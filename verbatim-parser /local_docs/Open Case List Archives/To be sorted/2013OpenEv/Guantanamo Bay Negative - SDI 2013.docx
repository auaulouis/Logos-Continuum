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F4A" w:rsidRDefault="00D50F4A" w:rsidP="00D50F4A">
      <w:pPr>
        <w:pStyle w:val="Heading1"/>
      </w:pPr>
      <w:proofErr w:type="spellStart"/>
      <w:r>
        <w:t>Disads</w:t>
      </w:r>
      <w:proofErr w:type="spellEnd"/>
    </w:p>
    <w:p w:rsidR="007F3CB7" w:rsidRDefault="007E0E2F" w:rsidP="007E0E2F">
      <w:pPr>
        <w:pStyle w:val="Heading2"/>
      </w:pPr>
      <w:r>
        <w:lastRenderedPageBreak/>
        <w:t>War on Terror DA</w:t>
      </w:r>
    </w:p>
    <w:p w:rsidR="001A171D" w:rsidRPr="001A171D" w:rsidRDefault="001A171D" w:rsidP="001A171D">
      <w:pPr>
        <w:pStyle w:val="Heading3"/>
      </w:pPr>
      <w:r>
        <w:lastRenderedPageBreak/>
        <w:t>1nc</w:t>
      </w:r>
    </w:p>
    <w:p w:rsidR="009C3946" w:rsidRDefault="009C3946" w:rsidP="009C3946">
      <w:pPr>
        <w:pStyle w:val="Heading4"/>
      </w:pPr>
      <w:r>
        <w:t>Low risk of terrorist attack on US-studies prove</w:t>
      </w:r>
    </w:p>
    <w:p w:rsidR="009C3946" w:rsidRDefault="009C3946" w:rsidP="009C3946">
      <w:proofErr w:type="spellStart"/>
      <w:r w:rsidRPr="004F1FAE">
        <w:rPr>
          <w:rStyle w:val="StyleStyleBold12pt"/>
        </w:rPr>
        <w:t>Shinkman</w:t>
      </w:r>
      <w:proofErr w:type="spellEnd"/>
      <w:r w:rsidRPr="004F1FAE">
        <w:rPr>
          <w:rStyle w:val="StyleStyleBold12pt"/>
        </w:rPr>
        <w:t xml:space="preserve"> 12</w:t>
      </w:r>
      <w:r>
        <w:t xml:space="preserve"> (Paul D., Washington newsman, naturalized Capitol Hill citizen, now national security reporter at US News &amp; World Report. Formerly with WTOP News, “Study: U.S. at 'Low' Risk of Terror Attack,” </w:t>
      </w:r>
      <w:proofErr w:type="spellStart"/>
      <w:r>
        <w:t>U.S.News</w:t>
      </w:r>
      <w:proofErr w:type="spellEnd"/>
      <w:r>
        <w:t xml:space="preserve"> &amp; World Report LP, December 5, 2012, http://www.usnews.com/news/articles/2012/12/05/study-america-has-relatively-low-chance-of-terrorist-attack-) SS</w:t>
      </w:r>
    </w:p>
    <w:p w:rsidR="009C3946" w:rsidRDefault="009C3946" w:rsidP="009C3946">
      <w:pPr>
        <w:rPr>
          <w:rStyle w:val="StyleBoldUnderline"/>
        </w:rPr>
      </w:pPr>
      <w:r w:rsidRPr="004F1FAE">
        <w:t xml:space="preserve">In an era of terrorist plots and WMD proliferation, this news may come as a slight relief: </w:t>
      </w:r>
      <w:r w:rsidRPr="004F1FAE">
        <w:rPr>
          <w:rStyle w:val="StyleBoldUnderline"/>
        </w:rPr>
        <w:t>Among countries with the highest risk of terrorist attacks, the United States ranks "relatively low,"</w:t>
      </w:r>
      <w:r w:rsidRPr="004F1FAE">
        <w:t xml:space="preserve"> according to a new study. </w:t>
      </w:r>
      <w:r w:rsidRPr="004F1FAE">
        <w:rPr>
          <w:rStyle w:val="StyleBoldUnderline"/>
        </w:rPr>
        <w:t>The University of Maryland collected data on 104,000 instances of terrorism in 158 nations, and ranked the likelihood of each country witnessing a terrorist attack within its borders.</w:t>
      </w:r>
      <w:r>
        <w:rPr>
          <w:rStyle w:val="StyleBoldUnderline"/>
        </w:rPr>
        <w:t xml:space="preserve"> </w:t>
      </w:r>
      <w:r w:rsidRPr="004F1FAE">
        <w:rPr>
          <w:rStyle w:val="StyleBoldUnderline"/>
        </w:rPr>
        <w:t>Iraq, Pakistan and Afghanistan earn the top positions. The U.S. slides in at No. 41.</w:t>
      </w:r>
      <w:r>
        <w:rPr>
          <w:rStyle w:val="StyleBoldUnderline"/>
        </w:rPr>
        <w:t xml:space="preserve"> </w:t>
      </w:r>
      <w:r w:rsidRPr="004F1FAE">
        <w:rPr>
          <w:rStyle w:val="StyleBoldUnderline"/>
        </w:rPr>
        <w:t>"In global terms, this is a relatively low level of activity,"</w:t>
      </w:r>
      <w:r w:rsidRPr="004F1FAE">
        <w:t xml:space="preserve"> according to the study, </w:t>
      </w:r>
      <w:r w:rsidRPr="004F1FAE">
        <w:rPr>
          <w:rStyle w:val="StyleBoldUnderline"/>
        </w:rPr>
        <w:t xml:space="preserve">first reported by The Washington </w:t>
      </w:r>
      <w:proofErr w:type="gramStart"/>
      <w:r w:rsidRPr="004F1FAE">
        <w:rPr>
          <w:rStyle w:val="StyleBoldUnderline"/>
        </w:rPr>
        <w:t>Times .</w:t>
      </w:r>
      <w:proofErr w:type="gramEnd"/>
      <w:r w:rsidRPr="004F1FAE">
        <w:t xml:space="preserve"> </w:t>
      </w:r>
      <w:r w:rsidRPr="004F1FAE">
        <w:rPr>
          <w:rStyle w:val="StyleBoldUnderline"/>
        </w:rPr>
        <w:t>"North America is the least-likely region to be involved in a terrorist attack, though this is not the general impression among many of its residents,</w:t>
      </w:r>
      <w:r w:rsidRPr="004F1FAE">
        <w:t xml:space="preserve">" says </w:t>
      </w:r>
      <w:r w:rsidRPr="004F1FAE">
        <w:rPr>
          <w:rStyle w:val="StyleBoldUnderline"/>
        </w:rPr>
        <w:t xml:space="preserve">Steve </w:t>
      </w:r>
      <w:proofErr w:type="spellStart"/>
      <w:r w:rsidRPr="004F1FAE">
        <w:rPr>
          <w:rStyle w:val="StyleBoldUnderline"/>
        </w:rPr>
        <w:t>Killelea</w:t>
      </w:r>
      <w:proofErr w:type="spellEnd"/>
      <w:r w:rsidRPr="004F1FAE">
        <w:rPr>
          <w:rStyle w:val="StyleBoldUnderline"/>
        </w:rPr>
        <w:t xml:space="preserve"> with the Institute for Economics and Peace, which published the study using statistics and analysis from the University of Maryland's National Consortium for the Study of Terrorism and Responses to </w:t>
      </w:r>
      <w:proofErr w:type="gramStart"/>
      <w:r w:rsidRPr="004F1FAE">
        <w:rPr>
          <w:rStyle w:val="StyleBoldUnderline"/>
        </w:rPr>
        <w:t>Terrorism</w:t>
      </w:r>
      <w:r w:rsidRPr="004F1FAE">
        <w:t xml:space="preserve"> .</w:t>
      </w:r>
      <w:proofErr w:type="gramEnd"/>
      <w:r w:rsidRPr="004F1FAE">
        <w:t xml:space="preserve"> "</w:t>
      </w:r>
      <w:r w:rsidRPr="004F1FAE">
        <w:rPr>
          <w:rStyle w:val="StyleBoldUnderline"/>
        </w:rPr>
        <w:t>The fatality rate in the U.S. is 19 times lower than Western Europe</w:t>
      </w:r>
      <w:r w:rsidRPr="004F1FAE">
        <w:t xml:space="preserve">," he tells the Times. "Still, the </w:t>
      </w:r>
      <w:r w:rsidRPr="004F1FAE">
        <w:rPr>
          <w:rStyle w:val="StyleBoldUnderline"/>
        </w:rPr>
        <w:t>level of terrorism elsewhere is too high</w:t>
      </w:r>
      <w:r w:rsidRPr="004F1FAE">
        <w:t xml:space="preserve">. We're hoping the index can prompt a practical debate about the future of terrorism and some appropriate policy responses." </w:t>
      </w:r>
      <w:r w:rsidRPr="004F1FAE">
        <w:rPr>
          <w:rStyle w:val="StyleBoldUnderline"/>
        </w:rPr>
        <w:t>Major U.S. allies land much higher on the list. Britain is ranked 28th, behind Turkey and Israel, which are 19th and 20th, respectively. The Philippines just squeaks into the top 10, right behind Russia at No. 9.</w:t>
      </w:r>
    </w:p>
    <w:p w:rsidR="009C3946" w:rsidRDefault="009C3946" w:rsidP="009C3946">
      <w:pPr>
        <w:rPr>
          <w:rStyle w:val="StyleBoldUnderline"/>
        </w:rPr>
      </w:pPr>
    </w:p>
    <w:p w:rsidR="00AB368A" w:rsidRDefault="00AB368A" w:rsidP="00AB368A">
      <w:pPr>
        <w:pStyle w:val="Heading4"/>
      </w:pPr>
      <w:r>
        <w:t xml:space="preserve">GITMO is a vital internal link to strategic intelligence, which is </w:t>
      </w:r>
      <w:proofErr w:type="gramStart"/>
      <w:r>
        <w:t>key</w:t>
      </w:r>
      <w:proofErr w:type="gramEnd"/>
      <w:r>
        <w:t xml:space="preserve"> to the war on terror.</w:t>
      </w:r>
    </w:p>
    <w:p w:rsidR="00AB368A" w:rsidRDefault="00AB368A" w:rsidP="00AB368A">
      <w:proofErr w:type="gramStart"/>
      <w:r w:rsidRPr="007B22DB">
        <w:rPr>
          <w:rStyle w:val="StyleStyleBold12pt"/>
        </w:rPr>
        <w:t>Meese 2012</w:t>
      </w:r>
      <w:r>
        <w:t xml:space="preserve"> </w:t>
      </w:r>
      <w:r w:rsidRPr="00AB368A">
        <w:t>(Edwin, the Ronald Reagan Distinguished Fellow in Public Policy and chairman of the Center for Legal &amp; Judicial Studies at the Heritage Foundation.</w:t>
      </w:r>
      <w:proofErr w:type="gramEnd"/>
      <w:r w:rsidRPr="00AB368A">
        <w:t xml:space="preserve"> He served as the 75th attorney general of the United States under President Reagan, Guantanamo Bay prison is necessary, CNN, http://www.cnn.com/2012/01/11/opinion/meese-gitmo)</w:t>
      </w:r>
    </w:p>
    <w:p w:rsidR="00AB368A" w:rsidRDefault="00AB368A" w:rsidP="00AB368A"/>
    <w:p w:rsidR="00AB368A" w:rsidRDefault="00AB368A" w:rsidP="00AB368A">
      <w:pPr>
        <w:rPr>
          <w:sz w:val="16"/>
        </w:rPr>
      </w:pPr>
      <w:r w:rsidRPr="007B22DB">
        <w:rPr>
          <w:sz w:val="16"/>
        </w:rPr>
        <w:t xml:space="preserve">The detention and interrogation facility at </w:t>
      </w:r>
      <w:r w:rsidRPr="007B22DB">
        <w:rPr>
          <w:rStyle w:val="StyleBoldUnderline"/>
        </w:rPr>
        <w:t>Guantanamo Bay</w:t>
      </w:r>
      <w:r w:rsidRPr="007B22DB">
        <w:rPr>
          <w:sz w:val="16"/>
        </w:rPr>
        <w:t xml:space="preserve">, Cuba, which I have visited, </w:t>
      </w:r>
      <w:r w:rsidRPr="007B22DB">
        <w:rPr>
          <w:rStyle w:val="StyleBoldUnderline"/>
        </w:rPr>
        <w:t>has served and continues to serve an important role in the war against terrorists</w:t>
      </w:r>
      <w:r w:rsidRPr="007B22DB">
        <w:rPr>
          <w:sz w:val="16"/>
        </w:rPr>
        <w:t xml:space="preserve"> since it opened 10 years ago. It houses high-value terrorist detainees, like Khalid Sheikh Mohammed, the architect of September 11. </w:t>
      </w:r>
      <w:r w:rsidRPr="007B22DB">
        <w:rPr>
          <w:rStyle w:val="StyleBoldUnderline"/>
        </w:rPr>
        <w:t>The military commissions' courthouse, called the Expeditionary Legal Compound, is a world-class, state-of-the-art facility specifically designed to accommodate the needs of both defense and prosecutors dealing with classified information</w:t>
      </w:r>
      <w:r w:rsidRPr="007B22DB">
        <w:rPr>
          <w:sz w:val="16"/>
        </w:rPr>
        <w:t xml:space="preserve">. The detainees there are represented by civilian and military counsel, and the Supreme Court has ruled that they enjoy the constitutional right of habeas corpus. </w:t>
      </w:r>
      <w:r w:rsidRPr="007B22DB">
        <w:rPr>
          <w:rStyle w:val="StyleBoldUnderline"/>
        </w:rPr>
        <w:t>The conditions of detention there are safe, secure and humane and comply with national and international standards</w:t>
      </w:r>
      <w:r w:rsidRPr="007B22DB">
        <w:rPr>
          <w:sz w:val="16"/>
        </w:rPr>
        <w:t xml:space="preserve">, including Common Article 3 of the Geneva Conventions. It is important to remember that the United States of America is engaged in armed conflict and has been since September 11, 2001. The September 18, 2001, Authorization for Use of Military Force, relied upon by both the Bush and Obama administrations, gives our military the legal authority to engage the enemy under appropriate circumstances. Under the law of armed conflict, also called the law of war, engaging the enemy includes killing or capturing the enemy. This age-old principle -- detention of the enemy during wartime for the duration of hostilities -- is just as applicable to al Qaeda as it was to Nazi POWs in World War II or other enemies in previous wars. This principle has been upheld by our courts, including the United States Supreme Court. Shortly after September 11, it became evident </w:t>
      </w:r>
      <w:r w:rsidRPr="007B22DB">
        <w:rPr>
          <w:rStyle w:val="StyleBoldUnderline"/>
        </w:rPr>
        <w:t>that this war would be different from all previous wars in the sense that we would need to rely more on tactical and strategic intelligence to thwart and defeat the enemy than traditional military might. To defeat al Qaeda and its affiliates, we needed to know what they knew; one of the obvious ways to learn their intentions was through lawful interrogation at a safe detention facility. Guantanamo</w:t>
      </w:r>
      <w:r w:rsidRPr="007B22DB">
        <w:rPr>
          <w:sz w:val="16"/>
        </w:rPr>
        <w:t xml:space="preserve">, used as a detention facility since the Clinton administration, </w:t>
      </w:r>
      <w:r w:rsidRPr="007B22DB">
        <w:rPr>
          <w:rStyle w:val="StyleBoldUnderline"/>
        </w:rPr>
        <w:t>was just such a place.</w:t>
      </w:r>
      <w:r>
        <w:rPr>
          <w:rStyle w:val="StyleBoldUnderline"/>
        </w:rPr>
        <w:t xml:space="preserve"> </w:t>
      </w:r>
      <w:r w:rsidRPr="007B22DB">
        <w:rPr>
          <w:sz w:val="16"/>
        </w:rPr>
        <w:t xml:space="preserve">Former detainee recalls time at Gitmo Guantanamo Bay's past and future </w:t>
      </w:r>
      <w:proofErr w:type="gramStart"/>
      <w:r w:rsidRPr="007B22DB">
        <w:rPr>
          <w:sz w:val="16"/>
        </w:rPr>
        <w:t>There</w:t>
      </w:r>
      <w:proofErr w:type="gramEnd"/>
      <w:r w:rsidRPr="007B22DB">
        <w:rPr>
          <w:sz w:val="16"/>
        </w:rPr>
        <w:t xml:space="preserve"> have been 779 detainees at Guantanamo. Today, there are only 171. </w:t>
      </w:r>
      <w:r w:rsidRPr="007B22DB">
        <w:rPr>
          <w:rStyle w:val="StyleBoldUnderline"/>
        </w:rPr>
        <w:t>But over the past decade, we have not only kept dangerous terrorists at Guantanamo and thus away from the battlefield, we have learned a great deal from them during long-term, lawful interrogations</w:t>
      </w:r>
      <w:r w:rsidRPr="007B22DB">
        <w:rPr>
          <w:sz w:val="16"/>
        </w:rPr>
        <w:t xml:space="preserve">. </w:t>
      </w:r>
      <w:r w:rsidRPr="007B22DB">
        <w:rPr>
          <w:rStyle w:val="StyleBoldUnderline"/>
        </w:rPr>
        <w:t>Without a safe, secure detention and interrogation facility</w:t>
      </w:r>
      <w:r w:rsidRPr="007B22DB">
        <w:rPr>
          <w:rStyle w:val="Emphasis"/>
        </w:rPr>
        <w:t>, we would not have gained the tactical and strategic intelligence</w:t>
      </w:r>
      <w:r w:rsidRPr="007B22DB">
        <w:rPr>
          <w:rStyle w:val="StyleBoldUnderline"/>
        </w:rPr>
        <w:t xml:space="preserve"> </w:t>
      </w:r>
      <w:r w:rsidRPr="007B22DB">
        <w:rPr>
          <w:rStyle w:val="Emphasis"/>
        </w:rPr>
        <w:t>needed to degrade</w:t>
      </w:r>
      <w:r w:rsidRPr="007B22DB">
        <w:rPr>
          <w:rStyle w:val="StyleBoldUnderline"/>
        </w:rPr>
        <w:t xml:space="preserve"> and ultimately defeat </w:t>
      </w:r>
      <w:r w:rsidRPr="007B22DB">
        <w:rPr>
          <w:rStyle w:val="Emphasis"/>
        </w:rPr>
        <w:t>the enemy.</w:t>
      </w:r>
      <w:r>
        <w:rPr>
          <w:rStyle w:val="StyleBoldUnderline"/>
        </w:rPr>
        <w:t xml:space="preserve"> </w:t>
      </w:r>
      <w:r w:rsidRPr="007B22DB">
        <w:rPr>
          <w:sz w:val="16"/>
        </w:rPr>
        <w:t xml:space="preserve">A look at Guantanamo Bay prison </w:t>
      </w:r>
      <w:r w:rsidRPr="007B22DB">
        <w:rPr>
          <w:rStyle w:val="StyleBoldUnderline"/>
        </w:rPr>
        <w:t>It has been said that the mere existence of Guantanamo is a recruiting tool for the enemy. However, recall that there was no Guantanamo detention facility when al Qaeda bombed the World Trade Center in the 1990s or blew up the U.S. embassies in East Africa in 1998 or attacked the USS Cole in 2000</w:t>
      </w:r>
      <w:r w:rsidRPr="007B22DB">
        <w:rPr>
          <w:sz w:val="16"/>
        </w:rPr>
        <w:t xml:space="preserve">. And </w:t>
      </w:r>
      <w:r w:rsidRPr="007B22DB">
        <w:rPr>
          <w:sz w:val="16"/>
        </w:rPr>
        <w:lastRenderedPageBreak/>
        <w:t xml:space="preserve">I suspect that if the Bush administration had brought the Guantanamo detainees not to Cuba but to a detention facility in the United States, that facility would have been the object of their scorn and derision. </w:t>
      </w:r>
      <w:r w:rsidRPr="007B22DB">
        <w:rPr>
          <w:rStyle w:val="StyleBoldUnderline"/>
        </w:rPr>
        <w:t>All things considered, the detention facility at Guantanamo Bay has played an invaluable role in the war against terrorists by keeping them off the battlefield and allowing for lawful interrogations</w:t>
      </w:r>
      <w:r w:rsidRPr="007B22DB">
        <w:rPr>
          <w:sz w:val="16"/>
        </w:rPr>
        <w:t>.</w:t>
      </w:r>
    </w:p>
    <w:p w:rsidR="00770217" w:rsidRDefault="00770217" w:rsidP="00AB368A">
      <w:pPr>
        <w:rPr>
          <w:sz w:val="16"/>
        </w:rPr>
      </w:pPr>
    </w:p>
    <w:p w:rsidR="003D164C" w:rsidRDefault="003D164C" w:rsidP="003D164C">
      <w:pPr>
        <w:pStyle w:val="Heading4"/>
      </w:pPr>
      <w:r>
        <w:t xml:space="preserve">Nuclear terrorism escalates to major nuclear war. Global coop on </w:t>
      </w:r>
      <w:r w:rsidRPr="009E17F9">
        <w:rPr>
          <w:i/>
          <w:u w:val="single"/>
        </w:rPr>
        <w:t>material transfers</w:t>
      </w:r>
      <w:r>
        <w:t xml:space="preserve"> is </w:t>
      </w:r>
      <w:proofErr w:type="gramStart"/>
      <w:r>
        <w:t>key</w:t>
      </w:r>
      <w:proofErr w:type="gramEnd"/>
      <w:r>
        <w:t>.</w:t>
      </w:r>
    </w:p>
    <w:p w:rsidR="003D164C" w:rsidRPr="003D164C" w:rsidRDefault="003D164C" w:rsidP="003D164C">
      <w:proofErr w:type="spellStart"/>
      <w:r w:rsidRPr="00BA70E2">
        <w:rPr>
          <w:rStyle w:val="StyleStyleBold12pt"/>
        </w:rPr>
        <w:t>Ayson</w:t>
      </w:r>
      <w:proofErr w:type="spellEnd"/>
      <w:r>
        <w:rPr>
          <w:rStyle w:val="StyleStyleBold12pt"/>
        </w:rPr>
        <w:t xml:space="preserve"> </w:t>
      </w:r>
      <w:r w:rsidRPr="00BA70E2">
        <w:rPr>
          <w:rStyle w:val="StyleStyleBold12pt"/>
        </w:rPr>
        <w:t>10</w:t>
      </w:r>
      <w:r>
        <w:rPr>
          <w:rStyle w:val="StyleStyleBold12pt"/>
        </w:rPr>
        <w:t xml:space="preserve"> </w:t>
      </w:r>
      <w:r w:rsidRPr="003D164C">
        <w:t xml:space="preserve">(Robert – Professor of Strategic Studies and Director of the Centre for Strategic Studies: New Zealand at the Victoria University of Wellington – “After a Terrorist Nuclear Attack: Envisaging Catalytic Effects,” Studies in Conflict &amp; Terrorism, Volume 33, Issue 7, July, obtained via </w:t>
      </w:r>
      <w:proofErr w:type="spellStart"/>
      <w:r w:rsidRPr="003D164C">
        <w:t>InformaWorld</w:t>
      </w:r>
      <w:proofErr w:type="spellEnd"/>
      <w:r w:rsidRPr="003D164C">
        <w:t>)</w:t>
      </w:r>
    </w:p>
    <w:p w:rsidR="003D164C" w:rsidRDefault="003D164C" w:rsidP="003D164C"/>
    <w:p w:rsidR="003D164C" w:rsidRPr="009E17F9" w:rsidRDefault="003D164C" w:rsidP="003D164C">
      <w:pPr>
        <w:rPr>
          <w:sz w:val="16"/>
        </w:rPr>
      </w:pPr>
      <w:r w:rsidRPr="003D164C">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3D164C">
        <w:rPr>
          <w:rStyle w:val="StyleBoldUnderline"/>
        </w:rPr>
        <w:t>two nuclear worlds</w:t>
      </w:r>
      <w:r w:rsidRPr="003D164C">
        <w:rPr>
          <w:sz w:val="16"/>
        </w:rPr>
        <w:t>—</w:t>
      </w:r>
      <w:r w:rsidRPr="003D164C">
        <w:rPr>
          <w:rStyle w:val="StyleBoldUnderline"/>
        </w:rPr>
        <w:t>a non-state actor nuclear attack and</w:t>
      </w:r>
      <w:r w:rsidRPr="003D164C">
        <w:rPr>
          <w:sz w:val="16"/>
        </w:rPr>
        <w:t xml:space="preserve"> a catastrophic </w:t>
      </w:r>
      <w:r w:rsidRPr="003D164C">
        <w:rPr>
          <w:rStyle w:val="StyleBoldUnderline"/>
        </w:rPr>
        <w:t>interstate nuclear exchange</w:t>
      </w:r>
      <w:r w:rsidRPr="003D164C">
        <w:rPr>
          <w:sz w:val="16"/>
        </w:rPr>
        <w:t>—</w:t>
      </w:r>
      <w:r w:rsidRPr="003D164C">
        <w:rPr>
          <w:rStyle w:val="StyleBoldUnderline"/>
        </w:rPr>
        <w:t>are not necessarily separable</w:t>
      </w:r>
      <w:r w:rsidRPr="003D164C">
        <w:rPr>
          <w:sz w:val="16"/>
        </w:rPr>
        <w:t xml:space="preserve">. It is just possible that some sort of terrorist attack, and especially </w:t>
      </w:r>
      <w:r w:rsidRPr="003D164C">
        <w:rPr>
          <w:rStyle w:val="StyleBoldUnderline"/>
        </w:rPr>
        <w:t>an act of nuclear terrorism</w:t>
      </w:r>
      <w:r w:rsidRPr="003D164C">
        <w:rPr>
          <w:sz w:val="16"/>
        </w:rPr>
        <w:t xml:space="preserve">, </w:t>
      </w:r>
      <w:r w:rsidRPr="003D164C">
        <w:rPr>
          <w:rStyle w:val="StyleBoldUnderline"/>
        </w:rPr>
        <w:t>could precipitate a chain of events leading to a massive exchange of nuclear weapons between two or more</w:t>
      </w:r>
      <w:r w:rsidRPr="003D164C">
        <w:rPr>
          <w:sz w:val="16"/>
        </w:rPr>
        <w:t xml:space="preserve"> of the </w:t>
      </w:r>
      <w:r w:rsidRPr="003D164C">
        <w:rPr>
          <w:rStyle w:val="StyleBoldUnderline"/>
        </w:rPr>
        <w:t xml:space="preserve">states </w:t>
      </w:r>
      <w:r w:rsidRPr="003D164C">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3D164C">
        <w:rPr>
          <w:rStyle w:val="StyleBoldUnderline"/>
        </w:rPr>
        <w:t>how might the U</w:t>
      </w:r>
      <w:r w:rsidRPr="003D164C">
        <w:rPr>
          <w:sz w:val="16"/>
        </w:rPr>
        <w:t xml:space="preserve">nited </w:t>
      </w:r>
      <w:r w:rsidRPr="003D164C">
        <w:rPr>
          <w:rStyle w:val="StyleBoldUnderline"/>
        </w:rPr>
        <w:t>S</w:t>
      </w:r>
      <w:r w:rsidRPr="003D164C">
        <w:rPr>
          <w:sz w:val="16"/>
        </w:rPr>
        <w:t xml:space="preserve">tates </w:t>
      </w:r>
      <w:r w:rsidRPr="003D164C">
        <w:rPr>
          <w:rStyle w:val="StyleBoldUnderline"/>
        </w:rPr>
        <w:t>react if it was thought</w:t>
      </w:r>
      <w:r w:rsidRPr="003D164C">
        <w:rPr>
          <w:sz w:val="16"/>
        </w:rPr>
        <w:t xml:space="preserve"> or discovered </w:t>
      </w:r>
      <w:r w:rsidRPr="003D164C">
        <w:rPr>
          <w:rStyle w:val="StyleBoldUnderline"/>
        </w:rPr>
        <w:t>that the fissile</w:t>
      </w:r>
      <w:r w:rsidRPr="003D164C">
        <w:rPr>
          <w:sz w:val="16"/>
        </w:rPr>
        <w:t xml:space="preserve"> </w:t>
      </w:r>
      <w:r w:rsidRPr="003D164C">
        <w:rPr>
          <w:rStyle w:val="StyleBoldUnderline"/>
        </w:rPr>
        <w:t>material used in the act of nuclear terrorism</w:t>
      </w:r>
      <w:r w:rsidRPr="003D164C">
        <w:rPr>
          <w:sz w:val="16"/>
        </w:rPr>
        <w:t xml:space="preserve"> </w:t>
      </w:r>
      <w:r w:rsidRPr="003D164C">
        <w:rPr>
          <w:rStyle w:val="StyleBoldUnderline"/>
        </w:rPr>
        <w:t>had come</w:t>
      </w:r>
      <w:bookmarkStart w:id="0" w:name="_GoBack"/>
      <w:bookmarkEnd w:id="0"/>
      <w:r w:rsidRPr="003D164C">
        <w:rPr>
          <w:rStyle w:val="StyleBoldUnderline"/>
        </w:rPr>
        <w:t xml:space="preserve"> from Russian stocks, </w:t>
      </w:r>
      <w:r w:rsidRPr="003D164C">
        <w:rPr>
          <w:rStyle w:val="Emphasis"/>
          <w:sz w:val="28"/>
          <w:szCs w:val="28"/>
        </w:rPr>
        <w:t>FN 40</w:t>
      </w:r>
      <w:r w:rsidRPr="003D164C">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3D164C">
        <w:rPr>
          <w:sz w:val="16"/>
        </w:rPr>
        <w:t>Cluedo</w:t>
      </w:r>
      <w:proofErr w:type="spellEnd"/>
      <w:r w:rsidRPr="003D164C">
        <w:rPr>
          <w:sz w:val="16"/>
        </w:rPr>
        <w:t>? In particular</w:t>
      </w:r>
      <w:r w:rsidRPr="003D164C">
        <w:rPr>
          <w:rStyle w:val="StyleBoldUnderline"/>
        </w:rPr>
        <w:t>, if the act of nuclear terrorism occurred against a backdrop of</w:t>
      </w:r>
      <w:r w:rsidRPr="003D164C">
        <w:rPr>
          <w:sz w:val="16"/>
        </w:rPr>
        <w:t xml:space="preserve"> existing </w:t>
      </w:r>
      <w:r w:rsidRPr="003D164C">
        <w:rPr>
          <w:rStyle w:val="StyleBoldUnderline"/>
        </w:rPr>
        <w:t>tension in</w:t>
      </w:r>
      <w:r w:rsidRPr="003D164C">
        <w:rPr>
          <w:sz w:val="16"/>
        </w:rPr>
        <w:t xml:space="preserve"> Washington’s </w:t>
      </w:r>
      <w:r w:rsidRPr="003D164C">
        <w:rPr>
          <w:rStyle w:val="StyleBoldUnderline"/>
        </w:rPr>
        <w:t>relations with Russia and/or China</w:t>
      </w:r>
      <w:r w:rsidRPr="003D164C">
        <w:rPr>
          <w:sz w:val="16"/>
        </w:rPr>
        <w:t xml:space="preserve">, and at a time when threats had already been traded between these major powers, </w:t>
      </w:r>
      <w:r w:rsidRPr="003D164C">
        <w:rPr>
          <w:rStyle w:val="StyleBoldUnderline"/>
        </w:rPr>
        <w:t>would</w:t>
      </w:r>
      <w:r w:rsidRPr="003D164C">
        <w:rPr>
          <w:sz w:val="16"/>
        </w:rPr>
        <w:t xml:space="preserve"> officials and political </w:t>
      </w:r>
      <w:r w:rsidRPr="003D164C">
        <w:rPr>
          <w:rStyle w:val="StyleBoldUnderline"/>
        </w:rPr>
        <w:t xml:space="preserve">leaders not be tempted to assume the worst? </w:t>
      </w:r>
      <w:r w:rsidRPr="003D164C">
        <w:rPr>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3D164C">
        <w:rPr>
          <w:rStyle w:val="StyleBoldUnderline"/>
        </w:rPr>
        <w:t>Washington’s</w:t>
      </w:r>
      <w:r w:rsidRPr="003D164C">
        <w:rPr>
          <w:sz w:val="16"/>
        </w:rPr>
        <w:t xml:space="preserve"> early </w:t>
      </w:r>
      <w:r w:rsidRPr="003D164C">
        <w:rPr>
          <w:rStyle w:val="StyleBoldUnderline"/>
        </w:rPr>
        <w:t xml:space="preserve">response to a terrorist nuclear attack on its </w:t>
      </w:r>
      <w:r w:rsidRPr="003D164C">
        <w:rPr>
          <w:sz w:val="16"/>
        </w:rPr>
        <w:t xml:space="preserve">own </w:t>
      </w:r>
      <w:r w:rsidRPr="003D164C">
        <w:rPr>
          <w:rStyle w:val="StyleBoldUnderline"/>
        </w:rPr>
        <w:t>soil might</w:t>
      </w:r>
      <w:r w:rsidRPr="003D164C">
        <w:rPr>
          <w:sz w:val="16"/>
        </w:rPr>
        <w:t xml:space="preserve"> also </w:t>
      </w:r>
      <w:r w:rsidRPr="003D164C">
        <w:rPr>
          <w:rStyle w:val="StyleBoldUnderline"/>
        </w:rPr>
        <w:t xml:space="preserve">raise the possibility of </w:t>
      </w:r>
      <w:r w:rsidRPr="003D164C">
        <w:rPr>
          <w:sz w:val="16"/>
        </w:rPr>
        <w:t xml:space="preserve">an unwanted (and </w:t>
      </w:r>
      <w:r w:rsidRPr="003D164C">
        <w:rPr>
          <w:rStyle w:val="StyleBoldUnderline"/>
        </w:rPr>
        <w:t>nuclear aided</w:t>
      </w:r>
      <w:r w:rsidRPr="003D164C">
        <w:rPr>
          <w:sz w:val="16"/>
        </w:rPr>
        <w:t>)</w:t>
      </w:r>
      <w:r w:rsidRPr="003D164C">
        <w:rPr>
          <w:rStyle w:val="StyleBoldUnderline"/>
        </w:rPr>
        <w:t xml:space="preserve"> confrontation with Russia and/or China</w:t>
      </w:r>
      <w:r w:rsidRPr="003D164C">
        <w:rPr>
          <w:sz w:val="16"/>
        </w:rPr>
        <w:t xml:space="preserve">. For example, in the noise and confusion during the immediate aftermath of the terrorist nuclear attack, </w:t>
      </w:r>
      <w:r w:rsidRPr="003D164C">
        <w:rPr>
          <w:rStyle w:val="StyleBoldUnderline"/>
        </w:rPr>
        <w:t>the U.S.</w:t>
      </w:r>
      <w:r w:rsidRPr="003D164C">
        <w:rPr>
          <w:sz w:val="16"/>
        </w:rPr>
        <w:t xml:space="preserve"> president </w:t>
      </w:r>
      <w:r w:rsidRPr="003D164C">
        <w:rPr>
          <w:rStyle w:val="StyleBoldUnderline"/>
        </w:rPr>
        <w:t>might</w:t>
      </w:r>
      <w:r w:rsidRPr="003D164C">
        <w:rPr>
          <w:sz w:val="16"/>
        </w:rPr>
        <w:t xml:space="preserve"> be expected to </w:t>
      </w:r>
      <w:r w:rsidRPr="003D164C">
        <w:rPr>
          <w:rStyle w:val="StyleBoldUnderline"/>
        </w:rPr>
        <w:t>place</w:t>
      </w:r>
      <w:r w:rsidRPr="003D164C">
        <w:rPr>
          <w:sz w:val="16"/>
        </w:rPr>
        <w:t xml:space="preserve"> the country’s armed forces, including </w:t>
      </w:r>
      <w:r w:rsidRPr="003D164C">
        <w:rPr>
          <w:rStyle w:val="StyleBoldUnderline"/>
        </w:rPr>
        <w:t>its nuclear arsenal</w:t>
      </w:r>
      <w:r w:rsidRPr="003D164C">
        <w:rPr>
          <w:sz w:val="16"/>
        </w:rPr>
        <w:t xml:space="preserve">, </w:t>
      </w:r>
      <w:r w:rsidRPr="003D164C">
        <w:rPr>
          <w:rStyle w:val="StyleBoldUnderline"/>
        </w:rPr>
        <w:t>on a higher stage of alert</w:t>
      </w:r>
      <w:r w:rsidRPr="003D164C">
        <w:rPr>
          <w:sz w:val="16"/>
        </w:rPr>
        <w:t xml:space="preserve">. In such a tense environment, when careful planning runs up against the friction of reality, it is just possible that </w:t>
      </w:r>
      <w:r w:rsidRPr="003D164C">
        <w:rPr>
          <w:rStyle w:val="StyleBoldUnderline"/>
        </w:rPr>
        <w:t>Moscow and/or China might mistakenly read this as a sign of U.S. intentions to use force</w:t>
      </w:r>
      <w:r w:rsidRPr="003D164C">
        <w:rPr>
          <w:sz w:val="16"/>
        </w:rPr>
        <w:t xml:space="preserve"> (and possibly nuclear force) against them. </w:t>
      </w:r>
      <w:r w:rsidRPr="003D164C">
        <w:rPr>
          <w:rStyle w:val="StyleBoldUnderline"/>
        </w:rPr>
        <w:t>In that situation</w:t>
      </w:r>
      <w:r w:rsidRPr="003D164C">
        <w:rPr>
          <w:sz w:val="16"/>
        </w:rPr>
        <w:t xml:space="preserve">, the </w:t>
      </w:r>
      <w:r w:rsidRPr="003D164C">
        <w:rPr>
          <w:rStyle w:val="StyleBoldUnderline"/>
        </w:rPr>
        <w:t xml:space="preserve">temptations to preempt </w:t>
      </w:r>
      <w:r w:rsidRPr="003D164C">
        <w:rPr>
          <w:sz w:val="16"/>
        </w:rPr>
        <w:t xml:space="preserve">such actions </w:t>
      </w:r>
      <w:r w:rsidRPr="003D164C">
        <w:rPr>
          <w:rStyle w:val="StyleBoldUnderline"/>
        </w:rPr>
        <w:t>might grow</w:t>
      </w:r>
      <w:r w:rsidRPr="003D164C">
        <w:rPr>
          <w:sz w:val="16"/>
        </w:rPr>
        <w:t xml:space="preserve">, although it must be admitted that any preemption would probably still meet with a devastating response. </w:t>
      </w:r>
      <w:r w:rsidRPr="003D164C">
        <w:rPr>
          <w:rStyle w:val="StyleBoldUnderline"/>
        </w:rPr>
        <w:t>As part of</w:t>
      </w:r>
      <w:r w:rsidRPr="003D164C">
        <w:rPr>
          <w:sz w:val="16"/>
        </w:rPr>
        <w:t xml:space="preserve"> its initial </w:t>
      </w:r>
      <w:r w:rsidRPr="003D164C">
        <w:rPr>
          <w:rStyle w:val="StyleBoldUnderline"/>
        </w:rPr>
        <w:t>response</w:t>
      </w:r>
      <w:r w:rsidRPr="003D164C">
        <w:rPr>
          <w:sz w:val="16"/>
        </w:rPr>
        <w:t xml:space="preserve"> to the act of nuclear terrorism (as discussed earlier) </w:t>
      </w:r>
      <w:r w:rsidRPr="003D164C">
        <w:rPr>
          <w:rStyle w:val="StyleBoldUnderline"/>
        </w:rPr>
        <w:t>Washington might decide to order a</w:t>
      </w:r>
      <w:r w:rsidRPr="003D164C">
        <w:rPr>
          <w:sz w:val="16"/>
        </w:rPr>
        <w:t xml:space="preserve"> significant </w:t>
      </w:r>
      <w:proofErr w:type="gramStart"/>
      <w:r w:rsidRPr="003D164C">
        <w:rPr>
          <w:sz w:val="16"/>
        </w:rPr>
        <w:t>conventional</w:t>
      </w:r>
      <w:proofErr w:type="gramEnd"/>
      <w:r w:rsidRPr="003D164C">
        <w:rPr>
          <w:sz w:val="16"/>
        </w:rPr>
        <w:t xml:space="preserve"> (or nuclear) retaliatory or disarming </w:t>
      </w:r>
      <w:r w:rsidRPr="003D164C">
        <w:rPr>
          <w:rStyle w:val="StyleBoldUnderline"/>
        </w:rPr>
        <w:t xml:space="preserve">attack </w:t>
      </w:r>
      <w:r w:rsidRPr="003D164C">
        <w:rPr>
          <w:sz w:val="16"/>
        </w:rPr>
        <w:t xml:space="preserve">against the leadership of the terrorist group and/or states seen to support that group. </w:t>
      </w:r>
      <w:r w:rsidRPr="003D164C">
        <w:rPr>
          <w:rStyle w:val="StyleBoldUnderline"/>
        </w:rPr>
        <w:t>Depending on</w:t>
      </w:r>
      <w:r w:rsidRPr="003D164C">
        <w:rPr>
          <w:sz w:val="16"/>
        </w:rPr>
        <w:t xml:space="preserve"> the identity and especially </w:t>
      </w:r>
      <w:r w:rsidRPr="003D164C">
        <w:rPr>
          <w:rStyle w:val="StyleBoldUnderline"/>
        </w:rPr>
        <w:t>the location of these targets, Russia and/or China might interpret such action as being</w:t>
      </w:r>
      <w:r w:rsidRPr="003D164C">
        <w:rPr>
          <w:sz w:val="16"/>
        </w:rPr>
        <w:t xml:space="preserve"> far </w:t>
      </w:r>
      <w:r w:rsidRPr="003D164C">
        <w:rPr>
          <w:rStyle w:val="StyleBoldUnderline"/>
        </w:rPr>
        <w:t>too close for their comfort</w:t>
      </w:r>
      <w:r w:rsidRPr="003D164C">
        <w:rPr>
          <w:sz w:val="16"/>
        </w:rPr>
        <w:t xml:space="preserve">, </w:t>
      </w:r>
      <w:r w:rsidRPr="003D164C">
        <w:rPr>
          <w:rStyle w:val="StyleBoldUnderline"/>
        </w:rPr>
        <w:t xml:space="preserve">and </w:t>
      </w:r>
      <w:r w:rsidRPr="003D164C">
        <w:rPr>
          <w:sz w:val="16"/>
        </w:rPr>
        <w:t xml:space="preserve">potentially as </w:t>
      </w:r>
      <w:r w:rsidRPr="003D164C">
        <w:rPr>
          <w:rStyle w:val="StyleBoldUnderline"/>
        </w:rPr>
        <w:t>an infringement on their spheres of influence</w:t>
      </w:r>
      <w:r w:rsidRPr="003D164C">
        <w:rPr>
          <w:sz w:val="16"/>
        </w:rPr>
        <w:t xml:space="preserve"> and even on their sovereignty. One far-fetched but perhaps not impossible scenario might stem from a judgment in Washington that some of the main aiders and </w:t>
      </w:r>
      <w:proofErr w:type="spellStart"/>
      <w:r w:rsidRPr="003D164C">
        <w:rPr>
          <w:sz w:val="16"/>
        </w:rPr>
        <w:t>abetters</w:t>
      </w:r>
      <w:proofErr w:type="spellEnd"/>
      <w:r w:rsidRPr="003D164C">
        <w:rPr>
          <w:sz w:val="16"/>
        </w:rPr>
        <w:t xml:space="preserve"> of the terrorist action resided somewhere such as Chechnya, perhaps in connection with what Allison claims is the “Chechen insurgents’ … long-standing interest in all things nuclear.”42 American </w:t>
      </w:r>
      <w:proofErr w:type="gramStart"/>
      <w:r w:rsidRPr="003D164C">
        <w:rPr>
          <w:sz w:val="16"/>
        </w:rPr>
        <w:t>pressure</w:t>
      </w:r>
      <w:proofErr w:type="gramEnd"/>
      <w:r w:rsidRPr="003D164C">
        <w:rPr>
          <w:sz w:val="16"/>
        </w:rPr>
        <w:t xml:space="preserve"> on that part of the world would almost certainly raise alarms in Moscow that might require a degree of advanced consultation from Washington that the latter found itself unable or unwilling to </w:t>
      </w:r>
      <w:proofErr w:type="spellStart"/>
      <w:r w:rsidRPr="003D164C">
        <w:rPr>
          <w:sz w:val="16"/>
        </w:rPr>
        <w:t>provide.There</w:t>
      </w:r>
      <w:proofErr w:type="spellEnd"/>
      <w:r w:rsidRPr="003D164C">
        <w:rPr>
          <w:sz w:val="16"/>
        </w:rPr>
        <w:t xml:space="preserve"> is also the question of how other nuclear-armed states respond to the act of nuclear </w:t>
      </w:r>
      <w:r w:rsidRPr="003D164C">
        <w:rPr>
          <w:sz w:val="16"/>
        </w:rPr>
        <w:lastRenderedPageBreak/>
        <w:t xml:space="preserve">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3D164C">
        <w:rPr>
          <w:rStyle w:val="StyleBoldUnderline"/>
        </w:rPr>
        <w:t>it may be informative to reverse</w:t>
      </w:r>
      <w:r w:rsidRPr="003D164C">
        <w:rPr>
          <w:sz w:val="16"/>
        </w:rPr>
        <w:t xml:space="preserve"> the </w:t>
      </w:r>
      <w:r w:rsidRPr="003D164C">
        <w:rPr>
          <w:rStyle w:val="StyleBoldUnderline"/>
        </w:rPr>
        <w:t>tables.</w:t>
      </w:r>
      <w:r w:rsidRPr="003D164C">
        <w:rPr>
          <w:sz w:val="16"/>
        </w:rPr>
        <w:t xml:space="preserve"> </w:t>
      </w:r>
      <w:r w:rsidRPr="003D164C">
        <w:rPr>
          <w:rStyle w:val="StyleBoldUnderline"/>
        </w:rPr>
        <w:t>Russia,</w:t>
      </w:r>
      <w:r w:rsidRPr="003D164C">
        <w:rPr>
          <w:sz w:val="16"/>
        </w:rPr>
        <w:t xml:space="preserve"> which possesses an arsenal of thousands of nuclear warheads and that has been one of the two most important trustees of the non-use taboo</w:t>
      </w:r>
      <w:r w:rsidRPr="003D164C">
        <w:rPr>
          <w:rStyle w:val="StyleBoldUnderline"/>
        </w:rPr>
        <w:t xml:space="preserve">, is subjected to </w:t>
      </w:r>
      <w:r w:rsidRPr="003D164C">
        <w:rPr>
          <w:sz w:val="16"/>
        </w:rPr>
        <w:t xml:space="preserve">an attack of </w:t>
      </w:r>
      <w:r w:rsidRPr="003D164C">
        <w:rPr>
          <w:rStyle w:val="StyleBoldUnderline"/>
        </w:rPr>
        <w:t>nuclear terrorism</w:t>
      </w:r>
      <w:r w:rsidRPr="003D164C">
        <w:rPr>
          <w:sz w:val="16"/>
        </w:rPr>
        <w:t xml:space="preserve">. In response, Moscow places its nuclear forces very visibly on a higher state of alert and declares that it is considering the use of nuclear retaliation against the group and any of its state supporters. </w:t>
      </w:r>
      <w:r w:rsidRPr="003D164C">
        <w:rPr>
          <w:rStyle w:val="StyleBoldUnderline"/>
        </w:rPr>
        <w:t>How would Washington view such a possibility?</w:t>
      </w:r>
      <w:r w:rsidRPr="003D164C">
        <w:rPr>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3D164C">
        <w:rPr>
          <w:rStyle w:val="StyleBoldUnderline"/>
        </w:rPr>
        <w:t>In the charged atmosphere</w:t>
      </w:r>
      <w:r w:rsidRPr="003D164C">
        <w:rPr>
          <w:sz w:val="16"/>
        </w:rPr>
        <w:t xml:space="preserve"> immediately after a nuclear terrorist attack, </w:t>
      </w:r>
      <w:r w:rsidRPr="003D164C">
        <w:rPr>
          <w:rStyle w:val="StyleBoldUnderline"/>
        </w:rPr>
        <w:t>how would the attacked country respond to pressure from other</w:t>
      </w:r>
      <w:r w:rsidRPr="003D164C">
        <w:rPr>
          <w:sz w:val="16"/>
        </w:rPr>
        <w:t xml:space="preserve"> major nuclear </w:t>
      </w:r>
      <w:r w:rsidRPr="003D164C">
        <w:rPr>
          <w:rStyle w:val="StyleBoldUnderline"/>
        </w:rPr>
        <w:t>powers not to respond in kind?</w:t>
      </w:r>
      <w:r w:rsidRPr="003D164C">
        <w:rPr>
          <w:sz w:val="16"/>
        </w:rPr>
        <w:t xml:space="preserve"> The phrase “how dare they tell us what to do” immediately springs to mind. Some might even go so far as to interpret this concern as a tacit form of sympathy or support for the terrorists. </w:t>
      </w:r>
      <w:r w:rsidRPr="003D164C">
        <w:rPr>
          <w:rStyle w:val="StyleBoldUnderline"/>
        </w:rPr>
        <w:t>This might not help the chances of nuclear restraint</w:t>
      </w:r>
      <w:r w:rsidRPr="003D164C">
        <w:rPr>
          <w:sz w:val="16"/>
        </w:rPr>
        <w:t xml:space="preserve">. </w:t>
      </w:r>
      <w:proofErr w:type="gramStart"/>
      <w:r w:rsidRPr="003D164C">
        <w:rPr>
          <w:rStyle w:val="Emphasis"/>
          <w:sz w:val="28"/>
          <w:szCs w:val="28"/>
        </w:rPr>
        <w:t>FN 40</w:t>
      </w:r>
      <w:r w:rsidRPr="003D164C">
        <w:t>.</w:t>
      </w:r>
      <w:proofErr w:type="gramEnd"/>
      <w:r w:rsidRPr="003D164C">
        <w:t xml:space="preserve"> </w:t>
      </w:r>
      <w:r w:rsidRPr="003D164C">
        <w:rPr>
          <w:rStyle w:val="StyleBoldUnderline"/>
        </w:rPr>
        <w:t>One way of reducing</w:t>
      </w:r>
      <w:r w:rsidRPr="003D164C">
        <w:t xml:space="preserve">, but probably not eliminating, </w:t>
      </w:r>
      <w:r w:rsidRPr="003D164C">
        <w:rPr>
          <w:rStyle w:val="StyleBoldUnderline"/>
        </w:rPr>
        <w:t>such a prospect, is further international cooperation on the control of existing fissile material holdings</w:t>
      </w:r>
      <w:r w:rsidRPr="003D164C">
        <w:t>.</w:t>
      </w:r>
    </w:p>
    <w:p w:rsidR="00770217" w:rsidRDefault="00770217" w:rsidP="00AB368A">
      <w:pPr>
        <w:rPr>
          <w:sz w:val="16"/>
        </w:rPr>
      </w:pPr>
    </w:p>
    <w:p w:rsidR="0065513B" w:rsidRDefault="0065513B" w:rsidP="00AB368A">
      <w:pPr>
        <w:rPr>
          <w:sz w:val="16"/>
        </w:rPr>
      </w:pPr>
    </w:p>
    <w:p w:rsidR="009C3946" w:rsidRDefault="009C3946" w:rsidP="009C3946">
      <w:pPr>
        <w:pStyle w:val="Heading3"/>
      </w:pPr>
      <w:r>
        <w:lastRenderedPageBreak/>
        <w:t>Ext. Winning WOT Now</w:t>
      </w:r>
    </w:p>
    <w:p w:rsidR="009C3946" w:rsidRPr="009C3946" w:rsidRDefault="009C3946" w:rsidP="009C3946">
      <w:pPr>
        <w:pStyle w:val="Heading4"/>
      </w:pPr>
      <w:r>
        <w:t>We are winning the War on Terror Now</w:t>
      </w:r>
    </w:p>
    <w:p w:rsidR="009C3946" w:rsidRDefault="009C3946" w:rsidP="009C3946">
      <w:proofErr w:type="spellStart"/>
      <w:r w:rsidRPr="008B15AD">
        <w:rPr>
          <w:rStyle w:val="StyleStyleBold12pt"/>
        </w:rPr>
        <w:t>Dreyfuss</w:t>
      </w:r>
      <w:proofErr w:type="spellEnd"/>
      <w:r w:rsidRPr="008B15AD">
        <w:rPr>
          <w:rStyle w:val="StyleStyleBold12pt"/>
        </w:rPr>
        <w:t xml:space="preserve"> 13</w:t>
      </w:r>
      <w:r>
        <w:t xml:space="preserve"> (Robert, a Nation contributing editor, is an investigative journalist in Alexandria, Virginia, specializing in politics and national security. He is the author of Devil's Game: How the United States Helped Unleash Fundamentalist Islam and is a frequent contributor to Rolling Stone, The American Prospect and Mother Jones., “Despite Boston, Terror Is at an All-Time Low,” The Nation, April 27, 2013, </w:t>
      </w:r>
      <w:hyperlink r:id="rId11" w:history="1">
        <w:r>
          <w:rPr>
            <w:rStyle w:val="Hyperlink"/>
          </w:rPr>
          <w:t>http://www.thenation.com/blog/173876/despite-boston-terror-all-time-low#</w:t>
        </w:r>
      </w:hyperlink>
      <w:r>
        <w:t>) SS</w:t>
      </w:r>
    </w:p>
    <w:p w:rsidR="009C3946" w:rsidRDefault="009C3946" w:rsidP="009C3946">
      <w:pPr>
        <w:rPr>
          <w:rStyle w:val="StyleBoldUnderline"/>
        </w:rPr>
      </w:pPr>
      <w:r w:rsidRPr="008B15AD">
        <w:t xml:space="preserve">The headline in today’s New York Times had to be read twice to make sure that’s what it really said: “Blasts End </w:t>
      </w:r>
      <w:proofErr w:type="gramStart"/>
      <w:r w:rsidRPr="008B15AD">
        <w:t>A</w:t>
      </w:r>
      <w:proofErr w:type="gramEnd"/>
      <w:r w:rsidRPr="008B15AD">
        <w:t xml:space="preserve"> Decade of Terrorism on the Wane.” Yes. </w:t>
      </w:r>
      <w:proofErr w:type="gramStart"/>
      <w:r w:rsidRPr="008B15AD">
        <w:t>On the wane.</w:t>
      </w:r>
      <w:proofErr w:type="gramEnd"/>
      <w:r w:rsidRPr="008B15AD">
        <w:t xml:space="preserve"> </w:t>
      </w:r>
      <w:r w:rsidRPr="008B15AD">
        <w:rPr>
          <w:rStyle w:val="StyleBoldUnderline"/>
        </w:rPr>
        <w:t>You probably didn’t know that over the past ten years there has been very little significant terrorism in the United States</w:t>
      </w:r>
      <w:r w:rsidRPr="008B15AD">
        <w:t xml:space="preserve">. As I've written repeatedly, </w:t>
      </w:r>
      <w:r w:rsidRPr="008B15AD">
        <w:rPr>
          <w:rStyle w:val="StyleBoldUnderline"/>
        </w:rPr>
        <w:t xml:space="preserve">terrorism today—here at home, not in, say, Iraq—is just a nuisance, </w:t>
      </w:r>
      <w:r w:rsidRPr="008B15AD">
        <w:t xml:space="preserve">nothing more. </w:t>
      </w:r>
      <w:r w:rsidRPr="008B15AD">
        <w:rPr>
          <w:rStyle w:val="StyleBoldUnderline"/>
        </w:rPr>
        <w:t xml:space="preserve">In 2004, John Kerry, running for president, said that the then-infinite War on Terror would be won when terrorism was reduced to the status of being a deadly nuisance rather </w:t>
      </w:r>
      <w:proofErr w:type="gramStart"/>
      <w:r w:rsidRPr="008B15AD">
        <w:rPr>
          <w:rStyle w:val="StyleBoldUnderline"/>
        </w:rPr>
        <w:t>an a</w:t>
      </w:r>
      <w:proofErr w:type="gramEnd"/>
      <w:r w:rsidRPr="008B15AD">
        <w:rPr>
          <w:rStyle w:val="StyleBoldUnderline"/>
        </w:rPr>
        <w:t xml:space="preserve"> constant crisis. By 2004, of course, it already was.</w:t>
      </w:r>
      <w:r>
        <w:rPr>
          <w:rStyle w:val="StyleBoldUnderline"/>
        </w:rPr>
        <w:t xml:space="preserve"> </w:t>
      </w:r>
      <w:r w:rsidRPr="008B15AD">
        <w:rPr>
          <w:rStyle w:val="StyleBoldUnderline"/>
        </w:rPr>
        <w:t xml:space="preserve">The Times, in its </w:t>
      </w:r>
      <w:proofErr w:type="spellStart"/>
      <w:r w:rsidRPr="008B15AD">
        <w:rPr>
          <w:rStyle w:val="StyleBoldUnderline"/>
        </w:rPr>
        <w:t>lede</w:t>
      </w:r>
      <w:proofErr w:type="spellEnd"/>
      <w:r w:rsidRPr="008B15AD">
        <w:rPr>
          <w:rStyle w:val="StyleBoldUnderline"/>
        </w:rPr>
        <w:t>, says this:</w:t>
      </w:r>
      <w:r>
        <w:rPr>
          <w:rStyle w:val="StyleBoldUnderline"/>
        </w:rPr>
        <w:t xml:space="preserve"> </w:t>
      </w:r>
      <w:r w:rsidRPr="008B15AD">
        <w:rPr>
          <w:rStyle w:val="StyleBoldUnderline"/>
        </w:rPr>
        <w:t>The bombing of the Boston Marathon on Monday was the end of more than a decade in which the United States experienced strikingly few terrorist attacks, in part because of the far more aggressive law enforcement tactics that arose after the Sept. 11, 2001, attacks.</w:t>
      </w:r>
      <w:r>
        <w:rPr>
          <w:rStyle w:val="StyleBoldUnderline"/>
        </w:rPr>
        <w:t xml:space="preserve"> </w:t>
      </w:r>
      <w:r w:rsidRPr="008B15AD">
        <w:t xml:space="preserve">Well. It adds: In fact, the </w:t>
      </w:r>
      <w:r w:rsidRPr="008B15AD">
        <w:rPr>
          <w:rStyle w:val="StyleBoldUnderline"/>
        </w:rPr>
        <w:t>Sept. 11 attacks were an anomaly in an overall gradual decline in the number of terrorist attacks since the 1970s, according to the Global Terrorism Database, one of the most authoritative sources of terrorism statistics, which is maintained by a consortium of researchers and based at the University of Maryland.</w:t>
      </w:r>
      <w:r>
        <w:rPr>
          <w:rStyle w:val="StyleBoldUnderline"/>
        </w:rPr>
        <w:t xml:space="preserve"> </w:t>
      </w:r>
      <w:proofErr w:type="gramStart"/>
      <w:r w:rsidRPr="008B15AD">
        <w:rPr>
          <w:rStyle w:val="StyleBoldUnderline"/>
        </w:rPr>
        <w:t>The worst decade for terrorism in the United States?</w:t>
      </w:r>
      <w:proofErr w:type="gramEnd"/>
      <w:r w:rsidRPr="008B15AD">
        <w:rPr>
          <w:rStyle w:val="StyleBoldUnderline"/>
        </w:rPr>
        <w:t xml:space="preserve"> </w:t>
      </w:r>
      <w:proofErr w:type="gramStart"/>
      <w:r w:rsidRPr="008B15AD">
        <w:rPr>
          <w:rStyle w:val="StyleBoldUnderline"/>
        </w:rPr>
        <w:t>The 1970s.</w:t>
      </w:r>
      <w:proofErr w:type="gramEnd"/>
      <w:r w:rsidRPr="008B15AD">
        <w:t xml:space="preserve"> The horrible bombings in Boston killed more people, three, than any incident of terrorism except 9/11, the 1993 World Trade Center attack, the 1995 Oklahoma City bombing, and “the poisoning of restaurant salad bars with salmonella bacteria by religious cultists in Oregon in 1984.” The paper quotes Gary </w:t>
      </w:r>
      <w:proofErr w:type="spellStart"/>
      <w:r w:rsidRPr="008B15AD">
        <w:t>LaFree</w:t>
      </w:r>
      <w:proofErr w:type="spellEnd"/>
      <w:r w:rsidRPr="008B15AD">
        <w:t xml:space="preserve">, the researcher who helps compile the date base, thus: </w:t>
      </w:r>
      <w:r w:rsidRPr="008B15AD">
        <w:rPr>
          <w:rStyle w:val="StyleBoldUnderline"/>
        </w:rPr>
        <w:t>I think people are actually surprised when they learn that there’s been a steady decline in terrorist attacks in the U.S. since 1970.</w:t>
      </w:r>
      <w:r>
        <w:rPr>
          <w:rStyle w:val="StyleBoldUnderline"/>
        </w:rPr>
        <w:t xml:space="preserve"> </w:t>
      </w:r>
      <w:r w:rsidRPr="008B15AD">
        <w:t xml:space="preserve">And it adds this stunner from </w:t>
      </w:r>
      <w:proofErr w:type="spellStart"/>
      <w:r w:rsidRPr="008B15AD">
        <w:t>LaFree</w:t>
      </w:r>
      <w:proofErr w:type="spellEnd"/>
      <w:r w:rsidRPr="008B15AD">
        <w:t xml:space="preserve">: He said there were about </w:t>
      </w:r>
      <w:r w:rsidRPr="008B15AD">
        <w:rPr>
          <w:rStyle w:val="StyleBoldUnderline"/>
        </w:rPr>
        <w:t>40 percent more attacks in the United States in the decade before Sept. 11 than in the decade after.</w:t>
      </w:r>
    </w:p>
    <w:p w:rsidR="009C3946" w:rsidRDefault="009C3946" w:rsidP="009C3946">
      <w:pPr>
        <w:pStyle w:val="Heading4"/>
      </w:pPr>
      <w:r>
        <w:t>War on terror successful for US</w:t>
      </w:r>
    </w:p>
    <w:p w:rsidR="009C3946" w:rsidRDefault="009C3946" w:rsidP="009C3946">
      <w:r w:rsidRPr="00267B35">
        <w:rPr>
          <w:rStyle w:val="StyleStyleBold12pt"/>
        </w:rPr>
        <w:t>B</w:t>
      </w:r>
      <w:r>
        <w:rPr>
          <w:rStyle w:val="StyleStyleBold12pt"/>
        </w:rPr>
        <w:t>l</w:t>
      </w:r>
      <w:r w:rsidRPr="00267B35">
        <w:rPr>
          <w:rStyle w:val="StyleStyleBold12pt"/>
        </w:rPr>
        <w:t>ack 12</w:t>
      </w:r>
      <w:r>
        <w:t xml:space="preserve"> (Conrad, Canadian-born former newspaper publisher, a historian, a columnist,[n 1] and a non-affiliated life peer.[n 2] Black controlled Hollinger International, once the world’s third-largest English-language newspaper empire,[3] which published The Daily Telegraph (UK), Chicago Sun Times (U.S.), The Jerusalem Post (Israel), National Post (Canada), The Sydney Morning Herald (Australia), and hundreds of community newspapers in North America., “Lost Decade Is the Price of Success in War on Terror,” TWO SL LLC, April 19, 2012, </w:t>
      </w:r>
      <w:hyperlink r:id="rId12" w:history="1">
        <w:r w:rsidRPr="00B9378B">
          <w:rPr>
            <w:rStyle w:val="Hyperlink"/>
          </w:rPr>
          <w:t>http://www.nysun.com/foreign/lost-decade-is-the-price-of-success-in-war/87793/</w:t>
        </w:r>
      </w:hyperlink>
      <w:r>
        <w:t>)</w:t>
      </w:r>
    </w:p>
    <w:p w:rsidR="009C3946" w:rsidRPr="00267B35" w:rsidRDefault="009C3946" w:rsidP="009C3946"/>
    <w:p w:rsidR="009C3946" w:rsidRDefault="009C3946" w:rsidP="009C3946">
      <w:r w:rsidRPr="0064487A">
        <w:t xml:space="preserve">It must be said that the </w:t>
      </w:r>
      <w:r w:rsidRPr="00E718C6">
        <w:rPr>
          <w:rStyle w:val="StyleBoldUnderline"/>
        </w:rPr>
        <w:t>War on Terror has substantially been a success. After the 9/11 atrocities, the conventional wisdom — which was reflected in the claims of bin Laden and others in their bloodcurdling videos — was that terrorism would be routine and devastating against any countries that displeased militant Islam. There was the fear and the promise of unlimited numbers of suicide attackers. But despite close calls over Detroit (the panty-bomber) and in Times Square, and doubtless many quietly foiled efforts, there has been no return to terrorism in North America, and very little in Latin America</w:t>
      </w:r>
      <w:r w:rsidRPr="0064487A">
        <w:t xml:space="preserve">. Even in Europe and Australasia, prime targets, there has not been much beyond the London buses, Madrid commuter trains, and the Australian-frequented bar in Bali. The Israelis stopped the suicide bombing in their country by killing the outstanding surviving Hamas leader after each outrage; lo and behold, the eagerness for heroic violent death did not extend to those commissioning the suicide attacks, as bin Laden and the rest cowered and skulked in caves or anonymously behind high walls. Thus, the principal raison d’être of the Afghanistan and Iraq wars has been achieved, though it is not clear that the nearly $2 trillion and about 7,000 American and Western Allied lives expended in those wars were essential to the accomplishment of that objective. George W. Bush led a 44-nation U.N. and NATO coalition into Afghanistan and then left it stretched over that poor and unfeasible country and decamped to Iraq to dispose of Saddam Hussein, a commendable objective justified in international law by his violation of the Gulf War ceasefire and 17 Security Council resolutions, but not one that had much to do with terrorism. The nostrum of starting a positive tipping-over of non-democratic dominoes with Iraq has been a disaster, as it produced Hamas in government in Gaza, Hezbollah in Lebanon, Anwar Sadat’s murderers (the Muslim </w:t>
      </w:r>
      <w:r w:rsidRPr="0064487A">
        <w:lastRenderedPageBreak/>
        <w:t xml:space="preserve">Brotherhood) in Egypt, and anarchy in Yemen with a noisy al-Qaeda terrorist presence; and Iraq itself is far from the Denmark-on-the-Euphrates the Bush administration was predicting. In 2011, only 1,500 Iraqis died of political violence, the lowest total since Saddam’s time. But the road, rail, and air transport facilities remain in shambles, millions of households are left without power for up to 20 hours a day, tankers can’t dock near Basra because of the size of bribes that are extorted from them, and the nearly $60 billion that the U.S. spent in Iraq on reconstruction seems to have been consumed almost entirely by anti-blast barricades. The former electricity minister, </w:t>
      </w:r>
      <w:proofErr w:type="spellStart"/>
      <w:r w:rsidRPr="0064487A">
        <w:t>Raad</w:t>
      </w:r>
      <w:proofErr w:type="spellEnd"/>
      <w:r w:rsidRPr="0064487A">
        <w:t xml:space="preserve"> </w:t>
      </w:r>
      <w:proofErr w:type="spellStart"/>
      <w:r w:rsidRPr="0064487A">
        <w:t>Shalal</w:t>
      </w:r>
      <w:proofErr w:type="spellEnd"/>
      <w:r w:rsidRPr="0064487A">
        <w:t xml:space="preserve">, was fired last year for embezzling $1.7 billion (in an Iraqi GDP of $80 billion, that’s like a $300 billion theft by an American public official), and the Fertile Crescent, where cultivated agriculture originated, at least in the Western world, now imports 80% of its food. The Iraqi prime minister, </w:t>
      </w:r>
      <w:proofErr w:type="spellStart"/>
      <w:r w:rsidRPr="0064487A">
        <w:t>Nouri</w:t>
      </w:r>
      <w:proofErr w:type="spellEnd"/>
      <w:r w:rsidRPr="0064487A">
        <w:t xml:space="preserve"> al-Maliki, is in his second term, though he lost the last election, and is still trying to arrest his former chief coalition partner, who is beyond apprehension because he is in the capital of the rebarbative province of Kurdistan. Though comparisons to Vietnam are nonsense, because the United States was completely militarily successful in Iraq — with volunteer armed forces on a congressionally authorized mission, with fewer than 10% of the casualties in Vietnam, and with the government it left behind not under full-scale invasion by another country, as South Vietnam was — it is not clear that the U.S. will ultimately have much more to show for its effort in Iraq than it does for Vietnam. Nor is it clear that there was any point to the Iraq War after Saddam was got rid of. Baghdad recently successfully hosted an Arab League meeting, though twelve of the 22 member countries did not attend because they think Maliki is too much under the influence of Iran, which is not why the United States fought the war there. The meeting was a milestone of sorts, as the occasion for a $1 billion municipal cleanup, and security was successfully maintained by 100,000 troops and police. </w:t>
      </w:r>
    </w:p>
    <w:p w:rsidR="009C3946" w:rsidRDefault="009C3946" w:rsidP="009C3946"/>
    <w:p w:rsidR="009C3946" w:rsidRDefault="009C3946" w:rsidP="009C3946">
      <w:pPr>
        <w:pStyle w:val="Heading4"/>
      </w:pPr>
      <w:r>
        <w:t>The US has been winning the war on terror</w:t>
      </w:r>
    </w:p>
    <w:p w:rsidR="009C3946" w:rsidRDefault="009C3946" w:rsidP="009C3946">
      <w:r w:rsidRPr="00F011AB">
        <w:rPr>
          <w:rStyle w:val="StyleStyleBold12pt"/>
        </w:rPr>
        <w:t>Lehrer 11</w:t>
      </w:r>
      <w:r>
        <w:t xml:space="preserve"> (Eli, Vice President of Washington D.C. operations for the Heartland Institute, “Despite Threats, We’re Winning the War on Terror,” FrumForum.com, September 12, 2011</w:t>
      </w:r>
      <w:proofErr w:type="gramStart"/>
      <w:r>
        <w:t>,http</w:t>
      </w:r>
      <w:proofErr w:type="gramEnd"/>
      <w:r>
        <w:t>://www.frumforum.com/despite-threats-were-winning-the-war-on-terror/) SS</w:t>
      </w:r>
    </w:p>
    <w:p w:rsidR="009C3946" w:rsidRDefault="009C3946" w:rsidP="009C3946"/>
    <w:p w:rsidR="009C3946" w:rsidRPr="00F011AB" w:rsidRDefault="009C3946" w:rsidP="009C3946">
      <w:pPr>
        <w:rPr>
          <w:rStyle w:val="StyleBoldUnderline"/>
        </w:rPr>
      </w:pPr>
      <w:r w:rsidRPr="00F011AB">
        <w:rPr>
          <w:rStyle w:val="StyleBoldUnderline"/>
        </w:rPr>
        <w:t>Since the enormous carnage of 9/11</w:t>
      </w:r>
      <w:r w:rsidRPr="00F011AB">
        <w:t xml:space="preserve">, the major Islamist terror attacks outside of the Middle East have shown a great decline in sophistication and lethality. While hundreds died in 2002′s Bali club bombings and 2004′s Madrid train bombings, the last major coordinated Islamist attack on the West, 2005′s London transport bombings, was a reasonably simple operation that killed only 54. Since then, </w:t>
      </w:r>
      <w:r w:rsidRPr="00F011AB">
        <w:rPr>
          <w:rStyle w:val="StyleBoldUnderline"/>
        </w:rPr>
        <w:t>not a single al-Qaeda plot directed at the West has succeeded in killing anyone. (The organization has continued to do a great deal of damage in Iraq and a deranged individual with radical Islamist sympathies murdered a solider in Arkansas 2 years ago.</w:t>
      </w:r>
      <w:r w:rsidRPr="00F011AB">
        <w:t xml:space="preserve">) The 9/11 plot cost several million dollars and involved 20 people on the ground in the United States with, likely, hundreds more in supporting roles in Afghanistan. A car bombing can be rigged for a few thousand dollars by one or two people. </w:t>
      </w:r>
      <w:r w:rsidRPr="00F011AB">
        <w:rPr>
          <w:rStyle w:val="StyleBoldUnderline"/>
        </w:rPr>
        <w:t>While a car bomb would be a cause for concern and a tragedy, even a successful one that left scores of dead bodies wouldn’t have an impact anything like 9/11</w:t>
      </w:r>
      <w:r w:rsidRPr="00F011AB">
        <w:t>. In short,</w:t>
      </w:r>
      <w:r w:rsidRPr="00F011AB">
        <w:rPr>
          <w:rStyle w:val="StyleBoldUnderline"/>
        </w:rPr>
        <w:t xml:space="preserve"> if the intelligence reports are right, there’s a good deal of evidence that the West is winning the War on Terror.</w:t>
      </w:r>
      <w:r w:rsidRPr="00F011AB">
        <w:t xml:space="preserve"> Of course, there’s no way to be absolutely certain of al-Qaeda’s capacities and, by definition, the best information about terror attacks isn’t public knowledge. But, </w:t>
      </w:r>
      <w:r w:rsidRPr="00F011AB">
        <w:rPr>
          <w:rStyle w:val="StyleBoldUnderline"/>
        </w:rPr>
        <w:t>if current media reports are to be believed, there’s certainly reason to believe that we’re safer from terrorist attacks than we were ten years ago.</w:t>
      </w:r>
    </w:p>
    <w:p w:rsidR="009C3946" w:rsidRDefault="009C3946" w:rsidP="009C3946"/>
    <w:p w:rsidR="009C3946" w:rsidRPr="009C3946" w:rsidRDefault="009C3946" w:rsidP="009C3946"/>
    <w:p w:rsidR="0065513B" w:rsidRDefault="0065513B" w:rsidP="0065513B">
      <w:pPr>
        <w:pStyle w:val="Heading3"/>
      </w:pPr>
      <w:r>
        <w:lastRenderedPageBreak/>
        <w:t>Ext. GITMO Key/Solves</w:t>
      </w:r>
    </w:p>
    <w:p w:rsidR="00131508" w:rsidRPr="00946E30" w:rsidRDefault="00131508" w:rsidP="00131508">
      <w:pPr>
        <w:pStyle w:val="Heading4"/>
      </w:pPr>
      <w:r w:rsidRPr="00946E30">
        <w:t xml:space="preserve">Enhanced interrogation key to war on terror, stopped West Coast 9/11 equivalent and other terror attacks </w:t>
      </w:r>
    </w:p>
    <w:p w:rsidR="00131508" w:rsidRPr="00946E30" w:rsidRDefault="00131508" w:rsidP="00131508">
      <w:proofErr w:type="spellStart"/>
      <w:r w:rsidRPr="00946E30">
        <w:rPr>
          <w:rStyle w:val="StyleStyleBold12pt"/>
        </w:rPr>
        <w:t>Thiessen</w:t>
      </w:r>
      <w:proofErr w:type="spellEnd"/>
      <w:r w:rsidRPr="00946E30">
        <w:t xml:space="preserve"> 20</w:t>
      </w:r>
      <w:r w:rsidRPr="00946E30">
        <w:rPr>
          <w:rStyle w:val="StyleStyleBold12pt"/>
        </w:rPr>
        <w:t xml:space="preserve">11 </w:t>
      </w:r>
      <w:r w:rsidRPr="00946E30">
        <w:t xml:space="preserve">Mark, columnist for Washington Post and visiting fellow of the American Enterprise Institute, former speechwriter for George W. Bush and Donald </w:t>
      </w:r>
      <w:proofErr w:type="spellStart"/>
      <w:r w:rsidRPr="00946E30">
        <w:t>Rumsfield</w:t>
      </w:r>
      <w:proofErr w:type="spellEnd"/>
      <w:r w:rsidRPr="00946E30">
        <w:t>, The CIA's Questioning Worked, The Washington Post, 4/21/2009, http://articles.washingtonpost.com/2009-04-21/opinions/36894735_1_ksm-interrogations-abu-zubaydah</w:t>
      </w:r>
    </w:p>
    <w:p w:rsidR="00131508" w:rsidRDefault="00131508" w:rsidP="00131508">
      <w:pPr>
        <w:tabs>
          <w:tab w:val="left" w:pos="2907"/>
          <w:tab w:val="left" w:pos="4545"/>
        </w:tabs>
      </w:pPr>
      <w:r>
        <w:tab/>
      </w:r>
      <w:r>
        <w:tab/>
      </w:r>
    </w:p>
    <w:p w:rsidR="00131508" w:rsidRDefault="00131508" w:rsidP="00131508">
      <w:r w:rsidRPr="000947EC">
        <w:rPr>
          <w:rStyle w:val="StyleBoldUnderline"/>
        </w:rPr>
        <w:t>Specifically, interrogation with enhanced techniques "led to the discovery of a KSM plot, the 'Second Wave,' 'to use East Asian operatives to crash a hijacked airliner into' a building in Los Angeles."</w:t>
      </w:r>
      <w:r w:rsidRPr="000947EC">
        <w:t xml:space="preserve"> KSM </w:t>
      </w:r>
      <w:r w:rsidRPr="000947EC">
        <w:rPr>
          <w:rStyle w:val="StyleBoldUnderline"/>
        </w:rPr>
        <w:t>later acknowledged before a military commission at Guantanamo Bay that the target was the Library Tower, the tallest building on the West Coast</w:t>
      </w:r>
      <w:r w:rsidRPr="000947EC">
        <w:t>. The memo explains that "</w:t>
      </w:r>
      <w:r w:rsidRPr="000947EC">
        <w:rPr>
          <w:rStyle w:val="StyleBoldUnderline"/>
        </w:rPr>
        <w:t>information</w:t>
      </w:r>
      <w:r w:rsidRPr="000947EC">
        <w:t xml:space="preserve"> obtained from KSM also </w:t>
      </w:r>
      <w:r w:rsidRPr="000947EC">
        <w:rPr>
          <w:rStyle w:val="StyleBoldUnderline"/>
        </w:rPr>
        <w:t>led to the capture of</w:t>
      </w:r>
      <w:r w:rsidRPr="000947EC">
        <w:t xml:space="preserve"> </w:t>
      </w:r>
      <w:proofErr w:type="spellStart"/>
      <w:r w:rsidRPr="000947EC">
        <w:t>Riduan</w:t>
      </w:r>
      <w:proofErr w:type="spellEnd"/>
      <w:r w:rsidRPr="000947EC">
        <w:t xml:space="preserve"> bin </w:t>
      </w:r>
      <w:proofErr w:type="spellStart"/>
      <w:r w:rsidRPr="000947EC">
        <w:t>Isomuddin</w:t>
      </w:r>
      <w:proofErr w:type="spellEnd"/>
      <w:r w:rsidRPr="000947EC">
        <w:t xml:space="preserve">, better known as </w:t>
      </w:r>
      <w:proofErr w:type="spellStart"/>
      <w:r w:rsidRPr="000947EC">
        <w:rPr>
          <w:rStyle w:val="StyleBoldUnderline"/>
        </w:rPr>
        <w:t>Hambali</w:t>
      </w:r>
      <w:proofErr w:type="spellEnd"/>
      <w:r w:rsidRPr="000947EC">
        <w:t xml:space="preserve">, and the </w:t>
      </w:r>
      <w:r w:rsidRPr="000947EC">
        <w:rPr>
          <w:rStyle w:val="StyleBoldUnderline"/>
        </w:rPr>
        <w:t>discovery of the</w:t>
      </w:r>
      <w:r w:rsidRPr="000947EC">
        <w:t xml:space="preserve"> </w:t>
      </w:r>
      <w:proofErr w:type="spellStart"/>
      <w:r w:rsidRPr="000947EC">
        <w:t>Guraba</w:t>
      </w:r>
      <w:proofErr w:type="spellEnd"/>
      <w:r w:rsidRPr="000947EC">
        <w:t xml:space="preserve"> Cell, a 17-member </w:t>
      </w:r>
      <w:proofErr w:type="spellStart"/>
      <w:r w:rsidRPr="000947EC">
        <w:t>Jemmah</w:t>
      </w:r>
      <w:proofErr w:type="spellEnd"/>
      <w:r w:rsidRPr="000947EC">
        <w:t xml:space="preserve"> </w:t>
      </w:r>
      <w:proofErr w:type="spellStart"/>
      <w:r w:rsidRPr="000947EC">
        <w:t>Islamiyah</w:t>
      </w:r>
      <w:proofErr w:type="spellEnd"/>
      <w:r w:rsidRPr="000947EC">
        <w:t xml:space="preserve"> </w:t>
      </w:r>
      <w:r w:rsidRPr="000947EC">
        <w:rPr>
          <w:rStyle w:val="StyleBoldUnderline"/>
        </w:rPr>
        <w:t>cell tasked with executing the 'Second Wave.'</w:t>
      </w:r>
      <w:r w:rsidRPr="000947EC">
        <w:t xml:space="preserve"> </w:t>
      </w:r>
      <w:proofErr w:type="gramStart"/>
      <w:r w:rsidRPr="000947EC">
        <w:t>" In</w:t>
      </w:r>
      <w:proofErr w:type="gramEnd"/>
      <w:r w:rsidRPr="000947EC">
        <w:t xml:space="preserve"> other words, </w:t>
      </w:r>
      <w:r w:rsidRPr="000947EC">
        <w:rPr>
          <w:rStyle w:val="StyleBoldUnderline"/>
        </w:rPr>
        <w:t>without enhanced interrogations, there could be a hole in the ground in Los Angeles to</w:t>
      </w:r>
      <w:r w:rsidRPr="000947EC">
        <w:t xml:space="preserve"> match the one in </w:t>
      </w:r>
      <w:r w:rsidRPr="000947EC">
        <w:rPr>
          <w:rStyle w:val="StyleBoldUnderline"/>
        </w:rPr>
        <w:t xml:space="preserve">New York. </w:t>
      </w:r>
      <w:r w:rsidRPr="000947EC">
        <w:t xml:space="preserve">The memo notes that </w:t>
      </w:r>
      <w:r w:rsidRPr="000947EC">
        <w:rPr>
          <w:rStyle w:val="StyleBoldUnderline"/>
        </w:rPr>
        <w:t>"[</w:t>
      </w:r>
      <w:proofErr w:type="spellStart"/>
      <w:r w:rsidRPr="000947EC">
        <w:rPr>
          <w:rStyle w:val="StyleBoldUnderline"/>
        </w:rPr>
        <w:t>i</w:t>
      </w:r>
      <w:proofErr w:type="spellEnd"/>
      <w:r w:rsidRPr="000947EC">
        <w:rPr>
          <w:rStyle w:val="StyleBoldUnderline"/>
        </w:rPr>
        <w:t>]</w:t>
      </w:r>
      <w:proofErr w:type="spellStart"/>
      <w:r w:rsidRPr="000947EC">
        <w:rPr>
          <w:rStyle w:val="StyleBoldUnderline"/>
        </w:rPr>
        <w:t>nterrogations</w:t>
      </w:r>
      <w:proofErr w:type="spellEnd"/>
      <w:r w:rsidRPr="000947EC">
        <w:rPr>
          <w:rStyle w:val="StyleBoldUnderline"/>
        </w:rPr>
        <w:t xml:space="preserve"> of [Abu] </w:t>
      </w:r>
      <w:proofErr w:type="spellStart"/>
      <w:r w:rsidRPr="000947EC">
        <w:rPr>
          <w:rStyle w:val="StyleBoldUnderline"/>
        </w:rPr>
        <w:t>Zubaydah</w:t>
      </w:r>
      <w:proofErr w:type="spellEnd"/>
      <w:r w:rsidRPr="000947EC">
        <w:t xml:space="preserve"> -- again, </w:t>
      </w:r>
      <w:r w:rsidRPr="000947EC">
        <w:rPr>
          <w:rStyle w:val="StyleBoldUnderline"/>
        </w:rPr>
        <w:t>once enhanced techniques were employed</w:t>
      </w:r>
      <w:r w:rsidRPr="000947EC">
        <w:t xml:space="preserve"> -- </w:t>
      </w:r>
      <w:r w:rsidRPr="000947EC">
        <w:rPr>
          <w:rStyle w:val="StyleBoldUnderline"/>
        </w:rPr>
        <w:t>furnished detailed information regarding al Qaeda's 'organizational structure, key operatives, and modus operandi' and identified KSM as the mastermind of the September 11 attacks."</w:t>
      </w:r>
      <w:r w:rsidRPr="000947EC">
        <w:t xml:space="preserve"> </w:t>
      </w:r>
      <w:r w:rsidRPr="000947EC">
        <w:rPr>
          <w:rStyle w:val="StyleBoldUnderline"/>
        </w:rPr>
        <w:t>This information helped the intelligence community plan the operation that captured KSM.</w:t>
      </w:r>
      <w:r w:rsidRPr="000947EC">
        <w:t xml:space="preserve"> It went on: </w:t>
      </w:r>
      <w:r w:rsidRPr="000947EC">
        <w:rPr>
          <w:rStyle w:val="StyleBoldUnderline"/>
        </w:rPr>
        <w:t>"</w:t>
      </w:r>
      <w:proofErr w:type="spellStart"/>
      <w:r w:rsidRPr="000947EC">
        <w:rPr>
          <w:rStyle w:val="StyleBoldUnderline"/>
        </w:rPr>
        <w:t>Zubaydah</w:t>
      </w:r>
      <w:proofErr w:type="spellEnd"/>
      <w:r w:rsidRPr="000947EC">
        <w:rPr>
          <w:rStyle w:val="StyleBoldUnderline"/>
        </w:rPr>
        <w:t xml:space="preserve"> and KSM</w:t>
      </w:r>
      <w:r w:rsidRPr="000947EC">
        <w:t xml:space="preserve"> also supplied important information about al-Zarqawi and his network" in Iraq, which </w:t>
      </w:r>
      <w:r w:rsidRPr="000947EC">
        <w:rPr>
          <w:rStyle w:val="StyleBoldUnderline"/>
        </w:rPr>
        <w:t>helped our operations against al-Qaeda</w:t>
      </w:r>
      <w:r w:rsidRPr="000947EC">
        <w:t xml:space="preserve"> in that country.</w:t>
      </w:r>
    </w:p>
    <w:p w:rsidR="00131508" w:rsidRDefault="00131508" w:rsidP="00131508"/>
    <w:p w:rsidR="00BA5BBF" w:rsidRDefault="00BA5BBF" w:rsidP="00BA5BBF">
      <w:pPr>
        <w:pStyle w:val="Heading4"/>
      </w:pPr>
      <w:r>
        <w:t>Here’s reverse causal evidence that a lack of interrogation has caused near misses, that can only get worse in the world of the plan</w:t>
      </w:r>
    </w:p>
    <w:p w:rsidR="00BA5BBF" w:rsidRPr="00946E30" w:rsidRDefault="00BA5BBF" w:rsidP="00BA5BBF">
      <w:proofErr w:type="spellStart"/>
      <w:r w:rsidRPr="00946E30">
        <w:rPr>
          <w:rStyle w:val="StyleStyleBold12pt"/>
        </w:rPr>
        <w:t>Thiessen</w:t>
      </w:r>
      <w:proofErr w:type="spellEnd"/>
      <w:r w:rsidRPr="00946E30">
        <w:t xml:space="preserve"> 20</w:t>
      </w:r>
      <w:r w:rsidRPr="00946E30">
        <w:rPr>
          <w:rStyle w:val="StyleStyleBold12pt"/>
        </w:rPr>
        <w:t>11</w:t>
      </w:r>
      <w:r>
        <w:t xml:space="preserve"> </w:t>
      </w:r>
      <w:r w:rsidRPr="00946E30">
        <w:t xml:space="preserve">Mark, columnist for Washington Post and visiting fellow of the American Enterprise Institute, former speechwriter for George W. Bush and Donald </w:t>
      </w:r>
      <w:proofErr w:type="spellStart"/>
      <w:r w:rsidRPr="00946E30">
        <w:t>Rumsfield</w:t>
      </w:r>
      <w:proofErr w:type="spellEnd"/>
      <w:r w:rsidRPr="00946E30">
        <w:t>, The CIA's Questioning Worked, The Washington Post, 04/21/2009, http://articles.washingtonpost.com/2009-04-21/opinions/36894735_1_ksm-interrogations-abu-zubaydah</w:t>
      </w:r>
    </w:p>
    <w:p w:rsidR="00BA5BBF" w:rsidRDefault="00BA5BBF" w:rsidP="00BA5BBF">
      <w:pPr>
        <w:tabs>
          <w:tab w:val="left" w:pos="5895"/>
          <w:tab w:val="left" w:pos="9390"/>
        </w:tabs>
      </w:pPr>
      <w:r>
        <w:tab/>
      </w:r>
      <w:r>
        <w:tab/>
      </w:r>
    </w:p>
    <w:p w:rsidR="00BA5BBF" w:rsidRDefault="00BA5BBF" w:rsidP="00BA5BBF">
      <w:pPr>
        <w:tabs>
          <w:tab w:val="left" w:pos="5895"/>
          <w:tab w:val="left" w:pos="9390"/>
        </w:tabs>
      </w:pPr>
      <w:r w:rsidRPr="00BA5BBF">
        <w:t xml:space="preserve">This is more than a historical argument. </w:t>
      </w:r>
      <w:r w:rsidRPr="00BA5BBF">
        <w:rPr>
          <w:rStyle w:val="StyleBoldUnderline"/>
        </w:rPr>
        <w:t>Twice during</w:t>
      </w:r>
      <w:r w:rsidRPr="00BA5BBF">
        <w:t xml:space="preserve"> President </w:t>
      </w:r>
      <w:r w:rsidRPr="00BA5BBF">
        <w:rPr>
          <w:rStyle w:val="StyleBoldUnderline"/>
        </w:rPr>
        <w:t>Obama’s first term</w:t>
      </w:r>
      <w:r w:rsidRPr="00BA5BBF">
        <w:t xml:space="preserve"> in office, al-Qaeda’s affiliate in Yemen, </w:t>
      </w:r>
      <w:r w:rsidRPr="00BA5BBF">
        <w:rPr>
          <w:rStyle w:val="StyleBoldUnderline"/>
        </w:rPr>
        <w:t>al-Qaeda in the Arabian Peninsula (AQAP), has succeeded in getting bombs onto planes</w:t>
      </w:r>
      <w:r w:rsidRPr="00BA5BBF">
        <w:t xml:space="preserve"> headed for the United States. In December 2009, this network nearly succeeded in blowing up Northwest Airlines Flight 253 as it prepared to land in Detroit, Michigan. Disaster was averted only because the bomb malfunctioned. Less than one year after the attempted attack in Detroit, AQAP penetrated our defenses a second time—this time getting two package bombs aboard planes headed for the United States, timed to blow up over the eastern seaboard. Disaster was averted only because of a last-minute tip from Saudi intelligence that allowed us to track down the explosives before they went off. </w:t>
      </w:r>
      <w:r w:rsidRPr="00BA5BBF">
        <w:rPr>
          <w:rStyle w:val="StyleBoldUnderline"/>
        </w:rPr>
        <w:t>By the Obama administration’s</w:t>
      </w:r>
      <w:r w:rsidRPr="00BA5BBF">
        <w:t xml:space="preserve"> own </w:t>
      </w:r>
      <w:r w:rsidRPr="00BA5BBF">
        <w:rPr>
          <w:rStyle w:val="StyleBoldUnderline"/>
        </w:rPr>
        <w:t>admission, it was completely unaware that AQAP had developed the capability or intent to attack us</w:t>
      </w:r>
      <w:r w:rsidRPr="00BA5BBF">
        <w:t xml:space="preserve"> here in America. Notwithstanding the successful drone strike that killed Anwar al-</w:t>
      </w:r>
      <w:proofErr w:type="spellStart"/>
      <w:r w:rsidRPr="00BA5BBF">
        <w:t>Awlaki</w:t>
      </w:r>
      <w:proofErr w:type="spellEnd"/>
      <w:r w:rsidRPr="00BA5BBF">
        <w:t xml:space="preserve">, the fact is that since 2008, </w:t>
      </w:r>
      <w:r w:rsidRPr="00BA5BBF">
        <w:rPr>
          <w:rStyle w:val="StyleBoldUnderline"/>
        </w:rPr>
        <w:t>the U</w:t>
      </w:r>
      <w:r w:rsidRPr="00BA5BBF">
        <w:t xml:space="preserve">nited </w:t>
      </w:r>
      <w:r w:rsidRPr="00BA5BBF">
        <w:rPr>
          <w:rStyle w:val="StyleBoldUnderline"/>
        </w:rPr>
        <w:t>S</w:t>
      </w:r>
      <w:r w:rsidRPr="00BA5BBF">
        <w:t xml:space="preserve">tates </w:t>
      </w:r>
      <w:r w:rsidRPr="00BA5BBF">
        <w:rPr>
          <w:rStyle w:val="StyleBoldUnderline"/>
        </w:rPr>
        <w:t>has carried out just fourteen drone strikes against al-Qaeda in Yemen.</w:t>
      </w:r>
      <w:r w:rsidRPr="00BA5BBF">
        <w:t xml:space="preserve"> During that same period, </w:t>
      </w:r>
      <w:r w:rsidRPr="00BA5BBF">
        <w:rPr>
          <w:rStyle w:val="StyleBoldUnderline"/>
        </w:rPr>
        <w:t>by contrast, the US has carried out 258 drone strikes against al-Qaeda in Pakistan,</w:t>
      </w:r>
      <w:r w:rsidRPr="00BA5BBF">
        <w:t xml:space="preserve"> operations that have killed fifty-six senior leaders and hundreds of mid- and lower-level operatives. Why have there been so many successful strikes against al-Qaeda in Pakistan but so few in Yemen? Clearly </w:t>
      </w:r>
      <w:r w:rsidRPr="00BA5BBF">
        <w:rPr>
          <w:rStyle w:val="StyleBoldUnderline"/>
        </w:rPr>
        <w:t>the U</w:t>
      </w:r>
      <w:r w:rsidRPr="00BA5BBF">
        <w:t xml:space="preserve">nited </w:t>
      </w:r>
      <w:r w:rsidRPr="00BA5BBF">
        <w:rPr>
          <w:rStyle w:val="StyleBoldUnderline"/>
        </w:rPr>
        <w:t>S</w:t>
      </w:r>
      <w:r w:rsidRPr="00BA5BBF">
        <w:t xml:space="preserve">tates </w:t>
      </w:r>
      <w:r w:rsidRPr="00BA5BBF">
        <w:rPr>
          <w:rStyle w:val="StyleBoldUnderline"/>
        </w:rPr>
        <w:t>has much greater insight into</w:t>
      </w:r>
      <w:r w:rsidRPr="00BA5BBF">
        <w:t xml:space="preserve"> the location and operations of </w:t>
      </w:r>
      <w:r w:rsidRPr="00BA5BBF">
        <w:rPr>
          <w:rStyle w:val="StyleBoldUnderline"/>
        </w:rPr>
        <w:t>al-Qaeda in South Asia than it does on the Arabian Peninsula. The reason we have so little information</w:t>
      </w:r>
      <w:r w:rsidRPr="00BA5BBF">
        <w:t xml:space="preserve"> about this virulent new terror network </w:t>
      </w:r>
      <w:r w:rsidRPr="00BA5BBF">
        <w:rPr>
          <w:rStyle w:val="StyleBoldUnderline"/>
        </w:rPr>
        <w:t>is that</w:t>
      </w:r>
      <w:r w:rsidRPr="00BA5BBF">
        <w:t xml:space="preserve">, unlike in the period immediately after 9/11, </w:t>
      </w:r>
      <w:r w:rsidRPr="00BA5BBF">
        <w:rPr>
          <w:rStyle w:val="StyleBoldUnderline"/>
        </w:rPr>
        <w:t>the U</w:t>
      </w:r>
      <w:r w:rsidRPr="00BA5BBF">
        <w:t xml:space="preserve">nited </w:t>
      </w:r>
      <w:r w:rsidRPr="00BA5BBF">
        <w:rPr>
          <w:rStyle w:val="StyleBoldUnderline"/>
        </w:rPr>
        <w:t>S</w:t>
      </w:r>
      <w:r w:rsidRPr="00BA5BBF">
        <w:t xml:space="preserve">tates </w:t>
      </w:r>
      <w:r w:rsidRPr="00BA5BBF">
        <w:rPr>
          <w:rStyle w:val="StyleBoldUnderline"/>
        </w:rPr>
        <w:t>is no long capturing and interrogating high-value terrorists</w:t>
      </w:r>
      <w:r w:rsidRPr="00BA5BBF">
        <w:t xml:space="preserve"> who could tell us about their plans to attack the homeland. President </w:t>
      </w:r>
      <w:r w:rsidRPr="00BA5BBF">
        <w:rPr>
          <w:rStyle w:val="StyleBoldUnderline"/>
        </w:rPr>
        <w:t>Obama shut down the CIA interrogation program with an executive order.</w:t>
      </w:r>
      <w:r w:rsidRPr="00BA5BBF">
        <w:t xml:space="preserve"> That order could be rescinded by his successor with the stroke of a pen. Which means the debate over the effectiveness and necessity of enhanced interrogation is far from over.</w:t>
      </w:r>
      <w:r>
        <w:t xml:space="preserve"> </w:t>
      </w:r>
    </w:p>
    <w:p w:rsidR="00277D5C" w:rsidRDefault="00277D5C" w:rsidP="00BA5BBF">
      <w:pPr>
        <w:tabs>
          <w:tab w:val="left" w:pos="5895"/>
          <w:tab w:val="left" w:pos="9390"/>
        </w:tabs>
      </w:pPr>
    </w:p>
    <w:p w:rsidR="00277D5C" w:rsidRDefault="00277D5C" w:rsidP="00277D5C">
      <w:pPr>
        <w:pStyle w:val="Heading4"/>
      </w:pPr>
      <w:r>
        <w:lastRenderedPageBreak/>
        <w:t>Gitmo key to information and US nation security, can’t close</w:t>
      </w:r>
    </w:p>
    <w:p w:rsidR="00277D5C" w:rsidRDefault="00277D5C" w:rsidP="00277D5C">
      <w:pPr>
        <w:rPr>
          <w:rStyle w:val="StyleStyleBold12pt"/>
        </w:rPr>
      </w:pPr>
      <w:r w:rsidRPr="00AA3900">
        <w:rPr>
          <w:rStyle w:val="StyleStyleBold12pt"/>
        </w:rPr>
        <w:t>Wiser, 2013</w:t>
      </w:r>
      <w:r>
        <w:rPr>
          <w:rStyle w:val="StyleStyleBold12pt"/>
        </w:rPr>
        <w:t xml:space="preserve"> </w:t>
      </w:r>
      <w:r w:rsidRPr="00AA3900">
        <w:t>(</w:t>
      </w:r>
      <w:r>
        <w:t xml:space="preserve">Daniel Wiser, </w:t>
      </w:r>
      <w:r w:rsidRPr="00AA3900">
        <w:t xml:space="preserve">Current: Editorial Intern at The Washington Free Beacon, Editorial Intern at National Journalism Center  </w:t>
      </w:r>
      <w:proofErr w:type="spellStart"/>
      <w:r w:rsidRPr="00AA3900">
        <w:t>Past:State</w:t>
      </w:r>
      <w:proofErr w:type="spellEnd"/>
      <w:r w:rsidRPr="00AA3900">
        <w:t xml:space="preserve"> &amp; National Editor at The Daily Tar Heel, Editorial Intern at The Washington Times, Assistant State &amp; National Editor at The Daily T... Education: UNC Chapel Hill, Georgetown </w:t>
      </w:r>
      <w:proofErr w:type="gramStart"/>
      <w:r w:rsidRPr="00AA3900">
        <w:t>University  Summary</w:t>
      </w:r>
      <w:proofErr w:type="gramEnd"/>
      <w:r w:rsidRPr="00AA3900">
        <w:t>: Aspiring writer, reporter and editor with a passion for politics, culture, and the marketplace of ideas</w:t>
      </w:r>
      <w:r>
        <w:t>, “</w:t>
      </w:r>
      <w:r w:rsidRPr="00901044">
        <w:t>Congressman Says Closing Guantanamo Bay Would Be a Mistake</w:t>
      </w:r>
      <w:r>
        <w:t>”, Free Beacon , 7/9/13,</w:t>
      </w:r>
      <w:r w:rsidRPr="00901044">
        <w:t xml:space="preserve"> http://freebeacon.com/congressman-says-closing-guantanamo-bay-would-be-a-mistake/</w:t>
      </w:r>
      <w:r>
        <w:t xml:space="preserve">) </w:t>
      </w:r>
    </w:p>
    <w:p w:rsidR="00277D5C" w:rsidRDefault="00277D5C" w:rsidP="00277D5C">
      <w:r w:rsidRPr="00AA3900">
        <w:rPr>
          <w:rStyle w:val="StyleBoldUnderline"/>
        </w:rPr>
        <w:t>Prematurely closing</w:t>
      </w:r>
      <w:r>
        <w:t xml:space="preserve"> the controversial </w:t>
      </w:r>
      <w:r w:rsidRPr="00AA3900">
        <w:rPr>
          <w:rStyle w:val="StyleBoldUnderline"/>
        </w:rPr>
        <w:t>detention facility at</w:t>
      </w:r>
      <w:r>
        <w:t xml:space="preserve"> </w:t>
      </w:r>
      <w:r w:rsidRPr="00AA3900">
        <w:rPr>
          <w:rStyle w:val="StyleBoldUnderline"/>
        </w:rPr>
        <w:t>Guantanamo Bay</w:t>
      </w:r>
      <w:r>
        <w:t xml:space="preserve"> </w:t>
      </w:r>
      <w:r w:rsidRPr="00AA3900">
        <w:rPr>
          <w:rStyle w:val="StyleBoldUnderline"/>
        </w:rPr>
        <w:t>would release the most dangerous terrorists currently held by the United States and pose a grave national security threat</w:t>
      </w:r>
      <w:r>
        <w:t xml:space="preserve">, according to one representative who recently visited the facility. Rep. Mike </w:t>
      </w:r>
      <w:proofErr w:type="spellStart"/>
      <w:r>
        <w:t>Pompeo</w:t>
      </w:r>
      <w:proofErr w:type="spellEnd"/>
      <w:r>
        <w:t xml:space="preserve"> (R., Kan.) discussed the conditions and legal status of the 166 Guantanamo detainees at an American Enterprise Institute event Tuesday. More than 100 of those prisoners have been protesting for their release by participating in hunger strikes, leading President Barack Obama to renew his call for congressional authorization to close the facility in a May national security speech. </w:t>
      </w:r>
      <w:proofErr w:type="spellStart"/>
      <w:r>
        <w:t>Pompeo</w:t>
      </w:r>
      <w:proofErr w:type="spellEnd"/>
      <w:r>
        <w:t xml:space="preserve"> said the president’s latest push ignores the histories of those detained at Guantanamo. </w:t>
      </w:r>
      <w:r w:rsidRPr="00AA3900">
        <w:rPr>
          <w:rStyle w:val="StyleBoldUnderline"/>
        </w:rPr>
        <w:t>Remaining prisoners include terrorists linked to the Sept. 11, 2001 terrorist attacks, leaders of the Taliban, mid-level al Qaeda officials, and operatives from various countries who have plotted attacks</w:t>
      </w:r>
      <w:r>
        <w:t>. “</w:t>
      </w:r>
      <w:r w:rsidRPr="00AA3900">
        <w:rPr>
          <w:rStyle w:val="StyleBoldUnderline"/>
        </w:rPr>
        <w:t>There’s a reason the president’s promise to close Guantanamo has not occurred,”</w:t>
      </w:r>
      <w:r>
        <w:t xml:space="preserve"> he said. “</w:t>
      </w:r>
      <w:r w:rsidRPr="00AA3900">
        <w:rPr>
          <w:rStyle w:val="StyleBoldUnderline"/>
        </w:rPr>
        <w:t xml:space="preserve">The challenge is that the detainees at Guantanamo who remain are all individuals who America considers to be dangerous. </w:t>
      </w:r>
      <w:r>
        <w:t xml:space="preserve">The easy cases are absolutely behind us.” Critics of the indefinite detention of terrorists at Guantanamo cite the Obama administration’s previous declaration that at least 60 prisoners are cleared for transfer to other countries. Human rights groups such as Amnesty International have designated the facility the “gulag of our times.” However, </w:t>
      </w:r>
      <w:proofErr w:type="spellStart"/>
      <w:r>
        <w:t>Pompeo</w:t>
      </w:r>
      <w:proofErr w:type="spellEnd"/>
      <w:r>
        <w:t xml:space="preserve"> said </w:t>
      </w:r>
      <w:r w:rsidRPr="00AA3900">
        <w:rPr>
          <w:rStyle w:val="StyleBoldUnderline"/>
        </w:rPr>
        <w:t>any</w:t>
      </w:r>
      <w:r>
        <w:t xml:space="preserve"> of the </w:t>
      </w:r>
      <w:r w:rsidRPr="00AA3900">
        <w:rPr>
          <w:rStyle w:val="StyleBoldUnderline"/>
        </w:rPr>
        <w:t>proposed solutions for scuttling Guantanamo and transferring the prisoners leaves the United States with a difficult “option set</w:t>
      </w:r>
      <w:r>
        <w:t xml:space="preserve">.” </w:t>
      </w:r>
      <w:r w:rsidRPr="00AA3900">
        <w:rPr>
          <w:rStyle w:val="StyleBoldUnderline"/>
        </w:rPr>
        <w:t>About a fifth of the detainees who return to Yemen rejoin terrorist groups</w:t>
      </w:r>
      <w:r>
        <w:t xml:space="preserve">, he said. </w:t>
      </w:r>
      <w:r w:rsidRPr="00AA3900">
        <w:rPr>
          <w:rStyle w:val="StyleBoldUnderline"/>
        </w:rPr>
        <w:t>Obama recently announced the removal of a self-imposed ban on transfers to the country where leaders have shown a willingness to cooperate against terrorism but al Qaeda affiliates linger.</w:t>
      </w:r>
      <w:r>
        <w:rPr>
          <w:rStyle w:val="StyleBoldUnderline"/>
        </w:rPr>
        <w:t xml:space="preserve"> </w:t>
      </w:r>
      <w:r w:rsidRPr="00AA3900">
        <w:rPr>
          <w:rStyle w:val="StyleBoldUnderline"/>
        </w:rPr>
        <w:t>Eliminating terrorist leaders with drones</w:t>
      </w:r>
      <w:r>
        <w:t xml:space="preserve">, a practice Obama has dramatically accelerated, </w:t>
      </w:r>
      <w:r w:rsidRPr="00AA3900">
        <w:rPr>
          <w:rStyle w:val="StyleBoldUnderline"/>
        </w:rPr>
        <w:t>deprives security agencies of the opportunity to gather intelligence</w:t>
      </w:r>
      <w:r>
        <w:t xml:space="preserve">, he said. </w:t>
      </w:r>
      <w:r w:rsidRPr="00AA3900">
        <w:rPr>
          <w:rStyle w:val="StyleBoldUnderline"/>
        </w:rPr>
        <w:t>And there is scant political will to bring the detainees to the United States</w:t>
      </w:r>
      <w:r>
        <w:t>, he added. “</w:t>
      </w:r>
      <w:r w:rsidRPr="00AA3900">
        <w:rPr>
          <w:rStyle w:val="StyleBoldUnderline"/>
        </w:rPr>
        <w:t>Your option is to kill them—where you can get no information—or bring them back to the U.S. where you’ll Mirandize them, and you’ll additionally get no information where you can prevent terrorist threats</w:t>
      </w:r>
      <w:r>
        <w:t xml:space="preserve">,” he said. </w:t>
      </w:r>
      <w:proofErr w:type="spellStart"/>
      <w:r>
        <w:t>Pompeo</w:t>
      </w:r>
      <w:proofErr w:type="spellEnd"/>
      <w:r>
        <w:t xml:space="preserve"> also spoke about the conditions at Guantanamo, stating bluntly, “It’s a detention camp.” But the </w:t>
      </w:r>
      <w:r w:rsidRPr="00AA3900">
        <w:rPr>
          <w:rStyle w:val="StyleBoldUnderline"/>
        </w:rPr>
        <w:t>detainees have access to a lot of services that are denied in most prisoner of war camps</w:t>
      </w:r>
      <w:r>
        <w:t>, he argued. “</w:t>
      </w:r>
      <w:r w:rsidRPr="00AA3900">
        <w:rPr>
          <w:rStyle w:val="StyleBoldUnderline"/>
        </w:rPr>
        <w:t>They do have television stations that they can watch, and if they want to behave in a way consistent with the rules, they can operate in an area where they can meet and gather together</w:t>
      </w:r>
      <w:r>
        <w:t>,” he said. “</w:t>
      </w:r>
      <w:r w:rsidRPr="00AA3900">
        <w:rPr>
          <w:rStyle w:val="StyleBoldUnderline"/>
        </w:rPr>
        <w:t>They’ve got exercise facilities, and their religious rights are being observed rigorously</w:t>
      </w:r>
      <w:r>
        <w:t xml:space="preserve">.” </w:t>
      </w:r>
      <w:proofErr w:type="spellStart"/>
      <w:r>
        <w:t>Pompeo</w:t>
      </w:r>
      <w:proofErr w:type="spellEnd"/>
      <w:r>
        <w:t xml:space="preserve"> did offer some rare praise for Obama in what he viewed as the president’s implicit policy toward Guantanamo. “He’s kept the facility open,” he said. “He’s kept it secure. For that I applaud him, and I only hope that his rhetoric is just that.”</w:t>
      </w:r>
    </w:p>
    <w:p w:rsidR="00D85AC7" w:rsidRDefault="00D85AC7" w:rsidP="00BA5BBF">
      <w:pPr>
        <w:tabs>
          <w:tab w:val="left" w:pos="5895"/>
          <w:tab w:val="left" w:pos="9390"/>
        </w:tabs>
      </w:pPr>
    </w:p>
    <w:p w:rsidR="00D85AC7" w:rsidRPr="00DB4813" w:rsidRDefault="00D85AC7" w:rsidP="00D85AC7">
      <w:pPr>
        <w:pStyle w:val="Heading4"/>
        <w:rPr>
          <w:szCs w:val="24"/>
        </w:rPr>
      </w:pPr>
      <w:r w:rsidRPr="00DB4813">
        <w:t>Keeping Guantanamo open is key to effective intelligence operations</w:t>
      </w:r>
    </w:p>
    <w:p w:rsidR="00D85AC7" w:rsidRPr="00D85AC7" w:rsidRDefault="00D85AC7" w:rsidP="00D85AC7">
      <w:proofErr w:type="spellStart"/>
      <w:r w:rsidRPr="00D85AC7">
        <w:rPr>
          <w:rStyle w:val="StyleStyleBold12pt"/>
        </w:rPr>
        <w:t>Nemish</w:t>
      </w:r>
      <w:proofErr w:type="spellEnd"/>
      <w:r w:rsidRPr="00D85AC7">
        <w:rPr>
          <w:rStyle w:val="StyleStyleBold12pt"/>
        </w:rPr>
        <w:t xml:space="preserve"> 2009</w:t>
      </w:r>
      <w:r w:rsidRPr="00D85AC7">
        <w:t xml:space="preserve"> (Mark C., A major in the US </w:t>
      </w:r>
      <w:proofErr w:type="spellStart"/>
      <w:r w:rsidRPr="00D85AC7">
        <w:t>airforce</w:t>
      </w:r>
      <w:proofErr w:type="spellEnd"/>
      <w:r w:rsidRPr="00D85AC7">
        <w:t xml:space="preserve">. “To Close or Not to Close: Guantanamo Bay” April 2009. </w:t>
      </w:r>
      <w:hyperlink r:id="rId13" w:history="1">
        <w:r w:rsidRPr="00D85AC7">
          <w:rPr>
            <w:rStyle w:val="Hyperlink"/>
          </w:rPr>
          <w:t>http://www.dtic.mil/cgi-bin/GetTRDoc?AD=ADA539847</w:t>
        </w:r>
      </w:hyperlink>
      <w:r w:rsidRPr="00D85AC7">
        <w:t>)</w:t>
      </w:r>
    </w:p>
    <w:p w:rsidR="00D85AC7" w:rsidRPr="00DB4813" w:rsidRDefault="00D85AC7" w:rsidP="00D85AC7">
      <w:pPr>
        <w:widowControl w:val="0"/>
        <w:autoSpaceDE w:val="0"/>
        <w:autoSpaceDN w:val="0"/>
        <w:adjustRightInd w:val="0"/>
        <w:rPr>
          <w:rFonts w:ascii="Georgia" w:hAnsi="Georgia"/>
          <w:sz w:val="16"/>
          <w:szCs w:val="16"/>
        </w:rPr>
      </w:pPr>
    </w:p>
    <w:p w:rsidR="00D85AC7" w:rsidRPr="00DB4813" w:rsidRDefault="00D85AC7" w:rsidP="00D85AC7">
      <w:pPr>
        <w:rPr>
          <w:rFonts w:ascii="Georgia" w:hAnsi="Georgia"/>
          <w:sz w:val="16"/>
        </w:rPr>
      </w:pPr>
      <w:r w:rsidRPr="00DB4813">
        <w:rPr>
          <w:rFonts w:ascii="Georgia" w:hAnsi="Georgia"/>
          <w:sz w:val="16"/>
        </w:rPr>
        <w:t xml:space="preserve">Keeping it Open </w:t>
      </w:r>
      <w:r w:rsidRPr="00DB4813">
        <w:rPr>
          <w:rStyle w:val="StyleBoldUnderline"/>
          <w:rFonts w:ascii="Georgia" w:hAnsi="Georgia"/>
          <w:bCs w:val="0"/>
        </w:rPr>
        <w:t xml:space="preserve">Many people throughout the world believe that Guantanamo Bay is succeeding in its intended purpose. It is keeping captured terrorists suspects from harming anyone and deterring others from committing acts of terrorism. Of course, others feel it is a torturous and inhumane prison. There is no question controversy has and will continue to surround the detention facility. </w:t>
      </w:r>
      <w:r w:rsidRPr="00DB4813">
        <w:rPr>
          <w:rFonts w:ascii="Georgia" w:hAnsi="Georgia"/>
          <w:sz w:val="16"/>
        </w:rPr>
        <w:t>For the past six years, the entire world has debated the value and morality of detention operations at Guantanamo Bay. On 22 January 2009, after only two days in office, President Obama upheld his campaign promise and ordered Guantanamo Bay closed. Specifically, he ordered the closure of the facility within one year, prohibited the CIA from using banned interrogation techniques, and suspended tribunals until a task force reviews and corrects the legal processes.32 In addition, President Obama has tasked his administration to examine the feasibility of moving detainees to military prisons in Kansas, California, and South Carolina or the civilian “</w:t>
      </w:r>
      <w:proofErr w:type="spellStart"/>
      <w:r w:rsidRPr="00DB4813">
        <w:rPr>
          <w:rFonts w:ascii="Georgia" w:hAnsi="Georgia"/>
          <w:sz w:val="16"/>
        </w:rPr>
        <w:t>Supermax</w:t>
      </w:r>
      <w:proofErr w:type="spellEnd"/>
      <w:r w:rsidRPr="00DB4813">
        <w:rPr>
          <w:rFonts w:ascii="Georgia" w:hAnsi="Georgia"/>
          <w:sz w:val="16"/>
        </w:rPr>
        <w:t>” prison in Colorado.33 First, it is important to remember that there are roughly 250 detainees still residing at Guantanamo Bay today. If the base is closed, the U.S. will still have to house these individuals somewhere, most likely on domestic soil.</w:t>
      </w:r>
      <w:r w:rsidRPr="00DB4813">
        <w:rPr>
          <w:rStyle w:val="StyleBoldUnderline"/>
          <w:rFonts w:ascii="Georgia" w:hAnsi="Georgia"/>
          <w:bCs w:val="0"/>
        </w:rPr>
        <w:t xml:space="preserve"> Since the U.S. cannot simply release these detainees, logistics become an issue that requires open debate and discussion. Former Vice President Cheney claimed, “If we didn’t have that facility at Guantanamo to undertake this activity, we’d have to have it someplace else because they’re a vital source of intelligence </w:t>
      </w:r>
      <w:r w:rsidRPr="00DB4813">
        <w:rPr>
          <w:rStyle w:val="StyleBoldUnderline"/>
          <w:rFonts w:ascii="Georgia" w:hAnsi="Georgia"/>
          <w:bCs w:val="0"/>
        </w:rPr>
        <w:lastRenderedPageBreak/>
        <w:t>information.</w:t>
      </w:r>
      <w:r w:rsidRPr="00DB4813">
        <w:rPr>
          <w:rFonts w:ascii="Georgia" w:hAnsi="Georgia"/>
          <w:sz w:val="16"/>
        </w:rPr>
        <w:t xml:space="preserve"> </w:t>
      </w:r>
      <w:r w:rsidRPr="00DB4813">
        <w:rPr>
          <w:rStyle w:val="StyleBoldUnderline"/>
          <w:rFonts w:ascii="Georgia" w:hAnsi="Georgia"/>
          <w:bCs w:val="0"/>
        </w:rPr>
        <w:t>It appears President Obama will not look back, but his administration should consider the legitimate arguments for keeping Guantanamo Bay open.  First, it is important to remember that there are roughly 250 detainees still residing at Guantanamo Bay today. If the base is closed, the U.S. will still have to house these individuals somewhere, most likely on domestic soil.</w:t>
      </w:r>
    </w:p>
    <w:p w:rsidR="00D85AC7" w:rsidRDefault="00D85AC7" w:rsidP="00BA5BBF">
      <w:pPr>
        <w:tabs>
          <w:tab w:val="left" w:pos="5895"/>
          <w:tab w:val="left" w:pos="9390"/>
        </w:tabs>
      </w:pPr>
    </w:p>
    <w:p w:rsidR="00E7728E" w:rsidRDefault="00E7728E" w:rsidP="00BA5BBF">
      <w:pPr>
        <w:tabs>
          <w:tab w:val="left" w:pos="5895"/>
          <w:tab w:val="left" w:pos="9390"/>
        </w:tabs>
      </w:pPr>
    </w:p>
    <w:p w:rsidR="00E7728E" w:rsidRDefault="00E7728E" w:rsidP="00E7728E">
      <w:pPr>
        <w:pStyle w:val="Heading4"/>
      </w:pPr>
      <w:r w:rsidRPr="00EE68B9">
        <w:t>T</w:t>
      </w:r>
      <w:r>
        <w:t>orturing Terrorists necessary to end the war on terror</w:t>
      </w:r>
    </w:p>
    <w:p w:rsidR="00E7728E" w:rsidRPr="003D1F4E" w:rsidRDefault="00E7728E" w:rsidP="00E7728E">
      <w:pPr>
        <w:rPr>
          <w:rStyle w:val="StyleStyleBold12pt"/>
        </w:rPr>
      </w:pPr>
      <w:proofErr w:type="spellStart"/>
      <w:r>
        <w:rPr>
          <w:rStyle w:val="StyleStyleBold12pt"/>
        </w:rPr>
        <w:t>Swaine</w:t>
      </w:r>
      <w:proofErr w:type="spellEnd"/>
      <w:r>
        <w:rPr>
          <w:rStyle w:val="StyleStyleBold12pt"/>
        </w:rPr>
        <w:t xml:space="preserve"> 13 </w:t>
      </w:r>
      <w:r w:rsidRPr="003D1F4E">
        <w:t>(</w:t>
      </w:r>
      <w:r>
        <w:t xml:space="preserve">Jon, the New York Correspondent for the Daily Telegraph “Torturing suspects necessary to fight terrorism, says Cheney,” Fairfax Media, March 13, 2013, </w:t>
      </w:r>
      <w:hyperlink r:id="rId14" w:anchor="ixzz2ZtKewWJE" w:history="1">
        <w:r w:rsidRPr="00F203AD">
          <w:rPr>
            <w:rStyle w:val="Hyperlink"/>
          </w:rPr>
          <w:t>http://www.smh.com.au/world/torturing-suspects-necessary-to-fight-terrorism-says-cheney-20130312-2fyfs.html#ixzz2ZtKewWJE</w:t>
        </w:r>
      </w:hyperlink>
      <w:r w:rsidRPr="003D1F4E">
        <w:t>)</w:t>
      </w:r>
      <w:r>
        <w:t xml:space="preserve"> SS</w:t>
      </w:r>
    </w:p>
    <w:p w:rsidR="00E7728E" w:rsidRDefault="00E7728E" w:rsidP="00E7728E">
      <w:r w:rsidRPr="003D1F4E">
        <w:rPr>
          <w:rStyle w:val="StyleBoldUnderline"/>
        </w:rPr>
        <w:t>Dick Cheney,</w:t>
      </w:r>
      <w:r w:rsidRPr="003D1F4E">
        <w:t xml:space="preserve"> the former US vice-president, has </w:t>
      </w:r>
      <w:r w:rsidRPr="003D1F4E">
        <w:rPr>
          <w:rStyle w:val="StyleBoldUnderline"/>
        </w:rPr>
        <w:t xml:space="preserve">mounted a strident </w:t>
      </w:r>
      <w:proofErr w:type="spellStart"/>
      <w:r w:rsidRPr="003D1F4E">
        <w:rPr>
          <w:rStyle w:val="StyleBoldUnderline"/>
        </w:rPr>
        <w:t>defence</w:t>
      </w:r>
      <w:proofErr w:type="spellEnd"/>
      <w:r w:rsidRPr="003D1F4E">
        <w:rPr>
          <w:rStyle w:val="StyleBoldUnderline"/>
        </w:rPr>
        <w:t xml:space="preserve"> of the torture of terrorist suspects by American interrogators during</w:t>
      </w:r>
      <w:r w:rsidRPr="003D1F4E">
        <w:t xml:space="preserve"> the George W. </w:t>
      </w:r>
      <w:r w:rsidRPr="003D1F4E">
        <w:rPr>
          <w:rStyle w:val="StyleBoldUnderline"/>
        </w:rPr>
        <w:t>Bush administration.</w:t>
      </w:r>
      <w:r w:rsidRPr="003D1F4E">
        <w:t xml:space="preserve"> In a documentary on his life and career to be broadcast this week, </w:t>
      </w:r>
      <w:proofErr w:type="spellStart"/>
      <w:r w:rsidRPr="003D1F4E">
        <w:t>Mr</w:t>
      </w:r>
      <w:proofErr w:type="spellEnd"/>
      <w:r w:rsidRPr="003D1F4E">
        <w:t xml:space="preserve"> </w:t>
      </w:r>
      <w:r w:rsidRPr="003D1F4E">
        <w:rPr>
          <w:rStyle w:val="StyleBoldUnderline"/>
        </w:rPr>
        <w:t>Cheney dismissed the suggestion that US leaders should risk</w:t>
      </w:r>
      <w:r w:rsidRPr="003D1F4E">
        <w:t xml:space="preserve"> the </w:t>
      </w:r>
      <w:r w:rsidRPr="003D1F4E">
        <w:rPr>
          <w:rStyle w:val="StyleBoldUnderline"/>
        </w:rPr>
        <w:t xml:space="preserve">lives of Americans out of a concern for their own </w:t>
      </w:r>
      <w:proofErr w:type="spellStart"/>
      <w:r w:rsidRPr="003D1F4E">
        <w:rPr>
          <w:rStyle w:val="StyleBoldUnderline"/>
        </w:rPr>
        <w:t>honour</w:t>
      </w:r>
      <w:proofErr w:type="spellEnd"/>
      <w:r w:rsidRPr="003D1F4E">
        <w:rPr>
          <w:rStyle w:val="StyleBoldUnderline"/>
        </w:rPr>
        <w:t>.</w:t>
      </w:r>
      <w:r>
        <w:rPr>
          <w:rStyle w:val="StyleBoldUnderline"/>
        </w:rPr>
        <w:t xml:space="preserve"> </w:t>
      </w:r>
      <w:r w:rsidRPr="003D1F4E">
        <w:rPr>
          <w:rStyle w:val="StyleBoldUnderline"/>
        </w:rPr>
        <w:t>''Tell me what terrorist attack is it you would have let go forward because you didn't want to be a mean and nasty fellow,''</w:t>
      </w:r>
      <w:r w:rsidRPr="003D1F4E">
        <w:t xml:space="preserve"> he said, </w:t>
      </w:r>
      <w:r w:rsidRPr="003D1F4E">
        <w:rPr>
          <w:rStyle w:val="StyleBoldUnderline"/>
        </w:rPr>
        <w:t>when asked if the waterboarding of al-Qaeda suspects was justified</w:t>
      </w:r>
      <w:r w:rsidRPr="003D1F4E">
        <w:t xml:space="preserve">. </w:t>
      </w:r>
      <w:r w:rsidRPr="003D1F4E">
        <w:rPr>
          <w:rStyle w:val="StyleBoldUnderline"/>
        </w:rPr>
        <w:t xml:space="preserve">''Given a choice between doing what we did or backing off </w:t>
      </w:r>
      <w:r w:rsidRPr="003D1F4E">
        <w:t xml:space="preserve">and saying 'we know you know the next attack against the United States, but we're not going to force you to tell us what it is, because it might create a bad image for us', that's </w:t>
      </w:r>
      <w:r w:rsidRPr="003D1F4E">
        <w:rPr>
          <w:rStyle w:val="StyleBoldUnderline"/>
        </w:rPr>
        <w:t>not a close call for me.</w:t>
      </w:r>
      <w:r w:rsidRPr="003D1F4E">
        <w:t xml:space="preserve">'' </w:t>
      </w:r>
      <w:r w:rsidRPr="003D1F4E">
        <w:rPr>
          <w:rStyle w:val="StyleBoldUnderline"/>
        </w:rPr>
        <w:t xml:space="preserve">US handling of terrorist suspects remains fiercely debated more than 11 years after the September 11 attacks that led </w:t>
      </w:r>
      <w:proofErr w:type="spellStart"/>
      <w:r w:rsidRPr="003D1F4E">
        <w:rPr>
          <w:rStyle w:val="StyleBoldUnderline"/>
        </w:rPr>
        <w:t>Mr</w:t>
      </w:r>
      <w:proofErr w:type="spellEnd"/>
      <w:r w:rsidRPr="003D1F4E">
        <w:rPr>
          <w:rStyle w:val="StyleBoldUnderline"/>
        </w:rPr>
        <w:t xml:space="preserve"> Bush to approve the CIA's ''enhanced interrogation techniques''</w:t>
      </w:r>
      <w:r w:rsidRPr="003D1F4E">
        <w:t xml:space="preserve">. Suspects were subjected to waterboarding - in which they were made to feel they were drowning - as well as enforced nudity, being confined in cramped spaces and slammed against walls. Controversy over the techniques, which were outlawed by President Barack Obama, was renewed this year when the film Zero Dark Thirty suggested that the use of torture had helped lead the CIA to Osama bin Laden. The documentary, to be shown 10 years after the US-led invasion of Iraq that </w:t>
      </w:r>
      <w:proofErr w:type="spellStart"/>
      <w:r w:rsidRPr="003D1F4E">
        <w:t>Mr</w:t>
      </w:r>
      <w:proofErr w:type="spellEnd"/>
      <w:r w:rsidRPr="003D1F4E">
        <w:t xml:space="preserve"> Cheney aggressively championed, is the most comprehensive political intervention by the 72-year-old since he and </w:t>
      </w:r>
      <w:proofErr w:type="spellStart"/>
      <w:r w:rsidRPr="003D1F4E">
        <w:t>Mr</w:t>
      </w:r>
      <w:proofErr w:type="spellEnd"/>
      <w:r w:rsidRPr="003D1F4E">
        <w:t xml:space="preserve"> Bush left office in 2009. In the documentary</w:t>
      </w:r>
      <w:r w:rsidRPr="003D1F4E">
        <w:rPr>
          <w:rStyle w:val="StyleBoldUnderline"/>
        </w:rPr>
        <w:t xml:space="preserve">, </w:t>
      </w:r>
      <w:proofErr w:type="spellStart"/>
      <w:r w:rsidRPr="003D1F4E">
        <w:rPr>
          <w:rStyle w:val="StyleBoldUnderline"/>
        </w:rPr>
        <w:t>Mr</w:t>
      </w:r>
      <w:proofErr w:type="spellEnd"/>
      <w:r w:rsidRPr="003D1F4E">
        <w:rPr>
          <w:rStyle w:val="StyleBoldUnderline"/>
        </w:rPr>
        <w:t xml:space="preserve"> Cheney said he was unmoved by his many critics. ''If you want to be loved, go be a movie star,''</w:t>
      </w:r>
      <w:r w:rsidRPr="003D1F4E">
        <w:t xml:space="preserve"> he said.</w:t>
      </w:r>
    </w:p>
    <w:p w:rsidR="009143B5" w:rsidRDefault="009143B5" w:rsidP="00E7728E"/>
    <w:p w:rsidR="009143B5" w:rsidRDefault="009143B5" w:rsidP="009143B5">
      <w:pPr>
        <w:pStyle w:val="Heading4"/>
        <w:rPr>
          <w:rStyle w:val="StyleBoldUnderline"/>
          <w:b/>
          <w:sz w:val="26"/>
          <w:szCs w:val="26"/>
          <w:u w:val="none"/>
        </w:rPr>
      </w:pPr>
      <w:r>
        <w:rPr>
          <w:rStyle w:val="StyleBoldUnderline"/>
          <w:b/>
          <w:sz w:val="26"/>
          <w:szCs w:val="26"/>
          <w:u w:val="none"/>
        </w:rPr>
        <w:t xml:space="preserve">Guantanamo Bay’s interrogation program key to killing bin Laden and important intelligence </w:t>
      </w:r>
    </w:p>
    <w:p w:rsidR="009143B5" w:rsidRDefault="009143B5" w:rsidP="009143B5">
      <w:pPr>
        <w:rPr>
          <w:rStyle w:val="StyleStyleBold12pt"/>
        </w:rPr>
      </w:pPr>
      <w:r>
        <w:rPr>
          <w:rStyle w:val="StyleStyleBold12pt"/>
        </w:rPr>
        <w:t>Stimson 11</w:t>
      </w:r>
    </w:p>
    <w:p w:rsidR="009143B5" w:rsidRPr="00190E87" w:rsidRDefault="009143B5" w:rsidP="009143B5">
      <w:pPr>
        <w:rPr>
          <w:rStyle w:val="StyleStyleBold12pt"/>
          <w:b w:val="0"/>
          <w:sz w:val="22"/>
        </w:rPr>
      </w:pPr>
      <w:r w:rsidRPr="00190E87">
        <w:rPr>
          <w:rStyle w:val="StyleStyleBold12pt"/>
          <w:b w:val="0"/>
          <w:sz w:val="22"/>
        </w:rPr>
        <w:t>Charles</w:t>
      </w:r>
      <w:r>
        <w:rPr>
          <w:rStyle w:val="StyleStyleBold12pt"/>
          <w:b w:val="0"/>
          <w:sz w:val="22"/>
        </w:rPr>
        <w:t>,</w:t>
      </w:r>
      <w:r w:rsidRPr="00190E87">
        <w:rPr>
          <w:rStyle w:val="StyleStyleBold12pt"/>
          <w:b w:val="0"/>
          <w:sz w:val="22"/>
        </w:rPr>
        <w:t xml:space="preserve">  Stimson is a leading expert in criminal law, military law, military commissions and detention policy at The Heritage Foundation's Center</w:t>
      </w:r>
      <w:r>
        <w:rPr>
          <w:rStyle w:val="StyleStyleBold12pt"/>
          <w:b w:val="0"/>
          <w:sz w:val="22"/>
        </w:rPr>
        <w:t xml:space="preserve"> for Legal and Judicial Studies, Detainee Interrogations: Key to Killing Osama bin Laden, The Heritage Foundation, 05/02/2011, http://blog.heritage.org/2011/05/02/detainee-interrogations-key-to-killing-osama-bin-laden/</w:t>
      </w:r>
    </w:p>
    <w:p w:rsidR="009143B5" w:rsidRDefault="009143B5" w:rsidP="009143B5">
      <w:pPr>
        <w:rPr>
          <w:rStyle w:val="StyleStyleBold12pt"/>
        </w:rPr>
      </w:pPr>
    </w:p>
    <w:p w:rsidR="009143B5" w:rsidRPr="00F66882" w:rsidRDefault="009143B5" w:rsidP="009143B5">
      <w:pPr>
        <w:rPr>
          <w:rStyle w:val="StyleBoldUnderline"/>
        </w:rPr>
      </w:pPr>
      <w:r w:rsidRPr="00E405E8">
        <w:rPr>
          <w:rStyle w:val="StyleBoldUnderline"/>
        </w:rPr>
        <w:t>Buried in</w:t>
      </w:r>
      <w:r>
        <w:t xml:space="preserve"> the flood of </w:t>
      </w:r>
      <w:r w:rsidRPr="00E405E8">
        <w:rPr>
          <w:rStyle w:val="StyleBoldUnderline"/>
        </w:rPr>
        <w:t>information on the</w:t>
      </w:r>
      <w:r>
        <w:t xml:space="preserve"> extraordinary </w:t>
      </w:r>
      <w:r w:rsidRPr="00E405E8">
        <w:rPr>
          <w:rStyle w:val="StyleBoldUnderline"/>
        </w:rPr>
        <w:t>operation to</w:t>
      </w:r>
      <w:r>
        <w:t xml:space="preserve"> locate and </w:t>
      </w:r>
      <w:r w:rsidRPr="00E405E8">
        <w:rPr>
          <w:rStyle w:val="StyleBoldUnderline"/>
        </w:rPr>
        <w:t>kill</w:t>
      </w:r>
      <w:r>
        <w:t xml:space="preserve"> Osama </w:t>
      </w:r>
      <w:r w:rsidRPr="00E405E8">
        <w:rPr>
          <w:rStyle w:val="StyleBoldUnderline"/>
        </w:rPr>
        <w:t>bin Laden is the critical role of strategic interrogations of detainees, including those at Guantanamo. According to a number of published reports, Gitmo detainees provided key</w:t>
      </w:r>
      <w:r>
        <w:t xml:space="preserve"> pieces of </w:t>
      </w:r>
      <w:r w:rsidRPr="00E405E8">
        <w:rPr>
          <w:rStyle w:val="StyleBoldUnderline"/>
        </w:rPr>
        <w:t>information</w:t>
      </w:r>
      <w:r>
        <w:t xml:space="preserve"> that ultimately lead to the location and death of Osama bin Laden. </w:t>
      </w:r>
      <w:r w:rsidRPr="00107F6E">
        <w:rPr>
          <w:rStyle w:val="StyleBoldUnderline"/>
        </w:rPr>
        <w:t>Those reports are confirmed</w:t>
      </w:r>
      <w:r>
        <w:t xml:space="preserve">, in large part, </w:t>
      </w:r>
      <w:r w:rsidRPr="00107F6E">
        <w:rPr>
          <w:rStyle w:val="StyleBoldUnderline"/>
        </w:rPr>
        <w:t>by the government. A senior official</w:t>
      </w:r>
      <w:r>
        <w:t xml:space="preserve"> who briefed the press early this morning </w:t>
      </w:r>
      <w:r w:rsidRPr="00107F6E">
        <w:rPr>
          <w:rStyle w:val="StyleBoldUnderline"/>
        </w:rPr>
        <w:t>explained</w:t>
      </w:r>
      <w:r>
        <w:t xml:space="preserve"> that “</w:t>
      </w:r>
      <w:r w:rsidRPr="00107F6E">
        <w:rPr>
          <w:rStyle w:val="StyleBoldUnderline"/>
        </w:rPr>
        <w:t>detainees in the post-9/11 period flagged for us individuals who may have been providing direct support to bin Laden and his deputy, [</w:t>
      </w:r>
      <w:proofErr w:type="spellStart"/>
      <w:r w:rsidRPr="00107F6E">
        <w:rPr>
          <w:rStyle w:val="StyleBoldUnderline"/>
        </w:rPr>
        <w:t>Ayman</w:t>
      </w:r>
      <w:proofErr w:type="spellEnd"/>
      <w:r w:rsidRPr="00107F6E">
        <w:rPr>
          <w:rStyle w:val="StyleBoldUnderline"/>
        </w:rPr>
        <w:t xml:space="preserve"> al-] Zawahiri, after their escape from Afghanistan.”</w:t>
      </w:r>
      <w:r>
        <w:rPr>
          <w:rStyle w:val="StyleBoldUnderline"/>
        </w:rPr>
        <w:t xml:space="preserve"> </w:t>
      </w:r>
      <w:r>
        <w:t>He continued: “</w:t>
      </w:r>
      <w:r w:rsidRPr="00107F6E">
        <w:rPr>
          <w:rStyle w:val="StyleBoldUnderline"/>
        </w:rPr>
        <w:t>One courier</w:t>
      </w:r>
      <w:r>
        <w:t xml:space="preserve"> in particular </w:t>
      </w:r>
      <w:r w:rsidRPr="00107F6E">
        <w:rPr>
          <w:rStyle w:val="StyleBoldUnderline"/>
        </w:rPr>
        <w:t>had our</w:t>
      </w:r>
      <w:r>
        <w:t xml:space="preserve"> constant </w:t>
      </w:r>
      <w:r w:rsidRPr="00107F6E">
        <w:rPr>
          <w:rStyle w:val="StyleBoldUnderline"/>
        </w:rPr>
        <w:t>attention. Detainees gave us his</w:t>
      </w:r>
      <w:r>
        <w:t xml:space="preserve"> nom de guerre, or his </w:t>
      </w:r>
      <w:r w:rsidRPr="00107F6E">
        <w:rPr>
          <w:rStyle w:val="StyleBoldUnderline"/>
        </w:rPr>
        <w:t xml:space="preserve">nickname, and identified him as both a protégé of Khalid Sheikh Mohammed, the mastermind of September 11, and a trusted assistant of Abu </w:t>
      </w:r>
      <w:proofErr w:type="spellStart"/>
      <w:r w:rsidRPr="00107F6E">
        <w:rPr>
          <w:rStyle w:val="StyleBoldUnderline"/>
        </w:rPr>
        <w:t>Faraj</w:t>
      </w:r>
      <w:proofErr w:type="spellEnd"/>
      <w:r w:rsidRPr="00107F6E">
        <w:rPr>
          <w:rStyle w:val="StyleBoldUnderline"/>
        </w:rPr>
        <w:t xml:space="preserve"> al-</w:t>
      </w:r>
      <w:proofErr w:type="spellStart"/>
      <w:r w:rsidRPr="00107F6E">
        <w:rPr>
          <w:rStyle w:val="StyleBoldUnderline"/>
        </w:rPr>
        <w:t>Libbi</w:t>
      </w:r>
      <w:proofErr w:type="spellEnd"/>
      <w:r w:rsidRPr="00107F6E">
        <w:rPr>
          <w:rStyle w:val="StyleBoldUnderline"/>
        </w:rPr>
        <w:t>, the former number three of al-Qaeda</w:t>
      </w:r>
      <w:r>
        <w:t xml:space="preserve"> who was captured in 2005.” The United States obtained this information four years ago, the official stated. One more crucial fact: According to the “detainees” (note the plural)</w:t>
      </w:r>
      <w:proofErr w:type="gramStart"/>
      <w:r>
        <w:t>,</w:t>
      </w:r>
      <w:proofErr w:type="gramEnd"/>
      <w:r>
        <w:t xml:space="preserve"> this individual was “one of the few al-Qaeda couriers trusted by bin Laden.” Think about that: </w:t>
      </w:r>
      <w:r w:rsidRPr="00107F6E">
        <w:rPr>
          <w:rStyle w:val="StyleBoldUnderline"/>
        </w:rPr>
        <w:t>This lead was developed during the Bush Administration, most likely from al-Qaeda associates picked up and transferred to Guantanamo and subject to interrogations that critics have repeatedly deemed to be pointless in terms of intelligence value</w:t>
      </w:r>
      <w:r>
        <w:t xml:space="preserve">. Whether these detainees remain at Guantanamo is an open question. Even at this early point in the news cycle, </w:t>
      </w:r>
      <w:r w:rsidRPr="00107F6E">
        <w:rPr>
          <w:rStyle w:val="StyleBoldUnderline"/>
        </w:rPr>
        <w:t xml:space="preserve">it is reasonably clear that detainees at </w:t>
      </w:r>
      <w:r w:rsidRPr="00107F6E">
        <w:rPr>
          <w:rStyle w:val="StyleBoldUnderline"/>
        </w:rPr>
        <w:lastRenderedPageBreak/>
        <w:t>Guantanamo</w:t>
      </w:r>
      <w:r>
        <w:t xml:space="preserve"> (and perhaps elsewhere, such as those formerly in CIA custody and now at Guantanamo) </w:t>
      </w:r>
      <w:r w:rsidRPr="00107F6E">
        <w:rPr>
          <w:rStyle w:val="StyleBoldUnderline"/>
        </w:rPr>
        <w:t>who agreed to long-term lawful strategic interrogation gave</w:t>
      </w:r>
      <w:r>
        <w:t xml:space="preserve"> the </w:t>
      </w:r>
      <w:r w:rsidRPr="00107F6E">
        <w:rPr>
          <w:rStyle w:val="StyleBoldUnderline"/>
        </w:rPr>
        <w:t>critical</w:t>
      </w:r>
      <w:r>
        <w:t xml:space="preserve"> nuggets of </w:t>
      </w:r>
      <w:r w:rsidRPr="00107F6E">
        <w:rPr>
          <w:rStyle w:val="StyleBoldUnderline"/>
        </w:rPr>
        <w:t>information that put in motion a series of events that led to bin Laden’s death.</w:t>
      </w:r>
      <w:r>
        <w:rPr>
          <w:rStyle w:val="StyleBoldUnderline"/>
        </w:rPr>
        <w:t xml:space="preserve"> </w:t>
      </w:r>
      <w:r>
        <w:t xml:space="preserve">For years, we have heard that strategic interrogation of detainees at Guantanamo was worthless, that the information is (at best) stale and almost certainly of dubious reliability. The most strident call such interrogations illegal. Even some senior intelligence officials in the Department of Defense were often dismissive of the value of intelligence gleaned at Guantanamo. </w:t>
      </w:r>
      <w:proofErr w:type="gramStart"/>
      <w:r>
        <w:t>Could there be any clearer proof that those critics are just plain wrong?</w:t>
      </w:r>
      <w:proofErr w:type="gramEnd"/>
      <w:r>
        <w:t xml:space="preserve"> </w:t>
      </w:r>
      <w:r w:rsidRPr="00F66882">
        <w:rPr>
          <w:rStyle w:val="StyleBoldUnderline"/>
        </w:rPr>
        <w:t>Intelligence-gathering and analysis has been the backbone of our many known (and unknown) counterterrorism successes since 9/11. A key part of that has been the role of real-time tactical interrogations and long-term strategic interrogation.</w:t>
      </w:r>
      <w:r>
        <w:rPr>
          <w:rStyle w:val="StyleBoldUnderline"/>
        </w:rPr>
        <w:t xml:space="preserve"> </w:t>
      </w:r>
      <w:r w:rsidRPr="00F66882">
        <w:rPr>
          <w:rStyle w:val="StyleBoldUnderline"/>
        </w:rPr>
        <w:t>The information gleaned from those interrogations is fed into a vast and interconnected intelligence network that has resulted in remarkable achievements in “connecting the dots,” sometimes over a period of years, to disable plots and kill or capture terrorists.</w:t>
      </w:r>
      <w:r>
        <w:rPr>
          <w:rStyle w:val="StyleBoldUnderline"/>
        </w:rPr>
        <w:t xml:space="preserve"> </w:t>
      </w:r>
      <w:r w:rsidRPr="00F66882">
        <w:rPr>
          <w:rStyle w:val="StyleBoldUnderline"/>
        </w:rPr>
        <w:t>That intelligence has enabled the U.S., under the leadership of both Presidents Bush and Obama, to stay on the offensive while remaining vigilant to the very real threats that confront the nation every day. Yesterday, once again, proves the value of a long-term, lawful terrorist interrogation program.</w:t>
      </w:r>
    </w:p>
    <w:p w:rsidR="009143B5" w:rsidRPr="003D1F4E" w:rsidRDefault="009143B5" w:rsidP="00E7728E"/>
    <w:p w:rsidR="00E7728E" w:rsidRDefault="00E7728E" w:rsidP="00BA5BBF">
      <w:pPr>
        <w:tabs>
          <w:tab w:val="left" w:pos="5895"/>
          <w:tab w:val="left" w:pos="9390"/>
        </w:tabs>
      </w:pPr>
    </w:p>
    <w:p w:rsidR="00D85AC7" w:rsidRDefault="00D85AC7" w:rsidP="00D85AC7">
      <w:pPr>
        <w:pStyle w:val="Heading3"/>
      </w:pPr>
      <w:r>
        <w:lastRenderedPageBreak/>
        <w:t>Deterrence Link</w:t>
      </w:r>
    </w:p>
    <w:p w:rsidR="00D85AC7" w:rsidRPr="00DB4813" w:rsidRDefault="00D85AC7" w:rsidP="00D85AC7">
      <w:pPr>
        <w:pStyle w:val="Heading4"/>
        <w:rPr>
          <w:szCs w:val="24"/>
        </w:rPr>
      </w:pPr>
      <w:r w:rsidRPr="00DB4813">
        <w:t>Guantanamo Acts as a deterrent to “</w:t>
      </w:r>
      <w:proofErr w:type="spellStart"/>
      <w:r w:rsidRPr="00DB4813">
        <w:t>wanabe</w:t>
      </w:r>
      <w:proofErr w:type="spellEnd"/>
      <w:r w:rsidRPr="00DB4813">
        <w:t xml:space="preserve"> terrorists” </w:t>
      </w:r>
    </w:p>
    <w:p w:rsidR="00D85AC7" w:rsidRPr="00DB4813" w:rsidRDefault="00D85AC7" w:rsidP="00D85AC7">
      <w:pPr>
        <w:widowControl w:val="0"/>
        <w:autoSpaceDE w:val="0"/>
        <w:autoSpaceDN w:val="0"/>
        <w:adjustRightInd w:val="0"/>
        <w:rPr>
          <w:rFonts w:ascii="Georgia" w:hAnsi="Georgia"/>
          <w:sz w:val="16"/>
          <w:szCs w:val="16"/>
        </w:rPr>
      </w:pPr>
      <w:proofErr w:type="spellStart"/>
      <w:r w:rsidRPr="00DB4813">
        <w:rPr>
          <w:rStyle w:val="StyleStyleBold12pt"/>
          <w:rFonts w:ascii="Georgia" w:hAnsi="Georgia"/>
          <w:bCs w:val="0"/>
        </w:rPr>
        <w:t>Nemish</w:t>
      </w:r>
      <w:proofErr w:type="spellEnd"/>
      <w:r w:rsidRPr="00DB4813">
        <w:rPr>
          <w:rStyle w:val="StyleStyleBold12pt"/>
          <w:rFonts w:ascii="Georgia" w:hAnsi="Georgia"/>
          <w:bCs w:val="0"/>
        </w:rPr>
        <w:t xml:space="preserve"> 2009</w:t>
      </w:r>
      <w:r w:rsidRPr="00DB4813">
        <w:rPr>
          <w:rStyle w:val="Heading4Char"/>
          <w:rFonts w:cs="Times New Roman"/>
          <w:bCs w:val="0"/>
          <w:iCs w:val="0"/>
        </w:rPr>
        <w:t xml:space="preserve"> </w:t>
      </w:r>
      <w:r w:rsidRPr="00DB4813">
        <w:rPr>
          <w:rFonts w:ascii="Georgia" w:hAnsi="Georgia"/>
          <w:sz w:val="16"/>
          <w:szCs w:val="16"/>
        </w:rPr>
        <w:t xml:space="preserve">(Mark C., A major in the US </w:t>
      </w:r>
      <w:proofErr w:type="spellStart"/>
      <w:r w:rsidRPr="00DB4813">
        <w:rPr>
          <w:rFonts w:ascii="Georgia" w:hAnsi="Georgia"/>
          <w:sz w:val="16"/>
          <w:szCs w:val="16"/>
        </w:rPr>
        <w:t>airforce</w:t>
      </w:r>
      <w:proofErr w:type="spellEnd"/>
      <w:r w:rsidRPr="00DB4813">
        <w:rPr>
          <w:rFonts w:ascii="Georgia" w:hAnsi="Georgia"/>
          <w:sz w:val="16"/>
          <w:szCs w:val="16"/>
        </w:rPr>
        <w:t xml:space="preserve">. “To Close or Not to Close: Guantanamo Bay” April 2009. </w:t>
      </w:r>
      <w:hyperlink r:id="rId15" w:history="1">
        <w:r w:rsidRPr="00DB4813">
          <w:rPr>
            <w:rStyle w:val="Hyperlink"/>
            <w:rFonts w:ascii="Georgia" w:hAnsi="Georgia"/>
            <w:sz w:val="16"/>
            <w:szCs w:val="16"/>
          </w:rPr>
          <w:t>http://www.dtic.mil/cgi-bin/GetTRDoc?AD=ADA539847</w:t>
        </w:r>
      </w:hyperlink>
      <w:r w:rsidRPr="00DB4813">
        <w:rPr>
          <w:rFonts w:ascii="Georgia" w:hAnsi="Georgia"/>
          <w:sz w:val="16"/>
          <w:szCs w:val="16"/>
        </w:rPr>
        <w:t>)</w:t>
      </w:r>
    </w:p>
    <w:p w:rsidR="00D85AC7" w:rsidRPr="00DB4813" w:rsidRDefault="00D85AC7" w:rsidP="00D85AC7">
      <w:pPr>
        <w:rPr>
          <w:rFonts w:ascii="Georgia" w:hAnsi="Georgia"/>
          <w:sz w:val="16"/>
        </w:rPr>
      </w:pPr>
      <w:r w:rsidRPr="00DB4813">
        <w:rPr>
          <w:rStyle w:val="StyleBoldUnderline"/>
          <w:rFonts w:ascii="Georgia" w:hAnsi="Georgia"/>
          <w:bCs w:val="0"/>
        </w:rPr>
        <w:t>Another popular argument for leaving Guantanamo Bay open is that merely closing the prison will not guarantee a change in world opinion. Most likely, criticism will follow Guantanamo Bay to its next home of record</w:t>
      </w:r>
      <w:r w:rsidRPr="00DB4813">
        <w:rPr>
          <w:rFonts w:ascii="Georgia" w:hAnsi="Georgia"/>
          <w:sz w:val="16"/>
        </w:rPr>
        <w:t>.</w:t>
      </w:r>
      <w:r w:rsidRPr="00DB4813">
        <w:rPr>
          <w:rStyle w:val="StyleBoldUnderline"/>
          <w:rFonts w:ascii="Georgia" w:hAnsi="Georgia"/>
          <w:bCs w:val="0"/>
        </w:rPr>
        <w:t xml:space="preserve"> While many claim detainee abuse and poor living conditions, the fact is that these same people are going to believe these conditions will exist anywhere.</w:t>
      </w:r>
      <w:r w:rsidRPr="00DB4813">
        <w:rPr>
          <w:rFonts w:ascii="Georgia" w:hAnsi="Georgia"/>
          <w:sz w:val="16"/>
        </w:rPr>
        <w:t xml:space="preserve"> Former Vice President Cheney offered, “My own personal view is that those who are most urgently advocating that we shut down Guantanamo Bay probably don’t agree with our policies anyway.”40 Senator Lindsey Graham also stated, “I would like every terrorist wannabe to understand that if you take up arms against us or coalition members, you do so at your own peril, because a couple of things await you, death or injury on the battlefield, or detention and accountability.” These are solid perspectives surrounding the need to keep the prison open.</w:t>
      </w:r>
      <w:r w:rsidRPr="00DB4813">
        <w:rPr>
          <w:rStyle w:val="StyleBoldUnderline"/>
          <w:rFonts w:ascii="Georgia" w:hAnsi="Georgia"/>
          <w:bCs w:val="0"/>
        </w:rPr>
        <w:t xml:space="preserve"> People that hated it before will hate it as long as Guantanamo Bay or its successor exists. Moreover, by virtue of the isolated nature of Guantanamo Bay, it serves as a warning sign for those considering terrorist action against us.</w:t>
      </w:r>
      <w:r w:rsidRPr="00DB4813">
        <w:rPr>
          <w:rFonts w:ascii="Georgia" w:hAnsi="Georgia"/>
          <w:sz w:val="16"/>
        </w:rPr>
        <w:t xml:space="preserve"> </w:t>
      </w:r>
      <w:r w:rsidRPr="00DB4813">
        <w:rPr>
          <w:rStyle w:val="StyleBoldUnderline"/>
          <w:rFonts w:ascii="Georgia" w:hAnsi="Georgia"/>
          <w:bCs w:val="0"/>
        </w:rPr>
        <w:t>Housing the detainees in the U.S. may seem like a moral victory to human rights activists, but it will place suspected terrorists on the soil of the very country they intend to harm. The image of the U.S. will not change overnight with the closing of Guantanamo Bay.</w:t>
      </w:r>
    </w:p>
    <w:p w:rsidR="00D85AC7" w:rsidRPr="00D85AC7" w:rsidRDefault="00D85AC7" w:rsidP="00D85AC7"/>
    <w:p w:rsidR="00BA5BBF" w:rsidRDefault="00BA5BBF" w:rsidP="00131508"/>
    <w:p w:rsidR="00AD4641" w:rsidRDefault="00AD4641" w:rsidP="00AD4641">
      <w:pPr>
        <w:pStyle w:val="Heading3"/>
      </w:pPr>
      <w:r>
        <w:lastRenderedPageBreak/>
        <w:t>Release Link</w:t>
      </w:r>
    </w:p>
    <w:p w:rsidR="00AD4641" w:rsidRDefault="00AD4641" w:rsidP="00AD4641">
      <w:pPr>
        <w:pStyle w:val="Heading4"/>
      </w:pPr>
      <w:r>
        <w:t>GITMO closure causes a dozens of high-level terrorists to get released to Yemen, independently causing Yemen instability</w:t>
      </w:r>
    </w:p>
    <w:p w:rsidR="00AD4641" w:rsidRPr="0062640D" w:rsidRDefault="00AD4641" w:rsidP="00AD4641">
      <w:proofErr w:type="spellStart"/>
      <w:r w:rsidRPr="0062640D">
        <w:rPr>
          <w:rStyle w:val="StyleStyleBold12pt"/>
        </w:rPr>
        <w:t>Daskal</w:t>
      </w:r>
      <w:proofErr w:type="spellEnd"/>
      <w:r w:rsidRPr="0062640D">
        <w:rPr>
          <w:rStyle w:val="StyleStyleBold12pt"/>
        </w:rPr>
        <w:t xml:space="preserve"> 13</w:t>
      </w:r>
      <w:r w:rsidRPr="0062640D">
        <w:t xml:space="preserve">(Jennifer, an American lawyer who serves as senior counsel for Human Rights Watch, and focuses on issues of terrorism, criminal law and immigration. She is also currently a political hire at the Department of Justice, which is seeking to prosecute terror suspects through the criminal justice system instead of through military tribunals. Don’t Close Guantanamo, The New York Times, January 10th, 2013 </w:t>
      </w:r>
      <w:hyperlink r:id="rId16" w:history="1">
        <w:r w:rsidRPr="0062640D">
          <w:rPr>
            <w:rStyle w:val="Hyperlink"/>
          </w:rPr>
          <w:t>http://www.nytimes.com/2013/01/11/opinion/dont-close-guantanamo.html?_r=0</w:t>
        </w:r>
      </w:hyperlink>
      <w:r w:rsidRPr="0062640D">
        <w:t>)</w:t>
      </w:r>
    </w:p>
    <w:p w:rsidR="00AD4641" w:rsidRDefault="00AD4641" w:rsidP="00AD4641"/>
    <w:p w:rsidR="00AD4641" w:rsidRDefault="00AD4641" w:rsidP="00AD4641">
      <w:r>
        <w:t xml:space="preserve">While I have been slow to come to this realization, the signs have been evident for some time. </w:t>
      </w:r>
      <w:r w:rsidRPr="00AD4641">
        <w:rPr>
          <w:rStyle w:val="StyleBoldUnderline"/>
        </w:rPr>
        <w:t>Three years ago</w:t>
      </w:r>
      <w:r>
        <w:t xml:space="preserve">, Barack Obama’s administration conducted </w:t>
      </w:r>
      <w:r w:rsidRPr="00AD4641">
        <w:rPr>
          <w:rStyle w:val="StyleBoldUnderline"/>
        </w:rPr>
        <w:t>a comprehensive review of the Guantánamo detainees and concluded that about four dozen prisoners couldn’t be prosecuted, but were too dangerous to be transferred or released</w:t>
      </w:r>
      <w:r>
        <w:t xml:space="preserve">. They are still being held under rules of war that allow detention without charge for the duration of hostilities.  </w:t>
      </w:r>
      <w:r w:rsidRPr="00AD4641">
        <w:rPr>
          <w:rStyle w:val="StyleBoldUnderline"/>
        </w:rPr>
        <w:t>Others happened to hail from Yemen. Although many of them were cleared for transfer, the transfers were put on indefinite hold because of instability in Yemen, the fear that some might join Al Qaeda forces, and Yemen’s inability to put adequate security measures in place</w:t>
      </w:r>
      <w:r>
        <w:t xml:space="preserve">.  </w:t>
      </w:r>
      <w:proofErr w:type="gramStart"/>
      <w:r>
        <w:t>While</w:t>
      </w:r>
      <w:proofErr w:type="gramEnd"/>
      <w:r>
        <w:t xml:space="preserve"> the specific numbers have most likely shifted over time, the basic categories persist. </w:t>
      </w:r>
      <w:r w:rsidRPr="00AD4641">
        <w:rPr>
          <w:rStyle w:val="StyleBoldUnderline"/>
        </w:rPr>
        <w:t>These are men whom the current administration will not transfer, release or prosecute, so long as the legal authority to detain, pursuant to the law of war, endures</w:t>
      </w:r>
      <w:r>
        <w:t>.</w:t>
      </w:r>
    </w:p>
    <w:p w:rsidR="009B7192" w:rsidRDefault="009B7192" w:rsidP="00AD4641"/>
    <w:p w:rsidR="009B7192" w:rsidRDefault="009B7192" w:rsidP="009B7192">
      <w:pPr>
        <w:rPr>
          <w:sz w:val="16"/>
          <w:szCs w:val="16"/>
        </w:rPr>
      </w:pPr>
      <w:r>
        <w:rPr>
          <w:rStyle w:val="StyleTimesNewRoman12ptBold"/>
        </w:rPr>
        <w:t xml:space="preserve">Yemen is the key linchpin of global Al Qaeda– they’re </w:t>
      </w:r>
      <w:proofErr w:type="gramStart"/>
      <w:r>
        <w:rPr>
          <w:rStyle w:val="StyleTimesNewRoman12ptBold"/>
        </w:rPr>
        <w:t>key</w:t>
      </w:r>
      <w:proofErr w:type="gramEnd"/>
      <w:r>
        <w:rPr>
          <w:rStyle w:val="StyleTimesNewRoman12ptBold"/>
        </w:rPr>
        <w:t xml:space="preserve"> to funding, recruiting, training, deployment, and are the refuge of last resort</w:t>
      </w:r>
      <w:r>
        <w:rPr>
          <w:rStyle w:val="StyleTimesNewRoman12ptBold"/>
          <w:szCs w:val="24"/>
          <w:u w:val="single"/>
        </w:rPr>
        <w:br/>
      </w:r>
      <w:proofErr w:type="spellStart"/>
      <w:r>
        <w:rPr>
          <w:rStyle w:val="StyleTimesNewRoman12ptBold"/>
        </w:rPr>
        <w:t>Scheuer</w:t>
      </w:r>
      <w:proofErr w:type="spellEnd"/>
      <w:r>
        <w:rPr>
          <w:rStyle w:val="StyleTimesNewRoman12ptBold"/>
        </w:rPr>
        <w:t xml:space="preserve"> ‘8</w:t>
      </w:r>
      <w:r>
        <w:rPr>
          <w:sz w:val="16"/>
          <w:szCs w:val="16"/>
        </w:rPr>
        <w:t xml:space="preserve"> [Michael </w:t>
      </w:r>
      <w:proofErr w:type="spellStart"/>
      <w:r>
        <w:rPr>
          <w:sz w:val="16"/>
          <w:szCs w:val="16"/>
        </w:rPr>
        <w:t>Scheuer</w:t>
      </w:r>
      <w:proofErr w:type="spellEnd"/>
      <w:r>
        <w:rPr>
          <w:sz w:val="16"/>
          <w:szCs w:val="16"/>
        </w:rPr>
        <w:t xml:space="preserve"> is a former CIA intelligence officer, American blogger, historian, foreign policy critic, and political analyst. He is currently an adjunct professor at Georgetown University's Center for Peace and Security Studies, “Yemen’s Role in al-Qaeda’s Strategy”, Terrorism Focus Volume: 5 Issue: 5, February 7, 2008, http://www.jamestown.org/programs/gta/single/?tx_ttnews%5Btt_news%5D=4708&amp;tx_ttnews%5BbackPid%5D=246&amp;no_cache=1]</w:t>
      </w:r>
    </w:p>
    <w:p w:rsidR="009B7192" w:rsidRDefault="009B7192" w:rsidP="009B7192">
      <w:pPr>
        <w:rPr>
          <w:sz w:val="16"/>
          <w:szCs w:val="16"/>
        </w:rPr>
      </w:pPr>
    </w:p>
    <w:p w:rsidR="009B7192" w:rsidRDefault="009B7192" w:rsidP="009B7192">
      <w:pPr>
        <w:rPr>
          <w:sz w:val="16"/>
          <w:szCs w:val="16"/>
        </w:rPr>
      </w:pPr>
      <w:r w:rsidRPr="009B7192">
        <w:rPr>
          <w:sz w:val="16"/>
          <w:szCs w:val="16"/>
        </w:rPr>
        <w:t xml:space="preserve">Osama bin Laden has always had a very soft spot in his heart for Yemen, saying that it is “one of the best Arab and Muslim countries in terms of its adherence to tradition and the faith … [its] topography is mountainous, and its people are tribal and armed, and allow one to breathe clean air unblemished by humiliation.” Yemen is, of course, also the site of his family’s origin and he has often praised the </w:t>
      </w:r>
      <w:proofErr w:type="spellStart"/>
      <w:r w:rsidRPr="009B7192">
        <w:rPr>
          <w:sz w:val="16"/>
          <w:szCs w:val="16"/>
        </w:rPr>
        <w:t>Kindah</w:t>
      </w:r>
      <w:proofErr w:type="spellEnd"/>
      <w:r w:rsidRPr="009B7192">
        <w:rPr>
          <w:sz w:val="16"/>
          <w:szCs w:val="16"/>
        </w:rPr>
        <w:t xml:space="preserve"> tribe of which his family is part. The bin </w:t>
      </w:r>
      <w:proofErr w:type="spellStart"/>
      <w:r w:rsidRPr="009B7192">
        <w:rPr>
          <w:sz w:val="16"/>
          <w:szCs w:val="16"/>
        </w:rPr>
        <w:t>Ladens</w:t>
      </w:r>
      <w:proofErr w:type="spellEnd"/>
      <w:r w:rsidRPr="009B7192">
        <w:rPr>
          <w:sz w:val="16"/>
          <w:szCs w:val="16"/>
        </w:rPr>
        <w:t xml:space="preserve"> hail from the village of al-</w:t>
      </w:r>
      <w:proofErr w:type="spellStart"/>
      <w:r w:rsidRPr="009B7192">
        <w:rPr>
          <w:sz w:val="16"/>
          <w:szCs w:val="16"/>
        </w:rPr>
        <w:t>Rubat</w:t>
      </w:r>
      <w:proofErr w:type="spellEnd"/>
      <w:r w:rsidRPr="009B7192">
        <w:rPr>
          <w:sz w:val="16"/>
          <w:szCs w:val="16"/>
        </w:rPr>
        <w:t xml:space="preserve"> in the </w:t>
      </w:r>
      <w:proofErr w:type="spellStart"/>
      <w:r w:rsidRPr="009B7192">
        <w:rPr>
          <w:sz w:val="16"/>
          <w:szCs w:val="16"/>
        </w:rPr>
        <w:t>Hadramaut</w:t>
      </w:r>
      <w:proofErr w:type="spellEnd"/>
      <w:r w:rsidRPr="009B7192">
        <w:rPr>
          <w:sz w:val="16"/>
          <w:szCs w:val="16"/>
        </w:rPr>
        <w:t xml:space="preserve"> region, and Osama took his fourth wife from there. Bin Laden also has referred often to the religious importance of Yemen, noting the Prophet Muhammad’s high regard for Yemen because of its quick adoption of Islam after the faith’s founding and because he believed that from Yemen “would come 12,000 [fighters] who would support God and His Prophet, and they are among the best of us” (al-</w:t>
      </w:r>
      <w:proofErr w:type="spellStart"/>
      <w:r w:rsidRPr="009B7192">
        <w:rPr>
          <w:sz w:val="16"/>
          <w:szCs w:val="16"/>
        </w:rPr>
        <w:t>Islah</w:t>
      </w:r>
      <w:proofErr w:type="spellEnd"/>
      <w:r w:rsidRPr="009B7192">
        <w:rPr>
          <w:sz w:val="16"/>
          <w:szCs w:val="16"/>
        </w:rPr>
        <w:t xml:space="preserve">, September 2, 1996). Abundant Manpower But affection is always overruled by the requirements of war-fighting in bin Laden’s mentality and </w:t>
      </w:r>
      <w:r w:rsidRPr="009B7192">
        <w:rPr>
          <w:u w:val="single"/>
        </w:rPr>
        <w:t xml:space="preserve">Yemen has </w:t>
      </w:r>
      <w:r w:rsidRPr="009B7192">
        <w:rPr>
          <w:b/>
          <w:u w:val="single"/>
        </w:rPr>
        <w:t xml:space="preserve">long figured prominently </w:t>
      </w:r>
      <w:r w:rsidRPr="009B7192">
        <w:rPr>
          <w:u w:val="single"/>
        </w:rPr>
        <w:t xml:space="preserve">in the conduct of the defensive jihad in </w:t>
      </w:r>
      <w:r w:rsidRPr="009B7192">
        <w:rPr>
          <w:b/>
          <w:u w:val="single"/>
        </w:rPr>
        <w:t xml:space="preserve">terms of </w:t>
      </w:r>
      <w:r w:rsidRPr="009B7192">
        <w:rPr>
          <w:b/>
          <w:u w:val="single"/>
          <w:bdr w:val="single" w:sz="4" w:space="0" w:color="auto" w:frame="1"/>
        </w:rPr>
        <w:t>manpower and geographic importance</w:t>
      </w:r>
      <w:r w:rsidRPr="009B7192">
        <w:rPr>
          <w:sz w:val="16"/>
          <w:szCs w:val="16"/>
        </w:rPr>
        <w:t xml:space="preserve">. </w:t>
      </w:r>
      <w:r w:rsidRPr="009B7192">
        <w:rPr>
          <w:u w:val="single"/>
        </w:rPr>
        <w:t>Yemenis</w:t>
      </w:r>
      <w:r w:rsidRPr="009B7192">
        <w:rPr>
          <w:sz w:val="16"/>
          <w:szCs w:val="16"/>
        </w:rPr>
        <w:t xml:space="preserve">, for example, </w:t>
      </w:r>
      <w:r w:rsidRPr="009B7192">
        <w:rPr>
          <w:u w:val="single"/>
        </w:rPr>
        <w:t xml:space="preserve">have </w:t>
      </w:r>
      <w:r w:rsidRPr="009B7192">
        <w:rPr>
          <w:b/>
          <w:u w:val="single"/>
        </w:rPr>
        <w:t xml:space="preserve">had </w:t>
      </w:r>
      <w:r w:rsidRPr="009B7192">
        <w:rPr>
          <w:b/>
          <w:u w:val="single"/>
          <w:bdr w:val="single" w:sz="4" w:space="0" w:color="auto" w:frame="1"/>
        </w:rPr>
        <w:t>significant representation</w:t>
      </w:r>
      <w:r w:rsidRPr="009B7192">
        <w:rPr>
          <w:u w:val="single"/>
        </w:rPr>
        <w:t xml:space="preserve"> in al-Qaeda since its founding</w:t>
      </w:r>
      <w:r w:rsidRPr="009B7192">
        <w:rPr>
          <w:sz w:val="16"/>
          <w:szCs w:val="16"/>
        </w:rPr>
        <w:t>: Tariq al-</w:t>
      </w:r>
      <w:proofErr w:type="spellStart"/>
      <w:r w:rsidRPr="009B7192">
        <w:rPr>
          <w:sz w:val="16"/>
          <w:szCs w:val="16"/>
        </w:rPr>
        <w:t>Fahdli</w:t>
      </w:r>
      <w:proofErr w:type="spellEnd"/>
      <w:r w:rsidRPr="009B7192">
        <w:rPr>
          <w:sz w:val="16"/>
          <w:szCs w:val="16"/>
        </w:rPr>
        <w:t xml:space="preserve">, from southern Yemen, fought alongside bin Laden against the Soviets and was on Yemeni President </w:t>
      </w:r>
      <w:proofErr w:type="spellStart"/>
      <w:r w:rsidRPr="009B7192">
        <w:rPr>
          <w:sz w:val="16"/>
          <w:szCs w:val="16"/>
        </w:rPr>
        <w:t>Salih’s</w:t>
      </w:r>
      <w:proofErr w:type="spellEnd"/>
      <w:r w:rsidRPr="009B7192">
        <w:rPr>
          <w:sz w:val="16"/>
          <w:szCs w:val="16"/>
        </w:rPr>
        <w:t xml:space="preserve"> senior council; </w:t>
      </w:r>
      <w:proofErr w:type="spellStart"/>
      <w:r w:rsidRPr="009B7192">
        <w:rPr>
          <w:sz w:val="16"/>
          <w:szCs w:val="16"/>
        </w:rPr>
        <w:t>Nasir</w:t>
      </w:r>
      <w:proofErr w:type="spellEnd"/>
      <w:r w:rsidRPr="009B7192">
        <w:rPr>
          <w:sz w:val="16"/>
          <w:szCs w:val="16"/>
        </w:rPr>
        <w:t xml:space="preserve"> Ahmad </w:t>
      </w:r>
      <w:proofErr w:type="spellStart"/>
      <w:r w:rsidRPr="009B7192">
        <w:rPr>
          <w:sz w:val="16"/>
          <w:szCs w:val="16"/>
        </w:rPr>
        <w:t>Nasir</w:t>
      </w:r>
      <w:proofErr w:type="spellEnd"/>
      <w:r w:rsidRPr="009B7192">
        <w:rPr>
          <w:sz w:val="16"/>
          <w:szCs w:val="16"/>
        </w:rPr>
        <w:t xml:space="preserve"> al-</w:t>
      </w:r>
      <w:proofErr w:type="spellStart"/>
      <w:r w:rsidRPr="009B7192">
        <w:rPr>
          <w:sz w:val="16"/>
          <w:szCs w:val="16"/>
        </w:rPr>
        <w:t>Bahri</w:t>
      </w:r>
      <w:proofErr w:type="spellEnd"/>
      <w:r w:rsidRPr="009B7192">
        <w:rPr>
          <w:sz w:val="16"/>
          <w:szCs w:val="16"/>
        </w:rPr>
        <w:t xml:space="preserve"> (Abu </w:t>
      </w:r>
      <w:proofErr w:type="spellStart"/>
      <w:r w:rsidRPr="009B7192">
        <w:rPr>
          <w:sz w:val="16"/>
          <w:szCs w:val="16"/>
        </w:rPr>
        <w:t>Jandal</w:t>
      </w:r>
      <w:proofErr w:type="spellEnd"/>
      <w:r w:rsidRPr="009B7192">
        <w:rPr>
          <w:sz w:val="16"/>
          <w:szCs w:val="16"/>
        </w:rPr>
        <w:t>), who was the longtime chief of his bodyguard unit, is also from Yemen (al-Quds al-</w:t>
      </w:r>
      <w:proofErr w:type="spellStart"/>
      <w:r w:rsidRPr="009B7192">
        <w:rPr>
          <w:sz w:val="16"/>
          <w:szCs w:val="16"/>
        </w:rPr>
        <w:t>Arabi</w:t>
      </w:r>
      <w:proofErr w:type="spellEnd"/>
      <w:r w:rsidRPr="009B7192">
        <w:rPr>
          <w:sz w:val="16"/>
          <w:szCs w:val="16"/>
        </w:rPr>
        <w:t xml:space="preserve">, August 3, 2004). After the Soviet withdrawal from Afghanistan, moreover, bin Laden and several of his colleagues sent guns, money and Arab veterans of Afghanistan into Yemen to fight alongside the </w:t>
      </w:r>
      <w:proofErr w:type="spellStart"/>
      <w:r w:rsidRPr="009B7192">
        <w:rPr>
          <w:sz w:val="16"/>
          <w:szCs w:val="16"/>
        </w:rPr>
        <w:t>Salih</w:t>
      </w:r>
      <w:proofErr w:type="spellEnd"/>
      <w:r w:rsidRPr="009B7192">
        <w:rPr>
          <w:sz w:val="16"/>
          <w:szCs w:val="16"/>
        </w:rPr>
        <w:t>-led insurgents who eventually defeated the communist regime of southern Yemen to reunify the country in 1990 (al-</w:t>
      </w:r>
      <w:proofErr w:type="spellStart"/>
      <w:r w:rsidRPr="009B7192">
        <w:rPr>
          <w:sz w:val="16"/>
          <w:szCs w:val="16"/>
        </w:rPr>
        <w:t>Qatan</w:t>
      </w:r>
      <w:proofErr w:type="spellEnd"/>
      <w:r w:rsidRPr="009B7192">
        <w:rPr>
          <w:sz w:val="16"/>
          <w:szCs w:val="16"/>
        </w:rPr>
        <w:t xml:space="preserve"> al-</w:t>
      </w:r>
      <w:proofErr w:type="spellStart"/>
      <w:r w:rsidRPr="009B7192">
        <w:rPr>
          <w:sz w:val="16"/>
          <w:szCs w:val="16"/>
        </w:rPr>
        <w:t>Arabi</w:t>
      </w:r>
      <w:proofErr w:type="spellEnd"/>
      <w:r w:rsidRPr="009B7192">
        <w:rPr>
          <w:sz w:val="16"/>
          <w:szCs w:val="16"/>
        </w:rPr>
        <w:t xml:space="preserve">, December 27, 1996). Al-Qaeda’s first anti-U.S. attack—against U.S. troops on the way to Somalia—was conducted in Aden, Yemen, in December 1992. More recently, 80 percent of those involved in the October 2000 attack on the USS Cole were Saudis of Yemeni origin. The members of the al-Qaeda cell that the FBI dismantled in Lackawanna, New York in 2002 were all Yemenis. Furthermore, a significant number of the non-Iraqi </w:t>
      </w:r>
      <w:proofErr w:type="spellStart"/>
      <w:r w:rsidRPr="009B7192">
        <w:rPr>
          <w:sz w:val="16"/>
          <w:szCs w:val="16"/>
        </w:rPr>
        <w:t>mujahideen</w:t>
      </w:r>
      <w:proofErr w:type="spellEnd"/>
      <w:r w:rsidRPr="009B7192">
        <w:rPr>
          <w:sz w:val="16"/>
          <w:szCs w:val="16"/>
        </w:rPr>
        <w:t xml:space="preserve"> fighting U.S. forces in Iraq are Yemenis. Indeed, in late 2007 the leader of al-Qaeda in Iraq, Abu </w:t>
      </w:r>
      <w:proofErr w:type="spellStart"/>
      <w:r w:rsidRPr="009B7192">
        <w:rPr>
          <w:sz w:val="16"/>
          <w:szCs w:val="16"/>
        </w:rPr>
        <w:t>Hamzah</w:t>
      </w:r>
      <w:proofErr w:type="spellEnd"/>
      <w:r w:rsidRPr="009B7192">
        <w:rPr>
          <w:sz w:val="16"/>
          <w:szCs w:val="16"/>
        </w:rPr>
        <w:t xml:space="preserve"> al-</w:t>
      </w:r>
      <w:proofErr w:type="spellStart"/>
      <w:r w:rsidRPr="009B7192">
        <w:rPr>
          <w:sz w:val="16"/>
          <w:szCs w:val="16"/>
        </w:rPr>
        <w:t>Muhajir</w:t>
      </w:r>
      <w:proofErr w:type="spellEnd"/>
      <w:r w:rsidRPr="009B7192">
        <w:rPr>
          <w:sz w:val="16"/>
          <w:szCs w:val="16"/>
        </w:rPr>
        <w:t xml:space="preserve">, called specifically on the Yemeni Islamists to provide more fighters to support the Iraqi </w:t>
      </w:r>
      <w:proofErr w:type="spellStart"/>
      <w:r w:rsidRPr="009B7192">
        <w:rPr>
          <w:sz w:val="16"/>
          <w:szCs w:val="16"/>
        </w:rPr>
        <w:t>mujahideen</w:t>
      </w:r>
      <w:proofErr w:type="spellEnd"/>
      <w:r w:rsidRPr="009B7192">
        <w:rPr>
          <w:sz w:val="16"/>
          <w:szCs w:val="16"/>
        </w:rPr>
        <w:t xml:space="preserve">. On November 29, 2007, al-Qaeda’s chief in Yemen, </w:t>
      </w:r>
      <w:proofErr w:type="spellStart"/>
      <w:r w:rsidRPr="009B7192">
        <w:rPr>
          <w:sz w:val="16"/>
          <w:szCs w:val="16"/>
        </w:rPr>
        <w:t>Nasir</w:t>
      </w:r>
      <w:proofErr w:type="spellEnd"/>
      <w:r w:rsidRPr="009B7192">
        <w:rPr>
          <w:sz w:val="16"/>
          <w:szCs w:val="16"/>
        </w:rPr>
        <w:t xml:space="preserve"> al-</w:t>
      </w:r>
      <w:proofErr w:type="spellStart"/>
      <w:r w:rsidRPr="009B7192">
        <w:rPr>
          <w:sz w:val="16"/>
          <w:szCs w:val="16"/>
        </w:rPr>
        <w:t>Wihayshi</w:t>
      </w:r>
      <w:proofErr w:type="spellEnd"/>
      <w:r w:rsidRPr="009B7192">
        <w:rPr>
          <w:sz w:val="16"/>
          <w:szCs w:val="16"/>
        </w:rPr>
        <w:t xml:space="preserve"> (aka Abu </w:t>
      </w:r>
      <w:proofErr w:type="spellStart"/>
      <w:r w:rsidRPr="009B7192">
        <w:rPr>
          <w:sz w:val="16"/>
          <w:szCs w:val="16"/>
        </w:rPr>
        <w:t>Basir</w:t>
      </w:r>
      <w:proofErr w:type="spellEnd"/>
      <w:r w:rsidRPr="009B7192">
        <w:rPr>
          <w:sz w:val="16"/>
          <w:szCs w:val="16"/>
        </w:rPr>
        <w:t xml:space="preserve">), publicly answered that he would immediately send more fighters. “Oh Abu </w:t>
      </w:r>
      <w:proofErr w:type="spellStart"/>
      <w:r w:rsidRPr="009B7192">
        <w:rPr>
          <w:sz w:val="16"/>
          <w:szCs w:val="16"/>
        </w:rPr>
        <w:t>Hamzah</w:t>
      </w:r>
      <w:proofErr w:type="spellEnd"/>
      <w:r w:rsidRPr="009B7192">
        <w:rPr>
          <w:sz w:val="16"/>
          <w:szCs w:val="16"/>
        </w:rPr>
        <w:t xml:space="preserve">, here we come, oh, Iraq, here we come,” Abu </w:t>
      </w:r>
      <w:proofErr w:type="spellStart"/>
      <w:r w:rsidRPr="009B7192">
        <w:rPr>
          <w:sz w:val="16"/>
          <w:szCs w:val="16"/>
        </w:rPr>
        <w:t>Basir</w:t>
      </w:r>
      <w:proofErr w:type="spellEnd"/>
      <w:r w:rsidRPr="009B7192">
        <w:rPr>
          <w:sz w:val="16"/>
          <w:szCs w:val="16"/>
        </w:rPr>
        <w:t xml:space="preserve"> pledged (Message from the Amir of al-Qaeda in Yemen to Abu </w:t>
      </w:r>
      <w:proofErr w:type="spellStart"/>
      <w:r w:rsidRPr="009B7192">
        <w:rPr>
          <w:sz w:val="16"/>
          <w:szCs w:val="16"/>
        </w:rPr>
        <w:t>Hamza</w:t>
      </w:r>
      <w:proofErr w:type="spellEnd"/>
      <w:r w:rsidRPr="009B7192">
        <w:rPr>
          <w:sz w:val="16"/>
          <w:szCs w:val="16"/>
        </w:rPr>
        <w:t xml:space="preserve"> al-</w:t>
      </w:r>
      <w:proofErr w:type="spellStart"/>
      <w:r w:rsidRPr="009B7192">
        <w:rPr>
          <w:sz w:val="16"/>
          <w:szCs w:val="16"/>
        </w:rPr>
        <w:t>Muhajir</w:t>
      </w:r>
      <w:proofErr w:type="spellEnd"/>
      <w:r w:rsidRPr="009B7192">
        <w:rPr>
          <w:sz w:val="16"/>
          <w:szCs w:val="16"/>
        </w:rPr>
        <w:t xml:space="preserve">, November 29, 2007). Lasting Geographic Importance Beyond “the extended manpower fighting for God in happy Yemen,” bin Laden and </w:t>
      </w:r>
      <w:r w:rsidRPr="009B7192">
        <w:rPr>
          <w:u w:val="single"/>
        </w:rPr>
        <w:t>al-Qaeda have always valued what they refer to as “</w:t>
      </w:r>
      <w:r w:rsidRPr="009B7192">
        <w:rPr>
          <w:b/>
          <w:u w:val="single"/>
          <w:bdr w:val="single" w:sz="4" w:space="0" w:color="auto" w:frame="1"/>
        </w:rPr>
        <w:t>the strategic depth</w:t>
      </w:r>
      <w:r w:rsidRPr="009B7192">
        <w:rPr>
          <w:u w:val="single"/>
        </w:rPr>
        <w:t xml:space="preserve">” that Yemen affords </w:t>
      </w:r>
      <w:r w:rsidRPr="009B7192">
        <w:rPr>
          <w:sz w:val="16"/>
          <w:szCs w:val="16"/>
        </w:rPr>
        <w:t>(al-</w:t>
      </w:r>
      <w:proofErr w:type="spellStart"/>
      <w:r w:rsidRPr="009B7192">
        <w:rPr>
          <w:sz w:val="16"/>
          <w:szCs w:val="16"/>
        </w:rPr>
        <w:t>Islah</w:t>
      </w:r>
      <w:proofErr w:type="spellEnd"/>
      <w:r w:rsidRPr="009B7192">
        <w:rPr>
          <w:sz w:val="16"/>
          <w:szCs w:val="16"/>
        </w:rPr>
        <w:t>, September 2, 1996; al-Quds al-</w:t>
      </w:r>
      <w:proofErr w:type="spellStart"/>
      <w:r w:rsidRPr="009B7192">
        <w:rPr>
          <w:sz w:val="16"/>
          <w:szCs w:val="16"/>
        </w:rPr>
        <w:t>Arabi</w:t>
      </w:r>
      <w:proofErr w:type="spellEnd"/>
      <w:r w:rsidRPr="009B7192">
        <w:rPr>
          <w:sz w:val="16"/>
          <w:szCs w:val="16"/>
        </w:rPr>
        <w:t xml:space="preserve">, March 9, 1994). While bin Laden and his organization were based in Sudan from 1991 to 1996, for example, they established a sort of “naval bridge” that permitted the flow of guns and fighters between Yemen and Port Sudan in support of </w:t>
      </w:r>
      <w:proofErr w:type="spellStart"/>
      <w:r w:rsidRPr="009B7192">
        <w:rPr>
          <w:sz w:val="16"/>
          <w:szCs w:val="16"/>
        </w:rPr>
        <w:t>Hasan</w:t>
      </w:r>
      <w:proofErr w:type="spellEnd"/>
      <w:r w:rsidRPr="009B7192">
        <w:rPr>
          <w:sz w:val="16"/>
          <w:szCs w:val="16"/>
        </w:rPr>
        <w:t xml:space="preserve"> al-</w:t>
      </w:r>
      <w:proofErr w:type="spellStart"/>
      <w:r w:rsidRPr="009B7192">
        <w:rPr>
          <w:sz w:val="16"/>
          <w:szCs w:val="16"/>
        </w:rPr>
        <w:t>Turabi’s</w:t>
      </w:r>
      <w:proofErr w:type="spellEnd"/>
      <w:r w:rsidRPr="009B7192">
        <w:rPr>
          <w:sz w:val="16"/>
          <w:szCs w:val="16"/>
        </w:rPr>
        <w:t xml:space="preserve"> Islamist regime in Khartoum. In the other direction, bin Laden sent al-Qaeda operatives from Port Sudan to Yemen and from there infiltrated them into Saudi Arabia across the imperfectly guarded Saudi-Yemeni border as well as into Oman. In Yemen, bin Laden also cultivated ties with President </w:t>
      </w:r>
      <w:proofErr w:type="spellStart"/>
      <w:r w:rsidRPr="009B7192">
        <w:rPr>
          <w:sz w:val="16"/>
          <w:szCs w:val="16"/>
        </w:rPr>
        <w:t>Salih</w:t>
      </w:r>
      <w:proofErr w:type="spellEnd"/>
      <w:r w:rsidRPr="009B7192">
        <w:rPr>
          <w:sz w:val="16"/>
          <w:szCs w:val="16"/>
        </w:rPr>
        <w:t xml:space="preserve"> and prominent Islamist </w:t>
      </w:r>
      <w:proofErr w:type="spellStart"/>
      <w:r w:rsidRPr="009B7192">
        <w:rPr>
          <w:sz w:val="16"/>
          <w:szCs w:val="16"/>
        </w:rPr>
        <w:t>shaykhs</w:t>
      </w:r>
      <w:proofErr w:type="spellEnd"/>
      <w:r w:rsidRPr="009B7192">
        <w:rPr>
          <w:sz w:val="16"/>
          <w:szCs w:val="16"/>
        </w:rPr>
        <w:t xml:space="preserve">—including </w:t>
      </w:r>
      <w:proofErr w:type="spellStart"/>
      <w:r w:rsidRPr="009B7192">
        <w:rPr>
          <w:sz w:val="16"/>
          <w:szCs w:val="16"/>
        </w:rPr>
        <w:t>Shaykh</w:t>
      </w:r>
      <w:proofErr w:type="spellEnd"/>
      <w:r w:rsidRPr="009B7192">
        <w:rPr>
          <w:sz w:val="16"/>
          <w:szCs w:val="16"/>
        </w:rPr>
        <w:t xml:space="preserve"> Abdul </w:t>
      </w:r>
      <w:proofErr w:type="spellStart"/>
      <w:r w:rsidRPr="009B7192">
        <w:rPr>
          <w:sz w:val="16"/>
          <w:szCs w:val="16"/>
        </w:rPr>
        <w:t>Majid</w:t>
      </w:r>
      <w:proofErr w:type="spellEnd"/>
      <w:r w:rsidRPr="009B7192">
        <w:rPr>
          <w:sz w:val="16"/>
          <w:szCs w:val="16"/>
        </w:rPr>
        <w:t xml:space="preserve"> al-</w:t>
      </w:r>
      <w:proofErr w:type="spellStart"/>
      <w:r w:rsidRPr="009B7192">
        <w:rPr>
          <w:sz w:val="16"/>
          <w:szCs w:val="16"/>
        </w:rPr>
        <w:t>Zindani</w:t>
      </w:r>
      <w:proofErr w:type="spellEnd"/>
      <w:r w:rsidRPr="009B7192">
        <w:rPr>
          <w:sz w:val="16"/>
          <w:szCs w:val="16"/>
        </w:rPr>
        <w:t xml:space="preserve">, head of the Yemen Reform Party—and by doing so facilitated the growth of substantial al-Qaeda infrastructure across the country. Al-Qaeda’s presence in Yemen also brought it into closer contact with the Egyptian Islamist groups based there: the </w:t>
      </w:r>
      <w:proofErr w:type="spellStart"/>
      <w:r w:rsidRPr="009B7192">
        <w:rPr>
          <w:sz w:val="16"/>
          <w:szCs w:val="16"/>
        </w:rPr>
        <w:t>Gama’a</w:t>
      </w:r>
      <w:proofErr w:type="spellEnd"/>
      <w:r w:rsidRPr="009B7192">
        <w:rPr>
          <w:sz w:val="16"/>
          <w:szCs w:val="16"/>
        </w:rPr>
        <w:t xml:space="preserve"> al-</w:t>
      </w:r>
      <w:proofErr w:type="spellStart"/>
      <w:r w:rsidRPr="009B7192">
        <w:rPr>
          <w:sz w:val="16"/>
          <w:szCs w:val="16"/>
        </w:rPr>
        <w:t>Islamiyah</w:t>
      </w:r>
      <w:proofErr w:type="spellEnd"/>
      <w:r w:rsidRPr="009B7192">
        <w:rPr>
          <w:sz w:val="16"/>
          <w:szCs w:val="16"/>
        </w:rPr>
        <w:t xml:space="preserve"> and </w:t>
      </w:r>
      <w:proofErr w:type="spellStart"/>
      <w:r w:rsidRPr="009B7192">
        <w:rPr>
          <w:sz w:val="16"/>
          <w:szCs w:val="16"/>
        </w:rPr>
        <w:t>Ayman</w:t>
      </w:r>
      <w:proofErr w:type="spellEnd"/>
      <w:r w:rsidRPr="009B7192">
        <w:rPr>
          <w:sz w:val="16"/>
          <w:szCs w:val="16"/>
        </w:rPr>
        <w:t xml:space="preserve"> al-Zawahiri’s Egyptian Islamic Jihad, the latter of which later united with al-Qaeda. Finally, </w:t>
      </w:r>
      <w:r w:rsidRPr="009B7192">
        <w:rPr>
          <w:u w:val="single"/>
        </w:rPr>
        <w:t xml:space="preserve">al-Qaeda has found that some of its Yemeni members are </w:t>
      </w:r>
      <w:r w:rsidRPr="009B7192">
        <w:rPr>
          <w:b/>
          <w:u w:val="single"/>
        </w:rPr>
        <w:t>of great assistance</w:t>
      </w:r>
      <w:r w:rsidRPr="009B7192">
        <w:rPr>
          <w:u w:val="single"/>
        </w:rPr>
        <w:t xml:space="preserve"> in </w:t>
      </w:r>
      <w:r w:rsidRPr="009B7192">
        <w:rPr>
          <w:b/>
          <w:u w:val="single"/>
        </w:rPr>
        <w:t>inserting al-Qaeda operatives into the states of East Africa, the Indian Ocean and the South Pacific</w:t>
      </w:r>
      <w:r w:rsidRPr="009B7192">
        <w:rPr>
          <w:sz w:val="16"/>
          <w:szCs w:val="16"/>
        </w:rPr>
        <w:t xml:space="preserve">, </w:t>
      </w:r>
      <w:r w:rsidRPr="009B7192">
        <w:rPr>
          <w:u w:val="single"/>
        </w:rPr>
        <w:t xml:space="preserve">because of the Yemeni diaspora that was established centuries ago in those regions </w:t>
      </w:r>
      <w:r w:rsidRPr="009B7192">
        <w:rPr>
          <w:u w:val="single"/>
        </w:rPr>
        <w:lastRenderedPageBreak/>
        <w:t>by Yemeni sailors and commercial traders</w:t>
      </w:r>
      <w:r w:rsidRPr="009B7192">
        <w:rPr>
          <w:sz w:val="16"/>
          <w:szCs w:val="16"/>
        </w:rPr>
        <w:t xml:space="preserve">. Operational Key and Base of Last Resort </w:t>
      </w:r>
      <w:r w:rsidRPr="009B7192">
        <w:rPr>
          <w:u w:val="single"/>
        </w:rPr>
        <w:t xml:space="preserve">For al-Qaeda, Yemen provides a </w:t>
      </w:r>
      <w:r w:rsidRPr="009B7192">
        <w:rPr>
          <w:b/>
          <w:u w:val="single"/>
          <w:bdr w:val="single" w:sz="4" w:space="0" w:color="auto" w:frame="1"/>
        </w:rPr>
        <w:t>pivotal, central base</w:t>
      </w:r>
      <w:r w:rsidRPr="009B7192">
        <w:rPr>
          <w:u w:val="single"/>
        </w:rPr>
        <w:t xml:space="preserve"> that </w:t>
      </w:r>
      <w:r w:rsidRPr="009B7192">
        <w:rPr>
          <w:b/>
          <w:u w:val="single"/>
        </w:rPr>
        <w:t>links its theaters of operation</w:t>
      </w:r>
      <w:r w:rsidRPr="009B7192">
        <w:rPr>
          <w:u w:val="single"/>
        </w:rPr>
        <w:t xml:space="preserve"> in Afghanistan, Iraq, East Africa and the Far East; it </w:t>
      </w:r>
      <w:r w:rsidRPr="009B7192">
        <w:rPr>
          <w:b/>
          <w:u w:val="single"/>
        </w:rPr>
        <w:t>also provides a base for training Yemeni fighters</w:t>
      </w:r>
      <w:r w:rsidRPr="009B7192">
        <w:rPr>
          <w:u w:val="single"/>
        </w:rPr>
        <w:t xml:space="preserve"> and for the rest and refit of fighters from multiple Islamist groups after their tours in Afghanistan, Iraq and Somalia</w:t>
      </w:r>
      <w:r w:rsidRPr="009B7192">
        <w:rPr>
          <w:sz w:val="16"/>
          <w:szCs w:val="16"/>
        </w:rPr>
        <w:t xml:space="preserve">. Today, </w:t>
      </w:r>
      <w:r w:rsidRPr="009B7192">
        <w:rPr>
          <w:u w:val="single"/>
        </w:rPr>
        <w:t xml:space="preserve">it appears to be an </w:t>
      </w:r>
      <w:r w:rsidRPr="009B7192">
        <w:rPr>
          <w:b/>
          <w:u w:val="single"/>
          <w:bdr w:val="single" w:sz="4" w:space="0" w:color="auto" w:frame="1"/>
        </w:rPr>
        <w:t>especially important safe haven</w:t>
      </w:r>
      <w:r w:rsidRPr="009B7192">
        <w:rPr>
          <w:sz w:val="16"/>
          <w:szCs w:val="16"/>
        </w:rPr>
        <w:t xml:space="preserve"> for Somali Islamist fighters and the leaders of the Union of Islamic Courts who fled their country after the late-2006 invasion of Ethiopian forces. Some of these Somali fighters—after having regrouped and rearmed—have returned to Mogadishu from Yemen and are contributing to the growth of the Islamist insurgency there (Christian Science Monitor, February 12, 2007). Al-Qaeda’s organization in Yemen seems to have stabilized after the period of turmoil and governmental suppression that followed the November 2002 death of its leader Abu Ali </w:t>
      </w:r>
      <w:proofErr w:type="spellStart"/>
      <w:r w:rsidRPr="009B7192">
        <w:rPr>
          <w:sz w:val="16"/>
          <w:szCs w:val="16"/>
        </w:rPr>
        <w:t>Harithi</w:t>
      </w:r>
      <w:proofErr w:type="spellEnd"/>
      <w:r w:rsidRPr="009B7192">
        <w:rPr>
          <w:sz w:val="16"/>
          <w:szCs w:val="16"/>
        </w:rPr>
        <w:t xml:space="preserve">. Under the above-mentioned Abu </w:t>
      </w:r>
      <w:proofErr w:type="spellStart"/>
      <w:r w:rsidRPr="009B7192">
        <w:rPr>
          <w:sz w:val="16"/>
          <w:szCs w:val="16"/>
        </w:rPr>
        <w:t>Basir</w:t>
      </w:r>
      <w:proofErr w:type="spellEnd"/>
      <w:r w:rsidRPr="009B7192">
        <w:rPr>
          <w:sz w:val="16"/>
          <w:szCs w:val="16"/>
        </w:rPr>
        <w:t xml:space="preserve">—who escaped from a Yemeni prison in early 2006—al-Qaeda in Yemen clearly has found its legs and is becoming more active (Yemen Times, July 5, 2007). In late June 2007, for example, Abu </w:t>
      </w:r>
      <w:proofErr w:type="spellStart"/>
      <w:r w:rsidRPr="009B7192">
        <w:rPr>
          <w:sz w:val="16"/>
          <w:szCs w:val="16"/>
        </w:rPr>
        <w:t>Basir</w:t>
      </w:r>
      <w:proofErr w:type="spellEnd"/>
      <w:r w:rsidRPr="009B7192">
        <w:rPr>
          <w:sz w:val="16"/>
          <w:szCs w:val="16"/>
        </w:rPr>
        <w:t xml:space="preserve"> issued a warning that al-Qaeda would attack in Yemen if its members were not released from prison; on July 4, 2007, al-Qaeda attacked, using a suicide car bomb to kill seven Spanish tourists at an ancient pagan temple east of </w:t>
      </w:r>
      <w:proofErr w:type="spellStart"/>
      <w:r w:rsidRPr="009B7192">
        <w:rPr>
          <w:sz w:val="16"/>
          <w:szCs w:val="16"/>
        </w:rPr>
        <w:t>San’a</w:t>
      </w:r>
      <w:proofErr w:type="spellEnd"/>
      <w:r w:rsidRPr="009B7192">
        <w:rPr>
          <w:sz w:val="16"/>
          <w:szCs w:val="16"/>
        </w:rPr>
        <w:t xml:space="preserve"> (</w:t>
      </w:r>
      <w:proofErr w:type="spellStart"/>
      <w:r w:rsidRPr="009B7192">
        <w:rPr>
          <w:sz w:val="16"/>
          <w:szCs w:val="16"/>
        </w:rPr>
        <w:t>al-Jazeera</w:t>
      </w:r>
      <w:proofErr w:type="spellEnd"/>
      <w:r w:rsidRPr="009B7192">
        <w:rPr>
          <w:sz w:val="16"/>
          <w:szCs w:val="16"/>
        </w:rPr>
        <w:t xml:space="preserve">, July 3, 2007). Then, on January 13, the Yemen wing again warned that it would attack if the </w:t>
      </w:r>
      <w:proofErr w:type="spellStart"/>
      <w:r w:rsidRPr="009B7192">
        <w:rPr>
          <w:sz w:val="16"/>
          <w:szCs w:val="16"/>
        </w:rPr>
        <w:t>Salih</w:t>
      </w:r>
      <w:proofErr w:type="spellEnd"/>
      <w:r w:rsidRPr="009B7192">
        <w:rPr>
          <w:sz w:val="16"/>
          <w:szCs w:val="16"/>
        </w:rPr>
        <w:t xml:space="preserve"> regime did not release imprisoned al-Qaeda members; on January 19 al-Qaeda killed two Belgian tourists and their drivers in the </w:t>
      </w:r>
      <w:proofErr w:type="spellStart"/>
      <w:r w:rsidRPr="009B7192">
        <w:rPr>
          <w:sz w:val="16"/>
          <w:szCs w:val="16"/>
        </w:rPr>
        <w:t>Hadramaut</w:t>
      </w:r>
      <w:proofErr w:type="spellEnd"/>
      <w:r w:rsidRPr="009B7192">
        <w:rPr>
          <w:sz w:val="16"/>
          <w:szCs w:val="16"/>
        </w:rPr>
        <w:t xml:space="preserve"> area (Reuters, January 13; Yemen Times, January 26). Abu </w:t>
      </w:r>
      <w:proofErr w:type="spellStart"/>
      <w:r w:rsidRPr="009B7192">
        <w:rPr>
          <w:sz w:val="16"/>
          <w:szCs w:val="16"/>
        </w:rPr>
        <w:t>Basir’s</w:t>
      </w:r>
      <w:proofErr w:type="spellEnd"/>
      <w:r w:rsidRPr="009B7192">
        <w:rPr>
          <w:sz w:val="16"/>
          <w:szCs w:val="16"/>
        </w:rPr>
        <w:t xml:space="preserve"> organization is thus showing some of the same sophistication demonstrated by al-Qaeda groups elsewhere: targeting the tourism industry that earns the country foreign exchange; establishing credibility by making threats and then making good on them; and improving intra-Yemen and international communications by using the internet. In regard to the latter, al-Qaeda in Yemen published the first issue of its internet journal </w:t>
      </w:r>
      <w:proofErr w:type="spellStart"/>
      <w:r w:rsidRPr="009B7192">
        <w:rPr>
          <w:sz w:val="16"/>
          <w:szCs w:val="16"/>
        </w:rPr>
        <w:t>Sada</w:t>
      </w:r>
      <w:proofErr w:type="spellEnd"/>
      <w:r w:rsidRPr="009B7192">
        <w:rPr>
          <w:sz w:val="16"/>
          <w:szCs w:val="16"/>
        </w:rPr>
        <w:t xml:space="preserve"> al-</w:t>
      </w:r>
      <w:proofErr w:type="spellStart"/>
      <w:r w:rsidRPr="009B7192">
        <w:rPr>
          <w:sz w:val="16"/>
          <w:szCs w:val="16"/>
        </w:rPr>
        <w:t>Malahim</w:t>
      </w:r>
      <w:proofErr w:type="spellEnd"/>
      <w:r w:rsidRPr="009B7192">
        <w:rPr>
          <w:sz w:val="16"/>
          <w:szCs w:val="16"/>
        </w:rPr>
        <w:t xml:space="preserve"> (The Echo of Battles) on January 13 (memriwmp.org, January 16). Attacks by al-Qaeda in Yemen are likely to continue at a level that does not lead to an all-out confrontation with </w:t>
      </w:r>
      <w:proofErr w:type="spellStart"/>
      <w:r w:rsidRPr="009B7192">
        <w:rPr>
          <w:sz w:val="16"/>
          <w:szCs w:val="16"/>
        </w:rPr>
        <w:t>Salih’s</w:t>
      </w:r>
      <w:proofErr w:type="spellEnd"/>
      <w:r w:rsidRPr="009B7192">
        <w:rPr>
          <w:sz w:val="16"/>
          <w:szCs w:val="16"/>
        </w:rPr>
        <w:t xml:space="preserve"> regime. In all likelihood, al-Qaeda intends to cause just enough sporadic damage to persuade </w:t>
      </w:r>
      <w:proofErr w:type="spellStart"/>
      <w:r w:rsidRPr="009B7192">
        <w:rPr>
          <w:sz w:val="16"/>
          <w:szCs w:val="16"/>
        </w:rPr>
        <w:t>Salih’s</w:t>
      </w:r>
      <w:proofErr w:type="spellEnd"/>
      <w:r w:rsidRPr="009B7192">
        <w:rPr>
          <w:sz w:val="16"/>
          <w:szCs w:val="16"/>
        </w:rPr>
        <w:t xml:space="preserve"> regime that it is best to curtail its efforts to destroy al-Qaeda and to allow the group to operate relatively freely in and from Yemen as long as no major attacks are staged in the country. Indeed, such a modus vivendi may be in the works as </w:t>
      </w:r>
      <w:proofErr w:type="spellStart"/>
      <w:r w:rsidRPr="009B7192">
        <w:rPr>
          <w:sz w:val="16"/>
          <w:szCs w:val="16"/>
        </w:rPr>
        <w:t>San’a</w:t>
      </w:r>
      <w:proofErr w:type="spellEnd"/>
      <w:r w:rsidRPr="009B7192">
        <w:rPr>
          <w:sz w:val="16"/>
          <w:szCs w:val="16"/>
        </w:rPr>
        <w:t xml:space="preserve"> officials have experimented with putting imprisoned Islamists through a reeducation process that shows them the error of their ways and then releases them on the promise of good behavior (al-</w:t>
      </w:r>
      <w:proofErr w:type="spellStart"/>
      <w:r w:rsidRPr="009B7192">
        <w:rPr>
          <w:sz w:val="16"/>
          <w:szCs w:val="16"/>
        </w:rPr>
        <w:t>Sharq</w:t>
      </w:r>
      <w:proofErr w:type="spellEnd"/>
      <w:r w:rsidRPr="009B7192">
        <w:rPr>
          <w:sz w:val="16"/>
          <w:szCs w:val="16"/>
        </w:rPr>
        <w:t xml:space="preserve"> al-Awsat, May 21, 2006). This almost certainly equates to a license for the militants to do what they want, where they want, as long as it is not in Yemen. Possibly signaling a growing rapprochement between </w:t>
      </w:r>
      <w:proofErr w:type="spellStart"/>
      <w:r w:rsidRPr="009B7192">
        <w:rPr>
          <w:sz w:val="16"/>
          <w:szCs w:val="16"/>
        </w:rPr>
        <w:t>Salih</w:t>
      </w:r>
      <w:proofErr w:type="spellEnd"/>
      <w:r w:rsidRPr="009B7192">
        <w:rPr>
          <w:sz w:val="16"/>
          <w:szCs w:val="16"/>
        </w:rPr>
        <w:t xml:space="preserve"> and the militants, al-Qaeda in Yemen spokesman Ahmad Mansur recently claimed that the government had solicited al-Qaeda’s support in fighting Shiite rebels in the north in return for “easing the persecution of our members” (al-</w:t>
      </w:r>
      <w:proofErr w:type="spellStart"/>
      <w:r w:rsidRPr="009B7192">
        <w:rPr>
          <w:sz w:val="16"/>
          <w:szCs w:val="16"/>
        </w:rPr>
        <w:t>Wasat</w:t>
      </w:r>
      <w:proofErr w:type="spellEnd"/>
      <w:r w:rsidRPr="009B7192">
        <w:rPr>
          <w:sz w:val="16"/>
          <w:szCs w:val="16"/>
        </w:rPr>
        <w:t xml:space="preserve">, January 31). Finally, </w:t>
      </w:r>
      <w:r w:rsidRPr="009B7192">
        <w:rPr>
          <w:u w:val="single"/>
        </w:rPr>
        <w:t xml:space="preserve">Yemen has long been regarded </w:t>
      </w:r>
      <w:r w:rsidRPr="009B7192">
        <w:rPr>
          <w:sz w:val="16"/>
          <w:szCs w:val="16"/>
        </w:rPr>
        <w:t xml:space="preserve">by Western and Muslim commentators </w:t>
      </w:r>
      <w:r w:rsidRPr="009B7192">
        <w:rPr>
          <w:u w:val="single"/>
        </w:rPr>
        <w:t xml:space="preserve">as a possible </w:t>
      </w:r>
      <w:r w:rsidRPr="009B7192">
        <w:rPr>
          <w:b/>
          <w:u w:val="single"/>
        </w:rPr>
        <w:t>refuge-of-last-resort</w:t>
      </w:r>
      <w:r w:rsidRPr="009B7192">
        <w:rPr>
          <w:b/>
        </w:rPr>
        <w:t xml:space="preserve"> </w:t>
      </w:r>
      <w:r w:rsidRPr="009B7192">
        <w:rPr>
          <w:sz w:val="16"/>
          <w:szCs w:val="16"/>
        </w:rPr>
        <w:t xml:space="preserve">if bin Laden ever has to flee South Asia—bin Laden also has stated such a possibility—and </w:t>
      </w:r>
      <w:r w:rsidRPr="009B7192">
        <w:rPr>
          <w:u w:val="single"/>
        </w:rPr>
        <w:t xml:space="preserve">for this reason al-Qaeda must seek to </w:t>
      </w:r>
      <w:r w:rsidRPr="009B7192">
        <w:rPr>
          <w:b/>
          <w:u w:val="single"/>
        </w:rPr>
        <w:t xml:space="preserve">maintain a </w:t>
      </w:r>
      <w:r w:rsidRPr="009B7192">
        <w:rPr>
          <w:b/>
          <w:u w:val="single"/>
          <w:bdr w:val="single" w:sz="4" w:space="0" w:color="auto" w:frame="1"/>
        </w:rPr>
        <w:t>viable presence</w:t>
      </w:r>
      <w:r w:rsidRPr="009B7192">
        <w:rPr>
          <w:b/>
          <w:u w:val="single"/>
        </w:rPr>
        <w:t xml:space="preserve"> in the country</w:t>
      </w:r>
      <w:r w:rsidRPr="009B7192">
        <w:rPr>
          <w:u w:val="single"/>
        </w:rPr>
        <w:t xml:space="preserve">. </w:t>
      </w:r>
      <w:r w:rsidRPr="009B7192">
        <w:rPr>
          <w:sz w:val="16"/>
          <w:szCs w:val="16"/>
        </w:rPr>
        <w:t xml:space="preserve">Al-Qaeda in Yemen is particularly strong in the governorates of </w:t>
      </w:r>
      <w:proofErr w:type="spellStart"/>
      <w:r w:rsidRPr="009B7192">
        <w:rPr>
          <w:sz w:val="16"/>
          <w:szCs w:val="16"/>
        </w:rPr>
        <w:t>Marib</w:t>
      </w:r>
      <w:proofErr w:type="spellEnd"/>
      <w:r w:rsidRPr="009B7192">
        <w:rPr>
          <w:sz w:val="16"/>
          <w:szCs w:val="16"/>
        </w:rPr>
        <w:t xml:space="preserve"> and </w:t>
      </w:r>
      <w:proofErr w:type="spellStart"/>
      <w:r w:rsidRPr="009B7192">
        <w:rPr>
          <w:sz w:val="16"/>
          <w:szCs w:val="16"/>
        </w:rPr>
        <w:t>Hadramaut</w:t>
      </w:r>
      <w:proofErr w:type="spellEnd"/>
      <w:r w:rsidRPr="009B7192">
        <w:rPr>
          <w:sz w:val="16"/>
          <w:szCs w:val="16"/>
        </w:rPr>
        <w:t>—the attacks described above and others have occurred there—and both share a remote, mountainous topography that is much like that of Afghanistan. The two provinces also are inhabited by a welter of deeply conservative Islamic tribes—</w:t>
      </w:r>
      <w:proofErr w:type="spellStart"/>
      <w:r w:rsidRPr="009B7192">
        <w:rPr>
          <w:sz w:val="16"/>
          <w:szCs w:val="16"/>
        </w:rPr>
        <w:t>Marib</w:t>
      </w:r>
      <w:proofErr w:type="spellEnd"/>
      <w:r w:rsidRPr="009B7192">
        <w:rPr>
          <w:sz w:val="16"/>
          <w:szCs w:val="16"/>
        </w:rPr>
        <w:t xml:space="preserve"> alone has four powerful tribes with over 70 clans. As in Afghanistan, the mores of these Yemeni tribes cause their members to “think they must do their duty to protect those who are in need for protection whatever they have done. This feeling becomes even stronger if those who need protection are religious people, because the tribesmen here are greatly affected by religious discourse”</w:t>
      </w:r>
      <w:r>
        <w:rPr>
          <w:sz w:val="16"/>
          <w:szCs w:val="16"/>
        </w:rPr>
        <w:t xml:space="preserve"> </w:t>
      </w:r>
    </w:p>
    <w:p w:rsidR="009B7192" w:rsidRDefault="009B7192" w:rsidP="00AD4641"/>
    <w:p w:rsidR="000A1482" w:rsidRDefault="000A1482" w:rsidP="00AD4641"/>
    <w:p w:rsidR="000A1482" w:rsidRDefault="000A1482" w:rsidP="000A1482">
      <w:pPr>
        <w:pStyle w:val="Heading3"/>
      </w:pPr>
      <w:r>
        <w:lastRenderedPageBreak/>
        <w:t>Al-Qaeda Strong Now</w:t>
      </w:r>
    </w:p>
    <w:p w:rsidR="000A1482" w:rsidRDefault="000A1482" w:rsidP="000A1482">
      <w:pPr>
        <w:pStyle w:val="Heading4"/>
      </w:pPr>
      <w:r>
        <w:t>Al-Qaeda is stronger than ever as local affiliates increase its global appeal and attacks</w:t>
      </w:r>
    </w:p>
    <w:p w:rsidR="000A1482" w:rsidRPr="007D7221" w:rsidRDefault="000A1482" w:rsidP="000A1482">
      <w:pPr>
        <w:rPr>
          <w:rStyle w:val="StyleStyleBold12pt"/>
          <w:b w:val="0"/>
          <w:sz w:val="22"/>
        </w:rPr>
      </w:pPr>
      <w:r w:rsidRPr="007D7221">
        <w:rPr>
          <w:rStyle w:val="StyleStyleBold12pt"/>
        </w:rPr>
        <w:t xml:space="preserve">Jones </w:t>
      </w:r>
      <w:r>
        <w:rPr>
          <w:rStyle w:val="StyleStyleBold12pt"/>
        </w:rPr>
        <w:t xml:space="preserve">2012 </w:t>
      </w:r>
      <w:r w:rsidRPr="000A1482">
        <w:t>(Seth</w:t>
      </w:r>
      <w:r>
        <w:rPr>
          <w:rStyle w:val="StyleStyleBold12pt"/>
          <w:b w:val="0"/>
          <w:sz w:val="22"/>
        </w:rPr>
        <w:t xml:space="preserve">, political scientist and writer for Foreign Policy Magazine, former adjunct professor at the Walsh School of Foreign Service at Georgetown University, Think Again: Al Qaeda, Foreign Policy, May/June 2012, </w:t>
      </w:r>
      <w:hyperlink r:id="rId17" w:history="1">
        <w:r w:rsidRPr="00E83CA0">
          <w:rPr>
            <w:color w:val="0000FF"/>
            <w:u w:val="single"/>
          </w:rPr>
          <w:t>http://www.foreignpolicy.com/articles/2012/04/23/think_again_al_qaeda?page=0,1</w:t>
        </w:r>
      </w:hyperlink>
      <w:r>
        <w:rPr>
          <w:color w:val="0000FF"/>
          <w:u w:val="single"/>
        </w:rPr>
        <w:t>)</w:t>
      </w:r>
    </w:p>
    <w:p w:rsidR="000A1482" w:rsidRDefault="000A1482" w:rsidP="000A1482"/>
    <w:p w:rsidR="000A1482" w:rsidRPr="009217FF" w:rsidRDefault="000A1482" w:rsidP="000A1482">
      <w:pPr>
        <w:rPr>
          <w:rStyle w:val="StyleBoldUnderline"/>
        </w:rPr>
      </w:pPr>
      <w:r w:rsidRPr="000A1482">
        <w:t xml:space="preserve">These declarations of victory, however, underestimate </w:t>
      </w:r>
      <w:r w:rsidRPr="000A1482">
        <w:rPr>
          <w:rStyle w:val="StyleBoldUnderline"/>
        </w:rPr>
        <w:t>al Qaeda's</w:t>
      </w:r>
      <w:r w:rsidRPr="000A1482">
        <w:t xml:space="preserve"> continuing capacity for destruction. Far from being dead and buried, the terrorist organization is now </w:t>
      </w:r>
      <w:r w:rsidRPr="000A1482">
        <w:rPr>
          <w:rStyle w:val="StyleBoldUnderline"/>
        </w:rPr>
        <w:t>riding a resurgent tide as</w:t>
      </w:r>
      <w:r w:rsidRPr="000A1482">
        <w:t xml:space="preserve"> its </w:t>
      </w:r>
      <w:r w:rsidRPr="000A1482">
        <w:rPr>
          <w:rStyle w:val="StyleBoldUnderline"/>
        </w:rPr>
        <w:t>affiliates engage in an increasingly violent campaign of attacks</w:t>
      </w:r>
      <w:r w:rsidRPr="000A1482">
        <w:t xml:space="preserve"> across the Middle East and North Africa. And for all the admiration inspired by brave protesters in the streets from Damascus to </w:t>
      </w:r>
      <w:proofErr w:type="spellStart"/>
      <w:r w:rsidRPr="000A1482">
        <w:t>Sanaa</w:t>
      </w:r>
      <w:proofErr w:type="spellEnd"/>
      <w:r w:rsidRPr="000A1482">
        <w:t xml:space="preserve">, the growing instability triggered by </w:t>
      </w:r>
      <w:r w:rsidRPr="000A1482">
        <w:rPr>
          <w:rStyle w:val="StyleBoldUnderline"/>
        </w:rPr>
        <w:t>the Arab Spring has provided al Qaeda</w:t>
      </w:r>
      <w:r w:rsidRPr="000A1482">
        <w:t xml:space="preserve"> with fertile ground </w:t>
      </w:r>
      <w:r w:rsidRPr="000A1482">
        <w:rPr>
          <w:rStyle w:val="StyleBoldUnderline"/>
        </w:rPr>
        <w:t>to expand its influence</w:t>
      </w:r>
      <w:r w:rsidRPr="000A1482">
        <w:t xml:space="preserve"> across the region. The New al Qaeda Franchises </w:t>
      </w:r>
      <w:r w:rsidRPr="000A1482">
        <w:rPr>
          <w:rStyle w:val="StyleBoldUnderline"/>
        </w:rPr>
        <w:t xml:space="preserve">Al Qaeda's bloody fingerprints are increasingly evident in the Middle East. </w:t>
      </w:r>
      <w:r w:rsidRPr="000A1482">
        <w:t xml:space="preserve">In Iraq, where the United States has withdrawn its military forces, </w:t>
      </w:r>
      <w:r w:rsidRPr="000A1482">
        <w:rPr>
          <w:rStyle w:val="StyleBoldUnderline"/>
        </w:rPr>
        <w:t xml:space="preserve">al Qaeda operatives staged a brazen wave of bombings in January, killing at least 132 Shiite pilgrims and wounding hundreds more. The following week in Yemen, fighters from al Qaeda in the Arabian Peninsula seized the town of </w:t>
      </w:r>
      <w:proofErr w:type="spellStart"/>
      <w:r w:rsidRPr="000A1482">
        <w:rPr>
          <w:rStyle w:val="StyleBoldUnderline"/>
        </w:rPr>
        <w:t>Radda</w:t>
      </w:r>
      <w:proofErr w:type="spellEnd"/>
      <w:r w:rsidRPr="000A1482">
        <w:rPr>
          <w:rStyle w:val="StyleBoldUnderline"/>
        </w:rPr>
        <w:t xml:space="preserve">, while expanding al Qaeda's control in several southern provinces. "Al Qaeda has raised its flag over the citadel," a resident told Reuters. </w:t>
      </w:r>
      <w:r w:rsidRPr="000A1482">
        <w:t xml:space="preserve">Beyond these anecdotes, </w:t>
      </w:r>
      <w:r w:rsidRPr="000A1482">
        <w:rPr>
          <w:rStyle w:val="StyleBoldUnderline"/>
        </w:rPr>
        <w:t>several indicators suggest that al Qaeda is growing stronger.</w:t>
      </w:r>
      <w:r w:rsidRPr="000A1482">
        <w:t xml:space="preserve"> First, </w:t>
      </w:r>
      <w:r w:rsidRPr="000A1482">
        <w:rPr>
          <w:rStyle w:val="StyleBoldUnderline"/>
        </w:rPr>
        <w:t>the size of al Qaeda's global network has dramatically expanded since the 9/11 attacks.</w:t>
      </w:r>
      <w:r w:rsidRPr="000A1482">
        <w:t xml:space="preserve"> Al Qaeda in Iraq, al Qaeda in the Arabian Peninsula, al Qaeda in the Islamic Maghreb, and Somalia's al-</w:t>
      </w:r>
      <w:proofErr w:type="spellStart"/>
      <w:r w:rsidRPr="000A1482">
        <w:t>Shabab</w:t>
      </w:r>
      <w:proofErr w:type="spellEnd"/>
      <w:r w:rsidRPr="000A1482">
        <w:t xml:space="preserve"> have formally joined al Qaeda, and their leaders have all sworn </w:t>
      </w:r>
      <w:proofErr w:type="spellStart"/>
      <w:r w:rsidRPr="000A1482">
        <w:t>bayat</w:t>
      </w:r>
      <w:proofErr w:type="spellEnd"/>
      <w:r w:rsidRPr="000A1482">
        <w:t xml:space="preserve"> -- an oath of loyalty -- to bin Laden's successor, </w:t>
      </w:r>
      <w:proofErr w:type="spellStart"/>
      <w:r w:rsidRPr="000A1482">
        <w:t>Ayman</w:t>
      </w:r>
      <w:proofErr w:type="spellEnd"/>
      <w:r w:rsidRPr="000A1482">
        <w:t xml:space="preserve"> al-Zawahiri. These </w:t>
      </w:r>
      <w:r w:rsidRPr="000A1482">
        <w:rPr>
          <w:rStyle w:val="StyleBoldUnderline"/>
        </w:rPr>
        <w:t>al Qaeda affiliates are increasingly capable of holding territory. In Yemen,</w:t>
      </w:r>
      <w:r w:rsidRPr="000A1482">
        <w:t xml:space="preserve"> for example, </w:t>
      </w:r>
      <w:r w:rsidRPr="000A1482">
        <w:rPr>
          <w:rStyle w:val="StyleBoldUnderline"/>
        </w:rPr>
        <w:t xml:space="preserve">al Qaeda in the Arabian Peninsula has exploited a government leadership crisis and multiple insurgencies to cement control in several provinces </w:t>
      </w:r>
      <w:r w:rsidRPr="000A1482">
        <w:t xml:space="preserve">along the Gulf of Aden. </w:t>
      </w:r>
      <w:r w:rsidRPr="000A1482">
        <w:rPr>
          <w:rStyle w:val="StyleBoldUnderline"/>
        </w:rPr>
        <w:t>Al Qaeda's affiliates in Somalia and Iraq also appear to be maintaining a foothold where there are weak governments</w:t>
      </w:r>
      <w:r w:rsidRPr="000A1482">
        <w:t>, with al-</w:t>
      </w:r>
      <w:proofErr w:type="spellStart"/>
      <w:r w:rsidRPr="000A1482">
        <w:t>Shabab</w:t>
      </w:r>
      <w:proofErr w:type="spellEnd"/>
      <w:r w:rsidRPr="000A1482">
        <w:t xml:space="preserve"> in </w:t>
      </w:r>
      <w:proofErr w:type="spellStart"/>
      <w:r w:rsidRPr="000A1482">
        <w:t>Kismayo</w:t>
      </w:r>
      <w:proofErr w:type="spellEnd"/>
      <w:r w:rsidRPr="000A1482">
        <w:t xml:space="preserve"> and southern parts of Somalia, and al Qaeda in Iraq in Baghdad, </w:t>
      </w:r>
      <w:proofErr w:type="spellStart"/>
      <w:r w:rsidRPr="000A1482">
        <w:t>Diyala</w:t>
      </w:r>
      <w:proofErr w:type="spellEnd"/>
      <w:r w:rsidRPr="000A1482">
        <w:t xml:space="preserve">, and Salah ad Din provinces, among others. </w:t>
      </w:r>
      <w:r w:rsidRPr="000A1482">
        <w:rPr>
          <w:rStyle w:val="StyleBoldUnderline"/>
        </w:rPr>
        <w:t>The number of attacks by al Qaeda and its affiliates is</w:t>
      </w:r>
      <w:r w:rsidRPr="000A1482">
        <w:t xml:space="preserve"> also </w:t>
      </w:r>
      <w:r w:rsidRPr="000A1482">
        <w:rPr>
          <w:rStyle w:val="StyleBoldUnderline"/>
        </w:rPr>
        <w:t>on the rise</w:t>
      </w:r>
      <w:r w:rsidRPr="000A1482">
        <w:t xml:space="preserve">, even since bin Laden's death. Al Qaeda in Iraq, for instance, has conducted more than 200 attacks and killed more than a thousand Iraqis since the bin Laden raid, a jump from the previous year. And despite the group's violent legacy, </w:t>
      </w:r>
      <w:r w:rsidRPr="000A1482">
        <w:rPr>
          <w:rStyle w:val="StyleBoldUnderline"/>
        </w:rPr>
        <w:t>popular support for al Qaeda remains fairly high in countries such as Nigeria and Egypt,</w:t>
      </w:r>
      <w:r w:rsidRPr="000A1482">
        <w:t xml:space="preserve"> though it has steadily declined in others. If this is what the brink of defeat looks like, I'd hate to see success. </w:t>
      </w:r>
      <w:proofErr w:type="gramStart"/>
      <w:r w:rsidRPr="000A1482">
        <w:t>Wishful thinking.</w:t>
      </w:r>
      <w:proofErr w:type="gramEnd"/>
      <w:r w:rsidRPr="000A1482">
        <w:t xml:space="preserve"> In recent years, </w:t>
      </w:r>
      <w:r w:rsidRPr="000A1482">
        <w:rPr>
          <w:rStyle w:val="StyleBoldUnderline"/>
        </w:rPr>
        <w:t>al Qaeda</w:t>
      </w:r>
      <w:r w:rsidRPr="000A1482">
        <w:t xml:space="preserve"> leaders have consciously </w:t>
      </w:r>
      <w:r w:rsidRPr="000A1482">
        <w:rPr>
          <w:rStyle w:val="StyleBoldUnderline"/>
        </w:rPr>
        <w:t xml:space="preserve">developed a strategy to expand their presence in North Africa, the Middle East, and South Asia. </w:t>
      </w:r>
      <w:r w:rsidRPr="000A1482">
        <w:t xml:space="preserve">Rather than weakening the organization, </w:t>
      </w:r>
      <w:r w:rsidRPr="000A1482">
        <w:rPr>
          <w:rStyle w:val="StyleBoldUnderline"/>
        </w:rPr>
        <w:t>this mergers-and-acquisitions strategy has been fairly successful in allowing al Qaeda to expand its global presence.</w:t>
      </w:r>
    </w:p>
    <w:p w:rsidR="000A1482" w:rsidRDefault="000A1482" w:rsidP="000A1482"/>
    <w:p w:rsidR="00E327AD" w:rsidRDefault="00E327AD" w:rsidP="00E327AD">
      <w:pPr>
        <w:pStyle w:val="Heading4"/>
      </w:pPr>
      <w:r>
        <w:t>Al Qaeda plotting attacks-Pushing propaganda for it on popular Jihadist forum</w:t>
      </w:r>
    </w:p>
    <w:p w:rsidR="00E327AD" w:rsidRPr="00E80933" w:rsidRDefault="00E327AD" w:rsidP="00E327AD">
      <w:proofErr w:type="spellStart"/>
      <w:r w:rsidRPr="00E80933">
        <w:rPr>
          <w:rStyle w:val="StyleStyleBold12pt"/>
        </w:rPr>
        <w:t>Gertz</w:t>
      </w:r>
      <w:proofErr w:type="spellEnd"/>
      <w:r w:rsidRPr="00E80933">
        <w:rPr>
          <w:rStyle w:val="StyleStyleBold12pt"/>
        </w:rPr>
        <w:t xml:space="preserve"> 13 </w:t>
      </w:r>
      <w:r w:rsidRPr="00E80933">
        <w:t xml:space="preserve">(Bill, a national security columnist for The Washington Times and senior editor at The Washington Free Beacon (www.freebeacon.com). He has been with The Times since 1985. He is the author of six books, four of them national best-sellers. His latest book, "The Failure Factory," on government bureaucracy and national security, was published in September 2008. Mr. </w:t>
      </w:r>
      <w:proofErr w:type="spellStart"/>
      <w:r w:rsidRPr="00E80933">
        <w:t>Gertz</w:t>
      </w:r>
      <w:proofErr w:type="spellEnd"/>
      <w:r w:rsidRPr="00E80933">
        <w:t xml:space="preserve"> also writes a weekly column called Inside the Ring, a weekly column that chronicles the U.S. national security bureaucracy. Mr. </w:t>
      </w:r>
      <w:proofErr w:type="spellStart"/>
      <w:r w:rsidRPr="00E80933">
        <w:t>Gertz</w:t>
      </w:r>
      <w:proofErr w:type="spellEnd"/>
      <w:r w:rsidRPr="00E80933">
        <w:t xml:space="preserve"> has been a guest lecturer at the FBI National Academy in Quantico, Va.; the Central Intelligence Agency in Virginia; the National Defense University at Fort McNair in Washington; and the Brookings Institution in Washington. He has participated in the National Security Studies Program at the Johns Hopkins University School of Advanced International Studies and Syracuse University Maxwell School of Citizenship and Public Affairs. He studied English literature at Washington College in Chestertown, Md., and journalism at George Washington University. , “Inside the Ring: New al Qaeda threat,” The Washington Times, LLC, January 30, 2013, http://www.washingtontimes.com/news/2013/jan/30/inside-the-ring-new-al-qaeda-threat/#ixzz2aFrU8cuT)</w:t>
      </w:r>
    </w:p>
    <w:p w:rsidR="00E327AD" w:rsidRDefault="00E327AD" w:rsidP="00E327AD">
      <w:pPr>
        <w:rPr>
          <w:rStyle w:val="StyleBoldUnderline"/>
        </w:rPr>
      </w:pPr>
      <w:r w:rsidRPr="00E80933">
        <w:rPr>
          <w:rStyle w:val="StyleBoldUnderline"/>
        </w:rPr>
        <w:t>A jihadist website posted a new threat by al Qaeda this week that promises to conduct “shocking” attacks on the United States and the West.</w:t>
      </w:r>
      <w:r>
        <w:rPr>
          <w:rStyle w:val="StyleBoldUnderline"/>
        </w:rPr>
        <w:t xml:space="preserve"> </w:t>
      </w:r>
      <w:r w:rsidRPr="00E80933">
        <w:rPr>
          <w:rStyle w:val="StyleBoldUnderline"/>
        </w:rPr>
        <w:t xml:space="preserve">The posting appeared on the </w:t>
      </w:r>
      <w:proofErr w:type="spellStart"/>
      <w:r w:rsidRPr="00E80933">
        <w:rPr>
          <w:rStyle w:val="StyleBoldUnderline"/>
        </w:rPr>
        <w:t>Ansar</w:t>
      </w:r>
      <w:proofErr w:type="spellEnd"/>
      <w:r w:rsidRPr="00E80933">
        <w:rPr>
          <w:rStyle w:val="StyleBoldUnderline"/>
        </w:rPr>
        <w:t xml:space="preserve"> al Mujahidin network Sunday and carried the headline, “Map of al Qaeda and its future strikes.”</w:t>
      </w:r>
      <w:r>
        <w:rPr>
          <w:rStyle w:val="StyleBoldUnderline"/>
        </w:rPr>
        <w:t xml:space="preserve"> </w:t>
      </w:r>
      <w:r w:rsidRPr="00E80933">
        <w:rPr>
          <w:rStyle w:val="StyleBoldUnderline"/>
        </w:rPr>
        <w:t>The message, in Arabic,</w:t>
      </w:r>
      <w:r w:rsidRPr="00D30754">
        <w:t xml:space="preserve"> asks: “Where will the next strike by al Qaeda be?” A </w:t>
      </w:r>
      <w:r w:rsidRPr="00E80933">
        <w:rPr>
          <w:rStyle w:val="StyleBoldUnderline"/>
        </w:rPr>
        <w:t>translation</w:t>
      </w:r>
      <w:r w:rsidRPr="00D30754">
        <w:t xml:space="preserve"> was obtained by Inside the Ring. “The answer for it, in short: </w:t>
      </w:r>
      <w:r w:rsidRPr="00E80933">
        <w:rPr>
          <w:rStyle w:val="StyleBoldUnderline"/>
        </w:rPr>
        <w:t xml:space="preserve">The coming strikes by al Qaeda, with God’s Might, will be in the heart of the land of nonbelief, America, and in </w:t>
      </w:r>
      <w:r w:rsidRPr="00E80933">
        <w:rPr>
          <w:rStyle w:val="StyleBoldUnderline"/>
        </w:rPr>
        <w:lastRenderedPageBreak/>
        <w:t>France, Denmark, other countries in Europe, in the countries that helped and are helping France, and in other places that shall be named by al Qaeda at other times</w:t>
      </w:r>
      <w:r w:rsidRPr="00D30754">
        <w:t>,” the threat states.</w:t>
      </w:r>
      <w:r>
        <w:rPr>
          <w:rStyle w:val="StyleBoldUnderline"/>
        </w:rPr>
        <w:t xml:space="preserve"> </w:t>
      </w:r>
      <w:r w:rsidRPr="00E80933">
        <w:rPr>
          <w:rStyle w:val="StyleBoldUnderline"/>
        </w:rPr>
        <w:t>The attacks will be “strong, serious, alarming, earth-shattering, shocking and terrifying.”</w:t>
      </w:r>
      <w:r>
        <w:rPr>
          <w:rStyle w:val="StyleBoldUnderline"/>
        </w:rPr>
        <w:t xml:space="preserve"> </w:t>
      </w:r>
      <w:r w:rsidRPr="00D30754">
        <w:t xml:space="preserve">Under a section of the post on the method of the attacks, the </w:t>
      </w:r>
      <w:r w:rsidRPr="00E80933">
        <w:rPr>
          <w:rStyle w:val="StyleBoldUnderline"/>
        </w:rPr>
        <w:t>unidentified writer said the strikes would be “group and lone-wolf operations, in addition to the use of booby-trapped vehicles.”</w:t>
      </w:r>
      <w:r>
        <w:rPr>
          <w:rStyle w:val="StyleBoldUnderline"/>
        </w:rPr>
        <w:t xml:space="preserve"> </w:t>
      </w:r>
      <w:r w:rsidRPr="00E80933">
        <w:rPr>
          <w:rStyle w:val="StyleBoldUnderline"/>
        </w:rPr>
        <w:t>“All operations will be recorded and published in due time,</w:t>
      </w:r>
      <w:r w:rsidRPr="00D30754">
        <w:t>” the message said</w:t>
      </w:r>
      <w:r w:rsidRPr="00E80933">
        <w:rPr>
          <w:rStyle w:val="StyleBoldUnderline"/>
        </w:rPr>
        <w:t>. “Let France be prepared, and let the helpers of France be prepared, for it is going to be a long war of attrition.”</w:t>
      </w:r>
      <w:r>
        <w:rPr>
          <w:rStyle w:val="StyleBoldUnderline"/>
        </w:rPr>
        <w:t xml:space="preserve"> </w:t>
      </w:r>
      <w:r w:rsidRPr="00E80933">
        <w:rPr>
          <w:rStyle w:val="StyleBoldUnderline"/>
        </w:rPr>
        <w:t>The reference to France appears linked to the group’s plans for retaliation against the French-led military strikes in northern Mali in operations to oust al Qaeda terrorists from the North African country.</w:t>
      </w:r>
      <w:r>
        <w:rPr>
          <w:rStyle w:val="StyleBoldUnderline"/>
        </w:rPr>
        <w:t xml:space="preserve"> </w:t>
      </w:r>
      <w:r w:rsidRPr="00E80933">
        <w:rPr>
          <w:rStyle w:val="StyleBoldUnderline"/>
        </w:rPr>
        <w:t xml:space="preserve">The </w:t>
      </w:r>
      <w:proofErr w:type="spellStart"/>
      <w:r w:rsidRPr="00E80933">
        <w:rPr>
          <w:rStyle w:val="StyleBoldUnderline"/>
        </w:rPr>
        <w:t>Ansar</w:t>
      </w:r>
      <w:proofErr w:type="spellEnd"/>
      <w:r w:rsidRPr="00E80933">
        <w:rPr>
          <w:rStyle w:val="StyleBoldUnderline"/>
        </w:rPr>
        <w:t xml:space="preserve"> al-Mujahidin network is a well-known jihadist forum that in the past has published reliably accurate propaganda messages from al Qaeda and its affiliates.</w:t>
      </w:r>
      <w:r>
        <w:rPr>
          <w:rStyle w:val="StyleBoldUnderline"/>
        </w:rPr>
        <w:t xml:space="preserve"> </w:t>
      </w:r>
      <w:r w:rsidRPr="00D30754">
        <w:t xml:space="preserve">U.S. counterterrorism actions over the past 10 years have prevented al Qaeda from conducting major attacks. However, </w:t>
      </w:r>
      <w:r w:rsidRPr="00D30754">
        <w:rPr>
          <w:rStyle w:val="StyleBoldUnderline"/>
        </w:rPr>
        <w:t>U.S. officials warn that the group continues to be dangerous, despite the killing of its top leaders in drone strikes and special operations.</w:t>
      </w:r>
    </w:p>
    <w:p w:rsidR="00E327AD" w:rsidRPr="000A1482" w:rsidRDefault="00E327AD" w:rsidP="000A1482"/>
    <w:p w:rsidR="000A1482" w:rsidRDefault="000A1482" w:rsidP="000A1482">
      <w:pPr>
        <w:pStyle w:val="Heading4"/>
      </w:pPr>
      <w:r>
        <w:t>Al-Qaeda attack still a threat to the U.S, drone strikes fail</w:t>
      </w:r>
    </w:p>
    <w:p w:rsidR="000A1482" w:rsidRDefault="000A1482" w:rsidP="000A1482">
      <w:pPr>
        <w:rPr>
          <w:rStyle w:val="StyleStyleBold12pt"/>
        </w:rPr>
      </w:pPr>
      <w:r w:rsidRPr="007D7221">
        <w:rPr>
          <w:rStyle w:val="StyleStyleBold12pt"/>
        </w:rPr>
        <w:t xml:space="preserve">Jones </w:t>
      </w:r>
      <w:r>
        <w:rPr>
          <w:rStyle w:val="StyleStyleBold12pt"/>
        </w:rPr>
        <w:t>2012</w:t>
      </w:r>
    </w:p>
    <w:p w:rsidR="000A1482" w:rsidRPr="007D7221" w:rsidRDefault="000A1482" w:rsidP="000A1482">
      <w:pPr>
        <w:rPr>
          <w:rStyle w:val="StyleStyleBold12pt"/>
          <w:b w:val="0"/>
          <w:sz w:val="22"/>
        </w:rPr>
      </w:pPr>
      <w:r>
        <w:rPr>
          <w:rStyle w:val="StyleStyleBold12pt"/>
          <w:b w:val="0"/>
          <w:sz w:val="22"/>
        </w:rPr>
        <w:t xml:space="preserve">Seth, political scientist and writer for Foreign Policy Magazine, former adjunct professor at the Walsh School of Foreign Service at Georgetown University, Think Again: Al Qaeda, Foreign Policy, May/June 2012, </w:t>
      </w:r>
      <w:hyperlink r:id="rId18" w:history="1">
        <w:r w:rsidRPr="00E83CA0">
          <w:rPr>
            <w:color w:val="0000FF"/>
            <w:u w:val="single"/>
          </w:rPr>
          <w:t>http://www.foreignpolicy.com/articles/2012/04/23/think_again_al_qaeda?page=0,1</w:t>
        </w:r>
      </w:hyperlink>
    </w:p>
    <w:p w:rsidR="000A1482" w:rsidRDefault="000A1482" w:rsidP="000A1482"/>
    <w:p w:rsidR="000A1482" w:rsidRDefault="000A1482" w:rsidP="000A1482">
      <w:r w:rsidRPr="00463195">
        <w:rPr>
          <w:rStyle w:val="StyleBoldUnderline"/>
        </w:rPr>
        <w:t>"Al Qaeda Is Too Weak to Strike in the U</w:t>
      </w:r>
      <w:r>
        <w:t xml:space="preserve">nited </w:t>
      </w:r>
      <w:r w:rsidRPr="00463195">
        <w:rPr>
          <w:rStyle w:val="StyleBoldUnderline"/>
        </w:rPr>
        <w:t>S</w:t>
      </w:r>
      <w:r>
        <w:t>tates."</w:t>
      </w:r>
    </w:p>
    <w:p w:rsidR="000A1482" w:rsidRDefault="000A1482" w:rsidP="000A1482">
      <w:pPr>
        <w:rPr>
          <w:rStyle w:val="StyleBoldUnderline"/>
        </w:rPr>
      </w:pPr>
      <w:proofErr w:type="gramStart"/>
      <w:r w:rsidRPr="000A1482">
        <w:rPr>
          <w:rStyle w:val="StyleBoldUnderline"/>
        </w:rPr>
        <w:t>Dead wrong.</w:t>
      </w:r>
      <w:proofErr w:type="gramEnd"/>
      <w:r w:rsidRPr="000A1482">
        <w:rPr>
          <w:rStyle w:val="StyleBoldUnderline"/>
        </w:rPr>
        <w:t xml:space="preserve"> It</w:t>
      </w:r>
      <w:r w:rsidRPr="000A1482">
        <w:t xml:space="preserve"> only </w:t>
      </w:r>
      <w:r w:rsidRPr="000A1482">
        <w:rPr>
          <w:rStyle w:val="StyleBoldUnderline"/>
        </w:rPr>
        <w:t>takes one attack to be successful.</w:t>
      </w:r>
      <w:r w:rsidRPr="000A1482">
        <w:t xml:space="preserve"> Also, lest we forget, </w:t>
      </w:r>
      <w:r w:rsidRPr="000A1482">
        <w:rPr>
          <w:rStyle w:val="StyleBoldUnderline"/>
        </w:rPr>
        <w:t>there have been some close calls in recent years</w:t>
      </w:r>
      <w:r w:rsidRPr="000A1482">
        <w:t xml:space="preserve">: In June 2009, </w:t>
      </w:r>
      <w:proofErr w:type="spellStart"/>
      <w:r w:rsidRPr="000A1482">
        <w:t>Abdulhakim</w:t>
      </w:r>
      <w:proofErr w:type="spellEnd"/>
      <w:r w:rsidRPr="000A1482">
        <w:t xml:space="preserve"> </w:t>
      </w:r>
      <w:proofErr w:type="spellStart"/>
      <w:r w:rsidRPr="000A1482">
        <w:t>Mujahid</w:t>
      </w:r>
      <w:proofErr w:type="spellEnd"/>
      <w:r w:rsidRPr="000A1482">
        <w:t xml:space="preserve"> </w:t>
      </w:r>
      <w:r w:rsidRPr="000A1482">
        <w:rPr>
          <w:rStyle w:val="StyleBoldUnderline"/>
        </w:rPr>
        <w:t>Muhammad attacked a military recruiting center</w:t>
      </w:r>
      <w:r w:rsidRPr="000A1482">
        <w:t xml:space="preserve"> in Little Rock, Arkansas, fatally gunning down one soldier and wounding another. </w:t>
      </w:r>
      <w:r w:rsidRPr="000A1482">
        <w:rPr>
          <w:rStyle w:val="StyleBoldUnderline"/>
        </w:rPr>
        <w:t>He</w:t>
      </w:r>
      <w:r w:rsidRPr="000A1482">
        <w:t xml:space="preserve"> had </w:t>
      </w:r>
      <w:r w:rsidRPr="000A1482">
        <w:rPr>
          <w:rStyle w:val="StyleBoldUnderline"/>
        </w:rPr>
        <w:t>listened to the sermons of Anwar al-</w:t>
      </w:r>
      <w:proofErr w:type="spellStart"/>
      <w:r w:rsidRPr="000A1482">
        <w:rPr>
          <w:rStyle w:val="StyleBoldUnderline"/>
        </w:rPr>
        <w:t>Awlaki</w:t>
      </w:r>
      <w:proofErr w:type="spellEnd"/>
      <w:r w:rsidRPr="000A1482">
        <w:rPr>
          <w:rStyle w:val="StyleBoldUnderline"/>
        </w:rPr>
        <w:t>,</w:t>
      </w:r>
      <w:r w:rsidRPr="000A1482">
        <w:t xml:space="preserve"> the late Yemeni-American al Qaeda operative, and had spent time in Yemen. </w:t>
      </w:r>
      <w:proofErr w:type="spellStart"/>
      <w:r w:rsidRPr="000A1482">
        <w:t>Najibullah</w:t>
      </w:r>
      <w:proofErr w:type="spellEnd"/>
      <w:r w:rsidRPr="000A1482">
        <w:t xml:space="preserve"> </w:t>
      </w:r>
      <w:proofErr w:type="spellStart"/>
      <w:r w:rsidRPr="000A1482">
        <w:rPr>
          <w:rStyle w:val="StyleBoldUnderline"/>
        </w:rPr>
        <w:t>Zazi</w:t>
      </w:r>
      <w:proofErr w:type="spellEnd"/>
      <w:r w:rsidRPr="000A1482">
        <w:t xml:space="preserve">, </w:t>
      </w:r>
      <w:proofErr w:type="spellStart"/>
      <w:r w:rsidRPr="000A1482">
        <w:t>Nidal</w:t>
      </w:r>
      <w:proofErr w:type="spellEnd"/>
      <w:r w:rsidRPr="000A1482">
        <w:t xml:space="preserve"> Malik </w:t>
      </w:r>
      <w:proofErr w:type="spellStart"/>
      <w:r w:rsidRPr="000A1482">
        <w:rPr>
          <w:rStyle w:val="StyleBoldUnderline"/>
        </w:rPr>
        <w:t>Hasan</w:t>
      </w:r>
      <w:proofErr w:type="spellEnd"/>
      <w:r w:rsidRPr="000A1482">
        <w:t xml:space="preserve">, Umar Farouk </w:t>
      </w:r>
      <w:proofErr w:type="spellStart"/>
      <w:r w:rsidRPr="000A1482">
        <w:rPr>
          <w:rStyle w:val="StyleBoldUnderline"/>
        </w:rPr>
        <w:t>Abdulmutallab</w:t>
      </w:r>
      <w:proofErr w:type="spellEnd"/>
      <w:r w:rsidRPr="000A1482">
        <w:t xml:space="preserve">, Faisal </w:t>
      </w:r>
      <w:proofErr w:type="spellStart"/>
      <w:r w:rsidRPr="000A1482">
        <w:rPr>
          <w:rStyle w:val="StyleBoldUnderline"/>
        </w:rPr>
        <w:t>Shahzad</w:t>
      </w:r>
      <w:proofErr w:type="spellEnd"/>
      <w:r w:rsidRPr="000A1482">
        <w:rPr>
          <w:rStyle w:val="StyleBoldUnderline"/>
        </w:rPr>
        <w:t>, and the 2006 transatlantic plotters based in Britain also planned</w:t>
      </w:r>
      <w:r w:rsidRPr="000A1482">
        <w:t xml:space="preserve"> or carried out </w:t>
      </w:r>
      <w:r w:rsidRPr="000A1482">
        <w:rPr>
          <w:rStyle w:val="StyleBoldUnderline"/>
        </w:rPr>
        <w:t>al Qaeda-inspired terrorist attacks on American soil or on U.S.-bound airplanes -- some with deadly results. What if more</w:t>
      </w:r>
      <w:r w:rsidRPr="000A1482">
        <w:t xml:space="preserve"> of these</w:t>
      </w:r>
      <w:r w:rsidRPr="000A1482">
        <w:rPr>
          <w:rStyle w:val="StyleBoldUnderline"/>
        </w:rPr>
        <w:t xml:space="preserve"> attempts</w:t>
      </w:r>
      <w:r w:rsidRPr="000A1482">
        <w:t xml:space="preserve"> had </w:t>
      </w:r>
      <w:r w:rsidRPr="000A1482">
        <w:rPr>
          <w:rStyle w:val="StyleBoldUnderline"/>
        </w:rPr>
        <w:t>succeeded</w:t>
      </w:r>
      <w:r w:rsidRPr="000A1482">
        <w:t xml:space="preserve">? But that's not all. </w:t>
      </w:r>
      <w:r w:rsidRPr="000A1482">
        <w:rPr>
          <w:rStyle w:val="StyleBoldUnderline"/>
        </w:rPr>
        <w:t>Dozens of people have been arrested and prosecuted in U.S. courts</w:t>
      </w:r>
      <w:r w:rsidRPr="000A1482">
        <w:t xml:space="preserve"> in recent years </w:t>
      </w:r>
      <w:r w:rsidRPr="000A1482">
        <w:rPr>
          <w:rStyle w:val="StyleBoldUnderline"/>
        </w:rPr>
        <w:t>for</w:t>
      </w:r>
      <w:r w:rsidRPr="000A1482">
        <w:t xml:space="preserve"> their </w:t>
      </w:r>
      <w:r w:rsidRPr="000A1482">
        <w:rPr>
          <w:rStyle w:val="StyleBoldUnderline"/>
        </w:rPr>
        <w:t>ties to al Qaeda and its affiliates</w:t>
      </w:r>
      <w:r w:rsidRPr="000A1482">
        <w:t xml:space="preserve">. They include </w:t>
      </w:r>
      <w:r w:rsidRPr="000A1482">
        <w:rPr>
          <w:rStyle w:val="StyleBoldUnderline"/>
        </w:rPr>
        <w:t xml:space="preserve">Zachary Adam </w:t>
      </w:r>
      <w:proofErr w:type="spellStart"/>
      <w:r w:rsidRPr="000A1482">
        <w:rPr>
          <w:rStyle w:val="StyleBoldUnderline"/>
        </w:rPr>
        <w:t>Chesser</w:t>
      </w:r>
      <w:proofErr w:type="spellEnd"/>
      <w:r w:rsidRPr="000A1482">
        <w:t xml:space="preserve">, who </w:t>
      </w:r>
      <w:r w:rsidRPr="000A1482">
        <w:rPr>
          <w:rStyle w:val="StyleBoldUnderline"/>
        </w:rPr>
        <w:t>was arrested</w:t>
      </w:r>
      <w:r w:rsidRPr="000A1482">
        <w:t xml:space="preserve"> by the FBI in July 2010 </w:t>
      </w:r>
      <w:r w:rsidRPr="000A1482">
        <w:rPr>
          <w:rStyle w:val="StyleBoldUnderline"/>
        </w:rPr>
        <w:t>for</w:t>
      </w:r>
      <w:r w:rsidRPr="000A1482">
        <w:t xml:space="preserve"> his </w:t>
      </w:r>
      <w:r w:rsidRPr="000A1482">
        <w:rPr>
          <w:rStyle w:val="StyleBoldUnderline"/>
        </w:rPr>
        <w:t>ties to al-</w:t>
      </w:r>
      <w:proofErr w:type="spellStart"/>
      <w:r w:rsidRPr="000A1482">
        <w:rPr>
          <w:rStyle w:val="StyleBoldUnderline"/>
        </w:rPr>
        <w:t>Shabab</w:t>
      </w:r>
      <w:proofErr w:type="spellEnd"/>
      <w:r w:rsidRPr="000A1482">
        <w:rPr>
          <w:rStyle w:val="StyleBoldUnderline"/>
        </w:rPr>
        <w:t xml:space="preserve">, and </w:t>
      </w:r>
      <w:proofErr w:type="spellStart"/>
      <w:r w:rsidRPr="000A1482">
        <w:rPr>
          <w:rStyle w:val="StyleBoldUnderline"/>
        </w:rPr>
        <w:t>Jamshid</w:t>
      </w:r>
      <w:proofErr w:type="spellEnd"/>
      <w:r w:rsidRPr="000A1482">
        <w:rPr>
          <w:rStyle w:val="StyleBoldUnderline"/>
        </w:rPr>
        <w:t xml:space="preserve"> </w:t>
      </w:r>
      <w:proofErr w:type="spellStart"/>
      <w:r w:rsidRPr="000A1482">
        <w:rPr>
          <w:rStyle w:val="StyleBoldUnderline"/>
        </w:rPr>
        <w:t>Muhtorov</w:t>
      </w:r>
      <w:proofErr w:type="spellEnd"/>
      <w:r w:rsidRPr="000A1482">
        <w:rPr>
          <w:rStyle w:val="StyleBoldUnderline"/>
        </w:rPr>
        <w:t>, an Uzbek refugee arrested</w:t>
      </w:r>
      <w:r w:rsidRPr="000A1482">
        <w:t xml:space="preserve"> in Chicago this January </w:t>
      </w:r>
      <w:r w:rsidRPr="000A1482">
        <w:rPr>
          <w:rStyle w:val="StyleBoldUnderline"/>
        </w:rPr>
        <w:t>for</w:t>
      </w:r>
      <w:r w:rsidRPr="000A1482">
        <w:t xml:space="preserve"> allegedly </w:t>
      </w:r>
      <w:r w:rsidRPr="000A1482">
        <w:rPr>
          <w:rStyle w:val="StyleBoldUnderline"/>
        </w:rPr>
        <w:t>providing material support to</w:t>
      </w:r>
      <w:r w:rsidRPr="000A1482">
        <w:t xml:space="preserve"> the Islamic Jihad Union, </w:t>
      </w:r>
      <w:r w:rsidRPr="000A1482">
        <w:rPr>
          <w:rStyle w:val="StyleBoldUnderline"/>
        </w:rPr>
        <w:t>an al Qaeda ally. These examples</w:t>
      </w:r>
      <w:r w:rsidRPr="000A1482">
        <w:t xml:space="preserve"> -- and there are many more -- </w:t>
      </w:r>
      <w:r w:rsidRPr="000A1482">
        <w:rPr>
          <w:rStyle w:val="StyleBoldUnderline"/>
        </w:rPr>
        <w:t>should dampen any exuberance about the group's supposed demise.</w:t>
      </w:r>
    </w:p>
    <w:p w:rsidR="000A1482" w:rsidRDefault="000A1482" w:rsidP="000A1482">
      <w:pPr>
        <w:rPr>
          <w:rStyle w:val="StyleBoldUnderline"/>
        </w:rPr>
      </w:pPr>
    </w:p>
    <w:p w:rsidR="000A1482" w:rsidRDefault="000A1482" w:rsidP="000A1482">
      <w:pPr>
        <w:pStyle w:val="Heading4"/>
      </w:pPr>
      <w:r>
        <w:t xml:space="preserve">Claims of Al-Qaeda’s demise is rooted in applause lines instead of analysis </w:t>
      </w:r>
    </w:p>
    <w:p w:rsidR="000A1482" w:rsidRDefault="000A1482" w:rsidP="000A1482">
      <w:pPr>
        <w:rPr>
          <w:rStyle w:val="StyleStyleBold12pt"/>
        </w:rPr>
      </w:pPr>
      <w:r w:rsidRPr="007D7221">
        <w:rPr>
          <w:rStyle w:val="StyleStyleBold12pt"/>
        </w:rPr>
        <w:t xml:space="preserve">Jones </w:t>
      </w:r>
      <w:r>
        <w:rPr>
          <w:rStyle w:val="StyleStyleBold12pt"/>
        </w:rPr>
        <w:t>2012</w:t>
      </w:r>
    </w:p>
    <w:p w:rsidR="000A1482" w:rsidRPr="007D7221" w:rsidRDefault="000A1482" w:rsidP="000A1482">
      <w:pPr>
        <w:rPr>
          <w:rStyle w:val="StyleStyleBold12pt"/>
          <w:b w:val="0"/>
          <w:sz w:val="22"/>
        </w:rPr>
      </w:pPr>
      <w:r>
        <w:rPr>
          <w:rStyle w:val="StyleStyleBold12pt"/>
          <w:b w:val="0"/>
          <w:sz w:val="22"/>
        </w:rPr>
        <w:t xml:space="preserve">Seth, political scientist and writer for Foreign Policy Magazine, former adjunct professor at the Walsh School of Foreign Service at Georgetown University, Think Again: Al Qaeda, Foreign Policy, May/June 2012, </w:t>
      </w:r>
      <w:hyperlink r:id="rId19" w:history="1">
        <w:r w:rsidRPr="00E83CA0">
          <w:rPr>
            <w:color w:val="0000FF"/>
            <w:u w:val="single"/>
          </w:rPr>
          <w:t>http://www.foreignpolicy.com/articles/2012/04/23/think_again_al_qaeda?page=0,1</w:t>
        </w:r>
      </w:hyperlink>
    </w:p>
    <w:p w:rsidR="000A1482" w:rsidRDefault="000A1482" w:rsidP="000A1482"/>
    <w:p w:rsidR="000A1482" w:rsidRPr="00E7086B" w:rsidRDefault="000A1482" w:rsidP="000A1482">
      <w:pPr>
        <w:rPr>
          <w:rStyle w:val="StyleBoldUnderline"/>
        </w:rPr>
      </w:pPr>
      <w:r w:rsidRPr="000A1482">
        <w:t xml:space="preserve">Since Sept. 11, 2001, </w:t>
      </w:r>
      <w:r w:rsidRPr="000A1482">
        <w:rPr>
          <w:rStyle w:val="StyleBoldUnderline"/>
        </w:rPr>
        <w:t>the West has repeatedly declared al Qaeda all but dead</w:t>
      </w:r>
      <w:r w:rsidRPr="000A1482">
        <w:t xml:space="preserve"> and buried -- </w:t>
      </w:r>
      <w:r w:rsidRPr="000A1482">
        <w:rPr>
          <w:rStyle w:val="StyleBoldUnderline"/>
        </w:rPr>
        <w:t>only to see it rise again</w:t>
      </w:r>
      <w:r w:rsidRPr="000A1482">
        <w:t xml:space="preserve">. This time, </w:t>
      </w:r>
      <w:r w:rsidRPr="000A1482">
        <w:rPr>
          <w:rStyle w:val="StyleBoldUnderline"/>
        </w:rPr>
        <w:t xml:space="preserve">the weakness of governments across the Arab world and South Asia, the durability of some of al Qaeda's main allies, and the decreasing U.S. presence in Iraq, Afghanistan, Pakistan, and other countries could contribute to al Qaeda's post-bin </w:t>
      </w:r>
      <w:proofErr w:type="gramStart"/>
      <w:r w:rsidRPr="000A1482">
        <w:rPr>
          <w:rStyle w:val="StyleBoldUnderline"/>
        </w:rPr>
        <w:t>Laden</w:t>
      </w:r>
      <w:proofErr w:type="gramEnd"/>
      <w:r w:rsidRPr="000A1482">
        <w:rPr>
          <w:rStyle w:val="StyleBoldUnderline"/>
        </w:rPr>
        <w:t xml:space="preserve"> survival. Drones and special operations forces may kill</w:t>
      </w:r>
      <w:r w:rsidRPr="000A1482">
        <w:t xml:space="preserve"> some al Qaeda </w:t>
      </w:r>
      <w:r w:rsidRPr="000A1482">
        <w:rPr>
          <w:rStyle w:val="StyleBoldUnderline"/>
        </w:rPr>
        <w:t>leaders, but they will not resolve the fundamental problems</w:t>
      </w:r>
      <w:r w:rsidRPr="000A1482">
        <w:t xml:space="preserve"> that have turned the region into a breeding ground for terrorism and insurgency. </w:t>
      </w:r>
      <w:r w:rsidRPr="000A1482">
        <w:rPr>
          <w:rStyle w:val="StyleBoldUnderline"/>
        </w:rPr>
        <w:t>Predictions of al Qaeda's imminent demise are rooted more in wishful thinking and politicians' desire for applause lines than in rigorous analysis. Al Qaeda's broader network isn't even down -- don't think it's about to be knocked out.</w:t>
      </w:r>
    </w:p>
    <w:p w:rsidR="000A1482" w:rsidRPr="000F1F55" w:rsidRDefault="000A1482" w:rsidP="000A1482">
      <w:pPr>
        <w:rPr>
          <w:rStyle w:val="StyleBoldUnderline"/>
        </w:rPr>
      </w:pPr>
    </w:p>
    <w:p w:rsidR="00AB368A" w:rsidRDefault="000A1482" w:rsidP="000A1482">
      <w:pPr>
        <w:pStyle w:val="Heading3"/>
      </w:pPr>
      <w:r>
        <w:lastRenderedPageBreak/>
        <w:t>Bioterror Likely</w:t>
      </w:r>
    </w:p>
    <w:p w:rsidR="000A1482" w:rsidRPr="00125BAE" w:rsidRDefault="000A1482" w:rsidP="000A1482">
      <w:pPr>
        <w:rPr>
          <w:rStyle w:val="StyleStyleBold12pt"/>
        </w:rPr>
      </w:pPr>
      <w:r>
        <w:rPr>
          <w:rStyle w:val="StyleStyleBold12pt"/>
        </w:rPr>
        <w:t>Bioterrorism is a vastly growing and undetectable threat, past negotiations fail</w:t>
      </w:r>
    </w:p>
    <w:p w:rsidR="000A1482" w:rsidRDefault="000A1482" w:rsidP="000A1482">
      <w:pPr>
        <w:rPr>
          <w:rStyle w:val="StyleStyleBold12pt"/>
        </w:rPr>
      </w:pPr>
      <w:r>
        <w:rPr>
          <w:rStyle w:val="StyleStyleBold12pt"/>
        </w:rPr>
        <w:t>Reuters 2011</w:t>
      </w:r>
    </w:p>
    <w:p w:rsidR="000A1482" w:rsidRDefault="000A1482" w:rsidP="000A1482">
      <w:pPr>
        <w:rPr>
          <w:rStyle w:val="StyleStyleBold12pt"/>
          <w:b w:val="0"/>
          <w:sz w:val="22"/>
        </w:rPr>
      </w:pPr>
      <w:r>
        <w:rPr>
          <w:rStyle w:val="StyleStyleBold12pt"/>
          <w:b w:val="0"/>
          <w:sz w:val="22"/>
        </w:rPr>
        <w:t>Quotes from former Secretary of State Hilary Clinton, Terror threat from biological weapons growing warns Hillary Clinton, Reuters, http://news.nationalpost.com/2011/12/07/biological-weapons-threat-growing-clinton-says/</w:t>
      </w:r>
    </w:p>
    <w:p w:rsidR="000A1482" w:rsidRPr="00D071FF" w:rsidRDefault="000A1482" w:rsidP="000A1482">
      <w:pPr>
        <w:rPr>
          <w:rStyle w:val="StyleStyleBold12pt"/>
          <w:b w:val="0"/>
          <w:sz w:val="22"/>
        </w:rPr>
      </w:pPr>
    </w:p>
    <w:p w:rsidR="000A1482" w:rsidRDefault="000A1482" w:rsidP="000A1482">
      <w:r w:rsidRPr="000A1482">
        <w:t xml:space="preserve">Secretary of State </w:t>
      </w:r>
      <w:r w:rsidRPr="000A1482">
        <w:rPr>
          <w:rStyle w:val="StyleBoldUnderline"/>
        </w:rPr>
        <w:t>Hillary Clinton said</w:t>
      </w:r>
      <w:r w:rsidRPr="000A1482">
        <w:t xml:space="preserve"> countries must strengthen their ability to detect and respond to suspicious outbreaks of infectious disease that could be caused by pathogens falling into the wrong hands. “Unfortunately </w:t>
      </w:r>
      <w:r w:rsidRPr="000A1482">
        <w:rPr>
          <w:rStyle w:val="StyleBoldUnderline"/>
        </w:rPr>
        <w:t xml:space="preserve">the ability of terrorists and other non-state actors to </w:t>
      </w:r>
      <w:r w:rsidRPr="000A1482">
        <w:t xml:space="preserve">develop and </w:t>
      </w:r>
      <w:r w:rsidRPr="000A1482">
        <w:rPr>
          <w:rStyle w:val="StyleBoldUnderline"/>
        </w:rPr>
        <w:t>use these weapons is growing</w:t>
      </w:r>
      <w:r w:rsidRPr="000A1482">
        <w:t xml:space="preserve">. Therefore this must be a renewed focus of our efforts,” she said in a speech in Geneva. “Because </w:t>
      </w:r>
      <w:r w:rsidRPr="000A1482">
        <w:rPr>
          <w:rStyle w:val="StyleBoldUnderline"/>
        </w:rPr>
        <w:t xml:space="preserve">there </w:t>
      </w:r>
      <w:proofErr w:type="gramStart"/>
      <w:r w:rsidRPr="000A1482">
        <w:rPr>
          <w:rStyle w:val="StyleBoldUnderline"/>
        </w:rPr>
        <w:t>are warning</w:t>
      </w:r>
      <w:proofErr w:type="gramEnd"/>
      <w:r w:rsidRPr="000A1482">
        <w:rPr>
          <w:rStyle w:val="StyleBoldUnderline"/>
        </w:rPr>
        <w:t xml:space="preserve"> signs and they are too serious to ignore.”</w:t>
      </w:r>
      <w:r w:rsidRPr="000A1482">
        <w:t xml:space="preserve"> </w:t>
      </w:r>
      <w:r w:rsidRPr="000A1482">
        <w:rPr>
          <w:rStyle w:val="StyleBoldUnderline"/>
        </w:rPr>
        <w:t>She said Al Qaeda in the Arabian Peninsula had urged “brothers with degrees in microbiology or chemistry … to develop a weapon of mass destruction.” A</w:t>
      </w:r>
      <w:r w:rsidRPr="000A1482">
        <w:t xml:space="preserve"> crude but </w:t>
      </w:r>
      <w:r w:rsidRPr="000A1482">
        <w:rPr>
          <w:rStyle w:val="StyleBoldUnderline"/>
        </w:rPr>
        <w:t>effective terrorist weapon can be made by using a small sample of widely available pathogens, inexpensive equipment and “college-level chemistry and biology,”</w:t>
      </w:r>
      <w:r w:rsidRPr="000A1482">
        <w:t xml:space="preserve"> she added. She was addressing a global conference held every five years to review the Biological Weapons Convention banning biological and toxin weapons, which has been ratified by 165 states. Iran’s ambassador </w:t>
      </w:r>
      <w:proofErr w:type="spellStart"/>
      <w:r w:rsidRPr="000A1482">
        <w:t>Seyed</w:t>
      </w:r>
      <w:proofErr w:type="spellEnd"/>
      <w:r w:rsidRPr="000A1482">
        <w:t xml:space="preserve"> Mohammad Reza </w:t>
      </w:r>
      <w:proofErr w:type="spellStart"/>
      <w:r w:rsidRPr="000A1482">
        <w:t>Sajjadi</w:t>
      </w:r>
      <w:proofErr w:type="spellEnd"/>
      <w:r w:rsidRPr="000A1482">
        <w:t xml:space="preserve">, whose country has ratified the 1975 pact, said the meeting should call on all non-parties, and in particular Israel, to join without delay. Clinton said the United States saw no need to negotiate a verification regime for the pact as </w:t>
      </w:r>
      <w:r w:rsidRPr="000A1482">
        <w:rPr>
          <w:rStyle w:val="StyleBoldUnderline"/>
        </w:rPr>
        <w:t>it is extremely difficult to detect biological material</w:t>
      </w:r>
      <w:r w:rsidRPr="000A1482">
        <w:t xml:space="preserve"> and research can serve dual purposes, both military and civilian. </w:t>
      </w:r>
      <w:r w:rsidRPr="000A1482">
        <w:rPr>
          <w:rStyle w:val="StyleBoldUnderline"/>
        </w:rPr>
        <w:t>Global negotiations 10 years ago failed to agree on a verification mechanism.</w:t>
      </w:r>
    </w:p>
    <w:p w:rsidR="000A1482" w:rsidRDefault="000A1482" w:rsidP="000A1482">
      <w:pPr>
        <w:tabs>
          <w:tab w:val="left" w:pos="8910"/>
        </w:tabs>
      </w:pPr>
    </w:p>
    <w:p w:rsidR="000A1482" w:rsidRPr="008C30CF" w:rsidRDefault="000A1482" w:rsidP="000A1482">
      <w:pPr>
        <w:pStyle w:val="Heading4"/>
      </w:pPr>
      <w:r>
        <w:t>Brink</w:t>
      </w:r>
      <w:r w:rsidRPr="008C30CF">
        <w:t xml:space="preserve"> of </w:t>
      </w:r>
      <w:r>
        <w:t xml:space="preserve">bioterror is now </w:t>
      </w:r>
      <w:r w:rsidRPr="008C30CF">
        <w:t>and probability is increasing exponenti</w:t>
      </w:r>
      <w:r>
        <w:t xml:space="preserve">ally, anyone </w:t>
      </w:r>
      <w:r w:rsidRPr="008C30CF">
        <w:t xml:space="preserve">can unleash Bio-Terrorism </w:t>
      </w:r>
    </w:p>
    <w:p w:rsidR="000A1482" w:rsidRPr="0084515B" w:rsidRDefault="000A1482" w:rsidP="000A1482">
      <w:pPr>
        <w:shd w:val="clear" w:color="auto" w:fill="FFFFFF"/>
        <w:spacing w:line="270" w:lineRule="atLeast"/>
        <w:rPr>
          <w:rStyle w:val="StyleStyleBold12pt"/>
        </w:rPr>
      </w:pPr>
      <w:proofErr w:type="spellStart"/>
      <w:r w:rsidRPr="0084515B">
        <w:rPr>
          <w:rStyle w:val="StyleStyleBold12pt"/>
        </w:rPr>
        <w:t>Chatterjee</w:t>
      </w:r>
      <w:proofErr w:type="spellEnd"/>
      <w:r w:rsidRPr="0084515B">
        <w:rPr>
          <w:rStyle w:val="StyleStyleBold12pt"/>
        </w:rPr>
        <w:t xml:space="preserve"> 12</w:t>
      </w:r>
    </w:p>
    <w:p w:rsidR="000A1482" w:rsidRPr="0084515B" w:rsidRDefault="000A1482" w:rsidP="000A1482">
      <w:pPr>
        <w:shd w:val="clear" w:color="auto" w:fill="FFFFFF"/>
        <w:spacing w:line="270" w:lineRule="atLeast"/>
        <w:rPr>
          <w:rStyle w:val="StyleStyleBold12pt"/>
          <w:b w:val="0"/>
          <w:sz w:val="22"/>
        </w:rPr>
      </w:pPr>
      <w:r>
        <w:rPr>
          <w:rStyle w:val="StyleStyleBold12pt"/>
          <w:b w:val="0"/>
          <w:sz w:val="22"/>
        </w:rPr>
        <w:t>U.S Correspondent</w:t>
      </w:r>
      <w:r w:rsidRPr="0084515B">
        <w:rPr>
          <w:rStyle w:val="StyleStyleBold12pt"/>
          <w:b w:val="0"/>
          <w:sz w:val="22"/>
        </w:rPr>
        <w:t xml:space="preserve"> for the Economic Times</w:t>
      </w:r>
      <w:r>
        <w:rPr>
          <w:rStyle w:val="StyleStyleBold12pt"/>
          <w:b w:val="0"/>
          <w:sz w:val="22"/>
        </w:rPr>
        <w:t>, With research in biology taking rapid leaps, Bioterror could be the next big threat, The Economic Times, 07/30/2012, http://articles.economictimes.indiatimes.com/2012-07-30/news/32942541_1_synthetic-biology-bioterror-mobile-apps</w:t>
      </w:r>
    </w:p>
    <w:p w:rsidR="000A1482" w:rsidRPr="008C30CF" w:rsidRDefault="000A1482" w:rsidP="000A1482">
      <w:pPr>
        <w:shd w:val="clear" w:color="auto" w:fill="FFFFFF"/>
        <w:tabs>
          <w:tab w:val="left" w:pos="1545"/>
          <w:tab w:val="left" w:pos="2820"/>
        </w:tabs>
        <w:spacing w:line="270" w:lineRule="atLeast"/>
        <w:rPr>
          <w:b/>
          <w:sz w:val="24"/>
          <w:szCs w:val="20"/>
        </w:rPr>
      </w:pPr>
      <w:r>
        <w:rPr>
          <w:b/>
          <w:sz w:val="24"/>
          <w:szCs w:val="20"/>
        </w:rPr>
        <w:tab/>
      </w:r>
      <w:r>
        <w:rPr>
          <w:b/>
          <w:sz w:val="24"/>
          <w:szCs w:val="20"/>
        </w:rPr>
        <w:tab/>
      </w:r>
    </w:p>
    <w:p w:rsidR="000A1482" w:rsidRDefault="000A1482" w:rsidP="000A1482">
      <w:pPr>
        <w:rPr>
          <w:rStyle w:val="StyleBoldUnderline"/>
        </w:rPr>
      </w:pPr>
      <w:r w:rsidRPr="000A1482">
        <w:t>Real </w:t>
      </w:r>
      <w:hyperlink r:id="rId20" w:history="1">
        <w:r w:rsidRPr="000A1482">
          <w:rPr>
            <w:bdr w:val="none" w:sz="0" w:space="0" w:color="auto" w:frame="1"/>
          </w:rPr>
          <w:t>bioterror</w:t>
        </w:r>
      </w:hyperlink>
      <w:r w:rsidRPr="000A1482">
        <w:t xml:space="preserve"> attacks could mean couriering toxic microorganisms in innocent little envelopes containing elements causing fatal diseases like respiratory anthrax, tularemia and pneumonic plague. </w:t>
      </w:r>
      <w:r w:rsidRPr="000A1482">
        <w:rPr>
          <w:noProof/>
        </w:rPr>
        <w:drawing>
          <wp:anchor distT="0" distB="0" distL="114300" distR="114300" simplePos="0" relativeHeight="251659264" behindDoc="0" locked="0" layoutInCell="1" allowOverlap="1" wp14:anchorId="49CFB819" wp14:editId="40D67B69">
            <wp:simplePos x="0" y="0"/>
            <wp:positionH relativeFrom="column">
              <wp:align>left</wp:align>
            </wp:positionH>
            <wp:positionV relativeFrom="paragraph">
              <wp:align>top</wp:align>
            </wp:positionV>
            <wp:extent cx="9525" cy="9525"/>
            <wp:effectExtent l="0" t="0" r="0" b="0"/>
            <wp:wrapSquare wrapText="bothSides"/>
            <wp:docPr id="1" name="Picture 1" descr="http://articles.economictimes.indi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economictimes.indiatimes.com/images/pixel.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anchor>
        </w:drawing>
      </w:r>
      <w:r w:rsidRPr="000A1482">
        <w:t xml:space="preserve"> If </w:t>
      </w:r>
      <w:r w:rsidRPr="000A1482">
        <w:rPr>
          <w:rStyle w:val="StyleBoldUnderline"/>
        </w:rPr>
        <w:t>the US Commission on the Prevention of Weapons of Mass Destruction (WMD) Proliferation and Terrorism is to be believed, by end of 2013, a WMD attack is likely and the kind of weapons used will</w:t>
      </w:r>
      <w:r w:rsidRPr="000A1482">
        <w:t xml:space="preserve"> unlikely </w:t>
      </w:r>
      <w:proofErr w:type="gramStart"/>
      <w:r w:rsidRPr="000A1482">
        <w:rPr>
          <w:rStyle w:val="StyleBoldUnderline"/>
        </w:rPr>
        <w:t>be</w:t>
      </w:r>
      <w:proofErr w:type="gramEnd"/>
      <w:r w:rsidRPr="000A1482">
        <w:t xml:space="preserve"> nuclear, but </w:t>
      </w:r>
      <w:r w:rsidRPr="000A1482">
        <w:rPr>
          <w:rStyle w:val="StyleBoldUnderline"/>
        </w:rPr>
        <w:t>biological</w:t>
      </w:r>
      <w:r w:rsidRPr="000A1482">
        <w:t xml:space="preserve">. So </w:t>
      </w:r>
      <w:hyperlink r:id="rId22" w:history="1">
        <w:r w:rsidRPr="000A1482">
          <w:rPr>
            <w:bdr w:val="none" w:sz="0" w:space="0" w:color="auto" w:frame="1"/>
          </w:rPr>
          <w:t>anthrax</w:t>
        </w:r>
      </w:hyperlink>
      <w:r w:rsidRPr="000A1482">
        <w:t xml:space="preserve"> spores could, for instance, be produced in test tubes and enhanced to attack people of say, a specific race or geographical region. </w:t>
      </w:r>
      <w:r w:rsidRPr="000A1482">
        <w:rPr>
          <w:rStyle w:val="StyleBoldUnderline"/>
        </w:rPr>
        <w:t xml:space="preserve">The fear is neither unfounded nor out of a </w:t>
      </w:r>
      <w:proofErr w:type="spellStart"/>
      <w:r w:rsidRPr="000A1482">
        <w:rPr>
          <w:rStyle w:val="StyleBoldUnderline"/>
        </w:rPr>
        <w:t>scifi</w:t>
      </w:r>
      <w:proofErr w:type="spellEnd"/>
      <w:r w:rsidRPr="000A1482">
        <w:rPr>
          <w:rStyle w:val="StyleBoldUnderline"/>
        </w:rPr>
        <w:t xml:space="preserve"> film</w:t>
      </w:r>
      <w:r w:rsidRPr="000A1482">
        <w:t xml:space="preserve">. In the wake of 9/11, anonymous anthrax-laced letters were sent to several media outlets and congressional offices causing paranoia and weakening the postal service. According to estimates, five people were killed, 17 were left ill and over 10,000 people had taken antibiotics to prevent infection. And </w:t>
      </w:r>
      <w:r w:rsidRPr="000A1482">
        <w:rPr>
          <w:rStyle w:val="StyleBoldUnderline"/>
        </w:rPr>
        <w:t>Syria</w:t>
      </w:r>
      <w:r w:rsidRPr="000A1482">
        <w:rPr>
          <w:b/>
        </w:rPr>
        <w:t xml:space="preserve"> has</w:t>
      </w:r>
      <w:r w:rsidRPr="000A1482">
        <w:t xml:space="preserve"> just </w:t>
      </w:r>
      <w:r w:rsidRPr="000A1482">
        <w:rPr>
          <w:rStyle w:val="StyleBoldUnderline"/>
        </w:rPr>
        <w:t>threatened to unleash biological WMDs</w:t>
      </w:r>
      <w:r w:rsidRPr="000A1482">
        <w:t xml:space="preserve"> if it faces a foreign attack. </w:t>
      </w:r>
      <w:r w:rsidRPr="000A1482">
        <w:rPr>
          <w:rStyle w:val="StyleBoldUnderline"/>
        </w:rPr>
        <w:t xml:space="preserve">The possibility of bioterror attacks have multiplied with research in biology taking rapid leaps with genome sequencing, synthetic biology, the creation of </w:t>
      </w:r>
      <w:proofErr w:type="spellStart"/>
      <w:r w:rsidRPr="000A1482">
        <w:rPr>
          <w:rStyle w:val="StyleBoldUnderline"/>
        </w:rPr>
        <w:t>Synthia</w:t>
      </w:r>
      <w:proofErr w:type="spellEnd"/>
      <w:r w:rsidRPr="000A1482">
        <w:rPr>
          <w:rStyle w:val="StyleBoldUnderline"/>
        </w:rPr>
        <w:t xml:space="preserve"> (the first synthetic cell built from scratch),</w:t>
      </w:r>
      <w:r w:rsidRPr="000A1482">
        <w:t xml:space="preserve"> and so on. </w:t>
      </w:r>
      <w:r w:rsidRPr="000A1482">
        <w:rPr>
          <w:rStyle w:val="StyleBoldUnderline"/>
        </w:rPr>
        <w:t>Once these technologies reach</w:t>
      </w:r>
      <w:r w:rsidRPr="000A1482">
        <w:t xml:space="preserve"> the </w:t>
      </w:r>
      <w:r w:rsidRPr="000A1482">
        <w:rPr>
          <w:rStyle w:val="StyleBoldUnderline"/>
        </w:rPr>
        <w:t>flexibility</w:t>
      </w:r>
      <w:r w:rsidRPr="000A1482">
        <w:t xml:space="preserve"> of today's mobile apps, </w:t>
      </w:r>
      <w:r w:rsidRPr="000A1482">
        <w:rPr>
          <w:rStyle w:val="StyleBoldUnderline"/>
        </w:rPr>
        <w:t xml:space="preserve">they can be misused like any other. Viruses used for diagnosis can also </w:t>
      </w:r>
      <w:proofErr w:type="spellStart"/>
      <w:r w:rsidRPr="000A1482">
        <w:rPr>
          <w:rStyle w:val="StyleBoldUnderline"/>
        </w:rPr>
        <w:t>weaponise</w:t>
      </w:r>
      <w:proofErr w:type="spellEnd"/>
      <w:r w:rsidRPr="000A1482">
        <w:rPr>
          <w:rStyle w:val="StyleBoldUnderline"/>
        </w:rPr>
        <w:t xml:space="preserve"> diseases.</w:t>
      </w:r>
      <w:r w:rsidRPr="000A1482">
        <w:rPr>
          <w:b/>
        </w:rPr>
        <w:t xml:space="preserve"> </w:t>
      </w:r>
      <w:r w:rsidRPr="000A1482">
        <w:t xml:space="preserve">Yeast could be maneuvered to provide all vitamin supplement intake, not through pills, but through a </w:t>
      </w:r>
      <w:proofErr w:type="spellStart"/>
      <w:r w:rsidRPr="000A1482">
        <w:t>customised</w:t>
      </w:r>
      <w:proofErr w:type="spellEnd"/>
      <w:r w:rsidRPr="000A1482">
        <w:t xml:space="preserve"> chocolate cake. The same yeast could be injected with the DNA code of plants like coca, opium poppy and even marijuana, thereby leading to new kinds of narcotic </w:t>
      </w:r>
      <w:proofErr w:type="spellStart"/>
      <w:r w:rsidRPr="000A1482">
        <w:t>biocrime</w:t>
      </w:r>
      <w:proofErr w:type="spellEnd"/>
      <w:r w:rsidRPr="000A1482">
        <w:t xml:space="preserve">. "Research in biology is growing almost thrice as fast as Moore's Law. </w:t>
      </w:r>
      <w:r w:rsidRPr="000A1482">
        <w:rPr>
          <w:rStyle w:val="StyleBoldUnderline"/>
        </w:rPr>
        <w:t>The biological revolution will be upon us faster than anything that we have seen so far...faster than mobile or computing revolutions!"</w:t>
      </w:r>
      <w:r w:rsidRPr="000A1482">
        <w:t xml:space="preserve"> says Marc Goodman, who advises the </w:t>
      </w:r>
      <w:hyperlink r:id="rId23" w:history="1">
        <w:r w:rsidRPr="000A1482">
          <w:rPr>
            <w:bdr w:val="none" w:sz="0" w:space="0" w:color="auto" w:frame="1"/>
          </w:rPr>
          <w:t>Interpol</w:t>
        </w:r>
      </w:hyperlink>
      <w:r w:rsidRPr="000A1482">
        <w:t xml:space="preserve">, the </w:t>
      </w:r>
      <w:hyperlink r:id="rId24" w:history="1">
        <w:r w:rsidRPr="000A1482">
          <w:rPr>
            <w:bdr w:val="none" w:sz="0" w:space="0" w:color="auto" w:frame="1"/>
          </w:rPr>
          <w:t>United Nations</w:t>
        </w:r>
      </w:hyperlink>
      <w:r w:rsidRPr="000A1482">
        <w:t xml:space="preserve">, </w:t>
      </w:r>
      <w:hyperlink r:id="rId25" w:history="1">
        <w:r w:rsidRPr="000A1482">
          <w:rPr>
            <w:bdr w:val="none" w:sz="0" w:space="0" w:color="auto" w:frame="1"/>
          </w:rPr>
          <w:t>NATO</w:t>
        </w:r>
      </w:hyperlink>
      <w:r w:rsidRPr="000A1482">
        <w:t xml:space="preserve"> and the US government on technology crimes and teaches at Singularity University -- an university in </w:t>
      </w:r>
      <w:hyperlink r:id="rId26" w:history="1">
        <w:r w:rsidRPr="000A1482">
          <w:rPr>
            <w:bdr w:val="none" w:sz="0" w:space="0" w:color="auto" w:frame="1"/>
          </w:rPr>
          <w:t>Silicon Valley</w:t>
        </w:r>
      </w:hyperlink>
      <w:r w:rsidRPr="000A1482">
        <w:t xml:space="preserve"> focused on exponentially growing technologies. "Unfortunately, </w:t>
      </w:r>
      <w:r w:rsidRPr="000A1482">
        <w:rPr>
          <w:rStyle w:val="StyleBoldUnderline"/>
        </w:rPr>
        <w:t>governments have very little idea of the kind of biological threats. And</w:t>
      </w:r>
      <w:r w:rsidRPr="000A1482">
        <w:t xml:space="preserve"> meanwhile, the </w:t>
      </w:r>
      <w:r w:rsidRPr="000A1482">
        <w:rPr>
          <w:rStyle w:val="StyleBoldUnderline"/>
        </w:rPr>
        <w:t xml:space="preserve">bad guys are getting very good at leveraging new technologies in real time." </w:t>
      </w:r>
      <w:r w:rsidRPr="000A1482">
        <w:t xml:space="preserve">But who are these </w:t>
      </w:r>
      <w:r w:rsidRPr="000A1482">
        <w:lastRenderedPageBreak/>
        <w:t xml:space="preserve">bad guys? This question is becoming relevant and difficult to answer due to two factors: First, </w:t>
      </w:r>
      <w:r w:rsidRPr="000A1482">
        <w:rPr>
          <w:rStyle w:val="StyleBoldUnderline"/>
        </w:rPr>
        <w:t>the rise of do-it-yourself biology groups</w:t>
      </w:r>
      <w:r w:rsidRPr="000A1482">
        <w:t xml:space="preserve"> emulating a computing hacking culture that </w:t>
      </w:r>
      <w:r w:rsidRPr="000A1482">
        <w:rPr>
          <w:rStyle w:val="StyleBoldUnderline"/>
        </w:rPr>
        <w:t>could include anybody from high school students to garage hobbyists.</w:t>
      </w:r>
    </w:p>
    <w:p w:rsidR="00E327AD" w:rsidRDefault="00E327AD" w:rsidP="000A1482">
      <w:pPr>
        <w:rPr>
          <w:rStyle w:val="StyleBoldUnderline"/>
        </w:rPr>
      </w:pPr>
    </w:p>
    <w:p w:rsidR="00E327AD" w:rsidRDefault="00E327AD" w:rsidP="00E327AD">
      <w:pPr>
        <w:pStyle w:val="Heading3"/>
      </w:pPr>
      <w:r>
        <w:lastRenderedPageBreak/>
        <w:t xml:space="preserve">Specific Scenario </w:t>
      </w:r>
      <w:proofErr w:type="gramStart"/>
      <w:r>
        <w:t>For</w:t>
      </w:r>
      <w:proofErr w:type="gramEnd"/>
      <w:r>
        <w:t xml:space="preserve"> Attack</w:t>
      </w:r>
    </w:p>
    <w:p w:rsidR="00E327AD" w:rsidRDefault="00E327AD" w:rsidP="00E327AD">
      <w:pPr>
        <w:pStyle w:val="Heading4"/>
      </w:pPr>
      <w:r>
        <w:t>Khalid Sheikh Mohammed Being help in GITMO</w:t>
      </w:r>
    </w:p>
    <w:p w:rsidR="00E327AD" w:rsidRPr="00541ECB" w:rsidRDefault="00E327AD" w:rsidP="00E327AD">
      <w:r>
        <w:t xml:space="preserve">The New York Times (The New York Times, “Khalid </w:t>
      </w:r>
      <w:proofErr w:type="spellStart"/>
      <w:r>
        <w:t>Shaikh</w:t>
      </w:r>
      <w:proofErr w:type="spellEnd"/>
      <w:r>
        <w:t xml:space="preserve"> Mohammed,” The New York Times, July 27, 2013, </w:t>
      </w:r>
      <w:hyperlink r:id="rId27" w:history="1">
        <w:r w:rsidRPr="003B2B56">
          <w:rPr>
            <w:rStyle w:val="Hyperlink"/>
          </w:rPr>
          <w:t>http://projects.nytimes.com/guantanamo/detainees/10024-khalid-shaikh-mohammed</w:t>
        </w:r>
      </w:hyperlink>
      <w:r>
        <w:t>) SS</w:t>
      </w:r>
    </w:p>
    <w:p w:rsidR="00E327AD" w:rsidRPr="00541ECB" w:rsidRDefault="00E327AD" w:rsidP="00E327AD">
      <w:r w:rsidRPr="00541ECB">
        <w:rPr>
          <w:rStyle w:val="StyleBoldUnderline"/>
        </w:rPr>
        <w:t xml:space="preserve">Khalid </w:t>
      </w:r>
      <w:proofErr w:type="spellStart"/>
      <w:r w:rsidRPr="00541ECB">
        <w:rPr>
          <w:rStyle w:val="StyleBoldUnderline"/>
        </w:rPr>
        <w:t>Shaikh</w:t>
      </w:r>
      <w:proofErr w:type="spellEnd"/>
      <w:r w:rsidRPr="00541ECB">
        <w:rPr>
          <w:rStyle w:val="StyleBoldUnderline"/>
        </w:rPr>
        <w:t xml:space="preserve"> Mohammed</w:t>
      </w:r>
      <w:r>
        <w:t xml:space="preserve"> is a citizen of Pakistan. He is </w:t>
      </w:r>
      <w:r w:rsidRPr="00541ECB">
        <w:rPr>
          <w:rStyle w:val="StyleBoldUnderline"/>
        </w:rPr>
        <w:t xml:space="preserve">one of 16 high-value detainees. As of January 2010, the Guantánamo Review Task Force had recommended him for prosecution. As of July 26, 2013, </w:t>
      </w:r>
      <w:r w:rsidRPr="00541ECB">
        <w:t>he has been</w:t>
      </w:r>
      <w:r w:rsidRPr="00541ECB">
        <w:rPr>
          <w:rStyle w:val="StyleBoldUnderline"/>
        </w:rPr>
        <w:t xml:space="preserve"> held at Guantánamo for six years 10 months</w:t>
      </w:r>
      <w:r>
        <w:t xml:space="preserve">. He has been </w:t>
      </w:r>
      <w:r w:rsidRPr="00541ECB">
        <w:rPr>
          <w:rStyle w:val="StyleBoldUnderline"/>
        </w:rPr>
        <w:t>charged with war crimes.</w:t>
      </w:r>
    </w:p>
    <w:p w:rsidR="00E327AD" w:rsidRDefault="00E327AD" w:rsidP="00E327AD">
      <w:pPr>
        <w:pStyle w:val="Heading4"/>
      </w:pPr>
      <w:r>
        <w:t>And Mohammad could attack if he weren’t being held in GITMO</w:t>
      </w:r>
    </w:p>
    <w:p w:rsidR="00E327AD" w:rsidRPr="00541ECB" w:rsidRDefault="00E327AD" w:rsidP="00E327AD">
      <w:r w:rsidRPr="005B55D7">
        <w:rPr>
          <w:rStyle w:val="StyleStyleBold12pt"/>
        </w:rPr>
        <w:t>Watt 11</w:t>
      </w:r>
      <w:r>
        <w:t xml:space="preserve"> (Holly, the Telegraph's Whitehall Editor. She joined the Telegraph in April 2009 after four years at the Sunday Times. In 2008, she was awarded the Laurence Stern fellowship and spent the summer working at the Washington Post. She was a key member of the Telegraph’s expenses team and has been nominated for Scoop of the Year four times - most recently in 2012. She was shortlisted for Young Journalist of the Year at the 2010 British Press Awards and News Reporter of the Year and Political Journalist of the Year in 2011, “</w:t>
      </w:r>
      <w:proofErr w:type="spellStart"/>
      <w:r>
        <w:t>Wikileaks</w:t>
      </w:r>
      <w:proofErr w:type="spellEnd"/>
      <w:r>
        <w:t xml:space="preserve">: Al-Qaeda plotted chemical and nuclear attack on the West,” Telegraph Media Group Limited 2013, April 26, 2011, </w:t>
      </w:r>
      <w:hyperlink r:id="rId28" w:history="1">
        <w:r w:rsidRPr="003B2B56">
          <w:rPr>
            <w:rStyle w:val="Hyperlink"/>
          </w:rPr>
          <w:t>http://www.telegraph.co.uk/news/worldnews/wikileaks/8472810/Wikileaks-Al-Qaeda-plotted-chemical-and-nuclear-attack-on-the-West.html</w:t>
        </w:r>
      </w:hyperlink>
      <w:r>
        <w:t>) SS</w:t>
      </w:r>
    </w:p>
    <w:p w:rsidR="00E327AD" w:rsidRPr="00541ECB" w:rsidRDefault="00E327AD" w:rsidP="00E327AD">
      <w:pPr>
        <w:rPr>
          <w:rStyle w:val="StyleBoldUnderline"/>
        </w:rPr>
      </w:pPr>
      <w:r w:rsidRPr="005B55D7">
        <w:rPr>
          <w:rStyle w:val="StyleBoldUnderline"/>
        </w:rPr>
        <w:t xml:space="preserve">One of the terrorist group’s most senior figures warned that al-Qaeda had obtained and hidden a nuclear </w:t>
      </w:r>
      <w:r w:rsidRPr="00541ECB">
        <w:rPr>
          <w:rStyle w:val="StyleBoldUnderline"/>
        </w:rPr>
        <w:t>bomb in Europe that would be detonated if Osama bin Laden was killed or captured.</w:t>
      </w:r>
    </w:p>
    <w:p w:rsidR="00E327AD" w:rsidRPr="005B55D7" w:rsidRDefault="00E327AD" w:rsidP="00E327AD">
      <w:pPr>
        <w:rPr>
          <w:rStyle w:val="StyleBoldUnderline"/>
        </w:rPr>
      </w:pPr>
      <w:r w:rsidRPr="00541ECB">
        <w:rPr>
          <w:rStyle w:val="StyleBoldUnderline"/>
        </w:rPr>
        <w:t>Khalid Sheikh Mohammed, the al-Qaeda mastermind currently</w:t>
      </w:r>
      <w:r>
        <w:t xml:space="preserve"> </w:t>
      </w:r>
      <w:r w:rsidRPr="005B55D7">
        <w:rPr>
          <w:rStyle w:val="StyleBoldUnderline"/>
        </w:rPr>
        <w:t xml:space="preserve">facing trial in America over the 9/11 atrocities, was involved in a range of plans including attacks on US nuclear plants and a “nuclear </w:t>
      </w:r>
      <w:proofErr w:type="spellStart"/>
      <w:r w:rsidRPr="005B55D7">
        <w:rPr>
          <w:rStyle w:val="StyleBoldUnderline"/>
        </w:rPr>
        <w:t>hellstorm</w:t>
      </w:r>
      <w:proofErr w:type="spellEnd"/>
      <w:r w:rsidRPr="005B55D7">
        <w:rPr>
          <w:rStyle w:val="StyleBoldUnderline"/>
        </w:rPr>
        <w:t>” plot in America.</w:t>
      </w:r>
    </w:p>
    <w:p w:rsidR="00E327AD" w:rsidRDefault="00E327AD" w:rsidP="00E327AD"/>
    <w:p w:rsidR="00A177DD" w:rsidRDefault="00A177DD" w:rsidP="00A177DD">
      <w:pPr>
        <w:pStyle w:val="Heading3"/>
      </w:pPr>
      <w:r>
        <w:lastRenderedPageBreak/>
        <w:t>Terrorism Moral</w:t>
      </w:r>
    </w:p>
    <w:p w:rsidR="00A177DD" w:rsidRPr="00A177DD" w:rsidRDefault="00A177DD" w:rsidP="00A177DD">
      <w:pPr>
        <w:pStyle w:val="Heading4"/>
      </w:pPr>
      <w:r w:rsidRPr="00A177DD">
        <w:t>Fighting terrorism with a policy focus is entirely justified – their claims to the contrary are without merit</w:t>
      </w:r>
    </w:p>
    <w:p w:rsidR="00A177DD" w:rsidRDefault="00A177DD" w:rsidP="00A177DD">
      <w:pPr>
        <w:rPr>
          <w:sz w:val="16"/>
          <w:szCs w:val="16"/>
        </w:rPr>
      </w:pPr>
      <w:proofErr w:type="spellStart"/>
      <w:r>
        <w:rPr>
          <w:rStyle w:val="StyleTimesNewRoman12ptBold"/>
        </w:rPr>
        <w:t>Horgan</w:t>
      </w:r>
      <w:proofErr w:type="spellEnd"/>
      <w:r>
        <w:rPr>
          <w:rStyle w:val="StyleTimesNewRoman12ptBold"/>
        </w:rPr>
        <w:t xml:space="preserve"> and Boyle ‘8</w:t>
      </w:r>
      <w:r>
        <w:t xml:space="preserve"> </w:t>
      </w:r>
      <w:r>
        <w:rPr>
          <w:sz w:val="16"/>
          <w:szCs w:val="16"/>
        </w:rPr>
        <w:t xml:space="preserve">[John </w:t>
      </w:r>
      <w:proofErr w:type="spellStart"/>
      <w:r>
        <w:rPr>
          <w:sz w:val="16"/>
          <w:szCs w:val="16"/>
        </w:rPr>
        <w:t>Horgan</w:t>
      </w:r>
      <w:proofErr w:type="spellEnd"/>
      <w:r>
        <w:rPr>
          <w:sz w:val="16"/>
          <w:szCs w:val="16"/>
        </w:rPr>
        <w:t xml:space="preserve"> and Michael J. Boyle**” (1 International Center for the Study of Terrorism, Department of Psychology, Pennsylvania State University, University Park, PA, USA; "School of International Relations, University of St Andrews, S! Andrews, UK), Critical Studies on Terrorism, Vol. 1, No. l, April 2008, “A case against ‘Critical Terrorism Studies’”]</w:t>
      </w:r>
    </w:p>
    <w:p w:rsidR="00A177DD" w:rsidRDefault="00A177DD" w:rsidP="00A177DD"/>
    <w:p w:rsidR="00A177DD" w:rsidRDefault="00A177DD" w:rsidP="00A177DD">
      <w:pPr>
        <w:rPr>
          <w:sz w:val="16"/>
          <w:szCs w:val="16"/>
        </w:rPr>
      </w:pPr>
      <w:proofErr w:type="gramStart"/>
      <w:r w:rsidRPr="00A177DD">
        <w:rPr>
          <w:sz w:val="16"/>
          <w:szCs w:val="16"/>
        </w:rPr>
        <w:t xml:space="preserve">One of the tensions within CTS </w:t>
      </w:r>
      <w:proofErr w:type="spellStart"/>
      <w:r w:rsidRPr="00A177DD">
        <w:rPr>
          <w:sz w:val="16"/>
          <w:szCs w:val="16"/>
        </w:rPr>
        <w:t>concems</w:t>
      </w:r>
      <w:proofErr w:type="spellEnd"/>
      <w:r w:rsidRPr="00A177DD">
        <w:rPr>
          <w:sz w:val="16"/>
          <w:szCs w:val="16"/>
        </w:rPr>
        <w:t xml:space="preserve"> the issue of ‘policy relevance’.</w:t>
      </w:r>
      <w:proofErr w:type="gramEnd"/>
      <w:r w:rsidRPr="00A177DD">
        <w:rPr>
          <w:sz w:val="16"/>
          <w:szCs w:val="16"/>
        </w:rPr>
        <w:t xml:space="preserve"> At the most basic level, there are some sweeping generalizations made by CTS scholars, often with little evidence. For example, Jackson (2007c) describes ‘the core terrorism scholars’ (without explicitly saying who he is referring to) as ‘intimately connected — institutionally, ﬁnancially, politically, and ideologically - with a state hegemonic project’ (p. 245). Without giving any details of who these ‘core’ scholars are, where they are, what they do, and exactly who funds them, his arguments are tantamount to conjecture at best. </w:t>
      </w:r>
      <w:r w:rsidRPr="00A177DD">
        <w:rPr>
          <w:u w:val="single"/>
        </w:rPr>
        <w:t>We do not deny</w:t>
      </w:r>
      <w:r w:rsidRPr="00A177DD">
        <w:rPr>
          <w:sz w:val="16"/>
          <w:szCs w:val="16"/>
        </w:rPr>
        <w:t xml:space="preserve"> that </w:t>
      </w:r>
      <w:proofErr w:type="spellStart"/>
      <w:r w:rsidRPr="00A177DD">
        <w:rPr>
          <w:u w:val="single"/>
        </w:rPr>
        <w:t>govemments</w:t>
      </w:r>
      <w:proofErr w:type="spellEnd"/>
      <w:r w:rsidRPr="00A177DD">
        <w:rPr>
          <w:u w:val="single"/>
        </w:rPr>
        <w:t xml:space="preserve"> fund terrorism research</w:t>
      </w:r>
      <w:r w:rsidRPr="00A177DD">
        <w:rPr>
          <w:sz w:val="16"/>
          <w:szCs w:val="16"/>
        </w:rPr>
        <w:t xml:space="preserve"> and terrorism researchers, </w:t>
      </w:r>
      <w:r w:rsidRPr="00A177DD">
        <w:rPr>
          <w:u w:val="single"/>
        </w:rPr>
        <w:t>and</w:t>
      </w:r>
      <w:r w:rsidRPr="00A177DD">
        <w:rPr>
          <w:sz w:val="16"/>
          <w:szCs w:val="16"/>
        </w:rPr>
        <w:t xml:space="preserve"> that </w:t>
      </w:r>
      <w:r w:rsidRPr="00A177DD">
        <w:rPr>
          <w:u w:val="single"/>
        </w:rPr>
        <w:t>this can inﬂuence the direction</w:t>
      </w:r>
      <w:r w:rsidRPr="00A177DD">
        <w:rPr>
          <w:sz w:val="16"/>
          <w:szCs w:val="16"/>
        </w:rPr>
        <w:t xml:space="preserve"> (and even the ﬁndings) of the research. But </w:t>
      </w:r>
      <w:r w:rsidRPr="00A177DD">
        <w:rPr>
          <w:u w:val="single"/>
        </w:rPr>
        <w:t>we are suspicious of over-generalizations of this count</w:t>
      </w:r>
      <w:r w:rsidRPr="00A177DD">
        <w:rPr>
          <w:sz w:val="16"/>
          <w:szCs w:val="16"/>
        </w:rPr>
        <w:t xml:space="preserve"> on two grounds: (l) </w:t>
      </w:r>
      <w:r w:rsidRPr="00A177DD">
        <w:rPr>
          <w:u w:val="single"/>
        </w:rPr>
        <w:t xml:space="preserve">accepting </w:t>
      </w:r>
      <w:proofErr w:type="spellStart"/>
      <w:r w:rsidRPr="00A177DD">
        <w:rPr>
          <w:u w:val="single"/>
        </w:rPr>
        <w:t>govemment</w:t>
      </w:r>
      <w:proofErr w:type="spellEnd"/>
      <w:r w:rsidRPr="00A177DD">
        <w:rPr>
          <w:u w:val="single"/>
        </w:rPr>
        <w:t xml:space="preserve"> funding </w:t>
      </w:r>
      <w:r w:rsidRPr="00A177DD">
        <w:rPr>
          <w:sz w:val="16"/>
          <w:szCs w:val="16"/>
        </w:rPr>
        <w:t xml:space="preserve">or </w:t>
      </w:r>
      <w:proofErr w:type="spellStart"/>
      <w:r w:rsidRPr="00A177DD">
        <w:rPr>
          <w:sz w:val="16"/>
          <w:szCs w:val="16"/>
        </w:rPr>
        <w:t>infomiation</w:t>
      </w:r>
      <w:proofErr w:type="spellEnd"/>
      <w:r w:rsidRPr="00A177DD">
        <w:rPr>
          <w:sz w:val="16"/>
          <w:szCs w:val="16"/>
        </w:rPr>
        <w:t xml:space="preserve"> </w:t>
      </w:r>
      <w:r w:rsidRPr="00A177DD">
        <w:rPr>
          <w:u w:val="single"/>
        </w:rPr>
        <w:t>does not</w:t>
      </w:r>
      <w:r w:rsidRPr="00A177DD">
        <w:rPr>
          <w:sz w:val="16"/>
          <w:szCs w:val="16"/>
        </w:rPr>
        <w:t xml:space="preserve"> necessarily </w:t>
      </w:r>
      <w:r w:rsidRPr="00A177DD">
        <w:rPr>
          <w:u w:val="single"/>
        </w:rPr>
        <w:t>obviate one’s independent scholarly judgment</w:t>
      </w:r>
      <w:r w:rsidRPr="00A177DD">
        <w:rPr>
          <w:sz w:val="16"/>
          <w:szCs w:val="16"/>
        </w:rPr>
        <w:t xml:space="preserve"> in a particular project; and (2) </w:t>
      </w:r>
      <w:r w:rsidRPr="00A177DD">
        <w:rPr>
          <w:u w:val="single"/>
        </w:rPr>
        <w:t xml:space="preserve">having policy relevance is </w:t>
      </w:r>
      <w:r w:rsidRPr="00A177DD">
        <w:rPr>
          <w:b/>
          <w:u w:val="single"/>
        </w:rPr>
        <w:t>not always a sin</w:t>
      </w:r>
      <w:r w:rsidRPr="00A177DD">
        <w:rPr>
          <w:sz w:val="16"/>
          <w:szCs w:val="16"/>
        </w:rPr>
        <w:t>. On the ﬁrst point, we are in agreement with some CTS scholars. Gunning provides a sensitive analysis of this problem, and calls on CTS advocates to come to terms with how they can engage policy-makers without losing their critical distance. He recognizes that CTS can (and should) aim to be policy-relevant, but perhaps to a different audience, including non-</w:t>
      </w:r>
      <w:proofErr w:type="spellStart"/>
      <w:r w:rsidRPr="00A177DD">
        <w:rPr>
          <w:sz w:val="16"/>
          <w:szCs w:val="16"/>
        </w:rPr>
        <w:t>govemmental</w:t>
      </w:r>
      <w:proofErr w:type="spellEnd"/>
      <w:r w:rsidRPr="00A177DD">
        <w:rPr>
          <w:sz w:val="16"/>
          <w:szCs w:val="16"/>
        </w:rPr>
        <w:t xml:space="preserve"> organizations (NGOs), civil society than just governments and security services. </w:t>
      </w:r>
      <w:proofErr w:type="spellStart"/>
      <w:proofErr w:type="gramStart"/>
      <w:r w:rsidRPr="00A177DD">
        <w:rPr>
          <w:sz w:val="16"/>
          <w:szCs w:val="16"/>
        </w:rPr>
        <w:t>ln</w:t>
      </w:r>
      <w:proofErr w:type="spellEnd"/>
      <w:proofErr w:type="gramEnd"/>
      <w:r w:rsidRPr="00A177DD">
        <w:rPr>
          <w:sz w:val="16"/>
          <w:szCs w:val="16"/>
        </w:rPr>
        <w:t xml:space="preserve"> other words, CTS aims to whisper into the ear of the prince. </w:t>
      </w:r>
      <w:proofErr w:type="gramStart"/>
      <w:r w:rsidRPr="00A177DD">
        <w:rPr>
          <w:sz w:val="16"/>
          <w:szCs w:val="16"/>
        </w:rPr>
        <w:t>but</w:t>
      </w:r>
      <w:proofErr w:type="gramEnd"/>
      <w:r w:rsidRPr="00A177DD">
        <w:rPr>
          <w:sz w:val="16"/>
          <w:szCs w:val="16"/>
        </w:rPr>
        <w:t xml:space="preserve"> it is just a different prince. </w:t>
      </w:r>
      <w:proofErr w:type="spellStart"/>
      <w:r w:rsidRPr="00A177DD">
        <w:rPr>
          <w:u w:val="single"/>
        </w:rPr>
        <w:t>Gurming</w:t>
      </w:r>
      <w:proofErr w:type="spellEnd"/>
      <w:r w:rsidRPr="00A177DD">
        <w:rPr>
          <w:sz w:val="16"/>
          <w:szCs w:val="16"/>
        </w:rPr>
        <w:t xml:space="preserve"> (2007a) also </w:t>
      </w:r>
      <w:r w:rsidRPr="00A177DD">
        <w:rPr>
          <w:u w:val="single"/>
        </w:rPr>
        <w:t>argues that research should be assessed on its own merits</w:t>
      </w:r>
      <w:r w:rsidRPr="00A177DD">
        <w:rPr>
          <w:sz w:val="16"/>
          <w:szCs w:val="16"/>
        </w:rPr>
        <w:t xml:space="preserve">, for ‘just because a piece of research comes from RAND does not invalidate it; conversely, a “critical” study is not inherently good’ (p. 240). </w:t>
      </w:r>
      <w:r w:rsidRPr="00A177DD">
        <w:rPr>
          <w:u w:val="single"/>
        </w:rPr>
        <w:t xml:space="preserve">We agree </w:t>
      </w:r>
      <w:r w:rsidRPr="00A177DD">
        <w:rPr>
          <w:sz w:val="16"/>
          <w:szCs w:val="16"/>
        </w:rPr>
        <w:t xml:space="preserve">entirely with this. Not all sponsored or contract research is made to ‘toe a party line’, and much of the work coming out of ofﬁcial government agencies or afﬁliated government agencies has little agenda and can be analytically useful. The task of the scholar is to retain one’s sense of critical judgment and integrity, and we believe that there is no prima facie reason to assume that this cannot be done in sponsored research projects. </w:t>
      </w:r>
      <w:r w:rsidRPr="00A177DD">
        <w:rPr>
          <w:u w:val="single"/>
        </w:rPr>
        <w:t>What matters</w:t>
      </w:r>
      <w:r w:rsidRPr="00A177DD">
        <w:rPr>
          <w:sz w:val="16"/>
          <w:szCs w:val="16"/>
        </w:rPr>
        <w:t xml:space="preserve"> here </w:t>
      </w:r>
      <w:r w:rsidRPr="00A177DD">
        <w:rPr>
          <w:u w:val="single"/>
        </w:rPr>
        <w:t>are the details of the research</w:t>
      </w:r>
      <w:r w:rsidRPr="00A177DD">
        <w:rPr>
          <w:sz w:val="16"/>
          <w:szCs w:val="16"/>
        </w:rPr>
        <w:t xml:space="preserve"> — what is the purpose of the work, how will it be done, how might the work be used in policy — and for these questions the scholar must be self-critical and insistent on their intellectual autonomy. The scholar must also be mindful of the responsibility they bear for shaping a </w:t>
      </w:r>
      <w:proofErr w:type="spellStart"/>
      <w:r w:rsidRPr="00A177DD">
        <w:rPr>
          <w:sz w:val="16"/>
          <w:szCs w:val="16"/>
        </w:rPr>
        <w:t>govemment’s</w:t>
      </w:r>
      <w:proofErr w:type="spellEnd"/>
      <w:r w:rsidRPr="00A177DD">
        <w:rPr>
          <w:sz w:val="16"/>
          <w:szCs w:val="16"/>
        </w:rPr>
        <w:t xml:space="preserve"> response to the problem of terrorism. Nothing — not the source of the funding, purpose of the research or prior empirical or theoretical commitment — obviates the need of the scholar to consider his or her own conscience carefully when engaging in work with any </w:t>
      </w:r>
      <w:proofErr w:type="spellStart"/>
      <w:r w:rsidRPr="00A177DD">
        <w:rPr>
          <w:sz w:val="16"/>
          <w:szCs w:val="16"/>
        </w:rPr>
        <w:t>extemal</w:t>
      </w:r>
      <w:proofErr w:type="spellEnd"/>
      <w:r w:rsidRPr="00A177DD">
        <w:rPr>
          <w:sz w:val="16"/>
          <w:szCs w:val="16"/>
        </w:rPr>
        <w:t xml:space="preserve"> actor. But </w:t>
      </w:r>
      <w:r w:rsidRPr="00A177DD">
        <w:rPr>
          <w:u w:val="single"/>
        </w:rPr>
        <w:t>simply engaging with governments</w:t>
      </w:r>
      <w:r w:rsidRPr="00A177DD">
        <w:rPr>
          <w:sz w:val="16"/>
          <w:szCs w:val="16"/>
        </w:rPr>
        <w:t xml:space="preserve"> on discrete projects </w:t>
      </w:r>
      <w:r w:rsidRPr="00A177DD">
        <w:rPr>
          <w:u w:val="single"/>
        </w:rPr>
        <w:t>does not make one an ‘embedded expert’</w:t>
      </w:r>
      <w:r w:rsidRPr="00A177DD">
        <w:rPr>
          <w:sz w:val="16"/>
          <w:szCs w:val="16"/>
        </w:rPr>
        <w:t xml:space="preserve"> nor does it imply sanction to their actions. But we also believe that the study of political violence lends itself to policy relevance and that those who seek to produce research that might help policy-makers reduce the rates of terrorist attack are committing no sin, provided that they retain their independent judgment and report their ﬁndings candidly and honestly. </w:t>
      </w:r>
      <w:r w:rsidRPr="00A177DD">
        <w:rPr>
          <w:u w:val="single"/>
        </w:rPr>
        <w:t>In the case of terrorism</w:t>
      </w:r>
      <w:r w:rsidRPr="00A177DD">
        <w:rPr>
          <w:sz w:val="16"/>
          <w:szCs w:val="16"/>
        </w:rPr>
        <w:t xml:space="preserve">, we would go further to argue that </w:t>
      </w:r>
      <w:r w:rsidRPr="00A177DD">
        <w:rPr>
          <w:u w:val="single"/>
        </w:rPr>
        <w:t>being policy relevant is</w:t>
      </w:r>
      <w:r w:rsidRPr="00A177DD">
        <w:rPr>
          <w:sz w:val="16"/>
          <w:szCs w:val="16"/>
        </w:rPr>
        <w:t xml:space="preserve"> in some instances </w:t>
      </w:r>
      <w:r w:rsidRPr="00A177DD">
        <w:rPr>
          <w:b/>
          <w:u w:val="single"/>
          <w:bdr w:val="single" w:sz="4" w:space="0" w:color="auto" w:frame="1"/>
        </w:rPr>
        <w:t>an entirely justifiable moral choice</w:t>
      </w:r>
      <w:r w:rsidRPr="00A177DD">
        <w:rPr>
          <w:sz w:val="16"/>
          <w:szCs w:val="16"/>
        </w:rPr>
        <w:t xml:space="preserve">. For example, neither of us has any problem producing research with a morally defensible but policy relevant goal (for example, helping the British </w:t>
      </w:r>
      <w:proofErr w:type="spellStart"/>
      <w:r w:rsidRPr="00A177DD">
        <w:rPr>
          <w:sz w:val="16"/>
          <w:szCs w:val="16"/>
        </w:rPr>
        <w:t>govemment</w:t>
      </w:r>
      <w:proofErr w:type="spellEnd"/>
      <w:r w:rsidRPr="00A177DD">
        <w:rPr>
          <w:sz w:val="16"/>
          <w:szCs w:val="16"/>
        </w:rPr>
        <w:t xml:space="preserve"> to prevent suicide bombers from attacking the London Underground) and we do not believe that engaging in such work tarnishes one’s stature as an independent scholar. Implicit in the CTS literature is a deep suspicion about the state and those who engage with it. Such a suspicion may blind some CTS scholars to good work done by those associated with the state. But to assume that being ‘embedded’ in an institution linked to the ‘establishment’ consists of being captured by a state hegemonic project is too simple. We do not believe that scholars studying terrorism must all be policy-relevant. </w:t>
      </w:r>
      <w:proofErr w:type="gramStart"/>
      <w:r w:rsidRPr="00A177DD">
        <w:rPr>
          <w:sz w:val="16"/>
          <w:szCs w:val="16"/>
        </w:rPr>
        <w:t>but</w:t>
      </w:r>
      <w:proofErr w:type="gramEnd"/>
      <w:r w:rsidRPr="00A177DD">
        <w:rPr>
          <w:sz w:val="16"/>
          <w:szCs w:val="16"/>
        </w:rPr>
        <w:t xml:space="preserve"> equally we do not believe that being policy relevant should always be interpreted as writing a blank </w:t>
      </w:r>
      <w:proofErr w:type="spellStart"/>
      <w:r w:rsidRPr="00A177DD">
        <w:rPr>
          <w:sz w:val="16"/>
          <w:szCs w:val="16"/>
        </w:rPr>
        <w:t>cheque</w:t>
      </w:r>
      <w:proofErr w:type="spellEnd"/>
      <w:r w:rsidRPr="00A177DD">
        <w:rPr>
          <w:sz w:val="16"/>
          <w:szCs w:val="16"/>
        </w:rPr>
        <w:t xml:space="preserve"> for </w:t>
      </w:r>
      <w:proofErr w:type="spellStart"/>
      <w:r w:rsidRPr="00A177DD">
        <w:rPr>
          <w:sz w:val="16"/>
          <w:szCs w:val="16"/>
        </w:rPr>
        <w:t>govermnents</w:t>
      </w:r>
      <w:proofErr w:type="spellEnd"/>
      <w:r w:rsidRPr="00A177DD">
        <w:rPr>
          <w:sz w:val="16"/>
          <w:szCs w:val="16"/>
        </w:rPr>
        <w:t xml:space="preserve"> or as necessarily implicating the scholar in the </w:t>
      </w:r>
      <w:proofErr w:type="spellStart"/>
      <w:r w:rsidRPr="00A177DD">
        <w:rPr>
          <w:sz w:val="16"/>
          <w:szCs w:val="16"/>
        </w:rPr>
        <w:t>behaviour</w:t>
      </w:r>
      <w:proofErr w:type="spellEnd"/>
      <w:r w:rsidRPr="00A177DD">
        <w:rPr>
          <w:sz w:val="16"/>
          <w:szCs w:val="16"/>
        </w:rPr>
        <w:t xml:space="preserve"> of that government on issues unrelated to one’s work. Working for the US government, for instance, does not imply that the scholar sanctions or approves of the abuses at Abu Ghraib prison. </w:t>
      </w:r>
      <w:r w:rsidRPr="00A177DD">
        <w:rPr>
          <w:u w:val="single"/>
        </w:rPr>
        <w:t>The assumption that those</w:t>
      </w:r>
      <w:r w:rsidRPr="00A177DD">
        <w:rPr>
          <w:sz w:val="16"/>
          <w:szCs w:val="16"/>
        </w:rPr>
        <w:t xml:space="preserve"> </w:t>
      </w:r>
      <w:r w:rsidRPr="00A177DD">
        <w:rPr>
          <w:u w:val="single"/>
        </w:rPr>
        <w:t>who do not practice CTS are all ‘embedded’ with the ‘</w:t>
      </w:r>
      <w:proofErr w:type="spellStart"/>
      <w:r w:rsidRPr="00A177DD">
        <w:rPr>
          <w:u w:val="single"/>
        </w:rPr>
        <w:t>establislunent</w:t>
      </w:r>
      <w:proofErr w:type="spellEnd"/>
      <w:r w:rsidRPr="00A177DD">
        <w:rPr>
          <w:u w:val="single"/>
        </w:rPr>
        <w:t>’ and that this somehow gives the green light for states to engage in illegal activity is in our view unwarranted, to say the very least</w:t>
      </w:r>
      <w:r w:rsidRPr="00A177DD">
        <w:rPr>
          <w:sz w:val="16"/>
          <w:szCs w:val="16"/>
        </w:rPr>
        <w:t xml:space="preserve">. The limits of this moral responsibility are overlooked in current CTS work; indeed, if anything there is an attempt to inﬂate the policy relevance that terrorism scholars have. Jackson (20070) alleges that ‘the direction of domestic counter-terrorism policies’ are ‘to a large degree based on orthodox terrorism studies research’ (p. 225). Yet he provides no examples, let alone evidence for this claim. Jackson further alleges ‘terrorism studies actually provides an authoritative judgment about who may legitimately be killed, tortured, rendered or incarcerated by the state in the name of counter-terrorism’ (p. 249). Again, there is a tension here: Jackson conjures an image of terrorism studies which no matter its conceptual and empirical ﬂaws is somehow able to inﬂuence </w:t>
      </w:r>
      <w:proofErr w:type="spellStart"/>
      <w:r w:rsidRPr="00A177DD">
        <w:rPr>
          <w:sz w:val="16"/>
          <w:szCs w:val="16"/>
        </w:rPr>
        <w:t>govemments</w:t>
      </w:r>
      <w:proofErr w:type="spellEnd"/>
      <w:r w:rsidRPr="00A177DD">
        <w:rPr>
          <w:sz w:val="16"/>
          <w:szCs w:val="16"/>
        </w:rPr>
        <w:t xml:space="preserve"> to the point of constructing who is and is not a legitimate target. This implies that not only is there a secret cabal of terrorism researchers quietly pulling the strings of government, but also that those engaged in terrorism research sanction abuse of human rights and </w:t>
      </w:r>
      <w:proofErr w:type="spellStart"/>
      <w:r w:rsidRPr="00A177DD">
        <w:rPr>
          <w:sz w:val="16"/>
          <w:szCs w:val="16"/>
        </w:rPr>
        <w:t>statedirected</w:t>
      </w:r>
      <w:proofErr w:type="spellEnd"/>
      <w:r w:rsidRPr="00A177DD">
        <w:rPr>
          <w:sz w:val="16"/>
          <w:szCs w:val="16"/>
        </w:rPr>
        <w:t xml:space="preserve"> violence. This implies a measure of bad faith on the part of some terrorism researchers, and we believe that CTS advocates should offer a more nuanced portrayal of those engaged in policy relevant search than this assessment allows.</w:t>
      </w:r>
      <w:r>
        <w:rPr>
          <w:sz w:val="16"/>
          <w:szCs w:val="16"/>
        </w:rPr>
        <w:t xml:space="preserve"> </w:t>
      </w:r>
    </w:p>
    <w:p w:rsidR="00A177DD" w:rsidRDefault="00A177DD" w:rsidP="00A177DD">
      <w:pPr>
        <w:rPr>
          <w:sz w:val="16"/>
          <w:szCs w:val="16"/>
        </w:rPr>
      </w:pPr>
    </w:p>
    <w:p w:rsidR="00A177DD" w:rsidRDefault="00A177DD" w:rsidP="00A177DD">
      <w:pPr>
        <w:rPr>
          <w:sz w:val="16"/>
          <w:szCs w:val="16"/>
        </w:rPr>
      </w:pPr>
    </w:p>
    <w:p w:rsidR="00A177DD" w:rsidRDefault="00A177DD" w:rsidP="00A177DD">
      <w:pPr>
        <w:pStyle w:val="Heading4"/>
        <w:rPr>
          <w:rFonts w:eastAsia="MS Mincho"/>
        </w:rPr>
      </w:pPr>
      <w:r w:rsidRPr="00CD1376">
        <w:rPr>
          <w:rFonts w:eastAsia="MS Mincho"/>
        </w:rPr>
        <w:t>Terrorism is evil. Our inability to aggressively fight is morally bankrupt and causes global violence</w:t>
      </w:r>
    </w:p>
    <w:p w:rsidR="00A177DD" w:rsidRPr="00CD1376" w:rsidRDefault="00A177DD" w:rsidP="00A177DD">
      <w:pPr>
        <w:rPr>
          <w:rFonts w:eastAsia="Times New Roman"/>
          <w:szCs w:val="23"/>
          <w:u w:val="single"/>
        </w:rPr>
      </w:pPr>
      <w:r w:rsidRPr="00A177DD">
        <w:t xml:space="preserve">Hannity 5 – co-host of Hannity &amp; </w:t>
      </w:r>
      <w:proofErr w:type="spellStart"/>
      <w:r w:rsidRPr="00A177DD">
        <w:t>Colmes</w:t>
      </w:r>
      <w:proofErr w:type="spellEnd"/>
      <w:r w:rsidRPr="00A177DD">
        <w:t xml:space="preserve"> (Sean, Deliver Us From Evil, </w:t>
      </w:r>
      <w:hyperlink r:id="rId29" w:history="1">
        <w:r w:rsidRPr="00A177DD">
          <w:t>http://www.bookreporter.com/reviews/0060582510-excerpt.asp</w:t>
        </w:r>
      </w:hyperlink>
      <w:proofErr w:type="gramStart"/>
      <w:r w:rsidRPr="00A177DD">
        <w:t>)</w:t>
      </w:r>
      <w:proofErr w:type="gramEnd"/>
      <w:r w:rsidRPr="00CD1376">
        <w:rPr>
          <w:sz w:val="16"/>
        </w:rPr>
        <w:br/>
      </w:r>
      <w:r w:rsidRPr="00CD1376">
        <w:rPr>
          <w:sz w:val="16"/>
        </w:rPr>
        <w:lastRenderedPageBreak/>
        <w:br/>
        <w:t xml:space="preserve">Three years ago, </w:t>
      </w:r>
      <w:r w:rsidRPr="00CD1376">
        <w:rPr>
          <w:u w:val="single"/>
        </w:rPr>
        <w:t>evil surfaced in the Western world in a way it had not in six decades</w:t>
      </w:r>
      <w:r w:rsidRPr="00CD1376">
        <w:rPr>
          <w:sz w:val="16"/>
        </w:rPr>
        <w:t xml:space="preserve">, since the day of infamy at Pearl Harbor. </w:t>
      </w:r>
      <w:r w:rsidRPr="00CD1376">
        <w:rPr>
          <w:u w:val="single"/>
        </w:rPr>
        <w:t>Americans were forced to confront pure human wickedness in a way we had not in generations</w:t>
      </w:r>
      <w:r w:rsidRPr="00CD1376">
        <w:rPr>
          <w:sz w:val="16"/>
        </w:rPr>
        <w:t xml:space="preserve">. And in that moment we rose as one nation to the challenge -- led, fortunately, by a leader who had the clarity of vision to recognize that evil for what it was, and to rally America and the world against it. Even many of the most committed liberals seemed to have their compasses reoriented in the face of that unmistakable act of war and crime against humanity. But nearly three years have passed. And in the intervening time our wounds have healed, our senses and memories dulled. The nation rallied behind its leader long enough to expel the state sponsors of evil in Afghanistan. Yet by the time the confrontation with Iraq presented itself, our courage and moral certainty seemed to fade in the face of partisan bickering and posturing. </w:t>
      </w:r>
      <w:r w:rsidRPr="00CD1376">
        <w:rPr>
          <w:u w:val="single"/>
        </w:rPr>
        <w:t>We toppled a murderous dictator in Iraq -- and yet now the political left and the Democratic Party are trying to use the demanding aftermath of the war to exploit our national cause for their own political advantage.</w:t>
      </w:r>
      <w:r w:rsidRPr="00CD1376">
        <w:rPr>
          <w:sz w:val="16"/>
        </w:rPr>
        <w:t xml:space="preserve"> How could </w:t>
      </w:r>
      <w:r w:rsidRPr="00CD1376">
        <w:rPr>
          <w:u w:val="single"/>
        </w:rPr>
        <w:t>we allow ourselves to forget so soon?</w:t>
      </w:r>
      <w:r w:rsidRPr="00CD1376">
        <w:rPr>
          <w:sz w:val="16"/>
        </w:rPr>
        <w:t xml:space="preserve"> I decided to write this book because I believe </w:t>
      </w:r>
      <w:r w:rsidRPr="00CD1376">
        <w:rPr>
          <w:u w:val="single"/>
          <w:bdr w:val="single" w:sz="4" w:space="0" w:color="auto"/>
        </w:rPr>
        <w:t>it is our responsibility to recognize and confront evil in the world</w:t>
      </w:r>
      <w:r w:rsidRPr="00CD1376">
        <w:rPr>
          <w:sz w:val="16"/>
        </w:rPr>
        <w:t xml:space="preserve"> -- and because I'm convinced that </w:t>
      </w:r>
      <w:r w:rsidRPr="00CD1376">
        <w:rPr>
          <w:u w:val="single"/>
        </w:rPr>
        <w:t>if we fail in that mission it will lead us to disaster</w:t>
      </w:r>
      <w:r w:rsidRPr="00CD1376">
        <w:rPr>
          <w:sz w:val="16"/>
        </w:rPr>
        <w:t xml:space="preserve">. </w:t>
      </w:r>
      <w:r w:rsidRPr="00CD1376">
        <w:rPr>
          <w:u w:val="single"/>
        </w:rPr>
        <w:t>Evil exists. It is real, and it means to harm us</w:t>
      </w:r>
      <w:r w:rsidRPr="00CD1376">
        <w:rPr>
          <w:sz w:val="16"/>
        </w:rPr>
        <w:t xml:space="preserve">. I believe this strongly, and not just because of my Catholic faith, although that's the root of it. When you work in the news business, you deal with the ugly side of life. Every day across your desk comes story after story about man's inhumanity to man, from mass murderers to child molesters to mothers who drown their children to husbands who murder their pregnant wives. These stories push the limits of our ability to imagine man's potential for depravity, and yet they are horrifically true. </w:t>
      </w:r>
      <w:proofErr w:type="gramStart"/>
      <w:r w:rsidRPr="00CD1376">
        <w:rPr>
          <w:sz w:val="16"/>
        </w:rPr>
        <w:t>Still, isolated events like these pale beside the pure evil of September 11.</w:t>
      </w:r>
      <w:proofErr w:type="gramEnd"/>
      <w:r w:rsidRPr="00CD1376">
        <w:rPr>
          <w:sz w:val="16"/>
        </w:rPr>
        <w:t xml:space="preserve"> </w:t>
      </w:r>
      <w:r w:rsidRPr="00CD1376">
        <w:rPr>
          <w:u w:val="single"/>
        </w:rPr>
        <w:t xml:space="preserve">How could anyone witness the horrors of that day, or the mass graves discovered in Iraq after the fall of Saddam Hussein, and dismiss the idea of evil? And yet many people do -- most of them political liberals. Even when they can bring themselves to acknowledge the brutality of a venal tyrant such as Saddam Hussein, they qualify it. "We are not </w:t>
      </w:r>
      <w:proofErr w:type="gramStart"/>
      <w:r w:rsidRPr="00CD1376">
        <w:rPr>
          <w:u w:val="single"/>
        </w:rPr>
        <w:t>deny</w:t>
      </w:r>
      <w:proofErr w:type="gramEnd"/>
      <w:r w:rsidRPr="00CD1376">
        <w:rPr>
          <w:u w:val="single"/>
        </w:rPr>
        <w:t xml:space="preserve"> </w:t>
      </w:r>
      <w:proofErr w:type="spellStart"/>
      <w:r w:rsidRPr="00CD1376">
        <w:rPr>
          <w:u w:val="single"/>
        </w:rPr>
        <w:t>ng</w:t>
      </w:r>
      <w:proofErr w:type="spellEnd"/>
      <w:r w:rsidRPr="00CD1376">
        <w:rPr>
          <w:u w:val="single"/>
        </w:rPr>
        <w:t xml:space="preserve"> that Saddam is a repressive dictator</w:t>
      </w:r>
      <w:r w:rsidRPr="00CD1376">
        <w:rPr>
          <w:sz w:val="16"/>
        </w:rPr>
        <w:t>," they say, "but we don't believe we should have attacked Iraq without giving him more time to comply with the U.N. resolutions." For the appeasement-minded liberals of our country, there's always a "</w:t>
      </w:r>
      <w:proofErr w:type="spellStart"/>
      <w:r w:rsidRPr="00CD1376">
        <w:rPr>
          <w:sz w:val="16"/>
        </w:rPr>
        <w:t>but</w:t>
      </w:r>
      <w:proofErr w:type="spellEnd"/>
      <w:r w:rsidRPr="00CD1376">
        <w:rPr>
          <w:sz w:val="16"/>
        </w:rPr>
        <w:t xml:space="preserve">." It's difficult for liberals to see such moral questions clearly, because most of them are moral relativists. They reject absolute standards of right and wrong. In their worldview, man is perfectible, human nature is on a linear path toward enlightenment, and the concept of sin is primitively biblical. In their view, society's unfairness compels people to break the law. </w:t>
      </w:r>
      <w:r w:rsidRPr="00CD1376">
        <w:rPr>
          <w:u w:val="single"/>
        </w:rPr>
        <w:t>To them people like Saddam and Osama bin Laden are not morally depraved murderers, but men driven to their bad acts by the injustices of Western society. The emphasis is always on giving bad actors -- domestic and foreign -- the benefit of the doubt, never on personal accountability.</w:t>
      </w:r>
      <w:r w:rsidRPr="00CD1376">
        <w:rPr>
          <w:sz w:val="16"/>
        </w:rPr>
        <w:t xml:space="preserve"> After all, if we can blame external circumstances or internal imbalance, then we can avoid the messy business of calling the evildoers to account. </w:t>
      </w:r>
      <w:proofErr w:type="gramStart"/>
      <w:r w:rsidRPr="00CD1376">
        <w:rPr>
          <w:sz w:val="16"/>
        </w:rPr>
        <w:t xml:space="preserve">This kind of thinking </w:t>
      </w:r>
      <w:proofErr w:type="spellStart"/>
      <w:r w:rsidRPr="00CD1376">
        <w:rPr>
          <w:sz w:val="16"/>
        </w:rPr>
        <w:t>s</w:t>
      </w:r>
      <w:proofErr w:type="spellEnd"/>
      <w:r w:rsidRPr="00CD1376">
        <w:rPr>
          <w:sz w:val="16"/>
        </w:rPr>
        <w:t xml:space="preserve"> all too familiar from our courtrooms at home.</w:t>
      </w:r>
      <w:proofErr w:type="gramEnd"/>
      <w:r w:rsidRPr="00CD1376">
        <w:rPr>
          <w:sz w:val="16"/>
        </w:rPr>
        <w:t xml:space="preserve"> The justice system today is crawling with "experts" eager to exonerate the most heinous criminals on the grounds that they're "genetically predisposed" to murder, rape, take drugs, or otherwise endanger the welfare of others; the media fills its airwaves with liberal advocates eager to sympathize with murderers on death row, instead of the families of the innocent victims. </w:t>
      </w:r>
      <w:r w:rsidRPr="00CD1376">
        <w:rPr>
          <w:u w:val="single"/>
        </w:rPr>
        <w:t xml:space="preserve">The trouble with tolerating evil, of course, is that while we're averting our eyes, the evil itself only grows and festers around the world. </w:t>
      </w:r>
      <w:r w:rsidRPr="00CD1376">
        <w:rPr>
          <w:sz w:val="16"/>
        </w:rPr>
        <w:t xml:space="preserve">This has been true throughout history. Neville Chamberlain assured a wary England that an appeasement pact with Adolf Hitler would lead to "peace </w:t>
      </w:r>
      <w:proofErr w:type="spellStart"/>
      <w:r w:rsidRPr="00CD1376">
        <w:rPr>
          <w:sz w:val="16"/>
        </w:rPr>
        <w:t>n</w:t>
      </w:r>
      <w:proofErr w:type="spellEnd"/>
      <w:r w:rsidRPr="00CD1376">
        <w:rPr>
          <w:sz w:val="16"/>
        </w:rPr>
        <w:t xml:space="preserve"> our time." Cold War liberal elitists ignored or downplayed the atrocities of communism, from the gulag of "Uncle Joe" Stalin to the killing fields of Cambodia. Bill Clinton stood idly by while Islamic terrorists attacked American targets throughout the 1990s, in a long prelude that should have alerted us to their burgeoning war on America. </w:t>
      </w:r>
      <w:r w:rsidRPr="00225F8F">
        <w:rPr>
          <w:b/>
          <w:u w:val="single"/>
          <w:bdr w:val="single" w:sz="4" w:space="0" w:color="auto"/>
        </w:rPr>
        <w:t>The primary evil we face today is terrorism.</w:t>
      </w:r>
      <w:r w:rsidRPr="00CD1376">
        <w:rPr>
          <w:sz w:val="16"/>
        </w:rPr>
        <w:t xml:space="preserve"> </w:t>
      </w:r>
      <w:r w:rsidRPr="00CD1376">
        <w:rPr>
          <w:u w:val="single"/>
        </w:rPr>
        <w:t xml:space="preserve">But we will never triumph over the terrorists until we realize that groups like al Qaeda are not working alone. </w:t>
      </w:r>
      <w:proofErr w:type="spellStart"/>
      <w:r w:rsidRPr="00CD1376">
        <w:rPr>
          <w:u w:val="single"/>
        </w:rPr>
        <w:t>Wthout</w:t>
      </w:r>
      <w:proofErr w:type="spellEnd"/>
      <w:r w:rsidRPr="00CD1376">
        <w:rPr>
          <w:u w:val="single"/>
        </w:rPr>
        <w:t xml:space="preserve"> the deep pockets of terrorist-friendly dictatorships like Saddam Hussein's Iraq to support them, the loose networks of Islamic terrorism would pose only a fraction of the danger to civilization they currently do. And those dictatorships, we must realize, are the same brutal regimes that have oppressed their own people for generations.</w:t>
      </w:r>
      <w:r w:rsidRPr="00CD1376">
        <w:rPr>
          <w:sz w:val="16"/>
        </w:rPr>
        <w:t xml:space="preserve"> As President Bush has declared, we can no longer wait around for terrorists to attack us. We must take the war to them, rooting them out of their swamps and destroying the despotic regimes that furnish their lifeblood.</w:t>
      </w:r>
      <w:r w:rsidRPr="00CD1376">
        <w:rPr>
          <w:sz w:val="16"/>
        </w:rPr>
        <w:br/>
      </w:r>
      <w:r w:rsidRPr="00CD1376">
        <w:rPr>
          <w:sz w:val="16"/>
        </w:rPr>
        <w:br/>
      </w:r>
      <w:r w:rsidRPr="00CD1376">
        <w:rPr>
          <w:b/>
          <w:bCs/>
        </w:rPr>
        <w:t>Fearing terrorism is the only rational response</w:t>
      </w:r>
      <w:r w:rsidRPr="00CD1376">
        <w:rPr>
          <w:sz w:val="16"/>
        </w:rPr>
        <w:br/>
      </w:r>
      <w:r w:rsidRPr="00CD1376">
        <w:rPr>
          <w:b/>
          <w:bCs/>
          <w:shd w:val="clear" w:color="auto" w:fill="00FFFF"/>
        </w:rPr>
        <w:t>Krauthammer 4 </w:t>
      </w:r>
      <w:r w:rsidRPr="00CD1376">
        <w:rPr>
          <w:sz w:val="16"/>
          <w:szCs w:val="16"/>
        </w:rPr>
        <w:t>(Charles, 10/18, The Case for Fearmongering, </w:t>
      </w:r>
      <w:hyperlink r:id="rId30" w:history="1">
        <w:r w:rsidRPr="00CD1376">
          <w:rPr>
            <w:color w:val="0000FF"/>
            <w:szCs w:val="16"/>
            <w:u w:val="single"/>
          </w:rPr>
          <w:t>http://www.time.com/time/printout/0,8816,995420,00.html</w:t>
        </w:r>
      </w:hyperlink>
      <w:r w:rsidRPr="00CD1376">
        <w:rPr>
          <w:sz w:val="16"/>
          <w:szCs w:val="16"/>
        </w:rPr>
        <w:t>, AG</w:t>
      </w:r>
      <w:proofErr w:type="gramStart"/>
      <w:r w:rsidRPr="00CD1376">
        <w:rPr>
          <w:sz w:val="16"/>
          <w:szCs w:val="16"/>
        </w:rPr>
        <w:t>)</w:t>
      </w:r>
      <w:proofErr w:type="gramEnd"/>
      <w:r w:rsidRPr="00CD1376">
        <w:rPr>
          <w:sz w:val="16"/>
        </w:rPr>
        <w:br/>
      </w:r>
      <w:r w:rsidRPr="00CD1376">
        <w:rPr>
          <w:sz w:val="16"/>
        </w:rPr>
        <w:br/>
      </w:r>
      <w:r w:rsidRPr="00CD1376">
        <w:rPr>
          <w:rFonts w:eastAsia="Times New Roman"/>
          <w:sz w:val="16"/>
          <w:szCs w:val="24"/>
        </w:rPr>
        <w:t xml:space="preserve">Such piety is always ridiculous but never more ridiculous than today. </w:t>
      </w:r>
      <w:r w:rsidRPr="00CD1376">
        <w:rPr>
          <w:rFonts w:eastAsia="Times New Roman"/>
          <w:szCs w:val="24"/>
          <w:u w:val="single"/>
        </w:rPr>
        <w:t>Never in American history has fear been a more appropriate feeling.</w:t>
      </w:r>
      <w:r w:rsidRPr="00CD1376">
        <w:rPr>
          <w:rFonts w:eastAsia="Times New Roman"/>
          <w:sz w:val="16"/>
          <w:szCs w:val="24"/>
        </w:rPr>
        <w:t xml:space="preserve"> Never has addressing that fear been a more relevant issue in a political campaign. Shortly after Hiroshima, wrote physicist Richard Feynman in his memoirs, "I would go along and I would see people building a bridge ... and I thought, they're crazy, they just don't understand, they don't understand. Why are they making new things? It's so useless." </w:t>
      </w:r>
      <w:proofErr w:type="gramStart"/>
      <w:r w:rsidRPr="00CD1376">
        <w:rPr>
          <w:rFonts w:eastAsia="Times New Roman"/>
          <w:sz w:val="16"/>
          <w:szCs w:val="24"/>
        </w:rPr>
        <w:t>Useless because doomed.</w:t>
      </w:r>
      <w:proofErr w:type="gramEnd"/>
      <w:r w:rsidRPr="00CD1376">
        <w:rPr>
          <w:rFonts w:eastAsia="Times New Roman"/>
          <w:sz w:val="16"/>
          <w:szCs w:val="24"/>
        </w:rPr>
        <w:t xml:space="preserve"> </w:t>
      </w:r>
      <w:proofErr w:type="gramStart"/>
      <w:r w:rsidRPr="00CD1376">
        <w:rPr>
          <w:rFonts w:eastAsia="Times New Roman"/>
          <w:sz w:val="16"/>
          <w:szCs w:val="24"/>
        </w:rPr>
        <w:t>Futile because humanity had no future.</w:t>
      </w:r>
      <w:proofErr w:type="gramEnd"/>
      <w:r w:rsidRPr="00CD1376">
        <w:rPr>
          <w:rFonts w:eastAsia="Times New Roman"/>
          <w:sz w:val="16"/>
          <w:szCs w:val="24"/>
        </w:rPr>
        <w:t xml:space="preserve"> That's what happens to a man who worked on the Manhattan Project and saw with his own eyes at Alamogordo intimations of the apocalypse. Feynman had firsthand knowledge of what man had wrought--and a first-class mind deeply skeptical of the ability of his own primitive species not to be undone by its own cleverness. Feynman was not alone. The late 1940s and '50s were so pervaded by a general fear of nuclear annihilation that the era was known as the Age of Anxiety. </w:t>
      </w:r>
      <w:r w:rsidRPr="00CD1376">
        <w:rPr>
          <w:rFonts w:eastAsia="Times New Roman"/>
          <w:szCs w:val="24"/>
          <w:u w:val="single"/>
        </w:rPr>
        <w:t xml:space="preserve">That anxiety dissipated over the decades as we convinced ourselves that deterrence (the threat of mutual annihilation) would assure our safety. Sept. 11 ripped away that illusion. Deterrence depends on rationality. But the new enemy is the embodiment of irrationality: nihilists with a cult of death, yearning for the apocalypse--armed, ready and appallingly able. The primordial fear that haunted us through the first days and weeks after 9/11 has dissipated. Not because the threat has disappeared but for the simple reason that in our ordinary lives we simply cannot sustain that level of anxiety. The threat is as real as it was on Sept. 12. It only feels distant because it is psychologically impossible to constantly face the truth and yet carry on day to day. But as it is the first duty of government to provide for the common defense, it is the first duty of any post-9/11 government to face that truth </w:t>
      </w:r>
      <w:r w:rsidRPr="00CD1376">
        <w:rPr>
          <w:rFonts w:eastAsia="Times New Roman"/>
          <w:szCs w:val="24"/>
          <w:u w:val="single"/>
        </w:rPr>
        <w:lastRenderedPageBreak/>
        <w:t>every day</w:t>
      </w:r>
      <w:r w:rsidRPr="00CD1376">
        <w:rPr>
          <w:rFonts w:eastAsia="Times New Roman"/>
          <w:sz w:val="16"/>
          <w:szCs w:val="24"/>
        </w:rPr>
        <w:t xml:space="preserve">--and to raise it to national consciousness at least once every four years, when the nation chooses its leaders. </w:t>
      </w:r>
      <w:proofErr w:type="spellStart"/>
      <w:proofErr w:type="gramStart"/>
      <w:r w:rsidRPr="00CD1376">
        <w:rPr>
          <w:rFonts w:eastAsia="Times New Roman"/>
          <w:sz w:val="16"/>
          <w:szCs w:val="24"/>
        </w:rPr>
        <w:t>Fearmongering</w:t>
      </w:r>
      <w:proofErr w:type="spellEnd"/>
      <w:r w:rsidRPr="00CD1376">
        <w:rPr>
          <w:rFonts w:eastAsia="Times New Roman"/>
          <w:sz w:val="16"/>
          <w:szCs w:val="24"/>
        </w:rPr>
        <w:t>?</w:t>
      </w:r>
      <w:proofErr w:type="gramEnd"/>
      <w:r w:rsidRPr="00CD1376">
        <w:rPr>
          <w:rFonts w:eastAsia="Times New Roman"/>
          <w:sz w:val="16"/>
          <w:szCs w:val="24"/>
        </w:rPr>
        <w:t xml:space="preserve"> Yes. </w:t>
      </w:r>
      <w:proofErr w:type="gramStart"/>
      <w:r w:rsidRPr="00CD1376">
        <w:rPr>
          <w:rFonts w:eastAsia="Times New Roman"/>
          <w:sz w:val="16"/>
          <w:szCs w:val="24"/>
        </w:rPr>
        <w:t>And very salutary.</w:t>
      </w:r>
      <w:proofErr w:type="gramEnd"/>
      <w:r w:rsidRPr="00CD1376">
        <w:rPr>
          <w:rFonts w:eastAsia="Times New Roman"/>
          <w:sz w:val="16"/>
          <w:szCs w:val="24"/>
        </w:rPr>
        <w:t xml:space="preserve"> </w:t>
      </w:r>
      <w:r w:rsidRPr="00CD1376">
        <w:rPr>
          <w:rFonts w:eastAsia="Times New Roman"/>
          <w:szCs w:val="24"/>
          <w:u w:val="single"/>
        </w:rPr>
        <w:t>When you live in an age of terrorism with increasingly available weapons of mass destruction, it is the absence of fear that is utterly irrational.</w:t>
      </w:r>
    </w:p>
    <w:p w:rsidR="00A177DD" w:rsidRDefault="00A177DD" w:rsidP="00A177DD">
      <w:pPr>
        <w:rPr>
          <w:sz w:val="16"/>
          <w:szCs w:val="16"/>
        </w:rPr>
      </w:pPr>
    </w:p>
    <w:p w:rsidR="00A177DD" w:rsidRDefault="00A177DD" w:rsidP="00A177DD"/>
    <w:p w:rsidR="00A177DD" w:rsidRDefault="00A177DD" w:rsidP="00A177DD">
      <w:pPr>
        <w:pStyle w:val="Heading3"/>
      </w:pPr>
      <w:r>
        <w:lastRenderedPageBreak/>
        <w:t>Empiricism Good</w:t>
      </w:r>
    </w:p>
    <w:p w:rsidR="00A177DD" w:rsidRPr="00A177DD" w:rsidRDefault="00A177DD" w:rsidP="00A177DD">
      <w:pPr>
        <w:pStyle w:val="Heading4"/>
      </w:pPr>
      <w:r>
        <w:t>Empi</w:t>
      </w:r>
      <w:r w:rsidRPr="00A177DD">
        <w:t>ricism is good and true when it comes to terrorism</w:t>
      </w:r>
    </w:p>
    <w:p w:rsidR="00A177DD" w:rsidRDefault="00A177DD" w:rsidP="00A177DD">
      <w:pPr>
        <w:rPr>
          <w:sz w:val="16"/>
          <w:szCs w:val="16"/>
        </w:rPr>
      </w:pPr>
      <w:proofErr w:type="spellStart"/>
      <w:r>
        <w:rPr>
          <w:rStyle w:val="StyleTimesNewRoman12ptBold"/>
        </w:rPr>
        <w:t>Horgan</w:t>
      </w:r>
      <w:proofErr w:type="spellEnd"/>
      <w:r>
        <w:rPr>
          <w:rStyle w:val="StyleTimesNewRoman12ptBold"/>
        </w:rPr>
        <w:t xml:space="preserve"> and Boyle ‘8</w:t>
      </w:r>
      <w:r>
        <w:t xml:space="preserve"> </w:t>
      </w:r>
      <w:r>
        <w:rPr>
          <w:sz w:val="16"/>
          <w:szCs w:val="16"/>
        </w:rPr>
        <w:t xml:space="preserve">[John </w:t>
      </w:r>
      <w:proofErr w:type="spellStart"/>
      <w:r>
        <w:rPr>
          <w:sz w:val="16"/>
          <w:szCs w:val="16"/>
        </w:rPr>
        <w:t>Horgan</w:t>
      </w:r>
      <w:proofErr w:type="spellEnd"/>
      <w:r>
        <w:rPr>
          <w:sz w:val="16"/>
          <w:szCs w:val="16"/>
        </w:rPr>
        <w:t xml:space="preserve"> and Michael J. Boyle**” (1 International Center for the Study of Terrorism, Department of Psychology, Pennsylvania State University, University Park, PA, USA; "School of International Relations, University of St Andrews, S! Andrews, UK), Critical Studies on Terrorism, Vol. 1, No. l, April 2008, “A case against ‘Critical Terrorism Studies’”]</w:t>
      </w:r>
    </w:p>
    <w:p w:rsidR="00A177DD" w:rsidRDefault="00A177DD" w:rsidP="00A177DD"/>
    <w:p w:rsidR="00A177DD" w:rsidRDefault="00A177DD" w:rsidP="00A177DD">
      <w:pPr>
        <w:rPr>
          <w:sz w:val="16"/>
          <w:szCs w:val="16"/>
        </w:rPr>
      </w:pPr>
      <w:r w:rsidRPr="00A177DD">
        <w:rPr>
          <w:sz w:val="16"/>
          <w:szCs w:val="16"/>
        </w:rPr>
        <w:t xml:space="preserve">Furthermore, </w:t>
      </w:r>
      <w:r w:rsidRPr="00A177DD">
        <w:rPr>
          <w:u w:val="single"/>
        </w:rPr>
        <w:t xml:space="preserve">we also realize the </w:t>
      </w:r>
      <w:r w:rsidRPr="00A177DD">
        <w:rPr>
          <w:b/>
          <w:u w:val="single"/>
        </w:rPr>
        <w:t>inherent challenge</w:t>
      </w:r>
      <w:r w:rsidRPr="00A177DD">
        <w:rPr>
          <w:u w:val="single"/>
        </w:rPr>
        <w:t xml:space="preserve"> in attempting to be a disinterested observer of social phenomena</w:t>
      </w:r>
      <w:r w:rsidRPr="00A177DD">
        <w:rPr>
          <w:sz w:val="16"/>
          <w:szCs w:val="16"/>
        </w:rPr>
        <w:t xml:space="preserve"> (problems with this, as shall be shown, </w:t>
      </w:r>
      <w:proofErr w:type="gramStart"/>
      <w:r w:rsidRPr="00A177DD">
        <w:rPr>
          <w:sz w:val="16"/>
          <w:szCs w:val="16"/>
        </w:rPr>
        <w:t>lie</w:t>
      </w:r>
      <w:proofErr w:type="gramEnd"/>
      <w:r w:rsidRPr="00A177DD">
        <w:rPr>
          <w:sz w:val="16"/>
          <w:szCs w:val="16"/>
        </w:rPr>
        <w:t xml:space="preserve"> at the heart of some of the raison d '</w:t>
      </w:r>
      <w:proofErr w:type="spellStart"/>
      <w:r w:rsidRPr="00A177DD">
        <w:rPr>
          <w:sz w:val="16"/>
          <w:szCs w:val="16"/>
        </w:rPr>
        <w:t>étre</w:t>
      </w:r>
      <w:proofErr w:type="spellEnd"/>
      <w:r w:rsidRPr="00A177DD">
        <w:rPr>
          <w:sz w:val="16"/>
          <w:szCs w:val="16"/>
        </w:rPr>
        <w:t xml:space="preserve"> for CTS) </w:t>
      </w:r>
      <w:r w:rsidRPr="00A177DD">
        <w:rPr>
          <w:u w:val="single"/>
        </w:rPr>
        <w:t xml:space="preserve">particularly in a ﬁeld </w:t>
      </w:r>
      <w:r w:rsidRPr="00A177DD">
        <w:rPr>
          <w:b/>
          <w:u w:val="single"/>
        </w:rPr>
        <w:t>as contested as terrorism</w:t>
      </w:r>
      <w:r w:rsidRPr="00A177DD">
        <w:rPr>
          <w:sz w:val="16"/>
          <w:szCs w:val="16"/>
        </w:rPr>
        <w:t xml:space="preserve"> studies. </w:t>
      </w:r>
      <w:r w:rsidRPr="00A177DD">
        <w:rPr>
          <w:u w:val="single"/>
        </w:rPr>
        <w:t xml:space="preserve">Terrorism is a </w:t>
      </w:r>
      <w:r w:rsidRPr="00A177DD">
        <w:rPr>
          <w:b/>
          <w:u w:val="single"/>
        </w:rPr>
        <w:t xml:space="preserve">widely disputed social and political phenomenon </w:t>
      </w:r>
      <w:r w:rsidRPr="00A177DD">
        <w:rPr>
          <w:u w:val="single"/>
        </w:rPr>
        <w:t>and the very act of data collection</w:t>
      </w:r>
      <w:r w:rsidRPr="00A177DD">
        <w:rPr>
          <w:sz w:val="16"/>
          <w:szCs w:val="16"/>
        </w:rPr>
        <w:t xml:space="preserve"> — which includes, for example, discerning what events count and do not count as terrorism — </w:t>
      </w:r>
      <w:r w:rsidRPr="00A177DD">
        <w:rPr>
          <w:u w:val="single"/>
        </w:rPr>
        <w:t xml:space="preserve">cannot </w:t>
      </w:r>
      <w:r w:rsidRPr="00A177DD">
        <w:rPr>
          <w:b/>
          <w:u w:val="single"/>
        </w:rPr>
        <w:t>be considered entirely value free</w:t>
      </w:r>
      <w:r w:rsidRPr="00A177DD">
        <w:rPr>
          <w:u w:val="single"/>
        </w:rPr>
        <w:t>.</w:t>
      </w:r>
      <w:r w:rsidRPr="00A177DD">
        <w:rPr>
          <w:sz w:val="16"/>
          <w:szCs w:val="16"/>
        </w:rPr>
        <w:t xml:space="preserve"> The terrorism scholar can try to be as independently minded as possible and test for the robustness of ﬁndings based on different deﬁnition of the data, but </w:t>
      </w:r>
      <w:r w:rsidRPr="00A177DD">
        <w:rPr>
          <w:u w:val="single"/>
        </w:rPr>
        <w:t xml:space="preserve">the basic problem — that terrorism studies is </w:t>
      </w:r>
      <w:r w:rsidRPr="00A177DD">
        <w:rPr>
          <w:b/>
          <w:u w:val="single"/>
        </w:rPr>
        <w:t>ineluctably political</w:t>
      </w:r>
      <w:r w:rsidRPr="00A177DD">
        <w:rPr>
          <w:u w:val="single"/>
        </w:rPr>
        <w:t xml:space="preserve"> — remains</w:t>
      </w:r>
      <w:r w:rsidRPr="00A177DD">
        <w:rPr>
          <w:sz w:val="16"/>
          <w:szCs w:val="16"/>
        </w:rPr>
        <w:t xml:space="preserve">. In our view, </w:t>
      </w:r>
      <w:r w:rsidRPr="00A177DD">
        <w:rPr>
          <w:u w:val="single"/>
        </w:rPr>
        <w:t>this does not lead to an abandonment of empirical approaches to social and political inquiry</w:t>
      </w:r>
      <w:r w:rsidRPr="00A177DD">
        <w:rPr>
          <w:sz w:val="16"/>
          <w:szCs w:val="16"/>
        </w:rPr>
        <w:t xml:space="preserve">. Instead, </w:t>
      </w:r>
      <w:r w:rsidRPr="00A177DD">
        <w:rPr>
          <w:u w:val="single"/>
        </w:rPr>
        <w:t xml:space="preserve">we believe that </w:t>
      </w:r>
      <w:r w:rsidRPr="00A177DD">
        <w:rPr>
          <w:b/>
          <w:u w:val="single"/>
        </w:rPr>
        <w:t xml:space="preserve">the </w:t>
      </w:r>
      <w:r w:rsidRPr="00A177DD">
        <w:rPr>
          <w:b/>
          <w:u w:val="single"/>
          <w:bdr w:val="single" w:sz="4" w:space="0" w:color="auto" w:frame="1"/>
        </w:rPr>
        <w:t>empirical approach</w:t>
      </w:r>
      <w:r w:rsidRPr="00A177DD">
        <w:rPr>
          <w:b/>
          <w:u w:val="single"/>
        </w:rPr>
        <w:t xml:space="preserve"> is a </w:t>
      </w:r>
      <w:r w:rsidRPr="00A177DD">
        <w:rPr>
          <w:b/>
          <w:u w:val="single"/>
          <w:bdr w:val="single" w:sz="4" w:space="0" w:color="auto" w:frame="1"/>
        </w:rPr>
        <w:t>powerful and useful</w:t>
      </w:r>
      <w:r w:rsidRPr="00A177DD">
        <w:rPr>
          <w:b/>
          <w:u w:val="single"/>
        </w:rPr>
        <w:t xml:space="preserve"> way to study terrorism</w:t>
      </w:r>
      <w:r w:rsidRPr="00A177DD">
        <w:rPr>
          <w:u w:val="single"/>
        </w:rPr>
        <w:t xml:space="preserve">, and that a key contribution of CTS can be to make empirical scholarship more self-aware and reﬂective </w:t>
      </w:r>
      <w:r w:rsidRPr="00A177DD">
        <w:rPr>
          <w:sz w:val="16"/>
          <w:szCs w:val="16"/>
        </w:rPr>
        <w:t xml:space="preserve">in its practice.2 </w:t>
      </w:r>
      <w:r w:rsidRPr="00A177DD">
        <w:rPr>
          <w:u w:val="single"/>
        </w:rPr>
        <w:t xml:space="preserve">We do not believe that concepts without tight analytic boundaries </w:t>
      </w:r>
      <w:r w:rsidRPr="00A177DD">
        <w:rPr>
          <w:sz w:val="16"/>
          <w:szCs w:val="16"/>
        </w:rPr>
        <w:t xml:space="preserve">- for example, the ‘state’ or ‘power’ — </w:t>
      </w:r>
      <w:r w:rsidRPr="00A177DD">
        <w:rPr>
          <w:u w:val="single"/>
        </w:rPr>
        <w:t>cannot be used in research</w:t>
      </w:r>
      <w:r w:rsidRPr="00A177DD">
        <w:rPr>
          <w:sz w:val="16"/>
          <w:szCs w:val="16"/>
        </w:rPr>
        <w:t xml:space="preserve">, though </w:t>
      </w:r>
      <w:r w:rsidRPr="00A177DD">
        <w:rPr>
          <w:u w:val="single"/>
        </w:rPr>
        <w:t xml:space="preserve">they must be used with </w:t>
      </w:r>
      <w:r w:rsidRPr="00A177DD">
        <w:rPr>
          <w:b/>
          <w:u w:val="single"/>
        </w:rPr>
        <w:t>some care and self-awareness</w:t>
      </w:r>
      <w:r w:rsidRPr="00A177DD">
        <w:rPr>
          <w:sz w:val="16"/>
          <w:szCs w:val="16"/>
        </w:rPr>
        <w:t xml:space="preserve">. As a matter of policy, neither of us believes that any form of intellectual enterprise should be discarded if it happens to run contrary to our interests or to challenge what we do. We welcome the contribution of CTS only if it helps to improve the analytic rigor of terrorism or open new avenues of research. We believe that — as Mao put it — that in academia it is always a good idea to let ‘a hundred ﬂowers bloom; let a hundred schools of thought contend’. We say this as a prelude to qualifying the criticisms below, </w:t>
      </w:r>
      <w:proofErr w:type="spellStart"/>
      <w:r w:rsidRPr="00A177DD">
        <w:rPr>
          <w:sz w:val="16"/>
          <w:szCs w:val="16"/>
        </w:rPr>
        <w:t>levelled</w:t>
      </w:r>
      <w:proofErr w:type="spellEnd"/>
      <w:r w:rsidRPr="00A177DD">
        <w:rPr>
          <w:sz w:val="16"/>
          <w:szCs w:val="16"/>
        </w:rPr>
        <w:t xml:space="preserve"> at CTS (or at least its current </w:t>
      </w:r>
      <w:proofErr w:type="spellStart"/>
      <w:r w:rsidRPr="00A177DD">
        <w:rPr>
          <w:sz w:val="16"/>
          <w:szCs w:val="16"/>
        </w:rPr>
        <w:t>incamation</w:t>
      </w:r>
      <w:proofErr w:type="spellEnd"/>
      <w:r w:rsidRPr="00A177DD">
        <w:rPr>
          <w:sz w:val="16"/>
          <w:szCs w:val="16"/>
        </w:rPr>
        <w:t>) as a way of stimulating debate, not silencing it.</w:t>
      </w:r>
    </w:p>
    <w:p w:rsidR="00A177DD" w:rsidRPr="00A177DD" w:rsidRDefault="00A177DD" w:rsidP="00A177DD"/>
    <w:p w:rsidR="000A1482" w:rsidRPr="000A1482" w:rsidRDefault="000A1482" w:rsidP="000A1482"/>
    <w:p w:rsidR="00AD4641" w:rsidRDefault="00AD4641" w:rsidP="007E0E2F"/>
    <w:p w:rsidR="00AD4641" w:rsidRDefault="00AD4641" w:rsidP="00AD4641">
      <w:pPr>
        <w:pStyle w:val="Heading3"/>
      </w:pPr>
      <w:r>
        <w:lastRenderedPageBreak/>
        <w:t>DA Turns Case</w:t>
      </w:r>
    </w:p>
    <w:p w:rsidR="00AD4641" w:rsidRDefault="00250335" w:rsidP="00250335">
      <w:pPr>
        <w:pStyle w:val="Heading4"/>
      </w:pPr>
      <w:r>
        <w:t xml:space="preserve">Only Winning the War on Terror solves the legal justification for the War on Terror. </w:t>
      </w:r>
    </w:p>
    <w:p w:rsidR="00250335" w:rsidRPr="0062640D" w:rsidRDefault="00250335" w:rsidP="00250335">
      <w:proofErr w:type="spellStart"/>
      <w:r w:rsidRPr="0062640D">
        <w:rPr>
          <w:rStyle w:val="StyleStyleBold12pt"/>
        </w:rPr>
        <w:t>Daskal</w:t>
      </w:r>
      <w:proofErr w:type="spellEnd"/>
      <w:r w:rsidRPr="0062640D">
        <w:rPr>
          <w:rStyle w:val="StyleStyleBold12pt"/>
        </w:rPr>
        <w:t xml:space="preserve"> 13</w:t>
      </w:r>
      <w:r w:rsidRPr="0062640D">
        <w:t xml:space="preserve">(Jennifer, an American lawyer who serves as senior counsel for Human Rights Watch, and focuses on issues of terrorism, criminal law and immigration. She is also currently a political hire at the Department of Justice, which is seeking to prosecute terror suspects through the criminal justice system instead of through military tribunals. Don’t Close Guantanamo, The New York Times, January 10th, 2013 </w:t>
      </w:r>
      <w:hyperlink r:id="rId31" w:history="1">
        <w:r w:rsidRPr="0062640D">
          <w:rPr>
            <w:rStyle w:val="Hyperlink"/>
          </w:rPr>
          <w:t>http://www.nytimes.com/2013/01/11/opinion/dont-close-guantanamo.html?_r=0</w:t>
        </w:r>
      </w:hyperlink>
      <w:r w:rsidRPr="0062640D">
        <w:t>)</w:t>
      </w:r>
    </w:p>
    <w:p w:rsidR="00AD4641" w:rsidRDefault="00AD4641" w:rsidP="00AD4641"/>
    <w:p w:rsidR="00AD4641" w:rsidRDefault="00AD4641" w:rsidP="00AD4641">
      <w:r>
        <w:t xml:space="preserve">The political reality is that </w:t>
      </w:r>
      <w:r w:rsidRPr="00250335">
        <w:rPr>
          <w:rStyle w:val="StyleBoldUnderline"/>
        </w:rPr>
        <w:t xml:space="preserve">closure of Guantánamo is unlikely to happen anytime soon, and if it did, it would </w:t>
      </w:r>
      <w:r w:rsidRPr="00250335">
        <w:rPr>
          <w:rStyle w:val="Emphasis"/>
        </w:rPr>
        <w:t>do more harm than good</w:t>
      </w:r>
      <w:r>
        <w:t>. We should instead focus on finding places to transfer those cleared to leave the facility and, more important, on defining the end to the war.</w:t>
      </w:r>
      <w:r w:rsidR="00250335">
        <w:t xml:space="preserve"> </w:t>
      </w:r>
      <w:r>
        <w:t xml:space="preserve">In a recent speech, </w:t>
      </w:r>
      <w:proofErr w:type="spellStart"/>
      <w:r>
        <w:t>Jeh</w:t>
      </w:r>
      <w:proofErr w:type="spellEnd"/>
      <w:r>
        <w:t xml:space="preserve"> Johnson, then </w:t>
      </w:r>
      <w:r w:rsidRPr="00250335">
        <w:rPr>
          <w:rStyle w:val="StyleBoldUnderline"/>
        </w:rPr>
        <w:t>the Department of Defense general counsel, discussed a future “tipping point” at which Al Qaeda would be so decimated that the armed conflict would be deemed over</w:t>
      </w:r>
      <w:r>
        <w:t xml:space="preserve">. Statements from </w:t>
      </w:r>
      <w:r w:rsidRPr="00250335">
        <w:rPr>
          <w:rStyle w:val="StyleBoldUnderline"/>
        </w:rPr>
        <w:t>high level officials suggest that this point may be near</w:t>
      </w:r>
      <w:r>
        <w:t xml:space="preserve">. And as the United States pulls out of Afghanistan, there is an increasingly strong argument that the war against Al Qaeda is coming to a close. </w:t>
      </w:r>
      <w:r w:rsidRPr="00250335">
        <w:rPr>
          <w:rStyle w:val="StyleBoldUnderline"/>
        </w:rPr>
        <w:t>With the end of the conflict, the legal justification for the detentions will finally disappear.</w:t>
      </w:r>
      <w:r w:rsidR="00250335">
        <w:t xml:space="preserve"> </w:t>
      </w:r>
      <w:r w:rsidRPr="00250335">
        <w:rPr>
          <w:rStyle w:val="StyleBoldUnderline"/>
        </w:rPr>
        <w:t>At that point, the remaining men in Guantánamo can no longer be held without charge, at least not without running afoul of basic constitutional and international law prohibitions. Only then is there a realistic hope for meaningful closure, not by recreating a prison in the United States but through the arduous process of transferring, releasing or prosecuting the detainees left there</w:t>
      </w:r>
      <w:r>
        <w:t>.</w:t>
      </w:r>
    </w:p>
    <w:p w:rsidR="00A17337" w:rsidRDefault="00A17337" w:rsidP="00AD4641"/>
    <w:p w:rsidR="00E7728E" w:rsidRDefault="00E7728E" w:rsidP="00E7728E">
      <w:pPr>
        <w:pStyle w:val="Heading4"/>
      </w:pPr>
      <w:r w:rsidRPr="006D7EE6">
        <w:t xml:space="preserve">GITMO </w:t>
      </w:r>
      <w:r>
        <w:t>can’t close until the war on terror ends-too big of a threat to US</w:t>
      </w:r>
    </w:p>
    <w:p w:rsidR="00E7728E" w:rsidRDefault="00E7728E" w:rsidP="00E7728E">
      <w:r w:rsidRPr="00EE68B9">
        <w:rPr>
          <w:rStyle w:val="StyleStyleBold12pt"/>
        </w:rPr>
        <w:t>Crowley 13 (</w:t>
      </w:r>
      <w:r>
        <w:t xml:space="preserve">Michael, Michael Crowley is a senior correspondent for TIME. He previously covered domestic politics and foreign policy for The New Republic, and was also a reporter at the Boston Globe. He has also written for such publications as New York magazine, GQ, Slate, and the New York Times magazine, “Why Gitmo Will Never Close,” Time </w:t>
      </w:r>
      <w:proofErr w:type="spellStart"/>
      <w:r>
        <w:t>Inc</w:t>
      </w:r>
      <w:proofErr w:type="spellEnd"/>
      <w:r>
        <w:t>, May 30, 2013, http://swampland.time.com/2013/05/30/why-gitmo-will-never-close/3/) SS</w:t>
      </w:r>
    </w:p>
    <w:p w:rsidR="00E7728E" w:rsidRPr="00E7728E" w:rsidRDefault="00E7728E" w:rsidP="00E7728E">
      <w:pPr>
        <w:rPr>
          <w:sz w:val="14"/>
        </w:rPr>
      </w:pPr>
      <w:r w:rsidRPr="00E7728E">
        <w:rPr>
          <w:sz w:val="14"/>
        </w:rPr>
        <w:t xml:space="preserve">But Obama will be hard-pressed to live up to his grand rhetoric. </w:t>
      </w:r>
      <w:r w:rsidRPr="00F51D25">
        <w:rPr>
          <w:rStyle w:val="StyleBoldUnderline"/>
        </w:rPr>
        <w:t>Opposition still runs high to the idea of releasing or bringing into U.S. prisons dozens of men widely considered dangerous terrorists even if many are not.</w:t>
      </w:r>
      <w:r w:rsidRPr="00E7728E">
        <w:rPr>
          <w:sz w:val="14"/>
        </w:rPr>
        <w:t xml:space="preserve"> Asked to gauge the probability that Obama can close Guantánamo before he leaves office, David </w:t>
      </w:r>
      <w:proofErr w:type="spellStart"/>
      <w:r w:rsidRPr="00E7728E">
        <w:rPr>
          <w:sz w:val="14"/>
        </w:rPr>
        <w:t>Remes</w:t>
      </w:r>
      <w:proofErr w:type="spellEnd"/>
      <w:r w:rsidRPr="00E7728E">
        <w:rPr>
          <w:sz w:val="14"/>
        </w:rPr>
        <w:t xml:space="preserve">, a lawyer who represents 18 Guantánamo </w:t>
      </w:r>
      <w:proofErr w:type="gramStart"/>
      <w:r w:rsidRPr="00E7728E">
        <w:rPr>
          <w:sz w:val="14"/>
        </w:rPr>
        <w:t>inmates</w:t>
      </w:r>
      <w:proofErr w:type="gramEnd"/>
      <w:r w:rsidRPr="00E7728E">
        <w:rPr>
          <w:sz w:val="14"/>
        </w:rPr>
        <w:t xml:space="preserve"> replies, “Zero.” And even if Obama can shut down the site known colloquially as Gitmo, he hasn’t promised to end the practice of long-term incarceration without trial that along with interrogation techniques like waterboarding blighted the U.S.’s track record for treating prisoners in the so-called global war on terrorism. The prison camp on Cuba’s southern tip may or may not be shuttered during Obama’s watch, but </w:t>
      </w:r>
      <w:r w:rsidRPr="00F51D25">
        <w:rPr>
          <w:rStyle w:val="StyleBoldUnderline"/>
        </w:rPr>
        <w:t>Gitmo, in the metaphorical sense, may never really close.</w:t>
      </w:r>
      <w:r>
        <w:rPr>
          <w:rStyle w:val="StyleBoldUnderline"/>
        </w:rPr>
        <w:t xml:space="preserve"> </w:t>
      </w:r>
      <w:r w:rsidRPr="00F51D25">
        <w:rPr>
          <w:rStyle w:val="StyleBoldUnderline"/>
        </w:rPr>
        <w:t>Nor is America’s long war on terrorism about to end. Obama’s speech revealed a man “haunted” by the deaths of innocents in drone strikes and wrestling with the balance between national security and the Constitution’s integrity. But while he announced tighter standards for ordering drone strikes abroad</w:t>
      </w:r>
      <w:r w:rsidRPr="00E7728E">
        <w:rPr>
          <w:sz w:val="14"/>
        </w:rPr>
        <w:t xml:space="preserve"> (including an unspoken plan to partly shift the program from the CIA to the theoretically more accountable Pentagon) and spoke of a day when the war might be declared over,</w:t>
      </w:r>
      <w:r w:rsidRPr="00F51D25">
        <w:rPr>
          <w:rStyle w:val="StyleBoldUnderline"/>
        </w:rPr>
        <w:t xml:space="preserve"> Obama is retaining broad powers to detain or kill suspected terrorists, to conduct aggressive surveillance and to use military force in foreign nations. “To do nothing in the face of terrorist networks would invite far more civilian casualties,” </w:t>
      </w:r>
      <w:r w:rsidRPr="00E7728E">
        <w:rPr>
          <w:sz w:val="14"/>
        </w:rPr>
        <w:t>Obama said.</w:t>
      </w:r>
      <w:r w:rsidRPr="00F51D25">
        <w:rPr>
          <w:rStyle w:val="StyleBoldUnderline"/>
        </w:rPr>
        <w:t xml:space="preserve"> “We must finish the work of defeating al-Qaeda and its associated forces.”</w:t>
      </w:r>
      <w:r>
        <w:rPr>
          <w:rStyle w:val="StyleBoldUnderline"/>
        </w:rPr>
        <w:t xml:space="preserve"> </w:t>
      </w:r>
      <w:r w:rsidRPr="00E7728E">
        <w:rPr>
          <w:sz w:val="14"/>
        </w:rPr>
        <w:t xml:space="preserve">Hungry for Clarity At last count, military medical personnel at Gitmo were force-feeding 35 of the more than 100 inmates who refuse to eat. Twice a day, those men are strapped into restraining chairs as tubes that run up their noses and down their throats fill their stomachs with a compound called Ensure, a supplement used by everyone from athletes to dieters. The U.N. High Commissioner for Human Rights has called force-feeding a violation of international law, and the World Medical Association, of which the U.S. is a member, declared in 1991 that the practice is “never ethically acceptable” unless a prisoner consents or is unable to make a rational choice. (The WMA calls it “ethical to allow a determined hunger striker to die.”) Although </w:t>
      </w:r>
      <w:proofErr w:type="spellStart"/>
      <w:r w:rsidRPr="00E7728E">
        <w:rPr>
          <w:sz w:val="14"/>
        </w:rPr>
        <w:t>Remes</w:t>
      </w:r>
      <w:proofErr w:type="spellEnd"/>
      <w:r w:rsidRPr="00E7728E">
        <w:rPr>
          <w:sz w:val="14"/>
        </w:rPr>
        <w:t xml:space="preserve"> says he suspects the inmates at Gitmo are aware of the President’s speech and that some may even have watched it on television, he doubts that the hunger strikes will end anytime soon. “Obama has no credibility with the detainees,” he says. “I bet they didn’t even look up from their chessboards.” Then, recalling that after recent scuffles with their guards, inmates were barred from congregating, he adds, “No, they’re not playing chess. They’re not even allowed to be together.” A lack of faith in Obama is one reason for the hunger strikes (although detainees have also alleged improper treatment by guards, including charges of mishandling </w:t>
      </w:r>
      <w:proofErr w:type="gramStart"/>
      <w:r w:rsidRPr="00E7728E">
        <w:rPr>
          <w:sz w:val="14"/>
        </w:rPr>
        <w:t>Korans, that</w:t>
      </w:r>
      <w:proofErr w:type="gramEnd"/>
      <w:r w:rsidRPr="00E7728E">
        <w:rPr>
          <w:sz w:val="14"/>
        </w:rPr>
        <w:t xml:space="preserve"> the military denies). Among the hunger strikers are 86 who have been declared safe for release—some of them by two different administrations—and who were crushed when Obama failed to deliver on his 2009 promise to close Gitmo. Should They Stay or Should They Go? Understanding why Gitmo hasn’t closed requires understanding </w:t>
      </w:r>
      <w:proofErr w:type="gramStart"/>
      <w:r w:rsidRPr="00E7728E">
        <w:rPr>
          <w:sz w:val="14"/>
        </w:rPr>
        <w:t>who</w:t>
      </w:r>
      <w:proofErr w:type="gramEnd"/>
      <w:r w:rsidRPr="00E7728E">
        <w:rPr>
          <w:sz w:val="14"/>
        </w:rPr>
        <w:t xml:space="preserve"> exactly is there. The camp holds three types of inmates, each posing different challenges. The first group consists of those 86 detainees deemed safe to release to their home countries or third nations, so long as they can be monitored and accounted for to ensure they don’t take up arms against the U.S. The second group consists of suspected terrorists whom the Administration is prosecuting or plans to charge with specific crimes. The third group consists of prisoners too dangerous to simply release—for reasons that could include a suspected organizational role in al-Qaeda, explosives training or in some cases an openly stated desire to kill Americans—but also impossible to put on trial, maybe because of evidence rendered inadmissible by torture; because the troops who captured them didn’t collect evidence; or because they supported al-Qaeda before the U.S. made that a crime for foreigners overseas. The first group is the easiest to deal with. Obama has the freedom to send the 86 men home on his own. Fifty-six of them are from Yemen—all of whom could be there by now had al-Qaeda’s Yemeni affiliate, whose leaders included an ex–Gitmo detainee, not tried to bomb a Northwest Airlines flight on Christmas Day 2009, leading Obama to halt detainee transfers back to the country. Obama now says </w:t>
      </w:r>
      <w:proofErr w:type="gramStart"/>
      <w:r w:rsidRPr="00E7728E">
        <w:rPr>
          <w:sz w:val="14"/>
        </w:rPr>
        <w:t>improvements in the Yemeni government’s ability to monitor repatriated detainees allows</w:t>
      </w:r>
      <w:proofErr w:type="gramEnd"/>
      <w:r w:rsidRPr="00E7728E">
        <w:rPr>
          <w:sz w:val="14"/>
        </w:rPr>
        <w:t xml:space="preserve"> him to lift his self-imposed moratorium on returning detainees there. He can likewise dispatch the rest of the cleared inmates to other countries unilaterally. Republicans warn that even some of those detainees deemed safe for release will inevitably join forces with Islamic radicals—as did </w:t>
      </w:r>
      <w:proofErr w:type="spellStart"/>
      <w:r w:rsidRPr="00E7728E">
        <w:rPr>
          <w:sz w:val="14"/>
        </w:rPr>
        <w:lastRenderedPageBreak/>
        <w:t>Saeed</w:t>
      </w:r>
      <w:proofErr w:type="spellEnd"/>
      <w:r w:rsidRPr="00E7728E">
        <w:rPr>
          <w:sz w:val="14"/>
        </w:rPr>
        <w:t xml:space="preserve"> al-</w:t>
      </w:r>
      <w:proofErr w:type="spellStart"/>
      <w:r w:rsidRPr="00E7728E">
        <w:rPr>
          <w:sz w:val="14"/>
        </w:rPr>
        <w:t>Shihri</w:t>
      </w:r>
      <w:proofErr w:type="spellEnd"/>
      <w:r w:rsidRPr="00E7728E">
        <w:rPr>
          <w:sz w:val="14"/>
        </w:rPr>
        <w:t xml:space="preserve"> months after his 2007 release from Gitmo, eventually rising to the No. 2 spot in al-Qaeda’s Yemeni branch before being killed by a drone strike earlier this year. “I don’t trust the government” in Yemen, Republican Representative Peter King told ABC’s This Week on May 26. But they can’t prevent Obama from proceeding. How fast he’ll move is another question: Obama said each of the Yemenis must first undergo yet another review. The second and third groups are considerably tougher cases. Obama would like to move the trials by military commissions now under way at Guantánamo to a location in the U.S. and bring any new cases against prosecutable suspects on American soil, either in military or civilian courts. He also presumably intends to move to highly secure sites in the U.S. the roughly 46 who can be neither released nor tried, until some solution can be found for them. But right now Obama can’t move any detainees into the U.S. without Congress’s help. In 2009 he tried to resettle some low-risk prisoners in the U.S. and also proposed trying alleged 9/11 mastermind Khalid Sheikh Mohammed and four other Gitmo inmates in federal court. A furious backlash from conservatives and even many Democrats who feared the soft-on-terrorists label prompted Congress to block inmate transfers into the U.S. for any reason. And while Obama’s May 23 speech may have stirred the hearts of some liberal supporters, it doesn’t seem to have moved the Republicans whose support he’ll need to move detainees into the U.S., particularly in the GOP-controlled House of Representatives. “I don’t get the sense that this pressure is having an impact” on House Republicans, says Representative Adam Smith, the top-ranking Democrat on the House Armed Services Committee. Many Republicans argue that the risk of detainees’ committing future acts of terrorism outweighs the damage Guantánamo does to the U.S.’s image. And they have little interest in Obama’s appetite for moving more terrorism cases into civilian courts. Lately Obama has tried speaking the language Republicans best understand—spending—by pointing out that each inmate at Gitmo costs $800,000 per year to house, for a total of about $150 million per year in operations. But when it comes to closing Gitmo, Smith says, many of the Republicans whose support Obama would need to approve transfers to U.S. prisons </w:t>
      </w:r>
      <w:proofErr w:type="gramStart"/>
      <w:r w:rsidRPr="00E7728E">
        <w:rPr>
          <w:sz w:val="14"/>
        </w:rPr>
        <w:t>have</w:t>
      </w:r>
      <w:proofErr w:type="gramEnd"/>
      <w:r w:rsidRPr="00E7728E">
        <w:rPr>
          <w:sz w:val="14"/>
        </w:rPr>
        <w:t xml:space="preserve"> boxed themselves in politically. House Speaker John Boehner, for instance, has called the prison a “world-class facility” and in 2010 said he wouldn’t vote to close it “if you put a gun to my head.” The broader themes of Obama’s speech may not have helped the Guantánamo cause either. Far from agreeing with the President’s talk of a severely weakened al-Qaeda and his aspiration to wind down the war on terrorism, some Republicans accused him of complacency and retreat. Newt Gingrich called Obama’s vision “breathtakingly, stunningly naive.” Such talk is hardly the groundwork for a new spirit of cooperation. Some Problems Have No Solution </w:t>
      </w:r>
      <w:r w:rsidRPr="00F51D25">
        <w:rPr>
          <w:rStyle w:val="StyleBoldUnderline"/>
        </w:rPr>
        <w:t>Even assuming that the president can close Gitmo by resettling some detainees in other countries and bringing the rest to trials and prisons in the U.S., a major problem will remain: What to do with the 48 detainees who can’t be tried or released for fear that they will return to the “battlefield” of the war on terrorism? After all, holding prisoners without charges would seem to violate the Constitution’s fundamental habeas corpus guarantee</w:t>
      </w:r>
      <w:r w:rsidRPr="00E7728E">
        <w:rPr>
          <w:sz w:val="14"/>
        </w:rPr>
        <w:t xml:space="preserve">. Obama doesn’t claim to have a clear answer, and his speech punted the question. He said only that “once we commit to a process of closing [Guantánamo], I am confident that this legacy problem can be resolved, consistent with our commitment to the rule of law.” For now, Obama deals with this legal equivalent of radioactive waste by treating those inmates as prisoners of war. In March 2009, Obama’s lawyers filed a legal brief justifying detention of Gitmo detainees under the laws of war—in this case the war on al-Qaeda, made official by Congress’s September 2001 Authorization for the Use of Military Force (AUMF), which allowed for the invasion of Afghanistan and other counterterrorism efforts. Ironically, “while it decries Guantánamo as contrary to American values, the Obama Administration has convinced courts of its legal validity,” says Matthew Waxman, a former Bush detainee policy official now at Columbia Law School. Rather than see Obama stretch that validity in new directions, one prominent human rights lawyer has actually argued for keeping Gitmo open. </w:t>
      </w:r>
      <w:r w:rsidRPr="00F51D25">
        <w:rPr>
          <w:rStyle w:val="StyleBoldUnderline"/>
        </w:rPr>
        <w:t xml:space="preserve">Closing it now “would do more harm than good,” human rights lawyer and Georgetown law professor Jennifer </w:t>
      </w:r>
      <w:proofErr w:type="spellStart"/>
      <w:r w:rsidRPr="00F51D25">
        <w:rPr>
          <w:rStyle w:val="StyleBoldUnderline"/>
        </w:rPr>
        <w:t>Daskal</w:t>
      </w:r>
      <w:proofErr w:type="spellEnd"/>
      <w:r w:rsidRPr="00F51D25">
        <w:rPr>
          <w:rStyle w:val="StyleBoldUnderline"/>
        </w:rPr>
        <w:t xml:space="preserve"> wrote in a January New York Times op-ed, because it would mean simply opening up a similar camp in the U.S., thereby “setting a precedent and creating a facility readily available to future Presidents wanting to rid themselves of a range of potentially dangerous actors.”</w:t>
      </w:r>
      <w:r>
        <w:rPr>
          <w:rStyle w:val="StyleBoldUnderline"/>
        </w:rPr>
        <w:t xml:space="preserve"> </w:t>
      </w:r>
      <w:r w:rsidRPr="00E7728E">
        <w:rPr>
          <w:sz w:val="14"/>
        </w:rPr>
        <w:t xml:space="preserve">According to this vision, </w:t>
      </w:r>
      <w:r w:rsidRPr="00F51D25">
        <w:rPr>
          <w:rStyle w:val="StyleBoldUnderline"/>
        </w:rPr>
        <w:t>Gitmo would close when the war on terrorism is finally considered over.</w:t>
      </w:r>
      <w:r w:rsidRPr="00E7728E">
        <w:rPr>
          <w:sz w:val="14"/>
        </w:rPr>
        <w:t xml:space="preserve"> Lawyers for detainees might argue that should happen once the U.S.’s lead combat role in Afghanistan ends in late 2014, for instance. Obama also says he’d like Congress to revisit the AUMF, perhaps to narrow its scope or even to declare the war over. “Usually if you’re holding prisoners of war, you release them at the end of hostilities,” says C. Dixon </w:t>
      </w:r>
      <w:proofErr w:type="spellStart"/>
      <w:r w:rsidRPr="00E7728E">
        <w:rPr>
          <w:sz w:val="14"/>
        </w:rPr>
        <w:t>Osburn</w:t>
      </w:r>
      <w:proofErr w:type="spellEnd"/>
      <w:r w:rsidRPr="00E7728E">
        <w:rPr>
          <w:sz w:val="14"/>
        </w:rPr>
        <w:t xml:space="preserve"> of Human Rights First. But at a recent Senate hearing on the </w:t>
      </w:r>
      <w:r w:rsidRPr="00F51D25">
        <w:rPr>
          <w:rStyle w:val="StyleBoldUnderline"/>
        </w:rPr>
        <w:t xml:space="preserve">AUMF, a top Pentagon official testified that the war on al-Qaeda could last 10 to 20 more years. </w:t>
      </w:r>
      <w:r w:rsidRPr="00E7728E">
        <w:rPr>
          <w:sz w:val="14"/>
        </w:rPr>
        <w:t xml:space="preserve">Some Republicans, including Senator John McCain, have suggested that the law should be broadened, not narrowed or repealed. Rhetoric about the founders aside, it’s hard to imagine Obama’s releasing trained al-Qaeda members who have not renounced terrorism into the wild, as it were. “The Administration’s view seems to be that so long as it’s only a small number of very dangerous al-Qaeda terrorists, it is legitimate to hold them without trial,” Waxman says. Obama would prefer not to hold them in the prison that stains America’s international reputation. But he may find the moral high ground he seeks is simply out of his reach. </w:t>
      </w:r>
    </w:p>
    <w:p w:rsidR="00E7728E" w:rsidRDefault="00E7728E" w:rsidP="00AD4641"/>
    <w:p w:rsidR="00A17337" w:rsidRDefault="00A17337" w:rsidP="00AD4641"/>
    <w:p w:rsidR="00A17337" w:rsidRDefault="00A17337" w:rsidP="00A17337">
      <w:pPr>
        <w:pStyle w:val="Heading3"/>
      </w:pPr>
      <w:r>
        <w:lastRenderedPageBreak/>
        <w:t>A2:  No Motive</w:t>
      </w:r>
    </w:p>
    <w:p w:rsidR="00A17337" w:rsidRDefault="00A17337" w:rsidP="00A17337">
      <w:pPr>
        <w:pStyle w:val="Heading4"/>
      </w:pPr>
      <w:r>
        <w:t>Al-Qaeda’s leader has plans for nuclear terrorism, mass death fits with their values</w:t>
      </w:r>
    </w:p>
    <w:p w:rsidR="00A17337" w:rsidRPr="00FE150B" w:rsidRDefault="00A17337" w:rsidP="00A17337">
      <w:proofErr w:type="spellStart"/>
      <w:r w:rsidRPr="00F36E50">
        <w:rPr>
          <w:rStyle w:val="StyleStyleBold12pt"/>
        </w:rPr>
        <w:t>Mowatt</w:t>
      </w:r>
      <w:proofErr w:type="spellEnd"/>
      <w:r w:rsidRPr="00F36E50">
        <w:rPr>
          <w:rStyle w:val="StyleStyleBold12pt"/>
        </w:rPr>
        <w:t xml:space="preserve"> </w:t>
      </w:r>
      <w:proofErr w:type="spellStart"/>
      <w:r w:rsidRPr="00F36E50">
        <w:rPr>
          <w:rStyle w:val="StyleStyleBold12pt"/>
        </w:rPr>
        <w:t>Larssen</w:t>
      </w:r>
      <w:proofErr w:type="spellEnd"/>
      <w:r w:rsidRPr="00F36E50">
        <w:rPr>
          <w:rStyle w:val="StyleStyleBold12pt"/>
        </w:rPr>
        <w:t xml:space="preserve"> 10</w:t>
      </w:r>
      <w:r>
        <w:rPr>
          <w:rStyle w:val="StyleStyleBold12pt"/>
        </w:rPr>
        <w:t xml:space="preserve"> (</w:t>
      </w:r>
      <w:r>
        <w:t xml:space="preserve">Rolf </w:t>
      </w:r>
      <w:proofErr w:type="spellStart"/>
      <w:r>
        <w:t>Mowatt-Larssen</w:t>
      </w:r>
      <w:proofErr w:type="spellEnd"/>
      <w:r>
        <w:t xml:space="preserve"> is a senior fellow at the </w:t>
      </w:r>
      <w:proofErr w:type="spellStart"/>
      <w:r>
        <w:t>Belfer</w:t>
      </w:r>
      <w:proofErr w:type="spellEnd"/>
      <w:r>
        <w:t xml:space="preserve"> Center for Science and International Affairs at Harvard University. He served over three decades in the U.S. Army, CIA, and Energy Department. Al Qaeda’s nuclear ambitions, Foreign Policy, 11/16/2010, http://www.foreignpolicy.com/articles/2010/11/16/al_qaedas_nuclear_ambitions?page=0</w:t>
      </w:r>
      <w:proofErr w:type="gramStart"/>
      <w:r>
        <w:t>,1</w:t>
      </w:r>
      <w:proofErr w:type="gramEnd"/>
      <w:r>
        <w:t>)</w:t>
      </w:r>
    </w:p>
    <w:p w:rsidR="00A17337" w:rsidRDefault="00A17337" w:rsidP="00A17337"/>
    <w:p w:rsidR="00A17337" w:rsidRDefault="00A17337" w:rsidP="00A17337">
      <w:r w:rsidRPr="00420B4E">
        <w:rPr>
          <w:rStyle w:val="StyleBoldUnderline"/>
        </w:rPr>
        <w:t>First, America is a special object of Zawahiri's attention when discussing a nuclear attack. Zawahiri explicitly ties U.S. crimes to the</w:t>
      </w:r>
      <w:r w:rsidRPr="00420B4E">
        <w:t xml:space="preserve"> alleged </w:t>
      </w:r>
      <w:r w:rsidRPr="00420B4E">
        <w:rPr>
          <w:rStyle w:val="StyleBoldUnderline"/>
        </w:rPr>
        <w:t>need to use WMD</w:t>
      </w:r>
      <w:r w:rsidRPr="00420B4E">
        <w:t xml:space="preserve">, quoting Fahd: "There is no doubt that the greatest enemy of Islam and Muslims at this time is the Americans." </w:t>
      </w:r>
      <w:r w:rsidRPr="00420B4E">
        <w:rPr>
          <w:rStyle w:val="StyleBoldUnderline"/>
        </w:rPr>
        <w:t>Zawahiri</w:t>
      </w:r>
      <w:r w:rsidRPr="00420B4E">
        <w:t xml:space="preserve"> further explains that he </w:t>
      </w:r>
      <w:r w:rsidRPr="00420B4E">
        <w:rPr>
          <w:rStyle w:val="StyleBoldUnderline"/>
        </w:rPr>
        <w:t>considers the United States to be a "single juridical entity" under Islam.</w:t>
      </w:r>
      <w:r w:rsidRPr="00420B4E">
        <w:t xml:space="preserve"> It's a verdict with chilling implications: </w:t>
      </w:r>
      <w:r w:rsidRPr="00420B4E">
        <w:rPr>
          <w:rStyle w:val="StyleBoldUnderline"/>
        </w:rPr>
        <w:t>Zawahiri means to say</w:t>
      </w:r>
      <w:r w:rsidRPr="00420B4E">
        <w:t xml:space="preserve"> that </w:t>
      </w:r>
      <w:r w:rsidRPr="00420B4E">
        <w:rPr>
          <w:rStyle w:val="StyleBoldUnderline"/>
        </w:rPr>
        <w:t>all Americans are valid targets</w:t>
      </w:r>
      <w:r w:rsidRPr="00420B4E">
        <w:t xml:space="preserve">, regardless of whether they are men, women, or children. This is not a mere aside; it is a careful choice of words that reflects a seriousness of purpose. Indeed, he is at pains to prove his judiciousness. </w:t>
      </w:r>
      <w:r w:rsidRPr="00420B4E">
        <w:rPr>
          <w:rStyle w:val="StyleBoldUnderline"/>
        </w:rPr>
        <w:t>He cites</w:t>
      </w:r>
      <w:r w:rsidRPr="00420B4E">
        <w:t xml:space="preserve"> a variety of viewpoints from the </w:t>
      </w:r>
      <w:r w:rsidRPr="00420B4E">
        <w:rPr>
          <w:rStyle w:val="StyleBoldUnderline"/>
        </w:rPr>
        <w:t>Quran</w:t>
      </w:r>
      <w:r w:rsidRPr="00420B4E">
        <w:t xml:space="preserve"> and hadiths (sayings of the Prophet Mohammed), some of which support his judgments, others which do not. At times, he dramatically prefaces his conclusion with the words "I say ..." to draw attention to the fact that his judgments digress from the views held by some Islamic scholars; it is also a way for Zawahiri -- a medical doctor, not a religious scholar by training -- to assume authority for himself as an arbiter of Islamic law. Second, </w:t>
      </w:r>
      <w:r w:rsidRPr="00420B4E">
        <w:rPr>
          <w:rStyle w:val="StyleBoldUnderline"/>
        </w:rPr>
        <w:t>al Qaeda has reckoned with</w:t>
      </w:r>
      <w:r w:rsidRPr="00420B4E">
        <w:t xml:space="preserve"> the horrific scale of a </w:t>
      </w:r>
      <w:r w:rsidRPr="00420B4E">
        <w:rPr>
          <w:rStyle w:val="StyleBoldUnderline"/>
        </w:rPr>
        <w:t>nuclear attack</w:t>
      </w:r>
      <w:r w:rsidRPr="00420B4E">
        <w:t xml:space="preserve">; indeed, </w:t>
      </w:r>
      <w:r w:rsidRPr="00420B4E">
        <w:rPr>
          <w:rStyle w:val="StyleBoldUnderline"/>
        </w:rPr>
        <w:t>Zawahiri sees mass casualties as a point in WMDs' favor. Zawahiri</w:t>
      </w:r>
      <w:r w:rsidRPr="00420B4E">
        <w:t xml:space="preserve">'s book explicitly </w:t>
      </w:r>
      <w:r w:rsidRPr="00420B4E">
        <w:rPr>
          <w:rStyle w:val="StyleBoldUnderline"/>
        </w:rPr>
        <w:t>justifies a</w:t>
      </w:r>
      <w:r w:rsidRPr="00420B4E">
        <w:t xml:space="preserve"> potential </w:t>
      </w:r>
      <w:r w:rsidRPr="00420B4E">
        <w:rPr>
          <w:rStyle w:val="StyleBoldUnderline"/>
        </w:rPr>
        <w:t>attack that could kill 10 million Americans. Again, that enormous figure is not merely tossed off casually by Zawahiri</w:t>
      </w:r>
      <w:r w:rsidRPr="00420B4E">
        <w:t xml:space="preserve">. He </w:t>
      </w:r>
      <w:r w:rsidRPr="00420B4E">
        <w:rPr>
          <w:rStyle w:val="StyleBoldUnderline"/>
        </w:rPr>
        <w:t>believes that such a plan requires justification, and</w:t>
      </w:r>
      <w:r w:rsidRPr="00420B4E">
        <w:t xml:space="preserve"> he is satisfied, at the conclusion of his book, that </w:t>
      </w:r>
      <w:r w:rsidRPr="00420B4E">
        <w:rPr>
          <w:rStyle w:val="StyleBoldUnderline"/>
        </w:rPr>
        <w:t>he has done so.</w:t>
      </w:r>
    </w:p>
    <w:p w:rsidR="00A17337" w:rsidRPr="00A17337" w:rsidRDefault="00A17337" w:rsidP="00A17337"/>
    <w:p w:rsidR="007E0E2F" w:rsidRDefault="007E0E2F" w:rsidP="007E0E2F"/>
    <w:p w:rsidR="007E0E2F" w:rsidRDefault="007E0E2F" w:rsidP="007E0E2F">
      <w:pPr>
        <w:pStyle w:val="Heading3"/>
      </w:pPr>
      <w:r>
        <w:lastRenderedPageBreak/>
        <w:t>A2:  Violates International Law</w:t>
      </w:r>
    </w:p>
    <w:p w:rsidR="007E0E2F" w:rsidRDefault="007E0E2F" w:rsidP="007E0E2F">
      <w:pPr>
        <w:pStyle w:val="Heading4"/>
      </w:pPr>
      <w:r>
        <w:t>International law allows torturing terrorist-solves for future attacks-memo specifies Guantanamo Bay</w:t>
      </w:r>
    </w:p>
    <w:p w:rsidR="007E0E2F" w:rsidRPr="002D29BC" w:rsidRDefault="007E0E2F" w:rsidP="007E0E2F">
      <w:pPr>
        <w:rPr>
          <w:sz w:val="16"/>
        </w:rPr>
      </w:pPr>
      <w:proofErr w:type="spellStart"/>
      <w:r w:rsidRPr="002D29BC">
        <w:rPr>
          <w:rStyle w:val="StyleStyleBold12pt"/>
        </w:rPr>
        <w:t>Preist</w:t>
      </w:r>
      <w:proofErr w:type="spellEnd"/>
      <w:r w:rsidRPr="002D29BC">
        <w:rPr>
          <w:rStyle w:val="StyleStyleBold12pt"/>
        </w:rPr>
        <w:t xml:space="preserve"> &amp; Smith 4 </w:t>
      </w:r>
      <w:r w:rsidRPr="002D29BC">
        <w:t>(</w:t>
      </w:r>
      <w:r w:rsidRPr="002D29BC">
        <w:rPr>
          <w:sz w:val="16"/>
        </w:rPr>
        <w:t>Dana &amp; R. Jeffrey</w:t>
      </w:r>
      <w:proofErr w:type="gramStart"/>
      <w:r w:rsidRPr="002D29BC">
        <w:rPr>
          <w:sz w:val="16"/>
        </w:rPr>
        <w:t>,  American</w:t>
      </w:r>
      <w:proofErr w:type="gramEnd"/>
      <w:r w:rsidRPr="002D29BC">
        <w:rPr>
          <w:sz w:val="16"/>
        </w:rPr>
        <w:t xml:space="preserve"> author and Pulitzer Prize-winning journalist. Priest has worked almost 20 years for The Washington Post. Before becoming a full-time investigative reporter, Priest specialized in national security reporting for The Post, and wrote many articles on the United States' "War on terror." In 2006 she won the Pulitzer Prize for Beat Reporting for her reporting on black site prisons. In 2008 The Washington Post was awarded the Pulitzer Prize for Public Service for the reporting of Priest and Anne Hull and photographer Michel du </w:t>
      </w:r>
      <w:proofErr w:type="spellStart"/>
      <w:r w:rsidRPr="002D29BC">
        <w:rPr>
          <w:sz w:val="16"/>
        </w:rPr>
        <w:t>Cille</w:t>
      </w:r>
      <w:proofErr w:type="spellEnd"/>
      <w:r w:rsidRPr="002D29BC">
        <w:rPr>
          <w:sz w:val="16"/>
        </w:rPr>
        <w:t xml:space="preserve"> at Walter Reed Army Medical Center. &amp; a reporter at the Washington Post and was awarded the Pulitzer Prize for Investigative Reporting in 2006 (University of California, Santa Cruz). Smith was a senior writer from 1977 to 1986 for Science magazine and he won two Science in Society Journalism Awards during that period. Afterward, his career has developed at the Washington Post. From 1986 to 1998, he was a national security correspondent and, after that, he has been the Post's southern Europe bureau </w:t>
      </w:r>
      <w:proofErr w:type="gramStart"/>
      <w:r w:rsidRPr="002D29BC">
        <w:rPr>
          <w:sz w:val="16"/>
        </w:rPr>
        <w:t>chief(</w:t>
      </w:r>
      <w:proofErr w:type="gramEnd"/>
      <w:r w:rsidRPr="002D29BC">
        <w:rPr>
          <w:sz w:val="16"/>
        </w:rPr>
        <w:t xml:space="preserve">Duke University, John Hopkins &amp; Columbia University), “Memo Offered Justification for Use of Torture Justice Dept. Gave Advice in 2002,” The Washington Post, June 8, 2004, </w:t>
      </w:r>
      <w:hyperlink r:id="rId32" w:history="1">
        <w:r w:rsidRPr="002D29BC">
          <w:rPr>
            <w:rStyle w:val="Hyperlink"/>
            <w:sz w:val="16"/>
          </w:rPr>
          <w:t>http://www.washingtonpost.com</w:t>
        </w:r>
      </w:hyperlink>
      <w:r w:rsidRPr="002D29BC">
        <w:rPr>
          <w:sz w:val="16"/>
        </w:rPr>
        <w:t>) SS</w:t>
      </w:r>
    </w:p>
    <w:p w:rsidR="007E0E2F" w:rsidRPr="002D29BC" w:rsidRDefault="007E0E2F" w:rsidP="007E0E2F"/>
    <w:p w:rsidR="007E0E2F" w:rsidRDefault="007E0E2F" w:rsidP="007E0E2F">
      <w:r w:rsidRPr="0026770C">
        <w:rPr>
          <w:sz w:val="14"/>
        </w:rPr>
        <w:t xml:space="preserve">In </w:t>
      </w:r>
      <w:r w:rsidRPr="00F37271">
        <w:rPr>
          <w:rStyle w:val="StyleBoldUnderline"/>
        </w:rPr>
        <w:t xml:space="preserve">August 2002, the Justice Department advised the White House that torturing al Qaeda terrorists in captivity abroad "may be justified," and </w:t>
      </w:r>
      <w:proofErr w:type="gramStart"/>
      <w:r w:rsidRPr="00F37271">
        <w:rPr>
          <w:rStyle w:val="StyleBoldUnderline"/>
        </w:rPr>
        <w:t>that</w:t>
      </w:r>
      <w:proofErr w:type="gramEnd"/>
      <w:r w:rsidRPr="00F37271">
        <w:rPr>
          <w:rStyle w:val="StyleBoldUnderline"/>
        </w:rPr>
        <w:t xml:space="preserve"> international laws against torture "may be unconstitutional if applied to interrogations" conducted in President Bush's war on terrorism, according to a newly obtained memo. If a government employee were to torture a suspect in captivity, "he would be doing so in order to prevent further attacks on the United States</w:t>
      </w:r>
      <w:r w:rsidRPr="00F37271">
        <w:rPr>
          <w:sz w:val="14"/>
        </w:rPr>
        <w:t xml:space="preserve"> by the Al Qaeda terrorist network," said the memo, from the Justice Department's office of legal counsel, written in response to a CIA request for legal guidance. It added that arguments centering on </w:t>
      </w:r>
      <w:r w:rsidRPr="00F37271">
        <w:rPr>
          <w:rStyle w:val="StyleBoldUnderline"/>
        </w:rPr>
        <w:t>"necessity and self-defense could provide justifications that would eliminate any criminal liability" later.</w:t>
      </w:r>
      <w:r w:rsidRPr="00F37271">
        <w:rPr>
          <w:sz w:val="14"/>
        </w:rPr>
        <w:t xml:space="preserve"> The memo seems to counter the pre-Sept. 11, 2001, assumption that U.S. government personnel would never be permitted to torture captives. It was offered after the CIA began detaining and interrogating suspected al Qaeda leaders in Afghanistan and elsewhere in the wake of the attacks, according to government officials familiar with the document. The </w:t>
      </w:r>
      <w:r w:rsidRPr="00F37271">
        <w:rPr>
          <w:rStyle w:val="StyleBoldUnderline"/>
        </w:rPr>
        <w:t>legal reasoning in the 2002 memo</w:t>
      </w:r>
      <w:r w:rsidRPr="00F37271">
        <w:rPr>
          <w:sz w:val="14"/>
        </w:rPr>
        <w:t xml:space="preserve">, which covered treatment of al Qaeda detainees in CIA custody, was </w:t>
      </w:r>
      <w:r w:rsidRPr="00F37271">
        <w:rPr>
          <w:rStyle w:val="StyleBoldUnderline"/>
        </w:rPr>
        <w:t xml:space="preserve">later used in a March 2003 report by Pentagon lawyers assessing interrogation rules governing the Defense Department's detention center at Guantanamo Bay, Cuba. At that time, Defense Secretary Donald H. Rumsfeld had asked the lawyers to examine the logistical, policy and legal issues associated with interrogation techniques. </w:t>
      </w:r>
      <w:r w:rsidRPr="00F37271">
        <w:rPr>
          <w:sz w:val="14"/>
        </w:rPr>
        <w:t>Bush administration officials say flatly that</w:t>
      </w:r>
      <w:r w:rsidRPr="00F37271">
        <w:rPr>
          <w:rStyle w:val="StyleBoldUnderline"/>
        </w:rPr>
        <w:t xml:space="preserve">, despite the discussion of legal issues in the two memos, it has abided by international conventions barring torture, and </w:t>
      </w:r>
      <w:proofErr w:type="gramStart"/>
      <w:r w:rsidRPr="00F37271">
        <w:rPr>
          <w:rStyle w:val="StyleBoldUnderline"/>
        </w:rPr>
        <w:t>that detainees</w:t>
      </w:r>
      <w:proofErr w:type="gramEnd"/>
      <w:r w:rsidRPr="00F37271">
        <w:rPr>
          <w:rStyle w:val="StyleBoldUnderline"/>
        </w:rPr>
        <w:t xml:space="preserve"> at Guantanamo and elsewhere have been treated humanely, except in the cases of abuse at Abu Ghraib prison in Iraq for which seven military police soldiers have been charged. </w:t>
      </w:r>
      <w:r w:rsidRPr="00F37271">
        <w:rPr>
          <w:sz w:val="14"/>
        </w:rPr>
        <w:t xml:space="preserve">Still, the 2002 and 2003 memos reflect the Bush administration's desire to explore the limits on how far it could legally go in aggressively interrogating foreigners suspected of terrorism or of having information that could thwart future attacks. In the 2002 memo, written for the CIA and addressed to White House Counsel Alberto R. Gonzales, the Justice Department defined torture in a much narrower way, for example, than does the U.S. Army, which has historically carried out most wartime interrogations. In the Justice Department's view -- contained in a 50-page document signed by Assistant Attorney General Jay S. </w:t>
      </w:r>
      <w:proofErr w:type="spellStart"/>
      <w:r w:rsidRPr="00F37271">
        <w:rPr>
          <w:sz w:val="14"/>
        </w:rPr>
        <w:t>Bybee</w:t>
      </w:r>
      <w:proofErr w:type="spellEnd"/>
      <w:r w:rsidRPr="00F37271">
        <w:rPr>
          <w:sz w:val="14"/>
        </w:rPr>
        <w:t xml:space="preserve"> and obtained by The Washington Post -- inflicting moderate or fleeting pain does not necessarily constitute torture. Torture, the memo says, "must be equivalent in intensity to the pain accompanying serious physical injury, such as organ failure, impairment of bodily function, or even death." By contrast, the Army's Field Manual 34-52, titled "Intelligence Interrogations," sets more restrictive rules. For example, the Army prohibits pain induced by chemicals or bondage; forcing an individual to stand, sit or kneel in abnormal positions for prolonged periods of time; and food deprivation. Under mental torture, the Army prohibits mock executions, </w:t>
      </w:r>
      <w:proofErr w:type="gramStart"/>
      <w:r w:rsidRPr="00F37271">
        <w:rPr>
          <w:sz w:val="14"/>
        </w:rPr>
        <w:t>sleep</w:t>
      </w:r>
      <w:proofErr w:type="gramEnd"/>
      <w:r w:rsidRPr="00F37271">
        <w:rPr>
          <w:sz w:val="14"/>
        </w:rPr>
        <w:t xml:space="preserve"> deprivation and chemically induced psychosis. Human rights groups expressed dismay at the Justice Department's legal reasoning yesterday. "It is by leaps and bounds the worst thing I've seen since this whole Abu Ghraib scandal broke," said Tom Malinowski of Human Rights Watch. "It appears that what they were contemplating was the commission of war crimes and looking for ways to avoid legal accountability. The effect is to throw out years of military doctrine and standards on interrogations." But a spokesman for the White House counsel's office said, "The president directed the military to treat al Qaeda and Taliban humanely and consistent with the Geneva Conventions." Mark </w:t>
      </w:r>
      <w:proofErr w:type="spellStart"/>
      <w:r w:rsidRPr="00F37271">
        <w:rPr>
          <w:sz w:val="14"/>
        </w:rPr>
        <w:t>Corallo</w:t>
      </w:r>
      <w:proofErr w:type="spellEnd"/>
      <w:r w:rsidRPr="00F37271">
        <w:rPr>
          <w:sz w:val="14"/>
        </w:rPr>
        <w:t>, the Justice Department's chief spokesman, said "the department does not comment on specific legal advice it has provided confidentially within the executive branch." But he added: "It is the policy of the United States to comply with all U.S. laws in the treatment of detainees -- including the Constitution, federal statutes and treaties." The CIA declined to comment. The Justice Department's interpretation for the CIA sought to provide guidance on what sorts of aggressive treatments might not fall within the legal definition of torture. The 2002 memo, for example, included the interpretation that "it is difficult to take a specific act out of context and conclude that the act in isolation would constitute torture." The memo named seven techniques that courts have considered torture, including severe beatings with truncheons and clubs, threats of imminent death, burning with cigarettes, electric shocks to genitalia, rape or sexual assault, and forcing a prisoner to watch the torture of another person. "While we cannot say with certainty that acts falling short of these seven would not constitute torture," the memo advised, ". . . we believe that interrogation techniques would have to be similar to these in their extreme nature and in the type of harm caused to violate law." "For purely mental pain or suffering to amount to torture," the memo said, "it must result in significant psychological harm of significant duration, e.g., lasting for months or even years." Examples include the development of mental disorders, drug-induced dementia, "</w:t>
      </w:r>
      <w:proofErr w:type="spellStart"/>
      <w:r w:rsidRPr="00F37271">
        <w:rPr>
          <w:sz w:val="14"/>
        </w:rPr>
        <w:t>post traumatic</w:t>
      </w:r>
      <w:proofErr w:type="spellEnd"/>
      <w:r w:rsidRPr="00F37271">
        <w:rPr>
          <w:sz w:val="14"/>
        </w:rPr>
        <w:t xml:space="preserve"> stress disorder which can last months or even years, or even chronic depression." Of mental torture, however, an interrogator could show he acted in good faith by "taking such steps as surveying professional literature, consulting with experts or reviewing evidence gained in past experience" to show he or she did not intend to cause severe mental pain and that the conduct, therefore, "would not amount to the acts prohibited by the statute." In 2003, the Defense Department conducted its own review of the limits that govern torture, in consultation with experts at the Justice Department and other agencies. The aim of the March 6, 2003, review, conducted by a working group that included representatives of the military services, the Joint Chiefs of Staff and the intelligence community, was to provide a legal basis for what the group's report called "exceptional interrogations." </w:t>
      </w:r>
      <w:proofErr w:type="gramStart"/>
      <w:r w:rsidRPr="00F37271">
        <w:rPr>
          <w:sz w:val="14"/>
        </w:rPr>
        <w:t>Much of the reasoning in the group's report and in the Justice Department's</w:t>
      </w:r>
      <w:r w:rsidRPr="0026770C">
        <w:rPr>
          <w:sz w:val="14"/>
        </w:rPr>
        <w:t xml:space="preserve"> 2002 memo overlap.</w:t>
      </w:r>
      <w:proofErr w:type="gramEnd"/>
      <w:r w:rsidRPr="0026770C">
        <w:rPr>
          <w:sz w:val="14"/>
        </w:rPr>
        <w:t xml:space="preserve"> The documents, which address treatment of al Qaeda and Taliban detainees, were not written to apply to detainees held in Iraq. In a draft of the working group's report, for example, Pentagon lawyers approvingly cited the Justice Department's 2002 position that domestic and international laws prohibiting torture could be trumped by the president's wartime authority and any directives he issued. At the time, the Justice Department's legal analysis, however, shocked some of the military lawyers who were involved in crafting the new guidelines, said senior defense officials and military lawyers. "Every flag JAG lodged complaints," said one senior Pentagon official involved in the process, referring to the judge advocate generals who are military lawyers of each service. "It's really unprecedented. For almost 30 years we've taught the Geneva Convention one way," said a senior military attorney. "Once you start telling people </w:t>
      </w:r>
      <w:proofErr w:type="gramStart"/>
      <w:r w:rsidRPr="0026770C">
        <w:rPr>
          <w:sz w:val="14"/>
        </w:rPr>
        <w:t>it's</w:t>
      </w:r>
      <w:proofErr w:type="gramEnd"/>
      <w:r w:rsidRPr="0026770C">
        <w:rPr>
          <w:sz w:val="14"/>
        </w:rPr>
        <w:t xml:space="preserve"> okay to break the law, there's no telling where they might stop." </w:t>
      </w:r>
      <w:proofErr w:type="gramStart"/>
      <w:r w:rsidRPr="0026770C">
        <w:rPr>
          <w:sz w:val="14"/>
        </w:rPr>
        <w:t>A U.S. law enacted in 1994 bars torture by U.S. military personnel anywhere in the world.</w:t>
      </w:r>
      <w:proofErr w:type="gramEnd"/>
      <w:r w:rsidRPr="0026770C">
        <w:rPr>
          <w:sz w:val="14"/>
        </w:rPr>
        <w:t xml:space="preserve"> But the Pentagon group's report, prepared under the supervision of General Counsel William J. Haynes II, said that "in order to respect the President's inherent constitutional authority to manage a military campaign . . . [the prohibition against torture] must be construed as inapplicable to interrogations </w:t>
      </w:r>
      <w:r w:rsidRPr="0026770C">
        <w:rPr>
          <w:sz w:val="14"/>
        </w:rPr>
        <w:lastRenderedPageBreak/>
        <w:t xml:space="preserve">undertaken pursuant to his Commander-in-Chief authority." </w:t>
      </w:r>
      <w:r w:rsidRPr="0026770C">
        <w:rPr>
          <w:rStyle w:val="StyleBoldUnderline"/>
        </w:rPr>
        <w:t>The Pentagon group's report</w:t>
      </w:r>
      <w:r w:rsidRPr="0026770C">
        <w:rPr>
          <w:sz w:val="14"/>
        </w:rPr>
        <w:t xml:space="preserve">, divulged yesterday by the Wall Street Journal and obtained by The Post, </w:t>
      </w:r>
      <w:r w:rsidRPr="0026770C">
        <w:rPr>
          <w:rStyle w:val="StyleBoldUnderline"/>
        </w:rPr>
        <w:t>said further that the 1994 law barring torture "does not apply to the conduct of U.S. personnel" at Guantanamo Bay.</w:t>
      </w:r>
      <w:r>
        <w:rPr>
          <w:rStyle w:val="StyleBoldUnderline"/>
        </w:rPr>
        <w:t xml:space="preserve"> </w:t>
      </w:r>
      <w:r w:rsidRPr="0026770C">
        <w:rPr>
          <w:sz w:val="14"/>
        </w:rPr>
        <w:t xml:space="preserve">It also said the anti-torture law did apply to U.S. military interrogations that occurred outside U.S. "maritime and territorial jurisdiction," such as in Iraq or Afghanistan. But it said both Congress and the Justice Department would have difficulty enforcing the law if U.S. military personnel could be shown to be acting as a result of presidential orders. The report then parsed at length the definition of torture under domestic and international law, with an eye toward guiding military personnel about legal defenses. </w:t>
      </w:r>
      <w:r w:rsidRPr="0026770C">
        <w:rPr>
          <w:rStyle w:val="StyleBoldUnderline"/>
        </w:rPr>
        <w:t>The Pentagon report uses language very similar to that in the 2002 Justice Department memo written in response to the CIA's request: "If a government defendant were to harm an enemy combatant during an interrogation in a manner that might arguably violate criminal prohibition, he would be doing so in order to prevent further attacks on the United States by the al Qaeda terrorist network," the draft states. "In that case, DOJ [Department of Justice] believes that he could argue that the executive branch's constitutional authority to protect the nation from attack justified his actions."</w:t>
      </w:r>
      <w:r>
        <w:rPr>
          <w:rStyle w:val="StyleBoldUnderline"/>
        </w:rPr>
        <w:t xml:space="preserve"> </w:t>
      </w:r>
      <w:r w:rsidRPr="0026770C">
        <w:rPr>
          <w:sz w:val="14"/>
        </w:rPr>
        <w:t>The draft goes on to assert that a soldier's claim that he was following "superior orders" would be available for those engaged in "exceptional interrogations except where the conduct goes so far as to be patently unlawful." It asserts, as does the Justice view expressed for the CIA, that the mere infliction of pain and suffering is not unlawful; the pain or suffering must be severe.</w:t>
      </w:r>
      <w:r>
        <w:t xml:space="preserve"> </w:t>
      </w:r>
    </w:p>
    <w:p w:rsidR="007E0E2F" w:rsidRDefault="007E0E2F" w:rsidP="007E0E2F"/>
    <w:p w:rsidR="00AB368A" w:rsidRDefault="00AB368A" w:rsidP="007E0E2F"/>
    <w:p w:rsidR="00AB368A" w:rsidRDefault="00AB368A" w:rsidP="007E0E2F"/>
    <w:p w:rsidR="00AB368A" w:rsidRDefault="00AB368A" w:rsidP="007E0E2F"/>
    <w:p w:rsidR="003E4680" w:rsidRDefault="003E4680" w:rsidP="003E4680">
      <w:pPr>
        <w:pStyle w:val="Heading3"/>
      </w:pPr>
      <w:r>
        <w:lastRenderedPageBreak/>
        <w:t xml:space="preserve">A2:  </w:t>
      </w:r>
      <w:r w:rsidR="0065513B">
        <w:t xml:space="preserve">Information is not </w:t>
      </w:r>
      <w:proofErr w:type="gramStart"/>
      <w:r w:rsidR="0065513B">
        <w:t>Reliable</w:t>
      </w:r>
      <w:proofErr w:type="gramEnd"/>
    </w:p>
    <w:p w:rsidR="003E4680" w:rsidRDefault="003E4680" w:rsidP="003E4680">
      <w:pPr>
        <w:pStyle w:val="Heading4"/>
      </w:pPr>
      <w:r>
        <w:t>Information from GITMO is reliable and valuable - empirics</w:t>
      </w:r>
    </w:p>
    <w:p w:rsidR="003E4680" w:rsidRDefault="003E4680" w:rsidP="003E4680">
      <w:pPr>
        <w:rPr>
          <w:rStyle w:val="StyleStyleBold12pt"/>
          <w:b w:val="0"/>
          <w:sz w:val="22"/>
        </w:rPr>
      </w:pPr>
      <w:r>
        <w:rPr>
          <w:rStyle w:val="StyleStyleBold12pt"/>
        </w:rPr>
        <w:t>Berenson 05(</w:t>
      </w:r>
      <w:r w:rsidRPr="00822A3C">
        <w:rPr>
          <w:rStyle w:val="StyleStyleBold12pt"/>
          <w:b w:val="0"/>
          <w:sz w:val="22"/>
        </w:rPr>
        <w:t>Bradford</w:t>
      </w:r>
      <w:r>
        <w:rPr>
          <w:rStyle w:val="StyleStyleBold12pt"/>
          <w:b w:val="0"/>
          <w:sz w:val="22"/>
        </w:rPr>
        <w:t>,</w:t>
      </w:r>
      <w:r w:rsidRPr="00822A3C">
        <w:rPr>
          <w:rStyle w:val="StyleStyleBold12pt"/>
          <w:b w:val="0"/>
          <w:sz w:val="22"/>
        </w:rPr>
        <w:t xml:space="preserve"> lawyer who served in the White House counsel's office</w:t>
      </w:r>
      <w:r>
        <w:rPr>
          <w:rStyle w:val="StyleStyleBold12pt"/>
          <w:b w:val="0"/>
          <w:sz w:val="22"/>
        </w:rPr>
        <w:t>, “Why Guantanamo Bay Should Stay Open”, NPR, 6/10/2005, http://www.npr.org/templates/story/story.php?storyId=4697513</w:t>
      </w:r>
    </w:p>
    <w:p w:rsidR="003E4680" w:rsidRDefault="003E4680" w:rsidP="007E0E2F"/>
    <w:p w:rsidR="00AB368A" w:rsidRDefault="00AB368A" w:rsidP="007E0E2F">
      <w:pPr>
        <w:rPr>
          <w:sz w:val="16"/>
        </w:rPr>
      </w:pPr>
      <w:r w:rsidRPr="003E4680">
        <w:rPr>
          <w:sz w:val="16"/>
        </w:rPr>
        <w:t>INSKEEP: As a former official in the White House, and now someone who remains involved in these issues on a private basis, what is your sense of the value that the United States is getting out of those detainees?</w:t>
      </w:r>
      <w:r w:rsidR="003E4680" w:rsidRPr="003E4680">
        <w:rPr>
          <w:sz w:val="16"/>
        </w:rPr>
        <w:t xml:space="preserve"> </w:t>
      </w:r>
      <w:r w:rsidRPr="003E4680">
        <w:rPr>
          <w:sz w:val="16"/>
        </w:rPr>
        <w:t>Mr. BERENSON: You know</w:t>
      </w:r>
      <w:proofErr w:type="gramStart"/>
      <w:r w:rsidRPr="003E4680">
        <w:rPr>
          <w:sz w:val="16"/>
        </w:rPr>
        <w:t>,</w:t>
      </w:r>
      <w:proofErr w:type="gramEnd"/>
      <w:r w:rsidRPr="003E4680">
        <w:rPr>
          <w:sz w:val="16"/>
        </w:rPr>
        <w:t xml:space="preserve"> my information is somewhat out of date on this. But when it was more current, </w:t>
      </w:r>
      <w:r w:rsidRPr="003E4680">
        <w:rPr>
          <w:rStyle w:val="StyleBoldUnderline"/>
        </w:rPr>
        <w:t xml:space="preserve">I was informed by people who were close to the process down there that there was a </w:t>
      </w:r>
      <w:r w:rsidRPr="003E4680">
        <w:rPr>
          <w:rStyle w:val="Emphasis"/>
        </w:rPr>
        <w:t>considerable amount of valuable intelligence</w:t>
      </w:r>
      <w:r w:rsidRPr="003E4680">
        <w:rPr>
          <w:rStyle w:val="StyleBoldUnderline"/>
        </w:rPr>
        <w:t xml:space="preserve"> being derived from the Guantanamo detainees</w:t>
      </w:r>
      <w:r w:rsidRPr="003E4680">
        <w:rPr>
          <w:sz w:val="16"/>
        </w:rPr>
        <w:t xml:space="preserve">. But the gathering of intelligence is not the only purpose of detaining these folks. </w:t>
      </w:r>
      <w:r w:rsidRPr="003E4680">
        <w:rPr>
          <w:rStyle w:val="StyleBoldUnderline"/>
        </w:rPr>
        <w:t>The primary pre-eminent purpose is to prevent them from returning to the fight against the United States, from planning terrorist acts against US civilians or against our forces overseas</w:t>
      </w:r>
      <w:r w:rsidRPr="003E4680">
        <w:rPr>
          <w:sz w:val="16"/>
        </w:rPr>
        <w:t xml:space="preserve">. </w:t>
      </w:r>
      <w:r w:rsidRPr="003E4680">
        <w:rPr>
          <w:rStyle w:val="StyleBoldUnderline"/>
        </w:rPr>
        <w:t>It's a matter of incapacitation and intelligence.</w:t>
      </w:r>
      <w:r w:rsidR="003E4680" w:rsidRPr="003E4680">
        <w:rPr>
          <w:sz w:val="16"/>
        </w:rPr>
        <w:t xml:space="preserve"> </w:t>
      </w:r>
      <w:r w:rsidRPr="003E4680">
        <w:rPr>
          <w:sz w:val="16"/>
        </w:rPr>
        <w:t xml:space="preserve">INSKEEP: In 2004, </w:t>
      </w:r>
      <w:r w:rsidRPr="003E4680">
        <w:rPr>
          <w:rStyle w:val="StyleBoldUnderline"/>
        </w:rPr>
        <w:t>an FBI memorandum</w:t>
      </w:r>
      <w:r w:rsidRPr="003E4680">
        <w:rPr>
          <w:sz w:val="16"/>
        </w:rPr>
        <w:t xml:space="preserve"> </w:t>
      </w:r>
      <w:r w:rsidRPr="003E4680">
        <w:rPr>
          <w:rStyle w:val="StyleBoldUnderline"/>
        </w:rPr>
        <w:t>was written</w:t>
      </w:r>
      <w:r w:rsidRPr="003E4680">
        <w:rPr>
          <w:sz w:val="16"/>
        </w:rPr>
        <w:t xml:space="preserve">, which has since been made public, in which the </w:t>
      </w:r>
      <w:r w:rsidRPr="003E4680">
        <w:rPr>
          <w:rStyle w:val="StyleBoldUnderline"/>
        </w:rPr>
        <w:t>techniques</w:t>
      </w:r>
      <w:r w:rsidRPr="003E4680">
        <w:rPr>
          <w:sz w:val="16"/>
        </w:rPr>
        <w:t xml:space="preserve"> being </w:t>
      </w:r>
      <w:r w:rsidRPr="003E4680">
        <w:rPr>
          <w:rStyle w:val="StyleBoldUnderline"/>
        </w:rPr>
        <w:t>used at Guantanamo</w:t>
      </w:r>
      <w:r w:rsidRPr="003E4680">
        <w:rPr>
          <w:sz w:val="16"/>
        </w:rPr>
        <w:t xml:space="preserve"> Bay to get intelligence </w:t>
      </w:r>
      <w:r w:rsidRPr="003E4680">
        <w:rPr>
          <w:rStyle w:val="StyleBoldUnderline"/>
        </w:rPr>
        <w:t>were</w:t>
      </w:r>
      <w:r w:rsidRPr="003E4680">
        <w:rPr>
          <w:sz w:val="16"/>
        </w:rPr>
        <w:t xml:space="preserve"> described as so coercive that the information was, quote, "</w:t>
      </w:r>
      <w:r w:rsidRPr="003E4680">
        <w:rPr>
          <w:rStyle w:val="StyleBoldUnderline"/>
        </w:rPr>
        <w:t>suspect at best</w:t>
      </w:r>
      <w:r w:rsidRPr="003E4680">
        <w:rPr>
          <w:sz w:val="16"/>
        </w:rPr>
        <w:t>." It does raise the question about whether we're getting anything useful.</w:t>
      </w:r>
      <w:r w:rsidR="003E4680" w:rsidRPr="003E4680">
        <w:rPr>
          <w:sz w:val="16"/>
        </w:rPr>
        <w:t xml:space="preserve"> </w:t>
      </w:r>
      <w:r w:rsidRPr="003E4680">
        <w:rPr>
          <w:sz w:val="16"/>
        </w:rPr>
        <w:t xml:space="preserve">Mr. BERENSON: It's not surprising that to the eyes of domestic law enforcement officials, military interrogation and military intelligence operations appeared harsh. </w:t>
      </w:r>
      <w:r w:rsidRPr="003E4680">
        <w:rPr>
          <w:rStyle w:val="StyleBoldUnderline"/>
        </w:rPr>
        <w:t>That isn't to say that the intelligence we're getting from the Guantanamo detainees isn't valuable or isn't reliable</w:t>
      </w:r>
      <w:r w:rsidRPr="003E4680">
        <w:rPr>
          <w:sz w:val="16"/>
        </w:rPr>
        <w:t>.</w:t>
      </w:r>
      <w:r w:rsidR="003E4680" w:rsidRPr="003E4680">
        <w:rPr>
          <w:sz w:val="16"/>
        </w:rPr>
        <w:t xml:space="preserve"> </w:t>
      </w:r>
      <w:r w:rsidRPr="003E4680">
        <w:rPr>
          <w:sz w:val="16"/>
        </w:rPr>
        <w:t>INSKEEP: Isn't it kind of a truism that if someone is tortured they will say anything to stop the torture?</w:t>
      </w:r>
      <w:r w:rsidR="003E4680" w:rsidRPr="003E4680">
        <w:rPr>
          <w:sz w:val="16"/>
        </w:rPr>
        <w:t xml:space="preserve"> </w:t>
      </w:r>
      <w:r w:rsidRPr="003E4680">
        <w:rPr>
          <w:sz w:val="16"/>
        </w:rPr>
        <w:t xml:space="preserve">Mr. BERENSON: </w:t>
      </w:r>
      <w:r w:rsidRPr="003E4680">
        <w:rPr>
          <w:rStyle w:val="StyleBoldUnderline"/>
        </w:rPr>
        <w:t>Well, there's a big difference between true physical coercion and torture and the application of psychological pressure. And determining whether someone is telling you the truth is something that these interrogators are skilled at</w:t>
      </w:r>
      <w:r w:rsidRPr="003E4680">
        <w:rPr>
          <w:sz w:val="16"/>
        </w:rPr>
        <w:t xml:space="preserve"> and, from what I understand, </w:t>
      </w:r>
      <w:r w:rsidRPr="003E4680">
        <w:rPr>
          <w:rStyle w:val="StyleBoldUnderline"/>
        </w:rPr>
        <w:t xml:space="preserve">we've learned a lot about terrorist financing, bomb construction, al-Qaeda's structure, training and its means of smuggling agents into the United States from </w:t>
      </w:r>
      <w:r w:rsidRPr="003E4680">
        <w:rPr>
          <w:rStyle w:val="Emphasis"/>
        </w:rPr>
        <w:t>interrogations of those held at Guantanamo</w:t>
      </w:r>
      <w:r w:rsidRPr="003E4680">
        <w:rPr>
          <w:sz w:val="16"/>
        </w:rPr>
        <w:t>.</w:t>
      </w:r>
    </w:p>
    <w:p w:rsidR="00131508" w:rsidRDefault="00131508" w:rsidP="007E0E2F">
      <w:pPr>
        <w:rPr>
          <w:sz w:val="16"/>
        </w:rPr>
      </w:pPr>
    </w:p>
    <w:p w:rsidR="00131508" w:rsidRDefault="00131508" w:rsidP="00131508">
      <w:pPr>
        <w:pStyle w:val="Heading3"/>
      </w:pPr>
      <w:r>
        <w:lastRenderedPageBreak/>
        <w:t>A2:  Obama Said It Fails</w:t>
      </w:r>
    </w:p>
    <w:p w:rsidR="00131508" w:rsidRPr="00946E30" w:rsidRDefault="00131508" w:rsidP="00131508">
      <w:pPr>
        <w:pStyle w:val="Heading4"/>
      </w:pPr>
      <w:r>
        <w:t>The Obama administration underestimates the value of enhanced interrogation, past documents prove.</w:t>
      </w:r>
    </w:p>
    <w:p w:rsidR="00131508" w:rsidRPr="00946E30" w:rsidRDefault="00131508" w:rsidP="00131508">
      <w:proofErr w:type="spellStart"/>
      <w:r w:rsidRPr="00946E30">
        <w:rPr>
          <w:rStyle w:val="StyleStyleBold12pt"/>
        </w:rPr>
        <w:t>Thiessen</w:t>
      </w:r>
      <w:proofErr w:type="spellEnd"/>
      <w:r w:rsidRPr="00946E30">
        <w:t xml:space="preserve"> 20</w:t>
      </w:r>
      <w:r w:rsidRPr="00946E30">
        <w:rPr>
          <w:rStyle w:val="StyleStyleBold12pt"/>
        </w:rPr>
        <w:t>11</w:t>
      </w:r>
      <w:r>
        <w:t xml:space="preserve"> </w:t>
      </w:r>
      <w:r w:rsidRPr="00946E30">
        <w:t xml:space="preserve">Mark, columnist for Washington Post and visiting fellow of the American Enterprise Institute, former speechwriter for George W. Bush and Donald </w:t>
      </w:r>
      <w:proofErr w:type="spellStart"/>
      <w:r w:rsidRPr="00946E30">
        <w:t>Rumsfield</w:t>
      </w:r>
      <w:proofErr w:type="spellEnd"/>
      <w:r w:rsidRPr="00946E30">
        <w:t>, The CIA's Questioning Worked, The Washington Post, 04/21/2009, http://articles.washingtonpost.com/2009-04-21/opinions/36894735_1_ksm-interrogations-abu-zubaydah</w:t>
      </w:r>
    </w:p>
    <w:p w:rsidR="00131508" w:rsidRDefault="00131508" w:rsidP="00131508">
      <w:pPr>
        <w:tabs>
          <w:tab w:val="left" w:pos="5280"/>
          <w:tab w:val="left" w:pos="5745"/>
        </w:tabs>
      </w:pPr>
      <w:r>
        <w:tab/>
      </w:r>
      <w:r>
        <w:tab/>
      </w:r>
    </w:p>
    <w:p w:rsidR="00131508" w:rsidRPr="00AF757D" w:rsidRDefault="00131508" w:rsidP="00131508">
      <w:pPr>
        <w:rPr>
          <w:rStyle w:val="StyleBoldUnderline"/>
        </w:rPr>
      </w:pPr>
      <w:r w:rsidRPr="003F7BCC">
        <w:t xml:space="preserve">All this confirms information that I and others have described publicly. But </w:t>
      </w:r>
      <w:r w:rsidRPr="003F7BCC">
        <w:rPr>
          <w:rStyle w:val="StyleBoldUnderline"/>
        </w:rPr>
        <w:t>just as the memo begins to describe previously undisclosed details of what enhanced interrogations achieved, the page is</w:t>
      </w:r>
      <w:r w:rsidRPr="003F7BCC">
        <w:t xml:space="preserve"> almost entirely </w:t>
      </w:r>
      <w:r w:rsidRPr="003F7BCC">
        <w:rPr>
          <w:rStyle w:val="StyleBoldUnderline"/>
        </w:rPr>
        <w:t>blacked out. The Obama administration</w:t>
      </w:r>
      <w:r w:rsidRPr="003F7BCC">
        <w:t xml:space="preserve"> released pages of </w:t>
      </w:r>
      <w:proofErr w:type="spellStart"/>
      <w:r w:rsidRPr="003F7BCC">
        <w:t>unredacted</w:t>
      </w:r>
      <w:proofErr w:type="spellEnd"/>
      <w:r w:rsidRPr="003F7BCC">
        <w:t xml:space="preserve"> classified information on the techniques used to question captured terrorist leaders but </w:t>
      </w:r>
      <w:r w:rsidRPr="003F7BCC">
        <w:rPr>
          <w:rStyle w:val="StyleBoldUnderline"/>
        </w:rPr>
        <w:t xml:space="preserve">pulled out its black marker when it came to the details of what those interrogations achieved. </w:t>
      </w:r>
      <w:r w:rsidRPr="003F7BCC">
        <w:t>Yet there is more information confirming the program's effectiveness. The Office of Legal Counsel memo states "we discuss only a small fraction of the important intelligence CIA interrogators have obtained from KSM" and notes that "</w:t>
      </w:r>
      <w:r w:rsidRPr="003F7BCC">
        <w:rPr>
          <w:rStyle w:val="StyleBoldUnderline"/>
        </w:rPr>
        <w:t>intelligence derived</w:t>
      </w:r>
      <w:r w:rsidRPr="003F7BCC">
        <w:t xml:space="preserve"> from CIA detainees </w:t>
      </w:r>
      <w:r w:rsidRPr="003F7BCC">
        <w:rPr>
          <w:rStyle w:val="StyleBoldUnderline"/>
        </w:rPr>
        <w:t>has resulted in more than 6,000 intelligence reports and, in 2004, accounted for approximately half of the [Counterterrorism Center's] reporting on al Qaeda."</w:t>
      </w:r>
      <w:r w:rsidRPr="003F7BCC">
        <w:t xml:space="preserve"> The memos refer to other classified documents -- including an "Effectiveness Memo" and an "IG Report," which explain how "the use of enhanced techniques in the interrogations of KSM, </w:t>
      </w:r>
      <w:proofErr w:type="spellStart"/>
      <w:r w:rsidRPr="003F7BCC">
        <w:t>Zubaydah</w:t>
      </w:r>
      <w:proofErr w:type="spellEnd"/>
      <w:r w:rsidRPr="003F7BCC">
        <w:t xml:space="preserve"> and others . . . has yielded critical information." Why didn't </w:t>
      </w:r>
      <w:r w:rsidRPr="003F7BCC">
        <w:rPr>
          <w:rStyle w:val="StyleBoldUnderline"/>
        </w:rPr>
        <w:t>Obama officials</w:t>
      </w:r>
      <w:r w:rsidRPr="003F7BCC">
        <w:t xml:space="preserve"> release this information as well? Because they </w:t>
      </w:r>
      <w:r w:rsidRPr="003F7BCC">
        <w:rPr>
          <w:rStyle w:val="StyleBoldUnderline"/>
        </w:rPr>
        <w:t>know that if the public could see the details of the techniques side by side with evidence that the program saved American lives, the vast majority would support continuing it.</w:t>
      </w:r>
    </w:p>
    <w:p w:rsidR="00131508" w:rsidRDefault="00131508" w:rsidP="00131508"/>
    <w:p w:rsidR="00E327AD" w:rsidRDefault="00E327AD" w:rsidP="00E327AD">
      <w:pPr>
        <w:pStyle w:val="Heading3"/>
      </w:pPr>
      <w:r>
        <w:lastRenderedPageBreak/>
        <w:t>A2:  Don’t Have Nukes</w:t>
      </w:r>
    </w:p>
    <w:p w:rsidR="00E327AD" w:rsidRPr="005B55D7" w:rsidRDefault="00E327AD" w:rsidP="00E327AD">
      <w:pPr>
        <w:pStyle w:val="Heading4"/>
      </w:pPr>
      <w:r w:rsidRPr="005B55D7">
        <w:t>Terror</w:t>
      </w:r>
      <w:r>
        <w:t>ists have nuclear weapons and are ready to use them-potential nuclear 9/11</w:t>
      </w:r>
    </w:p>
    <w:p w:rsidR="00E327AD" w:rsidRDefault="00E327AD" w:rsidP="00E327AD">
      <w:r w:rsidRPr="005B55D7">
        <w:rPr>
          <w:rStyle w:val="StyleStyleBold12pt"/>
        </w:rPr>
        <w:t>Watt 11</w:t>
      </w:r>
      <w:r>
        <w:t xml:space="preserve"> (Holly, the Telegraph's Whitehall Editor. She joined the Telegraph in April 2009 after four years at the Sunday Times. In 2008, she was awarded the Laurence Stern fellowship and spent the summer working at the Washington Post. She was a key member of the Telegraph’s expenses team and has been nominated for Scoop of the Year four times - most recently in 2012. She was shortlisted for Young Journalist of the Year at the 2010 British Press Awards and News Reporter of the Year and Political Journalist of the Year in 2011, “</w:t>
      </w:r>
      <w:proofErr w:type="spellStart"/>
      <w:r>
        <w:t>Wikileaks</w:t>
      </w:r>
      <w:proofErr w:type="spellEnd"/>
      <w:r>
        <w:t xml:space="preserve">: Al-Qaeda plotted chemical and nuclear attack on the West,” Telegraph Media Group Limited 2013, April 26, 2011, </w:t>
      </w:r>
      <w:hyperlink r:id="rId33" w:history="1">
        <w:r w:rsidRPr="003B2B56">
          <w:rPr>
            <w:rStyle w:val="Hyperlink"/>
          </w:rPr>
          <w:t>http://www.telegraph.co.uk/news/worldnews/wikileaks/8472810/Wikileaks-Al-Qaeda-plotted-chemical-and-nuclear-attack-on-the-West.html</w:t>
        </w:r>
      </w:hyperlink>
      <w:r>
        <w:t>) SS</w:t>
      </w:r>
    </w:p>
    <w:p w:rsidR="00E327AD" w:rsidRPr="00541ECB" w:rsidRDefault="00E327AD" w:rsidP="00E327AD">
      <w:pPr>
        <w:rPr>
          <w:rStyle w:val="StyleBoldUnderline"/>
        </w:rPr>
      </w:pPr>
      <w:r w:rsidRPr="005B55D7">
        <w:rPr>
          <w:rStyle w:val="StyleBoldUnderline"/>
        </w:rPr>
        <w:t>One of the terrorist group’s most senior figures warned that al-Qaeda had obtained and hidden a nuclear bomb in Europe that would be detonated if Osama bin Laden was killed or captured.</w:t>
      </w:r>
      <w:r>
        <w:rPr>
          <w:rStyle w:val="StyleBoldUnderline"/>
        </w:rPr>
        <w:t xml:space="preserve"> </w:t>
      </w:r>
      <w:r w:rsidRPr="005B55D7">
        <w:rPr>
          <w:rStyle w:val="StyleBoldUnderline"/>
        </w:rPr>
        <w:t>Khalid Sheikh Mohammed</w:t>
      </w:r>
      <w:r w:rsidRPr="00541ECB">
        <w:t xml:space="preserve">, the al-Qaeda mastermind currently </w:t>
      </w:r>
      <w:r w:rsidRPr="005B55D7">
        <w:rPr>
          <w:rStyle w:val="StyleBoldUnderline"/>
        </w:rPr>
        <w:t xml:space="preserve">facing trial in America over the 9/11 atrocities, was involved in a range of plans including attacks on US nuclear plants and a “nuclear </w:t>
      </w:r>
      <w:proofErr w:type="spellStart"/>
      <w:r w:rsidRPr="005B55D7">
        <w:rPr>
          <w:rStyle w:val="StyleBoldUnderline"/>
        </w:rPr>
        <w:t>hellstorm</w:t>
      </w:r>
      <w:proofErr w:type="spellEnd"/>
      <w:r w:rsidRPr="005B55D7">
        <w:rPr>
          <w:rStyle w:val="StyleBoldUnderline"/>
        </w:rPr>
        <w:t>” plot in America.</w:t>
      </w:r>
      <w:r>
        <w:rPr>
          <w:rStyle w:val="StyleBoldUnderline"/>
        </w:rPr>
        <w:t xml:space="preserve"> </w:t>
      </w:r>
      <w:r w:rsidRPr="00541ECB">
        <w:t xml:space="preserve">A number of the conspiracies admitted by detainees during interrogation in Cuba seem improbable, but other plans were detailed and thoroughly </w:t>
      </w:r>
      <w:proofErr w:type="spellStart"/>
      <w:r w:rsidRPr="00541ECB">
        <w:t>analysed</w:t>
      </w:r>
      <w:proofErr w:type="spellEnd"/>
      <w:r w:rsidRPr="00541ECB">
        <w:t xml:space="preserve">. </w:t>
      </w:r>
      <w:r w:rsidRPr="005B55D7">
        <w:rPr>
          <w:rStyle w:val="StyleBoldUnderline"/>
        </w:rPr>
        <w:t>Some detainees displayed</w:t>
      </w:r>
      <w:r w:rsidRPr="00541ECB">
        <w:t xml:space="preserve"> an apparently </w:t>
      </w:r>
      <w:r w:rsidRPr="005B55D7">
        <w:rPr>
          <w:rStyle w:val="StyleBoldUnderline"/>
        </w:rPr>
        <w:t xml:space="preserve">comprehensive knowledge of Western countries’ </w:t>
      </w:r>
      <w:proofErr w:type="spellStart"/>
      <w:r w:rsidRPr="005B55D7">
        <w:rPr>
          <w:rStyle w:val="StyleBoldUnderline"/>
        </w:rPr>
        <w:t>defences</w:t>
      </w:r>
      <w:proofErr w:type="spellEnd"/>
      <w:r w:rsidRPr="005B55D7">
        <w:rPr>
          <w:rStyle w:val="StyleBoldUnderline"/>
        </w:rPr>
        <w:t xml:space="preserve"> against nuclear attack.</w:t>
      </w:r>
      <w:r>
        <w:rPr>
          <w:rStyle w:val="StyleBoldUnderline"/>
        </w:rPr>
        <w:t xml:space="preserve"> </w:t>
      </w:r>
      <w:r w:rsidRPr="00541ECB">
        <w:t xml:space="preserve">According to the US </w:t>
      </w:r>
      <w:proofErr w:type="spellStart"/>
      <w:r w:rsidRPr="00541ECB">
        <w:t>WikiLeaks</w:t>
      </w:r>
      <w:proofErr w:type="spellEnd"/>
      <w:r w:rsidRPr="00541ECB">
        <w:t xml:space="preserve"> files, a </w:t>
      </w:r>
      <w:r w:rsidRPr="005B55D7">
        <w:rPr>
          <w:rStyle w:val="StyleBoldUnderline"/>
        </w:rPr>
        <w:t>Libyan detainee, Abu Al-</w:t>
      </w:r>
      <w:proofErr w:type="spellStart"/>
      <w:r w:rsidRPr="005B55D7">
        <w:rPr>
          <w:rStyle w:val="StyleBoldUnderline"/>
        </w:rPr>
        <w:t>Libi</w:t>
      </w:r>
      <w:proofErr w:type="spellEnd"/>
      <w:r w:rsidRPr="005B55D7">
        <w:rPr>
          <w:rStyle w:val="StyleBoldUnderline"/>
        </w:rPr>
        <w:t>, “has knowledge of al-Qaeda possibly possessing a nuclear bomb”. Al-</w:t>
      </w:r>
      <w:proofErr w:type="spellStart"/>
      <w:r w:rsidRPr="005B55D7">
        <w:rPr>
          <w:rStyle w:val="StyleBoldUnderline"/>
        </w:rPr>
        <w:t>Libi</w:t>
      </w:r>
      <w:proofErr w:type="spellEnd"/>
      <w:r w:rsidRPr="005B55D7">
        <w:rPr>
          <w:rStyle w:val="StyleBoldUnderline"/>
        </w:rPr>
        <w:t xml:space="preserve">, the operational chief of al-Qaeda and a close associate of Osama bin Laden before his detention, allegedly knew the location of a nuclear bomb in Europe </w:t>
      </w:r>
      <w:r w:rsidRPr="00541ECB">
        <w:t>that would be detonated if bin Laden were killed or captured.</w:t>
      </w:r>
      <w:r>
        <w:rPr>
          <w:rStyle w:val="StyleBoldUnderline"/>
        </w:rPr>
        <w:t xml:space="preserve"> </w:t>
      </w:r>
      <w:r w:rsidRPr="00541ECB">
        <w:t xml:space="preserve">Sharif </w:t>
      </w:r>
      <w:r w:rsidRPr="005B55D7">
        <w:rPr>
          <w:rStyle w:val="StyleBoldUnderline"/>
        </w:rPr>
        <w:t>al-</w:t>
      </w:r>
      <w:proofErr w:type="spellStart"/>
      <w:r w:rsidRPr="005B55D7">
        <w:rPr>
          <w:rStyle w:val="StyleBoldUnderline"/>
        </w:rPr>
        <w:t>Masri</w:t>
      </w:r>
      <w:proofErr w:type="spellEnd"/>
      <w:r w:rsidRPr="005B55D7">
        <w:rPr>
          <w:rStyle w:val="StyleBoldUnderline"/>
        </w:rPr>
        <w:t>, an Egyptian captured in 2004, allegedly claimed that Al-</w:t>
      </w:r>
      <w:proofErr w:type="spellStart"/>
      <w:r w:rsidRPr="005B55D7">
        <w:rPr>
          <w:rStyle w:val="StyleBoldUnderline"/>
        </w:rPr>
        <w:t>Libi</w:t>
      </w:r>
      <w:proofErr w:type="spellEnd"/>
      <w:r w:rsidRPr="005B55D7">
        <w:rPr>
          <w:rStyle w:val="StyleBoldUnderline"/>
        </w:rPr>
        <w:t xml:space="preserve"> had said the nuclear bomb’s operatives “would be Europeans of Arab or Asian descent</w:t>
      </w:r>
      <w:r w:rsidRPr="00541ECB">
        <w:t xml:space="preserve">”. </w:t>
      </w:r>
      <w:r w:rsidRPr="005B55D7">
        <w:rPr>
          <w:rStyle w:val="StyleBoldUnderline"/>
        </w:rPr>
        <w:t xml:space="preserve">The notes show that US interrogators </w:t>
      </w:r>
      <w:r w:rsidRPr="00541ECB">
        <w:t>spent large amounts of time</w:t>
      </w:r>
      <w:r w:rsidRPr="005B55D7">
        <w:rPr>
          <w:rStyle w:val="StyleBoldUnderline"/>
        </w:rPr>
        <w:t xml:space="preserve"> trying to establish whether al-Qaeda had access to nuclear material.</w:t>
      </w:r>
      <w:r>
        <w:rPr>
          <w:rStyle w:val="StyleBoldUnderline"/>
        </w:rPr>
        <w:t xml:space="preserve"> </w:t>
      </w:r>
      <w:r w:rsidRPr="005B55D7">
        <w:rPr>
          <w:rStyle w:val="StyleBoldUnderline"/>
        </w:rPr>
        <w:t xml:space="preserve">Salman </w:t>
      </w:r>
      <w:proofErr w:type="spellStart"/>
      <w:r w:rsidRPr="005B55D7">
        <w:rPr>
          <w:rStyle w:val="StyleBoldUnderline"/>
        </w:rPr>
        <w:t>Yehah</w:t>
      </w:r>
      <w:proofErr w:type="spellEnd"/>
      <w:r w:rsidRPr="005B55D7">
        <w:rPr>
          <w:rStyle w:val="StyleBoldUnderline"/>
        </w:rPr>
        <w:t xml:space="preserve"> </w:t>
      </w:r>
      <w:proofErr w:type="spellStart"/>
      <w:r w:rsidRPr="005B55D7">
        <w:rPr>
          <w:rStyle w:val="StyleBoldUnderline"/>
        </w:rPr>
        <w:t>Kasa</w:t>
      </w:r>
      <w:proofErr w:type="spellEnd"/>
      <w:r w:rsidRPr="005B55D7">
        <w:rPr>
          <w:rStyle w:val="StyleBoldUnderline"/>
        </w:rPr>
        <w:t xml:space="preserve"> Hassan, a Yemeni operative, allegedly said that “an associate of his brother was apprehended attempting to sell uranium for $500,000”.</w:t>
      </w:r>
      <w:r w:rsidRPr="00541ECB">
        <w:t xml:space="preserve"> However, after the Yemeni authorities confiscated the uranium,</w:t>
      </w:r>
      <w:r w:rsidRPr="005B55D7">
        <w:rPr>
          <w:rStyle w:val="StyleBoldUnderline"/>
        </w:rPr>
        <w:t xml:space="preserve"> “it was </w:t>
      </w:r>
      <w:proofErr w:type="spellStart"/>
      <w:r w:rsidRPr="005B55D7">
        <w:rPr>
          <w:rStyle w:val="StyleBoldUnderline"/>
        </w:rPr>
        <w:t>rumoured</w:t>
      </w:r>
      <w:proofErr w:type="spellEnd"/>
      <w:r w:rsidRPr="005B55D7">
        <w:rPr>
          <w:rStyle w:val="StyleBoldUnderline"/>
        </w:rPr>
        <w:t xml:space="preserve"> to have disappeared in a transaction with [Osama bin Laden]”.</w:t>
      </w:r>
      <w:r w:rsidRPr="00541ECB">
        <w:t xml:space="preserve"> </w:t>
      </w:r>
      <w:proofErr w:type="spellStart"/>
      <w:r w:rsidRPr="00541ECB">
        <w:rPr>
          <w:rStyle w:val="StyleBoldUnderline"/>
        </w:rPr>
        <w:t>Mohommad</w:t>
      </w:r>
      <w:proofErr w:type="spellEnd"/>
      <w:r w:rsidRPr="00541ECB">
        <w:rPr>
          <w:rStyle w:val="StyleBoldUnderline"/>
        </w:rPr>
        <w:t xml:space="preserve"> </w:t>
      </w:r>
      <w:proofErr w:type="spellStart"/>
      <w:r w:rsidRPr="00541ECB">
        <w:rPr>
          <w:rStyle w:val="StyleBoldUnderline"/>
        </w:rPr>
        <w:t>Zahir</w:t>
      </w:r>
      <w:proofErr w:type="spellEnd"/>
      <w:r w:rsidRPr="00541ECB">
        <w:rPr>
          <w:rStyle w:val="StyleBoldUnderline"/>
        </w:rPr>
        <w:t>, a “weapons dealer” from Afghanistan</w:t>
      </w:r>
      <w:r w:rsidRPr="00541ECB">
        <w:t xml:space="preserve">, was arrested in 2003 </w:t>
      </w:r>
      <w:r w:rsidRPr="00541ECB">
        <w:rPr>
          <w:rStyle w:val="StyleBoldUnderline"/>
        </w:rPr>
        <w:t>allegedly carrying a memo referring to “two or three cans of uranium”, “intended for the production of an 'atom bomb’</w:t>
      </w:r>
      <w:r w:rsidRPr="00541ECB">
        <w:t xml:space="preserve">”. Another detainee “discussed the issue of buried uranium in Kandahar”. Other detainees talked about </w:t>
      </w:r>
      <w:r w:rsidRPr="00541ECB">
        <w:rPr>
          <w:rStyle w:val="StyleBoldUnderline"/>
        </w:rPr>
        <w:t>“a ship purchased by al-Qaeda” which was intended to be used “to transport weapons, explosives, and possibly uranium purchased from countries along the Red Sea and Mediterranean Sea”.</w:t>
      </w:r>
      <w:r>
        <w:rPr>
          <w:rStyle w:val="StyleBoldUnderline"/>
        </w:rPr>
        <w:t xml:space="preserve"> </w:t>
      </w:r>
      <w:r w:rsidRPr="00541ECB">
        <w:rPr>
          <w:rStyle w:val="StyleBoldUnderline"/>
        </w:rPr>
        <w:t>Of particular concern to the US was a network of nuclear scientists and military officers called “</w:t>
      </w:r>
      <w:proofErr w:type="spellStart"/>
      <w:r w:rsidRPr="00541ECB">
        <w:rPr>
          <w:rStyle w:val="StyleBoldUnderline"/>
        </w:rPr>
        <w:t>Ummah</w:t>
      </w:r>
      <w:proofErr w:type="spellEnd"/>
      <w:r w:rsidRPr="00541ECB">
        <w:rPr>
          <w:rStyle w:val="StyleBoldUnderline"/>
        </w:rPr>
        <w:t xml:space="preserve"> </w:t>
      </w:r>
      <w:proofErr w:type="spellStart"/>
      <w:r w:rsidRPr="00541ECB">
        <w:rPr>
          <w:rStyle w:val="StyleBoldUnderline"/>
        </w:rPr>
        <w:t>Tameer</w:t>
      </w:r>
      <w:proofErr w:type="spellEnd"/>
      <w:r w:rsidRPr="00541ECB">
        <w:rPr>
          <w:rStyle w:val="StyleBoldUnderline"/>
        </w:rPr>
        <w:t xml:space="preserve"> </w:t>
      </w:r>
      <w:proofErr w:type="spellStart"/>
      <w:r w:rsidRPr="00541ECB">
        <w:rPr>
          <w:rStyle w:val="StyleBoldUnderline"/>
        </w:rPr>
        <w:t>Nau</w:t>
      </w:r>
      <w:proofErr w:type="spellEnd"/>
      <w:r w:rsidRPr="00541ECB">
        <w:rPr>
          <w:rStyle w:val="StyleBoldUnderline"/>
        </w:rPr>
        <w:t>”, which was set up “to assist in spreading the modern achievements of science and technology among Muslims”.</w:t>
      </w:r>
      <w:r>
        <w:rPr>
          <w:rStyle w:val="StyleBoldUnderline"/>
        </w:rPr>
        <w:t xml:space="preserve"> </w:t>
      </w:r>
      <w:r w:rsidRPr="00541ECB">
        <w:rPr>
          <w:rStyle w:val="StyleBoldUnderline"/>
        </w:rPr>
        <w:t xml:space="preserve">Al-Qaeda apparently also regularly explored the use of chemicals in attacks, believing that getting these into the US would be easier than nuclear material. The use of biological agents, including anthrax, was also considered. One detainee allegedly claimed that </w:t>
      </w:r>
      <w:proofErr w:type="spellStart"/>
      <w:r w:rsidRPr="00541ECB">
        <w:rPr>
          <w:rStyle w:val="StyleBoldUnderline"/>
        </w:rPr>
        <w:t>Ammar</w:t>
      </w:r>
      <w:proofErr w:type="spellEnd"/>
      <w:r w:rsidRPr="00541ECB">
        <w:rPr>
          <w:rStyle w:val="StyleBoldUnderline"/>
        </w:rPr>
        <w:t xml:space="preserve"> al-</w:t>
      </w:r>
      <w:proofErr w:type="spellStart"/>
      <w:r w:rsidRPr="00541ECB">
        <w:rPr>
          <w:rStyle w:val="StyleBoldUnderline"/>
        </w:rPr>
        <w:t>Baluchi</w:t>
      </w:r>
      <w:proofErr w:type="spellEnd"/>
      <w:r w:rsidRPr="00541ECB">
        <w:rPr>
          <w:rStyle w:val="StyleBoldUnderline"/>
        </w:rPr>
        <w:t>, the nephew of Khalid Sheikh Mohammed, discussed “how to smuggle explosives and chemicals into England”.</w:t>
      </w:r>
      <w:r>
        <w:rPr>
          <w:rStyle w:val="StyleBoldUnderline"/>
        </w:rPr>
        <w:t xml:space="preserve"> </w:t>
      </w:r>
      <w:r w:rsidRPr="00541ECB">
        <w:rPr>
          <w:rStyle w:val="StyleBoldUnderline"/>
        </w:rPr>
        <w:t>According to the US documents, another key al-Qaeda operative discussed a “dirty bomb” with other plotters, which “would combine a regular explosive with uranium or other radiological material”.</w:t>
      </w:r>
      <w:r>
        <w:rPr>
          <w:rStyle w:val="StyleBoldUnderline"/>
        </w:rPr>
        <w:t xml:space="preserve"> </w:t>
      </w:r>
      <w:r w:rsidRPr="00541ECB">
        <w:rPr>
          <w:rStyle w:val="StyleBoldUnderline"/>
        </w:rPr>
        <w:t>The nuclear material “would be disbursed throughout a limited region due to the blast, exposing all within the area to the radiated material”. The terrorists’ aim was to cause “latent illness for most, as well as widespread panic far exceeding the affected area”.</w:t>
      </w:r>
    </w:p>
    <w:p w:rsidR="00E327AD" w:rsidRDefault="00E327AD" w:rsidP="00131508"/>
    <w:p w:rsidR="00E327AD" w:rsidRDefault="00E327AD" w:rsidP="00E327AD">
      <w:pPr>
        <w:pStyle w:val="Heading4"/>
      </w:pPr>
      <w:r>
        <w:t>Al-Qaeda potentially steal nuclear weapons from Pakistan</w:t>
      </w:r>
    </w:p>
    <w:p w:rsidR="00E327AD" w:rsidRPr="00D30754" w:rsidRDefault="00E327AD" w:rsidP="00E327AD">
      <w:r w:rsidRPr="00D30754">
        <w:rPr>
          <w:rStyle w:val="StyleStyleBold12pt"/>
        </w:rPr>
        <w:t>Gregory 13</w:t>
      </w:r>
      <w:r>
        <w:rPr>
          <w:color w:val="000000"/>
          <w:szCs w:val="20"/>
          <w:shd w:val="clear" w:color="auto" w:fill="FFFFFF"/>
        </w:rPr>
        <w:t xml:space="preserve"> (Shaun, Professor of International Security in the School of Government and International Affairs at Durham University, “The Terrorist Threat to Nuclear Weapons in Pakistan,” European Leadership Network June 4, 2013,</w:t>
      </w:r>
      <w:r w:rsidRPr="00D30754">
        <w:t xml:space="preserve"> </w:t>
      </w:r>
      <w:hyperlink r:id="rId34" w:history="1">
        <w:r w:rsidRPr="00D30754">
          <w:t>http://www.europeanleadershipnetwork.org/the-terrorist-threat-to-nuclear-weapons-in-pakistan_613.html</w:t>
        </w:r>
      </w:hyperlink>
      <w:r w:rsidRPr="00D30754">
        <w:t>)</w:t>
      </w:r>
    </w:p>
    <w:p w:rsidR="00E327AD" w:rsidRDefault="00E327AD" w:rsidP="00E327AD">
      <w:pPr>
        <w:rPr>
          <w:rStyle w:val="StyleBoldUnderline"/>
        </w:rPr>
      </w:pPr>
      <w:r w:rsidRPr="00D30754">
        <w:rPr>
          <w:rStyle w:val="StyleBoldUnderline"/>
        </w:rPr>
        <w:t>All nuclear weapons states understand</w:t>
      </w:r>
      <w:r>
        <w:t>, however</w:t>
      </w:r>
      <w:r w:rsidRPr="00D30754">
        <w:rPr>
          <w:rStyle w:val="StyleBoldUnderline"/>
        </w:rPr>
        <w:t>, that the terrorist threat to nuclear weapons and nuclear weapons related technology is a dynamic and evolving one, shaped by factors which are both endogenous and exogenous to the terrorist groups themselves</w:t>
      </w:r>
      <w:r>
        <w:t xml:space="preserve">. The SPD (and behind them the United States and the wider international community) understands that </w:t>
      </w:r>
      <w:r w:rsidRPr="00D30754">
        <w:rPr>
          <w:rStyle w:val="StyleBoldUnderline"/>
        </w:rPr>
        <w:t xml:space="preserve">the rapid growth of Pakistan’s nuclear arsenal - as numbers increase, types of nuclear weapons diversify, and new fissile material production facilities come on stream – increases the security and safety challenges. So too does the proliferation and strength of terrorist groups in </w:t>
      </w:r>
      <w:r w:rsidRPr="00D30754">
        <w:rPr>
          <w:rStyle w:val="StyleBoldUnderline"/>
        </w:rPr>
        <w:lastRenderedPageBreak/>
        <w:t>Pakistan, including those such as Al-Qaeda which have articulated a desire to possess nuclear weapons</w:t>
      </w:r>
      <w:r w:rsidRPr="00D30754">
        <w:t xml:space="preserve"> or other WMD, and closely allied groups like the </w:t>
      </w:r>
      <w:proofErr w:type="spellStart"/>
      <w:r w:rsidRPr="00D30754">
        <w:t>Mehsud</w:t>
      </w:r>
      <w:proofErr w:type="spellEnd"/>
      <w:r w:rsidRPr="00D30754">
        <w:t xml:space="preserve"> Pakistan Taliban, </w:t>
      </w:r>
      <w:proofErr w:type="spellStart"/>
      <w:r w:rsidRPr="00D30754">
        <w:t>Lashkar</w:t>
      </w:r>
      <w:proofErr w:type="spellEnd"/>
      <w:r w:rsidRPr="00D30754">
        <w:t>-e-</w:t>
      </w:r>
      <w:proofErr w:type="spellStart"/>
      <w:r w:rsidRPr="00D30754">
        <w:t>Jhangvi</w:t>
      </w:r>
      <w:proofErr w:type="spellEnd"/>
      <w:r w:rsidRPr="00D30754">
        <w:t xml:space="preserve"> and </w:t>
      </w:r>
      <w:proofErr w:type="spellStart"/>
      <w:r w:rsidRPr="00D30754">
        <w:t>Jaish</w:t>
      </w:r>
      <w:proofErr w:type="spellEnd"/>
      <w:r w:rsidRPr="00D30754">
        <w:t>-e-</w:t>
      </w:r>
      <w:proofErr w:type="spellStart"/>
      <w:r w:rsidRPr="00D30754">
        <w:t>Muhammed</w:t>
      </w:r>
      <w:proofErr w:type="spellEnd"/>
      <w:r w:rsidRPr="00D30754">
        <w:t xml:space="preserve"> </w:t>
      </w:r>
      <w:r w:rsidRPr="00D30754">
        <w:rPr>
          <w:rStyle w:val="StyleBoldUnderline"/>
        </w:rPr>
        <w:t>which have shown themselves capable of striking against hardened military targets in Pakistan.</w:t>
      </w:r>
    </w:p>
    <w:p w:rsidR="00E327AD" w:rsidRDefault="00E327AD" w:rsidP="00131508"/>
    <w:p w:rsidR="00E327AD" w:rsidRDefault="00E327AD" w:rsidP="00131508"/>
    <w:p w:rsidR="00E327AD" w:rsidRDefault="00E327AD" w:rsidP="00131508"/>
    <w:p w:rsidR="00E327AD" w:rsidRPr="00131508" w:rsidRDefault="00E327AD" w:rsidP="00131508"/>
    <w:p w:rsidR="00AB368A" w:rsidRDefault="00131508" w:rsidP="00131508">
      <w:pPr>
        <w:pStyle w:val="Heading3"/>
      </w:pPr>
      <w:r>
        <w:lastRenderedPageBreak/>
        <w:t>A2:  Safer Interrogations Solve</w:t>
      </w:r>
    </w:p>
    <w:p w:rsidR="00131508" w:rsidRPr="00946E30" w:rsidRDefault="00131508" w:rsidP="00131508">
      <w:pPr>
        <w:pStyle w:val="Heading4"/>
      </w:pPr>
      <w:r>
        <w:t>Only Enhanced Interrogation solves, they will resist any other method</w:t>
      </w:r>
    </w:p>
    <w:p w:rsidR="00131508" w:rsidRPr="00946E30" w:rsidRDefault="00131508" w:rsidP="00131508">
      <w:proofErr w:type="spellStart"/>
      <w:r w:rsidRPr="00946E30">
        <w:rPr>
          <w:rStyle w:val="StyleStyleBold12pt"/>
        </w:rPr>
        <w:t>Thiessen</w:t>
      </w:r>
      <w:proofErr w:type="spellEnd"/>
      <w:r w:rsidRPr="00946E30">
        <w:t xml:space="preserve"> 20</w:t>
      </w:r>
      <w:r w:rsidRPr="00946E30">
        <w:rPr>
          <w:rStyle w:val="StyleStyleBold12pt"/>
        </w:rPr>
        <w:t>11</w:t>
      </w:r>
      <w:r>
        <w:t xml:space="preserve"> </w:t>
      </w:r>
      <w:r w:rsidRPr="00946E30">
        <w:t xml:space="preserve">Mark, columnist for Washington Post and visiting fellow of the American Enterprise Institute, former speechwriter for George W. Bush and Donald </w:t>
      </w:r>
      <w:proofErr w:type="spellStart"/>
      <w:r w:rsidRPr="00946E30">
        <w:t>Rumsfield</w:t>
      </w:r>
      <w:proofErr w:type="spellEnd"/>
      <w:r w:rsidRPr="00946E30">
        <w:t>, The CIA's Questioning Worked, The Washington Post, 04/21/2009, http://articles.washingtonpost.com/2009-04-21/opinions/36894735_1_ksm-interrogations-abu-zubaydah</w:t>
      </w:r>
    </w:p>
    <w:p w:rsidR="00131508" w:rsidRDefault="00131508" w:rsidP="00131508">
      <w:pPr>
        <w:tabs>
          <w:tab w:val="left" w:pos="5685"/>
          <w:tab w:val="left" w:pos="6450"/>
        </w:tabs>
      </w:pPr>
      <w:r>
        <w:tab/>
      </w:r>
      <w:r>
        <w:tab/>
      </w:r>
    </w:p>
    <w:p w:rsidR="00131508" w:rsidRPr="003F7BCC" w:rsidRDefault="00131508" w:rsidP="00131508">
      <w:pPr>
        <w:rPr>
          <w:rStyle w:val="Emphasis"/>
        </w:rPr>
      </w:pPr>
      <w:r w:rsidRPr="003F7BCC">
        <w:t xml:space="preserve">In releasing highly classified documents on the CIA interrogation program last week, President </w:t>
      </w:r>
      <w:r w:rsidRPr="003F7BCC">
        <w:rPr>
          <w:rStyle w:val="StyleBoldUnderline"/>
        </w:rPr>
        <w:t>Obama declared that the techniques used to question</w:t>
      </w:r>
      <w:r w:rsidRPr="003F7BCC">
        <w:t xml:space="preserve"> captured </w:t>
      </w:r>
      <w:r w:rsidRPr="003F7BCC">
        <w:rPr>
          <w:rStyle w:val="StyleBoldUnderline"/>
        </w:rPr>
        <w:t>terrorists "did not make us safer." This is</w:t>
      </w:r>
      <w:r w:rsidRPr="003F7BCC">
        <w:t xml:space="preserve"> patently </w:t>
      </w:r>
      <w:r w:rsidRPr="003F7BCC">
        <w:rPr>
          <w:rStyle w:val="StyleBoldUnderline"/>
        </w:rPr>
        <w:t>false. The proof is in the memos</w:t>
      </w:r>
      <w:r w:rsidRPr="003F7BCC">
        <w:t xml:space="preserve"> Obama </w:t>
      </w:r>
      <w:r w:rsidRPr="003F7BCC">
        <w:rPr>
          <w:rStyle w:val="StyleBoldUnderline"/>
        </w:rPr>
        <w:t>made public</w:t>
      </w:r>
      <w:r w:rsidRPr="003F7BCC">
        <w:t xml:space="preserve"> -- in sections that have gone virtually unreported in the media. Consider </w:t>
      </w:r>
      <w:r w:rsidRPr="003F7BCC">
        <w:rPr>
          <w:rStyle w:val="StyleBoldUnderline"/>
        </w:rPr>
        <w:t>the Justice Department memo of</w:t>
      </w:r>
      <w:r w:rsidRPr="003F7BCC">
        <w:t xml:space="preserve"> May 30, </w:t>
      </w:r>
      <w:r w:rsidRPr="003F7BCC">
        <w:rPr>
          <w:rStyle w:val="StyleBoldUnderline"/>
        </w:rPr>
        <w:t>2005</w:t>
      </w:r>
      <w:r w:rsidRPr="003F7BCC">
        <w:t xml:space="preserve">. It </w:t>
      </w:r>
      <w:r w:rsidRPr="003F7BCC">
        <w:rPr>
          <w:rStyle w:val="StyleBoldUnderline"/>
        </w:rPr>
        <w:t>notes</w:t>
      </w:r>
      <w:r w:rsidRPr="003F7BCC">
        <w:t xml:space="preserve"> that "the CIA </w:t>
      </w:r>
      <w:r w:rsidRPr="003F7BCC">
        <w:rPr>
          <w:rStyle w:val="StyleBoldUnderline"/>
        </w:rPr>
        <w:t>believes 'the intelligence acquired from these interrogations has been a key reason why al Qaeda has failed to launch a spectacular attack in the West</w:t>
      </w:r>
      <w:r w:rsidRPr="003F7BCC">
        <w:t xml:space="preserve"> since 11 September 2001.' . . . In particular, </w:t>
      </w:r>
      <w:r w:rsidRPr="003F7BCC">
        <w:rPr>
          <w:rStyle w:val="StyleBoldUnderline"/>
        </w:rPr>
        <w:t xml:space="preserve">the CIA believes that it would have been unable to obtain critical information from numerous detainees, including [Khalid Sheik Mohammed] and Abu </w:t>
      </w:r>
      <w:proofErr w:type="spellStart"/>
      <w:r w:rsidRPr="003F7BCC">
        <w:rPr>
          <w:rStyle w:val="StyleBoldUnderline"/>
        </w:rPr>
        <w:t>Zubaydah</w:t>
      </w:r>
      <w:proofErr w:type="spellEnd"/>
      <w:r w:rsidRPr="003F7BCC">
        <w:rPr>
          <w:rStyle w:val="StyleBoldUnderline"/>
        </w:rPr>
        <w:t>, without these enhanced techniques."</w:t>
      </w:r>
      <w:r w:rsidRPr="003F7BCC">
        <w:t xml:space="preserve"> The memo continues: "</w:t>
      </w:r>
      <w:r w:rsidRPr="003F7BCC">
        <w:rPr>
          <w:rStyle w:val="StyleBoldUnderline"/>
        </w:rPr>
        <w:t>Before the CIA used enhanced techniques . . . KSM resisted</w:t>
      </w:r>
      <w:r w:rsidRPr="003F7BCC">
        <w:t xml:space="preserve"> giving any answers to questions about future attacks, simply noting, 'Soon you will find out.' </w:t>
      </w:r>
      <w:proofErr w:type="gramStart"/>
      <w:r w:rsidRPr="003F7BCC">
        <w:t xml:space="preserve">" </w:t>
      </w:r>
      <w:r w:rsidRPr="003F7BCC">
        <w:rPr>
          <w:rStyle w:val="Emphasis"/>
        </w:rPr>
        <w:t>Once</w:t>
      </w:r>
      <w:proofErr w:type="gramEnd"/>
      <w:r w:rsidRPr="003F7BCC">
        <w:rPr>
          <w:rStyle w:val="Emphasis"/>
        </w:rPr>
        <w:t xml:space="preserve"> the techniques were applied, "interrogations have led to specific, actionable intelligence, as well as a general increase in the amount of intelligence regarding al Qaeda and its affiliates."</w:t>
      </w:r>
    </w:p>
    <w:p w:rsidR="00131508" w:rsidRPr="00131508" w:rsidRDefault="00131508" w:rsidP="00131508"/>
    <w:p w:rsidR="00131508" w:rsidRPr="003F7BCC" w:rsidRDefault="00131508" w:rsidP="00131508">
      <w:pPr>
        <w:pStyle w:val="Heading4"/>
      </w:pPr>
      <w:r>
        <w:t>Enhanced interrogation is the only way to get to the psychological breaking point that produces actionable intelligence.</w:t>
      </w:r>
    </w:p>
    <w:p w:rsidR="00131508" w:rsidRDefault="00131508" w:rsidP="00131508">
      <w:proofErr w:type="spellStart"/>
      <w:r w:rsidRPr="00946E30">
        <w:rPr>
          <w:rStyle w:val="StyleStyleBold12pt"/>
        </w:rPr>
        <w:t>Thiessen</w:t>
      </w:r>
      <w:proofErr w:type="spellEnd"/>
      <w:r>
        <w:t xml:space="preserve"> 20</w:t>
      </w:r>
      <w:r w:rsidRPr="00946E30">
        <w:rPr>
          <w:rStyle w:val="StyleStyleBold12pt"/>
        </w:rPr>
        <w:t>11</w:t>
      </w:r>
      <w:r>
        <w:t xml:space="preserve"> Mark, columnist for Washington Post and visiting fellow of the American Enterprise Institute, former speechwriter for George W. Bush and Donald </w:t>
      </w:r>
      <w:proofErr w:type="spellStart"/>
      <w:r>
        <w:t>Rumsfield</w:t>
      </w:r>
      <w:proofErr w:type="spellEnd"/>
      <w:r>
        <w:t xml:space="preserve">, Documented: The </w:t>
      </w:r>
      <w:proofErr w:type="spellStart"/>
      <w:r>
        <w:t>WikiLeaks</w:t>
      </w:r>
      <w:proofErr w:type="spellEnd"/>
      <w:r>
        <w:t xml:space="preserve"> That Show Enhanced Interrogation Worked, World Affairs, http://www.worldaffairsjournal.org/article/documented-wikileaks-show-enhanced-interrogation-worked</w:t>
      </w:r>
    </w:p>
    <w:p w:rsidR="00131508" w:rsidRDefault="00131508" w:rsidP="00131508"/>
    <w:p w:rsidR="00131508" w:rsidRDefault="00131508" w:rsidP="00131508">
      <w:pPr>
        <w:rPr>
          <w:rStyle w:val="StyleBoldUnderline"/>
        </w:rPr>
      </w:pPr>
      <w:r w:rsidRPr="003F7BCC">
        <w:rPr>
          <w:rStyle w:val="StyleBoldUnderline"/>
        </w:rPr>
        <w:t>Critics claim</w:t>
      </w:r>
      <w:r w:rsidRPr="003F7BCC">
        <w:t xml:space="preserve"> that </w:t>
      </w:r>
      <w:r w:rsidRPr="003F7BCC">
        <w:rPr>
          <w:rStyle w:val="StyleBoldUnderline"/>
        </w:rPr>
        <w:t>enhanced techniques do not produce good intelligence</w:t>
      </w:r>
      <w:r w:rsidRPr="003F7BCC">
        <w:t xml:space="preserve"> because people will say anything to get the techniques to stop. </w:t>
      </w:r>
      <w:r w:rsidRPr="003F7BCC">
        <w:rPr>
          <w:rStyle w:val="StyleBoldUnderline"/>
        </w:rPr>
        <w:t>But</w:t>
      </w:r>
      <w:r w:rsidRPr="003F7BCC">
        <w:t xml:space="preserve"> the memos note that, "as </w:t>
      </w:r>
      <w:r w:rsidRPr="003F7BCC">
        <w:rPr>
          <w:rStyle w:val="StyleBoldUnderline"/>
        </w:rPr>
        <w:t xml:space="preserve">Abu </w:t>
      </w:r>
      <w:proofErr w:type="spellStart"/>
      <w:r w:rsidRPr="003F7BCC">
        <w:rPr>
          <w:rStyle w:val="StyleBoldUnderline"/>
        </w:rPr>
        <w:t>Zubaydah</w:t>
      </w:r>
      <w:proofErr w:type="spellEnd"/>
      <w:r w:rsidRPr="003F7BCC">
        <w:t xml:space="preserve"> himself </w:t>
      </w:r>
      <w:r w:rsidRPr="003F7BCC">
        <w:rPr>
          <w:rStyle w:val="StyleBoldUnderline"/>
        </w:rPr>
        <w:t>explained</w:t>
      </w:r>
      <w:r w:rsidRPr="003F7BCC">
        <w:t xml:space="preserve"> with respect to </w:t>
      </w:r>
      <w:r w:rsidRPr="003F7BCC">
        <w:rPr>
          <w:rStyle w:val="StyleBoldUnderline"/>
        </w:rPr>
        <w:t>enhanced techniques, 'brothers who are captured and interrogated are permitted by Allah to provide information when they believe they have reached the limit of their ability to withhold it in the face of psychological and physical hardship."</w:t>
      </w:r>
      <w:r w:rsidRPr="003F7BCC">
        <w:t xml:space="preserve"> In other words, the </w:t>
      </w:r>
      <w:r w:rsidRPr="003F7BCC">
        <w:rPr>
          <w:rStyle w:val="StyleBoldUnderline"/>
        </w:rPr>
        <w:t>terrorists are called</w:t>
      </w:r>
      <w:r w:rsidRPr="003F7BCC">
        <w:t xml:space="preserve"> by their faith </w:t>
      </w:r>
      <w:r w:rsidRPr="003F7BCC">
        <w:rPr>
          <w:rStyle w:val="StyleBoldUnderline"/>
        </w:rPr>
        <w:t>to resist as far as they can -- and once they have done so, they are free to tell everything they know. This is because of their belief that "Islam will ultimately dominate the world and that this victory is inevitable." The job of the interrogator is to safely help the terrorist do his duty to Allah, so he then feels liberated to speak freely.</w:t>
      </w:r>
    </w:p>
    <w:p w:rsidR="00C74312" w:rsidRDefault="00C74312" w:rsidP="00131508">
      <w:pPr>
        <w:rPr>
          <w:rStyle w:val="StyleBoldUnderline"/>
        </w:rPr>
      </w:pPr>
    </w:p>
    <w:p w:rsidR="00C74312" w:rsidRDefault="00C74312" w:rsidP="00C74312">
      <w:pPr>
        <w:pStyle w:val="Heading4"/>
      </w:pPr>
      <w:r>
        <w:t>No other place for Gitmo inmates</w:t>
      </w:r>
    </w:p>
    <w:p w:rsidR="00C74312" w:rsidRPr="00E9044F" w:rsidRDefault="00C74312" w:rsidP="00C74312">
      <w:r w:rsidRPr="00E9044F">
        <w:rPr>
          <w:rStyle w:val="StyleStyleBold12pt"/>
        </w:rPr>
        <w:t>Baxter</w:t>
      </w:r>
      <w:r>
        <w:t xml:space="preserve">, </w:t>
      </w:r>
      <w:r w:rsidRPr="00E9044F">
        <w:rPr>
          <w:rStyle w:val="StyleStyleBold12pt"/>
        </w:rPr>
        <w:t>2012</w:t>
      </w:r>
      <w:r>
        <w:t xml:space="preserve"> (Adrienne Baxter, </w:t>
      </w:r>
      <w:r w:rsidRPr="000F22C5">
        <w:t>Adrienne Baxter has a master's degree in Social Work from The University of South Florida. Adrienne has several years of experience working in different health-care-related settings including substance abuse treatment facilities, home health care, and psychiatric hospitals. Her articles focus on state, local and national social issues, especially those which are re</w:t>
      </w:r>
      <w:r>
        <w:t xml:space="preserve">lated to health care in the U.S, </w:t>
      </w:r>
      <w:r w:rsidRPr="002B49A5">
        <w:t xml:space="preserve">“Guantanamo Bay, the nation's most expensive prison”, </w:t>
      </w:r>
      <w:r>
        <w:t xml:space="preserve">Examiner, 6/7/12, </w:t>
      </w:r>
      <w:r w:rsidRPr="000F22C5">
        <w:t>http://www.examiner.com/article/guantanamo-bay-the-nation-s-most-expensive-prison</w:t>
      </w:r>
      <w:r>
        <w:t>)</w:t>
      </w:r>
    </w:p>
    <w:p w:rsidR="00C74312" w:rsidRDefault="00C74312" w:rsidP="00C74312">
      <w:r w:rsidRPr="00E9044F">
        <w:rPr>
          <w:rStyle w:val="StyleBoldUnderline"/>
        </w:rPr>
        <w:t>President Obama wanted to close down Guantanamo Bay</w:t>
      </w:r>
      <w:r>
        <w:t xml:space="preserve"> in 2009 after he was elected but the </w:t>
      </w:r>
      <w:r w:rsidRPr="00E9044F">
        <w:rPr>
          <w:rStyle w:val="StyleBoldUnderline"/>
        </w:rPr>
        <w:t>U.S. Senate voted 90-6 to block the closure because, at that time, the plan was to somehow move/ integrate these detainees to various prisons within the U.S. which most Senators considered to be much too dangerous.</w:t>
      </w:r>
      <w:r>
        <w:rPr>
          <w:rStyle w:val="StyleBoldUnderline"/>
        </w:rPr>
        <w:t xml:space="preserve"> </w:t>
      </w:r>
      <w:r>
        <w:t xml:space="preserve">If these </w:t>
      </w:r>
      <w:r w:rsidRPr="00E9044F">
        <w:rPr>
          <w:rStyle w:val="StyleBoldUnderline"/>
        </w:rPr>
        <w:t xml:space="preserve">terrorist suspects are </w:t>
      </w:r>
      <w:r w:rsidRPr="00E9044F">
        <w:rPr>
          <w:rStyle w:val="Emphasis"/>
        </w:rPr>
        <w:t>so dangerous that our government doesn't want to mix them in with our own prison population</w:t>
      </w:r>
      <w:r w:rsidRPr="00E9044F">
        <w:rPr>
          <w:rStyle w:val="StyleBoldUnderline"/>
        </w:rPr>
        <w:t xml:space="preserve"> and </w:t>
      </w:r>
      <w:r w:rsidRPr="00E9044F">
        <w:rPr>
          <w:rStyle w:val="Emphasis"/>
        </w:rPr>
        <w:t>no other countries in the entire world will accept them</w:t>
      </w:r>
      <w:r w:rsidRPr="00E9044F">
        <w:rPr>
          <w:rStyle w:val="StyleBoldUnderline"/>
        </w:rPr>
        <w:t>,</w:t>
      </w:r>
      <w:r>
        <w:t xml:space="preserve"> why are the U.S. taxpayers having their hard-earned tax money spent on giving these detainees a life of luxury? Why not just make an example of them and execute them? </w:t>
      </w:r>
      <w:r w:rsidRPr="00E9044F">
        <w:rPr>
          <w:rStyle w:val="StyleBoldUnderline"/>
        </w:rPr>
        <w:t xml:space="preserve">There are some readers who will say that, according to the nation's court system, a person is </w:t>
      </w:r>
      <w:r w:rsidRPr="00E9044F">
        <w:rPr>
          <w:rStyle w:val="StyleBoldUnderline"/>
        </w:rPr>
        <w:lastRenderedPageBreak/>
        <w:t>'innocent until proven guilty' but these terrorist suspects did not grow up in this country and they certainly do not play by our rules. For such 'bleeding heart liberals', invite one of these terrorist suspects to your house for dinner with your family and have a conversation with him</w:t>
      </w:r>
      <w:r>
        <w:t xml:space="preserve"> (through an Interpreter). Your kids may be greatly impressed to learn that he might have read the 'Harry Potter' series of books which are provided in the Gitmo library in Russian and Arabic. Allow him to pray in your house. (He knows you can't understand a word he says so he'll probably be praying for the death of you and your family.) After that experience, rejoin the rest of the world with a realistic outlook regarding the prospects of anything good coming out of Guantanamo Bay. Also, write a letter to your Senator and Representative to tell them what you think about the government spending $140 million this year on that facility or $800,000 per detainee.</w:t>
      </w:r>
    </w:p>
    <w:p w:rsidR="00C74312" w:rsidRDefault="00C74312" w:rsidP="00131508">
      <w:pPr>
        <w:rPr>
          <w:rStyle w:val="StyleBoldUnderline"/>
        </w:rPr>
      </w:pPr>
    </w:p>
    <w:p w:rsidR="009B7192" w:rsidRDefault="009B7192" w:rsidP="00131508">
      <w:pPr>
        <w:rPr>
          <w:rStyle w:val="StyleBoldUnderline"/>
        </w:rPr>
      </w:pPr>
    </w:p>
    <w:p w:rsidR="009B7192" w:rsidRDefault="009B7192" w:rsidP="009B7192">
      <w:pPr>
        <w:pStyle w:val="Heading3"/>
      </w:pPr>
      <w:r>
        <w:lastRenderedPageBreak/>
        <w:t>A2:  K Solves Terror</w:t>
      </w:r>
    </w:p>
    <w:p w:rsidR="009B7192" w:rsidRPr="00C74312" w:rsidRDefault="009B7192" w:rsidP="00A177DD">
      <w:pPr>
        <w:pStyle w:val="Heading4"/>
      </w:pPr>
      <w:r w:rsidRPr="00C74312">
        <w:t>Terrorism is the spoiler – prevents the alt from succeeding</w:t>
      </w:r>
    </w:p>
    <w:p w:rsidR="009B7192" w:rsidRDefault="009B7192" w:rsidP="009B7192">
      <w:pPr>
        <w:rPr>
          <w:sz w:val="16"/>
          <w:szCs w:val="16"/>
        </w:rPr>
      </w:pPr>
      <w:r>
        <w:rPr>
          <w:rStyle w:val="StyleBoldUnderline"/>
        </w:rPr>
        <w:t xml:space="preserve">Harris ‘4 </w:t>
      </w:r>
      <w:r>
        <w:rPr>
          <w:sz w:val="16"/>
          <w:szCs w:val="16"/>
        </w:rPr>
        <w:t>(Essayist for Policy Review, Lee, Civilization and its Enemies, http://www.freerepublic.com/focus/f-news/1260214/posts)</w:t>
      </w:r>
    </w:p>
    <w:p w:rsidR="009B7192" w:rsidRDefault="009B7192" w:rsidP="009B7192">
      <w:pPr>
        <w:pStyle w:val="Cards"/>
        <w:ind w:left="0"/>
        <w:rPr>
          <w:rFonts w:ascii="Georgia" w:hAnsi="Georgia"/>
          <w:sz w:val="16"/>
          <w:szCs w:val="16"/>
        </w:rPr>
      </w:pPr>
    </w:p>
    <w:p w:rsidR="009B7192" w:rsidRDefault="009B7192" w:rsidP="009B7192">
      <w:pPr>
        <w:rPr>
          <w:rStyle w:val="StyleBoldUnderline"/>
        </w:rPr>
      </w:pPr>
      <w:r w:rsidRPr="009B7192">
        <w:rPr>
          <w:sz w:val="16"/>
          <w:szCs w:val="16"/>
        </w:rPr>
        <w:t>This is how mankind always thought of the enemy- as the one who, if you do not kill him first, will sooner or later kill you. And those who see the world this way see it very differently from those who do not.</w:t>
      </w:r>
      <w:r w:rsidRPr="009B7192">
        <w:rPr>
          <w:color w:val="000000"/>
          <w:sz w:val="16"/>
          <w:szCs w:val="16"/>
        </w:rPr>
        <w:t xml:space="preserve"> </w:t>
      </w:r>
      <w:r w:rsidRPr="009B7192">
        <w:rPr>
          <w:sz w:val="16"/>
          <w:szCs w:val="16"/>
        </w:rPr>
        <w:t>This is the major fact of our time</w:t>
      </w:r>
      <w:r w:rsidRPr="009B7192">
        <w:t xml:space="preserve">. </w:t>
      </w:r>
      <w:r w:rsidRPr="009B7192">
        <w:rPr>
          <w:rStyle w:val="StyleBoldUnderline"/>
        </w:rPr>
        <w:t xml:space="preserve">We are caught in </w:t>
      </w:r>
      <w:proofErr w:type="spellStart"/>
      <w:r w:rsidRPr="009B7192">
        <w:rPr>
          <w:rStyle w:val="StyleBoldUnderline"/>
        </w:rPr>
        <w:t>dthe</w:t>
      </w:r>
      <w:proofErr w:type="spellEnd"/>
      <w:r w:rsidRPr="009B7192">
        <w:rPr>
          <w:rStyle w:val="StyleBoldUnderline"/>
        </w:rPr>
        <w:t xml:space="preserve"> midst of a conflict between those for whom the category of the enemy is </w:t>
      </w:r>
      <w:r w:rsidRPr="009B7192">
        <w:rPr>
          <w:rStyle w:val="UnderlineBold"/>
          <w:szCs w:val="20"/>
        </w:rPr>
        <w:t>essential to their way</w:t>
      </w:r>
      <w:r w:rsidRPr="009B7192">
        <w:rPr>
          <w:rStyle w:val="UnderlineBold"/>
        </w:rPr>
        <w:t xml:space="preserve"> of organizing all human experience</w:t>
      </w:r>
      <w:r w:rsidRPr="009B7192">
        <w:rPr>
          <w:rStyle w:val="StyleBoldUnderline"/>
        </w:rPr>
        <w:t xml:space="preserve"> and those who have banished even the idea of the enemy from both public discourse</w:t>
      </w:r>
      <w:r w:rsidRPr="009B7192">
        <w:rPr>
          <w:sz w:val="16"/>
          <w:szCs w:val="16"/>
        </w:rPr>
        <w:t xml:space="preserve"> and even their innermost thoughts.</w:t>
      </w:r>
      <w:r w:rsidRPr="009B7192">
        <w:rPr>
          <w:color w:val="000000"/>
          <w:sz w:val="16"/>
          <w:szCs w:val="16"/>
        </w:rPr>
        <w:t xml:space="preserve"> </w:t>
      </w:r>
      <w:r w:rsidRPr="009B7192">
        <w:rPr>
          <w:sz w:val="16"/>
          <w:szCs w:val="16"/>
        </w:rPr>
        <w:t xml:space="preserve">But those who abhor thinking of the world through the category of the enemy must still be prepared to think about the category of the enemy. That is, </w:t>
      </w:r>
      <w:r w:rsidRPr="009B7192">
        <w:rPr>
          <w:rStyle w:val="StyleBoldUnderline"/>
        </w:rPr>
        <w:t>even if you refuse to think of anyone else as an enemy, you must acknowledge that there are people who do in fact think this way. Yet even this minimal step is a step that many of our leading intellectuals refuse to take, despite the revelation that occurred on 9/11.</w:t>
      </w:r>
      <w:r w:rsidRPr="009B7192">
        <w:rPr>
          <w:sz w:val="16"/>
          <w:szCs w:val="16"/>
        </w:rPr>
        <w:t xml:space="preserve"> </w:t>
      </w:r>
      <w:proofErr w:type="gramStart"/>
      <w:r w:rsidRPr="009B7192">
        <w:rPr>
          <w:sz w:val="16"/>
          <w:szCs w:val="16"/>
        </w:rPr>
        <w:t>they</w:t>
      </w:r>
      <w:proofErr w:type="gramEnd"/>
      <w:r w:rsidRPr="009B7192">
        <w:rPr>
          <w:sz w:val="16"/>
          <w:szCs w:val="16"/>
        </w:rPr>
        <w:t xml:space="preserve"> want to see 9/11 as a means to an end and not an end in itself. But </w:t>
      </w:r>
      <w:r w:rsidRPr="009B7192">
        <w:rPr>
          <w:rStyle w:val="StyleBoldUnderline"/>
        </w:rPr>
        <w:t xml:space="preserve">9/11 </w:t>
      </w:r>
      <w:r w:rsidRPr="009B7192">
        <w:rPr>
          <w:rStyle w:val="UnderlineBold"/>
          <w:szCs w:val="20"/>
        </w:rPr>
        <w:t>was an end in itself</w:t>
      </w:r>
      <w:r w:rsidRPr="009B7192">
        <w:rPr>
          <w:sz w:val="16"/>
          <w:szCs w:val="16"/>
        </w:rPr>
        <w:t>, and that is where we must begin.</w:t>
      </w:r>
      <w:r w:rsidRPr="009B7192">
        <w:rPr>
          <w:color w:val="000000"/>
          <w:sz w:val="16"/>
          <w:szCs w:val="16"/>
        </w:rPr>
        <w:t xml:space="preserve"> </w:t>
      </w:r>
      <w:r w:rsidRPr="009B7192">
        <w:rPr>
          <w:sz w:val="16"/>
          <w:szCs w:val="16"/>
        </w:rPr>
        <w:t xml:space="preserve">Why do they hate us? </w:t>
      </w:r>
      <w:r w:rsidRPr="009B7192">
        <w:rPr>
          <w:rStyle w:val="StyleBoldUnderline"/>
        </w:rPr>
        <w:t>They hate us because we are their enemy…It is the enemy who defines us as his enemy, and in making this definition he changes us, and changes us whether we like it or not. We cannot be the same after</w:t>
      </w:r>
      <w:r w:rsidRPr="009B7192">
        <w:rPr>
          <w:sz w:val="16"/>
          <w:szCs w:val="16"/>
        </w:rPr>
        <w:t xml:space="preserve"> we have been defined as an enemy as we were before.</w:t>
      </w:r>
      <w:r w:rsidRPr="009B7192">
        <w:rPr>
          <w:color w:val="000000"/>
          <w:sz w:val="16"/>
          <w:szCs w:val="16"/>
        </w:rPr>
        <w:t xml:space="preserve"> </w:t>
      </w:r>
      <w:r w:rsidRPr="009B7192">
        <w:rPr>
          <w:sz w:val="16"/>
          <w:szCs w:val="16"/>
        </w:rPr>
        <w:t xml:space="preserve">That is why those who uphold the values of the Enlightenment so often refuse to recognize that </w:t>
      </w:r>
      <w:r w:rsidRPr="009B7192">
        <w:rPr>
          <w:rStyle w:val="StyleBoldUnderline"/>
        </w:rPr>
        <w:t>those who are trying to kill us are their enemy. They hope that by pretending that the enemy is simply misguided, or misunderstood, or politically immature, he will cease to be an enemy</w:t>
      </w:r>
      <w:r w:rsidRPr="009B7192">
        <w:rPr>
          <w:rStyle w:val="UnderlineBold"/>
          <w:szCs w:val="20"/>
        </w:rPr>
        <w:t>. This is an illusion</w:t>
      </w:r>
      <w:r w:rsidRPr="009B7192">
        <w:rPr>
          <w:rStyle w:val="StyleBoldUnderline"/>
        </w:rPr>
        <w:t>. To see the enemy as someone who is merely an awkward negotiator</w:t>
      </w:r>
      <w:r w:rsidRPr="009B7192">
        <w:rPr>
          <w:sz w:val="16"/>
          <w:szCs w:val="16"/>
        </w:rPr>
        <w:t xml:space="preserve"> of sadly lacking in savoir faire and diplomatic aplomb is perverse. </w:t>
      </w:r>
      <w:r w:rsidRPr="009B7192">
        <w:rPr>
          <w:rStyle w:val="StyleBoldUnderline"/>
        </w:rPr>
        <w:t xml:space="preserve">It shows contempt for the depth and sincerity of his convictions, a terrible mistake to make when you are dealing with someone who wants you dead. We are the enemy of those who murdered us on 9/11. And </w:t>
      </w:r>
      <w:r w:rsidRPr="009B7192">
        <w:rPr>
          <w:rStyle w:val="UnderlineBold"/>
          <w:szCs w:val="20"/>
        </w:rPr>
        <w:t>if you are an enemy,</w:t>
      </w:r>
      <w:r w:rsidRPr="009B7192">
        <w:rPr>
          <w:rStyle w:val="UnderlineBold"/>
        </w:rPr>
        <w:t xml:space="preserve"> then you have an enemy.</w:t>
      </w:r>
      <w:r w:rsidRPr="009B7192">
        <w:rPr>
          <w:rStyle w:val="StyleBoldUnderline"/>
        </w:rPr>
        <w:t xml:space="preserve"> When you recognize it, this fact must change everything about the way you see the world.</w:t>
      </w:r>
    </w:p>
    <w:p w:rsidR="00A177DD" w:rsidRDefault="00A177DD" w:rsidP="00A177DD">
      <w:pPr>
        <w:rPr>
          <w:rFonts w:eastAsia="MS Mincho"/>
          <w:sz w:val="16"/>
          <w:lang w:val="es-EC"/>
        </w:rPr>
      </w:pPr>
      <w:r w:rsidRPr="00236850">
        <w:rPr>
          <w:b/>
          <w:bCs/>
        </w:rPr>
        <w:t>Criticism is useless at this time – we must confront terrorists that are hell bent to destroy us. </w:t>
      </w:r>
      <w:r w:rsidRPr="00236850">
        <w:rPr>
          <w:sz w:val="16"/>
        </w:rPr>
        <w:br/>
      </w:r>
      <w:r w:rsidRPr="00225F8F">
        <w:rPr>
          <w:b/>
          <w:bCs/>
          <w:shd w:val="clear" w:color="auto" w:fill="00FFFF"/>
        </w:rPr>
        <w:t>Peters 4</w:t>
      </w:r>
      <w:r w:rsidRPr="00236850">
        <w:rPr>
          <w:sz w:val="16"/>
        </w:rPr>
        <w:t> </w:t>
      </w:r>
      <w:r w:rsidRPr="00236850">
        <w:rPr>
          <w:sz w:val="16"/>
          <w:szCs w:val="16"/>
        </w:rPr>
        <w:t xml:space="preserve">[Ralph, retired U.S. Army intelligence officer, Parameters, “In Praise of Attrition.” </w:t>
      </w:r>
      <w:r w:rsidRPr="00236850">
        <w:rPr>
          <w:sz w:val="16"/>
          <w:szCs w:val="16"/>
          <w:lang w:val="es-EC"/>
        </w:rPr>
        <w:t>Summer, </w:t>
      </w:r>
      <w:hyperlink r:id="rId35" w:history="1">
        <w:r w:rsidRPr="00236850">
          <w:rPr>
            <w:color w:val="0000FF"/>
            <w:szCs w:val="16"/>
            <w:u w:val="single"/>
            <w:lang w:val="es-EC"/>
          </w:rPr>
          <w:t>http://findarticles.com/p/articles/mi_m0IBR/is_2_34/ai_n6082901/pg_1</w:t>
        </w:r>
      </w:hyperlink>
      <w:r w:rsidRPr="00236850">
        <w:rPr>
          <w:sz w:val="16"/>
          <w:szCs w:val="16"/>
          <w:lang w:val="es-EC"/>
        </w:rPr>
        <w:t>]</w:t>
      </w:r>
      <w:r w:rsidRPr="00236850">
        <w:rPr>
          <w:sz w:val="16"/>
          <w:lang w:val="es-EC"/>
        </w:rPr>
        <w:br/>
      </w:r>
    </w:p>
    <w:p w:rsidR="00A177DD" w:rsidRDefault="00A177DD" w:rsidP="00A177DD">
      <w:r w:rsidRPr="00236850">
        <w:rPr>
          <w:sz w:val="16"/>
          <w:lang w:val="es-EC"/>
        </w:rPr>
        <w:br/>
      </w:r>
      <w:r w:rsidRPr="00236850">
        <w:rPr>
          <w:lang w:val="es-EC"/>
        </w:rPr>
        <w:t xml:space="preserve">Trust me. </w:t>
      </w:r>
      <w:r w:rsidRPr="00236850">
        <w:t>We don't need discourses. We need plain talk, honest answers, and the will to close with the enemy and kill him</w:t>
      </w:r>
      <w:r w:rsidRPr="00236850">
        <w:rPr>
          <w:sz w:val="16"/>
        </w:rPr>
        <w:t xml:space="preserve">. </w:t>
      </w:r>
      <w:r w:rsidRPr="00236850">
        <w:t>And to keep on killing him until it is unmistakably clear to the entire world who won.</w:t>
      </w:r>
      <w:r w:rsidRPr="00236850">
        <w:rPr>
          <w:sz w:val="16"/>
        </w:rPr>
        <w:t xml:space="preserve"> When military officers start speaking in academic gobbledygook, it means they have nothing to contribute to the effectiveness of our forces. They badly need an assignment to Fallujah. </w:t>
      </w:r>
      <w:r w:rsidRPr="00236850">
        <w:t xml:space="preserve">Consider our enemies in the War on Terror. Men who believe, literally, that they are on a mission from God to destroy your civilization and who regard death as a promotion are not impressed by elegant maneuvers. You must find them, no matter how long it takes, </w:t>
      </w:r>
      <w:proofErr w:type="gramStart"/>
      <w:r w:rsidRPr="00236850">
        <w:t>then</w:t>
      </w:r>
      <w:proofErr w:type="gramEnd"/>
      <w:r w:rsidRPr="00236850">
        <w:t xml:space="preserve"> kill them.</w:t>
      </w:r>
      <w:r w:rsidRPr="00236850">
        <w:rPr>
          <w:sz w:val="16"/>
        </w:rPr>
        <w:t xml:space="preserve"> </w:t>
      </w:r>
      <w:r w:rsidRPr="00236850">
        <w:t>If they surrender, you must accord them their rights under the laws of war and international conventions. But, as we have learned so painfully from all the mindless, leftwing nonsense spouted about the prisoners at Guantanamo, you are much better off killing them before they have a chance to surrender.</w:t>
      </w:r>
      <w:r w:rsidRPr="00236850">
        <w:rPr>
          <w:sz w:val="16"/>
        </w:rPr>
        <w:t xml:space="preserve"> </w:t>
      </w:r>
      <w:r w:rsidRPr="00236850">
        <w:t>We have heard no end of blather about network-centric warfare, to the great profit of defense contractors. If you want to see a superb--and cheap example of "net-war," look at al Qaeda. The mere possession of technology does not ensure that it will be used effectively. And effectiveness is what matters</w:t>
      </w:r>
    </w:p>
    <w:p w:rsidR="00A177DD" w:rsidRDefault="00A177DD" w:rsidP="00A177DD"/>
    <w:p w:rsidR="00A177DD" w:rsidRPr="00E06085" w:rsidRDefault="00A177DD" w:rsidP="00A177DD">
      <w:pPr>
        <w:pStyle w:val="Heading4"/>
        <w:rPr>
          <w:rFonts w:eastAsia="Times New Roman"/>
          <w:szCs w:val="24"/>
          <w:u w:val="single"/>
        </w:rPr>
      </w:pPr>
      <w:r w:rsidRPr="00E06085">
        <w:rPr>
          <w:rFonts w:eastAsia="MS Mincho"/>
        </w:rPr>
        <w:lastRenderedPageBreak/>
        <w:t>Militaristic solutions foster long term peace – only killing terrorists can solve terrorism </w:t>
      </w:r>
      <w:r w:rsidRPr="00E06085">
        <w:rPr>
          <w:rFonts w:eastAsia="MS Mincho"/>
          <w:sz w:val="16"/>
        </w:rPr>
        <w:br/>
      </w:r>
      <w:r w:rsidRPr="00225F8F">
        <w:rPr>
          <w:rFonts w:eastAsia="MS Mincho"/>
          <w:shd w:val="clear" w:color="auto" w:fill="00FFFF"/>
        </w:rPr>
        <w:t>Peters 4</w:t>
      </w:r>
      <w:r w:rsidRPr="00E06085">
        <w:rPr>
          <w:rFonts w:eastAsia="MS Mincho"/>
          <w:sz w:val="16"/>
        </w:rPr>
        <w:t> </w:t>
      </w:r>
      <w:r w:rsidRPr="00E06085">
        <w:rPr>
          <w:rFonts w:eastAsia="MS Mincho"/>
          <w:sz w:val="16"/>
          <w:szCs w:val="16"/>
        </w:rPr>
        <w:t>[Ralph, retired U.S. Army intelligence officer, Parameters, “In Praise of Attrition.” Summer, </w:t>
      </w:r>
      <w:hyperlink r:id="rId36" w:history="1">
        <w:r w:rsidRPr="00E06085">
          <w:rPr>
            <w:rFonts w:eastAsia="MS Mincho"/>
            <w:color w:val="0000FF"/>
            <w:szCs w:val="16"/>
            <w:u w:val="single"/>
          </w:rPr>
          <w:t>http://findarticles.com/p/articles/mi_m0IBR/is_2_34/ai_n6082901/pg_1</w:t>
        </w:r>
      </w:hyperlink>
      <w:proofErr w:type="gramStart"/>
      <w:r w:rsidRPr="00E06085">
        <w:rPr>
          <w:rFonts w:eastAsia="MS Mincho"/>
          <w:sz w:val="16"/>
          <w:szCs w:val="16"/>
        </w:rPr>
        <w:t>]</w:t>
      </w:r>
      <w:proofErr w:type="gramEnd"/>
      <w:r w:rsidRPr="00E06085">
        <w:rPr>
          <w:rFonts w:eastAsia="MS Mincho"/>
          <w:sz w:val="16"/>
        </w:rPr>
        <w:br/>
      </w:r>
      <w:r w:rsidRPr="00E06085">
        <w:rPr>
          <w:rFonts w:eastAsia="MS Mincho"/>
          <w:sz w:val="16"/>
        </w:rPr>
        <w:br/>
      </w:r>
      <w:r w:rsidRPr="00E06085">
        <w:rPr>
          <w:rFonts w:eastAsia="Times New Roman"/>
          <w:szCs w:val="24"/>
          <w:u w:val="single"/>
        </w:rPr>
        <w:t>It is not enough to materially defeat your enemy. You must convince your enemy that he has been defeated. You cannot do that by bombing empty buildings. You must be willing to kill in the short term to save lives and foster peace in the long term.</w:t>
      </w:r>
      <w:r w:rsidRPr="00E06085">
        <w:rPr>
          <w:rFonts w:eastAsia="Times New Roman"/>
          <w:sz w:val="16"/>
          <w:szCs w:val="24"/>
        </w:rPr>
        <w:t xml:space="preserve"> This essay does not suppose that warfare is simple: "Just go out and kill' era." Of course, incisive attacks on command networks and control capabilities, well-considered psychological operations, and humane treatment of civilians and prisoners matter profoundly, along with many other complex factors. But </w:t>
      </w:r>
      <w:r w:rsidRPr="00E06085">
        <w:rPr>
          <w:rFonts w:eastAsia="Times New Roman"/>
          <w:szCs w:val="24"/>
          <w:u w:val="single"/>
        </w:rPr>
        <w:t>at a time when huckster contractors and "experts" who never served in uniform prophesize bloodless wars and sterile victories through technology, it's essential that those who actually must fight our nation's wars not succumb to the facile theories or shimmering vocabulary of those who wish to explain war to our soldiers from comfortable offices. It is not a matter of whether attrition is good or bad. It's necessary. Only the shedding of their blood defeats resolute enemies. Especially in our struggle with God-obsessed terrorists--the most implacable enemies our nation has ever faced there is no economical solution. Unquestionably, our long-term strategy must include a wide range of efforts to do what we, as outsiders, can to address the environmental conditions in which terrorism arises and thrives</w:t>
      </w:r>
      <w:r w:rsidRPr="00E06085">
        <w:rPr>
          <w:rFonts w:eastAsia="Times New Roman"/>
          <w:sz w:val="16"/>
          <w:szCs w:val="24"/>
        </w:rPr>
        <w:t xml:space="preserve"> (often disappointingly little--it's a self-help world). But, for now, </w:t>
      </w:r>
      <w:r w:rsidRPr="00E06085">
        <w:rPr>
          <w:rFonts w:eastAsia="Times New Roman"/>
          <w:szCs w:val="24"/>
          <w:u w:val="single"/>
        </w:rPr>
        <w:t>all we can do is to impress our enemies, our allies, and all the populations in between that we are winning and will continue to win. The only way to do that is through killing.</w:t>
      </w:r>
    </w:p>
    <w:p w:rsidR="00A177DD" w:rsidRPr="00236850" w:rsidRDefault="00A177DD" w:rsidP="00A177DD"/>
    <w:p w:rsidR="00A177DD" w:rsidRDefault="00A177DD" w:rsidP="009B7192">
      <w:pPr>
        <w:rPr>
          <w:rStyle w:val="StyleBoldUnderline"/>
        </w:rPr>
      </w:pPr>
    </w:p>
    <w:p w:rsidR="00A177DD" w:rsidRDefault="00A177DD" w:rsidP="009B7192">
      <w:pPr>
        <w:rPr>
          <w:rStyle w:val="StyleBoldUnderline"/>
        </w:rPr>
      </w:pPr>
    </w:p>
    <w:p w:rsidR="00A177DD" w:rsidRDefault="00A177DD" w:rsidP="00A177DD">
      <w:pPr>
        <w:pStyle w:val="Heading3"/>
      </w:pPr>
      <w:r>
        <w:lastRenderedPageBreak/>
        <w:t>A2:  K = Root Cause of Terror</w:t>
      </w:r>
    </w:p>
    <w:p w:rsidR="00A177DD" w:rsidRDefault="00A177DD" w:rsidP="00A177DD">
      <w:pPr>
        <w:pStyle w:val="Heading4"/>
        <w:rPr>
          <w:rStyle w:val="StyleTimesNewRoman12ptBold"/>
          <w:szCs w:val="24"/>
        </w:rPr>
      </w:pPr>
      <w:r>
        <w:rPr>
          <w:rStyle w:val="StyleTimesNewRoman12ptBold"/>
        </w:rPr>
        <w:t>There is no root cause of terrorism – that theory is a fallacy</w:t>
      </w:r>
    </w:p>
    <w:p w:rsidR="00A177DD" w:rsidRDefault="00A177DD" w:rsidP="00A177DD">
      <w:r>
        <w:rPr>
          <w:rStyle w:val="StyleTimesNewRoman12ptBold"/>
        </w:rPr>
        <w:t>Weiner ’88</w:t>
      </w:r>
      <w:r>
        <w:t xml:space="preserve"> [Justus R. Weiner, Director of the Division of American Law and former Assistant Professor of International Relations and Law at Boston University School of Law, “Terrorism: Israel’s Legal Responses”, 14 Syracuse J. Int’l L. &amp; Com. 184, 1988]</w:t>
      </w:r>
    </w:p>
    <w:p w:rsidR="00A177DD" w:rsidRDefault="00A177DD" w:rsidP="00A177DD"/>
    <w:p w:rsidR="00A177DD" w:rsidRDefault="00A177DD" w:rsidP="00A177DD">
      <w:pPr>
        <w:rPr>
          <w:sz w:val="16"/>
          <w:szCs w:val="16"/>
        </w:rPr>
      </w:pPr>
      <w:r w:rsidRPr="00A177DD">
        <w:rPr>
          <w:u w:val="single"/>
        </w:rPr>
        <w:t>Political scientists</w:t>
      </w:r>
      <w:r w:rsidRPr="00A177DD">
        <w:rPr>
          <w:sz w:val="16"/>
          <w:szCs w:val="16"/>
        </w:rPr>
        <w:t xml:space="preserve">, sociologists, psychologists </w:t>
      </w:r>
      <w:r w:rsidRPr="00A177DD">
        <w:rPr>
          <w:u w:val="single"/>
        </w:rPr>
        <w:t>and others</w:t>
      </w:r>
      <w:r w:rsidRPr="00A177DD">
        <w:rPr>
          <w:sz w:val="16"/>
          <w:szCs w:val="16"/>
        </w:rPr>
        <w:t xml:space="preserve"> </w:t>
      </w:r>
      <w:r w:rsidRPr="00A177DD">
        <w:rPr>
          <w:u w:val="single"/>
        </w:rPr>
        <w:t xml:space="preserve">theorize </w:t>
      </w:r>
      <w:r w:rsidRPr="00A177DD">
        <w:rPr>
          <w:b/>
          <w:u w:val="single"/>
        </w:rPr>
        <w:t>why terrorist acts are committed</w:t>
      </w:r>
      <w:r w:rsidRPr="00A177DD">
        <w:rPr>
          <w:sz w:val="16"/>
          <w:szCs w:val="16"/>
        </w:rPr>
        <w:t xml:space="preserve"> against Israeli targets. </w:t>
      </w:r>
      <w:r w:rsidRPr="00A177DD">
        <w:rPr>
          <w:u w:val="single"/>
        </w:rPr>
        <w:t xml:space="preserve">One </w:t>
      </w:r>
      <w:r w:rsidRPr="00A177DD">
        <w:rPr>
          <w:b/>
          <w:u w:val="single"/>
        </w:rPr>
        <w:t>popular theory is the “root cause</w:t>
      </w:r>
      <w:r w:rsidRPr="00A177DD">
        <w:rPr>
          <w:sz w:val="16"/>
          <w:szCs w:val="16"/>
        </w:rPr>
        <w:t xml:space="preserve">.” This thesis claims that were not for the frustration, deprivation, and misery of the Palestinian people, the Palestine Liberation Organization (PLO) would not commit acts of terrorism. A typical intellectual argument excusing PLO terror reasons: “Shying away from analyzing the motives for terror, or the political, economic and historical environments that breed it, overlooks the often symbiotic relationship between a terrorist and the governments and policies he fights against.” Others go one step further and turn an explanation into a justification. </w:t>
      </w:r>
      <w:proofErr w:type="spellStart"/>
      <w:r w:rsidRPr="00A177DD">
        <w:rPr>
          <w:sz w:val="16"/>
          <w:szCs w:val="16"/>
        </w:rPr>
        <w:t>Yassir</w:t>
      </w:r>
      <w:proofErr w:type="spellEnd"/>
      <w:r w:rsidRPr="00A177DD">
        <w:rPr>
          <w:sz w:val="16"/>
          <w:szCs w:val="16"/>
        </w:rPr>
        <w:t xml:space="preserve"> Arafat, the Chairman of the PLO Executive </w:t>
      </w:r>
      <w:proofErr w:type="spellStart"/>
      <w:r w:rsidRPr="00A177DD">
        <w:rPr>
          <w:sz w:val="16"/>
          <w:szCs w:val="16"/>
        </w:rPr>
        <w:t>Committtee</w:t>
      </w:r>
      <w:proofErr w:type="spellEnd"/>
      <w:r w:rsidRPr="00A177DD">
        <w:rPr>
          <w:sz w:val="16"/>
          <w:szCs w:val="16"/>
        </w:rPr>
        <w:t xml:space="preserve">, argued: “The use of the pro-Israeli media of the word ‘terrorism’ does not intimidate us, especially when it is used by forces that have colonialized peoples for hundreds of years, and accused freedom fighters of being ‘terrorists’ when they fought against occupation, terrorism and racial discrimination until they won their independence….” Regrettably, this justification has gained considerable support at the United Nations. </w:t>
      </w:r>
      <w:proofErr w:type="spellStart"/>
      <w:r w:rsidRPr="00A177DD">
        <w:rPr>
          <w:sz w:val="16"/>
          <w:szCs w:val="16"/>
        </w:rPr>
        <w:t>Benzion</w:t>
      </w:r>
      <w:proofErr w:type="spellEnd"/>
      <w:r w:rsidRPr="00A177DD">
        <w:rPr>
          <w:sz w:val="16"/>
          <w:szCs w:val="16"/>
        </w:rPr>
        <w:t xml:space="preserve"> Netanyahu, the Israeli Ambassador to the United Nations, has written in response: The typical stratagem at the United Nations, for example, has been to justify terrorism by calling it a struggle for national liberation. This is perverse enough in itself, because terrorism is always unjustifiable, regardless of professed or real goals. But it is perverse in another way. For the real goals of terrorists are in practice related to their methods. History has repeatedly given us advance warning. Those who deliberately butcher women and children do not have liberation in mind. It is not only that the ends of terrorists do not justify the means that they chose. It is that the choice of means indicates what the true ends are. Far from being fighters for freedom, the terrorists are the forerunners of a new tyranny. It is instructive to note that the French Resistance did not resort to the systematic killing of German women and children, well within reach in occupied France. A few years later, in Algeria, the FLN showed no such restraint against French occupation. France, of course, is today a democracy. Algeria is </w:t>
      </w:r>
      <w:proofErr w:type="spellStart"/>
      <w:r w:rsidRPr="00A177DD">
        <w:rPr>
          <w:sz w:val="16"/>
          <w:szCs w:val="16"/>
        </w:rPr>
        <w:t>mearly</w:t>
      </w:r>
      <w:proofErr w:type="spellEnd"/>
      <w:r w:rsidRPr="00A177DD">
        <w:rPr>
          <w:sz w:val="16"/>
          <w:szCs w:val="16"/>
        </w:rPr>
        <w:t xml:space="preserve"> another of the despotisms where terrorists have come to power. Realistically, </w:t>
      </w:r>
      <w:r w:rsidRPr="00A177DD">
        <w:rPr>
          <w:u w:val="single"/>
        </w:rPr>
        <w:t xml:space="preserve">the “root cause” theory </w:t>
      </w:r>
      <w:r w:rsidRPr="00A177DD">
        <w:rPr>
          <w:b/>
          <w:u w:val="single"/>
        </w:rPr>
        <w:t>should be recognized as the “</w:t>
      </w:r>
      <w:r w:rsidRPr="00A177DD">
        <w:rPr>
          <w:b/>
          <w:u w:val="single"/>
          <w:bdr w:val="single" w:sz="4" w:space="0" w:color="auto" w:frame="1"/>
        </w:rPr>
        <w:t>root cause fallacy</w:t>
      </w:r>
      <w:r w:rsidRPr="00A177DD">
        <w:rPr>
          <w:u w:val="single"/>
        </w:rPr>
        <w:t>.”</w:t>
      </w:r>
      <w:r w:rsidRPr="00A177DD">
        <w:rPr>
          <w:sz w:val="16"/>
          <w:szCs w:val="16"/>
        </w:rPr>
        <w:t xml:space="preserve"> This is because, on a global basis, </w:t>
      </w:r>
      <w:r w:rsidRPr="00A177DD">
        <w:rPr>
          <w:u w:val="single"/>
        </w:rPr>
        <w:t xml:space="preserve">there </w:t>
      </w:r>
      <w:r w:rsidRPr="00A177DD">
        <w:rPr>
          <w:b/>
          <w:u w:val="single"/>
        </w:rPr>
        <w:t xml:space="preserve">is </w:t>
      </w:r>
      <w:r w:rsidRPr="00A177DD">
        <w:rPr>
          <w:b/>
          <w:u w:val="single"/>
          <w:bdr w:val="single" w:sz="4" w:space="0" w:color="auto" w:frame="1"/>
        </w:rPr>
        <w:t>scant evidence</w:t>
      </w:r>
      <w:r w:rsidRPr="00A177DD">
        <w:rPr>
          <w:u w:val="single"/>
        </w:rPr>
        <w:t xml:space="preserve"> to </w:t>
      </w:r>
      <w:r w:rsidRPr="00A177DD">
        <w:rPr>
          <w:b/>
          <w:u w:val="single"/>
        </w:rPr>
        <w:t>support any direct correlation</w:t>
      </w:r>
      <w:r w:rsidRPr="00A177DD">
        <w:rPr>
          <w:u w:val="single"/>
        </w:rPr>
        <w:t xml:space="preserve"> between those who have suffered and those who commit acts of terrorism</w:t>
      </w:r>
      <w:r w:rsidRPr="00A177DD">
        <w:rPr>
          <w:sz w:val="16"/>
          <w:szCs w:val="16"/>
        </w:rPr>
        <w:t xml:space="preserve">. Indeed on both an individual and group level, </w:t>
      </w:r>
      <w:r w:rsidRPr="00A177DD">
        <w:rPr>
          <w:u w:val="single"/>
        </w:rPr>
        <w:t xml:space="preserve">many of those who have suffered </w:t>
      </w:r>
      <w:r w:rsidRPr="00A177DD">
        <w:rPr>
          <w:b/>
          <w:u w:val="single"/>
        </w:rPr>
        <w:t>most scrupulously avoid such acts</w:t>
      </w:r>
      <w:r w:rsidRPr="00A177DD">
        <w:rPr>
          <w:sz w:val="16"/>
          <w:szCs w:val="16"/>
        </w:rPr>
        <w:t>. The PLO, by contrast, purports to represent the Palestinian people, a group with options for non-violent political action and resources including wealth and education. Yet the PLO deliberately engages in terrorist acts while eschewing all other means of political redress. Any Arab leader showing the slightest inclination towards accommodation with Israel has risked assassination. Thus, PLO terror should be recognized as a cause for, not the result of, Palestinian frustration, desperation, and misery.</w:t>
      </w:r>
    </w:p>
    <w:p w:rsidR="00A177DD" w:rsidRDefault="00A177DD" w:rsidP="00A177DD">
      <w:pPr>
        <w:rPr>
          <w:sz w:val="16"/>
          <w:szCs w:val="16"/>
        </w:rPr>
      </w:pPr>
    </w:p>
    <w:p w:rsidR="00A177DD" w:rsidRDefault="00A177DD" w:rsidP="00A177DD">
      <w:pPr>
        <w:pStyle w:val="Heading4"/>
        <w:rPr>
          <w:rStyle w:val="StyleTimesNewRoman12ptBold"/>
          <w:szCs w:val="24"/>
        </w:rPr>
      </w:pPr>
      <w:r>
        <w:rPr>
          <w:rStyle w:val="StyleTimesNewRoman12ptBold"/>
        </w:rPr>
        <w:t>The most comprehensive statistical studies prove this to be true</w:t>
      </w:r>
    </w:p>
    <w:p w:rsidR="00A177DD" w:rsidRDefault="00A177DD" w:rsidP="00A177DD">
      <w:pPr>
        <w:rPr>
          <w:sz w:val="16"/>
          <w:szCs w:val="16"/>
        </w:rPr>
      </w:pPr>
      <w:r>
        <w:rPr>
          <w:rStyle w:val="StyleTimesNewRoman12ptBold"/>
        </w:rPr>
        <w:t>Stein ‘7</w:t>
      </w:r>
      <w:r>
        <w:rPr>
          <w:sz w:val="16"/>
          <w:szCs w:val="16"/>
        </w:rPr>
        <w:t xml:space="preserve"> [Zachary R. Stern, “The Face of Terrorism: Toward a Terrorist Profile” a study self-described here:  This study focuses on a more important and substantial question than the definition of terrorism. It seeks to understand the root causes of terrorism or, at the very least, to dispel popular misconceptions about those causes. If optimists like President Bush are to be believed, reducing global poverty and increasing education levels will result in a decrease in global terrorism. This approach is based on the assumption </w:t>
      </w:r>
      <w:proofErr w:type="gramStart"/>
      <w:r>
        <w:rPr>
          <w:sz w:val="16"/>
          <w:szCs w:val="16"/>
        </w:rPr>
        <w:t>that  economic</w:t>
      </w:r>
      <w:proofErr w:type="gramEnd"/>
      <w:r>
        <w:rPr>
          <w:sz w:val="16"/>
          <w:szCs w:val="16"/>
        </w:rPr>
        <w:t xml:space="preserve"> disadvantage and the inaccessibility or the denial of proper schooling creates fertile breeding grounds for terrorism. Equally unsatisfactory as an explanation, is the opposite hypothesis, exemplified by the work of Alan Krueger, that education and financial well-being actually help explain how and why terrorism is engendered. The assumptions of both sides are not borne out by the facts. They belie the complexity of the individuals and the collective histories that produce terrorists. Terrorists are deeply committed individuals, willing to risk imprisonment and death for their cause. This characteristic would indicate that ideology, and not demographic background, is the leading cause of terrorism. Since ideology and one’s commitment to it are by not easily quantifiable (nor has anyone attempted to quantify them, to date), this study will seek to disprove the demographic background argument by reviewing the relevant literature, and to further establish the point by analyzing individual terrorists’ backgrounds from a wide cross-section. It will also seek to provide some tentative answers to the question that captivates counter-terrorism experts, psychologists, and just about everyone who worries about terrorism: why does someone become a terrorist? This paper is organized as follows: first, a literature review of relevant subject material; second, a description of the methods used in this study; third, a description of the various data sources used in this study; fourth, </w:t>
      </w:r>
      <w:proofErr w:type="spellStart"/>
      <w:r>
        <w:rPr>
          <w:sz w:val="16"/>
          <w:szCs w:val="16"/>
        </w:rPr>
        <w:t>regressional</w:t>
      </w:r>
      <w:proofErr w:type="spellEnd"/>
      <w:r>
        <w:rPr>
          <w:sz w:val="16"/>
          <w:szCs w:val="16"/>
        </w:rPr>
        <w:t xml:space="preserve"> analysis of the data sources; fifth, non-</w:t>
      </w:r>
      <w:proofErr w:type="spellStart"/>
      <w:r>
        <w:rPr>
          <w:sz w:val="16"/>
          <w:szCs w:val="16"/>
        </w:rPr>
        <w:t>regressional</w:t>
      </w:r>
      <w:proofErr w:type="spellEnd"/>
      <w:r>
        <w:rPr>
          <w:sz w:val="16"/>
          <w:szCs w:val="16"/>
        </w:rPr>
        <w:t xml:space="preserve"> analysis and anecdotal cases from this study; sixth, and finally, conclusions of this study, Spring 2007]</w:t>
      </w:r>
    </w:p>
    <w:p w:rsidR="00A177DD" w:rsidRDefault="00A177DD" w:rsidP="00A177DD">
      <w:pPr>
        <w:rPr>
          <w:sz w:val="16"/>
          <w:szCs w:val="16"/>
        </w:rPr>
      </w:pPr>
      <w:r>
        <w:rPr>
          <w:sz w:val="16"/>
          <w:szCs w:val="16"/>
        </w:rPr>
        <w:t xml:space="preserve"> </w:t>
      </w:r>
    </w:p>
    <w:p w:rsidR="00A177DD" w:rsidRDefault="00A177DD" w:rsidP="00A177DD">
      <w:pPr>
        <w:rPr>
          <w:sz w:val="16"/>
          <w:szCs w:val="16"/>
        </w:rPr>
      </w:pPr>
      <w:r w:rsidRPr="00A177DD">
        <w:rPr>
          <w:u w:val="single"/>
        </w:rPr>
        <w:t xml:space="preserve">With </w:t>
      </w:r>
      <w:r w:rsidRPr="00A177DD">
        <w:rPr>
          <w:b/>
          <w:u w:val="single"/>
          <w:bdr w:val="single" w:sz="4" w:space="0" w:color="auto" w:frame="1"/>
        </w:rPr>
        <w:t>no root cause of terrorism</w:t>
      </w:r>
      <w:r w:rsidRPr="00A177DD">
        <w:rPr>
          <w:b/>
          <w:u w:val="single"/>
        </w:rPr>
        <w:t xml:space="preserve"> readily identifiable</w:t>
      </w:r>
      <w:r w:rsidRPr="00A177DD">
        <w:rPr>
          <w:u w:val="single"/>
        </w:rPr>
        <w:t xml:space="preserve">, terrorism </w:t>
      </w:r>
      <w:r w:rsidRPr="00A177DD">
        <w:rPr>
          <w:b/>
          <w:u w:val="single"/>
          <w:bdr w:val="single" w:sz="4" w:space="0" w:color="auto" w:frame="1"/>
        </w:rPr>
        <w:t>cannot be extinguished at its source</w:t>
      </w:r>
      <w:r w:rsidRPr="00A177DD">
        <w:rPr>
          <w:u w:val="single"/>
        </w:rPr>
        <w:t xml:space="preserve">, and </w:t>
      </w:r>
      <w:r w:rsidRPr="00A177DD">
        <w:rPr>
          <w:b/>
          <w:u w:val="single"/>
        </w:rPr>
        <w:t>individuals cannot be deterred from pursuing its means in the hope of securing their desired ends</w:t>
      </w:r>
      <w:r w:rsidRPr="00A177DD">
        <w:rPr>
          <w:u w:val="single"/>
        </w:rPr>
        <w:t xml:space="preserve">. This leaves </w:t>
      </w:r>
      <w:r w:rsidRPr="00A177DD">
        <w:rPr>
          <w:b/>
          <w:u w:val="single"/>
          <w:bdr w:val="single" w:sz="4" w:space="0" w:color="auto" w:frame="1"/>
        </w:rPr>
        <w:t>strong intelligence</w:t>
      </w:r>
      <w:r w:rsidRPr="00A177DD">
        <w:rPr>
          <w:u w:val="single"/>
        </w:rPr>
        <w:t xml:space="preserve"> as the </w:t>
      </w:r>
      <w:r w:rsidRPr="00A177DD">
        <w:rPr>
          <w:b/>
          <w:u w:val="single"/>
          <w:bdr w:val="single" w:sz="4" w:space="0" w:color="auto" w:frame="1"/>
        </w:rPr>
        <w:t>best tool available</w:t>
      </w:r>
      <w:r w:rsidRPr="00A177DD">
        <w:rPr>
          <w:u w:val="single"/>
        </w:rPr>
        <w:t xml:space="preserve"> to </w:t>
      </w:r>
      <w:r w:rsidRPr="00A177DD">
        <w:rPr>
          <w:b/>
          <w:u w:val="single"/>
        </w:rPr>
        <w:t>counterterrorism</w:t>
      </w:r>
      <w:r w:rsidRPr="00A177DD">
        <w:rPr>
          <w:sz w:val="16"/>
          <w:szCs w:val="16"/>
        </w:rPr>
        <w:t xml:space="preserve">. While continuing with research into terrorist demographics and profiling, the majority of resources must be directed for the most effective counterterrorism strategy, and thus in many ways we must move away from a terrorist profile. Instead, </w:t>
      </w:r>
      <w:r w:rsidRPr="00A177DD">
        <w:rPr>
          <w:u w:val="single"/>
        </w:rPr>
        <w:t xml:space="preserve">terrorist organizations </w:t>
      </w:r>
      <w:r w:rsidRPr="00A177DD">
        <w:rPr>
          <w:b/>
          <w:u w:val="single"/>
        </w:rPr>
        <w:t>must be infiltrated, their leaders rounded up, and their cells broken</w:t>
      </w:r>
      <w:r w:rsidRPr="00A177DD">
        <w:rPr>
          <w:sz w:val="16"/>
          <w:szCs w:val="16"/>
        </w:rPr>
        <w:t>.</w:t>
      </w:r>
      <w:r>
        <w:rPr>
          <w:sz w:val="16"/>
          <w:szCs w:val="16"/>
        </w:rPr>
        <w:t xml:space="preserve"> </w:t>
      </w:r>
    </w:p>
    <w:p w:rsidR="00A177DD" w:rsidRPr="00A177DD" w:rsidRDefault="00A177DD" w:rsidP="00A177DD"/>
    <w:p w:rsidR="009B7192" w:rsidRPr="009B7192" w:rsidRDefault="009B7192" w:rsidP="009B7192"/>
    <w:p w:rsidR="00D50F4A" w:rsidRDefault="00D50F4A" w:rsidP="00131508">
      <w:pPr>
        <w:rPr>
          <w:rStyle w:val="StyleBoldUnderline"/>
        </w:rPr>
      </w:pPr>
    </w:p>
    <w:p w:rsidR="00D50F4A" w:rsidRPr="00D50F4A" w:rsidRDefault="00D50F4A" w:rsidP="00D50F4A">
      <w:pPr>
        <w:pStyle w:val="Heading2"/>
      </w:pPr>
      <w:r w:rsidRPr="00D50F4A">
        <w:lastRenderedPageBreak/>
        <w:t>Politics DA</w:t>
      </w:r>
    </w:p>
    <w:p w:rsidR="00AB368A" w:rsidRDefault="00D50F4A" w:rsidP="00D50F4A">
      <w:pPr>
        <w:pStyle w:val="Heading3"/>
      </w:pPr>
      <w:r>
        <w:lastRenderedPageBreak/>
        <w:t>Obama Good</w:t>
      </w:r>
    </w:p>
    <w:p w:rsidR="00A17337" w:rsidRPr="006E5FD2" w:rsidRDefault="00A17337" w:rsidP="00A17337">
      <w:pPr>
        <w:rPr>
          <w:rStyle w:val="StyleBoldUnderline"/>
          <w:sz w:val="26"/>
          <w:szCs w:val="26"/>
          <w:u w:val="none"/>
        </w:rPr>
      </w:pPr>
      <w:r>
        <w:rPr>
          <w:rStyle w:val="StyleBoldUnderline"/>
          <w:sz w:val="26"/>
          <w:szCs w:val="26"/>
          <w:u w:val="none"/>
        </w:rPr>
        <w:t>B</w:t>
      </w:r>
      <w:r w:rsidRPr="006E5FD2">
        <w:rPr>
          <w:rStyle w:val="StyleBoldUnderline"/>
          <w:sz w:val="26"/>
          <w:szCs w:val="26"/>
          <w:u w:val="none"/>
        </w:rPr>
        <w:t xml:space="preserve">ipartisan support of keeping Guantanamo Bay among Congress and their constituents, </w:t>
      </w:r>
    </w:p>
    <w:p w:rsidR="00A17337" w:rsidRPr="00420B4E" w:rsidRDefault="00A17337" w:rsidP="00A17337">
      <w:proofErr w:type="spellStart"/>
      <w:r w:rsidRPr="00420B4E">
        <w:rPr>
          <w:rStyle w:val="StyleStyleBold12pt"/>
        </w:rPr>
        <w:t>Catalini</w:t>
      </w:r>
      <w:proofErr w:type="spellEnd"/>
      <w:r w:rsidRPr="00420B4E">
        <w:rPr>
          <w:rStyle w:val="StyleStyleBold12pt"/>
        </w:rPr>
        <w:t xml:space="preserve"> 13</w:t>
      </w:r>
      <w:r>
        <w:t>(</w:t>
      </w:r>
      <w:r w:rsidRPr="00420B4E">
        <w:t xml:space="preserve">Michael, </w:t>
      </w:r>
      <w:proofErr w:type="spellStart"/>
      <w:r w:rsidRPr="00420B4E">
        <w:t>Catalini</w:t>
      </w:r>
      <w:proofErr w:type="spellEnd"/>
      <w:r w:rsidRPr="00420B4E">
        <w:t xml:space="preserve"> is a staff writer covering politics. Previously at National Journal, he was deputy editor of Influence Alley, covering Congress and K Street. He graduated from Penn State with a bachelor's degree in journalism and has a master's degree in government from Johns Hopkins. Political Barriers Stand Between Obama and Closing Guantanamo Facility, National Journal, May 3rd 2013, </w:t>
      </w:r>
      <w:hyperlink r:id="rId37" w:history="1">
        <w:r w:rsidRPr="00420B4E">
          <w:rPr>
            <w:rStyle w:val="Hyperlink"/>
          </w:rPr>
          <w:t>http://www.nationaljournal.com/politics/political-barriers-stand-between-obama-and-closing-guantanamo-facility-20130503</w:t>
        </w:r>
      </w:hyperlink>
      <w:r>
        <w:t>)</w:t>
      </w:r>
    </w:p>
    <w:p w:rsidR="00A17337" w:rsidRPr="00CF6304" w:rsidRDefault="00A17337" w:rsidP="00A17337">
      <w:pPr>
        <w:textAlignment w:val="baseline"/>
        <w:rPr>
          <w:rFonts w:ascii="Verdana" w:eastAsia="Times New Roman" w:hAnsi="Verdana"/>
          <w:color w:val="000000"/>
          <w:sz w:val="18"/>
          <w:szCs w:val="18"/>
        </w:rPr>
      </w:pPr>
    </w:p>
    <w:p w:rsidR="00A17337" w:rsidRPr="00CF6304" w:rsidRDefault="00A17337" w:rsidP="00A17337"/>
    <w:p w:rsidR="00A17337" w:rsidRPr="00BE2194" w:rsidRDefault="00A17337" w:rsidP="00A17337">
      <w:pPr>
        <w:rPr>
          <w:sz w:val="16"/>
        </w:rPr>
      </w:pPr>
      <w:r w:rsidRPr="00A17337">
        <w:rPr>
          <w:rStyle w:val="StyleBoldUnderline"/>
        </w:rPr>
        <w:t>The last time</w:t>
      </w:r>
      <w:r w:rsidRPr="00BE2194">
        <w:rPr>
          <w:sz w:val="16"/>
        </w:rPr>
        <w:t xml:space="preserve"> President </w:t>
      </w:r>
      <w:r w:rsidRPr="00A17337">
        <w:rPr>
          <w:rStyle w:val="StyleBoldUnderline"/>
        </w:rPr>
        <w:t>Obama tried to close</w:t>
      </w:r>
      <w:r w:rsidRPr="00BE2194">
        <w:rPr>
          <w:sz w:val="16"/>
        </w:rPr>
        <w:t xml:space="preserve"> the </w:t>
      </w:r>
      <w:r w:rsidRPr="00A17337">
        <w:rPr>
          <w:rStyle w:val="StyleBoldUnderline"/>
        </w:rPr>
        <w:t>Guantanamo</w:t>
      </w:r>
      <w:r w:rsidRPr="00BE2194">
        <w:rPr>
          <w:sz w:val="16"/>
        </w:rPr>
        <w:t xml:space="preserve"> Bay detention center, </w:t>
      </w:r>
      <w:r w:rsidRPr="00A17337">
        <w:rPr>
          <w:rStyle w:val="StyleBoldUnderline"/>
        </w:rPr>
        <w:t>Congress stopped him abruptly. The Senate</w:t>
      </w:r>
      <w:r w:rsidRPr="00BE2194">
        <w:rPr>
          <w:sz w:val="16"/>
        </w:rPr>
        <w:t xml:space="preserve"> did what it rarely does: It </w:t>
      </w:r>
      <w:r w:rsidRPr="00A17337">
        <w:rPr>
          <w:rStyle w:val="StyleBoldUnderline"/>
        </w:rPr>
        <w:t>voted in bipartisan fashion, blocking his attempt</w:t>
      </w:r>
      <w:r w:rsidRPr="00BE2194">
        <w:rPr>
          <w:sz w:val="16"/>
        </w:rPr>
        <w:t xml:space="preserve"> at funding the closure. </w:t>
      </w:r>
      <w:r w:rsidRPr="00A17337">
        <w:rPr>
          <w:rStyle w:val="StyleBoldUnderline"/>
        </w:rPr>
        <w:t xml:space="preserve">Four years later, </w:t>
      </w:r>
      <w:r w:rsidRPr="00BE2194">
        <w:rPr>
          <w:rStyle w:val="StyleBoldUnderline"/>
          <w:sz w:val="16"/>
          <w:u w:val="none"/>
        </w:rPr>
        <w:t>and</w:t>
      </w:r>
      <w:r w:rsidRPr="00A17337">
        <w:rPr>
          <w:rStyle w:val="StyleBoldUnderline"/>
        </w:rPr>
        <w:t xml:space="preserve"> the political barriers</w:t>
      </w:r>
      <w:r w:rsidRPr="00BE2194">
        <w:rPr>
          <w:sz w:val="16"/>
        </w:rPr>
        <w:t xml:space="preserve"> that </w:t>
      </w:r>
      <w:r w:rsidRPr="00BE2194">
        <w:rPr>
          <w:rStyle w:val="StyleBoldUnderline"/>
          <w:sz w:val="16"/>
          <w:u w:val="none"/>
        </w:rPr>
        <w:t>blocked</w:t>
      </w:r>
      <w:r w:rsidRPr="00BE2194">
        <w:rPr>
          <w:sz w:val="16"/>
        </w:rPr>
        <w:t xml:space="preserve"> the president from closing the camp that now houses 166 detainees are as immovable as </w:t>
      </w:r>
      <w:r w:rsidRPr="00BE2194">
        <w:rPr>
          <w:rStyle w:val="StyleBoldUnderline"/>
          <w:sz w:val="16"/>
          <w:u w:val="none"/>
        </w:rPr>
        <w:t>ever</w:t>
      </w:r>
      <w:r w:rsidRPr="00BE2194">
        <w:rPr>
          <w:sz w:val="16"/>
        </w:rPr>
        <w:t xml:space="preserve">. Moving the prisoners to facilities in the U.S., a solution the administration </w:t>
      </w:r>
      <w:proofErr w:type="gramStart"/>
      <w:r w:rsidRPr="00BE2194">
        <w:rPr>
          <w:sz w:val="16"/>
        </w:rPr>
        <w:t>suggested,</w:t>
      </w:r>
      <w:proofErr w:type="gramEnd"/>
      <w:r w:rsidRPr="00BE2194">
        <w:rPr>
          <w:sz w:val="16"/>
        </w:rPr>
        <w:t xml:space="preserve"> proved to be a political minefield in 2009. Most Americans oppose closing the base, according </w:t>
      </w:r>
      <w:proofErr w:type="gramStart"/>
      <w:r w:rsidRPr="00BE2194">
        <w:rPr>
          <w:sz w:val="16"/>
        </w:rPr>
        <w:t>to a polls</w:t>
      </w:r>
      <w:proofErr w:type="gramEnd"/>
      <w:r w:rsidRPr="00BE2194">
        <w:rPr>
          <w:sz w:val="16"/>
        </w:rPr>
        <w:t xml:space="preserve">, and congressional leaders have balked at taking action. The Cuban camp is grabbing headlines again </w:t>
      </w:r>
      <w:r w:rsidRPr="00BE2194">
        <w:rPr>
          <w:rStyle w:val="StyleBoldUnderline"/>
          <w:sz w:val="16"/>
          <w:u w:val="none"/>
        </w:rPr>
        <w:t>because</w:t>
      </w:r>
      <w:r w:rsidRPr="00BE2194">
        <w:rPr>
          <w:sz w:val="16"/>
        </w:rPr>
        <w:t xml:space="preserve"> of a hunger strike among the detainees. Nearly 100 have stopped eating, and the military is forcing them to eat by placing tubes through their noses, the Associated Press reported. The president reconfirmed his opposition to the camp, responding to a question about the recent hunger strikes at Guantanamo Bay with regret in his voice. “Well, it is not a surprise to me that we've got problems in Guantanamo, which is why, when I was campaigning in 2007 and 2008 and when I was elected in 2008, I said we need to close Guantanamo. I continue to believe that we've got to close Guantanamo,” he said. </w:t>
      </w:r>
      <w:r w:rsidRPr="00A17337">
        <w:rPr>
          <w:rStyle w:val="StyleBoldUnderline"/>
          <w:b w:val="0"/>
        </w:rPr>
        <w:t>Obama blamed his failure</w:t>
      </w:r>
      <w:r w:rsidRPr="00BE2194">
        <w:rPr>
          <w:sz w:val="16"/>
        </w:rPr>
        <w:t xml:space="preserve"> to follow through on a campaign promise </w:t>
      </w:r>
      <w:r w:rsidRPr="00A17337">
        <w:rPr>
          <w:rStyle w:val="StyleBoldUnderline"/>
          <w:b w:val="0"/>
        </w:rPr>
        <w:t>on lawmakers</w:t>
      </w:r>
      <w:r w:rsidRPr="00BE2194">
        <w:rPr>
          <w:sz w:val="16"/>
        </w:rPr>
        <w:t xml:space="preserve">. “Now, </w:t>
      </w:r>
      <w:r w:rsidRPr="00A17337">
        <w:rPr>
          <w:rStyle w:val="StyleBoldUnderline"/>
          <w:b w:val="0"/>
        </w:rPr>
        <w:t>Congress determined</w:t>
      </w:r>
      <w:r w:rsidRPr="00BE2194">
        <w:rPr>
          <w:sz w:val="16"/>
        </w:rPr>
        <w:t xml:space="preserve"> that </w:t>
      </w:r>
      <w:r w:rsidRPr="00A17337">
        <w:rPr>
          <w:rStyle w:val="StyleBoldUnderline"/>
          <w:b w:val="0"/>
        </w:rPr>
        <w:t>they would not let us close it,”</w:t>
      </w:r>
      <w:r w:rsidRPr="00BE2194">
        <w:rPr>
          <w:sz w:val="16"/>
        </w:rPr>
        <w:t xml:space="preserve"> he said. Despite </w:t>
      </w:r>
      <w:r w:rsidRPr="00A17337">
        <w:rPr>
          <w:rStyle w:val="StyleBoldUnderline"/>
          <w:b w:val="0"/>
        </w:rPr>
        <w:t>Obama</w:t>
      </w:r>
      <w:r w:rsidRPr="00BE2194">
        <w:rPr>
          <w:sz w:val="16"/>
        </w:rPr>
        <w:t xml:space="preserve">’s desire to close the base and his pledge this week to “go back to this,” he touched on a political reality: Lawmakers are not inclined to touch the issue. </w:t>
      </w:r>
      <w:r w:rsidRPr="00A17337">
        <w:rPr>
          <w:rStyle w:val="StyleBoldUnderline"/>
          <w:b w:val="0"/>
        </w:rPr>
        <w:t>"The president stated that the reason Guantanamo has not closed was because of Congress. That's true,"</w:t>
      </w:r>
      <w:r w:rsidRPr="00BE2194">
        <w:rPr>
          <w:sz w:val="16"/>
        </w:rPr>
        <w:t xml:space="preserve"> Majority Leader </w:t>
      </w:r>
      <w:r w:rsidRPr="00A17337">
        <w:rPr>
          <w:rStyle w:val="StyleBoldUnderline"/>
          <w:b w:val="0"/>
        </w:rPr>
        <w:t>Harry Reid told reporters</w:t>
      </w:r>
      <w:r w:rsidRPr="00BE2194">
        <w:rPr>
          <w:sz w:val="16"/>
        </w:rPr>
        <w:t xml:space="preserve"> last month, declining to elaborate. The </w:t>
      </w:r>
      <w:r w:rsidRPr="00A17337">
        <w:rPr>
          <w:rStyle w:val="StyleBoldUnderline"/>
          <w:b w:val="0"/>
        </w:rPr>
        <w:t>stakes for Obama</w:t>
      </w:r>
      <w:r w:rsidRPr="00BE2194">
        <w:rPr>
          <w:sz w:val="16"/>
        </w:rPr>
        <w:t xml:space="preserve"> on this issue </w:t>
      </w:r>
      <w:r w:rsidRPr="00A17337">
        <w:rPr>
          <w:rStyle w:val="StyleBoldUnderline"/>
          <w:b w:val="0"/>
        </w:rPr>
        <w:t>are high when it comes to his liberal base</w:t>
      </w:r>
      <w:r w:rsidRPr="00BE2194">
        <w:rPr>
          <w:sz w:val="16"/>
        </w:rPr>
        <w:t xml:space="preserve">, who would like to see him display the courage of his convictions and close the camp. But the political will is lacking, outside a small contingent of lawmakers, including Sen. Dick Durbin of Illinois and five other liberal Democrats who sided with Obama in 2009, and left-leaning opinion writers. </w:t>
      </w:r>
      <w:r w:rsidRPr="00A17337">
        <w:rPr>
          <w:rStyle w:val="StyleBoldUnderline"/>
          <w:b w:val="0"/>
        </w:rPr>
        <w:t>Congressional Democrats</w:t>
      </w:r>
      <w:r w:rsidRPr="00BE2194">
        <w:rPr>
          <w:sz w:val="16"/>
        </w:rPr>
        <w:t xml:space="preserve">, unlike Obama, </w:t>
      </w:r>
      <w:r w:rsidRPr="00A17337">
        <w:rPr>
          <w:rStyle w:val="StyleBoldUnderline"/>
          <w:b w:val="0"/>
        </w:rPr>
        <w:t>will have to face voters</w:t>
      </w:r>
      <w:r w:rsidRPr="00BE2194">
        <w:rPr>
          <w:sz w:val="16"/>
        </w:rPr>
        <w:t xml:space="preserve"> again. And closing the camp is deeply unpopular. A Washington Post/ABC News poll in February 2012 showed that 70 percent of Americans wanted to keep the camp open to detain “terrorist suspects,” and in a 2009 Gallup Poll, a majority said they would be upset if it shut down</w:t>
      </w:r>
      <w:r w:rsidRPr="00A17337">
        <w:rPr>
          <w:rStyle w:val="StyleBoldUnderline"/>
          <w:b w:val="0"/>
        </w:rPr>
        <w:t>. In 2009, the Senate voted 90-6 to block the president’s efforts</w:t>
      </w:r>
      <w:r w:rsidRPr="00BE2194">
        <w:rPr>
          <w:sz w:val="16"/>
        </w:rPr>
        <w:t xml:space="preserve"> at closing the camp. Obama had signed an order seeking to close the detention center, but the Senate’s vote denied the administration the $80 million needed to fund the closure. Closing</w:t>
      </w:r>
      <w:r w:rsidRPr="00A17337">
        <w:rPr>
          <w:rStyle w:val="StyleBoldUnderline"/>
        </w:rPr>
        <w:t xml:space="preserve"> the camp</w:t>
      </w:r>
      <w:r w:rsidRPr="00BE2194">
        <w:rPr>
          <w:sz w:val="16"/>
        </w:rPr>
        <w:t xml:space="preserve"> in Cuba and bringing the detainees into the United States grates against the political sensibilities of many lawmakers. Jim Manley, a Democratic strategist who served as Reid’s spokesman at the time, remembers the debate very well. </w:t>
      </w:r>
      <w:r w:rsidRPr="00A17337">
        <w:rPr>
          <w:rStyle w:val="StyleBoldUnderline"/>
        </w:rPr>
        <w:t>“I'm still not sure that there's much of an appetite among Democrats on the Hill to try and deal with this issue once and for all,” Manley said</w:t>
      </w:r>
      <w:r w:rsidRPr="00BE2194">
        <w:rPr>
          <w:sz w:val="16"/>
        </w:rPr>
        <w:t xml:space="preserve"> in an interview. </w:t>
      </w:r>
    </w:p>
    <w:p w:rsidR="00A17337" w:rsidRDefault="00A17337" w:rsidP="00A17337">
      <w:pPr>
        <w:pStyle w:val="Heading4"/>
      </w:pPr>
      <w:r>
        <w:t>Plan unpopular in a bipartisan and especially Republican stance in both the House and Senate</w:t>
      </w:r>
    </w:p>
    <w:p w:rsidR="00A17337" w:rsidRPr="00420B4E" w:rsidRDefault="00A17337" w:rsidP="00A17337">
      <w:r w:rsidRPr="00420B4E">
        <w:rPr>
          <w:rStyle w:val="StyleStyleBold12pt"/>
        </w:rPr>
        <w:t>Brown 2013</w:t>
      </w:r>
      <w:r>
        <w:t>(</w:t>
      </w:r>
      <w:r w:rsidRPr="00420B4E">
        <w:t xml:space="preserve">Hayes, </w:t>
      </w:r>
      <w:proofErr w:type="gramStart"/>
      <w:r w:rsidRPr="00420B4E">
        <w:t>Brown  is</w:t>
      </w:r>
      <w:proofErr w:type="gramEnd"/>
      <w:r w:rsidRPr="00420B4E">
        <w:t xml:space="preserve"> a National Security Reporter/Blogger with ThinkProgress.org. Prior to joining </w:t>
      </w:r>
      <w:proofErr w:type="spellStart"/>
      <w:r w:rsidRPr="00420B4E">
        <w:t>ThinkProgress</w:t>
      </w:r>
      <w:proofErr w:type="spellEnd"/>
      <w:r w:rsidRPr="00420B4E">
        <w:t xml:space="preserve">, Hayes worked as a contractor at the Department of Homeland Security. Republicans Are Resisting Obama’s Renewed Attempt </w:t>
      </w:r>
      <w:proofErr w:type="gramStart"/>
      <w:r w:rsidRPr="00420B4E">
        <w:t>To</w:t>
      </w:r>
      <w:proofErr w:type="gramEnd"/>
      <w:r w:rsidRPr="00420B4E">
        <w:t xml:space="preserve"> Close Gitmo, </w:t>
      </w:r>
      <w:proofErr w:type="spellStart"/>
      <w:r w:rsidRPr="00420B4E">
        <w:t>Thinkprogress</w:t>
      </w:r>
      <w:proofErr w:type="spellEnd"/>
      <w:r w:rsidRPr="00420B4E">
        <w:t xml:space="preserve">, May 7th, 2013 </w:t>
      </w:r>
      <w:hyperlink r:id="rId38" w:history="1">
        <w:r w:rsidRPr="00420B4E">
          <w:rPr>
            <w:rStyle w:val="Hyperlink"/>
          </w:rPr>
          <w:t>http://thinkprogress.org/security/2013/05/07/1974601/republicans-vow-to-block-obamas-renewed-attempt-to-close-gitmo/?mobile=nc</w:t>
        </w:r>
      </w:hyperlink>
      <w:r>
        <w:t>)</w:t>
      </w:r>
    </w:p>
    <w:p w:rsidR="00A17337" w:rsidRDefault="00A17337" w:rsidP="00A17337">
      <w:pPr>
        <w:rPr>
          <w:rFonts w:asciiTheme="minorHAnsi" w:hAnsiTheme="minorHAnsi"/>
        </w:rPr>
      </w:pPr>
    </w:p>
    <w:p w:rsidR="00A17337" w:rsidRPr="0044179B" w:rsidRDefault="00A17337" w:rsidP="00A17337">
      <w:pPr>
        <w:rPr>
          <w:rStyle w:val="StyleBoldUnderline"/>
        </w:rPr>
      </w:pPr>
      <w:r w:rsidRPr="00BE2194">
        <w:rPr>
          <w:rFonts w:asciiTheme="minorHAnsi" w:hAnsiTheme="minorHAnsi"/>
          <w:sz w:val="16"/>
        </w:rPr>
        <w:t xml:space="preserve">President </w:t>
      </w:r>
      <w:r w:rsidRPr="00A17337">
        <w:rPr>
          <w:rStyle w:val="StyleBoldUnderline"/>
        </w:rPr>
        <w:t>Obama’s</w:t>
      </w:r>
      <w:r w:rsidRPr="00BE2194">
        <w:rPr>
          <w:rFonts w:asciiTheme="minorHAnsi" w:hAnsiTheme="minorHAnsi"/>
          <w:sz w:val="16"/>
        </w:rPr>
        <w:t xml:space="preserve"> renewed </w:t>
      </w:r>
      <w:r w:rsidRPr="00A17337">
        <w:rPr>
          <w:rStyle w:val="StyleBoldUnderline"/>
        </w:rPr>
        <w:t>calls to close</w:t>
      </w:r>
      <w:r w:rsidRPr="00BE2194">
        <w:rPr>
          <w:rFonts w:asciiTheme="minorHAnsi" w:hAnsiTheme="minorHAnsi"/>
          <w:sz w:val="16"/>
        </w:rPr>
        <w:t xml:space="preserve"> the military prison at </w:t>
      </w:r>
      <w:r w:rsidRPr="00A17337">
        <w:rPr>
          <w:rStyle w:val="StyleBoldUnderline"/>
        </w:rPr>
        <w:t>Guantanamo Bay</w:t>
      </w:r>
      <w:r w:rsidRPr="00BE2194">
        <w:rPr>
          <w:rFonts w:asciiTheme="minorHAnsi" w:hAnsiTheme="minorHAnsi"/>
          <w:sz w:val="16"/>
        </w:rPr>
        <w:t xml:space="preserve">, Cuba </w:t>
      </w:r>
      <w:r w:rsidRPr="00A17337">
        <w:rPr>
          <w:rStyle w:val="StyleBoldUnderline"/>
        </w:rPr>
        <w:t>are</w:t>
      </w:r>
      <w:r w:rsidRPr="00BE2194">
        <w:rPr>
          <w:rFonts w:asciiTheme="minorHAnsi" w:hAnsiTheme="minorHAnsi"/>
          <w:sz w:val="16"/>
        </w:rPr>
        <w:t xml:space="preserve"> already </w:t>
      </w:r>
      <w:r w:rsidRPr="00A17337">
        <w:rPr>
          <w:rStyle w:val="StyleBoldUnderline"/>
        </w:rPr>
        <w:t>being met with promises of</w:t>
      </w:r>
      <w:r w:rsidRPr="00BE2194">
        <w:rPr>
          <w:rFonts w:asciiTheme="minorHAnsi" w:hAnsiTheme="minorHAnsi"/>
          <w:sz w:val="16"/>
        </w:rPr>
        <w:t xml:space="preserve"> further </w:t>
      </w:r>
      <w:r w:rsidRPr="00A17337">
        <w:rPr>
          <w:rStyle w:val="StyleBoldUnderline"/>
        </w:rPr>
        <w:t>stonewalling from Republicans in Congress</w:t>
      </w:r>
      <w:r w:rsidRPr="00BE2194">
        <w:rPr>
          <w:rFonts w:asciiTheme="minorHAnsi" w:hAnsiTheme="minorHAnsi"/>
          <w:sz w:val="16"/>
        </w:rPr>
        <w:t xml:space="preserve">, before a new plan can even be put forward. It’s not new that Republicans oppose the idea that closing a prison that has been for years now a symbol of U.S. disregard for human rights would be in the interests of the United States, having blocked administration proposals several times. And now, </w:t>
      </w:r>
      <w:r w:rsidRPr="00A17337">
        <w:rPr>
          <w:rStyle w:val="StyleBoldUnderline"/>
        </w:rPr>
        <w:t>Republicans</w:t>
      </w:r>
      <w:r w:rsidRPr="00BE2194">
        <w:rPr>
          <w:rFonts w:asciiTheme="minorHAnsi" w:hAnsiTheme="minorHAnsi"/>
          <w:sz w:val="16"/>
        </w:rPr>
        <w:t xml:space="preserve"> are already </w:t>
      </w:r>
      <w:r w:rsidRPr="00A17337">
        <w:rPr>
          <w:rStyle w:val="StyleBoldUnderline"/>
        </w:rPr>
        <w:t>shooting down Obama’s renewed push,</w:t>
      </w:r>
      <w:r w:rsidRPr="00BE2194">
        <w:rPr>
          <w:rFonts w:asciiTheme="minorHAnsi" w:hAnsiTheme="minorHAnsi"/>
          <w:sz w:val="16"/>
        </w:rPr>
        <w:t xml:space="preserve"> mostly </w:t>
      </w:r>
      <w:r w:rsidRPr="00A17337">
        <w:rPr>
          <w:rStyle w:val="StyleBoldUnderline"/>
        </w:rPr>
        <w:t>based on previous proposals to transport detainees to “</w:t>
      </w:r>
      <w:proofErr w:type="spellStart"/>
      <w:r w:rsidRPr="00A17337">
        <w:rPr>
          <w:rStyle w:val="StyleBoldUnderline"/>
        </w:rPr>
        <w:t>supermax</w:t>
      </w:r>
      <w:proofErr w:type="spellEnd"/>
      <w:r w:rsidRPr="00A17337">
        <w:rPr>
          <w:rStyle w:val="StyleBoldUnderline"/>
        </w:rPr>
        <w:t>” prisons</w:t>
      </w:r>
      <w:r w:rsidRPr="00BE2194">
        <w:rPr>
          <w:rFonts w:asciiTheme="minorHAnsi" w:hAnsiTheme="minorHAnsi"/>
          <w:sz w:val="16"/>
        </w:rPr>
        <w:t xml:space="preserve"> in the United States: </w:t>
      </w:r>
      <w:r w:rsidRPr="00A17337">
        <w:rPr>
          <w:rStyle w:val="StyleBoldUnderline"/>
        </w:rPr>
        <w:t xml:space="preserve">Senate Minority Leader Mitch McConnell (R-KY): “There is wide, bipartisan opposition in Congress to the president’s goal of moving those terrorists to American cities and towns.” Sen. Lindsay Graham (R-SC): “[The detainees are] individuals hell-bent on our destruction and destroying our way of life.” Sen. Richard Shelby (R-AL): “All of the prisoners housed at Guantanamo are terrorists. They pose an obvious threat to our national security, and they should not be allowed to set foot on our soil.” Sen. Lamar Alexander (R-TN): “The American people expect us to keep them safe. I have yet to hear one good reason </w:t>
      </w:r>
      <w:r w:rsidRPr="00A17337">
        <w:rPr>
          <w:rStyle w:val="StyleBoldUnderline"/>
        </w:rPr>
        <w:lastRenderedPageBreak/>
        <w:t>why moving these terrorists from off our shores right into the heart of our country makes us safer.” Rep. Marsha Blackburn (R-TN): “The president needs to realize that the</w:t>
      </w:r>
      <w:r w:rsidRPr="00BE2194">
        <w:rPr>
          <w:rFonts w:asciiTheme="minorHAnsi" w:hAnsiTheme="minorHAnsi"/>
          <w:sz w:val="16"/>
        </w:rPr>
        <w:t xml:space="preserve"> Global War on </w:t>
      </w:r>
      <w:r w:rsidRPr="00A17337">
        <w:rPr>
          <w:rStyle w:val="StyleBoldUnderline"/>
        </w:rPr>
        <w:t>Terror</w:t>
      </w:r>
      <w:r w:rsidRPr="00BE2194">
        <w:rPr>
          <w:rFonts w:asciiTheme="minorHAnsi" w:hAnsiTheme="minorHAnsi"/>
          <w:sz w:val="16"/>
        </w:rPr>
        <w:t xml:space="preserve">ism </w:t>
      </w:r>
      <w:r w:rsidRPr="00A17337">
        <w:rPr>
          <w:rStyle w:val="StyleBoldUnderline"/>
        </w:rPr>
        <w:t>did not end with</w:t>
      </w:r>
      <w:r w:rsidRPr="00BE2194">
        <w:rPr>
          <w:rFonts w:asciiTheme="minorHAnsi" w:hAnsiTheme="minorHAnsi"/>
          <w:sz w:val="16"/>
        </w:rPr>
        <w:t xml:space="preserve"> the killing of </w:t>
      </w:r>
      <w:r w:rsidRPr="00A17337">
        <w:rPr>
          <w:rStyle w:val="StyleBoldUnderline"/>
        </w:rPr>
        <w:t>Osama bin Laden. The Boston bombing is a sharp reminder that there is still a</w:t>
      </w:r>
      <w:r w:rsidRPr="00BE2194">
        <w:rPr>
          <w:rFonts w:asciiTheme="minorHAnsi" w:hAnsiTheme="minorHAnsi"/>
          <w:sz w:val="16"/>
        </w:rPr>
        <w:t xml:space="preserve"> clear and </w:t>
      </w:r>
      <w:r w:rsidRPr="00A17337">
        <w:rPr>
          <w:rStyle w:val="StyleBoldUnderline"/>
        </w:rPr>
        <w:t>present threat</w:t>
      </w:r>
      <w:r w:rsidRPr="00BE2194">
        <w:rPr>
          <w:rFonts w:asciiTheme="minorHAnsi" w:hAnsiTheme="minorHAnsi"/>
          <w:sz w:val="16"/>
        </w:rPr>
        <w:t xml:space="preserve"> to our American way of life from those that mean us harm.” </w:t>
      </w:r>
      <w:r w:rsidRPr="00A17337">
        <w:rPr>
          <w:rStyle w:val="StyleBoldUnderline"/>
        </w:rPr>
        <w:t>Rep. Jimmy Duncan (R-TN): “[Detainees] are not U.S. citizens and should not be given the same rights and privileges as if they were. [...] I do not support any plan for these prisoners that puts them on U.S. soil.”</w:t>
      </w:r>
    </w:p>
    <w:p w:rsidR="00A17337" w:rsidRDefault="00A17337" w:rsidP="00D50F4A">
      <w:pPr>
        <w:pStyle w:val="Heading4"/>
      </w:pPr>
    </w:p>
    <w:p w:rsidR="00D50F4A" w:rsidRDefault="00D50F4A" w:rsidP="00D50F4A">
      <w:pPr>
        <w:pStyle w:val="Heading4"/>
      </w:pPr>
      <w:r>
        <w:t>Plan is unpopular – alternatives are viewed as less safe and domestic holding has a NIMBY attitude amongst politicians.</w:t>
      </w:r>
    </w:p>
    <w:p w:rsidR="00D50F4A" w:rsidRPr="00420058" w:rsidRDefault="00D50F4A" w:rsidP="00D50F4A">
      <w:r w:rsidRPr="00D50F4A">
        <w:rPr>
          <w:rStyle w:val="StyleStyleBold12pt"/>
        </w:rPr>
        <w:t>Rogan 12</w:t>
      </w:r>
      <w:r w:rsidRPr="00420058">
        <w:t>(Tom, Why Guantanamo Bay should remain open, Daily Caller, September 24th, 2012, http://dailycaller.com/2012/09/24/why-guantanamo-bay-should-remain-open/)</w:t>
      </w:r>
    </w:p>
    <w:p w:rsidR="00D50F4A" w:rsidRDefault="00D50F4A" w:rsidP="00D50F4A"/>
    <w:p w:rsidR="00D50F4A" w:rsidRDefault="00D50F4A" w:rsidP="00D50F4A"/>
    <w:p w:rsidR="00D50F4A" w:rsidRDefault="00D50F4A" w:rsidP="00D50F4A">
      <w:pPr>
        <w:rPr>
          <w:rStyle w:val="Emphasis"/>
        </w:rPr>
      </w:pPr>
      <w:r w:rsidRPr="00BE2194">
        <w:rPr>
          <w:sz w:val="16"/>
        </w:rPr>
        <w:t xml:space="preserve">As I see it, there are two major considerations that should drive the debate about Guantanamo’s future. The first is whether keeping the facility open is the best way for the U.S. government to protect the American people. I think it is. </w:t>
      </w:r>
      <w:r w:rsidRPr="00D50F4A">
        <w:rPr>
          <w:rStyle w:val="StyleBoldUnderline"/>
        </w:rPr>
        <w:t>It offers several compelling advantages over the alternatives. For one, the detainees are guarded by well-trained MPs, isolated from support and held in a place from which escape would be nearly impossible</w:t>
      </w:r>
      <w:r w:rsidRPr="00BE2194">
        <w:rPr>
          <w:sz w:val="16"/>
        </w:rPr>
        <w:t xml:space="preserve">. Remember, many </w:t>
      </w:r>
      <w:r w:rsidRPr="00D50F4A">
        <w:rPr>
          <w:rStyle w:val="StyleBoldUnderline"/>
        </w:rPr>
        <w:t>Guantanamo detainees are</w:t>
      </w:r>
      <w:r w:rsidRPr="00BE2194">
        <w:rPr>
          <w:sz w:val="16"/>
        </w:rPr>
        <w:t xml:space="preserve"> resourceful, ideologically </w:t>
      </w:r>
      <w:r w:rsidRPr="00D50F4A">
        <w:rPr>
          <w:rStyle w:val="StyleBoldUnderline"/>
        </w:rPr>
        <w:t>committed enemies of the United States</w:t>
      </w:r>
      <w:r w:rsidRPr="00BE2194">
        <w:rPr>
          <w:sz w:val="16"/>
        </w:rPr>
        <w:t xml:space="preserve"> who have stated that they want to maim and kill Americans, </w:t>
      </w:r>
      <w:r w:rsidRPr="00D50F4A">
        <w:rPr>
          <w:rStyle w:val="StyleBoldUnderline"/>
        </w:rPr>
        <w:t>so it’s important that they’re kept in a facility that’s as secure as possible.</w:t>
      </w:r>
      <w:r w:rsidRPr="00BE2194">
        <w:rPr>
          <w:sz w:val="16"/>
        </w:rPr>
        <w:t xml:space="preserve"> </w:t>
      </w:r>
      <w:r w:rsidRPr="00D50F4A">
        <w:rPr>
          <w:rStyle w:val="StyleBoldUnderline"/>
        </w:rPr>
        <w:t>Closing the Guantanamo facility and opening a new detention facility in the U.S. would pose profound security risks. The new facility would become a beacon for extremists</w:t>
      </w:r>
      <w:r w:rsidRPr="00BE2194">
        <w:rPr>
          <w:sz w:val="16"/>
        </w:rPr>
        <w:t xml:space="preserve"> and an expensive, highly complex challenge to secure. Just look at what happened when the Obama administration attempted to try Khalid Sheik Mohammed in New York City (an effort which it has since abandoned). </w:t>
      </w:r>
      <w:r w:rsidRPr="00D50F4A">
        <w:rPr>
          <w:rStyle w:val="Emphasis"/>
        </w:rPr>
        <w:t>And while many politicians love the idea of a domestic detention facility, few want one in their backyard.</w:t>
      </w:r>
    </w:p>
    <w:p w:rsidR="00BE2194" w:rsidRDefault="00BE2194" w:rsidP="00D50F4A">
      <w:pPr>
        <w:rPr>
          <w:rStyle w:val="Emphasis"/>
        </w:rPr>
      </w:pPr>
    </w:p>
    <w:p w:rsidR="00BE2194" w:rsidRDefault="00BE2194" w:rsidP="00BE2194">
      <w:pPr>
        <w:pStyle w:val="Heading4"/>
      </w:pPr>
      <w:r>
        <w:t>Plan unpopular – republicans and democrats want military justice</w:t>
      </w:r>
    </w:p>
    <w:p w:rsidR="00BE2194" w:rsidRPr="005109E3" w:rsidRDefault="00BE2194" w:rsidP="00BE2194">
      <w:proofErr w:type="gramStart"/>
      <w:r w:rsidRPr="005109E3">
        <w:rPr>
          <w:rStyle w:val="StyleStyleBold12pt"/>
        </w:rPr>
        <w:t>NYT 12</w:t>
      </w:r>
      <w:r>
        <w:t xml:space="preserve"> </w:t>
      </w:r>
      <w:r w:rsidRPr="005109E3">
        <w:t>(New York Times.</w:t>
      </w:r>
      <w:proofErr w:type="gramEnd"/>
      <w:r w:rsidRPr="005109E3">
        <w:t xml:space="preserve">  “Close Guantanamo Prison.”  New York Times 25 November 2012.  </w:t>
      </w:r>
      <w:proofErr w:type="gramStart"/>
      <w:r w:rsidRPr="005109E3">
        <w:t>Web.)</w:t>
      </w:r>
      <w:proofErr w:type="gramEnd"/>
      <w:r w:rsidRPr="005109E3">
        <w:t xml:space="preserve">  </w:t>
      </w:r>
      <w:hyperlink r:id="rId39" w:history="1">
        <w:r w:rsidRPr="005109E3">
          <w:rPr>
            <w:rStyle w:val="Hyperlink"/>
          </w:rPr>
          <w:t>http://www.nytimes.com/2012/11/26/opinion/close-guantanamo-prison.html?_r=0</w:t>
        </w:r>
      </w:hyperlink>
      <w:r w:rsidRPr="005109E3">
        <w:t xml:space="preserve">  EW</w:t>
      </w:r>
    </w:p>
    <w:p w:rsidR="00BE2194" w:rsidRDefault="00BE2194" w:rsidP="00BE2194">
      <w:pPr>
        <w:rPr>
          <w:rStyle w:val="StyleBoldUnderline"/>
        </w:rPr>
      </w:pPr>
    </w:p>
    <w:p w:rsidR="00BE2194" w:rsidRDefault="00BE2194" w:rsidP="00BE2194">
      <w:r w:rsidRPr="005109E3">
        <w:rPr>
          <w:rStyle w:val="StyleBoldUnderline"/>
        </w:rPr>
        <w:t>Mr. Obama did not say how he intended to move the issue forward</w:t>
      </w:r>
      <w:r w:rsidRPr="005109E3">
        <w:t xml:space="preserve"> in his second term or break the Congressional logjam. The fact is, </w:t>
      </w:r>
      <w:r w:rsidRPr="005109E3">
        <w:rPr>
          <w:rStyle w:val="StyleBoldUnderline"/>
        </w:rPr>
        <w:t>Guantánamo cannot be emptied without ending the Congressionally imposed restrictions on transferring prisoners to the United States</w:t>
      </w:r>
      <w:r w:rsidRPr="005109E3">
        <w:t xml:space="preserve">; on using funds to prepare facilities on American soil that could house Guantánamo detainees; and on releasing dozens of detainees who pose no threat, if they ever did, and who have been held far too long without charges or trial. </w:t>
      </w:r>
      <w:r w:rsidRPr="005109E3">
        <w:rPr>
          <w:rStyle w:val="StyleBoldUnderline"/>
        </w:rPr>
        <w:t>If</w:t>
      </w:r>
      <w:r w:rsidRPr="005109E3">
        <w:t xml:space="preserve"> Mr. </w:t>
      </w:r>
      <w:r w:rsidRPr="005109E3">
        <w:rPr>
          <w:rStyle w:val="StyleBoldUnderline"/>
        </w:rPr>
        <w:t>Obama is serious about fulfilling his pledge</w:t>
      </w:r>
      <w:r w:rsidRPr="005109E3">
        <w:t xml:space="preserve"> — and we trust he is — </w:t>
      </w:r>
      <w:r w:rsidRPr="005109E3">
        <w:rPr>
          <w:rStyle w:val="StyleBoldUnderline"/>
        </w:rPr>
        <w:t>he needs to become more engaged this time around and be willing to spend political capital</w:t>
      </w:r>
      <w:r w:rsidRPr="005109E3">
        <w:t xml:space="preserve">. </w:t>
      </w:r>
      <w:r w:rsidRPr="005109E3">
        <w:rPr>
          <w:rStyle w:val="StyleBoldUnderline"/>
        </w:rPr>
        <w:t>Republicans, and some Democrats</w:t>
      </w:r>
      <w:r w:rsidRPr="005109E3">
        <w:t xml:space="preserve">, who have helped to prevent the closing of the Guantánamo prison are implacable, </w:t>
      </w:r>
      <w:r w:rsidRPr="005109E3">
        <w:rPr>
          <w:rStyle w:val="StyleBoldUnderline"/>
        </w:rPr>
        <w:t>and dedicated to a propagandistic argument that military justice for terrorists is somehow tougher and more reliable than civilian justice</w:t>
      </w:r>
      <w:r w:rsidRPr="005109E3">
        <w:t>. The opposite is true, but the administration has made the case poorly.</w:t>
      </w:r>
    </w:p>
    <w:p w:rsidR="00BE2194" w:rsidRDefault="00BE2194" w:rsidP="00D50F4A">
      <w:pPr>
        <w:rPr>
          <w:rStyle w:val="StyleBoldUnderline"/>
        </w:rPr>
      </w:pPr>
    </w:p>
    <w:p w:rsidR="00BE2194" w:rsidRDefault="00BE2194" w:rsidP="00BE2194">
      <w:pPr>
        <w:pStyle w:val="Heading4"/>
      </w:pPr>
      <w:r>
        <w:t>Congress continues to shoot the plan down</w:t>
      </w:r>
    </w:p>
    <w:p w:rsidR="00BE2194" w:rsidRDefault="00BE2194" w:rsidP="00BE2194">
      <w:r w:rsidRPr="00726792">
        <w:rPr>
          <w:rStyle w:val="StyleStyleBold12pt"/>
        </w:rPr>
        <w:t>Weill 13</w:t>
      </w:r>
      <w:r>
        <w:t xml:space="preserve"> (Anna D Weill, student at Columbia University.  “Guantanamo Bay Hunger Strike: Gitmo Inmates Starve to Make Their Voices Heard.  </w:t>
      </w:r>
      <w:proofErr w:type="spellStart"/>
      <w:proofErr w:type="gramStart"/>
      <w:r>
        <w:t>PolicyMic</w:t>
      </w:r>
      <w:proofErr w:type="spellEnd"/>
      <w:r>
        <w:t xml:space="preserve"> April 2013.</w:t>
      </w:r>
      <w:proofErr w:type="gramEnd"/>
      <w:r>
        <w:t xml:space="preserve">  </w:t>
      </w:r>
      <w:proofErr w:type="gramStart"/>
      <w:r>
        <w:t>Web.)</w:t>
      </w:r>
      <w:proofErr w:type="gramEnd"/>
      <w:r>
        <w:t xml:space="preserve">  </w:t>
      </w:r>
      <w:hyperlink r:id="rId40" w:history="1">
        <w:r w:rsidRPr="00726792">
          <w:rPr>
            <w:rStyle w:val="Hyperlink"/>
          </w:rPr>
          <w:t>https://www.policymic.com/articles/38409/guantanamo-bay-hunger-strike-gitmo-inmates-starve-to-make-their-voices-heard/491311</w:t>
        </w:r>
      </w:hyperlink>
      <w:r>
        <w:t xml:space="preserve">  EW </w:t>
      </w:r>
    </w:p>
    <w:p w:rsidR="00BE2194" w:rsidRDefault="00BE2194" w:rsidP="00BE2194">
      <w:pPr>
        <w:rPr>
          <w:rStyle w:val="StyleBoldUnderline"/>
        </w:rPr>
      </w:pPr>
      <w:r w:rsidRPr="00726792">
        <w:t xml:space="preserve">When President Barack </w:t>
      </w:r>
      <w:r w:rsidRPr="00726792">
        <w:rPr>
          <w:rStyle w:val="StyleBoldUnderline"/>
        </w:rPr>
        <w:t>Obama</w:t>
      </w:r>
      <w:r w:rsidRPr="00726792">
        <w:t xml:space="preserve"> took office in 2009, he </w:t>
      </w:r>
      <w:r w:rsidRPr="00726792">
        <w:rPr>
          <w:rStyle w:val="StyleBoldUnderline"/>
        </w:rPr>
        <w:t>vowed to shut down the Guantanamo Bay prison within a year</w:t>
      </w:r>
      <w:r w:rsidRPr="00726792">
        <w:t xml:space="preserve">. When </w:t>
      </w:r>
      <w:r w:rsidRPr="00726792">
        <w:rPr>
          <w:rStyle w:val="StyleBoldUnderline"/>
        </w:rPr>
        <w:t>Congress vehemently shot down this plan</w:t>
      </w:r>
      <w:r w:rsidRPr="00726792">
        <w:t xml:space="preserve">, </w:t>
      </w:r>
      <w:r w:rsidRPr="00726792">
        <w:rPr>
          <w:rStyle w:val="StyleBoldUnderline"/>
        </w:rPr>
        <w:t>Obama suggested building a facility to house the detainees in Illinois. Once again, Congress refused, and banned the use of any American money for the transfer of Gitmo prisoners</w:t>
      </w:r>
      <w:r w:rsidRPr="00726792">
        <w:t xml:space="preserve">. One purpose of this ban was to prevent any of the detainees from obtaining a civil trial. </w:t>
      </w:r>
      <w:r w:rsidRPr="00726792">
        <w:rPr>
          <w:rStyle w:val="StyleBoldUnderline"/>
        </w:rPr>
        <w:t>They claimed that the suspects should be handled by the military only</w:t>
      </w:r>
      <w:r w:rsidRPr="00726792">
        <w:t xml:space="preserve">. Soon, Gitmo was considered "President Obama's shame." And as the hunger strike gains momentum, with the military officials treating it as a </w:t>
      </w:r>
      <w:r w:rsidRPr="00726792">
        <w:lastRenderedPageBreak/>
        <w:t xml:space="preserve">suicide attempt from the prisoners and therefore continuing to force-feed, President Obama may be forced to rethink the whole situation. </w:t>
      </w:r>
      <w:r w:rsidRPr="00726792">
        <w:rPr>
          <w:rStyle w:val="StyleBoldUnderline"/>
        </w:rPr>
        <w:t>Some UN officials are urging him to renew his support for the closing of Guantanamo Bay.</w:t>
      </w:r>
    </w:p>
    <w:p w:rsidR="00C74312" w:rsidRDefault="00C74312" w:rsidP="00BE2194">
      <w:pPr>
        <w:rPr>
          <w:rStyle w:val="StyleBoldUnderline"/>
        </w:rPr>
      </w:pPr>
    </w:p>
    <w:p w:rsidR="00C74312" w:rsidRDefault="00C74312" w:rsidP="00C74312">
      <w:pPr>
        <w:pStyle w:val="Heading2"/>
      </w:pPr>
      <w:r>
        <w:lastRenderedPageBreak/>
        <w:t>Dip Cap</w:t>
      </w:r>
    </w:p>
    <w:p w:rsidR="00C74312" w:rsidRDefault="00C74312" w:rsidP="00C74312">
      <w:pPr>
        <w:pStyle w:val="Heading3"/>
      </w:pPr>
      <w:r>
        <w:lastRenderedPageBreak/>
        <w:t>Links</w:t>
      </w:r>
    </w:p>
    <w:p w:rsidR="00C74312" w:rsidRPr="007B1D31" w:rsidRDefault="00C74312" w:rsidP="00C74312">
      <w:pPr>
        <w:keepNext/>
        <w:keepLines/>
        <w:autoSpaceDE w:val="0"/>
        <w:autoSpaceDN w:val="0"/>
        <w:adjustRightInd w:val="0"/>
        <w:spacing w:before="200"/>
        <w:outlineLvl w:val="3"/>
        <w:rPr>
          <w:b/>
          <w:bCs/>
          <w:szCs w:val="20"/>
        </w:rPr>
      </w:pPr>
      <w:r w:rsidRPr="007B1D31">
        <w:rPr>
          <w:b/>
          <w:bCs/>
          <w:szCs w:val="20"/>
        </w:rPr>
        <w:t>Plan uses Dip Cap and puts National Security at risk</w:t>
      </w:r>
    </w:p>
    <w:p w:rsidR="00C74312" w:rsidRPr="007B1D31" w:rsidRDefault="00C74312" w:rsidP="00C74312">
      <w:pPr>
        <w:autoSpaceDE w:val="0"/>
        <w:autoSpaceDN w:val="0"/>
        <w:adjustRightInd w:val="0"/>
        <w:rPr>
          <w:szCs w:val="20"/>
        </w:rPr>
      </w:pPr>
      <w:r w:rsidRPr="007B1D31">
        <w:rPr>
          <w:rStyle w:val="StyleStyleBold12pt"/>
        </w:rPr>
        <w:t>Schreiber</w:t>
      </w:r>
      <w:r>
        <w:rPr>
          <w:szCs w:val="20"/>
        </w:rPr>
        <w:t xml:space="preserve">, </w:t>
      </w:r>
      <w:r w:rsidRPr="007B1D31">
        <w:rPr>
          <w:rStyle w:val="StyleStyleBold12pt"/>
        </w:rPr>
        <w:t>2010</w:t>
      </w:r>
      <w:r>
        <w:rPr>
          <w:szCs w:val="20"/>
        </w:rPr>
        <w:t xml:space="preserve"> (</w:t>
      </w:r>
      <w:r w:rsidRPr="007B1D31">
        <w:rPr>
          <w:szCs w:val="20"/>
        </w:rPr>
        <w:t>Jeff Schreiber</w:t>
      </w:r>
      <w:r>
        <w:rPr>
          <w:szCs w:val="20"/>
        </w:rPr>
        <w:t xml:space="preserve">, </w:t>
      </w:r>
      <w:r w:rsidRPr="007B1D31">
        <w:rPr>
          <w:szCs w:val="20"/>
        </w:rPr>
        <w:t>Jeff Schreiber, founder and managing editor of America’s Right, wasn’t always on the right side of the traditional political spectrum.</w:t>
      </w:r>
      <w:r>
        <w:rPr>
          <w:szCs w:val="20"/>
        </w:rPr>
        <w:t xml:space="preserve"> </w:t>
      </w:r>
      <w:r w:rsidRPr="007B1D31">
        <w:rPr>
          <w:szCs w:val="20"/>
        </w:rPr>
        <w:t>Or the correct side, for that matter.</w:t>
      </w:r>
      <w:r>
        <w:rPr>
          <w:szCs w:val="20"/>
        </w:rPr>
        <w:t xml:space="preserve"> </w:t>
      </w:r>
      <w:r w:rsidRPr="007B1D31">
        <w:rPr>
          <w:szCs w:val="20"/>
        </w:rPr>
        <w:t>A 2000 graduate from Auburn University, Jeff took his Bachelor’s Degree in Journalism and began his professional career at the Seneca Daily Journal-Messenger, a small daily newspaper in the Golden Corner of the Palmetto State, where he covered county and city government and more in Pickens Cou</w:t>
      </w:r>
      <w:r>
        <w:rPr>
          <w:szCs w:val="20"/>
        </w:rPr>
        <w:t>nty and Clemson, South Carolina, “</w:t>
      </w:r>
      <w:r w:rsidRPr="007B1D31">
        <w:rPr>
          <w:szCs w:val="20"/>
        </w:rPr>
        <w:t xml:space="preserve">A Few Notes on </w:t>
      </w:r>
      <w:proofErr w:type="spellStart"/>
      <w:r w:rsidRPr="007B1D31">
        <w:rPr>
          <w:szCs w:val="20"/>
        </w:rPr>
        <w:t>WikiLeaks</w:t>
      </w:r>
      <w:proofErr w:type="spellEnd"/>
      <w:r>
        <w:rPr>
          <w:szCs w:val="20"/>
        </w:rPr>
        <w:t xml:space="preserve">”, America’s Right, </w:t>
      </w:r>
      <w:r w:rsidRPr="007B1D31">
        <w:rPr>
          <w:szCs w:val="20"/>
        </w:rPr>
        <w:t>November 28, 2010</w:t>
      </w:r>
      <w:r>
        <w:rPr>
          <w:szCs w:val="20"/>
        </w:rPr>
        <w:t xml:space="preserve">, </w:t>
      </w:r>
      <w:r w:rsidRPr="007B1D31">
        <w:rPr>
          <w:szCs w:val="20"/>
        </w:rPr>
        <w:t>http://americasright.com/2010/11/28/a-few-notes-on-wikileaks/</w:t>
      </w:r>
      <w:r>
        <w:rPr>
          <w:szCs w:val="20"/>
        </w:rPr>
        <w:t>)</w:t>
      </w:r>
    </w:p>
    <w:p w:rsidR="00C74312" w:rsidRPr="007B1D31" w:rsidRDefault="00C74312" w:rsidP="00C74312">
      <w:pPr>
        <w:autoSpaceDE w:val="0"/>
        <w:autoSpaceDN w:val="0"/>
        <w:adjustRightInd w:val="0"/>
        <w:rPr>
          <w:szCs w:val="20"/>
        </w:rPr>
      </w:pPr>
      <w:r w:rsidRPr="007B1D31">
        <w:rPr>
          <w:b/>
          <w:bCs/>
          <w:szCs w:val="20"/>
          <w:u w:val="single"/>
        </w:rPr>
        <w:t>We don’t want terrorists in our country</w:t>
      </w:r>
      <w:r w:rsidRPr="007B1D31">
        <w:rPr>
          <w:szCs w:val="20"/>
        </w:rPr>
        <w:t xml:space="preserve">. The House GOP even introduced legislation looking to prevent just that from happening. </w:t>
      </w:r>
      <w:r w:rsidRPr="007B1D31">
        <w:rPr>
          <w:b/>
          <w:bCs/>
          <w:szCs w:val="20"/>
          <w:u w:val="single"/>
        </w:rPr>
        <w:t>Should it come as a surprise that other nations feel the same way, so much so that what amounts to diplomatic bribery needs to be undertaken in order to facilitate such a transfer?</w:t>
      </w:r>
      <w:r w:rsidRPr="007B1D31">
        <w:rPr>
          <w:szCs w:val="20"/>
        </w:rPr>
        <w:t xml:space="preserve"> </w:t>
      </w:r>
      <w:r w:rsidRPr="007B1D31">
        <w:rPr>
          <w:b/>
          <w:bCs/>
          <w:szCs w:val="20"/>
          <w:u w:val="single"/>
        </w:rPr>
        <w:t>Unfortunately, this administration cares so much about appeasing its far left base that it would rather spend what diplomatic capital we have on achieving the goal of shuttering Guantanamo Bay–and thus putting our national security at risk purely for the sake of politics–than reserve our capacity for deal-making for times in which we truly need it — perhaps in the ongoing fight against Islamic jihad at its roots overseas</w:t>
      </w:r>
      <w:r w:rsidRPr="007B1D31">
        <w:rPr>
          <w:szCs w:val="20"/>
        </w:rPr>
        <w:t>.</w:t>
      </w:r>
    </w:p>
    <w:p w:rsidR="00C74312" w:rsidRPr="00E975EC" w:rsidRDefault="00C74312" w:rsidP="00C74312">
      <w:pPr>
        <w:pStyle w:val="Heading4"/>
      </w:pPr>
      <w:r>
        <w:t>Diplomatic Capital needed to close Gitmo</w:t>
      </w:r>
    </w:p>
    <w:p w:rsidR="00C74312" w:rsidRDefault="00C74312" w:rsidP="00C74312">
      <w:proofErr w:type="spellStart"/>
      <w:r w:rsidRPr="00E975EC">
        <w:rPr>
          <w:rStyle w:val="StyleStyleBold12pt"/>
        </w:rPr>
        <w:t>Schanzer</w:t>
      </w:r>
      <w:proofErr w:type="spellEnd"/>
      <w:r>
        <w:t xml:space="preserve">, </w:t>
      </w:r>
      <w:r w:rsidRPr="00E975EC">
        <w:rPr>
          <w:rStyle w:val="StyleStyleBold12pt"/>
        </w:rPr>
        <w:t>2008</w:t>
      </w:r>
      <w:r>
        <w:t xml:space="preserve"> (</w:t>
      </w:r>
      <w:r w:rsidRPr="00E975EC">
        <w:t xml:space="preserve">David H. </w:t>
      </w:r>
      <w:proofErr w:type="spellStart"/>
      <w:r w:rsidRPr="00E975EC">
        <w:t>Schanzer</w:t>
      </w:r>
      <w:proofErr w:type="spellEnd"/>
      <w:r>
        <w:t>, Areas of Expertise •National Security and Defense ◦Emergency Preparedness ◦Homeland Security ◦Privacy and Civil Liberties ◦Terrorism &amp; Bioterrorism Education: J.D., cum laude, Harvard Law School, 1989 Editor, Harvard Law Review, 1987 A.B., cum laude, Harvard University, 1985 Research Categories: Terrorism, national security policy and law, homeland security, emergency preparedness &amp; response Research Description: Strategies and policies for combatting international and domestic terrorism, “</w:t>
      </w:r>
      <w:r w:rsidRPr="00E975EC">
        <w:t>New Administration Should Move Swiftly to Close Guantánamo</w:t>
      </w:r>
      <w:r>
        <w:t xml:space="preserve">”, </w:t>
      </w:r>
      <w:r w:rsidRPr="00E975EC">
        <w:t>Duke Sanford School of Public Policy</w:t>
      </w:r>
      <w:r>
        <w:t xml:space="preserve">, </w:t>
      </w:r>
      <w:r w:rsidRPr="00BA18F2">
        <w:t>November 6, 2008</w:t>
      </w:r>
      <w:r>
        <w:t xml:space="preserve">, </w:t>
      </w:r>
      <w:hyperlink r:id="rId41" w:history="1">
        <w:r w:rsidRPr="00727DB2">
          <w:rPr>
            <w:rStyle w:val="Hyperlink"/>
          </w:rPr>
          <w:t>http://news.sanford.duke.edu/news-type/commentary/2008/new-administration-should-move-swiftly-close-guant%C3%A1namo</w:t>
        </w:r>
      </w:hyperlink>
      <w:r>
        <w:t>)</w:t>
      </w:r>
    </w:p>
    <w:p w:rsidR="00C74312" w:rsidRDefault="00C74312" w:rsidP="00C74312">
      <w:r w:rsidRPr="00E975EC">
        <w:t xml:space="preserve">The second group consists of </w:t>
      </w:r>
      <w:r w:rsidRPr="00E975EC">
        <w:rPr>
          <w:rStyle w:val="StyleBoldUnderline"/>
        </w:rPr>
        <w:t>detainees</w:t>
      </w:r>
      <w:r w:rsidRPr="00E975EC">
        <w:t xml:space="preserve"> who our military has determined present no danger, but </w:t>
      </w:r>
      <w:r w:rsidRPr="00E975EC">
        <w:rPr>
          <w:rStyle w:val="StyleBoldUnderline"/>
        </w:rPr>
        <w:t xml:space="preserve">have not been released because we cannot find a country that will take them. </w:t>
      </w:r>
      <w:r w:rsidRPr="00E975EC">
        <w:t xml:space="preserve">The new </w:t>
      </w:r>
      <w:r w:rsidRPr="00E975EC">
        <w:rPr>
          <w:rStyle w:val="StyleBoldUnderline"/>
        </w:rPr>
        <w:t>president will have to expend some diplomatic capital on convincing our allies to share the burden of closing Guantánamo by taking custody of these individuals.</w:t>
      </w:r>
      <w:r w:rsidRPr="00E975EC">
        <w:t xml:space="preserve"> For this mission to succeed, however, we will need to avoid what happened earlier this month, when a </w:t>
      </w:r>
      <w:r w:rsidRPr="00E975EC">
        <w:rPr>
          <w:rStyle w:val="StyleBoldUnderline"/>
        </w:rPr>
        <w:t>State Department effort to place 17 Uighur detainees abroad was undercut by Justice Department statements that they are extremely dangerous</w:t>
      </w:r>
      <w:r w:rsidRPr="00E975EC">
        <w:t>.</w:t>
      </w:r>
    </w:p>
    <w:p w:rsidR="00C74312" w:rsidRDefault="00C74312" w:rsidP="00C74312"/>
    <w:p w:rsidR="00C74312" w:rsidRDefault="00C74312" w:rsidP="00C74312">
      <w:pPr>
        <w:pStyle w:val="Heading4"/>
      </w:pPr>
      <w:r>
        <w:t>Diplomatic Capital spent closing Guantanamo</w:t>
      </w:r>
    </w:p>
    <w:p w:rsidR="00C74312" w:rsidRDefault="00C74312" w:rsidP="00C74312">
      <w:r w:rsidRPr="00256293">
        <w:rPr>
          <w:rStyle w:val="StyleStyleBold12pt"/>
        </w:rPr>
        <w:t>AFP</w:t>
      </w:r>
      <w:r>
        <w:t xml:space="preserve">, </w:t>
      </w:r>
      <w:r w:rsidRPr="00256293">
        <w:rPr>
          <w:rStyle w:val="StyleStyleBold12pt"/>
        </w:rPr>
        <w:t>2011</w:t>
      </w:r>
      <w:r w:rsidRPr="00256293">
        <w:t>(</w:t>
      </w:r>
      <w:r>
        <w:t xml:space="preserve">“Obama vows repeal of Guantanamo curbs”, Google, </w:t>
      </w:r>
      <w:r w:rsidRPr="0046296F">
        <w:t>Jan 7, 2011</w:t>
      </w:r>
      <w:r>
        <w:t xml:space="preserve">, </w:t>
      </w:r>
      <w:r w:rsidRPr="0046296F">
        <w:t>http://www.google.com/hostednews/afp/article/ALeqM5jE7qFCw66V3W4TfCzfjXKzH9Nm0w?docId=CNG.a873154189fae54fc673166df8ae65f2.7f1</w:t>
      </w:r>
      <w:r>
        <w:t>)</w:t>
      </w:r>
      <w:r>
        <w:rPr>
          <w:rStyle w:val="StyleStyleBold12pt"/>
        </w:rPr>
        <w:t xml:space="preserve"> </w:t>
      </w:r>
    </w:p>
    <w:p w:rsidR="00C74312" w:rsidRPr="00E975EC" w:rsidRDefault="00C74312" w:rsidP="00C74312">
      <w:r>
        <w:t xml:space="preserve">He said that other </w:t>
      </w:r>
      <w:r w:rsidRPr="00BA18F2">
        <w:rPr>
          <w:rStyle w:val="StyleBoldUnderline"/>
        </w:rPr>
        <w:t>measures designed to prevent the administration transferring detainees to the custody or effective control of foreign countries interfered with US foreign policy and national security imperatives</w:t>
      </w:r>
      <w:r>
        <w:t>. "</w:t>
      </w:r>
      <w:r w:rsidRPr="00BA18F2">
        <w:rPr>
          <w:rStyle w:val="StyleBoldUnderline"/>
        </w:rPr>
        <w:t>We must have the ability to act swiftly and to have broad flexibility in conducting our negotiations with foreign countries</w:t>
      </w:r>
      <w:r>
        <w:t xml:space="preserve">," he said. </w:t>
      </w:r>
      <w:r w:rsidRPr="00BA18F2">
        <w:rPr>
          <w:rStyle w:val="StyleBoldUnderline"/>
        </w:rPr>
        <w:t>The White House has spent substantial time and diplomatic capital trying to cajole foreign partners to accept inmates from Guantanamo.</w:t>
      </w:r>
      <w:r>
        <w:rPr>
          <w:rStyle w:val="StyleBoldUnderline"/>
        </w:rPr>
        <w:t xml:space="preserve"> </w:t>
      </w:r>
      <w:r>
        <w:t>In a press conference in December, Obama said that he remained committed to closing the camp. "One of the most powerful tools we have to keep the American people safe is not providing al Qaeda and jihadists recruiting tools for fledgling terrorists," he said.</w:t>
      </w:r>
    </w:p>
    <w:p w:rsidR="00C74312" w:rsidRPr="00C74312" w:rsidRDefault="00C74312" w:rsidP="00C74312"/>
    <w:p w:rsidR="00BE2194" w:rsidRPr="00D50F4A" w:rsidRDefault="00BE2194" w:rsidP="00D50F4A">
      <w:pPr>
        <w:rPr>
          <w:rStyle w:val="StyleBoldUnderline"/>
        </w:rPr>
      </w:pPr>
    </w:p>
    <w:p w:rsidR="00D50F4A" w:rsidRDefault="00D50F4A" w:rsidP="00D50F4A"/>
    <w:p w:rsidR="00A17337" w:rsidRDefault="00A17337" w:rsidP="00A17337">
      <w:pPr>
        <w:pStyle w:val="Heading2"/>
      </w:pPr>
      <w:r>
        <w:lastRenderedPageBreak/>
        <w:t>Spending DA</w:t>
      </w:r>
    </w:p>
    <w:p w:rsidR="00A17337" w:rsidRDefault="00A17337" w:rsidP="00A17337">
      <w:pPr>
        <w:pStyle w:val="Heading3"/>
      </w:pPr>
      <w:r>
        <w:lastRenderedPageBreak/>
        <w:t>1nc</w:t>
      </w:r>
    </w:p>
    <w:p w:rsidR="00A17337" w:rsidRPr="00A4463A" w:rsidRDefault="00A17337" w:rsidP="00A17337">
      <w:pPr>
        <w:pStyle w:val="Heading4"/>
      </w:pPr>
      <w:r w:rsidRPr="00A4463A">
        <w:t>Guantanamo closing will force U.S to waste money and spend more money on new ones without much change to global opinion</w:t>
      </w:r>
    </w:p>
    <w:p w:rsidR="00A17337" w:rsidRPr="00A4463A" w:rsidRDefault="00A17337" w:rsidP="00A17337">
      <w:proofErr w:type="spellStart"/>
      <w:r w:rsidRPr="00A4463A">
        <w:rPr>
          <w:rStyle w:val="StyleStyleBold12pt"/>
        </w:rPr>
        <w:t>Nemish</w:t>
      </w:r>
      <w:proofErr w:type="spellEnd"/>
      <w:r w:rsidRPr="00A4463A">
        <w:rPr>
          <w:rStyle w:val="StyleStyleBold12pt"/>
        </w:rPr>
        <w:t xml:space="preserve"> 9 </w:t>
      </w:r>
      <w:r w:rsidRPr="00A4463A">
        <w:t>Major in the Air Force writing research report, To Close or Not to Close: Guantanamo Bay, Air Command and Staff University, April 2009, http://dtlweb.au.af.mil///exlibris/dtl/d3_1/apache_media/L2V4bGlicmlzL2R0bC9kM18xL2FwYWNoZV9tZWRpYS8zMzgzOA==.pdf</w:t>
      </w:r>
    </w:p>
    <w:p w:rsidR="00A17337" w:rsidRDefault="00A17337" w:rsidP="00A17337">
      <w:pPr>
        <w:rPr>
          <w:rStyle w:val="StyleBoldUnderline"/>
        </w:rPr>
      </w:pPr>
    </w:p>
    <w:p w:rsidR="00A17337" w:rsidRPr="00D64F9C" w:rsidRDefault="00A17337" w:rsidP="00A17337">
      <w:pPr>
        <w:rPr>
          <w:rStyle w:val="StyleBoldUnderline"/>
        </w:rPr>
      </w:pPr>
      <w:r w:rsidRPr="00B00285">
        <w:rPr>
          <w:rStyle w:val="StyleBoldUnderline"/>
        </w:rPr>
        <w:t>Another reason to keep Guantanamo Bay open involves the amount of resources already invested</w:t>
      </w:r>
      <w:r w:rsidRPr="006D04A1">
        <w:t xml:space="preserve"> in the current facility. </w:t>
      </w:r>
      <w:r w:rsidRPr="00B00285">
        <w:rPr>
          <w:rStyle w:val="StyleBoldUnderline"/>
        </w:rPr>
        <w:t>The U.S. has already spent a substantial amount of money to ensure Guantanamo Bay meets a high standard for detainee operations. For instance, the government spent approximately $54 million to build the high-security detention facilities</w:t>
      </w:r>
      <w:r w:rsidRPr="006D04A1">
        <w:t xml:space="preserve">.35 In addition, </w:t>
      </w:r>
      <w:r w:rsidRPr="00B00285">
        <w:rPr>
          <w:rStyle w:val="StyleBoldUnderline"/>
        </w:rPr>
        <w:t>Guantanamo</w:t>
      </w:r>
      <w:r w:rsidRPr="006D04A1">
        <w:t xml:space="preserve"> Bay </w:t>
      </w:r>
      <w:r w:rsidRPr="00B00285">
        <w:rPr>
          <w:rStyle w:val="StyleBoldUnderline"/>
        </w:rPr>
        <w:t>added</w:t>
      </w:r>
      <w:r w:rsidRPr="006D04A1">
        <w:t xml:space="preserve"> a new “expeditionary legal complex” for the military commission </w:t>
      </w:r>
      <w:r w:rsidRPr="00F055C2">
        <w:rPr>
          <w:rStyle w:val="StyleBoldUnderline"/>
        </w:rPr>
        <w:t xml:space="preserve">trials at a price of $10 to $12 million.36 Another $4.4 million went towards construction costs for a fence around </w:t>
      </w:r>
      <w:r w:rsidRPr="00F055C2">
        <w:t>the radio range</w:t>
      </w:r>
      <w:r w:rsidRPr="006D04A1">
        <w:t xml:space="preserve"> where Joint Task Force- Guantanamo Bay (JTF-GTMO) houses their electronic monitoring equipment.37 Annually, the government spends an estimated $125 million in operating costs.38 Finally, </w:t>
      </w:r>
      <w:r w:rsidRPr="00B00285">
        <w:rPr>
          <w:rStyle w:val="StyleBoldUnderline"/>
        </w:rPr>
        <w:t>Guantanamo Bay has a medical facility with a staff of more than 100 personnel, up to 30 inpatient beds, a physical-therapy area, pharmacy, radiology department, central sterilization area, and a single-bed operating room</w:t>
      </w:r>
      <w:r>
        <w:t xml:space="preserve">. </w:t>
      </w:r>
      <w:r w:rsidRPr="006D04A1">
        <w:t xml:space="preserve">Another popular argument for leaving Guantanamo Bay open is that merely closing the prison will not guarantee a change in world opinion. Most likely, </w:t>
      </w:r>
      <w:r w:rsidRPr="00D7132F">
        <w:rPr>
          <w:rStyle w:val="StyleBoldUnderline"/>
        </w:rPr>
        <w:t>criticism will follow Guantanamo Bay to its next home of record. While many claim detainee abuse and poor living conditions, the fact is that these same people are going to believe these conditions will exist anywhere.</w:t>
      </w:r>
      <w:r w:rsidRPr="006D04A1">
        <w:t xml:space="preserve"> Former Vice President </w:t>
      </w:r>
      <w:r w:rsidRPr="00D64F9C">
        <w:rPr>
          <w:rStyle w:val="StyleBoldUnderline"/>
        </w:rPr>
        <w:t>Cheney offered</w:t>
      </w:r>
      <w:r w:rsidRPr="006D04A1">
        <w:t xml:space="preserve">, “My own personal view is that those who are </w:t>
      </w:r>
      <w:r>
        <w:t>t</w:t>
      </w:r>
      <w:r w:rsidRPr="006D04A1">
        <w:t xml:space="preserve">hese figures may seem extraordinary, but the key point </w:t>
      </w:r>
      <w:r w:rsidRPr="00D64F9C">
        <w:rPr>
          <w:rStyle w:val="StyleBoldUnderline"/>
        </w:rPr>
        <w:t>is</w:t>
      </w:r>
      <w:r w:rsidRPr="006D04A1">
        <w:t xml:space="preserve"> that it </w:t>
      </w:r>
      <w:r w:rsidRPr="00D64F9C">
        <w:rPr>
          <w:rStyle w:val="StyleBoldUnderline"/>
        </w:rPr>
        <w:t>will</w:t>
      </w:r>
      <w:r w:rsidRPr="006D04A1">
        <w:t xml:space="preserve"> probably </w:t>
      </w:r>
      <w:r w:rsidRPr="00D64F9C">
        <w:rPr>
          <w:rStyle w:val="StyleBoldUnderline"/>
        </w:rPr>
        <w:t>cost this much or more to establish comparable new facilities in the U.S. to accommodate the remaining detainees. In addition, what expense comes with transferring them to any of these locations? Why spend this amount of money again, rather than keep the current facilities</w:t>
      </w:r>
      <w:r>
        <w:rPr>
          <w:rStyle w:val="StyleBoldUnderline"/>
        </w:rPr>
        <w:t xml:space="preserve"> </w:t>
      </w:r>
      <w:r w:rsidRPr="00D64F9C">
        <w:rPr>
          <w:rStyle w:val="StyleBoldUnderline"/>
        </w:rPr>
        <w:t>in operation? It clearly does not pass the common sense test.</w:t>
      </w:r>
    </w:p>
    <w:p w:rsidR="00A17337" w:rsidRDefault="00A17337" w:rsidP="00A17337"/>
    <w:p w:rsidR="00E7728E" w:rsidRDefault="00E7728E" w:rsidP="00E7728E">
      <w:pPr>
        <w:pStyle w:val="Heading1"/>
      </w:pPr>
      <w:r>
        <w:lastRenderedPageBreak/>
        <w:t>Counterplans</w:t>
      </w:r>
    </w:p>
    <w:p w:rsidR="00E7728E" w:rsidRDefault="00E7728E" w:rsidP="00E7728E">
      <w:pPr>
        <w:pStyle w:val="Heading2"/>
      </w:pPr>
      <w:r>
        <w:lastRenderedPageBreak/>
        <w:t>Reform</w:t>
      </w:r>
    </w:p>
    <w:p w:rsidR="00E7728E" w:rsidRDefault="00E7728E" w:rsidP="00E7728E">
      <w:pPr>
        <w:pStyle w:val="Heading3"/>
      </w:pPr>
      <w:r>
        <w:lastRenderedPageBreak/>
        <w:t>Reforming GITMO Solves</w:t>
      </w:r>
    </w:p>
    <w:p w:rsidR="00E7728E" w:rsidRDefault="00E7728E" w:rsidP="00E7728E">
      <w:pPr>
        <w:pStyle w:val="Heading4"/>
      </w:pPr>
      <w:r>
        <w:t>Changing the trial process solves-</w:t>
      </w:r>
      <w:proofErr w:type="spellStart"/>
      <w:r>
        <w:t>Aff</w:t>
      </w:r>
      <w:proofErr w:type="spellEnd"/>
      <w:r>
        <w:t xml:space="preserve"> unnecessary and unsafe</w:t>
      </w:r>
    </w:p>
    <w:p w:rsidR="00E7728E" w:rsidRPr="00554F11" w:rsidRDefault="00E7728E" w:rsidP="00E7728E">
      <w:proofErr w:type="spellStart"/>
      <w:r w:rsidRPr="00554F11">
        <w:rPr>
          <w:rStyle w:val="StyleStyleBold12pt"/>
        </w:rPr>
        <w:t>Hammel</w:t>
      </w:r>
      <w:proofErr w:type="spellEnd"/>
      <w:r w:rsidRPr="00554F11">
        <w:rPr>
          <w:rStyle w:val="StyleStyleBold12pt"/>
        </w:rPr>
        <w:t xml:space="preserve"> 10</w:t>
      </w:r>
      <w:r>
        <w:t xml:space="preserve"> (Tom, Associate Account Strategist at Google, Associate Account Executive at Yelp, Intern at U.S. House of Representatives, Analyst, End-User Research at IT Brand Pulse, Product Manager at SCHAP, Associate Editor at Atlas Omega Media, Opinion Editor at The Daily Aztec, Copy Editor at The Daily Aztec, Opinion Columnist at The Daily Aztec, San Diego State University,  “THE REALIST: Closing Guantanamo Bay impractical for US safety,” The Daily Aztec., April 3, 2010, </w:t>
      </w:r>
      <w:hyperlink r:id="rId42" w:history="1">
        <w:r w:rsidRPr="00F203AD">
          <w:rPr>
            <w:rStyle w:val="Hyperlink"/>
          </w:rPr>
          <w:t>http://www.thedailyaztec.com/</w:t>
        </w:r>
      </w:hyperlink>
      <w:r>
        <w:t>) SS</w:t>
      </w:r>
    </w:p>
    <w:p w:rsidR="00E7728E" w:rsidRDefault="00E7728E" w:rsidP="00E7728E">
      <w:pPr>
        <w:rPr>
          <w:rStyle w:val="StyleBoldUnderline"/>
        </w:rPr>
      </w:pPr>
      <w:r w:rsidRPr="005021EE">
        <w:rPr>
          <w:rStyle w:val="StyleBoldUnderline"/>
        </w:rPr>
        <w:t>The plan to close the prison was impractical from the beginning.</w:t>
      </w:r>
      <w:r w:rsidRPr="00554F11">
        <w:rPr>
          <w:sz w:val="14"/>
        </w:rPr>
        <w:t xml:space="preserve"> It was ultimately just another part of Obama’s elaborate campaign rhetoric. Now, according to The New York Times, the Obama administration has no timetable for shutting it down and is still debating about “how broadly to define the types of terrorism suspects who may be detained without trials as wartime prisoners.” It is </w:t>
      </w:r>
      <w:r w:rsidRPr="00554F11">
        <w:rPr>
          <w:rStyle w:val="StyleBoldUnderline"/>
        </w:rPr>
        <w:t>absolutely senseless to get rid of a detention facility for enemy combatants for the sole reason that it is a symbol of outdated policies</w:t>
      </w:r>
      <w:r w:rsidRPr="00554F11">
        <w:rPr>
          <w:sz w:val="14"/>
        </w:rPr>
        <w:t xml:space="preserve">. It is far too late to change the minds of the millions of Americans and abroad who continue to unconditionally criticize our nation for creating a two-front war in the Middle East to get retribution on Al Qaeda and the Taliban for orchestrating the Sept. 11 attacks. This generational attitude was developed throughout the past nine years and it will endure far past when the U.S. finally withdraws from the wars in Iraq and Afghanistan. It is obvious </w:t>
      </w:r>
      <w:r w:rsidRPr="00554F11">
        <w:rPr>
          <w:rStyle w:val="StyleBoldUnderline"/>
        </w:rPr>
        <w:t>our country needs a facility to hold enemy combatants as long as we are in this war. By closing the facility to appease those fixated on the previous administration, we would be forced to shift that financial and security burden to the states and would have to hold terrorism detainees within our borders.</w:t>
      </w:r>
      <w:r>
        <w:rPr>
          <w:rStyle w:val="StyleBoldUnderline"/>
        </w:rPr>
        <w:t xml:space="preserve"> </w:t>
      </w:r>
      <w:r w:rsidRPr="00554F11">
        <w:rPr>
          <w:sz w:val="14"/>
        </w:rPr>
        <w:t xml:space="preserve">For the past two months, American opinion in favor of this plan has corroded. </w:t>
      </w:r>
      <w:r w:rsidRPr="00554F11">
        <w:rPr>
          <w:rStyle w:val="StyleBoldUnderline"/>
        </w:rPr>
        <w:t>On Jan. 22, the day Guantanamo Bay was scheduled to close, 47 percent of the public favored keeping it. According to a CNN poll released two months later, 60 percent of Americans favor continuing to operate the prison camps. To follow through with this plan now would not only defy strategic and financial sensibility, it would defy the opinions of the majority of the American public.</w:t>
      </w:r>
      <w:r w:rsidRPr="00554F11">
        <w:rPr>
          <w:sz w:val="14"/>
        </w:rPr>
        <w:t xml:space="preserve"> Through decisive legal action, </w:t>
      </w:r>
      <w:r w:rsidRPr="00554F11">
        <w:rPr>
          <w:rStyle w:val="StyleBoldUnderline"/>
        </w:rPr>
        <w:t>Obama is able to prove he is dedicated to a new position toward war that could effectively deal with enemy captives while still respecting international law. He could do this without shutting down Guantanamo Bay and instead simply changing the trial process</w:t>
      </w:r>
      <w:r w:rsidRPr="00554F11">
        <w:rPr>
          <w:sz w:val="14"/>
        </w:rPr>
        <w:t xml:space="preserve">. According to an estimate released by The Pentagon in January, 20 percent of the 560 detainees released from Guantanamo Bay have returned to the Middle East and rejoined terrorist organizations. This is unacceptable. We need to create an effective tribunal system that can prosecute Al Qaeda combatants and affiliates for taking hostile action against the U.S. Conservatives argue for the use of military tribunals, but only three detainees have been sentenced through this process. And these tribunals do not abide by recognized international law. In contrast, we have </w:t>
      </w:r>
      <w:r w:rsidRPr="00554F11">
        <w:rPr>
          <w:rStyle w:val="StyleBoldUnderline"/>
        </w:rPr>
        <w:t>prosecuted more than 400 terrorism detainees in U.S. federal courts, granting suspected Al Qaeda insurgents more due process rights. We have granted all but three terrorism detainees the rights of a U.S. civilian facing criminal charges during their trials regardless of the fact that we captured them while fighting a war.</w:t>
      </w:r>
      <w:r>
        <w:rPr>
          <w:rStyle w:val="StyleBoldUnderline"/>
        </w:rPr>
        <w:t xml:space="preserve"> </w:t>
      </w:r>
      <w:r w:rsidRPr="00554F11">
        <w:rPr>
          <w:sz w:val="14"/>
        </w:rPr>
        <w:t xml:space="preserve">The Obama administration needs to stop debating and decide who can legally be considered an “enemy combatant” so it can take decisive action and solidify a legal standard for dealing with current detainees. This will allow us to weigh the risk of releasing the remaining 183 in a single court system, provide them with a trial and more effectively ensure they will not return to the front line. All of this should be done through a completely modified and restructured military tribunal court system built into the Guantanamo Bay facility. This will eliminate the cost and security risk of transporting detainees into the country for trial in civilian courts in the U.S. Furthermore, Obama should alter this military court system to meet the basic rights requirements of international law, such as withholding testimonies gathered during interrogations from court and informing detainees of the charges held against them. </w:t>
      </w:r>
      <w:r w:rsidRPr="00554F11">
        <w:rPr>
          <w:rStyle w:val="StyleBoldUnderline"/>
        </w:rPr>
        <w:t xml:space="preserve">Guantanamo Bay should not be closed </w:t>
      </w:r>
      <w:r w:rsidRPr="00554F11">
        <w:rPr>
          <w:sz w:val="14"/>
        </w:rPr>
        <w:t>and only remembered as a symbol of unchecked presidential power.</w:t>
      </w:r>
      <w:r w:rsidRPr="00554F11">
        <w:rPr>
          <w:rStyle w:val="StyleBoldUnderline"/>
        </w:rPr>
        <w:t xml:space="preserve"> It is a facility that can serve a greater purpose for our country than it has in the past.</w:t>
      </w:r>
    </w:p>
    <w:p w:rsidR="00E7728E" w:rsidRPr="00E7728E" w:rsidRDefault="00E7728E" w:rsidP="00E7728E"/>
    <w:p w:rsidR="00E7728E" w:rsidRDefault="00E7728E" w:rsidP="00A17337"/>
    <w:p w:rsidR="00E7728E" w:rsidRDefault="00E7728E" w:rsidP="00A17337"/>
    <w:p w:rsidR="00E7728E" w:rsidRPr="00A17337" w:rsidRDefault="00E7728E" w:rsidP="00A17337"/>
    <w:p w:rsidR="00D50F4A" w:rsidRDefault="005C5BA9" w:rsidP="005C5BA9">
      <w:pPr>
        <w:pStyle w:val="Heading1"/>
      </w:pPr>
      <w:proofErr w:type="spellStart"/>
      <w:r>
        <w:lastRenderedPageBreak/>
        <w:t>Kritiks</w:t>
      </w:r>
      <w:proofErr w:type="spellEnd"/>
    </w:p>
    <w:p w:rsidR="005C5BA9" w:rsidRDefault="005C5BA9" w:rsidP="005C5BA9">
      <w:pPr>
        <w:pStyle w:val="Heading2"/>
      </w:pPr>
      <w:r>
        <w:lastRenderedPageBreak/>
        <w:t>Give the Land Back</w:t>
      </w:r>
    </w:p>
    <w:p w:rsidR="005C5BA9" w:rsidRDefault="005C5BA9" w:rsidP="005C5BA9">
      <w:pPr>
        <w:pStyle w:val="Heading3"/>
      </w:pPr>
      <w:r>
        <w:lastRenderedPageBreak/>
        <w:t>Link</w:t>
      </w:r>
    </w:p>
    <w:p w:rsidR="005C5BA9" w:rsidRDefault="005C5BA9" w:rsidP="005C5BA9">
      <w:pPr>
        <w:pStyle w:val="Heading4"/>
      </w:pPr>
      <w:r>
        <w:t xml:space="preserve">Link – Give Back the Land </w:t>
      </w:r>
    </w:p>
    <w:p w:rsidR="005C5BA9" w:rsidRDefault="005C5BA9" w:rsidP="005C5BA9">
      <w:proofErr w:type="spellStart"/>
      <w:r>
        <w:rPr>
          <w:rStyle w:val="StyleStyleBold12pt"/>
        </w:rPr>
        <w:t>Colatrella</w:t>
      </w:r>
      <w:proofErr w:type="spellEnd"/>
      <w:r>
        <w:rPr>
          <w:rStyle w:val="StyleStyleBold12pt"/>
        </w:rPr>
        <w:t xml:space="preserve">, </w:t>
      </w:r>
      <w:r w:rsidRPr="00817804">
        <w:rPr>
          <w:rStyle w:val="StyleStyleBold12pt"/>
        </w:rPr>
        <w:t xml:space="preserve">11 </w:t>
      </w:r>
      <w:r w:rsidRPr="00817804">
        <w:t xml:space="preserve">(Steven, taught at Bard College, the New School and the American University of Rome, Fulbright scholar, Chair of the Department of Political and Social Sciences at John Cabot University in Rome and President of the Iowa Sociological Association, “Nothing Exceptional: Against </w:t>
      </w:r>
      <w:proofErr w:type="spellStart"/>
      <w:r w:rsidRPr="00817804">
        <w:t>Agamben</w:t>
      </w:r>
      <w:proofErr w:type="spellEnd"/>
      <w:r w:rsidRPr="00817804">
        <w:t xml:space="preserve">,” Journal for Critical Education Policy Studies, vol.9. no.1, </w:t>
      </w:r>
      <w:r>
        <w:t xml:space="preserve">page 104-105, </w:t>
      </w:r>
      <w:r w:rsidRPr="00817804">
        <w:t xml:space="preserve">November 2011, Online, </w:t>
      </w:r>
      <w:hyperlink r:id="rId43" w:history="1">
        <w:r w:rsidRPr="00817804">
          <w:rPr>
            <w:rStyle w:val="Hyperlink"/>
          </w:rPr>
          <w:t>http://www.jceps.com/PDFs/09-1-05.pdf</w:t>
        </w:r>
      </w:hyperlink>
      <w:r w:rsidRPr="00817804">
        <w:t>, accessed 7/23/13) PE</w:t>
      </w:r>
    </w:p>
    <w:p w:rsidR="005C5BA9" w:rsidRPr="00BB3B88" w:rsidRDefault="005C5BA9" w:rsidP="005C5BA9">
      <w:pPr>
        <w:rPr>
          <w:rStyle w:val="StyleBoldUnderline"/>
          <w:bCs w:val="0"/>
          <w:sz w:val="16"/>
          <w:u w:val="none"/>
        </w:rPr>
      </w:pPr>
    </w:p>
    <w:p w:rsidR="005C5BA9" w:rsidRPr="00C024E4" w:rsidRDefault="005C5BA9" w:rsidP="005C5BA9">
      <w:r>
        <w:t xml:space="preserve">Three omissions will serve to help us see the limits of </w:t>
      </w:r>
      <w:proofErr w:type="spellStart"/>
      <w:r>
        <w:t>Agamben’s</w:t>
      </w:r>
      <w:proofErr w:type="spellEnd"/>
      <w:r>
        <w:t xml:space="preserve"> vision, and why these</w:t>
      </w:r>
      <w:r>
        <w:rPr>
          <w:sz w:val="12"/>
        </w:rPr>
        <w:t xml:space="preserve"> </w:t>
      </w:r>
      <w:r>
        <w:t>limitations weaken the very explanatory power of his analysis of even what he so insightfully</w:t>
      </w:r>
      <w:r>
        <w:rPr>
          <w:sz w:val="12"/>
        </w:rPr>
        <w:t xml:space="preserve"> </w:t>
      </w:r>
      <w:r>
        <w:t xml:space="preserve">describes. First, in neither Homo </w:t>
      </w:r>
      <w:proofErr w:type="spellStart"/>
      <w:r>
        <w:t>Sacer</w:t>
      </w:r>
      <w:proofErr w:type="spellEnd"/>
      <w:r>
        <w:t xml:space="preserve"> </w:t>
      </w:r>
      <w:proofErr w:type="gramStart"/>
      <w:r>
        <w:t>nor</w:t>
      </w:r>
      <w:proofErr w:type="gramEnd"/>
      <w:r>
        <w:t xml:space="preserve"> in State of Exception is there any mention of</w:t>
      </w:r>
      <w:r>
        <w:rPr>
          <w:sz w:val="12"/>
        </w:rPr>
        <w:t xml:space="preserve"> </w:t>
      </w:r>
      <w:r>
        <w:t>Native Americans. This may seem either tangential or unfair as a complaint. After all,</w:t>
      </w:r>
      <w:r>
        <w:rPr>
          <w:sz w:val="12"/>
        </w:rPr>
        <w:t xml:space="preserve"> </w:t>
      </w:r>
      <w:proofErr w:type="spellStart"/>
      <w:r>
        <w:t>Agamben</w:t>
      </w:r>
      <w:proofErr w:type="spellEnd"/>
      <w:r>
        <w:t xml:space="preserve"> is interested in today’s political repression and is European. There would seem to</w:t>
      </w:r>
      <w:r>
        <w:rPr>
          <w:sz w:val="12"/>
        </w:rPr>
        <w:t xml:space="preserve"> </w:t>
      </w:r>
      <w:r>
        <w:t>be no particular reason for him to privilege, or even to be interested in the history of Native</w:t>
      </w:r>
      <w:r>
        <w:rPr>
          <w:sz w:val="12"/>
        </w:rPr>
        <w:t xml:space="preserve"> </w:t>
      </w:r>
      <w:r>
        <w:t>America. And perhaps it is only my own background as an American that leads me to</w:t>
      </w:r>
      <w:r>
        <w:rPr>
          <w:sz w:val="12"/>
        </w:rPr>
        <w:t xml:space="preserve"> </w:t>
      </w:r>
      <w:r>
        <w:t xml:space="preserve">consider this relevant. But I think that neither </w:t>
      </w:r>
      <w:proofErr w:type="spellStart"/>
      <w:r>
        <w:t>Agamben’s</w:t>
      </w:r>
      <w:proofErr w:type="spellEnd"/>
      <w:r>
        <w:t xml:space="preserve"> Italian nationality, nor my US</w:t>
      </w:r>
      <w:r>
        <w:rPr>
          <w:sz w:val="12"/>
        </w:rPr>
        <w:t xml:space="preserve"> </w:t>
      </w:r>
      <w:proofErr w:type="gramStart"/>
      <w:r>
        <w:t>nationality are</w:t>
      </w:r>
      <w:proofErr w:type="gramEnd"/>
      <w:r>
        <w:t xml:space="preserve"> important here. Homo </w:t>
      </w:r>
      <w:proofErr w:type="spellStart"/>
      <w:r>
        <w:t>Sacer</w:t>
      </w:r>
      <w:proofErr w:type="spellEnd"/>
      <w:r>
        <w:t xml:space="preserve"> is purported to be a concept that enables us to</w:t>
      </w:r>
      <w:r>
        <w:rPr>
          <w:sz w:val="12"/>
        </w:rPr>
        <w:t xml:space="preserve"> </w:t>
      </w:r>
      <w:r>
        <w:t>grasp how and why some members of society, and by implication any of us, can be stripped</w:t>
      </w:r>
      <w:r>
        <w:rPr>
          <w:sz w:val="12"/>
        </w:rPr>
        <w:t xml:space="preserve"> </w:t>
      </w:r>
      <w:r>
        <w:t>of any legal protection or community membership, and killed or subjected to any lesser</w:t>
      </w:r>
      <w:r>
        <w:rPr>
          <w:sz w:val="12"/>
        </w:rPr>
        <w:t xml:space="preserve"> </w:t>
      </w:r>
      <w:r>
        <w:t>punishment including torture, with impunity. The Native American experience is, arguably,</w:t>
      </w:r>
      <w:r>
        <w:rPr>
          <w:sz w:val="12"/>
        </w:rPr>
        <w:t xml:space="preserve"> </w:t>
      </w:r>
      <w:r>
        <w:t>the paradigmatic case of entire populations being dispossessed, killed with impunity,</w:t>
      </w:r>
      <w:r>
        <w:rPr>
          <w:sz w:val="12"/>
        </w:rPr>
        <w:t xml:space="preserve"> </w:t>
      </w:r>
      <w:r>
        <w:t>provided no protection legal or otherwise, or, as in the case of the Cherokee and other</w:t>
      </w:r>
      <w:r>
        <w:rPr>
          <w:sz w:val="12"/>
        </w:rPr>
        <w:t xml:space="preserve"> </w:t>
      </w:r>
      <w:r>
        <w:t>southern nations, having the formal legal recognition by both the local states and the US</w:t>
      </w:r>
      <w:r>
        <w:rPr>
          <w:sz w:val="12"/>
        </w:rPr>
        <w:t xml:space="preserve"> </w:t>
      </w:r>
      <w:r>
        <w:t>Supreme Court, superseded by executive power (by President Andrew Jackson to be precise).</w:t>
      </w:r>
      <w:r>
        <w:rPr>
          <w:sz w:val="12"/>
        </w:rPr>
        <w:t xml:space="preserve"> </w:t>
      </w:r>
      <w:r>
        <w:t xml:space="preserve">Granted, no book can cover every relevant case and </w:t>
      </w:r>
      <w:proofErr w:type="spellStart"/>
      <w:r>
        <w:t>Agamben’s</w:t>
      </w:r>
      <w:proofErr w:type="spellEnd"/>
      <w:r>
        <w:t xml:space="preserve"> books discussed here are</w:t>
      </w:r>
      <w:r>
        <w:rPr>
          <w:sz w:val="12"/>
        </w:rPr>
        <w:t xml:space="preserve"> </w:t>
      </w:r>
      <w:r>
        <w:t>both short, if dense. But he does, in State of Exception go over a very thorough history of</w:t>
      </w:r>
      <w:r>
        <w:rPr>
          <w:sz w:val="12"/>
        </w:rPr>
        <w:t xml:space="preserve"> </w:t>
      </w:r>
      <w:r>
        <w:t>states of emergency and the use of exceptional powers by governments all over the world9.</w:t>
      </w:r>
      <w:r>
        <w:rPr>
          <w:sz w:val="12"/>
        </w:rPr>
        <w:t xml:space="preserve"> </w:t>
      </w:r>
      <w:r>
        <w:t xml:space="preserve">Tracing the roots of both states of exception and of the construction of homo </w:t>
      </w:r>
      <w:proofErr w:type="spellStart"/>
      <w:r>
        <w:t>sacer</w:t>
      </w:r>
      <w:proofErr w:type="spellEnd"/>
      <w:r>
        <w:t xml:space="preserve"> figures in</w:t>
      </w:r>
      <w:r>
        <w:rPr>
          <w:sz w:val="12"/>
        </w:rPr>
        <w:t xml:space="preserve"> </w:t>
      </w:r>
      <w:r>
        <w:t xml:space="preserve">liberal democratic countries is a part of the exercise that </w:t>
      </w:r>
      <w:proofErr w:type="spellStart"/>
      <w:r>
        <w:t>Agamben</w:t>
      </w:r>
      <w:proofErr w:type="spellEnd"/>
      <w:r>
        <w:t xml:space="preserve"> is engaged in. Thus</w:t>
      </w:r>
      <w:r>
        <w:rPr>
          <w:sz w:val="12"/>
        </w:rPr>
        <w:t xml:space="preserve"> </w:t>
      </w:r>
      <w:r>
        <w:t>failing to even refer to Native Americans is significant, both with reference to the historical</w:t>
      </w:r>
      <w:r>
        <w:rPr>
          <w:sz w:val="12"/>
        </w:rPr>
        <w:t xml:space="preserve"> </w:t>
      </w:r>
      <w:r>
        <w:t xml:space="preserve">period when “The only good Indian is a dead Indian” was a practical guide to genocide that more closely approximates homo </w:t>
      </w:r>
      <w:proofErr w:type="spellStart"/>
      <w:r>
        <w:t>sacer</w:t>
      </w:r>
      <w:proofErr w:type="spellEnd"/>
      <w:r>
        <w:t xml:space="preserve"> historically than anything I can imagine – and to the</w:t>
      </w:r>
      <w:r>
        <w:rPr>
          <w:sz w:val="12"/>
        </w:rPr>
        <w:t xml:space="preserve"> </w:t>
      </w:r>
      <w:r>
        <w:t>present day when many Native Americans would argue with reason that little has changed.</w:t>
      </w:r>
    </w:p>
    <w:p w:rsidR="005C5BA9" w:rsidRPr="005C5BA9" w:rsidRDefault="005C5BA9" w:rsidP="005C5BA9"/>
    <w:p w:rsidR="00D50F4A" w:rsidRDefault="00D50F4A" w:rsidP="00D50F4A"/>
    <w:p w:rsidR="00D50F4A" w:rsidRDefault="00D50F4A" w:rsidP="00D50F4A">
      <w:pPr>
        <w:pStyle w:val="Heading1"/>
      </w:pPr>
      <w:r>
        <w:lastRenderedPageBreak/>
        <w:t>Case Frontlines</w:t>
      </w:r>
    </w:p>
    <w:p w:rsidR="000B72AA" w:rsidRDefault="000B72AA" w:rsidP="000B72AA">
      <w:pPr>
        <w:pStyle w:val="Heading2"/>
      </w:pPr>
      <w:r>
        <w:lastRenderedPageBreak/>
        <w:t>Inherency</w:t>
      </w:r>
    </w:p>
    <w:p w:rsidR="000B72AA" w:rsidRDefault="000B72AA" w:rsidP="000B72AA">
      <w:pPr>
        <w:pStyle w:val="Heading3"/>
      </w:pPr>
      <w:proofErr w:type="spellStart"/>
      <w:r>
        <w:lastRenderedPageBreak/>
        <w:t>Squo</w:t>
      </w:r>
      <w:proofErr w:type="spellEnd"/>
      <w:r>
        <w:t xml:space="preserve"> Solves</w:t>
      </w:r>
    </w:p>
    <w:p w:rsidR="000B72AA" w:rsidRDefault="000B72AA" w:rsidP="000B72AA">
      <w:pPr>
        <w:pStyle w:val="Heading4"/>
      </w:pPr>
      <w:r>
        <w:t>Obama pushing for Gitmo closure</w:t>
      </w:r>
    </w:p>
    <w:p w:rsidR="000B72AA" w:rsidRPr="009C5F29" w:rsidRDefault="000B72AA" w:rsidP="000B72AA">
      <w:r w:rsidRPr="009C5F29">
        <w:rPr>
          <w:rStyle w:val="StyleStyleBold12pt"/>
        </w:rPr>
        <w:t>WUSA, 13</w:t>
      </w:r>
      <w:r w:rsidRPr="009C5F29">
        <w:t xml:space="preserve"> (“President Obama Reiterates Need </w:t>
      </w:r>
      <w:proofErr w:type="gramStart"/>
      <w:r w:rsidRPr="009C5F29">
        <w:t>To</w:t>
      </w:r>
      <w:proofErr w:type="gramEnd"/>
      <w:r w:rsidRPr="009C5F29">
        <w:t xml:space="preserve"> Close Guantanamo Bay”, 2:25 PM, Apr 30, 2013, Online, </w:t>
      </w:r>
      <w:hyperlink r:id="rId44" w:history="1">
        <w:r w:rsidRPr="009C5F29">
          <w:rPr>
            <w:rStyle w:val="Hyperlink"/>
          </w:rPr>
          <w:t>http://www.wusa9.com/news/local/story.aspx?storyid=257227</w:t>
        </w:r>
      </w:hyperlink>
      <w:r w:rsidRPr="009C5F29">
        <w:t>, accessed 7/23/13) PE</w:t>
      </w:r>
    </w:p>
    <w:p w:rsidR="000B72AA" w:rsidRDefault="000B72AA" w:rsidP="000B72AA">
      <w:r w:rsidRPr="00021F39">
        <w:rPr>
          <w:rStyle w:val="StyleBoldUnderline"/>
        </w:rPr>
        <w:t>President Obama said on Tuesday that his administration would reengage Congress on closing the</w:t>
      </w:r>
      <w:r>
        <w:t xml:space="preserve"> U.S. military run </w:t>
      </w:r>
      <w:r w:rsidRPr="00021F39">
        <w:rPr>
          <w:rStyle w:val="StyleBoldUnderline"/>
        </w:rPr>
        <w:t>detention center at Guantanamo Bay.</w:t>
      </w:r>
      <w:r>
        <w:rPr>
          <w:rStyle w:val="StyleBoldUnderline"/>
          <w:sz w:val="12"/>
        </w:rPr>
        <w:t xml:space="preserve"> </w:t>
      </w:r>
      <w:r w:rsidRPr="00021F39">
        <w:rPr>
          <w:rStyle w:val="StyleBoldUnderline"/>
        </w:rPr>
        <w:t xml:space="preserve">"It needs to be closed," </w:t>
      </w:r>
      <w:r>
        <w:t>Obama said at a White House news conference. "</w:t>
      </w:r>
      <w:r w:rsidRPr="00021F39">
        <w:rPr>
          <w:rStyle w:val="StyleBoldUnderline"/>
        </w:rPr>
        <w:t>I'm going to go back at this."</w:t>
      </w:r>
      <w:r>
        <w:rPr>
          <w:sz w:val="12"/>
        </w:rPr>
        <w:t xml:space="preserve"> </w:t>
      </w:r>
      <w:r>
        <w:t xml:space="preserve">Obama's comments come with reports that as many as 100 prisoners at Guantanamo are in the midst of a hunger strike. </w:t>
      </w:r>
      <w:r w:rsidRPr="00021F39">
        <w:rPr>
          <w:rStyle w:val="StyleBoldUnderline"/>
        </w:rPr>
        <w:t>Obama</w:t>
      </w:r>
      <w:r>
        <w:t xml:space="preserve"> had </w:t>
      </w:r>
      <w:r w:rsidRPr="00021F39">
        <w:rPr>
          <w:rStyle w:val="StyleBoldUnderline"/>
        </w:rPr>
        <w:t>vowed in his 2008 campaign to close Guantanamo</w:t>
      </w:r>
      <w:r>
        <w:t>, but failed to get it done in his first term.</w:t>
      </w:r>
      <w:r>
        <w:rPr>
          <w:sz w:val="12"/>
        </w:rPr>
        <w:t xml:space="preserve"> </w:t>
      </w:r>
      <w:r>
        <w:t>"It' is not a surprise to me that we are having problems at Guantanamo." Obama called Guantanamo unsafe, expensive, and said it lessens cooperation with U.S. allies.</w:t>
      </w:r>
      <w:r>
        <w:rPr>
          <w:sz w:val="12"/>
        </w:rPr>
        <w:t xml:space="preserve"> </w:t>
      </w:r>
      <w:r>
        <w:t>He noted that Congress has legislatively blocked him from closing Guantanamo, but offered no solution to getting around that hurdle.</w:t>
      </w:r>
      <w:r>
        <w:rPr>
          <w:sz w:val="12"/>
        </w:rPr>
        <w:t xml:space="preserve"> </w:t>
      </w:r>
      <w:r>
        <w:t>"I am going to go back at this," said Obama, "</w:t>
      </w:r>
      <w:r w:rsidRPr="00021F39">
        <w:rPr>
          <w:rStyle w:val="StyleBoldUnderline"/>
        </w:rPr>
        <w:t>I am going to reengage with Congress that this is not in the best interest of the American people."</w:t>
      </w:r>
      <w:r>
        <w:rPr>
          <w:rStyle w:val="StyleBoldUnderline"/>
          <w:sz w:val="12"/>
        </w:rPr>
        <w:t xml:space="preserve"> </w:t>
      </w:r>
      <w:r>
        <w:t>Obama said Guantanamo might have been seen as necessary after the Sept. 11 attacks, but the president says the time to close the prison for high-value terror suspects who were captured on foreign soil is now.</w:t>
      </w:r>
      <w:r>
        <w:rPr>
          <w:sz w:val="12"/>
        </w:rPr>
        <w:t xml:space="preserve"> </w:t>
      </w:r>
      <w:r>
        <w:t>"This is a lingering problem that is not going to get better," Obama says. "It's going to get worse."</w:t>
      </w:r>
      <w:r>
        <w:rPr>
          <w:sz w:val="12"/>
        </w:rPr>
        <w:t xml:space="preserve"> </w:t>
      </w:r>
      <w:r>
        <w:t xml:space="preserve">Obama also appeared to defend the Defense Department's decision to force feed the striking </w:t>
      </w:r>
      <w:proofErr w:type="spellStart"/>
      <w:r>
        <w:t>prisoners."I</w:t>
      </w:r>
      <w:proofErr w:type="spellEnd"/>
      <w:r>
        <w:t xml:space="preserve"> don't want these individuals to die," he said.</w:t>
      </w:r>
    </w:p>
    <w:p w:rsidR="00277D5C" w:rsidRDefault="00277D5C" w:rsidP="000B72AA"/>
    <w:p w:rsidR="00277D5C" w:rsidRPr="00612C9D" w:rsidRDefault="00277D5C" w:rsidP="00277D5C">
      <w:pPr>
        <w:pStyle w:val="Heading4"/>
      </w:pPr>
      <w:r w:rsidRPr="00612C9D">
        <w:t>No law stops Obama from closing Gitmo</w:t>
      </w:r>
    </w:p>
    <w:p w:rsidR="00277D5C" w:rsidRPr="00612C9D" w:rsidRDefault="00277D5C" w:rsidP="00277D5C">
      <w:r w:rsidRPr="00612C9D">
        <w:rPr>
          <w:b/>
          <w:bCs/>
        </w:rPr>
        <w:t>Posner</w:t>
      </w:r>
      <w:r w:rsidRPr="00612C9D">
        <w:t xml:space="preserve">, </w:t>
      </w:r>
      <w:r w:rsidRPr="00612C9D">
        <w:rPr>
          <w:b/>
          <w:bCs/>
        </w:rPr>
        <w:t>2013</w:t>
      </w:r>
      <w:r w:rsidRPr="00612C9D">
        <w:t xml:space="preserve"> (Eric Posner, Eric Posner, a professor at the University of Chicago Law School, is a co-author of The Executive Unbound: After the </w:t>
      </w:r>
      <w:proofErr w:type="spellStart"/>
      <w:r w:rsidRPr="00612C9D">
        <w:t>Madisonian</w:t>
      </w:r>
      <w:proofErr w:type="spellEnd"/>
      <w:r w:rsidRPr="00612C9D">
        <w:t xml:space="preserve"> Republic and Climate Change Justice, “President Obama Can Shut Guantanamo Whenever He Wants”, Slate, 5/2/13, http://www.slate.com/articles/news_and_politics/view_from_chicago/2013/05/president_obama_can_shut_guantanamo_whenever_he_wants_to.html)</w:t>
      </w:r>
    </w:p>
    <w:p w:rsidR="00277D5C" w:rsidRPr="00612C9D" w:rsidRDefault="00277D5C" w:rsidP="00277D5C">
      <w:r w:rsidRPr="00612C9D">
        <w:t xml:space="preserve">In his press conference Tuesday, </w:t>
      </w:r>
      <w:r w:rsidRPr="00612C9D">
        <w:rPr>
          <w:b/>
          <w:bCs/>
          <w:u w:val="single"/>
        </w:rPr>
        <w:t>President Obama repeated that he wanted to shut Guantanamo Bay but blamed Congress for stopping him.</w:t>
      </w:r>
      <w:r w:rsidRPr="00612C9D">
        <w:t xml:space="preserve"> “They would not let us close it,” he said. But </w:t>
      </w:r>
      <w:r w:rsidRPr="00612C9D">
        <w:rPr>
          <w:b/>
          <w:bCs/>
          <w:u w:val="single"/>
        </w:rPr>
        <w:t>that’s wrong</w:t>
      </w:r>
      <w:r w:rsidRPr="00612C9D">
        <w:t>. President</w:t>
      </w:r>
      <w:r w:rsidRPr="00612C9D">
        <w:rPr>
          <w:b/>
          <w:bCs/>
          <w:u w:val="single"/>
        </w:rPr>
        <w:t xml:space="preserve"> Obama can lawfully release the detainees if he wants to.</w:t>
      </w:r>
      <w:r w:rsidRPr="00612C9D">
        <w:t xml:space="preserve"> Congress has made it difficult, but not impossible. Whatever he’s saying, the president does not want to close the detention center—at least not yet. The relevant law is the </w:t>
      </w:r>
      <w:r w:rsidRPr="00612C9D">
        <w:rPr>
          <w:b/>
          <w:bCs/>
          <w:u w:val="single"/>
        </w:rPr>
        <w:t>National Defense Authorization Act of 2012</w:t>
      </w:r>
      <w:r w:rsidRPr="00612C9D">
        <w:t xml:space="preserve"> (NDAA). This statute confirms the president’s power to wage war against al-Qaida and </w:t>
      </w:r>
      <w:proofErr w:type="gramStart"/>
      <w:r w:rsidRPr="00612C9D">
        <w:t>its associates, which was</w:t>
      </w:r>
      <w:proofErr w:type="gramEnd"/>
      <w:r w:rsidRPr="00612C9D">
        <w:t xml:space="preserve"> initially given to him in the Authorization for Use of Military Force (AUMF) passed shortly after 9/11. The NDAA also authorizes the president to detain enemy combatants, and bans him from transferring Guantanamo detainees to American soil. The NDAA </w:t>
      </w:r>
      <w:r w:rsidRPr="00612C9D">
        <w:rPr>
          <w:b/>
          <w:bCs/>
          <w:u w:val="single"/>
        </w:rPr>
        <w:t>does not,</w:t>
      </w:r>
      <w:r w:rsidRPr="00612C9D">
        <w:t xml:space="preserve"> however, </w:t>
      </w:r>
      <w:r w:rsidRPr="00612C9D">
        <w:rPr>
          <w:b/>
          <w:bCs/>
          <w:u w:val="single"/>
        </w:rPr>
        <w:t>ban the president from releasing detainees</w:t>
      </w:r>
      <w:r w:rsidRPr="00612C9D">
        <w:t xml:space="preserve">. </w:t>
      </w:r>
      <w:r w:rsidRPr="00612C9D">
        <w:rPr>
          <w:b/>
          <w:bCs/>
          <w:u w:val="single"/>
        </w:rPr>
        <w:t>Section 1028 authorizes him to release them to foreign countries that will accept them</w:t>
      </w:r>
      <w:r w:rsidRPr="00612C9D">
        <w:t xml:space="preserve">—the problem is that most countries won’t, and others, like Yemen, where about 90 of the 166 detainees are from, can’t guarantee that they will maintain control over detainees, as required by the law. There is another section of the NDAA, however, which has been overlooked. In section 1021(a), Congress “affirms” the authority of the U.S. armed forces under the AUMF to detain members of al-Qaida and affiliated groups “pending disposition under the law of war.” </w:t>
      </w:r>
      <w:r w:rsidRPr="00612C9D">
        <w:rPr>
          <w:b/>
          <w:bCs/>
          <w:u w:val="single"/>
        </w:rPr>
        <w:t>Section 1021(c</w:t>
      </w:r>
      <w:proofErr w:type="gramStart"/>
      <w:r w:rsidRPr="00612C9D">
        <w:rPr>
          <w:b/>
          <w:bCs/>
          <w:u w:val="single"/>
        </w:rPr>
        <w:t>)(</w:t>
      </w:r>
      <w:proofErr w:type="gramEnd"/>
      <w:r w:rsidRPr="00612C9D">
        <w:rPr>
          <w:b/>
          <w:bCs/>
          <w:u w:val="single"/>
        </w:rPr>
        <w:t>1) further provides that “disposition under the law of war” includes “Detention under the law of war without trial until the end of the hostilities authorized by” the AUMF. Thus, when hostilities end, the detainees may be released.</w:t>
      </w:r>
      <w:r w:rsidRPr="00612C9D">
        <w:rPr>
          <w:b/>
          <w:bCs/>
          <w:u w:val="single"/>
        </w:rPr>
        <w:cr/>
      </w:r>
      <w:r w:rsidRPr="00612C9D">
        <w:t xml:space="preserve"> </w:t>
      </w:r>
      <w:r w:rsidRPr="00612C9D">
        <w:rPr>
          <w:b/>
          <w:bCs/>
          <w:u w:val="single"/>
        </w:rPr>
        <w:t xml:space="preserve">The president has the power to end the hostilities with al-Qaida—simply by declaring their end. This is not a controversial sort of power. Numerous presidents have ended hostilities without any legislative action from Congress—this happened with the Vietnam War, the Korean War, World War II, and World War I. The Supreme Court has confirmed that the president has this authority.  </w:t>
      </w:r>
    </w:p>
    <w:p w:rsidR="00277D5C" w:rsidRDefault="00277D5C" w:rsidP="000B72AA"/>
    <w:p w:rsidR="00277D5C" w:rsidRPr="00612C9D" w:rsidRDefault="00277D5C" w:rsidP="00277D5C">
      <w:pPr>
        <w:pStyle w:val="Heading4"/>
      </w:pPr>
      <w:r w:rsidRPr="00612C9D">
        <w:t>Obama pushing to close Gitmo</w:t>
      </w:r>
    </w:p>
    <w:p w:rsidR="00277D5C" w:rsidRPr="00612C9D" w:rsidRDefault="00277D5C" w:rsidP="00277D5C">
      <w:proofErr w:type="gramStart"/>
      <w:r w:rsidRPr="00612C9D">
        <w:rPr>
          <w:b/>
          <w:bCs/>
        </w:rPr>
        <w:t>Dougherty</w:t>
      </w:r>
      <w:r w:rsidRPr="00612C9D">
        <w:t xml:space="preserve">, </w:t>
      </w:r>
      <w:r w:rsidRPr="00612C9D">
        <w:rPr>
          <w:b/>
          <w:bCs/>
        </w:rPr>
        <w:t>2013</w:t>
      </w:r>
      <w:r w:rsidRPr="00612C9D">
        <w:t xml:space="preserve"> (Jill Dougherty, the foreign affairs correspondent for CNN.</w:t>
      </w:r>
      <w:proofErr w:type="gramEnd"/>
      <w:r w:rsidRPr="00612C9D">
        <w:t xml:space="preserve"> Based in the network’s Washington, D.C., bureau, Dougherty covers U.S. foreign policy. In addition to reporting on news developments from the State Department, she provides analysis on international issues across multiple CNN platforms and has traveled widely with Secretary of State Hillary Clinton to Europe, Asia and the Middle East. She has reported from more than 50 countries, including Afghanistan, Iraq and North Korea, “Obama to name D.C. lawyer to lead Guantanamo Bay </w:t>
      </w:r>
      <w:r w:rsidRPr="00612C9D">
        <w:lastRenderedPageBreak/>
        <w:t>closure”, CNN, 6/17/13, http://politicalticker.blogs.cnn.com/2013/06/17/obama-to-name-d-c-lawyer-to-lead-guantanamo-bay-closure/)</w:t>
      </w:r>
    </w:p>
    <w:p w:rsidR="00277D5C" w:rsidRPr="00612C9D" w:rsidRDefault="00277D5C" w:rsidP="00277D5C">
      <w:pPr>
        <w:rPr>
          <w:b/>
          <w:bCs/>
          <w:u w:val="single"/>
        </w:rPr>
      </w:pPr>
      <w:r w:rsidRPr="00612C9D">
        <w:t xml:space="preserve">(CNN) – </w:t>
      </w:r>
      <w:r w:rsidRPr="00612C9D">
        <w:rPr>
          <w:b/>
          <w:bCs/>
          <w:u w:val="single"/>
        </w:rPr>
        <w:t>President Barack Obama will appoint Washington, D.C. lawyer Clifford Sloan to re-open the State Department's Office of Guantanamo Closure</w:t>
      </w:r>
      <w:r w:rsidRPr="00612C9D">
        <w:t xml:space="preserve">, according to a senior administration official. </w:t>
      </w:r>
      <w:r w:rsidRPr="00612C9D">
        <w:rPr>
          <w:b/>
          <w:bCs/>
          <w:u w:val="single"/>
        </w:rPr>
        <w:t xml:space="preserve">The administration’s efforts to shut down the detention facility have been stalled since January, when the State Department shuttered the office tasked with handling the closure, and reassigned its special envoy. </w:t>
      </w:r>
      <w:r w:rsidRPr="00612C9D">
        <w:t xml:space="preserve">A formal announcement is expected Monday. Obama said in a national security speech last month that </w:t>
      </w:r>
      <w:r w:rsidRPr="00612C9D">
        <w:rPr>
          <w:b/>
          <w:bCs/>
          <w:u w:val="single"/>
        </w:rPr>
        <w:t xml:space="preserve">detention facility puts U.S. interests at risk, saying some allies are reluctant to cooperate on investigations with the United States if a suspect might land at the controversial detention center </w:t>
      </w:r>
      <w:r w:rsidRPr="00612C9D">
        <w:t>"</w:t>
      </w:r>
      <w:r w:rsidRPr="00612C9D">
        <w:rPr>
          <w:b/>
          <w:bCs/>
          <w:u w:val="single"/>
        </w:rPr>
        <w:t>The original premise for opening Gitmo</w:t>
      </w:r>
      <w:r w:rsidRPr="00612C9D">
        <w:t xml:space="preserve"> - that detainees would not be able to challenge their detention - </w:t>
      </w:r>
      <w:r w:rsidRPr="00612C9D">
        <w:rPr>
          <w:b/>
          <w:bCs/>
          <w:u w:val="single"/>
        </w:rPr>
        <w:t>was found unconstitutional five years ago</w:t>
      </w:r>
      <w:r w:rsidRPr="00612C9D">
        <w:t xml:space="preserve">," he said. "In the meantime, Gitmo has become a symbol around the world for an America that flouts the rule of law." That's not to mention the economic implications, the president said. </w:t>
      </w:r>
      <w:r w:rsidRPr="00612C9D">
        <w:rPr>
          <w:b/>
          <w:bCs/>
          <w:u w:val="single"/>
        </w:rPr>
        <w:t xml:space="preserve">The country spends $150 million annually to imprison 166 suspects, and the Defense Department estimates that keeping Gitmo open may cost another $200 million </w:t>
      </w:r>
      <w:r w:rsidRPr="00612C9D">
        <w:t xml:space="preserve">"at a time when we are cutting investments in education and research here at home," he said. </w:t>
      </w:r>
      <w:r w:rsidRPr="00612C9D">
        <w:rPr>
          <w:b/>
          <w:bCs/>
          <w:u w:val="single"/>
        </w:rPr>
        <w:t xml:space="preserve">Explaining that no prisoner has ever escaped a </w:t>
      </w:r>
      <w:proofErr w:type="spellStart"/>
      <w:r w:rsidRPr="00612C9D">
        <w:rPr>
          <w:b/>
          <w:bCs/>
          <w:u w:val="single"/>
        </w:rPr>
        <w:t>supermax</w:t>
      </w:r>
      <w:proofErr w:type="spellEnd"/>
      <w:r w:rsidRPr="00612C9D">
        <w:rPr>
          <w:b/>
          <w:bCs/>
          <w:u w:val="single"/>
        </w:rPr>
        <w:t xml:space="preserve"> or military facility - and noting U.S. courts have had no issue prosecuting terrorists, some more dangerous than those at Guantanamo</w:t>
      </w:r>
      <w:r w:rsidRPr="00612C9D">
        <w:t xml:space="preserve"> - </w:t>
      </w:r>
      <w:r w:rsidRPr="00612C9D">
        <w:rPr>
          <w:b/>
          <w:bCs/>
          <w:u w:val="single"/>
        </w:rPr>
        <w:t>Obama said he would push again to close the detention center and appoint State and Defense department envoys to make sure the detainees are transferred to other countries.</w:t>
      </w:r>
    </w:p>
    <w:p w:rsidR="00277D5C" w:rsidRDefault="00277D5C" w:rsidP="000B72AA"/>
    <w:p w:rsidR="000B72AA" w:rsidRDefault="000B72AA" w:rsidP="000B72AA"/>
    <w:p w:rsidR="000B72AA" w:rsidRDefault="000B72AA" w:rsidP="000B72AA">
      <w:pPr>
        <w:pStyle w:val="Heading2"/>
      </w:pPr>
      <w:proofErr w:type="spellStart"/>
      <w:r>
        <w:lastRenderedPageBreak/>
        <w:t>Biopower</w:t>
      </w:r>
      <w:proofErr w:type="spellEnd"/>
      <w:r>
        <w:t xml:space="preserve"> Advantage</w:t>
      </w:r>
    </w:p>
    <w:p w:rsidR="006207A6" w:rsidRDefault="006207A6" w:rsidP="006207A6">
      <w:pPr>
        <w:pStyle w:val="Heading3"/>
      </w:pPr>
      <w:r>
        <w:lastRenderedPageBreak/>
        <w:t>Closing Fails</w:t>
      </w:r>
    </w:p>
    <w:p w:rsidR="006207A6" w:rsidRPr="00BF5E41" w:rsidRDefault="006207A6" w:rsidP="006207A6">
      <w:pPr>
        <w:pStyle w:val="Heading4"/>
      </w:pPr>
      <w:r>
        <w:t xml:space="preserve">No solvency – even after released from Gitmo, </w:t>
      </w:r>
      <w:r w:rsidRPr="00BF5E41">
        <w:t xml:space="preserve">people are </w:t>
      </w:r>
      <w:r>
        <w:t xml:space="preserve">still </w:t>
      </w:r>
      <w:r w:rsidRPr="00BF5E41">
        <w:t xml:space="preserve">reduced to bare life – we’re cogs in a machine </w:t>
      </w:r>
    </w:p>
    <w:p w:rsidR="006207A6" w:rsidRDefault="006207A6" w:rsidP="006207A6">
      <w:proofErr w:type="spellStart"/>
      <w:r>
        <w:rPr>
          <w:rStyle w:val="StyleStyleBold12pt"/>
        </w:rPr>
        <w:t>Colatrella</w:t>
      </w:r>
      <w:proofErr w:type="spellEnd"/>
      <w:r>
        <w:rPr>
          <w:rStyle w:val="StyleStyleBold12pt"/>
        </w:rPr>
        <w:t xml:space="preserve">, </w:t>
      </w:r>
      <w:r w:rsidRPr="00817804">
        <w:rPr>
          <w:rStyle w:val="StyleStyleBold12pt"/>
        </w:rPr>
        <w:t xml:space="preserve">11 </w:t>
      </w:r>
      <w:r w:rsidRPr="00817804">
        <w:t xml:space="preserve">(Steven, taught at Bard College, the New School and the American University of Rome, Fulbright scholar, Chair of the Department of Political and Social Sciences at John Cabot University in Rome and President of the Iowa Sociological Association, “Nothing Exceptional: Against </w:t>
      </w:r>
      <w:proofErr w:type="spellStart"/>
      <w:r w:rsidRPr="00817804">
        <w:t>Agamben</w:t>
      </w:r>
      <w:proofErr w:type="spellEnd"/>
      <w:r w:rsidRPr="00817804">
        <w:t xml:space="preserve">,” Journal for Critical Education Policy Studies, vol.9. no.1, </w:t>
      </w:r>
      <w:r>
        <w:t xml:space="preserve">page 107-108, </w:t>
      </w:r>
      <w:r w:rsidRPr="00817804">
        <w:t xml:space="preserve">November 2011, Online, </w:t>
      </w:r>
      <w:hyperlink r:id="rId45" w:history="1">
        <w:r w:rsidRPr="00817804">
          <w:rPr>
            <w:rStyle w:val="Hyperlink"/>
          </w:rPr>
          <w:t>http://www.jceps.com/PDFs/09-1-05.pdf</w:t>
        </w:r>
      </w:hyperlink>
      <w:r w:rsidRPr="00817804">
        <w:t>, accessed 7/23/13) PE</w:t>
      </w:r>
    </w:p>
    <w:p w:rsidR="006207A6" w:rsidRDefault="006207A6" w:rsidP="006207A6">
      <w:r>
        <w:t xml:space="preserve">Finally, </w:t>
      </w:r>
      <w:proofErr w:type="spellStart"/>
      <w:r w:rsidRPr="00BF5E41">
        <w:rPr>
          <w:rStyle w:val="StyleBoldUnderline"/>
        </w:rPr>
        <w:t>Agamben</w:t>
      </w:r>
      <w:proofErr w:type="spellEnd"/>
      <w:r>
        <w:t xml:space="preserve">, in his understanding of homo </w:t>
      </w:r>
      <w:proofErr w:type="spellStart"/>
      <w:r>
        <w:t>sacer</w:t>
      </w:r>
      <w:proofErr w:type="spellEnd"/>
      <w:r>
        <w:t xml:space="preserve"> </w:t>
      </w:r>
      <w:r w:rsidRPr="00BF5E41">
        <w:rPr>
          <w:rStyle w:val="StyleBoldUnderline"/>
        </w:rPr>
        <w:t>seems to miss the most obvious point</w:t>
      </w:r>
      <w:r>
        <w:rPr>
          <w:sz w:val="12"/>
        </w:rPr>
        <w:t xml:space="preserve"> </w:t>
      </w:r>
      <w:r>
        <w:t>imaginable, at least to anyone familiar with the work of either Karl Marx or Karl Polanyi11,</w:t>
      </w:r>
      <w:r>
        <w:rPr>
          <w:sz w:val="12"/>
        </w:rPr>
        <w:t xml:space="preserve"> </w:t>
      </w:r>
      <w:r>
        <w:t xml:space="preserve">namely, that </w:t>
      </w:r>
      <w:r w:rsidRPr="00BF5E41">
        <w:rPr>
          <w:rStyle w:val="StyleBoldUnderline"/>
        </w:rPr>
        <w:t>a human being reduced to bare life,</w:t>
      </w:r>
      <w:r>
        <w:t xml:space="preserve"> to the mere physical existence without rights</w:t>
      </w:r>
      <w:r>
        <w:rPr>
          <w:sz w:val="12"/>
        </w:rPr>
        <w:t xml:space="preserve"> </w:t>
      </w:r>
      <w:r>
        <w:t xml:space="preserve">or guarantees, far from being a marginal figure, a canary in a coal mine, </w:t>
      </w:r>
      <w:r w:rsidRPr="00BF5E41">
        <w:rPr>
          <w:rStyle w:val="StyleBoldUnderline"/>
        </w:rPr>
        <w:t>is</w:t>
      </w:r>
      <w:r>
        <w:t xml:space="preserve"> instead </w:t>
      </w:r>
      <w:r w:rsidRPr="00BF5E41">
        <w:rPr>
          <w:rStyle w:val="StyleBoldUnderline"/>
        </w:rPr>
        <w:t>the human</w:t>
      </w:r>
      <w:r>
        <w:rPr>
          <w:rStyle w:val="StyleBoldUnderline"/>
          <w:sz w:val="12"/>
        </w:rPr>
        <w:t xml:space="preserve"> </w:t>
      </w:r>
      <w:r w:rsidRPr="00BF5E41">
        <w:rPr>
          <w:rStyle w:val="StyleBoldUnderline"/>
        </w:rPr>
        <w:t xml:space="preserve">condition of the majority of the population </w:t>
      </w:r>
      <w:r>
        <w:t>under capitalism. Here is where it is clear why I</w:t>
      </w:r>
      <w:r>
        <w:rPr>
          <w:sz w:val="12"/>
        </w:rPr>
        <w:t xml:space="preserve"> </w:t>
      </w:r>
      <w:r>
        <w:t>have stressed the autonomy of the political as a way of understanding the world that is</w:t>
      </w:r>
      <w:r>
        <w:rPr>
          <w:sz w:val="12"/>
        </w:rPr>
        <w:t xml:space="preserve"> </w:t>
      </w:r>
      <w:r>
        <w:t xml:space="preserve">counter-productive: it takes work to describe humanity reduced to bare life and then </w:t>
      </w:r>
      <w:proofErr w:type="gramStart"/>
      <w:r>
        <w:t>fail</w:t>
      </w:r>
      <w:proofErr w:type="gramEnd"/>
      <w:r>
        <w:t xml:space="preserve"> to</w:t>
      </w:r>
      <w:r>
        <w:rPr>
          <w:sz w:val="12"/>
        </w:rPr>
        <w:t xml:space="preserve"> </w:t>
      </w:r>
      <w:r>
        <w:t>see it all around one in the form of the proletarian majority of every society, North and South.</w:t>
      </w:r>
      <w:r>
        <w:rPr>
          <w:sz w:val="12"/>
        </w:rPr>
        <w:t xml:space="preserve"> </w:t>
      </w:r>
      <w:r w:rsidRPr="00BF5E41">
        <w:rPr>
          <w:rStyle w:val="StyleBoldUnderline"/>
        </w:rPr>
        <w:t xml:space="preserve">Political deracination is </w:t>
      </w:r>
      <w:r w:rsidRPr="00BF5E41">
        <w:t>clearly</w:t>
      </w:r>
      <w:r w:rsidRPr="00BF5E41">
        <w:rPr>
          <w:rStyle w:val="StyleBoldUnderline"/>
        </w:rPr>
        <w:t xml:space="preserve"> related to economic deracination</w:t>
      </w:r>
      <w:r>
        <w:t>, or to use the, in my view</w:t>
      </w:r>
      <w:r>
        <w:rPr>
          <w:sz w:val="12"/>
        </w:rPr>
        <w:t xml:space="preserve"> </w:t>
      </w:r>
      <w:r>
        <w:t xml:space="preserve">clearer Marxian terminology, expropriation and enclosure, or </w:t>
      </w:r>
      <w:proofErr w:type="spellStart"/>
      <w:r>
        <w:t>proletarianization</w:t>
      </w:r>
      <w:proofErr w:type="spellEnd"/>
      <w:r>
        <w:t xml:space="preserve">. </w:t>
      </w:r>
      <w:r w:rsidRPr="00BF5E41">
        <w:rPr>
          <w:rStyle w:val="StyleBoldUnderline"/>
        </w:rPr>
        <w:t>In what way</w:t>
      </w:r>
      <w:r>
        <w:rPr>
          <w:rStyle w:val="StyleBoldUnderline"/>
          <w:sz w:val="12"/>
        </w:rPr>
        <w:t xml:space="preserve"> </w:t>
      </w:r>
      <w:r w:rsidRPr="00BF5E41">
        <w:rPr>
          <w:rStyle w:val="StyleBoldUnderline"/>
        </w:rPr>
        <w:t xml:space="preserve">is </w:t>
      </w:r>
      <w:proofErr w:type="spellStart"/>
      <w:r w:rsidRPr="00BF5E41">
        <w:rPr>
          <w:rStyle w:val="StyleBoldUnderline"/>
        </w:rPr>
        <w:t>Agamben’s</w:t>
      </w:r>
      <w:proofErr w:type="spellEnd"/>
      <w:r w:rsidRPr="00BF5E41">
        <w:rPr>
          <w:rStyle w:val="StyleBoldUnderline"/>
        </w:rPr>
        <w:t xml:space="preserve"> homo </w:t>
      </w:r>
      <w:proofErr w:type="spellStart"/>
      <w:r w:rsidRPr="00BF5E41">
        <w:rPr>
          <w:rStyle w:val="StyleBoldUnderline"/>
        </w:rPr>
        <w:t>sacer</w:t>
      </w:r>
      <w:proofErr w:type="spellEnd"/>
      <w:r w:rsidRPr="00BF5E41">
        <w:rPr>
          <w:rStyle w:val="StyleBoldUnderline"/>
        </w:rPr>
        <w:t xml:space="preserve"> </w:t>
      </w:r>
      <w:r>
        <w:t xml:space="preserve">any different than </w:t>
      </w:r>
      <w:r w:rsidRPr="00BF5E41">
        <w:rPr>
          <w:rStyle w:val="StyleBoldUnderline"/>
        </w:rPr>
        <w:t>the “</w:t>
      </w:r>
      <w:proofErr w:type="spellStart"/>
      <w:r w:rsidRPr="00BF5E41">
        <w:rPr>
          <w:rStyle w:val="StyleBoldUnderline"/>
        </w:rPr>
        <w:t>rightless</w:t>
      </w:r>
      <w:proofErr w:type="spellEnd"/>
      <w:r w:rsidRPr="00BF5E41">
        <w:rPr>
          <w:rStyle w:val="StyleBoldUnderline"/>
        </w:rPr>
        <w:t xml:space="preserve"> and free”</w:t>
      </w:r>
      <w:r>
        <w:t xml:space="preserve"> proletarian that has</w:t>
      </w:r>
      <w:r>
        <w:rPr>
          <w:sz w:val="12"/>
        </w:rPr>
        <w:t xml:space="preserve"> </w:t>
      </w:r>
      <w:r>
        <w:t>always existed under capitalism? Hasn’t it always been allowable to “live and let die” without</w:t>
      </w:r>
      <w:r>
        <w:rPr>
          <w:sz w:val="12"/>
        </w:rPr>
        <w:t xml:space="preserve"> </w:t>
      </w:r>
      <w:r>
        <w:t>remorse those unable to make a living, keep a job or income, provide for themselves or</w:t>
      </w:r>
      <w:r>
        <w:rPr>
          <w:sz w:val="12"/>
        </w:rPr>
        <w:t xml:space="preserve"> </w:t>
      </w:r>
      <w:r>
        <w:t xml:space="preserve">family members, keep up rent or mortgage payments, pay for a meal? Shouldn’t we see this as violence, as </w:t>
      </w:r>
      <w:proofErr w:type="spellStart"/>
      <w:r>
        <w:t>Zizek</w:t>
      </w:r>
      <w:proofErr w:type="spellEnd"/>
      <w:r>
        <w:t xml:space="preserve"> in his book Violence12 argues, the daily, systemic “economic” violence</w:t>
      </w:r>
      <w:r>
        <w:rPr>
          <w:sz w:val="12"/>
        </w:rPr>
        <w:t xml:space="preserve"> </w:t>
      </w:r>
      <w:r>
        <w:t xml:space="preserve">of market relations and the </w:t>
      </w:r>
      <w:proofErr w:type="spellStart"/>
      <w:r>
        <w:t>propertylessness</w:t>
      </w:r>
      <w:proofErr w:type="spellEnd"/>
      <w:r>
        <w:t xml:space="preserve"> of the majority in capitalist society? Isn’t this</w:t>
      </w:r>
      <w:r>
        <w:rPr>
          <w:sz w:val="12"/>
        </w:rPr>
        <w:t xml:space="preserve"> </w:t>
      </w:r>
      <w:r>
        <w:t xml:space="preserve">exactly the non-state of emergency, non-exceptional violence, that kills millions </w:t>
      </w:r>
      <w:proofErr w:type="gramStart"/>
      <w:r>
        <w:t>annually,</w:t>
      </w:r>
      <w:r>
        <w:rPr>
          <w:sz w:val="12"/>
        </w:rPr>
        <w:t xml:space="preserve"> </w:t>
      </w:r>
      <w:r>
        <w:t>that</w:t>
      </w:r>
      <w:proofErr w:type="gramEnd"/>
      <w:r>
        <w:t xml:space="preserve"> </w:t>
      </w:r>
      <w:proofErr w:type="spellStart"/>
      <w:r>
        <w:t>Agamben</w:t>
      </w:r>
      <w:proofErr w:type="spellEnd"/>
      <w:r>
        <w:t>, like Arendt before him, ignores? Further, doesn’t his lack of attention to the</w:t>
      </w:r>
      <w:r>
        <w:rPr>
          <w:sz w:val="12"/>
        </w:rPr>
        <w:t xml:space="preserve"> </w:t>
      </w:r>
      <w:r>
        <w:t xml:space="preserve">“normal” process of </w:t>
      </w:r>
      <w:proofErr w:type="spellStart"/>
      <w:r>
        <w:t>proletarianization</w:t>
      </w:r>
      <w:proofErr w:type="spellEnd"/>
      <w:r>
        <w:t>, of expropriation and enclosure, lead to his failure to</w:t>
      </w:r>
      <w:r>
        <w:rPr>
          <w:sz w:val="12"/>
        </w:rPr>
        <w:t xml:space="preserve"> </w:t>
      </w:r>
      <w:r>
        <w:t>see these on a grand scale with the maximum possible state violence in the colonial world, in</w:t>
      </w:r>
      <w:r>
        <w:rPr>
          <w:sz w:val="12"/>
        </w:rPr>
        <w:t xml:space="preserve"> </w:t>
      </w:r>
      <w:r>
        <w:t>the neocolonial world, in slavery and the slave trade, in the genocide of the Native</w:t>
      </w:r>
      <w:r>
        <w:rPr>
          <w:sz w:val="12"/>
        </w:rPr>
        <w:t xml:space="preserve"> </w:t>
      </w:r>
      <w:r>
        <w:t>Americans?</w:t>
      </w:r>
    </w:p>
    <w:p w:rsidR="006207A6" w:rsidRDefault="006207A6" w:rsidP="006207A6">
      <w:pPr>
        <w:pStyle w:val="Heading3"/>
      </w:pPr>
      <w:r>
        <w:lastRenderedPageBreak/>
        <w:t>GITMO Not Key</w:t>
      </w:r>
    </w:p>
    <w:p w:rsidR="006207A6" w:rsidRPr="00C30D69" w:rsidRDefault="006207A6" w:rsidP="006207A6">
      <w:pPr>
        <w:pStyle w:val="Heading4"/>
      </w:pPr>
      <w:r>
        <w:t>No solvency – G</w:t>
      </w:r>
      <w:r w:rsidRPr="00C30D69">
        <w:t xml:space="preserve">itmo isn’t key – </w:t>
      </w:r>
      <w:proofErr w:type="spellStart"/>
      <w:r w:rsidRPr="00C30D69">
        <w:t>Agamben</w:t>
      </w:r>
      <w:proofErr w:type="spellEnd"/>
      <w:r w:rsidRPr="00C30D69">
        <w:t xml:space="preserve"> ignores too much historical oppression </w:t>
      </w:r>
    </w:p>
    <w:p w:rsidR="006207A6" w:rsidRPr="002443D9" w:rsidRDefault="006207A6" w:rsidP="006207A6">
      <w:pPr>
        <w:rPr>
          <w:rStyle w:val="StyleBoldUnderline"/>
          <w:bCs w:val="0"/>
          <w:sz w:val="16"/>
          <w:u w:val="none"/>
        </w:rPr>
      </w:pPr>
      <w:proofErr w:type="spellStart"/>
      <w:r>
        <w:rPr>
          <w:rStyle w:val="StyleStyleBold12pt"/>
        </w:rPr>
        <w:t>Colatrella</w:t>
      </w:r>
      <w:proofErr w:type="spellEnd"/>
      <w:r>
        <w:rPr>
          <w:rStyle w:val="StyleStyleBold12pt"/>
        </w:rPr>
        <w:t xml:space="preserve">, </w:t>
      </w:r>
      <w:r w:rsidRPr="00817804">
        <w:rPr>
          <w:rStyle w:val="StyleStyleBold12pt"/>
        </w:rPr>
        <w:t xml:space="preserve">11 </w:t>
      </w:r>
      <w:r w:rsidRPr="00817804">
        <w:t xml:space="preserve">(Steven, taught at Bard College, the New School and the American University of Rome, Fulbright scholar, Chair of the Department of Political and Social Sciences at John Cabot University in Rome and President of the Iowa Sociological Association, “Nothing Exceptional: Against </w:t>
      </w:r>
      <w:proofErr w:type="spellStart"/>
      <w:r w:rsidRPr="00817804">
        <w:t>Agamben</w:t>
      </w:r>
      <w:proofErr w:type="spellEnd"/>
      <w:r w:rsidRPr="00817804">
        <w:t xml:space="preserve">,” Journal for Critical Education Policy Studies, vol.9. no.1, </w:t>
      </w:r>
      <w:r>
        <w:t xml:space="preserve">page 106, </w:t>
      </w:r>
      <w:r w:rsidRPr="00817804">
        <w:t xml:space="preserve">November 2011, Online, </w:t>
      </w:r>
      <w:hyperlink r:id="rId46" w:history="1">
        <w:r w:rsidRPr="00817804">
          <w:rPr>
            <w:rStyle w:val="Hyperlink"/>
          </w:rPr>
          <w:t>http://www.jceps.com/PDFs/09-1-05.pdf</w:t>
        </w:r>
      </w:hyperlink>
      <w:r w:rsidRPr="00817804">
        <w:t>, accessed 7/23/13) PE</w:t>
      </w:r>
    </w:p>
    <w:p w:rsidR="006207A6" w:rsidRDefault="006207A6" w:rsidP="006207A6">
      <w:r w:rsidRPr="00C30D69">
        <w:rPr>
          <w:rStyle w:val="StyleBoldUnderline"/>
        </w:rPr>
        <w:t>The second omission</w:t>
      </w:r>
      <w:r>
        <w:t xml:space="preserve">, more difficult to explain by </w:t>
      </w:r>
      <w:proofErr w:type="spellStart"/>
      <w:r>
        <w:t>Agamben’s</w:t>
      </w:r>
      <w:proofErr w:type="spellEnd"/>
      <w:r>
        <w:t xml:space="preserve"> geographical origins, </w:t>
      </w:r>
      <w:r w:rsidRPr="00C30D69">
        <w:rPr>
          <w:rStyle w:val="StyleBoldUnderline"/>
        </w:rPr>
        <w:t>is any</w:t>
      </w:r>
      <w:r>
        <w:rPr>
          <w:rStyle w:val="StyleBoldUnderline"/>
          <w:sz w:val="12"/>
        </w:rPr>
        <w:t xml:space="preserve"> </w:t>
      </w:r>
      <w:r w:rsidRPr="00C30D69">
        <w:rPr>
          <w:rStyle w:val="StyleBoldUnderline"/>
        </w:rPr>
        <w:t xml:space="preserve">reference </w:t>
      </w:r>
      <w:r>
        <w:t xml:space="preserve">at all </w:t>
      </w:r>
      <w:r w:rsidRPr="00C30D69">
        <w:rPr>
          <w:rStyle w:val="StyleBoldUnderline"/>
        </w:rPr>
        <w:t>to the history of colonialism</w:t>
      </w:r>
      <w:r>
        <w:t>, or to conditions in the ex-colonial world of the</w:t>
      </w:r>
      <w:r>
        <w:rPr>
          <w:sz w:val="12"/>
        </w:rPr>
        <w:t xml:space="preserve"> </w:t>
      </w:r>
      <w:r>
        <w:t>Global South. Arendt, despite numerous failings of analysis and history some of which I</w:t>
      </w:r>
      <w:r>
        <w:rPr>
          <w:sz w:val="12"/>
        </w:rPr>
        <w:t xml:space="preserve"> </w:t>
      </w:r>
      <w:r>
        <w:t>discuss below, nevertheless to her credit makes the relationship between imperialism and</w:t>
      </w:r>
      <w:r>
        <w:rPr>
          <w:sz w:val="12"/>
        </w:rPr>
        <w:t xml:space="preserve"> </w:t>
      </w:r>
      <w:r>
        <w:t>racism in the colonies and “totalitarianism” in Europe a central part of her analysis in the</w:t>
      </w:r>
      <w:r>
        <w:rPr>
          <w:sz w:val="12"/>
        </w:rPr>
        <w:t xml:space="preserve"> </w:t>
      </w:r>
      <w:r>
        <w:t xml:space="preserve">Origins of Totalitarianism10. Yet </w:t>
      </w:r>
      <w:r w:rsidRPr="00C30D69">
        <w:rPr>
          <w:rStyle w:val="StyleBoldUnderline"/>
        </w:rPr>
        <w:t>there is no discussion</w:t>
      </w:r>
      <w:r>
        <w:t xml:space="preserve"> of this relationship in </w:t>
      </w:r>
      <w:proofErr w:type="spellStart"/>
      <w:r>
        <w:t>Agamben</w:t>
      </w:r>
      <w:proofErr w:type="spellEnd"/>
      <w:r>
        <w:t>. In</w:t>
      </w:r>
      <w:r>
        <w:rPr>
          <w:sz w:val="12"/>
        </w:rPr>
        <w:t xml:space="preserve"> </w:t>
      </w:r>
      <w:r>
        <w:t xml:space="preserve">this sense, </w:t>
      </w:r>
      <w:proofErr w:type="spellStart"/>
      <w:r>
        <w:t>Agamben</w:t>
      </w:r>
      <w:proofErr w:type="spellEnd"/>
      <w:r>
        <w:t xml:space="preserve"> represents an analytical step backwards from Arendt, not a further</w:t>
      </w:r>
      <w:r>
        <w:rPr>
          <w:sz w:val="12"/>
        </w:rPr>
        <w:t xml:space="preserve"> </w:t>
      </w:r>
      <w:r>
        <w:t xml:space="preserve">development of her insights. </w:t>
      </w:r>
      <w:r w:rsidRPr="00C30D69">
        <w:rPr>
          <w:rStyle w:val="StyleBoldUnderline"/>
        </w:rPr>
        <w:t>The rest of the world has dropped off the mental map.</w:t>
      </w:r>
      <w:r>
        <w:t xml:space="preserve"> This is</w:t>
      </w:r>
      <w:r>
        <w:rPr>
          <w:sz w:val="12"/>
        </w:rPr>
        <w:t xml:space="preserve"> </w:t>
      </w:r>
      <w:r>
        <w:t>not just a question of priorities, of the brevity of books that can’t cover everything, nor even</w:t>
      </w:r>
      <w:r>
        <w:rPr>
          <w:sz w:val="12"/>
        </w:rPr>
        <w:t xml:space="preserve"> </w:t>
      </w:r>
      <w:r>
        <w:t xml:space="preserve">of </w:t>
      </w:r>
      <w:proofErr w:type="spellStart"/>
      <w:r>
        <w:t>Eurocentrism</w:t>
      </w:r>
      <w:proofErr w:type="spellEnd"/>
      <w:r>
        <w:t xml:space="preserve"> though it certainly is in part that. </w:t>
      </w:r>
      <w:r w:rsidRPr="00C30D69">
        <w:rPr>
          <w:rStyle w:val="StyleBoldUnderline"/>
        </w:rPr>
        <w:t>It is</w:t>
      </w:r>
      <w:r>
        <w:t xml:space="preserve"> rather </w:t>
      </w:r>
      <w:r w:rsidRPr="00C30D69">
        <w:rPr>
          <w:rStyle w:val="StyleBoldUnderline"/>
        </w:rPr>
        <w:t xml:space="preserve">a serious failure of analysis </w:t>
      </w:r>
      <w:r>
        <w:t>and</w:t>
      </w:r>
      <w:r>
        <w:rPr>
          <w:sz w:val="12"/>
        </w:rPr>
        <w:t xml:space="preserve"> </w:t>
      </w:r>
      <w:r>
        <w:t xml:space="preserve">historical imagination </w:t>
      </w:r>
      <w:r w:rsidRPr="00C30D69">
        <w:rPr>
          <w:rStyle w:val="StyleBoldUnderline"/>
        </w:rPr>
        <w:t>that</w:t>
      </w:r>
      <w:r>
        <w:t xml:space="preserve">, as we will see below, </w:t>
      </w:r>
      <w:r w:rsidRPr="002443D9">
        <w:rPr>
          <w:rStyle w:val="StyleBoldUnderline"/>
        </w:rPr>
        <w:t xml:space="preserve">makes </w:t>
      </w:r>
      <w:proofErr w:type="spellStart"/>
      <w:r w:rsidRPr="002443D9">
        <w:rPr>
          <w:rStyle w:val="StyleBoldUnderline"/>
        </w:rPr>
        <w:t>Agamben’s</w:t>
      </w:r>
      <w:proofErr w:type="spellEnd"/>
      <w:r w:rsidRPr="002443D9">
        <w:rPr>
          <w:rStyle w:val="StyleBoldUnderline"/>
        </w:rPr>
        <w:t xml:space="preserve"> theoretical discussion</w:t>
      </w:r>
      <w:r>
        <w:rPr>
          <w:sz w:val="12"/>
        </w:rPr>
        <w:t xml:space="preserve"> </w:t>
      </w:r>
      <w:r w:rsidRPr="002443D9">
        <w:rPr>
          <w:rStyle w:val="StyleBoldUnderline"/>
        </w:rPr>
        <w:t>less useful</w:t>
      </w:r>
      <w:r>
        <w:t xml:space="preserve"> and reduces dramatically its explanatory power.</w:t>
      </w:r>
      <w:r>
        <w:rPr>
          <w:sz w:val="12"/>
        </w:rPr>
        <w:t xml:space="preserve"> </w:t>
      </w:r>
      <w:r>
        <w:t>For many decades, in country after country, continent after continent, European and other</w:t>
      </w:r>
      <w:r>
        <w:rPr>
          <w:sz w:val="12"/>
        </w:rPr>
        <w:t xml:space="preserve"> </w:t>
      </w:r>
      <w:r>
        <w:t>colonial powers could act with impunity and without regard to the life of, let alone legally</w:t>
      </w:r>
      <w:r>
        <w:rPr>
          <w:sz w:val="12"/>
        </w:rPr>
        <w:t xml:space="preserve"> </w:t>
      </w:r>
      <w:r>
        <w:t xml:space="preserve">recognized rights of the colonized people. </w:t>
      </w:r>
      <w:r w:rsidRPr="002443D9">
        <w:rPr>
          <w:rStyle w:val="StyleBoldUnderline"/>
        </w:rPr>
        <w:t xml:space="preserve">The Belgian Congo, and the horrors of slavery; </w:t>
      </w:r>
      <w:r>
        <w:t>the</w:t>
      </w:r>
      <w:r>
        <w:rPr>
          <w:sz w:val="12"/>
        </w:rPr>
        <w:t xml:space="preserve"> </w:t>
      </w:r>
      <w:r>
        <w:t xml:space="preserve">repeated experience of </w:t>
      </w:r>
      <w:r w:rsidRPr="002443D9">
        <w:rPr>
          <w:rStyle w:val="StyleBoldUnderline"/>
        </w:rPr>
        <w:t xml:space="preserve">mass famine in India </w:t>
      </w:r>
      <w:r>
        <w:t>(done away with since Independence and the</w:t>
      </w:r>
      <w:r>
        <w:rPr>
          <w:sz w:val="12"/>
        </w:rPr>
        <w:t xml:space="preserve"> </w:t>
      </w:r>
      <w:r>
        <w:t>establishment of democratic government); the labeling of resistance against expropriation and</w:t>
      </w:r>
      <w:r>
        <w:rPr>
          <w:sz w:val="12"/>
        </w:rPr>
        <w:t xml:space="preserve"> </w:t>
      </w:r>
      <w:r>
        <w:t xml:space="preserve">foreign rule </w:t>
      </w:r>
      <w:r w:rsidRPr="002443D9">
        <w:rPr>
          <w:rStyle w:val="StyleBoldUnderline"/>
        </w:rPr>
        <w:t xml:space="preserve">Mau </w:t>
      </w:r>
      <w:proofErr w:type="spellStart"/>
      <w:r w:rsidRPr="002443D9">
        <w:rPr>
          <w:rStyle w:val="StyleBoldUnderline"/>
        </w:rPr>
        <w:t>Mau</w:t>
      </w:r>
      <w:proofErr w:type="spellEnd"/>
      <w:r w:rsidRPr="002443D9">
        <w:rPr>
          <w:rStyle w:val="StyleBoldUnderline"/>
        </w:rPr>
        <w:t xml:space="preserve"> </w:t>
      </w:r>
      <w:r>
        <w:t>to define it as an atavistic throwback to savagery to enable the British</w:t>
      </w:r>
      <w:r>
        <w:rPr>
          <w:sz w:val="12"/>
        </w:rPr>
        <w:t xml:space="preserve"> </w:t>
      </w:r>
      <w:r>
        <w:t xml:space="preserve">rulers to destroy it militarily; </w:t>
      </w:r>
      <w:r w:rsidRPr="002443D9">
        <w:rPr>
          <w:rStyle w:val="StyleBoldUnderline"/>
        </w:rPr>
        <w:t>over a million dead in the Algerian struggle for Independence</w:t>
      </w:r>
      <w:r>
        <w:rPr>
          <w:sz w:val="12"/>
        </w:rPr>
        <w:t xml:space="preserve"> </w:t>
      </w:r>
      <w:r>
        <w:t xml:space="preserve">against the French; the near-genocide in Libya by the Italians, </w:t>
      </w:r>
      <w:r w:rsidRPr="002443D9">
        <w:rPr>
          <w:rStyle w:val="StyleBoldUnderline"/>
        </w:rPr>
        <w:t>the list could go on for pages.</w:t>
      </w:r>
      <w:r>
        <w:rPr>
          <w:rStyle w:val="StyleBoldUnderline"/>
          <w:sz w:val="12"/>
        </w:rPr>
        <w:t xml:space="preserve"> </w:t>
      </w:r>
      <w:r w:rsidRPr="002443D9">
        <w:rPr>
          <w:rStyle w:val="StyleBoldUnderline"/>
        </w:rPr>
        <w:t>None of it relevant, presumably,</w:t>
      </w:r>
      <w:r>
        <w:t xml:space="preserve"> either </w:t>
      </w:r>
      <w:r w:rsidRPr="002443D9">
        <w:rPr>
          <w:rStyle w:val="StyleBoldUnderline"/>
        </w:rPr>
        <w:t>to states of exception</w:t>
      </w:r>
      <w:r>
        <w:t>, in which sovereigns are</w:t>
      </w:r>
      <w:r>
        <w:rPr>
          <w:sz w:val="12"/>
        </w:rPr>
        <w:t xml:space="preserve"> </w:t>
      </w:r>
      <w:r>
        <w:t>unconstrained by any legal or customary limit in their actions, nor in understanding the</w:t>
      </w:r>
      <w:r>
        <w:rPr>
          <w:sz w:val="12"/>
        </w:rPr>
        <w:t xml:space="preserve"> </w:t>
      </w:r>
      <w:r>
        <w:t>reduction of person from members of communities with either customary or legal rights to</w:t>
      </w:r>
      <w:r>
        <w:rPr>
          <w:sz w:val="12"/>
        </w:rPr>
        <w:t xml:space="preserve"> </w:t>
      </w:r>
      <w:r>
        <w:t>bare life, dependent on the self-restraint at whim of others for their survival.</w:t>
      </w:r>
    </w:p>
    <w:p w:rsidR="006207A6" w:rsidRDefault="006207A6" w:rsidP="006207A6">
      <w:pPr>
        <w:pStyle w:val="Heading3"/>
      </w:pPr>
      <w:r>
        <w:lastRenderedPageBreak/>
        <w:t>Alt Causes to State of Exception</w:t>
      </w:r>
    </w:p>
    <w:p w:rsidR="006207A6" w:rsidRDefault="006207A6" w:rsidP="006207A6">
      <w:pPr>
        <w:pStyle w:val="Heading4"/>
      </w:pPr>
      <w:r>
        <w:t>No solvency – sovereignty means the state of exception is inevitable</w:t>
      </w:r>
    </w:p>
    <w:p w:rsidR="006207A6" w:rsidRPr="00817804" w:rsidRDefault="006207A6" w:rsidP="006207A6">
      <w:proofErr w:type="spellStart"/>
      <w:r>
        <w:rPr>
          <w:rStyle w:val="StyleStyleBold12pt"/>
        </w:rPr>
        <w:t>Colatrella</w:t>
      </w:r>
      <w:proofErr w:type="spellEnd"/>
      <w:r>
        <w:rPr>
          <w:rStyle w:val="StyleStyleBold12pt"/>
        </w:rPr>
        <w:t xml:space="preserve">, </w:t>
      </w:r>
      <w:r w:rsidRPr="00817804">
        <w:rPr>
          <w:rStyle w:val="StyleStyleBold12pt"/>
        </w:rPr>
        <w:t xml:space="preserve">11 </w:t>
      </w:r>
      <w:r w:rsidRPr="00817804">
        <w:t xml:space="preserve">(Steven, taught at Bard College, the New School and the American University of Rome, Fulbright scholar, Chair of the Department of Political and Social Sciences at John Cabot University in Rome and President of the Iowa Sociological Association, “Nothing Exceptional: Against </w:t>
      </w:r>
      <w:proofErr w:type="spellStart"/>
      <w:r w:rsidRPr="00817804">
        <w:t>Agamben</w:t>
      </w:r>
      <w:proofErr w:type="spellEnd"/>
      <w:r w:rsidRPr="00817804">
        <w:t xml:space="preserve">,” Journal for Critical Education Policy Studies, vol.9. no.1, </w:t>
      </w:r>
      <w:r>
        <w:t xml:space="preserve">page 99, </w:t>
      </w:r>
      <w:r w:rsidRPr="00817804">
        <w:t xml:space="preserve">November 2011, Online, </w:t>
      </w:r>
      <w:hyperlink r:id="rId47" w:history="1">
        <w:r w:rsidRPr="00817804">
          <w:rPr>
            <w:rStyle w:val="Hyperlink"/>
          </w:rPr>
          <w:t>http://www.jceps.com/PDFs/09-1-05.pdf</w:t>
        </w:r>
      </w:hyperlink>
      <w:r w:rsidRPr="00817804">
        <w:t>, accessed 7/23/13) PE</w:t>
      </w:r>
    </w:p>
    <w:p w:rsidR="006207A6" w:rsidRDefault="006207A6" w:rsidP="006207A6">
      <w:r w:rsidRPr="00BB0258">
        <w:t>“The Sovereign” wrote Nazi lawyer and political theorist Carl Schmitt, “is he who decides on</w:t>
      </w:r>
      <w:r>
        <w:rPr>
          <w:sz w:val="12"/>
        </w:rPr>
        <w:t xml:space="preserve"> </w:t>
      </w:r>
      <w:r w:rsidRPr="00BB0258">
        <w:t xml:space="preserve">a state of exception2”. </w:t>
      </w:r>
      <w:r w:rsidRPr="00BB0258">
        <w:rPr>
          <w:rStyle w:val="StyleBoldUnderline"/>
        </w:rPr>
        <w:t>The state of exception,</w:t>
      </w:r>
      <w:r w:rsidRPr="00BB0258">
        <w:t xml:space="preserve"> or state of emergency, </w:t>
      </w:r>
      <w:r w:rsidRPr="00BB0258">
        <w:rPr>
          <w:rStyle w:val="StyleBoldUnderline"/>
        </w:rPr>
        <w:t>is that moment in which</w:t>
      </w:r>
      <w:r>
        <w:rPr>
          <w:rStyle w:val="StyleBoldUnderline"/>
          <w:sz w:val="12"/>
        </w:rPr>
        <w:t xml:space="preserve"> </w:t>
      </w:r>
      <w:r w:rsidRPr="00BB0258">
        <w:t xml:space="preserve">all constitutional and </w:t>
      </w:r>
      <w:r w:rsidRPr="00BB0258">
        <w:rPr>
          <w:rStyle w:val="StyleBoldUnderline"/>
        </w:rPr>
        <w:t>legal limits can be</w:t>
      </w:r>
      <w:r w:rsidRPr="00BB0258">
        <w:t xml:space="preserve"> superseded or </w:t>
      </w:r>
      <w:r w:rsidRPr="00BB0258">
        <w:rPr>
          <w:rStyle w:val="StyleBoldUnderline"/>
        </w:rPr>
        <w:t>done away with</w:t>
      </w:r>
      <w:r w:rsidRPr="00BB0258">
        <w:t>, annulled or set aside,</w:t>
      </w:r>
      <w:r>
        <w:rPr>
          <w:sz w:val="12"/>
        </w:rPr>
        <w:t xml:space="preserve"> </w:t>
      </w:r>
      <w:r w:rsidRPr="00BB0258">
        <w:t xml:space="preserve">ultimately </w:t>
      </w:r>
      <w:r w:rsidRPr="00260024">
        <w:rPr>
          <w:rStyle w:val="StyleBoldUnderline"/>
        </w:rPr>
        <w:t>at the whim</w:t>
      </w:r>
      <w:r w:rsidRPr="00BB0258">
        <w:t xml:space="preserve"> or dictate </w:t>
      </w:r>
      <w:r w:rsidRPr="00260024">
        <w:rPr>
          <w:rStyle w:val="StyleBoldUnderline"/>
        </w:rPr>
        <w:t>of the sovereign. The latter’s power</w:t>
      </w:r>
      <w:r w:rsidRPr="00BB0258">
        <w:t xml:space="preserve"> in any case </w:t>
      </w:r>
      <w:r w:rsidRPr="00260024">
        <w:rPr>
          <w:rStyle w:val="StyleBoldUnderline"/>
        </w:rPr>
        <w:t>was never</w:t>
      </w:r>
      <w:r>
        <w:rPr>
          <w:rStyle w:val="StyleBoldUnderline"/>
          <w:sz w:val="12"/>
        </w:rPr>
        <w:t xml:space="preserve"> </w:t>
      </w:r>
      <w:r w:rsidRPr="00260024">
        <w:rPr>
          <w:rStyle w:val="StyleBoldUnderline"/>
        </w:rPr>
        <w:t>really limited</w:t>
      </w:r>
      <w:r w:rsidRPr="00BB0258">
        <w:t xml:space="preserve"> by these legal restraints, even if </w:t>
      </w:r>
      <w:r w:rsidRPr="00260024">
        <w:rPr>
          <w:rStyle w:val="StyleBoldUnderline"/>
        </w:rPr>
        <w:t>this sovereign</w:t>
      </w:r>
      <w:r w:rsidRPr="00BB0258">
        <w:t xml:space="preserve"> for their own reasons </w:t>
      </w:r>
      <w:r w:rsidRPr="00260024">
        <w:rPr>
          <w:rStyle w:val="StyleBoldUnderline"/>
        </w:rPr>
        <w:t>abided by</w:t>
      </w:r>
      <w:r>
        <w:rPr>
          <w:rStyle w:val="StyleBoldUnderline"/>
          <w:sz w:val="12"/>
        </w:rPr>
        <w:t xml:space="preserve"> </w:t>
      </w:r>
      <w:r w:rsidRPr="00260024">
        <w:rPr>
          <w:rStyle w:val="StyleBoldUnderline"/>
        </w:rPr>
        <w:t>such formal limits for a time.</w:t>
      </w:r>
      <w:r w:rsidRPr="00BB0258">
        <w:t xml:space="preserve"> In this case Schmitt’s sovereign is Hobbes’ Leviathan on</w:t>
      </w:r>
      <w:r>
        <w:rPr>
          <w:sz w:val="12"/>
        </w:rPr>
        <w:t xml:space="preserve"> </w:t>
      </w:r>
      <w:r w:rsidRPr="00BB0258">
        <w:t xml:space="preserve">steroids, though the line of ancestry is clear, since </w:t>
      </w:r>
      <w:r w:rsidRPr="00260024">
        <w:t>once sovereignty is</w:t>
      </w:r>
      <w:r w:rsidRPr="00BB0258">
        <w:t xml:space="preserve"> given over by people in</w:t>
      </w:r>
      <w:r>
        <w:rPr>
          <w:sz w:val="12"/>
        </w:rPr>
        <w:t xml:space="preserve"> </w:t>
      </w:r>
      <w:r w:rsidRPr="00BB0258">
        <w:t>a state of Hobbesian nature (where a war of all against all predominates and life is nasty,</w:t>
      </w:r>
      <w:r>
        <w:rPr>
          <w:sz w:val="12"/>
        </w:rPr>
        <w:t xml:space="preserve"> </w:t>
      </w:r>
      <w:r w:rsidRPr="00BB0258">
        <w:t xml:space="preserve">brutish and short) Hobbes’ Leviathan </w:t>
      </w:r>
      <w:r w:rsidRPr="0042688C">
        <w:rPr>
          <w:rStyle w:val="StyleBoldUnderline"/>
        </w:rPr>
        <w:t>state power</w:t>
      </w:r>
      <w:r w:rsidRPr="00BB0258">
        <w:t xml:space="preserve"> likewise </w:t>
      </w:r>
      <w:r w:rsidRPr="0042688C">
        <w:rPr>
          <w:rStyle w:val="StyleBoldUnderline"/>
        </w:rPr>
        <w:t>has no limits</w:t>
      </w:r>
      <w:r w:rsidRPr="00BB0258">
        <w:t xml:space="preserve"> or legal restraints</w:t>
      </w:r>
      <w:r>
        <w:rPr>
          <w:sz w:val="12"/>
        </w:rPr>
        <w:t xml:space="preserve"> </w:t>
      </w:r>
      <w:r w:rsidRPr="0042688C">
        <w:rPr>
          <w:rStyle w:val="StyleBoldUnderline"/>
        </w:rPr>
        <w:t>other than those that it sees fit to impose.</w:t>
      </w:r>
      <w:r w:rsidRPr="00BB0258">
        <w:t xml:space="preserve"> Further, </w:t>
      </w:r>
      <w:r w:rsidRPr="00CE36A4">
        <w:rPr>
          <w:rStyle w:val="StyleBoldUnderline"/>
        </w:rPr>
        <w:t>the state of exception is the basis of all law</w:t>
      </w:r>
      <w:r>
        <w:rPr>
          <w:rStyle w:val="StyleBoldUnderline"/>
          <w:sz w:val="12"/>
        </w:rPr>
        <w:t xml:space="preserve"> </w:t>
      </w:r>
      <w:r w:rsidRPr="00BB0258">
        <w:t>in the first place, in that it is only under conditions of a state of exception that law itself can</w:t>
      </w:r>
      <w:r>
        <w:rPr>
          <w:sz w:val="12"/>
        </w:rPr>
        <w:t xml:space="preserve"> </w:t>
      </w:r>
      <w:r w:rsidRPr="00BB0258">
        <w:t xml:space="preserve">be created and constitutions imposed. In other words, </w:t>
      </w:r>
      <w:r w:rsidRPr="00CE36A4">
        <w:rPr>
          <w:rStyle w:val="StyleBoldUnderline"/>
        </w:rPr>
        <w:t>law is not a product of law</w:t>
      </w:r>
      <w:r w:rsidRPr="00BB0258">
        <w:t>, for either</w:t>
      </w:r>
      <w:r>
        <w:rPr>
          <w:sz w:val="12"/>
        </w:rPr>
        <w:t xml:space="preserve"> </w:t>
      </w:r>
      <w:r w:rsidRPr="00BB0258">
        <w:t xml:space="preserve">Schmitt or for Hobbes, </w:t>
      </w:r>
      <w:r w:rsidRPr="00CE36A4">
        <w:rPr>
          <w:rStyle w:val="StyleBoldUnderline"/>
        </w:rPr>
        <w:t>but of a state where there is not law</w:t>
      </w:r>
      <w:r w:rsidRPr="00BB0258">
        <w:t>. The difference is important</w:t>
      </w:r>
      <w:r>
        <w:t xml:space="preserve"> however. For Hobbes it is the lawless state – presumably a one-time affair at least</w:t>
      </w:r>
      <w:r>
        <w:rPr>
          <w:sz w:val="12"/>
        </w:rPr>
        <w:t xml:space="preserve"> </w:t>
      </w:r>
      <w:r>
        <w:t>ontologically if not historically – that leads to the creation of law which is the product of the</w:t>
      </w:r>
      <w:r>
        <w:rPr>
          <w:sz w:val="12"/>
        </w:rPr>
        <w:t xml:space="preserve"> </w:t>
      </w:r>
      <w:r>
        <w:t xml:space="preserve">sovereign. For Schmitt, that </w:t>
      </w:r>
      <w:r w:rsidRPr="00CE36A4">
        <w:rPr>
          <w:rStyle w:val="StyleBoldUnderline"/>
        </w:rPr>
        <w:t>power is always in a position to set aside</w:t>
      </w:r>
      <w:r>
        <w:t xml:space="preserve"> all </w:t>
      </w:r>
      <w:r w:rsidRPr="00CE36A4">
        <w:rPr>
          <w:rStyle w:val="StyleBoldUnderline"/>
        </w:rPr>
        <w:t>law and create new</w:t>
      </w:r>
      <w:r>
        <w:rPr>
          <w:rStyle w:val="StyleBoldUnderline"/>
          <w:sz w:val="12"/>
        </w:rPr>
        <w:t xml:space="preserve"> </w:t>
      </w:r>
      <w:r w:rsidRPr="00CE36A4">
        <w:rPr>
          <w:rStyle w:val="StyleBoldUnderline"/>
        </w:rPr>
        <w:t>law.</w:t>
      </w:r>
      <w:r>
        <w:t xml:space="preserve"> But creating new law is by definition an exceptional moment, one that is an exercise of</w:t>
      </w:r>
      <w:r>
        <w:rPr>
          <w:sz w:val="12"/>
        </w:rPr>
        <w:t xml:space="preserve"> </w:t>
      </w:r>
      <w:r>
        <w:t>power and that steps over the bounds of all previously existing (and by implication illusory)</w:t>
      </w:r>
      <w:r>
        <w:rPr>
          <w:sz w:val="12"/>
        </w:rPr>
        <w:t xml:space="preserve"> </w:t>
      </w:r>
      <w:r>
        <w:t>legal limits.</w:t>
      </w:r>
    </w:p>
    <w:p w:rsidR="006207A6" w:rsidRDefault="006207A6" w:rsidP="006207A6">
      <w:pPr>
        <w:pStyle w:val="Heading4"/>
      </w:pPr>
      <w:r>
        <w:t xml:space="preserve">No solvency – too many alt causes to the state of exception – anything that expropriates </w:t>
      </w:r>
    </w:p>
    <w:p w:rsidR="006207A6" w:rsidRDefault="006207A6" w:rsidP="006207A6">
      <w:proofErr w:type="spellStart"/>
      <w:r>
        <w:rPr>
          <w:rStyle w:val="StyleStyleBold12pt"/>
        </w:rPr>
        <w:t>Colatrella</w:t>
      </w:r>
      <w:proofErr w:type="spellEnd"/>
      <w:r>
        <w:rPr>
          <w:rStyle w:val="StyleStyleBold12pt"/>
        </w:rPr>
        <w:t xml:space="preserve">, </w:t>
      </w:r>
      <w:r w:rsidRPr="00817804">
        <w:rPr>
          <w:rStyle w:val="StyleStyleBold12pt"/>
        </w:rPr>
        <w:t xml:space="preserve">11 </w:t>
      </w:r>
      <w:r w:rsidRPr="00817804">
        <w:t xml:space="preserve">(Steven, taught at Bard College, the New School and the American University of Rome, Fulbright scholar, Chair of the Department of Political and Social Sciences at John Cabot University in Rome and President of the Iowa Sociological Association, “Nothing Exceptional: Against </w:t>
      </w:r>
      <w:proofErr w:type="spellStart"/>
      <w:r w:rsidRPr="00817804">
        <w:t>Agamben</w:t>
      </w:r>
      <w:proofErr w:type="spellEnd"/>
      <w:r w:rsidRPr="00817804">
        <w:t xml:space="preserve">,” Journal for Critical Education Policy Studies, vol.9. no.1, </w:t>
      </w:r>
      <w:r>
        <w:t xml:space="preserve">page 110-111, </w:t>
      </w:r>
      <w:r w:rsidRPr="00817804">
        <w:t xml:space="preserve">November 2011, Online, </w:t>
      </w:r>
      <w:hyperlink r:id="rId48" w:history="1">
        <w:r w:rsidRPr="00817804">
          <w:rPr>
            <w:rStyle w:val="Hyperlink"/>
          </w:rPr>
          <w:t>http://www.jceps.com/PDFs/09-1-05.pdf</w:t>
        </w:r>
      </w:hyperlink>
      <w:r w:rsidRPr="00817804">
        <w:t>, accessed 7/23/13) PE</w:t>
      </w:r>
    </w:p>
    <w:p w:rsidR="006207A6" w:rsidRDefault="006207A6" w:rsidP="006207A6">
      <w:r>
        <w:t xml:space="preserve">My argument is that </w:t>
      </w:r>
      <w:r w:rsidRPr="00193005">
        <w:rPr>
          <w:rStyle w:val="StyleBoldUnderline"/>
        </w:rPr>
        <w:t xml:space="preserve">states of exception and </w:t>
      </w:r>
      <w:r>
        <w:t xml:space="preserve">the </w:t>
      </w:r>
      <w:r w:rsidRPr="00193005">
        <w:rPr>
          <w:rStyle w:val="StyleBoldUnderline"/>
        </w:rPr>
        <w:t>reduction</w:t>
      </w:r>
      <w:r>
        <w:t xml:space="preserve"> of part or all of the population</w:t>
      </w:r>
      <w:r>
        <w:rPr>
          <w:sz w:val="12"/>
        </w:rPr>
        <w:t xml:space="preserve"> </w:t>
      </w:r>
      <w:r>
        <w:t xml:space="preserve">governed by state power </w:t>
      </w:r>
      <w:r w:rsidRPr="00CC26CC">
        <w:rPr>
          <w:rStyle w:val="StyleBoldUnderline"/>
        </w:rPr>
        <w:t xml:space="preserve">to bare life are based upon attempts to expropriate </w:t>
      </w:r>
      <w:r>
        <w:t xml:space="preserve">all or part of </w:t>
      </w:r>
      <w:r w:rsidRPr="00CC26CC">
        <w:rPr>
          <w:rStyle w:val="StyleBoldUnderline"/>
        </w:rPr>
        <w:t>a</w:t>
      </w:r>
      <w:r>
        <w:rPr>
          <w:rStyle w:val="StyleBoldUnderline"/>
          <w:sz w:val="12"/>
        </w:rPr>
        <w:t xml:space="preserve"> </w:t>
      </w:r>
      <w:r w:rsidRPr="00CC26CC">
        <w:rPr>
          <w:rStyle w:val="StyleBoldUnderline"/>
        </w:rPr>
        <w:t>population from their land,</w:t>
      </w:r>
      <w:r>
        <w:t xml:space="preserve"> their </w:t>
      </w:r>
      <w:r w:rsidRPr="00CC26CC">
        <w:rPr>
          <w:rStyle w:val="StyleBoldUnderline"/>
        </w:rPr>
        <w:t>access to resources, subsistence and</w:t>
      </w:r>
      <w:r>
        <w:t xml:space="preserve"> the </w:t>
      </w:r>
      <w:r w:rsidRPr="00CC26CC">
        <w:rPr>
          <w:rStyle w:val="StyleBoldUnderline"/>
        </w:rPr>
        <w:t>means of</w:t>
      </w:r>
      <w:r>
        <w:rPr>
          <w:rStyle w:val="StyleBoldUnderline"/>
          <w:sz w:val="12"/>
        </w:rPr>
        <w:t xml:space="preserve"> </w:t>
      </w:r>
      <w:r w:rsidRPr="00CC26CC">
        <w:rPr>
          <w:rStyle w:val="StyleBoldUnderline"/>
        </w:rPr>
        <w:t>production;</w:t>
      </w:r>
      <w:r>
        <w:t xml:space="preserve"> or upon the imposition of neoliberal policies accomplishing analogous acts of primitive accumulation (privatization of resources or public goods, elimination of limits on</w:t>
      </w:r>
      <w:r>
        <w:rPr>
          <w:sz w:val="12"/>
        </w:rPr>
        <w:t xml:space="preserve"> </w:t>
      </w:r>
      <w:r>
        <w:t>exploitation and market forces, freeing of the power of employers over workers, freeing of</w:t>
      </w:r>
      <w:r>
        <w:rPr>
          <w:sz w:val="12"/>
        </w:rPr>
        <w:t xml:space="preserve"> </w:t>
      </w:r>
      <w:r>
        <w:t>capital from regulations or limitations on its actions and movements). The case of Nazi</w:t>
      </w:r>
      <w:r>
        <w:rPr>
          <w:sz w:val="12"/>
        </w:rPr>
        <w:t xml:space="preserve"> </w:t>
      </w:r>
      <w:r>
        <w:t xml:space="preserve">Germany, the paradigmatic case for </w:t>
      </w:r>
      <w:proofErr w:type="spellStart"/>
      <w:r>
        <w:t>Agamben</w:t>
      </w:r>
      <w:proofErr w:type="spellEnd"/>
      <w:r>
        <w:t xml:space="preserve"> and one of the paradigmatic cases for </w:t>
      </w:r>
      <w:r w:rsidRPr="00CC26CC">
        <w:rPr>
          <w:rStyle w:val="StyleBoldUnderline"/>
        </w:rPr>
        <w:t>Arendt’s</w:t>
      </w:r>
      <w:r>
        <w:rPr>
          <w:rStyle w:val="StyleBoldUnderline"/>
          <w:sz w:val="12"/>
        </w:rPr>
        <w:t xml:space="preserve"> </w:t>
      </w:r>
      <w:r w:rsidRPr="00CC26CC">
        <w:rPr>
          <w:rStyle w:val="StyleBoldUnderline"/>
        </w:rPr>
        <w:t>study of totalitarianism,</w:t>
      </w:r>
      <w:r>
        <w:t xml:space="preserve"> far from making the argument for autonomy of the political, instead</w:t>
      </w:r>
      <w:r>
        <w:rPr>
          <w:sz w:val="12"/>
        </w:rPr>
        <w:t xml:space="preserve"> </w:t>
      </w:r>
      <w:r w:rsidRPr="00CC26CC">
        <w:rPr>
          <w:rStyle w:val="StyleBoldUnderline"/>
        </w:rPr>
        <w:t>supports the argument that political repression is based on</w:t>
      </w:r>
      <w:r>
        <w:t xml:space="preserve"> economic expropriation and</w:t>
      </w:r>
      <w:r>
        <w:rPr>
          <w:sz w:val="12"/>
        </w:rPr>
        <w:t xml:space="preserve"> </w:t>
      </w:r>
      <w:r w:rsidRPr="00CC26CC">
        <w:rPr>
          <w:rStyle w:val="StyleBoldUnderline"/>
        </w:rPr>
        <w:t>exploitation</w:t>
      </w:r>
      <w:r>
        <w:t>, and that rights and liberties, in turn are based on economic democracy, on either</w:t>
      </w:r>
      <w:r>
        <w:rPr>
          <w:sz w:val="12"/>
        </w:rPr>
        <w:t xml:space="preserve"> </w:t>
      </w:r>
      <w:r>
        <w:t>widespread or common ownership of resources, or on economic class organization by</w:t>
      </w:r>
      <w:r>
        <w:rPr>
          <w:sz w:val="12"/>
        </w:rPr>
        <w:t xml:space="preserve"> </w:t>
      </w:r>
      <w:r>
        <w:t>workers and the gains made using democracy to sustain economic conditions.</w:t>
      </w:r>
    </w:p>
    <w:p w:rsidR="006207A6" w:rsidRDefault="006207A6" w:rsidP="006207A6"/>
    <w:p w:rsidR="006207A6" w:rsidRPr="001A5B2A" w:rsidRDefault="006207A6" w:rsidP="006207A6">
      <w:pPr>
        <w:pStyle w:val="Heading3"/>
      </w:pPr>
      <w:r>
        <w:lastRenderedPageBreak/>
        <w:t>Turn GITMO Focus Bad</w:t>
      </w:r>
    </w:p>
    <w:p w:rsidR="006207A6" w:rsidRDefault="006207A6" w:rsidP="006207A6">
      <w:pPr>
        <w:pStyle w:val="Heading4"/>
      </w:pPr>
      <w:r w:rsidRPr="00740BEA">
        <w:t xml:space="preserve">Turn – their focus on states of exception </w:t>
      </w:r>
      <w:r>
        <w:t xml:space="preserve">in Gitmo </w:t>
      </w:r>
      <w:r w:rsidRPr="00740BEA">
        <w:t xml:space="preserve">is a critical misreading </w:t>
      </w:r>
      <w:r>
        <w:t>–</w:t>
      </w:r>
      <w:r w:rsidRPr="00740BEA">
        <w:t xml:space="preserve"> </w:t>
      </w:r>
      <w:r>
        <w:t xml:space="preserve">we lose political willpower to solve other instances of domination </w:t>
      </w:r>
    </w:p>
    <w:p w:rsidR="006207A6" w:rsidRPr="00CE0066" w:rsidRDefault="006207A6" w:rsidP="006207A6">
      <w:r w:rsidRPr="00CE0066">
        <w:rPr>
          <w:rStyle w:val="StyleStyleBold12pt"/>
        </w:rPr>
        <w:t>Huysmans, 8</w:t>
      </w:r>
      <w:r w:rsidRPr="00CE0066">
        <w:t xml:space="preserve"> (</w:t>
      </w:r>
      <w:proofErr w:type="spellStart"/>
      <w:r w:rsidRPr="00CE0066">
        <w:t>Jef</w:t>
      </w:r>
      <w:proofErr w:type="spellEnd"/>
      <w:r w:rsidRPr="00CE0066">
        <w:t xml:space="preserve">,  Professor of Security Studies (Politics &amp; International Studies) in the Faculty of Social Sciences at the University of Kent, “The Jargon of Exception—On Schmitt, </w:t>
      </w:r>
      <w:proofErr w:type="spellStart"/>
      <w:r w:rsidRPr="00CE0066">
        <w:t>Agamben</w:t>
      </w:r>
      <w:proofErr w:type="spellEnd"/>
      <w:r w:rsidRPr="00CE0066">
        <w:t xml:space="preserve"> and the Absence of Political Society,” International Political Sociology (2008) 2, 165–183, Online, </w:t>
      </w:r>
      <w:hyperlink r:id="rId49" w:history="1">
        <w:r w:rsidRPr="00CE0066">
          <w:rPr>
            <w:rStyle w:val="Hyperlink"/>
          </w:rPr>
          <w:t>http://bigo.zgeist.org/students/readings/huysmansjargonexceptionIPS.pdf</w:t>
        </w:r>
      </w:hyperlink>
      <w:r w:rsidRPr="00CE0066">
        <w:t>, accessed 7/23/13) PE</w:t>
      </w:r>
    </w:p>
    <w:p w:rsidR="006207A6" w:rsidRPr="00740BEA" w:rsidRDefault="006207A6" w:rsidP="006207A6">
      <w:r>
        <w:t xml:space="preserve">Fleur </w:t>
      </w:r>
      <w:r w:rsidRPr="003D249B">
        <w:rPr>
          <w:rStyle w:val="StyleBoldUnderline"/>
        </w:rPr>
        <w:t>Johns observed in</w:t>
      </w:r>
      <w:r>
        <w:t xml:space="preserve"> her analysis of </w:t>
      </w:r>
      <w:r w:rsidRPr="003D249B">
        <w:rPr>
          <w:rStyle w:val="StyleBoldUnderline"/>
        </w:rPr>
        <w:t>Guantanamo Bay that events taking on</w:t>
      </w:r>
      <w:r>
        <w:rPr>
          <w:rStyle w:val="StyleBoldUnderline"/>
          <w:sz w:val="12"/>
        </w:rPr>
        <w:t xml:space="preserve"> </w:t>
      </w:r>
      <w:r w:rsidRPr="003D249B">
        <w:rPr>
          <w:rStyle w:val="StyleBoldUnderline"/>
        </w:rPr>
        <w:t xml:space="preserve">the </w:t>
      </w:r>
      <w:proofErr w:type="spellStart"/>
      <w:r w:rsidRPr="003D249B">
        <w:rPr>
          <w:rStyle w:val="StyleBoldUnderline"/>
        </w:rPr>
        <w:t>affect</w:t>
      </w:r>
      <w:proofErr w:type="spellEnd"/>
      <w:r w:rsidRPr="003D249B">
        <w:rPr>
          <w:rStyle w:val="StyleBoldUnderline"/>
        </w:rPr>
        <w:t xml:space="preserve"> of </w:t>
      </w:r>
      <w:proofErr w:type="spellStart"/>
      <w:r w:rsidRPr="003D249B">
        <w:rPr>
          <w:rStyle w:val="StyleBoldUnderline"/>
        </w:rPr>
        <w:t>exceptionalism</w:t>
      </w:r>
      <w:proofErr w:type="spellEnd"/>
      <w:r w:rsidRPr="003D249B">
        <w:rPr>
          <w:rStyle w:val="StyleBoldUnderline"/>
        </w:rPr>
        <w:t xml:space="preserve"> </w:t>
      </w:r>
      <w:r w:rsidRPr="001219C1">
        <w:rPr>
          <w:rStyle w:val="StyleBoldUnderline"/>
        </w:rPr>
        <w:t xml:space="preserve">soak up critical energies </w:t>
      </w:r>
      <w:r>
        <w:t>with considerable effect in</w:t>
      </w:r>
      <w:r>
        <w:rPr>
          <w:sz w:val="12"/>
        </w:rPr>
        <w:t xml:space="preserve"> </w:t>
      </w:r>
      <w:r>
        <w:t>liberal societies. ‘‘[I]t is the exception that rings liberal alarm bells’’ (Johns</w:t>
      </w:r>
      <w:r>
        <w:rPr>
          <w:sz w:val="12"/>
        </w:rPr>
        <w:t xml:space="preserve"> </w:t>
      </w:r>
      <w:r>
        <w:t>2005). The liberal critique of current policy developments tends to define stakes</w:t>
      </w:r>
      <w:r>
        <w:rPr>
          <w:sz w:val="12"/>
        </w:rPr>
        <w:t xml:space="preserve"> </w:t>
      </w:r>
      <w:r>
        <w:t xml:space="preserve">and solutions in terms of </w:t>
      </w:r>
      <w:proofErr w:type="spellStart"/>
      <w:r>
        <w:t>exceptionalism</w:t>
      </w:r>
      <w:proofErr w:type="spellEnd"/>
      <w:r>
        <w:t>, that is</w:t>
      </w:r>
      <w:r w:rsidRPr="003D249B">
        <w:rPr>
          <w:rStyle w:val="StyleBoldUnderline"/>
        </w:rPr>
        <w:t>, a conflict between rule of law</w:t>
      </w:r>
      <w:r>
        <w:rPr>
          <w:rStyle w:val="StyleBoldUnderline"/>
          <w:sz w:val="12"/>
        </w:rPr>
        <w:t xml:space="preserve"> </w:t>
      </w:r>
      <w:r w:rsidRPr="003D249B">
        <w:rPr>
          <w:rStyle w:val="StyleBoldUnderline"/>
        </w:rPr>
        <w:t>and</w:t>
      </w:r>
      <w:r>
        <w:t xml:space="preserve"> executive, </w:t>
      </w:r>
      <w:r w:rsidRPr="003D249B">
        <w:rPr>
          <w:rStyle w:val="StyleBoldUnderline"/>
        </w:rPr>
        <w:t>arbitrary government</w:t>
      </w:r>
      <w:r>
        <w:t xml:space="preserve"> and ⁄ or the direct exercise of governing</w:t>
      </w:r>
      <w:r>
        <w:rPr>
          <w:sz w:val="12"/>
        </w:rPr>
        <w:t xml:space="preserve"> </w:t>
      </w:r>
      <w:r>
        <w:t>power over biologically, in contrast to politically, defined life. Johns is uneasy</w:t>
      </w:r>
      <w:r>
        <w:rPr>
          <w:sz w:val="12"/>
        </w:rPr>
        <w:t xml:space="preserve"> </w:t>
      </w:r>
      <w:r>
        <w:t>about such a development but does not develop why we should take exception</w:t>
      </w:r>
      <w:r>
        <w:rPr>
          <w:sz w:val="12"/>
        </w:rPr>
        <w:t xml:space="preserve"> </w:t>
      </w:r>
      <w:r>
        <w:t xml:space="preserve">to </w:t>
      </w:r>
      <w:proofErr w:type="spellStart"/>
      <w:r>
        <w:t>exceptionalism</w:t>
      </w:r>
      <w:proofErr w:type="spellEnd"/>
      <w:r>
        <w:t xml:space="preserve">. This article introduces one of the main reasons for sending out a distress signal about the rise in the idiom of exception. </w:t>
      </w:r>
      <w:r w:rsidRPr="00740BEA">
        <w:rPr>
          <w:rStyle w:val="StyleBoldUnderline"/>
        </w:rPr>
        <w:t xml:space="preserve">When </w:t>
      </w:r>
      <w:proofErr w:type="spellStart"/>
      <w:r w:rsidRPr="00740BEA">
        <w:rPr>
          <w:rStyle w:val="StyleBoldUnderline"/>
        </w:rPr>
        <w:t>exceptionalism</w:t>
      </w:r>
      <w:proofErr w:type="spellEnd"/>
      <w:r w:rsidRPr="00740BEA">
        <w:rPr>
          <w:rStyle w:val="StyleBoldUnderline"/>
        </w:rPr>
        <w:t xml:space="preserve"> soaks up </w:t>
      </w:r>
      <w:r w:rsidRPr="001219C1">
        <w:t>critical</w:t>
      </w:r>
      <w:r>
        <w:rPr>
          <w:rStyle w:val="StyleBoldUnderline"/>
          <w:sz w:val="12"/>
        </w:rPr>
        <w:t xml:space="preserve"> </w:t>
      </w:r>
      <w:proofErr w:type="spellStart"/>
      <w:r>
        <w:rPr>
          <w:rStyle w:val="StyleBoldUnderline"/>
        </w:rPr>
        <w:t>energ</w:t>
      </w:r>
      <w:proofErr w:type="spellEnd"/>
      <w:r>
        <w:rPr>
          <w:rStyle w:val="StyleBoldUnderline"/>
        </w:rPr>
        <w:t>[y]</w:t>
      </w:r>
      <w:proofErr w:type="spellStart"/>
      <w:r w:rsidRPr="001219C1">
        <w:t>ies</w:t>
      </w:r>
      <w:proofErr w:type="spellEnd"/>
      <w:r w:rsidRPr="001219C1">
        <w:t xml:space="preserve"> </w:t>
      </w:r>
      <w:r>
        <w:t xml:space="preserve">in liberal societies, </w:t>
      </w:r>
      <w:r w:rsidRPr="001219C1">
        <w:rPr>
          <w:rStyle w:val="StyleBoldUnderline"/>
        </w:rPr>
        <w:t>it risks</w:t>
      </w:r>
      <w:r w:rsidRPr="00740BEA">
        <w:rPr>
          <w:rStyle w:val="StyleBoldUnderline"/>
        </w:rPr>
        <w:t xml:space="preserve"> suppressing a political reading of</w:t>
      </w:r>
      <w:r>
        <w:rPr>
          <w:rStyle w:val="StyleBoldUnderline"/>
          <w:sz w:val="12"/>
        </w:rPr>
        <w:t xml:space="preserve"> </w:t>
      </w:r>
      <w:r w:rsidRPr="00740BEA">
        <w:rPr>
          <w:rStyle w:val="StyleBoldUnderline"/>
        </w:rPr>
        <w:t>the societal. By reading</w:t>
      </w:r>
      <w:r>
        <w:t xml:space="preserve"> the concept of </w:t>
      </w:r>
      <w:r w:rsidRPr="00740BEA">
        <w:rPr>
          <w:rStyle w:val="StyleBoldUnderline"/>
        </w:rPr>
        <w:t>exception through</w:t>
      </w:r>
      <w:r>
        <w:t xml:space="preserve"> two of the most</w:t>
      </w:r>
      <w:r>
        <w:rPr>
          <w:sz w:val="12"/>
        </w:rPr>
        <w:t xml:space="preserve"> </w:t>
      </w:r>
      <w:r>
        <w:t xml:space="preserve">‘‘popular’’ political theorists of the exception, Schmitt and </w:t>
      </w:r>
      <w:proofErr w:type="spellStart"/>
      <w:r w:rsidRPr="0052013A">
        <w:rPr>
          <w:rStyle w:val="StyleBoldUnderline"/>
        </w:rPr>
        <w:t>Agamben</w:t>
      </w:r>
      <w:proofErr w:type="spellEnd"/>
      <w:r>
        <w:t>, the article</w:t>
      </w:r>
      <w:r>
        <w:rPr>
          <w:sz w:val="12"/>
        </w:rPr>
        <w:t xml:space="preserve"> </w:t>
      </w:r>
      <w:r>
        <w:t xml:space="preserve">shows that structuring politics around </w:t>
      </w:r>
      <w:proofErr w:type="spellStart"/>
      <w:r>
        <w:t>exceptionalist</w:t>
      </w:r>
      <w:proofErr w:type="spellEnd"/>
      <w:r>
        <w:t xml:space="preserve"> readings of political power</w:t>
      </w:r>
      <w:r>
        <w:rPr>
          <w:sz w:val="12"/>
        </w:rPr>
        <w:t xml:space="preserve"> </w:t>
      </w:r>
      <w:r>
        <w:t>tends to politically neutralize the societal as a realm of multi-faceted, historically</w:t>
      </w:r>
      <w:r>
        <w:rPr>
          <w:sz w:val="12"/>
        </w:rPr>
        <w:t xml:space="preserve"> </w:t>
      </w:r>
      <w:r>
        <w:t>structured political mediations and mobilizations. Or, in other words, deploying</w:t>
      </w:r>
      <w:r>
        <w:rPr>
          <w:sz w:val="12"/>
        </w:rPr>
        <w:t xml:space="preserve"> </w:t>
      </w:r>
      <w:r>
        <w:t xml:space="preserve">the exception as a diagram of the political </w:t>
      </w:r>
      <w:r w:rsidRPr="0052013A">
        <w:rPr>
          <w:rStyle w:val="StyleBoldUnderline"/>
        </w:rPr>
        <w:t>marginalizes the societal as a political</w:t>
      </w:r>
      <w:r>
        <w:rPr>
          <w:rStyle w:val="StyleBoldUnderline"/>
          <w:sz w:val="12"/>
        </w:rPr>
        <w:t xml:space="preserve"> </w:t>
      </w:r>
      <w:r w:rsidRPr="0052013A">
        <w:rPr>
          <w:rStyle w:val="StyleBoldUnderline"/>
        </w:rPr>
        <w:t xml:space="preserve">realm. </w:t>
      </w:r>
      <w:r>
        <w:t xml:space="preserve">In doing so, </w:t>
      </w:r>
      <w:r w:rsidRPr="0052013A">
        <w:rPr>
          <w:rStyle w:val="StyleBoldUnderline"/>
        </w:rPr>
        <w:t>it eliminates one of the constituting categories of modern</w:t>
      </w:r>
      <w:r>
        <w:rPr>
          <w:rStyle w:val="StyleBoldUnderline"/>
          <w:sz w:val="12"/>
        </w:rPr>
        <w:t xml:space="preserve"> </w:t>
      </w:r>
      <w:r w:rsidRPr="0052013A">
        <w:rPr>
          <w:rStyle w:val="StyleBoldUnderline"/>
        </w:rPr>
        <w:t>politics</w:t>
      </w:r>
      <w:r>
        <w:t xml:space="preserve"> (</w:t>
      </w:r>
      <w:proofErr w:type="spellStart"/>
      <w:r>
        <w:t>Balibar</w:t>
      </w:r>
      <w:proofErr w:type="spellEnd"/>
      <w:r>
        <w:t xml:space="preserve"> 1997; </w:t>
      </w:r>
      <w:proofErr w:type="spellStart"/>
      <w:r>
        <w:t>Dyzenhaus</w:t>
      </w:r>
      <w:proofErr w:type="spellEnd"/>
      <w:r>
        <w:t xml:space="preserve"> 1997), hence </w:t>
      </w:r>
      <w:r w:rsidRPr="0052013A">
        <w:rPr>
          <w:rStyle w:val="StyleBoldUnderline"/>
        </w:rPr>
        <w:t>producing an impoverished and</w:t>
      </w:r>
      <w:r>
        <w:rPr>
          <w:rStyle w:val="StyleBoldUnderline"/>
          <w:sz w:val="12"/>
        </w:rPr>
        <w:t xml:space="preserve"> </w:t>
      </w:r>
      <w:r>
        <w:t xml:space="preserve">ultimately </w:t>
      </w:r>
      <w:r w:rsidRPr="0052013A">
        <w:rPr>
          <w:rStyle w:val="StyleBoldUnderline"/>
        </w:rPr>
        <w:t>illusionary understanding of</w:t>
      </w:r>
      <w:r>
        <w:t xml:space="preserve"> the processes of </w:t>
      </w:r>
      <w:r w:rsidRPr="0052013A">
        <w:rPr>
          <w:rStyle w:val="StyleBoldUnderline"/>
        </w:rPr>
        <w:t>political</w:t>
      </w:r>
      <w:r>
        <w:t xml:space="preserve"> contestation</w:t>
      </w:r>
      <w:r>
        <w:rPr>
          <w:sz w:val="12"/>
        </w:rPr>
        <w:t xml:space="preserve"> </w:t>
      </w:r>
      <w:r>
        <w:t xml:space="preserve">and </w:t>
      </w:r>
      <w:r w:rsidRPr="0052013A">
        <w:rPr>
          <w:rStyle w:val="StyleBoldUnderline"/>
        </w:rPr>
        <w:t>domination</w:t>
      </w:r>
      <w:r>
        <w:t xml:space="preserve"> (Neal 2006; </w:t>
      </w:r>
      <w:proofErr w:type="spellStart"/>
      <w:r>
        <w:t>Neocleous</w:t>
      </w:r>
      <w:proofErr w:type="spellEnd"/>
      <w:r>
        <w:t xml:space="preserve"> 2006). Fleur </w:t>
      </w:r>
      <w:r w:rsidRPr="003D249B">
        <w:rPr>
          <w:rStyle w:val="StyleBoldUnderline"/>
        </w:rPr>
        <w:t>Johns observed in</w:t>
      </w:r>
      <w:r>
        <w:t xml:space="preserve"> her analysis of </w:t>
      </w:r>
      <w:r w:rsidRPr="003D249B">
        <w:rPr>
          <w:rStyle w:val="StyleBoldUnderline"/>
        </w:rPr>
        <w:t>Guantanamo Bay that events taking on</w:t>
      </w:r>
      <w:r>
        <w:rPr>
          <w:rStyle w:val="StyleBoldUnderline"/>
          <w:sz w:val="12"/>
        </w:rPr>
        <w:t xml:space="preserve"> </w:t>
      </w:r>
      <w:r w:rsidRPr="003D249B">
        <w:rPr>
          <w:rStyle w:val="StyleBoldUnderline"/>
        </w:rPr>
        <w:t xml:space="preserve">the </w:t>
      </w:r>
      <w:proofErr w:type="spellStart"/>
      <w:r w:rsidRPr="003D249B">
        <w:rPr>
          <w:rStyle w:val="StyleBoldUnderline"/>
        </w:rPr>
        <w:t>affect</w:t>
      </w:r>
      <w:proofErr w:type="spellEnd"/>
      <w:r w:rsidRPr="003D249B">
        <w:rPr>
          <w:rStyle w:val="StyleBoldUnderline"/>
        </w:rPr>
        <w:t xml:space="preserve"> of </w:t>
      </w:r>
      <w:proofErr w:type="spellStart"/>
      <w:r w:rsidRPr="003D249B">
        <w:rPr>
          <w:rStyle w:val="StyleBoldUnderline"/>
        </w:rPr>
        <w:t>exceptionalism</w:t>
      </w:r>
      <w:proofErr w:type="spellEnd"/>
      <w:r w:rsidRPr="003D249B">
        <w:rPr>
          <w:rStyle w:val="StyleBoldUnderline"/>
        </w:rPr>
        <w:t xml:space="preserve"> soak up</w:t>
      </w:r>
      <w:r>
        <w:t xml:space="preserve"> critical </w:t>
      </w:r>
      <w:r w:rsidRPr="003D249B">
        <w:rPr>
          <w:rStyle w:val="StyleBoldUnderline"/>
        </w:rPr>
        <w:t>energie</w:t>
      </w:r>
      <w:r>
        <w:t>s with considerable effect in</w:t>
      </w:r>
      <w:r>
        <w:rPr>
          <w:sz w:val="12"/>
        </w:rPr>
        <w:t xml:space="preserve"> </w:t>
      </w:r>
      <w:r>
        <w:t>liberal societies. ‘‘[I]t is the exception that rings liberal alarm bells’’ (Johns</w:t>
      </w:r>
      <w:r>
        <w:rPr>
          <w:sz w:val="12"/>
        </w:rPr>
        <w:t xml:space="preserve"> </w:t>
      </w:r>
      <w:r>
        <w:t>2005). The liberal critique of current policy developments tends to define stakes</w:t>
      </w:r>
      <w:r>
        <w:rPr>
          <w:sz w:val="12"/>
        </w:rPr>
        <w:t xml:space="preserve"> </w:t>
      </w:r>
      <w:r>
        <w:t xml:space="preserve">and solutions in terms of </w:t>
      </w:r>
      <w:proofErr w:type="spellStart"/>
      <w:r>
        <w:t>exceptionalism</w:t>
      </w:r>
      <w:proofErr w:type="spellEnd"/>
      <w:r>
        <w:t>, that is</w:t>
      </w:r>
      <w:r w:rsidRPr="003D249B">
        <w:rPr>
          <w:rStyle w:val="StyleBoldUnderline"/>
        </w:rPr>
        <w:t>, a conflict between rule of law</w:t>
      </w:r>
      <w:r>
        <w:rPr>
          <w:rStyle w:val="StyleBoldUnderline"/>
          <w:sz w:val="12"/>
        </w:rPr>
        <w:t xml:space="preserve"> </w:t>
      </w:r>
      <w:r w:rsidRPr="003D249B">
        <w:rPr>
          <w:rStyle w:val="StyleBoldUnderline"/>
        </w:rPr>
        <w:t>and</w:t>
      </w:r>
      <w:r>
        <w:t xml:space="preserve"> executive, </w:t>
      </w:r>
      <w:r w:rsidRPr="003D249B">
        <w:rPr>
          <w:rStyle w:val="StyleBoldUnderline"/>
        </w:rPr>
        <w:t>arbitrary government</w:t>
      </w:r>
      <w:r>
        <w:t xml:space="preserve"> and ⁄ or the direct exercise of governing</w:t>
      </w:r>
      <w:r>
        <w:rPr>
          <w:sz w:val="12"/>
        </w:rPr>
        <w:t xml:space="preserve"> </w:t>
      </w:r>
      <w:r>
        <w:t>power over biologically, in contrast to politically, defined life. Johns is uneasy</w:t>
      </w:r>
      <w:r>
        <w:rPr>
          <w:sz w:val="12"/>
        </w:rPr>
        <w:t xml:space="preserve"> </w:t>
      </w:r>
      <w:r>
        <w:t>about such a development but does not develop why we should take exception</w:t>
      </w:r>
      <w:r>
        <w:rPr>
          <w:sz w:val="12"/>
        </w:rPr>
        <w:t xml:space="preserve"> </w:t>
      </w:r>
      <w:r>
        <w:t xml:space="preserve">to </w:t>
      </w:r>
      <w:proofErr w:type="spellStart"/>
      <w:r>
        <w:t>exceptionalism</w:t>
      </w:r>
      <w:proofErr w:type="spellEnd"/>
      <w:r>
        <w:t>.</w:t>
      </w:r>
    </w:p>
    <w:p w:rsidR="006207A6" w:rsidRPr="000B72AA" w:rsidRDefault="006207A6" w:rsidP="006207A6"/>
    <w:p w:rsidR="006207A6" w:rsidRPr="000B72AA" w:rsidRDefault="006207A6" w:rsidP="006207A6"/>
    <w:p w:rsidR="006207A6" w:rsidRDefault="006207A6" w:rsidP="006207A6">
      <w:pPr>
        <w:pStyle w:val="Heading4"/>
      </w:pPr>
      <w:r>
        <w:t xml:space="preserve">No spillover solvency – </w:t>
      </w:r>
      <w:proofErr w:type="spellStart"/>
      <w:r>
        <w:t>Agamben’s</w:t>
      </w:r>
      <w:proofErr w:type="spellEnd"/>
      <w:r>
        <w:t xml:space="preserve"> theories don’t answer key questions – solving just in </w:t>
      </w:r>
      <w:proofErr w:type="gramStart"/>
      <w:r>
        <w:t>the</w:t>
      </w:r>
      <w:proofErr w:type="gramEnd"/>
      <w:r>
        <w:t xml:space="preserve"> instance of Gitmo doesn’t give us tools to solve the harms elsewhere</w:t>
      </w:r>
    </w:p>
    <w:p w:rsidR="006207A6" w:rsidRPr="00BB3B88" w:rsidRDefault="006207A6" w:rsidP="006207A6">
      <w:pPr>
        <w:rPr>
          <w:rStyle w:val="StyleBoldUnderline"/>
          <w:bCs w:val="0"/>
          <w:sz w:val="16"/>
          <w:u w:val="none"/>
        </w:rPr>
      </w:pPr>
      <w:proofErr w:type="spellStart"/>
      <w:r>
        <w:rPr>
          <w:rStyle w:val="StyleStyleBold12pt"/>
        </w:rPr>
        <w:t>Colatrella</w:t>
      </w:r>
      <w:proofErr w:type="spellEnd"/>
      <w:r>
        <w:rPr>
          <w:rStyle w:val="StyleStyleBold12pt"/>
        </w:rPr>
        <w:t xml:space="preserve">, </w:t>
      </w:r>
      <w:r w:rsidRPr="00817804">
        <w:rPr>
          <w:rStyle w:val="StyleStyleBold12pt"/>
        </w:rPr>
        <w:t xml:space="preserve">11 </w:t>
      </w:r>
      <w:r w:rsidRPr="00817804">
        <w:t xml:space="preserve">(Steven, taught at Bard College, the New School and the American University of Rome, Fulbright scholar, Chair of the Department of Political and Social Sciences at John Cabot University in Rome and President of the Iowa Sociological Association, “Nothing Exceptional: Against </w:t>
      </w:r>
      <w:proofErr w:type="spellStart"/>
      <w:r w:rsidRPr="00817804">
        <w:t>Agamben</w:t>
      </w:r>
      <w:proofErr w:type="spellEnd"/>
      <w:r w:rsidRPr="00817804">
        <w:t xml:space="preserve">,” Journal for Critical Education Policy Studies, vol.9. no.1, </w:t>
      </w:r>
      <w:r>
        <w:t xml:space="preserve">page 102-103, </w:t>
      </w:r>
      <w:r w:rsidRPr="00817804">
        <w:t xml:space="preserve">November 2011, Online, </w:t>
      </w:r>
      <w:hyperlink r:id="rId50" w:history="1">
        <w:r w:rsidRPr="00817804">
          <w:rPr>
            <w:rStyle w:val="Hyperlink"/>
          </w:rPr>
          <w:t>http://www.jceps.com/PDFs/09-1-05.pdf</w:t>
        </w:r>
      </w:hyperlink>
      <w:r w:rsidRPr="00817804">
        <w:t>, accessed 7/23/13) PE</w:t>
      </w:r>
    </w:p>
    <w:p w:rsidR="006207A6" w:rsidRDefault="006207A6" w:rsidP="006207A6">
      <w:pPr>
        <w:rPr>
          <w:rStyle w:val="StyleBoldUnderline"/>
        </w:rPr>
      </w:pPr>
      <w:proofErr w:type="spellStart"/>
      <w:r w:rsidRPr="00BA7748">
        <w:rPr>
          <w:rStyle w:val="StyleBoldUnderline"/>
        </w:rPr>
        <w:t>Agamben</w:t>
      </w:r>
      <w:proofErr w:type="spellEnd"/>
      <w:r w:rsidRPr="00BA7748">
        <w:rPr>
          <w:rStyle w:val="StyleBoldUnderline"/>
        </w:rPr>
        <w:t xml:space="preserve"> therefore seeks to explain the</w:t>
      </w:r>
      <w:r>
        <w:t xml:space="preserve"> present </w:t>
      </w:r>
      <w:r w:rsidRPr="00BA7748">
        <w:rPr>
          <w:rStyle w:val="StyleBoldUnderline"/>
        </w:rPr>
        <w:t>danger to civil liberties</w:t>
      </w:r>
      <w:r>
        <w:t>, the risk of special</w:t>
      </w:r>
      <w:r>
        <w:rPr>
          <w:sz w:val="12"/>
        </w:rPr>
        <w:t xml:space="preserve"> </w:t>
      </w:r>
      <w:r>
        <w:t>powers being taken over by governments declaring states of emergency, the increasingly</w:t>
      </w:r>
      <w:r>
        <w:rPr>
          <w:sz w:val="12"/>
        </w:rPr>
        <w:t xml:space="preserve"> </w:t>
      </w:r>
      <w:r>
        <w:t xml:space="preserve">common turn to “delegated democracy” </w:t>
      </w:r>
      <w:r w:rsidRPr="00BA7748">
        <w:rPr>
          <w:rStyle w:val="StyleBoldUnderline"/>
        </w:rPr>
        <w:t>through authoritarian methods</w:t>
      </w:r>
      <w:r>
        <w:t xml:space="preserve"> by only formally</w:t>
      </w:r>
      <w:r>
        <w:rPr>
          <w:sz w:val="12"/>
        </w:rPr>
        <w:t xml:space="preserve"> </w:t>
      </w:r>
      <w:r>
        <w:t xml:space="preserve">elected leaders and the risk </w:t>
      </w:r>
      <w:r w:rsidRPr="00BA7748">
        <w:rPr>
          <w:rStyle w:val="StyleBoldUnderline"/>
        </w:rPr>
        <w:t>of physical repression</w:t>
      </w:r>
      <w:r>
        <w:t xml:space="preserve"> by state power even in liberal democratic</w:t>
      </w:r>
      <w:r>
        <w:rPr>
          <w:sz w:val="12"/>
        </w:rPr>
        <w:t xml:space="preserve"> </w:t>
      </w:r>
      <w:r>
        <w:t>countries. Despite its insight, however, I think that this way of understanding is disastrously</w:t>
      </w:r>
      <w:r>
        <w:rPr>
          <w:sz w:val="12"/>
        </w:rPr>
        <w:t xml:space="preserve"> </w:t>
      </w:r>
      <w:r>
        <w:t xml:space="preserve">mistaken. </w:t>
      </w:r>
      <w:r w:rsidRPr="00BA7748">
        <w:t>For</w:t>
      </w:r>
      <w:r w:rsidRPr="00BA7748">
        <w:rPr>
          <w:rStyle w:val="StyleBoldUnderline"/>
        </w:rPr>
        <w:t xml:space="preserve"> the test of theories</w:t>
      </w:r>
      <w:r>
        <w:t xml:space="preserve"> of this sort </w:t>
      </w:r>
      <w:r w:rsidRPr="00BA7748">
        <w:rPr>
          <w:rStyle w:val="StyleBoldUnderline"/>
        </w:rPr>
        <w:t>should be</w:t>
      </w:r>
      <w:r>
        <w:t xml:space="preserve"> simple and </w:t>
      </w:r>
      <w:r w:rsidRPr="00BA7748">
        <w:rPr>
          <w:rStyle w:val="StyleBoldUnderline"/>
        </w:rPr>
        <w:t>twofold:</w:t>
      </w:r>
      <w:r>
        <w:t xml:space="preserve"> 1) </w:t>
      </w:r>
      <w:r w:rsidRPr="00BA7748">
        <w:rPr>
          <w:rStyle w:val="StyleBoldUnderline"/>
        </w:rPr>
        <w:t>does the theory</w:t>
      </w:r>
      <w:r>
        <w:rPr>
          <w:rStyle w:val="StyleBoldUnderline"/>
          <w:sz w:val="12"/>
        </w:rPr>
        <w:t xml:space="preserve"> </w:t>
      </w:r>
      <w:r w:rsidRPr="00BA7748">
        <w:rPr>
          <w:rStyle w:val="StyleBoldUnderline"/>
        </w:rPr>
        <w:t xml:space="preserve">tell us why this is happening when </w:t>
      </w:r>
      <w:r>
        <w:t xml:space="preserve">it does </w:t>
      </w:r>
      <w:r w:rsidRPr="00BA7748">
        <w:rPr>
          <w:rStyle w:val="StyleBoldUnderline"/>
        </w:rPr>
        <w:t>and where it does</w:t>
      </w:r>
      <w:r>
        <w:t xml:space="preserve">? 2) </w:t>
      </w:r>
      <w:r w:rsidRPr="00BA7748">
        <w:rPr>
          <w:rStyle w:val="StyleBoldUnderline"/>
        </w:rPr>
        <w:t>And does it tell us what to</w:t>
      </w:r>
      <w:r>
        <w:rPr>
          <w:rStyle w:val="StyleBoldUnderline"/>
          <w:sz w:val="12"/>
        </w:rPr>
        <w:t xml:space="preserve"> </w:t>
      </w:r>
      <w:r w:rsidRPr="00BA7748">
        <w:rPr>
          <w:rStyle w:val="StyleBoldUnderline"/>
        </w:rPr>
        <w:t>do about it</w:t>
      </w:r>
      <w:r>
        <w:t xml:space="preserve">? I think </w:t>
      </w:r>
      <w:proofErr w:type="spellStart"/>
      <w:r w:rsidRPr="00F56DDA">
        <w:rPr>
          <w:rStyle w:val="StyleBoldUnderline"/>
        </w:rPr>
        <w:t>Agamben’s</w:t>
      </w:r>
      <w:proofErr w:type="spellEnd"/>
      <w:r w:rsidRPr="00F56DDA">
        <w:rPr>
          <w:rStyle w:val="StyleBoldUnderline"/>
        </w:rPr>
        <w:t xml:space="preserve"> analysis fails</w:t>
      </w:r>
      <w:r>
        <w:t xml:space="preserve"> utterly </w:t>
      </w:r>
      <w:r w:rsidRPr="00F56DDA">
        <w:rPr>
          <w:rStyle w:val="StyleBoldUnderline"/>
        </w:rPr>
        <w:t xml:space="preserve">on both counts and therein </w:t>
      </w:r>
      <w:proofErr w:type="gramStart"/>
      <w:r w:rsidRPr="00F56DDA">
        <w:rPr>
          <w:rStyle w:val="StyleBoldUnderline"/>
        </w:rPr>
        <w:t>lies</w:t>
      </w:r>
      <w:proofErr w:type="gramEnd"/>
      <w:r w:rsidRPr="00F56DDA">
        <w:rPr>
          <w:rStyle w:val="StyleBoldUnderline"/>
        </w:rPr>
        <w:t xml:space="preserve"> the danger in its growing influence</w:t>
      </w:r>
      <w:r>
        <w:t xml:space="preserve"> as a way of understanding the undoubted rise in political</w:t>
      </w:r>
      <w:r>
        <w:rPr>
          <w:sz w:val="12"/>
        </w:rPr>
        <w:t xml:space="preserve"> </w:t>
      </w:r>
      <w:r>
        <w:t>repression and authoritarianism around the world. Part of the appeal of a theory like</w:t>
      </w:r>
      <w:r>
        <w:rPr>
          <w:sz w:val="12"/>
        </w:rPr>
        <w:t xml:space="preserve"> </w:t>
      </w:r>
      <w:proofErr w:type="spellStart"/>
      <w:r>
        <w:t>Agamben’s</w:t>
      </w:r>
      <w:proofErr w:type="spellEnd"/>
      <w:r>
        <w:t xml:space="preserve"> </w:t>
      </w:r>
      <w:proofErr w:type="spellStart"/>
      <w:r>
        <w:t>to</w:t>
      </w:r>
      <w:proofErr w:type="spellEnd"/>
      <w:r>
        <w:t xml:space="preserve"> radical intellectuals is its sophistication. That </w:t>
      </w:r>
      <w:proofErr w:type="spellStart"/>
      <w:r>
        <w:t>Agemben</w:t>
      </w:r>
      <w:proofErr w:type="spellEnd"/>
      <w:r>
        <w:t xml:space="preserve"> is erudite is</w:t>
      </w:r>
      <w:r>
        <w:rPr>
          <w:sz w:val="12"/>
        </w:rPr>
        <w:t xml:space="preserve"> </w:t>
      </w:r>
      <w:r>
        <w:t xml:space="preserve">undoubted, as his extensive knowledge of arcane facts of Roman legal history </w:t>
      </w:r>
      <w:proofErr w:type="gramStart"/>
      <w:r>
        <w:t>indicate</w:t>
      </w:r>
      <w:proofErr w:type="gramEnd"/>
      <w:r>
        <w:t>. But</w:t>
      </w:r>
      <w:r>
        <w:rPr>
          <w:sz w:val="12"/>
        </w:rPr>
        <w:t xml:space="preserve"> </w:t>
      </w:r>
      <w:r>
        <w:t xml:space="preserve">while he has added dimensions that no less talented thinker, certainly </w:t>
      </w:r>
      <w:proofErr w:type="gramStart"/>
      <w:r>
        <w:t>myself</w:t>
      </w:r>
      <w:proofErr w:type="gramEnd"/>
      <w:r>
        <w:t xml:space="preserve"> included, could</w:t>
      </w:r>
      <w:r>
        <w:rPr>
          <w:sz w:val="12"/>
        </w:rPr>
        <w:t xml:space="preserve"> </w:t>
      </w:r>
      <w:r>
        <w:t>have come up with, originality, despite its undoubted academic virtues, is not a reason for a</w:t>
      </w:r>
      <w:r>
        <w:rPr>
          <w:sz w:val="12"/>
        </w:rPr>
        <w:t xml:space="preserve"> </w:t>
      </w:r>
      <w:r>
        <w:t>theory or explanation to be convincing to others. Rather an explanation of historical or</w:t>
      </w:r>
      <w:r>
        <w:rPr>
          <w:sz w:val="12"/>
        </w:rPr>
        <w:t xml:space="preserve"> </w:t>
      </w:r>
      <w:r>
        <w:t xml:space="preserve">political phenomena must address the first question </w:t>
      </w:r>
      <w:r w:rsidRPr="00F56DDA">
        <w:rPr>
          <w:rStyle w:val="StyleBoldUnderline"/>
        </w:rPr>
        <w:t>I pose: why? Why now and not later or</w:t>
      </w:r>
      <w:r>
        <w:rPr>
          <w:rStyle w:val="StyleBoldUnderline"/>
          <w:sz w:val="12"/>
        </w:rPr>
        <w:t xml:space="preserve"> </w:t>
      </w:r>
      <w:r w:rsidRPr="00F56DDA">
        <w:rPr>
          <w:rStyle w:val="StyleBoldUnderline"/>
        </w:rPr>
        <w:t xml:space="preserve">before? Why in this </w:t>
      </w:r>
      <w:r w:rsidRPr="00F56DDA">
        <w:rPr>
          <w:rStyle w:val="StyleBoldUnderline"/>
        </w:rPr>
        <w:lastRenderedPageBreak/>
        <w:t>place and not the other? Why the differences in degree between places or</w:t>
      </w:r>
      <w:r>
        <w:rPr>
          <w:rStyle w:val="StyleBoldUnderline"/>
          <w:sz w:val="12"/>
        </w:rPr>
        <w:t xml:space="preserve"> </w:t>
      </w:r>
      <w:r w:rsidRPr="00F56DDA">
        <w:rPr>
          <w:rStyle w:val="StyleBoldUnderline"/>
        </w:rPr>
        <w:t>times? Why is this group under attack and not another one?</w:t>
      </w:r>
    </w:p>
    <w:p w:rsidR="001A171D" w:rsidRDefault="001A171D" w:rsidP="006207A6">
      <w:pPr>
        <w:rPr>
          <w:rStyle w:val="StyleBoldUnderline"/>
        </w:rPr>
      </w:pPr>
    </w:p>
    <w:p w:rsidR="001A171D" w:rsidRDefault="001A171D" w:rsidP="001A171D">
      <w:pPr>
        <w:pStyle w:val="Heading3"/>
      </w:pPr>
      <w:r>
        <w:lastRenderedPageBreak/>
        <w:t xml:space="preserve">A2:  </w:t>
      </w:r>
      <w:proofErr w:type="spellStart"/>
      <w:r>
        <w:t>Biopower</w:t>
      </w:r>
      <w:proofErr w:type="spellEnd"/>
      <w:r>
        <w:t xml:space="preserve"> Impact</w:t>
      </w:r>
    </w:p>
    <w:p w:rsidR="001A171D" w:rsidRPr="00643783" w:rsidRDefault="001A171D" w:rsidP="001A171D">
      <w:pPr>
        <w:pStyle w:val="Heading4"/>
      </w:pPr>
      <w:r w:rsidRPr="00643783">
        <w:t xml:space="preserve">Their Impacts rely on a flawed, totalizing amount of </w:t>
      </w:r>
      <w:proofErr w:type="spellStart"/>
      <w:r w:rsidRPr="00643783">
        <w:t>biopower</w:t>
      </w:r>
      <w:proofErr w:type="spellEnd"/>
    </w:p>
    <w:p w:rsidR="001A171D" w:rsidRDefault="001A171D" w:rsidP="001A171D">
      <w:pPr>
        <w:autoSpaceDE w:val="0"/>
        <w:autoSpaceDN w:val="0"/>
        <w:adjustRightInd w:val="0"/>
        <w:rPr>
          <w:sz w:val="16"/>
        </w:rPr>
      </w:pPr>
      <w:r w:rsidRPr="004F6A1F">
        <w:rPr>
          <w:rStyle w:val="StyleBoldUnderline"/>
        </w:rPr>
        <w:t>Dickinson 2004</w:t>
      </w:r>
      <w:r>
        <w:rPr>
          <w:sz w:val="16"/>
        </w:rPr>
        <w:t xml:space="preserve"> (Edward Ross, </w:t>
      </w:r>
      <w:smartTag w:uri="urn:schemas-microsoft-com:office:smarttags" w:element="place">
        <w:smartTag w:uri="urn:schemas-microsoft-com:office:smarttags" w:element="PlaceType">
          <w:r>
            <w:rPr>
              <w:sz w:val="16"/>
            </w:rPr>
            <w:t>University</w:t>
          </w:r>
        </w:smartTag>
        <w:r>
          <w:rPr>
            <w:sz w:val="16"/>
          </w:rPr>
          <w:t xml:space="preserve"> of </w:t>
        </w:r>
        <w:smartTag w:uri="urn:schemas-microsoft-com:office:smarttags" w:element="PlaceName">
          <w:r>
            <w:rPr>
              <w:sz w:val="16"/>
            </w:rPr>
            <w:t>Cincinnati</w:t>
          </w:r>
        </w:smartTag>
      </w:smartTag>
      <w:r>
        <w:rPr>
          <w:sz w:val="16"/>
        </w:rPr>
        <w:t xml:space="preserve">, </w:t>
      </w:r>
      <w:r>
        <w:rPr>
          <w:sz w:val="16"/>
          <w:u w:val="single"/>
        </w:rPr>
        <w:t>Central European History,</w:t>
      </w:r>
      <w:r>
        <w:rPr>
          <w:sz w:val="16"/>
        </w:rPr>
        <w:t xml:space="preserve"> v37, n1, p.34-36)</w:t>
      </w:r>
    </w:p>
    <w:p w:rsidR="001A171D" w:rsidRDefault="001A171D" w:rsidP="001A171D">
      <w:pPr>
        <w:autoSpaceDE w:val="0"/>
        <w:autoSpaceDN w:val="0"/>
        <w:adjustRightInd w:val="0"/>
        <w:rPr>
          <w:sz w:val="16"/>
          <w:szCs w:val="16"/>
          <w:lang w:eastAsia="zh-CN"/>
        </w:rPr>
      </w:pPr>
      <w:r w:rsidRPr="000F1ED6">
        <w:rPr>
          <w:sz w:val="16"/>
        </w:rPr>
        <w:t xml:space="preserve">The need to theorize the place of </w:t>
      </w:r>
      <w:r w:rsidRPr="00CC1D79">
        <w:rPr>
          <w:rStyle w:val="underline"/>
        </w:rPr>
        <w:t>the democratic welfare</w:t>
      </w:r>
      <w:r w:rsidRPr="000F1ED6">
        <w:rPr>
          <w:sz w:val="16"/>
        </w:rPr>
        <w:t xml:space="preserve"> state in </w:t>
      </w:r>
      <w:proofErr w:type="spellStart"/>
      <w:r w:rsidRPr="000F1ED6">
        <w:rPr>
          <w:sz w:val="16"/>
        </w:rPr>
        <w:t>biopolitical</w:t>
      </w:r>
      <w:proofErr w:type="spellEnd"/>
      <w:r w:rsidRPr="000F1ED6">
        <w:rPr>
          <w:sz w:val="16"/>
        </w:rPr>
        <w:t xml:space="preserve">, social-engineering modernity is, however, obvious. This is a state form that - in local variations - </w:t>
      </w:r>
      <w:r w:rsidRPr="00CC1D79">
        <w:rPr>
          <w:rStyle w:val="underline"/>
        </w:rPr>
        <w:t>was built in the</w:t>
      </w:r>
      <w:r w:rsidRPr="000F1ED6">
        <w:rPr>
          <w:sz w:val="16"/>
        </w:rPr>
        <w:t xml:space="preserve"> course of the </w:t>
      </w:r>
      <w:r w:rsidRPr="00CC1D79">
        <w:rPr>
          <w:rStyle w:val="underline"/>
        </w:rPr>
        <w:t>1950s and 1960s in</w:t>
      </w:r>
      <w:r>
        <w:rPr>
          <w:rStyle w:val="underline"/>
        </w:rPr>
        <w:t xml:space="preserve"> </w:t>
      </w:r>
      <w:r w:rsidRPr="00CC1D79">
        <w:rPr>
          <w:rStyle w:val="underline"/>
        </w:rPr>
        <w:t>almost every European country in which people had meaningful political</w:t>
      </w:r>
      <w:r>
        <w:rPr>
          <w:rStyle w:val="underline"/>
        </w:rPr>
        <w:t xml:space="preserve"> </w:t>
      </w:r>
      <w:r w:rsidRPr="00CC1D79">
        <w:rPr>
          <w:rStyle w:val="underline"/>
        </w:rPr>
        <w:t>choices</w:t>
      </w:r>
      <w:r w:rsidRPr="000F1ED6">
        <w:rPr>
          <w:sz w:val="16"/>
        </w:rPr>
        <w:t xml:space="preserve">, virtually regardless of which political party was in government, </w:t>
      </w:r>
      <w:r w:rsidRPr="00CC1D79">
        <w:rPr>
          <w:rStyle w:val="underline"/>
        </w:rPr>
        <w:t>and has</w:t>
      </w:r>
      <w:r>
        <w:rPr>
          <w:rStyle w:val="underline"/>
        </w:rPr>
        <w:t xml:space="preserve"> </w:t>
      </w:r>
      <w:proofErr w:type="spellStart"/>
      <w:r w:rsidRPr="00CC1D79">
        <w:rPr>
          <w:rStyle w:val="underline"/>
        </w:rPr>
        <w:t>survived~ever</w:t>
      </w:r>
      <w:proofErr w:type="spellEnd"/>
      <w:r w:rsidRPr="00CC1D79">
        <w:rPr>
          <w:rStyle w:val="underline"/>
        </w:rPr>
        <w:t xml:space="preserve"> since without a single major political upheaval, and certainly</w:t>
      </w:r>
      <w:r>
        <w:rPr>
          <w:rStyle w:val="underline"/>
        </w:rPr>
        <w:t xml:space="preserve"> </w:t>
      </w:r>
      <w:r w:rsidRPr="00CC1D79">
        <w:rPr>
          <w:rStyle w:val="underline"/>
        </w:rPr>
        <w:t>without significant episodes of internal violence</w:t>
      </w:r>
      <w:r w:rsidRPr="000F1ED6">
        <w:rPr>
          <w:sz w:val="16"/>
        </w:rPr>
        <w:t xml:space="preserve">. (The only modern regime form that comes remotely close - and not very close, for that matter - to this record is the liberal parliamentary regime form installed in much of </w:t>
      </w:r>
      <w:smartTag w:uri="urn:schemas-microsoft-com:office:smarttags" w:element="place">
        <w:r w:rsidRPr="000F1ED6">
          <w:rPr>
            <w:sz w:val="16"/>
          </w:rPr>
          <w:t>Europe</w:t>
        </w:r>
      </w:smartTag>
      <w:r w:rsidRPr="000F1ED6">
        <w:rPr>
          <w:sz w:val="16"/>
        </w:rPr>
        <w:t xml:space="preserve"> in the last third of the nineteenth century.) The German case offers perhaps the most extraordinary example of the almost monolithic stability of this political system. It hardly needs to be said that </w:t>
      </w:r>
      <w:r w:rsidRPr="00CC1D79">
        <w:rPr>
          <w:rStyle w:val="underline"/>
        </w:rPr>
        <w:t>the Third Reich, in contrast, survived for</w:t>
      </w:r>
      <w:r>
        <w:rPr>
          <w:rStyle w:val="underline"/>
        </w:rPr>
        <w:t xml:space="preserve"> </w:t>
      </w:r>
      <w:r w:rsidRPr="00CC1D79">
        <w:rPr>
          <w:rStyle w:val="underline"/>
        </w:rPr>
        <w:t>twelve years, and was effectively dead after eight</w:t>
      </w:r>
      <w:r w:rsidRPr="000F1ED6">
        <w:rPr>
          <w:sz w:val="16"/>
        </w:rPr>
        <w:t xml:space="preserve">. I want to stress that my point here is not that the democratic welfare state is a "good" thing. There is plenty about it that is reprehensible and frightening. It does wonderful things - the things it was built to do - for people; but it also coerces, cajoles, massages, and incentivizes its citizens into behaving in certain ways. It "engineers" their lives, so to speak. It aims at achieving national power (now more often defined in economic rather than military terms, a discourse on skilled labor rather than on </w:t>
      </w:r>
      <w:proofErr w:type="spellStart"/>
      <w:r w:rsidRPr="000F1ED6">
        <w:rPr>
          <w:sz w:val="16"/>
        </w:rPr>
        <w:t>cannonfodder</w:t>
      </w:r>
      <w:proofErr w:type="spellEnd"/>
      <w:r w:rsidRPr="000F1ED6">
        <w:rPr>
          <w:sz w:val="16"/>
        </w:rPr>
        <w:t xml:space="preserve">); it </w:t>
      </w:r>
      <w:proofErr w:type="spellStart"/>
      <w:r w:rsidRPr="000F1ED6">
        <w:rPr>
          <w:sz w:val="16"/>
        </w:rPr>
        <w:t>pathologizes</w:t>
      </w:r>
      <w:proofErr w:type="spellEnd"/>
      <w:r w:rsidRPr="000F1ED6">
        <w:rPr>
          <w:sz w:val="16"/>
        </w:rPr>
        <w:t xml:space="preserve"> difference; it disciplines the individual in myriad ways; it is driven by a "</w:t>
      </w:r>
      <w:proofErr w:type="spellStart"/>
      <w:r w:rsidRPr="000F1ED6">
        <w:rPr>
          <w:sz w:val="16"/>
        </w:rPr>
        <w:t>scientistic</w:t>
      </w:r>
      <w:proofErr w:type="spellEnd"/>
      <w:r w:rsidRPr="000F1ED6">
        <w:rPr>
          <w:sz w:val="16"/>
        </w:rPr>
        <w:t xml:space="preserve">" and </w:t>
      </w:r>
      <w:proofErr w:type="spellStart"/>
      <w:r w:rsidRPr="000F1ED6">
        <w:rPr>
          <w:sz w:val="16"/>
        </w:rPr>
        <w:t>medicalizing</w:t>
      </w:r>
      <w:proofErr w:type="spellEnd"/>
      <w:r w:rsidRPr="000F1ED6">
        <w:rPr>
          <w:sz w:val="16"/>
        </w:rPr>
        <w:t xml:space="preserve"> approach to social problems; it is a creature of instrumental rationality. And it is, of course, embedded in a broader discursive complex (institutions, professions, fields of social, medical, and psychological expertise) that pursues these same aims in often even more effective and inescapable ways.89 </w:t>
      </w:r>
      <w:r w:rsidRPr="000F1ED6">
        <w:rPr>
          <w:sz w:val="16"/>
          <w:szCs w:val="16"/>
          <w:lang w:eastAsia="zh-CN"/>
        </w:rPr>
        <w:t xml:space="preserve">  In short, the </w:t>
      </w:r>
      <w:r w:rsidRPr="003B06DF">
        <w:rPr>
          <w:rStyle w:val="underline"/>
        </w:rPr>
        <w:t xml:space="preserve">continuities between early twentieth-century </w:t>
      </w:r>
      <w:proofErr w:type="spellStart"/>
      <w:r w:rsidRPr="003B06DF">
        <w:rPr>
          <w:rStyle w:val="underline"/>
        </w:rPr>
        <w:t>biopolitical</w:t>
      </w:r>
      <w:proofErr w:type="spellEnd"/>
      <w:r w:rsidRPr="003B06DF">
        <w:rPr>
          <w:rStyle w:val="underline"/>
        </w:rPr>
        <w:t xml:space="preserve"> discourse</w:t>
      </w:r>
      <w:r>
        <w:rPr>
          <w:rStyle w:val="underline"/>
        </w:rPr>
        <w:t xml:space="preserve"> </w:t>
      </w:r>
      <w:r w:rsidRPr="003B06DF">
        <w:rPr>
          <w:rStyle w:val="underline"/>
        </w:rPr>
        <w:t>and the practices of the welfare state</w:t>
      </w:r>
      <w:r w:rsidRPr="000F1ED6">
        <w:rPr>
          <w:sz w:val="16"/>
          <w:szCs w:val="16"/>
          <w:lang w:eastAsia="zh-CN"/>
        </w:rPr>
        <w:t xml:space="preserve"> </w:t>
      </w:r>
      <w:r w:rsidRPr="000F1ED6">
        <w:rPr>
          <w:bCs/>
          <w:sz w:val="16"/>
          <w:szCs w:val="15"/>
          <w:lang w:eastAsia="zh-CN"/>
        </w:rPr>
        <w:t>in</w:t>
      </w:r>
      <w:r w:rsidRPr="000F1ED6">
        <w:rPr>
          <w:b/>
          <w:bCs/>
          <w:sz w:val="16"/>
          <w:szCs w:val="15"/>
          <w:lang w:eastAsia="zh-CN"/>
        </w:rPr>
        <w:t xml:space="preserve"> </w:t>
      </w:r>
      <w:r w:rsidRPr="000F1ED6">
        <w:rPr>
          <w:sz w:val="16"/>
          <w:szCs w:val="16"/>
          <w:lang w:eastAsia="zh-CN"/>
        </w:rPr>
        <w:t xml:space="preserve">our own time </w:t>
      </w:r>
      <w:r w:rsidRPr="003B06DF">
        <w:rPr>
          <w:rStyle w:val="underline"/>
        </w:rPr>
        <w:t xml:space="preserve">are </w:t>
      </w:r>
      <w:proofErr w:type="spellStart"/>
      <w:r w:rsidRPr="003B06DF">
        <w:rPr>
          <w:rStyle w:val="underline"/>
        </w:rPr>
        <w:t>unmistakeable</w:t>
      </w:r>
      <w:proofErr w:type="spellEnd"/>
      <w:r w:rsidRPr="000F1ED6">
        <w:rPr>
          <w:sz w:val="16"/>
          <w:szCs w:val="16"/>
          <w:lang w:eastAsia="zh-CN"/>
        </w:rPr>
        <w:t xml:space="preserve">. </w:t>
      </w:r>
      <w:r w:rsidRPr="003B06DF">
        <w:rPr>
          <w:rStyle w:val="underline"/>
        </w:rPr>
        <w:t xml:space="preserve">Both are instances of the "disciplinary society" and of </w:t>
      </w:r>
      <w:proofErr w:type="spellStart"/>
      <w:r w:rsidRPr="003B06DF">
        <w:rPr>
          <w:rStyle w:val="underline"/>
        </w:rPr>
        <w:t>biopolitical</w:t>
      </w:r>
      <w:proofErr w:type="spellEnd"/>
      <w:r w:rsidRPr="000F1ED6">
        <w:rPr>
          <w:sz w:val="16"/>
          <w:szCs w:val="16"/>
          <w:lang w:eastAsia="zh-CN"/>
        </w:rPr>
        <w:t xml:space="preserve">, regulatory, social-engineering </w:t>
      </w:r>
      <w:r w:rsidRPr="003B06DF">
        <w:rPr>
          <w:rStyle w:val="underline"/>
        </w:rPr>
        <w:t>modernity</w:t>
      </w:r>
      <w:r w:rsidRPr="000F1ED6">
        <w:rPr>
          <w:sz w:val="16"/>
          <w:szCs w:val="16"/>
          <w:lang w:eastAsia="zh-CN"/>
        </w:rPr>
        <w:t xml:space="preserve">, and they share that genealogy </w:t>
      </w:r>
      <w:proofErr w:type="gramStart"/>
      <w:r w:rsidRPr="000F1ED6">
        <w:rPr>
          <w:sz w:val="16"/>
          <w:szCs w:val="16"/>
          <w:lang w:eastAsia="zh-CN"/>
        </w:rPr>
        <w:t xml:space="preserve">with more author- </w:t>
      </w:r>
      <w:r w:rsidRPr="000F1ED6">
        <w:rPr>
          <w:rFonts w:ascii="Arial" w:hAnsi="Arial" w:cs="Arial"/>
          <w:sz w:val="16"/>
          <w:szCs w:val="6"/>
          <w:lang w:eastAsia="zh-CN"/>
        </w:rPr>
        <w:t>-</w:t>
      </w:r>
      <w:proofErr w:type="gramEnd"/>
      <w:r w:rsidRPr="000F1ED6">
        <w:rPr>
          <w:rFonts w:ascii="Arial" w:hAnsi="Arial" w:cs="Arial"/>
          <w:sz w:val="16"/>
          <w:szCs w:val="6"/>
          <w:lang w:eastAsia="zh-CN"/>
        </w:rPr>
        <w:t xml:space="preserve"> </w:t>
      </w:r>
      <w:proofErr w:type="spellStart"/>
      <w:r w:rsidRPr="000F1ED6">
        <w:rPr>
          <w:sz w:val="16"/>
          <w:szCs w:val="16"/>
          <w:lang w:eastAsia="zh-CN"/>
        </w:rPr>
        <w:t>itarian</w:t>
      </w:r>
      <w:proofErr w:type="spellEnd"/>
      <w:r w:rsidRPr="000F1ED6">
        <w:rPr>
          <w:sz w:val="16"/>
          <w:szCs w:val="16"/>
          <w:lang w:eastAsia="zh-CN"/>
        </w:rPr>
        <w:t xml:space="preserve"> states, including the National Socialist state, but also fascist Italy, for example. And it is certainly fruitful to view them from this very broad per- </w:t>
      </w:r>
      <w:proofErr w:type="spellStart"/>
      <w:r w:rsidRPr="000F1ED6">
        <w:rPr>
          <w:sz w:val="16"/>
          <w:szCs w:val="16"/>
          <w:lang w:eastAsia="zh-CN"/>
        </w:rPr>
        <w:t>spective</w:t>
      </w:r>
      <w:proofErr w:type="spellEnd"/>
      <w:r w:rsidRPr="000F1ED6">
        <w:rPr>
          <w:sz w:val="16"/>
          <w:szCs w:val="16"/>
          <w:lang w:eastAsia="zh-CN"/>
        </w:rPr>
        <w:t xml:space="preserve">. </w:t>
      </w:r>
      <w:r w:rsidRPr="00B80F40">
        <w:rPr>
          <w:rStyle w:val="underline"/>
        </w:rPr>
        <w:t>But that analysis can easily become superficial and misleading because</w:t>
      </w:r>
      <w:r>
        <w:rPr>
          <w:rStyle w:val="underline"/>
        </w:rPr>
        <w:t xml:space="preserve"> </w:t>
      </w:r>
      <w:r w:rsidRPr="00B80F40">
        <w:rPr>
          <w:rStyle w:val="underline"/>
        </w:rPr>
        <w:t>it obfuscates the profoundly different strategic and local dynamics of power in</w:t>
      </w:r>
      <w:r>
        <w:rPr>
          <w:rStyle w:val="underline"/>
        </w:rPr>
        <w:t xml:space="preserve"> </w:t>
      </w:r>
      <w:r w:rsidRPr="00B80F40">
        <w:rPr>
          <w:rStyle w:val="underline"/>
        </w:rPr>
        <w:t xml:space="preserve">the two kinds of regimes. Clearly the democratic welfare state is </w:t>
      </w:r>
      <w:proofErr w:type="spellStart"/>
      <w:proofErr w:type="gramStart"/>
      <w:r w:rsidRPr="00B80F40">
        <w:rPr>
          <w:rStyle w:val="underline"/>
        </w:rPr>
        <w:t>ot</w:t>
      </w:r>
      <w:proofErr w:type="spellEnd"/>
      <w:proofErr w:type="gramEnd"/>
      <w:r w:rsidRPr="00B80F40">
        <w:rPr>
          <w:rStyle w:val="underline"/>
        </w:rPr>
        <w:t xml:space="preserve"> only formally</w:t>
      </w:r>
      <w:r>
        <w:rPr>
          <w:rStyle w:val="underline"/>
        </w:rPr>
        <w:t xml:space="preserve"> </w:t>
      </w:r>
      <w:r w:rsidRPr="00B80F40">
        <w:rPr>
          <w:rStyle w:val="underline"/>
        </w:rPr>
        <w:t>but also substantively quite different from totalitarianism</w:t>
      </w:r>
      <w:r w:rsidRPr="000F1ED6">
        <w:rPr>
          <w:sz w:val="16"/>
          <w:szCs w:val="16"/>
          <w:lang w:eastAsia="zh-CN"/>
        </w:rPr>
        <w:t xml:space="preserve">. Above all, again, </w:t>
      </w:r>
      <w:r w:rsidRPr="00B80F40">
        <w:rPr>
          <w:rStyle w:val="underline"/>
        </w:rPr>
        <w:t xml:space="preserve">it has nowhere developed the fateful, radicalizing dynamic that </w:t>
      </w:r>
      <w:proofErr w:type="gramStart"/>
      <w:r w:rsidRPr="00B80F40">
        <w:rPr>
          <w:rStyle w:val="underline"/>
        </w:rPr>
        <w:t xml:space="preserve">characterized </w:t>
      </w:r>
      <w:r>
        <w:rPr>
          <w:rStyle w:val="underline"/>
        </w:rPr>
        <w:t xml:space="preserve"> </w:t>
      </w:r>
      <w:r w:rsidRPr="00B80F40">
        <w:rPr>
          <w:rStyle w:val="underline"/>
        </w:rPr>
        <w:t>National</w:t>
      </w:r>
      <w:proofErr w:type="gramEnd"/>
      <w:r w:rsidRPr="00B80F40">
        <w:rPr>
          <w:rStyle w:val="underline"/>
        </w:rPr>
        <w:t xml:space="preserve"> Socialism</w:t>
      </w:r>
      <w:r w:rsidRPr="000F1ED6">
        <w:rPr>
          <w:sz w:val="16"/>
          <w:lang w:eastAsia="zh-CN"/>
        </w:rPr>
        <w:t xml:space="preserve"> (or for that matter </w:t>
      </w:r>
      <w:r w:rsidRPr="000F1ED6">
        <w:rPr>
          <w:sz w:val="16"/>
        </w:rPr>
        <w:t>Stalinism</w:t>
      </w:r>
      <w:r w:rsidRPr="00B80F40">
        <w:rPr>
          <w:rStyle w:val="underline"/>
        </w:rPr>
        <w:t>), the psychotic logic that leads from economistic population management to mass murder. Again, there is</w:t>
      </w:r>
      <w:r>
        <w:rPr>
          <w:rStyle w:val="underline"/>
        </w:rPr>
        <w:t xml:space="preserve"> </w:t>
      </w:r>
      <w:r w:rsidRPr="00B80F40">
        <w:rPr>
          <w:rStyle w:val="underline"/>
        </w:rPr>
        <w:t>always the potential</w:t>
      </w:r>
      <w:r w:rsidRPr="000F1ED6">
        <w:rPr>
          <w:sz w:val="16"/>
          <w:szCs w:val="16"/>
          <w:lang w:eastAsia="zh-CN"/>
        </w:rPr>
        <w:t xml:space="preserve"> for such </w:t>
      </w:r>
      <w:r w:rsidRPr="000F1ED6">
        <w:rPr>
          <w:sz w:val="16"/>
          <w:szCs w:val="14"/>
          <w:lang w:eastAsia="zh-CN"/>
        </w:rPr>
        <w:t xml:space="preserve">a </w:t>
      </w:r>
      <w:r w:rsidRPr="000F1ED6">
        <w:rPr>
          <w:sz w:val="16"/>
          <w:szCs w:val="16"/>
          <w:lang w:eastAsia="zh-CN"/>
        </w:rPr>
        <w:t xml:space="preserve">discursive regime to generate </w:t>
      </w:r>
      <w:r w:rsidRPr="00B80F40">
        <w:rPr>
          <w:rStyle w:val="underline"/>
        </w:rPr>
        <w:t>coercive policies.</w:t>
      </w:r>
      <w:r w:rsidRPr="000F1ED6">
        <w:rPr>
          <w:sz w:val="16"/>
          <w:szCs w:val="16"/>
          <w:lang w:eastAsia="zh-CN"/>
        </w:rPr>
        <w:t xml:space="preserve">       In those cases in which the regime of rights does not successfully produce "health," such a system can -and historically does </w:t>
      </w:r>
      <w:r w:rsidRPr="000F1ED6">
        <w:rPr>
          <w:rFonts w:ascii="Arial" w:hAnsi="Arial" w:cs="Arial"/>
          <w:sz w:val="16"/>
          <w:szCs w:val="29"/>
          <w:lang w:eastAsia="zh-CN"/>
        </w:rPr>
        <w:t xml:space="preserve">– </w:t>
      </w:r>
      <w:r w:rsidRPr="000F1ED6">
        <w:rPr>
          <w:sz w:val="16"/>
          <w:szCs w:val="16"/>
          <w:lang w:eastAsia="zh-CN"/>
        </w:rPr>
        <w:t>create compulsory pro- grams to enforce it</w:t>
      </w:r>
      <w:r w:rsidRPr="000F1ED6">
        <w:rPr>
          <w:rStyle w:val="underline"/>
        </w:rPr>
        <w:t>. But again, there are political and policy potentials and con-</w:t>
      </w:r>
      <w:r>
        <w:rPr>
          <w:rStyle w:val="underline"/>
        </w:rPr>
        <w:t xml:space="preserve"> </w:t>
      </w:r>
      <w:proofErr w:type="spellStart"/>
      <w:r w:rsidRPr="000F1ED6">
        <w:rPr>
          <w:rStyle w:val="underline"/>
        </w:rPr>
        <w:t>straints</w:t>
      </w:r>
      <w:proofErr w:type="spellEnd"/>
      <w:r w:rsidRPr="000F1ED6">
        <w:rPr>
          <w:rStyle w:val="underline"/>
        </w:rPr>
        <w:t xml:space="preserve"> such as structuring of </w:t>
      </w:r>
      <w:proofErr w:type="spellStart"/>
      <w:r w:rsidRPr="000F1ED6">
        <w:rPr>
          <w:rStyle w:val="underline"/>
        </w:rPr>
        <w:t>biopolitics</w:t>
      </w:r>
      <w:proofErr w:type="spellEnd"/>
      <w:r w:rsidRPr="000F1ED6">
        <w:rPr>
          <w:rStyle w:val="underline"/>
        </w:rPr>
        <w:t xml:space="preserve"> that are very different from those of</w:t>
      </w:r>
      <w:r>
        <w:rPr>
          <w:rStyle w:val="underline"/>
        </w:rPr>
        <w:t xml:space="preserve"> </w:t>
      </w:r>
      <w:r w:rsidRPr="000F1ED6">
        <w:rPr>
          <w:rStyle w:val="underline"/>
        </w:rPr>
        <w:t xml:space="preserve">National Socialist </w:t>
      </w:r>
      <w:smartTag w:uri="urn:schemas-microsoft-com:office:smarttags" w:element="country-region">
        <w:smartTag w:uri="urn:schemas-microsoft-com:office:smarttags" w:element="place">
          <w:r w:rsidRPr="000F1ED6">
            <w:rPr>
              <w:rStyle w:val="underline"/>
            </w:rPr>
            <w:t>Germany</w:t>
          </w:r>
        </w:smartTag>
      </w:smartTag>
      <w:r w:rsidRPr="000F1ED6">
        <w:rPr>
          <w:rStyle w:val="underline"/>
        </w:rPr>
        <w:t xml:space="preserve">. Democratic </w:t>
      </w:r>
      <w:proofErr w:type="spellStart"/>
      <w:r w:rsidRPr="000F1ED6">
        <w:rPr>
          <w:rStyle w:val="underline"/>
        </w:rPr>
        <w:t>biopolitical</w:t>
      </w:r>
      <w:proofErr w:type="spellEnd"/>
      <w:r w:rsidRPr="000F1ED6">
        <w:rPr>
          <w:rStyle w:val="underline"/>
        </w:rPr>
        <w:t xml:space="preserve"> regimes require, enable,</w:t>
      </w:r>
      <w:r>
        <w:rPr>
          <w:rStyle w:val="underline"/>
        </w:rPr>
        <w:t xml:space="preserve"> </w:t>
      </w:r>
      <w:r w:rsidRPr="000F1ED6">
        <w:rPr>
          <w:rStyle w:val="underline"/>
        </w:rPr>
        <w:t>and incite a degree of self-direction and participation that is functionally</w:t>
      </w:r>
      <w:r>
        <w:rPr>
          <w:rStyle w:val="underline"/>
        </w:rPr>
        <w:t xml:space="preserve"> </w:t>
      </w:r>
      <w:r w:rsidRPr="000F1ED6">
        <w:rPr>
          <w:rStyle w:val="underline"/>
        </w:rPr>
        <w:t>incompatible with authoritarian or totalitarian structures. And this pursuit of</w:t>
      </w:r>
      <w:r>
        <w:rPr>
          <w:rStyle w:val="underline"/>
        </w:rPr>
        <w:t xml:space="preserve"> </w:t>
      </w:r>
      <w:proofErr w:type="spellStart"/>
      <w:r w:rsidRPr="000F1ED6">
        <w:rPr>
          <w:rStyle w:val="underline"/>
        </w:rPr>
        <w:t>biopolitical</w:t>
      </w:r>
      <w:proofErr w:type="spellEnd"/>
      <w:r w:rsidRPr="000F1ED6">
        <w:rPr>
          <w:rStyle w:val="underline"/>
        </w:rPr>
        <w:t xml:space="preserve"> ends</w:t>
      </w:r>
      <w:r w:rsidRPr="000F1ED6">
        <w:rPr>
          <w:sz w:val="16"/>
          <w:szCs w:val="16"/>
          <w:lang w:eastAsia="zh-CN"/>
        </w:rPr>
        <w:t xml:space="preserve"> through a regime of democratic </w:t>
      </w:r>
      <w:r w:rsidRPr="000F1ED6">
        <w:rPr>
          <w:sz w:val="16"/>
          <w:szCs w:val="15"/>
          <w:lang w:eastAsia="zh-CN"/>
        </w:rPr>
        <w:t xml:space="preserve">citizenship </w:t>
      </w:r>
      <w:r w:rsidRPr="000F1ED6">
        <w:rPr>
          <w:rStyle w:val="underline"/>
        </w:rPr>
        <w:t>does appear, his-</w:t>
      </w:r>
      <w:r>
        <w:rPr>
          <w:rStyle w:val="underline"/>
        </w:rPr>
        <w:t xml:space="preserve"> </w:t>
      </w:r>
      <w:proofErr w:type="spellStart"/>
      <w:r w:rsidRPr="000F1ED6">
        <w:rPr>
          <w:rStyle w:val="underline"/>
        </w:rPr>
        <w:t>torically</w:t>
      </w:r>
      <w:proofErr w:type="spellEnd"/>
      <w:r w:rsidRPr="000F1ED6">
        <w:rPr>
          <w:rStyle w:val="underline"/>
        </w:rPr>
        <w:t xml:space="preserve">, to have imposed narrow limits on coercive policies, and </w:t>
      </w:r>
      <w:proofErr w:type="gramStart"/>
      <w:r w:rsidRPr="000F1ED6">
        <w:rPr>
          <w:rStyle w:val="underline"/>
        </w:rPr>
        <w:t xml:space="preserve">to </w:t>
      </w:r>
      <w:r>
        <w:rPr>
          <w:rStyle w:val="underline"/>
        </w:rPr>
        <w:t xml:space="preserve"> </w:t>
      </w:r>
      <w:r w:rsidRPr="000F1ED6">
        <w:rPr>
          <w:rStyle w:val="underline"/>
        </w:rPr>
        <w:t>have</w:t>
      </w:r>
      <w:proofErr w:type="gramEnd"/>
      <w:r w:rsidRPr="000F1ED6">
        <w:rPr>
          <w:rStyle w:val="underline"/>
        </w:rPr>
        <w:t xml:space="preserve"> generated a "1ogic"or </w:t>
      </w:r>
      <w:proofErr w:type="spellStart"/>
      <w:r w:rsidRPr="000F1ED6">
        <w:rPr>
          <w:rStyle w:val="underline"/>
        </w:rPr>
        <w:t>imperative'of</w:t>
      </w:r>
      <w:proofErr w:type="spellEnd"/>
      <w:r w:rsidRPr="000F1ED6">
        <w:rPr>
          <w:rStyle w:val="underline"/>
        </w:rPr>
        <w:t xml:space="preserve"> increasing liberalization</w:t>
      </w:r>
      <w:r w:rsidRPr="000F1ED6">
        <w:rPr>
          <w:sz w:val="16"/>
          <w:szCs w:val="16"/>
          <w:lang w:eastAsia="zh-CN"/>
        </w:rPr>
        <w:t xml:space="preserve">. Despite </w:t>
      </w:r>
      <w:proofErr w:type="spellStart"/>
      <w:r w:rsidRPr="000F1ED6">
        <w:rPr>
          <w:sz w:val="16"/>
          <w:szCs w:val="16"/>
          <w:lang w:eastAsia="zh-CN"/>
        </w:rPr>
        <w:t>lim</w:t>
      </w:r>
      <w:proofErr w:type="spellEnd"/>
      <w:r w:rsidRPr="000F1ED6">
        <w:rPr>
          <w:sz w:val="16"/>
          <w:szCs w:val="16"/>
          <w:lang w:eastAsia="zh-CN"/>
        </w:rPr>
        <w:t>-</w:t>
      </w:r>
      <w:r w:rsidRPr="000F1ED6">
        <w:rPr>
          <w:rFonts w:ascii="Arial" w:hAnsi="Arial" w:cs="Arial"/>
          <w:sz w:val="16"/>
          <w:szCs w:val="16"/>
          <w:lang w:eastAsia="zh-CN"/>
        </w:rPr>
        <w:t xml:space="preserve"> </w:t>
      </w:r>
      <w:proofErr w:type="spellStart"/>
      <w:r w:rsidRPr="000F1ED6">
        <w:rPr>
          <w:sz w:val="16"/>
          <w:szCs w:val="16"/>
          <w:lang w:eastAsia="zh-CN"/>
        </w:rPr>
        <w:t>itations</w:t>
      </w:r>
      <w:proofErr w:type="spellEnd"/>
      <w:r w:rsidRPr="000F1ED6">
        <w:rPr>
          <w:sz w:val="16"/>
          <w:szCs w:val="16"/>
          <w:lang w:eastAsia="zh-CN"/>
        </w:rPr>
        <w:t xml:space="preserve"> imposed by political context and the slow pace of discursive change, </w:t>
      </w:r>
      <w:r w:rsidRPr="000F1ED6">
        <w:rPr>
          <w:sz w:val="16"/>
          <w:szCs w:val="17"/>
          <w:lang w:eastAsia="zh-CN"/>
        </w:rPr>
        <w:t xml:space="preserve">I </w:t>
      </w:r>
      <w:r w:rsidRPr="000F1ED6">
        <w:rPr>
          <w:sz w:val="16"/>
          <w:szCs w:val="16"/>
          <w:lang w:eastAsia="zh-CN"/>
        </w:rPr>
        <w:t xml:space="preserve">think this is the unmistakable message of the really very impressive waves of </w:t>
      </w:r>
      <w:proofErr w:type="spellStart"/>
      <w:r w:rsidRPr="000F1ED6">
        <w:rPr>
          <w:sz w:val="16"/>
          <w:szCs w:val="16"/>
          <w:lang w:eastAsia="zh-CN"/>
        </w:rPr>
        <w:t>legi</w:t>
      </w:r>
      <w:proofErr w:type="spellEnd"/>
      <w:r w:rsidRPr="000F1ED6">
        <w:rPr>
          <w:rFonts w:ascii="Arial" w:hAnsi="Arial" w:cs="Arial"/>
          <w:sz w:val="16"/>
          <w:szCs w:val="10"/>
          <w:lang w:eastAsia="zh-CN"/>
        </w:rPr>
        <w:t xml:space="preserve"> </w:t>
      </w:r>
      <w:proofErr w:type="spellStart"/>
      <w:r w:rsidRPr="000F1ED6">
        <w:rPr>
          <w:sz w:val="16"/>
          <w:szCs w:val="16"/>
          <w:lang w:eastAsia="zh-CN"/>
        </w:rPr>
        <w:t>slative</w:t>
      </w:r>
      <w:proofErr w:type="spellEnd"/>
      <w:r w:rsidRPr="000F1ED6">
        <w:rPr>
          <w:sz w:val="16"/>
          <w:szCs w:val="16"/>
          <w:lang w:eastAsia="zh-CN"/>
        </w:rPr>
        <w:t xml:space="preserve"> and welfare reforms in the 1920s or the 1970s in Germany.90    Of course it is not yet clear whether this is an irreversible dynamic of such systems. Nevertheless, </w:t>
      </w:r>
      <w:r w:rsidRPr="000F1ED6">
        <w:rPr>
          <w:rStyle w:val="underline"/>
        </w:rPr>
        <w:t>such regimes are characterized by sufficient degrees of</w:t>
      </w:r>
      <w:r>
        <w:rPr>
          <w:rStyle w:val="underline"/>
        </w:rPr>
        <w:t xml:space="preserve"> </w:t>
      </w:r>
      <w:proofErr w:type="spellStart"/>
      <w:r w:rsidRPr="000F1ED6">
        <w:rPr>
          <w:rStyle w:val="underline"/>
        </w:rPr>
        <w:t>autonomv</w:t>
      </w:r>
      <w:proofErr w:type="spellEnd"/>
      <w:r w:rsidRPr="000F1ED6">
        <w:rPr>
          <w:rStyle w:val="underline"/>
        </w:rPr>
        <w:t>,</w:t>
      </w:r>
      <w:r w:rsidRPr="000F1ED6">
        <w:rPr>
          <w:rFonts w:ascii="Arial" w:hAnsi="Arial" w:cs="Arial"/>
          <w:sz w:val="16"/>
          <w:szCs w:val="10"/>
          <w:lang w:eastAsia="zh-CN"/>
        </w:rPr>
        <w:t xml:space="preserve"> </w:t>
      </w:r>
      <w:r w:rsidRPr="000F1ED6">
        <w:rPr>
          <w:sz w:val="16"/>
          <w:szCs w:val="16"/>
          <w:lang w:eastAsia="zh-CN"/>
        </w:rPr>
        <w:t>(</w:t>
      </w:r>
      <w:r w:rsidRPr="000F1ED6">
        <w:rPr>
          <w:rFonts w:ascii="Arial" w:hAnsi="Arial" w:cs="Arial"/>
          <w:sz w:val="16"/>
          <w:szCs w:val="19"/>
          <w:lang w:eastAsia="zh-CN"/>
        </w:rPr>
        <w:t>.</w:t>
      </w:r>
      <w:r w:rsidRPr="000F1ED6">
        <w:rPr>
          <w:sz w:val="16"/>
          <w:szCs w:val="16"/>
          <w:lang w:eastAsia="zh-CN"/>
        </w:rPr>
        <w:t>and of the potential for its expansion</w:t>
      </w:r>
      <w:r w:rsidRPr="000F1ED6">
        <w:rPr>
          <w:rStyle w:val="underline"/>
        </w:rPr>
        <w:t xml:space="preserve">) for sufficient numbers of </w:t>
      </w:r>
      <w:proofErr w:type="spellStart"/>
      <w:r w:rsidRPr="000F1ED6">
        <w:rPr>
          <w:rStyle w:val="underline"/>
        </w:rPr>
        <w:t>peo</w:t>
      </w:r>
      <w:proofErr w:type="spellEnd"/>
      <w:r w:rsidRPr="000F1ED6">
        <w:rPr>
          <w:rStyle w:val="underline"/>
        </w:rPr>
        <w:t>-</w:t>
      </w:r>
      <w:r>
        <w:rPr>
          <w:rStyle w:val="underline"/>
        </w:rPr>
        <w:t xml:space="preserve"> </w:t>
      </w:r>
      <w:proofErr w:type="spellStart"/>
      <w:r w:rsidRPr="000F1ED6">
        <w:rPr>
          <w:rStyle w:val="underline"/>
        </w:rPr>
        <w:t>ple</w:t>
      </w:r>
      <w:proofErr w:type="spellEnd"/>
      <w:r w:rsidRPr="000F1ED6">
        <w:rPr>
          <w:rStyle w:val="underline"/>
        </w:rPr>
        <w:t xml:space="preserve"> that I think it becomes useful to conceive of the mass productive of a </w:t>
      </w:r>
      <w:proofErr w:type="spellStart"/>
      <w:r w:rsidRPr="000F1ED6">
        <w:rPr>
          <w:rStyle w:val="underline"/>
        </w:rPr>
        <w:t>strate</w:t>
      </w:r>
      <w:proofErr w:type="spellEnd"/>
      <w:r w:rsidRPr="000F1ED6">
        <w:rPr>
          <w:rStyle w:val="underline"/>
        </w:rPr>
        <w:t>-</w:t>
      </w:r>
      <w:r>
        <w:rPr>
          <w:rStyle w:val="underline"/>
        </w:rPr>
        <w:t xml:space="preserve"> </w:t>
      </w:r>
      <w:proofErr w:type="spellStart"/>
      <w:r w:rsidRPr="000F1ED6">
        <w:rPr>
          <w:rStyle w:val="underline"/>
        </w:rPr>
        <w:t>gic</w:t>
      </w:r>
      <w:proofErr w:type="spellEnd"/>
      <w:r w:rsidRPr="000F1ED6">
        <w:rPr>
          <w:rStyle w:val="underline"/>
        </w:rPr>
        <w:t xml:space="preserve"> configuration of power relations that might fruitfully be analyzed as a</w:t>
      </w:r>
      <w:r>
        <w:rPr>
          <w:rStyle w:val="underline"/>
        </w:rPr>
        <w:t xml:space="preserve"> </w:t>
      </w:r>
      <w:r w:rsidRPr="000F1ED6">
        <w:rPr>
          <w:rStyle w:val="underline"/>
        </w:rPr>
        <w:t>condition of "liberty” just as much as they are productive of constraint</w:t>
      </w:r>
      <w:r w:rsidRPr="000F1ED6">
        <w:rPr>
          <w:sz w:val="16"/>
          <w:szCs w:val="16"/>
          <w:lang w:eastAsia="zh-CN"/>
        </w:rPr>
        <w:t xml:space="preserve">, oppression, or manipulation. At the very least, </w:t>
      </w:r>
      <w:r w:rsidRPr="000F1ED6">
        <w:rPr>
          <w:rStyle w:val="underline"/>
        </w:rPr>
        <w:t>totalitarianism cannot be the sole</w:t>
      </w:r>
      <w:r w:rsidRPr="000F1ED6">
        <w:rPr>
          <w:sz w:val="16"/>
          <w:szCs w:val="16"/>
          <w:lang w:eastAsia="zh-CN"/>
        </w:rPr>
        <w:t xml:space="preserve"> orientation point for our understanding of </w:t>
      </w:r>
      <w:proofErr w:type="spellStart"/>
      <w:r w:rsidRPr="000F1ED6">
        <w:rPr>
          <w:sz w:val="16"/>
          <w:szCs w:val="16"/>
          <w:lang w:eastAsia="zh-CN"/>
        </w:rPr>
        <w:t>biopolitics</w:t>
      </w:r>
      <w:proofErr w:type="spellEnd"/>
      <w:r w:rsidRPr="000F1ED6">
        <w:rPr>
          <w:sz w:val="16"/>
          <w:szCs w:val="16"/>
          <w:lang w:eastAsia="zh-CN"/>
        </w:rPr>
        <w:t xml:space="preserve">, the only </w:t>
      </w:r>
      <w:r w:rsidRPr="000F1ED6">
        <w:rPr>
          <w:rStyle w:val="underline"/>
        </w:rPr>
        <w:t xml:space="preserve">end point of the </w:t>
      </w:r>
      <w:r>
        <w:rPr>
          <w:rStyle w:val="underline"/>
        </w:rPr>
        <w:t xml:space="preserve"> </w:t>
      </w:r>
      <w:r w:rsidRPr="000F1ED6">
        <w:rPr>
          <w:rStyle w:val="underline"/>
        </w:rPr>
        <w:t>logic of social engineering</w:t>
      </w:r>
      <w:r w:rsidRPr="000F1ED6">
        <w:rPr>
          <w:sz w:val="16"/>
          <w:szCs w:val="16"/>
          <w:lang w:eastAsia="zh-CN"/>
        </w:rPr>
        <w:t xml:space="preserve"> 34-36 </w:t>
      </w:r>
    </w:p>
    <w:p w:rsidR="001A171D" w:rsidRDefault="001A171D" w:rsidP="001A171D">
      <w:pPr>
        <w:autoSpaceDE w:val="0"/>
        <w:autoSpaceDN w:val="0"/>
        <w:adjustRightInd w:val="0"/>
        <w:rPr>
          <w:sz w:val="16"/>
          <w:szCs w:val="16"/>
          <w:lang w:eastAsia="zh-CN"/>
        </w:rPr>
      </w:pPr>
    </w:p>
    <w:p w:rsidR="001A171D" w:rsidRPr="00643783" w:rsidRDefault="001A171D" w:rsidP="001A171D">
      <w:pPr>
        <w:pStyle w:val="Heading4"/>
      </w:pPr>
      <w:proofErr w:type="spellStart"/>
      <w:r w:rsidRPr="00643783">
        <w:t>Biopower</w:t>
      </w:r>
      <w:proofErr w:type="spellEnd"/>
      <w:r w:rsidRPr="00643783">
        <w:t xml:space="preserve"> doesn’t culminate in genocide</w:t>
      </w:r>
    </w:p>
    <w:p w:rsidR="001A171D" w:rsidRPr="004F6A1F" w:rsidRDefault="001A171D" w:rsidP="001A171D">
      <w:pPr>
        <w:rPr>
          <w:lang w:eastAsia="zh-CN"/>
        </w:rPr>
      </w:pPr>
      <w:proofErr w:type="spellStart"/>
      <w:r w:rsidRPr="004F6A1F">
        <w:rPr>
          <w:rStyle w:val="StyleBoldUnderline"/>
        </w:rPr>
        <w:t>Ojakangas</w:t>
      </w:r>
      <w:proofErr w:type="spellEnd"/>
      <w:r w:rsidRPr="004F6A1F">
        <w:rPr>
          <w:rStyle w:val="StyleBoldUnderline"/>
        </w:rPr>
        <w:t xml:space="preserve"> 2005</w:t>
      </w:r>
      <w:r>
        <w:rPr>
          <w:lang w:eastAsia="zh-CN"/>
        </w:rPr>
        <w:t xml:space="preserve"> (Mika, Helsinki Collegium for Advanced Studies, </w:t>
      </w:r>
      <w:smartTag w:uri="urn:schemas-microsoft-com:office:smarttags" w:element="country-region">
        <w:smartTag w:uri="urn:schemas-microsoft-com:office:smarttags" w:element="place">
          <w:r>
            <w:rPr>
              <w:lang w:eastAsia="zh-CN"/>
            </w:rPr>
            <w:t>Finland</w:t>
          </w:r>
        </w:smartTag>
      </w:smartTag>
      <w:r>
        <w:rPr>
          <w:lang w:eastAsia="zh-CN"/>
        </w:rPr>
        <w:t>, FOUCAULT STUDIES, May, v2, p.26-27)</w:t>
      </w:r>
    </w:p>
    <w:p w:rsidR="001A171D" w:rsidRDefault="001A171D" w:rsidP="001A171D">
      <w:pPr>
        <w:autoSpaceDE w:val="0"/>
        <w:autoSpaceDN w:val="0"/>
        <w:adjustRightInd w:val="0"/>
        <w:rPr>
          <w:sz w:val="16"/>
          <w:szCs w:val="16"/>
          <w:lang w:eastAsia="zh-CN"/>
        </w:rPr>
      </w:pPr>
      <w:r w:rsidRPr="00306F65">
        <w:rPr>
          <w:sz w:val="16"/>
          <w:szCs w:val="16"/>
          <w:lang w:eastAsia="zh-CN"/>
        </w:rPr>
        <w:t>For Foucault, the coexistence in political structures of large destructive mechanisms and institutions oriented toward the care of individual life was something puzzling: "It is one of the central antinomies of our political reason." However, it was an antinomy precisely because in principle the sovereign power and bio-power are mutually exclusive. How is it possible that the care of individual life paves the way for mass slaughters? Although Foucault could never give a satisfactory answer to this question, he was convinced that ma</w:t>
      </w:r>
      <w:r w:rsidRPr="00306F65">
        <w:rPr>
          <w:rStyle w:val="underline"/>
          <w:lang w:eastAsia="zh-CN"/>
        </w:rPr>
        <w:t>ss slaughters are not the effect or the logical</w:t>
      </w:r>
      <w:r>
        <w:rPr>
          <w:rStyle w:val="underline"/>
          <w:lang w:eastAsia="zh-CN"/>
        </w:rPr>
        <w:t xml:space="preserve"> </w:t>
      </w:r>
      <w:r w:rsidRPr="00306F65">
        <w:rPr>
          <w:rStyle w:val="underline"/>
        </w:rPr>
        <w:t>conclusion of bio-political</w:t>
      </w:r>
      <w:r w:rsidRPr="00306F65">
        <w:rPr>
          <w:rStyle w:val="underline"/>
          <w:lang w:eastAsia="zh-CN"/>
        </w:rPr>
        <w:t xml:space="preserve"> </w:t>
      </w:r>
      <w:r w:rsidRPr="00306F65">
        <w:rPr>
          <w:rStyle w:val="underline"/>
        </w:rPr>
        <w:t>ra</w:t>
      </w:r>
      <w:r w:rsidRPr="00306F65">
        <w:rPr>
          <w:rStyle w:val="underline"/>
          <w:lang w:eastAsia="zh-CN"/>
        </w:rPr>
        <w:t>tionality</w:t>
      </w:r>
      <w:r w:rsidRPr="00306F65">
        <w:rPr>
          <w:sz w:val="16"/>
          <w:szCs w:val="16"/>
          <w:lang w:eastAsia="zh-CN"/>
        </w:rPr>
        <w:t xml:space="preserve">. 1 am also convinced about that. To be sure, it can be argued that sovereign power and bio-power are reconciled within the modern state, which legitimates killing by </w:t>
      </w:r>
      <w:proofErr w:type="spellStart"/>
      <w:r w:rsidRPr="00306F65">
        <w:rPr>
          <w:sz w:val="16"/>
          <w:szCs w:val="16"/>
          <w:lang w:eastAsia="zh-CN"/>
        </w:rPr>
        <w:t>biopolitical</w:t>
      </w:r>
      <w:proofErr w:type="spellEnd"/>
      <w:r w:rsidRPr="00306F65">
        <w:rPr>
          <w:sz w:val="16"/>
          <w:szCs w:val="16"/>
          <w:lang w:eastAsia="zh-CN"/>
        </w:rPr>
        <w:t xml:space="preserve"> arguments. Especially, it can be argued that these powers are reconciled in the Third Reich in which they seemed to "coincide exactly". To my mind, however, </w:t>
      </w:r>
      <w:r w:rsidRPr="00306F65">
        <w:rPr>
          <w:rStyle w:val="underline"/>
          <w:lang w:eastAsia="zh-CN"/>
        </w:rPr>
        <w:t>neither the modern state nor the Third Reich</w:t>
      </w:r>
      <w:r w:rsidRPr="00306F65">
        <w:rPr>
          <w:sz w:val="16"/>
          <w:szCs w:val="16"/>
          <w:lang w:eastAsia="zh-CN"/>
        </w:rPr>
        <w:t xml:space="preserve"> - in which the monstrosity of the modem state is crystallized - </w:t>
      </w:r>
      <w:proofErr w:type="gramStart"/>
      <w:r w:rsidRPr="00306F65">
        <w:rPr>
          <w:rStyle w:val="underline"/>
          <w:lang w:eastAsia="zh-CN"/>
        </w:rPr>
        <w:t>a</w:t>
      </w:r>
      <w:r w:rsidRPr="00306F65">
        <w:rPr>
          <w:rStyle w:val="underline"/>
        </w:rPr>
        <w:t>re</w:t>
      </w:r>
      <w:proofErr w:type="gramEnd"/>
      <w:r w:rsidRPr="00306F65">
        <w:rPr>
          <w:rStyle w:val="underline"/>
        </w:rPr>
        <w:t xml:space="preserve"> the syntheses of the sovereign power and </w:t>
      </w:r>
      <w:proofErr w:type="spellStart"/>
      <w:r w:rsidRPr="00306F65">
        <w:rPr>
          <w:rStyle w:val="underline"/>
        </w:rPr>
        <w:t>biopower</w:t>
      </w:r>
      <w:proofErr w:type="spellEnd"/>
      <w:r w:rsidRPr="00306F65">
        <w:rPr>
          <w:rStyle w:val="underline"/>
        </w:rPr>
        <w:t xml:space="preserve">. </w:t>
      </w:r>
      <w:proofErr w:type="gramStart"/>
      <w:r w:rsidRPr="00306F65">
        <w:rPr>
          <w:rStyle w:val="underline"/>
        </w:rPr>
        <w:t>but</w:t>
      </w:r>
      <w:proofErr w:type="gramEnd"/>
      <w:r w:rsidRPr="00306F65">
        <w:rPr>
          <w:rStyle w:val="underline"/>
        </w:rPr>
        <w:t>, rather</w:t>
      </w:r>
      <w:r w:rsidRPr="00306F65">
        <w:rPr>
          <w:rStyle w:val="underline"/>
          <w:lang w:eastAsia="zh-CN"/>
        </w:rPr>
        <w:t xml:space="preserve"> the institutional loci of their</w:t>
      </w:r>
      <w:r>
        <w:rPr>
          <w:rStyle w:val="underline"/>
          <w:lang w:eastAsia="zh-CN"/>
        </w:rPr>
        <w:t xml:space="preserve"> </w:t>
      </w:r>
      <w:r w:rsidRPr="00306F65">
        <w:rPr>
          <w:rStyle w:val="underline"/>
        </w:rPr>
        <w:t>irreconcilable</w:t>
      </w:r>
      <w:r w:rsidRPr="00306F65">
        <w:rPr>
          <w:rStyle w:val="underline"/>
          <w:lang w:eastAsia="zh-CN"/>
        </w:rPr>
        <w:t xml:space="preserve"> tension.</w:t>
      </w:r>
      <w:r w:rsidRPr="00306F65">
        <w:rPr>
          <w:sz w:val="16"/>
          <w:szCs w:val="16"/>
          <w:lang w:eastAsia="zh-CN"/>
        </w:rPr>
        <w:t xml:space="preserve"> This is, I believe, what Foucault meant when he wrote about their "demonic combination". In fact, </w:t>
      </w:r>
      <w:r w:rsidRPr="00306F65">
        <w:rPr>
          <w:rStyle w:val="underline"/>
          <w:lang w:eastAsia="zh-CN"/>
        </w:rPr>
        <w:t>the history of mod</w:t>
      </w:r>
      <w:r w:rsidRPr="00306F65">
        <w:rPr>
          <w:rStyle w:val="underline"/>
        </w:rPr>
        <w:t>ern Western societies would be q</w:t>
      </w:r>
      <w:r w:rsidRPr="00306F65">
        <w:rPr>
          <w:rStyle w:val="underline"/>
          <w:lang w:eastAsia="zh-CN"/>
        </w:rPr>
        <w:t xml:space="preserve">uite </w:t>
      </w:r>
      <w:r w:rsidRPr="00306F65">
        <w:rPr>
          <w:rStyle w:val="underline"/>
          <w:lang w:eastAsia="zh-CN"/>
        </w:rPr>
        <w:lastRenderedPageBreak/>
        <w:t>incomprehensible without taking into account that there</w:t>
      </w:r>
      <w:r>
        <w:rPr>
          <w:rStyle w:val="underline"/>
          <w:lang w:eastAsia="zh-CN"/>
        </w:rPr>
        <w:t xml:space="preserve"> </w:t>
      </w:r>
      <w:r w:rsidRPr="00306F65">
        <w:rPr>
          <w:rStyle w:val="underline"/>
        </w:rPr>
        <w:t>exists a form of power which refrains from killing</w:t>
      </w:r>
      <w:r w:rsidRPr="00306F65">
        <w:rPr>
          <w:rStyle w:val="underline"/>
          <w:lang w:eastAsia="zh-CN"/>
        </w:rPr>
        <w:t xml:space="preserve"> bu</w:t>
      </w:r>
      <w:r w:rsidRPr="00306F65">
        <w:rPr>
          <w:rStyle w:val="underline"/>
        </w:rPr>
        <w:t>t which nevertheless is capable of directing people’s lives</w:t>
      </w:r>
      <w:r w:rsidRPr="00306F65">
        <w:rPr>
          <w:sz w:val="16"/>
          <w:szCs w:val="16"/>
          <w:lang w:eastAsia="zh-CN"/>
        </w:rPr>
        <w:t xml:space="preserve">. The effectiveness of </w:t>
      </w:r>
      <w:proofErr w:type="spellStart"/>
      <w:r w:rsidRPr="00306F65">
        <w:rPr>
          <w:sz w:val="16"/>
          <w:szCs w:val="16"/>
          <w:lang w:eastAsia="zh-CN"/>
        </w:rPr>
        <w:t>biopower</w:t>
      </w:r>
      <w:proofErr w:type="spellEnd"/>
      <w:r w:rsidRPr="00306F65">
        <w:rPr>
          <w:sz w:val="16"/>
          <w:szCs w:val="16"/>
          <w:lang w:eastAsia="zh-CN"/>
        </w:rPr>
        <w:t xml:space="preserve"> can be seen </w:t>
      </w:r>
      <w:proofErr w:type="gramStart"/>
      <w:r w:rsidRPr="00306F65">
        <w:rPr>
          <w:sz w:val="16"/>
          <w:szCs w:val="16"/>
          <w:lang w:eastAsia="zh-CN"/>
        </w:rPr>
        <w:t>lying</w:t>
      </w:r>
      <w:proofErr w:type="gramEnd"/>
      <w:r w:rsidRPr="00306F65">
        <w:rPr>
          <w:sz w:val="16"/>
          <w:szCs w:val="16"/>
          <w:lang w:eastAsia="zh-CN"/>
        </w:rPr>
        <w:t xml:space="preserve"> precisely in that it refrains and withdraws before every demand of killing, even though these demands would derive from the demand of justice. In </w:t>
      </w:r>
      <w:proofErr w:type="spellStart"/>
      <w:r w:rsidRPr="00306F65">
        <w:rPr>
          <w:sz w:val="16"/>
          <w:szCs w:val="16"/>
          <w:lang w:eastAsia="zh-CN"/>
        </w:rPr>
        <w:t>biopolitical</w:t>
      </w:r>
      <w:proofErr w:type="spellEnd"/>
      <w:r w:rsidRPr="00306F65">
        <w:rPr>
          <w:sz w:val="16"/>
          <w:szCs w:val="16"/>
          <w:lang w:eastAsia="zh-CN"/>
        </w:rPr>
        <w:t xml:space="preserve"> societies, according to Foucault, capital punishment could not be maintained except by invoking less the enormity of the crime itself than the monstrosity of the criminal: "One had the right to kill those who represented a kind of biological danger to others." However, given that the "right to kill" is precisely a sovereign right, it can be argued that the </w:t>
      </w:r>
      <w:proofErr w:type="spellStart"/>
      <w:r w:rsidRPr="00306F65">
        <w:rPr>
          <w:sz w:val="16"/>
          <w:szCs w:val="16"/>
          <w:lang w:eastAsia="zh-CN"/>
        </w:rPr>
        <w:t>biopolitical</w:t>
      </w:r>
      <w:proofErr w:type="spellEnd"/>
      <w:r w:rsidRPr="00306F65">
        <w:rPr>
          <w:sz w:val="16"/>
          <w:szCs w:val="16"/>
          <w:lang w:eastAsia="zh-CN"/>
        </w:rPr>
        <w:t xml:space="preserve"> societies analyzed by Foucault were not entirely </w:t>
      </w:r>
      <w:proofErr w:type="spellStart"/>
      <w:r w:rsidRPr="00306F65">
        <w:rPr>
          <w:sz w:val="16"/>
          <w:szCs w:val="16"/>
          <w:lang w:eastAsia="zh-CN"/>
        </w:rPr>
        <w:t>biopolitical</w:t>
      </w:r>
      <w:proofErr w:type="spellEnd"/>
      <w:r w:rsidRPr="00306F65">
        <w:rPr>
          <w:sz w:val="16"/>
          <w:szCs w:val="16"/>
          <w:lang w:eastAsia="zh-CN"/>
        </w:rPr>
        <w:t xml:space="preserve">. Perhaps, there neither has been nor can be a society that is entirely </w:t>
      </w:r>
      <w:proofErr w:type="spellStart"/>
      <w:r w:rsidRPr="00306F65">
        <w:rPr>
          <w:sz w:val="16"/>
          <w:szCs w:val="16"/>
          <w:lang w:eastAsia="zh-CN"/>
        </w:rPr>
        <w:t>biopolitical</w:t>
      </w:r>
      <w:proofErr w:type="spellEnd"/>
      <w:r w:rsidRPr="00306F65">
        <w:rPr>
          <w:sz w:val="16"/>
          <w:szCs w:val="16"/>
          <w:lang w:eastAsia="zh-CN"/>
        </w:rPr>
        <w:t xml:space="preserve">. Nevertheless, </w:t>
      </w:r>
      <w:r w:rsidRPr="00306F65">
        <w:rPr>
          <w:rStyle w:val="underline"/>
          <w:lang w:eastAsia="zh-CN"/>
        </w:rPr>
        <w:t xml:space="preserve">the fact is that </w:t>
      </w:r>
      <w:r w:rsidRPr="00306F65">
        <w:rPr>
          <w:rStyle w:val="underline"/>
        </w:rPr>
        <w:t>p</w:t>
      </w:r>
      <w:r w:rsidRPr="00306F65">
        <w:rPr>
          <w:rStyle w:val="underline"/>
          <w:lang w:eastAsia="zh-CN"/>
        </w:rPr>
        <w:t>resent-</w:t>
      </w:r>
      <w:proofErr w:type="spellStart"/>
      <w:r w:rsidRPr="00306F65">
        <w:rPr>
          <w:rStyle w:val="underline"/>
          <w:lang w:eastAsia="zh-CN"/>
        </w:rPr>
        <w:t>dav</w:t>
      </w:r>
      <w:proofErr w:type="spellEnd"/>
      <w:r w:rsidRPr="00306F65">
        <w:rPr>
          <w:rStyle w:val="underline"/>
          <w:lang w:eastAsia="zh-CN"/>
        </w:rPr>
        <w:t xml:space="preserve"> European </w:t>
      </w:r>
      <w:r w:rsidRPr="00306F65">
        <w:rPr>
          <w:rStyle w:val="underline"/>
        </w:rPr>
        <w:t>societies have abolished capital</w:t>
      </w:r>
      <w:r w:rsidRPr="00306F65">
        <w:rPr>
          <w:rStyle w:val="underline"/>
          <w:lang w:eastAsia="zh-CN"/>
        </w:rPr>
        <w:t xml:space="preserve"> </w:t>
      </w:r>
      <w:r w:rsidRPr="00306F65">
        <w:rPr>
          <w:rStyle w:val="underline"/>
        </w:rPr>
        <w:t>pun</w:t>
      </w:r>
      <w:r w:rsidRPr="00306F65">
        <w:rPr>
          <w:rStyle w:val="underline"/>
          <w:lang w:eastAsia="zh-CN"/>
        </w:rPr>
        <w:t>ishment</w:t>
      </w:r>
      <w:r w:rsidRPr="00306F65">
        <w:rPr>
          <w:sz w:val="16"/>
          <w:szCs w:val="16"/>
          <w:lang w:eastAsia="zh-CN"/>
        </w:rPr>
        <w:t xml:space="preserve">. In them, there are no longer exceptions. </w:t>
      </w:r>
      <w:r w:rsidRPr="00306F65">
        <w:rPr>
          <w:rStyle w:val="underline"/>
        </w:rPr>
        <w:t xml:space="preserve">It is the very “right </w:t>
      </w:r>
      <w:r w:rsidRPr="00306F65">
        <w:rPr>
          <w:rStyle w:val="underline"/>
          <w:lang w:eastAsia="zh-CN"/>
        </w:rPr>
        <w:t>to k</w:t>
      </w:r>
      <w:r w:rsidRPr="00306F65">
        <w:rPr>
          <w:rStyle w:val="underline"/>
        </w:rPr>
        <w:t>ill" that has been called into q</w:t>
      </w:r>
      <w:r w:rsidRPr="00306F65">
        <w:rPr>
          <w:rStyle w:val="underline"/>
          <w:lang w:eastAsia="zh-CN"/>
        </w:rPr>
        <w:t>uestion</w:t>
      </w:r>
      <w:r w:rsidRPr="00306F65">
        <w:rPr>
          <w:sz w:val="16"/>
          <w:szCs w:val="16"/>
          <w:lang w:eastAsia="zh-CN"/>
        </w:rPr>
        <w:t xml:space="preserve">. However, it is not called into question </w:t>
      </w:r>
      <w:r w:rsidRPr="00306F65">
        <w:rPr>
          <w:rStyle w:val="underline"/>
          <w:lang w:eastAsia="zh-CN"/>
        </w:rPr>
        <w:t xml:space="preserve">because of enlightened moral sentiments, but rather </w:t>
      </w:r>
      <w:r w:rsidRPr="00306F65">
        <w:rPr>
          <w:rStyle w:val="underline"/>
        </w:rPr>
        <w:t xml:space="preserve">because of the </w:t>
      </w:r>
      <w:proofErr w:type="spellStart"/>
      <w:r w:rsidRPr="00306F65">
        <w:rPr>
          <w:rStyle w:val="underline"/>
        </w:rPr>
        <w:t>deplovment</w:t>
      </w:r>
      <w:proofErr w:type="spellEnd"/>
      <w:r w:rsidRPr="00306F65">
        <w:rPr>
          <w:rStyle w:val="underline"/>
        </w:rPr>
        <w:t xml:space="preserve"> of bio-p</w:t>
      </w:r>
      <w:r w:rsidRPr="00306F65">
        <w:rPr>
          <w:rStyle w:val="underline"/>
          <w:lang w:eastAsia="zh-CN"/>
        </w:rPr>
        <w:t>olitical thinking</w:t>
      </w:r>
      <w:r>
        <w:rPr>
          <w:rStyle w:val="underline"/>
          <w:lang w:eastAsia="zh-CN"/>
        </w:rPr>
        <w:t xml:space="preserve"> </w:t>
      </w:r>
      <w:r w:rsidRPr="00306F65">
        <w:rPr>
          <w:sz w:val="16"/>
          <w:szCs w:val="16"/>
          <w:lang w:eastAsia="zh-CN"/>
        </w:rPr>
        <w:t xml:space="preserve">and practice. </w:t>
      </w:r>
    </w:p>
    <w:p w:rsidR="001A171D" w:rsidRPr="001A171D" w:rsidRDefault="001A171D" w:rsidP="001A171D"/>
    <w:p w:rsidR="00362FC0" w:rsidRDefault="00362FC0" w:rsidP="006207A6">
      <w:pPr>
        <w:rPr>
          <w:rStyle w:val="StyleBoldUnderline"/>
        </w:rPr>
      </w:pPr>
    </w:p>
    <w:p w:rsidR="00362FC0" w:rsidRDefault="001A171D" w:rsidP="00362FC0">
      <w:pPr>
        <w:pStyle w:val="Heading3"/>
      </w:pPr>
      <w:r>
        <w:lastRenderedPageBreak/>
        <w:t>A2:  State of Exception Answers</w:t>
      </w:r>
    </w:p>
    <w:p w:rsidR="001A171D" w:rsidRDefault="001A171D" w:rsidP="001A171D">
      <w:pPr>
        <w:pStyle w:val="Heading4"/>
      </w:pPr>
      <w:r>
        <w:t>Their state of exception impacts are totalizing and wrong</w:t>
      </w:r>
    </w:p>
    <w:p w:rsidR="001A171D" w:rsidRDefault="001A171D" w:rsidP="001A171D">
      <w:proofErr w:type="gramStart"/>
      <w:r w:rsidRPr="009A2AB0">
        <w:rPr>
          <w:rStyle w:val="StyleBoldUnderline"/>
        </w:rPr>
        <w:t>Neilson 2004</w:t>
      </w:r>
      <w:r>
        <w:t xml:space="preserve"> (Brett, </w:t>
      </w:r>
      <w:smartTag w:uri="urn:schemas-microsoft-com:office:smarttags" w:element="PlaceType">
        <w:r>
          <w:t>University</w:t>
        </w:r>
      </w:smartTag>
      <w:r>
        <w:t xml:space="preserve"> of </w:t>
      </w:r>
      <w:smartTag w:uri="urn:schemas-microsoft-com:office:smarttags" w:element="PlaceName">
        <w:r>
          <w:t>Western Sydney</w:t>
        </w:r>
      </w:smartTag>
      <w:r>
        <w:t>, "</w:t>
      </w:r>
      <w:smartTag w:uri="urn:schemas-microsoft-com:office:smarttags" w:element="City">
        <w:smartTag w:uri="urn:schemas-microsoft-com:office:smarttags" w:element="place">
          <w:r>
            <w:t>Potenza</w:t>
          </w:r>
        </w:smartTag>
      </w:smartTag>
      <w:r>
        <w:t xml:space="preserve"> </w:t>
      </w:r>
      <w:proofErr w:type="spellStart"/>
      <w:r>
        <w:t>Nuda</w:t>
      </w:r>
      <w:proofErr w:type="spellEnd"/>
      <w:r>
        <w:t>?</w:t>
      </w:r>
      <w:proofErr w:type="gramEnd"/>
      <w:r>
        <w:t xml:space="preserve"> Sovereignty, </w:t>
      </w:r>
      <w:proofErr w:type="spellStart"/>
      <w:r>
        <w:t>Biopolitics</w:t>
      </w:r>
      <w:proofErr w:type="spellEnd"/>
      <w:r>
        <w:t>, Capitalism,"</w:t>
      </w:r>
    </w:p>
    <w:p w:rsidR="001A171D" w:rsidRDefault="001A171D" w:rsidP="001A171D">
      <w:r>
        <w:t>Contretemps, December 5, p. 70)</w:t>
      </w:r>
    </w:p>
    <w:p w:rsidR="001A171D" w:rsidRDefault="001A171D" w:rsidP="001A171D">
      <w:pPr>
        <w:pStyle w:val="card"/>
        <w:ind w:left="0"/>
        <w:rPr>
          <w:sz w:val="16"/>
        </w:rPr>
      </w:pPr>
    </w:p>
    <w:p w:rsidR="001A171D" w:rsidRDefault="001A171D" w:rsidP="001A171D">
      <w:pPr>
        <w:pStyle w:val="card"/>
        <w:ind w:left="0"/>
      </w:pPr>
      <w:proofErr w:type="spellStart"/>
      <w:r w:rsidRPr="009A2AB0">
        <w:rPr>
          <w:sz w:val="16"/>
        </w:rPr>
        <w:t>Negri's</w:t>
      </w:r>
      <w:proofErr w:type="spellEnd"/>
      <w:r w:rsidRPr="009A2AB0">
        <w:rPr>
          <w:sz w:val="16"/>
        </w:rPr>
        <w:t xml:space="preserve"> ruse in this review is to suggest that the permanent state of exception specified by the first </w:t>
      </w:r>
      <w:proofErr w:type="spellStart"/>
      <w:r w:rsidRPr="009A2AB0">
        <w:rPr>
          <w:sz w:val="16"/>
        </w:rPr>
        <w:t>Agamben</w:t>
      </w:r>
      <w:proofErr w:type="spellEnd"/>
      <w:r w:rsidRPr="009A2AB0">
        <w:rPr>
          <w:sz w:val="16"/>
        </w:rPr>
        <w:t xml:space="preserve"> describes the new condition of global Empire. But he counters </w:t>
      </w:r>
      <w:proofErr w:type="spellStart"/>
      <w:r w:rsidRPr="009A2AB0">
        <w:rPr>
          <w:sz w:val="16"/>
        </w:rPr>
        <w:t>Agamben</w:t>
      </w:r>
      <w:proofErr w:type="spellEnd"/>
      <w:r w:rsidRPr="009A2AB0">
        <w:rPr>
          <w:sz w:val="16"/>
        </w:rPr>
        <w:t xml:space="preserve"> on his own terms, charging that </w:t>
      </w:r>
      <w:r w:rsidRPr="009A2AB0">
        <w:rPr>
          <w:rStyle w:val="underline"/>
          <w:rFonts w:eastAsiaTheme="majorEastAsia"/>
        </w:rPr>
        <w:t>it is inaccurate to fix everything that happens,</w:t>
      </w:r>
      <w:r>
        <w:rPr>
          <w:rStyle w:val="underline"/>
          <w:rFonts w:eastAsiaTheme="majorEastAsia"/>
        </w:rPr>
        <w:t xml:space="preserve"> </w:t>
      </w:r>
      <w:r w:rsidRPr="009A2AB0">
        <w:rPr>
          <w:rStyle w:val="underline"/>
          <w:rFonts w:eastAsiaTheme="majorEastAsia"/>
        </w:rPr>
        <w:t>in the world today "onto a static and totalitarian horizon</w:t>
      </w:r>
      <w:r w:rsidRPr="009A2AB0">
        <w:rPr>
          <w:sz w:val="16"/>
        </w:rPr>
        <w:t xml:space="preserve">, as under Nazism." </w:t>
      </w:r>
      <w:r w:rsidRPr="009A2AB0">
        <w:rPr>
          <w:rStyle w:val="underline"/>
          <w:rFonts w:eastAsiaTheme="majorEastAsia"/>
        </w:rPr>
        <w:t>Such an</w:t>
      </w:r>
      <w:r>
        <w:rPr>
          <w:rStyle w:val="underline"/>
          <w:rFonts w:eastAsiaTheme="majorEastAsia"/>
        </w:rPr>
        <w:t xml:space="preserve"> </w:t>
      </w:r>
      <w:r w:rsidRPr="009A2AB0">
        <w:rPr>
          <w:rStyle w:val="underline"/>
          <w:rFonts w:eastAsiaTheme="majorEastAsia"/>
        </w:rPr>
        <w:t>equation,</w:t>
      </w:r>
      <w:r w:rsidRPr="009A2AB0">
        <w:rPr>
          <w:sz w:val="16"/>
        </w:rPr>
        <w:t xml:space="preserve"> for </w:t>
      </w:r>
      <w:proofErr w:type="spellStart"/>
      <w:r w:rsidRPr="009A2AB0">
        <w:rPr>
          <w:sz w:val="16"/>
        </w:rPr>
        <w:t>Negri</w:t>
      </w:r>
      <w:proofErr w:type="spellEnd"/>
      <w:r w:rsidRPr="009A2AB0">
        <w:rPr>
          <w:sz w:val="16"/>
        </w:rPr>
        <w:t xml:space="preserve">, is anachronistic and inaccurate, since it </w:t>
      </w:r>
      <w:r w:rsidRPr="009A2AB0">
        <w:rPr>
          <w:rStyle w:val="underline"/>
          <w:rFonts w:eastAsiaTheme="majorEastAsia"/>
        </w:rPr>
        <w:t>conflates the fascist rule of</w:t>
      </w:r>
      <w:r>
        <w:rPr>
          <w:rStyle w:val="underline"/>
          <w:rFonts w:eastAsiaTheme="majorEastAsia"/>
        </w:rPr>
        <w:t xml:space="preserve"> </w:t>
      </w:r>
      <w:r w:rsidRPr="009A2AB0">
        <w:rPr>
          <w:rStyle w:val="underline"/>
          <w:rFonts w:eastAsiaTheme="majorEastAsia"/>
        </w:rPr>
        <w:t>the twentieth century with contemporary modes of decentralized global control</w:t>
      </w:r>
      <w:r w:rsidRPr="009A2AB0">
        <w:rPr>
          <w:sz w:val="16"/>
        </w:rPr>
        <w:t xml:space="preserve">. With implicit reference to the first chapter of </w:t>
      </w:r>
      <w:proofErr w:type="spellStart"/>
      <w:r w:rsidRPr="009A2AB0">
        <w:rPr>
          <w:sz w:val="16"/>
        </w:rPr>
        <w:t>Stato</w:t>
      </w:r>
      <w:proofErr w:type="spellEnd"/>
      <w:r w:rsidRPr="009A2AB0">
        <w:rPr>
          <w:sz w:val="16"/>
        </w:rPr>
        <w:t xml:space="preserve"> di </w:t>
      </w:r>
      <w:proofErr w:type="spellStart"/>
      <w:r w:rsidRPr="009A2AB0">
        <w:rPr>
          <w:sz w:val="16"/>
        </w:rPr>
        <w:t>Eccezione</w:t>
      </w:r>
      <w:proofErr w:type="spellEnd"/>
      <w:r w:rsidRPr="009A2AB0">
        <w:rPr>
          <w:sz w:val="16"/>
        </w:rPr>
        <w:t xml:space="preserve">, where </w:t>
      </w:r>
      <w:proofErr w:type="spellStart"/>
      <w:r w:rsidRPr="009A2AB0">
        <w:rPr>
          <w:sz w:val="16"/>
        </w:rPr>
        <w:t>Agamben</w:t>
      </w:r>
      <w:proofErr w:type="spellEnd"/>
      <w:r w:rsidRPr="009A2AB0">
        <w:rPr>
          <w:sz w:val="16"/>
        </w:rPr>
        <w:t xml:space="preserve"> describes the current world situation as 'global civil war' (a term initially used by both Carl Schmitt and Hannah Arendt), </w:t>
      </w:r>
      <w:proofErr w:type="spellStart"/>
      <w:r w:rsidRPr="009A2AB0">
        <w:rPr>
          <w:sz w:val="16"/>
        </w:rPr>
        <w:t>Negri</w:t>
      </w:r>
      <w:proofErr w:type="spellEnd"/>
      <w:r w:rsidRPr="009A2AB0">
        <w:rPr>
          <w:sz w:val="16"/>
        </w:rPr>
        <w:t xml:space="preserve"> questions the notion of a sovereign ban that renders constituent and constituted power indistinct: But things are different-</w:t>
      </w:r>
      <w:r w:rsidRPr="009A2AB0">
        <w:rPr>
          <w:rStyle w:val="underline"/>
          <w:rFonts w:eastAsiaTheme="majorEastAsia"/>
        </w:rPr>
        <w:t>if we live in a state of exception it is because we live</w:t>
      </w:r>
      <w:r>
        <w:rPr>
          <w:rStyle w:val="underline"/>
          <w:rFonts w:eastAsiaTheme="majorEastAsia"/>
        </w:rPr>
        <w:t xml:space="preserve"> </w:t>
      </w:r>
      <w:r w:rsidRPr="009A2AB0">
        <w:rPr>
          <w:rStyle w:val="underline"/>
          <w:rFonts w:eastAsiaTheme="majorEastAsia"/>
        </w:rPr>
        <w:t xml:space="preserve">through </w:t>
      </w:r>
      <w:r w:rsidRPr="009A2AB0">
        <w:rPr>
          <w:sz w:val="16"/>
        </w:rPr>
        <w:t xml:space="preserve">a ferocious and </w:t>
      </w:r>
      <w:r w:rsidRPr="009A2AB0">
        <w:rPr>
          <w:rStyle w:val="underline"/>
          <w:rFonts w:eastAsiaTheme="majorEastAsia"/>
        </w:rPr>
        <w:t>permanent "civil war," where the positive and negative</w:t>
      </w:r>
      <w:r>
        <w:rPr>
          <w:rStyle w:val="underline"/>
          <w:rFonts w:eastAsiaTheme="majorEastAsia"/>
        </w:rPr>
        <w:t xml:space="preserve"> </w:t>
      </w:r>
      <w:r w:rsidRPr="009A2AB0">
        <w:rPr>
          <w:rStyle w:val="underline"/>
          <w:rFonts w:eastAsiaTheme="majorEastAsia"/>
        </w:rPr>
        <w:t xml:space="preserve">their antagonistic power can in no way be flattened onto indifference. </w:t>
      </w:r>
      <w:r>
        <w:rPr>
          <w:rStyle w:val="underline"/>
          <w:rFonts w:eastAsiaTheme="majorEastAsia"/>
        </w:rPr>
        <w:t xml:space="preserve"> </w:t>
      </w:r>
    </w:p>
    <w:p w:rsidR="001A171D" w:rsidRPr="001A171D" w:rsidRDefault="001A171D" w:rsidP="001A171D"/>
    <w:p w:rsidR="001A171D" w:rsidRDefault="001A171D" w:rsidP="001A171D">
      <w:pPr>
        <w:pStyle w:val="Heading4"/>
      </w:pPr>
      <w:r>
        <w:t xml:space="preserve">Claims of a permanent state of exception undermine criticism of </w:t>
      </w:r>
      <w:proofErr w:type="spellStart"/>
      <w:r>
        <w:t>biopower</w:t>
      </w:r>
      <w:proofErr w:type="spellEnd"/>
    </w:p>
    <w:p w:rsidR="001A171D" w:rsidRDefault="001A171D" w:rsidP="001A171D">
      <w:pPr>
        <w:autoSpaceDE w:val="0"/>
        <w:autoSpaceDN w:val="0"/>
        <w:adjustRightInd w:val="0"/>
        <w:rPr>
          <w:sz w:val="18"/>
          <w:szCs w:val="18"/>
          <w:lang w:eastAsia="zh-CN"/>
        </w:rPr>
      </w:pPr>
      <w:r>
        <w:rPr>
          <w:b/>
          <w:bCs/>
          <w:sz w:val="24"/>
          <w:szCs w:val="24"/>
          <w:lang w:eastAsia="zh-CN"/>
        </w:rPr>
        <w:t xml:space="preserve">Andrew </w:t>
      </w:r>
      <w:r>
        <w:rPr>
          <w:b/>
          <w:bCs/>
          <w:sz w:val="25"/>
          <w:szCs w:val="25"/>
          <w:lang w:eastAsia="zh-CN"/>
        </w:rPr>
        <w:t xml:space="preserve">2005 </w:t>
      </w:r>
      <w:r>
        <w:rPr>
          <w:sz w:val="18"/>
          <w:szCs w:val="18"/>
          <w:lang w:eastAsia="zh-CN"/>
        </w:rPr>
        <w:t xml:space="preserve">(Neal, PhD candidate, </w:t>
      </w:r>
      <w:smartTag w:uri="urn:schemas-microsoft-com:office:smarttags" w:element="place">
        <w:smartTag w:uri="urn:schemas-microsoft-com:office:smarttags" w:element="PlaceType">
          <w:r>
            <w:rPr>
              <w:sz w:val="18"/>
              <w:szCs w:val="18"/>
              <w:lang w:eastAsia="zh-CN"/>
            </w:rPr>
            <w:t>School</w:t>
          </w:r>
        </w:smartTag>
        <w:r>
          <w:rPr>
            <w:sz w:val="18"/>
            <w:szCs w:val="18"/>
            <w:lang w:eastAsia="zh-CN"/>
          </w:rPr>
          <w:t xml:space="preserve"> of </w:t>
        </w:r>
        <w:smartTag w:uri="urn:schemas-microsoft-com:office:smarttags" w:element="PlaceName">
          <w:r>
            <w:rPr>
              <w:sz w:val="18"/>
              <w:szCs w:val="18"/>
              <w:lang w:eastAsia="zh-CN"/>
            </w:rPr>
            <w:t>Politics</w:t>
          </w:r>
        </w:smartTag>
      </w:smartTag>
      <w:r>
        <w:rPr>
          <w:sz w:val="18"/>
          <w:szCs w:val="18"/>
          <w:lang w:eastAsia="zh-CN"/>
        </w:rPr>
        <w:t xml:space="preserve">, Philosophy and International Relations at </w:t>
      </w:r>
      <w:proofErr w:type="spellStart"/>
      <w:r>
        <w:rPr>
          <w:sz w:val="18"/>
          <w:szCs w:val="18"/>
          <w:lang w:eastAsia="zh-CN"/>
        </w:rPr>
        <w:t>Keele</w:t>
      </w:r>
      <w:proofErr w:type="spellEnd"/>
    </w:p>
    <w:p w:rsidR="001A171D" w:rsidRDefault="001A171D" w:rsidP="001A171D">
      <w:pPr>
        <w:autoSpaceDE w:val="0"/>
        <w:autoSpaceDN w:val="0"/>
        <w:adjustRightInd w:val="0"/>
        <w:rPr>
          <w:sz w:val="18"/>
          <w:szCs w:val="18"/>
          <w:lang w:eastAsia="zh-CN"/>
        </w:rPr>
      </w:pPr>
      <w:r>
        <w:rPr>
          <w:sz w:val="18"/>
          <w:szCs w:val="18"/>
          <w:lang w:eastAsia="zh-CN"/>
        </w:rPr>
        <w:t xml:space="preserve">University, "Review of the literature on the </w:t>
      </w:r>
      <w:proofErr w:type="spellStart"/>
      <w:r>
        <w:rPr>
          <w:sz w:val="18"/>
          <w:szCs w:val="18"/>
          <w:lang w:eastAsia="zh-CN"/>
        </w:rPr>
        <w:t>ccstate</w:t>
      </w:r>
      <w:proofErr w:type="spellEnd"/>
      <w:r>
        <w:rPr>
          <w:sz w:val="18"/>
          <w:szCs w:val="18"/>
          <w:lang w:eastAsia="zh-CN"/>
        </w:rPr>
        <w:t xml:space="preserve"> of exception)) and the application of this</w:t>
      </w:r>
    </w:p>
    <w:p w:rsidR="001A171D" w:rsidRDefault="001A171D" w:rsidP="001A171D">
      <w:pPr>
        <w:rPr>
          <w:rFonts w:ascii="Courier" w:hAnsi="Courier" w:cs="Courier"/>
          <w:b/>
          <w:bCs/>
          <w:sz w:val="19"/>
          <w:szCs w:val="19"/>
          <w:lang w:eastAsia="zh-CN"/>
        </w:rPr>
      </w:pPr>
      <w:r>
        <w:rPr>
          <w:sz w:val="18"/>
          <w:szCs w:val="18"/>
          <w:lang w:eastAsia="zh-CN"/>
        </w:rPr>
        <w:t xml:space="preserve">concept to contemporary politics," March </w:t>
      </w:r>
      <w:r>
        <w:rPr>
          <w:sz w:val="19"/>
          <w:szCs w:val="19"/>
          <w:lang w:eastAsia="zh-CN"/>
        </w:rPr>
        <w:t xml:space="preserve">3, </w:t>
      </w:r>
      <w:r>
        <w:rPr>
          <w:rFonts w:ascii="Courier" w:hAnsi="Courier" w:cs="Courier"/>
          <w:b/>
          <w:bCs/>
          <w:sz w:val="19"/>
          <w:szCs w:val="19"/>
          <w:lang w:eastAsia="zh-CN"/>
        </w:rPr>
        <w:t>htb:llwww.libertvsecuritv.org/articlel69.htmI)</w:t>
      </w:r>
    </w:p>
    <w:p w:rsidR="001A171D" w:rsidRDefault="001A171D" w:rsidP="001A171D">
      <w:r>
        <w:rPr>
          <w:rFonts w:hint="eastAsia"/>
        </w:rPr>
        <w:t>«</w:t>
      </w:r>
      <w:r>
        <w:t>If, as has been suggested, terminology is the properly poetic moment of thought, then terminological choices can never be neutral. In this sense, the choice of the term state of exception implies a position taken on both the nature of the phenomenon we seek to investigate and the logic most useful for understanding it</w:t>
      </w:r>
      <w:proofErr w:type="gramStart"/>
      <w:r>
        <w:t>.»</w:t>
      </w:r>
      <w:proofErr w:type="gramEnd"/>
      <w:r>
        <w:t xml:space="preserve"> [51]</w:t>
      </w:r>
    </w:p>
    <w:p w:rsidR="001A171D" w:rsidRDefault="001A171D" w:rsidP="001A171D">
      <w:pPr>
        <w:pStyle w:val="card"/>
      </w:pPr>
      <w:r w:rsidRPr="00077536">
        <w:rPr>
          <w:sz w:val="16"/>
        </w:rPr>
        <w:t xml:space="preserve">There is a final criticism to be made about </w:t>
      </w:r>
      <w:proofErr w:type="spellStart"/>
      <w:r w:rsidRPr="00077536">
        <w:rPr>
          <w:sz w:val="16"/>
        </w:rPr>
        <w:t>Agamben’s</w:t>
      </w:r>
      <w:proofErr w:type="spellEnd"/>
      <w:r w:rsidRPr="00077536">
        <w:rPr>
          <w:sz w:val="16"/>
        </w:rPr>
        <w:t xml:space="preserve"> treatment of the idea of the state of exception. Thus far, we have made a sustained critical-theoretical investigation into the usefulness and insight of that concept. In this sense, we must agree with </w:t>
      </w:r>
      <w:proofErr w:type="spellStart"/>
      <w:r w:rsidRPr="00077536">
        <w:rPr>
          <w:sz w:val="16"/>
        </w:rPr>
        <w:t>Agamben’s</w:t>
      </w:r>
      <w:proofErr w:type="spellEnd"/>
      <w:r w:rsidRPr="00077536">
        <w:rPr>
          <w:sz w:val="16"/>
        </w:rPr>
        <w:t xml:space="preserve"> suggestion that </w:t>
      </w:r>
      <w:r w:rsidRPr="00077536">
        <w:rPr>
          <w:rStyle w:val="underline"/>
          <w:rFonts w:eastAsiaTheme="majorEastAsia"/>
        </w:rPr>
        <w:t>the choice of a term implies a position on the nature of the phenomenon</w:t>
      </w:r>
      <w:r w:rsidRPr="00077536">
        <w:rPr>
          <w:sz w:val="16"/>
        </w:rPr>
        <w:t xml:space="preserve"> and the logic most useful for understanding it. The state of exception is, therefore, a way of understanding both the operation of canonical Western political discourses/structures at their limits and a positioning of contemporary political practices at those limits. As well as capturing the logic of a political phenomenon, the term ‘state of exception’ implies a political </w:t>
      </w:r>
      <w:proofErr w:type="spellStart"/>
      <w:r w:rsidRPr="00077536">
        <w:rPr>
          <w:sz w:val="16"/>
        </w:rPr>
        <w:t>judgement</w:t>
      </w:r>
      <w:proofErr w:type="spellEnd"/>
      <w:r w:rsidRPr="00077536">
        <w:rPr>
          <w:sz w:val="16"/>
        </w:rPr>
        <w:t xml:space="preserve"> on contemporary political practices - that they are exceptional and therefore perhaps bad, wrong, or more likely interesting, revealing and symptomatic.  For these same reasons, however, we find that the usefulness and insight of the concept of the ‘state of exception’ is undermined by </w:t>
      </w:r>
      <w:proofErr w:type="spellStart"/>
      <w:r w:rsidRPr="00077536">
        <w:rPr>
          <w:sz w:val="16"/>
        </w:rPr>
        <w:t>Agamben’s</w:t>
      </w:r>
      <w:proofErr w:type="spellEnd"/>
      <w:r w:rsidRPr="00077536">
        <w:rPr>
          <w:sz w:val="16"/>
        </w:rPr>
        <w:t xml:space="preserve"> frequent invocation of the idea of a permanent state of exception. For the most part, the logical operation the term ‘state of exception’ is taken to mean a limit condition, a constitutive threshold that dwells within the city as sovereign potentiality. It is the potential for sovereignty to make itself actual by withdrawing the protection of the law, abandoning the subject to a state of lawlessness and violence: «the sovereign is the one with respect to whom all men are potentially </w:t>
      </w:r>
      <w:proofErr w:type="spellStart"/>
      <w:r w:rsidRPr="00077536">
        <w:rPr>
          <w:sz w:val="16"/>
        </w:rPr>
        <w:t>homines</w:t>
      </w:r>
      <w:proofErr w:type="spellEnd"/>
      <w:r w:rsidRPr="00077536">
        <w:rPr>
          <w:sz w:val="16"/>
        </w:rPr>
        <w:t xml:space="preserve"> </w:t>
      </w:r>
      <w:proofErr w:type="spellStart"/>
      <w:r w:rsidRPr="00077536">
        <w:rPr>
          <w:sz w:val="16"/>
        </w:rPr>
        <w:t>sacri</w:t>
      </w:r>
      <w:proofErr w:type="spellEnd"/>
      <w:r w:rsidRPr="00077536">
        <w:rPr>
          <w:sz w:val="16"/>
        </w:rPr>
        <w:t xml:space="preserve">, and homo </w:t>
      </w:r>
      <w:proofErr w:type="spellStart"/>
      <w:r w:rsidRPr="00077536">
        <w:rPr>
          <w:sz w:val="16"/>
        </w:rPr>
        <w:t>sacer</w:t>
      </w:r>
      <w:proofErr w:type="spellEnd"/>
      <w:r w:rsidRPr="00077536">
        <w:rPr>
          <w:sz w:val="16"/>
        </w:rPr>
        <w:t xml:space="preserve"> is the one with respect to whom all men act as sovereigns</w:t>
      </w:r>
      <w:proofErr w:type="gramStart"/>
      <w:r w:rsidRPr="00077536">
        <w:rPr>
          <w:sz w:val="16"/>
        </w:rPr>
        <w:t>.»</w:t>
      </w:r>
      <w:proofErr w:type="gramEnd"/>
      <w:r w:rsidRPr="00077536">
        <w:rPr>
          <w:sz w:val="16"/>
        </w:rPr>
        <w:t xml:space="preserve"> [52] </w:t>
      </w:r>
      <w:r w:rsidRPr="00077536">
        <w:rPr>
          <w:rStyle w:val="underline"/>
          <w:rFonts w:eastAsiaTheme="majorEastAsia"/>
        </w:rPr>
        <w:t xml:space="preserve">The value of </w:t>
      </w:r>
      <w:proofErr w:type="spellStart"/>
      <w:r w:rsidRPr="00077536">
        <w:rPr>
          <w:rStyle w:val="underline"/>
          <w:rFonts w:eastAsiaTheme="majorEastAsia"/>
        </w:rPr>
        <w:t>Agamben’s</w:t>
      </w:r>
      <w:proofErr w:type="spellEnd"/>
      <w:r w:rsidRPr="00077536">
        <w:rPr>
          <w:rStyle w:val="underline"/>
          <w:rFonts w:eastAsiaTheme="majorEastAsia"/>
        </w:rPr>
        <w:t xml:space="preserve"> work resides in a sustained investigation into the political dialectics in operation at the thresholds of law and</w:t>
      </w:r>
      <w:r w:rsidRPr="00077536">
        <w:rPr>
          <w:sz w:val="16"/>
        </w:rPr>
        <w:t xml:space="preserve"> politically-qualified </w:t>
      </w:r>
      <w:r w:rsidRPr="00077536">
        <w:rPr>
          <w:rStyle w:val="underline"/>
          <w:rFonts w:eastAsiaTheme="majorEastAsia"/>
        </w:rPr>
        <w:t xml:space="preserve">life. Yet the analytical and political value of this </w:t>
      </w:r>
      <w:r w:rsidRPr="00077536">
        <w:rPr>
          <w:sz w:val="16"/>
        </w:rPr>
        <w:t xml:space="preserve">very timely logic </w:t>
      </w:r>
      <w:r w:rsidRPr="00077536">
        <w:rPr>
          <w:rStyle w:val="underline"/>
          <w:rFonts w:eastAsiaTheme="majorEastAsia"/>
        </w:rPr>
        <w:t>is undermined by the invocation of a permanent state of exception</w:t>
      </w:r>
      <w:r w:rsidRPr="00077536">
        <w:rPr>
          <w:sz w:val="16"/>
        </w:rPr>
        <w:t xml:space="preserve">. For example, in Homo </w:t>
      </w:r>
      <w:proofErr w:type="spellStart"/>
      <w:r w:rsidRPr="00077536">
        <w:rPr>
          <w:sz w:val="16"/>
        </w:rPr>
        <w:t>Sacer</w:t>
      </w:r>
      <w:proofErr w:type="spellEnd"/>
      <w:r w:rsidRPr="00077536">
        <w:rPr>
          <w:sz w:val="16"/>
        </w:rPr>
        <w:t xml:space="preserve">:  </w:t>
      </w:r>
      <w:r w:rsidRPr="00077536">
        <w:rPr>
          <w:rFonts w:hint="eastAsia"/>
          <w:sz w:val="16"/>
        </w:rPr>
        <w:t>«</w:t>
      </w:r>
      <w:r w:rsidRPr="00077536">
        <w:rPr>
          <w:sz w:val="16"/>
        </w:rPr>
        <w:t>the «</w:t>
      </w:r>
      <w:proofErr w:type="spellStart"/>
      <w:r w:rsidRPr="00077536">
        <w:rPr>
          <w:sz w:val="16"/>
        </w:rPr>
        <w:t>juridically</w:t>
      </w:r>
      <w:proofErr w:type="spellEnd"/>
      <w:r w:rsidRPr="00077536">
        <w:rPr>
          <w:sz w:val="16"/>
        </w:rPr>
        <w:t xml:space="preserve"> empty» space of the state of exception...has transgressed its spatiotemporal boundaries and now, overflowing outside them, is starting to coincide with the normal order, in which everything again becomes possible.» [53</w:t>
      </w:r>
      <w:proofErr w:type="gramStart"/>
      <w:r w:rsidRPr="00077536">
        <w:rPr>
          <w:sz w:val="16"/>
        </w:rPr>
        <w:t>]  And</w:t>
      </w:r>
      <w:proofErr w:type="gramEnd"/>
      <w:r w:rsidRPr="00077536">
        <w:rPr>
          <w:sz w:val="16"/>
        </w:rPr>
        <w:t xml:space="preserve"> similarly in State of </w:t>
      </w:r>
      <w:smartTag w:uri="urn:schemas-microsoft-com:office:smarttags" w:element="State">
        <w:smartTag w:uri="urn:schemas-microsoft-com:office:smarttags" w:element="place">
          <w:r w:rsidRPr="00077536">
            <w:rPr>
              <w:sz w:val="16"/>
            </w:rPr>
            <w:t>Exception</w:t>
          </w:r>
        </w:smartTag>
      </w:smartTag>
      <w:r w:rsidRPr="00077536">
        <w:rPr>
          <w:sz w:val="16"/>
        </w:rPr>
        <w:t xml:space="preserve">: «the state of exception has by now become the rule.» [54] These statements do not fit with the complex logic of </w:t>
      </w:r>
      <w:proofErr w:type="spellStart"/>
      <w:r w:rsidRPr="00077536">
        <w:rPr>
          <w:sz w:val="16"/>
        </w:rPr>
        <w:t>relationality</w:t>
      </w:r>
      <w:proofErr w:type="spellEnd"/>
      <w:r w:rsidRPr="00077536">
        <w:rPr>
          <w:sz w:val="16"/>
        </w:rPr>
        <w:t xml:space="preserve"> that </w:t>
      </w:r>
      <w:proofErr w:type="spellStart"/>
      <w:r w:rsidRPr="00077536">
        <w:rPr>
          <w:sz w:val="16"/>
        </w:rPr>
        <w:t>Agamben</w:t>
      </w:r>
      <w:proofErr w:type="spellEnd"/>
      <w:r w:rsidRPr="00077536">
        <w:rPr>
          <w:sz w:val="16"/>
        </w:rPr>
        <w:t xml:space="preserve"> attributes to sovereignty and the state of exception</w:t>
      </w:r>
      <w:r w:rsidRPr="00077536">
        <w:rPr>
          <w:rStyle w:val="underline"/>
          <w:rFonts w:eastAsiaTheme="majorEastAsia"/>
        </w:rPr>
        <w:t>. To invoke a permanent state of exception is to collapse the relational dialectic of norm/exception.</w:t>
      </w:r>
      <w:r>
        <w:rPr>
          <w:rStyle w:val="underline"/>
          <w:rFonts w:eastAsiaTheme="majorEastAsia"/>
        </w:rPr>
        <w:t xml:space="preserve"> </w:t>
      </w:r>
      <w:r w:rsidRPr="00077536">
        <w:rPr>
          <w:sz w:val="16"/>
        </w:rPr>
        <w:t xml:space="preserve"> Although in Homo </w:t>
      </w:r>
      <w:proofErr w:type="spellStart"/>
      <w:r w:rsidRPr="00077536">
        <w:rPr>
          <w:sz w:val="16"/>
        </w:rPr>
        <w:t>Sacerthese</w:t>
      </w:r>
      <w:proofErr w:type="spellEnd"/>
      <w:r w:rsidRPr="00077536">
        <w:rPr>
          <w:sz w:val="16"/>
        </w:rPr>
        <w:t xml:space="preserve"> comments are somewhat throwaway, in State of </w:t>
      </w:r>
      <w:smartTag w:uri="urn:schemas-microsoft-com:office:smarttags" w:element="State">
        <w:smartTag w:uri="urn:schemas-microsoft-com:office:smarttags" w:element="place">
          <w:r w:rsidRPr="00077536">
            <w:rPr>
              <w:sz w:val="16"/>
            </w:rPr>
            <w:t xml:space="preserve">Exception </w:t>
          </w:r>
          <w:proofErr w:type="spellStart"/>
          <w:r w:rsidRPr="00077536">
            <w:rPr>
              <w:sz w:val="16"/>
            </w:rPr>
            <w:t>Agamben</w:t>
          </w:r>
        </w:smartTag>
      </w:smartTag>
      <w:proofErr w:type="spellEnd"/>
      <w:r w:rsidRPr="00077536">
        <w:rPr>
          <w:sz w:val="16"/>
        </w:rPr>
        <w:t xml:space="preserve"> weaves this thesis more fully into his analysis. This is in fact grounded both theoretically and empirically. As such, </w:t>
      </w:r>
      <w:proofErr w:type="spellStart"/>
      <w:r w:rsidRPr="00077536">
        <w:rPr>
          <w:sz w:val="16"/>
        </w:rPr>
        <w:t>Agamben</w:t>
      </w:r>
      <w:proofErr w:type="spellEnd"/>
      <w:r w:rsidRPr="00077536">
        <w:rPr>
          <w:sz w:val="16"/>
        </w:rPr>
        <w:t xml:space="preserve"> invokes Benjamin’s eighth thesis from his Theses on the Philosophy of History, which partly reads</w:t>
      </w:r>
      <w:proofErr w:type="gramStart"/>
      <w:r w:rsidRPr="00077536">
        <w:rPr>
          <w:sz w:val="16"/>
        </w:rPr>
        <w:t xml:space="preserve">,  </w:t>
      </w:r>
      <w:r w:rsidRPr="00077536">
        <w:rPr>
          <w:rFonts w:hint="eastAsia"/>
          <w:sz w:val="16"/>
        </w:rPr>
        <w:t>«</w:t>
      </w:r>
      <w:proofErr w:type="gramEnd"/>
      <w:r w:rsidRPr="00077536">
        <w:rPr>
          <w:sz w:val="16"/>
        </w:rPr>
        <w:t xml:space="preserve">[t]he tradition of the oppressed teaches us that the ‘state of exception’ in which we live is the rule. We must attain to a concept of history </w:t>
      </w:r>
      <w:proofErr w:type="gramStart"/>
      <w:r w:rsidRPr="00077536">
        <w:rPr>
          <w:sz w:val="16"/>
        </w:rPr>
        <w:t>that accords</w:t>
      </w:r>
      <w:proofErr w:type="gramEnd"/>
      <w:r w:rsidRPr="00077536">
        <w:rPr>
          <w:sz w:val="16"/>
        </w:rPr>
        <w:t xml:space="preserve"> with this fact. Then we will clearly see that it is our task to bring about the real state of exception, and this will improve our position in the struggle against fascism</w:t>
      </w:r>
      <w:proofErr w:type="gramStart"/>
      <w:r w:rsidRPr="00077536">
        <w:rPr>
          <w:sz w:val="16"/>
        </w:rPr>
        <w:t>.»</w:t>
      </w:r>
      <w:proofErr w:type="gramEnd"/>
      <w:r w:rsidRPr="00077536">
        <w:rPr>
          <w:sz w:val="16"/>
        </w:rPr>
        <w:t xml:space="preserve"> [55</w:t>
      </w:r>
      <w:proofErr w:type="gramStart"/>
      <w:r w:rsidRPr="00077536">
        <w:rPr>
          <w:sz w:val="16"/>
        </w:rPr>
        <w:t>]  The</w:t>
      </w:r>
      <w:proofErr w:type="gramEnd"/>
      <w:r w:rsidRPr="00077536">
        <w:rPr>
          <w:sz w:val="16"/>
        </w:rPr>
        <w:t xml:space="preserve"> ‘real’ state of exception of which Benjamin speaks is some kind of revolution, post-dialectical epoch, or new messianic age. In historical terms Benjamin is of course right that fascism existed under the permanent declaration of a state of exception.  In addition to this theoretical invocation, </w:t>
      </w:r>
      <w:proofErr w:type="spellStart"/>
      <w:r w:rsidRPr="00077536">
        <w:rPr>
          <w:sz w:val="16"/>
        </w:rPr>
        <w:t>Agamben</w:t>
      </w:r>
      <w:proofErr w:type="spellEnd"/>
      <w:r w:rsidRPr="00077536">
        <w:rPr>
          <w:sz w:val="16"/>
        </w:rPr>
        <w:t xml:space="preserve"> provides an extended note on the empirical history of the state of exception. In this, he illustrates that the exceptional delegation of powers from parliament to the executive - establishing executive rule by decree - became normal practice for all European democracies during, and then frequently after, the First World War. He argues that the passage to executive rule is underway to varying degrees in all the Western democracies, with parliaments becoming only secondary actors in the legislative process. Even more pertinently, he maintains that the «tendency in all of the Western democracies</w:t>
      </w:r>
      <w:proofErr w:type="gramStart"/>
      <w:r w:rsidRPr="00077536">
        <w:rPr>
          <w:sz w:val="16"/>
        </w:rPr>
        <w:t>,»</w:t>
      </w:r>
      <w:proofErr w:type="gramEnd"/>
      <w:r w:rsidRPr="00077536">
        <w:rPr>
          <w:sz w:val="16"/>
        </w:rPr>
        <w:t xml:space="preserve"> is that «the declaration of the state of exception has gradually been replaced by an unprecedented generalization of the paradigm of security as the normal technique of government.» [56</w:t>
      </w:r>
      <w:proofErr w:type="gramStart"/>
      <w:r w:rsidRPr="00077536">
        <w:rPr>
          <w:sz w:val="16"/>
        </w:rPr>
        <w:t>]  While</w:t>
      </w:r>
      <w:proofErr w:type="gramEnd"/>
      <w:r w:rsidRPr="00077536">
        <w:rPr>
          <w:sz w:val="16"/>
        </w:rPr>
        <w:t xml:space="preserve"> we have no quibble with </w:t>
      </w:r>
      <w:proofErr w:type="spellStart"/>
      <w:r w:rsidRPr="00077536">
        <w:rPr>
          <w:sz w:val="16"/>
        </w:rPr>
        <w:t>Agamben’s</w:t>
      </w:r>
      <w:proofErr w:type="spellEnd"/>
      <w:r w:rsidRPr="00077536">
        <w:rPr>
          <w:sz w:val="16"/>
        </w:rPr>
        <w:t xml:space="preserve"> historical details or interpretation, what he is really saying here is that the current norm was once exceptional, and that it developed from an earlier state of exception or is coming to resemble what was once considered exceptional. It may also be that today’s exception will become tomorrow’s norm. These are no doubt acute political problems and may well be the case historically, but </w:t>
      </w:r>
      <w:r w:rsidRPr="00077536">
        <w:rPr>
          <w:rStyle w:val="underline"/>
          <w:rFonts w:eastAsiaTheme="majorEastAsia"/>
        </w:rPr>
        <w:t xml:space="preserve">the consequence </w:t>
      </w:r>
      <w:r w:rsidRPr="00077536">
        <w:rPr>
          <w:rStyle w:val="underline"/>
          <w:rFonts w:eastAsiaTheme="majorEastAsia"/>
        </w:rPr>
        <w:lastRenderedPageBreak/>
        <w:t>is that the treatise becomes no longer an enquiry into the state of exception, but an enquiry into the state of the norm</w:t>
      </w:r>
      <w:r w:rsidRPr="00077536">
        <w:rPr>
          <w:sz w:val="16"/>
        </w:rPr>
        <w:t xml:space="preserve">. It also implies a political position on the current norm, in that it attempts to label it as exceptional. </w:t>
      </w:r>
    </w:p>
    <w:p w:rsidR="00362FC0" w:rsidRDefault="00362FC0" w:rsidP="006207A6">
      <w:pPr>
        <w:rPr>
          <w:rStyle w:val="StyleBoldUnderline"/>
        </w:rPr>
      </w:pPr>
    </w:p>
    <w:p w:rsidR="00362FC0" w:rsidRDefault="00362FC0" w:rsidP="006207A6">
      <w:pPr>
        <w:rPr>
          <w:rStyle w:val="StyleBoldUnderline"/>
        </w:rPr>
      </w:pPr>
    </w:p>
    <w:p w:rsidR="00362FC0" w:rsidRDefault="00362FC0" w:rsidP="006207A6">
      <w:pPr>
        <w:rPr>
          <w:rStyle w:val="StyleBoldUnderline"/>
        </w:rPr>
      </w:pPr>
    </w:p>
    <w:p w:rsidR="00362FC0" w:rsidRDefault="00362FC0" w:rsidP="006207A6">
      <w:pPr>
        <w:rPr>
          <w:rStyle w:val="StyleBoldUnderline"/>
        </w:rPr>
      </w:pPr>
    </w:p>
    <w:p w:rsidR="000B72AA" w:rsidRDefault="000B72AA" w:rsidP="0065513B">
      <w:pPr>
        <w:pStyle w:val="Heading2"/>
      </w:pPr>
      <w:r>
        <w:lastRenderedPageBreak/>
        <w:t>CMR Advantage</w:t>
      </w:r>
    </w:p>
    <w:p w:rsidR="005C5BA9" w:rsidRDefault="005C5BA9" w:rsidP="005C5BA9">
      <w:pPr>
        <w:pStyle w:val="Heading3"/>
      </w:pPr>
      <w:r>
        <w:lastRenderedPageBreak/>
        <w:t>CMR High</w:t>
      </w:r>
    </w:p>
    <w:p w:rsidR="005C5BA9" w:rsidRDefault="005C5BA9" w:rsidP="005C5BA9">
      <w:pPr>
        <w:pStyle w:val="Heading4"/>
      </w:pPr>
      <w:r>
        <w:t>Non-UQ</w:t>
      </w:r>
      <w:r w:rsidRPr="00942F30">
        <w:t xml:space="preserve"> </w:t>
      </w:r>
      <w:r>
        <w:t>–</w:t>
      </w:r>
      <w:r w:rsidRPr="00942F30">
        <w:t xml:space="preserve"> </w:t>
      </w:r>
      <w:r>
        <w:t>CMR high and stable – recent confirmation</w:t>
      </w:r>
    </w:p>
    <w:p w:rsidR="005C5BA9" w:rsidRPr="00AC3CE3" w:rsidRDefault="005C5BA9" w:rsidP="005C5BA9">
      <w:proofErr w:type="spellStart"/>
      <w:r w:rsidRPr="00AC3CE3">
        <w:rPr>
          <w:rStyle w:val="StyleStyleBold12pt"/>
        </w:rPr>
        <w:t>Feaver</w:t>
      </w:r>
      <w:proofErr w:type="spellEnd"/>
      <w:r w:rsidRPr="00AC3CE3">
        <w:rPr>
          <w:rStyle w:val="StyleStyleBold12pt"/>
        </w:rPr>
        <w:t>, 7/18</w:t>
      </w:r>
      <w:r w:rsidRPr="00AC3CE3">
        <w:t xml:space="preserve"> (Peter</w:t>
      </w:r>
      <w:proofErr w:type="gramStart"/>
      <w:r w:rsidRPr="00AC3CE3">
        <w:t>,  American</w:t>
      </w:r>
      <w:proofErr w:type="gramEnd"/>
      <w:r w:rsidRPr="00AC3CE3">
        <w:t xml:space="preserve"> professor of political science and public policy at Duke University. He is a leading scholar in civil-military relations, “Grill, Then Confirm General Dempsey,” Foreign Policy, Thursday, July 18, 2013, Online, </w:t>
      </w:r>
      <w:hyperlink r:id="rId51" w:history="1">
        <w:r w:rsidRPr="00AC3CE3">
          <w:rPr>
            <w:rStyle w:val="Hyperlink"/>
          </w:rPr>
          <w:t>http://shadow.foreignpolicy.com/blog/2195</w:t>
        </w:r>
      </w:hyperlink>
      <w:r w:rsidRPr="00AC3CE3">
        <w:t>, accessed 7/23/13) PE</w:t>
      </w:r>
    </w:p>
    <w:p w:rsidR="005C5BA9" w:rsidRDefault="005C5BA9" w:rsidP="005C5BA9">
      <w:pPr>
        <w:rPr>
          <w:sz w:val="16"/>
        </w:rPr>
      </w:pPr>
      <w:r w:rsidRPr="00942F30">
        <w:rPr>
          <w:rStyle w:val="StyleBoldUnderline"/>
        </w:rPr>
        <w:t>From the point of view of American civil-military relations, today's confirmation hearing for</w:t>
      </w:r>
      <w:r w:rsidRPr="005C5BA9">
        <w:rPr>
          <w:sz w:val="16"/>
        </w:rPr>
        <w:t xml:space="preserve"> Gen. Martin </w:t>
      </w:r>
      <w:r w:rsidRPr="00942F30">
        <w:rPr>
          <w:rStyle w:val="StyleBoldUnderline"/>
        </w:rPr>
        <w:t>Dempsey</w:t>
      </w:r>
      <w:r w:rsidRPr="005C5BA9">
        <w:rPr>
          <w:sz w:val="16"/>
        </w:rPr>
        <w:t xml:space="preserve">, whom President Barack Obama nominated for a customary second tour as chairman of the Joint Chiefs of Staff, </w:t>
      </w:r>
      <w:r w:rsidRPr="00942F30">
        <w:rPr>
          <w:rStyle w:val="StyleBoldUnderline"/>
        </w:rPr>
        <w:t>is</w:t>
      </w:r>
      <w:r w:rsidRPr="005C5BA9">
        <w:rPr>
          <w:sz w:val="16"/>
        </w:rPr>
        <w:t xml:space="preserve"> the second-most </w:t>
      </w:r>
      <w:r w:rsidRPr="00942F30">
        <w:rPr>
          <w:rStyle w:val="StyleBoldUnderline"/>
        </w:rPr>
        <w:t>important</w:t>
      </w:r>
      <w:r w:rsidRPr="005C5BA9">
        <w:rPr>
          <w:sz w:val="16"/>
        </w:rPr>
        <w:t xml:space="preserve"> hearing of the year. The first was Defense Secretary Chuck Hagel's confirmation hearing earlier in the year. </w:t>
      </w:r>
      <w:r w:rsidRPr="00942F30">
        <w:rPr>
          <w:rStyle w:val="StyleBoldUnderline"/>
        </w:rPr>
        <w:t>Hagel's</w:t>
      </w:r>
      <w:r w:rsidRPr="005C5BA9">
        <w:rPr>
          <w:sz w:val="16"/>
        </w:rPr>
        <w:t xml:space="preserve"> hearing </w:t>
      </w:r>
      <w:r w:rsidRPr="003B639A">
        <w:rPr>
          <w:rStyle w:val="StyleBoldUnderline"/>
        </w:rPr>
        <w:t>was a train wreck</w:t>
      </w:r>
      <w:r w:rsidRPr="005C5BA9">
        <w:rPr>
          <w:sz w:val="16"/>
        </w:rPr>
        <w:t xml:space="preserve">, but he won grudging confirmation. </w:t>
      </w:r>
      <w:r w:rsidRPr="003B639A">
        <w:rPr>
          <w:rStyle w:val="StyleBoldUnderline"/>
        </w:rPr>
        <w:t>I</w:t>
      </w:r>
      <w:r w:rsidRPr="005C5BA9">
        <w:rPr>
          <w:sz w:val="16"/>
        </w:rPr>
        <w:t xml:space="preserve"> hope and </w:t>
      </w:r>
      <w:r w:rsidRPr="003B639A">
        <w:rPr>
          <w:rStyle w:val="StyleBoldUnderline"/>
        </w:rPr>
        <w:t>expect Dempsey's to go much more smoothly,</w:t>
      </w:r>
      <w:r w:rsidRPr="005C5BA9">
        <w:rPr>
          <w:sz w:val="16"/>
        </w:rPr>
        <w:t xml:space="preserve"> and I hope and expect him to win an even more enthusiastic affirmative vote. Hagel has performed better than his dismal performance in the confirmation hearing would have predicted. While I thought at the time that there were better choices for secretary of defense, I also thought that there was not a strong enough case against him to overcome the presumption that elections have consequences and one of them is that presidents should get the appointees they want. The confirmation hearings should not be a rubber stamp, and it is always possible that the vetting process was inadequate. However, the burden of proof should be on those seeking to reject, rather than on the president.  The case for Dempsey strikes me as much stronger than was the case for Hagel, notwithstanding the sharp critiques from my friend and Shadow Government colleague </w:t>
      </w:r>
      <w:proofErr w:type="spellStart"/>
      <w:r w:rsidRPr="005C5BA9">
        <w:rPr>
          <w:sz w:val="16"/>
        </w:rPr>
        <w:t>Kori</w:t>
      </w:r>
      <w:proofErr w:type="spellEnd"/>
      <w:r w:rsidRPr="005C5BA9">
        <w:rPr>
          <w:sz w:val="16"/>
        </w:rPr>
        <w:t xml:space="preserve"> </w:t>
      </w:r>
      <w:proofErr w:type="spellStart"/>
      <w:r w:rsidRPr="005C5BA9">
        <w:rPr>
          <w:sz w:val="16"/>
        </w:rPr>
        <w:t>Schake</w:t>
      </w:r>
      <w:proofErr w:type="spellEnd"/>
      <w:r w:rsidRPr="005C5BA9">
        <w:rPr>
          <w:sz w:val="16"/>
        </w:rPr>
        <w:t xml:space="preserve"> (who has made her skepticism plain here, here, and here). By all means, I hope the Senate uses the confirmation hearing to raise the tough questions that deserve to be asked of the administration's national security policy, which, as I argued before, appears to be in free-fall. However, it is obvious that these problems derive from decisions above Dempsey's pay grade and that those elected and appointed officials responsible at 1600 Pennsylvania Ave. do not appear before confirmation hearings, or any oversight hearings. So this is the moment to ask those questions of an administration official obliged to answer them. </w:t>
      </w:r>
      <w:r w:rsidRPr="009904B1">
        <w:rPr>
          <w:rStyle w:val="StyleBoldUnderline"/>
        </w:rPr>
        <w:t xml:space="preserve">It is </w:t>
      </w:r>
      <w:r w:rsidRPr="005C5BA9">
        <w:rPr>
          <w:sz w:val="16"/>
        </w:rPr>
        <w:t xml:space="preserve">also </w:t>
      </w:r>
      <w:r w:rsidRPr="009904B1">
        <w:rPr>
          <w:rStyle w:val="StyleBoldUnderline"/>
        </w:rPr>
        <w:t>fair game to ask Dempsey</w:t>
      </w:r>
      <w:r w:rsidRPr="005C5BA9">
        <w:rPr>
          <w:sz w:val="16"/>
        </w:rPr>
        <w:t xml:space="preserve"> the </w:t>
      </w:r>
      <w:r w:rsidRPr="009904B1">
        <w:rPr>
          <w:rStyle w:val="StyleBoldUnderline"/>
        </w:rPr>
        <w:t>tough questions</w:t>
      </w:r>
      <w:r w:rsidRPr="005C5BA9">
        <w:rPr>
          <w:sz w:val="16"/>
        </w:rPr>
        <w:t xml:space="preserve"> that belong at his level: How does he explain the evolution in his advice on Syria? Why does he believe that the United States has established credible coercive diplomacy vis-à-vis Iran? What will he recommend if, as seems probable, </w:t>
      </w:r>
      <w:proofErr w:type="gramStart"/>
      <w:r w:rsidRPr="005C5BA9">
        <w:rPr>
          <w:sz w:val="16"/>
        </w:rPr>
        <w:t>the sequester</w:t>
      </w:r>
      <w:proofErr w:type="gramEnd"/>
      <w:r w:rsidRPr="005C5BA9">
        <w:rPr>
          <w:sz w:val="16"/>
        </w:rPr>
        <w:t xml:space="preserve"> will not be fixed? And so on. Dempsey must provide compelling accounts of the many issues he will manage if he is confirmed to a second tour, ranging from sexual harassment policy to pay and compensation to rebalancing the force as it returns from war to barracks. But I think he deserves that second tour. I admit to a certain bias here because </w:t>
      </w:r>
      <w:r w:rsidRPr="009904B1">
        <w:rPr>
          <w:rStyle w:val="StyleBoldUnderline"/>
        </w:rPr>
        <w:t>Dempsey cares deeply about</w:t>
      </w:r>
      <w:r w:rsidRPr="005C5BA9">
        <w:rPr>
          <w:sz w:val="16"/>
        </w:rPr>
        <w:t xml:space="preserve"> an issue that I think is vitally important: the </w:t>
      </w:r>
      <w:r w:rsidRPr="009904B1">
        <w:rPr>
          <w:rStyle w:val="StyleBoldUnderline"/>
        </w:rPr>
        <w:t>health of civil-military relations</w:t>
      </w:r>
      <w:r w:rsidRPr="005C5BA9">
        <w:rPr>
          <w:sz w:val="16"/>
        </w:rPr>
        <w:t xml:space="preserve">. (Yes, I acknowledge another possible conflict of interest: Dempsey is </w:t>
      </w:r>
      <w:proofErr w:type="gramStart"/>
      <w:r w:rsidRPr="005C5BA9">
        <w:rPr>
          <w:sz w:val="16"/>
        </w:rPr>
        <w:t>a Duke</w:t>
      </w:r>
      <w:proofErr w:type="gramEnd"/>
      <w:r w:rsidRPr="005C5BA9">
        <w:rPr>
          <w:sz w:val="16"/>
        </w:rPr>
        <w:t xml:space="preserve"> alum with a graduate degree in English, which speaks well of his breadth of education. I also taught his son in class.) Dempsey has made educating the force about the do's and don'ts of healthy civil-military relations a high priority in his first term. In this regard, </w:t>
      </w:r>
      <w:r w:rsidRPr="007574D1">
        <w:rPr>
          <w:rStyle w:val="StyleBoldUnderline"/>
        </w:rPr>
        <w:t>he was responding to the same warning signs that motivated his predecessor</w:t>
      </w:r>
      <w:r w:rsidRPr="005C5BA9">
        <w:rPr>
          <w:sz w:val="16"/>
        </w:rPr>
        <w:t xml:space="preserve">, Adm. Mike Mullen, and his earlier boss, Defense Secretary Robert Gates, </w:t>
      </w:r>
      <w:r w:rsidRPr="007574D1">
        <w:rPr>
          <w:rStyle w:val="StyleBoldUnderline"/>
        </w:rPr>
        <w:t>to</w:t>
      </w:r>
      <w:r w:rsidRPr="005C5BA9">
        <w:rPr>
          <w:sz w:val="16"/>
        </w:rPr>
        <w:t xml:space="preserve"> likewise </w:t>
      </w:r>
      <w:r w:rsidRPr="007574D1">
        <w:rPr>
          <w:rStyle w:val="StyleBoldUnderline"/>
        </w:rPr>
        <w:t>make civil-military relations a point of emphasis.</w:t>
      </w:r>
      <w:r w:rsidRPr="005C5BA9">
        <w:rPr>
          <w:sz w:val="16"/>
        </w:rPr>
        <w:t xml:space="preserve"> Dempsey has spoken out persuasively about the dangers of senior retired military getting involved in high-stakes partisan politics, and he has spoken compellingly about the need for better communication between civilian and military institutions. Both </w:t>
      </w:r>
      <w:r w:rsidRPr="007574D1">
        <w:rPr>
          <w:rStyle w:val="StyleBoldUnderline"/>
        </w:rPr>
        <w:t>civilians and the military share responsibility for preserving</w:t>
      </w:r>
      <w:r w:rsidRPr="005C5BA9">
        <w:rPr>
          <w:sz w:val="16"/>
        </w:rPr>
        <w:t xml:space="preserve"> healthy civil-military </w:t>
      </w:r>
      <w:r w:rsidRPr="007574D1">
        <w:rPr>
          <w:rStyle w:val="StyleBoldUnderline"/>
        </w:rPr>
        <w:t>relations</w:t>
      </w:r>
      <w:r w:rsidRPr="005C5BA9">
        <w:rPr>
          <w:sz w:val="16"/>
        </w:rPr>
        <w:t xml:space="preserve">, but it is simply a fact that civilian political leaders are too distracted to pay the matter adequate attention, and the rest of civilian society is even more inclined to ignore the relationship. </w:t>
      </w:r>
      <w:r w:rsidRPr="007574D1">
        <w:rPr>
          <w:rStyle w:val="StyleBoldUnderline"/>
        </w:rPr>
        <w:t>If military leaders do not make it a priority, no one</w:t>
      </w:r>
      <w:r w:rsidRPr="005C5BA9">
        <w:rPr>
          <w:sz w:val="16"/>
        </w:rPr>
        <w:t xml:space="preserve"> in positions of influence </w:t>
      </w:r>
      <w:r w:rsidRPr="007574D1">
        <w:rPr>
          <w:rStyle w:val="StyleBoldUnderline"/>
        </w:rPr>
        <w:t>will.</w:t>
      </w:r>
      <w:r w:rsidRPr="005C5BA9">
        <w:rPr>
          <w:sz w:val="16"/>
        </w:rPr>
        <w:t xml:space="preserve"> Dempsey understands this fundamentally important fact, and for that reason -- and barring a black-swan surprise revelation in the hearings -- he deserves to be questioned closely and then confirmed.</w:t>
      </w:r>
    </w:p>
    <w:p w:rsidR="005C5BA9" w:rsidRDefault="005C5BA9" w:rsidP="005C5BA9">
      <w:pPr>
        <w:rPr>
          <w:sz w:val="16"/>
        </w:rPr>
      </w:pPr>
    </w:p>
    <w:p w:rsidR="005C5BA9" w:rsidRPr="00854EB9" w:rsidRDefault="005C5BA9" w:rsidP="005C5BA9">
      <w:pPr>
        <w:pStyle w:val="Heading4"/>
      </w:pPr>
      <w:r w:rsidRPr="00854EB9">
        <w:t>Civil Military relations is not in crisis</w:t>
      </w:r>
    </w:p>
    <w:p w:rsidR="005C5BA9" w:rsidRDefault="005C5BA9" w:rsidP="005C5BA9">
      <w:proofErr w:type="spellStart"/>
      <w:r w:rsidRPr="0087744F">
        <w:rPr>
          <w:rStyle w:val="StyleStyleBold12pt"/>
        </w:rPr>
        <w:t>Exum</w:t>
      </w:r>
      <w:proofErr w:type="spellEnd"/>
      <w:r w:rsidRPr="0087744F">
        <w:rPr>
          <w:rStyle w:val="StyleStyleBold12pt"/>
        </w:rPr>
        <w:t xml:space="preserve"> 12</w:t>
      </w:r>
      <w:r>
        <w:rPr>
          <w:rStyle w:val="StyleStyleBold12pt"/>
        </w:rPr>
        <w:t xml:space="preserve"> (</w:t>
      </w:r>
      <w:proofErr w:type="gramStart"/>
      <w:r>
        <w:t>Andrew  is</w:t>
      </w:r>
      <w:proofErr w:type="gramEnd"/>
      <w:r>
        <w:t xml:space="preserve"> a senior fellow at the Center for a New American Security and teaches a course in low-intensity conflict at Columbia University's School of International and Public Affairs. He holds a doctorate in war studies from the University of London. “Abu </w:t>
      </w:r>
      <w:proofErr w:type="spellStart"/>
      <w:r>
        <w:t>Muqawama</w:t>
      </w:r>
      <w:proofErr w:type="spellEnd"/>
      <w:r>
        <w:t>: No Crisis in Wartime U.S. Civil-Military Relations”</w:t>
      </w:r>
      <w:r w:rsidRPr="0087744F">
        <w:t xml:space="preserve"> </w:t>
      </w:r>
      <w:r>
        <w:t xml:space="preserve">World Politics Review 04 Jul </w:t>
      </w:r>
      <w:proofErr w:type="gramStart"/>
      <w:r>
        <w:t xml:space="preserve">2012  </w:t>
      </w:r>
      <w:proofErr w:type="gramEnd"/>
      <w:r>
        <w:fldChar w:fldCharType="begin"/>
      </w:r>
      <w:r>
        <w:instrText xml:space="preserve"> HYPERLINK "http://www.worldpoliticsreview.com/articles/12126/abu-muqawama-no-crisis-in-wartime-u-s-civil-military-relations" </w:instrText>
      </w:r>
      <w:r>
        <w:fldChar w:fldCharType="separate"/>
      </w:r>
      <w:r w:rsidRPr="00B9378B">
        <w:rPr>
          <w:rStyle w:val="Hyperlink"/>
        </w:rPr>
        <w:t>http://www.worldpoliticsreview.com/articles/12126/abu-muqawama-no-crisis-in-wartime-u-s-civil-military-relations</w:t>
      </w:r>
      <w:r>
        <w:fldChar w:fldCharType="end"/>
      </w:r>
      <w:r>
        <w:t>)</w:t>
      </w:r>
    </w:p>
    <w:p w:rsidR="005C5BA9" w:rsidRDefault="005C5BA9" w:rsidP="005C5BA9"/>
    <w:p w:rsidR="005C5BA9" w:rsidRPr="00854EB9" w:rsidRDefault="005C5BA9" w:rsidP="005C5BA9">
      <w:r w:rsidRPr="0087744F">
        <w:t xml:space="preserve">As Eliot Cohen ably demonstrates in “Supreme Command” (2002), however, </w:t>
      </w:r>
      <w:r w:rsidRPr="0087744F">
        <w:rPr>
          <w:rStyle w:val="StyleBoldUnderline"/>
        </w:rPr>
        <w:t>civilians do sometimes stick their noses into the tactical and operational affairs of the military -- and often to positive effect</w:t>
      </w:r>
      <w:r w:rsidRPr="0087744F">
        <w:t xml:space="preserve">. Choosing historical examples ranging from Abraham Lincoln to David Ben-Gurion, Cohen demonstrates why it is sometimes necessary for politicians to get their hands dirty running a war. After all, </w:t>
      </w:r>
      <w:r w:rsidRPr="0087744F">
        <w:rPr>
          <w:rStyle w:val="StyleBoldUnderline"/>
        </w:rPr>
        <w:t>war is fundamentally a political affair</w:t>
      </w:r>
      <w:r w:rsidRPr="0087744F">
        <w:t xml:space="preserve"> -- and it really is sometimes too important to be left to the generals. A statesman who ignores military affairs can be as much of a menace as a statesman who fancies himself a better tactician than his generals.</w:t>
      </w:r>
      <w:r w:rsidRPr="0087744F">
        <w:rPr>
          <w:sz w:val="12"/>
        </w:rPr>
        <w:t>¶</w:t>
      </w:r>
      <w:r w:rsidRPr="0087744F">
        <w:t xml:space="preserve"> U.S. military officers, as a whole, dislike Cohen's arguments for reasons that should be obvious to all. These officers reflexively resent what they see as "interference" in their affairs. What those officers perhaps miss is that among Cohen's intended audience was a certain former governor of Texas who Cohen feared was not as interested in military affairs as he needed to be having become president. Indeed, George W. Bush learned the hard way -- and at the cost of much U.S. blood and treasure -- that even though the U.S. military will insist as an institution that its general officers are equally able, that is not always the case. Some officers are better than others, and one of the more important decisions a president can </w:t>
      </w:r>
      <w:r w:rsidRPr="0087744F">
        <w:lastRenderedPageBreak/>
        <w:t>make is in his selection of commander.</w:t>
      </w:r>
      <w:r w:rsidRPr="0087744F">
        <w:rPr>
          <w:sz w:val="12"/>
        </w:rPr>
        <w:t>¶</w:t>
      </w:r>
      <w:r w:rsidRPr="0087744F">
        <w:t xml:space="preserve"> </w:t>
      </w:r>
      <w:proofErr w:type="gramStart"/>
      <w:r w:rsidRPr="0087744F">
        <w:t>To</w:t>
      </w:r>
      <w:proofErr w:type="gramEnd"/>
      <w:r w:rsidRPr="0087744F">
        <w:t xml:space="preserve"> the chagrin of military officers, then, the division of labor between civilian officials and military officers in wartime is not fixed. </w:t>
      </w:r>
      <w:r w:rsidRPr="0087744F">
        <w:rPr>
          <w:rStyle w:val="StyleBoldUnderline"/>
        </w:rPr>
        <w:t>Civilians have long reserved the right to interfere in military affairs.</w:t>
      </w:r>
      <w:r w:rsidRPr="0087744F">
        <w:t xml:space="preserve"> Lincoln and Ben-Gurion did this to positive effect. Adolf Hitler, among others, did so in such a way that his meddling hamstrung his generals.</w:t>
      </w:r>
      <w:r w:rsidRPr="0087744F">
        <w:rPr>
          <w:sz w:val="12"/>
        </w:rPr>
        <w:t>¶</w:t>
      </w:r>
      <w:r w:rsidRPr="0087744F">
        <w:t xml:space="preserve"> </w:t>
      </w:r>
      <w:proofErr w:type="gramStart"/>
      <w:r w:rsidRPr="0087744F">
        <w:rPr>
          <w:rStyle w:val="StyleBoldUnderline"/>
        </w:rPr>
        <w:t>What</w:t>
      </w:r>
      <w:proofErr w:type="gramEnd"/>
      <w:r w:rsidRPr="0087744F">
        <w:rPr>
          <w:rStyle w:val="StyleBoldUnderline"/>
        </w:rPr>
        <w:t xml:space="preserve"> is rigidly fixed in the U.S. system of government, however, is civilian supremacy over the military.</w:t>
      </w:r>
      <w:r w:rsidRPr="0087744F">
        <w:t xml:space="preserve"> Article I of the U.S. Constitution gives the U.S. Congress the sole right to declare war, while Article II establishes the president as the commander-in-chief. Remarkably, </w:t>
      </w:r>
      <w:r w:rsidRPr="0087744F">
        <w:rPr>
          <w:rStyle w:val="StyleBoldUnderline"/>
        </w:rPr>
        <w:t>the civilian leadership of the United States has never faced a serious threat by the military to usurp powers reserved for civilian authorities</w:t>
      </w:r>
      <w:r w:rsidRPr="0087744F">
        <w:t>. Only MacArthur mounted a serious challenge -- a series of challenges, really -- to civilian authorities, and even he was eventually put in his place.</w:t>
      </w:r>
      <w:r w:rsidRPr="0087744F">
        <w:rPr>
          <w:sz w:val="12"/>
        </w:rPr>
        <w:t>¶</w:t>
      </w:r>
      <w:r w:rsidRPr="0087744F">
        <w:t xml:space="preserve"> </w:t>
      </w:r>
      <w:r w:rsidRPr="0087744F">
        <w:rPr>
          <w:rStyle w:val="StyleBoldUnderline"/>
        </w:rPr>
        <w:t>Those who fear that civil-military relations in the United States are in crisis</w:t>
      </w:r>
      <w:r w:rsidRPr="0087744F">
        <w:t xml:space="preserve"> -- and these fears reached an apex in 2009 -- </w:t>
      </w:r>
      <w:r w:rsidRPr="0087744F">
        <w:rPr>
          <w:rStyle w:val="StyleBoldUnderline"/>
        </w:rPr>
        <w:t>lack both comparative and historical perspective</w:t>
      </w:r>
      <w:r w:rsidRPr="0087744F">
        <w:t xml:space="preserve">. The 82nd Airborne Division might not have done the best job in Iraq’s al-Anbar province in 2003, but unlike its French counterparts, it has never threatened to jump onto the Washington mall and overthrow the government. </w:t>
      </w:r>
      <w:r w:rsidRPr="0087744F">
        <w:rPr>
          <w:rStyle w:val="StyleBoldUnderline"/>
        </w:rPr>
        <w:t>And despite the fears of many pundits in 2009 that high-profile general officers</w:t>
      </w:r>
      <w:r w:rsidRPr="0087744F">
        <w:t xml:space="preserve"> such as David </w:t>
      </w:r>
      <w:proofErr w:type="spellStart"/>
      <w:r w:rsidRPr="0087744F">
        <w:t>Petraeus</w:t>
      </w:r>
      <w:proofErr w:type="spellEnd"/>
      <w:r w:rsidRPr="0087744F">
        <w:t xml:space="preserve"> and Stanley </w:t>
      </w:r>
      <w:proofErr w:type="spellStart"/>
      <w:r w:rsidRPr="0087744F">
        <w:t>McChrystal</w:t>
      </w:r>
      <w:proofErr w:type="spellEnd"/>
      <w:r w:rsidRPr="0087744F">
        <w:t xml:space="preserve"> harbored secret ambitions to undermine a young Democratic president, both men now </w:t>
      </w:r>
      <w:r w:rsidRPr="0087744F">
        <w:rPr>
          <w:rStyle w:val="StyleBoldUnderline"/>
        </w:rPr>
        <w:t>happily and humbly serve as civilians in that same president's administration</w:t>
      </w:r>
      <w:r w:rsidRPr="0087744F">
        <w:t>.</w:t>
      </w:r>
    </w:p>
    <w:p w:rsidR="005C5BA9" w:rsidRPr="005C5BA9" w:rsidRDefault="005C5BA9" w:rsidP="005C5BA9">
      <w:pPr>
        <w:rPr>
          <w:sz w:val="16"/>
        </w:rPr>
      </w:pPr>
    </w:p>
    <w:p w:rsidR="005C5BA9" w:rsidRPr="005C5BA9" w:rsidRDefault="005C5BA9" w:rsidP="005C5BA9"/>
    <w:p w:rsidR="000B72AA" w:rsidRPr="000B72AA" w:rsidRDefault="000B72AA" w:rsidP="000B72AA">
      <w:pPr>
        <w:pStyle w:val="Heading3"/>
      </w:pPr>
      <w:r>
        <w:lastRenderedPageBreak/>
        <w:t>Alt Causes</w:t>
      </w:r>
    </w:p>
    <w:p w:rsidR="000B72AA" w:rsidRDefault="000B72AA" w:rsidP="000B72AA">
      <w:pPr>
        <w:pStyle w:val="Heading4"/>
      </w:pPr>
      <w:r w:rsidRPr="00CD3A3E">
        <w:t xml:space="preserve">Can’t solve – barriers to CMR – narrow recruitment </w:t>
      </w:r>
    </w:p>
    <w:p w:rsidR="000B72AA" w:rsidRPr="00102C67" w:rsidRDefault="000B72AA" w:rsidP="000B72AA">
      <w:pPr>
        <w:rPr>
          <w:rStyle w:val="StyleBoldUnderline"/>
          <w:bCs w:val="0"/>
          <w:sz w:val="16"/>
          <w:u w:val="none"/>
        </w:rPr>
      </w:pPr>
      <w:r w:rsidRPr="00F349E4">
        <w:rPr>
          <w:rStyle w:val="StyleStyleBold12pt"/>
        </w:rPr>
        <w:t>Cohen, 97</w:t>
      </w:r>
      <w:r w:rsidRPr="00F349E4">
        <w:t xml:space="preserve"> (Eliot A., Robert E. Osgood Professor of Strategic Studies at the Paul H. </w:t>
      </w:r>
      <w:proofErr w:type="spellStart"/>
      <w:r w:rsidRPr="00F349E4">
        <w:t>Nitze</w:t>
      </w:r>
      <w:proofErr w:type="spellEnd"/>
      <w:r w:rsidRPr="00F349E4">
        <w:t xml:space="preserve"> School of Advanced International Studies, “CIVIL-MILITARY RELATIONS”, </w:t>
      </w:r>
      <w:proofErr w:type="spellStart"/>
      <w:r w:rsidRPr="00F349E4">
        <w:t>Orbis</w:t>
      </w:r>
      <w:proofErr w:type="spellEnd"/>
      <w:r w:rsidRPr="00F349E4">
        <w:t xml:space="preserve">, Spring 1997, </w:t>
      </w:r>
      <w:r>
        <w:t xml:space="preserve">page 86, </w:t>
      </w:r>
      <w:r w:rsidRPr="00F349E4">
        <w:t xml:space="preserve">Online, </w:t>
      </w:r>
      <w:hyperlink r:id="rId52" w:history="1">
        <w:r w:rsidRPr="00F349E4">
          <w:rPr>
            <w:rStyle w:val="Hyperlink"/>
          </w:rPr>
          <w:t>https://www.fpri.org/americavulnerable/06.CivilMilitaryRelations.Cohen.pdf</w:t>
        </w:r>
      </w:hyperlink>
      <w:r w:rsidRPr="00F349E4">
        <w:t>, accessed 7/23/13) P</w:t>
      </w:r>
      <w:r>
        <w:t>E</w:t>
      </w:r>
    </w:p>
    <w:p w:rsidR="000B72AA" w:rsidRDefault="000B72AA" w:rsidP="000B72AA">
      <w:r w:rsidRPr="00CD3A3E">
        <w:rPr>
          <w:rStyle w:val="StyleBoldUnderline"/>
        </w:rPr>
        <w:t>The gap between the military and society is exacerbated by the</w:t>
      </w:r>
      <w:r>
        <w:rPr>
          <w:rStyle w:val="StyleBoldUnderline"/>
        </w:rPr>
        <w:t xml:space="preserve"> </w:t>
      </w:r>
      <w:r w:rsidRPr="00CD3A3E">
        <w:rPr>
          <w:rStyle w:val="StyleBoldUnderline"/>
        </w:rPr>
        <w:t>military’s increasing tendency to recruit from narrower segments</w:t>
      </w:r>
      <w:r>
        <w:rPr>
          <w:rStyle w:val="StyleBoldUnderline"/>
        </w:rPr>
        <w:t xml:space="preserve"> </w:t>
      </w:r>
      <w:r w:rsidRPr="00CD3A3E">
        <w:rPr>
          <w:rStyle w:val="StyleBoldUnderline"/>
        </w:rPr>
        <w:t xml:space="preserve">of the population. </w:t>
      </w:r>
      <w:r>
        <w:t>One conference participant reported that some</w:t>
      </w:r>
      <w:r>
        <w:rPr>
          <w:sz w:val="12"/>
        </w:rPr>
        <w:t xml:space="preserve"> </w:t>
      </w:r>
      <w:r w:rsidRPr="00CD3A3E">
        <w:rPr>
          <w:rStyle w:val="StyleBoldUnderline"/>
        </w:rPr>
        <w:t>25 percent of new entrants into the military now come from military</w:t>
      </w:r>
      <w:r>
        <w:rPr>
          <w:rStyle w:val="StyleBoldUnderline"/>
        </w:rPr>
        <w:t xml:space="preserve"> </w:t>
      </w:r>
      <w:r w:rsidRPr="00CD3A3E">
        <w:rPr>
          <w:rStyle w:val="StyleBoldUnderline"/>
        </w:rPr>
        <w:t>families.</w:t>
      </w:r>
      <w:r>
        <w:t xml:space="preserve"> Of greater concern, in the view of some, is the</w:t>
      </w:r>
      <w:r>
        <w:rPr>
          <w:sz w:val="12"/>
        </w:rPr>
        <w:t xml:space="preserve"> </w:t>
      </w:r>
      <w:r>
        <w:t>increased role of the military academies as providers of officer</w:t>
      </w:r>
      <w:r>
        <w:rPr>
          <w:sz w:val="12"/>
        </w:rPr>
        <w:t xml:space="preserve"> </w:t>
      </w:r>
      <w:r>
        <w:t xml:space="preserve">candidates. Whereas West </w:t>
      </w:r>
      <w:r w:rsidRPr="00CD3A3E">
        <w:rPr>
          <w:rStyle w:val="StyleBoldUnderline"/>
        </w:rPr>
        <w:t>Point, Annapolis, and the Air Force</w:t>
      </w:r>
      <w:r>
        <w:rPr>
          <w:rStyle w:val="StyleBoldUnderline"/>
        </w:rPr>
        <w:t xml:space="preserve"> </w:t>
      </w:r>
      <w:r w:rsidRPr="00CD3A3E">
        <w:rPr>
          <w:rStyle w:val="StyleBoldUnderline"/>
        </w:rPr>
        <w:t>Academy produced only 10 percent of new officers during the</w:t>
      </w:r>
      <w:r>
        <w:rPr>
          <w:rStyle w:val="StyleBoldUnderline"/>
        </w:rPr>
        <w:t xml:space="preserve"> </w:t>
      </w:r>
      <w:r w:rsidRPr="00CD3A3E">
        <w:rPr>
          <w:rStyle w:val="StyleBoldUnderline"/>
        </w:rPr>
        <w:t>Cold War, today they produce roughly one-quarter.</w:t>
      </w:r>
      <w:r>
        <w:t xml:space="preserve"> In the view of</w:t>
      </w:r>
      <w:r>
        <w:rPr>
          <w:sz w:val="12"/>
        </w:rPr>
        <w:t xml:space="preserve"> </w:t>
      </w:r>
      <w:r>
        <w:t>many, the services would be happy not only to restrict as much</w:t>
      </w:r>
      <w:r>
        <w:rPr>
          <w:sz w:val="12"/>
        </w:rPr>
        <w:t xml:space="preserve"> </w:t>
      </w:r>
      <w:r>
        <w:t>officer intake as possible to the service academies but to force</w:t>
      </w:r>
      <w:r>
        <w:rPr>
          <w:sz w:val="12"/>
        </w:rPr>
        <w:t xml:space="preserve"> </w:t>
      </w:r>
      <w:r>
        <w:t>new officers to serve for extended periods of time. The demands</w:t>
      </w:r>
      <w:r>
        <w:rPr>
          <w:sz w:val="12"/>
        </w:rPr>
        <w:t xml:space="preserve"> </w:t>
      </w:r>
      <w:r>
        <w:t>of efficiency, in particular the desire to reduce training expenses</w:t>
      </w:r>
      <w:r>
        <w:rPr>
          <w:sz w:val="12"/>
        </w:rPr>
        <w:t xml:space="preserve"> </w:t>
      </w:r>
      <w:r>
        <w:t>and turnover, lead the military to press for long-term service contracts.</w:t>
      </w:r>
    </w:p>
    <w:p w:rsidR="000B72AA" w:rsidRPr="00753699" w:rsidRDefault="000B72AA" w:rsidP="000B72AA">
      <w:pPr>
        <w:pStyle w:val="Heading4"/>
      </w:pPr>
      <w:r w:rsidRPr="00753699">
        <w:t>Can’t solve – barriers to CMR – the military thinks it’s better than us</w:t>
      </w:r>
    </w:p>
    <w:p w:rsidR="000B72AA" w:rsidRDefault="000B72AA" w:rsidP="000B72AA">
      <w:r w:rsidRPr="00F349E4">
        <w:rPr>
          <w:rStyle w:val="StyleStyleBold12pt"/>
        </w:rPr>
        <w:t>Cohen, 97</w:t>
      </w:r>
      <w:r w:rsidRPr="00F349E4">
        <w:t xml:space="preserve"> (Eliot A., Robert E. Osgood Professor of Strategic Studies at the Paul H. </w:t>
      </w:r>
      <w:proofErr w:type="spellStart"/>
      <w:r w:rsidRPr="00F349E4">
        <w:t>Nitze</w:t>
      </w:r>
      <w:proofErr w:type="spellEnd"/>
      <w:r w:rsidRPr="00F349E4">
        <w:t xml:space="preserve"> School of Advanced International Studies, “CIVIL-MILITARY RELATIONS”, </w:t>
      </w:r>
      <w:proofErr w:type="spellStart"/>
      <w:r w:rsidRPr="00F349E4">
        <w:t>Orbis</w:t>
      </w:r>
      <w:proofErr w:type="spellEnd"/>
      <w:r w:rsidRPr="00F349E4">
        <w:t xml:space="preserve">, Spring 1997, </w:t>
      </w:r>
      <w:r>
        <w:t xml:space="preserve">page 86-87, </w:t>
      </w:r>
      <w:r w:rsidRPr="00F349E4">
        <w:t xml:space="preserve">Online, </w:t>
      </w:r>
      <w:hyperlink r:id="rId53" w:history="1">
        <w:r w:rsidRPr="00F349E4">
          <w:rPr>
            <w:rStyle w:val="Hyperlink"/>
          </w:rPr>
          <w:t>https://www.fpri.org/americavulnerable/06.CivilMilitaryRelations.Cohen.pdf</w:t>
        </w:r>
      </w:hyperlink>
      <w:r w:rsidRPr="00F349E4">
        <w:t>, accessed 7/23/13) P</w:t>
      </w:r>
      <w:r>
        <w:t>E</w:t>
      </w:r>
    </w:p>
    <w:p w:rsidR="000B72AA" w:rsidRDefault="000B72AA" w:rsidP="000B72AA">
      <w:pPr>
        <w:rPr>
          <w:rStyle w:val="StyleBoldUnderline"/>
        </w:rPr>
      </w:pPr>
      <w:r>
        <w:t xml:space="preserve">Increasingly, </w:t>
      </w:r>
      <w:r w:rsidRPr="00753699">
        <w:rPr>
          <w:rStyle w:val="StyleBoldUnderline"/>
        </w:rPr>
        <w:t xml:space="preserve">some military leaders </w:t>
      </w:r>
      <w:r>
        <w:t xml:space="preserve">also </w:t>
      </w:r>
      <w:r w:rsidRPr="00753699">
        <w:rPr>
          <w:rStyle w:val="StyleBoldUnderline"/>
        </w:rPr>
        <w:t xml:space="preserve">see a growing gap between military and societal </w:t>
      </w:r>
      <w:r w:rsidRPr="00252F99">
        <w:rPr>
          <w:rStyle w:val="StyleBoldUnderline"/>
        </w:rPr>
        <w:t>values. The</w:t>
      </w:r>
      <w:r>
        <w:t xml:space="preserve"> U.S. Marine Corps, perhaps</w:t>
      </w:r>
      <w:r>
        <w:rPr>
          <w:sz w:val="12"/>
        </w:rPr>
        <w:t xml:space="preserve"> </w:t>
      </w:r>
      <w:r>
        <w:t xml:space="preserve">the least civilianized of all the </w:t>
      </w:r>
      <w:r w:rsidRPr="00252F99">
        <w:rPr>
          <w:rStyle w:val="StyleBoldUnderline"/>
        </w:rPr>
        <w:t>armed services, has changed</w:t>
      </w:r>
      <w:r>
        <w:rPr>
          <w:rStyle w:val="StyleBoldUnderline"/>
          <w:sz w:val="12"/>
        </w:rPr>
        <w:t xml:space="preserve"> </w:t>
      </w:r>
      <w:r w:rsidRPr="00252F99">
        <w:rPr>
          <w:rStyle w:val="StyleBoldUnderline"/>
        </w:rPr>
        <w:t>its basic training programs to instill values in recruits that it</w:t>
      </w:r>
      <w:r>
        <w:rPr>
          <w:rStyle w:val="StyleBoldUnderline"/>
          <w:sz w:val="12"/>
        </w:rPr>
        <w:t xml:space="preserve"> </w:t>
      </w:r>
      <w:r w:rsidRPr="00252F99">
        <w:rPr>
          <w:rStyle w:val="StyleBoldUnderline"/>
        </w:rPr>
        <w:t>believes American society has failed to provide. Military leaders</w:t>
      </w:r>
      <w:r>
        <w:rPr>
          <w:rStyle w:val="StyleBoldUnderline"/>
          <w:sz w:val="12"/>
        </w:rPr>
        <w:t xml:space="preserve"> </w:t>
      </w:r>
      <w:r w:rsidRPr="00252F99">
        <w:rPr>
          <w:rStyle w:val="StyleBoldUnderline"/>
        </w:rPr>
        <w:t>routinely remark</w:t>
      </w:r>
      <w:r>
        <w:t xml:space="preserve">, with more than a little complacency, </w:t>
      </w:r>
      <w:r w:rsidRPr="00252F99">
        <w:rPr>
          <w:rStyle w:val="StyleBoldUnderline"/>
        </w:rPr>
        <w:t>that the</w:t>
      </w:r>
      <w:r>
        <w:rPr>
          <w:rStyle w:val="StyleBoldUnderline"/>
          <w:sz w:val="12"/>
        </w:rPr>
        <w:t xml:space="preserve"> </w:t>
      </w:r>
      <w:r w:rsidRPr="00252F99">
        <w:rPr>
          <w:rStyle w:val="StyleBoldUnderline"/>
        </w:rPr>
        <w:t>military has coped with problems that still bedevil the rest of</w:t>
      </w:r>
      <w:r>
        <w:rPr>
          <w:rStyle w:val="StyleBoldUnderline"/>
          <w:sz w:val="12"/>
        </w:rPr>
        <w:t xml:space="preserve"> </w:t>
      </w:r>
      <w:r w:rsidRPr="00252F99">
        <w:rPr>
          <w:rStyle w:val="StyleBoldUnderline"/>
        </w:rPr>
        <w:t>American society: drug and alcohol abuse, and</w:t>
      </w:r>
      <w:r>
        <w:t xml:space="preserve"> even in large</w:t>
      </w:r>
      <w:r>
        <w:rPr>
          <w:sz w:val="12"/>
        </w:rPr>
        <w:t xml:space="preserve"> </w:t>
      </w:r>
      <w:r>
        <w:t xml:space="preserve">measure </w:t>
      </w:r>
      <w:r w:rsidRPr="00252F99">
        <w:rPr>
          <w:rStyle w:val="StyleBoldUnderline"/>
        </w:rPr>
        <w:t>race relations</w:t>
      </w:r>
      <w:r>
        <w:t xml:space="preserve">. As sociologist Charles </w:t>
      </w:r>
      <w:proofErr w:type="spellStart"/>
      <w:r>
        <w:t>Moskos</w:t>
      </w:r>
      <w:proofErr w:type="spellEnd"/>
      <w:r>
        <w:t xml:space="preserve"> has put it,</w:t>
      </w:r>
      <w:r>
        <w:rPr>
          <w:sz w:val="12"/>
        </w:rPr>
        <w:t xml:space="preserve"> </w:t>
      </w:r>
      <w:r>
        <w:t>the army is the only institution in which black men routinely give</w:t>
      </w:r>
      <w:r>
        <w:rPr>
          <w:sz w:val="12"/>
        </w:rPr>
        <w:t xml:space="preserve"> </w:t>
      </w:r>
      <w:r>
        <w:t>white men orders and no one thinks twice about it. The army’s</w:t>
      </w:r>
      <w:r>
        <w:rPr>
          <w:sz w:val="12"/>
        </w:rPr>
        <w:t xml:space="preserve"> </w:t>
      </w:r>
      <w:r>
        <w:t>success on issues involving the sexes is less clear. The military has</w:t>
      </w:r>
      <w:r>
        <w:rPr>
          <w:sz w:val="12"/>
        </w:rPr>
        <w:t xml:space="preserve"> </w:t>
      </w:r>
      <w:r>
        <w:t>struggled, with varying success, to open to women careers that traditionally</w:t>
      </w:r>
      <w:r>
        <w:rPr>
          <w:sz w:val="12"/>
        </w:rPr>
        <w:t xml:space="preserve"> </w:t>
      </w:r>
      <w:r>
        <w:t xml:space="preserve">embodied masculine qualities. Still, </w:t>
      </w:r>
      <w:r w:rsidRPr="00252F99">
        <w:rPr>
          <w:rStyle w:val="StyleBoldUnderline"/>
        </w:rPr>
        <w:t>that the military has</w:t>
      </w:r>
      <w:r>
        <w:rPr>
          <w:rStyle w:val="StyleBoldUnderline"/>
          <w:sz w:val="12"/>
        </w:rPr>
        <w:t xml:space="preserve"> </w:t>
      </w:r>
      <w:r w:rsidRPr="00252F99">
        <w:rPr>
          <w:rStyle w:val="StyleBoldUnderline"/>
        </w:rPr>
        <w:t>come to see itself as an organization with better values and more</w:t>
      </w:r>
      <w:r>
        <w:rPr>
          <w:rStyle w:val="StyleBoldUnderline"/>
          <w:sz w:val="12"/>
        </w:rPr>
        <w:t xml:space="preserve"> </w:t>
      </w:r>
      <w:r w:rsidRPr="00252F99">
        <w:rPr>
          <w:rStyle w:val="StyleBoldUnderline"/>
        </w:rPr>
        <w:t>functional social behavior than civil society marks yet another</w:t>
      </w:r>
      <w:r>
        <w:rPr>
          <w:rStyle w:val="StyleBoldUnderline"/>
          <w:sz w:val="12"/>
        </w:rPr>
        <w:t xml:space="preserve"> </w:t>
      </w:r>
      <w:r w:rsidRPr="00252F99">
        <w:rPr>
          <w:rStyle w:val="StyleBoldUnderline"/>
        </w:rPr>
        <w:t>departure from the past, when the armed forces saw themselves</w:t>
      </w:r>
      <w:r>
        <w:rPr>
          <w:rStyle w:val="StyleBoldUnderline"/>
          <w:sz w:val="12"/>
        </w:rPr>
        <w:t xml:space="preserve"> </w:t>
      </w:r>
      <w:r w:rsidRPr="00252F99">
        <w:rPr>
          <w:rStyle w:val="StyleBoldUnderline"/>
        </w:rPr>
        <w:t>more as a reflection of society and less as its superior.</w:t>
      </w:r>
    </w:p>
    <w:p w:rsidR="00277D5C" w:rsidRDefault="00277D5C" w:rsidP="000B72AA">
      <w:pPr>
        <w:rPr>
          <w:rStyle w:val="StyleBoldUnderline"/>
        </w:rPr>
      </w:pPr>
    </w:p>
    <w:p w:rsidR="00277D5C" w:rsidRPr="00277D5C" w:rsidRDefault="00277D5C" w:rsidP="00277D5C">
      <w:pPr>
        <w:pStyle w:val="Heading3"/>
      </w:pPr>
      <w:r w:rsidRPr="00277D5C">
        <w:lastRenderedPageBreak/>
        <w:t>Knowledge Inaccura</w:t>
      </w:r>
      <w:r>
        <w:t>t</w:t>
      </w:r>
      <w:r w:rsidRPr="00277D5C">
        <w:t>e</w:t>
      </w:r>
    </w:p>
    <w:p w:rsidR="00277D5C" w:rsidRPr="00D11C73" w:rsidRDefault="00277D5C" w:rsidP="00277D5C">
      <w:pPr>
        <w:pStyle w:val="Heading4"/>
      </w:pPr>
      <w:r>
        <w:t xml:space="preserve">We don’t have the knowledge to make true predictions of CMR </w:t>
      </w:r>
    </w:p>
    <w:p w:rsidR="00277D5C" w:rsidRPr="00D11C73" w:rsidRDefault="00277D5C" w:rsidP="00277D5C">
      <w:pPr>
        <w:rPr>
          <w:rStyle w:val="StyleStyleBold12pt"/>
        </w:rPr>
      </w:pPr>
      <w:r w:rsidRPr="00D11C73">
        <w:rPr>
          <w:rStyle w:val="StyleStyleBold12pt"/>
        </w:rPr>
        <w:t>Angstrom 13</w:t>
      </w:r>
    </w:p>
    <w:p w:rsidR="00277D5C" w:rsidRPr="00D11C73" w:rsidRDefault="00277D5C" w:rsidP="00277D5C">
      <w:r>
        <w:t xml:space="preserve">Jan is the Director of Conflict Studies at Uppsala University with a PhD from King’s College, London “The changing norms of civil and military and civil-military relations theory” Department of Peace and Conflict Research at Uppsala </w:t>
      </w:r>
      <w:proofErr w:type="gramStart"/>
      <w:r>
        <w:t>University ,</w:t>
      </w:r>
      <w:proofErr w:type="gramEnd"/>
      <w:r w:rsidRPr="00D11C73">
        <w:t xml:space="preserve"> </w:t>
      </w:r>
      <w:r>
        <w:t xml:space="preserve">30 Apr 2013 </w:t>
      </w:r>
      <w:hyperlink r:id="rId54" w:history="1">
        <w:r w:rsidRPr="006D2059">
          <w:rPr>
            <w:rStyle w:val="Hyperlink"/>
          </w:rPr>
          <w:t>http://www.tandfonline.com/doi/pdf/10.1080/09592318.2013.778014</w:t>
        </w:r>
      </w:hyperlink>
      <w:r>
        <w:t>, SM</w:t>
      </w:r>
    </w:p>
    <w:p w:rsidR="00277D5C" w:rsidRPr="00BD03F0" w:rsidRDefault="00277D5C" w:rsidP="00277D5C">
      <w:pPr>
        <w:rPr>
          <w:rStyle w:val="StyleBoldUnderline"/>
          <w:bCs w:val="0"/>
          <w:sz w:val="16"/>
          <w:u w:val="none"/>
        </w:rPr>
      </w:pPr>
      <w:r w:rsidRPr="00D11C73">
        <w:t xml:space="preserve">Despite its obvious importance, </w:t>
      </w:r>
      <w:r w:rsidRPr="00D11C73">
        <w:rPr>
          <w:rStyle w:val="StyleBoldUnderline"/>
        </w:rPr>
        <w:t>there are several shortcomings in our</w:t>
      </w:r>
      <w:r>
        <w:rPr>
          <w:rStyle w:val="StyleBoldUnderline"/>
          <w:sz w:val="12"/>
          <w:u w:val="none"/>
        </w:rPr>
        <w:t xml:space="preserve"> </w:t>
      </w:r>
      <w:r w:rsidRPr="00D11C73">
        <w:rPr>
          <w:rStyle w:val="StyleBoldUnderline"/>
        </w:rPr>
        <w:t>knowledge of how civil and military</w:t>
      </w:r>
      <w:r w:rsidRPr="00D11C73">
        <w:t xml:space="preserve"> are constituted and relate to each other. </w:t>
      </w:r>
      <w:r w:rsidRPr="00D11C73">
        <w:rPr>
          <w:rStyle w:val="StyleBoldUnderline"/>
        </w:rPr>
        <w:t>Far</w:t>
      </w:r>
      <w:r>
        <w:rPr>
          <w:rStyle w:val="StyleBoldUnderline"/>
          <w:sz w:val="12"/>
          <w:u w:val="none"/>
        </w:rPr>
        <w:t xml:space="preserve"> </w:t>
      </w:r>
      <w:r w:rsidRPr="00D11C73">
        <w:rPr>
          <w:rStyle w:val="StyleBoldUnderline"/>
        </w:rPr>
        <w:t>too often relations between civil and military are treated</w:t>
      </w:r>
      <w:r w:rsidRPr="00D11C73">
        <w:t xml:space="preserve"> by scholars </w:t>
      </w:r>
      <w:r w:rsidRPr="00D11C73">
        <w:rPr>
          <w:rStyle w:val="StyleBoldUnderline"/>
        </w:rPr>
        <w:t>as</w:t>
      </w:r>
      <w:r w:rsidRPr="00D11C73">
        <w:t xml:space="preserve"> well as</w:t>
      </w:r>
      <w:r>
        <w:rPr>
          <w:sz w:val="12"/>
        </w:rPr>
        <w:t xml:space="preserve"> </w:t>
      </w:r>
      <w:r w:rsidRPr="00D11C73">
        <w:t xml:space="preserve">policymakers as </w:t>
      </w:r>
      <w:r w:rsidRPr="00D11C73">
        <w:rPr>
          <w:rStyle w:val="StyleBoldUnderline"/>
        </w:rPr>
        <w:t>a technical matter</w:t>
      </w:r>
      <w:r w:rsidRPr="00D11C73">
        <w:t xml:space="preserve"> of more or less coordination. </w:t>
      </w:r>
      <w:r w:rsidRPr="00D11C73">
        <w:rPr>
          <w:rStyle w:val="StyleBoldUnderline"/>
        </w:rPr>
        <w:t>Instead, it relates</w:t>
      </w:r>
      <w:r>
        <w:rPr>
          <w:rStyle w:val="StyleBoldUnderline"/>
          <w:sz w:val="12"/>
          <w:u w:val="none"/>
        </w:rPr>
        <w:t xml:space="preserve"> </w:t>
      </w:r>
      <w:r w:rsidRPr="00D11C73">
        <w:rPr>
          <w:rStyle w:val="StyleBoldUnderline"/>
        </w:rPr>
        <w:t>to fundamental political norms of how societies should be organized</w:t>
      </w:r>
      <w:r w:rsidRPr="00D11C73">
        <w:t>. Similarly,</w:t>
      </w:r>
      <w:r>
        <w:rPr>
          <w:sz w:val="12"/>
        </w:rPr>
        <w:t xml:space="preserve"> </w:t>
      </w:r>
      <w:r w:rsidRPr="00D11C73">
        <w:t>the recent literature on security sector reform far too often treats democratic</w:t>
      </w:r>
      <w:r>
        <w:rPr>
          <w:sz w:val="12"/>
        </w:rPr>
        <w:t xml:space="preserve"> </w:t>
      </w:r>
      <w:r w:rsidRPr="00D11C73">
        <w:t>control of the military as a binary dichotomy (either there is control or there isn’t),</w:t>
      </w:r>
      <w:r>
        <w:rPr>
          <w:sz w:val="12"/>
        </w:rPr>
        <w:t xml:space="preserve"> </w:t>
      </w:r>
      <w:r w:rsidRPr="00D11C73">
        <w:t>thus failing to recognize the great diversity of democratic orders. Furthermore, the</w:t>
      </w:r>
      <w:r>
        <w:rPr>
          <w:sz w:val="12"/>
        </w:rPr>
        <w:t xml:space="preserve"> </w:t>
      </w:r>
      <w:r w:rsidRPr="00D11C73">
        <w:t>study of civil –military relations has, with few exceptions,5</w:t>
      </w:r>
      <w:r>
        <w:rPr>
          <w:sz w:val="12"/>
        </w:rPr>
        <w:t xml:space="preserve"> </w:t>
      </w:r>
      <w:r w:rsidRPr="00D11C73">
        <w:t>been dominated by</w:t>
      </w:r>
      <w:r>
        <w:rPr>
          <w:sz w:val="12"/>
        </w:rPr>
        <w:t xml:space="preserve"> </w:t>
      </w:r>
      <w:r w:rsidRPr="00D11C73">
        <w:t>case studies of the contemporary US, Great Britain, or – after the Cold War –</w:t>
      </w:r>
      <w:r>
        <w:rPr>
          <w:sz w:val="12"/>
        </w:rPr>
        <w:t xml:space="preserve"> </w:t>
      </w:r>
      <w:r w:rsidRPr="00D11C73">
        <w:t>post-Communist states in Eastern Europe.6</w:t>
      </w:r>
      <w:r>
        <w:rPr>
          <w:sz w:val="12"/>
        </w:rPr>
        <w:t xml:space="preserve"> </w:t>
      </w:r>
      <w:r w:rsidRPr="00D11C73">
        <w:rPr>
          <w:rStyle w:val="StyleBoldUnderline"/>
        </w:rPr>
        <w:t>The selection of empirical cases is</w:t>
      </w:r>
      <w:r>
        <w:rPr>
          <w:rStyle w:val="StyleBoldUnderline"/>
          <w:sz w:val="12"/>
          <w:u w:val="none"/>
        </w:rPr>
        <w:t xml:space="preserve"> </w:t>
      </w:r>
      <w:r w:rsidRPr="00D11C73">
        <w:rPr>
          <w:rStyle w:val="StyleBoldUnderline"/>
        </w:rPr>
        <w:t>thus quite limited.</w:t>
      </w:r>
      <w:r w:rsidRPr="00D11C73">
        <w:t xml:space="preserve"> Surely, if for example Peter </w:t>
      </w:r>
      <w:proofErr w:type="spellStart"/>
      <w:r w:rsidRPr="00D11C73">
        <w:t>Feaver</w:t>
      </w:r>
      <w:proofErr w:type="spellEnd"/>
      <w:r w:rsidRPr="00D11C73">
        <w:t xml:space="preserve"> is right in suggesting that</w:t>
      </w:r>
      <w:r>
        <w:rPr>
          <w:rStyle w:val="StyleBoldUnderline"/>
          <w:sz w:val="12"/>
          <w:u w:val="none"/>
        </w:rPr>
        <w:t xml:space="preserve"> </w:t>
      </w:r>
      <w:r w:rsidRPr="00D11C73">
        <w:rPr>
          <w:rStyle w:val="StyleBoldUnderline"/>
        </w:rPr>
        <w:t>civil –military relations has been an issue since Antiquity</w:t>
      </w:r>
      <w:r w:rsidRPr="00D11C73">
        <w:t xml:space="preserve">, </w:t>
      </w:r>
      <w:r w:rsidRPr="00D11C73">
        <w:rPr>
          <w:rStyle w:val="StyleBoldUnderline"/>
        </w:rPr>
        <w:t>we should be able to</w:t>
      </w:r>
      <w:r>
        <w:rPr>
          <w:rStyle w:val="StyleBoldUnderline"/>
          <w:sz w:val="12"/>
          <w:u w:val="none"/>
        </w:rPr>
        <w:t xml:space="preserve"> </w:t>
      </w:r>
      <w:r w:rsidRPr="00D11C73">
        <w:rPr>
          <w:rStyle w:val="StyleBoldUnderline"/>
        </w:rPr>
        <w:t>include a wider range of cases in our studies.</w:t>
      </w:r>
      <w:r w:rsidRPr="00D11C73">
        <w:t>7</w:t>
      </w:r>
      <w:r>
        <w:rPr>
          <w:sz w:val="12"/>
        </w:rPr>
        <w:t xml:space="preserve"> </w:t>
      </w:r>
      <w:r w:rsidRPr="00D11C73">
        <w:t xml:space="preserve">Similarly, </w:t>
      </w:r>
      <w:r w:rsidRPr="00D11C73">
        <w:rPr>
          <w:rStyle w:val="StyleBoldUnderline"/>
        </w:rPr>
        <w:t>the way we</w:t>
      </w:r>
      <w:r w:rsidRPr="00D11C73">
        <w:t xml:space="preserve"> currently</w:t>
      </w:r>
      <w:r>
        <w:rPr>
          <w:sz w:val="12"/>
        </w:rPr>
        <w:t xml:space="preserve"> </w:t>
      </w:r>
      <w:r w:rsidRPr="00D11C73">
        <w:rPr>
          <w:rStyle w:val="StyleBoldUnderline"/>
        </w:rPr>
        <w:t>understand</w:t>
      </w:r>
      <w:r w:rsidRPr="00D11C73">
        <w:t xml:space="preserve"> the distinction of </w:t>
      </w:r>
      <w:r w:rsidRPr="00D11C73">
        <w:rPr>
          <w:rStyle w:val="StyleBoldUnderline"/>
        </w:rPr>
        <w:t>civil and military in the West is often taken for</w:t>
      </w:r>
      <w:r>
        <w:rPr>
          <w:rStyle w:val="StyleBoldUnderline"/>
          <w:sz w:val="12"/>
          <w:u w:val="none"/>
        </w:rPr>
        <w:t xml:space="preserve"> </w:t>
      </w:r>
      <w:r w:rsidRPr="00D11C73">
        <w:rPr>
          <w:rStyle w:val="StyleBoldUnderline"/>
        </w:rPr>
        <w:t>granted and assumed to be of universal validity</w:t>
      </w:r>
      <w:r w:rsidRPr="00D11C73">
        <w:t>. The latter tendency is abundant in</w:t>
      </w:r>
      <w:r>
        <w:rPr>
          <w:sz w:val="12"/>
        </w:rPr>
        <w:t xml:space="preserve"> </w:t>
      </w:r>
      <w:r w:rsidRPr="00D11C73">
        <w:t>the burgeoning literature on civil victimization in war. Modern strategic thought,</w:t>
      </w:r>
      <w:r>
        <w:rPr>
          <w:sz w:val="12"/>
        </w:rPr>
        <w:t xml:space="preserve"> </w:t>
      </w:r>
      <w:r w:rsidRPr="00D11C73">
        <w:t>moreover, seems not only to think of civil and military as important, but also</w:t>
      </w:r>
      <w:r>
        <w:rPr>
          <w:sz w:val="12"/>
        </w:rPr>
        <w:t xml:space="preserve"> </w:t>
      </w:r>
      <w:r w:rsidRPr="00D11C73">
        <w:t xml:space="preserve">presumes the existence of such categories and the boundaries between them. What if civil and military can be understood differently? An empirical strategy to </w:t>
      </w:r>
      <w:r w:rsidRPr="00D11C73">
        <w:rPr>
          <w:rStyle w:val="StyleBoldUnderline"/>
        </w:rPr>
        <w:t>research</w:t>
      </w:r>
      <w:r w:rsidRPr="00D11C73">
        <w:t xml:space="preserve"> civil –military relations, however, is</w:t>
      </w:r>
      <w:r>
        <w:rPr>
          <w:rStyle w:val="StyleBoldUnderline"/>
          <w:sz w:val="12"/>
          <w:u w:val="none"/>
        </w:rPr>
        <w:t xml:space="preserve"> </w:t>
      </w:r>
      <w:r w:rsidRPr="00D11C73">
        <w:rPr>
          <w:rStyle w:val="StyleBoldUnderline"/>
        </w:rPr>
        <w:t>hampered by the lack of categorizations that cover the full width of diversity of</w:t>
      </w:r>
      <w:r>
        <w:rPr>
          <w:rStyle w:val="StyleBoldUnderline"/>
          <w:sz w:val="12"/>
          <w:u w:val="none"/>
        </w:rPr>
        <w:t xml:space="preserve"> </w:t>
      </w:r>
      <w:r w:rsidRPr="00D11C73">
        <w:rPr>
          <w:rStyle w:val="StyleBoldUnderline"/>
        </w:rPr>
        <w:t>potential civil –military relations</w:t>
      </w:r>
      <w:r w:rsidRPr="00D11C73">
        <w:t xml:space="preserve">. Instead, the typical </w:t>
      </w:r>
      <w:r w:rsidRPr="00D11C73">
        <w:rPr>
          <w:rStyle w:val="StyleBoldUnderline"/>
        </w:rPr>
        <w:t>theories</w:t>
      </w:r>
      <w:r w:rsidRPr="00D11C73">
        <w:t xml:space="preserve"> of civil –military</w:t>
      </w:r>
      <w:r>
        <w:rPr>
          <w:sz w:val="12"/>
        </w:rPr>
        <w:t xml:space="preserve"> </w:t>
      </w:r>
      <w:r w:rsidRPr="00D11C73">
        <w:t xml:space="preserve">relations </w:t>
      </w:r>
      <w:r w:rsidRPr="00D11C73">
        <w:rPr>
          <w:rStyle w:val="StyleBoldUnderline"/>
        </w:rPr>
        <w:t>focus on</w:t>
      </w:r>
      <w:r w:rsidRPr="00D11C73">
        <w:t xml:space="preserve"> the more </w:t>
      </w:r>
      <w:r w:rsidRPr="00D11C73">
        <w:rPr>
          <w:rStyle w:val="StyleBoldUnderline"/>
        </w:rPr>
        <w:t>narrow control of the military and devise different</w:t>
      </w:r>
      <w:r>
        <w:rPr>
          <w:rStyle w:val="StyleBoldUnderline"/>
          <w:sz w:val="12"/>
          <w:u w:val="none"/>
        </w:rPr>
        <w:t xml:space="preserve"> </w:t>
      </w:r>
      <w:r w:rsidRPr="00D11C73">
        <w:rPr>
          <w:rStyle w:val="StyleBoldUnderline"/>
        </w:rPr>
        <w:t xml:space="preserve">strategies </w:t>
      </w:r>
      <w:r w:rsidRPr="00D11C73">
        <w:t xml:space="preserve">and theories for this control.10 </w:t>
      </w:r>
      <w:proofErr w:type="gramStart"/>
      <w:r w:rsidRPr="00D11C73">
        <w:t>Not</w:t>
      </w:r>
      <w:proofErr w:type="gramEnd"/>
      <w:r w:rsidRPr="00D11C73">
        <w:t xml:space="preserve"> even huge data gathering programs</w:t>
      </w:r>
      <w:r>
        <w:rPr>
          <w:sz w:val="12"/>
        </w:rPr>
        <w:t xml:space="preserve"> </w:t>
      </w:r>
      <w:r w:rsidRPr="00D11C73">
        <w:t>on democracy such as POLITY include measures for civil –military relations.</w:t>
      </w:r>
    </w:p>
    <w:p w:rsidR="005C5BA9" w:rsidRDefault="005C5BA9" w:rsidP="000B72AA">
      <w:pPr>
        <w:rPr>
          <w:rStyle w:val="StyleBoldUnderline"/>
        </w:rPr>
      </w:pPr>
    </w:p>
    <w:p w:rsidR="005C5BA9" w:rsidRDefault="005C5BA9" w:rsidP="005C5BA9">
      <w:pPr>
        <w:pStyle w:val="Heading3"/>
      </w:pPr>
      <w:r w:rsidRPr="005C5BA9">
        <w:lastRenderedPageBreak/>
        <w:t>Military Effectiveness Inevitable</w:t>
      </w:r>
    </w:p>
    <w:p w:rsidR="005C5BA9" w:rsidRDefault="005C5BA9" w:rsidP="005C5BA9">
      <w:pPr>
        <w:pStyle w:val="Heading4"/>
      </w:pPr>
      <w:r>
        <w:t xml:space="preserve">Expert says CMR can never have an impact </w:t>
      </w:r>
    </w:p>
    <w:p w:rsidR="005C5BA9" w:rsidRPr="00854EB9" w:rsidRDefault="005C5BA9" w:rsidP="005C5BA9">
      <w:pPr>
        <w:rPr>
          <w:rStyle w:val="StyleStyleBold12pt"/>
        </w:rPr>
      </w:pPr>
      <w:r w:rsidRPr="00854EB9">
        <w:rPr>
          <w:rStyle w:val="StyleStyleBold12pt"/>
        </w:rPr>
        <w:t>Betts</w:t>
      </w:r>
      <w:r>
        <w:rPr>
          <w:rStyle w:val="StyleStyleBold12pt"/>
        </w:rPr>
        <w:t xml:space="preserve"> 07</w:t>
      </w:r>
    </w:p>
    <w:p w:rsidR="005C5BA9" w:rsidRDefault="005C5BA9" w:rsidP="005C5BA9">
      <w:r>
        <w:t xml:space="preserve">Richard K. is the Arnold Saltzman Professor of War and Peace Studies in the Department of Political Science, the director of the Institute of War and Peace Studies, and the director of the International Security Policy Program in the School of International and Public Affairs at Columbia University. He is a senior fellow at the Council on Foreign Relations. He received his AB, AM, and PhD in government from Harvard University. He has also served on the Harvard faculty as lecturer in government “ARE AMERICAN CIVIL-MILITARY RELATIONS STILL </w:t>
      </w:r>
      <w:proofErr w:type="gramStart"/>
      <w:r>
        <w:t>A</w:t>
      </w:r>
      <w:proofErr w:type="gramEnd"/>
      <w:r>
        <w:t xml:space="preserve"> PROBLEM?” Saltzman Working Paper No. 1 September 2007</w:t>
      </w:r>
    </w:p>
    <w:p w:rsidR="005C5BA9" w:rsidRDefault="005C5BA9" w:rsidP="005C5BA9"/>
    <w:p w:rsidR="005C5BA9" w:rsidRDefault="005C5BA9" w:rsidP="005C5BA9">
      <w:pPr>
        <w:rPr>
          <w:rStyle w:val="StyleBoldUnderline"/>
        </w:rPr>
      </w:pPr>
      <w:r w:rsidRPr="00854EB9">
        <w:t xml:space="preserve">The main critique of objective control barely mentions this, the alternative that Huntington poses, </w:t>
      </w:r>
      <w:r w:rsidRPr="00854EB9">
        <w:rPr>
          <w:sz w:val="12"/>
        </w:rPr>
        <w:t>¶</w:t>
      </w:r>
      <w:r w:rsidRPr="00854EB9">
        <w:t xml:space="preserve"> and does not fully engage what Huntington meant. For example, Cohen quotes Huntington's line that in </w:t>
      </w:r>
      <w:r w:rsidRPr="00854EB9">
        <w:rPr>
          <w:sz w:val="12"/>
        </w:rPr>
        <w:t>¶</w:t>
      </w:r>
      <w:r w:rsidRPr="00854EB9">
        <w:t xml:space="preserve"> World War II, </w:t>
      </w:r>
      <w:proofErr w:type="gramStart"/>
      <w:r w:rsidRPr="00854EB9">
        <w:t>" 'So</w:t>
      </w:r>
      <w:proofErr w:type="gramEnd"/>
      <w:r w:rsidRPr="00854EB9">
        <w:t xml:space="preserve"> far as the major decisions in policy and strategy were concerned, the military ran the </w:t>
      </w:r>
      <w:r w:rsidRPr="00854EB9">
        <w:rPr>
          <w:sz w:val="12"/>
        </w:rPr>
        <w:t>¶</w:t>
      </w:r>
      <w:r w:rsidRPr="00854EB9">
        <w:t xml:space="preserve"> war,' " but adds mistakenly, "And a good thing too, he seems to add." Looking at the page in The Soldier </w:t>
      </w:r>
      <w:r w:rsidRPr="00854EB9">
        <w:rPr>
          <w:sz w:val="12"/>
        </w:rPr>
        <w:t>¶</w:t>
      </w:r>
      <w:r w:rsidRPr="00854EB9">
        <w:t xml:space="preserve"> and the State where the quoted line appears, one actually finds it followed by Huntington's lament that the </w:t>
      </w:r>
      <w:r w:rsidRPr="00854EB9">
        <w:rPr>
          <w:sz w:val="12"/>
        </w:rPr>
        <w:t>¶</w:t>
      </w:r>
      <w:r w:rsidRPr="00854EB9">
        <w:t xml:space="preserve"> military accomplished this dominance through fusion, "</w:t>
      </w:r>
      <w:r w:rsidRPr="00854EB9">
        <w:rPr>
          <w:rStyle w:val="StyleBoldUnderline"/>
        </w:rPr>
        <w:t xml:space="preserve">only by sacrificing their military outlook" and </w:t>
      </w:r>
      <w:r w:rsidRPr="00854EB9">
        <w:rPr>
          <w:rStyle w:val="StyleBoldUnderline"/>
          <w:b w:val="0"/>
          <w:sz w:val="12"/>
          <w:u w:val="none"/>
        </w:rPr>
        <w:t>¶</w:t>
      </w:r>
      <w:r w:rsidRPr="00854EB9">
        <w:rPr>
          <w:rStyle w:val="StyleBoldUnderline"/>
        </w:rPr>
        <w:t xml:space="preserve"> becoming one with the liberal society, with bad effects on the peace that followed the war.</w:t>
      </w:r>
      <w:r w:rsidRPr="00854EB9">
        <w:t>49</w:t>
      </w:r>
      <w:r w:rsidRPr="00854EB9">
        <w:rPr>
          <w:sz w:val="12"/>
        </w:rPr>
        <w:t>¶</w:t>
      </w:r>
      <w:r w:rsidRPr="00854EB9">
        <w:t xml:space="preserve"> </w:t>
      </w:r>
      <w:r w:rsidRPr="00854EB9">
        <w:rPr>
          <w:rStyle w:val="StyleBoldUnderline"/>
        </w:rPr>
        <w:t>How should the dialogue be made equal?</w:t>
      </w:r>
      <w:r w:rsidRPr="00854EB9">
        <w:t xml:space="preserve"> Clausewitz recommended that the top commander be in </w:t>
      </w:r>
      <w:r w:rsidRPr="00854EB9">
        <w:rPr>
          <w:sz w:val="12"/>
        </w:rPr>
        <w:t>¶</w:t>
      </w:r>
      <w:r w:rsidRPr="00854EB9">
        <w:t xml:space="preserve"> the cabinet, to ensure that policymakers understood the limitations of military options and the ramifications </w:t>
      </w:r>
      <w:r w:rsidRPr="00854EB9">
        <w:rPr>
          <w:sz w:val="12"/>
        </w:rPr>
        <w:t>¶</w:t>
      </w:r>
      <w:r w:rsidRPr="00854EB9">
        <w:t xml:space="preserve"> of their choices at each point.50 U.S. practice does not go that far; the </w:t>
      </w:r>
      <w:r w:rsidRPr="00854EB9">
        <w:rPr>
          <w:rStyle w:val="StyleBoldUnderline"/>
        </w:rPr>
        <w:t xml:space="preserve">Chairman of the Joint Chiefs of Staff </w:t>
      </w:r>
      <w:r w:rsidRPr="00854EB9">
        <w:rPr>
          <w:rStyle w:val="StyleBoldUnderline"/>
          <w:b w:val="0"/>
          <w:sz w:val="12"/>
          <w:u w:val="none"/>
        </w:rPr>
        <w:t>¶</w:t>
      </w:r>
      <w:r w:rsidRPr="00854EB9">
        <w:rPr>
          <w:rStyle w:val="StyleBoldUnderline"/>
        </w:rPr>
        <w:t xml:space="preserve"> is a statutory advisor</w:t>
      </w:r>
      <w:r w:rsidRPr="00854EB9">
        <w:t xml:space="preserve">, but not an official member, of the National Security Council. </w:t>
      </w:r>
      <w:r w:rsidRPr="00854EB9">
        <w:rPr>
          <w:rStyle w:val="StyleBoldUnderline"/>
        </w:rPr>
        <w:t>This is good enough</w:t>
      </w:r>
      <w:r w:rsidRPr="00854EB9">
        <w:t xml:space="preserve">, </w:t>
      </w:r>
      <w:r w:rsidRPr="00854EB9">
        <w:rPr>
          <w:rStyle w:val="StyleBoldUnderline"/>
        </w:rPr>
        <w:t xml:space="preserve">as </w:t>
      </w:r>
      <w:r w:rsidRPr="00854EB9">
        <w:rPr>
          <w:rStyle w:val="StyleBoldUnderline"/>
          <w:b w:val="0"/>
          <w:sz w:val="12"/>
          <w:u w:val="none"/>
        </w:rPr>
        <w:t>¶</w:t>
      </w:r>
      <w:r w:rsidRPr="00854EB9">
        <w:rPr>
          <w:rStyle w:val="StyleBoldUnderline"/>
        </w:rPr>
        <w:t xml:space="preserve"> long as he and the chiefs are as free as the regular members to discuss their views</w:t>
      </w:r>
      <w:r w:rsidRPr="00854EB9">
        <w:t xml:space="preserve">. It is also only realistic </w:t>
      </w:r>
      <w:r w:rsidRPr="00854EB9">
        <w:rPr>
          <w:sz w:val="12"/>
        </w:rPr>
        <w:t>¶</w:t>
      </w:r>
      <w:r w:rsidRPr="00854EB9">
        <w:t xml:space="preserve"> to expect presidents to pay some attention to whether top military appointees have views that are minimally </w:t>
      </w:r>
      <w:r w:rsidRPr="00854EB9">
        <w:rPr>
          <w:sz w:val="12"/>
        </w:rPr>
        <w:t>¶</w:t>
      </w:r>
      <w:r w:rsidRPr="00854EB9">
        <w:t xml:space="preserve"> compatible with their own aims. Having Curtis </w:t>
      </w:r>
      <w:proofErr w:type="spellStart"/>
      <w:proofErr w:type="gramStart"/>
      <w:r w:rsidRPr="00854EB9">
        <w:t>LeMay</w:t>
      </w:r>
      <w:proofErr w:type="spellEnd"/>
      <w:proofErr w:type="gramEnd"/>
      <w:r w:rsidRPr="00854EB9">
        <w:t xml:space="preserve"> as a member of the JCS under Kennedy and </w:t>
      </w:r>
      <w:r w:rsidRPr="00854EB9">
        <w:rPr>
          <w:sz w:val="12"/>
        </w:rPr>
        <w:t>¶</w:t>
      </w:r>
      <w:r w:rsidRPr="00854EB9">
        <w:t xml:space="preserve"> Johnson served no one's interests. But this does not mean looking for clones, and it means exerting close </w:t>
      </w:r>
      <w:r w:rsidRPr="00854EB9">
        <w:rPr>
          <w:sz w:val="12"/>
        </w:rPr>
        <w:t>¶</w:t>
      </w:r>
      <w:r w:rsidRPr="00854EB9">
        <w:t xml:space="preserve"> control of military appointments at the four-star, or occasionally the three-star, level – not the vetting of all </w:t>
      </w:r>
      <w:r w:rsidRPr="00854EB9">
        <w:rPr>
          <w:sz w:val="12"/>
        </w:rPr>
        <w:t>¶</w:t>
      </w:r>
      <w:r w:rsidRPr="00854EB9">
        <w:t xml:space="preserve"> general officer promotions, as Rumsfeld was said to do. </w:t>
      </w:r>
      <w:r w:rsidRPr="00854EB9">
        <w:rPr>
          <w:sz w:val="12"/>
        </w:rPr>
        <w:t>¶</w:t>
      </w:r>
      <w:r w:rsidRPr="00854EB9">
        <w:t xml:space="preserve"> 49 Cohen, Supreme Command, p. 229; Huntington, Soldier and the State, pp. 315-317. </w:t>
      </w:r>
      <w:r w:rsidRPr="00854EB9">
        <w:rPr>
          <w:sz w:val="12"/>
        </w:rPr>
        <w:t>¶</w:t>
      </w:r>
      <w:r w:rsidRPr="00854EB9">
        <w:t xml:space="preserve"> 50 </w:t>
      </w:r>
      <w:proofErr w:type="gramStart"/>
      <w:r w:rsidRPr="00854EB9">
        <w:t>As</w:t>
      </w:r>
      <w:proofErr w:type="gramEnd"/>
      <w:r w:rsidRPr="00854EB9">
        <w:t xml:space="preserve"> the editors clarify, "Clausewitz emphasizes the cabinet's participation in military decisions, not the soldier's </w:t>
      </w:r>
      <w:r w:rsidRPr="00854EB9">
        <w:rPr>
          <w:sz w:val="12"/>
        </w:rPr>
        <w:t>¶</w:t>
      </w:r>
      <w:r w:rsidRPr="00854EB9">
        <w:t xml:space="preserve"> participation in political decisions." Carl von Clausewitz, On War, Michael Howard and Peter </w:t>
      </w:r>
      <w:proofErr w:type="spellStart"/>
      <w:r w:rsidRPr="00854EB9">
        <w:t>Paret</w:t>
      </w:r>
      <w:proofErr w:type="spellEnd"/>
      <w:r w:rsidRPr="00854EB9">
        <w:t xml:space="preserve">, eds. and trans. </w:t>
      </w:r>
      <w:r w:rsidRPr="00854EB9">
        <w:rPr>
          <w:sz w:val="12"/>
        </w:rPr>
        <w:t>¶</w:t>
      </w:r>
      <w:r w:rsidRPr="00854EB9">
        <w:t xml:space="preserve"> (Princeton: Princeton University Press, 1976), p. 608 and 608n1. </w:t>
      </w:r>
      <w:r w:rsidRPr="00854EB9">
        <w:rPr>
          <w:sz w:val="12"/>
        </w:rPr>
        <w:t>¶</w:t>
      </w:r>
      <w:r w:rsidRPr="00854EB9">
        <w:t xml:space="preserve"> 3738</w:t>
      </w:r>
      <w:r w:rsidRPr="00854EB9">
        <w:rPr>
          <w:sz w:val="12"/>
        </w:rPr>
        <w:t>¶</w:t>
      </w:r>
      <w:r w:rsidRPr="00854EB9">
        <w:t xml:space="preserve"> </w:t>
      </w:r>
      <w:proofErr w:type="gramStart"/>
      <w:r w:rsidRPr="00854EB9">
        <w:rPr>
          <w:rStyle w:val="StyleBoldUnderline"/>
        </w:rPr>
        <w:t>A</w:t>
      </w:r>
      <w:proofErr w:type="gramEnd"/>
      <w:r w:rsidRPr="00854EB9">
        <w:rPr>
          <w:rStyle w:val="StyleBoldUnderline"/>
        </w:rPr>
        <w:t xml:space="preserve"> better way to balance the equation is desirable, but probably not achievable.</w:t>
      </w:r>
      <w:r w:rsidRPr="00854EB9">
        <w:t xml:space="preserve"> The principle </w:t>
      </w:r>
      <w:r w:rsidRPr="00854EB9">
        <w:rPr>
          <w:sz w:val="12"/>
        </w:rPr>
        <w:t>¶</w:t>
      </w:r>
      <w:r w:rsidRPr="00854EB9">
        <w:t xml:space="preserve"> endorsed by Cohen – the "unequal dialogue" – is not literally apt. Inequality of authority between civilian </w:t>
      </w:r>
      <w:r w:rsidRPr="00854EB9">
        <w:rPr>
          <w:sz w:val="12"/>
        </w:rPr>
        <w:t>¶</w:t>
      </w:r>
      <w:r w:rsidRPr="00854EB9">
        <w:t xml:space="preserve"> and military executives is as it should be, and if checks on executive authority are a problem, blame the </w:t>
      </w:r>
      <w:r w:rsidRPr="00854EB9">
        <w:rPr>
          <w:sz w:val="12"/>
        </w:rPr>
        <w:t>¶</w:t>
      </w:r>
      <w:r w:rsidRPr="00854EB9">
        <w:t xml:space="preserve"> Founders. Bu</w:t>
      </w:r>
      <w:r w:rsidRPr="00854EB9">
        <w:rPr>
          <w:rStyle w:val="StyleBoldUnderline"/>
        </w:rPr>
        <w:t xml:space="preserve">t the proper inequality of authority makes it all the more important for the dialogue between the camps to be equal. </w:t>
      </w:r>
      <w:r w:rsidRPr="00854EB9">
        <w:t xml:space="preserve">Subjective control that keeps bruising dialogue limited to the bureaucratic level </w:t>
      </w:r>
      <w:r w:rsidRPr="00854EB9">
        <w:rPr>
          <w:sz w:val="12"/>
        </w:rPr>
        <w:t>¶</w:t>
      </w:r>
      <w:r w:rsidRPr="00854EB9">
        <w:t xml:space="preserve"> within the Defense Department, by appointing accommodating officers at the top has not served the </w:t>
      </w:r>
      <w:r w:rsidRPr="00854EB9">
        <w:rPr>
          <w:sz w:val="12"/>
        </w:rPr>
        <w:t>¶</w:t>
      </w:r>
      <w:r w:rsidRPr="00854EB9">
        <w:t xml:space="preserve"> functional imperative. Equality in strategic discussion does not compromise the civilians' ultimate primacy. </w:t>
      </w:r>
      <w:r w:rsidRPr="00854EB9">
        <w:rPr>
          <w:sz w:val="12"/>
        </w:rPr>
        <w:t>¶</w:t>
      </w:r>
      <w:r w:rsidRPr="00854EB9">
        <w:t xml:space="preserve"> Presidents have the right to be wrong in the end, but generals should have every chance to prevent error </w:t>
      </w:r>
      <w:r w:rsidRPr="00854EB9">
        <w:rPr>
          <w:sz w:val="12"/>
        </w:rPr>
        <w:t>¶</w:t>
      </w:r>
      <w:r w:rsidRPr="00854EB9">
        <w:t xml:space="preserve"> before they get to the end. </w:t>
      </w:r>
      <w:r w:rsidRPr="00854EB9">
        <w:rPr>
          <w:sz w:val="12"/>
        </w:rPr>
        <w:t>¶</w:t>
      </w:r>
      <w:r w:rsidRPr="00854EB9">
        <w:t xml:space="preserve"> In </w:t>
      </w:r>
      <w:proofErr w:type="gramStart"/>
      <w:r w:rsidRPr="00854EB9">
        <w:t>The</w:t>
      </w:r>
      <w:proofErr w:type="gramEnd"/>
      <w:r w:rsidRPr="00854EB9">
        <w:t xml:space="preserve"> Soldier and the State Huntington posed two stark ideal types of civilian control, and </w:t>
      </w:r>
      <w:r w:rsidRPr="00854EB9">
        <w:rPr>
          <w:sz w:val="12"/>
        </w:rPr>
        <w:t>¶</w:t>
      </w:r>
      <w:r w:rsidRPr="00854EB9">
        <w:t xml:space="preserve"> endorses one. In The Common Defense, which covered a much broader set of problems, he presented a </w:t>
      </w:r>
      <w:r w:rsidRPr="00854EB9">
        <w:rPr>
          <w:sz w:val="12"/>
        </w:rPr>
        <w:t>¶</w:t>
      </w:r>
      <w:r w:rsidRPr="00854EB9">
        <w:t xml:space="preserve"> more complex and richer set of ways to understand military policy. That second book made clear that the </w:t>
      </w:r>
      <w:r w:rsidRPr="00854EB9">
        <w:rPr>
          <w:sz w:val="12"/>
        </w:rPr>
        <w:t>¶</w:t>
      </w:r>
      <w:r w:rsidRPr="00854EB9">
        <w:t xml:space="preserve"> genius of the American system was not its consistent adherence to singular courses of action, but its robust </w:t>
      </w:r>
      <w:r w:rsidRPr="00854EB9">
        <w:rPr>
          <w:sz w:val="12"/>
        </w:rPr>
        <w:t>¶</w:t>
      </w:r>
      <w:r w:rsidRPr="00854EB9">
        <w:t xml:space="preserve"> ways of muddling through, thereby implying how civil-military relations might work satisfactorily without </w:t>
      </w:r>
      <w:r w:rsidRPr="00854EB9">
        <w:rPr>
          <w:sz w:val="12"/>
        </w:rPr>
        <w:t>¶</w:t>
      </w:r>
      <w:r w:rsidRPr="00854EB9">
        <w:t xml:space="preserve"> always embodying the pure form of objective control. He ends The Common Defense by describing Fisher </w:t>
      </w:r>
      <w:r w:rsidRPr="00854EB9">
        <w:rPr>
          <w:sz w:val="12"/>
        </w:rPr>
        <w:t>¶</w:t>
      </w:r>
      <w:r w:rsidRPr="00854EB9">
        <w:t xml:space="preserve"> Ames' 1795 address in the House of Representatives: </w:t>
      </w:r>
      <w:r w:rsidRPr="00854EB9">
        <w:rPr>
          <w:sz w:val="12"/>
        </w:rPr>
        <w:t>¶</w:t>
      </w:r>
      <w:r w:rsidRPr="00854EB9">
        <w:t xml:space="preserve"> </w:t>
      </w:r>
      <w:proofErr w:type="gramStart"/>
      <w:r w:rsidRPr="00854EB9">
        <w:t>A</w:t>
      </w:r>
      <w:proofErr w:type="gramEnd"/>
      <w:r w:rsidRPr="00854EB9">
        <w:t xml:space="preserve"> monarchy or despotism, Ames suggested, is like a full-rigged sailing ship. It moves swiftly and </w:t>
      </w:r>
      <w:r w:rsidRPr="00854EB9">
        <w:rPr>
          <w:sz w:val="12"/>
        </w:rPr>
        <w:t>¶</w:t>
      </w:r>
      <w:r w:rsidRPr="00854EB9">
        <w:t xml:space="preserve"> efficiently. It is beautiful to behold. It responds sharply to the helm. But in troubled waters, when it </w:t>
      </w:r>
      <w:r w:rsidRPr="00854EB9">
        <w:rPr>
          <w:sz w:val="12"/>
        </w:rPr>
        <w:t>¶</w:t>
      </w:r>
      <w:r w:rsidRPr="00854EB9">
        <w:t xml:space="preserve"> strikes a rock, its shell is pierced, and it quickly sinks to the bottom. A republic, however, is like a </w:t>
      </w:r>
      <w:r w:rsidRPr="00854EB9">
        <w:rPr>
          <w:sz w:val="12"/>
        </w:rPr>
        <w:t>¶</w:t>
      </w:r>
      <w:r w:rsidRPr="00854EB9">
        <w:t xml:space="preserve"> raft: slow, ungainly, impossible to steer, no place from which to control events, and yet endurable </w:t>
      </w:r>
      <w:r w:rsidRPr="00854EB9">
        <w:rPr>
          <w:sz w:val="12"/>
        </w:rPr>
        <w:t>¶</w:t>
      </w:r>
      <w:r w:rsidRPr="00854EB9">
        <w:t xml:space="preserve"> and safe. It will not sink, but one's feet are always wet.51</w:t>
      </w:r>
      <w:r w:rsidRPr="00854EB9">
        <w:rPr>
          <w:sz w:val="12"/>
        </w:rPr>
        <w:t>¶</w:t>
      </w:r>
      <w:r w:rsidRPr="00854EB9">
        <w:t xml:space="preserve"> </w:t>
      </w:r>
      <w:r w:rsidRPr="00854EB9">
        <w:rPr>
          <w:rStyle w:val="StyleBoldUnderline"/>
        </w:rPr>
        <w:t xml:space="preserve">In American civil-military relations the water never gets chin-deep. In the worst of times it splashes up </w:t>
      </w:r>
      <w:r w:rsidRPr="00854EB9">
        <w:rPr>
          <w:rStyle w:val="StyleBoldUnderline"/>
          <w:b w:val="0"/>
          <w:sz w:val="12"/>
          <w:u w:val="none"/>
        </w:rPr>
        <w:t>¶</w:t>
      </w:r>
      <w:r w:rsidRPr="00854EB9">
        <w:rPr>
          <w:rStyle w:val="StyleBoldUnderline"/>
        </w:rPr>
        <w:t xml:space="preserve"> toward knee level. Our feet are always wet, but the water rarely gets above our ankles.</w:t>
      </w:r>
    </w:p>
    <w:p w:rsidR="005C5BA9" w:rsidRDefault="005C5BA9" w:rsidP="005C5BA9">
      <w:pPr>
        <w:rPr>
          <w:rStyle w:val="StyleBoldUnderline"/>
        </w:rPr>
      </w:pPr>
    </w:p>
    <w:p w:rsidR="005C5BA9" w:rsidRPr="00BD6F06" w:rsidRDefault="005C5BA9" w:rsidP="005C5BA9">
      <w:pPr>
        <w:pStyle w:val="Heading4"/>
      </w:pPr>
      <w:r w:rsidRPr="00BD6F06">
        <w:t xml:space="preserve">Studies prove – CMR has no correlation </w:t>
      </w:r>
      <w:r>
        <w:t>to effectiveness</w:t>
      </w:r>
    </w:p>
    <w:p w:rsidR="005C5BA9" w:rsidRPr="00BD6F06" w:rsidRDefault="005C5BA9" w:rsidP="005C5BA9">
      <w:pPr>
        <w:rPr>
          <w:rStyle w:val="StyleStyleBold12pt"/>
        </w:rPr>
      </w:pPr>
      <w:proofErr w:type="spellStart"/>
      <w:r w:rsidRPr="00BD6F06">
        <w:rPr>
          <w:rStyle w:val="StyleStyleBold12pt"/>
        </w:rPr>
        <w:t>Murdie</w:t>
      </w:r>
      <w:proofErr w:type="spellEnd"/>
      <w:r w:rsidRPr="00BD6F06">
        <w:rPr>
          <w:rStyle w:val="StyleStyleBold12pt"/>
        </w:rPr>
        <w:t xml:space="preserve"> 11</w:t>
      </w:r>
    </w:p>
    <w:p w:rsidR="005C5BA9" w:rsidRPr="00BD6F06" w:rsidRDefault="005C5BA9" w:rsidP="005C5BA9">
      <w:r>
        <w:lastRenderedPageBreak/>
        <w:t xml:space="preserve">Amanda Ph.D. Kansas State </w:t>
      </w:r>
      <w:proofErr w:type="gramStart"/>
      <w:r>
        <w:t>University  Department</w:t>
      </w:r>
      <w:proofErr w:type="gramEnd"/>
      <w:r>
        <w:t xml:space="preserve"> of Political Science </w:t>
      </w:r>
    </w:p>
    <w:p w:rsidR="005C5BA9" w:rsidRPr="00BD6F06" w:rsidRDefault="005C5BA9" w:rsidP="005C5BA9">
      <w:r>
        <w:t xml:space="preserve"> “The Bad, the Good, and the Ugly: The Curvilinear Effects of Civil-Military Conflict on </w:t>
      </w:r>
      <w:proofErr w:type="gramStart"/>
      <w:r>
        <w:t>International  Crisis</w:t>
      </w:r>
      <w:proofErr w:type="gramEnd"/>
      <w:r>
        <w:t xml:space="preserve"> Outcome” KSU 2011 http://visionsinmethodology.org/wpcontent/uploads/2011/09/VIMMurdiedocument.pdf</w:t>
      </w:r>
    </w:p>
    <w:p w:rsidR="005C5BA9" w:rsidRPr="00BD6F06" w:rsidRDefault="005C5BA9" w:rsidP="005C5BA9">
      <w:r w:rsidRPr="00BD6F06">
        <w:rPr>
          <w:rStyle w:val="StyleBoldUnderline"/>
        </w:rPr>
        <w:t>Do civil-military relations impact crisis outcome?</w:t>
      </w:r>
      <w:r w:rsidRPr="00BD6F06">
        <w:t xml:space="preserve"> The </w:t>
      </w:r>
      <w:r w:rsidRPr="00BD6F06">
        <w:rPr>
          <w:rStyle w:val="StyleBoldUnderline"/>
        </w:rPr>
        <w:t>results shown here indicate</w:t>
      </w:r>
      <w:r w:rsidRPr="00BD6F06">
        <w:t xml:space="preserve"> that </w:t>
      </w:r>
      <w:r w:rsidRPr="00BD6F06">
        <w:rPr>
          <w:rStyle w:val="StyleBoldUnderline"/>
        </w:rPr>
        <w:t xml:space="preserve">civil-military </w:t>
      </w:r>
      <w:r w:rsidRPr="00BD6F06">
        <w:rPr>
          <w:rStyle w:val="StyleBoldUnderline"/>
          <w:b w:val="0"/>
          <w:sz w:val="12"/>
          <w:u w:val="none"/>
        </w:rPr>
        <w:t>¶</w:t>
      </w:r>
      <w:r w:rsidRPr="00BD6F06">
        <w:rPr>
          <w:rStyle w:val="StyleBoldUnderline"/>
        </w:rPr>
        <w:t xml:space="preserve"> conflict has a non-monotonic relationship with crisis success</w:t>
      </w:r>
      <w:r w:rsidRPr="00BD6F06">
        <w:t xml:space="preserve">. Like Goldilocks and porridge, </w:t>
      </w:r>
      <w:r w:rsidRPr="00BD6F06">
        <w:rPr>
          <w:rStyle w:val="StyleBoldUnderline"/>
        </w:rPr>
        <w:t xml:space="preserve">conflict can be </w:t>
      </w:r>
      <w:r w:rsidRPr="00BD6F06">
        <w:rPr>
          <w:rStyle w:val="StyleBoldUnderline"/>
          <w:b w:val="0"/>
          <w:sz w:val="12"/>
          <w:u w:val="none"/>
        </w:rPr>
        <w:t>¶</w:t>
      </w:r>
      <w:r w:rsidRPr="00BD6F06">
        <w:rPr>
          <w:rStyle w:val="StyleBoldUnderline"/>
        </w:rPr>
        <w:t xml:space="preserve"> either “too hot” or “too cold</w:t>
      </w:r>
      <w:r w:rsidRPr="00BD6F06">
        <w:t xml:space="preserve">.” However, </w:t>
      </w:r>
      <w:r w:rsidRPr="00BD6F06">
        <w:rPr>
          <w:rStyle w:val="StyleBoldUnderline"/>
        </w:rPr>
        <w:t xml:space="preserve">mid-level civil-military friction does appear to improve the </w:t>
      </w:r>
      <w:r w:rsidRPr="00BD6F06">
        <w:rPr>
          <w:rStyle w:val="StyleBoldUnderline"/>
          <w:b w:val="0"/>
          <w:sz w:val="12"/>
          <w:u w:val="none"/>
        </w:rPr>
        <w:t>¶</w:t>
      </w:r>
      <w:r w:rsidRPr="00BD6F06">
        <w:rPr>
          <w:rStyle w:val="StyleBoldUnderline"/>
        </w:rPr>
        <w:t xml:space="preserve"> likelihood of crisis bargaining success</w:t>
      </w:r>
      <w:r w:rsidRPr="00BD6F06">
        <w:t xml:space="preserve">. This project thus serves as a reminder of the importance of both </w:t>
      </w:r>
      <w:r w:rsidRPr="00BD6F06">
        <w:rPr>
          <w:sz w:val="12"/>
        </w:rPr>
        <w:t>¶</w:t>
      </w:r>
      <w:r w:rsidRPr="00BD6F06">
        <w:t xml:space="preserve"> halves of </w:t>
      </w:r>
      <w:proofErr w:type="spellStart"/>
      <w:r w:rsidRPr="00BD6F06">
        <w:t>Feaver's</w:t>
      </w:r>
      <w:proofErr w:type="spellEnd"/>
      <w:r w:rsidRPr="00BD6F06">
        <w:t xml:space="preserve"> “</w:t>
      </w:r>
      <w:proofErr w:type="spellStart"/>
      <w:r w:rsidRPr="00BD6F06">
        <w:t>problematique</w:t>
      </w:r>
      <w:proofErr w:type="spellEnd"/>
      <w:r w:rsidRPr="00BD6F06">
        <w:t xml:space="preserve">”: the military has to be both under the control of the civilian leadership but </w:t>
      </w:r>
      <w:r w:rsidRPr="00BD6F06">
        <w:rPr>
          <w:sz w:val="12"/>
        </w:rPr>
        <w:t>¶</w:t>
      </w:r>
      <w:r w:rsidRPr="00BD6F06">
        <w:t xml:space="preserve"> still emboldened in its mission directive. Unlike </w:t>
      </w:r>
      <w:proofErr w:type="spellStart"/>
      <w:r w:rsidRPr="00BD6F06">
        <w:t>Feaver</w:t>
      </w:r>
      <w:proofErr w:type="spellEnd"/>
      <w:r w:rsidRPr="00BD6F06">
        <w:t xml:space="preserve"> but very similar to Huntington, I argue that a military </w:t>
      </w:r>
      <w:r w:rsidRPr="00BD6F06">
        <w:rPr>
          <w:sz w:val="12"/>
        </w:rPr>
        <w:t>¶</w:t>
      </w:r>
      <w:r w:rsidRPr="00BD6F06">
        <w:t xml:space="preserve"> too complacent to the civilian leadership limits military effectiveness by diminishing military fighting and </w:t>
      </w:r>
      <w:r w:rsidRPr="00BD6F06">
        <w:rPr>
          <w:sz w:val="12"/>
        </w:rPr>
        <w:t>¶</w:t>
      </w:r>
      <w:r w:rsidRPr="00BD6F06">
        <w:t xml:space="preserve"> limiting the information both the civilian leadership and the adversary has in a crisis bargaining situation.61</w:t>
      </w:r>
      <w:r w:rsidRPr="00BD6F06">
        <w:rPr>
          <w:sz w:val="12"/>
        </w:rPr>
        <w:t>¶</w:t>
      </w:r>
      <w:r w:rsidRPr="00BD6F06">
        <w:t xml:space="preserve"> I test this argument using a new and somewhat novel events-dataset. Though publicly available data </w:t>
      </w:r>
      <w:r w:rsidRPr="00BD6F06">
        <w:rPr>
          <w:sz w:val="12"/>
        </w:rPr>
        <w:t>¶</w:t>
      </w:r>
      <w:r w:rsidRPr="00BD6F06">
        <w:t xml:space="preserve"> has limited the focus of this project to just the years 1990 to 2004, perhaps future coding projects could </w:t>
      </w:r>
      <w:r w:rsidRPr="00BD6F06">
        <w:rPr>
          <w:sz w:val="12"/>
        </w:rPr>
        <w:t>¶</w:t>
      </w:r>
      <w:r w:rsidRPr="00BD6F06">
        <w:t xml:space="preserve"> extend this approach to cover a longer time series. Additionally, future work could focus on the impact of </w:t>
      </w:r>
      <w:r w:rsidRPr="00BD6F06">
        <w:rPr>
          <w:sz w:val="12"/>
        </w:rPr>
        <w:t>¶</w:t>
      </w:r>
      <w:r w:rsidRPr="00BD6F06">
        <w:t xml:space="preserve"> civil-military conflict on other measures of military effectiveness or crisis outcomes. </w:t>
      </w:r>
      <w:r w:rsidRPr="00BD6F06">
        <w:rPr>
          <w:sz w:val="12"/>
        </w:rPr>
        <w:t>¶</w:t>
      </w:r>
      <w:r w:rsidRPr="00BD6F06">
        <w:t xml:space="preserve"> Nonetheless, the take-away message of this paper for civilian leaders and international observers is a </w:t>
      </w:r>
      <w:r w:rsidRPr="00BD6F06">
        <w:rPr>
          <w:sz w:val="12"/>
        </w:rPr>
        <w:t>¶</w:t>
      </w:r>
      <w:r w:rsidRPr="00BD6F06">
        <w:t xml:space="preserve"> powerful one: </w:t>
      </w:r>
      <w:r w:rsidRPr="00BD6F06">
        <w:rPr>
          <w:rStyle w:val="StyleBoldUnderline"/>
        </w:rPr>
        <w:t xml:space="preserve">the impact of civil-military relations on crisis outcomes is more complex than just ensuring </w:t>
      </w:r>
      <w:r w:rsidRPr="00BD6F06">
        <w:rPr>
          <w:rStyle w:val="StyleBoldUnderline"/>
          <w:b w:val="0"/>
          <w:sz w:val="12"/>
          <w:u w:val="none"/>
        </w:rPr>
        <w:t>¶</w:t>
      </w:r>
      <w:r w:rsidRPr="00BD6F06">
        <w:rPr>
          <w:rStyle w:val="StyleBoldUnderline"/>
        </w:rPr>
        <w:t xml:space="preserve"> civilian control. Some leeway has to be provided to the military in order to maximize their role in creating </w:t>
      </w:r>
      <w:r w:rsidRPr="00BD6F06">
        <w:rPr>
          <w:rStyle w:val="StyleBoldUnderline"/>
          <w:b w:val="0"/>
          <w:sz w:val="12"/>
          <w:u w:val="none"/>
        </w:rPr>
        <w:t>¶</w:t>
      </w:r>
      <w:r w:rsidRPr="00BD6F06">
        <w:rPr>
          <w:rStyle w:val="StyleBoldUnderline"/>
        </w:rPr>
        <w:t xml:space="preserve"> successful crisis outcomes.</w:t>
      </w:r>
    </w:p>
    <w:p w:rsidR="005C5BA9" w:rsidRPr="005C5BA9" w:rsidRDefault="005C5BA9" w:rsidP="005C5BA9"/>
    <w:p w:rsidR="005C5BA9" w:rsidRDefault="005C5BA9" w:rsidP="005C5BA9">
      <w:pPr>
        <w:pStyle w:val="Heading4"/>
      </w:pPr>
      <w:r>
        <w:t>E</w:t>
      </w:r>
      <w:r w:rsidRPr="00EB55FF">
        <w:t xml:space="preserve">mpirically denied – CMR collapse during Clinton </w:t>
      </w:r>
    </w:p>
    <w:p w:rsidR="005C5BA9" w:rsidRPr="00F349E4" w:rsidRDefault="005C5BA9" w:rsidP="005C5BA9">
      <w:r w:rsidRPr="00F349E4">
        <w:rPr>
          <w:rStyle w:val="StyleStyleBold12pt"/>
        </w:rPr>
        <w:t>Cohen, 97</w:t>
      </w:r>
      <w:r w:rsidRPr="00F349E4">
        <w:t xml:space="preserve"> (Eliot A., Robert E. Osgood Professor of Strategic Studies at the Paul H. </w:t>
      </w:r>
      <w:proofErr w:type="spellStart"/>
      <w:r w:rsidRPr="00F349E4">
        <w:t>Nitze</w:t>
      </w:r>
      <w:proofErr w:type="spellEnd"/>
      <w:r w:rsidRPr="00F349E4">
        <w:t xml:space="preserve"> School of Advanced International Studies, “CIVIL-MILITARY RELATIONS”, </w:t>
      </w:r>
      <w:proofErr w:type="spellStart"/>
      <w:r w:rsidRPr="00F349E4">
        <w:t>Orbis</w:t>
      </w:r>
      <w:proofErr w:type="spellEnd"/>
      <w:r w:rsidRPr="00F349E4">
        <w:t xml:space="preserve">, Spring 1997, Online, </w:t>
      </w:r>
      <w:hyperlink r:id="rId55" w:history="1">
        <w:r w:rsidRPr="00F349E4">
          <w:rPr>
            <w:rStyle w:val="Hyperlink"/>
          </w:rPr>
          <w:t>https://www.fpri.org/americavulnerable/06.CivilMilitaryRelations.Cohen.pdf</w:t>
        </w:r>
      </w:hyperlink>
      <w:r w:rsidRPr="00F349E4">
        <w:t xml:space="preserve">, accessed 7/23/13) </w:t>
      </w:r>
      <w:proofErr w:type="spellStart"/>
      <w:r w:rsidRPr="00F349E4">
        <w:t>PE</w:t>
      </w:r>
      <w:r>
        <w:t>z</w:t>
      </w:r>
      <w:proofErr w:type="spellEnd"/>
    </w:p>
    <w:p w:rsidR="005C5BA9" w:rsidRDefault="005C5BA9" w:rsidP="005C5BA9">
      <w:pPr>
        <w:rPr>
          <w:rStyle w:val="StyleBoldUnderline"/>
        </w:rPr>
      </w:pPr>
      <w:r>
        <w:t xml:space="preserve">As one participant put it, when </w:t>
      </w:r>
      <w:r w:rsidRPr="00EB55FF">
        <w:rPr>
          <w:rStyle w:val="StyleBoldUnderline"/>
        </w:rPr>
        <w:t>hearing military officers speak</w:t>
      </w:r>
      <w:r>
        <w:rPr>
          <w:rStyle w:val="StyleBoldUnderline"/>
          <w:sz w:val="12"/>
        </w:rPr>
        <w:t xml:space="preserve"> </w:t>
      </w:r>
      <w:r w:rsidRPr="00EB55FF">
        <w:rPr>
          <w:rStyle w:val="StyleBoldUnderline"/>
        </w:rPr>
        <w:t>about</w:t>
      </w:r>
      <w:r>
        <w:t xml:space="preserve"> President Bill </w:t>
      </w:r>
      <w:r w:rsidRPr="00EB55FF">
        <w:rPr>
          <w:rStyle w:val="StyleBoldUnderline"/>
        </w:rPr>
        <w:t>Clinton</w:t>
      </w:r>
      <w:r>
        <w:t>, he felt tempted to turn Voltaire’s</w:t>
      </w:r>
      <w:r>
        <w:rPr>
          <w:sz w:val="12"/>
        </w:rPr>
        <w:t xml:space="preserve"> </w:t>
      </w:r>
      <w:r>
        <w:t>apocryphal defense of free speech on its head: “</w:t>
      </w:r>
      <w:r w:rsidRPr="00EB55FF">
        <w:rPr>
          <w:rStyle w:val="StyleBoldUnderline"/>
        </w:rPr>
        <w:t>I agree with</w:t>
      </w:r>
      <w:r>
        <w:rPr>
          <w:rStyle w:val="StyleBoldUnderline"/>
          <w:sz w:val="12"/>
        </w:rPr>
        <w:t xml:space="preserve"> </w:t>
      </w:r>
      <w:r w:rsidRPr="00EB55FF">
        <w:rPr>
          <w:rStyle w:val="StyleBoldUnderline"/>
        </w:rPr>
        <w:t>everything that you say and am appalled by the fact that you say</w:t>
      </w:r>
      <w:r>
        <w:rPr>
          <w:rStyle w:val="StyleBoldUnderline"/>
          <w:sz w:val="12"/>
        </w:rPr>
        <w:t xml:space="preserve"> </w:t>
      </w:r>
      <w:r w:rsidRPr="00EB55FF">
        <w:rPr>
          <w:rStyle w:val="StyleBoldUnderline"/>
        </w:rPr>
        <w:t>it.” The first</w:t>
      </w:r>
      <w:r>
        <w:t xml:space="preserve"> two </w:t>
      </w:r>
      <w:r w:rsidRPr="00EB55FF">
        <w:rPr>
          <w:rStyle w:val="StyleBoldUnderline"/>
        </w:rPr>
        <w:t>years of the Clinton administration were marked</w:t>
      </w:r>
      <w:r>
        <w:rPr>
          <w:rStyle w:val="StyleBoldUnderline"/>
          <w:sz w:val="12"/>
        </w:rPr>
        <w:t xml:space="preserve"> </w:t>
      </w:r>
      <w:r w:rsidRPr="00EB55FF">
        <w:rPr>
          <w:rStyle w:val="StyleBoldUnderline"/>
        </w:rPr>
        <w:t>by an extraordinary display of open disdain</w:t>
      </w:r>
      <w:r>
        <w:t xml:space="preserve"> and hostility </w:t>
      </w:r>
      <w:r w:rsidRPr="00C17ACC">
        <w:rPr>
          <w:rStyle w:val="StyleBoldUnderline"/>
        </w:rPr>
        <w:t>by the</w:t>
      </w:r>
      <w:r>
        <w:rPr>
          <w:rStyle w:val="StyleBoldUnderline"/>
          <w:sz w:val="12"/>
        </w:rPr>
        <w:t xml:space="preserve"> </w:t>
      </w:r>
      <w:r w:rsidRPr="00C17ACC">
        <w:rPr>
          <w:rStyle w:val="StyleBoldUnderline"/>
        </w:rPr>
        <w:t>military for the</w:t>
      </w:r>
      <w:r>
        <w:t xml:space="preserve"> new </w:t>
      </w:r>
      <w:r w:rsidRPr="00C17ACC">
        <w:rPr>
          <w:rStyle w:val="StyleBoldUnderline"/>
        </w:rPr>
        <w:t>president</w:t>
      </w:r>
      <w:r>
        <w:t>. The ill-advised nature of his manpower</w:t>
      </w:r>
      <w:r>
        <w:rPr>
          <w:sz w:val="12"/>
        </w:rPr>
        <w:t xml:space="preserve"> </w:t>
      </w:r>
      <w:r>
        <w:t>policies (particularly his effort to lift the ban on homosexuals</w:t>
      </w:r>
      <w:r>
        <w:rPr>
          <w:sz w:val="12"/>
        </w:rPr>
        <w:t xml:space="preserve"> </w:t>
      </w:r>
      <w:r>
        <w:t>serving in uniform), the general disregard for things military</w:t>
      </w:r>
      <w:r>
        <w:rPr>
          <w:sz w:val="12"/>
        </w:rPr>
        <w:t xml:space="preserve"> </w:t>
      </w:r>
      <w:r>
        <w:t>that characterized junior staffers in the White House, a proclivity</w:t>
      </w:r>
      <w:r>
        <w:rPr>
          <w:sz w:val="12"/>
        </w:rPr>
        <w:t xml:space="preserve"> </w:t>
      </w:r>
      <w:r>
        <w:t>to see the military as a tool of domestic and international social</w:t>
      </w:r>
      <w:r>
        <w:rPr>
          <w:sz w:val="12"/>
        </w:rPr>
        <w:t xml:space="preserve"> </w:t>
      </w:r>
      <w:r>
        <w:t>work rather than strategic action, and the president’s own evasion</w:t>
      </w:r>
      <w:r>
        <w:rPr>
          <w:sz w:val="12"/>
        </w:rPr>
        <w:t xml:space="preserve"> </w:t>
      </w:r>
      <w:r>
        <w:t>of the Vietnam-era draft explained this behavior on the part of</w:t>
      </w:r>
      <w:r>
        <w:rPr>
          <w:sz w:val="12"/>
        </w:rPr>
        <w:t xml:space="preserve"> </w:t>
      </w:r>
      <w:r>
        <w:t xml:space="preserve">officers but in no way made it acceptable. On many occasions </w:t>
      </w:r>
      <w:r w:rsidRPr="00C17ACC">
        <w:rPr>
          <w:rStyle w:val="StyleBoldUnderline"/>
        </w:rPr>
        <w:t>senior</w:t>
      </w:r>
      <w:r>
        <w:rPr>
          <w:rStyle w:val="StyleBoldUnderline"/>
          <w:sz w:val="12"/>
        </w:rPr>
        <w:t xml:space="preserve"> </w:t>
      </w:r>
      <w:r w:rsidRPr="00C17ACC">
        <w:rPr>
          <w:rStyle w:val="StyleBoldUnderline"/>
        </w:rPr>
        <w:t>military officers not only tolerated their subordinates’ making</w:t>
      </w:r>
      <w:r>
        <w:rPr>
          <w:rStyle w:val="StyleBoldUnderline"/>
          <w:sz w:val="12"/>
        </w:rPr>
        <w:t xml:space="preserve"> </w:t>
      </w:r>
      <w:r w:rsidRPr="00C17ACC">
        <w:rPr>
          <w:rStyle w:val="StyleBoldUnderline"/>
        </w:rPr>
        <w:t>contemptuous remarks about the commander in chief</w:t>
      </w:r>
      <w:r>
        <w:t>—itself an</w:t>
      </w:r>
      <w:r>
        <w:rPr>
          <w:sz w:val="12"/>
        </w:rPr>
        <w:t xml:space="preserve"> </w:t>
      </w:r>
      <w:r>
        <w:t>offense subject to court-martial under the Uniform Code of</w:t>
      </w:r>
      <w:r>
        <w:rPr>
          <w:sz w:val="12"/>
        </w:rPr>
        <w:t xml:space="preserve"> </w:t>
      </w:r>
      <w:r>
        <w:t>Military Justice—</w:t>
      </w:r>
      <w:r w:rsidRPr="00C17ACC">
        <w:rPr>
          <w:rStyle w:val="StyleBoldUnderline"/>
        </w:rPr>
        <w:t>but amplified and reinforced such comments.</w:t>
      </w:r>
      <w:r>
        <w:rPr>
          <w:rStyle w:val="StyleBoldUnderline"/>
          <w:sz w:val="12"/>
        </w:rPr>
        <w:t xml:space="preserve"> </w:t>
      </w:r>
      <w:r>
        <w:t>Military officers also were increasingly willing to announce their</w:t>
      </w:r>
      <w:r>
        <w:rPr>
          <w:sz w:val="12"/>
        </w:rPr>
        <w:t xml:space="preserve"> </w:t>
      </w:r>
      <w:r>
        <w:t>political affiliation (almost invariably with the Republican Party)</w:t>
      </w:r>
      <w:r>
        <w:rPr>
          <w:sz w:val="12"/>
        </w:rPr>
        <w:t xml:space="preserve"> </w:t>
      </w:r>
      <w:r>
        <w:t>or to display their political beliefs in such ways as driving cars</w:t>
      </w:r>
      <w:r>
        <w:rPr>
          <w:sz w:val="12"/>
        </w:rPr>
        <w:t xml:space="preserve"> </w:t>
      </w:r>
      <w:r>
        <w:t xml:space="preserve">with anti-Clinton bumper stickers onto military bases, </w:t>
      </w:r>
      <w:r w:rsidRPr="00C17ACC">
        <w:rPr>
          <w:rStyle w:val="StyleBoldUnderline"/>
        </w:rPr>
        <w:t>in defiance</w:t>
      </w:r>
      <w:r>
        <w:rPr>
          <w:rStyle w:val="StyleBoldUnderline"/>
          <w:sz w:val="12"/>
        </w:rPr>
        <w:t xml:space="preserve"> </w:t>
      </w:r>
      <w:r w:rsidRPr="00C17ACC">
        <w:rPr>
          <w:rStyle w:val="StyleBoldUnderline"/>
        </w:rPr>
        <w:t>of tradition and the norms of military service.</w:t>
      </w:r>
    </w:p>
    <w:p w:rsidR="00770217" w:rsidRDefault="00770217" w:rsidP="005C5BA9">
      <w:pPr>
        <w:rPr>
          <w:rStyle w:val="StyleBoldUnderline"/>
        </w:rPr>
      </w:pPr>
    </w:p>
    <w:p w:rsidR="00770217" w:rsidRDefault="00770217" w:rsidP="00770217">
      <w:pPr>
        <w:pStyle w:val="Heading3"/>
      </w:pPr>
      <w:r>
        <w:lastRenderedPageBreak/>
        <w:t>Africa Impact D</w:t>
      </w:r>
    </w:p>
    <w:p w:rsidR="00770217" w:rsidRDefault="00770217" w:rsidP="00770217">
      <w:pPr>
        <w:pStyle w:val="Heading4"/>
      </w:pPr>
      <w:r>
        <w:t>No risk of great power conflict over Africa</w:t>
      </w:r>
    </w:p>
    <w:p w:rsidR="00770217" w:rsidRDefault="00770217" w:rsidP="00770217">
      <w:r>
        <w:t xml:space="preserve">Robert </w:t>
      </w:r>
      <w:r>
        <w:rPr>
          <w:rStyle w:val="tagChar"/>
          <w:rFonts w:eastAsiaTheme="minorHAnsi"/>
        </w:rPr>
        <w:t>Barrett</w:t>
      </w:r>
      <w:r>
        <w:t>, PhD student Centre for Military and Strategic Studies, University of Calgary, June 1, 20</w:t>
      </w:r>
      <w:r>
        <w:rPr>
          <w:rStyle w:val="tagChar"/>
          <w:rFonts w:eastAsiaTheme="minorHAnsi"/>
        </w:rPr>
        <w:t>05</w:t>
      </w:r>
      <w:r>
        <w:t>, http://papers.ssrn.com/sol3/Delivery.cfm/SSRN_ID726162_code327511.pdf?abstractid=726162&amp;mirid=1</w:t>
      </w:r>
    </w:p>
    <w:p w:rsidR="00770217" w:rsidRDefault="00770217" w:rsidP="00770217">
      <w:pPr>
        <w:pStyle w:val="card"/>
        <w:ind w:left="0"/>
      </w:pPr>
    </w:p>
    <w:p w:rsidR="00770217" w:rsidRDefault="00770217" w:rsidP="00770217">
      <w:pPr>
        <w:pStyle w:val="card"/>
        <w:ind w:left="0"/>
      </w:pPr>
      <w: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w:t>
      </w:r>
      <w:proofErr w:type="spellStart"/>
      <w:r>
        <w:t>anocracy</w:t>
      </w:r>
      <w:proofErr w:type="spellEnd"/>
      <w:r>
        <w:t xml:space="preserve">.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experiencing firsthand the unpredictable and unforgiving nature of societal warfare in both Somalia and Rwanda. On a </w:t>
      </w:r>
      <w:proofErr w:type="spellStart"/>
      <w:r>
        <w:t>costbenefit</w:t>
      </w:r>
      <w:proofErr w:type="spellEnd"/>
      <w:r>
        <w:t xml:space="preserve"> basis, </w:t>
      </w:r>
      <w:r>
        <w:rPr>
          <w:rStyle w:val="underline"/>
        </w:rPr>
        <w:t>the West continues to b</w:t>
      </w:r>
      <w:r>
        <w:t xml:space="preserve">e somewhat </w:t>
      </w:r>
      <w:r>
        <w:rPr>
          <w:rStyle w:val="underline"/>
        </w:rPr>
        <w:t xml:space="preserve">reluctant to get to get </w:t>
      </w:r>
      <w:proofErr w:type="gramStart"/>
      <w:r>
        <w:rPr>
          <w:rStyle w:val="underline"/>
        </w:rPr>
        <w:t>involved</w:t>
      </w:r>
      <w:proofErr w:type="gramEnd"/>
      <w:r>
        <w:rPr>
          <w:rStyle w:val="underline"/>
        </w:rPr>
        <w:t xml:space="preserve"> in Africa’s dirty wars</w:t>
      </w:r>
      <w:r>
        <w:t xml:space="preserve">, evidenced by its political hesitation when discussing ongoing sanguinary grassroots conflicts in Africa. Even as the world apologizes for bearing witness to the Rwandan genocide without having intervened, </w:t>
      </w:r>
      <w:r>
        <w:rPr>
          <w:rStyle w:val="underline"/>
        </w:rPr>
        <w:t>the U</w:t>
      </w:r>
      <w:r>
        <w:t xml:space="preserve">nited </w:t>
      </w:r>
      <w:r>
        <w:rPr>
          <w:rStyle w:val="underline"/>
        </w:rPr>
        <w:t>S</w:t>
      </w:r>
      <w:r>
        <w:t xml:space="preserve">tates, </w:t>
      </w:r>
      <w:r>
        <w:rPr>
          <w:rStyle w:val="underline"/>
        </w:rPr>
        <w:t>recently using the label ‘genocide’ in the context of the Sudanese conflict</w:t>
      </w:r>
      <w:r>
        <w:t xml:space="preserve"> (in September of 2004), </w:t>
      </w:r>
      <w:r>
        <w:rPr>
          <w:rStyle w:val="underline"/>
        </w:rPr>
        <w:t xml:space="preserve">has </w:t>
      </w:r>
      <w:r>
        <w:t xml:space="preserve">only </w:t>
      </w:r>
      <w:r>
        <w:rPr>
          <w:rStyle w:val="underline"/>
        </w:rPr>
        <w:t>proclaimed sanctions</w:t>
      </w:r>
      <w:r>
        <w:t xml:space="preserve"> against Sudan, </w:t>
      </w:r>
      <w:r>
        <w:rPr>
          <w:rStyle w:val="underline"/>
        </w:rPr>
        <w:t>while dismissing any suggestions at actual intervention</w:t>
      </w:r>
      <w:r>
        <w:t xml:space="preserve"> (</w:t>
      </w:r>
      <w:proofErr w:type="spellStart"/>
      <w:r>
        <w:t>Giry</w:t>
      </w:r>
      <w:proofErr w:type="spellEnd"/>
      <w:r>
        <w:t xml:space="preserve">, 2005). Part of the problem is that </w:t>
      </w:r>
      <w:r>
        <w:rPr>
          <w:rStyle w:val="underline"/>
        </w:rPr>
        <w:t xml:space="preserve">traditional military and diplomatic approaches </w:t>
      </w:r>
      <w:r>
        <w:t xml:space="preserve">at separating combatants and enforcing ceasefires </w:t>
      </w:r>
      <w:r>
        <w:rPr>
          <w:rStyle w:val="underline"/>
        </w:rPr>
        <w:t>have yielded little in Africa. No powerful nations want to get embroiled in conflicts they cannot win</w:t>
      </w:r>
      <w:r>
        <w:t xml:space="preserve"> – especially those conflicts in which the intervening nation has very little interest.</w:t>
      </w:r>
    </w:p>
    <w:p w:rsidR="00770217" w:rsidRDefault="00770217" w:rsidP="00770217">
      <w:pPr>
        <w:pStyle w:val="card"/>
      </w:pPr>
    </w:p>
    <w:p w:rsidR="00770217" w:rsidRDefault="00770217" w:rsidP="00770217">
      <w:pPr>
        <w:pStyle w:val="Heading4"/>
      </w:pPr>
      <w:r>
        <w:t>International multilateral action solves the impact to African instability</w:t>
      </w:r>
    </w:p>
    <w:p w:rsidR="00770217" w:rsidRDefault="00770217" w:rsidP="00770217">
      <w:r>
        <w:t xml:space="preserve">Theo </w:t>
      </w:r>
      <w:proofErr w:type="spellStart"/>
      <w:r>
        <w:rPr>
          <w:rStyle w:val="tagChar"/>
          <w:rFonts w:eastAsiaTheme="minorHAnsi"/>
        </w:rPr>
        <w:t>Neethling</w:t>
      </w:r>
      <w:proofErr w:type="spellEnd"/>
      <w:r>
        <w:t>, Chair of the Subject Group Political Science (Mil) in the School for Security and Africa Studies at the Faculty of Military Science, Stellenbosch University, 20</w:t>
      </w:r>
      <w:r>
        <w:rPr>
          <w:rStyle w:val="tagChar"/>
          <w:rFonts w:eastAsiaTheme="minorHAnsi"/>
        </w:rPr>
        <w:t>05</w:t>
      </w:r>
      <w:r>
        <w:t>, No. 1, African Journal of Conflict Resolution, http://www.accord.org.za/ajcr/2005-1/AJCR2005_pgs33-60_neethling.pdf, p. 57-58</w:t>
      </w:r>
    </w:p>
    <w:p w:rsidR="00770217" w:rsidRDefault="00770217" w:rsidP="00770217">
      <w:pPr>
        <w:pStyle w:val="card"/>
        <w:ind w:left="0"/>
        <w:rPr>
          <w:sz w:val="16"/>
        </w:rPr>
      </w:pPr>
    </w:p>
    <w:p w:rsidR="00770217" w:rsidRDefault="00770217" w:rsidP="00770217">
      <w:pPr>
        <w:pStyle w:val="card"/>
        <w:ind w:left="0"/>
      </w:pPr>
      <w:r>
        <w:rPr>
          <w:sz w:val="16"/>
        </w:rPr>
        <w:t xml:space="preserve">Be that as it may, it is </w:t>
      </w:r>
      <w:r>
        <w:rPr>
          <w:rStyle w:val="cardChar"/>
          <w:rFonts w:eastAsiaTheme="minorHAnsi"/>
          <w:sz w:val="16"/>
        </w:rPr>
        <w:t xml:space="preserve">evident that a </w:t>
      </w:r>
      <w:r>
        <w:rPr>
          <w:rStyle w:val="underline"/>
        </w:rPr>
        <w:t>range of international reforms</w:t>
      </w:r>
      <w:r>
        <w:rPr>
          <w:rStyle w:val="cardChar"/>
          <w:rFonts w:eastAsiaTheme="minorHAnsi"/>
          <w:sz w:val="16"/>
        </w:rPr>
        <w:t xml:space="preserve"> throughout the international system </w:t>
      </w:r>
      <w:r>
        <w:rPr>
          <w:rStyle w:val="underline"/>
        </w:rPr>
        <w:t xml:space="preserve">has taken place to facilitate </w:t>
      </w:r>
      <w:proofErr w:type="spellStart"/>
      <w:r>
        <w:rPr>
          <w:rStyle w:val="underline"/>
        </w:rPr>
        <w:t>peacebuilding</w:t>
      </w:r>
      <w:proofErr w:type="spellEnd"/>
      <w:r>
        <w:rPr>
          <w:rStyle w:val="cardChar"/>
          <w:rFonts w:eastAsiaTheme="minorHAnsi"/>
          <w:sz w:val="16"/>
        </w:rPr>
        <w:t xml:space="preserve"> </w:t>
      </w:r>
      <w:proofErr w:type="spellStart"/>
      <w:r>
        <w:rPr>
          <w:rStyle w:val="cardChar"/>
          <w:rFonts w:eastAsiaTheme="minorHAnsi"/>
          <w:sz w:val="16"/>
        </w:rPr>
        <w:t>endeavours</w:t>
      </w:r>
      <w:proofErr w:type="spellEnd"/>
      <w:r>
        <w:rPr>
          <w:rStyle w:val="cardChar"/>
          <w:rFonts w:eastAsiaTheme="minorHAnsi"/>
          <w:sz w:val="16"/>
        </w:rPr>
        <w:t xml:space="preserve">. </w:t>
      </w:r>
      <w:r>
        <w:rPr>
          <w:rStyle w:val="underline"/>
        </w:rPr>
        <w:t xml:space="preserve">Much was </w:t>
      </w:r>
      <w:r>
        <w:rPr>
          <w:rStyle w:val="cardChar"/>
          <w:rFonts w:eastAsiaTheme="minorHAnsi"/>
          <w:sz w:val="16"/>
        </w:rPr>
        <w:t xml:space="preserve">indeed </w:t>
      </w:r>
      <w:r>
        <w:rPr>
          <w:rStyle w:val="underline"/>
        </w:rPr>
        <w:t>done to facilitate</w:t>
      </w:r>
      <w:r>
        <w:rPr>
          <w:rStyle w:val="cardChar"/>
          <w:rFonts w:eastAsiaTheme="minorHAnsi"/>
          <w:sz w:val="16"/>
        </w:rPr>
        <w:t xml:space="preserve"> a </w:t>
      </w:r>
      <w:r>
        <w:rPr>
          <w:rStyle w:val="underline"/>
        </w:rPr>
        <w:t xml:space="preserve">fundamental overhaul of the UN system, while major aid agencies established conflict prevention and </w:t>
      </w:r>
      <w:proofErr w:type="spellStart"/>
      <w:r>
        <w:rPr>
          <w:rStyle w:val="underline"/>
        </w:rPr>
        <w:t>peacebuilding</w:t>
      </w:r>
      <w:proofErr w:type="spellEnd"/>
      <w:r>
        <w:rPr>
          <w:rStyle w:val="underline"/>
        </w:rPr>
        <w:t xml:space="preserve"> units</w:t>
      </w:r>
      <w:r>
        <w:rPr>
          <w:rStyle w:val="cardChar"/>
          <w:rFonts w:eastAsiaTheme="minorHAnsi"/>
          <w:sz w:val="16"/>
        </w:rPr>
        <w:t xml:space="preserve">. Also, some </w:t>
      </w:r>
      <w:r>
        <w:rPr>
          <w:rStyle w:val="underline"/>
        </w:rPr>
        <w:t>Western governments aligned their foreign, security and development policies</w:t>
      </w:r>
      <w:r>
        <w:rPr>
          <w:rStyle w:val="cardChar"/>
          <w:rFonts w:eastAsiaTheme="minorHAnsi"/>
          <w:sz w:val="16"/>
        </w:rPr>
        <w:t xml:space="preserve"> and </w:t>
      </w:r>
      <w:proofErr w:type="spellStart"/>
      <w:r>
        <w:rPr>
          <w:rStyle w:val="cardChar"/>
          <w:rFonts w:eastAsiaTheme="minorHAnsi"/>
          <w:sz w:val="16"/>
        </w:rPr>
        <w:t>programmes</w:t>
      </w:r>
      <w:proofErr w:type="spellEnd"/>
      <w:r>
        <w:rPr>
          <w:rStyle w:val="cardChar"/>
          <w:rFonts w:eastAsiaTheme="minorHAnsi"/>
          <w:sz w:val="16"/>
        </w:rPr>
        <w:t xml:space="preserve"> </w:t>
      </w:r>
      <w:r>
        <w:rPr>
          <w:rStyle w:val="underline"/>
        </w:rPr>
        <w:t xml:space="preserve">to respond to the conflict prevention and </w:t>
      </w:r>
      <w:proofErr w:type="spellStart"/>
      <w:r>
        <w:rPr>
          <w:rStyle w:val="underline"/>
        </w:rPr>
        <w:t>peacebuilding</w:t>
      </w:r>
      <w:proofErr w:type="spellEnd"/>
      <w:r>
        <w:rPr>
          <w:rStyle w:val="underline"/>
        </w:rPr>
        <w:t xml:space="preserve"> agenda</w:t>
      </w:r>
      <w:r>
        <w:rPr>
          <w:sz w:val="16"/>
        </w:rPr>
        <w:t xml:space="preserve"> and challenges of the contemporary international community. This means supporting policies, activities, </w:t>
      </w:r>
      <w:proofErr w:type="spellStart"/>
      <w:r>
        <w:rPr>
          <w:sz w:val="16"/>
        </w:rPr>
        <w:t>programmes</w:t>
      </w:r>
      <w:proofErr w:type="spellEnd"/>
      <w:r>
        <w:rPr>
          <w:sz w:val="16"/>
        </w:rPr>
        <w:t xml:space="preserve"> and projects which facilitate war-prone, war-torn or post-war countries to recover from conflict in order to address longer-term developmental and security goals. All in all, it could be argued that </w:t>
      </w:r>
      <w:r>
        <w:rPr>
          <w:rStyle w:val="underline"/>
        </w:rPr>
        <w:t>this has led to a</w:t>
      </w:r>
      <w:r>
        <w:rPr>
          <w:sz w:val="16"/>
        </w:rPr>
        <w:t xml:space="preserve"> better understanding of the political economy of armed conflicts, as well as a </w:t>
      </w:r>
      <w:r>
        <w:rPr>
          <w:rStyle w:val="underline"/>
        </w:rPr>
        <w:t>drive towards applying appropriate strategies</w:t>
      </w:r>
      <w:r>
        <w:rPr>
          <w:sz w:val="16"/>
        </w:rPr>
        <w:t xml:space="preserve"> and priorities </w:t>
      </w:r>
      <w:r>
        <w:rPr>
          <w:rStyle w:val="underline"/>
        </w:rPr>
        <w:t>to deal with developmental and security challenges in responses to violent conflict</w:t>
      </w:r>
      <w:r>
        <w:rPr>
          <w:sz w:val="16"/>
        </w:rPr>
        <w:t xml:space="preserve"> and civil war. Obviously, </w:t>
      </w:r>
      <w:r>
        <w:rPr>
          <w:rStyle w:val="underline"/>
        </w:rPr>
        <w:t>this is of great importance from an African perspective</w:t>
      </w:r>
      <w:r>
        <w:rPr>
          <w:sz w:val="16"/>
        </w:rPr>
        <w:t xml:space="preserve"> given the acute need to apply relevant and constructive measures and strategies in the search for sustainable development and long-term security on the continent.</w:t>
      </w:r>
    </w:p>
    <w:p w:rsidR="00770217" w:rsidRDefault="00770217" w:rsidP="00770217">
      <w:pPr>
        <w:pStyle w:val="tag"/>
      </w:pPr>
    </w:p>
    <w:p w:rsidR="00770217" w:rsidRDefault="00770217" w:rsidP="00770217">
      <w:pPr>
        <w:pStyle w:val="Heading4"/>
      </w:pPr>
      <w:r>
        <w:t>Their nuclear escalation claim is empirically denied by dozens of African conflicts</w:t>
      </w:r>
    </w:p>
    <w:p w:rsidR="00770217" w:rsidRDefault="00770217" w:rsidP="00770217">
      <w:r>
        <w:t xml:space="preserve">Tim </w:t>
      </w:r>
      <w:r>
        <w:rPr>
          <w:b/>
          <w:sz w:val="24"/>
        </w:rPr>
        <w:t>Docking</w:t>
      </w:r>
      <w:r>
        <w:t>, African Affairs Specialist with the United States Institute of Peace, 20</w:t>
      </w:r>
      <w:r>
        <w:rPr>
          <w:b/>
          <w:sz w:val="24"/>
        </w:rPr>
        <w:t>07</w:t>
      </w:r>
      <w:r>
        <w:t>, Taking Sides Clashing Views on African Issues, p. 372</w:t>
      </w:r>
    </w:p>
    <w:p w:rsidR="00770217" w:rsidRDefault="00770217" w:rsidP="00770217">
      <w:pPr>
        <w:pStyle w:val="card"/>
        <w:ind w:left="0"/>
        <w:rPr>
          <w:rStyle w:val="underline"/>
        </w:rPr>
      </w:pPr>
    </w:p>
    <w:p w:rsidR="00770217" w:rsidRDefault="00770217" w:rsidP="00770217">
      <w:pPr>
        <w:pStyle w:val="card"/>
        <w:ind w:left="0"/>
      </w:pPr>
      <w:r>
        <w:rPr>
          <w:rStyle w:val="underline"/>
        </w:rPr>
        <w:t>Nowhere was the scope</w:t>
      </w:r>
      <w:r>
        <w:rPr>
          <w:sz w:val="16"/>
        </w:rPr>
        <w:t xml:space="preserve"> and intensity </w:t>
      </w:r>
      <w:r>
        <w:rPr>
          <w:rStyle w:val="underline"/>
        </w:rPr>
        <w:t>of violence during the</w:t>
      </w:r>
      <w:r>
        <w:rPr>
          <w:sz w:val="16"/>
        </w:rPr>
        <w:t xml:space="preserve"> 19</w:t>
      </w:r>
      <w:r>
        <w:rPr>
          <w:rStyle w:val="underline"/>
        </w:rPr>
        <w:t>90s</w:t>
      </w:r>
      <w:r>
        <w:rPr>
          <w:sz w:val="16"/>
        </w:rPr>
        <w:t xml:space="preserve"> </w:t>
      </w:r>
      <w:r>
        <w:rPr>
          <w:rStyle w:val="underline"/>
        </w:rPr>
        <w:t>as great as in Africa</w:t>
      </w:r>
      <w:r>
        <w:rPr>
          <w:sz w:val="16"/>
        </w:rPr>
        <w:t xml:space="preserve">. </w:t>
      </w:r>
      <w:r>
        <w:rPr>
          <w:rStyle w:val="underline"/>
        </w:rPr>
        <w:t>While the general trend of armed conflict</w:t>
      </w:r>
      <w:r>
        <w:rPr>
          <w:sz w:val="16"/>
        </w:rPr>
        <w:t xml:space="preserve"> </w:t>
      </w:r>
      <w:r>
        <w:t>in Europe, Asia, the Americas, and the Middle East</w:t>
      </w:r>
      <w:r>
        <w:rPr>
          <w:sz w:val="16"/>
        </w:rPr>
        <w:t xml:space="preserve"> </w:t>
      </w:r>
      <w:r>
        <w:rPr>
          <w:rStyle w:val="underline"/>
        </w:rPr>
        <w:t>fell</w:t>
      </w:r>
      <w:r>
        <w:rPr>
          <w:sz w:val="16"/>
        </w:rPr>
        <w:t xml:space="preserve"> during the 1989-99 period, </w:t>
      </w:r>
      <w:r>
        <w:rPr>
          <w:rStyle w:val="underline"/>
        </w:rPr>
        <w:t>the 1990s witnessed an increase in the number of conflicts on the African continent</w:t>
      </w:r>
      <w:r>
        <w:rPr>
          <w:sz w:val="16"/>
        </w:rPr>
        <w:t xml:space="preserve">. </w:t>
      </w:r>
      <w:r>
        <w:t xml:space="preserve">During this period, 16 UN peacekeeping missions were sent to Africa. (Three countries-Somalia, Sierra Leone, and Angola-were visited by multiple missions during this time.) Furthermore, this period saw internal and interstate violence in a total of 30 </w:t>
      </w:r>
      <w:r>
        <w:lastRenderedPageBreak/>
        <w:t>sub-Saharan states</w:t>
      </w:r>
      <w:r>
        <w:rPr>
          <w:sz w:val="16"/>
        </w:rPr>
        <w:t xml:space="preserve">. </w:t>
      </w:r>
      <w:r>
        <w:rPr>
          <w:rStyle w:val="underline"/>
        </w:rPr>
        <w:t>In</w:t>
      </w:r>
      <w:r>
        <w:rPr>
          <w:sz w:val="16"/>
        </w:rPr>
        <w:t xml:space="preserve"> 19</w:t>
      </w:r>
      <w:r>
        <w:rPr>
          <w:rStyle w:val="underline"/>
        </w:rPr>
        <w:t>99</w:t>
      </w:r>
      <w:r>
        <w:rPr>
          <w:sz w:val="16"/>
        </w:rPr>
        <w:t xml:space="preserve"> </w:t>
      </w:r>
      <w:r>
        <w:rPr>
          <w:rStyle w:val="underline"/>
        </w:rPr>
        <w:t>alone, the continent was plagued by 16 armed conflicts</w:t>
      </w:r>
      <w:r>
        <w:rPr>
          <w:sz w:val="16"/>
        </w:rPr>
        <w:t xml:space="preserve">, </w:t>
      </w:r>
      <w:r>
        <w:t xml:space="preserve">seven of which were wars with more than 1,000 battle-related deaths (Journal of Peace Research, 37:5, 2000, p. 638). In 2000, the situation continued to deteriorate: renewed heavy fighting between Eritrea and Ethiopia claimed tens of thousands of lives in the lead-up to a June ceasefire and ultimately the signing of a peace accord in December; continued violence in the Democratic Republic of Congo (DRC), Sierra Leone, Burundi, Angola, Sudan, Uganda, and Nigeria as well as the outbreak of new violence between Guinea and Liberia, in Zimbabwe, and in the Ivory Coast have brought new hardship and bloodshed to the continent. </w:t>
      </w:r>
    </w:p>
    <w:p w:rsidR="00770217" w:rsidRPr="00770217" w:rsidRDefault="00770217" w:rsidP="00770217"/>
    <w:p w:rsidR="00770217" w:rsidRDefault="00770217" w:rsidP="005C5BA9">
      <w:pPr>
        <w:rPr>
          <w:rStyle w:val="StyleBoldUnderline"/>
        </w:rPr>
      </w:pPr>
    </w:p>
    <w:p w:rsidR="00770217" w:rsidRPr="00C17ACC" w:rsidRDefault="00770217" w:rsidP="005C5BA9">
      <w:pPr>
        <w:rPr>
          <w:rStyle w:val="StyleBoldUnderline"/>
        </w:rPr>
      </w:pPr>
    </w:p>
    <w:p w:rsidR="005C5BA9" w:rsidRPr="005C5BA9" w:rsidRDefault="005C5BA9" w:rsidP="005C5BA9"/>
    <w:p w:rsidR="000B72AA" w:rsidRDefault="00E327AD" w:rsidP="00E327AD">
      <w:pPr>
        <w:pStyle w:val="Heading2"/>
      </w:pPr>
      <w:r>
        <w:lastRenderedPageBreak/>
        <w:t>HR Cred Advantage</w:t>
      </w:r>
    </w:p>
    <w:p w:rsidR="00C97BC3" w:rsidRDefault="00C97BC3" w:rsidP="00C97BC3">
      <w:pPr>
        <w:pStyle w:val="Heading3"/>
      </w:pPr>
      <w:r>
        <w:lastRenderedPageBreak/>
        <w:t>Alt Cause</w:t>
      </w:r>
    </w:p>
    <w:p w:rsidR="00C97BC3" w:rsidRDefault="00C97BC3" w:rsidP="00C97BC3">
      <w:pPr>
        <w:pStyle w:val="Heading4"/>
      </w:pPr>
      <w:r>
        <w:t>Drone Strikes Alt Cause to Human Rights/International Law</w:t>
      </w:r>
    </w:p>
    <w:p w:rsidR="00C97BC3" w:rsidRPr="00563716" w:rsidRDefault="00C97BC3" w:rsidP="00C97BC3">
      <w:pPr>
        <w:rPr>
          <w:sz w:val="16"/>
        </w:rPr>
      </w:pPr>
      <w:r>
        <w:rPr>
          <w:rStyle w:val="StyleStyleBold12pt"/>
        </w:rPr>
        <w:t>Roberts 13</w:t>
      </w:r>
      <w:r w:rsidRPr="00563716">
        <w:rPr>
          <w:sz w:val="16"/>
        </w:rPr>
        <w:t>(Dan, reporter for the Guardian, 5-24-2013, The Guardian, “Obama drone oversight proposal prompts concern over 'kill courts'”, http://www.guardian.co.uk/world/2013/may/24/obama-drone-vetting-kill-courts)</w:t>
      </w:r>
    </w:p>
    <w:p w:rsidR="00C97BC3" w:rsidRDefault="00C97BC3" w:rsidP="00C97BC3"/>
    <w:p w:rsidR="00C97BC3" w:rsidRPr="00563716" w:rsidRDefault="00C97BC3" w:rsidP="00C97BC3">
      <w:pPr>
        <w:rPr>
          <w:sz w:val="16"/>
        </w:rPr>
      </w:pPr>
      <w:r w:rsidRPr="00563716">
        <w:rPr>
          <w:rStyle w:val="StyleBoldUnderline"/>
        </w:rPr>
        <w:t>Human-rights groups</w:t>
      </w:r>
      <w:r w:rsidRPr="00563716">
        <w:rPr>
          <w:sz w:val="16"/>
        </w:rPr>
        <w:t xml:space="preserve"> and peace groups opposed to the CIA-operated targeted-killing </w:t>
      </w:r>
      <w:proofErr w:type="spellStart"/>
      <w:r w:rsidRPr="00563716">
        <w:rPr>
          <w:sz w:val="16"/>
        </w:rPr>
        <w:t>programme</w:t>
      </w:r>
      <w:proofErr w:type="spellEnd"/>
      <w:r w:rsidRPr="00563716">
        <w:rPr>
          <w:sz w:val="16"/>
        </w:rPr>
        <w:t xml:space="preserve">, which remains officially classified, </w:t>
      </w:r>
      <w:r w:rsidRPr="00563716">
        <w:rPr>
          <w:rStyle w:val="StyleBoldUnderline"/>
        </w:rPr>
        <w:t>said the administration had already rejected international law in pursuing its drone operations.</w:t>
      </w:r>
      <w:r w:rsidRPr="00563716">
        <w:rPr>
          <w:sz w:val="16"/>
        </w:rPr>
        <w:t xml:space="preserve"> "To say they are rewriting the rulebook implies that there isn't already a rulebook" </w:t>
      </w:r>
      <w:r w:rsidRPr="00563716">
        <w:rPr>
          <w:rStyle w:val="StyleBoldUnderline"/>
        </w:rPr>
        <w:t xml:space="preserve">said </w:t>
      </w:r>
      <w:proofErr w:type="spellStart"/>
      <w:r w:rsidRPr="00563716">
        <w:rPr>
          <w:rStyle w:val="StyleBoldUnderline"/>
        </w:rPr>
        <w:t>Jameel</w:t>
      </w:r>
      <w:proofErr w:type="spellEnd"/>
      <w:r w:rsidRPr="00563716">
        <w:rPr>
          <w:rStyle w:val="StyleBoldUnderline"/>
        </w:rPr>
        <w:t xml:space="preserve"> </w:t>
      </w:r>
      <w:proofErr w:type="spellStart"/>
      <w:r w:rsidRPr="00563716">
        <w:rPr>
          <w:rStyle w:val="StyleBoldUnderline"/>
        </w:rPr>
        <w:t>Jaffer</w:t>
      </w:r>
      <w:proofErr w:type="spellEnd"/>
      <w:r w:rsidRPr="00563716">
        <w:rPr>
          <w:rStyle w:val="StyleBoldUnderline"/>
        </w:rPr>
        <w:t>, the director of the A</w:t>
      </w:r>
      <w:r w:rsidRPr="00563716">
        <w:rPr>
          <w:sz w:val="16"/>
        </w:rPr>
        <w:t xml:space="preserve">merican </w:t>
      </w:r>
      <w:r w:rsidRPr="00563716">
        <w:rPr>
          <w:rStyle w:val="StyleBoldUnderline"/>
        </w:rPr>
        <w:t>C</w:t>
      </w:r>
      <w:r w:rsidRPr="00563716">
        <w:rPr>
          <w:sz w:val="16"/>
        </w:rPr>
        <w:t xml:space="preserve">ivil </w:t>
      </w:r>
      <w:r w:rsidRPr="00563716">
        <w:rPr>
          <w:rStyle w:val="StyleBoldUnderline"/>
        </w:rPr>
        <w:t>L</w:t>
      </w:r>
      <w:r w:rsidRPr="00563716">
        <w:rPr>
          <w:sz w:val="16"/>
        </w:rPr>
        <w:t xml:space="preserve">iberties </w:t>
      </w:r>
      <w:r w:rsidRPr="00563716">
        <w:rPr>
          <w:rStyle w:val="StyleBoldUnderline"/>
        </w:rPr>
        <w:t>U</w:t>
      </w:r>
      <w:r w:rsidRPr="00563716">
        <w:rPr>
          <w:sz w:val="16"/>
        </w:rPr>
        <w:t xml:space="preserve">nion's Center for Democracy. "But what </w:t>
      </w:r>
      <w:r w:rsidRPr="00563716">
        <w:rPr>
          <w:rStyle w:val="StyleBoldUnderline"/>
        </w:rPr>
        <w:t>they</w:t>
      </w:r>
      <w:r w:rsidRPr="00563716">
        <w:rPr>
          <w:sz w:val="16"/>
        </w:rPr>
        <w:t xml:space="preserve"> </w:t>
      </w:r>
      <w:r w:rsidRPr="00563716">
        <w:rPr>
          <w:rStyle w:val="StyleBoldUnderline"/>
        </w:rPr>
        <w:t>are</w:t>
      </w:r>
      <w:r w:rsidRPr="00563716">
        <w:rPr>
          <w:sz w:val="16"/>
        </w:rPr>
        <w:t xml:space="preserve"> already doing is </w:t>
      </w:r>
      <w:r w:rsidRPr="00563716">
        <w:rPr>
          <w:rStyle w:val="StyleBoldUnderline"/>
        </w:rPr>
        <w:t>rejecting</w:t>
      </w:r>
      <w:r w:rsidRPr="00563716">
        <w:rPr>
          <w:sz w:val="16"/>
        </w:rPr>
        <w:t xml:space="preserve"> a rulebook – of </w:t>
      </w:r>
      <w:r w:rsidRPr="00563716">
        <w:rPr>
          <w:rStyle w:val="StyleBoldUnderline"/>
        </w:rPr>
        <w:t>international law</w:t>
      </w:r>
      <w:r w:rsidRPr="00563716">
        <w:rPr>
          <w:sz w:val="16"/>
        </w:rPr>
        <w:t xml:space="preserve"> – that has been in place since [the </w:t>
      </w:r>
      <w:proofErr w:type="gramStart"/>
      <w:r w:rsidRPr="00563716">
        <w:rPr>
          <w:sz w:val="16"/>
        </w:rPr>
        <w:t>second world war</w:t>
      </w:r>
      <w:proofErr w:type="gramEnd"/>
      <w:r w:rsidRPr="00563716">
        <w:rPr>
          <w:sz w:val="16"/>
        </w:rPr>
        <w:t xml:space="preserve">]." He said the news was "frustrating", because it relied on "self-serving sources". The New York Times piece was written by one of the journalists who first exposed the existence of a White House "kill list", in May. </w:t>
      </w:r>
      <w:r w:rsidRPr="00563716">
        <w:rPr>
          <w:rStyle w:val="StyleBoldUnderline"/>
        </w:rPr>
        <w:t xml:space="preserve">The ACLU is currently involved in a legal battle with the US government over the legal memo underlying the controversial targeted killing </w:t>
      </w:r>
      <w:proofErr w:type="spellStart"/>
      <w:r w:rsidRPr="00563716">
        <w:rPr>
          <w:rStyle w:val="StyleBoldUnderline"/>
        </w:rPr>
        <w:t>programme</w:t>
      </w:r>
      <w:proofErr w:type="spellEnd"/>
      <w:r w:rsidRPr="00563716">
        <w:rPr>
          <w:rStyle w:val="StyleBoldUnderline"/>
        </w:rPr>
        <w:t>, the basis for drone strikes that have killed American citizens and the process by which individuals are placed on the kill list.</w:t>
      </w:r>
      <w:r w:rsidRPr="00563716">
        <w:rPr>
          <w:sz w:val="16"/>
        </w:rPr>
        <w:t xml:space="preserve"> </w:t>
      </w:r>
      <w:proofErr w:type="spellStart"/>
      <w:r w:rsidRPr="00563716">
        <w:rPr>
          <w:sz w:val="16"/>
        </w:rPr>
        <w:t>Jaffer</w:t>
      </w:r>
      <w:proofErr w:type="spellEnd"/>
      <w:r w:rsidRPr="00563716">
        <w:rPr>
          <w:sz w:val="16"/>
        </w:rPr>
        <w:t xml:space="preserve"> said it was impossible to make a </w:t>
      </w:r>
      <w:proofErr w:type="spellStart"/>
      <w:r w:rsidRPr="00563716">
        <w:rPr>
          <w:sz w:val="16"/>
        </w:rPr>
        <w:t>judgement</w:t>
      </w:r>
      <w:proofErr w:type="spellEnd"/>
      <w:r w:rsidRPr="00563716">
        <w:rPr>
          <w:sz w:val="16"/>
        </w:rPr>
        <w:t xml:space="preserve"> about whether the "rulebook" being discussed, according to the Times, was legal or illegal. "It is frustrating how we are reliant on self-serving leaks" said </w:t>
      </w:r>
      <w:proofErr w:type="spellStart"/>
      <w:r w:rsidRPr="00563716">
        <w:rPr>
          <w:sz w:val="16"/>
        </w:rPr>
        <w:t>Jaffer</w:t>
      </w:r>
      <w:proofErr w:type="spellEnd"/>
      <w:r w:rsidRPr="00563716">
        <w:rPr>
          <w:sz w:val="16"/>
        </w:rPr>
        <w:t>. "We are left with interpreting shadows cast on the wall. The terms that are being used by these officials are undefined, malleable and without definition. It is impossible to know whether they are talking about something lawful or unlawful.</w:t>
      </w:r>
    </w:p>
    <w:p w:rsidR="00C97BC3" w:rsidRPr="00C97BC3" w:rsidRDefault="00C97BC3" w:rsidP="00C97BC3"/>
    <w:p w:rsidR="00E327AD" w:rsidRDefault="00E327AD" w:rsidP="00E327AD"/>
    <w:p w:rsidR="00E327AD" w:rsidRDefault="00E327AD" w:rsidP="00E327AD">
      <w:pPr>
        <w:pStyle w:val="Heading3"/>
      </w:pPr>
      <w:r>
        <w:lastRenderedPageBreak/>
        <w:t>Moving Doesn’t Solve</w:t>
      </w:r>
    </w:p>
    <w:p w:rsidR="00E327AD" w:rsidRPr="00757E5D" w:rsidRDefault="00E327AD" w:rsidP="00E327AD">
      <w:pPr>
        <w:pStyle w:val="Heading4"/>
      </w:pPr>
      <w:r>
        <w:t>Moving detainees to the US doesn’t give them any additional right</w:t>
      </w:r>
    </w:p>
    <w:p w:rsidR="00E327AD" w:rsidRDefault="00E327AD" w:rsidP="00E327AD">
      <w:r w:rsidRPr="003F3E0F">
        <w:rPr>
          <w:rStyle w:val="StyleStyleBold12pt"/>
        </w:rPr>
        <w:t>Spencer et al. 5</w:t>
      </w:r>
      <w:r w:rsidRPr="003F3E0F">
        <w:t xml:space="preserve"> (Jack, Jack Spencer oversees Heritage Foundation research on a wide range of domestic economic issues as director of the Roe Institute for Economic Policy Studies. Those topics include federal spending, taxes, energy and environment, regulation and retirement savings., Senior Research Fellow for Russian and Eurasian Studies and International Energy Policy, The Kathryn and Shelby </w:t>
      </w:r>
      <w:proofErr w:type="spellStart"/>
      <w:r w:rsidRPr="003F3E0F">
        <w:t>Cullom</w:t>
      </w:r>
      <w:proofErr w:type="spellEnd"/>
      <w:r w:rsidRPr="003F3E0F">
        <w:t xml:space="preserve"> Davis Institute for International Studies Douglas and Sarah Allison Center for Foreign Policy Studies Ariel Cohen brings firsthand knowledge of the former Soviet Union and the Middle East through a wide range of studies, covering issues such as economic development and political reform in the former Soviet republics, U.S. energy security, the global War on Terrorism and the continuing conflict in the Middle East., James Phillips is the Senior Research Fellow for Middle Eastern Affairs at the Douglas and Sarah Allison Center for Foreign Policy Studies at The Heritage Foundation. He has written extensively on Middle Eastern issues and international terrorism since 1978., Analyst Heritage Foundation -&gt; Defense and National Security, “No Good Reason To Close Gitmo,” The Heritage Foundation, June 14, 2005, http://www.heritage.org/research/reports/2005/06/no-good-reason-to-close-gitmo)</w:t>
      </w:r>
      <w:r w:rsidRPr="003F3E0F">
        <w:rPr>
          <w:rStyle w:val="StyleStyleBold12pt"/>
          <w:sz w:val="16"/>
        </w:rPr>
        <w:t xml:space="preserve"> </w:t>
      </w:r>
      <w:r w:rsidRPr="003F3E0F">
        <w:t>SS</w:t>
      </w:r>
    </w:p>
    <w:p w:rsidR="00E327AD" w:rsidRDefault="00E327AD" w:rsidP="00E327AD">
      <w:r w:rsidRPr="00757E5D">
        <w:rPr>
          <w:rStyle w:val="StyleBoldUnderline"/>
        </w:rPr>
        <w:t>Moving the detainees within the continental United States will not give them additional rights because Guantanamo Bay is already considered sufficiently under U.S. control to provide rights to them</w:t>
      </w:r>
      <w:proofErr w:type="gramStart"/>
      <w:r w:rsidRPr="00757E5D">
        <w:t>.[</w:t>
      </w:r>
      <w:proofErr w:type="gramEnd"/>
      <w:r w:rsidRPr="00757E5D">
        <w:t xml:space="preserve">6] After the </w:t>
      </w:r>
      <w:proofErr w:type="spellStart"/>
      <w:r w:rsidRPr="00757E5D">
        <w:t>Rasul</w:t>
      </w:r>
      <w:proofErr w:type="spellEnd"/>
      <w:r w:rsidRPr="00757E5D">
        <w:t xml:space="preserve"> opinion</w:t>
      </w:r>
      <w:r w:rsidRPr="00757E5D">
        <w:rPr>
          <w:rStyle w:val="StyleBoldUnderline"/>
        </w:rPr>
        <w:t xml:space="preserve">, the detainees and the U.S. government will have the same legal advantages and disadvantages within the U.S. as they do at Guantanamo Bay. </w:t>
      </w:r>
      <w:r w:rsidRPr="00757E5D">
        <w:t>There are no compelling legal reasons to move the detainees and close Guantanamo Bay.</w:t>
      </w:r>
    </w:p>
    <w:p w:rsidR="001A171D" w:rsidRDefault="001A171D" w:rsidP="00E327AD"/>
    <w:p w:rsidR="001A171D" w:rsidRDefault="00770217" w:rsidP="00770217">
      <w:pPr>
        <w:pStyle w:val="Heading3"/>
      </w:pPr>
      <w:proofErr w:type="spellStart"/>
      <w:r>
        <w:lastRenderedPageBreak/>
        <w:t>ILaw</w:t>
      </w:r>
      <w:proofErr w:type="spellEnd"/>
      <w:r>
        <w:t xml:space="preserve"> Doesn’t Solve</w:t>
      </w:r>
    </w:p>
    <w:p w:rsidR="00770217" w:rsidRDefault="00770217" w:rsidP="00770217">
      <w:pPr>
        <w:pStyle w:val="Heading4"/>
      </w:pPr>
      <w:r>
        <w:t>Humans rights treaties don’t solve in repressive regimes</w:t>
      </w:r>
    </w:p>
    <w:p w:rsidR="00770217" w:rsidRDefault="00770217" w:rsidP="00770217">
      <w:r w:rsidRPr="00770217">
        <w:rPr>
          <w:rStyle w:val="StyleStyleBold12pt"/>
        </w:rPr>
        <w:t>HAFNER-BURTON</w:t>
      </w:r>
      <w:r>
        <w:rPr>
          <w:rStyle w:val="StyleBoldUnderline"/>
        </w:rPr>
        <w:t>,</w:t>
      </w:r>
      <w:r>
        <w:t xml:space="preserve"> Woodrow Wilson School of Public and International Affairs and Department of Politics, Princeton University </w:t>
      </w:r>
      <w:r w:rsidRPr="00770217">
        <w:rPr>
          <w:rStyle w:val="StyleStyleBold12pt"/>
        </w:rPr>
        <w:t>and TSUTSUI,</w:t>
      </w:r>
      <w:r w:rsidRPr="0034112A">
        <w:rPr>
          <w:rStyle w:val="StyleBoldUnderline"/>
        </w:rPr>
        <w:t xml:space="preserve"> </w:t>
      </w:r>
      <w:r w:rsidRPr="0034112A">
        <w:t>prof @</w:t>
      </w:r>
      <w:r>
        <w:rPr>
          <w:rStyle w:val="StyleBoldUnderline"/>
        </w:rPr>
        <w:t xml:space="preserve"> </w:t>
      </w:r>
      <w:r>
        <w:t>University of Michigan</w:t>
      </w:r>
      <w:r w:rsidRPr="00770217">
        <w:rPr>
          <w:rStyle w:val="StyleStyleBold12pt"/>
        </w:rPr>
        <w:t xml:space="preserve"> 2007</w:t>
      </w:r>
      <w:r>
        <w:t xml:space="preserve"> (Emilie M. and </w:t>
      </w:r>
      <w:proofErr w:type="spellStart"/>
      <w:r>
        <w:t>Kiyoteru</w:t>
      </w:r>
      <w:proofErr w:type="spellEnd"/>
      <w:r>
        <w:t xml:space="preserve">, “Justice Lost! The Failure of International Human Rights Law </w:t>
      </w:r>
      <w:proofErr w:type="gramStart"/>
      <w:r>
        <w:t>To</w:t>
      </w:r>
      <w:proofErr w:type="gramEnd"/>
      <w:r>
        <w:t xml:space="preserve"> Matter Where Needed Most” Journal of peace research vol. 44 </w:t>
      </w:r>
      <w:proofErr w:type="spellStart"/>
      <w:r>
        <w:t>num</w:t>
      </w:r>
      <w:proofErr w:type="spellEnd"/>
      <w:r>
        <w:t xml:space="preserve"> 4)  </w:t>
      </w:r>
    </w:p>
    <w:p w:rsidR="00770217" w:rsidRDefault="00770217" w:rsidP="00770217"/>
    <w:p w:rsidR="00770217" w:rsidRPr="00B66DBF" w:rsidRDefault="00770217" w:rsidP="00770217">
      <w:r w:rsidRPr="003511AF">
        <w:rPr>
          <w:rStyle w:val="underline"/>
        </w:rPr>
        <w:t>Despite</w:t>
      </w:r>
      <w:r w:rsidRPr="003511AF">
        <w:rPr>
          <w:sz w:val="16"/>
        </w:rPr>
        <w:t xml:space="preserve"> recent </w:t>
      </w:r>
      <w:r w:rsidRPr="003511AF">
        <w:rPr>
          <w:rStyle w:val="underline"/>
        </w:rPr>
        <w:t>skepticism, scholars</w:t>
      </w:r>
      <w:r w:rsidRPr="003511AF">
        <w:rPr>
          <w:sz w:val="16"/>
        </w:rPr>
        <w:t xml:space="preserve"> of international relations, law, and sociology </w:t>
      </w:r>
      <w:r w:rsidRPr="003511AF">
        <w:rPr>
          <w:rStyle w:val="underline"/>
        </w:rPr>
        <w:t>have long argued that laws can make a difference,</w:t>
      </w:r>
      <w:r w:rsidRPr="003511AF">
        <w:rPr>
          <w:sz w:val="16"/>
        </w:rPr>
        <w:t xml:space="preserve"> and hope for improvement is common (</w:t>
      </w:r>
      <w:proofErr w:type="spellStart"/>
      <w:r w:rsidRPr="003511AF">
        <w:rPr>
          <w:sz w:val="16"/>
        </w:rPr>
        <w:t>Landman</w:t>
      </w:r>
      <w:proofErr w:type="spellEnd"/>
      <w:r w:rsidRPr="003511AF">
        <w:rPr>
          <w:sz w:val="16"/>
        </w:rPr>
        <w:t xml:space="preserve">, 2005; see </w:t>
      </w:r>
      <w:proofErr w:type="spellStart"/>
      <w:r w:rsidRPr="003511AF">
        <w:rPr>
          <w:sz w:val="16"/>
        </w:rPr>
        <w:t>Hafner</w:t>
      </w:r>
      <w:proofErr w:type="spellEnd"/>
      <w:r w:rsidRPr="003511AF">
        <w:rPr>
          <w:sz w:val="16"/>
        </w:rPr>
        <w:t xml:space="preserve">-Burton &amp; Ron, 2006). </w:t>
      </w:r>
      <w:r w:rsidRPr="003511AF">
        <w:rPr>
          <w:rStyle w:val="underline"/>
        </w:rPr>
        <w:t>Many</w:t>
      </w:r>
      <w:r w:rsidRPr="003511AF">
        <w:rPr>
          <w:sz w:val="16"/>
        </w:rPr>
        <w:t xml:space="preserve"> politicians and nongovernmental activists also </w:t>
      </w:r>
      <w:r w:rsidRPr="003511AF">
        <w:rPr>
          <w:rStyle w:val="underline"/>
        </w:rPr>
        <w:t>believe that human rights laws initiate processes and dialogues that involve learning over time</w:t>
      </w:r>
      <w:r w:rsidRPr="003511AF">
        <w:rPr>
          <w:sz w:val="16"/>
        </w:rPr>
        <w:t xml:space="preserve"> and, through learning, the eventual change in belief about rational or appropriate actions (Abbott &amp; </w:t>
      </w:r>
      <w:proofErr w:type="spellStart"/>
      <w:r w:rsidRPr="003511AF">
        <w:rPr>
          <w:sz w:val="16"/>
        </w:rPr>
        <w:t>Snidal</w:t>
      </w:r>
      <w:proofErr w:type="spellEnd"/>
      <w:r w:rsidRPr="003511AF">
        <w:rPr>
          <w:sz w:val="16"/>
        </w:rPr>
        <w:t>, 2000). They provide rules and organizational structures that constrain national sovereignty, serving as justification and a forum for action that can shape governments’ political interests and belief about appropriate actions (</w:t>
      </w:r>
      <w:proofErr w:type="spellStart"/>
      <w:r w:rsidRPr="003511AF">
        <w:rPr>
          <w:sz w:val="16"/>
        </w:rPr>
        <w:t>Chayes</w:t>
      </w:r>
      <w:proofErr w:type="spellEnd"/>
      <w:r w:rsidRPr="003511AF">
        <w:rPr>
          <w:sz w:val="16"/>
        </w:rPr>
        <w:t xml:space="preserve"> &amp; </w:t>
      </w:r>
      <w:proofErr w:type="spellStart"/>
      <w:r w:rsidRPr="003511AF">
        <w:rPr>
          <w:sz w:val="16"/>
        </w:rPr>
        <w:t>Chayes</w:t>
      </w:r>
      <w:proofErr w:type="spellEnd"/>
      <w:r w:rsidRPr="003511AF">
        <w:rPr>
          <w:sz w:val="16"/>
        </w:rPr>
        <w:t xml:space="preserve">, 1998; Franck, 1988; Lutz &amp; </w:t>
      </w:r>
      <w:proofErr w:type="spellStart"/>
      <w:r w:rsidRPr="003511AF">
        <w:rPr>
          <w:sz w:val="16"/>
        </w:rPr>
        <w:t>Sikkink</w:t>
      </w:r>
      <w:proofErr w:type="spellEnd"/>
      <w:r w:rsidRPr="003511AF">
        <w:rPr>
          <w:sz w:val="16"/>
        </w:rPr>
        <w:t>, 2000). And persuasive accounts argue that governments ratify human rights treaties, not always as symbolic acts, but also as expressions of preference for reform (Simmons, 2006). By almost all such accounts, if human rights laws matter for political reform, they will take time to be of importance, as belief change and capacity-building for implementation are unlikely to be easy or immediate and may well happen in fits and starts (</w:t>
      </w:r>
      <w:proofErr w:type="spellStart"/>
      <w:r w:rsidRPr="003511AF">
        <w:rPr>
          <w:sz w:val="16"/>
        </w:rPr>
        <w:t>Chayes</w:t>
      </w:r>
      <w:proofErr w:type="spellEnd"/>
      <w:r w:rsidRPr="003511AF">
        <w:rPr>
          <w:sz w:val="16"/>
        </w:rPr>
        <w:t xml:space="preserve"> &amp; </w:t>
      </w:r>
      <w:proofErr w:type="spellStart"/>
      <w:r w:rsidRPr="003511AF">
        <w:rPr>
          <w:sz w:val="16"/>
        </w:rPr>
        <w:t>Chayes</w:t>
      </w:r>
      <w:proofErr w:type="spellEnd"/>
      <w:r w:rsidRPr="003511AF">
        <w:rPr>
          <w:sz w:val="16"/>
        </w:rPr>
        <w:t xml:space="preserve">, 1993). </w:t>
      </w:r>
      <w:r w:rsidRPr="003511AF">
        <w:rPr>
          <w:rStyle w:val="underline"/>
        </w:rPr>
        <w:t>Theories of compliance, however, are to some extent divorced from research. Current findings largely emphasize that treaties work in some cases – democracies. But these studies largely ignore the dynamics of compliance. This is troubling because the human rights regime was created precisely to stop outbreaks of extreme violence among the world’s worst abusers</w:t>
      </w:r>
      <w:r w:rsidRPr="003511AF">
        <w:rPr>
          <w:sz w:val="16"/>
        </w:rPr>
        <w:t xml:space="preserve">, and its founders knew this process would take time. Perhaps researchers are finding that treaties matter most on the margins because studies are not taking the dynamics of compliance seriously. Maybe repressive autocrats simply need more time to come under the sway of international laws and build capacity than other, more democratic, states. </w:t>
      </w:r>
    </w:p>
    <w:p w:rsidR="00770217" w:rsidRPr="00770217" w:rsidRDefault="00770217" w:rsidP="00770217"/>
    <w:p w:rsidR="001A171D" w:rsidRPr="00757E5D" w:rsidRDefault="001A171D" w:rsidP="00E327AD">
      <w:pPr>
        <w:rPr>
          <w:rStyle w:val="StyleBoldUnderline"/>
        </w:rPr>
      </w:pPr>
    </w:p>
    <w:p w:rsidR="00E327AD" w:rsidRPr="00E327AD" w:rsidRDefault="00E327AD" w:rsidP="00E327AD"/>
    <w:p w:rsidR="005C5BA9" w:rsidRDefault="005C5BA9" w:rsidP="005C5BA9">
      <w:pPr>
        <w:pStyle w:val="Heading2"/>
      </w:pPr>
      <w:r>
        <w:lastRenderedPageBreak/>
        <w:t>Imperialism Advantage</w:t>
      </w:r>
    </w:p>
    <w:p w:rsidR="009143B5" w:rsidRDefault="009143B5" w:rsidP="009143B5">
      <w:pPr>
        <w:pStyle w:val="Heading3"/>
      </w:pPr>
      <w:r>
        <w:lastRenderedPageBreak/>
        <w:t>Inevitable</w:t>
      </w:r>
    </w:p>
    <w:p w:rsidR="009143B5" w:rsidRDefault="009143B5" w:rsidP="009143B5">
      <w:pPr>
        <w:pStyle w:val="Heading4"/>
      </w:pPr>
      <w:r>
        <w:t>US Imperialism Inevitable- History shows</w:t>
      </w:r>
    </w:p>
    <w:p w:rsidR="009143B5" w:rsidRDefault="009143B5" w:rsidP="009143B5">
      <w:proofErr w:type="spellStart"/>
      <w:r w:rsidRPr="002A6C24">
        <w:rPr>
          <w:rStyle w:val="StyleStyleBold12pt"/>
        </w:rPr>
        <w:t>Khodaee</w:t>
      </w:r>
      <w:proofErr w:type="spellEnd"/>
      <w:r w:rsidRPr="002A6C24">
        <w:rPr>
          <w:rStyle w:val="StyleStyleBold12pt"/>
        </w:rPr>
        <w:t xml:space="preserve"> 11</w:t>
      </w:r>
      <w:r>
        <w:t xml:space="preserve"> </w:t>
      </w:r>
      <w:r w:rsidRPr="009A6A56">
        <w:t>(</w:t>
      </w:r>
      <w:proofErr w:type="spellStart"/>
      <w:r w:rsidRPr="009A6A56">
        <w:t>Esfandiar</w:t>
      </w:r>
      <w:proofErr w:type="spellEnd"/>
      <w:r w:rsidRPr="009A6A56">
        <w:t xml:space="preserve">, American Studies at Tehran University, “Is imperialism Inevitable for America?” July 19, 2011, </w:t>
      </w:r>
      <w:hyperlink r:id="rId56" w:history="1">
        <w:r w:rsidRPr="009A6A56">
          <w:rPr>
            <w:rStyle w:val="Hyperlink"/>
          </w:rPr>
          <w:t>http://peace.blog.com/2011/07/19/imperialism/</w:t>
        </w:r>
      </w:hyperlink>
      <w:r>
        <w:t>)</w:t>
      </w:r>
    </w:p>
    <w:p w:rsidR="009143B5" w:rsidRDefault="009143B5" w:rsidP="009143B5"/>
    <w:p w:rsidR="009143B5" w:rsidRPr="001722B1" w:rsidRDefault="009143B5" w:rsidP="009143B5">
      <w:pPr>
        <w:rPr>
          <w:sz w:val="14"/>
        </w:rPr>
      </w:pPr>
      <w:r w:rsidRPr="009A6A56">
        <w:rPr>
          <w:rStyle w:val="StyleBoldUnderline"/>
        </w:rPr>
        <w:t>Imperialism takes root from human nature</w:t>
      </w:r>
      <w:r w:rsidRPr="001722B1">
        <w:rPr>
          <w:sz w:val="14"/>
        </w:rPr>
        <w:t xml:space="preserve">. </w:t>
      </w:r>
      <w:r w:rsidRPr="009A6A56">
        <w:rPr>
          <w:rStyle w:val="StyleBoldUnderline"/>
        </w:rPr>
        <w:t>In history we see whenever a country had the power to expand its domination, it never hesitated</w:t>
      </w:r>
      <w:r w:rsidRPr="001722B1">
        <w:rPr>
          <w:sz w:val="14"/>
        </w:rPr>
        <w:t xml:space="preserve">. Historical examples are: Roman, Persian, Ottoman, Japanese, Chinese, French, Spanish, English, Portugal and Mongol Empires. </w:t>
      </w:r>
      <w:r w:rsidRPr="009A6A56">
        <w:rPr>
          <w:rStyle w:val="StyleBoldUnderline"/>
        </w:rPr>
        <w:t>Today American Empire is a live example having all the common features of previous Empires.</w:t>
      </w:r>
      <w:r w:rsidRPr="001722B1">
        <w:rPr>
          <w:sz w:val="14"/>
        </w:rPr>
        <w:t xml:space="preserve"> Some common features of all Empires are: All these Empires have a clear date for emergence and a final date of weakness or even vanishing. For Example the Soviet Union Empire was born in the beginning of the twentieth century and collapsed in the end of the same century in 1991. </w:t>
      </w:r>
      <w:r w:rsidRPr="009A6A56">
        <w:rPr>
          <w:rStyle w:val="StyleBoldUnderline"/>
        </w:rPr>
        <w:t xml:space="preserve">All </w:t>
      </w:r>
      <w:r w:rsidRPr="001722B1">
        <w:rPr>
          <w:sz w:val="14"/>
        </w:rPr>
        <w:t xml:space="preserve">above mentioned </w:t>
      </w:r>
      <w:r w:rsidRPr="009A6A56">
        <w:rPr>
          <w:rStyle w:val="StyleBoldUnderline"/>
        </w:rPr>
        <w:t>Empires expanded to the point they could afford, and then declined.</w:t>
      </w:r>
      <w:r w:rsidRPr="001722B1">
        <w:rPr>
          <w:sz w:val="14"/>
        </w:rPr>
        <w:t xml:space="preserve"> </w:t>
      </w:r>
      <w:r w:rsidRPr="009A6A56">
        <w:rPr>
          <w:rStyle w:val="StyleBoldUnderline"/>
        </w:rPr>
        <w:t>The “balance of power” theory presents a good perception. It reveals the fact that an imperialist power goes forward to the point that domestic and foreign pressure stops or remove it.</w:t>
      </w:r>
      <w:r>
        <w:rPr>
          <w:rStyle w:val="StyleBoldUnderline"/>
        </w:rPr>
        <w:t xml:space="preserve"> </w:t>
      </w:r>
      <w:r w:rsidRPr="009A6A56">
        <w:rPr>
          <w:rStyle w:val="StyleBoldUnderline"/>
        </w:rPr>
        <w:t>Some of these Imperialist powers</w:t>
      </w:r>
      <w:r w:rsidRPr="001722B1">
        <w:rPr>
          <w:sz w:val="14"/>
        </w:rPr>
        <w:t xml:space="preserve"> like the Soviet Union and America besides their realistic interests in Imperialism, </w:t>
      </w:r>
      <w:r w:rsidRPr="009A6A56">
        <w:rPr>
          <w:rStyle w:val="StyleBoldUnderline"/>
        </w:rPr>
        <w:t>have</w:t>
      </w:r>
      <w:r w:rsidRPr="001722B1">
        <w:rPr>
          <w:sz w:val="14"/>
        </w:rPr>
        <w:t xml:space="preserve"> also </w:t>
      </w:r>
      <w:r w:rsidRPr="009A6A56">
        <w:rPr>
          <w:rStyle w:val="StyleBoldUnderline"/>
        </w:rPr>
        <w:t>ideological bases.</w:t>
      </w:r>
      <w:r w:rsidRPr="001722B1">
        <w:rPr>
          <w:sz w:val="14"/>
        </w:rPr>
        <w:t xml:space="preserve"> The Soviet Union tried to expand Communism; America is trying to expand Capitalism. Today the United States of America both in realistic and idealistic point of view has chosen an Imperialistic way of dealing other countries. From the realistic point of view, America needs new markets to help its economy proceed, also for the sake of security America resorts to intervention in four corners of the world. In idealistic point of view American decision makers believe Capitalism through democracy is the best way for governing human societies. They sometimes use this ideology as a pretext for their realistic benefits. They know that any capitalist democracy in any corner of the world meets their interest and they have fewer problems with democracies around the world. For example Japan, Germany and Italy are no longer a threat to American security. So are India, Pakistan and South Africa. But countries like Iran, Venezuela and Sudan which are not in the realm of their alleged democracy will never meet their security standards. After the terrorist attack of 11 September 2001, US found concrete security excuses to militarily intervening Afghanistan and Iraq. </w:t>
      </w:r>
      <w:r w:rsidRPr="00DF5E7D">
        <w:rPr>
          <w:rStyle w:val="StyleBoldUnderline"/>
        </w:rPr>
        <w:t>Imperialism is inevitable for America because it roots in American history and culture. From its early days of being English colonies America has never stopped expanding.</w:t>
      </w:r>
      <w:r w:rsidRPr="001722B1">
        <w:rPr>
          <w:sz w:val="14"/>
        </w:rPr>
        <w:t xml:space="preserve"> The first victims were native Indians who lost their lands. </w:t>
      </w:r>
      <w:proofErr w:type="gramStart"/>
      <w:r w:rsidRPr="001722B1">
        <w:rPr>
          <w:sz w:val="14"/>
        </w:rPr>
        <w:t>Then the French colonies in America, then the Britain Kingdom and then the Mexico which lost Texas, Arizona and New Mexico.</w:t>
      </w:r>
      <w:proofErr w:type="gramEnd"/>
      <w:r w:rsidRPr="001722B1">
        <w:rPr>
          <w:sz w:val="14"/>
        </w:rPr>
        <w:t xml:space="preserve"> From 1850s to 1890s because of civil war between the two systems of Capitalism and Slavery and then the Reconstruction, American expansion came to a halt. In 1898 America emerged in a full imperialistic appearance to defeat the frustrated Spain and gain Filipinas in Far East Asia. During the twentieth century the United States in an average of less than a year (nearly every 10 month) has </w:t>
      </w:r>
      <w:proofErr w:type="gramStart"/>
      <w:r w:rsidRPr="001722B1">
        <w:rPr>
          <w:sz w:val="14"/>
        </w:rPr>
        <w:t>intervened</w:t>
      </w:r>
      <w:proofErr w:type="gramEnd"/>
      <w:r w:rsidRPr="001722B1">
        <w:rPr>
          <w:sz w:val="14"/>
        </w:rPr>
        <w:t xml:space="preserve"> a country. You can’t find a country in the world which America hasn’t attacked, intervened or at least performed a quota. Imagine an Iraqi citizen living in 1607 in Baghdad accidently learns about the establishment of a new English colony in thousands of kilometers far west. He never could believe four hundred years later (in 2003) the same colony as a superpower would change the fate of his country and remove his president (Saddam). </w:t>
      </w:r>
      <w:r w:rsidRPr="001962A6">
        <w:rPr>
          <w:rStyle w:val="StyleBoldUnderline"/>
        </w:rPr>
        <w:t>America will never give up its Imperialism nature, unless the balance of power blocks it.</w:t>
      </w:r>
      <w:r w:rsidRPr="001722B1">
        <w:rPr>
          <w:sz w:val="14"/>
        </w:rPr>
        <w:t xml:space="preserve"> Today, after the cold war and at the advent of globalization the A twinkle of hope is the multinational treaties between groups of countries. Through these treaties may be in the future they can defend themselves. </w:t>
      </w:r>
    </w:p>
    <w:p w:rsidR="009143B5" w:rsidRPr="009143B5" w:rsidRDefault="009143B5" w:rsidP="009143B5"/>
    <w:p w:rsidR="009143B5" w:rsidRPr="009143B5" w:rsidRDefault="009143B5" w:rsidP="009143B5"/>
    <w:p w:rsidR="005C5BA9" w:rsidRDefault="005C5BA9" w:rsidP="005C5BA9">
      <w:pPr>
        <w:pStyle w:val="Heading3"/>
      </w:pPr>
      <w:r>
        <w:lastRenderedPageBreak/>
        <w:t>Doesn’t Solve</w:t>
      </w:r>
    </w:p>
    <w:p w:rsidR="005C5BA9" w:rsidRDefault="005C5BA9" w:rsidP="005C5BA9">
      <w:pPr>
        <w:pStyle w:val="Heading4"/>
      </w:pPr>
      <w:r w:rsidRPr="00F454FB">
        <w:t xml:space="preserve">No solvency – </w:t>
      </w:r>
      <w:r>
        <w:t xml:space="preserve">Guantanamo showcases </w:t>
      </w:r>
      <w:r w:rsidRPr="00F454FB">
        <w:t>U.S. imperialism</w:t>
      </w:r>
      <w:r>
        <w:t>, but closure doesn’t overcome alt causes</w:t>
      </w:r>
    </w:p>
    <w:p w:rsidR="005C5BA9" w:rsidRPr="00F454FB" w:rsidRDefault="005C5BA9" w:rsidP="005C5BA9">
      <w:proofErr w:type="gramStart"/>
      <w:r w:rsidRPr="002A673D">
        <w:rPr>
          <w:rStyle w:val="StyleStyleBold12pt"/>
        </w:rPr>
        <w:t>Greenberg, 12</w:t>
      </w:r>
      <w:r>
        <w:t xml:space="preserve"> (Karen J., historian, professor, and author.</w:t>
      </w:r>
      <w:proofErr w:type="gramEnd"/>
      <w:r>
        <w:t xml:space="preserve"> She is Director of the Center on National Security at Fordham University's School of Law, Imagining a world without Guantanamo, January 12, 2012, Online, Washington Post Opinions, </w:t>
      </w:r>
      <w:hyperlink r:id="rId57" w:history="1">
        <w:r w:rsidRPr="0085566C">
          <w:rPr>
            <w:rStyle w:val="Hyperlink"/>
          </w:rPr>
          <w:t>http://articles.washingtonpost.com/2012-01-12/opinions/35438031_1_detainees-guantanamo-bay-indefinite-detention</w:t>
        </w:r>
      </w:hyperlink>
      <w:r>
        <w:t>, accessed 7/27/13) PE</w:t>
      </w:r>
    </w:p>
    <w:p w:rsidR="005C5BA9" w:rsidRDefault="005C5BA9" w:rsidP="005C5BA9">
      <w:pPr>
        <w:rPr>
          <w:rStyle w:val="StyleBoldUnderline"/>
          <w:sz w:val="12"/>
        </w:rPr>
      </w:pPr>
      <w:r>
        <w:rPr>
          <w:rStyle w:val="StyleBoldUnderline"/>
        </w:rPr>
        <w:t xml:space="preserve">Without Guantanamo, there would be no focal point that so readily called to mind the U.S. role in the war on terror. </w:t>
      </w:r>
      <w:r w:rsidRPr="001820A6">
        <w:t>There would be no one place that encapsulated the errant journey that the nation began in the wake of 9/11, the startling deviation from law and process, from the self-identity of America as law-abiding, confident and fair. The absence of Guantanamo — this one term that evokes so much — would have meant that the United States had not chosen the easy out.</w:t>
      </w:r>
      <w:r w:rsidRPr="001820A6">
        <w:rPr>
          <w:rStyle w:val="StyleBoldUnderline"/>
          <w:sz w:val="12"/>
        </w:rPr>
        <w:t xml:space="preserve">¶ </w:t>
      </w:r>
      <w:r w:rsidRPr="001820A6">
        <w:rPr>
          <w:rStyle w:val="StyleBoldUnderline"/>
        </w:rPr>
        <w:t>Had there been no Guantanamo, the nation would have had to confront the issues that continue to haunt us</w:t>
      </w:r>
      <w:r>
        <w:t>: the ability of the Constitution to deal with 21st-century enemies; the strengths and weaknesses of our intelligence services; the uncertainty of who is an enemy and who is not. Without Guantanamo, the country’s leaders would have had to create aboveboard policies that would not have led us into a state of perpetual limbo, now codified by Congress and supported by the president in the form of indefinite detention and military detention for foreign terrorism suspects.</w:t>
      </w:r>
      <w:r w:rsidRPr="001820A6">
        <w:rPr>
          <w:sz w:val="12"/>
        </w:rPr>
        <w:t xml:space="preserve">¶ </w:t>
      </w:r>
      <w:r>
        <w:t xml:space="preserve">With no Guantanamo, </w:t>
      </w:r>
      <w:r w:rsidRPr="001820A6">
        <w:rPr>
          <w:rStyle w:val="StyleBoldUnderline"/>
        </w:rPr>
        <w:t xml:space="preserve">there would still be much to trouble us: the war in Iraq and the lies that got us there, the losses in Afghanistan, the overstepping of the security state into conversations, </w:t>
      </w:r>
      <w:r>
        <w:t xml:space="preserve">virtual and otherwise. But there wouldn’t be a glaring badge of shame on the United States. Nor would there be a ready symbol of the country’s willingness to allow national security to trump the rule of law. Without Guantanamo, </w:t>
      </w:r>
      <w:r w:rsidRPr="001820A6">
        <w:rPr>
          <w:rStyle w:val="StyleBoldUnderline"/>
        </w:rPr>
        <w:t>our moral compass wouldn’t have been so visibly hijacked.</w:t>
      </w:r>
      <w:r w:rsidRPr="001820A6">
        <w:rPr>
          <w:rStyle w:val="StyleBoldUnderline"/>
          <w:sz w:val="12"/>
        </w:rPr>
        <w:t xml:space="preserve">¶ </w:t>
      </w:r>
    </w:p>
    <w:p w:rsidR="00277D5C" w:rsidRDefault="00277D5C" w:rsidP="005C5BA9">
      <w:pPr>
        <w:rPr>
          <w:rStyle w:val="StyleBoldUnderline"/>
          <w:sz w:val="12"/>
        </w:rPr>
      </w:pPr>
    </w:p>
    <w:p w:rsidR="00277D5C" w:rsidRPr="00C838FE" w:rsidRDefault="00277D5C" w:rsidP="00277D5C">
      <w:pPr>
        <w:pStyle w:val="Heading4"/>
      </w:pPr>
      <w:r w:rsidRPr="00C838FE">
        <w:t xml:space="preserve">Can’t solve – protests against </w:t>
      </w:r>
      <w:r>
        <w:t>Guantanamo</w:t>
      </w:r>
      <w:r w:rsidRPr="00C838FE">
        <w:t xml:space="preserve"> are political posturing – it’s a symptom rather than a cause</w:t>
      </w:r>
      <w:r>
        <w:t xml:space="preserve"> of imperialism </w:t>
      </w:r>
    </w:p>
    <w:p w:rsidR="00277D5C" w:rsidRDefault="00277D5C" w:rsidP="00277D5C">
      <w:r w:rsidRPr="00E0775C">
        <w:rPr>
          <w:rStyle w:val="StyleStyleBold12pt"/>
        </w:rPr>
        <w:t>O’Neil, 6</w:t>
      </w:r>
      <w:r>
        <w:t xml:space="preserve"> (Brendon, columnist for the Big Issue, a blogger for the Telegraph, and a writer for the Spectator, Editor of Spiked, Guantanamo Bay and the champagne anti-imperialists, March 10, 2006, Online, </w:t>
      </w:r>
      <w:hyperlink r:id="rId58" w:anchor=".UfV6dtJtN2w" w:history="1">
        <w:r w:rsidRPr="006D2059">
          <w:rPr>
            <w:rStyle w:val="Hyperlink"/>
          </w:rPr>
          <w:t>http://www.spiked-online.com/newsite/article/246#.UfV6dtJtN2w</w:t>
        </w:r>
      </w:hyperlink>
      <w:r>
        <w:t>, accessed 7/28/13) PE</w:t>
      </w:r>
    </w:p>
    <w:p w:rsidR="00277D5C" w:rsidRPr="00A7681A" w:rsidRDefault="00277D5C" w:rsidP="00277D5C">
      <w:r w:rsidRPr="00A7681A">
        <w:t xml:space="preserve">The Camp X-Ray prisons at Guantanamo Bay - where 500 men are being held in legal limbo, still unsure whether they are prisoners of war, ‘illegal combatants’ or what - are a common disgrace. They should be shut down, dismantled, sold for scrap, and their inhabitants set free immediately. More to the point, we should challenge the idea that these individuals pose a threat to </w:t>
      </w:r>
      <w:proofErr w:type="spellStart"/>
      <w:r w:rsidRPr="00A7681A">
        <w:t>civilisation</w:t>
      </w:r>
      <w:proofErr w:type="spellEnd"/>
      <w:r w:rsidRPr="00A7681A">
        <w:t xml:space="preserve"> and everything that America and the West hold dear, and that they therefore must be locked up indefinitely and even have their toothbrushes sawn in half. That is the beginning and </w:t>
      </w:r>
      <w:r w:rsidRPr="00A7681A">
        <w:rPr>
          <w:rStyle w:val="StyleBoldUnderline"/>
        </w:rPr>
        <w:t>the</w:t>
      </w:r>
      <w:r w:rsidRPr="00A7681A">
        <w:t xml:space="preserve"> end of my political position on </w:t>
      </w:r>
      <w:r w:rsidRPr="00A7681A">
        <w:rPr>
          <w:rStyle w:val="StyleBoldUnderline"/>
        </w:rPr>
        <w:t>Guantanamo Bay.</w:t>
      </w:r>
      <w:r>
        <w:rPr>
          <w:rStyle w:val="StyleBoldUnderline"/>
          <w:sz w:val="12"/>
        </w:rPr>
        <w:t xml:space="preserve"> </w:t>
      </w:r>
      <w:r w:rsidRPr="00A7681A">
        <w:t xml:space="preserve">And that is why I won’t be signing up any time soon to the fashionable public campaign against Camp X-Ray. That </w:t>
      </w:r>
      <w:r w:rsidRPr="00A7681A">
        <w:rPr>
          <w:rStyle w:val="StyleBoldUnderline"/>
        </w:rPr>
        <w:t>campaign</w:t>
      </w:r>
      <w:r w:rsidRPr="00A7681A">
        <w:t xml:space="preserve"> - whose adherents </w:t>
      </w:r>
      <w:r w:rsidRPr="00A7681A">
        <w:rPr>
          <w:rStyle w:val="StyleBoldUnderline"/>
        </w:rPr>
        <w:t>include</w:t>
      </w:r>
      <w:r>
        <w:rPr>
          <w:rStyle w:val="StyleBoldUnderline"/>
        </w:rPr>
        <w:t>[s]</w:t>
      </w:r>
      <w:r w:rsidRPr="00A7681A">
        <w:rPr>
          <w:rStyle w:val="StyleBoldUnderline"/>
        </w:rPr>
        <w:t xml:space="preserve"> everyone from the Archbishop of Canterbury, to every bicycle-riding liberal</w:t>
      </w:r>
      <w:r w:rsidRPr="00A7681A">
        <w:t xml:space="preserve">s’ </w:t>
      </w:r>
      <w:proofErr w:type="spellStart"/>
      <w:r w:rsidRPr="00A7681A">
        <w:t>favourite</w:t>
      </w:r>
      <w:proofErr w:type="spellEnd"/>
      <w:r w:rsidRPr="00A7681A">
        <w:t xml:space="preserve"> bicycle-riding newsreader, Jon Snow, to the not-especially principled publicity </w:t>
      </w:r>
      <w:proofErr w:type="spellStart"/>
      <w:r w:rsidRPr="00A7681A">
        <w:t>supremo</w:t>
      </w:r>
      <w:proofErr w:type="spellEnd"/>
      <w:r w:rsidRPr="00A7681A">
        <w:t xml:space="preserve"> Max Clifford (who reportedly scored high-profile newspaper interviews for some of the Brits freed from Guantanamo) - is less about getting the prison shut down, and even less about challenging the war on terror that sustains it, than it is about demonstrating the campaigners’ own whiter-than-white credentials to the watching world. </w:t>
      </w:r>
      <w:r w:rsidRPr="00A7681A">
        <w:rPr>
          <w:rStyle w:val="StyleBoldUnderline"/>
        </w:rPr>
        <w:t>Wondering about the strange goings-on at Guantanamo has become a kind of pornography for the chattering classes, and chastising Camp X-Ray a shortcut to showing that you are a good and noble person. It is public protest as narcissistic preening, and anyone interested in challenging the ‘war on terror’ should steer well clear of it.</w:t>
      </w:r>
      <w:r>
        <w:rPr>
          <w:rStyle w:val="StyleBoldUnderline"/>
          <w:sz w:val="12"/>
        </w:rPr>
        <w:t xml:space="preserve"> </w:t>
      </w:r>
      <w:r w:rsidRPr="00A7681A">
        <w:t xml:space="preserve">Guantanamo Bay is everywhere. Even as post-war Afghanistan remains a mess and post-war Iraq becomes an ever-more vacuous and violent state, virtually the only big public debate about Bush and Blair’s military shenanigans focuses on Camp X-Ray. That is weird for two reasons. First, we know what is happening in Afghanistan and Iraq but we are uncertain as to what is happening in Camp X-Ray, which is a highly secretive and closed-off prison; second, </w:t>
      </w:r>
      <w:r w:rsidRPr="00C838FE">
        <w:rPr>
          <w:rStyle w:val="StyleBoldUnderline"/>
        </w:rPr>
        <w:t>Camp X-Ray is a byproduct of the wars in Afghanistan and Iraq, a symptom rather than the cause of American and British military interventionism.</w:t>
      </w:r>
      <w:r>
        <w:rPr>
          <w:rStyle w:val="StyleBoldUnderline"/>
          <w:sz w:val="12"/>
        </w:rPr>
        <w:t xml:space="preserve"> </w:t>
      </w:r>
      <w:r w:rsidRPr="00A7681A">
        <w:t xml:space="preserve">In some ways, it is precisely the secretive nature of </w:t>
      </w:r>
      <w:r w:rsidRPr="00E30772">
        <w:rPr>
          <w:rStyle w:val="StyleBoldUnderline"/>
        </w:rPr>
        <w:t>Camp X-Ray and the fact that it has become</w:t>
      </w:r>
      <w:r w:rsidRPr="00A7681A">
        <w:t xml:space="preserve"> a kind of separate entity, </w:t>
      </w:r>
      <w:r w:rsidRPr="00E30772">
        <w:rPr>
          <w:rStyle w:val="StyleBoldUnderline"/>
        </w:rPr>
        <w:t>dislocated from</w:t>
      </w:r>
      <w:r w:rsidRPr="00A7681A">
        <w:t xml:space="preserve"> its origins in </w:t>
      </w:r>
      <w:r w:rsidRPr="00E30772">
        <w:rPr>
          <w:rStyle w:val="StyleBoldUnderline"/>
        </w:rPr>
        <w:t>the ‘war on terror’,</w:t>
      </w:r>
      <w:r w:rsidRPr="00A7681A">
        <w:t xml:space="preserve"> that makes it attractive to the campaigners: it allows them to indulge a sense of moral righteousness and outrage without having to think too hard about hard facts or the messy political business of taking a public stand against Western interventionism.</w:t>
      </w:r>
    </w:p>
    <w:p w:rsidR="00277D5C" w:rsidRPr="001820A6" w:rsidRDefault="00277D5C" w:rsidP="005C5BA9"/>
    <w:p w:rsidR="005C5BA9" w:rsidRDefault="005C5BA9" w:rsidP="005C5BA9"/>
    <w:p w:rsidR="005C5BA9" w:rsidRDefault="005C5BA9" w:rsidP="005C5BA9">
      <w:pPr>
        <w:pStyle w:val="Heading4"/>
      </w:pPr>
      <w:r>
        <w:t>US should reform GITMO-shutting it down doesn’t solve</w:t>
      </w:r>
    </w:p>
    <w:p w:rsidR="005C5BA9" w:rsidRPr="006D7EE6" w:rsidRDefault="005C5BA9" w:rsidP="005C5BA9">
      <w:pPr>
        <w:rPr>
          <w:sz w:val="14"/>
        </w:rPr>
      </w:pPr>
      <w:r w:rsidRPr="005021EE">
        <w:rPr>
          <w:rStyle w:val="StyleStyleBold12pt"/>
        </w:rPr>
        <w:t>Sun Sentinel 6</w:t>
      </w:r>
      <w:r w:rsidRPr="005021EE">
        <w:rPr>
          <w:sz w:val="14"/>
        </w:rPr>
        <w:t xml:space="preserve"> </w:t>
      </w:r>
      <w:r w:rsidRPr="005021EE">
        <w:t>(</w:t>
      </w:r>
      <w:r w:rsidRPr="005021EE">
        <w:rPr>
          <w:sz w:val="14"/>
        </w:rPr>
        <w:t>Su</w:t>
      </w:r>
      <w:r>
        <w:rPr>
          <w:sz w:val="14"/>
        </w:rPr>
        <w:t>n Sentinel, The Sun Sentinel,</w:t>
      </w:r>
      <w:r w:rsidRPr="005021EE">
        <w:rPr>
          <w:sz w:val="14"/>
        </w:rPr>
        <w:t xml:space="preserve"> owned by the Tribune Company, is the main daily newspaper of Fort Lauderdale, Florida, U.S., and all of Broward County, but circulates throughout South Florida. It is the largest-circulation newspaper in South Florida. The publisher, since 2007, is Howard Greenberg. The editor, since 2011, is Howard </w:t>
      </w:r>
      <w:proofErr w:type="spellStart"/>
      <w:r w:rsidRPr="005021EE">
        <w:rPr>
          <w:sz w:val="14"/>
        </w:rPr>
        <w:t>Saltz</w:t>
      </w:r>
      <w:proofErr w:type="spellEnd"/>
      <w:r w:rsidRPr="005021EE">
        <w:rPr>
          <w:sz w:val="14"/>
        </w:rPr>
        <w:t>.</w:t>
      </w:r>
      <w:proofErr w:type="gramStart"/>
      <w:r w:rsidRPr="005021EE">
        <w:rPr>
          <w:sz w:val="14"/>
        </w:rPr>
        <w:t>,</w:t>
      </w:r>
      <w:proofErr w:type="gramEnd"/>
      <w:r w:rsidRPr="005021EE">
        <w:rPr>
          <w:sz w:val="14"/>
        </w:rPr>
        <w:t xml:space="preserve"> The paper was awarded its first Pulitzer Prize on April 15, 2013, the Gold Medal in the category of Public Service Journalism, for its investigative series about hundreds of off-duty police officers who regularly speed -- often at 120 or 130 mph -- without being punished. You can read the series </w:t>
      </w:r>
      <w:proofErr w:type="gramStart"/>
      <w:r w:rsidRPr="005021EE">
        <w:rPr>
          <w:sz w:val="14"/>
        </w:rPr>
        <w:t>here,</w:t>
      </w:r>
      <w:proofErr w:type="gramEnd"/>
      <w:r w:rsidRPr="005021EE">
        <w:rPr>
          <w:sz w:val="14"/>
        </w:rPr>
        <w:t xml:space="preserve"> The newspaper has also been a finalist for a Pulitzer 13 times, including for its 2005 coverage of Hurricane Wilma and an investigation into the Federal Emergency Management Agency's mismanagement of hurricane aid. (The latter investigation was featured in the PBS documentary series Exposé: America's Investigative Reports in an episode entitled "Crisis Mismanagement.") It also produced a significant contribution to information graphics in the form of News Illustrated, a weekly full-page graphic that has received more than 30 international awards. The photography department has been nominated for a Pulitzer Prize twice in the Spot News category. It was nominated in 1982 for its coverage of a Haitian refugee boat disaster. It was nominated again in 1999 for its powerful coverage of Hurricane Mitch in Central America. The Sun Sentinel publishes several websites, including SunSentinel.com, SouthFlorida.com, SouthFloridaParenting.com, CityLinkMix.com, and TeenlinkSouthFlorida.com. Its website has news video from two South Florida television stations: West Palm Beach's CBS affiliate WPEC and WSFL-TV, the Miami and Fort Lauderdale CW affiliate. It also publishes a Spanish-language weekly, El Sentinel, and an alternative weekly distributed for free throughout the region. “Guantanamo,” Sun Sentinel Articles, February 20, 2006, </w:t>
      </w:r>
      <w:hyperlink r:id="rId59" w:history="1">
        <w:r>
          <w:rPr>
            <w:rStyle w:val="Hyperlink"/>
          </w:rPr>
          <w:t>http://articles.sun-sentinel.com/2006-02-20/news/0602190101_1_guantanamo-bay-prison-camp-fair-minded</w:t>
        </w:r>
      </w:hyperlink>
      <w:r w:rsidRPr="005021EE">
        <w:rPr>
          <w:sz w:val="14"/>
        </w:rPr>
        <w:t>)</w:t>
      </w:r>
      <w:r>
        <w:rPr>
          <w:sz w:val="14"/>
        </w:rPr>
        <w:t xml:space="preserve"> </w:t>
      </w:r>
      <w:r>
        <w:t>SS</w:t>
      </w:r>
    </w:p>
    <w:p w:rsidR="005C5BA9" w:rsidRDefault="005C5BA9" w:rsidP="005C5BA9">
      <w:pPr>
        <w:rPr>
          <w:rStyle w:val="StyleBoldUnderline"/>
        </w:rPr>
      </w:pPr>
      <w:r w:rsidRPr="005021EE">
        <w:rPr>
          <w:rStyle w:val="StyleBoldUnderline"/>
        </w:rPr>
        <w:t>The U.S. prison camp for terrorism suspects at Guantanamo Bay should not be closed. It serves a useful purpose</w:t>
      </w:r>
      <w:r w:rsidRPr="005021EE">
        <w:rPr>
          <w:sz w:val="14"/>
        </w:rPr>
        <w:t xml:space="preserve">. Besides, there is something </w:t>
      </w:r>
      <w:r w:rsidRPr="005021EE">
        <w:rPr>
          <w:rStyle w:val="StyleBoldUnderline"/>
        </w:rPr>
        <w:t>unseemly and hypocritical about an international agency populated by egregious human-rights violators scolding the United States over alleged abuses of human rights, especially when the allegations come largely from the prisoners themselves.</w:t>
      </w:r>
      <w:r>
        <w:rPr>
          <w:rStyle w:val="StyleBoldUnderline"/>
        </w:rPr>
        <w:t xml:space="preserve"> </w:t>
      </w:r>
      <w:r w:rsidRPr="005021EE">
        <w:rPr>
          <w:sz w:val="14"/>
        </w:rPr>
        <w:t xml:space="preserve">This should not be taken to mean, though, that all is well at Guantanamo. </w:t>
      </w:r>
      <w:r w:rsidRPr="005021EE">
        <w:rPr>
          <w:rStyle w:val="StyleBoldUnderline"/>
        </w:rPr>
        <w:t>The place has richly earned a reputation that has harmed America's image in much of the world. The United States must improve conditions there and treat the prisoners more fairly.</w:t>
      </w:r>
      <w:r>
        <w:rPr>
          <w:rStyle w:val="StyleBoldUnderline"/>
        </w:rPr>
        <w:t xml:space="preserve"> </w:t>
      </w:r>
      <w:r w:rsidRPr="005021EE">
        <w:rPr>
          <w:rStyle w:val="StyleBoldUnderline"/>
        </w:rPr>
        <w:t>Fairness starts with bringing detainees to trial in a reasonable period of time</w:t>
      </w:r>
      <w:r w:rsidRPr="005021EE">
        <w:rPr>
          <w:sz w:val="14"/>
        </w:rPr>
        <w:t xml:space="preserve">. Isn't that the American way? The four-year period that has elapsed since many were brought to Guantanamo already qualifies as unreasonable. The United States should conduct trials not because anti-American operatives at the United Nations say so. It should do so because it's the right thing to do, and because </w:t>
      </w:r>
      <w:r w:rsidRPr="005021EE">
        <w:rPr>
          <w:rStyle w:val="StyleBoldUnderline"/>
        </w:rPr>
        <w:t>America cannot expect to be regarded as the international model for the rule of law if it ignores the rule of law itself</w:t>
      </w:r>
      <w:r w:rsidRPr="005021EE">
        <w:rPr>
          <w:sz w:val="14"/>
        </w:rPr>
        <w:t xml:space="preserve">, even in so just a cause as the war on terror. </w:t>
      </w:r>
      <w:r w:rsidRPr="005021EE">
        <w:rPr>
          <w:rStyle w:val="StyleBoldUnderline"/>
        </w:rPr>
        <w:t>No one should shed a tear for the true terrorists at Guantanamo. But many detainees were picked up in sweeps that cast a very wide net amid the fog of war in Afghanistan. They aren't necessarily terrorists.</w:t>
      </w:r>
      <w:r>
        <w:rPr>
          <w:rStyle w:val="StyleBoldUnderline"/>
        </w:rPr>
        <w:t xml:space="preserve"> </w:t>
      </w:r>
      <w:r w:rsidRPr="005021EE">
        <w:rPr>
          <w:sz w:val="14"/>
        </w:rPr>
        <w:t xml:space="preserve">The war on terror, as defined by the Bush administration, is open-ended and may not end in our lifetimes. </w:t>
      </w:r>
      <w:r w:rsidRPr="005021EE">
        <w:rPr>
          <w:rStyle w:val="StyleBoldUnderline"/>
        </w:rPr>
        <w:t>No fair-minded person should accept the notion that it's all right to imprison people in perpetuity when they may not be guilty of anything. No fair-minded country should think that way either.</w:t>
      </w:r>
      <w:r>
        <w:rPr>
          <w:rStyle w:val="StyleBoldUnderline"/>
        </w:rPr>
        <w:t xml:space="preserve"> </w:t>
      </w:r>
      <w:r w:rsidRPr="005021EE">
        <w:rPr>
          <w:sz w:val="14"/>
        </w:rPr>
        <w:t xml:space="preserve">BOTTOM LINE: </w:t>
      </w:r>
      <w:r w:rsidRPr="005021EE">
        <w:rPr>
          <w:rStyle w:val="StyleBoldUnderline"/>
        </w:rPr>
        <w:t>The camp should not be closed, but the U.S. must treat prisoners better and bring them to trial promptly.</w:t>
      </w:r>
    </w:p>
    <w:p w:rsidR="005C5BA9" w:rsidRDefault="005C5BA9" w:rsidP="005C5BA9"/>
    <w:p w:rsidR="001A171D" w:rsidRDefault="001A171D" w:rsidP="001A171D">
      <w:pPr>
        <w:pStyle w:val="Heading3"/>
      </w:pPr>
      <w:r>
        <w:lastRenderedPageBreak/>
        <w:t>Imperialism Good</w:t>
      </w:r>
    </w:p>
    <w:p w:rsidR="001A171D" w:rsidRPr="00156A5D" w:rsidRDefault="001A171D" w:rsidP="001A171D">
      <w:pPr>
        <w:rPr>
          <w:szCs w:val="20"/>
        </w:rPr>
      </w:pPr>
    </w:p>
    <w:p w:rsidR="001A171D" w:rsidRPr="001F714C" w:rsidRDefault="001A171D" w:rsidP="001A171D">
      <w:pPr>
        <w:pStyle w:val="Heading4"/>
      </w:pPr>
      <w:r w:rsidRPr="001F714C">
        <w:t xml:space="preserve">American imperialism should be embraced – it has been the greatest force for good in the world </w:t>
      </w:r>
    </w:p>
    <w:p w:rsidR="001A171D" w:rsidRPr="001A171D" w:rsidRDefault="001A171D" w:rsidP="001A171D">
      <w:proofErr w:type="gramStart"/>
      <w:r w:rsidRPr="001A171D">
        <w:rPr>
          <w:rStyle w:val="StyleStyleBold12pt"/>
        </w:rPr>
        <w:t>Boot, 2003</w:t>
      </w:r>
      <w:r w:rsidRPr="001A171D">
        <w:t xml:space="preserve"> (Max, Olin senior fellow at the Council on Foreign Relations, "American Imperialism?</w:t>
      </w:r>
      <w:proofErr w:type="gramEnd"/>
      <w:r w:rsidRPr="001A171D">
        <w:t xml:space="preserve"> No Need to Run Away from Label," 5-18-2003, www.attacberlin.de/fileadmin/Sommerakademie/Boot_Im</w:t>
      </w:r>
      <w:r>
        <w:t>perialim_fine.pdf</w:t>
      </w:r>
      <w:r w:rsidRPr="001A171D">
        <w:t>)</w:t>
      </w:r>
    </w:p>
    <w:p w:rsidR="001A171D" w:rsidRPr="00156A5D" w:rsidRDefault="001A171D" w:rsidP="001A171D">
      <w:pPr>
        <w:rPr>
          <w:szCs w:val="20"/>
        </w:rPr>
      </w:pPr>
      <w:r w:rsidRPr="00156A5D">
        <w:rPr>
          <w:szCs w:val="20"/>
        </w:rPr>
        <w:t> </w:t>
      </w:r>
    </w:p>
    <w:p w:rsidR="001A171D" w:rsidRPr="001F714C" w:rsidRDefault="001A171D" w:rsidP="001A171D">
      <w:pPr>
        <w:rPr>
          <w:sz w:val="16"/>
        </w:rPr>
      </w:pPr>
      <w:r w:rsidRPr="001F714C">
        <w:rPr>
          <w:rStyle w:val="underline"/>
        </w:rPr>
        <w:t xml:space="preserve">The greatest danger is that we won't use all of our power for fear of the ''I'' word -- imperialism. </w:t>
      </w:r>
      <w:r w:rsidRPr="001F714C">
        <w:rPr>
          <w:sz w:val="16"/>
        </w:rPr>
        <w:t xml:space="preserve">When asked on April 28 on </w:t>
      </w:r>
      <w:proofErr w:type="spellStart"/>
      <w:r w:rsidRPr="001F714C">
        <w:rPr>
          <w:sz w:val="16"/>
        </w:rPr>
        <w:t>al-Jazeera</w:t>
      </w:r>
      <w:proofErr w:type="spellEnd"/>
      <w:r w:rsidRPr="001F714C">
        <w:rPr>
          <w:sz w:val="16"/>
        </w:rPr>
        <w:t xml:space="preserve"> whether the </w:t>
      </w:r>
      <w:smartTag w:uri="urn:schemas-microsoft-com:office:smarttags" w:element="country-region">
        <w:smartTag w:uri="urn:schemas-microsoft-com:office:smarttags" w:element="place">
          <w:r w:rsidRPr="001F714C">
            <w:rPr>
              <w:sz w:val="16"/>
            </w:rPr>
            <w:t>United States</w:t>
          </w:r>
        </w:smartTag>
      </w:smartTag>
      <w:r w:rsidRPr="001F714C">
        <w:rPr>
          <w:sz w:val="16"/>
        </w:rPr>
        <w:t xml:space="preserve"> was ''empire building,'' Secretary of Defense Donald Rumsfeld reacted as if he'd been asked whether he wears women's underwear. ''We don't seek empires,'' he replied huffily. ''We're not imperialistic. We never have been.''  That's a fine answer for public consumption. The problem is that it isn't true. The </w:t>
      </w:r>
      <w:smartTag w:uri="urn:schemas-microsoft-com:office:smarttags" w:element="country-region">
        <w:r w:rsidRPr="001F714C">
          <w:rPr>
            <w:sz w:val="16"/>
          </w:rPr>
          <w:t>United States</w:t>
        </w:r>
      </w:smartTag>
      <w:r w:rsidRPr="001F714C">
        <w:rPr>
          <w:sz w:val="16"/>
        </w:rPr>
        <w:t xml:space="preserve"> has been an empire since at least 1803, when Thomas Jefferson purchased the </w:t>
      </w:r>
      <w:smartTag w:uri="urn:schemas-microsoft-com:office:smarttags" w:element="place">
        <w:smartTag w:uri="urn:schemas-microsoft-com:office:smarttags" w:element="PlaceName">
          <w:r w:rsidRPr="001F714C">
            <w:rPr>
              <w:sz w:val="16"/>
            </w:rPr>
            <w:t>Louisiana</w:t>
          </w:r>
        </w:smartTag>
        <w:r w:rsidRPr="001F714C">
          <w:rPr>
            <w:sz w:val="16"/>
          </w:rPr>
          <w:t xml:space="preserve"> </w:t>
        </w:r>
        <w:smartTag w:uri="urn:schemas-microsoft-com:office:smarttags" w:element="PlaceType">
          <w:r w:rsidRPr="001F714C">
            <w:rPr>
              <w:sz w:val="16"/>
            </w:rPr>
            <w:t>Territory</w:t>
          </w:r>
        </w:smartTag>
      </w:smartTag>
      <w:r w:rsidRPr="001F714C">
        <w:rPr>
          <w:sz w:val="16"/>
        </w:rPr>
        <w:t xml:space="preserve">. Throughout the 19th century, what </w:t>
      </w:r>
      <w:smartTag w:uri="urn:schemas-microsoft-com:office:smarttags" w:element="place">
        <w:r w:rsidRPr="001F714C">
          <w:rPr>
            <w:sz w:val="16"/>
          </w:rPr>
          <w:t>Jefferson</w:t>
        </w:r>
      </w:smartTag>
      <w:r w:rsidRPr="001F714C">
        <w:rPr>
          <w:sz w:val="16"/>
        </w:rPr>
        <w:t xml:space="preserve"> called the ''empire of liberty'' expanded across the continent. When </w:t>
      </w:r>
      <w:smartTag w:uri="urn:schemas-microsoft-com:office:smarttags" w:element="country-region">
        <w:r w:rsidRPr="001F714C">
          <w:rPr>
            <w:sz w:val="16"/>
          </w:rPr>
          <w:t>U.S.</w:t>
        </w:r>
      </w:smartTag>
      <w:r w:rsidRPr="001F714C">
        <w:rPr>
          <w:sz w:val="16"/>
        </w:rPr>
        <w:t xml:space="preserve"> power stretched from ''sea to shining sea,'' the American empire moved abroad, acquiring colonies ranging from Puerto Rico and the </w:t>
      </w:r>
      <w:smartTag w:uri="urn:schemas-microsoft-com:office:smarttags" w:element="country-region">
        <w:r w:rsidRPr="001F714C">
          <w:rPr>
            <w:sz w:val="16"/>
          </w:rPr>
          <w:t>Philippines</w:t>
        </w:r>
      </w:smartTag>
      <w:r w:rsidRPr="001F714C">
        <w:rPr>
          <w:sz w:val="16"/>
        </w:rPr>
        <w:t xml:space="preserve"> to </w:t>
      </w:r>
      <w:smartTag w:uri="urn:schemas-microsoft-com:office:smarttags" w:element="State">
        <w:r w:rsidRPr="001F714C">
          <w:rPr>
            <w:sz w:val="16"/>
          </w:rPr>
          <w:t>Hawaii</w:t>
        </w:r>
      </w:smartTag>
      <w:r w:rsidRPr="001F714C">
        <w:rPr>
          <w:sz w:val="16"/>
        </w:rPr>
        <w:t xml:space="preserve"> and </w:t>
      </w:r>
      <w:smartTag w:uri="urn:schemas-microsoft-com:office:smarttags" w:element="State">
        <w:smartTag w:uri="urn:schemas-microsoft-com:office:smarttags" w:element="place">
          <w:r w:rsidRPr="001F714C">
            <w:rPr>
              <w:sz w:val="16"/>
            </w:rPr>
            <w:t>Alaska</w:t>
          </w:r>
        </w:smartTag>
      </w:smartTag>
      <w:r w:rsidRPr="001F714C">
        <w:rPr>
          <w:sz w:val="16"/>
        </w:rPr>
        <w:t xml:space="preserve">. While the formal empire mostly disappeared after World War II, the </w:t>
      </w:r>
      <w:smartTag w:uri="urn:schemas-microsoft-com:office:smarttags" w:element="country-region">
        <w:r w:rsidRPr="001F714C">
          <w:rPr>
            <w:sz w:val="16"/>
          </w:rPr>
          <w:t>United States</w:t>
        </w:r>
      </w:smartTag>
      <w:r w:rsidRPr="001F714C">
        <w:rPr>
          <w:sz w:val="16"/>
        </w:rPr>
        <w:t xml:space="preserve"> set out on another bout of imperialism in </w:t>
      </w:r>
      <w:smartTag w:uri="urn:schemas-microsoft-com:office:smarttags" w:element="country-region">
        <w:r w:rsidRPr="001F714C">
          <w:rPr>
            <w:sz w:val="16"/>
          </w:rPr>
          <w:t>Germany</w:t>
        </w:r>
      </w:smartTag>
      <w:r w:rsidRPr="001F714C">
        <w:rPr>
          <w:sz w:val="16"/>
        </w:rPr>
        <w:t xml:space="preserve"> and </w:t>
      </w:r>
      <w:smartTag w:uri="urn:schemas-microsoft-com:office:smarttags" w:element="country-region">
        <w:smartTag w:uri="urn:schemas-microsoft-com:office:smarttags" w:element="place">
          <w:r w:rsidRPr="001F714C">
            <w:rPr>
              <w:sz w:val="16"/>
            </w:rPr>
            <w:t>Japan</w:t>
          </w:r>
        </w:smartTag>
      </w:smartTag>
      <w:r w:rsidRPr="001F714C">
        <w:rPr>
          <w:sz w:val="16"/>
        </w:rPr>
        <w:t xml:space="preserve">. Oh, sorry -- that wasn't imperialism; it was ''occupation.'' But when Americans are running foreign governments, it's a distinction without a difference. Likewise, recent ''nation-building'' experiments in </w:t>
      </w:r>
      <w:smartTag w:uri="urn:schemas-microsoft-com:office:smarttags" w:element="country-region">
        <w:r w:rsidRPr="001F714C">
          <w:rPr>
            <w:sz w:val="16"/>
          </w:rPr>
          <w:t>Somalia</w:t>
        </w:r>
      </w:smartTag>
      <w:r w:rsidRPr="001F714C">
        <w:rPr>
          <w:sz w:val="16"/>
        </w:rPr>
        <w:t xml:space="preserve">, </w:t>
      </w:r>
      <w:smartTag w:uri="urn:schemas-microsoft-com:office:smarttags" w:element="country-region">
        <w:r w:rsidRPr="001F714C">
          <w:rPr>
            <w:sz w:val="16"/>
          </w:rPr>
          <w:t>Haiti</w:t>
        </w:r>
      </w:smartTag>
      <w:r w:rsidRPr="001F714C">
        <w:rPr>
          <w:sz w:val="16"/>
        </w:rPr>
        <w:t xml:space="preserve">, </w:t>
      </w:r>
      <w:smartTag w:uri="urn:schemas-microsoft-com:office:smarttags" w:element="country-region">
        <w:r w:rsidRPr="001F714C">
          <w:rPr>
            <w:sz w:val="16"/>
          </w:rPr>
          <w:t>Bosnia</w:t>
        </w:r>
      </w:smartTag>
      <w:r w:rsidRPr="001F714C">
        <w:rPr>
          <w:sz w:val="16"/>
        </w:rPr>
        <w:t xml:space="preserve">, Kosovo and </w:t>
      </w:r>
      <w:smartTag w:uri="urn:schemas-microsoft-com:office:smarttags" w:element="country-region">
        <w:smartTag w:uri="urn:schemas-microsoft-com:office:smarttags" w:element="place">
          <w:r w:rsidRPr="001F714C">
            <w:rPr>
              <w:sz w:val="16"/>
            </w:rPr>
            <w:t>Afghanistan</w:t>
          </w:r>
        </w:smartTag>
      </w:smartTag>
      <w:r w:rsidRPr="001F714C">
        <w:rPr>
          <w:sz w:val="16"/>
        </w:rPr>
        <w:t xml:space="preserve"> (news - web sites) are imperialism under another name.  Mind you, this is not meant as a condemnation. </w:t>
      </w:r>
      <w:r w:rsidRPr="001F714C">
        <w:rPr>
          <w:rStyle w:val="underline"/>
        </w:rPr>
        <w:t xml:space="preserve">The history of American imperialism is hardly one of unadorned good doing; there have been plenty of shameful episodes, </w:t>
      </w:r>
      <w:r w:rsidRPr="001F714C">
        <w:rPr>
          <w:sz w:val="16"/>
        </w:rPr>
        <w:t xml:space="preserve">such as the mistreatment of the Indians. </w:t>
      </w:r>
      <w:r w:rsidRPr="001F714C">
        <w:rPr>
          <w:rStyle w:val="underline"/>
        </w:rPr>
        <w:t xml:space="preserve">But, on the whole, </w:t>
      </w:r>
      <w:smartTag w:uri="urn:schemas-microsoft-com:office:smarttags" w:element="country-region">
        <w:smartTag w:uri="urn:schemas-microsoft-com:office:smarttags" w:element="place">
          <w:r w:rsidRPr="001F714C">
            <w:rPr>
              <w:rStyle w:val="underline"/>
            </w:rPr>
            <w:t>U.S.</w:t>
          </w:r>
        </w:smartTag>
      </w:smartTag>
      <w:r w:rsidRPr="001F714C">
        <w:rPr>
          <w:rStyle w:val="underline"/>
        </w:rPr>
        <w:t xml:space="preserve"> imperialism has been the greatest force for good in the world during the past century. It has defeated the monstrous evils of communism and Nazism and lesser evils such as the Taliban and Serbian ethnic cleansing. Along the way, it has helped spread liberal institutions </w:t>
      </w:r>
      <w:r w:rsidRPr="001F714C">
        <w:rPr>
          <w:sz w:val="16"/>
        </w:rPr>
        <w:t xml:space="preserve">to countries as diverse as </w:t>
      </w:r>
      <w:smartTag w:uri="urn:schemas-microsoft-com:office:smarttags" w:element="country-region">
        <w:r w:rsidRPr="001F714C">
          <w:rPr>
            <w:sz w:val="16"/>
          </w:rPr>
          <w:t>South Korea</w:t>
        </w:r>
      </w:smartTag>
      <w:r w:rsidRPr="001F714C">
        <w:rPr>
          <w:sz w:val="16"/>
        </w:rPr>
        <w:t xml:space="preserve"> (news - web sites) and </w:t>
      </w:r>
      <w:smartTag w:uri="urn:schemas-microsoft-com:office:smarttags" w:element="country-region">
        <w:smartTag w:uri="urn:schemas-microsoft-com:office:smarttags" w:element="place">
          <w:r w:rsidRPr="001F714C">
            <w:rPr>
              <w:sz w:val="16"/>
            </w:rPr>
            <w:t>Panama</w:t>
          </w:r>
        </w:smartTag>
      </w:smartTag>
      <w:r w:rsidRPr="001F714C">
        <w:rPr>
          <w:sz w:val="16"/>
        </w:rPr>
        <w:t xml:space="preserve">. Yet, while generally successful as imperialists, Americans have been loath to confirm that's what they were doing. That's OK. Given the historical baggage that ''imperialism'' carries, there's no need for </w:t>
      </w:r>
      <w:r w:rsidRPr="001F714C">
        <w:rPr>
          <w:rStyle w:val="underline"/>
        </w:rPr>
        <w:t xml:space="preserve">the </w:t>
      </w:r>
      <w:smartTag w:uri="urn:schemas-microsoft-com:office:smarttags" w:element="country-region">
        <w:smartTag w:uri="urn:schemas-microsoft-com:office:smarttags" w:element="place">
          <w:r w:rsidRPr="001F714C">
            <w:rPr>
              <w:rStyle w:val="underline"/>
            </w:rPr>
            <w:t>U.S.</w:t>
          </w:r>
        </w:smartTag>
      </w:smartTag>
      <w:r w:rsidRPr="001F714C">
        <w:rPr>
          <w:rStyle w:val="underline"/>
        </w:rPr>
        <w:t xml:space="preserve"> government </w:t>
      </w:r>
      <w:r w:rsidRPr="001F714C">
        <w:rPr>
          <w:sz w:val="16"/>
        </w:rPr>
        <w:t xml:space="preserve">to embrace the term. But it </w:t>
      </w:r>
      <w:r w:rsidRPr="001F714C">
        <w:rPr>
          <w:rStyle w:val="underline"/>
        </w:rPr>
        <w:t xml:space="preserve">should definitely embrace the practice. </w:t>
      </w:r>
      <w:r w:rsidRPr="001F714C">
        <w:rPr>
          <w:sz w:val="16"/>
        </w:rPr>
        <w:t xml:space="preserve">That doesn't mean looting </w:t>
      </w:r>
      <w:smartTag w:uri="urn:schemas-microsoft-com:office:smarttags" w:element="country-region">
        <w:r w:rsidRPr="001F714C">
          <w:rPr>
            <w:sz w:val="16"/>
          </w:rPr>
          <w:t>Iraq</w:t>
        </w:r>
      </w:smartTag>
      <w:r w:rsidRPr="001F714C">
        <w:rPr>
          <w:sz w:val="16"/>
        </w:rPr>
        <w:t xml:space="preserve"> of its natural resources; nothing could be more destructive of our goal of building a stable government in </w:t>
      </w:r>
      <w:smartTag w:uri="urn:schemas-microsoft-com:office:smarttags" w:element="City">
        <w:smartTag w:uri="urn:schemas-microsoft-com:office:smarttags" w:element="place">
          <w:r w:rsidRPr="001F714C">
            <w:rPr>
              <w:sz w:val="16"/>
            </w:rPr>
            <w:t>Baghdad</w:t>
          </w:r>
        </w:smartTag>
      </w:smartTag>
      <w:r w:rsidRPr="001F714C">
        <w:rPr>
          <w:sz w:val="16"/>
        </w:rPr>
        <w:t xml:space="preserve">. It means imposing the rule of law, property rights, free speech and other guarantees, at gunpoint if need be. This will require selecting a new ruler who is committed to pluralism and then backing him or her to the hilt. </w:t>
      </w:r>
      <w:smartTag w:uri="urn:schemas-microsoft-com:office:smarttags" w:element="country-region">
        <w:r w:rsidRPr="001F714C">
          <w:rPr>
            <w:sz w:val="16"/>
          </w:rPr>
          <w:t>Iran</w:t>
        </w:r>
      </w:smartTag>
      <w:r w:rsidRPr="001F714C">
        <w:rPr>
          <w:sz w:val="16"/>
        </w:rPr>
        <w:t xml:space="preserve"> and other neighboring states won't hesitate to impose their despotic views on </w:t>
      </w:r>
      <w:smartTag w:uri="urn:schemas-microsoft-com:office:smarttags" w:element="country-region">
        <w:smartTag w:uri="urn:schemas-microsoft-com:office:smarttags" w:element="place">
          <w:r w:rsidRPr="001F714C">
            <w:rPr>
              <w:sz w:val="16"/>
            </w:rPr>
            <w:t>Iraq</w:t>
          </w:r>
        </w:smartTag>
      </w:smartTag>
      <w:r w:rsidRPr="001F714C">
        <w:rPr>
          <w:sz w:val="16"/>
        </w:rPr>
        <w:t xml:space="preserve">; we shouldn't hesitate to impose our democratic views.  The indications are mixed as to whether the </w:t>
      </w:r>
      <w:smartTag w:uri="urn:schemas-microsoft-com:office:smarttags" w:element="country-region">
        <w:smartTag w:uri="urn:schemas-microsoft-com:office:smarttags" w:element="place">
          <w:r w:rsidRPr="001F714C">
            <w:rPr>
              <w:sz w:val="16"/>
            </w:rPr>
            <w:t>United States</w:t>
          </w:r>
        </w:smartTag>
      </w:smartTag>
      <w:r w:rsidRPr="001F714C">
        <w:rPr>
          <w:sz w:val="16"/>
        </w:rPr>
        <w:t xml:space="preserve"> is prepared to embrace its imperial role unapologetically. Rumsfeld has said that an Iranian-style theocracy ''isn't going to happen,'' and President Bush (news - web sites) has pledged to keep </w:t>
      </w:r>
      <w:smartTag w:uri="urn:schemas-microsoft-com:office:smarttags" w:element="country-region">
        <w:r w:rsidRPr="001F714C">
          <w:rPr>
            <w:sz w:val="16"/>
          </w:rPr>
          <w:t>U.S.</w:t>
        </w:r>
      </w:smartTag>
      <w:r w:rsidRPr="001F714C">
        <w:rPr>
          <w:sz w:val="16"/>
        </w:rPr>
        <w:t xml:space="preserve"> troops in </w:t>
      </w:r>
      <w:smartTag w:uri="urn:schemas-microsoft-com:office:smarttags" w:element="country-region">
        <w:smartTag w:uri="urn:schemas-microsoft-com:office:smarttags" w:element="place">
          <w:r w:rsidRPr="001F714C">
            <w:rPr>
              <w:sz w:val="16"/>
            </w:rPr>
            <w:t>Iraq</w:t>
          </w:r>
        </w:smartTag>
      </w:smartTag>
      <w:r w:rsidRPr="001F714C">
        <w:rPr>
          <w:sz w:val="16"/>
        </w:rPr>
        <w:t xml:space="preserve"> as long as necessary to ''build a peaceful and representative government.'' After allowing a temporary power vacuum to develop, </w:t>
      </w:r>
      <w:smartTag w:uri="urn:schemas-microsoft-com:office:smarttags" w:element="country-region">
        <w:r w:rsidRPr="001F714C">
          <w:rPr>
            <w:sz w:val="16"/>
          </w:rPr>
          <w:t>U.S.</w:t>
        </w:r>
      </w:smartTag>
      <w:r w:rsidRPr="001F714C">
        <w:rPr>
          <w:sz w:val="16"/>
        </w:rPr>
        <w:t xml:space="preserve"> troops now are moving aggressively to put down challenges to their authority by, for example, arresting the self-declared ''mayor'' of </w:t>
      </w:r>
      <w:smartTag w:uri="urn:schemas-microsoft-com:office:smarttags" w:element="City">
        <w:smartTag w:uri="urn:schemas-microsoft-com:office:smarttags" w:element="place">
          <w:r w:rsidRPr="001F714C">
            <w:rPr>
              <w:sz w:val="16"/>
            </w:rPr>
            <w:t>Baghdad</w:t>
          </w:r>
        </w:smartTag>
      </w:smartTag>
      <w:r w:rsidRPr="001F714C">
        <w:rPr>
          <w:sz w:val="16"/>
        </w:rPr>
        <w:t xml:space="preserve">.  That's all for the good. But there are also some worrisome signs. Bush asked for only $2.5 billion from Congress for rebuilding </w:t>
      </w:r>
      <w:smartTag w:uri="urn:schemas-microsoft-com:office:smarttags" w:element="country-region">
        <w:smartTag w:uri="urn:schemas-microsoft-com:office:smarttags" w:element="place">
          <w:r w:rsidRPr="001F714C">
            <w:rPr>
              <w:sz w:val="16"/>
            </w:rPr>
            <w:t>Iraq</w:t>
          </w:r>
        </w:smartTag>
      </w:smartTag>
      <w:r w:rsidRPr="001F714C">
        <w:rPr>
          <w:sz w:val="16"/>
        </w:rPr>
        <w:t>, even though a study from the Council on Foreign Relations and the James A. Baker III Institute for Public Policy estimates that $25 billion to $100 billion will be needed.  </w:t>
      </w:r>
      <w:smartTag w:uri="urn:schemas-microsoft-com:office:smarttags" w:element="country-region">
        <w:smartTag w:uri="urn:schemas-microsoft-com:office:smarttags" w:element="place">
          <w:r w:rsidRPr="001F714C">
            <w:rPr>
              <w:sz w:val="16"/>
            </w:rPr>
            <w:t>Iraq</w:t>
          </w:r>
        </w:smartTag>
      </w:smartTag>
      <w:r w:rsidRPr="001F714C">
        <w:rPr>
          <w:sz w:val="16"/>
        </w:rPr>
        <w:t xml:space="preserve">'s oil revenues and contributions from allies won't cover the entire shortfall. The president should be doing more to prepare the </w:t>
      </w:r>
      <w:smartTag w:uri="urn:schemas-microsoft-com:office:smarttags" w:element="country-region">
        <w:smartTag w:uri="urn:schemas-microsoft-com:office:smarttags" w:element="place">
          <w:r w:rsidRPr="001F714C">
            <w:rPr>
              <w:sz w:val="16"/>
            </w:rPr>
            <w:t>U.S.</w:t>
          </w:r>
        </w:smartTag>
      </w:smartTag>
      <w:r w:rsidRPr="001F714C">
        <w:rPr>
          <w:sz w:val="16"/>
        </w:rPr>
        <w:t xml:space="preserve"> public and Congress for a costly commitment. Otherwise, Iraqis quickly could become disillusioned about the benefits of liberation.  The cost of our commitment will be measured not only in money but also in troops. While Bush and Rumsfeld have wisely eschewed any talk of an early ''exit strategy,'' they still seem to think that </w:t>
      </w:r>
      <w:smartTag w:uri="urn:schemas-microsoft-com:office:smarttags" w:element="country-region">
        <w:smartTag w:uri="urn:schemas-microsoft-com:office:smarttags" w:element="place">
          <w:r w:rsidRPr="001F714C">
            <w:rPr>
              <w:sz w:val="16"/>
            </w:rPr>
            <w:t>U.S.</w:t>
          </w:r>
        </w:smartTag>
      </w:smartTag>
      <w:r w:rsidRPr="001F714C">
        <w:rPr>
          <w:sz w:val="16"/>
        </w:rPr>
        <w:t xml:space="preserve"> forces won't need to stay more than two years. Rumsfeld even denied a report that the </w:t>
      </w:r>
      <w:smartTag w:uri="urn:schemas-microsoft-com:office:smarttags" w:element="country-region">
        <w:r w:rsidRPr="001F714C">
          <w:rPr>
            <w:sz w:val="16"/>
          </w:rPr>
          <w:t>U.S.</w:t>
        </w:r>
      </w:smartTag>
      <w:r w:rsidRPr="001F714C">
        <w:rPr>
          <w:sz w:val="16"/>
        </w:rPr>
        <w:t xml:space="preserve"> armed forces are planning to open permanent bases in </w:t>
      </w:r>
      <w:smartTag w:uri="urn:schemas-microsoft-com:office:smarttags" w:element="country-region">
        <w:smartTag w:uri="urn:schemas-microsoft-com:office:smarttags" w:element="place">
          <w:r w:rsidRPr="001F714C">
            <w:rPr>
              <w:sz w:val="16"/>
            </w:rPr>
            <w:t>Iraq</w:t>
          </w:r>
        </w:smartTag>
      </w:smartTag>
      <w:r w:rsidRPr="001F714C">
        <w:rPr>
          <w:sz w:val="16"/>
        </w:rPr>
        <w:t xml:space="preserve">. If they're not, they should be. That's the only way to ensure the security of a nascent democracy in such a rough neighborhood.  Does the administration really imagine that </w:t>
      </w:r>
      <w:smartTag w:uri="urn:schemas-microsoft-com:office:smarttags" w:element="country-region">
        <w:r w:rsidRPr="001F714C">
          <w:rPr>
            <w:sz w:val="16"/>
          </w:rPr>
          <w:t>Iraq</w:t>
        </w:r>
      </w:smartTag>
      <w:r w:rsidRPr="001F714C">
        <w:rPr>
          <w:sz w:val="16"/>
        </w:rPr>
        <w:t xml:space="preserve"> will have turned into </w:t>
      </w:r>
      <w:smartTag w:uri="urn:schemas-microsoft-com:office:smarttags" w:element="country-region">
        <w:smartTag w:uri="urn:schemas-microsoft-com:office:smarttags" w:element="place">
          <w:r w:rsidRPr="001F714C">
            <w:rPr>
              <w:sz w:val="16"/>
            </w:rPr>
            <w:t>Switzerland</w:t>
          </w:r>
        </w:smartTag>
      </w:smartTag>
      <w:r w:rsidRPr="001F714C">
        <w:rPr>
          <w:sz w:val="16"/>
        </w:rPr>
        <w:t xml:space="preserve"> in two years' time? Allied rule lasted four years in </w:t>
      </w:r>
      <w:smartTag w:uri="urn:schemas-microsoft-com:office:smarttags" w:element="country-region">
        <w:r w:rsidRPr="001F714C">
          <w:rPr>
            <w:sz w:val="16"/>
          </w:rPr>
          <w:t>Germany</w:t>
        </w:r>
      </w:smartTag>
      <w:r w:rsidRPr="001F714C">
        <w:rPr>
          <w:sz w:val="16"/>
        </w:rPr>
        <w:t xml:space="preserve"> and seven years in </w:t>
      </w:r>
      <w:smartTag w:uri="urn:schemas-microsoft-com:office:smarttags" w:element="country-region">
        <w:smartTag w:uri="urn:schemas-microsoft-com:office:smarttags" w:element="place">
          <w:r w:rsidRPr="001F714C">
            <w:rPr>
              <w:sz w:val="16"/>
            </w:rPr>
            <w:t>Japan</w:t>
          </w:r>
        </w:smartTag>
      </w:smartTag>
      <w:r w:rsidRPr="001F714C">
        <w:rPr>
          <w:sz w:val="16"/>
        </w:rPr>
        <w:t xml:space="preserve">. American troops remain stationed in both places more than 50 years later. That's why these two countries have become paragons of liberal democracy. It is crazy to think that </w:t>
      </w:r>
      <w:smartTag w:uri="urn:schemas-microsoft-com:office:smarttags" w:element="country-region">
        <w:r w:rsidRPr="001F714C">
          <w:rPr>
            <w:sz w:val="16"/>
          </w:rPr>
          <w:t>Iraq</w:t>
        </w:r>
      </w:smartTag>
      <w:r w:rsidRPr="001F714C">
        <w:rPr>
          <w:sz w:val="16"/>
        </w:rPr>
        <w:t xml:space="preserve"> -- which has less of a democratic tradition than either </w:t>
      </w:r>
      <w:smartTag w:uri="urn:schemas-microsoft-com:office:smarttags" w:element="country-region">
        <w:r w:rsidRPr="001F714C">
          <w:rPr>
            <w:sz w:val="16"/>
          </w:rPr>
          <w:t>Germany</w:t>
        </w:r>
      </w:smartTag>
      <w:r w:rsidRPr="001F714C">
        <w:rPr>
          <w:sz w:val="16"/>
        </w:rPr>
        <w:t xml:space="preserve"> or </w:t>
      </w:r>
      <w:smartTag w:uri="urn:schemas-microsoft-com:office:smarttags" w:element="country-region">
        <w:smartTag w:uri="urn:schemas-microsoft-com:office:smarttags" w:element="place">
          <w:r w:rsidRPr="001F714C">
            <w:rPr>
              <w:sz w:val="16"/>
            </w:rPr>
            <w:t>Japan</w:t>
          </w:r>
        </w:smartTag>
      </w:smartTag>
      <w:r w:rsidRPr="001F714C">
        <w:rPr>
          <w:sz w:val="16"/>
        </w:rPr>
        <w:t xml:space="preserve"> had in 1945 -- could make the leap overnight.  The record of nation-building during the past decade is clear: The United States failed in </w:t>
      </w:r>
      <w:smartTag w:uri="urn:schemas-microsoft-com:office:smarttags" w:element="country-region">
        <w:r w:rsidRPr="001F714C">
          <w:rPr>
            <w:sz w:val="16"/>
          </w:rPr>
          <w:t>Somalia</w:t>
        </w:r>
      </w:smartTag>
      <w:r w:rsidRPr="001F714C">
        <w:rPr>
          <w:sz w:val="16"/>
        </w:rPr>
        <w:t xml:space="preserve"> and </w:t>
      </w:r>
      <w:smartTag w:uri="urn:schemas-microsoft-com:office:smarttags" w:element="country-region">
        <w:smartTag w:uri="urn:schemas-microsoft-com:office:smarttags" w:element="place">
          <w:r w:rsidRPr="001F714C">
            <w:rPr>
              <w:sz w:val="16"/>
            </w:rPr>
            <w:t>Haiti</w:t>
          </w:r>
        </w:smartTag>
      </w:smartTag>
      <w:r w:rsidRPr="001F714C">
        <w:rPr>
          <w:sz w:val="16"/>
        </w:rPr>
        <w:t xml:space="preserve">, where it pulled out troops prematurely. </w:t>
      </w:r>
      <w:smartTag w:uri="urn:schemas-microsoft-com:office:smarttags" w:element="country-region">
        <w:r w:rsidRPr="001F714C">
          <w:rPr>
            <w:sz w:val="16"/>
          </w:rPr>
          <w:t>Bosnia</w:t>
        </w:r>
      </w:smartTag>
      <w:r w:rsidRPr="001F714C">
        <w:rPr>
          <w:sz w:val="16"/>
        </w:rPr>
        <w:t xml:space="preserve">, Kosovo and </w:t>
      </w:r>
      <w:smartTag w:uri="urn:schemas-microsoft-com:office:smarttags" w:element="country-region">
        <w:r w:rsidRPr="001F714C">
          <w:rPr>
            <w:sz w:val="16"/>
          </w:rPr>
          <w:t>Afghanistan</w:t>
        </w:r>
      </w:smartTag>
      <w:r w:rsidRPr="001F714C">
        <w:rPr>
          <w:sz w:val="16"/>
        </w:rPr>
        <w:t xml:space="preserve"> show more promise because </w:t>
      </w:r>
      <w:smartTag w:uri="urn:schemas-microsoft-com:office:smarttags" w:element="country-region">
        <w:smartTag w:uri="urn:schemas-microsoft-com:office:smarttags" w:element="place">
          <w:r w:rsidRPr="001F714C">
            <w:rPr>
              <w:sz w:val="16"/>
            </w:rPr>
            <w:t>U.S.</w:t>
          </w:r>
        </w:smartTag>
      </w:smartTag>
      <w:r w:rsidRPr="001F714C">
        <w:rPr>
          <w:sz w:val="16"/>
        </w:rPr>
        <w:t xml:space="preserve"> troops remain stationed there. </w:t>
      </w:r>
      <w:smartTag w:uri="urn:schemas-microsoft-com:office:smarttags" w:element="country-region">
        <w:r w:rsidRPr="001F714C">
          <w:rPr>
            <w:sz w:val="16"/>
          </w:rPr>
          <w:t>Afghanistan</w:t>
        </w:r>
      </w:smartTag>
      <w:r w:rsidRPr="001F714C">
        <w:rPr>
          <w:sz w:val="16"/>
        </w:rPr>
        <w:t xml:space="preserve"> would be making even more progress if the </w:t>
      </w:r>
      <w:smartTag w:uri="urn:schemas-microsoft-com:office:smarttags" w:element="country-region">
        <w:r w:rsidRPr="001F714C">
          <w:rPr>
            <w:sz w:val="16"/>
          </w:rPr>
          <w:t>United States</w:t>
        </w:r>
      </w:smartTag>
      <w:r w:rsidRPr="001F714C">
        <w:rPr>
          <w:sz w:val="16"/>
        </w:rPr>
        <w:t xml:space="preserve"> and its allies had made a bigger commitment to secure the countryside, not just </w:t>
      </w:r>
      <w:smartTag w:uri="urn:schemas-microsoft-com:office:smarttags" w:element="City">
        <w:smartTag w:uri="urn:schemas-microsoft-com:office:smarttags" w:element="place">
          <w:r w:rsidRPr="001F714C">
            <w:rPr>
              <w:sz w:val="16"/>
            </w:rPr>
            <w:t>Kabul</w:t>
          </w:r>
        </w:smartTag>
      </w:smartTag>
      <w:r w:rsidRPr="001F714C">
        <w:rPr>
          <w:sz w:val="16"/>
        </w:rPr>
        <w:t xml:space="preserve">. </w:t>
      </w:r>
      <w:r w:rsidRPr="001F714C">
        <w:rPr>
          <w:rStyle w:val="underline"/>
        </w:rPr>
        <w:t xml:space="preserve">If we want </w:t>
      </w:r>
      <w:smartTag w:uri="urn:schemas-microsoft-com:office:smarttags" w:element="country-region">
        <w:r w:rsidRPr="001F714C">
          <w:rPr>
            <w:rStyle w:val="underline"/>
          </w:rPr>
          <w:t>Iraq</w:t>
        </w:r>
      </w:smartTag>
      <w:r w:rsidRPr="001F714C">
        <w:rPr>
          <w:rStyle w:val="underline"/>
        </w:rPr>
        <w:t xml:space="preserve"> to avoid becoming a </w:t>
      </w:r>
      <w:smartTag w:uri="urn:schemas-microsoft-com:office:smarttags" w:element="country-region">
        <w:r w:rsidRPr="001F714C">
          <w:rPr>
            <w:rStyle w:val="underline"/>
          </w:rPr>
          <w:t>Somalia</w:t>
        </w:r>
      </w:smartTag>
      <w:r w:rsidRPr="001F714C">
        <w:rPr>
          <w:rStyle w:val="underline"/>
        </w:rPr>
        <w:t xml:space="preserve"> on steroids, we'd better get used to </w:t>
      </w:r>
      <w:smartTag w:uri="urn:schemas-microsoft-com:office:smarttags" w:element="country-region">
        <w:smartTag w:uri="urn:schemas-microsoft-com:office:smarttags" w:element="place">
          <w:r w:rsidRPr="001F714C">
            <w:rPr>
              <w:rStyle w:val="underline"/>
            </w:rPr>
            <w:t>U.S.</w:t>
          </w:r>
        </w:smartTag>
      </w:smartTag>
      <w:r w:rsidRPr="001F714C">
        <w:rPr>
          <w:rStyle w:val="underline"/>
        </w:rPr>
        <w:t xml:space="preserve"> troops being deployed there for years, possibly decades, to come. If that raises hackles about American imperialism, so be it. We're going to be called an empire whatever we do. We might as well be a successful empire.  </w:t>
      </w:r>
    </w:p>
    <w:p w:rsidR="001A171D" w:rsidRPr="001F714C" w:rsidRDefault="001A171D" w:rsidP="001A171D">
      <w:bookmarkStart w:id="1" w:name="_Toc173575347"/>
      <w:bookmarkStart w:id="2" w:name="_Toc236215609"/>
      <w:bookmarkStart w:id="3" w:name="_Toc110763400"/>
    </w:p>
    <w:bookmarkEnd w:id="1"/>
    <w:bookmarkEnd w:id="2"/>
    <w:bookmarkEnd w:id="3"/>
    <w:p w:rsidR="001A171D" w:rsidRPr="001F714C" w:rsidRDefault="001A171D" w:rsidP="001A171D">
      <w:pPr>
        <w:pStyle w:val="Heading4"/>
      </w:pPr>
      <w:r w:rsidRPr="001F714C">
        <w:t>Criticizing Western “imperialism” obscures more insidious practices by regional powers</w:t>
      </w:r>
    </w:p>
    <w:p w:rsidR="001A171D" w:rsidRPr="001F714C" w:rsidRDefault="001A171D" w:rsidP="001A171D">
      <w:r w:rsidRPr="001A171D">
        <w:rPr>
          <w:rStyle w:val="StyleStyleBold12pt"/>
        </w:rPr>
        <w:t>Shaw, 2</w:t>
      </w:r>
      <w:r w:rsidRPr="001F714C">
        <w:t xml:space="preserve"> (Martin Shaw, professor of international relations at University of Sussex, Uses and Abuses of Anti-Imperialism in the Global Era, 4-7-2002, http://w</w:t>
      </w:r>
      <w:r>
        <w:t>ww.martinshaw.org/empire.htm</w:t>
      </w:r>
      <w:r w:rsidRPr="001F714C">
        <w:t>)</w:t>
      </w:r>
    </w:p>
    <w:p w:rsidR="001A171D" w:rsidRPr="00156A5D" w:rsidRDefault="001A171D" w:rsidP="001A171D">
      <w:pPr>
        <w:rPr>
          <w:szCs w:val="20"/>
        </w:rPr>
      </w:pPr>
    </w:p>
    <w:p w:rsidR="001A171D" w:rsidRPr="001F714C" w:rsidRDefault="001A171D" w:rsidP="001A171D">
      <w:pPr>
        <w:rPr>
          <w:sz w:val="16"/>
        </w:rPr>
      </w:pPr>
      <w:r w:rsidRPr="001F714C">
        <w:rPr>
          <w:sz w:val="16"/>
        </w:rPr>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w:t>
      </w:r>
      <w:r w:rsidRPr="001F714C">
        <w:rPr>
          <w:sz w:val="16"/>
        </w:rPr>
        <w:lastRenderedPageBreak/>
        <w:t xml:space="preserve">application of this critical concept. Nor have many considered the possibility that </w:t>
      </w:r>
      <w:r w:rsidRPr="001F714C">
        <w:rPr>
          <w:rStyle w:val="underline"/>
        </w:rPr>
        <w:t xml:space="preserve">if the concept of imperialism has a relevance today, it applies to certain aggressive, authoritarian regimes of the non-Western world rather than to the contemporary West.  </w:t>
      </w:r>
      <w:r w:rsidRPr="001F714C">
        <w:rPr>
          <w:sz w:val="16"/>
        </w:rPr>
        <w:t xml:space="preserve">In this paper I fully accept that there is a concentration of much world power - economic, cultural, political and military - in the hands of Western elites. In my recent book, Theory of the </w:t>
      </w:r>
      <w:smartTag w:uri="urn:schemas-microsoft-com:office:smarttags" w:element="place">
        <w:smartTag w:uri="urn:schemas-microsoft-com:office:smarttags" w:element="PlaceName">
          <w:r w:rsidRPr="001F714C">
            <w:rPr>
              <w:sz w:val="16"/>
            </w:rPr>
            <w:t>Global</w:t>
          </w:r>
        </w:smartTag>
        <w:r w:rsidRPr="001F714C">
          <w:rPr>
            <w:sz w:val="16"/>
          </w:rPr>
          <w:t xml:space="preserve"> </w:t>
        </w:r>
        <w:smartTag w:uri="urn:schemas-microsoft-com:office:smarttags" w:element="PlaceType">
          <w:r w:rsidRPr="001F714C">
            <w:rPr>
              <w:sz w:val="16"/>
            </w:rPr>
            <w:t>State</w:t>
          </w:r>
        </w:smartTag>
      </w:smartTag>
      <w:r w:rsidRPr="001F714C">
        <w:rPr>
          <w:sz w:val="16"/>
        </w:rPr>
        <w:t xml:space="preserv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w:t>
      </w:r>
      <w:proofErr w:type="spellStart"/>
      <w:r w:rsidRPr="001F714C">
        <w:rPr>
          <w:sz w:val="16"/>
        </w:rPr>
        <w:t>behaviour</w:t>
      </w:r>
      <w:proofErr w:type="spellEnd"/>
      <w:r w:rsidRPr="001F714C">
        <w:rPr>
          <w:sz w:val="16"/>
        </w:rPr>
        <w:t xml:space="preserve">. And yet I propose that </w:t>
      </w:r>
      <w:r w:rsidRPr="001F714C">
        <w:rPr>
          <w:rStyle w:val="underline"/>
        </w:rPr>
        <w:t xml:space="preserve">the idea of a new imperialism is a profoundly misleading, </w:t>
      </w:r>
      <w:r w:rsidRPr="001F714C">
        <w:rPr>
          <w:sz w:val="16"/>
        </w:rPr>
        <w:t xml:space="preserve">indeed ideological </w:t>
      </w:r>
      <w:r w:rsidRPr="001F714C">
        <w:rPr>
          <w:rStyle w:val="underline"/>
        </w:rPr>
        <w:t xml:space="preserve">concept that obscures the realities of power and </w:t>
      </w:r>
      <w:r w:rsidRPr="001F714C">
        <w:rPr>
          <w:sz w:val="16"/>
        </w:rPr>
        <w:t xml:space="preserve">especially of </w:t>
      </w:r>
      <w:r w:rsidRPr="001F714C">
        <w:rPr>
          <w:rStyle w:val="underline"/>
        </w:rPr>
        <w:t>empire in the twenty-first century</w:t>
      </w:r>
      <w:r w:rsidRPr="001F714C">
        <w:rPr>
          <w:sz w:val="16"/>
        </w:rPr>
        <w:t xml:space="preserve">. This notion is an obstacle to understanding the significance, extent and limits of contemporary Western power. </w:t>
      </w:r>
      <w:r w:rsidRPr="001F714C">
        <w:rPr>
          <w:rStyle w:val="underline"/>
        </w:rPr>
        <w:t>It simultaneously serves to obscure many real causes of oppression, suffering and struggle for transformation against the quasi-imperial power of many regional states</w:t>
      </w:r>
      <w:r w:rsidRPr="001F714C">
        <w:rPr>
          <w:sz w:val="16"/>
        </w:rPr>
        <w:t xml:space="preserve">. I argue that in the global era, this separation has finally become critical. This is for two related reasons. On the one hand, Western power has moved into new territory, largely uncharted -- and I argue </w:t>
      </w:r>
      <w:proofErr w:type="spellStart"/>
      <w:r w:rsidRPr="001F714C">
        <w:rPr>
          <w:sz w:val="16"/>
        </w:rPr>
        <w:t>unchartable</w:t>
      </w:r>
      <w:proofErr w:type="spellEnd"/>
      <w:r w:rsidRPr="001F714C">
        <w:rPr>
          <w:sz w:val="16"/>
        </w:rPr>
        <w:t xml:space="preserve"> -- with the critical tools of anti-imperialism. On the other hand, the politics of empire remain all too real, in classic forms that recall both modern imperialism and earlier empires, in many </w:t>
      </w:r>
      <w:proofErr w:type="gramStart"/>
      <w:r w:rsidRPr="001F714C">
        <w:rPr>
          <w:sz w:val="16"/>
        </w:rPr>
        <w:t>non-Western states</w:t>
      </w:r>
      <w:proofErr w:type="gramEnd"/>
      <w:r w:rsidRPr="001F714C">
        <w:rPr>
          <w:sz w:val="16"/>
        </w:rPr>
        <w:t xml:space="preserve">, and they are revived in many political struggles today. Thus </w:t>
      </w:r>
      <w:r w:rsidRPr="001F714C">
        <w:rPr>
          <w:rStyle w:val="underline"/>
        </w:rPr>
        <w:t xml:space="preserve">the concept of a 'new imperialism' fails to deal with both key post-imperial features of Western power and the quasi-imperial character of many non-Western states. The concept overstates Western power and understates the dangers posed by other, more authoritarian and imperial </w:t>
      </w:r>
      <w:proofErr w:type="spellStart"/>
      <w:r w:rsidRPr="001F714C">
        <w:rPr>
          <w:rStyle w:val="underline"/>
        </w:rPr>
        <w:t>centres</w:t>
      </w:r>
      <w:proofErr w:type="spellEnd"/>
      <w:r w:rsidRPr="001F714C">
        <w:rPr>
          <w:rStyle w:val="underline"/>
        </w:rPr>
        <w:t xml:space="preserve"> of power</w:t>
      </w:r>
      <w:r w:rsidRPr="001F714C">
        <w:rPr>
          <w:sz w:val="16"/>
        </w:rPr>
        <w:t xml:space="preserve">. Politically </w:t>
      </w:r>
      <w:r w:rsidRPr="001F714C">
        <w:rPr>
          <w:rStyle w:val="underline"/>
        </w:rPr>
        <w:t xml:space="preserve">it identifies the West as the principal enemy of the world's people, when for many of them there are far more real and dangerous </w:t>
      </w:r>
      <w:proofErr w:type="gramStart"/>
      <w:r w:rsidRPr="001F714C">
        <w:rPr>
          <w:rStyle w:val="underline"/>
        </w:rPr>
        <w:t>enemies</w:t>
      </w:r>
      <w:proofErr w:type="gramEnd"/>
      <w:r w:rsidRPr="001F714C">
        <w:rPr>
          <w:rStyle w:val="underline"/>
        </w:rPr>
        <w:t xml:space="preserve"> closer to home</w:t>
      </w:r>
      <w:r w:rsidRPr="001F714C">
        <w:rPr>
          <w:sz w:val="16"/>
        </w:rPr>
        <w:t>. I shall return to these political issues at the end of this paper.</w:t>
      </w:r>
    </w:p>
    <w:p w:rsidR="001A171D" w:rsidRPr="001F714C" w:rsidRDefault="001A171D" w:rsidP="001A171D"/>
    <w:p w:rsidR="001A171D" w:rsidRPr="001F714C" w:rsidRDefault="001A171D" w:rsidP="001A171D">
      <w:pPr>
        <w:pStyle w:val="Heading4"/>
      </w:pPr>
      <w:r w:rsidRPr="001F714C">
        <w:t>Imperialism is good: the defeat of Nazism and the promotion of democracy are proof.</w:t>
      </w:r>
    </w:p>
    <w:p w:rsidR="001A171D" w:rsidRPr="001A171D" w:rsidRDefault="001A171D" w:rsidP="001A171D">
      <w:proofErr w:type="gramStart"/>
      <w:r w:rsidRPr="001A171D">
        <w:rPr>
          <w:rStyle w:val="StyleStyleBold12pt"/>
        </w:rPr>
        <w:t xml:space="preserve">Boot, </w:t>
      </w:r>
      <w:r w:rsidRPr="001A171D">
        <w:rPr>
          <w:rStyle w:val="StyleStyleBold12pt"/>
        </w:rPr>
        <w:t>200</w:t>
      </w:r>
      <w:r w:rsidRPr="001A171D">
        <w:rPr>
          <w:rStyle w:val="StyleStyleBold12pt"/>
        </w:rPr>
        <w:t>3</w:t>
      </w:r>
      <w:r w:rsidRPr="001A171D">
        <w:t xml:space="preserve"> (Max, Olin senior fellow at the Council on Foreign Relations, "American Imperialism?</w:t>
      </w:r>
      <w:proofErr w:type="gramEnd"/>
      <w:r w:rsidRPr="001A171D">
        <w:t xml:space="preserve"> No Need to Run Away from Label," 5-18-2003, www.attacberlin.de/fileadmin/Sommerakademie/Boot_Im</w:t>
      </w:r>
      <w:r>
        <w:t>perialim_fine.pdf</w:t>
      </w:r>
      <w:r w:rsidRPr="001A171D">
        <w:t>)</w:t>
      </w:r>
    </w:p>
    <w:p w:rsidR="001A171D" w:rsidRPr="00156A5D" w:rsidRDefault="001A171D" w:rsidP="001A171D">
      <w:pPr>
        <w:rPr>
          <w:szCs w:val="20"/>
        </w:rPr>
      </w:pPr>
    </w:p>
    <w:p w:rsidR="001A171D" w:rsidRPr="001F714C" w:rsidRDefault="001A171D" w:rsidP="001A171D">
      <w:r w:rsidRPr="001F714C">
        <w:rPr>
          <w:sz w:val="16"/>
        </w:rPr>
        <w:t xml:space="preserve">Mind you, this is not meant as a condemnation. The history of American imperialism is hardly one </w:t>
      </w:r>
      <w:proofErr w:type="gramStart"/>
      <w:r w:rsidRPr="001F714C">
        <w:rPr>
          <w:sz w:val="16"/>
        </w:rPr>
        <w:t>of  unadorned</w:t>
      </w:r>
      <w:proofErr w:type="gramEnd"/>
      <w:r w:rsidRPr="001F714C">
        <w:rPr>
          <w:sz w:val="16"/>
        </w:rPr>
        <w:t xml:space="preserve"> good doing; there have been plenty of shameful episodes, such as the mistreatment of the  Indians. But, on the whole</w:t>
      </w:r>
      <w:r w:rsidRPr="001F714C">
        <w:rPr>
          <w:rStyle w:val="underline"/>
        </w:rPr>
        <w:t xml:space="preserve">, </w:t>
      </w:r>
      <w:smartTag w:uri="urn:schemas-microsoft-com:office:smarttags" w:element="country-region">
        <w:smartTag w:uri="urn:schemas-microsoft-com:office:smarttags" w:element="place">
          <w:r w:rsidRPr="001F714C">
            <w:rPr>
              <w:rStyle w:val="underline"/>
            </w:rPr>
            <w:t>U.S.</w:t>
          </w:r>
        </w:smartTag>
      </w:smartTag>
      <w:r w:rsidRPr="001F714C">
        <w:rPr>
          <w:rStyle w:val="underline"/>
        </w:rPr>
        <w:t xml:space="preserve"> imperialism has been the greatest force for good in the world </w:t>
      </w:r>
      <w:proofErr w:type="gramStart"/>
      <w:r w:rsidRPr="001F714C">
        <w:rPr>
          <w:rStyle w:val="underline"/>
        </w:rPr>
        <w:t>during  the</w:t>
      </w:r>
      <w:proofErr w:type="gramEnd"/>
      <w:r w:rsidRPr="001F714C">
        <w:rPr>
          <w:rStyle w:val="underline"/>
        </w:rPr>
        <w:t xml:space="preserve"> past century. It has defeated the monstrous evils of communism and Nazism </w:t>
      </w:r>
      <w:r w:rsidRPr="001F714C">
        <w:rPr>
          <w:sz w:val="16"/>
        </w:rPr>
        <w:t xml:space="preserve">and lesser evils </w:t>
      </w:r>
      <w:proofErr w:type="gramStart"/>
      <w:r w:rsidRPr="001F714C">
        <w:rPr>
          <w:sz w:val="16"/>
        </w:rPr>
        <w:t>such  as</w:t>
      </w:r>
      <w:proofErr w:type="gramEnd"/>
      <w:r w:rsidRPr="001F714C">
        <w:rPr>
          <w:sz w:val="16"/>
        </w:rPr>
        <w:t xml:space="preserve"> the Taliban and Serbian ethnic cleansing. Along the way</w:t>
      </w:r>
      <w:r w:rsidRPr="001F714C">
        <w:rPr>
          <w:rStyle w:val="underline"/>
        </w:rPr>
        <w:t xml:space="preserve">, it has helped spread liberal institutions </w:t>
      </w:r>
      <w:proofErr w:type="gramStart"/>
      <w:r w:rsidRPr="001F714C">
        <w:rPr>
          <w:rStyle w:val="underline"/>
        </w:rPr>
        <w:t>to  countries</w:t>
      </w:r>
      <w:proofErr w:type="gramEnd"/>
      <w:r w:rsidRPr="001F714C">
        <w:rPr>
          <w:rStyle w:val="underline"/>
        </w:rPr>
        <w:t xml:space="preserve"> as diverse as </w:t>
      </w:r>
      <w:smartTag w:uri="urn:schemas-microsoft-com:office:smarttags" w:element="country-region">
        <w:r w:rsidRPr="001F714C">
          <w:rPr>
            <w:rStyle w:val="underline"/>
          </w:rPr>
          <w:t>South Korea</w:t>
        </w:r>
      </w:smartTag>
      <w:r w:rsidRPr="001F714C">
        <w:rPr>
          <w:rStyle w:val="underline"/>
        </w:rPr>
        <w:t xml:space="preserve"> (news - web sites) and </w:t>
      </w:r>
      <w:smartTag w:uri="urn:schemas-microsoft-com:office:smarttags" w:element="country-region">
        <w:smartTag w:uri="urn:schemas-microsoft-com:office:smarttags" w:element="place">
          <w:r w:rsidRPr="001F714C">
            <w:rPr>
              <w:rStyle w:val="underline"/>
            </w:rPr>
            <w:t>Panama</w:t>
          </w:r>
        </w:smartTag>
      </w:smartTag>
      <w:r w:rsidRPr="001F714C">
        <w:rPr>
          <w:sz w:val="16"/>
        </w:rPr>
        <w:t xml:space="preserve">. Yet, while generally successful as imperialists, Americans have been loath to confirm that's what </w:t>
      </w:r>
      <w:proofErr w:type="gramStart"/>
      <w:r w:rsidRPr="001F714C">
        <w:rPr>
          <w:sz w:val="16"/>
        </w:rPr>
        <w:t>they  were</w:t>
      </w:r>
      <w:proofErr w:type="gramEnd"/>
      <w:r w:rsidRPr="001F714C">
        <w:rPr>
          <w:sz w:val="16"/>
        </w:rPr>
        <w:t xml:space="preserve"> doing. That's OK. </w:t>
      </w:r>
      <w:r w:rsidRPr="001F714C">
        <w:rPr>
          <w:rStyle w:val="underline"/>
        </w:rPr>
        <w:t xml:space="preserve">Given the historical baggage that ''imperialism'' carries, there's no need for </w:t>
      </w:r>
      <w:proofErr w:type="gramStart"/>
      <w:r w:rsidRPr="001F714C">
        <w:rPr>
          <w:rStyle w:val="underline"/>
        </w:rPr>
        <w:t xml:space="preserve">the  </w:t>
      </w:r>
      <w:smartTag w:uri="urn:schemas-microsoft-com:office:smarttags" w:element="country-region">
        <w:smartTag w:uri="urn:schemas-microsoft-com:office:smarttags" w:element="place">
          <w:r w:rsidRPr="001F714C">
            <w:rPr>
              <w:rStyle w:val="underline"/>
            </w:rPr>
            <w:t>U.S</w:t>
          </w:r>
          <w:proofErr w:type="gramEnd"/>
          <w:r w:rsidRPr="001F714C">
            <w:rPr>
              <w:rStyle w:val="underline"/>
            </w:rPr>
            <w:t>.</w:t>
          </w:r>
        </w:smartTag>
      </w:smartTag>
      <w:r w:rsidRPr="001F714C">
        <w:rPr>
          <w:rStyle w:val="underline"/>
        </w:rPr>
        <w:t xml:space="preserve"> government to embrace the term. But it should definitely embrace the practice</w:t>
      </w:r>
      <w:r w:rsidRPr="001F714C">
        <w:rPr>
          <w:sz w:val="16"/>
        </w:rPr>
        <w:t xml:space="preserve">. That doesn't mean looting </w:t>
      </w:r>
      <w:smartTag w:uri="urn:schemas-microsoft-com:office:smarttags" w:element="country-region">
        <w:r w:rsidRPr="001F714C">
          <w:rPr>
            <w:sz w:val="16"/>
          </w:rPr>
          <w:t>Iraq</w:t>
        </w:r>
      </w:smartTag>
      <w:r w:rsidRPr="001F714C">
        <w:rPr>
          <w:sz w:val="16"/>
        </w:rPr>
        <w:t xml:space="preserve"> of its natural resources; nothing could be more destructive of our </w:t>
      </w:r>
      <w:proofErr w:type="gramStart"/>
      <w:r w:rsidRPr="001F714C">
        <w:rPr>
          <w:sz w:val="16"/>
        </w:rPr>
        <w:t>goal  of</w:t>
      </w:r>
      <w:proofErr w:type="gramEnd"/>
      <w:r w:rsidRPr="001F714C">
        <w:rPr>
          <w:sz w:val="16"/>
        </w:rPr>
        <w:t xml:space="preserve"> building a stable government in </w:t>
      </w:r>
      <w:smartTag w:uri="urn:schemas-microsoft-com:office:smarttags" w:element="City">
        <w:smartTag w:uri="urn:schemas-microsoft-com:office:smarttags" w:element="place">
          <w:r w:rsidRPr="001F714C">
            <w:rPr>
              <w:sz w:val="16"/>
            </w:rPr>
            <w:t>Baghdad</w:t>
          </w:r>
        </w:smartTag>
      </w:smartTag>
      <w:r w:rsidRPr="001F714C">
        <w:rPr>
          <w:sz w:val="16"/>
        </w:rPr>
        <w:t xml:space="preserve">. </w:t>
      </w:r>
      <w:r w:rsidRPr="001F714C">
        <w:rPr>
          <w:rStyle w:val="underline"/>
        </w:rPr>
        <w:t xml:space="preserve">It means imposing the rule of law, property rights, </w:t>
      </w:r>
      <w:proofErr w:type="gramStart"/>
      <w:r w:rsidRPr="001F714C">
        <w:rPr>
          <w:rStyle w:val="underline"/>
        </w:rPr>
        <w:t>free  speech</w:t>
      </w:r>
      <w:proofErr w:type="gramEnd"/>
      <w:r w:rsidRPr="001F714C">
        <w:rPr>
          <w:rStyle w:val="underline"/>
        </w:rPr>
        <w:t xml:space="preserve"> and other guarantees, at gunpoint if need be. This will require selecting a new ruler who </w:t>
      </w:r>
      <w:proofErr w:type="gramStart"/>
      <w:r w:rsidRPr="001F714C">
        <w:rPr>
          <w:rStyle w:val="underline"/>
        </w:rPr>
        <w:t>is  committed</w:t>
      </w:r>
      <w:proofErr w:type="gramEnd"/>
      <w:r w:rsidRPr="001F714C">
        <w:rPr>
          <w:rStyle w:val="underline"/>
        </w:rPr>
        <w:t xml:space="preserve"> to pluralism and then backing him or her to the hilt. </w:t>
      </w:r>
      <w:smartTag w:uri="urn:schemas-microsoft-com:office:smarttags" w:element="country-region">
        <w:r w:rsidRPr="001F714C">
          <w:rPr>
            <w:rStyle w:val="underline"/>
          </w:rPr>
          <w:t>Iran</w:t>
        </w:r>
      </w:smartTag>
      <w:r w:rsidRPr="001F714C">
        <w:rPr>
          <w:rStyle w:val="underline"/>
        </w:rPr>
        <w:t xml:space="preserve"> and other neighboring states </w:t>
      </w:r>
      <w:proofErr w:type="gramStart"/>
      <w:r w:rsidRPr="001F714C">
        <w:rPr>
          <w:rStyle w:val="underline"/>
        </w:rPr>
        <w:t>won't  hesitate</w:t>
      </w:r>
      <w:proofErr w:type="gramEnd"/>
      <w:r w:rsidRPr="001F714C">
        <w:rPr>
          <w:rStyle w:val="underline"/>
        </w:rPr>
        <w:t xml:space="preserve"> to impose their despotic views on </w:t>
      </w:r>
      <w:smartTag w:uri="urn:schemas-microsoft-com:office:smarttags" w:element="country-region">
        <w:smartTag w:uri="urn:schemas-microsoft-com:office:smarttags" w:element="place">
          <w:r w:rsidRPr="001F714C">
            <w:rPr>
              <w:rStyle w:val="underline"/>
            </w:rPr>
            <w:t>Iraq</w:t>
          </w:r>
        </w:smartTag>
      </w:smartTag>
      <w:r w:rsidRPr="001F714C">
        <w:rPr>
          <w:rStyle w:val="underline"/>
        </w:rPr>
        <w:t xml:space="preserve">; we shouldn't hesitate to impose our democratic views. </w:t>
      </w:r>
      <w:r w:rsidRPr="001F714C">
        <w:rPr>
          <w:sz w:val="16"/>
        </w:rPr>
        <w:t xml:space="preserve"> </w:t>
      </w:r>
    </w:p>
    <w:p w:rsidR="001A171D" w:rsidRPr="00156A5D" w:rsidRDefault="001A171D" w:rsidP="001A171D">
      <w:pPr>
        <w:rPr>
          <w:b/>
          <w:szCs w:val="20"/>
        </w:rPr>
      </w:pPr>
    </w:p>
    <w:p w:rsidR="001A171D" w:rsidRPr="00DE7DF2" w:rsidRDefault="001A171D" w:rsidP="001A171D">
      <w:pPr>
        <w:pStyle w:val="Heading4"/>
      </w:pPr>
      <w:r w:rsidRPr="00DE7DF2">
        <w:t xml:space="preserve">Criticizing benevolent action on the grounds of imperialism undermines liberation of oppressed people – imperialism is justified in some instances. </w:t>
      </w:r>
      <w:r>
        <w:tab/>
      </w:r>
    </w:p>
    <w:p w:rsidR="001A171D" w:rsidRPr="00DE7DF2" w:rsidRDefault="001A171D" w:rsidP="001A171D">
      <w:r w:rsidRPr="001A171D">
        <w:rPr>
          <w:rStyle w:val="StyleStyleBold12pt"/>
        </w:rPr>
        <w:t>Shaw, 2</w:t>
      </w:r>
      <w:r w:rsidRPr="00DE7DF2">
        <w:t xml:space="preserve"> (Martin Shaw, professor of international relations at University of Sussex, Uses and Abuses of Anti-Imperialism in the Global Era, 4-7-2002, http://www.martinshaw.org/empire.htm AFM)</w:t>
      </w:r>
    </w:p>
    <w:p w:rsidR="001A171D" w:rsidRPr="00156A5D" w:rsidRDefault="001A171D" w:rsidP="001A171D">
      <w:pPr>
        <w:rPr>
          <w:i/>
          <w:iCs/>
          <w:szCs w:val="20"/>
        </w:rPr>
      </w:pPr>
    </w:p>
    <w:p w:rsidR="001A171D" w:rsidRPr="00DE7DF2" w:rsidRDefault="001A171D" w:rsidP="001A171D">
      <w:pPr>
        <w:rPr>
          <w:rStyle w:val="underline"/>
        </w:rPr>
      </w:pPr>
      <w:r w:rsidRPr="00DE7DF2">
        <w:rPr>
          <w:sz w:val="16"/>
        </w:rPr>
        <w:t xml:space="preserve">Conclusion: The abuses of anti-imperialism </w:t>
      </w:r>
      <w:proofErr w:type="gramStart"/>
      <w:r w:rsidRPr="00DE7DF2">
        <w:rPr>
          <w:sz w:val="16"/>
        </w:rPr>
        <w:t>It</w:t>
      </w:r>
      <w:proofErr w:type="gramEnd"/>
      <w:r w:rsidRPr="00DE7DF2">
        <w:rPr>
          <w:sz w:val="16"/>
        </w:rPr>
        <w:t xml:space="preserve"> is worth asking </w:t>
      </w:r>
      <w:r w:rsidRPr="00DE7DF2">
        <w:rPr>
          <w:rStyle w:val="underline"/>
        </w:rPr>
        <w:t xml:space="preserve">how the politics of anti-imperialism distorts Western leftists' responses to global struggles for justice. </w:t>
      </w:r>
      <w:r w:rsidRPr="00DE7DF2">
        <w:rPr>
          <w:sz w:val="16"/>
        </w:rPr>
        <w:t xml:space="preserve">John </w:t>
      </w:r>
      <w:proofErr w:type="spellStart"/>
      <w:r w:rsidRPr="00DE7DF2">
        <w:rPr>
          <w:sz w:val="16"/>
        </w:rPr>
        <w:t>Pilger</w:t>
      </w:r>
      <w:proofErr w:type="spellEnd"/>
      <w:r w:rsidRPr="00DE7DF2">
        <w:rPr>
          <w:sz w:val="16"/>
        </w:rPr>
        <w:t xml:space="preserve">, for example, consistently seeks to </w:t>
      </w:r>
      <w:proofErr w:type="spellStart"/>
      <w:r w:rsidRPr="00DE7DF2">
        <w:rPr>
          <w:sz w:val="16"/>
        </w:rPr>
        <w:t>minimise</w:t>
      </w:r>
      <w:proofErr w:type="spellEnd"/>
      <w:r w:rsidRPr="00DE7DF2">
        <w:rPr>
          <w:sz w:val="16"/>
        </w:rPr>
        <w:t xml:space="preserve"> the crimes of Milosevic in Kosovo, and to deny their genocidal character - purely because these crimes formed part of the rationale for Western intervention against </w:t>
      </w:r>
      <w:smartTag w:uri="urn:schemas-microsoft-com:office:smarttags" w:element="country-region">
        <w:smartTag w:uri="urn:schemas-microsoft-com:office:smarttags" w:element="place">
          <w:r w:rsidRPr="00DE7DF2">
            <w:rPr>
              <w:sz w:val="16"/>
            </w:rPr>
            <w:t>Serbia</w:t>
          </w:r>
        </w:smartTag>
      </w:smartTag>
      <w:r w:rsidRPr="00DE7DF2">
        <w:rPr>
          <w:sz w:val="16"/>
        </w:rPr>
        <w:t xml:space="preserve">. He never attempted to </w:t>
      </w:r>
      <w:proofErr w:type="spellStart"/>
      <w:r w:rsidRPr="00DE7DF2">
        <w:rPr>
          <w:sz w:val="16"/>
        </w:rPr>
        <w:t>minimise</w:t>
      </w:r>
      <w:proofErr w:type="spellEnd"/>
      <w:r w:rsidRPr="00DE7DF2">
        <w:rPr>
          <w:sz w:val="16"/>
        </w:rPr>
        <w:t xml:space="preserve"> the crimes of the pro-Western Suharto regime in the same way. The crimes of quasi-imperial regimes are similar in cases like </w:t>
      </w:r>
      <w:smartTag w:uri="urn:schemas-microsoft-com:office:smarttags" w:element="country-region">
        <w:r w:rsidRPr="00DE7DF2">
          <w:rPr>
            <w:sz w:val="16"/>
          </w:rPr>
          <w:t>Yugoslavia</w:t>
        </w:r>
      </w:smartTag>
      <w:r w:rsidRPr="00DE7DF2">
        <w:rPr>
          <w:sz w:val="16"/>
        </w:rPr>
        <w:t xml:space="preserve"> and </w:t>
      </w:r>
      <w:smartTag w:uri="urn:schemas-microsoft-com:office:smarttags" w:element="country-region">
        <w:smartTag w:uri="urn:schemas-microsoft-com:office:smarttags" w:element="place">
          <w:r w:rsidRPr="00DE7DF2">
            <w:rPr>
              <w:sz w:val="16"/>
            </w:rPr>
            <w:t>Indonesia</w:t>
          </w:r>
        </w:smartTag>
      </w:smartTag>
      <w:r w:rsidRPr="00DE7DF2">
        <w:rPr>
          <w:sz w:val="16"/>
        </w:rPr>
        <w:t xml:space="preserve">, but the West's attitudes towards them are undeniably uneven and inconsistent. To take as the criterion of one's politics opposition to Western policy, rather than the demands for justice of the victims of oppression as such, distorts our responses to the victims and our commitment to justice. </w:t>
      </w:r>
      <w:r w:rsidRPr="00DE7DF2">
        <w:rPr>
          <w:rStyle w:val="underline"/>
        </w:rPr>
        <w:t xml:space="preserve">We need to support the victims regardless of whether Western governments take up their cause or not; we need to judge Western power not according to a general assumption of 'new imperialism' but according to its actual role in relation to the victims. The task for civil society in the West is not, therefore to oppose Western state policies </w:t>
      </w:r>
      <w:r w:rsidRPr="00DE7DF2">
        <w:rPr>
          <w:sz w:val="16"/>
        </w:rPr>
        <w:t xml:space="preserve">as a matter of course, à la Cold War, but </w:t>
      </w:r>
      <w:r w:rsidRPr="00DE7DF2">
        <w:rPr>
          <w:rStyle w:val="underline"/>
        </w:rPr>
        <w:t xml:space="preserve">to </w:t>
      </w:r>
      <w:proofErr w:type="spellStart"/>
      <w:r w:rsidRPr="00DE7DF2">
        <w:rPr>
          <w:rStyle w:val="underline"/>
        </w:rPr>
        <w:t>mobilise</w:t>
      </w:r>
      <w:proofErr w:type="spellEnd"/>
      <w:r w:rsidRPr="00DE7DF2">
        <w:rPr>
          <w:rStyle w:val="underline"/>
        </w:rPr>
        <w:t xml:space="preserve"> solidarity with </w:t>
      </w:r>
      <w:r w:rsidRPr="00DE7DF2">
        <w:rPr>
          <w:sz w:val="16"/>
        </w:rPr>
        <w:t xml:space="preserve">democratic oppositions and </w:t>
      </w:r>
      <w:r w:rsidRPr="00DE7DF2">
        <w:rPr>
          <w:rStyle w:val="underline"/>
        </w:rPr>
        <w:t>repressed peoples, against authoritarian</w:t>
      </w:r>
      <w:r w:rsidRPr="00DE7DF2">
        <w:rPr>
          <w:sz w:val="16"/>
        </w:rPr>
        <w:t xml:space="preserve">, quasi-imperial </w:t>
      </w:r>
      <w:r w:rsidRPr="00DE7DF2">
        <w:rPr>
          <w:rStyle w:val="underline"/>
        </w:rPr>
        <w:t xml:space="preserve">states. It is to demand more effective global </w:t>
      </w:r>
      <w:r w:rsidRPr="00DE7DF2">
        <w:rPr>
          <w:sz w:val="16"/>
        </w:rPr>
        <w:t xml:space="preserve">political, legal and </w:t>
      </w:r>
      <w:r w:rsidRPr="00DE7DF2">
        <w:rPr>
          <w:rStyle w:val="underline"/>
        </w:rPr>
        <w:t xml:space="preserve">military institutions that genuinely </w:t>
      </w:r>
      <w:r w:rsidRPr="00DE7DF2">
        <w:rPr>
          <w:sz w:val="16"/>
        </w:rPr>
        <w:t xml:space="preserve">and consistently </w:t>
      </w:r>
      <w:r w:rsidRPr="00DE7DF2">
        <w:rPr>
          <w:rStyle w:val="underline"/>
        </w:rPr>
        <w:t xml:space="preserve">defend the interests of the most threatened groups. </w:t>
      </w:r>
      <w:r w:rsidRPr="00DE7DF2">
        <w:rPr>
          <w:sz w:val="16"/>
        </w:rPr>
        <w:t xml:space="preserve">It is to grasp the contradictions among and within Western elites, conditionally allying themselves with </w:t>
      </w:r>
      <w:proofErr w:type="spellStart"/>
      <w:r w:rsidRPr="00DE7DF2">
        <w:rPr>
          <w:sz w:val="16"/>
        </w:rPr>
        <w:t>internationalising</w:t>
      </w:r>
      <w:proofErr w:type="spellEnd"/>
      <w:r w:rsidRPr="00DE7DF2">
        <w:rPr>
          <w:sz w:val="16"/>
        </w:rPr>
        <w:t xml:space="preserve"> elements in global institutions and Western governments, against nationalist and reactionary elements. The arrival in power of </w:t>
      </w:r>
      <w:r w:rsidRPr="00DE7DF2">
        <w:rPr>
          <w:sz w:val="16"/>
        </w:rPr>
        <w:lastRenderedPageBreak/>
        <w:t xml:space="preserve">George Bush II makes this discrimination all the more urgent. In the long run, </w:t>
      </w:r>
      <w:r w:rsidRPr="00DE7DF2">
        <w:rPr>
          <w:rStyle w:val="underline"/>
        </w:rPr>
        <w:t>we need to develop a larger politics of global social democracy and an ethic of global responsibility that address the profound economic</w:t>
      </w:r>
      <w:r w:rsidRPr="00DE7DF2">
        <w:rPr>
          <w:sz w:val="16"/>
        </w:rPr>
        <w:t xml:space="preserve">, political and cultural </w:t>
      </w:r>
      <w:r w:rsidRPr="00DE7DF2">
        <w:rPr>
          <w:rStyle w:val="underline"/>
        </w:rPr>
        <w:t>inequalities between Western and non-Western worlds</w:t>
      </w:r>
      <w:r w:rsidRPr="00DE7DF2">
        <w:rPr>
          <w:sz w:val="16"/>
        </w:rPr>
        <w:t xml:space="preserve">. We will not move far in these directions, however, unless we grasp the life-and-death struggles between many oppressed peoples and the new local imperialisms, </w:t>
      </w:r>
      <w:r w:rsidRPr="00DE7DF2">
        <w:rPr>
          <w:rStyle w:val="underline"/>
        </w:rPr>
        <w:t xml:space="preserve">rather than subsuming all regional contradictions into the false synthesis of a new Western imperialism. </w:t>
      </w:r>
    </w:p>
    <w:p w:rsidR="001A171D" w:rsidRPr="00DE7DF2" w:rsidRDefault="001A171D" w:rsidP="001A171D"/>
    <w:p w:rsidR="001A171D" w:rsidRDefault="001A171D" w:rsidP="001A171D">
      <w:pPr>
        <w:pStyle w:val="Heading4"/>
      </w:pPr>
      <w:smartTag w:uri="urn:schemas-microsoft-com:office:smarttags" w:element="country-region">
        <w:smartTag w:uri="urn:schemas-microsoft-com:office:smarttags" w:element="place">
          <w:r w:rsidRPr="00370D62">
            <w:t>US</w:t>
          </w:r>
        </w:smartTag>
      </w:smartTag>
      <w:r w:rsidRPr="00370D62">
        <w:t xml:space="preserve"> imperialism is necessary to prevent war and genocide - their criticism thwarts</w:t>
      </w:r>
      <w:r>
        <w:t xml:space="preserve"> </w:t>
      </w:r>
      <w:r w:rsidRPr="00370D62">
        <w:t>the more important task of humanizing the imperial order from within</w:t>
      </w:r>
      <w:r>
        <w:t xml:space="preserve"> </w:t>
      </w:r>
    </w:p>
    <w:p w:rsidR="001A171D" w:rsidRPr="00370D62" w:rsidRDefault="001A171D" w:rsidP="001A171D">
      <w:r w:rsidRPr="00370D62">
        <w:t xml:space="preserve">David </w:t>
      </w:r>
      <w:proofErr w:type="spellStart"/>
      <w:r w:rsidRPr="00370D62">
        <w:rPr>
          <w:rStyle w:val="StyleBoldUnderline"/>
        </w:rPr>
        <w:t>Rieff</w:t>
      </w:r>
      <w:proofErr w:type="spellEnd"/>
      <w:r w:rsidRPr="00370D62">
        <w:t xml:space="preserve">, Volume XVI, No2, SUMMER </w:t>
      </w:r>
      <w:r w:rsidRPr="00370D62">
        <w:rPr>
          <w:rStyle w:val="StyleBoldUnderline"/>
        </w:rPr>
        <w:t>1999</w:t>
      </w:r>
      <w:r w:rsidRPr="00370D62">
        <w:t xml:space="preserve">. </w:t>
      </w:r>
      <w:proofErr w:type="gramStart"/>
      <w:r w:rsidRPr="00370D62">
        <w:t>A New Age of Liberal Imperialism?</w:t>
      </w:r>
      <w:proofErr w:type="gramEnd"/>
    </w:p>
    <w:p w:rsidR="001A171D" w:rsidRDefault="001A171D" w:rsidP="001A171D">
      <w:r w:rsidRPr="00370D62">
        <w:rPr>
          <w:sz w:val="16"/>
        </w:rPr>
        <w:t xml:space="preserve">But the implications of not doing anything are equally clear. </w:t>
      </w:r>
      <w:r w:rsidRPr="00370D62">
        <w:rPr>
          <w:rStyle w:val="underline"/>
        </w:rPr>
        <w:t>Those who fear American power are</w:t>
      </w:r>
      <w:r w:rsidRPr="00370D62">
        <w:rPr>
          <w:sz w:val="16"/>
        </w:rPr>
        <w:t>-this is absolutely certain-</w:t>
      </w:r>
      <w:r w:rsidRPr="00370D62">
        <w:rPr>
          <w:rStyle w:val="underline"/>
        </w:rPr>
        <w:t>condemning other people to death. Had the U.S. armed forces not set up the air bridge</w:t>
      </w:r>
      <w:r>
        <w:rPr>
          <w:rStyle w:val="underline"/>
        </w:rPr>
        <w:t xml:space="preserve"> </w:t>
      </w:r>
      <w:r w:rsidRPr="00370D62">
        <w:rPr>
          <w:rStyle w:val="underline"/>
        </w:rPr>
        <w:t>to eastern Zaire in the wake of the Rwandan genocide, hundreds of thousands of people would have</w:t>
      </w:r>
      <w:r>
        <w:rPr>
          <w:rStyle w:val="underline"/>
        </w:rPr>
        <w:t xml:space="preserve"> </w:t>
      </w:r>
      <w:r w:rsidRPr="00370D62">
        <w:rPr>
          <w:rStyle w:val="underline"/>
        </w:rPr>
        <w:t>perished, rather than the tens of thousands who did die</w:t>
      </w:r>
      <w:r w:rsidRPr="00370D62">
        <w:rPr>
          <w:sz w:val="16"/>
        </w:rPr>
        <w:t xml:space="preserve">. This does not excuse the </w:t>
      </w:r>
      <w:smartTag w:uri="urn:schemas-microsoft-com:office:smarttags" w:element="City">
        <w:smartTag w:uri="urn:schemas-microsoft-com:office:smarttags" w:element="place">
          <w:r w:rsidRPr="00370D62">
            <w:rPr>
              <w:sz w:val="16"/>
            </w:rPr>
            <w:t>Clinton</w:t>
          </w:r>
        </w:smartTag>
      </w:smartTag>
      <w:r w:rsidRPr="00370D62">
        <w:rPr>
          <w:sz w:val="16"/>
        </w:rPr>
        <w:t xml:space="preserve"> administration for failing to act to stop the genocide militarily; but it is a fact. And analogous situations were found in </w:t>
      </w:r>
      <w:smartTag w:uri="urn:schemas-microsoft-com:office:smarttags" w:element="country-region">
        <w:r w:rsidRPr="00370D62">
          <w:rPr>
            <w:sz w:val="16"/>
          </w:rPr>
          <w:t>Bosnia</w:t>
        </w:r>
      </w:smartTag>
      <w:r w:rsidRPr="00370D62">
        <w:rPr>
          <w:sz w:val="16"/>
        </w:rPr>
        <w:t xml:space="preserve"> and even, for all its failings, in the operation in </w:t>
      </w:r>
      <w:smartTag w:uri="urn:schemas-microsoft-com:office:smarttags" w:element="country-region">
        <w:smartTag w:uri="urn:schemas-microsoft-com:office:smarttags" w:element="place">
          <w:r w:rsidRPr="00370D62">
            <w:rPr>
              <w:sz w:val="16"/>
            </w:rPr>
            <w:t>Somalia</w:t>
          </w:r>
        </w:smartTag>
      </w:smartTag>
      <w:r w:rsidRPr="00370D62">
        <w:rPr>
          <w:sz w:val="16"/>
        </w:rPr>
        <w:t>. &lt;</w:t>
      </w:r>
      <w:r>
        <w:rPr>
          <w:rStyle w:val="underline"/>
        </w:rPr>
        <w:t>CONTINUED</w:t>
      </w:r>
      <w:r w:rsidRPr="00370D62">
        <w:rPr>
          <w:sz w:val="16"/>
        </w:rPr>
        <w:t xml:space="preserve">.&gt; </w:t>
      </w:r>
      <w:proofErr w:type="gramStart"/>
      <w:r w:rsidRPr="00370D62">
        <w:rPr>
          <w:sz w:val="16"/>
        </w:rPr>
        <w:t>Is</w:t>
      </w:r>
      <w:proofErr w:type="gramEnd"/>
      <w:r w:rsidRPr="00370D62">
        <w:rPr>
          <w:sz w:val="16"/>
        </w:rPr>
        <w:t xml:space="preserve"> </w:t>
      </w:r>
      <w:proofErr w:type="spellStart"/>
      <w:r w:rsidRPr="00370D62">
        <w:rPr>
          <w:sz w:val="16"/>
        </w:rPr>
        <w:t>thisproposal</w:t>
      </w:r>
      <w:proofErr w:type="spellEnd"/>
      <w:r w:rsidRPr="00370D62">
        <w:rPr>
          <w:sz w:val="16"/>
        </w:rPr>
        <w:t xml:space="preserve"> tantamount-to calling for decolonization of part of the world? Would such a system make the </w:t>
      </w:r>
      <w:smartTag w:uri="urn:schemas-microsoft-com:office:smarttags" w:element="country-region">
        <w:smartTag w:uri="urn:schemas-microsoft-com:office:smarttags" w:element="place">
          <w:r w:rsidRPr="00370D62">
            <w:rPr>
              <w:sz w:val="16"/>
            </w:rPr>
            <w:t>United States</w:t>
          </w:r>
        </w:smartTag>
      </w:smartTag>
      <w:r w:rsidRPr="00370D62">
        <w:rPr>
          <w:sz w:val="16"/>
        </w:rPr>
        <w:t xml:space="preserve"> even more powerful than it is already? Clearly it is, and clearly it would. But what are the alternatives? Kosovo demonstrates how little stomach the </w:t>
      </w:r>
      <w:smartTag w:uri="urn:schemas-microsoft-com:office:smarttags" w:element="country-region">
        <w:smartTag w:uri="urn:schemas-microsoft-com:office:smarttags" w:element="place">
          <w:r w:rsidRPr="00370D62">
            <w:rPr>
              <w:sz w:val="16"/>
            </w:rPr>
            <w:t>United States</w:t>
          </w:r>
        </w:smartTag>
      </w:smartTag>
      <w:r w:rsidRPr="00370D62">
        <w:rPr>
          <w:sz w:val="16"/>
        </w:rPr>
        <w:t xml:space="preserve"> has for the kind of military action mat its moral ambitions impel it to undertake. And </w:t>
      </w:r>
      <w:r w:rsidRPr="00370D62">
        <w:rPr>
          <w:rStyle w:val="underline"/>
        </w:rPr>
        <w:t xml:space="preserve">there will be many more </w:t>
      </w:r>
      <w:proofErr w:type="spellStart"/>
      <w:r w:rsidRPr="00370D62">
        <w:rPr>
          <w:rStyle w:val="underline"/>
        </w:rPr>
        <w:t>Kosovos</w:t>
      </w:r>
      <w:proofErr w:type="spellEnd"/>
      <w:r w:rsidRPr="00370D62">
        <w:rPr>
          <w:rStyle w:val="underline"/>
        </w:rPr>
        <w:t xml:space="preserve"> in the coming decades</w:t>
      </w:r>
      <w:r w:rsidRPr="00370D62">
        <w:rPr>
          <w:sz w:val="16"/>
        </w:rPr>
        <w:t xml:space="preserve">. With the victory of capitalism nearly absolute, the choice is not between systems but about what kind of capitalist system we are going to have and what kind of world order that system requires. However controversial it may be to say </w:t>
      </w:r>
      <w:proofErr w:type="gramStart"/>
      <w:r w:rsidRPr="00370D62">
        <w:rPr>
          <w:sz w:val="16"/>
        </w:rPr>
        <w:t xml:space="preserve">this </w:t>
      </w:r>
      <w:r w:rsidRPr="00370D62">
        <w:rPr>
          <w:rStyle w:val="underline"/>
        </w:rPr>
        <w:t>our</w:t>
      </w:r>
      <w:proofErr w:type="gramEnd"/>
      <w:r w:rsidRPr="00370D62">
        <w:rPr>
          <w:rStyle w:val="underline"/>
        </w:rPr>
        <w:t xml:space="preserve"> choice at the millennium seems to boil down to imperialism or barbarism</w:t>
      </w:r>
      <w:r w:rsidRPr="00370D62">
        <w:rPr>
          <w:sz w:val="16"/>
        </w:rPr>
        <w:t xml:space="preserve">. Half-measures of the type we have seen in various humanitarian interventions and in Kosovo represent the worst of both worlds. </w:t>
      </w:r>
      <w:r w:rsidRPr="00370D62">
        <w:rPr>
          <w:rStyle w:val="underline"/>
        </w:rPr>
        <w:t>Better to grasp the nettle and accept that liberal imperialism may be the best we are going to do in these callous and sentimental times</w:t>
      </w:r>
      <w:r w:rsidRPr="00370D62">
        <w:rPr>
          <w:sz w:val="16"/>
        </w:rPr>
        <w:t xml:space="preserve">. Indeed, </w:t>
      </w:r>
      <w:r w:rsidRPr="00370D62">
        <w:rPr>
          <w:rStyle w:val="underline"/>
        </w:rPr>
        <w:t>the real task for people who reject both realism and the Utopian nihilism of a left that would prefer to see genocide</w:t>
      </w:r>
      <w:r w:rsidRPr="00370D62">
        <w:rPr>
          <w:sz w:val="16"/>
        </w:rPr>
        <w:t xml:space="preserve"> in Bosnia and the mass deportation of the Kosovars </w:t>
      </w:r>
      <w:r w:rsidRPr="00370D62">
        <w:rPr>
          <w:rStyle w:val="underline"/>
        </w:rPr>
        <w:t>rather than strengthen</w:t>
      </w:r>
      <w:r w:rsidRPr="00370D62">
        <w:rPr>
          <w:sz w:val="16"/>
        </w:rPr>
        <w:t xml:space="preserve">, however marginally, </w:t>
      </w:r>
      <w:r w:rsidRPr="00370D62">
        <w:rPr>
          <w:rStyle w:val="underline"/>
        </w:rPr>
        <w:t xml:space="preserve">the hegemony of the United States, is to </w:t>
      </w:r>
      <w:proofErr w:type="spellStart"/>
      <w:r w:rsidRPr="00370D62">
        <w:rPr>
          <w:rStyle w:val="underline"/>
        </w:rPr>
        <w:t>trv</w:t>
      </w:r>
      <w:proofErr w:type="spellEnd"/>
      <w:r w:rsidRPr="00370D62">
        <w:rPr>
          <w:rStyle w:val="underline"/>
        </w:rPr>
        <w:t xml:space="preserve"> to humanize this new imperial order</w:t>
      </w:r>
      <w:r w:rsidRPr="00370D62">
        <w:rPr>
          <w:sz w:val="16"/>
        </w:rPr>
        <w:t xml:space="preserve">-assuming it can come into being-and to curb the excesses that it will doubtless produce. </w:t>
      </w:r>
      <w:r w:rsidRPr="00370D62">
        <w:rPr>
          <w:rStyle w:val="underline"/>
        </w:rPr>
        <w:t>The alternative is not liberation, or the triumph of some global consensus of conscience, but</w:t>
      </w:r>
      <w:r w:rsidRPr="00370D62">
        <w:rPr>
          <w:sz w:val="16"/>
        </w:rPr>
        <w:t xml:space="preserve"> to paraphrase </w:t>
      </w:r>
      <w:proofErr w:type="spellStart"/>
      <w:r w:rsidRPr="00370D62">
        <w:rPr>
          <w:sz w:val="16"/>
        </w:rPr>
        <w:t>Che</w:t>
      </w:r>
      <w:proofErr w:type="spellEnd"/>
      <w:r w:rsidRPr="00370D62">
        <w:rPr>
          <w:sz w:val="16"/>
        </w:rPr>
        <w:t xml:space="preserve"> Guevara, one, two, three, many </w:t>
      </w:r>
      <w:proofErr w:type="spellStart"/>
      <w:r w:rsidRPr="00370D62">
        <w:rPr>
          <w:rStyle w:val="underline"/>
        </w:rPr>
        <w:t>Kosovos</w:t>
      </w:r>
      <w:proofErr w:type="spellEnd"/>
      <w:r w:rsidRPr="00370D62">
        <w:rPr>
          <w:sz w:val="16"/>
        </w:rPr>
        <w:t>.</w:t>
      </w:r>
      <w:r>
        <w:t xml:space="preserve"> </w:t>
      </w:r>
    </w:p>
    <w:p w:rsidR="001A171D" w:rsidRPr="001A171D" w:rsidRDefault="001A171D" w:rsidP="001A171D"/>
    <w:p w:rsidR="005C5BA9" w:rsidRPr="000B72AA" w:rsidRDefault="005C5BA9" w:rsidP="005C5BA9"/>
    <w:p w:rsidR="005C5BA9" w:rsidRDefault="005C5BA9" w:rsidP="005C5BA9"/>
    <w:p w:rsidR="005C5BA9" w:rsidRDefault="005C5BA9" w:rsidP="005C5BA9">
      <w:pPr>
        <w:pStyle w:val="Heading2"/>
      </w:pPr>
      <w:r>
        <w:lastRenderedPageBreak/>
        <w:t>International Law Advantage</w:t>
      </w:r>
    </w:p>
    <w:p w:rsidR="005C5BA9" w:rsidRDefault="005C5BA9" w:rsidP="005C5BA9">
      <w:pPr>
        <w:pStyle w:val="Heading3"/>
      </w:pPr>
      <w:r>
        <w:lastRenderedPageBreak/>
        <w:t>Alt Cause</w:t>
      </w:r>
    </w:p>
    <w:p w:rsidR="005C5BA9" w:rsidRPr="00F015FA" w:rsidRDefault="005C5BA9" w:rsidP="005C5BA9">
      <w:pPr>
        <w:pStyle w:val="Heading4"/>
      </w:pPr>
      <w:r w:rsidRPr="00F015FA">
        <w:t>I</w:t>
      </w:r>
      <w:r>
        <w:t>mpact Non-Unique—US will always refuse to comply with IL</w:t>
      </w:r>
    </w:p>
    <w:p w:rsidR="005C5BA9" w:rsidRPr="00CF5783" w:rsidRDefault="005C5BA9" w:rsidP="005C5BA9">
      <w:r w:rsidRPr="00CF5783">
        <w:rPr>
          <w:rStyle w:val="StyleStyleBold12pt"/>
        </w:rPr>
        <w:t>Global Policy Forum ’12</w:t>
      </w:r>
      <w:r>
        <w:t xml:space="preserve"> (an independent publication that monitors UN and global political activity, “US Opposition to the International Criminal Court,” Global Policy Forum, </w:t>
      </w:r>
      <w:r w:rsidRPr="00CF5783">
        <w:t>http://www.globalpolicy.org/us-un-and-international-law-8-24/us-opposition-to-the-icc-8-29.html</w:t>
      </w:r>
      <w:r>
        <w:t>)</w:t>
      </w:r>
    </w:p>
    <w:p w:rsidR="005C5BA9" w:rsidRDefault="005C5BA9" w:rsidP="005C5BA9"/>
    <w:p w:rsidR="005C5BA9" w:rsidRDefault="005C5BA9" w:rsidP="005C5BA9">
      <w:r w:rsidRPr="00CF5783">
        <w:rPr>
          <w:rStyle w:val="StyleBoldUnderline"/>
        </w:rPr>
        <w:t>The United States government has consistently opposed an international court that could hold US military and political leaders to a uniform global standard of justice</w:t>
      </w:r>
      <w:r w:rsidRPr="00CF5783">
        <w:t xml:space="preserve">. </w:t>
      </w:r>
      <w:r w:rsidRPr="00CF5783">
        <w:rPr>
          <w:rStyle w:val="StyleBoldUnderline"/>
        </w:rPr>
        <w:t>The Clinton administration participated actively in negotiations</w:t>
      </w:r>
      <w:r w:rsidRPr="00CF5783">
        <w:t xml:space="preserve"> towards the International Criminal Court treaty, </w:t>
      </w:r>
      <w:r w:rsidRPr="00CF5783">
        <w:rPr>
          <w:rStyle w:val="StyleBoldUnderline"/>
        </w:rPr>
        <w:t>seeking Security Council screening of cases</w:t>
      </w:r>
      <w:r w:rsidRPr="00CF5783">
        <w:t xml:space="preserve">. If adopted, </w:t>
      </w:r>
      <w:r w:rsidRPr="00CF5783">
        <w:rPr>
          <w:rStyle w:val="StyleBoldUnderline"/>
        </w:rPr>
        <w:t>this would have enabled the US to veto any dockets it opposed</w:t>
      </w:r>
      <w:r w:rsidRPr="00CF5783">
        <w:t xml:space="preserve">. </w:t>
      </w:r>
      <w:r w:rsidRPr="00CF5783">
        <w:rPr>
          <w:rStyle w:val="StyleBoldUnderline"/>
        </w:rPr>
        <w:t>When other countries refused</w:t>
      </w:r>
      <w:r w:rsidRPr="00CF5783">
        <w:t xml:space="preserve"> to agree to such an unequal standard of justice, </w:t>
      </w:r>
      <w:r w:rsidRPr="00CF5783">
        <w:rPr>
          <w:rStyle w:val="StyleBoldUnderline"/>
        </w:rPr>
        <w:t>the US campaigned to weaken and undermine the court.</w:t>
      </w:r>
      <w:r w:rsidRPr="00CF5783">
        <w:t xml:space="preserve"> </w:t>
      </w:r>
      <w:r w:rsidRPr="00CF5783">
        <w:rPr>
          <w:rStyle w:val="StyleBoldUnderline"/>
        </w:rPr>
        <w:t>The Bush administration</w:t>
      </w:r>
      <w:r w:rsidRPr="00CF5783">
        <w:t xml:space="preserve">, coming into office in 2001 as the Court neared implementation, adopted an extremely active opposition. Washington </w:t>
      </w:r>
      <w:r w:rsidRPr="00CF5783">
        <w:rPr>
          <w:rStyle w:val="StyleBoldUnderline"/>
        </w:rPr>
        <w:t>began to negotiate</w:t>
      </w:r>
      <w:r w:rsidRPr="00CF5783">
        <w:t xml:space="preserve"> bilateral agreements with other countries, insuring </w:t>
      </w:r>
      <w:r w:rsidRPr="00CF5783">
        <w:rPr>
          <w:rStyle w:val="StyleBoldUnderline"/>
        </w:rPr>
        <w:t>immunity of US nationals from prosecution by the Court. As leverage, Washington threatened termination of economic aid, withdrawal of military assistance, and other painful measures. The Obama administration has</w:t>
      </w:r>
      <w:r w:rsidRPr="00CF5783">
        <w:t xml:space="preserve"> so far made greater efforts to engage with the Court. It is participating with the Court's governing bodies and it is providing support for the Court's ongoing prosecutions. Washington, however, has </w:t>
      </w:r>
      <w:r w:rsidRPr="00CF5783">
        <w:rPr>
          <w:rStyle w:val="StyleBoldUnderline"/>
        </w:rPr>
        <w:t>no intention to join the ICC, due to its concern about possible charges against US nationals.</w:t>
      </w:r>
      <w:r w:rsidRPr="00557132">
        <w:t xml:space="preserve"> </w:t>
      </w:r>
    </w:p>
    <w:p w:rsidR="005C5BA9" w:rsidRDefault="005C5BA9" w:rsidP="005C5BA9"/>
    <w:p w:rsidR="005C5BA9" w:rsidRDefault="005C5BA9" w:rsidP="005C5BA9">
      <w:pPr>
        <w:pStyle w:val="Heading3"/>
      </w:pPr>
      <w:r>
        <w:lastRenderedPageBreak/>
        <w:t>GITMO Not Key</w:t>
      </w:r>
    </w:p>
    <w:p w:rsidR="005C5BA9" w:rsidRDefault="005C5BA9" w:rsidP="005C5BA9">
      <w:pPr>
        <w:pStyle w:val="Heading4"/>
      </w:pPr>
      <w:r>
        <w:t>International law fails, GITMO not a key instance; and, focus on laws of war trades off with environmental, economic issues</w:t>
      </w:r>
    </w:p>
    <w:p w:rsidR="005C5BA9" w:rsidRPr="006D204A" w:rsidRDefault="005C5BA9" w:rsidP="005C5BA9">
      <w:r w:rsidRPr="006D204A">
        <w:rPr>
          <w:rStyle w:val="StyleStyleBold12pt"/>
        </w:rPr>
        <w:t>Guzman ’01</w:t>
      </w:r>
      <w:r>
        <w:t xml:space="preserve"> (Andrew T., Professor of Law and Associate Dean, International and Graduate Programs, University of California, Berkeley Law</w:t>
      </w:r>
    </w:p>
    <w:p w:rsidR="005C5BA9" w:rsidRDefault="005C5BA9" w:rsidP="005C5BA9"/>
    <w:p w:rsidR="005C5BA9" w:rsidRPr="002512E8" w:rsidRDefault="005C5BA9" w:rsidP="005C5BA9">
      <w:r w:rsidRPr="002512E8">
        <w:t xml:space="preserve">Third, it is demonstrated that </w:t>
      </w:r>
      <w:r w:rsidRPr="006D204A">
        <w:rPr>
          <w:rStyle w:val="StyleBoldUnderline"/>
        </w:rPr>
        <w:t>international law is most likely to affect outcomes when there are many repeated interactions and each of those interactions involves relatively small stakes.</w:t>
      </w:r>
      <w:r w:rsidRPr="002512E8">
        <w:t xml:space="preserve">  Although </w:t>
      </w:r>
      <w:r w:rsidRPr="006D204A">
        <w:rPr>
          <w:rStyle w:val="StyleBoldUnderline"/>
        </w:rPr>
        <w:t>this claim</w:t>
      </w:r>
      <w:r w:rsidRPr="002512E8">
        <w:t xml:space="preserve"> is not new, it </w:t>
      </w:r>
      <w:r w:rsidRPr="006D204A">
        <w:rPr>
          <w:rStyle w:val="StyleBoldUnderline"/>
        </w:rPr>
        <w:t>leads to the conclusion that the topics which have traditionally held center stage in international law -- such as the laws of war, neutrality, arms control, and so on -- are precisely the topics in which international law is least likely to be relevant</w:t>
      </w:r>
      <w:r w:rsidRPr="002512E8">
        <w:t xml:space="preserve">.  This conclusion has two lessons for international law scholarship.  The first is that </w:t>
      </w:r>
      <w:r w:rsidRPr="006D204A">
        <w:rPr>
          <w:rStyle w:val="StyleBoldUnderline"/>
        </w:rPr>
        <w:t>international law scholarship may be unduly focused on these topics.  The fact they are arguably the most important issues in international relations does not imply that they should form the centerpiece of international law because international law will often be unable to affect outcomes.</w:t>
      </w:r>
      <w:r w:rsidRPr="002512E8">
        <w:t xml:space="preserve">  </w:t>
      </w:r>
      <w:r w:rsidRPr="006D204A">
        <w:rPr>
          <w:rStyle w:val="StyleBoldUnderline"/>
        </w:rPr>
        <w:t>Scholars may have a greater impact on human well-being if they devote more energy to areas in which international law can alter outcomes more reliably</w:t>
      </w:r>
      <w:r w:rsidRPr="002512E8">
        <w:t xml:space="preserve">.  These include a range of important areas including </w:t>
      </w:r>
      <w:r w:rsidRPr="006D204A">
        <w:rPr>
          <w:rStyle w:val="StyleBoldUnderline"/>
        </w:rPr>
        <w:t>economic issues, environmental issues, labor issues</w:t>
      </w:r>
      <w:r w:rsidRPr="002512E8">
        <w:t xml:space="preserve">, and so on.  The second, somewhat more subtle, lesson is that the study of these </w:t>
      </w:r>
      <w:proofErr w:type="gramStart"/>
      <w:r w:rsidRPr="002512E8">
        <w:t>issues,</w:t>
      </w:r>
      <w:proofErr w:type="gramEnd"/>
      <w:r w:rsidRPr="002512E8">
        <w:t xml:space="preserve"> and the design of international institutions should proceed with an understanding of the limits of international law.  International law can play a role in encouraging cooperation, but can only do so if obligations are structured in a fashion that reduces the importance of each compliance decision.  For example, an arms treaty, by itself may have little success but a treaty that provides for periodic inspections by a neutral third party may stand a much greater chance of achieving the goal of arms control.</w:t>
      </w:r>
    </w:p>
    <w:p w:rsidR="005C5BA9" w:rsidRDefault="005C5BA9" w:rsidP="005C5BA9"/>
    <w:p w:rsidR="005C5BA9" w:rsidRDefault="005C5BA9" w:rsidP="005C5BA9">
      <w:pPr>
        <w:pStyle w:val="Heading4"/>
      </w:pPr>
      <w:r>
        <w:t>Closing GITMO can’t solve—critical investigation key to regain credibility</w:t>
      </w:r>
    </w:p>
    <w:p w:rsidR="005C5BA9" w:rsidRDefault="005C5BA9" w:rsidP="005C5BA9">
      <w:r>
        <w:t xml:space="preserve">Tolbert ’13 (David, President of the International Center for Transitional Justice, former registrar for United Nations, “United States Must Ensure Accountability </w:t>
      </w:r>
      <w:proofErr w:type="gramStart"/>
      <w:r>
        <w:t>For</w:t>
      </w:r>
      <w:proofErr w:type="gramEnd"/>
      <w:r>
        <w:t xml:space="preserve"> War on Terror Abuses,” International Center for Transnational Justice, 4/29, </w:t>
      </w:r>
      <w:hyperlink r:id="rId60" w:history="1">
        <w:r w:rsidRPr="00D67BFB">
          <w:rPr>
            <w:rStyle w:val="Hyperlink"/>
          </w:rPr>
          <w:t>http://ictj.org/news/united-states-must-ensure-accountability-%E2%80%9Cwar-terror%E2%80%9D-abuses</w:t>
        </w:r>
      </w:hyperlink>
      <w:r>
        <w:t>)</w:t>
      </w:r>
    </w:p>
    <w:p w:rsidR="005C5BA9" w:rsidRPr="001432ED" w:rsidRDefault="005C5BA9" w:rsidP="005C5BA9"/>
    <w:p w:rsidR="005C5BA9" w:rsidRPr="002512E8" w:rsidRDefault="005C5BA9" w:rsidP="005C5BA9">
      <w:r w:rsidRPr="002512E8">
        <w:t xml:space="preserve">This posture, if maintained, runs contrary to the US government’s repeated assertions of its commitment to human rights as well as its obligations under law, including as a signatory of the United Nations Convention against Torture. </w:t>
      </w:r>
      <w:r w:rsidRPr="00D00050">
        <w:rPr>
          <w:rStyle w:val="StyleBoldUnderline"/>
        </w:rPr>
        <w:t>To regain its credibility in the eyes of the world, the government must take steps to acknowledge and address past violations and provide redress to victims of US-sanctioned abuses.</w:t>
      </w:r>
      <w:r w:rsidRPr="002512E8">
        <w:t xml:space="preserve"> </w:t>
      </w:r>
      <w:r w:rsidRPr="00D00050">
        <w:rPr>
          <w:rStyle w:val="StyleBoldUnderline"/>
        </w:rPr>
        <w:t>This is the minimum that international law demands. Decades of American discourse in support of human rights ring hollow in the silence of US inaction on these abuses</w:t>
      </w:r>
      <w:r w:rsidRPr="002512E8">
        <w:t xml:space="preserve">. The International Center for Transitional justice, through its Accountability Project, and other human rights groups have consistently advocated for an official inquiry into allegations of US-sanctioned torture. Senator Patrick J. Leahy, of Vermont, proposed the establishment of a truth commission to examine allegations of detainee abuse following the September 11 attacks as far back as February 2009; but Congress, shamefully, has failed to act. Moreover, </w:t>
      </w:r>
      <w:r w:rsidRPr="00D00050">
        <w:rPr>
          <w:rStyle w:val="StyleBoldUnderline"/>
        </w:rPr>
        <w:t>no senior figure has been brought to the bar of justice for acts in violation of international and national law</w:t>
      </w:r>
      <w:r w:rsidRPr="002512E8">
        <w:t xml:space="preserve">. While the commendable Constitution Project’s report has shone a light on serious and credible evidence of abuses, it is no substitute for government action to get to the truth, hold perpetrators accountable, and provide redress to victims. </w:t>
      </w:r>
      <w:proofErr w:type="gramStart"/>
      <w:r w:rsidRPr="00D00050">
        <w:rPr>
          <w:rStyle w:val="StyleBoldUnderline"/>
        </w:rPr>
        <w:t>ICTJ’s global experience, including in the United States, points to the necessity of addressing legacies of serious human rights abuses</w:t>
      </w:r>
      <w:r w:rsidRPr="002512E8">
        <w:t>.</w:t>
      </w:r>
      <w:proofErr w:type="gramEnd"/>
      <w:r w:rsidRPr="002512E8">
        <w:t xml:space="preserve"> A society that prides itself on respecting the rule of law cannot look the other way when abuses are sanctioned in its midst. </w:t>
      </w:r>
      <w:r w:rsidRPr="00D00050">
        <w:rPr>
          <w:rStyle w:val="StyleBoldUnderline"/>
        </w:rPr>
        <w:t>The rule of law cannot be applied a la carte, with governments picking and choosing when the law should or should not be applied, and to whom. “Closing the door” on serious crimes such as torture and arbitrary detention is an illusion. Americans have learned this the hard way; one need only think of Japanese internment during World War II, and the long delayed apology and compensation</w:t>
      </w:r>
      <w:r w:rsidRPr="002512E8">
        <w:t xml:space="preserve">. It is a lesson not to be forgotten. </w:t>
      </w:r>
      <w:r w:rsidRPr="00D00050">
        <w:rPr>
          <w:rStyle w:val="StyleBoldUnderline"/>
        </w:rPr>
        <w:t>Many other countries have actively addressed their history of government use of torture and other serious crimes, while solidifying, rather than sacrificing, a commitment to democratic and human rights values</w:t>
      </w:r>
      <w:r w:rsidRPr="002512E8">
        <w:t xml:space="preserve">. Those countries initially faced arguments against accountability similar to those now made in the United States: that the facts were known, that actions were justified, that looking into abuses would be politically divisive, and that the focus should </w:t>
      </w:r>
      <w:r w:rsidRPr="002512E8">
        <w:lastRenderedPageBreak/>
        <w:t xml:space="preserve">be on moving forward. Yet, </w:t>
      </w:r>
      <w:r w:rsidRPr="00D00050">
        <w:rPr>
          <w:rStyle w:val="StyleBoldUnderline"/>
        </w:rPr>
        <w:t>transformative leaders in places as diverse as Latin America, South Africa, and Eastern Europe have realized that change would not be possible without first looking back and taking steps toward accountability</w:t>
      </w:r>
      <w:r w:rsidRPr="002512E8">
        <w:t>. In many instances, these countries did so with the encouragement and support of the United States.</w:t>
      </w:r>
    </w:p>
    <w:p w:rsidR="005C5BA9" w:rsidRDefault="005C5BA9" w:rsidP="005C5BA9"/>
    <w:p w:rsidR="005C5BA9" w:rsidRDefault="005C5BA9" w:rsidP="005C5BA9">
      <w:pPr>
        <w:pStyle w:val="Heading4"/>
      </w:pPr>
      <w:r>
        <w:t>International Law bad, undermines state sovereignty</w:t>
      </w:r>
    </w:p>
    <w:p w:rsidR="005C5BA9" w:rsidRDefault="005C5BA9" w:rsidP="005C5BA9">
      <w:proofErr w:type="spellStart"/>
      <w:r w:rsidRPr="00123570">
        <w:rPr>
          <w:rStyle w:val="StyleStyleBold12pt"/>
        </w:rPr>
        <w:t>Feith</w:t>
      </w:r>
      <w:proofErr w:type="spellEnd"/>
      <w:r w:rsidRPr="00123570">
        <w:rPr>
          <w:rStyle w:val="StyleStyleBold12pt"/>
        </w:rPr>
        <w:t xml:space="preserve"> et al, 6-18</w:t>
      </w:r>
      <w:r>
        <w:t xml:space="preserve"> (Douglas J. Director, Center for National Security Strategies, Senior Fellow Hudson Institute, Washington, D.C. Headquarters, “The War of Law: How New International Law Undermines Democratic Sovereignty,” Hudson Institute, 2013, </w:t>
      </w:r>
      <w:hyperlink r:id="rId61" w:history="1">
        <w:r w:rsidRPr="00D67BFB">
          <w:rPr>
            <w:rStyle w:val="Hyperlink"/>
          </w:rPr>
          <w:t>http://www.hudson.org/index.cfm?fuseaction=publication_details&amp;id=9629</w:t>
        </w:r>
      </w:hyperlink>
      <w:r>
        <w:t>)</w:t>
      </w:r>
    </w:p>
    <w:p w:rsidR="005C5BA9" w:rsidRPr="00D00050" w:rsidRDefault="005C5BA9" w:rsidP="005C5BA9"/>
    <w:p w:rsidR="005C5BA9" w:rsidRDefault="005C5BA9" w:rsidP="005C5BA9">
      <w:proofErr w:type="spellStart"/>
      <w:r w:rsidRPr="00D00050">
        <w:rPr>
          <w:rStyle w:val="StyleBoldUnderline"/>
        </w:rPr>
        <w:t>Transnationalists</w:t>
      </w:r>
      <w:proofErr w:type="spellEnd"/>
      <w:r w:rsidRPr="00D00050">
        <w:rPr>
          <w:rStyle w:val="StyleBoldUnderline"/>
        </w:rPr>
        <w:t xml:space="preserve"> argue that in the interest of promoting "global governance," U.S. officials should bring the Constitution and American law into conformity with "global norms," thus effectively elevating those norms above the Constitution.</w:t>
      </w:r>
      <w:r w:rsidRPr="002512E8">
        <w:t xml:space="preserve"> They want the United States to adopt what they deem progressive rules -- for example, gun control, the banning of the death penalty, and new laws of war. But they want </w:t>
      </w:r>
      <w:r w:rsidRPr="00D00050">
        <w:rPr>
          <w:rStyle w:val="StyleBoldUnderline"/>
        </w:rPr>
        <w:t>to do so through judicial decisions</w:t>
      </w:r>
      <w:r w:rsidRPr="002512E8">
        <w:t xml:space="preserve">, a method that </w:t>
      </w:r>
      <w:r w:rsidRPr="00D00050">
        <w:rPr>
          <w:rStyle w:val="StyleBoldUnderline"/>
        </w:rPr>
        <w:t>allows them to circumvent resistant legislatures and effectively smuggle new restrictions into U.S. law.</w:t>
      </w:r>
      <w:r w:rsidRPr="002512E8">
        <w:t xml:space="preserve"> As becomes clear from even a cursory reading of leading American law journals and official communiqués of the European Union, transnationalism is an influential school of thought in academic and official circles in the United States and throughout the developed world. </w:t>
      </w:r>
      <w:r w:rsidRPr="00D00050">
        <w:rPr>
          <w:rStyle w:val="StyleBoldUnderline"/>
        </w:rPr>
        <w:t xml:space="preserve">A key proponent of the movement is Harold </w:t>
      </w:r>
      <w:proofErr w:type="spellStart"/>
      <w:r w:rsidRPr="00D00050">
        <w:rPr>
          <w:rStyle w:val="StyleBoldUnderline"/>
        </w:rPr>
        <w:t>Koh</w:t>
      </w:r>
      <w:proofErr w:type="spellEnd"/>
      <w:r w:rsidRPr="002512E8">
        <w:t xml:space="preserve">, the former dean of Yale Law School who served four years as the State Department's legal adviser in the Obama administration. </w:t>
      </w:r>
      <w:proofErr w:type="spellStart"/>
      <w:r w:rsidRPr="00D00050">
        <w:rPr>
          <w:rStyle w:val="StyleBoldUnderline"/>
        </w:rPr>
        <w:t>Koh</w:t>
      </w:r>
      <w:proofErr w:type="spellEnd"/>
      <w:r w:rsidRPr="00D00050">
        <w:rPr>
          <w:rStyle w:val="StyleBoldUnderline"/>
        </w:rPr>
        <w:t xml:space="preserve"> has been a compelling advocate of what he calls "the transnational legal process," whereby "transnational private actors" blend domestic and international legal processes to incorporate or internalize so-called global legal norms into domestic law</w:t>
      </w:r>
      <w:r w:rsidRPr="002512E8">
        <w:t xml:space="preserve">. "Key agents in promoting this process of internalization include transnational norm entrepreneurs, governmental norm sponsors, transnational issue networks, and interpretive communities," he wrote in a 2006 Penn State International Law Review article. "In this story, </w:t>
      </w:r>
      <w:r w:rsidRPr="00D00050">
        <w:rPr>
          <w:rStyle w:val="StyleBoldUnderline"/>
        </w:rPr>
        <w:t>one of these agents triggers an interaction at the international level, works together with other agents of internalization to force an interpretation of the international legal norm in an interpretive forum, and then continues to work with those agents to persuade a resisting nation-state to internalize that interpretation into domestic law."</w:t>
      </w:r>
      <w:r w:rsidRPr="002512E8">
        <w:t xml:space="preserve"> </w:t>
      </w:r>
      <w:r w:rsidRPr="00D00050">
        <w:rPr>
          <w:rStyle w:val="StyleBoldUnderline"/>
        </w:rPr>
        <w:t xml:space="preserve">In the same law journal article, </w:t>
      </w:r>
      <w:proofErr w:type="spellStart"/>
      <w:r w:rsidRPr="00D00050">
        <w:rPr>
          <w:rStyle w:val="StyleBoldUnderline"/>
        </w:rPr>
        <w:t>Koh</w:t>
      </w:r>
      <w:proofErr w:type="spellEnd"/>
      <w:r w:rsidRPr="00D00050">
        <w:rPr>
          <w:rStyle w:val="StyleBoldUnderline"/>
        </w:rPr>
        <w:t xml:space="preserve"> wrote about the way international law can be "downloaded" into U.S. law</w:t>
      </w:r>
      <w:r w:rsidRPr="002512E8">
        <w:t xml:space="preserve">. </w:t>
      </w:r>
      <w:r w:rsidRPr="00D00050">
        <w:rPr>
          <w:rStyle w:val="StyleBoldUnderline"/>
        </w:rPr>
        <w:t>These ideas</w:t>
      </w:r>
      <w:r w:rsidRPr="002512E8">
        <w:t xml:space="preserve"> no doubt appeal to those who support the progressive policies at issue. But they </w:t>
      </w:r>
      <w:r w:rsidRPr="00D00050">
        <w:rPr>
          <w:rStyle w:val="StyleBoldUnderline"/>
        </w:rPr>
        <w:t>are disrespectful toward the U.S. Constitution and dismissive of the idea that the American people should be able to elect -- and eject -- the officials who make their laws</w:t>
      </w:r>
      <w:r w:rsidRPr="00123570">
        <w:rPr>
          <w:rStyle w:val="StyleBoldUnderline"/>
        </w:rPr>
        <w:t xml:space="preserve">. The </w:t>
      </w:r>
      <w:proofErr w:type="spellStart"/>
      <w:r w:rsidRPr="00123570">
        <w:rPr>
          <w:rStyle w:val="StyleBoldUnderline"/>
        </w:rPr>
        <w:t>transnationalists</w:t>
      </w:r>
      <w:proofErr w:type="spellEnd"/>
      <w:r w:rsidRPr="00123570">
        <w:rPr>
          <w:rStyle w:val="StyleBoldUnderline"/>
        </w:rPr>
        <w:t xml:space="preserve"> challenge not merely the technicalities of lawmaking but the very essence of democratic accountability. </w:t>
      </w:r>
      <w:proofErr w:type="spellStart"/>
      <w:r w:rsidRPr="00123570">
        <w:rPr>
          <w:rStyle w:val="StyleBoldUnderline"/>
        </w:rPr>
        <w:t>Transnationalists</w:t>
      </w:r>
      <w:proofErr w:type="spellEnd"/>
      <w:r w:rsidRPr="002512E8">
        <w:t xml:space="preserve"> do not have grandiose plans for one-world government, but they do </w:t>
      </w:r>
      <w:r w:rsidRPr="00123570">
        <w:rPr>
          <w:rStyle w:val="StyleBoldUnderline"/>
        </w:rPr>
        <w:t>want to give various rules the force of law without having to win majorities for those rules in democratically elected legislatures</w:t>
      </w:r>
      <w:r w:rsidRPr="002512E8">
        <w:t xml:space="preserve">. This is not the way lawmaking is supposed to work under the U.S. Constitution. </w:t>
      </w:r>
    </w:p>
    <w:p w:rsidR="00770217" w:rsidRDefault="00770217" w:rsidP="005C5BA9"/>
    <w:p w:rsidR="00770217" w:rsidRDefault="00770217" w:rsidP="00770217">
      <w:pPr>
        <w:pStyle w:val="Heading3"/>
      </w:pPr>
      <w:r>
        <w:lastRenderedPageBreak/>
        <w:t>US Not Key</w:t>
      </w:r>
    </w:p>
    <w:p w:rsidR="00770217" w:rsidRPr="00871D7F" w:rsidRDefault="00770217" w:rsidP="00770217">
      <w:pPr>
        <w:pStyle w:val="Heading4"/>
      </w:pPr>
      <w:r w:rsidRPr="00871D7F">
        <w:t>Other countries solve the impact—US not key</w:t>
      </w:r>
    </w:p>
    <w:p w:rsidR="00770217" w:rsidRPr="00871D7F" w:rsidRDefault="00770217" w:rsidP="00770217">
      <w:proofErr w:type="spellStart"/>
      <w:r w:rsidRPr="00770217">
        <w:rPr>
          <w:rStyle w:val="StyleStyleBold12pt"/>
        </w:rPr>
        <w:t>Benvenisti</w:t>
      </w:r>
      <w:proofErr w:type="spellEnd"/>
      <w:r w:rsidRPr="00770217">
        <w:rPr>
          <w:rStyle w:val="StyleStyleBold12pt"/>
        </w:rPr>
        <w:t xml:space="preserve"> 8</w:t>
      </w:r>
      <w:r w:rsidRPr="00871D7F">
        <w:rPr>
          <w:b/>
        </w:rPr>
        <w:t xml:space="preserve"> </w:t>
      </w:r>
      <w:r w:rsidRPr="00871D7F">
        <w:t>–Professor of Law, Tel Aviv University (</w:t>
      </w:r>
      <w:proofErr w:type="spellStart"/>
      <w:r w:rsidRPr="00871D7F">
        <w:t>Eval</w:t>
      </w:r>
      <w:proofErr w:type="spellEnd"/>
      <w:r w:rsidRPr="00871D7F">
        <w:t xml:space="preserve">, “Reclaiming Democracy: The Strategic Uses </w:t>
      </w:r>
      <w:proofErr w:type="gramStart"/>
      <w:r w:rsidRPr="00871D7F">
        <w:t>Of Foreign And International Law By</w:t>
      </w:r>
      <w:proofErr w:type="gramEnd"/>
      <w:r w:rsidRPr="00871D7F">
        <w:t xml:space="preserve"> National Courts,” 102 A.J.I.L. 241, http://law.bepress.com/cgi/viewcontent.cgi?article=1061&amp;context=taulwps)</w:t>
      </w:r>
    </w:p>
    <w:p w:rsidR="00770217" w:rsidRPr="00871D7F" w:rsidRDefault="00770217" w:rsidP="00770217">
      <w:pPr>
        <w:autoSpaceDE w:val="0"/>
        <w:autoSpaceDN w:val="0"/>
        <w:adjustRightInd w:val="0"/>
        <w:rPr>
          <w:rFonts w:cs="Times-Roman"/>
          <w:sz w:val="21"/>
          <w:szCs w:val="21"/>
        </w:rPr>
      </w:pPr>
    </w:p>
    <w:p w:rsidR="00770217" w:rsidRDefault="00770217" w:rsidP="00770217">
      <w:pPr>
        <w:rPr>
          <w:rStyle w:val="underline"/>
        </w:rPr>
      </w:pPr>
      <w:r w:rsidRPr="009F165B">
        <w:rPr>
          <w:sz w:val="16"/>
        </w:rPr>
        <w:t xml:space="preserve">It wasn’t so long ago that the overwhelming majority of courts in democratic countries shared a reluctance to refer to foreign and international law. These courts conformed to a policy of avoiding any application of foreign sources of law that would clash with the position of their domestic governments. For many jurists, recourse to foreign and international law is inappropriate.1 But even the supporters of the reference to external sources of law share the thus-unexplored assumption that reliance on foreign and international law is inevitably in tension with the value of national sovereignty. Hence the scholarly debate is framed along the lines of the well-known broader debate on “the counter-majoritarian difficulty.”2 This Article questions this assumption of tension. It argues that </w:t>
      </w:r>
      <w:r w:rsidRPr="009F165B">
        <w:rPr>
          <w:rStyle w:val="underline"/>
        </w:rPr>
        <w:t>for courts in most democratic countries – even if not for U.S. courts at present – referring to foreign and international law has become an effective instrument for empowering the domestic democratic processes by shielding them from external economic, political and even legal pressures</w:t>
      </w:r>
      <w:r w:rsidRPr="009F165B">
        <w:rPr>
          <w:sz w:val="16"/>
        </w:rPr>
        <w:t xml:space="preserve">. Citing international law, therefore, actually bolsters domestic democratic processes and reclaims national sovereignty from the diverse forces of globalization. Stated differently, </w:t>
      </w:r>
      <w:r w:rsidRPr="009F165B">
        <w:rPr>
          <w:rStyle w:val="underline"/>
        </w:rPr>
        <w:t>most national courts</w:t>
      </w:r>
      <w:r w:rsidRPr="009F165B">
        <w:rPr>
          <w:sz w:val="16"/>
        </w:rPr>
        <w:t xml:space="preserve">, seeking to maintain the vitality of their national political institutions and to safeguard their own domestic status vis-à-vis the political branches, </w:t>
      </w:r>
      <w:r w:rsidRPr="009F165B">
        <w:rPr>
          <w:rStyle w:val="underline"/>
        </w:rPr>
        <w:t xml:space="preserve">cannot afford to ignore </w:t>
      </w:r>
      <w:r w:rsidRPr="009F165B">
        <w:rPr>
          <w:sz w:val="16"/>
        </w:rPr>
        <w:t xml:space="preserve">foreign and </w:t>
      </w:r>
      <w:r w:rsidRPr="009F165B">
        <w:rPr>
          <w:rStyle w:val="underline"/>
        </w:rPr>
        <w:t>international law. In recent years, courts in several democracies have begun to engage quite seriously in the interpretation and application of international law and to heed the constitutional jurisprudence of other national courts.</w:t>
      </w:r>
    </w:p>
    <w:p w:rsidR="00770217" w:rsidRPr="00770217" w:rsidRDefault="00770217" w:rsidP="00770217"/>
    <w:p w:rsidR="00770217" w:rsidRDefault="00770217" w:rsidP="00770217">
      <w:pPr>
        <w:pStyle w:val="Heading4"/>
      </w:pPr>
      <w:r w:rsidRPr="0030593B">
        <w:t xml:space="preserve">Other countries fill in </w:t>
      </w:r>
    </w:p>
    <w:p w:rsidR="00770217" w:rsidRPr="00D04552" w:rsidRDefault="00770217" w:rsidP="00770217">
      <w:r w:rsidRPr="00D04552">
        <w:rPr>
          <w:rStyle w:val="StyleBoldUnderline"/>
        </w:rPr>
        <w:t>Pederson 8</w:t>
      </w:r>
      <w:r w:rsidRPr="00D04552">
        <w:t xml:space="preserve"> (Ole, Professor @ Newcastle, </w:t>
      </w:r>
      <w:hyperlink r:id="rId62" w:tgtFrame="_blank" w:tooltip="http://internationallawobserver.eu/2008/09/18/fading-influence-of-the-us-supreme-court/" w:history="1">
        <w:r w:rsidRPr="00D04552">
          <w:t>http://internationallawobserver.eu/2008/09/18/fading-influence-of-the-us-supreme-court/</w:t>
        </w:r>
      </w:hyperlink>
      <w:r w:rsidRPr="00D04552">
        <w:t xml:space="preserve">, AD: 7/10/10) </w:t>
      </w:r>
      <w:proofErr w:type="spellStart"/>
      <w:r w:rsidRPr="00D04552">
        <w:t>jl</w:t>
      </w:r>
      <w:proofErr w:type="spellEnd"/>
    </w:p>
    <w:p w:rsidR="00770217" w:rsidRPr="00D04552" w:rsidRDefault="00770217" w:rsidP="00770217">
      <w:pPr>
        <w:pStyle w:val="card"/>
      </w:pPr>
      <w:r w:rsidRPr="00D469A1">
        <w:rPr>
          <w:sz w:val="16"/>
        </w:rPr>
        <w:t xml:space="preserve">It appears that it is not only the </w:t>
      </w:r>
      <w:hyperlink r:id="rId63" w:history="1">
        <w:r w:rsidRPr="00D469A1">
          <w:rPr>
            <w:sz w:val="16"/>
          </w:rPr>
          <w:t>EU</w:t>
        </w:r>
      </w:hyperlink>
      <w:r w:rsidRPr="00D469A1">
        <w:rPr>
          <w:sz w:val="16"/>
        </w:rPr>
        <w:t xml:space="preserve"> whose authority is fading. Today’s </w:t>
      </w:r>
      <w:hyperlink r:id="rId64" w:history="1">
        <w:r w:rsidRPr="00D469A1">
          <w:rPr>
            <w:sz w:val="16"/>
          </w:rPr>
          <w:t>NY Times</w:t>
        </w:r>
      </w:hyperlink>
      <w:r w:rsidRPr="00D469A1">
        <w:rPr>
          <w:sz w:val="16"/>
        </w:rPr>
        <w:t xml:space="preserve"> has a very interesting story on the influence of the US Supreme Court, which is well worth a read. The article states that </w:t>
      </w:r>
      <w:r w:rsidRPr="00D4039A">
        <w:rPr>
          <w:rStyle w:val="underline"/>
        </w:rPr>
        <w:t>the number of citations of US Supreme Court cases in other jurisdictions is in decline</w:t>
      </w:r>
      <w:r w:rsidRPr="00D469A1">
        <w:rPr>
          <w:sz w:val="16"/>
        </w:rPr>
        <w:t xml:space="preserve"> compared to just ten years ago. There are many reasons for this, according to, inter alia, Thomas Ginsburg of University of Chicago and </w:t>
      </w:r>
      <w:proofErr w:type="spellStart"/>
      <w:r w:rsidRPr="00D469A1">
        <w:rPr>
          <w:sz w:val="16"/>
        </w:rPr>
        <w:t>Aharon</w:t>
      </w:r>
      <w:proofErr w:type="spellEnd"/>
      <w:r w:rsidRPr="00D469A1">
        <w:rPr>
          <w:sz w:val="16"/>
        </w:rPr>
        <w:t xml:space="preserve"> Barak, former president of the Israeli Supreme Court. </w:t>
      </w:r>
      <w:r w:rsidRPr="00D4039A">
        <w:rPr>
          <w:rStyle w:val="underline"/>
        </w:rPr>
        <w:t>One reason is the rise in the numbers of constitutional courts elsewhere, which has</w:t>
      </w:r>
      <w:r w:rsidRPr="00D469A1">
        <w:rPr>
          <w:sz w:val="16"/>
        </w:rPr>
        <w:t xml:space="preserve">, through time, </w:t>
      </w:r>
      <w:r w:rsidRPr="00D4039A">
        <w:rPr>
          <w:rStyle w:val="underline"/>
        </w:rPr>
        <w:t>created a rich jurisprudence on constitutional law rendering the need to cite US cases less essential</w:t>
      </w:r>
      <w:r w:rsidRPr="00D469A1">
        <w:rPr>
          <w:sz w:val="16"/>
        </w:rPr>
        <w:t xml:space="preserve">. Additionally, US foreign policy may play a part in the diminishing influence of the oldest constitutional court in world. Finally, </w:t>
      </w:r>
      <w:r w:rsidRPr="00D4039A">
        <w:rPr>
          <w:rStyle w:val="underline"/>
        </w:rPr>
        <w:t>the reluctance of the US Supreme Court itself to cite foreign law when adjudicating may play a role</w:t>
      </w:r>
      <w:r w:rsidRPr="00D469A1">
        <w:rPr>
          <w:sz w:val="16"/>
        </w:rPr>
        <w:t xml:space="preserve">. This final point is perhaps the most interesting. </w:t>
      </w:r>
      <w:r w:rsidRPr="00D4039A">
        <w:rPr>
          <w:rStyle w:val="underline"/>
        </w:rPr>
        <w:t>Whereas European (</w:t>
      </w:r>
      <w:r w:rsidRPr="00D469A1">
        <w:rPr>
          <w:sz w:val="16"/>
        </w:rPr>
        <w:t xml:space="preserve">including the ECJ and the </w:t>
      </w:r>
      <w:proofErr w:type="spellStart"/>
      <w:r w:rsidRPr="00D469A1">
        <w:rPr>
          <w:sz w:val="16"/>
        </w:rPr>
        <w:t>ECtHR</w:t>
      </w:r>
      <w:proofErr w:type="spellEnd"/>
      <w:r w:rsidRPr="00D469A1">
        <w:rPr>
          <w:sz w:val="16"/>
        </w:rPr>
        <w:t xml:space="preserve">), </w:t>
      </w:r>
      <w:r w:rsidRPr="00D4039A">
        <w:rPr>
          <w:rStyle w:val="underline"/>
        </w:rPr>
        <w:t>Australian and Canadian courts do not shy away from referring to foreign law, it has always been a sensitive topic in the US</w:t>
      </w:r>
      <w:r w:rsidRPr="00D469A1">
        <w:rPr>
          <w:sz w:val="16"/>
        </w:rPr>
        <w:t xml:space="preserve"> where many scholars </w:t>
      </w:r>
      <w:proofErr w:type="spellStart"/>
      <w:r w:rsidRPr="00D469A1">
        <w:rPr>
          <w:sz w:val="16"/>
        </w:rPr>
        <w:t>favour</w:t>
      </w:r>
      <w:proofErr w:type="spellEnd"/>
      <w:r w:rsidRPr="00D469A1">
        <w:rPr>
          <w:sz w:val="16"/>
        </w:rPr>
        <w:t xml:space="preserve"> leaving aside foreign law. This approach has its clear democratic justification but as Justice Ruth Bader Ginsberg said in </w:t>
      </w:r>
      <w:hyperlink r:id="rId65" w:history="1">
        <w:r w:rsidRPr="00D469A1">
          <w:rPr>
            <w:sz w:val="16"/>
          </w:rPr>
          <w:t>2006 in an address</w:t>
        </w:r>
      </w:hyperlink>
      <w:r w:rsidRPr="00D469A1">
        <w:rPr>
          <w:sz w:val="16"/>
        </w:rPr>
        <w:t xml:space="preserve"> to the South African Constitutional Court: </w:t>
      </w:r>
    </w:p>
    <w:p w:rsidR="00770217" w:rsidRDefault="00770217" w:rsidP="00770217">
      <w:pPr>
        <w:pStyle w:val="card"/>
        <w:rPr>
          <w:sz w:val="16"/>
        </w:rPr>
      </w:pPr>
      <w:r w:rsidRPr="00D4039A">
        <w:rPr>
          <w:rStyle w:val="underline"/>
        </w:rPr>
        <w:t>“[F]</w:t>
      </w:r>
      <w:proofErr w:type="spellStart"/>
      <w:r w:rsidRPr="00D4039A">
        <w:rPr>
          <w:rStyle w:val="underline"/>
        </w:rPr>
        <w:t>oreign</w:t>
      </w:r>
      <w:proofErr w:type="spellEnd"/>
      <w:r w:rsidRPr="00D4039A">
        <w:rPr>
          <w:rStyle w:val="underline"/>
        </w:rPr>
        <w:t xml:space="preserve"> opinions are not authoritative; they set no binding precedent for the U.S. judge</w:t>
      </w:r>
      <w:r w:rsidRPr="00D469A1">
        <w:rPr>
          <w:sz w:val="16"/>
        </w:rPr>
        <w:t>. But they can add to the store of knowledge relevant to the solution of trying questions. Yes, we should approach foreign legal materials with sensitivity to our differences, deficiencies, and imperfect understanding, but imperfection, I believe, should not lead us to abandon the effort to learn what we can from the experience and good thinking foreign sources may convey.”</w:t>
      </w:r>
    </w:p>
    <w:p w:rsidR="00770217" w:rsidRDefault="00770217" w:rsidP="00770217"/>
    <w:p w:rsidR="00770217" w:rsidRDefault="00770217" w:rsidP="00770217">
      <w:pPr>
        <w:pStyle w:val="Heading4"/>
      </w:pPr>
      <w:r>
        <w:t xml:space="preserve">Other countries support international law now </w:t>
      </w:r>
    </w:p>
    <w:p w:rsidR="00770217" w:rsidRPr="00FD09E9" w:rsidRDefault="00770217" w:rsidP="00770217">
      <w:proofErr w:type="spellStart"/>
      <w:r w:rsidRPr="00FD09E9">
        <w:rPr>
          <w:rStyle w:val="StyleBoldUnderline"/>
        </w:rPr>
        <w:t>Benvenisti</w:t>
      </w:r>
      <w:proofErr w:type="spellEnd"/>
      <w:r w:rsidRPr="00FD09E9">
        <w:rPr>
          <w:rStyle w:val="StyleBoldUnderline"/>
        </w:rPr>
        <w:t xml:space="preserve"> 8</w:t>
      </w:r>
      <w:r w:rsidRPr="00FD09E9">
        <w:t xml:space="preserve"> (</w:t>
      </w:r>
      <w:proofErr w:type="spellStart"/>
      <w:r w:rsidRPr="00FD09E9">
        <w:t>Eyal</w:t>
      </w:r>
      <w:proofErr w:type="spellEnd"/>
      <w:r w:rsidRPr="00FD09E9">
        <w:t xml:space="preserve">, Professor of Law, Tel Aviv University, 102 A.J.I.L. 241, lexis) </w:t>
      </w:r>
      <w:proofErr w:type="spellStart"/>
      <w:r w:rsidRPr="00FD09E9">
        <w:t>jl</w:t>
      </w:r>
      <w:proofErr w:type="spellEnd"/>
      <w:r w:rsidRPr="00FD09E9">
        <w:t xml:space="preserve"> </w:t>
      </w:r>
    </w:p>
    <w:p w:rsidR="00770217" w:rsidRPr="00FD09E9" w:rsidRDefault="00770217" w:rsidP="00770217">
      <w:pPr>
        <w:pStyle w:val="card"/>
      </w:pPr>
      <w:r w:rsidRPr="00FD09E9">
        <w:t xml:space="preserve">In recent years, </w:t>
      </w:r>
      <w:r w:rsidRPr="00D469A1">
        <w:rPr>
          <w:rStyle w:val="underline"/>
        </w:rPr>
        <w:t>courts in several democracies have begun to engage seriously in</w:t>
      </w:r>
      <w:r w:rsidRPr="00FD09E9">
        <w:t xml:space="preserve"> the interpretation and application of </w:t>
      </w:r>
      <w:r w:rsidRPr="00D469A1">
        <w:rPr>
          <w:rStyle w:val="underline"/>
        </w:rPr>
        <w:t>international law</w:t>
      </w:r>
      <w:r w:rsidRPr="00FD09E9">
        <w:t xml:space="preserve"> and to heed the constitutional jurisprudence of other national courts. Most recently, this new tendency has been demonstrated by the judicial [*242] responses to the global counterterrorism effort since the events of September 11, 2001: national courts have been challenging executive unilateralism in what could perhaps be a globally coordinated move. In this article I describe and explain this shift, arguing that the chief motivation of the national courts is not to promote global justice, for they continue to regard themselves first and foremost as national agents. Rather, </w:t>
      </w:r>
      <w:r w:rsidRPr="00D469A1">
        <w:rPr>
          <w:rStyle w:val="underline"/>
        </w:rPr>
        <w:t xml:space="preserve">the new jurisprudence is part of a reaction to the forces of globalization, which </w:t>
      </w:r>
      <w:proofErr w:type="gramStart"/>
      <w:r w:rsidRPr="00D469A1">
        <w:rPr>
          <w:rStyle w:val="underline"/>
        </w:rPr>
        <w:t>are</w:t>
      </w:r>
      <w:proofErr w:type="gramEnd"/>
      <w:r w:rsidRPr="00D469A1">
        <w:rPr>
          <w:rStyle w:val="underline"/>
        </w:rPr>
        <w:t xml:space="preserve"> placing increasing pressure on the different domestic branches of government to conform to global standards</w:t>
      </w:r>
      <w:r w:rsidRPr="00FD09E9">
        <w:t xml:space="preserve">. This reaction seeks to expand the space for domestic deliberation, to strengthen the ability of national governments to withstand the pressure </w:t>
      </w:r>
      <w:r w:rsidRPr="00FD09E9">
        <w:lastRenderedPageBreak/>
        <w:t xml:space="preserve">brought to bear by interest groups and powerful foreign governments, and to insulate the national courts from intergovernmental pressures. For this strategy to succeed, courts need to forge a united judicial front, which entails coordinating their policies with equally positioned courts in other countries by developing common communication tools consisting of international law and comparative constitutional law. </w:t>
      </w:r>
      <w:r w:rsidRPr="00D469A1">
        <w:rPr>
          <w:rStyle w:val="underline"/>
        </w:rPr>
        <w:t>The analysis also</w:t>
      </w:r>
      <w:r w:rsidRPr="00FD09E9">
        <w:t xml:space="preserve"> </w:t>
      </w:r>
      <w:r w:rsidRPr="00D469A1">
        <w:rPr>
          <w:rStyle w:val="underline"/>
        </w:rPr>
        <w:t>explains why the U.S. Supreme</w:t>
      </w:r>
      <w:r w:rsidRPr="00FD09E9">
        <w:t xml:space="preserve"> Court, which does not need to protect the domestic political or judicial processes from external pressure, </w:t>
      </w:r>
      <w:r w:rsidRPr="00D469A1">
        <w:rPr>
          <w:rStyle w:val="underline"/>
        </w:rPr>
        <w:t>has</w:t>
      </w:r>
      <w:r w:rsidRPr="00FD09E9">
        <w:t xml:space="preserve"> still </w:t>
      </w:r>
      <w:r w:rsidRPr="00D469A1">
        <w:rPr>
          <w:rStyle w:val="underline"/>
        </w:rPr>
        <w:t>not joined this collective effort</w:t>
      </w:r>
      <w:r w:rsidRPr="00FD09E9">
        <w:t>. 3 On the basis of this insight into the driving force behind reliance on foreign law, the article proposes another outlook for assessing the legitimacy of national cou</w:t>
      </w:r>
      <w:r w:rsidRPr="00D469A1">
        <w:t>rts' resort to foreign and international legal sources. It asserts that recourse to these sources is perfectly legitimate from a democratic</w:t>
      </w:r>
      <w:r w:rsidRPr="00FD09E9">
        <w:t xml:space="preserve"> theory perspective, as it aims at reclaiming democracy from the debilitating grip of globalization. </w:t>
      </w:r>
    </w:p>
    <w:p w:rsidR="00770217" w:rsidRDefault="00770217" w:rsidP="005C5BA9"/>
    <w:p w:rsidR="00770217" w:rsidRPr="002512E8" w:rsidRDefault="00770217" w:rsidP="005C5BA9"/>
    <w:p w:rsidR="005C5BA9" w:rsidRDefault="005C5BA9" w:rsidP="005C5BA9">
      <w:pPr>
        <w:pStyle w:val="Heading2"/>
      </w:pPr>
      <w:r>
        <w:lastRenderedPageBreak/>
        <w:t>Relations Advantage</w:t>
      </w:r>
    </w:p>
    <w:p w:rsidR="005C5BA9" w:rsidRDefault="005C5BA9" w:rsidP="005C5BA9"/>
    <w:p w:rsidR="005C5BA9" w:rsidRDefault="005C5BA9" w:rsidP="005C5BA9">
      <w:pPr>
        <w:pStyle w:val="Heading3"/>
      </w:pPr>
      <w:r>
        <w:lastRenderedPageBreak/>
        <w:t>GITMO Key</w:t>
      </w:r>
    </w:p>
    <w:p w:rsidR="005C5BA9" w:rsidRPr="000D178F" w:rsidRDefault="005C5BA9" w:rsidP="005C5BA9">
      <w:pPr>
        <w:pStyle w:val="Heading4"/>
      </w:pPr>
      <w:r>
        <w:t>Turn – Guantanamo Base is a necessary jumping off point for relations</w:t>
      </w:r>
    </w:p>
    <w:p w:rsidR="005C5BA9" w:rsidRPr="000D178F" w:rsidRDefault="005C5BA9" w:rsidP="005C5BA9">
      <w:pPr>
        <w:rPr>
          <w:rStyle w:val="StyleStyleBold12pt"/>
        </w:rPr>
      </w:pPr>
      <w:r w:rsidRPr="000D178F">
        <w:rPr>
          <w:rStyle w:val="StyleStyleBold12pt"/>
        </w:rPr>
        <w:t>Iglesias 12</w:t>
      </w:r>
    </w:p>
    <w:p w:rsidR="005C5BA9" w:rsidRPr="000D178F" w:rsidRDefault="005C5BA9" w:rsidP="005C5BA9">
      <w:r>
        <w:t>Commander Carlos of the United States Navy The U.S. Army War College is accredited by the Commission on Higher Education of the Middle States Association of Colleges and Schools “United States Security Policy - Implications of a Post-Fidel Cuba” US Army War College 2012</w:t>
      </w:r>
    </w:p>
    <w:p w:rsidR="005C5BA9" w:rsidRPr="000D178F" w:rsidRDefault="005C5BA9" w:rsidP="005C5BA9">
      <w:r w:rsidRPr="000D178F">
        <w:rPr>
          <w:rStyle w:val="StyleBoldUnderline"/>
        </w:rPr>
        <w:t>Going forward, there are several areas of ongoing security cooperation</w:t>
      </w:r>
      <w:r>
        <w:t xml:space="preserve"> between </w:t>
      </w:r>
      <w:r w:rsidRPr="000D178F">
        <w:rPr>
          <w:sz w:val="12"/>
        </w:rPr>
        <w:t xml:space="preserve">¶ </w:t>
      </w:r>
      <w:r>
        <w:t xml:space="preserve">the neighboring countries that show promise. </w:t>
      </w:r>
      <w:r w:rsidRPr="000D178F">
        <w:rPr>
          <w:rStyle w:val="StyleBoldUnderline"/>
        </w:rPr>
        <w:t>The first of these has been recurring meetings between military officers from both countries</w:t>
      </w:r>
      <w:r>
        <w:t xml:space="preserve">. </w:t>
      </w:r>
      <w:r w:rsidRPr="000D178F">
        <w:rPr>
          <w:rStyle w:val="StyleBoldUnderline"/>
        </w:rPr>
        <w:t>Initiated by the commander of the Guantanamo base</w:t>
      </w:r>
      <w:r>
        <w:t>, General John Sheehan, the military-to-military “</w:t>
      </w:r>
      <w:r w:rsidRPr="000D178F">
        <w:rPr>
          <w:rStyle w:val="StyleBoldUnderline"/>
        </w:rPr>
        <w:t>fence-line talks” initially provided a venue for both sides to workout practical common concerns surrounding the base</w:t>
      </w:r>
      <w:r>
        <w:t xml:space="preserve">. 64 Since his retirement, General Sheehan and other retired </w:t>
      </w:r>
      <w:r w:rsidRPr="000D178F">
        <w:rPr>
          <w:rStyle w:val="StyleBoldUnderline"/>
        </w:rPr>
        <w:t>U.S. military officers expanded the bilateral cooperation to include</w:t>
      </w:r>
      <w:r>
        <w:t xml:space="preserve"> visits to Havana for </w:t>
      </w:r>
      <w:r w:rsidRPr="000D178F">
        <w:rPr>
          <w:sz w:val="12"/>
        </w:rPr>
        <w:t xml:space="preserve">¶ </w:t>
      </w:r>
      <w:r>
        <w:t>discussions on “</w:t>
      </w:r>
      <w:r w:rsidRPr="000D178F">
        <w:rPr>
          <w:rStyle w:val="StyleBoldUnderline"/>
        </w:rPr>
        <w:t>migration, drug trafficking, operating procedures at the U.S. Naval Base Guantánamo Bay</w:t>
      </w:r>
      <w:r>
        <w:t xml:space="preserve">, U.S. military maneuvers, and other regular threats.” The </w:t>
      </w:r>
      <w:proofErr w:type="gramStart"/>
      <w:r>
        <w:t>talks</w:t>
      </w:r>
      <w:proofErr w:type="gramEnd"/>
      <w:r>
        <w:t xml:space="preserve"> </w:t>
      </w:r>
      <w:r w:rsidRPr="000D178F">
        <w:rPr>
          <w:sz w:val="12"/>
        </w:rPr>
        <w:t xml:space="preserve">¶ </w:t>
      </w:r>
      <w:r>
        <w:t xml:space="preserve">reached a surprising high-water mark in 2002 when Cuban military officers advocated </w:t>
      </w:r>
      <w:r w:rsidRPr="000D178F">
        <w:rPr>
          <w:sz w:val="12"/>
        </w:rPr>
        <w:t xml:space="preserve">¶ </w:t>
      </w:r>
      <w:r>
        <w:t xml:space="preserve">for and </w:t>
      </w:r>
      <w:proofErr w:type="spellStart"/>
      <w:r>
        <w:t>Raúl</w:t>
      </w:r>
      <w:proofErr w:type="spellEnd"/>
      <w:r>
        <w:t xml:space="preserve"> Castro pronounced that any Al Qaeda detainees that escaped into Cuba </w:t>
      </w:r>
      <w:r w:rsidRPr="000D178F">
        <w:rPr>
          <w:sz w:val="12"/>
        </w:rPr>
        <w:t xml:space="preserve">¶ </w:t>
      </w:r>
      <w:r>
        <w:t xml:space="preserve">would be returned to the base. 65 </w:t>
      </w:r>
      <w:r w:rsidRPr="000D178F">
        <w:rPr>
          <w:rStyle w:val="StyleBoldUnderline"/>
        </w:rPr>
        <w:t>In the absence of any</w:t>
      </w:r>
      <w:r>
        <w:rPr>
          <w:rStyle w:val="StyleBoldUnderline"/>
        </w:rPr>
        <w:t xml:space="preserve"> formal diplomatic ties between</w:t>
      </w:r>
      <w:r w:rsidRPr="000D178F">
        <w:rPr>
          <w:rStyle w:val="StyleBoldUnderline"/>
        </w:rPr>
        <w:t xml:space="preserve"> the countries, these cordial mil-to-mil engageme</w:t>
      </w:r>
      <w:r>
        <w:rPr>
          <w:rStyle w:val="StyleBoldUnderline"/>
        </w:rPr>
        <w:t>nts have proven a form of quiet</w:t>
      </w:r>
      <w:r w:rsidRPr="000D178F">
        <w:rPr>
          <w:rStyle w:val="StyleBoldUnderline"/>
        </w:rPr>
        <w:t xml:space="preserve"> diplomacy and continue to “lay the groundwork </w:t>
      </w:r>
      <w:r>
        <w:rPr>
          <w:rStyle w:val="StyleBoldUnderline"/>
        </w:rPr>
        <w:t>for future cooperation and more</w:t>
      </w:r>
      <w:r w:rsidRPr="000D178F">
        <w:rPr>
          <w:rStyle w:val="StyleBoldUnderline"/>
        </w:rPr>
        <w:t xml:space="preserve"> peaceful transitions in the U.S.-Cuban relations</w:t>
      </w:r>
      <w:r>
        <w:t>.”</w:t>
      </w:r>
      <w:r w:rsidRPr="000D178F">
        <w:t xml:space="preserve"> </w:t>
      </w:r>
    </w:p>
    <w:p w:rsidR="005C5BA9" w:rsidRDefault="005C5BA9" w:rsidP="005C5BA9"/>
    <w:p w:rsidR="005C5BA9" w:rsidRDefault="005C5BA9" w:rsidP="005C5BA9">
      <w:pPr>
        <w:pStyle w:val="Heading3"/>
      </w:pPr>
      <w:r>
        <w:lastRenderedPageBreak/>
        <w:t>Alt Causes</w:t>
      </w:r>
    </w:p>
    <w:p w:rsidR="005C5BA9" w:rsidRDefault="005C5BA9" w:rsidP="005C5BA9">
      <w:pPr>
        <w:pStyle w:val="Heading4"/>
      </w:pPr>
      <w:r>
        <w:t xml:space="preserve">Multiple barriers to US-Cuban relations now – Dry Foot, Alan Gross, Terrorism List, Arms Shipment </w:t>
      </w:r>
    </w:p>
    <w:p w:rsidR="005C5BA9" w:rsidRPr="003D4D51" w:rsidRDefault="005C5BA9" w:rsidP="005C5BA9">
      <w:pPr>
        <w:rPr>
          <w:rStyle w:val="StyleStyleBold12pt"/>
        </w:rPr>
      </w:pPr>
      <w:proofErr w:type="spellStart"/>
      <w:r w:rsidRPr="003D4D51">
        <w:rPr>
          <w:rStyle w:val="StyleStyleBold12pt"/>
        </w:rPr>
        <w:t>Riechmann</w:t>
      </w:r>
      <w:proofErr w:type="spellEnd"/>
      <w:r w:rsidRPr="003D4D51">
        <w:rPr>
          <w:rStyle w:val="StyleStyleBold12pt"/>
        </w:rPr>
        <w:t xml:space="preserve"> 07/17</w:t>
      </w:r>
    </w:p>
    <w:p w:rsidR="005C5BA9" w:rsidRDefault="005C5BA9" w:rsidP="005C5BA9">
      <w:r>
        <w:t>Deb The Associated Press won the Merriman Smith Award ’06, ‘13</w:t>
      </w:r>
      <w:proofErr w:type="gramStart"/>
      <w:r>
        <w:t>.“</w:t>
      </w:r>
      <w:proofErr w:type="gramEnd"/>
      <w:r>
        <w:t xml:space="preserve">Cuba And U.S. Discuss Migration Issues To Better Relations” AP </w:t>
      </w:r>
      <w:proofErr w:type="gramStart"/>
      <w:r>
        <w:t>13  http</w:t>
      </w:r>
      <w:proofErr w:type="gramEnd"/>
      <w:r>
        <w:t>://www.huffingtonpost.com/2013/07/18/us-cuba-migration_n_3617242.html</w:t>
      </w:r>
    </w:p>
    <w:p w:rsidR="005C5BA9" w:rsidRDefault="005C5BA9" w:rsidP="005C5BA9"/>
    <w:p w:rsidR="005C5BA9" w:rsidRPr="00C74B9C" w:rsidRDefault="005C5BA9" w:rsidP="005C5BA9">
      <w:r w:rsidRPr="00C74B9C">
        <w:t xml:space="preserve">WASHINGTON -- Migration issues headlined talks on Wednesday between </w:t>
      </w:r>
      <w:r w:rsidRPr="00C74B9C">
        <w:rPr>
          <w:rStyle w:val="StyleBoldUnderline"/>
        </w:rPr>
        <w:t>the U.S. and Cuba</w:t>
      </w:r>
      <w:r w:rsidRPr="00C74B9C">
        <w:t xml:space="preserve">, yet </w:t>
      </w:r>
      <w:r w:rsidRPr="00C74B9C">
        <w:rPr>
          <w:rStyle w:val="StyleBoldUnderline"/>
        </w:rPr>
        <w:t>long-standing disputes threaten efforts to thaw relations</w:t>
      </w:r>
      <w:r w:rsidRPr="00C74B9C">
        <w:t xml:space="preserve"> between the Cold War enemies.</w:t>
      </w:r>
      <w:r w:rsidRPr="00C74B9C">
        <w:rPr>
          <w:sz w:val="12"/>
        </w:rPr>
        <w:t>¶</w:t>
      </w:r>
      <w:r w:rsidRPr="00C74B9C">
        <w:t xml:space="preserve"> In the one-day talks, </w:t>
      </w:r>
      <w:r w:rsidRPr="00C74B9C">
        <w:rPr>
          <w:rStyle w:val="StyleBoldUnderline"/>
        </w:rPr>
        <w:t>Cuba repeated its opposition to the United States' so-called wet-foot, dry-foot policy</w:t>
      </w:r>
      <w:r w:rsidRPr="00C74B9C">
        <w:t xml:space="preserve"> in which Cuban refugees reaching American soil are allowed to stay while those stopped at sea are sent home. Cuba says the policy urges its citizens to try to flee the island.</w:t>
      </w:r>
      <w:r w:rsidRPr="00C74B9C">
        <w:rPr>
          <w:sz w:val="12"/>
        </w:rPr>
        <w:t>¶</w:t>
      </w:r>
      <w:r w:rsidRPr="00C74B9C">
        <w:t xml:space="preserve"> "Alien smuggling could not be eradicated nor a legal, safe and orderly migration between the two countries could be achieved as long as the wet-foot, dry-foot policy and the Cuban Adjustment Act, which encourage illegal migration and irregular entries of Cuban citizens into the United States, remain in force," the delegation said in a statement. The act lets islanders who reach the United States stay and fast-tracks them for residency.</w:t>
      </w:r>
      <w:r w:rsidRPr="00C74B9C">
        <w:rPr>
          <w:sz w:val="12"/>
        </w:rPr>
        <w:t>¶</w:t>
      </w:r>
      <w:r w:rsidRPr="00C74B9C">
        <w:t xml:space="preserve"> </w:t>
      </w:r>
      <w:r w:rsidRPr="00C74B9C">
        <w:rPr>
          <w:rStyle w:val="StyleBoldUnderline"/>
        </w:rPr>
        <w:t>American officials reiterated</w:t>
      </w:r>
      <w:r w:rsidRPr="00C74B9C">
        <w:t xml:space="preserve"> </w:t>
      </w:r>
      <w:r w:rsidRPr="00C74B9C">
        <w:rPr>
          <w:rStyle w:val="StyleBoldUnderline"/>
        </w:rPr>
        <w:t>their call for</w:t>
      </w:r>
      <w:r w:rsidRPr="00C74B9C">
        <w:t xml:space="preserve"> the immediate release of a US Agency for International Development worker, </w:t>
      </w:r>
      <w:r w:rsidRPr="00C74B9C">
        <w:rPr>
          <w:rStyle w:val="StyleBoldUnderline"/>
        </w:rPr>
        <w:t>Alan Gross</w:t>
      </w:r>
      <w:r w:rsidRPr="00C74B9C">
        <w:t xml:space="preserve">, imprisoned in Cuba since Dec. 3, 2009. Gross was working on a USAID democracy-building program when he was arrested. </w:t>
      </w:r>
      <w:r w:rsidRPr="00C74B9C">
        <w:rPr>
          <w:rStyle w:val="StyleBoldUnderline"/>
        </w:rPr>
        <w:t>Washington has said repeatedly that no major improvement in relations can occur until he is released</w:t>
      </w:r>
      <w:r w:rsidRPr="00C74B9C">
        <w:t>.</w:t>
      </w:r>
      <w:r w:rsidRPr="00C74B9C">
        <w:rPr>
          <w:sz w:val="12"/>
        </w:rPr>
        <w:t>¶</w:t>
      </w:r>
      <w:r w:rsidRPr="00C74B9C">
        <w:t xml:space="preserve"> </w:t>
      </w:r>
      <w:proofErr w:type="gramStart"/>
      <w:r w:rsidRPr="00C74B9C">
        <w:t>The</w:t>
      </w:r>
      <w:proofErr w:type="gramEnd"/>
      <w:r w:rsidRPr="00C74B9C">
        <w:t xml:space="preserve"> </w:t>
      </w:r>
      <w:r w:rsidRPr="00C74B9C">
        <w:rPr>
          <w:rStyle w:val="StyleBoldUnderline"/>
        </w:rPr>
        <w:t>migration talks</w:t>
      </w:r>
      <w:r w:rsidRPr="00C74B9C">
        <w:t xml:space="preserve"> were announced last month after Havana and Washington wrapped up separate negotiations aimed at restarting direct mail service, which has been suspended since 1963. Discussions about migration and mail – along with the relaxation of travel and remittance rules for Cuban Americans – </w:t>
      </w:r>
      <w:r w:rsidRPr="00C74B9C">
        <w:rPr>
          <w:rStyle w:val="StyleBoldUnderline"/>
        </w:rPr>
        <w:t>appeared to signal a thaw in chilly relations</w:t>
      </w:r>
      <w:r w:rsidRPr="00C74B9C">
        <w:t>.</w:t>
      </w:r>
      <w:r w:rsidRPr="00C74B9C">
        <w:rPr>
          <w:sz w:val="12"/>
        </w:rPr>
        <w:t>¶</w:t>
      </w:r>
      <w:r w:rsidRPr="00C74B9C">
        <w:t xml:space="preserve"> </w:t>
      </w:r>
      <w:r w:rsidRPr="00C74B9C">
        <w:rPr>
          <w:rStyle w:val="StyleBoldUnderline"/>
        </w:rPr>
        <w:t xml:space="preserve">But </w:t>
      </w:r>
      <w:r w:rsidRPr="00C74B9C">
        <w:t xml:space="preserve">two recent events – </w:t>
      </w:r>
      <w:r w:rsidRPr="00C74B9C">
        <w:rPr>
          <w:rStyle w:val="StyleBoldUnderline"/>
        </w:rPr>
        <w:t xml:space="preserve">Cuba's backing of </w:t>
      </w:r>
      <w:r w:rsidRPr="00C74B9C">
        <w:t>National Security Agency leaker</w:t>
      </w:r>
      <w:r w:rsidRPr="00C74B9C">
        <w:rPr>
          <w:rStyle w:val="StyleBoldUnderline"/>
        </w:rPr>
        <w:t xml:space="preserve"> Edward Snowden's </w:t>
      </w:r>
      <w:r w:rsidRPr="00C74B9C">
        <w:t>bid for</w:t>
      </w:r>
      <w:r w:rsidRPr="00C74B9C">
        <w:rPr>
          <w:rStyle w:val="StyleBoldUnderline"/>
        </w:rPr>
        <w:t xml:space="preserve"> asylum and the interception of weapons hidden </w:t>
      </w:r>
      <w:r w:rsidRPr="00C74B9C">
        <w:t xml:space="preserve">on a ship that had sailed out of Cuba bound for North Korea – </w:t>
      </w:r>
      <w:r w:rsidRPr="00C74B9C">
        <w:rPr>
          <w:rStyle w:val="StyleBoldUnderline"/>
        </w:rPr>
        <w:t>now pose new setbacks to</w:t>
      </w:r>
      <w:r w:rsidRPr="00C74B9C">
        <w:t xml:space="preserve"> warming </w:t>
      </w:r>
      <w:r w:rsidRPr="00C74B9C">
        <w:rPr>
          <w:rStyle w:val="StyleBoldUnderline"/>
        </w:rPr>
        <w:t>relations.</w:t>
      </w:r>
      <w:r w:rsidRPr="00C74B9C">
        <w:rPr>
          <w:sz w:val="12"/>
        </w:rPr>
        <w:t>¶</w:t>
      </w:r>
      <w:r w:rsidRPr="00C74B9C">
        <w:t xml:space="preserve"> Earlier this month, Cuban President Raul Castro threw his support behind other Latin American governments willing to give asylum to Snowden, who has since sought temporary asylum in Russia. Castro made no reference as to whether Cuba itself would offer him refuge or safe passage. Snowden's simplest route to Latin America might be one of five direct flights that Russian carrier Aeroflot operates to Havana each week. From there Snowden could fly to Venezuela, Bolivia or Nicaragua, all possible destinations for him.</w:t>
      </w:r>
      <w:r w:rsidRPr="00C74B9C">
        <w:rPr>
          <w:sz w:val="12"/>
        </w:rPr>
        <w:t>¶</w:t>
      </w:r>
      <w:r w:rsidRPr="00C74B9C">
        <w:t xml:space="preserve"> On Tuesday Panamanian authorities seized a 14,000-ton ship with a cargo of missiles and other arms hidden under sacks of sugar. Cuba claimed the military equipment was obsolete weaponry from the mid-20th century that it was sending to North Korea for repair. The incident underscored concerns about Cuba's relationship with North Korea, which is in a standoff with the U.S. and its allies for continuing to develop nuclear weapons.</w:t>
      </w:r>
      <w:r w:rsidRPr="00C74B9C">
        <w:rPr>
          <w:sz w:val="12"/>
        </w:rPr>
        <w:t>¶</w:t>
      </w:r>
      <w:r w:rsidRPr="00C74B9C">
        <w:t xml:space="preserve"> Cuba's delegation to the migration talks said the discussion took place in a "climate of respect" and said it was willing to hold more exchanges in the future. The delegation said Cuba used the meeting to announce that the government of Cuba had ratified international protocols on migrant smuggling and human trafficking.</w:t>
      </w:r>
      <w:r w:rsidRPr="00C74B9C">
        <w:rPr>
          <w:sz w:val="12"/>
        </w:rPr>
        <w:t>¶</w:t>
      </w:r>
      <w:r w:rsidRPr="00C74B9C">
        <w:t xml:space="preserve"> Marie </w:t>
      </w:r>
      <w:proofErr w:type="spellStart"/>
      <w:r w:rsidRPr="00C74B9C">
        <w:t>Harf</w:t>
      </w:r>
      <w:proofErr w:type="spellEnd"/>
      <w:r w:rsidRPr="00C74B9C">
        <w:t>, deputy spokeswoman at the State Department, said the discussion focused on the implementation of the 1994 and 1995 U.S.-Cuba migration accords. The talks are intended to monitor adherence to a 16-year-old agreement under which the U.S. issues 20,000 visas to Cubans each year. Wednesday marked the first time since January 2011 that the periodic talks have been held.</w:t>
      </w:r>
      <w:r w:rsidRPr="00C74B9C">
        <w:rPr>
          <w:sz w:val="12"/>
        </w:rPr>
        <w:t>¶</w:t>
      </w:r>
      <w:r w:rsidRPr="00C74B9C">
        <w:t xml:space="preserve"> "The U.S. delegation highlighted areas of successful cooperation in migration, including advances in aviation safety and visa processing, while also identifying actions needed to ensure that the goals of the accords are fully met, especially those having to do with safeguarding the lives of intending immigrants," </w:t>
      </w:r>
      <w:proofErr w:type="spellStart"/>
      <w:r w:rsidRPr="00C74B9C">
        <w:t>Harf</w:t>
      </w:r>
      <w:proofErr w:type="spellEnd"/>
      <w:r w:rsidRPr="00C74B9C">
        <w:t xml:space="preserve"> said.</w:t>
      </w:r>
      <w:r w:rsidRPr="00C74B9C">
        <w:rPr>
          <w:sz w:val="12"/>
        </w:rPr>
        <w:t>¶</w:t>
      </w:r>
      <w:r w:rsidRPr="00C74B9C">
        <w:t xml:space="preserve"> </w:t>
      </w:r>
      <w:r w:rsidRPr="00C74B9C">
        <w:rPr>
          <w:rStyle w:val="StyleBoldUnderline"/>
        </w:rPr>
        <w:t>Cuba</w:t>
      </w:r>
      <w:r w:rsidRPr="00C74B9C">
        <w:t xml:space="preserve">, however, </w:t>
      </w:r>
      <w:r w:rsidRPr="00C74B9C">
        <w:rPr>
          <w:rStyle w:val="StyleBoldUnderline"/>
        </w:rPr>
        <w:t xml:space="preserve">remains on the U.S. list of state sponsors of terrorism, another sticking point in the migration talks. </w:t>
      </w:r>
      <w:r w:rsidRPr="00C74B9C">
        <w:t>Havana denies any links to terrorism and contends its inclusion on the list is a political vendetta.</w:t>
      </w:r>
      <w:r w:rsidRPr="00C74B9C">
        <w:rPr>
          <w:sz w:val="12"/>
        </w:rPr>
        <w:t>¶</w:t>
      </w:r>
      <w:r w:rsidRPr="00C74B9C">
        <w:t xml:space="preserve"> Sen. Robert </w:t>
      </w:r>
      <w:r w:rsidRPr="00C74B9C">
        <w:rPr>
          <w:rStyle w:val="StyleBoldUnderline"/>
        </w:rPr>
        <w:t>Menendez</w:t>
      </w:r>
      <w:r w:rsidRPr="00C74B9C">
        <w:t xml:space="preserve">, chairman of the Senate Foreign Relations Committee, </w:t>
      </w:r>
      <w:r w:rsidRPr="00C74B9C">
        <w:rPr>
          <w:rStyle w:val="StyleBoldUnderline"/>
        </w:rPr>
        <w:t>called the shipment</w:t>
      </w:r>
      <w:r w:rsidRPr="00C74B9C">
        <w:t xml:space="preserve"> of weapons </w:t>
      </w:r>
      <w:r w:rsidRPr="00C74B9C">
        <w:rPr>
          <w:rStyle w:val="StyleBoldUnderline"/>
        </w:rPr>
        <w:t>a "grave violation" of international treaties</w:t>
      </w:r>
      <w:r w:rsidRPr="00C74B9C">
        <w:t xml:space="preserve"> and called on the Obama administration to submit the case to the U.N. Security Council for review.</w:t>
      </w:r>
      <w:r w:rsidRPr="00C74B9C">
        <w:rPr>
          <w:sz w:val="12"/>
        </w:rPr>
        <w:t>¶</w:t>
      </w:r>
      <w:r w:rsidRPr="00C74B9C">
        <w:t xml:space="preserve"> Rep. Ileana </w:t>
      </w:r>
      <w:r w:rsidRPr="00C74B9C">
        <w:rPr>
          <w:rStyle w:val="StyleBoldUnderline"/>
        </w:rPr>
        <w:t>Ros-Lehtinen</w:t>
      </w:r>
      <w:r w:rsidRPr="00C74B9C">
        <w:t xml:space="preserve">, a Republican from Florida who is staunchly opposed to the Raul Castro government, </w:t>
      </w:r>
      <w:r w:rsidRPr="00B14A9C">
        <w:rPr>
          <w:rStyle w:val="StyleBoldUnderline"/>
        </w:rPr>
        <w:t>u</w:t>
      </w:r>
      <w:r w:rsidRPr="00C74B9C">
        <w:rPr>
          <w:rStyle w:val="StyleBoldUnderline"/>
        </w:rPr>
        <w:t>rged the State Department to call for U.N. Sanctions Committee</w:t>
      </w:r>
      <w:r w:rsidRPr="00C74B9C">
        <w:t xml:space="preserve"> inspectors</w:t>
      </w:r>
      <w:r w:rsidRPr="00C74B9C">
        <w:rPr>
          <w:rStyle w:val="StyleBoldUnderline"/>
        </w:rPr>
        <w:t xml:space="preserve"> to</w:t>
      </w:r>
      <w:r w:rsidRPr="00C74B9C">
        <w:t xml:space="preserve"> go to Panama and </w:t>
      </w:r>
      <w:r w:rsidRPr="00C74B9C">
        <w:rPr>
          <w:rStyle w:val="StyleBoldUnderline"/>
        </w:rPr>
        <w:t>investigate</w:t>
      </w:r>
      <w:r w:rsidRPr="00C74B9C">
        <w:t xml:space="preserve"> whether North Korea and Cuba have violated U.N. resolutions</w:t>
      </w:r>
    </w:p>
    <w:p w:rsidR="005C5BA9" w:rsidRDefault="005C5BA9" w:rsidP="005C5BA9"/>
    <w:p w:rsidR="005C5BA9" w:rsidRPr="005C5BA9" w:rsidRDefault="005C5BA9" w:rsidP="005C5BA9"/>
    <w:p w:rsidR="005C5BA9" w:rsidRPr="00BE2194" w:rsidRDefault="005C5BA9" w:rsidP="005C5BA9"/>
    <w:p w:rsidR="005C5BA9" w:rsidRDefault="005C5BA9" w:rsidP="005C5BA9"/>
    <w:p w:rsidR="005C5BA9" w:rsidRDefault="005C5BA9" w:rsidP="005C5BA9"/>
    <w:p w:rsidR="005C5BA9" w:rsidRDefault="005C5BA9" w:rsidP="005C5BA9"/>
    <w:p w:rsidR="00BA5BBF" w:rsidRDefault="00BA5BBF" w:rsidP="00BA5BBF">
      <w:pPr>
        <w:pStyle w:val="Heading2"/>
      </w:pPr>
      <w:r>
        <w:lastRenderedPageBreak/>
        <w:t>Soft Power Advantage</w:t>
      </w:r>
    </w:p>
    <w:p w:rsidR="00C97BC3" w:rsidRDefault="00C97BC3" w:rsidP="00C97BC3">
      <w:pPr>
        <w:pStyle w:val="Heading3"/>
      </w:pPr>
      <w:r>
        <w:lastRenderedPageBreak/>
        <w:t>Soft Power High</w:t>
      </w:r>
    </w:p>
    <w:p w:rsidR="00C97BC3" w:rsidRDefault="00C97BC3" w:rsidP="00C97BC3">
      <w:pPr>
        <w:pStyle w:val="Heading4"/>
      </w:pPr>
      <w:r>
        <w:t>US Soft Power Strong Now—and non-Gitmo reasons for Decline</w:t>
      </w:r>
    </w:p>
    <w:p w:rsidR="00C97BC3" w:rsidRPr="00B92EB5" w:rsidRDefault="00C97BC3" w:rsidP="00C97BC3">
      <w:pPr>
        <w:rPr>
          <w:sz w:val="16"/>
        </w:rPr>
      </w:pPr>
      <w:proofErr w:type="spellStart"/>
      <w:r w:rsidRPr="00B92EB5">
        <w:rPr>
          <w:rStyle w:val="StyleStyleBold12pt"/>
        </w:rPr>
        <w:t>Wallin</w:t>
      </w:r>
      <w:proofErr w:type="spellEnd"/>
      <w:r w:rsidRPr="00B92EB5">
        <w:rPr>
          <w:sz w:val="16"/>
        </w:rPr>
        <w:t xml:space="preserve"> </w:t>
      </w:r>
      <w:r w:rsidRPr="00B92EB5">
        <w:rPr>
          <w:rStyle w:val="StyleStyleBold12pt"/>
        </w:rPr>
        <w:t>13</w:t>
      </w:r>
      <w:r w:rsidRPr="00B92EB5">
        <w:rPr>
          <w:sz w:val="16"/>
        </w:rPr>
        <w:t>(Robert, writer for the American Security Project, 4-29-2013, “War of the Soft Powers”, http://americansecurityproject.org/blog/2013/war-of-the-soft-powers/)</w:t>
      </w:r>
    </w:p>
    <w:p w:rsidR="00C97BC3" w:rsidRDefault="00C97BC3" w:rsidP="00C97BC3"/>
    <w:p w:rsidR="00C97BC3" w:rsidRDefault="00C97BC3" w:rsidP="00C97BC3">
      <w:pPr>
        <w:rPr>
          <w:rStyle w:val="StyleBoldUnderline"/>
        </w:rPr>
      </w:pPr>
      <w:r w:rsidRPr="00B92EB5">
        <w:rPr>
          <w:sz w:val="14"/>
        </w:rPr>
        <w:t xml:space="preserve">Despite the ebb and flow of </w:t>
      </w:r>
      <w:r w:rsidRPr="00B92EB5">
        <w:rPr>
          <w:rStyle w:val="StyleBoldUnderline"/>
        </w:rPr>
        <w:t xml:space="preserve">American Soft power </w:t>
      </w:r>
      <w:r w:rsidRPr="00B92EB5">
        <w:rPr>
          <w:sz w:val="14"/>
        </w:rPr>
        <w:t xml:space="preserve">since the turn of the century, it </w:t>
      </w:r>
      <w:r w:rsidRPr="00B92EB5">
        <w:rPr>
          <w:rStyle w:val="StyleBoldUnderline"/>
        </w:rPr>
        <w:t>remains overall fairly strong</w:t>
      </w:r>
      <w:r w:rsidRPr="00B92EB5">
        <w:rPr>
          <w:sz w:val="14"/>
        </w:rPr>
        <w:t>. Nye contends that “</w:t>
      </w:r>
      <w:r w:rsidRPr="00B92EB5">
        <w:rPr>
          <w:rStyle w:val="StyleBoldUnderline"/>
        </w:rPr>
        <w:t>much of America’s soft power is produced by civil society – everything from universities and foundations to Hollywood and pop culture – not from the governmen</w:t>
      </w:r>
      <w:r w:rsidRPr="00B92EB5">
        <w:rPr>
          <w:sz w:val="14"/>
        </w:rPr>
        <w:t xml:space="preserve">t.” While this is arguably true, I would not remove government as a major variable in the soft power equation. </w:t>
      </w:r>
      <w:r w:rsidRPr="00B92EB5">
        <w:rPr>
          <w:rStyle w:val="StyleBoldUnderline"/>
        </w:rPr>
        <w:t>Much of what Hollywood, academia, and civil society are able to do is enabled directly by our principles of government</w:t>
      </w:r>
      <w:r w:rsidRPr="00B92EB5">
        <w:rPr>
          <w:sz w:val="14"/>
        </w:rPr>
        <w:t xml:space="preserve">. </w:t>
      </w:r>
      <w:r w:rsidRPr="00B92EB5">
        <w:rPr>
          <w:rStyle w:val="StyleBoldUnderline"/>
        </w:rPr>
        <w:t>Certainly</w:t>
      </w:r>
      <w:r w:rsidRPr="00B92EB5">
        <w:rPr>
          <w:sz w:val="14"/>
        </w:rPr>
        <w:t xml:space="preserve">, what can only be described as </w:t>
      </w:r>
      <w:r w:rsidRPr="00B92EB5">
        <w:rPr>
          <w:rStyle w:val="StyleBoldUnderline"/>
        </w:rPr>
        <w:t>dysfunction in the American government</w:t>
      </w:r>
      <w:r w:rsidRPr="00B92EB5">
        <w:rPr>
          <w:sz w:val="14"/>
        </w:rPr>
        <w:t xml:space="preserve"> right now—especially in regards to the fiscal situation—</w:t>
      </w:r>
      <w:r w:rsidRPr="00B92EB5">
        <w:rPr>
          <w:rStyle w:val="StyleBoldUnderline"/>
        </w:rPr>
        <w:t xml:space="preserve">has an eroding effect on U.S. soft </w:t>
      </w:r>
      <w:proofErr w:type="gramStart"/>
      <w:r w:rsidRPr="00B92EB5">
        <w:rPr>
          <w:rStyle w:val="StyleBoldUnderline"/>
        </w:rPr>
        <w:t>power</w:t>
      </w:r>
      <w:r w:rsidRPr="00B92EB5">
        <w:rPr>
          <w:sz w:val="14"/>
        </w:rPr>
        <w:t>.</w:t>
      </w:r>
      <w:proofErr w:type="gramEnd"/>
      <w:r w:rsidRPr="00B92EB5">
        <w:rPr>
          <w:sz w:val="14"/>
        </w:rPr>
        <w:t xml:space="preserve"> Though internal bickering may result in an inability to pass a budget, no amount of cooperation gives Congress the ability pass a measure to requisition more soft power, or contract a company to design it. But it can pass legislation that frees it to grow on its own. Rather than trying to “use” more soft power, Russia and China must first act to earn it. Moral leadership, technological leadership, financial leadership, and foreign policy leadership and setting standards for individual rights are all factors that can help to increase soft power. In the case of Russia and China, making more deliberate efforts to resolve issues on the international scene could make a difference. Russia should distance itself from its support of the Assad regime in Syria. China should pursue diplomacy to resolve disputes in the South China Sea. Both countries should work to increase freedom of the individual within their borders. That’s how you increase your soft power. </w:t>
      </w:r>
      <w:r w:rsidRPr="00B92EB5">
        <w:rPr>
          <w:rStyle w:val="StyleBoldUnderline"/>
        </w:rPr>
        <w:t>For America, technological and scientific leadership have long been a strong factor in its soft power reserve. Yet we are at risk of losing this. For example,</w:t>
      </w:r>
      <w:r w:rsidRPr="00B92EB5">
        <w:rPr>
          <w:sz w:val="14"/>
        </w:rPr>
        <w:t xml:space="preserve"> recent </w:t>
      </w:r>
      <w:r w:rsidRPr="00B92EB5">
        <w:rPr>
          <w:rStyle w:val="StyleBoldUnderline"/>
        </w:rPr>
        <w:t>cuts</w:t>
      </w:r>
      <w:r w:rsidRPr="00B92EB5">
        <w:rPr>
          <w:sz w:val="14"/>
        </w:rPr>
        <w:t xml:space="preserve"> </w:t>
      </w:r>
      <w:r w:rsidRPr="00B92EB5">
        <w:rPr>
          <w:rStyle w:val="StyleBoldUnderline"/>
        </w:rPr>
        <w:t>in</w:t>
      </w:r>
      <w:r w:rsidRPr="00B92EB5">
        <w:rPr>
          <w:sz w:val="14"/>
        </w:rPr>
        <w:t xml:space="preserve"> fusion energy </w:t>
      </w:r>
      <w:r w:rsidRPr="00B92EB5">
        <w:rPr>
          <w:rStyle w:val="StyleBoldUnderline"/>
        </w:rPr>
        <w:t>research</w:t>
      </w:r>
      <w:r w:rsidRPr="00B92EB5">
        <w:rPr>
          <w:sz w:val="14"/>
        </w:rPr>
        <w:t>—one of America’s most challenging, yet promising research fields—</w:t>
      </w:r>
      <w:r w:rsidRPr="00B92EB5">
        <w:rPr>
          <w:rStyle w:val="StyleBoldUnderline"/>
        </w:rPr>
        <w:t>may cause this country to lag behind</w:t>
      </w:r>
      <w:r w:rsidRPr="00B92EB5">
        <w:rPr>
          <w:sz w:val="14"/>
        </w:rPr>
        <w:t xml:space="preserve">. Explaining the harm this can cause, ASP’s Nick Cunningham and Theodore MacDonald recently wrote in AOL Energy today: As other countries invest more heavily in fusion power, America’s leadership in this field will soon come to an end. Ceding a new high-tech industry to competitors will result in a decline in America’s competitive edge, and its best and brightest scientists will be lured by more advanced facilities abroad. If </w:t>
      </w:r>
      <w:r w:rsidRPr="00B92EB5">
        <w:rPr>
          <w:rStyle w:val="StyleBoldUnderline"/>
        </w:rPr>
        <w:t>America wants to maintain its competitive edge in soft power, it needs to take the action necessary to do it. That means continuing to make those scientific breakthroughs that so many admire this nation for. That means continuing to uphold the principles enshrined in our founding documents.</w:t>
      </w:r>
      <w:r w:rsidRPr="00B92EB5">
        <w:rPr>
          <w:sz w:val="14"/>
        </w:rPr>
        <w:t xml:space="preserve"> Thus, it is in our interest to attract the best and brightest from overseas. Historically, those minds have contributed greatly to all aspects of American society. And is it their contribution to building this country through their intellect and hard work in a framework of economic and cultural freedom that forms the basis of American soft power. Are we in danger of losing our soft power edge to Russia and China? At this point, the answer is no. Should we be frightened by their efforts to augment and enhance their soft power? The answer is also no. Soft power is not a zero-sum game—one country cannot attack and weaken another’s soft power. </w:t>
      </w:r>
      <w:r w:rsidRPr="00B92EB5">
        <w:rPr>
          <w:rStyle w:val="StyleBoldUnderline"/>
        </w:rPr>
        <w:t>The only way America risks losing its soft power edge is by pursuing negative actions and neglecting the very things that make it so strong.</w:t>
      </w:r>
    </w:p>
    <w:p w:rsidR="00277D5C" w:rsidRDefault="00277D5C" w:rsidP="00C97BC3">
      <w:pPr>
        <w:rPr>
          <w:rStyle w:val="StyleBoldUnderline"/>
        </w:rPr>
      </w:pPr>
    </w:p>
    <w:p w:rsidR="00277D5C" w:rsidRDefault="00277D5C" w:rsidP="00277D5C">
      <w:pPr>
        <w:pStyle w:val="Heading4"/>
      </w:pPr>
      <w:r>
        <w:t>Soft power is inevitable – solves for relations and overseas development</w:t>
      </w:r>
    </w:p>
    <w:p w:rsidR="00277D5C" w:rsidRPr="007C2760" w:rsidRDefault="00277D5C" w:rsidP="00277D5C">
      <w:r>
        <w:t xml:space="preserve">Janice </w:t>
      </w:r>
      <w:proofErr w:type="spellStart"/>
      <w:r>
        <w:t>Bially</w:t>
      </w:r>
      <w:proofErr w:type="spellEnd"/>
      <w:r>
        <w:t xml:space="preserve"> </w:t>
      </w:r>
      <w:proofErr w:type="spellStart"/>
      <w:r w:rsidRPr="007C2760">
        <w:rPr>
          <w:rStyle w:val="StyleStyleBold12pt"/>
        </w:rPr>
        <w:t>Mattern</w:t>
      </w:r>
      <w:proofErr w:type="spellEnd"/>
      <w:r>
        <w:t xml:space="preserve"> (Associate professor of I/R – Lehigh University), 07-15-</w:t>
      </w:r>
      <w:r w:rsidRPr="007C2760">
        <w:rPr>
          <w:rStyle w:val="StyleStyleBold12pt"/>
        </w:rPr>
        <w:t>09</w:t>
      </w:r>
      <w:r>
        <w:t>, Millennium Journal of International Studies, “Why Soft Power Isn’t So Soft,” http://www.academia.edu/1141856/Why_Soft_Power_Isnt_So_Soft_Representational_Force_and_the_Sociolinguistic_Construction_of_Attraction_in_World_Politics</w:t>
      </w:r>
    </w:p>
    <w:p w:rsidR="00277D5C" w:rsidRDefault="00277D5C" w:rsidP="00277D5C">
      <w:pPr>
        <w:rPr>
          <w:sz w:val="16"/>
        </w:rPr>
      </w:pPr>
      <w:r w:rsidRPr="007C2760">
        <w:rPr>
          <w:rStyle w:val="StyleBoldUnderline"/>
        </w:rPr>
        <w:t>Since 9/11</w:t>
      </w:r>
      <w:r w:rsidRPr="007C2760">
        <w:rPr>
          <w:sz w:val="16"/>
        </w:rPr>
        <w:t xml:space="preserve">, the Bush administration has consciously refashioned </w:t>
      </w:r>
      <w:r w:rsidRPr="007C2760">
        <w:rPr>
          <w:rStyle w:val="StyleBoldUnderline"/>
        </w:rPr>
        <w:t>the American role in world politics</w:t>
      </w:r>
      <w:r w:rsidRPr="007C2760">
        <w:rPr>
          <w:sz w:val="16"/>
        </w:rPr>
        <w:t xml:space="preserve"> from that of benign hegemon to that of neo-imperialist. It </w:t>
      </w:r>
      <w:r w:rsidRPr="007C2760">
        <w:rPr>
          <w:rStyle w:val="StyleBoldUnderline"/>
        </w:rPr>
        <w:t>has abandoned the ‘soft power’ politics of constructive engagement and multilateralism</w:t>
      </w:r>
      <w:r w:rsidRPr="007C2760">
        <w:rPr>
          <w:sz w:val="16"/>
        </w:rPr>
        <w:t xml:space="preserve"> in </w:t>
      </w:r>
      <w:proofErr w:type="spellStart"/>
      <w:r w:rsidRPr="007C2760">
        <w:rPr>
          <w:sz w:val="16"/>
        </w:rPr>
        <w:t>favour</w:t>
      </w:r>
      <w:proofErr w:type="spellEnd"/>
      <w:r w:rsidRPr="007C2760">
        <w:rPr>
          <w:sz w:val="16"/>
        </w:rPr>
        <w:t xml:space="preserve"> of the ‘hard power’ politics of the war on terrorism. </w:t>
      </w:r>
      <w:r w:rsidRPr="007C2760">
        <w:rPr>
          <w:rStyle w:val="StyleBoldUnderline"/>
        </w:rPr>
        <w:t>But as the</w:t>
      </w:r>
      <w:r w:rsidRPr="007C2760">
        <w:rPr>
          <w:sz w:val="16"/>
        </w:rPr>
        <w:t xml:space="preserve"> increasingly unpopular </w:t>
      </w:r>
      <w:r w:rsidRPr="007C2760">
        <w:rPr>
          <w:rStyle w:val="StyleBoldUnderline"/>
        </w:rPr>
        <w:t>Iraq war runs headlong into rising expenses and American causalities it is</w:t>
      </w:r>
      <w:r w:rsidRPr="007C2760">
        <w:rPr>
          <w:sz w:val="16"/>
        </w:rPr>
        <w:t xml:space="preserve"> seen </w:t>
      </w:r>
      <w:r w:rsidRPr="007C2760">
        <w:rPr>
          <w:rStyle w:val="StyleBoldUnderline"/>
        </w:rPr>
        <w:t>inevitable</w:t>
      </w:r>
      <w:r w:rsidRPr="007C2760">
        <w:rPr>
          <w:sz w:val="16"/>
        </w:rPr>
        <w:t xml:space="preserve"> – and for many, preferable – </w:t>
      </w:r>
      <w:r w:rsidRPr="007C2760">
        <w:rPr>
          <w:rStyle w:val="StyleBoldUnderline"/>
        </w:rPr>
        <w:t>that the US war on terrorism will</w:t>
      </w:r>
      <w:r w:rsidRPr="007C2760">
        <w:rPr>
          <w:sz w:val="16"/>
        </w:rPr>
        <w:t xml:space="preserve"> eventually </w:t>
      </w:r>
      <w:r w:rsidRPr="007C2760">
        <w:rPr>
          <w:rStyle w:val="StyleBoldUnderline"/>
        </w:rPr>
        <w:t xml:space="preserve">have to rely </w:t>
      </w:r>
      <w:r w:rsidRPr="007C2760">
        <w:rPr>
          <w:sz w:val="16"/>
        </w:rPr>
        <w:t xml:space="preserve">much more </w:t>
      </w:r>
      <w:r w:rsidRPr="007C2760">
        <w:rPr>
          <w:rStyle w:val="StyleBoldUnderline"/>
        </w:rPr>
        <w:t>on soft power political strategies</w:t>
      </w:r>
      <w:r w:rsidRPr="007C2760">
        <w:rPr>
          <w:sz w:val="16"/>
        </w:rPr>
        <w:t xml:space="preserve">. Understood as </w:t>
      </w:r>
      <w:r w:rsidRPr="007C2760">
        <w:rPr>
          <w:rStyle w:val="StyleBoldUnderline"/>
        </w:rPr>
        <w:t>the ability to achieve desired outcomes through attraction rather than coercion,</w:t>
      </w:r>
      <w:r w:rsidRPr="007C2760">
        <w:rPr>
          <w:sz w:val="16"/>
        </w:rPr>
        <w:t xml:space="preserve"> soft power </w:t>
      </w:r>
      <w:r w:rsidRPr="007C2760">
        <w:rPr>
          <w:rStyle w:val="StyleBoldUnderline"/>
        </w:rPr>
        <w:t>can</w:t>
      </w:r>
      <w:r w:rsidRPr="007C2760">
        <w:rPr>
          <w:sz w:val="16"/>
        </w:rPr>
        <w:t xml:space="preserve">, advocates claim, </w:t>
      </w:r>
      <w:r w:rsidRPr="007C2760">
        <w:rPr>
          <w:rStyle w:val="StyleBoldUnderline"/>
        </w:rPr>
        <w:t>make allies</w:t>
      </w:r>
      <w:r w:rsidRPr="007C2760">
        <w:rPr>
          <w:sz w:val="16"/>
        </w:rPr>
        <w:t xml:space="preserve"> out of Islamists, </w:t>
      </w:r>
      <w:r w:rsidRPr="007C2760">
        <w:rPr>
          <w:rStyle w:val="StyleBoldUnderline"/>
        </w:rPr>
        <w:t>repair US relationships</w:t>
      </w:r>
      <w:r w:rsidRPr="007C2760">
        <w:rPr>
          <w:sz w:val="16"/>
        </w:rPr>
        <w:t xml:space="preserve"> with its disenchanted allies, </w:t>
      </w:r>
      <w:r w:rsidRPr="007C2760">
        <w:rPr>
          <w:rStyle w:val="StyleBoldUnderline"/>
        </w:rPr>
        <w:t>and even put ‘third world’ states on the right path toward development</w:t>
      </w:r>
      <w:r w:rsidRPr="007C2760">
        <w:rPr>
          <w:sz w:val="16"/>
        </w:rPr>
        <w:t xml:space="preserve">. In this way, soft power promises to be a means to success in world politics. Indeed, soft power is touted not just as a tool for the US to use in its effort to right its relations, but </w:t>
      </w:r>
      <w:r w:rsidRPr="00C50CBF">
        <w:rPr>
          <w:rStyle w:val="StyleBoldUnderline"/>
        </w:rPr>
        <w:t>as a tool that can be used by any country or any actor in world politics to achieve a greater degree of influence</w:t>
      </w:r>
      <w:r w:rsidRPr="007C2760">
        <w:rPr>
          <w:sz w:val="16"/>
        </w:rPr>
        <w:t xml:space="preserve"> over the dynamics of world politics</w:t>
      </w:r>
    </w:p>
    <w:p w:rsidR="003E00B4" w:rsidRDefault="003E00B4" w:rsidP="00277D5C">
      <w:pPr>
        <w:rPr>
          <w:sz w:val="16"/>
        </w:rPr>
      </w:pPr>
    </w:p>
    <w:p w:rsidR="003E00B4" w:rsidRPr="00F3589F" w:rsidRDefault="003E00B4" w:rsidP="003E00B4">
      <w:pPr>
        <w:pStyle w:val="Heading4"/>
      </w:pPr>
      <w:r>
        <w:t>Global opinion of U.S. increasing now</w:t>
      </w:r>
    </w:p>
    <w:p w:rsidR="003E00B4" w:rsidRPr="005C33E4" w:rsidRDefault="003E00B4" w:rsidP="003E00B4">
      <w:pPr>
        <w:rPr>
          <w:rStyle w:val="StyleStyleBold12pt"/>
          <w:b w:val="0"/>
          <w:sz w:val="18"/>
        </w:rPr>
      </w:pPr>
      <w:r>
        <w:rPr>
          <w:rStyle w:val="StyleStyleBold12pt"/>
        </w:rPr>
        <w:t>Pew 13</w:t>
      </w:r>
      <w:r w:rsidRPr="005C33E4">
        <w:rPr>
          <w:rStyle w:val="StyleStyleBold12pt"/>
        </w:rPr>
        <w:t xml:space="preserve">  </w:t>
      </w:r>
      <w:r w:rsidRPr="005C33E4">
        <w:rPr>
          <w:rStyle w:val="StyleStyleBold12pt"/>
          <w:b w:val="0"/>
          <w:sz w:val="18"/>
        </w:rPr>
        <w:t>(The Pew Research Center’s Global Attitudes Project conducts public opinion surveys around the world on a broad array of subjects ranging from people’s assessments of their own lives to their views about the current state of the world and important issues of the day. Over 330,000 interviews in 60 countries have been conducted as part of the project’s work. “</w:t>
      </w:r>
      <w:r w:rsidRPr="00F3589F">
        <w:rPr>
          <w:rStyle w:val="StyleStyleBold12pt"/>
          <w:b w:val="0"/>
          <w:sz w:val="18"/>
        </w:rPr>
        <w:t>America’s Global Image Remains More Positive than China’s</w:t>
      </w:r>
      <w:r w:rsidRPr="005C33E4">
        <w:rPr>
          <w:rStyle w:val="StyleStyleBold12pt"/>
          <w:b w:val="0"/>
          <w:sz w:val="18"/>
        </w:rPr>
        <w:t xml:space="preserve">” </w:t>
      </w:r>
      <w:r w:rsidRPr="00F3589F">
        <w:rPr>
          <w:rStyle w:val="StyleStyleBold12pt"/>
          <w:b w:val="0"/>
          <w:sz w:val="18"/>
        </w:rPr>
        <w:t>http://www.pewglobal.org/2013/07/18/americas-global-image-remains-more-positive-than-chinas/</w:t>
      </w:r>
      <w:r>
        <w:rPr>
          <w:rStyle w:val="StyleStyleBold12pt"/>
          <w:b w:val="0"/>
          <w:sz w:val="18"/>
        </w:rPr>
        <w:t>)</w:t>
      </w:r>
      <w:r w:rsidRPr="005C33E4">
        <w:rPr>
          <w:rStyle w:val="StyleStyleBold12pt"/>
          <w:b w:val="0"/>
          <w:sz w:val="18"/>
        </w:rPr>
        <w:t>SJH</w:t>
      </w:r>
    </w:p>
    <w:p w:rsidR="003E00B4" w:rsidRDefault="003E00B4" w:rsidP="003E00B4">
      <w:r w:rsidRPr="00F3589F">
        <w:rPr>
          <w:sz w:val="18"/>
        </w:rPr>
        <w:lastRenderedPageBreak/>
        <w:t xml:space="preserve">However, China’s increasing power has not led to more positive ratings for the People’s Republic. Overall, the </w:t>
      </w:r>
      <w:r w:rsidRPr="00F3589F">
        <w:rPr>
          <w:u w:val="single"/>
        </w:rPr>
        <w:t>U.S. enjoys a stronger global image</w:t>
      </w:r>
      <w:r>
        <w:t xml:space="preserve"> </w:t>
      </w:r>
      <w:r w:rsidRPr="00F3589F">
        <w:rPr>
          <w:sz w:val="16"/>
        </w:rPr>
        <w:t>than China</w:t>
      </w:r>
      <w:r>
        <w:t xml:space="preserve">. </w:t>
      </w:r>
      <w:r w:rsidRPr="00F3589F">
        <w:rPr>
          <w:sz w:val="18"/>
        </w:rPr>
        <w:t>Across the nations surveyed</w:t>
      </w:r>
      <w:r>
        <w:t xml:space="preserve">, </w:t>
      </w:r>
      <w:r w:rsidRPr="00F3589F">
        <w:rPr>
          <w:u w:val="single"/>
        </w:rPr>
        <w:t>a median of 63% express a favorable opinion of the U.S.,</w:t>
      </w:r>
      <w:r>
        <w:t xml:space="preserve"> </w:t>
      </w:r>
      <w:r w:rsidRPr="00F3589F">
        <w:rPr>
          <w:sz w:val="16"/>
        </w:rPr>
        <w:t xml:space="preserve">compared with 50% for China. </w:t>
      </w:r>
      <w:r w:rsidRPr="00F3589F">
        <w:rPr>
          <w:u w:val="single"/>
        </w:rPr>
        <w:t>Globally, people are more likely to consider the U.S. a partner to their country</w:t>
      </w:r>
      <w:r>
        <w:t xml:space="preserve"> </w:t>
      </w:r>
      <w:r w:rsidRPr="00F3589F">
        <w:rPr>
          <w:sz w:val="16"/>
        </w:rPr>
        <w:t xml:space="preserve">than to see China in this way, although relatively few think of either nation as an enemy. </w:t>
      </w:r>
      <w:r w:rsidRPr="00F3589F">
        <w:rPr>
          <w:u w:val="single"/>
        </w:rPr>
        <w:t>America is also seen as somewhat more willing</w:t>
      </w:r>
      <w:r>
        <w:t xml:space="preserve"> </w:t>
      </w:r>
      <w:r w:rsidRPr="00F3589F">
        <w:rPr>
          <w:sz w:val="16"/>
        </w:rPr>
        <w:t xml:space="preserve">than China </w:t>
      </w:r>
      <w:r w:rsidRPr="00F3589F">
        <w:rPr>
          <w:u w:val="single"/>
        </w:rPr>
        <w:t>to consider other countries’ interests. Still</w:t>
      </w:r>
      <w:r>
        <w:t xml:space="preserve">, </w:t>
      </w:r>
      <w:r w:rsidRPr="00F3589F">
        <w:rPr>
          <w:sz w:val="14"/>
        </w:rPr>
        <w:t>both of these world powers are widely viewed as acting unilaterally in international affairs. And the military power of both nations worries many. China’s growing military strength is viewed with trepidation in neighboring Japan, South Korea, Australia and the Philippines. Meanwhile, the Obama administration’s use of drone strikes faces broad opposition – half or more in 31 of 39 countries disapprove of U.S. drone attacks against extremist groups</w:t>
      </w:r>
      <w:r>
        <w:t xml:space="preserve">. </w:t>
      </w:r>
      <w:r w:rsidRPr="00F3589F">
        <w:rPr>
          <w:u w:val="single"/>
        </w:rPr>
        <w:t xml:space="preserve">Respecting individual liberty remains the strong suit of America’s image. Even in many nations where opposition to American foreign policy is widespread and overall ratings for the U.S. are low, majorities or pluralities believe individual rights are respected in the U.S. Across the nations surveyed, a median of 70% say the American government respects the personal freedoms of its people. </w:t>
      </w:r>
      <w:r w:rsidRPr="00F3589F">
        <w:rPr>
          <w:sz w:val="16"/>
        </w:rPr>
        <w:t>In contrast, a median of only 36% say this about China. Balance of Power51Of course, attitudes toward the U.S. and China vary considerably across regions and countries. In Europe, the U.S. gets mostly positive ratings. During the presidency of George W. Bush, anti-Americanism was common throughout much of Europe</w:t>
      </w:r>
      <w:r>
        <w:t xml:space="preserve">, </w:t>
      </w:r>
      <w:r w:rsidRPr="00F3589F">
        <w:rPr>
          <w:u w:val="single"/>
        </w:rPr>
        <w:t>but President Barack Obama has been consistently popular among Europeans, and since he took office in 2009, Obama’s popularity has given America’s image a significant boost in the region.</w:t>
      </w:r>
      <w:r>
        <w:t xml:space="preserve"> Cur</w:t>
      </w:r>
      <w:r w:rsidRPr="00F3589F">
        <w:rPr>
          <w:u w:val="single"/>
        </w:rPr>
        <w:t xml:space="preserve">rently, more than six-in-ten in Italy, Poland, France and Spain have a favorable opinion of the U.S. </w:t>
      </w:r>
      <w:r w:rsidRPr="00F3589F">
        <w:rPr>
          <w:sz w:val="16"/>
        </w:rPr>
        <w:t xml:space="preserve">European perceptions of China are much less positive – among the eight European Union nations polled, Greece is the only one in which a majority expresses a favorable view of China. Moreover, ratings for China have declined significantly over the last two years in a number of EU countries, including Britain, France, Poland and Spain. As has been the case in recent years, America’s image is the most negative in parts of the Muslim world, especially Pakistan (11% favorable), Jordan (14%), Egypt (16%), and the Palestinian territories (16%). Only 21% of Turks see the U.S. positively, although this is actually a slight improvement from last year’s 15%. But the Muslim world is hardly monolithic, and </w:t>
      </w:r>
      <w:r w:rsidRPr="00F3589F">
        <w:rPr>
          <w:u w:val="single"/>
        </w:rPr>
        <w:t>America receives largely positive ratings in predominantly Muslim nations such as Senegal in West Africa and Indonesia and Malaysia in Southeast Asia.</w:t>
      </w:r>
      <w:r>
        <w:t xml:space="preserve"> </w:t>
      </w:r>
      <w:r w:rsidRPr="00F3589F">
        <w:rPr>
          <w:u w:val="single"/>
        </w:rPr>
        <w:t>Elsewhere in the Asia/Pacific region, the U.S. receives particularly favorable reviews in the Philippines, South Korea and Japan, and a majority or plurality in all three countries say it is more important to have strong ties with the U.S. than with China</w:t>
      </w:r>
      <w:r>
        <w:t>.</w:t>
      </w:r>
    </w:p>
    <w:p w:rsidR="003E00B4" w:rsidRDefault="003E00B4" w:rsidP="00277D5C">
      <w:pPr>
        <w:rPr>
          <w:sz w:val="16"/>
        </w:rPr>
      </w:pPr>
    </w:p>
    <w:p w:rsidR="00277D5C" w:rsidRPr="00B92EB5" w:rsidRDefault="00277D5C" w:rsidP="00C97BC3">
      <w:pPr>
        <w:rPr>
          <w:rStyle w:val="StyleBoldUnderline"/>
        </w:rPr>
      </w:pPr>
    </w:p>
    <w:p w:rsidR="00C97BC3" w:rsidRPr="00C97BC3" w:rsidRDefault="00C97BC3" w:rsidP="00C97BC3"/>
    <w:p w:rsidR="00BA5BBF" w:rsidRDefault="00BA5BBF" w:rsidP="00BA5BBF">
      <w:pPr>
        <w:pStyle w:val="Heading3"/>
      </w:pPr>
      <w:proofErr w:type="spellStart"/>
      <w:r>
        <w:lastRenderedPageBreak/>
        <w:t>Squo</w:t>
      </w:r>
      <w:proofErr w:type="spellEnd"/>
      <w:r>
        <w:t xml:space="preserve"> Solves </w:t>
      </w:r>
      <w:r w:rsidR="00D50F4A">
        <w:t>Perception</w:t>
      </w:r>
    </w:p>
    <w:p w:rsidR="00D50F4A" w:rsidRDefault="00D50F4A" w:rsidP="00D50F4A">
      <w:pPr>
        <w:pStyle w:val="Heading4"/>
      </w:pPr>
      <w:r>
        <w:t xml:space="preserve">Progress is being made on giving trials out, negative perception from Islamists is not due to military commissions </w:t>
      </w:r>
    </w:p>
    <w:p w:rsidR="00D50F4A" w:rsidRDefault="00D50F4A" w:rsidP="00D50F4A">
      <w:proofErr w:type="gramStart"/>
      <w:r w:rsidRPr="007B22DB">
        <w:rPr>
          <w:rStyle w:val="StyleStyleBold12pt"/>
        </w:rPr>
        <w:t>Meese 2012</w:t>
      </w:r>
      <w:r>
        <w:t xml:space="preserve"> </w:t>
      </w:r>
      <w:r w:rsidRPr="00AB368A">
        <w:t>(Edwin, the Ronald Reagan Distinguished Fellow in Public Policy and chairman of the Center for Legal &amp; Judicial Studies at the Heritage Foundation.</w:t>
      </w:r>
      <w:proofErr w:type="gramEnd"/>
      <w:r w:rsidRPr="00AB368A">
        <w:t xml:space="preserve"> He served as the 75th attorney general of the United States under President Reagan, Guantanamo Bay prison is necessary, CNN, http://www.cnn.com/2012/01/11/opinion/meese-gitmo)</w:t>
      </w:r>
    </w:p>
    <w:p w:rsidR="00D50F4A" w:rsidRDefault="00D50F4A" w:rsidP="00D50F4A">
      <w:pPr>
        <w:rPr>
          <w:rFonts w:asciiTheme="minorHAnsi" w:hAnsiTheme="minorHAnsi"/>
        </w:rPr>
      </w:pPr>
    </w:p>
    <w:p w:rsidR="00D50F4A" w:rsidRPr="004408B2" w:rsidRDefault="00D50F4A" w:rsidP="00D50F4A">
      <w:pPr>
        <w:rPr>
          <w:rFonts w:asciiTheme="minorHAnsi" w:hAnsiTheme="minorHAnsi"/>
        </w:rPr>
      </w:pPr>
      <w:r w:rsidRPr="00D50F4A">
        <w:rPr>
          <w:rFonts w:asciiTheme="minorHAnsi" w:hAnsiTheme="minorHAnsi"/>
        </w:rPr>
        <w:t xml:space="preserve">In the past, many Guantanamo detainees haven’t been given speedy trials. However, </w:t>
      </w:r>
      <w:r w:rsidRPr="00D50F4A">
        <w:rPr>
          <w:rStyle w:val="StyleBoldUnderline"/>
        </w:rPr>
        <w:t>with</w:t>
      </w:r>
      <w:r w:rsidRPr="00D50F4A">
        <w:rPr>
          <w:rFonts w:asciiTheme="minorHAnsi" w:hAnsiTheme="minorHAnsi"/>
        </w:rPr>
        <w:t xml:space="preserve"> President </w:t>
      </w:r>
      <w:r w:rsidRPr="00D50F4A">
        <w:rPr>
          <w:rStyle w:val="StyleBoldUnderline"/>
        </w:rPr>
        <w:t>Obama having finally re-authorized the military commission process,</w:t>
      </w:r>
      <w:r w:rsidRPr="00D50F4A">
        <w:rPr>
          <w:rFonts w:asciiTheme="minorHAnsi" w:hAnsiTheme="minorHAnsi"/>
        </w:rPr>
        <w:t xml:space="preserve"> more </w:t>
      </w:r>
      <w:r w:rsidRPr="00D50F4A">
        <w:rPr>
          <w:rStyle w:val="StyleBoldUnderline"/>
        </w:rPr>
        <w:t>progress toward bringing detainees to trial will be made. That progress will illustrate America’s commitment to the rule of law and undercut negative perceptions</w:t>
      </w:r>
      <w:r w:rsidRPr="00D50F4A">
        <w:rPr>
          <w:rFonts w:asciiTheme="minorHAnsi" w:hAnsiTheme="minorHAnsi"/>
        </w:rPr>
        <w:t xml:space="preserve"> about Guantanamo. Contrary to popular opinion, </w:t>
      </w:r>
      <w:r w:rsidRPr="00D50F4A">
        <w:rPr>
          <w:rStyle w:val="StyleBoldUnderline"/>
        </w:rPr>
        <w:t>anger toward Guantanamo amongst Islamic populations is not driven by an inherent discomfort with military commissions, but rather by the perception that Guantanamo is a black hole of permanent, un-reviewed detention.</w:t>
      </w:r>
    </w:p>
    <w:p w:rsidR="00D50F4A" w:rsidRPr="00D50F4A" w:rsidRDefault="00D50F4A" w:rsidP="00D50F4A"/>
    <w:p w:rsidR="00BA5BBF" w:rsidRDefault="00BA5BBF" w:rsidP="00BA5BBF"/>
    <w:p w:rsidR="00BA5BBF" w:rsidRDefault="00BA5BBF" w:rsidP="00BA5BBF">
      <w:pPr>
        <w:pStyle w:val="Heading3"/>
      </w:pPr>
      <w:r>
        <w:lastRenderedPageBreak/>
        <w:t>Soft Power Alt Causes</w:t>
      </w:r>
    </w:p>
    <w:p w:rsidR="00BA5BBF" w:rsidRPr="00431CCB" w:rsidRDefault="00BA5BBF" w:rsidP="00BA5BBF">
      <w:pPr>
        <w:pStyle w:val="Heading4"/>
      </w:pPr>
      <w:r w:rsidRPr="00431CCB">
        <w:t xml:space="preserve">Alt Cause—US not investing in Soft Power Efforts </w:t>
      </w:r>
    </w:p>
    <w:p w:rsidR="00BA5BBF" w:rsidRDefault="00BA5BBF" w:rsidP="00BA5BBF">
      <w:r>
        <w:rPr>
          <w:rStyle w:val="StyleStyleBold12pt"/>
        </w:rPr>
        <w:t xml:space="preserve">Nye 13 </w:t>
      </w:r>
      <w:r>
        <w:t>(Joseph, former Assistant Secretary of Defense and Dean of Harvard University's John F. Kennedy School of Government, 3-27-2013, “Challenges to US Soft Power”)</w:t>
      </w:r>
    </w:p>
    <w:p w:rsidR="00BA5BBF" w:rsidRPr="008C7977" w:rsidRDefault="00BA5BBF" w:rsidP="00BA5BBF">
      <w:pPr>
        <w:rPr>
          <w:rStyle w:val="StyleBoldUnderline"/>
        </w:rPr>
      </w:pPr>
      <w:r w:rsidRPr="008C7977">
        <w:rPr>
          <w:rStyle w:val="StyleBoldUnderline"/>
        </w:rPr>
        <w:t xml:space="preserve">The United States' most striking failure is the low priority and paucity of resources it has devoted to producing soft power. </w:t>
      </w:r>
      <w:r>
        <w:t xml:space="preserve">The combined cost of the State Depart </w:t>
      </w:r>
      <w:proofErr w:type="spellStart"/>
      <w:r>
        <w:t>ment's</w:t>
      </w:r>
      <w:proofErr w:type="spellEnd"/>
      <w:r>
        <w:t xml:space="preserve"> public diplomacy programs and U.S. international broadcasting is just over a billion dollars, about four percent FOREIGN AFFAIRS May/June2004 [19] This content downloaded from 35.13.70.148 on Sat, 27 Jul 2013 20:43:56 PM All use subject to JSTOR Terms and </w:t>
      </w:r>
      <w:proofErr w:type="spellStart"/>
      <w:r>
        <w:t>ConditionsJoseph</w:t>
      </w:r>
      <w:proofErr w:type="spellEnd"/>
      <w:r>
        <w:t xml:space="preserve"> S. Nye, Jr. of the nation's international affairs budget. That total is about three percent of what the United States spends on intelligence and a quarter of one percent of its military budget. </w:t>
      </w:r>
      <w:r w:rsidRPr="008C7977">
        <w:rPr>
          <w:rStyle w:val="StyleBoldUnderline"/>
        </w:rPr>
        <w:t xml:space="preserve">If Washington devoted just one percent of its military spending to public diplomacy-in the words of Newton </w:t>
      </w:r>
      <w:proofErr w:type="spellStart"/>
      <w:r w:rsidRPr="008C7977">
        <w:rPr>
          <w:rStyle w:val="StyleBoldUnderline"/>
        </w:rPr>
        <w:t>Minow</w:t>
      </w:r>
      <w:proofErr w:type="spellEnd"/>
      <w:r w:rsidRPr="008C7977">
        <w:rPr>
          <w:rStyle w:val="StyleBoldUnderline"/>
        </w:rPr>
        <w:t xml:space="preserve">, former head of the Federal Com </w:t>
      </w:r>
      <w:proofErr w:type="spellStart"/>
      <w:r w:rsidRPr="008C7977">
        <w:rPr>
          <w:rStyle w:val="StyleBoldUnderline"/>
        </w:rPr>
        <w:t>munications</w:t>
      </w:r>
      <w:proofErr w:type="spellEnd"/>
      <w:r w:rsidRPr="008C7977">
        <w:rPr>
          <w:rStyle w:val="StyleBoldUnderline"/>
        </w:rPr>
        <w:t xml:space="preserve"> Commission, "one dollar to launch ideas for every loo dollars we invest to launch bombs"-it would mean almost quadrupling the current budget.</w:t>
      </w:r>
    </w:p>
    <w:p w:rsidR="00BA5BBF" w:rsidRDefault="00BA5BBF" w:rsidP="00BA5BBF"/>
    <w:p w:rsidR="00BA5BBF" w:rsidRPr="00E572D0" w:rsidRDefault="00BA5BBF" w:rsidP="00BA5BBF">
      <w:pPr>
        <w:pStyle w:val="Heading4"/>
        <w:rPr>
          <w:rStyle w:val="StyleStyleBold12pt"/>
          <w:b/>
          <w:bCs/>
        </w:rPr>
      </w:pPr>
      <w:r>
        <w:t xml:space="preserve">American Soft Power Already lost over PRISM- </w:t>
      </w:r>
      <w:proofErr w:type="spellStart"/>
      <w:r>
        <w:t>aff</w:t>
      </w:r>
      <w:proofErr w:type="spellEnd"/>
      <w:r>
        <w:t xml:space="preserve"> is </w:t>
      </w:r>
      <w:proofErr w:type="spellStart"/>
      <w:r>
        <w:t>nonunique</w:t>
      </w:r>
      <w:proofErr w:type="spellEnd"/>
    </w:p>
    <w:p w:rsidR="00BA5BBF" w:rsidRDefault="00BA5BBF" w:rsidP="00BA5BBF">
      <w:proofErr w:type="spellStart"/>
      <w:r w:rsidRPr="00E572D0">
        <w:rPr>
          <w:rStyle w:val="StyleStyleBold12pt"/>
        </w:rPr>
        <w:t>Arkedis</w:t>
      </w:r>
      <w:proofErr w:type="spellEnd"/>
      <w:r w:rsidRPr="00E572D0">
        <w:rPr>
          <w:rStyle w:val="StyleStyleBold12pt"/>
        </w:rPr>
        <w:t xml:space="preserve"> 13</w:t>
      </w:r>
      <w:r w:rsidRPr="00E572D0">
        <w:t xml:space="preserve"> (Jim, Senior Fellow at the Progressive Policy Institute, DOD counter-terrorism analyst, “PRISM is Bad for American Soft Power” June 19, 2013, The Atlantic, http://www.theatlantic.com/international/archive/2013/06/prism-is-bad-for-american-soft-power/277015/)</w:t>
      </w:r>
    </w:p>
    <w:p w:rsidR="00BA5BBF" w:rsidRPr="00E572D0" w:rsidRDefault="00BA5BBF" w:rsidP="00BA5BBF"/>
    <w:p w:rsidR="00BA5BBF" w:rsidRDefault="00BA5BBF" w:rsidP="00BA5BBF">
      <w:pPr>
        <w:rPr>
          <w:rStyle w:val="StyleBoldUnderline"/>
        </w:rPr>
      </w:pPr>
      <w:r>
        <w:t xml:space="preserve">In 1948, Harry Truman flip-flopped. After decades of holding racial biases, he decided to support the civil rights movement against Jim Crow laws. Truman's shift was as much cold political calculation as anything else. The path to 270 </w:t>
      </w:r>
      <w:proofErr w:type="gramStart"/>
      <w:r>
        <w:t>electoral college</w:t>
      </w:r>
      <w:proofErr w:type="gramEnd"/>
      <w:r>
        <w:t xml:space="preserve"> votes ran through northern cities with large African American populations and a few states in the Deep South. The strategy worked. He carried Georgia, Florida, North Carolina, and Texas just as the Chicago Daily Tribune went to press with "Dewey Defeats Truman." There was a foreign policy angle to Truman's civil rights awakening, too. In </w:t>
      </w:r>
      <w:r w:rsidRPr="00F27720">
        <w:rPr>
          <w:rStyle w:val="StyleBoldUnderline"/>
        </w:rPr>
        <w:t>the ideological battle pitting democracy against communism, the Soviet Union began to churn out propaganda saying that Jim Crow proved America's inability to live up to its own fundamental values on human rights.</w:t>
      </w:r>
      <w:r>
        <w:t xml:space="preserve"> The argument was effective, argues </w:t>
      </w:r>
      <w:proofErr w:type="spellStart"/>
      <w:r>
        <w:t>Caley</w:t>
      </w:r>
      <w:proofErr w:type="spellEnd"/>
      <w:r>
        <w:t xml:space="preserve"> Robertson of Colby University: segregation was frustrating the United States' attempts to export democracy during the Cold War. In </w:t>
      </w:r>
      <w:r w:rsidRPr="00F27720">
        <w:rPr>
          <w:rStyle w:val="StyleBoldUnderline"/>
        </w:rPr>
        <w:t>other words, Jim Crow was damaging America's soft power</w:t>
      </w:r>
      <w:r>
        <w:t xml:space="preserve">, defined by Harvard professor Joseph Nye as a country's ability to achieve its aims through attraction rather than coercion. </w:t>
      </w:r>
      <w:proofErr w:type="gramStart"/>
      <w:r w:rsidRPr="00F27720">
        <w:rPr>
          <w:rStyle w:val="StyleBoldUnderline"/>
        </w:rPr>
        <w:t>Which brings us to PRISM, the NSA program that collects meta-data from Americans' telephone and online communications</w:t>
      </w:r>
      <w:r>
        <w:t>.</w:t>
      </w:r>
      <w:proofErr w:type="gramEnd"/>
      <w:r>
        <w:t xml:space="preserve">  I am a former Department of Defense intelligence analyst. I have never used PRISM, and do not know if it existed during my tenure. However, I have used NSA databases, and became aware of two ironclad truths about the agency: First, its data is a critical intelligence tool; and second, that access to databases by non-NSA intelligence analysts is highly controlled. It's like buying drugs (so I'm told): you need "a guy" on the inside who passes you the goods in the shadows, then disavows any connection to you. In addition to being useful and tightly controlled, PRISM is, of course, legal by the letter of the law. Its existence is primarily justified by the "business records" clause in the PATRIOT Act, and President Obama has argued that the legislation has been authorized by "bipartisan majorities repeatedly," and that "it's important to understand your duly elected representatives have been consistently informed on exactly what we're doing." Salvation from excessive government snooping would seem to lie at the ballot box. Fair enough. But in the immediate wake of September 11, Americans questioned little of what their government would do to keep them safe. </w:t>
      </w:r>
      <w:r w:rsidRPr="003B69F7">
        <w:rPr>
          <w:rStyle w:val="StyleBoldUnderline"/>
        </w:rPr>
        <w:t>Just four months after the attacks in January 2002, Gallup reported that fully half of Americans would support anti-terrorism measures even if they violated civil liberties.</w:t>
      </w:r>
      <w:r>
        <w:t xml:space="preserve"> Times have changed. As soon as August 2003, Gallup found just 29 percent of Americans were willing to sacrifice civil liberties for security. By 2009, a CBS poll concluded only 41 percent of Americans had even heard or read about the PATRIOT Act, and 45 percent of those believed the law endangered their civil liberties. </w:t>
      </w:r>
      <w:r w:rsidRPr="003B69F7">
        <w:rPr>
          <w:rStyle w:val="StyleBoldUnderline"/>
        </w:rPr>
        <w:t>A Washington Post poll from April 2013--after the Boston marathon attacks but before PRISM's disclosure-- found 48 percent of Americans feared the government would go too far in compromising constitutional rights to investigate terrorism.</w:t>
      </w:r>
      <w:r>
        <w:t xml:space="preserve"> </w:t>
      </w:r>
      <w:r w:rsidRPr="003B69F7">
        <w:rPr>
          <w:rStyle w:val="StyleBoldUnderline"/>
        </w:rPr>
        <w:t>And following the Edward Snowden leaks, 58 percent were against the government collecting phone records.</w:t>
      </w:r>
      <w:r>
        <w:t xml:space="preserve"> Not a total reversal, but certainly trending in one direction. </w:t>
      </w:r>
      <w:r w:rsidRPr="003B69F7">
        <w:rPr>
          <w:rStyle w:val="StyleBoldUnderline"/>
        </w:rPr>
        <w:t>This shift has existed in a vacuum of public debate.</w:t>
      </w:r>
      <w:r>
        <w:t xml:space="preserve"> Prior to the PRISM leaks, the last time domestic government surveillance made headlines was in very late 2005 and early 2006, following revelations that the Bush administration was wiretapping Americans without a warrant. Despite the </w:t>
      </w:r>
      <w:r>
        <w:lastRenderedPageBreak/>
        <w:t xml:space="preserve">scandal, the PATRIOT Act was quickly reauthorized by March 2006. The Bush administration did announce the end of warrantless wiretapping in 2007, and he moved the program under jurisdiction of the FISA </w:t>
      </w:r>
      <w:proofErr w:type="gramStart"/>
      <w:r>
        <w:t>court ,</w:t>
      </w:r>
      <w:proofErr w:type="gramEnd"/>
      <w:r>
        <w:t xml:space="preserve"> a panel of Supreme Court-appointed judges who approve domestic surveillance requests. To </w:t>
      </w:r>
      <w:r w:rsidRPr="003B69F7">
        <w:rPr>
          <w:rStyle w:val="StyleBoldUnderline"/>
        </w:rPr>
        <w:t>call the FISA court a rubber stamp is an understatement. This year, it has rejected a grand total of 11 warrant requests out of--wait for it--33,996 applications since the Carter administration.</w:t>
      </w:r>
      <w:r>
        <w:t xml:space="preserve"> The PATRIOT Act's reauthorization wouldn't come up again until 2009. By then, public uproar over warrantless wiretapping had long since receded, and the year's debate played out as a relatively </w:t>
      </w:r>
      <w:proofErr w:type="spellStart"/>
      <w:r>
        <w:t>quite</w:t>
      </w:r>
      <w:proofErr w:type="spellEnd"/>
      <w:r>
        <w:t xml:space="preserve"> inside-baseball scuffle between civil liberties groups and the Hill. When the law came up for its next presidential signature in 2011, it was done quietly by autopen--a device that imitates Obama's John Hancock--from France. Shifting attitudes and quiet reauthorization flies in the face of the standard the president has set for himself. In a 2009 speech at the National Archives, Obama emphasized the importance of the consent of the governed in security affairs, "I believe with every fiber of my being that in the long run we cannot keep this country safe unless we enlist the power of our most fundamental values... My administration will make all information available to the American people so that they can make informed judgments and hold us accountable." </w:t>
      </w:r>
      <w:r w:rsidRPr="003B69F7">
        <w:rPr>
          <w:rStyle w:val="StyleBoldUnderline"/>
        </w:rPr>
        <w:t>The president's inability to live up to this ideal is particularly jarring as he defends PRISM.</w:t>
      </w:r>
      <w:r>
        <w:t xml:space="preserve"> Following the leaks, he's said he is pushing the intelligence community to release what it can, and rightly insists that the NSA is not listening in on Americans' phone calls. Those are helpful steps, but should have been raised during the National Archives speech just months into his administration, not six months into his second term. Director of National Intelligence James Clapper continues to argue that disclosure of collection methods will give America's enemies a "'playbook' to avoid detection." That's thin gruel. First, America's enemies are already aware of the NSA's extensive electronic surveillance capabilities. That's why Osama Bin Laden and deceased al Qaeda in Iraq leader Abu </w:t>
      </w:r>
      <w:proofErr w:type="spellStart"/>
      <w:r>
        <w:t>Musab</w:t>
      </w:r>
      <w:proofErr w:type="spellEnd"/>
      <w:r>
        <w:t xml:space="preserve"> al Zarqawi used a complex network of couriers rather than electronic communications. It's typical operational security of truly dangerous operatives. Second, Obama stated as recently as late May that the threat from al Qaeda's core operatives has decreased significantly, shifting to less deadly cells scattered throughout the Middle East and North Africa. The lack of public debate, shifting attitudes towards civil liberties, insufficient disclosure, and a </w:t>
      </w:r>
      <w:r w:rsidRPr="00DA02A4">
        <w:t>decreasing terrorist threat</w:t>
      </w:r>
      <w:r>
        <w:t xml:space="preserve"> demands that collecting Americans' phone and Internet records must meet the absolute highest bar of public consent. It's a test the Obama administration is failing. </w:t>
      </w:r>
      <w:r w:rsidRPr="00801AE4">
        <w:rPr>
          <w:rStyle w:val="StyleBoldUnderline"/>
        </w:rPr>
        <w:t>This brings us back to Harry Truman and Jim Crow.</w:t>
      </w:r>
      <w:r>
        <w:t xml:space="preserve"> Even though PRISM is technically legal, </w:t>
      </w:r>
      <w:r w:rsidRPr="00DA02A4">
        <w:rPr>
          <w:rStyle w:val="StyleBoldUnderline"/>
        </w:rPr>
        <w:t>the lack of recent public debate and support for aggressive domestic collection is hurting America's soft power. The evidence is rolling in.</w:t>
      </w:r>
      <w:r>
        <w:t xml:space="preserve"> </w:t>
      </w:r>
      <w:r w:rsidRPr="00DA02A4">
        <w:rPr>
          <w:rStyle w:val="StyleBoldUnderline"/>
        </w:rPr>
        <w:t>The China Daily, an English-language mouthpiece for the Communist Party, is having a field day, pointing out America's hypocrisy as the Soviet Union did with Jim Crow.</w:t>
      </w:r>
      <w:r>
        <w:t xml:space="preserve"> </w:t>
      </w:r>
      <w:r w:rsidRPr="00DA02A4">
        <w:rPr>
          <w:rStyle w:val="StyleBoldUnderline"/>
        </w:rPr>
        <w:t xml:space="preserve">Chinese dissident </w:t>
      </w:r>
      <w:r>
        <w:t xml:space="preserve">artist Ai Wei </w:t>
      </w:r>
      <w:proofErr w:type="spellStart"/>
      <w:r>
        <w:t>Wei</w:t>
      </w:r>
      <w:proofErr w:type="spellEnd"/>
      <w:r>
        <w:t xml:space="preserve"> </w:t>
      </w:r>
      <w:r w:rsidRPr="00DA02A4">
        <w:rPr>
          <w:rStyle w:val="StyleBoldUnderline"/>
        </w:rPr>
        <w:t>made the link explicitly, saying "In the Soviet Union before, in China today, and even in the U.S., officials always think what they do is necessary... but the lesson that people should learn from history is the need to limit state power."</w:t>
      </w:r>
      <w:r>
        <w:t xml:space="preserve"> </w:t>
      </w:r>
      <w:r w:rsidRPr="00DA02A4">
        <w:rPr>
          <w:rStyle w:val="StyleBoldUnderline"/>
        </w:rPr>
        <w:t>Even America's allies are uneasy, at best.</w:t>
      </w:r>
      <w:r>
        <w:t xml:space="preserve"> German Chancellor Angela Merkel grew up in the East German police state and expressed diplomatic "surprise" at the NSA's activities. She vowed to raise the issue with Obama at this week's G8 meetings. The Italian data protection commissioner said the program would "not be legal" in his country. </w:t>
      </w:r>
      <w:r w:rsidRPr="00DA02A4">
        <w:rPr>
          <w:rStyle w:val="StyleBoldUnderline"/>
        </w:rPr>
        <w:t xml:space="preserve">British Foreign Minister William Hague came under fire in Parliament for his government's participation. </w:t>
      </w:r>
      <w:r>
        <w:t>If Americans supported these programs, our adversaries and allies would have no argument. As it is</w:t>
      </w:r>
      <w:r w:rsidRPr="00801AE4">
        <w:rPr>
          <w:rStyle w:val="StyleBoldUnderline"/>
        </w:rPr>
        <w:t>, the next time the United States asks others for help in tracking terrorists,</w:t>
      </w:r>
      <w:r>
        <w:t xml:space="preserve"> </w:t>
      </w:r>
      <w:r w:rsidRPr="00801AE4">
        <w:rPr>
          <w:rStyle w:val="StyleBoldUnderline"/>
        </w:rPr>
        <w:t>it's</w:t>
      </w:r>
      <w:r>
        <w:t xml:space="preserve"> more </w:t>
      </w:r>
      <w:r w:rsidRPr="00801AE4">
        <w:rPr>
          <w:rStyle w:val="StyleBoldUnderline"/>
        </w:rPr>
        <w:t>likely</w:t>
      </w:r>
      <w:r>
        <w:t xml:space="preserve"> than not </w:t>
      </w:r>
      <w:r w:rsidRPr="00801AE4">
        <w:rPr>
          <w:rStyle w:val="StyleBoldUnderline"/>
        </w:rPr>
        <w:t>that they will question Washington's motives.</w:t>
      </w:r>
    </w:p>
    <w:p w:rsidR="00C97BC3" w:rsidRDefault="00C97BC3" w:rsidP="00BA5BBF">
      <w:pPr>
        <w:rPr>
          <w:rStyle w:val="StyleBoldUnderline"/>
        </w:rPr>
      </w:pPr>
    </w:p>
    <w:p w:rsidR="00C97BC3" w:rsidRPr="00CE451D" w:rsidRDefault="00C97BC3" w:rsidP="00C97BC3">
      <w:pPr>
        <w:pStyle w:val="Heading4"/>
        <w:rPr>
          <w:rStyle w:val="StyleBoldUnderline"/>
          <w:b/>
          <w:sz w:val="26"/>
          <w:szCs w:val="26"/>
          <w:u w:val="none"/>
        </w:rPr>
      </w:pPr>
      <w:r w:rsidRPr="00CE451D">
        <w:rPr>
          <w:rStyle w:val="StyleBoldUnderline"/>
          <w:b/>
          <w:sz w:val="26"/>
          <w:szCs w:val="26"/>
          <w:u w:val="none"/>
        </w:rPr>
        <w:t>Drone Strikes are an Alt Cause—Pakistan</w:t>
      </w:r>
    </w:p>
    <w:p w:rsidR="00C97BC3" w:rsidRPr="00CE451D" w:rsidRDefault="00C97BC3" w:rsidP="00C97BC3">
      <w:pPr>
        <w:rPr>
          <w:rStyle w:val="StyleStyleBold12pt"/>
          <w:b w:val="0"/>
          <w:sz w:val="16"/>
        </w:rPr>
      </w:pPr>
      <w:proofErr w:type="spellStart"/>
      <w:r>
        <w:rPr>
          <w:rStyle w:val="StyleStyleBold12pt"/>
        </w:rPr>
        <w:t>Afzal</w:t>
      </w:r>
      <w:proofErr w:type="spellEnd"/>
      <w:r>
        <w:rPr>
          <w:rStyle w:val="StyleStyleBold12pt"/>
        </w:rPr>
        <w:t xml:space="preserve"> 13</w:t>
      </w:r>
      <w:r w:rsidRPr="00CE451D">
        <w:rPr>
          <w:rStyle w:val="StyleStyleBold12pt"/>
          <w:b w:val="0"/>
          <w:sz w:val="16"/>
        </w:rPr>
        <w:t>(</w:t>
      </w:r>
      <w:proofErr w:type="spellStart"/>
      <w:r w:rsidRPr="00CE451D">
        <w:rPr>
          <w:rStyle w:val="StyleStyleBold12pt"/>
          <w:b w:val="0"/>
          <w:sz w:val="16"/>
        </w:rPr>
        <w:t>Madiha</w:t>
      </w:r>
      <w:proofErr w:type="spellEnd"/>
      <w:r w:rsidRPr="00CE451D">
        <w:rPr>
          <w:rStyle w:val="StyleStyleBold12pt"/>
          <w:b w:val="0"/>
          <w:sz w:val="16"/>
        </w:rPr>
        <w:t>, nonresident fellow Brookings Institute, 2-7-2013, Brookings Institute, “Drone Strikes and Anti-Americanism in Pakistan”, http://www.brookings.edu/research/opinions/2013/02/07-drones-anti-americanism-pakistan-afzal)</w:t>
      </w:r>
    </w:p>
    <w:p w:rsidR="00C97BC3" w:rsidRDefault="00C97BC3" w:rsidP="00C97BC3">
      <w:pPr>
        <w:rPr>
          <w:sz w:val="8"/>
        </w:rPr>
      </w:pPr>
    </w:p>
    <w:p w:rsidR="00C97BC3" w:rsidRDefault="00C97BC3" w:rsidP="00C97BC3">
      <w:pPr>
        <w:rPr>
          <w:sz w:val="8"/>
        </w:rPr>
      </w:pPr>
      <w:r w:rsidRPr="00CE451D">
        <w:rPr>
          <w:sz w:val="8"/>
        </w:rPr>
        <w:t xml:space="preserve">What is getting overlooked in the debate is that </w:t>
      </w:r>
      <w:r w:rsidRPr="00CE451D">
        <w:rPr>
          <w:rStyle w:val="StyleBoldUnderline"/>
        </w:rPr>
        <w:t>drone strikes are infuriating the more moderate and liberal segments of Pakistani society</w:t>
      </w:r>
      <w:r w:rsidRPr="00CE451D">
        <w:rPr>
          <w:sz w:val="8"/>
        </w:rPr>
        <w:t xml:space="preserve">, </w:t>
      </w:r>
      <w:r w:rsidRPr="00CE451D">
        <w:rPr>
          <w:rStyle w:val="StyleBoldUnderline"/>
        </w:rPr>
        <w:t>those who have traditionally been more sympathetic toward the United States</w:t>
      </w:r>
      <w:r w:rsidRPr="00CE451D">
        <w:rPr>
          <w:sz w:val="8"/>
        </w:rPr>
        <w:t xml:space="preserve">. Imagine a group of well-educated people, many of whom attended English-language schools, are widely exposed to American and Western media, and like and embrace many aspects of American culture. These people have probably had some sort of personal interaction with the West, through tourism, attending college abroad, or through family members or friends who live in the U.S. </w:t>
      </w:r>
      <w:r w:rsidRPr="00CE451D">
        <w:rPr>
          <w:rStyle w:val="StyleBoldUnderline"/>
        </w:rPr>
        <w:t>What bothers this group about U.S. drone strikes, more than the attack on Pakistan’s sovereignty, is the perceived American hypocrisy toward the importance of Pakistani lives and deaths.</w:t>
      </w:r>
      <w:r w:rsidRPr="00CE451D">
        <w:rPr>
          <w:sz w:val="8"/>
        </w:rPr>
        <w:t xml:space="preserve"> Following the horrific school shooting at Sandy Hook Elementary in December, a piece in the U.K. newspaper The Guardian titled “In the U.S., mass child killings are tragedies. In Pakistan, mere bug splats” went viral among educated Pakistanis. In addition, </w:t>
      </w:r>
      <w:r w:rsidRPr="00CE451D">
        <w:rPr>
          <w:rStyle w:val="StyleBoldUnderline"/>
        </w:rPr>
        <w:t xml:space="preserve">coverage of a recent report on drone strikes in Pakistan by researchers at NYU and Stanford law schools, which recounts the daily terror facing those who live in areas where drones strike, gained wide circulation in Pakistan. </w:t>
      </w:r>
      <w:r w:rsidRPr="00CE451D">
        <w:rPr>
          <w:sz w:val="8"/>
        </w:rPr>
        <w:t xml:space="preserve">Few cared to note that this report had been written by an advocacy group and that some of its statistics were suspect. While the New America Foundation, the Long War Journal, and the London Bureau of Investigative Journalism all compile statistics on drone strikes, the numbers differ, and </w:t>
      </w:r>
      <w:r w:rsidRPr="00CE451D">
        <w:rPr>
          <w:rStyle w:val="StyleBoldUnderline"/>
        </w:rPr>
        <w:t>it bothers this liberal, educated group of Pakistanis that the U.S. government does not release its own data on drone strikes.</w:t>
      </w:r>
      <w:r w:rsidRPr="00CE451D">
        <w:rPr>
          <w:sz w:val="8"/>
        </w:rPr>
        <w:t xml:space="preserve"> One of the only public acknowledgments on this issue was in a 2012 speech by John Brennan when he stated that there were barely any civilian deaths as a consequence of these strikes. This struck many as implausible, further angering Pakistanis. </w:t>
      </w:r>
      <w:r w:rsidRPr="00CE451D">
        <w:rPr>
          <w:rStyle w:val="StyleBoldUnderline"/>
        </w:rPr>
        <w:t>Why does anger against America from this group of liberal, educated Pakistanis matter?</w:t>
      </w:r>
      <w:r w:rsidRPr="00CE451D">
        <w:rPr>
          <w:sz w:val="8"/>
        </w:rPr>
        <w:t xml:space="preserve"> After all, it is highly unlikely that any of these people will turn radical. </w:t>
      </w:r>
      <w:r w:rsidRPr="00CE451D">
        <w:rPr>
          <w:rStyle w:val="StyleBoldUnderline"/>
        </w:rPr>
        <w:t xml:space="preserve">These people </w:t>
      </w:r>
      <w:r w:rsidRPr="00CE451D">
        <w:rPr>
          <w:rStyle w:val="StyleBoldUnderline"/>
        </w:rPr>
        <w:lastRenderedPageBreak/>
        <w:t>matter because they form the heart of an active civil society in Pakistan, which the U.S. counts on to serve as a counterweight to the radical segments of Pakistani society. They work in the Pakistani government, media and business sectors, and drone strikes are driving these people toward a constant distrust of the U.S. and hardening their attitudes against America.</w:t>
      </w:r>
      <w:r w:rsidRPr="00CE451D">
        <w:rPr>
          <w:sz w:val="8"/>
        </w:rPr>
        <w:t xml:space="preserve"> </w:t>
      </w:r>
      <w:r w:rsidRPr="00CE451D">
        <w:rPr>
          <w:rStyle w:val="StyleBoldUnderline"/>
        </w:rPr>
        <w:t xml:space="preserve">It undermines all the positive work the United States is doing in Pakistan, all the aid dollars it spends there, and </w:t>
      </w:r>
      <w:r w:rsidRPr="00CE451D">
        <w:rPr>
          <w:rStyle w:val="Emphasis"/>
        </w:rPr>
        <w:t>drastically undercuts U.S. soft power in the region.</w:t>
      </w:r>
      <w:r w:rsidRPr="00CE451D">
        <w:rPr>
          <w:sz w:val="8"/>
        </w:rPr>
        <w:t xml:space="preserve"> If America loses these hearts and minds, it will lose the battle for Pakistan</w:t>
      </w:r>
      <w:r w:rsidRPr="00CE451D">
        <w:rPr>
          <w:rStyle w:val="StyleBoldUnderline"/>
        </w:rPr>
        <w:t>.</w:t>
      </w:r>
      <w:r w:rsidRPr="00CE451D">
        <w:rPr>
          <w:sz w:val="8"/>
        </w:rPr>
        <w:t xml:space="preserve"> Where does </w:t>
      </w:r>
      <w:r w:rsidRPr="00CE451D">
        <w:rPr>
          <w:rStyle w:val="StyleBoldUnderline"/>
        </w:rPr>
        <w:t>this group of Pakistanis</w:t>
      </w:r>
      <w:r w:rsidRPr="00CE451D">
        <w:rPr>
          <w:sz w:val="8"/>
        </w:rPr>
        <w:t xml:space="preserve"> get its information? It </w:t>
      </w:r>
      <w:r w:rsidRPr="00CE451D">
        <w:rPr>
          <w:rStyle w:val="StyleBoldUnderline"/>
        </w:rPr>
        <w:t>buys into the only narrative out there</w:t>
      </w:r>
      <w:r w:rsidRPr="00CE451D">
        <w:rPr>
          <w:sz w:val="8"/>
        </w:rPr>
        <w:t xml:space="preserve">, offered up by the outspokenly anti-American Pakistani media, which argues </w:t>
      </w:r>
      <w:r w:rsidRPr="00CE451D">
        <w:rPr>
          <w:rStyle w:val="StyleBoldUnderline"/>
        </w:rPr>
        <w:t>that drone strikes are callously undertaken without any regard for civilian casualties.</w:t>
      </w:r>
      <w:r w:rsidRPr="00CE451D">
        <w:rPr>
          <w:sz w:val="8"/>
        </w:rPr>
        <w:t xml:space="preserve"> This view overinflates the number of civilians killed by drone strikes, especially women and children, and underreports the number of militants killed. And without an official account of events from the U.S. government, this narrative can easily be exploited and promoted. Let’s take a look at some empirical evidence for the above statements</w:t>
      </w:r>
      <w:r w:rsidRPr="00CE451D">
        <w:rPr>
          <w:rStyle w:val="StyleBoldUnderline"/>
        </w:rPr>
        <w:t>. According to</w:t>
      </w:r>
      <w:r w:rsidRPr="00CE451D">
        <w:rPr>
          <w:sz w:val="8"/>
        </w:rPr>
        <w:t xml:space="preserve"> the 2011 </w:t>
      </w:r>
      <w:r w:rsidRPr="00CE451D">
        <w:rPr>
          <w:rStyle w:val="StyleBoldUnderline"/>
        </w:rPr>
        <w:t>Pew Global Attitudes poll</w:t>
      </w:r>
      <w:r w:rsidRPr="00CE451D">
        <w:rPr>
          <w:sz w:val="8"/>
        </w:rPr>
        <w:t xml:space="preserve">, a representative survey of almost 2,000 Pakistanis, 55 percent of respondents had heard (a lot or a little) about drone attacks, up from 36 percent in 2010. A simple cross-tabulation of education and knowledge of drone strikes reveals that the percentage of Pakistanis with some knowledge about drone strikes increases by education. In particular, more than 80 percent of the highly educated with graduate or post-graduate degrees say they have heard about drone strikes. Also according to the Pew 2011 poll, </w:t>
      </w:r>
      <w:r w:rsidRPr="00CE451D">
        <w:rPr>
          <w:rStyle w:val="StyleBoldUnderline"/>
        </w:rPr>
        <w:t>of</w:t>
      </w:r>
      <w:r w:rsidRPr="00CE451D">
        <w:rPr>
          <w:sz w:val="8"/>
        </w:rPr>
        <w:t xml:space="preserve"> those </w:t>
      </w:r>
      <w:r w:rsidRPr="00CE451D">
        <w:rPr>
          <w:rStyle w:val="StyleBoldUnderline"/>
        </w:rPr>
        <w:t>Pakistanis with some knowledge about drone strikes, 95 percent think that drones are “a bad or very bad thing”.</w:t>
      </w:r>
      <w:r w:rsidRPr="00CE451D">
        <w:rPr>
          <w:sz w:val="8"/>
        </w:rPr>
        <w:t xml:space="preserve"> In addition, 69 percent of these respondents disagree that drone strikes are necessary to defend Pakistan from extremist groups, and 91 percent agree with the statement that they kill too many innocent people.</w:t>
      </w:r>
    </w:p>
    <w:p w:rsidR="00C97BC3" w:rsidRDefault="00C97BC3" w:rsidP="00BA5BBF">
      <w:pPr>
        <w:rPr>
          <w:rStyle w:val="StyleBoldUnderline"/>
        </w:rPr>
      </w:pPr>
    </w:p>
    <w:p w:rsidR="003E00B4" w:rsidRDefault="003E00B4" w:rsidP="00BA5BBF">
      <w:pPr>
        <w:rPr>
          <w:rStyle w:val="StyleBoldUnderline"/>
        </w:rPr>
      </w:pPr>
    </w:p>
    <w:p w:rsidR="003E00B4" w:rsidRDefault="003E00B4" w:rsidP="003E00B4">
      <w:pPr>
        <w:pStyle w:val="Heading4"/>
        <w:rPr>
          <w:rFonts w:eastAsia="Times New Roman"/>
        </w:rPr>
      </w:pPr>
      <w:r>
        <w:rPr>
          <w:rFonts w:eastAsia="Times New Roman"/>
        </w:rPr>
        <w:t>U.S. soft power low now- Presidential opinions, Drone strikes and anti-terror efforts prove</w:t>
      </w:r>
    </w:p>
    <w:p w:rsidR="003E00B4" w:rsidRPr="005C33E4" w:rsidRDefault="003E00B4" w:rsidP="003E00B4">
      <w:pPr>
        <w:rPr>
          <w:rStyle w:val="StyleStyleBold12pt"/>
          <w:b w:val="0"/>
          <w:sz w:val="18"/>
        </w:rPr>
      </w:pPr>
      <w:r w:rsidRPr="005C33E4">
        <w:rPr>
          <w:rStyle w:val="StyleStyleBold12pt"/>
        </w:rPr>
        <w:t xml:space="preserve">Pew 12  </w:t>
      </w:r>
      <w:r w:rsidRPr="005C33E4">
        <w:rPr>
          <w:rStyle w:val="StyleStyleBold12pt"/>
          <w:b w:val="0"/>
          <w:sz w:val="18"/>
        </w:rPr>
        <w:t xml:space="preserve">(The Pew Research Center’s Global Attitudes Project conducts public opinion surveys around the world on a broad array of subjects ranging from people’s assessments of their own lives to their views about the current state of the world and important issues of the day. Over 330,000 interviews in 60 countries have been conducted as part of the project’s work. “Global Opinion of Obama Slips, International Policies Faulted” </w:t>
      </w:r>
      <w:hyperlink r:id="rId66" w:history="1">
        <w:r w:rsidRPr="005C33E4">
          <w:rPr>
            <w:rStyle w:val="StyleStyleBold12pt"/>
            <w:b w:val="0"/>
            <w:sz w:val="18"/>
          </w:rPr>
          <w:t>http://www.pewglobal.org/2012/06/13/global-opinion-of-obama-slips-international-policies-faulted/</w:t>
        </w:r>
      </w:hyperlink>
      <w:r w:rsidRPr="005C33E4">
        <w:rPr>
          <w:rStyle w:val="StyleStyleBold12pt"/>
          <w:b w:val="0"/>
          <w:sz w:val="18"/>
        </w:rPr>
        <w:t>) SJH</w:t>
      </w:r>
    </w:p>
    <w:p w:rsidR="003E00B4" w:rsidRPr="006A2C15" w:rsidRDefault="003E00B4" w:rsidP="003E00B4">
      <w:pPr>
        <w:spacing w:after="210"/>
        <w:textAlignment w:val="baseline"/>
        <w:rPr>
          <w:rFonts w:eastAsia="Times New Roman"/>
        </w:rPr>
      </w:pPr>
      <w:r w:rsidRPr="006A2C15">
        <w:rPr>
          <w:rFonts w:eastAsia="Times New Roman"/>
          <w:u w:val="single"/>
        </w:rPr>
        <w:t xml:space="preserve">Global approval of President Barack Obama’s policies has declined significantly since he first took office, while overall confidence in him and attitudes toward the U.S. have slipped </w:t>
      </w:r>
      <w:r w:rsidRPr="006A2C15">
        <w:rPr>
          <w:rFonts w:eastAsia="Times New Roman"/>
          <w:sz w:val="14"/>
        </w:rPr>
        <w:t xml:space="preserve">modestly as a consequence. Europeans and Japanese remain largely confident in Obama, albeit somewhat less so than in 2009, while Muslim publics remain largely critical. A similar pattern characterizes overall ratings for the U.S. – in the EU and Japan, views are still positive, but </w:t>
      </w:r>
      <w:r w:rsidRPr="006A2C15">
        <w:rPr>
          <w:rFonts w:eastAsia="Times New Roman"/>
          <w:u w:val="single"/>
        </w:rPr>
        <w:t>the U.S. remains unpopular in nations such as Egypt, Jordan, Turkey and Pakistan.</w:t>
      </w:r>
      <w:r>
        <w:rPr>
          <w:rFonts w:eastAsia="Times New Roman"/>
        </w:rPr>
        <w:t xml:space="preserve"> </w:t>
      </w:r>
      <w:r w:rsidRPr="006A2C15">
        <w:rPr>
          <w:rFonts w:eastAsia="Times New Roman"/>
          <w:sz w:val="14"/>
        </w:rPr>
        <w:t>Meanwhile, support for Obama has waned significantly in China. Since 2009</w:t>
      </w:r>
      <w:r w:rsidRPr="006A2C15">
        <w:rPr>
          <w:rFonts w:eastAsia="Times New Roman"/>
          <w:sz w:val="14"/>
          <w:u w:val="single"/>
        </w:rPr>
        <w:t>, c</w:t>
      </w:r>
      <w:r w:rsidRPr="006A2C15">
        <w:rPr>
          <w:rFonts w:eastAsia="Times New Roman"/>
          <w:u w:val="single"/>
        </w:rPr>
        <w:t>onfidence in the American president has declined by 24 percentage points and approval of his policies has fallen 30 points</w:t>
      </w:r>
      <w:r w:rsidRPr="006A2C15">
        <w:rPr>
          <w:rFonts w:eastAsia="Times New Roman"/>
        </w:rPr>
        <w:t xml:space="preserve">. </w:t>
      </w:r>
      <w:r w:rsidRPr="006A2C15">
        <w:rPr>
          <w:rFonts w:eastAsia="Times New Roman"/>
          <w:sz w:val="14"/>
        </w:rPr>
        <w:t xml:space="preserve">Mexicans have also soured on his policies, and </w:t>
      </w:r>
      <w:proofErr w:type="gramStart"/>
      <w:r w:rsidRPr="006A2C15">
        <w:rPr>
          <w:rFonts w:eastAsia="Times New Roman"/>
          <w:sz w:val="14"/>
        </w:rPr>
        <w:t>many fewer express confidence</w:t>
      </w:r>
      <w:proofErr w:type="gramEnd"/>
      <w:r w:rsidRPr="006A2C15">
        <w:rPr>
          <w:rFonts w:eastAsia="Times New Roman"/>
          <w:sz w:val="14"/>
        </w:rPr>
        <w:t xml:space="preserve"> in him today. The Obama era has coincided with major changes in international perceptions of American power – especially U.S. economic power. The global financial crisis and the steady rise of China have led many to declare China the world’s economic leader, and this trend is especially strong among some of America’s major European allies. Today, solid majorities in Germany (62%), Britain (58%), France (57%) and Spain (57%) name China as the world’s top economic power. Even though many think American economic clout is in relative decline, publics around the world continue to worry about how the U.S. uses its power – in particular its military power – in international affairs</w:t>
      </w:r>
      <w:r w:rsidRPr="006A2C15">
        <w:rPr>
          <w:rFonts w:eastAsia="Times New Roman"/>
        </w:rPr>
        <w:t>.</w:t>
      </w:r>
      <w:r>
        <w:rPr>
          <w:rFonts w:eastAsia="Times New Roman"/>
        </w:rPr>
        <w:t xml:space="preserve"> </w:t>
      </w:r>
      <w:r w:rsidRPr="006A2C15">
        <w:rPr>
          <w:rFonts w:eastAsia="Times New Roman"/>
          <w:u w:val="single"/>
        </w:rPr>
        <w:t>There remains a widespread perception that the U.S. acts unilaterally and does not consider the interests of other countries. In predominantly Muslim nations, American anti-terrorism efforts are still widely unpopular. And in nearly all countries, there is considerable opposition to a major component of the Obama administration’s anti-terrorism policy: drone strikes. In 17 of 20 countries, more than half disapprove of U.S. drone attacks targeting extremist leaders and groups in nations such as Pakistan, Yemen and Somalia.</w:t>
      </w:r>
    </w:p>
    <w:p w:rsidR="003E00B4" w:rsidRDefault="003E00B4" w:rsidP="003E00B4">
      <w:pPr>
        <w:pStyle w:val="Heading4"/>
        <w:rPr>
          <w:rFonts w:eastAsia="Times New Roman"/>
        </w:rPr>
      </w:pPr>
      <w:r>
        <w:rPr>
          <w:rFonts w:eastAsia="Times New Roman"/>
        </w:rPr>
        <w:t>American soft power in decline</w:t>
      </w:r>
    </w:p>
    <w:p w:rsidR="003E00B4" w:rsidRPr="00AB533E" w:rsidRDefault="003E00B4" w:rsidP="003E00B4">
      <w:pPr>
        <w:rPr>
          <w:rStyle w:val="StyleStyleBold12pt"/>
        </w:rPr>
      </w:pPr>
      <w:proofErr w:type="spellStart"/>
      <w:r w:rsidRPr="00AB533E">
        <w:rPr>
          <w:rStyle w:val="StyleStyleBold12pt"/>
        </w:rPr>
        <w:t>Neu</w:t>
      </w:r>
      <w:proofErr w:type="spellEnd"/>
      <w:r w:rsidRPr="00AB533E">
        <w:rPr>
          <w:rStyle w:val="StyleStyleBold12pt"/>
        </w:rPr>
        <w:t xml:space="preserve"> 13 </w:t>
      </w:r>
      <w:r w:rsidRPr="00AB533E">
        <w:rPr>
          <w:rStyle w:val="StyleStyleBold12pt"/>
          <w:b w:val="0"/>
          <w:sz w:val="18"/>
        </w:rPr>
        <w:t xml:space="preserve">(Richard </w:t>
      </w:r>
      <w:proofErr w:type="spellStart"/>
      <w:r w:rsidRPr="00AB533E">
        <w:rPr>
          <w:rStyle w:val="StyleStyleBold12pt"/>
          <w:b w:val="0"/>
          <w:sz w:val="18"/>
        </w:rPr>
        <w:t>Neu</w:t>
      </w:r>
      <w:proofErr w:type="spellEnd"/>
      <w:r w:rsidRPr="00AB533E">
        <w:rPr>
          <w:rStyle w:val="StyleStyleBold12pt"/>
          <w:b w:val="0"/>
          <w:sz w:val="18"/>
        </w:rPr>
        <w:t>- B.S. in economics, California Institute of Technology; Ph.D. in economics, Harvard University; M.A. in economics, Harvard University “U.S. 'Soft Power' Abroad Is Losing Its Punch” http://www.rand.org/blog/2013/02/us-soft-power-abroad-is-losing-its-punch.html</w:t>
      </w:r>
    </w:p>
    <w:p w:rsidR="003E00B4" w:rsidRPr="00AB533E" w:rsidRDefault="003E00B4" w:rsidP="003E00B4">
      <w:pPr>
        <w:spacing w:after="210"/>
        <w:textAlignment w:val="baseline"/>
        <w:rPr>
          <w:rFonts w:eastAsia="Times New Roman"/>
          <w:sz w:val="14"/>
          <w:u w:val="single"/>
        </w:rPr>
      </w:pPr>
      <w:r w:rsidRPr="00AB533E">
        <w:rPr>
          <w:rFonts w:eastAsia="Times New Roman"/>
          <w:u w:val="single"/>
        </w:rPr>
        <w:t>The way America flexes it economic muscle around the world is changing dramatically—and not necessarily for the better.</w:t>
      </w:r>
      <w:r>
        <w:rPr>
          <w:rFonts w:eastAsia="Times New Roman"/>
          <w:u w:val="single"/>
        </w:rPr>
        <w:t xml:space="preserve"> </w:t>
      </w:r>
      <w:r w:rsidRPr="00AB533E">
        <w:rPr>
          <w:rFonts w:eastAsia="Times New Roman"/>
          <w:sz w:val="14"/>
        </w:rPr>
        <w:t xml:space="preserve">In 1997, facing a wave of sovereign debt </w:t>
      </w:r>
      <w:proofErr w:type="gramStart"/>
      <w:r w:rsidRPr="00AB533E">
        <w:rPr>
          <w:rFonts w:eastAsia="Times New Roman"/>
          <w:sz w:val="14"/>
        </w:rPr>
        <w:t>defaults,</w:t>
      </w:r>
      <w:proofErr w:type="gramEnd"/>
      <w:r w:rsidRPr="00AB533E">
        <w:rPr>
          <w:rFonts w:eastAsia="Times New Roman"/>
          <w:sz w:val="14"/>
        </w:rPr>
        <w:t xml:space="preserve"> the International Monetary Fund asked its member states to pledge lines of credit to support Fund rescue efforts. The United States and other nations did as asked. In 2009, the United States responded again to a call for expanded credit lines. When the Fund sought yet another expansion of these credit lines last April, 39 countries, including China, Russia, Brazil, Mexico, India, and Saudi Arabia, stepped up. Even cash-strapped Italy and Spain pledged support.</w:t>
      </w:r>
      <w:r w:rsidRPr="00AB533E">
        <w:rPr>
          <w:rFonts w:eastAsia="Times New Roman"/>
          <w:sz w:val="14"/>
          <w:u w:val="single"/>
        </w:rPr>
        <w:t xml:space="preserve"> </w:t>
      </w:r>
      <w:r w:rsidRPr="00AB533E">
        <w:rPr>
          <w:rFonts w:eastAsia="Times New Roman"/>
          <w:sz w:val="14"/>
        </w:rPr>
        <w:t>But the United States was conspicuously absent. A pledge from the United States requires congressional authorization. In the midst of last spring's contentious debate over U.S. government deficits and debts, support for an international body was a political nonstarter. Where the United States had previously demonstrated international leadership, other countries—some of them America's rivals for international influence—now make the running.</w:t>
      </w:r>
      <w:r w:rsidRPr="00AB533E">
        <w:rPr>
          <w:rFonts w:eastAsia="Times New Roman"/>
          <w:sz w:val="14"/>
          <w:u w:val="single"/>
        </w:rPr>
        <w:t xml:space="preserve"> </w:t>
      </w:r>
      <w:r w:rsidRPr="00AB533E">
        <w:rPr>
          <w:rFonts w:eastAsia="Times New Roman"/>
          <w:sz w:val="14"/>
        </w:rPr>
        <w:t>This is a small example of what may be a troubling trend</w:t>
      </w:r>
      <w:r w:rsidRPr="00AB533E">
        <w:rPr>
          <w:rFonts w:eastAsia="Times New Roman"/>
        </w:rPr>
        <w:t xml:space="preserve">: </w:t>
      </w:r>
      <w:r w:rsidRPr="00AB533E">
        <w:rPr>
          <w:rFonts w:eastAsia="Times New Roman"/>
          <w:u w:val="single"/>
        </w:rPr>
        <w:t>America's fiscal predicament and the seeming inability of its political system to resolve these matters may be taking a toll on the instruments of U.S. “soft power” and on the country's ability to shape international developments in ways that serve American interests.</w:t>
      </w:r>
      <w:r>
        <w:rPr>
          <w:rFonts w:eastAsia="Times New Roman"/>
          <w:u w:val="single"/>
        </w:rPr>
        <w:t xml:space="preserve"> </w:t>
      </w:r>
      <w:r w:rsidRPr="00AB533E">
        <w:rPr>
          <w:rFonts w:eastAsia="Times New Roman"/>
          <w:u w:val="single"/>
        </w:rPr>
        <w:t>The most potent instrument of U.S. soft power is probably the simple size of the U.S. economy. As the biggest economy in the world, America has a lot to say about how the world works.</w:t>
      </w:r>
      <w:r w:rsidRPr="00AB533E">
        <w:rPr>
          <w:rFonts w:eastAsia="Times New Roman"/>
        </w:rPr>
        <w:t xml:space="preserve"> </w:t>
      </w:r>
      <w:r w:rsidRPr="00AB533E">
        <w:rPr>
          <w:rFonts w:eastAsia="Times New Roman"/>
          <w:sz w:val="14"/>
        </w:rPr>
        <w:t xml:space="preserve">But the economics profession is beginning to understand that high levels of public debt can slow economic growth, especially when gross general government debt rises above 85 or 90 percent of </w:t>
      </w:r>
      <w:proofErr w:type="spellStart"/>
      <w:r w:rsidRPr="00AB533E">
        <w:rPr>
          <w:rFonts w:eastAsia="Times New Roman"/>
          <w:sz w:val="14"/>
        </w:rPr>
        <w:t>GDP</w:t>
      </w:r>
      <w:r w:rsidRPr="00AB533E">
        <w:rPr>
          <w:rFonts w:eastAsia="Times New Roman"/>
        </w:rPr>
        <w:t>.</w:t>
      </w:r>
      <w:r w:rsidRPr="00AB533E">
        <w:rPr>
          <w:rFonts w:eastAsia="Times New Roman"/>
          <w:u w:val="single"/>
        </w:rPr>
        <w:t>The</w:t>
      </w:r>
      <w:proofErr w:type="spellEnd"/>
      <w:r w:rsidRPr="00AB533E">
        <w:rPr>
          <w:rFonts w:eastAsia="Times New Roman"/>
          <w:u w:val="single"/>
        </w:rPr>
        <w:t xml:space="preserve"> United States crossed that threshold in 2009, and the negative effects are probably mostly out in the future. These will come at a bad time. The U.S. share of global economic output has been falling since 1999—by nearly 5 percentage points as of 2011. As America's GDP share declined, so did its share of world trade, which may reduce U.S. influence in setting the rules for international </w:t>
      </w:r>
      <w:proofErr w:type="spellStart"/>
      <w:r w:rsidRPr="00AB533E">
        <w:rPr>
          <w:rFonts w:eastAsia="Times New Roman"/>
          <w:u w:val="single"/>
        </w:rPr>
        <w:t>trade.And</w:t>
      </w:r>
      <w:proofErr w:type="spellEnd"/>
      <w:r w:rsidRPr="00AB533E">
        <w:rPr>
          <w:rFonts w:eastAsia="Times New Roman"/>
          <w:u w:val="single"/>
        </w:rPr>
        <w:t xml:space="preserve"> it's not just the debt itself that may be slowing GDP growth. </w:t>
      </w:r>
      <w:r w:rsidRPr="00AB533E">
        <w:rPr>
          <w:rFonts w:eastAsia="Times New Roman"/>
          <w:sz w:val="14"/>
        </w:rPr>
        <w:t>Economists at Stanford and the University of Chicago have demonstrated that uncertainty about economic policy—on the rise as a result of political squabbling over U.S. fiscal policy—typically foreshadows slower economic growth.</w:t>
      </w:r>
    </w:p>
    <w:p w:rsidR="003E00B4" w:rsidRDefault="003E00B4" w:rsidP="00BA5BBF">
      <w:pPr>
        <w:rPr>
          <w:rStyle w:val="StyleBoldUnderline"/>
        </w:rPr>
      </w:pPr>
    </w:p>
    <w:p w:rsidR="00C97BC3" w:rsidRDefault="00C97BC3" w:rsidP="00BA5BBF">
      <w:pPr>
        <w:rPr>
          <w:rStyle w:val="StyleBoldUnderline"/>
        </w:rPr>
      </w:pPr>
    </w:p>
    <w:p w:rsidR="00C97BC3" w:rsidRDefault="00C97BC3" w:rsidP="00BA5BBF">
      <w:pPr>
        <w:rPr>
          <w:rStyle w:val="StyleBoldUnderline"/>
        </w:rPr>
      </w:pPr>
    </w:p>
    <w:p w:rsidR="00C97BC3" w:rsidRDefault="00C97BC3" w:rsidP="00C97BC3">
      <w:pPr>
        <w:pStyle w:val="Heading3"/>
      </w:pPr>
      <w:r>
        <w:lastRenderedPageBreak/>
        <w:t>GITMO Doesn’t Solve</w:t>
      </w:r>
    </w:p>
    <w:p w:rsidR="00C97BC3" w:rsidRDefault="00C97BC3" w:rsidP="00C97BC3">
      <w:pPr>
        <w:pStyle w:val="Heading4"/>
      </w:pPr>
      <w:r>
        <w:t>Multiple Factors Account for Loss of US Soft Power—Gitmo Not enough</w:t>
      </w:r>
    </w:p>
    <w:p w:rsidR="00C97BC3" w:rsidRPr="009400B2" w:rsidRDefault="00C97BC3" w:rsidP="00C97BC3">
      <w:pPr>
        <w:rPr>
          <w:sz w:val="16"/>
        </w:rPr>
      </w:pPr>
      <w:r>
        <w:rPr>
          <w:rStyle w:val="StyleStyleBold12pt"/>
        </w:rPr>
        <w:t xml:space="preserve">Nye 13 </w:t>
      </w:r>
      <w:r w:rsidRPr="009400B2">
        <w:rPr>
          <w:sz w:val="16"/>
        </w:rPr>
        <w:t>(Joseph, former Assistant Secretary of Defense and Dean of Harvard University's John F. Kennedy School of Government, 3-27-2013, “Challenges to US Soft Power”)</w:t>
      </w:r>
    </w:p>
    <w:p w:rsidR="00C97BC3" w:rsidRDefault="00C97BC3" w:rsidP="00C97BC3"/>
    <w:p w:rsidR="00C97BC3" w:rsidRPr="009400B2" w:rsidRDefault="00C97BC3" w:rsidP="00C97BC3">
      <w:pPr>
        <w:rPr>
          <w:rStyle w:val="StyleBoldUnderline"/>
        </w:rPr>
      </w:pPr>
      <w:r w:rsidRPr="009400B2">
        <w:rPr>
          <w:bCs/>
          <w:sz w:val="16"/>
          <w:szCs w:val="20"/>
        </w:rPr>
        <w:t xml:space="preserve">Autocratic regimes in the Middle East </w:t>
      </w:r>
      <w:r w:rsidRPr="009400B2">
        <w:rPr>
          <w:bCs/>
          <w:sz w:val="16"/>
          <w:szCs w:val="23"/>
        </w:rPr>
        <w:t xml:space="preserve">have eradicated their liberal opposition, </w:t>
      </w:r>
      <w:r w:rsidRPr="009400B2">
        <w:rPr>
          <w:bCs/>
          <w:sz w:val="16"/>
          <w:szCs w:val="20"/>
        </w:rPr>
        <w:t xml:space="preserve">and </w:t>
      </w:r>
      <w:r w:rsidRPr="009400B2">
        <w:rPr>
          <w:rStyle w:val="StyleBoldUnderline"/>
        </w:rPr>
        <w:t>radical Islamists</w:t>
      </w:r>
      <w:r w:rsidRPr="009400B2">
        <w:rPr>
          <w:bCs/>
          <w:sz w:val="16"/>
          <w:szCs w:val="20"/>
        </w:rPr>
        <w:t xml:space="preserve"> are in most cases the only dissenters left. They </w:t>
      </w:r>
      <w:r w:rsidRPr="009400B2">
        <w:rPr>
          <w:rStyle w:val="StyleBoldUnderline"/>
        </w:rPr>
        <w:t>feed on anger toward corrupt regimes, opposition to U.S. policies, and popular fears of modernization. Liberal democracy, as they portray it, is full of corruption, sex, and violence-an impression reinforced by American movies and television and often exacerbated by the extreme statements of some especially virulent Christian preachers in the United States.</w:t>
      </w:r>
      <w:r w:rsidRPr="009400B2">
        <w:rPr>
          <w:bCs/>
          <w:sz w:val="16"/>
          <w:szCs w:val="20"/>
        </w:rPr>
        <w:t xml:space="preserve"> Nonetheless, the situation is not </w:t>
      </w:r>
      <w:r w:rsidRPr="009400B2">
        <w:rPr>
          <w:bCs/>
          <w:sz w:val="16"/>
          <w:szCs w:val="23"/>
        </w:rPr>
        <w:t xml:space="preserve">hopeless. Although modernization and </w:t>
      </w:r>
      <w:r w:rsidRPr="009400B2">
        <w:rPr>
          <w:bCs/>
          <w:sz w:val="16"/>
          <w:szCs w:val="20"/>
        </w:rPr>
        <w:t xml:space="preserve">American values can be disruptive, they also bring education, jobs, better health care, and a range of new opportunities. Indeed, polls show that much of the Middle East craves the benefits of trade, globalization, and improved communications. American technology is widely admired, and American culture is often </w:t>
      </w:r>
      <w:r w:rsidRPr="009400B2">
        <w:rPr>
          <w:bCs/>
          <w:sz w:val="16"/>
          <w:szCs w:val="23"/>
        </w:rPr>
        <w:t xml:space="preserve">more attractive than U .S. policies. Given such widespread (albeit ambivalent) </w:t>
      </w:r>
      <w:r w:rsidRPr="009400B2">
        <w:rPr>
          <w:bCs/>
          <w:sz w:val="16"/>
          <w:szCs w:val="20"/>
        </w:rPr>
        <w:t xml:space="preserve">moderate views, there is still a chance of </w:t>
      </w:r>
      <w:r w:rsidRPr="009400B2">
        <w:rPr>
          <w:bCs/>
          <w:sz w:val="16"/>
          <w:szCs w:val="23"/>
        </w:rPr>
        <w:t xml:space="preserve">isolating the extremists. </w:t>
      </w:r>
      <w:r w:rsidRPr="009400B2">
        <w:rPr>
          <w:rStyle w:val="StyleBoldUnderline"/>
        </w:rPr>
        <w:t>Democracy</w:t>
      </w:r>
      <w:r w:rsidRPr="009400B2">
        <w:rPr>
          <w:bCs/>
          <w:sz w:val="16"/>
          <w:szCs w:val="23"/>
        </w:rPr>
        <w:t xml:space="preserve">, however, </w:t>
      </w:r>
      <w:r w:rsidRPr="009400B2">
        <w:rPr>
          <w:rStyle w:val="StyleBoldUnderline"/>
        </w:rPr>
        <w:t>cannot be imposed by force</w:t>
      </w:r>
      <w:r w:rsidRPr="009400B2">
        <w:rPr>
          <w:bCs/>
          <w:sz w:val="16"/>
          <w:szCs w:val="20"/>
        </w:rPr>
        <w:t xml:space="preserve">. The outcome in Iraq will be of </w:t>
      </w:r>
      <w:r w:rsidRPr="009400B2">
        <w:rPr>
          <w:bCs/>
          <w:sz w:val="16"/>
          <w:szCs w:val="23"/>
        </w:rPr>
        <w:t xml:space="preserve">crucial importance, </w:t>
      </w:r>
      <w:r w:rsidRPr="009400B2">
        <w:rPr>
          <w:rStyle w:val="StyleBoldUnderline"/>
        </w:rPr>
        <w:t>but success will also depend on policies that open regional economies, reduce bureaucratic controls, speed economic growth, improve educational systems, and encourage the types of gradual political changes currently taking place in small countries such as Bahrain, Oman, Kuwait, and Morocco. The development of intellectuals, social groups ,and, eventually, countries that show that liberal democracy is not inconsistent with Muslim culture will have a beneficial effect</w:t>
      </w:r>
      <w:r w:rsidRPr="009400B2">
        <w:rPr>
          <w:bCs/>
          <w:sz w:val="16"/>
          <w:szCs w:val="20"/>
        </w:rPr>
        <w:t xml:space="preserve"> like that of Japan and South Korea, which showed that democracy could coexist with indigenous Asian values. But </w:t>
      </w:r>
      <w:r w:rsidRPr="009400B2">
        <w:rPr>
          <w:rStyle w:val="StyleBoldUnderline"/>
        </w:rPr>
        <w:t>this demonstration effect will take time-and the skillful deployment of soft-power resources by the United States in concert with other democracies, nongovernmental organizations, and the United Nations.</w:t>
      </w:r>
    </w:p>
    <w:p w:rsidR="00C97BC3" w:rsidRPr="00C97BC3" w:rsidRDefault="00C97BC3" w:rsidP="00C97BC3"/>
    <w:p w:rsidR="00C97BC3" w:rsidRDefault="00C97BC3" w:rsidP="00BA5BBF">
      <w:pPr>
        <w:rPr>
          <w:rStyle w:val="StyleBoldUnderline"/>
        </w:rPr>
      </w:pPr>
    </w:p>
    <w:p w:rsidR="00BA5BBF" w:rsidRPr="00BA5BBF" w:rsidRDefault="00BA5BBF" w:rsidP="00BA5BBF"/>
    <w:p w:rsidR="00BA5BBF" w:rsidRDefault="00BA5BBF" w:rsidP="00BA5BBF">
      <w:pPr>
        <w:pStyle w:val="Heading3"/>
      </w:pPr>
      <w:r>
        <w:lastRenderedPageBreak/>
        <w:t>Soft Power Fails</w:t>
      </w:r>
    </w:p>
    <w:p w:rsidR="00BA5BBF" w:rsidRDefault="00BA5BBF" w:rsidP="00BA5BBF">
      <w:pPr>
        <w:pStyle w:val="Heading4"/>
      </w:pPr>
      <w:r>
        <w:t>American Soft Power Fails- Multiple Warrants</w:t>
      </w:r>
    </w:p>
    <w:p w:rsidR="00BA5BBF" w:rsidRDefault="00BA5BBF" w:rsidP="00BA5BBF">
      <w:r w:rsidRPr="00633D32">
        <w:rPr>
          <w:rStyle w:val="StyleStyleBold12pt"/>
        </w:rPr>
        <w:t>JOFFE</w:t>
      </w:r>
      <w:r>
        <w:t xml:space="preserve"> 200</w:t>
      </w:r>
      <w:r w:rsidRPr="00633D32">
        <w:rPr>
          <w:rStyle w:val="StyleStyleBold12pt"/>
        </w:rPr>
        <w:t>6</w:t>
      </w:r>
      <w:r>
        <w:t xml:space="preserve"> (JOSEF is also the Marc and Anita Abramowitz Fellow in International Relations at the Hoover Institution and a courtesy professor of political science at Stanford University. Since 1999, he has been an associate of the Olin Institute for Strategic Studies at Harvard University. “The Perils of Soft Power”http://www.nytimes.com/2006/05/14/magazine/14wwln_lede.html?pagewanted=all&amp;_r=0) SJH</w:t>
      </w:r>
    </w:p>
    <w:p w:rsidR="00BA5BBF" w:rsidRDefault="00BA5BBF" w:rsidP="00BA5BBF"/>
    <w:p w:rsidR="00BA5BBF" w:rsidRDefault="00BA5BBF" w:rsidP="00BA5BBF">
      <w:pPr>
        <w:rPr>
          <w:rStyle w:val="StyleBoldUnderline"/>
        </w:rPr>
      </w:pPr>
      <w:r w:rsidRPr="00923E98">
        <w:rPr>
          <w:rFonts w:eastAsia="Times New Roman"/>
          <w:sz w:val="14"/>
        </w:rPr>
        <w:t>In recent years, a number of American thinkers, led by Joseph S. Nye Jr. of </w:t>
      </w:r>
      <w:hyperlink r:id="rId67" w:tooltip="More articles about Harvard University." w:history="1">
        <w:r w:rsidRPr="00923E98">
          <w:rPr>
            <w:rFonts w:eastAsia="Times New Roman"/>
            <w:sz w:val="14"/>
          </w:rPr>
          <w:t>Harvard</w:t>
        </w:r>
      </w:hyperlink>
      <w:r w:rsidRPr="00923E98">
        <w:rPr>
          <w:rFonts w:eastAsia="Times New Roman"/>
          <w:sz w:val="14"/>
        </w:rPr>
        <w:t>, have argued that the </w:t>
      </w:r>
      <w:hyperlink r:id="rId68" w:tooltip="More news and information about United States." w:history="1">
        <w:r w:rsidRPr="00923E98">
          <w:rPr>
            <w:rFonts w:eastAsia="Times New Roman"/>
            <w:sz w:val="14"/>
          </w:rPr>
          <w:t>United States</w:t>
        </w:r>
      </w:hyperlink>
      <w:r w:rsidRPr="00923E98">
        <w:rPr>
          <w:rFonts w:eastAsia="Times New Roman"/>
          <w:sz w:val="14"/>
        </w:rPr>
        <w:t xml:space="preserve"> should rely more on what he calls its "soft power" — the contagious appeal of its ideas, its culture and its way of life — and so rely less on the "hard power" of its stealth bombers and aircraft carriers. There is one problem with this argument: </w:t>
      </w:r>
      <w:r w:rsidRPr="00633D32">
        <w:rPr>
          <w:rStyle w:val="StyleBoldUnderline"/>
        </w:rPr>
        <w:t>soft power does not necessarily increase the world's love for America. It is still power, and it can still make enemies.</w:t>
      </w:r>
      <w:bookmarkStart w:id="4" w:name="secondParagraph"/>
      <w:bookmarkEnd w:id="4"/>
      <w:r w:rsidRPr="00633D32">
        <w:rPr>
          <w:rStyle w:val="StyleBoldUnderline"/>
        </w:rPr>
        <w:t xml:space="preserve"> America's soft power isn't just pop and schlock; its cultural clout is both high and low. It is grunge</w:t>
      </w:r>
      <w:r w:rsidRPr="00923E98">
        <w:rPr>
          <w:rFonts w:eastAsia="Times New Roman"/>
        </w:rPr>
        <w:t xml:space="preserve"> </w:t>
      </w:r>
      <w:r w:rsidRPr="00923E98">
        <w:rPr>
          <w:rFonts w:eastAsia="Times New Roman"/>
          <w:sz w:val="14"/>
        </w:rPr>
        <w:t>and Google, Madonna and </w:t>
      </w:r>
      <w:proofErr w:type="spellStart"/>
      <w:r w:rsidRPr="00923E98">
        <w:rPr>
          <w:rFonts w:eastAsia="Times New Roman"/>
          <w:sz w:val="14"/>
        </w:rPr>
        <w:fldChar w:fldCharType="begin"/>
      </w:r>
      <w:r w:rsidRPr="00923E98">
        <w:rPr>
          <w:rFonts w:eastAsia="Times New Roman"/>
          <w:sz w:val="14"/>
        </w:rPr>
        <w:instrText xml:space="preserve"> HYPERLINK "http://topics.nytimes.com/top/reference/timestopics/organizations/m/museum_of_modern_art/index.html?inline=nyt-org" \o "More articles about the Museum of Modern Art." </w:instrText>
      </w:r>
      <w:r w:rsidRPr="00923E98">
        <w:rPr>
          <w:rFonts w:eastAsia="Times New Roman"/>
          <w:sz w:val="14"/>
        </w:rPr>
        <w:fldChar w:fldCharType="separate"/>
      </w:r>
      <w:r w:rsidRPr="00923E98">
        <w:rPr>
          <w:rFonts w:eastAsia="Times New Roman"/>
          <w:sz w:val="14"/>
        </w:rPr>
        <w:t>MoMA</w:t>
      </w:r>
      <w:proofErr w:type="spellEnd"/>
      <w:r w:rsidRPr="00923E98">
        <w:rPr>
          <w:rFonts w:eastAsia="Times New Roman"/>
          <w:sz w:val="14"/>
        </w:rPr>
        <w:fldChar w:fldCharType="end"/>
      </w:r>
      <w:r w:rsidRPr="00923E98">
        <w:rPr>
          <w:rFonts w:eastAsia="Times New Roman"/>
          <w:sz w:val="14"/>
        </w:rPr>
        <w:t xml:space="preserve">, Hollywood and Harvard. If two-thirds of the movie marquees carry an American title in Europe (even in France), dominance is even greater when it comes to translated books. The figure for Germany in 2003 was 419 versus 3,732; that is, for every German book translated into English, nine English-language books were translated into German. It used to be the other way around. A hundred years ago, Humboldt University in Berlin was the model for the rest of the world. Tokyo, Johns Hopkins, Stanford and the University of Chicago were founded in conscious imitation of the German university and its novel fusion of teaching and research. Today Europe's universities have lost their luster, and as they talk reform, they talk American. Indeed, America is one huge global "demonstration effect," as the sociologists call it. The Soviet Union's cultural presence in Prague, Budapest and Warsaw vanished into thin air the moment the last Russian soldier departed. </w:t>
      </w:r>
      <w:r w:rsidRPr="00633D32">
        <w:rPr>
          <w:rStyle w:val="StyleBoldUnderline"/>
        </w:rPr>
        <w:t xml:space="preserve">American culture, however, needs no gun to travel. There may be little or no relationship between America's ubiquity and its actual influence. Hundreds of millions of people around the world wear, listen, eat, drink, watch and dance American, but they do not identify these accouterments of their daily lives with America. A Yankees cap is the epitome of things American, but it hardly signifies knowledge of, let alone affection for, the team from New York or America as such. The same is true for American films, foods or songs. </w:t>
      </w:r>
      <w:r w:rsidRPr="00923E98">
        <w:rPr>
          <w:rFonts w:eastAsia="Times New Roman"/>
          <w:sz w:val="14"/>
        </w:rPr>
        <w:t xml:space="preserve">Of the 250 top-grossing movies around the world, only four are foreign-made: "The Full Monty" (U.K.), "Life Is Beautiful" (Italy) and "Spirited Away" and "Howl's Moving Castle" (Japan); the rest </w:t>
      </w:r>
      <w:proofErr w:type="gramStart"/>
      <w:r w:rsidRPr="00923E98">
        <w:rPr>
          <w:rFonts w:eastAsia="Times New Roman"/>
          <w:sz w:val="14"/>
        </w:rPr>
        <w:t>are</w:t>
      </w:r>
      <w:proofErr w:type="gramEnd"/>
      <w:r w:rsidRPr="00923E98">
        <w:rPr>
          <w:rFonts w:eastAsia="Times New Roman"/>
          <w:sz w:val="14"/>
        </w:rPr>
        <w:t xml:space="preserve"> American, including a number of co-productions. But these American products shape images, not sympathies, and there is little, if any, relationship between artifact and affection.</w:t>
      </w:r>
      <w:r>
        <w:rPr>
          <w:rFonts w:eastAsia="Times New Roman"/>
          <w:sz w:val="18"/>
          <w:u w:val="single"/>
        </w:rPr>
        <w:t xml:space="preserve"> </w:t>
      </w:r>
      <w:r w:rsidRPr="00633D32">
        <w:rPr>
          <w:rStyle w:val="StyleBoldUnderline"/>
        </w:rPr>
        <w:t>If the relationship is not neutral, it is one of repulsion rather than attraction — the dark side of the "soft power" coin. The European student movement of the late 1960's took its cue from the Berkeley free-speech movement of 1964, the inspiration for all post-1964 Western student revolts. But it quickly turned anti-American; America was reviled while it was copied.</w:t>
      </w:r>
      <w:r>
        <w:rPr>
          <w:rFonts w:eastAsia="Times New Roman"/>
          <w:sz w:val="18"/>
          <w:u w:val="single"/>
        </w:rPr>
        <w:t xml:space="preserve"> </w:t>
      </w:r>
      <w:r w:rsidRPr="00923E98">
        <w:rPr>
          <w:rFonts w:eastAsia="Times New Roman"/>
          <w:sz w:val="14"/>
        </w:rPr>
        <w:t xml:space="preserve">Now shift forward to the Cannes Film Festival of 2004, where hundreds of protesters denounced America's intervention in Iraq until the police dispersed them. The makers of the movie "Shrek 2" had placed large bags of green Shrek ears along the </w:t>
      </w:r>
      <w:proofErr w:type="spellStart"/>
      <w:r w:rsidRPr="00923E98">
        <w:rPr>
          <w:rFonts w:eastAsia="Times New Roman"/>
          <w:sz w:val="14"/>
        </w:rPr>
        <w:t>Croisette</w:t>
      </w:r>
      <w:proofErr w:type="spellEnd"/>
      <w:r w:rsidRPr="00923E98">
        <w:rPr>
          <w:rFonts w:eastAsia="Times New Roman"/>
          <w:sz w:val="14"/>
        </w:rPr>
        <w:t xml:space="preserve">, the main drag along the beach. As the demonstrators scattered, many of them put on free Shrek ears. "They were attracted," noted an observer in this magazine, "by the ears' goofiness and sheer </w:t>
      </w:r>
      <w:proofErr w:type="spellStart"/>
      <w:r w:rsidRPr="00923E98">
        <w:rPr>
          <w:rFonts w:eastAsia="Times New Roman"/>
          <w:sz w:val="14"/>
        </w:rPr>
        <w:t>recognizability</w:t>
      </w:r>
      <w:proofErr w:type="spellEnd"/>
      <w:r w:rsidRPr="00923E98">
        <w:rPr>
          <w:rFonts w:eastAsia="Times New Roman"/>
          <w:sz w:val="14"/>
        </w:rPr>
        <w:t xml:space="preserve">." And so the enormous pull of American imagery went hand in hand with the </w:t>
      </w:r>
      <w:proofErr w:type="gramStart"/>
      <w:r w:rsidRPr="00923E98">
        <w:rPr>
          <w:rFonts w:eastAsia="Times New Roman"/>
          <w:sz w:val="14"/>
        </w:rPr>
        <w:t>country's</w:t>
      </w:r>
      <w:proofErr w:type="gramEnd"/>
      <w:r w:rsidRPr="00923E98">
        <w:rPr>
          <w:rFonts w:eastAsia="Times New Roman"/>
          <w:sz w:val="14"/>
        </w:rPr>
        <w:t>, or at least its government's, condemnation.</w:t>
      </w:r>
      <w:r>
        <w:rPr>
          <w:rFonts w:eastAsia="Times New Roman"/>
          <w:sz w:val="18"/>
          <w:u w:val="single"/>
        </w:rPr>
        <w:t xml:space="preserve"> </w:t>
      </w:r>
      <w:r w:rsidRPr="00633D32">
        <w:rPr>
          <w:rStyle w:val="StyleBoldUnderline"/>
        </w:rPr>
        <w:t>Between Vietnam and Iraq, America's cultural presence has expanded into ubiquity, and so has the resentment of America's soft power.</w:t>
      </w:r>
      <w:r w:rsidRPr="00923E98">
        <w:rPr>
          <w:rFonts w:eastAsia="Times New Roman"/>
        </w:rPr>
        <w:t xml:space="preserve"> </w:t>
      </w:r>
      <w:r w:rsidRPr="00923E98">
        <w:rPr>
          <w:rFonts w:eastAsia="Times New Roman"/>
          <w:sz w:val="14"/>
        </w:rPr>
        <w:t xml:space="preserve">In some cases, like the French one, </w:t>
      </w:r>
      <w:r w:rsidRPr="00633D32">
        <w:rPr>
          <w:rStyle w:val="StyleBoldUnderline"/>
        </w:rPr>
        <w:t>these feelings harden into governmental policy</w:t>
      </w:r>
      <w:r w:rsidRPr="00923E98">
        <w:rPr>
          <w:rFonts w:eastAsia="Times New Roman"/>
        </w:rPr>
        <w:t xml:space="preserve">. </w:t>
      </w:r>
      <w:r w:rsidRPr="00923E98">
        <w:rPr>
          <w:rFonts w:eastAsia="Times New Roman"/>
          <w:sz w:val="14"/>
        </w:rPr>
        <w:t xml:space="preserve">And so the French have passed the </w:t>
      </w:r>
      <w:proofErr w:type="spellStart"/>
      <w:r w:rsidRPr="00923E98">
        <w:rPr>
          <w:rFonts w:eastAsia="Times New Roman"/>
          <w:sz w:val="14"/>
        </w:rPr>
        <w:t>Toubon</w:t>
      </w:r>
      <w:proofErr w:type="spellEnd"/>
      <w:r w:rsidRPr="00923E98">
        <w:rPr>
          <w:rFonts w:eastAsia="Times New Roman"/>
          <w:sz w:val="14"/>
        </w:rPr>
        <w:t xml:space="preserve"> law, which prohibits on pain of penalty the use of English words — make that D.J. into a </w:t>
      </w:r>
      <w:proofErr w:type="spellStart"/>
      <w:r w:rsidRPr="00923E98">
        <w:rPr>
          <w:rFonts w:eastAsia="Times New Roman"/>
          <w:sz w:val="14"/>
        </w:rPr>
        <w:t>disque-tourneur</w:t>
      </w:r>
      <w:proofErr w:type="spellEnd"/>
      <w:r w:rsidRPr="00923E98">
        <w:rPr>
          <w:rFonts w:eastAsia="Times New Roman"/>
          <w:sz w:val="14"/>
        </w:rPr>
        <w:t>. In 1993, the French coaxed the </w:t>
      </w:r>
      <w:hyperlink r:id="rId69" w:tooltip="More articles about the European Union." w:history="1">
        <w:r w:rsidRPr="00923E98">
          <w:rPr>
            <w:rFonts w:eastAsia="Times New Roman"/>
            <w:sz w:val="14"/>
          </w:rPr>
          <w:t>European Union</w:t>
        </w:r>
      </w:hyperlink>
      <w:r w:rsidRPr="00923E98">
        <w:rPr>
          <w:rFonts w:eastAsia="Times New Roman"/>
          <w:sz w:val="14"/>
        </w:rPr>
        <w:t xml:space="preserve"> into adding a "cultural exception" clause to its commercial treaties exempting cultural products, high or low, from normal free-trade rules. Other European nations impose informal quotas on American TV </w:t>
      </w:r>
      <w:proofErr w:type="gramStart"/>
      <w:r w:rsidRPr="00923E98">
        <w:rPr>
          <w:rFonts w:eastAsia="Times New Roman"/>
          <w:sz w:val="14"/>
        </w:rPr>
        <w:t>fare</w:t>
      </w:r>
      <w:r>
        <w:rPr>
          <w:rFonts w:eastAsia="Times New Roman"/>
          <w:sz w:val="14"/>
        </w:rPr>
        <w:t>[</w:t>
      </w:r>
      <w:proofErr w:type="gramEnd"/>
      <w:r>
        <w:rPr>
          <w:rFonts w:eastAsia="Times New Roman"/>
          <w:sz w:val="14"/>
        </w:rPr>
        <w:t>…</w:t>
      </w:r>
      <w:r>
        <w:rPr>
          <w:rFonts w:eastAsia="Times New Roman"/>
          <w:sz w:val="18"/>
          <w:u w:val="single"/>
        </w:rPr>
        <w:t>……]PG2</w:t>
      </w:r>
      <w:r w:rsidRPr="00923E98">
        <w:rPr>
          <w:rFonts w:eastAsia="Times New Roman"/>
        </w:rPr>
        <w:t xml:space="preserve">There is a moral in this tale of two critics: the curse of soft power. In the affairs of nations, too much hard power ends up breeding not submission but resistance. Likewise, </w:t>
      </w:r>
      <w:r w:rsidRPr="00633D32">
        <w:rPr>
          <w:rStyle w:val="StyleBoldUnderline"/>
        </w:rPr>
        <w:t>great soft power does not bend hearts; it twists minds in resentment and rage.</w:t>
      </w:r>
      <w:r w:rsidRPr="00923E98">
        <w:rPr>
          <w:rFonts w:eastAsia="Times New Roman"/>
        </w:rPr>
        <w:t xml:space="preserve"> </w:t>
      </w:r>
      <w:r w:rsidRPr="00923E98">
        <w:rPr>
          <w:rFonts w:eastAsia="Times New Roman"/>
          <w:sz w:val="14"/>
        </w:rPr>
        <w:t xml:space="preserve">And the target of Europe's cultural guardians is not just America, the Great Seductress. It is also all those "little people," a million in all, many of whom showed up in the wee hours to snag an admissions ticket to </w:t>
      </w:r>
      <w:proofErr w:type="spellStart"/>
      <w:r w:rsidRPr="00923E98">
        <w:rPr>
          <w:rFonts w:eastAsia="Times New Roman"/>
          <w:sz w:val="14"/>
        </w:rPr>
        <w:t>MoMA's</w:t>
      </w:r>
      <w:proofErr w:type="spellEnd"/>
      <w:r w:rsidRPr="00923E98">
        <w:rPr>
          <w:rFonts w:eastAsia="Times New Roman"/>
          <w:sz w:val="14"/>
        </w:rPr>
        <w:t xml:space="preserve"> Berlin exhibit. By yielding to America-the-beguiling, they committed cultural treason — and worse: they ignored the stern verdict of their own priesthood. So </w:t>
      </w:r>
      <w:r w:rsidRPr="00633D32">
        <w:rPr>
          <w:rStyle w:val="StyleBoldUnderline"/>
        </w:rPr>
        <w:t>America's soft power is not only seductive but also subversive.</w:t>
      </w:r>
    </w:p>
    <w:p w:rsidR="009143B5" w:rsidRDefault="009143B5" w:rsidP="00BA5BBF">
      <w:pPr>
        <w:rPr>
          <w:rStyle w:val="StyleBoldUnderline"/>
        </w:rPr>
      </w:pPr>
    </w:p>
    <w:p w:rsidR="009143B5" w:rsidRDefault="009143B5" w:rsidP="009143B5">
      <w:pPr>
        <w:pStyle w:val="Heading3"/>
      </w:pPr>
      <w:r>
        <w:lastRenderedPageBreak/>
        <w:t>Soft Power Not Key</w:t>
      </w:r>
    </w:p>
    <w:p w:rsidR="009143B5" w:rsidRDefault="009143B5" w:rsidP="009143B5">
      <w:pPr>
        <w:pStyle w:val="Heading4"/>
        <w:rPr>
          <w:rStyle w:val="StyleStyleBold12pt"/>
          <w:b/>
        </w:rPr>
      </w:pPr>
      <w:r>
        <w:rPr>
          <w:rStyle w:val="StyleStyleBold12pt"/>
          <w:b/>
        </w:rPr>
        <w:t>Soft Power Not Key</w:t>
      </w:r>
    </w:p>
    <w:p w:rsidR="009143B5" w:rsidRPr="00F60059" w:rsidRDefault="009143B5" w:rsidP="009143B5">
      <w:r>
        <w:t xml:space="preserve">(Gideon, correspondent Financial Times, 6-1-2009, </w:t>
      </w:r>
    </w:p>
    <w:p w:rsidR="009143B5" w:rsidRPr="00F60059" w:rsidRDefault="009143B5" w:rsidP="009143B5">
      <w:pPr>
        <w:rPr>
          <w:rStyle w:val="StyleBoldUnderline"/>
        </w:rPr>
      </w:pPr>
      <w:proofErr w:type="spellStart"/>
      <w:r w:rsidRPr="00F60059">
        <w:rPr>
          <w:sz w:val="16"/>
        </w:rPr>
        <w:t>Mr</w:t>
      </w:r>
      <w:proofErr w:type="spellEnd"/>
      <w:r w:rsidRPr="00F60059">
        <w:rPr>
          <w:sz w:val="16"/>
        </w:rPr>
        <w:t xml:space="preserve"> </w:t>
      </w:r>
      <w:r w:rsidRPr="00F60059">
        <w:rPr>
          <w:rStyle w:val="StyleBoldUnderline"/>
        </w:rPr>
        <w:t>Obama is</w:t>
      </w:r>
      <w:r w:rsidRPr="00F60059">
        <w:rPr>
          <w:sz w:val="16"/>
        </w:rPr>
        <w:t xml:space="preserve"> </w:t>
      </w:r>
      <w:r w:rsidRPr="00F60059">
        <w:rPr>
          <w:rStyle w:val="StyleBoldUnderline"/>
        </w:rPr>
        <w:t>also running up against the limits of soft power</w:t>
      </w:r>
      <w:r w:rsidRPr="00F60059">
        <w:rPr>
          <w:sz w:val="16"/>
        </w:rPr>
        <w:t xml:space="preserve"> elsewhere. </w:t>
      </w:r>
      <w:r w:rsidRPr="00F60059">
        <w:rPr>
          <w:rStyle w:val="StyleBoldUnderline"/>
        </w:rPr>
        <w:t>Closing the prison camp at Guantánamo was meant to be the ultimate tribute to soft power over hard power.</w:t>
      </w:r>
      <w:r w:rsidRPr="00F60059">
        <w:rPr>
          <w:sz w:val="16"/>
        </w:rPr>
        <w:t xml:space="preserve"> The Obama team argued consistently that the damage that Guantánamo did to America’s image in the world outweighed any security gains from holding al-Qaeda prisoners there. Yet, </w:t>
      </w:r>
      <w:r w:rsidRPr="00F60059">
        <w:rPr>
          <w:rStyle w:val="StyleBoldUnderline"/>
        </w:rPr>
        <w:t>faced with the backlash against releasing the remaining 240 prisoners or imprisoning them in the US, the Obama administration has back-tracked</w:t>
      </w:r>
      <w:r w:rsidRPr="00F60059">
        <w:rPr>
          <w:sz w:val="16"/>
        </w:rPr>
        <w:t xml:space="preserve">. </w:t>
      </w:r>
      <w:r w:rsidRPr="00F60059">
        <w:rPr>
          <w:rStyle w:val="StyleBoldUnderline"/>
        </w:rPr>
        <w:t>It is not clear whether Guantánamo will be closed on schedule</w:t>
      </w:r>
      <w:r w:rsidRPr="00F60059">
        <w:rPr>
          <w:sz w:val="16"/>
        </w:rPr>
        <w:t xml:space="preserve"> or what will happen to the riskier-sounding prisoners, who may still be held indefinitely. The much-</w:t>
      </w:r>
      <w:proofErr w:type="spellStart"/>
      <w:r w:rsidRPr="00F60059">
        <w:rPr>
          <w:sz w:val="16"/>
        </w:rPr>
        <w:t>criticised</w:t>
      </w:r>
      <w:proofErr w:type="spellEnd"/>
      <w:r w:rsidRPr="00F60059">
        <w:rPr>
          <w:sz w:val="16"/>
        </w:rPr>
        <w:t xml:space="preserve"> </w:t>
      </w:r>
      <w:r w:rsidRPr="00F60059">
        <w:rPr>
          <w:rStyle w:val="StyleBoldUnderline"/>
        </w:rPr>
        <w:t>military trials are likely to be revived.</w:t>
      </w:r>
      <w:r w:rsidRPr="00F60059">
        <w:rPr>
          <w:sz w:val="16"/>
        </w:rPr>
        <w:t xml:space="preserve"> </w:t>
      </w:r>
      <w:r w:rsidRPr="00F60059">
        <w:rPr>
          <w:rStyle w:val="StyleBoldUnderline"/>
        </w:rPr>
        <w:t>In Afghanistan,</w:t>
      </w:r>
      <w:r w:rsidRPr="00F60059">
        <w:rPr>
          <w:sz w:val="16"/>
        </w:rPr>
        <w:t xml:space="preserve"> </w:t>
      </w:r>
      <w:proofErr w:type="spellStart"/>
      <w:r w:rsidRPr="00F60059">
        <w:rPr>
          <w:sz w:val="16"/>
        </w:rPr>
        <w:t>Mr</w:t>
      </w:r>
      <w:proofErr w:type="spellEnd"/>
      <w:r w:rsidRPr="00F60059">
        <w:rPr>
          <w:sz w:val="16"/>
        </w:rPr>
        <w:t xml:space="preserve"> </w:t>
      </w:r>
      <w:r w:rsidRPr="00F60059">
        <w:rPr>
          <w:rStyle w:val="StyleBoldUnderline"/>
        </w:rPr>
        <w:t>Obama</w:t>
      </w:r>
      <w:r w:rsidRPr="00F60059">
        <w:rPr>
          <w:sz w:val="16"/>
        </w:rPr>
        <w:t xml:space="preserve"> </w:t>
      </w:r>
      <w:r w:rsidRPr="00F60059">
        <w:rPr>
          <w:rStyle w:val="StyleBoldUnderline"/>
        </w:rPr>
        <w:t>is trying</w:t>
      </w:r>
      <w:r w:rsidRPr="00F60059">
        <w:rPr>
          <w:sz w:val="16"/>
        </w:rPr>
        <w:t xml:space="preserve"> a mixture of hard and </w:t>
      </w:r>
      <w:r w:rsidRPr="00F60059">
        <w:rPr>
          <w:rStyle w:val="StyleBoldUnderline"/>
        </w:rPr>
        <w:t>soft power.</w:t>
      </w:r>
      <w:r w:rsidRPr="00F60059">
        <w:rPr>
          <w:sz w:val="16"/>
        </w:rPr>
        <w:t xml:space="preserve"> </w:t>
      </w:r>
      <w:r w:rsidRPr="00F60059">
        <w:rPr>
          <w:rStyle w:val="StyleBoldUnderline"/>
        </w:rPr>
        <w:t>There will be</w:t>
      </w:r>
      <w:r w:rsidRPr="00F60059">
        <w:rPr>
          <w:sz w:val="16"/>
        </w:rPr>
        <w:t xml:space="preserve"> a military surge – but also a </w:t>
      </w:r>
      <w:r w:rsidRPr="00F60059">
        <w:rPr>
          <w:rStyle w:val="StyleBoldUnderline"/>
        </w:rPr>
        <w:t xml:space="preserve">“civilian surge”, designed to build up civil society and governance in Afghanistan. Old hands in Washington are beginning to shake their heads and mutter about Vietnam. </w:t>
      </w:r>
      <w:proofErr w:type="spellStart"/>
      <w:r w:rsidRPr="00F60059">
        <w:rPr>
          <w:rStyle w:val="StyleBoldUnderline"/>
        </w:rPr>
        <w:t>Mr</w:t>
      </w:r>
      <w:proofErr w:type="spellEnd"/>
      <w:r w:rsidRPr="00F60059">
        <w:rPr>
          <w:rStyle w:val="StyleBoldUnderline"/>
        </w:rPr>
        <w:t xml:space="preserve"> Obama’s preferred tools of diplomacy, engagement and charm do not seem to be of much use with</w:t>
      </w:r>
      <w:r w:rsidRPr="00F60059">
        <w:rPr>
          <w:sz w:val="16"/>
        </w:rPr>
        <w:t xml:space="preserve"> Kim </w:t>
      </w:r>
      <w:proofErr w:type="spellStart"/>
      <w:r w:rsidRPr="00F60059">
        <w:rPr>
          <w:sz w:val="16"/>
        </w:rPr>
        <w:t>Jong-il</w:t>
      </w:r>
      <w:proofErr w:type="spellEnd"/>
      <w:r w:rsidRPr="00F60059">
        <w:rPr>
          <w:sz w:val="16"/>
        </w:rPr>
        <w:t xml:space="preserve"> of </w:t>
      </w:r>
      <w:r w:rsidRPr="00F60059">
        <w:rPr>
          <w:rStyle w:val="StyleBoldUnderline"/>
        </w:rPr>
        <w:t>North Korea</w:t>
      </w:r>
      <w:r w:rsidRPr="00F60059">
        <w:rPr>
          <w:sz w:val="16"/>
        </w:rPr>
        <w:t xml:space="preserve">, either. The North Koreans have just tested a nuclear weapon – leaving the Obama administration scratching its head about what to do. The president’s charisma and rhetorical skill are real diplomatic assets. If </w:t>
      </w:r>
      <w:proofErr w:type="spellStart"/>
      <w:r w:rsidRPr="00F60059">
        <w:rPr>
          <w:sz w:val="16"/>
        </w:rPr>
        <w:t>Mr</w:t>
      </w:r>
      <w:proofErr w:type="spellEnd"/>
      <w:r w:rsidRPr="00F60059">
        <w:rPr>
          <w:sz w:val="16"/>
        </w:rPr>
        <w:t xml:space="preserve"> Obama can deploy them to improve America’s image and influence around the world, that is all to the good. There is nothing wrong with trying to re-build American “soft power”. </w:t>
      </w:r>
      <w:r w:rsidRPr="00F60059">
        <w:rPr>
          <w:rStyle w:val="StyleBoldUnderline"/>
        </w:rPr>
        <w:t>The danger is</w:t>
      </w:r>
      <w:r w:rsidRPr="00F60059">
        <w:rPr>
          <w:sz w:val="16"/>
        </w:rPr>
        <w:t xml:space="preserve"> more subtle. It is </w:t>
      </w:r>
      <w:r w:rsidRPr="00F60059">
        <w:rPr>
          <w:rStyle w:val="StyleBoldUnderline"/>
        </w:rPr>
        <w:t xml:space="preserve">that President </w:t>
      </w:r>
      <w:r w:rsidRPr="00F60059">
        <w:rPr>
          <w:sz w:val="16"/>
        </w:rPr>
        <w:t xml:space="preserve">Yes-we-can </w:t>
      </w:r>
      <w:r w:rsidRPr="00F60059">
        <w:rPr>
          <w:rStyle w:val="StyleBoldUnderline"/>
        </w:rPr>
        <w:t xml:space="preserve">has raised exaggerated hopes about the pay-off from engagement and diplomacy. In the coming months it will become increasingly obvious that soft power also has its limits. </w:t>
      </w:r>
    </w:p>
    <w:p w:rsidR="009143B5" w:rsidRPr="009143B5" w:rsidRDefault="009143B5" w:rsidP="009143B5"/>
    <w:p w:rsidR="000B72AA" w:rsidRDefault="000B72AA" w:rsidP="00BA5BBF">
      <w:pPr>
        <w:rPr>
          <w:rStyle w:val="StyleBoldUnderline"/>
        </w:rPr>
      </w:pPr>
    </w:p>
    <w:p w:rsidR="000B72AA" w:rsidRDefault="000B72AA" w:rsidP="000B72AA">
      <w:pPr>
        <w:pStyle w:val="Heading3"/>
        <w:rPr>
          <w:rFonts w:eastAsia="Times New Roman"/>
        </w:rPr>
      </w:pPr>
      <w:r>
        <w:rPr>
          <w:rFonts w:eastAsia="Times New Roman"/>
        </w:rPr>
        <w:lastRenderedPageBreak/>
        <w:t>A2:  Middle Peace Impact</w:t>
      </w:r>
    </w:p>
    <w:p w:rsidR="000B72AA" w:rsidRDefault="000B72AA" w:rsidP="000B72AA">
      <w:pPr>
        <w:pStyle w:val="Heading4"/>
      </w:pPr>
      <w:r>
        <w:t>International pressure means Israel has to engage in talks, but won’t work for a solution</w:t>
      </w:r>
    </w:p>
    <w:p w:rsidR="000B72AA" w:rsidRPr="00EC26EB" w:rsidRDefault="000B72AA" w:rsidP="000B72AA">
      <w:r>
        <w:t xml:space="preserve">Vick 7-25 (Karl, Jerusalem Bureau Chief for Time, “The Illusion of Progress: 9 Reasons Why Israeli-Palestinian Talks Might Fail,” Time World, 2013, </w:t>
      </w:r>
      <w:r w:rsidRPr="00EC26EB">
        <w:t>http://world.time.com/2013/07/25/the-illusion-of-peace-9-reasons-why-new-israel-palestinian-talks-may-fail/</w:t>
      </w:r>
      <w:r>
        <w:t>)</w:t>
      </w:r>
    </w:p>
    <w:p w:rsidR="000B72AA" w:rsidRPr="00781A45" w:rsidRDefault="000B72AA" w:rsidP="000B72AA"/>
    <w:p w:rsidR="000B72AA" w:rsidRDefault="000B72AA" w:rsidP="000B72AA">
      <w:r>
        <w:t xml:space="preserve">5. Where’s the buy-in? </w:t>
      </w:r>
      <w:r w:rsidRPr="00781A45">
        <w:rPr>
          <w:rStyle w:val="StyleBoldUnderline"/>
        </w:rPr>
        <w:t>For both sides, the incentives to talk are far more apparent than any appetite to reach a solution</w:t>
      </w:r>
      <w:r>
        <w:t xml:space="preserve">. </w:t>
      </w:r>
      <w:r w:rsidRPr="00781A45">
        <w:rPr>
          <w:rStyle w:val="StyleBoldUnderline"/>
        </w:rPr>
        <w:t>For Israel, even nonproductive talks serve to keep at bay the pressure of world opinion, which in the absence of formal negotiations tends to focus on Israel’s creeping takeover of the West Bank with its settlements</w:t>
      </w:r>
      <w:r>
        <w:t>, which is the kind of attention Israel dislikes</w:t>
      </w:r>
      <w:r w:rsidRPr="00781A45">
        <w:rPr>
          <w:rStyle w:val="StyleBoldUnderline"/>
        </w:rPr>
        <w:t>. The same day Kerry announced a “framework for talks,” the European Union published rules barring EU funding to Israeli entities operating in the settlements</w:t>
      </w:r>
      <w:r>
        <w:t xml:space="preserve">. More alarming, </w:t>
      </w:r>
      <w:r w:rsidRPr="00781A45">
        <w:rPr>
          <w:rStyle w:val="StyleBoldUnderline"/>
        </w:rPr>
        <w:t>September brings the annual convocation at the United Nations, where the Palestinians were preparing to exercise diplomatic and legal options aimed at dragging Israel before the International Criminal Court.</w:t>
      </w:r>
      <w:r>
        <w:t xml:space="preserve"> “If Kerry does not come up with something that really meets our minimum, then we will move from negotiation strategy to confrontation strategy,” </w:t>
      </w:r>
      <w:proofErr w:type="spellStart"/>
      <w:r>
        <w:t>Shtayyeh</w:t>
      </w:r>
      <w:proofErr w:type="spellEnd"/>
      <w:r>
        <w:t xml:space="preserve">, the close adviser to Abbas, told me last month. ”I don’t mean military,” he added, and pointed instead toward the UN, where Palestinian statehood was recognized last year. “That’s where our next confrontation with Israel is, I think.” Netanyahu insists his motives for talks are driven by the real need for peace. And a deal would have him remembered for something besides serving longer as prime minster than anyone since Israel’s founder, David Ben </w:t>
      </w:r>
      <w:proofErr w:type="spellStart"/>
      <w:r>
        <w:t>Gurion</w:t>
      </w:r>
      <w:proofErr w:type="spellEnd"/>
      <w:r>
        <w:t xml:space="preserve">. But </w:t>
      </w:r>
      <w:r w:rsidRPr="00EC26EB">
        <w:rPr>
          <w:rStyle w:val="StyleBoldUnderline"/>
        </w:rPr>
        <w:t>skeptics note that Netanyahu’s party’s charter calls for Israel to keep the West Bank, not make it part of a Palestinian state</w:t>
      </w:r>
      <w:r>
        <w:t xml:space="preserve">. </w:t>
      </w:r>
      <w:r w:rsidRPr="00EC26EB">
        <w:rPr>
          <w:rStyle w:val="StyleBoldUnderline"/>
        </w:rPr>
        <w:t>“Netanyahu knows that without negotiations you can’t maintain the status quo,</w:t>
      </w:r>
      <w:r>
        <w:t xml:space="preserve">” says liberal parliamentarian </w:t>
      </w:r>
      <w:proofErr w:type="spellStart"/>
      <w:r>
        <w:t>Merav</w:t>
      </w:r>
      <w:proofErr w:type="spellEnd"/>
      <w:r>
        <w:t xml:space="preserve"> </w:t>
      </w:r>
      <w:proofErr w:type="spellStart"/>
      <w:r>
        <w:t>Michaeli</w:t>
      </w:r>
      <w:proofErr w:type="spellEnd"/>
      <w:r>
        <w:t xml:space="preserve">, of the Labor Party. “What </w:t>
      </w:r>
      <w:r w:rsidRPr="00EC26EB">
        <w:rPr>
          <w:rStyle w:val="StyleBoldUnderline"/>
        </w:rPr>
        <w:t>he wants</w:t>
      </w:r>
      <w:r>
        <w:t xml:space="preserve"> is </w:t>
      </w:r>
      <w:r w:rsidRPr="00EC26EB">
        <w:rPr>
          <w:rStyle w:val="StyleBoldUnderline"/>
        </w:rPr>
        <w:t>negotiations that don’t go anywhere and don’t change reality as we know it</w:t>
      </w:r>
      <w:r>
        <w:t xml:space="preserve">.” </w:t>
      </w:r>
      <w:proofErr w:type="spellStart"/>
      <w:r>
        <w:t>Michaeli</w:t>
      </w:r>
      <w:proofErr w:type="spellEnd"/>
      <w:r>
        <w:t xml:space="preserve"> spoke in late April, when the new Secretary of State had only been to the region a couple of times, trying to coax both sides into talks that neither seemed to want—a situation she called dangerous, give the letdown that usually follows a collapse. “</w:t>
      </w:r>
      <w:r w:rsidRPr="00EC26EB">
        <w:rPr>
          <w:rStyle w:val="StyleBoldUnderline"/>
        </w:rPr>
        <w:t>It’s better not to start another round of hopelessness,” she said. Palestinian liberals understand the problem. “What happened is it looks like the peace process is a substitute for peace</w:t>
      </w:r>
      <w:r>
        <w:t xml:space="preserve">,” says Mustafa </w:t>
      </w:r>
      <w:proofErr w:type="spellStart"/>
      <w:r>
        <w:t>Bargouthi</w:t>
      </w:r>
      <w:proofErr w:type="spellEnd"/>
      <w:r>
        <w:t>, a Ramallah physician and activist. “That’s not what we want. We need something that produces results.”</w:t>
      </w:r>
    </w:p>
    <w:p w:rsidR="005C5BA9" w:rsidRDefault="00E7728E" w:rsidP="005C5BA9">
      <w:pPr>
        <w:pStyle w:val="Heading2"/>
      </w:pPr>
      <w:r>
        <w:lastRenderedPageBreak/>
        <w:t>Solvency</w:t>
      </w:r>
    </w:p>
    <w:p w:rsidR="00E7728E" w:rsidRDefault="00E7728E" w:rsidP="00E7728E">
      <w:pPr>
        <w:pStyle w:val="Heading3"/>
      </w:pPr>
      <w:r>
        <w:lastRenderedPageBreak/>
        <w:t>GITMO Safest</w:t>
      </w:r>
    </w:p>
    <w:p w:rsidR="00E7728E" w:rsidRPr="006D7EE6" w:rsidRDefault="00E7728E" w:rsidP="00E7728E">
      <w:pPr>
        <w:pStyle w:val="Heading4"/>
      </w:pPr>
      <w:r>
        <w:t>GITMO most secure place for detainees, if shut down detainees moved to Illinois-threatens US safety</w:t>
      </w:r>
    </w:p>
    <w:p w:rsidR="00E7728E" w:rsidRDefault="00E7728E" w:rsidP="00E7728E">
      <w:proofErr w:type="spellStart"/>
      <w:r w:rsidRPr="001C0A39">
        <w:rPr>
          <w:rStyle w:val="StyleStyleBold12pt"/>
        </w:rPr>
        <w:t>Bellinger</w:t>
      </w:r>
      <w:proofErr w:type="spellEnd"/>
      <w:r w:rsidRPr="001C0A39">
        <w:rPr>
          <w:rStyle w:val="StyleStyleBold12pt"/>
        </w:rPr>
        <w:t xml:space="preserve"> </w:t>
      </w:r>
      <w:proofErr w:type="gramStart"/>
      <w:r w:rsidRPr="001C0A39">
        <w:rPr>
          <w:rStyle w:val="StyleStyleBold12pt"/>
        </w:rPr>
        <w:t>et</w:t>
      </w:r>
      <w:proofErr w:type="gramEnd"/>
      <w:r w:rsidRPr="001C0A39">
        <w:rPr>
          <w:rStyle w:val="StyleStyleBold12pt"/>
        </w:rPr>
        <w:t>. Al 10</w:t>
      </w:r>
      <w:r w:rsidRPr="001C0A39">
        <w:t xml:space="preserve"> (</w:t>
      </w:r>
      <w:r w:rsidRPr="003D4909">
        <w:t xml:space="preserve">John B. </w:t>
      </w:r>
      <w:proofErr w:type="spellStart"/>
      <w:r w:rsidRPr="003D4909">
        <w:t>Belli</w:t>
      </w:r>
      <w:r w:rsidRPr="00111A9E">
        <w:t>nger</w:t>
      </w:r>
      <w:proofErr w:type="spellEnd"/>
      <w:r w:rsidRPr="00111A9E">
        <w:t xml:space="preserve"> III, Adjunct Senior Fellow for International and National Security Law, CFR; former legal adviser to Secretary of State Condoleezza Rice </w:t>
      </w:r>
      <w:proofErr w:type="spellStart"/>
      <w:r w:rsidRPr="00111A9E">
        <w:t>Shayana</w:t>
      </w:r>
      <w:proofErr w:type="spellEnd"/>
      <w:r w:rsidRPr="00111A9E">
        <w:t xml:space="preserve"> </w:t>
      </w:r>
      <w:proofErr w:type="spellStart"/>
      <w:r w:rsidRPr="00111A9E">
        <w:t>Kadidal</w:t>
      </w:r>
      <w:proofErr w:type="spellEnd"/>
      <w:r w:rsidRPr="00111A9E">
        <w:t xml:space="preserve">, Senior Managing Attorney, Guantanamo Global Justice Initiative, Center for Constitutional Rights Clifford D. May, President, Foundation for Defense of Democracies William </w:t>
      </w:r>
      <w:proofErr w:type="spellStart"/>
      <w:r w:rsidRPr="00111A9E">
        <w:t>Yeomans</w:t>
      </w:r>
      <w:proofErr w:type="spellEnd"/>
      <w:r w:rsidRPr="00111A9E">
        <w:t>, Fellow in Law and Government, Washington College of Law, American University; former Chief Counsel to Senator Edward M. Kennedy, Senate Judiciary Committee, “Should Guantanamo Bay Be Closed?,” Council on Foreign Relations, January 21, 2010,</w:t>
      </w:r>
      <w:r w:rsidRPr="00267B35">
        <w:t xml:space="preserve"> </w:t>
      </w:r>
      <w:hyperlink r:id="rId70" w:history="1">
        <w:r>
          <w:rPr>
            <w:rStyle w:val="Hyperlink"/>
          </w:rPr>
          <w:t>http://www.cfr.org/human-rights/should-guantanamo-bay-closed/p21247</w:t>
        </w:r>
      </w:hyperlink>
      <w:r w:rsidRPr="00111A9E">
        <w:t>). SS</w:t>
      </w:r>
    </w:p>
    <w:p w:rsidR="00D85AC7" w:rsidRPr="00111A9E" w:rsidRDefault="00D85AC7" w:rsidP="00E7728E"/>
    <w:p w:rsidR="00E7728E" w:rsidRDefault="00E7728E" w:rsidP="00E7728E">
      <w:pPr>
        <w:rPr>
          <w:rStyle w:val="StyleBoldUnderline"/>
        </w:rPr>
      </w:pPr>
      <w:r w:rsidRPr="001C0A39">
        <w:rPr>
          <w:sz w:val="12"/>
        </w:rPr>
        <w:t xml:space="preserve">On January 22, 2009, President Obama ordered the controversial prison camp at Guantanamo Bay closed within a year. But much has changed since the president set this self-imposed deadline. In December, </w:t>
      </w:r>
      <w:r w:rsidRPr="001C0A39">
        <w:rPr>
          <w:rStyle w:val="StyleBoldUnderline"/>
        </w:rPr>
        <w:t>the Obama administration proposed moving some of the remaining Guantanamo inmates to a rural state prison in Illinois</w:t>
      </w:r>
      <w:r w:rsidRPr="001C0A39">
        <w:rPr>
          <w:sz w:val="12"/>
        </w:rPr>
        <w:t xml:space="preserve">. Earlier this month, the president reiterated his vow to close the camp, despite ordering a suspension of transfers to Yemen following evidence that the suspect in the Christmas Day airliner bombing plot received al-Qaeda training there. Roughly ninety of the remaining 198 prisoners are Yemeni nationals. Now, as Obama's twelve-month milestone comes due, legal experts are refining their arguments on the future of Guantanamo Bay. Clifford May, president of the Foundation for Defense of Democracies, argues that 2009 changed everything, </w:t>
      </w:r>
      <w:r w:rsidRPr="001C0A39">
        <w:rPr>
          <w:rStyle w:val="StyleBoldUnderline"/>
        </w:rPr>
        <w:t>and Obama should acknowledge he "cannot close Guantanamo anytime soon."</w:t>
      </w:r>
      <w:r w:rsidRPr="001C0A39">
        <w:rPr>
          <w:sz w:val="12"/>
        </w:rPr>
        <w:t xml:space="preserve"> CFR Adjunct Fellow John B. </w:t>
      </w:r>
      <w:proofErr w:type="spellStart"/>
      <w:r w:rsidRPr="001C0A39">
        <w:rPr>
          <w:sz w:val="12"/>
        </w:rPr>
        <w:t>Bellinger</w:t>
      </w:r>
      <w:proofErr w:type="spellEnd"/>
      <w:r w:rsidRPr="001C0A39">
        <w:rPr>
          <w:sz w:val="12"/>
        </w:rPr>
        <w:t xml:space="preserve"> III counters that the prison remains a stain on U.S. values and must be closed. Constitutional Rights attorney </w:t>
      </w:r>
      <w:proofErr w:type="spellStart"/>
      <w:r w:rsidRPr="001C0A39">
        <w:rPr>
          <w:sz w:val="12"/>
        </w:rPr>
        <w:t>Shayana</w:t>
      </w:r>
      <w:proofErr w:type="spellEnd"/>
      <w:r w:rsidRPr="001C0A39">
        <w:rPr>
          <w:sz w:val="12"/>
        </w:rPr>
        <w:t xml:space="preserve"> </w:t>
      </w:r>
      <w:proofErr w:type="spellStart"/>
      <w:r w:rsidRPr="001C0A39">
        <w:rPr>
          <w:sz w:val="12"/>
        </w:rPr>
        <w:t>Kadidal</w:t>
      </w:r>
      <w:proofErr w:type="spellEnd"/>
      <w:r w:rsidRPr="001C0A39">
        <w:rPr>
          <w:sz w:val="12"/>
        </w:rPr>
        <w:t xml:space="preserve"> writes that refusing to release men who have already been cleared "is absolutely unconscionable." And William </w:t>
      </w:r>
      <w:proofErr w:type="spellStart"/>
      <w:r w:rsidRPr="001C0A39">
        <w:rPr>
          <w:sz w:val="12"/>
        </w:rPr>
        <w:t>Yeomans</w:t>
      </w:r>
      <w:proofErr w:type="spellEnd"/>
      <w:r w:rsidRPr="001C0A39">
        <w:rPr>
          <w:sz w:val="12"/>
        </w:rPr>
        <w:t xml:space="preserve">, a former legal adviser to the late Senator Edward M. Kennedy, suggests not only should Guantanamo be shuttered, it should be converted into a "base for Haitian relief and development." -- Greg Bruno, Staff Writer, CFR.org John B. </w:t>
      </w:r>
      <w:proofErr w:type="spellStart"/>
      <w:r w:rsidRPr="001C0A39">
        <w:rPr>
          <w:sz w:val="12"/>
        </w:rPr>
        <w:t>Bellinger</w:t>
      </w:r>
      <w:proofErr w:type="spellEnd"/>
      <w:r w:rsidRPr="001C0A39">
        <w:rPr>
          <w:sz w:val="12"/>
        </w:rPr>
        <w:t xml:space="preserve"> III, Adjunct Senior Fellow for International and National Security Law, CFR; former legal adviser to Secretary of State Condoleezza Rice President Obama has not only missed his self-imposed one-year deadline to close Guantanamo but will likely not be able to shutter the prison in 2010, and possibly not even during the next three years. Politically gun-shy Democratic majorities are unlikely to vote to move the Guantanamo detainees into the United States during an election year, and may be unwilling to do so at all. But this does not mean that President Obama should not continue his efforts to close the prison. </w:t>
      </w:r>
      <w:r w:rsidRPr="001C0A39">
        <w:rPr>
          <w:rStyle w:val="StyleBoldUnderline"/>
        </w:rPr>
        <w:t xml:space="preserve">If the United States is going to detain a large number of al-Qaeda and Taliban members for a long period of time (which is both probable and necessary), it is certainly true that Guantanamo is a good place to do it. Guantanamo's initial operational problems have long been worked out, and the prison is now expertly run by the military in a humane way that is consistent with international legal standards. The detainees would likely be worse off if moved to a </w:t>
      </w:r>
      <w:proofErr w:type="spellStart"/>
      <w:r w:rsidRPr="001C0A39">
        <w:rPr>
          <w:rStyle w:val="StyleBoldUnderline"/>
        </w:rPr>
        <w:t>Supermax</w:t>
      </w:r>
      <w:proofErr w:type="spellEnd"/>
      <w:r w:rsidRPr="001C0A39">
        <w:rPr>
          <w:rStyle w:val="StyleBoldUnderline"/>
        </w:rPr>
        <w:t xml:space="preserve"> prison.</w:t>
      </w:r>
      <w:r w:rsidRPr="001C0A39">
        <w:rPr>
          <w:sz w:val="12"/>
        </w:rPr>
        <w:t xml:space="preserve"> Moreover, although it is unlikely that detainees would be able to escape from a mainland prison or that such a facility could be attacked by other al-Qaeda terrorists, </w:t>
      </w:r>
      <w:r w:rsidRPr="001C0A39">
        <w:rPr>
          <w:rStyle w:val="StyleBoldUnderline"/>
        </w:rPr>
        <w:t>holding the detainees on an island in the Caribbean is certainly the most physically secure option.</w:t>
      </w:r>
      <w:r w:rsidRPr="001C0A39">
        <w:rPr>
          <w:sz w:val="12"/>
        </w:rPr>
        <w:t xml:space="preserve"> On balance, Guantanamo does the American people more harm than good. It has come to symbolize abuse of Muslim prisoners and serves as a powerful recruiting tool for al-Qaeda. Then why close the prison? On balance, Guantanamo does the American people more harm than good. It has come to symbolize abuse of Muslim prisoners and serves as a powerful recruiting tool for al-Qaeda. It also undermines vital counterterrorism cooperation from our Western allies, who view the prison as inconsistent with their own and U.S. values. It has proved impossible to shake these unfair perceptions. It is unlikely that the United States will want to keep Guantanamo open for another fifty to sixty years (even if it holds some detainees that long), and President Obama should instead continue to press Congress and our allies to help close it in an orderly way. </w:t>
      </w:r>
      <w:proofErr w:type="spellStart"/>
      <w:r w:rsidRPr="001C0A39">
        <w:rPr>
          <w:sz w:val="12"/>
        </w:rPr>
        <w:t>Shayana</w:t>
      </w:r>
      <w:proofErr w:type="spellEnd"/>
      <w:r w:rsidRPr="001C0A39">
        <w:rPr>
          <w:sz w:val="12"/>
        </w:rPr>
        <w:t xml:space="preserve"> </w:t>
      </w:r>
      <w:proofErr w:type="spellStart"/>
      <w:r w:rsidRPr="001C0A39">
        <w:rPr>
          <w:sz w:val="12"/>
        </w:rPr>
        <w:t>Kadidal</w:t>
      </w:r>
      <w:proofErr w:type="spellEnd"/>
      <w:r w:rsidRPr="001C0A39">
        <w:rPr>
          <w:sz w:val="12"/>
        </w:rPr>
        <w:t xml:space="preserve">, Senior Managing Attorney, Guantanamo Global Justice Initiative, Center for Constitutional Rights Both presidential candidates in 2008 promised to close Guantanamo. They did so because, as President Obama has repeatedly reaffirmed, doing so will make our nation safer. </w:t>
      </w:r>
      <w:proofErr w:type="gramStart"/>
      <w:r w:rsidRPr="001C0A39">
        <w:rPr>
          <w:sz w:val="12"/>
        </w:rPr>
        <w:t>As former Navy General Counsel Alberto Mora testified to the Senate, "the first and second [leading] causes of U.S. combat deaths in Iraq--as judged by their effectiveness in recruiting insurgent fighters into combat--are, respectively, the symbols of Abu Ghraib and Guantanamo."</w:t>
      </w:r>
      <w:proofErr w:type="gramEnd"/>
      <w:r w:rsidRPr="001C0A39">
        <w:rPr>
          <w:sz w:val="12"/>
        </w:rPr>
        <w:t xml:space="preserve"> None of that changed with the attempted bombing of Flight 253. The Nigerian student bomber had allegedly trained in Yemen, supposedly with a group that included two released Saudi Guantanamo detainees. But the Saudis had been released by the Bush administration, not by court order or after the sort of cautious, formal assessment that President Obama's Inter-Agency Task Force is undertaking now, but based purely on political and diplomatic expediency. Opportunistic calls to keep Guantanamo open into its ninth year (or simply move it onshore) will do nothing to make America safer. One of them had already turned himself in months ago, and told the BBC from custody that he joined the group because of horrific abuse he suffered at </w:t>
      </w:r>
      <w:proofErr w:type="spellStart"/>
      <w:r w:rsidRPr="001C0A39">
        <w:rPr>
          <w:sz w:val="12"/>
        </w:rPr>
        <w:t>Bagram</w:t>
      </w:r>
      <w:proofErr w:type="spellEnd"/>
      <w:r w:rsidRPr="001C0A39">
        <w:rPr>
          <w:sz w:val="12"/>
        </w:rPr>
        <w:t xml:space="preserve"> and Guantanamo. Perhaps the Nigerian student--by all accounts from a secular, educated, well-off family--was motivated by these stories as well. Ironically, the intelligence agencies' failure to follow up specific leads that could have averted the Christmas bombing has led to calls for more of the same counterproductive policies--assigning guilt and suspicion by religion and nationality--that will ensure that foreigners perceive the United States as their enemy and that good leads will be buried in a haystack of bad leads generated by over-broad profiling. Guantanamo was filled by just such failed policies. Most of the detainees were not captured by our military on any battlefield, but seized in broad profiling sweeps and sold to the United States in exchange for substantial bounties. The vast majority should never have been detained in the first place. To refuse to release men who have already been cleared by the task force or the courts is absolutely unconscionable. Opportunistic calls to keep Guantanamo open into its ninth year (or simply move it onshore) will do nothing to make America safer. Clifford D. May, President, Foundation for Defense of Democracies No doubt, al-Qaeda does utilize Guantanamo as a recruiting tool. However, al-Qaeda was recruiting terrorists long before there was a Gitmo--the attacks of 9/11/01 represent only the most lethal example. More to the point: Whatever public diplomacy advantage may be achieved by closing the facility would be offset by the damage done to national security. Of the 198 detainees remaining at Guantanamo, 91 are from Yemen, where al-Qaeda has been active, not least training terrorists to blow up American passenger jets. President Obama has rightly decided not to send additional detainees from Gitmo to Yemen. Where else can they go? Not to any country where they might face summary execution or torture. And none of our Democratic allies are eager to have these individuals arrive on their shores. President Obama cannot close Guantanamo anytime soon. He should acknowledge that reality. The option of bringing them to the United States also is unappealing. For one, they would immediately be granted the same constitutional rights as any American citizen. For another, setting up a new facility for them would be costly, not to mention a waste of the investment made at Gitmo. Indeed, if anyone wants to bet that Congress, in an election year, will appropriate funds to bring terrorists to America, my money is on the table. In other words, President Obama cannot close Guantanamo anytime soon. He should acknowledge that reality. He should explain that his top priority is to protect American citizens. He should add that, under current management, Guantanamo is superior to any comparable facility anywhere in the world. </w:t>
      </w:r>
      <w:r w:rsidRPr="001C0A39">
        <w:rPr>
          <w:rStyle w:val="StyleBoldUnderline"/>
        </w:rPr>
        <w:t>Its primary purpose is to keep enemy combatants off the battlefield. It achieves that--while providing healthy food, superb medical care, and clean housing to individuals who will slaughter Americans by the thousands if they ever get the chance.</w:t>
      </w:r>
      <w:r w:rsidRPr="001C0A39">
        <w:rPr>
          <w:sz w:val="12"/>
        </w:rPr>
        <w:t xml:space="preserve"> If al-Qaeda wants to use that for its recruitment drives, let them. William </w:t>
      </w:r>
      <w:proofErr w:type="spellStart"/>
      <w:r w:rsidRPr="001C0A39">
        <w:rPr>
          <w:sz w:val="12"/>
        </w:rPr>
        <w:t>Yeomans</w:t>
      </w:r>
      <w:proofErr w:type="spellEnd"/>
      <w:r w:rsidRPr="001C0A39">
        <w:rPr>
          <w:sz w:val="12"/>
        </w:rPr>
        <w:t xml:space="preserve">, Fellow in Law and Government, Washington College of Law, American University; former Chief Counsel to Senator Edward M. Kennedy, Senate Judiciary Committee President Obama must fulfill his commitment to close the Guantanamo Bay detention facility. Indeed, he should convert the facility from a symbol of America's lawless abuse of detainees into a beacon of humanitarian compassion by embracing its use as a base for Haitian relief and development. The justification for closing Guantanamo remains undiminished. The facility was established as an extra-legal black hole for Muslim men, some of whom were dangerous, but most of whom had simply been in the wrong place or were turned over for bounty. Men disappeared into Guantanamo and were denied all access to justice until determined advocates convinced courts to recognize their rights. Guantanamo damaged our national security by tarnishing America's standing in the world and serving as a powerful recruiting tool for terrorists. President Obama correctly recognized that restoring America's strength required eliminating this blight on our ideals. His retraction of that promise would be calamitous. President Obama correctly recognized that restoring America's strength required eliminating this blight on our ideals. His retraction of that promise would be calamitous. The president's recognition that Yemen is a breeding ground for terrorists should not affect his commitment to close Guantanamo. The temporary moratorium on returning detainees to Yemen will simply require moving to the mainland some additional detainees who are already considered sufficiently non-threatening to be released. Whether detainees are in Guantanamo or Illinois, the administration will face the same decisions on whether and how to try them. Congress should support the president's instruction to obtain and outfit the corrections center in Thomson, Illinois. Maximum security federal facilities have long housed terrorists without incident. These facilities are secure from escape from within and penetration from without. </w:t>
      </w:r>
      <w:r w:rsidRPr="001C0A39">
        <w:rPr>
          <w:rStyle w:val="StyleBoldUnderline"/>
        </w:rPr>
        <w:t xml:space="preserve">The </w:t>
      </w:r>
      <w:r w:rsidRPr="001C0A39">
        <w:rPr>
          <w:rStyle w:val="StyleBoldUnderline"/>
        </w:rPr>
        <w:lastRenderedPageBreak/>
        <w:t>president must not falter, and Congress must not again succumb to the politics of fear. Together, they should act quickly to turn a stain on our national soul into a vibrant symbol of hope and renewal.</w:t>
      </w:r>
    </w:p>
    <w:p w:rsidR="00C74312" w:rsidRDefault="00C74312" w:rsidP="00E7728E">
      <w:pPr>
        <w:rPr>
          <w:rStyle w:val="StyleBoldUnderline"/>
        </w:rPr>
      </w:pPr>
    </w:p>
    <w:p w:rsidR="00C74312" w:rsidRDefault="00C74312" w:rsidP="00C74312">
      <w:pPr>
        <w:pStyle w:val="Heading3"/>
      </w:pPr>
      <w:r>
        <w:lastRenderedPageBreak/>
        <w:t>Key to Regional Security</w:t>
      </w:r>
    </w:p>
    <w:p w:rsidR="00C74312" w:rsidRDefault="00C74312" w:rsidP="00C74312">
      <w:pPr>
        <w:pStyle w:val="Heading4"/>
      </w:pPr>
      <w:r w:rsidRPr="00A77F0F">
        <w:t>Guantanamo key to regional security</w:t>
      </w:r>
    </w:p>
    <w:p w:rsidR="00C74312" w:rsidRDefault="00C74312" w:rsidP="00C74312">
      <w:proofErr w:type="spellStart"/>
      <w:proofErr w:type="gramStart"/>
      <w:r w:rsidRPr="00A77F0F">
        <w:rPr>
          <w:rStyle w:val="StyleStyleBold12pt"/>
        </w:rPr>
        <w:t>Berrigan</w:t>
      </w:r>
      <w:proofErr w:type="spellEnd"/>
      <w:r>
        <w:t xml:space="preserve">, </w:t>
      </w:r>
      <w:r w:rsidRPr="00A77F0F">
        <w:rPr>
          <w:rStyle w:val="StyleStyleBold12pt"/>
        </w:rPr>
        <w:t>2008</w:t>
      </w:r>
      <w:r>
        <w:rPr>
          <w:rStyle w:val="StyleStyleBold12pt"/>
        </w:rPr>
        <w:t xml:space="preserve"> </w:t>
      </w:r>
      <w:r w:rsidRPr="00A77F0F">
        <w:t>(</w:t>
      </w:r>
      <w:proofErr w:type="spellStart"/>
      <w:r w:rsidRPr="00A77F0F">
        <w:t>Frida</w:t>
      </w:r>
      <w:proofErr w:type="spellEnd"/>
      <w:r w:rsidRPr="00A77F0F">
        <w:t xml:space="preserve"> </w:t>
      </w:r>
      <w:proofErr w:type="spellStart"/>
      <w:r w:rsidRPr="00A77F0F">
        <w:t>Berrigan</w:t>
      </w:r>
      <w:proofErr w:type="spellEnd"/>
      <w:r w:rsidRPr="00A77F0F">
        <w:t>, Senior Research Associate at the World Policy Institute’s Arms Trade Resource Center.</w:t>
      </w:r>
      <w:proofErr w:type="gramEnd"/>
      <w:r w:rsidRPr="00A77F0F">
        <w:t xml:space="preserve"> A graduate of Hampshire College in Amherst, Massachusetts, </w:t>
      </w:r>
      <w:proofErr w:type="spellStart"/>
      <w:r w:rsidRPr="00A77F0F">
        <w:t>Frida</w:t>
      </w:r>
      <w:proofErr w:type="spellEnd"/>
      <w:r w:rsidRPr="00A77F0F">
        <w:t xml:space="preserve"> spent six months as an editorial intern at the Nation magazine before joining the World Policy Institute in early 1999, “Guantanamo: The Bigger Picture”, New America Foundation, March 17, 2008</w:t>
      </w:r>
      <w:r>
        <w:t xml:space="preserve">, </w:t>
      </w:r>
      <w:hyperlink r:id="rId71" w:history="1">
        <w:r w:rsidRPr="00B9378B">
          <w:rPr>
            <w:rStyle w:val="Hyperlink"/>
          </w:rPr>
          <w:t>http://www.newamerica.net/node/9077</w:t>
        </w:r>
      </w:hyperlink>
      <w:r>
        <w:t>)</w:t>
      </w:r>
    </w:p>
    <w:p w:rsidR="00C74312" w:rsidRPr="00A77F0F" w:rsidRDefault="00C74312" w:rsidP="00C74312"/>
    <w:p w:rsidR="00C74312" w:rsidRDefault="00C74312" w:rsidP="00C74312">
      <w:r w:rsidRPr="00A77F0F">
        <w:rPr>
          <w:rStyle w:val="StyleBoldUnderline"/>
        </w:rPr>
        <w:t>Navy Commander Jeffery D. Gordon explains</w:t>
      </w:r>
      <w:r w:rsidRPr="00A77F0F">
        <w:t xml:space="preserve"> that the </w:t>
      </w:r>
      <w:r w:rsidRPr="00A77F0F">
        <w:rPr>
          <w:rStyle w:val="StyleBoldUnderline"/>
        </w:rPr>
        <w:t xml:space="preserve">U.S. presence at Guantanamo serves "a vital role in Caribbean regional security, protection from </w:t>
      </w:r>
      <w:proofErr w:type="spellStart"/>
      <w:r w:rsidRPr="00A77F0F">
        <w:rPr>
          <w:rStyle w:val="StyleBoldUnderline"/>
        </w:rPr>
        <w:t>narco</w:t>
      </w:r>
      <w:proofErr w:type="spellEnd"/>
      <w:r w:rsidRPr="00A77F0F">
        <w:rPr>
          <w:rStyle w:val="StyleBoldUnderline"/>
        </w:rPr>
        <w:t>-trafficking and terrorism and safeguards against mass migration attempts in unseaworthy craft."</w:t>
      </w:r>
      <w:r w:rsidRPr="00A77F0F">
        <w:t xml:space="preserve"> The </w:t>
      </w:r>
      <w:r w:rsidRPr="00A77F0F">
        <w:rPr>
          <w:rStyle w:val="StyleBoldUnderline"/>
        </w:rPr>
        <w:t>Navy’s Atlantic fleet is based</w:t>
      </w:r>
      <w:r w:rsidRPr="00A77F0F">
        <w:t xml:space="preserve"> there and the base is described as being </w:t>
      </w:r>
      <w:r w:rsidRPr="00A77F0F">
        <w:rPr>
          <w:rStyle w:val="StyleBoldUnderline"/>
        </w:rPr>
        <w:t>"on the front lines of the battle for regional security</w:t>
      </w:r>
      <w:r w:rsidRPr="00A77F0F">
        <w:t>."</w:t>
      </w:r>
    </w:p>
    <w:p w:rsidR="00C74312" w:rsidRPr="00C74312" w:rsidRDefault="00C74312" w:rsidP="00C74312"/>
    <w:p w:rsidR="00C74312" w:rsidRPr="001C0A39" w:rsidRDefault="00C74312" w:rsidP="00E7728E">
      <w:pPr>
        <w:rPr>
          <w:rStyle w:val="StyleBoldUnderline"/>
        </w:rPr>
      </w:pPr>
    </w:p>
    <w:p w:rsidR="00E7728E" w:rsidRDefault="00E7728E" w:rsidP="00E7728E"/>
    <w:p w:rsidR="00D85AC7" w:rsidRDefault="00D85AC7" w:rsidP="00D85AC7">
      <w:pPr>
        <w:pStyle w:val="Heading3"/>
      </w:pPr>
      <w:r>
        <w:lastRenderedPageBreak/>
        <w:t>New Facilities Turn</w:t>
      </w:r>
    </w:p>
    <w:p w:rsidR="00D85AC7" w:rsidRPr="00DB4813" w:rsidRDefault="00D85AC7" w:rsidP="00D85AC7">
      <w:pPr>
        <w:pStyle w:val="Heading4"/>
      </w:pPr>
      <w:r w:rsidRPr="00DB4813">
        <w:t xml:space="preserve">Plan is </w:t>
      </w:r>
      <w:r w:rsidRPr="00DB4813">
        <w:rPr>
          <w:rFonts w:eastAsia="Times New Roman"/>
        </w:rPr>
        <w:t>irrelevant</w:t>
      </w:r>
      <w:r w:rsidRPr="00DB4813">
        <w:t>- Two reasons</w:t>
      </w:r>
    </w:p>
    <w:p w:rsidR="00D85AC7" w:rsidRPr="00DB4813" w:rsidRDefault="00D85AC7" w:rsidP="00D85AC7">
      <w:pPr>
        <w:pStyle w:val="Heading4"/>
      </w:pPr>
      <w:r w:rsidRPr="00DB4813">
        <w:t>A. Closing Guantanamo only leads to more facilities like it</w:t>
      </w:r>
    </w:p>
    <w:p w:rsidR="00D85AC7" w:rsidRPr="00DE1DE3" w:rsidRDefault="00D85AC7" w:rsidP="00D85AC7">
      <w:pPr>
        <w:rPr>
          <w:rFonts w:ascii="Georgia" w:hAnsi="Georgia"/>
          <w:sz w:val="16"/>
          <w:szCs w:val="16"/>
        </w:rPr>
      </w:pPr>
      <w:r w:rsidRPr="00DB4813">
        <w:rPr>
          <w:rStyle w:val="StyleStyleBold12pt"/>
          <w:rFonts w:ascii="Georgia" w:hAnsi="Georgia"/>
          <w:bCs w:val="0"/>
        </w:rPr>
        <w:t>Cohen et al. 2005</w:t>
      </w:r>
      <w:r w:rsidRPr="00DB4813">
        <w:rPr>
          <w:rFonts w:ascii="Georgia" w:hAnsi="Georgia" w:cs="Georgia"/>
          <w:b/>
          <w:bCs/>
          <w:sz w:val="24"/>
          <w:szCs w:val="24"/>
        </w:rPr>
        <w:t xml:space="preserve"> </w:t>
      </w:r>
      <w:r w:rsidRPr="00DB4813">
        <w:rPr>
          <w:rFonts w:ascii="Georgia" w:hAnsi="Georgia"/>
        </w:rPr>
        <w:t xml:space="preserve"> </w:t>
      </w:r>
      <w:r w:rsidRPr="00DE1DE3">
        <w:rPr>
          <w:rFonts w:ascii="Georgia" w:hAnsi="Georgia"/>
          <w:sz w:val="16"/>
          <w:szCs w:val="16"/>
        </w:rPr>
        <w:t xml:space="preserve">(Jack Spencer; Director, Roe Institute, Ariel Cohen, Ph.D.; Senior Research Fellow for Russian and Eurasian Studies and International Energy Policy, The Kathryn and Shelby </w:t>
      </w:r>
      <w:proofErr w:type="spellStart"/>
      <w:r w:rsidRPr="00DE1DE3">
        <w:rPr>
          <w:rFonts w:ascii="Georgia" w:hAnsi="Georgia"/>
          <w:sz w:val="16"/>
          <w:szCs w:val="16"/>
        </w:rPr>
        <w:t>Cullom</w:t>
      </w:r>
      <w:proofErr w:type="spellEnd"/>
      <w:r w:rsidRPr="00DE1DE3">
        <w:rPr>
          <w:rFonts w:ascii="Georgia" w:hAnsi="Georgia"/>
          <w:sz w:val="16"/>
          <w:szCs w:val="16"/>
        </w:rPr>
        <w:t xml:space="preserve"> Davis Institute for International Studies, James Phillips; Senior Research Fellow for Middle Eastern Affairs, and </w:t>
      </w:r>
      <w:proofErr w:type="spellStart"/>
      <w:r w:rsidRPr="00DE1DE3">
        <w:rPr>
          <w:rFonts w:ascii="Georgia" w:hAnsi="Georgia"/>
          <w:sz w:val="16"/>
          <w:szCs w:val="16"/>
        </w:rPr>
        <w:t>Alane</w:t>
      </w:r>
      <w:proofErr w:type="spellEnd"/>
      <w:r w:rsidRPr="00DE1DE3">
        <w:rPr>
          <w:rFonts w:ascii="Georgia" w:hAnsi="Georgia"/>
          <w:sz w:val="16"/>
          <w:szCs w:val="16"/>
        </w:rPr>
        <w:t xml:space="preserve"> </w:t>
      </w:r>
      <w:proofErr w:type="spellStart"/>
      <w:r w:rsidRPr="00DE1DE3">
        <w:rPr>
          <w:rFonts w:ascii="Georgia" w:hAnsi="Georgia"/>
          <w:sz w:val="16"/>
          <w:szCs w:val="16"/>
        </w:rPr>
        <w:t>Kochems</w:t>
      </w:r>
      <w:proofErr w:type="spellEnd"/>
      <w:r w:rsidRPr="00DE1DE3">
        <w:rPr>
          <w:rFonts w:ascii="Georgia" w:hAnsi="Georgia"/>
          <w:sz w:val="16"/>
          <w:szCs w:val="16"/>
        </w:rPr>
        <w:t xml:space="preserve">; Policy Analyst, National Security, The Heritage </w:t>
      </w:r>
      <w:proofErr w:type="spellStart"/>
      <w:r w:rsidRPr="00DE1DE3">
        <w:rPr>
          <w:rFonts w:ascii="Georgia" w:hAnsi="Georgia"/>
          <w:sz w:val="16"/>
          <w:szCs w:val="16"/>
        </w:rPr>
        <w:t>Founda</w:t>
      </w:r>
      <w:proofErr w:type="spellEnd"/>
      <w:r w:rsidRPr="00DE1DE3">
        <w:rPr>
          <w:rFonts w:ascii="Georgia" w:hAnsi="Georgia"/>
          <w:sz w:val="16"/>
          <w:szCs w:val="16"/>
        </w:rPr>
        <w:softHyphen/>
        <w:t xml:space="preserve"> </w:t>
      </w:r>
      <w:proofErr w:type="spellStart"/>
      <w:r w:rsidRPr="00DE1DE3">
        <w:rPr>
          <w:rFonts w:ascii="Georgia" w:hAnsi="Georgia"/>
          <w:sz w:val="16"/>
          <w:szCs w:val="16"/>
        </w:rPr>
        <w:t>tion</w:t>
      </w:r>
      <w:proofErr w:type="spellEnd"/>
      <w:r w:rsidRPr="00DE1DE3">
        <w:rPr>
          <w:rFonts w:ascii="Georgia" w:hAnsi="Georgia"/>
          <w:sz w:val="16"/>
          <w:szCs w:val="16"/>
        </w:rPr>
        <w:t xml:space="preserve">, “No Good Reason To Close Gitmo” </w:t>
      </w:r>
      <w:hyperlink r:id="rId72" w:history="1">
        <w:r w:rsidRPr="00DE1DE3">
          <w:rPr>
            <w:rStyle w:val="Hyperlink"/>
            <w:rFonts w:ascii="Georgia" w:hAnsi="Georgia"/>
            <w:sz w:val="16"/>
            <w:szCs w:val="16"/>
          </w:rPr>
          <w:t>http://www.heritage.org/research/reports/2005/06/no-good-reason-to-close-gitmo</w:t>
        </w:r>
      </w:hyperlink>
      <w:r w:rsidRPr="00DE1DE3">
        <w:rPr>
          <w:rFonts w:ascii="Georgia" w:hAnsi="Georgia"/>
          <w:sz w:val="16"/>
          <w:szCs w:val="16"/>
        </w:rPr>
        <w:t>)</w:t>
      </w:r>
    </w:p>
    <w:p w:rsidR="00D85AC7" w:rsidRPr="00DB4813" w:rsidRDefault="00D85AC7" w:rsidP="00D85AC7">
      <w:pPr>
        <w:rPr>
          <w:sz w:val="16"/>
          <w:szCs w:val="24"/>
        </w:rPr>
      </w:pPr>
      <w:r w:rsidRPr="00DB4813">
        <w:rPr>
          <w:rStyle w:val="StyleBoldUnderline"/>
          <w:rFonts w:ascii="Georgia" w:hAnsi="Georgia"/>
          <w:bCs w:val="0"/>
        </w:rPr>
        <w:t>The function of Guantanamo Bay will be served somewhere. Closing Guantanamo will not relieve the United States from needing a facility to house and interrogate suspected terrorists. Should Guantanamo close, the government would have to relocate these functions. If there are problems with the detainment center, those problems should be transparently addressed</w:t>
      </w:r>
      <w:r w:rsidRPr="00DB4813">
        <w:rPr>
          <w:sz w:val="16"/>
        </w:rPr>
        <w:t xml:space="preserve">. The Pentagon has taken great pains to ensure that all appropriate domestic and international agencies have adequate access to the facilities and has been responsive to credible allegations of abuse. </w:t>
      </w:r>
      <w:r w:rsidRPr="00DB4813">
        <w:rPr>
          <w:rStyle w:val="StyleBoldUnderline"/>
          <w:rFonts w:ascii="Georgia" w:hAnsi="Georgia"/>
          <w:bCs w:val="0"/>
        </w:rPr>
        <w:t>Unlike in the tyrannical or regimes of North Korea or China, for example, alleged abuses of prisoners are investigated and those found guilty are held responsible. Moreover, there are established avenues by which Congress, the International Committee of the Red Cross, Red Crescent, and the media exercise differing degrees of oversight in Guantanamo. Changing locations now would lead to a transition period during which these organizations would have less access than they do today.</w:t>
      </w:r>
    </w:p>
    <w:p w:rsidR="00D85AC7" w:rsidRPr="00DB4813" w:rsidRDefault="00D85AC7" w:rsidP="00D85AC7">
      <w:pPr>
        <w:widowControl w:val="0"/>
        <w:autoSpaceDE w:val="0"/>
        <w:autoSpaceDN w:val="0"/>
        <w:adjustRightInd w:val="0"/>
        <w:ind w:left="700" w:firstLine="17"/>
        <w:rPr>
          <w:rFonts w:ascii="Georgia" w:hAnsi="Georgia"/>
          <w:sz w:val="24"/>
          <w:szCs w:val="24"/>
        </w:rPr>
      </w:pPr>
    </w:p>
    <w:p w:rsidR="00D85AC7" w:rsidRPr="00DB4813" w:rsidRDefault="00D85AC7" w:rsidP="00D85AC7">
      <w:pPr>
        <w:pStyle w:val="Heading4"/>
      </w:pPr>
      <w:r w:rsidRPr="00DB4813">
        <w:t>B. There is no legal difference in the facilities</w:t>
      </w:r>
    </w:p>
    <w:p w:rsidR="00D85AC7" w:rsidRPr="00DB4813" w:rsidRDefault="00D85AC7" w:rsidP="00D85AC7">
      <w:pPr>
        <w:rPr>
          <w:rFonts w:ascii="Georgia" w:hAnsi="Georgia"/>
          <w:sz w:val="16"/>
          <w:szCs w:val="16"/>
        </w:rPr>
      </w:pPr>
      <w:r w:rsidRPr="00DB4813">
        <w:rPr>
          <w:rStyle w:val="StyleStyleBold12pt"/>
          <w:rFonts w:ascii="Georgia" w:hAnsi="Georgia"/>
          <w:bCs w:val="0"/>
        </w:rPr>
        <w:t>Cohen et al. 2005</w:t>
      </w:r>
      <w:r w:rsidRPr="00DB4813">
        <w:rPr>
          <w:rFonts w:ascii="Georgia" w:hAnsi="Georgia" w:cs="Georgia"/>
          <w:b/>
          <w:bCs/>
          <w:sz w:val="16"/>
          <w:szCs w:val="16"/>
        </w:rPr>
        <w:t xml:space="preserve"> </w:t>
      </w:r>
      <w:r w:rsidRPr="00DB4813">
        <w:rPr>
          <w:rFonts w:ascii="Georgia" w:hAnsi="Georgia"/>
        </w:rPr>
        <w:t xml:space="preserve"> </w:t>
      </w:r>
      <w:r w:rsidRPr="00DB4813">
        <w:rPr>
          <w:rFonts w:ascii="Georgia" w:hAnsi="Georgia"/>
          <w:sz w:val="16"/>
          <w:szCs w:val="16"/>
        </w:rPr>
        <w:t xml:space="preserve">(Jack Spencer; Director, Roe Institute, Ariel Cohen, Ph.D.; Senior Research Fellow for Russian and Eurasian Studies and International Energy Policy, The Kathryn and Shelby </w:t>
      </w:r>
      <w:proofErr w:type="spellStart"/>
      <w:r w:rsidRPr="00DB4813">
        <w:rPr>
          <w:rFonts w:ascii="Georgia" w:hAnsi="Georgia"/>
          <w:sz w:val="16"/>
          <w:szCs w:val="16"/>
        </w:rPr>
        <w:t>Cullom</w:t>
      </w:r>
      <w:proofErr w:type="spellEnd"/>
      <w:r w:rsidRPr="00DB4813">
        <w:rPr>
          <w:rFonts w:ascii="Georgia" w:hAnsi="Georgia"/>
          <w:sz w:val="16"/>
          <w:szCs w:val="16"/>
        </w:rPr>
        <w:t xml:space="preserve"> Davis Institute for International Studies, James Phillips; Senior Research Fellow for Middle Eastern Affairs, and </w:t>
      </w:r>
      <w:proofErr w:type="spellStart"/>
      <w:r w:rsidRPr="00DB4813">
        <w:rPr>
          <w:rFonts w:ascii="Georgia" w:hAnsi="Georgia"/>
          <w:sz w:val="16"/>
          <w:szCs w:val="16"/>
        </w:rPr>
        <w:t>Alane</w:t>
      </w:r>
      <w:proofErr w:type="spellEnd"/>
      <w:r w:rsidRPr="00DB4813">
        <w:rPr>
          <w:rFonts w:ascii="Georgia" w:hAnsi="Georgia"/>
          <w:sz w:val="16"/>
          <w:szCs w:val="16"/>
        </w:rPr>
        <w:t xml:space="preserve"> </w:t>
      </w:r>
      <w:proofErr w:type="spellStart"/>
      <w:r w:rsidRPr="00DB4813">
        <w:rPr>
          <w:rFonts w:ascii="Georgia" w:hAnsi="Georgia"/>
          <w:sz w:val="16"/>
          <w:szCs w:val="16"/>
        </w:rPr>
        <w:t>Kochems</w:t>
      </w:r>
      <w:proofErr w:type="spellEnd"/>
      <w:r w:rsidRPr="00DB4813">
        <w:rPr>
          <w:rFonts w:ascii="Georgia" w:hAnsi="Georgia"/>
          <w:sz w:val="16"/>
          <w:szCs w:val="16"/>
        </w:rPr>
        <w:t xml:space="preserve">; Policy Analyst, National Security, The Heritage </w:t>
      </w:r>
      <w:proofErr w:type="spellStart"/>
      <w:r w:rsidRPr="00DB4813">
        <w:rPr>
          <w:rFonts w:ascii="Georgia" w:hAnsi="Georgia"/>
          <w:sz w:val="16"/>
          <w:szCs w:val="16"/>
        </w:rPr>
        <w:t>Founda</w:t>
      </w:r>
      <w:proofErr w:type="spellEnd"/>
      <w:r w:rsidRPr="00DB4813">
        <w:rPr>
          <w:rFonts w:ascii="Georgia" w:hAnsi="Georgia"/>
          <w:sz w:val="16"/>
          <w:szCs w:val="16"/>
        </w:rPr>
        <w:softHyphen/>
        <w:t xml:space="preserve"> </w:t>
      </w:r>
      <w:proofErr w:type="spellStart"/>
      <w:r w:rsidRPr="00DB4813">
        <w:rPr>
          <w:rFonts w:ascii="Georgia" w:hAnsi="Georgia"/>
          <w:sz w:val="16"/>
          <w:szCs w:val="16"/>
        </w:rPr>
        <w:t>tion</w:t>
      </w:r>
      <w:proofErr w:type="spellEnd"/>
      <w:r w:rsidRPr="00DB4813">
        <w:rPr>
          <w:rFonts w:ascii="Georgia" w:hAnsi="Georgia"/>
          <w:sz w:val="16"/>
          <w:szCs w:val="16"/>
        </w:rPr>
        <w:t xml:space="preserve">, “No Good Reason To Close Gitmo” </w:t>
      </w:r>
      <w:hyperlink r:id="rId73" w:history="1">
        <w:r w:rsidRPr="00DB4813">
          <w:rPr>
            <w:rStyle w:val="Hyperlink"/>
            <w:rFonts w:ascii="Georgia" w:hAnsi="Georgia"/>
            <w:sz w:val="16"/>
            <w:szCs w:val="16"/>
          </w:rPr>
          <w:t>http://www.heritage.org/research/reports/2005/06/no-good-reason-to-close-gitmo</w:t>
        </w:r>
      </w:hyperlink>
      <w:r w:rsidRPr="00DB4813">
        <w:rPr>
          <w:rFonts w:ascii="Georgia" w:hAnsi="Georgia"/>
          <w:sz w:val="16"/>
          <w:szCs w:val="16"/>
        </w:rPr>
        <w:t>)</w:t>
      </w:r>
    </w:p>
    <w:p w:rsidR="00D85AC7" w:rsidRDefault="00D85AC7" w:rsidP="00D85AC7">
      <w:pPr>
        <w:rPr>
          <w:rStyle w:val="StyleBoldUnderline"/>
          <w:rFonts w:ascii="Georgia" w:hAnsi="Georgia"/>
          <w:bCs w:val="0"/>
        </w:rPr>
      </w:pPr>
      <w:r w:rsidRPr="00DB4813">
        <w:rPr>
          <w:rStyle w:val="StyleBoldUnderline"/>
          <w:rFonts w:ascii="Georgia" w:hAnsi="Georgia"/>
          <w:bCs w:val="0"/>
        </w:rPr>
        <w:t>Changing the physical location of the detainees is not legally significant. Neither the detainees nor the United States stand to gain significantly in the legal arena if the detention center at Guantanamo Bay is closed</w:t>
      </w:r>
      <w:r w:rsidRPr="00DB4813">
        <w:rPr>
          <w:rFonts w:ascii="Georgia" w:hAnsi="Georgia"/>
          <w:sz w:val="16"/>
        </w:rPr>
        <w:t>.</w:t>
      </w:r>
      <w:r w:rsidRPr="00DB4813">
        <w:rPr>
          <w:rStyle w:val="StyleBoldUnderline"/>
          <w:rFonts w:ascii="Georgia" w:hAnsi="Georgia"/>
          <w:bCs w:val="0"/>
        </w:rPr>
        <w:t xml:space="preserve"> The "illegal enemy combatants" held at the facility have access to U.S. courts</w:t>
      </w:r>
      <w:r w:rsidRPr="00DB4813">
        <w:rPr>
          <w:rFonts w:ascii="Georgia" w:hAnsi="Georgia"/>
          <w:sz w:val="16"/>
        </w:rPr>
        <w:t xml:space="preserve"> (as held by the Supreme Court in </w:t>
      </w:r>
      <w:proofErr w:type="spellStart"/>
      <w:r w:rsidRPr="00DB4813">
        <w:rPr>
          <w:rFonts w:ascii="Georgia" w:hAnsi="Georgia" w:cs="Georgia"/>
          <w:i/>
          <w:iCs/>
          <w:sz w:val="16"/>
          <w:szCs w:val="24"/>
        </w:rPr>
        <w:t>Rasul</w:t>
      </w:r>
      <w:proofErr w:type="spellEnd"/>
      <w:r w:rsidRPr="00DB4813">
        <w:rPr>
          <w:rFonts w:ascii="Georgia" w:hAnsi="Georgia" w:cs="Georgia"/>
          <w:i/>
          <w:iCs/>
          <w:sz w:val="16"/>
          <w:szCs w:val="24"/>
        </w:rPr>
        <w:t xml:space="preserve"> v. </w:t>
      </w:r>
      <w:proofErr w:type="gramStart"/>
      <w:r w:rsidRPr="00DB4813">
        <w:rPr>
          <w:rFonts w:ascii="Georgia" w:hAnsi="Georgia" w:cs="Georgia"/>
          <w:i/>
          <w:iCs/>
          <w:sz w:val="16"/>
          <w:szCs w:val="24"/>
        </w:rPr>
        <w:t>Bush[</w:t>
      </w:r>
      <w:proofErr w:type="gramEnd"/>
      <w:r w:rsidRPr="00DB4813">
        <w:rPr>
          <w:rFonts w:ascii="Georgia" w:hAnsi="Georgia" w:cs="Georgia"/>
          <w:i/>
          <w:iCs/>
          <w:sz w:val="16"/>
          <w:szCs w:val="24"/>
        </w:rPr>
        <w:t>5]</w:t>
      </w:r>
      <w:r w:rsidRPr="00DB4813">
        <w:rPr>
          <w:rFonts w:ascii="Georgia" w:hAnsi="Georgia"/>
          <w:sz w:val="16"/>
        </w:rPr>
        <w:t xml:space="preserve">). Detainees have been making much use of their access to legal counsel, as evidenced, for example, by a November 2004 District Court opinion holding that the Bush Administration had overstepped its authority in several areas.  </w:t>
      </w:r>
      <w:r w:rsidRPr="00DB4813">
        <w:rPr>
          <w:rStyle w:val="StyleBoldUnderline"/>
          <w:rFonts w:ascii="Georgia" w:hAnsi="Georgia"/>
          <w:bCs w:val="0"/>
        </w:rPr>
        <w:t xml:space="preserve">Moving the detainees within the continental United States will not give them additional rights because Guantanamo Bay is already considered sufficiently under U.S. </w:t>
      </w:r>
      <w:r w:rsidRPr="00DB4813">
        <w:rPr>
          <w:rFonts w:ascii="Georgia" w:hAnsi="Georgia"/>
          <w:sz w:val="16"/>
        </w:rPr>
        <w:t>control to provide rights to them</w:t>
      </w:r>
      <w:proofErr w:type="gramStart"/>
      <w:r w:rsidRPr="00DB4813">
        <w:rPr>
          <w:rFonts w:ascii="Georgia" w:hAnsi="Georgia"/>
          <w:sz w:val="16"/>
        </w:rPr>
        <w:t>.[</w:t>
      </w:r>
      <w:proofErr w:type="gramEnd"/>
      <w:r w:rsidRPr="00DB4813">
        <w:rPr>
          <w:rFonts w:ascii="Georgia" w:hAnsi="Georgia"/>
          <w:sz w:val="16"/>
        </w:rPr>
        <w:t xml:space="preserve">6] After the </w:t>
      </w:r>
      <w:proofErr w:type="spellStart"/>
      <w:r w:rsidRPr="00DB4813">
        <w:rPr>
          <w:rFonts w:ascii="Georgia" w:hAnsi="Georgia" w:cs="Georgia"/>
          <w:i/>
          <w:iCs/>
          <w:sz w:val="16"/>
          <w:szCs w:val="24"/>
        </w:rPr>
        <w:t>Rasul</w:t>
      </w:r>
      <w:proofErr w:type="spellEnd"/>
      <w:r w:rsidRPr="00DB4813">
        <w:rPr>
          <w:rFonts w:ascii="Georgia" w:hAnsi="Georgia"/>
          <w:sz w:val="16"/>
        </w:rPr>
        <w:t xml:space="preserve"> opinion, the detainees and the U.S. government will have the same legal advantages and disadvantages within the U.S. as they do at Guantanamo Bay. </w:t>
      </w:r>
      <w:r w:rsidRPr="00DB4813">
        <w:rPr>
          <w:rStyle w:val="StyleBoldUnderline"/>
          <w:rFonts w:ascii="Georgia" w:hAnsi="Georgia"/>
          <w:bCs w:val="0"/>
        </w:rPr>
        <w:t>There are no compelling legal reasons to move the detainees and close Guantanamo Bay.</w:t>
      </w:r>
    </w:p>
    <w:p w:rsidR="00D85AC7" w:rsidRDefault="00D85AC7" w:rsidP="00D85AC7">
      <w:pPr>
        <w:rPr>
          <w:rStyle w:val="StyleBoldUnderline"/>
          <w:rFonts w:ascii="Georgia" w:hAnsi="Georgia"/>
          <w:bCs w:val="0"/>
        </w:rPr>
      </w:pPr>
    </w:p>
    <w:p w:rsidR="00D85AC7" w:rsidRDefault="00D85AC7" w:rsidP="00D85AC7">
      <w:pPr>
        <w:pStyle w:val="Heading3"/>
      </w:pPr>
      <w:r>
        <w:lastRenderedPageBreak/>
        <w:t>Ext. Legal Status</w:t>
      </w:r>
    </w:p>
    <w:p w:rsidR="00D85AC7" w:rsidRPr="00DB4813" w:rsidRDefault="00D85AC7" w:rsidP="00D85AC7">
      <w:pPr>
        <w:pStyle w:val="Heading4"/>
      </w:pPr>
      <w:r w:rsidRPr="00DB4813">
        <w:t xml:space="preserve">Closing Guantanamo won't change the legal situation of the detainees </w:t>
      </w:r>
    </w:p>
    <w:p w:rsidR="00D85AC7" w:rsidRPr="00DB4813" w:rsidRDefault="00D85AC7" w:rsidP="00D85AC7">
      <w:pPr>
        <w:widowControl w:val="0"/>
        <w:autoSpaceDE w:val="0"/>
        <w:autoSpaceDN w:val="0"/>
        <w:adjustRightInd w:val="0"/>
        <w:rPr>
          <w:rFonts w:ascii="Georgia" w:hAnsi="Georgia"/>
          <w:sz w:val="16"/>
          <w:szCs w:val="16"/>
        </w:rPr>
      </w:pPr>
      <w:proofErr w:type="spellStart"/>
      <w:r w:rsidRPr="00DB4813">
        <w:rPr>
          <w:rStyle w:val="StyleStyleBold12pt"/>
          <w:rFonts w:ascii="Georgia" w:hAnsi="Georgia"/>
          <w:bCs w:val="0"/>
        </w:rPr>
        <w:t>Nemish</w:t>
      </w:r>
      <w:proofErr w:type="spellEnd"/>
      <w:r w:rsidRPr="00DB4813">
        <w:rPr>
          <w:rStyle w:val="StyleStyleBold12pt"/>
          <w:rFonts w:ascii="Georgia" w:hAnsi="Georgia"/>
          <w:bCs w:val="0"/>
        </w:rPr>
        <w:t xml:space="preserve"> 2009</w:t>
      </w:r>
      <w:r w:rsidRPr="00DB4813">
        <w:rPr>
          <w:rFonts w:ascii="Georgia" w:hAnsi="Georgia"/>
        </w:rPr>
        <w:t xml:space="preserve"> </w:t>
      </w:r>
      <w:r w:rsidRPr="00DB4813">
        <w:rPr>
          <w:rFonts w:ascii="Georgia" w:hAnsi="Georgia"/>
          <w:sz w:val="16"/>
          <w:szCs w:val="16"/>
        </w:rPr>
        <w:t xml:space="preserve">(Mark C., A major in the US </w:t>
      </w:r>
      <w:proofErr w:type="spellStart"/>
      <w:r w:rsidRPr="00DB4813">
        <w:rPr>
          <w:rFonts w:ascii="Georgia" w:hAnsi="Georgia"/>
          <w:sz w:val="16"/>
          <w:szCs w:val="16"/>
        </w:rPr>
        <w:t>airforce</w:t>
      </w:r>
      <w:proofErr w:type="spellEnd"/>
      <w:r w:rsidRPr="00DB4813">
        <w:rPr>
          <w:rFonts w:ascii="Georgia" w:hAnsi="Georgia"/>
          <w:sz w:val="16"/>
          <w:szCs w:val="16"/>
        </w:rPr>
        <w:t xml:space="preserve">. “To Close or Not to Close: Guantanamo Bay” April 2009. </w:t>
      </w:r>
      <w:hyperlink r:id="rId74" w:history="1">
        <w:r w:rsidRPr="00DB4813">
          <w:rPr>
            <w:rStyle w:val="Hyperlink"/>
            <w:rFonts w:ascii="Georgia" w:hAnsi="Georgia"/>
            <w:sz w:val="16"/>
            <w:szCs w:val="16"/>
          </w:rPr>
          <w:t>http://www.dtic.mil/cgi-bin/GetTRDoc?AD=ADA539847</w:t>
        </w:r>
      </w:hyperlink>
      <w:r w:rsidRPr="00DB4813">
        <w:rPr>
          <w:rFonts w:ascii="Georgia" w:hAnsi="Georgia"/>
          <w:sz w:val="16"/>
          <w:szCs w:val="16"/>
        </w:rPr>
        <w:t>)</w:t>
      </w:r>
    </w:p>
    <w:p w:rsidR="00D85AC7" w:rsidRPr="00DB4813" w:rsidRDefault="00D85AC7" w:rsidP="00D85AC7">
      <w:pPr>
        <w:widowControl w:val="0"/>
        <w:autoSpaceDE w:val="0"/>
        <w:autoSpaceDN w:val="0"/>
        <w:adjustRightInd w:val="0"/>
        <w:rPr>
          <w:rFonts w:ascii="Georgia" w:hAnsi="Georgia"/>
          <w:sz w:val="16"/>
        </w:rPr>
      </w:pPr>
      <w:r w:rsidRPr="00DB4813">
        <w:rPr>
          <w:rStyle w:val="StyleBoldUnderline"/>
          <w:rFonts w:ascii="Georgia" w:hAnsi="Georgia"/>
          <w:bCs w:val="0"/>
        </w:rPr>
        <w:t>Another concern for the anti-Guantanamo Bay protesters is the legal rights and due process afforded the detainees. These people believe that in order to give detainees a fair trial using untainted evidence, all legal processed must occur in the U.S. judicial system. In actuality, Guantanamo Bay will not gain any more legal sufficiency by moving to the U.S.</w:t>
      </w:r>
      <w:r w:rsidRPr="00DB4813">
        <w:rPr>
          <w:rFonts w:ascii="Georgia" w:hAnsi="Georgia"/>
          <w:sz w:val="16"/>
        </w:rPr>
        <w:t xml:space="preserve"> than it currently has. As reviewed earlier, there were errors executive decision making throughout the history of Guantanamo Bay with regard to detainee classification and military tribunals. Those issues indeed require correction. However,</w:t>
      </w:r>
      <w:r w:rsidRPr="00DB4813">
        <w:rPr>
          <w:rStyle w:val="StyleBoldUnderline"/>
          <w:rFonts w:ascii="Georgia" w:hAnsi="Georgia"/>
          <w:bCs w:val="0"/>
        </w:rPr>
        <w:t xml:space="preserve"> correcting the legal complications does not require the detainees to move anywhere. Once revamped, the detainees can enjoy their due process </w:t>
      </w:r>
      <w:r w:rsidRPr="00DB4813">
        <w:rPr>
          <w:rFonts w:ascii="Georgia" w:hAnsi="Georgia"/>
          <w:sz w:val="16"/>
        </w:rPr>
        <w:t>in the U.S. legal system while remaining detained at Guantanamo Bay. The government can simply transport the detainee to any trial appearances on an as-needed basis</w:t>
      </w:r>
      <w:r w:rsidRPr="00DB4813">
        <w:rPr>
          <w:rStyle w:val="StyleBoldUnderline"/>
          <w:rFonts w:ascii="Georgia" w:hAnsi="Georgia"/>
          <w:bCs w:val="0"/>
        </w:rPr>
        <w:t>. Moving the detainees will not necessarily give them more rights</w:t>
      </w:r>
    </w:p>
    <w:p w:rsidR="00D85AC7" w:rsidRDefault="00D85AC7" w:rsidP="00D85AC7"/>
    <w:p w:rsidR="00C74312" w:rsidRDefault="00277D5C" w:rsidP="00277D5C">
      <w:pPr>
        <w:pStyle w:val="Heading3"/>
      </w:pPr>
      <w:r>
        <w:lastRenderedPageBreak/>
        <w:t>Illinois</w:t>
      </w:r>
    </w:p>
    <w:p w:rsidR="00277D5C" w:rsidRDefault="00277D5C" w:rsidP="00277D5C">
      <w:pPr>
        <w:pStyle w:val="Heading4"/>
      </w:pPr>
      <w:r>
        <w:t>Obama bought prison in Illinois for transferring Gitmo inmates</w:t>
      </w:r>
    </w:p>
    <w:p w:rsidR="00277D5C" w:rsidRDefault="00277D5C" w:rsidP="00277D5C">
      <w:r w:rsidRPr="00756B16">
        <w:rPr>
          <w:rStyle w:val="StyleStyleBold12pt"/>
        </w:rPr>
        <w:t>Fox</w:t>
      </w:r>
      <w:r>
        <w:t xml:space="preserve"> </w:t>
      </w:r>
      <w:r w:rsidRPr="00756B16">
        <w:rPr>
          <w:rStyle w:val="StyleStyleBold12pt"/>
        </w:rPr>
        <w:t>News</w:t>
      </w:r>
      <w:r>
        <w:t xml:space="preserve">, </w:t>
      </w:r>
      <w:r w:rsidRPr="00756B16">
        <w:rPr>
          <w:rStyle w:val="StyleStyleBold12pt"/>
        </w:rPr>
        <w:t>2012</w:t>
      </w:r>
      <w:r>
        <w:t xml:space="preserve"> (Fox News, “Lawmakers claim administration opening door to Gitmo transfer with Illinois prison buy”, Fox News, 10/2/12, </w:t>
      </w:r>
      <w:r w:rsidRPr="00756B16">
        <w:t>http://www.foxnews.com/politics/2012/10/02/lawmakers-claim-administration-opening-door-to-gitmo-transfer-with-illinois/</w:t>
      </w:r>
      <w:r>
        <w:t>)</w:t>
      </w:r>
    </w:p>
    <w:p w:rsidR="00277D5C" w:rsidRDefault="00277D5C" w:rsidP="00277D5C">
      <w:r>
        <w:t xml:space="preserve">The </w:t>
      </w:r>
      <w:r w:rsidRPr="00756B16">
        <w:rPr>
          <w:rStyle w:val="StyleBoldUnderline"/>
        </w:rPr>
        <w:t>Obama administration plans to buy an Illinois prison that at one point was considered for housing Guantanamo prisoners -- with Republican lawmakers now claiming the purchase would open the door for ultimately carrying out the Guantanamo transfer</w:t>
      </w:r>
      <w:r>
        <w:t xml:space="preserve">. Administration officials, though, denied that they were looking for a new home for Guantanamo inmates. They insisted the decision to buy Thomson Correctional Center, an under-used state prison 150 miles west of Chicago, was a move to alleviate overcrowding and create jobs in the process. "This is about public safety and 50 percent overcrowding in high-security prisons," one Justice Department official said. Officials insisted Guantanamo detainees would not be coming to Illinois. But </w:t>
      </w:r>
      <w:r w:rsidRPr="00756B16">
        <w:rPr>
          <w:rStyle w:val="StyleBoldUnderline"/>
        </w:rPr>
        <w:t xml:space="preserve">Virginia Republican Rep. Frank Wolf, among the lawmakers who opposed the federal purchase of the prison, claimed </w:t>
      </w:r>
      <w:r>
        <w:t xml:space="preserve">Tuesday that the </w:t>
      </w:r>
      <w:r w:rsidRPr="00756B16">
        <w:rPr>
          <w:rStyle w:val="StyleBoldUnderline"/>
        </w:rPr>
        <w:t>Obama administration could still carry out its plan -- perhaps by moving prisoners from another federal prison to Thomson, and then using that prison to house Guantanamo detainees.</w:t>
      </w:r>
      <w:r>
        <w:rPr>
          <w:rStyle w:val="StyleBoldUnderline"/>
        </w:rPr>
        <w:t xml:space="preserve"> </w:t>
      </w:r>
      <w:r w:rsidRPr="00756B16">
        <w:rPr>
          <w:rStyle w:val="StyleBoldUnderline"/>
        </w:rPr>
        <w:t>"The president says his goal is to shut down Guantanamo Bay and move the prisoners here," Wolf told Fox News, accusing the administration of circumventing Congress. "This gives him a great opportunity to do it, particularly right after the election."</w:t>
      </w:r>
      <w:r>
        <w:rPr>
          <w:rStyle w:val="StyleBoldUnderline"/>
        </w:rPr>
        <w:t xml:space="preserve"> </w:t>
      </w:r>
      <w:r w:rsidRPr="00756B16">
        <w:rPr>
          <w:rStyle w:val="StyleBoldUnderline"/>
        </w:rPr>
        <w:t>Wolf chairs a key House subcommittee overseeing the sale. He was referring to Obama's pledge immediately after taking office that he would shut down the Guantanamo Bay prison camp -- a pledge that stands as one of the president's most glaring unfulfilled promises to his base</w:t>
      </w:r>
      <w:r w:rsidRPr="00756B16">
        <w:t>.</w:t>
      </w:r>
      <w:r>
        <w:t xml:space="preserve"> </w:t>
      </w:r>
      <w:r w:rsidRPr="00756B16">
        <w:rPr>
          <w:rStyle w:val="StyleBoldUnderline"/>
        </w:rPr>
        <w:t>The move to transfer prisoners stateside, though, was met with a fierce backlash among some lawmakers, who worried it would pose a security risk.</w:t>
      </w:r>
      <w:r>
        <w:rPr>
          <w:rStyle w:val="StyleBoldUnderline"/>
        </w:rPr>
        <w:t xml:space="preserve"> </w:t>
      </w:r>
      <w:r>
        <w:t xml:space="preserve">The Obama administration and Federal Bureau of Prisons is now going ahead with the $165 million purchase of the Illinois prison, strictly as a move to ease overcrowding, they say. The move was first announced by Illinois Democratic Sen. Dick Durbin and Gov. Pat Quinn. "This historic action will lead to the creation of hundreds of construction jobs and over 1,000 permanent jobs at this federal facility," Durbin said in a statement. "After facing a political standoff in the House of Representatives, I went directly to the president and asked him to take this action." Quinn called it "excellent news." </w:t>
      </w:r>
      <w:r w:rsidRPr="00756B16">
        <w:rPr>
          <w:rStyle w:val="StyleBoldUnderline"/>
        </w:rPr>
        <w:t>House Appropriations Committee Chairman Hal Rogers, R-Ky., warned his committee would oppose the purchase.</w:t>
      </w:r>
      <w:r>
        <w:rPr>
          <w:rStyle w:val="StyleBoldUnderline"/>
        </w:rPr>
        <w:t xml:space="preserve"> </w:t>
      </w:r>
      <w:r w:rsidRPr="00756B16">
        <w:rPr>
          <w:rStyle w:val="StyleBoldUnderline"/>
        </w:rPr>
        <w:t>"The Obama administration has been trying for years to open Thompson prison in order to transfer terrorists from Guantanamo Bay onto U.S. soil," Rogers said. "This back-door move by the Obama administration to open Thompson and reject the will of Congress and the American people is dangerously irresponsible and will be met with the full and unfettered opposition of the Appropriations Committee."</w:t>
      </w:r>
      <w:r>
        <w:rPr>
          <w:rStyle w:val="StyleBoldUnderline"/>
        </w:rPr>
        <w:t xml:space="preserve"> </w:t>
      </w:r>
      <w:r w:rsidRPr="00756B16">
        <w:rPr>
          <w:rStyle w:val="StyleBoldUnderline"/>
        </w:rPr>
        <w:t xml:space="preserve">Thomson was built in 2001, </w:t>
      </w:r>
      <w:r>
        <w:t>but budget troubles kept it from fully opening. The Associated Press contributed to this report.</w:t>
      </w:r>
    </w:p>
    <w:p w:rsidR="00277D5C" w:rsidRDefault="00277D5C" w:rsidP="00277D5C"/>
    <w:p w:rsidR="00277D5C" w:rsidRDefault="00277D5C" w:rsidP="00277D5C">
      <w:pPr>
        <w:pStyle w:val="Heading4"/>
      </w:pPr>
      <w:r>
        <w:t xml:space="preserve">Illinois prison would still hold inmates indefinitely </w:t>
      </w:r>
    </w:p>
    <w:p w:rsidR="00277D5C" w:rsidRPr="00756B16" w:rsidRDefault="00277D5C" w:rsidP="00277D5C">
      <w:proofErr w:type="spellStart"/>
      <w:proofErr w:type="gramStart"/>
      <w:r w:rsidRPr="00277D5C">
        <w:rPr>
          <w:rStyle w:val="StyleStyleBold12pt"/>
        </w:rPr>
        <w:t>Slevin</w:t>
      </w:r>
      <w:proofErr w:type="spellEnd"/>
      <w:r w:rsidRPr="00277D5C">
        <w:rPr>
          <w:rStyle w:val="StyleStyleBold12pt"/>
        </w:rPr>
        <w:t>, 2009</w:t>
      </w:r>
      <w:r>
        <w:t xml:space="preserve"> (</w:t>
      </w:r>
      <w:r w:rsidRPr="0015179B">
        <w:t xml:space="preserve">Peter </w:t>
      </w:r>
      <w:proofErr w:type="spellStart"/>
      <w:r w:rsidRPr="0015179B">
        <w:t>Slevin</w:t>
      </w:r>
      <w:proofErr w:type="spellEnd"/>
      <w:r>
        <w:t>,</w:t>
      </w:r>
      <w:r w:rsidRPr="0015179B">
        <w:t xml:space="preserve"> a national political correspondent for The Washington Post.</w:t>
      </w:r>
      <w:proofErr w:type="gramEnd"/>
      <w:r w:rsidRPr="0015179B">
        <w:t xml:space="preserve"> He has spent the past six years exploring politics and the themes and personalities that animate the national debate. In Chicago and on the campaign trial, he helped chronicle the rise of Barack Obama and he has written extensively about the home front of the Iraq and Afghan wars. Previously, </w:t>
      </w:r>
      <w:proofErr w:type="spellStart"/>
      <w:r w:rsidRPr="0015179B">
        <w:t>Slevin</w:t>
      </w:r>
      <w:proofErr w:type="spellEnd"/>
      <w:r w:rsidRPr="0015179B">
        <w:t xml:space="preserve"> covered foreign policy for The Post and spent seven years in Europe for The Miami Herald covering th</w:t>
      </w:r>
      <w:r>
        <w:t>e collapse of the Soviet empire, “</w:t>
      </w:r>
      <w:r w:rsidRPr="0015179B">
        <w:t>Illinois prison picked for detainees</w:t>
      </w:r>
      <w:r>
        <w:t xml:space="preserve">”, Washington Post, 12/16/09, </w:t>
      </w:r>
      <w:r w:rsidRPr="00AD6D96">
        <w:t>http://articles.washingtonpost.com/2009-12-16/news/36834397_1_thomson-correctional-center-illinois-prison-guantanamo-bay</w:t>
      </w:r>
      <w:r>
        <w:t>)</w:t>
      </w:r>
    </w:p>
    <w:p w:rsidR="00277D5C" w:rsidRDefault="00277D5C" w:rsidP="00277D5C">
      <w:r>
        <w:t xml:space="preserve">CHICAGO -- President </w:t>
      </w:r>
      <w:proofErr w:type="gramStart"/>
      <w:r w:rsidRPr="00756B16">
        <w:rPr>
          <w:rStyle w:val="StyleBoldUnderline"/>
        </w:rPr>
        <w:t>Obama,</w:t>
      </w:r>
      <w:proofErr w:type="gramEnd"/>
      <w:r w:rsidRPr="00756B16">
        <w:rPr>
          <w:rStyle w:val="StyleBoldUnderline"/>
        </w:rPr>
        <w:t xml:space="preserve"> determined to change U.S. detention policy and shut the prison at Guantanamo Bay, Cuba, pointed Tuesday to a small town in Illinois as a big part of the answer.</w:t>
      </w:r>
      <w:r>
        <w:rPr>
          <w:rStyle w:val="StyleBoldUnderline"/>
        </w:rPr>
        <w:t xml:space="preserve"> </w:t>
      </w:r>
      <w:r w:rsidRPr="00756B16">
        <w:rPr>
          <w:rStyle w:val="StyleBoldUnderline"/>
        </w:rPr>
        <w:t>A state prison in rural Thomson will be purchased and refitted to house dozens of terrorism suspects now held at Guantanamo Bay, the administration announced.</w:t>
      </w:r>
      <w:r>
        <w:t xml:space="preserve"> But Obama immediately drew criticism that revealed just how controversial the issue remains. Republicans in Illinois and in Washington called the president's move risky and reminded the administration that a congressional vote is required before detainees not facing trial can be held indefinitely on U.S. soil. GOP members of the House will "seek every remedy at our disposal to stop this dangerous plan," vowed Minority Leader John A. Boehner (R-Ohio). A vote is weeks or months away, Democrats said. Civil liberties groups, while embracing the goal of closing Guantanamo Bay, said the administration would be wrong to move prisoners to the heartland without charging them with a crime. "</w:t>
      </w:r>
      <w:r w:rsidRPr="00756B16">
        <w:rPr>
          <w:rStyle w:val="StyleBoldUnderline"/>
        </w:rPr>
        <w:t xml:space="preserve">If Thomson will be used to facilitate their </w:t>
      </w:r>
      <w:r w:rsidRPr="00756B16">
        <w:rPr>
          <w:rStyle w:val="StyleBoldUnderline"/>
        </w:rPr>
        <w:lastRenderedPageBreak/>
        <w:t>lawful prosecution, then this is truly a positive step," said Joanne Mariner, counterterrorism director at Human Rights Watch. If not, "President Obama will simply have moved Guantanamo to Illinois."</w:t>
      </w:r>
      <w:r>
        <w:t xml:space="preserve"> </w:t>
      </w:r>
      <w:r w:rsidRPr="00756B16">
        <w:rPr>
          <w:rStyle w:val="StyleBoldUnderline"/>
        </w:rPr>
        <w:t>White House officials did not say how many inmates are likely to be transferred to the Thomson Correctional Center. Some detainees will be held for trial by military commissions on the prison grounds, while others could be held without charges.</w:t>
      </w:r>
      <w:r>
        <w:rPr>
          <w:rStyle w:val="StyleBoldUnderline"/>
        </w:rPr>
        <w:t xml:space="preserve"> </w:t>
      </w:r>
      <w:r>
        <w:t xml:space="preserve">"We are trying to get to zero here with the detainees," one administration official said, referring to the prison in Cuba. "If we have to detain any without trial, we will only do so as a last resort." The official said individual cases will be subject to oversight by Congress and the federal courts. The Thomson decision alone will not get Obama to his goal of shutting Guantanamo Bay, which became a symbol of what critics </w:t>
      </w:r>
      <w:proofErr w:type="gramStart"/>
      <w:r>
        <w:t>said</w:t>
      </w:r>
      <w:proofErr w:type="gramEnd"/>
      <w:r>
        <w:t xml:space="preserve"> was the Bush administration's willingness to flout international conventions. But the plan is another piece of a puzzle that includes the prospective departure of 116 detainees recommended for release by an interagency team led by Justice Department prosecutors. The administration also announced last month that several suspects will be tried in New York federal court and others by the military.</w:t>
      </w:r>
    </w:p>
    <w:p w:rsidR="00277D5C" w:rsidRDefault="00277D5C" w:rsidP="00277D5C"/>
    <w:p w:rsidR="00277D5C" w:rsidRDefault="00277D5C" w:rsidP="00277D5C"/>
    <w:p w:rsidR="00277D5C" w:rsidRDefault="00277D5C" w:rsidP="00277D5C">
      <w:pPr>
        <w:pStyle w:val="Heading4"/>
      </w:pPr>
      <w:r>
        <w:t xml:space="preserve">Even if Gitmo closes, new Gitmo would open in Illinois </w:t>
      </w:r>
    </w:p>
    <w:p w:rsidR="00277D5C" w:rsidRDefault="00277D5C" w:rsidP="00277D5C">
      <w:r w:rsidRPr="000A318C">
        <w:rPr>
          <w:rStyle w:val="StyleStyleBold12pt"/>
        </w:rPr>
        <w:t>Greenwald</w:t>
      </w:r>
      <w:r>
        <w:t xml:space="preserve">, </w:t>
      </w:r>
      <w:r w:rsidRPr="000A318C">
        <w:rPr>
          <w:rStyle w:val="StyleStyleBold12pt"/>
        </w:rPr>
        <w:t>2012</w:t>
      </w:r>
      <w:r>
        <w:t xml:space="preserve"> (</w:t>
      </w:r>
      <w:r w:rsidRPr="000A318C">
        <w:t>Glenn Greenwald</w:t>
      </w:r>
      <w:r>
        <w:t>, a former Constitutional and civil rights litigator and is the author of three New York Times Bestselling books: two on the Bush administration's executive power and foreign policy abuses, and his latest book, With Liberty and Justice for Some, an indictment of America's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Manning, “</w:t>
      </w:r>
      <w:r w:rsidRPr="000A318C">
        <w:t>The Obama GITMO myth</w:t>
      </w:r>
      <w:r>
        <w:t xml:space="preserve">”, Salon, 7/23/12, </w:t>
      </w:r>
      <w:r w:rsidRPr="000A318C">
        <w:t>http://www.salon.com/2012/07/23/the_obama_gitmo_myth/</w:t>
      </w:r>
      <w:r>
        <w:t>)</w:t>
      </w:r>
    </w:p>
    <w:p w:rsidR="00277D5C" w:rsidRDefault="00277D5C" w:rsidP="00277D5C">
      <w:pPr>
        <w:rPr>
          <w:rStyle w:val="StyleBoldUnderline"/>
        </w:rPr>
      </w:pPr>
      <w:r>
        <w:t xml:space="preserve">The New York Times Editorial Page today denounced these new rules as “spiteful,” cited it as “the Obama administration’s latest overuse of executive authority,” and said “the administration looks as if it is imperiously punishing detainees for their temerity in bringing legal challenges to their detention and losing.” Detainee lawyers are refusing to submit to these new rules and are asking a federal court to rule that they violate the detainees’ right to legal counsel. But </w:t>
      </w:r>
      <w:r w:rsidRPr="00266DD1">
        <w:rPr>
          <w:rStyle w:val="StyleBoldUnderline"/>
        </w:rPr>
        <w:t>every time the issue of ongoing injustices at Guantanamo is raised, one hears the same apologia from the President’s defenders: the President wanted and tried to end all of this, but Congress — including even liberals such as Russ Feingold and Bernie Sanders — overwhelming voted to deny him the funds to close Guantanamo</w:t>
      </w:r>
      <w:r>
        <w:t xml:space="preserve">. While those claims, standing alone, are true, </w:t>
      </w:r>
      <w:r w:rsidRPr="00266DD1">
        <w:rPr>
          <w:rStyle w:val="StyleBoldUnderline"/>
        </w:rPr>
        <w:t>they omit crucial facts and thus paint a wildly misleading picture about what Obama actually did and did not seek to do.</w:t>
      </w:r>
      <w:r>
        <w:t xml:space="preserve"> </w:t>
      </w:r>
      <w:r w:rsidRPr="00266DD1">
        <w:rPr>
          <w:rStyle w:val="StyleBoldUnderline"/>
        </w:rPr>
        <w:t>What made Guantanamo controversial was not its physical location:</w:t>
      </w:r>
      <w:r>
        <w:t xml:space="preserve"> that it was located in the Caribbean Sea rather than on American soil (that’s especially true since the Supreme Court ruled in 2004 that U.S. courts have jurisdiction over the camp). What made Guantanamo such a travesty — and what still makes it such — is that </w:t>
      </w:r>
      <w:r w:rsidRPr="00266DD1">
        <w:rPr>
          <w:rStyle w:val="StyleBoldUnderline"/>
        </w:rPr>
        <w:t>it is a system of indefinite detention whereby human beings are put in cages for years and years without ever being charged with a crime. President Obama’s so-called “plan to close Guantanamo” — even if it had been approved in full by Congress — did not seek to end that core injustice. It sought to do the opposite: Obama’s plan would have continued the system of indefinite detention, but simply re-located it from Guantanamo Bay onto American soil.</w:t>
      </w:r>
      <w:r>
        <w:rPr>
          <w:rStyle w:val="StyleBoldUnderline"/>
        </w:rPr>
        <w:t xml:space="preserve"> </w:t>
      </w:r>
      <w:r>
        <w:t xml:space="preserve">Long before, and fully independent of, anything Congress did, President </w:t>
      </w:r>
      <w:r w:rsidRPr="00266DD1">
        <w:rPr>
          <w:rStyle w:val="StyleBoldUnderline"/>
        </w:rPr>
        <w:t xml:space="preserve">Obama made clear that he was going to preserve the indefinite detention system at Guantanamo even once he closed the camp. President Obama fully embraced indefinite detention — </w:t>
      </w:r>
      <w:r w:rsidRPr="00266DD1">
        <w:rPr>
          <w:rStyle w:val="Emphasis"/>
        </w:rPr>
        <w:t>the defining injustice of Guantanamo — as his own policy</w:t>
      </w:r>
      <w:r>
        <w:t xml:space="preserve">. In February, 2009, the Obama DOJ told an appellate court it was embracing the Bush DOJ’s theory that </w:t>
      </w:r>
      <w:proofErr w:type="spellStart"/>
      <w:r>
        <w:t>Bagram</w:t>
      </w:r>
      <w:proofErr w:type="spellEnd"/>
      <w:r>
        <w:t xml:space="preserve"> detainees have no legal rights whatsoever, an announcement that shocked the judges on the panel hearing the case. In May, 2009, President Obama delivered a speech at the National Archives — in front of the U.S. Constitution — and, as his plan for closing Guantanamo, proposed a system of preventative “prolonged detention” without trial inside the U.S.; The New York Times – in an article headlined “President’s Detention Plan Tests American Legal Tradition” – said Obama’s plan “would be a departure from the way this country sees itself, as a place where people in the grip of the government either face criminal charges or walk free.” In January, 2010, the </w:t>
      </w:r>
      <w:r w:rsidRPr="00266DD1">
        <w:rPr>
          <w:rStyle w:val="StyleBoldUnderline"/>
        </w:rPr>
        <w:t>Obama administration announced it would continue to imprison several dozen Guantanamo detainees without any charges or trials of any kind, including even a military commission, on the ground that they were “too difficult to prosecute but too dangerous to release.” That was all Obama’s doing, completely independent of anything Congress did.</w:t>
      </w:r>
      <w:r>
        <w:rPr>
          <w:rStyle w:val="StyleBoldUnderline"/>
        </w:rPr>
        <w:t xml:space="preserve"> </w:t>
      </w:r>
      <w:r>
        <w:t xml:space="preserve">When </w:t>
      </w:r>
      <w:r w:rsidRPr="00266DD1">
        <w:rPr>
          <w:rStyle w:val="StyleBoldUnderline"/>
        </w:rPr>
        <w:t xml:space="preserve">the President finally unveiled his plan for “closing Guantanamo,” it became clear that it wasn’t a plan to “close” the camp as much as it was a </w:t>
      </w:r>
      <w:r w:rsidRPr="00266DD1">
        <w:rPr>
          <w:rStyle w:val="Emphasis"/>
        </w:rPr>
        <w:t>plan simply to re-locate it</w:t>
      </w:r>
      <w:r w:rsidRPr="00266DD1">
        <w:rPr>
          <w:rStyle w:val="StyleBoldUnderline"/>
        </w:rPr>
        <w:t xml:space="preserve"> — import it — onto American soil, at </w:t>
      </w:r>
      <w:r w:rsidRPr="00266DD1">
        <w:rPr>
          <w:rStyle w:val="Emphasis"/>
        </w:rPr>
        <w:t xml:space="preserve">a </w:t>
      </w:r>
      <w:r w:rsidRPr="00266DD1">
        <w:rPr>
          <w:rStyle w:val="Emphasis"/>
        </w:rPr>
        <w:lastRenderedPageBreak/>
        <w:t>newly purchased federal prison in Thompson, Illinois</w:t>
      </w:r>
      <w:r>
        <w:t xml:space="preserve">. William Lynn, Obama’s Deputy Defense Secretary, sent a letter to inquiring Senators that expressly stated that the </w:t>
      </w:r>
      <w:r w:rsidRPr="00266DD1">
        <w:rPr>
          <w:rStyle w:val="StyleBoldUnderline"/>
        </w:rPr>
        <w:t xml:space="preserve">Obama administration intended to continue indefinitely to imprison some of the detainees with no charges of any kind. The plan was classic Obama: a pretty, feel-good, empty symbolic gesture </w:t>
      </w:r>
      <w:r>
        <w:t xml:space="preserve">(get rid of the symbolic face of Bush War on Terror excesses) </w:t>
      </w:r>
      <w:r w:rsidRPr="00266DD1">
        <w:rPr>
          <w:rStyle w:val="StyleBoldUnderline"/>
        </w:rPr>
        <w:t>while preserving the core abuses</w:t>
      </w:r>
      <w:r>
        <w:t xml:space="preserve"> (the powers of indefinite </w:t>
      </w:r>
      <w:proofErr w:type="gramStart"/>
      <w:r>
        <w:t>detention )</w:t>
      </w:r>
      <w:proofErr w:type="gramEnd"/>
      <w:r>
        <w:t xml:space="preserve">, </w:t>
      </w:r>
      <w:r w:rsidRPr="00266DD1">
        <w:rPr>
          <w:rStyle w:val="StyleBoldUnderline"/>
        </w:rPr>
        <w:t>even strengthening and expanding those abuses by bringing them into the U.S.</w:t>
      </w:r>
      <w:r>
        <w:rPr>
          <w:rStyle w:val="StyleBoldUnderline"/>
        </w:rPr>
        <w:t xml:space="preserve"> </w:t>
      </w:r>
      <w:r>
        <w:t xml:space="preserve">Recall that the ACLU immediately condemned what it called the President’s plan to create “GITMO North.” About the President’s so-called “plan to close Guantanamo,” Executive Director Anthony Romero said: The creation of a “Gitmo North” in Illinois is hardly a meaningful step forward. </w:t>
      </w:r>
      <w:r w:rsidRPr="00266DD1">
        <w:rPr>
          <w:rStyle w:val="StyleBoldUnderline"/>
        </w:rPr>
        <w:t>Shutting down Guantánamo will be nothing more than a symbolic gesture if we continue its lawless policies onshore</w:t>
      </w:r>
      <w:r>
        <w:t xml:space="preserve">. Alarmingly, all indications are that the </w:t>
      </w:r>
      <w:r w:rsidRPr="00266DD1">
        <w:rPr>
          <w:rStyle w:val="StyleBoldUnderline"/>
        </w:rPr>
        <w:t>administration plans to continue its predecessor’s policy of indefinite detention without charge or trial for some detainees, with only a change of location</w:t>
      </w:r>
      <w:r>
        <w:t xml:space="preserve">. Such a policy is completely at odds with our democratic commitment to due process and human rights whether it’s occurring in Cuba or in Illinois. In fact, while the Obama administration inherited the Guantánamo debacle, this current move is its own affirmative adoption of those policies. It is unimaginable that the Obama administration is using the same justification as the Bush administration used to undercut centuries of legal jurisprudence and the principle of innocent until proven guilty and the right to confront one’s </w:t>
      </w:r>
      <w:proofErr w:type="gramStart"/>
      <w:r>
        <w:t>accusers.</w:t>
      </w:r>
      <w:proofErr w:type="gramEnd"/>
      <w:r>
        <w:t xml:space="preserve"> . . . .The Obama administration’s announcement today contradicts everything the president has said about the need for America to return to leading with its values. In fact, </w:t>
      </w:r>
      <w:r w:rsidRPr="00266DD1">
        <w:rPr>
          <w:rStyle w:val="StyleBoldUnderline"/>
        </w:rPr>
        <w:t>Obama’s “close GITMO” plan</w:t>
      </w:r>
      <w:r>
        <w:t xml:space="preserve"> — if it had been adopted by Congress — </w:t>
      </w:r>
      <w:r w:rsidRPr="00266DD1">
        <w:rPr>
          <w:rStyle w:val="StyleBoldUnderline"/>
        </w:rPr>
        <w:t xml:space="preserve">would have done something worse than merely continue the camp’s defining injustice of indefinite detention. It would likely have </w:t>
      </w:r>
      <w:r w:rsidRPr="00266DD1">
        <w:rPr>
          <w:rStyle w:val="Emphasis"/>
        </w:rPr>
        <w:t>expanded those powers</w:t>
      </w:r>
      <w:r w:rsidRPr="00266DD1">
        <w:rPr>
          <w:rStyle w:val="StyleBoldUnderline"/>
        </w:rPr>
        <w:t xml:space="preserve"> by importing them into the U.S. </w:t>
      </w:r>
      <w:r>
        <w:t xml:space="preserve">The day after President Obama’s speech proposing a system of “prolonged detention” on U.S. soil, the ACLU’s Ben </w:t>
      </w:r>
      <w:proofErr w:type="spellStart"/>
      <w:r>
        <w:t>Wizner</w:t>
      </w:r>
      <w:proofErr w:type="spellEnd"/>
      <w:r>
        <w:t xml:space="preserve"> told me in an interview: It may to serve to enshrine into law the very departures from the law that the Bush administration led us on, and that we all criticized so much. And I’ll elaborate on that. But that’s really my initial reaction to it; that what President Obama was talking about yesterday is making permanent some of the worst features of the Guantanamo regime. He may be shutting down the prison on that camp, but what’s worse is he may be importing some of those legal principles into our own legal system, where they’ll do great harm for a long time. So even if Congress had fully supported and funded </w:t>
      </w:r>
      <w:r w:rsidRPr="00266DD1">
        <w:rPr>
          <w:rStyle w:val="StyleBoldUnderline"/>
        </w:rPr>
        <w:t xml:space="preserve">Obama’s plan to “close Guantanamo,” the core injustices that made the camp such a travesty would remain. In fact, they’d not only remain, but would be in full force within the U.S. That’s what makes the prime excuse offered for Obama — he tried to end all of this but couldn’t – so </w:t>
      </w:r>
      <w:proofErr w:type="gramStart"/>
      <w:r w:rsidRPr="00266DD1">
        <w:rPr>
          <w:rStyle w:val="StyleBoldUnderline"/>
        </w:rPr>
        <w:t>misleading</w:t>
      </w:r>
      <w:proofErr w:type="gramEnd"/>
      <w:r w:rsidRPr="00266DD1">
        <w:rPr>
          <w:rStyle w:val="StyleBoldUnderline"/>
        </w:rPr>
        <w:t>. He only wanted to change the locale of these injustices, but sought fully to preserve them.</w:t>
      </w:r>
    </w:p>
    <w:p w:rsidR="00277D5C" w:rsidRPr="00277D5C" w:rsidRDefault="00277D5C" w:rsidP="00277D5C"/>
    <w:p w:rsidR="00D85AC7" w:rsidRPr="00D85AC7" w:rsidRDefault="00D85AC7" w:rsidP="00D85AC7"/>
    <w:p w:rsidR="00D85AC7" w:rsidRPr="00E7728E" w:rsidRDefault="00D85AC7" w:rsidP="00E7728E"/>
    <w:p w:rsidR="005C5BA9" w:rsidRDefault="005C5BA9" w:rsidP="005C5BA9">
      <w:pPr>
        <w:pStyle w:val="Heading2"/>
      </w:pPr>
      <w:r>
        <w:lastRenderedPageBreak/>
        <w:t>Torture Advantage</w:t>
      </w:r>
    </w:p>
    <w:p w:rsidR="005C5BA9" w:rsidRDefault="005C5BA9" w:rsidP="005C5BA9">
      <w:pPr>
        <w:pStyle w:val="Heading3"/>
      </w:pPr>
      <w:r>
        <w:lastRenderedPageBreak/>
        <w:t>Torture Low/Decreasing</w:t>
      </w:r>
    </w:p>
    <w:p w:rsidR="005C5BA9" w:rsidRDefault="005C5BA9" w:rsidP="005C5BA9">
      <w:pPr>
        <w:pStyle w:val="Heading4"/>
      </w:pPr>
      <w:r>
        <w:t xml:space="preserve">Status quo solves – conditions are now humanitarian </w:t>
      </w:r>
    </w:p>
    <w:p w:rsidR="005C5BA9" w:rsidRPr="008B46B2" w:rsidRDefault="005C5BA9" w:rsidP="005C5BA9">
      <w:proofErr w:type="gramStart"/>
      <w:r w:rsidRPr="008B46B2">
        <w:rPr>
          <w:rStyle w:val="StyleStyleBold12pt"/>
        </w:rPr>
        <w:t>Pearlstein, 12</w:t>
      </w:r>
      <w:r>
        <w:t xml:space="preserve"> (Deb, assistant professor of international and constitutional law at Cardozo Law School in New York.</w:t>
      </w:r>
      <w:proofErr w:type="gramEnd"/>
      <w:r>
        <w:t xml:space="preserve"> She was part of the first group of human rights monitors granted access in 2004 to observe military commission proceedings at Guantánamo Bay, “The Situation Is Better Than It Was,” JANUARY 9, 2012, 6:33 PM, NYT Room For Debate, Online, </w:t>
      </w:r>
      <w:hyperlink r:id="rId75" w:history="1">
        <w:r w:rsidRPr="0010356E">
          <w:rPr>
            <w:rStyle w:val="Hyperlink"/>
          </w:rPr>
          <w:t>http://www.nytimes.com/roomfordebate/2012/01/09/guantanamo-10-years-later/guantanamo-better-than-it-was</w:t>
        </w:r>
      </w:hyperlink>
      <w:r>
        <w:t>, accessed 7/23/13) PE</w:t>
      </w:r>
    </w:p>
    <w:p w:rsidR="005C5BA9" w:rsidRDefault="005C5BA9" w:rsidP="005C5BA9">
      <w:r w:rsidRPr="006200A5">
        <w:rPr>
          <w:rStyle w:val="StyleBoldUnderline"/>
        </w:rPr>
        <w:t>For all that remains deplorable about</w:t>
      </w:r>
      <w:r>
        <w:t xml:space="preserve"> the continuing operation of the </w:t>
      </w:r>
      <w:r w:rsidRPr="006200A5">
        <w:rPr>
          <w:rStyle w:val="StyleBoldUnderline"/>
        </w:rPr>
        <w:t>Guantánamo</w:t>
      </w:r>
      <w:r>
        <w:t xml:space="preserve"> prison, </w:t>
      </w:r>
      <w:r w:rsidRPr="006200A5">
        <w:rPr>
          <w:rStyle w:val="StyleBoldUnderline"/>
        </w:rPr>
        <w:t>it is wrong to suggest</w:t>
      </w:r>
      <w:r>
        <w:t xml:space="preserve">, as some have, </w:t>
      </w:r>
      <w:r w:rsidRPr="006200A5">
        <w:rPr>
          <w:rStyle w:val="StyleBoldUnderline"/>
        </w:rPr>
        <w:t>that the situation now is no different than</w:t>
      </w:r>
      <w:r>
        <w:t xml:space="preserve"> it was </w:t>
      </w:r>
      <w:r w:rsidRPr="006200A5">
        <w:rPr>
          <w:rStyle w:val="StyleBoldUnderline"/>
        </w:rPr>
        <w:t>a decade ago.</w:t>
      </w:r>
      <w:r>
        <w:rPr>
          <w:rStyle w:val="StyleBoldUnderline"/>
          <w:sz w:val="12"/>
        </w:rPr>
        <w:t xml:space="preserve"> </w:t>
      </w:r>
      <w:r>
        <w:t>But the reasons many of our most distinguished military leaders have called for the facility’s closure remain valid.</w:t>
      </w:r>
      <w:r>
        <w:rPr>
          <w:sz w:val="12"/>
        </w:rPr>
        <w:t xml:space="preserve"> </w:t>
      </w:r>
      <w:r w:rsidRPr="008B46B2">
        <w:rPr>
          <w:rStyle w:val="StyleBoldUnderline"/>
        </w:rPr>
        <w:t>In 2002</w:t>
      </w:r>
      <w:r>
        <w:t xml:space="preserve">, detention </w:t>
      </w:r>
      <w:r w:rsidRPr="008B46B2">
        <w:rPr>
          <w:rStyle w:val="StyleBoldUnderline"/>
        </w:rPr>
        <w:t>conditions</w:t>
      </w:r>
      <w:r>
        <w:t xml:space="preserve"> at the base </w:t>
      </w:r>
      <w:r w:rsidRPr="008B46B2">
        <w:rPr>
          <w:rStyle w:val="StyleBoldUnderline"/>
        </w:rPr>
        <w:t>were</w:t>
      </w:r>
      <w:r>
        <w:t xml:space="preserve"> often abusive, and for some, </w:t>
      </w:r>
      <w:r w:rsidRPr="008B46B2">
        <w:rPr>
          <w:rStyle w:val="StyleBoldUnderline"/>
        </w:rPr>
        <w:t>torturous. Today, prisoners are</w:t>
      </w:r>
      <w:r>
        <w:t xml:space="preserve"> generally </w:t>
      </w:r>
      <w:r w:rsidRPr="008B46B2">
        <w:rPr>
          <w:rStyle w:val="StyleBoldUnderline"/>
        </w:rPr>
        <w:t>housed in conditions that meet international standards</w:t>
      </w:r>
      <w:r>
        <w:t xml:space="preserve">, and the prison operates under an executive order that appears to have succeeded in prohibiting torture and cruelty. </w:t>
      </w:r>
      <w:r w:rsidRPr="008B46B2">
        <w:rPr>
          <w:rStyle w:val="StyleBoldUnderline"/>
        </w:rPr>
        <w:t xml:space="preserve">In 2002, the </w:t>
      </w:r>
      <w:r>
        <w:t xml:space="preserve">U.S. </w:t>
      </w:r>
      <w:r w:rsidRPr="008B46B2">
        <w:rPr>
          <w:rStyle w:val="StyleBoldUnderline"/>
        </w:rPr>
        <w:t>president asserted exclusive control</w:t>
      </w:r>
      <w:r>
        <w:t xml:space="preserve"> over the prison, </w:t>
      </w:r>
      <w:r w:rsidRPr="008B46B2">
        <w:rPr>
          <w:rStyle w:val="StyleBoldUnderline"/>
        </w:rPr>
        <w:t>denying</w:t>
      </w:r>
      <w:r>
        <w:t xml:space="preserve"> the applicability of fundamental laws that would afford its residents even the most </w:t>
      </w:r>
      <w:r w:rsidRPr="008B46B2">
        <w:rPr>
          <w:rStyle w:val="StyleBoldUnderline"/>
        </w:rPr>
        <w:t>basic humanitarian and procedural protections</w:t>
      </w:r>
      <w:r>
        <w:t xml:space="preserve">, and rejecting the notion that the courts had any power to constrain executive discretion. </w:t>
      </w:r>
      <w:r w:rsidRPr="008B46B2">
        <w:rPr>
          <w:rStyle w:val="StyleBoldUnderline"/>
        </w:rPr>
        <w:t>Today, all three branches of government are engaged in applying the laws that recognize legal rights in the detainees. Guantánamo once housed close to 800 prisoners</w:t>
      </w:r>
      <w:r>
        <w:t xml:space="preserve">, and most outside observers were barred from the base. </w:t>
      </w:r>
      <w:r w:rsidRPr="008B46B2">
        <w:rPr>
          <w:rStyle w:val="StyleBoldUnderline"/>
        </w:rPr>
        <w:t>Today, it holds 171, and independent lawyers</w:t>
      </w:r>
      <w:r>
        <w:t xml:space="preserve">, among others, </w:t>
      </w:r>
      <w:r w:rsidRPr="008B46B2">
        <w:rPr>
          <w:rStyle w:val="StyleBoldUnderline"/>
        </w:rPr>
        <w:t xml:space="preserve">have met with most detainees </w:t>
      </w:r>
      <w:r>
        <w:t>many times.</w:t>
      </w:r>
    </w:p>
    <w:p w:rsidR="005C5BA9" w:rsidRPr="000B72AA" w:rsidRDefault="005C5BA9" w:rsidP="005C5BA9"/>
    <w:p w:rsidR="005C5BA9" w:rsidRDefault="005C5BA9" w:rsidP="005C5BA9">
      <w:pPr>
        <w:pStyle w:val="Heading4"/>
      </w:pPr>
      <w:r>
        <w:t>Obama’s Executive Order restricts CIA’s torture</w:t>
      </w:r>
    </w:p>
    <w:p w:rsidR="005C5BA9" w:rsidRPr="00946E30" w:rsidRDefault="005C5BA9" w:rsidP="005C5BA9">
      <w:proofErr w:type="spellStart"/>
      <w:r w:rsidRPr="00946E30">
        <w:rPr>
          <w:rStyle w:val="StyleStyleBold12pt"/>
        </w:rPr>
        <w:t>Isikoff</w:t>
      </w:r>
      <w:proofErr w:type="spellEnd"/>
      <w:r w:rsidRPr="00946E30">
        <w:rPr>
          <w:rStyle w:val="StyleStyleBold12pt"/>
        </w:rPr>
        <w:t xml:space="preserve"> 9</w:t>
      </w:r>
      <w:r>
        <w:t xml:space="preserve"> </w:t>
      </w:r>
      <w:r w:rsidRPr="00946E30">
        <w:t xml:space="preserve">Michael, a national investigative correspondent for NBC News. Between 1994 and 2010, he was a correspondent in Newsweek's Washington bureau where he covered U.S. politics as well as national security and law enforcement issues, including the Oklahoma City bombing. He is the author of Hubris: The </w:t>
      </w:r>
      <w:proofErr w:type="gramStart"/>
      <w:r w:rsidRPr="00946E30">
        <w:t>Inside</w:t>
      </w:r>
      <w:proofErr w:type="gramEnd"/>
      <w:r w:rsidRPr="00946E30">
        <w:t xml:space="preserve"> Story of Spin, Scandal and the Selling of the Iraq War (co-written with David Corn) and Uncovering Clinton: A Reporter's Story, “The End of Torture”, Newsweek, The Daily Beast, 1/21/2009, </w:t>
      </w:r>
      <w:hyperlink r:id="rId76" w:history="1">
        <w:r w:rsidRPr="00946E30">
          <w:rPr>
            <w:rStyle w:val="Hyperlink"/>
          </w:rPr>
          <w:t>http://www.thedailybeast.com/newsweek/2009/01/21/the-end-of-torture.html</w:t>
        </w:r>
      </w:hyperlink>
    </w:p>
    <w:p w:rsidR="005C5BA9" w:rsidRPr="00946E30" w:rsidRDefault="005C5BA9" w:rsidP="005C5BA9"/>
    <w:p w:rsidR="005C5BA9" w:rsidRDefault="005C5BA9" w:rsidP="005C5BA9">
      <w:pPr>
        <w:tabs>
          <w:tab w:val="left" w:pos="12585"/>
          <w:tab w:val="left" w:pos="13005"/>
        </w:tabs>
        <w:rPr>
          <w:rStyle w:val="StyleBoldUnderline"/>
        </w:rPr>
      </w:pPr>
      <w:r>
        <w:t xml:space="preserve">In the first sign of friction within his new administration, President </w:t>
      </w:r>
      <w:r w:rsidRPr="00CC3FD0">
        <w:rPr>
          <w:rStyle w:val="StyleBoldUnderline"/>
          <w:highlight w:val="yellow"/>
        </w:rPr>
        <w:t>Obama</w:t>
      </w:r>
      <w:r w:rsidRPr="00CC3FD0">
        <w:rPr>
          <w:rStyle w:val="StyleBoldUnderline"/>
        </w:rPr>
        <w:t xml:space="preserve"> overruled the pleas of senior U.S. intelligence officials and </w:t>
      </w:r>
      <w:r w:rsidRPr="00CC3FD0">
        <w:rPr>
          <w:rStyle w:val="StyleBoldUnderline"/>
          <w:highlight w:val="yellow"/>
        </w:rPr>
        <w:t>signed a new executive order that bars the CIA from using harsh interrogation methods beyond those permitted by the U.S. military.</w:t>
      </w:r>
    </w:p>
    <w:p w:rsidR="005C5BA9" w:rsidRDefault="005C5BA9" w:rsidP="005C5BA9"/>
    <w:p w:rsidR="00E7728E" w:rsidRDefault="00E7728E" w:rsidP="005C5BA9"/>
    <w:p w:rsidR="00E7728E" w:rsidRDefault="00E7728E" w:rsidP="00E7728E">
      <w:pPr>
        <w:pStyle w:val="Heading4"/>
      </w:pPr>
      <w:r>
        <w:t>Harsh treatment used on approximately 30% of detainees-Torture Tactics mythical, Media blowing things out of proportion</w:t>
      </w:r>
    </w:p>
    <w:p w:rsidR="00E7728E" w:rsidRDefault="00E7728E" w:rsidP="00E7728E">
      <w:r w:rsidRPr="004B0575">
        <w:rPr>
          <w:rStyle w:val="StyleStyleBold12pt"/>
        </w:rPr>
        <w:t>Rodriguez 12</w:t>
      </w:r>
      <w:r>
        <w:t xml:space="preserve"> (Jose A., Jose A. Rodriguez, </w:t>
      </w:r>
      <w:proofErr w:type="spellStart"/>
      <w:r>
        <w:t>Jr</w:t>
      </w:r>
      <w:proofErr w:type="spellEnd"/>
      <w:r>
        <w:t xml:space="preserve">, of Puerto Rican descent, was the Director of the National Clandestine Service (D/NCS) of the United States Central Intelligence Agency (CIA). He was the last CIA Deputy Director for Operations (DDO) before that position was expanded to D/NCS in December </w:t>
      </w:r>
      <w:proofErr w:type="gramStart"/>
      <w:r>
        <w:t>2004.,</w:t>
      </w:r>
      <w:proofErr w:type="gramEnd"/>
      <w:r>
        <w:t xml:space="preserve"> “Harsh terror interrogations were necessary, legal and effective,” Cable News Network. Turner Broadcasting System, Inc., May 10, 2012,</w:t>
      </w:r>
      <w:r w:rsidRPr="00267B35">
        <w:t xml:space="preserve"> </w:t>
      </w:r>
      <w:hyperlink r:id="rId77" w:history="1">
        <w:r>
          <w:rPr>
            <w:rStyle w:val="Hyperlink"/>
          </w:rPr>
          <w:t>http://www.cnn.com/2012/05/10/opinion/rodriguez-interrogations-legal</w:t>
        </w:r>
      </w:hyperlink>
      <w:r>
        <w:t>). SS</w:t>
      </w:r>
    </w:p>
    <w:p w:rsidR="00E7728E" w:rsidRPr="004B0575" w:rsidRDefault="00E7728E" w:rsidP="00E7728E"/>
    <w:p w:rsidR="00E7728E" w:rsidRDefault="00E7728E" w:rsidP="00E7728E">
      <w:pPr>
        <w:rPr>
          <w:rStyle w:val="StyleBoldUnderline"/>
        </w:rPr>
      </w:pPr>
      <w:r w:rsidRPr="004B0575">
        <w:t xml:space="preserve">As I detail in my new book: "Hard Measures, How Aggressive CIA Actions After 9/11 Saved American Lives," there are </w:t>
      </w:r>
      <w:r w:rsidRPr="004B0575">
        <w:rPr>
          <w:rStyle w:val="StyleBoldUnderline"/>
        </w:rPr>
        <w:t>many myths surrounding the detention of a relatively small number of top terrorists at CIA-run "black sites" from 2002 until they were sent to Guantanamo Bay in 2006.</w:t>
      </w:r>
      <w:r w:rsidRPr="004B0575">
        <w:t xml:space="preserve"> The </w:t>
      </w:r>
      <w:r w:rsidRPr="004B0575">
        <w:rPr>
          <w:rStyle w:val="StyleBoldUnderline"/>
        </w:rPr>
        <w:t>biggest myth is that the detainees were "tortured."</w:t>
      </w:r>
      <w:r w:rsidRPr="004B0575">
        <w:t xml:space="preserve"> Some of the stories coming out of Gitmo this past weekend simply state that as a fact. There is no "allegedly" attached to the allegation in these stories. About </w:t>
      </w:r>
      <w:r w:rsidRPr="004B0575">
        <w:rPr>
          <w:rStyle w:val="StyleBoldUnderline"/>
        </w:rPr>
        <w:t>30 out of the 100 or so detainees that the CIA held were subjected to some harsh treatment.</w:t>
      </w:r>
      <w:r>
        <w:rPr>
          <w:rStyle w:val="StyleBoldUnderline"/>
        </w:rPr>
        <w:t xml:space="preserve"> </w:t>
      </w:r>
      <w:r w:rsidRPr="004B0575">
        <w:t xml:space="preserve">But the </w:t>
      </w:r>
      <w:r w:rsidRPr="004B0575">
        <w:rPr>
          <w:rStyle w:val="StyleBoldUnderline"/>
        </w:rPr>
        <w:t>Office of Legal Counsel in the Department of Justice assured us in writing that the treatment was specifically not torture.</w:t>
      </w:r>
      <w:r w:rsidRPr="004B0575">
        <w:t xml:space="preserve"> Arraignment for 9/11 suspects chaotic Many of the </w:t>
      </w:r>
      <w:r w:rsidRPr="004B0575">
        <w:rPr>
          <w:rStyle w:val="StyleBoldUnderline"/>
        </w:rPr>
        <w:t>techniques were essentially bluffs -- designed to get the attention of a detainee and perhaps scare him -- but to cause no physical harm.</w:t>
      </w:r>
      <w:r>
        <w:rPr>
          <w:rStyle w:val="StyleBoldUnderline"/>
        </w:rPr>
        <w:t xml:space="preserve"> </w:t>
      </w:r>
      <w:r w:rsidRPr="004B0575">
        <w:rPr>
          <w:rStyle w:val="StyleBoldUnderline"/>
        </w:rPr>
        <w:t xml:space="preserve">Some of the stories this weekend talked of "years" of </w:t>
      </w:r>
      <w:r w:rsidRPr="004B0575">
        <w:rPr>
          <w:rStyle w:val="StyleBoldUnderline"/>
        </w:rPr>
        <w:lastRenderedPageBreak/>
        <w:t>abusive treatment these detainees endured. In fact, the enhanced interrogation techniques (EITs) that CIA used were applied at most for only 30 days. On average, it was much less.</w:t>
      </w:r>
      <w:r>
        <w:rPr>
          <w:rStyle w:val="StyleBoldUnderline"/>
        </w:rPr>
        <w:t xml:space="preserve"> </w:t>
      </w:r>
      <w:r w:rsidRPr="004B0575">
        <w:t xml:space="preserve">Abu </w:t>
      </w:r>
      <w:proofErr w:type="spellStart"/>
      <w:r w:rsidRPr="004B0575">
        <w:t>Zubaydah</w:t>
      </w:r>
      <w:proofErr w:type="spellEnd"/>
      <w:r w:rsidRPr="004B0575">
        <w:t xml:space="preserve">, the first detainee subjected to EITs, received them for less than three weeks. Mohammed's period of harsh -- but legal and necessary -- treatment was even less. </w:t>
      </w:r>
      <w:r w:rsidRPr="004B0575">
        <w:rPr>
          <w:rStyle w:val="StyleBoldUnderline"/>
        </w:rPr>
        <w:t>The public impression, aided and abetted by the media, is that the practice of waterboarding was rampant.</w:t>
      </w:r>
      <w:r>
        <w:rPr>
          <w:rStyle w:val="StyleBoldUnderline"/>
        </w:rPr>
        <w:t xml:space="preserve"> </w:t>
      </w:r>
      <w:r w:rsidRPr="004B0575">
        <w:t xml:space="preserve">In fact, </w:t>
      </w:r>
      <w:r w:rsidRPr="004B0575">
        <w:rPr>
          <w:rStyle w:val="StyleBoldUnderline"/>
        </w:rPr>
        <w:t>only three detainee</w:t>
      </w:r>
      <w:r w:rsidRPr="004B0575">
        <w:t xml:space="preserve">s: Mohammed, </w:t>
      </w:r>
      <w:proofErr w:type="spellStart"/>
      <w:r w:rsidRPr="004B0575">
        <w:t>Zubaydah</w:t>
      </w:r>
      <w:proofErr w:type="spellEnd"/>
      <w:r w:rsidRPr="004B0575">
        <w:t xml:space="preserve"> and one other were ever </w:t>
      </w:r>
      <w:proofErr w:type="spellStart"/>
      <w:r w:rsidRPr="004B0575">
        <w:t>waterboarded</w:t>
      </w:r>
      <w:proofErr w:type="spellEnd"/>
      <w:r w:rsidRPr="004B0575">
        <w:t xml:space="preserve">, the last one more than nine years ago. Many of the stories this weekend repeated the assertion that Mohammed was </w:t>
      </w:r>
      <w:proofErr w:type="spellStart"/>
      <w:r w:rsidRPr="004B0575">
        <w:t>waterboarded</w:t>
      </w:r>
      <w:proofErr w:type="spellEnd"/>
      <w:r w:rsidRPr="004B0575">
        <w:t xml:space="preserve"> 183 times. But 183 is a count of the number of pours of water from a plastic water bottle. Mohammed told the International Committee of the Red Cross in 2007 that he had been </w:t>
      </w:r>
      <w:proofErr w:type="spellStart"/>
      <w:r w:rsidRPr="004B0575">
        <w:t>waterboarded</w:t>
      </w:r>
      <w:proofErr w:type="spellEnd"/>
      <w:r w:rsidRPr="004B0575">
        <w:t xml:space="preserve"> five times. If his story has now changed, it is only to match the media narrative. Some will say it doesn't matter how many times Mohammed was </w:t>
      </w:r>
      <w:proofErr w:type="spellStart"/>
      <w:r w:rsidRPr="004B0575">
        <w:t>waterboarded</w:t>
      </w:r>
      <w:proofErr w:type="spellEnd"/>
      <w:r w:rsidRPr="004B0575">
        <w:t xml:space="preserve"> -- the practice is brutal and must never be used. What goes unacknowledged is that in addition to the three terrorists, the United States has </w:t>
      </w:r>
      <w:proofErr w:type="spellStart"/>
      <w:r w:rsidRPr="004B0575">
        <w:t>waterboarded</w:t>
      </w:r>
      <w:proofErr w:type="spellEnd"/>
      <w:r w:rsidRPr="004B0575">
        <w:t xml:space="preserve"> tens of thousands of U.S. military personnel. If the practice is torture for the al Qaeda operative who masterminded the killing of three thousand Americans, why weren't there court-martials in the cases of those thousands of servicemen similarly treated as part of their training? There is no doubt that the detainees will try to use the legal proceedings as a soapbox to spout their contempt for America -- a contempt already indelibly displayed by such acts as ordering passenger jets to fly into iconic buildings or, in the case of Mohammed, personally beheading Wall Street Journal reporter Daniel Pearl. In my book, I detail the critical information we obtained from al Qaeda terrorists after they became compliant following a short period of enhanced interrogation. I have no doubt that that interrogation was legal, necessary and saved lives. </w:t>
      </w:r>
      <w:r w:rsidRPr="004B0575">
        <w:rPr>
          <w:rStyle w:val="StyleBoldUnderline"/>
        </w:rPr>
        <w:t>It is good that these terrorists are now facing justice,</w:t>
      </w:r>
      <w:r w:rsidRPr="004B0575">
        <w:t xml:space="preserve"> but in the reporting of the case</w:t>
      </w:r>
      <w:r w:rsidRPr="004B0575">
        <w:rPr>
          <w:rStyle w:val="StyleBoldUnderline"/>
        </w:rPr>
        <w:t>, it would be helpful if the media didn't help them with their propaganda mission by unquestioningly repeating false information about their detention.</w:t>
      </w:r>
    </w:p>
    <w:p w:rsidR="00E7728E" w:rsidRDefault="00E7728E" w:rsidP="005C5BA9"/>
    <w:p w:rsidR="00E7728E" w:rsidRDefault="00E7728E" w:rsidP="005C5BA9"/>
    <w:p w:rsidR="005C5BA9" w:rsidRDefault="005C5BA9" w:rsidP="005C5BA9">
      <w:pPr>
        <w:pStyle w:val="Heading3"/>
      </w:pPr>
      <w:r>
        <w:lastRenderedPageBreak/>
        <w:t>Closing Worse</w:t>
      </w:r>
    </w:p>
    <w:p w:rsidR="005C5BA9" w:rsidRPr="00A4463A" w:rsidRDefault="005C5BA9" w:rsidP="005C5BA9">
      <w:pPr>
        <w:pStyle w:val="Heading4"/>
      </w:pPr>
      <w:r w:rsidRPr="00A4463A">
        <w:t>Guantanamo’s closing would lead to far worst conditions</w:t>
      </w:r>
    </w:p>
    <w:p w:rsidR="005C5BA9" w:rsidRDefault="005C5BA9" w:rsidP="005C5BA9">
      <w:r w:rsidRPr="00A4463A">
        <w:rPr>
          <w:rStyle w:val="StyleStyleBold12pt"/>
        </w:rPr>
        <w:t>Posner 13</w:t>
      </w:r>
      <w:r>
        <w:rPr>
          <w:rFonts w:asciiTheme="minorHAnsi" w:hAnsiTheme="minorHAnsi"/>
          <w:bCs/>
          <w:szCs w:val="26"/>
        </w:rPr>
        <w:t xml:space="preserve"> (</w:t>
      </w:r>
      <w:r>
        <w:t>Eric, a professor at the University of Chicago Law School, is the co-author of "Terror in the Balance: Security, Liberty and the Courts.</w:t>
      </w:r>
      <w:proofErr w:type="gramStart"/>
      <w:r>
        <w:t>",</w:t>
      </w:r>
      <w:proofErr w:type="gramEnd"/>
      <w:r>
        <w:t xml:space="preserve"> The U.S needs Guantanamo, The New York Times, http://www.nytimes.com/roomfordebate/2012/01/09/guantanamo-10-years-later/the-us-needs-guantanamo)</w:t>
      </w:r>
    </w:p>
    <w:p w:rsidR="005C5BA9" w:rsidRPr="00A4463A" w:rsidRDefault="005C5BA9" w:rsidP="005C5BA9"/>
    <w:p w:rsidR="005C5BA9" w:rsidRDefault="005C5BA9" w:rsidP="005C5BA9">
      <w:pPr>
        <w:rPr>
          <w:rStyle w:val="StyleStyleBold12pt"/>
          <w:rFonts w:asciiTheme="minorHAnsi" w:hAnsiTheme="minorHAnsi"/>
          <w:b w:val="0"/>
          <w:sz w:val="22"/>
        </w:rPr>
      </w:pPr>
      <w:r w:rsidRPr="00B86F4A">
        <w:rPr>
          <w:rStyle w:val="StyleBoldUnderline"/>
        </w:rPr>
        <w:t>If Guantánamo were closed, the U.S</w:t>
      </w:r>
      <w:r w:rsidRPr="00D20D0A">
        <w:rPr>
          <w:rStyle w:val="StyleStyleBold12pt"/>
          <w:rFonts w:asciiTheme="minorHAnsi" w:hAnsiTheme="minorHAnsi"/>
          <w:b w:val="0"/>
          <w:sz w:val="22"/>
        </w:rPr>
        <w:t xml:space="preserve">. military </w:t>
      </w:r>
      <w:r w:rsidRPr="00B86F4A">
        <w:rPr>
          <w:rStyle w:val="StyleBoldUnderline"/>
        </w:rPr>
        <w:t>would need to hold those prisoners someplace else. As long as the U.S. uses military force in foreign countries and on the high seas, Guantánamo is necessary.</w:t>
      </w:r>
      <w:r w:rsidRPr="00D20D0A">
        <w:rPr>
          <w:rStyle w:val="StyleStyleBold12pt"/>
          <w:rFonts w:asciiTheme="minorHAnsi" w:hAnsiTheme="minorHAnsi"/>
          <w:b w:val="0"/>
          <w:sz w:val="22"/>
        </w:rPr>
        <w:t xml:space="preserve"> To be sure, </w:t>
      </w:r>
      <w:r w:rsidRPr="00B86F4A">
        <w:rPr>
          <w:rStyle w:val="StyleBoldUnderline"/>
        </w:rPr>
        <w:t xml:space="preserve">there are other options. Detainees could be placed in prison camps on foreign territory controlled by the U.S. military, where they lack access to U.S. courts and security is less certain. More than a thousand detainees are currently held at </w:t>
      </w:r>
      <w:proofErr w:type="spellStart"/>
      <w:r w:rsidRPr="00B86F4A">
        <w:rPr>
          <w:rStyle w:val="StyleBoldUnderline"/>
        </w:rPr>
        <w:t>Bagram</w:t>
      </w:r>
      <w:proofErr w:type="spellEnd"/>
      <w:r w:rsidRPr="00B86F4A">
        <w:rPr>
          <w:rStyle w:val="StyleBoldUnderline"/>
        </w:rPr>
        <w:t>, in Afghanistan. Detainees could be turned over to foreign governments, where they are likely to be tortured. The Clinton administration took this approach. Or suspected terrorists could be killed with drone strikes rather than captured</w:t>
      </w:r>
      <w:r w:rsidRPr="00D20D0A">
        <w:rPr>
          <w:rStyle w:val="StyleStyleBold12pt"/>
          <w:rFonts w:asciiTheme="minorHAnsi" w:hAnsiTheme="minorHAnsi"/>
          <w:b w:val="0"/>
          <w:sz w:val="22"/>
        </w:rPr>
        <w:t xml:space="preserve"> — which seems to be the de facto tactic of the Obama administration. For those who care about human rights, these options are hardly preferable to Guantánamo Bay.</w:t>
      </w:r>
    </w:p>
    <w:p w:rsidR="005C5BA9" w:rsidRDefault="005C5BA9" w:rsidP="005C5BA9">
      <w:pPr>
        <w:rPr>
          <w:rStyle w:val="StyleStyleBold12pt"/>
          <w:rFonts w:asciiTheme="minorHAnsi" w:hAnsiTheme="minorHAnsi"/>
          <w:b w:val="0"/>
          <w:sz w:val="22"/>
        </w:rPr>
      </w:pPr>
    </w:p>
    <w:p w:rsidR="005C5BA9" w:rsidRDefault="005C5BA9" w:rsidP="005C5BA9">
      <w:pPr>
        <w:pStyle w:val="Heading4"/>
      </w:pPr>
      <w:r w:rsidRPr="0055013C">
        <w:t xml:space="preserve">Can’t solve – </w:t>
      </w:r>
      <w:r>
        <w:t>detainees</w:t>
      </w:r>
      <w:r w:rsidRPr="0055013C">
        <w:t xml:space="preserve"> just get </w:t>
      </w:r>
      <w:r>
        <w:t>transferred</w:t>
      </w:r>
      <w:r w:rsidRPr="0055013C">
        <w:t xml:space="preserve"> somewhere </w:t>
      </w:r>
      <w:r>
        <w:t>even worse</w:t>
      </w:r>
    </w:p>
    <w:p w:rsidR="005C5BA9" w:rsidRDefault="005C5BA9" w:rsidP="005C5BA9">
      <w:r w:rsidRPr="0047331A">
        <w:rPr>
          <w:rStyle w:val="StyleStyleBold12pt"/>
        </w:rPr>
        <w:t>Posner, 13</w:t>
      </w:r>
      <w:r>
        <w:t xml:space="preserve"> (Eric, professor at the University of Chicago Law School, is the co-author of "Terror in the Balance: Security, Liberty and the Courts.", “The U.S. Needs Guantánamo,” JUNE 7, 2013, 12:03 PM, NYT Room </w:t>
      </w:r>
      <w:proofErr w:type="gramStart"/>
      <w:r>
        <w:t>For</w:t>
      </w:r>
      <w:proofErr w:type="gramEnd"/>
      <w:r>
        <w:t xml:space="preserve"> Debate, </w:t>
      </w:r>
      <w:hyperlink r:id="rId78" w:history="1">
        <w:r w:rsidRPr="0010356E">
          <w:rPr>
            <w:rStyle w:val="Hyperlink"/>
          </w:rPr>
          <w:t>http://www.nytimes.com/roomfordebate/2012/01/09/guantanamo-10-years-later/the-us-needs-guantanamo</w:t>
        </w:r>
      </w:hyperlink>
      <w:r>
        <w:t>, accessed 7/23/13) PE</w:t>
      </w:r>
    </w:p>
    <w:p w:rsidR="005C5BA9" w:rsidRPr="00FB3A2E" w:rsidRDefault="005C5BA9" w:rsidP="005C5BA9">
      <w:pPr>
        <w:rPr>
          <w:bCs/>
          <w:sz w:val="24"/>
          <w:u w:val="single"/>
        </w:rPr>
      </w:pPr>
      <w:r>
        <w:t xml:space="preserve">There is nothing wrong with Guantánamo. </w:t>
      </w:r>
      <w:r w:rsidRPr="0055013C">
        <w:rPr>
          <w:rStyle w:val="StyleBoldUnderline"/>
        </w:rPr>
        <w:t>The U</w:t>
      </w:r>
      <w:r>
        <w:t xml:space="preserve">nited </w:t>
      </w:r>
      <w:r w:rsidRPr="0055013C">
        <w:rPr>
          <w:rStyle w:val="StyleBoldUnderline"/>
        </w:rPr>
        <w:t>S</w:t>
      </w:r>
      <w:r>
        <w:t xml:space="preserve">tates </w:t>
      </w:r>
      <w:r w:rsidRPr="0055013C">
        <w:rPr>
          <w:rStyle w:val="StyleBoldUnderline"/>
        </w:rPr>
        <w:t>is</w:t>
      </w:r>
      <w:r>
        <w:t xml:space="preserve"> almost </w:t>
      </w:r>
      <w:r w:rsidRPr="0055013C">
        <w:rPr>
          <w:rStyle w:val="StyleBoldUnderline"/>
        </w:rPr>
        <w:t>continuously at war with</w:t>
      </w:r>
      <w:r>
        <w:t xml:space="preserve"> other </w:t>
      </w:r>
      <w:r w:rsidRPr="0055013C">
        <w:rPr>
          <w:rStyle w:val="StyleBoldUnderline"/>
        </w:rPr>
        <w:t>countries and groups like Al Qaeda, and it needs some place to house prisoners</w:t>
      </w:r>
      <w:r>
        <w:t xml:space="preserve"> picked up on the battlefield. </w:t>
      </w:r>
      <w:r w:rsidRPr="0055013C">
        <w:rPr>
          <w:rStyle w:val="StyleBoldUnderline"/>
        </w:rPr>
        <w:t>If Guantánamo were closed, the U.S. military would need to hold those prisoners someplace else.</w:t>
      </w:r>
      <w:r w:rsidRPr="006322FB">
        <w:rPr>
          <w:rStyle w:val="StyleBoldUnderline"/>
          <w:sz w:val="12"/>
        </w:rPr>
        <w:t>¶</w:t>
      </w:r>
      <w:r w:rsidRPr="006322FB">
        <w:rPr>
          <w:sz w:val="12"/>
        </w:rPr>
        <w:t xml:space="preserve"> </w:t>
      </w:r>
      <w:r>
        <w:t>As long as the U.S. uses military force in foreign countries and on the high seas, Guantánamo is necessary.</w:t>
      </w:r>
      <w:r w:rsidRPr="006322FB">
        <w:rPr>
          <w:sz w:val="12"/>
        </w:rPr>
        <w:t xml:space="preserve">¶ </w:t>
      </w:r>
      <w:r>
        <w:t xml:space="preserve">To be sure, </w:t>
      </w:r>
      <w:r w:rsidRPr="00FB3A2E">
        <w:rPr>
          <w:rStyle w:val="StyleBoldUnderline"/>
        </w:rPr>
        <w:t>there are other options. Detainees could be placed in prison camps on foreign territory</w:t>
      </w:r>
      <w:r>
        <w:t xml:space="preserve"> controlled by the U.S. military, </w:t>
      </w:r>
      <w:r w:rsidRPr="00FB3A2E">
        <w:rPr>
          <w:rStyle w:val="StyleBoldUnderline"/>
        </w:rPr>
        <w:t>where they lack access to U.S. courts</w:t>
      </w:r>
      <w:r>
        <w:t xml:space="preserve"> and security is less certain. More than a thousand detainees are currently held at </w:t>
      </w:r>
      <w:proofErr w:type="spellStart"/>
      <w:r>
        <w:t>Bagram</w:t>
      </w:r>
      <w:proofErr w:type="spellEnd"/>
      <w:r>
        <w:t xml:space="preserve">, in Afghanistan. </w:t>
      </w:r>
      <w:r w:rsidRPr="00FB3A2E">
        <w:rPr>
          <w:rStyle w:val="StyleBoldUnderline"/>
        </w:rPr>
        <w:t>Detainees could be turned over to foreign governments, where they are likely to be tortured.</w:t>
      </w:r>
      <w:r>
        <w:t xml:space="preserve"> The Clinton administration took this approach. Or </w:t>
      </w:r>
      <w:r w:rsidRPr="00FB3A2E">
        <w:rPr>
          <w:rStyle w:val="StyleBoldUnderline"/>
        </w:rPr>
        <w:t>suspected terrorists could be killed with drone strikes</w:t>
      </w:r>
      <w:r>
        <w:t xml:space="preserve"> rather than captured — which seems to be the de facto tactic of the Obama administration. For those who care about human rights, </w:t>
      </w:r>
      <w:r w:rsidRPr="00FB3A2E">
        <w:rPr>
          <w:rStyle w:val="StyleBoldUnderline"/>
        </w:rPr>
        <w:t>these options are hardly preferable to Guantánamo Bay.</w:t>
      </w:r>
    </w:p>
    <w:p w:rsidR="005C5BA9" w:rsidRPr="00D20D0A" w:rsidRDefault="005C5BA9" w:rsidP="005C5BA9">
      <w:pPr>
        <w:rPr>
          <w:rStyle w:val="StyleStyleBold12pt"/>
          <w:rFonts w:asciiTheme="minorHAnsi" w:hAnsiTheme="minorHAnsi"/>
          <w:b w:val="0"/>
          <w:sz w:val="22"/>
        </w:rPr>
      </w:pPr>
    </w:p>
    <w:p w:rsidR="005C5BA9" w:rsidRPr="00A17337" w:rsidRDefault="005C5BA9" w:rsidP="005C5BA9"/>
    <w:p w:rsidR="005C5BA9" w:rsidRPr="00131508" w:rsidRDefault="005C5BA9" w:rsidP="005C5BA9"/>
    <w:p w:rsidR="005C5BA9" w:rsidRDefault="005C5BA9" w:rsidP="005C5BA9">
      <w:pPr>
        <w:pStyle w:val="Heading3"/>
      </w:pPr>
      <w:r>
        <w:lastRenderedPageBreak/>
        <w:t>Doesn’t Solve</w:t>
      </w:r>
    </w:p>
    <w:p w:rsidR="005C5BA9" w:rsidRPr="00131508" w:rsidRDefault="005C5BA9" w:rsidP="005C5BA9"/>
    <w:p w:rsidR="005C5BA9" w:rsidRDefault="005C5BA9" w:rsidP="005C5BA9">
      <w:pPr>
        <w:pStyle w:val="Heading4"/>
      </w:pPr>
      <w:r>
        <w:t xml:space="preserve">Closing GITMO won’t solve legal status or torture – </w:t>
      </w:r>
      <w:proofErr w:type="spellStart"/>
      <w:proofErr w:type="gramStart"/>
      <w:r>
        <w:t>its</w:t>
      </w:r>
      <w:proofErr w:type="spellEnd"/>
      <w:proofErr w:type="gramEnd"/>
      <w:r>
        <w:t xml:space="preserve"> inevitable.</w:t>
      </w:r>
    </w:p>
    <w:p w:rsidR="005C5BA9" w:rsidRDefault="005C5BA9" w:rsidP="005C5BA9">
      <w:pPr>
        <w:rPr>
          <w:rStyle w:val="StyleStyleBold12pt"/>
          <w:b w:val="0"/>
          <w:sz w:val="22"/>
        </w:rPr>
      </w:pPr>
      <w:r>
        <w:rPr>
          <w:rStyle w:val="StyleStyleBold12pt"/>
        </w:rPr>
        <w:t>Berenson 05(</w:t>
      </w:r>
      <w:r w:rsidRPr="00822A3C">
        <w:rPr>
          <w:rStyle w:val="StyleStyleBold12pt"/>
          <w:b w:val="0"/>
          <w:sz w:val="22"/>
        </w:rPr>
        <w:t>Bradford</w:t>
      </w:r>
      <w:r>
        <w:rPr>
          <w:rStyle w:val="StyleStyleBold12pt"/>
          <w:b w:val="0"/>
          <w:sz w:val="22"/>
        </w:rPr>
        <w:t>,</w:t>
      </w:r>
      <w:r w:rsidRPr="00822A3C">
        <w:rPr>
          <w:rStyle w:val="StyleStyleBold12pt"/>
          <w:b w:val="0"/>
          <w:sz w:val="22"/>
        </w:rPr>
        <w:t xml:space="preserve"> lawyer who served in the White House counsel's office</w:t>
      </w:r>
      <w:r>
        <w:rPr>
          <w:rStyle w:val="StyleStyleBold12pt"/>
          <w:b w:val="0"/>
          <w:sz w:val="22"/>
        </w:rPr>
        <w:t>, “Why Guantanamo Bay Should Stay Open”, NPR, 6/10/2005, http://www.npr.org/templates/story/story.php?storyId=4697513</w:t>
      </w:r>
    </w:p>
    <w:p w:rsidR="005C5BA9" w:rsidRDefault="005C5BA9" w:rsidP="005C5BA9"/>
    <w:p w:rsidR="005C5BA9" w:rsidRPr="003E4680" w:rsidRDefault="005C5BA9" w:rsidP="005C5BA9">
      <w:pPr>
        <w:rPr>
          <w:sz w:val="16"/>
        </w:rPr>
      </w:pPr>
      <w:r w:rsidRPr="003E4680">
        <w:rPr>
          <w:sz w:val="16"/>
        </w:rPr>
        <w:t xml:space="preserve">INSKEEP: We've heard plenty of arguments for closing the Guantanamo detention center. What is the argument for keeping it open? Mr. BERENSON: Guantanamo has become a symbol for a set of practices in the war on terror that people object to. But it's really not Guantanamo that people have a problem with. It's the practices involving detainees at Guantanamo that are the fodder for the critics. So </w:t>
      </w:r>
      <w:r w:rsidRPr="003E4680">
        <w:rPr>
          <w:rStyle w:val="StyleBoldUnderline"/>
        </w:rPr>
        <w:t>closing Guantanamo really will have only symbolic value. The things that we are doing at Guantanamo Bay will still have to take place somewhere</w:t>
      </w:r>
      <w:r w:rsidRPr="003E4680">
        <w:rPr>
          <w:sz w:val="16"/>
        </w:rPr>
        <w:t xml:space="preserve"> and Guantanamo is in many ways the ideal location to have prison camps of this kind. It is completely secure, so there are no risks to American civilian populations, no risks of escape, yet it is close to the United States so that policy-makers, lawyers, journalists, can have ready access, but it is not within the United States. In that sense, Guantanamo's somewhat unique. INSKEEP: Forgive me, are you saying that the practices that have been widely criticized in the way that US has treated detainees are going to continue no matter what? Mr. BERENSON: No, I don't mean that the abuses or the violations of US policy that have occurred from time to time are going to take place elsewhere or anyway. But those things are not really what are stimulating the criticism. </w:t>
      </w:r>
      <w:r w:rsidRPr="003E4680">
        <w:rPr>
          <w:rStyle w:val="StyleBoldUnderline"/>
        </w:rPr>
        <w:t>The critics of Guantanamo Bay and the critics of the administration's detainee policy don't like the fact that we are holding people as enemy combatants in a war on terror and that we are keeping them outside of the criminal justice system. That won't change.</w:t>
      </w:r>
    </w:p>
    <w:p w:rsidR="005C5BA9" w:rsidRDefault="005C5BA9" w:rsidP="005C5BA9"/>
    <w:p w:rsidR="005C5BA9" w:rsidRDefault="005C5BA9" w:rsidP="005C5BA9"/>
    <w:p w:rsidR="005C5BA9" w:rsidRDefault="005C5BA9" w:rsidP="005C5BA9"/>
    <w:p w:rsidR="005C5BA9" w:rsidRDefault="005C5BA9" w:rsidP="005C5BA9"/>
    <w:p w:rsidR="005C5BA9" w:rsidRDefault="005C5BA9" w:rsidP="005C5BA9"/>
    <w:p w:rsidR="00250335" w:rsidRDefault="00250335" w:rsidP="00250335">
      <w:pPr>
        <w:pStyle w:val="Heading2"/>
      </w:pPr>
      <w:r>
        <w:lastRenderedPageBreak/>
        <w:t>War on Terror Adv</w:t>
      </w:r>
      <w:r w:rsidR="000B72AA">
        <w:t>antage</w:t>
      </w:r>
    </w:p>
    <w:p w:rsidR="000B72AA" w:rsidRPr="000B72AA" w:rsidRDefault="000B72AA" w:rsidP="000B72AA">
      <w:pPr>
        <w:pStyle w:val="Heading3"/>
      </w:pPr>
      <w:r>
        <w:lastRenderedPageBreak/>
        <w:t>Can’t Solve Symbol</w:t>
      </w:r>
    </w:p>
    <w:p w:rsidR="00250335" w:rsidRDefault="00250335" w:rsidP="00250335">
      <w:pPr>
        <w:pStyle w:val="Heading4"/>
      </w:pPr>
      <w:r>
        <w:t>Guantanamo’s replacement will inevitably serve as symbolic oppression and place Americans at risk</w:t>
      </w:r>
    </w:p>
    <w:p w:rsidR="00250335" w:rsidRPr="00A4463A" w:rsidRDefault="00250335" w:rsidP="00250335">
      <w:r w:rsidRPr="00250335">
        <w:rPr>
          <w:rStyle w:val="StyleStyleBold12pt"/>
        </w:rPr>
        <w:t>Gonzales 13</w:t>
      </w:r>
      <w:r>
        <w:t xml:space="preserve"> (</w:t>
      </w:r>
      <w:r w:rsidRPr="00A4463A">
        <w:t>United States attorney general under and counsel to President George W. Bush, QUICKTAKE: Former Bush Official Says No Viable Alternative to Guantanamo, Middle East Voices, 05/21/2013, http://middleeastvoices.voanews.com/2013/05/quicktake-former-bush-official-says-no-viable-alternative-to-guantanamo-68085/</w:t>
      </w:r>
      <w:r>
        <w:t>)</w:t>
      </w:r>
    </w:p>
    <w:p w:rsidR="00250335" w:rsidRDefault="00250335" w:rsidP="00250335">
      <w:pPr>
        <w:rPr>
          <w:rStyle w:val="StyleStyleBold12pt"/>
        </w:rPr>
      </w:pPr>
    </w:p>
    <w:p w:rsidR="00250335" w:rsidRDefault="00250335" w:rsidP="00250335">
      <w:pPr>
        <w:rPr>
          <w:rStyle w:val="StyleBoldUnderline"/>
        </w:rPr>
      </w:pPr>
      <w:r>
        <w:t xml:space="preserve">Gonzales:  Well, I think some people have said, ‘Gosh, what about the security of the guards, the security of the other prisoners?’  I think that we have the capability to provide for the safety of these individuals and to provide for the safety of the surrounding communities.  But the truth of the matter is that </w:t>
      </w:r>
      <w:r w:rsidRPr="00A8300D">
        <w:rPr>
          <w:rStyle w:val="StyleBoldUnderline"/>
        </w:rPr>
        <w:t xml:space="preserve">if you move them to one facility like </w:t>
      </w:r>
      <w:proofErr w:type="spellStart"/>
      <w:r w:rsidRPr="00A8300D">
        <w:rPr>
          <w:rStyle w:val="StyleBoldUnderline"/>
        </w:rPr>
        <w:t>supermax</w:t>
      </w:r>
      <w:proofErr w:type="spellEnd"/>
      <w:r w:rsidRPr="00A8300D">
        <w:rPr>
          <w:rStyle w:val="StyleBoldUnderline"/>
        </w:rPr>
        <w:t xml:space="preserve">, the </w:t>
      </w:r>
      <w:proofErr w:type="spellStart"/>
      <w:r w:rsidRPr="00A8300D">
        <w:rPr>
          <w:rStyle w:val="StyleBoldUnderline"/>
        </w:rPr>
        <w:t>supermax</w:t>
      </w:r>
      <w:proofErr w:type="spellEnd"/>
      <w:r w:rsidRPr="00A8300D">
        <w:rPr>
          <w:rStyle w:val="StyleBoldUnderline"/>
        </w:rPr>
        <w:t xml:space="preserve"> will become the next symbol of American oppression.</w:t>
      </w:r>
      <w:r>
        <w:rPr>
          <w:rStyle w:val="StyleBoldUnderline"/>
        </w:rPr>
        <w:t xml:space="preserve"> </w:t>
      </w:r>
      <w:r w:rsidRPr="00A8300D">
        <w:rPr>
          <w:rStyle w:val="StyleBoldUnderline"/>
        </w:rPr>
        <w:t>Because I think the enemy has shown that it will use anything that we do as a recruiting tool, as a way to criticize the United States.</w:t>
      </w:r>
      <w:r>
        <w:rPr>
          <w:rStyle w:val="StyleBoldUnderline"/>
        </w:rPr>
        <w:t xml:space="preserve"> </w:t>
      </w:r>
      <w:r w:rsidRPr="00A8300D">
        <w:rPr>
          <w:rStyle w:val="StyleBoldUnderline"/>
        </w:rPr>
        <w:t>The other concern is</w:t>
      </w:r>
      <w:r>
        <w:t xml:space="preserve"> of course </w:t>
      </w:r>
      <w:r w:rsidRPr="00A8300D">
        <w:rPr>
          <w:rStyle w:val="StyleBoldUnderline"/>
        </w:rPr>
        <w:t>that once you bring them into the United States, they very well may have additional constitutional plans against this country, and I talked to you earlier about the very real possibility that these terrorists will put the United States on trial in connection with any kind of subsequent criminal proceedings.</w:t>
      </w:r>
    </w:p>
    <w:p w:rsidR="003E00B4" w:rsidRDefault="003E00B4" w:rsidP="00250335">
      <w:pPr>
        <w:rPr>
          <w:rStyle w:val="StyleBoldUnderline"/>
        </w:rPr>
      </w:pPr>
    </w:p>
    <w:p w:rsidR="003E00B4" w:rsidRPr="00AC66D4" w:rsidRDefault="003E00B4" w:rsidP="003E00B4">
      <w:pPr>
        <w:pStyle w:val="Heading4"/>
      </w:pPr>
      <w:r>
        <w:t xml:space="preserve">Their solvency is impossible – Self-reflection on base methodology is vital prerequisite to critical analysis  </w:t>
      </w:r>
    </w:p>
    <w:p w:rsidR="003E00B4" w:rsidRPr="00AC66D4" w:rsidRDefault="003E00B4" w:rsidP="003E00B4">
      <w:pPr>
        <w:rPr>
          <w:rStyle w:val="StyleStyleBold12pt"/>
        </w:rPr>
      </w:pPr>
      <w:proofErr w:type="spellStart"/>
      <w:r w:rsidRPr="00AC66D4">
        <w:rPr>
          <w:rStyle w:val="StyleStyleBold12pt"/>
        </w:rPr>
        <w:t>Bunyavejchewin</w:t>
      </w:r>
      <w:proofErr w:type="spellEnd"/>
      <w:r w:rsidRPr="00AC66D4">
        <w:rPr>
          <w:rStyle w:val="StyleStyleBold12pt"/>
        </w:rPr>
        <w:t xml:space="preserve"> 10</w:t>
      </w:r>
      <w:r>
        <w:rPr>
          <w:rStyle w:val="StyleStyleBold12pt"/>
        </w:rPr>
        <w:t xml:space="preserve"> (bone-yah-vetch-</w:t>
      </w:r>
      <w:proofErr w:type="spellStart"/>
      <w:r>
        <w:rPr>
          <w:rStyle w:val="StyleStyleBold12pt"/>
        </w:rPr>
        <w:t>kah</w:t>
      </w:r>
      <w:proofErr w:type="spellEnd"/>
      <w:r>
        <w:rPr>
          <w:rStyle w:val="StyleStyleBold12pt"/>
        </w:rPr>
        <w:t xml:space="preserve">-vin) </w:t>
      </w:r>
    </w:p>
    <w:p w:rsidR="003E00B4" w:rsidRPr="00AC66D4" w:rsidRDefault="003E00B4" w:rsidP="003E00B4">
      <w:proofErr w:type="spellStart"/>
      <w:r w:rsidRPr="00AC66D4">
        <w:t>Poowin</w:t>
      </w:r>
      <w:proofErr w:type="spellEnd"/>
      <w:r>
        <w:t xml:space="preserve"> BA (</w:t>
      </w:r>
      <w:proofErr w:type="spellStart"/>
      <w:r>
        <w:t>Hons</w:t>
      </w:r>
      <w:proofErr w:type="spellEnd"/>
      <w:r>
        <w:t>) (</w:t>
      </w:r>
      <w:proofErr w:type="spellStart"/>
      <w:r>
        <w:t>Thammasat</w:t>
      </w:r>
      <w:proofErr w:type="spellEnd"/>
      <w:r>
        <w:t xml:space="preserve">), MA (Hull) taught comparative and international politics in the Regional Studies Program at </w:t>
      </w:r>
      <w:proofErr w:type="spellStart"/>
      <w:r>
        <w:t>Walailak</w:t>
      </w:r>
      <w:proofErr w:type="spellEnd"/>
      <w:r>
        <w:t xml:space="preserve"> University in Thailand from 2012 to 2013. He received his MA in International Politics from the University of </w:t>
      </w:r>
      <w:proofErr w:type="gramStart"/>
      <w:r>
        <w:t>Hull  “</w:t>
      </w:r>
      <w:proofErr w:type="gramEnd"/>
      <w:r w:rsidRPr="00AC66D4">
        <w:t>The Orthodox and the Critical Approac</w:t>
      </w:r>
      <w:r>
        <w:t xml:space="preserve">h toward Terrorism: An overview” </w:t>
      </w:r>
      <w:r w:rsidRPr="00AC66D4">
        <w:t>University of Hull December 2010</w:t>
      </w:r>
    </w:p>
    <w:p w:rsidR="003E00B4" w:rsidRPr="00AC66D4" w:rsidRDefault="003E00B4" w:rsidP="003E00B4">
      <w:pPr>
        <w:rPr>
          <w:sz w:val="16"/>
        </w:rPr>
      </w:pPr>
      <w:r w:rsidRPr="00AC66D4">
        <w:rPr>
          <w:sz w:val="16"/>
        </w:rPr>
        <w:t xml:space="preserve">In contrast to the orthodox approach, the critical approach casts doubt on the inherent </w:t>
      </w:r>
      <w:r w:rsidRPr="00AC66D4">
        <w:rPr>
          <w:sz w:val="12"/>
        </w:rPr>
        <w:t>¶</w:t>
      </w:r>
      <w:r w:rsidRPr="00AC66D4">
        <w:rPr>
          <w:sz w:val="16"/>
        </w:rPr>
        <w:t xml:space="preserve"> trustworthiness of a statistical language since statistics can easily be manipulated to serve a particular </w:t>
      </w:r>
      <w:r w:rsidRPr="00AC66D4">
        <w:rPr>
          <w:sz w:val="12"/>
        </w:rPr>
        <w:t>¶</w:t>
      </w:r>
      <w:r w:rsidRPr="00AC66D4">
        <w:rPr>
          <w:sz w:val="16"/>
        </w:rPr>
        <w:t xml:space="preserve"> purpose. As a result of the epistemological positions it uses, </w:t>
      </w:r>
      <w:r w:rsidRPr="00AC66D4">
        <w:rPr>
          <w:rStyle w:val="StyleBoldUnderline"/>
        </w:rPr>
        <w:t xml:space="preserve">the critical approach aims to utilize its </w:t>
      </w:r>
      <w:r w:rsidRPr="00AC66D4">
        <w:rPr>
          <w:rStyle w:val="StyleBoldUnderline"/>
          <w:b w:val="0"/>
          <w:sz w:val="12"/>
          <w:u w:val="none"/>
        </w:rPr>
        <w:t>¶</w:t>
      </w:r>
      <w:r w:rsidRPr="00AC66D4">
        <w:rPr>
          <w:rStyle w:val="StyleBoldUnderline"/>
        </w:rPr>
        <w:t xml:space="preserve"> interdisciplinary methodologies to produce more conclusive explanations</w:t>
      </w:r>
      <w:r w:rsidRPr="00AC66D4">
        <w:rPr>
          <w:sz w:val="16"/>
        </w:rPr>
        <w:t xml:space="preserve">. For example, </w:t>
      </w:r>
      <w:proofErr w:type="spellStart"/>
      <w:r w:rsidRPr="00AC66D4">
        <w:rPr>
          <w:sz w:val="16"/>
        </w:rPr>
        <w:t>Foucauldian</w:t>
      </w:r>
      <w:proofErr w:type="spellEnd"/>
      <w:r w:rsidRPr="00AC66D4">
        <w:rPr>
          <w:sz w:val="16"/>
        </w:rPr>
        <w:t xml:space="preserve"> genealogy has been adopted by the critical approach</w:t>
      </w:r>
      <w:proofErr w:type="gramStart"/>
      <w:r w:rsidRPr="00AC66D4">
        <w:rPr>
          <w:sz w:val="16"/>
        </w:rPr>
        <w:t>,22</w:t>
      </w:r>
      <w:proofErr w:type="gramEnd"/>
      <w:r w:rsidRPr="00AC66D4">
        <w:rPr>
          <w:sz w:val="16"/>
        </w:rPr>
        <w:t xml:space="preserve"> </w:t>
      </w:r>
      <w:r w:rsidRPr="00AC66D4">
        <w:rPr>
          <w:rStyle w:val="StyleBoldUnderline"/>
        </w:rPr>
        <w:t>in order to reflect an existing understanding of  terrorism</w:t>
      </w:r>
      <w:r w:rsidRPr="00AC66D4">
        <w:rPr>
          <w:sz w:val="16"/>
        </w:rPr>
        <w:t xml:space="preserve">, </w:t>
      </w:r>
      <w:r w:rsidRPr="00AC66D4">
        <w:rPr>
          <w:rStyle w:val="StyleBoldUnderline"/>
        </w:rPr>
        <w:t>since this method ‘</w:t>
      </w:r>
      <w:proofErr w:type="spellStart"/>
      <w:r w:rsidRPr="00AC66D4">
        <w:rPr>
          <w:rStyle w:val="StyleBoldUnderline"/>
        </w:rPr>
        <w:t>analyse</w:t>
      </w:r>
      <w:proofErr w:type="spellEnd"/>
      <w:r w:rsidRPr="00AC66D4">
        <w:rPr>
          <w:rStyle w:val="StyleBoldUnderline"/>
        </w:rPr>
        <w:t>(s) the conditions</w:t>
      </w:r>
      <w:r w:rsidRPr="00AC66D4">
        <w:rPr>
          <w:sz w:val="16"/>
        </w:rPr>
        <w:t xml:space="preserve"> under </w:t>
      </w:r>
      <w:r w:rsidRPr="00AC66D4">
        <w:rPr>
          <w:rStyle w:val="StyleBoldUnderline"/>
        </w:rPr>
        <w:t>which we</w:t>
      </w:r>
      <w:r w:rsidRPr="00AC66D4">
        <w:rPr>
          <w:sz w:val="16"/>
        </w:rPr>
        <w:t xml:space="preserve"> might </w:t>
      </w:r>
      <w:r w:rsidRPr="00AC66D4">
        <w:rPr>
          <w:rStyle w:val="StyleBoldUnderline"/>
        </w:rPr>
        <w:t>consider</w:t>
      </w:r>
      <w:r w:rsidRPr="00AC66D4">
        <w:rPr>
          <w:sz w:val="16"/>
        </w:rPr>
        <w:t xml:space="preserve"> certain utterances </w:t>
      </w:r>
      <w:r w:rsidRPr="00AC66D4">
        <w:rPr>
          <w:sz w:val="12"/>
        </w:rPr>
        <w:t>¶</w:t>
      </w:r>
      <w:r w:rsidRPr="00AC66D4">
        <w:rPr>
          <w:sz w:val="16"/>
        </w:rPr>
        <w:t xml:space="preserve"> or propositions to be agreed </w:t>
      </w:r>
      <w:r w:rsidRPr="00AC66D4">
        <w:rPr>
          <w:rStyle w:val="StyleBoldUnderline"/>
        </w:rPr>
        <w:t>to be true... [</w:t>
      </w:r>
      <w:proofErr w:type="gramStart"/>
      <w:r w:rsidRPr="00AC66D4">
        <w:rPr>
          <w:rStyle w:val="StyleBoldUnderline"/>
        </w:rPr>
        <w:t>and</w:t>
      </w:r>
      <w:proofErr w:type="gramEnd"/>
      <w:r w:rsidRPr="00AC66D4">
        <w:rPr>
          <w:rStyle w:val="StyleBoldUnderline"/>
        </w:rPr>
        <w:t xml:space="preserve">] the condition under which we, as individuals, exist and </w:t>
      </w:r>
      <w:r w:rsidRPr="00AC66D4">
        <w:rPr>
          <w:rStyle w:val="StyleBoldUnderline"/>
          <w:b w:val="0"/>
          <w:sz w:val="12"/>
          <w:u w:val="none"/>
        </w:rPr>
        <w:t>¶</w:t>
      </w:r>
      <w:r w:rsidRPr="00AC66D4">
        <w:rPr>
          <w:rStyle w:val="StyleBoldUnderline"/>
        </w:rPr>
        <w:t xml:space="preserve"> what causes us to exist in the way that we do’</w:t>
      </w:r>
      <w:r w:rsidRPr="00AC66D4">
        <w:rPr>
          <w:sz w:val="16"/>
        </w:rPr>
        <w:t xml:space="preserve">. From this point of view, </w:t>
      </w:r>
      <w:r w:rsidRPr="00AC66D4">
        <w:rPr>
          <w:rStyle w:val="StyleBoldUnderline"/>
        </w:rPr>
        <w:t xml:space="preserve">self-reflexivity is a vital </w:t>
      </w:r>
      <w:r w:rsidRPr="00AC66D4">
        <w:rPr>
          <w:rStyle w:val="StyleBoldUnderline"/>
          <w:b w:val="0"/>
          <w:sz w:val="12"/>
          <w:u w:val="none"/>
        </w:rPr>
        <w:t>¶</w:t>
      </w:r>
      <w:r w:rsidRPr="00AC66D4">
        <w:rPr>
          <w:rStyle w:val="StyleBoldUnderline"/>
        </w:rPr>
        <w:t xml:space="preserve"> methodological notion in the methodologies of the critical approach</w:t>
      </w:r>
      <w:r w:rsidRPr="00AC66D4">
        <w:rPr>
          <w:sz w:val="16"/>
        </w:rPr>
        <w:t xml:space="preserve">. Last but not least, it is not only the </w:t>
      </w:r>
      <w:r w:rsidRPr="00AC66D4">
        <w:rPr>
          <w:sz w:val="12"/>
        </w:rPr>
        <w:t>¶</w:t>
      </w:r>
      <w:r w:rsidRPr="00AC66D4">
        <w:rPr>
          <w:sz w:val="16"/>
        </w:rPr>
        <w:t xml:space="preserve"> orthodox approach that can be revised by self-reflexive methodologies. The critical approach can also </w:t>
      </w:r>
      <w:r w:rsidRPr="00AC66D4">
        <w:rPr>
          <w:sz w:val="12"/>
        </w:rPr>
        <w:t>¶</w:t>
      </w:r>
      <w:r w:rsidRPr="00AC66D4">
        <w:rPr>
          <w:sz w:val="16"/>
        </w:rPr>
        <w:t xml:space="preserve"> benefit by carefully examining itself. </w:t>
      </w:r>
    </w:p>
    <w:p w:rsidR="003E00B4" w:rsidRDefault="003E00B4" w:rsidP="00250335">
      <w:pPr>
        <w:rPr>
          <w:rStyle w:val="StyleBoldUnderline"/>
        </w:rPr>
      </w:pPr>
    </w:p>
    <w:p w:rsidR="00250335" w:rsidRDefault="001A171D" w:rsidP="001A171D">
      <w:pPr>
        <w:pStyle w:val="Heading3"/>
      </w:pPr>
      <w:r>
        <w:lastRenderedPageBreak/>
        <w:t>Discourse Not Key</w:t>
      </w:r>
    </w:p>
    <w:p w:rsidR="001A171D" w:rsidRPr="00C67426" w:rsidRDefault="001A171D" w:rsidP="001A171D">
      <w:pPr>
        <w:pStyle w:val="Heading4"/>
      </w:pPr>
      <w:r w:rsidRPr="00C67426">
        <w:t>Terrorist ideology is the root cause, not language—only the war on terror solves.</w:t>
      </w:r>
    </w:p>
    <w:p w:rsidR="001A171D" w:rsidRPr="00C67426" w:rsidRDefault="001A171D" w:rsidP="001A171D">
      <w:r w:rsidRPr="001A171D">
        <w:rPr>
          <w:rStyle w:val="StyleStyleBold12pt"/>
        </w:rPr>
        <w:t>Epstein 05</w:t>
      </w:r>
      <w:r w:rsidRPr="00C67426">
        <w:t xml:space="preserve"> (Alex, analyst at the </w:t>
      </w:r>
      <w:proofErr w:type="spellStart"/>
      <w:r w:rsidRPr="00C67426">
        <w:t>Ayn</w:t>
      </w:r>
      <w:proofErr w:type="spellEnd"/>
      <w:r w:rsidRPr="00C67426">
        <w:t xml:space="preserve"> Rand Institute, BA in Philosophy from Duke University, “Fight the Root of Terrorism With Bombs, Not Bread”, San </w:t>
      </w:r>
      <w:proofErr w:type="spellStart"/>
      <w:r w:rsidRPr="00C67426">
        <w:t>Fransisco</w:t>
      </w:r>
      <w:proofErr w:type="spellEnd"/>
      <w:r w:rsidRPr="00C67426">
        <w:t xml:space="preserve"> Chronicle, 8/14, http://www.aynrand.org/site/News2?page=NewsArticle&amp;id=11243&amp;news_iv_ctrl=1021)</w:t>
      </w:r>
    </w:p>
    <w:p w:rsidR="001A171D" w:rsidRPr="00156A5D" w:rsidRDefault="001A171D" w:rsidP="001A171D">
      <w:pPr>
        <w:pStyle w:val="NoSpacing1"/>
        <w:rPr>
          <w:szCs w:val="20"/>
        </w:rPr>
      </w:pPr>
    </w:p>
    <w:p w:rsidR="001A171D" w:rsidRPr="00C67426" w:rsidRDefault="001A171D" w:rsidP="001A171D">
      <w:pPr>
        <w:pStyle w:val="NoSpacing1"/>
        <w:rPr>
          <w:rFonts w:eastAsia="Times New Roman"/>
          <w:sz w:val="16"/>
          <w:szCs w:val="24"/>
        </w:rPr>
      </w:pPr>
      <w:r w:rsidRPr="00C67426">
        <w:rPr>
          <w:rFonts w:eastAsia="Times New Roman"/>
          <w:sz w:val="16"/>
          <w:szCs w:val="24"/>
        </w:rPr>
        <w:t xml:space="preserve">In light of the recent suicide bombings in </w:t>
      </w:r>
      <w:smartTag w:uri="urn:schemas-microsoft-com:office:smarttags" w:element="City">
        <w:smartTag w:uri="urn:schemas-microsoft-com:office:smarttags" w:element="place">
          <w:r w:rsidRPr="00C67426">
            <w:rPr>
              <w:rFonts w:eastAsia="Times New Roman"/>
              <w:sz w:val="16"/>
              <w:szCs w:val="24"/>
            </w:rPr>
            <w:t>London</w:t>
          </w:r>
        </w:smartTag>
      </w:smartTag>
      <w:r w:rsidRPr="00C67426">
        <w:rPr>
          <w:rFonts w:eastAsia="Times New Roman"/>
          <w:sz w:val="16"/>
          <w:szCs w:val="24"/>
        </w:rPr>
        <w:t xml:space="preserve">, and the general inability of the West to prevent terrorist attacks, </w:t>
      </w:r>
      <w:r w:rsidRPr="00C67426">
        <w:rPr>
          <w:rStyle w:val="underline"/>
        </w:rPr>
        <w:t>there is much talk about fighting the "root cause" of terrorism</w:t>
      </w:r>
      <w:r w:rsidRPr="00C67426">
        <w:rPr>
          <w:rFonts w:eastAsia="Times New Roman"/>
          <w:sz w:val="16"/>
          <w:szCs w:val="24"/>
        </w:rPr>
        <w:t xml:space="preserve">. The most popular argument is that terrorism is caused by poverty. The United Nations and our European and Arab "allies" repeatedly tell us to minimize our military operations and instead dole out more foreign aid to poor countries--to put down our guns and pick up our checkbook. Only by fighting poverty, the refrain goes, can we address the "root cause" of terrorism.  The pernicious idea that poverty causes terrorism has been a popular claim since the attacks of September 11. U.N. Secretary General Kofi Annan has repeatedly asked wealthy nations to double their foreign aid, naming as a cause of terrorism "that far too many people are condemned to lives of extreme poverty and degradation." Former Secretary of State Colin Powell agrees: "We have to put hope back in the hearts of people. We have to show people who might move in the direction of terrorism that there is a better way." Businessman Ted Turner also concurs: "The reason that the </w:t>
      </w:r>
      <w:smartTag w:uri="urn:schemas-microsoft-com:office:smarttags" w:element="place">
        <w:smartTag w:uri="urn:schemas-microsoft-com:office:smarttags" w:element="PlaceName">
          <w:r w:rsidRPr="00C67426">
            <w:rPr>
              <w:rFonts w:eastAsia="Times New Roman"/>
              <w:sz w:val="16"/>
              <w:szCs w:val="24"/>
            </w:rPr>
            <w:t>World</w:t>
          </w:r>
        </w:smartTag>
        <w:r w:rsidRPr="00C67426">
          <w:rPr>
            <w:rFonts w:eastAsia="Times New Roman"/>
            <w:sz w:val="16"/>
            <w:szCs w:val="24"/>
          </w:rPr>
          <w:t xml:space="preserve"> </w:t>
        </w:r>
        <w:smartTag w:uri="urn:schemas-microsoft-com:office:smarttags" w:element="PlaceName">
          <w:r w:rsidRPr="00C67426">
            <w:rPr>
              <w:rFonts w:eastAsia="Times New Roman"/>
              <w:sz w:val="16"/>
              <w:szCs w:val="24"/>
            </w:rPr>
            <w:t>Trade</w:t>
          </w:r>
        </w:smartTag>
        <w:r w:rsidRPr="00C67426">
          <w:rPr>
            <w:rFonts w:eastAsia="Times New Roman"/>
            <w:sz w:val="16"/>
            <w:szCs w:val="24"/>
          </w:rPr>
          <w:t xml:space="preserve"> </w:t>
        </w:r>
        <w:smartTag w:uri="urn:schemas-microsoft-com:office:smarttags" w:element="PlaceType">
          <w:r w:rsidRPr="00C67426">
            <w:rPr>
              <w:rFonts w:eastAsia="Times New Roman"/>
              <w:sz w:val="16"/>
              <w:szCs w:val="24"/>
            </w:rPr>
            <w:t>Center</w:t>
          </w:r>
        </w:smartTag>
      </w:smartTag>
      <w:r w:rsidRPr="00C67426">
        <w:rPr>
          <w:rFonts w:eastAsia="Times New Roman"/>
          <w:sz w:val="16"/>
          <w:szCs w:val="24"/>
        </w:rPr>
        <w:t xml:space="preserve"> got hit is because there are a lot of people living in abject poverty out there who don't have any hope for a better life."   Indeed, the argument that poverty causes terrorism has been central to America’s botched war in Iraq--which has focused, not on quickly ending any threat the country posed and moving on to other crucial targets, but on bringing the good life to the Iraqi people.   </w:t>
      </w:r>
      <w:r w:rsidRPr="00C67426">
        <w:rPr>
          <w:rStyle w:val="underline"/>
        </w:rPr>
        <w:t xml:space="preserve">Eliminating the root of terrorism is </w:t>
      </w:r>
      <w:r w:rsidRPr="00C67426">
        <w:rPr>
          <w:rFonts w:eastAsia="Times New Roman"/>
          <w:sz w:val="16"/>
          <w:szCs w:val="24"/>
        </w:rPr>
        <w:t xml:space="preserve">indeed </w:t>
      </w:r>
      <w:r w:rsidRPr="00C67426">
        <w:rPr>
          <w:rStyle w:val="underline"/>
        </w:rPr>
        <w:t>a valid goal</w:t>
      </w:r>
      <w:r w:rsidRPr="00C67426">
        <w:rPr>
          <w:rFonts w:eastAsia="Times New Roman"/>
          <w:sz w:val="16"/>
          <w:szCs w:val="24"/>
        </w:rPr>
        <w:t xml:space="preserve">--but </w:t>
      </w:r>
      <w:r w:rsidRPr="00C67426">
        <w:rPr>
          <w:rStyle w:val="underline"/>
        </w:rPr>
        <w:t>properly targeted military action, not welfare handouts, is the means of doing so.    Terrorism is not caused by poverty</w:t>
      </w:r>
      <w:r w:rsidRPr="00C67426">
        <w:rPr>
          <w:rFonts w:eastAsia="Times New Roman"/>
          <w:sz w:val="16"/>
          <w:szCs w:val="24"/>
        </w:rPr>
        <w:t xml:space="preserve">. The </w:t>
      </w:r>
      <w:r w:rsidRPr="00C67426">
        <w:rPr>
          <w:rStyle w:val="underline"/>
        </w:rPr>
        <w:t xml:space="preserve">terrorists of September 11 </w:t>
      </w:r>
      <w:r w:rsidRPr="00C67426">
        <w:rPr>
          <w:rFonts w:eastAsia="Times New Roman"/>
          <w:sz w:val="16"/>
          <w:szCs w:val="24"/>
        </w:rPr>
        <w:t xml:space="preserve">did not attack </w:t>
      </w:r>
      <w:smartTag w:uri="urn:schemas-microsoft-com:office:smarttags" w:element="country-region">
        <w:r w:rsidRPr="00C67426">
          <w:rPr>
            <w:rFonts w:eastAsia="Times New Roman"/>
            <w:sz w:val="16"/>
            <w:szCs w:val="24"/>
          </w:rPr>
          <w:t>America</w:t>
        </w:r>
      </w:smartTag>
      <w:r w:rsidRPr="00C67426">
        <w:rPr>
          <w:rFonts w:eastAsia="Times New Roman"/>
          <w:sz w:val="16"/>
          <w:szCs w:val="24"/>
        </w:rPr>
        <w:t xml:space="preserve"> in order to make the </w:t>
      </w:r>
      <w:smartTag w:uri="urn:schemas-microsoft-com:office:smarttags" w:element="place">
        <w:r w:rsidRPr="00C67426">
          <w:rPr>
            <w:rFonts w:eastAsia="Times New Roman"/>
            <w:sz w:val="16"/>
            <w:szCs w:val="24"/>
          </w:rPr>
          <w:t>Middle East</w:t>
        </w:r>
      </w:smartTag>
      <w:r w:rsidRPr="00C67426">
        <w:rPr>
          <w:rFonts w:eastAsia="Times New Roman"/>
          <w:sz w:val="16"/>
          <w:szCs w:val="24"/>
        </w:rPr>
        <w:t xml:space="preserve"> richer. To the contrary, their stated </w:t>
      </w:r>
      <w:r w:rsidRPr="00C67426">
        <w:rPr>
          <w:rStyle w:val="underline"/>
        </w:rPr>
        <w:t xml:space="preserve">goal was to repel any penetration of the prosperous culture of the </w:t>
      </w:r>
      <w:r w:rsidRPr="00C67426">
        <w:rPr>
          <w:rFonts w:eastAsia="Times New Roman"/>
          <w:sz w:val="16"/>
          <w:szCs w:val="24"/>
        </w:rPr>
        <w:t>industrialized "</w:t>
      </w:r>
      <w:r w:rsidRPr="00C67426">
        <w:rPr>
          <w:rStyle w:val="underline"/>
        </w:rPr>
        <w:t>infidels" into their world</w:t>
      </w:r>
      <w:r w:rsidRPr="00C67426">
        <w:rPr>
          <w:rFonts w:eastAsia="Times New Roman"/>
          <w:sz w:val="16"/>
          <w:szCs w:val="24"/>
        </w:rPr>
        <w:t xml:space="preserve">. The wealthy Osama bin Laden was not using his millions to build electric power plants or irrigation canals. If he and his terrorist minions wanted prosperity, they would seek to emulate the </w:t>
      </w:r>
      <w:smartTag w:uri="urn:schemas-microsoft-com:office:smarttags" w:element="country-region">
        <w:smartTag w:uri="urn:schemas-microsoft-com:office:smarttags" w:element="place">
          <w:r w:rsidRPr="00C67426">
            <w:rPr>
              <w:rFonts w:eastAsia="Times New Roman"/>
              <w:sz w:val="16"/>
              <w:szCs w:val="24"/>
            </w:rPr>
            <w:t>United States</w:t>
          </w:r>
        </w:smartTag>
      </w:smartTag>
      <w:r w:rsidRPr="00C67426">
        <w:rPr>
          <w:rFonts w:eastAsia="Times New Roman"/>
          <w:sz w:val="16"/>
          <w:szCs w:val="24"/>
        </w:rPr>
        <w:t xml:space="preserve">--not to destroy it.   More fundamental, poverty as such cannot determine anyone's code of morality. </w:t>
      </w:r>
      <w:r w:rsidRPr="00C67426">
        <w:rPr>
          <w:rStyle w:val="underline"/>
        </w:rPr>
        <w:t xml:space="preserve">It is </w:t>
      </w:r>
      <w:r w:rsidRPr="00C67426">
        <w:rPr>
          <w:rFonts w:eastAsia="Times New Roman"/>
          <w:sz w:val="16"/>
          <w:szCs w:val="24"/>
        </w:rPr>
        <w:t xml:space="preserve">the </w:t>
      </w:r>
      <w:r w:rsidRPr="00C67426">
        <w:rPr>
          <w:rStyle w:val="underline"/>
        </w:rPr>
        <w:t xml:space="preserve">ideas </w:t>
      </w:r>
      <w:r w:rsidRPr="00C67426">
        <w:rPr>
          <w:rFonts w:eastAsia="Times New Roman"/>
          <w:sz w:val="16"/>
          <w:szCs w:val="24"/>
        </w:rPr>
        <w:t xml:space="preserve">that </w:t>
      </w:r>
      <w:r w:rsidRPr="00C67426">
        <w:rPr>
          <w:rStyle w:val="underline"/>
        </w:rPr>
        <w:t xml:space="preserve">individuals choose to adopt which make them pursue </w:t>
      </w:r>
      <w:r w:rsidRPr="00C67426">
        <w:rPr>
          <w:rFonts w:eastAsia="Times New Roman"/>
          <w:sz w:val="16"/>
          <w:szCs w:val="24"/>
        </w:rPr>
        <w:t xml:space="preserve">certain </w:t>
      </w:r>
      <w:r w:rsidRPr="00C67426">
        <w:rPr>
          <w:rStyle w:val="underline"/>
        </w:rPr>
        <w:t>goals and values</w:t>
      </w:r>
      <w:r w:rsidRPr="00C67426">
        <w:rPr>
          <w:rFonts w:eastAsia="Times New Roman"/>
          <w:sz w:val="16"/>
          <w:szCs w:val="24"/>
        </w:rPr>
        <w:t xml:space="preserve">. </w:t>
      </w:r>
      <w:r w:rsidRPr="00C67426">
        <w:rPr>
          <w:rStyle w:val="underline"/>
        </w:rPr>
        <w:t xml:space="preserve">A desire to destroy wealth and to slaughter innocent, productive human beings cannot be explained by a lack of money or a poor quality of life--only by anti-wealth, anti-life ideas. </w:t>
      </w:r>
      <w:r w:rsidRPr="00C67426">
        <w:rPr>
          <w:rFonts w:eastAsia="Times New Roman"/>
          <w:sz w:val="16"/>
          <w:szCs w:val="24"/>
        </w:rPr>
        <w:t xml:space="preserve">These </w:t>
      </w:r>
      <w:r w:rsidRPr="00C67426">
        <w:rPr>
          <w:rStyle w:val="underline"/>
        </w:rPr>
        <w:t>terrorists are motivated by the ideology of Islamic Fundamentalism</w:t>
      </w:r>
      <w:r w:rsidRPr="00C67426">
        <w:rPr>
          <w:rFonts w:eastAsia="Times New Roman"/>
          <w:sz w:val="16"/>
          <w:szCs w:val="24"/>
        </w:rPr>
        <w:t xml:space="preserve">. </w:t>
      </w:r>
      <w:r w:rsidRPr="00C67426">
        <w:rPr>
          <w:rStyle w:val="underline"/>
        </w:rPr>
        <w:t xml:space="preserve">This </w:t>
      </w:r>
      <w:r w:rsidRPr="00C67426">
        <w:rPr>
          <w:rFonts w:eastAsia="Times New Roman"/>
          <w:sz w:val="16"/>
          <w:szCs w:val="24"/>
        </w:rPr>
        <w:t xml:space="preserve">other-worldly, authoritarian </w:t>
      </w:r>
      <w:r w:rsidRPr="00C67426">
        <w:rPr>
          <w:rStyle w:val="underline"/>
        </w:rPr>
        <w:t xml:space="preserve">doctrine views </w:t>
      </w:r>
      <w:smartTag w:uri="urn:schemas-microsoft-com:office:smarttags" w:element="country-region">
        <w:smartTag w:uri="urn:schemas-microsoft-com:office:smarttags" w:element="place">
          <w:r w:rsidRPr="00C67426">
            <w:rPr>
              <w:rStyle w:val="underline"/>
            </w:rPr>
            <w:t>America</w:t>
          </w:r>
        </w:smartTag>
      </w:smartTag>
      <w:r w:rsidRPr="00C67426">
        <w:rPr>
          <w:rStyle w:val="underline"/>
        </w:rPr>
        <w:t>'s freedom, prosperity, and pursuit of worldly pleasures as the height of depravity</w:t>
      </w:r>
      <w:r w:rsidRPr="00C67426">
        <w:rPr>
          <w:rFonts w:eastAsia="Times New Roman"/>
          <w:sz w:val="16"/>
          <w:szCs w:val="24"/>
        </w:rPr>
        <w:t xml:space="preserve">. Its adherents resent </w:t>
      </w:r>
      <w:smartTag w:uri="urn:schemas-microsoft-com:office:smarttags" w:element="country-region">
        <w:smartTag w:uri="urn:schemas-microsoft-com:office:smarttags" w:element="place">
          <w:r w:rsidRPr="00C67426">
            <w:rPr>
              <w:rFonts w:eastAsia="Times New Roman"/>
              <w:sz w:val="16"/>
              <w:szCs w:val="24"/>
            </w:rPr>
            <w:t>America</w:t>
          </w:r>
        </w:smartTag>
      </w:smartTag>
      <w:r w:rsidRPr="00C67426">
        <w:rPr>
          <w:rFonts w:eastAsia="Times New Roman"/>
          <w:sz w:val="16"/>
          <w:szCs w:val="24"/>
        </w:rPr>
        <w:t xml:space="preserve">'s success, along with the appeal its culture has to many Middle Eastern youths. To the fundamentalists, </w:t>
      </w:r>
      <w:r w:rsidRPr="00C67426">
        <w:rPr>
          <w:rStyle w:val="underline"/>
        </w:rPr>
        <w:t>Americans are "infidels" who should be killed</w:t>
      </w:r>
      <w:r w:rsidRPr="00C67426">
        <w:rPr>
          <w:rFonts w:eastAsia="Times New Roman"/>
          <w:sz w:val="16"/>
          <w:szCs w:val="24"/>
        </w:rPr>
        <w:t xml:space="preserve">. As a former Taliban official said, "The Americans are fighting so they can live and enjoy the material things in life. But we are fighting so we can die in the cause of God."   </w:t>
      </w:r>
      <w:r w:rsidRPr="00C67426">
        <w:rPr>
          <w:rStyle w:val="underline"/>
        </w:rPr>
        <w:t xml:space="preserve">The terrorists hate us because of their ideology--a fact that filling up the coffers of </w:t>
      </w:r>
      <w:smartTag w:uri="urn:schemas-microsoft-com:office:smarttags" w:element="place">
        <w:r w:rsidRPr="00C67426">
          <w:rPr>
            <w:rStyle w:val="underline"/>
          </w:rPr>
          <w:t>Third World</w:t>
        </w:r>
      </w:smartTag>
      <w:r w:rsidRPr="00C67426">
        <w:rPr>
          <w:rStyle w:val="underline"/>
        </w:rPr>
        <w:t xml:space="preserve"> governments will do nothing to change. </w:t>
      </w:r>
      <w:r w:rsidRPr="00C67426">
        <w:rPr>
          <w:rFonts w:eastAsia="Times New Roman"/>
          <w:sz w:val="16"/>
          <w:szCs w:val="24"/>
        </w:rPr>
        <w:t xml:space="preserve">What then, can </w:t>
      </w:r>
      <w:r w:rsidRPr="00C67426">
        <w:rPr>
          <w:rStyle w:val="underline"/>
        </w:rPr>
        <w:t xml:space="preserve">our government </w:t>
      </w:r>
      <w:r w:rsidRPr="00C67426">
        <w:rPr>
          <w:rFonts w:eastAsia="Times New Roman"/>
          <w:sz w:val="16"/>
          <w:szCs w:val="24"/>
        </w:rPr>
        <w:t xml:space="preserve">do? It </w:t>
      </w:r>
      <w:r w:rsidRPr="00C67426">
        <w:rPr>
          <w:rStyle w:val="underline"/>
        </w:rPr>
        <w:t xml:space="preserve">cannot directly eradicate the deepest, philosophical roots of terrorism; but by using military force, it can eliminate the only "root cause" relevant in a political context: state sponsorship of terrorism. </w:t>
      </w:r>
      <w:r w:rsidRPr="00C67426">
        <w:rPr>
          <w:rFonts w:eastAsia="Times New Roman"/>
          <w:sz w:val="16"/>
          <w:szCs w:val="24"/>
        </w:rPr>
        <w:t xml:space="preserve">The </w:t>
      </w:r>
      <w:r w:rsidRPr="00C67426">
        <w:rPr>
          <w:rStyle w:val="underline"/>
        </w:rPr>
        <w:t xml:space="preserve">fundamentalists' hostility </w:t>
      </w:r>
      <w:r w:rsidRPr="00C67426">
        <w:rPr>
          <w:rFonts w:eastAsia="Times New Roman"/>
          <w:sz w:val="16"/>
          <w:szCs w:val="24"/>
        </w:rPr>
        <w:t xml:space="preserve">toward </w:t>
      </w:r>
      <w:smartTag w:uri="urn:schemas-microsoft-com:office:smarttags" w:element="country-region">
        <w:smartTag w:uri="urn:schemas-microsoft-com:office:smarttags" w:element="place">
          <w:r w:rsidRPr="00C67426">
            <w:rPr>
              <w:rFonts w:eastAsia="Times New Roman"/>
              <w:sz w:val="16"/>
              <w:szCs w:val="24"/>
            </w:rPr>
            <w:t>America</w:t>
          </w:r>
        </w:smartTag>
      </w:smartTag>
      <w:r w:rsidRPr="00C67426">
        <w:rPr>
          <w:rFonts w:eastAsia="Times New Roman"/>
          <w:sz w:val="16"/>
          <w:szCs w:val="24"/>
        </w:rPr>
        <w:t xml:space="preserve"> </w:t>
      </w:r>
      <w:r w:rsidRPr="00C67426">
        <w:rPr>
          <w:rStyle w:val="underline"/>
        </w:rPr>
        <w:t xml:space="preserve">can translate into international terrorism only via the governments that employ, finance, train, and provide refuge to terrorist networks. Such assistance is the cause of the terrorist threat--and </w:t>
      </w:r>
      <w:smartTag w:uri="urn:schemas-microsoft-com:office:smarttags" w:element="country-region">
        <w:smartTag w:uri="urn:schemas-microsoft-com:office:smarttags" w:element="place">
          <w:r w:rsidRPr="00C67426">
            <w:rPr>
              <w:rStyle w:val="underline"/>
            </w:rPr>
            <w:t>America</w:t>
          </w:r>
        </w:smartTag>
      </w:smartTag>
      <w:r w:rsidRPr="00C67426">
        <w:rPr>
          <w:rStyle w:val="underline"/>
        </w:rPr>
        <w:t xml:space="preserve"> has the military might to remove that cause</w:t>
      </w:r>
      <w:r w:rsidRPr="00C67426">
        <w:rPr>
          <w:rFonts w:eastAsia="Times New Roman"/>
          <w:sz w:val="16"/>
          <w:szCs w:val="24"/>
        </w:rPr>
        <w:t xml:space="preserve">. It is precisely in the name of fighting terrorism at its root that </w:t>
      </w:r>
      <w:smartTag w:uri="urn:schemas-microsoft-com:office:smarttags" w:element="country-region">
        <w:smartTag w:uri="urn:schemas-microsoft-com:office:smarttags" w:element="place">
          <w:r w:rsidRPr="00C67426">
            <w:rPr>
              <w:rFonts w:eastAsia="Times New Roman"/>
              <w:sz w:val="16"/>
              <w:szCs w:val="24"/>
            </w:rPr>
            <w:t>America</w:t>
          </w:r>
        </w:smartTag>
      </w:smartTag>
      <w:r w:rsidRPr="00C67426">
        <w:rPr>
          <w:rFonts w:eastAsia="Times New Roman"/>
          <w:sz w:val="16"/>
          <w:szCs w:val="24"/>
        </w:rPr>
        <w:t xml:space="preserve"> must extend its fist, not its hand. Whatever other areas of the world may require </w:t>
      </w:r>
      <w:smartTag w:uri="urn:schemas-microsoft-com:office:smarttags" w:element="country-region">
        <w:r w:rsidRPr="00C67426">
          <w:rPr>
            <w:rFonts w:eastAsia="Times New Roman"/>
            <w:sz w:val="16"/>
            <w:szCs w:val="24"/>
          </w:rPr>
          <w:t>U.S.</w:t>
        </w:r>
      </w:smartTag>
      <w:r w:rsidRPr="00C67426">
        <w:rPr>
          <w:rFonts w:eastAsia="Times New Roman"/>
          <w:sz w:val="16"/>
          <w:szCs w:val="24"/>
        </w:rPr>
        <w:t xml:space="preserve"> troops to stop terrorist operations, we must above all go after the single main source of the threat--</w:t>
      </w:r>
      <w:smartTag w:uri="urn:schemas-microsoft-com:office:smarttags" w:element="country-region">
        <w:smartTag w:uri="urn:schemas-microsoft-com:office:smarttags" w:element="place">
          <w:r w:rsidRPr="00C67426">
            <w:rPr>
              <w:rFonts w:eastAsia="Times New Roman"/>
              <w:sz w:val="16"/>
              <w:szCs w:val="24"/>
            </w:rPr>
            <w:t>Iran</w:t>
          </w:r>
        </w:smartTag>
      </w:smartTag>
      <w:r w:rsidRPr="00C67426">
        <w:rPr>
          <w:rFonts w:eastAsia="Times New Roman"/>
          <w:sz w:val="16"/>
          <w:szCs w:val="24"/>
        </w:rPr>
        <w:t xml:space="preserve">. This theocratic nation is both the birthplace of the Islamic Fundamentalist revolution and, as a consequence, a leading sponsor of terrorism. Removing that government from power would be a potent blow against Islamic terrorism. It would destroy the political embodiment of the terrorists' cause. It would declare </w:t>
      </w:r>
      <w:smartTag w:uri="urn:schemas-microsoft-com:office:smarttags" w:element="country-region">
        <w:smartTag w:uri="urn:schemas-microsoft-com:office:smarttags" w:element="place">
          <w:r w:rsidRPr="00C67426">
            <w:rPr>
              <w:rFonts w:eastAsia="Times New Roman"/>
              <w:sz w:val="16"/>
              <w:szCs w:val="24"/>
            </w:rPr>
            <w:t>America</w:t>
          </w:r>
        </w:smartTag>
      </w:smartTag>
      <w:r w:rsidRPr="00C67426">
        <w:rPr>
          <w:rFonts w:eastAsia="Times New Roman"/>
          <w:sz w:val="16"/>
          <w:szCs w:val="24"/>
        </w:rPr>
        <w:t xml:space="preserve">'s intolerance of support for terrorists. It would be an unequivocal lesson, showing what will happen to other countries if they fail to crack down on terrorists within their borders. And it would acknowledge the fact that </w:t>
      </w:r>
      <w:r w:rsidRPr="00C67426">
        <w:rPr>
          <w:rStyle w:val="underline"/>
        </w:rPr>
        <w:t>dropping bombs, not food packages, is the only way for our government to attack terrorism at its root</w:t>
      </w:r>
      <w:r w:rsidRPr="00C67426">
        <w:rPr>
          <w:rFonts w:eastAsia="Times New Roman"/>
          <w:sz w:val="16"/>
          <w:szCs w:val="24"/>
        </w:rPr>
        <w:t xml:space="preserve">.  </w:t>
      </w:r>
    </w:p>
    <w:p w:rsidR="001A171D" w:rsidRDefault="001A171D" w:rsidP="001A171D"/>
    <w:p w:rsidR="001A171D" w:rsidRDefault="001A171D" w:rsidP="001A171D"/>
    <w:p w:rsidR="001A171D" w:rsidRDefault="001A171D" w:rsidP="001A171D">
      <w:pPr>
        <w:pStyle w:val="Heading3"/>
      </w:pPr>
      <w:r>
        <w:lastRenderedPageBreak/>
        <w:t>Label of Terrorist Key</w:t>
      </w:r>
    </w:p>
    <w:p w:rsidR="001A171D" w:rsidRPr="000D060C" w:rsidRDefault="001A171D" w:rsidP="001A171D">
      <w:pPr>
        <w:pStyle w:val="Heading4"/>
      </w:pPr>
      <w:r w:rsidRPr="000D060C">
        <w:t xml:space="preserve">Labeling terrorist as such is </w:t>
      </w:r>
      <w:proofErr w:type="gramStart"/>
      <w:r w:rsidRPr="000D060C">
        <w:t>key</w:t>
      </w:r>
      <w:proofErr w:type="gramEnd"/>
      <w:r w:rsidRPr="000D060C">
        <w:t xml:space="preserve"> to fighting the war on terror.</w:t>
      </w:r>
    </w:p>
    <w:p w:rsidR="001A171D" w:rsidRPr="000D060C" w:rsidRDefault="001A171D" w:rsidP="001A171D">
      <w:proofErr w:type="spellStart"/>
      <w:r w:rsidRPr="001A171D">
        <w:rPr>
          <w:rStyle w:val="StyleStyleBold12pt"/>
        </w:rPr>
        <w:t>Ganor</w:t>
      </w:r>
      <w:proofErr w:type="spellEnd"/>
      <w:r w:rsidRPr="001A171D">
        <w:rPr>
          <w:rStyle w:val="StyleStyleBold12pt"/>
        </w:rPr>
        <w:t xml:space="preserve">, </w:t>
      </w:r>
      <w:proofErr w:type="gramStart"/>
      <w:r w:rsidRPr="001A171D">
        <w:rPr>
          <w:rStyle w:val="StyleStyleBold12pt"/>
        </w:rPr>
        <w:t>01</w:t>
      </w:r>
      <w:r w:rsidRPr="000D060C">
        <w:t xml:space="preserve">  (</w:t>
      </w:r>
      <w:proofErr w:type="gramEnd"/>
      <w:r w:rsidRPr="000D060C">
        <w:t>Boaz, Director of the International Policy Institute for Counter-Terrorism “Defining Terrorism,” http://www.ict.org.il/articles/define.htm, May 16)</w:t>
      </w:r>
    </w:p>
    <w:p w:rsidR="001A171D" w:rsidRPr="000D060C" w:rsidRDefault="001A171D" w:rsidP="001A171D">
      <w:pPr>
        <w:rPr>
          <w:sz w:val="16"/>
          <w:szCs w:val="20"/>
        </w:rPr>
      </w:pPr>
    </w:p>
    <w:p w:rsidR="001A171D" w:rsidRPr="000D060C" w:rsidRDefault="001A171D" w:rsidP="001A171D">
      <w:pPr>
        <w:rPr>
          <w:sz w:val="16"/>
          <w:szCs w:val="20"/>
        </w:rPr>
      </w:pPr>
      <w:r w:rsidRPr="000D060C">
        <w:rPr>
          <w:rStyle w:val="underline"/>
        </w:rPr>
        <w:t xml:space="preserve">We face an essential need to reach a definition of terrorism that will enjoy wide international agreement, thus enabling international operations against terrorist organizations. </w:t>
      </w:r>
      <w:r w:rsidRPr="000D060C">
        <w:rPr>
          <w:sz w:val="16"/>
        </w:rPr>
        <w:t>A definition of this type must rely on the same principles already agreed upon regarding conventional wars (between states), and extrapolate from them regarding non-conventional wars (</w:t>
      </w:r>
      <w:proofErr w:type="spellStart"/>
      <w:r w:rsidRPr="000D060C">
        <w:rPr>
          <w:sz w:val="16"/>
        </w:rPr>
        <w:t>betweean</w:t>
      </w:r>
      <w:proofErr w:type="spellEnd"/>
      <w:r w:rsidRPr="000D060C">
        <w:rPr>
          <w:sz w:val="16"/>
        </w:rPr>
        <w:t xml:space="preserve"> organization and a state). </w:t>
      </w:r>
      <w:r w:rsidRPr="000D060C">
        <w:rPr>
          <w:rStyle w:val="underline"/>
        </w:rPr>
        <w:t>The definition of terrorism will be the basis and the operational tool for expanding the international community’s ability to combat terrorism. It will enable legislation and specific punishments against those perpetrating, involved in, or supporting terrorism, and will allow the formulation of a codex of laws and international conventions against terrorism, terrorist organizations, states sponsoring terrorism, and economic firms trading with them</w:t>
      </w:r>
      <w:r w:rsidRPr="000D060C">
        <w:rPr>
          <w:sz w:val="16"/>
        </w:rPr>
        <w:t xml:space="preserve">. At the same time, </w:t>
      </w:r>
      <w:r w:rsidRPr="000D060C">
        <w:rPr>
          <w:rStyle w:val="underline"/>
        </w:rPr>
        <w:t xml:space="preserve">the definition of terrorism will hamper the attempts of terrorist organizations to obtain public legitimacy, and will erode support among those segments of the population willing to assist them </w:t>
      </w:r>
      <w:r w:rsidRPr="000D060C">
        <w:rPr>
          <w:sz w:val="16"/>
        </w:rPr>
        <w:t>(as opposed to guerrilla activities</w:t>
      </w:r>
      <w:r w:rsidRPr="000D060C">
        <w:rPr>
          <w:rStyle w:val="underline"/>
        </w:rPr>
        <w:t xml:space="preserve">). Finally, the operative use of the definition of terrorism could motivate terrorist organizations, due to moral or utilitarian considerations, to shift from terrorist activities to alternative courses </w:t>
      </w:r>
      <w:r w:rsidRPr="000D060C">
        <w:rPr>
          <w:sz w:val="16"/>
        </w:rPr>
        <w:t xml:space="preserve">(such as guerrilla warfare) </w:t>
      </w:r>
      <w:r w:rsidRPr="000D060C">
        <w:rPr>
          <w:rStyle w:val="underline"/>
        </w:rPr>
        <w:t xml:space="preserve">in order to attain their aims, thus reducing the scope of international terrorism. </w:t>
      </w:r>
      <w:r w:rsidRPr="000D060C">
        <w:rPr>
          <w:sz w:val="16"/>
        </w:rPr>
        <w:t xml:space="preserve">The struggle to define terrorism is sometimes as hard as the struggle against terrorism itself. The present view, claiming it is unnecessary and well-nigh impossible to agree on an objective definition of terrorism, has long established itself as the “politically correct” one. It is the aim of this paper, however, to demonstrate that an objective, internationally accepted definition of terrorism is a feasible goal, and </w:t>
      </w:r>
      <w:r w:rsidRPr="000D060C">
        <w:rPr>
          <w:rStyle w:val="underline"/>
        </w:rPr>
        <w:t>that an effective struggle against terrorism requires such a definition. The sooner the nations of the world come to this realization, the better</w:t>
      </w:r>
      <w:r w:rsidRPr="000D060C">
        <w:rPr>
          <w:sz w:val="16"/>
        </w:rPr>
        <w:t>.</w:t>
      </w:r>
    </w:p>
    <w:p w:rsidR="001A171D" w:rsidRPr="001A171D" w:rsidRDefault="001A171D" w:rsidP="001A171D"/>
    <w:p w:rsidR="009143B5" w:rsidRDefault="009143B5" w:rsidP="00250335"/>
    <w:p w:rsidR="009143B5" w:rsidRDefault="009143B5" w:rsidP="009143B5">
      <w:pPr>
        <w:pStyle w:val="Heading2"/>
      </w:pPr>
      <w:r>
        <w:lastRenderedPageBreak/>
        <w:t>Yes War</w:t>
      </w:r>
    </w:p>
    <w:p w:rsidR="009143B5" w:rsidRDefault="009143B5" w:rsidP="009143B5">
      <w:pPr>
        <w:pStyle w:val="Heading3"/>
      </w:pPr>
      <w:r>
        <w:lastRenderedPageBreak/>
        <w:t xml:space="preserve">China </w:t>
      </w:r>
    </w:p>
    <w:p w:rsidR="009143B5" w:rsidRDefault="009143B5" w:rsidP="009143B5">
      <w:pPr>
        <w:pStyle w:val="Heading4"/>
      </w:pPr>
      <w:r>
        <w:t>War with China more likely – miscommunication and accidental launch</w:t>
      </w:r>
    </w:p>
    <w:p w:rsidR="009143B5" w:rsidRDefault="009143B5" w:rsidP="009143B5">
      <w:r w:rsidRPr="00AB0CAD">
        <w:rPr>
          <w:rStyle w:val="StyleStyleBold12pt"/>
        </w:rPr>
        <w:t>Fisher 11</w:t>
      </w:r>
      <w:r>
        <w:t xml:space="preserve"> </w:t>
      </w:r>
      <w:r w:rsidRPr="00AB0CAD">
        <w:rPr>
          <w:sz w:val="16"/>
        </w:rPr>
        <w:t xml:space="preserve">(Max Fisher, former writer and editor at The Atlantic.  “5 Most Likely Ways the U.S. and China Could Spark Accidental Nuclear War.”  The Atlantic 31 October 2011.  </w:t>
      </w:r>
      <w:proofErr w:type="gramStart"/>
      <w:r w:rsidRPr="00AB0CAD">
        <w:rPr>
          <w:sz w:val="16"/>
        </w:rPr>
        <w:t>Web.)</w:t>
      </w:r>
      <w:proofErr w:type="gramEnd"/>
      <w:r w:rsidRPr="00AB0CAD">
        <w:rPr>
          <w:sz w:val="16"/>
        </w:rPr>
        <w:t xml:space="preserve"> </w:t>
      </w:r>
      <w:hyperlink r:id="rId79" w:history="1">
        <w:r w:rsidRPr="00AB0CAD">
          <w:rPr>
            <w:rStyle w:val="Hyperlink"/>
            <w:sz w:val="16"/>
          </w:rPr>
          <w:t>http://www.theatlantic.com/international/archive/2011/10/5-most-likely-ways-the-us-and-china-could-spark-accidental-nuclear-war/247616/</w:t>
        </w:r>
      </w:hyperlink>
      <w:r w:rsidRPr="00AB0CAD">
        <w:rPr>
          <w:sz w:val="16"/>
        </w:rPr>
        <w:t xml:space="preserve">  EW</w:t>
      </w:r>
    </w:p>
    <w:p w:rsidR="009143B5" w:rsidRPr="00AB0CAD" w:rsidRDefault="009143B5" w:rsidP="009143B5">
      <w:pPr>
        <w:rPr>
          <w:sz w:val="16"/>
        </w:rPr>
      </w:pPr>
      <w:r w:rsidRPr="00AB0CAD">
        <w:rPr>
          <w:sz w:val="16"/>
        </w:rPr>
        <w:t xml:space="preserve">After 10 years of close but unproductive talks, </w:t>
      </w:r>
      <w:r w:rsidRPr="00AB0CAD">
        <w:rPr>
          <w:rStyle w:val="StyleBoldUnderline"/>
        </w:rPr>
        <w:t>the U.S. and China still fail to understand one another's nuclear weapons policies</w:t>
      </w:r>
      <w:r w:rsidRPr="00AB0CAD">
        <w:rPr>
          <w:sz w:val="16"/>
        </w:rPr>
        <w:t xml:space="preserve">, according to a disturbing report by Global Security Newswire. In other words, </w:t>
      </w:r>
      <w:r w:rsidRPr="00AB0CAD">
        <w:rPr>
          <w:rStyle w:val="StyleBoldUnderline"/>
        </w:rPr>
        <w:t>neither the U.S. nor China knows when the other will or will not use a nuclear weapon against the other</w:t>
      </w:r>
      <w:r w:rsidRPr="00AB0CAD">
        <w:rPr>
          <w:sz w:val="16"/>
        </w:rPr>
        <w:t xml:space="preserve">. That's not </w:t>
      </w:r>
      <w:r w:rsidRPr="00AB0CAD">
        <w:rPr>
          <w:rStyle w:val="StyleBoldUnderline"/>
        </w:rPr>
        <w:t>due to</w:t>
      </w:r>
      <w:r w:rsidRPr="00AB0CAD">
        <w:rPr>
          <w:sz w:val="16"/>
        </w:rPr>
        <w:t xml:space="preserve"> hostility, secrecy, or deliberate foreign policy -- it's </w:t>
      </w:r>
      <w:r w:rsidRPr="00AB0CAD">
        <w:rPr>
          <w:rStyle w:val="StyleBoldUnderline"/>
        </w:rPr>
        <w:t>a combination of mistrust between individual negotiators and poor communication</w:t>
      </w:r>
      <w:r w:rsidRPr="00AB0CAD">
        <w:rPr>
          <w:sz w:val="16"/>
        </w:rPr>
        <w:t xml:space="preserve">; at times, something as simple as a shoddy translation has prevented the two major powers from coming together. Though nuclear war between the U.S. and China is still extremely unlikely, because the two countries do not fully understand when the other will and will not deploy nuclear weapons, </w:t>
      </w:r>
      <w:r w:rsidRPr="00AB0CAD">
        <w:rPr>
          <w:rStyle w:val="StyleBoldUnderline"/>
        </w:rPr>
        <w:t>the odds of starting an accidental nuclear conflict are much higher</w:t>
      </w:r>
      <w:r w:rsidRPr="00AB0CAD">
        <w:rPr>
          <w:sz w:val="16"/>
        </w:rPr>
        <w:t xml:space="preserve">. Neither the U.S. nor China has any interest in any kind of war with one other, nuclear or non-nuclear. </w:t>
      </w:r>
      <w:r w:rsidRPr="00AB0CAD">
        <w:rPr>
          <w:rStyle w:val="StyleBoldUnderline"/>
        </w:rPr>
        <w:t>The greater risk is an accident</w:t>
      </w:r>
      <w:r w:rsidRPr="00AB0CAD">
        <w:rPr>
          <w:sz w:val="16"/>
        </w:rPr>
        <w:t xml:space="preserve">. Here's how it would happen. </w:t>
      </w:r>
      <w:proofErr w:type="gramStart"/>
      <w:r w:rsidRPr="00AB0CAD">
        <w:rPr>
          <w:sz w:val="16"/>
        </w:rPr>
        <w:t xml:space="preserve">First, </w:t>
      </w:r>
      <w:r w:rsidRPr="00AB0CAD">
        <w:rPr>
          <w:rStyle w:val="StyleBoldUnderline"/>
        </w:rPr>
        <w:t>an unforeseen event that sparks a small conflict or threat of conflict</w:t>
      </w:r>
      <w:r w:rsidRPr="00AB0CAD">
        <w:rPr>
          <w:sz w:val="16"/>
        </w:rPr>
        <w:t>.</w:t>
      </w:r>
      <w:proofErr w:type="gramEnd"/>
      <w:r w:rsidRPr="00AB0CAD">
        <w:rPr>
          <w:sz w:val="16"/>
        </w:rPr>
        <w:t xml:space="preserve"> Second, </w:t>
      </w:r>
      <w:r w:rsidRPr="00AB0CAD">
        <w:rPr>
          <w:rStyle w:val="StyleBoldUnderline"/>
        </w:rPr>
        <w:t>a rapid escalation that moves too fast for either side to defuse</w:t>
      </w:r>
      <w:r w:rsidRPr="00AB0CAD">
        <w:rPr>
          <w:sz w:val="16"/>
        </w:rPr>
        <w:t xml:space="preserve">. </w:t>
      </w:r>
      <w:proofErr w:type="gramStart"/>
      <w:r w:rsidRPr="00AB0CAD">
        <w:rPr>
          <w:sz w:val="16"/>
        </w:rPr>
        <w:t xml:space="preserve">And, third, </w:t>
      </w:r>
      <w:r w:rsidRPr="00AB0CAD">
        <w:rPr>
          <w:rStyle w:val="StyleBoldUnderline"/>
        </w:rPr>
        <w:t>a mutual misunderstanding of one another's intention</w:t>
      </w:r>
      <w:r w:rsidRPr="00AB0CAD">
        <w:rPr>
          <w:sz w:val="16"/>
        </w:rPr>
        <w:t>s.</w:t>
      </w:r>
      <w:proofErr w:type="gramEnd"/>
      <w:r w:rsidRPr="00AB0CAD">
        <w:rPr>
          <w:sz w:val="16"/>
        </w:rPr>
        <w:t xml:space="preserve"> This three-part process can move so quickly that </w:t>
      </w:r>
      <w:r w:rsidRPr="00AB0CAD">
        <w:rPr>
          <w:rStyle w:val="StyleBoldUnderline"/>
        </w:rPr>
        <w:t>the best way to avert a nuclear war is for both sides to have absolute confidence that they understand when the other will and will not use a nuclear weapon</w:t>
      </w:r>
      <w:r w:rsidRPr="00AB0CAD">
        <w:rPr>
          <w:sz w:val="16"/>
        </w:rPr>
        <w:t xml:space="preserve">. </w:t>
      </w:r>
      <w:r w:rsidRPr="00AB0CAD">
        <w:rPr>
          <w:rStyle w:val="StyleBoldUnderline"/>
        </w:rPr>
        <w:t>Without this, U.S. and Chinese policy-makers would have to guess</w:t>
      </w:r>
      <w:r w:rsidRPr="00AB0CAD">
        <w:rPr>
          <w:sz w:val="16"/>
        </w:rPr>
        <w:t xml:space="preserve"> -- perhaps with only a few minutes -- if and when the other side would go nuclear. This is especially scary </w:t>
      </w:r>
      <w:r w:rsidRPr="00AB0CAD">
        <w:rPr>
          <w:rStyle w:val="StyleBoldUnderline"/>
        </w:rPr>
        <w:t>because both sides have good reason to err on the side of assuming nuclear war. If you think there's a 50-50 chance that someone is about to lob a nuclear bomb at you, your incentive is to launch a preventative strike, just to be safe</w:t>
      </w:r>
      <w:r w:rsidRPr="00AB0CAD">
        <w:rPr>
          <w:sz w:val="16"/>
        </w:rPr>
        <w:t xml:space="preserve">. This is especially true because you </w:t>
      </w:r>
      <w:r w:rsidRPr="00AB0CAD">
        <w:rPr>
          <w:rStyle w:val="StyleBoldUnderline"/>
        </w:rPr>
        <w:t>know the other side is thinking the exact same thing</w:t>
      </w:r>
      <w:r w:rsidRPr="00AB0CAD">
        <w:rPr>
          <w:sz w:val="16"/>
        </w:rPr>
        <w:t xml:space="preserve">. In fact, even if you think the other side probably won't launch an ICBM your way, </w:t>
      </w:r>
      <w:r w:rsidRPr="00AB0CAD">
        <w:rPr>
          <w:rStyle w:val="StyleBoldUnderline"/>
        </w:rPr>
        <w:t>they actually might if they fear that you're misreading their intentions or if they fear that you might over-react</w:t>
      </w:r>
      <w:r w:rsidRPr="00AB0CAD">
        <w:rPr>
          <w:sz w:val="16"/>
        </w:rPr>
        <w:t xml:space="preserve">; this means they have a greater incentive to launch a preemptive strike, which means that </w:t>
      </w:r>
      <w:r w:rsidRPr="00AB0CAD">
        <w:rPr>
          <w:rStyle w:val="StyleBoldUnderline"/>
        </w:rPr>
        <w:t>you have a greater incentive to launch a preemptive strike, in turn raising their incentives</w:t>
      </w:r>
      <w:r w:rsidRPr="00AB0CAD">
        <w:rPr>
          <w:sz w:val="16"/>
        </w:rPr>
        <w:t>, and on and on until one tiny kernel of doubt can lead to a full-fledged war that nobody wants.</w:t>
      </w:r>
    </w:p>
    <w:p w:rsidR="009143B5" w:rsidRPr="00D17C4E" w:rsidRDefault="009143B5" w:rsidP="009143B5"/>
    <w:p w:rsidR="009143B5" w:rsidRDefault="009143B5" w:rsidP="009143B5">
      <w:pPr>
        <w:pStyle w:val="Heading3"/>
      </w:pPr>
      <w:r>
        <w:lastRenderedPageBreak/>
        <w:t>Russia</w:t>
      </w:r>
    </w:p>
    <w:p w:rsidR="009143B5" w:rsidRDefault="009143B5" w:rsidP="009143B5">
      <w:pPr>
        <w:pStyle w:val="Heading4"/>
      </w:pPr>
      <w:r>
        <w:t>War likely now – tensions over Iran and Syria</w:t>
      </w:r>
    </w:p>
    <w:p w:rsidR="009143B5" w:rsidRPr="008325FA" w:rsidRDefault="009143B5" w:rsidP="009143B5">
      <w:pPr>
        <w:rPr>
          <w:sz w:val="16"/>
        </w:rPr>
      </w:pPr>
      <w:r w:rsidRPr="008325FA">
        <w:rPr>
          <w:rStyle w:val="StyleStyleBold12pt"/>
        </w:rPr>
        <w:t>Global Research 12</w:t>
      </w:r>
      <w:r>
        <w:t xml:space="preserve"> </w:t>
      </w:r>
      <w:r w:rsidRPr="008325FA">
        <w:rPr>
          <w:sz w:val="16"/>
        </w:rPr>
        <w:t xml:space="preserve">(“BREAKING: Real Danger of US Military Strike on Iran and Syria: Russian Security Council.”  Global Research 12 January 2012.  </w:t>
      </w:r>
      <w:proofErr w:type="gramStart"/>
      <w:r w:rsidRPr="008325FA">
        <w:rPr>
          <w:sz w:val="16"/>
        </w:rPr>
        <w:t>Web.)</w:t>
      </w:r>
      <w:proofErr w:type="gramEnd"/>
      <w:r w:rsidRPr="008325FA">
        <w:rPr>
          <w:sz w:val="16"/>
        </w:rPr>
        <w:t xml:space="preserve">  </w:t>
      </w:r>
      <w:hyperlink r:id="rId80" w:history="1">
        <w:r w:rsidRPr="008325FA">
          <w:rPr>
            <w:rStyle w:val="Hyperlink"/>
            <w:sz w:val="16"/>
          </w:rPr>
          <w:t>http://www.globalresearch.ca/breaking-real-danger-of-us-military-strike-on-iran-and-syria-russian-security-council/28624</w:t>
        </w:r>
      </w:hyperlink>
      <w:r w:rsidRPr="008325FA">
        <w:rPr>
          <w:sz w:val="16"/>
        </w:rPr>
        <w:t xml:space="preserve">  EW</w:t>
      </w:r>
    </w:p>
    <w:p w:rsidR="009143B5" w:rsidRDefault="009143B5" w:rsidP="009143B5">
      <w:pPr>
        <w:rPr>
          <w:rStyle w:val="StyleBoldUnderline"/>
        </w:rPr>
      </w:pPr>
      <w:r w:rsidRPr="008325FA">
        <w:rPr>
          <w:sz w:val="16"/>
        </w:rPr>
        <w:t xml:space="preserve">Russian Security Council secretary Nikolai </w:t>
      </w:r>
      <w:proofErr w:type="spellStart"/>
      <w:r w:rsidRPr="008325FA">
        <w:rPr>
          <w:sz w:val="16"/>
        </w:rPr>
        <w:t>Patrushev</w:t>
      </w:r>
      <w:proofErr w:type="spellEnd"/>
      <w:r w:rsidRPr="008325FA">
        <w:rPr>
          <w:sz w:val="16"/>
        </w:rPr>
        <w:t xml:space="preserve"> warned </w:t>
      </w:r>
      <w:r w:rsidRPr="008325FA">
        <w:rPr>
          <w:rStyle w:val="StyleBoldUnderline"/>
        </w:rPr>
        <w:t>that military escalation is likely in Iran, with “real danger” of a US strike</w:t>
      </w:r>
      <w:r w:rsidRPr="008325FA">
        <w:rPr>
          <w:sz w:val="16"/>
        </w:rPr>
        <w:t xml:space="preserve">, in an interview published Thursday. He added that </w:t>
      </w:r>
      <w:r w:rsidRPr="008325FA">
        <w:rPr>
          <w:rStyle w:val="StyleBoldUnderline"/>
        </w:rPr>
        <w:t>Syria, which has refused to break its ties with Tehran, could also be a target for Western intervention</w:t>
      </w:r>
      <w:r w:rsidRPr="008325FA">
        <w:rPr>
          <w:sz w:val="16"/>
        </w:rPr>
        <w:t xml:space="preserve">. “There is a likelihood of military escalation of the conflict, and </w:t>
      </w:r>
      <w:r w:rsidRPr="008325FA">
        <w:rPr>
          <w:rStyle w:val="StyleBoldUnderline"/>
        </w:rPr>
        <w:t>Israel is pushing the Americans towards it</w:t>
      </w:r>
      <w:r w:rsidRPr="008325FA">
        <w:rPr>
          <w:sz w:val="16"/>
        </w:rPr>
        <w:t xml:space="preserve">,” </w:t>
      </w:r>
      <w:proofErr w:type="spellStart"/>
      <w:r w:rsidRPr="008325FA">
        <w:rPr>
          <w:sz w:val="16"/>
        </w:rPr>
        <w:t>Patrushev</w:t>
      </w:r>
      <w:proofErr w:type="spellEnd"/>
      <w:r w:rsidRPr="008325FA">
        <w:rPr>
          <w:sz w:val="16"/>
        </w:rPr>
        <w:t xml:space="preserve"> said in an interview published on the website of the daily </w:t>
      </w:r>
      <w:proofErr w:type="spellStart"/>
      <w:r w:rsidRPr="008325FA">
        <w:rPr>
          <w:sz w:val="16"/>
        </w:rPr>
        <w:t>Kommersant</w:t>
      </w:r>
      <w:proofErr w:type="spellEnd"/>
      <w:r w:rsidRPr="008325FA">
        <w:rPr>
          <w:sz w:val="16"/>
        </w:rPr>
        <w:t>. “</w:t>
      </w:r>
      <w:r w:rsidRPr="008325FA">
        <w:rPr>
          <w:rStyle w:val="StyleBoldUnderline"/>
        </w:rPr>
        <w:t>There is a real danger of a US military strike on Iran</w:t>
      </w:r>
      <w:r w:rsidRPr="008325FA">
        <w:rPr>
          <w:sz w:val="16"/>
        </w:rPr>
        <w:t>,” the senior Russian security official said. “At present</w:t>
      </w:r>
      <w:r w:rsidRPr="008325FA">
        <w:rPr>
          <w:rStyle w:val="StyleBoldUnderline"/>
        </w:rPr>
        <w:t>, the US sees Iran as its main problem. They are trying to turn Tehran from an enemy into a supportive partner, and to achieve this, to change the current regime by whatever means,” he added.</w:t>
      </w:r>
    </w:p>
    <w:p w:rsidR="009143B5" w:rsidRDefault="009143B5" w:rsidP="009143B5">
      <w:pPr>
        <w:rPr>
          <w:rStyle w:val="StyleBoldUnderline"/>
        </w:rPr>
      </w:pPr>
    </w:p>
    <w:p w:rsidR="009143B5" w:rsidRDefault="009143B5" w:rsidP="009143B5">
      <w:pPr>
        <w:pStyle w:val="Heading3"/>
        <w:rPr>
          <w:rStyle w:val="StyleBoldUnderline"/>
          <w:b/>
          <w:bCs/>
          <w:sz w:val="32"/>
        </w:rPr>
      </w:pPr>
      <w:r w:rsidRPr="00594337">
        <w:rPr>
          <w:rStyle w:val="StyleBoldUnderline"/>
          <w:b/>
          <w:bCs/>
          <w:sz w:val="32"/>
        </w:rPr>
        <w:lastRenderedPageBreak/>
        <w:t>MAD</w:t>
      </w:r>
    </w:p>
    <w:p w:rsidR="009143B5" w:rsidRDefault="009143B5" w:rsidP="009143B5">
      <w:pPr>
        <w:pStyle w:val="Heading4"/>
      </w:pPr>
      <w:r>
        <w:t>MAD Fails</w:t>
      </w:r>
    </w:p>
    <w:p w:rsidR="009143B5" w:rsidRPr="001F2E2A" w:rsidRDefault="009143B5" w:rsidP="009143B5">
      <w:pPr>
        <w:rPr>
          <w:sz w:val="16"/>
        </w:rPr>
      </w:pPr>
      <w:proofErr w:type="spellStart"/>
      <w:r w:rsidRPr="001F2E2A">
        <w:rPr>
          <w:rStyle w:val="StyleStyleBold12pt"/>
        </w:rPr>
        <w:t>Jerivs</w:t>
      </w:r>
      <w:proofErr w:type="spellEnd"/>
      <w:r w:rsidRPr="001F2E2A">
        <w:rPr>
          <w:rStyle w:val="StyleStyleBold12pt"/>
        </w:rPr>
        <w:t xml:space="preserve"> 2</w:t>
      </w:r>
      <w:r>
        <w:t xml:space="preserve"> </w:t>
      </w:r>
      <w:r w:rsidRPr="001F2E2A">
        <w:rPr>
          <w:sz w:val="16"/>
        </w:rPr>
        <w:t>(Robert Jervis is the Adlai E. Stevenson professor of international</w:t>
      </w:r>
      <w:r>
        <w:rPr>
          <w:sz w:val="16"/>
        </w:rPr>
        <w:t xml:space="preserve"> </w:t>
      </w:r>
      <w:r w:rsidRPr="001F2E2A">
        <w:rPr>
          <w:sz w:val="16"/>
        </w:rPr>
        <w:t>politics at Columbia University. He was president of the</w:t>
      </w:r>
      <w:r>
        <w:rPr>
          <w:sz w:val="16"/>
        </w:rPr>
        <w:t xml:space="preserve"> </w:t>
      </w:r>
      <w:r w:rsidRPr="001F2E2A">
        <w:rPr>
          <w:sz w:val="16"/>
        </w:rPr>
        <w:t>American Political Science Association in 2000-01</w:t>
      </w:r>
      <w:r>
        <w:rPr>
          <w:sz w:val="16"/>
        </w:rPr>
        <w:t xml:space="preserve">.  </w:t>
      </w:r>
      <w:proofErr w:type="gramStart"/>
      <w:r>
        <w:rPr>
          <w:sz w:val="16"/>
        </w:rPr>
        <w:t>“Mutual Assured Destruction.”</w:t>
      </w:r>
      <w:proofErr w:type="gramEnd"/>
      <w:r>
        <w:rPr>
          <w:sz w:val="16"/>
        </w:rPr>
        <w:t xml:space="preserve">  Foreign Policy December 2002.)  EW </w:t>
      </w:r>
    </w:p>
    <w:p w:rsidR="009143B5" w:rsidRDefault="009143B5" w:rsidP="009143B5">
      <w:pPr>
        <w:rPr>
          <w:sz w:val="16"/>
        </w:rPr>
      </w:pPr>
      <w:r w:rsidRPr="00594337">
        <w:rPr>
          <w:sz w:val="16"/>
        </w:rPr>
        <w:t xml:space="preserve">Critics like military strategists Herman Kahn and Colin Gray disagreed. They argued that </w:t>
      </w:r>
      <w:r w:rsidRPr="00594337">
        <w:rPr>
          <w:rStyle w:val="StyleBoldUnderline"/>
        </w:rPr>
        <w:t>nuclear warheads were immensely destructive but not qualitatively different from previous weapons of warfare</w:t>
      </w:r>
      <w:r w:rsidRPr="00594337">
        <w:rPr>
          <w:sz w:val="16"/>
        </w:rPr>
        <w:t xml:space="preserve">. Consequently, the </w:t>
      </w:r>
      <w:r w:rsidRPr="00594337">
        <w:rPr>
          <w:rStyle w:val="StyleBoldUnderline"/>
        </w:rPr>
        <w:t>traditional rules of strategy applied: Security policy could only rest on credible threats</w:t>
      </w:r>
      <w:r w:rsidRPr="00594337">
        <w:rPr>
          <w:sz w:val="16"/>
        </w:rPr>
        <w:t xml:space="preserve"> (i.e., those that it made sense to carry out). The adoption of a policy that involved throwing up your hands and destroying the world if war actually broke out was not only the height of irresponsibility; </w:t>
      </w:r>
      <w:r w:rsidRPr="00594337">
        <w:rPr>
          <w:rStyle w:val="StyleBoldUnderline"/>
        </w:rPr>
        <w:t>MAD also failed to address the main strategic concern for the United States, which was to prevent the Soviets from invading Western Europe</w:t>
      </w:r>
      <w:r w:rsidRPr="00594337">
        <w:rPr>
          <w:sz w:val="16"/>
        </w:rPr>
        <w:t xml:space="preserve">. </w:t>
      </w:r>
      <w:r w:rsidRPr="00594337">
        <w:rPr>
          <w:rStyle w:val="StyleBoldUnderline"/>
        </w:rPr>
        <w:t xml:space="preserve">The stability that MAD was supposed to provide actually would have allowed U.S. adversaries to use force below the nuclear level </w:t>
      </w:r>
      <w:r w:rsidRPr="00594337">
        <w:rPr>
          <w:sz w:val="16"/>
        </w:rPr>
        <w:t xml:space="preserve">whenever it was to their advantage to do so. </w:t>
      </w:r>
      <w:r w:rsidRPr="00594337">
        <w:rPr>
          <w:rStyle w:val="StyleBoldUnderline"/>
        </w:rPr>
        <w:t>If the United States could not have threatened to escalate</w:t>
      </w:r>
      <w:r w:rsidRPr="00594337">
        <w:rPr>
          <w:sz w:val="16"/>
        </w:rPr>
        <w:t xml:space="preserve"> a conflict by using nuclear weapons, then </w:t>
      </w:r>
      <w:r w:rsidRPr="00594337">
        <w:rPr>
          <w:rStyle w:val="StyleBoldUnderline"/>
        </w:rPr>
        <w:t>the Soviets would have had free rein to fight and win a conventional war in Europe</w:t>
      </w:r>
      <w:r w:rsidRPr="00594337">
        <w:rPr>
          <w:sz w:val="16"/>
        </w:rPr>
        <w:t xml:space="preserve">. Privately, most generals and top civilian leaders were never convinced of the utility of MAD, and that </w:t>
      </w:r>
      <w:r w:rsidRPr="00594337">
        <w:rPr>
          <w:rStyle w:val="StyleBoldUnderline"/>
        </w:rPr>
        <w:t>skepticism was reflected in both Soviet and U.S. war planning. Each side</w:t>
      </w:r>
      <w:r w:rsidRPr="00594337">
        <w:rPr>
          <w:sz w:val="16"/>
        </w:rPr>
        <w:t xml:space="preserve"> strove for advantage, </w:t>
      </w:r>
      <w:r w:rsidRPr="00594337">
        <w:rPr>
          <w:rStyle w:val="StyleBoldUnderline"/>
        </w:rPr>
        <w:t>sought to minimize damage to its society, deployed defenses when deemed practical</w:t>
      </w:r>
      <w:r w:rsidRPr="00594337">
        <w:rPr>
          <w:sz w:val="16"/>
        </w:rPr>
        <w:t xml:space="preserve">, and sought limited nuclear options that were militarily effective. Yet, </w:t>
      </w:r>
      <w:r w:rsidRPr="00594337">
        <w:rPr>
          <w:rStyle w:val="StyleBoldUnderline"/>
        </w:rPr>
        <w:t>for all these efforts, it is highly probable tha</w:t>
      </w:r>
      <w:r w:rsidRPr="00594337">
        <w:rPr>
          <w:sz w:val="16"/>
        </w:rPr>
        <w:t xml:space="preserve">t a conventional war in Europe or, even more likely, </w:t>
      </w:r>
      <w:r w:rsidRPr="00594337">
        <w:rPr>
          <w:rStyle w:val="StyleBoldUnderline"/>
        </w:rPr>
        <w:t>the limited use of nuclear weapons would have prompted a full-scale nuclear war</w:t>
      </w:r>
      <w:r w:rsidRPr="00594337">
        <w:rPr>
          <w:sz w:val="16"/>
        </w:rPr>
        <w:t xml:space="preserve"> that would have resulted in mutual destruction.</w:t>
      </w:r>
    </w:p>
    <w:p w:rsidR="009143B5" w:rsidRDefault="009143B5" w:rsidP="009143B5">
      <w:pPr>
        <w:rPr>
          <w:sz w:val="16"/>
        </w:rPr>
      </w:pPr>
    </w:p>
    <w:p w:rsidR="009143B5" w:rsidRPr="00594337" w:rsidRDefault="009143B5" w:rsidP="009143B5">
      <w:pPr>
        <w:pStyle w:val="Heading4"/>
        <w:rPr>
          <w:rStyle w:val="StyleBoldUnderline"/>
          <w:b/>
          <w:bCs/>
          <w:sz w:val="26"/>
          <w:u w:val="none"/>
        </w:rPr>
      </w:pPr>
      <w:r w:rsidRPr="00594337">
        <w:rPr>
          <w:rStyle w:val="StyleBoldUnderline"/>
          <w:b/>
          <w:bCs/>
          <w:sz w:val="26"/>
          <w:u w:val="none"/>
        </w:rPr>
        <w:t xml:space="preserve">MAD doesn’t protect US interests </w:t>
      </w:r>
    </w:p>
    <w:p w:rsidR="009143B5" w:rsidRPr="001F2E2A" w:rsidRDefault="009143B5" w:rsidP="009143B5">
      <w:pPr>
        <w:rPr>
          <w:rStyle w:val="StyleBoldUnderline"/>
          <w:b w:val="0"/>
          <w:bCs w:val="0"/>
          <w:sz w:val="16"/>
          <w:u w:val="none"/>
        </w:rPr>
      </w:pPr>
      <w:proofErr w:type="spellStart"/>
      <w:r w:rsidRPr="001F2E2A">
        <w:rPr>
          <w:rStyle w:val="StyleStyleBold12pt"/>
        </w:rPr>
        <w:t>Jerivs</w:t>
      </w:r>
      <w:proofErr w:type="spellEnd"/>
      <w:r w:rsidRPr="001F2E2A">
        <w:rPr>
          <w:rStyle w:val="StyleStyleBold12pt"/>
        </w:rPr>
        <w:t xml:space="preserve"> 2</w:t>
      </w:r>
      <w:r>
        <w:t xml:space="preserve"> </w:t>
      </w:r>
      <w:r w:rsidRPr="001F2E2A">
        <w:rPr>
          <w:sz w:val="16"/>
        </w:rPr>
        <w:t>(Robert Jervis is the Adlai E. Stevenson professor of international</w:t>
      </w:r>
      <w:r>
        <w:rPr>
          <w:sz w:val="16"/>
        </w:rPr>
        <w:t xml:space="preserve"> </w:t>
      </w:r>
      <w:r w:rsidRPr="001F2E2A">
        <w:rPr>
          <w:sz w:val="16"/>
        </w:rPr>
        <w:t>politics at Columbia University. He was president of the</w:t>
      </w:r>
      <w:r>
        <w:rPr>
          <w:sz w:val="16"/>
        </w:rPr>
        <w:t xml:space="preserve"> </w:t>
      </w:r>
      <w:r w:rsidRPr="001F2E2A">
        <w:rPr>
          <w:sz w:val="16"/>
        </w:rPr>
        <w:t>American Political Science Association in 2000-01</w:t>
      </w:r>
      <w:r>
        <w:rPr>
          <w:sz w:val="16"/>
        </w:rPr>
        <w:t xml:space="preserve">.  </w:t>
      </w:r>
      <w:proofErr w:type="gramStart"/>
      <w:r>
        <w:rPr>
          <w:sz w:val="16"/>
        </w:rPr>
        <w:t>“Mutual Assured Destruction.”</w:t>
      </w:r>
      <w:proofErr w:type="gramEnd"/>
      <w:r>
        <w:rPr>
          <w:sz w:val="16"/>
        </w:rPr>
        <w:t xml:space="preserve">  Foreign Policy December 2002.)  EW </w:t>
      </w:r>
    </w:p>
    <w:p w:rsidR="009143B5" w:rsidRDefault="009143B5" w:rsidP="009143B5">
      <w:pPr>
        <w:rPr>
          <w:sz w:val="16"/>
        </w:rPr>
      </w:pPr>
      <w:r w:rsidRPr="00594337">
        <w:rPr>
          <w:rStyle w:val="StyleBoldUnderline"/>
        </w:rPr>
        <w:t>MAD's credibility plummeted</w:t>
      </w:r>
      <w:r w:rsidRPr="00594337">
        <w:rPr>
          <w:sz w:val="16"/>
        </w:rPr>
        <w:t xml:space="preserve"> even further </w:t>
      </w:r>
      <w:r w:rsidRPr="00594337">
        <w:rPr>
          <w:rStyle w:val="StyleBoldUnderline"/>
        </w:rPr>
        <w:t>during the last stages of the Cold War</w:t>
      </w:r>
      <w:r w:rsidRPr="00594337">
        <w:rPr>
          <w:sz w:val="16"/>
        </w:rPr>
        <w:t xml:space="preserve">, as the </w:t>
      </w:r>
      <w:r w:rsidRPr="00594337">
        <w:rPr>
          <w:rStyle w:val="StyleBoldUnderline"/>
        </w:rPr>
        <w:t>Soviet military buildup convinced U.S. policymakers that the U.S.S.R. did not believe in MAD and was seeking nuclear advantage</w:t>
      </w:r>
      <w:r w:rsidRPr="00594337">
        <w:rPr>
          <w:sz w:val="16"/>
        </w:rPr>
        <w:t xml:space="preserve">. The Soviet Union's invasion of Afghanistan and its African adventures revealed that </w:t>
      </w:r>
      <w:r w:rsidRPr="00594337">
        <w:rPr>
          <w:rStyle w:val="StyleBoldUnderline"/>
        </w:rPr>
        <w:t>MAD could not protect all U.S. interests. In response, U.S. leaders talked about the significance of nuclear superiority and about the possibility of surviving a nuclear war</w:t>
      </w:r>
      <w:r w:rsidRPr="00594337">
        <w:rPr>
          <w:sz w:val="16"/>
        </w:rPr>
        <w:t>. Most dramatically, President Ronald Reagan called for missile defense, declaring in 1983 that "</w:t>
      </w:r>
      <w:r w:rsidRPr="00594337">
        <w:rPr>
          <w:rStyle w:val="StyleBoldUnderline"/>
        </w:rPr>
        <w:t>to look down to an endless future with both of us sitting here with these horrible missiles</w:t>
      </w:r>
      <w:r w:rsidRPr="00594337">
        <w:rPr>
          <w:sz w:val="16"/>
        </w:rPr>
        <w:t xml:space="preserve"> aimed at each other </w:t>
      </w:r>
      <w:r w:rsidRPr="00594337">
        <w:rPr>
          <w:rStyle w:val="StyleBoldUnderline"/>
        </w:rPr>
        <w:t>and the only thing preventing a holocaust is just so long as no one pulls this trigger-this is unthinkable</w:t>
      </w:r>
      <w:r w:rsidRPr="00594337">
        <w:rPr>
          <w:sz w:val="16"/>
        </w:rPr>
        <w:t>."</w:t>
      </w:r>
    </w:p>
    <w:p w:rsidR="009143B5" w:rsidRDefault="009143B5" w:rsidP="009143B5">
      <w:pPr>
        <w:rPr>
          <w:sz w:val="16"/>
        </w:rPr>
      </w:pPr>
    </w:p>
    <w:p w:rsidR="009143B5" w:rsidRDefault="009143B5" w:rsidP="009143B5">
      <w:pPr>
        <w:pStyle w:val="Heading3"/>
      </w:pPr>
      <w:r>
        <w:lastRenderedPageBreak/>
        <w:t>Interdependence</w:t>
      </w:r>
    </w:p>
    <w:p w:rsidR="009143B5" w:rsidRDefault="009143B5" w:rsidP="009143B5">
      <w:pPr>
        <w:pStyle w:val="Heading4"/>
      </w:pPr>
      <w:r>
        <w:t>Interdependence doesn’t prevent war</w:t>
      </w:r>
    </w:p>
    <w:p w:rsidR="009143B5" w:rsidRDefault="009143B5" w:rsidP="009143B5">
      <w:pPr>
        <w:rPr>
          <w:sz w:val="16"/>
        </w:rPr>
      </w:pPr>
      <w:proofErr w:type="spellStart"/>
      <w:proofErr w:type="gramStart"/>
      <w:r w:rsidRPr="00150C79">
        <w:rPr>
          <w:rStyle w:val="StyleStyleBold12pt"/>
        </w:rPr>
        <w:t>Wyne</w:t>
      </w:r>
      <w:proofErr w:type="spellEnd"/>
      <w:r w:rsidRPr="00150C79">
        <w:rPr>
          <w:rStyle w:val="StyleStyleBold12pt"/>
        </w:rPr>
        <w:t xml:space="preserve"> 12</w:t>
      </w:r>
      <w:r>
        <w:t xml:space="preserve"> </w:t>
      </w:r>
      <w:r w:rsidRPr="00150C79">
        <w:rPr>
          <w:sz w:val="16"/>
        </w:rPr>
        <w:t xml:space="preserve">(Ali </w:t>
      </w:r>
      <w:proofErr w:type="spellStart"/>
      <w:r w:rsidRPr="00150C79">
        <w:rPr>
          <w:sz w:val="16"/>
        </w:rPr>
        <w:t>Wyne</w:t>
      </w:r>
      <w:proofErr w:type="spellEnd"/>
      <w:r w:rsidRPr="00150C79">
        <w:rPr>
          <w:sz w:val="16"/>
        </w:rPr>
        <w:t xml:space="preserve">, Researcher, </w:t>
      </w:r>
      <w:proofErr w:type="spellStart"/>
      <w:r w:rsidRPr="00150C79">
        <w:rPr>
          <w:sz w:val="16"/>
        </w:rPr>
        <w:t>Belfer</w:t>
      </w:r>
      <w:proofErr w:type="spellEnd"/>
      <w:r w:rsidRPr="00150C79">
        <w:rPr>
          <w:sz w:val="16"/>
        </w:rPr>
        <w:t xml:space="preserve"> Center for Science and International Affairs.</w:t>
      </w:r>
      <w:proofErr w:type="gramEnd"/>
      <w:r w:rsidRPr="00150C79">
        <w:rPr>
          <w:sz w:val="16"/>
        </w:rPr>
        <w:t xml:space="preserve">  “Can Economic Interdependence Help to Prevent a U.S.-China War?”  Big Think 11 May 2012.  </w:t>
      </w:r>
      <w:proofErr w:type="gramStart"/>
      <w:r w:rsidRPr="00150C79">
        <w:rPr>
          <w:sz w:val="16"/>
        </w:rPr>
        <w:t>Web.)</w:t>
      </w:r>
      <w:proofErr w:type="gramEnd"/>
      <w:r w:rsidRPr="00150C79">
        <w:rPr>
          <w:sz w:val="16"/>
        </w:rPr>
        <w:t xml:space="preserve"> </w:t>
      </w:r>
      <w:hyperlink r:id="rId81" w:history="1">
        <w:r w:rsidRPr="00150C79">
          <w:rPr>
            <w:rStyle w:val="Hyperlink"/>
            <w:sz w:val="16"/>
          </w:rPr>
          <w:t>http://bigthink.com/power-games/can-economic-interdependence-help-to-prevent-a-us-china-war</w:t>
        </w:r>
      </w:hyperlink>
      <w:r w:rsidRPr="00150C79">
        <w:rPr>
          <w:sz w:val="16"/>
        </w:rPr>
        <w:t xml:space="preserve"> EW</w:t>
      </w:r>
    </w:p>
    <w:p w:rsidR="009143B5" w:rsidRPr="00150C79" w:rsidRDefault="009143B5" w:rsidP="009143B5">
      <w:pPr>
        <w:rPr>
          <w:sz w:val="16"/>
        </w:rPr>
      </w:pPr>
      <w:r w:rsidRPr="00150C79">
        <w:rPr>
          <w:rStyle w:val="StyleBoldUnderline"/>
        </w:rPr>
        <w:t>Angell didn’t argue that</w:t>
      </w:r>
      <w:r w:rsidRPr="00150C79">
        <w:rPr>
          <w:sz w:val="16"/>
        </w:rPr>
        <w:t xml:space="preserve"> “the extraordinary </w:t>
      </w:r>
      <w:r w:rsidRPr="00150C79">
        <w:rPr>
          <w:rStyle w:val="StyleBoldUnderline"/>
        </w:rPr>
        <w:t>interdependence of the modern financial world</w:t>
      </w:r>
      <w:r w:rsidRPr="00150C79">
        <w:rPr>
          <w:sz w:val="16"/>
        </w:rPr>
        <w:t xml:space="preserve">” (p. 56) </w:t>
      </w:r>
      <w:r w:rsidRPr="00150C79">
        <w:rPr>
          <w:rStyle w:val="StyleBoldUnderline"/>
        </w:rPr>
        <w:t>made war</w:t>
      </w:r>
      <w:r w:rsidRPr="00150C79">
        <w:rPr>
          <w:sz w:val="16"/>
        </w:rPr>
        <w:t xml:space="preserve"> among European countries—Britain and Germany, in particular—</w:t>
      </w:r>
      <w:r w:rsidRPr="00150C79">
        <w:rPr>
          <w:rStyle w:val="StyleBoldUnderline"/>
        </w:rPr>
        <w:t>impossible, but rather, futile</w:t>
      </w:r>
      <w:r w:rsidRPr="00150C79">
        <w:rPr>
          <w:sz w:val="16"/>
        </w:rPr>
        <w:t xml:space="preserve">—a crucial distinction. Indeed, it was because he believed that </w:t>
      </w:r>
      <w:r w:rsidRPr="00150C79">
        <w:rPr>
          <w:rStyle w:val="StyleBoldUnderline"/>
        </w:rPr>
        <w:t>growing tensions between them were likely to culminate in war that he appealed so forcefully to statesmen in each country to reverse course</w:t>
      </w:r>
      <w:r w:rsidRPr="00150C79">
        <w:rPr>
          <w:sz w:val="16"/>
        </w:rPr>
        <w:t xml:space="preserve">: </w:t>
      </w:r>
      <w:r w:rsidRPr="00150C79">
        <w:rPr>
          <w:rStyle w:val="StyleBoldUnderline"/>
        </w:rPr>
        <w:t>[S]o long as the production of war material and the training for war are our only preparation for peace, we shall almost certainly prepare not for peace but for war</w:t>
      </w:r>
      <w:r w:rsidRPr="00150C79">
        <w:rPr>
          <w:sz w:val="16"/>
        </w:rPr>
        <w:t xml:space="preserve">, and every ship that we [the British] add…by </w:t>
      </w:r>
      <w:r w:rsidRPr="00150C79">
        <w:rPr>
          <w:rStyle w:val="StyleBoldUnderline"/>
        </w:rPr>
        <w:t xml:space="preserve">increasing the suspicion and distrust </w:t>
      </w:r>
      <w:r w:rsidRPr="00150C79">
        <w:rPr>
          <w:sz w:val="16"/>
        </w:rPr>
        <w:t xml:space="preserve">that go with the ever-increasing weight of material, </w:t>
      </w:r>
      <w:r w:rsidRPr="00150C79">
        <w:rPr>
          <w:rStyle w:val="StyleBoldUnderline"/>
        </w:rPr>
        <w:t>does but render a solution of the matter more difficult</w:t>
      </w:r>
      <w:r w:rsidRPr="00150C79">
        <w:rPr>
          <w:sz w:val="16"/>
        </w:rPr>
        <w:t xml:space="preserve">….At present there is only one policy that holds the field—to go on building ships (p. 334). </w:t>
      </w:r>
    </w:p>
    <w:p w:rsidR="009143B5" w:rsidRDefault="009143B5" w:rsidP="009143B5">
      <w:pPr>
        <w:rPr>
          <w:rStyle w:val="StyleBoldUnderline"/>
        </w:rPr>
      </w:pPr>
    </w:p>
    <w:p w:rsidR="009143B5" w:rsidRPr="004D50B5" w:rsidRDefault="009143B5" w:rsidP="009143B5">
      <w:pPr>
        <w:pStyle w:val="Heading4"/>
        <w:rPr>
          <w:rStyle w:val="StyleBoldUnderline"/>
          <w:b/>
          <w:u w:val="none"/>
        </w:rPr>
      </w:pPr>
      <w:proofErr w:type="spellStart"/>
      <w:r w:rsidRPr="004D50B5">
        <w:rPr>
          <w:rStyle w:val="StyleBoldUnderline"/>
          <w:b/>
          <w:u w:val="none"/>
        </w:rPr>
        <w:t>Interdependece</w:t>
      </w:r>
      <w:proofErr w:type="spellEnd"/>
      <w:r w:rsidRPr="004D50B5">
        <w:rPr>
          <w:rStyle w:val="StyleBoldUnderline"/>
          <w:b/>
          <w:u w:val="none"/>
        </w:rPr>
        <w:t xml:space="preserve"> and MAD fail – nanotechnology </w:t>
      </w:r>
    </w:p>
    <w:p w:rsidR="009143B5" w:rsidRDefault="009143B5" w:rsidP="009143B5">
      <w:pPr>
        <w:rPr>
          <w:sz w:val="16"/>
        </w:rPr>
      </w:pPr>
      <w:proofErr w:type="spellStart"/>
      <w:r w:rsidRPr="004D50B5">
        <w:rPr>
          <w:rStyle w:val="StyleStyleBold12pt"/>
        </w:rPr>
        <w:t>Treder</w:t>
      </w:r>
      <w:proofErr w:type="spellEnd"/>
      <w:r w:rsidRPr="004D50B5">
        <w:rPr>
          <w:rStyle w:val="StyleStyleBold12pt"/>
        </w:rPr>
        <w:t xml:space="preserve"> 5</w:t>
      </w:r>
      <w:r>
        <w:rPr>
          <w:rStyle w:val="StyleBoldUnderline"/>
        </w:rPr>
        <w:t xml:space="preserve"> </w:t>
      </w:r>
      <w:r w:rsidRPr="00BA0BD3">
        <w:rPr>
          <w:sz w:val="16"/>
        </w:rPr>
        <w:t xml:space="preserve">(Mike </w:t>
      </w:r>
      <w:proofErr w:type="spellStart"/>
      <w:r w:rsidRPr="00BA0BD3">
        <w:rPr>
          <w:sz w:val="16"/>
        </w:rPr>
        <w:t>Treder</w:t>
      </w:r>
      <w:proofErr w:type="spellEnd"/>
      <w:r w:rsidRPr="00BA0BD3">
        <w:rPr>
          <w:sz w:val="16"/>
        </w:rPr>
        <w:t xml:space="preserve"> is the executive director of the Center for Responsible Nanotechnology.  </w:t>
      </w:r>
      <w:proofErr w:type="gramStart"/>
      <w:r w:rsidRPr="00BA0BD3">
        <w:rPr>
          <w:sz w:val="16"/>
        </w:rPr>
        <w:t>“War, Interdependence, and Nanotechnology.”</w:t>
      </w:r>
      <w:proofErr w:type="gramEnd"/>
      <w:r w:rsidRPr="00BA0BD3">
        <w:rPr>
          <w:sz w:val="16"/>
        </w:rPr>
        <w:t xml:space="preserve">  </w:t>
      </w:r>
      <w:proofErr w:type="spellStart"/>
      <w:proofErr w:type="gramStart"/>
      <w:r w:rsidRPr="00BA0BD3">
        <w:rPr>
          <w:sz w:val="16"/>
        </w:rPr>
        <w:t>FutureBrief</w:t>
      </w:r>
      <w:proofErr w:type="spellEnd"/>
      <w:r w:rsidRPr="00BA0BD3">
        <w:rPr>
          <w:sz w:val="16"/>
        </w:rPr>
        <w:t xml:space="preserve"> 2005.</w:t>
      </w:r>
      <w:proofErr w:type="gramEnd"/>
      <w:r w:rsidRPr="00BA0BD3">
        <w:rPr>
          <w:sz w:val="16"/>
        </w:rPr>
        <w:t xml:space="preserve">  </w:t>
      </w:r>
      <w:proofErr w:type="gramStart"/>
      <w:r w:rsidRPr="00BA0BD3">
        <w:rPr>
          <w:sz w:val="16"/>
        </w:rPr>
        <w:t>Web.)</w:t>
      </w:r>
      <w:proofErr w:type="gramEnd"/>
      <w:r w:rsidRPr="00BA0BD3">
        <w:rPr>
          <w:sz w:val="16"/>
        </w:rPr>
        <w:t xml:space="preserve">  </w:t>
      </w:r>
      <w:hyperlink r:id="rId82" w:history="1">
        <w:r w:rsidRPr="00BA0BD3">
          <w:rPr>
            <w:rStyle w:val="Hyperlink"/>
            <w:sz w:val="16"/>
          </w:rPr>
          <w:t>http://www.futurebrief.com/miketrederwar002.asp</w:t>
        </w:r>
      </w:hyperlink>
      <w:r w:rsidRPr="00BA0BD3">
        <w:rPr>
          <w:sz w:val="16"/>
        </w:rPr>
        <w:t xml:space="preserve"> EW</w:t>
      </w:r>
    </w:p>
    <w:p w:rsidR="009143B5" w:rsidRPr="00BA0BD3" w:rsidRDefault="009143B5" w:rsidP="009143B5">
      <w:pPr>
        <w:rPr>
          <w:sz w:val="16"/>
        </w:rPr>
      </w:pPr>
      <w:r w:rsidRPr="00BA0BD3">
        <w:rPr>
          <w:sz w:val="16"/>
        </w:rPr>
        <w:t xml:space="preserve">Today, </w:t>
      </w:r>
      <w:r w:rsidRPr="00BA0BD3">
        <w:rPr>
          <w:rStyle w:val="StyleBoldUnderline"/>
        </w:rPr>
        <w:t>more people live in freedom than at any time in history</w:t>
      </w:r>
      <w:r w:rsidRPr="00BA0BD3">
        <w:rPr>
          <w:sz w:val="16"/>
        </w:rPr>
        <w:t xml:space="preserve">. Although poverty is still a serious worldwide problem, more people are healthier and better fed than ever before. And despite regional wars and terrorist attacks (which have beset civilization for centuries), </w:t>
      </w:r>
      <w:r w:rsidRPr="00BA0BD3">
        <w:rPr>
          <w:rStyle w:val="StyleBoldUnderline"/>
        </w:rPr>
        <w:t>we have managed to avoid destroying ourselves with full-scale thermonuclear war</w:t>
      </w:r>
      <w:r w:rsidRPr="00BA0BD3">
        <w:rPr>
          <w:sz w:val="16"/>
        </w:rPr>
        <w:t xml:space="preserve">. </w:t>
      </w:r>
      <w:r w:rsidRPr="00BA0BD3">
        <w:rPr>
          <w:rStyle w:val="StyleBoldUnderline"/>
        </w:rPr>
        <w:t>But looming just over the horizon is a grave threat. It is nanotechnology</w:t>
      </w:r>
      <w:r w:rsidRPr="00BA0BD3">
        <w:rPr>
          <w:sz w:val="16"/>
        </w:rPr>
        <w:t xml:space="preserve">. From the dawn of the nuclear age until the present day, </w:t>
      </w:r>
      <w:r w:rsidRPr="00BA0BD3">
        <w:rPr>
          <w:rStyle w:val="StyleBoldUnderline"/>
        </w:rPr>
        <w:t>we have relied on two mechanisms to protect us from World War III</w:t>
      </w:r>
      <w:r w:rsidRPr="00BA0BD3">
        <w:rPr>
          <w:sz w:val="16"/>
        </w:rPr>
        <w:t>: the doctrine of Mutually Assured Destruction (</w:t>
      </w:r>
      <w:r w:rsidRPr="00BA0BD3">
        <w:rPr>
          <w:rStyle w:val="StyleBoldUnderline"/>
        </w:rPr>
        <w:t>MAD</w:t>
      </w:r>
      <w:r w:rsidRPr="00BA0BD3">
        <w:rPr>
          <w:sz w:val="16"/>
        </w:rPr>
        <w:t xml:space="preserve">), </w:t>
      </w:r>
      <w:r w:rsidRPr="00BA0BD3">
        <w:rPr>
          <w:rStyle w:val="StyleBoldUnderline"/>
        </w:rPr>
        <w:t>and the growing interdependence of nations</w:t>
      </w:r>
      <w:r w:rsidRPr="00BA0BD3">
        <w:rPr>
          <w:sz w:val="16"/>
        </w:rPr>
        <w:t>. However</w:t>
      </w:r>
      <w:r w:rsidRPr="00BA0BD3">
        <w:rPr>
          <w:rStyle w:val="StyleBoldUnderline"/>
        </w:rPr>
        <w:t>, in the very near future we may not be able to count on these controls. The tenuous balance of MAD and the worldwide network of commercial trade are both threatened by the rise of advanced nanotechnology</w:t>
      </w:r>
      <w:r w:rsidRPr="00BA0BD3">
        <w:rPr>
          <w:sz w:val="16"/>
        </w:rPr>
        <w:t>.</w:t>
      </w:r>
    </w:p>
    <w:p w:rsidR="009143B5" w:rsidRDefault="009143B5" w:rsidP="009143B5"/>
    <w:p w:rsidR="009143B5" w:rsidRDefault="009143B5" w:rsidP="009143B5">
      <w:pPr>
        <w:pStyle w:val="Heading3"/>
      </w:pPr>
      <w:proofErr w:type="spellStart"/>
      <w:r>
        <w:lastRenderedPageBreak/>
        <w:t>Fettweis</w:t>
      </w:r>
      <w:proofErr w:type="spellEnd"/>
      <w:r>
        <w:t xml:space="preserve"> indict </w:t>
      </w:r>
    </w:p>
    <w:p w:rsidR="009143B5" w:rsidRPr="007E1354" w:rsidRDefault="009143B5" w:rsidP="009143B5">
      <w:pPr>
        <w:pStyle w:val="Heading4"/>
      </w:pPr>
      <w:proofErr w:type="spellStart"/>
      <w:r w:rsidRPr="007E1354">
        <w:t>Fettweis</w:t>
      </w:r>
      <w:proofErr w:type="spellEnd"/>
      <w:r w:rsidRPr="007E1354">
        <w:t>’ analysis is flawed – doesn’t assume key factors</w:t>
      </w:r>
    </w:p>
    <w:p w:rsidR="009143B5" w:rsidRPr="007E1354" w:rsidRDefault="009143B5" w:rsidP="009143B5">
      <w:pPr>
        <w:rPr>
          <w:sz w:val="16"/>
        </w:rPr>
      </w:pPr>
      <w:r w:rsidRPr="007E1354">
        <w:rPr>
          <w:rStyle w:val="StyleStyleBold12pt"/>
        </w:rPr>
        <w:t>Hanley 11</w:t>
      </w:r>
      <w:r>
        <w:rPr>
          <w:rStyle w:val="StyleStyleBold12pt"/>
        </w:rPr>
        <w:t xml:space="preserve"> </w:t>
      </w:r>
      <w:r w:rsidRPr="007E1354">
        <w:rPr>
          <w:sz w:val="16"/>
        </w:rPr>
        <w:t>(Lieutenant Colonel Hanley works as a supervisory</w:t>
      </w:r>
      <w:r>
        <w:rPr>
          <w:sz w:val="16"/>
        </w:rPr>
        <w:t xml:space="preserve"> </w:t>
      </w:r>
      <w:r w:rsidRPr="007E1354">
        <w:rPr>
          <w:sz w:val="16"/>
        </w:rPr>
        <w:t>intelligence analyst in the Washington, D.C. area.</w:t>
      </w:r>
      <w:r>
        <w:rPr>
          <w:sz w:val="16"/>
        </w:rPr>
        <w:t xml:space="preserve"> </w:t>
      </w:r>
      <w:r w:rsidRPr="007E1354">
        <w:rPr>
          <w:sz w:val="16"/>
        </w:rPr>
        <w:t>He is a former member of the Naval Institute’s editorial board and a regular contributor to Proceedings</w:t>
      </w:r>
      <w:r>
        <w:rPr>
          <w:sz w:val="16"/>
        </w:rPr>
        <w:t xml:space="preserve">.  Bluetoad.com January 2011.) </w:t>
      </w:r>
      <w:hyperlink r:id="rId83" w:history="1">
        <w:r w:rsidRPr="00D2063F">
          <w:rPr>
            <w:rStyle w:val="Hyperlink"/>
            <w:sz w:val="16"/>
          </w:rPr>
          <w:t>http://www.bluetoad.com/print.php?pages=72&amp;issue_id=57476&amp;ref=1</w:t>
        </w:r>
      </w:hyperlink>
      <w:r>
        <w:rPr>
          <w:sz w:val="16"/>
        </w:rPr>
        <w:t xml:space="preserve"> EW</w:t>
      </w:r>
    </w:p>
    <w:p w:rsidR="009143B5" w:rsidRDefault="009143B5" w:rsidP="009143B5">
      <w:pPr>
        <w:rPr>
          <w:sz w:val="16"/>
        </w:rPr>
      </w:pPr>
      <w:proofErr w:type="spellStart"/>
      <w:r w:rsidRPr="007E1354">
        <w:rPr>
          <w:rStyle w:val="StyleBoldUnderline"/>
        </w:rPr>
        <w:t>Fettweis</w:t>
      </w:r>
      <w:proofErr w:type="spellEnd"/>
      <w:r w:rsidRPr="007E1354">
        <w:rPr>
          <w:rStyle w:val="StyleBoldUnderline"/>
        </w:rPr>
        <w:t xml:space="preserve"> says nothing about the reckless proliferation of dual-use technologies</w:t>
      </w:r>
      <w:r w:rsidRPr="00150C79">
        <w:rPr>
          <w:sz w:val="16"/>
        </w:rPr>
        <w:t xml:space="preserve">— especially biotechnologies and nuclear fuel-cycle technology. </w:t>
      </w:r>
      <w:r w:rsidRPr="007E1354">
        <w:rPr>
          <w:rStyle w:val="StyleBoldUnderline"/>
        </w:rPr>
        <w:t xml:space="preserve">The past masters of proliferation include the very powers— China and Russia—whom </w:t>
      </w:r>
      <w:proofErr w:type="spellStart"/>
      <w:r w:rsidRPr="007E1354">
        <w:rPr>
          <w:rStyle w:val="StyleBoldUnderline"/>
        </w:rPr>
        <w:t>Fettweis</w:t>
      </w:r>
      <w:proofErr w:type="spellEnd"/>
      <w:r w:rsidRPr="007E1354">
        <w:rPr>
          <w:rStyle w:val="StyleBoldUnderline"/>
        </w:rPr>
        <w:t xml:space="preserve"> claims have no desire to fight a major war</w:t>
      </w:r>
      <w:r w:rsidRPr="00150C79">
        <w:rPr>
          <w:sz w:val="16"/>
        </w:rPr>
        <w:t xml:space="preserve">. It’s been a mere 20 years since the end of the Iran–Iraq war—a territorial dispute between states aspiring to regional dominance—which resembled World War I a lot more closely than it did anything surmised in </w:t>
      </w:r>
      <w:proofErr w:type="spellStart"/>
      <w:r w:rsidRPr="00150C79">
        <w:rPr>
          <w:sz w:val="16"/>
        </w:rPr>
        <w:t>Fettweis’s</w:t>
      </w:r>
      <w:proofErr w:type="spellEnd"/>
      <w:r w:rsidRPr="00150C79">
        <w:rPr>
          <w:sz w:val="16"/>
        </w:rPr>
        <w:t xml:space="preserve"> worldview. </w:t>
      </w:r>
      <w:r w:rsidRPr="007E1354">
        <w:rPr>
          <w:rStyle w:val="StyleBoldUnderline"/>
        </w:rPr>
        <w:t>What are we to make of China’s recent claim to indisputable sovereignty over 1.3 million square miles of the South China Sea, substantial portions of which are considered international waters? What happens if a dispute over navigation can’t be resolved through diplomacy? What of the territorial disputes between India and Pakistan?</w:t>
      </w:r>
      <w:r w:rsidRPr="00150C79">
        <w:rPr>
          <w:sz w:val="16"/>
        </w:rPr>
        <w:t xml:space="preserve"> War may not be likely under such circumstances, as it has throughout human history, but it is certainly possible</w:t>
      </w:r>
    </w:p>
    <w:p w:rsidR="009143B5" w:rsidRDefault="009143B5" w:rsidP="009143B5">
      <w:pPr>
        <w:rPr>
          <w:sz w:val="16"/>
        </w:rPr>
      </w:pPr>
    </w:p>
    <w:p w:rsidR="009143B5" w:rsidRDefault="009143B5" w:rsidP="009143B5">
      <w:pPr>
        <w:pStyle w:val="Heading3"/>
      </w:pPr>
      <w:r>
        <w:lastRenderedPageBreak/>
        <w:t xml:space="preserve">Escalation—China </w:t>
      </w:r>
    </w:p>
    <w:p w:rsidR="009143B5" w:rsidRPr="00903848" w:rsidRDefault="009143B5" w:rsidP="009143B5">
      <w:pPr>
        <w:pStyle w:val="Heading4"/>
        <w:rPr>
          <w:rStyle w:val="StyleBoldUnderline"/>
          <w:b/>
          <w:bCs/>
          <w:sz w:val="26"/>
          <w:u w:val="none"/>
        </w:rPr>
      </w:pPr>
      <w:r w:rsidRPr="00903848">
        <w:rPr>
          <w:rStyle w:val="StyleBoldUnderline"/>
          <w:b/>
          <w:bCs/>
          <w:sz w:val="26"/>
          <w:u w:val="none"/>
        </w:rPr>
        <w:t xml:space="preserve">War with China will escalate – Chinese preemption </w:t>
      </w:r>
    </w:p>
    <w:p w:rsidR="009143B5" w:rsidRPr="00903848" w:rsidRDefault="009143B5" w:rsidP="009143B5">
      <w:pPr>
        <w:rPr>
          <w:rStyle w:val="StyleBoldUnderline"/>
          <w:b w:val="0"/>
          <w:bCs w:val="0"/>
          <w:sz w:val="16"/>
          <w:u w:val="none"/>
        </w:rPr>
      </w:pPr>
      <w:proofErr w:type="spellStart"/>
      <w:r w:rsidRPr="00903848">
        <w:rPr>
          <w:rStyle w:val="StyleStyleBold12pt"/>
        </w:rPr>
        <w:t>Wroe</w:t>
      </w:r>
      <w:proofErr w:type="spellEnd"/>
      <w:r w:rsidRPr="00903848">
        <w:rPr>
          <w:rStyle w:val="StyleStyleBold12pt"/>
        </w:rPr>
        <w:t xml:space="preserve"> 13</w:t>
      </w:r>
      <w:r>
        <w:rPr>
          <w:sz w:val="16"/>
        </w:rPr>
        <w:t xml:space="preserve"> (David </w:t>
      </w:r>
      <w:proofErr w:type="spellStart"/>
      <w:r>
        <w:rPr>
          <w:sz w:val="16"/>
        </w:rPr>
        <w:t>Wroe</w:t>
      </w:r>
      <w:proofErr w:type="spellEnd"/>
      <w:r>
        <w:rPr>
          <w:sz w:val="16"/>
        </w:rPr>
        <w:t xml:space="preserve"> is the </w:t>
      </w:r>
      <w:proofErr w:type="spellStart"/>
      <w:r>
        <w:rPr>
          <w:sz w:val="16"/>
        </w:rPr>
        <w:t>defence</w:t>
      </w:r>
      <w:proofErr w:type="spellEnd"/>
      <w:r>
        <w:rPr>
          <w:sz w:val="16"/>
        </w:rPr>
        <w:t xml:space="preserve"> correspondent for The Age and the Sydney Morning Herald in Canberra.  “US strategy could result in nuclear war.”  </w:t>
      </w:r>
      <w:proofErr w:type="gramStart"/>
      <w:r>
        <w:rPr>
          <w:sz w:val="16"/>
        </w:rPr>
        <w:t>Sydney Morning Herald 15 April 13.</w:t>
      </w:r>
      <w:proofErr w:type="gramEnd"/>
      <w:r>
        <w:rPr>
          <w:sz w:val="16"/>
        </w:rPr>
        <w:t xml:space="preserve">  </w:t>
      </w:r>
      <w:proofErr w:type="gramStart"/>
      <w:r>
        <w:rPr>
          <w:sz w:val="16"/>
        </w:rPr>
        <w:t>Web.)</w:t>
      </w:r>
      <w:proofErr w:type="gramEnd"/>
      <w:r>
        <w:rPr>
          <w:sz w:val="16"/>
        </w:rPr>
        <w:t xml:space="preserve">  </w:t>
      </w:r>
      <w:hyperlink r:id="rId84" w:history="1">
        <w:r w:rsidRPr="009317FB">
          <w:rPr>
            <w:rStyle w:val="Hyperlink"/>
            <w:sz w:val="16"/>
          </w:rPr>
          <w:t>http://www.smh.com.au/federal-politics/political-news/us-strategy-could-result-in-nuclear-war-20130414-2htn8.html</w:t>
        </w:r>
      </w:hyperlink>
      <w:r>
        <w:rPr>
          <w:sz w:val="16"/>
        </w:rPr>
        <w:t xml:space="preserve">  EW</w:t>
      </w:r>
    </w:p>
    <w:p w:rsidR="009143B5" w:rsidRPr="00903848" w:rsidRDefault="009143B5" w:rsidP="009143B5">
      <w:pPr>
        <w:rPr>
          <w:sz w:val="16"/>
        </w:rPr>
      </w:pPr>
      <w:r w:rsidRPr="00903848">
        <w:rPr>
          <w:rStyle w:val="StyleBoldUnderline"/>
        </w:rPr>
        <w:t>The paper</w:t>
      </w:r>
      <w:r w:rsidRPr="00903848">
        <w:rPr>
          <w:sz w:val="16"/>
        </w:rPr>
        <w:t xml:space="preserve">, written by the institute's senior analyst for </w:t>
      </w:r>
      <w:proofErr w:type="spellStart"/>
      <w:r w:rsidRPr="00903848">
        <w:rPr>
          <w:sz w:val="16"/>
        </w:rPr>
        <w:t>defence</w:t>
      </w:r>
      <w:proofErr w:type="spellEnd"/>
      <w:r w:rsidRPr="00903848">
        <w:rPr>
          <w:sz w:val="16"/>
        </w:rPr>
        <w:t xml:space="preserve"> strategy, Benjamin </w:t>
      </w:r>
      <w:proofErr w:type="spellStart"/>
      <w:r w:rsidRPr="00903848">
        <w:rPr>
          <w:sz w:val="16"/>
        </w:rPr>
        <w:t>Schreer</w:t>
      </w:r>
      <w:proofErr w:type="spellEnd"/>
      <w:r w:rsidRPr="00903848">
        <w:rPr>
          <w:sz w:val="16"/>
        </w:rPr>
        <w:t xml:space="preserve">, </w:t>
      </w:r>
      <w:r w:rsidRPr="00903848">
        <w:rPr>
          <w:rStyle w:val="StyleBoldUnderline"/>
        </w:rPr>
        <w:t>urges the Australian government to keep a cautious distance from the plan</w:t>
      </w:r>
      <w:r w:rsidRPr="00903848">
        <w:rPr>
          <w:sz w:val="16"/>
        </w:rPr>
        <w:t xml:space="preserve"> for now. </w:t>
      </w:r>
      <w:r w:rsidRPr="00903848">
        <w:rPr>
          <w:rStyle w:val="StyleBoldUnderline"/>
        </w:rPr>
        <w:t>Australia would likely play a role in the strategy, particularly with US Marines stationed in Darwin. The plan assumes any conflict between the US and China</w:t>
      </w:r>
      <w:r w:rsidRPr="00903848">
        <w:rPr>
          <w:sz w:val="16"/>
        </w:rPr>
        <w:t xml:space="preserve"> - most likely over Taiwan or Chinese skirmishing with Japan - </w:t>
      </w:r>
      <w:r w:rsidRPr="00903848">
        <w:rPr>
          <w:rStyle w:val="StyleBoldUnderline"/>
        </w:rPr>
        <w:t>would remain below the level of nuclear strikes</w:t>
      </w:r>
      <w:r w:rsidRPr="00903848">
        <w:rPr>
          <w:sz w:val="16"/>
        </w:rPr>
        <w:t xml:space="preserve">. </w:t>
      </w:r>
      <w:r w:rsidRPr="00903848">
        <w:rPr>
          <w:rStyle w:val="StyleBoldUnderline"/>
        </w:rPr>
        <w:t xml:space="preserve">But </w:t>
      </w:r>
      <w:proofErr w:type="spellStart"/>
      <w:r w:rsidRPr="00903848">
        <w:rPr>
          <w:sz w:val="16"/>
        </w:rPr>
        <w:t>Dr</w:t>
      </w:r>
      <w:proofErr w:type="spellEnd"/>
      <w:r w:rsidRPr="00903848">
        <w:rPr>
          <w:sz w:val="16"/>
        </w:rPr>
        <w:t xml:space="preserve"> </w:t>
      </w:r>
      <w:proofErr w:type="spellStart"/>
      <w:r w:rsidRPr="00903848">
        <w:rPr>
          <w:sz w:val="16"/>
        </w:rPr>
        <w:t>Schreer</w:t>
      </w:r>
      <w:proofErr w:type="spellEnd"/>
      <w:r w:rsidRPr="00903848">
        <w:rPr>
          <w:sz w:val="16"/>
        </w:rPr>
        <w:t xml:space="preserve"> writes that "</w:t>
      </w:r>
      <w:r w:rsidRPr="00903848">
        <w:rPr>
          <w:rStyle w:val="StyleBoldUnderline"/>
        </w:rPr>
        <w:t>such an outcome is far from certain</w:t>
      </w:r>
      <w:r w:rsidRPr="00903848">
        <w:rPr>
          <w:sz w:val="16"/>
        </w:rPr>
        <w:t xml:space="preserve">". </w:t>
      </w:r>
      <w:r w:rsidRPr="00903848">
        <w:rPr>
          <w:rStyle w:val="StyleBoldUnderline"/>
        </w:rPr>
        <w:t>Part of any US plan to strike at China would involve "blinding" the</w:t>
      </w:r>
      <w:r w:rsidRPr="00903848">
        <w:rPr>
          <w:sz w:val="16"/>
        </w:rPr>
        <w:t xml:space="preserve"> </w:t>
      </w:r>
      <w:r w:rsidRPr="00903848">
        <w:rPr>
          <w:rStyle w:val="StyleBoldUnderline"/>
        </w:rPr>
        <w:t>P</w:t>
      </w:r>
      <w:r w:rsidRPr="00903848">
        <w:rPr>
          <w:sz w:val="16"/>
        </w:rPr>
        <w:t xml:space="preserve">eople's </w:t>
      </w:r>
      <w:r w:rsidRPr="00903848">
        <w:rPr>
          <w:rStyle w:val="StyleBoldUnderline"/>
        </w:rPr>
        <w:t>L</w:t>
      </w:r>
      <w:r w:rsidRPr="00903848">
        <w:rPr>
          <w:sz w:val="16"/>
        </w:rPr>
        <w:t xml:space="preserve">iberation </w:t>
      </w:r>
      <w:r w:rsidRPr="00903848">
        <w:rPr>
          <w:rStyle w:val="StyleBoldUnderline"/>
        </w:rPr>
        <w:t>A</w:t>
      </w:r>
      <w:r w:rsidRPr="00903848">
        <w:rPr>
          <w:sz w:val="16"/>
        </w:rPr>
        <w:t xml:space="preserve">rmy by hitting its surveillance, intelligence and command systems. </w:t>
      </w:r>
      <w:r w:rsidRPr="00903848">
        <w:rPr>
          <w:rStyle w:val="StyleBoldUnderline"/>
        </w:rPr>
        <w:t>This could provoke panic</w:t>
      </w:r>
      <w:r w:rsidRPr="00903848">
        <w:rPr>
          <w:sz w:val="16"/>
        </w:rPr>
        <w:t xml:space="preserve"> on the Chinese side </w:t>
      </w:r>
      <w:r w:rsidRPr="00903848">
        <w:rPr>
          <w:rStyle w:val="StyleBoldUnderline"/>
        </w:rPr>
        <w:t>and</w:t>
      </w:r>
      <w:r w:rsidRPr="00903848">
        <w:rPr>
          <w:sz w:val="16"/>
        </w:rPr>
        <w:t xml:space="preserve"> "consequently </w:t>
      </w:r>
      <w:r w:rsidRPr="00903848">
        <w:rPr>
          <w:rStyle w:val="StyleBoldUnderline"/>
        </w:rPr>
        <w:t>increase the chances of Chinese nuclear pre-emption</w:t>
      </w:r>
      <w:r w:rsidRPr="00903848">
        <w:rPr>
          <w:sz w:val="16"/>
        </w:rPr>
        <w:t>", he writes.</w:t>
      </w:r>
    </w:p>
    <w:p w:rsidR="009143B5" w:rsidRDefault="009143B5" w:rsidP="009143B5"/>
    <w:p w:rsidR="009143B5" w:rsidRDefault="009143B5" w:rsidP="009143B5">
      <w:pPr>
        <w:pStyle w:val="Heading4"/>
      </w:pPr>
      <w:r>
        <w:t xml:space="preserve">War escalates – </w:t>
      </w:r>
      <w:proofErr w:type="spellStart"/>
      <w:r>
        <w:t>miscalc</w:t>
      </w:r>
      <w:proofErr w:type="spellEnd"/>
      <w:r>
        <w:t xml:space="preserve"> and drawing in other powers</w:t>
      </w:r>
    </w:p>
    <w:p w:rsidR="009143B5" w:rsidRDefault="009143B5" w:rsidP="009143B5">
      <w:pPr>
        <w:rPr>
          <w:sz w:val="16"/>
        </w:rPr>
      </w:pPr>
      <w:proofErr w:type="spellStart"/>
      <w:r w:rsidRPr="00903848">
        <w:rPr>
          <w:rStyle w:val="StyleStyleBold12pt"/>
        </w:rPr>
        <w:t>Wroe</w:t>
      </w:r>
      <w:proofErr w:type="spellEnd"/>
      <w:r w:rsidRPr="00903848">
        <w:rPr>
          <w:rStyle w:val="StyleStyleBold12pt"/>
        </w:rPr>
        <w:t xml:space="preserve"> 13</w:t>
      </w:r>
      <w:r>
        <w:rPr>
          <w:sz w:val="16"/>
        </w:rPr>
        <w:t xml:space="preserve"> (David </w:t>
      </w:r>
      <w:proofErr w:type="spellStart"/>
      <w:r>
        <w:rPr>
          <w:sz w:val="16"/>
        </w:rPr>
        <w:t>Wroe</w:t>
      </w:r>
      <w:proofErr w:type="spellEnd"/>
      <w:r>
        <w:rPr>
          <w:sz w:val="16"/>
        </w:rPr>
        <w:t xml:space="preserve"> is the </w:t>
      </w:r>
      <w:proofErr w:type="spellStart"/>
      <w:r>
        <w:rPr>
          <w:sz w:val="16"/>
        </w:rPr>
        <w:t>defence</w:t>
      </w:r>
      <w:proofErr w:type="spellEnd"/>
      <w:r>
        <w:rPr>
          <w:sz w:val="16"/>
        </w:rPr>
        <w:t xml:space="preserve"> correspondent for The Age and the Sydney Morning Herald in Canberra.  “US strategy could result in nuclear war.”  </w:t>
      </w:r>
      <w:proofErr w:type="gramStart"/>
      <w:r>
        <w:rPr>
          <w:sz w:val="16"/>
        </w:rPr>
        <w:t>Sydney Morning Herald 15 April 13.</w:t>
      </w:r>
      <w:proofErr w:type="gramEnd"/>
      <w:r>
        <w:rPr>
          <w:sz w:val="16"/>
        </w:rPr>
        <w:t xml:space="preserve">  </w:t>
      </w:r>
      <w:proofErr w:type="gramStart"/>
      <w:r>
        <w:rPr>
          <w:sz w:val="16"/>
        </w:rPr>
        <w:t>Web.)</w:t>
      </w:r>
      <w:proofErr w:type="gramEnd"/>
      <w:r>
        <w:rPr>
          <w:sz w:val="16"/>
        </w:rPr>
        <w:t xml:space="preserve">  </w:t>
      </w:r>
      <w:hyperlink r:id="rId85" w:history="1">
        <w:r w:rsidRPr="009317FB">
          <w:rPr>
            <w:rStyle w:val="Hyperlink"/>
            <w:sz w:val="16"/>
          </w:rPr>
          <w:t>http://www.smh.com.au/federal-politics/political-news/us-strategy-could-result-in-nuclear-war-20130414-2htn8.html</w:t>
        </w:r>
      </w:hyperlink>
      <w:r>
        <w:rPr>
          <w:sz w:val="16"/>
        </w:rPr>
        <w:t xml:space="preserve">  EW</w:t>
      </w:r>
    </w:p>
    <w:p w:rsidR="009143B5" w:rsidRPr="00903848" w:rsidRDefault="009143B5" w:rsidP="009143B5">
      <w:pPr>
        <w:rPr>
          <w:rStyle w:val="StyleBoldUnderline"/>
        </w:rPr>
      </w:pPr>
      <w:r w:rsidRPr="00903848">
        <w:rPr>
          <w:sz w:val="16"/>
        </w:rPr>
        <w:t>"</w:t>
      </w:r>
      <w:proofErr w:type="spellStart"/>
      <w:r w:rsidRPr="00903848">
        <w:rPr>
          <w:rStyle w:val="StyleBoldUnderline"/>
        </w:rPr>
        <w:t>AirSea</w:t>
      </w:r>
      <w:proofErr w:type="spellEnd"/>
      <w:r w:rsidRPr="00903848">
        <w:rPr>
          <w:rStyle w:val="StyleBoldUnderline"/>
        </w:rPr>
        <w:t xml:space="preserve"> Battle thus raises the </w:t>
      </w:r>
      <w:proofErr w:type="spellStart"/>
      <w:r w:rsidRPr="00903848">
        <w:rPr>
          <w:rStyle w:val="StyleBoldUnderline"/>
        </w:rPr>
        <w:t>spectre</w:t>
      </w:r>
      <w:proofErr w:type="spellEnd"/>
      <w:r w:rsidRPr="00903848">
        <w:rPr>
          <w:rStyle w:val="StyleBoldUnderline"/>
        </w:rPr>
        <w:t xml:space="preserve"> of a series of miscalculations on both sides if Beijing perceives conventional attacks</w:t>
      </w:r>
      <w:r w:rsidRPr="00903848">
        <w:rPr>
          <w:sz w:val="16"/>
        </w:rPr>
        <w:t xml:space="preserve"> on its homeland </w:t>
      </w:r>
      <w:r w:rsidRPr="00903848">
        <w:rPr>
          <w:rStyle w:val="StyleBoldUnderline"/>
        </w:rPr>
        <w:t>as an attempt to disarm its nuclear strike capability</w:t>
      </w:r>
      <w:r w:rsidRPr="00903848">
        <w:rPr>
          <w:sz w:val="16"/>
        </w:rPr>
        <w:t xml:space="preserve">.'' </w:t>
      </w:r>
      <w:r w:rsidRPr="00903848">
        <w:rPr>
          <w:rStyle w:val="StyleBoldUnderline"/>
        </w:rPr>
        <w:t>The paper coincides with rising tensions between China and Japan over territorial disputes in the East China Sea</w:t>
      </w:r>
      <w:r w:rsidRPr="00903848">
        <w:rPr>
          <w:sz w:val="16"/>
        </w:rPr>
        <w:t xml:space="preserve">, and between China and Vietnam in the South China Sea. US military planners are developing the </w:t>
      </w:r>
      <w:proofErr w:type="spellStart"/>
      <w:r w:rsidRPr="00903848">
        <w:rPr>
          <w:sz w:val="16"/>
        </w:rPr>
        <w:t>AirSea</w:t>
      </w:r>
      <w:proofErr w:type="spellEnd"/>
      <w:r w:rsidRPr="00903848">
        <w:rPr>
          <w:sz w:val="16"/>
        </w:rPr>
        <w:t xml:space="preserve"> Battle plan in response to the shift in the strategic balance as </w:t>
      </w:r>
      <w:r w:rsidRPr="00903848">
        <w:rPr>
          <w:rStyle w:val="StyleBoldUnderline"/>
        </w:rPr>
        <w:t xml:space="preserve">China's growing military might threatens to end more than half a century of US dominance on the western Pacific </w:t>
      </w:r>
      <w:proofErr w:type="gramStart"/>
      <w:r w:rsidRPr="00903848">
        <w:rPr>
          <w:rStyle w:val="StyleBoldUnderline"/>
        </w:rPr>
        <w:t>rim</w:t>
      </w:r>
      <w:proofErr w:type="gramEnd"/>
      <w:r w:rsidRPr="00903848">
        <w:rPr>
          <w:rStyle w:val="StyleBoldUnderline"/>
        </w:rPr>
        <w:t>.</w:t>
      </w:r>
    </w:p>
    <w:p w:rsidR="009143B5" w:rsidRPr="009143B5" w:rsidRDefault="009143B5" w:rsidP="009143B5"/>
    <w:sectPr w:rsidR="009143B5" w:rsidRPr="009143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99D" w:rsidRDefault="0075199D" w:rsidP="005F5576">
      <w:r>
        <w:separator/>
      </w:r>
    </w:p>
  </w:endnote>
  <w:endnote w:type="continuationSeparator" w:id="0">
    <w:p w:rsidR="0075199D" w:rsidRDefault="0075199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99D" w:rsidRDefault="0075199D" w:rsidP="005F5576">
      <w:r>
        <w:separator/>
      </w:r>
    </w:p>
  </w:footnote>
  <w:footnote w:type="continuationSeparator" w:id="0">
    <w:p w:rsidR="0075199D" w:rsidRDefault="0075199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E2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482"/>
    <w:rsid w:val="000A1D39"/>
    <w:rsid w:val="000A4FA5"/>
    <w:rsid w:val="000B61C8"/>
    <w:rsid w:val="000B72AA"/>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31508"/>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171D"/>
    <w:rsid w:val="001A4F0E"/>
    <w:rsid w:val="001B0A04"/>
    <w:rsid w:val="001B3CEC"/>
    <w:rsid w:val="001C1D82"/>
    <w:rsid w:val="001C2147"/>
    <w:rsid w:val="001C587E"/>
    <w:rsid w:val="001C7C90"/>
    <w:rsid w:val="001D0D51"/>
    <w:rsid w:val="001D7F58"/>
    <w:rsid w:val="001F7572"/>
    <w:rsid w:val="0020006E"/>
    <w:rsid w:val="002009AE"/>
    <w:rsid w:val="002101DA"/>
    <w:rsid w:val="00217499"/>
    <w:rsid w:val="0024023F"/>
    <w:rsid w:val="00240C4E"/>
    <w:rsid w:val="00243DC0"/>
    <w:rsid w:val="00250335"/>
    <w:rsid w:val="00250E16"/>
    <w:rsid w:val="00257696"/>
    <w:rsid w:val="0026382E"/>
    <w:rsid w:val="00272786"/>
    <w:rsid w:val="00277D5C"/>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FC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164C"/>
    <w:rsid w:val="003D2C33"/>
    <w:rsid w:val="003E00B4"/>
    <w:rsid w:val="003E4680"/>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736F"/>
    <w:rsid w:val="00471A70"/>
    <w:rsid w:val="00473A79"/>
    <w:rsid w:val="00475E03"/>
    <w:rsid w:val="00476723"/>
    <w:rsid w:val="0047798D"/>
    <w:rsid w:val="004931DE"/>
    <w:rsid w:val="004A03B9"/>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4ABB"/>
    <w:rsid w:val="005579BF"/>
    <w:rsid w:val="00560C3E"/>
    <w:rsid w:val="00563468"/>
    <w:rsid w:val="00564EC2"/>
    <w:rsid w:val="00565EAE"/>
    <w:rsid w:val="00573677"/>
    <w:rsid w:val="00575F7D"/>
    <w:rsid w:val="00580383"/>
    <w:rsid w:val="00580E40"/>
    <w:rsid w:val="00590731"/>
    <w:rsid w:val="00591E67"/>
    <w:rsid w:val="005A506B"/>
    <w:rsid w:val="005A701C"/>
    <w:rsid w:val="005B2444"/>
    <w:rsid w:val="005B2D14"/>
    <w:rsid w:val="005B3140"/>
    <w:rsid w:val="005C0B05"/>
    <w:rsid w:val="005C5BA9"/>
    <w:rsid w:val="005D1156"/>
    <w:rsid w:val="005E0681"/>
    <w:rsid w:val="005E3B08"/>
    <w:rsid w:val="005E3FE4"/>
    <w:rsid w:val="005E572E"/>
    <w:rsid w:val="005F5576"/>
    <w:rsid w:val="006014AB"/>
    <w:rsid w:val="00605F20"/>
    <w:rsid w:val="0061680A"/>
    <w:rsid w:val="006207A6"/>
    <w:rsid w:val="00623B70"/>
    <w:rsid w:val="0063578B"/>
    <w:rsid w:val="00636B3D"/>
    <w:rsid w:val="00641025"/>
    <w:rsid w:val="00650E98"/>
    <w:rsid w:val="0065341E"/>
    <w:rsid w:val="0065513B"/>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199D"/>
    <w:rsid w:val="00760A29"/>
    <w:rsid w:val="00770217"/>
    <w:rsid w:val="00771E18"/>
    <w:rsid w:val="007739F1"/>
    <w:rsid w:val="007745C6"/>
    <w:rsid w:val="007755F6"/>
    <w:rsid w:val="007761AD"/>
    <w:rsid w:val="00777387"/>
    <w:rsid w:val="007815E5"/>
    <w:rsid w:val="00787343"/>
    <w:rsid w:val="00790BFA"/>
    <w:rsid w:val="00791121"/>
    <w:rsid w:val="00791C88"/>
    <w:rsid w:val="00797B76"/>
    <w:rsid w:val="007A3D06"/>
    <w:rsid w:val="007B22DB"/>
    <w:rsid w:val="007B22F5"/>
    <w:rsid w:val="007B383B"/>
    <w:rsid w:val="007C079E"/>
    <w:rsid w:val="007C350D"/>
    <w:rsid w:val="007C3689"/>
    <w:rsid w:val="007C3C9B"/>
    <w:rsid w:val="007C5BCB"/>
    <w:rsid w:val="007D3012"/>
    <w:rsid w:val="007D45CA"/>
    <w:rsid w:val="007D65A7"/>
    <w:rsid w:val="007E0E2F"/>
    <w:rsid w:val="007E3F59"/>
    <w:rsid w:val="007E5043"/>
    <w:rsid w:val="007E5183"/>
    <w:rsid w:val="007F3CB7"/>
    <w:rsid w:val="008002CF"/>
    <w:rsid w:val="008133F9"/>
    <w:rsid w:val="00823AAC"/>
    <w:rsid w:val="00854C66"/>
    <w:rsid w:val="008553E1"/>
    <w:rsid w:val="0087150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098"/>
    <w:rsid w:val="00907DFE"/>
    <w:rsid w:val="00913B06"/>
    <w:rsid w:val="009143B5"/>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B7192"/>
    <w:rsid w:val="009C3946"/>
    <w:rsid w:val="009C4298"/>
    <w:rsid w:val="009D318C"/>
    <w:rsid w:val="00A01297"/>
    <w:rsid w:val="00A10B8B"/>
    <w:rsid w:val="00A17337"/>
    <w:rsid w:val="00A177DD"/>
    <w:rsid w:val="00A20D78"/>
    <w:rsid w:val="00A2174A"/>
    <w:rsid w:val="00A26733"/>
    <w:rsid w:val="00A3595E"/>
    <w:rsid w:val="00A46C7F"/>
    <w:rsid w:val="00A73245"/>
    <w:rsid w:val="00A756CA"/>
    <w:rsid w:val="00A77145"/>
    <w:rsid w:val="00A82989"/>
    <w:rsid w:val="00A904FE"/>
    <w:rsid w:val="00A9262C"/>
    <w:rsid w:val="00AB368A"/>
    <w:rsid w:val="00AB3B76"/>
    <w:rsid w:val="00AB61DD"/>
    <w:rsid w:val="00AC222F"/>
    <w:rsid w:val="00AC2CC7"/>
    <w:rsid w:val="00AC7B3B"/>
    <w:rsid w:val="00AD3CE6"/>
    <w:rsid w:val="00AD4641"/>
    <w:rsid w:val="00AE074C"/>
    <w:rsid w:val="00AE1307"/>
    <w:rsid w:val="00AE7586"/>
    <w:rsid w:val="00AF7A65"/>
    <w:rsid w:val="00B06710"/>
    <w:rsid w:val="00B07EBF"/>
    <w:rsid w:val="00B166CB"/>
    <w:rsid w:val="00B235E1"/>
    <w:rsid w:val="00B2641D"/>
    <w:rsid w:val="00B272CF"/>
    <w:rsid w:val="00B3145D"/>
    <w:rsid w:val="00B33FAB"/>
    <w:rsid w:val="00B357BA"/>
    <w:rsid w:val="00B564DB"/>
    <w:rsid w:val="00B768B6"/>
    <w:rsid w:val="00B816A3"/>
    <w:rsid w:val="00B908D1"/>
    <w:rsid w:val="00B940D1"/>
    <w:rsid w:val="00BA5BBF"/>
    <w:rsid w:val="00BB58BD"/>
    <w:rsid w:val="00BB6A26"/>
    <w:rsid w:val="00BC1034"/>
    <w:rsid w:val="00BD3AC9"/>
    <w:rsid w:val="00BE2194"/>
    <w:rsid w:val="00BE2408"/>
    <w:rsid w:val="00BE3EC6"/>
    <w:rsid w:val="00BE5BEB"/>
    <w:rsid w:val="00BE6528"/>
    <w:rsid w:val="00C0087A"/>
    <w:rsid w:val="00C05F9D"/>
    <w:rsid w:val="00C062C9"/>
    <w:rsid w:val="00C27212"/>
    <w:rsid w:val="00C34185"/>
    <w:rsid w:val="00C42DD6"/>
    <w:rsid w:val="00C545E7"/>
    <w:rsid w:val="00C66858"/>
    <w:rsid w:val="00C72E69"/>
    <w:rsid w:val="00C7411E"/>
    <w:rsid w:val="00C74312"/>
    <w:rsid w:val="00C84988"/>
    <w:rsid w:val="00C97BC3"/>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0F4A"/>
    <w:rsid w:val="00D51ABF"/>
    <w:rsid w:val="00D5444B"/>
    <w:rsid w:val="00D55302"/>
    <w:rsid w:val="00D57CBF"/>
    <w:rsid w:val="00D66ABC"/>
    <w:rsid w:val="00D71CFC"/>
    <w:rsid w:val="00D85AC7"/>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27AD"/>
    <w:rsid w:val="00E35FC9"/>
    <w:rsid w:val="00E377A4"/>
    <w:rsid w:val="00E41346"/>
    <w:rsid w:val="00E420E9"/>
    <w:rsid w:val="00E4635D"/>
    <w:rsid w:val="00E56133"/>
    <w:rsid w:val="00E61D76"/>
    <w:rsid w:val="00E674DB"/>
    <w:rsid w:val="00E70912"/>
    <w:rsid w:val="00E728F1"/>
    <w:rsid w:val="00E75F28"/>
    <w:rsid w:val="00E7728E"/>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ountry-region"/>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E074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AE07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E07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E07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AE074C"/>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Title Char,Heading 1 Char1 Char,ALEX Char,Heading Char Char,Heading 1 Char1 Char1,ALEX Char1,Heading Char1,Block Header Char,Char Char,Heading 1 Char Char Char Char1,Heading 1 Char Char Char1,Heading 1 Char1 Char Char Char"/>
    <w:basedOn w:val="DefaultParagraphFont"/>
    <w:link w:val="Heading1"/>
    <w:rsid w:val="00AE07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E074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AE074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AE074C"/>
    <w:rPr>
      <w:b/>
      <w:bCs/>
    </w:rPr>
  </w:style>
  <w:style w:type="character" w:customStyle="1" w:styleId="Heading3Char">
    <w:name w:val="Heading 3 Char"/>
    <w:aliases w:val="Block Char"/>
    <w:basedOn w:val="DefaultParagraphFont"/>
    <w:link w:val="Heading3"/>
    <w:uiPriority w:val="3"/>
    <w:rsid w:val="00AE074C"/>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Title Char,HHeading 3 + 12 pt,Cards + Font: 12 pt Char,Style,Bold Cite Char,Citation Char Char Char,ci,Underline Char,cite,c,B"/>
    <w:basedOn w:val="DefaultParagraphFont"/>
    <w:uiPriority w:val="6"/>
    <w:qFormat/>
    <w:rsid w:val="00AE074C"/>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E074C"/>
    <w:rPr>
      <w:b/>
      <w:bCs/>
      <w:sz w:val="24"/>
      <w:u w:val="none"/>
    </w:rPr>
  </w:style>
  <w:style w:type="paragraph" w:styleId="Header">
    <w:name w:val="header"/>
    <w:basedOn w:val="Normal"/>
    <w:link w:val="HeaderChar"/>
    <w:uiPriority w:val="99"/>
    <w:semiHidden/>
    <w:rsid w:val="00AE074C"/>
    <w:pPr>
      <w:tabs>
        <w:tab w:val="center" w:pos="4680"/>
        <w:tab w:val="right" w:pos="9360"/>
      </w:tabs>
    </w:pPr>
  </w:style>
  <w:style w:type="character" w:customStyle="1" w:styleId="HeaderChar">
    <w:name w:val="Header Char"/>
    <w:basedOn w:val="DefaultParagraphFont"/>
    <w:link w:val="Header"/>
    <w:uiPriority w:val="99"/>
    <w:semiHidden/>
    <w:rsid w:val="00AE074C"/>
    <w:rPr>
      <w:rFonts w:ascii="Times New Roman" w:hAnsi="Times New Roman" w:cs="Times New Roman"/>
      <w:sz w:val="20"/>
    </w:rPr>
  </w:style>
  <w:style w:type="paragraph" w:styleId="Footer">
    <w:name w:val="footer"/>
    <w:basedOn w:val="Normal"/>
    <w:link w:val="FooterChar"/>
    <w:uiPriority w:val="99"/>
    <w:semiHidden/>
    <w:rsid w:val="00AE074C"/>
    <w:pPr>
      <w:tabs>
        <w:tab w:val="center" w:pos="4680"/>
        <w:tab w:val="right" w:pos="9360"/>
      </w:tabs>
    </w:pPr>
  </w:style>
  <w:style w:type="character" w:customStyle="1" w:styleId="FooterChar">
    <w:name w:val="Footer Char"/>
    <w:basedOn w:val="DefaultParagraphFont"/>
    <w:link w:val="Footer"/>
    <w:uiPriority w:val="99"/>
    <w:semiHidden/>
    <w:rsid w:val="00AE074C"/>
    <w:rPr>
      <w:rFonts w:ascii="Times New Roman" w:hAnsi="Times New Roman" w:cs="Times New Roman"/>
      <w:sz w:val="20"/>
    </w:rPr>
  </w:style>
  <w:style w:type="character" w:styleId="Hyperlink">
    <w:name w:val="Hyperlink"/>
    <w:basedOn w:val="DefaultParagraphFont"/>
    <w:uiPriority w:val="99"/>
    <w:semiHidden/>
    <w:rsid w:val="00AE074C"/>
    <w:rPr>
      <w:color w:val="auto"/>
      <w:u w:val="none"/>
    </w:rPr>
  </w:style>
  <w:style w:type="character" w:styleId="FollowedHyperlink">
    <w:name w:val="FollowedHyperlink"/>
    <w:basedOn w:val="DefaultParagraphFont"/>
    <w:uiPriority w:val="99"/>
    <w:semiHidden/>
    <w:rsid w:val="00AE074C"/>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
    <w:basedOn w:val="DefaultParagraphFont"/>
    <w:link w:val="Heading4"/>
    <w:uiPriority w:val="4"/>
    <w:rsid w:val="00AE074C"/>
    <w:rPr>
      <w:rFonts w:ascii="Times New Roman" w:eastAsiaTheme="majorEastAsia" w:hAnsi="Times New Roman" w:cstheme="majorBidi"/>
      <w:b/>
      <w:bCs/>
      <w:iCs/>
      <w:sz w:val="24"/>
    </w:rPr>
  </w:style>
  <w:style w:type="paragraph" w:customStyle="1" w:styleId="Analytic">
    <w:name w:val="Analytic"/>
    <w:basedOn w:val="Normal"/>
    <w:autoRedefine/>
    <w:qFormat/>
    <w:rsid w:val="00AE074C"/>
    <w:rPr>
      <w:b/>
      <w:sz w:val="26"/>
    </w:rPr>
  </w:style>
  <w:style w:type="character" w:customStyle="1" w:styleId="StyleTimesNewRoman12ptBold">
    <w:name w:val="Style Times New Roman 12 pt Bold"/>
    <w:rsid w:val="009B7192"/>
    <w:rPr>
      <w:rFonts w:ascii="Times New Roman" w:hAnsi="Times New Roman" w:hint="default"/>
      <w:b/>
      <w:bCs/>
      <w:sz w:val="24"/>
    </w:rPr>
  </w:style>
  <w:style w:type="paragraph" w:customStyle="1" w:styleId="Cards">
    <w:name w:val="Cards"/>
    <w:next w:val="Normal"/>
    <w:rsid w:val="009B7192"/>
    <w:pPr>
      <w:widowControl w:val="0"/>
      <w:spacing w:after="0" w:line="240" w:lineRule="auto"/>
      <w:ind w:left="432" w:right="432"/>
      <w:jc w:val="both"/>
    </w:pPr>
    <w:rPr>
      <w:rFonts w:ascii="Times New Roman" w:eastAsia="Times New Roman" w:hAnsi="Times New Roman" w:cs="Times New Roman"/>
      <w:sz w:val="20"/>
      <w:szCs w:val="20"/>
    </w:rPr>
  </w:style>
  <w:style w:type="character" w:customStyle="1" w:styleId="UnderlineBold">
    <w:name w:val="Underline + Bold"/>
    <w:rsid w:val="009B7192"/>
    <w:rPr>
      <w:b/>
      <w:bCs/>
      <w:sz w:val="20"/>
      <w:u w:val="single"/>
    </w:rPr>
  </w:style>
  <w:style w:type="paragraph" w:customStyle="1" w:styleId="tag">
    <w:name w:val="tag"/>
    <w:basedOn w:val="Normal"/>
    <w:next w:val="Normal"/>
    <w:link w:val="tagChar"/>
    <w:qFormat/>
    <w:rsid w:val="001A171D"/>
    <w:rPr>
      <w:rFonts w:eastAsia="Times New Roman"/>
      <w:b/>
      <w:sz w:val="24"/>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1A171D"/>
    <w:rPr>
      <w:rFonts w:ascii="Times New Roman" w:eastAsia="Times New Roman" w:hAnsi="Times New Roman" w:cs="Times New Roman"/>
      <w:b/>
      <w:sz w:val="24"/>
      <w:lang w:bidi="en-US"/>
    </w:rPr>
  </w:style>
  <w:style w:type="paragraph" w:customStyle="1" w:styleId="card">
    <w:name w:val="card"/>
    <w:basedOn w:val="Normal"/>
    <w:next w:val="Normal"/>
    <w:link w:val="cardChar"/>
    <w:qFormat/>
    <w:rsid w:val="001A171D"/>
    <w:pPr>
      <w:ind w:left="288" w:right="288"/>
    </w:pPr>
    <w:rPr>
      <w:rFonts w:eastAsia="Times New Roman"/>
      <w:lang w:bidi="en-US"/>
    </w:rPr>
  </w:style>
  <w:style w:type="character" w:customStyle="1" w:styleId="cardChar">
    <w:name w:val="card Char"/>
    <w:link w:val="card"/>
    <w:rsid w:val="001A171D"/>
    <w:rPr>
      <w:rFonts w:ascii="Times New Roman" w:eastAsia="Times New Roman" w:hAnsi="Times New Roman" w:cs="Times New Roman"/>
      <w:sz w:val="20"/>
      <w:lang w:bidi="en-US"/>
    </w:rPr>
  </w:style>
  <w:style w:type="character" w:customStyle="1" w:styleId="underline">
    <w:name w:val="underline"/>
    <w:qFormat/>
    <w:rsid w:val="001A171D"/>
    <w:rPr>
      <w:b/>
      <w:u w:val="single"/>
    </w:rPr>
  </w:style>
  <w:style w:type="paragraph" w:customStyle="1" w:styleId="BlockTitle">
    <w:name w:val="Block Title"/>
    <w:basedOn w:val="Heading1"/>
    <w:next w:val="Normal"/>
    <w:rsid w:val="001A171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paragraph" w:customStyle="1" w:styleId="NoSpacing1">
    <w:name w:val="No Spacing1"/>
    <w:link w:val="NoSpacingChar"/>
    <w:qFormat/>
    <w:rsid w:val="001A171D"/>
    <w:pPr>
      <w:spacing w:after="0" w:line="240" w:lineRule="auto"/>
    </w:pPr>
    <w:rPr>
      <w:rFonts w:ascii="Times New Roman" w:eastAsia="Cambria" w:hAnsi="Times New Roman" w:cs="Times New Roman"/>
      <w:sz w:val="20"/>
    </w:rPr>
  </w:style>
  <w:style w:type="character" w:customStyle="1" w:styleId="NoSpacingChar">
    <w:name w:val="No Spacing Char"/>
    <w:link w:val="NoSpacing1"/>
    <w:rsid w:val="001A171D"/>
    <w:rPr>
      <w:rFonts w:ascii="Times New Roman" w:eastAsia="Cambria"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E074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AE07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E07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E07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AE074C"/>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Title Char,Heading 1 Char1 Char,ALEX Char,Heading Char Char,Heading 1 Char1 Char1,ALEX Char1,Heading Char1,Block Header Char,Char Char,Heading 1 Char Char Char Char1,Heading 1 Char Char Char1,Heading 1 Char1 Char Char Char"/>
    <w:basedOn w:val="DefaultParagraphFont"/>
    <w:link w:val="Heading1"/>
    <w:rsid w:val="00AE07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E074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AE074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AE074C"/>
    <w:rPr>
      <w:b/>
      <w:bCs/>
    </w:rPr>
  </w:style>
  <w:style w:type="character" w:customStyle="1" w:styleId="Heading3Char">
    <w:name w:val="Heading 3 Char"/>
    <w:aliases w:val="Block Char"/>
    <w:basedOn w:val="DefaultParagraphFont"/>
    <w:link w:val="Heading3"/>
    <w:uiPriority w:val="3"/>
    <w:rsid w:val="00AE074C"/>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Title Char,HHeading 3 + 12 pt,Cards + Font: 12 pt Char,Style,Bold Cite Char,Citation Char Char Char,ci,Underline Char,cite,c,B"/>
    <w:basedOn w:val="DefaultParagraphFont"/>
    <w:uiPriority w:val="6"/>
    <w:qFormat/>
    <w:rsid w:val="00AE074C"/>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E074C"/>
    <w:rPr>
      <w:b/>
      <w:bCs/>
      <w:sz w:val="24"/>
      <w:u w:val="none"/>
    </w:rPr>
  </w:style>
  <w:style w:type="paragraph" w:styleId="Header">
    <w:name w:val="header"/>
    <w:basedOn w:val="Normal"/>
    <w:link w:val="HeaderChar"/>
    <w:uiPriority w:val="99"/>
    <w:semiHidden/>
    <w:rsid w:val="00AE074C"/>
    <w:pPr>
      <w:tabs>
        <w:tab w:val="center" w:pos="4680"/>
        <w:tab w:val="right" w:pos="9360"/>
      </w:tabs>
    </w:pPr>
  </w:style>
  <w:style w:type="character" w:customStyle="1" w:styleId="HeaderChar">
    <w:name w:val="Header Char"/>
    <w:basedOn w:val="DefaultParagraphFont"/>
    <w:link w:val="Header"/>
    <w:uiPriority w:val="99"/>
    <w:semiHidden/>
    <w:rsid w:val="00AE074C"/>
    <w:rPr>
      <w:rFonts w:ascii="Times New Roman" w:hAnsi="Times New Roman" w:cs="Times New Roman"/>
      <w:sz w:val="20"/>
    </w:rPr>
  </w:style>
  <w:style w:type="paragraph" w:styleId="Footer">
    <w:name w:val="footer"/>
    <w:basedOn w:val="Normal"/>
    <w:link w:val="FooterChar"/>
    <w:uiPriority w:val="99"/>
    <w:semiHidden/>
    <w:rsid w:val="00AE074C"/>
    <w:pPr>
      <w:tabs>
        <w:tab w:val="center" w:pos="4680"/>
        <w:tab w:val="right" w:pos="9360"/>
      </w:tabs>
    </w:pPr>
  </w:style>
  <w:style w:type="character" w:customStyle="1" w:styleId="FooterChar">
    <w:name w:val="Footer Char"/>
    <w:basedOn w:val="DefaultParagraphFont"/>
    <w:link w:val="Footer"/>
    <w:uiPriority w:val="99"/>
    <w:semiHidden/>
    <w:rsid w:val="00AE074C"/>
    <w:rPr>
      <w:rFonts w:ascii="Times New Roman" w:hAnsi="Times New Roman" w:cs="Times New Roman"/>
      <w:sz w:val="20"/>
    </w:rPr>
  </w:style>
  <w:style w:type="character" w:styleId="Hyperlink">
    <w:name w:val="Hyperlink"/>
    <w:basedOn w:val="DefaultParagraphFont"/>
    <w:uiPriority w:val="99"/>
    <w:semiHidden/>
    <w:rsid w:val="00AE074C"/>
    <w:rPr>
      <w:color w:val="auto"/>
      <w:u w:val="none"/>
    </w:rPr>
  </w:style>
  <w:style w:type="character" w:styleId="FollowedHyperlink">
    <w:name w:val="FollowedHyperlink"/>
    <w:basedOn w:val="DefaultParagraphFont"/>
    <w:uiPriority w:val="99"/>
    <w:semiHidden/>
    <w:rsid w:val="00AE074C"/>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
    <w:basedOn w:val="DefaultParagraphFont"/>
    <w:link w:val="Heading4"/>
    <w:uiPriority w:val="4"/>
    <w:rsid w:val="00AE074C"/>
    <w:rPr>
      <w:rFonts w:ascii="Times New Roman" w:eastAsiaTheme="majorEastAsia" w:hAnsi="Times New Roman" w:cstheme="majorBidi"/>
      <w:b/>
      <w:bCs/>
      <w:iCs/>
      <w:sz w:val="24"/>
    </w:rPr>
  </w:style>
  <w:style w:type="paragraph" w:customStyle="1" w:styleId="Analytic">
    <w:name w:val="Analytic"/>
    <w:basedOn w:val="Normal"/>
    <w:autoRedefine/>
    <w:qFormat/>
    <w:rsid w:val="00AE074C"/>
    <w:rPr>
      <w:b/>
      <w:sz w:val="26"/>
    </w:rPr>
  </w:style>
  <w:style w:type="character" w:customStyle="1" w:styleId="StyleTimesNewRoman12ptBold">
    <w:name w:val="Style Times New Roman 12 pt Bold"/>
    <w:rsid w:val="009B7192"/>
    <w:rPr>
      <w:rFonts w:ascii="Times New Roman" w:hAnsi="Times New Roman" w:hint="default"/>
      <w:b/>
      <w:bCs/>
      <w:sz w:val="24"/>
    </w:rPr>
  </w:style>
  <w:style w:type="paragraph" w:customStyle="1" w:styleId="Cards">
    <w:name w:val="Cards"/>
    <w:next w:val="Normal"/>
    <w:rsid w:val="009B7192"/>
    <w:pPr>
      <w:widowControl w:val="0"/>
      <w:spacing w:after="0" w:line="240" w:lineRule="auto"/>
      <w:ind w:left="432" w:right="432"/>
      <w:jc w:val="both"/>
    </w:pPr>
    <w:rPr>
      <w:rFonts w:ascii="Times New Roman" w:eastAsia="Times New Roman" w:hAnsi="Times New Roman" w:cs="Times New Roman"/>
      <w:sz w:val="20"/>
      <w:szCs w:val="20"/>
    </w:rPr>
  </w:style>
  <w:style w:type="character" w:customStyle="1" w:styleId="UnderlineBold">
    <w:name w:val="Underline + Bold"/>
    <w:rsid w:val="009B7192"/>
    <w:rPr>
      <w:b/>
      <w:bCs/>
      <w:sz w:val="20"/>
      <w:u w:val="single"/>
    </w:rPr>
  </w:style>
  <w:style w:type="paragraph" w:customStyle="1" w:styleId="tag">
    <w:name w:val="tag"/>
    <w:basedOn w:val="Normal"/>
    <w:next w:val="Normal"/>
    <w:link w:val="tagChar"/>
    <w:qFormat/>
    <w:rsid w:val="001A171D"/>
    <w:rPr>
      <w:rFonts w:eastAsia="Times New Roman"/>
      <w:b/>
      <w:sz w:val="24"/>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1A171D"/>
    <w:rPr>
      <w:rFonts w:ascii="Times New Roman" w:eastAsia="Times New Roman" w:hAnsi="Times New Roman" w:cs="Times New Roman"/>
      <w:b/>
      <w:sz w:val="24"/>
      <w:lang w:bidi="en-US"/>
    </w:rPr>
  </w:style>
  <w:style w:type="paragraph" w:customStyle="1" w:styleId="card">
    <w:name w:val="card"/>
    <w:basedOn w:val="Normal"/>
    <w:next w:val="Normal"/>
    <w:link w:val="cardChar"/>
    <w:qFormat/>
    <w:rsid w:val="001A171D"/>
    <w:pPr>
      <w:ind w:left="288" w:right="288"/>
    </w:pPr>
    <w:rPr>
      <w:rFonts w:eastAsia="Times New Roman"/>
      <w:lang w:bidi="en-US"/>
    </w:rPr>
  </w:style>
  <w:style w:type="character" w:customStyle="1" w:styleId="cardChar">
    <w:name w:val="card Char"/>
    <w:link w:val="card"/>
    <w:rsid w:val="001A171D"/>
    <w:rPr>
      <w:rFonts w:ascii="Times New Roman" w:eastAsia="Times New Roman" w:hAnsi="Times New Roman" w:cs="Times New Roman"/>
      <w:sz w:val="20"/>
      <w:lang w:bidi="en-US"/>
    </w:rPr>
  </w:style>
  <w:style w:type="character" w:customStyle="1" w:styleId="underline">
    <w:name w:val="underline"/>
    <w:qFormat/>
    <w:rsid w:val="001A171D"/>
    <w:rPr>
      <w:b/>
      <w:u w:val="single"/>
    </w:rPr>
  </w:style>
  <w:style w:type="paragraph" w:customStyle="1" w:styleId="BlockTitle">
    <w:name w:val="Block Title"/>
    <w:basedOn w:val="Heading1"/>
    <w:next w:val="Normal"/>
    <w:rsid w:val="001A171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paragraph" w:customStyle="1" w:styleId="NoSpacing1">
    <w:name w:val="No Spacing1"/>
    <w:link w:val="NoSpacingChar"/>
    <w:qFormat/>
    <w:rsid w:val="001A171D"/>
    <w:pPr>
      <w:spacing w:after="0" w:line="240" w:lineRule="auto"/>
    </w:pPr>
    <w:rPr>
      <w:rFonts w:ascii="Times New Roman" w:eastAsia="Cambria" w:hAnsi="Times New Roman" w:cs="Times New Roman"/>
      <w:sz w:val="20"/>
    </w:rPr>
  </w:style>
  <w:style w:type="character" w:customStyle="1" w:styleId="NoSpacingChar">
    <w:name w:val="No Spacing Char"/>
    <w:link w:val="NoSpacing1"/>
    <w:rsid w:val="001A171D"/>
    <w:rPr>
      <w:rFonts w:ascii="Times New Roman" w:eastAsia="Cambria"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77489">
      <w:bodyDiv w:val="1"/>
      <w:marLeft w:val="0"/>
      <w:marRight w:val="0"/>
      <w:marTop w:val="0"/>
      <w:marBottom w:val="0"/>
      <w:divBdr>
        <w:top w:val="none" w:sz="0" w:space="0" w:color="auto"/>
        <w:left w:val="none" w:sz="0" w:space="0" w:color="auto"/>
        <w:bottom w:val="none" w:sz="0" w:space="0" w:color="auto"/>
        <w:right w:val="none" w:sz="0" w:space="0" w:color="auto"/>
      </w:divBdr>
      <w:divsChild>
        <w:div w:id="617181813">
          <w:marLeft w:val="0"/>
          <w:marRight w:val="405"/>
          <w:marTop w:val="45"/>
          <w:marBottom w:val="210"/>
          <w:divBdr>
            <w:top w:val="none" w:sz="0" w:space="0" w:color="auto"/>
            <w:left w:val="none" w:sz="0" w:space="0" w:color="auto"/>
            <w:bottom w:val="none" w:sz="0" w:space="0" w:color="auto"/>
            <w:right w:val="none" w:sz="0" w:space="0" w:color="auto"/>
          </w:divBdr>
          <w:divsChild>
            <w:div w:id="392822965">
              <w:marLeft w:val="0"/>
              <w:marRight w:val="0"/>
              <w:marTop w:val="0"/>
              <w:marBottom w:val="0"/>
              <w:divBdr>
                <w:top w:val="none" w:sz="0" w:space="0" w:color="auto"/>
                <w:left w:val="none" w:sz="0" w:space="0" w:color="auto"/>
                <w:bottom w:val="none" w:sz="0" w:space="0" w:color="auto"/>
                <w:right w:val="none" w:sz="0" w:space="0" w:color="auto"/>
              </w:divBdr>
            </w:div>
          </w:divsChild>
        </w:div>
        <w:div w:id="653026142">
          <w:marLeft w:val="0"/>
          <w:marRight w:val="0"/>
          <w:marTop w:val="0"/>
          <w:marBottom w:val="300"/>
          <w:divBdr>
            <w:top w:val="none" w:sz="0" w:space="0" w:color="auto"/>
            <w:left w:val="none" w:sz="0" w:space="0" w:color="auto"/>
            <w:bottom w:val="none" w:sz="0" w:space="0" w:color="auto"/>
            <w:right w:val="none" w:sz="0" w:space="0" w:color="auto"/>
          </w:divBdr>
        </w:div>
        <w:div w:id="690955877">
          <w:marLeft w:val="0"/>
          <w:marRight w:val="0"/>
          <w:marTop w:val="0"/>
          <w:marBottom w:val="300"/>
          <w:divBdr>
            <w:top w:val="none" w:sz="0" w:space="0" w:color="auto"/>
            <w:left w:val="none" w:sz="0" w:space="0" w:color="auto"/>
            <w:bottom w:val="none" w:sz="0" w:space="0" w:color="auto"/>
            <w:right w:val="none" w:sz="0" w:space="0" w:color="auto"/>
          </w:divBdr>
        </w:div>
        <w:div w:id="1900481120">
          <w:marLeft w:val="0"/>
          <w:marRight w:val="0"/>
          <w:marTop w:val="0"/>
          <w:marBottom w:val="300"/>
          <w:divBdr>
            <w:top w:val="none" w:sz="0" w:space="0" w:color="auto"/>
            <w:left w:val="none" w:sz="0" w:space="0" w:color="auto"/>
            <w:bottom w:val="none" w:sz="0" w:space="0" w:color="auto"/>
            <w:right w:val="none" w:sz="0" w:space="0" w:color="auto"/>
          </w:divBdr>
        </w:div>
      </w:divsChild>
    </w:div>
    <w:div w:id="148612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tic.mil/cgi-bin/GetTRDoc?AD=ADA539847" TargetMode="External"/><Relationship Id="rId18" Type="http://schemas.openxmlformats.org/officeDocument/2006/relationships/hyperlink" Target="http://www.foreignpolicy.com/articles/2012/04/23/think_again_al_qaeda?page=0,1" TargetMode="External"/><Relationship Id="rId26" Type="http://schemas.openxmlformats.org/officeDocument/2006/relationships/hyperlink" Target="http://economictimes.indiatimes.com/topic/Silicon%20Valley" TargetMode="External"/><Relationship Id="rId39" Type="http://schemas.openxmlformats.org/officeDocument/2006/relationships/hyperlink" Target="http://www.nytimes.com/2012/11/26/opinion/close-guantanamo-prison.html?_r=0" TargetMode="External"/><Relationship Id="rId21" Type="http://schemas.openxmlformats.org/officeDocument/2006/relationships/image" Target="media/image1.gif"/><Relationship Id="rId34" Type="http://schemas.openxmlformats.org/officeDocument/2006/relationships/hyperlink" Target="http://www.europeanleadershipnetwork.org/the-terrorist-threat-to-nuclear-weapons-in-pakistan_613.html" TargetMode="External"/><Relationship Id="rId42" Type="http://schemas.openxmlformats.org/officeDocument/2006/relationships/hyperlink" Target="http://www.thedailyaztec.com/" TargetMode="External"/><Relationship Id="rId47" Type="http://schemas.openxmlformats.org/officeDocument/2006/relationships/hyperlink" Target="http://www.jceps.com/PDFs/09-1-05.pdf" TargetMode="External"/><Relationship Id="rId50" Type="http://schemas.openxmlformats.org/officeDocument/2006/relationships/hyperlink" Target="http://www.jceps.com/PDFs/09-1-05.pdf" TargetMode="External"/><Relationship Id="rId55" Type="http://schemas.openxmlformats.org/officeDocument/2006/relationships/hyperlink" Target="https://www.fpri.org/americavulnerable/06.CivilMilitaryRelations.Cohen.pdf" TargetMode="External"/><Relationship Id="rId63" Type="http://schemas.openxmlformats.org/officeDocument/2006/relationships/hyperlink" Target="http://internationallawobserver.eu/2008/09/18/a-year-for-europe-maybe-not/" TargetMode="External"/><Relationship Id="rId68" Type="http://schemas.openxmlformats.org/officeDocument/2006/relationships/hyperlink" Target="http://topics.nytimes.com/top/news/international/countriesandterritories/unitedstates/index.html?inline=nyt-geo" TargetMode="External"/><Relationship Id="rId76" Type="http://schemas.openxmlformats.org/officeDocument/2006/relationships/hyperlink" Target="http://www.thedailybeast.com/newsweek/2009/01/21/the-end-of-torture.html" TargetMode="External"/><Relationship Id="rId84" Type="http://schemas.openxmlformats.org/officeDocument/2006/relationships/hyperlink" Target="http://www.smh.com.au/federal-politics/political-news/us-strategy-could-result-in-nuclear-war-20130414-2htn8.html" TargetMode="External"/><Relationship Id="rId7" Type="http://schemas.openxmlformats.org/officeDocument/2006/relationships/settings" Target="settings.xml"/><Relationship Id="rId71" Type="http://schemas.openxmlformats.org/officeDocument/2006/relationships/hyperlink" Target="http://www.newamerica.net/node/9077" TargetMode="External"/><Relationship Id="rId2" Type="http://schemas.openxmlformats.org/officeDocument/2006/relationships/customXml" Target="../customXml/item2.xml"/><Relationship Id="rId16" Type="http://schemas.openxmlformats.org/officeDocument/2006/relationships/hyperlink" Target="http://www.nytimes.com/2013/01/11/opinion/dont-close-guantanamo.html?_r=0" TargetMode="External"/><Relationship Id="rId29" Type="http://schemas.openxmlformats.org/officeDocument/2006/relationships/hyperlink" Target="http://www.bookreporter.com/reviews/0060582510-excerpt.asp" TargetMode="External"/><Relationship Id="rId11" Type="http://schemas.openxmlformats.org/officeDocument/2006/relationships/hyperlink" Target="http://www.thenation.com/blog/173876/despite-boston-terror-all-time-low" TargetMode="External"/><Relationship Id="rId24" Type="http://schemas.openxmlformats.org/officeDocument/2006/relationships/hyperlink" Target="http://economictimes.indiatimes.com/topic/United%20Nations" TargetMode="External"/><Relationship Id="rId32" Type="http://schemas.openxmlformats.org/officeDocument/2006/relationships/hyperlink" Target="http://www.washingtonpost.com" TargetMode="External"/><Relationship Id="rId37" Type="http://schemas.openxmlformats.org/officeDocument/2006/relationships/hyperlink" Target="http://www.nationaljournal.com/politics/political-barriers-stand-between-obama-and-closing-guantanamo-facility-20130503" TargetMode="External"/><Relationship Id="rId40" Type="http://schemas.openxmlformats.org/officeDocument/2006/relationships/hyperlink" Target="https://www.policymic.com/articles/38409/guantanamo-bay-hunger-strike-gitmo-inmates-starve-to-make-their-voices-heard/491311" TargetMode="External"/><Relationship Id="rId45" Type="http://schemas.openxmlformats.org/officeDocument/2006/relationships/hyperlink" Target="http://www.jceps.com/PDFs/09-1-05.pdf" TargetMode="External"/><Relationship Id="rId53" Type="http://schemas.openxmlformats.org/officeDocument/2006/relationships/hyperlink" Target="https://www.fpri.org/americavulnerable/06.CivilMilitaryRelations.Cohen.pdf" TargetMode="External"/><Relationship Id="rId58" Type="http://schemas.openxmlformats.org/officeDocument/2006/relationships/hyperlink" Target="http://www.spiked-online.com/newsite/article/246" TargetMode="External"/><Relationship Id="rId66" Type="http://schemas.openxmlformats.org/officeDocument/2006/relationships/hyperlink" Target="http://www.pewglobal.org/2012/06/13/global-opinion-of-obama-slips-international-policies-faulted/" TargetMode="External"/><Relationship Id="rId74" Type="http://schemas.openxmlformats.org/officeDocument/2006/relationships/hyperlink" Target="http://www.dtic.mil/cgi-bin/GetTRDoc?AD=ADA539847" TargetMode="External"/><Relationship Id="rId79" Type="http://schemas.openxmlformats.org/officeDocument/2006/relationships/hyperlink" Target="http://www.theatlantic.com/international/archive/2011/10/5-most-likely-ways-the-us-and-china-could-spark-accidental-nuclear-war/247616/" TargetMode="External"/><Relationship Id="rId87"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www.hudson.org/index.cfm?fuseaction=publication_details&amp;id=9629" TargetMode="External"/><Relationship Id="rId82" Type="http://schemas.openxmlformats.org/officeDocument/2006/relationships/hyperlink" Target="http://www.futurebrief.com/miketrederwar002.asp" TargetMode="External"/><Relationship Id="rId19" Type="http://schemas.openxmlformats.org/officeDocument/2006/relationships/hyperlink" Target="http://www.foreignpolicy.com/articles/2012/04/23/think_again_al_qaeda?page=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mh.com.au/world/torturing-suspects-necessary-to-fight-terrorism-says-cheney-20130312-2fyfs.html" TargetMode="External"/><Relationship Id="rId22" Type="http://schemas.openxmlformats.org/officeDocument/2006/relationships/hyperlink" Target="http://economictimes.indiatimes.com/topic/anthrax" TargetMode="External"/><Relationship Id="rId27" Type="http://schemas.openxmlformats.org/officeDocument/2006/relationships/hyperlink" Target="http://projects.nytimes.com/guantanamo/detainees/10024-khalid-shaikh-mohammed" TargetMode="External"/><Relationship Id="rId30" Type="http://schemas.openxmlformats.org/officeDocument/2006/relationships/hyperlink" Target="http://www.time.com/time/printout/0,8816,995420,00.html" TargetMode="External"/><Relationship Id="rId35" Type="http://schemas.openxmlformats.org/officeDocument/2006/relationships/hyperlink" Target="http://findarticles.com/p/articles/mi_m0IBR/is_2_34/ai_n6082901/pg_1" TargetMode="External"/><Relationship Id="rId43" Type="http://schemas.openxmlformats.org/officeDocument/2006/relationships/hyperlink" Target="http://www.jceps.com/PDFs/09-1-05.pdf" TargetMode="External"/><Relationship Id="rId48" Type="http://schemas.openxmlformats.org/officeDocument/2006/relationships/hyperlink" Target="http://www.jceps.com/PDFs/09-1-05.pdf" TargetMode="External"/><Relationship Id="rId56" Type="http://schemas.openxmlformats.org/officeDocument/2006/relationships/hyperlink" Target="http://peace.blog.com/2011/07/19/imperialism/" TargetMode="External"/><Relationship Id="rId64" Type="http://schemas.openxmlformats.org/officeDocument/2006/relationships/hyperlink" Target="http://www.nytimes.com/2008/09/18/us/18legal.html?_r=1&amp;hp=&amp;adxnnl=1&amp;pagewanted=1&amp;adxnnlx=1221753717-8pdanTsDalyAfCQgzjrVvQ" TargetMode="External"/><Relationship Id="rId69" Type="http://schemas.openxmlformats.org/officeDocument/2006/relationships/hyperlink" Target="http://topics.nytimes.com/top/reference/timestopics/organizations/e/european_union/index.html?inline=nyt-org" TargetMode="External"/><Relationship Id="rId77" Type="http://schemas.openxmlformats.org/officeDocument/2006/relationships/hyperlink" Target="http://www.cnn.com/2012/05/10/opinion/rodriguez-interrogations-legal" TargetMode="External"/><Relationship Id="rId8" Type="http://schemas.openxmlformats.org/officeDocument/2006/relationships/webSettings" Target="webSettings.xml"/><Relationship Id="rId51" Type="http://schemas.openxmlformats.org/officeDocument/2006/relationships/hyperlink" Target="http://shadow.foreignpolicy.com/blog/2195" TargetMode="External"/><Relationship Id="rId72" Type="http://schemas.openxmlformats.org/officeDocument/2006/relationships/hyperlink" Target="http://www.heritage.org/research/reports/2005/06/no-good-reason-to-close-gitmo" TargetMode="External"/><Relationship Id="rId80" Type="http://schemas.openxmlformats.org/officeDocument/2006/relationships/hyperlink" Target="http://www.globalresearch.ca/breaking-real-danger-of-us-military-strike-on-iran-and-syria-russian-security-council/28624" TargetMode="External"/><Relationship Id="rId85" Type="http://schemas.openxmlformats.org/officeDocument/2006/relationships/hyperlink" Target="http://www.smh.com.au/federal-politics/political-news/us-strategy-could-result-in-nuclear-war-20130414-2htn8.html" TargetMode="External"/><Relationship Id="rId3" Type="http://schemas.openxmlformats.org/officeDocument/2006/relationships/customXml" Target="../customXml/item3.xml"/><Relationship Id="rId12" Type="http://schemas.openxmlformats.org/officeDocument/2006/relationships/hyperlink" Target="http://www.nysun.com/foreign/lost-decade-is-the-price-of-success-in-war/87793/" TargetMode="External"/><Relationship Id="rId17" Type="http://schemas.openxmlformats.org/officeDocument/2006/relationships/hyperlink" Target="http://www.foreignpolicy.com/articles/2012/04/23/think_again_al_qaeda?page=0,1" TargetMode="External"/><Relationship Id="rId25" Type="http://schemas.openxmlformats.org/officeDocument/2006/relationships/hyperlink" Target="http://economictimes.indiatimes.com/topic/NATO" TargetMode="External"/><Relationship Id="rId33" Type="http://schemas.openxmlformats.org/officeDocument/2006/relationships/hyperlink" Target="http://www.telegraph.co.uk/news/worldnews/wikileaks/8472810/Wikileaks-Al-Qaeda-plotted-chemical-and-nuclear-attack-on-the-West.html" TargetMode="External"/><Relationship Id="rId38" Type="http://schemas.openxmlformats.org/officeDocument/2006/relationships/hyperlink" Target="http://thinkprogress.org/security/2013/05/07/1974601/republicans-vow-to-block-obamas-renewed-attempt-to-close-gitmo/?mobile=nc" TargetMode="External"/><Relationship Id="rId46" Type="http://schemas.openxmlformats.org/officeDocument/2006/relationships/hyperlink" Target="http://www.jceps.com/PDFs/09-1-05.pdf" TargetMode="External"/><Relationship Id="rId59" Type="http://schemas.openxmlformats.org/officeDocument/2006/relationships/hyperlink" Target="http://articles.sun-sentinel.com/2006-02-20/news/0602190101_1_guantanamo-bay-prison-camp-fair-minded" TargetMode="External"/><Relationship Id="rId67" Type="http://schemas.openxmlformats.org/officeDocument/2006/relationships/hyperlink" Target="http://topics.nytimes.com/top/reference/timestopics/organizations/h/harvard_university/index.html?inline=nyt-org" TargetMode="External"/><Relationship Id="rId20" Type="http://schemas.openxmlformats.org/officeDocument/2006/relationships/hyperlink" Target="http://economictimes.indiatimes.com/topic/bioterror" TargetMode="External"/><Relationship Id="rId41" Type="http://schemas.openxmlformats.org/officeDocument/2006/relationships/hyperlink" Target="http://news.sanford.duke.edu/news-type/commentary/2008/new-administration-should-move-swiftly-close-guant%C3%A1namo" TargetMode="External"/><Relationship Id="rId54" Type="http://schemas.openxmlformats.org/officeDocument/2006/relationships/hyperlink" Target="http://www.tandfonline.com/doi/pdf/10.1080/09592318.2013.778014" TargetMode="External"/><Relationship Id="rId62" Type="http://schemas.openxmlformats.org/officeDocument/2006/relationships/hyperlink" Target="http://internationallawobserver.eu/2008/09/18/fading-influence-of-the-us-supreme-court/" TargetMode="External"/><Relationship Id="rId70" Type="http://schemas.openxmlformats.org/officeDocument/2006/relationships/hyperlink" Target="http://www.cfr.org/human-rights/should-guantanamo-bay-closed/p21247" TargetMode="External"/><Relationship Id="rId75" Type="http://schemas.openxmlformats.org/officeDocument/2006/relationships/hyperlink" Target="http://www.nytimes.com/roomfordebate/2012/01/09/guantanamo-10-years-later/guantanamo-better-than-it-was" TargetMode="External"/><Relationship Id="rId83" Type="http://schemas.openxmlformats.org/officeDocument/2006/relationships/hyperlink" Target="http://www.bluetoad.com/print.php?pages=72&amp;issue_id=57476&amp;ref=1"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dtic.mil/cgi-bin/GetTRDoc?AD=ADA539847" TargetMode="External"/><Relationship Id="rId23" Type="http://schemas.openxmlformats.org/officeDocument/2006/relationships/hyperlink" Target="http://economictimes.indiatimes.com/topic/Interpol" TargetMode="External"/><Relationship Id="rId28" Type="http://schemas.openxmlformats.org/officeDocument/2006/relationships/hyperlink" Target="http://www.telegraph.co.uk/news/worldnews/wikileaks/8472810/Wikileaks-Al-Qaeda-plotted-chemical-and-nuclear-attack-on-the-West.html" TargetMode="External"/><Relationship Id="rId36" Type="http://schemas.openxmlformats.org/officeDocument/2006/relationships/hyperlink" Target="http://findarticles.com/p/articles/mi_m0IBR/is_2_34/ai_n6082901/pg_1" TargetMode="External"/><Relationship Id="rId49" Type="http://schemas.openxmlformats.org/officeDocument/2006/relationships/hyperlink" Target="http://bigo.zgeist.org/students/readings/huysmansjargonexceptionIPS.pdf" TargetMode="External"/><Relationship Id="rId57" Type="http://schemas.openxmlformats.org/officeDocument/2006/relationships/hyperlink" Target="http://articles.washingtonpost.com/2012-01-12/opinions/35438031_1_detainees-guantanamo-bay-indefinite-detention" TargetMode="External"/><Relationship Id="rId10" Type="http://schemas.openxmlformats.org/officeDocument/2006/relationships/endnotes" Target="endnotes.xml"/><Relationship Id="rId31" Type="http://schemas.openxmlformats.org/officeDocument/2006/relationships/hyperlink" Target="http://www.nytimes.com/2013/01/11/opinion/dont-close-guantanamo.html?_r=0" TargetMode="External"/><Relationship Id="rId44" Type="http://schemas.openxmlformats.org/officeDocument/2006/relationships/hyperlink" Target="http://www.wusa9.com/news/local/story.aspx?storyid=257227" TargetMode="External"/><Relationship Id="rId52" Type="http://schemas.openxmlformats.org/officeDocument/2006/relationships/hyperlink" Target="https://www.fpri.org/americavulnerable/06.CivilMilitaryRelations.Cohen.pdf" TargetMode="External"/><Relationship Id="rId60" Type="http://schemas.openxmlformats.org/officeDocument/2006/relationships/hyperlink" Target="http://ictj.org/news/united-states-must-ensure-accountability-%E2%80%9Cwar-terror%E2%80%9D-abuses" TargetMode="External"/><Relationship Id="rId65" Type="http://schemas.openxmlformats.org/officeDocument/2006/relationships/hyperlink" Target="http://supremecourtus.gov/publicinfo/speeches/sp_02-07b-06.html" TargetMode="External"/><Relationship Id="rId73" Type="http://schemas.openxmlformats.org/officeDocument/2006/relationships/hyperlink" Target="http://www.heritage.org/research/reports/2005/06/no-good-reason-to-close-gitmo" TargetMode="External"/><Relationship Id="rId78" Type="http://schemas.openxmlformats.org/officeDocument/2006/relationships/hyperlink" Target="http://www.nytimes.com/roomfordebate/2012/01/09/guantanamo-10-years-later/the-us-needs-guantanamo" TargetMode="External"/><Relationship Id="rId81" Type="http://schemas.openxmlformats.org/officeDocument/2006/relationships/hyperlink" Target="http://bigthink.com/power-games/can-economic-interdependence-help-to-prevent-a-us-china-war"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BC6A8B-5B4A-4654-A44C-CCD0A79705DF}"/>
</file>

<file path=customXml/itemProps2.xml><?xml version="1.0" encoding="utf-8"?>
<ds:datastoreItem xmlns:ds="http://schemas.openxmlformats.org/officeDocument/2006/customXml" ds:itemID="{FDBE06EE-AB01-4252-9256-5B55FAA540C6}"/>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132</Pages>
  <Words>59510</Words>
  <Characters>339207</Characters>
  <Application>Microsoft Office Word</Application>
  <DocSecurity>0</DocSecurity>
  <Lines>2826</Lines>
  <Paragraphs>795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397922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Hammond</dc:creator>
  <cp:lastModifiedBy>Jeremy Hammond</cp:lastModifiedBy>
  <cp:revision>2</cp:revision>
  <dcterms:created xsi:type="dcterms:W3CDTF">2013-07-29T14:29:00Z</dcterms:created>
  <dcterms:modified xsi:type="dcterms:W3CDTF">2013-07-29T14:29:00Z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