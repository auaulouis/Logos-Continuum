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537" w:rsidRPr="0095529D" w:rsidRDefault="00770537" w:rsidP="00770537">
      <w:pPr>
        <w:pStyle w:val="Heading1"/>
      </w:pPr>
      <w:bookmarkStart w:id="0" w:name="_Toc360608643"/>
      <w:bookmarkStart w:id="1" w:name="_GoBack"/>
      <w:bookmarkEnd w:id="1"/>
      <w:r w:rsidRPr="0095529D">
        <w:t>Negative</w:t>
      </w:r>
      <w:bookmarkEnd w:id="0"/>
    </w:p>
    <w:p w:rsidR="00BD54C0" w:rsidRPr="0095529D" w:rsidRDefault="00BD54C0" w:rsidP="00BD54C0">
      <w:pPr>
        <w:pStyle w:val="Heading2"/>
      </w:pPr>
      <w:bookmarkStart w:id="2" w:name="_Toc360608644"/>
      <w:r w:rsidRPr="0095529D">
        <w:lastRenderedPageBreak/>
        <w:t>1NC</w:t>
      </w:r>
      <w:bookmarkEnd w:id="2"/>
    </w:p>
    <w:p w:rsidR="00BD54C0" w:rsidRPr="0095529D" w:rsidRDefault="00BD54C0" w:rsidP="00BD54C0"/>
    <w:p w:rsidR="00BD54C0" w:rsidRPr="0095529D" w:rsidRDefault="00BD54C0" w:rsidP="00BD54C0">
      <w:pPr>
        <w:pStyle w:val="Heading4"/>
        <w:rPr>
          <w:rStyle w:val="StyleStyleBold12pt"/>
          <w:b/>
        </w:rPr>
      </w:pPr>
      <w:r w:rsidRPr="0095529D">
        <w:rPr>
          <w:rStyle w:val="StyleStyleBold12pt"/>
          <w:b/>
        </w:rPr>
        <w:t>China is growing in influence in Latin America</w:t>
      </w:r>
    </w:p>
    <w:p w:rsidR="00BD54C0" w:rsidRPr="0095529D" w:rsidRDefault="00BD54C0" w:rsidP="00BD54C0">
      <w:proofErr w:type="spellStart"/>
      <w:r w:rsidRPr="0095529D">
        <w:rPr>
          <w:rStyle w:val="StyleStyleBold12pt"/>
        </w:rPr>
        <w:t>Xiaoxia</w:t>
      </w:r>
      <w:proofErr w:type="spellEnd"/>
      <w:r w:rsidRPr="0095529D">
        <w:rPr>
          <w:rStyle w:val="StyleStyleBold12pt"/>
        </w:rPr>
        <w:t xml:space="preserve"> 2013</w:t>
      </w:r>
      <w:r w:rsidRPr="0095529D">
        <w:t xml:space="preserve"> </w:t>
      </w:r>
    </w:p>
    <w:p w:rsidR="00BD54C0" w:rsidRPr="0095529D" w:rsidRDefault="00BD54C0" w:rsidP="00BD54C0">
      <w:r w:rsidRPr="0095529D">
        <w:t xml:space="preserve">(Wang; In America's Backyard: China's Rising Influence in Latin America; May 6; www.worldcrunch.com/china-2.0/in-america-039-s-backyard-china-039-s-rising-influence-in-latin-america/foreign-policy-trade-economy-investments-energy/c9s11647/; </w:t>
      </w:r>
      <w:proofErr w:type="spellStart"/>
      <w:r w:rsidRPr="0095529D">
        <w:t>kdf</w:t>
      </w:r>
      <w:proofErr w:type="spellEnd"/>
      <w:r w:rsidRPr="0095529D">
        <w:t>)</w:t>
      </w:r>
    </w:p>
    <w:p w:rsidR="00BD54C0" w:rsidRPr="0095529D" w:rsidRDefault="00BD54C0" w:rsidP="00BD54C0">
      <w:pPr>
        <w:rPr>
          <w:rStyle w:val="StyleBoldUnderline"/>
        </w:rPr>
      </w:pPr>
      <w:r w:rsidRPr="0095529D">
        <w:rPr>
          <w:sz w:val="16"/>
        </w:rPr>
        <w:t>China is busy in America's backyard.</w:t>
      </w:r>
      <w:r w:rsidRPr="0095529D">
        <w:rPr>
          <w:sz w:val="12"/>
        </w:rPr>
        <w:t>¶</w:t>
      </w:r>
      <w:r w:rsidRPr="0095529D">
        <w:rPr>
          <w:sz w:val="16"/>
        </w:rPr>
        <w:t xml:space="preserve"> </w:t>
      </w:r>
      <w:proofErr w:type="gramStart"/>
      <w:r w:rsidRPr="0095529D">
        <w:rPr>
          <w:sz w:val="16"/>
        </w:rPr>
        <w:t>Over</w:t>
      </w:r>
      <w:proofErr w:type="gramEnd"/>
      <w:r w:rsidRPr="0095529D">
        <w:rPr>
          <w:sz w:val="16"/>
        </w:rPr>
        <w:t xml:space="preserve"> the past five years, </w:t>
      </w:r>
      <w:r w:rsidRPr="0095529D">
        <w:rPr>
          <w:rStyle w:val="StyleBoldUnderline"/>
        </w:rPr>
        <w:t>Chinese businesses have been expanding their footprint in Latin America in a number of ways</w:t>
      </w:r>
      <w:r w:rsidRPr="0095529D">
        <w:rPr>
          <w:sz w:val="16"/>
        </w:rPr>
        <w:t xml:space="preserve">, beginning with enhanced trade to ensure a steady supply of bulk commodities such as oil, copper and soybeans. At this year's </w:t>
      </w:r>
      <w:proofErr w:type="spellStart"/>
      <w:r w:rsidRPr="0095529D">
        <w:rPr>
          <w:sz w:val="16"/>
        </w:rPr>
        <w:t>Boao</w:t>
      </w:r>
      <w:proofErr w:type="spellEnd"/>
      <w:r w:rsidRPr="0095529D">
        <w:rPr>
          <w:sz w:val="16"/>
        </w:rPr>
        <w:t xml:space="preserve"> Forum for Asia, for the first time a Latin American sub-forum was created that included the participation of several heads of state from the region.</w:t>
      </w:r>
      <w:r w:rsidRPr="0095529D">
        <w:rPr>
          <w:sz w:val="12"/>
        </w:rPr>
        <w:t>¶</w:t>
      </w:r>
      <w:r w:rsidRPr="0095529D">
        <w:rPr>
          <w:sz w:val="16"/>
        </w:rPr>
        <w:t xml:space="preserve"> </w:t>
      </w:r>
      <w:proofErr w:type="gramStart"/>
      <w:r w:rsidRPr="0095529D">
        <w:rPr>
          <w:sz w:val="16"/>
        </w:rPr>
        <w:t>Since</w:t>
      </w:r>
      <w:proofErr w:type="gramEnd"/>
      <w:r w:rsidRPr="0095529D">
        <w:rPr>
          <w:sz w:val="16"/>
        </w:rPr>
        <w:t xml:space="preserve"> 2011, </w:t>
      </w:r>
      <w:r w:rsidRPr="0095529D">
        <w:rPr>
          <w:rStyle w:val="StyleBoldUnderline"/>
        </w:rPr>
        <w:t xml:space="preserve">China has </w:t>
      </w:r>
      <w:r w:rsidRPr="0095529D">
        <w:rPr>
          <w:sz w:val="16"/>
        </w:rPr>
        <w:t>overtaken the Netherlands to</w:t>
      </w:r>
      <w:r w:rsidRPr="0095529D">
        <w:rPr>
          <w:rStyle w:val="StyleBoldUnderline"/>
        </w:rPr>
        <w:t xml:space="preserve"> become Latin America’s second biggest investor behind the United States</w:t>
      </w:r>
      <w:r w:rsidRPr="0095529D">
        <w:rPr>
          <w:sz w:val="16"/>
        </w:rPr>
        <w:t>. China has signed a series of large cooperation agreements with Latin American countries in such fields as finance, resources and energy.</w:t>
      </w:r>
      <w:r w:rsidRPr="0095529D">
        <w:rPr>
          <w:sz w:val="12"/>
        </w:rPr>
        <w:t>¶</w:t>
      </w:r>
      <w:r w:rsidRPr="0095529D">
        <w:rPr>
          <w:sz w:val="16"/>
        </w:rPr>
        <w:t xml:space="preserve"> According to the latest statistics of the General Administration of Customs of China, Sino-Latin American trade grew in 2012 to a total of $261.2 billion, a year-on-year increase of 8.18%.</w:t>
      </w:r>
      <w:r w:rsidRPr="0095529D">
        <w:rPr>
          <w:sz w:val="12"/>
        </w:rPr>
        <w:t>¶</w:t>
      </w:r>
      <w:r w:rsidRPr="0095529D">
        <w:rPr>
          <w:sz w:val="16"/>
        </w:rPr>
        <w:t xml:space="preserve"> This trend risks undermining the position of the United States as Latin America’s single dominant trading partner. In 2011, the U.S.-Latin American trade volume was $351 billion.</w:t>
      </w:r>
      <w:r w:rsidRPr="0095529D">
        <w:rPr>
          <w:sz w:val="12"/>
        </w:rPr>
        <w:t>¶</w:t>
      </w:r>
      <w:r w:rsidRPr="0095529D">
        <w:rPr>
          <w:sz w:val="16"/>
        </w:rPr>
        <w:t xml:space="preserve"> </w:t>
      </w:r>
      <w:proofErr w:type="gramStart"/>
      <w:r w:rsidRPr="0095529D">
        <w:rPr>
          <w:rStyle w:val="StyleBoldUnderline"/>
        </w:rPr>
        <w:t>Some</w:t>
      </w:r>
      <w:proofErr w:type="gramEnd"/>
      <w:r w:rsidRPr="0095529D">
        <w:rPr>
          <w:rStyle w:val="StyleBoldUnderline"/>
        </w:rPr>
        <w:t xml:space="preserve"> prominent Chinese have condemned the United States' high-profile Return to Asia strategy, with its intention of “containing China's front door.” Shouldn’t the United States,</w:t>
      </w:r>
      <w:r w:rsidRPr="0095529D">
        <w:rPr>
          <w:sz w:val="16"/>
        </w:rPr>
        <w:t xml:space="preserve"> which put forward the Monroe Doctrine two centuries ago, </w:t>
      </w:r>
      <w:r w:rsidRPr="0095529D">
        <w:rPr>
          <w:rStyle w:val="StyleBoldUnderline"/>
        </w:rPr>
        <w:t xml:space="preserve">also question how China is quietly arriving in America’s backyard? </w:t>
      </w:r>
    </w:p>
    <w:p w:rsidR="00BD54C0" w:rsidRPr="0095529D" w:rsidRDefault="00BD54C0" w:rsidP="00BD54C0">
      <w:pPr>
        <w:pStyle w:val="Heading4"/>
      </w:pPr>
      <w:r w:rsidRPr="0095529D">
        <w:t>Plan shuts out China—economic relations in Latin America are zero sum</w:t>
      </w:r>
    </w:p>
    <w:p w:rsidR="00BD54C0" w:rsidRPr="0095529D" w:rsidRDefault="00BD54C0" w:rsidP="00BD54C0">
      <w:pPr>
        <w:rPr>
          <w:rStyle w:val="StyleStyleBold12pt"/>
        </w:rPr>
      </w:pPr>
      <w:r w:rsidRPr="0095529D">
        <w:rPr>
          <w:rStyle w:val="StyleStyleBold12pt"/>
        </w:rPr>
        <w:t xml:space="preserve">Watson 7—strategy professor @ National War College </w:t>
      </w:r>
    </w:p>
    <w:p w:rsidR="00BD54C0" w:rsidRPr="0095529D" w:rsidRDefault="00BD54C0" w:rsidP="00BD54C0">
      <w:r w:rsidRPr="0095529D">
        <w:t>Cynthia, “China’s Presence in Latin America” [http://www.wilsoncenter.org/sites/default/files/EnterDragonFinal.pdf]</w:t>
      </w:r>
    </w:p>
    <w:p w:rsidR="00BD54C0" w:rsidRPr="0095529D" w:rsidRDefault="00BD54C0" w:rsidP="00BD54C0">
      <w:pPr>
        <w:pStyle w:val="card"/>
        <w:rPr>
          <w:sz w:val="16"/>
        </w:rPr>
      </w:pPr>
      <w:r w:rsidRPr="0095529D">
        <w:rPr>
          <w:sz w:val="16"/>
        </w:rPr>
        <w:t xml:space="preserve">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w:t>
      </w:r>
      <w:r w:rsidRPr="0095529D">
        <w:rPr>
          <w:rStyle w:val="StyleBoldUnderline"/>
        </w:rPr>
        <w:t>the ties between the U</w:t>
      </w:r>
      <w:r w:rsidRPr="0095529D">
        <w:rPr>
          <w:sz w:val="16"/>
        </w:rPr>
        <w:t xml:space="preserve">nited </w:t>
      </w:r>
      <w:r w:rsidRPr="0095529D">
        <w:rPr>
          <w:rStyle w:val="StyleBoldUnderline"/>
        </w:rPr>
        <w:t>S</w:t>
      </w:r>
      <w:r w:rsidRPr="0095529D">
        <w:rPr>
          <w:sz w:val="16"/>
        </w:rPr>
        <w:t xml:space="preserve">tates </w:t>
      </w:r>
      <w:r w:rsidRPr="0095529D">
        <w:rPr>
          <w:rStyle w:val="StyleBoldUnderline"/>
        </w:rPr>
        <w:t xml:space="preserve">and Latin America ought to be stronger than those between China and the </w:t>
      </w:r>
      <w:proofErr w:type="spellStart"/>
      <w:r w:rsidRPr="0095529D">
        <w:rPr>
          <w:rStyle w:val="StyleBoldUnderline"/>
        </w:rPr>
        <w:t>Latins</w:t>
      </w:r>
      <w:proofErr w:type="spellEnd"/>
      <w:r w:rsidRPr="0095529D">
        <w:rPr>
          <w:sz w:val="16"/>
        </w:rPr>
        <w:t xml:space="preserve">. Expectations of the strength of Latin America–U.S. ties have probably always been unrealistic and frankly ahistorical; the two parts of the world actually have a number of fundamental differences. But the distance between Latin America’s experiences and those of China are even vaster, ranging from religion to ethnic homogeneity to historical roles in the world. </w:t>
      </w:r>
      <w:r w:rsidRPr="0095529D">
        <w:rPr>
          <w:rStyle w:val="StyleBoldUnderline"/>
        </w:rPr>
        <w:t>Washington must make a more concerted effort to act as a</w:t>
      </w:r>
      <w:r w:rsidRPr="0095529D">
        <w:rPr>
          <w:sz w:val="16"/>
        </w:rPr>
        <w:t xml:space="preserve"> genuine </w:t>
      </w:r>
      <w:r w:rsidRPr="0095529D">
        <w:rPr>
          <w:rStyle w:val="StyleBoldUnderline"/>
        </w:rPr>
        <w:t xml:space="preserve">partner with the region, rather than relegating it to the position of secondary or tertiary thought </w:t>
      </w:r>
      <w:r w:rsidRPr="0095529D">
        <w:rPr>
          <w:sz w:val="16"/>
        </w:rPr>
        <w:t xml:space="preserve">that assumes absolute U.S. leadership. The United States and China claim that each is serious about adopting the economic philosophy that undergirds capitalism: economic growth is a net beneﬁt for all, not a zero sum game. If true, China, Latin America, and the United States </w:t>
      </w:r>
      <w:proofErr w:type="spellStart"/>
      <w:r w:rsidRPr="0095529D">
        <w:rPr>
          <w:sz w:val="16"/>
        </w:rPr>
        <w:t>beneﬁ</w:t>
      </w:r>
      <w:proofErr w:type="spellEnd"/>
      <w:r w:rsidRPr="0095529D">
        <w:rPr>
          <w:sz w:val="16"/>
        </w:rPr>
        <w:t xml:space="preserve"> t from the greater Chinese engagement in this region because it creates competition. </w:t>
      </w:r>
      <w:r w:rsidRPr="0095529D">
        <w:rPr>
          <w:rStyle w:val="StyleBoldUnderline"/>
        </w:rPr>
        <w:t>Pure economic theory</w:t>
      </w:r>
      <w:r w:rsidRPr="0095529D">
        <w:rPr>
          <w:sz w:val="16"/>
        </w:rPr>
        <w:t xml:space="preserve">, however, </w:t>
      </w:r>
      <w:r w:rsidRPr="0095529D">
        <w:rPr>
          <w:rStyle w:val="StyleBoldUnderline"/>
        </w:rPr>
        <w:t xml:space="preserve">always runs up against political philosophies, leading to </w:t>
      </w:r>
      <w:r w:rsidRPr="0095529D">
        <w:rPr>
          <w:sz w:val="16"/>
        </w:rPr>
        <w:t xml:space="preserve">trade </w:t>
      </w:r>
      <w:proofErr w:type="spellStart"/>
      <w:r w:rsidRPr="0095529D">
        <w:rPr>
          <w:sz w:val="16"/>
        </w:rPr>
        <w:t>conﬂ</w:t>
      </w:r>
      <w:proofErr w:type="spellEnd"/>
      <w:r w:rsidRPr="0095529D">
        <w:rPr>
          <w:sz w:val="16"/>
        </w:rPr>
        <w:t xml:space="preserve"> </w:t>
      </w:r>
      <w:proofErr w:type="spellStart"/>
      <w:r w:rsidRPr="0095529D">
        <w:rPr>
          <w:sz w:val="16"/>
        </w:rPr>
        <w:t>icts</w:t>
      </w:r>
      <w:proofErr w:type="spellEnd"/>
      <w:r w:rsidRPr="0095529D">
        <w:rPr>
          <w:sz w:val="16"/>
        </w:rPr>
        <w:t xml:space="preserve">, protectionism, and all-too-often </w:t>
      </w:r>
      <w:r w:rsidRPr="0095529D">
        <w:rPr>
          <w:rStyle w:val="StyleBoldUnderline"/>
        </w:rPr>
        <w:t>a zero sum view based on the international relations theory of realpolitik: what’s good for my adversary must be bad for me.</w:t>
      </w:r>
      <w:r w:rsidRPr="0095529D">
        <w:rPr>
          <w:sz w:val="16"/>
        </w:rPr>
        <w:t xml:space="preserve"> The risks of arousing realpolitik in the United States, particularly as the nation faces increased frustration with the reality of the Middle East, is </w:t>
      </w:r>
      <w:proofErr w:type="spellStart"/>
      <w:r w:rsidRPr="0095529D">
        <w:rPr>
          <w:sz w:val="16"/>
        </w:rPr>
        <w:t>signiﬁ</w:t>
      </w:r>
      <w:proofErr w:type="spellEnd"/>
      <w:r w:rsidRPr="0095529D">
        <w:rPr>
          <w:sz w:val="16"/>
        </w:rPr>
        <w:t xml:space="preserve"> </w:t>
      </w:r>
      <w:proofErr w:type="spellStart"/>
      <w:r w:rsidRPr="0095529D">
        <w:rPr>
          <w:sz w:val="16"/>
        </w:rPr>
        <w:t>cant</w:t>
      </w:r>
      <w:proofErr w:type="spellEnd"/>
      <w:r w:rsidRPr="0095529D">
        <w:rPr>
          <w:sz w:val="16"/>
        </w:rPr>
        <w:t xml:space="preserve">, probably more than the PRC bargained for when it began engaging more with Latin America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To accelerate its involvement would risk the relatively strong relations with Washington at a time when other trade problems and overall concerns about China’s growing power are already rising in the United States. At the same time, Washington’s ability to focus equally on all areas of the world is not possible. </w:t>
      </w:r>
      <w:r w:rsidRPr="0095529D">
        <w:rPr>
          <w:rStyle w:val="StyleBoldUnderline"/>
        </w:rPr>
        <w:t>With U.S. interests directed elsewhere, it seems highly likely that Beijing will be able to maintain the level of involvement in the region it already has</w:t>
      </w:r>
      <w:r w:rsidRPr="0095529D">
        <w:rPr>
          <w:sz w:val="16"/>
        </w:rPr>
        <w:t xml:space="preserve">, without Washington raising too great a ruckus. Indeed, Beijing’s best outcome from its current balance of involvement in the area is probably going to be the long-term development of trust and ties over several decades with the leaders of this region, rather than immediately creating crucial, highly public ties between itself and Latin </w:t>
      </w:r>
      <w:r w:rsidRPr="0095529D">
        <w:rPr>
          <w:sz w:val="16"/>
        </w:rPr>
        <w:lastRenderedPageBreak/>
        <w:t>American leaders. As so often appears true in the international system, probably the old tale of the tortoise and hare applies here, where China’s biggest gain will be accomplished over a long time of getting to know the region, rather than showing up repeatedly in the ‘rock star’ role which is too soon and too rash for a long-term, stable set of ties. Washington seems likely to worry about the rock star phenomenon, rather than attempting to manage the emergence of another state becoming a long-term partner with its Latin American neighbors.</w:t>
      </w:r>
    </w:p>
    <w:p w:rsidR="00BD54C0" w:rsidRPr="0095529D" w:rsidRDefault="00BD54C0" w:rsidP="00BD54C0">
      <w:pPr>
        <w:pStyle w:val="Heading4"/>
      </w:pPr>
      <w:r w:rsidRPr="0095529D">
        <w:t xml:space="preserve">Chinese influence in the region key to the global economy and regime stability – preventing US influence key </w:t>
      </w:r>
    </w:p>
    <w:p w:rsidR="00BD54C0" w:rsidRPr="0095529D" w:rsidRDefault="00BD54C0" w:rsidP="00BD54C0">
      <w:pPr>
        <w:rPr>
          <w:rStyle w:val="StyleStyleBold12pt"/>
        </w:rPr>
      </w:pPr>
      <w:r w:rsidRPr="0095529D">
        <w:rPr>
          <w:rStyle w:val="StyleStyleBold12pt"/>
        </w:rPr>
        <w:t xml:space="preserve">Ellis 11—national security studies assistant professor @ the National Defense University </w:t>
      </w:r>
    </w:p>
    <w:p w:rsidR="00BD54C0" w:rsidRPr="0095529D" w:rsidRDefault="00BD54C0" w:rsidP="00BD54C0">
      <w:r w:rsidRPr="0095529D">
        <w:t>R Evan, “Chinese Soft Power in Latin America” [</w:t>
      </w:r>
      <w:hyperlink r:id="rId10" w:history="1">
        <w:r w:rsidRPr="0095529D">
          <w:t>http://www.ndu.edu/press/lib/images/jfq-60/JFQ60_85-91_Ellis.pdf</w:t>
        </w:r>
      </w:hyperlink>
      <w:r w:rsidRPr="0095529D">
        <w:t>] //</w:t>
      </w:r>
      <w:proofErr w:type="spellStart"/>
      <w:r w:rsidRPr="0095529D">
        <w:t>mtc</w:t>
      </w:r>
      <w:proofErr w:type="spellEnd"/>
      <w:r w:rsidRPr="0095529D">
        <w:t xml:space="preserve"> </w:t>
      </w:r>
    </w:p>
    <w:p w:rsidR="00BD54C0" w:rsidRPr="0095529D" w:rsidRDefault="00BD54C0" w:rsidP="00BD54C0">
      <w:pPr>
        <w:pStyle w:val="card"/>
        <w:rPr>
          <w:u w:val="single"/>
        </w:rPr>
      </w:pPr>
      <w:r w:rsidRPr="0095529D">
        <w:rPr>
          <w:sz w:val="12"/>
        </w:rPr>
        <w:t xml:space="preserve">Access to Latin American Markets. </w:t>
      </w:r>
      <w:r w:rsidRPr="0095529D">
        <w:rPr>
          <w:rStyle w:val="StyleBoldUnderline"/>
        </w:rPr>
        <w:t>Latin American markets are</w:t>
      </w:r>
      <w:r w:rsidRPr="0095529D">
        <w:rPr>
          <w:sz w:val="12"/>
        </w:rPr>
        <w:t xml:space="preserve"> becoming increasingly </w:t>
      </w:r>
      <w:r w:rsidRPr="0095529D">
        <w:rPr>
          <w:rStyle w:val="StyleBoldUnderline"/>
        </w:rPr>
        <w:t>valuable for Chinese</w:t>
      </w:r>
      <w:r w:rsidRPr="0095529D">
        <w:rPr>
          <w:sz w:val="12"/>
        </w:rPr>
        <w:t xml:space="preserve"> </w:t>
      </w:r>
      <w:r w:rsidRPr="0095529D">
        <w:rPr>
          <w:rStyle w:val="StyleBoldUnderline"/>
        </w:rPr>
        <w:t>companies</w:t>
      </w:r>
      <w:r w:rsidRPr="0095529D">
        <w:rPr>
          <w:sz w:val="12"/>
        </w:rPr>
        <w:t xml:space="preserve"> </w:t>
      </w:r>
      <w:r w:rsidRPr="0095529D">
        <w:rPr>
          <w:rStyle w:val="StyleBoldUnderline"/>
        </w:rPr>
        <w:t>because they allow the PRC to expand and diversify its export base</w:t>
      </w:r>
      <w:r w:rsidRPr="0095529D">
        <w:rPr>
          <w:sz w:val="12"/>
        </w:rPr>
        <w:t xml:space="preserve"> at a time </w:t>
      </w:r>
      <w:r w:rsidRPr="0095529D">
        <w:rPr>
          <w:rStyle w:val="StyleBoldUnderline"/>
        </w:rPr>
        <w:t>when economic growth is slowing in traditional markets such as the U</w:t>
      </w:r>
      <w:r w:rsidRPr="0095529D">
        <w:rPr>
          <w:sz w:val="12"/>
        </w:rPr>
        <w:t xml:space="preserve">nited </w:t>
      </w:r>
      <w:r w:rsidRPr="0095529D">
        <w:rPr>
          <w:rStyle w:val="StyleBoldUnderline"/>
        </w:rPr>
        <w:t>S</w:t>
      </w:r>
      <w:r w:rsidRPr="0095529D">
        <w:rPr>
          <w:sz w:val="12"/>
        </w:rPr>
        <w:t xml:space="preserve">tates and Europe. </w:t>
      </w:r>
      <w:r w:rsidRPr="0095529D">
        <w:rPr>
          <w:rStyle w:val="StyleBoldUnderline"/>
        </w:rPr>
        <w:t>The region has</w:t>
      </w:r>
      <w:r w:rsidRPr="0095529D">
        <w:rPr>
          <w:sz w:val="12"/>
        </w:rPr>
        <w:t xml:space="preserve"> also proven </w:t>
      </w:r>
      <w:r w:rsidRPr="0095529D">
        <w:rPr>
          <w:rStyle w:val="StyleBoldUnderline"/>
        </w:rPr>
        <w:t xml:space="preserve">an effective market for Chinese efforts to sell </w:t>
      </w:r>
      <w:r w:rsidRPr="0095529D">
        <w:rPr>
          <w:sz w:val="12"/>
        </w:rPr>
        <w:t xml:space="preserve">more sophisticated, </w:t>
      </w:r>
      <w:r w:rsidRPr="0095529D">
        <w:rPr>
          <w:rStyle w:val="StyleBoldUnderline"/>
        </w:rPr>
        <w:t>higher value added</w:t>
      </w:r>
      <w:r w:rsidRPr="0095529D">
        <w:rPr>
          <w:sz w:val="12"/>
        </w:rPr>
        <w:t xml:space="preserve"> </w:t>
      </w:r>
      <w:r w:rsidRPr="0095529D">
        <w:rPr>
          <w:rStyle w:val="StyleBoldUnderline"/>
        </w:rPr>
        <w:t xml:space="preserve">products in sectors seen as strategic, </w:t>
      </w:r>
      <w:r w:rsidRPr="0095529D">
        <w:rPr>
          <w:sz w:val="12"/>
        </w:rPr>
        <w:t>such as automobiles, appliances, computers and telecommunication equipment, and aircraft.</w:t>
      </w:r>
      <w:r w:rsidRPr="0095529D">
        <w:rPr>
          <w:rStyle w:val="StyleBoldUnderline"/>
        </w:rPr>
        <w:t xml:space="preserve"> </w:t>
      </w:r>
      <w:r w:rsidRPr="0095529D">
        <w:rPr>
          <w:sz w:val="12"/>
        </w:rPr>
        <w:t xml:space="preserve">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the hopes of access to Chinese markets and investments among key groups of businesspeople and government officials in those nations have played a key role in the political will to overcome the resistance. In Venezuela, it was said that the prior Chinese ambassador to Venezuela, </w:t>
      </w:r>
      <w:proofErr w:type="spellStart"/>
      <w:r w:rsidRPr="0095529D">
        <w:rPr>
          <w:sz w:val="12"/>
        </w:rPr>
        <w:t>Zheng</w:t>
      </w:r>
      <w:proofErr w:type="spellEnd"/>
      <w:r w:rsidRPr="0095529D">
        <w:rPr>
          <w:sz w:val="12"/>
        </w:rPr>
        <w:t xml:space="preserve"> </w:t>
      </w:r>
      <w:proofErr w:type="spellStart"/>
      <w:r w:rsidRPr="0095529D">
        <w:rPr>
          <w:sz w:val="12"/>
        </w:rPr>
        <w:t>Tuo</w:t>
      </w:r>
      <w:proofErr w:type="spellEnd"/>
      <w:r w:rsidRPr="0095529D">
        <w:rPr>
          <w:sz w:val="12"/>
        </w:rPr>
        <w:t xml:space="preserve">, was one of the few people in the country who could call President Chávez on the telephone and get an instant response if an issue arose regarding a Chinese company. Protection of Chinese Investments in and Trade Flows from the Region. At times, </w:t>
      </w:r>
      <w:r w:rsidRPr="0095529D">
        <w:rPr>
          <w:rStyle w:val="StyleBoldUnderline"/>
        </w:rPr>
        <w:t>China has applied</w:t>
      </w:r>
      <w:r w:rsidRPr="0095529D">
        <w:rPr>
          <w:sz w:val="12"/>
        </w:rPr>
        <w:t xml:space="preserve"> more </w:t>
      </w:r>
      <w:r w:rsidRPr="0095529D">
        <w:rPr>
          <w:rStyle w:val="StyleBoldUnderline"/>
        </w:rPr>
        <w:t>explicit pressures to induce Latin America to keep its markets open to Chinese goods.</w:t>
      </w:r>
      <w:r w:rsidRPr="0095529D">
        <w:rPr>
          <w:sz w:val="12"/>
        </w:rPr>
        <w:t xml:space="preserve"> It has specifically protested measures by the Argentine and Mexican governments that it has seen as protectionist: and, in the case of Argentina, as informal retaliation, China began enforcing a longstanding </w:t>
      </w:r>
      <w:proofErr w:type="spellStart"/>
      <w:r w:rsidRPr="0095529D">
        <w:rPr>
          <w:sz w:val="12"/>
        </w:rPr>
        <w:t>phytosanitary</w:t>
      </w:r>
      <w:proofErr w:type="spellEnd"/>
      <w:r w:rsidRPr="0095529D">
        <w:rPr>
          <w:sz w:val="12"/>
        </w:rPr>
        <w:t xml:space="preserve"> regulation, causing almost $2 billion in lost soy exports and other damages for Argentina.14 </w:t>
      </w:r>
      <w:r w:rsidRPr="0095529D">
        <w:rPr>
          <w:rStyle w:val="StyleBoldUnderline"/>
        </w:rPr>
        <w:t>China has also used its economic weight to help secure major projects on preferential terms.</w:t>
      </w:r>
      <w:r w:rsidRPr="0095529D">
        <w:rPr>
          <w:sz w:val="12"/>
        </w:rPr>
        <w:t xml:space="preserve"> In the course of negotiating a $1.7 billion loan deal for the Coco Coda Sinclair Hydroelectric plant in Ecuador, the ability of the Chinese bidder </w:t>
      </w:r>
      <w:proofErr w:type="spellStart"/>
      <w:r w:rsidRPr="0095529D">
        <w:rPr>
          <w:sz w:val="12"/>
        </w:rPr>
        <w:t>SinoHidro</w:t>
      </w:r>
      <w:proofErr w:type="spellEnd"/>
      <w:r w:rsidRPr="0095529D">
        <w:rPr>
          <w:sz w:val="12"/>
        </w:rPr>
        <w:t xml:space="preserve">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w:t>
      </w:r>
      <w:proofErr w:type="spellStart"/>
      <w:r w:rsidRPr="0095529D">
        <w:rPr>
          <w:sz w:val="12"/>
        </w:rPr>
        <w:t>Tarapoa</w:t>
      </w:r>
      <w:proofErr w:type="spellEnd"/>
      <w:r w:rsidRPr="0095529D">
        <w:rPr>
          <w:sz w:val="12"/>
        </w:rPr>
        <w:t xml:space="preserve"> in November 2006, and protests in </w:t>
      </w:r>
      <w:proofErr w:type="spellStart"/>
      <w:r w:rsidRPr="0095529D">
        <w:rPr>
          <w:sz w:val="12"/>
        </w:rPr>
        <w:t>Orellana</w:t>
      </w:r>
      <w:proofErr w:type="spellEnd"/>
      <w:r w:rsidRPr="0095529D">
        <w:rPr>
          <w:sz w:val="12"/>
        </w:rPr>
        <w:t xml:space="preserve"> related to a labor dispute with the Chinese company </w:t>
      </w:r>
      <w:proofErr w:type="spellStart"/>
      <w:r w:rsidRPr="0095529D">
        <w:rPr>
          <w:sz w:val="12"/>
        </w:rPr>
        <w:t>Petroriental</w:t>
      </w:r>
      <w:proofErr w:type="spellEnd"/>
      <w:r w:rsidRPr="0095529D">
        <w:rPr>
          <w:sz w:val="12"/>
        </w:rPr>
        <w:t xml:space="preserve">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 </w:t>
      </w:r>
      <w:r w:rsidRPr="0095529D">
        <w:rPr>
          <w:rStyle w:val="StyleBoldUnderline"/>
        </w:rPr>
        <w:t xml:space="preserve">the PRC will need to rely </w:t>
      </w:r>
      <w:r w:rsidRPr="0095529D">
        <w:rPr>
          <w:sz w:val="12"/>
        </w:rPr>
        <w:t>increasingly</w:t>
      </w:r>
      <w:r w:rsidRPr="0095529D">
        <w:rPr>
          <w:rStyle w:val="StyleBoldUnderline"/>
        </w:rPr>
        <w:t xml:space="preserve"> on </w:t>
      </w:r>
      <w:r w:rsidRPr="0095529D">
        <w:rPr>
          <w:sz w:val="12"/>
        </w:rPr>
        <w:t>a combination of goodwill and fear to deter action against its personnel, as well as</w:t>
      </w:r>
      <w:r w:rsidRPr="0095529D">
        <w:rPr>
          <w:rStyle w:val="Emphasis"/>
          <w:rFonts w:eastAsiaTheme="majorEastAsia"/>
        </w:rPr>
        <w:t xml:space="preserve"> </w:t>
      </w:r>
      <w:r w:rsidRPr="0095529D">
        <w:rPr>
          <w:rStyle w:val="StyleBoldUnderline"/>
        </w:rPr>
        <w:t>its influence with governments of the region</w:t>
      </w:r>
      <w:r w:rsidRPr="0095529D">
        <w:rPr>
          <w:sz w:val="12"/>
        </w:rPr>
        <w:t xml:space="preserve">, to resolve such problems when they </w:t>
      </w:r>
      <w:proofErr w:type="spellStart"/>
      <w:r w:rsidRPr="0095529D">
        <w:rPr>
          <w:sz w:val="12"/>
        </w:rPr>
        <w:t>occur.</w:t>
      </w:r>
      <w:r w:rsidRPr="0095529D">
        <w:rPr>
          <w:rStyle w:val="StyleBoldUnderline"/>
        </w:rPr>
        <w:t>The</w:t>
      </w:r>
      <w:proofErr w:type="spellEnd"/>
      <w:r w:rsidRPr="0095529D">
        <w:rPr>
          <w:rStyle w:val="StyleBoldUnderline"/>
        </w:rPr>
        <w:t xml:space="preserve"> rise of China is</w:t>
      </w:r>
      <w:r w:rsidRPr="0095529D">
        <w:rPr>
          <w:sz w:val="12"/>
        </w:rPr>
        <w:t xml:space="preserve"> intimately </w:t>
      </w:r>
      <w:r w:rsidRPr="0095529D">
        <w:rPr>
          <w:rStyle w:val="StyleBoldUnderline"/>
        </w:rPr>
        <w:t>tied to the global economy through trade, financial, and information flows, each of which is highly dependent on global institutions and cooperation</w:t>
      </w:r>
      <w:r w:rsidRPr="0095529D">
        <w:rPr>
          <w:sz w:val="12"/>
        </w:rPr>
        <w:t xml:space="preserve">. </w:t>
      </w:r>
      <w:r w:rsidRPr="0095529D">
        <w:rPr>
          <w:rStyle w:val="StyleBoldUnderline"/>
        </w:rPr>
        <w:t>Because of this</w:t>
      </w:r>
      <w:r w:rsidRPr="0095529D">
        <w:rPr>
          <w:sz w:val="12"/>
        </w:rPr>
        <w:t xml:space="preserve">, some within </w:t>
      </w:r>
      <w:r w:rsidRPr="0095529D">
        <w:rPr>
          <w:rStyle w:val="StyleBoldUnderline"/>
        </w:rPr>
        <w:t>the PRC</w:t>
      </w:r>
      <w:r w:rsidRPr="0095529D">
        <w:rPr>
          <w:sz w:val="12"/>
        </w:rPr>
        <w:t xml:space="preserve"> leadership </w:t>
      </w:r>
      <w:r w:rsidRPr="0095529D">
        <w:rPr>
          <w:rStyle w:val="StyleBoldUnderline"/>
        </w:rPr>
        <w:t xml:space="preserve">see the country’s </w:t>
      </w:r>
      <w:r w:rsidRPr="0095529D">
        <w:rPr>
          <w:sz w:val="12"/>
        </w:rPr>
        <w:t>sustained</w:t>
      </w:r>
      <w:r w:rsidRPr="0095529D">
        <w:rPr>
          <w:rStyle w:val="StyleBoldUnderline"/>
        </w:rPr>
        <w:t xml:space="preserve"> growth </w:t>
      </w:r>
      <w:r w:rsidRPr="0095529D">
        <w:rPr>
          <w:sz w:val="12"/>
        </w:rPr>
        <w:t xml:space="preserve">and development, and thus the </w:t>
      </w:r>
      <w:r w:rsidRPr="0095529D">
        <w:rPr>
          <w:rStyle w:val="StyleBoldUnderline"/>
        </w:rPr>
        <w:t xml:space="preserve">stability of the regime, threatened if </w:t>
      </w:r>
      <w:r w:rsidRPr="0095529D">
        <w:rPr>
          <w:sz w:val="12"/>
        </w:rPr>
        <w:t xml:space="preserve">an actor such as the </w:t>
      </w:r>
      <w:r w:rsidRPr="0095529D">
        <w:rPr>
          <w:rStyle w:val="StyleBoldUnderline"/>
        </w:rPr>
        <w:t>U</w:t>
      </w:r>
      <w:r w:rsidRPr="0095529D">
        <w:rPr>
          <w:sz w:val="12"/>
        </w:rPr>
        <w:t xml:space="preserve">nited </w:t>
      </w:r>
      <w:r w:rsidRPr="0095529D">
        <w:rPr>
          <w:rStyle w:val="StyleBoldUnderline"/>
        </w:rPr>
        <w:t>S</w:t>
      </w:r>
      <w:r w:rsidRPr="0095529D">
        <w:rPr>
          <w:sz w:val="12"/>
        </w:rPr>
        <w:t xml:space="preserve">tates </w:t>
      </w:r>
      <w:r w:rsidRPr="0095529D">
        <w:rPr>
          <w:rStyle w:val="StyleBoldUnderline"/>
        </w:rPr>
        <w:t>is able to limit that cooperation</w:t>
      </w:r>
      <w:r w:rsidRPr="0095529D">
        <w:rPr>
          <w:sz w:val="12"/>
        </w:rPr>
        <w:t xml:space="preserve"> or block global institutions from supporting Chinese interests. </w:t>
      </w:r>
      <w:r w:rsidRPr="0095529D">
        <w:rPr>
          <w:rStyle w:val="StyleBoldUnderline"/>
        </w:rPr>
        <w:t>In Latin America, China’s attainment of observer status in the OAS</w:t>
      </w:r>
      <w:r w:rsidRPr="0095529D">
        <w:rPr>
          <w:sz w:val="12"/>
        </w:rPr>
        <w:t xml:space="preserve"> in 2004 and its acceptance into the IADB in 2009 </w:t>
      </w:r>
      <w:r w:rsidRPr="0095529D">
        <w:rPr>
          <w:rStyle w:val="StyleBoldUnderline"/>
        </w:rPr>
        <w:t>were efforts to obtain a seat at the table in key regional institutions</w:t>
      </w:r>
      <w:r w:rsidRPr="0095529D">
        <w:rPr>
          <w:sz w:val="12"/>
        </w:rPr>
        <w:t xml:space="preserve">, and </w:t>
      </w:r>
      <w:r w:rsidRPr="0095529D">
        <w:rPr>
          <w:rStyle w:val="StyleBoldUnderline"/>
        </w:rPr>
        <w:t>to keep them from being used “against” Chinese interests.</w:t>
      </w:r>
      <w:r w:rsidRPr="0095529D">
        <w:rPr>
          <w:sz w:val="12"/>
        </w:rPr>
        <w:t xml:space="preserve"> In addition, </w:t>
      </w:r>
      <w:r w:rsidRPr="0095529D">
        <w:rPr>
          <w:rStyle w:val="StyleBoldUnderline"/>
        </w:rPr>
        <w:t>the PRC has leveraged hopes of access to Chinese markets</w:t>
      </w:r>
      <w:r w:rsidRPr="0095529D">
        <w:rPr>
          <w:sz w:val="12"/>
        </w:rPr>
        <w:t xml:space="preserve"> by Chile, Peru, and Costa Rica </w:t>
      </w:r>
      <w:r w:rsidRPr="0095529D">
        <w:rPr>
          <w:rStyle w:val="StyleBoldUnderline"/>
        </w:rPr>
        <w:t>to secure bilateral free trade agreements</w:t>
      </w:r>
      <w:r w:rsidRPr="0095529D">
        <w:rPr>
          <w:sz w:val="12"/>
        </w:rPr>
        <w:t xml:space="preserve">, </w:t>
      </w:r>
      <w:r w:rsidRPr="0095529D">
        <w:rPr>
          <w:rStyle w:val="StyleBoldUnderline"/>
        </w:rPr>
        <w:t>whose</w:t>
      </w:r>
      <w:r w:rsidRPr="0095529D">
        <w:rPr>
          <w:sz w:val="12"/>
        </w:rPr>
        <w:t xml:space="preserve"> practical </w:t>
      </w:r>
      <w:r w:rsidRPr="0095529D">
        <w:rPr>
          <w:rStyle w:val="StyleBoldUnderline"/>
        </w:rPr>
        <w:t>effect is to move Latin America away from a U.S.-dominated trading block</w:t>
      </w:r>
      <w:r w:rsidRPr="0095529D">
        <w:rPr>
          <w:sz w:val="12"/>
        </w:rPr>
        <w:t xml:space="preserve"> (the Free Trade Area of the Americas) </w:t>
      </w:r>
      <w:r w:rsidRPr="0095529D">
        <w:rPr>
          <w:rStyle w:val="StyleBoldUnderline"/>
        </w:rPr>
        <w:t>in which the PRC would have been disadvantaged.</w:t>
      </w:r>
    </w:p>
    <w:p w:rsidR="00BD54C0" w:rsidRPr="0095529D" w:rsidRDefault="00BD54C0" w:rsidP="00BD54C0">
      <w:pPr>
        <w:pStyle w:val="Heading4"/>
        <w:rPr>
          <w:rStyle w:val="StyleStyleBold12pt"/>
          <w:b/>
        </w:rPr>
      </w:pPr>
      <w:r w:rsidRPr="0095529D">
        <w:rPr>
          <w:rStyle w:val="StyleStyleBold12pt"/>
          <w:b/>
        </w:rPr>
        <w:t>Decline causes nuclear war</w:t>
      </w:r>
    </w:p>
    <w:p w:rsidR="00BD54C0" w:rsidRPr="0095529D" w:rsidRDefault="00BD54C0" w:rsidP="00BD54C0">
      <w:pPr>
        <w:rPr>
          <w:rStyle w:val="StyleStyleBold12pt"/>
        </w:rPr>
      </w:pPr>
      <w:r w:rsidRPr="0095529D">
        <w:rPr>
          <w:rStyle w:val="StyleStyleBold12pt"/>
        </w:rPr>
        <w:t>Harris and Burrows 9</w:t>
      </w:r>
    </w:p>
    <w:p w:rsidR="00BD54C0" w:rsidRPr="0095529D" w:rsidRDefault="00BD54C0" w:rsidP="00BD54C0">
      <w:r w:rsidRPr="0095529D">
        <w:t xml:space="preserve">Mathew, PhD European History @ Cambridge, counselor in the National Intelligence Council (NIC) and Jennifer is a member of the NIC’s Long Range Analysis Unit “Revisiting the Future: Geopolitical Effects of the Financial Crisis” </w:t>
      </w:r>
      <w:hyperlink r:id="rId11" w:history="1">
        <w:r w:rsidRPr="0095529D">
          <w:t>http://www.ciaonet.org/journals/twq/v32i2/f_0016178_13952.pdf</w:t>
        </w:r>
      </w:hyperlink>
    </w:p>
    <w:p w:rsidR="00BD54C0" w:rsidRPr="0095529D" w:rsidRDefault="00BD54C0" w:rsidP="00BD54C0">
      <w:r w:rsidRPr="0095529D">
        <w:t>Increased Potential for Global Conflict</w:t>
      </w:r>
    </w:p>
    <w:p w:rsidR="00BD54C0" w:rsidRPr="0095529D" w:rsidRDefault="00BD54C0" w:rsidP="00BD54C0">
      <w:pPr>
        <w:pStyle w:val="card"/>
        <w:rPr>
          <w:sz w:val="16"/>
        </w:rPr>
      </w:pPr>
      <w:r w:rsidRPr="0095529D">
        <w:rPr>
          <w:sz w:val="16"/>
        </w:rPr>
        <w:lastRenderedPageBreak/>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95529D">
        <w:rPr>
          <w:rStyle w:val="StyleBoldUnderline"/>
        </w:rPr>
        <w:t>the Great Depression</w:t>
      </w:r>
      <w:r w:rsidRPr="0095529D">
        <w:rPr>
          <w:sz w:val="16"/>
        </w:rPr>
        <w:t xml:space="preserve"> is not likely to be repeated, the </w:t>
      </w:r>
      <w:r w:rsidRPr="0095529D">
        <w:rPr>
          <w:rStyle w:val="StyleBoldUnderline"/>
        </w:rPr>
        <w:t>lessons</w:t>
      </w:r>
      <w:r w:rsidRPr="0095529D">
        <w:rPr>
          <w:sz w:val="16"/>
        </w:rPr>
        <w:t xml:space="preserve"> to be drawn from that period </w:t>
      </w:r>
      <w:r w:rsidRPr="0095529D">
        <w:rPr>
          <w:rStyle w:val="StyleBoldUnderline"/>
        </w:rPr>
        <w:t>include</w:t>
      </w:r>
      <w:r w:rsidRPr="0095529D">
        <w:rPr>
          <w:sz w:val="16"/>
        </w:rPr>
        <w:t xml:space="preserve"> the </w:t>
      </w:r>
      <w:r w:rsidRPr="0095529D">
        <w:rPr>
          <w:rStyle w:val="StyleBoldUnderline"/>
        </w:rPr>
        <w:t>harmful effects on fledgling democracies and multiethnic societies</w:t>
      </w:r>
      <w:r w:rsidRPr="0095529D">
        <w:rPr>
          <w:sz w:val="16"/>
        </w:rPr>
        <w:t xml:space="preserve"> (think Central Europe in 1920s and 1930s) </w:t>
      </w:r>
      <w:r w:rsidRPr="0095529D">
        <w:rPr>
          <w:rStyle w:val="StyleBoldUnderline"/>
        </w:rPr>
        <w:t xml:space="preserve">and on </w:t>
      </w:r>
      <w:r w:rsidRPr="0095529D">
        <w:rPr>
          <w:sz w:val="16"/>
        </w:rPr>
        <w:t xml:space="preserve">the </w:t>
      </w:r>
      <w:r w:rsidRPr="0095529D">
        <w:rPr>
          <w:rStyle w:val="StyleBoldUnderline"/>
        </w:rPr>
        <w:t>sustainability of multilateral institutions</w:t>
      </w:r>
      <w:r w:rsidRPr="0095529D">
        <w:rPr>
          <w:sz w:val="16"/>
        </w:rPr>
        <w:t xml:space="preserve"> (think League of Nations in the same period). There is no reason to think that this would not be true in the twenty-first as much as in the twentieth century. For that reason, the ways in which the </w:t>
      </w:r>
      <w:r w:rsidRPr="0095529D">
        <w:rPr>
          <w:rStyle w:val="StyleBoldUnderline"/>
        </w:rPr>
        <w:t>potential for greater conflict</w:t>
      </w:r>
      <w:r w:rsidRPr="0095529D">
        <w:rPr>
          <w:sz w:val="16"/>
        </w:rPr>
        <w:t xml:space="preserve"> could grow would seem to be even more apt </w:t>
      </w:r>
      <w:r w:rsidRPr="0095529D">
        <w:rPr>
          <w:rStyle w:val="StyleBoldUnderline"/>
        </w:rPr>
        <w:t>in a constantly volatile economic environment</w:t>
      </w:r>
      <w:r w:rsidRPr="0095529D">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95529D">
        <w:rPr>
          <w:rStyle w:val="StyleBoldUnderline"/>
        </w:rPr>
        <w:t xml:space="preserve">Terrorism’s appeal will decline if </w:t>
      </w:r>
      <w:r w:rsidRPr="0095529D">
        <w:rPr>
          <w:sz w:val="16"/>
        </w:rPr>
        <w:t xml:space="preserve">economic </w:t>
      </w:r>
      <w:r w:rsidRPr="0095529D">
        <w:rPr>
          <w:rStyle w:val="StyleBoldUnderline"/>
        </w:rPr>
        <w:t>growth continues</w:t>
      </w:r>
      <w:r w:rsidRPr="0095529D">
        <w:rPr>
          <w:sz w:val="16"/>
        </w:rPr>
        <w:t xml:space="preserve"> in the Middle East </w:t>
      </w:r>
      <w:r w:rsidRPr="0095529D">
        <w:rPr>
          <w:rStyle w:val="StyleBoldUnderline"/>
        </w:rPr>
        <w:t>and youth unemployment is reduced</w:t>
      </w:r>
      <w:r w:rsidRPr="0095529D">
        <w:rPr>
          <w:sz w:val="16"/>
        </w:rPr>
        <w:t xml:space="preserve">. For those terrorist groups that remain active in 2025, however, the diffusion of technologies and scientific knowledge will place some of the world’s most dangerous capabilities within their reach. </w:t>
      </w:r>
      <w:r w:rsidRPr="0095529D">
        <w:rPr>
          <w:rStyle w:val="StyleBoldUnderline"/>
        </w:rPr>
        <w:t>Terrorist groups</w:t>
      </w:r>
      <w:r w:rsidRPr="0095529D">
        <w:rPr>
          <w:sz w:val="16"/>
        </w:rPr>
        <w:t xml:space="preserve"> in 2025 </w:t>
      </w:r>
      <w:r w:rsidRPr="0095529D">
        <w:rPr>
          <w:rStyle w:val="StyleBoldUnderline"/>
        </w:rPr>
        <w:t>will</w:t>
      </w:r>
      <w:r w:rsidRPr="0095529D">
        <w:rPr>
          <w:sz w:val="16"/>
        </w:rPr>
        <w:t xml:space="preserve"> likely be a combination of descendants of long established </w:t>
      </w:r>
      <w:proofErr w:type="spellStart"/>
      <w:r w:rsidRPr="0095529D">
        <w:rPr>
          <w:sz w:val="16"/>
        </w:rPr>
        <w:t>groups_inheriting</w:t>
      </w:r>
      <w:proofErr w:type="spellEnd"/>
      <w:r w:rsidRPr="0095529D">
        <w:rPr>
          <w:sz w:val="16"/>
        </w:rPr>
        <w:t xml:space="preserve"> organizational structures, command and control processes, and training procedures necessary to conduct sophisticated </w:t>
      </w:r>
      <w:proofErr w:type="spellStart"/>
      <w:r w:rsidRPr="0095529D">
        <w:rPr>
          <w:sz w:val="16"/>
        </w:rPr>
        <w:t>attacks_and</w:t>
      </w:r>
      <w:proofErr w:type="spellEnd"/>
      <w:r w:rsidRPr="0095529D">
        <w:rPr>
          <w:sz w:val="16"/>
        </w:rPr>
        <w:t xml:space="preserve"> newly emergent collections of the angry and disenfranchised that </w:t>
      </w:r>
      <w:r w:rsidRPr="0095529D">
        <w:rPr>
          <w:rStyle w:val="StyleBoldUnderline"/>
        </w:rPr>
        <w:t>become self-radicalized</w:t>
      </w:r>
      <w:r w:rsidRPr="0095529D">
        <w:rPr>
          <w:sz w:val="16"/>
        </w:rPr>
        <w:t xml:space="preserve">, particularly </w:t>
      </w:r>
      <w:r w:rsidRPr="0095529D">
        <w:rPr>
          <w:rStyle w:val="StyleBoldUnderline"/>
        </w:rPr>
        <w:t>in the absence of economic outlets</w:t>
      </w:r>
      <w:r w:rsidRPr="0095529D">
        <w:rPr>
          <w:sz w:val="16"/>
        </w:rPr>
        <w:t xml:space="preserve"> that would become narrower in an economic downturn. The most dangerous casualty of any </w:t>
      </w:r>
      <w:r w:rsidRPr="0095529D">
        <w:rPr>
          <w:rStyle w:val="StyleBoldUnderline"/>
        </w:rPr>
        <w:t>economically-induced drawdown of U.S. military presence</w:t>
      </w:r>
      <w:r w:rsidRPr="0095529D">
        <w:rPr>
          <w:sz w:val="16"/>
        </w:rPr>
        <w:t xml:space="preserve"> would almost certainly be the Middle East. Although Iran’s acquisition of nuclear weapons is not inevitable, </w:t>
      </w:r>
      <w:r w:rsidRPr="0095529D">
        <w:rPr>
          <w:rStyle w:val="StyleBoldUnderline"/>
        </w:rPr>
        <w:t>worries about a nuclear</w:t>
      </w:r>
      <w:r w:rsidRPr="0095529D">
        <w:rPr>
          <w:sz w:val="16"/>
        </w:rPr>
        <w:t xml:space="preserve">-armed </w:t>
      </w:r>
      <w:r w:rsidRPr="0095529D">
        <w:rPr>
          <w:rStyle w:val="StyleBoldUnderline"/>
        </w:rPr>
        <w:t>Iran could lead states</w:t>
      </w:r>
      <w:r w:rsidRPr="0095529D">
        <w:rPr>
          <w:sz w:val="16"/>
        </w:rPr>
        <w:t xml:space="preserve"> in the region </w:t>
      </w:r>
      <w:r w:rsidRPr="0095529D">
        <w:rPr>
          <w:rStyle w:val="StyleBoldUnderline"/>
        </w:rPr>
        <w:t>to develop new security arrangements</w:t>
      </w:r>
      <w:r w:rsidRPr="0095529D">
        <w:rPr>
          <w:sz w:val="16"/>
        </w:rPr>
        <w:t xml:space="preserve"> with external powers, </w:t>
      </w:r>
      <w:r w:rsidRPr="0095529D">
        <w:rPr>
          <w:rStyle w:val="StyleBoldUnderline"/>
        </w:rPr>
        <w:t>acquire additional weapons, and consider pursuing their own nuclear ambitions. It is not clear that the type of stable deterrent relationship that existed between the great powers for most of the Cold War would emerge naturally in the Middle East with a nuclear Iran</w:t>
      </w:r>
      <w:r w:rsidRPr="0095529D">
        <w:rPr>
          <w:sz w:val="16"/>
        </w:rPr>
        <w:t xml:space="preserve">. Episodes of low intensity </w:t>
      </w:r>
      <w:r w:rsidRPr="0095529D">
        <w:rPr>
          <w:rStyle w:val="StyleBoldUnderline"/>
        </w:rPr>
        <w:t>conflict</w:t>
      </w:r>
      <w:r w:rsidRPr="0095529D">
        <w:rPr>
          <w:sz w:val="16"/>
        </w:rPr>
        <w:t xml:space="preserve"> and terrorism taking place under a nuclear umbrella </w:t>
      </w:r>
      <w:r w:rsidRPr="0095529D">
        <w:rPr>
          <w:rStyle w:val="StyleBoldUnderline"/>
        </w:rPr>
        <w:t>could lead to an unintended escalation</w:t>
      </w:r>
      <w:r w:rsidRPr="0095529D">
        <w:rPr>
          <w:sz w:val="16"/>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95529D">
        <w:rPr>
          <w:rStyle w:val="StyleBoldUnderline"/>
        </w:rPr>
        <w:t>warning and missile flight times, and uncertainty</w:t>
      </w:r>
      <w:r w:rsidRPr="0095529D">
        <w:rPr>
          <w:sz w:val="16"/>
        </w:rPr>
        <w:t xml:space="preserve"> of Iranian intentions </w:t>
      </w:r>
      <w:r w:rsidRPr="0095529D">
        <w:rPr>
          <w:rStyle w:val="StyleBoldUnderline"/>
        </w:rPr>
        <w:t>may place</w:t>
      </w:r>
      <w:r w:rsidRPr="0095529D">
        <w:rPr>
          <w:sz w:val="16"/>
        </w:rPr>
        <w:t xml:space="preserve"> more </w:t>
      </w:r>
      <w:r w:rsidRPr="0095529D">
        <w:rPr>
          <w:rStyle w:val="StyleBoldUnderline"/>
        </w:rPr>
        <w:t>focus on preemption</w:t>
      </w:r>
      <w:r w:rsidRPr="0095529D">
        <w:rPr>
          <w:sz w:val="16"/>
        </w:rPr>
        <w:t xml:space="preserve"> rather than defense, potentially </w:t>
      </w:r>
      <w:r w:rsidRPr="0095529D">
        <w:rPr>
          <w:rStyle w:val="StyleBoldUnderline"/>
        </w:rPr>
        <w:t>leading to escalating crises</w:t>
      </w:r>
      <w:r w:rsidRPr="0095529D">
        <w:rPr>
          <w:sz w:val="16"/>
        </w:rPr>
        <w:t>.</w:t>
      </w:r>
    </w:p>
    <w:p w:rsidR="00B60151" w:rsidRPr="0095529D" w:rsidRDefault="00B60151" w:rsidP="00770537">
      <w:pPr>
        <w:pStyle w:val="Heading2"/>
      </w:pPr>
      <w:bookmarkStart w:id="3" w:name="_Toc360608645"/>
      <w:r w:rsidRPr="0095529D">
        <w:lastRenderedPageBreak/>
        <w:t>UQ</w:t>
      </w:r>
      <w:bookmarkEnd w:id="3"/>
    </w:p>
    <w:p w:rsidR="008A2735" w:rsidRPr="0095529D" w:rsidRDefault="008A2735" w:rsidP="008A2735">
      <w:pPr>
        <w:pStyle w:val="Heading3"/>
        <w:rPr>
          <w:rStyle w:val="StyleStyleBold12pt"/>
        </w:rPr>
      </w:pPr>
      <w:bookmarkStart w:id="4" w:name="_Toc360608646"/>
      <w:r w:rsidRPr="0095529D">
        <w:lastRenderedPageBreak/>
        <w:t>China Increasing Influence</w:t>
      </w:r>
      <w:bookmarkEnd w:id="4"/>
    </w:p>
    <w:p w:rsidR="00BD54C0" w:rsidRPr="0095529D" w:rsidRDefault="00BD54C0" w:rsidP="00BD54C0">
      <w:pPr>
        <w:pStyle w:val="Heading4"/>
      </w:pPr>
      <w:r w:rsidRPr="0095529D">
        <w:t xml:space="preserve">China economic influence in Latin America is gaining massive momentum but can still be disrupted </w:t>
      </w:r>
    </w:p>
    <w:p w:rsidR="00BD54C0" w:rsidRPr="0095529D" w:rsidRDefault="00BD54C0" w:rsidP="00BD54C0">
      <w:pPr>
        <w:rPr>
          <w:rStyle w:val="StyleStyleBold12pt"/>
        </w:rPr>
      </w:pPr>
      <w:r w:rsidRPr="0095529D">
        <w:rPr>
          <w:rStyle w:val="StyleStyleBold12pt"/>
        </w:rPr>
        <w:t>Sarmiento-</w:t>
      </w:r>
      <w:proofErr w:type="spellStart"/>
      <w:r w:rsidRPr="0095529D">
        <w:rPr>
          <w:rStyle w:val="StyleStyleBold12pt"/>
        </w:rPr>
        <w:t>Saher</w:t>
      </w:r>
      <w:proofErr w:type="spellEnd"/>
      <w:r w:rsidRPr="0095529D">
        <w:rPr>
          <w:rStyle w:val="StyleStyleBold12pt"/>
        </w:rPr>
        <w:t xml:space="preserve"> 13</w:t>
      </w:r>
    </w:p>
    <w:p w:rsidR="00BD54C0" w:rsidRPr="0095529D" w:rsidRDefault="00BD54C0" w:rsidP="00BD54C0">
      <w:r w:rsidRPr="0095529D">
        <w:t>Sebastian, “China and Latin America: Big Business and Big Competition” [http://thediplomat.com/china-power/china-and-latin-america-big-business-and-big-competition/] March 14 //</w:t>
      </w:r>
      <w:proofErr w:type="spellStart"/>
      <w:r w:rsidRPr="0095529D">
        <w:t>mtc</w:t>
      </w:r>
      <w:proofErr w:type="spellEnd"/>
      <w:r w:rsidRPr="0095529D">
        <w:t xml:space="preserve"> </w:t>
      </w:r>
    </w:p>
    <w:p w:rsidR="00BD54C0" w:rsidRPr="0095529D" w:rsidRDefault="00BD54C0" w:rsidP="00BD54C0">
      <w:pPr>
        <w:pStyle w:val="card"/>
        <w:rPr>
          <w:u w:val="single"/>
        </w:rPr>
      </w:pPr>
      <w:r w:rsidRPr="0095529D">
        <w:rPr>
          <w:sz w:val="16"/>
        </w:rPr>
        <w:t xml:space="preserve">Despite a slowdown in China’s impressive economic growth, the People’s Republic of China (PRC) now ranks as the world’s second largest economy. </w:t>
      </w:r>
      <w:r w:rsidRPr="0095529D">
        <w:rPr>
          <w:rStyle w:val="StyleBoldUnderline"/>
        </w:rPr>
        <w:t>A byproduct of</w:t>
      </w:r>
      <w:r w:rsidRPr="0095529D">
        <w:rPr>
          <w:sz w:val="16"/>
        </w:rPr>
        <w:t xml:space="preserve"> this </w:t>
      </w:r>
      <w:r w:rsidRPr="0095529D">
        <w:rPr>
          <w:rStyle w:val="StyleBoldUnderline"/>
        </w:rPr>
        <w:t>rapid expansion has been China’s search for new markets and resources to sustain its</w:t>
      </w:r>
      <w:r w:rsidRPr="0095529D">
        <w:rPr>
          <w:sz w:val="16"/>
        </w:rPr>
        <w:t xml:space="preserve"> economic </w:t>
      </w:r>
      <w:r w:rsidRPr="0095529D">
        <w:rPr>
          <w:rStyle w:val="StyleBoldUnderline"/>
        </w:rPr>
        <w:t>growth</w:t>
      </w:r>
      <w:r w:rsidRPr="0095529D">
        <w:rPr>
          <w:sz w:val="16"/>
        </w:rPr>
        <w:t xml:space="preserve">. While there has been much analysis of its activity in Africa and Central Asia, </w:t>
      </w:r>
      <w:r w:rsidRPr="0095529D">
        <w:rPr>
          <w:rStyle w:val="StyleBoldUnderline"/>
        </w:rPr>
        <w:t>another region of growing importance for China is Latin America.</w:t>
      </w:r>
      <w:r w:rsidRPr="0095529D">
        <w:rPr>
          <w:sz w:val="16"/>
        </w:rPr>
        <w:t xml:space="preserve"> </w:t>
      </w:r>
      <w:r w:rsidRPr="0095529D">
        <w:rPr>
          <w:sz w:val="12"/>
        </w:rPr>
        <w:t>¶</w:t>
      </w:r>
      <w:r w:rsidRPr="0095529D">
        <w:rPr>
          <w:sz w:val="16"/>
        </w:rPr>
        <w:t xml:space="preserve"> </w:t>
      </w:r>
      <w:proofErr w:type="gramStart"/>
      <w:r w:rsidRPr="0095529D">
        <w:rPr>
          <w:sz w:val="16"/>
        </w:rPr>
        <w:t>It</w:t>
      </w:r>
      <w:proofErr w:type="gramEnd"/>
      <w:r w:rsidRPr="0095529D">
        <w:rPr>
          <w:sz w:val="16"/>
        </w:rPr>
        <w:t xml:space="preserve"> is not without serious challenges or difficulties that </w:t>
      </w:r>
      <w:r w:rsidRPr="0095529D">
        <w:rPr>
          <w:rStyle w:val="StyleBoldUnderline"/>
        </w:rPr>
        <w:t>Latin America and the Caribbean</w:t>
      </w:r>
      <w:r w:rsidRPr="0095529D">
        <w:rPr>
          <w:sz w:val="16"/>
        </w:rPr>
        <w:t xml:space="preserve"> (</w:t>
      </w:r>
      <w:r w:rsidRPr="0095529D">
        <w:rPr>
          <w:rStyle w:val="StyleBoldUnderline"/>
        </w:rPr>
        <w:t>LAC</w:t>
      </w:r>
      <w:r w:rsidRPr="0095529D">
        <w:rPr>
          <w:sz w:val="16"/>
        </w:rPr>
        <w:t xml:space="preserve">) </w:t>
      </w:r>
      <w:r w:rsidRPr="0095529D">
        <w:rPr>
          <w:rStyle w:val="StyleBoldUnderline"/>
        </w:rPr>
        <w:t>are</w:t>
      </w:r>
      <w:r w:rsidRPr="0095529D">
        <w:rPr>
          <w:sz w:val="16"/>
        </w:rPr>
        <w:t xml:space="preserve"> gradually </w:t>
      </w:r>
      <w:r w:rsidRPr="0095529D">
        <w:rPr>
          <w:rStyle w:val="StyleBoldUnderline"/>
        </w:rPr>
        <w:t>emerging as a region of stable economic development</w:t>
      </w:r>
      <w:r w:rsidRPr="0095529D">
        <w:rPr>
          <w:sz w:val="16"/>
        </w:rPr>
        <w:t xml:space="preserve">. Although LAC is not a single country, many of </w:t>
      </w:r>
      <w:r w:rsidRPr="0095529D">
        <w:rPr>
          <w:rStyle w:val="StyleBoldUnderline"/>
        </w:rPr>
        <w:t>its</w:t>
      </w:r>
      <w:r w:rsidRPr="0095529D">
        <w:rPr>
          <w:sz w:val="16"/>
        </w:rPr>
        <w:t xml:space="preserve"> independent </w:t>
      </w:r>
      <w:r w:rsidRPr="0095529D">
        <w:rPr>
          <w:rStyle w:val="StyleBoldUnderline"/>
        </w:rPr>
        <w:t>states have an abundance of natural resources and emerging manufacturing and service sectors that are projected to achieve solid growth in the coming years.</w:t>
      </w:r>
      <w:r w:rsidRPr="0095529D">
        <w:rPr>
          <w:rStyle w:val="StyleBoldUnderline"/>
          <w:b w:val="0"/>
          <w:sz w:val="12"/>
          <w:u w:val="none"/>
        </w:rPr>
        <w:t>¶</w:t>
      </w:r>
      <w:r w:rsidRPr="0095529D">
        <w:rPr>
          <w:sz w:val="16"/>
        </w:rPr>
        <w:t xml:space="preserve"> </w:t>
      </w:r>
      <w:r w:rsidRPr="0095529D">
        <w:rPr>
          <w:rStyle w:val="StyleBoldUnderline"/>
        </w:rPr>
        <w:t>Latin America’s prospects have attracted serious attention</w:t>
      </w:r>
      <w:r w:rsidRPr="0095529D">
        <w:rPr>
          <w:sz w:val="16"/>
        </w:rPr>
        <w:t xml:space="preserve">, especially </w:t>
      </w:r>
      <w:r w:rsidRPr="0095529D">
        <w:rPr>
          <w:rStyle w:val="StyleBoldUnderline"/>
        </w:rPr>
        <w:t>from Chinese firms and policymakers keen to benefit from growing opportunities and access to raw materials</w:t>
      </w:r>
      <w:r w:rsidRPr="0095529D">
        <w:rPr>
          <w:sz w:val="16"/>
        </w:rPr>
        <w:t xml:space="preserve"> in LAC. Under President Hu Jintao China deepened its ties with Latin American countries through initiatives like the 2008 Asia-Pacific Economic Cooperation (APEC) summit in Lima, Peru. China’s new President, Xi </w:t>
      </w:r>
      <w:proofErr w:type="spellStart"/>
      <w:r w:rsidRPr="0095529D">
        <w:rPr>
          <w:sz w:val="16"/>
        </w:rPr>
        <w:t>Jinping</w:t>
      </w:r>
      <w:proofErr w:type="spellEnd"/>
      <w:r w:rsidRPr="0095529D">
        <w:rPr>
          <w:sz w:val="16"/>
        </w:rPr>
        <w:t>, is also no stranger to the region after having made several state visits there as vice president.</w:t>
      </w:r>
      <w:r w:rsidRPr="0095529D">
        <w:rPr>
          <w:sz w:val="12"/>
        </w:rPr>
        <w:t>¶</w:t>
      </w:r>
      <w:r w:rsidRPr="0095529D">
        <w:rPr>
          <w:sz w:val="16"/>
        </w:rPr>
        <w:t xml:space="preserve"> According to Barbara Stallings, </w:t>
      </w:r>
      <w:r w:rsidRPr="0095529D">
        <w:rPr>
          <w:rStyle w:val="StyleBoldUnderline"/>
        </w:rPr>
        <w:t>Chinese exports to Latin America grew substantially from U.S. $6.9 billion in 2000 to U.S. $69.7 billion in 2008</w:t>
      </w:r>
      <w:r w:rsidRPr="0095529D">
        <w:rPr>
          <w:sz w:val="16"/>
        </w:rPr>
        <w:t>; while LAC exports to China increased from U.S. $5.3 billion in 2000 to U.S. $70.3 billion in 2008. However, despite these dramatic increases of 910 percent and 1,226 percent, the United States and the EU are still ahead of China in terms of trade flows with Latin America.</w:t>
      </w:r>
      <w:r w:rsidRPr="0095529D">
        <w:rPr>
          <w:sz w:val="12"/>
        </w:rPr>
        <w:t>¶</w:t>
      </w:r>
      <w:r w:rsidRPr="0095529D">
        <w:rPr>
          <w:sz w:val="16"/>
        </w:rPr>
        <w:t xml:space="preserve"> </w:t>
      </w:r>
      <w:r w:rsidRPr="0095529D">
        <w:rPr>
          <w:rStyle w:val="StyleBoldUnderline"/>
        </w:rPr>
        <w:t>China is quickly catching up to many of LAC’s traditional trading partners</w:t>
      </w:r>
      <w:r w:rsidRPr="0095529D">
        <w:rPr>
          <w:sz w:val="16"/>
        </w:rPr>
        <w:t xml:space="preserve">, however. Already </w:t>
      </w:r>
      <w:r w:rsidRPr="0095529D">
        <w:rPr>
          <w:rStyle w:val="StyleBoldUnderline"/>
        </w:rPr>
        <w:t>China’s</w:t>
      </w:r>
      <w:r w:rsidRPr="0095529D">
        <w:rPr>
          <w:sz w:val="16"/>
        </w:rPr>
        <w:t xml:space="preserve"> </w:t>
      </w:r>
      <w:r w:rsidRPr="0095529D">
        <w:rPr>
          <w:rStyle w:val="StyleBoldUnderline"/>
        </w:rPr>
        <w:t>trade numbers</w:t>
      </w:r>
      <w:r w:rsidRPr="0095529D">
        <w:rPr>
          <w:sz w:val="16"/>
        </w:rPr>
        <w:t xml:space="preserve"> with LAC </w:t>
      </w:r>
      <w:r w:rsidRPr="0095529D">
        <w:rPr>
          <w:rStyle w:val="StyleBoldUnderline"/>
        </w:rPr>
        <w:t>have surpassed</w:t>
      </w:r>
      <w:r w:rsidRPr="0095529D">
        <w:rPr>
          <w:sz w:val="16"/>
        </w:rPr>
        <w:t xml:space="preserve"> those of </w:t>
      </w:r>
      <w:r w:rsidRPr="0095529D">
        <w:rPr>
          <w:rStyle w:val="StyleBoldUnderline"/>
        </w:rPr>
        <w:t>Japan</w:t>
      </w:r>
      <w:r w:rsidRPr="0095529D">
        <w:rPr>
          <w:sz w:val="16"/>
        </w:rPr>
        <w:t xml:space="preserve">, the previously dominant Asian trading partner for Latin America. </w:t>
      </w:r>
      <w:r w:rsidRPr="0095529D">
        <w:rPr>
          <w:rStyle w:val="StyleBoldUnderline"/>
        </w:rPr>
        <w:t>What is most significant about these developments</w:t>
      </w:r>
      <w:r w:rsidRPr="0095529D">
        <w:rPr>
          <w:sz w:val="16"/>
        </w:rPr>
        <w:t xml:space="preserve"> overall </w:t>
      </w:r>
      <w:r w:rsidRPr="0095529D">
        <w:rPr>
          <w:rStyle w:val="StyleBoldUnderline"/>
        </w:rPr>
        <w:t>is how rapidly Chinese businesses and organizations have expanded their activity in the region</w:t>
      </w:r>
      <w:r w:rsidRPr="0095529D">
        <w:rPr>
          <w:sz w:val="16"/>
        </w:rPr>
        <w:t xml:space="preserve"> – a </w:t>
      </w:r>
      <w:r w:rsidRPr="0095529D">
        <w:rPr>
          <w:rStyle w:val="StyleBoldUnderline"/>
        </w:rPr>
        <w:t>trend that continues to grow.</w:t>
      </w:r>
      <w:r w:rsidRPr="0095529D">
        <w:rPr>
          <w:rStyle w:val="StyleBoldUnderline"/>
          <w:b w:val="0"/>
          <w:sz w:val="12"/>
          <w:u w:val="none"/>
        </w:rPr>
        <w:t>¶</w:t>
      </w:r>
      <w:r w:rsidRPr="0095529D">
        <w:rPr>
          <w:sz w:val="16"/>
        </w:rPr>
        <w:t xml:space="preserve"> In terms of foreign direct investment (FDI), a study by Enrique </w:t>
      </w:r>
      <w:proofErr w:type="spellStart"/>
      <w:r w:rsidRPr="0095529D">
        <w:rPr>
          <w:sz w:val="16"/>
        </w:rPr>
        <w:t>Dussel</w:t>
      </w:r>
      <w:proofErr w:type="spellEnd"/>
      <w:r w:rsidRPr="0095529D">
        <w:rPr>
          <w:sz w:val="16"/>
        </w:rPr>
        <w:t xml:space="preserve"> Peters found that Latin America received 11.41 percent of total Chinese FDI from 2000-2011 – making the region the second largest recipient of Chinese FDI behind only Hong Kong. Echoing the speed of the trade increases above, Chinese investment in Latin America jumped from 1 to 9 percent of total FDI in LAC from 2008 to 2010; thus making the PRC the third largest investor in Latin America behind only the Netherlands and the United States that year. These investments come in addition to massive loan credits which, according to a report by researchers at Tufts University, have topped U.S. $75 billion since 2005 and may account for approximately half of the PRC’s lending abroad from 2009-2010.</w:t>
      </w:r>
      <w:r w:rsidRPr="0095529D">
        <w:rPr>
          <w:sz w:val="12"/>
        </w:rPr>
        <w:t>¶</w:t>
      </w:r>
      <w:r w:rsidRPr="0095529D">
        <w:rPr>
          <w:sz w:val="16"/>
        </w:rPr>
        <w:t xml:space="preserve"> The results of this expanded Sino-Latin American economic relationship have been mixed. Much of the trade, investment, and loans from the PRC have been focused on the countries, companies, and infrastructure that underpin the extraction of natural resources and other commodities in the region. This has been good news for the large agricultural, mining, and energy industries of Latin America, as well as for countries like Chile and Venezuela. On the negative side, however, this has raised questions about Latin American dependence on resource exports and the specter of Dutch disease.</w:t>
      </w:r>
      <w:r w:rsidRPr="0095529D">
        <w:rPr>
          <w:sz w:val="12"/>
        </w:rPr>
        <w:t>¶</w:t>
      </w:r>
      <w:r w:rsidRPr="0095529D">
        <w:rPr>
          <w:sz w:val="16"/>
        </w:rPr>
        <w:t xml:space="preserve"> </w:t>
      </w:r>
      <w:proofErr w:type="gramStart"/>
      <w:r w:rsidRPr="0095529D">
        <w:rPr>
          <w:sz w:val="16"/>
        </w:rPr>
        <w:t>Another</w:t>
      </w:r>
      <w:proofErr w:type="gramEnd"/>
      <w:r w:rsidRPr="0095529D">
        <w:rPr>
          <w:sz w:val="16"/>
        </w:rPr>
        <w:t xml:space="preserve"> adverse effect is the growing resentment among some Latin Americans in some sectors that have been increasingly displaced by China’s industrial or manufacturing exports to LAC. Mexico has been among the hardest hit among countries in the Western hemisphere as its large industrial base has struggled to compete with Chinese manufacturing in a diminished, post-financial crisis U.S. market. Chinese exports to Mexico have also undercut indigenous industry and resulted in a substantial trade deficit. </w:t>
      </w:r>
      <w:r w:rsidRPr="0095529D">
        <w:rPr>
          <w:sz w:val="12"/>
        </w:rPr>
        <w:t>¶</w:t>
      </w:r>
      <w:r w:rsidRPr="0095529D">
        <w:rPr>
          <w:sz w:val="16"/>
        </w:rPr>
        <w:t xml:space="preserve"> China’s competitiveness has complicated the Sino-LAC honeymoon period in recent years. Most notably, Brazil’s government has been forced to manage a sensitive balancing act, fostering lucrative relations with China while addressing the frustration of Brazilian manufacturing industries that struggle against cheaper Chinese goods. Labor movements and environmental groups have also begun to take a stand against the extractive industries of countries like Peru and Chile, whose exports and growth are tied closely to the PRC’s demand for resources.</w:t>
      </w:r>
      <w:r w:rsidRPr="0095529D">
        <w:rPr>
          <w:sz w:val="12"/>
        </w:rPr>
        <w:t>¶</w:t>
      </w:r>
      <w:r w:rsidRPr="0095529D">
        <w:rPr>
          <w:sz w:val="16"/>
        </w:rPr>
        <w:t xml:space="preserve"> </w:t>
      </w:r>
      <w:proofErr w:type="gramStart"/>
      <w:r w:rsidRPr="0095529D">
        <w:rPr>
          <w:sz w:val="16"/>
        </w:rPr>
        <w:t>Despite</w:t>
      </w:r>
      <w:proofErr w:type="gramEnd"/>
      <w:r w:rsidRPr="0095529D">
        <w:rPr>
          <w:sz w:val="16"/>
        </w:rPr>
        <w:t xml:space="preserve"> these issues, recent external and internal developments may be creating an opportunity for the region to balance its growing economic relations with China. Notably, </w:t>
      </w:r>
      <w:r w:rsidRPr="0095529D">
        <w:rPr>
          <w:rStyle w:val="StyleBoldUnderline"/>
        </w:rPr>
        <w:t>China’s comparative advantage may be eroding due to increased production costs and Beijing’s desire to lead its economy toward higher-end manufacturing and domestic consumption</w:t>
      </w:r>
      <w:r w:rsidRPr="0095529D">
        <w:rPr>
          <w:sz w:val="16"/>
        </w:rPr>
        <w:t xml:space="preserve">. If this trend continues, it would help beleaguered Mexico, whose security and political problems may finally start to improve and give Mexican industries a chance to compete on the global stage. </w:t>
      </w:r>
      <w:r w:rsidRPr="0095529D">
        <w:rPr>
          <w:rStyle w:val="StyleBoldUnderline"/>
        </w:rPr>
        <w:t xml:space="preserve">Using targeted policies, other countries with manufacturing sectors may benefit </w:t>
      </w:r>
      <w:r w:rsidRPr="0095529D">
        <w:rPr>
          <w:sz w:val="16"/>
        </w:rPr>
        <w:t>from China’s economic restructuring.</w:t>
      </w:r>
      <w:r w:rsidRPr="0095529D">
        <w:rPr>
          <w:sz w:val="12"/>
        </w:rPr>
        <w:t>¶</w:t>
      </w:r>
      <w:r w:rsidRPr="0095529D">
        <w:rPr>
          <w:rStyle w:val="StyleBoldUnderline"/>
          <w:sz w:val="12"/>
        </w:rPr>
        <w:t xml:space="preserve"> </w:t>
      </w:r>
      <w:r w:rsidRPr="0095529D">
        <w:rPr>
          <w:sz w:val="16"/>
        </w:rPr>
        <w:t xml:space="preserve">In terms of development overall, alarmism about China keeping LAC economies dependent on natural resources is overblown. As Latin America continues to grapple with deficits in infrastructure, education, and social mobility, the question about whether growing economic ties with the PRC </w:t>
      </w:r>
      <w:r w:rsidRPr="0095529D">
        <w:rPr>
          <w:sz w:val="16"/>
        </w:rPr>
        <w:lastRenderedPageBreak/>
        <w:t xml:space="preserve">will be a burden or a key opportunity lies in the actions of Latin America, not China. The central issue is about governance: those countries that benefit over the long term from the current commodity boom will be the ones most judicious when it comes to future investments and industrial policy. Fighting corruption is difficult anywhere, and Latin America is no exception. As democracy deepens and middle classes emerge in the region, new stakeholders will hold governments accountable. </w:t>
      </w:r>
      <w:r w:rsidRPr="0095529D">
        <w:rPr>
          <w:sz w:val="12"/>
        </w:rPr>
        <w:t>¶</w:t>
      </w:r>
      <w:r w:rsidRPr="0095529D">
        <w:rPr>
          <w:sz w:val="16"/>
        </w:rPr>
        <w:t xml:space="preserve"> </w:t>
      </w:r>
      <w:r w:rsidRPr="0095529D">
        <w:rPr>
          <w:rStyle w:val="StyleBoldUnderline"/>
        </w:rPr>
        <w:t>As Latin America continues to develop, China will undoubtedly play a significant role</w:t>
      </w:r>
      <w:r w:rsidRPr="0095529D">
        <w:rPr>
          <w:sz w:val="16"/>
        </w:rPr>
        <w:t xml:space="preserve"> in its progress and advancement. There will continue to be cases of cooperation and competition between LAC countries and the PRC as their relations mature – but </w:t>
      </w:r>
      <w:r w:rsidRPr="0095529D">
        <w:rPr>
          <w:rStyle w:val="StyleBoldUnderline"/>
        </w:rPr>
        <w:t>as long each side has much to offer the other, the people of both Latin America and China have a lot to look forward to in the evolution of their “South-South relations.”</w:t>
      </w:r>
    </w:p>
    <w:p w:rsidR="008A2735" w:rsidRPr="0095529D" w:rsidRDefault="008A2735" w:rsidP="008A2735">
      <w:pPr>
        <w:pStyle w:val="Heading4"/>
      </w:pPr>
      <w:r w:rsidRPr="0095529D">
        <w:t>Big Chinese plans for economic expansion in Latin America</w:t>
      </w:r>
    </w:p>
    <w:p w:rsidR="008A2735" w:rsidRPr="0095529D" w:rsidRDefault="008A2735" w:rsidP="008A2735">
      <w:pPr>
        <w:rPr>
          <w:rStyle w:val="StyleStyleBold12pt"/>
        </w:rPr>
      </w:pPr>
      <w:proofErr w:type="spellStart"/>
      <w:r w:rsidRPr="0095529D">
        <w:rPr>
          <w:rStyle w:val="StyleStyleBold12pt"/>
        </w:rPr>
        <w:t>Regenstreif</w:t>
      </w:r>
      <w:proofErr w:type="spellEnd"/>
      <w:r w:rsidRPr="0095529D">
        <w:rPr>
          <w:rStyle w:val="StyleStyleBold12pt"/>
        </w:rPr>
        <w:t xml:space="preserve"> 13</w:t>
      </w:r>
    </w:p>
    <w:p w:rsidR="008A2735" w:rsidRPr="0095529D" w:rsidRDefault="008A2735" w:rsidP="008A2735">
      <w:r w:rsidRPr="0095529D">
        <w:t>Gary, “COLUMN - The looming U.S.-China rivalry over Latin America” [http://www.trust.org/item/20130612201137-eda5t] June 12 //</w:t>
      </w:r>
      <w:proofErr w:type="spellStart"/>
      <w:r w:rsidRPr="0095529D">
        <w:t>mtc</w:t>
      </w:r>
      <w:proofErr w:type="spellEnd"/>
      <w:r w:rsidRPr="0095529D">
        <w:t xml:space="preserve"> </w:t>
      </w:r>
    </w:p>
    <w:p w:rsidR="008A2735" w:rsidRPr="0095529D" w:rsidRDefault="008A2735" w:rsidP="008A2735">
      <w:pPr>
        <w:pStyle w:val="card"/>
        <w:rPr>
          <w:rStyle w:val="StyleBoldUnderline"/>
        </w:rPr>
      </w:pPr>
      <w:r w:rsidRPr="0095529D">
        <w:rPr>
          <w:rStyle w:val="StyleBoldUnderline"/>
        </w:rPr>
        <w:t>In Obama's first term</w:t>
      </w:r>
      <w:r w:rsidRPr="0095529D">
        <w:t xml:space="preserve">, however, </w:t>
      </w:r>
      <w:r w:rsidRPr="0095529D">
        <w:rPr>
          <w:rStyle w:val="StyleBoldUnderline"/>
        </w:rPr>
        <w:t>the administration was widely viewed as neglecting Latin America</w:t>
      </w:r>
      <w:r w:rsidRPr="0095529D">
        <w:t xml:space="preserve">. And </w:t>
      </w:r>
      <w:r w:rsidRPr="0095529D">
        <w:rPr>
          <w:rStyle w:val="StyleBoldUnderline"/>
        </w:rPr>
        <w:t>China has moved in fast.</w:t>
      </w:r>
      <w:r w:rsidRPr="0095529D">
        <w:rPr>
          <w:rStyle w:val="StyleBoldUnderline"/>
          <w:sz w:val="12"/>
        </w:rPr>
        <w:t>¶</w:t>
      </w:r>
      <w:r w:rsidRPr="0095529D">
        <w:rPr>
          <w:sz w:val="12"/>
        </w:rPr>
        <w:t xml:space="preserve"> </w:t>
      </w:r>
      <w:r w:rsidRPr="0095529D">
        <w:rPr>
          <w:rStyle w:val="StyleBoldUnderline"/>
        </w:rPr>
        <w:t>China built its annual trade with the region from virtually nothing in 2000 to about $260 billion in 201</w:t>
      </w:r>
      <w:r w:rsidRPr="0095529D">
        <w:t>2. In 2009, it overtook the United States as the largest trading partner of Brazil, the region's powerhouse - largely through massive purchases of iron ore and soy.</w:t>
      </w:r>
      <w:r w:rsidRPr="0095529D">
        <w:rPr>
          <w:sz w:val="12"/>
        </w:rPr>
        <w:t xml:space="preserve">¶ </w:t>
      </w:r>
      <w:proofErr w:type="gramStart"/>
      <w:r w:rsidRPr="0095529D">
        <w:t>Other</w:t>
      </w:r>
      <w:proofErr w:type="gramEnd"/>
      <w:r w:rsidRPr="0095529D">
        <w:t xml:space="preserve"> data is telling: In 1995, for example, the United States accounted for 37 percent of Brazil's foreign direct investment. That dropped to 10 percent in 2011, according to the Council of the Americas, which seeks to foster hemispheric ties.</w:t>
      </w:r>
      <w:r w:rsidRPr="0095529D">
        <w:rPr>
          <w:sz w:val="12"/>
        </w:rPr>
        <w:t xml:space="preserve">¶ </w:t>
      </w:r>
      <w:r w:rsidRPr="0095529D">
        <w:t>Washington's renewed ardor is at least partly because of the fear that China will repeat in Latin America the economic success it has built in Africa. China has been able to present itself as a benevolent partner there, which has played well against the West's history of meddling in domestic affairs.</w:t>
      </w:r>
      <w:r w:rsidRPr="0095529D">
        <w:rPr>
          <w:sz w:val="12"/>
        </w:rPr>
        <w:t xml:space="preserve">¶ </w:t>
      </w:r>
      <w:r w:rsidRPr="0095529D">
        <w:t>"It's about influence and leverage," said Eric Farnsworth, vice president of the Council of the Americas, "The region matured and expects to be treated in real partnership rather than [in the] patronizing way it happened in the past."</w:t>
      </w:r>
      <w:r w:rsidRPr="0095529D">
        <w:rPr>
          <w:sz w:val="12"/>
        </w:rPr>
        <w:t xml:space="preserve">¶ </w:t>
      </w:r>
      <w:proofErr w:type="gramStart"/>
      <w:r w:rsidRPr="0095529D">
        <w:t>The</w:t>
      </w:r>
      <w:proofErr w:type="gramEnd"/>
      <w:r w:rsidRPr="0095529D">
        <w:t xml:space="preserv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r w:rsidRPr="0095529D">
        <w:rPr>
          <w:sz w:val="12"/>
        </w:rPr>
        <w:t xml:space="preserve">¶ </w:t>
      </w:r>
      <w:r w:rsidRPr="0095529D">
        <w:t>China, meanwhile, is largely viewed in the region as unencumbered by ideology. It approaches opportunities almost exclusively on commercial terms there.</w:t>
      </w:r>
      <w:r w:rsidRPr="0095529D">
        <w:rPr>
          <w:sz w:val="12"/>
        </w:rPr>
        <w:t xml:space="preserve">¶ </w:t>
      </w:r>
      <w:r w:rsidRPr="0095529D">
        <w:t>Biden, in a May 29 speech in Rio de Janeiro, gushed about the progress made by Latin America and trumpeted the region's growing international stature.</w:t>
      </w:r>
      <w:r w:rsidRPr="0095529D">
        <w:rPr>
          <w:sz w:val="12"/>
        </w:rPr>
        <w:t xml:space="preserve">¶ </w:t>
      </w:r>
      <w:r w:rsidRPr="0095529D">
        <w:t>"In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Pr="0095529D">
        <w:rPr>
          <w:sz w:val="12"/>
        </w:rPr>
        <w:t xml:space="preserve">¶ </w:t>
      </w:r>
      <w:proofErr w:type="gramStart"/>
      <w:r w:rsidRPr="0095529D">
        <w:t>As</w:t>
      </w:r>
      <w:proofErr w:type="gramEnd"/>
      <w:r w:rsidRPr="0095529D">
        <w:t xml:space="preserve">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r w:rsidRPr="0095529D">
        <w:rPr>
          <w:sz w:val="12"/>
        </w:rPr>
        <w:t xml:space="preserve">¶ </w:t>
      </w:r>
      <w:r w:rsidRPr="0095529D">
        <w:rPr>
          <w:rStyle w:val="StyleBoldUnderline"/>
        </w:rPr>
        <w:t>China has particular interest in Mexico, the region's second-largest marke</w:t>
      </w:r>
      <w:r w:rsidRPr="0095529D">
        <w:t>t. Beijing has been competing with Mexico to supply the U.S. market with manufactured goods. But Chi</w:t>
      </w:r>
      <w:r w:rsidRPr="0095529D">
        <w:rPr>
          <w:rStyle w:val="StyleBoldUnderline"/>
        </w:rPr>
        <w:t>na is now looking to work with Mexico City - investing in infrastructure, mining and energy because of the expected reforms that would open the oil industry to foreign investment.</w:t>
      </w:r>
      <w:r w:rsidRPr="0095529D">
        <w:rPr>
          <w:sz w:val="12"/>
        </w:rPr>
        <w:t xml:space="preserve">¶ </w:t>
      </w:r>
      <w:proofErr w:type="gramStart"/>
      <w:r w:rsidRPr="0095529D">
        <w:t>There</w:t>
      </w:r>
      <w:proofErr w:type="gramEnd"/>
      <w:r w:rsidRPr="0095529D">
        <w:t xml:space="preserve"> are obstacles ahead. One irritation that President Enrique </w:t>
      </w:r>
      <w:proofErr w:type="spellStart"/>
      <w:r w:rsidRPr="0095529D">
        <w:t>Pe</w:t>
      </w:r>
      <w:proofErr w:type="gramStart"/>
      <w:r w:rsidRPr="0095529D">
        <w:t>?a</w:t>
      </w:r>
      <w:proofErr w:type="spellEnd"/>
      <w:proofErr w:type="gramEnd"/>
      <w:r w:rsidRPr="0095529D">
        <w:t xml:space="preserve"> Nieto shared with Xi is that though Mexico posted a trade surplus with its global partners, it ran a big deficit with China.</w:t>
      </w:r>
      <w:r w:rsidRPr="0095529D">
        <w:rPr>
          <w:sz w:val="12"/>
        </w:rPr>
        <w:t xml:space="preserve">¶ </w:t>
      </w:r>
      <w:r w:rsidRPr="0095529D">
        <w:rPr>
          <w:rStyle w:val="StyleBoldUnderline"/>
        </w:rPr>
        <w:t xml:space="preserve">China is looking for even more </w:t>
      </w:r>
      <w:r w:rsidRPr="0095529D">
        <w:t>however</w:t>
      </w:r>
      <w:r w:rsidRPr="0095529D">
        <w:rPr>
          <w:rStyle w:val="StyleBoldUnderline"/>
        </w:rPr>
        <w:t>. It is eager to pursue a free trade agreement with Mexico,</w:t>
      </w:r>
      <w:r w:rsidRPr="0095529D">
        <w:t xml:space="preserve"> but Mexico City said last </w:t>
      </w:r>
      <w:r w:rsidRPr="0095529D">
        <w:lastRenderedPageBreak/>
        <w:t>week it was too soon. Meanwhile, Mexico's trade with the United States continues to flourish and it is due to displace Canada as the largest U.S. trade partner by the end of the decade, according to the Dialogue.</w:t>
      </w:r>
      <w:r w:rsidRPr="0095529D">
        <w:rPr>
          <w:sz w:val="12"/>
        </w:rPr>
        <w:t xml:space="preserve">¶ </w:t>
      </w:r>
      <w:r w:rsidRPr="0095529D">
        <w:rPr>
          <w:rStyle w:val="StyleBoldUnderline"/>
        </w:rPr>
        <w:t xml:space="preserve">China is also considering joining negotiations for the Trans-Pacific Partnership agreement, which aims to boost trade among the Americas, Asia and Australia. The talks include the United States, Canada and other major economies on the Pacific </w:t>
      </w:r>
      <w:proofErr w:type="gramStart"/>
      <w:r w:rsidRPr="0095529D">
        <w:rPr>
          <w:rStyle w:val="StyleBoldUnderline"/>
        </w:rPr>
        <w:t>rim</w:t>
      </w:r>
      <w:proofErr w:type="gramEnd"/>
      <w:r w:rsidRPr="0095529D">
        <w:rPr>
          <w:rStyle w:val="StyleBoldUnderline"/>
        </w:rPr>
        <w:t>.</w:t>
      </w:r>
    </w:p>
    <w:p w:rsidR="008A2735" w:rsidRPr="0095529D" w:rsidRDefault="008A2735" w:rsidP="008A2735">
      <w:pPr>
        <w:pStyle w:val="Heading4"/>
      </w:pPr>
      <w:r w:rsidRPr="0095529D">
        <w:t xml:space="preserve">China’s economic influence in Latin America is increasing </w:t>
      </w:r>
    </w:p>
    <w:p w:rsidR="008A2735" w:rsidRPr="0095529D" w:rsidRDefault="008A2735" w:rsidP="008A2735">
      <w:pPr>
        <w:rPr>
          <w:rStyle w:val="StyleStyleBold12pt"/>
        </w:rPr>
      </w:pPr>
      <w:r w:rsidRPr="0095529D">
        <w:rPr>
          <w:rStyle w:val="StyleStyleBold12pt"/>
        </w:rPr>
        <w:t>Menéndez 13</w:t>
      </w:r>
    </w:p>
    <w:p w:rsidR="008A2735" w:rsidRPr="0095529D" w:rsidRDefault="008A2735" w:rsidP="008A2735">
      <w:r w:rsidRPr="0095529D">
        <w:t>Fernando, “The Counterbalance in America’s Backyard” [http://www.chinausfocus.com/foreign-policy/the-counterbalance-in-americas-backyard-2/] May 28 //</w:t>
      </w:r>
      <w:proofErr w:type="spellStart"/>
      <w:r w:rsidRPr="0095529D">
        <w:t>mtc</w:t>
      </w:r>
      <w:proofErr w:type="spellEnd"/>
      <w:r w:rsidRPr="0095529D">
        <w:t xml:space="preserve"> </w:t>
      </w:r>
    </w:p>
    <w:p w:rsidR="008A2735" w:rsidRPr="0095529D" w:rsidRDefault="008A2735" w:rsidP="008A2735">
      <w:pPr>
        <w:pStyle w:val="card"/>
      </w:pPr>
      <w:r w:rsidRPr="0095529D">
        <w:t xml:space="preserve">In the early 15th century, Admiral </w:t>
      </w:r>
      <w:proofErr w:type="spellStart"/>
      <w:r w:rsidRPr="0095529D">
        <w:t>Zheng</w:t>
      </w:r>
      <w:proofErr w:type="spellEnd"/>
      <w:r w:rsidRPr="0095529D">
        <w:t xml:space="preserve"> He sailed the Indian Ocean as far as east Africa in ships said to dwarf those of Europe at the time. The voyages were meant to make the world aware of China’s greatness, superiority and presence. Likewise, </w:t>
      </w:r>
      <w:r w:rsidRPr="0095529D">
        <w:rPr>
          <w:rStyle w:val="StyleBoldUnderline"/>
        </w:rPr>
        <w:t xml:space="preserve">China’s current expanding economic presence in Latin America is raising awareness of its potential role as a counter-weight in a region long designated as America’s backyard. At least four critical factors are </w:t>
      </w:r>
      <w:proofErr w:type="spellStart"/>
      <w:r w:rsidRPr="0095529D">
        <w:rPr>
          <w:rStyle w:val="StyleBoldUnderline"/>
        </w:rPr>
        <w:t>discernable</w:t>
      </w:r>
      <w:proofErr w:type="spellEnd"/>
      <w:r w:rsidRPr="0095529D">
        <w:t xml:space="preserve"> in analyzing China’s rise in Latin America since 2000. </w:t>
      </w:r>
      <w:r w:rsidRPr="0095529D">
        <w:rPr>
          <w:sz w:val="12"/>
        </w:rPr>
        <w:t xml:space="preserve">¶ </w:t>
      </w:r>
      <w:r w:rsidRPr="0095529D">
        <w:rPr>
          <w:rStyle w:val="StyleBoldUnderline"/>
        </w:rPr>
        <w:t>First, China’s expanding economy</w:t>
      </w:r>
      <w:r w:rsidRPr="0095529D">
        <w:t xml:space="preserve">, averaging ten percent growth per year, </w:t>
      </w:r>
      <w:r w:rsidRPr="0095529D">
        <w:rPr>
          <w:rStyle w:val="StyleBoldUnderline"/>
        </w:rPr>
        <w:t>has created enormous worldwide demand for natural resources and commodities</w:t>
      </w:r>
      <w:r w:rsidRPr="0095529D">
        <w:t>. The countries of</w:t>
      </w:r>
      <w:r w:rsidRPr="0095529D">
        <w:rPr>
          <w:rStyle w:val="StyleBoldUnderline"/>
        </w:rPr>
        <w:t xml:space="preserve"> Latin America</w:t>
      </w:r>
      <w:r w:rsidRPr="0095529D">
        <w:t xml:space="preserve">, long enjoying comparative advantages in commodity exports, </w:t>
      </w:r>
      <w:r w:rsidRPr="0095529D">
        <w:rPr>
          <w:rStyle w:val="StyleBoldUnderline"/>
        </w:rPr>
        <w:t xml:space="preserve">have reaped benefits from the high prices China pays for soybeans, cooper, iron ore, petroleum and other products. </w:t>
      </w:r>
      <w:r w:rsidRPr="0095529D">
        <w:rPr>
          <w:rStyle w:val="StyleBoldUnderline"/>
          <w:sz w:val="12"/>
        </w:rPr>
        <w:t>¶</w:t>
      </w:r>
      <w:r w:rsidRPr="0095529D">
        <w:rPr>
          <w:sz w:val="12"/>
        </w:rPr>
        <w:t xml:space="preserve"> </w:t>
      </w:r>
      <w:r w:rsidRPr="0095529D">
        <w:rPr>
          <w:rStyle w:val="StyleBoldUnderline"/>
        </w:rPr>
        <w:t>Second</w:t>
      </w:r>
      <w:r w:rsidRPr="0095529D">
        <w:t xml:space="preserve">, as China’s global trade expanded, </w:t>
      </w:r>
      <w:r w:rsidRPr="0095529D">
        <w:rPr>
          <w:rStyle w:val="StyleBoldUnderline"/>
        </w:rPr>
        <w:t>its bilateral trade with the region exploded at an annual rate of 40 percent since 2003</w:t>
      </w:r>
      <w:r w:rsidRPr="0095529D">
        <w:t xml:space="preserve">. According to a Latin Business Chronicle analysis of data from the International Monetary Fund (IMF), Chinese exports to Latin America surged to $88.3 billion in 2010, by 62 percent, while imports increased to $90.3 billion, tracking a 42 percent gain. Last year, China began supplanting the U.S. as top trading partner of several countries in the region. In contrast, U.S. exports to Latin America have dropped from 55 percent of the region’s total imports in 2000 to 32 percent in 2009, according to United Nations figures. By 2014 it is estimated that China will overtake the European Union as the second largest trade partner in the Americas. </w:t>
      </w:r>
      <w:r w:rsidRPr="0095529D">
        <w:rPr>
          <w:sz w:val="12"/>
        </w:rPr>
        <w:t xml:space="preserve">¶ </w:t>
      </w:r>
      <w:r w:rsidRPr="0095529D">
        <w:rPr>
          <w:rStyle w:val="StyleBoldUnderline"/>
        </w:rPr>
        <w:t>Third</w:t>
      </w:r>
      <w:r w:rsidRPr="0095529D">
        <w:t xml:space="preserve">, </w:t>
      </w:r>
      <w:r w:rsidRPr="0095529D">
        <w:rPr>
          <w:rStyle w:val="StyleBoldUnderline"/>
        </w:rPr>
        <w:t>China’s vast financial resources have allowed it to provide loans for infrastructure projects guaranteeing the flow of commodities</w:t>
      </w:r>
      <w:r w:rsidRPr="0095529D">
        <w:t xml:space="preserve">. According to journalists Henry Sanderson and Michael Forsythe, in their new book China’s </w:t>
      </w:r>
      <w:proofErr w:type="spellStart"/>
      <w:r w:rsidRPr="0095529D">
        <w:t>Superbank</w:t>
      </w:r>
      <w:proofErr w:type="spellEnd"/>
      <w:r w:rsidRPr="0095529D">
        <w:t xml:space="preserve">, China Development Bank (CDB) commands nearly a trillion dollars in assets and its total loans reach $876 billion. Increasing amounts of those loans are being allocated overseas, mainly to help develop infrastructure in Africa and Latin America. </w:t>
      </w:r>
      <w:r w:rsidRPr="0095529D">
        <w:rPr>
          <w:rStyle w:val="StyleBoldUnderline"/>
        </w:rPr>
        <w:t xml:space="preserve">Bridges, ports, airports, roads and railroads are being constructed to insure the flow of vital resources fueling the vibrant Chinese economy. </w:t>
      </w:r>
      <w:r w:rsidRPr="0095529D">
        <w:rPr>
          <w:rStyle w:val="StyleBoldUnderline"/>
          <w:sz w:val="12"/>
        </w:rPr>
        <w:t>¶</w:t>
      </w:r>
      <w:r w:rsidRPr="0095529D">
        <w:rPr>
          <w:sz w:val="12"/>
        </w:rPr>
        <w:t xml:space="preserve"> </w:t>
      </w:r>
      <w:proofErr w:type="gramStart"/>
      <w:r w:rsidRPr="0095529D">
        <w:rPr>
          <w:rStyle w:val="StyleBoldUnderline"/>
        </w:rPr>
        <w:t>Finally</w:t>
      </w:r>
      <w:proofErr w:type="gramEnd"/>
      <w:r w:rsidRPr="0095529D">
        <w:t xml:space="preserve">, as China spreads its cash around the region, </w:t>
      </w:r>
      <w:r w:rsidRPr="0095529D">
        <w:rPr>
          <w:rStyle w:val="StyleBoldUnderline"/>
        </w:rPr>
        <w:t>its firms are making headway into Latin American markets</w:t>
      </w:r>
      <w:r w:rsidRPr="0095529D">
        <w:t xml:space="preserve">. CDB loans are often tied to contracts with Chinese companies. For instance, China’s largest power supplier, State Grid Corp., has contracted to build power transmission facilities in Caracas, Venezuela, and ZTE, a telecommunications firm, is building an offshore underwater cable. In Venezuela, Chinese companies represent fully one fourth of CDB’s lending to that country or about $11.6 billion. </w:t>
      </w:r>
    </w:p>
    <w:p w:rsidR="008A2735" w:rsidRPr="0095529D" w:rsidRDefault="008A2735" w:rsidP="008A2735">
      <w:pPr>
        <w:pStyle w:val="Heading4"/>
      </w:pPr>
      <w:r w:rsidRPr="0095529D">
        <w:t>China engagement increasing quickly</w:t>
      </w:r>
    </w:p>
    <w:p w:rsidR="008A2735" w:rsidRPr="0095529D" w:rsidRDefault="008A2735" w:rsidP="008A2735">
      <w:pPr>
        <w:rPr>
          <w:rStyle w:val="StyleStyleBold12pt"/>
        </w:rPr>
      </w:pPr>
      <w:proofErr w:type="spellStart"/>
      <w:r w:rsidRPr="0095529D">
        <w:rPr>
          <w:rStyle w:val="StyleStyleBold12pt"/>
        </w:rPr>
        <w:t>Xiaoyang</w:t>
      </w:r>
      <w:proofErr w:type="spellEnd"/>
      <w:r w:rsidRPr="0095529D">
        <w:rPr>
          <w:rStyle w:val="StyleStyleBold12pt"/>
        </w:rPr>
        <w:t xml:space="preserve"> 13 </w:t>
      </w:r>
    </w:p>
    <w:p w:rsidR="008A2735" w:rsidRPr="0095529D" w:rsidRDefault="008A2735" w:rsidP="008A2735">
      <w:r w:rsidRPr="0095529D">
        <w:t>Chen, “A New Chapter on China-Latin American Cooperation” [http://www.chinausfocus.com/foreign-policy/a-new-chapter-on-china-latin-american-cooperation/] June 1 //</w:t>
      </w:r>
      <w:proofErr w:type="spellStart"/>
      <w:r w:rsidRPr="0095529D">
        <w:t>mtc</w:t>
      </w:r>
      <w:proofErr w:type="spellEnd"/>
      <w:r w:rsidRPr="0095529D">
        <w:t xml:space="preserve"> </w:t>
      </w:r>
    </w:p>
    <w:p w:rsidR="008A2735" w:rsidRPr="0095529D" w:rsidRDefault="008A2735" w:rsidP="008A2735">
      <w:pPr>
        <w:pStyle w:val="card"/>
      </w:pPr>
      <w:r w:rsidRPr="0095529D">
        <w:rPr>
          <w:rStyle w:val="StyleBoldUnderline"/>
        </w:rPr>
        <w:t>In the past few years, China-Latin America relations have registered much faster growth, with frequent exchanges of high-level visit</w:t>
      </w:r>
      <w:r w:rsidRPr="0095529D">
        <w:t xml:space="preserve">, higher positions of the other side in each other’s strategy, </w:t>
      </w:r>
      <w:r w:rsidRPr="0095529D">
        <w:rPr>
          <w:rStyle w:val="StyleBoldUnderline"/>
        </w:rPr>
        <w:t xml:space="preserve">extended Chinese strategic partnership with Brazil, Argentina, Chile, Peru, Venezuela and </w:t>
      </w:r>
      <w:r w:rsidRPr="0095529D">
        <w:rPr>
          <w:rStyle w:val="StyleBoldUnderline"/>
        </w:rPr>
        <w:lastRenderedPageBreak/>
        <w:t xml:space="preserve">Mexico and adoption by multiple Latin American countries of a China strategy </w:t>
      </w:r>
      <w:r w:rsidRPr="0095529D">
        <w:t xml:space="preserve">or Asia Pacific strategy </w:t>
      </w:r>
      <w:r w:rsidRPr="0095529D">
        <w:rPr>
          <w:rStyle w:val="StyleBoldUnderline"/>
        </w:rPr>
        <w:t>in which China is the focus of attention</w:t>
      </w:r>
      <w:r w:rsidRPr="0095529D">
        <w:t xml:space="preserve">. Furthermore, </w:t>
      </w:r>
      <w:r w:rsidRPr="0095529D">
        <w:rPr>
          <w:rStyle w:val="StyleBoldUnderline"/>
        </w:rPr>
        <w:t>the Chinese and Latin American economies are high complementary. China is now the second largest trading partner of and a leading source of investment in Latin America. It is the largest trading partner of Brazil and Chile.</w:t>
      </w:r>
      <w:r w:rsidRPr="0095529D">
        <w:t xml:space="preserve"> </w:t>
      </w:r>
      <w:r w:rsidRPr="0095529D">
        <w:rPr>
          <w:rStyle w:val="StyleBoldUnderline"/>
        </w:rPr>
        <w:t>Even amidst</w:t>
      </w:r>
      <w:r w:rsidRPr="0095529D">
        <w:t xml:space="preserve"> European debt crisis and </w:t>
      </w:r>
      <w:r w:rsidRPr="0095529D">
        <w:rPr>
          <w:rStyle w:val="StyleBoldUnderline"/>
        </w:rPr>
        <w:t>global economic downturn, trade between China and Latin America has grown fairly rapidly</w:t>
      </w:r>
      <w:r w:rsidRPr="0095529D">
        <w:t xml:space="preserve">. In 2012, bilateral trade reached 261.2 billion US dollars, an 8.1% increase year-on-year. </w:t>
      </w:r>
      <w:r w:rsidRPr="0095529D">
        <w:rPr>
          <w:rStyle w:val="StyleBoldUnderline"/>
        </w:rPr>
        <w:t>China has signed free trade agreements with Chile, Peru and Costa Rica</w:t>
      </w:r>
      <w:r w:rsidRPr="0095529D">
        <w:t xml:space="preserve">. Bilateral economic exchanges are moving from trade-dominated to greater balance between trade and investment. </w:t>
      </w:r>
      <w:r w:rsidRPr="0095529D">
        <w:rPr>
          <w:rStyle w:val="StyleBoldUnderline"/>
        </w:rPr>
        <w:t>Cooperation has also expanded into the fields of agriculture, science and technology, aerospace and humanities</w:t>
      </w:r>
      <w:r w:rsidRPr="0095529D">
        <w:t xml:space="preserve">. Cooperation mechanism has been improved innovatively by ways of earmarked funds and forums. In global affairs, the two sides have made use of APEC meetings, BRICS summits, G20 summits and UN Conference on Sustainable Development to exchange views and coordinate positions. It is particularly eye-catching that since the new Chinese leadership took office high-level exchanges with Latin America have been even more frequent. In April, Xi met Mexican President Enrique Peña Nieto and Peruvian President </w:t>
      </w:r>
      <w:proofErr w:type="spellStart"/>
      <w:r w:rsidRPr="0095529D">
        <w:t>Ollanta</w:t>
      </w:r>
      <w:proofErr w:type="spellEnd"/>
      <w:r w:rsidRPr="0095529D">
        <w:t xml:space="preserve"> </w:t>
      </w:r>
      <w:proofErr w:type="spellStart"/>
      <w:r w:rsidRPr="0095529D">
        <w:t>Humala</w:t>
      </w:r>
      <w:proofErr w:type="spellEnd"/>
      <w:r w:rsidRPr="0095529D">
        <w:t xml:space="preserve"> Tasso at the </w:t>
      </w:r>
      <w:proofErr w:type="spellStart"/>
      <w:r w:rsidRPr="0095529D">
        <w:t>Boao</w:t>
      </w:r>
      <w:proofErr w:type="spellEnd"/>
      <w:r w:rsidRPr="0095529D">
        <w:t xml:space="preserve"> Forum for Asia. In May, President Jose </w:t>
      </w:r>
      <w:proofErr w:type="spellStart"/>
      <w:r w:rsidRPr="0095529D">
        <w:t>Mujica</w:t>
      </w:r>
      <w:proofErr w:type="spellEnd"/>
      <w:r w:rsidRPr="0095529D">
        <w:t xml:space="preserve"> of Uruguay had a successful visit to China. Built on a decade of rapid expansion of China-Latin America relations, President Xi’s visit will certainly create a new momentum for bilateral cooperation.</w:t>
      </w:r>
    </w:p>
    <w:p w:rsidR="008A2735" w:rsidRPr="0095529D" w:rsidRDefault="008A2735" w:rsidP="00B60151">
      <w:pPr>
        <w:pStyle w:val="Heading3"/>
      </w:pPr>
      <w:bookmarkStart w:id="5" w:name="_Toc360608647"/>
      <w:r w:rsidRPr="0095529D">
        <w:lastRenderedPageBreak/>
        <w:t>Cuba</w:t>
      </w:r>
      <w:bookmarkEnd w:id="5"/>
    </w:p>
    <w:p w:rsidR="008A2735" w:rsidRPr="0095529D" w:rsidRDefault="008A2735" w:rsidP="008A2735">
      <w:pPr>
        <w:pStyle w:val="Heading4"/>
      </w:pPr>
      <w:r w:rsidRPr="0095529D">
        <w:t>China and Cuba just signed into new bilateral agreements</w:t>
      </w:r>
    </w:p>
    <w:p w:rsidR="008A2735" w:rsidRPr="0095529D" w:rsidRDefault="008A2735" w:rsidP="008A2735">
      <w:r w:rsidRPr="0095529D">
        <w:rPr>
          <w:rStyle w:val="StyleStyleBold12pt"/>
        </w:rPr>
        <w:t>Havana Times 6/3</w:t>
      </w:r>
      <w:r w:rsidRPr="0095529D">
        <w:t xml:space="preserve"> (China to Invest in Cuba Golf Courses; www.havanatimes.org/?p=94034; </w:t>
      </w:r>
      <w:proofErr w:type="spellStart"/>
      <w:r w:rsidRPr="0095529D">
        <w:t>kdf</w:t>
      </w:r>
      <w:proofErr w:type="spellEnd"/>
      <w:r w:rsidRPr="0095529D">
        <w:t>)</w:t>
      </w:r>
    </w:p>
    <w:p w:rsidR="008A2735" w:rsidRPr="0095529D" w:rsidRDefault="008A2735" w:rsidP="008A2735">
      <w:pPr>
        <w:rPr>
          <w:sz w:val="16"/>
        </w:rPr>
      </w:pPr>
      <w:r w:rsidRPr="0095529D">
        <w:rPr>
          <w:sz w:val="16"/>
        </w:rPr>
        <w:t xml:space="preserve">HAVANA TIMES – </w:t>
      </w:r>
      <w:r w:rsidRPr="0095529D">
        <w:rPr>
          <w:rStyle w:val="StyleBoldUnderline"/>
        </w:rPr>
        <w:t>Cuba and China signed several agreements to boost bilateral cooperation, including agreements to promote the construction of golf courses on the island</w:t>
      </w:r>
      <w:r w:rsidRPr="0095529D">
        <w:rPr>
          <w:sz w:val="16"/>
        </w:rPr>
        <w:t>, reported DPA news.</w:t>
      </w:r>
      <w:r w:rsidRPr="0095529D">
        <w:rPr>
          <w:sz w:val="12"/>
        </w:rPr>
        <w:t>¶</w:t>
      </w:r>
      <w:r w:rsidRPr="0095529D">
        <w:rPr>
          <w:sz w:val="16"/>
        </w:rPr>
        <w:t xml:space="preserve"> </w:t>
      </w:r>
      <w:r w:rsidRPr="0095529D">
        <w:rPr>
          <w:rStyle w:val="StyleBoldUnderline"/>
        </w:rPr>
        <w:t>Representatives of the two countries signed on Sunday in Havana several agreements in the fields of transport, tourism, industry and biotechnology</w:t>
      </w:r>
      <w:r w:rsidRPr="0095529D">
        <w:rPr>
          <w:sz w:val="16"/>
        </w:rPr>
        <w:t>, the paper said.</w:t>
      </w:r>
      <w:r w:rsidRPr="0095529D">
        <w:rPr>
          <w:sz w:val="12"/>
        </w:rPr>
        <w:t>¶</w:t>
      </w:r>
      <w:r w:rsidRPr="0095529D">
        <w:rPr>
          <w:sz w:val="16"/>
        </w:rPr>
        <w:t xml:space="preserve"> Among them “is the project of creating joint ventures to build golf courses in areas surround the capital Havana as well as the far western province of Pinar del Río” explained the official organ of the Communist Party of Cuba.</w:t>
      </w:r>
      <w:r w:rsidRPr="0095529D">
        <w:rPr>
          <w:sz w:val="12"/>
        </w:rPr>
        <w:t>¶</w:t>
      </w:r>
      <w:r w:rsidRPr="0095529D">
        <w:rPr>
          <w:sz w:val="16"/>
        </w:rPr>
        <w:t xml:space="preserve"> </w:t>
      </w:r>
      <w:r w:rsidRPr="0095529D">
        <w:rPr>
          <w:rStyle w:val="StyleBoldUnderline"/>
        </w:rPr>
        <w:t>The agreements were signed during the visit to the island of the Chinese Communist Party secretary for Beijing</w:t>
      </w:r>
      <w:r w:rsidRPr="0095529D">
        <w:rPr>
          <w:sz w:val="16"/>
        </w:rPr>
        <w:t xml:space="preserve">, </w:t>
      </w:r>
      <w:proofErr w:type="spellStart"/>
      <w:r w:rsidRPr="0095529D">
        <w:rPr>
          <w:sz w:val="16"/>
        </w:rPr>
        <w:t>Guo</w:t>
      </w:r>
      <w:proofErr w:type="spellEnd"/>
      <w:r w:rsidRPr="0095529D">
        <w:rPr>
          <w:sz w:val="16"/>
        </w:rPr>
        <w:t xml:space="preserve"> </w:t>
      </w:r>
      <w:proofErr w:type="spellStart"/>
      <w:r w:rsidRPr="0095529D">
        <w:rPr>
          <w:sz w:val="16"/>
        </w:rPr>
        <w:t>Jinlong</w:t>
      </w:r>
      <w:proofErr w:type="spellEnd"/>
      <w:r w:rsidRPr="0095529D">
        <w:rPr>
          <w:sz w:val="16"/>
        </w:rPr>
        <w:t>.</w:t>
      </w:r>
      <w:r w:rsidRPr="0095529D">
        <w:rPr>
          <w:sz w:val="12"/>
        </w:rPr>
        <w:t>¶</w:t>
      </w:r>
      <w:r w:rsidRPr="0095529D">
        <w:rPr>
          <w:sz w:val="16"/>
        </w:rPr>
        <w:t xml:space="preserve"> The construction of golf courses is one of the more recent brainchild’s of Raul Castro’s government as a way to boost tourism, one of the main pillars of the island’s economy.</w:t>
      </w:r>
    </w:p>
    <w:p w:rsidR="008A2735" w:rsidRPr="0095529D" w:rsidRDefault="008A2735" w:rsidP="008A2735"/>
    <w:p w:rsidR="008A2735" w:rsidRPr="0095529D" w:rsidRDefault="008A2735" w:rsidP="008A2735">
      <w:pPr>
        <w:pStyle w:val="Heading3"/>
      </w:pPr>
      <w:bookmarkStart w:id="6" w:name="_Toc360608648"/>
      <w:r w:rsidRPr="0095529D">
        <w:lastRenderedPageBreak/>
        <w:t>Venezuela</w:t>
      </w:r>
      <w:bookmarkEnd w:id="6"/>
      <w:r w:rsidRPr="0095529D">
        <w:t xml:space="preserve"> </w:t>
      </w:r>
    </w:p>
    <w:p w:rsidR="008A2735" w:rsidRPr="0095529D" w:rsidRDefault="008A2735" w:rsidP="008A2735">
      <w:pPr>
        <w:pStyle w:val="Heading4"/>
        <w:rPr>
          <w:rStyle w:val="StyleStyleBold12pt"/>
          <w:b/>
        </w:rPr>
      </w:pPr>
      <w:r w:rsidRPr="0095529D">
        <w:rPr>
          <w:rStyle w:val="StyleStyleBold12pt"/>
          <w:b/>
        </w:rPr>
        <w:t>China is making massive investments in Venezuela now</w:t>
      </w:r>
    </w:p>
    <w:p w:rsidR="008A2735" w:rsidRPr="0095529D" w:rsidRDefault="008A2735" w:rsidP="008A2735">
      <w:r w:rsidRPr="0095529D">
        <w:rPr>
          <w:rStyle w:val="StyleStyleBold12pt"/>
        </w:rPr>
        <w:t>The Economist 6/3</w:t>
      </w:r>
      <w:r w:rsidRPr="0095529D">
        <w:t xml:space="preserve"> (Why Has China subbed Cuba and Venezuela; www.economist.com/blogs/economist-explains/2013/06/economist-explains-3; </w:t>
      </w:r>
      <w:proofErr w:type="spellStart"/>
      <w:r w:rsidRPr="0095529D">
        <w:t>kdf</w:t>
      </w:r>
      <w:proofErr w:type="spellEnd"/>
      <w:r w:rsidRPr="0095529D">
        <w:t>)</w:t>
      </w:r>
    </w:p>
    <w:p w:rsidR="008A2735" w:rsidRPr="0095529D" w:rsidRDefault="008A2735" w:rsidP="008A2735">
      <w:pPr>
        <w:rPr>
          <w:sz w:val="16"/>
        </w:rPr>
      </w:pPr>
      <w:r w:rsidRPr="0095529D">
        <w:rPr>
          <w:sz w:val="16"/>
        </w:rPr>
        <w:t xml:space="preserve">The short answer is: for simplicity’s sake. Visits to Cuba and Venezuela might well have raised distracting questions when </w:t>
      </w:r>
      <w:proofErr w:type="spellStart"/>
      <w:r w:rsidRPr="0095529D">
        <w:rPr>
          <w:sz w:val="16"/>
        </w:rPr>
        <w:t>Mr</w:t>
      </w:r>
      <w:proofErr w:type="spellEnd"/>
      <w:r w:rsidRPr="0095529D">
        <w:rPr>
          <w:sz w:val="16"/>
        </w:rPr>
        <w:t xml:space="preserve"> Xi meets Barack Obama in Southern California on June 7th, and neither socialist government was likely to express publicly any offence at being left off the itinerary. </w:t>
      </w:r>
      <w:r w:rsidRPr="0095529D">
        <w:rPr>
          <w:rStyle w:val="StyleBoldUnderline"/>
        </w:rPr>
        <w:t xml:space="preserve">The beauty of having a </w:t>
      </w:r>
      <w:proofErr w:type="spellStart"/>
      <w:r w:rsidRPr="0095529D">
        <w:rPr>
          <w:rStyle w:val="StyleBoldUnderline"/>
        </w:rPr>
        <w:t>chequebook</w:t>
      </w:r>
      <w:proofErr w:type="spellEnd"/>
      <w:r w:rsidRPr="0095529D">
        <w:rPr>
          <w:rStyle w:val="StyleBoldUnderline"/>
        </w:rPr>
        <w:t xml:space="preserve">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w:t>
      </w:r>
      <w:r w:rsidRPr="0095529D">
        <w:rPr>
          <w:sz w:val="16"/>
        </w:rPr>
        <w:t>. Not quite in the same league, but significant nonetheless, the Havana Times reported this week that China was also planning to invest in Cuban golf courses, the island’s latest fad.</w:t>
      </w:r>
    </w:p>
    <w:p w:rsidR="00B60151" w:rsidRPr="0095529D" w:rsidRDefault="00B60151" w:rsidP="00B60151">
      <w:pPr>
        <w:pStyle w:val="Heading3"/>
      </w:pPr>
      <w:bookmarkStart w:id="7" w:name="_Toc360608649"/>
      <w:r w:rsidRPr="0095529D">
        <w:lastRenderedPageBreak/>
        <w:t>Mexico</w:t>
      </w:r>
      <w:bookmarkEnd w:id="7"/>
    </w:p>
    <w:p w:rsidR="00B60151" w:rsidRPr="0095529D" w:rsidRDefault="00B60151" w:rsidP="00B60151">
      <w:pPr>
        <w:pStyle w:val="Heading4"/>
      </w:pPr>
      <w:r w:rsidRPr="0095529D">
        <w:t>Mexico and China just upgraded their relationship</w:t>
      </w:r>
    </w:p>
    <w:p w:rsidR="00B60151" w:rsidRPr="0095529D" w:rsidRDefault="00B60151" w:rsidP="00B60151">
      <w:r w:rsidRPr="0095529D">
        <w:rPr>
          <w:rStyle w:val="StyleStyleBold12pt"/>
        </w:rPr>
        <w:t>Xinhua 6/5</w:t>
      </w:r>
      <w:r w:rsidRPr="0095529D">
        <w:t xml:space="preserve"> (China, Mexico enter comprehensive strategic partnership; english.cpc.people.com.cn/206972/206976/8272224.html; </w:t>
      </w:r>
      <w:proofErr w:type="spellStart"/>
      <w:r w:rsidRPr="0095529D">
        <w:t>kdf</w:t>
      </w:r>
      <w:proofErr w:type="spellEnd"/>
      <w:r w:rsidRPr="0095529D">
        <w:t>)</w:t>
      </w:r>
    </w:p>
    <w:p w:rsidR="00B60151" w:rsidRPr="0095529D" w:rsidRDefault="00B60151" w:rsidP="00B60151">
      <w:pPr>
        <w:rPr>
          <w:rStyle w:val="StyleBoldUnderline"/>
        </w:rPr>
      </w:pPr>
      <w:r w:rsidRPr="0095529D">
        <w:rPr>
          <w:sz w:val="16"/>
        </w:rPr>
        <w:t xml:space="preserve">MEXICO CITY - Chinese President </w:t>
      </w:r>
      <w:r w:rsidRPr="0095529D">
        <w:rPr>
          <w:rStyle w:val="StyleBoldUnderline"/>
        </w:rPr>
        <w:t xml:space="preserve">Xi </w:t>
      </w:r>
      <w:proofErr w:type="spellStart"/>
      <w:r w:rsidRPr="0095529D">
        <w:rPr>
          <w:rStyle w:val="StyleBoldUnderline"/>
        </w:rPr>
        <w:t>Jinping</w:t>
      </w:r>
      <w:proofErr w:type="spellEnd"/>
      <w:r w:rsidRPr="0095529D">
        <w:rPr>
          <w:rStyle w:val="StyleBoldUnderline"/>
        </w:rPr>
        <w:t xml:space="preserve"> and</w:t>
      </w:r>
      <w:r w:rsidRPr="0095529D">
        <w:rPr>
          <w:sz w:val="16"/>
        </w:rPr>
        <w:t xml:space="preserve"> his Mexican counterpart Enrique </w:t>
      </w:r>
      <w:r w:rsidRPr="0095529D">
        <w:rPr>
          <w:rStyle w:val="StyleBoldUnderline"/>
        </w:rPr>
        <w:t>Pena Nieto</w:t>
      </w:r>
      <w:r w:rsidRPr="0095529D">
        <w:rPr>
          <w:sz w:val="16"/>
        </w:rPr>
        <w:t xml:space="preserve"> Tuesday </w:t>
      </w:r>
      <w:r w:rsidRPr="0095529D">
        <w:rPr>
          <w:rStyle w:val="StyleBoldUnderline"/>
        </w:rPr>
        <w:t>announced to upgrade the bilateral relationship to a comprehensive strategic partnership.</w:t>
      </w:r>
      <w:r w:rsidRPr="0095529D">
        <w:rPr>
          <w:rStyle w:val="StyleBoldUnderline"/>
          <w:b w:val="0"/>
          <w:sz w:val="12"/>
          <w:u w:val="none"/>
        </w:rPr>
        <w:t>¶</w:t>
      </w:r>
      <w:r w:rsidRPr="0095529D">
        <w:rPr>
          <w:sz w:val="16"/>
        </w:rPr>
        <w:t xml:space="preserve"> The Chinese president arrived in Mexico City earlier in the day for a three-day state visit aimed at lifting the China-Mexico strategic partnership to a higher level, and held talks with Pena Nieto on bilateral cooperation.</w:t>
      </w:r>
      <w:r w:rsidRPr="0095529D">
        <w:rPr>
          <w:sz w:val="12"/>
        </w:rPr>
        <w:t>¶</w:t>
      </w:r>
      <w:r w:rsidRPr="0095529D">
        <w:rPr>
          <w:sz w:val="16"/>
        </w:rPr>
        <w:t xml:space="preserve"> During the talks, </w:t>
      </w:r>
      <w:r w:rsidRPr="0095529D">
        <w:rPr>
          <w:rStyle w:val="StyleBoldUnderline"/>
        </w:rPr>
        <w:t>the two presidents agreed that strengthening the China-Mexico long-term friendly cooperation serves the fundamental interests of the two countries and two peoples, and helps promote unity and cooperation among developing countries.</w:t>
      </w:r>
      <w:r w:rsidRPr="0095529D">
        <w:rPr>
          <w:rStyle w:val="StyleBoldUnderline"/>
          <w:b w:val="0"/>
          <w:sz w:val="12"/>
          <w:u w:val="none"/>
        </w:rPr>
        <w:t>¶</w:t>
      </w:r>
      <w:r w:rsidRPr="0095529D">
        <w:rPr>
          <w:sz w:val="16"/>
        </w:rPr>
        <w:t xml:space="preserve"> Xi said the decision to upgrade the bilateral relationship is a realistic requirement, and it also sets a clear target for the development of bilateral relations.</w:t>
      </w:r>
      <w:r w:rsidRPr="0095529D">
        <w:rPr>
          <w:sz w:val="12"/>
        </w:rPr>
        <w:t>¶</w:t>
      </w:r>
      <w:r w:rsidRPr="0095529D">
        <w:rPr>
          <w:sz w:val="16"/>
        </w:rPr>
        <w:t xml:space="preserve"> Pena Nieto, for his part, said the upgrade of the Mexico-China ties indicates that bilateral cooperation has entered a new stage.</w:t>
      </w:r>
      <w:r w:rsidRPr="0095529D">
        <w:rPr>
          <w:sz w:val="12"/>
        </w:rPr>
        <w:t>¶</w:t>
      </w:r>
      <w:r w:rsidRPr="0095529D">
        <w:rPr>
          <w:sz w:val="16"/>
        </w:rPr>
        <w:t xml:space="preserve"> </w:t>
      </w:r>
      <w:r w:rsidRPr="0095529D">
        <w:rPr>
          <w:rStyle w:val="StyleBoldUnderline"/>
        </w:rPr>
        <w:t>The Mexican side is ready to work with China to constantly improve cooperation at higher levels and through more effective mechanisms so as to achieve common development, he said.</w:t>
      </w:r>
    </w:p>
    <w:p w:rsidR="008A2735" w:rsidRPr="0095529D" w:rsidRDefault="008A2735" w:rsidP="00B60151">
      <w:pPr>
        <w:rPr>
          <w:rStyle w:val="StyleBoldUnderline"/>
        </w:rPr>
      </w:pPr>
    </w:p>
    <w:p w:rsidR="00BD54C0" w:rsidRPr="0095529D" w:rsidRDefault="00BD54C0" w:rsidP="00BD54C0">
      <w:pPr>
        <w:pStyle w:val="Heading3"/>
      </w:pPr>
      <w:bookmarkStart w:id="8" w:name="_Toc360608650"/>
      <w:r w:rsidRPr="0095529D">
        <w:lastRenderedPageBreak/>
        <w:t>AT US Engagement Increasing</w:t>
      </w:r>
      <w:bookmarkEnd w:id="8"/>
    </w:p>
    <w:p w:rsidR="00BD54C0" w:rsidRPr="0095529D" w:rsidRDefault="00BD54C0" w:rsidP="00BD54C0">
      <w:pPr>
        <w:pStyle w:val="Heading4"/>
      </w:pPr>
      <w:r w:rsidRPr="0095529D">
        <w:t>US economic engagement claims are just rhetoric</w:t>
      </w:r>
    </w:p>
    <w:p w:rsidR="00BD54C0" w:rsidRPr="0095529D" w:rsidRDefault="00BD54C0" w:rsidP="00BD54C0">
      <w:pPr>
        <w:rPr>
          <w:rStyle w:val="StyleStyleBold12pt"/>
        </w:rPr>
      </w:pPr>
      <w:r w:rsidRPr="0095529D">
        <w:rPr>
          <w:rStyle w:val="StyleStyleBold12pt"/>
        </w:rPr>
        <w:t>Padgett 13</w:t>
      </w:r>
    </w:p>
    <w:p w:rsidR="00BD54C0" w:rsidRPr="0095529D" w:rsidRDefault="00BD54C0" w:rsidP="00BD54C0">
      <w:r w:rsidRPr="0095529D">
        <w:t xml:space="preserve">Tim, “Why China Is </w:t>
      </w:r>
      <w:proofErr w:type="gramStart"/>
      <w:r w:rsidRPr="0095529D">
        <w:t>Behind Fresh U.S. Moves In</w:t>
      </w:r>
      <w:proofErr w:type="gramEnd"/>
      <w:r w:rsidRPr="0095529D">
        <w:t xml:space="preserve"> Latin America” [http://wlrn.org/post/why-china-behind-fresh-us-moves-latin-america] May 27//</w:t>
      </w:r>
      <w:proofErr w:type="spellStart"/>
      <w:r w:rsidRPr="0095529D">
        <w:t>mtc</w:t>
      </w:r>
      <w:proofErr w:type="spellEnd"/>
      <w:r w:rsidRPr="0095529D">
        <w:t xml:space="preserve"> </w:t>
      </w:r>
    </w:p>
    <w:p w:rsidR="00BD54C0" w:rsidRPr="0095529D" w:rsidRDefault="00BD54C0" w:rsidP="00BD54C0">
      <w:pPr>
        <w:pStyle w:val="card"/>
      </w:pPr>
      <w:r w:rsidRPr="0095529D">
        <w:rPr>
          <w:rStyle w:val="StyleBoldUnderline"/>
        </w:rPr>
        <w:t>There are</w:t>
      </w:r>
      <w:r w:rsidRPr="0095529D">
        <w:t xml:space="preserve"> of course </w:t>
      </w:r>
      <w:r w:rsidRPr="0095529D">
        <w:rPr>
          <w:rStyle w:val="StyleBoldUnderline"/>
        </w:rPr>
        <w:t>skeptics</w:t>
      </w:r>
      <w:r w:rsidRPr="0095529D">
        <w:t xml:space="preserve">. </w:t>
      </w:r>
      <w:r w:rsidRPr="0095529D">
        <w:rPr>
          <w:rStyle w:val="StyleBoldUnderline"/>
        </w:rPr>
        <w:t>I asked</w:t>
      </w:r>
      <w:r w:rsidRPr="0095529D">
        <w:t xml:space="preserve"> Robert </w:t>
      </w:r>
      <w:r w:rsidRPr="0095529D">
        <w:rPr>
          <w:rStyle w:val="StyleBoldUnderline"/>
        </w:rPr>
        <w:t>Pastor</w:t>
      </w:r>
      <w:r w:rsidRPr="0095529D">
        <w:t xml:space="preserve">, a </w:t>
      </w:r>
      <w:r w:rsidRPr="0095529D">
        <w:rPr>
          <w:rStyle w:val="StyleBoldUnderline"/>
        </w:rPr>
        <w:t xml:space="preserve">former White House national security advisor for Latin America </w:t>
      </w:r>
      <w:r w:rsidRPr="0095529D">
        <w:t>and now an international relations professor at American University in Washington, D.C</w:t>
      </w:r>
      <w:r w:rsidRPr="0095529D">
        <w:rPr>
          <w:rStyle w:val="StyleBoldUnderline"/>
        </w:rPr>
        <w:t>., if he thinks the U.S. is doing enough to keep itself relevant in the Americas.</w:t>
      </w:r>
      <w:r w:rsidRPr="0095529D">
        <w:rPr>
          <w:rStyle w:val="StyleBoldUnderline"/>
          <w:sz w:val="12"/>
        </w:rPr>
        <w:t>¶</w:t>
      </w:r>
      <w:r w:rsidRPr="0095529D">
        <w:rPr>
          <w:sz w:val="12"/>
        </w:rPr>
        <w:t xml:space="preserve"> </w:t>
      </w:r>
      <w:r w:rsidRPr="0095529D">
        <w:rPr>
          <w:rStyle w:val="StyleBoldUnderline"/>
        </w:rPr>
        <w:t>“No it’s not,” he says.</w:t>
      </w:r>
      <w:r w:rsidRPr="0095529D">
        <w:t xml:space="preserve"> “President </w:t>
      </w:r>
      <w:r w:rsidRPr="0095529D">
        <w:rPr>
          <w:rStyle w:val="StyleBoldUnderline"/>
        </w:rPr>
        <w:t>Obama’s trip</w:t>
      </w:r>
      <w:r w:rsidRPr="0095529D">
        <w:t xml:space="preserve"> (to Mexico and Central America) is </w:t>
      </w:r>
      <w:r w:rsidRPr="0095529D">
        <w:rPr>
          <w:rStyle w:val="StyleBoldUnderline"/>
        </w:rPr>
        <w:t>a good first step, but he needs to do a lot more to open up and show America’s interest in re-engaging with the rest of South America.”</w:t>
      </w:r>
      <w:r w:rsidRPr="0095529D">
        <w:rPr>
          <w:rStyle w:val="StyleBoldUnderline"/>
          <w:sz w:val="12"/>
        </w:rPr>
        <w:t>¶</w:t>
      </w:r>
      <w:r w:rsidRPr="0095529D">
        <w:rPr>
          <w:sz w:val="12"/>
        </w:rPr>
        <w:t xml:space="preserve"> </w:t>
      </w:r>
      <w:r w:rsidRPr="0095529D">
        <w:t xml:space="preserve">Pastor has a point: </w:t>
      </w:r>
      <w:r w:rsidRPr="0095529D">
        <w:rPr>
          <w:rStyle w:val="StyleBoldUnderline"/>
        </w:rPr>
        <w:t>for decades, Latin America has heard a lot of rhetoric from the U.S. about engagement --</w:t>
      </w:r>
      <w:r w:rsidRPr="0095529D">
        <w:t xml:space="preserve"> the kind Biden offered the Council of the Americas in Washington recently, when he declared that the hemisphere “matters more (to the U.S.) today because it has more potential than any time in American history.”</w:t>
      </w:r>
    </w:p>
    <w:p w:rsidR="00770537" w:rsidRPr="0095529D" w:rsidRDefault="00770537" w:rsidP="00770537">
      <w:pPr>
        <w:pStyle w:val="Heading2"/>
      </w:pPr>
      <w:bookmarkStart w:id="9" w:name="_Toc360608651"/>
      <w:r w:rsidRPr="0095529D">
        <w:lastRenderedPageBreak/>
        <w:t>Links</w:t>
      </w:r>
      <w:bookmarkEnd w:id="9"/>
    </w:p>
    <w:p w:rsidR="003F51EA" w:rsidRPr="0095529D" w:rsidRDefault="00770537" w:rsidP="00770537">
      <w:pPr>
        <w:pStyle w:val="Heading3"/>
      </w:pPr>
      <w:bookmarkStart w:id="10" w:name="_Toc360608652"/>
      <w:r w:rsidRPr="0095529D">
        <w:lastRenderedPageBreak/>
        <w:t>Link: Perception</w:t>
      </w:r>
      <w:bookmarkEnd w:id="10"/>
    </w:p>
    <w:p w:rsidR="00770537" w:rsidRPr="0095529D" w:rsidRDefault="00770537" w:rsidP="00770537">
      <w:pPr>
        <w:pStyle w:val="Heading4"/>
      </w:pPr>
      <w:r w:rsidRPr="0095529D">
        <w:t xml:space="preserve">Latin American countries </w:t>
      </w:r>
      <w:proofErr w:type="spellStart"/>
      <w:r w:rsidRPr="0095529D">
        <w:t>perceieve</w:t>
      </w:r>
      <w:proofErr w:type="spellEnd"/>
      <w:r w:rsidRPr="0095529D">
        <w:t xml:space="preserve"> US involvement, the more it becomes involved the more likely China gets crowded out</w:t>
      </w:r>
    </w:p>
    <w:p w:rsidR="003F51EA" w:rsidRPr="0095529D" w:rsidRDefault="003F51EA" w:rsidP="003F51EA">
      <w:r w:rsidRPr="0095529D">
        <w:rPr>
          <w:rStyle w:val="StyleStyleBold12pt"/>
        </w:rPr>
        <w:t>Ellis 2012</w:t>
      </w:r>
      <w:r w:rsidRPr="0095529D">
        <w:t xml:space="preserve"> (R. Evan [associate professor with the William J. Perry Center for Hemispheric Defense Studies]; The United States, Latin America and China: A Triangular Relationship; May; www.thedialogue.org/PublicationFiles/IAD8661_China_Triangular0424v2e-may.pdf; </w:t>
      </w:r>
      <w:proofErr w:type="spellStart"/>
      <w:r w:rsidRPr="0095529D">
        <w:t>kdf</w:t>
      </w:r>
      <w:proofErr w:type="spellEnd"/>
      <w:r w:rsidRPr="0095529D">
        <w:t>)</w:t>
      </w:r>
    </w:p>
    <w:p w:rsidR="003F51EA" w:rsidRPr="0095529D" w:rsidRDefault="003F51EA" w:rsidP="003F51EA"/>
    <w:p w:rsidR="003F51EA" w:rsidRPr="0095529D" w:rsidRDefault="003F51EA" w:rsidP="003F51EA">
      <w:r w:rsidRPr="0095529D">
        <w:rPr>
          <w:rStyle w:val="StyleBoldUnderline"/>
        </w:rPr>
        <w:t>The ability of the United States to serve as</w:t>
      </w:r>
      <w:r w:rsidRPr="0095529D">
        <w:rPr>
          <w:sz w:val="16"/>
        </w:rPr>
        <w:t xml:space="preserve"> a market and</w:t>
      </w:r>
      <w:r w:rsidR="00770537" w:rsidRPr="0095529D">
        <w:rPr>
          <w:sz w:val="12"/>
        </w:rPr>
        <w:t>¶</w:t>
      </w:r>
      <w:r w:rsidR="00770537" w:rsidRPr="0095529D">
        <w:rPr>
          <w:sz w:val="16"/>
        </w:rPr>
        <w:t xml:space="preserve"> </w:t>
      </w:r>
      <w:r w:rsidRPr="0095529D">
        <w:rPr>
          <w:rStyle w:val="Emphasis"/>
        </w:rPr>
        <w:t>a source of investment for Latin America has influenced the</w:t>
      </w:r>
      <w:r w:rsidR="00770537" w:rsidRPr="0095529D">
        <w:rPr>
          <w:rStyle w:val="Emphasis"/>
          <w:b w:val="0"/>
          <w:sz w:val="12"/>
          <w:u w:val="none"/>
        </w:rPr>
        <w:t>¶</w:t>
      </w:r>
      <w:r w:rsidR="00770537" w:rsidRPr="0095529D">
        <w:rPr>
          <w:rStyle w:val="Emphasis"/>
          <w:sz w:val="12"/>
        </w:rPr>
        <w:t xml:space="preserve"> </w:t>
      </w:r>
      <w:r w:rsidRPr="0095529D">
        <w:rPr>
          <w:rStyle w:val="Emphasis"/>
        </w:rPr>
        <w:t>region’s receptivity toward the PRC</w:t>
      </w:r>
      <w:r w:rsidRPr="0095529D">
        <w:rPr>
          <w:sz w:val="16"/>
        </w:rPr>
        <w:t>. The initial openness of</w:t>
      </w:r>
      <w:r w:rsidR="00770537" w:rsidRPr="0095529D">
        <w:rPr>
          <w:sz w:val="12"/>
        </w:rPr>
        <w:t>¶</w:t>
      </w:r>
      <w:r w:rsidR="00770537" w:rsidRPr="0095529D">
        <w:rPr>
          <w:sz w:val="16"/>
        </w:rPr>
        <w:t xml:space="preserve"> </w:t>
      </w:r>
      <w:r w:rsidRPr="0095529D">
        <w:rPr>
          <w:sz w:val="16"/>
        </w:rPr>
        <w:t>the region to promises of investment and trade by Chinese</w:t>
      </w:r>
      <w:r w:rsidR="00770537" w:rsidRPr="0095529D">
        <w:rPr>
          <w:sz w:val="12"/>
        </w:rPr>
        <w:t>¶</w:t>
      </w:r>
      <w:r w:rsidR="00770537" w:rsidRPr="0095529D">
        <w:rPr>
          <w:sz w:val="16"/>
        </w:rPr>
        <w:t xml:space="preserve"> </w:t>
      </w:r>
      <w:r w:rsidRPr="0095529D">
        <w:rPr>
          <w:sz w:val="16"/>
        </w:rPr>
        <w:t xml:space="preserve">President </w:t>
      </w:r>
      <w:r w:rsidRPr="0095529D">
        <w:rPr>
          <w:rStyle w:val="StyleBoldUnderline"/>
        </w:rPr>
        <w:t>Hu Jintao came just after Latin America reached a</w:t>
      </w:r>
      <w:r w:rsidR="00770537" w:rsidRPr="0095529D">
        <w:rPr>
          <w:rStyle w:val="StyleBoldUnderline"/>
          <w:b w:val="0"/>
          <w:sz w:val="12"/>
          <w:u w:val="none"/>
        </w:rPr>
        <w:t>¶</w:t>
      </w:r>
      <w:r w:rsidR="00770537" w:rsidRPr="0095529D">
        <w:rPr>
          <w:rStyle w:val="StyleBoldUnderline"/>
          <w:sz w:val="12"/>
        </w:rPr>
        <w:t xml:space="preserve"> </w:t>
      </w:r>
      <w:r w:rsidRPr="0095529D">
        <w:rPr>
          <w:rStyle w:val="StyleBoldUnderline"/>
        </w:rPr>
        <w:t>historic low with regard to flows</w:t>
      </w:r>
      <w:r w:rsidR="00770537" w:rsidRPr="0095529D">
        <w:rPr>
          <w:rStyle w:val="StyleBoldUnderline"/>
          <w:b w:val="0"/>
          <w:sz w:val="12"/>
          <w:u w:val="none"/>
        </w:rPr>
        <w:t>¶</w:t>
      </w:r>
      <w:r w:rsidR="00770537" w:rsidRPr="0095529D">
        <w:rPr>
          <w:rStyle w:val="StyleBoldUnderline"/>
          <w:sz w:val="12"/>
        </w:rPr>
        <w:t xml:space="preserve"> </w:t>
      </w:r>
      <w:r w:rsidRPr="0095529D">
        <w:rPr>
          <w:rStyle w:val="StyleBoldUnderline"/>
        </w:rPr>
        <w:t>of investment from the United</w:t>
      </w:r>
      <w:r w:rsidR="00770537" w:rsidRPr="0095529D">
        <w:rPr>
          <w:rStyle w:val="StyleBoldUnderline"/>
          <w:b w:val="0"/>
          <w:sz w:val="12"/>
          <w:u w:val="none"/>
        </w:rPr>
        <w:t>¶</w:t>
      </w:r>
      <w:r w:rsidR="00770537" w:rsidRPr="0095529D">
        <w:rPr>
          <w:rStyle w:val="StyleBoldUnderline"/>
          <w:sz w:val="12"/>
        </w:rPr>
        <w:t xml:space="preserve"> </w:t>
      </w:r>
      <w:r w:rsidRPr="0095529D">
        <w:rPr>
          <w:rStyle w:val="StyleBoldUnderline"/>
        </w:rPr>
        <w:t>States and other sources</w:t>
      </w:r>
      <w:r w:rsidRPr="0095529D">
        <w:rPr>
          <w:sz w:val="16"/>
        </w:rPr>
        <w:t>.25</w:t>
      </w:r>
      <w:r w:rsidR="00770537" w:rsidRPr="0095529D">
        <w:rPr>
          <w:sz w:val="12"/>
        </w:rPr>
        <w:t>¶</w:t>
      </w:r>
      <w:r w:rsidR="00770537" w:rsidRPr="0095529D">
        <w:rPr>
          <w:sz w:val="16"/>
        </w:rPr>
        <w:t xml:space="preserve"> </w:t>
      </w:r>
      <w:r w:rsidRPr="0095529D">
        <w:rPr>
          <w:rStyle w:val="StyleBoldUnderline"/>
        </w:rPr>
        <w:t>The 2007-2009 global financial</w:t>
      </w:r>
      <w:r w:rsidR="00770537" w:rsidRPr="0095529D">
        <w:rPr>
          <w:rStyle w:val="StyleBoldUnderline"/>
          <w:b w:val="0"/>
          <w:sz w:val="12"/>
          <w:u w:val="none"/>
        </w:rPr>
        <w:t>¶</w:t>
      </w:r>
      <w:r w:rsidR="00770537" w:rsidRPr="0095529D">
        <w:rPr>
          <w:rStyle w:val="StyleBoldUnderline"/>
          <w:sz w:val="12"/>
        </w:rPr>
        <w:t xml:space="preserve"> </w:t>
      </w:r>
      <w:r w:rsidRPr="0095529D">
        <w:rPr>
          <w:rStyle w:val="StyleBoldUnderline"/>
        </w:rPr>
        <w:t xml:space="preserve">crisis, </w:t>
      </w:r>
      <w:r w:rsidRPr="0095529D">
        <w:rPr>
          <w:sz w:val="16"/>
        </w:rPr>
        <w:t>which significantly</w:t>
      </w:r>
      <w:r w:rsidR="00770537" w:rsidRPr="0095529D">
        <w:rPr>
          <w:sz w:val="12"/>
        </w:rPr>
        <w:t>¶</w:t>
      </w:r>
      <w:r w:rsidR="00770537" w:rsidRPr="0095529D">
        <w:rPr>
          <w:sz w:val="16"/>
        </w:rPr>
        <w:t xml:space="preserve"> </w:t>
      </w:r>
      <w:r w:rsidRPr="0095529D">
        <w:rPr>
          <w:sz w:val="16"/>
        </w:rPr>
        <w:t>impaired US purchases of Latin</w:t>
      </w:r>
      <w:r w:rsidR="00770537" w:rsidRPr="0095529D">
        <w:rPr>
          <w:sz w:val="12"/>
        </w:rPr>
        <w:t>¶</w:t>
      </w:r>
      <w:r w:rsidR="00770537" w:rsidRPr="0095529D">
        <w:rPr>
          <w:sz w:val="16"/>
        </w:rPr>
        <w:t xml:space="preserve"> </w:t>
      </w:r>
      <w:r w:rsidRPr="0095529D">
        <w:rPr>
          <w:sz w:val="16"/>
        </w:rPr>
        <w:t>American exports and US credit</w:t>
      </w:r>
      <w:r w:rsidR="00770537" w:rsidRPr="0095529D">
        <w:rPr>
          <w:sz w:val="12"/>
        </w:rPr>
        <w:t>¶</w:t>
      </w:r>
      <w:r w:rsidR="00770537" w:rsidRPr="0095529D">
        <w:rPr>
          <w:sz w:val="16"/>
        </w:rPr>
        <w:t xml:space="preserve"> </w:t>
      </w:r>
      <w:r w:rsidRPr="0095529D">
        <w:rPr>
          <w:sz w:val="16"/>
        </w:rPr>
        <w:t>to the region</w:t>
      </w:r>
      <w:r w:rsidRPr="0095529D">
        <w:rPr>
          <w:rStyle w:val="Emphasis"/>
        </w:rPr>
        <w:t>, strengthened the perceived importance of the</w:t>
      </w:r>
      <w:r w:rsidR="00770537" w:rsidRPr="0095529D">
        <w:rPr>
          <w:rStyle w:val="Emphasis"/>
          <w:b w:val="0"/>
          <w:sz w:val="12"/>
          <w:u w:val="none"/>
        </w:rPr>
        <w:t>¶</w:t>
      </w:r>
      <w:r w:rsidR="00770537" w:rsidRPr="0095529D">
        <w:rPr>
          <w:rStyle w:val="Emphasis"/>
          <w:sz w:val="12"/>
        </w:rPr>
        <w:t xml:space="preserve"> </w:t>
      </w:r>
      <w:r w:rsidRPr="0095529D">
        <w:rPr>
          <w:rStyle w:val="Emphasis"/>
        </w:rPr>
        <w:t>PRC for Latin American governments</w:t>
      </w:r>
      <w:r w:rsidRPr="0095529D">
        <w:rPr>
          <w:sz w:val="16"/>
        </w:rPr>
        <w:t>, and Chinese commodity</w:t>
      </w:r>
      <w:r w:rsidR="00770537" w:rsidRPr="0095529D">
        <w:rPr>
          <w:sz w:val="12"/>
        </w:rPr>
        <w:t>¶</w:t>
      </w:r>
      <w:r w:rsidR="00770537" w:rsidRPr="0095529D">
        <w:rPr>
          <w:sz w:val="16"/>
        </w:rPr>
        <w:t xml:space="preserve"> </w:t>
      </w:r>
      <w:r w:rsidRPr="0095529D">
        <w:rPr>
          <w:sz w:val="16"/>
        </w:rPr>
        <w:t>purchases and investments emerged as one of the</w:t>
      </w:r>
      <w:r w:rsidR="00770537" w:rsidRPr="0095529D">
        <w:rPr>
          <w:sz w:val="12"/>
        </w:rPr>
        <w:t>¶</w:t>
      </w:r>
      <w:r w:rsidR="00770537" w:rsidRPr="0095529D">
        <w:rPr>
          <w:sz w:val="16"/>
        </w:rPr>
        <w:t xml:space="preserve"> </w:t>
      </w:r>
      <w:r w:rsidRPr="0095529D">
        <w:rPr>
          <w:sz w:val="16"/>
        </w:rPr>
        <w:t>key factors helping these governments weather the crisis.</w:t>
      </w:r>
      <w:r w:rsidR="00770537" w:rsidRPr="0095529D">
        <w:rPr>
          <w:sz w:val="12"/>
        </w:rPr>
        <w:t>¶</w:t>
      </w:r>
      <w:r w:rsidR="00770537" w:rsidRPr="0095529D">
        <w:rPr>
          <w:sz w:val="16"/>
        </w:rPr>
        <w:t xml:space="preserve"> </w:t>
      </w:r>
      <w:r w:rsidRPr="0095529D">
        <w:rPr>
          <w:sz w:val="16"/>
        </w:rPr>
        <w:t>Nonetheless, as noted earlier, while the PRC has occupied</w:t>
      </w:r>
      <w:r w:rsidR="00770537" w:rsidRPr="0095529D">
        <w:rPr>
          <w:sz w:val="12"/>
        </w:rPr>
        <w:t>¶</w:t>
      </w:r>
      <w:r w:rsidR="00770537" w:rsidRPr="0095529D">
        <w:rPr>
          <w:sz w:val="16"/>
        </w:rPr>
        <w:t xml:space="preserve"> </w:t>
      </w:r>
      <w:r w:rsidRPr="0095529D">
        <w:rPr>
          <w:sz w:val="16"/>
        </w:rPr>
        <w:t>an important symbolic role as the largest and most visible</w:t>
      </w:r>
      <w:r w:rsidR="00770537" w:rsidRPr="0095529D">
        <w:rPr>
          <w:sz w:val="12"/>
        </w:rPr>
        <w:t>¶</w:t>
      </w:r>
      <w:r w:rsidR="00770537" w:rsidRPr="0095529D">
        <w:rPr>
          <w:sz w:val="16"/>
        </w:rPr>
        <w:t xml:space="preserve"> </w:t>
      </w:r>
      <w:r w:rsidRPr="0095529D">
        <w:rPr>
          <w:sz w:val="16"/>
        </w:rPr>
        <w:t>source of new capital and markets, it has not been the only</w:t>
      </w:r>
      <w:r w:rsidR="00770537" w:rsidRPr="0095529D">
        <w:rPr>
          <w:sz w:val="12"/>
        </w:rPr>
        <w:t>¶</w:t>
      </w:r>
      <w:r w:rsidR="00770537" w:rsidRPr="0095529D">
        <w:rPr>
          <w:sz w:val="16"/>
        </w:rPr>
        <w:t xml:space="preserve"> </w:t>
      </w:r>
      <w:r w:rsidRPr="0095529D">
        <w:rPr>
          <w:sz w:val="16"/>
        </w:rPr>
        <w:t>player to which Latin America has looked as the region</w:t>
      </w:r>
      <w:r w:rsidR="00770537" w:rsidRPr="0095529D">
        <w:rPr>
          <w:sz w:val="12"/>
        </w:rPr>
        <w:t>¶</w:t>
      </w:r>
      <w:r w:rsidR="00770537" w:rsidRPr="0095529D">
        <w:rPr>
          <w:sz w:val="16"/>
        </w:rPr>
        <w:t xml:space="preserve"> </w:t>
      </w:r>
      <w:r w:rsidRPr="0095529D">
        <w:rPr>
          <w:sz w:val="16"/>
        </w:rPr>
        <w:t>seeks to engage globally. Attention also has been given to</w:t>
      </w:r>
      <w:r w:rsidR="00770537" w:rsidRPr="0095529D">
        <w:rPr>
          <w:sz w:val="12"/>
        </w:rPr>
        <w:t>¶</w:t>
      </w:r>
      <w:r w:rsidR="00770537" w:rsidRPr="0095529D">
        <w:rPr>
          <w:sz w:val="16"/>
        </w:rPr>
        <w:t xml:space="preserve"> </w:t>
      </w:r>
      <w:r w:rsidRPr="0095529D">
        <w:rPr>
          <w:sz w:val="16"/>
        </w:rPr>
        <w:t>India and other emerging markets of Asia, as well as traditional</w:t>
      </w:r>
      <w:r w:rsidR="00770537" w:rsidRPr="0095529D">
        <w:rPr>
          <w:sz w:val="12"/>
        </w:rPr>
        <w:t>¶</w:t>
      </w:r>
      <w:r w:rsidR="00770537" w:rsidRPr="0095529D">
        <w:rPr>
          <w:sz w:val="16"/>
        </w:rPr>
        <w:t xml:space="preserve"> </w:t>
      </w:r>
      <w:r w:rsidRPr="0095529D">
        <w:rPr>
          <w:sz w:val="16"/>
        </w:rPr>
        <w:t xml:space="preserve">players, such as the European Union, and </w:t>
      </w:r>
      <w:proofErr w:type="gramStart"/>
      <w:r w:rsidRPr="0095529D">
        <w:rPr>
          <w:sz w:val="16"/>
        </w:rPr>
        <w:t>actors</w:t>
      </w:r>
      <w:proofErr w:type="gramEnd"/>
      <w:r w:rsidRPr="0095529D">
        <w:rPr>
          <w:sz w:val="16"/>
        </w:rPr>
        <w:t xml:space="preserve"> such</w:t>
      </w:r>
      <w:r w:rsidR="00770537" w:rsidRPr="0095529D">
        <w:rPr>
          <w:sz w:val="12"/>
        </w:rPr>
        <w:t>¶</w:t>
      </w:r>
      <w:r w:rsidR="00770537" w:rsidRPr="0095529D">
        <w:rPr>
          <w:sz w:val="16"/>
        </w:rPr>
        <w:t xml:space="preserve"> </w:t>
      </w:r>
      <w:r w:rsidRPr="0095529D">
        <w:rPr>
          <w:sz w:val="16"/>
        </w:rPr>
        <w:t>as Russia and Iran.</w:t>
      </w:r>
      <w:r w:rsidR="00770537" w:rsidRPr="0095529D">
        <w:rPr>
          <w:sz w:val="12"/>
        </w:rPr>
        <w:t>¶</w:t>
      </w:r>
      <w:r w:rsidR="00770537" w:rsidRPr="0095529D">
        <w:rPr>
          <w:sz w:val="16"/>
        </w:rPr>
        <w:t xml:space="preserve"> </w:t>
      </w:r>
      <w:r w:rsidRPr="0095529D">
        <w:rPr>
          <w:sz w:val="16"/>
        </w:rPr>
        <w:t xml:space="preserve">At the political level, </w:t>
      </w:r>
      <w:r w:rsidRPr="0095529D">
        <w:rPr>
          <w:rStyle w:val="Emphasis"/>
        </w:rPr>
        <w:t>US engagement with Latin American</w:t>
      </w:r>
      <w:r w:rsidR="00770537" w:rsidRPr="0095529D">
        <w:rPr>
          <w:rStyle w:val="Emphasis"/>
          <w:b w:val="0"/>
          <w:sz w:val="12"/>
          <w:u w:val="none"/>
        </w:rPr>
        <w:t>¶</w:t>
      </w:r>
      <w:r w:rsidR="00770537" w:rsidRPr="0095529D">
        <w:rPr>
          <w:rStyle w:val="Emphasis"/>
          <w:sz w:val="12"/>
        </w:rPr>
        <w:t xml:space="preserve"> </w:t>
      </w:r>
      <w:r w:rsidRPr="0095529D">
        <w:rPr>
          <w:rStyle w:val="Emphasis"/>
        </w:rPr>
        <w:t>countries has impacted the ability of the PRC to develop</w:t>
      </w:r>
      <w:r w:rsidR="00770537" w:rsidRPr="0095529D">
        <w:rPr>
          <w:rStyle w:val="Emphasis"/>
          <w:b w:val="0"/>
          <w:sz w:val="12"/>
          <w:u w:val="none"/>
        </w:rPr>
        <w:t>¶</w:t>
      </w:r>
      <w:r w:rsidR="00770537" w:rsidRPr="0095529D">
        <w:rPr>
          <w:rStyle w:val="Emphasis"/>
          <w:sz w:val="12"/>
        </w:rPr>
        <w:t xml:space="preserve"> </w:t>
      </w:r>
      <w:r w:rsidRPr="0095529D">
        <w:rPr>
          <w:rStyle w:val="Emphasis"/>
        </w:rPr>
        <w:t>military and other ties in the region</w:t>
      </w:r>
      <w:r w:rsidRPr="0095529D">
        <w:rPr>
          <w:sz w:val="16"/>
        </w:rPr>
        <w:t>. Although journalistic</w:t>
      </w:r>
      <w:r w:rsidR="00770537" w:rsidRPr="0095529D">
        <w:rPr>
          <w:sz w:val="12"/>
        </w:rPr>
        <w:t>¶</w:t>
      </w:r>
      <w:r w:rsidR="00770537" w:rsidRPr="0095529D">
        <w:rPr>
          <w:sz w:val="16"/>
        </w:rPr>
        <w:t xml:space="preserve"> </w:t>
      </w:r>
      <w:r w:rsidRPr="0095529D">
        <w:rPr>
          <w:sz w:val="16"/>
        </w:rPr>
        <w:t>and academic accounts often suggest that the 19th century</w:t>
      </w:r>
      <w:r w:rsidR="00770537" w:rsidRPr="0095529D">
        <w:rPr>
          <w:sz w:val="12"/>
        </w:rPr>
        <w:t>¶</w:t>
      </w:r>
      <w:r w:rsidR="00770537" w:rsidRPr="0095529D">
        <w:rPr>
          <w:sz w:val="16"/>
        </w:rPr>
        <w:t xml:space="preserve"> </w:t>
      </w:r>
      <w:r w:rsidRPr="0095529D">
        <w:rPr>
          <w:sz w:val="16"/>
        </w:rPr>
        <w:t>Monroe Doctrine continues to be pursued by contemporary</w:t>
      </w:r>
      <w:r w:rsidR="00770537" w:rsidRPr="0095529D">
        <w:rPr>
          <w:sz w:val="12"/>
        </w:rPr>
        <w:t>¶</w:t>
      </w:r>
      <w:r w:rsidR="00770537" w:rsidRPr="0095529D">
        <w:rPr>
          <w:sz w:val="16"/>
        </w:rPr>
        <w:t xml:space="preserve"> </w:t>
      </w:r>
      <w:r w:rsidRPr="0095529D">
        <w:rPr>
          <w:sz w:val="16"/>
        </w:rPr>
        <w:t>US policymakers, with a presumed desire to “keep China out”</w:t>
      </w:r>
      <w:r w:rsidR="00770537" w:rsidRPr="0095529D">
        <w:rPr>
          <w:sz w:val="12"/>
        </w:rPr>
        <w:t>¶</w:t>
      </w:r>
      <w:r w:rsidR="00770537" w:rsidRPr="0095529D">
        <w:rPr>
          <w:sz w:val="16"/>
        </w:rPr>
        <w:t xml:space="preserve"> </w:t>
      </w:r>
      <w:r w:rsidRPr="0095529D">
        <w:rPr>
          <w:sz w:val="16"/>
        </w:rPr>
        <w:t>of the region,26 official US policy has repeatedly met Chinese initiatives in the hemisphere with a cautiously welcoming</w:t>
      </w:r>
      <w:r w:rsidR="00770537" w:rsidRPr="0095529D">
        <w:rPr>
          <w:sz w:val="12"/>
        </w:rPr>
        <w:t>¶</w:t>
      </w:r>
      <w:r w:rsidR="00770537" w:rsidRPr="0095529D">
        <w:rPr>
          <w:sz w:val="16"/>
        </w:rPr>
        <w:t xml:space="preserve"> </w:t>
      </w:r>
      <w:r w:rsidRPr="0095529D">
        <w:rPr>
          <w:sz w:val="16"/>
        </w:rPr>
        <w:t>tone.27 Nonetheless, Latin America’s own leadership has</w:t>
      </w:r>
      <w:r w:rsidR="00770537" w:rsidRPr="0095529D">
        <w:rPr>
          <w:sz w:val="12"/>
        </w:rPr>
        <w:t>¶</w:t>
      </w:r>
      <w:r w:rsidR="00770537" w:rsidRPr="0095529D">
        <w:rPr>
          <w:sz w:val="16"/>
        </w:rPr>
        <w:t xml:space="preserve"> </w:t>
      </w:r>
      <w:r w:rsidRPr="0095529D">
        <w:rPr>
          <w:sz w:val="16"/>
        </w:rPr>
        <w:t>responded to Chinese initiatives with a view of how engagement</w:t>
      </w:r>
      <w:r w:rsidR="00770537" w:rsidRPr="0095529D">
        <w:rPr>
          <w:sz w:val="12"/>
        </w:rPr>
        <w:t>¶</w:t>
      </w:r>
      <w:r w:rsidR="00770537" w:rsidRPr="0095529D">
        <w:rPr>
          <w:sz w:val="16"/>
        </w:rPr>
        <w:t xml:space="preserve"> </w:t>
      </w:r>
      <w:r w:rsidRPr="0095529D">
        <w:rPr>
          <w:sz w:val="16"/>
        </w:rPr>
        <w:t>with China could damage its relationship with the United</w:t>
      </w:r>
      <w:r w:rsidR="00770537" w:rsidRPr="0095529D">
        <w:rPr>
          <w:sz w:val="12"/>
        </w:rPr>
        <w:t>¶</w:t>
      </w:r>
      <w:r w:rsidR="00770537" w:rsidRPr="0095529D">
        <w:rPr>
          <w:sz w:val="16"/>
        </w:rPr>
        <w:t xml:space="preserve"> </w:t>
      </w:r>
      <w:r w:rsidRPr="0095529D">
        <w:rPr>
          <w:sz w:val="16"/>
        </w:rPr>
        <w:t>States. Colombia’s close relationship with the United States, for</w:t>
      </w:r>
      <w:r w:rsidR="00770537" w:rsidRPr="0095529D">
        <w:rPr>
          <w:sz w:val="12"/>
        </w:rPr>
        <w:t>¶</w:t>
      </w:r>
      <w:r w:rsidR="00770537" w:rsidRPr="0095529D">
        <w:rPr>
          <w:sz w:val="16"/>
        </w:rPr>
        <w:t xml:space="preserve"> </w:t>
      </w:r>
      <w:r w:rsidRPr="0095529D">
        <w:rPr>
          <w:sz w:val="16"/>
        </w:rPr>
        <w:t>example, made the military leadership of the country reluctant</w:t>
      </w:r>
      <w:r w:rsidR="00770537" w:rsidRPr="0095529D">
        <w:rPr>
          <w:sz w:val="12"/>
        </w:rPr>
        <w:t>¶</w:t>
      </w:r>
      <w:r w:rsidR="00770537" w:rsidRPr="0095529D">
        <w:rPr>
          <w:sz w:val="16"/>
        </w:rPr>
        <w:t xml:space="preserve"> </w:t>
      </w:r>
      <w:r w:rsidRPr="0095529D">
        <w:rPr>
          <w:sz w:val="16"/>
        </w:rPr>
        <w:t>to procure major military items from the PRC.28</w:t>
      </w:r>
      <w:r w:rsidR="00770537" w:rsidRPr="0095529D">
        <w:rPr>
          <w:sz w:val="12"/>
        </w:rPr>
        <w:t>¶</w:t>
      </w:r>
      <w:r w:rsidR="00770537" w:rsidRPr="0095529D">
        <w:rPr>
          <w:sz w:val="16"/>
        </w:rPr>
        <w:t xml:space="preserve"> </w:t>
      </w:r>
    </w:p>
    <w:p w:rsidR="003F51EA" w:rsidRPr="0095529D" w:rsidRDefault="003F51EA" w:rsidP="003F51EA"/>
    <w:p w:rsidR="00A73D45" w:rsidRPr="0095529D" w:rsidRDefault="00A73D45" w:rsidP="00A73D45">
      <w:pPr>
        <w:pStyle w:val="Heading3"/>
        <w:rPr>
          <w:rStyle w:val="StyleStyleBold12pt"/>
          <w:b/>
          <w:u w:val="single"/>
        </w:rPr>
      </w:pPr>
      <w:bookmarkStart w:id="11" w:name="_Toc360608653"/>
      <w:r w:rsidRPr="0095529D">
        <w:rPr>
          <w:rStyle w:val="StyleStyleBold12pt"/>
          <w:b/>
          <w:u w:val="single"/>
        </w:rPr>
        <w:lastRenderedPageBreak/>
        <w:t>Link: Mexico</w:t>
      </w:r>
      <w:bookmarkEnd w:id="11"/>
    </w:p>
    <w:p w:rsidR="00A73D45" w:rsidRPr="0095529D" w:rsidRDefault="00A73D45" w:rsidP="00A73D45">
      <w:pPr>
        <w:pStyle w:val="Heading4"/>
      </w:pPr>
      <w:r w:rsidRPr="0095529D">
        <w:t>Mexico is trying to create distance with the US in favor of China, plan reverses this</w:t>
      </w:r>
    </w:p>
    <w:p w:rsidR="00A73D45" w:rsidRPr="0095529D" w:rsidRDefault="00A73D45" w:rsidP="003F51EA">
      <w:r w:rsidRPr="0095529D">
        <w:rPr>
          <w:rStyle w:val="StyleStyleBold12pt"/>
        </w:rPr>
        <w:t>Ellis 2013</w:t>
      </w:r>
      <w:r w:rsidRPr="0095529D">
        <w:t xml:space="preserve"> (R. Evan [associate professor with the William J. Perry Center for Hemispheric Defense Studies]; China's New Backyard; Jun 6; www.foreignpolicy.com/articles/2013/06/06/china_s_new_backyard_latin_america?page=0,1; </w:t>
      </w:r>
      <w:proofErr w:type="spellStart"/>
      <w:r w:rsidRPr="0095529D">
        <w:t>kdf</w:t>
      </w:r>
      <w:proofErr w:type="spellEnd"/>
      <w:r w:rsidRPr="0095529D">
        <w:t>)</w:t>
      </w:r>
    </w:p>
    <w:p w:rsidR="003F51EA" w:rsidRPr="0095529D" w:rsidRDefault="003F51EA" w:rsidP="003F51EA">
      <w:pPr>
        <w:rPr>
          <w:rStyle w:val="StyleBoldUnderline"/>
        </w:rPr>
      </w:pPr>
      <w:r w:rsidRPr="0095529D">
        <w:t>Ironically</w:t>
      </w:r>
      <w:r w:rsidRPr="0095529D">
        <w:rPr>
          <w:rStyle w:val="StyleBoldUnderline"/>
        </w:rPr>
        <w:t>, it's the Latin American country closest to the United States where Xi might be able to make up the most ground</w:t>
      </w:r>
      <w:r w:rsidRPr="0095529D">
        <w:t xml:space="preserve">. Mexican President Enrique </w:t>
      </w:r>
      <w:r w:rsidRPr="0095529D">
        <w:rPr>
          <w:rStyle w:val="StyleBoldUnderline"/>
        </w:rPr>
        <w:t>Peña Nieto's engagement with the Chinese presiden</w:t>
      </w:r>
      <w:r w:rsidRPr="0095529D">
        <w:t xml:space="preserve">t, both at the April summit in </w:t>
      </w:r>
      <w:proofErr w:type="spellStart"/>
      <w:r w:rsidRPr="0095529D">
        <w:t>Boao</w:t>
      </w:r>
      <w:proofErr w:type="spellEnd"/>
      <w:r w:rsidRPr="0095529D">
        <w:t xml:space="preserve">, China, and this week in Mexico City, </w:t>
      </w:r>
      <w:r w:rsidRPr="0095529D">
        <w:rPr>
          <w:rStyle w:val="StyleBoldUnderline"/>
        </w:rPr>
        <w:t>allow him to differentiate himself from his pro-U.S. predecessor</w:t>
      </w:r>
      <w:r w:rsidRPr="0095529D">
        <w:t xml:space="preserve">, Felipe </w:t>
      </w:r>
      <w:proofErr w:type="spellStart"/>
      <w:r w:rsidRPr="0095529D">
        <w:t>Calderón</w:t>
      </w:r>
      <w:proofErr w:type="spellEnd"/>
      <w:r w:rsidRPr="0095529D">
        <w:t xml:space="preserve">. Similarly, </w:t>
      </w:r>
      <w:r w:rsidRPr="0095529D">
        <w:rPr>
          <w:rStyle w:val="StyleBoldUnderline"/>
        </w:rPr>
        <w:t xml:space="preserve">Mexico's role in forming the Pacific Alliance, a new </w:t>
      </w:r>
      <w:proofErr w:type="spellStart"/>
      <w:r w:rsidRPr="0095529D">
        <w:rPr>
          <w:rStyle w:val="StyleBoldUnderline"/>
        </w:rPr>
        <w:t>subregional</w:t>
      </w:r>
      <w:proofErr w:type="spellEnd"/>
      <w:r w:rsidRPr="0095529D">
        <w:rPr>
          <w:rStyle w:val="StyleBoldUnderline"/>
        </w:rPr>
        <w:t xml:space="preserve"> organization built around a group of four pro-market, pro-trade countries</w:t>
      </w:r>
      <w:r w:rsidRPr="0095529D">
        <w:t xml:space="preserve"> (Chile, Colombia, Mexico, and Peru) </w:t>
      </w:r>
      <w:r w:rsidRPr="0095529D">
        <w:rPr>
          <w:rStyle w:val="StyleBoldUnderline"/>
        </w:rPr>
        <w:t>allows Mexico to reassert a leadership role in the Americas, relatively independent of the United States.</w:t>
      </w:r>
    </w:p>
    <w:p w:rsidR="00770537" w:rsidRPr="0095529D" w:rsidRDefault="00770537" w:rsidP="00770537">
      <w:pPr>
        <w:pStyle w:val="Heading3"/>
      </w:pPr>
      <w:bookmarkStart w:id="12" w:name="_Toc360608654"/>
      <w:r w:rsidRPr="0095529D">
        <w:lastRenderedPageBreak/>
        <w:t xml:space="preserve">Link: Energy </w:t>
      </w:r>
      <w:proofErr w:type="spellStart"/>
      <w:r w:rsidRPr="0095529D">
        <w:t>Aff</w:t>
      </w:r>
      <w:bookmarkEnd w:id="12"/>
      <w:proofErr w:type="spellEnd"/>
    </w:p>
    <w:p w:rsidR="00770537" w:rsidRPr="0095529D" w:rsidRDefault="00770537" w:rsidP="00770537">
      <w:pPr>
        <w:pStyle w:val="Heading4"/>
      </w:pPr>
      <w:r w:rsidRPr="0095529D">
        <w:t>The US will use energy policy to crowd out China</w:t>
      </w:r>
    </w:p>
    <w:p w:rsidR="00770537" w:rsidRPr="0095529D" w:rsidRDefault="00770537" w:rsidP="00770537">
      <w:pPr>
        <w:rPr>
          <w:rStyle w:val="StyleStyleBold12pt"/>
        </w:rPr>
      </w:pPr>
      <w:proofErr w:type="spellStart"/>
      <w:r w:rsidRPr="0095529D">
        <w:rPr>
          <w:rStyle w:val="StyleStyleBold12pt"/>
        </w:rPr>
        <w:t>Wallwork</w:t>
      </w:r>
      <w:proofErr w:type="spellEnd"/>
      <w:r w:rsidRPr="0095529D">
        <w:rPr>
          <w:rStyle w:val="StyleStyleBold12pt"/>
        </w:rPr>
        <w:t xml:space="preserve"> 2013 </w:t>
      </w:r>
    </w:p>
    <w:p w:rsidR="00770537" w:rsidRPr="0095529D" w:rsidRDefault="00770537" w:rsidP="00770537">
      <w:r w:rsidRPr="0095529D">
        <w:t xml:space="preserve">(Lucy [graduate of Durham University and currently works as a research associate at Berlin-based </w:t>
      </w:r>
      <w:proofErr w:type="spellStart"/>
      <w:r w:rsidRPr="0095529D">
        <w:t>OpenOil</w:t>
      </w:r>
      <w:proofErr w:type="spellEnd"/>
      <w:r w:rsidRPr="0095529D">
        <w:t xml:space="preserve">]; What Chinese investment in Latin America means for the US energy sector; www.multibriefs.com/briefs/exclusive/what_does_chinese_investment_us_energy.html#.UdMpS_nviSo; </w:t>
      </w:r>
      <w:proofErr w:type="spellStart"/>
      <w:r w:rsidRPr="0095529D">
        <w:t>kdf</w:t>
      </w:r>
      <w:proofErr w:type="spellEnd"/>
      <w:r w:rsidRPr="0095529D">
        <w:t>)</w:t>
      </w:r>
    </w:p>
    <w:p w:rsidR="00770537" w:rsidRPr="0095529D" w:rsidRDefault="00770537" w:rsidP="00770537"/>
    <w:p w:rsidR="00770537" w:rsidRPr="0095529D" w:rsidRDefault="00770537" w:rsidP="00770537">
      <w:pPr>
        <w:rPr>
          <w:rStyle w:val="StyleBoldUnderline"/>
        </w:rPr>
      </w:pPr>
      <w:r w:rsidRPr="0095529D">
        <w:t xml:space="preserve">So what of the operations of U.S.-based multinationals in South America? </w:t>
      </w:r>
      <w:r w:rsidRPr="0095529D">
        <w:rPr>
          <w:rStyle w:val="StyleBoldUnderline"/>
        </w:rPr>
        <w:t xml:space="preserve">According to a briefing by the Inter-American Dialogue, Western multinationals still enjoy comparatively strong positions where they operate, so the extent of damage felt by the U.S. as a result of Chinese investment in Latin America is "limited at best." But the latest </w:t>
      </w:r>
      <w:proofErr w:type="spellStart"/>
      <w:r w:rsidRPr="0095529D">
        <w:rPr>
          <w:rStyle w:val="StyleBoldUnderline"/>
        </w:rPr>
        <w:t>multiweek</w:t>
      </w:r>
      <w:proofErr w:type="spellEnd"/>
      <w:r w:rsidRPr="0095529D">
        <w:rPr>
          <w:rStyle w:val="StyleBoldUnderline"/>
        </w:rPr>
        <w:t xml:space="preserve"> series by Today in Energy</w:t>
      </w:r>
      <w:r w:rsidRPr="0095529D">
        <w:t xml:space="preserve"> (an EIA bulletin</w:t>
      </w:r>
      <w:r w:rsidRPr="0095529D">
        <w:rPr>
          <w:rStyle w:val="StyleBoldUnderline"/>
        </w:rPr>
        <w:t xml:space="preserve">) on ongoing Mexico-U.S. trade relations hints that the relations built up over years by the U.S. in its "backyard" won't be given up easily. The U.S. may be on the path to energy independence, but the Chinese companies scrabbling around at the bottom of the garden is unlikely to go unnoticed. </w:t>
      </w:r>
    </w:p>
    <w:p w:rsidR="00770537" w:rsidRPr="0095529D" w:rsidRDefault="00770537" w:rsidP="00770537"/>
    <w:p w:rsidR="00770537" w:rsidRPr="0095529D" w:rsidRDefault="00770537" w:rsidP="00770537">
      <w:pPr>
        <w:pStyle w:val="Heading3"/>
        <w:rPr>
          <w:rStyle w:val="StyleStyleBold12pt"/>
          <w:b/>
          <w:sz w:val="32"/>
          <w:szCs w:val="32"/>
          <w:u w:val="single"/>
        </w:rPr>
      </w:pPr>
      <w:bookmarkStart w:id="13" w:name="_Toc360608655"/>
      <w:r w:rsidRPr="0095529D">
        <w:rPr>
          <w:rStyle w:val="StyleStyleBold12pt"/>
          <w:b/>
          <w:sz w:val="32"/>
          <w:szCs w:val="32"/>
          <w:u w:val="single"/>
        </w:rPr>
        <w:lastRenderedPageBreak/>
        <w:t>Link: Oil Drilling</w:t>
      </w:r>
      <w:bookmarkEnd w:id="13"/>
    </w:p>
    <w:p w:rsidR="00770537" w:rsidRPr="0095529D" w:rsidRDefault="00770537" w:rsidP="00770537">
      <w:pPr>
        <w:pStyle w:val="Heading4"/>
      </w:pPr>
      <w:r w:rsidRPr="0095529D">
        <w:t>Brazil proves the plan crowds out China</w:t>
      </w:r>
    </w:p>
    <w:p w:rsidR="00770537" w:rsidRPr="0095529D" w:rsidRDefault="00770537" w:rsidP="00770537">
      <w:proofErr w:type="spellStart"/>
      <w:r w:rsidRPr="0095529D">
        <w:rPr>
          <w:rStyle w:val="StyleStyleBold12pt"/>
        </w:rPr>
        <w:t>Cerna</w:t>
      </w:r>
      <w:proofErr w:type="spellEnd"/>
      <w:r w:rsidRPr="0095529D">
        <w:rPr>
          <w:rStyle w:val="StyleStyleBold12pt"/>
        </w:rPr>
        <w:t xml:space="preserve"> 2011 </w:t>
      </w:r>
      <w:r w:rsidRPr="0095529D">
        <w:t xml:space="preserve">(Michael [graduate student in International Policy Management at Kennesaw State University]; China's Growing Presence in Latin America: Implications for US and Chinese Presence in the Region; Apr 15; www.chinacenter.net/chinas-growing-presence-in-latin-america-implications-for-u-s-and-chinese-presence-in-the-region/; </w:t>
      </w:r>
      <w:proofErr w:type="spellStart"/>
      <w:r w:rsidRPr="0095529D">
        <w:t>kdf</w:t>
      </w:r>
      <w:proofErr w:type="spellEnd"/>
      <w:r w:rsidRPr="0095529D">
        <w:t>)</w:t>
      </w:r>
    </w:p>
    <w:p w:rsidR="00770537" w:rsidRPr="0095529D" w:rsidRDefault="00770537" w:rsidP="00770537">
      <w:pPr>
        <w:rPr>
          <w:rStyle w:val="StyleBoldUnderline"/>
        </w:rPr>
      </w:pPr>
      <w:r w:rsidRPr="0095529D">
        <w:t xml:space="preserve">As it stands, the Chinese are not broadening their relations with the region in a way that directly competes with the United States. </w:t>
      </w:r>
      <w:r w:rsidRPr="0095529D">
        <w:rPr>
          <w:rStyle w:val="StyleBoldUnderline"/>
        </w:rPr>
        <w:t>China is strictly concerned with commodities, including oil.</w:t>
      </w:r>
      <w:r w:rsidRPr="0095529D">
        <w:t xml:space="preserve"> U.S. President Barack </w:t>
      </w:r>
      <w:r w:rsidRPr="0095529D">
        <w:rPr>
          <w:rStyle w:val="StyleBoldUnderline"/>
        </w:rPr>
        <w:t>Obama</w:t>
      </w:r>
      <w:r w:rsidRPr="0095529D">
        <w:t xml:space="preserve"> recently </w:t>
      </w:r>
      <w:r w:rsidRPr="0095529D">
        <w:rPr>
          <w:rStyle w:val="StyleBoldUnderline"/>
        </w:rPr>
        <w:t xml:space="preserve">signed an agreement with Brazil’s </w:t>
      </w:r>
      <w:proofErr w:type="spellStart"/>
      <w:r w:rsidRPr="0095529D">
        <w:rPr>
          <w:rStyle w:val="StyleBoldUnderline"/>
        </w:rPr>
        <w:t>Petrobras</w:t>
      </w:r>
      <w:proofErr w:type="spellEnd"/>
      <w:r w:rsidRPr="0095529D">
        <w:rPr>
          <w:rStyle w:val="StyleBoldUnderline"/>
        </w:rPr>
        <w:t xml:space="preserve"> that will allow the oil company to drill in the Gulf of Mexico. </w:t>
      </w:r>
      <w:r w:rsidRPr="0095529D">
        <w:rPr>
          <w:rStyle w:val="Emphasis"/>
        </w:rPr>
        <w:t>This symbolic move could cause tensions to increase as the world’s two largest oil consumers battle over rights to Brazilian oil.</w:t>
      </w:r>
      <w:r w:rsidRPr="0095529D">
        <w:t xml:space="preserve"> In that regard, </w:t>
      </w:r>
      <w:r w:rsidRPr="0095529D">
        <w:rPr>
          <w:rStyle w:val="StyleBoldUnderline"/>
        </w:rPr>
        <w:t>the competition may go beyond a race to Latin commodities and move into the realm of fighting for political influence</w:t>
      </w:r>
      <w:r w:rsidRPr="0095529D">
        <w:t xml:space="preserve">. It is odd to think that the United States would need to compete for hemispheric dominance with a country on the other side of the globe, but China’s actions and increasing integration into the region tell us that such a scenario may one day arise. </w:t>
      </w:r>
      <w:r w:rsidRPr="0095529D">
        <w:rPr>
          <w:rStyle w:val="StyleBoldUnderline"/>
        </w:rPr>
        <w:t>Given the proximity and importance of Latin America to the United States, this region could be the symbolic battle that best measures the continued hegemony of the U.S. versus China.</w:t>
      </w:r>
    </w:p>
    <w:p w:rsidR="008A2735" w:rsidRPr="0095529D" w:rsidRDefault="009850C4" w:rsidP="008A2735">
      <w:pPr>
        <w:pStyle w:val="Heading3"/>
      </w:pPr>
      <w:bookmarkStart w:id="14" w:name="_Toc360608656"/>
      <w:r w:rsidRPr="0095529D">
        <w:lastRenderedPageBreak/>
        <w:t xml:space="preserve">Link: </w:t>
      </w:r>
      <w:r w:rsidR="008A2735" w:rsidRPr="0095529D">
        <w:t>Generic</w:t>
      </w:r>
      <w:bookmarkEnd w:id="14"/>
    </w:p>
    <w:p w:rsidR="00FE4019" w:rsidRPr="0095529D" w:rsidRDefault="00FE4019" w:rsidP="00FE4019">
      <w:pPr>
        <w:pStyle w:val="Heading4"/>
      </w:pPr>
      <w:r w:rsidRPr="0095529D">
        <w:t>Engagement with Latin America trades off with Chinese influence in the region</w:t>
      </w:r>
    </w:p>
    <w:p w:rsidR="00FE4019" w:rsidRPr="0095529D" w:rsidRDefault="00FE4019" w:rsidP="00FE4019">
      <w:r w:rsidRPr="0095529D">
        <w:t xml:space="preserve">Francisco De </w:t>
      </w:r>
      <w:proofErr w:type="spellStart"/>
      <w:r w:rsidRPr="0095529D">
        <w:rPr>
          <w:rStyle w:val="StyleStyleBold12pt"/>
        </w:rPr>
        <w:t>Santibanes</w:t>
      </w:r>
      <w:proofErr w:type="spellEnd"/>
      <w:r w:rsidRPr="0095529D">
        <w:t xml:space="preserve">, </w:t>
      </w:r>
      <w:r w:rsidRPr="0095529D">
        <w:rPr>
          <w:rStyle w:val="StyleStyleBold12pt"/>
        </w:rPr>
        <w:t>2009</w:t>
      </w:r>
      <w:r w:rsidRPr="0095529D">
        <w:t xml:space="preserve">, "An end to US hegemony? The strategic implications of China's growing presence in </w:t>
      </w:r>
      <w:proofErr w:type="spellStart"/>
      <w:r w:rsidRPr="0095529D">
        <w:t>latin</w:t>
      </w:r>
      <w:proofErr w:type="spellEnd"/>
      <w:r w:rsidRPr="0095529D">
        <w:t xml:space="preserve"> </w:t>
      </w:r>
      <w:proofErr w:type="spellStart"/>
      <w:r w:rsidRPr="0095529D">
        <w:t>america</w:t>
      </w:r>
      <w:proofErr w:type="spellEnd"/>
      <w:r w:rsidRPr="0095529D">
        <w:t xml:space="preserve">," Comparative Strategy, </w:t>
      </w:r>
      <w:hyperlink r:id="rId12" w:history="1">
        <w:r w:rsidRPr="0095529D">
          <w:rPr>
            <w:rStyle w:val="Hyperlink"/>
          </w:rPr>
          <w:t>http://www.tandfonline.com/doi/pdf/10.1080/01495930802679728</w:t>
        </w:r>
      </w:hyperlink>
    </w:p>
    <w:p w:rsidR="00FE4019" w:rsidRPr="0095529D" w:rsidRDefault="00FE4019" w:rsidP="00FE4019"/>
    <w:p w:rsidR="00FE4019" w:rsidRPr="0095529D" w:rsidRDefault="00FE4019" w:rsidP="00FE4019">
      <w:pPr>
        <w:rPr>
          <w:sz w:val="16"/>
        </w:rPr>
      </w:pPr>
      <w:r w:rsidRPr="0095529D">
        <w:rPr>
          <w:sz w:val="16"/>
        </w:rPr>
        <w:t xml:space="preserve">But now the status quo seems to be changing. </w:t>
      </w:r>
      <w:r w:rsidRPr="0095529D">
        <w:rPr>
          <w:rStyle w:val="StyleBoldUnderline"/>
        </w:rPr>
        <w:t>China’s increasing demand for commodities is promoting the economic growth of many Latin American nations</w:t>
      </w:r>
      <w:r w:rsidRPr="0095529D">
        <w:rPr>
          <w:sz w:val="16"/>
        </w:rPr>
        <w:t>, especially</w:t>
      </w:r>
      <w:r w:rsidRPr="0095529D">
        <w:rPr>
          <w:sz w:val="12"/>
        </w:rPr>
        <w:t>¶</w:t>
      </w:r>
      <w:r w:rsidRPr="0095529D">
        <w:rPr>
          <w:sz w:val="16"/>
        </w:rPr>
        <w:t xml:space="preserve"> those situated at its Southern Cone, </w:t>
      </w:r>
      <w:r w:rsidRPr="0095529D">
        <w:rPr>
          <w:rStyle w:val="StyleBoldUnderline"/>
        </w:rPr>
        <w:t>making them less dependent of the Americans</w:t>
      </w:r>
      <w:r w:rsidRPr="0095529D">
        <w:rPr>
          <w:sz w:val="16"/>
        </w:rPr>
        <w:t>. The</w:t>
      </w:r>
      <w:r w:rsidRPr="0095529D">
        <w:rPr>
          <w:sz w:val="12"/>
        </w:rPr>
        <w:t>¶</w:t>
      </w:r>
      <w:r w:rsidRPr="0095529D">
        <w:rPr>
          <w:sz w:val="16"/>
        </w:rPr>
        <w:t xml:space="preserve"> People’s Republic of China (PRC) is, as a matter of fact, becoming a more important trade</w:t>
      </w:r>
      <w:r w:rsidRPr="0095529D">
        <w:rPr>
          <w:sz w:val="12"/>
        </w:rPr>
        <w:t>¶</w:t>
      </w:r>
      <w:r w:rsidRPr="0095529D">
        <w:rPr>
          <w:sz w:val="16"/>
        </w:rPr>
        <w:t xml:space="preserve"> partner for some of these economies than the U.S. is today, while the political and military</w:t>
      </w:r>
      <w:r w:rsidRPr="0095529D">
        <w:rPr>
          <w:sz w:val="12"/>
        </w:rPr>
        <w:t>¶</w:t>
      </w:r>
      <w:r w:rsidRPr="0095529D">
        <w:rPr>
          <w:sz w:val="16"/>
        </w:rPr>
        <w:t xml:space="preserve"> links between the continent and China have also gained momentum, as the number of visits</w:t>
      </w:r>
      <w:r w:rsidRPr="0095529D">
        <w:rPr>
          <w:sz w:val="12"/>
        </w:rPr>
        <w:t>¶</w:t>
      </w:r>
      <w:r w:rsidRPr="0095529D">
        <w:rPr>
          <w:sz w:val="16"/>
        </w:rPr>
        <w:t xml:space="preserve"> paid by Chinese political and military ofﬁcials shows.</w:t>
      </w:r>
      <w:r w:rsidRPr="0095529D">
        <w:rPr>
          <w:sz w:val="12"/>
        </w:rPr>
        <w:t>¶</w:t>
      </w:r>
      <w:r w:rsidRPr="0095529D">
        <w:rPr>
          <w:sz w:val="16"/>
        </w:rPr>
        <w:t xml:space="preserve"> Meanwhile, distracted by the Iraq War and its ﬁght against al Qaeda, the Bush administration has not paid enough attention to what is happening in the Western Hemisphere.</w:t>
      </w:r>
      <w:r w:rsidRPr="0095529D">
        <w:rPr>
          <w:sz w:val="12"/>
        </w:rPr>
        <w:t>¶</w:t>
      </w:r>
      <w:r w:rsidRPr="0095529D">
        <w:rPr>
          <w:sz w:val="16"/>
        </w:rPr>
        <w:t xml:space="preserve"> The White House’s agenda toward the area has been reduced to discussing subjects such</w:t>
      </w:r>
      <w:r w:rsidRPr="0095529D">
        <w:rPr>
          <w:sz w:val="12"/>
        </w:rPr>
        <w:t>¶</w:t>
      </w:r>
      <w:r w:rsidRPr="0095529D">
        <w:rPr>
          <w:sz w:val="16"/>
        </w:rPr>
        <w:t xml:space="preserve"> as drug trafﬁcking, illegal immigration and a—modest—expansion of free trade.3</w:t>
      </w:r>
      <w:r w:rsidRPr="0095529D">
        <w:rPr>
          <w:sz w:val="12"/>
        </w:rPr>
        <w:t>¶</w:t>
      </w:r>
      <w:r w:rsidRPr="0095529D">
        <w:rPr>
          <w:sz w:val="16"/>
        </w:rPr>
        <w:t xml:space="preserve"> Latin</w:t>
      </w:r>
      <w:r w:rsidRPr="0095529D">
        <w:rPr>
          <w:sz w:val="12"/>
        </w:rPr>
        <w:t>¶</w:t>
      </w:r>
      <w:r w:rsidRPr="0095529D">
        <w:rPr>
          <w:sz w:val="16"/>
        </w:rPr>
        <w:t xml:space="preserve"> Americans have reacted to the lack of a stronger commitment by reducing their links with</w:t>
      </w:r>
      <w:r w:rsidRPr="0095529D">
        <w:rPr>
          <w:sz w:val="12"/>
        </w:rPr>
        <w:t>¶</w:t>
      </w:r>
      <w:r w:rsidRPr="0095529D">
        <w:rPr>
          <w:sz w:val="16"/>
        </w:rPr>
        <w:t xml:space="preserve"> the American economy and opposing U.S. proposals in international forums. This article</w:t>
      </w:r>
      <w:r w:rsidRPr="0095529D">
        <w:rPr>
          <w:sz w:val="12"/>
        </w:rPr>
        <w:t>¶</w:t>
      </w:r>
      <w:r w:rsidRPr="0095529D">
        <w:rPr>
          <w:sz w:val="16"/>
        </w:rPr>
        <w:t xml:space="preserve"> suggests that the strategic consequences of these new developments, although not urgent</w:t>
      </w:r>
      <w:proofErr w:type="gramStart"/>
      <w:r w:rsidRPr="0095529D">
        <w:rPr>
          <w:sz w:val="16"/>
        </w:rPr>
        <w:t>,</w:t>
      </w:r>
      <w:r w:rsidRPr="0095529D">
        <w:rPr>
          <w:sz w:val="12"/>
        </w:rPr>
        <w:t>¶</w:t>
      </w:r>
      <w:proofErr w:type="gramEnd"/>
      <w:r w:rsidRPr="0095529D">
        <w:rPr>
          <w:sz w:val="16"/>
        </w:rPr>
        <w:t xml:space="preserve"> might someday become critical.</w:t>
      </w:r>
      <w:r w:rsidRPr="0095529D">
        <w:rPr>
          <w:sz w:val="12"/>
        </w:rPr>
        <w:t>¶</w:t>
      </w:r>
      <w:r w:rsidRPr="0095529D">
        <w:rPr>
          <w:sz w:val="16"/>
        </w:rPr>
        <w:t xml:space="preserve"> The presence of China in the Western Hemisphere might, indeed, be seeding the ﬁeld</w:t>
      </w:r>
      <w:r w:rsidRPr="0095529D">
        <w:rPr>
          <w:sz w:val="12"/>
        </w:rPr>
        <w:t>¶</w:t>
      </w:r>
      <w:r w:rsidRPr="0095529D">
        <w:rPr>
          <w:sz w:val="16"/>
        </w:rPr>
        <w:t xml:space="preserve"> for a series of political alliances that, once unleashed, would endanger American security.</w:t>
      </w:r>
      <w:r w:rsidRPr="0095529D">
        <w:rPr>
          <w:sz w:val="12"/>
        </w:rPr>
        <w:t>¶</w:t>
      </w:r>
      <w:r w:rsidRPr="0095529D">
        <w:rPr>
          <w:sz w:val="16"/>
        </w:rPr>
        <w:t xml:space="preserve"> As a result of the reduction in Washington’s involvement in the region, disputes among</w:t>
      </w:r>
      <w:r w:rsidRPr="0095529D">
        <w:rPr>
          <w:sz w:val="12"/>
        </w:rPr>
        <w:t>¶</w:t>
      </w:r>
      <w:r w:rsidRPr="0095529D">
        <w:rPr>
          <w:sz w:val="16"/>
        </w:rPr>
        <w:t xml:space="preserve"> Latin American states have grown dramatically. </w:t>
      </w:r>
      <w:r w:rsidRPr="0095529D">
        <w:rPr>
          <w:rStyle w:val="StyleBoldUnderline"/>
        </w:rPr>
        <w:t xml:space="preserve">If this trend continues, some </w:t>
      </w:r>
      <w:proofErr w:type="gramStart"/>
      <w:r w:rsidRPr="0095529D">
        <w:rPr>
          <w:rStyle w:val="StyleBoldUnderline"/>
        </w:rPr>
        <w:t>nations</w:t>
      </w:r>
      <w:proofErr w:type="gramEnd"/>
      <w:r w:rsidRPr="0095529D">
        <w:rPr>
          <w:rStyle w:val="StyleBoldUnderline"/>
        </w:rPr>
        <w:t xml:space="preserve"> might</w:t>
      </w:r>
      <w:r w:rsidRPr="0095529D">
        <w:rPr>
          <w:sz w:val="12"/>
        </w:rPr>
        <w:t>¶</w:t>
      </w:r>
      <w:r w:rsidRPr="0095529D">
        <w:rPr>
          <w:sz w:val="16"/>
        </w:rPr>
        <w:t xml:space="preserve"> </w:t>
      </w:r>
      <w:r w:rsidRPr="0095529D">
        <w:rPr>
          <w:rStyle w:val="StyleBoldUnderline"/>
        </w:rPr>
        <w:t>be tempted to change their loyalties from the Americans to the Chinese in search of the</w:t>
      </w:r>
      <w:r w:rsidRPr="0095529D">
        <w:rPr>
          <w:rStyle w:val="StyleBoldUnderline"/>
          <w:sz w:val="12"/>
        </w:rPr>
        <w:t>¶</w:t>
      </w:r>
      <w:r w:rsidRPr="0095529D">
        <w:rPr>
          <w:sz w:val="16"/>
        </w:rPr>
        <w:t xml:space="preserve"> </w:t>
      </w:r>
      <w:r w:rsidRPr="0095529D">
        <w:rPr>
          <w:rStyle w:val="StyleBoldUnderline"/>
        </w:rPr>
        <w:t>ﬁnancial and military resources they might need to strengthen their positions</w:t>
      </w:r>
      <w:r w:rsidRPr="0095529D">
        <w:rPr>
          <w:sz w:val="16"/>
        </w:rPr>
        <w:t>. This scenario</w:t>
      </w:r>
      <w:r w:rsidRPr="0095529D">
        <w:rPr>
          <w:sz w:val="12"/>
        </w:rPr>
        <w:t>¶</w:t>
      </w:r>
      <w:r w:rsidRPr="0095529D">
        <w:rPr>
          <w:sz w:val="16"/>
        </w:rPr>
        <w:t xml:space="preserve"> would allow the PRC to counterbalance the American presence in Northeast Asia by having</w:t>
      </w:r>
      <w:r w:rsidRPr="0095529D">
        <w:rPr>
          <w:sz w:val="12"/>
        </w:rPr>
        <w:t>¶</w:t>
      </w:r>
      <w:r w:rsidRPr="0095529D">
        <w:rPr>
          <w:sz w:val="16"/>
        </w:rPr>
        <w:t xml:space="preserve"> its own allies in the Western Hemisphere. Actually, </w:t>
      </w:r>
      <w:r w:rsidRPr="0095529D">
        <w:rPr>
          <w:rStyle w:val="StyleBoldUnderline"/>
        </w:rPr>
        <w:t>we might be moving toward a continent</w:t>
      </w:r>
      <w:r w:rsidRPr="0095529D">
        <w:rPr>
          <w:sz w:val="12"/>
        </w:rPr>
        <w:t>¶</w:t>
      </w:r>
      <w:r w:rsidRPr="0095529D">
        <w:rPr>
          <w:sz w:val="16"/>
        </w:rPr>
        <w:t xml:space="preserve"> </w:t>
      </w:r>
      <w:r w:rsidRPr="0095529D">
        <w:rPr>
          <w:rStyle w:val="StyleBoldUnderline"/>
        </w:rPr>
        <w:t>divided into two camps</w:t>
      </w:r>
      <w:r w:rsidRPr="0095529D">
        <w:rPr>
          <w:sz w:val="16"/>
        </w:rPr>
        <w:t>: a northern region that will remain under the economic and political</w:t>
      </w:r>
      <w:r w:rsidRPr="0095529D">
        <w:rPr>
          <w:sz w:val="12"/>
        </w:rPr>
        <w:t>¶</w:t>
      </w:r>
      <w:r w:rsidRPr="0095529D">
        <w:rPr>
          <w:sz w:val="16"/>
        </w:rPr>
        <w:t xml:space="preserve"> control of the United States and a Southern Cone more inclined to join China’s sphere</w:t>
      </w:r>
      <w:r w:rsidRPr="0095529D">
        <w:rPr>
          <w:sz w:val="12"/>
        </w:rPr>
        <w:t>¶</w:t>
      </w:r>
      <w:r w:rsidRPr="0095529D">
        <w:rPr>
          <w:sz w:val="16"/>
        </w:rPr>
        <w:t xml:space="preserve"> of inﬂuence. </w:t>
      </w:r>
      <w:r w:rsidRPr="0095529D">
        <w:rPr>
          <w:rStyle w:val="StyleBoldUnderline"/>
        </w:rPr>
        <w:t>Whether this will happen will depend</w:t>
      </w:r>
      <w:r w:rsidRPr="0095529D">
        <w:rPr>
          <w:sz w:val="16"/>
        </w:rPr>
        <w:t xml:space="preserve">, </w:t>
      </w:r>
      <w:r w:rsidRPr="0095529D">
        <w:rPr>
          <w:rStyle w:val="StyleBoldUnderline"/>
        </w:rPr>
        <w:t>to a great degree, on the willingness</w:t>
      </w:r>
      <w:proofErr w:type="gramStart"/>
      <w:r w:rsidRPr="0095529D">
        <w:rPr>
          <w:sz w:val="12"/>
        </w:rPr>
        <w:t>¶</w:t>
      </w:r>
      <w:r w:rsidRPr="0095529D">
        <w:rPr>
          <w:sz w:val="16"/>
        </w:rPr>
        <w:t xml:space="preserve">  </w:t>
      </w:r>
      <w:r w:rsidRPr="0095529D">
        <w:rPr>
          <w:rStyle w:val="StyleBoldUnderline"/>
        </w:rPr>
        <w:t>of</w:t>
      </w:r>
      <w:proofErr w:type="gramEnd"/>
      <w:r w:rsidRPr="0095529D">
        <w:rPr>
          <w:rStyle w:val="StyleBoldUnderline"/>
        </w:rPr>
        <w:t xml:space="preserve"> American policymakers to implement a coherent and active policy toward their hemisphere</w:t>
      </w:r>
      <w:r w:rsidRPr="0095529D">
        <w:rPr>
          <w:sz w:val="16"/>
        </w:rPr>
        <w:t>.</w:t>
      </w:r>
    </w:p>
    <w:p w:rsidR="008A2735" w:rsidRPr="0095529D" w:rsidRDefault="008A2735" w:rsidP="008A2735">
      <w:pPr>
        <w:pStyle w:val="Heading4"/>
      </w:pPr>
      <w:r w:rsidRPr="0095529D">
        <w:t xml:space="preserve">Renewed US economic engagement undercuts China’s influence </w:t>
      </w:r>
    </w:p>
    <w:p w:rsidR="008A2735" w:rsidRPr="0095529D" w:rsidRDefault="008A2735" w:rsidP="008A2735">
      <w:pPr>
        <w:rPr>
          <w:rStyle w:val="StyleStyleBold12pt"/>
        </w:rPr>
      </w:pPr>
      <w:proofErr w:type="spellStart"/>
      <w:r w:rsidRPr="0095529D">
        <w:rPr>
          <w:rStyle w:val="StyleStyleBold12pt"/>
        </w:rPr>
        <w:t>Ghallager</w:t>
      </w:r>
      <w:proofErr w:type="spellEnd"/>
      <w:r w:rsidRPr="0095529D">
        <w:rPr>
          <w:rStyle w:val="StyleStyleBold12pt"/>
        </w:rPr>
        <w:t xml:space="preserve"> 13</w:t>
      </w:r>
    </w:p>
    <w:p w:rsidR="008A2735" w:rsidRPr="0095529D" w:rsidRDefault="008A2735" w:rsidP="008A2735">
      <w:r w:rsidRPr="0095529D">
        <w:t>Kevin, “U.S. running out of time to reset Latin American economic approach” [http://www.theglobeandmail.com/report-on-business/economy/economy-lab/us-running-out-of-time-to-reset-latin-american-economic-approach/article12420989/] June 7 //</w:t>
      </w:r>
      <w:proofErr w:type="spellStart"/>
      <w:r w:rsidRPr="0095529D">
        <w:t>mtc</w:t>
      </w:r>
      <w:proofErr w:type="spellEnd"/>
      <w:r w:rsidRPr="0095529D">
        <w:t xml:space="preserve"> </w:t>
      </w:r>
    </w:p>
    <w:p w:rsidR="008A2735" w:rsidRPr="0095529D" w:rsidRDefault="008A2735" w:rsidP="008A2735">
      <w:pPr>
        <w:pStyle w:val="card"/>
        <w:rPr>
          <w:rStyle w:val="StyleBoldUnderline"/>
        </w:rPr>
      </w:pPr>
      <w:r w:rsidRPr="0095529D">
        <w:t xml:space="preserve">The Obama administration and U.S. media have made much ado about the U.S. “pivot” to Asia. </w:t>
      </w:r>
      <w:r w:rsidRPr="0095529D">
        <w:rPr>
          <w:rStyle w:val="StyleBoldUnderline"/>
        </w:rPr>
        <w:t>What has</w:t>
      </w:r>
      <w:r w:rsidRPr="0095529D">
        <w:t xml:space="preserve"> largely </w:t>
      </w:r>
      <w:r w:rsidRPr="0095529D">
        <w:rPr>
          <w:rStyle w:val="StyleBoldUnderline"/>
        </w:rPr>
        <w:t>escaped</w:t>
      </w:r>
      <w:r w:rsidRPr="0095529D">
        <w:t xml:space="preserve"> their </w:t>
      </w:r>
      <w:r w:rsidRPr="0095529D">
        <w:rPr>
          <w:rStyle w:val="StyleBoldUnderline"/>
        </w:rPr>
        <w:t>attention</w:t>
      </w:r>
      <w:r w:rsidRPr="0095529D">
        <w:t xml:space="preserve">, however, is </w:t>
      </w:r>
      <w:r w:rsidRPr="0095529D">
        <w:rPr>
          <w:rStyle w:val="StyleBoldUnderline"/>
        </w:rPr>
        <w:t>that China has been lining up economic allies in the</w:t>
      </w:r>
      <w:r w:rsidRPr="0095529D">
        <w:t xml:space="preserve"> erstwhile “</w:t>
      </w:r>
      <w:r w:rsidRPr="0095529D">
        <w:rPr>
          <w:rStyle w:val="StyleBoldUnderline"/>
        </w:rPr>
        <w:t>backyard</w:t>
      </w:r>
      <w:r w:rsidRPr="0095529D">
        <w:t xml:space="preserve">” </w:t>
      </w:r>
      <w:r w:rsidRPr="0095529D">
        <w:rPr>
          <w:rStyle w:val="StyleBoldUnderline"/>
        </w:rPr>
        <w:t>of the U</w:t>
      </w:r>
      <w:r w:rsidRPr="0095529D">
        <w:t xml:space="preserve">nited </w:t>
      </w:r>
      <w:r w:rsidRPr="0095529D">
        <w:rPr>
          <w:rStyle w:val="StyleBoldUnderline"/>
        </w:rPr>
        <w:t>S</w:t>
      </w:r>
      <w:r w:rsidRPr="0095529D">
        <w:t>tates.</w:t>
      </w:r>
      <w:r w:rsidRPr="0095529D">
        <w:rPr>
          <w:sz w:val="12"/>
        </w:rPr>
        <w:t xml:space="preserve">¶ </w:t>
      </w:r>
      <w:r w:rsidRPr="0095529D">
        <w:t xml:space="preserve">Just as serious competition ought to awaken one’s creative juices in business, </w:t>
      </w:r>
      <w:r w:rsidRPr="0095529D">
        <w:rPr>
          <w:rStyle w:val="StyleBoldUnderline"/>
        </w:rPr>
        <w:t>it is time for the U</w:t>
      </w:r>
      <w:r w:rsidRPr="0095529D">
        <w:t xml:space="preserve">nited </w:t>
      </w:r>
      <w:r w:rsidRPr="0095529D">
        <w:rPr>
          <w:rStyle w:val="StyleBoldUnderline"/>
        </w:rPr>
        <w:t>S</w:t>
      </w:r>
      <w:r w:rsidRPr="0095529D">
        <w:t xml:space="preserve">tates </w:t>
      </w:r>
      <w:r w:rsidRPr="0095529D">
        <w:rPr>
          <w:rStyle w:val="StyleBoldUnderline"/>
        </w:rPr>
        <w:t>to step up a</w:t>
      </w:r>
      <w:r w:rsidRPr="0095529D">
        <w:t xml:space="preserve"> </w:t>
      </w:r>
      <w:r w:rsidRPr="0095529D">
        <w:rPr>
          <w:rStyle w:val="StyleBoldUnderline"/>
        </w:rPr>
        <w:t>suitable economic policy for Latin America before it is too late</w:t>
      </w:r>
      <w:r w:rsidRPr="0095529D">
        <w:t>.</w:t>
      </w:r>
      <w:r w:rsidRPr="0095529D">
        <w:rPr>
          <w:sz w:val="12"/>
        </w:rPr>
        <w:t xml:space="preserve">¶ </w:t>
      </w:r>
      <w:r w:rsidRPr="0095529D">
        <w:t xml:space="preserve">The difference in approaches by the United States and China in Latin America were brought into focus this past week, when U.S. Vice President Joseph Biden and Chinese President Xi </w:t>
      </w:r>
      <w:proofErr w:type="spellStart"/>
      <w:r w:rsidRPr="0095529D">
        <w:t>Jinping</w:t>
      </w:r>
      <w:proofErr w:type="spellEnd"/>
      <w:r w:rsidRPr="0095529D">
        <w:t xml:space="preserve"> made tours of Latin America.</w:t>
      </w:r>
      <w:r w:rsidRPr="0095529D">
        <w:rPr>
          <w:sz w:val="12"/>
        </w:rPr>
        <w:t xml:space="preserve">¶ </w:t>
      </w:r>
      <w:r w:rsidRPr="0095529D">
        <w:t xml:space="preserve">The United </w:t>
      </w:r>
      <w:proofErr w:type="spellStart"/>
      <w:r w:rsidRPr="0095529D">
        <w:t>States’s</w:t>
      </w:r>
      <w:proofErr w:type="spellEnd"/>
      <w:r w:rsidRPr="0095529D">
        <w:t xml:space="preserve"> principal offer to its Latin American </w:t>
      </w:r>
      <w:proofErr w:type="spellStart"/>
      <w:r w:rsidRPr="0095529D">
        <w:t>neighbours</w:t>
      </w:r>
      <w:proofErr w:type="spellEnd"/>
      <w:r w:rsidRPr="0095529D">
        <w:t xml:space="preserve"> is the Trans-Pacific Partnership. The TPP offers access to the U.S. market to Latin American and Asian nations, on the basis of a triple form of conditions.</w:t>
      </w:r>
      <w:r w:rsidRPr="0095529D">
        <w:rPr>
          <w:sz w:val="12"/>
        </w:rPr>
        <w:t xml:space="preserve">¶ </w:t>
      </w:r>
      <w:r w:rsidRPr="0095529D">
        <w:t>First, they must deregulate their financial markets; second, adopt intellectual property provisions that give preferences to U.S. firms; and third, allow private U.S. firms to directly sue governments of countries that sign up to the TPP for violating any of its conditions.</w:t>
      </w:r>
      <w:r w:rsidRPr="0095529D">
        <w:rPr>
          <w:sz w:val="12"/>
        </w:rPr>
        <w:t xml:space="preserve">¶ </w:t>
      </w:r>
      <w:r w:rsidRPr="0095529D">
        <w:t>Talk about a heavily conditioned offer.</w:t>
      </w:r>
      <w:r w:rsidRPr="0095529D">
        <w:rPr>
          <w:sz w:val="12"/>
        </w:rPr>
        <w:t xml:space="preserve">¶ </w:t>
      </w:r>
      <w:r w:rsidRPr="0095529D">
        <w:t xml:space="preserve">So what’s the Chinese approach? On his visit to the region, China’s President Xi </w:t>
      </w:r>
      <w:proofErr w:type="spellStart"/>
      <w:r w:rsidRPr="0095529D">
        <w:t>Jinping</w:t>
      </w:r>
      <w:proofErr w:type="spellEnd"/>
      <w:r w:rsidRPr="0095529D">
        <w:t xml:space="preserve"> offered more than $5.3-billion (U.S.) in financing, with few conditions attached, to its new-found Latin American friends. These offers will need to be confirmed, but according to press reports, the Chinese have signed deals on this trip for:</w:t>
      </w:r>
      <w:r w:rsidRPr="0095529D">
        <w:rPr>
          <w:sz w:val="12"/>
        </w:rPr>
        <w:t xml:space="preserve">¶ </w:t>
      </w:r>
      <w:r w:rsidRPr="0095529D">
        <w:t>• $3-billion in commitments to eight Caribbean countries for infrastructure and energy;</w:t>
      </w:r>
      <w:r w:rsidRPr="0095529D">
        <w:rPr>
          <w:sz w:val="12"/>
        </w:rPr>
        <w:t xml:space="preserve">¶ </w:t>
      </w:r>
      <w:r w:rsidRPr="0095529D">
        <w:t xml:space="preserve">• $1.3-billion to Costa </w:t>
      </w:r>
      <w:r w:rsidRPr="0095529D">
        <w:lastRenderedPageBreak/>
        <w:t>Rica in loans and lines of credit, including a $900-million loan from the Chinese Development Bank for upgrading a petroleum refinery and a $400-million line of credit for road infrastructure from the Chinese Ex-</w:t>
      </w:r>
      <w:proofErr w:type="spellStart"/>
      <w:r w:rsidRPr="0095529D">
        <w:t>Im</w:t>
      </w:r>
      <w:proofErr w:type="spellEnd"/>
      <w:r w:rsidRPr="0095529D">
        <w:t xml:space="preserve"> Bank; and</w:t>
      </w:r>
      <w:r w:rsidRPr="0095529D">
        <w:rPr>
          <w:sz w:val="12"/>
        </w:rPr>
        <w:t xml:space="preserve">¶ </w:t>
      </w:r>
      <w:r w:rsidRPr="0095529D">
        <w:t>• A $1-billion credit line from the China Ex-</w:t>
      </w:r>
      <w:proofErr w:type="spellStart"/>
      <w:r w:rsidRPr="0095529D">
        <w:t>Im</w:t>
      </w:r>
      <w:proofErr w:type="spellEnd"/>
      <w:r w:rsidRPr="0095529D">
        <w:t xml:space="preserve"> bank to Mexico for its state-owned oil company PEMEX.</w:t>
      </w:r>
      <w:r w:rsidRPr="0095529D">
        <w:rPr>
          <w:sz w:val="12"/>
        </w:rPr>
        <w:t xml:space="preserve">¶ </w:t>
      </w:r>
      <w:r w:rsidRPr="0095529D">
        <w:t>Making available this financing comes on top of the $86-billion in financing already provided by China to Latin American governments since 2003. To put it into proper perspective, consider this: Since 2003, China’s policy banks have provided more finance to Latin America than their counterparts at the World Bank, the Inter-American Development Bank and the U.S. Export-Import Bank.</w:t>
      </w:r>
      <w:r w:rsidRPr="0095529D">
        <w:rPr>
          <w:sz w:val="12"/>
        </w:rPr>
        <w:t xml:space="preserve">¶ </w:t>
      </w:r>
      <w:r w:rsidRPr="0095529D">
        <w:t>If anything ought to awaken the United States from its past slumber and its taking Latin America essentially for granted, that comparison ought to do it. Simply put, the United States and the array of largely Western-dominated international financial institutions have been outgunned by China’s financial muscle. Welcome to the brave new world.</w:t>
      </w:r>
      <w:r w:rsidRPr="0095529D">
        <w:rPr>
          <w:sz w:val="12"/>
        </w:rPr>
        <w:t xml:space="preserve">¶ </w:t>
      </w:r>
      <w:proofErr w:type="gramStart"/>
      <w:r w:rsidRPr="0095529D">
        <w:t>But</w:t>
      </w:r>
      <w:proofErr w:type="gramEnd"/>
      <w:r w:rsidRPr="0095529D">
        <w:t xml:space="preserve"> it’s not just a matter of sheer numbers. Unlike U.S. trade treaties or the finance from the international financial institutions largely under U.S. control, China offers up its loans come with few strings attached. In a region that is understandably very sensitive to any notions of conditionality due to painful past experiences with the IMF and the World Bank, China makes sure that its policy is not based on conditions.</w:t>
      </w:r>
      <w:r w:rsidRPr="0095529D">
        <w:rPr>
          <w:sz w:val="12"/>
        </w:rPr>
        <w:t xml:space="preserve">¶ </w:t>
      </w:r>
      <w:r w:rsidRPr="0095529D">
        <w:t>That said, the Chinese don’t lack a strong commercial focus. Often the Chinese provide a tied offer – requiring that Chinese firms will be hired to conduct a bulk of the envisioned project work.</w:t>
      </w:r>
      <w:r w:rsidRPr="0095529D">
        <w:rPr>
          <w:sz w:val="12"/>
        </w:rPr>
        <w:t xml:space="preserve">¶ </w:t>
      </w:r>
      <w:r w:rsidRPr="0095529D">
        <w:t>What is more, the U.S. offer of a Trans-Pacific Partnership to all of the Latin American countries in the TPP process doesn’t amount to much in the real world. They already have trade treaties with the United States that grant them access to the U.S. market.</w:t>
      </w:r>
      <w:r w:rsidRPr="0095529D">
        <w:rPr>
          <w:sz w:val="12"/>
        </w:rPr>
        <w:t xml:space="preserve">¶ </w:t>
      </w:r>
      <w:r w:rsidRPr="0095529D">
        <w:t>In just a few years, China has become the number one (in the case of Brazil and Chile) or number two trading partner (for Peru and Mexico). These aren’t just any countries. They are the most important economies in Latin America.</w:t>
      </w:r>
      <w:r w:rsidRPr="0095529D">
        <w:rPr>
          <w:sz w:val="12"/>
        </w:rPr>
        <w:t xml:space="preserve">¶ </w:t>
      </w:r>
      <w:r w:rsidRPr="0095529D">
        <w:t>Of course, the United States is still the most important economic partner for the region overall. However, it cannot continue to take the region for granted.</w:t>
      </w:r>
      <w:r w:rsidRPr="0095529D">
        <w:rPr>
          <w:sz w:val="12"/>
        </w:rPr>
        <w:t xml:space="preserve">¶ </w:t>
      </w:r>
      <w:proofErr w:type="gramStart"/>
      <w:r w:rsidRPr="0095529D">
        <w:rPr>
          <w:rStyle w:val="StyleBoldUnderline"/>
        </w:rPr>
        <w:t>For</w:t>
      </w:r>
      <w:proofErr w:type="gramEnd"/>
      <w:r w:rsidRPr="0095529D">
        <w:rPr>
          <w:rStyle w:val="StyleBoldUnderline"/>
        </w:rPr>
        <w:t xml:space="preserve"> too long, the U</w:t>
      </w:r>
      <w:r w:rsidRPr="0095529D">
        <w:t xml:space="preserve">nited </w:t>
      </w:r>
      <w:r w:rsidRPr="0095529D">
        <w:rPr>
          <w:rStyle w:val="StyleBoldUnderline"/>
        </w:rPr>
        <w:t>S</w:t>
      </w:r>
      <w:r w:rsidRPr="0095529D">
        <w:t xml:space="preserve">tates </w:t>
      </w:r>
      <w:r w:rsidRPr="0095529D">
        <w:rPr>
          <w:rStyle w:val="StyleBoldUnderline"/>
        </w:rPr>
        <w:t>has relied on a rather imperial mechanism – just telling Latin America what it needs</w:t>
      </w:r>
      <w:r w:rsidRPr="0095529D">
        <w:t xml:space="preserve">. </w:t>
      </w:r>
      <w:r w:rsidRPr="0095529D">
        <w:rPr>
          <w:rStyle w:val="StyleBoldUnderline"/>
        </w:rPr>
        <w:t>Compare that with China’s approach: It offers Latin America what it wants</w:t>
      </w:r>
      <w:r w:rsidRPr="0095529D">
        <w:t xml:space="preserve"> (in the form of financing and trade from China).</w:t>
      </w:r>
      <w:r w:rsidRPr="0095529D">
        <w:rPr>
          <w:sz w:val="12"/>
        </w:rPr>
        <w:t xml:space="preserve">¶ </w:t>
      </w:r>
      <w:r w:rsidRPr="0095529D">
        <w:t>When President Obama took office, he and his team pledged to hit the reset button with the region and rethink its trade regime with Latin America. It hasn’t worked out that way. Thus far, “reset” has essentially meant making the same old offer, but via new faces.</w:t>
      </w:r>
      <w:r w:rsidRPr="0095529D">
        <w:rPr>
          <w:sz w:val="12"/>
        </w:rPr>
        <w:t xml:space="preserve">¶ </w:t>
      </w:r>
      <w:r w:rsidRPr="0095529D">
        <w:t>In addition, too much of the interaction with regional governments has been on such efforts as concentrating on drug interdiction. Those countries rightfully don’t see that as much of a growth-enhancing development approach, but rather as a foreign-based, defensive mechanism to protect the U.S. homeland.</w:t>
      </w:r>
      <w:r w:rsidRPr="0095529D">
        <w:rPr>
          <w:sz w:val="12"/>
        </w:rPr>
        <w:t xml:space="preserve">¶ </w:t>
      </w:r>
      <w:proofErr w:type="gramStart"/>
      <w:r w:rsidRPr="0095529D">
        <w:rPr>
          <w:rStyle w:val="StyleBoldUnderline"/>
        </w:rPr>
        <w:t>It</w:t>
      </w:r>
      <w:proofErr w:type="gramEnd"/>
      <w:r w:rsidRPr="0095529D">
        <w:rPr>
          <w:rStyle w:val="StyleBoldUnderline"/>
        </w:rPr>
        <w:t xml:space="preserve"> is high time for the U.S. government to undertake a true rethink of its economic policy toward Latin America. Very soon, it may be too late.</w:t>
      </w:r>
    </w:p>
    <w:p w:rsidR="008A2735" w:rsidRPr="0095529D" w:rsidRDefault="008A2735" w:rsidP="008A2735">
      <w:pPr>
        <w:pStyle w:val="Heading4"/>
      </w:pPr>
      <w:r w:rsidRPr="0095529D">
        <w:t xml:space="preserve">US economic engagement with Latin America cuts of Chinese access </w:t>
      </w:r>
    </w:p>
    <w:p w:rsidR="008A2735" w:rsidRPr="0095529D" w:rsidRDefault="008A2735" w:rsidP="008A2735">
      <w:pPr>
        <w:rPr>
          <w:rStyle w:val="StyleStyleBold12pt"/>
        </w:rPr>
      </w:pPr>
      <w:r w:rsidRPr="0095529D">
        <w:rPr>
          <w:rStyle w:val="StyleStyleBold12pt"/>
        </w:rPr>
        <w:t>Pham 10</w:t>
      </w:r>
    </w:p>
    <w:p w:rsidR="008A2735" w:rsidRPr="0095529D" w:rsidRDefault="008A2735" w:rsidP="008A2735">
      <w:r w:rsidRPr="0095529D">
        <w:t xml:space="preserve">Peter, “China's Strategic Penetration of Latin America: What It Means for U.S. Interests.” </w:t>
      </w:r>
      <w:r w:rsidRPr="0095529D">
        <w:rPr>
          <w:i/>
        </w:rPr>
        <w:t>American Foreign Policy Interests</w:t>
      </w:r>
      <w:r w:rsidRPr="0095529D">
        <w:t>, Vol. 32 Issue 6, p363-381 (Nov/Dec) //</w:t>
      </w:r>
      <w:proofErr w:type="spellStart"/>
      <w:r w:rsidRPr="0095529D">
        <w:t>mtc</w:t>
      </w:r>
      <w:proofErr w:type="spellEnd"/>
      <w:r w:rsidRPr="0095529D">
        <w:t xml:space="preserve"> </w:t>
      </w:r>
    </w:p>
    <w:p w:rsidR="008A2735" w:rsidRPr="0095529D" w:rsidRDefault="008A2735" w:rsidP="008A2735">
      <w:pPr>
        <w:pStyle w:val="card"/>
      </w:pPr>
      <w:r w:rsidRPr="0095529D">
        <w:t>All of this led to Secretary of State Hillary</w:t>
      </w:r>
      <w:r w:rsidRPr="0095529D">
        <w:rPr>
          <w:sz w:val="12"/>
        </w:rPr>
        <w:t xml:space="preserve">¶ </w:t>
      </w:r>
      <w:r w:rsidRPr="0095529D">
        <w:t xml:space="preserve">Rodham </w:t>
      </w:r>
      <w:r w:rsidRPr="0095529D">
        <w:rPr>
          <w:rStyle w:val="StyleBoldUnderline"/>
        </w:rPr>
        <w:t>Clinton</w:t>
      </w:r>
      <w:r w:rsidRPr="0095529D">
        <w:t xml:space="preserve"> telling an audience of Foreign</w:t>
      </w:r>
      <w:r w:rsidRPr="0095529D">
        <w:rPr>
          <w:sz w:val="12"/>
        </w:rPr>
        <w:t xml:space="preserve">¶ </w:t>
      </w:r>
      <w:r w:rsidRPr="0095529D">
        <w:t>Service officers during a town hall meeting at</w:t>
      </w:r>
      <w:r w:rsidRPr="0095529D">
        <w:rPr>
          <w:sz w:val="12"/>
        </w:rPr>
        <w:t xml:space="preserve">¶ </w:t>
      </w:r>
      <w:r w:rsidRPr="0095529D">
        <w:t xml:space="preserve">the State Department last year that </w:t>
      </w:r>
      <w:r w:rsidRPr="0095529D">
        <w:rPr>
          <w:rStyle w:val="StyleBoldUnderline"/>
        </w:rPr>
        <w:t>she found</w:t>
      </w:r>
      <w:r w:rsidRPr="0095529D">
        <w:rPr>
          <w:rStyle w:val="StyleBoldUnderline"/>
          <w:sz w:val="12"/>
        </w:rPr>
        <w:t xml:space="preserve">¶ </w:t>
      </w:r>
      <w:r w:rsidRPr="0095529D">
        <w:rPr>
          <w:rStyle w:val="StyleBoldUnderline"/>
        </w:rPr>
        <w:t>the gains that China was making in Latin</w:t>
      </w:r>
      <w:r w:rsidRPr="0095529D">
        <w:rPr>
          <w:rStyle w:val="StyleBoldUnderline"/>
          <w:sz w:val="12"/>
        </w:rPr>
        <w:t xml:space="preserve">¶ </w:t>
      </w:r>
      <w:r w:rsidRPr="0095529D">
        <w:rPr>
          <w:rStyle w:val="StyleBoldUnderline"/>
        </w:rPr>
        <w:t>America ‘‘quite disturbing.’</w:t>
      </w:r>
      <w:r w:rsidRPr="0095529D">
        <w:t>’ She went on to</w:t>
      </w:r>
      <w:r w:rsidRPr="0095529D">
        <w:rPr>
          <w:sz w:val="12"/>
        </w:rPr>
        <w:t xml:space="preserve">¶ </w:t>
      </w:r>
      <w:r w:rsidRPr="0095529D">
        <w:t>add, ‘‘I mean they are building very strong eco-</w:t>
      </w:r>
      <w:r w:rsidRPr="0095529D">
        <w:rPr>
          <w:sz w:val="12"/>
        </w:rPr>
        <w:t xml:space="preserve">¶ </w:t>
      </w:r>
      <w:proofErr w:type="spellStart"/>
      <w:r w:rsidRPr="0095529D">
        <w:t>nomic</w:t>
      </w:r>
      <w:proofErr w:type="spellEnd"/>
      <w:r w:rsidRPr="0095529D">
        <w:t xml:space="preserve"> and political connections</w:t>
      </w:r>
      <w:r w:rsidRPr="0095529D">
        <w:rPr>
          <w:sz w:val="12"/>
        </w:rPr>
        <w:t xml:space="preserve">¶ </w:t>
      </w:r>
      <w:r w:rsidRPr="0095529D">
        <w:t>...</w:t>
      </w:r>
      <w:proofErr w:type="gramStart"/>
      <w:r w:rsidRPr="0095529D">
        <w:rPr>
          <w:sz w:val="12"/>
        </w:rPr>
        <w:t xml:space="preserve">¶ </w:t>
      </w:r>
      <w:r w:rsidRPr="0095529D">
        <w:t>.</w:t>
      </w:r>
      <w:proofErr w:type="gramEnd"/>
      <w:r w:rsidRPr="0095529D">
        <w:t xml:space="preserve"> I don’t think</w:t>
      </w:r>
      <w:r w:rsidRPr="0095529D">
        <w:rPr>
          <w:sz w:val="12"/>
        </w:rPr>
        <w:t xml:space="preserve">¶ </w:t>
      </w:r>
      <w:r w:rsidRPr="0095529D">
        <w:t>that’s in our interest.’’</w:t>
      </w:r>
      <w:r w:rsidRPr="0095529D">
        <w:rPr>
          <w:sz w:val="12"/>
        </w:rPr>
        <w:t xml:space="preserve">¶ </w:t>
      </w:r>
      <w:r w:rsidRPr="0095529D">
        <w:t>85</w:t>
      </w:r>
      <w:r w:rsidRPr="0095529D">
        <w:rPr>
          <w:sz w:val="12"/>
        </w:rPr>
        <w:t xml:space="preserve">¶ </w:t>
      </w:r>
      <w:r w:rsidRPr="0095529D">
        <w:rPr>
          <w:rStyle w:val="StyleBoldUnderline"/>
        </w:rPr>
        <w:t>How then,</w:t>
      </w:r>
      <w:r w:rsidRPr="0095529D">
        <w:t xml:space="preserve"> in the face</w:t>
      </w:r>
      <w:r w:rsidRPr="0095529D">
        <w:rPr>
          <w:sz w:val="12"/>
        </w:rPr>
        <w:t xml:space="preserve">¶ </w:t>
      </w:r>
      <w:r w:rsidRPr="0095529D">
        <w:t>of China’s growing commercial and political</w:t>
      </w:r>
      <w:r w:rsidRPr="0095529D">
        <w:rPr>
          <w:sz w:val="12"/>
        </w:rPr>
        <w:t xml:space="preserve">¶ </w:t>
      </w:r>
      <w:r w:rsidRPr="0095529D">
        <w:t xml:space="preserve">relationships across the region, </w:t>
      </w:r>
      <w:r w:rsidRPr="0095529D">
        <w:rPr>
          <w:rStyle w:val="StyleBoldUnderline"/>
        </w:rPr>
        <w:t>might American</w:t>
      </w:r>
      <w:r w:rsidRPr="0095529D">
        <w:rPr>
          <w:rStyle w:val="StyleBoldUnderline"/>
          <w:sz w:val="12"/>
        </w:rPr>
        <w:t xml:space="preserve">¶ </w:t>
      </w:r>
      <w:r w:rsidRPr="0095529D">
        <w:rPr>
          <w:rStyle w:val="StyleBoldUnderline"/>
        </w:rPr>
        <w:t>interests be secured and</w:t>
      </w:r>
      <w:r w:rsidRPr="0095529D">
        <w:t>, indeed,</w:t>
      </w:r>
      <w:r w:rsidRPr="0095529D">
        <w:rPr>
          <w:rStyle w:val="StyleBoldUnderline"/>
        </w:rPr>
        <w:t xml:space="preserve"> advanced?</w:t>
      </w:r>
      <w:r w:rsidRPr="0095529D">
        <w:rPr>
          <w:rStyle w:val="StyleBoldUnderline"/>
          <w:sz w:val="12"/>
        </w:rPr>
        <w:t xml:space="preserve">¶ </w:t>
      </w:r>
      <w:r w:rsidRPr="0095529D">
        <w:t xml:space="preserve">First, U.S. policymakers need to </w:t>
      </w:r>
      <w:proofErr w:type="spellStart"/>
      <w:r w:rsidRPr="0095529D">
        <w:t>acknowl</w:t>
      </w:r>
      <w:proofErr w:type="spellEnd"/>
      <w:r w:rsidRPr="0095529D">
        <w:t>-</w:t>
      </w:r>
      <w:r w:rsidRPr="0095529D">
        <w:rPr>
          <w:sz w:val="12"/>
        </w:rPr>
        <w:t xml:space="preserve">¶ </w:t>
      </w:r>
      <w:r w:rsidRPr="0095529D">
        <w:t>edge that America’s Latin American and</w:t>
      </w:r>
      <w:r w:rsidRPr="0095529D">
        <w:rPr>
          <w:sz w:val="12"/>
        </w:rPr>
        <w:t xml:space="preserve">¶ </w:t>
      </w:r>
      <w:r w:rsidRPr="0095529D">
        <w:t>Caribbean neighbors matter to the United</w:t>
      </w:r>
      <w:r w:rsidRPr="0095529D">
        <w:rPr>
          <w:sz w:val="12"/>
        </w:rPr>
        <w:t xml:space="preserve">¶ </w:t>
      </w:r>
      <w:r w:rsidRPr="0095529D">
        <w:t>States not only for its traditional security inter-</w:t>
      </w:r>
      <w:r w:rsidRPr="0095529D">
        <w:rPr>
          <w:sz w:val="12"/>
        </w:rPr>
        <w:t xml:space="preserve">¶ </w:t>
      </w:r>
      <w:proofErr w:type="spellStart"/>
      <w:r w:rsidRPr="0095529D">
        <w:t>est</w:t>
      </w:r>
      <w:proofErr w:type="spellEnd"/>
      <w:r w:rsidRPr="0095529D">
        <w:t xml:space="preserve"> in limiting the influence </w:t>
      </w:r>
      <w:r w:rsidRPr="0095529D">
        <w:lastRenderedPageBreak/>
        <w:t>of outside powers</w:t>
      </w:r>
      <w:r w:rsidRPr="0095529D">
        <w:rPr>
          <w:sz w:val="12"/>
        </w:rPr>
        <w:t xml:space="preserve">¶ </w:t>
      </w:r>
      <w:r w:rsidRPr="0095529D">
        <w:t>in the Americas but also because globalization</w:t>
      </w:r>
      <w:r w:rsidRPr="0095529D">
        <w:rPr>
          <w:sz w:val="12"/>
        </w:rPr>
        <w:t xml:space="preserve">¶ </w:t>
      </w:r>
      <w:r w:rsidRPr="0095529D">
        <w:t>has accelerated the momentum for the</w:t>
      </w:r>
      <w:r w:rsidRPr="0095529D">
        <w:rPr>
          <w:sz w:val="12"/>
        </w:rPr>
        <w:t xml:space="preserve">¶ </w:t>
      </w:r>
      <w:r w:rsidRPr="0095529D">
        <w:t>increased integration of all of the nations in</w:t>
      </w:r>
      <w:r w:rsidRPr="0095529D">
        <w:rPr>
          <w:sz w:val="12"/>
        </w:rPr>
        <w:t xml:space="preserve">¶ </w:t>
      </w:r>
      <w:r w:rsidRPr="0095529D">
        <w:t>the Western Hemisphere and regional</w:t>
      </w:r>
      <w:r w:rsidRPr="0095529D">
        <w:rPr>
          <w:sz w:val="12"/>
        </w:rPr>
        <w:t xml:space="preserve">¶ </w:t>
      </w:r>
      <w:r w:rsidRPr="0095529D">
        <w:t>cooperation is required to meet a whole host</w:t>
      </w:r>
      <w:r w:rsidRPr="0095529D">
        <w:rPr>
          <w:sz w:val="12"/>
        </w:rPr>
        <w:t xml:space="preserve">¶ </w:t>
      </w:r>
      <w:r w:rsidRPr="0095529D">
        <w:t>of transnational challenges ranging from spur-</w:t>
      </w:r>
      <w:r w:rsidRPr="0095529D">
        <w:rPr>
          <w:sz w:val="12"/>
        </w:rPr>
        <w:t xml:space="preserve">¶ </w:t>
      </w:r>
      <w:r w:rsidRPr="0095529D">
        <w:t>ring economic growth to illegal immigration to</w:t>
      </w:r>
      <w:r w:rsidRPr="0095529D">
        <w:rPr>
          <w:sz w:val="12"/>
        </w:rPr>
        <w:t xml:space="preserve">¶ </w:t>
      </w:r>
      <w:r w:rsidRPr="0095529D">
        <w:t>narcotics trafficking to environmental issues.</w:t>
      </w:r>
      <w:r w:rsidRPr="0095529D">
        <w:rPr>
          <w:sz w:val="12"/>
        </w:rPr>
        <w:t xml:space="preserve">¶ </w:t>
      </w:r>
      <w:r w:rsidRPr="0095529D">
        <w:t xml:space="preserve">Hence it </w:t>
      </w:r>
      <w:r w:rsidRPr="0095529D">
        <w:rPr>
          <w:rStyle w:val="StyleBoldUnderline"/>
        </w:rPr>
        <w:t>is in the interests of the U</w:t>
      </w:r>
      <w:r w:rsidRPr="0095529D">
        <w:t xml:space="preserve">nited </w:t>
      </w:r>
      <w:r w:rsidRPr="0095529D">
        <w:rPr>
          <w:rStyle w:val="StyleBoldUnderline"/>
        </w:rPr>
        <w:t>S</w:t>
      </w:r>
      <w:r w:rsidRPr="0095529D">
        <w:t>tates</w:t>
      </w:r>
      <w:r w:rsidRPr="0095529D">
        <w:rPr>
          <w:sz w:val="12"/>
        </w:rPr>
        <w:t xml:space="preserve">¶ </w:t>
      </w:r>
      <w:r w:rsidRPr="0095529D">
        <w:rPr>
          <w:rStyle w:val="StyleBoldUnderline"/>
        </w:rPr>
        <w:t>to renew relations with the countries to its</w:t>
      </w:r>
      <w:r w:rsidRPr="0095529D">
        <w:rPr>
          <w:rStyle w:val="StyleBoldUnderline"/>
          <w:sz w:val="12"/>
        </w:rPr>
        <w:t xml:space="preserve">¶ </w:t>
      </w:r>
      <w:r w:rsidRPr="0095529D">
        <w:rPr>
          <w:rStyle w:val="StyleBoldUnderline"/>
        </w:rPr>
        <w:t xml:space="preserve">south by developing and articulating a </w:t>
      </w:r>
      <w:proofErr w:type="spellStart"/>
      <w:r w:rsidRPr="0095529D">
        <w:rPr>
          <w:rStyle w:val="StyleBoldUnderline"/>
        </w:rPr>
        <w:t>compre</w:t>
      </w:r>
      <w:proofErr w:type="spellEnd"/>
      <w:r w:rsidRPr="0095529D">
        <w:rPr>
          <w:rStyle w:val="StyleBoldUnderline"/>
        </w:rPr>
        <w:t>-</w:t>
      </w:r>
      <w:r w:rsidRPr="0095529D">
        <w:rPr>
          <w:rStyle w:val="StyleBoldUnderline"/>
          <w:sz w:val="12"/>
        </w:rPr>
        <w:t xml:space="preserve">¶ </w:t>
      </w:r>
      <w:proofErr w:type="spellStart"/>
      <w:r w:rsidRPr="0095529D">
        <w:rPr>
          <w:rStyle w:val="StyleBoldUnderline"/>
        </w:rPr>
        <w:t>hensive</w:t>
      </w:r>
      <w:proofErr w:type="spellEnd"/>
      <w:r w:rsidRPr="0095529D">
        <w:rPr>
          <w:rStyle w:val="StyleBoldUnderline"/>
        </w:rPr>
        <w:t xml:space="preserve"> strategy that clearly puts to rest the</w:t>
      </w:r>
      <w:r w:rsidRPr="0095529D">
        <w:rPr>
          <w:rStyle w:val="StyleBoldUnderline"/>
          <w:sz w:val="12"/>
        </w:rPr>
        <w:t xml:space="preserve">¶ </w:t>
      </w:r>
      <w:r w:rsidRPr="0095529D">
        <w:rPr>
          <w:rStyle w:val="StyleBoldUnderline"/>
        </w:rPr>
        <w:t>legacy of ‘‘benign neglect’’ of the region.</w:t>
      </w:r>
      <w:r w:rsidRPr="0095529D">
        <w:rPr>
          <w:rStyle w:val="StyleBoldUnderline"/>
          <w:sz w:val="12"/>
        </w:rPr>
        <w:t xml:space="preserve">¶ </w:t>
      </w:r>
      <w:r w:rsidRPr="0095529D">
        <w:t>Second, rather than lament the passing of</w:t>
      </w:r>
      <w:r w:rsidRPr="0095529D">
        <w:rPr>
          <w:sz w:val="12"/>
        </w:rPr>
        <w:t xml:space="preserve">¶ </w:t>
      </w:r>
      <w:r w:rsidRPr="0095529D">
        <w:t xml:space="preserve">an era when the United States unilaterally </w:t>
      </w:r>
      <w:proofErr w:type="spellStart"/>
      <w:r w:rsidRPr="0095529D">
        <w:t>dic</w:t>
      </w:r>
      <w:proofErr w:type="spellEnd"/>
      <w:r w:rsidRPr="0095529D">
        <w:t>-</w:t>
      </w:r>
      <w:r w:rsidRPr="0095529D">
        <w:rPr>
          <w:sz w:val="12"/>
        </w:rPr>
        <w:t xml:space="preserve">¶ </w:t>
      </w:r>
      <w:proofErr w:type="spellStart"/>
      <w:r w:rsidRPr="0095529D">
        <w:t>tated</w:t>
      </w:r>
      <w:proofErr w:type="spellEnd"/>
      <w:r w:rsidRPr="0095529D">
        <w:t xml:space="preserve"> the terms of engagement with its Latin</w:t>
      </w:r>
      <w:r w:rsidRPr="0095529D">
        <w:rPr>
          <w:sz w:val="12"/>
        </w:rPr>
        <w:t xml:space="preserve">¶ </w:t>
      </w:r>
      <w:r w:rsidRPr="0095529D">
        <w:t>American neighbors, the fact that the region is</w:t>
      </w:r>
      <w:r w:rsidRPr="0095529D">
        <w:rPr>
          <w:sz w:val="12"/>
        </w:rPr>
        <w:t xml:space="preserve">¶ </w:t>
      </w:r>
      <w:r w:rsidRPr="0095529D">
        <w:t>‘‘shaping its future far more than it shaped its</w:t>
      </w:r>
      <w:r w:rsidRPr="0095529D">
        <w:rPr>
          <w:sz w:val="12"/>
        </w:rPr>
        <w:t xml:space="preserve">¶ </w:t>
      </w:r>
      <w:r w:rsidRPr="0095529D">
        <w:t>past’’</w:t>
      </w:r>
      <w:r w:rsidRPr="0095529D">
        <w:rPr>
          <w:sz w:val="12"/>
        </w:rPr>
        <w:t xml:space="preserve">¶ </w:t>
      </w:r>
      <w:r w:rsidRPr="0095529D">
        <w:t>86</w:t>
      </w:r>
      <w:r w:rsidRPr="0095529D">
        <w:rPr>
          <w:sz w:val="12"/>
        </w:rPr>
        <w:t xml:space="preserve">¶ </w:t>
      </w:r>
      <w:r w:rsidRPr="0095529D">
        <w:t>ought to be welcomed. Engaging Latin</w:t>
      </w:r>
      <w:r w:rsidRPr="0095529D">
        <w:rPr>
          <w:sz w:val="12"/>
        </w:rPr>
        <w:t xml:space="preserve">¶ </w:t>
      </w:r>
      <w:r w:rsidRPr="0095529D">
        <w:t xml:space="preserve">American governments and peoples on </w:t>
      </w:r>
      <w:proofErr w:type="spellStart"/>
      <w:r w:rsidRPr="0095529D">
        <w:t>mutu</w:t>
      </w:r>
      <w:proofErr w:type="spellEnd"/>
      <w:r w:rsidRPr="0095529D">
        <w:t>-</w:t>
      </w:r>
      <w:r w:rsidRPr="0095529D">
        <w:rPr>
          <w:sz w:val="12"/>
        </w:rPr>
        <w:t xml:space="preserve">¶ </w:t>
      </w:r>
      <w:r w:rsidRPr="0095529D">
        <w:t>ally agreeable terms is by far a more sustainable</w:t>
      </w:r>
      <w:r w:rsidRPr="0095529D">
        <w:rPr>
          <w:sz w:val="12"/>
        </w:rPr>
        <w:t xml:space="preserve">¶ </w:t>
      </w:r>
      <w:r w:rsidRPr="0095529D">
        <w:t>foundation for what ought to be the goals of</w:t>
      </w:r>
      <w:r w:rsidRPr="0095529D">
        <w:rPr>
          <w:sz w:val="12"/>
        </w:rPr>
        <w:t xml:space="preserve">¶ </w:t>
      </w:r>
      <w:r w:rsidRPr="0095529D">
        <w:t>U.S. policy in the region: the stability, security,</w:t>
      </w:r>
      <w:r w:rsidRPr="0095529D">
        <w:rPr>
          <w:sz w:val="12"/>
        </w:rPr>
        <w:t xml:space="preserve">¶ </w:t>
      </w:r>
      <w:r w:rsidRPr="0095529D">
        <w:t>and, ultimately, prosperity of the nations of</w:t>
      </w:r>
      <w:r w:rsidRPr="0095529D">
        <w:rPr>
          <w:sz w:val="12"/>
        </w:rPr>
        <w:t xml:space="preserve">¶ </w:t>
      </w:r>
      <w:r w:rsidRPr="0095529D">
        <w:t>the Western Hemisphere. When the trends to</w:t>
      </w:r>
      <w:r w:rsidRPr="0095529D">
        <w:rPr>
          <w:sz w:val="12"/>
        </w:rPr>
        <w:t xml:space="preserve">¶ </w:t>
      </w:r>
      <w:r w:rsidRPr="0095529D">
        <w:t>greater ownership by the countries of the region</w:t>
      </w:r>
      <w:r w:rsidRPr="0095529D">
        <w:rPr>
          <w:sz w:val="12"/>
        </w:rPr>
        <w:t xml:space="preserve">¶ </w:t>
      </w:r>
      <w:r w:rsidRPr="0095529D">
        <w:t>of their own individual destinies are added to</w:t>
      </w:r>
      <w:r w:rsidRPr="0095529D">
        <w:rPr>
          <w:sz w:val="12"/>
        </w:rPr>
        <w:t xml:space="preserve">¶ </w:t>
      </w:r>
      <w:r w:rsidRPr="0095529D">
        <w:t>the limitations that the current fiscal crisis</w:t>
      </w:r>
      <w:r w:rsidRPr="0095529D">
        <w:rPr>
          <w:sz w:val="12"/>
        </w:rPr>
        <w:t xml:space="preserve">¶ </w:t>
      </w:r>
      <w:r w:rsidRPr="0095529D">
        <w:t>and the burdens of other challenges impose</w:t>
      </w:r>
      <w:r w:rsidRPr="0095529D">
        <w:rPr>
          <w:sz w:val="12"/>
        </w:rPr>
        <w:t xml:space="preserve">¶ </w:t>
      </w:r>
      <w:r w:rsidRPr="0095529D">
        <w:t>upon U.S. policy, it becomes apparent that</w:t>
      </w:r>
      <w:r w:rsidRPr="0095529D">
        <w:rPr>
          <w:sz w:val="12"/>
        </w:rPr>
        <w:t xml:space="preserve">¶ </w:t>
      </w:r>
      <w:r w:rsidRPr="0095529D">
        <w:t>American interests are best advanced by more</w:t>
      </w:r>
      <w:r w:rsidRPr="0095529D">
        <w:rPr>
          <w:sz w:val="12"/>
        </w:rPr>
        <w:t xml:space="preserve">¶ </w:t>
      </w:r>
      <w:r w:rsidRPr="0095529D">
        <w:t>modest expectations and better targeting of</w:t>
      </w:r>
      <w:r w:rsidRPr="0095529D">
        <w:rPr>
          <w:sz w:val="12"/>
        </w:rPr>
        <w:t xml:space="preserve">¶ </w:t>
      </w:r>
      <w:r w:rsidRPr="0095529D">
        <w:t>available resources. In its engagements with</w:t>
      </w:r>
      <w:r w:rsidRPr="0095529D">
        <w:rPr>
          <w:sz w:val="12"/>
        </w:rPr>
        <w:t xml:space="preserve">¶ </w:t>
      </w:r>
      <w:r w:rsidRPr="0095529D">
        <w:t>its Latin American and Caribbean neighbors</w:t>
      </w:r>
      <w:proofErr w:type="gramStart"/>
      <w:r w:rsidRPr="0095529D">
        <w:t>,</w:t>
      </w:r>
      <w:r w:rsidRPr="0095529D">
        <w:rPr>
          <w:sz w:val="12"/>
        </w:rPr>
        <w:t>¶</w:t>
      </w:r>
      <w:proofErr w:type="gramEnd"/>
      <w:r w:rsidRPr="0095529D">
        <w:rPr>
          <w:sz w:val="12"/>
        </w:rPr>
        <w:t xml:space="preserve"> </w:t>
      </w:r>
      <w:r w:rsidRPr="0095529D">
        <w:t>the United States should privilege building</w:t>
      </w:r>
      <w:r w:rsidRPr="0095529D">
        <w:rPr>
          <w:sz w:val="12"/>
        </w:rPr>
        <w:t xml:space="preserve">¶ </w:t>
      </w:r>
      <w:r w:rsidRPr="0095529D">
        <w:t>institutional capacity over the mere provision</w:t>
      </w:r>
      <w:r w:rsidRPr="0095529D">
        <w:rPr>
          <w:sz w:val="12"/>
        </w:rPr>
        <w:t xml:space="preserve">¶ </w:t>
      </w:r>
      <w:r w:rsidRPr="0095529D">
        <w:t>of aid.</w:t>
      </w:r>
      <w:r w:rsidRPr="0095529D">
        <w:rPr>
          <w:sz w:val="12"/>
        </w:rPr>
        <w:t xml:space="preserve">¶ </w:t>
      </w:r>
      <w:r w:rsidRPr="0095529D">
        <w:t>Third, despite China’s efforts to secure</w:t>
      </w:r>
      <w:r w:rsidRPr="0095529D">
        <w:rPr>
          <w:sz w:val="12"/>
        </w:rPr>
        <w:t xml:space="preserve">¶ </w:t>
      </w:r>
      <w:r w:rsidRPr="0095529D">
        <w:t>access to Latin America’s natural resources</w:t>
      </w:r>
      <w:r w:rsidRPr="0095529D">
        <w:rPr>
          <w:sz w:val="12"/>
        </w:rPr>
        <w:t xml:space="preserve">¶ </w:t>
      </w:r>
      <w:r w:rsidRPr="0095529D">
        <w:t>and markets, the region remains an important</w:t>
      </w:r>
      <w:r w:rsidRPr="0095529D">
        <w:rPr>
          <w:sz w:val="12"/>
        </w:rPr>
        <w:t xml:space="preserve">¶ </w:t>
      </w:r>
      <w:r w:rsidRPr="0095529D">
        <w:t>source of energy and other commodities for the</w:t>
      </w:r>
      <w:r w:rsidRPr="0095529D">
        <w:rPr>
          <w:sz w:val="12"/>
        </w:rPr>
        <w:t xml:space="preserve">¶ </w:t>
      </w:r>
      <w:r w:rsidRPr="0095529D">
        <w:t>United States as well as a major market for</w:t>
      </w:r>
      <w:r w:rsidRPr="0095529D">
        <w:rPr>
          <w:sz w:val="12"/>
        </w:rPr>
        <w:t xml:space="preserve">¶ </w:t>
      </w:r>
      <w:r w:rsidRPr="0095529D">
        <w:t>American goods and services. About 25 percent</w:t>
      </w:r>
      <w:r w:rsidRPr="0095529D">
        <w:rPr>
          <w:sz w:val="12"/>
        </w:rPr>
        <w:t xml:space="preserve">¶ </w:t>
      </w:r>
      <w:r w:rsidRPr="0095529D">
        <w:t>of U.S. energy imports come from Central and</w:t>
      </w:r>
      <w:r w:rsidRPr="0095529D">
        <w:rPr>
          <w:sz w:val="12"/>
        </w:rPr>
        <w:t xml:space="preserve">¶ </w:t>
      </w:r>
      <w:r w:rsidRPr="0095529D">
        <w:t>South American countries and the region buys</w:t>
      </w:r>
      <w:r w:rsidRPr="0095529D">
        <w:rPr>
          <w:sz w:val="12"/>
        </w:rPr>
        <w:t xml:space="preserve">¶ </w:t>
      </w:r>
      <w:r w:rsidRPr="0095529D">
        <w:t>20 percent of all of U.S. exports, more than the</w:t>
      </w:r>
      <w:r w:rsidRPr="0095529D">
        <w:rPr>
          <w:sz w:val="12"/>
        </w:rPr>
        <w:t xml:space="preserve">¶ </w:t>
      </w:r>
      <w:r w:rsidRPr="0095529D">
        <w:t>European Union. Thanks to proximity as well</w:t>
      </w:r>
      <w:r w:rsidRPr="0095529D">
        <w:rPr>
          <w:sz w:val="12"/>
        </w:rPr>
        <w:t xml:space="preserve">¶ </w:t>
      </w:r>
      <w:r w:rsidRPr="0095529D">
        <w:t xml:space="preserve">as longstanding familiarity, </w:t>
      </w:r>
      <w:r w:rsidRPr="0095529D">
        <w:rPr>
          <w:rStyle w:val="StyleBoldUnderline"/>
        </w:rPr>
        <w:t>U.S. businesses</w:t>
      </w:r>
      <w:r w:rsidRPr="0095529D">
        <w:rPr>
          <w:rStyle w:val="StyleBoldUnderline"/>
          <w:sz w:val="12"/>
        </w:rPr>
        <w:t xml:space="preserve">¶ </w:t>
      </w:r>
      <w:r w:rsidRPr="0095529D">
        <w:rPr>
          <w:rStyle w:val="StyleBoldUnderline"/>
        </w:rPr>
        <w:t xml:space="preserve">still have a comparative advantage over </w:t>
      </w:r>
      <w:proofErr w:type="spellStart"/>
      <w:r w:rsidRPr="0095529D">
        <w:rPr>
          <w:rStyle w:val="StyleBoldUnderline"/>
        </w:rPr>
        <w:t>over</w:t>
      </w:r>
      <w:proofErr w:type="spellEnd"/>
      <w:r w:rsidRPr="0095529D">
        <w:rPr>
          <w:rStyle w:val="StyleBoldUnderline"/>
        </w:rPr>
        <w:t>-</w:t>
      </w:r>
      <w:r w:rsidRPr="0095529D">
        <w:rPr>
          <w:rStyle w:val="StyleBoldUnderline"/>
          <w:sz w:val="12"/>
        </w:rPr>
        <w:t xml:space="preserve">¶ </w:t>
      </w:r>
      <w:r w:rsidRPr="0095529D">
        <w:rPr>
          <w:rStyle w:val="StyleBoldUnderline"/>
        </w:rPr>
        <w:t>seas competitors in the markets of the Western</w:t>
      </w:r>
      <w:r w:rsidRPr="0095529D">
        <w:rPr>
          <w:rStyle w:val="StyleBoldUnderline"/>
          <w:sz w:val="12"/>
        </w:rPr>
        <w:t xml:space="preserve">¶ </w:t>
      </w:r>
      <w:r w:rsidRPr="0095529D">
        <w:rPr>
          <w:rStyle w:val="StyleBoldUnderline"/>
        </w:rPr>
        <w:t>Hemisphere.</w:t>
      </w:r>
      <w:r w:rsidRPr="0095529D">
        <w:rPr>
          <w:rStyle w:val="StyleBoldUnderline"/>
          <w:sz w:val="12"/>
        </w:rPr>
        <w:t xml:space="preserve">¶ </w:t>
      </w:r>
      <w:r w:rsidRPr="0095529D">
        <w:t>87</w:t>
      </w:r>
      <w:r w:rsidRPr="0095529D">
        <w:rPr>
          <w:rStyle w:val="StyleBoldUnderline"/>
          <w:sz w:val="12"/>
        </w:rPr>
        <w:t xml:space="preserve">¶ </w:t>
      </w:r>
      <w:r w:rsidRPr="0095529D">
        <w:t>Thus</w:t>
      </w:r>
      <w:r w:rsidRPr="0095529D">
        <w:rPr>
          <w:rStyle w:val="StyleBoldUnderline"/>
        </w:rPr>
        <w:t xml:space="preserve"> the administration must</w:t>
      </w:r>
      <w:r w:rsidRPr="0095529D">
        <w:rPr>
          <w:rStyle w:val="StyleBoldUnderline"/>
          <w:sz w:val="12"/>
        </w:rPr>
        <w:t xml:space="preserve">¶ </w:t>
      </w:r>
      <w:r w:rsidRPr="0095529D">
        <w:rPr>
          <w:rStyle w:val="StyleBoldUnderline"/>
        </w:rPr>
        <w:t>recommit</w:t>
      </w:r>
      <w:r w:rsidRPr="0095529D">
        <w:t xml:space="preserve"> itself to </w:t>
      </w:r>
      <w:r w:rsidRPr="0095529D">
        <w:rPr>
          <w:rStyle w:val="StyleBoldUnderline"/>
        </w:rPr>
        <w:t>building on those solid</w:t>
      </w:r>
      <w:r w:rsidRPr="0095529D">
        <w:rPr>
          <w:rStyle w:val="StyleBoldUnderline"/>
          <w:sz w:val="12"/>
        </w:rPr>
        <w:t xml:space="preserve">¶ </w:t>
      </w:r>
      <w:r w:rsidRPr="0095529D">
        <w:rPr>
          <w:rStyle w:val="StyleBoldUnderline"/>
        </w:rPr>
        <w:t>foundations to reinforce and expand America’s</w:t>
      </w:r>
      <w:r w:rsidRPr="0095529D">
        <w:rPr>
          <w:rStyle w:val="StyleBoldUnderline"/>
          <w:sz w:val="12"/>
        </w:rPr>
        <w:t xml:space="preserve">¶ </w:t>
      </w:r>
      <w:r w:rsidRPr="0095529D">
        <w:rPr>
          <w:rStyle w:val="StyleBoldUnderline"/>
        </w:rPr>
        <w:t>economic ties with its neighbors to the south.</w:t>
      </w:r>
      <w:r w:rsidRPr="0095529D">
        <w:rPr>
          <w:rStyle w:val="StyleBoldUnderline"/>
          <w:sz w:val="12"/>
        </w:rPr>
        <w:t xml:space="preserve">¶ </w:t>
      </w:r>
      <w:r w:rsidRPr="0095529D">
        <w:t xml:space="preserve">In his 2010 State of the Union address, </w:t>
      </w:r>
      <w:proofErr w:type="spellStart"/>
      <w:r w:rsidRPr="0095529D">
        <w:t>Presi</w:t>
      </w:r>
      <w:proofErr w:type="spellEnd"/>
      <w:r w:rsidRPr="0095529D">
        <w:t>-</w:t>
      </w:r>
      <w:r w:rsidRPr="0095529D">
        <w:rPr>
          <w:sz w:val="12"/>
        </w:rPr>
        <w:t xml:space="preserve">¶ </w:t>
      </w:r>
      <w:r w:rsidRPr="0095529D">
        <w:t>dent Obama singled out Colombia and Panama</w:t>
      </w:r>
      <w:r w:rsidRPr="0095529D">
        <w:rPr>
          <w:sz w:val="12"/>
        </w:rPr>
        <w:t xml:space="preserve">¶ </w:t>
      </w:r>
      <w:r w:rsidRPr="0095529D">
        <w:t>as ‘‘key partners’’ with which he promised to</w:t>
      </w:r>
      <w:r w:rsidRPr="0095529D">
        <w:rPr>
          <w:sz w:val="12"/>
        </w:rPr>
        <w:t xml:space="preserve">¶ </w:t>
      </w:r>
      <w:r w:rsidRPr="0095529D">
        <w:t>strengthen trade relations.</w:t>
      </w:r>
      <w:r w:rsidRPr="0095529D">
        <w:rPr>
          <w:sz w:val="12"/>
        </w:rPr>
        <w:t xml:space="preserve">¶ </w:t>
      </w:r>
      <w:r w:rsidRPr="0095529D">
        <w:t>88</w:t>
      </w:r>
      <w:r w:rsidRPr="0095529D">
        <w:rPr>
          <w:sz w:val="12"/>
        </w:rPr>
        <w:t xml:space="preserve">¶ </w:t>
      </w:r>
      <w:r w:rsidRPr="0095529D">
        <w:t xml:space="preserve">Yet absent </w:t>
      </w:r>
      <w:proofErr w:type="spellStart"/>
      <w:r w:rsidRPr="0095529D">
        <w:t>proac</w:t>
      </w:r>
      <w:proofErr w:type="spellEnd"/>
      <w:r w:rsidRPr="0095529D">
        <w:t>-</w:t>
      </w:r>
      <w:r w:rsidRPr="0095529D">
        <w:rPr>
          <w:sz w:val="12"/>
        </w:rPr>
        <w:t xml:space="preserve">¶ </w:t>
      </w:r>
      <w:proofErr w:type="spellStart"/>
      <w:r w:rsidRPr="0095529D">
        <w:t>tive</w:t>
      </w:r>
      <w:proofErr w:type="spellEnd"/>
      <w:r w:rsidRPr="0095529D">
        <w:t xml:space="preserve"> White House leadership, the free trade</w:t>
      </w:r>
      <w:r w:rsidRPr="0095529D">
        <w:rPr>
          <w:sz w:val="12"/>
        </w:rPr>
        <w:t xml:space="preserve">¶ </w:t>
      </w:r>
      <w:r w:rsidRPr="0095529D">
        <w:t>agreements with those two countries have still</w:t>
      </w:r>
      <w:r w:rsidRPr="0095529D">
        <w:rPr>
          <w:sz w:val="12"/>
        </w:rPr>
        <w:t xml:space="preserve">¶ </w:t>
      </w:r>
      <w:r w:rsidRPr="0095529D">
        <w:t>not been ratified, while the North American</w:t>
      </w:r>
      <w:r w:rsidRPr="0095529D">
        <w:rPr>
          <w:sz w:val="12"/>
        </w:rPr>
        <w:t xml:space="preserve">¶ </w:t>
      </w:r>
      <w:r w:rsidRPr="0095529D">
        <w:t>Free Trade Agreement that came into force</w:t>
      </w:r>
      <w:r w:rsidRPr="0095529D">
        <w:rPr>
          <w:sz w:val="12"/>
        </w:rPr>
        <w:t xml:space="preserve">¶ </w:t>
      </w:r>
      <w:r w:rsidRPr="0095529D">
        <w:t>under President Bill Clinton was undermined</w:t>
      </w:r>
      <w:r w:rsidRPr="0095529D">
        <w:rPr>
          <w:sz w:val="12"/>
        </w:rPr>
        <w:t xml:space="preserve">¶ </w:t>
      </w:r>
      <w:r w:rsidRPr="0095529D">
        <w:t>by last year’s enactment of a measure canceling</w:t>
      </w:r>
      <w:r w:rsidRPr="0095529D">
        <w:rPr>
          <w:sz w:val="12"/>
        </w:rPr>
        <w:t xml:space="preserve">¶ </w:t>
      </w:r>
      <w:r w:rsidRPr="0095529D">
        <w:t>a pilot program that allowed carefully screened</w:t>
      </w:r>
      <w:r w:rsidRPr="0095529D">
        <w:rPr>
          <w:sz w:val="12"/>
        </w:rPr>
        <w:t xml:space="preserve">¶ </w:t>
      </w:r>
      <w:r w:rsidRPr="0095529D">
        <w:t>Mexican trucks to carry cargo in the United</w:t>
      </w:r>
      <w:r w:rsidRPr="0095529D">
        <w:rPr>
          <w:sz w:val="12"/>
        </w:rPr>
        <w:t xml:space="preserve">¶ </w:t>
      </w:r>
      <w:r w:rsidRPr="0095529D">
        <w:t>States. Movement to repeal U.S. tariffs on</w:t>
      </w:r>
      <w:r w:rsidRPr="0095529D">
        <w:rPr>
          <w:sz w:val="12"/>
        </w:rPr>
        <w:t xml:space="preserve">¶ </w:t>
      </w:r>
      <w:r w:rsidRPr="0095529D">
        <w:t>Brazilian ethanol and to settle a dispute over</w:t>
      </w:r>
      <w:r w:rsidRPr="0095529D">
        <w:rPr>
          <w:sz w:val="12"/>
        </w:rPr>
        <w:t xml:space="preserve">¶ </w:t>
      </w:r>
      <w:r w:rsidRPr="0095529D">
        <w:t>cotton subsidies with the South American giant</w:t>
      </w:r>
      <w:r w:rsidRPr="0095529D">
        <w:rPr>
          <w:sz w:val="12"/>
        </w:rPr>
        <w:t xml:space="preserve">¶ </w:t>
      </w:r>
      <w:r w:rsidRPr="0095529D">
        <w:t>would not only promote trade but would also</w:t>
      </w:r>
      <w:r w:rsidRPr="0095529D">
        <w:rPr>
          <w:sz w:val="12"/>
        </w:rPr>
        <w:t xml:space="preserve">¶ </w:t>
      </w:r>
      <w:r w:rsidRPr="0095529D">
        <w:t>clear the air between Washington and Brasilia</w:t>
      </w:r>
      <w:proofErr w:type="gramStart"/>
      <w:r w:rsidRPr="0095529D">
        <w:t>,</w:t>
      </w:r>
      <w:r w:rsidRPr="0095529D">
        <w:rPr>
          <w:sz w:val="12"/>
        </w:rPr>
        <w:t>¶</w:t>
      </w:r>
      <w:proofErr w:type="gramEnd"/>
      <w:r w:rsidRPr="0095529D">
        <w:rPr>
          <w:sz w:val="12"/>
        </w:rPr>
        <w:t xml:space="preserve"> </w:t>
      </w:r>
      <w:r w:rsidRPr="0095529D">
        <w:t>especially since the World Trade Organization</w:t>
      </w:r>
      <w:r w:rsidRPr="0095529D">
        <w:rPr>
          <w:sz w:val="12"/>
        </w:rPr>
        <w:t xml:space="preserve">¶ </w:t>
      </w:r>
      <w:r w:rsidRPr="0095529D">
        <w:t>has already ruled the subsidies illegal and, in</w:t>
      </w:r>
      <w:r w:rsidRPr="0095529D">
        <w:rPr>
          <w:sz w:val="12"/>
        </w:rPr>
        <w:t xml:space="preserve">¶ </w:t>
      </w:r>
      <w:r w:rsidRPr="0095529D">
        <w:t xml:space="preserve">a rare move, authorized the imposition of </w:t>
      </w:r>
      <w:proofErr w:type="spellStart"/>
      <w:r w:rsidRPr="0095529D">
        <w:t>puni</w:t>
      </w:r>
      <w:proofErr w:type="spellEnd"/>
      <w:r w:rsidRPr="0095529D">
        <w:t>-</w:t>
      </w:r>
      <w:r w:rsidRPr="0095529D">
        <w:rPr>
          <w:sz w:val="12"/>
        </w:rPr>
        <w:t xml:space="preserve">¶ </w:t>
      </w:r>
      <w:proofErr w:type="spellStart"/>
      <w:r w:rsidRPr="0095529D">
        <w:t>tive</w:t>
      </w:r>
      <w:proofErr w:type="spellEnd"/>
      <w:r w:rsidRPr="0095529D">
        <w:t xml:space="preserve"> sanctions against American products.</w:t>
      </w:r>
    </w:p>
    <w:p w:rsidR="009850C4" w:rsidRPr="0095529D" w:rsidRDefault="009850C4" w:rsidP="009850C4">
      <w:pPr>
        <w:pStyle w:val="Heading3"/>
      </w:pPr>
      <w:bookmarkStart w:id="15" w:name="_Toc360608657"/>
      <w:r w:rsidRPr="0095529D">
        <w:lastRenderedPageBreak/>
        <w:t>Link: Asia Pivot</w:t>
      </w:r>
      <w:bookmarkEnd w:id="15"/>
    </w:p>
    <w:p w:rsidR="009850C4" w:rsidRPr="0095529D" w:rsidRDefault="009850C4" w:rsidP="009850C4">
      <w:pPr>
        <w:pStyle w:val="Heading4"/>
      </w:pPr>
      <w:r w:rsidRPr="0095529D">
        <w:t>The Asian pivot results in China increasing influence in L.A.</w:t>
      </w:r>
      <w:r w:rsidRPr="0095529D">
        <w:tab/>
      </w:r>
    </w:p>
    <w:p w:rsidR="009850C4" w:rsidRPr="0095529D" w:rsidRDefault="009850C4" w:rsidP="009850C4">
      <w:proofErr w:type="spellStart"/>
      <w:r w:rsidRPr="0095529D">
        <w:rPr>
          <w:rStyle w:val="StyleStyleBold12pt"/>
        </w:rPr>
        <w:t>Ansar</w:t>
      </w:r>
      <w:proofErr w:type="spellEnd"/>
      <w:r w:rsidRPr="0095529D">
        <w:rPr>
          <w:rStyle w:val="StyleStyleBold12pt"/>
        </w:rPr>
        <w:t xml:space="preserve"> 6/20</w:t>
      </w:r>
      <w:r w:rsidRPr="0095529D">
        <w:t xml:space="preserve"> </w:t>
      </w:r>
    </w:p>
    <w:p w:rsidR="009850C4" w:rsidRPr="0095529D" w:rsidRDefault="009850C4" w:rsidP="009850C4">
      <w:r w:rsidRPr="0095529D">
        <w:t>(</w:t>
      </w:r>
      <w:proofErr w:type="spellStart"/>
      <w:r w:rsidRPr="0095529D">
        <w:t>Arif</w:t>
      </w:r>
      <w:proofErr w:type="spellEnd"/>
      <w:r w:rsidRPr="0095529D">
        <w:t xml:space="preserve">; Pivot to Pacific boomerangs; Pakistan Today; Lexis; </w:t>
      </w:r>
      <w:proofErr w:type="spellStart"/>
      <w:r w:rsidRPr="0095529D">
        <w:t>kdf</w:t>
      </w:r>
      <w:proofErr w:type="spellEnd"/>
      <w:r w:rsidRPr="0095529D">
        <w:t>)</w:t>
      </w:r>
    </w:p>
    <w:p w:rsidR="009850C4" w:rsidRPr="0095529D" w:rsidRDefault="009850C4" w:rsidP="009850C4"/>
    <w:p w:rsidR="009850C4" w:rsidRPr="0095529D" w:rsidRDefault="009850C4" w:rsidP="009850C4">
      <w:pPr>
        <w:rPr>
          <w:sz w:val="16"/>
        </w:rPr>
      </w:pPr>
      <w:r w:rsidRPr="0095529D">
        <w:rPr>
          <w:sz w:val="16"/>
        </w:rPr>
        <w:t xml:space="preserve">While </w:t>
      </w:r>
      <w:r w:rsidRPr="0095529D">
        <w:rPr>
          <w:rStyle w:val="StyleBoldUnderline"/>
        </w:rPr>
        <w:t>the China-US</w:t>
      </w:r>
      <w:r w:rsidRPr="0095529D">
        <w:rPr>
          <w:sz w:val="16"/>
        </w:rPr>
        <w:t xml:space="preserve"> ties are moving towards</w:t>
      </w:r>
      <w:r w:rsidRPr="0095529D">
        <w:rPr>
          <w:rStyle w:val="StyleBoldUnderline"/>
        </w:rPr>
        <w:t xml:space="preserve"> </w:t>
      </w:r>
      <w:r w:rsidRPr="0095529D">
        <w:rPr>
          <w:sz w:val="16"/>
        </w:rPr>
        <w:t>cooperation in the Middle East and Africa</w:t>
      </w:r>
      <w:r w:rsidRPr="0095529D">
        <w:rPr>
          <w:rStyle w:val="StyleBoldUnderline"/>
        </w:rPr>
        <w:t>, in the Asia Pacific and Americas matters appear to be tilting more towards rivalry</w:t>
      </w:r>
      <w:r w:rsidRPr="0095529D">
        <w:rPr>
          <w:sz w:val="16"/>
        </w:rPr>
        <w:t>, while affairs hang in the balance when it comes to South and Central Asia. And, the Summit was to take a stock of where the two powers are heading.</w:t>
      </w:r>
      <w:r w:rsidRPr="0095529D">
        <w:rPr>
          <w:sz w:val="12"/>
        </w:rPr>
        <w:t>¶</w:t>
      </w:r>
      <w:r w:rsidRPr="0095529D">
        <w:rPr>
          <w:sz w:val="16"/>
        </w:rPr>
        <w:t xml:space="preserve"> </w:t>
      </w:r>
      <w:proofErr w:type="gramStart"/>
      <w:r w:rsidRPr="0095529D">
        <w:rPr>
          <w:sz w:val="16"/>
        </w:rPr>
        <w:t>The</w:t>
      </w:r>
      <w:proofErr w:type="gramEnd"/>
      <w:r w:rsidRPr="0095529D">
        <w:rPr>
          <w:sz w:val="16"/>
        </w:rPr>
        <w:t xml:space="preserve"> path of the Xi's trip to the US passed through Latin America. His visit included Cost Rica and Mexico. Just before Xi's trip, Obama and Biden made their own trips to almost the same states. </w:t>
      </w:r>
      <w:r w:rsidRPr="0095529D">
        <w:rPr>
          <w:rStyle w:val="StyleBoldUnderline"/>
        </w:rPr>
        <w:t>Most of the US and Chinese activities in Latin America have to do with trade and economics, but the experts agree that something may be fundamentally changing in the Americas.</w:t>
      </w:r>
      <w:r w:rsidRPr="0095529D">
        <w:rPr>
          <w:rStyle w:val="StyleBoldUnderline"/>
          <w:b w:val="0"/>
          <w:sz w:val="12"/>
          <w:u w:val="none"/>
        </w:rPr>
        <w:t>¶</w:t>
      </w:r>
      <w:r w:rsidRPr="0095529D">
        <w:rPr>
          <w:rStyle w:val="StyleBoldUnderline"/>
          <w:sz w:val="12"/>
        </w:rPr>
        <w:t xml:space="preserve"> </w:t>
      </w:r>
      <w:r w:rsidRPr="0095529D">
        <w:rPr>
          <w:rStyle w:val="StyleBoldUnderline"/>
        </w:rPr>
        <w:t>This alteration may have to do with and connected to the American pivot</w:t>
      </w:r>
      <w:r w:rsidRPr="0095529D">
        <w:rPr>
          <w:sz w:val="16"/>
        </w:rPr>
        <w:t xml:space="preserve"> to the Asia Pacific. Although American scholars are very reluctantly pointing to this, nonetheless, the suspicion is there. </w:t>
      </w:r>
      <w:r w:rsidRPr="0095529D">
        <w:rPr>
          <w:rStyle w:val="Emphasis"/>
        </w:rPr>
        <w:t>The Chinese may be sneaking in to the American home sphere of influence using the garb of trade</w:t>
      </w:r>
      <w:r w:rsidRPr="0095529D">
        <w:rPr>
          <w:sz w:val="16"/>
        </w:rPr>
        <w:t xml:space="preserve">. </w:t>
      </w:r>
    </w:p>
    <w:p w:rsidR="009850C4" w:rsidRPr="0095529D" w:rsidRDefault="009850C4" w:rsidP="009850C4"/>
    <w:p w:rsidR="00466CA7" w:rsidRPr="0095529D" w:rsidRDefault="00466CA7" w:rsidP="00466CA7">
      <w:pPr>
        <w:pStyle w:val="Heading2"/>
        <w:rPr>
          <w:rStyle w:val="StyleStyleBold12pt"/>
          <w:b/>
          <w:sz w:val="40"/>
          <w:szCs w:val="40"/>
          <w:u w:val="double"/>
        </w:rPr>
      </w:pPr>
      <w:bookmarkStart w:id="16" w:name="_Toc360608658"/>
      <w:r w:rsidRPr="0095529D">
        <w:rPr>
          <w:rStyle w:val="StyleStyleBold12pt"/>
          <w:b/>
          <w:sz w:val="40"/>
          <w:szCs w:val="40"/>
          <w:u w:val="double"/>
        </w:rPr>
        <w:lastRenderedPageBreak/>
        <w:t>Impacts</w:t>
      </w:r>
      <w:bookmarkEnd w:id="16"/>
    </w:p>
    <w:p w:rsidR="00466CA7" w:rsidRPr="0095529D" w:rsidRDefault="00466CA7" w:rsidP="00466CA7">
      <w:pPr>
        <w:pStyle w:val="Heading3"/>
      </w:pPr>
      <w:bookmarkStart w:id="17" w:name="_Toc360608659"/>
      <w:r w:rsidRPr="0095529D">
        <w:lastRenderedPageBreak/>
        <w:t xml:space="preserve">China Solves the </w:t>
      </w:r>
      <w:proofErr w:type="spellStart"/>
      <w:r w:rsidRPr="0095529D">
        <w:t>Aff</w:t>
      </w:r>
      <w:bookmarkEnd w:id="17"/>
      <w:proofErr w:type="spellEnd"/>
    </w:p>
    <w:p w:rsidR="00466CA7" w:rsidRPr="0095529D" w:rsidRDefault="00466CA7" w:rsidP="00466CA7">
      <w:pPr>
        <w:pStyle w:val="Heading4"/>
        <w:rPr>
          <w:rStyle w:val="StyleStyleBold12pt"/>
          <w:b/>
        </w:rPr>
      </w:pPr>
      <w:r w:rsidRPr="0095529D">
        <w:rPr>
          <w:rStyle w:val="StyleStyleBold12pt"/>
          <w:b/>
        </w:rPr>
        <w:t>China solves better than the US in Latin America</w:t>
      </w:r>
    </w:p>
    <w:p w:rsidR="00466CA7" w:rsidRPr="0095529D" w:rsidRDefault="00466CA7" w:rsidP="00466CA7">
      <w:r w:rsidRPr="0095529D">
        <w:rPr>
          <w:rStyle w:val="StyleStyleBold12pt"/>
        </w:rPr>
        <w:t>Erikson and Chen 2007</w:t>
      </w:r>
      <w:r w:rsidRPr="0095529D">
        <w:t xml:space="preserve"> (Daniel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466CA7" w:rsidRPr="0095529D" w:rsidRDefault="00466CA7" w:rsidP="00466CA7">
      <w:pPr>
        <w:rPr>
          <w:sz w:val="16"/>
        </w:rPr>
      </w:pPr>
      <w:r w:rsidRPr="0095529D">
        <w:rPr>
          <w:sz w:val="16"/>
        </w:rPr>
        <w:t xml:space="preserve">Meanwhile, </w:t>
      </w:r>
      <w:r w:rsidRPr="0095529D">
        <w:rPr>
          <w:rStyle w:val="StyleBoldUnderline"/>
        </w:rPr>
        <w:t>China's galloping entrance into the Latin American market for energy resources and other commodities has been accompanied by an accelerating pace of high-level visits by Chinese officials to the region over the past few years</w:t>
      </w:r>
      <w:r w:rsidRPr="0095529D">
        <w:rPr>
          <w:sz w:val="16"/>
        </w:rPr>
        <w:t xml:space="preserve">. Though China's foreign policy strategy toward the developing world prioritizes South Asia and Africa over Latin America, this last relationship has experienced explosive growth. In 2001, Chinese President Jiang </w:t>
      </w:r>
      <w:proofErr w:type="spellStart"/>
      <w:r w:rsidRPr="0095529D">
        <w:rPr>
          <w:sz w:val="16"/>
        </w:rPr>
        <w:t>Zemin's</w:t>
      </w:r>
      <w:proofErr w:type="spellEnd"/>
      <w:r w:rsidRPr="0095529D">
        <w:rPr>
          <w:sz w:val="16"/>
        </w:rPr>
        <w:t xml:space="preserve"> landmark visit to the region sparked a wave of visits by senior officials and business leaders to discuss political, economic, and military concerns. Since then, the volume of trade between China and the region has skyrocketed. President Hu Jintao traveled to Argentina, Brazil, Chile, and Cuba in 2004 and visited Mexico in 2005. The presidents of all those and other countries have paid reciprocal visits to China.</w:t>
      </w:r>
      <w:r w:rsidRPr="0095529D">
        <w:rPr>
          <w:sz w:val="12"/>
        </w:rPr>
        <w:t>¶</w:t>
      </w:r>
      <w:r w:rsidRPr="0095529D">
        <w:rPr>
          <w:sz w:val="16"/>
        </w:rPr>
        <w:t xml:space="preserve"> </w:t>
      </w:r>
      <w:r w:rsidRPr="0095529D">
        <w:rPr>
          <w:rStyle w:val="Emphasis"/>
        </w:rPr>
        <w:t>China's economic engagement</w:t>
      </w:r>
      <w:r w:rsidRPr="0095529D">
        <w:rPr>
          <w:rStyle w:val="StyleBoldUnderline"/>
        </w:rPr>
        <w:t xml:space="preserve"> with Latin America responds to the requirements of a booming Chinese economy that has been growing at nearly 10 percent per year for the past quarter century</w:t>
      </w:r>
      <w:r w:rsidRPr="0095529D">
        <w:rPr>
          <w:sz w:val="16"/>
        </w:rPr>
        <w:t xml:space="preserve">. The economic figures are impressive: in the past six years, </w:t>
      </w:r>
      <w:r w:rsidRPr="0095529D">
        <w:rPr>
          <w:rStyle w:val="StyleBoldUnderline"/>
        </w:rPr>
        <w:t>Chinese imports from Latin America have grown more than six-fold, at a pace of some 60 percent a year</w:t>
      </w:r>
      <w:r w:rsidRPr="0095529D">
        <w:rPr>
          <w:sz w:val="16"/>
        </w:rPr>
        <w:t xml:space="preserve">, to an estimated $ 60 billion in 2006. China has become a major consumer of food, mineral, and other primary products from Latin America, benefiting principally the commodity-producing countries of South America--particularly Argentina, Brazil, Peru, and Chile. </w:t>
      </w:r>
      <w:r w:rsidRPr="0095529D">
        <w:rPr>
          <w:rStyle w:val="StyleBoldUnderline"/>
        </w:rPr>
        <w:t>Chinese investment in Latin America remains relatively small at some $ 6.5 billion</w:t>
      </w:r>
      <w:r w:rsidRPr="0095529D">
        <w:rPr>
          <w:sz w:val="16"/>
        </w:rPr>
        <w:t xml:space="preserve"> through 2004, but that amount represents half of China's foreign investment overseas. </w:t>
      </w:r>
      <w:proofErr w:type="gramStart"/>
      <w:r w:rsidRPr="0095529D">
        <w:rPr>
          <w:sz w:val="16"/>
        </w:rPr>
        <w:t>n9</w:t>
      </w:r>
      <w:proofErr w:type="gramEnd"/>
      <w:r w:rsidRPr="0095529D">
        <w:rPr>
          <w:sz w:val="16"/>
        </w:rPr>
        <w:t xml:space="preserve"> China's Xinhua News agency reported that Chinese trade with the Caribbean exceeded $ 2 billion in 2004, a 40 percent increase from the previous year. n10 China has promised to increase its investments in Latin America to $ 100 billion by 2014, although government officials have since backed away from that pledge and several proposed investments are already showing signs of falling short in Brazil, Argentina, and elsewhere. </w:t>
      </w:r>
      <w:proofErr w:type="gramStart"/>
      <w:r w:rsidRPr="0095529D">
        <w:rPr>
          <w:sz w:val="16"/>
        </w:rPr>
        <w:t>FIGURE 2.</w:t>
      </w:r>
      <w:proofErr w:type="gramEnd"/>
      <w:r w:rsidRPr="0095529D">
        <w:rPr>
          <w:sz w:val="16"/>
        </w:rPr>
        <w:t xml:space="preserve"> CHINA V. TAIWAN: TRADING WITH LATIN AMERICA n11</w:t>
      </w:r>
      <w:r w:rsidRPr="0095529D">
        <w:rPr>
          <w:sz w:val="12"/>
        </w:rPr>
        <w:t>¶</w:t>
      </w:r>
      <w:r w:rsidRPr="0095529D">
        <w:rPr>
          <w:sz w:val="16"/>
        </w:rPr>
        <w:t xml:space="preserve"> [*75] </w:t>
      </w:r>
      <w:proofErr w:type="gramStart"/>
      <w:r w:rsidRPr="0095529D">
        <w:rPr>
          <w:sz w:val="16"/>
        </w:rPr>
        <w:t>For</w:t>
      </w:r>
      <w:proofErr w:type="gramEnd"/>
      <w:r w:rsidRPr="0095529D">
        <w:rPr>
          <w:sz w:val="16"/>
        </w:rPr>
        <w:t xml:space="preserve"> their part</w:t>
      </w:r>
      <w:r w:rsidRPr="0095529D">
        <w:rPr>
          <w:rStyle w:val="StyleBoldUnderline"/>
        </w:rPr>
        <w:t>, Latin Americans are intrigued by the idea of China as a potential partner for trade and investment. As a rising superpower without a colonial or "imperialist" history in the Western Hemisphere, China is in many ways more politically attractive than either the U</w:t>
      </w:r>
      <w:r w:rsidRPr="0095529D">
        <w:rPr>
          <w:sz w:val="16"/>
        </w:rPr>
        <w:t xml:space="preserve">nited </w:t>
      </w:r>
      <w:r w:rsidRPr="0095529D">
        <w:rPr>
          <w:rStyle w:val="StyleBoldUnderline"/>
        </w:rPr>
        <w:t>S</w:t>
      </w:r>
      <w:r w:rsidRPr="0095529D">
        <w:rPr>
          <w:sz w:val="16"/>
        </w:rPr>
        <w:t xml:space="preserve">tates or the European Union, especially for politicians confronted with constituencies that are increasingly anti-American and skeptical of Western intentions. </w:t>
      </w:r>
      <w:proofErr w:type="gramStart"/>
      <w:r w:rsidRPr="0095529D">
        <w:rPr>
          <w:sz w:val="16"/>
        </w:rPr>
        <w:t>n12</w:t>
      </w:r>
      <w:proofErr w:type="gramEnd"/>
      <w:r w:rsidRPr="0095529D">
        <w:rPr>
          <w:sz w:val="16"/>
        </w:rPr>
        <w:t xml:space="preserve"> Nevertheless, </w:t>
      </w:r>
      <w:r w:rsidRPr="0095529D">
        <w:rPr>
          <w:rStyle w:val="StyleBoldUnderline"/>
        </w:rPr>
        <w:t>most analysts recognize that Latin America's embrace of China</w:t>
      </w:r>
      <w:r w:rsidRPr="0095529D">
        <w:rPr>
          <w:sz w:val="16"/>
        </w:rPr>
        <w:t>--to the extent that this has actually occurred--</w:t>
      </w:r>
      <w:r w:rsidRPr="0095529D">
        <w:rPr>
          <w:rStyle w:val="StyleBoldUnderline"/>
        </w:rPr>
        <w:t>is intimately linked to its perception of neglect and disinterest from the U</w:t>
      </w:r>
      <w:r w:rsidRPr="0095529D">
        <w:rPr>
          <w:sz w:val="16"/>
        </w:rPr>
        <w:t xml:space="preserve">nited </w:t>
      </w:r>
      <w:r w:rsidRPr="0095529D">
        <w:rPr>
          <w:rStyle w:val="StyleBoldUnderline"/>
        </w:rPr>
        <w:t>S</w:t>
      </w:r>
      <w:r w:rsidRPr="0095529D">
        <w:rPr>
          <w:sz w:val="16"/>
        </w:rPr>
        <w:t>tates.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w:t>
      </w:r>
      <w:r w:rsidRPr="0095529D">
        <w:rPr>
          <w:sz w:val="12"/>
        </w:rPr>
        <w:t>¶</w:t>
      </w:r>
      <w:r w:rsidRPr="0095529D">
        <w:rPr>
          <w:sz w:val="16"/>
        </w:rPr>
        <w:t xml:space="preserve"> But even as China seeks to reassure the United States that its interests in South America are purely economic, Beijing has begun enlisting regional powers like Mexico to aid its effort to woo Central American diplomats. Pressure is also being placed on Paraguay by Argentina, Brazil, and Chile, its partners in the South American Common Market (</w:t>
      </w:r>
      <w:proofErr w:type="spellStart"/>
      <w:r w:rsidRPr="0095529D">
        <w:rPr>
          <w:sz w:val="16"/>
        </w:rPr>
        <w:t>Mercosur</w:t>
      </w:r>
      <w:proofErr w:type="spellEnd"/>
      <w:r w:rsidRPr="0095529D">
        <w:rPr>
          <w:sz w:val="16"/>
        </w:rPr>
        <w:t>), which places certain constraints on member states' bilateral foreign policy prerogatives. Despite its avowals to Washington, China appears to be using [*76] its economic might as a means to achieve the patently political objective of stripping Taiwan of its democratic allies in the Western Hemisphere.</w:t>
      </w:r>
    </w:p>
    <w:p w:rsidR="00466CA7" w:rsidRPr="0095529D" w:rsidRDefault="00466CA7" w:rsidP="00466CA7"/>
    <w:p w:rsidR="009850C4" w:rsidRPr="0095529D" w:rsidRDefault="009850C4" w:rsidP="009850C4">
      <w:pPr>
        <w:pStyle w:val="Heading3"/>
        <w:rPr>
          <w:rStyle w:val="StyleBoldUnderline"/>
          <w:b/>
          <w:sz w:val="32"/>
          <w:szCs w:val="32"/>
        </w:rPr>
      </w:pPr>
      <w:bookmarkStart w:id="18" w:name="_Toc360608660"/>
      <w:r w:rsidRPr="0095529D">
        <w:rPr>
          <w:rStyle w:val="StyleBoldUnderline"/>
          <w:b/>
          <w:sz w:val="32"/>
          <w:szCs w:val="32"/>
        </w:rPr>
        <w:lastRenderedPageBreak/>
        <w:t xml:space="preserve">Chinese Energy Security </w:t>
      </w:r>
      <w:r w:rsidR="0095529D" w:rsidRPr="0095529D">
        <w:rPr>
          <w:rStyle w:val="StyleBoldUnderline"/>
          <w:b/>
          <w:sz w:val="32"/>
          <w:szCs w:val="32"/>
        </w:rPr>
        <w:t>Mod</w:t>
      </w:r>
      <w:bookmarkEnd w:id="18"/>
    </w:p>
    <w:p w:rsidR="009850C4" w:rsidRPr="0095529D" w:rsidRDefault="009850C4" w:rsidP="009850C4">
      <w:pPr>
        <w:pStyle w:val="Heading4"/>
        <w:rPr>
          <w:rStyle w:val="StyleStyleBold12pt"/>
          <w:b/>
        </w:rPr>
      </w:pPr>
      <w:r w:rsidRPr="0095529D">
        <w:rPr>
          <w:rStyle w:val="StyleStyleBold12pt"/>
          <w:b/>
        </w:rPr>
        <w:t>Latin America is key to China’s energy security</w:t>
      </w:r>
    </w:p>
    <w:p w:rsidR="009850C4" w:rsidRPr="0095529D" w:rsidRDefault="009850C4" w:rsidP="009850C4">
      <w:proofErr w:type="spellStart"/>
      <w:r w:rsidRPr="0095529D">
        <w:rPr>
          <w:rStyle w:val="StyleStyleBold12pt"/>
        </w:rPr>
        <w:t>Xiaoxia</w:t>
      </w:r>
      <w:proofErr w:type="spellEnd"/>
      <w:r w:rsidRPr="0095529D">
        <w:rPr>
          <w:rStyle w:val="StyleStyleBold12pt"/>
        </w:rPr>
        <w:t xml:space="preserve"> 2013</w:t>
      </w:r>
      <w:r w:rsidRPr="0095529D">
        <w:t xml:space="preserve"> </w:t>
      </w:r>
    </w:p>
    <w:p w:rsidR="009850C4" w:rsidRPr="0095529D" w:rsidRDefault="009850C4" w:rsidP="009850C4">
      <w:r w:rsidRPr="0095529D">
        <w:t xml:space="preserve">(Wang; In America's Backyard: China's Rising Influence in Latin America; May 6; www.worldcrunch.com/china-2.0/in-america-039-s-backyard-china-039-s-rising-influence-in-latin-america/foreign-policy-trade-economy-investments-energy/c9s11647/; </w:t>
      </w:r>
      <w:proofErr w:type="spellStart"/>
      <w:r w:rsidRPr="0095529D">
        <w:t>kdf</w:t>
      </w:r>
      <w:proofErr w:type="spellEnd"/>
      <w:r w:rsidRPr="0095529D">
        <w:t>)</w:t>
      </w:r>
    </w:p>
    <w:p w:rsidR="009850C4" w:rsidRPr="0095529D" w:rsidRDefault="009850C4" w:rsidP="009850C4"/>
    <w:p w:rsidR="009850C4" w:rsidRPr="0095529D" w:rsidRDefault="009850C4" w:rsidP="009850C4">
      <w:pPr>
        <w:rPr>
          <w:sz w:val="16"/>
        </w:rPr>
      </w:pPr>
      <w:r w:rsidRPr="0095529D">
        <w:rPr>
          <w:sz w:val="16"/>
        </w:rPr>
        <w:t xml:space="preserve">Initially, </w:t>
      </w:r>
      <w:r w:rsidRPr="0095529D">
        <w:rPr>
          <w:rStyle w:val="StyleBoldUnderline"/>
        </w:rPr>
        <w:t>China’s activities in Latin America were limited to the diplomatic level. By providing funds and assisting in infrastructure constructions, China managed to interrupt diplomatic ties between poor Latin countries and Taiwan</w:t>
      </w:r>
      <w:r w:rsidRPr="0095529D">
        <w:rPr>
          <w:sz w:val="16"/>
        </w:rPr>
        <w:t>. Since then, with China's economic boom, the supply of energy and resources has gradually become a problem that plagues China -- and its exchanges with Latin America thus are endowed with real substantive purpose.</w:t>
      </w:r>
      <w:r w:rsidRPr="0095529D">
        <w:rPr>
          <w:sz w:val="12"/>
        </w:rPr>
        <w:t>¶</w:t>
      </w:r>
      <w:r w:rsidRPr="0095529D">
        <w:rPr>
          <w:sz w:val="16"/>
        </w:rPr>
        <w:t xml:space="preserve"> </w:t>
      </w:r>
      <w:proofErr w:type="gramStart"/>
      <w:r w:rsidRPr="0095529D">
        <w:rPr>
          <w:sz w:val="16"/>
        </w:rPr>
        <w:t>Among</w:t>
      </w:r>
      <w:proofErr w:type="gramEnd"/>
      <w:r w:rsidRPr="0095529D">
        <w:rPr>
          <w:sz w:val="16"/>
        </w:rPr>
        <w:t xml:space="preserve"> the numerous needs of China</w:t>
      </w:r>
      <w:r w:rsidRPr="0095529D">
        <w:rPr>
          <w:rStyle w:val="StyleBoldUnderline"/>
        </w:rPr>
        <w:t>, the demand for oil has always been the most powerful driving force</w:t>
      </w:r>
      <w:r w:rsidRPr="0095529D">
        <w:rPr>
          <w:sz w:val="16"/>
        </w:rPr>
        <w:t>.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Latin America and its huge reserves and production capacity naturally became a destination for China.</w:t>
      </w:r>
      <w:r w:rsidRPr="0095529D">
        <w:rPr>
          <w:sz w:val="12"/>
        </w:rPr>
        <w:t>¶</w:t>
      </w:r>
      <w:r w:rsidRPr="0095529D">
        <w:rPr>
          <w:sz w:val="16"/>
        </w:rPr>
        <w:t xml:space="preserve"> </w:t>
      </w:r>
      <w:r w:rsidRPr="0095529D">
        <w:rPr>
          <w:rStyle w:val="StyleBoldUnderline"/>
        </w:rPr>
        <w:t>China must better protect its energy supply, and can't just play the simple role of consumer</w:t>
      </w:r>
      <w:r w:rsidRPr="0095529D">
        <w:rPr>
          <w:sz w:val="16"/>
        </w:rPr>
        <w:t>. It must also help solidify the important links of the petroleum industry supply chain. Indeed, the China National Petroleum Corporation frequently appears in Latin American countries, and China’s investment and trade in the Latin American countries are also focused on its energy sector.</w:t>
      </w:r>
    </w:p>
    <w:p w:rsidR="009850C4" w:rsidRPr="0095529D" w:rsidRDefault="009850C4" w:rsidP="009850C4">
      <w:pPr>
        <w:rPr>
          <w:sz w:val="16"/>
        </w:rPr>
      </w:pPr>
    </w:p>
    <w:p w:rsidR="009850C4" w:rsidRPr="0095529D" w:rsidRDefault="009850C4" w:rsidP="009850C4">
      <w:pPr>
        <w:pStyle w:val="Heading4"/>
      </w:pPr>
      <w:r w:rsidRPr="0095529D">
        <w:t>Chinese energy security is key to Asian stability</w:t>
      </w:r>
    </w:p>
    <w:p w:rsidR="009850C4" w:rsidRPr="0095529D" w:rsidRDefault="009850C4" w:rsidP="009850C4">
      <w:proofErr w:type="spellStart"/>
      <w:r w:rsidRPr="0095529D">
        <w:rPr>
          <w:rStyle w:val="StyleStyleBold12pt"/>
        </w:rPr>
        <w:t>Hiscock</w:t>
      </w:r>
      <w:proofErr w:type="spellEnd"/>
      <w:r w:rsidRPr="0095529D">
        <w:rPr>
          <w:rStyle w:val="StyleStyleBold12pt"/>
        </w:rPr>
        <w:t xml:space="preserve"> 2013</w:t>
      </w:r>
      <w:r w:rsidRPr="0095529D">
        <w:t xml:space="preserve"> (Geoff; Energy-hungry China scours the globe to secure future supplies; May 28; edition.cnn.com/2013/05/28/business/china-energy; </w:t>
      </w:r>
      <w:proofErr w:type="spellStart"/>
      <w:r w:rsidRPr="0095529D">
        <w:t>kdf</w:t>
      </w:r>
      <w:proofErr w:type="spellEnd"/>
      <w:r w:rsidRPr="0095529D">
        <w:t>)</w:t>
      </w:r>
    </w:p>
    <w:p w:rsidR="009850C4" w:rsidRPr="0095529D" w:rsidRDefault="009850C4" w:rsidP="009850C4">
      <w:pPr>
        <w:rPr>
          <w:sz w:val="14"/>
        </w:rPr>
      </w:pPr>
      <w:r w:rsidRPr="0095529D">
        <w:rPr>
          <w:rStyle w:val="StyleBoldUnderline"/>
        </w:rPr>
        <w:t>China's energy imports are so fundamental to its survival and development that China's new leadership has taken extraordinary steps to secure future supplies.</w:t>
      </w:r>
      <w:r w:rsidRPr="0095529D">
        <w:rPr>
          <w:rStyle w:val="StyleBoldUnderline"/>
          <w:b w:val="0"/>
          <w:sz w:val="12"/>
          <w:u w:val="none"/>
        </w:rPr>
        <w:t>¶</w:t>
      </w:r>
      <w:r w:rsidRPr="0095529D">
        <w:rPr>
          <w:rStyle w:val="StyleBoldUnderline"/>
          <w:sz w:val="12"/>
        </w:rPr>
        <w:t xml:space="preserve"> </w:t>
      </w:r>
      <w:r w:rsidRPr="0095529D">
        <w:rPr>
          <w:sz w:val="14"/>
        </w:rPr>
        <w:t xml:space="preserve">In a flurry of official visits over the past two months involving President Xi </w:t>
      </w:r>
      <w:proofErr w:type="spellStart"/>
      <w:r w:rsidRPr="0095529D">
        <w:rPr>
          <w:sz w:val="14"/>
        </w:rPr>
        <w:t>Jinping</w:t>
      </w:r>
      <w:proofErr w:type="spellEnd"/>
      <w:r w:rsidRPr="0095529D">
        <w:rPr>
          <w:sz w:val="14"/>
        </w:rPr>
        <w:t xml:space="preserve">, Premier Li </w:t>
      </w:r>
      <w:proofErr w:type="spellStart"/>
      <w:r w:rsidRPr="0095529D">
        <w:rPr>
          <w:sz w:val="14"/>
        </w:rPr>
        <w:t>Keqiang</w:t>
      </w:r>
      <w:proofErr w:type="spellEnd"/>
      <w:r w:rsidRPr="0095529D">
        <w:rPr>
          <w:sz w:val="14"/>
        </w:rPr>
        <w:t xml:space="preserve"> and Foreign Minister Wang Yi</w:t>
      </w:r>
      <w:r w:rsidRPr="0095529D">
        <w:rPr>
          <w:rStyle w:val="StyleBoldUnderline"/>
        </w:rPr>
        <w:t>, China has sought to bolster its energy relations</w:t>
      </w:r>
      <w:r w:rsidRPr="0095529D">
        <w:rPr>
          <w:sz w:val="14"/>
        </w:rPr>
        <w:t xml:space="preserve"> with big strategic neighbors Russia and India, key energy exporters Indonesia, Brunei and South Africa, emerging resources suppliers such as Tanzania and the Republic of Congo in Africa, and renewable energy pioneer Germany.</w:t>
      </w:r>
      <w:r w:rsidRPr="0095529D">
        <w:rPr>
          <w:sz w:val="12"/>
        </w:rPr>
        <w:t>¶</w:t>
      </w:r>
      <w:r w:rsidRPr="0095529D">
        <w:rPr>
          <w:sz w:val="14"/>
        </w:rPr>
        <w:t xml:space="preserve"> In addition, China hosted a visit by Australian leader Julia Gillard, whose discussions with Xi and Li touched on clean energy expertise and the burgeoning resources trade between the two countries.</w:t>
      </w:r>
      <w:r w:rsidRPr="0095529D">
        <w:rPr>
          <w:sz w:val="12"/>
        </w:rPr>
        <w:t>¶</w:t>
      </w:r>
      <w:r w:rsidRPr="0095529D">
        <w:rPr>
          <w:sz w:val="14"/>
        </w:rPr>
        <w:t xml:space="preserve"> China's push for energy security and its willingness to buy assets around the globe may drive up costs for other energy importers like India, Japan, South Korea and Europe. They will have to compete with China through a combination of co-operation, conservation and technological advances. </w:t>
      </w:r>
      <w:r w:rsidRPr="0095529D">
        <w:rPr>
          <w:rStyle w:val="StyleBoldUnderline"/>
        </w:rPr>
        <w:t>But Xi maintains that China's investments are creating development opportunities for the rest of Asia and the world.</w:t>
      </w:r>
      <w:r w:rsidRPr="0095529D">
        <w:rPr>
          <w:rStyle w:val="StyleBoldUnderline"/>
          <w:b w:val="0"/>
          <w:sz w:val="12"/>
          <w:u w:val="none"/>
        </w:rPr>
        <w:t>¶</w:t>
      </w:r>
      <w:r w:rsidRPr="0095529D">
        <w:rPr>
          <w:rStyle w:val="StyleBoldUnderline"/>
          <w:sz w:val="12"/>
        </w:rPr>
        <w:t xml:space="preserve"> </w:t>
      </w:r>
      <w:r w:rsidRPr="0095529D">
        <w:rPr>
          <w:rStyle w:val="Emphasis"/>
        </w:rPr>
        <w:t>"The rest of Asia and the world cannot enjoy prosperity and stability without China,"</w:t>
      </w:r>
      <w:r w:rsidRPr="0095529D">
        <w:rPr>
          <w:sz w:val="14"/>
        </w:rPr>
        <w:t xml:space="preserve"> Xi told the </w:t>
      </w:r>
      <w:proofErr w:type="spellStart"/>
      <w:r w:rsidRPr="0095529D">
        <w:rPr>
          <w:sz w:val="14"/>
        </w:rPr>
        <w:t>Boao</w:t>
      </w:r>
      <w:proofErr w:type="spellEnd"/>
      <w:r w:rsidRPr="0095529D">
        <w:rPr>
          <w:sz w:val="14"/>
        </w:rPr>
        <w:t xml:space="preserve"> Forum held on the Chinese </w:t>
      </w:r>
      <w:proofErr w:type="gramStart"/>
      <w:r w:rsidRPr="0095529D">
        <w:rPr>
          <w:sz w:val="14"/>
        </w:rPr>
        <w:t>island of Hainan island</w:t>
      </w:r>
      <w:proofErr w:type="gramEnd"/>
      <w:r w:rsidRPr="0095529D">
        <w:rPr>
          <w:sz w:val="14"/>
        </w:rPr>
        <w:t xml:space="preserve"> last month.</w:t>
      </w:r>
    </w:p>
    <w:p w:rsidR="009850C4" w:rsidRPr="0095529D" w:rsidRDefault="009850C4" w:rsidP="009850C4">
      <w:pPr>
        <w:rPr>
          <w:sz w:val="14"/>
        </w:rPr>
      </w:pPr>
    </w:p>
    <w:p w:rsidR="009850C4" w:rsidRPr="0095529D" w:rsidRDefault="009850C4" w:rsidP="009850C4">
      <w:pPr>
        <w:pStyle w:val="Heading4"/>
      </w:pPr>
      <w:r w:rsidRPr="0095529D">
        <w:t>East Asian instability leads to World War III</w:t>
      </w:r>
    </w:p>
    <w:p w:rsidR="009850C4" w:rsidRPr="0095529D" w:rsidRDefault="009850C4" w:rsidP="009850C4">
      <w:pPr>
        <w:rPr>
          <w:b/>
        </w:rPr>
      </w:pPr>
      <w:r w:rsidRPr="0095529D">
        <w:rPr>
          <w:b/>
        </w:rPr>
        <w:t xml:space="preserve">Knight </w:t>
      </w:r>
      <w:proofErr w:type="spellStart"/>
      <w:r w:rsidRPr="0095529D">
        <w:rPr>
          <w:b/>
        </w:rPr>
        <w:t>Ridder</w:t>
      </w:r>
      <w:proofErr w:type="spellEnd"/>
      <w:r w:rsidRPr="0095529D">
        <w:rPr>
          <w:b/>
        </w:rPr>
        <w:t xml:space="preserve"> in ‘00</w:t>
      </w:r>
    </w:p>
    <w:p w:rsidR="009850C4" w:rsidRPr="0095529D" w:rsidRDefault="009850C4" w:rsidP="009850C4">
      <w:pPr>
        <w:rPr>
          <w:rFonts w:cs="AngsanaUPC"/>
          <w:sz w:val="16"/>
        </w:rPr>
      </w:pPr>
      <w:r w:rsidRPr="0095529D">
        <w:rPr>
          <w:rFonts w:cs="AngsanaUPC"/>
          <w:sz w:val="16"/>
        </w:rPr>
        <w:t xml:space="preserve">(Jonathon S. </w:t>
      </w:r>
      <w:proofErr w:type="spellStart"/>
      <w:r w:rsidRPr="0095529D">
        <w:rPr>
          <w:rFonts w:cs="AngsanaUPC"/>
          <w:sz w:val="16"/>
        </w:rPr>
        <w:t>Landay</w:t>
      </w:r>
      <w:proofErr w:type="spellEnd"/>
      <w:r w:rsidRPr="0095529D">
        <w:rPr>
          <w:rFonts w:cs="AngsanaUPC"/>
          <w:sz w:val="16"/>
        </w:rPr>
        <w:t>, “Top administration officials warn stakes for U.S. are high in Asian conflicts”, 3-11, L/N)</w:t>
      </w:r>
    </w:p>
    <w:p w:rsidR="009850C4" w:rsidRPr="0095529D" w:rsidRDefault="009850C4" w:rsidP="009850C4">
      <w:pPr>
        <w:rPr>
          <w:rStyle w:val="TitleChar"/>
        </w:rPr>
      </w:pPr>
      <w:r w:rsidRPr="0095529D">
        <w:rPr>
          <w:rFonts w:cs="AngsanaUPC"/>
          <w:sz w:val="16"/>
        </w:rPr>
        <w:t xml:space="preserve">Few if any experts think China and Taiwan, North Korea and South Korea, or India and Pakistan are spoiling to fight. But </w:t>
      </w:r>
      <w:r w:rsidRPr="0095529D">
        <w:rPr>
          <w:rStyle w:val="TitleChar"/>
        </w:rPr>
        <w:t>even a minor miscalculation by any of them could destabilize Asia, jolt the global economy and even start a nuclear war</w:t>
      </w:r>
      <w:r w:rsidRPr="0095529D">
        <w:rPr>
          <w:rFonts w:cs="AngsanaUPC"/>
          <w:sz w:val="16"/>
        </w:rPr>
        <w:t xml:space="preserve">. India, Pakistan and China all have nuclear weapons, and North Korea may have a few, too. </w:t>
      </w:r>
      <w:r w:rsidRPr="0095529D">
        <w:rPr>
          <w:rStyle w:val="TitleChar"/>
        </w:rPr>
        <w:t>Asia lacks the kinds of organizations, negotiations and diplomatic relationships that helped keep an uneasy peace for five decades in Cold War Europe.  "Nowhere else on Earth are the stakes as high and relationships so fragile,</w:t>
      </w:r>
      <w:r w:rsidRPr="0095529D">
        <w:rPr>
          <w:rFonts w:cs="AngsanaUPC"/>
          <w:sz w:val="16"/>
        </w:rPr>
        <w:t>" said Bates Gill, director of northeast Asian policy studies at the Brookings Institution, a Washington think tank. "</w:t>
      </w:r>
      <w:r w:rsidRPr="0095529D">
        <w:rPr>
          <w:rStyle w:val="TitleChar"/>
        </w:rPr>
        <w:t>We see the convergence of great power interest overlaid with lingering confrontations with no institutionalized security mechanism in place. There are elements for potential disaster."</w:t>
      </w:r>
    </w:p>
    <w:p w:rsidR="009850C4" w:rsidRPr="0095529D" w:rsidRDefault="009850C4" w:rsidP="009850C4">
      <w:pPr>
        <w:rPr>
          <w:sz w:val="14"/>
        </w:rPr>
      </w:pPr>
    </w:p>
    <w:p w:rsidR="009850C4" w:rsidRPr="0095529D" w:rsidRDefault="009850C4" w:rsidP="009850C4">
      <w:pPr>
        <w:pStyle w:val="Heading3"/>
      </w:pPr>
      <w:bookmarkStart w:id="19" w:name="_Toc360608661"/>
      <w:r w:rsidRPr="0095529D">
        <w:lastRenderedPageBreak/>
        <w:t xml:space="preserve">Latin American Instability </w:t>
      </w:r>
      <w:r w:rsidR="0095529D" w:rsidRPr="0095529D">
        <w:t>Mod</w:t>
      </w:r>
      <w:bookmarkEnd w:id="19"/>
    </w:p>
    <w:p w:rsidR="009850C4" w:rsidRPr="0095529D" w:rsidRDefault="009850C4" w:rsidP="009850C4">
      <w:pPr>
        <w:pStyle w:val="Heading4"/>
      </w:pPr>
      <w:r w:rsidRPr="0095529D">
        <w:t>Crowding out China destabilizes Latin America and hurts the US</w:t>
      </w:r>
    </w:p>
    <w:p w:rsidR="009850C4" w:rsidRPr="0095529D" w:rsidRDefault="009850C4" w:rsidP="009850C4">
      <w:proofErr w:type="spellStart"/>
      <w:r w:rsidRPr="0095529D">
        <w:rPr>
          <w:rStyle w:val="StyleStyleBold12pt"/>
        </w:rPr>
        <w:t>Xiaoxia</w:t>
      </w:r>
      <w:proofErr w:type="spellEnd"/>
      <w:r w:rsidRPr="0095529D">
        <w:rPr>
          <w:rStyle w:val="StyleStyleBold12pt"/>
        </w:rPr>
        <w:t xml:space="preserve"> 2013</w:t>
      </w:r>
      <w:r w:rsidRPr="0095529D">
        <w:t xml:space="preserve"> </w:t>
      </w:r>
    </w:p>
    <w:p w:rsidR="009850C4" w:rsidRPr="0095529D" w:rsidRDefault="009850C4" w:rsidP="009850C4">
      <w:r w:rsidRPr="0095529D">
        <w:t xml:space="preserve">(Wang; In America's Backyard: China's Rising Influence in Latin America; May 6; www.worldcrunch.com/china-2.0/in-america-039-s-backyard-china-039-s-rising-influence-in-latin-america/foreign-policy-trade-economy-investments-energy/c9s11647/; </w:t>
      </w:r>
      <w:proofErr w:type="spellStart"/>
      <w:r w:rsidRPr="0095529D">
        <w:t>kdf</w:t>
      </w:r>
      <w:proofErr w:type="spellEnd"/>
      <w:r w:rsidRPr="0095529D">
        <w:t>)</w:t>
      </w:r>
    </w:p>
    <w:p w:rsidR="009850C4" w:rsidRPr="0095529D" w:rsidRDefault="009850C4" w:rsidP="009850C4"/>
    <w:p w:rsidR="009850C4" w:rsidRPr="0095529D" w:rsidRDefault="009850C4" w:rsidP="009850C4">
      <w:pPr>
        <w:rPr>
          <w:rStyle w:val="StyleBoldUnderline"/>
        </w:rPr>
      </w:pPr>
      <w:r w:rsidRPr="0095529D">
        <w:rPr>
          <w:sz w:val="16"/>
        </w:rPr>
        <w:t>So what does China want exactly in entering Latin American? Is it to obtain a stable supply of energy and resources, and thus inadvertently acquire political influence? Or the other way round?</w:t>
      </w:r>
      <w:r w:rsidRPr="0095529D">
        <w:rPr>
          <w:sz w:val="12"/>
        </w:rPr>
        <w:t>¶</w:t>
      </w:r>
      <w:r w:rsidRPr="0095529D">
        <w:rPr>
          <w:sz w:val="16"/>
        </w:rPr>
        <w:t xml:space="preserve"> Presumably most U.S. foreign policy-makers are well aware of the answer.</w:t>
      </w:r>
      <w:r w:rsidRPr="0095529D">
        <w:rPr>
          <w:sz w:val="12"/>
        </w:rPr>
        <w:t>¶</w:t>
      </w:r>
      <w:r w:rsidRPr="0095529D">
        <w:rPr>
          <w:sz w:val="16"/>
        </w:rPr>
        <w:t xml:space="preserve"> </w:t>
      </w:r>
      <w:r w:rsidRPr="0095529D">
        <w:rPr>
          <w:rStyle w:val="StyleBoldUnderline"/>
        </w:rPr>
        <w:t>China's involvement in the Latin American continent doesn’t constitute a threat to the United States, but brings benefits. It is precisely because China has reached "loans-for-oil" swap</w:t>
      </w:r>
      <w:r w:rsidRPr="0095529D">
        <w:rPr>
          <w:sz w:val="16"/>
        </w:rPr>
        <w:t xml:space="preserve"> agreements with Venezuela, Brazil, Ecuador and other countries that it brings much-needed funds to these oil-producing countries in South America. </w:t>
      </w:r>
      <w:r w:rsidRPr="0095529D">
        <w:rPr>
          <w:rStyle w:val="StyleBoldUnderline"/>
        </w:rPr>
        <w:t xml:space="preserve">Not only have these funds been used in the field of oil production, but they have also safeguarded the energy supply of the United States, as well as </w:t>
      </w:r>
      <w:r w:rsidRPr="0095529D">
        <w:rPr>
          <w:rStyle w:val="Emphasis"/>
        </w:rPr>
        <w:t>stabilized these countries' livelihood</w:t>
      </w:r>
      <w:r w:rsidRPr="0095529D">
        <w:rPr>
          <w:rStyle w:val="StyleBoldUnderline"/>
        </w:rPr>
        <w:t xml:space="preserve"> -- and to a certain extent reduced the impact of illegal immigration and the drug trade on the U.S.</w:t>
      </w:r>
      <w:r w:rsidRPr="0095529D">
        <w:rPr>
          <w:rStyle w:val="StyleBoldUnderline"/>
          <w:b w:val="0"/>
          <w:sz w:val="12"/>
          <w:u w:val="none"/>
        </w:rPr>
        <w:t>¶</w:t>
      </w:r>
      <w:r w:rsidRPr="0095529D">
        <w:rPr>
          <w:rStyle w:val="StyleBoldUnderline"/>
          <w:sz w:val="12"/>
        </w:rPr>
        <w:t xml:space="preserve"> </w:t>
      </w:r>
      <w:r w:rsidRPr="0095529D">
        <w:rPr>
          <w:sz w:val="16"/>
        </w:rPr>
        <w:t xml:space="preserve">For South America, China and the United States, this is not a zero-sum game, but a multiple choice of mutual benefits and synergies. </w:t>
      </w:r>
      <w:r w:rsidRPr="0095529D">
        <w:rPr>
          <w:rStyle w:val="StyleBoldUnderline"/>
        </w:rPr>
        <w:t>Even if China has become the Latin American economy’s new upstart, it is still not in a position to challenge the strong and diverse influence that the United States has accumulated over two centuries in the region.</w:t>
      </w:r>
    </w:p>
    <w:p w:rsidR="00FE4019" w:rsidRPr="0095529D" w:rsidRDefault="00FE4019" w:rsidP="009850C4">
      <w:pPr>
        <w:rPr>
          <w:rStyle w:val="StyleBoldUnderline"/>
        </w:rPr>
      </w:pPr>
    </w:p>
    <w:p w:rsidR="00FE4019" w:rsidRPr="0095529D" w:rsidRDefault="00FE4019" w:rsidP="00FE4019">
      <w:pPr>
        <w:pStyle w:val="Heading4"/>
      </w:pPr>
      <w:r w:rsidRPr="0095529D">
        <w:t>Instability causes Extinction</w:t>
      </w:r>
    </w:p>
    <w:p w:rsidR="00FE4019" w:rsidRPr="0095529D" w:rsidRDefault="00FE4019" w:rsidP="00FE4019">
      <w:proofErr w:type="spellStart"/>
      <w:r w:rsidRPr="0095529D">
        <w:rPr>
          <w:rStyle w:val="StyleStyleBold12pt"/>
        </w:rPr>
        <w:t>Manwaring</w:t>
      </w:r>
      <w:proofErr w:type="spellEnd"/>
      <w:r w:rsidRPr="0095529D">
        <w:rPr>
          <w:rStyle w:val="StyleStyleBold12pt"/>
        </w:rPr>
        <w:t xml:space="preserve"> ‘5 (</w:t>
      </w:r>
      <w:r w:rsidRPr="0095529D">
        <w:t xml:space="preserve">Max G., Retired U.S. Army colonel and an Adjunct Professor of International Politics at Dickinson College, </w:t>
      </w:r>
      <w:proofErr w:type="spellStart"/>
      <w:r w:rsidRPr="0095529D">
        <w:t>venezuela’s</w:t>
      </w:r>
      <w:proofErr w:type="spellEnd"/>
      <w:r w:rsidRPr="0095529D">
        <w:t xml:space="preserve"> </w:t>
      </w:r>
      <w:proofErr w:type="spellStart"/>
      <w:r w:rsidRPr="0095529D">
        <w:t>hugo</w:t>
      </w:r>
      <w:proofErr w:type="spellEnd"/>
      <w:r w:rsidRPr="0095529D">
        <w:t xml:space="preserve"> </w:t>
      </w:r>
      <w:proofErr w:type="spellStart"/>
      <w:r w:rsidRPr="0095529D">
        <w:t>chávez</w:t>
      </w:r>
      <w:proofErr w:type="spellEnd"/>
      <w:r w:rsidRPr="0095529D">
        <w:t xml:space="preserve">, </w:t>
      </w:r>
      <w:proofErr w:type="spellStart"/>
      <w:r w:rsidRPr="0095529D">
        <w:t>bolivarian</w:t>
      </w:r>
      <w:proofErr w:type="spellEnd"/>
      <w:r w:rsidRPr="0095529D">
        <w:t xml:space="preserve"> socialism, and asymmetric warfare, October 2005, pg. PUB628.pdf)</w:t>
      </w:r>
    </w:p>
    <w:p w:rsidR="00FE4019" w:rsidRPr="0095529D" w:rsidRDefault="00FE4019" w:rsidP="00FE4019"/>
    <w:p w:rsidR="00FE4019" w:rsidRPr="0095529D" w:rsidRDefault="00FE4019" w:rsidP="00FE4019">
      <w:pPr>
        <w:rPr>
          <w:rStyle w:val="StyleBoldUnderline"/>
        </w:rPr>
      </w:pPr>
      <w:r w:rsidRPr="0095529D">
        <w:rPr>
          <w:sz w:val="16"/>
        </w:rPr>
        <w:t>President Chávez also understands that the process leading to</w:t>
      </w:r>
      <w:r w:rsidRPr="0095529D">
        <w:rPr>
          <w:sz w:val="12"/>
        </w:rPr>
        <w:t>¶</w:t>
      </w:r>
      <w:r w:rsidRPr="0095529D">
        <w:rPr>
          <w:sz w:val="16"/>
        </w:rPr>
        <w:t xml:space="preserve"> state failure is the most dangerous long-term security challenge</w:t>
      </w:r>
      <w:r w:rsidRPr="0095529D">
        <w:rPr>
          <w:sz w:val="12"/>
        </w:rPr>
        <w:t>¶</w:t>
      </w:r>
      <w:r w:rsidRPr="0095529D">
        <w:rPr>
          <w:sz w:val="16"/>
        </w:rPr>
        <w:t xml:space="preserve"> facing the global community today. The argument in general is that</w:t>
      </w:r>
      <w:r w:rsidRPr="0095529D">
        <w:rPr>
          <w:sz w:val="12"/>
        </w:rPr>
        <w:t>¶</w:t>
      </w:r>
      <w:r w:rsidRPr="0095529D">
        <w:rPr>
          <w:sz w:val="16"/>
        </w:rPr>
        <w:t xml:space="preserve"> </w:t>
      </w:r>
      <w:r w:rsidRPr="0095529D">
        <w:rPr>
          <w:rStyle w:val="StyleBoldUnderline"/>
        </w:rPr>
        <w:t>failing and failed state status is the breeding ground for instability</w:t>
      </w:r>
      <w:proofErr w:type="gramStart"/>
      <w:r w:rsidRPr="0095529D">
        <w:rPr>
          <w:rStyle w:val="StyleBoldUnderline"/>
        </w:rPr>
        <w:t>,</w:t>
      </w:r>
      <w:r w:rsidRPr="0095529D">
        <w:rPr>
          <w:rStyle w:val="StyleBoldUnderline"/>
          <w:b w:val="0"/>
          <w:sz w:val="12"/>
          <w:u w:val="none"/>
        </w:rPr>
        <w:t>¶</w:t>
      </w:r>
      <w:proofErr w:type="gramEnd"/>
      <w:r w:rsidRPr="0095529D">
        <w:rPr>
          <w:rStyle w:val="StyleBoldUnderline"/>
        </w:rPr>
        <w:t xml:space="preserve"> criminality, insurgency, regional conflict, and terrorism.</w:t>
      </w:r>
      <w:r w:rsidRPr="0095529D">
        <w:rPr>
          <w:sz w:val="16"/>
        </w:rPr>
        <w:t xml:space="preserve"> These</w:t>
      </w:r>
      <w:r w:rsidRPr="0095529D">
        <w:rPr>
          <w:sz w:val="12"/>
        </w:rPr>
        <w:t>¶</w:t>
      </w:r>
      <w:r w:rsidRPr="0095529D">
        <w:rPr>
          <w:sz w:val="16"/>
        </w:rPr>
        <w:t xml:space="preserve"> conditions breed massive humanitarian disasters and major refugee</w:t>
      </w:r>
      <w:r w:rsidRPr="0095529D">
        <w:rPr>
          <w:sz w:val="12"/>
        </w:rPr>
        <w:t>¶</w:t>
      </w:r>
      <w:r w:rsidRPr="0095529D">
        <w:rPr>
          <w:sz w:val="16"/>
        </w:rPr>
        <w:t xml:space="preserve"> flows. They can host “evil” networks of all kinds, whether they</w:t>
      </w:r>
      <w:r w:rsidRPr="0095529D">
        <w:rPr>
          <w:sz w:val="12"/>
        </w:rPr>
        <w:t>¶</w:t>
      </w:r>
      <w:r w:rsidRPr="0095529D">
        <w:rPr>
          <w:sz w:val="16"/>
        </w:rPr>
        <w:t xml:space="preserve"> involve criminal business enterprise, </w:t>
      </w:r>
      <w:proofErr w:type="spellStart"/>
      <w:r w:rsidRPr="0095529D">
        <w:rPr>
          <w:sz w:val="16"/>
        </w:rPr>
        <w:t>narco</w:t>
      </w:r>
      <w:proofErr w:type="spellEnd"/>
      <w:r w:rsidRPr="0095529D">
        <w:rPr>
          <w:sz w:val="16"/>
        </w:rPr>
        <w:t>-trafficking, or some form</w:t>
      </w:r>
      <w:r w:rsidRPr="0095529D">
        <w:rPr>
          <w:sz w:val="12"/>
        </w:rPr>
        <w:t>¶</w:t>
      </w:r>
      <w:r w:rsidRPr="0095529D">
        <w:rPr>
          <w:sz w:val="16"/>
        </w:rPr>
        <w:t xml:space="preserve"> of ideological crusade such as </w:t>
      </w:r>
      <w:proofErr w:type="spellStart"/>
      <w:r w:rsidRPr="0095529D">
        <w:rPr>
          <w:sz w:val="16"/>
        </w:rPr>
        <w:t>Bolivarianismo</w:t>
      </w:r>
      <w:proofErr w:type="spellEnd"/>
      <w:r w:rsidRPr="0095529D">
        <w:rPr>
          <w:sz w:val="16"/>
        </w:rPr>
        <w:t>. More specifically, these</w:t>
      </w:r>
      <w:r w:rsidRPr="0095529D">
        <w:rPr>
          <w:sz w:val="12"/>
        </w:rPr>
        <w:t>¶</w:t>
      </w:r>
      <w:r w:rsidRPr="0095529D">
        <w:rPr>
          <w:sz w:val="16"/>
        </w:rPr>
        <w:t xml:space="preserve"> conditions spawn all kinds of things people in general do not like such</w:t>
      </w:r>
      <w:r w:rsidRPr="0095529D">
        <w:rPr>
          <w:sz w:val="12"/>
        </w:rPr>
        <w:t>¶</w:t>
      </w:r>
      <w:r w:rsidRPr="0095529D">
        <w:rPr>
          <w:sz w:val="16"/>
        </w:rPr>
        <w:t xml:space="preserve"> as murder, kidnapping, corruption, intimidation, and destruction of</w:t>
      </w:r>
      <w:r w:rsidRPr="0095529D">
        <w:rPr>
          <w:sz w:val="12"/>
        </w:rPr>
        <w:t>¶</w:t>
      </w:r>
      <w:r w:rsidRPr="0095529D">
        <w:rPr>
          <w:sz w:val="16"/>
        </w:rPr>
        <w:t xml:space="preserve"> infrastructure. </w:t>
      </w:r>
      <w:r w:rsidRPr="0095529D">
        <w:rPr>
          <w:rStyle w:val="StyleBoldUnderline"/>
        </w:rPr>
        <w:t>These means of coercion and persuasion can spawn</w:t>
      </w:r>
      <w:r w:rsidRPr="0095529D">
        <w:rPr>
          <w:rStyle w:val="StyleBoldUnderline"/>
          <w:b w:val="0"/>
          <w:sz w:val="12"/>
          <w:u w:val="none"/>
        </w:rPr>
        <w:t>¶</w:t>
      </w:r>
      <w:r w:rsidRPr="0095529D">
        <w:rPr>
          <w:rStyle w:val="StyleBoldUnderline"/>
        </w:rPr>
        <w:t xml:space="preserve"> further human rights violations, torture, poverty, starvation, disease,</w:t>
      </w:r>
      <w:r w:rsidRPr="0095529D">
        <w:rPr>
          <w:rStyle w:val="StyleBoldUnderline"/>
          <w:b w:val="0"/>
          <w:sz w:val="12"/>
          <w:u w:val="none"/>
        </w:rPr>
        <w:t>¶</w:t>
      </w:r>
      <w:r w:rsidRPr="0095529D">
        <w:rPr>
          <w:rStyle w:val="StyleBoldUnderline"/>
        </w:rPr>
        <w:t xml:space="preserve"> the recruitment and use of child soldiers, trafficking in women and</w:t>
      </w:r>
      <w:r w:rsidRPr="0095529D">
        <w:rPr>
          <w:rStyle w:val="StyleBoldUnderline"/>
          <w:b w:val="0"/>
          <w:sz w:val="12"/>
          <w:u w:val="none"/>
        </w:rPr>
        <w:t>¶</w:t>
      </w:r>
      <w:r w:rsidRPr="0095529D">
        <w:rPr>
          <w:rStyle w:val="StyleBoldUnderline"/>
        </w:rPr>
        <w:t xml:space="preserve"> body parts, trafficking and proliferation of conventional weapons</w:t>
      </w:r>
      <w:r w:rsidRPr="0095529D">
        <w:rPr>
          <w:rStyle w:val="StyleBoldUnderline"/>
          <w:b w:val="0"/>
          <w:sz w:val="12"/>
          <w:u w:val="none"/>
        </w:rPr>
        <w:t>¶</w:t>
      </w:r>
      <w:r w:rsidRPr="0095529D">
        <w:rPr>
          <w:rStyle w:val="StyleBoldUnderline"/>
        </w:rPr>
        <w:t xml:space="preserve"> systems and WMD, genocide, ethnic cleansing, </w:t>
      </w:r>
      <w:proofErr w:type="spellStart"/>
      <w:r w:rsidRPr="0095529D">
        <w:rPr>
          <w:rStyle w:val="StyleBoldUnderline"/>
        </w:rPr>
        <w:t>warlordism</w:t>
      </w:r>
      <w:proofErr w:type="spellEnd"/>
      <w:r w:rsidRPr="0095529D">
        <w:rPr>
          <w:rStyle w:val="StyleBoldUnderline"/>
        </w:rPr>
        <w:t>, and</w:t>
      </w:r>
      <w:r w:rsidRPr="0095529D">
        <w:rPr>
          <w:rStyle w:val="StyleBoldUnderline"/>
          <w:b w:val="0"/>
          <w:sz w:val="12"/>
          <w:u w:val="none"/>
        </w:rPr>
        <w:t>¶</w:t>
      </w:r>
      <w:r w:rsidRPr="0095529D">
        <w:rPr>
          <w:rStyle w:val="StyleBoldUnderline"/>
        </w:rPr>
        <w:t xml:space="preserve"> criminal anarchy</w:t>
      </w:r>
      <w:r w:rsidRPr="0095529D">
        <w:rPr>
          <w:sz w:val="16"/>
        </w:rPr>
        <w:t xml:space="preserve">. At the same time, </w:t>
      </w:r>
      <w:r w:rsidRPr="0095529D">
        <w:rPr>
          <w:rStyle w:val="StyleBoldUnderline"/>
        </w:rPr>
        <w:t>these actions are usually</w:t>
      </w:r>
      <w:r w:rsidRPr="0095529D">
        <w:rPr>
          <w:rStyle w:val="StyleBoldUnderline"/>
          <w:b w:val="0"/>
          <w:sz w:val="12"/>
          <w:u w:val="none"/>
        </w:rPr>
        <w:t>¶</w:t>
      </w:r>
      <w:r w:rsidRPr="0095529D">
        <w:rPr>
          <w:rStyle w:val="StyleBoldUnderline"/>
        </w:rPr>
        <w:t xml:space="preserve"> unconfined and spill over into regional syndromes of poverty,</w:t>
      </w:r>
      <w:r w:rsidRPr="0095529D">
        <w:rPr>
          <w:rStyle w:val="StyleBoldUnderline"/>
          <w:b w:val="0"/>
          <w:sz w:val="12"/>
          <w:u w:val="none"/>
        </w:rPr>
        <w:t>¶</w:t>
      </w:r>
      <w:r w:rsidRPr="0095529D">
        <w:rPr>
          <w:rStyle w:val="StyleBoldUnderline"/>
        </w:rPr>
        <w:t xml:space="preserve"> destabilization, and conflict</w:t>
      </w:r>
      <w:r w:rsidRPr="0095529D">
        <w:rPr>
          <w:sz w:val="16"/>
        </w:rPr>
        <w:t>.62</w:t>
      </w:r>
      <w:r w:rsidRPr="0095529D">
        <w:rPr>
          <w:sz w:val="12"/>
        </w:rPr>
        <w:t>¶</w:t>
      </w:r>
      <w:r w:rsidRPr="0095529D">
        <w:rPr>
          <w:sz w:val="16"/>
        </w:rPr>
        <w:t xml:space="preserve"> Peru’s </w:t>
      </w:r>
      <w:proofErr w:type="spellStart"/>
      <w:r w:rsidRPr="0095529D">
        <w:rPr>
          <w:sz w:val="16"/>
        </w:rPr>
        <w:t>Sendero</w:t>
      </w:r>
      <w:proofErr w:type="spellEnd"/>
      <w:r w:rsidRPr="0095529D">
        <w:rPr>
          <w:sz w:val="16"/>
        </w:rPr>
        <w:t xml:space="preserve"> </w:t>
      </w:r>
      <w:proofErr w:type="spellStart"/>
      <w:r w:rsidRPr="0095529D">
        <w:rPr>
          <w:sz w:val="16"/>
        </w:rPr>
        <w:t>Luminoso</w:t>
      </w:r>
      <w:proofErr w:type="spellEnd"/>
      <w:r w:rsidRPr="0095529D">
        <w:rPr>
          <w:sz w:val="16"/>
        </w:rPr>
        <w:t xml:space="preserve"> calls violent and destructive activities</w:t>
      </w:r>
      <w:r w:rsidRPr="0095529D">
        <w:rPr>
          <w:sz w:val="12"/>
        </w:rPr>
        <w:t>¶</w:t>
      </w:r>
      <w:r w:rsidRPr="0095529D">
        <w:rPr>
          <w:sz w:val="16"/>
        </w:rPr>
        <w:t xml:space="preserve"> that facilitate the processes of state failure “armed propaganda.”</w:t>
      </w:r>
      <w:r w:rsidRPr="0095529D">
        <w:rPr>
          <w:sz w:val="12"/>
        </w:rPr>
        <w:t>¶</w:t>
      </w:r>
      <w:r w:rsidRPr="0095529D">
        <w:rPr>
          <w:sz w:val="16"/>
        </w:rPr>
        <w:t xml:space="preserve"> Drug cartels operating throughout the Andean Ridge of South</w:t>
      </w:r>
      <w:r w:rsidRPr="0095529D">
        <w:rPr>
          <w:sz w:val="12"/>
        </w:rPr>
        <w:t>¶</w:t>
      </w:r>
      <w:r w:rsidRPr="0095529D">
        <w:rPr>
          <w:sz w:val="16"/>
        </w:rPr>
        <w:t xml:space="preserve"> America and elsewhere call these activities “business incentives.”</w:t>
      </w:r>
      <w:r w:rsidRPr="0095529D">
        <w:rPr>
          <w:sz w:val="12"/>
        </w:rPr>
        <w:t>¶</w:t>
      </w:r>
      <w:r w:rsidRPr="0095529D">
        <w:rPr>
          <w:sz w:val="16"/>
        </w:rPr>
        <w:t xml:space="preserve"> Chávez considers these actions to be steps that must be taken to bring about the political conditions necessary to establish Latin American</w:t>
      </w:r>
      <w:r w:rsidRPr="0095529D">
        <w:rPr>
          <w:sz w:val="12"/>
        </w:rPr>
        <w:t>¶</w:t>
      </w:r>
      <w:r w:rsidRPr="0095529D">
        <w:rPr>
          <w:sz w:val="16"/>
        </w:rPr>
        <w:t xml:space="preserve"> socialism for the 21st century.63 Thus, in addition to helping to provide</w:t>
      </w:r>
      <w:r w:rsidRPr="0095529D">
        <w:rPr>
          <w:sz w:val="12"/>
        </w:rPr>
        <w:t>¶</w:t>
      </w:r>
      <w:r w:rsidRPr="0095529D">
        <w:rPr>
          <w:sz w:val="16"/>
        </w:rPr>
        <w:t xml:space="preserve"> wider latitude to further their tactical and operational objectives,</w:t>
      </w:r>
      <w:r w:rsidRPr="0095529D">
        <w:rPr>
          <w:sz w:val="12"/>
        </w:rPr>
        <w:t>¶</w:t>
      </w:r>
      <w:r w:rsidRPr="0095529D">
        <w:rPr>
          <w:sz w:val="16"/>
        </w:rPr>
        <w:t xml:space="preserve"> state and </w:t>
      </w:r>
      <w:proofErr w:type="spellStart"/>
      <w:r w:rsidRPr="0095529D">
        <w:rPr>
          <w:sz w:val="16"/>
        </w:rPr>
        <w:t>nonstate</w:t>
      </w:r>
      <w:proofErr w:type="spellEnd"/>
      <w:r w:rsidRPr="0095529D">
        <w:rPr>
          <w:sz w:val="16"/>
        </w:rPr>
        <w:t xml:space="preserve"> actors’ strategic efforts are aimed at progressively</w:t>
      </w:r>
      <w:r w:rsidRPr="0095529D">
        <w:rPr>
          <w:sz w:val="12"/>
        </w:rPr>
        <w:t>¶</w:t>
      </w:r>
      <w:r w:rsidRPr="0095529D">
        <w:rPr>
          <w:sz w:val="16"/>
        </w:rPr>
        <w:t xml:space="preserve"> lessening a targeted regime’s credibility and capability in terms of its</w:t>
      </w:r>
      <w:r w:rsidRPr="0095529D">
        <w:rPr>
          <w:sz w:val="12"/>
        </w:rPr>
        <w:t>¶</w:t>
      </w:r>
      <w:r w:rsidRPr="0095529D">
        <w:rPr>
          <w:sz w:val="16"/>
        </w:rPr>
        <w:t xml:space="preserve"> ability and willingness to govern and develop its national territory</w:t>
      </w:r>
      <w:r w:rsidRPr="0095529D">
        <w:rPr>
          <w:sz w:val="12"/>
        </w:rPr>
        <w:t>¶</w:t>
      </w:r>
      <w:r w:rsidRPr="0095529D">
        <w:rPr>
          <w:sz w:val="16"/>
        </w:rPr>
        <w:t xml:space="preserve"> and society. Chávez’s intent is to focus his primary attack politically</w:t>
      </w:r>
      <w:r w:rsidRPr="0095529D">
        <w:rPr>
          <w:sz w:val="12"/>
        </w:rPr>
        <w:t>¶</w:t>
      </w:r>
      <w:r w:rsidRPr="0095529D">
        <w:rPr>
          <w:sz w:val="16"/>
        </w:rPr>
        <w:t xml:space="preserve"> and psychologically on selected Latin American governments’</w:t>
      </w:r>
      <w:r w:rsidRPr="0095529D">
        <w:rPr>
          <w:sz w:val="12"/>
        </w:rPr>
        <w:t>¶</w:t>
      </w:r>
      <w:r w:rsidRPr="0095529D">
        <w:rPr>
          <w:sz w:val="16"/>
        </w:rPr>
        <w:t xml:space="preserve"> ability and right to govern. In that context, he understands that</w:t>
      </w:r>
      <w:r w:rsidRPr="0095529D">
        <w:rPr>
          <w:sz w:val="12"/>
        </w:rPr>
        <w:t>¶</w:t>
      </w:r>
      <w:r w:rsidRPr="0095529D">
        <w:rPr>
          <w:sz w:val="16"/>
        </w:rPr>
        <w:t xml:space="preserve"> popular perceptions of corruption, disenfranchisement, poverty</w:t>
      </w:r>
      <w:proofErr w:type="gramStart"/>
      <w:r w:rsidRPr="0095529D">
        <w:rPr>
          <w:sz w:val="16"/>
        </w:rPr>
        <w:t>,</w:t>
      </w:r>
      <w:r w:rsidRPr="0095529D">
        <w:rPr>
          <w:sz w:val="12"/>
        </w:rPr>
        <w:t>¶</w:t>
      </w:r>
      <w:proofErr w:type="gramEnd"/>
      <w:r w:rsidRPr="0095529D">
        <w:rPr>
          <w:sz w:val="16"/>
        </w:rPr>
        <w:t xml:space="preserve"> and lack of upward mobility limit the right and the ability of a given</w:t>
      </w:r>
      <w:r w:rsidRPr="0095529D">
        <w:rPr>
          <w:sz w:val="12"/>
        </w:rPr>
        <w:t>¶</w:t>
      </w:r>
      <w:r w:rsidRPr="0095529D">
        <w:rPr>
          <w:sz w:val="16"/>
        </w:rPr>
        <w:t xml:space="preserve"> regime to conduct the business of the state. Until a given populace</w:t>
      </w:r>
      <w:r w:rsidRPr="0095529D">
        <w:rPr>
          <w:sz w:val="12"/>
        </w:rPr>
        <w:t>¶</w:t>
      </w:r>
      <w:r w:rsidRPr="0095529D">
        <w:rPr>
          <w:sz w:val="16"/>
        </w:rPr>
        <w:t xml:space="preserve"> generally perceives that its government is dealing with these and</w:t>
      </w:r>
      <w:r w:rsidRPr="0095529D">
        <w:rPr>
          <w:sz w:val="12"/>
        </w:rPr>
        <w:t>¶</w:t>
      </w:r>
      <w:r w:rsidRPr="0095529D">
        <w:rPr>
          <w:sz w:val="16"/>
        </w:rPr>
        <w:t xml:space="preserve"> other basic issues of political, economic, and social injustice fairly</w:t>
      </w:r>
      <w:r w:rsidRPr="0095529D">
        <w:rPr>
          <w:sz w:val="12"/>
        </w:rPr>
        <w:t>¶</w:t>
      </w:r>
      <w:r w:rsidRPr="0095529D">
        <w:rPr>
          <w:sz w:val="16"/>
        </w:rPr>
        <w:t xml:space="preserve"> and effectively, instability and the threat of subverting or destroying</w:t>
      </w:r>
      <w:r w:rsidRPr="0095529D">
        <w:rPr>
          <w:sz w:val="12"/>
        </w:rPr>
        <w:t>¶</w:t>
      </w:r>
      <w:r w:rsidRPr="0095529D">
        <w:rPr>
          <w:sz w:val="16"/>
        </w:rPr>
        <w:t xml:space="preserve"> such a government are real.64</w:t>
      </w:r>
      <w:r w:rsidRPr="0095529D">
        <w:rPr>
          <w:sz w:val="12"/>
        </w:rPr>
        <w:t>¶</w:t>
      </w:r>
      <w:r w:rsidRPr="0095529D">
        <w:rPr>
          <w:sz w:val="16"/>
        </w:rPr>
        <w:t xml:space="preserve"> But failing and failed states simply do not go away. Virtually</w:t>
      </w:r>
      <w:r w:rsidRPr="0095529D">
        <w:rPr>
          <w:sz w:val="12"/>
        </w:rPr>
        <w:t>¶</w:t>
      </w:r>
      <w:r w:rsidRPr="0095529D">
        <w:rPr>
          <w:sz w:val="16"/>
        </w:rPr>
        <w:t xml:space="preserve"> anyone can take advantage of such an unstable situation. The</w:t>
      </w:r>
      <w:r w:rsidRPr="0095529D">
        <w:rPr>
          <w:sz w:val="12"/>
        </w:rPr>
        <w:t>¶</w:t>
      </w:r>
      <w:r w:rsidRPr="0095529D">
        <w:rPr>
          <w:sz w:val="16"/>
        </w:rPr>
        <w:t xml:space="preserve"> tendency is that the best motivated and best armed organization</w:t>
      </w:r>
      <w:r w:rsidRPr="0095529D">
        <w:rPr>
          <w:sz w:val="12"/>
        </w:rPr>
        <w:t>¶</w:t>
      </w:r>
      <w:r w:rsidRPr="0095529D">
        <w:rPr>
          <w:sz w:val="16"/>
        </w:rPr>
        <w:t xml:space="preserve"> on the scene will control that instability. As a consequence, failing</w:t>
      </w:r>
      <w:r w:rsidRPr="0095529D">
        <w:rPr>
          <w:sz w:val="12"/>
        </w:rPr>
        <w:t>¶</w:t>
      </w:r>
      <w:r w:rsidRPr="0095529D">
        <w:rPr>
          <w:sz w:val="16"/>
        </w:rPr>
        <w:t xml:space="preserve"> and failed states become dysfunctional states, rogue states, criminal</w:t>
      </w:r>
      <w:r w:rsidRPr="0095529D">
        <w:rPr>
          <w:sz w:val="12"/>
        </w:rPr>
        <w:t>¶</w:t>
      </w:r>
      <w:r w:rsidRPr="0095529D">
        <w:rPr>
          <w:sz w:val="16"/>
        </w:rPr>
        <w:t xml:space="preserve"> states, </w:t>
      </w:r>
      <w:proofErr w:type="spellStart"/>
      <w:r w:rsidRPr="0095529D">
        <w:rPr>
          <w:sz w:val="16"/>
        </w:rPr>
        <w:t>narco</w:t>
      </w:r>
      <w:proofErr w:type="spellEnd"/>
      <w:r w:rsidRPr="0095529D">
        <w:rPr>
          <w:sz w:val="16"/>
        </w:rPr>
        <w:t>-states, or new people’s democracies. In connection with</w:t>
      </w:r>
      <w:r w:rsidRPr="0095529D">
        <w:rPr>
          <w:sz w:val="12"/>
        </w:rPr>
        <w:t>¶</w:t>
      </w:r>
      <w:r w:rsidRPr="0095529D">
        <w:rPr>
          <w:sz w:val="16"/>
        </w:rPr>
        <w:t xml:space="preserve"> the creation of new people’s democracies, one can rest assured that</w:t>
      </w:r>
      <w:r w:rsidRPr="0095529D">
        <w:rPr>
          <w:sz w:val="12"/>
        </w:rPr>
        <w:t>¶</w:t>
      </w:r>
      <w:r w:rsidRPr="0095529D">
        <w:rPr>
          <w:sz w:val="16"/>
        </w:rPr>
        <w:t xml:space="preserve"> </w:t>
      </w:r>
      <w:r w:rsidRPr="0095529D">
        <w:rPr>
          <w:rStyle w:val="StyleBoldUnderline"/>
        </w:rPr>
        <w:t>Chávez and his Bolivarian populist allies will be available to provide</w:t>
      </w:r>
      <w:r w:rsidRPr="0095529D">
        <w:rPr>
          <w:rStyle w:val="StyleBoldUnderline"/>
          <w:b w:val="0"/>
          <w:sz w:val="12"/>
          <w:u w:val="none"/>
        </w:rPr>
        <w:t>¶</w:t>
      </w:r>
      <w:r w:rsidRPr="0095529D">
        <w:rPr>
          <w:rStyle w:val="StyleBoldUnderline"/>
        </w:rPr>
        <w:t xml:space="preserve"> money, arms, and leadership at </w:t>
      </w:r>
      <w:r w:rsidRPr="0095529D">
        <w:rPr>
          <w:rStyle w:val="StyleBoldUnderline"/>
        </w:rPr>
        <w:lastRenderedPageBreak/>
        <w:t>any given opportunity.</w:t>
      </w:r>
      <w:r w:rsidRPr="0095529D">
        <w:rPr>
          <w:sz w:val="16"/>
        </w:rPr>
        <w:t xml:space="preserve"> And, of</w:t>
      </w:r>
      <w:r w:rsidRPr="0095529D">
        <w:rPr>
          <w:sz w:val="12"/>
        </w:rPr>
        <w:t>¶</w:t>
      </w:r>
      <w:r w:rsidRPr="0095529D">
        <w:rPr>
          <w:sz w:val="16"/>
        </w:rPr>
        <w:t xml:space="preserve"> course, </w:t>
      </w:r>
      <w:r w:rsidRPr="0095529D">
        <w:rPr>
          <w:rStyle w:val="StyleBoldUnderline"/>
        </w:rPr>
        <w:t xml:space="preserve">the longer dysfunctional, rogue, criminal, and </w:t>
      </w:r>
      <w:proofErr w:type="spellStart"/>
      <w:r w:rsidRPr="0095529D">
        <w:rPr>
          <w:rStyle w:val="StyleBoldUnderline"/>
        </w:rPr>
        <w:t>narco</w:t>
      </w:r>
      <w:proofErr w:type="spellEnd"/>
      <w:r w:rsidRPr="0095529D">
        <w:rPr>
          <w:rStyle w:val="StyleBoldUnderline"/>
        </w:rPr>
        <w:t>-states</w:t>
      </w:r>
      <w:r w:rsidRPr="0095529D">
        <w:rPr>
          <w:rStyle w:val="StyleBoldUnderline"/>
          <w:b w:val="0"/>
          <w:sz w:val="12"/>
          <w:u w:val="none"/>
        </w:rPr>
        <w:t>¶</w:t>
      </w:r>
      <w:r w:rsidRPr="0095529D">
        <w:rPr>
          <w:rStyle w:val="StyleBoldUnderline"/>
        </w:rPr>
        <w:t xml:space="preserve"> and people’s democracies persist, the more they and their associated</w:t>
      </w:r>
      <w:r w:rsidRPr="0095529D">
        <w:rPr>
          <w:rStyle w:val="StyleBoldUnderline"/>
          <w:b w:val="0"/>
          <w:sz w:val="12"/>
          <w:u w:val="none"/>
        </w:rPr>
        <w:t>¶</w:t>
      </w:r>
      <w:r w:rsidRPr="0095529D">
        <w:rPr>
          <w:rStyle w:val="StyleBoldUnderline"/>
        </w:rPr>
        <w:t xml:space="preserve"> problems endanger global security, peace, and prosperity.65</w:t>
      </w:r>
    </w:p>
    <w:p w:rsidR="00FE4019" w:rsidRPr="0095529D" w:rsidRDefault="00FE4019" w:rsidP="00FE4019">
      <w:pPr>
        <w:pStyle w:val="Heading4"/>
        <w:rPr>
          <w:rStyle w:val="StyleBoldUnderline"/>
        </w:rPr>
      </w:pPr>
    </w:p>
    <w:p w:rsidR="009850C4" w:rsidRPr="0095529D" w:rsidRDefault="009850C4" w:rsidP="009850C4"/>
    <w:p w:rsidR="00FE4019" w:rsidRPr="0095529D" w:rsidRDefault="00FE4019" w:rsidP="00FE4019">
      <w:pPr>
        <w:pStyle w:val="Heading3"/>
      </w:pPr>
      <w:bookmarkStart w:id="20" w:name="_Toc360608662"/>
      <w:r w:rsidRPr="0095529D">
        <w:lastRenderedPageBreak/>
        <w:t>Latin American Economies</w:t>
      </w:r>
      <w:r w:rsidR="0095529D" w:rsidRPr="0095529D">
        <w:t xml:space="preserve"> Turn</w:t>
      </w:r>
      <w:bookmarkEnd w:id="20"/>
    </w:p>
    <w:p w:rsidR="00FE4019" w:rsidRPr="0095529D" w:rsidRDefault="00FE4019" w:rsidP="00FE4019">
      <w:pPr>
        <w:pStyle w:val="Heading4"/>
      </w:pPr>
      <w:r w:rsidRPr="0095529D">
        <w:t>China is beneficial to Latin American countries</w:t>
      </w:r>
    </w:p>
    <w:p w:rsidR="00FE4019" w:rsidRPr="0095529D" w:rsidRDefault="00FE4019" w:rsidP="00FE4019">
      <w:pPr>
        <w:rPr>
          <w:rStyle w:val="StyleStyleBold12pt"/>
        </w:rPr>
      </w:pPr>
      <w:r w:rsidRPr="0095529D">
        <w:rPr>
          <w:rStyle w:val="StyleStyleBold12pt"/>
        </w:rPr>
        <w:t xml:space="preserve">Shifter 2012 </w:t>
      </w:r>
    </w:p>
    <w:p w:rsidR="00FE4019" w:rsidRPr="0095529D" w:rsidRDefault="00FE4019" w:rsidP="00FE4019">
      <w:r w:rsidRPr="0095529D">
        <w:t xml:space="preserve">(Michael; China Engages Columbia, Challenges the United States; Oct 29; www.thedialogue.org/page.cfm?pageID=32&amp;pubID=3120; </w:t>
      </w:r>
      <w:proofErr w:type="spellStart"/>
      <w:r w:rsidRPr="0095529D">
        <w:t>kdf</w:t>
      </w:r>
      <w:proofErr w:type="spellEnd"/>
      <w:r w:rsidRPr="0095529D">
        <w:t xml:space="preserve">)           </w:t>
      </w:r>
    </w:p>
    <w:p w:rsidR="00FE4019" w:rsidRPr="0095529D" w:rsidRDefault="00FE4019" w:rsidP="00FE4019"/>
    <w:p w:rsidR="00FE4019" w:rsidRPr="0095529D" w:rsidRDefault="00FE4019" w:rsidP="00FE4019">
      <w:pPr>
        <w:rPr>
          <w:rStyle w:val="StyleBoldUnderline"/>
        </w:rPr>
      </w:pPr>
      <w:r w:rsidRPr="0095529D">
        <w:rPr>
          <w:sz w:val="16"/>
        </w:rPr>
        <w:t>A significant narrative of foreign policy in the 21st century has been the rapid ascension of large developing countries –China particularly stands out – as a counterweight or challenge to US hegemony.</w:t>
      </w:r>
      <w:r w:rsidRPr="0095529D">
        <w:rPr>
          <w:sz w:val="12"/>
        </w:rPr>
        <w:t>¶</w:t>
      </w:r>
      <w:r w:rsidRPr="0095529D">
        <w:rPr>
          <w:sz w:val="16"/>
        </w:rPr>
        <w:t xml:space="preserve"> To be sure, talk of declining American influence has been around for decades. But in recent years, </w:t>
      </w:r>
      <w:r w:rsidRPr="0095529D">
        <w:rPr>
          <w:rStyle w:val="StyleBoldUnderline"/>
        </w:rPr>
        <w:t>Chinese presence into traditional US spheres of influence has become increasingly salient</w:t>
      </w:r>
      <w:r w:rsidRPr="0095529D">
        <w:rPr>
          <w:sz w:val="16"/>
        </w:rPr>
        <w:t xml:space="preserve">. </w:t>
      </w:r>
      <w:r w:rsidRPr="0095529D">
        <w:rPr>
          <w:sz w:val="12"/>
        </w:rPr>
        <w:t>¶</w:t>
      </w:r>
      <w:r w:rsidRPr="0095529D">
        <w:rPr>
          <w:sz w:val="16"/>
        </w:rPr>
        <w:t xml:space="preserve"> </w:t>
      </w:r>
      <w:proofErr w:type="gramStart"/>
      <w:r w:rsidRPr="0095529D">
        <w:rPr>
          <w:rStyle w:val="StyleBoldUnderline"/>
        </w:rPr>
        <w:t>Nowhere</w:t>
      </w:r>
      <w:proofErr w:type="gramEnd"/>
      <w:r w:rsidRPr="0095529D">
        <w:rPr>
          <w:rStyle w:val="StyleBoldUnderline"/>
        </w:rPr>
        <w:t xml:space="preserve"> is such a change clearer than in the Latin America</w:t>
      </w:r>
      <w:r w:rsidRPr="0095529D">
        <w:rPr>
          <w:sz w:val="16"/>
        </w:rPr>
        <w:t>, long considered the United States “backyard.” More and more</w:t>
      </w:r>
      <w:r w:rsidRPr="0095529D">
        <w:rPr>
          <w:rStyle w:val="StyleBoldUnderline"/>
        </w:rPr>
        <w:t>, the region’s leaders are looking east instead of north when developing policies to compete in today's global economy</w:t>
      </w:r>
      <w:r w:rsidRPr="0095529D">
        <w:rPr>
          <w:sz w:val="16"/>
        </w:rPr>
        <w:t>. This shift presents both significant opportunities and challenges for the region.</w:t>
      </w:r>
      <w:r w:rsidRPr="0095529D">
        <w:rPr>
          <w:sz w:val="12"/>
        </w:rPr>
        <w:t>¶</w:t>
      </w:r>
      <w:r w:rsidRPr="0095529D">
        <w:rPr>
          <w:sz w:val="16"/>
        </w:rPr>
        <w:t xml:space="preserve"> Already, China is the major trading partner of Brazil, Chile, and Peru – and will soon be the second largest of Colombia (10 years ago it was 14th). </w:t>
      </w:r>
      <w:r w:rsidRPr="0095529D">
        <w:rPr>
          <w:rStyle w:val="StyleBoldUnderline"/>
        </w:rPr>
        <w:t xml:space="preserve">The country’s growing presence in the region is largely a function of its tremendous appetite for commodities </w:t>
      </w:r>
      <w:r w:rsidRPr="0095529D">
        <w:rPr>
          <w:sz w:val="16"/>
        </w:rPr>
        <w:t xml:space="preserve">– abundant in South America – which have fueled its spectacular development. </w:t>
      </w:r>
      <w:r w:rsidRPr="0095529D">
        <w:rPr>
          <w:rStyle w:val="StyleBoldUnderline"/>
        </w:rPr>
        <w:t>China has moved aggressively to take advantage of opportunities in the region in which the US has been disengaged.</w:t>
      </w:r>
      <w:r w:rsidRPr="0095529D">
        <w:rPr>
          <w:sz w:val="16"/>
        </w:rPr>
        <w:t xml:space="preserve"> </w:t>
      </w:r>
      <w:r w:rsidRPr="0095529D">
        <w:rPr>
          <w:rStyle w:val="Emphasis"/>
        </w:rPr>
        <w:t>For South America, the results have largely been positive</w:t>
      </w:r>
      <w:r w:rsidRPr="0095529D">
        <w:rPr>
          <w:rStyle w:val="StyleBoldUnderline"/>
        </w:rPr>
        <w:t xml:space="preserve">, as reflected in high growth rates, which have enabled a substantial reduction in poverty and even inequality. </w:t>
      </w:r>
    </w:p>
    <w:p w:rsidR="00FE4019" w:rsidRPr="0095529D" w:rsidRDefault="00FE4019" w:rsidP="00FE4019">
      <w:pPr>
        <w:rPr>
          <w:rStyle w:val="StyleBoldUnderline"/>
        </w:rPr>
      </w:pPr>
    </w:p>
    <w:p w:rsidR="00466CA7" w:rsidRPr="0095529D" w:rsidRDefault="009850C4" w:rsidP="00466CA7">
      <w:pPr>
        <w:pStyle w:val="Heading3"/>
        <w:rPr>
          <w:rStyle w:val="StyleStyleBold12pt"/>
          <w:b/>
          <w:sz w:val="32"/>
          <w:szCs w:val="32"/>
          <w:u w:val="single"/>
        </w:rPr>
      </w:pPr>
      <w:bookmarkStart w:id="21" w:name="_Toc360608663"/>
      <w:r w:rsidRPr="0095529D">
        <w:rPr>
          <w:rStyle w:val="StyleStyleBold12pt"/>
          <w:b/>
          <w:sz w:val="32"/>
          <w:szCs w:val="32"/>
          <w:u w:val="single"/>
        </w:rPr>
        <w:lastRenderedPageBreak/>
        <w:t xml:space="preserve">Drug War </w:t>
      </w:r>
      <w:r w:rsidR="0095529D" w:rsidRPr="0095529D">
        <w:rPr>
          <w:rStyle w:val="StyleStyleBold12pt"/>
          <w:b/>
          <w:sz w:val="32"/>
          <w:szCs w:val="32"/>
          <w:u w:val="single"/>
        </w:rPr>
        <w:t>Turn</w:t>
      </w:r>
      <w:bookmarkEnd w:id="21"/>
    </w:p>
    <w:p w:rsidR="00466CA7" w:rsidRPr="0095529D" w:rsidRDefault="00466CA7" w:rsidP="00466CA7">
      <w:pPr>
        <w:pStyle w:val="Heading4"/>
      </w:pPr>
      <w:r w:rsidRPr="0095529D">
        <w:t xml:space="preserve">Chinese engagement solves </w:t>
      </w:r>
      <w:proofErr w:type="spellStart"/>
      <w:r w:rsidRPr="0095529D">
        <w:t>narcotrafficking</w:t>
      </w:r>
      <w:proofErr w:type="spellEnd"/>
    </w:p>
    <w:p w:rsidR="00466CA7" w:rsidRPr="0095529D" w:rsidRDefault="00466CA7" w:rsidP="00466CA7">
      <w:r w:rsidRPr="0095529D">
        <w:rPr>
          <w:rStyle w:val="StyleStyleBold12pt"/>
        </w:rPr>
        <w:t>Ellis 2012</w:t>
      </w:r>
      <w:r w:rsidRPr="0095529D">
        <w:t xml:space="preserve"> (R. Evan [associate professor with the William J. Perry Center for Hemispheric Defense Studies]; The United States, Latin America and China: A Triangular Relationship; May; www.thedialogue.org/PublicationFiles/IAD8661_China_Triangular0424v2e-may.pdf; </w:t>
      </w:r>
      <w:proofErr w:type="spellStart"/>
      <w:r w:rsidRPr="0095529D">
        <w:t>kdf</w:t>
      </w:r>
      <w:proofErr w:type="spellEnd"/>
      <w:r w:rsidRPr="0095529D">
        <w:t>)</w:t>
      </w:r>
    </w:p>
    <w:p w:rsidR="00466CA7" w:rsidRPr="0095529D" w:rsidRDefault="00466CA7" w:rsidP="00466CA7"/>
    <w:p w:rsidR="00466CA7" w:rsidRPr="0095529D" w:rsidRDefault="00466CA7" w:rsidP="00466CA7">
      <w:pPr>
        <w:rPr>
          <w:sz w:val="16"/>
        </w:rPr>
      </w:pPr>
      <w:r w:rsidRPr="0095529D">
        <w:rPr>
          <w:sz w:val="16"/>
        </w:rPr>
        <w:t xml:space="preserve">On the positive side, </w:t>
      </w:r>
      <w:r w:rsidRPr="0095529D">
        <w:rPr>
          <w:rStyle w:val="StyleBoldUnderline"/>
        </w:rPr>
        <w:t>China’s donation of goods to countries</w:t>
      </w:r>
      <w:r w:rsidRPr="0095529D">
        <w:rPr>
          <w:rStyle w:val="StyleBoldUnderline"/>
          <w:b w:val="0"/>
          <w:sz w:val="12"/>
          <w:u w:val="none"/>
        </w:rPr>
        <w:t>¶</w:t>
      </w:r>
      <w:r w:rsidRPr="0095529D">
        <w:rPr>
          <w:rStyle w:val="StyleBoldUnderline"/>
          <w:sz w:val="12"/>
        </w:rPr>
        <w:t xml:space="preserve"> </w:t>
      </w:r>
      <w:r w:rsidRPr="0095529D">
        <w:rPr>
          <w:rStyle w:val="StyleBoldUnderline"/>
        </w:rPr>
        <w:t>and its sale of goods at relatively low prices have contributed</w:t>
      </w:r>
      <w:r w:rsidRPr="0095529D">
        <w:rPr>
          <w:rStyle w:val="StyleBoldUnderline"/>
          <w:b w:val="0"/>
          <w:sz w:val="12"/>
          <w:u w:val="none"/>
        </w:rPr>
        <w:t>¶</w:t>
      </w:r>
      <w:r w:rsidRPr="0095529D">
        <w:rPr>
          <w:rStyle w:val="StyleBoldUnderline"/>
          <w:sz w:val="12"/>
        </w:rPr>
        <w:t xml:space="preserve"> </w:t>
      </w:r>
      <w:r w:rsidRPr="0095529D">
        <w:rPr>
          <w:rStyle w:val="StyleBoldUnderline"/>
        </w:rPr>
        <w:t>to the ability of governments in the region to assert</w:t>
      </w:r>
      <w:r w:rsidRPr="0095529D">
        <w:rPr>
          <w:rStyle w:val="StyleBoldUnderline"/>
          <w:b w:val="0"/>
          <w:sz w:val="12"/>
          <w:u w:val="none"/>
        </w:rPr>
        <w:t>¶</w:t>
      </w:r>
      <w:r w:rsidRPr="0095529D">
        <w:rPr>
          <w:rStyle w:val="StyleBoldUnderline"/>
          <w:sz w:val="12"/>
        </w:rPr>
        <w:t xml:space="preserve"> </w:t>
      </w:r>
      <w:r w:rsidRPr="0095529D">
        <w:rPr>
          <w:rStyle w:val="StyleBoldUnderline"/>
        </w:rPr>
        <w:t xml:space="preserve">control over national territory and meet such challenges as </w:t>
      </w:r>
      <w:proofErr w:type="spellStart"/>
      <w:r w:rsidRPr="0095529D">
        <w:rPr>
          <w:rStyle w:val="StyleBoldUnderline"/>
        </w:rPr>
        <w:t>narcotrafficking</w:t>
      </w:r>
      <w:proofErr w:type="spellEnd"/>
      <w:r w:rsidRPr="0095529D">
        <w:rPr>
          <w:sz w:val="16"/>
        </w:rPr>
        <w:t>. The use of Chinese K-8 aircraft, purchased</w:t>
      </w:r>
      <w:r w:rsidRPr="0095529D">
        <w:rPr>
          <w:sz w:val="12"/>
        </w:rPr>
        <w:t>¶</w:t>
      </w:r>
      <w:r w:rsidRPr="0095529D">
        <w:rPr>
          <w:sz w:val="16"/>
        </w:rPr>
        <w:t xml:space="preserve"> by Bolivia from the PRC, is one example. The donation of</w:t>
      </w:r>
      <w:r w:rsidRPr="0095529D">
        <w:rPr>
          <w:sz w:val="12"/>
        </w:rPr>
        <w:t>¶</w:t>
      </w:r>
      <w:r w:rsidRPr="0095529D">
        <w:rPr>
          <w:sz w:val="16"/>
        </w:rPr>
        <w:t xml:space="preserve"> trucks and buses to the Bolivian armed forces and non-lethal</w:t>
      </w:r>
      <w:r w:rsidRPr="0095529D">
        <w:rPr>
          <w:sz w:val="12"/>
        </w:rPr>
        <w:t>¶</w:t>
      </w:r>
      <w:r w:rsidRPr="0095529D">
        <w:rPr>
          <w:sz w:val="16"/>
        </w:rPr>
        <w:t xml:space="preserve"> gear to the Jamaica Defense Force are other such examples.15</w:t>
      </w:r>
    </w:p>
    <w:p w:rsidR="00466CA7" w:rsidRPr="0095529D" w:rsidRDefault="00466CA7" w:rsidP="00466CA7"/>
    <w:p w:rsidR="00466CA7" w:rsidRPr="0095529D" w:rsidRDefault="00466CA7" w:rsidP="00466CA7">
      <w:pPr>
        <w:pStyle w:val="Heading3"/>
      </w:pPr>
      <w:bookmarkStart w:id="22" w:name="_Toc360608664"/>
      <w:r w:rsidRPr="0095529D">
        <w:lastRenderedPageBreak/>
        <w:t>2NC I/L—Latin America K/T China Econ</w:t>
      </w:r>
      <w:bookmarkEnd w:id="22"/>
    </w:p>
    <w:p w:rsidR="00466CA7" w:rsidRPr="0095529D" w:rsidRDefault="00466CA7" w:rsidP="00466CA7">
      <w:pPr>
        <w:pStyle w:val="Heading4"/>
      </w:pPr>
      <w:r w:rsidRPr="0095529D">
        <w:t xml:space="preserve">Access to Latin America key to sustain Chinese growth—raw resources and exports </w:t>
      </w:r>
    </w:p>
    <w:p w:rsidR="00466CA7" w:rsidRPr="0095529D" w:rsidRDefault="00466CA7" w:rsidP="00466CA7">
      <w:pPr>
        <w:rPr>
          <w:rStyle w:val="StyleStyleBold12pt"/>
        </w:rPr>
      </w:pPr>
      <w:proofErr w:type="spellStart"/>
      <w:r w:rsidRPr="0095529D">
        <w:rPr>
          <w:rStyle w:val="StyleStyleBold12pt"/>
        </w:rPr>
        <w:t>Ferchen</w:t>
      </w:r>
      <w:proofErr w:type="spellEnd"/>
      <w:r w:rsidRPr="0095529D">
        <w:rPr>
          <w:rStyle w:val="StyleStyleBold12pt"/>
        </w:rPr>
        <w:t xml:space="preserve"> 12—resident scholar @ Carnegie </w:t>
      </w:r>
    </w:p>
    <w:p w:rsidR="00466CA7" w:rsidRPr="0095529D" w:rsidRDefault="00466CA7" w:rsidP="00466CA7">
      <w:r w:rsidRPr="0095529D">
        <w:t>Matt, “China’s Latin American Interests” [http://carnegieendowment.org/2012/04/06/china-s-latin-american-interests/a7av] April 6 //</w:t>
      </w:r>
      <w:proofErr w:type="spellStart"/>
      <w:r w:rsidRPr="0095529D">
        <w:t>mtc</w:t>
      </w:r>
      <w:proofErr w:type="spellEnd"/>
      <w:r w:rsidRPr="0095529D">
        <w:t xml:space="preserve"> </w:t>
      </w:r>
    </w:p>
    <w:p w:rsidR="00466CA7" w:rsidRPr="0095529D" w:rsidRDefault="00466CA7" w:rsidP="00466CA7">
      <w:pPr>
        <w:pStyle w:val="card"/>
        <w:rPr>
          <w:rStyle w:val="StyleBoldUnderline"/>
        </w:rPr>
      </w:pPr>
      <w:r w:rsidRPr="0095529D">
        <w:rPr>
          <w:rStyle w:val="StyleBoldUnderline"/>
        </w:rPr>
        <w:t>China-Latin America</w:t>
      </w:r>
      <w:r w:rsidRPr="0095529D">
        <w:t xml:space="preserve"> relations, especially </w:t>
      </w:r>
      <w:r w:rsidRPr="0095529D">
        <w:rPr>
          <w:rStyle w:val="StyleBoldUnderline"/>
        </w:rPr>
        <w:t>economic ties, have boomed</w:t>
      </w:r>
      <w:r w:rsidRPr="0095529D">
        <w:t xml:space="preserve"> in the last decade. Between 2000 and 2010 China-Latin America trade expanded over 1,500 percent, and between 2008 and 2010 alone China’s investment in the region expanded more than 180 percent.</w:t>
      </w:r>
      <w:r w:rsidRPr="0095529D">
        <w:rPr>
          <w:sz w:val="12"/>
        </w:rPr>
        <w:t xml:space="preserve">¶ </w:t>
      </w:r>
      <w:r w:rsidRPr="0095529D">
        <w:rPr>
          <w:rStyle w:val="StyleBoldUnderline"/>
        </w:rPr>
        <w:t>This boom</w:t>
      </w:r>
      <w:r w:rsidRPr="0095529D">
        <w:t xml:space="preserve"> in economic relations </w:t>
      </w:r>
      <w:r w:rsidRPr="0095529D">
        <w:rPr>
          <w:rStyle w:val="StyleBoldUnderline"/>
        </w:rPr>
        <w:t>has been primarily driven by strong Chinese demand for South American mineral, agricultural, and energy resources like copper, iron ore, soybeans, and oil</w:t>
      </w:r>
      <w:r w:rsidRPr="0095529D">
        <w:t xml:space="preserve">. At the same time, </w:t>
      </w:r>
      <w:r w:rsidRPr="0095529D">
        <w:rPr>
          <w:rStyle w:val="StyleBoldUnderline"/>
        </w:rPr>
        <w:t>Latin America has become an important destination for increasing amounts of Chinese manufactured-good exports ranging from modems to motorcycles.</w:t>
      </w:r>
    </w:p>
    <w:p w:rsidR="00466CA7" w:rsidRPr="0095529D" w:rsidRDefault="00466CA7" w:rsidP="00466CA7">
      <w:pPr>
        <w:pStyle w:val="Heading3"/>
      </w:pPr>
      <w:bookmarkStart w:id="23" w:name="_Toc360608665"/>
      <w:r w:rsidRPr="0095529D">
        <w:lastRenderedPageBreak/>
        <w:t>2NC MPX—Econ—AT No Escalation</w:t>
      </w:r>
      <w:bookmarkEnd w:id="23"/>
    </w:p>
    <w:p w:rsidR="00466CA7" w:rsidRPr="0095529D" w:rsidRDefault="00466CA7" w:rsidP="00466CA7">
      <w:pPr>
        <w:pStyle w:val="Heading4"/>
      </w:pPr>
      <w:r w:rsidRPr="0095529D">
        <w:t>Accesses all great power hotspots</w:t>
      </w:r>
    </w:p>
    <w:p w:rsidR="00466CA7" w:rsidRPr="0095529D" w:rsidRDefault="00466CA7" w:rsidP="00466CA7">
      <w:r w:rsidRPr="0095529D">
        <w:rPr>
          <w:rStyle w:val="StyleStyleBold12pt"/>
        </w:rPr>
        <w:t>Green and Schrage 9</w:t>
      </w:r>
      <w:r w:rsidRPr="0095529D">
        <w:t xml:space="preserve"> –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http://www.atimes.com/atimes/asian_economy/kc26dk01.html</w:t>
      </w:r>
    </w:p>
    <w:p w:rsidR="00466CA7" w:rsidRPr="0095529D" w:rsidRDefault="00466CA7" w:rsidP="00466CA7">
      <w:pPr>
        <w:pStyle w:val="card"/>
      </w:pPr>
      <w:r w:rsidRPr="0095529D">
        <w:rPr>
          <w:rStyle w:val="StyleBoldUnderline"/>
        </w:rPr>
        <w:t>Facing the worst economic crisis since the Great Depression, analysts</w:t>
      </w:r>
      <w:r w:rsidRPr="0095529D">
        <w:t xml:space="preserve"> at the World Bank and the US Central Intelligence Agency </w:t>
      </w:r>
      <w:r w:rsidRPr="0095529D">
        <w:rPr>
          <w:rStyle w:val="StyleBoldUnderline"/>
        </w:rPr>
        <w:t>are</w:t>
      </w:r>
      <w:r w:rsidRPr="0095529D">
        <w:t xml:space="preserve"> just </w:t>
      </w:r>
      <w:r w:rsidRPr="0095529D">
        <w:rPr>
          <w:rStyle w:val="StyleBoldUnderline"/>
        </w:rPr>
        <w:t>beginning to contemplate the ramifications for international stability if there is not a recovery in the next year</w:t>
      </w:r>
      <w:r w:rsidRPr="0095529D">
        <w:t>. For the most part, the focus has been on fragile states such as some in Eastern Europe.</w:t>
      </w:r>
      <w:r w:rsidRPr="0095529D">
        <w:rPr>
          <w:sz w:val="12"/>
        </w:rPr>
        <w:t>¶</w:t>
      </w:r>
      <w:r w:rsidRPr="0095529D">
        <w:t xml:space="preserve"> However, the Great Depression taught us that </w:t>
      </w:r>
      <w:r w:rsidRPr="0095529D">
        <w:rPr>
          <w:rStyle w:val="StyleBoldUnderline"/>
        </w:rPr>
        <w:t xml:space="preserve">a downward global economic spiral can </w:t>
      </w:r>
      <w:r w:rsidRPr="0095529D">
        <w:t xml:space="preserve">even </w:t>
      </w:r>
      <w:r w:rsidRPr="0095529D">
        <w:rPr>
          <w:rStyle w:val="StyleBoldUnderline"/>
        </w:rPr>
        <w:t>have</w:t>
      </w:r>
      <w:r w:rsidRPr="0095529D">
        <w:t xml:space="preserve"> </w:t>
      </w:r>
      <w:r w:rsidRPr="0095529D">
        <w:rPr>
          <w:rStyle w:val="Emphasis"/>
          <w:rFonts w:eastAsiaTheme="majorEastAsia"/>
        </w:rPr>
        <w:t>jarring</w:t>
      </w:r>
      <w:r w:rsidRPr="0095529D">
        <w:rPr>
          <w:rStyle w:val="boldunderline"/>
        </w:rPr>
        <w:t xml:space="preserve"> </w:t>
      </w:r>
      <w:r w:rsidRPr="0095529D">
        <w:rPr>
          <w:rStyle w:val="StyleBoldUnderline"/>
        </w:rPr>
        <w:t>impacts on</w:t>
      </w:r>
      <w:r w:rsidRPr="0095529D">
        <w:rPr>
          <w:rStyle w:val="boldunderline"/>
        </w:rPr>
        <w:t xml:space="preserve"> </w:t>
      </w:r>
      <w:r w:rsidRPr="0095529D">
        <w:rPr>
          <w:rStyle w:val="Emphasis"/>
          <w:rFonts w:eastAsiaTheme="majorEastAsia"/>
        </w:rPr>
        <w:t>great powers</w:t>
      </w:r>
      <w:r w:rsidRPr="0095529D">
        <w:t xml:space="preserve">. It is no mere coincidence that </w:t>
      </w:r>
      <w:r w:rsidRPr="0095529D">
        <w:rPr>
          <w:rStyle w:val="StyleBoldUnderline"/>
        </w:rPr>
        <w:t xml:space="preserve">the last great global economic downturn was followed by the most </w:t>
      </w:r>
      <w:r w:rsidRPr="0095529D">
        <w:rPr>
          <w:rStyle w:val="Emphasis"/>
          <w:rFonts w:eastAsiaTheme="majorEastAsia"/>
        </w:rPr>
        <w:t>destructive war</w:t>
      </w:r>
      <w:r w:rsidRPr="0095529D">
        <w:rPr>
          <w:rStyle w:val="boldunderline"/>
        </w:rPr>
        <w:t xml:space="preserve"> </w:t>
      </w:r>
      <w:r w:rsidRPr="0095529D">
        <w:rPr>
          <w:rStyle w:val="StyleBoldUnderline"/>
        </w:rPr>
        <w:t>in</w:t>
      </w:r>
      <w:r w:rsidRPr="0095529D">
        <w:t xml:space="preserve"> human </w:t>
      </w:r>
      <w:r w:rsidRPr="0095529D">
        <w:rPr>
          <w:rStyle w:val="StyleBoldUnderline"/>
        </w:rPr>
        <w:t>history</w:t>
      </w:r>
      <w:r w:rsidRPr="0095529D">
        <w:t xml:space="preserve">. </w:t>
      </w:r>
      <w:r w:rsidRPr="0095529D">
        <w:rPr>
          <w:sz w:val="12"/>
        </w:rPr>
        <w:t>¶</w:t>
      </w:r>
      <w:r w:rsidRPr="0095529D">
        <w:t xml:space="preserve"> </w:t>
      </w:r>
      <w:proofErr w:type="gramStart"/>
      <w:r w:rsidRPr="0095529D">
        <w:t>In</w:t>
      </w:r>
      <w:proofErr w:type="gramEnd"/>
      <w:r w:rsidRPr="0095529D">
        <w:t xml:space="preserve"> the 1930s, 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95529D">
        <w:rPr>
          <w:sz w:val="12"/>
        </w:rPr>
        <w:t>¶</w:t>
      </w:r>
      <w:r w:rsidRPr="0095529D">
        <w:t xml:space="preserve"> </w:t>
      </w:r>
      <w:proofErr w:type="gramStart"/>
      <w:r w:rsidRPr="0095529D">
        <w:t>There</w:t>
      </w:r>
      <w:proofErr w:type="gramEnd"/>
      <w:r w:rsidRPr="0095529D">
        <w:t xml:space="preserv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r w:rsidRPr="0095529D">
        <w:rPr>
          <w:sz w:val="12"/>
        </w:rPr>
        <w:t>¶</w:t>
      </w:r>
      <w:r w:rsidRPr="0095529D">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Pr="0095529D">
        <w:rPr>
          <w:sz w:val="12"/>
        </w:rPr>
        <w:t>¶</w:t>
      </w:r>
      <w:r w:rsidRPr="0095529D">
        <w:t xml:space="preserve">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Pr="0095529D">
        <w:rPr>
          <w:sz w:val="12"/>
        </w:rPr>
        <w:t>¶</w:t>
      </w:r>
      <w:r w:rsidRPr="0095529D">
        <w:t xml:space="preserve">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Pr="0095529D">
        <w:rPr>
          <w:sz w:val="12"/>
        </w:rPr>
        <w:t>¶</w:t>
      </w:r>
      <w:r w:rsidRPr="0095529D">
        <w:t xml:space="preserve"> The </w:t>
      </w:r>
      <w:r w:rsidRPr="0095529D">
        <w:rPr>
          <w:rStyle w:val="StyleBoldUnderline"/>
        </w:rPr>
        <w:t>worldwide depression and protectionism of the 1930s devastated the</w:t>
      </w:r>
      <w:r w:rsidRPr="0095529D">
        <w:t xml:space="preserve"> newly exposed </w:t>
      </w:r>
      <w:r w:rsidRPr="0095529D">
        <w:rPr>
          <w:rStyle w:val="StyleBoldUnderline"/>
        </w:rPr>
        <w:t>Japanese economy and contributed directly to militaristic and autarkic policies in Asia</w:t>
      </w:r>
      <w:r w:rsidRPr="0095529D">
        <w:t xml:space="preserve"> as the Japanese people reacted against what counted for globalization at the time. </w:t>
      </w:r>
      <w:r w:rsidRPr="0095529D">
        <w:rPr>
          <w:rStyle w:val="StyleBoldUnderline"/>
        </w:rPr>
        <w:t>China today is similarly converging with the global economy,</w:t>
      </w:r>
      <w:r w:rsidRPr="0095529D">
        <w:t xml:space="preserve"> and many experts believe China needs at least 8% annual growth to sustain social stability. Realistic growth predictions for 2009 are closer to 5%.</w:t>
      </w:r>
      <w:r w:rsidRPr="0095529D">
        <w:rPr>
          <w:sz w:val="12"/>
        </w:rPr>
        <w:t>¶</w:t>
      </w:r>
      <w:r w:rsidRPr="0095529D">
        <w:t xml:space="preserve"> Veteran China hands were watching closely when millions of migrant workers returned to work after the Lunar New Year holiday last month to find factories closed and </w:t>
      </w:r>
      <w:r w:rsidRPr="0095529D">
        <w:lastRenderedPageBreak/>
        <w:t>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95529D">
        <w:rPr>
          <w:sz w:val="12"/>
        </w:rPr>
        <w:t>¶</w:t>
      </w:r>
      <w:r w:rsidRPr="0095529D">
        <w:t xml:space="preserve"> If the Japanese example is any precedent, a sustained economic slowdown has the potential to open a dangerous path from economic nationalism to strategic revisionism in China too.</w:t>
      </w:r>
      <w:r w:rsidRPr="0095529D">
        <w:rPr>
          <w:sz w:val="12"/>
        </w:rPr>
        <w:t>¶</w:t>
      </w:r>
      <w:r w:rsidRPr="0095529D">
        <w:t xml:space="preserve"> Dangerous states</w:t>
      </w:r>
      <w:r w:rsidRPr="0095529D">
        <w:rPr>
          <w:sz w:val="12"/>
        </w:rPr>
        <w:t>¶</w:t>
      </w:r>
      <w:r w:rsidRPr="0095529D">
        <w:t xml:space="preserve"> It is noteworthy that </w:t>
      </w:r>
      <w:r w:rsidRPr="0095529D">
        <w:rPr>
          <w:rStyle w:val="StyleBoldUnderline"/>
        </w:rPr>
        <w:t>North Korea</w:t>
      </w:r>
      <w:r w:rsidRPr="0095529D">
        <w:t xml:space="preserve">, Myanmar </w:t>
      </w:r>
      <w:r w:rsidRPr="0095529D">
        <w:rPr>
          <w:rStyle w:val="StyleBoldUnderline"/>
        </w:rPr>
        <w:t>and Iran have</w:t>
      </w:r>
      <w:r w:rsidRPr="0095529D">
        <w:t xml:space="preserve"> all </w:t>
      </w:r>
      <w:r w:rsidRPr="0095529D">
        <w:rPr>
          <w:rStyle w:val="StyleBoldUnderline"/>
        </w:rPr>
        <w:t>intensified their defiance in the</w:t>
      </w:r>
      <w:r w:rsidRPr="0095529D">
        <w:t xml:space="preserve"> wake of the </w:t>
      </w:r>
      <w:r w:rsidRPr="0095529D">
        <w:rPr>
          <w:rStyle w:val="StyleBoldUnderline"/>
        </w:rPr>
        <w:t>financial crisis</w:t>
      </w:r>
      <w:r w:rsidRPr="0095529D">
        <w:t xml:space="preserve">, </w:t>
      </w:r>
      <w:r w:rsidRPr="0095529D">
        <w:rPr>
          <w:rStyle w:val="StyleBoldUnderline"/>
        </w:rPr>
        <w:t>which has distracted the world's leading nations</w:t>
      </w:r>
      <w:r w:rsidRPr="0095529D">
        <w:t xml:space="preserve">, </w:t>
      </w:r>
      <w:r w:rsidRPr="0095529D">
        <w:rPr>
          <w:rStyle w:val="StyleBoldUnderline"/>
        </w:rPr>
        <w:t xml:space="preserve">limited their moral authority and sown </w:t>
      </w:r>
      <w:r w:rsidRPr="0095529D">
        <w:t xml:space="preserve">potential </w:t>
      </w:r>
      <w:r w:rsidRPr="0095529D">
        <w:rPr>
          <w:rStyle w:val="StyleBoldUnderline"/>
        </w:rPr>
        <w:t>discord</w:t>
      </w:r>
      <w:r w:rsidRPr="0095529D">
        <w:t xml:space="preserve">.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95529D">
        <w:rPr>
          <w:rStyle w:val="StyleBoldUnderline"/>
        </w:rPr>
        <w:t>Pyongyang have grown</w:t>
      </w:r>
      <w:r w:rsidRPr="0095529D">
        <w:t xml:space="preserve"> increasingly </w:t>
      </w:r>
      <w:r w:rsidRPr="0095529D">
        <w:rPr>
          <w:rStyle w:val="StyleBoldUnderline"/>
        </w:rPr>
        <w:t xml:space="preserve">boisterous about their country's claims to great power status as a nuclear </w:t>
      </w:r>
      <w:r w:rsidRPr="0095529D">
        <w:t xml:space="preserve">weapons </w:t>
      </w:r>
      <w:r w:rsidRPr="0095529D">
        <w:rPr>
          <w:rStyle w:val="StyleBoldUnderline"/>
        </w:rPr>
        <w:t>state</w:t>
      </w:r>
      <w:r w:rsidRPr="0095529D">
        <w:t>.</w:t>
      </w:r>
      <w:r w:rsidRPr="0095529D">
        <w:rPr>
          <w:sz w:val="12"/>
        </w:rPr>
        <w:t>¶</w:t>
      </w:r>
      <w:r w:rsidRPr="0095529D">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w:t>
      </w:r>
      <w:r w:rsidRPr="0095529D">
        <w:rPr>
          <w:sz w:val="12"/>
        </w:rPr>
        <w:t>¶</w:t>
      </w:r>
      <w:r w:rsidRPr="0095529D">
        <w:t xml:space="preserve">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w:t>
      </w:r>
      <w:r w:rsidRPr="0095529D">
        <w:rPr>
          <w:rStyle w:val="StyleBoldUnderline"/>
        </w:rPr>
        <w:t>So far, there is</w:t>
      </w:r>
      <w:r w:rsidRPr="0095529D">
        <w:t xml:space="preserve"> little evidence to suggest either and </w:t>
      </w:r>
      <w:r w:rsidRPr="0095529D">
        <w:rPr>
          <w:rStyle w:val="StyleBoldUnderline"/>
        </w:rPr>
        <w:t>much evidence</w:t>
      </w:r>
      <w:r w:rsidRPr="0095529D">
        <w:t xml:space="preserve"> to suggest </w:t>
      </w:r>
      <w:r w:rsidRPr="0095529D">
        <w:rPr>
          <w:rStyle w:val="StyleBoldUnderline"/>
        </w:rPr>
        <w:t>these dangerous states see an opportunity to advance their asymmetrical advantages against the international system</w:t>
      </w:r>
      <w:r w:rsidRPr="0095529D">
        <w:t>.</w:t>
      </w:r>
      <w:r w:rsidRPr="0095529D">
        <w:rPr>
          <w:sz w:val="12"/>
        </w:rPr>
        <w:t>¶</w:t>
      </w:r>
      <w:r w:rsidRPr="0095529D">
        <w:t xml:space="preserve"> Challenges to the democratic model</w:t>
      </w:r>
      <w:r w:rsidRPr="0095529D">
        <w:rPr>
          <w:sz w:val="12"/>
        </w:rPr>
        <w:t>¶</w:t>
      </w:r>
      <w:r w:rsidRPr="0095529D">
        <w:t xml:space="preserve"> </w:t>
      </w:r>
      <w:r w:rsidRPr="0095529D">
        <w:rPr>
          <w:rStyle w:val="StyleBoldUnderline"/>
        </w:rPr>
        <w:t>The trend in East Asia has been for developing economies to steadily embrace democracy</w:t>
      </w:r>
      <w:r w:rsidRPr="0095529D">
        <w:t xml:space="preserve"> and the rule of law in order to sustain their national success. But </w:t>
      </w:r>
      <w:r w:rsidRPr="0095529D">
        <w:rPr>
          <w:rStyle w:val="StyleBoldUnderline"/>
        </w:rPr>
        <w:t>to thrive, new democracies</w:t>
      </w:r>
      <w:r w:rsidRPr="0095529D">
        <w:t xml:space="preserve"> also </w:t>
      </w:r>
      <w:r w:rsidRPr="0095529D">
        <w:rPr>
          <w:rStyle w:val="StyleBoldUnderline"/>
        </w:rPr>
        <w:t>have to deliver basic economic growth</w:t>
      </w:r>
      <w:r w:rsidRPr="0095529D">
        <w:t xml:space="preserve">. The economic crisis has hit democracies hard, with Japanese Prime Minister </w:t>
      </w:r>
      <w:proofErr w:type="spellStart"/>
      <w:r w:rsidRPr="0095529D">
        <w:t>Aso</w:t>
      </w:r>
      <w:proofErr w:type="spellEnd"/>
      <w:r w:rsidRPr="0095529D">
        <w:t xml:space="preserve"> Taro's approval collapsing to single digits in the polls and South Korea's Lee </w:t>
      </w:r>
      <w:proofErr w:type="spellStart"/>
      <w:r w:rsidRPr="0095529D">
        <w:t>Myung-bak</w:t>
      </w:r>
      <w:proofErr w:type="spellEnd"/>
      <w:r w:rsidRPr="0095529D">
        <w:t xml:space="preserve"> and Taiwan's Ma Ying </w:t>
      </w:r>
      <w:proofErr w:type="spellStart"/>
      <w:r w:rsidRPr="0095529D">
        <w:t>Jeou</w:t>
      </w:r>
      <w:proofErr w:type="spellEnd"/>
      <w:r w:rsidRPr="0095529D">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rsidRPr="0095529D">
        <w:rPr>
          <w:sz w:val="12"/>
        </w:rPr>
        <w:t>¶</w:t>
      </w:r>
      <w:r w:rsidRPr="0095529D">
        <w:t xml:space="preserve"> </w:t>
      </w:r>
      <w:proofErr w:type="gramStart"/>
      <w:r w:rsidRPr="0095529D">
        <w:t>The</w:t>
      </w:r>
      <w:proofErr w:type="gramEnd"/>
      <w:r w:rsidRPr="0095529D">
        <w:t xml:space="preserve"> string of old and new democracies in East Asia has helped to anchor US relations with China and to maintain what former secretary of state Condoleezza Rice once called a "balance of power that favors freedom". </w:t>
      </w:r>
      <w:r w:rsidRPr="0095529D">
        <w:rPr>
          <w:rStyle w:val="underline"/>
        </w:rPr>
        <w:t xml:space="preserve">A </w:t>
      </w:r>
      <w:r w:rsidRPr="0095529D">
        <w:rPr>
          <w:rStyle w:val="StyleBoldUnderline"/>
        </w:rPr>
        <w:t>reversal of the democratic expansion</w:t>
      </w:r>
      <w:r w:rsidRPr="0095529D">
        <w:t xml:space="preserve"> of the past two decades </w:t>
      </w:r>
      <w:r w:rsidRPr="0095529D">
        <w:rPr>
          <w:rStyle w:val="StyleBoldUnderline"/>
        </w:rPr>
        <w:t>would not only impact the global balance of power but also increase the potential number of failed states, with all the attendant risk</w:t>
      </w:r>
      <w:r w:rsidRPr="0095529D">
        <w:t xml:space="preserve"> they bring </w:t>
      </w:r>
      <w:r w:rsidRPr="0095529D">
        <w:rPr>
          <w:rStyle w:val="StyleBoldUnderline"/>
        </w:rPr>
        <w:t xml:space="preserve">from harboring terrorists to incubating pandemic diseases </w:t>
      </w:r>
      <w:r w:rsidRPr="0095529D">
        <w:t>and trafficking in persons. It would also undermine the demonstration effect of liberal norms we are urging China to embrace at home.</w:t>
      </w:r>
    </w:p>
    <w:p w:rsidR="00466CA7" w:rsidRPr="0095529D" w:rsidRDefault="00466CA7" w:rsidP="00466CA7">
      <w:pPr>
        <w:pStyle w:val="Heading3"/>
      </w:pPr>
      <w:bookmarkStart w:id="24" w:name="_Toc360608666"/>
      <w:r w:rsidRPr="0095529D">
        <w:lastRenderedPageBreak/>
        <w:t>2NC MPX—Econ—Royal</w:t>
      </w:r>
      <w:bookmarkEnd w:id="24"/>
      <w:r w:rsidRPr="0095529D">
        <w:t xml:space="preserve"> </w:t>
      </w:r>
    </w:p>
    <w:p w:rsidR="00466CA7" w:rsidRPr="0095529D" w:rsidRDefault="00466CA7" w:rsidP="00466CA7">
      <w:pPr>
        <w:pStyle w:val="Heading4"/>
      </w:pPr>
      <w:r w:rsidRPr="0095529D">
        <w:t xml:space="preserve">Statistical evidence supports our impact </w:t>
      </w:r>
    </w:p>
    <w:p w:rsidR="00466CA7" w:rsidRPr="0095529D" w:rsidRDefault="00466CA7" w:rsidP="00466CA7">
      <w:r w:rsidRPr="0095529D">
        <w:rPr>
          <w:rStyle w:val="StyleStyleBold12pt"/>
        </w:rPr>
        <w:t>Royal 10</w:t>
      </w:r>
      <w:r w:rsidRPr="0095529D">
        <w:t xml:space="preserve"> — Director of Cooperative Threat Reduction at the U.S. Department of Defense </w:t>
      </w:r>
    </w:p>
    <w:p w:rsidR="00466CA7" w:rsidRPr="0095529D" w:rsidRDefault="00466CA7" w:rsidP="00466CA7">
      <w:proofErr w:type="spellStart"/>
      <w:r w:rsidRPr="0095529D">
        <w:t>Jedediah</w:t>
      </w:r>
      <w:proofErr w:type="spellEnd"/>
      <w:r w:rsidRPr="0095529D">
        <w:t>, “Economic Integration, Economic Signaling and the Problem of Economic Crises?</w:t>
      </w:r>
      <w:proofErr w:type="gramStart"/>
      <w:r w:rsidRPr="0095529D">
        <w:t>”,</w:t>
      </w:r>
      <w:proofErr w:type="gramEnd"/>
      <w:r w:rsidRPr="0095529D">
        <w:t xml:space="preserve"> Economics of War and Peace: Economic, Legal and Political Perspectives, ed. Goldsmith and </w:t>
      </w:r>
      <w:proofErr w:type="spellStart"/>
      <w:r w:rsidRPr="0095529D">
        <w:t>Brauer</w:t>
      </w:r>
      <w:proofErr w:type="spellEnd"/>
      <w:r w:rsidRPr="0095529D">
        <w:t>, p. 213-215</w:t>
      </w:r>
    </w:p>
    <w:p w:rsidR="00466CA7" w:rsidRPr="0095529D" w:rsidRDefault="00466CA7" w:rsidP="00466CA7">
      <w:pPr>
        <w:pStyle w:val="card"/>
      </w:pPr>
      <w:r w:rsidRPr="0095529D">
        <w:t xml:space="preserve">Less intuitive is how </w:t>
      </w:r>
      <w:r w:rsidRPr="0095529D">
        <w:rPr>
          <w:rStyle w:val="StyleBoldUnderline"/>
        </w:rPr>
        <w:t>periods of economic decline may increase the likelihood of external conflict</w:t>
      </w:r>
      <w:r w:rsidRPr="0095529D">
        <w:t xml:space="preserve">. Political science literature has contributed a moderate degree of attention to the impact of economic decline and the security and </w:t>
      </w:r>
      <w:proofErr w:type="spellStart"/>
      <w:r w:rsidRPr="0095529D">
        <w:t>defence</w:t>
      </w:r>
      <w:proofErr w:type="spellEnd"/>
      <w:r w:rsidRPr="0095529D">
        <w:t xml:space="preserve"> </w:t>
      </w:r>
      <w:proofErr w:type="spellStart"/>
      <w:r w:rsidRPr="0095529D">
        <w:t>behaviour</w:t>
      </w:r>
      <w:proofErr w:type="spellEnd"/>
      <w:r w:rsidRPr="0095529D">
        <w:t xml:space="preserve"> of interdependent states. Research in this vein has been considered at systemic, dyadic and national levels. Several notable contributions follow. First, on the systemic level, </w:t>
      </w:r>
      <w:proofErr w:type="spellStart"/>
      <w:r w:rsidRPr="0095529D">
        <w:t>Pollins</w:t>
      </w:r>
      <w:proofErr w:type="spellEnd"/>
      <w:r w:rsidRPr="0095529D">
        <w:t xml:space="preserve"> (2008) advances </w:t>
      </w:r>
      <w:proofErr w:type="spellStart"/>
      <w:r w:rsidRPr="0095529D">
        <w:t>Modelski</w:t>
      </w:r>
      <w:proofErr w:type="spellEnd"/>
      <w:r w:rsidRPr="0095529D">
        <w:t xml:space="preserve"> and Thompson's (1996) work on leadership cycle theory, finding that </w:t>
      </w:r>
      <w:r w:rsidRPr="0095529D">
        <w:rPr>
          <w:rStyle w:val="StyleBoldUnderlin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95529D">
        <w:t xml:space="preserve"> (see also Gilpin, 1981) </w:t>
      </w:r>
      <w:r w:rsidRPr="0095529D">
        <w:rPr>
          <w:rStyle w:val="StyleBoldUnderline"/>
        </w:rPr>
        <w:t>that leads to uncertainty about power balances, increasing the risk of miscalculation</w:t>
      </w:r>
      <w:r w:rsidRPr="0095529D">
        <w:t xml:space="preserve"> (</w:t>
      </w:r>
      <w:proofErr w:type="spellStart"/>
      <w:r w:rsidRPr="0095529D">
        <w:t>Fearon</w:t>
      </w:r>
      <w:proofErr w:type="spellEnd"/>
      <w:r w:rsidRPr="0095529D">
        <w:t xml:space="preserve">, 1995). Alternatively, even a relatively certain </w:t>
      </w:r>
      <w:r w:rsidRPr="0095529D">
        <w:rPr>
          <w:rStyle w:val="StyleBoldUnderline"/>
        </w:rPr>
        <w:t>redistribution</w:t>
      </w:r>
      <w:r w:rsidRPr="0095529D">
        <w:rPr>
          <w:u w:val="single"/>
        </w:rPr>
        <w:t xml:space="preserve"> </w:t>
      </w:r>
      <w:r w:rsidRPr="0095529D">
        <w:t xml:space="preserve">of power </w:t>
      </w:r>
      <w:r w:rsidRPr="0095529D">
        <w:rPr>
          <w:rStyle w:val="StyleBoldUnderline"/>
        </w:rPr>
        <w:t>could lead to a permissive environment for conflict as a rising power may seek to challenge a declining power</w:t>
      </w:r>
      <w:r w:rsidRPr="0095529D">
        <w:t xml:space="preserve"> (Werner, 1999). Separately, </w:t>
      </w:r>
      <w:proofErr w:type="spellStart"/>
      <w:r w:rsidRPr="0095529D">
        <w:t>Pollins</w:t>
      </w:r>
      <w:proofErr w:type="spellEnd"/>
      <w:r w:rsidRPr="0095529D">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95529D">
        <w:t>behaviour</w:t>
      </w:r>
      <w:proofErr w:type="spellEnd"/>
      <w:r w:rsidRPr="0095529D">
        <w:t xml:space="preserve"> of states. He argues that </w:t>
      </w:r>
      <w:r w:rsidRPr="0095529D">
        <w:rPr>
          <w:rStyle w:val="StyleBoldUnderline"/>
        </w:rPr>
        <w:t xml:space="preserve">interdependent states are likely to gain pacific benefits from trade so long as they have an optimistic view of future trade relations. However, if the expectations of future trade decline, particularly for difficult to replace items such as energy resources, the likelihood for </w:t>
      </w:r>
      <w:r w:rsidRPr="0095529D">
        <w:rPr>
          <w:rStyle w:val="Emphasis"/>
          <w:rFonts w:eastAsiaTheme="majorEastAsia"/>
        </w:rPr>
        <w:t>conflict increases</w:t>
      </w:r>
      <w:r w:rsidRPr="0095529D">
        <w:t xml:space="preserve">, as states will be inclined to use force to gain access to those resources. Crises could potentially be the trigger for decreased trade expectations either on its own or because it triggers protectionist moves by interdependent states.4 </w:t>
      </w:r>
      <w:proofErr w:type="gramStart"/>
      <w:r w:rsidRPr="0095529D">
        <w:t>Third</w:t>
      </w:r>
      <w:proofErr w:type="gramEnd"/>
      <w:r w:rsidRPr="0095529D">
        <w:t xml:space="preserve">, others have considered the link between economic decline and external armed conflict at a national level. </w:t>
      </w:r>
      <w:proofErr w:type="spellStart"/>
      <w:r w:rsidRPr="0095529D">
        <w:t>Blomberg</w:t>
      </w:r>
      <w:proofErr w:type="spellEnd"/>
      <w:r w:rsidRPr="0095529D">
        <w:t xml:space="preserve"> and Hess (2002) find a strong correlation between internal conflict and external conflict, particularly during periods of economic downturn. They write, </w:t>
      </w:r>
      <w:proofErr w:type="gramStart"/>
      <w:r w:rsidRPr="0095529D">
        <w:t>The</w:t>
      </w:r>
      <w:proofErr w:type="gramEnd"/>
      <w:r w:rsidRPr="0095529D">
        <w:t xml:space="preserve"> linkages between internal and external conflict and prosperity are strong and mutually reinforcing. </w:t>
      </w:r>
      <w:r w:rsidRPr="0095529D">
        <w:rPr>
          <w:rStyle w:val="StyleBoldUnderline"/>
        </w:rPr>
        <w:t xml:space="preserve">Economic conflict tends to spawn internal conflict, which in turn returns the </w:t>
      </w:r>
      <w:proofErr w:type="spellStart"/>
      <w:r w:rsidRPr="0095529D">
        <w:rPr>
          <w:rStyle w:val="StyleBoldUnderline"/>
        </w:rPr>
        <w:t>favour</w:t>
      </w:r>
      <w:proofErr w:type="spellEnd"/>
      <w:r w:rsidRPr="0095529D">
        <w:rPr>
          <w:rStyle w:val="StyleBoldUnderline"/>
        </w:rPr>
        <w:t>. Moreover, the presence of a recession tends to amplify the extent to which international and external conflicts self-reinforce each other</w:t>
      </w:r>
      <w:r w:rsidRPr="0095529D">
        <w:t>. (</w:t>
      </w:r>
      <w:proofErr w:type="spellStart"/>
      <w:r w:rsidRPr="0095529D">
        <w:t>Blomberg</w:t>
      </w:r>
      <w:proofErr w:type="spellEnd"/>
      <w:r w:rsidRPr="0095529D">
        <w:t xml:space="preserve"> &amp; Hess, 2002, p. 89) </w:t>
      </w:r>
      <w:r w:rsidRPr="0095529D">
        <w:rPr>
          <w:rStyle w:val="StyleBoldUnderline"/>
        </w:rPr>
        <w:t>Economic decline has also been linked with an increase in the likelihood of terrorism (</w:t>
      </w:r>
      <w:proofErr w:type="spellStart"/>
      <w:r w:rsidRPr="0095529D">
        <w:rPr>
          <w:rStyle w:val="StyleBoldUnderline"/>
        </w:rPr>
        <w:t>Blomberg</w:t>
      </w:r>
      <w:proofErr w:type="spellEnd"/>
      <w:r w:rsidRPr="0095529D">
        <w:rPr>
          <w:rStyle w:val="StyleBoldUnderline"/>
        </w:rPr>
        <w:t xml:space="preserve">, Hess, &amp; </w:t>
      </w:r>
      <w:proofErr w:type="spellStart"/>
      <w:r w:rsidRPr="0095529D">
        <w:rPr>
          <w:rStyle w:val="StyleBoldUnderline"/>
        </w:rPr>
        <w:t>Weerapana</w:t>
      </w:r>
      <w:proofErr w:type="spellEnd"/>
      <w:r w:rsidRPr="0095529D">
        <w:rPr>
          <w:rStyle w:val="StyleBoldUnderline"/>
        </w:rPr>
        <w:t>, 2004), which has the capacity to spill across borders and lead to external tensions</w:t>
      </w:r>
      <w:r w:rsidRPr="0095529D">
        <w:t xml:space="preserve">. Furthermore, crises generally reduce the popularity of a sitting government. </w:t>
      </w:r>
      <w:r w:rsidRPr="0095529D">
        <w:rPr>
          <w:rStyle w:val="StyleBoldUnderline"/>
        </w:rPr>
        <w:t>'Diversionary theory' suggests that, when facing unpopularity arising from economic decline, sitting governments have increased incentives to fabricate external military conflicts to create a 'rally around the flag' effect</w:t>
      </w:r>
      <w:r w:rsidRPr="0095529D">
        <w:t xml:space="preserve">. Wang (1996), </w:t>
      </w:r>
      <w:proofErr w:type="spellStart"/>
      <w:r w:rsidRPr="0095529D">
        <w:t>DeRouen</w:t>
      </w:r>
      <w:proofErr w:type="spellEnd"/>
      <w:r w:rsidRPr="0095529D">
        <w:t xml:space="preserve"> (1995), and </w:t>
      </w:r>
      <w:proofErr w:type="spellStart"/>
      <w:r w:rsidRPr="0095529D">
        <w:t>Blomberg</w:t>
      </w:r>
      <w:proofErr w:type="spellEnd"/>
      <w:r w:rsidRPr="0095529D">
        <w:t xml:space="preserve">, Hess, and Thacker (2006) find supporting evidence showing that economic decline and use of force are at least indirectly correlated. </w:t>
      </w:r>
      <w:proofErr w:type="spellStart"/>
      <w:r w:rsidRPr="0095529D">
        <w:t>Gelpi</w:t>
      </w:r>
      <w:proofErr w:type="spellEnd"/>
      <w:r w:rsidRPr="0095529D">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w:t>
      </w:r>
      <w:r w:rsidRPr="0095529D">
        <w:lastRenderedPageBreak/>
        <w:t xml:space="preserve">domestic support. </w:t>
      </w:r>
      <w:proofErr w:type="spellStart"/>
      <w:r w:rsidRPr="0095529D">
        <w:t>DeRouen</w:t>
      </w:r>
      <w:proofErr w:type="spellEnd"/>
      <w:r w:rsidRPr="0095529D">
        <w:t xml:space="preserve"> (2000) has provided evidence showing that </w:t>
      </w:r>
      <w:r w:rsidRPr="0095529D">
        <w:rPr>
          <w:rStyle w:val="StyleBoldUnderline"/>
        </w:rPr>
        <w:t xml:space="preserve">periods of weak economic performance </w:t>
      </w:r>
      <w:r w:rsidRPr="0095529D">
        <w:t>in the United States, and thus weak Presidential popularity,</w:t>
      </w:r>
      <w:r w:rsidRPr="0095529D">
        <w:rPr>
          <w:rStyle w:val="StyleBoldUnderline"/>
        </w:rPr>
        <w:t xml:space="preserve"> are </w:t>
      </w:r>
      <w:r w:rsidRPr="0095529D">
        <w:rPr>
          <w:rStyle w:val="Emphasis"/>
          <w:rFonts w:eastAsiaTheme="majorEastAsia"/>
        </w:rPr>
        <w:t>statistically linked</w:t>
      </w:r>
      <w:r w:rsidRPr="0095529D">
        <w:rPr>
          <w:rStyle w:val="StyleBoldUnderline"/>
        </w:rPr>
        <w:t xml:space="preserve"> to an increase in the use of force</w:t>
      </w:r>
      <w:r w:rsidRPr="0095529D">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95529D">
        <w:t>This</w:t>
      </w:r>
      <w:proofErr w:type="gramEnd"/>
      <w:r w:rsidRPr="0095529D">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466CA7" w:rsidRPr="0095529D" w:rsidRDefault="00466CA7" w:rsidP="00466CA7">
      <w:pPr>
        <w:pStyle w:val="Heading3"/>
      </w:pPr>
      <w:bookmarkStart w:id="25" w:name="_Toc360608667"/>
      <w:r w:rsidRPr="0095529D">
        <w:lastRenderedPageBreak/>
        <w:t>2NC AT MPX Turn—Chinese Aggression</w:t>
      </w:r>
      <w:bookmarkEnd w:id="25"/>
    </w:p>
    <w:p w:rsidR="00466CA7" w:rsidRPr="0095529D" w:rsidRDefault="00466CA7" w:rsidP="00466CA7">
      <w:pPr>
        <w:pStyle w:val="Heading4"/>
      </w:pPr>
      <w:r w:rsidRPr="0095529D">
        <w:t xml:space="preserve">China not using Latin America as a political card—only for economic growth </w:t>
      </w:r>
    </w:p>
    <w:p w:rsidR="00466CA7" w:rsidRPr="0095529D" w:rsidRDefault="00466CA7" w:rsidP="00466CA7">
      <w:pPr>
        <w:rPr>
          <w:rStyle w:val="StyleStyleBold12pt"/>
        </w:rPr>
      </w:pPr>
      <w:proofErr w:type="spellStart"/>
      <w:r w:rsidRPr="0095529D">
        <w:rPr>
          <w:rStyle w:val="StyleStyleBold12pt"/>
        </w:rPr>
        <w:t>Shixue</w:t>
      </w:r>
      <w:proofErr w:type="spellEnd"/>
      <w:r w:rsidRPr="0095529D">
        <w:rPr>
          <w:rStyle w:val="StyleStyleBold12pt"/>
        </w:rPr>
        <w:t xml:space="preserve"> 11</w:t>
      </w:r>
    </w:p>
    <w:p w:rsidR="00466CA7" w:rsidRPr="0095529D" w:rsidRDefault="00466CA7" w:rsidP="00466CA7">
      <w:r w:rsidRPr="0095529D">
        <w:t>Jiang, “The U.S. Factor in Sino-Latin American Relations” [http://www.chinausfocus.com/foreign-policy/the-u-s-worry-factor-in-sino-latin-american-relations/] November 3 //</w:t>
      </w:r>
      <w:proofErr w:type="spellStart"/>
      <w:r w:rsidRPr="0095529D">
        <w:t>mtc</w:t>
      </w:r>
      <w:proofErr w:type="spellEnd"/>
      <w:r w:rsidRPr="0095529D">
        <w:t xml:space="preserve"> </w:t>
      </w:r>
    </w:p>
    <w:p w:rsidR="00466CA7" w:rsidRPr="0095529D" w:rsidRDefault="00466CA7" w:rsidP="00466CA7">
      <w:pPr>
        <w:pStyle w:val="card"/>
        <w:rPr>
          <w:rStyle w:val="StyleBoldUnderline"/>
        </w:rPr>
      </w:pPr>
      <w:r w:rsidRPr="0095529D">
        <w:t xml:space="preserve">The </w:t>
      </w:r>
      <w:r w:rsidRPr="0095529D">
        <w:rPr>
          <w:rStyle w:val="StyleBoldUnderline"/>
        </w:rPr>
        <w:t>U.S. concerns are unnecessary and unfounded</w:t>
      </w:r>
      <w:r w:rsidRPr="0095529D">
        <w:t>.</w:t>
      </w:r>
      <w:r w:rsidRPr="0095529D">
        <w:rPr>
          <w:sz w:val="12"/>
        </w:rPr>
        <w:t xml:space="preserve">¶ </w:t>
      </w:r>
      <w:r w:rsidRPr="0095529D">
        <w:rPr>
          <w:rStyle w:val="StyleBoldUnderline"/>
        </w:rPr>
        <w:t>First</w:t>
      </w:r>
      <w:r w:rsidRPr="0095529D">
        <w:t xml:space="preserve">, </w:t>
      </w:r>
      <w:r w:rsidRPr="0095529D">
        <w:rPr>
          <w:rStyle w:val="StyleBoldUnderline"/>
        </w:rPr>
        <w:t>both China and Latin America have been opening to the outside world.</w:t>
      </w:r>
      <w:r w:rsidRPr="0095529D">
        <w:t xml:space="preserve"> In the age of globalization, both should cooperate to promote South-South collaboration. As a matter of fact, </w:t>
      </w:r>
      <w:r w:rsidRPr="0095529D">
        <w:rPr>
          <w:rStyle w:val="StyleBoldUnderline"/>
        </w:rPr>
        <w:t>further cooperation between China and Latin America will benefit regional peace and development in the Asia-Pacific and Latin America. This outcome</w:t>
      </w:r>
      <w:r w:rsidRPr="0095529D">
        <w:t xml:space="preserve"> </w:t>
      </w:r>
      <w:r w:rsidRPr="0095529D">
        <w:rPr>
          <w:rStyle w:val="StyleBoldUnderline"/>
        </w:rPr>
        <w:t>would</w:t>
      </w:r>
      <w:r w:rsidRPr="0095529D">
        <w:t xml:space="preserve"> certainly </w:t>
      </w:r>
      <w:r w:rsidRPr="0095529D">
        <w:rPr>
          <w:rStyle w:val="StyleBoldUnderline"/>
        </w:rPr>
        <w:t>be welcomed by the U</w:t>
      </w:r>
      <w:r w:rsidRPr="0095529D">
        <w:t xml:space="preserve">nited </w:t>
      </w:r>
      <w:r w:rsidRPr="0095529D">
        <w:rPr>
          <w:rStyle w:val="StyleBoldUnderline"/>
        </w:rPr>
        <w:t>S</w:t>
      </w:r>
      <w:r w:rsidRPr="0095529D">
        <w:t>tates.</w:t>
      </w:r>
      <w:r w:rsidRPr="0095529D">
        <w:rPr>
          <w:sz w:val="12"/>
        </w:rPr>
        <w:t xml:space="preserve">¶ </w:t>
      </w:r>
      <w:r w:rsidRPr="0095529D">
        <w:rPr>
          <w:rStyle w:val="StyleBoldUnderline"/>
        </w:rPr>
        <w:t>Second</w:t>
      </w:r>
      <w:r w:rsidRPr="0095529D">
        <w:t xml:space="preserve">, it is well-known that </w:t>
      </w:r>
      <w:r w:rsidRPr="0095529D">
        <w:rPr>
          <w:rStyle w:val="StyleBoldUnderline"/>
        </w:rPr>
        <w:t>Latin America has been implementing reforms and opening to the outside world for almost two decades</w:t>
      </w:r>
      <w:r w:rsidRPr="0095529D">
        <w:t xml:space="preserve">. It endeavors to attract more foreign investment and liberalize the market to stimulate growth. As a result, </w:t>
      </w:r>
      <w:r w:rsidRPr="0095529D">
        <w:rPr>
          <w:rStyle w:val="StyleBoldUnderline"/>
        </w:rPr>
        <w:t>China is only one of the economic partners Latin America has been trying to cooperate with.</w:t>
      </w:r>
      <w:r w:rsidRPr="0095529D">
        <w:rPr>
          <w:sz w:val="12"/>
        </w:rPr>
        <w:t xml:space="preserve">¶ </w:t>
      </w:r>
      <w:r w:rsidRPr="0095529D">
        <w:rPr>
          <w:rStyle w:val="StyleBoldUnderline"/>
        </w:rPr>
        <w:t>Third</w:t>
      </w:r>
      <w:r w:rsidRPr="0095529D">
        <w:t xml:space="preserve">, </w:t>
      </w:r>
      <w:r w:rsidRPr="0095529D">
        <w:rPr>
          <w:rStyle w:val="StyleBoldUnderline"/>
        </w:rPr>
        <w:t>China’s relations with Latin America are for economic purposes</w:t>
      </w:r>
      <w:r w:rsidRPr="0095529D">
        <w:t xml:space="preserve">, </w:t>
      </w:r>
      <w:r w:rsidRPr="0095529D">
        <w:rPr>
          <w:rStyle w:val="StyleBoldUnderline"/>
        </w:rPr>
        <w:t>not for political outcomes to be used against the U.S</w:t>
      </w:r>
      <w:r w:rsidRPr="0095529D">
        <w:t xml:space="preserve">. </w:t>
      </w:r>
      <w:r w:rsidRPr="0095529D">
        <w:rPr>
          <w:rStyle w:val="StyleBoldUnderline"/>
        </w:rPr>
        <w:t>China well understands that Latin America is the backyard of the U</w:t>
      </w:r>
      <w:r w:rsidRPr="0095529D">
        <w:t xml:space="preserve">nited </w:t>
      </w:r>
      <w:r w:rsidRPr="0095529D">
        <w:rPr>
          <w:rStyle w:val="StyleBoldUnderline"/>
        </w:rPr>
        <w:t>S</w:t>
      </w:r>
      <w:r w:rsidRPr="0095529D">
        <w:t xml:space="preserve">tates, so there is no need for it to challenge American influence. </w:t>
      </w:r>
      <w:r w:rsidRPr="0095529D">
        <w:rPr>
          <w:sz w:val="12"/>
        </w:rPr>
        <w:t xml:space="preserve">¶ </w:t>
      </w:r>
      <w:r w:rsidRPr="0095529D">
        <w:rPr>
          <w:rStyle w:val="StyleBoldUnderline"/>
        </w:rPr>
        <w:t>Fourth</w:t>
      </w:r>
      <w:r w:rsidRPr="0095529D">
        <w:t xml:space="preserve">, </w:t>
      </w:r>
      <w:r w:rsidRPr="0095529D">
        <w:rPr>
          <w:rStyle w:val="StyleBoldUnderline"/>
        </w:rPr>
        <w:t>China’s cooperation with Latin America in military and security fields is not targeting any third party and it is hardly a secret issue</w:t>
      </w:r>
      <w:r w:rsidRPr="0095529D">
        <w:t xml:space="preserv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w:t>
      </w:r>
      <w:r w:rsidRPr="0095529D">
        <w:rPr>
          <w:rStyle w:val="StyleBoldUnderline"/>
        </w:rPr>
        <w:t>China’s military relations with Latin America</w:t>
      </w:r>
      <w:r w:rsidRPr="0095529D">
        <w:t xml:space="preserve"> </w:t>
      </w:r>
      <w:r w:rsidRPr="0095529D">
        <w:rPr>
          <w:rStyle w:val="StyleBoldUnderline"/>
        </w:rPr>
        <w:t>are undertaken</w:t>
      </w:r>
      <w:r w:rsidRPr="0095529D">
        <w:t xml:space="preserve"> according </w:t>
      </w:r>
      <w:r w:rsidRPr="0095529D">
        <w:rPr>
          <w:rStyle w:val="StyleBoldUnderline"/>
        </w:rPr>
        <w:t>to</w:t>
      </w:r>
      <w:r w:rsidRPr="0095529D">
        <w:t xml:space="preserve"> the following principles: 1) to gain better understanding of the Latin American military; 2) to improve professional expertise by learning from each other; 3) never target any third party; and 4) </w:t>
      </w:r>
      <w:r w:rsidRPr="0095529D">
        <w:rPr>
          <w:rStyle w:val="StyleBoldUnderline"/>
        </w:rPr>
        <w:t>never harm regional and hemispheric stability. These principles are not counter to U.S. national interest and dominance in the western hemisphere.</w:t>
      </w:r>
      <w:r w:rsidRPr="0095529D">
        <w:rPr>
          <w:rStyle w:val="StyleBoldUnderline"/>
          <w:sz w:val="12"/>
        </w:rPr>
        <w:t>¶</w:t>
      </w:r>
      <w:r w:rsidRPr="0095529D">
        <w:rPr>
          <w:sz w:val="12"/>
        </w:rPr>
        <w:t xml:space="preserve"> </w:t>
      </w:r>
      <w:proofErr w:type="gramStart"/>
      <w:r w:rsidRPr="0095529D">
        <w:rPr>
          <w:rStyle w:val="StyleBoldUnderline"/>
        </w:rPr>
        <w:t>Finally</w:t>
      </w:r>
      <w:r w:rsidRPr="0095529D">
        <w:t>,</w:t>
      </w:r>
      <w:proofErr w:type="gramEnd"/>
      <w:r w:rsidRPr="0095529D">
        <w:t xml:space="preserve"> </w:t>
      </w:r>
      <w:r w:rsidRPr="0095529D">
        <w:rPr>
          <w:rStyle w:val="StyleBoldUnderline"/>
        </w:rPr>
        <w:t>China does not wish to be used as a “card” against the U</w:t>
      </w:r>
      <w:r w:rsidRPr="0095529D">
        <w:t xml:space="preserve">nited </w:t>
      </w:r>
      <w:r w:rsidRPr="0095529D">
        <w:rPr>
          <w:rStyle w:val="StyleBoldUnderline"/>
        </w:rPr>
        <w:t>S</w:t>
      </w:r>
      <w:r w:rsidRPr="0095529D">
        <w:t xml:space="preserve">tates. It </w:t>
      </w:r>
      <w:r w:rsidRPr="0095529D">
        <w:rPr>
          <w:rStyle w:val="StyleBoldUnderline"/>
        </w:rPr>
        <w:t>has no enthusiasm for getting entangled in the problems of U.S.-Latin American relations.</w:t>
      </w:r>
    </w:p>
    <w:p w:rsidR="00466CA7" w:rsidRPr="0095529D" w:rsidRDefault="00466CA7" w:rsidP="00466CA7">
      <w:pPr>
        <w:pStyle w:val="Heading3"/>
      </w:pPr>
      <w:bookmarkStart w:id="26" w:name="_Toc360608668"/>
      <w:r w:rsidRPr="0095529D">
        <w:lastRenderedPageBreak/>
        <w:t>2NC AT MPX Turn—Amazon</w:t>
      </w:r>
      <w:bookmarkEnd w:id="26"/>
    </w:p>
    <w:p w:rsidR="00466CA7" w:rsidRPr="0095529D" w:rsidRDefault="00466CA7" w:rsidP="00466CA7">
      <w:pPr>
        <w:pStyle w:val="Heading4"/>
      </w:pPr>
      <w:r w:rsidRPr="0095529D">
        <w:t>No risk of offense—amazon will just regenerate</w:t>
      </w:r>
    </w:p>
    <w:p w:rsidR="00466CA7" w:rsidRPr="0095529D" w:rsidRDefault="00466CA7" w:rsidP="00466CA7">
      <w:pPr>
        <w:rPr>
          <w:rStyle w:val="StyleStyleBold12pt"/>
        </w:rPr>
      </w:pPr>
      <w:r w:rsidRPr="0095529D">
        <w:rPr>
          <w:rStyle w:val="StyleStyleBold12pt"/>
        </w:rPr>
        <w:t>WND 9</w:t>
      </w:r>
    </w:p>
    <w:p w:rsidR="00466CA7" w:rsidRPr="0095529D" w:rsidRDefault="00466CA7" w:rsidP="00466CA7">
      <w:r w:rsidRPr="0095529D">
        <w:t>1/31/09 (World Net Daily, pg. http://www.wnd.com/index.php?fa=PAGE.view&amp;pageId=87552)</w:t>
      </w:r>
    </w:p>
    <w:p w:rsidR="00466CA7" w:rsidRPr="0095529D" w:rsidRDefault="00466CA7" w:rsidP="00466CA7">
      <w:pPr>
        <w:pStyle w:val="card"/>
      </w:pPr>
      <w:r w:rsidRPr="0095529D">
        <w:t xml:space="preserve">Moore explains that, in the 20 years of warnings about deforestation, "only 10 percent of the Amazon has been converted to date from what was original forest to agriculture and settlement."  </w:t>
      </w:r>
      <w:r w:rsidRPr="0095529D">
        <w:rPr>
          <w:rStyle w:val="StyleBoldUnderline"/>
        </w:rPr>
        <w:t>The report also tells the story of miners, who in 1982 cleared a large tract of land in Western Brazil. Once finished, they hired scientists to reforest the territory. Studies done 15 years later showed that the rejuvenated forest is virtually indistinguishable from its original form and 95 percent of the original animal species returned</w:t>
      </w:r>
      <w:r w:rsidRPr="0095529D">
        <w:t xml:space="preserve">.  Brazilian Brigadier Gen. </w:t>
      </w:r>
      <w:proofErr w:type="spellStart"/>
      <w:r w:rsidRPr="0095529D">
        <w:t>Thaumaturgo</w:t>
      </w:r>
      <w:proofErr w:type="spellEnd"/>
      <w:r w:rsidRPr="0095529D">
        <w:t xml:space="preserve"> </w:t>
      </w:r>
      <w:proofErr w:type="spellStart"/>
      <w:r w:rsidRPr="0095529D">
        <w:t>Sotero</w:t>
      </w:r>
      <w:proofErr w:type="spellEnd"/>
      <w:r w:rsidRPr="0095529D">
        <w:t xml:space="preserve"> </w:t>
      </w:r>
      <w:proofErr w:type="spellStart"/>
      <w:r w:rsidRPr="0095529D">
        <w:rPr>
          <w:rStyle w:val="StyleBoldUnderline"/>
        </w:rPr>
        <w:t>Vaz</w:t>
      </w:r>
      <w:proofErr w:type="spellEnd"/>
      <w:r w:rsidRPr="0095529D">
        <w:t xml:space="preserve">, who spent 39 years in the military, 18 of them in the heart of the Amazon, </w:t>
      </w:r>
      <w:r w:rsidRPr="0095529D">
        <w:rPr>
          <w:rStyle w:val="StyleBoldUnderline"/>
        </w:rPr>
        <w:t>finds it humorous that anyone would doubt the jungle's ability to recover</w:t>
      </w:r>
      <w:r w:rsidRPr="0095529D">
        <w:t xml:space="preserve">.  "That's very funny," he says. "They don't know the Amazon, believe me. Because all these lands in the north, west, </w:t>
      </w:r>
      <w:r w:rsidRPr="0095529D">
        <w:rPr>
          <w:rStyle w:val="StyleBoldUnderline"/>
        </w:rPr>
        <w:t>it's almost untouchable because of this great capacity of regeneration</w:t>
      </w:r>
      <w:r w:rsidRPr="0095529D">
        <w:t xml:space="preserve">," he explains.  The Times report attributes much of the newly recognized, spontaneous secondary growth to farmers who have moved from rural areas on the edges of the forests to settlements and cities. </w:t>
      </w:r>
      <w:r w:rsidRPr="0095529D">
        <w:rPr>
          <w:rStyle w:val="StyleBoldUnderline"/>
        </w:rPr>
        <w:t>The forests</w:t>
      </w:r>
      <w:r w:rsidRPr="0095529D">
        <w:t>, in turn,</w:t>
      </w:r>
      <w:r w:rsidRPr="0095529D">
        <w:rPr>
          <w:rStyle w:val="StyleBoldUnderline"/>
        </w:rPr>
        <w:t xml:space="preserve"> have reclaimed the land the farmers had once cleared</w:t>
      </w:r>
      <w:r w:rsidRPr="0095529D">
        <w:t xml:space="preserve">. </w:t>
      </w:r>
    </w:p>
    <w:p w:rsidR="00466CA7" w:rsidRPr="0095529D" w:rsidRDefault="00466CA7" w:rsidP="00466CA7">
      <w:pPr>
        <w:pStyle w:val="Heading3"/>
      </w:pPr>
      <w:bookmarkStart w:id="27" w:name="_Toc360608669"/>
      <w:r w:rsidRPr="0095529D">
        <w:lastRenderedPageBreak/>
        <w:t>2NC AT MPX Turn—US China Relations</w:t>
      </w:r>
      <w:bookmarkEnd w:id="27"/>
    </w:p>
    <w:p w:rsidR="00466CA7" w:rsidRPr="0095529D" w:rsidRDefault="00466CA7" w:rsidP="00466CA7">
      <w:pPr>
        <w:pStyle w:val="Heading4"/>
      </w:pPr>
      <w:proofErr w:type="spellStart"/>
      <w:r w:rsidRPr="0095529D">
        <w:t>Squo</w:t>
      </w:r>
      <w:proofErr w:type="spellEnd"/>
      <w:r w:rsidRPr="0095529D">
        <w:t xml:space="preserve"> bilateral talks prevent any misperceptions </w:t>
      </w:r>
    </w:p>
    <w:p w:rsidR="00466CA7" w:rsidRPr="0095529D" w:rsidRDefault="00466CA7" w:rsidP="00466CA7">
      <w:pPr>
        <w:rPr>
          <w:rStyle w:val="StyleStyleBold12pt"/>
        </w:rPr>
      </w:pPr>
      <w:proofErr w:type="spellStart"/>
      <w:r w:rsidRPr="0095529D">
        <w:rPr>
          <w:rStyle w:val="StyleStyleBold12pt"/>
        </w:rPr>
        <w:t>Haibin</w:t>
      </w:r>
      <w:proofErr w:type="spellEnd"/>
      <w:r w:rsidRPr="0095529D">
        <w:rPr>
          <w:rStyle w:val="StyleStyleBold12pt"/>
        </w:rPr>
        <w:t xml:space="preserve"> 13—Research Fellow @ Shanghai Institutes for International Studies</w:t>
      </w:r>
    </w:p>
    <w:p w:rsidR="00466CA7" w:rsidRPr="0095529D" w:rsidRDefault="00466CA7" w:rsidP="00466CA7">
      <w:proofErr w:type="spellStart"/>
      <w:r w:rsidRPr="0095529D">
        <w:t>Niu</w:t>
      </w:r>
      <w:proofErr w:type="spellEnd"/>
      <w:r w:rsidRPr="0095529D">
        <w:t>, “Latin America’s Rising Status in the Sino-US Relationship” [http://www.chinausfocus.com/foreign-policy/latin-americas-rising-status-in-the-sino-us-relationship/] June 23 //</w:t>
      </w:r>
      <w:proofErr w:type="spellStart"/>
      <w:r w:rsidRPr="0095529D">
        <w:t>mtc</w:t>
      </w:r>
      <w:proofErr w:type="spellEnd"/>
      <w:r w:rsidRPr="0095529D">
        <w:t xml:space="preserve"> </w:t>
      </w:r>
    </w:p>
    <w:p w:rsidR="00466CA7" w:rsidRPr="0095529D" w:rsidRDefault="00466CA7" w:rsidP="00466CA7">
      <w:pPr>
        <w:pStyle w:val="card"/>
      </w:pPr>
      <w:r w:rsidRPr="0095529D">
        <w:t xml:space="preserve">In fact, </w:t>
      </w:r>
      <w:r w:rsidRPr="0095529D">
        <w:rPr>
          <w:rStyle w:val="StyleBoldUnderline"/>
        </w:rPr>
        <w:t>both countries demonstrated their pragmatic spirit and economic-oriented approach during their recent engagements with Latin America.</w:t>
      </w:r>
      <w:r w:rsidRPr="0095529D">
        <w:t xml:space="preserve">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no Latin American country wants to choose side between the US and China. Ultimately, Latin American countries benefit from cooperation with the world’s two largest markets.</w:t>
      </w:r>
      <w:r w:rsidRPr="0095529D">
        <w:rPr>
          <w:sz w:val="12"/>
        </w:rPr>
        <w:t xml:space="preserve">¶ </w:t>
      </w:r>
      <w:proofErr w:type="gramStart"/>
      <w:r w:rsidRPr="0095529D">
        <w:t>Although</w:t>
      </w:r>
      <w:proofErr w:type="gramEnd"/>
      <w:r w:rsidRPr="0095529D">
        <w:t xml:space="preserve"> both countries are trying to avoid geopolitical competition, it is important to manage their interaction in Latin America. </w:t>
      </w:r>
      <w:r w:rsidRPr="0095529D">
        <w:rPr>
          <w:rStyle w:val="StyleBoldUnderline"/>
        </w:rPr>
        <w:t>At the bilateral level, the U</w:t>
      </w:r>
      <w:r w:rsidRPr="0095529D">
        <w:t xml:space="preserve">nited </w:t>
      </w:r>
      <w:r w:rsidRPr="0095529D">
        <w:rPr>
          <w:rStyle w:val="StyleBoldUnderline"/>
        </w:rPr>
        <w:t>S</w:t>
      </w:r>
      <w:r w:rsidRPr="0095529D">
        <w:t xml:space="preserve">tates </w:t>
      </w:r>
      <w:r w:rsidRPr="0095529D">
        <w:rPr>
          <w:rStyle w:val="StyleBoldUnderline"/>
        </w:rPr>
        <w:t>and China have held several strategic dialogues on Latin American affairs since 2006. The purpose of the dialogue is to enhance mutual trust and prevent miscalculations by interpreting their engagements with Latin America. This continual dialogue can help interpret why the US government holds a positive attitude to China’s increasing ties with Latin America despite some very conservative and suspicious attitudes in the US</w:t>
      </w:r>
      <w:r w:rsidRPr="0095529D">
        <w:t xml:space="preserve">. </w:t>
      </w:r>
      <w:r w:rsidRPr="0095529D">
        <w:rPr>
          <w:rStyle w:val="StyleBoldUnderline"/>
        </w:rPr>
        <w:t xml:space="preserve">The US has showed its support to </w:t>
      </w:r>
      <w:r w:rsidRPr="0095529D">
        <w:t xml:space="preserve">both </w:t>
      </w:r>
      <w:r w:rsidRPr="0095529D">
        <w:rPr>
          <w:rStyle w:val="StyleBoldUnderline"/>
        </w:rPr>
        <w:t>China’s permanent observer status in the Organization of American States and China’s membership at the Inter-American Development Bank</w:t>
      </w:r>
      <w:r w:rsidRPr="0095529D">
        <w:t>.</w:t>
      </w:r>
    </w:p>
    <w:p w:rsidR="00466CA7" w:rsidRPr="0095529D" w:rsidRDefault="00466CA7" w:rsidP="00466CA7">
      <w:pPr>
        <w:pStyle w:val="Heading3"/>
      </w:pPr>
      <w:bookmarkStart w:id="28" w:name="_Toc360608670"/>
      <w:r w:rsidRPr="0095529D">
        <w:lastRenderedPageBreak/>
        <w:t>2NC AT MPX Turn—US China War</w:t>
      </w:r>
      <w:bookmarkEnd w:id="28"/>
    </w:p>
    <w:p w:rsidR="00466CA7" w:rsidRPr="0095529D" w:rsidRDefault="00466CA7" w:rsidP="00466CA7">
      <w:pPr>
        <w:pStyle w:val="Heading4"/>
      </w:pPr>
      <w:r w:rsidRPr="0095529D">
        <w:t xml:space="preserve">No US China war </w:t>
      </w:r>
    </w:p>
    <w:p w:rsidR="00466CA7" w:rsidRPr="0095529D" w:rsidRDefault="00466CA7" w:rsidP="00466CA7">
      <w:pPr>
        <w:pStyle w:val="Heading4"/>
      </w:pPr>
      <w:proofErr w:type="gramStart"/>
      <w:r w:rsidRPr="0095529D">
        <w:t>deterrence</w:t>
      </w:r>
      <w:proofErr w:type="gramEnd"/>
      <w:r w:rsidRPr="0095529D">
        <w:t xml:space="preserve"> checks</w:t>
      </w:r>
    </w:p>
    <w:p w:rsidR="00466CA7" w:rsidRPr="0095529D" w:rsidRDefault="00466CA7" w:rsidP="00466CA7">
      <w:pPr>
        <w:rPr>
          <w:rStyle w:val="StyleStyleBold12pt"/>
        </w:rPr>
      </w:pPr>
      <w:r w:rsidRPr="0095529D">
        <w:rPr>
          <w:rStyle w:val="StyleStyleBold12pt"/>
        </w:rPr>
        <w:t xml:space="preserve">Glaser 11 </w:t>
      </w:r>
    </w:p>
    <w:p w:rsidR="00466CA7" w:rsidRPr="0095529D" w:rsidRDefault="00466CA7" w:rsidP="00466CA7">
      <w:r w:rsidRPr="0095529D">
        <w:t xml:space="preserve">(Charles, Professor of </w:t>
      </w:r>
      <w:proofErr w:type="spellStart"/>
      <w:r w:rsidRPr="0095529D">
        <w:t>PoliSci</w:t>
      </w:r>
      <w:proofErr w:type="spellEnd"/>
      <w:r w:rsidRPr="0095529D">
        <w:t xml:space="preserve"> and International Affairs and Director of the Institute for Security and Conflict Studies @ George Washington University, “Will China’s Rise Lead to War?” March/April Foreign Affairs)</w:t>
      </w:r>
    </w:p>
    <w:p w:rsidR="00466CA7" w:rsidRPr="0095529D" w:rsidRDefault="00466CA7" w:rsidP="00466CA7">
      <w:pPr>
        <w:pStyle w:val="card"/>
        <w:rPr>
          <w:u w:val="single"/>
        </w:rPr>
      </w:pPr>
      <w:r w:rsidRPr="0095529D">
        <w:t xml:space="preserve">What does all this imply about the rise of China? At the broadest level, the news is good. </w:t>
      </w:r>
      <w:r w:rsidRPr="0095529D">
        <w:rPr>
          <w:rStyle w:val="StyleBoldUnderline"/>
        </w:rPr>
        <w:t>Current international conditions should enable both the United States and China to protect their vital interests without posing large threats to each other.</w:t>
      </w:r>
      <w:r w:rsidRPr="0095529D">
        <w:t xml:space="preserve"> Nuclear weapons make it relatively easy for major powers to maintain highly effective deterrent forces. </w:t>
      </w:r>
      <w:r w:rsidRPr="0095529D">
        <w:rPr>
          <w:rStyle w:val="StyleBoldUnderline"/>
        </w:rPr>
        <w:t xml:space="preserve">Even if Chinese power were to greatly exceed U.S. power somewhere down the road, the United States would still be able to maintain nuclear forces that could survive any Chinese attack and threaten massive damage in retaliation. Large-scale conventional attack by China against the U.S. homeland, meanwhile, are virtually impossible because </w:t>
      </w:r>
      <w:r w:rsidRPr="0095529D">
        <w:t xml:space="preserve">the United States and China are separated by the vast expanse </w:t>
      </w:r>
      <w:r w:rsidRPr="0095529D">
        <w:rPr>
          <w:rStyle w:val="underline"/>
        </w:rPr>
        <w:t>of the Pacific Ocean</w:t>
      </w:r>
      <w:r w:rsidRPr="0095529D">
        <w:t xml:space="preserve">, across which it would be difficult to attack. </w:t>
      </w:r>
      <w:r w:rsidRPr="0095529D">
        <w:rPr>
          <w:rStyle w:val="StyleBoldUnderline"/>
        </w:rPr>
        <w:t>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meets its requirements for deterrence.</w:t>
      </w:r>
      <w:r w:rsidRPr="0095529D">
        <w:t xml:space="preserve"> And China should not find the United States’ massive conventional capabilities especially threatening, because the bulk of U.S. forces, logistics, and support lie across the Pacific. The overall effect of</w:t>
      </w:r>
      <w:r w:rsidRPr="0095529D">
        <w:rPr>
          <w:rStyle w:val="underline"/>
        </w:rPr>
        <w:t xml:space="preserve"> </w:t>
      </w:r>
      <w:r w:rsidRPr="0095529D">
        <w:rPr>
          <w:rStyle w:val="StyleBoldUnderline"/>
        </w:rPr>
        <w:t>these conditions is to greatly moderate the security dilemma. Both the United States and China will be able to maintain high levels of security now and through any potential rise of China to superpower status.</w:t>
      </w:r>
      <w:r w:rsidRPr="0095529D">
        <w:t xml:space="preserve"> This should help Washington and Beijing avoid truly strained geopolitical relations, which should in turn help ensure that the security dilemma stays moderate, thereby facilitating cooperation. The United States, for example, will have the option to forego responding to China’s modernization of its nuclear force. </w:t>
      </w:r>
      <w:r w:rsidRPr="0095529D">
        <w:rPr>
          <w:rStyle w:val="StyleBoldUnderline"/>
        </w:rPr>
        <w:t xml:space="preserve">This restraint will help reassure China that the United States does not want to threaten its security - and thus help head off a downward political spiral fueled by nuclear competition. </w:t>
      </w:r>
    </w:p>
    <w:p w:rsidR="00466CA7" w:rsidRPr="0095529D" w:rsidRDefault="00466CA7" w:rsidP="00466CA7">
      <w:pPr>
        <w:pStyle w:val="Heading4"/>
      </w:pPr>
      <w:r w:rsidRPr="0095529D">
        <w:t xml:space="preserve">Economic interdependence checks </w:t>
      </w:r>
    </w:p>
    <w:p w:rsidR="00466CA7" w:rsidRPr="0095529D" w:rsidRDefault="00466CA7" w:rsidP="00466CA7">
      <w:pPr>
        <w:rPr>
          <w:rStyle w:val="StyleStyleBold12pt"/>
        </w:rPr>
      </w:pPr>
      <w:r w:rsidRPr="0095529D">
        <w:rPr>
          <w:rStyle w:val="StyleStyleBold12pt"/>
        </w:rPr>
        <w:t>Perry and Scowcroft ‘9</w:t>
      </w:r>
    </w:p>
    <w:p w:rsidR="00466CA7" w:rsidRPr="0095529D" w:rsidRDefault="00466CA7" w:rsidP="00466CA7">
      <w:proofErr w:type="gramStart"/>
      <w:r w:rsidRPr="0095529D">
        <w:t>William (</w:t>
      </w:r>
      <w:r w:rsidRPr="0095529D">
        <w:rPr>
          <w:rFonts w:cs="DTLHaarlemmerDOT-Regular"/>
          <w:szCs w:val="21"/>
          <w:lang w:bidi="en-US"/>
        </w:rPr>
        <w:t xml:space="preserve">Michael and Barbara </w:t>
      </w:r>
      <w:proofErr w:type="spellStart"/>
      <w:r w:rsidRPr="0095529D">
        <w:rPr>
          <w:rFonts w:cs="DTLHaarlemmerDOT-Regular"/>
          <w:szCs w:val="21"/>
          <w:lang w:bidi="en-US"/>
        </w:rPr>
        <w:t>Berberian</w:t>
      </w:r>
      <w:proofErr w:type="spellEnd"/>
      <w:r w:rsidRPr="0095529D">
        <w:rPr>
          <w:rFonts w:cs="DTLHaarlemmerDOT-Regular"/>
          <w:szCs w:val="21"/>
          <w:lang w:bidi="en-US"/>
        </w:rPr>
        <w:t xml:space="preserve"> professor at Stanford University.) and Brent (resident trustee of the Forum for International Policy.)</w:t>
      </w:r>
      <w:proofErr w:type="gramEnd"/>
      <w:r w:rsidRPr="0095529D">
        <w:rPr>
          <w:rFonts w:cs="DTLHaarlemmerDOT-Regular"/>
          <w:szCs w:val="21"/>
          <w:lang w:bidi="en-US"/>
        </w:rPr>
        <w:t xml:space="preserve"> </w:t>
      </w:r>
      <w:proofErr w:type="gramStart"/>
      <w:r w:rsidRPr="0095529D">
        <w:rPr>
          <w:rFonts w:cs="DTLHaarlemmerDOT-Regular"/>
          <w:szCs w:val="21"/>
          <w:lang w:bidi="en-US"/>
        </w:rPr>
        <w:t>“US Nuclear Weapons Policy.”</w:t>
      </w:r>
      <w:proofErr w:type="gramEnd"/>
      <w:r w:rsidRPr="0095529D">
        <w:rPr>
          <w:rFonts w:cs="DTLHaarlemmerDOT-Regular"/>
          <w:szCs w:val="21"/>
          <w:lang w:bidi="en-US"/>
        </w:rPr>
        <w:t xml:space="preserve"> 2009. Council on Foreign Relations. </w:t>
      </w:r>
      <w:proofErr w:type="gramStart"/>
      <w:r w:rsidRPr="0095529D">
        <w:rPr>
          <w:rFonts w:cs="DTLHaarlemmerDOT-Regular"/>
          <w:szCs w:val="21"/>
          <w:lang w:bidi="en-US"/>
        </w:rPr>
        <w:t>Online.</w:t>
      </w:r>
      <w:proofErr w:type="gramEnd"/>
      <w:r w:rsidRPr="0095529D">
        <w:rPr>
          <w:rFonts w:cs="DTLHaarlemmerDOT-Regular"/>
          <w:szCs w:val="21"/>
          <w:lang w:bidi="en-US"/>
        </w:rPr>
        <w:t xml:space="preserve">  </w:t>
      </w:r>
    </w:p>
    <w:p w:rsidR="00466CA7" w:rsidRPr="0095529D" w:rsidRDefault="00466CA7" w:rsidP="00466CA7">
      <w:pPr>
        <w:pStyle w:val="card"/>
        <w:rPr>
          <w:rFonts w:cs="DTLHaarlemmerDOT-Regular"/>
          <w:szCs w:val="21"/>
          <w:lang w:bidi="en-US"/>
        </w:rPr>
      </w:pPr>
      <w:r w:rsidRPr="0095529D">
        <w:rPr>
          <w:rStyle w:val="underline"/>
        </w:rPr>
        <w:t>Economic interdependence provides an incentive to avoid military conflict and nuclear confrontation</w:t>
      </w:r>
      <w:r w:rsidRPr="0095529D">
        <w:rPr>
          <w:rFonts w:cs="DTLHaarlemmerDOT-Regular"/>
          <w:szCs w:val="21"/>
          <w:lang w:bidi="en-US"/>
        </w:rPr>
        <w:t xml:space="preserve">. Although the United States has expressed concern about the growing trade deficit with China, </w:t>
      </w:r>
      <w:r w:rsidRPr="0095529D">
        <w:rPr>
          <w:rStyle w:val="underline"/>
        </w:rPr>
        <w:t>the economies of the two countries have become increasingly intertwined and interdependent. U.S. consumers have bought massive quantities of cheap Chinese goods, and Beijing has lent huge amounts of money to the United States</w:t>
      </w:r>
      <w:r w:rsidRPr="0095529D">
        <w:rPr>
          <w:rFonts w:cs="DTLHaarlemmerDOT-Regular"/>
          <w:szCs w:val="21"/>
          <w:lang w:bidi="en-US"/>
        </w:rPr>
        <w:t xml:space="preserve">. Similarly, </w:t>
      </w:r>
      <w:r w:rsidRPr="0095529D">
        <w:rPr>
          <w:rStyle w:val="underline"/>
        </w:rPr>
        <w:t>Taiwan and the mainland are increasingly bound in a reciprocal economic relationship. These economic relationships should reduce the probability of a confrontation between China and Taiwan, and keep the United States and China from approaching the nuclear brink, were such a confrontation to occur</w:t>
      </w:r>
      <w:r w:rsidRPr="0095529D">
        <w:rPr>
          <w:rFonts w:cs="DTLHaarlemmerDOT-Regular"/>
          <w:szCs w:val="21"/>
          <w:lang w:bidi="en-US"/>
        </w:rPr>
        <w:t xml:space="preserve">. On other nuclear issues, China and the United States have generally supported each other, as they did in </w:t>
      </w:r>
      <w:r w:rsidRPr="0095529D">
        <w:rPr>
          <w:rFonts w:cs="DTLHaarlemmerDOT-Regular"/>
          <w:szCs w:val="21"/>
          <w:lang w:bidi="en-US"/>
        </w:rPr>
        <w:lastRenderedPageBreak/>
        <w:t xml:space="preserve">the six-party talks to dismantle North Korea’s nuclear weapons programs. Here, the supportive Beijing-Washington relationship points toward potentially promising dialogues on larger strategic issues. </w:t>
      </w:r>
    </w:p>
    <w:p w:rsidR="00466CA7" w:rsidRPr="0095529D" w:rsidRDefault="00466CA7" w:rsidP="00466CA7">
      <w:pPr>
        <w:rPr>
          <w:rStyle w:val="StyleBoldUnderline"/>
        </w:rPr>
      </w:pPr>
    </w:p>
    <w:p w:rsidR="00466CA7" w:rsidRPr="0095529D" w:rsidRDefault="00466CA7" w:rsidP="00466CA7">
      <w:r w:rsidRPr="0095529D">
        <w:t xml:space="preserve">.  </w:t>
      </w:r>
    </w:p>
    <w:p w:rsidR="00770537" w:rsidRPr="0095529D" w:rsidRDefault="00770537" w:rsidP="00770537">
      <w:pPr>
        <w:pStyle w:val="Heading2"/>
      </w:pPr>
      <w:bookmarkStart w:id="29" w:name="_Toc360608671"/>
      <w:r w:rsidRPr="0095529D">
        <w:lastRenderedPageBreak/>
        <w:t>Answers to Affirmative Answers</w:t>
      </w:r>
      <w:bookmarkEnd w:id="29"/>
    </w:p>
    <w:p w:rsidR="007B7F91" w:rsidRPr="0095529D" w:rsidRDefault="007B7F91" w:rsidP="007B7F91">
      <w:pPr>
        <w:pStyle w:val="Heading3"/>
      </w:pPr>
      <w:bookmarkStart w:id="30" w:name="_Toc360608672"/>
      <w:r w:rsidRPr="0095529D">
        <w:lastRenderedPageBreak/>
        <w:t>AT: China will replace the US</w:t>
      </w:r>
      <w:bookmarkEnd w:id="30"/>
    </w:p>
    <w:p w:rsidR="00FB61B7" w:rsidRPr="0095529D" w:rsidRDefault="00FB61B7" w:rsidP="00FB61B7">
      <w:pPr>
        <w:pStyle w:val="Heading4"/>
      </w:pPr>
      <w:r w:rsidRPr="0095529D">
        <w:t xml:space="preserve">Our argument isn’t that China needs to replace the US in the region, but that they must be participants—the </w:t>
      </w:r>
      <w:proofErr w:type="spellStart"/>
      <w:r w:rsidRPr="0095529D">
        <w:t>aff</w:t>
      </w:r>
      <w:proofErr w:type="spellEnd"/>
      <w:r w:rsidRPr="0095529D">
        <w:t xml:space="preserve"> is an attempt to crowd them out</w:t>
      </w:r>
    </w:p>
    <w:p w:rsidR="00FB61B7" w:rsidRPr="0095529D" w:rsidRDefault="00FB61B7" w:rsidP="00FB61B7">
      <w:pPr>
        <w:rPr>
          <w:rStyle w:val="StyleStyleBold12pt"/>
        </w:rPr>
      </w:pPr>
      <w:proofErr w:type="spellStart"/>
      <w:r w:rsidRPr="0095529D">
        <w:rPr>
          <w:rStyle w:val="StyleStyleBold12pt"/>
        </w:rPr>
        <w:t>Cerna</w:t>
      </w:r>
      <w:proofErr w:type="spellEnd"/>
      <w:r w:rsidRPr="0095529D">
        <w:rPr>
          <w:rStyle w:val="StyleStyleBold12pt"/>
        </w:rPr>
        <w:t xml:space="preserve"> 2011 </w:t>
      </w:r>
    </w:p>
    <w:p w:rsidR="00FB61B7" w:rsidRPr="0095529D" w:rsidRDefault="00FB61B7" w:rsidP="00FB61B7">
      <w:r w:rsidRPr="0095529D">
        <w:t xml:space="preserve">(Michael [graduate student in International Policy Management at Kennesaw State University]; China's Growing Presence in Latin America: Implications for US and Chinese Presence in the Region; Apr 15; www.chinacenter.net/chinas-growing-presence-in-latin-america-implications-for-u-s-and-chinese-presence-in-the-region/; </w:t>
      </w:r>
      <w:proofErr w:type="spellStart"/>
      <w:r w:rsidRPr="0095529D">
        <w:t>kdf</w:t>
      </w:r>
      <w:proofErr w:type="spellEnd"/>
      <w:r w:rsidRPr="0095529D">
        <w:t>)</w:t>
      </w:r>
    </w:p>
    <w:p w:rsidR="00FB61B7" w:rsidRPr="0095529D" w:rsidRDefault="00FB61B7" w:rsidP="00FB61B7"/>
    <w:p w:rsidR="007B7F91" w:rsidRPr="0095529D" w:rsidRDefault="007B7F91" w:rsidP="007B7F91">
      <w:pPr>
        <w:rPr>
          <w:sz w:val="16"/>
        </w:rPr>
      </w:pPr>
      <w:r w:rsidRPr="0095529D">
        <w:rPr>
          <w:sz w:val="16"/>
        </w:rPr>
        <w:t xml:space="preserve">As it stands, </w:t>
      </w:r>
      <w:r w:rsidRPr="0095529D">
        <w:rPr>
          <w:rStyle w:val="StyleBoldUnderline"/>
        </w:rPr>
        <w:t>the Chinese are not broadening their relations with the region in a way that directly competes with the United States</w:t>
      </w:r>
      <w:r w:rsidRPr="0095529D">
        <w:rPr>
          <w:sz w:val="16"/>
        </w:rPr>
        <w:t xml:space="preserve">. </w:t>
      </w:r>
      <w:r w:rsidRPr="0095529D">
        <w:rPr>
          <w:rStyle w:val="StyleBoldUnderline"/>
        </w:rPr>
        <w:t>China is strictly concerned with commodities, including oil.</w:t>
      </w:r>
      <w:r w:rsidRPr="0095529D">
        <w:rPr>
          <w:sz w:val="16"/>
        </w:rPr>
        <w:t xml:space="preserve"> U.S. President Barack Obama recently signed an agreement with Brazil’s </w:t>
      </w:r>
      <w:proofErr w:type="spellStart"/>
      <w:r w:rsidRPr="0095529D">
        <w:rPr>
          <w:sz w:val="16"/>
        </w:rPr>
        <w:t>Petrobras</w:t>
      </w:r>
      <w:proofErr w:type="spellEnd"/>
      <w:r w:rsidRPr="0095529D">
        <w:rPr>
          <w:sz w:val="16"/>
        </w:rPr>
        <w:t xml:space="preserve"> that will allow the oil company to drill in the Gulf of Mexico. This symbolic move could cause tensions to increase as the world’s two largest oil consumers battle over rights to Brazilian oil. In that regard, the competition may go beyond a race to Latin commodities and move into the realm of fighting for political influence. It is odd to think that the United States would need to compete for hemispheric dominance with a country on the other side of the globe, but China’s actions and increasing integration into the region tell us that such a scenario may one day arise. Given the proximity and importance of Latin America to the United States, this region could be the symbolic battle that best measures the continued hegemony of the U.S. versus China.</w:t>
      </w:r>
      <w:r w:rsidR="00FB61B7" w:rsidRPr="0095529D">
        <w:rPr>
          <w:sz w:val="12"/>
        </w:rPr>
        <w:t>¶</w:t>
      </w:r>
      <w:r w:rsidR="00FB61B7" w:rsidRPr="0095529D">
        <w:rPr>
          <w:sz w:val="16"/>
        </w:rPr>
        <w:t xml:space="preserve"> </w:t>
      </w:r>
      <w:r w:rsidRPr="0095529D">
        <w:rPr>
          <w:sz w:val="16"/>
        </w:rPr>
        <w:t xml:space="preserve">With both the U.S. and China jockeying for influence in a world where political power relations are </w:t>
      </w:r>
      <w:proofErr w:type="gramStart"/>
      <w:r w:rsidRPr="0095529D">
        <w:rPr>
          <w:sz w:val="16"/>
        </w:rPr>
        <w:t>changing,</w:t>
      </w:r>
      <w:proofErr w:type="gramEnd"/>
      <w:r w:rsidRPr="0095529D">
        <w:rPr>
          <w:sz w:val="16"/>
        </w:rPr>
        <w:t xml:space="preserve"> Latin America has the most to gain. </w:t>
      </w:r>
      <w:r w:rsidRPr="0095529D">
        <w:rPr>
          <w:rStyle w:val="StyleBoldUnderline"/>
        </w:rPr>
        <w:t>The primary concern for the region is that it does not become a battle ground for a neo-Cold War between China and the U.S.</w:t>
      </w:r>
      <w:r w:rsidRPr="0095529D">
        <w:rPr>
          <w:sz w:val="16"/>
        </w:rPr>
        <w:t xml:space="preserve"> Brazil already has clearly stated its concerns regarding Chinese influence. Yet, despite this tension, Brazil is now too reliant on China to turn away from the path on which Lula set the country. Agricultural exports to China are crucial to Brazil’s economy. Lula’s Brazil supported China politically and made clear moves away from the United States. Now </w:t>
      </w:r>
      <w:proofErr w:type="spellStart"/>
      <w:r w:rsidRPr="0095529D">
        <w:rPr>
          <w:sz w:val="16"/>
        </w:rPr>
        <w:t>Rouseff’s</w:t>
      </w:r>
      <w:proofErr w:type="spellEnd"/>
      <w:r w:rsidRPr="0095529D">
        <w:rPr>
          <w:sz w:val="16"/>
        </w:rPr>
        <w:t xml:space="preserve"> administration has welcomed Barack Obama with open arms. With all three major actors going through stages that could influence the global economic and political landscape – China implementing its 12th five-year plan, Brazil cementing itself as a prominent world player and the U.S. still recovering from a terrible financial crisis – this dynamic relationship is one that deserves close attention from all those concerned with the future of China-U.S. relations. </w:t>
      </w:r>
      <w:r w:rsidRPr="0095529D">
        <w:rPr>
          <w:rStyle w:val="StyleBoldUnderline"/>
        </w:rPr>
        <w:t xml:space="preserve">Where Brazil and the rest of Latin America were once looking for an alternative to U.S. influence and found China, the region may now be looking to the U.S. to strike a balance with growing Chinese influence. </w:t>
      </w:r>
      <w:r w:rsidRPr="0095529D">
        <w:rPr>
          <w:sz w:val="16"/>
        </w:rPr>
        <w:t>With the global ambitions of Latin America, namely Brazil, it is essential to maintain close ties with both the United States and China. The world will be watching.</w:t>
      </w:r>
    </w:p>
    <w:p w:rsidR="00770537" w:rsidRPr="0095529D" w:rsidRDefault="00770537" w:rsidP="00770537">
      <w:pPr>
        <w:pStyle w:val="Heading3"/>
        <w:rPr>
          <w:rStyle w:val="StyleStyleBold12pt"/>
          <w:b/>
          <w:sz w:val="32"/>
          <w:szCs w:val="32"/>
          <w:u w:val="single"/>
        </w:rPr>
      </w:pPr>
      <w:bookmarkStart w:id="31" w:name="_Toc360608673"/>
      <w:r w:rsidRPr="0095529D">
        <w:rPr>
          <w:rStyle w:val="StyleStyleBold12pt"/>
          <w:b/>
          <w:sz w:val="32"/>
          <w:szCs w:val="32"/>
          <w:u w:val="single"/>
        </w:rPr>
        <w:lastRenderedPageBreak/>
        <w:t>AT: Sphere of Influence Theory wrong</w:t>
      </w:r>
      <w:bookmarkEnd w:id="31"/>
    </w:p>
    <w:p w:rsidR="00770537" w:rsidRPr="0095529D" w:rsidRDefault="00770537" w:rsidP="00770537">
      <w:pPr>
        <w:pStyle w:val="Heading4"/>
      </w:pPr>
      <w:r w:rsidRPr="0095529D">
        <w:t>Their evidence is about the Monroe Doctrine, we can concede that it is wrong and still win—our argument is about Chinese influence in the region, not the US</w:t>
      </w:r>
    </w:p>
    <w:p w:rsidR="00770537" w:rsidRPr="0095529D" w:rsidRDefault="00770537" w:rsidP="00770537">
      <w:pPr>
        <w:rPr>
          <w:rStyle w:val="StyleStyleBold12pt"/>
        </w:rPr>
      </w:pPr>
      <w:proofErr w:type="spellStart"/>
      <w:r w:rsidRPr="0095529D">
        <w:rPr>
          <w:rStyle w:val="StyleStyleBold12pt"/>
        </w:rPr>
        <w:t>Wallwork</w:t>
      </w:r>
      <w:proofErr w:type="spellEnd"/>
      <w:r w:rsidRPr="0095529D">
        <w:rPr>
          <w:rStyle w:val="StyleStyleBold12pt"/>
        </w:rPr>
        <w:t xml:space="preserve"> 2013 </w:t>
      </w:r>
    </w:p>
    <w:p w:rsidR="00770537" w:rsidRPr="0095529D" w:rsidRDefault="00770537" w:rsidP="00770537">
      <w:r w:rsidRPr="0095529D">
        <w:t xml:space="preserve">(Lucy [graduate of Durham University and currently works as a research associate at Berlin-based </w:t>
      </w:r>
      <w:proofErr w:type="spellStart"/>
      <w:r w:rsidRPr="0095529D">
        <w:t>OpenOil</w:t>
      </w:r>
      <w:proofErr w:type="spellEnd"/>
      <w:r w:rsidRPr="0095529D">
        <w:t xml:space="preserve">]; What Chinese investment in Latin America means for the US energy sector; www.multibriefs.com/briefs/exclusive/what_does_chinese_investment_us_energy.html#.UdMpS_nviSo; </w:t>
      </w:r>
      <w:proofErr w:type="spellStart"/>
      <w:r w:rsidRPr="0095529D">
        <w:t>kdf</w:t>
      </w:r>
      <w:proofErr w:type="spellEnd"/>
      <w:r w:rsidRPr="0095529D">
        <w:t>)</w:t>
      </w:r>
    </w:p>
    <w:p w:rsidR="00770537" w:rsidRPr="0095529D" w:rsidRDefault="00770537" w:rsidP="00770537">
      <w:pPr>
        <w:rPr>
          <w:sz w:val="16"/>
        </w:rPr>
      </w:pPr>
      <w:r w:rsidRPr="0095529D">
        <w:rPr>
          <w:sz w:val="16"/>
        </w:rPr>
        <w:t xml:space="preserve">The NIMBY ("not in my back yard") attitude is usually thought of as a curiously British phenomenon. But last month it was U.S. Secretary of State John Kerry who came under fire for referring to Latin America as the nation's "backyard" at a Senate committee hearing. Bolivian president </w:t>
      </w:r>
      <w:proofErr w:type="spellStart"/>
      <w:r w:rsidRPr="0095529D">
        <w:rPr>
          <w:sz w:val="16"/>
        </w:rPr>
        <w:t>Evo</w:t>
      </w:r>
      <w:proofErr w:type="spellEnd"/>
      <w:r w:rsidRPr="0095529D">
        <w:rPr>
          <w:sz w:val="16"/>
        </w:rPr>
        <w:t xml:space="preserve"> Morales swiftly took the opportunity to throw the Bolivian branch of USAID out of his country in retaliation. But the ill-judged choice of words may call for a reassessment of North America's attitude towards its southern neighbors — and no more so than </w:t>
      </w:r>
      <w:r w:rsidRPr="0095529D">
        <w:rPr>
          <w:rStyle w:val="StyleBoldUnderline"/>
        </w:rPr>
        <w:t xml:space="preserve">in the energy sphere, where the rise of China as an increasingly dominant trading partner with Latin America's resource-rich nations is already having a visible impact on U.S. crude imports. </w:t>
      </w:r>
      <w:r w:rsidRPr="0095529D">
        <w:rPr>
          <w:rStyle w:val="StyleBoldUnderline"/>
          <w:b w:val="0"/>
          <w:sz w:val="12"/>
          <w:u w:val="none"/>
        </w:rPr>
        <w:t>¶</w:t>
      </w:r>
      <w:r w:rsidRPr="0095529D">
        <w:rPr>
          <w:rStyle w:val="StyleBoldUnderline"/>
          <w:sz w:val="12"/>
        </w:rPr>
        <w:t xml:space="preserve"> </w:t>
      </w:r>
      <w:proofErr w:type="gramStart"/>
      <w:r w:rsidRPr="0095529D">
        <w:rPr>
          <w:rStyle w:val="StyleBoldUnderline"/>
        </w:rPr>
        <w:t>For</w:t>
      </w:r>
      <w:proofErr w:type="gramEnd"/>
      <w:r w:rsidRPr="0095529D">
        <w:rPr>
          <w:rStyle w:val="StyleBoldUnderline"/>
        </w:rPr>
        <w:t xml:space="preserve"> anyone watching the South American region, each month is marked by reports of another high-level visit between South American and Chinese leaders to conclude trade and investment deals</w:t>
      </w:r>
      <w:r w:rsidRPr="0095529D">
        <w:rPr>
          <w:sz w:val="16"/>
        </w:rPr>
        <w:t xml:space="preserve">, symbols of increasingly cozy Sino-Latin American relations that shift the balance of power on the continent. The impact of these shifting dynamics influences the U.S.-China-Latin America triangle on the economic, political and social planes. </w:t>
      </w:r>
      <w:r w:rsidRPr="0095529D">
        <w:rPr>
          <w:sz w:val="12"/>
        </w:rPr>
        <w:t>¶</w:t>
      </w:r>
      <w:r w:rsidRPr="0095529D">
        <w:rPr>
          <w:sz w:val="16"/>
        </w:rPr>
        <w:t xml:space="preserve"> </w:t>
      </w:r>
      <w:proofErr w:type="gramStart"/>
      <w:r w:rsidRPr="0095529D">
        <w:rPr>
          <w:rStyle w:val="StyleBoldUnderline"/>
        </w:rPr>
        <w:t>In</w:t>
      </w:r>
      <w:proofErr w:type="gramEnd"/>
      <w:r w:rsidRPr="0095529D">
        <w:rPr>
          <w:rStyle w:val="StyleBoldUnderline"/>
        </w:rPr>
        <w:t xml:space="preserve"> 2009, The Economist officially declared the death of almost two centuries of the Monroe Doctrine, which understands Latin America as falling within the U.S. sphere of influence</w:t>
      </w:r>
      <w:r w:rsidRPr="0095529D">
        <w:rPr>
          <w:sz w:val="16"/>
        </w:rPr>
        <w:t xml:space="preserve">, taking priority over other global players. </w:t>
      </w:r>
      <w:r w:rsidRPr="0095529D">
        <w:rPr>
          <w:rStyle w:val="StyleBoldUnderline"/>
        </w:rPr>
        <w:t>This was announced on the occasion of China replacing the U.S. as Brazil's largest trading partner. But since then the trend has continued, and indeed accelerated, as China continues to seek a foothold in the continent's vast natural resources</w:t>
      </w:r>
      <w:r w:rsidRPr="0095529D">
        <w:rPr>
          <w:sz w:val="16"/>
        </w:rPr>
        <w:t xml:space="preserve"> (the second-largest reserves on the planet after the Middle East). The implications of this for America's role as power broker in the region and for future political leverage causes obvious nerves in Washington, but there are also concrete implications for sourcing of American fuel imports. </w:t>
      </w:r>
    </w:p>
    <w:p w:rsidR="00770537" w:rsidRPr="0095529D" w:rsidRDefault="00770537" w:rsidP="00770537"/>
    <w:p w:rsidR="00770537" w:rsidRPr="0095529D" w:rsidRDefault="00770537" w:rsidP="00770537">
      <w:pPr>
        <w:pStyle w:val="Heading3"/>
      </w:pPr>
      <w:bookmarkStart w:id="32" w:name="_Toc360608674"/>
      <w:r w:rsidRPr="0095529D">
        <w:lastRenderedPageBreak/>
        <w:t>AT: Taiwan Turn- US already involved</w:t>
      </w:r>
      <w:bookmarkEnd w:id="32"/>
    </w:p>
    <w:p w:rsidR="00770537" w:rsidRPr="0095529D" w:rsidRDefault="00770537" w:rsidP="00770537">
      <w:pPr>
        <w:pStyle w:val="Heading4"/>
      </w:pPr>
      <w:r w:rsidRPr="0095529D">
        <w:t>The U.S. has maintained distance in the battle of Latin America by China and Taiwan, the plan forces it to be involved</w:t>
      </w:r>
    </w:p>
    <w:p w:rsidR="00770537" w:rsidRPr="0095529D" w:rsidRDefault="00770537" w:rsidP="00770537">
      <w:r w:rsidRPr="0095529D">
        <w:rPr>
          <w:rStyle w:val="StyleStyleBold12pt"/>
        </w:rPr>
        <w:t>Erikson and Chen 2007</w:t>
      </w:r>
      <w:r w:rsidRPr="0095529D">
        <w:t xml:space="preserve"> </w:t>
      </w:r>
    </w:p>
    <w:p w:rsidR="00770537" w:rsidRPr="0095529D" w:rsidRDefault="00770537" w:rsidP="00770537">
      <w:r w:rsidRPr="0095529D">
        <w:t xml:space="preserve">(Daniel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770537" w:rsidRPr="0095529D" w:rsidRDefault="00770537" w:rsidP="00770537"/>
    <w:p w:rsidR="00770537" w:rsidRPr="0095529D" w:rsidRDefault="00770537" w:rsidP="00770537">
      <w:pPr>
        <w:rPr>
          <w:rStyle w:val="StyleBoldUnderline"/>
        </w:rPr>
      </w:pPr>
      <w:r w:rsidRPr="0095529D">
        <w:rPr>
          <w:sz w:val="16"/>
        </w:rPr>
        <w:t xml:space="preserve">[*86]  In the final analysis, the choice between China and Taiwan will remain a highly charged foreign policy decision for a narrow swathe of vulnerable Latin American countries for many years to come. For most of the region, however, it is largely a settled matter, with China by far the victor. External factors, including China's future growth trajectory, the evolving nature of the China-Taiwan relationship, and the dynamism of Taiwan's foreign policy, will all shape how individual countries in the region respond to the range of economic incentives and coercive tactics that they will face. </w:t>
      </w:r>
      <w:r w:rsidRPr="0095529D">
        <w:rPr>
          <w:rStyle w:val="StyleBoldUnderline"/>
        </w:rPr>
        <w:t>The United States may become a more vigorous voice in advising the Central American and Caribbean countries how to address this issue, but for the moment, it has opted to refrain from clearly choosing sides</w:t>
      </w:r>
      <w:r w:rsidRPr="0095529D">
        <w:rPr>
          <w:sz w:val="16"/>
        </w:rPr>
        <w:t xml:space="preserve">. Setting aside several notable exceptions, however, the fact remains that </w:t>
      </w:r>
      <w:r w:rsidRPr="0095529D">
        <w:rPr>
          <w:rStyle w:val="StyleBoldUnderline"/>
        </w:rPr>
        <w:t>most small countries in Latin America and the Caribbean have never been particularly good at manipulating larger powers to get the best possible deal for their own interests. In confronting the competing crosswinds from China and Taiwan, the nations at the center of this diplomatic endgame will almost certainly face choppy waters ahead.</w:t>
      </w:r>
    </w:p>
    <w:p w:rsidR="00B57435" w:rsidRPr="0095529D" w:rsidRDefault="00B57435" w:rsidP="00770537">
      <w:pPr>
        <w:rPr>
          <w:rStyle w:val="StyleBoldUnderline"/>
        </w:rPr>
      </w:pPr>
    </w:p>
    <w:p w:rsidR="00B57435" w:rsidRPr="0095529D" w:rsidRDefault="00B57435" w:rsidP="00B57435">
      <w:pPr>
        <w:pStyle w:val="Heading3"/>
      </w:pPr>
      <w:bookmarkStart w:id="33" w:name="_Toc360608675"/>
      <w:r w:rsidRPr="0095529D">
        <w:lastRenderedPageBreak/>
        <w:t>AT: Taiwan Turn-No Internal Link</w:t>
      </w:r>
      <w:bookmarkEnd w:id="33"/>
    </w:p>
    <w:p w:rsidR="00B57435" w:rsidRPr="0095529D" w:rsidRDefault="00B57435" w:rsidP="00B57435">
      <w:pPr>
        <w:pStyle w:val="Heading4"/>
      </w:pPr>
      <w:r w:rsidRPr="0095529D">
        <w:t>Their impact has no uniqueness</w:t>
      </w:r>
    </w:p>
    <w:p w:rsidR="00B57435" w:rsidRPr="0095529D" w:rsidRDefault="00B57435" w:rsidP="00B57435">
      <w:r w:rsidRPr="0095529D">
        <w:rPr>
          <w:rStyle w:val="StyleStyleBold12pt"/>
        </w:rPr>
        <w:t>BBC 7/2</w:t>
      </w:r>
      <w:r w:rsidRPr="0095529D">
        <w:t xml:space="preserve"> (Taiwan profile; www.bbc.co.uk/news/world-asia-16164639; </w:t>
      </w:r>
      <w:proofErr w:type="spellStart"/>
      <w:r w:rsidRPr="0095529D">
        <w:t>kdf</w:t>
      </w:r>
      <w:proofErr w:type="spellEnd"/>
      <w:r w:rsidRPr="0095529D">
        <w:t>)</w:t>
      </w:r>
    </w:p>
    <w:p w:rsidR="00B57435" w:rsidRPr="0095529D" w:rsidRDefault="00B57435" w:rsidP="00B57435">
      <w:r w:rsidRPr="0095529D">
        <w:t>Diplomatic isolation</w:t>
      </w:r>
    </w:p>
    <w:p w:rsidR="00B57435" w:rsidRPr="0095529D" w:rsidRDefault="00B57435" w:rsidP="00B57435">
      <w:pPr>
        <w:rPr>
          <w:rStyle w:val="StyleBoldUnderline"/>
        </w:rPr>
      </w:pPr>
      <w:r w:rsidRPr="0095529D">
        <w:rPr>
          <w:rStyle w:val="StyleBoldUnderline"/>
        </w:rPr>
        <w:t>China insists that nations cannot have official relations with both China and Taiwan</w:t>
      </w:r>
      <w:r w:rsidRPr="0095529D">
        <w:rPr>
          <w:sz w:val="16"/>
        </w:rPr>
        <w:t>, with the result that Taiwan has formal diplomatic ties with only two dozen countries - Pacific, Latin American and African states in the main.</w:t>
      </w:r>
      <w:r w:rsidRPr="0095529D">
        <w:rPr>
          <w:sz w:val="12"/>
        </w:rPr>
        <w:t>¶</w:t>
      </w:r>
      <w:r w:rsidRPr="0095529D">
        <w:rPr>
          <w:sz w:val="16"/>
        </w:rPr>
        <w:t xml:space="preserve"> Taiwan has no seat at the United Nations, having lost it to China in 1971. Repeated attempts to regain representation at the UN have been blocked.</w:t>
      </w:r>
      <w:r w:rsidRPr="0095529D">
        <w:rPr>
          <w:sz w:val="12"/>
        </w:rPr>
        <w:t>¶</w:t>
      </w:r>
      <w:r w:rsidRPr="0095529D">
        <w:rPr>
          <w:sz w:val="16"/>
        </w:rPr>
        <w:t xml:space="preserve"> </w:t>
      </w:r>
      <w:proofErr w:type="gramStart"/>
      <w:r w:rsidRPr="0095529D">
        <w:rPr>
          <w:rStyle w:val="StyleBoldUnderline"/>
        </w:rPr>
        <w:t>Despite</w:t>
      </w:r>
      <w:proofErr w:type="gramEnd"/>
      <w:r w:rsidRPr="0095529D">
        <w:rPr>
          <w:rStyle w:val="StyleBoldUnderline"/>
        </w:rPr>
        <w:t xml:space="preserve"> its diplomatic isolation, Taiwan has become one of Asia's big traders. It is considered to have achieved an economic miracle,</w:t>
      </w:r>
      <w:r w:rsidRPr="0095529D">
        <w:rPr>
          <w:sz w:val="16"/>
        </w:rPr>
        <w:t xml:space="preserve"> </w:t>
      </w:r>
      <w:r w:rsidRPr="0095529D">
        <w:rPr>
          <w:rStyle w:val="StyleBoldUnderline"/>
        </w:rPr>
        <w:t>becoming one of the world's top producers of computer technology.</w:t>
      </w:r>
      <w:r w:rsidRPr="0095529D">
        <w:rPr>
          <w:rStyle w:val="StyleBoldUnderline"/>
          <w:b w:val="0"/>
          <w:sz w:val="12"/>
          <w:u w:val="none"/>
        </w:rPr>
        <w:t>¶</w:t>
      </w:r>
      <w:r w:rsidRPr="0095529D">
        <w:rPr>
          <w:rStyle w:val="StyleBoldUnderline"/>
          <w:sz w:val="12"/>
        </w:rPr>
        <w:t xml:space="preserve"> </w:t>
      </w:r>
      <w:proofErr w:type="gramStart"/>
      <w:r w:rsidRPr="0095529D">
        <w:rPr>
          <w:rStyle w:val="StyleBoldUnderline"/>
        </w:rPr>
        <w:t>And</w:t>
      </w:r>
      <w:proofErr w:type="gramEnd"/>
      <w:r w:rsidRPr="0095529D">
        <w:rPr>
          <w:rStyle w:val="StyleBoldUnderline"/>
        </w:rPr>
        <w:t xml:space="preserve"> past tensions notwithstanding, Taiwan and China enjoy healthy trade links. China is Taipei's number one export market.</w:t>
      </w:r>
    </w:p>
    <w:p w:rsidR="00BD54C0" w:rsidRPr="0095529D" w:rsidRDefault="00BD54C0" w:rsidP="00BD54C0">
      <w:pPr>
        <w:pStyle w:val="Heading1"/>
      </w:pPr>
      <w:bookmarkStart w:id="34" w:name="_Toc360608676"/>
      <w:proofErr w:type="spellStart"/>
      <w:r w:rsidRPr="0095529D">
        <w:lastRenderedPageBreak/>
        <w:t>Aff</w:t>
      </w:r>
      <w:proofErr w:type="spellEnd"/>
      <w:r w:rsidRPr="0095529D">
        <w:t xml:space="preserve"> Answers</w:t>
      </w:r>
      <w:bookmarkEnd w:id="34"/>
    </w:p>
    <w:p w:rsidR="00111377" w:rsidRPr="0095529D" w:rsidRDefault="00111377" w:rsidP="00111377">
      <w:pPr>
        <w:pStyle w:val="Heading2"/>
      </w:pPr>
      <w:bookmarkStart w:id="35" w:name="_Toc360608677"/>
      <w:r w:rsidRPr="0095529D">
        <w:lastRenderedPageBreak/>
        <w:t>UQ</w:t>
      </w:r>
      <w:bookmarkEnd w:id="35"/>
    </w:p>
    <w:p w:rsidR="00111377" w:rsidRPr="0095529D" w:rsidRDefault="00111377" w:rsidP="00111377">
      <w:pPr>
        <w:pStyle w:val="Heading3"/>
      </w:pPr>
      <w:bookmarkStart w:id="36" w:name="_Toc360608678"/>
      <w:proofErr w:type="spellStart"/>
      <w:r w:rsidRPr="0095529D">
        <w:lastRenderedPageBreak/>
        <w:t>Aff</w:t>
      </w:r>
      <w:proofErr w:type="spellEnd"/>
      <w:r w:rsidRPr="0095529D">
        <w:t>—UQ—China Engagement Decreasing</w:t>
      </w:r>
      <w:bookmarkEnd w:id="36"/>
    </w:p>
    <w:p w:rsidR="00111377" w:rsidRPr="0095529D" w:rsidRDefault="00111377" w:rsidP="00111377">
      <w:pPr>
        <w:pStyle w:val="Heading4"/>
      </w:pPr>
      <w:r w:rsidRPr="0095529D">
        <w:t xml:space="preserve">China losing economic influence in Latin America </w:t>
      </w:r>
    </w:p>
    <w:p w:rsidR="00111377" w:rsidRPr="0095529D" w:rsidRDefault="00111377" w:rsidP="00111377">
      <w:pPr>
        <w:rPr>
          <w:rStyle w:val="StyleStyleBold12pt"/>
        </w:rPr>
      </w:pPr>
      <w:proofErr w:type="spellStart"/>
      <w:r w:rsidRPr="0095529D">
        <w:rPr>
          <w:rStyle w:val="StyleStyleBold12pt"/>
        </w:rPr>
        <w:t>Tulchin</w:t>
      </w:r>
      <w:proofErr w:type="spellEnd"/>
      <w:r w:rsidRPr="0095529D">
        <w:rPr>
          <w:rStyle w:val="StyleStyleBold12pt"/>
        </w:rPr>
        <w:t xml:space="preserve"> 13</w:t>
      </w:r>
    </w:p>
    <w:p w:rsidR="00111377" w:rsidRPr="0095529D" w:rsidRDefault="00111377" w:rsidP="00111377">
      <w:r w:rsidRPr="0095529D">
        <w:t>Joseph, “China’s appeal in Latin America weakens” [http://www.worldreview.info/content/chinas-appeal-latin-america-weakens] June 4 //</w:t>
      </w:r>
      <w:proofErr w:type="spellStart"/>
      <w:r w:rsidRPr="0095529D">
        <w:t>mtc</w:t>
      </w:r>
      <w:proofErr w:type="spellEnd"/>
      <w:r w:rsidRPr="0095529D">
        <w:t xml:space="preserve"> </w:t>
      </w:r>
    </w:p>
    <w:p w:rsidR="00111377" w:rsidRPr="0095529D" w:rsidRDefault="00111377" w:rsidP="00111377">
      <w:pPr>
        <w:pStyle w:val="card"/>
        <w:rPr>
          <w:rStyle w:val="StyleBoldUnderline"/>
        </w:rPr>
      </w:pPr>
      <w:r w:rsidRPr="0095529D">
        <w:rPr>
          <w:rStyle w:val="StyleBoldUnderline"/>
        </w:rPr>
        <w:t>The important market for China</w:t>
      </w:r>
      <w:r w:rsidRPr="0095529D">
        <w:t xml:space="preserve">, however, </w:t>
      </w:r>
      <w:r w:rsidRPr="0095529D">
        <w:rPr>
          <w:rStyle w:val="StyleBoldUnderline"/>
        </w:rPr>
        <w:t>was in South America</w:t>
      </w:r>
      <w:r w:rsidRPr="0095529D">
        <w:t xml:space="preserve"> involving Chinese direct investment in the exploitation of oil, infrastructure, and in the exchange of manufactured goods or loans on </w:t>
      </w:r>
      <w:proofErr w:type="spellStart"/>
      <w:r w:rsidRPr="0095529D">
        <w:t>favourable</w:t>
      </w:r>
      <w:proofErr w:type="spellEnd"/>
      <w:r w:rsidRPr="0095529D">
        <w:t xml:space="preserve"> terms for commodities.</w:t>
      </w:r>
      <w:r w:rsidRPr="0095529D">
        <w:rPr>
          <w:sz w:val="12"/>
        </w:rPr>
        <w:t xml:space="preserve">¶ </w:t>
      </w:r>
      <w:r w:rsidRPr="0095529D">
        <w:rPr>
          <w:rStyle w:val="StyleBoldUnderline"/>
        </w:rPr>
        <w:t xml:space="preserve">But China has fallen out of </w:t>
      </w:r>
      <w:proofErr w:type="spellStart"/>
      <w:r w:rsidRPr="0095529D">
        <w:rPr>
          <w:rStyle w:val="StyleBoldUnderline"/>
        </w:rPr>
        <w:t>favour</w:t>
      </w:r>
      <w:proofErr w:type="spellEnd"/>
      <w:r w:rsidRPr="0095529D">
        <w:rPr>
          <w:rStyle w:val="StyleBoldUnderline"/>
        </w:rPr>
        <w:t xml:space="preserve"> in the last few years</w:t>
      </w:r>
      <w:r w:rsidRPr="0095529D">
        <w:t xml:space="preserve">. </w:t>
      </w:r>
      <w:r w:rsidRPr="0095529D">
        <w:rPr>
          <w:rStyle w:val="StyleBoldUnderline"/>
        </w:rPr>
        <w:t xml:space="preserve">Almost none of the megadeals announced </w:t>
      </w:r>
      <w:r w:rsidRPr="0095529D">
        <w:t xml:space="preserve">with great fanfare </w:t>
      </w:r>
      <w:r w:rsidRPr="0095529D">
        <w:rPr>
          <w:rStyle w:val="StyleBoldUnderline"/>
        </w:rPr>
        <w:t xml:space="preserve">with Venezuela, Ecuador, Bolivia, and other countries has </w:t>
      </w:r>
      <w:proofErr w:type="spellStart"/>
      <w:r w:rsidRPr="0095529D">
        <w:rPr>
          <w:rStyle w:val="StyleBoldUnderline"/>
        </w:rPr>
        <w:t>materialised</w:t>
      </w:r>
      <w:proofErr w:type="spellEnd"/>
      <w:r w:rsidRPr="0095529D">
        <w:rPr>
          <w:rStyle w:val="StyleBoldUnderline"/>
        </w:rPr>
        <w:t xml:space="preserve">, particularly as prices of commodities on the international market have </w:t>
      </w:r>
      <w:proofErr w:type="spellStart"/>
      <w:r w:rsidRPr="0095529D">
        <w:rPr>
          <w:rStyle w:val="StyleBoldUnderline"/>
        </w:rPr>
        <w:t>levelled</w:t>
      </w:r>
      <w:proofErr w:type="spellEnd"/>
      <w:r w:rsidRPr="0095529D">
        <w:rPr>
          <w:rStyle w:val="StyleBoldUnderline"/>
        </w:rPr>
        <w:t xml:space="preserve"> off</w:t>
      </w:r>
      <w:r w:rsidRPr="0095529D">
        <w:t xml:space="preserve"> and some, including copper, have fallen over the past two years.</w:t>
      </w:r>
      <w:r w:rsidRPr="0095529D">
        <w:rPr>
          <w:sz w:val="12"/>
        </w:rPr>
        <w:t xml:space="preserve">¶ </w:t>
      </w:r>
      <w:r w:rsidRPr="0095529D">
        <w:rPr>
          <w:rStyle w:val="StyleBoldUnderline"/>
        </w:rPr>
        <w:t>Only Ecuador has benefited, with loans from China</w:t>
      </w:r>
      <w:r w:rsidRPr="0095529D">
        <w:t xml:space="preserve"> in return for the sale of large amounts of oil. The downside for Ecuador is that China has become Ecuador’s principal creditor, holding sovereign debt worth 25 per cent of the nation’s GDP.</w:t>
      </w:r>
      <w:r w:rsidRPr="0095529D">
        <w:rPr>
          <w:sz w:val="12"/>
        </w:rPr>
        <w:t xml:space="preserve">¶ </w:t>
      </w:r>
      <w:r w:rsidRPr="0095529D">
        <w:rPr>
          <w:rStyle w:val="StyleBoldUnderline"/>
        </w:rPr>
        <w:t>China’s deal with Brazil</w:t>
      </w:r>
      <w:r w:rsidRPr="0095529D">
        <w:t xml:space="preserve">, where enormous quantities of grain was bought on </w:t>
      </w:r>
      <w:proofErr w:type="spellStart"/>
      <w:r w:rsidRPr="0095529D">
        <w:t>favourable</w:t>
      </w:r>
      <w:proofErr w:type="spellEnd"/>
      <w:r w:rsidRPr="0095529D">
        <w:t xml:space="preserve"> terms on the condition that the Brazilian market would be open to Chinese manufactured goods, </w:t>
      </w:r>
      <w:r w:rsidRPr="0095529D">
        <w:rPr>
          <w:rStyle w:val="StyleBoldUnderline"/>
        </w:rPr>
        <w:t>became complicated as they ran into political problems, with Brazil’s domestic manufacturing sector demanding greater protection from Chinese competition.</w:t>
      </w:r>
      <w:r w:rsidRPr="0095529D">
        <w:rPr>
          <w:sz w:val="12"/>
        </w:rPr>
        <w:t xml:space="preserve">¶ </w:t>
      </w:r>
      <w:r w:rsidRPr="0095529D">
        <w:t>Argentina is the most striking example of disillusionment with China.</w:t>
      </w:r>
      <w:r w:rsidRPr="0095529D">
        <w:rPr>
          <w:sz w:val="12"/>
        </w:rPr>
        <w:t xml:space="preserve">¶ </w:t>
      </w:r>
      <w:r w:rsidRPr="0095529D">
        <w:t>The Argentines saw China as an easy way to re-establish their position in world affairs during the 2003-2007 government of the late President Nestor Kirchner, husband of the current President Cristina Kirchner.</w:t>
      </w:r>
      <w:r w:rsidRPr="0095529D">
        <w:rPr>
          <w:sz w:val="12"/>
        </w:rPr>
        <w:t xml:space="preserve">¶ </w:t>
      </w:r>
      <w:r w:rsidRPr="0095529D">
        <w:t>Politically significant infrastructure projects were negotiated with the Chinese, including a bullet train linking the city of Buenos Aires with the interior capitals of Rosario and Cordoba. But the project was never started.</w:t>
      </w:r>
      <w:r w:rsidRPr="0095529D">
        <w:rPr>
          <w:sz w:val="12"/>
        </w:rPr>
        <w:t xml:space="preserve">¶ </w:t>
      </w:r>
      <w:r w:rsidRPr="0095529D">
        <w:t>The project to replace the subway cars in Buenos Aires was accomplished only as a straight market deal, with no discounts and no loans.</w:t>
      </w:r>
      <w:r w:rsidRPr="0095529D">
        <w:rPr>
          <w:sz w:val="12"/>
        </w:rPr>
        <w:t xml:space="preserve">¶ </w:t>
      </w:r>
      <w:r w:rsidRPr="0095529D">
        <w:t>A senior official in the Argentine ministry of commerce suggested in a recent interview that the Argentine government had ‘lost its enthusiasm’ for deals with the Chinese.</w:t>
      </w:r>
      <w:r w:rsidRPr="0095529D">
        <w:rPr>
          <w:sz w:val="12"/>
        </w:rPr>
        <w:t xml:space="preserve">¶ </w:t>
      </w:r>
      <w:r w:rsidRPr="0095529D">
        <w:rPr>
          <w:rStyle w:val="StyleBoldUnderline"/>
        </w:rPr>
        <w:t>This disillusionment with China complicates matters for the nations of Latin America.</w:t>
      </w:r>
      <w:r w:rsidRPr="0095529D">
        <w:rPr>
          <w:rStyle w:val="StyleBoldUnderline"/>
          <w:sz w:val="12"/>
        </w:rPr>
        <w:t>¶</w:t>
      </w:r>
      <w:r w:rsidRPr="0095529D">
        <w:rPr>
          <w:sz w:val="12"/>
        </w:rPr>
        <w:t xml:space="preserve"> </w:t>
      </w:r>
      <w:r w:rsidRPr="0095529D">
        <w:t>As the Chinese economy slows, it buys less. This has put significant downward pressure on the international price of commodities as diverse as soy and oil.</w:t>
      </w:r>
      <w:r w:rsidRPr="0095529D">
        <w:rPr>
          <w:sz w:val="12"/>
        </w:rPr>
        <w:t xml:space="preserve">¶ </w:t>
      </w:r>
      <w:r w:rsidRPr="0095529D">
        <w:t xml:space="preserve">The result is less money for governments, such as Venezuela and Argentina, which rely on commodity export windfalls to pay for their social </w:t>
      </w:r>
      <w:proofErr w:type="spellStart"/>
      <w:r w:rsidRPr="0095529D">
        <w:t>programmes</w:t>
      </w:r>
      <w:proofErr w:type="spellEnd"/>
      <w:r w:rsidRPr="0095529D">
        <w:t>.</w:t>
      </w:r>
      <w:r w:rsidRPr="0095529D">
        <w:rPr>
          <w:sz w:val="12"/>
        </w:rPr>
        <w:t xml:space="preserve">¶ </w:t>
      </w:r>
      <w:r w:rsidRPr="0095529D">
        <w:t xml:space="preserve">Failure to complete so many large infrastructure projects in Venezuela, Bolivia, Argentina and Peru has also fuelled growing disillusionment with China. It </w:t>
      </w:r>
      <w:r w:rsidRPr="0095529D">
        <w:rPr>
          <w:rStyle w:val="StyleBoldUnderline"/>
        </w:rPr>
        <w:t>is forcing countries to rethink their strategic plans and to re-engage with the U</w:t>
      </w:r>
      <w:r w:rsidRPr="0095529D">
        <w:t xml:space="preserve">nited </w:t>
      </w:r>
      <w:r w:rsidRPr="0095529D">
        <w:rPr>
          <w:rStyle w:val="StyleBoldUnderline"/>
        </w:rPr>
        <w:t>S</w:t>
      </w:r>
      <w:r w:rsidRPr="0095529D">
        <w:t xml:space="preserve">tates </w:t>
      </w:r>
      <w:r w:rsidRPr="0095529D">
        <w:rPr>
          <w:rStyle w:val="StyleBoldUnderline"/>
        </w:rPr>
        <w:t>and European countries.</w:t>
      </w:r>
    </w:p>
    <w:p w:rsidR="00111377" w:rsidRPr="0095529D" w:rsidRDefault="00111377" w:rsidP="00111377">
      <w:pPr>
        <w:pStyle w:val="Heading3"/>
      </w:pPr>
      <w:bookmarkStart w:id="37" w:name="_Toc360608679"/>
      <w:proofErr w:type="spellStart"/>
      <w:r w:rsidRPr="0095529D">
        <w:lastRenderedPageBreak/>
        <w:t>Aff</w:t>
      </w:r>
      <w:proofErr w:type="spellEnd"/>
      <w:r w:rsidRPr="0095529D">
        <w:t>—UQ—US Engagement Increasing</w:t>
      </w:r>
      <w:bookmarkEnd w:id="37"/>
    </w:p>
    <w:p w:rsidR="00111377" w:rsidRPr="0095529D" w:rsidRDefault="00111377" w:rsidP="00111377">
      <w:pPr>
        <w:pStyle w:val="Heading4"/>
      </w:pPr>
      <w:r w:rsidRPr="0095529D">
        <w:t xml:space="preserve">The administration is increasing Latin American economic engagement in the </w:t>
      </w:r>
      <w:proofErr w:type="spellStart"/>
      <w:r w:rsidRPr="0095529D">
        <w:t>squo</w:t>
      </w:r>
      <w:proofErr w:type="spellEnd"/>
      <w:r w:rsidRPr="0095529D">
        <w:t xml:space="preserve"> </w:t>
      </w:r>
    </w:p>
    <w:p w:rsidR="00111377" w:rsidRPr="0095529D" w:rsidRDefault="00111377" w:rsidP="00111377">
      <w:pPr>
        <w:rPr>
          <w:rStyle w:val="StyleStyleBold12pt"/>
        </w:rPr>
      </w:pPr>
      <w:r w:rsidRPr="0095529D">
        <w:rPr>
          <w:rStyle w:val="StyleStyleBold12pt"/>
        </w:rPr>
        <w:t>Goodman 13</w:t>
      </w:r>
    </w:p>
    <w:p w:rsidR="00111377" w:rsidRPr="0095529D" w:rsidRDefault="00111377" w:rsidP="00111377">
      <w:r w:rsidRPr="0095529D">
        <w:t>Joshua, “Biden Circles Xi as U.S. Duels China for Latin America Ties” [http://www.bloomberg.com/news/2013-05-29/biden-circles-xi-as-u-s-duels-china-for-latin-america-influence.html] May 29 //</w:t>
      </w:r>
      <w:proofErr w:type="spellStart"/>
      <w:r w:rsidRPr="0095529D">
        <w:t>mtc</w:t>
      </w:r>
      <w:proofErr w:type="spellEnd"/>
      <w:r w:rsidRPr="0095529D">
        <w:t xml:space="preserve"> </w:t>
      </w:r>
    </w:p>
    <w:p w:rsidR="00111377" w:rsidRPr="0095529D" w:rsidRDefault="00111377" w:rsidP="00111377">
      <w:pPr>
        <w:pStyle w:val="card"/>
      </w:pPr>
      <w:r w:rsidRPr="0095529D">
        <w:rPr>
          <w:rStyle w:val="StyleBoldUnderline"/>
        </w:rPr>
        <w:t>Biden’s tour</w:t>
      </w:r>
      <w:r w:rsidRPr="0095529D">
        <w:t xml:space="preserve">, which began May 26 in Colombia, </w:t>
      </w:r>
      <w:r w:rsidRPr="0095529D">
        <w:rPr>
          <w:rStyle w:val="StyleBoldUnderline"/>
        </w:rPr>
        <w:t>included a</w:t>
      </w:r>
      <w:r w:rsidRPr="0095529D">
        <w:t xml:space="preserve"> “frank” and at times “brutal” </w:t>
      </w:r>
      <w:r w:rsidRPr="0095529D">
        <w:rPr>
          <w:rStyle w:val="StyleBoldUnderline"/>
        </w:rPr>
        <w:t>discussion about trade, economic growth and security with 15 Caribbean leaders</w:t>
      </w:r>
      <w:r w:rsidRPr="0095529D">
        <w:t xml:space="preserve"> in Trinidad yesterday, Prime Minister </w:t>
      </w:r>
      <w:proofErr w:type="spellStart"/>
      <w:r w:rsidRPr="0095529D">
        <w:t>Kamla</w:t>
      </w:r>
      <w:proofErr w:type="spellEnd"/>
      <w:r w:rsidRPr="0095529D">
        <w:t xml:space="preserve"> </w:t>
      </w:r>
      <w:proofErr w:type="spellStart"/>
      <w:r w:rsidRPr="0095529D">
        <w:t>Persad-Bissessar</w:t>
      </w:r>
      <w:proofErr w:type="spellEnd"/>
      <w:r w:rsidRPr="0095529D">
        <w:t xml:space="preserve"> said, without giving more details. </w:t>
      </w:r>
      <w:r w:rsidRPr="0095529D">
        <w:rPr>
          <w:rStyle w:val="StyleBoldUnderline"/>
        </w:rPr>
        <w:t>The leaders signed an accord to boost investment and economic cooperation.</w:t>
      </w:r>
      <w:r w:rsidRPr="0095529D">
        <w:rPr>
          <w:rStyle w:val="StyleBoldUnderline"/>
          <w:sz w:val="12"/>
        </w:rPr>
        <w:t>¶</w:t>
      </w:r>
      <w:r w:rsidRPr="0095529D">
        <w:rPr>
          <w:sz w:val="12"/>
        </w:rPr>
        <w:t xml:space="preserve"> </w:t>
      </w:r>
      <w:r w:rsidRPr="0095529D">
        <w:t>“</w:t>
      </w:r>
      <w:r w:rsidRPr="0095529D">
        <w:rPr>
          <w:rStyle w:val="StyleBoldUnderline"/>
        </w:rPr>
        <w:t>Our country is deeply invested and wants to be more deeply invested in the region</w:t>
      </w:r>
      <w:r w:rsidRPr="0095529D">
        <w:t xml:space="preserve">,” </w:t>
      </w:r>
      <w:r w:rsidRPr="0095529D">
        <w:rPr>
          <w:rStyle w:val="StyleBoldUnderline"/>
        </w:rPr>
        <w:t>Biden said</w:t>
      </w:r>
      <w:r w:rsidRPr="0095529D">
        <w:t xml:space="preserve"> in Port of Spain. </w:t>
      </w:r>
      <w:r w:rsidRPr="0095529D">
        <w:rPr>
          <w:rStyle w:val="StyleBoldUnderline"/>
        </w:rPr>
        <w:t>Yesterday’s accord “will give us all a vehicle to overcome special, specific, practical barriers to trade and investment. Our goal is not simply growth, but growth that reaches everyone.”</w:t>
      </w:r>
      <w:r w:rsidRPr="0095529D">
        <w:rPr>
          <w:rStyle w:val="StyleBoldUnderline"/>
          <w:sz w:val="12"/>
        </w:rPr>
        <w:t>¶</w:t>
      </w:r>
      <w:r w:rsidRPr="0095529D">
        <w:rPr>
          <w:sz w:val="12"/>
        </w:rPr>
        <w:t xml:space="preserve"> </w:t>
      </w:r>
      <w:r w:rsidRPr="0095529D">
        <w:rPr>
          <w:rStyle w:val="StyleBoldUnderline"/>
        </w:rPr>
        <w:t>In Colombia</w:t>
      </w:r>
      <w:r w:rsidRPr="0095529D">
        <w:t xml:space="preserve">, </w:t>
      </w:r>
      <w:r w:rsidRPr="0095529D">
        <w:rPr>
          <w:rStyle w:val="StyleBoldUnderline"/>
        </w:rPr>
        <w:t>Biden said a one-year-old free-trade agreement between the two countries is “just the beginning</w:t>
      </w:r>
      <w:r w:rsidRPr="0095529D">
        <w:t>,” citing a doubling of the period for which entry visas are valid and efforts to expand trade ties further.</w:t>
      </w:r>
    </w:p>
    <w:p w:rsidR="00BD54C0" w:rsidRPr="0095529D" w:rsidRDefault="00BD54C0" w:rsidP="00BD54C0">
      <w:pPr>
        <w:pStyle w:val="Heading2"/>
      </w:pPr>
      <w:bookmarkStart w:id="38" w:name="_Toc360608680"/>
      <w:r w:rsidRPr="0095529D">
        <w:lastRenderedPageBreak/>
        <w:t>Link Defense</w:t>
      </w:r>
      <w:bookmarkEnd w:id="38"/>
    </w:p>
    <w:p w:rsidR="00BD54C0" w:rsidRPr="0095529D" w:rsidRDefault="00BD54C0" w:rsidP="00BD54C0">
      <w:pPr>
        <w:pStyle w:val="Heading3"/>
      </w:pPr>
      <w:bookmarkStart w:id="39" w:name="_Toc360608681"/>
      <w:r w:rsidRPr="0095529D">
        <w:lastRenderedPageBreak/>
        <w:t xml:space="preserve">No Link: No Competition </w:t>
      </w:r>
      <w:proofErr w:type="gramStart"/>
      <w:r w:rsidRPr="0095529D">
        <w:t>Over</w:t>
      </w:r>
      <w:proofErr w:type="gramEnd"/>
      <w:r w:rsidRPr="0095529D">
        <w:t xml:space="preserve"> Latin America</w:t>
      </w:r>
      <w:bookmarkEnd w:id="39"/>
    </w:p>
    <w:p w:rsidR="00BD54C0" w:rsidRPr="0095529D" w:rsidRDefault="00BD54C0" w:rsidP="00BD54C0">
      <w:pPr>
        <w:pStyle w:val="Heading4"/>
      </w:pPr>
      <w:r w:rsidRPr="0095529D">
        <w:t>The U.S. &amp; China aren’t competing over Latin America – current bilateral negotiations prove the plan won’t hurt relations</w:t>
      </w:r>
    </w:p>
    <w:p w:rsidR="00BD54C0" w:rsidRPr="0095529D" w:rsidRDefault="00BD54C0" w:rsidP="00BD54C0">
      <w:proofErr w:type="spellStart"/>
      <w:r w:rsidRPr="0095529D">
        <w:t>Niu</w:t>
      </w:r>
      <w:proofErr w:type="spellEnd"/>
      <w:r w:rsidRPr="0095529D">
        <w:t xml:space="preserve"> </w:t>
      </w:r>
      <w:proofErr w:type="spellStart"/>
      <w:r w:rsidRPr="0095529D">
        <w:rPr>
          <w:rStyle w:val="StyleStyleBold12pt"/>
        </w:rPr>
        <w:t>Haibin</w:t>
      </w:r>
      <w:proofErr w:type="spellEnd"/>
      <w:r w:rsidRPr="0095529D">
        <w:t xml:space="preserve">, (research fellow w/ </w:t>
      </w:r>
      <w:proofErr w:type="spellStart"/>
      <w:r w:rsidRPr="0095529D">
        <w:t>Shangai</w:t>
      </w:r>
      <w:proofErr w:type="spellEnd"/>
      <w:r w:rsidRPr="0095529D">
        <w:t xml:space="preserve"> Institutes for International Studies), </w:t>
      </w:r>
      <w:r w:rsidRPr="0095529D">
        <w:rPr>
          <w:rStyle w:val="StyleStyleBold12pt"/>
        </w:rPr>
        <w:t>6/23/</w:t>
      </w:r>
      <w:r w:rsidRPr="0095529D">
        <w:t xml:space="preserve">13, China/US Focus, "Latin America's Rising Status in the Sino-US Relationship," </w:t>
      </w:r>
      <w:hyperlink r:id="rId13" w:history="1">
        <w:r w:rsidRPr="0095529D">
          <w:rPr>
            <w:rStyle w:val="Hyperlink"/>
          </w:rPr>
          <w:t>http://www.chinausfocus.com/foreign-policy/latin-americas-rising-status-in-the-sino-us-relationship/</w:t>
        </w:r>
      </w:hyperlink>
    </w:p>
    <w:p w:rsidR="00BD54C0" w:rsidRPr="0095529D" w:rsidRDefault="00BD54C0" w:rsidP="00BD54C0"/>
    <w:p w:rsidR="00BD54C0" w:rsidRPr="0095529D" w:rsidRDefault="00BD54C0" w:rsidP="00BD54C0">
      <w:pPr>
        <w:rPr>
          <w:sz w:val="16"/>
        </w:rPr>
      </w:pPr>
      <w:r w:rsidRPr="0095529D">
        <w:rPr>
          <w:sz w:val="16"/>
        </w:rPr>
        <w:t xml:space="preserve">Now, </w:t>
      </w:r>
      <w:r w:rsidRPr="0095529D">
        <w:rPr>
          <w:rStyle w:val="StyleBoldUnderline"/>
        </w:rPr>
        <w:t>it is necessary to understand how this strengthening interest by the US and China in Latin America could impact the Sino-US relationship</w:t>
      </w:r>
      <w:r w:rsidRPr="0095529D">
        <w:rPr>
          <w:sz w:val="16"/>
        </w:rPr>
        <w:t xml:space="preserve"> as well as Latin America as a whole. From a geopolitical perspective, both sides have some arguments to dilute each other’s influence globally. However, policy influence of such arguments is very limited. </w:t>
      </w:r>
      <w:r w:rsidRPr="0095529D">
        <w:rPr>
          <w:rStyle w:val="StyleBoldUnderline"/>
        </w:rPr>
        <w:t>It is natural for both world powers’ diplomatic agendas to intersect</w:t>
      </w:r>
      <w:r w:rsidRPr="0095529D">
        <w:rPr>
          <w:sz w:val="16"/>
        </w:rPr>
        <w:t>. One noteworthy argument from Chinese side is that China should enhance its engagement with regions outside of Asia as the US pivot to the Asia Pacific attempts to contain China. This argument should be interpreted to explore the diplomatic space available for China as a global power rather than to counter US hegemony. Also, China needs to understand the recent intensive American engagement with Latin America by following the same logic.</w:t>
      </w:r>
      <w:r w:rsidRPr="0095529D">
        <w:rPr>
          <w:sz w:val="12"/>
        </w:rPr>
        <w:t>¶</w:t>
      </w:r>
      <w:r w:rsidRPr="0095529D">
        <w:rPr>
          <w:sz w:val="16"/>
        </w:rPr>
        <w:t xml:space="preserve"> In </w:t>
      </w:r>
      <w:proofErr w:type="gramStart"/>
      <w:r w:rsidRPr="0095529D">
        <w:rPr>
          <w:sz w:val="16"/>
        </w:rPr>
        <w:t>fact,</w:t>
      </w:r>
      <w:proofErr w:type="gramEnd"/>
      <w:r w:rsidRPr="0095529D">
        <w:rPr>
          <w:sz w:val="16"/>
        </w:rPr>
        <w:t xml:space="preserve"> </w:t>
      </w:r>
      <w:r w:rsidRPr="0095529D">
        <w:rPr>
          <w:rStyle w:val="StyleBoldUnderline"/>
        </w:rPr>
        <w:t>both countries demonstrated their pragmatic spirit and economic-oriented approach during their recent engagements with Latin America</w:t>
      </w:r>
      <w:r w:rsidRPr="0095529D">
        <w:rPr>
          <w:sz w:val="16"/>
        </w:rPr>
        <w:t xml:space="preserve">.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w:t>
      </w:r>
      <w:r w:rsidRPr="0095529D">
        <w:rPr>
          <w:rStyle w:val="StyleBoldUnderline"/>
        </w:rPr>
        <w:t>This is a good posture considering that no Latin American country wants to choose side between the US and China</w:t>
      </w:r>
      <w:r w:rsidRPr="0095529D">
        <w:rPr>
          <w:sz w:val="16"/>
        </w:rPr>
        <w:t xml:space="preserve">. </w:t>
      </w:r>
      <w:r w:rsidRPr="0095529D">
        <w:rPr>
          <w:rStyle w:val="StyleBoldUnderline"/>
        </w:rPr>
        <w:t>Ultimately, Latin American countries benefit from cooperation with the world’s two largest markets</w:t>
      </w:r>
      <w:r w:rsidRPr="0095529D">
        <w:rPr>
          <w:sz w:val="16"/>
        </w:rPr>
        <w:t>.</w:t>
      </w:r>
      <w:r w:rsidRPr="0095529D">
        <w:rPr>
          <w:sz w:val="12"/>
        </w:rPr>
        <w:t>¶</w:t>
      </w:r>
      <w:r w:rsidRPr="0095529D">
        <w:rPr>
          <w:sz w:val="16"/>
        </w:rPr>
        <w:t xml:space="preserve"> </w:t>
      </w:r>
      <w:proofErr w:type="gramStart"/>
      <w:r w:rsidRPr="0095529D">
        <w:rPr>
          <w:rStyle w:val="StyleBoldUnderline"/>
        </w:rPr>
        <w:t>Although</w:t>
      </w:r>
      <w:proofErr w:type="gramEnd"/>
      <w:r w:rsidRPr="0095529D">
        <w:rPr>
          <w:rStyle w:val="StyleBoldUnderline"/>
        </w:rPr>
        <w:t xml:space="preserve"> both countries are trying to avoid geopolitical competition, it is important to manage their interaction in Latin America</w:t>
      </w:r>
      <w:r w:rsidRPr="0095529D">
        <w:rPr>
          <w:sz w:val="16"/>
        </w:rPr>
        <w:t xml:space="preserve">. </w:t>
      </w:r>
      <w:r w:rsidRPr="0095529D">
        <w:rPr>
          <w:rStyle w:val="StyleBoldUnderline"/>
        </w:rPr>
        <w:t>At the bilateral level, the United States and China have held several strategic dialogues on Latin American affairs since 2006</w:t>
      </w:r>
      <w:r w:rsidRPr="0095529D">
        <w:rPr>
          <w:sz w:val="16"/>
        </w:rPr>
        <w:t xml:space="preserve">. </w:t>
      </w:r>
      <w:r w:rsidRPr="0095529D">
        <w:rPr>
          <w:rStyle w:val="StyleBoldUnderline"/>
        </w:rPr>
        <w:t>The purpose of the dialogue is to enhance mutual trust and prevent miscalculations by interpreting their engagements with Latin America.</w:t>
      </w:r>
      <w:r w:rsidRPr="0095529D">
        <w:rPr>
          <w:sz w:val="16"/>
        </w:rPr>
        <w:t xml:space="preserve"> </w:t>
      </w:r>
      <w:r w:rsidRPr="0095529D">
        <w:rPr>
          <w:rStyle w:val="StyleBoldUnderline"/>
        </w:rPr>
        <w:t>This continual dialogue can help interpret why the US government holds a positive attitude to China’s increasing ties with Latin America</w:t>
      </w:r>
      <w:r w:rsidRPr="0095529D">
        <w:rPr>
          <w:sz w:val="16"/>
        </w:rPr>
        <w:t xml:space="preserve"> despite some very conservative and suspicious attitudes in the US. </w:t>
      </w:r>
      <w:r w:rsidRPr="0095529D">
        <w:rPr>
          <w:rStyle w:val="StyleBoldUnderline"/>
        </w:rPr>
        <w:t>The US has showed its support to both China’s permanent observer status in the Organization of American States and China’s membership at the Inter-American Development Bank</w:t>
      </w:r>
      <w:r w:rsidRPr="0095529D">
        <w:rPr>
          <w:sz w:val="16"/>
        </w:rPr>
        <w:t>.</w:t>
      </w:r>
    </w:p>
    <w:p w:rsidR="00BD54C0" w:rsidRPr="0095529D" w:rsidRDefault="00BD54C0" w:rsidP="00BD54C0">
      <w:pPr>
        <w:pStyle w:val="Heading3"/>
      </w:pPr>
      <w:bookmarkStart w:id="40" w:name="_Toc360608682"/>
      <w:r w:rsidRPr="0095529D">
        <w:lastRenderedPageBreak/>
        <w:t>Link Defense: Mexico (Won’t Partner w/China)</w:t>
      </w:r>
      <w:bookmarkEnd w:id="40"/>
    </w:p>
    <w:p w:rsidR="00BD54C0" w:rsidRPr="0095529D" w:rsidRDefault="00BD54C0" w:rsidP="00BD54C0">
      <w:pPr>
        <w:pStyle w:val="Heading4"/>
      </w:pPr>
      <w:r w:rsidRPr="0095529D">
        <w:t>Mexico is squarely in the US camp – it won’t accept Chinese influence</w:t>
      </w:r>
    </w:p>
    <w:p w:rsidR="00BD54C0" w:rsidRPr="0095529D" w:rsidRDefault="00BD54C0" w:rsidP="00BD54C0">
      <w:r w:rsidRPr="0095529D">
        <w:t xml:space="preserve">Francisco De </w:t>
      </w:r>
      <w:proofErr w:type="spellStart"/>
      <w:r w:rsidRPr="0095529D">
        <w:rPr>
          <w:rStyle w:val="StyleStyleBold12pt"/>
        </w:rPr>
        <w:t>Santibanes</w:t>
      </w:r>
      <w:proofErr w:type="spellEnd"/>
      <w:r w:rsidRPr="0095529D">
        <w:t xml:space="preserve">, </w:t>
      </w:r>
      <w:r w:rsidRPr="0095529D">
        <w:rPr>
          <w:rStyle w:val="StyleStyleBold12pt"/>
        </w:rPr>
        <w:t>2009</w:t>
      </w:r>
      <w:r w:rsidRPr="0095529D">
        <w:t xml:space="preserve">, "An end to US hegemony? The strategic implications of China's growing presence in </w:t>
      </w:r>
      <w:proofErr w:type="spellStart"/>
      <w:r w:rsidRPr="0095529D">
        <w:t>latin</w:t>
      </w:r>
      <w:proofErr w:type="spellEnd"/>
      <w:r w:rsidRPr="0095529D">
        <w:t xml:space="preserve"> </w:t>
      </w:r>
      <w:proofErr w:type="spellStart"/>
      <w:r w:rsidRPr="0095529D">
        <w:t>america</w:t>
      </w:r>
      <w:proofErr w:type="spellEnd"/>
      <w:r w:rsidRPr="0095529D">
        <w:t xml:space="preserve">," Comparative Strategy, </w:t>
      </w:r>
      <w:hyperlink r:id="rId14" w:history="1">
        <w:r w:rsidRPr="0095529D">
          <w:rPr>
            <w:rStyle w:val="Hyperlink"/>
          </w:rPr>
          <w:t>http://www.tandfonline.com/doi/pdf/10.1080/01495930802679728</w:t>
        </w:r>
      </w:hyperlink>
    </w:p>
    <w:p w:rsidR="00BD54C0" w:rsidRPr="0095529D" w:rsidRDefault="00BD54C0" w:rsidP="00BD54C0"/>
    <w:p w:rsidR="00BD54C0" w:rsidRPr="0095529D" w:rsidRDefault="00BD54C0" w:rsidP="00BD54C0">
      <w:pPr>
        <w:rPr>
          <w:sz w:val="16"/>
        </w:rPr>
      </w:pPr>
      <w:r w:rsidRPr="0095529D">
        <w:rPr>
          <w:rStyle w:val="StyleBoldUnderline"/>
        </w:rPr>
        <w:t>Everything seems to indicate that Mexico will remain a close ally of the U.S</w:t>
      </w:r>
      <w:r w:rsidRPr="0095529D">
        <w:rPr>
          <w:sz w:val="16"/>
        </w:rPr>
        <w:t xml:space="preserve">. Indeed, </w:t>
      </w:r>
      <w:r w:rsidRPr="0095529D">
        <w:rPr>
          <w:rStyle w:val="StyleBoldUnderline"/>
        </w:rPr>
        <w:t>the</w:t>
      </w:r>
      <w:r w:rsidRPr="0095529D">
        <w:rPr>
          <w:sz w:val="12"/>
        </w:rPr>
        <w:t>¶</w:t>
      </w:r>
      <w:r w:rsidRPr="0095529D">
        <w:rPr>
          <w:sz w:val="16"/>
        </w:rPr>
        <w:t xml:space="preserve"> </w:t>
      </w:r>
      <w:r w:rsidRPr="0095529D">
        <w:rPr>
          <w:rStyle w:val="StyleBoldUnderline"/>
        </w:rPr>
        <w:t>power gap that exists between these countries is simply too important for Mexico to even</w:t>
      </w:r>
      <w:r w:rsidRPr="0095529D">
        <w:rPr>
          <w:sz w:val="12"/>
        </w:rPr>
        <w:t>¶</w:t>
      </w:r>
      <w:r w:rsidRPr="0095529D">
        <w:rPr>
          <w:sz w:val="16"/>
        </w:rPr>
        <w:t xml:space="preserve"> </w:t>
      </w:r>
      <w:r w:rsidRPr="0095529D">
        <w:rPr>
          <w:rStyle w:val="StyleBoldUnderline"/>
        </w:rPr>
        <w:t>consider the possibility of balancing American power.</w:t>
      </w:r>
      <w:r w:rsidRPr="0095529D">
        <w:rPr>
          <w:sz w:val="16"/>
        </w:rPr>
        <w:t xml:space="preserve"> Washington would never allow for</w:t>
      </w:r>
      <w:r w:rsidRPr="0095529D">
        <w:rPr>
          <w:sz w:val="12"/>
        </w:rPr>
        <w:t>¶</w:t>
      </w:r>
      <w:r w:rsidRPr="0095529D">
        <w:rPr>
          <w:sz w:val="16"/>
        </w:rPr>
        <w:t xml:space="preserve"> the existence of a competitor that shares its borders; the risks of doing so would be too high.</w:t>
      </w:r>
      <w:r w:rsidRPr="0095529D">
        <w:rPr>
          <w:sz w:val="12"/>
        </w:rPr>
        <w:t>¶</w:t>
      </w:r>
      <w:r w:rsidRPr="0095529D">
        <w:rPr>
          <w:sz w:val="16"/>
        </w:rPr>
        <w:t xml:space="preserve"> Moreover, </w:t>
      </w:r>
      <w:r w:rsidRPr="0095529D">
        <w:rPr>
          <w:rStyle w:val="StyleBoldUnderline"/>
        </w:rPr>
        <w:t>the Mexican economy is more compatible with the American economy than with</w:t>
      </w:r>
      <w:r w:rsidRPr="0095529D">
        <w:rPr>
          <w:rStyle w:val="StyleBoldUnderline"/>
          <w:sz w:val="12"/>
        </w:rPr>
        <w:t>¶</w:t>
      </w:r>
      <w:r w:rsidRPr="0095529D">
        <w:rPr>
          <w:rStyle w:val="StyleBoldUnderline"/>
        </w:rPr>
        <w:t xml:space="preserve"> that of the Chinese</w:t>
      </w:r>
      <w:r w:rsidRPr="0095529D">
        <w:rPr>
          <w:sz w:val="16"/>
        </w:rPr>
        <w:t>. After the creation of NAFTA, Mexico has taken full advantage of its</w:t>
      </w:r>
      <w:r w:rsidRPr="0095529D">
        <w:rPr>
          <w:sz w:val="12"/>
        </w:rPr>
        <w:t>¶</w:t>
      </w:r>
      <w:r w:rsidRPr="0095529D">
        <w:rPr>
          <w:sz w:val="16"/>
        </w:rPr>
        <w:t xml:space="preserve"> proximity to the U.S. and now sends that market 87.6 percent of its total exports.64 Finally</w:t>
      </w:r>
      <w:proofErr w:type="gramStart"/>
      <w:r w:rsidRPr="0095529D">
        <w:rPr>
          <w:sz w:val="16"/>
        </w:rPr>
        <w:t>,</w:t>
      </w:r>
      <w:r w:rsidRPr="0095529D">
        <w:rPr>
          <w:sz w:val="12"/>
        </w:rPr>
        <w:t>¶</w:t>
      </w:r>
      <w:proofErr w:type="gramEnd"/>
      <w:r w:rsidRPr="0095529D">
        <w:rPr>
          <w:sz w:val="16"/>
        </w:rPr>
        <w:t xml:space="preserve"> </w:t>
      </w:r>
      <w:r w:rsidRPr="0095529D">
        <w:rPr>
          <w:rStyle w:val="StyleBoldUnderline"/>
        </w:rPr>
        <w:t>opinion polls in Mexico indicate that the population has a positive image of the U.S.</w:t>
      </w:r>
      <w:r w:rsidRPr="0095529D">
        <w:rPr>
          <w:sz w:val="16"/>
        </w:rPr>
        <w:t>—an</w:t>
      </w:r>
      <w:r w:rsidRPr="0095529D">
        <w:rPr>
          <w:sz w:val="12"/>
        </w:rPr>
        <w:t>¶</w:t>
      </w:r>
      <w:r w:rsidRPr="0095529D">
        <w:rPr>
          <w:sz w:val="16"/>
        </w:rPr>
        <w:t xml:space="preserve"> approval rating of 53 percent—</w:t>
      </w:r>
      <w:r w:rsidRPr="0095529D">
        <w:rPr>
          <w:rStyle w:val="StyleBoldUnderline"/>
        </w:rPr>
        <w:t>a fact that would facilitate the continuation of an alliance with</w:t>
      </w:r>
      <w:r w:rsidRPr="0095529D">
        <w:rPr>
          <w:rStyle w:val="StyleBoldUnderline"/>
          <w:sz w:val="12"/>
        </w:rPr>
        <w:t>¶</w:t>
      </w:r>
      <w:r w:rsidRPr="0095529D">
        <w:rPr>
          <w:rStyle w:val="StyleBoldUnderline"/>
        </w:rPr>
        <w:t xml:space="preserve"> Washington</w:t>
      </w:r>
      <w:r w:rsidRPr="0095529D">
        <w:rPr>
          <w:sz w:val="16"/>
        </w:rPr>
        <w:t>.65</w:t>
      </w:r>
    </w:p>
    <w:p w:rsidR="00BD54C0" w:rsidRPr="0095529D" w:rsidRDefault="00BD54C0" w:rsidP="00BD54C0">
      <w:pPr>
        <w:pStyle w:val="Heading3"/>
      </w:pPr>
      <w:bookmarkStart w:id="41" w:name="_Toc360608683"/>
      <w:r w:rsidRPr="0095529D">
        <w:lastRenderedPageBreak/>
        <w:t>Link Defense: Venezuela (Won’t Partner w/China)</w:t>
      </w:r>
      <w:bookmarkEnd w:id="41"/>
    </w:p>
    <w:p w:rsidR="00BD54C0" w:rsidRPr="0095529D" w:rsidRDefault="00BD54C0" w:rsidP="00BD54C0">
      <w:pPr>
        <w:pStyle w:val="Heading4"/>
      </w:pPr>
      <w:r w:rsidRPr="0095529D">
        <w:t>Power asymmetry and relative proximity to the US means Venezuela will never be in the Chinese sphere of influence</w:t>
      </w:r>
    </w:p>
    <w:p w:rsidR="00BD54C0" w:rsidRPr="0095529D" w:rsidRDefault="00BD54C0" w:rsidP="00BD54C0">
      <w:r w:rsidRPr="0095529D">
        <w:t xml:space="preserve">Francisco De </w:t>
      </w:r>
      <w:proofErr w:type="spellStart"/>
      <w:r w:rsidRPr="0095529D">
        <w:rPr>
          <w:rStyle w:val="StyleStyleBold12pt"/>
        </w:rPr>
        <w:t>Santibanes</w:t>
      </w:r>
      <w:proofErr w:type="spellEnd"/>
      <w:r w:rsidRPr="0095529D">
        <w:t xml:space="preserve">, </w:t>
      </w:r>
      <w:r w:rsidRPr="0095529D">
        <w:rPr>
          <w:rStyle w:val="StyleStyleBold12pt"/>
        </w:rPr>
        <w:t>2009</w:t>
      </w:r>
      <w:r w:rsidRPr="0095529D">
        <w:t xml:space="preserve">, "An end to US hegemony? The strategic implications of China's growing presence in </w:t>
      </w:r>
      <w:proofErr w:type="spellStart"/>
      <w:r w:rsidRPr="0095529D">
        <w:t>latin</w:t>
      </w:r>
      <w:proofErr w:type="spellEnd"/>
      <w:r w:rsidRPr="0095529D">
        <w:t xml:space="preserve"> </w:t>
      </w:r>
      <w:proofErr w:type="spellStart"/>
      <w:r w:rsidRPr="0095529D">
        <w:t>america</w:t>
      </w:r>
      <w:proofErr w:type="spellEnd"/>
      <w:r w:rsidRPr="0095529D">
        <w:t xml:space="preserve">," Comparative Strategy, </w:t>
      </w:r>
      <w:hyperlink r:id="rId15" w:history="1">
        <w:r w:rsidRPr="0095529D">
          <w:rPr>
            <w:rStyle w:val="Hyperlink"/>
          </w:rPr>
          <w:t>http://www.tandfonline.com/doi/pdf/10.1080/01495930802679728</w:t>
        </w:r>
      </w:hyperlink>
    </w:p>
    <w:p w:rsidR="00BD54C0" w:rsidRPr="0095529D" w:rsidRDefault="00BD54C0" w:rsidP="00BD54C0"/>
    <w:p w:rsidR="00BD54C0" w:rsidRPr="0095529D" w:rsidRDefault="00BD54C0" w:rsidP="00BD54C0">
      <w:r w:rsidRPr="0095529D">
        <w:t xml:space="preserve">As we move south in the continent things start becoming more complex. </w:t>
      </w:r>
      <w:r w:rsidRPr="0095529D">
        <w:rPr>
          <w:rStyle w:val="StyleBoldUnderline"/>
        </w:rPr>
        <w:t>Venezuela</w:t>
      </w:r>
      <w:proofErr w:type="gramStart"/>
      <w:r w:rsidRPr="0095529D">
        <w:t>,</w:t>
      </w:r>
      <w:r w:rsidRPr="0095529D">
        <w:rPr>
          <w:sz w:val="12"/>
        </w:rPr>
        <w:t>¶</w:t>
      </w:r>
      <w:proofErr w:type="gramEnd"/>
      <w:r w:rsidRPr="0095529D">
        <w:rPr>
          <w:sz w:val="12"/>
        </w:rPr>
        <w:t xml:space="preserve"> </w:t>
      </w:r>
      <w:r w:rsidRPr="0095529D">
        <w:t xml:space="preserve">for instance, is </w:t>
      </w:r>
      <w:r w:rsidRPr="0095529D">
        <w:rPr>
          <w:rStyle w:val="StyleBoldUnderline"/>
        </w:rPr>
        <w:t>a unique case because of the strategic importance of its</w:t>
      </w:r>
      <w:r w:rsidRPr="0095529D">
        <w:t xml:space="preserve"> </w:t>
      </w:r>
      <w:r w:rsidRPr="0095529D">
        <w:rPr>
          <w:rStyle w:val="StyleBoldUnderline"/>
        </w:rPr>
        <w:t>oil</w:t>
      </w:r>
      <w:r w:rsidRPr="0095529D">
        <w:t>; in a world in</w:t>
      </w:r>
      <w:r w:rsidRPr="0095529D">
        <w:rPr>
          <w:sz w:val="12"/>
        </w:rPr>
        <w:t xml:space="preserve">¶ </w:t>
      </w:r>
      <w:r w:rsidRPr="0095529D">
        <w:t xml:space="preserve">which the provision of energy has become a major concern </w:t>
      </w:r>
      <w:r w:rsidRPr="0095529D">
        <w:rPr>
          <w:rStyle w:val="StyleBoldUnderline"/>
        </w:rPr>
        <w:t>it is reasonable to think that</w:t>
      </w:r>
      <w:r w:rsidRPr="0095529D">
        <w:rPr>
          <w:sz w:val="12"/>
        </w:rPr>
        <w:t xml:space="preserve">¶ </w:t>
      </w:r>
      <w:r w:rsidRPr="0095529D">
        <w:rPr>
          <w:rStyle w:val="StyleBoldUnderline"/>
        </w:rPr>
        <w:t>Washington</w:t>
      </w:r>
      <w:r w:rsidRPr="0095529D">
        <w:t xml:space="preserve"> </w:t>
      </w:r>
      <w:r w:rsidRPr="0095529D">
        <w:rPr>
          <w:rStyle w:val="StyleBoldUnderline"/>
        </w:rPr>
        <w:t>would never permit an oil producer located so close to its own borders to ever</w:t>
      </w:r>
      <w:r w:rsidRPr="0095529D">
        <w:rPr>
          <w:sz w:val="12"/>
        </w:rPr>
        <w:t xml:space="preserve">¶ </w:t>
      </w:r>
      <w:r w:rsidRPr="0095529D">
        <w:rPr>
          <w:rStyle w:val="StyleBoldUnderline"/>
        </w:rPr>
        <w:t>form an alliance with a strategic competitor</w:t>
      </w:r>
      <w:r w:rsidRPr="0095529D">
        <w:t>. Doing that would imply the possibility that,</w:t>
      </w:r>
      <w:r w:rsidRPr="0095529D">
        <w:rPr>
          <w:sz w:val="12"/>
        </w:rPr>
        <w:t xml:space="preserve">¶ </w:t>
      </w:r>
      <w:r w:rsidRPr="0095529D">
        <w:t>one day, Caracas might decide to stop selling oil to the U.S. and hurt, in this way, the</w:t>
      </w:r>
      <w:r w:rsidRPr="0095529D">
        <w:rPr>
          <w:sz w:val="12"/>
        </w:rPr>
        <w:t xml:space="preserve">¶ </w:t>
      </w:r>
      <w:r w:rsidRPr="0095529D">
        <w:t xml:space="preserve">American economy.66 Furthermore, </w:t>
      </w:r>
      <w:r w:rsidRPr="0095529D">
        <w:rPr>
          <w:rStyle w:val="StyleBoldUnderline"/>
        </w:rPr>
        <w:t>Venezuela’s lack of a strong military makes the power</w:t>
      </w:r>
      <w:r w:rsidRPr="0095529D">
        <w:rPr>
          <w:sz w:val="12"/>
        </w:rPr>
        <w:t xml:space="preserve">¶ </w:t>
      </w:r>
      <w:r w:rsidRPr="0095529D">
        <w:rPr>
          <w:rStyle w:val="StyleBoldUnderline"/>
        </w:rPr>
        <w:t>gap between these two countries enormous. It should be expected</w:t>
      </w:r>
      <w:r w:rsidRPr="0095529D">
        <w:t>, therefore, that Venezuela</w:t>
      </w:r>
      <w:r w:rsidRPr="0095529D">
        <w:rPr>
          <w:sz w:val="12"/>
        </w:rPr>
        <w:t xml:space="preserve">¶ </w:t>
      </w:r>
      <w:r w:rsidRPr="0095529D">
        <w:t>will not establish an alliance with China. Future governments might continue providing</w:t>
      </w:r>
      <w:r w:rsidRPr="0095529D">
        <w:rPr>
          <w:sz w:val="12"/>
        </w:rPr>
        <w:t xml:space="preserve">¶ </w:t>
      </w:r>
      <w:r w:rsidRPr="0095529D">
        <w:t>rhetorical condemnation to Washington, as Chavez does, but without any serious attempt</w:t>
      </w:r>
      <w:r w:rsidRPr="0095529D">
        <w:rPr>
          <w:sz w:val="12"/>
        </w:rPr>
        <w:t xml:space="preserve">¶ </w:t>
      </w:r>
      <w:r w:rsidRPr="0095529D">
        <w:t>to balance the U.S.</w:t>
      </w:r>
    </w:p>
    <w:p w:rsidR="00BD54C0" w:rsidRPr="0095529D" w:rsidRDefault="00BD54C0" w:rsidP="00BD54C0">
      <w:pPr>
        <w:pStyle w:val="Heading4"/>
      </w:pPr>
    </w:p>
    <w:p w:rsidR="00111377" w:rsidRPr="0095529D" w:rsidRDefault="00111377" w:rsidP="00111377">
      <w:pPr>
        <w:pStyle w:val="Heading3"/>
      </w:pPr>
      <w:bookmarkStart w:id="42" w:name="_Toc360608684"/>
      <w:proofErr w:type="spellStart"/>
      <w:r w:rsidRPr="0095529D">
        <w:lastRenderedPageBreak/>
        <w:t>Aff</w:t>
      </w:r>
      <w:proofErr w:type="spellEnd"/>
      <w:r w:rsidRPr="0095529D">
        <w:t>—No Link—AT Zero Sum</w:t>
      </w:r>
      <w:bookmarkEnd w:id="42"/>
    </w:p>
    <w:p w:rsidR="00111377" w:rsidRPr="0095529D" w:rsidRDefault="00111377" w:rsidP="00111377">
      <w:pPr>
        <w:pStyle w:val="Heading4"/>
      </w:pPr>
      <w:r w:rsidRPr="0095529D">
        <w:t xml:space="preserve">Latin America influence not a zero sum game—both countries admit </w:t>
      </w:r>
    </w:p>
    <w:p w:rsidR="00111377" w:rsidRPr="0095529D" w:rsidRDefault="00111377" w:rsidP="00111377">
      <w:pPr>
        <w:rPr>
          <w:rStyle w:val="StyleStyleBold12pt"/>
        </w:rPr>
      </w:pPr>
      <w:r w:rsidRPr="0095529D">
        <w:rPr>
          <w:rStyle w:val="StyleStyleBold12pt"/>
        </w:rPr>
        <w:t>Global Times 13</w:t>
      </w:r>
    </w:p>
    <w:p w:rsidR="00111377" w:rsidRPr="0095529D" w:rsidRDefault="00111377" w:rsidP="00111377">
      <w:r w:rsidRPr="0095529D">
        <w:t>“China, US not competing over Latin America: expert” [http://www.globaltimes.cn/content/785721.shtml#.UcTMEesTF-U] May 31//</w:t>
      </w:r>
      <w:proofErr w:type="spellStart"/>
      <w:r w:rsidRPr="0095529D">
        <w:t>mtc</w:t>
      </w:r>
      <w:proofErr w:type="spellEnd"/>
      <w:r w:rsidRPr="0095529D">
        <w:t xml:space="preserve"> </w:t>
      </w:r>
    </w:p>
    <w:p w:rsidR="00111377" w:rsidRPr="0095529D" w:rsidRDefault="00111377" w:rsidP="00111377">
      <w:pPr>
        <w:pStyle w:val="card"/>
      </w:pPr>
      <w:r w:rsidRPr="0095529D">
        <w:rPr>
          <w:rStyle w:val="StyleBoldUnderline"/>
        </w:rPr>
        <w:t>Both the US and China deny they are competing with each other. Chinese foreign ministry spokesperson</w:t>
      </w:r>
      <w:r w:rsidRPr="0095529D">
        <w:t xml:space="preserve"> Hong Lei </w:t>
      </w:r>
      <w:r w:rsidRPr="0095529D">
        <w:rPr>
          <w:rStyle w:val="StyleBoldUnderline"/>
        </w:rPr>
        <w:t>said</w:t>
      </w:r>
      <w:r w:rsidRPr="0095529D">
        <w:t xml:space="preserve"> last week that </w:t>
      </w:r>
      <w:r w:rsidRPr="0095529D">
        <w:rPr>
          <w:rStyle w:val="StyleBoldUnderline"/>
        </w:rPr>
        <w:t>the two countries can "carry out cooperation in Latin America by giving play to their respective advantages."</w:t>
      </w:r>
      <w:r w:rsidRPr="0095529D">
        <w:rPr>
          <w:rStyle w:val="StyleBoldUnderline"/>
          <w:sz w:val="12"/>
        </w:rPr>
        <w:t>¶</w:t>
      </w:r>
      <w:r w:rsidRPr="0095529D">
        <w:rPr>
          <w:sz w:val="12"/>
        </w:rPr>
        <w:t xml:space="preserve"> </w:t>
      </w:r>
      <w:r w:rsidRPr="0095529D">
        <w:t xml:space="preserve">Tao </w:t>
      </w:r>
      <w:proofErr w:type="spellStart"/>
      <w:r w:rsidRPr="0095529D">
        <w:rPr>
          <w:rStyle w:val="StyleBoldUnderline"/>
        </w:rPr>
        <w:t>Wenzhao</w:t>
      </w:r>
      <w:proofErr w:type="spellEnd"/>
      <w:r w:rsidRPr="0095529D">
        <w:t xml:space="preserve">, a </w:t>
      </w:r>
      <w:r w:rsidRPr="0095529D">
        <w:rPr>
          <w:rStyle w:val="StyleBoldUnderline"/>
        </w:rPr>
        <w:t>fellow of the Institute of American Studies at the Chinese Academy of Social Sciences</w:t>
      </w:r>
      <w:r w:rsidRPr="0095529D">
        <w:t xml:space="preserve">, </w:t>
      </w:r>
      <w:r w:rsidRPr="0095529D">
        <w:rPr>
          <w:rStyle w:val="StyleBoldUnderline"/>
        </w:rPr>
        <w:t>told the Global Times that it is a coincidence that the two leaders chose to visit Latin America at a similar time, and that China has no intention to challenge US influence in the area.</w:t>
      </w:r>
      <w:r w:rsidRPr="0095529D">
        <w:rPr>
          <w:rStyle w:val="StyleBoldUnderline"/>
          <w:sz w:val="12"/>
        </w:rPr>
        <w:t>¶</w:t>
      </w:r>
      <w:r w:rsidRPr="0095529D">
        <w:rPr>
          <w:sz w:val="12"/>
        </w:rPr>
        <w:t xml:space="preserve"> </w:t>
      </w:r>
      <w:r w:rsidRPr="0095529D">
        <w:t>"</w:t>
      </w:r>
      <w:r w:rsidRPr="0095529D">
        <w:rPr>
          <w:rStyle w:val="StyleBoldUnderline"/>
        </w:rPr>
        <w:t>It's not like in the 19th century when countries divided their sphere of influence in a certain area. China and the US' involvement in Latin America is not a zero-sum game</w:t>
      </w:r>
      <w:r w:rsidRPr="0095529D">
        <w:t>," Tao said, explaining that it is a good thing for Latin America.</w:t>
      </w:r>
    </w:p>
    <w:p w:rsidR="00111377" w:rsidRPr="0095529D" w:rsidRDefault="00111377" w:rsidP="00111377">
      <w:pPr>
        <w:pStyle w:val="Heading3"/>
      </w:pPr>
      <w:bookmarkStart w:id="43" w:name="_Toc360608685"/>
      <w:r w:rsidRPr="0095529D">
        <w:lastRenderedPageBreak/>
        <w:t xml:space="preserve">Cuba </w:t>
      </w:r>
      <w:proofErr w:type="spellStart"/>
      <w:r w:rsidRPr="0095529D">
        <w:t>Aff</w:t>
      </w:r>
      <w:proofErr w:type="spellEnd"/>
      <w:r w:rsidRPr="0095529D">
        <w:t>- AT: Link</w:t>
      </w:r>
      <w:bookmarkEnd w:id="43"/>
    </w:p>
    <w:p w:rsidR="00111377" w:rsidRPr="0095529D" w:rsidRDefault="00111377" w:rsidP="00111377">
      <w:pPr>
        <w:pStyle w:val="Heading4"/>
      </w:pPr>
      <w:r w:rsidRPr="0095529D">
        <w:t>China is in favor of the US ending the embargo</w:t>
      </w:r>
    </w:p>
    <w:p w:rsidR="00111377" w:rsidRPr="0095529D" w:rsidRDefault="00111377" w:rsidP="00111377">
      <w:r w:rsidRPr="0095529D">
        <w:rPr>
          <w:rStyle w:val="StyleStyleBold12pt"/>
        </w:rPr>
        <w:t>Xinhua 2010</w:t>
      </w:r>
      <w:r w:rsidRPr="0095529D">
        <w:t xml:space="preserve"> (China urges US to end embargo against Cuba; Oct 27; www.chinadaily.com.cn/china/2010-10/27/content_11461619.htm; </w:t>
      </w:r>
      <w:proofErr w:type="spellStart"/>
      <w:r w:rsidRPr="0095529D">
        <w:t>kdf</w:t>
      </w:r>
      <w:proofErr w:type="spellEnd"/>
      <w:r w:rsidRPr="0095529D">
        <w:t>)</w:t>
      </w:r>
    </w:p>
    <w:p w:rsidR="00111377" w:rsidRPr="0095529D" w:rsidRDefault="00111377" w:rsidP="00111377">
      <w:pPr>
        <w:rPr>
          <w:rStyle w:val="StyleBoldUnderline"/>
        </w:rPr>
      </w:pPr>
      <w:r w:rsidRPr="0095529D">
        <w:rPr>
          <w:sz w:val="16"/>
        </w:rPr>
        <w:t xml:space="preserve">UNITED NATIONS - </w:t>
      </w:r>
      <w:r w:rsidRPr="0095529D">
        <w:rPr>
          <w:rStyle w:val="StyleBoldUnderline"/>
        </w:rPr>
        <w:t>China on Tuesday urged the United States to terminate as soon as possible its economic, commercial and financial embargo against Cuba.</w:t>
      </w:r>
      <w:r w:rsidRPr="0095529D">
        <w:rPr>
          <w:rStyle w:val="StyleBoldUnderline"/>
          <w:b w:val="0"/>
          <w:sz w:val="12"/>
          <w:u w:val="none"/>
        </w:rPr>
        <w:t>¶</w:t>
      </w:r>
      <w:r w:rsidRPr="0095529D">
        <w:rPr>
          <w:sz w:val="16"/>
        </w:rPr>
        <w:t xml:space="preserve"> Wang Min</w:t>
      </w:r>
      <w:r w:rsidRPr="0095529D">
        <w:rPr>
          <w:rStyle w:val="StyleBoldUnderline"/>
        </w:rPr>
        <w:t>, China's deputy permanent representative to the United Nations, made the appeal as he spoke at a UN General Assembly</w:t>
      </w:r>
      <w:r w:rsidRPr="0095529D">
        <w:rPr>
          <w:sz w:val="16"/>
        </w:rPr>
        <w:t xml:space="preserve"> plenary </w:t>
      </w:r>
      <w:r w:rsidRPr="0095529D">
        <w:rPr>
          <w:rStyle w:val="StyleBoldUnderline"/>
        </w:rPr>
        <w:t>meeting</w:t>
      </w:r>
      <w:r w:rsidRPr="0095529D">
        <w:rPr>
          <w:sz w:val="16"/>
        </w:rPr>
        <w:t>. Wang said the General Assembly has adopted resolutions by an overwhelming majority for eighteen consecutive years on the necessity of ending the US embargo against Cuba which has been imposed since 1961.</w:t>
      </w:r>
      <w:r w:rsidRPr="0095529D">
        <w:rPr>
          <w:sz w:val="12"/>
        </w:rPr>
        <w:t>¶</w:t>
      </w:r>
      <w:r w:rsidRPr="0095529D">
        <w:rPr>
          <w:sz w:val="16"/>
        </w:rPr>
        <w:t xml:space="preserve"> "Regrettably, however, those resolutions have not been effectively implemented over the years, and the economic, commercial and financial embargo against Cuba imposed by the country concerned is yet to be lifted," he said.</w:t>
      </w:r>
      <w:r w:rsidRPr="0095529D">
        <w:rPr>
          <w:sz w:val="12"/>
        </w:rPr>
        <w:t>¶</w:t>
      </w:r>
      <w:r w:rsidRPr="0095529D">
        <w:rPr>
          <w:sz w:val="16"/>
        </w:rPr>
        <w:t xml:space="preserve"> A UN report shows that the "economic embargo against Cuba over the past year remained unchanged in substance, thus continuing to inflict enormous economic and financial losses on Cuba," he said.</w:t>
      </w:r>
      <w:r w:rsidRPr="0095529D">
        <w:rPr>
          <w:sz w:val="12"/>
        </w:rPr>
        <w:t>¶</w:t>
      </w:r>
      <w:r w:rsidRPr="0095529D">
        <w:rPr>
          <w:sz w:val="16"/>
        </w:rPr>
        <w:t xml:space="preserve"> "The international community is faced with multiple serious challenges of the financial, food and energy crises as well as climate change, which make the embargo and sanctions against Cuba all the more unreasonable."</w:t>
      </w:r>
      <w:r w:rsidRPr="0095529D">
        <w:rPr>
          <w:sz w:val="12"/>
        </w:rPr>
        <w:t>¶</w:t>
      </w:r>
      <w:r w:rsidRPr="0095529D">
        <w:rPr>
          <w:sz w:val="16"/>
        </w:rPr>
        <w:t xml:space="preserve"> </w:t>
      </w:r>
      <w:r w:rsidRPr="0095529D">
        <w:rPr>
          <w:rStyle w:val="StyleBoldUnderline"/>
        </w:rPr>
        <w:t>"The Chinese government urges the country concerned to terminate as soon as possible economic, commercial and financial embargo against Cuba," said the ambassador.</w:t>
      </w:r>
    </w:p>
    <w:p w:rsidR="00111377" w:rsidRPr="0095529D" w:rsidRDefault="00111377" w:rsidP="00111377"/>
    <w:p w:rsidR="00E12E57" w:rsidRPr="0095529D" w:rsidRDefault="00E12E57" w:rsidP="00E12E57">
      <w:pPr>
        <w:pStyle w:val="Heading3"/>
      </w:pPr>
      <w:bookmarkStart w:id="44" w:name="_Toc360608686"/>
      <w:r w:rsidRPr="0095529D">
        <w:lastRenderedPageBreak/>
        <w:t xml:space="preserve">Venezuela and Cuba </w:t>
      </w:r>
      <w:proofErr w:type="spellStart"/>
      <w:r w:rsidRPr="0095529D">
        <w:t>Aff</w:t>
      </w:r>
      <w:proofErr w:type="spellEnd"/>
      <w:r w:rsidRPr="0095529D">
        <w:t>- US limiting Chinese Influence now</w:t>
      </w:r>
      <w:bookmarkEnd w:id="44"/>
    </w:p>
    <w:p w:rsidR="00E12E57" w:rsidRPr="0095529D" w:rsidRDefault="00E12E57" w:rsidP="00E12E57">
      <w:pPr>
        <w:pStyle w:val="Heading4"/>
        <w:rPr>
          <w:rStyle w:val="StyleStyleBold12pt"/>
          <w:b/>
        </w:rPr>
      </w:pPr>
      <w:r w:rsidRPr="0095529D">
        <w:rPr>
          <w:rStyle w:val="StyleStyleBold12pt"/>
          <w:b/>
        </w:rPr>
        <w:t>The US is already crowding out China in Cuba/Venezuela</w:t>
      </w:r>
    </w:p>
    <w:p w:rsidR="00E12E57" w:rsidRPr="0095529D" w:rsidRDefault="00E12E57" w:rsidP="00E12E57">
      <w:pPr>
        <w:rPr>
          <w:rStyle w:val="StyleStyleBold12pt"/>
        </w:rPr>
      </w:pPr>
      <w:r w:rsidRPr="0095529D">
        <w:rPr>
          <w:rStyle w:val="StyleStyleBold12pt"/>
        </w:rPr>
        <w:t xml:space="preserve">Hilton 2013 </w:t>
      </w:r>
    </w:p>
    <w:p w:rsidR="00E12E57" w:rsidRPr="0095529D" w:rsidRDefault="00E12E57" w:rsidP="00E12E5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E12E57" w:rsidRPr="0095529D" w:rsidRDefault="00E12E57" w:rsidP="00E12E57">
      <w:pPr>
        <w:rPr>
          <w:rStyle w:val="StyleBoldUnderline"/>
        </w:rPr>
      </w:pPr>
    </w:p>
    <w:p w:rsidR="00E12E57" w:rsidRPr="0095529D" w:rsidRDefault="00E12E57" w:rsidP="00E12E57">
      <w:pPr>
        <w:rPr>
          <w:sz w:val="16"/>
        </w:rPr>
      </w:pPr>
      <w:r w:rsidRPr="0095529D">
        <w:rPr>
          <w:rStyle w:val="StyleBoldUnderline"/>
        </w:rPr>
        <w:t>The United States</w:t>
      </w:r>
      <w:r w:rsidRPr="0095529D">
        <w:rPr>
          <w:sz w:val="16"/>
        </w:rPr>
        <w:t>, distracted elsewhere in recent years</w:t>
      </w:r>
      <w:proofErr w:type="gramStart"/>
      <w:r w:rsidRPr="0095529D">
        <w:rPr>
          <w:sz w:val="16"/>
        </w:rPr>
        <w:t>,</w:t>
      </w:r>
      <w:r w:rsidRPr="0095529D">
        <w:rPr>
          <w:sz w:val="12"/>
        </w:rPr>
        <w:t>¶</w:t>
      </w:r>
      <w:proofErr w:type="gramEnd"/>
      <w:r w:rsidRPr="0095529D">
        <w:rPr>
          <w:sz w:val="16"/>
        </w:rPr>
        <w:t xml:space="preserve"> </w:t>
      </w:r>
      <w:r w:rsidRPr="0095529D">
        <w:rPr>
          <w:rStyle w:val="StyleBoldUnderline"/>
        </w:rPr>
        <w:t>has reacted calmly to date to China’s increasing presence</w:t>
      </w:r>
      <w:r w:rsidRPr="0095529D">
        <w:rPr>
          <w:rStyle w:val="StyleBoldUnderline"/>
          <w:b w:val="0"/>
          <w:sz w:val="12"/>
          <w:u w:val="none"/>
        </w:rPr>
        <w:t>¶</w:t>
      </w:r>
      <w:r w:rsidRPr="0095529D">
        <w:rPr>
          <w:rStyle w:val="StyleBoldUnderline"/>
          <w:sz w:val="12"/>
        </w:rPr>
        <w:t xml:space="preserve"> </w:t>
      </w:r>
      <w:r w:rsidRPr="0095529D">
        <w:rPr>
          <w:rStyle w:val="StyleBoldUnderline"/>
        </w:rPr>
        <w:t>in Latin America</w:t>
      </w:r>
      <w:r w:rsidRPr="0095529D">
        <w:rPr>
          <w:sz w:val="16"/>
        </w:rPr>
        <w:t xml:space="preserve">. </w:t>
      </w:r>
      <w:r w:rsidRPr="0095529D">
        <w:rPr>
          <w:rStyle w:val="StyleBoldUnderline"/>
        </w:rPr>
        <w:t>In a striking acknowledgement of China’s</w:t>
      </w:r>
      <w:r w:rsidRPr="0095529D">
        <w:rPr>
          <w:rStyle w:val="StyleBoldUnderline"/>
          <w:b w:val="0"/>
          <w:sz w:val="12"/>
          <w:u w:val="none"/>
        </w:rPr>
        <w:t>¶</w:t>
      </w:r>
      <w:r w:rsidRPr="0095529D">
        <w:rPr>
          <w:rStyle w:val="StyleBoldUnderline"/>
        </w:rPr>
        <w:t xml:space="preserve"> importance in the region, the U.S. and China have created</w:t>
      </w:r>
      <w:r w:rsidRPr="0095529D">
        <w:rPr>
          <w:rStyle w:val="StyleBoldUnderline"/>
          <w:b w:val="0"/>
          <w:sz w:val="12"/>
          <w:u w:val="none"/>
        </w:rPr>
        <w:t>¶</w:t>
      </w:r>
      <w:r w:rsidRPr="0095529D">
        <w:rPr>
          <w:rStyle w:val="StyleBoldUnderline"/>
        </w:rPr>
        <w:t xml:space="preserve"> a mechanism for mutual transparency through the U.S.–</w:t>
      </w:r>
      <w:r w:rsidRPr="0095529D">
        <w:rPr>
          <w:rStyle w:val="StyleBoldUnderline"/>
          <w:b w:val="0"/>
          <w:sz w:val="12"/>
          <w:u w:val="none"/>
        </w:rPr>
        <w:t>¶</w:t>
      </w:r>
      <w:r w:rsidRPr="0095529D">
        <w:rPr>
          <w:rStyle w:val="StyleBoldUnderline"/>
        </w:rPr>
        <w:t xml:space="preserve"> China Dialogue on Latin America. </w:t>
      </w:r>
      <w:r w:rsidRPr="0095529D">
        <w:rPr>
          <w:sz w:val="16"/>
        </w:rPr>
        <w:t>This started in 2006, just</w:t>
      </w:r>
      <w:r w:rsidRPr="0095529D">
        <w:rPr>
          <w:sz w:val="12"/>
        </w:rPr>
        <w:t>¶</w:t>
      </w:r>
      <w:r w:rsidRPr="0095529D">
        <w:rPr>
          <w:sz w:val="16"/>
        </w:rPr>
        <w:t xml:space="preserve"> before then-President Hu Jintao’s visit to Washington, and</w:t>
      </w:r>
      <w:r w:rsidRPr="0095529D">
        <w:rPr>
          <w:sz w:val="12"/>
        </w:rPr>
        <w:t>¶</w:t>
      </w:r>
      <w:r w:rsidRPr="0095529D">
        <w:rPr>
          <w:sz w:val="16"/>
        </w:rPr>
        <w:t xml:space="preserve"> continues under the Obama administration. Through four</w:t>
      </w:r>
      <w:r w:rsidRPr="0095529D">
        <w:rPr>
          <w:sz w:val="12"/>
        </w:rPr>
        <w:t>¶</w:t>
      </w:r>
      <w:r w:rsidRPr="0095529D">
        <w:rPr>
          <w:sz w:val="16"/>
        </w:rPr>
        <w:t xml:space="preserve"> rounds of dialogue to date, </w:t>
      </w:r>
      <w:r w:rsidRPr="0095529D">
        <w:rPr>
          <w:rStyle w:val="StyleBoldUnderline"/>
        </w:rPr>
        <w:t>the U.S. has conceded China’s</w:t>
      </w:r>
      <w:r w:rsidRPr="0095529D">
        <w:rPr>
          <w:rStyle w:val="StyleBoldUnderline"/>
          <w:b w:val="0"/>
          <w:sz w:val="12"/>
          <w:u w:val="none"/>
        </w:rPr>
        <w:t>¶</w:t>
      </w:r>
      <w:r w:rsidRPr="0095529D">
        <w:rPr>
          <w:rStyle w:val="StyleBoldUnderline"/>
          <w:sz w:val="12"/>
        </w:rPr>
        <w:t xml:space="preserve"> </w:t>
      </w:r>
      <w:r w:rsidRPr="0095529D">
        <w:rPr>
          <w:rStyle w:val="StyleBoldUnderline"/>
        </w:rPr>
        <w:t>standing in Latin America, while seeking successfully to set</w:t>
      </w:r>
      <w:r w:rsidRPr="0095529D">
        <w:rPr>
          <w:rStyle w:val="StyleBoldUnderline"/>
          <w:b w:val="0"/>
          <w:sz w:val="12"/>
          <w:u w:val="none"/>
        </w:rPr>
        <w:t>¶</w:t>
      </w:r>
      <w:r w:rsidRPr="0095529D">
        <w:rPr>
          <w:rStyle w:val="StyleBoldUnderline"/>
          <w:sz w:val="12"/>
        </w:rPr>
        <w:t xml:space="preserve"> </w:t>
      </w:r>
      <w:r w:rsidRPr="0095529D">
        <w:rPr>
          <w:rStyle w:val="StyleBoldUnderline"/>
        </w:rPr>
        <w:t>limits to China’s action in troublesome countries such as</w:t>
      </w:r>
      <w:r w:rsidRPr="0095529D">
        <w:rPr>
          <w:rStyle w:val="StyleBoldUnderline"/>
          <w:b w:val="0"/>
          <w:sz w:val="12"/>
          <w:u w:val="none"/>
        </w:rPr>
        <w:t>¶</w:t>
      </w:r>
      <w:r w:rsidRPr="0095529D">
        <w:rPr>
          <w:rStyle w:val="StyleBoldUnderline"/>
          <w:sz w:val="12"/>
        </w:rPr>
        <w:t xml:space="preserve"> </w:t>
      </w:r>
      <w:r w:rsidRPr="0095529D">
        <w:rPr>
          <w:rStyle w:val="StyleBoldUnderline"/>
        </w:rPr>
        <w:t>Venezuela and Cuba.</w:t>
      </w:r>
      <w:r w:rsidRPr="0095529D">
        <w:rPr>
          <w:sz w:val="16"/>
        </w:rPr>
        <w:t xml:space="preserve"> In 2006, for instance, when Venezuela</w:t>
      </w:r>
      <w:r w:rsidRPr="0095529D">
        <w:rPr>
          <w:sz w:val="12"/>
        </w:rPr>
        <w:t>¶</w:t>
      </w:r>
      <w:r w:rsidRPr="0095529D">
        <w:rPr>
          <w:sz w:val="16"/>
        </w:rPr>
        <w:t xml:space="preserve"> sought a chair on the United Nations Security Council</w:t>
      </w:r>
      <w:proofErr w:type="gramStart"/>
      <w:r w:rsidRPr="0095529D">
        <w:rPr>
          <w:sz w:val="16"/>
        </w:rPr>
        <w:t>,</w:t>
      </w:r>
      <w:r w:rsidRPr="0095529D">
        <w:rPr>
          <w:sz w:val="12"/>
        </w:rPr>
        <w:t>¶</w:t>
      </w:r>
      <w:proofErr w:type="gramEnd"/>
      <w:r w:rsidRPr="0095529D">
        <w:rPr>
          <w:sz w:val="16"/>
        </w:rPr>
        <w:t xml:space="preserve"> China was reluctant to lend its support. Although China</w:t>
      </w:r>
      <w:r w:rsidRPr="0095529D">
        <w:rPr>
          <w:sz w:val="12"/>
        </w:rPr>
        <w:t>¶</w:t>
      </w:r>
      <w:r w:rsidRPr="0095529D">
        <w:rPr>
          <w:sz w:val="16"/>
        </w:rPr>
        <w:t xml:space="preserve"> eventually voted in </w:t>
      </w:r>
      <w:proofErr w:type="spellStart"/>
      <w:r w:rsidRPr="0095529D">
        <w:rPr>
          <w:sz w:val="16"/>
        </w:rPr>
        <w:t>favour</w:t>
      </w:r>
      <w:proofErr w:type="spellEnd"/>
      <w:r w:rsidRPr="0095529D">
        <w:rPr>
          <w:sz w:val="16"/>
        </w:rPr>
        <w:t>, it did not otherwise back the</w:t>
      </w:r>
      <w:r w:rsidRPr="0095529D">
        <w:rPr>
          <w:sz w:val="12"/>
        </w:rPr>
        <w:t>¶</w:t>
      </w:r>
      <w:r w:rsidRPr="0095529D">
        <w:rPr>
          <w:sz w:val="16"/>
        </w:rPr>
        <w:t xml:space="preserve"> campaign.</w:t>
      </w:r>
    </w:p>
    <w:p w:rsidR="00E12E57" w:rsidRPr="0095529D" w:rsidRDefault="00E12E57" w:rsidP="00E12E57">
      <w:pPr>
        <w:rPr>
          <w:sz w:val="16"/>
        </w:rPr>
      </w:pPr>
    </w:p>
    <w:p w:rsidR="00111377" w:rsidRPr="0095529D" w:rsidRDefault="00111377" w:rsidP="00111377">
      <w:pPr>
        <w:pStyle w:val="Heading2"/>
      </w:pPr>
      <w:bookmarkStart w:id="45" w:name="_Toc360608687"/>
      <w:r w:rsidRPr="0095529D">
        <w:lastRenderedPageBreak/>
        <w:t>AT: Impacts</w:t>
      </w:r>
      <w:bookmarkEnd w:id="45"/>
    </w:p>
    <w:p w:rsidR="00111377" w:rsidRPr="0095529D" w:rsidRDefault="00111377" w:rsidP="00111377">
      <w:pPr>
        <w:pStyle w:val="Heading3"/>
      </w:pPr>
      <w:bookmarkStart w:id="46" w:name="_Toc360608688"/>
      <w:proofErr w:type="spellStart"/>
      <w:r w:rsidRPr="0095529D">
        <w:lastRenderedPageBreak/>
        <w:t>Aff</w:t>
      </w:r>
      <w:proofErr w:type="spellEnd"/>
      <w:r w:rsidRPr="0095529D">
        <w:t>—MPX Turn—Amazon</w:t>
      </w:r>
      <w:bookmarkEnd w:id="46"/>
      <w:r w:rsidRPr="0095529D">
        <w:t xml:space="preserve">  </w:t>
      </w:r>
    </w:p>
    <w:p w:rsidR="00111377" w:rsidRPr="0095529D" w:rsidRDefault="00111377" w:rsidP="00111377">
      <w:pPr>
        <w:pStyle w:val="Heading4"/>
      </w:pPr>
      <w:r w:rsidRPr="0095529D">
        <w:t xml:space="preserve">China economic engagement creates unsustainable economic cycles and destroys the Amazon </w:t>
      </w:r>
    </w:p>
    <w:p w:rsidR="00111377" w:rsidRPr="0095529D" w:rsidRDefault="00111377" w:rsidP="00111377">
      <w:pPr>
        <w:rPr>
          <w:rStyle w:val="StyleStyleBold12pt"/>
        </w:rPr>
      </w:pPr>
      <w:proofErr w:type="spellStart"/>
      <w:r w:rsidRPr="0095529D">
        <w:rPr>
          <w:rStyle w:val="StyleStyleBold12pt"/>
        </w:rPr>
        <w:t>Ghallager</w:t>
      </w:r>
      <w:proofErr w:type="spellEnd"/>
      <w:r w:rsidRPr="0095529D">
        <w:rPr>
          <w:rStyle w:val="StyleStyleBold12pt"/>
        </w:rPr>
        <w:t xml:space="preserve"> 13</w:t>
      </w:r>
    </w:p>
    <w:p w:rsidR="00111377" w:rsidRPr="0095529D" w:rsidRDefault="00111377" w:rsidP="00111377">
      <w:r w:rsidRPr="0095529D">
        <w:t>Kevin, “Latin America playing a risky game by welcoming in the Chinese dragon” [http://www.guardian.co.uk/global-development/poverty-matters/2013/may/30/latin-america-risky-chinese-dragon] May 30 //</w:t>
      </w:r>
      <w:proofErr w:type="spellStart"/>
      <w:r w:rsidRPr="0095529D">
        <w:t>mtc</w:t>
      </w:r>
      <w:proofErr w:type="spellEnd"/>
      <w:r w:rsidRPr="0095529D">
        <w:t xml:space="preserve"> </w:t>
      </w:r>
    </w:p>
    <w:p w:rsidR="00111377" w:rsidRPr="0095529D" w:rsidRDefault="00111377" w:rsidP="00111377">
      <w:pPr>
        <w:pStyle w:val="card"/>
      </w:pPr>
      <w:r w:rsidRPr="0095529D">
        <w:t xml:space="preserve">But </w:t>
      </w:r>
      <w:r w:rsidRPr="0095529D">
        <w:rPr>
          <w:rStyle w:val="StyleBoldUnderline"/>
        </w:rPr>
        <w:t>there are risks</w:t>
      </w:r>
      <w:r w:rsidRPr="0095529D">
        <w:t xml:space="preserve">. While </w:t>
      </w:r>
      <w:r w:rsidRPr="0095529D">
        <w:rPr>
          <w:rStyle w:val="StyleBoldUnderline"/>
        </w:rPr>
        <w:t>the Chinese</w:t>
      </w:r>
      <w:r w:rsidRPr="0095529D">
        <w:t xml:space="preserve"> do not attach policy conditions to their loans, they </w:t>
      </w:r>
      <w:r w:rsidRPr="0095529D">
        <w:rPr>
          <w:rStyle w:val="StyleBoldUnderline"/>
        </w:rPr>
        <w:t>have required that borrowers contract Chinese firms, buy Chinese equipment, and</w:t>
      </w:r>
      <w:r w:rsidRPr="0095529D">
        <w:t xml:space="preserve"> sometimes sign </w:t>
      </w:r>
      <w:r w:rsidRPr="0095529D">
        <w:rPr>
          <w:rStyle w:val="StyleBoldUnderline"/>
        </w:rPr>
        <w:t>oil sale agreements that require nations to send oil to China in exchange for the loans instead of local currency.</w:t>
      </w:r>
      <w:r w:rsidRPr="0095529D">
        <w:rPr>
          <w:rStyle w:val="StyleBoldUnderline"/>
          <w:sz w:val="12"/>
        </w:rPr>
        <w:t>¶</w:t>
      </w:r>
      <w:r w:rsidRPr="0095529D">
        <w:rPr>
          <w:sz w:val="12"/>
        </w:rPr>
        <w:t xml:space="preserve"> </w:t>
      </w:r>
      <w:r w:rsidRPr="0095529D">
        <w:rPr>
          <w:rStyle w:val="StyleBoldUnderline"/>
        </w:rPr>
        <w:t xml:space="preserve">Chinese investment accentuates the </w:t>
      </w:r>
      <w:proofErr w:type="spellStart"/>
      <w:r w:rsidRPr="0095529D">
        <w:rPr>
          <w:rStyle w:val="StyleBoldUnderline"/>
        </w:rPr>
        <w:t>deindustrialisation</w:t>
      </w:r>
      <w:proofErr w:type="spellEnd"/>
      <w:r w:rsidRPr="0095529D">
        <w:rPr>
          <w:rStyle w:val="StyleBoldUnderline"/>
        </w:rPr>
        <w:t xml:space="preserve"> of Latin America</w:t>
      </w:r>
      <w:r w:rsidRPr="0095529D">
        <w:t xml:space="preserve">. </w:t>
      </w:r>
      <w:r w:rsidRPr="0095529D">
        <w:rPr>
          <w:rStyle w:val="StyleBoldUnderline"/>
        </w:rPr>
        <w:t>Large scale, capital intensive commodities production is not</w:t>
      </w:r>
      <w:r w:rsidRPr="0095529D">
        <w:t xml:space="preserve"> very </w:t>
      </w:r>
      <w:r w:rsidRPr="0095529D">
        <w:rPr>
          <w:rStyle w:val="StyleBoldUnderline"/>
        </w:rPr>
        <w:t>employment-intensive</w:t>
      </w:r>
      <w:r w:rsidRPr="0095529D">
        <w:t xml:space="preserve">, </w:t>
      </w:r>
      <w:r w:rsidRPr="0095529D">
        <w:rPr>
          <w:rStyle w:val="StyleBoldUnderline"/>
        </w:rPr>
        <w:t>nor does it link well with other sectors of an economy. Dependence on commodities can cause a "resource curse</w:t>
      </w:r>
      <w:r w:rsidRPr="0095529D">
        <w:t xml:space="preserve">" </w:t>
      </w:r>
      <w:r w:rsidRPr="0095529D">
        <w:rPr>
          <w:rStyle w:val="StyleBoldUnderline"/>
        </w:rPr>
        <w:t xml:space="preserve">where the exchange rate appreciates such that exporters of manufacturing and services industries can't compete in world markets – and thus contribute to </w:t>
      </w:r>
      <w:proofErr w:type="spellStart"/>
      <w:r w:rsidRPr="0095529D">
        <w:t>deindustrialisation</w:t>
      </w:r>
      <w:proofErr w:type="spellEnd"/>
      <w:r w:rsidRPr="0095529D">
        <w:t xml:space="preserve"> and</w:t>
      </w:r>
      <w:r w:rsidRPr="0095529D">
        <w:rPr>
          <w:rStyle w:val="StyleBoldUnderline"/>
        </w:rPr>
        <w:t xml:space="preserve"> economic vulnerability.</w:t>
      </w:r>
      <w:r w:rsidRPr="0095529D">
        <w:rPr>
          <w:rStyle w:val="StyleBoldUnderline"/>
          <w:sz w:val="12"/>
        </w:rPr>
        <w:t>¶</w:t>
      </w:r>
      <w:r w:rsidRPr="0095529D">
        <w:rPr>
          <w:sz w:val="12"/>
        </w:rPr>
        <w:t xml:space="preserve"> </w:t>
      </w:r>
      <w:r w:rsidRPr="0095529D">
        <w:rPr>
          <w:rStyle w:val="StyleBoldUnderline"/>
        </w:rPr>
        <w:t>Producing natural resource-based commodities also brings major environmental risk. Many of China's iron, soy and copper projects are found in Latin America's most environmentally sensitive</w:t>
      </w:r>
      <w:r w:rsidRPr="0095529D">
        <w:t xml:space="preserve"> areas. In areas </w:t>
      </w:r>
      <w:r w:rsidRPr="0095529D">
        <w:rPr>
          <w:rStyle w:val="StyleBoldUnderline"/>
        </w:rPr>
        <w:t>such as the Amazon</w:t>
      </w:r>
      <w:r w:rsidRPr="0095529D">
        <w:t xml:space="preserve"> and the Andean highlands, conflict over natural resources, property rights and sustainable livelihoods have been rife for decades.</w:t>
      </w:r>
    </w:p>
    <w:p w:rsidR="00111377" w:rsidRPr="0095529D" w:rsidRDefault="00111377" w:rsidP="00111377"/>
    <w:p w:rsidR="00111377" w:rsidRPr="0095529D" w:rsidRDefault="00111377" w:rsidP="00111377">
      <w:pPr>
        <w:pStyle w:val="Heading4"/>
      </w:pPr>
      <w:r w:rsidRPr="0095529D">
        <w:t>The Amazon is reaching a tipping point – collapse causes extinction</w:t>
      </w:r>
    </w:p>
    <w:p w:rsidR="00111377" w:rsidRPr="0095529D" w:rsidRDefault="00111377" w:rsidP="00111377">
      <w:pPr>
        <w:rPr>
          <w:rStyle w:val="StyleStyleBold12pt"/>
        </w:rPr>
      </w:pPr>
      <w:proofErr w:type="spellStart"/>
      <w:r w:rsidRPr="0095529D">
        <w:rPr>
          <w:rStyle w:val="StyleStyleBold12pt"/>
        </w:rPr>
        <w:t>Gatto</w:t>
      </w:r>
      <w:proofErr w:type="spellEnd"/>
      <w:r w:rsidRPr="0095529D">
        <w:rPr>
          <w:rStyle w:val="StyleStyleBold12pt"/>
        </w:rPr>
        <w:t xml:space="preserve"> 8</w:t>
      </w:r>
    </w:p>
    <w:p w:rsidR="00111377" w:rsidRPr="0095529D" w:rsidRDefault="00111377" w:rsidP="00111377">
      <w:r w:rsidRPr="0095529D">
        <w:t xml:space="preserve">Tim. 4/25/8. </w:t>
      </w:r>
      <w:hyperlink r:id="rId16" w:history="1">
        <w:r w:rsidRPr="0095529D">
          <w:t>http://agonist.org/timgatto/20080425/the_tipping_point_and_critical_mass_are_we_there_yet</w:t>
        </w:r>
      </w:hyperlink>
      <w:r w:rsidRPr="0095529D">
        <w:t xml:space="preserve">. </w:t>
      </w:r>
    </w:p>
    <w:p w:rsidR="00111377" w:rsidRPr="0095529D" w:rsidRDefault="00111377" w:rsidP="00111377">
      <w:pPr>
        <w:pStyle w:val="cardtext"/>
        <w:rPr>
          <w:u w:val="single"/>
        </w:rPr>
      </w:pPr>
      <w:r w:rsidRPr="0095529D">
        <w:rPr>
          <w:lang w:bidi="en-US"/>
        </w:rPr>
        <w:t xml:space="preserve">Just how many issues are facing “critical mass” while lingering at the “tipping point”? The way I see it, </w:t>
      </w:r>
      <w:r w:rsidRPr="0095529D">
        <w:rPr>
          <w:rStyle w:val="StyleBoldUnderline"/>
        </w:rPr>
        <w:t>the volume of critically important decisions that must be made, and made soon, dwarfs any other period</w:t>
      </w:r>
      <w:r w:rsidRPr="0095529D">
        <w:rPr>
          <w:lang w:bidi="en-US"/>
        </w:rPr>
        <w:t xml:space="preserve"> I have seen in my lifetime. </w:t>
      </w:r>
      <w:r w:rsidRPr="0095529D">
        <w:rPr>
          <w:rStyle w:val="StyleBoldUnderline"/>
        </w:rPr>
        <w:t>The facts are that issues, problems and crisis are merging together to make a perfect storm that will affect the entire human race, sparing no one. While this may appear to be frightening to many, because of the threats that these issues pose to humanity, they cannot be ignored, and not dealing with these problems is no longer an option. These issues threaten our very existence as a species. Just what are these issues that are such a threat to mankind’s continued existence?</w:t>
      </w:r>
      <w:r w:rsidRPr="0095529D">
        <w:rPr>
          <w:lang w:bidi="en-US"/>
        </w:rPr>
        <w:t xml:space="preserve"> While many people and governments attempt to remain blithely ignorant of the situation, global climate change threatens to destroy upwards to half of all species of life on this planet. The irresponsible behavior of mankind towards the Earth is criminal in nature. </w:t>
      </w:r>
      <w:r w:rsidRPr="0095529D">
        <w:rPr>
          <w:rStyle w:val="StyleBoldUnderline"/>
        </w:rPr>
        <w:t>The Amazon rain forest, which supplies twenty percent of the planets oxygen as well as removing nearly the same amount of carbon dioxide, is being destroyed at a rate which translates to an area the size of Belgium, being destroyed yearly. The Amazon rainforest which can be likened to the lungs of our planet can never be replaced.</w:t>
      </w:r>
      <w:r w:rsidRPr="0095529D">
        <w:rPr>
          <w:lang w:bidi="en-US"/>
        </w:rPr>
        <w:t xml:space="preserve"> The discharge of fresh water from the mouth of this largest of rivers, makes up twenty percent of the fresh water discharged into the oceans. In fact, </w:t>
      </w:r>
      <w:r w:rsidRPr="0095529D">
        <w:rPr>
          <w:rStyle w:val="StyleBoldUnderline"/>
        </w:rPr>
        <w:t xml:space="preserve">one minute of fresh water discharge from the Amazon into the Atlantic could provide New York City with its entire water needs for sixty years. The habitat of plants that haven’t yet been discovered, plants that could contain medicinal properties and cure disease, are being destroyed before scientists can evaluate their properties </w:t>
      </w:r>
      <w:r w:rsidRPr="0095529D">
        <w:rPr>
          <w:rStyle w:val="StyleBoldUnderline"/>
        </w:rPr>
        <w:lastRenderedPageBreak/>
        <w:t>and possible uses. Once a species is gone from the Earth, it is gone forever. In this regard, there is no second chance.</w:t>
      </w:r>
    </w:p>
    <w:p w:rsidR="00111377" w:rsidRPr="0095529D" w:rsidRDefault="00111377" w:rsidP="00111377">
      <w:pPr>
        <w:pStyle w:val="Heading3"/>
      </w:pPr>
      <w:bookmarkStart w:id="47" w:name="_Toc360608689"/>
      <w:proofErr w:type="spellStart"/>
      <w:r w:rsidRPr="0095529D">
        <w:lastRenderedPageBreak/>
        <w:t>Aff</w:t>
      </w:r>
      <w:proofErr w:type="spellEnd"/>
      <w:r w:rsidRPr="0095529D">
        <w:t>—MPX Turn—US-China War</w:t>
      </w:r>
      <w:bookmarkEnd w:id="47"/>
    </w:p>
    <w:p w:rsidR="00111377" w:rsidRPr="0095529D" w:rsidRDefault="00111377" w:rsidP="00111377">
      <w:pPr>
        <w:pStyle w:val="Heading4"/>
      </w:pPr>
      <w:r w:rsidRPr="0095529D">
        <w:t xml:space="preserve">Strong China influence in Latin America causes US-China war </w:t>
      </w:r>
    </w:p>
    <w:p w:rsidR="00111377" w:rsidRPr="0095529D" w:rsidRDefault="00111377" w:rsidP="00111377">
      <w:pPr>
        <w:rPr>
          <w:rStyle w:val="StyleStyleBold12pt"/>
        </w:rPr>
      </w:pPr>
      <w:r w:rsidRPr="0095529D">
        <w:rPr>
          <w:rStyle w:val="StyleStyleBold12pt"/>
        </w:rPr>
        <w:t>Menéndez 13</w:t>
      </w:r>
    </w:p>
    <w:p w:rsidR="00111377" w:rsidRPr="0095529D" w:rsidRDefault="00111377" w:rsidP="00111377">
      <w:r w:rsidRPr="0095529D">
        <w:t>Fernando, “The Counterbalance in America’s Backyard” [http://www.chinausfocus.com/foreign-policy/the-counterbalance-in-americas-backyard-2/] May 28 //</w:t>
      </w:r>
      <w:proofErr w:type="spellStart"/>
      <w:r w:rsidRPr="0095529D">
        <w:t>mtc</w:t>
      </w:r>
      <w:proofErr w:type="spellEnd"/>
      <w:r w:rsidRPr="0095529D">
        <w:t xml:space="preserve"> </w:t>
      </w:r>
    </w:p>
    <w:p w:rsidR="00111377" w:rsidRPr="0095529D" w:rsidRDefault="00111377" w:rsidP="00111377">
      <w:pPr>
        <w:pStyle w:val="card"/>
      </w:pPr>
      <w:r w:rsidRPr="0095529D">
        <w:t xml:space="preserve">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95529D">
        <w:rPr>
          <w:rStyle w:val="StyleBoldUnderline"/>
        </w:rPr>
        <w:t>as China projects itself in the Americas, conflicts with the U</w:t>
      </w:r>
      <w:r w:rsidRPr="0095529D">
        <w:t xml:space="preserve">nited </w:t>
      </w:r>
      <w:r w:rsidRPr="0095529D">
        <w:rPr>
          <w:rStyle w:val="StyleBoldUnderline"/>
        </w:rPr>
        <w:t>S</w:t>
      </w:r>
      <w:r w:rsidRPr="0095529D">
        <w:t xml:space="preserve">tates </w:t>
      </w:r>
      <w:r w:rsidRPr="0095529D">
        <w:rPr>
          <w:rStyle w:val="StyleBoldUnderline"/>
        </w:rPr>
        <w:t>are likely. As the U.S. loses market share, faces higher costs for raw materials, as American investors find fewer opportunities, and especially if Latin American nations try to entangle China in regional tensions</w:t>
      </w:r>
      <w:r w:rsidRPr="0095529D">
        <w:t xml:space="preserve">, </w:t>
      </w:r>
      <w:r w:rsidRPr="0095529D">
        <w:rPr>
          <w:rStyle w:val="StyleBoldUnderline"/>
        </w:rPr>
        <w:t>U.S. political and military moves in East Asia may raise China’s cost of doing business in the Americas</w:t>
      </w:r>
      <w:r w:rsidRPr="0095529D">
        <w:t xml:space="preserve">. Similarly, </w:t>
      </w:r>
      <w:r w:rsidRPr="0095529D">
        <w:rPr>
          <w:rStyle w:val="StyleBoldUnderline"/>
        </w:rPr>
        <w:t>perceived or actual ties between some Chinese companies and the</w:t>
      </w:r>
      <w:r w:rsidRPr="0095529D">
        <w:t xml:space="preserve"> People’s Liberation Army (</w:t>
      </w:r>
      <w:r w:rsidRPr="0095529D">
        <w:rPr>
          <w:rStyle w:val="StyleBoldUnderline"/>
        </w:rPr>
        <w:t>PLA</w:t>
      </w:r>
      <w:r w:rsidRPr="0095529D">
        <w:t xml:space="preserve">) </w:t>
      </w:r>
      <w:r w:rsidRPr="0095529D">
        <w:rPr>
          <w:rStyle w:val="StyleBoldUnderline"/>
        </w:rPr>
        <w:t xml:space="preserve">will undoubtedly raise concerns from America’s national security apparatus. </w:t>
      </w:r>
      <w:r w:rsidRPr="0095529D">
        <w:rPr>
          <w:rStyle w:val="StyleBoldUnderline"/>
          <w:sz w:val="12"/>
        </w:rPr>
        <w:t>¶</w:t>
      </w:r>
      <w:r w:rsidRPr="0095529D">
        <w:rPr>
          <w:sz w:val="12"/>
        </w:rPr>
        <w:t xml:space="preserve"> </w:t>
      </w:r>
      <w:r w:rsidRPr="0095529D">
        <w:rPr>
          <w:rStyle w:val="StyleBoldUnderline"/>
        </w:rPr>
        <w:t>So far the rise of China and its growing stature in Latin America has not upset the prevailing paradigm in the continent. China still has a long way to go to displace U.S. power and influence</w:t>
      </w:r>
      <w:r w:rsidRPr="0095529D">
        <w:t xml:space="preserve">. Nevertheless, the speed and enormity of China’s entry suggests a period of profound change and uncertainty. It must have seemed that way to those who first saw Admiral </w:t>
      </w:r>
      <w:proofErr w:type="spellStart"/>
      <w:r w:rsidRPr="0095529D">
        <w:t>Zheng’s</w:t>
      </w:r>
      <w:proofErr w:type="spellEnd"/>
      <w:r w:rsidRPr="0095529D">
        <w:t xml:space="preserve"> fleet off the coastline. </w:t>
      </w:r>
    </w:p>
    <w:p w:rsidR="00111377" w:rsidRPr="0095529D" w:rsidRDefault="00111377" w:rsidP="00111377"/>
    <w:p w:rsidR="00111377" w:rsidRPr="0095529D" w:rsidRDefault="00111377" w:rsidP="00111377">
      <w:pPr>
        <w:pStyle w:val="Heading4"/>
      </w:pPr>
      <w:r w:rsidRPr="0095529D">
        <w:t>US-China war goes global – interdependence doesn’t check</w:t>
      </w:r>
    </w:p>
    <w:p w:rsidR="00111377" w:rsidRPr="0095529D" w:rsidRDefault="00111377" w:rsidP="00111377">
      <w:pPr>
        <w:rPr>
          <w:rStyle w:val="StyleStyleBold12pt"/>
        </w:rPr>
      </w:pPr>
      <w:proofErr w:type="spellStart"/>
      <w:r w:rsidRPr="0095529D">
        <w:rPr>
          <w:rStyle w:val="StyleStyleBold12pt"/>
        </w:rPr>
        <w:t>Feffer</w:t>
      </w:r>
      <w:proofErr w:type="spellEnd"/>
      <w:r w:rsidRPr="0095529D">
        <w:rPr>
          <w:rStyle w:val="StyleStyleBold12pt"/>
        </w:rPr>
        <w:t xml:space="preserve"> 9</w:t>
      </w:r>
    </w:p>
    <w:p w:rsidR="00111377" w:rsidRPr="0095529D" w:rsidRDefault="00111377" w:rsidP="00111377">
      <w:r w:rsidRPr="0095529D">
        <w:t xml:space="preserve">John. </w:t>
      </w:r>
      <w:proofErr w:type="gramStart"/>
      <w:r w:rsidRPr="0095529D">
        <w:t>Co-director of Foreign Policy in Focus.</w:t>
      </w:r>
      <w:proofErr w:type="gramEnd"/>
      <w:r w:rsidRPr="0095529D">
        <w:t xml:space="preserve"> 3/24/9. </w:t>
      </w:r>
      <w:hyperlink r:id="rId17" w:history="1">
        <w:r w:rsidRPr="0095529D">
          <w:rPr>
            <w:rStyle w:val="Hyperlink"/>
          </w:rPr>
          <w:t>http://www.huffingtonpost.com/john-feffer/the-next-cold-war_b_178589.html</w:t>
        </w:r>
      </w:hyperlink>
      <w:r w:rsidRPr="0095529D">
        <w:t xml:space="preserve">. </w:t>
      </w:r>
    </w:p>
    <w:p w:rsidR="00111377" w:rsidRPr="0095529D" w:rsidRDefault="00111377" w:rsidP="00111377">
      <w:pPr>
        <w:pStyle w:val="cardtext"/>
      </w:pPr>
      <w:r w:rsidRPr="0095529D">
        <w:t>But</w:t>
      </w:r>
      <w:r w:rsidRPr="0095529D">
        <w:rPr>
          <w:rFonts w:cs="Georgia"/>
          <w:szCs w:val="26"/>
          <w:lang w:bidi="en-US"/>
        </w:rPr>
        <w:t xml:space="preserve"> </w:t>
      </w:r>
      <w:r w:rsidRPr="0095529D">
        <w:rPr>
          <w:rStyle w:val="StyleBoldUnderline"/>
        </w:rPr>
        <w:t>the naval confrontation in the South China Sea could be the most dangerous indication of them all</w:t>
      </w:r>
      <w:r w:rsidRPr="0095529D">
        <w:t>. For all their senseless violence,</w:t>
      </w:r>
      <w:r w:rsidRPr="0095529D">
        <w:rPr>
          <w:rFonts w:cs="Georgia"/>
          <w:szCs w:val="26"/>
          <w:lang w:bidi="en-US"/>
        </w:rPr>
        <w:t xml:space="preserve"> </w:t>
      </w:r>
      <w:r w:rsidRPr="0095529D">
        <w:rPr>
          <w:rStyle w:val="StyleBoldUnderline"/>
        </w:rPr>
        <w:t>the conflicts in Iraq and Afghanistan remain regional wars. A confrontation between China and the United States, however unlikely it might seem given the economic interdependence of the two countries, would necessarily be global</w:t>
      </w:r>
      <w:r w:rsidRPr="0095529D">
        <w:t>. Let's hope that these two imperial boats passing in the night manage to negotiate an equitable distribution of global power with more aplomb than they showed earlier this month.</w:t>
      </w:r>
    </w:p>
    <w:p w:rsidR="00111377" w:rsidRPr="0095529D" w:rsidRDefault="00111377" w:rsidP="00111377"/>
    <w:p w:rsidR="00111377" w:rsidRPr="0095529D" w:rsidRDefault="00111377" w:rsidP="00111377">
      <w:pPr>
        <w:pStyle w:val="Heading3"/>
      </w:pPr>
      <w:bookmarkStart w:id="48" w:name="_Toc360608690"/>
      <w:proofErr w:type="spellStart"/>
      <w:r w:rsidRPr="0095529D">
        <w:lastRenderedPageBreak/>
        <w:t>Aff</w:t>
      </w:r>
      <w:proofErr w:type="spellEnd"/>
      <w:r w:rsidRPr="0095529D">
        <w:t>—AT MPX—Econ</w:t>
      </w:r>
      <w:bookmarkEnd w:id="48"/>
    </w:p>
    <w:p w:rsidR="00111377" w:rsidRPr="0095529D" w:rsidRDefault="00111377" w:rsidP="00111377">
      <w:pPr>
        <w:pStyle w:val="Heading4"/>
        <w:rPr>
          <w:rFonts w:cs="Times New Roman"/>
        </w:rPr>
      </w:pPr>
      <w:r w:rsidRPr="0095529D">
        <w:rPr>
          <w:rFonts w:cs="Times New Roman"/>
        </w:rPr>
        <w:t>Dense economic linkages make conflict impossible</w:t>
      </w:r>
    </w:p>
    <w:p w:rsidR="00111377" w:rsidRPr="0095529D" w:rsidRDefault="00111377" w:rsidP="00111377">
      <w:pPr>
        <w:rPr>
          <w:rFonts w:cs="Times New Roman"/>
        </w:rPr>
      </w:pPr>
      <w:r w:rsidRPr="0095529D">
        <w:rPr>
          <w:rStyle w:val="StyleStyleBold12pt"/>
          <w:rFonts w:cs="Times New Roman"/>
        </w:rPr>
        <w:t>Jervis 11</w:t>
      </w:r>
      <w:r w:rsidRPr="0095529D">
        <w:rPr>
          <w:rFonts w:cs="Times New Roman"/>
        </w:rPr>
        <w:t xml:space="preserve"> – Professor of Political Science @ Columbia</w:t>
      </w:r>
    </w:p>
    <w:p w:rsidR="00111377" w:rsidRPr="0095529D" w:rsidRDefault="00111377" w:rsidP="00111377">
      <w:pPr>
        <w:rPr>
          <w:rFonts w:cs="Times New Roman"/>
        </w:rPr>
      </w:pPr>
      <w:r w:rsidRPr="0095529D">
        <w:rPr>
          <w:rFonts w:cs="Times New Roman"/>
        </w:rPr>
        <w:t>Robert, Professor in the Department of Political Science and School of International and Public Affairs at Columbia University, December 2011, “Force in Our Times,” Survival, Vol. 25, No. 4, p. 403-425</w:t>
      </w:r>
    </w:p>
    <w:p w:rsidR="00111377" w:rsidRPr="0095529D" w:rsidRDefault="00111377" w:rsidP="00111377">
      <w:pPr>
        <w:pStyle w:val="card"/>
        <w:rPr>
          <w:rStyle w:val="StyleBoldUnderline"/>
        </w:rPr>
      </w:pPr>
      <w:r w:rsidRPr="0095529D">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5529D">
        <w:rPr>
          <w:rStyle w:val="StyleBoldUnderline"/>
        </w:rPr>
        <w:t>a worsening of</w:t>
      </w:r>
      <w:r w:rsidRPr="0095529D">
        <w:t xml:space="preserve"> the </w:t>
      </w:r>
      <w:r w:rsidRPr="0095529D">
        <w:rPr>
          <w:rStyle w:val="StyleBoldUnderline"/>
        </w:rPr>
        <w:t>current economic difficulties,</w:t>
      </w:r>
      <w:r w:rsidRPr="0095529D">
        <w:t xml:space="preserve"> which </w:t>
      </w:r>
      <w:r w:rsidRPr="0095529D">
        <w:rPr>
          <w:rStyle w:val="StyleBoldUnderline"/>
        </w:rPr>
        <w:t>could</w:t>
      </w:r>
      <w:r w:rsidRPr="0095529D">
        <w:t xml:space="preserve"> itself </w:t>
      </w:r>
      <w:r w:rsidRPr="0095529D">
        <w:rPr>
          <w:rStyle w:val="StyleBoldUnderline"/>
        </w:rPr>
        <w:t>produce greater nationalism, undermine democracy and bring back old-fashioned beggar-my-neighbor economic policies</w:t>
      </w:r>
      <w:r w:rsidRPr="0095529D">
        <w:t xml:space="preserve">. </w:t>
      </w:r>
      <w:r w:rsidRPr="0095529D">
        <w:rPr>
          <w:rStyle w:val="StyleBoldUnderline"/>
        </w:rPr>
        <w:t>While these dangers are real, it is hard to believe that the conflicts could be great enough to lead</w:t>
      </w:r>
      <w:r w:rsidRPr="0095529D">
        <w:t xml:space="preserve"> the </w:t>
      </w:r>
      <w:r w:rsidRPr="0095529D">
        <w:rPr>
          <w:rStyle w:val="StyleBoldUnderline"/>
        </w:rPr>
        <w:t>members of the community to contemplate fighting each other. It is not so much that economic interdependence</w:t>
      </w:r>
      <w:r w:rsidRPr="0095529D">
        <w:t xml:space="preserve"> has proceeded to the point where it </w:t>
      </w:r>
      <w:r w:rsidRPr="0095529D">
        <w:rPr>
          <w:rStyle w:val="StyleBoldUnderline"/>
        </w:rPr>
        <w:t>could not be reversed</w:t>
      </w:r>
      <w:r w:rsidRPr="0095529D">
        <w:t xml:space="preserve"> – states that were more internally interdependent than anything seen internationally have fought bloody civil wars. </w:t>
      </w:r>
      <w:r w:rsidRPr="0095529D">
        <w:rPr>
          <w:rStyle w:val="StyleBoldUnderline"/>
        </w:rPr>
        <w:t>Rather it is that</w:t>
      </w:r>
      <w:r w:rsidRPr="0095529D">
        <w:t xml:space="preserve"> </w:t>
      </w:r>
      <w:r w:rsidRPr="0095529D">
        <w:rPr>
          <w:rStyle w:val="StyleBoldUnderline"/>
        </w:rPr>
        <w:t>even if the more extreme versions of free trade and economic liberalism become discredited, it is hard to see how</w:t>
      </w:r>
      <w:r w:rsidRPr="0095529D">
        <w:t xml:space="preserve"> without building on a preexisting high level of political conflict </w:t>
      </w:r>
      <w:r w:rsidRPr="0095529D">
        <w:rPr>
          <w:rStyle w:val="StyleBoldUnderline"/>
        </w:rPr>
        <w:t>leaders and mass opinion would come to believe that their countries could prosper by impoverishing or</w:t>
      </w:r>
      <w:r w:rsidRPr="0095529D">
        <w:t xml:space="preserve"> even </w:t>
      </w:r>
      <w:r w:rsidRPr="0095529D">
        <w:rPr>
          <w:rStyle w:val="StyleBoldUnderline"/>
        </w:rPr>
        <w:t>attacking others</w:t>
      </w:r>
      <w:r w:rsidRPr="0095529D">
        <w:t xml:space="preserve">. Is it possible that problems will not only become severe, but that people will entertain the thought that they have to be solved by war? </w:t>
      </w:r>
      <w:r w:rsidRPr="0095529D">
        <w:rPr>
          <w:rStyle w:val="StyleBoldUnderline"/>
        </w:rPr>
        <w:t>While a pessimist could note that this argument does not appear as outlandish as it did before the financial crisis</w:t>
      </w:r>
      <w:r w:rsidRPr="0095529D">
        <w:t xml:space="preserve">, </w:t>
      </w:r>
      <w:r w:rsidRPr="0095529D">
        <w:rPr>
          <w:rStyle w:val="StyleBoldUnderline"/>
        </w:rPr>
        <w:t>an optimist could reply (correctly</w:t>
      </w:r>
      <w:r w:rsidRPr="0095529D">
        <w:t xml:space="preserve">, in my view) </w:t>
      </w:r>
      <w:r w:rsidRPr="0095529D">
        <w:rPr>
          <w:rStyle w:val="StyleBoldUnderline"/>
        </w:rPr>
        <w:t xml:space="preserve">that the very fact that we have seen such a sharp economic down-turn without </w:t>
      </w:r>
      <w:r w:rsidRPr="0095529D">
        <w:rPr>
          <w:rStyle w:val="Emphasis"/>
          <w:rFonts w:eastAsiaTheme="majorEastAsia"/>
        </w:rPr>
        <w:t>anyone</w:t>
      </w:r>
      <w:r w:rsidRPr="0095529D">
        <w:rPr>
          <w:rStyle w:val="StyleBoldUnderline"/>
        </w:rPr>
        <w:t xml:space="preserve"> suggesting that force</w:t>
      </w:r>
      <w:r w:rsidRPr="0095529D">
        <w:t xml:space="preserve"> of arms </w:t>
      </w:r>
      <w:r w:rsidRPr="0095529D">
        <w:rPr>
          <w:rStyle w:val="StyleBoldUnderline"/>
        </w:rPr>
        <w:t>is the solution</w:t>
      </w:r>
      <w:r w:rsidRPr="0095529D">
        <w:t xml:space="preserve"> </w:t>
      </w:r>
      <w:r w:rsidRPr="0095529D">
        <w:rPr>
          <w:rStyle w:val="StyleBoldUnderline"/>
        </w:rPr>
        <w:t>shows that</w:t>
      </w:r>
      <w:r w:rsidRPr="0095529D">
        <w:t xml:space="preserve"> </w:t>
      </w:r>
      <w:r w:rsidRPr="0095529D">
        <w:rPr>
          <w:rStyle w:val="StyleBoldUnderline"/>
        </w:rPr>
        <w:t xml:space="preserve">even if bad times bring about greater economic conflict, it will </w:t>
      </w:r>
      <w:r w:rsidRPr="0095529D">
        <w:rPr>
          <w:rStyle w:val="Emphasis"/>
          <w:rFonts w:eastAsiaTheme="majorEastAsia"/>
        </w:rPr>
        <w:t>not make war thinkable</w:t>
      </w:r>
      <w:r w:rsidRPr="0095529D">
        <w:rPr>
          <w:rStyle w:val="StyleBoldUnderline"/>
        </w:rPr>
        <w:t>.</w:t>
      </w:r>
    </w:p>
    <w:p w:rsidR="00111377" w:rsidRPr="0095529D" w:rsidRDefault="00111377" w:rsidP="00111377">
      <w:pPr>
        <w:pStyle w:val="Heading4"/>
      </w:pPr>
      <w:r w:rsidRPr="0095529D">
        <w:t>Empirical studies show no causal relationship between economic decline and war</w:t>
      </w:r>
    </w:p>
    <w:p w:rsidR="00111377" w:rsidRPr="0095529D" w:rsidRDefault="00111377" w:rsidP="00111377">
      <w:pPr>
        <w:rPr>
          <w:rStyle w:val="StyleStyleBold12pt"/>
        </w:rPr>
      </w:pPr>
      <w:r w:rsidRPr="0095529D">
        <w:rPr>
          <w:rStyle w:val="StyleStyleBold12pt"/>
        </w:rPr>
        <w:t xml:space="preserve">Miller 1 – </w:t>
      </w:r>
      <w:proofErr w:type="gramStart"/>
      <w:r w:rsidRPr="0095529D">
        <w:rPr>
          <w:rStyle w:val="StyleStyleBold12pt"/>
        </w:rPr>
        <w:t>prof</w:t>
      </w:r>
      <w:proofErr w:type="gramEnd"/>
      <w:r w:rsidRPr="0095529D">
        <w:rPr>
          <w:rStyle w:val="StyleStyleBold12pt"/>
        </w:rPr>
        <w:t xml:space="preserve"> of economics</w:t>
      </w:r>
    </w:p>
    <w:p w:rsidR="00111377" w:rsidRPr="0095529D" w:rsidRDefault="00111377" w:rsidP="00111377">
      <w:r w:rsidRPr="0095529D">
        <w:t>Morris Miller 2001, Professor of Economics, Poverty: A Cause of War</w:t>
      </w:r>
      <w:proofErr w:type="gramStart"/>
      <w:r w:rsidRPr="0095529D">
        <w:t>?,</w:t>
      </w:r>
      <w:proofErr w:type="gramEnd"/>
      <w:r w:rsidRPr="0095529D">
        <w:t xml:space="preserve"> http://archive.peacemagazine.org/v17n1p08.htm</w:t>
      </w:r>
    </w:p>
    <w:p w:rsidR="00111377" w:rsidRPr="0095529D" w:rsidRDefault="00111377" w:rsidP="00111377">
      <w:pPr>
        <w:pStyle w:val="card"/>
      </w:pPr>
      <w:r w:rsidRPr="0095529D">
        <w:rPr>
          <w:rStyle w:val="underline"/>
        </w:rPr>
        <w:t>Library shelves are heavy with studies focused on the correlates and causes of war</w:t>
      </w:r>
      <w:r w:rsidRPr="0095529D">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95529D">
        <w:rPr>
          <w:rStyle w:val="underline"/>
        </w:rPr>
        <w:t>Poverty is most often named as the prime causal factor.</w:t>
      </w:r>
      <w:r w:rsidRPr="0095529D">
        <w:t xml:space="preserve"> Therefore we approach the question by asking whether poverty is characteristic of the nations or groups that have engaged in wars. As we shall see, </w:t>
      </w:r>
      <w:r w:rsidRPr="0095529D">
        <w:rPr>
          <w:rStyle w:val="underline"/>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95529D">
        <w:rPr>
          <w:rStyle w:val="underline"/>
        </w:rPr>
        <w:t>voicelessness</w:t>
      </w:r>
      <w:proofErr w:type="spellEnd"/>
      <w:r w:rsidRPr="0095529D">
        <w:rPr>
          <w:rStyle w:val="underline"/>
        </w:rPr>
        <w:t xml:space="preserve"> and powerlessness translate into passivity</w:t>
      </w:r>
      <w:r w:rsidRPr="0095529D">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95529D">
        <w:rPr>
          <w:rStyle w:val="underline"/>
        </w:rPr>
        <w:t>poor nations cannot organize wars</w:t>
      </w:r>
      <w:r w:rsidRPr="0095529D">
        <w:t xml:space="preserve">, which are exceptionally costly. </w:t>
      </w:r>
      <w:r w:rsidRPr="0095529D">
        <w:rPr>
          <w:rStyle w:val="underline"/>
        </w:rPr>
        <w:t xml:space="preserve">The statistics speak </w:t>
      </w:r>
      <w:r w:rsidRPr="0095529D">
        <w:rPr>
          <w:rStyle w:val="underline"/>
        </w:rPr>
        <w:lastRenderedPageBreak/>
        <w:t>eloquently on this point. In the last 40 years the global arms trade has been about $1500 billion, of which two-thirds were the purchases of developing countries.</w:t>
      </w:r>
      <w:r w:rsidRPr="0095529D">
        <w:t xml:space="preserve"> That is an amount roughly equal to the foreign capital they obtained through official development aid (ODA). Since ODA does not finance arms purchases (except insofar as money that is not spent by a government on aid-financed </w:t>
      </w:r>
      <w:proofErr w:type="gramStart"/>
      <w:r w:rsidRPr="0095529D">
        <w:t>roads is</w:t>
      </w:r>
      <w:proofErr w:type="gramEnd"/>
      <w:r w:rsidRPr="0095529D">
        <w:t xml:space="preserve">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95529D">
        <w:t>brigandry</w:t>
      </w:r>
      <w:proofErr w:type="spellEnd"/>
      <w:r w:rsidRPr="0095529D">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95529D">
        <w:rPr>
          <w:rStyle w:val="underline"/>
        </w:rPr>
        <w:t xml:space="preserve">For greed to yield </w:t>
      </w:r>
      <w:proofErr w:type="gramStart"/>
      <w:r w:rsidRPr="0095529D">
        <w:rPr>
          <w:rStyle w:val="underline"/>
        </w:rPr>
        <w:t>war,</w:t>
      </w:r>
      <w:proofErr w:type="gramEnd"/>
      <w:r w:rsidRPr="0095529D">
        <w:rPr>
          <w:rStyle w:val="underline"/>
        </w:rPr>
        <w:t xml:space="preserve"> there must be financial opportunities. Only affluent political leaders and elites can amass such weaponry,</w:t>
      </w:r>
      <w:r w:rsidRPr="0095529D">
        <w:t xml:space="preserve"> diverting funds to the military even when this runs contrary to the interests of the population. In most inter-state wars the antagonists were wealthy enough to build up their armaments and propagandize or repress to gain acceptance for their policies. </w:t>
      </w:r>
      <w:proofErr w:type="gramStart"/>
      <w:r w:rsidRPr="0095529D">
        <w:t>Economic Crises?</w:t>
      </w:r>
      <w:proofErr w:type="gramEnd"/>
      <w:r w:rsidRPr="0095529D">
        <w:t xml:space="preserve"> </w:t>
      </w:r>
      <w:r w:rsidRPr="0095529D">
        <w:rPr>
          <w:rStyle w:val="underline"/>
        </w:rPr>
        <w:t>Some scholars have argued</w:t>
      </w:r>
      <w:r w:rsidRPr="0095529D">
        <w:t xml:space="preserve"> that it is not poverty, as such, that contributes to the support for armed conflict, but rather </w:t>
      </w:r>
      <w:r w:rsidRPr="0095529D">
        <w:rPr>
          <w:rStyle w:val="underline"/>
        </w:rPr>
        <w:t>some catalyst, such as</w:t>
      </w:r>
      <w:r w:rsidRPr="0095529D">
        <w:t xml:space="preserve"> an </w:t>
      </w:r>
      <w:r w:rsidRPr="0095529D">
        <w:rPr>
          <w:rStyle w:val="underline"/>
        </w:rPr>
        <w:t xml:space="preserve">economic crisis. However, a study by </w:t>
      </w:r>
      <w:proofErr w:type="spellStart"/>
      <w:r w:rsidRPr="0095529D">
        <w:rPr>
          <w:rStyle w:val="underline"/>
        </w:rPr>
        <w:t>Minxin</w:t>
      </w:r>
      <w:proofErr w:type="spellEnd"/>
      <w:r w:rsidRPr="0095529D">
        <w:rPr>
          <w:rStyle w:val="underline"/>
        </w:rPr>
        <w:t xml:space="preserve"> Pei and Ariel </w:t>
      </w:r>
      <w:proofErr w:type="spellStart"/>
      <w:r w:rsidRPr="0095529D">
        <w:rPr>
          <w:rStyle w:val="underline"/>
        </w:rPr>
        <w:t>Adesnik</w:t>
      </w:r>
      <w:proofErr w:type="spellEnd"/>
      <w:r w:rsidRPr="0095529D">
        <w:rPr>
          <w:rStyle w:val="underline"/>
        </w:rPr>
        <w:t xml:space="preserve"> shows that this hypothesis lacks merit. After studying 93 episodes of economic crisis</w:t>
      </w:r>
      <w:r w:rsidRPr="0095529D">
        <w:t xml:space="preserve"> in 22 countries in Latin American and Asia since World War II, </w:t>
      </w:r>
      <w:r w:rsidRPr="0095529D">
        <w:rPr>
          <w:rStyle w:val="underline"/>
        </w:rPr>
        <w:t>they concluded that much of the conventional thinking about the political impact of economic crisis is wrong: "The severity of economic crisis</w:t>
      </w:r>
      <w:r w:rsidRPr="0095529D">
        <w:t xml:space="preserve"> - as measured in terms of inflation and negative growth - </w:t>
      </w:r>
      <w:r w:rsidRPr="0095529D">
        <w:rPr>
          <w:rStyle w:val="underline"/>
        </w:rPr>
        <w:t>bore no relationship</w:t>
      </w:r>
      <w:r w:rsidRPr="0095529D">
        <w:t xml:space="preserve"> to the collapse of regimes ... or (in democratic states, rarely) </w:t>
      </w:r>
      <w:r w:rsidRPr="0095529D">
        <w:rPr>
          <w:rStyle w:val="underline"/>
        </w:rPr>
        <w:t>to an outbreak of violence</w:t>
      </w:r>
      <w:r w:rsidRPr="0095529D">
        <w:t xml:space="preserve">... In the cases of dictatorships and semi-democracies, the ruling elites responded to crises by increasing repression (thereby using one form of violence to abort another)." </w:t>
      </w:r>
    </w:p>
    <w:p w:rsidR="00111377" w:rsidRPr="0095529D" w:rsidRDefault="00111377" w:rsidP="00111377">
      <w:pPr>
        <w:pStyle w:val="Heading4"/>
      </w:pPr>
      <w:r w:rsidRPr="0095529D">
        <w:t xml:space="preserve">Royal is a </w:t>
      </w:r>
      <w:proofErr w:type="spellStart"/>
      <w:r w:rsidRPr="0095529D">
        <w:t>noob</w:t>
      </w:r>
      <w:proofErr w:type="spellEnd"/>
      <w:r w:rsidRPr="0095529D">
        <w:t xml:space="preserve">—studies all vote </w:t>
      </w:r>
      <w:proofErr w:type="spellStart"/>
      <w:r w:rsidRPr="0095529D">
        <w:t>neg</w:t>
      </w:r>
      <w:proofErr w:type="spellEnd"/>
    </w:p>
    <w:p w:rsidR="00111377" w:rsidRPr="0095529D" w:rsidRDefault="00111377" w:rsidP="00111377">
      <w:pPr>
        <w:rPr>
          <w:rStyle w:val="StyleStyleBold12pt"/>
        </w:rPr>
      </w:pPr>
      <w:proofErr w:type="spellStart"/>
      <w:r w:rsidRPr="0095529D">
        <w:rPr>
          <w:rStyle w:val="StyleStyleBold12pt"/>
        </w:rPr>
        <w:t>Boehmer</w:t>
      </w:r>
      <w:proofErr w:type="spellEnd"/>
      <w:r w:rsidRPr="0095529D">
        <w:rPr>
          <w:rStyle w:val="StyleStyleBold12pt"/>
        </w:rPr>
        <w:t xml:space="preserve"> 7 – associate </w:t>
      </w:r>
      <w:proofErr w:type="gramStart"/>
      <w:r w:rsidRPr="0095529D">
        <w:rPr>
          <w:rStyle w:val="StyleStyleBold12pt"/>
        </w:rPr>
        <w:t>prof</w:t>
      </w:r>
      <w:proofErr w:type="gramEnd"/>
      <w:r w:rsidRPr="0095529D">
        <w:rPr>
          <w:rStyle w:val="StyleStyleBold12pt"/>
        </w:rPr>
        <w:t xml:space="preserve"> of poly </w:t>
      </w:r>
      <w:proofErr w:type="spellStart"/>
      <w:r w:rsidRPr="0095529D">
        <w:rPr>
          <w:rStyle w:val="StyleStyleBold12pt"/>
        </w:rPr>
        <w:t>sci</w:t>
      </w:r>
      <w:proofErr w:type="spellEnd"/>
      <w:r w:rsidRPr="0095529D">
        <w:rPr>
          <w:rStyle w:val="StyleStyleBold12pt"/>
        </w:rPr>
        <w:t xml:space="preserve"> @ UT-El Paso</w:t>
      </w:r>
    </w:p>
    <w:p w:rsidR="00111377" w:rsidRPr="0095529D" w:rsidRDefault="00111377" w:rsidP="00111377">
      <w:r w:rsidRPr="0095529D">
        <w:t xml:space="preserve">Charles </w:t>
      </w:r>
      <w:proofErr w:type="spellStart"/>
      <w:r w:rsidRPr="0095529D">
        <w:t>Boehmer</w:t>
      </w:r>
      <w:proofErr w:type="spellEnd"/>
      <w:r w:rsidRPr="0095529D">
        <w:t xml:space="preserve">, Associate Professor, Dept. of Political Science @ University of Texas at El Paso. </w:t>
      </w:r>
      <w:proofErr w:type="gramStart"/>
      <w:r w:rsidRPr="0095529D">
        <w:t>“The Effects of Economic Crisis, Domestic Discord, and State Efficacy on the Decision to Initiate Interstate Conflict”.</w:t>
      </w:r>
      <w:proofErr w:type="gramEnd"/>
      <w:r w:rsidRPr="0095529D">
        <w:t xml:space="preserve"> </w:t>
      </w:r>
      <w:proofErr w:type="gramStart"/>
      <w:r w:rsidRPr="0095529D">
        <w:t>Politics and Policy.</w:t>
      </w:r>
      <w:proofErr w:type="gramEnd"/>
      <w:r w:rsidRPr="0095529D">
        <w:t xml:space="preserve"> Volume 35, Issue 4, Pages 774-809. </w:t>
      </w:r>
      <w:proofErr w:type="gramStart"/>
      <w:r w:rsidRPr="0095529D">
        <w:t xml:space="preserve">Wiley </w:t>
      </w:r>
      <w:proofErr w:type="spellStart"/>
      <w:r w:rsidRPr="0095529D">
        <w:t>InterScience</w:t>
      </w:r>
      <w:proofErr w:type="spellEnd"/>
      <w:r w:rsidRPr="0095529D">
        <w:t>.</w:t>
      </w:r>
      <w:proofErr w:type="gramEnd"/>
      <w:r w:rsidRPr="0095529D">
        <w:t xml:space="preserve"> December 7, 2007.</w:t>
      </w:r>
    </w:p>
    <w:p w:rsidR="00111377" w:rsidRPr="0095529D" w:rsidRDefault="00111377" w:rsidP="00111377">
      <w:pPr>
        <w:pStyle w:val="card"/>
        <w:rPr>
          <w:u w:val="single"/>
        </w:rPr>
      </w:pPr>
      <w:r w:rsidRPr="0095529D">
        <w:rPr>
          <w:rStyle w:val="underline"/>
        </w:rPr>
        <w:t>Scholars</w:t>
      </w:r>
      <w:r w:rsidRPr="0095529D">
        <w:t xml:space="preserve"> such as </w:t>
      </w:r>
      <w:proofErr w:type="spellStart"/>
      <w:r w:rsidRPr="0095529D">
        <w:t>MacFie</w:t>
      </w:r>
      <w:proofErr w:type="spellEnd"/>
      <w:r w:rsidRPr="0095529D">
        <w:t xml:space="preserve"> (1938) and </w:t>
      </w:r>
      <w:proofErr w:type="spellStart"/>
      <w:r w:rsidRPr="0095529D">
        <w:t>Blainey</w:t>
      </w:r>
      <w:proofErr w:type="spellEnd"/>
      <w:r w:rsidRPr="0095529D">
        <w:t xml:space="preserve"> (1988) </w:t>
      </w:r>
      <w:r w:rsidRPr="0095529D">
        <w:rPr>
          <w:rStyle w:val="underline"/>
        </w:rPr>
        <w:t>have nevertheless questioned the validity of the diversionary thesis. As noted by Levy</w:t>
      </w:r>
      <w:r w:rsidRPr="0095529D">
        <w:t xml:space="preserve"> (1989), </w:t>
      </w:r>
      <w:r w:rsidRPr="0095529D">
        <w:rPr>
          <w:rStyle w:val="underline"/>
        </w:rPr>
        <w:t xml:space="preserve">this perspective is rarely formulated as a cohesive and comprehensive theory, and there has been little or no knowledge </w:t>
      </w:r>
      <w:proofErr w:type="spellStart"/>
      <w:r w:rsidRPr="0095529D">
        <w:rPr>
          <w:rStyle w:val="underline"/>
        </w:rPr>
        <w:t>cumulation</w:t>
      </w:r>
      <w:proofErr w:type="spellEnd"/>
      <w:r w:rsidRPr="0095529D">
        <w:rPr>
          <w:rStyle w:val="underline"/>
        </w:rPr>
        <w:t xml:space="preserve">. Later analyses do not necessarily build on past studies and the discrepancies between inquiries are often difficult to unravel. </w:t>
      </w:r>
      <w:r w:rsidRPr="0095529D">
        <w:t xml:space="preserve">"Studies have used a variety of research designs, different dependent variables (uses of force, major uses of force, militarized disputes), different estimation techniques, and different data sets covering different time periods and different states" (Bennett and Nordstrom 2000, 39). </w:t>
      </w:r>
      <w:r w:rsidRPr="0095529D">
        <w:rPr>
          <w:rStyle w:val="underline"/>
        </w:rPr>
        <w:t>To these problems, we should add a lack of theoretical precision and incomplete model specification. By a lack of theoretical precision, I am referring to the linkages between economic conditions and domestic strife that remain unclear in some studies</w:t>
      </w:r>
      <w:r w:rsidRPr="0095529D">
        <w:t xml:space="preserve"> (Miller 1995; </w:t>
      </w:r>
      <w:proofErr w:type="spellStart"/>
      <w:r w:rsidRPr="0095529D">
        <w:t>Russett</w:t>
      </w:r>
      <w:proofErr w:type="spellEnd"/>
      <w:r w:rsidRPr="0095529D">
        <w:t xml:space="preserve"> 1990). Consequently, </w:t>
      </w:r>
      <w:r w:rsidRPr="0095529D">
        <w:rPr>
          <w:rStyle w:val="underline"/>
        </w:rPr>
        <w:t>extant studies are to a degree incommensurate; they offer a step in the right direction but do not provide robust cross-national explanations and tests of economic growth and interstate conflict.</w:t>
      </w:r>
    </w:p>
    <w:p w:rsidR="00111377" w:rsidRPr="0095529D" w:rsidRDefault="00111377" w:rsidP="00111377"/>
    <w:p w:rsidR="00111377" w:rsidRPr="0095529D" w:rsidRDefault="009850C4" w:rsidP="009850C4">
      <w:pPr>
        <w:pStyle w:val="Heading3"/>
      </w:pPr>
      <w:bookmarkStart w:id="49" w:name="_Toc360608691"/>
      <w:r w:rsidRPr="0095529D">
        <w:lastRenderedPageBreak/>
        <w:t>AT: Chinese Energy Security</w:t>
      </w:r>
      <w:bookmarkEnd w:id="49"/>
    </w:p>
    <w:p w:rsidR="009850C4" w:rsidRPr="0095529D" w:rsidRDefault="009850C4" w:rsidP="009850C4">
      <w:pPr>
        <w:pStyle w:val="Heading4"/>
      </w:pPr>
      <w:r w:rsidRPr="0095529D">
        <w:t xml:space="preserve">1: Multiple domestic divisions </w:t>
      </w:r>
      <w:proofErr w:type="gramStart"/>
      <w:r w:rsidRPr="0095529D">
        <w:t>makes</w:t>
      </w:r>
      <w:proofErr w:type="gramEnd"/>
      <w:r w:rsidRPr="0095529D">
        <w:t xml:space="preserve"> CCP instability inevitable. </w:t>
      </w:r>
    </w:p>
    <w:p w:rsidR="009850C4" w:rsidRPr="0095529D" w:rsidRDefault="009850C4" w:rsidP="009850C4">
      <w:proofErr w:type="spellStart"/>
      <w:r w:rsidRPr="0095529D">
        <w:rPr>
          <w:rStyle w:val="StyleStyleBold12pt"/>
        </w:rPr>
        <w:t>Haung</w:t>
      </w:r>
      <w:proofErr w:type="spellEnd"/>
      <w:r w:rsidRPr="0095529D">
        <w:rPr>
          <w:rStyle w:val="StyleStyleBold12pt"/>
        </w:rPr>
        <w:t xml:space="preserve"> 2012</w:t>
      </w:r>
      <w:r w:rsidRPr="0095529D">
        <w:t xml:space="preserve"> (Yukon, senior associate in the Carnegie Asia Program, where his research focuses on China’s economic development and its impact on Asia and the global economy., “The Challenge for China's New Leaders”, (http://www.foreignaffairs.com/articles/137316/yukon-huang/the-challenge-for-chinas-new-leaders?page=2#)CD)</w:t>
      </w:r>
    </w:p>
    <w:p w:rsidR="009850C4" w:rsidRPr="0095529D" w:rsidRDefault="009850C4" w:rsidP="009850C4">
      <w:pPr>
        <w:rPr>
          <w:rStyle w:val="StyleBoldUnderline"/>
        </w:rPr>
      </w:pPr>
      <w:r w:rsidRPr="0095529D">
        <w:t xml:space="preserve">Recently, however, talk of a political transformation in Beijing is showing signs of renewal. A </w:t>
      </w:r>
      <w:r w:rsidRPr="0095529D">
        <w:rPr>
          <w:rStyle w:val="StyleBoldUnderline"/>
        </w:rPr>
        <w:t>growing, newly socially conscious middle class has taken to the streets to decry the government's response to the 2008 tainted milk scandal, to the 2008 Sichuan earthquake, and to the harsh working conditions</w:t>
      </w:r>
      <w:r w:rsidRPr="0095529D">
        <w:t xml:space="preserve"> for migrant laborers in factories such as the electronics manufacturing firm </w:t>
      </w:r>
      <w:proofErr w:type="spellStart"/>
      <w:r w:rsidRPr="0095529D">
        <w:t>Foxconn</w:t>
      </w:r>
      <w:proofErr w:type="spellEnd"/>
      <w:r w:rsidRPr="0095529D">
        <w:t xml:space="preserve">, which was the subject of a globally publicized inspection just last month. </w:t>
      </w:r>
      <w:r w:rsidRPr="0095529D">
        <w:rPr>
          <w:rStyle w:val="StyleBoldUnderline"/>
        </w:rPr>
        <w:t>These instances of unrest -- and they are but a few of many -- expose a growing discontent with three fundamental facets of China's modern rise</w:t>
      </w:r>
      <w:r w:rsidRPr="0095529D">
        <w:t xml:space="preserve">. For one, </w:t>
      </w:r>
      <w:r w:rsidRPr="0095529D">
        <w:rPr>
          <w:rStyle w:val="StyleBoldUnderline"/>
        </w:rPr>
        <w:t>Beijing's distinct economic management style has created vast inequality. Second, the economic system has led to almost intractable disputes over a finite resource</w:t>
      </w:r>
      <w:r w:rsidRPr="0095529D">
        <w:t xml:space="preserve"> -- land. And third, </w:t>
      </w:r>
      <w:r w:rsidRPr="0095529D">
        <w:rPr>
          <w:rStyle w:val="StyleBoldUnderline"/>
        </w:rPr>
        <w:t xml:space="preserve">the Chinese system relies heavily on migrant workers, who are stripped of many rights and protections, and therefore all the more likely to protest. </w:t>
      </w:r>
      <w:r w:rsidRPr="0095529D">
        <w:t xml:space="preserve">These problems reflect the failure of Beijing's reform agenda in recent years. There were plans to strengthen the fiscal system to address social equality and distribution imbalances during a time of rapid growth. </w:t>
      </w:r>
      <w:r w:rsidRPr="0095529D">
        <w:rPr>
          <w:rStyle w:val="StyleBoldUnderline"/>
        </w:rPr>
        <w:t>Rigid controls over the use of key resources such as land and labor have created distortions that exacerbate social tensio</w:t>
      </w:r>
      <w:r w:rsidRPr="0095529D">
        <w:t xml:space="preserve">ns. And this leaves a question for the next generation of leaders to be ordained later this year: </w:t>
      </w:r>
      <w:r w:rsidRPr="0095529D">
        <w:rPr>
          <w:rStyle w:val="StyleBoldUnderline"/>
        </w:rPr>
        <w:t>Are they willing to tackle the many vested interests that have impeded change thus far and set China on a sustainable path into the future</w:t>
      </w:r>
      <w:r w:rsidRPr="0095529D">
        <w:t xml:space="preserve">? Deng might have avoided this outcome. When he launched his program of economic reforms in the late 1970s, he modeled it on the growth strategies the other Asian tigers had used to so much success -- focusing on investment and exports. But he concentrated production and state resources along the coast, where only one-third of the country's population lived. At first, half of all public expenditure went to those areas, but by the mid-1980s, the figure was closer to two-thirds. </w:t>
      </w:r>
      <w:r w:rsidRPr="0095529D">
        <w:rPr>
          <w:rStyle w:val="StyleBoldUnderline"/>
        </w:rPr>
        <w:t xml:space="preserve">The coast thrived, while the vast western majority of the country lagged. </w:t>
      </w:r>
      <w:r w:rsidRPr="0095529D">
        <w:t xml:space="preserve">The geographical imbalance set off an unusually sharp disparity in regional income. Before liberalization in the 1970s, income inequality, as measured by the </w:t>
      </w:r>
      <w:proofErr w:type="spellStart"/>
      <w:r w:rsidRPr="0095529D">
        <w:t>Gini</w:t>
      </w:r>
      <w:proofErr w:type="spellEnd"/>
      <w:r w:rsidRPr="0095529D">
        <w:t xml:space="preserve"> coefficient, was a low 0.25 -- then, everyone was poor. Today, China's coefficient is relatively high, at 0.47. Although that figure is in line with Singapore and Malaysia (and lower than those of Thailand and many Latin American countries), the rapid change has been astounding. In just three decades, those who took the initiative found themselves wealthy beyond what they could have imagined in the 1970s. Meanwhile, </w:t>
      </w:r>
      <w:r w:rsidRPr="0095529D">
        <w:rPr>
          <w:rStyle w:val="StyleBoldUnderline"/>
        </w:rPr>
        <w:t xml:space="preserve">as the protections traditionally provided by state farms and cooperatives dried up, those in rural areas lost their access to health services and guaranteed minimum incomes. </w:t>
      </w:r>
      <w:r w:rsidRPr="0095529D">
        <w:t xml:space="preserve">Inequality could have been manageable, as South Korea showed with its efforts to ensure the same quality of social services in rural and better-off urban areas during its industrialization. That it was not is all the more surprising, given the egalitarian origins of China's communist state. </w:t>
      </w:r>
      <w:r w:rsidRPr="0095529D">
        <w:rPr>
          <w:rStyle w:val="StyleBoldUnderline"/>
        </w:rPr>
        <w:t>There was a real failure to moderate disparity through social services. At first, such services were seen as the writ of the central government, but Beijing's weak finances</w:t>
      </w:r>
      <w:r w:rsidRPr="0095529D">
        <w:t xml:space="preserve"> (the share of revenues to GDP fell to just 12 percent by the mid-1990s) </w:t>
      </w:r>
      <w:r w:rsidRPr="0095529D">
        <w:rPr>
          <w:rStyle w:val="StyleBoldUnderline"/>
        </w:rPr>
        <w:t>made major redistribution efforts untenable. Responsibility cascaded down to the local levels, but funding did not follow. This was not for lack of money. Beijing's revenues have been rising steadily, but that money simply does not get budgeted out for social programs</w:t>
      </w:r>
      <w:r w:rsidRPr="0095529D">
        <w:t xml:space="preserve">, given Beijing's preoccupation with supporting infrastructure to keep growth rates high.  </w:t>
      </w:r>
      <w:r w:rsidRPr="0095529D">
        <w:rPr>
          <w:rStyle w:val="StyleBoldUnderline"/>
        </w:rPr>
        <w:t>Beijing's tax system is also economically divisive</w:t>
      </w:r>
      <w:r w:rsidRPr="0095529D">
        <w:t xml:space="preserve">. In a communist system, revenue collection is normally geared toward redistribution. But in China, consumption-based indirect taxes (sales and VAT taxes, for example) make </w:t>
      </w:r>
      <w:r w:rsidRPr="0095529D">
        <w:lastRenderedPageBreak/>
        <w:t xml:space="preserve">up the dominant share of revenues. Far from being redistributive, </w:t>
      </w:r>
      <w:r w:rsidRPr="0095529D">
        <w:rPr>
          <w:rStyle w:val="StyleBoldUnderline"/>
        </w:rPr>
        <w:t xml:space="preserve">indirect taxes exacerbate inequality, because the poor use a larger share of their personal income for consumption. China does have income taxes, which in principle can be designed to target the better off, but most households earn below the threshold that makes them eligible to pay such taxes. And the wealthy often find ways to avoid their obligations altogether.  </w:t>
      </w:r>
      <w:r w:rsidRPr="0095529D">
        <w:t xml:space="preserve">The vast earnings of state-owned enterprises are a major untapped source of revenue that could go toward funding social programs. But unlike in other countries, </w:t>
      </w:r>
      <w:r w:rsidRPr="0095529D">
        <w:rPr>
          <w:rStyle w:val="StyleBoldUnderline"/>
        </w:rPr>
        <w:t>Chinese state-owned enterprises do not pay significant dividends back to the government.</w:t>
      </w:r>
      <w:r w:rsidRPr="0095529D">
        <w:t xml:space="preserve"> As their profits soared in the last decade, so did their clout within the political system. Thus, </w:t>
      </w:r>
      <w:r w:rsidRPr="0095529D">
        <w:rPr>
          <w:rStyle w:val="StyleBoldUnderline"/>
        </w:rPr>
        <w:t xml:space="preserve">any moves to change the business codes were quickly forestalled, and the small amounts the firms paid out in dividends were not channeled into the state budget but into other loss-making state enterprises.  </w:t>
      </w:r>
      <w:r w:rsidRPr="0095529D">
        <w:rPr>
          <w:vertAlign w:val="superscript"/>
        </w:rPr>
        <w:t>Consider that if state-owned enterprises had made dividend payments of 30-50 percent of earnings to the government -- as such enterprises around the world typically do -- each year Beijing would have collected revenues equivalent to two or three percent of GDP. With those funds, it could have increased spending on social programs by least one-quarter to one-third, which would have pushed expenditures on education, health, and social welfare closer to the international norm. Since citizens cannot depend on Beijing or the benefits that flow from a sound tax system, they have turned to selling off land rights -- mostly to well-connected developers. Local officials typically pressure villagers and urban property owners to sell their land. The officials underpay them and then charge market premiums to developers, pocketing the difference for their own needs -- whether that be balancing government budgets or self-enrichment, as it sometimes is. Because this process is prone to rent-seeking, it underpins much of the buildup in Chinese mistrust of local governments over the past decade.  Improving the transparency of land sales would go a long way toward alleviating Chinese anger about regional inequality. For one, fair compensation to rural landowners would help facilitate more internal migration, opening a pressure valve of sorts. For rural families to relocate, they need to be able to liquidate their land assets. Without cash, would-be migrants are reluctant to give up rights that have been in the family for generations to go in search of better opportunities. But if poor people were able to pick up and seek fortunes elsewhere, Chinese would be less conflicted about a political and economic system that seems to lock rural residents into poverty. Of course, the ability to migrate would not solve the entire inequality problem</w:t>
      </w:r>
      <w:r w:rsidRPr="0095529D">
        <w:t xml:space="preserve">. </w:t>
      </w:r>
      <w:r w:rsidRPr="0095529D">
        <w:rPr>
          <w:rStyle w:val="StyleBoldUnderline"/>
        </w:rPr>
        <w:t>Although the rural areas are the poorest, no group feels the government's inability to provide social services more than the 250 million Chinese workers who have migrated to the megacities. T</w:t>
      </w:r>
      <w:r w:rsidRPr="0095529D">
        <w:t>hat group is made up of a steady stream of people who left their rural homes beginning in the early years of Deng's reforms, optimistic that they could find work that paid well. But they were never granted formal residency rights (</w:t>
      </w:r>
      <w:proofErr w:type="spellStart"/>
      <w:r w:rsidRPr="0095529D">
        <w:t>hukou</w:t>
      </w:r>
      <w:proofErr w:type="spellEnd"/>
      <w:r w:rsidRPr="0095529D">
        <w:t xml:space="preserve">), so they did not qualify for health insurance or for better-paying jobs. </w:t>
      </w:r>
      <w:r w:rsidRPr="0095529D">
        <w:rPr>
          <w:vertAlign w:val="superscript"/>
        </w:rPr>
        <w:t xml:space="preserve"> </w:t>
      </w:r>
      <w:r w:rsidRPr="0095529D">
        <w:t xml:space="preserve">Initially, the deprivations did not seem important, since most migrants saw their stint in the cities as temporary. Over time, however, as wages and the availability of social services in the interior did not keep up with the coast, what was seen as temporary became permanent. For migrants, life in the cities without </w:t>
      </w:r>
      <w:proofErr w:type="spellStart"/>
      <w:r w:rsidRPr="0095529D">
        <w:t>hukou</w:t>
      </w:r>
      <w:proofErr w:type="spellEnd"/>
      <w:r w:rsidRPr="0095529D">
        <w:t xml:space="preserve"> was bad, but not as bad as back in the villages. Now in the cities -- many of them for good -- migrants have started demanding more compensation and more rights.</w:t>
      </w:r>
      <w:r w:rsidRPr="0095529D">
        <w:rPr>
          <w:vertAlign w:val="superscript"/>
        </w:rPr>
        <w:t xml:space="preserve"> </w:t>
      </w:r>
      <w:r w:rsidRPr="0095529D">
        <w:t xml:space="preserve">But the central government itself is under little pressure to make fundamental changes. That is because the target of most protesters -- whether migrant workers or villagers -- is local businesses and officials. The conflict between the residents of </w:t>
      </w:r>
      <w:proofErr w:type="spellStart"/>
      <w:r w:rsidRPr="0095529D">
        <w:t>Wukan</w:t>
      </w:r>
      <w:proofErr w:type="spellEnd"/>
      <w:r w:rsidRPr="0095529D">
        <w:t xml:space="preserve">, a fishing village in Guangdong province, and local authorities over disputed land sales is a noteworthy example. The details are all too familiar: Under pressure from local officials, village land was transferred to developers for nominal prices. When villagers discovered what had happened, they took to the streets. Local police arrested many of the protesters, and a village representative died while in custody. The locals then appealed to senior provincial and national officials, who conceded to villagers' demands to organize more representative elections and review the land transfers. In doing so, Beijing reinforced the popular perception that it is a potential savior against the abuses of corrupt local officials.  The claim that economic liberalization begets political liberalization is an old one -- and it has proved true in many countries, from South Korea to Chile. China, too, will eventually face the same forces. Yet the country is a unique case. Its decentralized political management style and strong regional differences in attitudes and customs have fostered a sharp distinction between how most Chinese view local authorities and how they view those in Beijing. Indeed, the capital's senior leaders are still perceived as having the people's best interests at heart, while local leaders are blamed for whatever goes wrong in citizens' daily lives. Accordingly, Beijing's worries over regional protests will likely prove overblown. In China today, for </w:t>
      </w:r>
      <w:r w:rsidRPr="0095529D">
        <w:lastRenderedPageBreak/>
        <w:t>better or worse, local problems beget local reform. Real systemic change would be a long and slow process, and so far, authorities have been reluctant to provide more responsive outlets for voicing complaints. They have also been less accommodating of village-level governance experimentation as they were a decade ago, when a number of such experiments flourished. Despite China's impressive economic achievements, the next generation of senior leaders taking office this year must find a way to move on political liberalization that meets popular aspirations but is acceptable within the party system</w:t>
      </w:r>
      <w:r w:rsidRPr="0095529D">
        <w:rPr>
          <w:rStyle w:val="StyleBoldUnderline"/>
        </w:rPr>
        <w:t>. When a country is growing so fast, it can only kick change down the road for so long before the ride gets very, very bumpy.</w:t>
      </w:r>
    </w:p>
    <w:p w:rsidR="009850C4" w:rsidRPr="0095529D" w:rsidRDefault="009850C4" w:rsidP="009850C4">
      <w:pPr>
        <w:rPr>
          <w:rStyle w:val="StyleBoldUnderline"/>
        </w:rPr>
      </w:pPr>
    </w:p>
    <w:p w:rsidR="009850C4" w:rsidRPr="0095529D" w:rsidRDefault="009850C4" w:rsidP="009850C4">
      <w:pPr>
        <w:pStyle w:val="Heading4"/>
      </w:pPr>
      <w:r w:rsidRPr="0095529D">
        <w:rPr>
          <w:rStyle w:val="StyleBoldUnderline"/>
        </w:rPr>
        <w:t xml:space="preserve">2: </w:t>
      </w:r>
      <w:r w:rsidRPr="0095529D">
        <w:t xml:space="preserve">No impact—any </w:t>
      </w:r>
      <w:proofErr w:type="gramStart"/>
      <w:r w:rsidRPr="0095529D">
        <w:t>transition  will</w:t>
      </w:r>
      <w:proofErr w:type="gramEnd"/>
      <w:r w:rsidRPr="0095529D">
        <w:t xml:space="preserve"> be stable.</w:t>
      </w:r>
    </w:p>
    <w:p w:rsidR="009850C4" w:rsidRPr="0095529D" w:rsidRDefault="009850C4" w:rsidP="009850C4">
      <w:proofErr w:type="gramStart"/>
      <w:r w:rsidRPr="0095529D">
        <w:rPr>
          <w:rStyle w:val="StyleStyleBold12pt"/>
        </w:rPr>
        <w:t>Gilley, 2007</w:t>
      </w:r>
      <w:r w:rsidRPr="0095529D">
        <w:t xml:space="preserve"> (Bruce Gilley, Journal of Democracy, “Is China Stuck?”</w:t>
      </w:r>
      <w:proofErr w:type="gramEnd"/>
      <w:r w:rsidRPr="0095529D">
        <w:t xml:space="preserve"> January, project muse) </w:t>
      </w:r>
    </w:p>
    <w:p w:rsidR="009850C4" w:rsidRPr="0095529D" w:rsidRDefault="009850C4" w:rsidP="009850C4">
      <w:pPr>
        <w:rPr>
          <w:rStyle w:val="StyleBoldUnderline"/>
        </w:rPr>
      </w:pPr>
      <w:r w:rsidRPr="0095529D">
        <w:rPr>
          <w:iCs/>
        </w:rPr>
        <w:t xml:space="preserve">Yet what if the CCP is actually quite responsive? What if it is in tune with popular demands, and finds ways to move and adapt as those demands change? In other words, </w:t>
      </w:r>
      <w:r w:rsidRPr="0095529D">
        <w:rPr>
          <w:rStyle w:val="StyleBoldUnderline"/>
        </w:rPr>
        <w:t>what if the party stays or goes because of</w:t>
      </w:r>
      <w:r w:rsidRPr="0095529D">
        <w:rPr>
          <w:iCs/>
        </w:rPr>
        <w:t xml:space="preserve"> [End Page 173] </w:t>
      </w:r>
      <w:r w:rsidRPr="0095529D">
        <w:rPr>
          <w:rStyle w:val="StyleBoldUnderline"/>
        </w:rPr>
        <w:t>popular pressures?</w:t>
      </w:r>
      <w:r w:rsidRPr="0095529D">
        <w:rPr>
          <w:iCs/>
        </w:rPr>
        <w:t xml:space="preserve"> Pei himself recognizes this possibility. He cites "rising public dissatisfaction" (p.14) as one thing that would prod the regime to change. </w:t>
      </w:r>
      <w:proofErr w:type="gramStart"/>
      <w:r w:rsidRPr="0095529D">
        <w:rPr>
          <w:iCs/>
        </w:rPr>
        <w:t>"</w:t>
      </w:r>
      <w:r w:rsidRPr="0095529D">
        <w:rPr>
          <w:rStyle w:val="StyleBoldUnderline"/>
        </w:rPr>
        <w:t>A democratic opening may emerge in the end, but not as a regime-initiated strategy undertaken at its own choosing, but more likely as the result of a sudden crisis</w:t>
      </w:r>
      <w:r w:rsidRPr="0095529D">
        <w:rPr>
          <w:iCs/>
        </w:rPr>
        <w:t>" (p. 44).</w:t>
      </w:r>
      <w:proofErr w:type="gramEnd"/>
      <w:r w:rsidRPr="0095529D">
        <w:rPr>
          <w:iCs/>
        </w:rPr>
        <w:t xml:space="preserve">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95529D">
        <w:rPr>
          <w:rStyle w:val="StyleBoldUnderline"/>
        </w:rPr>
        <w:t>Such a crisis will not require democracy to rise upon the ashes of a razed public square, but rather will stir the regime to recognize that its time has come, and to do the right thing by going fairly gentle into that good night. If so, then the prospects for a relatively smooth democratic transition in China are bright and no collapse is likely</w:t>
      </w:r>
      <w:r w:rsidRPr="0095529D">
        <w:rPr>
          <w:iCs/>
        </w:rPr>
        <w:t>.</w:t>
      </w:r>
    </w:p>
    <w:p w:rsidR="009850C4" w:rsidRPr="0095529D" w:rsidRDefault="009850C4" w:rsidP="009850C4"/>
    <w:p w:rsidR="00111377" w:rsidRPr="0095529D" w:rsidRDefault="00111377" w:rsidP="00111377">
      <w:pPr>
        <w:pStyle w:val="Heading2"/>
      </w:pPr>
      <w:bookmarkStart w:id="50" w:name="_Toc360608692"/>
      <w:r w:rsidRPr="0095529D">
        <w:lastRenderedPageBreak/>
        <w:t>SOI Bad</w:t>
      </w:r>
      <w:bookmarkEnd w:id="50"/>
    </w:p>
    <w:p w:rsidR="00BD54C0" w:rsidRPr="0095529D" w:rsidRDefault="00BD54C0" w:rsidP="00BD54C0">
      <w:pPr>
        <w:pStyle w:val="Heading3"/>
      </w:pPr>
      <w:bookmarkStart w:id="51" w:name="_Toc360608693"/>
      <w:proofErr w:type="spellStart"/>
      <w:r w:rsidRPr="0095529D">
        <w:lastRenderedPageBreak/>
        <w:t>SoI</w:t>
      </w:r>
      <w:proofErr w:type="spellEnd"/>
      <w:r w:rsidRPr="0095529D">
        <w:t xml:space="preserve"> Bad: US/China Conflict</w:t>
      </w:r>
      <w:bookmarkEnd w:id="51"/>
    </w:p>
    <w:p w:rsidR="00BD54C0" w:rsidRPr="0095529D" w:rsidRDefault="00BD54C0" w:rsidP="00BD54C0">
      <w:pPr>
        <w:pStyle w:val="Heading4"/>
      </w:pPr>
      <w:r w:rsidRPr="0095529D">
        <w:t>A rising sphere of influence risks conflict – the US should crowd out China before it can build a significant presence in Latin America</w:t>
      </w:r>
    </w:p>
    <w:p w:rsidR="00BD54C0" w:rsidRPr="0095529D" w:rsidRDefault="00BD54C0" w:rsidP="00BD54C0">
      <w:r w:rsidRPr="0095529D">
        <w:t xml:space="preserve">Francisco De </w:t>
      </w:r>
      <w:proofErr w:type="spellStart"/>
      <w:r w:rsidRPr="0095529D">
        <w:rPr>
          <w:rStyle w:val="StyleStyleBold12pt"/>
        </w:rPr>
        <w:t>Santibanes</w:t>
      </w:r>
      <w:proofErr w:type="spellEnd"/>
      <w:r w:rsidRPr="0095529D">
        <w:t xml:space="preserve">, </w:t>
      </w:r>
      <w:r w:rsidRPr="0095529D">
        <w:rPr>
          <w:rStyle w:val="StyleStyleBold12pt"/>
        </w:rPr>
        <w:t>2009</w:t>
      </w:r>
      <w:r w:rsidRPr="0095529D">
        <w:t xml:space="preserve">, "An end to US hegemony? The strategic implications of China's growing presence in </w:t>
      </w:r>
      <w:proofErr w:type="spellStart"/>
      <w:r w:rsidRPr="0095529D">
        <w:t>latin</w:t>
      </w:r>
      <w:proofErr w:type="spellEnd"/>
      <w:r w:rsidRPr="0095529D">
        <w:t xml:space="preserve"> </w:t>
      </w:r>
      <w:proofErr w:type="spellStart"/>
      <w:r w:rsidRPr="0095529D">
        <w:t>america</w:t>
      </w:r>
      <w:proofErr w:type="spellEnd"/>
      <w:r w:rsidRPr="0095529D">
        <w:t xml:space="preserve">," Comparative Strategy, </w:t>
      </w:r>
      <w:hyperlink r:id="rId18" w:history="1">
        <w:r w:rsidRPr="0095529D">
          <w:rPr>
            <w:rStyle w:val="Hyperlink"/>
          </w:rPr>
          <w:t>http://www.tandfonline.com/doi/pdf/10.1080/01495930802679728</w:t>
        </w:r>
      </w:hyperlink>
    </w:p>
    <w:p w:rsidR="00BD54C0" w:rsidRPr="0095529D" w:rsidRDefault="00BD54C0" w:rsidP="00BD54C0"/>
    <w:p w:rsidR="00BD54C0" w:rsidRPr="0095529D" w:rsidRDefault="00BD54C0" w:rsidP="00BD54C0">
      <w:pPr>
        <w:rPr>
          <w:sz w:val="10"/>
        </w:rPr>
      </w:pPr>
      <w:r w:rsidRPr="0095529D">
        <w:rPr>
          <w:rStyle w:val="StyleBoldUnderline"/>
        </w:rPr>
        <w:t>In the years to come the U.S. and China might get involved in a conﬂict for the control</w:t>
      </w:r>
      <w:r w:rsidRPr="0095529D">
        <w:rPr>
          <w:sz w:val="12"/>
        </w:rPr>
        <w:t>¶</w:t>
      </w:r>
      <w:r w:rsidRPr="0095529D">
        <w:rPr>
          <w:sz w:val="10"/>
        </w:rPr>
        <w:t xml:space="preserve"> </w:t>
      </w:r>
      <w:r w:rsidRPr="0095529D">
        <w:rPr>
          <w:rStyle w:val="StyleBoldUnderline"/>
        </w:rPr>
        <w:t>of Latin America</w:t>
      </w:r>
      <w:r w:rsidRPr="0095529D">
        <w:rPr>
          <w:sz w:val="10"/>
        </w:rPr>
        <w:t xml:space="preserve">. Indeed, </w:t>
      </w:r>
      <w:r w:rsidRPr="0095529D">
        <w:rPr>
          <w:rStyle w:val="StyleBoldUnderline"/>
        </w:rPr>
        <w:t>China’s expanding links with the region</w:t>
      </w:r>
      <w:r w:rsidRPr="0095529D">
        <w:rPr>
          <w:sz w:val="10"/>
        </w:rPr>
        <w:t xml:space="preserve">, on the one hand, </w:t>
      </w:r>
      <w:r w:rsidRPr="0095529D">
        <w:rPr>
          <w:rStyle w:val="StyleBoldUnderline"/>
        </w:rPr>
        <w:t>and</w:t>
      </w:r>
      <w:r w:rsidRPr="0095529D">
        <w:rPr>
          <w:sz w:val="12"/>
        </w:rPr>
        <w:t>¶</w:t>
      </w:r>
      <w:r w:rsidRPr="0095529D">
        <w:rPr>
          <w:sz w:val="10"/>
        </w:rPr>
        <w:t xml:space="preserve"> </w:t>
      </w:r>
      <w:r w:rsidRPr="0095529D">
        <w:rPr>
          <w:rStyle w:val="StyleBoldUnderline"/>
        </w:rPr>
        <w:t>the American disregard for what is happening there</w:t>
      </w:r>
      <w:r w:rsidRPr="0095529D">
        <w:rPr>
          <w:sz w:val="10"/>
        </w:rPr>
        <w:t xml:space="preserve">, on the other, </w:t>
      </w:r>
      <w:r w:rsidRPr="0095529D">
        <w:rPr>
          <w:rStyle w:val="StyleBoldUnderline"/>
        </w:rPr>
        <w:t>are making this scenario</w:t>
      </w:r>
      <w:r w:rsidRPr="0095529D">
        <w:rPr>
          <w:sz w:val="12"/>
        </w:rPr>
        <w:t>¶</w:t>
      </w:r>
      <w:r w:rsidRPr="0095529D">
        <w:rPr>
          <w:sz w:val="10"/>
        </w:rPr>
        <w:t xml:space="preserve"> </w:t>
      </w:r>
      <w:r w:rsidRPr="0095529D">
        <w:rPr>
          <w:rStyle w:val="StyleBoldUnderline"/>
        </w:rPr>
        <w:t>more possible than ever before</w:t>
      </w:r>
      <w:r w:rsidRPr="0095529D">
        <w:rPr>
          <w:sz w:val="10"/>
        </w:rPr>
        <w:t>. This assertion might sound audacious at ﬁrst. After all, the</w:t>
      </w:r>
      <w:r w:rsidRPr="0095529D">
        <w:rPr>
          <w:sz w:val="12"/>
        </w:rPr>
        <w:t>¶</w:t>
      </w:r>
      <w:r w:rsidRPr="0095529D">
        <w:rPr>
          <w:sz w:val="10"/>
        </w:rPr>
        <w:t xml:space="preserve"> gap in military and economic resources between these two nations is still enormous. But </w:t>
      </w:r>
      <w:r w:rsidRPr="0095529D">
        <w:rPr>
          <w:rStyle w:val="StyleBoldUnderline"/>
        </w:rPr>
        <w:t>to</w:t>
      </w:r>
      <w:r w:rsidRPr="0095529D">
        <w:rPr>
          <w:sz w:val="12"/>
        </w:rPr>
        <w:t>¶</w:t>
      </w:r>
      <w:r w:rsidRPr="0095529D">
        <w:rPr>
          <w:sz w:val="10"/>
        </w:rPr>
        <w:t xml:space="preserve"> </w:t>
      </w:r>
      <w:r w:rsidRPr="0095529D">
        <w:rPr>
          <w:rStyle w:val="StyleBoldUnderline"/>
        </w:rPr>
        <w:t>modify the status quo in the region the Chinese would not need to reach a similar level of</w:t>
      </w:r>
      <w:r w:rsidRPr="0095529D">
        <w:rPr>
          <w:sz w:val="12"/>
        </w:rPr>
        <w:t>¶</w:t>
      </w:r>
      <w:r w:rsidRPr="0095529D">
        <w:rPr>
          <w:sz w:val="10"/>
        </w:rPr>
        <w:t xml:space="preserve"> </w:t>
      </w:r>
      <w:r w:rsidRPr="0095529D">
        <w:rPr>
          <w:rStyle w:val="StyleBoldUnderline"/>
        </w:rPr>
        <w:t>power to the one Americans enjoy there today</w:t>
      </w:r>
      <w:r w:rsidRPr="0095529D">
        <w:rPr>
          <w:sz w:val="10"/>
        </w:rPr>
        <w:t>. In fact, such a scenario, if the present rates</w:t>
      </w:r>
      <w:r w:rsidRPr="0095529D">
        <w:rPr>
          <w:sz w:val="12"/>
        </w:rPr>
        <w:t>¶</w:t>
      </w:r>
      <w:r w:rsidRPr="0095529D">
        <w:rPr>
          <w:sz w:val="10"/>
        </w:rPr>
        <w:t xml:space="preserve"> of economic growth continue, could take decades, even more if we consider the military</w:t>
      </w:r>
      <w:r w:rsidRPr="0095529D">
        <w:rPr>
          <w:sz w:val="12"/>
        </w:rPr>
        <w:t>¶</w:t>
      </w:r>
      <w:r w:rsidRPr="0095529D">
        <w:rPr>
          <w:sz w:val="10"/>
        </w:rPr>
        <w:t xml:space="preserve"> aspect of power, in which the U.S. retains an even greater advantage. The path to end the</w:t>
      </w:r>
      <w:r w:rsidRPr="0095529D">
        <w:rPr>
          <w:sz w:val="12"/>
        </w:rPr>
        <w:t>¶</w:t>
      </w:r>
      <w:r w:rsidRPr="0095529D">
        <w:rPr>
          <w:sz w:val="10"/>
        </w:rPr>
        <w:t xml:space="preserve"> American hegemony would, however, be a simpler one.</w:t>
      </w:r>
      <w:r w:rsidRPr="0095529D">
        <w:rPr>
          <w:sz w:val="12"/>
        </w:rPr>
        <w:t>¶</w:t>
      </w:r>
      <w:r w:rsidRPr="0095529D">
        <w:rPr>
          <w:sz w:val="10"/>
        </w:rPr>
        <w:t xml:space="preserve"> The amount of power the United States needs to remain the hegemon in the Western</w:t>
      </w:r>
      <w:r w:rsidRPr="0095529D">
        <w:rPr>
          <w:sz w:val="12"/>
        </w:rPr>
        <w:t>¶</w:t>
      </w:r>
      <w:r w:rsidRPr="0095529D">
        <w:rPr>
          <w:sz w:val="10"/>
        </w:rPr>
        <w:t xml:space="preserve"> Hemisphere—and not just the most powerful state there—is enormous, and as long as</w:t>
      </w:r>
      <w:r w:rsidRPr="0095529D">
        <w:rPr>
          <w:sz w:val="12"/>
        </w:rPr>
        <w:t>¶</w:t>
      </w:r>
      <w:r w:rsidRPr="0095529D">
        <w:rPr>
          <w:sz w:val="10"/>
        </w:rPr>
        <w:t xml:space="preserve"> it continuously represents a major potential threat to the security of these states and no other world power shows the willingness or capacity to challenge this reality, America will</w:t>
      </w:r>
      <w:r w:rsidRPr="0095529D">
        <w:rPr>
          <w:sz w:val="12"/>
        </w:rPr>
        <w:t>¶</w:t>
      </w:r>
      <w:r w:rsidRPr="0095529D">
        <w:rPr>
          <w:sz w:val="10"/>
        </w:rPr>
        <w:t xml:space="preserve"> remain the hegemon. But </w:t>
      </w:r>
      <w:r w:rsidRPr="0095529D">
        <w:rPr>
          <w:rStyle w:val="StyleBoldUnderline"/>
        </w:rPr>
        <w:t>by winning just a couple of allies China might change this</w:t>
      </w:r>
      <w:r w:rsidRPr="0095529D">
        <w:rPr>
          <w:sz w:val="10"/>
        </w:rPr>
        <w:t xml:space="preserve">. </w:t>
      </w:r>
      <w:r w:rsidRPr="0095529D">
        <w:rPr>
          <w:rStyle w:val="StyleBoldUnderline"/>
        </w:rPr>
        <w:t>With</w:t>
      </w:r>
      <w:r w:rsidRPr="0095529D">
        <w:rPr>
          <w:sz w:val="12"/>
        </w:rPr>
        <w:t>¶</w:t>
      </w:r>
      <w:r w:rsidRPr="0095529D">
        <w:rPr>
          <w:sz w:val="10"/>
        </w:rPr>
        <w:t xml:space="preserve"> </w:t>
      </w:r>
      <w:r w:rsidRPr="0095529D">
        <w:rPr>
          <w:rStyle w:val="StyleBoldUnderline"/>
        </w:rPr>
        <w:t>growing resources from their Asian partner</w:t>
      </w:r>
      <w:r w:rsidRPr="0095529D">
        <w:rPr>
          <w:sz w:val="10"/>
        </w:rPr>
        <w:t xml:space="preserve">, </w:t>
      </w:r>
      <w:r w:rsidRPr="0095529D">
        <w:rPr>
          <w:rStyle w:val="StyleBoldUnderline"/>
        </w:rPr>
        <w:t>Latin American states might one day be able</w:t>
      </w:r>
      <w:r w:rsidRPr="0095529D">
        <w:rPr>
          <w:sz w:val="12"/>
        </w:rPr>
        <w:t>¶</w:t>
      </w:r>
      <w:r w:rsidRPr="0095529D">
        <w:rPr>
          <w:sz w:val="10"/>
        </w:rPr>
        <w:t xml:space="preserve"> to </w:t>
      </w:r>
      <w:r w:rsidRPr="0095529D">
        <w:rPr>
          <w:rStyle w:val="StyleBoldUnderline"/>
        </w:rPr>
        <w:t>initiate conﬂicts with their neighbors without having to worry about the restrictions the</w:t>
      </w:r>
      <w:r w:rsidRPr="0095529D">
        <w:rPr>
          <w:rStyle w:val="StyleBoldUnderline"/>
          <w:sz w:val="12"/>
        </w:rPr>
        <w:t>¶</w:t>
      </w:r>
      <w:r w:rsidRPr="0095529D">
        <w:rPr>
          <w:rStyle w:val="StyleBoldUnderline"/>
        </w:rPr>
        <w:t xml:space="preserve"> American hegemon imposes on them</w:t>
      </w:r>
      <w:r w:rsidRPr="0095529D">
        <w:rPr>
          <w:sz w:val="10"/>
        </w:rPr>
        <w:t>.</w:t>
      </w:r>
    </w:p>
    <w:p w:rsidR="00111377" w:rsidRPr="0095529D" w:rsidRDefault="00111377" w:rsidP="00111377">
      <w:pPr>
        <w:pStyle w:val="Heading3"/>
        <w:rPr>
          <w:rStyle w:val="StyleStyleBold12pt"/>
          <w:b/>
          <w:sz w:val="32"/>
          <w:szCs w:val="32"/>
          <w:u w:val="single"/>
        </w:rPr>
      </w:pPr>
      <w:bookmarkStart w:id="52" w:name="_Toc360608694"/>
      <w:r w:rsidRPr="0095529D">
        <w:rPr>
          <w:rStyle w:val="StyleStyleBold12pt"/>
          <w:b/>
          <w:sz w:val="32"/>
          <w:szCs w:val="32"/>
          <w:u w:val="single"/>
        </w:rPr>
        <w:lastRenderedPageBreak/>
        <w:t xml:space="preserve">US decline in LA -&gt; decline in </w:t>
      </w:r>
      <w:proofErr w:type="spellStart"/>
      <w:r w:rsidRPr="0095529D">
        <w:rPr>
          <w:rStyle w:val="StyleStyleBold12pt"/>
          <w:b/>
          <w:sz w:val="32"/>
          <w:szCs w:val="32"/>
          <w:u w:val="single"/>
        </w:rPr>
        <w:t>hege</w:t>
      </w:r>
      <w:bookmarkEnd w:id="52"/>
      <w:proofErr w:type="spellEnd"/>
    </w:p>
    <w:p w:rsidR="00111377" w:rsidRPr="0095529D" w:rsidRDefault="00111377" w:rsidP="00111377">
      <w:pPr>
        <w:pStyle w:val="Heading4"/>
      </w:pPr>
      <w:r w:rsidRPr="0095529D">
        <w:t xml:space="preserve">If China replaces the US in Latin America </w:t>
      </w:r>
      <w:proofErr w:type="spellStart"/>
      <w:r w:rsidRPr="0095529D">
        <w:t>hege</w:t>
      </w:r>
      <w:proofErr w:type="spellEnd"/>
      <w:r w:rsidRPr="0095529D">
        <w:t xml:space="preserve"> will collapse</w:t>
      </w:r>
    </w:p>
    <w:p w:rsidR="00111377" w:rsidRPr="0095529D" w:rsidRDefault="00111377" w:rsidP="00111377">
      <w:pPr>
        <w:rPr>
          <w:rStyle w:val="StyleStyleBold12pt"/>
        </w:rPr>
      </w:pPr>
      <w:proofErr w:type="spellStart"/>
      <w:r w:rsidRPr="0095529D">
        <w:rPr>
          <w:rStyle w:val="StyleStyleBold12pt"/>
        </w:rPr>
        <w:t>Cerna</w:t>
      </w:r>
      <w:proofErr w:type="spellEnd"/>
      <w:r w:rsidRPr="0095529D">
        <w:rPr>
          <w:rStyle w:val="StyleStyleBold12pt"/>
        </w:rPr>
        <w:t xml:space="preserve"> 2011 </w:t>
      </w:r>
    </w:p>
    <w:p w:rsidR="00111377" w:rsidRPr="0095529D" w:rsidRDefault="00111377" w:rsidP="00111377">
      <w:r w:rsidRPr="0095529D">
        <w:t xml:space="preserve">(Michael [graduate student in International Policy Management at Kennesaw State University]; China's Growing Presence in Latin America: Implications for US and Chinese Presence in the Region; Apr 15; www.chinacenter.net/chinas-growing-presence-in-latin-america-implications-for-u-s-and-chinese-presence-in-the-region/; </w:t>
      </w:r>
      <w:proofErr w:type="spellStart"/>
      <w:r w:rsidRPr="0095529D">
        <w:t>kdf</w:t>
      </w:r>
      <w:proofErr w:type="spellEnd"/>
      <w:r w:rsidRPr="0095529D">
        <w:t>)</w:t>
      </w:r>
    </w:p>
    <w:p w:rsidR="00111377" w:rsidRPr="0095529D" w:rsidRDefault="00111377" w:rsidP="00111377"/>
    <w:p w:rsidR="00111377" w:rsidRPr="0095529D" w:rsidRDefault="00111377" w:rsidP="00111377">
      <w:pPr>
        <w:rPr>
          <w:sz w:val="16"/>
        </w:rPr>
      </w:pPr>
      <w:r w:rsidRPr="0095529D">
        <w:rPr>
          <w:rStyle w:val="StyleBoldUnderline"/>
        </w:rPr>
        <w:t>With both the U.S. and China making gains in the region in different sectors, there is seemingly room for each side to grow; which implies that,</w:t>
      </w:r>
      <w:r w:rsidRPr="0095529D">
        <w:rPr>
          <w:sz w:val="16"/>
        </w:rPr>
        <w:t xml:space="preserve"> in fact, </w:t>
      </w:r>
      <w:r w:rsidRPr="0095529D">
        <w:rPr>
          <w:rStyle w:val="StyleBoldUnderline"/>
        </w:rPr>
        <w:t>trade with Latin America is not a zero-sum game</w:t>
      </w:r>
      <w:r w:rsidRPr="0095529D">
        <w:rPr>
          <w:sz w:val="16"/>
        </w:rPr>
        <w:t xml:space="preserve">. China presents an alternative to the United States, but that is not necessarily a bad thing. The U.S. is much more diversified than China at the moment and therefore does not need to enter into direct competition. However, as China responds to calls from Brazil and diversifies its </w:t>
      </w:r>
      <w:r w:rsidRPr="0095529D">
        <w:rPr>
          <w:rStyle w:val="StyleBoldUnderline"/>
        </w:rPr>
        <w:t>investments, there is increasing worry that China is going to outmatch U.S. trade in the region. These fears may be economically based, but there are potentially harmful political consequences – primarily, providing Latin America with a quasi-world power as an alternative to the U.S.</w:t>
      </w:r>
      <w:r w:rsidRPr="0095529D">
        <w:rPr>
          <w:sz w:val="16"/>
        </w:rPr>
        <w:t xml:space="preserve"> Since the Monroe Doctrine, Latin America has been considered a secure sphere of influence for the U.S. </w:t>
      </w:r>
      <w:r w:rsidRPr="0095529D">
        <w:rPr>
          <w:rStyle w:val="StyleBoldUnderline"/>
        </w:rPr>
        <w:t xml:space="preserve">The fact that China presents a less democratic alternative to U.S. influence presents a major problem. </w:t>
      </w:r>
      <w:r w:rsidRPr="0095529D">
        <w:rPr>
          <w:sz w:val="16"/>
        </w:rPr>
        <w:t xml:space="preserve">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w:t>
      </w:r>
      <w:r w:rsidRPr="0095529D">
        <w:rPr>
          <w:rStyle w:val="StyleBoldUnderline"/>
        </w:rPr>
        <w:t>The idea was to set up a new exchange rate mechanism that would bypass the U.S. dollar as the reserve currency of the world.</w:t>
      </w:r>
      <w:r w:rsidRPr="0095529D">
        <w:rPr>
          <w:sz w:val="16"/>
        </w:rPr>
        <w:t xml:space="preserve"> In addition, banks of the five BRICS nations agreed to establish mutual credit lines in their local currencies, not in U.S. currency. While the chances of such a proposal gaining support are debatable, </w:t>
      </w:r>
      <w:r w:rsidRPr="0095529D">
        <w:rPr>
          <w:rStyle w:val="StyleBoldUnderline"/>
        </w:rPr>
        <w:t>it sets a clear example of a possible shift in power away from the U.S. and toward a more global organization, one that is arguably anchored by China</w:t>
      </w:r>
      <w:r w:rsidRPr="0095529D">
        <w:rPr>
          <w:rStyle w:val="Emphasis"/>
        </w:rPr>
        <w:t>. If China becomes a preferred partner in Latin America, it will show that U.S. dominance around the globe also is at risk.</w:t>
      </w:r>
    </w:p>
    <w:p w:rsidR="00111377" w:rsidRPr="0095529D" w:rsidRDefault="00111377" w:rsidP="00111377">
      <w:pPr>
        <w:pStyle w:val="Heading3"/>
      </w:pPr>
      <w:bookmarkStart w:id="53" w:name="_Toc360608695"/>
      <w:r w:rsidRPr="0095529D">
        <w:lastRenderedPageBreak/>
        <w:t>Chinese Influence Bad</w:t>
      </w:r>
      <w:bookmarkEnd w:id="53"/>
    </w:p>
    <w:p w:rsidR="00111377" w:rsidRPr="0095529D" w:rsidRDefault="00111377" w:rsidP="00111377">
      <w:pPr>
        <w:pStyle w:val="Heading4"/>
      </w:pPr>
      <w:r w:rsidRPr="0095529D">
        <w:t>Chinese influence in the region leads to instability</w:t>
      </w:r>
    </w:p>
    <w:p w:rsidR="00111377" w:rsidRPr="0095529D" w:rsidRDefault="00111377" w:rsidP="00111377">
      <w:r w:rsidRPr="0095529D">
        <w:rPr>
          <w:rStyle w:val="StyleStyleBold12pt"/>
        </w:rPr>
        <w:t>Erikson and Chen 2007</w:t>
      </w:r>
      <w:r w:rsidRPr="0095529D">
        <w:t xml:space="preserve"> </w:t>
      </w:r>
    </w:p>
    <w:p w:rsidR="00111377" w:rsidRPr="0095529D" w:rsidRDefault="00111377" w:rsidP="00111377">
      <w:r w:rsidRPr="0095529D">
        <w:t xml:space="preserve">(Daniel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111377" w:rsidRPr="0095529D" w:rsidRDefault="00111377" w:rsidP="00111377">
      <w:pPr>
        <w:rPr>
          <w:sz w:val="16"/>
        </w:rPr>
      </w:pPr>
      <w:r w:rsidRPr="0095529D">
        <w:rPr>
          <w:rStyle w:val="StyleBoldUnderline"/>
        </w:rPr>
        <w:t>The United States has</w:t>
      </w:r>
      <w:r w:rsidRPr="0095529D">
        <w:rPr>
          <w:sz w:val="16"/>
        </w:rPr>
        <w:t xml:space="preserve"> been reflexively wary of any potential Chinese incursions into a region that it has long considered its domain. While for the most part Washington does not see Chinese economic penetration of Latin America as inherently antithetical to American interests, there is genuine </w:t>
      </w:r>
      <w:r w:rsidRPr="0095529D">
        <w:rPr>
          <w:rStyle w:val="StyleBoldUnderline"/>
        </w:rPr>
        <w:t>concern over how the accelerating interactions might lead to military or strategic cooperation at a later stage</w:t>
      </w:r>
      <w:r w:rsidRPr="0095529D">
        <w:rPr>
          <w:sz w:val="16"/>
        </w:rPr>
        <w:t xml:space="preserve">. </w:t>
      </w:r>
      <w:r w:rsidRPr="0095529D">
        <w:rPr>
          <w:rStyle w:val="StyleBoldUnderline"/>
        </w:rPr>
        <w:t>Few can doubt that China's capacity for mischief in the Americas has greatly increased over the past several years. The deployment of Chinese peacekeepers</w:t>
      </w:r>
      <w:r w:rsidRPr="0095529D">
        <w:rPr>
          <w:sz w:val="16"/>
        </w:rPr>
        <w:t xml:space="preserve"> in Haiti--the first in the Western Hemisphere--has particularly </w:t>
      </w:r>
      <w:r w:rsidRPr="0095529D">
        <w:rPr>
          <w:rStyle w:val="StyleBoldUnderline"/>
        </w:rPr>
        <w:t>inflamed these anxieties. Beijing has already attempted to sell arms to Venezuela</w:t>
      </w:r>
      <w:r w:rsidRPr="0095529D">
        <w:rPr>
          <w:sz w:val="16"/>
        </w:rPr>
        <w:t xml:space="preserve">; n40 the Chinese government also reportedly conducts intelligence activities in Latin America through visitors, students, and front companies, and </w:t>
      </w:r>
      <w:r w:rsidRPr="0095529D">
        <w:rPr>
          <w:rStyle w:val="StyleBoldUnderline"/>
        </w:rPr>
        <w:t>there are concerns about the PRC using Cuba as a listening post to monitor developments in the United States</w:t>
      </w:r>
      <w:r w:rsidRPr="0095529D">
        <w:rPr>
          <w:sz w:val="16"/>
        </w:rPr>
        <w:t>. n41</w:t>
      </w:r>
    </w:p>
    <w:p w:rsidR="00111377" w:rsidRPr="0095529D" w:rsidRDefault="00111377" w:rsidP="00111377"/>
    <w:p w:rsidR="00111377" w:rsidRPr="0095529D" w:rsidRDefault="00111377" w:rsidP="00111377">
      <w:pPr>
        <w:pStyle w:val="Heading3"/>
      </w:pPr>
      <w:bookmarkStart w:id="54" w:name="_Toc360608696"/>
      <w:r w:rsidRPr="0095529D">
        <w:lastRenderedPageBreak/>
        <w:t>China hurts LA</w:t>
      </w:r>
      <w:bookmarkEnd w:id="54"/>
    </w:p>
    <w:p w:rsidR="00111377" w:rsidRPr="0095529D" w:rsidRDefault="00111377" w:rsidP="00111377">
      <w:pPr>
        <w:pStyle w:val="Heading4"/>
      </w:pPr>
      <w:r w:rsidRPr="0095529D">
        <w:t>If China continues to flood Latin America it will hurt economies and destabilize the region</w:t>
      </w:r>
    </w:p>
    <w:p w:rsidR="00111377" w:rsidRPr="0095529D" w:rsidRDefault="00111377" w:rsidP="00111377">
      <w:pPr>
        <w:rPr>
          <w:rStyle w:val="StyleStyleBold12pt"/>
        </w:rPr>
      </w:pPr>
      <w:r w:rsidRPr="0095529D">
        <w:rPr>
          <w:rStyle w:val="StyleStyleBold12pt"/>
        </w:rPr>
        <w:t xml:space="preserve">Hilton 2013 </w:t>
      </w:r>
    </w:p>
    <w:p w:rsidR="00111377" w:rsidRPr="0095529D" w:rsidRDefault="00111377" w:rsidP="0011137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111377" w:rsidRPr="0095529D" w:rsidRDefault="00111377" w:rsidP="00111377"/>
    <w:p w:rsidR="00111377" w:rsidRPr="0095529D" w:rsidRDefault="00111377" w:rsidP="00111377">
      <w:pPr>
        <w:rPr>
          <w:sz w:val="16"/>
        </w:rPr>
      </w:pPr>
      <w:r w:rsidRPr="0095529D">
        <w:rPr>
          <w:rStyle w:val="StyleBoldUnderline"/>
        </w:rPr>
        <w:t>Latin American countries face trade imbalances: Chinese</w:t>
      </w:r>
      <w:r w:rsidRPr="0095529D">
        <w:rPr>
          <w:rStyle w:val="StyleBoldUnderline"/>
          <w:b w:val="0"/>
          <w:sz w:val="12"/>
          <w:u w:val="none"/>
        </w:rPr>
        <w:t>¶</w:t>
      </w:r>
      <w:r w:rsidRPr="0095529D">
        <w:rPr>
          <w:rStyle w:val="StyleBoldUnderline"/>
          <w:sz w:val="12"/>
        </w:rPr>
        <w:t xml:space="preserve"> </w:t>
      </w:r>
      <w:r w:rsidRPr="0095529D">
        <w:rPr>
          <w:rStyle w:val="StyleBoldUnderline"/>
        </w:rPr>
        <w:t>products are flooding domestic markets to the detriment</w:t>
      </w:r>
      <w:r w:rsidRPr="0095529D">
        <w:rPr>
          <w:rStyle w:val="StyleBoldUnderline"/>
          <w:b w:val="0"/>
          <w:sz w:val="12"/>
          <w:u w:val="none"/>
        </w:rPr>
        <w:t>¶</w:t>
      </w:r>
      <w:r w:rsidRPr="0095529D">
        <w:rPr>
          <w:rStyle w:val="StyleBoldUnderline"/>
          <w:sz w:val="12"/>
        </w:rPr>
        <w:t xml:space="preserve"> </w:t>
      </w:r>
      <w:r w:rsidRPr="0095529D">
        <w:rPr>
          <w:rStyle w:val="StyleBoldUnderline"/>
        </w:rPr>
        <w:t>of local manufacturers, and Latin America is losing out</w:t>
      </w:r>
      <w:r w:rsidRPr="0095529D">
        <w:rPr>
          <w:rStyle w:val="StyleBoldUnderline"/>
          <w:b w:val="0"/>
          <w:sz w:val="12"/>
          <w:u w:val="none"/>
        </w:rPr>
        <w:t>¶</w:t>
      </w:r>
      <w:r w:rsidRPr="0095529D">
        <w:rPr>
          <w:rStyle w:val="StyleBoldUnderline"/>
          <w:sz w:val="12"/>
        </w:rPr>
        <w:t xml:space="preserve"> </w:t>
      </w:r>
      <w:r w:rsidRPr="0095529D">
        <w:rPr>
          <w:rStyle w:val="StyleBoldUnderline"/>
        </w:rPr>
        <w:t>to Chinese competition in export markets</w:t>
      </w:r>
      <w:r w:rsidRPr="0095529D">
        <w:rPr>
          <w:sz w:val="16"/>
        </w:rPr>
        <w:t>. Mexico is the outstanding example: Kevin Gallagher, of Boston University</w:t>
      </w:r>
      <w:proofErr w:type="gramStart"/>
      <w:r w:rsidRPr="0095529D">
        <w:rPr>
          <w:sz w:val="16"/>
        </w:rPr>
        <w:t>,</w:t>
      </w:r>
      <w:r w:rsidRPr="0095529D">
        <w:rPr>
          <w:sz w:val="12"/>
        </w:rPr>
        <w:t>¶</w:t>
      </w:r>
      <w:proofErr w:type="gramEnd"/>
      <w:r w:rsidRPr="0095529D">
        <w:rPr>
          <w:sz w:val="16"/>
        </w:rPr>
        <w:t xml:space="preserve"> calculated in 2009 that 97% of Mexico’s manufacturing</w:t>
      </w:r>
      <w:r w:rsidRPr="0095529D">
        <w:rPr>
          <w:sz w:val="12"/>
        </w:rPr>
        <w:t>¶</w:t>
      </w:r>
      <w:r w:rsidRPr="0095529D">
        <w:rPr>
          <w:sz w:val="16"/>
        </w:rPr>
        <w:t xml:space="preserve"> exports were threatened by Chinese competition.</w:t>
      </w:r>
      <w:r w:rsidRPr="0095529D">
        <w:rPr>
          <w:sz w:val="12"/>
        </w:rPr>
        <w:t>¶</w:t>
      </w:r>
      <w:r w:rsidRPr="0095529D">
        <w:rPr>
          <w:sz w:val="16"/>
        </w:rPr>
        <w:t xml:space="preserve"> In addition, China enjoyed the competitive advantage of</w:t>
      </w:r>
      <w:r w:rsidRPr="0095529D">
        <w:rPr>
          <w:sz w:val="12"/>
        </w:rPr>
        <w:t>¶</w:t>
      </w:r>
      <w:r w:rsidRPr="0095529D">
        <w:rPr>
          <w:sz w:val="16"/>
        </w:rPr>
        <w:t xml:space="preserve"> price and local supply chains, which, after China joined the</w:t>
      </w:r>
      <w:r w:rsidRPr="0095529D">
        <w:rPr>
          <w:sz w:val="12"/>
        </w:rPr>
        <w:t>¶</w:t>
      </w:r>
      <w:r w:rsidRPr="0095529D">
        <w:rPr>
          <w:sz w:val="16"/>
        </w:rPr>
        <w:t xml:space="preserve"> World Trade Organization in 2001, stimulated the transfer to</w:t>
      </w:r>
      <w:r w:rsidRPr="0095529D">
        <w:rPr>
          <w:sz w:val="12"/>
        </w:rPr>
        <w:t>¶</w:t>
      </w:r>
      <w:r w:rsidRPr="0095529D">
        <w:rPr>
          <w:sz w:val="16"/>
        </w:rPr>
        <w:t xml:space="preserve"> China of Mexican electronics assembly plants (maquiladoras)</w:t>
      </w:r>
      <w:r w:rsidRPr="0095529D">
        <w:rPr>
          <w:sz w:val="12"/>
        </w:rPr>
        <w:t>¶</w:t>
      </w:r>
      <w:r w:rsidRPr="0095529D">
        <w:rPr>
          <w:sz w:val="16"/>
        </w:rPr>
        <w:t xml:space="preserve"> that served the U.S. market. More recently, as China’s</w:t>
      </w:r>
      <w:r w:rsidRPr="0095529D">
        <w:rPr>
          <w:sz w:val="12"/>
        </w:rPr>
        <w:t>¶</w:t>
      </w:r>
      <w:r w:rsidRPr="0095529D">
        <w:rPr>
          <w:sz w:val="16"/>
        </w:rPr>
        <w:t xml:space="preserve"> currency has appreciated and </w:t>
      </w:r>
      <w:proofErr w:type="spellStart"/>
      <w:r w:rsidRPr="0095529D">
        <w:rPr>
          <w:sz w:val="16"/>
        </w:rPr>
        <w:t>labour</w:t>
      </w:r>
      <w:proofErr w:type="spellEnd"/>
      <w:r w:rsidRPr="0095529D">
        <w:rPr>
          <w:sz w:val="16"/>
        </w:rPr>
        <w:t xml:space="preserve"> costs have risen by an</w:t>
      </w:r>
      <w:r w:rsidRPr="0095529D">
        <w:rPr>
          <w:sz w:val="12"/>
        </w:rPr>
        <w:t>¶</w:t>
      </w:r>
      <w:r w:rsidRPr="0095529D">
        <w:rPr>
          <w:sz w:val="16"/>
        </w:rPr>
        <w:t xml:space="preserve"> annual 10%, the Mexican position has begun to recover.</w:t>
      </w:r>
      <w:r w:rsidRPr="0095529D">
        <w:rPr>
          <w:sz w:val="12"/>
        </w:rPr>
        <w:t>¶</w:t>
      </w:r>
      <w:r w:rsidRPr="0095529D">
        <w:rPr>
          <w:sz w:val="16"/>
        </w:rPr>
        <w:t xml:space="preserve"> Central American nations suffered too, losing textile industries</w:t>
      </w:r>
      <w:r w:rsidRPr="0095529D">
        <w:rPr>
          <w:sz w:val="12"/>
        </w:rPr>
        <w:t>¶</w:t>
      </w:r>
      <w:r w:rsidRPr="0095529D">
        <w:rPr>
          <w:sz w:val="16"/>
        </w:rPr>
        <w:t xml:space="preserve"> to China. </w:t>
      </w:r>
      <w:r w:rsidRPr="0095529D">
        <w:rPr>
          <w:rStyle w:val="StyleBoldUnderline"/>
        </w:rPr>
        <w:t>This is of concern to the United States, which</w:t>
      </w:r>
      <w:r w:rsidRPr="0095529D">
        <w:rPr>
          <w:rStyle w:val="StyleBoldUnderline"/>
          <w:b w:val="0"/>
          <w:sz w:val="12"/>
          <w:u w:val="none"/>
        </w:rPr>
        <w:t>¶</w:t>
      </w:r>
      <w:r w:rsidRPr="0095529D">
        <w:rPr>
          <w:rStyle w:val="StyleBoldUnderline"/>
          <w:sz w:val="12"/>
        </w:rPr>
        <w:t xml:space="preserve"> </w:t>
      </w:r>
      <w:r w:rsidRPr="0095529D">
        <w:rPr>
          <w:rStyle w:val="StyleBoldUnderline"/>
        </w:rPr>
        <w:t>is anxious to protect manufacturing in some of its poorest</w:t>
      </w:r>
      <w:r w:rsidRPr="0095529D">
        <w:rPr>
          <w:rStyle w:val="StyleBoldUnderline"/>
          <w:b w:val="0"/>
          <w:sz w:val="12"/>
          <w:u w:val="none"/>
        </w:rPr>
        <w:t>¶</w:t>
      </w:r>
      <w:r w:rsidRPr="0095529D">
        <w:rPr>
          <w:rStyle w:val="StyleBoldUnderline"/>
          <w:sz w:val="12"/>
        </w:rPr>
        <w:t xml:space="preserve"> </w:t>
      </w:r>
      <w:proofErr w:type="spellStart"/>
      <w:r w:rsidRPr="0095529D">
        <w:rPr>
          <w:rStyle w:val="StyleBoldUnderline"/>
        </w:rPr>
        <w:t>neighbours</w:t>
      </w:r>
      <w:proofErr w:type="spellEnd"/>
      <w:r w:rsidRPr="0095529D">
        <w:rPr>
          <w:sz w:val="16"/>
        </w:rPr>
        <w:t>, such as Guatemala, Honduras and El Salvador</w:t>
      </w:r>
      <w:proofErr w:type="gramStart"/>
      <w:r w:rsidRPr="0095529D">
        <w:rPr>
          <w:sz w:val="16"/>
        </w:rPr>
        <w:t>,</w:t>
      </w:r>
      <w:r w:rsidRPr="0095529D">
        <w:rPr>
          <w:sz w:val="12"/>
        </w:rPr>
        <w:t>¶</w:t>
      </w:r>
      <w:proofErr w:type="gramEnd"/>
      <w:r w:rsidRPr="0095529D">
        <w:rPr>
          <w:sz w:val="16"/>
        </w:rPr>
        <w:t xml:space="preserve"> </w:t>
      </w:r>
      <w:r w:rsidRPr="0095529D">
        <w:rPr>
          <w:rStyle w:val="StyleBoldUnderline"/>
        </w:rPr>
        <w:t>in order to promote stability and maintain the U.S.-led “War</w:t>
      </w:r>
      <w:r w:rsidRPr="0095529D">
        <w:rPr>
          <w:rStyle w:val="StyleBoldUnderline"/>
          <w:b w:val="0"/>
          <w:sz w:val="12"/>
          <w:u w:val="none"/>
        </w:rPr>
        <w:t>¶</w:t>
      </w:r>
      <w:r w:rsidRPr="0095529D">
        <w:rPr>
          <w:rStyle w:val="StyleBoldUnderline"/>
          <w:sz w:val="12"/>
        </w:rPr>
        <w:t xml:space="preserve"> </w:t>
      </w:r>
      <w:r w:rsidRPr="0095529D">
        <w:rPr>
          <w:rStyle w:val="StyleBoldUnderline"/>
        </w:rPr>
        <w:t>on Drugs”</w:t>
      </w:r>
      <w:r w:rsidRPr="0095529D">
        <w:rPr>
          <w:sz w:val="16"/>
        </w:rPr>
        <w:t>. Nations such as Argentina, Brazil and Colombia</w:t>
      </w:r>
      <w:r w:rsidRPr="0095529D">
        <w:rPr>
          <w:sz w:val="12"/>
        </w:rPr>
        <w:t>¶</w:t>
      </w:r>
      <w:r w:rsidRPr="0095529D">
        <w:rPr>
          <w:sz w:val="16"/>
        </w:rPr>
        <w:t xml:space="preserve"> – which has a 10:1 trade deficit with China – are also</w:t>
      </w:r>
      <w:r w:rsidRPr="0095529D">
        <w:rPr>
          <w:sz w:val="12"/>
        </w:rPr>
        <w:t>¶</w:t>
      </w:r>
      <w:r w:rsidRPr="0095529D">
        <w:rPr>
          <w:sz w:val="16"/>
        </w:rPr>
        <w:t xml:space="preserve"> exposed. Only Chile, which runs a trade surplus, and Peru</w:t>
      </w:r>
      <w:proofErr w:type="gramStart"/>
      <w:r w:rsidRPr="0095529D">
        <w:rPr>
          <w:sz w:val="16"/>
        </w:rPr>
        <w:t>,</w:t>
      </w:r>
      <w:r w:rsidRPr="0095529D">
        <w:rPr>
          <w:sz w:val="12"/>
        </w:rPr>
        <w:t>¶</w:t>
      </w:r>
      <w:proofErr w:type="gramEnd"/>
      <w:r w:rsidRPr="0095529D">
        <w:rPr>
          <w:sz w:val="16"/>
        </w:rPr>
        <w:t xml:space="preserve"> which has a near surplus on China trade, are exceptions.</w:t>
      </w:r>
    </w:p>
    <w:p w:rsidR="00111377" w:rsidRPr="0095529D" w:rsidRDefault="00111377" w:rsidP="00111377">
      <w:pPr>
        <w:pStyle w:val="Heading3"/>
      </w:pPr>
      <w:bookmarkStart w:id="55" w:name="_Toc360608697"/>
      <w:r w:rsidRPr="0095529D">
        <w:lastRenderedPageBreak/>
        <w:t>China Bad for the environment</w:t>
      </w:r>
      <w:bookmarkEnd w:id="55"/>
    </w:p>
    <w:p w:rsidR="00111377" w:rsidRPr="0095529D" w:rsidRDefault="00111377" w:rsidP="00111377">
      <w:pPr>
        <w:pStyle w:val="Heading4"/>
      </w:pPr>
      <w:r w:rsidRPr="0095529D">
        <w:t>Chinese companies are especially bad to the environment in Latin America</w:t>
      </w:r>
    </w:p>
    <w:p w:rsidR="00111377" w:rsidRPr="0095529D" w:rsidRDefault="00111377" w:rsidP="00111377">
      <w:pPr>
        <w:rPr>
          <w:rStyle w:val="StyleStyleBold12pt"/>
        </w:rPr>
      </w:pPr>
      <w:r w:rsidRPr="0095529D">
        <w:rPr>
          <w:rStyle w:val="StyleStyleBold12pt"/>
        </w:rPr>
        <w:t xml:space="preserve">Hilton 2013 </w:t>
      </w:r>
    </w:p>
    <w:p w:rsidR="00111377" w:rsidRPr="0095529D" w:rsidRDefault="00111377" w:rsidP="0011137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111377" w:rsidRPr="0095529D" w:rsidRDefault="00111377" w:rsidP="00111377">
      <w:pPr>
        <w:rPr>
          <w:rStyle w:val="StyleBoldUnderline"/>
        </w:rPr>
      </w:pPr>
    </w:p>
    <w:p w:rsidR="00111377" w:rsidRPr="0095529D" w:rsidRDefault="00111377" w:rsidP="00111377">
      <w:pPr>
        <w:rPr>
          <w:sz w:val="16"/>
        </w:rPr>
      </w:pPr>
      <w:r w:rsidRPr="0095529D">
        <w:rPr>
          <w:rStyle w:val="StyleBoldUnderline"/>
        </w:rPr>
        <w:t>The environmental and ethical practices of Chinese companies</w:t>
      </w:r>
      <w:r w:rsidRPr="0095529D">
        <w:rPr>
          <w:rStyle w:val="StyleBoldUnderline"/>
          <w:b w:val="0"/>
          <w:sz w:val="12"/>
          <w:u w:val="none"/>
        </w:rPr>
        <w:t>¶</w:t>
      </w:r>
      <w:r w:rsidRPr="0095529D">
        <w:rPr>
          <w:rStyle w:val="StyleBoldUnderline"/>
          <w:sz w:val="12"/>
        </w:rPr>
        <w:t xml:space="preserve"> </w:t>
      </w:r>
      <w:r w:rsidRPr="0095529D">
        <w:rPr>
          <w:rStyle w:val="StyleBoldUnderline"/>
        </w:rPr>
        <w:t xml:space="preserve">have drawn </w:t>
      </w:r>
      <w:proofErr w:type="spellStart"/>
      <w:r w:rsidRPr="0095529D">
        <w:rPr>
          <w:rStyle w:val="StyleBoldUnderline"/>
        </w:rPr>
        <w:t>unfavourable</w:t>
      </w:r>
      <w:proofErr w:type="spellEnd"/>
      <w:r w:rsidRPr="0095529D">
        <w:rPr>
          <w:rStyle w:val="StyleBoldUnderline"/>
        </w:rPr>
        <w:t xml:space="preserve"> comment</w:t>
      </w:r>
      <w:r w:rsidRPr="0095529D">
        <w:rPr>
          <w:sz w:val="16"/>
        </w:rPr>
        <w:t>. The first major</w:t>
      </w:r>
      <w:r w:rsidRPr="0095529D">
        <w:rPr>
          <w:sz w:val="12"/>
        </w:rPr>
        <w:t>¶</w:t>
      </w:r>
      <w:r w:rsidRPr="0095529D">
        <w:rPr>
          <w:sz w:val="16"/>
        </w:rPr>
        <w:t xml:space="preserve"> Chinese mining company in the hemisphere was </w:t>
      </w:r>
      <w:proofErr w:type="spellStart"/>
      <w:r w:rsidRPr="0095529D">
        <w:rPr>
          <w:sz w:val="16"/>
        </w:rPr>
        <w:t>Shougang</w:t>
      </w:r>
      <w:proofErr w:type="spellEnd"/>
      <w:r w:rsidRPr="0095529D">
        <w:rPr>
          <w:sz w:val="12"/>
        </w:rPr>
        <w:t>¶</w:t>
      </w:r>
      <w:r w:rsidRPr="0095529D">
        <w:rPr>
          <w:sz w:val="16"/>
        </w:rPr>
        <w:t xml:space="preserve"> Group, which began operations in Peru in 1992 with the</w:t>
      </w:r>
      <w:r w:rsidRPr="0095529D">
        <w:rPr>
          <w:sz w:val="12"/>
        </w:rPr>
        <w:t>¶</w:t>
      </w:r>
      <w:r w:rsidRPr="0095529D">
        <w:rPr>
          <w:sz w:val="16"/>
        </w:rPr>
        <w:t xml:space="preserve"> purchase of the state-own</w:t>
      </w:r>
      <w:r w:rsidRPr="0095529D">
        <w:rPr>
          <w:sz w:val="16"/>
          <w:szCs w:val="16"/>
        </w:rPr>
        <w:t xml:space="preserve">ed </w:t>
      </w:r>
      <w:proofErr w:type="spellStart"/>
      <w:r w:rsidRPr="0095529D">
        <w:rPr>
          <w:sz w:val="16"/>
          <w:szCs w:val="16"/>
        </w:rPr>
        <w:t>Hierro</w:t>
      </w:r>
      <w:proofErr w:type="spellEnd"/>
      <w:r w:rsidRPr="0095529D">
        <w:rPr>
          <w:sz w:val="16"/>
          <w:szCs w:val="16"/>
        </w:rPr>
        <w:t xml:space="preserve"> Peru for 14 times an¶ independent valuation. </w:t>
      </w:r>
      <w:proofErr w:type="spellStart"/>
      <w:r w:rsidRPr="0095529D">
        <w:rPr>
          <w:sz w:val="16"/>
          <w:szCs w:val="16"/>
        </w:rPr>
        <w:t>Shougang</w:t>
      </w:r>
      <w:proofErr w:type="spellEnd"/>
      <w:r w:rsidRPr="0095529D">
        <w:rPr>
          <w:sz w:val="16"/>
          <w:szCs w:val="16"/>
        </w:rPr>
        <w:t xml:space="preserve"> has contributed heavily¶ to the poor reputation of Chinese companies, over</w:t>
      </w:r>
      <w:r w:rsidRPr="0095529D">
        <w:t xml:space="preserve"> </w:t>
      </w:r>
      <w:r w:rsidRPr="0095529D">
        <w:rPr>
          <w:rStyle w:val="StyleBoldUnderline"/>
        </w:rPr>
        <w:t>fines for¶ environmental damage for the contamination of water supplies</w:t>
      </w:r>
      <w:proofErr w:type="gramStart"/>
      <w:r w:rsidRPr="0095529D">
        <w:rPr>
          <w:rStyle w:val="StyleBoldUnderline"/>
        </w:rPr>
        <w:t>,¶</w:t>
      </w:r>
      <w:proofErr w:type="gramEnd"/>
      <w:r w:rsidRPr="0095529D">
        <w:rPr>
          <w:rStyle w:val="StyleBoldUnderline"/>
        </w:rPr>
        <w:t xml:space="preserve"> low wages and dangerous working conditions</w:t>
      </w:r>
      <w:r w:rsidRPr="0095529D">
        <w:rPr>
          <w:sz w:val="16"/>
        </w:rPr>
        <w:t>. It has</w:t>
      </w:r>
      <w:r w:rsidRPr="0095529D">
        <w:rPr>
          <w:sz w:val="12"/>
        </w:rPr>
        <w:t>¶</w:t>
      </w:r>
      <w:r w:rsidRPr="0095529D">
        <w:rPr>
          <w:sz w:val="16"/>
        </w:rPr>
        <w:t xml:space="preserve"> been the object of frequent strikes and protests.</w:t>
      </w:r>
      <w:r w:rsidRPr="0095529D">
        <w:rPr>
          <w:sz w:val="12"/>
        </w:rPr>
        <w:t>¶</w:t>
      </w:r>
      <w:r w:rsidRPr="0095529D">
        <w:rPr>
          <w:sz w:val="16"/>
        </w:rPr>
        <w:t xml:space="preserve"> </w:t>
      </w:r>
      <w:proofErr w:type="gramStart"/>
      <w:r w:rsidRPr="0095529D">
        <w:rPr>
          <w:sz w:val="16"/>
        </w:rPr>
        <w:t>Other</w:t>
      </w:r>
      <w:proofErr w:type="gramEnd"/>
      <w:r w:rsidRPr="0095529D">
        <w:rPr>
          <w:sz w:val="16"/>
        </w:rPr>
        <w:t xml:space="preserve"> companies have experienced problems with community</w:t>
      </w:r>
      <w:r w:rsidRPr="0095529D">
        <w:rPr>
          <w:sz w:val="12"/>
        </w:rPr>
        <w:t>¶</w:t>
      </w:r>
      <w:r w:rsidRPr="0095529D">
        <w:rPr>
          <w:sz w:val="16"/>
        </w:rPr>
        <w:t xml:space="preserve"> relations. After buying the Canadian company</w:t>
      </w:r>
      <w:r w:rsidRPr="0095529D">
        <w:rPr>
          <w:sz w:val="12"/>
        </w:rPr>
        <w:t>¶</w:t>
      </w:r>
      <w:r w:rsidRPr="0095529D">
        <w:rPr>
          <w:sz w:val="16"/>
        </w:rPr>
        <w:t xml:space="preserve"> </w:t>
      </w:r>
      <w:proofErr w:type="spellStart"/>
      <w:r w:rsidRPr="0095529D">
        <w:rPr>
          <w:sz w:val="16"/>
        </w:rPr>
        <w:t>Corriente</w:t>
      </w:r>
      <w:proofErr w:type="spellEnd"/>
      <w:r w:rsidRPr="0095529D">
        <w:rPr>
          <w:sz w:val="16"/>
        </w:rPr>
        <w:t xml:space="preserve"> in 2010, </w:t>
      </w:r>
      <w:proofErr w:type="spellStart"/>
      <w:r w:rsidRPr="0095529D">
        <w:rPr>
          <w:sz w:val="16"/>
        </w:rPr>
        <w:t>Tongling</w:t>
      </w:r>
      <w:proofErr w:type="spellEnd"/>
      <w:r w:rsidRPr="0095529D">
        <w:rPr>
          <w:sz w:val="16"/>
        </w:rPr>
        <w:t xml:space="preserve"> and China Railway Construction</w:t>
      </w:r>
      <w:r w:rsidRPr="0095529D">
        <w:rPr>
          <w:sz w:val="12"/>
        </w:rPr>
        <w:t>¶</w:t>
      </w:r>
      <w:r w:rsidRPr="0095529D">
        <w:rPr>
          <w:sz w:val="16"/>
        </w:rPr>
        <w:t xml:space="preserve"> Corporation proposed an open-pit mine in the province of</w:t>
      </w:r>
      <w:r w:rsidRPr="0095529D">
        <w:rPr>
          <w:sz w:val="12"/>
        </w:rPr>
        <w:t>¶</w:t>
      </w:r>
      <w:r w:rsidRPr="0095529D">
        <w:rPr>
          <w:sz w:val="16"/>
        </w:rPr>
        <w:t xml:space="preserve"> Zamora Chinchipe in Ecuador. National protests followed</w:t>
      </w:r>
      <w:r w:rsidRPr="0095529D">
        <w:rPr>
          <w:sz w:val="12"/>
        </w:rPr>
        <w:t>¶</w:t>
      </w:r>
      <w:r w:rsidRPr="0095529D">
        <w:rPr>
          <w:sz w:val="16"/>
        </w:rPr>
        <w:t xml:space="preserve"> an agreement with the government, including a march</w:t>
      </w:r>
      <w:r w:rsidRPr="0095529D">
        <w:rPr>
          <w:sz w:val="12"/>
        </w:rPr>
        <w:t>¶</w:t>
      </w:r>
      <w:r w:rsidRPr="0095529D">
        <w:rPr>
          <w:sz w:val="16"/>
        </w:rPr>
        <w:t xml:space="preserve"> on the capital by the country’s most powerful Indigenous</w:t>
      </w:r>
      <w:r w:rsidRPr="0095529D">
        <w:rPr>
          <w:sz w:val="12"/>
        </w:rPr>
        <w:t>¶</w:t>
      </w:r>
      <w:r w:rsidRPr="0095529D">
        <w:rPr>
          <w:sz w:val="16"/>
        </w:rPr>
        <w:t xml:space="preserve"> movement, </w:t>
      </w:r>
      <w:proofErr w:type="spellStart"/>
      <w:r w:rsidRPr="0095529D">
        <w:rPr>
          <w:sz w:val="16"/>
        </w:rPr>
        <w:t>Confederación</w:t>
      </w:r>
      <w:proofErr w:type="spellEnd"/>
      <w:r w:rsidRPr="0095529D">
        <w:rPr>
          <w:sz w:val="16"/>
        </w:rPr>
        <w:t xml:space="preserve"> de </w:t>
      </w:r>
      <w:proofErr w:type="spellStart"/>
      <w:r w:rsidRPr="0095529D">
        <w:rPr>
          <w:sz w:val="16"/>
        </w:rPr>
        <w:t>Nacionalidades</w:t>
      </w:r>
      <w:proofErr w:type="spellEnd"/>
      <w:r w:rsidRPr="0095529D">
        <w:rPr>
          <w:sz w:val="16"/>
        </w:rPr>
        <w:t xml:space="preserve"> </w:t>
      </w:r>
      <w:proofErr w:type="spellStart"/>
      <w:r w:rsidRPr="0095529D">
        <w:rPr>
          <w:sz w:val="16"/>
        </w:rPr>
        <w:t>Indígenas</w:t>
      </w:r>
      <w:proofErr w:type="spellEnd"/>
      <w:r w:rsidRPr="0095529D">
        <w:rPr>
          <w:sz w:val="16"/>
        </w:rPr>
        <w:t xml:space="preserve"> del</w:t>
      </w:r>
      <w:r w:rsidRPr="0095529D">
        <w:rPr>
          <w:sz w:val="12"/>
        </w:rPr>
        <w:t>¶</w:t>
      </w:r>
      <w:r w:rsidRPr="0095529D">
        <w:rPr>
          <w:sz w:val="16"/>
        </w:rPr>
        <w:t xml:space="preserve"> Ecuador (CONAIE).</w:t>
      </w:r>
      <w:r w:rsidRPr="0095529D">
        <w:rPr>
          <w:sz w:val="12"/>
        </w:rPr>
        <w:t>¶</w:t>
      </w:r>
      <w:r w:rsidRPr="0095529D">
        <w:rPr>
          <w:sz w:val="16"/>
        </w:rPr>
        <w:t xml:space="preserve"> One example of an attempt to meet those concerns is the</w:t>
      </w:r>
      <w:r w:rsidRPr="0095529D">
        <w:rPr>
          <w:sz w:val="12"/>
        </w:rPr>
        <w:t>¶</w:t>
      </w:r>
      <w:r w:rsidRPr="0095529D">
        <w:rPr>
          <w:sz w:val="16"/>
        </w:rPr>
        <w:t xml:space="preserve"> Chinese mining company </w:t>
      </w:r>
      <w:proofErr w:type="spellStart"/>
      <w:r w:rsidRPr="0095529D">
        <w:rPr>
          <w:sz w:val="16"/>
        </w:rPr>
        <w:t>Chinalco’s</w:t>
      </w:r>
      <w:proofErr w:type="spellEnd"/>
      <w:r w:rsidRPr="0095529D">
        <w:rPr>
          <w:sz w:val="16"/>
        </w:rPr>
        <w:t xml:space="preserve"> relocation of 5,000</w:t>
      </w:r>
      <w:r w:rsidRPr="0095529D">
        <w:rPr>
          <w:sz w:val="12"/>
        </w:rPr>
        <w:t>¶</w:t>
      </w:r>
      <w:r w:rsidRPr="0095529D">
        <w:rPr>
          <w:sz w:val="16"/>
        </w:rPr>
        <w:t xml:space="preserve"> residents of the town of </w:t>
      </w:r>
      <w:proofErr w:type="spellStart"/>
      <w:r w:rsidRPr="0095529D">
        <w:rPr>
          <w:sz w:val="16"/>
        </w:rPr>
        <w:t>Morococha</w:t>
      </w:r>
      <w:proofErr w:type="spellEnd"/>
      <w:r w:rsidRPr="0095529D">
        <w:rPr>
          <w:sz w:val="16"/>
        </w:rPr>
        <w:t xml:space="preserve">, 150 </w:t>
      </w:r>
      <w:proofErr w:type="spellStart"/>
      <w:r w:rsidRPr="0095529D">
        <w:rPr>
          <w:sz w:val="16"/>
        </w:rPr>
        <w:t>kilometres</w:t>
      </w:r>
      <w:proofErr w:type="spellEnd"/>
      <w:r w:rsidRPr="0095529D">
        <w:rPr>
          <w:sz w:val="16"/>
        </w:rPr>
        <w:t xml:space="preserve"> east of</w:t>
      </w:r>
      <w:r w:rsidRPr="0095529D">
        <w:rPr>
          <w:sz w:val="12"/>
        </w:rPr>
        <w:t>¶</w:t>
      </w:r>
      <w:r w:rsidRPr="0095529D">
        <w:rPr>
          <w:sz w:val="16"/>
        </w:rPr>
        <w:t xml:space="preserve"> the Peruvian capital, Lima, to remove them from an area</w:t>
      </w:r>
      <w:r w:rsidRPr="0095529D">
        <w:rPr>
          <w:sz w:val="12"/>
        </w:rPr>
        <w:t>¶</w:t>
      </w:r>
      <w:r w:rsidRPr="0095529D">
        <w:rPr>
          <w:sz w:val="16"/>
        </w:rPr>
        <w:t xml:space="preserve"> likely to be contaminated by the new $2.2 million </w:t>
      </w:r>
      <w:proofErr w:type="spellStart"/>
      <w:r w:rsidRPr="0095529D">
        <w:rPr>
          <w:sz w:val="16"/>
        </w:rPr>
        <w:t>Toromocho</w:t>
      </w:r>
      <w:proofErr w:type="spellEnd"/>
      <w:r w:rsidRPr="0095529D">
        <w:rPr>
          <w:sz w:val="12"/>
        </w:rPr>
        <w:t>¶</w:t>
      </w:r>
      <w:r w:rsidRPr="0095529D">
        <w:rPr>
          <w:sz w:val="16"/>
        </w:rPr>
        <w:t xml:space="preserve"> opencast copper mine. Advised by local managers</w:t>
      </w:r>
      <w:r w:rsidRPr="0095529D">
        <w:rPr>
          <w:sz w:val="12"/>
        </w:rPr>
        <w:t>¶</w:t>
      </w:r>
      <w:r w:rsidRPr="0095529D">
        <w:rPr>
          <w:sz w:val="16"/>
        </w:rPr>
        <w:t xml:space="preserve"> and PR consultants, </w:t>
      </w:r>
      <w:proofErr w:type="spellStart"/>
      <w:r w:rsidRPr="0095529D">
        <w:rPr>
          <w:sz w:val="16"/>
        </w:rPr>
        <w:t>Chinalco</w:t>
      </w:r>
      <w:proofErr w:type="spellEnd"/>
      <w:r w:rsidRPr="0095529D">
        <w:rPr>
          <w:sz w:val="16"/>
        </w:rPr>
        <w:t xml:space="preserve"> is investing $50 million in</w:t>
      </w:r>
      <w:r w:rsidRPr="0095529D">
        <w:rPr>
          <w:sz w:val="12"/>
        </w:rPr>
        <w:t>¶</w:t>
      </w:r>
      <w:r w:rsidRPr="0095529D">
        <w:rPr>
          <w:sz w:val="16"/>
        </w:rPr>
        <w:t xml:space="preserve"> an entirely new town nearby, a project it describes as “the</w:t>
      </w:r>
      <w:r w:rsidRPr="0095529D">
        <w:rPr>
          <w:sz w:val="12"/>
        </w:rPr>
        <w:t>¶</w:t>
      </w:r>
      <w:r w:rsidRPr="0095529D">
        <w:rPr>
          <w:sz w:val="16"/>
        </w:rPr>
        <w:t xml:space="preserve"> biggest privately-funded social project in Peru’s history”</w:t>
      </w:r>
      <w:r w:rsidRPr="0095529D">
        <w:rPr>
          <w:sz w:val="12"/>
        </w:rPr>
        <w:t>¶</w:t>
      </w:r>
      <w:r w:rsidRPr="0095529D">
        <w:rPr>
          <w:sz w:val="16"/>
        </w:rPr>
        <w:t xml:space="preserve"> (http://www.strategicstudiesinstitute.army.mil/pubs/</w:t>
      </w:r>
      <w:r w:rsidRPr="0095529D">
        <w:rPr>
          <w:sz w:val="12"/>
        </w:rPr>
        <w:t>¶</w:t>
      </w:r>
      <w:r w:rsidRPr="0095529D">
        <w:rPr>
          <w:sz w:val="16"/>
        </w:rPr>
        <w:t xml:space="preserve"> </w:t>
      </w:r>
      <w:proofErr w:type="spellStart"/>
      <w:r w:rsidRPr="0095529D">
        <w:rPr>
          <w:sz w:val="16"/>
        </w:rPr>
        <w:t>people.cfm?authorID</w:t>
      </w:r>
      <w:proofErr w:type="spellEnd"/>
      <w:r w:rsidRPr="0095529D">
        <w:rPr>
          <w:sz w:val="16"/>
        </w:rPr>
        <w:t>=580). Two-thirds of the residents</w:t>
      </w:r>
      <w:r w:rsidRPr="0095529D">
        <w:rPr>
          <w:sz w:val="12"/>
        </w:rPr>
        <w:t>¶</w:t>
      </w:r>
      <w:r w:rsidRPr="0095529D">
        <w:rPr>
          <w:sz w:val="16"/>
        </w:rPr>
        <w:t xml:space="preserve"> have moved, although the project has also been dogged by</w:t>
      </w:r>
      <w:r w:rsidRPr="0095529D">
        <w:rPr>
          <w:sz w:val="12"/>
        </w:rPr>
        <w:t>¶</w:t>
      </w:r>
      <w:r w:rsidRPr="0095529D">
        <w:rPr>
          <w:sz w:val="16"/>
        </w:rPr>
        <w:t xml:space="preserve"> complaints about inadequate housing and compensation.</w:t>
      </w:r>
      <w:r w:rsidRPr="0095529D">
        <w:rPr>
          <w:sz w:val="12"/>
        </w:rPr>
        <w:t>¶</w:t>
      </w:r>
      <w:r w:rsidRPr="0095529D">
        <w:rPr>
          <w:sz w:val="16"/>
        </w:rPr>
        <w:t xml:space="preserve"> </w:t>
      </w:r>
      <w:r w:rsidRPr="0095529D">
        <w:rPr>
          <w:rStyle w:val="StyleBoldUnderline"/>
        </w:rPr>
        <w:t>Although some dispute the claim that Chinese conduct is</w:t>
      </w:r>
      <w:r w:rsidRPr="0095529D">
        <w:rPr>
          <w:rStyle w:val="StyleBoldUnderline"/>
          <w:b w:val="0"/>
          <w:sz w:val="12"/>
          <w:u w:val="none"/>
        </w:rPr>
        <w:t>¶</w:t>
      </w:r>
      <w:r w:rsidRPr="0095529D">
        <w:rPr>
          <w:rStyle w:val="StyleBoldUnderline"/>
          <w:sz w:val="12"/>
        </w:rPr>
        <w:t xml:space="preserve"> </w:t>
      </w:r>
      <w:r w:rsidRPr="0095529D">
        <w:rPr>
          <w:rStyle w:val="StyleBoldUnderline"/>
        </w:rPr>
        <w:t>worse than U.S. or local equivalents, China suffers from</w:t>
      </w:r>
      <w:r w:rsidRPr="0095529D">
        <w:rPr>
          <w:rStyle w:val="StyleBoldUnderline"/>
          <w:b w:val="0"/>
          <w:sz w:val="12"/>
          <w:u w:val="none"/>
        </w:rPr>
        <w:t>¶</w:t>
      </w:r>
      <w:r w:rsidRPr="0095529D">
        <w:rPr>
          <w:rStyle w:val="StyleBoldUnderline"/>
          <w:sz w:val="12"/>
        </w:rPr>
        <w:t xml:space="preserve"> </w:t>
      </w:r>
      <w:r w:rsidRPr="0095529D">
        <w:rPr>
          <w:rStyle w:val="StyleBoldUnderline"/>
        </w:rPr>
        <w:t>widespread negative perceptions and the identification of</w:t>
      </w:r>
      <w:r w:rsidRPr="0095529D">
        <w:rPr>
          <w:rStyle w:val="StyleBoldUnderline"/>
          <w:b w:val="0"/>
          <w:sz w:val="12"/>
          <w:u w:val="none"/>
        </w:rPr>
        <w:t>¶</w:t>
      </w:r>
      <w:r w:rsidRPr="0095529D">
        <w:rPr>
          <w:rStyle w:val="StyleBoldUnderline"/>
          <w:sz w:val="12"/>
        </w:rPr>
        <w:t xml:space="preserve"> </w:t>
      </w:r>
      <w:r w:rsidRPr="0095529D">
        <w:rPr>
          <w:rStyle w:val="StyleBoldUnderline"/>
        </w:rPr>
        <w:t>Chinese companies with the Chinese state.</w:t>
      </w:r>
      <w:r w:rsidRPr="0095529D">
        <w:rPr>
          <w:sz w:val="16"/>
        </w:rPr>
        <w:t xml:space="preserve"> Local </w:t>
      </w:r>
      <w:proofErr w:type="spellStart"/>
      <w:r w:rsidRPr="0095529D">
        <w:rPr>
          <w:sz w:val="16"/>
        </w:rPr>
        <w:t>labour</w:t>
      </w:r>
      <w:proofErr w:type="spellEnd"/>
      <w:r w:rsidRPr="0095529D">
        <w:rPr>
          <w:sz w:val="12"/>
        </w:rPr>
        <w:t>¶</w:t>
      </w:r>
      <w:r w:rsidRPr="0095529D">
        <w:rPr>
          <w:sz w:val="16"/>
        </w:rPr>
        <w:t xml:space="preserve"> groups, some government officials and many indigenous and</w:t>
      </w:r>
      <w:r w:rsidRPr="0095529D">
        <w:rPr>
          <w:sz w:val="12"/>
        </w:rPr>
        <w:t>¶</w:t>
      </w:r>
      <w:r w:rsidRPr="0095529D">
        <w:rPr>
          <w:sz w:val="16"/>
        </w:rPr>
        <w:t xml:space="preserve"> social groups in the region make little distinction between</w:t>
      </w:r>
      <w:r w:rsidRPr="0095529D">
        <w:rPr>
          <w:sz w:val="12"/>
        </w:rPr>
        <w:t>¶</w:t>
      </w:r>
      <w:r w:rsidRPr="0095529D">
        <w:rPr>
          <w:sz w:val="16"/>
        </w:rPr>
        <w:t xml:space="preserve"> private Chinese companies and state-owned enterprises.</w:t>
      </w:r>
      <w:r w:rsidRPr="0095529D">
        <w:rPr>
          <w:sz w:val="12"/>
        </w:rPr>
        <w:t>¶</w:t>
      </w:r>
      <w:r w:rsidRPr="0095529D">
        <w:rPr>
          <w:sz w:val="16"/>
        </w:rPr>
        <w:t xml:space="preserve"> </w:t>
      </w:r>
      <w:r w:rsidRPr="0095529D">
        <w:rPr>
          <w:rStyle w:val="StyleBoldUnderline"/>
        </w:rPr>
        <w:t>Local opinion surveys reveal that most companies,</w:t>
      </w:r>
      <w:r w:rsidRPr="0095529D">
        <w:rPr>
          <w:sz w:val="16"/>
        </w:rPr>
        <w:t xml:space="preserve"> whether</w:t>
      </w:r>
      <w:r w:rsidRPr="0095529D">
        <w:rPr>
          <w:sz w:val="12"/>
        </w:rPr>
        <w:t>¶</w:t>
      </w:r>
      <w:r w:rsidRPr="0095529D">
        <w:rPr>
          <w:sz w:val="16"/>
        </w:rPr>
        <w:t xml:space="preserve"> large or small, state owned or private, </w:t>
      </w:r>
      <w:r w:rsidRPr="0095529D">
        <w:rPr>
          <w:rStyle w:val="StyleBoldUnderline"/>
        </w:rPr>
        <w:t>suffer from anti-</w:t>
      </w:r>
      <w:r w:rsidRPr="0095529D">
        <w:rPr>
          <w:rStyle w:val="StyleBoldUnderline"/>
          <w:b w:val="0"/>
          <w:sz w:val="12"/>
          <w:u w:val="none"/>
        </w:rPr>
        <w:t>¶</w:t>
      </w:r>
      <w:r w:rsidRPr="0095529D">
        <w:rPr>
          <w:rStyle w:val="StyleBoldUnderline"/>
          <w:sz w:val="12"/>
        </w:rPr>
        <w:t xml:space="preserve"> </w:t>
      </w:r>
      <w:r w:rsidRPr="0095529D">
        <w:rPr>
          <w:rStyle w:val="StyleBoldUnderline"/>
        </w:rPr>
        <w:t>Chinese sentiment and the perception that they put profit</w:t>
      </w:r>
      <w:r w:rsidRPr="0095529D">
        <w:rPr>
          <w:rStyle w:val="StyleBoldUnderline"/>
          <w:b w:val="0"/>
          <w:sz w:val="12"/>
          <w:u w:val="none"/>
        </w:rPr>
        <w:t>¶</w:t>
      </w:r>
      <w:r w:rsidRPr="0095529D">
        <w:rPr>
          <w:rStyle w:val="StyleBoldUnderline"/>
          <w:sz w:val="12"/>
        </w:rPr>
        <w:t xml:space="preserve"> </w:t>
      </w:r>
      <w:r w:rsidRPr="0095529D">
        <w:rPr>
          <w:rStyle w:val="StyleBoldUnderline"/>
        </w:rPr>
        <w:t>above environmental and social concerns.</w:t>
      </w:r>
      <w:r w:rsidRPr="0095529D">
        <w:rPr>
          <w:sz w:val="16"/>
        </w:rPr>
        <w:t xml:space="preserve"> In several African</w:t>
      </w:r>
      <w:r w:rsidRPr="0095529D">
        <w:rPr>
          <w:sz w:val="12"/>
        </w:rPr>
        <w:t>¶</w:t>
      </w:r>
      <w:r w:rsidRPr="0095529D">
        <w:rPr>
          <w:sz w:val="16"/>
        </w:rPr>
        <w:t xml:space="preserve"> countries, Chinese security guards have been deployed</w:t>
      </w:r>
      <w:r w:rsidRPr="0095529D">
        <w:rPr>
          <w:sz w:val="12"/>
        </w:rPr>
        <w:t>¶</w:t>
      </w:r>
      <w:r w:rsidRPr="0095529D">
        <w:rPr>
          <w:sz w:val="16"/>
        </w:rPr>
        <w:t xml:space="preserve"> to defend companies’ interests and have even, on occasion</w:t>
      </w:r>
      <w:proofErr w:type="gramStart"/>
      <w:r w:rsidRPr="0095529D">
        <w:rPr>
          <w:sz w:val="16"/>
        </w:rPr>
        <w:t>,</w:t>
      </w:r>
      <w:r w:rsidRPr="0095529D">
        <w:rPr>
          <w:sz w:val="12"/>
        </w:rPr>
        <w:t>¶</w:t>
      </w:r>
      <w:proofErr w:type="gramEnd"/>
      <w:r w:rsidRPr="0095529D">
        <w:rPr>
          <w:sz w:val="16"/>
        </w:rPr>
        <w:t xml:space="preserve"> killed Africans. Both the Peruvian president, </w:t>
      </w:r>
      <w:proofErr w:type="spellStart"/>
      <w:r w:rsidRPr="0095529D">
        <w:rPr>
          <w:sz w:val="16"/>
        </w:rPr>
        <w:t>Ollanta</w:t>
      </w:r>
      <w:proofErr w:type="spellEnd"/>
      <w:r w:rsidRPr="0095529D">
        <w:rPr>
          <w:sz w:val="16"/>
        </w:rPr>
        <w:t xml:space="preserve"> </w:t>
      </w:r>
      <w:proofErr w:type="spellStart"/>
      <w:r w:rsidRPr="0095529D">
        <w:rPr>
          <w:sz w:val="16"/>
        </w:rPr>
        <w:t>Humala</w:t>
      </w:r>
      <w:proofErr w:type="spellEnd"/>
      <w:proofErr w:type="gramStart"/>
      <w:r w:rsidRPr="0095529D">
        <w:rPr>
          <w:sz w:val="16"/>
        </w:rPr>
        <w:t>,</w:t>
      </w:r>
      <w:r w:rsidRPr="0095529D">
        <w:rPr>
          <w:sz w:val="12"/>
        </w:rPr>
        <w:t>¶</w:t>
      </w:r>
      <w:proofErr w:type="gramEnd"/>
      <w:r w:rsidRPr="0095529D">
        <w:rPr>
          <w:sz w:val="16"/>
        </w:rPr>
        <w:t xml:space="preserve"> and the Bolivian president, </w:t>
      </w:r>
      <w:proofErr w:type="spellStart"/>
      <w:r w:rsidRPr="0095529D">
        <w:rPr>
          <w:sz w:val="16"/>
        </w:rPr>
        <w:t>Evo</w:t>
      </w:r>
      <w:proofErr w:type="spellEnd"/>
      <w:r w:rsidRPr="0095529D">
        <w:rPr>
          <w:sz w:val="16"/>
        </w:rPr>
        <w:t xml:space="preserve"> Morales, political allies</w:t>
      </w:r>
      <w:r w:rsidRPr="0095529D">
        <w:rPr>
          <w:sz w:val="12"/>
        </w:rPr>
        <w:t>¶</w:t>
      </w:r>
      <w:r w:rsidRPr="0095529D">
        <w:rPr>
          <w:sz w:val="16"/>
        </w:rPr>
        <w:t xml:space="preserve"> of China, have felt obliged to insist to their electorates that</w:t>
      </w:r>
      <w:r w:rsidRPr="0095529D">
        <w:rPr>
          <w:sz w:val="12"/>
        </w:rPr>
        <w:t>¶</w:t>
      </w:r>
      <w:r w:rsidRPr="0095529D">
        <w:rPr>
          <w:sz w:val="16"/>
        </w:rPr>
        <w:t xml:space="preserve"> Chinese troops would never be allowed to set foot in their</w:t>
      </w:r>
      <w:r w:rsidRPr="0095529D">
        <w:rPr>
          <w:sz w:val="12"/>
        </w:rPr>
        <w:t>¶</w:t>
      </w:r>
      <w:r w:rsidRPr="0095529D">
        <w:rPr>
          <w:sz w:val="16"/>
        </w:rPr>
        <w:t xml:space="preserve"> countries.</w:t>
      </w:r>
    </w:p>
    <w:p w:rsidR="00111377" w:rsidRPr="0095529D" w:rsidRDefault="00111377" w:rsidP="00111377">
      <w:pPr>
        <w:pStyle w:val="Heading3"/>
      </w:pPr>
      <w:bookmarkStart w:id="56" w:name="_Toc360608698"/>
      <w:r w:rsidRPr="0095529D">
        <w:lastRenderedPageBreak/>
        <w:t>Chinese Influence Bad-&gt; Escalation</w:t>
      </w:r>
      <w:bookmarkEnd w:id="56"/>
    </w:p>
    <w:p w:rsidR="00111377" w:rsidRPr="0095529D" w:rsidRDefault="00111377" w:rsidP="00111377">
      <w:pPr>
        <w:pStyle w:val="Heading4"/>
      </w:pPr>
      <w:r w:rsidRPr="0095529D">
        <w:t>Latin America is a hot point for tensions in the US-Sino balance</w:t>
      </w:r>
    </w:p>
    <w:p w:rsidR="00111377" w:rsidRPr="0095529D" w:rsidRDefault="00111377" w:rsidP="00111377">
      <w:pPr>
        <w:rPr>
          <w:rStyle w:val="StyleStyleBold12pt"/>
        </w:rPr>
      </w:pPr>
      <w:r w:rsidRPr="0095529D">
        <w:rPr>
          <w:rStyle w:val="StyleStyleBold12pt"/>
        </w:rPr>
        <w:t xml:space="preserve">Hilton 2013 </w:t>
      </w:r>
    </w:p>
    <w:p w:rsidR="00111377" w:rsidRPr="0095529D" w:rsidRDefault="00111377" w:rsidP="0011137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111377" w:rsidRPr="0095529D" w:rsidRDefault="00111377" w:rsidP="00111377"/>
    <w:p w:rsidR="00111377" w:rsidRPr="0095529D" w:rsidRDefault="00111377" w:rsidP="00111377">
      <w:pPr>
        <w:rPr>
          <w:rStyle w:val="StyleBoldUnderline"/>
        </w:rPr>
      </w:pPr>
      <w:r w:rsidRPr="0095529D">
        <w:rPr>
          <w:rStyle w:val="StyleBoldUnderline"/>
        </w:rPr>
        <w:t>There are warnings within the U.S. security community</w:t>
      </w:r>
      <w:r w:rsidRPr="0095529D">
        <w:rPr>
          <w:rStyle w:val="StyleBoldUnderline"/>
          <w:b w:val="0"/>
          <w:sz w:val="12"/>
          <w:u w:val="none"/>
        </w:rPr>
        <w:t>¶</w:t>
      </w:r>
      <w:r w:rsidRPr="0095529D">
        <w:rPr>
          <w:rStyle w:val="StyleBoldUnderline"/>
          <w:sz w:val="12"/>
        </w:rPr>
        <w:t xml:space="preserve"> </w:t>
      </w:r>
      <w:r w:rsidRPr="0095529D">
        <w:rPr>
          <w:rStyle w:val="StyleBoldUnderline"/>
        </w:rPr>
        <w:t>about the potential implications of Chinese involvement in</w:t>
      </w:r>
      <w:r w:rsidRPr="0095529D">
        <w:rPr>
          <w:rStyle w:val="StyleBoldUnderline"/>
          <w:b w:val="0"/>
          <w:sz w:val="12"/>
          <w:u w:val="none"/>
        </w:rPr>
        <w:t>¶</w:t>
      </w:r>
      <w:r w:rsidRPr="0095529D">
        <w:rPr>
          <w:rStyle w:val="StyleBoldUnderline"/>
          <w:sz w:val="12"/>
        </w:rPr>
        <w:t xml:space="preserve"> </w:t>
      </w:r>
      <w:r w:rsidRPr="0095529D">
        <w:rPr>
          <w:rStyle w:val="StyleBoldUnderline"/>
        </w:rPr>
        <w:t>Latin America in the future</w:t>
      </w:r>
      <w:r w:rsidRPr="0095529D">
        <w:rPr>
          <w:sz w:val="16"/>
        </w:rPr>
        <w:t>, and concerns about China’s</w:t>
      </w:r>
      <w:r w:rsidRPr="0095529D">
        <w:rPr>
          <w:sz w:val="12"/>
        </w:rPr>
        <w:t>¶</w:t>
      </w:r>
      <w:r w:rsidRPr="0095529D">
        <w:rPr>
          <w:sz w:val="16"/>
        </w:rPr>
        <w:t xml:space="preserve"> still modest military sales to the region. </w:t>
      </w:r>
      <w:r w:rsidRPr="0095529D">
        <w:rPr>
          <w:rStyle w:val="StyleBoldUnderline"/>
        </w:rPr>
        <w:t>Examples</w:t>
      </w:r>
      <w:r w:rsidRPr="0095529D">
        <w:rPr>
          <w:sz w:val="16"/>
        </w:rPr>
        <w:t xml:space="preserve"> of these</w:t>
      </w:r>
      <w:r w:rsidRPr="0095529D">
        <w:rPr>
          <w:sz w:val="12"/>
        </w:rPr>
        <w:t>¶</w:t>
      </w:r>
      <w:r w:rsidRPr="0095529D">
        <w:rPr>
          <w:sz w:val="16"/>
        </w:rPr>
        <w:t xml:space="preserve"> </w:t>
      </w:r>
      <w:r w:rsidRPr="0095529D">
        <w:rPr>
          <w:rStyle w:val="StyleBoldUnderline"/>
        </w:rPr>
        <w:t>sales include Venezuela’s 2010 purchase of 18 K-8 fighters</w:t>
      </w:r>
      <w:r w:rsidRPr="0095529D">
        <w:rPr>
          <w:rStyle w:val="StyleBoldUnderline"/>
          <w:b w:val="0"/>
          <w:sz w:val="12"/>
          <w:u w:val="none"/>
        </w:rPr>
        <w:t>¶</w:t>
      </w:r>
      <w:r w:rsidRPr="0095529D">
        <w:rPr>
          <w:rStyle w:val="StyleBoldUnderline"/>
          <w:sz w:val="12"/>
        </w:rPr>
        <w:t xml:space="preserve"> </w:t>
      </w:r>
      <w:r w:rsidRPr="0095529D">
        <w:rPr>
          <w:rStyle w:val="StyleBoldUnderline"/>
        </w:rPr>
        <w:t>from China</w:t>
      </w:r>
      <w:r w:rsidRPr="0095529D">
        <w:rPr>
          <w:sz w:val="16"/>
        </w:rPr>
        <w:t>. Despite the concerns of the State Department</w:t>
      </w:r>
      <w:proofErr w:type="gramStart"/>
      <w:r w:rsidRPr="0095529D">
        <w:rPr>
          <w:sz w:val="16"/>
        </w:rPr>
        <w:t>,</w:t>
      </w:r>
      <w:r w:rsidRPr="0095529D">
        <w:rPr>
          <w:sz w:val="12"/>
        </w:rPr>
        <w:t>¶</w:t>
      </w:r>
      <w:proofErr w:type="gramEnd"/>
      <w:r w:rsidRPr="0095529D">
        <w:rPr>
          <w:sz w:val="16"/>
        </w:rPr>
        <w:t xml:space="preserve"> however, there has been little response in senior policy</w:t>
      </w:r>
      <w:r w:rsidRPr="0095529D">
        <w:rPr>
          <w:sz w:val="12"/>
        </w:rPr>
        <w:t>¶</w:t>
      </w:r>
      <w:r w:rsidRPr="0095529D">
        <w:rPr>
          <w:sz w:val="16"/>
        </w:rPr>
        <w:t xml:space="preserve"> circles to the “China threat”. Regardless of whether there</w:t>
      </w:r>
      <w:r w:rsidRPr="0095529D">
        <w:rPr>
          <w:sz w:val="12"/>
        </w:rPr>
        <w:t>¶</w:t>
      </w:r>
      <w:r w:rsidRPr="0095529D">
        <w:rPr>
          <w:sz w:val="16"/>
        </w:rPr>
        <w:t xml:space="preserve"> is any real “threat” to the U.S., key decision-makers have</w:t>
      </w:r>
      <w:r w:rsidRPr="0095529D">
        <w:rPr>
          <w:sz w:val="12"/>
        </w:rPr>
        <w:t>¶</w:t>
      </w:r>
      <w:r w:rsidRPr="0095529D">
        <w:rPr>
          <w:sz w:val="16"/>
        </w:rPr>
        <w:t xml:space="preserve"> not reacted.</w:t>
      </w:r>
      <w:r w:rsidRPr="0095529D">
        <w:rPr>
          <w:sz w:val="12"/>
        </w:rPr>
        <w:t>¶</w:t>
      </w:r>
      <w:r w:rsidRPr="0095529D">
        <w:rPr>
          <w:sz w:val="16"/>
        </w:rPr>
        <w:t xml:space="preserve"> </w:t>
      </w:r>
      <w:r w:rsidRPr="0095529D">
        <w:rPr>
          <w:rStyle w:val="StyleBoldUnderline"/>
        </w:rPr>
        <w:t>China’s presence in Latin America</w:t>
      </w:r>
      <w:r w:rsidRPr="0095529D">
        <w:rPr>
          <w:sz w:val="16"/>
        </w:rPr>
        <w:t xml:space="preserve"> is unlikely to diminish</w:t>
      </w:r>
      <w:r w:rsidRPr="0095529D">
        <w:rPr>
          <w:sz w:val="12"/>
        </w:rPr>
        <w:t>¶</w:t>
      </w:r>
      <w:r w:rsidRPr="0095529D">
        <w:rPr>
          <w:sz w:val="16"/>
        </w:rPr>
        <w:t xml:space="preserve"> and will continue to affect its regional partners for the</w:t>
      </w:r>
      <w:r w:rsidRPr="0095529D">
        <w:rPr>
          <w:sz w:val="12"/>
        </w:rPr>
        <w:t>¶</w:t>
      </w:r>
      <w:r w:rsidRPr="0095529D">
        <w:rPr>
          <w:sz w:val="16"/>
        </w:rPr>
        <w:t xml:space="preserve"> foreseeable future. Although this undoubtedly </w:t>
      </w:r>
      <w:r w:rsidRPr="0095529D">
        <w:rPr>
          <w:rStyle w:val="StyleBoldUnderline"/>
        </w:rPr>
        <w:t>entails a</w:t>
      </w:r>
      <w:r w:rsidRPr="0095529D">
        <w:rPr>
          <w:rStyle w:val="StyleBoldUnderline"/>
          <w:b w:val="0"/>
          <w:sz w:val="12"/>
          <w:u w:val="none"/>
        </w:rPr>
        <w:t>¶</w:t>
      </w:r>
      <w:r w:rsidRPr="0095529D">
        <w:rPr>
          <w:rStyle w:val="StyleBoldUnderline"/>
          <w:sz w:val="12"/>
        </w:rPr>
        <w:t xml:space="preserve"> </w:t>
      </w:r>
      <w:r w:rsidRPr="0095529D">
        <w:rPr>
          <w:rStyle w:val="StyleBoldUnderline"/>
        </w:rPr>
        <w:t>loss of U.S. influence in the region</w:t>
      </w:r>
      <w:r w:rsidRPr="0095529D">
        <w:rPr>
          <w:sz w:val="16"/>
        </w:rPr>
        <w:t>, both China and the U.S.</w:t>
      </w:r>
      <w:r w:rsidRPr="0095529D">
        <w:rPr>
          <w:sz w:val="12"/>
        </w:rPr>
        <w:t>¶</w:t>
      </w:r>
      <w:r w:rsidRPr="0095529D">
        <w:rPr>
          <w:sz w:val="16"/>
        </w:rPr>
        <w:t xml:space="preserve"> have so far sought cooperation rather than confrontation.</w:t>
      </w:r>
      <w:r w:rsidRPr="0095529D">
        <w:rPr>
          <w:sz w:val="12"/>
        </w:rPr>
        <w:t>¶</w:t>
      </w:r>
      <w:r w:rsidRPr="0095529D">
        <w:rPr>
          <w:sz w:val="16"/>
        </w:rPr>
        <w:t xml:space="preserve"> In the context of the Obama administration’s “pivot” to Asia</w:t>
      </w:r>
      <w:proofErr w:type="gramStart"/>
      <w:r w:rsidRPr="0095529D">
        <w:rPr>
          <w:sz w:val="16"/>
        </w:rPr>
        <w:t>,</w:t>
      </w:r>
      <w:r w:rsidRPr="0095529D">
        <w:rPr>
          <w:sz w:val="12"/>
        </w:rPr>
        <w:t>¶</w:t>
      </w:r>
      <w:proofErr w:type="gramEnd"/>
      <w:r w:rsidRPr="0095529D">
        <w:rPr>
          <w:sz w:val="16"/>
        </w:rPr>
        <w:t xml:space="preserve"> however, and the latent</w:t>
      </w:r>
      <w:r w:rsidRPr="0095529D">
        <w:rPr>
          <w:rStyle w:val="StyleBoldUnderline"/>
        </w:rPr>
        <w:t>, long-term strategic competition</w:t>
      </w:r>
      <w:r w:rsidRPr="0095529D">
        <w:rPr>
          <w:rStyle w:val="StyleBoldUnderline"/>
          <w:b w:val="0"/>
          <w:sz w:val="12"/>
          <w:u w:val="none"/>
        </w:rPr>
        <w:t>¶</w:t>
      </w:r>
      <w:r w:rsidRPr="0095529D">
        <w:rPr>
          <w:rStyle w:val="StyleBoldUnderline"/>
          <w:sz w:val="12"/>
        </w:rPr>
        <w:t xml:space="preserve"> </w:t>
      </w:r>
      <w:r w:rsidRPr="0095529D">
        <w:rPr>
          <w:rStyle w:val="StyleBoldUnderline"/>
        </w:rPr>
        <w:t>between China and the United States, there is potential</w:t>
      </w:r>
      <w:r w:rsidRPr="0095529D">
        <w:rPr>
          <w:rStyle w:val="StyleBoldUnderline"/>
          <w:b w:val="0"/>
          <w:sz w:val="12"/>
          <w:u w:val="none"/>
        </w:rPr>
        <w:t>¶</w:t>
      </w:r>
      <w:r w:rsidRPr="0095529D">
        <w:rPr>
          <w:rStyle w:val="StyleBoldUnderline"/>
          <w:sz w:val="12"/>
        </w:rPr>
        <w:t xml:space="preserve"> </w:t>
      </w:r>
      <w:r w:rsidRPr="0095529D">
        <w:rPr>
          <w:rStyle w:val="StyleBoldUnderline"/>
        </w:rPr>
        <w:t>for increasing competition for influence in the future</w:t>
      </w:r>
      <w:r w:rsidRPr="0095529D">
        <w:rPr>
          <w:sz w:val="16"/>
        </w:rPr>
        <w:t xml:space="preserve">. </w:t>
      </w:r>
      <w:r w:rsidRPr="0095529D">
        <w:rPr>
          <w:rStyle w:val="StyleBoldUnderline"/>
        </w:rPr>
        <w:t>An</w:t>
      </w:r>
      <w:r w:rsidRPr="0095529D">
        <w:rPr>
          <w:rStyle w:val="StyleBoldUnderline"/>
          <w:b w:val="0"/>
          <w:sz w:val="12"/>
          <w:u w:val="none"/>
        </w:rPr>
        <w:t>¶</w:t>
      </w:r>
      <w:r w:rsidRPr="0095529D">
        <w:rPr>
          <w:rStyle w:val="StyleBoldUnderline"/>
          <w:sz w:val="12"/>
        </w:rPr>
        <w:t xml:space="preserve"> </w:t>
      </w:r>
      <w:r w:rsidRPr="0095529D">
        <w:rPr>
          <w:rStyle w:val="StyleBoldUnderline"/>
        </w:rPr>
        <w:t>escalation of tensions between China and U.S. allies in the</w:t>
      </w:r>
      <w:r w:rsidRPr="0095529D">
        <w:rPr>
          <w:rStyle w:val="StyleBoldUnderline"/>
          <w:b w:val="0"/>
          <w:sz w:val="12"/>
          <w:u w:val="none"/>
        </w:rPr>
        <w:t>¶</w:t>
      </w:r>
      <w:r w:rsidRPr="0095529D">
        <w:rPr>
          <w:rStyle w:val="StyleBoldUnderline"/>
          <w:sz w:val="12"/>
        </w:rPr>
        <w:t xml:space="preserve"> </w:t>
      </w:r>
      <w:r w:rsidRPr="0095529D">
        <w:rPr>
          <w:rStyle w:val="StyleBoldUnderline"/>
        </w:rPr>
        <w:t>South China or East China Sea could prompt China to raise</w:t>
      </w:r>
      <w:r w:rsidRPr="0095529D">
        <w:rPr>
          <w:rStyle w:val="StyleBoldUnderline"/>
          <w:b w:val="0"/>
          <w:sz w:val="12"/>
          <w:u w:val="none"/>
        </w:rPr>
        <w:t>¶</w:t>
      </w:r>
      <w:r w:rsidRPr="0095529D">
        <w:rPr>
          <w:rStyle w:val="StyleBoldUnderline"/>
          <w:sz w:val="12"/>
        </w:rPr>
        <w:t xml:space="preserve"> </w:t>
      </w:r>
      <w:r w:rsidRPr="0095529D">
        <w:rPr>
          <w:rStyle w:val="StyleBoldUnderline"/>
        </w:rPr>
        <w:t>retaliatory tensions in the U.S. backyard</w:t>
      </w:r>
      <w:r w:rsidRPr="0095529D">
        <w:rPr>
          <w:sz w:val="16"/>
        </w:rPr>
        <w:t>. At that point</w:t>
      </w:r>
      <w:proofErr w:type="gramStart"/>
      <w:r w:rsidRPr="0095529D">
        <w:rPr>
          <w:sz w:val="16"/>
        </w:rPr>
        <w:t>,</w:t>
      </w:r>
      <w:r w:rsidRPr="0095529D">
        <w:rPr>
          <w:sz w:val="12"/>
        </w:rPr>
        <w:t>¶</w:t>
      </w:r>
      <w:proofErr w:type="gramEnd"/>
      <w:r w:rsidRPr="0095529D">
        <w:rPr>
          <w:sz w:val="16"/>
        </w:rPr>
        <w:t xml:space="preserve"> the traditional </w:t>
      </w:r>
      <w:r w:rsidRPr="0095529D">
        <w:rPr>
          <w:rStyle w:val="StyleBoldUnderline"/>
        </w:rPr>
        <w:t>Latin American allies of the U.S. could face</w:t>
      </w:r>
      <w:r w:rsidRPr="0095529D">
        <w:rPr>
          <w:rStyle w:val="StyleBoldUnderline"/>
          <w:b w:val="0"/>
          <w:sz w:val="12"/>
          <w:u w:val="none"/>
        </w:rPr>
        <w:t>¶</w:t>
      </w:r>
      <w:r w:rsidRPr="0095529D">
        <w:rPr>
          <w:rStyle w:val="StyleBoldUnderline"/>
          <w:sz w:val="12"/>
        </w:rPr>
        <w:t xml:space="preserve"> </w:t>
      </w:r>
      <w:r w:rsidRPr="0095529D">
        <w:rPr>
          <w:rStyle w:val="StyleBoldUnderline"/>
        </w:rPr>
        <w:t>some uncomfortable choices.</w:t>
      </w:r>
    </w:p>
    <w:p w:rsidR="00111377" w:rsidRPr="0095529D" w:rsidRDefault="00111377" w:rsidP="00111377">
      <w:pPr>
        <w:pStyle w:val="Heading2"/>
        <w:rPr>
          <w:rStyle w:val="StyleStyleBold12pt"/>
          <w:b/>
          <w:sz w:val="32"/>
          <w:szCs w:val="32"/>
          <w:u w:val="single"/>
        </w:rPr>
      </w:pPr>
      <w:bookmarkStart w:id="57" w:name="_Toc360608699"/>
      <w:r w:rsidRPr="0095529D">
        <w:rPr>
          <w:rStyle w:val="StyleStyleBold12pt"/>
          <w:b/>
          <w:sz w:val="32"/>
          <w:szCs w:val="32"/>
          <w:u w:val="single"/>
        </w:rPr>
        <w:lastRenderedPageBreak/>
        <w:t>Taiwan Debate</w:t>
      </w:r>
      <w:bookmarkEnd w:id="57"/>
    </w:p>
    <w:p w:rsidR="00111377" w:rsidRPr="0095529D" w:rsidRDefault="001314A5" w:rsidP="00111377">
      <w:pPr>
        <w:pStyle w:val="Heading3"/>
        <w:rPr>
          <w:rStyle w:val="StyleStyleBold12pt"/>
          <w:b/>
          <w:sz w:val="32"/>
          <w:szCs w:val="32"/>
          <w:u w:val="single"/>
        </w:rPr>
      </w:pPr>
      <w:bookmarkStart w:id="58" w:name="_Toc360608700"/>
      <w:r w:rsidRPr="0095529D">
        <w:rPr>
          <w:rStyle w:val="StyleStyleBold12pt"/>
          <w:b/>
          <w:sz w:val="32"/>
          <w:szCs w:val="32"/>
          <w:u w:val="single"/>
        </w:rPr>
        <w:lastRenderedPageBreak/>
        <w:t>2AC Taiwan Turn</w:t>
      </w:r>
      <w:bookmarkEnd w:id="58"/>
    </w:p>
    <w:p w:rsidR="00111377" w:rsidRPr="0095529D" w:rsidRDefault="00111377" w:rsidP="00111377">
      <w:pPr>
        <w:pStyle w:val="Heading4"/>
      </w:pPr>
      <w:r w:rsidRPr="0095529D">
        <w:t>China will use Central America to isolate Taiwan, causing geopolitical strife</w:t>
      </w:r>
    </w:p>
    <w:p w:rsidR="00111377" w:rsidRPr="0095529D" w:rsidRDefault="00111377" w:rsidP="00111377">
      <w:r w:rsidRPr="0095529D">
        <w:rPr>
          <w:rStyle w:val="StyleStyleBold12pt"/>
        </w:rPr>
        <w:t>Erikson and Chen 2007</w:t>
      </w:r>
      <w:r w:rsidRPr="0095529D">
        <w:t xml:space="preserve"> </w:t>
      </w:r>
    </w:p>
    <w:p w:rsidR="00111377" w:rsidRPr="0095529D" w:rsidRDefault="00111377" w:rsidP="00111377">
      <w:r w:rsidRPr="0095529D">
        <w:t xml:space="preserve">(Daniel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111377" w:rsidRPr="0095529D" w:rsidRDefault="00111377" w:rsidP="00111377"/>
    <w:p w:rsidR="00111377" w:rsidRPr="0095529D" w:rsidRDefault="00111377" w:rsidP="00111377">
      <w:pPr>
        <w:rPr>
          <w:sz w:val="16"/>
        </w:rPr>
      </w:pPr>
      <w:r w:rsidRPr="0095529D">
        <w:rPr>
          <w:sz w:val="16"/>
        </w:rPr>
        <w:t xml:space="preserve">While increasing </w:t>
      </w:r>
      <w:r w:rsidRPr="0095529D">
        <w:rPr>
          <w:rStyle w:val="StyleBoldUnderline"/>
        </w:rPr>
        <w:t>economic and political ties between China and Latin America</w:t>
      </w:r>
      <w:r w:rsidRPr="0095529D">
        <w:rPr>
          <w:sz w:val="16"/>
        </w:rPr>
        <w:t xml:space="preserve"> have attracted significant attention from U.S. policymakers in the past few years, the extent to which Beijing's foreign policy </w:t>
      </w:r>
      <w:r w:rsidRPr="0095529D">
        <w:rPr>
          <w:rStyle w:val="StyleBoldUnderline"/>
        </w:rPr>
        <w:t>is shaped by its desire to isolate Taiwan internationally</w:t>
      </w:r>
      <w:r w:rsidRPr="0095529D">
        <w:rPr>
          <w:sz w:val="16"/>
        </w:rPr>
        <w:t xml:space="preserve"> is often overlooked. Yet, </w:t>
      </w:r>
      <w:r w:rsidRPr="0095529D">
        <w:rPr>
          <w:rStyle w:val="StyleBoldUnderline"/>
        </w:rPr>
        <w:t xml:space="preserve">this crucial dimension of Chinese foreign policy is indispensable to a full understanding of China's rising influence in the global </w:t>
      </w:r>
      <w:proofErr w:type="gramStart"/>
      <w:r w:rsidRPr="0095529D">
        <w:rPr>
          <w:rStyle w:val="StyleBoldUnderline"/>
        </w:rPr>
        <w:t>system,</w:t>
      </w:r>
      <w:proofErr w:type="gramEnd"/>
      <w:r w:rsidRPr="0095529D">
        <w:rPr>
          <w:rStyle w:val="StyleBoldUnderline"/>
        </w:rPr>
        <w:t xml:space="preserve"> and its possible repercussions for U.S. national interests</w:t>
      </w:r>
      <w:r w:rsidRPr="0095529D">
        <w:rPr>
          <w:sz w:val="16"/>
        </w:rPr>
        <w:t xml:space="preserve">. Today, in some of the most remote corners of the world, a fierce contest for diplomatic recognition and political influence is being fought between Taiwan and the PRC.  [*70]  In particular, </w:t>
      </w:r>
      <w:r w:rsidRPr="0095529D">
        <w:rPr>
          <w:rStyle w:val="StyleBoldUnderline"/>
        </w:rPr>
        <w:t>Latin America has emerged as the crucial battleground where a dozen struggling nations, mainly in Central America and the Caribbean, have become ensnared in the cross-strait dispute. The strategically significant "swing states" among them face growing pressures to abandon their longstanding relationships with Taiwan in favor of cementing diplomatic ties with China</w:t>
      </w:r>
      <w:r w:rsidRPr="0095529D">
        <w:rPr>
          <w:sz w:val="16"/>
        </w:rPr>
        <w:t>. Meanwhile, officials in Washington have yet to fully consider the possible implications for U.S. policy of this intensifying competition in their own backyard.</w:t>
      </w:r>
    </w:p>
    <w:p w:rsidR="00111377" w:rsidRPr="0095529D" w:rsidRDefault="00111377" w:rsidP="00111377"/>
    <w:p w:rsidR="001314A5" w:rsidRPr="0095529D" w:rsidRDefault="001314A5" w:rsidP="001314A5">
      <w:pPr>
        <w:pStyle w:val="Heading4"/>
      </w:pPr>
      <w:r w:rsidRPr="0095529D">
        <w:t>That guts hegemony</w:t>
      </w:r>
    </w:p>
    <w:p w:rsidR="001314A5" w:rsidRPr="0095529D" w:rsidRDefault="00B57435" w:rsidP="00111377">
      <w:pPr>
        <w:rPr>
          <w:rStyle w:val="StyleStyleBold12pt"/>
        </w:rPr>
      </w:pPr>
      <w:r w:rsidRPr="0095529D">
        <w:rPr>
          <w:rStyle w:val="StyleStyleBold12pt"/>
        </w:rPr>
        <w:t xml:space="preserve">Twining 2013 </w:t>
      </w:r>
    </w:p>
    <w:p w:rsidR="00B57435" w:rsidRPr="0095529D" w:rsidRDefault="00B57435" w:rsidP="00111377">
      <w:r w:rsidRPr="0095529D">
        <w:t>(Daniel</w:t>
      </w:r>
      <w:r w:rsidR="001314A5" w:rsidRPr="0095529D">
        <w:t xml:space="preserve"> [senior fellow for Asia at the German Marshall Fund]</w:t>
      </w:r>
      <w:r w:rsidRPr="0095529D">
        <w:t xml:space="preserve">; The Taiwan Linchpin; Hoover Institution; Policy Review No 177; www.hoover.org/publications/policy-review/article/139396; </w:t>
      </w:r>
      <w:proofErr w:type="spellStart"/>
      <w:r w:rsidRPr="0095529D">
        <w:t>kdf</w:t>
      </w:r>
      <w:proofErr w:type="spellEnd"/>
      <w:r w:rsidRPr="0095529D">
        <w:t>)</w:t>
      </w:r>
    </w:p>
    <w:p w:rsidR="00B57435" w:rsidRPr="0095529D" w:rsidRDefault="00B57435" w:rsidP="00111377">
      <w:pPr>
        <w:rPr>
          <w:sz w:val="16"/>
        </w:rPr>
      </w:pPr>
      <w:r w:rsidRPr="0095529D">
        <w:rPr>
          <w:sz w:val="16"/>
        </w:rPr>
        <w:t xml:space="preserve">Taiwan is an exceptional case given the unique nature of its identity and historical conflict with mainland China, as well as U.S. equities in supporting Taiwan’s autonomy while sustaining a fruitful relationship with Beijing. Nonetheless, the same point applies from an American perspective: </w:t>
      </w:r>
      <w:r w:rsidRPr="0095529D">
        <w:rPr>
          <w:rStyle w:val="StyleBoldUnderline"/>
        </w:rPr>
        <w:t>to the extent that Taiwan has a wider set of friends and allies that assuage Taiwanese insecurities and offset its isolation, it is easier for Washington to pursue constructive relations with Taipei</w:t>
      </w:r>
      <w:r w:rsidRPr="0095529D">
        <w:rPr>
          <w:sz w:val="16"/>
        </w:rPr>
        <w:t>. From an American perspective, the cross-Strait balance looks sturdier when Taiwan is strengthening relations with Japan and other important powers than when Taiwan is isolated, withdrawn, and unduly dependent on the United States.</w:t>
      </w:r>
      <w:r w:rsidR="001314A5" w:rsidRPr="0095529D">
        <w:rPr>
          <w:sz w:val="12"/>
        </w:rPr>
        <w:t>¶</w:t>
      </w:r>
      <w:r w:rsidR="001314A5" w:rsidRPr="0095529D">
        <w:rPr>
          <w:sz w:val="16"/>
        </w:rPr>
        <w:t xml:space="preserve"> </w:t>
      </w:r>
      <w:r w:rsidRPr="0095529D">
        <w:rPr>
          <w:rStyle w:val="StyleBoldUnderline"/>
        </w:rPr>
        <w:t xml:space="preserve">The U.S. goal of building new networks beyond the hub-and-spokes alliance model </w:t>
      </w:r>
      <w:r w:rsidRPr="0095529D">
        <w:rPr>
          <w:sz w:val="16"/>
        </w:rPr>
        <w:t xml:space="preserve">— including </w:t>
      </w:r>
      <w:r w:rsidRPr="0095529D">
        <w:rPr>
          <w:rStyle w:val="StyleBoldUnderline"/>
        </w:rPr>
        <w:t>connecting allies with each other to create a more robust regional security architecture</w:t>
      </w:r>
      <w:r w:rsidRPr="0095529D">
        <w:rPr>
          <w:sz w:val="16"/>
        </w:rPr>
        <w:t xml:space="preserve"> — would be enhanced by more intimate military and diplomatic relations between Taipei and Tokyo. Pulling Japan out of its U.S. alliance cocoon into greater regional leadership remains a long-term American objective that Taiwan can help facilitate. By encouraging Tokyo to assume broader regional security responsibilities, Taiwan can help shape Japan’s identity in the 21st century in the same way that Japan shaped Taiwan’s in the 20th.</w:t>
      </w:r>
    </w:p>
    <w:p w:rsidR="001314A5" w:rsidRPr="0095529D" w:rsidRDefault="001314A5" w:rsidP="00111377">
      <w:pPr>
        <w:rPr>
          <w:sz w:val="16"/>
        </w:rPr>
      </w:pPr>
    </w:p>
    <w:p w:rsidR="001314A5" w:rsidRPr="0095529D" w:rsidRDefault="001314A5" w:rsidP="001314A5">
      <w:pPr>
        <w:pStyle w:val="Heading4"/>
      </w:pPr>
      <w:r w:rsidRPr="0095529D">
        <w:t>That causes multiple conflict escalation leading to global war</w:t>
      </w:r>
    </w:p>
    <w:p w:rsidR="001314A5" w:rsidRPr="0095529D" w:rsidRDefault="001314A5" w:rsidP="001314A5">
      <w:proofErr w:type="spellStart"/>
      <w:r w:rsidRPr="0095529D">
        <w:rPr>
          <w:rStyle w:val="StyleStyleBold12pt"/>
        </w:rPr>
        <w:t>Kagan</w:t>
      </w:r>
      <w:proofErr w:type="spellEnd"/>
      <w:r w:rsidRPr="0095529D">
        <w:rPr>
          <w:rStyle w:val="StyleStyleBold12pt"/>
        </w:rPr>
        <w:t xml:space="preserve"> 12</w:t>
      </w:r>
      <w:r w:rsidRPr="0095529D">
        <w:t>(Robert, is a contributing editor to The Weekly Standard and a senior fellow in foreign policy at the Brookings Institution, 2012, “Not Fade Away The myth of American decline”, (http://www.tnr.com/article/politics/magazine/99521/america-world-power-declinism?page=0,1&amp;passthru=ZDkyNzQzZTk3YWY3YzE0OWM5MGRiZmIwNGQwNDBiZmI&amp;utm_source=Editors%20and%20Bloggers&amp;utm_campaign=cbaee91d9d-Edit_and_Blogs&amp;utm_medium=email)CD)</w:t>
      </w:r>
    </w:p>
    <w:p w:rsidR="001314A5" w:rsidRPr="0095529D" w:rsidRDefault="001314A5" w:rsidP="001314A5">
      <w:pPr>
        <w:rPr>
          <w:rFonts w:ascii="Times New Roman" w:hAnsi="Times New Roman" w:cs="Times New Roman"/>
          <w:sz w:val="16"/>
          <w:szCs w:val="16"/>
        </w:rPr>
      </w:pPr>
      <w:r w:rsidRPr="0095529D">
        <w:rPr>
          <w:rFonts w:ascii="Times New Roman" w:hAnsi="Times New Roman" w:cs="Times New Roman"/>
        </w:rPr>
        <w:t xml:space="preserve">If we are serious about this exercise in accounting, moreover, the costs of maintaining this position cannot be measured without considering the costs of losing it. Some of the costs of reducing the American role in the world are, of course, unquantifiable. </w:t>
      </w:r>
      <w:r w:rsidRPr="0095529D">
        <w:rPr>
          <w:rFonts w:ascii="Times New Roman" w:hAnsi="Times New Roman" w:cs="Times New Roman"/>
          <w:u w:val="single"/>
        </w:rPr>
        <w:t>What is it worth to Americans to live in a world dominated by democracies rather than by autocracies? But some of the potential costs could be measured</w:t>
      </w:r>
      <w:r w:rsidRPr="0095529D">
        <w:rPr>
          <w:rFonts w:ascii="Times New Roman" w:hAnsi="Times New Roman" w:cs="Times New Roman"/>
        </w:rPr>
        <w:t xml:space="preserve">, if anyone </w:t>
      </w:r>
      <w:r w:rsidRPr="0095529D">
        <w:rPr>
          <w:rFonts w:ascii="Times New Roman" w:hAnsi="Times New Roman" w:cs="Times New Roman"/>
        </w:rPr>
        <w:lastRenderedPageBreak/>
        <w:t xml:space="preserve">cared to try. </w:t>
      </w:r>
      <w:r w:rsidRPr="0095529D">
        <w:rPr>
          <w:rFonts w:ascii="Times New Roman" w:hAnsi="Times New Roman" w:cs="Times New Roman"/>
          <w:u w:val="single"/>
        </w:rPr>
        <w:t>If the decline of American military power produced an unraveling of the international economic order that American power has helped sustain; if trade routes and waterways ceased to be as secure,</w:t>
      </w:r>
      <w:r w:rsidRPr="0095529D">
        <w:rPr>
          <w:rFonts w:ascii="Times New Roman" w:hAnsi="Times New Roman" w:cs="Times New Roman"/>
        </w:rPr>
        <w:t xml:space="preserve"> because the U.S. Navy was no longer able to defend them; </w:t>
      </w:r>
      <w:r w:rsidRPr="0095529D">
        <w:rPr>
          <w:rFonts w:ascii="Times New Roman" w:hAnsi="Times New Roman" w:cs="Times New Roman"/>
          <w:u w:val="single"/>
        </w:rPr>
        <w:t>if regional wars broke out among great powers because they were no longer constrained by the American superpower; if American allies were attacked because the United States appeared unable to come to their defense; if the generally free and open nature of the international system became less so—if all this came to pass, there would be measurable costs.</w:t>
      </w:r>
      <w:r w:rsidRPr="0095529D">
        <w:rPr>
          <w:rFonts w:ascii="Times New Roman" w:hAnsi="Times New Roman" w:cs="Times New Roman"/>
        </w:rPr>
        <w:t xml:space="preserve"> And 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95529D">
        <w:rPr>
          <w:rFonts w:ascii="Times New Roman" w:hAnsi="Times New Roman" w:cs="Times New Roman"/>
          <w:u w:val="single"/>
        </w:rPr>
        <w:t>American military strength reduces the risk of accidents by deterring conflict, and lowers the price of the accidents that occur by reducing the chance of losing</w:t>
      </w:r>
      <w:r w:rsidRPr="0095529D">
        <w:rPr>
          <w:rFonts w:ascii="Times New Roman" w:hAnsi="Times New Roman" w:cs="Times New Roman"/>
        </w:rPr>
        <w:t xml:space="preserve">. </w:t>
      </w:r>
      <w:r w:rsidRPr="0095529D">
        <w:rPr>
          <w:rFonts w:ascii="Times New Roman" w:hAnsi="Times New Roman" w:cs="Times New Roman"/>
          <w:sz w:val="16"/>
          <w:szCs w:val="16"/>
        </w:rPr>
        <w:t xml:space="preserve">These savings need to be part of the calculation, too. As a simple matter of dollars and cents, it may be a lot cheaper to preserve the current level of American involvement in the world than to reduce it. PERHAPS THE GREATEST concern underlying the </w:t>
      </w:r>
      <w:proofErr w:type="spellStart"/>
      <w:r w:rsidRPr="0095529D">
        <w:rPr>
          <w:rFonts w:ascii="Times New Roman" w:hAnsi="Times New Roman" w:cs="Times New Roman"/>
          <w:sz w:val="16"/>
          <w:szCs w:val="16"/>
        </w:rPr>
        <w:t>declinist</w:t>
      </w:r>
      <w:proofErr w:type="spellEnd"/>
      <w:r w:rsidRPr="0095529D">
        <w:rPr>
          <w:rFonts w:ascii="Times New Roman" w:hAnsi="Times New Roman" w:cs="Times New Roman"/>
          <w:sz w:val="16"/>
          <w:szCs w:val="16"/>
        </w:rPr>
        <w:t xml:space="preserve"> mood at large in the country today is not really whether the United States can afford to continue playing its role in the world. It is whether the Americans are capable of solving any of their most pressing economic and social problems. As many statesmen and commentators have asked, can Americans do what needs to be done to compete effectively in the twenty-first-century world?</w:t>
      </w:r>
    </w:p>
    <w:p w:rsidR="001314A5" w:rsidRPr="0095529D" w:rsidRDefault="001314A5" w:rsidP="00111377">
      <w:pPr>
        <w:rPr>
          <w:sz w:val="16"/>
        </w:rPr>
      </w:pPr>
    </w:p>
    <w:p w:rsidR="00111377" w:rsidRPr="0095529D" w:rsidRDefault="00111377" w:rsidP="00111377">
      <w:pPr>
        <w:pStyle w:val="Heading3"/>
      </w:pPr>
      <w:bookmarkStart w:id="59" w:name="_Toc360608701"/>
      <w:r w:rsidRPr="0095529D">
        <w:lastRenderedPageBreak/>
        <w:t>AT: Taiwan has other allies</w:t>
      </w:r>
      <w:bookmarkEnd w:id="59"/>
    </w:p>
    <w:p w:rsidR="00111377" w:rsidRPr="0095529D" w:rsidRDefault="00111377" w:rsidP="00111377">
      <w:pPr>
        <w:pStyle w:val="Heading4"/>
      </w:pPr>
      <w:r w:rsidRPr="0095529D">
        <w:t>Taiwan is at the brink, losing an ally triggers a domino effect that ends their sovereignty</w:t>
      </w:r>
    </w:p>
    <w:p w:rsidR="00111377" w:rsidRPr="0095529D" w:rsidRDefault="00111377" w:rsidP="00111377">
      <w:r w:rsidRPr="0095529D">
        <w:rPr>
          <w:rStyle w:val="StyleStyleBold12pt"/>
        </w:rPr>
        <w:t>Erikson and Chen 2007</w:t>
      </w:r>
      <w:r w:rsidRPr="0095529D">
        <w:t xml:space="preserve"> </w:t>
      </w:r>
    </w:p>
    <w:p w:rsidR="00111377" w:rsidRPr="0095529D" w:rsidRDefault="00111377" w:rsidP="00111377">
      <w:r w:rsidRPr="0095529D">
        <w:t xml:space="preserve">(Daniel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111377" w:rsidRPr="0095529D" w:rsidRDefault="00111377" w:rsidP="00111377">
      <w:pPr>
        <w:rPr>
          <w:sz w:val="12"/>
        </w:rPr>
      </w:pPr>
    </w:p>
    <w:p w:rsidR="00111377" w:rsidRPr="0095529D" w:rsidRDefault="00111377" w:rsidP="00111377">
      <w:pPr>
        <w:rPr>
          <w:sz w:val="16"/>
        </w:rPr>
      </w:pPr>
      <w:r w:rsidRPr="0095529D">
        <w:rPr>
          <w:sz w:val="12"/>
        </w:rPr>
        <w:t>¶</w:t>
      </w:r>
      <w:r w:rsidRPr="0095529D">
        <w:rPr>
          <w:sz w:val="16"/>
        </w:rPr>
        <w:t xml:space="preserve"> THE "SWING STATES"</w:t>
      </w:r>
      <w:r w:rsidRPr="0095529D">
        <w:rPr>
          <w:sz w:val="12"/>
        </w:rPr>
        <w:t>¶</w:t>
      </w:r>
      <w:r w:rsidRPr="0095529D">
        <w:rPr>
          <w:sz w:val="16"/>
        </w:rPr>
        <w:t xml:space="preserve"> </w:t>
      </w:r>
      <w:proofErr w:type="gramStart"/>
      <w:r w:rsidRPr="0095529D">
        <w:rPr>
          <w:rStyle w:val="StyleBoldUnderline"/>
        </w:rPr>
        <w:t>Given</w:t>
      </w:r>
      <w:proofErr w:type="gramEnd"/>
      <w:r w:rsidRPr="0095529D">
        <w:rPr>
          <w:rStyle w:val="StyleBoldUnderline"/>
        </w:rPr>
        <w:t xml:space="preserve"> the increasing weight of the Chinese economy in the global system overall, all of Taiwan's allies in the Western Hemisphere are under continually building pressures to formalize their budding ties with Beijing. </w:t>
      </w:r>
      <w:r w:rsidRPr="0095529D">
        <w:rPr>
          <w:sz w:val="16"/>
        </w:rPr>
        <w:t xml:space="preserve">However, several among them stand out either as being especially susceptible to Beijing's overtures, or for their heightened strategic importance. </w:t>
      </w:r>
      <w:r w:rsidRPr="0095529D">
        <w:rPr>
          <w:rStyle w:val="StyleBoldUnderline"/>
        </w:rPr>
        <w:t>At this juncture, the loss of even one of these key allies would represent a damaging reversal for Taiwan. The frequent use of the phrase "domino effect" vividly conveys the dread of a chain reaction that could severely cripple Taiwan's claim to sovereignty.</w:t>
      </w:r>
      <w:r w:rsidRPr="0095529D">
        <w:rPr>
          <w:sz w:val="16"/>
        </w:rPr>
        <w:t xml:space="preserve"> </w:t>
      </w:r>
      <w:proofErr w:type="gramStart"/>
      <w:r w:rsidRPr="0095529D">
        <w:rPr>
          <w:sz w:val="16"/>
        </w:rPr>
        <w:t>n32</w:t>
      </w:r>
      <w:proofErr w:type="gramEnd"/>
      <w:r w:rsidRPr="0095529D">
        <w:rPr>
          <w:sz w:val="16"/>
        </w:rPr>
        <w:t xml:space="preserve"> Nicaragua is a clear case in point. In July 2006, representatives of the left-wing Sandinista  [*81]  Front of National Liberation (FSLN) declared in the midst of a heated presidential election campaign that Sandinista frontrunner Daniel Ortega planned to establish formal ties with Beijing and downgrade the Taiwanese embassy to "trade representative" status if he triumphed at the polls. The Taiwanese envoy in Managua at the time categorically rejected the proposal as unacceptable. Since Ortega's victory in November, Nicaraguan officials have been careful to assure Taipei that cooperation between the two countries will continue, and President Chen attended Ortega's inauguration in January 2007. Still, it appears that Taipei may have to be prepared to make major concessions to maintain its increasingly tenuous links to Managua. Ortega's presumably anti-American streak, coupled with the reality of the PRC's economic weight in the post-Cold War world, n33 point to some rocky times ahead for the bilateral relationship.</w:t>
      </w:r>
    </w:p>
    <w:p w:rsidR="00111377" w:rsidRPr="0095529D" w:rsidRDefault="00111377" w:rsidP="00111377">
      <w:pPr>
        <w:pStyle w:val="Heading3"/>
        <w:rPr>
          <w:rStyle w:val="StyleStyleBold12pt"/>
          <w:b/>
          <w:sz w:val="32"/>
          <w:szCs w:val="32"/>
          <w:u w:val="single"/>
        </w:rPr>
      </w:pPr>
      <w:bookmarkStart w:id="60" w:name="_Toc360608702"/>
      <w:r w:rsidRPr="0095529D">
        <w:rPr>
          <w:rStyle w:val="StyleStyleBold12pt"/>
          <w:b/>
          <w:sz w:val="32"/>
          <w:szCs w:val="32"/>
          <w:u w:val="single"/>
        </w:rPr>
        <w:lastRenderedPageBreak/>
        <w:t>AT: No Conflict Now</w:t>
      </w:r>
      <w:bookmarkEnd w:id="60"/>
    </w:p>
    <w:p w:rsidR="00111377" w:rsidRPr="0095529D" w:rsidRDefault="00111377" w:rsidP="00111377">
      <w:pPr>
        <w:pStyle w:val="Heading4"/>
      </w:pPr>
      <w:r w:rsidRPr="0095529D">
        <w:t>Increased Chinese presence makes conflict more likely</w:t>
      </w:r>
    </w:p>
    <w:p w:rsidR="00111377" w:rsidRPr="0095529D" w:rsidRDefault="00111377" w:rsidP="00111377">
      <w:r w:rsidRPr="0095529D">
        <w:rPr>
          <w:rStyle w:val="StyleStyleBold12pt"/>
        </w:rPr>
        <w:t>Hilton 2013</w:t>
      </w:r>
      <w:r w:rsidRPr="0095529D">
        <w:t xml:space="preserve"> </w:t>
      </w:r>
    </w:p>
    <w:p w:rsidR="00111377" w:rsidRPr="0095529D" w:rsidRDefault="00111377" w:rsidP="0011137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111377" w:rsidRPr="0095529D" w:rsidRDefault="00111377" w:rsidP="00111377">
      <w:pPr>
        <w:rPr>
          <w:sz w:val="16"/>
        </w:rPr>
      </w:pPr>
      <w:r w:rsidRPr="0095529D">
        <w:rPr>
          <w:rStyle w:val="StyleBoldUnderline"/>
        </w:rPr>
        <w:t>China has not sought a strategic confrontation with the</w:t>
      </w:r>
      <w:r w:rsidRPr="0095529D">
        <w:rPr>
          <w:rStyle w:val="StyleBoldUnderline"/>
          <w:b w:val="0"/>
          <w:sz w:val="12"/>
          <w:u w:val="none"/>
        </w:rPr>
        <w:t>¶</w:t>
      </w:r>
      <w:r w:rsidRPr="0095529D">
        <w:rPr>
          <w:rStyle w:val="StyleBoldUnderline"/>
          <w:sz w:val="12"/>
        </w:rPr>
        <w:t xml:space="preserve"> </w:t>
      </w:r>
      <w:r w:rsidRPr="0095529D">
        <w:rPr>
          <w:rStyle w:val="StyleBoldUnderline"/>
        </w:rPr>
        <w:t>United States in Latin America</w:t>
      </w:r>
      <w:r w:rsidRPr="0095529D">
        <w:rPr>
          <w:sz w:val="16"/>
        </w:rPr>
        <w:t>, as the USSR did in the Cold</w:t>
      </w:r>
      <w:r w:rsidRPr="0095529D">
        <w:rPr>
          <w:sz w:val="12"/>
        </w:rPr>
        <w:t>¶</w:t>
      </w:r>
      <w:r w:rsidRPr="0095529D">
        <w:rPr>
          <w:sz w:val="16"/>
        </w:rPr>
        <w:t xml:space="preserve"> War</w:t>
      </w:r>
      <w:r w:rsidRPr="0095529D">
        <w:rPr>
          <w:rStyle w:val="StyleBoldUnderline"/>
        </w:rPr>
        <w:t>. However, against the background of U.S.–China rivalry</w:t>
      </w:r>
      <w:r w:rsidRPr="0095529D">
        <w:rPr>
          <w:rStyle w:val="StyleBoldUnderline"/>
          <w:b w:val="0"/>
          <w:sz w:val="12"/>
          <w:u w:val="none"/>
        </w:rPr>
        <w:t>¶</w:t>
      </w:r>
      <w:r w:rsidRPr="0095529D">
        <w:rPr>
          <w:rStyle w:val="StyleBoldUnderline"/>
          <w:sz w:val="12"/>
        </w:rPr>
        <w:t xml:space="preserve"> </w:t>
      </w:r>
      <w:r w:rsidRPr="0095529D">
        <w:rPr>
          <w:rStyle w:val="StyleBoldUnderline"/>
        </w:rPr>
        <w:t>and potential confrontation over such issues as Taiwan</w:t>
      </w:r>
      <w:proofErr w:type="gramStart"/>
      <w:r w:rsidRPr="0095529D">
        <w:rPr>
          <w:rStyle w:val="StyleBoldUnderline"/>
        </w:rPr>
        <w:t>,</w:t>
      </w:r>
      <w:r w:rsidRPr="0095529D">
        <w:rPr>
          <w:rStyle w:val="StyleBoldUnderline"/>
          <w:b w:val="0"/>
          <w:sz w:val="12"/>
          <w:u w:val="none"/>
        </w:rPr>
        <w:t>¶</w:t>
      </w:r>
      <w:proofErr w:type="gramEnd"/>
      <w:r w:rsidRPr="0095529D">
        <w:rPr>
          <w:rStyle w:val="StyleBoldUnderline"/>
          <w:sz w:val="12"/>
        </w:rPr>
        <w:t xml:space="preserve"> </w:t>
      </w:r>
      <w:r w:rsidRPr="0095529D">
        <w:rPr>
          <w:rStyle w:val="StyleBoldUnderline"/>
        </w:rPr>
        <w:t>this could change in the future.</w:t>
      </w:r>
      <w:r w:rsidRPr="0095529D">
        <w:rPr>
          <w:sz w:val="16"/>
        </w:rPr>
        <w:t xml:space="preserve"> In the meantime, </w:t>
      </w:r>
      <w:r w:rsidRPr="0095529D">
        <w:rPr>
          <w:rStyle w:val="StyleBoldUnderline"/>
        </w:rPr>
        <w:t>China’s</w:t>
      </w:r>
      <w:r w:rsidRPr="0095529D">
        <w:rPr>
          <w:rStyle w:val="StyleBoldUnderline"/>
          <w:b w:val="0"/>
          <w:sz w:val="12"/>
          <w:u w:val="none"/>
        </w:rPr>
        <w:t>¶</w:t>
      </w:r>
      <w:r w:rsidRPr="0095529D">
        <w:rPr>
          <w:rStyle w:val="StyleBoldUnderline"/>
          <w:sz w:val="12"/>
        </w:rPr>
        <w:t xml:space="preserve"> </w:t>
      </w:r>
      <w:r w:rsidRPr="0095529D">
        <w:rPr>
          <w:rStyle w:val="StyleBoldUnderline"/>
        </w:rPr>
        <w:t>economic weight offers its Latin American partners a new</w:t>
      </w:r>
      <w:r w:rsidRPr="0095529D">
        <w:rPr>
          <w:rStyle w:val="StyleBoldUnderline"/>
          <w:b w:val="0"/>
          <w:sz w:val="12"/>
          <w:u w:val="none"/>
        </w:rPr>
        <w:t>¶</w:t>
      </w:r>
      <w:r w:rsidRPr="0095529D">
        <w:rPr>
          <w:rStyle w:val="StyleBoldUnderline"/>
          <w:sz w:val="12"/>
        </w:rPr>
        <w:t xml:space="preserve"> </w:t>
      </w:r>
      <w:r w:rsidRPr="0095529D">
        <w:rPr>
          <w:rStyle w:val="StyleBoldUnderline"/>
        </w:rPr>
        <w:t>freedom to defy U.S. interests</w:t>
      </w:r>
      <w:r w:rsidRPr="0095529D">
        <w:rPr>
          <w:sz w:val="16"/>
        </w:rPr>
        <w:t>, should they choose to.</w:t>
      </w:r>
    </w:p>
    <w:p w:rsidR="00111377" w:rsidRPr="0095529D" w:rsidRDefault="00111377" w:rsidP="00111377">
      <w:pPr>
        <w:rPr>
          <w:sz w:val="16"/>
        </w:rPr>
      </w:pPr>
    </w:p>
    <w:p w:rsidR="00111377" w:rsidRPr="0095529D" w:rsidRDefault="00111377" w:rsidP="00111377">
      <w:pPr>
        <w:pStyle w:val="Heading3"/>
      </w:pPr>
      <w:bookmarkStart w:id="61" w:name="_Toc360608703"/>
      <w:r w:rsidRPr="0095529D">
        <w:lastRenderedPageBreak/>
        <w:t>China forces break of ties with Taiwan</w:t>
      </w:r>
      <w:bookmarkEnd w:id="61"/>
    </w:p>
    <w:p w:rsidR="00111377" w:rsidRPr="0095529D" w:rsidRDefault="00111377" w:rsidP="00111377">
      <w:pPr>
        <w:pStyle w:val="Heading4"/>
      </w:pPr>
      <w:r w:rsidRPr="0095529D">
        <w:t>China uses Latin America as a unique instance to isolate Taiwan</w:t>
      </w:r>
    </w:p>
    <w:p w:rsidR="00111377" w:rsidRPr="0095529D" w:rsidRDefault="00111377" w:rsidP="00111377">
      <w:pPr>
        <w:rPr>
          <w:rStyle w:val="StyleStyleBold12pt"/>
        </w:rPr>
      </w:pPr>
      <w:r w:rsidRPr="0095529D">
        <w:rPr>
          <w:rStyle w:val="StyleStyleBold12pt"/>
        </w:rPr>
        <w:t xml:space="preserve">Hilton 2013 </w:t>
      </w:r>
    </w:p>
    <w:p w:rsidR="00111377" w:rsidRPr="0095529D" w:rsidRDefault="00111377" w:rsidP="00111377">
      <w:r w:rsidRPr="0095529D">
        <w:t xml:space="preserve">(Isabel; China in Latin America: Hegemonic challenge; Feb; Norwegian </w:t>
      </w:r>
      <w:proofErr w:type="spellStart"/>
      <w:r w:rsidRPr="0095529D">
        <w:t>Peacebuilding</w:t>
      </w:r>
      <w:proofErr w:type="spellEnd"/>
      <w:r w:rsidRPr="0095529D">
        <w:t xml:space="preserve"> Center; www.peacebuilding.no/var/ezflow_site/storage/original/application/26ff1a0cc3c0b6d5692c8afbc054aad9.pdf; </w:t>
      </w:r>
      <w:proofErr w:type="spellStart"/>
      <w:r w:rsidRPr="0095529D">
        <w:t>kdf</w:t>
      </w:r>
      <w:proofErr w:type="spellEnd"/>
      <w:r w:rsidRPr="0095529D">
        <w:t>)</w:t>
      </w:r>
    </w:p>
    <w:p w:rsidR="00111377" w:rsidRPr="0095529D" w:rsidRDefault="00111377" w:rsidP="00111377"/>
    <w:p w:rsidR="00111377" w:rsidRPr="0095529D" w:rsidRDefault="00111377" w:rsidP="00111377">
      <w:pPr>
        <w:rPr>
          <w:rStyle w:val="StyleBoldUnderline"/>
        </w:rPr>
      </w:pPr>
      <w:r w:rsidRPr="0095529D">
        <w:rPr>
          <w:rStyle w:val="StyleBoldUnderline"/>
        </w:rPr>
        <w:t>One of China’s political objectives is to further the One-</w:t>
      </w:r>
      <w:r w:rsidRPr="0095529D">
        <w:rPr>
          <w:rStyle w:val="StyleBoldUnderline"/>
          <w:b w:val="0"/>
          <w:sz w:val="12"/>
          <w:u w:val="none"/>
        </w:rPr>
        <w:t>¶</w:t>
      </w:r>
      <w:r w:rsidRPr="0095529D">
        <w:rPr>
          <w:rStyle w:val="StyleBoldUnderline"/>
          <w:sz w:val="12"/>
        </w:rPr>
        <w:t xml:space="preserve"> </w:t>
      </w:r>
      <w:r w:rsidRPr="0095529D">
        <w:rPr>
          <w:rStyle w:val="StyleBoldUnderline"/>
        </w:rPr>
        <w:t>China policy, which states that diplomatic relations with the</w:t>
      </w:r>
      <w:r w:rsidRPr="0095529D">
        <w:rPr>
          <w:rStyle w:val="StyleBoldUnderline"/>
          <w:b w:val="0"/>
          <w:sz w:val="12"/>
          <w:u w:val="none"/>
        </w:rPr>
        <w:t>¶</w:t>
      </w:r>
      <w:r w:rsidRPr="0095529D">
        <w:rPr>
          <w:rStyle w:val="StyleBoldUnderline"/>
          <w:sz w:val="12"/>
        </w:rPr>
        <w:t xml:space="preserve"> </w:t>
      </w:r>
      <w:r w:rsidRPr="0095529D">
        <w:rPr>
          <w:rStyle w:val="StyleBoldUnderline"/>
        </w:rPr>
        <w:t>PRC require a country to break official relations with</w:t>
      </w:r>
      <w:r w:rsidRPr="0095529D">
        <w:rPr>
          <w:sz w:val="16"/>
        </w:rPr>
        <w:t xml:space="preserve"> the Republic of China (ROC) </w:t>
      </w:r>
      <w:r w:rsidRPr="0095529D">
        <w:rPr>
          <w:rStyle w:val="StyleBoldUnderline"/>
        </w:rPr>
        <w:t>(Taiwan</w:t>
      </w:r>
      <w:r w:rsidRPr="0095529D">
        <w:rPr>
          <w:sz w:val="16"/>
        </w:rPr>
        <w:t>), as discussed, for example,</w:t>
      </w:r>
      <w:r w:rsidRPr="0095529D">
        <w:rPr>
          <w:sz w:val="12"/>
        </w:rPr>
        <w:t>¶</w:t>
      </w:r>
      <w:r w:rsidRPr="0095529D">
        <w:rPr>
          <w:sz w:val="16"/>
        </w:rPr>
        <w:t xml:space="preserve"> in China’s Policy Paper on Latin America and the Caribbean</w:t>
      </w:r>
      <w:r w:rsidRPr="0095529D">
        <w:rPr>
          <w:sz w:val="12"/>
        </w:rPr>
        <w:t>¶</w:t>
      </w:r>
      <w:r w:rsidRPr="0095529D">
        <w:rPr>
          <w:sz w:val="16"/>
        </w:rPr>
        <w:t xml:space="preserve"> in 2008 (http://www.fmprc.gov.cn/</w:t>
      </w:r>
      <w:proofErr w:type="spellStart"/>
      <w:r w:rsidRPr="0095529D">
        <w:rPr>
          <w:sz w:val="16"/>
        </w:rPr>
        <w:t>eng</w:t>
      </w:r>
      <w:proofErr w:type="spellEnd"/>
      <w:r w:rsidRPr="0095529D">
        <w:rPr>
          <w:sz w:val="16"/>
        </w:rPr>
        <w:t>/</w:t>
      </w:r>
      <w:proofErr w:type="spellStart"/>
      <w:r w:rsidRPr="0095529D">
        <w:rPr>
          <w:sz w:val="16"/>
        </w:rPr>
        <w:t>zxxx</w:t>
      </w:r>
      <w:proofErr w:type="spellEnd"/>
      <w:r w:rsidRPr="0095529D">
        <w:rPr>
          <w:sz w:val="16"/>
        </w:rPr>
        <w:t>/t521025.</w:t>
      </w:r>
      <w:r w:rsidRPr="0095529D">
        <w:rPr>
          <w:sz w:val="12"/>
        </w:rPr>
        <w:t>¶</w:t>
      </w:r>
      <w:r w:rsidRPr="0095529D">
        <w:rPr>
          <w:sz w:val="16"/>
        </w:rPr>
        <w:t xml:space="preserve"> </w:t>
      </w:r>
      <w:proofErr w:type="spellStart"/>
      <w:r w:rsidRPr="0095529D">
        <w:rPr>
          <w:sz w:val="16"/>
        </w:rPr>
        <w:t>htm</w:t>
      </w:r>
      <w:proofErr w:type="spellEnd"/>
      <w:r w:rsidRPr="0095529D">
        <w:rPr>
          <w:sz w:val="16"/>
        </w:rPr>
        <w:t xml:space="preserve">). </w:t>
      </w:r>
      <w:r w:rsidRPr="0095529D">
        <w:rPr>
          <w:rStyle w:val="StyleBoldUnderline"/>
        </w:rPr>
        <w:t>More than half of the countries in the world that still</w:t>
      </w:r>
      <w:r w:rsidRPr="0095529D">
        <w:rPr>
          <w:rStyle w:val="StyleBoldUnderline"/>
          <w:b w:val="0"/>
          <w:sz w:val="12"/>
          <w:u w:val="none"/>
        </w:rPr>
        <w:t>¶</w:t>
      </w:r>
      <w:r w:rsidRPr="0095529D">
        <w:rPr>
          <w:rStyle w:val="StyleBoldUnderline"/>
          <w:sz w:val="12"/>
        </w:rPr>
        <w:t xml:space="preserve"> </w:t>
      </w:r>
      <w:proofErr w:type="spellStart"/>
      <w:r w:rsidRPr="0095529D">
        <w:rPr>
          <w:rStyle w:val="StyleBoldUnderline"/>
        </w:rPr>
        <w:t>recognise</w:t>
      </w:r>
      <w:proofErr w:type="spellEnd"/>
      <w:r w:rsidRPr="0095529D">
        <w:rPr>
          <w:rStyle w:val="StyleBoldUnderline"/>
        </w:rPr>
        <w:t xml:space="preserve"> the ROC are in Latin America</w:t>
      </w:r>
      <w:r w:rsidRPr="0095529D">
        <w:rPr>
          <w:sz w:val="16"/>
        </w:rPr>
        <w:t xml:space="preserve"> and the Caribbean.</w:t>
      </w:r>
      <w:r w:rsidRPr="0095529D">
        <w:rPr>
          <w:sz w:val="12"/>
        </w:rPr>
        <w:t>¶</w:t>
      </w:r>
      <w:r w:rsidRPr="0095529D">
        <w:rPr>
          <w:sz w:val="16"/>
        </w:rPr>
        <w:t xml:space="preserve"> Costa Rica’s recognition of the PRC in 2007 was followed</w:t>
      </w:r>
      <w:r w:rsidRPr="0095529D">
        <w:rPr>
          <w:sz w:val="12"/>
        </w:rPr>
        <w:t>¶</w:t>
      </w:r>
      <w:r w:rsidRPr="0095529D">
        <w:rPr>
          <w:sz w:val="16"/>
        </w:rPr>
        <w:t xml:space="preserve"> by the Chinese purchase of US$300 million in Costa Rican</w:t>
      </w:r>
      <w:r w:rsidRPr="0095529D">
        <w:rPr>
          <w:sz w:val="12"/>
        </w:rPr>
        <w:t>¶</w:t>
      </w:r>
      <w:r w:rsidRPr="0095529D">
        <w:rPr>
          <w:sz w:val="16"/>
        </w:rPr>
        <w:t xml:space="preserve"> bonds, an investment of $74 million in a football stadium</w:t>
      </w:r>
      <w:r w:rsidRPr="0095529D">
        <w:rPr>
          <w:sz w:val="12"/>
        </w:rPr>
        <w:t>¶</w:t>
      </w:r>
      <w:r w:rsidRPr="0095529D">
        <w:rPr>
          <w:sz w:val="16"/>
        </w:rPr>
        <w:t xml:space="preserve"> in the capital and, in 2012, a free trade agreement</w:t>
      </w:r>
      <w:r w:rsidRPr="0095529D">
        <w:rPr>
          <w:rStyle w:val="StyleBoldUnderline"/>
        </w:rPr>
        <w:t>. Similar</w:t>
      </w:r>
      <w:r w:rsidRPr="0095529D">
        <w:rPr>
          <w:rStyle w:val="StyleBoldUnderline"/>
          <w:b w:val="0"/>
          <w:sz w:val="12"/>
          <w:u w:val="none"/>
        </w:rPr>
        <w:t>¶</w:t>
      </w:r>
      <w:r w:rsidRPr="0095529D">
        <w:rPr>
          <w:rStyle w:val="StyleBoldUnderline"/>
          <w:sz w:val="12"/>
        </w:rPr>
        <w:t xml:space="preserve"> </w:t>
      </w:r>
      <w:r w:rsidRPr="0095529D">
        <w:rPr>
          <w:rStyle w:val="StyleBoldUnderline"/>
        </w:rPr>
        <w:t>packages are on offer, no doubt, for other nations willing to</w:t>
      </w:r>
      <w:r w:rsidRPr="0095529D">
        <w:rPr>
          <w:rStyle w:val="StyleBoldUnderline"/>
          <w:b w:val="0"/>
          <w:sz w:val="12"/>
          <w:u w:val="none"/>
        </w:rPr>
        <w:t>¶</w:t>
      </w:r>
      <w:r w:rsidRPr="0095529D">
        <w:rPr>
          <w:rStyle w:val="StyleBoldUnderline"/>
          <w:sz w:val="12"/>
        </w:rPr>
        <w:t xml:space="preserve"> </w:t>
      </w:r>
      <w:r w:rsidRPr="0095529D">
        <w:rPr>
          <w:rStyle w:val="StyleBoldUnderline"/>
        </w:rPr>
        <w:t>switch.</w:t>
      </w:r>
    </w:p>
    <w:p w:rsidR="00111377" w:rsidRPr="0095529D" w:rsidRDefault="00111377" w:rsidP="00111377">
      <w:pPr>
        <w:rPr>
          <w:rStyle w:val="StyleBoldUnderline"/>
        </w:rPr>
      </w:pPr>
    </w:p>
    <w:p w:rsidR="00111377" w:rsidRPr="0095529D" w:rsidRDefault="00111377" w:rsidP="00111377">
      <w:pPr>
        <w:pStyle w:val="Heading2"/>
      </w:pPr>
      <w:bookmarkStart w:id="62" w:name="_Toc360608704"/>
      <w:r w:rsidRPr="0095529D">
        <w:lastRenderedPageBreak/>
        <w:t>IR Theory Debate</w:t>
      </w:r>
      <w:bookmarkEnd w:id="62"/>
    </w:p>
    <w:p w:rsidR="00111377" w:rsidRPr="0095529D" w:rsidRDefault="00111377" w:rsidP="00111377">
      <w:pPr>
        <w:pStyle w:val="Heading3"/>
        <w:rPr>
          <w:rStyle w:val="StyleStyleBold12pt"/>
          <w:b/>
          <w:u w:val="single"/>
        </w:rPr>
      </w:pPr>
      <w:bookmarkStart w:id="63" w:name="_Toc360608705"/>
      <w:r w:rsidRPr="0095529D">
        <w:rPr>
          <w:rStyle w:val="StyleStyleBold12pt"/>
          <w:b/>
          <w:u w:val="single"/>
        </w:rPr>
        <w:lastRenderedPageBreak/>
        <w:t>Sphere of Influence theory wrong</w:t>
      </w:r>
      <w:bookmarkEnd w:id="63"/>
    </w:p>
    <w:p w:rsidR="00111377" w:rsidRPr="0095529D" w:rsidRDefault="00111377" w:rsidP="00111377">
      <w:pPr>
        <w:pStyle w:val="Heading4"/>
      </w:pPr>
      <w:r w:rsidRPr="0095529D">
        <w:t>Sphere of influence theory is no longer true</w:t>
      </w:r>
    </w:p>
    <w:p w:rsidR="00111377" w:rsidRPr="0095529D" w:rsidRDefault="00111377" w:rsidP="00111377">
      <w:pPr>
        <w:rPr>
          <w:rStyle w:val="StyleStyleBold12pt"/>
        </w:rPr>
      </w:pPr>
      <w:r w:rsidRPr="0095529D">
        <w:rPr>
          <w:rStyle w:val="StyleStyleBold12pt"/>
        </w:rPr>
        <w:t>Global Times-Agencies 5/31</w:t>
      </w:r>
    </w:p>
    <w:p w:rsidR="00111377" w:rsidRPr="0095529D" w:rsidRDefault="00111377" w:rsidP="00111377">
      <w:r w:rsidRPr="0095529D">
        <w:t xml:space="preserve">(China, US not competing over Latin America: expert; www.globaltimes.cn/content/785721.shtml#.UdIpN_nviSo; </w:t>
      </w:r>
      <w:proofErr w:type="spellStart"/>
      <w:r w:rsidRPr="0095529D">
        <w:t>kdf</w:t>
      </w:r>
      <w:proofErr w:type="spellEnd"/>
      <w:r w:rsidRPr="0095529D">
        <w:t>)</w:t>
      </w:r>
    </w:p>
    <w:p w:rsidR="00111377" w:rsidRPr="0095529D" w:rsidRDefault="00111377" w:rsidP="00111377"/>
    <w:p w:rsidR="00111377" w:rsidRPr="0095529D" w:rsidRDefault="00111377" w:rsidP="00111377">
      <w:pPr>
        <w:rPr>
          <w:sz w:val="16"/>
        </w:rPr>
      </w:pPr>
      <w:r w:rsidRPr="0095529D">
        <w:rPr>
          <w:sz w:val="16"/>
        </w:rPr>
        <w:t xml:space="preserve">Chinese President </w:t>
      </w:r>
      <w:r w:rsidRPr="0095529D">
        <w:rPr>
          <w:rStyle w:val="StyleBoldUnderline"/>
        </w:rPr>
        <w:t xml:space="preserve">Xi </w:t>
      </w:r>
      <w:proofErr w:type="spellStart"/>
      <w:r w:rsidRPr="0095529D">
        <w:rPr>
          <w:rStyle w:val="StyleBoldUnderline"/>
        </w:rPr>
        <w:t>Jinping</w:t>
      </w:r>
      <w:proofErr w:type="spellEnd"/>
      <w:r w:rsidRPr="0095529D">
        <w:rPr>
          <w:rStyle w:val="StyleBoldUnderline"/>
        </w:rPr>
        <w:t xml:space="preserve"> heads to Latin America</w:t>
      </w:r>
      <w:r w:rsidRPr="0095529D">
        <w:rPr>
          <w:sz w:val="16"/>
        </w:rPr>
        <w:t xml:space="preserve"> and the Caribbean on Friday, </w:t>
      </w:r>
      <w:r w:rsidRPr="0095529D">
        <w:rPr>
          <w:rStyle w:val="StyleBoldUnderline"/>
        </w:rPr>
        <w:t>in a</w:t>
      </w:r>
      <w:r w:rsidRPr="0095529D">
        <w:rPr>
          <w:sz w:val="16"/>
        </w:rPr>
        <w:t xml:space="preserve"> state </w:t>
      </w:r>
      <w:r w:rsidRPr="0095529D">
        <w:rPr>
          <w:rStyle w:val="StyleBoldUnderline"/>
        </w:rPr>
        <w:t>visit aiming at promoting China's cooperation with the region.</w:t>
      </w:r>
      <w:r w:rsidRPr="0095529D">
        <w:rPr>
          <w:rStyle w:val="StyleBoldUnderline"/>
          <w:b w:val="0"/>
          <w:sz w:val="12"/>
          <w:u w:val="none"/>
        </w:rPr>
        <w:t>¶</w:t>
      </w:r>
      <w:r w:rsidRPr="0095529D">
        <w:rPr>
          <w:sz w:val="16"/>
        </w:rPr>
        <w:t xml:space="preserve"> Xi's visit to Trinidad and Tobago, Costa Rica and Mexico follows his first foreign trip to Russia and three countries in Africa, Tanzania, South Africa and Republic of Congo, shortly after taking office in March.</w:t>
      </w:r>
      <w:r w:rsidRPr="0095529D">
        <w:rPr>
          <w:sz w:val="12"/>
        </w:rPr>
        <w:t>¶</w:t>
      </w:r>
      <w:r w:rsidRPr="0095529D">
        <w:rPr>
          <w:sz w:val="16"/>
        </w:rPr>
        <w:t xml:space="preserve"> While Xi kicks off his visit, US Vice President Joe Biden is concluding his Latin America visit on the same day, as he leaves Brazil Friday. Some media </w:t>
      </w:r>
      <w:r w:rsidRPr="0095529D">
        <w:rPr>
          <w:rStyle w:val="StyleBoldUnderline"/>
        </w:rPr>
        <w:t>reports described "dueling visits" by Chinese and US leaders</w:t>
      </w:r>
      <w:r w:rsidRPr="0095529D">
        <w:rPr>
          <w:sz w:val="16"/>
        </w:rPr>
        <w:t xml:space="preserve">, </w:t>
      </w:r>
      <w:r w:rsidRPr="0095529D">
        <w:rPr>
          <w:rStyle w:val="StyleBoldUnderline"/>
        </w:rPr>
        <w:t>and said that the "competition between the world's two biggest economies for influence in Latin America is on display."</w:t>
      </w:r>
      <w:r w:rsidRPr="0095529D">
        <w:rPr>
          <w:sz w:val="12"/>
        </w:rPr>
        <w:t>¶</w:t>
      </w:r>
      <w:r w:rsidRPr="0095529D">
        <w:rPr>
          <w:sz w:val="16"/>
        </w:rPr>
        <w:t xml:space="preserve"> Both the US and China deny they are competing with each other. Chinese foreign ministry spokesperson Hong Lei said last week that the two countries can "carry out cooperation in Latin America by giving play to their respective advantages." </w:t>
      </w:r>
      <w:r w:rsidRPr="0095529D">
        <w:rPr>
          <w:sz w:val="12"/>
        </w:rPr>
        <w:t>¶</w:t>
      </w:r>
      <w:r w:rsidRPr="0095529D">
        <w:rPr>
          <w:sz w:val="16"/>
        </w:rPr>
        <w:t xml:space="preserve"> Tao </w:t>
      </w:r>
      <w:proofErr w:type="spellStart"/>
      <w:r w:rsidRPr="0095529D">
        <w:rPr>
          <w:sz w:val="16"/>
        </w:rPr>
        <w:t>Wenzhao</w:t>
      </w:r>
      <w:proofErr w:type="spellEnd"/>
      <w:r w:rsidRPr="0095529D">
        <w:rPr>
          <w:sz w:val="16"/>
        </w:rPr>
        <w:t xml:space="preserve">, a fellow of the Institute of American Studies at the Chinese Academy of Social Sciences, told the Global Times that </w:t>
      </w:r>
      <w:r w:rsidRPr="0095529D">
        <w:rPr>
          <w:rStyle w:val="StyleBoldUnderline"/>
        </w:rPr>
        <w:t>it is a coincidence that the two leaders chose to visit Latin America at a similar time, and that China has no intention to challenge US influence in the area.</w:t>
      </w:r>
      <w:r w:rsidRPr="0095529D">
        <w:rPr>
          <w:rStyle w:val="StyleBoldUnderline"/>
          <w:b w:val="0"/>
          <w:sz w:val="12"/>
          <w:u w:val="none"/>
        </w:rPr>
        <w:t>¶</w:t>
      </w:r>
      <w:r w:rsidRPr="0095529D">
        <w:rPr>
          <w:sz w:val="16"/>
        </w:rPr>
        <w:t xml:space="preserve"> </w:t>
      </w:r>
      <w:r w:rsidRPr="0095529D">
        <w:rPr>
          <w:rStyle w:val="StyleBoldUnderline"/>
        </w:rPr>
        <w:t>"It's not like in the 19th century when countries divided their sphere of influence in a certain area. China and the US' involvement in Latin America is not a zero-sum game,"</w:t>
      </w:r>
      <w:r w:rsidRPr="0095529D">
        <w:rPr>
          <w:sz w:val="16"/>
        </w:rPr>
        <w:t xml:space="preserve"> Tao said, explaining that it is a good thing for Latin America.</w:t>
      </w:r>
    </w:p>
    <w:p w:rsidR="00111377" w:rsidRPr="0095529D" w:rsidRDefault="00111377" w:rsidP="00111377"/>
    <w:p w:rsidR="00BD54C0" w:rsidRPr="0095529D" w:rsidRDefault="00BD54C0" w:rsidP="00BD54C0">
      <w:pPr>
        <w:pStyle w:val="Heading3"/>
      </w:pPr>
      <w:bookmarkStart w:id="64" w:name="_Toc360608706"/>
      <w:r w:rsidRPr="0095529D">
        <w:lastRenderedPageBreak/>
        <w:t>AT China Soft Power – Not Zero Sum/Decline Inevitable</w:t>
      </w:r>
      <w:bookmarkEnd w:id="64"/>
    </w:p>
    <w:p w:rsidR="00BD54C0" w:rsidRPr="0095529D" w:rsidRDefault="00BD54C0" w:rsidP="00BD54C0">
      <w:pPr>
        <w:pStyle w:val="Heading4"/>
      </w:pPr>
      <w:r w:rsidRPr="0095529D">
        <w:t>Chinese soft power is not zero-sum with the US – plus other factors ensure its decline</w:t>
      </w:r>
    </w:p>
    <w:p w:rsidR="00BD54C0" w:rsidRPr="0095529D" w:rsidRDefault="00BD54C0" w:rsidP="00BD54C0">
      <w:r w:rsidRPr="0095529D">
        <w:t xml:space="preserve">Joseph S. </w:t>
      </w:r>
      <w:r w:rsidRPr="0095529D">
        <w:rPr>
          <w:rStyle w:val="StyleStyleBold12pt"/>
        </w:rPr>
        <w:t>Nye</w:t>
      </w:r>
      <w:r w:rsidRPr="0095529D">
        <w:t xml:space="preserve">, Jr. is professor at Harvard and author of the new book Presidential Leadership and the Creation of the American Era, April 29, </w:t>
      </w:r>
      <w:r w:rsidRPr="0095529D">
        <w:rPr>
          <w:rStyle w:val="StyleStyleBold12pt"/>
        </w:rPr>
        <w:t>2013</w:t>
      </w:r>
      <w:r w:rsidRPr="0095529D">
        <w:t xml:space="preserve">, ForeignPolicy.com, “What China and Russia Don’t Get About Soft Power,” </w:t>
      </w:r>
      <w:hyperlink r:id="rId19" w:history="1">
        <w:r w:rsidRPr="0095529D">
          <w:rPr>
            <w:rStyle w:val="Hyperlink"/>
          </w:rPr>
          <w:t>http://www.foreignpolicy.com/articles/2013/04/29/what_china_and_russia_don_t_get_about_soft_power?page=0,1</w:t>
        </w:r>
      </w:hyperlink>
    </w:p>
    <w:p w:rsidR="00BD54C0" w:rsidRPr="0095529D" w:rsidRDefault="00BD54C0" w:rsidP="00BD54C0"/>
    <w:p w:rsidR="00BD54C0" w:rsidRPr="0095529D" w:rsidRDefault="00BD54C0" w:rsidP="00BD54C0">
      <w:pPr>
        <w:rPr>
          <w:sz w:val="16"/>
        </w:rPr>
      </w:pPr>
      <w:r w:rsidRPr="0095529D">
        <w:rPr>
          <w:sz w:val="16"/>
        </w:rPr>
        <w:t xml:space="preserve">Even </w:t>
      </w:r>
      <w:r w:rsidRPr="0095529D">
        <w:rPr>
          <w:rStyle w:val="StyleBoldUnderline"/>
        </w:rPr>
        <w:t>China's soft-power triumphs</w:t>
      </w:r>
      <w:r w:rsidRPr="0095529D">
        <w:rPr>
          <w:sz w:val="16"/>
        </w:rPr>
        <w:t xml:space="preserve">, such as the 2008 Beijing Olympics, </w:t>
      </w:r>
      <w:r w:rsidRPr="0095529D">
        <w:rPr>
          <w:rStyle w:val="StyleBoldUnderline"/>
        </w:rPr>
        <w:t>have quickly turned stale</w:t>
      </w:r>
      <w:r w:rsidRPr="0095529D">
        <w:rPr>
          <w:sz w:val="16"/>
        </w:rPr>
        <w:t xml:space="preserve">. Not long after the last international athletes had departed, </w:t>
      </w:r>
      <w:r w:rsidRPr="0095529D">
        <w:rPr>
          <w:rStyle w:val="StyleBoldUnderline"/>
        </w:rPr>
        <w:t>China's domestic crackdown on human rights activists undercut its soft power gains.</w:t>
      </w:r>
      <w:r w:rsidRPr="0095529D">
        <w:rPr>
          <w:sz w:val="16"/>
        </w:rPr>
        <w:t xml:space="preserve"> Again in 2009, the Shanghai Expo was a great success, but it was followed by the jailing of Nobel Peace Laureate Liu </w:t>
      </w:r>
      <w:proofErr w:type="spellStart"/>
      <w:r w:rsidRPr="0095529D">
        <w:rPr>
          <w:sz w:val="16"/>
        </w:rPr>
        <w:t>Xiaobo</w:t>
      </w:r>
      <w:proofErr w:type="spellEnd"/>
      <w:r w:rsidRPr="0095529D">
        <w:rPr>
          <w:sz w:val="16"/>
        </w:rPr>
        <w:t xml:space="preserve"> and screens were dominated by scenes of an empty chair at the Oslo ceremonies. Putin might likewise count on a soft power boost from the Sochi Olympics, but if he continues to repress dissent, he, too, is likely to step on his own message.</w:t>
      </w:r>
      <w:r w:rsidRPr="0095529D">
        <w:rPr>
          <w:sz w:val="12"/>
        </w:rPr>
        <w:t>¶</w:t>
      </w:r>
      <w:r w:rsidRPr="0095529D">
        <w:rPr>
          <w:sz w:val="16"/>
        </w:rPr>
        <w:t xml:space="preserve"> </w:t>
      </w:r>
      <w:r w:rsidRPr="0095529D">
        <w:rPr>
          <w:rStyle w:val="StyleBoldUnderline"/>
        </w:rPr>
        <w:t>China and Russia make the mistake of thinking that government is the main instrument of soft power.</w:t>
      </w:r>
      <w:r w:rsidRPr="0095529D">
        <w:rPr>
          <w:sz w:val="16"/>
        </w:rPr>
        <w:t xml:space="preserve"> In today's world, information is not scarce but attention is, and attention depends on credibility. Government propaganda is rarely credible. The best propaganda is not propaganda. For all the efforts to turn Xinhua and China Central Television into competitors to CNN and the </w:t>
      </w:r>
      <w:proofErr w:type="gramStart"/>
      <w:r w:rsidRPr="0095529D">
        <w:rPr>
          <w:sz w:val="16"/>
        </w:rPr>
        <w:t>BBC,</w:t>
      </w:r>
      <w:proofErr w:type="gramEnd"/>
      <w:r w:rsidRPr="0095529D">
        <w:rPr>
          <w:sz w:val="16"/>
        </w:rPr>
        <w:t xml:space="preserve">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t>
      </w:r>
      <w:proofErr w:type="gramStart"/>
      <w:r w:rsidRPr="0095529D">
        <w:rPr>
          <w:sz w:val="16"/>
        </w:rPr>
        <w:t>whom</w:t>
      </w:r>
      <w:proofErr w:type="gramEnd"/>
      <w:r w:rsidRPr="0095529D">
        <w:rPr>
          <w:sz w:val="16"/>
        </w:rPr>
        <w:t xml:space="preserve"> it thinks might have global appeal." </w:t>
      </w:r>
      <w:r w:rsidRPr="0095529D">
        <w:rPr>
          <w:rStyle w:val="StyleBoldUnderline"/>
        </w:rPr>
        <w:t>But soft power doesn't work that way</w:t>
      </w:r>
      <w:r w:rsidRPr="0095529D">
        <w:rPr>
          <w:sz w:val="16"/>
        </w:rPr>
        <w:t xml:space="preserve">. As Pang </w:t>
      </w:r>
      <w:proofErr w:type="spellStart"/>
      <w:r w:rsidRPr="0095529D">
        <w:rPr>
          <w:sz w:val="16"/>
        </w:rPr>
        <w:t>Zhongying</w:t>
      </w:r>
      <w:proofErr w:type="spellEnd"/>
      <w:r w:rsidRPr="0095529D">
        <w:rPr>
          <w:sz w:val="16"/>
        </w:rPr>
        <w:t xml:space="preserve"> of </w:t>
      </w:r>
      <w:proofErr w:type="spellStart"/>
      <w:r w:rsidRPr="0095529D">
        <w:rPr>
          <w:sz w:val="16"/>
        </w:rPr>
        <w:t>Renmin</w:t>
      </w:r>
      <w:proofErr w:type="spellEnd"/>
      <w:r w:rsidRPr="0095529D">
        <w:rPr>
          <w:sz w:val="16"/>
        </w:rPr>
        <w:t xml:space="preserve"> University put it, </w:t>
      </w:r>
      <w:r w:rsidRPr="0095529D">
        <w:rPr>
          <w:rStyle w:val="StyleBoldUnderline"/>
        </w:rPr>
        <w:t>it highlights "a poverty of thought" among Chinese leaders</w:t>
      </w:r>
      <w:r w:rsidRPr="0095529D">
        <w:rPr>
          <w:sz w:val="16"/>
        </w:rPr>
        <w:t>.</w:t>
      </w:r>
      <w:r w:rsidRPr="0095529D">
        <w:rPr>
          <w:sz w:val="12"/>
        </w:rPr>
        <w:t>¶</w:t>
      </w:r>
      <w:r w:rsidRPr="0095529D">
        <w:rPr>
          <w:sz w:val="16"/>
        </w:rPr>
        <w:t xml:space="preserve"> </w:t>
      </w:r>
      <w:proofErr w:type="gramStart"/>
      <w:r w:rsidRPr="0095529D">
        <w:rPr>
          <w:rStyle w:val="StyleBoldUnderline"/>
        </w:rPr>
        <w:t>The</w:t>
      </w:r>
      <w:proofErr w:type="gramEnd"/>
      <w:r w:rsidRPr="0095529D">
        <w:rPr>
          <w:rStyle w:val="StyleBoldUnderline"/>
        </w:rPr>
        <w:t xml:space="preserve"> development of soft power need not be a zero-sum game</w:t>
      </w:r>
      <w:r w:rsidRPr="0095529D">
        <w:rPr>
          <w:sz w:val="16"/>
        </w:rPr>
        <w:t xml:space="preserve">. </w:t>
      </w:r>
      <w:r w:rsidRPr="0095529D">
        <w:rPr>
          <w:rStyle w:val="StyleBoldUnderline"/>
        </w:rPr>
        <w:t>All countries can gain from finding each other attractive</w:t>
      </w:r>
      <w:r w:rsidRPr="0095529D">
        <w:rPr>
          <w:sz w:val="16"/>
        </w:rPr>
        <w:t xml:space="preserve">. </w:t>
      </w:r>
      <w:r w:rsidRPr="0095529D">
        <w:rPr>
          <w:rStyle w:val="StyleBoldUnderline"/>
        </w:rPr>
        <w:t>But for China</w:t>
      </w:r>
      <w:r w:rsidRPr="0095529D">
        <w:rPr>
          <w:sz w:val="16"/>
        </w:rPr>
        <w:t xml:space="preserve"> and Russia </w:t>
      </w:r>
      <w:r w:rsidRPr="0095529D">
        <w:rPr>
          <w:rStyle w:val="StyleBoldUnderline"/>
        </w:rPr>
        <w:t xml:space="preserve">to succeed, they will need to match words and deeds in their policies, be self-critical, and unleash the full talents of their civil societies. </w:t>
      </w:r>
      <w:r w:rsidRPr="0095529D">
        <w:rPr>
          <w:rStyle w:val="Emphasis"/>
        </w:rPr>
        <w:t>Unfortunately, that is not about to happen soon</w:t>
      </w:r>
      <w:r w:rsidRPr="0095529D">
        <w:rPr>
          <w:sz w:val="16"/>
        </w:rPr>
        <w:t>.</w:t>
      </w:r>
    </w:p>
    <w:p w:rsidR="00BD54C0" w:rsidRPr="0095529D" w:rsidRDefault="00BD54C0" w:rsidP="00BD54C0">
      <w:pPr>
        <w:pStyle w:val="Heading4"/>
      </w:pPr>
    </w:p>
    <w:p w:rsidR="00BD54C0" w:rsidRPr="0095529D" w:rsidRDefault="00BD54C0" w:rsidP="00BD54C0">
      <w:pPr>
        <w:pStyle w:val="Heading3"/>
        <w:rPr>
          <w:rStyle w:val="StyleStyleBold12pt"/>
          <w:b/>
          <w:sz w:val="32"/>
          <w:szCs w:val="32"/>
          <w:u w:val="single"/>
        </w:rPr>
      </w:pPr>
      <w:bookmarkStart w:id="65" w:name="_Toc360608707"/>
      <w:r w:rsidRPr="0095529D">
        <w:rPr>
          <w:rStyle w:val="StyleStyleBold12pt"/>
          <w:b/>
          <w:sz w:val="32"/>
          <w:szCs w:val="32"/>
          <w:u w:val="single"/>
        </w:rPr>
        <w:lastRenderedPageBreak/>
        <w:t>Triangular Theory Wrong</w:t>
      </w:r>
      <w:bookmarkEnd w:id="65"/>
    </w:p>
    <w:p w:rsidR="00BD54C0" w:rsidRPr="0095529D" w:rsidRDefault="00BD54C0" w:rsidP="00BD54C0">
      <w:pPr>
        <w:pStyle w:val="Heading4"/>
      </w:pPr>
      <w:r w:rsidRPr="0095529D">
        <w:t xml:space="preserve">The DA assumes triangular theory—it is bunk </w:t>
      </w:r>
    </w:p>
    <w:p w:rsidR="00BD54C0" w:rsidRPr="0095529D" w:rsidRDefault="00BD54C0" w:rsidP="00BD54C0">
      <w:pPr>
        <w:pStyle w:val="Heading4"/>
      </w:pPr>
      <w:r w:rsidRPr="0095529D">
        <w:t>1) Other actors than the US and China</w:t>
      </w:r>
    </w:p>
    <w:p w:rsidR="00BD54C0" w:rsidRPr="0095529D" w:rsidRDefault="00BD54C0" w:rsidP="00BD54C0">
      <w:r w:rsidRPr="0095529D">
        <w:rPr>
          <w:rStyle w:val="StyleStyleBold12pt"/>
        </w:rPr>
        <w:t>Ellis 2012</w:t>
      </w:r>
      <w:r w:rsidRPr="0095529D">
        <w:t xml:space="preserve"> (R. Evan [associate professor with the William J. Perry Center for Hemispheric Defense Studies]; The United States, Latin America and China: A Triangular Relationship; May; www.thedialogue.org/PublicationFiles/IAD8661_China_Triangular0424v2e-may.pdf; </w:t>
      </w:r>
      <w:proofErr w:type="spellStart"/>
      <w:r w:rsidRPr="0095529D">
        <w:t>kdf</w:t>
      </w:r>
      <w:proofErr w:type="spellEnd"/>
      <w:r w:rsidRPr="0095529D">
        <w:t>)</w:t>
      </w:r>
    </w:p>
    <w:p w:rsidR="00BD54C0" w:rsidRPr="0095529D" w:rsidRDefault="00BD54C0" w:rsidP="00BD54C0">
      <w:pPr>
        <w:rPr>
          <w:sz w:val="16"/>
        </w:rPr>
      </w:pPr>
      <w:r w:rsidRPr="0095529D">
        <w:rPr>
          <w:rStyle w:val="StyleBoldUnderline"/>
        </w:rPr>
        <w:t>The triangle concept downplays the importance of other</w:t>
      </w:r>
      <w:r w:rsidRPr="0095529D">
        <w:rPr>
          <w:rStyle w:val="StyleBoldUnderline"/>
          <w:b w:val="0"/>
          <w:sz w:val="12"/>
          <w:u w:val="none"/>
        </w:rPr>
        <w:t>¶</w:t>
      </w:r>
      <w:r w:rsidRPr="0095529D">
        <w:rPr>
          <w:rStyle w:val="StyleBoldUnderline"/>
          <w:sz w:val="12"/>
        </w:rPr>
        <w:t xml:space="preserve"> </w:t>
      </w:r>
      <w:r w:rsidRPr="0095529D">
        <w:rPr>
          <w:rStyle w:val="StyleBoldUnderline"/>
        </w:rPr>
        <w:t>actors whose interaction with the United States, China</w:t>
      </w:r>
      <w:r w:rsidRPr="0095529D">
        <w:rPr>
          <w:rStyle w:val="StyleBoldUnderline"/>
          <w:b w:val="0"/>
          <w:sz w:val="12"/>
          <w:u w:val="none"/>
        </w:rPr>
        <w:t>¶</w:t>
      </w:r>
      <w:r w:rsidRPr="0095529D">
        <w:rPr>
          <w:rStyle w:val="StyleBoldUnderline"/>
          <w:sz w:val="12"/>
        </w:rPr>
        <w:t xml:space="preserve"> </w:t>
      </w:r>
      <w:r w:rsidRPr="0095529D">
        <w:rPr>
          <w:rStyle w:val="StyleBoldUnderline"/>
        </w:rPr>
        <w:t>and Latin America are also important. These include India</w:t>
      </w:r>
      <w:proofErr w:type="gramStart"/>
      <w:r w:rsidRPr="0095529D">
        <w:rPr>
          <w:rStyle w:val="StyleBoldUnderline"/>
        </w:rPr>
        <w:t>,</w:t>
      </w:r>
      <w:r w:rsidRPr="0095529D">
        <w:rPr>
          <w:rStyle w:val="StyleBoldUnderline"/>
          <w:b w:val="0"/>
          <w:sz w:val="12"/>
          <w:u w:val="none"/>
        </w:rPr>
        <w:t>¶</w:t>
      </w:r>
      <w:proofErr w:type="gramEnd"/>
      <w:r w:rsidRPr="0095529D">
        <w:rPr>
          <w:rStyle w:val="StyleBoldUnderline"/>
          <w:sz w:val="12"/>
        </w:rPr>
        <w:t xml:space="preserve"> </w:t>
      </w:r>
      <w:r w:rsidRPr="0095529D">
        <w:rPr>
          <w:rStyle w:val="StyleBoldUnderline"/>
        </w:rPr>
        <w:t>Russia, Iran and Europe.</w:t>
      </w:r>
      <w:r w:rsidRPr="0095529D">
        <w:rPr>
          <w:sz w:val="16"/>
        </w:rPr>
        <w:t xml:space="preserve"> While the triangle does not exclude</w:t>
      </w:r>
      <w:r w:rsidRPr="0095529D">
        <w:rPr>
          <w:sz w:val="12"/>
        </w:rPr>
        <w:t>¶</w:t>
      </w:r>
      <w:r w:rsidRPr="0095529D">
        <w:rPr>
          <w:sz w:val="16"/>
        </w:rPr>
        <w:t xml:space="preserve"> these other actors per se, the focus on the interaction among</w:t>
      </w:r>
      <w:r w:rsidRPr="0095529D">
        <w:rPr>
          <w:sz w:val="12"/>
        </w:rPr>
        <w:t>¶</w:t>
      </w:r>
      <w:r w:rsidRPr="0095529D">
        <w:rPr>
          <w:sz w:val="16"/>
        </w:rPr>
        <w:t xml:space="preserve"> China, </w:t>
      </w:r>
      <w:r w:rsidRPr="0095529D">
        <w:rPr>
          <w:rStyle w:val="StyleBoldUnderline"/>
        </w:rPr>
        <w:t>the United States and Latin America tends to conceal</w:t>
      </w:r>
      <w:r w:rsidRPr="0095529D">
        <w:rPr>
          <w:rStyle w:val="StyleBoldUnderline"/>
          <w:b w:val="0"/>
          <w:sz w:val="12"/>
          <w:u w:val="none"/>
        </w:rPr>
        <w:t>¶</w:t>
      </w:r>
      <w:r w:rsidRPr="0095529D">
        <w:rPr>
          <w:rStyle w:val="StyleBoldUnderline"/>
          <w:sz w:val="12"/>
        </w:rPr>
        <w:t xml:space="preserve"> </w:t>
      </w:r>
      <w:r w:rsidRPr="0095529D">
        <w:rPr>
          <w:rStyle w:val="StyleBoldUnderline"/>
        </w:rPr>
        <w:t>how other states, as well as non-state actors, play key roles</w:t>
      </w:r>
      <w:r w:rsidRPr="0095529D">
        <w:rPr>
          <w:rStyle w:val="StyleBoldUnderline"/>
          <w:b w:val="0"/>
          <w:sz w:val="12"/>
          <w:u w:val="none"/>
        </w:rPr>
        <w:t>¶</w:t>
      </w:r>
      <w:r w:rsidRPr="0095529D">
        <w:rPr>
          <w:rStyle w:val="StyleBoldUnderline"/>
          <w:sz w:val="12"/>
        </w:rPr>
        <w:t xml:space="preserve"> </w:t>
      </w:r>
      <w:r w:rsidRPr="0095529D">
        <w:rPr>
          <w:rStyle w:val="StyleBoldUnderline"/>
        </w:rPr>
        <w:t>in that dynamic</w:t>
      </w:r>
      <w:r w:rsidRPr="0095529D">
        <w:rPr>
          <w:sz w:val="16"/>
        </w:rPr>
        <w:t>. For example, the sometimes competing,</w:t>
      </w:r>
      <w:r w:rsidRPr="0095529D">
        <w:rPr>
          <w:sz w:val="12"/>
        </w:rPr>
        <w:t>¶</w:t>
      </w:r>
      <w:r w:rsidRPr="0095529D">
        <w:rPr>
          <w:sz w:val="16"/>
        </w:rPr>
        <w:t xml:space="preserve"> sometimes complementary balance in Brazil’s relationships</w:t>
      </w:r>
      <w:r w:rsidRPr="0095529D">
        <w:rPr>
          <w:sz w:val="12"/>
        </w:rPr>
        <w:t>¶</w:t>
      </w:r>
      <w:r w:rsidRPr="0095529D">
        <w:rPr>
          <w:sz w:val="16"/>
        </w:rPr>
        <w:t xml:space="preserve"> with India and China, played out in the Brazil-Russia-India-</w:t>
      </w:r>
      <w:r w:rsidRPr="0095529D">
        <w:rPr>
          <w:sz w:val="12"/>
        </w:rPr>
        <w:t>¶</w:t>
      </w:r>
      <w:r w:rsidRPr="0095529D">
        <w:rPr>
          <w:sz w:val="16"/>
        </w:rPr>
        <w:t xml:space="preserve"> China (BRICS) and India-Brazil-South Africa (IBSA) forums,</w:t>
      </w:r>
      <w:r w:rsidRPr="0095529D">
        <w:rPr>
          <w:sz w:val="12"/>
        </w:rPr>
        <w:t>¶</w:t>
      </w:r>
      <w:r w:rsidRPr="0095529D">
        <w:rPr>
          <w:sz w:val="16"/>
        </w:rPr>
        <w:t xml:space="preserve"> is arguably as relevant to Brazil’s foreign policy as is its relationship</w:t>
      </w:r>
      <w:r w:rsidRPr="0095529D">
        <w:rPr>
          <w:sz w:val="12"/>
        </w:rPr>
        <w:t>¶</w:t>
      </w:r>
      <w:r w:rsidRPr="0095529D">
        <w:rPr>
          <w:sz w:val="16"/>
        </w:rPr>
        <w:t xml:space="preserve"> with the United States. Similarly, </w:t>
      </w:r>
      <w:r w:rsidRPr="0095529D">
        <w:rPr>
          <w:rStyle w:val="StyleBoldUnderline"/>
        </w:rPr>
        <w:t>although much of</w:t>
      </w:r>
      <w:r w:rsidRPr="0095529D">
        <w:rPr>
          <w:rStyle w:val="StyleBoldUnderline"/>
          <w:b w:val="0"/>
          <w:sz w:val="12"/>
          <w:u w:val="none"/>
        </w:rPr>
        <w:t>¶</w:t>
      </w:r>
      <w:r w:rsidRPr="0095529D">
        <w:rPr>
          <w:rStyle w:val="StyleBoldUnderline"/>
          <w:sz w:val="12"/>
        </w:rPr>
        <w:t xml:space="preserve"> </w:t>
      </w:r>
      <w:r w:rsidRPr="0095529D">
        <w:rPr>
          <w:rStyle w:val="StyleBoldUnderline"/>
        </w:rPr>
        <w:t>the foreign policy of the Chávez regime is defined in terms</w:t>
      </w:r>
      <w:r w:rsidRPr="0095529D">
        <w:rPr>
          <w:rStyle w:val="StyleBoldUnderline"/>
          <w:b w:val="0"/>
          <w:sz w:val="12"/>
          <w:u w:val="none"/>
        </w:rPr>
        <w:t>¶</w:t>
      </w:r>
      <w:r w:rsidRPr="0095529D">
        <w:rPr>
          <w:rStyle w:val="StyleBoldUnderline"/>
          <w:sz w:val="12"/>
        </w:rPr>
        <w:t xml:space="preserve"> </w:t>
      </w:r>
      <w:r w:rsidRPr="0095529D">
        <w:rPr>
          <w:rStyle w:val="StyleBoldUnderline"/>
        </w:rPr>
        <w:t>of its opposition to US “imperialism,” Venezuela’s reliance</w:t>
      </w:r>
      <w:r w:rsidRPr="0095529D">
        <w:rPr>
          <w:rStyle w:val="StyleBoldUnderline"/>
          <w:b w:val="0"/>
          <w:sz w:val="12"/>
          <w:u w:val="none"/>
        </w:rPr>
        <w:t>¶</w:t>
      </w:r>
      <w:r w:rsidRPr="0095529D">
        <w:rPr>
          <w:rStyle w:val="StyleBoldUnderline"/>
          <w:sz w:val="12"/>
        </w:rPr>
        <w:t xml:space="preserve"> </w:t>
      </w:r>
      <w:r w:rsidRPr="0095529D">
        <w:rPr>
          <w:rStyle w:val="StyleBoldUnderline"/>
        </w:rPr>
        <w:t>on Russian arms, Chinese money and its “anti-US” alliance</w:t>
      </w:r>
      <w:r w:rsidRPr="0095529D">
        <w:rPr>
          <w:rStyle w:val="StyleBoldUnderline"/>
          <w:b w:val="0"/>
          <w:sz w:val="12"/>
          <w:u w:val="none"/>
        </w:rPr>
        <w:t>¶</w:t>
      </w:r>
      <w:r w:rsidRPr="0095529D">
        <w:rPr>
          <w:rStyle w:val="StyleBoldUnderline"/>
          <w:sz w:val="12"/>
        </w:rPr>
        <w:t xml:space="preserve"> </w:t>
      </w:r>
      <w:r w:rsidRPr="0095529D">
        <w:rPr>
          <w:rStyle w:val="StyleBoldUnderline"/>
        </w:rPr>
        <w:t>with Iran occupy roughly equal importance.</w:t>
      </w:r>
      <w:r w:rsidRPr="0095529D">
        <w:rPr>
          <w:sz w:val="16"/>
        </w:rPr>
        <w:t xml:space="preserve"> With respect to Argentina, when the PRC ceased taking in that nation’s</w:t>
      </w:r>
      <w:r w:rsidRPr="0095529D">
        <w:rPr>
          <w:sz w:val="12"/>
        </w:rPr>
        <w:t>¶</w:t>
      </w:r>
      <w:r w:rsidRPr="0095529D">
        <w:rPr>
          <w:sz w:val="16"/>
        </w:rPr>
        <w:t xml:space="preserve"> exports of soy oil, India stepped up its purchases, helping</w:t>
      </w:r>
      <w:r w:rsidRPr="0095529D">
        <w:rPr>
          <w:sz w:val="12"/>
        </w:rPr>
        <w:t>¶</w:t>
      </w:r>
      <w:r w:rsidRPr="0095529D">
        <w:rPr>
          <w:sz w:val="16"/>
        </w:rPr>
        <w:t xml:space="preserve"> to save Argentina from a much more significant economic</w:t>
      </w:r>
      <w:r w:rsidRPr="0095529D">
        <w:rPr>
          <w:sz w:val="12"/>
        </w:rPr>
        <w:t>¶</w:t>
      </w:r>
      <w:r w:rsidRPr="0095529D">
        <w:rPr>
          <w:sz w:val="16"/>
        </w:rPr>
        <w:t xml:space="preserve"> problem and, in the process, weakening the PRC’s ability to</w:t>
      </w:r>
      <w:r w:rsidRPr="0095529D">
        <w:rPr>
          <w:sz w:val="12"/>
        </w:rPr>
        <w:t>¶</w:t>
      </w:r>
      <w:r w:rsidRPr="0095529D">
        <w:rPr>
          <w:sz w:val="16"/>
        </w:rPr>
        <w:t xml:space="preserve"> pressure the Argentine government.</w:t>
      </w:r>
      <w:r w:rsidRPr="0095529D">
        <w:rPr>
          <w:sz w:val="12"/>
        </w:rPr>
        <w:t>¶</w:t>
      </w:r>
      <w:r w:rsidRPr="0095529D">
        <w:rPr>
          <w:sz w:val="16"/>
        </w:rPr>
        <w:t xml:space="preserve"> In states that were Soviet clients during the Cold War,</w:t>
      </w:r>
      <w:r w:rsidRPr="0095529D">
        <w:rPr>
          <w:sz w:val="12"/>
        </w:rPr>
        <w:t>¶</w:t>
      </w:r>
      <w:r w:rsidRPr="0095529D">
        <w:rPr>
          <w:sz w:val="16"/>
        </w:rPr>
        <w:t xml:space="preserve"> such as Cuba and Nicaragua, the importance of Russia as a</w:t>
      </w:r>
      <w:r w:rsidRPr="0095529D">
        <w:rPr>
          <w:sz w:val="12"/>
        </w:rPr>
        <w:t>¶</w:t>
      </w:r>
      <w:r w:rsidRPr="0095529D">
        <w:rPr>
          <w:sz w:val="16"/>
        </w:rPr>
        <w:t xml:space="preserve"> partner arguably rivals, or exceeds, that of China.</w:t>
      </w:r>
      <w:r w:rsidRPr="0095529D">
        <w:rPr>
          <w:sz w:val="12"/>
        </w:rPr>
        <w:t>¶</w:t>
      </w:r>
      <w:r w:rsidRPr="0095529D">
        <w:rPr>
          <w:sz w:val="16"/>
        </w:rPr>
        <w:t xml:space="preserve"> </w:t>
      </w:r>
      <w:r w:rsidRPr="0095529D">
        <w:rPr>
          <w:rStyle w:val="StyleBoldUnderline"/>
        </w:rPr>
        <w:t>While the triangle concept conceals other actors that play</w:t>
      </w:r>
      <w:r w:rsidRPr="0095529D">
        <w:rPr>
          <w:rStyle w:val="StyleBoldUnderline"/>
          <w:b w:val="0"/>
          <w:sz w:val="12"/>
          <w:u w:val="none"/>
        </w:rPr>
        <w:t>¶</w:t>
      </w:r>
      <w:r w:rsidRPr="0095529D">
        <w:rPr>
          <w:rStyle w:val="StyleBoldUnderline"/>
          <w:sz w:val="12"/>
        </w:rPr>
        <w:t xml:space="preserve"> </w:t>
      </w:r>
      <w:r w:rsidRPr="0095529D">
        <w:rPr>
          <w:rStyle w:val="StyleBoldUnderline"/>
        </w:rPr>
        <w:t>a fundamental part of the dynamic in the hemisphere, it is</w:t>
      </w:r>
      <w:r w:rsidRPr="0095529D">
        <w:rPr>
          <w:rStyle w:val="StyleBoldUnderline"/>
          <w:b w:val="0"/>
          <w:sz w:val="12"/>
          <w:u w:val="none"/>
        </w:rPr>
        <w:t>¶</w:t>
      </w:r>
      <w:r w:rsidRPr="0095529D">
        <w:rPr>
          <w:rStyle w:val="StyleBoldUnderline"/>
          <w:sz w:val="12"/>
        </w:rPr>
        <w:t xml:space="preserve"> </w:t>
      </w:r>
      <w:r w:rsidRPr="0095529D">
        <w:rPr>
          <w:rStyle w:val="StyleBoldUnderline"/>
        </w:rPr>
        <w:t>important to understand that Latin American nations themselves</w:t>
      </w:r>
      <w:r w:rsidRPr="0095529D">
        <w:rPr>
          <w:rStyle w:val="StyleBoldUnderline"/>
          <w:b w:val="0"/>
          <w:sz w:val="12"/>
          <w:u w:val="none"/>
        </w:rPr>
        <w:t>¶</w:t>
      </w:r>
      <w:r w:rsidRPr="0095529D">
        <w:rPr>
          <w:rStyle w:val="StyleBoldUnderline"/>
          <w:sz w:val="12"/>
        </w:rPr>
        <w:t xml:space="preserve"> </w:t>
      </w:r>
      <w:r w:rsidRPr="0095529D">
        <w:rPr>
          <w:rStyle w:val="StyleBoldUnderline"/>
        </w:rPr>
        <w:t>generally do not define their external relations principally</w:t>
      </w:r>
      <w:r w:rsidRPr="0095529D">
        <w:rPr>
          <w:rStyle w:val="StyleBoldUnderline"/>
          <w:b w:val="0"/>
          <w:sz w:val="12"/>
          <w:u w:val="none"/>
        </w:rPr>
        <w:t>¶</w:t>
      </w:r>
      <w:r w:rsidRPr="0095529D">
        <w:rPr>
          <w:rStyle w:val="StyleBoldUnderline"/>
          <w:sz w:val="12"/>
        </w:rPr>
        <w:t xml:space="preserve"> </w:t>
      </w:r>
      <w:r w:rsidRPr="0095529D">
        <w:rPr>
          <w:rStyle w:val="StyleBoldUnderline"/>
        </w:rPr>
        <w:t>in terms of a triangle involving the United States and</w:t>
      </w:r>
      <w:r w:rsidRPr="0095529D">
        <w:rPr>
          <w:rStyle w:val="StyleBoldUnderline"/>
          <w:b w:val="0"/>
          <w:sz w:val="12"/>
          <w:u w:val="none"/>
        </w:rPr>
        <w:t>¶</w:t>
      </w:r>
      <w:r w:rsidRPr="0095529D">
        <w:rPr>
          <w:rStyle w:val="StyleBoldUnderline"/>
          <w:sz w:val="12"/>
        </w:rPr>
        <w:t xml:space="preserve"> </w:t>
      </w:r>
      <w:r w:rsidRPr="0095529D">
        <w:rPr>
          <w:rStyle w:val="StyleBoldUnderline"/>
        </w:rPr>
        <w:t>China.</w:t>
      </w:r>
      <w:r w:rsidRPr="0095529D">
        <w:rPr>
          <w:sz w:val="16"/>
        </w:rPr>
        <w:t xml:space="preserve"> Indeed, while both China and the United States are</w:t>
      </w:r>
      <w:r w:rsidRPr="0095529D">
        <w:rPr>
          <w:sz w:val="12"/>
        </w:rPr>
        <w:t>¶</w:t>
      </w:r>
      <w:r w:rsidRPr="0095529D">
        <w:rPr>
          <w:sz w:val="16"/>
        </w:rPr>
        <w:t xml:space="preserve"> important external referents for the region, Latin American</w:t>
      </w:r>
      <w:r w:rsidRPr="0095529D">
        <w:rPr>
          <w:sz w:val="12"/>
        </w:rPr>
        <w:t>¶</w:t>
      </w:r>
      <w:r w:rsidRPr="0095529D">
        <w:rPr>
          <w:sz w:val="16"/>
        </w:rPr>
        <w:t xml:space="preserve"> countries and actors increasingly look toward the world in</w:t>
      </w:r>
      <w:r w:rsidRPr="0095529D">
        <w:rPr>
          <w:sz w:val="12"/>
        </w:rPr>
        <w:t>¶</w:t>
      </w:r>
      <w:r w:rsidRPr="0095529D">
        <w:rPr>
          <w:sz w:val="16"/>
        </w:rPr>
        <w:t xml:space="preserve"> terms of a plurality of actual and potential partners, including</w:t>
      </w:r>
      <w:r w:rsidRPr="0095529D">
        <w:rPr>
          <w:sz w:val="12"/>
        </w:rPr>
        <w:t>¶</w:t>
      </w:r>
      <w:r w:rsidRPr="0095529D">
        <w:rPr>
          <w:sz w:val="16"/>
        </w:rPr>
        <w:t xml:space="preserve"> Russia, India, the European Union and Iran. The importance</w:t>
      </w:r>
      <w:r w:rsidRPr="0095529D">
        <w:rPr>
          <w:sz w:val="12"/>
        </w:rPr>
        <w:t>¶</w:t>
      </w:r>
      <w:r w:rsidRPr="0095529D">
        <w:rPr>
          <w:sz w:val="16"/>
        </w:rPr>
        <w:t xml:space="preserve"> of those partners varies according to context (political</w:t>
      </w:r>
      <w:r w:rsidRPr="0095529D">
        <w:rPr>
          <w:sz w:val="12"/>
        </w:rPr>
        <w:t>¶</w:t>
      </w:r>
      <w:r w:rsidRPr="0095529D">
        <w:rPr>
          <w:sz w:val="16"/>
        </w:rPr>
        <w:t xml:space="preserve"> alliances versus economic partnerships versus military</w:t>
      </w:r>
      <w:r w:rsidRPr="0095529D">
        <w:rPr>
          <w:sz w:val="12"/>
        </w:rPr>
        <w:t>¶</w:t>
      </w:r>
      <w:r w:rsidRPr="0095529D">
        <w:rPr>
          <w:sz w:val="16"/>
        </w:rPr>
        <w:t xml:space="preserve"> sales, etc.). The importance also varies according to which</w:t>
      </w:r>
      <w:r w:rsidRPr="0095529D">
        <w:rPr>
          <w:sz w:val="12"/>
        </w:rPr>
        <w:t>¶</w:t>
      </w:r>
      <w:r w:rsidRPr="0095529D">
        <w:rPr>
          <w:sz w:val="16"/>
        </w:rPr>
        <w:t xml:space="preserve"> Latin American country is doing the looking.</w:t>
      </w:r>
    </w:p>
    <w:p w:rsidR="00BD54C0" w:rsidRPr="0095529D" w:rsidRDefault="00BD54C0" w:rsidP="00BD54C0">
      <w:pPr>
        <w:rPr>
          <w:sz w:val="16"/>
        </w:rPr>
      </w:pPr>
    </w:p>
    <w:p w:rsidR="00BD54C0" w:rsidRPr="0095529D" w:rsidRDefault="00BD54C0" w:rsidP="00BD54C0">
      <w:pPr>
        <w:pStyle w:val="Heading4"/>
      </w:pPr>
      <w:r w:rsidRPr="0095529D">
        <w:t>2) Latin America is not a country</w:t>
      </w:r>
    </w:p>
    <w:p w:rsidR="00BD54C0" w:rsidRPr="0095529D" w:rsidRDefault="00BD54C0" w:rsidP="00BD54C0">
      <w:r w:rsidRPr="0095529D">
        <w:rPr>
          <w:rStyle w:val="StyleStyleBold12pt"/>
        </w:rPr>
        <w:t>Ellis 2012</w:t>
      </w:r>
      <w:r w:rsidRPr="0095529D">
        <w:t xml:space="preserve"> (R. Evan [associate professor with the William J. Perry Center for Hemispheric Defense Studies]; The United States, Latin America and China: A Triangular Relationship; May; www.thedialogue.org/PublicationFiles/IAD8661_China_Triangular0424v2e-may.pdf; </w:t>
      </w:r>
      <w:proofErr w:type="spellStart"/>
      <w:r w:rsidRPr="0095529D">
        <w:t>kdf</w:t>
      </w:r>
      <w:proofErr w:type="spellEnd"/>
      <w:r w:rsidRPr="0095529D">
        <w:t>)</w:t>
      </w:r>
    </w:p>
    <w:p w:rsidR="00BD54C0" w:rsidRPr="0095529D" w:rsidRDefault="00BD54C0" w:rsidP="00BD54C0"/>
    <w:p w:rsidR="00BD54C0" w:rsidRPr="0095529D" w:rsidRDefault="00BD54C0" w:rsidP="00BD54C0">
      <w:pPr>
        <w:rPr>
          <w:rStyle w:val="StyleBoldUnderline"/>
        </w:rPr>
      </w:pPr>
      <w:r w:rsidRPr="0095529D">
        <w:rPr>
          <w:rStyle w:val="StyleBoldUnderline"/>
        </w:rPr>
        <w:t>The triangle concept implies that it is valid to group together</w:t>
      </w:r>
      <w:r w:rsidRPr="0095529D">
        <w:rPr>
          <w:rStyle w:val="StyleBoldUnderline"/>
          <w:b w:val="0"/>
          <w:sz w:val="12"/>
          <w:u w:val="none"/>
        </w:rPr>
        <w:t>¶</w:t>
      </w:r>
      <w:r w:rsidRPr="0095529D">
        <w:rPr>
          <w:rStyle w:val="StyleBoldUnderline"/>
          <w:sz w:val="12"/>
        </w:rPr>
        <w:t xml:space="preserve"> </w:t>
      </w:r>
      <w:r w:rsidRPr="0095529D">
        <w:rPr>
          <w:rStyle w:val="StyleBoldUnderline"/>
        </w:rPr>
        <w:t>the nations of Latin America with respect to their relationships</w:t>
      </w:r>
      <w:r w:rsidRPr="0095529D">
        <w:rPr>
          <w:rStyle w:val="StyleBoldUnderline"/>
          <w:b w:val="0"/>
          <w:sz w:val="12"/>
          <w:u w:val="none"/>
        </w:rPr>
        <w:t>¶</w:t>
      </w:r>
      <w:r w:rsidRPr="0095529D">
        <w:rPr>
          <w:rStyle w:val="StyleBoldUnderline"/>
          <w:sz w:val="12"/>
        </w:rPr>
        <w:t xml:space="preserve"> </w:t>
      </w:r>
      <w:r w:rsidRPr="0095529D">
        <w:rPr>
          <w:rStyle w:val="StyleBoldUnderline"/>
        </w:rPr>
        <w:t>with the PRC and the United States. But this is not the</w:t>
      </w:r>
      <w:r w:rsidRPr="0095529D">
        <w:rPr>
          <w:rStyle w:val="StyleBoldUnderline"/>
          <w:b w:val="0"/>
          <w:sz w:val="12"/>
          <w:u w:val="none"/>
        </w:rPr>
        <w:t>¶</w:t>
      </w:r>
      <w:r w:rsidRPr="0095529D">
        <w:rPr>
          <w:rStyle w:val="StyleBoldUnderline"/>
          <w:sz w:val="12"/>
        </w:rPr>
        <w:t xml:space="preserve"> </w:t>
      </w:r>
      <w:r w:rsidRPr="0095529D">
        <w:rPr>
          <w:rStyle w:val="StyleBoldUnderline"/>
        </w:rPr>
        <w:t>case.</w:t>
      </w:r>
      <w:r w:rsidRPr="0095529D">
        <w:rPr>
          <w:sz w:val="16"/>
        </w:rPr>
        <w:t xml:space="preserve"> Latin America can be physically grouped as a geographic region, </w:t>
      </w:r>
      <w:r w:rsidRPr="0095529D">
        <w:rPr>
          <w:rStyle w:val="StyleBoldUnderline"/>
        </w:rPr>
        <w:t>but referring to Latin America</w:t>
      </w:r>
      <w:r w:rsidRPr="0095529D">
        <w:rPr>
          <w:rStyle w:val="StyleBoldUnderline"/>
          <w:b w:val="0"/>
          <w:sz w:val="12"/>
          <w:u w:val="none"/>
        </w:rPr>
        <w:t>¶</w:t>
      </w:r>
      <w:r w:rsidRPr="0095529D">
        <w:rPr>
          <w:rStyle w:val="StyleBoldUnderline"/>
          <w:sz w:val="12"/>
        </w:rPr>
        <w:t xml:space="preserve"> </w:t>
      </w:r>
      <w:r w:rsidRPr="0095529D">
        <w:rPr>
          <w:rStyle w:val="StyleBoldUnderline"/>
        </w:rPr>
        <w:t>as one leg in a triangular relationship</w:t>
      </w:r>
      <w:r w:rsidRPr="0095529D">
        <w:rPr>
          <w:rStyle w:val="StyleBoldUnderline"/>
          <w:b w:val="0"/>
          <w:sz w:val="12"/>
          <w:u w:val="none"/>
        </w:rPr>
        <w:t>¶</w:t>
      </w:r>
      <w:r w:rsidRPr="0095529D">
        <w:rPr>
          <w:rStyle w:val="StyleBoldUnderline"/>
          <w:sz w:val="12"/>
        </w:rPr>
        <w:t xml:space="preserve"> </w:t>
      </w:r>
      <w:r w:rsidRPr="0095529D">
        <w:rPr>
          <w:rStyle w:val="StyleBoldUnderline"/>
        </w:rPr>
        <w:t>incorrectly assumes that actions by</w:t>
      </w:r>
      <w:r w:rsidRPr="0095529D">
        <w:rPr>
          <w:rStyle w:val="StyleBoldUnderline"/>
          <w:b w:val="0"/>
          <w:sz w:val="12"/>
          <w:u w:val="none"/>
        </w:rPr>
        <w:t>¶</w:t>
      </w:r>
      <w:r w:rsidRPr="0095529D">
        <w:rPr>
          <w:rStyle w:val="StyleBoldUnderline"/>
          <w:sz w:val="12"/>
        </w:rPr>
        <w:t xml:space="preserve"> </w:t>
      </w:r>
      <w:r w:rsidRPr="0095529D">
        <w:rPr>
          <w:rStyle w:val="StyleBoldUnderline"/>
        </w:rPr>
        <w:t>the other legs—the United States and</w:t>
      </w:r>
      <w:r w:rsidRPr="0095529D">
        <w:rPr>
          <w:rStyle w:val="StyleBoldUnderline"/>
          <w:b w:val="0"/>
          <w:sz w:val="12"/>
          <w:u w:val="none"/>
        </w:rPr>
        <w:t>¶</w:t>
      </w:r>
      <w:r w:rsidRPr="0095529D">
        <w:rPr>
          <w:rStyle w:val="StyleBoldUnderline"/>
          <w:sz w:val="12"/>
        </w:rPr>
        <w:t xml:space="preserve"> </w:t>
      </w:r>
      <w:r w:rsidRPr="0095529D">
        <w:rPr>
          <w:rStyle w:val="StyleBoldUnderline"/>
        </w:rPr>
        <w:t>China—impact Latin America as a</w:t>
      </w:r>
      <w:r w:rsidRPr="0095529D">
        <w:rPr>
          <w:rStyle w:val="StyleBoldUnderline"/>
          <w:b w:val="0"/>
          <w:sz w:val="12"/>
          <w:u w:val="none"/>
        </w:rPr>
        <w:t>¶</w:t>
      </w:r>
      <w:r w:rsidRPr="0095529D">
        <w:rPr>
          <w:rStyle w:val="StyleBoldUnderline"/>
          <w:sz w:val="12"/>
        </w:rPr>
        <w:t xml:space="preserve"> </w:t>
      </w:r>
      <w:r w:rsidRPr="0095529D">
        <w:rPr>
          <w:rStyle w:val="StyleBoldUnderline"/>
        </w:rPr>
        <w:t>whole</w:t>
      </w:r>
      <w:r w:rsidRPr="0095529D">
        <w:rPr>
          <w:sz w:val="16"/>
        </w:rPr>
        <w:t>. It also falsely assumes that Latin</w:t>
      </w:r>
      <w:r w:rsidRPr="0095529D">
        <w:rPr>
          <w:sz w:val="12"/>
        </w:rPr>
        <w:t>¶</w:t>
      </w:r>
      <w:r w:rsidRPr="0095529D">
        <w:rPr>
          <w:sz w:val="16"/>
        </w:rPr>
        <w:t xml:space="preserve"> America “as a whole” deals with the</w:t>
      </w:r>
      <w:r w:rsidRPr="0095529D">
        <w:rPr>
          <w:sz w:val="12"/>
        </w:rPr>
        <w:t>¶</w:t>
      </w:r>
      <w:r w:rsidRPr="0095529D">
        <w:rPr>
          <w:sz w:val="16"/>
        </w:rPr>
        <w:t xml:space="preserve"> United States and China.</w:t>
      </w:r>
      <w:r w:rsidRPr="0095529D">
        <w:rPr>
          <w:sz w:val="12"/>
        </w:rPr>
        <w:t>¶</w:t>
      </w:r>
      <w:r w:rsidRPr="0095529D">
        <w:rPr>
          <w:sz w:val="16"/>
        </w:rPr>
        <w:t xml:space="preserve"> While it is possible to discuss the</w:t>
      </w:r>
      <w:r w:rsidRPr="0095529D">
        <w:rPr>
          <w:sz w:val="12"/>
        </w:rPr>
        <w:t>¶</w:t>
      </w:r>
      <w:r w:rsidRPr="0095529D">
        <w:rPr>
          <w:sz w:val="16"/>
        </w:rPr>
        <w:t xml:space="preserve"> overall triangular set of interactions</w:t>
      </w:r>
      <w:r w:rsidRPr="0095529D">
        <w:rPr>
          <w:sz w:val="12"/>
        </w:rPr>
        <w:t>¶</w:t>
      </w:r>
      <w:r w:rsidRPr="0095529D">
        <w:rPr>
          <w:sz w:val="16"/>
        </w:rPr>
        <w:t xml:space="preserve"> at some level of abstraction, </w:t>
      </w:r>
      <w:r w:rsidRPr="0095529D">
        <w:rPr>
          <w:rStyle w:val="StyleBoldUnderline"/>
        </w:rPr>
        <w:t>the nature of the relationship</w:t>
      </w:r>
      <w:r w:rsidRPr="0095529D">
        <w:rPr>
          <w:rStyle w:val="StyleBoldUnderline"/>
          <w:b w:val="0"/>
          <w:sz w:val="12"/>
          <w:u w:val="none"/>
        </w:rPr>
        <w:t>¶</w:t>
      </w:r>
      <w:r w:rsidRPr="0095529D">
        <w:rPr>
          <w:rStyle w:val="StyleBoldUnderline"/>
          <w:sz w:val="12"/>
        </w:rPr>
        <w:t xml:space="preserve"> </w:t>
      </w:r>
      <w:r w:rsidRPr="0095529D">
        <w:rPr>
          <w:rStyle w:val="StyleBoldUnderline"/>
        </w:rPr>
        <w:t>between each state and the PRC, and between each state</w:t>
      </w:r>
      <w:r w:rsidRPr="0095529D">
        <w:rPr>
          <w:rStyle w:val="StyleBoldUnderline"/>
          <w:b w:val="0"/>
          <w:sz w:val="12"/>
          <w:u w:val="none"/>
        </w:rPr>
        <w:t>¶</w:t>
      </w:r>
      <w:r w:rsidRPr="0095529D">
        <w:rPr>
          <w:rStyle w:val="StyleBoldUnderline"/>
          <w:sz w:val="12"/>
        </w:rPr>
        <w:t xml:space="preserve"> </w:t>
      </w:r>
      <w:r w:rsidRPr="0095529D">
        <w:rPr>
          <w:rStyle w:val="StyleBoldUnderline"/>
        </w:rPr>
        <w:t>and the United States, varies dramatically.</w:t>
      </w:r>
    </w:p>
    <w:p w:rsidR="00BD54C0" w:rsidRPr="0095529D" w:rsidRDefault="00BD54C0" w:rsidP="00BD54C0">
      <w:pPr>
        <w:pStyle w:val="Heading3"/>
      </w:pPr>
      <w:bookmarkStart w:id="66" w:name="_Toc360608708"/>
      <w:r w:rsidRPr="0095529D">
        <w:lastRenderedPageBreak/>
        <w:t>AT: Mexico Not Important</w:t>
      </w:r>
      <w:bookmarkEnd w:id="66"/>
    </w:p>
    <w:p w:rsidR="00BD54C0" w:rsidRPr="0095529D" w:rsidRDefault="00BD54C0" w:rsidP="00BD54C0">
      <w:pPr>
        <w:pStyle w:val="Heading4"/>
      </w:pPr>
      <w:r w:rsidRPr="0095529D">
        <w:t>Trade with Mexico is key to Taiwanese sovereignty</w:t>
      </w:r>
    </w:p>
    <w:p w:rsidR="00BD54C0" w:rsidRPr="0095529D" w:rsidRDefault="00BD54C0" w:rsidP="00BD54C0">
      <w:r w:rsidRPr="0095529D">
        <w:rPr>
          <w:rStyle w:val="StyleStyleBold12pt"/>
        </w:rPr>
        <w:t>Erikson and Chen 2007</w:t>
      </w:r>
      <w:r w:rsidRPr="0095529D">
        <w:t xml:space="preserve"> </w:t>
      </w:r>
    </w:p>
    <w:p w:rsidR="00BD54C0" w:rsidRPr="0095529D" w:rsidRDefault="00BD54C0" w:rsidP="00BD54C0">
      <w:r w:rsidRPr="0095529D">
        <w:t xml:space="preserve">(Daniel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95529D">
        <w:t>Aff</w:t>
      </w:r>
      <w:proofErr w:type="spellEnd"/>
      <w:r w:rsidRPr="0095529D">
        <w:t xml:space="preserve">. 69; </w:t>
      </w:r>
      <w:proofErr w:type="spellStart"/>
      <w:r w:rsidRPr="0095529D">
        <w:t>kdf</w:t>
      </w:r>
      <w:proofErr w:type="spellEnd"/>
      <w:r w:rsidRPr="0095529D">
        <w:t>)</w:t>
      </w:r>
    </w:p>
    <w:p w:rsidR="00BD54C0" w:rsidRPr="0095529D" w:rsidRDefault="00BD54C0" w:rsidP="00BD54C0"/>
    <w:p w:rsidR="00BD54C0" w:rsidRPr="0095529D" w:rsidRDefault="00BD54C0" w:rsidP="00BD54C0">
      <w:pPr>
        <w:rPr>
          <w:sz w:val="16"/>
        </w:rPr>
      </w:pPr>
      <w:r w:rsidRPr="0095529D">
        <w:rPr>
          <w:sz w:val="16"/>
        </w:rPr>
        <w:t xml:space="preserve">[*72]  Of course, even Latin American countries without official relationships with Taipei often try to maintain good "non-official" relations, which may include opening reciprocal missions, often disguised as nonprofit foundations or businesses, in their respective capitals. </w:t>
      </w:r>
      <w:r w:rsidRPr="0095529D">
        <w:rPr>
          <w:rStyle w:val="StyleBoldUnderline"/>
        </w:rPr>
        <w:t>The lack of diplomatic links has not prevented Taiwan from undertaking significant trade with</w:t>
      </w:r>
      <w:r w:rsidRPr="0095529D">
        <w:rPr>
          <w:sz w:val="16"/>
        </w:rPr>
        <w:t xml:space="preserve"> Brazil, Chile, and </w:t>
      </w:r>
      <w:r w:rsidRPr="0095529D">
        <w:rPr>
          <w:rStyle w:val="StyleBoldUnderline"/>
        </w:rPr>
        <w:t>Mexico.</w:t>
      </w:r>
      <w:r w:rsidRPr="0095529D">
        <w:rPr>
          <w:sz w:val="16"/>
        </w:rPr>
        <w:t xml:space="preserve"> However, </w:t>
      </w:r>
      <w:r w:rsidRPr="0095529D">
        <w:rPr>
          <w:rStyle w:val="StyleBoldUnderline"/>
        </w:rPr>
        <w:t>the Taiwanese government believes that the ability to conduct relations with sovereign states on an equal basis is vital to the legitimacy of its own claim to sovereignty.</w:t>
      </w:r>
      <w:r w:rsidRPr="0095529D">
        <w:rPr>
          <w:sz w:val="16"/>
        </w:rPr>
        <w:t xml:space="preserve"> Official allies also support Taiwan's repeated petitions to join international forums such as the World Health Organization and the UN, which are perennially squelched by China. And though Central America may share the famous Mexican lament about being "so far from God, so close to the United States," from Taiwan's point of view, this geographical happenstance makes the isthmus a particularly valuable region in which to retain a bloc of allies. Central America's proximity to the United States justifies Taiwanese officials' use of refueling stops in America to meet "unofficially" with U.S. policymakers while en route to official state visits in the south, a practice that has been dubbed "transit diplomacy." n3</w:t>
      </w:r>
    </w:p>
    <w:p w:rsidR="009850C4" w:rsidRPr="0095529D" w:rsidRDefault="009850C4" w:rsidP="009850C4">
      <w:pPr>
        <w:pStyle w:val="Heading3"/>
      </w:pPr>
      <w:bookmarkStart w:id="67" w:name="_Toc360608709"/>
      <w:r w:rsidRPr="0095529D">
        <w:lastRenderedPageBreak/>
        <w:t>AT: China CP</w:t>
      </w:r>
      <w:bookmarkEnd w:id="67"/>
    </w:p>
    <w:p w:rsidR="009850C4" w:rsidRPr="0095529D" w:rsidRDefault="009850C4" w:rsidP="009850C4">
      <w:pPr>
        <w:pStyle w:val="Heading4"/>
      </w:pPr>
      <w:r w:rsidRPr="0095529D">
        <w:t>Chinese engagement in Latin America leads to political and economic instability in the region</w:t>
      </w:r>
    </w:p>
    <w:p w:rsidR="009850C4" w:rsidRPr="0095529D" w:rsidRDefault="009850C4" w:rsidP="009850C4">
      <w:r w:rsidRPr="0095529D">
        <w:rPr>
          <w:rStyle w:val="StyleStyleBold12pt"/>
        </w:rPr>
        <w:t>Ellis 2012</w:t>
      </w:r>
      <w:r w:rsidRPr="0095529D">
        <w:t xml:space="preserve"> (R. Evan [associate professor with the William J. Perry Center for Hemispheric Defense Studies]; The United States, Latin America and China: A Triangular Relationship; May; www.thedialogue.org/PublicationFiles/IAD8661_China_Triangular0424v2e-may.pdf; </w:t>
      </w:r>
      <w:proofErr w:type="spellStart"/>
      <w:r w:rsidRPr="0095529D">
        <w:t>kdf</w:t>
      </w:r>
      <w:proofErr w:type="spellEnd"/>
      <w:r w:rsidRPr="0095529D">
        <w:t>)</w:t>
      </w:r>
    </w:p>
    <w:p w:rsidR="009850C4" w:rsidRPr="00F76CB8" w:rsidRDefault="009850C4" w:rsidP="009850C4">
      <w:pPr>
        <w:rPr>
          <w:sz w:val="16"/>
        </w:rPr>
      </w:pPr>
      <w:r w:rsidRPr="0095529D">
        <w:rPr>
          <w:rStyle w:val="StyleBoldUnderline"/>
        </w:rPr>
        <w:t>Chinese engagement with Latin America</w:t>
      </w:r>
      <w:r w:rsidRPr="0095529D">
        <w:rPr>
          <w:sz w:val="16"/>
        </w:rPr>
        <w:t>—economic</w:t>
      </w:r>
      <w:proofErr w:type="gramStart"/>
      <w:r w:rsidRPr="0095529D">
        <w:rPr>
          <w:sz w:val="16"/>
        </w:rPr>
        <w:t>,</w:t>
      </w:r>
      <w:r w:rsidRPr="0095529D">
        <w:rPr>
          <w:sz w:val="12"/>
        </w:rPr>
        <w:t>¶</w:t>
      </w:r>
      <w:proofErr w:type="gramEnd"/>
      <w:r w:rsidRPr="0095529D">
        <w:rPr>
          <w:sz w:val="16"/>
        </w:rPr>
        <w:t xml:space="preserve"> military or otherwise—also </w:t>
      </w:r>
      <w:r w:rsidRPr="0095529D">
        <w:rPr>
          <w:rStyle w:val="StyleBoldUnderline"/>
        </w:rPr>
        <w:t xml:space="preserve">impacts the United States </w:t>
      </w:r>
      <w:r w:rsidRPr="0095529D">
        <w:rPr>
          <w:sz w:val="16"/>
        </w:rPr>
        <w:t>at the</w:t>
      </w:r>
      <w:r w:rsidRPr="0095529D">
        <w:rPr>
          <w:sz w:val="12"/>
        </w:rPr>
        <w:t>¶</w:t>
      </w:r>
      <w:r w:rsidRPr="0095529D">
        <w:rPr>
          <w:sz w:val="16"/>
        </w:rPr>
        <w:t xml:space="preserve"> political level. Hu Jintao’s five-nation trip to Latin America</w:t>
      </w:r>
      <w:r w:rsidRPr="0095529D">
        <w:rPr>
          <w:sz w:val="12"/>
        </w:rPr>
        <w:t>¶</w:t>
      </w:r>
      <w:r w:rsidRPr="0095529D">
        <w:rPr>
          <w:sz w:val="16"/>
        </w:rPr>
        <w:t xml:space="preserve"> in November 2004, in conjunction with Chinese attendance</w:t>
      </w:r>
      <w:r w:rsidRPr="0095529D">
        <w:rPr>
          <w:sz w:val="12"/>
        </w:rPr>
        <w:t>¶</w:t>
      </w:r>
      <w:r w:rsidRPr="0095529D">
        <w:rPr>
          <w:sz w:val="16"/>
        </w:rPr>
        <w:t xml:space="preserve"> at the APEC summit in Santiago, Chile, sparked a</w:t>
      </w:r>
      <w:r w:rsidRPr="0095529D">
        <w:rPr>
          <w:sz w:val="12"/>
        </w:rPr>
        <w:t>¶</w:t>
      </w:r>
      <w:r w:rsidRPr="0095529D">
        <w:rPr>
          <w:sz w:val="16"/>
        </w:rPr>
        <w:t xml:space="preserve"> wave of political activity in the United States. This included</w:t>
      </w:r>
      <w:r w:rsidRPr="0095529D">
        <w:rPr>
          <w:sz w:val="12"/>
        </w:rPr>
        <w:t>¶</w:t>
      </w:r>
      <w:r w:rsidRPr="0095529D">
        <w:rPr>
          <w:sz w:val="16"/>
        </w:rPr>
        <w:t xml:space="preserve"> not only public events by Washington, D.C. think tanks,</w:t>
      </w:r>
      <w:r w:rsidRPr="0095529D">
        <w:rPr>
          <w:sz w:val="12"/>
        </w:rPr>
        <w:t>¶</w:t>
      </w:r>
      <w:r w:rsidRPr="0095529D">
        <w:rPr>
          <w:sz w:val="16"/>
        </w:rPr>
        <w:t xml:space="preserve"> but also hearings on Chinese engagement in Latin America</w:t>
      </w:r>
      <w:r w:rsidRPr="0095529D">
        <w:rPr>
          <w:sz w:val="12"/>
        </w:rPr>
        <w:t>¶</w:t>
      </w:r>
      <w:r w:rsidRPr="0095529D">
        <w:rPr>
          <w:sz w:val="16"/>
        </w:rPr>
        <w:t xml:space="preserve"> in both the US House of Representatives (April 2005) and</w:t>
      </w:r>
      <w:r w:rsidRPr="0095529D">
        <w:rPr>
          <w:sz w:val="12"/>
        </w:rPr>
        <w:t>¶</w:t>
      </w:r>
      <w:r w:rsidRPr="0095529D">
        <w:rPr>
          <w:sz w:val="16"/>
        </w:rPr>
        <w:t xml:space="preserve"> the US Senate (August 2005). Indeed, </w:t>
      </w:r>
      <w:r w:rsidRPr="0095529D">
        <w:rPr>
          <w:rStyle w:val="StyleBoldUnderline"/>
        </w:rPr>
        <w:t>Latin American leaders</w:t>
      </w:r>
      <w:r w:rsidRPr="0095529D">
        <w:rPr>
          <w:rStyle w:val="StyleBoldUnderline"/>
          <w:b w:val="0"/>
          <w:sz w:val="12"/>
          <w:u w:val="none"/>
        </w:rPr>
        <w:t>¶</w:t>
      </w:r>
      <w:r w:rsidRPr="0095529D">
        <w:rPr>
          <w:rStyle w:val="StyleBoldUnderline"/>
          <w:sz w:val="12"/>
        </w:rPr>
        <w:t xml:space="preserve"> </w:t>
      </w:r>
      <w:r w:rsidRPr="0095529D">
        <w:rPr>
          <w:rStyle w:val="StyleBoldUnderline"/>
        </w:rPr>
        <w:t>recognize the effect their China initiatives have within</w:t>
      </w:r>
      <w:r w:rsidRPr="0095529D">
        <w:rPr>
          <w:rStyle w:val="StyleBoldUnderline"/>
          <w:b w:val="0"/>
          <w:sz w:val="12"/>
          <w:u w:val="none"/>
        </w:rPr>
        <w:t>¶</w:t>
      </w:r>
      <w:r w:rsidRPr="0095529D">
        <w:rPr>
          <w:rStyle w:val="StyleBoldUnderline"/>
          <w:sz w:val="12"/>
        </w:rPr>
        <w:t xml:space="preserve"> </w:t>
      </w:r>
      <w:r w:rsidRPr="0095529D">
        <w:rPr>
          <w:rStyle w:val="StyleBoldUnderline"/>
        </w:rPr>
        <w:t>the US political system</w:t>
      </w:r>
      <w:r w:rsidRPr="0095529D">
        <w:rPr>
          <w:sz w:val="16"/>
        </w:rPr>
        <w:t>. The February 2011 announcement</w:t>
      </w:r>
      <w:r w:rsidRPr="0095529D">
        <w:rPr>
          <w:sz w:val="12"/>
        </w:rPr>
        <w:t>¶</w:t>
      </w:r>
      <w:r w:rsidRPr="0095529D">
        <w:rPr>
          <w:sz w:val="16"/>
        </w:rPr>
        <w:t xml:space="preserve"> Colombian President Juan Manuel Santos made to The</w:t>
      </w:r>
      <w:r w:rsidRPr="0095529D">
        <w:rPr>
          <w:sz w:val="12"/>
        </w:rPr>
        <w:t>¶</w:t>
      </w:r>
      <w:r w:rsidRPr="0095529D">
        <w:rPr>
          <w:sz w:val="16"/>
        </w:rPr>
        <w:t xml:space="preserve"> Financial Times concerning Chinese plans to build a “dry</w:t>
      </w:r>
      <w:r w:rsidRPr="0095529D">
        <w:rPr>
          <w:sz w:val="12"/>
        </w:rPr>
        <w:t>¶</w:t>
      </w:r>
      <w:r w:rsidRPr="0095529D">
        <w:rPr>
          <w:sz w:val="16"/>
        </w:rPr>
        <w:t xml:space="preserve"> canal” across Colombia</w:t>
      </w:r>
      <w:proofErr w:type="gramStart"/>
      <w:r w:rsidRPr="0095529D">
        <w:rPr>
          <w:sz w:val="16"/>
        </w:rPr>
        <w:t>,19</w:t>
      </w:r>
      <w:proofErr w:type="gramEnd"/>
      <w:r w:rsidRPr="0095529D">
        <w:rPr>
          <w:sz w:val="16"/>
        </w:rPr>
        <w:t xml:space="preserve"> for example, seemed timed to</w:t>
      </w:r>
      <w:r w:rsidRPr="0095529D">
        <w:rPr>
          <w:sz w:val="12"/>
        </w:rPr>
        <w:t>¶</w:t>
      </w:r>
      <w:r w:rsidRPr="0095529D">
        <w:rPr>
          <w:sz w:val="16"/>
        </w:rPr>
        <w:t xml:space="preserve"> influence US congressional approval of the US-Colombia</w:t>
      </w:r>
      <w:r w:rsidRPr="0095529D">
        <w:rPr>
          <w:sz w:val="12"/>
        </w:rPr>
        <w:t>¶</w:t>
      </w:r>
      <w:r w:rsidRPr="0095529D">
        <w:rPr>
          <w:sz w:val="16"/>
        </w:rPr>
        <w:t xml:space="preserve"> Trade Promotion Agreement.20</w:t>
      </w:r>
      <w:r w:rsidRPr="0095529D">
        <w:rPr>
          <w:sz w:val="12"/>
        </w:rPr>
        <w:t>¶</w:t>
      </w:r>
      <w:r w:rsidRPr="0095529D">
        <w:rPr>
          <w:sz w:val="16"/>
        </w:rPr>
        <w:t xml:space="preserve"> Chinese engagement with the region ultimately impacts</w:t>
      </w:r>
      <w:r w:rsidRPr="0095529D">
        <w:rPr>
          <w:sz w:val="12"/>
        </w:rPr>
        <w:t>¶</w:t>
      </w:r>
      <w:r w:rsidRPr="0095529D">
        <w:rPr>
          <w:sz w:val="16"/>
        </w:rPr>
        <w:t xml:space="preserve"> the United States in broader terms, because </w:t>
      </w:r>
      <w:r w:rsidRPr="0095529D">
        <w:rPr>
          <w:rStyle w:val="StyleBoldUnderline"/>
        </w:rPr>
        <w:t>the United States</w:t>
      </w:r>
      <w:r w:rsidRPr="0095529D">
        <w:rPr>
          <w:rStyle w:val="StyleBoldUnderline"/>
          <w:b w:val="0"/>
          <w:sz w:val="12"/>
          <w:u w:val="none"/>
        </w:rPr>
        <w:t>¶</w:t>
      </w:r>
      <w:r w:rsidRPr="0095529D">
        <w:rPr>
          <w:rStyle w:val="StyleBoldUnderline"/>
          <w:sz w:val="12"/>
        </w:rPr>
        <w:t xml:space="preserve"> </w:t>
      </w:r>
      <w:r w:rsidRPr="0095529D">
        <w:rPr>
          <w:rStyle w:val="StyleBoldUnderline"/>
        </w:rPr>
        <w:t>is intimately tied to the region in geographical, human and</w:t>
      </w:r>
      <w:r w:rsidRPr="0095529D">
        <w:rPr>
          <w:rStyle w:val="StyleBoldUnderline"/>
          <w:b w:val="0"/>
          <w:sz w:val="12"/>
          <w:u w:val="none"/>
        </w:rPr>
        <w:t>¶</w:t>
      </w:r>
      <w:r w:rsidRPr="0095529D">
        <w:rPr>
          <w:rStyle w:val="StyleBoldUnderline"/>
          <w:sz w:val="12"/>
        </w:rPr>
        <w:t xml:space="preserve"> </w:t>
      </w:r>
      <w:r w:rsidRPr="0095529D">
        <w:rPr>
          <w:rStyle w:val="StyleBoldUnderline"/>
        </w:rPr>
        <w:t>economic terms. To the extent that PRC activities in Latin</w:t>
      </w:r>
      <w:r w:rsidRPr="0095529D">
        <w:rPr>
          <w:rStyle w:val="StyleBoldUnderline"/>
          <w:b w:val="0"/>
          <w:sz w:val="12"/>
          <w:u w:val="none"/>
        </w:rPr>
        <w:t>¶</w:t>
      </w:r>
      <w:r w:rsidRPr="0095529D">
        <w:rPr>
          <w:rStyle w:val="StyleBoldUnderline"/>
          <w:sz w:val="12"/>
        </w:rPr>
        <w:t xml:space="preserve"> </w:t>
      </w:r>
      <w:r w:rsidRPr="0095529D">
        <w:rPr>
          <w:rStyle w:val="StyleBoldUnderline"/>
        </w:rPr>
        <w:t>America inadvertently generate economic displacement</w:t>
      </w:r>
      <w:r w:rsidRPr="0095529D">
        <w:rPr>
          <w:rStyle w:val="StyleBoldUnderline"/>
          <w:b w:val="0"/>
          <w:sz w:val="12"/>
          <w:u w:val="none"/>
        </w:rPr>
        <w:t>¶</w:t>
      </w:r>
      <w:r w:rsidRPr="0095529D">
        <w:rPr>
          <w:rStyle w:val="StyleBoldUnderline"/>
          <w:sz w:val="12"/>
        </w:rPr>
        <w:t xml:space="preserve"> </w:t>
      </w:r>
      <w:r w:rsidRPr="0095529D">
        <w:rPr>
          <w:rStyle w:val="StyleBoldUnderline"/>
        </w:rPr>
        <w:t>and sociopolitical problems among nations in the region</w:t>
      </w:r>
      <w:proofErr w:type="gramStart"/>
      <w:r w:rsidRPr="0095529D">
        <w:rPr>
          <w:rStyle w:val="StyleBoldUnderline"/>
        </w:rPr>
        <w:t>,</w:t>
      </w:r>
      <w:r w:rsidRPr="0095529D">
        <w:rPr>
          <w:rStyle w:val="StyleBoldUnderline"/>
          <w:b w:val="0"/>
          <w:sz w:val="12"/>
          <w:u w:val="none"/>
        </w:rPr>
        <w:t>¶</w:t>
      </w:r>
      <w:proofErr w:type="gramEnd"/>
      <w:r w:rsidRPr="0095529D">
        <w:rPr>
          <w:rStyle w:val="StyleBoldUnderline"/>
          <w:sz w:val="12"/>
        </w:rPr>
        <w:t xml:space="preserve"> </w:t>
      </w:r>
      <w:r w:rsidRPr="0095529D">
        <w:rPr>
          <w:rStyle w:val="StyleBoldUnderline"/>
        </w:rPr>
        <w:t>the resulting turmoil potentially spills over to the United</w:t>
      </w:r>
      <w:r w:rsidRPr="0095529D">
        <w:rPr>
          <w:rStyle w:val="StyleBoldUnderline"/>
          <w:b w:val="0"/>
          <w:sz w:val="12"/>
          <w:u w:val="none"/>
        </w:rPr>
        <w:t>¶</w:t>
      </w:r>
      <w:r w:rsidRPr="0095529D">
        <w:rPr>
          <w:rStyle w:val="StyleBoldUnderline"/>
          <w:sz w:val="12"/>
        </w:rPr>
        <w:t xml:space="preserve"> </w:t>
      </w:r>
      <w:r w:rsidRPr="0095529D">
        <w:rPr>
          <w:rStyle w:val="StyleBoldUnderline"/>
        </w:rPr>
        <w:t>States.</w:t>
      </w:r>
      <w:r w:rsidRPr="0095529D">
        <w:rPr>
          <w:sz w:val="16"/>
        </w:rPr>
        <w:t xml:space="preserve"> Examples could include future crises in countries</w:t>
      </w:r>
      <w:r w:rsidRPr="0095529D">
        <w:rPr>
          <w:sz w:val="12"/>
        </w:rPr>
        <w:t>¶</w:t>
      </w:r>
      <w:r w:rsidRPr="0095529D">
        <w:rPr>
          <w:sz w:val="16"/>
        </w:rPr>
        <w:t xml:space="preserve"> that become heavily dependent on Chinese loans, such</w:t>
      </w:r>
      <w:r w:rsidRPr="0095529D">
        <w:rPr>
          <w:sz w:val="12"/>
        </w:rPr>
        <w:t>¶</w:t>
      </w:r>
      <w:r w:rsidRPr="0095529D">
        <w:rPr>
          <w:sz w:val="16"/>
        </w:rPr>
        <w:t xml:space="preserve"> as Venezuela and Ecuador, or political tension sparked by</w:t>
      </w:r>
      <w:r w:rsidRPr="0095529D">
        <w:rPr>
          <w:sz w:val="12"/>
        </w:rPr>
        <w:t>¶</w:t>
      </w:r>
      <w:r w:rsidRPr="0095529D">
        <w:rPr>
          <w:sz w:val="16"/>
        </w:rPr>
        <w:t xml:space="preserve"> displaced manufacturing sectors in countries such as Brazil</w:t>
      </w:r>
      <w:r w:rsidRPr="0095529D">
        <w:rPr>
          <w:sz w:val="12"/>
        </w:rPr>
        <w:t>¶</w:t>
      </w:r>
      <w:r w:rsidRPr="0095529D">
        <w:rPr>
          <w:sz w:val="16"/>
        </w:rPr>
        <w:t xml:space="preserve"> and Mexico, or controversy over the entry of Chinese firms</w:t>
      </w:r>
      <w:r w:rsidRPr="0095529D">
        <w:rPr>
          <w:sz w:val="12"/>
        </w:rPr>
        <w:t>¶</w:t>
      </w:r>
      <w:r w:rsidRPr="0095529D">
        <w:rPr>
          <w:sz w:val="16"/>
        </w:rPr>
        <w:t xml:space="preserve"> into new extractive sectors such as agriculture in Brazil and</w:t>
      </w:r>
      <w:r w:rsidRPr="0095529D">
        <w:rPr>
          <w:sz w:val="12"/>
        </w:rPr>
        <w:t>¶</w:t>
      </w:r>
      <w:r w:rsidRPr="0095529D">
        <w:rPr>
          <w:sz w:val="16"/>
        </w:rPr>
        <w:t xml:space="preserve"> Argentina or mining in Peru. Reciprocally, to the extent that</w:t>
      </w:r>
      <w:r w:rsidRPr="0095529D">
        <w:rPr>
          <w:sz w:val="12"/>
        </w:rPr>
        <w:t>¶</w:t>
      </w:r>
      <w:r w:rsidRPr="0095529D">
        <w:rPr>
          <w:sz w:val="16"/>
        </w:rPr>
        <w:t xml:space="preserve"> Latin America’s exports to the PRC increase prosperity and</w:t>
      </w:r>
      <w:r w:rsidRPr="0095529D">
        <w:rPr>
          <w:sz w:val="12"/>
        </w:rPr>
        <w:t>¶</w:t>
      </w:r>
      <w:r w:rsidRPr="0095529D">
        <w:rPr>
          <w:sz w:val="16"/>
        </w:rPr>
        <w:t xml:space="preserve"> bolster development, the US benefits: Latin America is able to purchase more US goods, and Latin American migration</w:t>
      </w:r>
      <w:r w:rsidRPr="0095529D">
        <w:rPr>
          <w:sz w:val="12"/>
        </w:rPr>
        <w:t>¶</w:t>
      </w:r>
      <w:r w:rsidRPr="0095529D">
        <w:rPr>
          <w:sz w:val="16"/>
        </w:rPr>
        <w:t xml:space="preserve"> to the United States for economic reasons does not grow.21</w:t>
      </w:r>
    </w:p>
    <w:p w:rsidR="009850C4" w:rsidRDefault="009850C4" w:rsidP="009850C4"/>
    <w:p w:rsidR="009850C4" w:rsidRDefault="009850C4" w:rsidP="009850C4">
      <w:pPr>
        <w:spacing w:after="200" w:line="276" w:lineRule="auto"/>
        <w:rPr>
          <w:rFonts w:asciiTheme="minorHAnsi" w:hAnsiTheme="minorHAnsi" w:cstheme="minorBidi"/>
        </w:rPr>
      </w:pPr>
    </w:p>
    <w:p w:rsidR="009850C4" w:rsidRDefault="009850C4">
      <w:pPr>
        <w:spacing w:after="200" w:line="276" w:lineRule="auto"/>
        <w:rPr>
          <w:rFonts w:asciiTheme="minorHAnsi" w:hAnsiTheme="minorHAnsi" w:cstheme="minorBidi"/>
        </w:rPr>
      </w:pPr>
    </w:p>
    <w:sectPr w:rsidR="009850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CAC" w:rsidRDefault="00B73CAC" w:rsidP="005F5576">
      <w:r>
        <w:separator/>
      </w:r>
    </w:p>
  </w:endnote>
  <w:endnote w:type="continuationSeparator" w:id="0">
    <w:p w:rsidR="00B73CAC" w:rsidRDefault="00B73CA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UPC">
    <w:panose1 w:val="02020603050405020304"/>
    <w:charset w:val="00"/>
    <w:family w:val="roman"/>
    <w:pitch w:val="variable"/>
    <w:sig w:usb0="81000003" w:usb1="00000000" w:usb2="00000000" w:usb3="00000000" w:csb0="00010001" w:csb1="00000000"/>
  </w:font>
  <w:font w:name="DTLHaarlemmerDOT-Regular">
    <w:altName w:val="Times New Roman"/>
    <w:panose1 w:val="00000000000000000000"/>
    <w:charset w:val="4D"/>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CAC" w:rsidRDefault="00B73CAC" w:rsidP="005F5576">
      <w:r>
        <w:separator/>
      </w:r>
    </w:p>
  </w:footnote>
  <w:footnote w:type="continuationSeparator" w:id="0">
    <w:p w:rsidR="00B73CAC" w:rsidRDefault="00B73CA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333"/>
    <w:rsid w:val="000022F2"/>
    <w:rsid w:val="0000459F"/>
    <w:rsid w:val="00004D58"/>
    <w:rsid w:val="00004EB4"/>
    <w:rsid w:val="0002163A"/>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1377"/>
    <w:rsid w:val="00113C68"/>
    <w:rsid w:val="00114663"/>
    <w:rsid w:val="0012057B"/>
    <w:rsid w:val="00126D92"/>
    <w:rsid w:val="001301AC"/>
    <w:rsid w:val="001304DF"/>
    <w:rsid w:val="001314A5"/>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2FDF"/>
    <w:rsid w:val="001F7572"/>
    <w:rsid w:val="001F7869"/>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0A8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1EA"/>
    <w:rsid w:val="00403971"/>
    <w:rsid w:val="00407386"/>
    <w:rsid w:val="004138EF"/>
    <w:rsid w:val="004319DE"/>
    <w:rsid w:val="00435232"/>
    <w:rsid w:val="004400EA"/>
    <w:rsid w:val="00450882"/>
    <w:rsid w:val="00451C20"/>
    <w:rsid w:val="00452001"/>
    <w:rsid w:val="0045442E"/>
    <w:rsid w:val="004564E2"/>
    <w:rsid w:val="00462418"/>
    <w:rsid w:val="00466CA7"/>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36E7"/>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B1B"/>
    <w:rsid w:val="006B302F"/>
    <w:rsid w:val="006C64D4"/>
    <w:rsid w:val="006C6C65"/>
    <w:rsid w:val="006E1883"/>
    <w:rsid w:val="006E53F0"/>
    <w:rsid w:val="006E5D8F"/>
    <w:rsid w:val="006F46C3"/>
    <w:rsid w:val="006F7CDF"/>
    <w:rsid w:val="00700BDB"/>
    <w:rsid w:val="0070121B"/>
    <w:rsid w:val="00701E73"/>
    <w:rsid w:val="00711FE2"/>
    <w:rsid w:val="00712649"/>
    <w:rsid w:val="00714BC9"/>
    <w:rsid w:val="00716489"/>
    <w:rsid w:val="00723F91"/>
    <w:rsid w:val="00725623"/>
    <w:rsid w:val="00743059"/>
    <w:rsid w:val="00744F58"/>
    <w:rsid w:val="00750CED"/>
    <w:rsid w:val="00760A29"/>
    <w:rsid w:val="00770537"/>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F91"/>
    <w:rsid w:val="007C350D"/>
    <w:rsid w:val="007C3689"/>
    <w:rsid w:val="007C3C9B"/>
    <w:rsid w:val="007D3012"/>
    <w:rsid w:val="007D65A7"/>
    <w:rsid w:val="007E17CE"/>
    <w:rsid w:val="007E3F59"/>
    <w:rsid w:val="007E5043"/>
    <w:rsid w:val="007E5183"/>
    <w:rsid w:val="008133F9"/>
    <w:rsid w:val="00823AAC"/>
    <w:rsid w:val="00831FDA"/>
    <w:rsid w:val="00845DD6"/>
    <w:rsid w:val="00854C66"/>
    <w:rsid w:val="008553E1"/>
    <w:rsid w:val="0085687E"/>
    <w:rsid w:val="0087643B"/>
    <w:rsid w:val="00877669"/>
    <w:rsid w:val="00897F92"/>
    <w:rsid w:val="008A19A8"/>
    <w:rsid w:val="008A2735"/>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529D"/>
    <w:rsid w:val="009706C1"/>
    <w:rsid w:val="00976675"/>
    <w:rsid w:val="00976FBF"/>
    <w:rsid w:val="00984B38"/>
    <w:rsid w:val="009850C4"/>
    <w:rsid w:val="009A0636"/>
    <w:rsid w:val="009A6FF5"/>
    <w:rsid w:val="009B2B47"/>
    <w:rsid w:val="009B35DB"/>
    <w:rsid w:val="009C4298"/>
    <w:rsid w:val="009D318C"/>
    <w:rsid w:val="00A05333"/>
    <w:rsid w:val="00A10B8B"/>
    <w:rsid w:val="00A20D78"/>
    <w:rsid w:val="00A2174A"/>
    <w:rsid w:val="00A23384"/>
    <w:rsid w:val="00A26733"/>
    <w:rsid w:val="00A3595E"/>
    <w:rsid w:val="00A46C7F"/>
    <w:rsid w:val="00A73245"/>
    <w:rsid w:val="00A73D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6352"/>
    <w:rsid w:val="00B564DB"/>
    <w:rsid w:val="00B57435"/>
    <w:rsid w:val="00B60151"/>
    <w:rsid w:val="00B73CAC"/>
    <w:rsid w:val="00B768B6"/>
    <w:rsid w:val="00B816A3"/>
    <w:rsid w:val="00B908D1"/>
    <w:rsid w:val="00B940D1"/>
    <w:rsid w:val="00BB58BD"/>
    <w:rsid w:val="00BB6A26"/>
    <w:rsid w:val="00BC1034"/>
    <w:rsid w:val="00BD54C0"/>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525D"/>
    <w:rsid w:val="00CA4AF6"/>
    <w:rsid w:val="00CA59CA"/>
    <w:rsid w:val="00CB2356"/>
    <w:rsid w:val="00CB4075"/>
    <w:rsid w:val="00CB4E6D"/>
    <w:rsid w:val="00CC23DE"/>
    <w:rsid w:val="00CD3E3A"/>
    <w:rsid w:val="00CD50CC"/>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16A3"/>
    <w:rsid w:val="00E12E57"/>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32E9"/>
    <w:rsid w:val="00EF6DDA"/>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76CB8"/>
    <w:rsid w:val="00F805C0"/>
    <w:rsid w:val="00FB3316"/>
    <w:rsid w:val="00FB4261"/>
    <w:rsid w:val="00FB43B1"/>
    <w:rsid w:val="00FB61B7"/>
    <w:rsid w:val="00FC0608"/>
    <w:rsid w:val="00FC2155"/>
    <w:rsid w:val="00FC41A7"/>
    <w:rsid w:val="00FD675B"/>
    <w:rsid w:val="00FD7483"/>
    <w:rsid w:val="00FE352F"/>
    <w:rsid w:val="00FE380E"/>
    <w:rsid w:val="00FE4019"/>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F78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F78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F78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F78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F78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F7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869"/>
  </w:style>
  <w:style w:type="character" w:customStyle="1" w:styleId="Heading1Char">
    <w:name w:val="Heading 1 Char"/>
    <w:aliases w:val="Pocket Char"/>
    <w:basedOn w:val="DefaultParagraphFont"/>
    <w:link w:val="Heading1"/>
    <w:uiPriority w:val="1"/>
    <w:rsid w:val="001F78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F786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1F78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F7869"/>
    <w:rPr>
      <w:b/>
      <w:bCs/>
    </w:rPr>
  </w:style>
  <w:style w:type="character" w:customStyle="1" w:styleId="Heading3Char">
    <w:name w:val="Heading 3 Char"/>
    <w:aliases w:val="Block Char"/>
    <w:basedOn w:val="DefaultParagraphFont"/>
    <w:link w:val="Heading3"/>
    <w:uiPriority w:val="3"/>
    <w:rsid w:val="001F7869"/>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F786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F7869"/>
    <w:rPr>
      <w:b/>
      <w:bCs/>
      <w:sz w:val="26"/>
      <w:u w:val="none"/>
    </w:rPr>
  </w:style>
  <w:style w:type="paragraph" w:styleId="Header">
    <w:name w:val="header"/>
    <w:basedOn w:val="Normal"/>
    <w:link w:val="HeaderChar"/>
    <w:uiPriority w:val="99"/>
    <w:rsid w:val="001F7869"/>
    <w:pPr>
      <w:tabs>
        <w:tab w:val="center" w:pos="4680"/>
        <w:tab w:val="right" w:pos="9360"/>
      </w:tabs>
    </w:pPr>
  </w:style>
  <w:style w:type="character" w:customStyle="1" w:styleId="HeaderChar">
    <w:name w:val="Header Char"/>
    <w:basedOn w:val="DefaultParagraphFont"/>
    <w:link w:val="Header"/>
    <w:uiPriority w:val="99"/>
    <w:rsid w:val="001F7869"/>
    <w:rPr>
      <w:rFonts w:ascii="Calibri" w:hAnsi="Calibri" w:cs="Calibri"/>
    </w:rPr>
  </w:style>
  <w:style w:type="paragraph" w:styleId="Footer">
    <w:name w:val="footer"/>
    <w:basedOn w:val="Normal"/>
    <w:link w:val="FooterChar"/>
    <w:uiPriority w:val="99"/>
    <w:semiHidden/>
    <w:rsid w:val="001F7869"/>
    <w:pPr>
      <w:tabs>
        <w:tab w:val="center" w:pos="4680"/>
        <w:tab w:val="right" w:pos="9360"/>
      </w:tabs>
    </w:pPr>
  </w:style>
  <w:style w:type="character" w:customStyle="1" w:styleId="FooterChar">
    <w:name w:val="Footer Char"/>
    <w:basedOn w:val="DefaultParagraphFont"/>
    <w:link w:val="Footer"/>
    <w:uiPriority w:val="99"/>
    <w:semiHidden/>
    <w:rsid w:val="001F7869"/>
    <w:rPr>
      <w:rFonts w:ascii="Calibri" w:hAnsi="Calibri" w:cs="Calibri"/>
    </w:rPr>
  </w:style>
  <w:style w:type="character" w:styleId="Hyperlink">
    <w:name w:val="Hyperlink"/>
    <w:aliases w:val="heading 1 (block title),Important,Read,Card Text,Internet Link"/>
    <w:basedOn w:val="DefaultParagraphFont"/>
    <w:uiPriority w:val="99"/>
    <w:rsid w:val="001F7869"/>
    <w:rPr>
      <w:color w:val="auto"/>
      <w:u w:val="none"/>
    </w:rPr>
  </w:style>
  <w:style w:type="character" w:styleId="FollowedHyperlink">
    <w:name w:val="FollowedHyperlink"/>
    <w:basedOn w:val="DefaultParagraphFont"/>
    <w:uiPriority w:val="99"/>
    <w:semiHidden/>
    <w:rsid w:val="001F7869"/>
    <w:rPr>
      <w:color w:val="auto"/>
      <w:u w:val="none"/>
    </w:rPr>
  </w:style>
  <w:style w:type="character" w:customStyle="1" w:styleId="Heading4Char">
    <w:name w:val="Heading 4 Char"/>
    <w:aliases w:val="Tag Char"/>
    <w:basedOn w:val="DefaultParagraphFont"/>
    <w:link w:val="Heading4"/>
    <w:uiPriority w:val="4"/>
    <w:rsid w:val="001F7869"/>
    <w:rPr>
      <w:rFonts w:ascii="Calibri" w:eastAsiaTheme="majorEastAsia" w:hAnsi="Calibri" w:cstheme="majorBidi"/>
      <w:b/>
      <w:bCs/>
      <w:iCs/>
      <w:sz w:val="26"/>
    </w:rPr>
  </w:style>
  <w:style w:type="paragraph" w:customStyle="1" w:styleId="card">
    <w:name w:val="card"/>
    <w:basedOn w:val="Normal"/>
    <w:next w:val="Normal"/>
    <w:link w:val="cardChar"/>
    <w:qFormat/>
    <w:rsid w:val="00A05333"/>
    <w:pPr>
      <w:ind w:left="288" w:right="288"/>
    </w:pPr>
    <w:rPr>
      <w:rFonts w:eastAsia="Times New Roman" w:cs="Times New Roman"/>
    </w:rPr>
  </w:style>
  <w:style w:type="character" w:customStyle="1" w:styleId="cardChar">
    <w:name w:val="card Char"/>
    <w:link w:val="card"/>
    <w:rsid w:val="00A05333"/>
    <w:rPr>
      <w:rFonts w:ascii="Calibri" w:eastAsia="Times New Roman" w:hAnsi="Calibri" w:cs="Times New Roman"/>
    </w:rPr>
  </w:style>
  <w:style w:type="character" w:customStyle="1" w:styleId="underline">
    <w:name w:val="underline"/>
    <w:basedOn w:val="DefaultParagraphFont"/>
    <w:link w:val="textbold"/>
    <w:qFormat/>
    <w:rsid w:val="00A05333"/>
    <w:rPr>
      <w:rFonts w:ascii="Times New Roman" w:hAnsi="Times New Roman"/>
      <w:u w:val="single"/>
    </w:rPr>
  </w:style>
  <w:style w:type="paragraph" w:customStyle="1" w:styleId="textbold">
    <w:name w:val="text bold"/>
    <w:basedOn w:val="Normal"/>
    <w:link w:val="underline"/>
    <w:qFormat/>
    <w:rsid w:val="00A05333"/>
    <w:pPr>
      <w:ind w:left="720"/>
      <w:jc w:val="both"/>
    </w:pPr>
    <w:rPr>
      <w:rFonts w:ascii="Times New Roman" w:hAnsi="Times New Roman" w:cstheme="minorBidi"/>
      <w:u w:val="single"/>
    </w:rPr>
  </w:style>
  <w:style w:type="paragraph" w:customStyle="1" w:styleId="cardtext">
    <w:name w:val="card text"/>
    <w:basedOn w:val="Normal"/>
    <w:link w:val="cardtextChar"/>
    <w:qFormat/>
    <w:rsid w:val="00A05333"/>
    <w:pPr>
      <w:ind w:left="288" w:right="288"/>
    </w:pPr>
  </w:style>
  <w:style w:type="character" w:customStyle="1" w:styleId="cardtextChar">
    <w:name w:val="card text Char"/>
    <w:basedOn w:val="DefaultParagraphFont"/>
    <w:link w:val="cardtext"/>
    <w:rsid w:val="00A05333"/>
    <w:rPr>
      <w:rFonts w:ascii="Calibri" w:hAnsi="Calibri" w:cs="Calibri"/>
    </w:rPr>
  </w:style>
  <w:style w:type="character" w:customStyle="1" w:styleId="boldunderline">
    <w:name w:val="bold underline"/>
    <w:basedOn w:val="underline"/>
    <w:qFormat/>
    <w:rsid w:val="00A05333"/>
    <w:rPr>
      <w:rFonts w:ascii="Times New Roman" w:hAnsi="Times New Roman"/>
      <w:b/>
      <w:bCs w:val="0"/>
      <w:u w:val="single"/>
    </w:rPr>
  </w:style>
  <w:style w:type="paragraph" w:customStyle="1" w:styleId="tag">
    <w:name w:val="tag"/>
    <w:basedOn w:val="Normal"/>
    <w:next w:val="Normal"/>
    <w:link w:val="tagChar"/>
    <w:qFormat/>
    <w:rsid w:val="009850C4"/>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basedOn w:val="DefaultParagraphFont"/>
    <w:link w:val="tag"/>
    <w:locked/>
    <w:rsid w:val="009850C4"/>
    <w:rPr>
      <w:rFonts w:ascii="Times New Roman" w:eastAsia="Times New Roman" w:hAnsi="Times New Roman" w:cs="Times New Roman"/>
      <w:b/>
      <w:sz w:val="24"/>
      <w:szCs w:val="20"/>
    </w:rPr>
  </w:style>
  <w:style w:type="character" w:customStyle="1" w:styleId="TitleChar">
    <w:name w:val="Title Char"/>
    <w:link w:val="Title"/>
    <w:rsid w:val="009850C4"/>
    <w:rPr>
      <w:rFonts w:ascii="Times New Roman" w:hAnsi="Times New Roman"/>
      <w:u w:val="thick"/>
    </w:rPr>
  </w:style>
  <w:style w:type="paragraph" w:styleId="Title">
    <w:name w:val="Title"/>
    <w:basedOn w:val="Normal"/>
    <w:link w:val="TitleChar"/>
    <w:qFormat/>
    <w:rsid w:val="009850C4"/>
    <w:pPr>
      <w:widowControl w:val="0"/>
      <w:autoSpaceDE w:val="0"/>
      <w:autoSpaceDN w:val="0"/>
      <w:adjustRightInd w:val="0"/>
      <w:spacing w:before="240" w:after="60"/>
      <w:jc w:val="center"/>
      <w:outlineLvl w:val="0"/>
    </w:pPr>
    <w:rPr>
      <w:rFonts w:ascii="Times New Roman" w:hAnsi="Times New Roman" w:cstheme="minorBidi"/>
      <w:u w:val="thick"/>
    </w:rPr>
  </w:style>
  <w:style w:type="character" w:customStyle="1" w:styleId="TitleChar1">
    <w:name w:val="Title Char1"/>
    <w:basedOn w:val="DefaultParagraphFont"/>
    <w:uiPriority w:val="10"/>
    <w:semiHidden/>
    <w:rsid w:val="009850C4"/>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rsid w:val="009850C4"/>
    <w:rPr>
      <w:rFonts w:ascii="Times New Roman" w:hAnsi="Times New Roman"/>
      <w:sz w:val="22"/>
      <w:szCs w:val="22"/>
      <w:lang w:val="x-none" w:eastAsia="x-none"/>
    </w:rPr>
  </w:style>
  <w:style w:type="paragraph" w:styleId="TOC1">
    <w:name w:val="toc 1"/>
    <w:basedOn w:val="Normal"/>
    <w:next w:val="Normal"/>
    <w:autoRedefine/>
    <w:uiPriority w:val="39"/>
    <w:rsid w:val="005F36E7"/>
    <w:pPr>
      <w:spacing w:after="100"/>
    </w:pPr>
  </w:style>
  <w:style w:type="paragraph" w:styleId="TOC2">
    <w:name w:val="toc 2"/>
    <w:basedOn w:val="Normal"/>
    <w:next w:val="Normal"/>
    <w:autoRedefine/>
    <w:uiPriority w:val="39"/>
    <w:rsid w:val="005F36E7"/>
    <w:pPr>
      <w:spacing w:after="100"/>
      <w:ind w:left="220"/>
    </w:pPr>
  </w:style>
  <w:style w:type="paragraph" w:styleId="TOC3">
    <w:name w:val="toc 3"/>
    <w:basedOn w:val="Normal"/>
    <w:next w:val="Normal"/>
    <w:autoRedefine/>
    <w:uiPriority w:val="39"/>
    <w:rsid w:val="005F36E7"/>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F78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F78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F78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F78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F78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F7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869"/>
  </w:style>
  <w:style w:type="character" w:customStyle="1" w:styleId="Heading1Char">
    <w:name w:val="Heading 1 Char"/>
    <w:aliases w:val="Pocket Char"/>
    <w:basedOn w:val="DefaultParagraphFont"/>
    <w:link w:val="Heading1"/>
    <w:uiPriority w:val="1"/>
    <w:rsid w:val="001F78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F786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1F78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F7869"/>
    <w:rPr>
      <w:b/>
      <w:bCs/>
    </w:rPr>
  </w:style>
  <w:style w:type="character" w:customStyle="1" w:styleId="Heading3Char">
    <w:name w:val="Heading 3 Char"/>
    <w:aliases w:val="Block Char"/>
    <w:basedOn w:val="DefaultParagraphFont"/>
    <w:link w:val="Heading3"/>
    <w:uiPriority w:val="3"/>
    <w:rsid w:val="001F7869"/>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F786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F7869"/>
    <w:rPr>
      <w:b/>
      <w:bCs/>
      <w:sz w:val="26"/>
      <w:u w:val="none"/>
    </w:rPr>
  </w:style>
  <w:style w:type="paragraph" w:styleId="Header">
    <w:name w:val="header"/>
    <w:basedOn w:val="Normal"/>
    <w:link w:val="HeaderChar"/>
    <w:uiPriority w:val="99"/>
    <w:rsid w:val="001F7869"/>
    <w:pPr>
      <w:tabs>
        <w:tab w:val="center" w:pos="4680"/>
        <w:tab w:val="right" w:pos="9360"/>
      </w:tabs>
    </w:pPr>
  </w:style>
  <w:style w:type="character" w:customStyle="1" w:styleId="HeaderChar">
    <w:name w:val="Header Char"/>
    <w:basedOn w:val="DefaultParagraphFont"/>
    <w:link w:val="Header"/>
    <w:uiPriority w:val="99"/>
    <w:rsid w:val="001F7869"/>
    <w:rPr>
      <w:rFonts w:ascii="Calibri" w:hAnsi="Calibri" w:cs="Calibri"/>
    </w:rPr>
  </w:style>
  <w:style w:type="paragraph" w:styleId="Footer">
    <w:name w:val="footer"/>
    <w:basedOn w:val="Normal"/>
    <w:link w:val="FooterChar"/>
    <w:uiPriority w:val="99"/>
    <w:semiHidden/>
    <w:rsid w:val="001F7869"/>
    <w:pPr>
      <w:tabs>
        <w:tab w:val="center" w:pos="4680"/>
        <w:tab w:val="right" w:pos="9360"/>
      </w:tabs>
    </w:pPr>
  </w:style>
  <w:style w:type="character" w:customStyle="1" w:styleId="FooterChar">
    <w:name w:val="Footer Char"/>
    <w:basedOn w:val="DefaultParagraphFont"/>
    <w:link w:val="Footer"/>
    <w:uiPriority w:val="99"/>
    <w:semiHidden/>
    <w:rsid w:val="001F7869"/>
    <w:rPr>
      <w:rFonts w:ascii="Calibri" w:hAnsi="Calibri" w:cs="Calibri"/>
    </w:rPr>
  </w:style>
  <w:style w:type="character" w:styleId="Hyperlink">
    <w:name w:val="Hyperlink"/>
    <w:aliases w:val="heading 1 (block title),Important,Read,Card Text,Internet Link"/>
    <w:basedOn w:val="DefaultParagraphFont"/>
    <w:uiPriority w:val="99"/>
    <w:rsid w:val="001F7869"/>
    <w:rPr>
      <w:color w:val="auto"/>
      <w:u w:val="none"/>
    </w:rPr>
  </w:style>
  <w:style w:type="character" w:styleId="FollowedHyperlink">
    <w:name w:val="FollowedHyperlink"/>
    <w:basedOn w:val="DefaultParagraphFont"/>
    <w:uiPriority w:val="99"/>
    <w:semiHidden/>
    <w:rsid w:val="001F7869"/>
    <w:rPr>
      <w:color w:val="auto"/>
      <w:u w:val="none"/>
    </w:rPr>
  </w:style>
  <w:style w:type="character" w:customStyle="1" w:styleId="Heading4Char">
    <w:name w:val="Heading 4 Char"/>
    <w:aliases w:val="Tag Char"/>
    <w:basedOn w:val="DefaultParagraphFont"/>
    <w:link w:val="Heading4"/>
    <w:uiPriority w:val="4"/>
    <w:rsid w:val="001F7869"/>
    <w:rPr>
      <w:rFonts w:ascii="Calibri" w:eastAsiaTheme="majorEastAsia" w:hAnsi="Calibri" w:cstheme="majorBidi"/>
      <w:b/>
      <w:bCs/>
      <w:iCs/>
      <w:sz w:val="26"/>
    </w:rPr>
  </w:style>
  <w:style w:type="paragraph" w:customStyle="1" w:styleId="card">
    <w:name w:val="card"/>
    <w:basedOn w:val="Normal"/>
    <w:next w:val="Normal"/>
    <w:link w:val="cardChar"/>
    <w:qFormat/>
    <w:rsid w:val="00A05333"/>
    <w:pPr>
      <w:ind w:left="288" w:right="288"/>
    </w:pPr>
    <w:rPr>
      <w:rFonts w:eastAsia="Times New Roman" w:cs="Times New Roman"/>
    </w:rPr>
  </w:style>
  <w:style w:type="character" w:customStyle="1" w:styleId="cardChar">
    <w:name w:val="card Char"/>
    <w:link w:val="card"/>
    <w:rsid w:val="00A05333"/>
    <w:rPr>
      <w:rFonts w:ascii="Calibri" w:eastAsia="Times New Roman" w:hAnsi="Calibri" w:cs="Times New Roman"/>
    </w:rPr>
  </w:style>
  <w:style w:type="character" w:customStyle="1" w:styleId="underline">
    <w:name w:val="underline"/>
    <w:basedOn w:val="DefaultParagraphFont"/>
    <w:link w:val="textbold"/>
    <w:qFormat/>
    <w:rsid w:val="00A05333"/>
    <w:rPr>
      <w:rFonts w:ascii="Times New Roman" w:hAnsi="Times New Roman"/>
      <w:u w:val="single"/>
    </w:rPr>
  </w:style>
  <w:style w:type="paragraph" w:customStyle="1" w:styleId="textbold">
    <w:name w:val="text bold"/>
    <w:basedOn w:val="Normal"/>
    <w:link w:val="underline"/>
    <w:qFormat/>
    <w:rsid w:val="00A05333"/>
    <w:pPr>
      <w:ind w:left="720"/>
      <w:jc w:val="both"/>
    </w:pPr>
    <w:rPr>
      <w:rFonts w:ascii="Times New Roman" w:hAnsi="Times New Roman" w:cstheme="minorBidi"/>
      <w:u w:val="single"/>
    </w:rPr>
  </w:style>
  <w:style w:type="paragraph" w:customStyle="1" w:styleId="cardtext">
    <w:name w:val="card text"/>
    <w:basedOn w:val="Normal"/>
    <w:link w:val="cardtextChar"/>
    <w:qFormat/>
    <w:rsid w:val="00A05333"/>
    <w:pPr>
      <w:ind w:left="288" w:right="288"/>
    </w:pPr>
  </w:style>
  <w:style w:type="character" w:customStyle="1" w:styleId="cardtextChar">
    <w:name w:val="card text Char"/>
    <w:basedOn w:val="DefaultParagraphFont"/>
    <w:link w:val="cardtext"/>
    <w:rsid w:val="00A05333"/>
    <w:rPr>
      <w:rFonts w:ascii="Calibri" w:hAnsi="Calibri" w:cs="Calibri"/>
    </w:rPr>
  </w:style>
  <w:style w:type="character" w:customStyle="1" w:styleId="boldunderline">
    <w:name w:val="bold underline"/>
    <w:basedOn w:val="underline"/>
    <w:qFormat/>
    <w:rsid w:val="00A05333"/>
    <w:rPr>
      <w:rFonts w:ascii="Times New Roman" w:hAnsi="Times New Roman"/>
      <w:b/>
      <w:bCs w:val="0"/>
      <w:u w:val="single"/>
    </w:rPr>
  </w:style>
  <w:style w:type="paragraph" w:customStyle="1" w:styleId="tag">
    <w:name w:val="tag"/>
    <w:basedOn w:val="Normal"/>
    <w:next w:val="Normal"/>
    <w:link w:val="tagChar"/>
    <w:qFormat/>
    <w:rsid w:val="009850C4"/>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basedOn w:val="DefaultParagraphFont"/>
    <w:link w:val="tag"/>
    <w:locked/>
    <w:rsid w:val="009850C4"/>
    <w:rPr>
      <w:rFonts w:ascii="Times New Roman" w:eastAsia="Times New Roman" w:hAnsi="Times New Roman" w:cs="Times New Roman"/>
      <w:b/>
      <w:sz w:val="24"/>
      <w:szCs w:val="20"/>
    </w:rPr>
  </w:style>
  <w:style w:type="character" w:customStyle="1" w:styleId="TitleChar">
    <w:name w:val="Title Char"/>
    <w:link w:val="Title"/>
    <w:rsid w:val="009850C4"/>
    <w:rPr>
      <w:rFonts w:ascii="Times New Roman" w:hAnsi="Times New Roman"/>
      <w:u w:val="thick"/>
    </w:rPr>
  </w:style>
  <w:style w:type="paragraph" w:styleId="Title">
    <w:name w:val="Title"/>
    <w:basedOn w:val="Normal"/>
    <w:link w:val="TitleChar"/>
    <w:qFormat/>
    <w:rsid w:val="009850C4"/>
    <w:pPr>
      <w:widowControl w:val="0"/>
      <w:autoSpaceDE w:val="0"/>
      <w:autoSpaceDN w:val="0"/>
      <w:adjustRightInd w:val="0"/>
      <w:spacing w:before="240" w:after="60"/>
      <w:jc w:val="center"/>
      <w:outlineLvl w:val="0"/>
    </w:pPr>
    <w:rPr>
      <w:rFonts w:ascii="Times New Roman" w:hAnsi="Times New Roman" w:cstheme="minorBidi"/>
      <w:u w:val="thick"/>
    </w:rPr>
  </w:style>
  <w:style w:type="character" w:customStyle="1" w:styleId="TitleChar1">
    <w:name w:val="Title Char1"/>
    <w:basedOn w:val="DefaultParagraphFont"/>
    <w:uiPriority w:val="10"/>
    <w:semiHidden/>
    <w:rsid w:val="009850C4"/>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rsid w:val="009850C4"/>
    <w:rPr>
      <w:rFonts w:ascii="Times New Roman" w:hAnsi="Times New Roman"/>
      <w:sz w:val="22"/>
      <w:szCs w:val="22"/>
      <w:lang w:val="x-none" w:eastAsia="x-none"/>
    </w:rPr>
  </w:style>
  <w:style w:type="paragraph" w:styleId="TOC1">
    <w:name w:val="toc 1"/>
    <w:basedOn w:val="Normal"/>
    <w:next w:val="Normal"/>
    <w:autoRedefine/>
    <w:uiPriority w:val="39"/>
    <w:rsid w:val="005F36E7"/>
    <w:pPr>
      <w:spacing w:after="100"/>
    </w:pPr>
  </w:style>
  <w:style w:type="paragraph" w:styleId="TOC2">
    <w:name w:val="toc 2"/>
    <w:basedOn w:val="Normal"/>
    <w:next w:val="Normal"/>
    <w:autoRedefine/>
    <w:uiPriority w:val="39"/>
    <w:rsid w:val="005F36E7"/>
    <w:pPr>
      <w:spacing w:after="100"/>
      <w:ind w:left="220"/>
    </w:pPr>
  </w:style>
  <w:style w:type="paragraph" w:styleId="TOC3">
    <w:name w:val="toc 3"/>
    <w:basedOn w:val="Normal"/>
    <w:next w:val="Normal"/>
    <w:autoRedefine/>
    <w:uiPriority w:val="39"/>
    <w:rsid w:val="005F36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hinausfocus.com/foreign-policy/latin-americas-rising-status-in-the-sino-us-relationship/" TargetMode="External"/><Relationship Id="rId18" Type="http://schemas.openxmlformats.org/officeDocument/2006/relationships/hyperlink" Target="http://www.tandfonline.com/doi/pdf/10.1080/01495930802679728"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tandfonline.com/doi/pdf/10.1080/01495930802679728" TargetMode="External"/><Relationship Id="rId17" Type="http://schemas.openxmlformats.org/officeDocument/2006/relationships/hyperlink" Target="http://www.huffingtonpost.com/john-feffer/the-next-cold-war_b_178589.html" TargetMode="External"/><Relationship Id="rId2" Type="http://schemas.openxmlformats.org/officeDocument/2006/relationships/customXml" Target="../customXml/item2.xml"/><Relationship Id="rId16" Type="http://schemas.openxmlformats.org/officeDocument/2006/relationships/hyperlink" Target="http://agonist.org/timgatto/20080425/the_tipping_point_and_critical_mass_are_we_there_y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iaonet.org/journals/twq/v32i2/f_0016178_13952.pdf" TargetMode="External"/><Relationship Id="rId5" Type="http://schemas.microsoft.com/office/2007/relationships/stylesWithEffects" Target="stylesWithEffects.xml"/><Relationship Id="rId15" Type="http://schemas.openxmlformats.org/officeDocument/2006/relationships/hyperlink" Target="http://www.tandfonline.com/doi/pdf/10.1080/01495930802679728" TargetMode="External"/><Relationship Id="rId10" Type="http://schemas.openxmlformats.org/officeDocument/2006/relationships/hyperlink" Target="http://www.ndu.edu/press/lib/images/jfq-60/JFQ60_85-91_Ellis.pdf" TargetMode="External"/><Relationship Id="rId19" Type="http://schemas.openxmlformats.org/officeDocument/2006/relationships/hyperlink" Target="http://www.foreignpolicy.com/articles/2013/04/29/what_china_and_russia_don_t_get_about_soft_power?page=0,1"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tandfonline.com/doi/pdf/10.1080/014959308026797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83</Pages>
  <Words>26109</Words>
  <Characters>148822</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174582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ladebate03</dc:creator>
  <cp:lastModifiedBy>ladebate03</cp:lastModifiedBy>
  <cp:revision>6</cp:revision>
  <dcterms:created xsi:type="dcterms:W3CDTF">2013-07-03T14:54:00Z</dcterms:created>
  <dcterms:modified xsi:type="dcterms:W3CDTF">2013-07-03T15:00:00Z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