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2517" w:rsidRDefault="00632517" w:rsidP="00632517">
      <w:pPr>
        <w:pStyle w:val="Heading1"/>
      </w:pPr>
      <w:bookmarkStart w:id="0" w:name="_Toc360093840"/>
      <w:bookmarkStart w:id="1" w:name="_Toc360093897"/>
      <w:bookmarkStart w:id="2" w:name="_Toc360093979"/>
      <w:bookmarkStart w:id="3" w:name="_Toc360094333"/>
      <w:bookmarkStart w:id="4" w:name="_Toc360094366"/>
      <w:bookmarkStart w:id="5" w:name="_Toc360094381"/>
      <w:bookmarkStart w:id="6" w:name="_Toc360094407"/>
      <w:bookmarkStart w:id="7" w:name="_Toc360094433"/>
      <w:bookmarkStart w:id="8" w:name="_Toc360209604"/>
      <w:bookmarkStart w:id="9" w:name="_Toc360209624"/>
      <w:bookmarkStart w:id="10" w:name="_Toc360209648"/>
      <w:r>
        <w:t>Politics DA</w:t>
      </w:r>
      <w:bookmarkEnd w:id="0"/>
      <w:bookmarkEnd w:id="1"/>
      <w:bookmarkEnd w:id="2"/>
      <w:bookmarkEnd w:id="3"/>
      <w:bookmarkEnd w:id="4"/>
      <w:bookmarkEnd w:id="5"/>
      <w:bookmarkEnd w:id="6"/>
      <w:bookmarkEnd w:id="7"/>
      <w:r>
        <w:t>/Answers</w:t>
      </w:r>
      <w:bookmarkEnd w:id="8"/>
      <w:bookmarkEnd w:id="9"/>
      <w:bookmarkEnd w:id="10"/>
    </w:p>
    <w:p w:rsidR="00632517" w:rsidRDefault="00632517" w:rsidP="00632517">
      <w:pPr>
        <w:pStyle w:val="TOC1"/>
        <w:rPr>
          <w:rFonts w:asciiTheme="minorHAnsi" w:eastAsiaTheme="minorEastAsia" w:hAnsiTheme="minorHAnsi"/>
          <w:noProof/>
          <w:sz w:val="22"/>
        </w:rPr>
      </w:pPr>
      <w:r>
        <w:fldChar w:fldCharType="begin"/>
      </w:r>
      <w:r>
        <w:instrText xml:space="preserve"> TOC \o "1-3" \p " " \h \z \u </w:instrText>
      </w:r>
      <w:r>
        <w:fldChar w:fldCharType="separate"/>
      </w:r>
      <w:hyperlink w:anchor="_Toc360209648" w:history="1">
        <w:r w:rsidRPr="00674979">
          <w:rPr>
            <w:rStyle w:val="Hyperlink"/>
            <w:noProof/>
          </w:rPr>
          <w:t>Politics DA/Answers</w:t>
        </w:r>
        <w:r>
          <w:rPr>
            <w:noProof/>
            <w:webHidden/>
          </w:rPr>
          <w:t xml:space="preserve"> </w:t>
        </w:r>
        <w:r>
          <w:rPr>
            <w:noProof/>
            <w:webHidden/>
          </w:rPr>
          <w:fldChar w:fldCharType="begin"/>
        </w:r>
        <w:r>
          <w:rPr>
            <w:noProof/>
            <w:webHidden/>
          </w:rPr>
          <w:instrText xml:space="preserve"> PAGEREF _Toc360209648 \h </w:instrText>
        </w:r>
        <w:r>
          <w:rPr>
            <w:noProof/>
            <w:webHidden/>
          </w:rPr>
        </w:r>
        <w:r>
          <w:rPr>
            <w:noProof/>
            <w:webHidden/>
          </w:rPr>
          <w:fldChar w:fldCharType="separate"/>
        </w:r>
        <w:r>
          <w:rPr>
            <w:noProof/>
            <w:webHidden/>
          </w:rPr>
          <w:t>2</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649" w:history="1">
        <w:r w:rsidRPr="00674979">
          <w:rPr>
            <w:rStyle w:val="Hyperlink"/>
            <w:noProof/>
          </w:rPr>
          <w:t>1NC Shell</w:t>
        </w:r>
        <w:r>
          <w:rPr>
            <w:noProof/>
            <w:webHidden/>
          </w:rPr>
          <w:t xml:space="preserve"> </w:t>
        </w:r>
        <w:r>
          <w:rPr>
            <w:noProof/>
            <w:webHidden/>
          </w:rPr>
          <w:fldChar w:fldCharType="begin"/>
        </w:r>
        <w:r>
          <w:rPr>
            <w:noProof/>
            <w:webHidden/>
          </w:rPr>
          <w:instrText xml:space="preserve"> PAGEREF _Toc360209649 \h </w:instrText>
        </w:r>
        <w:r>
          <w:rPr>
            <w:noProof/>
            <w:webHidden/>
          </w:rPr>
        </w:r>
        <w:r>
          <w:rPr>
            <w:noProof/>
            <w:webHidden/>
          </w:rPr>
          <w:fldChar w:fldCharType="separate"/>
        </w:r>
        <w:r>
          <w:rPr>
            <w:noProof/>
            <w:webHidden/>
          </w:rPr>
          <w:t>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0" w:history="1">
        <w:r w:rsidRPr="00674979">
          <w:rPr>
            <w:rStyle w:val="Hyperlink"/>
            <w:noProof/>
          </w:rPr>
          <w:t>Immigration Reform Shell</w:t>
        </w:r>
        <w:r>
          <w:rPr>
            <w:noProof/>
            <w:webHidden/>
          </w:rPr>
          <w:t xml:space="preserve"> </w:t>
        </w:r>
        <w:r>
          <w:rPr>
            <w:noProof/>
            <w:webHidden/>
          </w:rPr>
          <w:fldChar w:fldCharType="begin"/>
        </w:r>
        <w:r>
          <w:rPr>
            <w:noProof/>
            <w:webHidden/>
          </w:rPr>
          <w:instrText xml:space="preserve"> PAGEREF _Toc360209650 \h </w:instrText>
        </w:r>
        <w:r>
          <w:rPr>
            <w:noProof/>
            <w:webHidden/>
          </w:rPr>
        </w:r>
        <w:r>
          <w:rPr>
            <w:noProof/>
            <w:webHidden/>
          </w:rPr>
          <w:fldChar w:fldCharType="separate"/>
        </w:r>
        <w:r>
          <w:rPr>
            <w:noProof/>
            <w:webHidden/>
          </w:rPr>
          <w:t>6</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651" w:history="1">
        <w:r w:rsidRPr="00674979">
          <w:rPr>
            <w:rStyle w:val="Hyperlink"/>
            <w:noProof/>
          </w:rPr>
          <w:t>1NC Shell #2</w:t>
        </w:r>
        <w:r>
          <w:rPr>
            <w:noProof/>
            <w:webHidden/>
          </w:rPr>
          <w:t xml:space="preserve"> </w:t>
        </w:r>
        <w:r>
          <w:rPr>
            <w:noProof/>
            <w:webHidden/>
          </w:rPr>
          <w:fldChar w:fldCharType="begin"/>
        </w:r>
        <w:r>
          <w:rPr>
            <w:noProof/>
            <w:webHidden/>
          </w:rPr>
          <w:instrText xml:space="preserve"> PAGEREF _Toc360209651 \h </w:instrText>
        </w:r>
        <w:r>
          <w:rPr>
            <w:noProof/>
            <w:webHidden/>
          </w:rPr>
        </w:r>
        <w:r>
          <w:rPr>
            <w:noProof/>
            <w:webHidden/>
          </w:rPr>
          <w:fldChar w:fldCharType="separate"/>
        </w:r>
        <w:r>
          <w:rPr>
            <w:noProof/>
            <w:webHidden/>
          </w:rPr>
          <w:t>9</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2" w:history="1">
        <w:r w:rsidRPr="00674979">
          <w:rPr>
            <w:rStyle w:val="Hyperlink"/>
            <w:noProof/>
          </w:rPr>
          <w:t>Immigration Reform Shell 2.0</w:t>
        </w:r>
        <w:r>
          <w:rPr>
            <w:noProof/>
            <w:webHidden/>
          </w:rPr>
          <w:t xml:space="preserve"> </w:t>
        </w:r>
        <w:r>
          <w:rPr>
            <w:noProof/>
            <w:webHidden/>
          </w:rPr>
          <w:fldChar w:fldCharType="begin"/>
        </w:r>
        <w:r>
          <w:rPr>
            <w:noProof/>
            <w:webHidden/>
          </w:rPr>
          <w:instrText xml:space="preserve"> PAGEREF _Toc360209652 \h </w:instrText>
        </w:r>
        <w:r>
          <w:rPr>
            <w:noProof/>
            <w:webHidden/>
          </w:rPr>
        </w:r>
        <w:r>
          <w:rPr>
            <w:noProof/>
            <w:webHidden/>
          </w:rPr>
          <w:fldChar w:fldCharType="separate"/>
        </w:r>
        <w:r>
          <w:rPr>
            <w:noProof/>
            <w:webHidden/>
          </w:rPr>
          <w:t>10</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653" w:history="1">
        <w:r w:rsidRPr="00674979">
          <w:rPr>
            <w:rStyle w:val="Hyperlink"/>
            <w:noProof/>
          </w:rPr>
          <w:t>Uniqueness Extensions</w:t>
        </w:r>
        <w:r>
          <w:rPr>
            <w:noProof/>
            <w:webHidden/>
          </w:rPr>
          <w:t xml:space="preserve"> </w:t>
        </w:r>
        <w:r>
          <w:rPr>
            <w:noProof/>
            <w:webHidden/>
          </w:rPr>
          <w:fldChar w:fldCharType="begin"/>
        </w:r>
        <w:r>
          <w:rPr>
            <w:noProof/>
            <w:webHidden/>
          </w:rPr>
          <w:instrText xml:space="preserve"> PAGEREF _Toc360209653 \h </w:instrText>
        </w:r>
        <w:r>
          <w:rPr>
            <w:noProof/>
            <w:webHidden/>
          </w:rPr>
        </w:r>
        <w:r>
          <w:rPr>
            <w:noProof/>
            <w:webHidden/>
          </w:rPr>
          <w:fldChar w:fldCharType="separate"/>
        </w:r>
        <w:r>
          <w:rPr>
            <w:noProof/>
            <w:webHidden/>
          </w:rPr>
          <w:t>14</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4" w:history="1">
        <w:r w:rsidRPr="00674979">
          <w:rPr>
            <w:rStyle w:val="Hyperlink"/>
            <w:noProof/>
          </w:rPr>
          <w:t>UQ:  Immigration Reform Will Pass Now</w:t>
        </w:r>
        <w:r>
          <w:rPr>
            <w:noProof/>
            <w:webHidden/>
          </w:rPr>
          <w:t xml:space="preserve"> </w:t>
        </w:r>
        <w:r>
          <w:rPr>
            <w:noProof/>
            <w:webHidden/>
          </w:rPr>
          <w:fldChar w:fldCharType="begin"/>
        </w:r>
        <w:r>
          <w:rPr>
            <w:noProof/>
            <w:webHidden/>
          </w:rPr>
          <w:instrText xml:space="preserve"> PAGEREF _Toc360209654 \h </w:instrText>
        </w:r>
        <w:r>
          <w:rPr>
            <w:noProof/>
            <w:webHidden/>
          </w:rPr>
        </w:r>
        <w:r>
          <w:rPr>
            <w:noProof/>
            <w:webHidden/>
          </w:rPr>
          <w:fldChar w:fldCharType="separate"/>
        </w:r>
        <w:r>
          <w:rPr>
            <w:noProof/>
            <w:webHidden/>
          </w:rPr>
          <w:t>15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5" w:history="1">
        <w:r w:rsidRPr="00674979">
          <w:rPr>
            <w:rStyle w:val="Hyperlink"/>
            <w:noProof/>
          </w:rPr>
          <w:t>UQ:  Obama has capital now</w:t>
        </w:r>
        <w:r>
          <w:rPr>
            <w:noProof/>
            <w:webHidden/>
          </w:rPr>
          <w:t xml:space="preserve"> </w:t>
        </w:r>
        <w:r>
          <w:rPr>
            <w:noProof/>
            <w:webHidden/>
          </w:rPr>
          <w:fldChar w:fldCharType="begin"/>
        </w:r>
        <w:r>
          <w:rPr>
            <w:noProof/>
            <w:webHidden/>
          </w:rPr>
          <w:instrText xml:space="preserve"> PAGEREF _Toc360209655 \h </w:instrText>
        </w:r>
        <w:r>
          <w:rPr>
            <w:noProof/>
            <w:webHidden/>
          </w:rPr>
        </w:r>
        <w:r>
          <w:rPr>
            <w:noProof/>
            <w:webHidden/>
          </w:rPr>
          <w:fldChar w:fldCharType="separate"/>
        </w:r>
        <w:r>
          <w:rPr>
            <w:noProof/>
            <w:webHidden/>
          </w:rPr>
          <w:t>46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6" w:history="1">
        <w:r w:rsidRPr="00674979">
          <w:rPr>
            <w:rStyle w:val="Hyperlink"/>
            <w:noProof/>
          </w:rPr>
          <w:t>UQ:  Obama Pushing Immigration Reform Now</w:t>
        </w:r>
        <w:r>
          <w:rPr>
            <w:noProof/>
            <w:webHidden/>
          </w:rPr>
          <w:t xml:space="preserve"> </w:t>
        </w:r>
        <w:r>
          <w:rPr>
            <w:noProof/>
            <w:webHidden/>
          </w:rPr>
          <w:fldChar w:fldCharType="begin"/>
        </w:r>
        <w:r>
          <w:rPr>
            <w:noProof/>
            <w:webHidden/>
          </w:rPr>
          <w:instrText xml:space="preserve"> PAGEREF _Toc360209656 \h </w:instrText>
        </w:r>
        <w:r>
          <w:rPr>
            <w:noProof/>
            <w:webHidden/>
          </w:rPr>
        </w:r>
        <w:r>
          <w:rPr>
            <w:noProof/>
            <w:webHidden/>
          </w:rPr>
          <w:fldChar w:fldCharType="separate"/>
        </w:r>
        <w:r>
          <w:rPr>
            <w:noProof/>
            <w:webHidden/>
          </w:rPr>
          <w:t>49</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7" w:history="1">
        <w:r w:rsidRPr="00674979">
          <w:rPr>
            <w:rStyle w:val="Hyperlink"/>
            <w:noProof/>
          </w:rPr>
          <w:t>UQ:  Top of the Docket</w:t>
        </w:r>
        <w:r>
          <w:rPr>
            <w:noProof/>
            <w:webHidden/>
          </w:rPr>
          <w:t xml:space="preserve"> </w:t>
        </w:r>
        <w:r>
          <w:rPr>
            <w:noProof/>
            <w:webHidden/>
          </w:rPr>
          <w:fldChar w:fldCharType="begin"/>
        </w:r>
        <w:r>
          <w:rPr>
            <w:noProof/>
            <w:webHidden/>
          </w:rPr>
          <w:instrText xml:space="preserve"> PAGEREF _Toc360209657 \h </w:instrText>
        </w:r>
        <w:r>
          <w:rPr>
            <w:noProof/>
            <w:webHidden/>
          </w:rPr>
        </w:r>
        <w:r>
          <w:rPr>
            <w:noProof/>
            <w:webHidden/>
          </w:rPr>
          <w:fldChar w:fldCharType="separate"/>
        </w:r>
        <w:r>
          <w:rPr>
            <w:noProof/>
            <w:webHidden/>
          </w:rPr>
          <w:t>53</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8" w:history="1">
        <w:r w:rsidRPr="00674979">
          <w:rPr>
            <w:rStyle w:val="Hyperlink"/>
            <w:noProof/>
          </w:rPr>
          <w:t>UQ:  Obama working with Congress Now</w:t>
        </w:r>
        <w:r>
          <w:rPr>
            <w:noProof/>
            <w:webHidden/>
          </w:rPr>
          <w:t xml:space="preserve"> </w:t>
        </w:r>
        <w:r>
          <w:rPr>
            <w:noProof/>
            <w:webHidden/>
          </w:rPr>
          <w:fldChar w:fldCharType="begin"/>
        </w:r>
        <w:r>
          <w:rPr>
            <w:noProof/>
            <w:webHidden/>
          </w:rPr>
          <w:instrText xml:space="preserve"> PAGEREF _Toc360209658 \h </w:instrText>
        </w:r>
        <w:r>
          <w:rPr>
            <w:noProof/>
            <w:webHidden/>
          </w:rPr>
        </w:r>
        <w:r>
          <w:rPr>
            <w:noProof/>
            <w:webHidden/>
          </w:rPr>
          <w:fldChar w:fldCharType="separate"/>
        </w:r>
        <w:r>
          <w:rPr>
            <w:noProof/>
            <w:webHidden/>
          </w:rPr>
          <w:t>55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59" w:history="1">
        <w:r w:rsidRPr="00674979">
          <w:rPr>
            <w:rStyle w:val="Hyperlink"/>
            <w:noProof/>
          </w:rPr>
          <w:t>UQ:  AT:  Obama Supports His Own Bill</w:t>
        </w:r>
        <w:r>
          <w:rPr>
            <w:noProof/>
            <w:webHidden/>
          </w:rPr>
          <w:t xml:space="preserve"> </w:t>
        </w:r>
        <w:r>
          <w:rPr>
            <w:noProof/>
            <w:webHidden/>
          </w:rPr>
          <w:fldChar w:fldCharType="begin"/>
        </w:r>
        <w:r>
          <w:rPr>
            <w:noProof/>
            <w:webHidden/>
          </w:rPr>
          <w:instrText xml:space="preserve"> PAGEREF _Toc360209659 \h </w:instrText>
        </w:r>
        <w:r>
          <w:rPr>
            <w:noProof/>
            <w:webHidden/>
          </w:rPr>
        </w:r>
        <w:r>
          <w:rPr>
            <w:noProof/>
            <w:webHidden/>
          </w:rPr>
          <w:fldChar w:fldCharType="separate"/>
        </w:r>
        <w:r>
          <w:rPr>
            <w:noProof/>
            <w:webHidden/>
          </w:rPr>
          <w:t>57</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0" w:history="1">
        <w:r w:rsidRPr="00674979">
          <w:rPr>
            <w:rStyle w:val="Hyperlink"/>
            <w:noProof/>
          </w:rPr>
          <w:t>UQ:  AT:  Leak of White House Bill Undermines Passage</w:t>
        </w:r>
        <w:r>
          <w:rPr>
            <w:noProof/>
            <w:webHidden/>
          </w:rPr>
          <w:t xml:space="preserve"> </w:t>
        </w:r>
        <w:r>
          <w:rPr>
            <w:noProof/>
            <w:webHidden/>
          </w:rPr>
          <w:fldChar w:fldCharType="begin"/>
        </w:r>
        <w:r>
          <w:rPr>
            <w:noProof/>
            <w:webHidden/>
          </w:rPr>
          <w:instrText xml:space="preserve"> PAGEREF _Toc360209660 \h </w:instrText>
        </w:r>
        <w:r>
          <w:rPr>
            <w:noProof/>
            <w:webHidden/>
          </w:rPr>
        </w:r>
        <w:r>
          <w:rPr>
            <w:noProof/>
            <w:webHidden/>
          </w:rPr>
          <w:fldChar w:fldCharType="separate"/>
        </w:r>
        <w:r>
          <w:rPr>
            <w:noProof/>
            <w:webHidden/>
          </w:rPr>
          <w:t>58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1" w:history="1">
        <w:r w:rsidRPr="00674979">
          <w:rPr>
            <w:rStyle w:val="Hyperlink"/>
            <w:noProof/>
          </w:rPr>
          <w:t>UQ:  AT:  Obama Will Do Immigration Reform By Executive Order</w:t>
        </w:r>
        <w:r>
          <w:rPr>
            <w:noProof/>
            <w:webHidden/>
          </w:rPr>
          <w:t xml:space="preserve"> </w:t>
        </w:r>
        <w:r>
          <w:rPr>
            <w:noProof/>
            <w:webHidden/>
          </w:rPr>
          <w:fldChar w:fldCharType="begin"/>
        </w:r>
        <w:r>
          <w:rPr>
            <w:noProof/>
            <w:webHidden/>
          </w:rPr>
          <w:instrText xml:space="preserve"> PAGEREF _Toc360209661 \h </w:instrText>
        </w:r>
        <w:r>
          <w:rPr>
            <w:noProof/>
            <w:webHidden/>
          </w:rPr>
        </w:r>
        <w:r>
          <w:rPr>
            <w:noProof/>
            <w:webHidden/>
          </w:rPr>
          <w:fldChar w:fldCharType="separate"/>
        </w:r>
        <w:r>
          <w:rPr>
            <w:noProof/>
            <w:webHidden/>
          </w:rPr>
          <w:t>60</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2" w:history="1">
        <w:r w:rsidRPr="00674979">
          <w:rPr>
            <w:rStyle w:val="Hyperlink"/>
            <w:noProof/>
          </w:rPr>
          <w:t>UQ:  AT:  Obama Will Push for Piecemeal Bill</w:t>
        </w:r>
        <w:r>
          <w:rPr>
            <w:noProof/>
            <w:webHidden/>
          </w:rPr>
          <w:t xml:space="preserve"> </w:t>
        </w:r>
        <w:r>
          <w:rPr>
            <w:noProof/>
            <w:webHidden/>
          </w:rPr>
          <w:fldChar w:fldCharType="begin"/>
        </w:r>
        <w:r>
          <w:rPr>
            <w:noProof/>
            <w:webHidden/>
          </w:rPr>
          <w:instrText xml:space="preserve"> PAGEREF _Toc360209662 \h </w:instrText>
        </w:r>
        <w:r>
          <w:rPr>
            <w:noProof/>
            <w:webHidden/>
          </w:rPr>
        </w:r>
        <w:r>
          <w:rPr>
            <w:noProof/>
            <w:webHidden/>
          </w:rPr>
          <w:fldChar w:fldCharType="separate"/>
        </w:r>
        <w:r>
          <w:rPr>
            <w:noProof/>
            <w:webHidden/>
          </w:rPr>
          <w:t>62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3" w:history="1">
        <w:r w:rsidRPr="00674979">
          <w:rPr>
            <w:rStyle w:val="Hyperlink"/>
            <w:noProof/>
          </w:rPr>
          <w:t>UQ:  AT:  Citizenship Blocks Passage</w:t>
        </w:r>
        <w:r>
          <w:rPr>
            <w:noProof/>
            <w:webHidden/>
          </w:rPr>
          <w:t xml:space="preserve"> </w:t>
        </w:r>
        <w:r>
          <w:rPr>
            <w:noProof/>
            <w:webHidden/>
          </w:rPr>
          <w:fldChar w:fldCharType="begin"/>
        </w:r>
        <w:r>
          <w:rPr>
            <w:noProof/>
            <w:webHidden/>
          </w:rPr>
          <w:instrText xml:space="preserve"> PAGEREF _Toc360209663 \h </w:instrText>
        </w:r>
        <w:r>
          <w:rPr>
            <w:noProof/>
            <w:webHidden/>
          </w:rPr>
        </w:r>
        <w:r>
          <w:rPr>
            <w:noProof/>
            <w:webHidden/>
          </w:rPr>
          <w:fldChar w:fldCharType="separate"/>
        </w:r>
        <w:r>
          <w:rPr>
            <w:noProof/>
            <w:webHidden/>
          </w:rPr>
          <w:t>63</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4" w:history="1">
        <w:r w:rsidRPr="00674979">
          <w:rPr>
            <w:rStyle w:val="Hyperlink"/>
            <w:noProof/>
          </w:rPr>
          <w:t>UQ:  AT:  Gay Rights Undermines Passage</w:t>
        </w:r>
        <w:r>
          <w:rPr>
            <w:noProof/>
            <w:webHidden/>
          </w:rPr>
          <w:t xml:space="preserve"> </w:t>
        </w:r>
        <w:r>
          <w:rPr>
            <w:noProof/>
            <w:webHidden/>
          </w:rPr>
          <w:fldChar w:fldCharType="begin"/>
        </w:r>
        <w:r>
          <w:rPr>
            <w:noProof/>
            <w:webHidden/>
          </w:rPr>
          <w:instrText xml:space="preserve"> PAGEREF _Toc360209664 \h </w:instrText>
        </w:r>
        <w:r>
          <w:rPr>
            <w:noProof/>
            <w:webHidden/>
          </w:rPr>
        </w:r>
        <w:r>
          <w:rPr>
            <w:noProof/>
            <w:webHidden/>
          </w:rPr>
          <w:fldChar w:fldCharType="separate"/>
        </w:r>
        <w:r>
          <w:rPr>
            <w:noProof/>
            <w:webHidden/>
          </w:rPr>
          <w:t>66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5" w:history="1">
        <w:r w:rsidRPr="00674979">
          <w:rPr>
            <w:rStyle w:val="Hyperlink"/>
            <w:noProof/>
          </w:rPr>
          <w:t>UQ: AT: Border Security Conditions</w:t>
        </w:r>
        <w:r>
          <w:rPr>
            <w:noProof/>
            <w:webHidden/>
          </w:rPr>
          <w:t xml:space="preserve"> </w:t>
        </w:r>
        <w:r>
          <w:rPr>
            <w:noProof/>
            <w:webHidden/>
          </w:rPr>
          <w:fldChar w:fldCharType="begin"/>
        </w:r>
        <w:r>
          <w:rPr>
            <w:noProof/>
            <w:webHidden/>
          </w:rPr>
          <w:instrText xml:space="preserve"> PAGEREF _Toc360209665 \h </w:instrText>
        </w:r>
        <w:r>
          <w:rPr>
            <w:noProof/>
            <w:webHidden/>
          </w:rPr>
        </w:r>
        <w:r>
          <w:rPr>
            <w:noProof/>
            <w:webHidden/>
          </w:rPr>
          <w:fldChar w:fldCharType="separate"/>
        </w:r>
        <w:r>
          <w:rPr>
            <w:noProof/>
            <w:webHidden/>
          </w:rPr>
          <w:t>67</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6" w:history="1">
        <w:r w:rsidRPr="00674979">
          <w:rPr>
            <w:rStyle w:val="Hyperlink"/>
            <w:noProof/>
          </w:rPr>
          <w:t>UQ:  House Will Pass Immigration Reform</w:t>
        </w:r>
        <w:r>
          <w:rPr>
            <w:noProof/>
            <w:webHidden/>
          </w:rPr>
          <w:t xml:space="preserve"> </w:t>
        </w:r>
        <w:r>
          <w:rPr>
            <w:noProof/>
            <w:webHidden/>
          </w:rPr>
          <w:fldChar w:fldCharType="begin"/>
        </w:r>
        <w:r>
          <w:rPr>
            <w:noProof/>
            <w:webHidden/>
          </w:rPr>
          <w:instrText xml:space="preserve"> PAGEREF _Toc360209666 \h </w:instrText>
        </w:r>
        <w:r>
          <w:rPr>
            <w:noProof/>
            <w:webHidden/>
          </w:rPr>
        </w:r>
        <w:r>
          <w:rPr>
            <w:noProof/>
            <w:webHidden/>
          </w:rPr>
          <w:fldChar w:fldCharType="separate"/>
        </w:r>
        <w:r>
          <w:rPr>
            <w:noProof/>
            <w:webHidden/>
          </w:rPr>
          <w:t>68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7" w:history="1">
        <w:r w:rsidRPr="00674979">
          <w:rPr>
            <w:rStyle w:val="Hyperlink"/>
            <w:noProof/>
          </w:rPr>
          <w:t>UQ: AT: Thumpers</w:t>
        </w:r>
        <w:r>
          <w:rPr>
            <w:noProof/>
            <w:webHidden/>
          </w:rPr>
          <w:t xml:space="preserve"> </w:t>
        </w:r>
        <w:r>
          <w:rPr>
            <w:noProof/>
            <w:webHidden/>
          </w:rPr>
          <w:fldChar w:fldCharType="begin"/>
        </w:r>
        <w:r>
          <w:rPr>
            <w:noProof/>
            <w:webHidden/>
          </w:rPr>
          <w:instrText xml:space="preserve"> PAGEREF _Toc360209667 \h </w:instrText>
        </w:r>
        <w:r>
          <w:rPr>
            <w:noProof/>
            <w:webHidden/>
          </w:rPr>
        </w:r>
        <w:r>
          <w:rPr>
            <w:noProof/>
            <w:webHidden/>
          </w:rPr>
          <w:fldChar w:fldCharType="separate"/>
        </w:r>
        <w:r>
          <w:rPr>
            <w:noProof/>
            <w:webHidden/>
          </w:rPr>
          <w:t>69</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8" w:history="1">
        <w:r w:rsidRPr="00674979">
          <w:rPr>
            <w:rStyle w:val="Hyperlink"/>
            <w:noProof/>
          </w:rPr>
          <w:t>UQ:  AT:  Obama Will Delegate-Won’t Lead on Immigration Reform</w:t>
        </w:r>
        <w:r>
          <w:rPr>
            <w:noProof/>
            <w:webHidden/>
          </w:rPr>
          <w:t xml:space="preserve"> </w:t>
        </w:r>
        <w:r>
          <w:rPr>
            <w:noProof/>
            <w:webHidden/>
          </w:rPr>
          <w:fldChar w:fldCharType="begin"/>
        </w:r>
        <w:r>
          <w:rPr>
            <w:noProof/>
            <w:webHidden/>
          </w:rPr>
          <w:instrText xml:space="preserve"> PAGEREF _Toc360209668 \h </w:instrText>
        </w:r>
        <w:r>
          <w:rPr>
            <w:noProof/>
            <w:webHidden/>
          </w:rPr>
        </w:r>
        <w:r>
          <w:rPr>
            <w:noProof/>
            <w:webHidden/>
          </w:rPr>
          <w:fldChar w:fldCharType="separate"/>
        </w:r>
        <w:r>
          <w:rPr>
            <w:noProof/>
            <w:webHidden/>
          </w:rPr>
          <w:t>71</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69" w:history="1">
        <w:r w:rsidRPr="00674979">
          <w:rPr>
            <w:rStyle w:val="Hyperlink"/>
            <w:noProof/>
          </w:rPr>
          <w:t>UQ:  AT:  Gun Control Thumper</w:t>
        </w:r>
        <w:r>
          <w:rPr>
            <w:noProof/>
            <w:webHidden/>
          </w:rPr>
          <w:t xml:space="preserve"> </w:t>
        </w:r>
        <w:r>
          <w:rPr>
            <w:noProof/>
            <w:webHidden/>
          </w:rPr>
          <w:fldChar w:fldCharType="begin"/>
        </w:r>
        <w:r>
          <w:rPr>
            <w:noProof/>
            <w:webHidden/>
          </w:rPr>
          <w:instrText xml:space="preserve"> PAGEREF _Toc360209669 \h </w:instrText>
        </w:r>
        <w:r>
          <w:rPr>
            <w:noProof/>
            <w:webHidden/>
          </w:rPr>
        </w:r>
        <w:r>
          <w:rPr>
            <w:noProof/>
            <w:webHidden/>
          </w:rPr>
          <w:fldChar w:fldCharType="separate"/>
        </w:r>
        <w:r>
          <w:rPr>
            <w:noProof/>
            <w:webHidden/>
          </w:rPr>
          <w:t>72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0" w:history="1">
        <w:r w:rsidRPr="00674979">
          <w:rPr>
            <w:rStyle w:val="Hyperlink"/>
            <w:noProof/>
          </w:rPr>
          <w:t>UQ: AT: Hagel Thumper</w:t>
        </w:r>
        <w:r>
          <w:rPr>
            <w:noProof/>
            <w:webHidden/>
          </w:rPr>
          <w:t xml:space="preserve"> </w:t>
        </w:r>
        <w:r>
          <w:rPr>
            <w:noProof/>
            <w:webHidden/>
          </w:rPr>
          <w:fldChar w:fldCharType="begin"/>
        </w:r>
        <w:r>
          <w:rPr>
            <w:noProof/>
            <w:webHidden/>
          </w:rPr>
          <w:instrText xml:space="preserve"> PAGEREF _Toc360209670 \h </w:instrText>
        </w:r>
        <w:r>
          <w:rPr>
            <w:noProof/>
            <w:webHidden/>
          </w:rPr>
        </w:r>
        <w:r>
          <w:rPr>
            <w:noProof/>
            <w:webHidden/>
          </w:rPr>
          <w:fldChar w:fldCharType="separate"/>
        </w:r>
        <w:r>
          <w:rPr>
            <w:noProof/>
            <w:webHidden/>
          </w:rPr>
          <w:t>79</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1" w:history="1">
        <w:r w:rsidRPr="00674979">
          <w:rPr>
            <w:rStyle w:val="Hyperlink"/>
            <w:noProof/>
          </w:rPr>
          <w:t>UQ: AT: Nominations Thumper</w:t>
        </w:r>
        <w:r>
          <w:rPr>
            <w:noProof/>
            <w:webHidden/>
          </w:rPr>
          <w:t xml:space="preserve"> </w:t>
        </w:r>
        <w:r>
          <w:rPr>
            <w:noProof/>
            <w:webHidden/>
          </w:rPr>
          <w:fldChar w:fldCharType="begin"/>
        </w:r>
        <w:r>
          <w:rPr>
            <w:noProof/>
            <w:webHidden/>
          </w:rPr>
          <w:instrText xml:space="preserve"> PAGEREF _Toc360209671 \h </w:instrText>
        </w:r>
        <w:r>
          <w:rPr>
            <w:noProof/>
            <w:webHidden/>
          </w:rPr>
        </w:r>
        <w:r>
          <w:rPr>
            <w:noProof/>
            <w:webHidden/>
          </w:rPr>
          <w:fldChar w:fldCharType="separate"/>
        </w:r>
        <w:r>
          <w:rPr>
            <w:noProof/>
            <w:webHidden/>
          </w:rPr>
          <w:t>81</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2" w:history="1">
        <w:r w:rsidRPr="00674979">
          <w:rPr>
            <w:rStyle w:val="Hyperlink"/>
            <w:noProof/>
          </w:rPr>
          <w:t>UQ: AT: NLRB Thumper</w:t>
        </w:r>
        <w:r>
          <w:rPr>
            <w:noProof/>
            <w:webHidden/>
          </w:rPr>
          <w:t xml:space="preserve"> </w:t>
        </w:r>
        <w:r>
          <w:rPr>
            <w:noProof/>
            <w:webHidden/>
          </w:rPr>
          <w:fldChar w:fldCharType="begin"/>
        </w:r>
        <w:r>
          <w:rPr>
            <w:noProof/>
            <w:webHidden/>
          </w:rPr>
          <w:instrText xml:space="preserve"> PAGEREF _Toc360209672 \h </w:instrText>
        </w:r>
        <w:r>
          <w:rPr>
            <w:noProof/>
            <w:webHidden/>
          </w:rPr>
        </w:r>
        <w:r>
          <w:rPr>
            <w:noProof/>
            <w:webHidden/>
          </w:rPr>
          <w:fldChar w:fldCharType="separate"/>
        </w:r>
        <w:r>
          <w:rPr>
            <w:noProof/>
            <w:webHidden/>
          </w:rPr>
          <w:t>82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3" w:history="1">
        <w:r w:rsidRPr="00674979">
          <w:rPr>
            <w:rStyle w:val="Hyperlink"/>
            <w:noProof/>
          </w:rPr>
          <w:t>UQ:  AT:  General Thumpers</w:t>
        </w:r>
        <w:r>
          <w:rPr>
            <w:noProof/>
            <w:webHidden/>
          </w:rPr>
          <w:t xml:space="preserve"> </w:t>
        </w:r>
        <w:r>
          <w:rPr>
            <w:noProof/>
            <w:webHidden/>
          </w:rPr>
          <w:fldChar w:fldCharType="begin"/>
        </w:r>
        <w:r>
          <w:rPr>
            <w:noProof/>
            <w:webHidden/>
          </w:rPr>
          <w:instrText xml:space="preserve"> PAGEREF _Toc360209673 \h </w:instrText>
        </w:r>
        <w:r>
          <w:rPr>
            <w:noProof/>
            <w:webHidden/>
          </w:rPr>
        </w:r>
        <w:r>
          <w:rPr>
            <w:noProof/>
            <w:webHidden/>
          </w:rPr>
          <w:fldChar w:fldCharType="separate"/>
        </w:r>
        <w:r>
          <w:rPr>
            <w:noProof/>
            <w:webHidden/>
          </w:rPr>
          <w:t>84</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4" w:history="1">
        <w:r w:rsidRPr="00674979">
          <w:rPr>
            <w:rStyle w:val="Hyperlink"/>
            <w:noProof/>
          </w:rPr>
          <w:t>UQ:  AT:  Not Serious-Obama is Tricking Republicans</w:t>
        </w:r>
        <w:r>
          <w:rPr>
            <w:noProof/>
            <w:webHidden/>
          </w:rPr>
          <w:t xml:space="preserve"> </w:t>
        </w:r>
        <w:r>
          <w:rPr>
            <w:noProof/>
            <w:webHidden/>
          </w:rPr>
          <w:fldChar w:fldCharType="begin"/>
        </w:r>
        <w:r>
          <w:rPr>
            <w:noProof/>
            <w:webHidden/>
          </w:rPr>
          <w:instrText xml:space="preserve"> PAGEREF _Toc360209674 \h </w:instrText>
        </w:r>
        <w:r>
          <w:rPr>
            <w:noProof/>
            <w:webHidden/>
          </w:rPr>
        </w:r>
        <w:r>
          <w:rPr>
            <w:noProof/>
            <w:webHidden/>
          </w:rPr>
          <w:fldChar w:fldCharType="separate"/>
        </w:r>
        <w:r>
          <w:rPr>
            <w:noProof/>
            <w:webHidden/>
          </w:rPr>
          <w:t>85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5" w:history="1">
        <w:r w:rsidRPr="00674979">
          <w:rPr>
            <w:rStyle w:val="Hyperlink"/>
            <w:noProof/>
          </w:rPr>
          <w:t>UQ:  AT:  Vote a Long Way Off</w:t>
        </w:r>
        <w:r>
          <w:rPr>
            <w:noProof/>
            <w:webHidden/>
          </w:rPr>
          <w:t xml:space="preserve"> </w:t>
        </w:r>
        <w:r>
          <w:rPr>
            <w:noProof/>
            <w:webHidden/>
          </w:rPr>
          <w:fldChar w:fldCharType="begin"/>
        </w:r>
        <w:r>
          <w:rPr>
            <w:noProof/>
            <w:webHidden/>
          </w:rPr>
          <w:instrText xml:space="preserve"> PAGEREF _Toc360209675 \h </w:instrText>
        </w:r>
        <w:r>
          <w:rPr>
            <w:noProof/>
            <w:webHidden/>
          </w:rPr>
        </w:r>
        <w:r>
          <w:rPr>
            <w:noProof/>
            <w:webHidden/>
          </w:rPr>
          <w:fldChar w:fldCharType="separate"/>
        </w:r>
        <w:r>
          <w:rPr>
            <w:noProof/>
            <w:webHidden/>
          </w:rPr>
          <w:t>86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6" w:history="1">
        <w:r w:rsidRPr="00674979">
          <w:rPr>
            <w:rStyle w:val="Hyperlink"/>
            <w:noProof/>
          </w:rPr>
          <w:t>UQ:  AT:  Uniqueness Overwhelms Link</w:t>
        </w:r>
        <w:r>
          <w:rPr>
            <w:noProof/>
            <w:webHidden/>
          </w:rPr>
          <w:t xml:space="preserve"> </w:t>
        </w:r>
        <w:r>
          <w:rPr>
            <w:noProof/>
            <w:webHidden/>
          </w:rPr>
          <w:fldChar w:fldCharType="begin"/>
        </w:r>
        <w:r>
          <w:rPr>
            <w:noProof/>
            <w:webHidden/>
          </w:rPr>
          <w:instrText xml:space="preserve"> PAGEREF _Toc360209676 \h </w:instrText>
        </w:r>
        <w:r>
          <w:rPr>
            <w:noProof/>
            <w:webHidden/>
          </w:rPr>
        </w:r>
        <w:r>
          <w:rPr>
            <w:noProof/>
            <w:webHidden/>
          </w:rPr>
          <w:fldChar w:fldCharType="separate"/>
        </w:r>
        <w:r>
          <w:rPr>
            <w:noProof/>
            <w:webHidden/>
          </w:rPr>
          <w:t>88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7" w:history="1">
        <w:r w:rsidRPr="00674979">
          <w:rPr>
            <w:rStyle w:val="Hyperlink"/>
            <w:noProof/>
          </w:rPr>
          <w:t>UQ:  AT:  Won’t use PC on immigration</w:t>
        </w:r>
        <w:r>
          <w:rPr>
            <w:noProof/>
            <w:webHidden/>
          </w:rPr>
          <w:t xml:space="preserve"> </w:t>
        </w:r>
        <w:r>
          <w:rPr>
            <w:noProof/>
            <w:webHidden/>
          </w:rPr>
          <w:fldChar w:fldCharType="begin"/>
        </w:r>
        <w:r>
          <w:rPr>
            <w:noProof/>
            <w:webHidden/>
          </w:rPr>
          <w:instrText xml:space="preserve"> PAGEREF _Toc360209677 \h </w:instrText>
        </w:r>
        <w:r>
          <w:rPr>
            <w:noProof/>
            <w:webHidden/>
          </w:rPr>
        </w:r>
        <w:r>
          <w:rPr>
            <w:noProof/>
            <w:webHidden/>
          </w:rPr>
          <w:fldChar w:fldCharType="separate"/>
        </w:r>
        <w:r>
          <w:rPr>
            <w:noProof/>
            <w:webHidden/>
          </w:rPr>
          <w:t>93</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8" w:history="1">
        <w:r w:rsidRPr="00674979">
          <w:rPr>
            <w:rStyle w:val="Hyperlink"/>
            <w:noProof/>
          </w:rPr>
          <w:t>UQ: AT: High-Skilled Inevitable/Piecemeal</w:t>
        </w:r>
        <w:r>
          <w:rPr>
            <w:noProof/>
            <w:webHidden/>
          </w:rPr>
          <w:t xml:space="preserve"> </w:t>
        </w:r>
        <w:r>
          <w:rPr>
            <w:noProof/>
            <w:webHidden/>
          </w:rPr>
          <w:fldChar w:fldCharType="begin"/>
        </w:r>
        <w:r>
          <w:rPr>
            <w:noProof/>
            <w:webHidden/>
          </w:rPr>
          <w:instrText xml:space="preserve"> PAGEREF _Toc360209678 \h </w:instrText>
        </w:r>
        <w:r>
          <w:rPr>
            <w:noProof/>
            <w:webHidden/>
          </w:rPr>
        </w:r>
        <w:r>
          <w:rPr>
            <w:noProof/>
            <w:webHidden/>
          </w:rPr>
          <w:fldChar w:fldCharType="separate"/>
        </w:r>
        <w:r>
          <w:rPr>
            <w:noProof/>
            <w:webHidden/>
          </w:rPr>
          <w:t>95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79" w:history="1">
        <w:r w:rsidRPr="00674979">
          <w:rPr>
            <w:rStyle w:val="Hyperlink"/>
            <w:noProof/>
          </w:rPr>
          <w:t>UQ:  AT:  Obama is bluffing/not serious about IR</w:t>
        </w:r>
        <w:r>
          <w:rPr>
            <w:noProof/>
            <w:webHidden/>
          </w:rPr>
          <w:t xml:space="preserve"> </w:t>
        </w:r>
        <w:r>
          <w:rPr>
            <w:noProof/>
            <w:webHidden/>
          </w:rPr>
          <w:fldChar w:fldCharType="begin"/>
        </w:r>
        <w:r>
          <w:rPr>
            <w:noProof/>
            <w:webHidden/>
          </w:rPr>
          <w:instrText xml:space="preserve"> PAGEREF _Toc360209679 \h </w:instrText>
        </w:r>
        <w:r>
          <w:rPr>
            <w:noProof/>
            <w:webHidden/>
          </w:rPr>
        </w:r>
        <w:r>
          <w:rPr>
            <w:noProof/>
            <w:webHidden/>
          </w:rPr>
          <w:fldChar w:fldCharType="separate"/>
        </w:r>
        <w:r>
          <w:rPr>
            <w:noProof/>
            <w:webHidden/>
          </w:rPr>
          <w:t>97</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0" w:history="1">
        <w:r w:rsidRPr="00674979">
          <w:rPr>
            <w:rStyle w:val="Hyperlink"/>
            <w:noProof/>
          </w:rPr>
          <w:t>UQ:  AT:  Second Term Presidents Can’t Get Anything Done</w:t>
        </w:r>
        <w:r>
          <w:rPr>
            <w:noProof/>
            <w:webHidden/>
          </w:rPr>
          <w:t xml:space="preserve"> </w:t>
        </w:r>
        <w:r>
          <w:rPr>
            <w:noProof/>
            <w:webHidden/>
          </w:rPr>
          <w:fldChar w:fldCharType="begin"/>
        </w:r>
        <w:r>
          <w:rPr>
            <w:noProof/>
            <w:webHidden/>
          </w:rPr>
          <w:instrText xml:space="preserve"> PAGEREF _Toc360209680 \h </w:instrText>
        </w:r>
        <w:r>
          <w:rPr>
            <w:noProof/>
            <w:webHidden/>
          </w:rPr>
        </w:r>
        <w:r>
          <w:rPr>
            <w:noProof/>
            <w:webHidden/>
          </w:rPr>
          <w:fldChar w:fldCharType="separate"/>
        </w:r>
        <w:r>
          <w:rPr>
            <w:noProof/>
            <w:webHidden/>
          </w:rPr>
          <w:t>98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1" w:history="1">
        <w:r w:rsidRPr="00674979">
          <w:rPr>
            <w:rStyle w:val="Hyperlink"/>
            <w:noProof/>
          </w:rPr>
          <w:t>UQ:  Obama has capital now</w:t>
        </w:r>
        <w:r>
          <w:rPr>
            <w:noProof/>
            <w:webHidden/>
          </w:rPr>
          <w:t xml:space="preserve"> </w:t>
        </w:r>
        <w:r>
          <w:rPr>
            <w:noProof/>
            <w:webHidden/>
          </w:rPr>
          <w:fldChar w:fldCharType="begin"/>
        </w:r>
        <w:r>
          <w:rPr>
            <w:noProof/>
            <w:webHidden/>
          </w:rPr>
          <w:instrText xml:space="preserve"> PAGEREF _Toc360209681 \h </w:instrText>
        </w:r>
        <w:r>
          <w:rPr>
            <w:noProof/>
            <w:webHidden/>
          </w:rPr>
        </w:r>
        <w:r>
          <w:rPr>
            <w:noProof/>
            <w:webHidden/>
          </w:rPr>
          <w:fldChar w:fldCharType="separate"/>
        </w:r>
        <w:r>
          <w:rPr>
            <w:noProof/>
            <w:webHidden/>
          </w:rPr>
          <w:t>99</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682" w:history="1">
        <w:r w:rsidRPr="00674979">
          <w:rPr>
            <w:rStyle w:val="Hyperlink"/>
            <w:noProof/>
          </w:rPr>
          <w:t>Links</w:t>
        </w:r>
        <w:r>
          <w:rPr>
            <w:noProof/>
            <w:webHidden/>
          </w:rPr>
          <w:t xml:space="preserve"> </w:t>
        </w:r>
        <w:r>
          <w:rPr>
            <w:noProof/>
            <w:webHidden/>
          </w:rPr>
          <w:fldChar w:fldCharType="begin"/>
        </w:r>
        <w:r>
          <w:rPr>
            <w:noProof/>
            <w:webHidden/>
          </w:rPr>
          <w:instrText xml:space="preserve"> PAGEREF _Toc360209682 \h </w:instrText>
        </w:r>
        <w:r>
          <w:rPr>
            <w:noProof/>
            <w:webHidden/>
          </w:rPr>
        </w:r>
        <w:r>
          <w:rPr>
            <w:noProof/>
            <w:webHidden/>
          </w:rPr>
          <w:fldChar w:fldCharType="separate"/>
        </w:r>
        <w:r>
          <w:rPr>
            <w:noProof/>
            <w:webHidden/>
          </w:rPr>
          <w:t>101</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3" w:history="1">
        <w:r w:rsidRPr="00674979">
          <w:rPr>
            <w:rStyle w:val="Hyperlink"/>
            <w:noProof/>
          </w:rPr>
          <w:t>Links:  Cuba Embargo</w:t>
        </w:r>
        <w:r>
          <w:rPr>
            <w:noProof/>
            <w:webHidden/>
          </w:rPr>
          <w:t xml:space="preserve"> </w:t>
        </w:r>
        <w:r>
          <w:rPr>
            <w:noProof/>
            <w:webHidden/>
          </w:rPr>
          <w:fldChar w:fldCharType="begin"/>
        </w:r>
        <w:r>
          <w:rPr>
            <w:noProof/>
            <w:webHidden/>
          </w:rPr>
          <w:instrText xml:space="preserve"> PAGEREF _Toc360209683 \h </w:instrText>
        </w:r>
        <w:r>
          <w:rPr>
            <w:noProof/>
            <w:webHidden/>
          </w:rPr>
        </w:r>
        <w:r>
          <w:rPr>
            <w:noProof/>
            <w:webHidden/>
          </w:rPr>
          <w:fldChar w:fldCharType="separate"/>
        </w:r>
        <w:r>
          <w:rPr>
            <w:noProof/>
            <w:webHidden/>
          </w:rPr>
          <w:t>102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4" w:history="1">
        <w:r w:rsidRPr="00674979">
          <w:rPr>
            <w:rStyle w:val="Hyperlink"/>
            <w:noProof/>
          </w:rPr>
          <w:t>Links:  Mexico</w:t>
        </w:r>
        <w:r>
          <w:rPr>
            <w:noProof/>
            <w:webHidden/>
          </w:rPr>
          <w:t xml:space="preserve"> </w:t>
        </w:r>
        <w:r>
          <w:rPr>
            <w:noProof/>
            <w:webHidden/>
          </w:rPr>
          <w:fldChar w:fldCharType="begin"/>
        </w:r>
        <w:r>
          <w:rPr>
            <w:noProof/>
            <w:webHidden/>
          </w:rPr>
          <w:instrText xml:space="preserve"> PAGEREF _Toc360209684 \h </w:instrText>
        </w:r>
        <w:r>
          <w:rPr>
            <w:noProof/>
            <w:webHidden/>
          </w:rPr>
        </w:r>
        <w:r>
          <w:rPr>
            <w:noProof/>
            <w:webHidden/>
          </w:rPr>
          <w:fldChar w:fldCharType="separate"/>
        </w:r>
        <w:r>
          <w:rPr>
            <w:noProof/>
            <w:webHidden/>
          </w:rPr>
          <w:t>106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5" w:history="1">
        <w:r w:rsidRPr="00674979">
          <w:rPr>
            <w:rStyle w:val="Hyperlink"/>
            <w:noProof/>
          </w:rPr>
          <w:t>Links:  Venezuela</w:t>
        </w:r>
        <w:r>
          <w:rPr>
            <w:noProof/>
            <w:webHidden/>
          </w:rPr>
          <w:t xml:space="preserve"> </w:t>
        </w:r>
        <w:r>
          <w:rPr>
            <w:noProof/>
            <w:webHidden/>
          </w:rPr>
          <w:fldChar w:fldCharType="begin"/>
        </w:r>
        <w:r>
          <w:rPr>
            <w:noProof/>
            <w:webHidden/>
          </w:rPr>
          <w:instrText xml:space="preserve"> PAGEREF _Toc360209685 \h </w:instrText>
        </w:r>
        <w:r>
          <w:rPr>
            <w:noProof/>
            <w:webHidden/>
          </w:rPr>
        </w:r>
        <w:r>
          <w:rPr>
            <w:noProof/>
            <w:webHidden/>
          </w:rPr>
          <w:fldChar w:fldCharType="separate"/>
        </w:r>
        <w:r>
          <w:rPr>
            <w:noProof/>
            <w:webHidden/>
          </w:rPr>
          <w:t>108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6" w:history="1">
        <w:r w:rsidRPr="00674979">
          <w:rPr>
            <w:rStyle w:val="Hyperlink"/>
            <w:noProof/>
          </w:rPr>
          <w:t>Focus Links</w:t>
        </w:r>
        <w:r>
          <w:rPr>
            <w:noProof/>
            <w:webHidden/>
          </w:rPr>
          <w:t xml:space="preserve"> </w:t>
        </w:r>
        <w:r>
          <w:rPr>
            <w:noProof/>
            <w:webHidden/>
          </w:rPr>
          <w:fldChar w:fldCharType="begin"/>
        </w:r>
        <w:r>
          <w:rPr>
            <w:noProof/>
            <w:webHidden/>
          </w:rPr>
          <w:instrText xml:space="preserve"> PAGEREF _Toc360209686 \h </w:instrText>
        </w:r>
        <w:r>
          <w:rPr>
            <w:noProof/>
            <w:webHidden/>
          </w:rPr>
        </w:r>
        <w:r>
          <w:rPr>
            <w:noProof/>
            <w:webHidden/>
          </w:rPr>
          <w:fldChar w:fldCharType="separate"/>
        </w:r>
        <w:r>
          <w:rPr>
            <w:noProof/>
            <w:webHidden/>
          </w:rPr>
          <w:t>109</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687" w:history="1">
        <w:r w:rsidRPr="00674979">
          <w:rPr>
            <w:rStyle w:val="Hyperlink"/>
            <w:noProof/>
          </w:rPr>
          <w:t>Internal Links</w:t>
        </w:r>
        <w:r>
          <w:rPr>
            <w:noProof/>
            <w:webHidden/>
          </w:rPr>
          <w:t xml:space="preserve"> </w:t>
        </w:r>
        <w:r>
          <w:rPr>
            <w:noProof/>
            <w:webHidden/>
          </w:rPr>
          <w:fldChar w:fldCharType="begin"/>
        </w:r>
        <w:r>
          <w:rPr>
            <w:noProof/>
            <w:webHidden/>
          </w:rPr>
          <w:instrText xml:space="preserve"> PAGEREF _Toc360209687 \h </w:instrText>
        </w:r>
        <w:r>
          <w:rPr>
            <w:noProof/>
            <w:webHidden/>
          </w:rPr>
        </w:r>
        <w:r>
          <w:rPr>
            <w:noProof/>
            <w:webHidden/>
          </w:rPr>
          <w:fldChar w:fldCharType="separate"/>
        </w:r>
        <w:r>
          <w:rPr>
            <w:noProof/>
            <w:webHidden/>
          </w:rPr>
          <w:t>111</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8" w:history="1">
        <w:r w:rsidRPr="00674979">
          <w:rPr>
            <w:rStyle w:val="Hyperlink"/>
            <w:noProof/>
          </w:rPr>
          <w:t>Internal Links:  Political Capital</w:t>
        </w:r>
        <w:r>
          <w:rPr>
            <w:noProof/>
            <w:webHidden/>
          </w:rPr>
          <w:t xml:space="preserve"> </w:t>
        </w:r>
        <w:r>
          <w:rPr>
            <w:noProof/>
            <w:webHidden/>
          </w:rPr>
          <w:fldChar w:fldCharType="begin"/>
        </w:r>
        <w:r>
          <w:rPr>
            <w:noProof/>
            <w:webHidden/>
          </w:rPr>
          <w:instrText xml:space="preserve"> PAGEREF _Toc360209688 \h </w:instrText>
        </w:r>
        <w:r>
          <w:rPr>
            <w:noProof/>
            <w:webHidden/>
          </w:rPr>
        </w:r>
        <w:r>
          <w:rPr>
            <w:noProof/>
            <w:webHidden/>
          </w:rPr>
          <w:fldChar w:fldCharType="separate"/>
        </w:r>
        <w:r>
          <w:rPr>
            <w:noProof/>
            <w:webHidden/>
          </w:rPr>
          <w:t>112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89" w:history="1">
        <w:r w:rsidRPr="00674979">
          <w:rPr>
            <w:rStyle w:val="Hyperlink"/>
            <w:noProof/>
          </w:rPr>
          <w:t>Internal Links:  Now Key Time</w:t>
        </w:r>
        <w:r>
          <w:rPr>
            <w:noProof/>
            <w:webHidden/>
          </w:rPr>
          <w:t xml:space="preserve"> </w:t>
        </w:r>
        <w:r>
          <w:rPr>
            <w:noProof/>
            <w:webHidden/>
          </w:rPr>
          <w:fldChar w:fldCharType="begin"/>
        </w:r>
        <w:r>
          <w:rPr>
            <w:noProof/>
            <w:webHidden/>
          </w:rPr>
          <w:instrText xml:space="preserve"> PAGEREF _Toc360209689 \h </w:instrText>
        </w:r>
        <w:r>
          <w:rPr>
            <w:noProof/>
            <w:webHidden/>
          </w:rPr>
        </w:r>
        <w:r>
          <w:rPr>
            <w:noProof/>
            <w:webHidden/>
          </w:rPr>
          <w:fldChar w:fldCharType="separate"/>
        </w:r>
        <w:r>
          <w:rPr>
            <w:noProof/>
            <w:webHidden/>
          </w:rPr>
          <w:t>122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0" w:history="1">
        <w:r w:rsidRPr="00674979">
          <w:rPr>
            <w:rStyle w:val="Hyperlink"/>
            <w:noProof/>
          </w:rPr>
          <w:t>Internal Links:  Republicans Key</w:t>
        </w:r>
        <w:r>
          <w:rPr>
            <w:noProof/>
            <w:webHidden/>
          </w:rPr>
          <w:t xml:space="preserve"> </w:t>
        </w:r>
        <w:r>
          <w:rPr>
            <w:noProof/>
            <w:webHidden/>
          </w:rPr>
          <w:fldChar w:fldCharType="begin"/>
        </w:r>
        <w:r>
          <w:rPr>
            <w:noProof/>
            <w:webHidden/>
          </w:rPr>
          <w:instrText xml:space="preserve"> PAGEREF _Toc360209690 \h </w:instrText>
        </w:r>
        <w:r>
          <w:rPr>
            <w:noProof/>
            <w:webHidden/>
          </w:rPr>
        </w:r>
        <w:r>
          <w:rPr>
            <w:noProof/>
            <w:webHidden/>
          </w:rPr>
          <w:fldChar w:fldCharType="separate"/>
        </w:r>
        <w:r>
          <w:rPr>
            <w:noProof/>
            <w:webHidden/>
          </w:rPr>
          <w:t>124</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691" w:history="1">
        <w:r w:rsidRPr="00674979">
          <w:rPr>
            <w:rStyle w:val="Hyperlink"/>
            <w:noProof/>
          </w:rPr>
          <w:t>Impacts: Nukes/Econ/Heg</w:t>
        </w:r>
        <w:r>
          <w:rPr>
            <w:noProof/>
            <w:webHidden/>
          </w:rPr>
          <w:t xml:space="preserve"> </w:t>
        </w:r>
        <w:r>
          <w:rPr>
            <w:noProof/>
            <w:webHidden/>
          </w:rPr>
          <w:fldChar w:fldCharType="begin"/>
        </w:r>
        <w:r>
          <w:rPr>
            <w:noProof/>
            <w:webHidden/>
          </w:rPr>
          <w:instrText xml:space="preserve"> PAGEREF _Toc360209691 \h </w:instrText>
        </w:r>
        <w:r>
          <w:rPr>
            <w:noProof/>
            <w:webHidden/>
          </w:rPr>
        </w:r>
        <w:r>
          <w:rPr>
            <w:noProof/>
            <w:webHidden/>
          </w:rPr>
          <w:fldChar w:fldCharType="separate"/>
        </w:r>
        <w:r>
          <w:rPr>
            <w:noProof/>
            <w:webHidden/>
          </w:rPr>
          <w:t>125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2" w:history="1">
        <w:r w:rsidRPr="00674979">
          <w:rPr>
            <w:rStyle w:val="Hyperlink"/>
            <w:noProof/>
          </w:rPr>
          <w:t>Impacts:  Cyber-Defenses Key to Solve Cyber-Terror</w:t>
        </w:r>
        <w:r>
          <w:rPr>
            <w:noProof/>
            <w:webHidden/>
          </w:rPr>
          <w:t xml:space="preserve"> </w:t>
        </w:r>
        <w:r>
          <w:rPr>
            <w:noProof/>
            <w:webHidden/>
          </w:rPr>
          <w:fldChar w:fldCharType="begin"/>
        </w:r>
        <w:r>
          <w:rPr>
            <w:noProof/>
            <w:webHidden/>
          </w:rPr>
          <w:instrText xml:space="preserve"> PAGEREF _Toc360209692 \h </w:instrText>
        </w:r>
        <w:r>
          <w:rPr>
            <w:noProof/>
            <w:webHidden/>
          </w:rPr>
        </w:r>
        <w:r>
          <w:rPr>
            <w:noProof/>
            <w:webHidden/>
          </w:rPr>
          <w:fldChar w:fldCharType="separate"/>
        </w:r>
        <w:r>
          <w:rPr>
            <w:noProof/>
            <w:webHidden/>
          </w:rPr>
          <w:t>126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3" w:history="1">
        <w:r w:rsidRPr="00674979">
          <w:rPr>
            <w:rStyle w:val="Hyperlink"/>
            <w:rFonts w:ascii="Calibri" w:hAnsi="Calibri"/>
            <w:noProof/>
          </w:rPr>
          <w:t>Heinbockel 00</w:t>
        </w:r>
        <w:r>
          <w:rPr>
            <w:noProof/>
            <w:webHidden/>
          </w:rPr>
          <w:t xml:space="preserve"> </w:t>
        </w:r>
        <w:r>
          <w:rPr>
            <w:noProof/>
            <w:webHidden/>
          </w:rPr>
          <w:fldChar w:fldCharType="begin"/>
        </w:r>
        <w:r>
          <w:rPr>
            <w:noProof/>
            <w:webHidden/>
          </w:rPr>
          <w:instrText xml:space="preserve"> PAGEREF _Toc360209693 \h </w:instrText>
        </w:r>
        <w:r>
          <w:rPr>
            <w:noProof/>
            <w:webHidden/>
          </w:rPr>
        </w:r>
        <w:r>
          <w:rPr>
            <w:noProof/>
            <w:webHidden/>
          </w:rPr>
          <w:fldChar w:fldCharType="separate"/>
        </w:r>
        <w:r>
          <w:rPr>
            <w:noProof/>
            <w:webHidden/>
          </w:rPr>
          <w:t>127</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4" w:history="1">
        <w:r w:rsidRPr="00674979">
          <w:rPr>
            <w:rStyle w:val="Hyperlink"/>
            <w:noProof/>
          </w:rPr>
          <w:t>Impacts: Nuclear War</w:t>
        </w:r>
        <w:r>
          <w:rPr>
            <w:noProof/>
            <w:webHidden/>
          </w:rPr>
          <w:t xml:space="preserve"> </w:t>
        </w:r>
        <w:r>
          <w:rPr>
            <w:noProof/>
            <w:webHidden/>
          </w:rPr>
          <w:fldChar w:fldCharType="begin"/>
        </w:r>
        <w:r>
          <w:rPr>
            <w:noProof/>
            <w:webHidden/>
          </w:rPr>
          <w:instrText xml:space="preserve"> PAGEREF _Toc360209694 \h </w:instrText>
        </w:r>
        <w:r>
          <w:rPr>
            <w:noProof/>
            <w:webHidden/>
          </w:rPr>
        </w:r>
        <w:r>
          <w:rPr>
            <w:noProof/>
            <w:webHidden/>
          </w:rPr>
          <w:fldChar w:fldCharType="separate"/>
        </w:r>
        <w:r>
          <w:rPr>
            <w:noProof/>
            <w:webHidden/>
          </w:rPr>
          <w:t>128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5" w:history="1">
        <w:r w:rsidRPr="00674979">
          <w:rPr>
            <w:rStyle w:val="Hyperlink"/>
            <w:noProof/>
          </w:rPr>
          <w:t>Impacts:  Cyber-Attacks Increasing Now</w:t>
        </w:r>
        <w:r>
          <w:rPr>
            <w:noProof/>
            <w:webHidden/>
          </w:rPr>
          <w:t xml:space="preserve"> </w:t>
        </w:r>
        <w:r>
          <w:rPr>
            <w:noProof/>
            <w:webHidden/>
          </w:rPr>
          <w:fldChar w:fldCharType="begin"/>
        </w:r>
        <w:r>
          <w:rPr>
            <w:noProof/>
            <w:webHidden/>
          </w:rPr>
          <w:instrText xml:space="preserve"> PAGEREF _Toc360209695 \h </w:instrText>
        </w:r>
        <w:r>
          <w:rPr>
            <w:noProof/>
            <w:webHidden/>
          </w:rPr>
        </w:r>
        <w:r>
          <w:rPr>
            <w:noProof/>
            <w:webHidden/>
          </w:rPr>
          <w:fldChar w:fldCharType="separate"/>
        </w:r>
        <w:r>
          <w:rPr>
            <w:noProof/>
            <w:webHidden/>
          </w:rPr>
          <w:t>131</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6" w:history="1">
        <w:r w:rsidRPr="00674979">
          <w:rPr>
            <w:rStyle w:val="Hyperlink"/>
            <w:noProof/>
          </w:rPr>
          <w:t>Impacts: Economy</w:t>
        </w:r>
        <w:r>
          <w:rPr>
            <w:noProof/>
            <w:webHidden/>
          </w:rPr>
          <w:t xml:space="preserve"> </w:t>
        </w:r>
        <w:r>
          <w:rPr>
            <w:noProof/>
            <w:webHidden/>
          </w:rPr>
          <w:fldChar w:fldCharType="begin"/>
        </w:r>
        <w:r>
          <w:rPr>
            <w:noProof/>
            <w:webHidden/>
          </w:rPr>
          <w:instrText xml:space="preserve"> PAGEREF _Toc360209696 \h </w:instrText>
        </w:r>
        <w:r>
          <w:rPr>
            <w:noProof/>
            <w:webHidden/>
          </w:rPr>
        </w:r>
        <w:r>
          <w:rPr>
            <w:noProof/>
            <w:webHidden/>
          </w:rPr>
          <w:fldChar w:fldCharType="separate"/>
        </w:r>
        <w:r>
          <w:rPr>
            <w:noProof/>
            <w:webHidden/>
          </w:rPr>
          <w:t>132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7" w:history="1">
        <w:r w:rsidRPr="00674979">
          <w:rPr>
            <w:rStyle w:val="Hyperlink"/>
            <w:noProof/>
          </w:rPr>
          <w:t>Impacts:  Hegemony</w:t>
        </w:r>
        <w:r>
          <w:rPr>
            <w:noProof/>
            <w:webHidden/>
          </w:rPr>
          <w:t xml:space="preserve"> </w:t>
        </w:r>
        <w:r>
          <w:rPr>
            <w:noProof/>
            <w:webHidden/>
          </w:rPr>
          <w:fldChar w:fldCharType="begin"/>
        </w:r>
        <w:r>
          <w:rPr>
            <w:noProof/>
            <w:webHidden/>
          </w:rPr>
          <w:instrText xml:space="preserve"> PAGEREF _Toc360209697 \h </w:instrText>
        </w:r>
        <w:r>
          <w:rPr>
            <w:noProof/>
            <w:webHidden/>
          </w:rPr>
        </w:r>
        <w:r>
          <w:rPr>
            <w:noProof/>
            <w:webHidden/>
          </w:rPr>
          <w:fldChar w:fldCharType="separate"/>
        </w:r>
        <w:r>
          <w:rPr>
            <w:noProof/>
            <w:webHidden/>
          </w:rPr>
          <w:t>143</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698" w:history="1">
        <w:r w:rsidRPr="00674979">
          <w:rPr>
            <w:rStyle w:val="Hyperlink"/>
            <w:noProof/>
          </w:rPr>
          <w:t>Impacts: LA Relations</w:t>
        </w:r>
        <w:r>
          <w:rPr>
            <w:noProof/>
            <w:webHidden/>
          </w:rPr>
          <w:t xml:space="preserve"> </w:t>
        </w:r>
        <w:r>
          <w:rPr>
            <w:noProof/>
            <w:webHidden/>
          </w:rPr>
          <w:fldChar w:fldCharType="begin"/>
        </w:r>
        <w:r>
          <w:rPr>
            <w:noProof/>
            <w:webHidden/>
          </w:rPr>
          <w:instrText xml:space="preserve"> PAGEREF _Toc360209698 \h </w:instrText>
        </w:r>
        <w:r>
          <w:rPr>
            <w:noProof/>
            <w:webHidden/>
          </w:rPr>
        </w:r>
        <w:r>
          <w:rPr>
            <w:noProof/>
            <w:webHidden/>
          </w:rPr>
          <w:fldChar w:fldCharType="separate"/>
        </w:r>
        <w:r>
          <w:rPr>
            <w:noProof/>
            <w:webHidden/>
          </w:rPr>
          <w:t>146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699" w:history="1">
        <w:r w:rsidRPr="00674979">
          <w:rPr>
            <w:rStyle w:val="Hyperlink"/>
            <w:noProof/>
          </w:rPr>
          <w:t>Latin American Relations Module</w:t>
        </w:r>
        <w:r>
          <w:rPr>
            <w:noProof/>
            <w:webHidden/>
          </w:rPr>
          <w:t xml:space="preserve"> </w:t>
        </w:r>
        <w:r>
          <w:rPr>
            <w:noProof/>
            <w:webHidden/>
          </w:rPr>
          <w:fldChar w:fldCharType="begin"/>
        </w:r>
        <w:r>
          <w:rPr>
            <w:noProof/>
            <w:webHidden/>
          </w:rPr>
          <w:instrText xml:space="preserve"> PAGEREF _Toc360209699 \h </w:instrText>
        </w:r>
        <w:r>
          <w:rPr>
            <w:noProof/>
            <w:webHidden/>
          </w:rPr>
        </w:r>
        <w:r>
          <w:rPr>
            <w:noProof/>
            <w:webHidden/>
          </w:rPr>
          <w:fldChar w:fldCharType="separate"/>
        </w:r>
        <w:r>
          <w:rPr>
            <w:noProof/>
            <w:webHidden/>
          </w:rPr>
          <w:t>147</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0" w:history="1">
        <w:r w:rsidRPr="00674979">
          <w:rPr>
            <w:rStyle w:val="Hyperlink"/>
            <w:noProof/>
          </w:rPr>
          <w:t>Latin America Relations—Impact Overview</w:t>
        </w:r>
        <w:r>
          <w:rPr>
            <w:noProof/>
            <w:webHidden/>
          </w:rPr>
          <w:t xml:space="preserve"> </w:t>
        </w:r>
        <w:r>
          <w:rPr>
            <w:noProof/>
            <w:webHidden/>
          </w:rPr>
          <w:fldChar w:fldCharType="begin"/>
        </w:r>
        <w:r>
          <w:rPr>
            <w:noProof/>
            <w:webHidden/>
          </w:rPr>
          <w:instrText xml:space="preserve"> PAGEREF _Toc360209700 \h </w:instrText>
        </w:r>
        <w:r>
          <w:rPr>
            <w:noProof/>
            <w:webHidden/>
          </w:rPr>
        </w:r>
        <w:r>
          <w:rPr>
            <w:noProof/>
            <w:webHidden/>
          </w:rPr>
          <w:fldChar w:fldCharType="separate"/>
        </w:r>
        <w:r>
          <w:rPr>
            <w:noProof/>
            <w:webHidden/>
          </w:rPr>
          <w:t>148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1" w:history="1">
        <w:r w:rsidRPr="00674979">
          <w:rPr>
            <w:rStyle w:val="Hyperlink"/>
            <w:noProof/>
          </w:rPr>
          <w:t>Latin America Internals:  Immigration Reform Key to US-Latin American Relations</w:t>
        </w:r>
        <w:r>
          <w:rPr>
            <w:noProof/>
            <w:webHidden/>
          </w:rPr>
          <w:t xml:space="preserve"> </w:t>
        </w:r>
        <w:r>
          <w:rPr>
            <w:noProof/>
            <w:webHidden/>
          </w:rPr>
          <w:fldChar w:fldCharType="begin"/>
        </w:r>
        <w:r>
          <w:rPr>
            <w:noProof/>
            <w:webHidden/>
          </w:rPr>
          <w:instrText xml:space="preserve"> PAGEREF _Toc360209701 \h </w:instrText>
        </w:r>
        <w:r>
          <w:rPr>
            <w:noProof/>
            <w:webHidden/>
          </w:rPr>
        </w:r>
        <w:r>
          <w:rPr>
            <w:noProof/>
            <w:webHidden/>
          </w:rPr>
          <w:fldChar w:fldCharType="separate"/>
        </w:r>
        <w:r>
          <w:rPr>
            <w:noProof/>
            <w:webHidden/>
          </w:rPr>
          <w:t>149</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2" w:history="1">
        <w:r w:rsidRPr="00674979">
          <w:rPr>
            <w:rStyle w:val="Hyperlink"/>
            <w:noProof/>
          </w:rPr>
          <w:t>Latin American Relations:  AT—Relations Resilient</w:t>
        </w:r>
        <w:r>
          <w:rPr>
            <w:noProof/>
            <w:webHidden/>
          </w:rPr>
          <w:t xml:space="preserve"> </w:t>
        </w:r>
        <w:r>
          <w:rPr>
            <w:noProof/>
            <w:webHidden/>
          </w:rPr>
          <w:fldChar w:fldCharType="begin"/>
        </w:r>
        <w:r>
          <w:rPr>
            <w:noProof/>
            <w:webHidden/>
          </w:rPr>
          <w:instrText xml:space="preserve"> PAGEREF _Toc360209702 \h </w:instrText>
        </w:r>
        <w:r>
          <w:rPr>
            <w:noProof/>
            <w:webHidden/>
          </w:rPr>
        </w:r>
        <w:r>
          <w:rPr>
            <w:noProof/>
            <w:webHidden/>
          </w:rPr>
          <w:fldChar w:fldCharType="separate"/>
        </w:r>
        <w:r>
          <w:rPr>
            <w:noProof/>
            <w:webHidden/>
          </w:rPr>
          <w:t>151</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3" w:history="1">
        <w:r w:rsidRPr="00674979">
          <w:rPr>
            <w:rStyle w:val="Hyperlink"/>
            <w:noProof/>
          </w:rPr>
          <w:t>Latin American Relations—Now Key Time</w:t>
        </w:r>
        <w:r>
          <w:rPr>
            <w:noProof/>
            <w:webHidden/>
          </w:rPr>
          <w:t xml:space="preserve"> </w:t>
        </w:r>
        <w:r>
          <w:rPr>
            <w:noProof/>
            <w:webHidden/>
          </w:rPr>
          <w:fldChar w:fldCharType="begin"/>
        </w:r>
        <w:r>
          <w:rPr>
            <w:noProof/>
            <w:webHidden/>
          </w:rPr>
          <w:instrText xml:space="preserve"> PAGEREF _Toc360209703 \h </w:instrText>
        </w:r>
        <w:r>
          <w:rPr>
            <w:noProof/>
            <w:webHidden/>
          </w:rPr>
        </w:r>
        <w:r>
          <w:rPr>
            <w:noProof/>
            <w:webHidden/>
          </w:rPr>
          <w:fldChar w:fldCharType="separate"/>
        </w:r>
        <w:r>
          <w:rPr>
            <w:noProof/>
            <w:webHidden/>
          </w:rPr>
          <w:t>153</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4" w:history="1">
        <w:r w:rsidRPr="00674979">
          <w:rPr>
            <w:rStyle w:val="Hyperlink"/>
            <w:noProof/>
          </w:rPr>
          <w:t>Latin American Relations:  US Actions Key</w:t>
        </w:r>
        <w:r>
          <w:rPr>
            <w:noProof/>
            <w:webHidden/>
          </w:rPr>
          <w:t xml:space="preserve"> </w:t>
        </w:r>
        <w:r>
          <w:rPr>
            <w:noProof/>
            <w:webHidden/>
          </w:rPr>
          <w:fldChar w:fldCharType="begin"/>
        </w:r>
        <w:r>
          <w:rPr>
            <w:noProof/>
            <w:webHidden/>
          </w:rPr>
          <w:instrText xml:space="preserve"> PAGEREF _Toc360209704 \h </w:instrText>
        </w:r>
        <w:r>
          <w:rPr>
            <w:noProof/>
            <w:webHidden/>
          </w:rPr>
        </w:r>
        <w:r>
          <w:rPr>
            <w:noProof/>
            <w:webHidden/>
          </w:rPr>
          <w:fldChar w:fldCharType="separate"/>
        </w:r>
        <w:r>
          <w:rPr>
            <w:noProof/>
            <w:webHidden/>
          </w:rPr>
          <w:t>154</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5" w:history="1">
        <w:r w:rsidRPr="00674979">
          <w:rPr>
            <w:rStyle w:val="Hyperlink"/>
            <w:noProof/>
          </w:rPr>
          <w:t>Latin American Relations:  Even Watered Down Reform Solves</w:t>
        </w:r>
        <w:r>
          <w:rPr>
            <w:noProof/>
            <w:webHidden/>
          </w:rPr>
          <w:t xml:space="preserve"> </w:t>
        </w:r>
        <w:r>
          <w:rPr>
            <w:noProof/>
            <w:webHidden/>
          </w:rPr>
          <w:fldChar w:fldCharType="begin"/>
        </w:r>
        <w:r>
          <w:rPr>
            <w:noProof/>
            <w:webHidden/>
          </w:rPr>
          <w:instrText xml:space="preserve"> PAGEREF _Toc360209705 \h </w:instrText>
        </w:r>
        <w:r>
          <w:rPr>
            <w:noProof/>
            <w:webHidden/>
          </w:rPr>
        </w:r>
        <w:r>
          <w:rPr>
            <w:noProof/>
            <w:webHidden/>
          </w:rPr>
          <w:fldChar w:fldCharType="separate"/>
        </w:r>
        <w:r>
          <w:rPr>
            <w:noProof/>
            <w:webHidden/>
          </w:rPr>
          <w:t>155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6" w:history="1">
        <w:r w:rsidRPr="00674979">
          <w:rPr>
            <w:rStyle w:val="Hyperlink"/>
            <w:noProof/>
          </w:rPr>
          <w:t>LA Relations (cont.)</w:t>
        </w:r>
        <w:r>
          <w:rPr>
            <w:noProof/>
            <w:webHidden/>
          </w:rPr>
          <w:t xml:space="preserve"> </w:t>
        </w:r>
        <w:r>
          <w:rPr>
            <w:noProof/>
            <w:webHidden/>
          </w:rPr>
          <w:fldChar w:fldCharType="begin"/>
        </w:r>
        <w:r>
          <w:rPr>
            <w:noProof/>
            <w:webHidden/>
          </w:rPr>
          <w:instrText xml:space="preserve"> PAGEREF _Toc360209706 \h </w:instrText>
        </w:r>
        <w:r>
          <w:rPr>
            <w:noProof/>
            <w:webHidden/>
          </w:rPr>
        </w:r>
        <w:r>
          <w:rPr>
            <w:noProof/>
            <w:webHidden/>
          </w:rPr>
          <w:fldChar w:fldCharType="separate"/>
        </w:r>
        <w:r>
          <w:rPr>
            <w:noProof/>
            <w:webHidden/>
          </w:rPr>
          <w:t>156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7" w:history="1">
        <w:r w:rsidRPr="00674979">
          <w:rPr>
            <w:rStyle w:val="Hyperlink"/>
            <w:noProof/>
          </w:rPr>
          <w:t>Latin American Relations—Alternative Energy Impacts</w:t>
        </w:r>
        <w:r>
          <w:rPr>
            <w:noProof/>
            <w:webHidden/>
          </w:rPr>
          <w:t xml:space="preserve"> </w:t>
        </w:r>
        <w:r>
          <w:rPr>
            <w:noProof/>
            <w:webHidden/>
          </w:rPr>
          <w:fldChar w:fldCharType="begin"/>
        </w:r>
        <w:r>
          <w:rPr>
            <w:noProof/>
            <w:webHidden/>
          </w:rPr>
          <w:instrText xml:space="preserve"> PAGEREF _Toc360209707 \h </w:instrText>
        </w:r>
        <w:r>
          <w:rPr>
            <w:noProof/>
            <w:webHidden/>
          </w:rPr>
        </w:r>
        <w:r>
          <w:rPr>
            <w:noProof/>
            <w:webHidden/>
          </w:rPr>
          <w:fldChar w:fldCharType="separate"/>
        </w:r>
        <w:r>
          <w:rPr>
            <w:noProof/>
            <w:webHidden/>
          </w:rPr>
          <w:t>157</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8" w:history="1">
        <w:r w:rsidRPr="00674979">
          <w:rPr>
            <w:rStyle w:val="Hyperlink"/>
            <w:noProof/>
          </w:rPr>
          <w:t>Latin America Relations—Biofuels Impacts</w:t>
        </w:r>
        <w:r>
          <w:rPr>
            <w:noProof/>
            <w:webHidden/>
          </w:rPr>
          <w:t xml:space="preserve"> </w:t>
        </w:r>
        <w:r>
          <w:rPr>
            <w:noProof/>
            <w:webHidden/>
          </w:rPr>
          <w:fldChar w:fldCharType="begin"/>
        </w:r>
        <w:r>
          <w:rPr>
            <w:noProof/>
            <w:webHidden/>
          </w:rPr>
          <w:instrText xml:space="preserve"> PAGEREF _Toc360209708 \h </w:instrText>
        </w:r>
        <w:r>
          <w:rPr>
            <w:noProof/>
            <w:webHidden/>
          </w:rPr>
        </w:r>
        <w:r>
          <w:rPr>
            <w:noProof/>
            <w:webHidden/>
          </w:rPr>
          <w:fldChar w:fldCharType="separate"/>
        </w:r>
        <w:r>
          <w:rPr>
            <w:noProof/>
            <w:webHidden/>
          </w:rPr>
          <w:t>158</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09" w:history="1">
        <w:r w:rsidRPr="00674979">
          <w:rPr>
            <w:rStyle w:val="Hyperlink"/>
            <w:noProof/>
          </w:rPr>
          <w:t>Latin American Relations:  Democracy Impact Extensions</w:t>
        </w:r>
        <w:r>
          <w:rPr>
            <w:noProof/>
            <w:webHidden/>
          </w:rPr>
          <w:t xml:space="preserve"> </w:t>
        </w:r>
        <w:r>
          <w:rPr>
            <w:noProof/>
            <w:webHidden/>
          </w:rPr>
          <w:fldChar w:fldCharType="begin"/>
        </w:r>
        <w:r>
          <w:rPr>
            <w:noProof/>
            <w:webHidden/>
          </w:rPr>
          <w:instrText xml:space="preserve"> PAGEREF _Toc360209709 \h </w:instrText>
        </w:r>
        <w:r>
          <w:rPr>
            <w:noProof/>
            <w:webHidden/>
          </w:rPr>
        </w:r>
        <w:r>
          <w:rPr>
            <w:noProof/>
            <w:webHidden/>
          </w:rPr>
          <w:fldChar w:fldCharType="separate"/>
        </w:r>
        <w:r>
          <w:rPr>
            <w:noProof/>
            <w:webHidden/>
          </w:rPr>
          <w:t>159</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0" w:history="1">
        <w:r w:rsidRPr="00674979">
          <w:rPr>
            <w:rStyle w:val="Hyperlink"/>
            <w:noProof/>
          </w:rPr>
          <w:t>Latin America Relations—Nuclear Power Impacts</w:t>
        </w:r>
        <w:r>
          <w:rPr>
            <w:noProof/>
            <w:webHidden/>
          </w:rPr>
          <w:t xml:space="preserve"> </w:t>
        </w:r>
        <w:r>
          <w:rPr>
            <w:noProof/>
            <w:webHidden/>
          </w:rPr>
          <w:fldChar w:fldCharType="begin"/>
        </w:r>
        <w:r>
          <w:rPr>
            <w:noProof/>
            <w:webHidden/>
          </w:rPr>
          <w:instrText xml:space="preserve"> PAGEREF _Toc360209710 \h </w:instrText>
        </w:r>
        <w:r>
          <w:rPr>
            <w:noProof/>
            <w:webHidden/>
          </w:rPr>
        </w:r>
        <w:r>
          <w:rPr>
            <w:noProof/>
            <w:webHidden/>
          </w:rPr>
          <w:fldChar w:fldCharType="separate"/>
        </w:r>
        <w:r>
          <w:rPr>
            <w:noProof/>
            <w:webHidden/>
          </w:rPr>
          <w:t>160</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1" w:history="1">
        <w:r w:rsidRPr="00674979">
          <w:rPr>
            <w:rStyle w:val="Hyperlink"/>
            <w:noProof/>
          </w:rPr>
          <w:t>Latin American Relations:  Oil Dependence Scenario</w:t>
        </w:r>
        <w:r>
          <w:rPr>
            <w:noProof/>
            <w:webHidden/>
          </w:rPr>
          <w:t xml:space="preserve"> </w:t>
        </w:r>
        <w:r>
          <w:rPr>
            <w:noProof/>
            <w:webHidden/>
          </w:rPr>
          <w:fldChar w:fldCharType="begin"/>
        </w:r>
        <w:r>
          <w:rPr>
            <w:noProof/>
            <w:webHidden/>
          </w:rPr>
          <w:instrText xml:space="preserve"> PAGEREF _Toc360209711 \h </w:instrText>
        </w:r>
        <w:r>
          <w:rPr>
            <w:noProof/>
            <w:webHidden/>
          </w:rPr>
        </w:r>
        <w:r>
          <w:rPr>
            <w:noProof/>
            <w:webHidden/>
          </w:rPr>
          <w:fldChar w:fldCharType="separate"/>
        </w:r>
        <w:r>
          <w:rPr>
            <w:noProof/>
            <w:webHidden/>
          </w:rPr>
          <w:t>161</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2" w:history="1">
        <w:r w:rsidRPr="00674979">
          <w:rPr>
            <w:rStyle w:val="Hyperlink"/>
            <w:noProof/>
          </w:rPr>
          <w:t>Latin American Relations—Oil Prices Impact</w:t>
        </w:r>
        <w:r>
          <w:rPr>
            <w:noProof/>
            <w:webHidden/>
          </w:rPr>
          <w:t xml:space="preserve"> </w:t>
        </w:r>
        <w:r>
          <w:rPr>
            <w:noProof/>
            <w:webHidden/>
          </w:rPr>
          <w:fldChar w:fldCharType="begin"/>
        </w:r>
        <w:r>
          <w:rPr>
            <w:noProof/>
            <w:webHidden/>
          </w:rPr>
          <w:instrText xml:space="preserve"> PAGEREF _Toc360209712 \h </w:instrText>
        </w:r>
        <w:r>
          <w:rPr>
            <w:noProof/>
            <w:webHidden/>
          </w:rPr>
        </w:r>
        <w:r>
          <w:rPr>
            <w:noProof/>
            <w:webHidden/>
          </w:rPr>
          <w:fldChar w:fldCharType="separate"/>
        </w:r>
        <w:r>
          <w:rPr>
            <w:noProof/>
            <w:webHidden/>
          </w:rPr>
          <w:t>162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3" w:history="1">
        <w:r w:rsidRPr="00674979">
          <w:rPr>
            <w:rStyle w:val="Hyperlink"/>
            <w:noProof/>
          </w:rPr>
          <w:t>Latin American Relations:  Poverty Impacts</w:t>
        </w:r>
        <w:r>
          <w:rPr>
            <w:noProof/>
            <w:webHidden/>
          </w:rPr>
          <w:t xml:space="preserve"> </w:t>
        </w:r>
        <w:r>
          <w:rPr>
            <w:noProof/>
            <w:webHidden/>
          </w:rPr>
          <w:fldChar w:fldCharType="begin"/>
        </w:r>
        <w:r>
          <w:rPr>
            <w:noProof/>
            <w:webHidden/>
          </w:rPr>
          <w:instrText xml:space="preserve"> PAGEREF _Toc360209713 \h </w:instrText>
        </w:r>
        <w:r>
          <w:rPr>
            <w:noProof/>
            <w:webHidden/>
          </w:rPr>
        </w:r>
        <w:r>
          <w:rPr>
            <w:noProof/>
            <w:webHidden/>
          </w:rPr>
          <w:fldChar w:fldCharType="separate"/>
        </w:r>
        <w:r>
          <w:rPr>
            <w:noProof/>
            <w:webHidden/>
          </w:rPr>
          <w:t>163</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4" w:history="1">
        <w:r w:rsidRPr="00674979">
          <w:rPr>
            <w:rStyle w:val="Hyperlink"/>
            <w:noProof/>
          </w:rPr>
          <w:t>Latin American Relations:  Soft Power Impacts</w:t>
        </w:r>
        <w:r>
          <w:rPr>
            <w:noProof/>
            <w:webHidden/>
          </w:rPr>
          <w:t xml:space="preserve"> </w:t>
        </w:r>
        <w:r>
          <w:rPr>
            <w:noProof/>
            <w:webHidden/>
          </w:rPr>
          <w:fldChar w:fldCharType="begin"/>
        </w:r>
        <w:r>
          <w:rPr>
            <w:noProof/>
            <w:webHidden/>
          </w:rPr>
          <w:instrText xml:space="preserve"> PAGEREF _Toc360209714 \h </w:instrText>
        </w:r>
        <w:r>
          <w:rPr>
            <w:noProof/>
            <w:webHidden/>
          </w:rPr>
        </w:r>
        <w:r>
          <w:rPr>
            <w:noProof/>
            <w:webHidden/>
          </w:rPr>
          <w:fldChar w:fldCharType="separate"/>
        </w:r>
        <w:r>
          <w:rPr>
            <w:noProof/>
            <w:webHidden/>
          </w:rPr>
          <w:t>165</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5" w:history="1">
        <w:r w:rsidRPr="00674979">
          <w:rPr>
            <w:rStyle w:val="Hyperlink"/>
            <w:noProof/>
          </w:rPr>
          <w:t>Latin America Relations:  Solar-Wind Impacts</w:t>
        </w:r>
        <w:r>
          <w:rPr>
            <w:noProof/>
            <w:webHidden/>
          </w:rPr>
          <w:t xml:space="preserve"> </w:t>
        </w:r>
        <w:r>
          <w:rPr>
            <w:noProof/>
            <w:webHidden/>
          </w:rPr>
          <w:fldChar w:fldCharType="begin"/>
        </w:r>
        <w:r>
          <w:rPr>
            <w:noProof/>
            <w:webHidden/>
          </w:rPr>
          <w:instrText xml:space="preserve"> PAGEREF _Toc360209715 \h </w:instrText>
        </w:r>
        <w:r>
          <w:rPr>
            <w:noProof/>
            <w:webHidden/>
          </w:rPr>
        </w:r>
        <w:r>
          <w:rPr>
            <w:noProof/>
            <w:webHidden/>
          </w:rPr>
          <w:fldChar w:fldCharType="separate"/>
        </w:r>
        <w:r>
          <w:rPr>
            <w:noProof/>
            <w:webHidden/>
          </w:rPr>
          <w:t>166</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6" w:history="1">
        <w:r w:rsidRPr="00674979">
          <w:rPr>
            <w:rStyle w:val="Hyperlink"/>
            <w:noProof/>
          </w:rPr>
          <w:t>Latin American Relations:  Warming Impact Scenario</w:t>
        </w:r>
        <w:r>
          <w:rPr>
            <w:noProof/>
            <w:webHidden/>
          </w:rPr>
          <w:t xml:space="preserve"> </w:t>
        </w:r>
        <w:r>
          <w:rPr>
            <w:noProof/>
            <w:webHidden/>
          </w:rPr>
          <w:fldChar w:fldCharType="begin"/>
        </w:r>
        <w:r>
          <w:rPr>
            <w:noProof/>
            <w:webHidden/>
          </w:rPr>
          <w:instrText xml:space="preserve"> PAGEREF _Toc360209716 \h </w:instrText>
        </w:r>
        <w:r>
          <w:rPr>
            <w:noProof/>
            <w:webHidden/>
          </w:rPr>
        </w:r>
        <w:r>
          <w:rPr>
            <w:noProof/>
            <w:webHidden/>
          </w:rPr>
          <w:fldChar w:fldCharType="separate"/>
        </w:r>
        <w:r>
          <w:rPr>
            <w:noProof/>
            <w:webHidden/>
          </w:rPr>
          <w:t>167</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717" w:history="1">
        <w:r w:rsidRPr="00674979">
          <w:rPr>
            <w:rStyle w:val="Hyperlink"/>
            <w:noProof/>
          </w:rPr>
          <w:t>AT: Theory</w:t>
        </w:r>
        <w:r>
          <w:rPr>
            <w:noProof/>
            <w:webHidden/>
          </w:rPr>
          <w:t xml:space="preserve"> </w:t>
        </w:r>
        <w:r>
          <w:rPr>
            <w:noProof/>
            <w:webHidden/>
          </w:rPr>
          <w:fldChar w:fldCharType="begin"/>
        </w:r>
        <w:r>
          <w:rPr>
            <w:noProof/>
            <w:webHidden/>
          </w:rPr>
          <w:instrText xml:space="preserve"> PAGEREF _Toc360209717 \h </w:instrText>
        </w:r>
        <w:r>
          <w:rPr>
            <w:noProof/>
            <w:webHidden/>
          </w:rPr>
        </w:r>
        <w:r>
          <w:rPr>
            <w:noProof/>
            <w:webHidden/>
          </w:rPr>
          <w:fldChar w:fldCharType="separate"/>
        </w:r>
        <w:r>
          <w:rPr>
            <w:noProof/>
            <w:webHidden/>
          </w:rPr>
          <w:t>169</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8" w:history="1">
        <w:r w:rsidRPr="00674979">
          <w:rPr>
            <w:rStyle w:val="Hyperlink"/>
            <w:noProof/>
          </w:rPr>
          <w:t>AT:  Non-Intrinsic:  Pass the Plan and Do your scenario</w:t>
        </w:r>
        <w:r>
          <w:rPr>
            <w:noProof/>
            <w:webHidden/>
          </w:rPr>
          <w:t xml:space="preserve"> </w:t>
        </w:r>
        <w:r>
          <w:rPr>
            <w:noProof/>
            <w:webHidden/>
          </w:rPr>
          <w:fldChar w:fldCharType="begin"/>
        </w:r>
        <w:r>
          <w:rPr>
            <w:noProof/>
            <w:webHidden/>
          </w:rPr>
          <w:instrText xml:space="preserve"> PAGEREF _Toc360209718 \h </w:instrText>
        </w:r>
        <w:r>
          <w:rPr>
            <w:noProof/>
            <w:webHidden/>
          </w:rPr>
        </w:r>
        <w:r>
          <w:rPr>
            <w:noProof/>
            <w:webHidden/>
          </w:rPr>
          <w:fldChar w:fldCharType="separate"/>
        </w:r>
        <w:r>
          <w:rPr>
            <w:noProof/>
            <w:webHidden/>
          </w:rPr>
          <w:t>170</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19" w:history="1">
        <w:r w:rsidRPr="00674979">
          <w:rPr>
            <w:rStyle w:val="Hyperlink"/>
            <w:noProof/>
          </w:rPr>
          <w:t>AT:  “Say No”</w:t>
        </w:r>
        <w:r>
          <w:rPr>
            <w:noProof/>
            <w:webHidden/>
          </w:rPr>
          <w:t xml:space="preserve"> </w:t>
        </w:r>
        <w:r>
          <w:rPr>
            <w:noProof/>
            <w:webHidden/>
          </w:rPr>
          <w:fldChar w:fldCharType="begin"/>
        </w:r>
        <w:r>
          <w:rPr>
            <w:noProof/>
            <w:webHidden/>
          </w:rPr>
          <w:instrText xml:space="preserve"> PAGEREF _Toc360209719 \h </w:instrText>
        </w:r>
        <w:r>
          <w:rPr>
            <w:noProof/>
            <w:webHidden/>
          </w:rPr>
        </w:r>
        <w:r>
          <w:rPr>
            <w:noProof/>
            <w:webHidden/>
          </w:rPr>
          <w:fldChar w:fldCharType="separate"/>
        </w:r>
        <w:r>
          <w:rPr>
            <w:noProof/>
            <w:webHidden/>
          </w:rPr>
          <w:t>172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20" w:history="1">
        <w:r w:rsidRPr="00674979">
          <w:rPr>
            <w:rStyle w:val="Hyperlink"/>
            <w:noProof/>
          </w:rPr>
          <w:t>AT:  Plan is Bottom of the Docket</w:t>
        </w:r>
        <w:r>
          <w:rPr>
            <w:noProof/>
            <w:webHidden/>
          </w:rPr>
          <w:t xml:space="preserve"> </w:t>
        </w:r>
        <w:r>
          <w:rPr>
            <w:noProof/>
            <w:webHidden/>
          </w:rPr>
          <w:fldChar w:fldCharType="begin"/>
        </w:r>
        <w:r>
          <w:rPr>
            <w:noProof/>
            <w:webHidden/>
          </w:rPr>
          <w:instrText xml:space="preserve"> PAGEREF _Toc360209720 \h </w:instrText>
        </w:r>
        <w:r>
          <w:rPr>
            <w:noProof/>
            <w:webHidden/>
          </w:rPr>
        </w:r>
        <w:r>
          <w:rPr>
            <w:noProof/>
            <w:webHidden/>
          </w:rPr>
          <w:fldChar w:fldCharType="separate"/>
        </w:r>
        <w:r>
          <w:rPr>
            <w:noProof/>
            <w:webHidden/>
          </w:rPr>
          <w:t>173</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721" w:history="1">
        <w:r w:rsidRPr="00674979">
          <w:rPr>
            <w:rStyle w:val="Hyperlink"/>
            <w:noProof/>
          </w:rPr>
          <w:t>AFF Immigration Reform 2ac Front-Line</w:t>
        </w:r>
        <w:r>
          <w:rPr>
            <w:noProof/>
            <w:webHidden/>
          </w:rPr>
          <w:t xml:space="preserve"> </w:t>
        </w:r>
        <w:r>
          <w:rPr>
            <w:noProof/>
            <w:webHidden/>
          </w:rPr>
          <w:fldChar w:fldCharType="begin"/>
        </w:r>
        <w:r>
          <w:rPr>
            <w:noProof/>
            <w:webHidden/>
          </w:rPr>
          <w:instrText xml:space="preserve"> PAGEREF _Toc360209721 \h </w:instrText>
        </w:r>
        <w:r>
          <w:rPr>
            <w:noProof/>
            <w:webHidden/>
          </w:rPr>
        </w:r>
        <w:r>
          <w:rPr>
            <w:noProof/>
            <w:webHidden/>
          </w:rPr>
          <w:fldChar w:fldCharType="separate"/>
        </w:r>
        <w:r>
          <w:rPr>
            <w:noProof/>
            <w:webHidden/>
          </w:rPr>
          <w:t>174</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22" w:history="1">
        <w:r w:rsidRPr="00674979">
          <w:rPr>
            <w:rStyle w:val="Hyperlink"/>
            <w:noProof/>
          </w:rPr>
          <w:t>1ar Won’t Pass</w:t>
        </w:r>
        <w:r>
          <w:rPr>
            <w:noProof/>
            <w:webHidden/>
          </w:rPr>
          <w:t xml:space="preserve"> </w:t>
        </w:r>
        <w:r>
          <w:rPr>
            <w:noProof/>
            <w:webHidden/>
          </w:rPr>
          <w:fldChar w:fldCharType="begin"/>
        </w:r>
        <w:r>
          <w:rPr>
            <w:noProof/>
            <w:webHidden/>
          </w:rPr>
          <w:instrText xml:space="preserve"> PAGEREF _Toc360209722 \h </w:instrText>
        </w:r>
        <w:r>
          <w:rPr>
            <w:noProof/>
            <w:webHidden/>
          </w:rPr>
        </w:r>
        <w:r>
          <w:rPr>
            <w:noProof/>
            <w:webHidden/>
          </w:rPr>
          <w:fldChar w:fldCharType="separate"/>
        </w:r>
        <w:r>
          <w:rPr>
            <w:noProof/>
            <w:webHidden/>
          </w:rPr>
          <w:t>177</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23" w:history="1">
        <w:r w:rsidRPr="00674979">
          <w:rPr>
            <w:rStyle w:val="Hyperlink"/>
            <w:noProof/>
          </w:rPr>
          <w:t>1ar:  Obama Has No Political Capital</w:t>
        </w:r>
        <w:r>
          <w:rPr>
            <w:noProof/>
            <w:webHidden/>
          </w:rPr>
          <w:t xml:space="preserve"> </w:t>
        </w:r>
        <w:r>
          <w:rPr>
            <w:noProof/>
            <w:webHidden/>
          </w:rPr>
          <w:fldChar w:fldCharType="begin"/>
        </w:r>
        <w:r>
          <w:rPr>
            <w:noProof/>
            <w:webHidden/>
          </w:rPr>
          <w:instrText xml:space="preserve"> PAGEREF _Toc360209723 \h </w:instrText>
        </w:r>
        <w:r>
          <w:rPr>
            <w:noProof/>
            <w:webHidden/>
          </w:rPr>
        </w:r>
        <w:r>
          <w:rPr>
            <w:noProof/>
            <w:webHidden/>
          </w:rPr>
          <w:fldChar w:fldCharType="separate"/>
        </w:r>
        <w:r>
          <w:rPr>
            <w:noProof/>
            <w:webHidden/>
          </w:rPr>
          <w:t>182</w:t>
        </w:r>
        <w:r>
          <w:rPr>
            <w:noProof/>
            <w:webHidden/>
          </w:rPr>
          <w:fldChar w:fldCharType="end"/>
        </w:r>
      </w:hyperlink>
    </w:p>
    <w:p w:rsidR="00632517" w:rsidRDefault="00632517" w:rsidP="00632517">
      <w:pPr>
        <w:pStyle w:val="TOC3"/>
        <w:tabs>
          <w:tab w:val="right" w:leader="dot" w:pos="9350"/>
        </w:tabs>
        <w:rPr>
          <w:rFonts w:eastAsiaTheme="minorEastAsia"/>
          <w:noProof/>
        </w:rPr>
      </w:pPr>
      <w:hyperlink w:anchor="_Toc360209724" w:history="1">
        <w:r w:rsidRPr="00674979">
          <w:rPr>
            <w:rStyle w:val="Hyperlink"/>
            <w:noProof/>
          </w:rPr>
          <w:t>1ar:  Winners Win</w:t>
        </w:r>
        <w:r>
          <w:rPr>
            <w:noProof/>
            <w:webHidden/>
          </w:rPr>
          <w:t xml:space="preserve"> </w:t>
        </w:r>
        <w:r>
          <w:rPr>
            <w:noProof/>
            <w:webHidden/>
          </w:rPr>
          <w:fldChar w:fldCharType="begin"/>
        </w:r>
        <w:r>
          <w:rPr>
            <w:noProof/>
            <w:webHidden/>
          </w:rPr>
          <w:instrText xml:space="preserve"> PAGEREF _Toc360209724 \h </w:instrText>
        </w:r>
        <w:r>
          <w:rPr>
            <w:noProof/>
            <w:webHidden/>
          </w:rPr>
        </w:r>
        <w:r>
          <w:rPr>
            <w:noProof/>
            <w:webHidden/>
          </w:rPr>
          <w:fldChar w:fldCharType="separate"/>
        </w:r>
        <w:r>
          <w:rPr>
            <w:noProof/>
            <w:webHidden/>
          </w:rPr>
          <w:t>183</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725" w:history="1">
        <w:r w:rsidRPr="00674979">
          <w:rPr>
            <w:rStyle w:val="Hyperlink"/>
            <w:noProof/>
          </w:rPr>
          <w:t>Immigration Reform AFF Answers</w:t>
        </w:r>
        <w:r>
          <w:rPr>
            <w:noProof/>
            <w:webHidden/>
          </w:rPr>
          <w:t xml:space="preserve"> </w:t>
        </w:r>
        <w:r>
          <w:rPr>
            <w:noProof/>
            <w:webHidden/>
          </w:rPr>
          <w:fldChar w:fldCharType="begin"/>
        </w:r>
        <w:r>
          <w:rPr>
            <w:noProof/>
            <w:webHidden/>
          </w:rPr>
          <w:instrText xml:space="preserve"> PAGEREF _Toc360209725 \h </w:instrText>
        </w:r>
        <w:r>
          <w:rPr>
            <w:noProof/>
            <w:webHidden/>
          </w:rPr>
        </w:r>
        <w:r>
          <w:rPr>
            <w:noProof/>
            <w:webHidden/>
          </w:rPr>
          <w:fldChar w:fldCharType="separate"/>
        </w:r>
        <w:r>
          <w:rPr>
            <w:noProof/>
            <w:webHidden/>
          </w:rPr>
          <w:t>185</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726" w:history="1">
        <w:r w:rsidRPr="00674979">
          <w:rPr>
            <w:rStyle w:val="Hyperlink"/>
            <w:noProof/>
          </w:rPr>
          <w:t>AFF Answers: LA Relations</w:t>
        </w:r>
        <w:r>
          <w:rPr>
            <w:noProof/>
            <w:webHidden/>
          </w:rPr>
          <w:t xml:space="preserve"> </w:t>
        </w:r>
        <w:r>
          <w:rPr>
            <w:noProof/>
            <w:webHidden/>
          </w:rPr>
          <w:fldChar w:fldCharType="begin"/>
        </w:r>
        <w:r>
          <w:rPr>
            <w:noProof/>
            <w:webHidden/>
          </w:rPr>
          <w:instrText xml:space="preserve"> PAGEREF _Toc360209726 \h </w:instrText>
        </w:r>
        <w:r>
          <w:rPr>
            <w:noProof/>
            <w:webHidden/>
          </w:rPr>
        </w:r>
        <w:r>
          <w:rPr>
            <w:noProof/>
            <w:webHidden/>
          </w:rPr>
          <w:fldChar w:fldCharType="separate"/>
        </w:r>
        <w:r>
          <w:rPr>
            <w:noProof/>
            <w:webHidden/>
          </w:rPr>
          <w:t>196</w:t>
        </w:r>
        <w:r>
          <w:rPr>
            <w:noProof/>
            <w:webHidden/>
          </w:rPr>
          <w:fldChar w:fldCharType="end"/>
        </w:r>
      </w:hyperlink>
    </w:p>
    <w:p w:rsidR="00632517" w:rsidRDefault="00632517" w:rsidP="00632517">
      <w:pPr>
        <w:pStyle w:val="TOC2"/>
        <w:tabs>
          <w:tab w:val="right" w:leader="dot" w:pos="9350"/>
        </w:tabs>
        <w:rPr>
          <w:rFonts w:asciiTheme="minorHAnsi" w:eastAsiaTheme="minorEastAsia" w:hAnsiTheme="minorHAnsi"/>
          <w:noProof/>
          <w:sz w:val="22"/>
        </w:rPr>
      </w:pPr>
      <w:hyperlink w:anchor="_Toc360209727" w:history="1">
        <w:r w:rsidRPr="00674979">
          <w:rPr>
            <w:rStyle w:val="Hyperlink"/>
            <w:noProof/>
          </w:rPr>
          <w:t>AFF Answers: Focus Link</w:t>
        </w:r>
        <w:r>
          <w:rPr>
            <w:noProof/>
            <w:webHidden/>
          </w:rPr>
          <w:t xml:space="preserve"> </w:t>
        </w:r>
        <w:r>
          <w:rPr>
            <w:noProof/>
            <w:webHidden/>
          </w:rPr>
          <w:fldChar w:fldCharType="begin"/>
        </w:r>
        <w:r>
          <w:rPr>
            <w:noProof/>
            <w:webHidden/>
          </w:rPr>
          <w:instrText xml:space="preserve"> PAGEREF _Toc360209727 \h </w:instrText>
        </w:r>
        <w:r>
          <w:rPr>
            <w:noProof/>
            <w:webHidden/>
          </w:rPr>
        </w:r>
        <w:r>
          <w:rPr>
            <w:noProof/>
            <w:webHidden/>
          </w:rPr>
          <w:fldChar w:fldCharType="separate"/>
        </w:r>
        <w:r>
          <w:rPr>
            <w:noProof/>
            <w:webHidden/>
          </w:rPr>
          <w:t>198</w:t>
        </w:r>
        <w:r>
          <w:rPr>
            <w:noProof/>
            <w:webHidden/>
          </w:rPr>
          <w:fldChar w:fldCharType="end"/>
        </w:r>
      </w:hyperlink>
    </w:p>
    <w:p w:rsidR="00632517" w:rsidRPr="00E33AAC" w:rsidRDefault="00632517" w:rsidP="00632517">
      <w:r>
        <w:fldChar w:fldCharType="end"/>
      </w:r>
    </w:p>
    <w:p w:rsidR="00632517" w:rsidRPr="003419A0" w:rsidRDefault="00632517" w:rsidP="00632517">
      <w:pPr>
        <w:pStyle w:val="Heading2"/>
      </w:pPr>
      <w:bookmarkStart w:id="11" w:name="_Toc360209649"/>
      <w:r>
        <w:lastRenderedPageBreak/>
        <w:t>1NC Shell</w:t>
      </w:r>
      <w:bookmarkEnd w:id="11"/>
    </w:p>
    <w:p w:rsidR="00632517" w:rsidRDefault="00632517" w:rsidP="00632517">
      <w:pPr>
        <w:pStyle w:val="Heading3"/>
      </w:pPr>
      <w:bookmarkStart w:id="12" w:name="_Toc359703953"/>
      <w:bookmarkStart w:id="13" w:name="_Toc360093980"/>
      <w:bookmarkStart w:id="14" w:name="_Toc360094434"/>
      <w:bookmarkStart w:id="15" w:name="_Toc360209650"/>
      <w:r>
        <w:lastRenderedPageBreak/>
        <w:t>Immigration Reform Shell</w:t>
      </w:r>
      <w:bookmarkEnd w:id="12"/>
      <w:bookmarkEnd w:id="13"/>
      <w:bookmarkEnd w:id="14"/>
      <w:bookmarkEnd w:id="15"/>
    </w:p>
    <w:p w:rsidR="00632517" w:rsidRDefault="00632517" w:rsidP="00632517">
      <w:pPr>
        <w:pStyle w:val="Heading4"/>
        <w:numPr>
          <w:ilvl w:val="0"/>
          <w:numId w:val="4"/>
        </w:numPr>
      </w:pPr>
      <w:r>
        <w:t>U</w:t>
      </w:r>
      <w:r w:rsidRPr="0036782E">
        <w:t xml:space="preserve">niqueness:  </w:t>
      </w:r>
      <w:r>
        <w:t>Immigration reform will pass now.</w:t>
      </w:r>
    </w:p>
    <w:p w:rsidR="00632517" w:rsidRDefault="00632517" w:rsidP="00632517">
      <w:pPr>
        <w:ind w:left="360"/>
      </w:pPr>
      <w:r w:rsidRPr="00A86E11">
        <w:rPr>
          <w:rStyle w:val="StyleStyleBold12pt"/>
        </w:rPr>
        <w:t>Bay City News, 6/22/2013</w:t>
      </w:r>
      <w:r>
        <w:t xml:space="preserve"> (“Pelosi Optimistic on Immigration Reform Bill,” Accessed June 22, 2013 from </w:t>
      </w:r>
      <w:hyperlink r:id="rId11" w:history="1">
        <w:r w:rsidRPr="00AA5FCC">
          <w:rPr>
            <w:rStyle w:val="Hyperlink"/>
          </w:rPr>
          <w:t>http://www.nbcbayarea.com/news/local/Pelosi-Optimistic-on-Immigration-Reform-Bill-212608761.html</w:t>
        </w:r>
      </w:hyperlink>
      <w:r>
        <w:t>)</w:t>
      </w:r>
    </w:p>
    <w:p w:rsidR="00632517" w:rsidRPr="00A86E11" w:rsidRDefault="00632517" w:rsidP="00632517">
      <w:pPr>
        <w:rPr>
          <w:rStyle w:val="StyleBoldUnderline"/>
        </w:rPr>
      </w:pPr>
      <w:r w:rsidRPr="00A86E11">
        <w:rPr>
          <w:rStyle w:val="StyleBoldUnderline"/>
          <w:highlight w:val="yellow"/>
        </w:rPr>
        <w:t>Democratic Leader Nancy Pelosi said in San Francisco she was optimistic that Congress could soon pass a comprehensive immigration reform bill</w:t>
      </w:r>
      <w:r w:rsidRPr="00A86E11">
        <w:rPr>
          <w:sz w:val="16"/>
        </w:rPr>
        <w:t>.</w:t>
      </w:r>
      <w:r w:rsidRPr="00A86E11">
        <w:rPr>
          <w:sz w:val="12"/>
        </w:rPr>
        <w:t>¶</w:t>
      </w:r>
      <w:r w:rsidRPr="00A86E11">
        <w:rPr>
          <w:sz w:val="16"/>
        </w:rPr>
        <w:t xml:space="preserve"> Speaking after a roundtable discussion with labor, faith and immigration advocacy groups in San Francisco today, Pelosi said the legislation was a statement of national values, including respect for the dignity of the individual.</w:t>
      </w:r>
      <w:r w:rsidRPr="00A86E11">
        <w:rPr>
          <w:sz w:val="12"/>
        </w:rPr>
        <w:t>¶</w:t>
      </w:r>
      <w:r w:rsidRPr="00A86E11">
        <w:rPr>
          <w:sz w:val="16"/>
        </w:rPr>
        <w:t xml:space="preserve"> "These people who come here with their hopes, dreams and aspirations to make a better life for their families, they make America more American," Pelosi said. "We are, by and large, a nation of immigrants," Pelosi added.</w:t>
      </w:r>
      <w:r w:rsidRPr="00A86E11">
        <w:rPr>
          <w:sz w:val="12"/>
        </w:rPr>
        <w:t>¶</w:t>
      </w:r>
      <w:r w:rsidRPr="00A86E11">
        <w:rPr>
          <w:sz w:val="16"/>
        </w:rPr>
        <w:t xml:space="preserve"> Those meeting with Pelosi Friday included advocates who told tales of families separated by deportation and individuals who lost jobs due to checks on their immigration status.</w:t>
      </w:r>
      <w:r w:rsidRPr="00A86E11">
        <w:rPr>
          <w:sz w:val="12"/>
        </w:rPr>
        <w:t>¶</w:t>
      </w:r>
      <w:r w:rsidRPr="00A86E11">
        <w:rPr>
          <w:sz w:val="16"/>
        </w:rPr>
        <w:t xml:space="preserve"> Putri Siti, who spoke for Asian Students Promoting Immigration Rights Through Education, said she came to the United States from Indonesia with her family when she was 11.</w:t>
      </w:r>
      <w:r w:rsidRPr="00A86E11">
        <w:rPr>
          <w:sz w:val="12"/>
        </w:rPr>
        <w:t>¶</w:t>
      </w:r>
      <w:r w:rsidRPr="00A86E11">
        <w:rPr>
          <w:sz w:val="16"/>
        </w:rPr>
        <w:t xml:space="preserve"> Her family learned that their petition to change their immigration status was denied when she was in her first year of college, but was able to successfully fight to stop their deportation through a public campaign.</w:t>
      </w:r>
      <w:r w:rsidRPr="00A86E11">
        <w:rPr>
          <w:sz w:val="12"/>
        </w:rPr>
        <w:t>¶</w:t>
      </w:r>
      <w:r w:rsidRPr="00A86E11">
        <w:rPr>
          <w:sz w:val="16"/>
        </w:rPr>
        <w:t xml:space="preserve"> "Not everyone is so lucky," Siti said, calling for a "clear and direct path to citizenship." We have enough families being hurt, being torn apart, because of this broken immigration system." Pelosi acknowledged she was not entirely happy with every aspect of current proposals, including limits on family reunification and a deal with Republicans announced Thursday that would require an increase in border security.</w:t>
      </w:r>
      <w:r w:rsidRPr="00A86E11">
        <w:rPr>
          <w:sz w:val="12"/>
        </w:rPr>
        <w:t>¶</w:t>
      </w:r>
      <w:r w:rsidRPr="00A86E11">
        <w:rPr>
          <w:sz w:val="16"/>
        </w:rPr>
        <w:t xml:space="preserve"> But </w:t>
      </w:r>
      <w:r w:rsidRPr="00A86E11">
        <w:rPr>
          <w:rStyle w:val="StyleBoldUnderline"/>
          <w:highlight w:val="yellow"/>
        </w:rPr>
        <w:t>she took a pragmatic tone, saying they were probably necessary tradeoffs. "I'm not madly in love with any of these bills but we have to make some progress," she said.</w:t>
      </w:r>
    </w:p>
    <w:p w:rsidR="00632517" w:rsidRDefault="00632517" w:rsidP="00632517">
      <w:pPr>
        <w:pStyle w:val="Heading4"/>
      </w:pPr>
      <w:r>
        <w:t>B.  ROLLING BACK SANCTIONS ON CUBA WOULD BE POLITICALLY CONTROVERSIAL.</w:t>
      </w:r>
    </w:p>
    <w:p w:rsidR="00632517" w:rsidRDefault="00632517" w:rsidP="00632517">
      <w:pPr>
        <w:ind w:left="720"/>
      </w:pPr>
      <w:r>
        <w:t xml:space="preserve">Stephanie </w:t>
      </w:r>
      <w:r w:rsidRPr="00F57826">
        <w:rPr>
          <w:rStyle w:val="StyleStyleBold12pt"/>
        </w:rPr>
        <w:t>Hanson</w:t>
      </w:r>
      <w:r>
        <w:t>, (staff writer) Jan. 31, 20</w:t>
      </w:r>
      <w:r w:rsidRPr="00F57826">
        <w:rPr>
          <w:rStyle w:val="StyleStyleBold12pt"/>
        </w:rPr>
        <w:t>13</w:t>
      </w:r>
      <w:r>
        <w:t>.  Retrieved May 29, 2013 from  http://www.cfr.org/cuba/us-cuba-relations/p11113</w:t>
      </w:r>
    </w:p>
    <w:p w:rsidR="00632517" w:rsidRPr="00F57826" w:rsidRDefault="00632517" w:rsidP="00632517">
      <w:pPr>
        <w:rPr>
          <w:sz w:val="16"/>
        </w:rPr>
      </w:pPr>
      <w:r w:rsidRPr="00F57826">
        <w:rPr>
          <w:rStyle w:val="StyleBoldUnderline"/>
          <w:highlight w:val="yellow"/>
        </w:rPr>
        <w:t>Many recent policy reports have recommended that the United States take some unilateral steps to roll back sanctions on Cuba.</w:t>
      </w:r>
      <w:r w:rsidRPr="00F57826">
        <w:rPr>
          <w:sz w:val="16"/>
        </w:rPr>
        <w:t xml:space="preserve"> The removal of sanctions, however, would be just one step in the process of normalizing relations. </w:t>
      </w:r>
      <w:r w:rsidRPr="00F57826">
        <w:rPr>
          <w:rStyle w:val="StyleBoldUnderline"/>
          <w:highlight w:val="yellow"/>
        </w:rPr>
        <w:t xml:space="preserve">Such a process is </w:t>
      </w:r>
      <w:r w:rsidRPr="00F57826">
        <w:rPr>
          <w:rStyle w:val="Emphasis"/>
          <w:highlight w:val="yellow"/>
        </w:rPr>
        <w:t>sure to be controversial</w:t>
      </w:r>
      <w:r w:rsidRPr="00F57826">
        <w:rPr>
          <w:rStyle w:val="StyleBoldUnderline"/>
          <w:highlight w:val="yellow"/>
        </w:rPr>
        <w:t xml:space="preserve">, as indicated by the heated congressional debate spurred in March 2009 by attempts to ease travel and trade restrictions in a large appropriations bill. "Whatever we call it--normalization, détente, rapproachement--it is clear that the policy process risks </w:t>
      </w:r>
      <w:r w:rsidRPr="00F57826">
        <w:rPr>
          <w:rStyle w:val="Emphasis"/>
          <w:highlight w:val="yellow"/>
        </w:rPr>
        <w:t>falling victim to the politics</w:t>
      </w:r>
      <w:r w:rsidRPr="00F57826">
        <w:rPr>
          <w:rStyle w:val="StyleBoldUnderline"/>
          <w:highlight w:val="yellow"/>
        </w:rPr>
        <w:t xml:space="preserve"> of the issue,"</w:t>
      </w:r>
      <w:r w:rsidRPr="00F57826">
        <w:rPr>
          <w:sz w:val="16"/>
        </w:rPr>
        <w:t xml:space="preserve"> says Sweig.</w:t>
      </w:r>
    </w:p>
    <w:p w:rsidR="00632517" w:rsidRDefault="00632517" w:rsidP="00632517">
      <w:pPr>
        <w:pStyle w:val="Heading4"/>
      </w:pPr>
      <w:r>
        <w:t>C.</w:t>
      </w:r>
      <w:r>
        <w:tab/>
        <w:t>OBAMA’S POLITICAL POWER WITH CONGRESS IS KEY TO IMMIGRATION REFORM.</w:t>
      </w:r>
    </w:p>
    <w:p w:rsidR="00632517" w:rsidRDefault="00632517" w:rsidP="00632517">
      <w:pPr>
        <w:ind w:firstLine="720"/>
      </w:pPr>
      <w:r>
        <w:t xml:space="preserve">Amie </w:t>
      </w:r>
      <w:r w:rsidRPr="00F57826">
        <w:rPr>
          <w:rStyle w:val="StyleStyleBold12pt"/>
        </w:rPr>
        <w:t>Parnes,</w:t>
      </w:r>
      <w:r>
        <w:t xml:space="preserve"> (staff writer) May 12, 20</w:t>
      </w:r>
      <w:r w:rsidRPr="00F57826">
        <w:rPr>
          <w:rStyle w:val="StyleStyleBold12pt"/>
        </w:rPr>
        <w:t>13</w:t>
      </w:r>
      <w:r>
        <w:t xml:space="preserve">.  Retrieved May 29, 2013 from </w:t>
      </w:r>
    </w:p>
    <w:p w:rsidR="00632517" w:rsidRDefault="00632517" w:rsidP="00632517">
      <w:pPr>
        <w:ind w:left="720"/>
      </w:pPr>
      <w:hyperlink r:id="rId12" w:history="1">
        <w:r w:rsidRPr="00FA69E8">
          <w:rPr>
            <w:rStyle w:val="Hyperlink"/>
          </w:rPr>
          <w:t>http://thehill.com/homenews/administration/299129-white-house-strategy-for-immigration-</w:t>
        </w:r>
      </w:hyperlink>
      <w:r>
        <w:t>win-comes-with-some-risks</w:t>
      </w:r>
    </w:p>
    <w:p w:rsidR="00632517" w:rsidRPr="00F57826" w:rsidRDefault="00632517" w:rsidP="00632517">
      <w:pPr>
        <w:rPr>
          <w:sz w:val="16"/>
        </w:rPr>
      </w:pPr>
      <w:r w:rsidRPr="00F57826">
        <w:rPr>
          <w:rStyle w:val="StyleBoldUnderline"/>
          <w:highlight w:val="yellow"/>
        </w:rPr>
        <w:t>The White House plans to use an inside-outside game to pressure Congress as it seeks a political victory for President Obama on immigration reform.</w:t>
      </w:r>
      <w:r w:rsidRPr="00F57826">
        <w:rPr>
          <w:rStyle w:val="StyleBoldUnderline"/>
          <w:b w:val="0"/>
          <w:sz w:val="12"/>
          <w:highlight w:val="yellow"/>
        </w:rPr>
        <w:t>¶</w:t>
      </w:r>
      <w:r w:rsidRPr="00F57826">
        <w:rPr>
          <w:rStyle w:val="StyleBoldUnderline"/>
          <w:highlight w:val="yellow"/>
        </w:rPr>
        <w:t xml:space="preserve"> The inside game includes meetings with key stakeholder groups,</w:t>
      </w:r>
      <w:r w:rsidRPr="00F57826">
        <w:rPr>
          <w:sz w:val="16"/>
        </w:rPr>
        <w:t xml:space="preserve"> such as one this week with Asian American and Pacific Islander leaders. In recent days, the meetings have gained steam with Obama holding at least one meeting per week, according to White House guidance of the president's schedule.</w:t>
      </w:r>
      <w:r w:rsidRPr="00F57826">
        <w:rPr>
          <w:sz w:val="12"/>
        </w:rPr>
        <w:t>¶</w:t>
      </w:r>
      <w:r w:rsidRPr="00F57826">
        <w:rPr>
          <w:sz w:val="16"/>
        </w:rPr>
        <w:t xml:space="preserve"> </w:t>
      </w:r>
      <w:r w:rsidRPr="00F57826">
        <w:rPr>
          <w:rStyle w:val="StyleBoldUnderline"/>
          <w:highlight w:val="yellow"/>
        </w:rPr>
        <w:t>It also includes Obama’s second-term “charm offensive” with members of Congress, in which Obama, who needs an immigration win to help solidify his second term legacy, has used dinner dates and golf outings to engage with his political opponents.</w:t>
      </w:r>
      <w:r w:rsidRPr="00F57826">
        <w:rPr>
          <w:rStyle w:val="StyleBoldUnderline"/>
          <w:b w:val="0"/>
          <w:sz w:val="12"/>
          <w:highlight w:val="yellow"/>
        </w:rPr>
        <w:t>¶</w:t>
      </w:r>
      <w:r w:rsidRPr="00F57826">
        <w:rPr>
          <w:rStyle w:val="StyleBoldUnderline"/>
          <w:highlight w:val="yellow"/>
        </w:rPr>
        <w:t xml:space="preserve"> “We want to make sure we don’t lose any Democrats and work with Republicans to move this forward,”</w:t>
      </w:r>
      <w:r w:rsidRPr="00F57826">
        <w:rPr>
          <w:sz w:val="16"/>
        </w:rPr>
        <w:t xml:space="preserve"> one senior administration official said.</w:t>
      </w:r>
    </w:p>
    <w:p w:rsidR="00632517" w:rsidRDefault="00632517" w:rsidP="00632517">
      <w:pPr>
        <w:pStyle w:val="Heading4"/>
      </w:pPr>
      <w:r>
        <w:lastRenderedPageBreak/>
        <w:t xml:space="preserve">D. </w:t>
      </w:r>
      <w:r>
        <w:tab/>
        <w:t>IMMIGRATION REFORM KEY TO BOLSTERING CYBER-SECURITY DEFENSES:</w:t>
      </w:r>
    </w:p>
    <w:p w:rsidR="00632517" w:rsidRDefault="00632517" w:rsidP="00632517">
      <w:pPr>
        <w:ind w:left="720"/>
      </w:pPr>
      <w:r>
        <w:t xml:space="preserve">Thomas </w:t>
      </w:r>
      <w:r w:rsidRPr="00F57826">
        <w:rPr>
          <w:rStyle w:val="StyleStyleBold12pt"/>
        </w:rPr>
        <w:t>McLarty</w:t>
      </w:r>
      <w:r>
        <w:t>, 7/8/20</w:t>
      </w:r>
      <w:r w:rsidRPr="00F57826">
        <w:rPr>
          <w:rStyle w:val="StyleStyleBold12pt"/>
        </w:rPr>
        <w:t>09</w:t>
      </w:r>
      <w:r>
        <w:t xml:space="preserve"> (Council on Foreign Relations), July 8, 2009.  Retrieved May 29, 2013 from  http://www.cfr.org/immigration/us-immigration-policy-report-cfr-sponsored-independent-task-force/p19759</w:t>
      </w:r>
    </w:p>
    <w:p w:rsidR="00632517" w:rsidRPr="00F57826" w:rsidRDefault="00632517" w:rsidP="00632517">
      <w:pPr>
        <w:rPr>
          <w:sz w:val="16"/>
        </w:rPr>
      </w:pPr>
      <w:r w:rsidRPr="00F57826">
        <w:rPr>
          <w:sz w:val="16"/>
        </w:rPr>
        <w:t xml:space="preserve">We have seen, </w:t>
      </w:r>
      <w:r w:rsidRPr="00F57826">
        <w:rPr>
          <w:rStyle w:val="StyleBoldUnderline"/>
          <w:highlight w:val="yellow"/>
        </w:rPr>
        <w:t>when you look at the table of the top 20 firms that are H1-B visa requestors, at least 15 of those are IT firms</w:t>
      </w:r>
      <w:r w:rsidRPr="00F57826">
        <w:rPr>
          <w:sz w:val="16"/>
        </w:rPr>
        <w:t xml:space="preserve">. And as we're seeing across industry, </w:t>
      </w:r>
      <w:r w:rsidRPr="00F57826">
        <w:rPr>
          <w:rStyle w:val="StyleBoldUnderline"/>
          <w:highlight w:val="yellow"/>
        </w:rPr>
        <w:t>much of the hardware and software</w:t>
      </w:r>
      <w:r w:rsidRPr="00F57826">
        <w:rPr>
          <w:sz w:val="16"/>
        </w:rPr>
        <w:t xml:space="preserve"> that's used in this country is not only manufactured now overseas, but </w:t>
      </w:r>
      <w:r w:rsidRPr="00F57826">
        <w:rPr>
          <w:rStyle w:val="StyleBoldUnderline"/>
          <w:highlight w:val="yellow"/>
        </w:rPr>
        <w:t>it's developed overseas by scientists and engineers who were educated here in the United States</w:t>
      </w:r>
      <w:r w:rsidRPr="00F57826">
        <w:rPr>
          <w:sz w:val="16"/>
        </w:rPr>
        <w:t>.</w:t>
      </w:r>
      <w:r w:rsidRPr="00F57826">
        <w:rPr>
          <w:sz w:val="12"/>
        </w:rPr>
        <w:t>¶</w:t>
      </w:r>
      <w:r w:rsidRPr="00F57826">
        <w:rPr>
          <w:sz w:val="16"/>
        </w:rPr>
        <w:t xml:space="preserve"> </w:t>
      </w:r>
      <w:r w:rsidRPr="00F57826">
        <w:rPr>
          <w:rStyle w:val="StyleBoldUnderline"/>
          <w:highlight w:val="yellow"/>
        </w:rPr>
        <w:t>We're seeing a lot more activity around cyber-security,</w:t>
      </w:r>
      <w:r w:rsidRPr="00F57826">
        <w:rPr>
          <w:sz w:val="16"/>
        </w:rPr>
        <w:t xml:space="preserve"> certainly noteworthy attacks here very recently. It's becoming an increasingly dominant set of requirements across not only to the Department of Defense, but the Department of Homeland Security and the critical infrastructure that's held in private hands. </w:t>
      </w:r>
      <w:r w:rsidRPr="00F57826">
        <w:rPr>
          <w:rStyle w:val="StyleBoldUnderline"/>
          <w:highlight w:val="yellow"/>
        </w:rPr>
        <w:t>Was there any discussion or any interest from DOD or DHS as you undertook this review on the security things about what can be done to try to generate a more effective group of IT experts here in the U</w:t>
      </w:r>
      <w:r w:rsidRPr="00F57826">
        <w:rPr>
          <w:sz w:val="16"/>
        </w:rPr>
        <w:t xml:space="preserve">nited </w:t>
      </w:r>
      <w:r w:rsidRPr="00F57826">
        <w:rPr>
          <w:rStyle w:val="StyleBoldUnderline"/>
          <w:highlight w:val="yellow"/>
        </w:rPr>
        <w:t>S</w:t>
      </w:r>
      <w:r w:rsidRPr="00F57826">
        <w:rPr>
          <w:sz w:val="16"/>
        </w:rPr>
        <w:t>tates, many of which are coming to the U.S. institutions, academic institutions from overseas and often returning back? This potentially puts us at a competitive disadvantage going forward.</w:t>
      </w:r>
      <w:r w:rsidRPr="00F57826">
        <w:rPr>
          <w:sz w:val="12"/>
        </w:rPr>
        <w:t>¶</w:t>
      </w:r>
      <w:r w:rsidRPr="00F57826">
        <w:rPr>
          <w:sz w:val="16"/>
        </w:rPr>
        <w:t xml:space="preserve"> MCLARTY: Yes. And I think your question largely is the answer as well. I mean, clearly we have less talented students here studying -- or put another way, more talented students studying in other countries that are gifted, talented, really have a tremendous ability to develop these kind of technology and scientific advances, we're going to be put at an increasingly disadvantage. Where if they come here -- and </w:t>
      </w:r>
      <w:r w:rsidRPr="00F57826">
        <w:rPr>
          <w:rStyle w:val="StyleBoldUnderline"/>
          <w:highlight w:val="yellow"/>
        </w:rPr>
        <w:t>I kind of like Dr. Land's approach of the green card being handed to them</w:t>
      </w:r>
      <w:r w:rsidRPr="00F57826">
        <w:rPr>
          <w:sz w:val="16"/>
        </w:rPr>
        <w:t xml:space="preserve"> or carefully put in their billfold or purse as they graduate -- </w:t>
      </w:r>
      <w:r w:rsidRPr="00F57826">
        <w:rPr>
          <w:rStyle w:val="StyleBoldUnderline"/>
          <w:highlight w:val="yellow"/>
        </w:rPr>
        <w:t>then, obviously, that's going to strengthen</w:t>
      </w:r>
      <w:r w:rsidRPr="00F57826">
        <w:rPr>
          <w:sz w:val="16"/>
        </w:rPr>
        <w:t xml:space="preserve">, I think, our system, </w:t>
      </w:r>
      <w:r w:rsidRPr="00F57826">
        <w:rPr>
          <w:rStyle w:val="StyleBoldUnderline"/>
          <w:highlight w:val="yellow"/>
        </w:rPr>
        <w:t>our security needs</w:t>
      </w:r>
      <w:r w:rsidRPr="00F57826">
        <w:rPr>
          <w:sz w:val="16"/>
        </w:rPr>
        <w:t>.</w:t>
      </w:r>
      <w:r w:rsidRPr="00F57826">
        <w:rPr>
          <w:sz w:val="12"/>
        </w:rPr>
        <w:t>¶</w:t>
      </w:r>
      <w:r w:rsidRPr="00F57826">
        <w:rPr>
          <w:sz w:val="16"/>
        </w:rPr>
        <w:t xml:space="preserve"> But again, I think, Frank, you raised a very good point in terms of the security measures that are needed in this interim, if you want to call it that, as we hopefully get some reform here in this area. Yes, we were mindful of that. Ted, you might want to be a little more specific in that regard. But I think you make the basic point of the need. I mean, you're right; about the 15 out of the top 20 and what's being developed overseas. </w:t>
      </w:r>
      <w:r w:rsidRPr="00F57826">
        <w:rPr>
          <w:rStyle w:val="StyleBoldUnderline"/>
          <w:highlight w:val="yellow"/>
        </w:rPr>
        <w:t>That underscores the need to get the best and brightest here and to keep them here</w:t>
      </w:r>
      <w:r w:rsidRPr="00F57826">
        <w:rPr>
          <w:sz w:val="16"/>
        </w:rPr>
        <w:t xml:space="preserve"> -- or, if they go back to their countries, at least they have a link here.</w:t>
      </w:r>
    </w:p>
    <w:p w:rsidR="00632517" w:rsidRPr="00815859" w:rsidRDefault="00632517" w:rsidP="00632517">
      <w:pPr>
        <w:pStyle w:val="Heading4"/>
      </w:pPr>
      <w:r w:rsidRPr="00815859">
        <w:t>E.  CYBER-ATTACKS RISK A NUCLEAR CONFLICT</w:t>
      </w:r>
      <w:r>
        <w:t xml:space="preserve">.  </w:t>
      </w:r>
    </w:p>
    <w:p w:rsidR="00632517" w:rsidRDefault="00632517" w:rsidP="00632517">
      <w:pPr>
        <w:ind w:left="720"/>
      </w:pPr>
      <w:r>
        <w:t xml:space="preserve">Sean </w:t>
      </w:r>
      <w:r w:rsidRPr="00F57826">
        <w:rPr>
          <w:rStyle w:val="StyleStyleBold12pt"/>
        </w:rPr>
        <w:t>Lawson</w:t>
      </w:r>
      <w:r>
        <w:t xml:space="preserve"> (PhD, expert in information-age warfare) May 13, 20</w:t>
      </w:r>
      <w:r w:rsidRPr="00F57826">
        <w:rPr>
          <w:rStyle w:val="StyleStyleBold12pt"/>
        </w:rPr>
        <w:t>09</w:t>
      </w:r>
      <w:r>
        <w:t>. Retrieved May 29, 2013 from www.seanlawson.net/?p=477</w:t>
      </w:r>
    </w:p>
    <w:p w:rsidR="00632517" w:rsidRPr="00F57826" w:rsidRDefault="00632517" w:rsidP="00632517">
      <w:pPr>
        <w:rPr>
          <w:sz w:val="16"/>
        </w:rPr>
      </w:pPr>
      <w:r w:rsidRPr="00F57826">
        <w:rPr>
          <w:sz w:val="16"/>
        </w:rPr>
        <w:t xml:space="preserve">The reason, in part, is that </w:t>
      </w:r>
      <w:r w:rsidRPr="00F57826">
        <w:rPr>
          <w:rStyle w:val="StyleBoldUnderline"/>
          <w:highlight w:val="yellow"/>
        </w:rPr>
        <w:t>the U.S. defense community has increasingly come to see cyberspace as a “domain of warfare”</w:t>
      </w:r>
      <w:r w:rsidRPr="00F57826">
        <w:rPr>
          <w:rStyle w:val="StyleBoldUnderline"/>
        </w:rPr>
        <w:t xml:space="preserve"> </w:t>
      </w:r>
      <w:r w:rsidRPr="00F57826">
        <w:rPr>
          <w:sz w:val="16"/>
        </w:rPr>
        <w:t xml:space="preserve">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 </w:t>
      </w:r>
      <w:r w:rsidRPr="00F57826">
        <w:rPr>
          <w:rStyle w:val="StyleBoldUnderline"/>
          <w:highlight w:val="yellow"/>
        </w:rPr>
        <w:t>If cyberspace is a domain of warfare, then it becomes possible to define “cyber attacks”</w:t>
      </w:r>
      <w:r w:rsidRPr="00F57826">
        <w:rPr>
          <w:sz w:val="16"/>
        </w:rPr>
        <w:t xml:space="preserve"> (whatever those may be said to entail) </w:t>
      </w:r>
      <w:r w:rsidRPr="00F57826">
        <w:rPr>
          <w:rStyle w:val="StyleBoldUnderline"/>
          <w:highlight w:val="yellow"/>
        </w:rPr>
        <w:t>as acts of war</w:t>
      </w:r>
      <w:r w:rsidRPr="00F57826">
        <w:rPr>
          <w:sz w:val="16"/>
        </w:rPr>
        <w:t xml:space="preserve">. But </w:t>
      </w:r>
      <w:r w:rsidRPr="00F57826">
        <w:rPr>
          <w:rStyle w:val="StyleBoldUnderline"/>
          <w:highlight w:val="yellow"/>
        </w:rPr>
        <w:t>what happens if the U.S. is attacked in any of the other domains? It retaliates.</w:t>
      </w:r>
      <w:r w:rsidRPr="00F57826">
        <w:rPr>
          <w:sz w:val="16"/>
        </w:rPr>
        <w:t xml:space="preserve">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 The possibility of “kinetic action” in response to cyber attack, or as part of offensive U.S. cyber operations, is part of the current (2006) National Military Strategy for Cyberspace Operations [5]: </w:t>
      </w:r>
      <w:r w:rsidRPr="00F57826">
        <w:rPr>
          <w:rStyle w:val="StyleBoldUnderline"/>
          <w:highlight w:val="yellow"/>
        </w:rPr>
        <w:t>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w:t>
      </w:r>
      <w:r w:rsidRPr="00F57826">
        <w:rPr>
          <w:sz w:val="16"/>
        </w:rPr>
        <w:t xml:space="preserve">. From the National Military Strategy of the United States (2004):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 The authors of a 2009 National Academies of Science report on cyberwarfare respond to this by saying, “Coupled with the declaratory policy on nuclear weapons described earlier, this statement implies that the United States will regard certain kinds of cyberattacks against the United States as being in the same category as nuclear, biological, and chemical weapons, and thus that a nuclear response to certain kinds of cyberattacks (namely, cyberattacks with devastating impacts) may be possible. It also sets a relevant scale–a cyberattack that has an impact larger than that associated with a relatively small release of a lethal agent is regarded with the same or greater seriousness.” [7] </w:t>
      </w:r>
    </w:p>
    <w:p w:rsidR="00632517" w:rsidRDefault="00632517" w:rsidP="00632517">
      <w:pPr>
        <w:pStyle w:val="Heading2"/>
      </w:pPr>
      <w:bookmarkStart w:id="16" w:name="_Toc360209651"/>
      <w:bookmarkStart w:id="17" w:name="_Toc360093981"/>
      <w:bookmarkStart w:id="18" w:name="_Toc360094435"/>
      <w:r>
        <w:lastRenderedPageBreak/>
        <w:t>1NC Shell #2</w:t>
      </w:r>
      <w:bookmarkEnd w:id="16"/>
    </w:p>
    <w:p w:rsidR="00632517" w:rsidRDefault="00632517" w:rsidP="00632517">
      <w:pPr>
        <w:pStyle w:val="Heading3"/>
      </w:pPr>
      <w:bookmarkStart w:id="19" w:name="_Toc360209652"/>
      <w:r>
        <w:lastRenderedPageBreak/>
        <w:t>Immigration Reform Shell 2.0</w:t>
      </w:r>
      <w:bookmarkEnd w:id="17"/>
      <w:bookmarkEnd w:id="18"/>
      <w:bookmarkEnd w:id="19"/>
    </w:p>
    <w:p w:rsidR="00632517" w:rsidRDefault="00632517" w:rsidP="00632517">
      <w:pPr>
        <w:pStyle w:val="Heading4"/>
        <w:numPr>
          <w:ilvl w:val="0"/>
          <w:numId w:val="5"/>
        </w:numPr>
      </w:pPr>
      <w:r>
        <w:t>Immigration reform will pass—support in both houses of Congress</w:t>
      </w:r>
    </w:p>
    <w:p w:rsidR="00632517" w:rsidRPr="007634C2" w:rsidRDefault="00632517" w:rsidP="00632517">
      <w:r>
        <w:t xml:space="preserve">Will </w:t>
      </w:r>
      <w:r w:rsidRPr="007634C2">
        <w:rPr>
          <w:rStyle w:val="StyleStyleBold12pt"/>
        </w:rPr>
        <w:t>Allen</w:t>
      </w:r>
      <w:r>
        <w:t xml:space="preserve"> (Staff writer) June 21, 20</w:t>
      </w:r>
      <w:r w:rsidRPr="007634C2">
        <w:rPr>
          <w:rStyle w:val="StyleStyleBold12pt"/>
        </w:rPr>
        <w:t>13</w:t>
      </w:r>
      <w:r>
        <w:t xml:space="preserve">. Retrieved June 24, 2013 from </w:t>
      </w:r>
      <w:hyperlink r:id="rId13" w:history="1">
        <w:r>
          <w:rPr>
            <w:rStyle w:val="Hyperlink"/>
          </w:rPr>
          <w:t>http://www.nationalreview.com/corner/351667/flake-we-will-have-sufficient-votes-pass-amended-immigration-reform-will-allen</w:t>
        </w:r>
      </w:hyperlink>
    </w:p>
    <w:p w:rsidR="00632517" w:rsidRPr="007634C2" w:rsidRDefault="00632517" w:rsidP="00632517">
      <w:pPr>
        <w:rPr>
          <w:rStyle w:val="StyleBoldUnderline"/>
        </w:rPr>
      </w:pPr>
      <w:r>
        <w:t xml:space="preserve">Senator Jeff Flake (R., Ariz.) appeared on The O’Reilly Factor to support the so-called Corker amendment, which will add stronger border-security measures to the immigration-reform bill currently before the Senate. Flake stated that the amendment, anticipated this weekend, includes “doubling the border patrol, also 700 miles of new fencing; the Border Patrol actually will be so thick . . . there will be a border agent every thousand feet.” Asked whether the additional security provisions will win over fellow Republicans who oppose the bill, </w:t>
      </w:r>
      <w:r w:rsidRPr="007634C2">
        <w:rPr>
          <w:rStyle w:val="StyleBoldUnderline"/>
          <w:highlight w:val="yellow"/>
        </w:rPr>
        <w:t>Flake predicted that the amendment would bring “anywhere between 8 and 13 or 14 new members along . . . I think we’ll be close [to 70 votes] with this amendment.”</w:t>
      </w:r>
      <w:r>
        <w:t xml:space="preserve">  He added, </w:t>
      </w:r>
      <w:r w:rsidRPr="007634C2">
        <w:rPr>
          <w:rStyle w:val="StyleBoldUnderline"/>
          <w:highlight w:val="yellow"/>
        </w:rPr>
        <w:t>“We will have sufficient votes, I think, with this stronger ‘border surge,’ if you will, to pass the bill.”  The senator expects the House of Representatives to pass only the border-security part of the Senate proposal</w:t>
      </w:r>
      <w:r>
        <w:t xml:space="preserve">: “They will be unlikely to pass a big bill, but they’ll probably pass a border-security bill.” </w:t>
      </w:r>
      <w:r w:rsidRPr="007634C2">
        <w:rPr>
          <w:rStyle w:val="StyleBoldUnderline"/>
          <w:highlight w:val="yellow"/>
        </w:rPr>
        <w:t>Flake also expects that the Senate will vote on the full legislation by the end of next week, and that a final version will reach President Obama’s desk by September.</w:t>
      </w:r>
    </w:p>
    <w:p w:rsidR="00632517" w:rsidRDefault="00632517" w:rsidP="00632517">
      <w:pPr>
        <w:pStyle w:val="Heading4"/>
        <w:numPr>
          <w:ilvl w:val="0"/>
          <w:numId w:val="5"/>
        </w:numPr>
      </w:pPr>
      <w:r>
        <w:t>ROLLING BACK SANCTIONS ON CUBA WOULD BE POLITICALLY CONTROVERSIAL.</w:t>
      </w:r>
    </w:p>
    <w:p w:rsidR="00632517" w:rsidRDefault="00632517" w:rsidP="00632517">
      <w:pPr>
        <w:ind w:left="720"/>
      </w:pPr>
      <w:r>
        <w:t xml:space="preserve">Stephanie </w:t>
      </w:r>
      <w:r w:rsidRPr="00F57826">
        <w:rPr>
          <w:rStyle w:val="StyleStyleBold12pt"/>
        </w:rPr>
        <w:t>Hanson</w:t>
      </w:r>
      <w:r>
        <w:t>, (staff writer) Jan. 31, 20</w:t>
      </w:r>
      <w:r w:rsidRPr="00F57826">
        <w:rPr>
          <w:rStyle w:val="StyleStyleBold12pt"/>
        </w:rPr>
        <w:t>13</w:t>
      </w:r>
      <w:r>
        <w:t>.  Retrieved May 29, 2013 from  http://www.cfr.org/cuba/us-cuba-relations/p11113</w:t>
      </w:r>
    </w:p>
    <w:p w:rsidR="00632517" w:rsidRDefault="00632517" w:rsidP="00632517">
      <w:pPr>
        <w:rPr>
          <w:sz w:val="16"/>
        </w:rPr>
      </w:pPr>
      <w:r w:rsidRPr="00F57826">
        <w:rPr>
          <w:rStyle w:val="StyleBoldUnderline"/>
          <w:highlight w:val="yellow"/>
        </w:rPr>
        <w:t>Many recent policy reports have recommended that the United States take some unilateral steps to roll back sanctions on Cuba.</w:t>
      </w:r>
      <w:r w:rsidRPr="00F57826">
        <w:rPr>
          <w:sz w:val="16"/>
        </w:rPr>
        <w:t xml:space="preserve"> The removal of sanctions, however, would be just one step in the process of normalizing relations. </w:t>
      </w:r>
      <w:r w:rsidRPr="00F57826">
        <w:rPr>
          <w:rStyle w:val="StyleBoldUnderline"/>
          <w:highlight w:val="yellow"/>
        </w:rPr>
        <w:t xml:space="preserve">Such a process is </w:t>
      </w:r>
      <w:r w:rsidRPr="00F57826">
        <w:rPr>
          <w:rStyle w:val="Emphasis"/>
          <w:highlight w:val="yellow"/>
        </w:rPr>
        <w:t>sure to be controversial</w:t>
      </w:r>
      <w:r w:rsidRPr="00F57826">
        <w:rPr>
          <w:rStyle w:val="StyleBoldUnderline"/>
          <w:highlight w:val="yellow"/>
        </w:rPr>
        <w:t xml:space="preserve">, as indicated by the heated congressional debate spurred in March 2009 by attempts to ease travel and trade restrictions in a large appropriations bill. "Whatever we call it--normalization, détente, rapproachement--it is clear that the policy process risks </w:t>
      </w:r>
      <w:r w:rsidRPr="00F57826">
        <w:rPr>
          <w:rStyle w:val="Emphasis"/>
          <w:highlight w:val="yellow"/>
        </w:rPr>
        <w:t>falling victim to the politics</w:t>
      </w:r>
      <w:r w:rsidRPr="00F57826">
        <w:rPr>
          <w:rStyle w:val="StyleBoldUnderline"/>
          <w:highlight w:val="yellow"/>
        </w:rPr>
        <w:t xml:space="preserve"> of the issue,"</w:t>
      </w:r>
      <w:r w:rsidRPr="00F57826">
        <w:rPr>
          <w:sz w:val="16"/>
        </w:rPr>
        <w:t xml:space="preserve"> says Sweig.</w:t>
      </w:r>
    </w:p>
    <w:p w:rsidR="00632517" w:rsidRDefault="00632517" w:rsidP="00632517">
      <w:pPr>
        <w:pStyle w:val="Heading4"/>
        <w:numPr>
          <w:ilvl w:val="0"/>
          <w:numId w:val="5"/>
        </w:numPr>
      </w:pPr>
      <w:r>
        <w:t>Obama needs political capital to finish the immigration deal</w:t>
      </w:r>
    </w:p>
    <w:p w:rsidR="00632517" w:rsidRPr="00672D5D" w:rsidRDefault="00632517" w:rsidP="00632517">
      <w:r w:rsidRPr="00672D5D">
        <w:rPr>
          <w:rStyle w:val="StyleStyleBold12pt"/>
        </w:rPr>
        <w:t>Hindustan Times</w:t>
      </w:r>
      <w:r>
        <w:t xml:space="preserve"> June 11, 20</w:t>
      </w:r>
      <w:r w:rsidRPr="00672D5D">
        <w:rPr>
          <w:rStyle w:val="StyleStyleBold12pt"/>
        </w:rPr>
        <w:t>13</w:t>
      </w:r>
      <w:r>
        <w:t xml:space="preserve">. Retrieved June 25, 2013 from </w:t>
      </w:r>
      <w:hyperlink r:id="rId14" w:history="1">
        <w:r>
          <w:rPr>
            <w:rStyle w:val="Hyperlink"/>
          </w:rPr>
          <w:t>http://www.hindustantimes.com/world-news/Americas/Obama-back-in-fray-on-immigration-reform/Article1-1074774.aspx</w:t>
        </w:r>
      </w:hyperlink>
    </w:p>
    <w:p w:rsidR="00632517" w:rsidRPr="00672D5D" w:rsidRDefault="00632517" w:rsidP="00632517">
      <w:pPr>
        <w:rPr>
          <w:sz w:val="16"/>
        </w:rPr>
      </w:pPr>
      <w:r w:rsidRPr="00672D5D">
        <w:rPr>
          <w:rStyle w:val="StyleBoldUnderline"/>
          <w:highlight w:val="yellow"/>
        </w:rPr>
        <w:t>US President Barack Obama made an outspoken pitch for a Senate bill on comprehensive immigration reform on Tuesday</w:t>
      </w:r>
      <w:r w:rsidRPr="00672D5D">
        <w:rPr>
          <w:sz w:val="16"/>
        </w:rPr>
        <w:t>, branding those opposed to it insincere about fixing a badly broken system.</w:t>
      </w:r>
      <w:r w:rsidRPr="00672D5D">
        <w:rPr>
          <w:sz w:val="12"/>
        </w:rPr>
        <w:t>¶</w:t>
      </w:r>
      <w:r w:rsidRPr="00672D5D">
        <w:rPr>
          <w:sz w:val="16"/>
        </w:rPr>
        <w:t xml:space="preserve"> </w:t>
      </w:r>
      <w:r w:rsidRPr="00672D5D">
        <w:rPr>
          <w:sz w:val="12"/>
        </w:rPr>
        <w:t>¶</w:t>
      </w:r>
      <w:r w:rsidRPr="00672D5D">
        <w:rPr>
          <w:sz w:val="16"/>
        </w:rPr>
        <w:t xml:space="preserve"> </w:t>
      </w:r>
      <w:r w:rsidRPr="00672D5D">
        <w:rPr>
          <w:rStyle w:val="StyleBoldUnderline"/>
          <w:highlight w:val="yellow"/>
        </w:rPr>
        <w:t>Obama has gently pushed the bill from behind the scenes for months</w:t>
      </w:r>
      <w:r w:rsidRPr="00672D5D">
        <w:rPr>
          <w:sz w:val="16"/>
        </w:rPr>
        <w:t xml:space="preserve">, fearing </w:t>
      </w:r>
      <w:r w:rsidRPr="00672D5D">
        <w:rPr>
          <w:sz w:val="12"/>
        </w:rPr>
        <w:t>¶</w:t>
      </w:r>
      <w:r w:rsidRPr="00672D5D">
        <w:rPr>
          <w:sz w:val="16"/>
        </w:rPr>
        <w:t xml:space="preserve"> </w:t>
      </w:r>
      <w:r w:rsidRPr="00672D5D">
        <w:rPr>
          <w:sz w:val="12"/>
        </w:rPr>
        <w:t>¶</w:t>
      </w:r>
      <w:r w:rsidRPr="00672D5D">
        <w:rPr>
          <w:sz w:val="16"/>
        </w:rPr>
        <w:t xml:space="preserve"> his open support would swell the ranks of conservatives who see the bill as offering amnesty to illegal immigrants and who are determined to kill it.</w:t>
      </w:r>
      <w:r w:rsidRPr="00672D5D">
        <w:rPr>
          <w:sz w:val="12"/>
        </w:rPr>
        <w:t>¶</w:t>
      </w:r>
      <w:r w:rsidRPr="00672D5D">
        <w:rPr>
          <w:sz w:val="16"/>
        </w:rPr>
        <w:t xml:space="preserve"> </w:t>
      </w:r>
      <w:r w:rsidRPr="00672D5D">
        <w:rPr>
          <w:sz w:val="12"/>
        </w:rPr>
        <w:t>¶</w:t>
      </w:r>
      <w:r w:rsidRPr="00672D5D">
        <w:rPr>
          <w:sz w:val="16"/>
        </w:rPr>
        <w:t xml:space="preserve"> </w:t>
      </w:r>
      <w:r w:rsidRPr="00672D5D">
        <w:rPr>
          <w:rStyle w:val="StyleBoldUnderline"/>
          <w:highlight w:val="yellow"/>
        </w:rPr>
        <w:t>But as the legislation faced a crucial test vote in the Senate, Obama waded into the fray, leveraging the political capital on the issue he won during last year's election campaign, particularly among Hispanic voters.</w:t>
      </w:r>
      <w:r w:rsidRPr="00672D5D">
        <w:rPr>
          <w:rStyle w:val="StyleBoldUnderline"/>
          <w:b w:val="0"/>
          <w:sz w:val="12"/>
          <w:highlight w:val="yellow"/>
        </w:rPr>
        <w:t>¶</w:t>
      </w:r>
      <w:r w:rsidRPr="00672D5D">
        <w:rPr>
          <w:sz w:val="16"/>
        </w:rPr>
        <w:t xml:space="preserve"> </w:t>
      </w:r>
      <w:r w:rsidRPr="00672D5D">
        <w:rPr>
          <w:sz w:val="12"/>
        </w:rPr>
        <w:t>¶</w:t>
      </w:r>
      <w:r w:rsidRPr="00672D5D">
        <w:rPr>
          <w:sz w:val="16"/>
        </w:rPr>
        <w:t xml:space="preserve"> "</w:t>
      </w:r>
      <w:r w:rsidRPr="00672D5D">
        <w:rPr>
          <w:rStyle w:val="StyleBoldUnderline"/>
          <w:highlight w:val="yellow"/>
        </w:rPr>
        <w:t>This week, the Senate will consider a common-sense, bipartisan bill that is the best chance we've had in years to fix our broken immigration system," Obama said</w:t>
      </w:r>
      <w:r w:rsidRPr="00672D5D">
        <w:rPr>
          <w:sz w:val="16"/>
        </w:rPr>
        <w:t xml:space="preserve"> at an event at the White House.</w:t>
      </w:r>
      <w:r w:rsidRPr="00672D5D">
        <w:rPr>
          <w:sz w:val="12"/>
        </w:rPr>
        <w:t>¶</w:t>
      </w:r>
      <w:r w:rsidRPr="00672D5D">
        <w:rPr>
          <w:sz w:val="16"/>
        </w:rPr>
        <w:t xml:space="preserve"> </w:t>
      </w:r>
      <w:r w:rsidRPr="00672D5D">
        <w:rPr>
          <w:sz w:val="12"/>
        </w:rPr>
        <w:t>¶</w:t>
      </w:r>
      <w:r w:rsidRPr="00672D5D">
        <w:rPr>
          <w:sz w:val="16"/>
        </w:rPr>
        <w:t xml:space="preserve"> The president also sought to disarm conservative Republicans -- even some who support immigration reform -- who argue that the bill should not be passed without tough new border security measures.</w:t>
      </w:r>
      <w:r w:rsidRPr="00672D5D">
        <w:rPr>
          <w:sz w:val="12"/>
        </w:rPr>
        <w:t>¶</w:t>
      </w:r>
      <w:r w:rsidRPr="00672D5D">
        <w:rPr>
          <w:sz w:val="16"/>
        </w:rPr>
        <w:t xml:space="preserve"> </w:t>
      </w:r>
      <w:r w:rsidRPr="00672D5D">
        <w:rPr>
          <w:sz w:val="12"/>
        </w:rPr>
        <w:t>¶</w:t>
      </w:r>
      <w:r w:rsidRPr="00672D5D">
        <w:rPr>
          <w:sz w:val="16"/>
        </w:rPr>
        <w:t xml:space="preserve"> "I know there's a lot of talk right now about border security so let me repeat: today illegal crossings are near their lowest level in decades. </w:t>
      </w:r>
      <w:r w:rsidRPr="00672D5D">
        <w:rPr>
          <w:sz w:val="12"/>
        </w:rPr>
        <w:t>¶</w:t>
      </w:r>
      <w:r w:rsidRPr="00672D5D">
        <w:rPr>
          <w:sz w:val="16"/>
        </w:rPr>
        <w:t xml:space="preserve"> </w:t>
      </w:r>
      <w:r w:rsidRPr="00672D5D">
        <w:rPr>
          <w:sz w:val="12"/>
        </w:rPr>
        <w:t>¶</w:t>
      </w:r>
      <w:r w:rsidRPr="00672D5D">
        <w:rPr>
          <w:sz w:val="16"/>
        </w:rPr>
        <w:t xml:space="preserve"> "If passed, the Senate bill, as currently written and as hitting the floor, would put in place the toughest border enforcement plan that America has ever seen. So nobody's taking border enforcement lightly."</w:t>
      </w:r>
      <w:r w:rsidRPr="00672D5D">
        <w:rPr>
          <w:sz w:val="12"/>
        </w:rPr>
        <w:t>¶</w:t>
      </w:r>
      <w:r w:rsidRPr="00672D5D">
        <w:rPr>
          <w:sz w:val="16"/>
        </w:rPr>
        <w:t xml:space="preserve"> </w:t>
      </w:r>
      <w:r w:rsidRPr="00672D5D">
        <w:rPr>
          <w:sz w:val="12"/>
        </w:rPr>
        <w:t>¶</w:t>
      </w:r>
      <w:r w:rsidRPr="00672D5D">
        <w:rPr>
          <w:sz w:val="16"/>
        </w:rPr>
        <w:t xml:space="preserve"> Obama also took direct aim at the motives of lawmakers who are opposed to the bill, which was drawn up in the Senate by a bipartisan group of lawmakers known as the "Gang </w:t>
      </w:r>
      <w:r w:rsidRPr="00672D5D">
        <w:rPr>
          <w:sz w:val="16"/>
        </w:rPr>
        <w:lastRenderedPageBreak/>
        <w:t>of Eight."</w:t>
      </w:r>
      <w:r w:rsidRPr="00672D5D">
        <w:rPr>
          <w:sz w:val="12"/>
        </w:rPr>
        <w:t>¶</w:t>
      </w:r>
      <w:r w:rsidRPr="00672D5D">
        <w:rPr>
          <w:sz w:val="16"/>
        </w:rPr>
        <w:t xml:space="preserve"> </w:t>
      </w:r>
      <w:r w:rsidRPr="00672D5D">
        <w:rPr>
          <w:sz w:val="12"/>
        </w:rPr>
        <w:t>¶</w:t>
      </w:r>
      <w:r w:rsidRPr="00672D5D">
        <w:rPr>
          <w:sz w:val="16"/>
        </w:rPr>
        <w:t xml:space="preserve"> "There's no reason Congress can't get this done by the end of the summer," Obama said, but cast doubt on the motives of those wanting to block the bill.</w:t>
      </w:r>
      <w:r w:rsidRPr="00672D5D">
        <w:rPr>
          <w:sz w:val="12"/>
        </w:rPr>
        <w:t>¶</w:t>
      </w:r>
      <w:r w:rsidRPr="00672D5D">
        <w:rPr>
          <w:sz w:val="16"/>
        </w:rPr>
        <w:t xml:space="preserve"> </w:t>
      </w:r>
      <w:r w:rsidRPr="00672D5D">
        <w:rPr>
          <w:sz w:val="12"/>
        </w:rPr>
        <w:t>¶</w:t>
      </w:r>
      <w:r w:rsidRPr="00672D5D">
        <w:rPr>
          <w:sz w:val="16"/>
        </w:rPr>
        <w:t xml:space="preserve"> "If you're not serious about it, if you think that a broken system is the best America can do, then I guess it makes sense to try to block it," he said.</w:t>
      </w:r>
      <w:r w:rsidRPr="00672D5D">
        <w:rPr>
          <w:sz w:val="12"/>
        </w:rPr>
        <w:t>¶</w:t>
      </w:r>
      <w:r w:rsidRPr="00672D5D">
        <w:rPr>
          <w:sz w:val="16"/>
        </w:rPr>
        <w:t xml:space="preserve"> </w:t>
      </w:r>
      <w:r w:rsidRPr="00672D5D">
        <w:rPr>
          <w:sz w:val="12"/>
        </w:rPr>
        <w:t>¶</w:t>
      </w:r>
      <w:r w:rsidRPr="00672D5D">
        <w:rPr>
          <w:sz w:val="16"/>
        </w:rPr>
        <w:t xml:space="preserve"> "But if you're actually serious and sincere about fixing a broken system, this is the vehicle to do it, and now is the time to get it done. </w:t>
      </w:r>
      <w:r w:rsidRPr="00672D5D">
        <w:rPr>
          <w:sz w:val="12"/>
        </w:rPr>
        <w:t>¶</w:t>
      </w:r>
      <w:r w:rsidRPr="00672D5D">
        <w:rPr>
          <w:sz w:val="16"/>
        </w:rPr>
        <w:t xml:space="preserve"> </w:t>
      </w:r>
      <w:r w:rsidRPr="00672D5D">
        <w:rPr>
          <w:sz w:val="12"/>
        </w:rPr>
        <w:t>¶</w:t>
      </w:r>
      <w:r w:rsidRPr="00672D5D">
        <w:rPr>
          <w:sz w:val="16"/>
        </w:rPr>
        <w:t xml:space="preserve"> "There is no good reason to play procedural games or engage in obstruction just to block the best chance we've had in years to address this problem in a way that's fair to middle-class families, to business owners, to legal immigrants."</w:t>
      </w:r>
      <w:r w:rsidRPr="00672D5D">
        <w:rPr>
          <w:sz w:val="12"/>
        </w:rPr>
        <w:t>¶</w:t>
      </w:r>
      <w:r w:rsidRPr="00672D5D">
        <w:rPr>
          <w:sz w:val="16"/>
        </w:rPr>
        <w:t xml:space="preserve"> </w:t>
      </w:r>
      <w:r w:rsidRPr="00672D5D">
        <w:rPr>
          <w:sz w:val="12"/>
        </w:rPr>
        <w:t>¶</w:t>
      </w:r>
      <w:r w:rsidRPr="00672D5D">
        <w:rPr>
          <w:sz w:val="16"/>
        </w:rPr>
        <w:t xml:space="preserve"> The bill, which would give around 12 million illegal immigrants an eventual path to citizenship, will need 60 votes to pass the 100-seat Senate, and then face an uncertain fate in the Republican-controlled House of Representatives.</w:t>
      </w:r>
      <w:r w:rsidRPr="00672D5D">
        <w:rPr>
          <w:sz w:val="12"/>
        </w:rPr>
        <w:t>¶</w:t>
      </w:r>
      <w:r w:rsidRPr="00672D5D">
        <w:rPr>
          <w:sz w:val="16"/>
        </w:rPr>
        <w:t xml:space="preserve"> </w:t>
      </w:r>
      <w:r w:rsidRPr="00672D5D">
        <w:rPr>
          <w:sz w:val="12"/>
        </w:rPr>
        <w:t>¶</w:t>
      </w:r>
      <w:r w:rsidRPr="00672D5D">
        <w:rPr>
          <w:sz w:val="16"/>
        </w:rPr>
        <w:t xml:space="preserve"> Since their defeat in the 2012 presidential elections, some Republicans have shifted position and now support reform in the hope of winning over Hispanic voters, whose clout is expected to grow in future elections.</w:t>
      </w:r>
    </w:p>
    <w:p w:rsidR="00632517" w:rsidRDefault="00632517" w:rsidP="00632517">
      <w:pPr>
        <w:pStyle w:val="Heading4"/>
        <w:numPr>
          <w:ilvl w:val="0"/>
          <w:numId w:val="5"/>
        </w:numPr>
      </w:pPr>
      <w:r>
        <w:t>IMMIGRATION REFORM KEY TO BOLSTERING CYBER-SECURITY DEFENSES:</w:t>
      </w:r>
    </w:p>
    <w:p w:rsidR="00632517" w:rsidRDefault="00632517" w:rsidP="00632517">
      <w:pPr>
        <w:ind w:left="720"/>
      </w:pPr>
      <w:r>
        <w:t xml:space="preserve">Thomas </w:t>
      </w:r>
      <w:r w:rsidRPr="00F57826">
        <w:rPr>
          <w:rStyle w:val="StyleStyleBold12pt"/>
        </w:rPr>
        <w:t>McLarty</w:t>
      </w:r>
      <w:r>
        <w:t>, 7/8/20</w:t>
      </w:r>
      <w:r w:rsidRPr="00F57826">
        <w:rPr>
          <w:rStyle w:val="StyleStyleBold12pt"/>
        </w:rPr>
        <w:t>09</w:t>
      </w:r>
      <w:r>
        <w:t xml:space="preserve"> (Council on Foreign Relations), July 8, 2009.  Retrieved May 29, 2013 from  http://www.cfr.org/immigration/us-immigration-policy-report-cfr-sponsored-independent-task-force/p19759</w:t>
      </w:r>
    </w:p>
    <w:p w:rsidR="00632517" w:rsidRPr="00F57826" w:rsidRDefault="00632517" w:rsidP="00632517">
      <w:pPr>
        <w:rPr>
          <w:sz w:val="16"/>
        </w:rPr>
      </w:pPr>
      <w:r w:rsidRPr="00F57826">
        <w:rPr>
          <w:sz w:val="16"/>
        </w:rPr>
        <w:t xml:space="preserve">We have seen, </w:t>
      </w:r>
      <w:r w:rsidRPr="00F57826">
        <w:rPr>
          <w:rStyle w:val="StyleBoldUnderline"/>
          <w:highlight w:val="yellow"/>
        </w:rPr>
        <w:t>when you look at the table of the top 20 firms that are H1-B visa requestors, at least 15 of those are IT firms</w:t>
      </w:r>
      <w:r w:rsidRPr="00F57826">
        <w:rPr>
          <w:sz w:val="16"/>
        </w:rPr>
        <w:t xml:space="preserve">. And as we're seeing across industry, </w:t>
      </w:r>
      <w:r w:rsidRPr="00F57826">
        <w:rPr>
          <w:rStyle w:val="StyleBoldUnderline"/>
          <w:highlight w:val="yellow"/>
        </w:rPr>
        <w:t>much of the hardware and software</w:t>
      </w:r>
      <w:r w:rsidRPr="00F57826">
        <w:rPr>
          <w:sz w:val="16"/>
        </w:rPr>
        <w:t xml:space="preserve"> that's used in this country is not only manufactured now overseas, but </w:t>
      </w:r>
      <w:r w:rsidRPr="00F57826">
        <w:rPr>
          <w:rStyle w:val="StyleBoldUnderline"/>
          <w:highlight w:val="yellow"/>
        </w:rPr>
        <w:t>it's developed overseas by scientists and engineers who were educated here in the United States</w:t>
      </w:r>
      <w:r w:rsidRPr="00F57826">
        <w:rPr>
          <w:sz w:val="16"/>
        </w:rPr>
        <w:t>.</w:t>
      </w:r>
      <w:r w:rsidRPr="00F57826">
        <w:rPr>
          <w:sz w:val="12"/>
        </w:rPr>
        <w:t>¶</w:t>
      </w:r>
      <w:r w:rsidRPr="00F57826">
        <w:rPr>
          <w:sz w:val="16"/>
        </w:rPr>
        <w:t xml:space="preserve"> </w:t>
      </w:r>
      <w:r w:rsidRPr="00F57826">
        <w:rPr>
          <w:rStyle w:val="StyleBoldUnderline"/>
          <w:highlight w:val="yellow"/>
        </w:rPr>
        <w:t>We're seeing a lot more activity around cyber-security,</w:t>
      </w:r>
      <w:r w:rsidRPr="00F57826">
        <w:rPr>
          <w:sz w:val="16"/>
        </w:rPr>
        <w:t xml:space="preserve"> certainly noteworthy attacks here very recently. It's becoming an increasingly dominant set of requirements across not only to the Department of Defense, but the Department of Homeland Security and the critical infrastructure that's held in private hands. </w:t>
      </w:r>
      <w:r w:rsidRPr="00F57826">
        <w:rPr>
          <w:rStyle w:val="StyleBoldUnderline"/>
          <w:highlight w:val="yellow"/>
        </w:rPr>
        <w:t>Was there any discussion or any interest from DOD or DHS as you undertook this review on the security things about what can be done to try to generate a more effective group of IT experts here in the U</w:t>
      </w:r>
      <w:r w:rsidRPr="00F57826">
        <w:rPr>
          <w:sz w:val="16"/>
        </w:rPr>
        <w:t xml:space="preserve">nited </w:t>
      </w:r>
      <w:r w:rsidRPr="00F57826">
        <w:rPr>
          <w:rStyle w:val="StyleBoldUnderline"/>
          <w:highlight w:val="yellow"/>
        </w:rPr>
        <w:t>S</w:t>
      </w:r>
      <w:r w:rsidRPr="00F57826">
        <w:rPr>
          <w:sz w:val="16"/>
        </w:rPr>
        <w:t>tates, many of which are coming to the U.S. institutions, academic institutions from overseas and often returning back? This potentially puts us at a competitive disadvantage going forward.</w:t>
      </w:r>
      <w:r w:rsidRPr="00F57826">
        <w:rPr>
          <w:sz w:val="12"/>
        </w:rPr>
        <w:t>¶</w:t>
      </w:r>
      <w:r w:rsidRPr="00F57826">
        <w:rPr>
          <w:sz w:val="16"/>
        </w:rPr>
        <w:t xml:space="preserve"> MCLARTY: Yes. And I think your question largely is the answer as well. I mean, clearly we have less talented students here studying -- or put another way, more talented students studying in other countries that are gifted, talented, really have a tremendous ability to develop these kind of technology and scientific advances, we're going to be put at an increasingly disadvantage. Where if they come here -- and </w:t>
      </w:r>
      <w:r w:rsidRPr="00F57826">
        <w:rPr>
          <w:rStyle w:val="StyleBoldUnderline"/>
          <w:highlight w:val="yellow"/>
        </w:rPr>
        <w:t>I kind of like Dr. Land's approach of the green card being handed to them</w:t>
      </w:r>
      <w:r w:rsidRPr="00F57826">
        <w:rPr>
          <w:sz w:val="16"/>
        </w:rPr>
        <w:t xml:space="preserve"> or carefully put in their billfold or purse as they graduate -- </w:t>
      </w:r>
      <w:r w:rsidRPr="00F57826">
        <w:rPr>
          <w:rStyle w:val="StyleBoldUnderline"/>
          <w:highlight w:val="yellow"/>
        </w:rPr>
        <w:t>then, obviously, that's going to strengthen</w:t>
      </w:r>
      <w:r w:rsidRPr="00F57826">
        <w:rPr>
          <w:sz w:val="16"/>
        </w:rPr>
        <w:t xml:space="preserve">, I think, our system, </w:t>
      </w:r>
      <w:r w:rsidRPr="00F57826">
        <w:rPr>
          <w:rStyle w:val="StyleBoldUnderline"/>
          <w:highlight w:val="yellow"/>
        </w:rPr>
        <w:t>our security needs</w:t>
      </w:r>
      <w:r w:rsidRPr="00F57826">
        <w:rPr>
          <w:sz w:val="16"/>
        </w:rPr>
        <w:t>.</w:t>
      </w:r>
      <w:r w:rsidRPr="00F57826">
        <w:rPr>
          <w:sz w:val="12"/>
        </w:rPr>
        <w:t>¶</w:t>
      </w:r>
      <w:r w:rsidRPr="00F57826">
        <w:rPr>
          <w:sz w:val="16"/>
        </w:rPr>
        <w:t xml:space="preserve"> But again, I think, Frank, you raised a very good point in terms of the security measures that are needed in this interim, if you want to call it that, as we hopefully get some reform here in this area. Yes, we were mindful of that. Ted, you might want to be a little more specific in that regard. But I think you make the basic point of the need. I mean, you're right; about the 15 out of the top 20 and what's being developed overseas. </w:t>
      </w:r>
      <w:r w:rsidRPr="00F57826">
        <w:rPr>
          <w:rStyle w:val="StyleBoldUnderline"/>
          <w:highlight w:val="yellow"/>
        </w:rPr>
        <w:t>That underscores the need to get the best and brightest here and to keep them here</w:t>
      </w:r>
      <w:r w:rsidRPr="00F57826">
        <w:rPr>
          <w:sz w:val="16"/>
        </w:rPr>
        <w:t xml:space="preserve"> -- or, if they go back to their countries, at least they have a link here.</w:t>
      </w:r>
    </w:p>
    <w:p w:rsidR="00632517" w:rsidRDefault="00632517" w:rsidP="00632517">
      <w:pPr>
        <w:pStyle w:val="Heading4"/>
        <w:numPr>
          <w:ilvl w:val="0"/>
          <w:numId w:val="5"/>
        </w:numPr>
      </w:pPr>
      <w:r>
        <w:t>A cyber-attack on the US guarantees nuclear war</w:t>
      </w:r>
    </w:p>
    <w:p w:rsidR="00632517" w:rsidRPr="005743A0" w:rsidRDefault="00632517" w:rsidP="00632517">
      <w:r>
        <w:t xml:space="preserve">Richard </w:t>
      </w:r>
      <w:r w:rsidRPr="005743A0">
        <w:rPr>
          <w:rStyle w:val="StyleStyleBold12pt"/>
        </w:rPr>
        <w:t>Clarke</w:t>
      </w:r>
      <w:r>
        <w:t xml:space="preserve"> </w:t>
      </w:r>
      <w:r w:rsidRPr="00674A05">
        <w:rPr>
          <w:rStyle w:val="StyleStyleBold12pt"/>
        </w:rPr>
        <w:t>and</w:t>
      </w:r>
      <w:r>
        <w:t xml:space="preserve"> Steven </w:t>
      </w:r>
      <w:r w:rsidRPr="005743A0">
        <w:rPr>
          <w:rStyle w:val="StyleStyleBold12pt"/>
        </w:rPr>
        <w:t>Andreasen</w:t>
      </w:r>
      <w:r>
        <w:t xml:space="preserve"> June 14, 20</w:t>
      </w:r>
      <w:r w:rsidRPr="005743A0">
        <w:rPr>
          <w:rStyle w:val="StyleStyleBold12pt"/>
        </w:rPr>
        <w:t>13</w:t>
      </w:r>
      <w:r>
        <w:t xml:space="preserve">. “Cyberwar’s threat does not justify a new policy of nuclear deterrence” Retrieved June 25, 2013 from </w:t>
      </w:r>
      <w:hyperlink r:id="rId15" w:history="1">
        <w:r>
          <w:rPr>
            <w:rStyle w:val="Hyperlink"/>
          </w:rPr>
          <w:t>http://articles.washingtonpost.com/2013-06-14/opinions/39977598_1_nuclear-weapons-cyber-attack-cyberattacks</w:t>
        </w:r>
      </w:hyperlink>
    </w:p>
    <w:p w:rsidR="00632517" w:rsidRPr="00815859" w:rsidRDefault="00632517" w:rsidP="00632517">
      <w:r w:rsidRPr="005743A0">
        <w:rPr>
          <w:sz w:val="16"/>
        </w:rPr>
        <w:t>President Obama is expected to unveil a new nuclear policy initiative this week in Berlin. Whether he can make good on his first-term commitments to end outdated Cold War nuclear policies may depend on a firm presidential directive to the Pentagon rejecting any new missions for nuclear weapons — in particular, their use in response to cyberattacks.</w:t>
      </w:r>
      <w:r w:rsidRPr="005743A0">
        <w:rPr>
          <w:sz w:val="12"/>
        </w:rPr>
        <w:t>¶</w:t>
      </w:r>
      <w:r w:rsidRPr="005743A0">
        <w:rPr>
          <w:sz w:val="16"/>
        </w:rPr>
        <w:t xml:space="preserve"> </w:t>
      </w:r>
      <w:r w:rsidRPr="005743A0">
        <w:rPr>
          <w:rStyle w:val="StyleBoldUnderline"/>
          <w:highlight w:val="yellow"/>
        </w:rPr>
        <w:t>The Pentagon’s Defense Science Board concluded this year that China and Russia could develop capabilities to launch an “existential cyber attack” against the United States — that is, an attack causing sufficient damage that our government would lose control of the country.</w:t>
      </w:r>
      <w:r w:rsidRPr="005743A0">
        <w:rPr>
          <w:sz w:val="16"/>
        </w:rPr>
        <w:t xml:space="preserve"> “While the manifestation of a nuclear and cyber attack are very different,” the board concluded, </w:t>
      </w:r>
      <w:r w:rsidRPr="005743A0">
        <w:rPr>
          <w:rStyle w:val="StyleBoldUnderline"/>
          <w:highlight w:val="yellow"/>
        </w:rPr>
        <w:t>“in the end, the existential impact to the United States is the same.”</w:t>
      </w:r>
      <w:r w:rsidRPr="005743A0">
        <w:rPr>
          <w:rStyle w:val="StyleBoldUnderline"/>
          <w:b w:val="0"/>
          <w:sz w:val="12"/>
          <w:highlight w:val="yellow"/>
        </w:rPr>
        <w:t>¶</w:t>
      </w:r>
      <w:r w:rsidRPr="005743A0">
        <w:rPr>
          <w:rStyle w:val="StyleBoldUnderline"/>
          <w:highlight w:val="yellow"/>
        </w:rPr>
        <w:t xml:space="preserve"> Because it will be impossible to fully defend our systems against existential cyberthreats,</w:t>
      </w:r>
      <w:r w:rsidRPr="005743A0">
        <w:rPr>
          <w:sz w:val="16"/>
        </w:rPr>
        <w:t xml:space="preserve"> the board argued, </w:t>
      </w:r>
      <w:r w:rsidRPr="005743A0">
        <w:rPr>
          <w:rStyle w:val="StyleBoldUnderline"/>
          <w:highlight w:val="yellow"/>
        </w:rPr>
        <w:t>the United States must be prepared to threaten the use of nuclear weapons to deter cyberattacks. In other words: I’ll see your cyberwar and raise you a nuclear response.</w:t>
      </w:r>
      <w:r w:rsidRPr="005743A0">
        <w:rPr>
          <w:sz w:val="12"/>
        </w:rPr>
        <w:t>¶</w:t>
      </w:r>
      <w:r w:rsidRPr="005743A0">
        <w:rPr>
          <w:sz w:val="16"/>
        </w:rPr>
        <w:t xml:space="preserve"> Some would argue that Obama made clear in his 2010 Nuclear Posture Reviewthat the United States has adopted the objective of making deterrence of nuclear attacks the “sole purpose” of our nuclear weapons. Well, </w:t>
      </w:r>
      <w:r w:rsidRPr="005743A0">
        <w:rPr>
          <w:rStyle w:val="StyleBoldUnderline"/>
          <w:highlight w:val="yellow"/>
        </w:rPr>
        <w:t>the board effectively reviewed the fine print and concluded that the Nuclear Posture Review was “essentially silent” on the relationship between U.S. nuclear weapons and cyberthreats, so connecting the two “is not precluded in the stated policy.”</w:t>
      </w:r>
      <w:r w:rsidRPr="005743A0">
        <w:rPr>
          <w:rStyle w:val="StyleBoldUnderline"/>
          <w:b w:val="0"/>
          <w:sz w:val="12"/>
          <w:highlight w:val="yellow"/>
        </w:rPr>
        <w:t>¶</w:t>
      </w:r>
      <w:r w:rsidRPr="005743A0">
        <w:rPr>
          <w:sz w:val="16"/>
        </w:rPr>
        <w:t xml:space="preserve"> As the board noted, cyberattacks can occur very quickly and without warning, requiring rapid decision-making by those responsible for protecting our country. Integrating the nuclear threat into the equation means making clear to any potential adversary that </w:t>
      </w:r>
      <w:r w:rsidRPr="005743A0">
        <w:rPr>
          <w:rStyle w:val="StyleBoldUnderline"/>
          <w:highlight w:val="yellow"/>
        </w:rPr>
        <w:t xml:space="preserve">the United States is prepared to use </w:t>
      </w:r>
      <w:r w:rsidRPr="005743A0">
        <w:rPr>
          <w:rStyle w:val="StyleBoldUnderline"/>
          <w:highlight w:val="yellow"/>
        </w:rPr>
        <w:lastRenderedPageBreak/>
        <w:t>nuclear weapons very early in response to a major cyberattack — and is maintaining nuclear forces on “prompt launch” status to do so.</w:t>
      </w:r>
      <w:r w:rsidRPr="005743A0">
        <w:rPr>
          <w:rStyle w:val="StyleBoldUnderline"/>
          <w:b w:val="0"/>
          <w:sz w:val="12"/>
          <w:highlight w:val="yellow"/>
        </w:rPr>
        <w:t>¶</w:t>
      </w:r>
      <w:r w:rsidRPr="005743A0">
        <w:rPr>
          <w:sz w:val="16"/>
        </w:rPr>
        <w:t xml:space="preserve"> Russia and China would certainly take note — and presumably follow suit. Moreover, if the United States, Russia and China adopted policies threatening an early nuclear response to cyber­attacks, more countries would surely take the same approach.</w:t>
      </w:r>
      <w:r w:rsidRPr="005743A0">
        <w:rPr>
          <w:sz w:val="12"/>
        </w:rPr>
        <w:t>¶</w:t>
      </w:r>
      <w:r w:rsidRPr="005743A0">
        <w:rPr>
          <w:sz w:val="16"/>
        </w:rPr>
        <w:t xml:space="preserve"> It’s hard to see how this cyber-nuclear action-reaction dynamic would improve U.S. or global security. It’s more likely to lead to a new focus by Pentagon planners on generating an expanding list of cyber-related targets and the operational deployment of nuclear forces to strike those targets in minutes.</w:t>
      </w:r>
    </w:p>
    <w:p w:rsidR="00632517" w:rsidRPr="00815859" w:rsidRDefault="00632517" w:rsidP="00632517"/>
    <w:p w:rsidR="00632517" w:rsidRDefault="00632517" w:rsidP="00632517">
      <w:pPr>
        <w:pStyle w:val="Heading2"/>
      </w:pPr>
      <w:r>
        <w:br w:type="page"/>
      </w:r>
      <w:bookmarkStart w:id="20" w:name="_Toc360209653"/>
      <w:r>
        <w:t>Uniqueness Extensions</w:t>
      </w:r>
      <w:bookmarkEnd w:id="20"/>
    </w:p>
    <w:p w:rsidR="00632517" w:rsidRDefault="00632517" w:rsidP="00632517">
      <w:pPr>
        <w:pStyle w:val="Heading3"/>
      </w:pPr>
      <w:bookmarkStart w:id="21" w:name="_Toc359703954"/>
      <w:bookmarkStart w:id="22" w:name="_Toc360093982"/>
      <w:bookmarkStart w:id="23" w:name="_Toc360094436"/>
      <w:bookmarkStart w:id="24" w:name="_Toc360209654"/>
      <w:r>
        <w:t>UQ:  Immigration Reform Will Pass Now</w:t>
      </w:r>
      <w:bookmarkEnd w:id="21"/>
      <w:bookmarkEnd w:id="22"/>
      <w:bookmarkEnd w:id="23"/>
      <w:bookmarkEnd w:id="24"/>
    </w:p>
    <w:p w:rsidR="00632517" w:rsidRDefault="00632517" w:rsidP="00632517">
      <w:pPr>
        <w:pStyle w:val="Heading4"/>
      </w:pPr>
      <w:r>
        <w:t xml:space="preserve">Immigration reform will pass </w:t>
      </w:r>
    </w:p>
    <w:p w:rsidR="00632517" w:rsidRPr="00C015D3" w:rsidRDefault="00632517" w:rsidP="00632517">
      <w:r>
        <w:t xml:space="preserve">Annie </w:t>
      </w:r>
      <w:r w:rsidRPr="00C015D3">
        <w:rPr>
          <w:rStyle w:val="StyleStyleBold12pt"/>
        </w:rPr>
        <w:t>Rose-Stresser</w:t>
      </w:r>
      <w:r>
        <w:t xml:space="preserve"> (Staff writer) June 24 20</w:t>
      </w:r>
      <w:r w:rsidRPr="00C015D3">
        <w:rPr>
          <w:rStyle w:val="StyleStyleBold12pt"/>
        </w:rPr>
        <w:t>13</w:t>
      </w:r>
      <w:r>
        <w:t xml:space="preserve">. Retrieved June 25, 2013 from </w:t>
      </w:r>
      <w:hyperlink r:id="rId16" w:history="1">
        <w:r>
          <w:rPr>
            <w:rStyle w:val="Hyperlink"/>
          </w:rPr>
          <w:t>http://thinkprogress.org/immigration/2013/06/24/2205851/corker-hoeven-passes/?mobile=nc</w:t>
        </w:r>
      </w:hyperlink>
    </w:p>
    <w:p w:rsidR="00632517" w:rsidRPr="00C015D3" w:rsidRDefault="00632517" w:rsidP="00632517">
      <w:pPr>
        <w:rPr>
          <w:rStyle w:val="StyleBoldUnderline"/>
        </w:rPr>
      </w:pPr>
      <w:r w:rsidRPr="00C015D3">
        <w:t xml:space="preserve">On Monday night, </w:t>
      </w:r>
      <w:r w:rsidRPr="00C015D3">
        <w:rPr>
          <w:rStyle w:val="StyleBoldUnderline"/>
          <w:highlight w:val="yellow"/>
        </w:rPr>
        <w:t>the Senate moved forward a key provision predicted to make or break its ability to pass comprehensive immigration reform.</w:t>
      </w:r>
      <w:r w:rsidRPr="00C015D3">
        <w:t xml:space="preserve"> The amendment, offered by Sens. Bob Corker (R-TN) and John Hoeven (R-ND) and known as the “border surge” amendment, would add 20,000 border patrol agents, require the completion of 700 miles of fencing, and add 18 unmanned surveillance aircraft along the southern border</w:t>
      </w:r>
      <w:r w:rsidRPr="00C015D3">
        <w:rPr>
          <w:rStyle w:val="StyleBoldUnderline"/>
          <w:highlight w:val="yellow"/>
        </w:rPr>
        <w:t>. It escaped a filibuster by a vote of 67 to 27, with several Republicans joining the Democratic majority.</w:t>
      </w:r>
      <w:r>
        <w:t xml:space="preserve"> </w:t>
      </w:r>
      <w:r w:rsidRPr="00C015D3">
        <w:t>At a price tag of $30 billion to fund the agents alone, critics have said the amendment amounts to unnecessary spending — particularly given the fact that illegal immigration is at net zero, and the border is more secure than Republicans mandated it be in a 2007 reform effort. Still, the amendment enjoys broad support from progressives because it preserves one of the key aspects of the reform effort: a pathway to citizenship.</w:t>
      </w:r>
      <w:r>
        <w:t xml:space="preserve"> </w:t>
      </w:r>
      <w:r w:rsidRPr="00C015D3">
        <w:t>Shortly before the vote on Monday, the Congressional Budget Office released updated statistics on the bill given the adoption of the Corker-Hoeven amendment. It found that the amendment “would reduce the net flow of unauthorized residents to the United States relative to” the underlying bill. It also found that it would reduce the deficit slightly less than the underlying bill, given the spending required to implement the new border measures, in the first decade.</w:t>
      </w:r>
      <w:r>
        <w:t xml:space="preserve"> </w:t>
      </w:r>
      <w:r w:rsidRPr="00C015D3">
        <w:rPr>
          <w:rStyle w:val="StyleBoldUnderline"/>
          <w:highlight w:val="yellow"/>
        </w:rPr>
        <w:t>The vote on Monday night was for cloture — the ability to end debate on the amendment and move forward to voting for it. The Senate will now proceed to debate and then vote on the amendment itself. It is expected to pass.</w:t>
      </w:r>
    </w:p>
    <w:p w:rsidR="00632517" w:rsidRDefault="00632517" w:rsidP="00632517">
      <w:pPr>
        <w:pStyle w:val="Heading4"/>
      </w:pPr>
      <w:r>
        <w:t>Immigration reform will pass now—Obama support is key.</w:t>
      </w:r>
    </w:p>
    <w:p w:rsidR="00632517" w:rsidRDefault="00632517" w:rsidP="00632517">
      <w:pPr>
        <w:ind w:firstLine="360"/>
      </w:pPr>
      <w:r>
        <w:t xml:space="preserve">Jake </w:t>
      </w:r>
      <w:r w:rsidRPr="00F57826">
        <w:rPr>
          <w:rStyle w:val="StyleStyleBold12pt"/>
        </w:rPr>
        <w:t>Sherman</w:t>
      </w:r>
      <w:r>
        <w:t xml:space="preserve"> (staff writer) May 15, 20</w:t>
      </w:r>
      <w:r w:rsidRPr="00F57826">
        <w:rPr>
          <w:rStyle w:val="StyleStyleBold12pt"/>
        </w:rPr>
        <w:t>13</w:t>
      </w:r>
      <w:r>
        <w:t xml:space="preserve">.  Retrieved May 29, 2013 from </w:t>
      </w:r>
    </w:p>
    <w:p w:rsidR="00632517" w:rsidRDefault="00632517" w:rsidP="00632517">
      <w:pPr>
        <w:ind w:firstLine="360"/>
      </w:pPr>
      <w:r>
        <w:t>http://www.politico.com/story/2013/05/obama-agenda-scandals-91451.html?hp=l1</w:t>
      </w:r>
    </w:p>
    <w:p w:rsidR="00632517" w:rsidRPr="00F57826" w:rsidRDefault="00632517" w:rsidP="00632517">
      <w:pPr>
        <w:rPr>
          <w:sz w:val="16"/>
        </w:rPr>
      </w:pPr>
      <w:r w:rsidRPr="00F57826">
        <w:rPr>
          <w:sz w:val="16"/>
        </w:rPr>
        <w:t xml:space="preserve"> </w:t>
      </w:r>
      <w:r w:rsidRPr="00F57826">
        <w:rPr>
          <w:rStyle w:val="StyleBoldUnderline"/>
          <w:highlight w:val="yellow"/>
        </w:rPr>
        <w:t>“I think the conditions are ripe for the [immigration] bill to make it through. The president’s been very helpful</w:t>
      </w:r>
      <w:r w:rsidRPr="00F57826">
        <w:rPr>
          <w:sz w:val="16"/>
        </w:rPr>
        <w:t xml:space="preserve">. He’s been there when we’ve asked him to be, he’s laid low when we ask him, and I’ve got no complaints about the president and </w:t>
      </w:r>
      <w:r w:rsidRPr="00F57826">
        <w:rPr>
          <w:rStyle w:val="StyleBoldUnderline"/>
          <w:highlight w:val="yellow"/>
        </w:rPr>
        <w:t>I think he can be very helpful getting it over the finish line,”</w:t>
      </w:r>
      <w:r w:rsidRPr="00F57826">
        <w:rPr>
          <w:sz w:val="16"/>
        </w:rPr>
        <w:t xml:space="preserve"> said Sen. Lindsey Graham (R-S.C.), one of Obama’s chief Benghazi critics.</w:t>
      </w:r>
    </w:p>
    <w:p w:rsidR="00632517" w:rsidRDefault="00632517" w:rsidP="00632517">
      <w:pPr>
        <w:pStyle w:val="Heading4"/>
      </w:pPr>
      <w:r>
        <w:t xml:space="preserve">Immigration reform legislation will pass in the present system.  </w:t>
      </w:r>
    </w:p>
    <w:p w:rsidR="00632517" w:rsidRDefault="00632517" w:rsidP="00632517">
      <w:r>
        <w:t xml:space="preserve">Julianna </w:t>
      </w:r>
      <w:r w:rsidRPr="00654F84">
        <w:rPr>
          <w:rStyle w:val="StyleStyleBold12pt"/>
        </w:rPr>
        <w:t xml:space="preserve">Goldman </w:t>
      </w:r>
      <w:r>
        <w:t>(staff writer) May 23, 20</w:t>
      </w:r>
      <w:r w:rsidRPr="00654F84">
        <w:rPr>
          <w:rStyle w:val="StyleStyleBold12pt"/>
        </w:rPr>
        <w:t>13</w:t>
      </w:r>
      <w:r>
        <w:t xml:space="preserve">.  Retrieved May 29, 2013 from </w:t>
      </w:r>
    </w:p>
    <w:p w:rsidR="00632517" w:rsidRDefault="00632517" w:rsidP="00632517">
      <w:r>
        <w:t>http://www.bloomberg.com/news/2013-05-24/obama-bully-pulpit-bullied-with-congress-probes-obscuring-agenda.html</w:t>
      </w:r>
    </w:p>
    <w:p w:rsidR="00632517" w:rsidRDefault="00632517" w:rsidP="00632517">
      <w:r>
        <w:t>“</w:t>
      </w:r>
      <w:r w:rsidRPr="00654F84">
        <w:rPr>
          <w:rStyle w:val="StyleBoldUnderline"/>
          <w:highlight w:val="yellow"/>
        </w:rPr>
        <w:t>The immigration bill’s about the only thing that’s going to get done,” said Jim Manley, a former aide to Senate Majority Leader Harry Reid</w:t>
      </w:r>
      <w:r>
        <w:t>, a Nevada Democrat.¶ On May 16, the Republican-leaning Heritage Action for America sent a letter to House Speaker John Boehner and Majority Leader Eric Cantor urging them to keep the focus on the administration’s actions on Benghazi and the IRS, saying they underscore the need for smaller government.</w:t>
      </w:r>
    </w:p>
    <w:p w:rsidR="00632517" w:rsidRDefault="00632517" w:rsidP="00632517">
      <w:pPr>
        <w:pStyle w:val="Heading4"/>
      </w:pPr>
      <w:r>
        <w:t>Immigration reform will pass now.</w:t>
      </w:r>
    </w:p>
    <w:p w:rsidR="00632517" w:rsidRDefault="00632517" w:rsidP="00632517">
      <w:r w:rsidRPr="00654F84">
        <w:rPr>
          <w:rStyle w:val="StyleStyleBold12pt"/>
        </w:rPr>
        <w:t>NPR</w:t>
      </w:r>
      <w:r>
        <w:t>, May 14, 20</w:t>
      </w:r>
      <w:r w:rsidRPr="00654F84">
        <w:rPr>
          <w:rStyle w:val="StyleStyleBold12pt"/>
        </w:rPr>
        <w:t>13</w:t>
      </w:r>
      <w:r>
        <w:t xml:space="preserve">.  Retrieved May 29, 2013 from </w:t>
      </w:r>
    </w:p>
    <w:p w:rsidR="00632517" w:rsidRDefault="00632517" w:rsidP="00632517">
      <w:r>
        <w:t>http://www.npr.org/blogs/itsallpolitics/2013/05/14/183912123/controversies-risk-starving-obamas-agenda-of-air</w:t>
      </w:r>
    </w:p>
    <w:p w:rsidR="00632517" w:rsidRDefault="00632517" w:rsidP="00632517">
      <w:r>
        <w:t xml:space="preserve">“Nope, we’ve got to do our job,” said Sen. Dick Durbin (D-Ill.). “We know the president supports us and wants to see immigration reform and we have a lot of work to do on Capitol Hill before it reaches the president’s level of decision.”¶ </w:t>
      </w:r>
      <w:r w:rsidRPr="00654F84">
        <w:rPr>
          <w:rStyle w:val="StyleBoldUnderline"/>
          <w:highlight w:val="yellow"/>
        </w:rPr>
        <w:t>On immigration,</w:t>
      </w:r>
      <w:r>
        <w:t xml:space="preserve"> Sen. John </w:t>
      </w:r>
      <w:r w:rsidRPr="00654F84">
        <w:rPr>
          <w:rStyle w:val="StyleBoldUnderline"/>
          <w:highlight w:val="yellow"/>
        </w:rPr>
        <w:t>McCain</w:t>
      </w:r>
      <w:r>
        <w:t xml:space="preserve"> (R-Ariz.) </w:t>
      </w:r>
      <w:r w:rsidRPr="00654F84">
        <w:rPr>
          <w:rStyle w:val="StyleBoldUnderline"/>
          <w:highlight w:val="yellow"/>
        </w:rPr>
        <w:t>said he is “not concerned at all.”¶ “Not in the slightest. It’s too big, too important an issue</w:t>
      </w:r>
      <w:r>
        <w:t xml:space="preserve"> and people are separating it,” McCain said. “</w:t>
      </w:r>
      <w:r w:rsidRPr="00654F84">
        <w:rPr>
          <w:rStyle w:val="StyleBoldUnderline"/>
          <w:highlight w:val="yellow"/>
        </w:rPr>
        <w:t>They’re moving forward with the markup. They’ll have it finished and they’ll plan on bringing it to the floor.”</w:t>
      </w:r>
    </w:p>
    <w:p w:rsidR="00632517" w:rsidRDefault="00632517" w:rsidP="00632517">
      <w:pPr>
        <w:pStyle w:val="Heading4"/>
      </w:pPr>
      <w:r>
        <w:t xml:space="preserve">Scandals will not affect the ability to pass immigration reform.  </w:t>
      </w:r>
    </w:p>
    <w:p w:rsidR="00632517" w:rsidRDefault="00632517" w:rsidP="00632517">
      <w:r>
        <w:t xml:space="preserve">Jim </w:t>
      </w:r>
      <w:r w:rsidRPr="00654F84">
        <w:rPr>
          <w:rStyle w:val="StyleStyleBold12pt"/>
        </w:rPr>
        <w:t>Malone,</w:t>
      </w:r>
      <w:r>
        <w:t xml:space="preserve"> (staff writer) May 16, 20</w:t>
      </w:r>
      <w:r w:rsidRPr="00654F84">
        <w:rPr>
          <w:rStyle w:val="StyleStyleBold12pt"/>
        </w:rPr>
        <w:t>13</w:t>
      </w:r>
      <w:r>
        <w:t xml:space="preserve">.  Retrieved May 29, 2013 from </w:t>
      </w:r>
    </w:p>
    <w:p w:rsidR="00632517" w:rsidRDefault="00632517" w:rsidP="00632517">
      <w:r>
        <w:t>http://www.voanews.com/content/controversies-threaten-to-derail-obama-agenda/1662489.html</w:t>
      </w:r>
    </w:p>
    <w:p w:rsidR="00632517" w:rsidRPr="00654F84" w:rsidRDefault="00632517" w:rsidP="00632517">
      <w:pPr>
        <w:rPr>
          <w:rStyle w:val="StyleBoldUnderline"/>
        </w:rPr>
      </w:pPr>
      <w:r w:rsidRPr="00654F84">
        <w:rPr>
          <w:rStyle w:val="StyleBoldUnderline"/>
          <w:highlight w:val="yellow"/>
        </w:rPr>
        <w:t>The scandals are a distraction for the president, said Fortier, but not necessarily crippling</w:t>
      </w:r>
      <w:r>
        <w:t>.¶ “</w:t>
      </w:r>
      <w:r w:rsidRPr="00654F84">
        <w:rPr>
          <w:rStyle w:val="StyleBoldUnderline"/>
          <w:highlight w:val="yellow"/>
        </w:rPr>
        <w:t>The agenda that he has now is one that has to get the agreement of both parties, and I think the scandal might be somewhat broadly hurtful to him but is not going to damage him if both parties see some value in working together on some of these issues,”</w:t>
      </w:r>
      <w:r w:rsidRPr="00654F84">
        <w:rPr>
          <w:rStyle w:val="StyleBoldUnderline"/>
        </w:rPr>
        <w:t xml:space="preserve"> </w:t>
      </w:r>
      <w:r>
        <w:t xml:space="preserve">he said.¶ </w:t>
      </w:r>
      <w:r w:rsidRPr="00654F84">
        <w:rPr>
          <w:rStyle w:val="StyleBoldUnderline"/>
          <w:highlight w:val="yellow"/>
        </w:rPr>
        <w:t>Fortier adds that one of those issues that still may draw bipartisan support is immigration reform.</w:t>
      </w:r>
    </w:p>
    <w:p w:rsidR="00632517" w:rsidRDefault="00632517" w:rsidP="00632517"/>
    <w:p w:rsidR="00632517" w:rsidRDefault="00632517" w:rsidP="00632517">
      <w:pPr>
        <w:pStyle w:val="Heading4"/>
      </w:pPr>
      <w:r>
        <w:t>Current scandals won’t hurt Obama’s ability to pass immigration reform.</w:t>
      </w:r>
    </w:p>
    <w:p w:rsidR="00632517" w:rsidRDefault="00632517" w:rsidP="00632517">
      <w:r>
        <w:t xml:space="preserve">Jordan </w:t>
      </w:r>
      <w:r w:rsidRPr="00654F84">
        <w:rPr>
          <w:rStyle w:val="StyleStyleBold12pt"/>
        </w:rPr>
        <w:t>Fabian,</w:t>
      </w:r>
      <w:r>
        <w:t xml:space="preserve"> (staff writer) May 17, 20</w:t>
      </w:r>
      <w:r w:rsidRPr="00654F84">
        <w:rPr>
          <w:rStyle w:val="StyleStyleBold12pt"/>
        </w:rPr>
        <w:t>13</w:t>
      </w:r>
      <w:r>
        <w:t>.  Retrieved May 29, 2013 from http://abcnews.go.com/ABC_Univision/Politics/immigration-reform-survive-president-obamas-scandals/story?id=19203730</w:t>
      </w:r>
    </w:p>
    <w:p w:rsidR="00632517" w:rsidRPr="00654F84" w:rsidRDefault="00632517" w:rsidP="00632517">
      <w:pPr>
        <w:rPr>
          <w:rStyle w:val="StyleBoldUnderline"/>
        </w:rPr>
      </w:pPr>
      <w:r w:rsidRPr="00654F84">
        <w:rPr>
          <w:rStyle w:val="StyleBoldUnderline"/>
          <w:highlight w:val="yellow"/>
        </w:rPr>
        <w:t>The trio of scandals facing President Obama have many in Washington asking whether this marks the beginning of the end for his legislative agenda.¶ An issue such as tax reform might be impeded</w:t>
      </w:r>
      <w:r>
        <w:t xml:space="preserve"> considering that the Internal Revenue Service is at the center of one of the scandals. </w:t>
      </w:r>
      <w:r w:rsidRPr="00654F84">
        <w:rPr>
          <w:rStyle w:val="StyleBoldUnderline"/>
          <w:highlight w:val="yellow"/>
        </w:rPr>
        <w:t>But an initiative that could emerge unscathed, or even strengthened, is immigration reform.¶ Before the scandals, immigration appeared to be the item on Obama's second-term agenda that seemed likeliest to pass through Congress.</w:t>
      </w:r>
      <w:r>
        <w:t xml:space="preserve"> Deep fault lines have developed between both parties on issues like gun control, the deficit, and debt reduction. </w:t>
      </w:r>
      <w:r w:rsidRPr="00654F84">
        <w:rPr>
          <w:rStyle w:val="StyleBoldUnderline"/>
          <w:highlight w:val="yellow"/>
        </w:rPr>
        <w:t>But on immigration, there is strong political incentive for GOP leaders in Washington to join in the effort to pass a bill. And the scandals haven't changed that.</w:t>
      </w:r>
    </w:p>
    <w:p w:rsidR="00632517" w:rsidRDefault="00632517" w:rsidP="00632517">
      <w:pPr>
        <w:pStyle w:val="Heading4"/>
      </w:pPr>
      <w:r>
        <w:t>Despite scandals, immigration reform is chugging ahead.</w:t>
      </w:r>
    </w:p>
    <w:p w:rsidR="00632517" w:rsidRDefault="00632517" w:rsidP="00632517">
      <w:r>
        <w:t xml:space="preserve">Jordan </w:t>
      </w:r>
      <w:r w:rsidRPr="00654F84">
        <w:rPr>
          <w:rStyle w:val="StyleStyleBold12pt"/>
        </w:rPr>
        <w:t>Fabian,</w:t>
      </w:r>
      <w:r>
        <w:t xml:space="preserve"> (staff writer) May 17, 20</w:t>
      </w:r>
      <w:r w:rsidRPr="00654F84">
        <w:rPr>
          <w:rStyle w:val="StyleStyleBold12pt"/>
        </w:rPr>
        <w:t>13</w:t>
      </w:r>
      <w:r>
        <w:t>.  Retrieved May 29, 2013 from http://abcnews.go.com/ABC_Univision/Politics/immigration-reform-survive-president-obamas-scandals/story?id=19203730</w:t>
      </w:r>
    </w:p>
    <w:p w:rsidR="00632517" w:rsidRDefault="00632517" w:rsidP="00632517">
      <w:r w:rsidRPr="00654F84">
        <w:rPr>
          <w:rStyle w:val="StyleBoldUnderline"/>
          <w:highlight w:val="yellow"/>
        </w:rPr>
        <w:t>Although it's only been a few days since the scandals have overtaken the political atmosphere in Washington, developments on immigration have quietly chugged along. A bipartisan group in the House announced Thursday evening they have reached a deal in principle on a comprehensive bill</w:t>
      </w:r>
      <w:r w:rsidRPr="00654F84">
        <w:rPr>
          <w:rStyle w:val="StyleBoldUnderline"/>
        </w:rPr>
        <w:t xml:space="preserve"> </w:t>
      </w:r>
      <w:r>
        <w:t xml:space="preserve">after four years of on-again, off-again talks. And in just three markup sessions, the Senate Judiciary Committee has considered 82 of the 300 amendments offered by its members, over a quarter of the total.¶ </w:t>
      </w:r>
      <w:r w:rsidRPr="00654F84">
        <w:rPr>
          <w:rStyle w:val="StyleBoldUnderline"/>
          <w:highlight w:val="yellow"/>
        </w:rPr>
        <w:t>Supporters and opponents of the bill believe that the immigration reform effort can make it through the scandal-obsessed environment in Washington.</w:t>
      </w:r>
    </w:p>
    <w:p w:rsidR="00632517" w:rsidRDefault="00632517" w:rsidP="00632517">
      <w:pPr>
        <w:pStyle w:val="Heading4"/>
      </w:pPr>
      <w:r>
        <w:t xml:space="preserve">Enough general agreement exists to pass immigration reform now.  </w:t>
      </w:r>
    </w:p>
    <w:p w:rsidR="00632517" w:rsidRDefault="00632517" w:rsidP="00632517">
      <w:r>
        <w:t xml:space="preserve">Lynn </w:t>
      </w:r>
      <w:r w:rsidRPr="00654F84">
        <w:rPr>
          <w:rStyle w:val="StyleStyleBold12pt"/>
        </w:rPr>
        <w:t>Sweet</w:t>
      </w:r>
      <w:r>
        <w:t>, (staff writer) May 27, 20</w:t>
      </w:r>
      <w:r w:rsidRPr="00654F84">
        <w:rPr>
          <w:rStyle w:val="StyleStyleBold12pt"/>
        </w:rPr>
        <w:t>13</w:t>
      </w:r>
      <w:r>
        <w:t xml:space="preserve">.  Retrieved May 29, 2013 from </w:t>
      </w:r>
    </w:p>
    <w:p w:rsidR="00632517" w:rsidRDefault="00632517" w:rsidP="00632517">
      <w:r>
        <w:t>http://www.suntimes.com/news/sweet/20378242-452/lynn-sweet-immigration-reform-deal-could-pass-by-august-nancy-pelosi-says.html</w:t>
      </w:r>
    </w:p>
    <w:p w:rsidR="00632517" w:rsidRPr="00654F84" w:rsidRDefault="00632517" w:rsidP="00632517">
      <w:pPr>
        <w:rPr>
          <w:rStyle w:val="StyleBoldUnderline"/>
        </w:rPr>
      </w:pPr>
      <w:r>
        <w:t xml:space="preserve">WASHINGTON — House Democratic Leader Nancy Pelosi (D-Calif.), who hits Chicago this week along with President Barack Obama for fund-raising events to benefit Illinois House Democrats, told me Monday that </w:t>
      </w:r>
      <w:r w:rsidRPr="00654F84">
        <w:rPr>
          <w:rStyle w:val="StyleBoldUnderline"/>
          <w:highlight w:val="yellow"/>
        </w:rPr>
        <w:t>there is enough “general agreement” on bipartisan immigration reform for a measure to pass — and she laid out an aggressive timetable, saying a bill could be sent to Obama to sign by August.</w:t>
      </w:r>
    </w:p>
    <w:p w:rsidR="00632517" w:rsidRDefault="00632517" w:rsidP="00632517"/>
    <w:p w:rsidR="00632517" w:rsidRDefault="00632517" w:rsidP="00632517">
      <w:pPr>
        <w:pStyle w:val="Heading4"/>
      </w:pPr>
      <w:r>
        <w:t xml:space="preserve">The House and Senate can reconcile the immigration bill.  </w:t>
      </w:r>
    </w:p>
    <w:p w:rsidR="00632517" w:rsidRDefault="00632517" w:rsidP="00632517">
      <w:r>
        <w:t xml:space="preserve">Lynn </w:t>
      </w:r>
      <w:r w:rsidRPr="00654F84">
        <w:rPr>
          <w:rStyle w:val="StyleStyleBold12pt"/>
        </w:rPr>
        <w:t>Sweet</w:t>
      </w:r>
      <w:r>
        <w:t>, (staff writer) May 27, 20</w:t>
      </w:r>
      <w:r w:rsidRPr="00654F84">
        <w:rPr>
          <w:rStyle w:val="StyleStyleBold12pt"/>
        </w:rPr>
        <w:t>13</w:t>
      </w:r>
      <w:r>
        <w:t xml:space="preserve">.  Retrieved May 29, 2013 from </w:t>
      </w:r>
    </w:p>
    <w:p w:rsidR="00632517" w:rsidRDefault="00632517" w:rsidP="00632517">
      <w:r>
        <w:t>http://www.suntimes.com/news/sweet/20378242-452/lynn-sweet-immigration-reform-deal-could-pass-by-august-nancy-pelosi-says.html</w:t>
      </w:r>
    </w:p>
    <w:p w:rsidR="00632517" w:rsidRPr="00654F84" w:rsidRDefault="00632517" w:rsidP="00632517">
      <w:pPr>
        <w:rPr>
          <w:rStyle w:val="StyleBoldUnderline"/>
        </w:rPr>
      </w:pPr>
      <w:r w:rsidRPr="00654F84">
        <w:rPr>
          <w:rStyle w:val="StyleBoldUnderline"/>
          <w:highlight w:val="yellow"/>
        </w:rPr>
        <w:t>As for immigration, Pelosi is optimistic that obstacles that may loom large now can be bridged — after the House and Senate pass their own bills and the two chambers come together to reconcile the different versions.</w:t>
      </w:r>
    </w:p>
    <w:p w:rsidR="00632517" w:rsidRDefault="00632517" w:rsidP="00632517"/>
    <w:p w:rsidR="00632517" w:rsidRDefault="00632517" w:rsidP="00632517">
      <w:pPr>
        <w:pStyle w:val="Heading4"/>
      </w:pPr>
      <w:r>
        <w:t xml:space="preserve">Immigration reform is Obama’s best hope for a major second term accomplishment.  </w:t>
      </w:r>
    </w:p>
    <w:p w:rsidR="00632517" w:rsidRDefault="00632517" w:rsidP="00632517">
      <w:r>
        <w:t xml:space="preserve">Russell </w:t>
      </w:r>
      <w:r w:rsidRPr="00654F84">
        <w:rPr>
          <w:rStyle w:val="StyleStyleBold12pt"/>
        </w:rPr>
        <w:t>Berman</w:t>
      </w:r>
      <w:r>
        <w:t>, (staff writer) May 5, 20</w:t>
      </w:r>
      <w:r w:rsidRPr="00654F84">
        <w:rPr>
          <w:rStyle w:val="StyleStyleBold12pt"/>
        </w:rPr>
        <w:t>13</w:t>
      </w:r>
      <w:r>
        <w:t xml:space="preserve">.  Retrieved May 29, 2013 from </w:t>
      </w:r>
    </w:p>
    <w:p w:rsidR="00632517" w:rsidRDefault="00632517" w:rsidP="00632517">
      <w:r>
        <w:t>http://thehill.com/homenews/senate/297703-immigration-reform-hits-crucial-stage-in-senate-</w:t>
      </w:r>
    </w:p>
    <w:p w:rsidR="00632517" w:rsidRDefault="00632517" w:rsidP="00632517">
      <w:r w:rsidRPr="00654F84">
        <w:rPr>
          <w:rStyle w:val="StyleBoldUnderline"/>
          <w:highlight w:val="yellow"/>
        </w:rPr>
        <w:t>For President Obama, immigration reform remains his best hope for a major legislative achievement in his second term.</w:t>
      </w:r>
      <w:r>
        <w:t xml:space="preserve"> He has watched the Senate block his push for new gun restrictions, and his meetings with Senate Republicans on the budget have yet to yield a significant breakthrough.</w:t>
      </w:r>
    </w:p>
    <w:p w:rsidR="00632517" w:rsidRDefault="00632517" w:rsidP="00632517">
      <w:pPr>
        <w:pStyle w:val="Heading4"/>
      </w:pPr>
      <w:r>
        <w:t xml:space="preserve">Immigration reform will pass in 2013. </w:t>
      </w:r>
    </w:p>
    <w:p w:rsidR="00632517" w:rsidRDefault="00632517" w:rsidP="00632517">
      <w:r>
        <w:t xml:space="preserve">Russell </w:t>
      </w:r>
      <w:r w:rsidRPr="00654F84">
        <w:rPr>
          <w:rStyle w:val="StyleStyleBold12pt"/>
        </w:rPr>
        <w:t>Berman</w:t>
      </w:r>
      <w:r>
        <w:t>, (staff writer) May 5, 20</w:t>
      </w:r>
      <w:r w:rsidRPr="00654F84">
        <w:rPr>
          <w:rStyle w:val="StyleStyleBold12pt"/>
        </w:rPr>
        <w:t>13</w:t>
      </w:r>
      <w:r>
        <w:t xml:space="preserve">.  Retrieved May 29, 2013 from </w:t>
      </w:r>
    </w:p>
    <w:p w:rsidR="00632517" w:rsidRDefault="00632517" w:rsidP="00632517">
      <w:r>
        <w:t>http://thehill.com/homenews/senate/297703-immigration-reform-hits-crucial-stage-in-senate-</w:t>
      </w:r>
    </w:p>
    <w:p w:rsidR="00632517" w:rsidRPr="00654F84" w:rsidRDefault="00632517" w:rsidP="00632517">
      <w:pPr>
        <w:rPr>
          <w:rStyle w:val="StyleBoldUnderline"/>
        </w:rPr>
      </w:pPr>
      <w:r>
        <w:t>During a speech in Mexico City on Friday</w:t>
      </w:r>
      <w:r w:rsidRPr="00654F84">
        <w:rPr>
          <w:rStyle w:val="StyleBoldUnderline"/>
          <w:highlight w:val="yellow"/>
        </w:rPr>
        <w:t>, Obama said he was “absolutely convinced” immigration reform could get done in 2013.</w:t>
      </w:r>
    </w:p>
    <w:p w:rsidR="00632517" w:rsidRDefault="00632517" w:rsidP="00632517">
      <w:pPr>
        <w:pStyle w:val="Heading4"/>
      </w:pPr>
      <w:r>
        <w:t xml:space="preserve">There is optimism that immigration reform will pass this year.  </w:t>
      </w:r>
    </w:p>
    <w:p w:rsidR="00632517" w:rsidRDefault="00632517" w:rsidP="00632517">
      <w:r>
        <w:t xml:space="preserve">Michael </w:t>
      </w:r>
      <w:r w:rsidRPr="000A3F9C">
        <w:rPr>
          <w:rStyle w:val="StyleStyleBold12pt"/>
        </w:rPr>
        <w:t>O'Brien</w:t>
      </w:r>
      <w:r>
        <w:t>, (staff writer) May 2, 20</w:t>
      </w:r>
      <w:r w:rsidRPr="000A3F9C">
        <w:rPr>
          <w:rStyle w:val="StyleStyleBold12pt"/>
        </w:rPr>
        <w:t>13</w:t>
      </w:r>
      <w:r>
        <w:t xml:space="preserve">.  Retrieved May 29, 2013 from </w:t>
      </w:r>
    </w:p>
    <w:p w:rsidR="00632517" w:rsidRDefault="00632517" w:rsidP="00632517">
      <w:r>
        <w:t>http://firstread.nbcnews.com/_news/2013/05/02/18023911-obama-warns-congress-not-to-delay-on-immigration-reform?lite</w:t>
      </w:r>
    </w:p>
    <w:p w:rsidR="00632517" w:rsidRDefault="00632517" w:rsidP="00632517">
      <w:r w:rsidRPr="000A3F9C">
        <w:rPr>
          <w:rStyle w:val="StyleBoldUnderline"/>
        </w:rPr>
        <w:t xml:space="preserve"> </w:t>
      </w:r>
      <w:r w:rsidRPr="000A3F9C">
        <w:rPr>
          <w:rStyle w:val="StyleBoldUnderline"/>
          <w:highlight w:val="yellow"/>
        </w:rPr>
        <w:t>The president, following a meeting with Mexican President Enrique Peña Nieto, said that he remained “optimistic” that Congress could produce a comprehensive immigration reform law this year</w:t>
      </w:r>
      <w:r>
        <w:t xml:space="preserve"> – an issue of particular importance to millions of Mexicans and Mexican-Americans residing in the United States.</w:t>
      </w:r>
    </w:p>
    <w:p w:rsidR="00632517" w:rsidRDefault="00632517" w:rsidP="00632517"/>
    <w:p w:rsidR="00632517" w:rsidRDefault="00632517" w:rsidP="00632517">
      <w:pPr>
        <w:pStyle w:val="Heading4"/>
      </w:pPr>
      <w:r>
        <w:t xml:space="preserve">Immigration reform can become a reality this year.  </w:t>
      </w:r>
    </w:p>
    <w:p w:rsidR="00632517" w:rsidRDefault="00632517" w:rsidP="00632517">
      <w:r>
        <w:t xml:space="preserve">Jake </w:t>
      </w:r>
      <w:r w:rsidRPr="000A3F9C">
        <w:rPr>
          <w:rStyle w:val="StyleStyleBold12pt"/>
        </w:rPr>
        <w:t>Miller</w:t>
      </w:r>
      <w:r>
        <w:t xml:space="preserve"> (staff writer) May 4, 20</w:t>
      </w:r>
      <w:r w:rsidRPr="000A3F9C">
        <w:rPr>
          <w:rStyle w:val="StyleStyleBold12pt"/>
        </w:rPr>
        <w:t>13</w:t>
      </w:r>
      <w:r>
        <w:t xml:space="preserve">.  Retrieved May 29, 2013 from </w:t>
      </w:r>
    </w:p>
    <w:p w:rsidR="00632517" w:rsidRDefault="00632517" w:rsidP="00632517">
      <w:r>
        <w:t>http://www.cbsnews.com/8301-250_162-57582886/obama-no-reason-immigration-reform-cant-pass/</w:t>
      </w:r>
    </w:p>
    <w:p w:rsidR="00632517" w:rsidRDefault="00632517" w:rsidP="00632517">
      <w:r>
        <w:t>"</w:t>
      </w:r>
      <w:r w:rsidRPr="000A3F9C">
        <w:rPr>
          <w:rStyle w:val="StyleBoldUnderline"/>
          <w:highlight w:val="yellow"/>
        </w:rPr>
        <w:t>In recent weeks, we've seen a common-sense immigration reform bill introduced in the Senate</w:t>
      </w:r>
      <w:r>
        <w:t xml:space="preserve">," the president said, referring to a bipartisan reform package devised by a "gang of eight" senators.¶ </w:t>
      </w:r>
      <w:r w:rsidRPr="000A3F9C">
        <w:rPr>
          <w:rStyle w:val="StyleBoldUnderline"/>
          <w:highlight w:val="yellow"/>
        </w:rPr>
        <w:t>That bill,</w:t>
      </w:r>
      <w:r>
        <w:t xml:space="preserve"> Mr. Obama said</w:t>
      </w:r>
      <w:r w:rsidRPr="000A3F9C">
        <w:rPr>
          <w:rStyle w:val="StyleBoldUnderline"/>
          <w:highlight w:val="yellow"/>
        </w:rPr>
        <w:t>, contains "common-sense steps that a majority of Americans support. So there's no reason that immigration reform can't become a reality this year</w:t>
      </w:r>
      <w:r>
        <w:t>."</w:t>
      </w:r>
    </w:p>
    <w:p w:rsidR="00632517" w:rsidRDefault="00632517" w:rsidP="00632517">
      <w:pPr>
        <w:pStyle w:val="Heading4"/>
      </w:pPr>
      <w:r>
        <w:t>Immigration Reform will pass now---Republican support</w:t>
      </w:r>
    </w:p>
    <w:p w:rsidR="00632517" w:rsidRPr="00CF1DF9" w:rsidRDefault="00632517" w:rsidP="00632517">
      <w:r w:rsidRPr="00AF23CC">
        <w:rPr>
          <w:rStyle w:val="StyleStyleBold12pt"/>
        </w:rPr>
        <w:t>UPI</w:t>
      </w:r>
      <w:r>
        <w:t xml:space="preserve"> June 23, 20</w:t>
      </w:r>
      <w:r w:rsidRPr="00AF23CC">
        <w:rPr>
          <w:rStyle w:val="StyleStyleBold12pt"/>
        </w:rPr>
        <w:t>13</w:t>
      </w:r>
      <w:r>
        <w:t xml:space="preserve">. United Press International retrieved 6/24/13 from </w:t>
      </w:r>
      <w:hyperlink r:id="rId17" w:history="1">
        <w:r>
          <w:rPr>
            <w:rStyle w:val="Hyperlink"/>
          </w:rPr>
          <w:t>http://www.istockanalyst.com/business/news/6472661/graham-says-senate-will-pass-immigration-reform</w:t>
        </w:r>
      </w:hyperlink>
    </w:p>
    <w:p w:rsidR="00632517" w:rsidRDefault="00632517" w:rsidP="00632517">
      <w:r>
        <w:t xml:space="preserve">WASHINGTON, June 23 (UPI) -- </w:t>
      </w:r>
      <w:r w:rsidRPr="00CF1DF9">
        <w:rPr>
          <w:rStyle w:val="StyleBoldUnderline"/>
          <w:highlight w:val="yellow"/>
        </w:rPr>
        <w:t>The U.S. Senate will likely pass the immigration reform bill by a comfortable margin this week, a Republican senator said Sunday.</w:t>
      </w:r>
      <w:r>
        <w:t xml:space="preserve"> Sen. Lindsay Graham, R-S.C., said on "Fox News Sunday" </w:t>
      </w:r>
      <w:r w:rsidRPr="00CF1DF9">
        <w:rPr>
          <w:rStyle w:val="StyleBoldUnderline"/>
          <w:highlight w:val="yellow"/>
        </w:rPr>
        <w:t>there were nearly 70 of the 100 votes in the Senate committed to passing the legislation,</w:t>
      </w:r>
      <w:r>
        <w:t xml:space="preserve"> which faces stiff opposition from his party in the House of Representatives. "I've been dealing with it since 2005 and 2006, and this is a great solution for our economy and our national security," said Graham. "I'm very proud of this bill." Graham said the balancing act between border security and doing something about the army of immigrants who have settled in the country illegally was addressed in the measure as well as possible. He said </w:t>
      </w:r>
      <w:r w:rsidRPr="00CF1DF9">
        <w:rPr>
          <w:rStyle w:val="StyleBoldUnderline"/>
          <w:highlight w:val="yellow"/>
        </w:rPr>
        <w:t>whatever imperfections there might be, they were a better alternative than allowing the issue to fester.</w:t>
      </w:r>
      <w:r>
        <w:t xml:space="preserve"> Sen. Mike Lee, R-Utah, said he and other critics of the bill did not believe it put border security and the so-called pathway to citizenship on equal footing. "It's not tough on those who broke the law and it's not fair to those patiently who've been patiently waiting in line to come to this country legally," he said. Lee also predicted the bill would not prevent a new surge of illegal immigration; however Graham said the measure would head off such an influx.</w:t>
      </w:r>
    </w:p>
    <w:p w:rsidR="00632517" w:rsidRDefault="00632517" w:rsidP="00632517">
      <w:pPr>
        <w:pStyle w:val="Heading4"/>
      </w:pPr>
      <w:r>
        <w:t>Immigration reform will pass—support in both houses of Congress</w:t>
      </w:r>
    </w:p>
    <w:p w:rsidR="00632517" w:rsidRPr="007634C2" w:rsidRDefault="00632517" w:rsidP="00632517">
      <w:r>
        <w:t xml:space="preserve">Will </w:t>
      </w:r>
      <w:r w:rsidRPr="007634C2">
        <w:rPr>
          <w:rStyle w:val="StyleStyleBold12pt"/>
        </w:rPr>
        <w:t>Allen</w:t>
      </w:r>
      <w:r>
        <w:t xml:space="preserve"> (Staff writer) June 21, 20</w:t>
      </w:r>
      <w:r w:rsidRPr="007634C2">
        <w:rPr>
          <w:rStyle w:val="StyleStyleBold12pt"/>
        </w:rPr>
        <w:t>13</w:t>
      </w:r>
      <w:r>
        <w:t xml:space="preserve">. Retrieved June 24, 2013 from </w:t>
      </w:r>
      <w:hyperlink r:id="rId18" w:history="1">
        <w:r>
          <w:rPr>
            <w:rStyle w:val="Hyperlink"/>
          </w:rPr>
          <w:t>http://www.nationalreview.com/corner/351667/flake-we-will-have-sufficient-votes-pass-amended-immigration-reform-will-allen</w:t>
        </w:r>
      </w:hyperlink>
    </w:p>
    <w:p w:rsidR="00632517" w:rsidRDefault="00632517" w:rsidP="00632517">
      <w:pPr>
        <w:rPr>
          <w:rStyle w:val="StyleBoldUnderline"/>
        </w:rPr>
      </w:pPr>
      <w:r>
        <w:t xml:space="preserve">Senator Jeff Flake (R., Ariz.) appeared on The O’Reilly Factor to support the so-called Corker amendment, which will add stronger border-security measures to the immigration-reform bill currently before the Senate. Flake stated that the amendment, anticipated this weekend, includes “doubling the border patrol, also 700 miles of new fencing; the Border Patrol actually will be so thick . . . there will be a border agent every thousand feet.” Asked whether the additional security provisions will win over fellow Republicans who oppose the bill, </w:t>
      </w:r>
      <w:r w:rsidRPr="007634C2">
        <w:rPr>
          <w:rStyle w:val="StyleBoldUnderline"/>
          <w:highlight w:val="yellow"/>
        </w:rPr>
        <w:t>Flake predicted that the amendment would bring “anywhere between 8 and 13 or 14 new members along . . . I think we’ll be close [to 70 votes] with this amendment.”</w:t>
      </w:r>
      <w:r>
        <w:t xml:space="preserve">  He added, </w:t>
      </w:r>
      <w:r w:rsidRPr="007634C2">
        <w:rPr>
          <w:rStyle w:val="StyleBoldUnderline"/>
          <w:highlight w:val="yellow"/>
        </w:rPr>
        <w:t>“We will have sufficient votes, I think, with this stronger ‘border surge,’ if you will, to pass the bill.”  The senator expects the House of Representatives to pass only the border-security part of the Senate proposal</w:t>
      </w:r>
      <w:r>
        <w:t xml:space="preserve">: “They will be unlikely to pass a big bill, but they’ll probably pass a border-security bill.” </w:t>
      </w:r>
      <w:r w:rsidRPr="007634C2">
        <w:rPr>
          <w:rStyle w:val="StyleBoldUnderline"/>
          <w:highlight w:val="yellow"/>
        </w:rPr>
        <w:t>Flake also expects that the Senate will vote on the full legislation by the end of next week, and that a final version will reach President Obama’s desk by September.</w:t>
      </w:r>
    </w:p>
    <w:p w:rsidR="00632517" w:rsidRDefault="00632517" w:rsidP="00632517">
      <w:pPr>
        <w:pStyle w:val="Heading4"/>
      </w:pPr>
      <w:r>
        <w:t>Immigration reform will pass now</w:t>
      </w:r>
    </w:p>
    <w:p w:rsidR="00632517" w:rsidRPr="00CF1F00" w:rsidRDefault="00632517" w:rsidP="00632517">
      <w:pPr>
        <w:rPr>
          <w:sz w:val="18"/>
          <w:szCs w:val="18"/>
        </w:rPr>
      </w:pPr>
      <w:r w:rsidRPr="00CF1F00">
        <w:rPr>
          <w:sz w:val="18"/>
          <w:szCs w:val="18"/>
        </w:rPr>
        <w:t xml:space="preserve">Tim </w:t>
      </w:r>
      <w:r w:rsidRPr="00CF1F00">
        <w:rPr>
          <w:rStyle w:val="StyleStyleBold12pt"/>
        </w:rPr>
        <w:t>Cohen</w:t>
      </w:r>
      <w:r w:rsidRPr="00CF1F00">
        <w:rPr>
          <w:sz w:val="18"/>
          <w:szCs w:val="18"/>
        </w:rPr>
        <w:t xml:space="preserve"> (staff writer) June 26, 20</w:t>
      </w:r>
      <w:r w:rsidRPr="00CF1F00">
        <w:rPr>
          <w:rStyle w:val="StyleStyleBold12pt"/>
        </w:rPr>
        <w:t>13</w:t>
      </w:r>
      <w:r w:rsidRPr="00CF1F00">
        <w:rPr>
          <w:sz w:val="18"/>
          <w:szCs w:val="18"/>
        </w:rPr>
        <w:t xml:space="preserve">. From CNN, retrieved June 27, 2013 from </w:t>
      </w:r>
      <w:hyperlink r:id="rId19" w:history="1">
        <w:r w:rsidRPr="00CF1F00">
          <w:rPr>
            <w:rStyle w:val="Hyperlink"/>
            <w:sz w:val="18"/>
            <w:szCs w:val="18"/>
          </w:rPr>
          <w:t>http://www.cnn.com/2013/06/26/politics/senate-immigration/index.html</w:t>
        </w:r>
      </w:hyperlink>
    </w:p>
    <w:p w:rsidR="00632517" w:rsidRPr="00CF1F00" w:rsidRDefault="00632517" w:rsidP="00632517">
      <w:pPr>
        <w:rPr>
          <w:sz w:val="16"/>
        </w:rPr>
      </w:pPr>
      <w:r w:rsidRPr="00CF1F00">
        <w:rPr>
          <w:sz w:val="16"/>
        </w:rPr>
        <w:t xml:space="preserve">Washington (CNN) -- </w:t>
      </w:r>
      <w:r w:rsidRPr="00236509">
        <w:rPr>
          <w:rStyle w:val="StyleBoldUnderline"/>
          <w:highlight w:val="yellow"/>
        </w:rPr>
        <w:t>A compromise amendment intended to ease congressional passage of sweeping immigration legislation easily won Senate approval Wednesday.</w:t>
      </w:r>
      <w:r w:rsidRPr="00CF1F00">
        <w:rPr>
          <w:sz w:val="12"/>
        </w:rPr>
        <w:t>¶</w:t>
      </w:r>
      <w:r w:rsidRPr="00CF1F00">
        <w:rPr>
          <w:sz w:val="16"/>
        </w:rPr>
        <w:t xml:space="preserve"> The 69-29 vote set up a procedural motion immediately afterward to limit debate on the roughly 1,200-page bill, which would provide an eventual path to citizenship for millions of immigrants living illegally in the country.</w:t>
      </w:r>
      <w:r w:rsidRPr="00CF1F00">
        <w:rPr>
          <w:sz w:val="12"/>
        </w:rPr>
        <w:t>¶</w:t>
      </w:r>
      <w:r w:rsidRPr="00CF1F00">
        <w:rPr>
          <w:sz w:val="16"/>
        </w:rPr>
        <w:t xml:space="preserve"> While some further amendments still could be considered, </w:t>
      </w:r>
      <w:r w:rsidRPr="00CF1F00">
        <w:rPr>
          <w:rStyle w:val="StyleBoldUnderline"/>
          <w:highlight w:val="yellow"/>
        </w:rPr>
        <w:t>the measure appeared headed to a final Senate vote by the end of the week after the procedural motion passed in a 67-31 vote.</w:t>
      </w:r>
      <w:r w:rsidRPr="00CF1F00">
        <w:rPr>
          <w:rStyle w:val="StyleBoldUnderline"/>
          <w:b w:val="0"/>
          <w:sz w:val="12"/>
          <w:highlight w:val="yellow"/>
        </w:rPr>
        <w:t>¶</w:t>
      </w:r>
      <w:r w:rsidRPr="00CF1F00">
        <w:rPr>
          <w:rStyle w:val="StyleBoldUnderline"/>
          <w:highlight w:val="yellow"/>
        </w:rPr>
        <w:t xml:space="preserve"> Backers of the bill want the Democratic-led Senate to pass it with a solid majority to demonstrate growing bipartisan momentum as the measure heads to the GOP-controlled House of Representatives.</w:t>
      </w:r>
      <w:r w:rsidRPr="00CF1F00">
        <w:rPr>
          <w:sz w:val="12"/>
        </w:rPr>
        <w:t>¶</w:t>
      </w:r>
      <w:r w:rsidRPr="00CF1F00">
        <w:rPr>
          <w:sz w:val="16"/>
        </w:rPr>
        <w:t xml:space="preserve"> McCain: Immigration bill is strong</w:t>
      </w:r>
      <w:r w:rsidRPr="00CF1F00">
        <w:rPr>
          <w:sz w:val="12"/>
        </w:rPr>
        <w:t>¶</w:t>
      </w:r>
      <w:r w:rsidRPr="00CF1F00">
        <w:rPr>
          <w:sz w:val="16"/>
        </w:rPr>
        <w:t xml:space="preserve"> The compromise amendment by Republicans John Hoeven of North Dakota and Bob Corker of Tennessee would increase border security, a demand by conservative opponents of the immigration bill.</w:t>
      </w:r>
      <w:r w:rsidRPr="00CF1F00">
        <w:rPr>
          <w:sz w:val="12"/>
        </w:rPr>
        <w:t>¶</w:t>
      </w:r>
      <w:r w:rsidRPr="00CF1F00">
        <w:rPr>
          <w:sz w:val="16"/>
        </w:rPr>
        <w:t xml:space="preserve"> Justices could put an end to hard choice for gay couples</w:t>
      </w:r>
      <w:r w:rsidRPr="00CF1F00">
        <w:rPr>
          <w:sz w:val="12"/>
        </w:rPr>
        <w:t>¶</w:t>
      </w:r>
      <w:r w:rsidRPr="00CF1F00">
        <w:rPr>
          <w:sz w:val="16"/>
        </w:rPr>
        <w:t xml:space="preserve"> "I hope our colleagues in the House of Representatives will follow the Senate's lead, and work to pass bipartisan reform that both Democrats and Republicans can support," Senate Majority Leader Harry Reid, D-Nevada, said before Wednesday's votes.</w:t>
      </w:r>
      <w:r w:rsidRPr="00CF1F00">
        <w:rPr>
          <w:sz w:val="12"/>
        </w:rPr>
        <w:t>¶</w:t>
      </w:r>
      <w:r w:rsidRPr="00CF1F00">
        <w:rPr>
          <w:sz w:val="16"/>
        </w:rPr>
        <w:t xml:space="preserve"> Conservative GOP Sen. Chuck Grassley of Iowa, </w:t>
      </w:r>
      <w:r w:rsidRPr="00CF1F00">
        <w:rPr>
          <w:rStyle w:val="StyleBoldUnderline"/>
          <w:highlight w:val="yellow"/>
        </w:rPr>
        <w:t>an opponent of the Senate bill, conceded it’s likely to pass and called on House Republicans to make things right.</w:t>
      </w:r>
      <w:r w:rsidRPr="00CF1F00">
        <w:rPr>
          <w:rStyle w:val="StyleBoldUnderline"/>
          <w:b w:val="0"/>
          <w:sz w:val="12"/>
          <w:highlight w:val="yellow"/>
        </w:rPr>
        <w:t>¶</w:t>
      </w:r>
      <w:r w:rsidRPr="00CF1F00">
        <w:rPr>
          <w:sz w:val="16"/>
        </w:rPr>
        <w:t xml:space="preserve"> </w:t>
      </w:r>
      <w:r w:rsidRPr="00CF1F00">
        <w:rPr>
          <w:rStyle w:val="StyleBoldUnderline"/>
          <w:highlight w:val="yellow"/>
        </w:rPr>
        <w:t>"I expect the House of Representatives to fix this miserable failure,"</w:t>
      </w:r>
      <w:r w:rsidRPr="00CF1F00">
        <w:rPr>
          <w:rStyle w:val="StyleBoldUnderline"/>
        </w:rPr>
        <w:t xml:space="preserve"> </w:t>
      </w:r>
      <w:r w:rsidRPr="00CF1F00">
        <w:rPr>
          <w:sz w:val="16"/>
        </w:rPr>
        <w:t>Grassley said.</w:t>
      </w:r>
      <w:r w:rsidRPr="00CF1F00">
        <w:rPr>
          <w:sz w:val="12"/>
        </w:rPr>
        <w:t>¶</w:t>
      </w:r>
      <w:r w:rsidRPr="00CF1F00">
        <w:rPr>
          <w:sz w:val="16"/>
        </w:rPr>
        <w:t xml:space="preserve"> Republican leaders say the House will consider the issue in several smaller proposals instead of a comprehensive single measure, a process that would allow more debate and votes on specific provisions.</w:t>
      </w:r>
      <w:r w:rsidRPr="00CF1F00">
        <w:rPr>
          <w:sz w:val="12"/>
        </w:rPr>
        <w:t>¶</w:t>
      </w:r>
      <w:r w:rsidRPr="00CF1F00">
        <w:rPr>
          <w:sz w:val="16"/>
        </w:rPr>
        <w:t xml:space="preserve"> Earlier Wednesday, House Speaker John Boehner reiterated to GOP members that he opposes having the House take up any Senate immigration legislation, according to Rep. John Fleming.</w:t>
      </w:r>
      <w:r w:rsidRPr="00CF1F00">
        <w:rPr>
          <w:sz w:val="12"/>
        </w:rPr>
        <w:t>¶</w:t>
      </w:r>
      <w:r w:rsidRPr="00CF1F00">
        <w:rPr>
          <w:sz w:val="16"/>
        </w:rPr>
        <w:t xml:space="preserve"> Fleming, a Louisiana Republican, said Boehner told the weekly policy meeting that the House would work on its own immigration bills.</w:t>
      </w:r>
      <w:r w:rsidRPr="00CF1F00">
        <w:rPr>
          <w:sz w:val="12"/>
        </w:rPr>
        <w:t>¶</w:t>
      </w:r>
      <w:r w:rsidRPr="00CF1F00">
        <w:rPr>
          <w:sz w:val="16"/>
        </w:rPr>
        <w:t xml:space="preserve"> If enacted, the bill would create a path to citizenship for roughly 11 million undocumented immigrants while enhancing security along the border with Mexico.</w:t>
      </w:r>
      <w:r w:rsidRPr="00CF1F00">
        <w:rPr>
          <w:sz w:val="12"/>
        </w:rPr>
        <w:t>¶</w:t>
      </w:r>
      <w:r w:rsidRPr="00CF1F00">
        <w:rPr>
          <w:sz w:val="16"/>
        </w:rPr>
        <w:t xml:space="preserve"> Among other things, the compromise border security amendment would add 20,000 border agents, complete 700 miles of fence along the boundary with Mexico, and deploy $3.2 billion in technology upgrades similar to equipment used by U.S. forces in Iraq and Afghanistan.</w:t>
      </w:r>
      <w:r w:rsidRPr="00CF1F00">
        <w:rPr>
          <w:sz w:val="12"/>
        </w:rPr>
        <w:t>¶</w:t>
      </w:r>
      <w:r w:rsidRPr="00CF1F00">
        <w:rPr>
          <w:sz w:val="16"/>
        </w:rPr>
        <w:t xml:space="preserve"> Opinion: Protect rights of immigrant whistle-blowers</w:t>
      </w:r>
      <w:r w:rsidRPr="00CF1F00">
        <w:rPr>
          <w:sz w:val="12"/>
        </w:rPr>
        <w:t>¶</w:t>
      </w:r>
      <w:r w:rsidRPr="00CF1F00">
        <w:rPr>
          <w:sz w:val="16"/>
        </w:rPr>
        <w:t xml:space="preserve"> The proposal also includes stronger worker eligibility verification standards and border entry-exit controls.</w:t>
      </w:r>
      <w:r w:rsidRPr="00CF1F00">
        <w:rPr>
          <w:sz w:val="12"/>
        </w:rPr>
        <w:t>¶</w:t>
      </w:r>
      <w:r w:rsidRPr="00CF1F00">
        <w:rPr>
          <w:sz w:val="16"/>
        </w:rPr>
        <w:t xml:space="preserve"> Most undocumented immigrants would be eligible for permanent residency only after those five conditions have been met and verified by the Department of Homeland Security.</w:t>
      </w:r>
      <w:r w:rsidRPr="00CF1F00">
        <w:rPr>
          <w:sz w:val="12"/>
        </w:rPr>
        <w:t>¶</w:t>
      </w:r>
      <w:r w:rsidRPr="00CF1F00">
        <w:rPr>
          <w:sz w:val="16"/>
        </w:rPr>
        <w:t xml:space="preserve"> Hoeven and Corker introduced the compromise amendment last week, saying it incorporated proposals from other senators to try to fix a broken immigration system.</w:t>
      </w:r>
      <w:r w:rsidRPr="00CF1F00">
        <w:rPr>
          <w:sz w:val="12"/>
        </w:rPr>
        <w:t>¶</w:t>
      </w:r>
      <w:r w:rsidRPr="00CF1F00">
        <w:rPr>
          <w:sz w:val="16"/>
        </w:rPr>
        <w:t xml:space="preserve"> Grassley and other opponents argued the legislation amounts to an amnesty for immigrants who broke the law by living illegally in America. They argued the promises of increased border security before giving undocumented immigrants permanent residency would end up proving empty.</w:t>
      </w:r>
      <w:r w:rsidRPr="00CF1F00">
        <w:rPr>
          <w:sz w:val="12"/>
        </w:rPr>
        <w:t>¶</w:t>
      </w:r>
      <w:r w:rsidRPr="00CF1F00">
        <w:rPr>
          <w:sz w:val="16"/>
        </w:rPr>
        <w:t xml:space="preserve"> "It does nothing to change the legalization-first philosophy and does little more than offer false promises that the American people can no longer tolerate," Grassley said.</w:t>
      </w:r>
      <w:r w:rsidRPr="00CF1F00">
        <w:rPr>
          <w:sz w:val="12"/>
        </w:rPr>
        <w:t>¶</w:t>
      </w:r>
      <w:r w:rsidRPr="00CF1F00">
        <w:rPr>
          <w:sz w:val="16"/>
        </w:rPr>
        <w:t xml:space="preserve"> If eventually passed into law and signed by President Barack Obama, the bill would be the first major immigration reform since 1986, during the second Reagan administration.</w:t>
      </w:r>
      <w:r w:rsidRPr="00CF1F00">
        <w:rPr>
          <w:sz w:val="12"/>
        </w:rPr>
        <w:t>¶</w:t>
      </w:r>
      <w:r w:rsidRPr="00CF1F00">
        <w:rPr>
          <w:sz w:val="16"/>
        </w:rPr>
        <w:t xml:space="preserve"> Grassley conceded he voted for the 1986 measure, which also called for increased border security, and called his support then a mistake he regrets.</w:t>
      </w:r>
      <w:r w:rsidRPr="00CF1F00">
        <w:rPr>
          <w:sz w:val="12"/>
        </w:rPr>
        <w:t>¶</w:t>
      </w:r>
      <w:r w:rsidRPr="00CF1F00">
        <w:rPr>
          <w:sz w:val="16"/>
        </w:rPr>
        <w:t xml:space="preserve"> Farm bill failure portends problems for immigration in the House</w:t>
      </w:r>
      <w:r w:rsidRPr="00CF1F00">
        <w:rPr>
          <w:sz w:val="12"/>
        </w:rPr>
        <w:t>¶</w:t>
      </w:r>
      <w:r w:rsidRPr="00CF1F00">
        <w:rPr>
          <w:sz w:val="16"/>
        </w:rPr>
        <w:t xml:space="preserve"> The 2013 version was drafted by a Senate "Gang of Eight" composed of four Democrats and four Republicans motivated by political and policy needs.</w:t>
      </w:r>
      <w:r w:rsidRPr="00CF1F00">
        <w:rPr>
          <w:sz w:val="12"/>
        </w:rPr>
        <w:t>¶</w:t>
      </w:r>
      <w:r w:rsidRPr="00CF1F00">
        <w:rPr>
          <w:sz w:val="16"/>
        </w:rPr>
        <w:t xml:space="preserve"> Both parties concede the nation's immigration system is broken, and some Republicans believe that GOP refusal to work with Democrats on the matter would mean a repeat of the 2012 presidential election in which Obama won a strong majority of the Hispanic vote.</w:t>
      </w:r>
      <w:r w:rsidRPr="00CF1F00">
        <w:rPr>
          <w:sz w:val="12"/>
        </w:rPr>
        <w:t>¶</w:t>
      </w:r>
      <w:r w:rsidRPr="00CF1F00">
        <w:rPr>
          <w:sz w:val="16"/>
        </w:rPr>
        <w:t xml:space="preserve"> However, other Republicans fear that providing a path to legal status for millions of undocumented immigrants would bolster support for Democrats from the new voters.</w:t>
      </w:r>
      <w:r w:rsidRPr="00CF1F00">
        <w:rPr>
          <w:sz w:val="12"/>
        </w:rPr>
        <w:t>¶</w:t>
      </w:r>
      <w:r w:rsidRPr="00CF1F00">
        <w:rPr>
          <w:sz w:val="16"/>
        </w:rPr>
        <w:t xml:space="preserve"> Florida Sen. Marco Rubio, the most prominent Republican in the "Gang of Eight," told CNN's Dana Bash last week that he understands "why conservatives are upset."</w:t>
      </w:r>
      <w:r w:rsidRPr="00CF1F00">
        <w:rPr>
          <w:sz w:val="12"/>
        </w:rPr>
        <w:t>¶</w:t>
      </w:r>
      <w:r w:rsidRPr="00CF1F00">
        <w:rPr>
          <w:sz w:val="16"/>
        </w:rPr>
        <w:t xml:space="preserve"> "They've seen all these promises in the past that haven't been delivered," Rubio said. But the status quo on immigration "is hurting America," he added. "And if nothing passes, then this disaster that we have now, that's what's going to stay in place."</w:t>
      </w:r>
      <w:r w:rsidRPr="00CF1F00">
        <w:rPr>
          <w:sz w:val="12"/>
        </w:rPr>
        <w:t>¶</w:t>
      </w:r>
      <w:r w:rsidRPr="00CF1F00">
        <w:rPr>
          <w:sz w:val="16"/>
        </w:rPr>
        <w:t xml:space="preserve"> </w:t>
      </w:r>
    </w:p>
    <w:p w:rsidR="00632517" w:rsidRDefault="00632517" w:rsidP="00632517">
      <w:pPr>
        <w:pStyle w:val="Heading4"/>
      </w:pPr>
      <w:r>
        <w:t>Immigration reform will pass now—multiple reasons:</w:t>
      </w:r>
    </w:p>
    <w:p w:rsidR="00632517" w:rsidRDefault="00632517" w:rsidP="00632517">
      <w:pPr>
        <w:ind w:left="720"/>
      </w:pPr>
      <w:r w:rsidRPr="00A6677C">
        <w:rPr>
          <w:rStyle w:val="StyleStyleBold12pt"/>
        </w:rPr>
        <w:t>Sarlin, 3/4/2013</w:t>
      </w:r>
      <w:r>
        <w:t xml:space="preserve"> (Benjy, Washington Correspondent and editing the publication's DC blog,   “5 Reasons Immigration Reform Might Actually Pass”  </w:t>
      </w:r>
      <w:hyperlink r:id="rId20" w:history="1">
        <w:r>
          <w:rPr>
            <w:rStyle w:val="Hyperlink"/>
          </w:rPr>
          <w:t>http://tpmdc.talkingpointsmemo.com/2013/03/5-reasons-immigration-reform-looks-like-it-might-actually-pass.php</w:t>
        </w:r>
      </w:hyperlink>
      <w:r>
        <w:t xml:space="preserve"> sjg)</w:t>
      </w:r>
    </w:p>
    <w:p w:rsidR="00632517" w:rsidRDefault="00632517" w:rsidP="00632517">
      <w:pPr>
        <w:rPr>
          <w:b/>
          <w:u w:val="single"/>
        </w:rPr>
      </w:pPr>
      <w:r w:rsidRPr="00A6677C">
        <w:rPr>
          <w:sz w:val="10"/>
        </w:rPr>
        <w:t xml:space="preserve">But most importantly, </w:t>
      </w:r>
      <w:r w:rsidRPr="00A6677C">
        <w:rPr>
          <w:highlight w:val="yellow"/>
          <w:u w:val="single"/>
        </w:rPr>
        <w:t>the months since the election have seen a number of unexpected developments that indicate a bill may have more momentum than its backers initially hoped</w:t>
      </w:r>
      <w:r>
        <w:rPr>
          <w:u w:val="single"/>
        </w:rPr>
        <w:t>.</w:t>
      </w:r>
      <w:r w:rsidRPr="00A6677C">
        <w:rPr>
          <w:sz w:val="12"/>
        </w:rPr>
        <w:t>¶</w:t>
      </w:r>
      <w:r>
        <w:rPr>
          <w:sz w:val="12"/>
          <w:u w:val="single"/>
        </w:rPr>
        <w:t xml:space="preserve"> </w:t>
      </w:r>
      <w:r w:rsidRPr="00A6677C">
        <w:rPr>
          <w:sz w:val="10"/>
        </w:rPr>
        <w:t>Everything comes with the caveat that it’s still early and there’s plenty that could go wrong in the months before a final draft of legislation, let alone a final vote. But the points in its favor are piling up too fast to ignore.</w:t>
      </w:r>
      <w:r w:rsidRPr="00A6677C">
        <w:rPr>
          <w:sz w:val="12"/>
        </w:rPr>
        <w:t>¶</w:t>
      </w:r>
      <w:r w:rsidRPr="00A6677C">
        <w:rPr>
          <w:sz w:val="10"/>
        </w:rPr>
        <w:t xml:space="preserve"> Here are </w:t>
      </w:r>
      <w:r w:rsidRPr="00A6677C">
        <w:rPr>
          <w:highlight w:val="yellow"/>
          <w:u w:val="single"/>
        </w:rPr>
        <w:t>five reasons</w:t>
      </w:r>
      <w:r>
        <w:rPr>
          <w:u w:val="single"/>
        </w:rPr>
        <w:t xml:space="preserve"> </w:t>
      </w:r>
      <w:r w:rsidRPr="00A6677C">
        <w:rPr>
          <w:sz w:val="10"/>
        </w:rPr>
        <w:t xml:space="preserve">that the </w:t>
      </w:r>
      <w:r w:rsidRPr="00A6677C">
        <w:rPr>
          <w:highlight w:val="yellow"/>
          <w:u w:val="single"/>
        </w:rPr>
        <w:t>prospects for immigration reform are looking a lot better</w:t>
      </w:r>
      <w:r w:rsidRPr="00A6677C">
        <w:rPr>
          <w:sz w:val="10"/>
        </w:rPr>
        <w:t xml:space="preserve"> than they were even a few weeks ago:</w:t>
      </w:r>
      <w:r w:rsidRPr="00A6677C">
        <w:rPr>
          <w:sz w:val="12"/>
        </w:rPr>
        <w:t>¶</w:t>
      </w:r>
      <w:r w:rsidRPr="00A6677C">
        <w:rPr>
          <w:sz w:val="10"/>
        </w:rPr>
        <w:t xml:space="preserve"> </w:t>
      </w:r>
      <w:r w:rsidRPr="00A6677C">
        <w:rPr>
          <w:b/>
          <w:highlight w:val="yellow"/>
          <w:u w:val="single"/>
        </w:rPr>
        <w:t>The House Is Actually Passing Stuff</w:t>
      </w:r>
      <w:r w:rsidRPr="00A6677C">
        <w:rPr>
          <w:sz w:val="12"/>
        </w:rPr>
        <w:t>¶</w:t>
      </w:r>
      <w:r>
        <w:rPr>
          <w:b/>
          <w:sz w:val="12"/>
          <w:u w:val="single"/>
        </w:rPr>
        <w:t xml:space="preserve"> </w:t>
      </w:r>
      <w:r w:rsidRPr="00A6677C">
        <w:rPr>
          <w:sz w:val="10"/>
        </w:rPr>
        <w:t xml:space="preserve">It used to be assumed that Republican leaders would not schedule a vote on any bill that didn’t have the support of its own caucus, a group not exactly known for its warm relationship with undocumented immigrants. Barely two months into 2013, that assumption is already kaput. Since the election, Speaker </w:t>
      </w:r>
      <w:r>
        <w:rPr>
          <w:u w:val="single"/>
        </w:rPr>
        <w:t xml:space="preserve">John </w:t>
      </w:r>
      <w:r w:rsidRPr="00A6677C">
        <w:rPr>
          <w:highlight w:val="yellow"/>
          <w:u w:val="single"/>
        </w:rPr>
        <w:t>Boehner</w:t>
      </w:r>
      <w:r w:rsidRPr="00A6677C">
        <w:rPr>
          <w:sz w:val="10"/>
        </w:rPr>
        <w:t xml:space="preserve"> (R-OH) </w:t>
      </w:r>
      <w:r w:rsidRPr="00A6677C">
        <w:rPr>
          <w:highlight w:val="yellow"/>
          <w:u w:val="single"/>
        </w:rPr>
        <w:t>has passed a tax deal, Sandy relief, and this week</w:t>
      </w:r>
      <w:r>
        <w:rPr>
          <w:u w:val="single"/>
        </w:rPr>
        <w:t xml:space="preserve"> the </w:t>
      </w:r>
      <w:r w:rsidRPr="00A6677C">
        <w:rPr>
          <w:highlight w:val="yellow"/>
          <w:u w:val="single"/>
        </w:rPr>
        <w:t>V</w:t>
      </w:r>
      <w:r>
        <w:rPr>
          <w:u w:val="single"/>
        </w:rPr>
        <w:t xml:space="preserve">iolence </w:t>
      </w:r>
      <w:r w:rsidRPr="00A6677C">
        <w:rPr>
          <w:highlight w:val="yellow"/>
          <w:u w:val="single"/>
        </w:rPr>
        <w:t>A</w:t>
      </w:r>
      <w:r>
        <w:rPr>
          <w:u w:val="single"/>
        </w:rPr>
        <w:t xml:space="preserve">gainst </w:t>
      </w:r>
      <w:r w:rsidRPr="00A6677C">
        <w:rPr>
          <w:highlight w:val="yellow"/>
          <w:u w:val="single"/>
        </w:rPr>
        <w:t>W</w:t>
      </w:r>
      <w:r>
        <w:rPr>
          <w:u w:val="single"/>
        </w:rPr>
        <w:t xml:space="preserve">omen </w:t>
      </w:r>
      <w:r w:rsidRPr="00A6677C">
        <w:rPr>
          <w:highlight w:val="yellow"/>
          <w:u w:val="single"/>
        </w:rPr>
        <w:t>A</w:t>
      </w:r>
      <w:r>
        <w:rPr>
          <w:u w:val="single"/>
        </w:rPr>
        <w:t>ct, all with large chunks of his own party voting nay. In doing so, he’s established a new de facto rule: when bills become a political albatross around the national GOP, he’ll pass them any way he can.</w:t>
      </w:r>
      <w:r w:rsidRPr="00A6677C">
        <w:rPr>
          <w:sz w:val="12"/>
        </w:rPr>
        <w:t>¶</w:t>
      </w:r>
      <w:r w:rsidRPr="00A6677C">
        <w:rPr>
          <w:sz w:val="10"/>
        </w:rPr>
        <w:t xml:space="preserve"> No issue falls under that category more than immigration reform, which Boehner, Majority Leader Eric Cantor (R-VA), and Budget Committee Chairman Paul Ryan (R-WI), among other Republican leaders, have all expressed strong interest in passing in some form and soon. Should House conservatives stall reform while the Senate passes a bill with a strong bipartisan vote, there will be enormous pressure on Boehner to follow the route he took on the Violence Against Women Act and bring it to the floor.</w:t>
      </w:r>
      <w:r w:rsidRPr="00A6677C">
        <w:rPr>
          <w:sz w:val="12"/>
        </w:rPr>
        <w:t>¶</w:t>
      </w:r>
      <w:r w:rsidRPr="00A6677C">
        <w:rPr>
          <w:sz w:val="10"/>
        </w:rPr>
        <w:t xml:space="preserve"> “Boehner is ruling the House in a way we didn’t think was possible just three months ago,” Angela Kelley, vice president for immigration policy and advocacy at the liberal Center for American Progress, told TPM. “It’s a good precedent.”</w:t>
      </w:r>
      <w:r w:rsidRPr="00A6677C">
        <w:rPr>
          <w:sz w:val="12"/>
        </w:rPr>
        <w:t>¶</w:t>
      </w:r>
      <w:r w:rsidRPr="00A6677C">
        <w:rPr>
          <w:sz w:val="10"/>
        </w:rPr>
        <w:t xml:space="preserve"> </w:t>
      </w:r>
      <w:r w:rsidRPr="00A6677C">
        <w:rPr>
          <w:highlight w:val="yellow"/>
          <w:u w:val="single"/>
        </w:rPr>
        <w:t>Politicians Are Fighting Away From The Ledge</w:t>
      </w:r>
      <w:r w:rsidRPr="00A6677C">
        <w:rPr>
          <w:sz w:val="12"/>
        </w:rPr>
        <w:t>¶</w:t>
      </w:r>
      <w:r w:rsidRPr="00A6677C">
        <w:rPr>
          <w:sz w:val="10"/>
        </w:rPr>
        <w:t xml:space="preserve"> Republicans raised hell after a draft of the White House’s own immigration bill leaked last month. And no one was madder than Sen. Marco Rubio (R-FL), who called it a “half baked” bill that was “dead on arrival” in the House.</w:t>
      </w:r>
      <w:r w:rsidRPr="00A6677C">
        <w:rPr>
          <w:sz w:val="12"/>
        </w:rPr>
        <w:t>¶</w:t>
      </w:r>
      <w:r w:rsidRPr="00A6677C">
        <w:rPr>
          <w:sz w:val="10"/>
        </w:rPr>
        <w:t xml:space="preserve"> Bad news for immigration reform, right? Well, here’s the funny part. </w:t>
      </w:r>
      <w:r w:rsidRPr="00A6677C">
        <w:rPr>
          <w:highlight w:val="yellow"/>
          <w:u w:val="single"/>
        </w:rPr>
        <w:t>Rubio’s own Senate plan isn’t all that different in concept than the White House’s</w:t>
      </w:r>
      <w:r w:rsidRPr="00A6677C">
        <w:rPr>
          <w:sz w:val="10"/>
        </w:rPr>
        <w:t>. And the source of the fiercest attacks on reform in general is border security, an area that Obama’s leaked plan would bolster. too. In fact, Sens. John McCain (R-AZ) and Lindsey Graham (R-SC) — not exactly Obama’s best friends lately — emerged from a White House meeting singing the president’s praises on exactly that issue.</w:t>
      </w:r>
      <w:r w:rsidRPr="00A6677C">
        <w:rPr>
          <w:sz w:val="12"/>
        </w:rPr>
        <w:t>¶</w:t>
      </w:r>
      <w:r w:rsidRPr="00A6677C">
        <w:rPr>
          <w:sz w:val="10"/>
        </w:rPr>
        <w:t xml:space="preserve"> Few pro-reform activists seem to think that the Senate plan’s biggest difference with Obama’s bill, a “trigger” that woud only let undocumented immigrants apply for a green card and subsequently citizenship after border security measures took effect, is enough to threaten a bill. Instead, the argle-bargle over the White House draft had more to do with the politics of passing a bill, where it’s important for conservatives like Rubio to keep their distance from Obama, than any actual policy differences. Which brings us to the next green shoot for reform….</w:t>
      </w:r>
      <w:r w:rsidRPr="00A6677C">
        <w:rPr>
          <w:sz w:val="12"/>
        </w:rPr>
        <w:t>¶</w:t>
      </w:r>
      <w:r w:rsidRPr="00A6677C">
        <w:rPr>
          <w:sz w:val="10"/>
        </w:rPr>
        <w:t xml:space="preserve"> </w:t>
      </w:r>
      <w:r w:rsidRPr="00A6677C">
        <w:rPr>
          <w:highlight w:val="yellow"/>
          <w:u w:val="single"/>
        </w:rPr>
        <w:t>Immigration Opponents Are Keeping Quiet</w:t>
      </w:r>
      <w:r w:rsidRPr="00A6677C">
        <w:rPr>
          <w:sz w:val="12"/>
        </w:rPr>
        <w:t>¶</w:t>
      </w:r>
      <w:r w:rsidRPr="00A6677C">
        <w:rPr>
          <w:sz w:val="10"/>
        </w:rPr>
        <w:t xml:space="preserve"> So that thing Rubio is doing, where he rips the White House’s immigration plan then tells conservatives they should stick it to Obama by passing his own (mostly similar) version? It might actually be working.</w:t>
      </w:r>
      <w:r w:rsidRPr="00A6677C">
        <w:rPr>
          <w:sz w:val="12"/>
        </w:rPr>
        <w:t>¶</w:t>
      </w:r>
      <w:r w:rsidRPr="00A6677C">
        <w:rPr>
          <w:sz w:val="10"/>
        </w:rPr>
        <w:t xml:space="preserve"> Rubio’s been making the rounds with the same radio hosts, TV commentators, and columnists who helped kill immigration reform in 2007, using his popularity with the tea party right to make the case that his bipartisan Senate plan is neither “amnesty” nor a sop to Democrats. At the very least, he’s gotten a pretty respectful welcome, even from hosts like Rush Limbaugh who are still overtly anti-reform. And in some cases, he’s gotten something approaching begrudging support.</w:t>
      </w:r>
      <w:r w:rsidRPr="00A6677C">
        <w:rPr>
          <w:sz w:val="12"/>
        </w:rPr>
        <w:t>¶</w:t>
      </w:r>
      <w:r w:rsidRPr="00A6677C">
        <w:rPr>
          <w:sz w:val="10"/>
        </w:rPr>
        <w:t xml:space="preserve"> Meanwhile, Fox News is largely getting on the immigration reform train, with Rupert Murdoch, Sean Hannity, and Bill O’Reilly all saying nice things about legalizing undocumented immigrants. And so far there isn’t anyone close to the equivalent of Lou Dobbs during the last immigration debate, a widely watched commentator who makes killing a bill their raison d’etre.</w:t>
      </w:r>
      <w:r w:rsidRPr="00A6677C">
        <w:rPr>
          <w:sz w:val="12"/>
        </w:rPr>
        <w:t>¶</w:t>
      </w:r>
      <w:r w:rsidRPr="00A6677C">
        <w:rPr>
          <w:sz w:val="10"/>
        </w:rPr>
        <w:t xml:space="preserve"> “</w:t>
      </w:r>
      <w:r w:rsidRPr="00A6677C">
        <w:rPr>
          <w:highlight w:val="yellow"/>
          <w:u w:val="single"/>
        </w:rPr>
        <w:t>The screamers and haters are not dominating the debate they way they did last time</w:t>
      </w:r>
      <w:r w:rsidRPr="00A6677C">
        <w:rPr>
          <w:sz w:val="10"/>
          <w:highlight w:val="yellow"/>
        </w:rPr>
        <w:t>,</w:t>
      </w:r>
      <w:r w:rsidRPr="00A6677C">
        <w:rPr>
          <w:sz w:val="10"/>
        </w:rPr>
        <w:t>” Frank Sharry, executive director of the pro-reform America’s Voice Education Fund, told TPM. “Rubio has had a lot to do with that: he’s engaged the conservative press in a thoughtful way and it’s been beneficial.”</w:t>
      </w:r>
      <w:r w:rsidRPr="00A6677C">
        <w:rPr>
          <w:sz w:val="12"/>
        </w:rPr>
        <w:t>¶</w:t>
      </w:r>
      <w:r w:rsidRPr="00A6677C">
        <w:rPr>
          <w:sz w:val="10"/>
        </w:rPr>
        <w:t xml:space="preserve"> </w:t>
      </w:r>
      <w:r w:rsidRPr="00A6677C">
        <w:rPr>
          <w:b/>
          <w:highlight w:val="yellow"/>
          <w:u w:val="single"/>
        </w:rPr>
        <w:t>Labor And Business Aren’t Killing Each Other</w:t>
      </w:r>
      <w:r w:rsidRPr="00A6677C">
        <w:rPr>
          <w:sz w:val="12"/>
        </w:rPr>
        <w:t>¶</w:t>
      </w:r>
      <w:r w:rsidRPr="00A6677C">
        <w:rPr>
          <w:sz w:val="10"/>
        </w:rPr>
        <w:t xml:space="preserve"> Farm, hotel, and meatpacking companies are looking to immigration reform to give them a legal route to hire cheap foreign labor, something that reformers say needs to happen in order to prevent another buildup of undocumented immigrants. But unions are worried that they’ll end up using a guest worker program to undercut American workers with easily exploited scabs.</w:t>
      </w:r>
      <w:r w:rsidRPr="00A6677C">
        <w:rPr>
          <w:sz w:val="12"/>
        </w:rPr>
        <w:t>¶</w:t>
      </w:r>
      <w:r w:rsidRPr="00A6677C">
        <w:rPr>
          <w:sz w:val="10"/>
        </w:rPr>
        <w:t xml:space="preserve"> </w:t>
      </w:r>
      <w:r w:rsidRPr="00A6677C">
        <w:rPr>
          <w:rStyle w:val="StyleBoldUnderline"/>
          <w:highlight w:val="yellow"/>
        </w:rPr>
        <w:t>Senators working on a bill have bitter memories of watching their 2007 reform efforts go down in flames</w:t>
      </w:r>
      <w:r w:rsidRPr="00A6677C">
        <w:rPr>
          <w:sz w:val="10"/>
        </w:rPr>
        <w:t xml:space="preserve"> as labor groups opposed its guest worker program and business groups complained that it didn’t go far enough. </w:t>
      </w:r>
      <w:r w:rsidRPr="00A6677C">
        <w:rPr>
          <w:rStyle w:val="StyleBoldUnderline"/>
          <w:highlight w:val="yellow"/>
        </w:rPr>
        <w:t>This time they’ve asked the two sides to negotiate their own solution as a possible model,</w:t>
      </w:r>
      <w:r w:rsidRPr="00A6677C">
        <w:rPr>
          <w:sz w:val="10"/>
        </w:rPr>
        <w:t xml:space="preserve"> which is no easy task.</w:t>
      </w:r>
      <w:r w:rsidRPr="00A6677C">
        <w:rPr>
          <w:sz w:val="12"/>
        </w:rPr>
        <w:t>¶</w:t>
      </w:r>
      <w:r w:rsidRPr="00A6677C">
        <w:rPr>
          <w:sz w:val="10"/>
        </w:rPr>
        <w:t xml:space="preserve"> </w:t>
      </w:r>
      <w:r w:rsidRPr="00A6677C">
        <w:rPr>
          <w:rStyle w:val="StyleBoldUnderline"/>
          <w:highlight w:val="yellow"/>
        </w:rPr>
        <w:t>So far, however, they’ve actually made some progress:</w:t>
      </w:r>
      <w:r w:rsidRPr="00A6677C">
        <w:rPr>
          <w:rStyle w:val="StyleBoldUnderline"/>
        </w:rPr>
        <w:t xml:space="preserve"> </w:t>
      </w:r>
      <w:r w:rsidRPr="00A6677C">
        <w:rPr>
          <w:sz w:val="10"/>
        </w:rPr>
        <w:t>last month the AFL-CIO and Chamber of Commerce put out a statement of principles indicating a possible compromise built around a temporary visa for workers and an independent federal agency to track labor shortages so workers can tell whether industry’s claims of labor shortages are legit. Both sides warn that the details are far from complete, but as long as they keep talking, immigration reform’s chances for passage are vastly improved.</w:t>
      </w:r>
      <w:r w:rsidRPr="00A6677C">
        <w:rPr>
          <w:sz w:val="12"/>
        </w:rPr>
        <w:t>¶</w:t>
      </w:r>
      <w:r w:rsidRPr="00A6677C">
        <w:rPr>
          <w:sz w:val="10"/>
        </w:rPr>
        <w:t xml:space="preserve"> </w:t>
      </w:r>
      <w:r w:rsidRPr="00A6677C">
        <w:rPr>
          <w:b/>
          <w:highlight w:val="yellow"/>
          <w:u w:val="single"/>
        </w:rPr>
        <w:t>There’s A Path To A Path To Citizenship</w:t>
      </w:r>
      <w:r w:rsidRPr="00A6677C">
        <w:rPr>
          <w:sz w:val="12"/>
        </w:rPr>
        <w:t>¶</w:t>
      </w:r>
      <w:r w:rsidRPr="00A6677C">
        <w:rPr>
          <w:sz w:val="10"/>
        </w:rPr>
        <w:t xml:space="preserve"> Along with the guest worker fight, the next most contentious issue is a path to citizenship for undocumented immigrants</w:t>
      </w:r>
      <w:r>
        <w:rPr>
          <w:u w:val="single"/>
        </w:rPr>
        <w:t xml:space="preserve">. </w:t>
      </w:r>
      <w:r w:rsidRPr="00A6677C">
        <w:rPr>
          <w:highlight w:val="yellow"/>
          <w:u w:val="single"/>
        </w:rPr>
        <w:t>Democrats and immigration activists say they’ll walk without a clear route to citizenship at some point, even if it’s not an immediate</w:t>
      </w:r>
      <w:r w:rsidRPr="00A6677C">
        <w:rPr>
          <w:sz w:val="10"/>
        </w:rPr>
        <w:t xml:space="preserve"> one (Obama’s plan would take at least 13 years to kick in). It’s less clear how the Senate’s plan works, but it does commit to a path to citizenship as well, including an expedited route for young undocumented immigrants and agricultural workers.</w:t>
      </w:r>
      <w:r w:rsidRPr="00A6677C">
        <w:rPr>
          <w:sz w:val="12"/>
        </w:rPr>
        <w:t>¶</w:t>
      </w:r>
      <w:r w:rsidRPr="00A6677C">
        <w:rPr>
          <w:sz w:val="10"/>
        </w:rPr>
        <w:t xml:space="preserve"> The House side is still a mystery, though. There’s a bipartisan group working on a bill that contains an odd mix of pro-reform progressives and border hawk conservatives and they’ve yet to leak any significant details about their plan. There’s a lot more skepticism about a path to citizenship on the House side, but key Republicans are leaving at least some wiggle room for them to adopt one. This is made somewhat easier by the fact “path to citizenship,” like “amnesty” is a vague, malleable term. Some Republicans, for example, say they’re against a “special path to citizenship,” but that they’d let undocumented immigrants “get in the back of the line” behind legal applicants for green cards and citizenship under a process that actually might give them a chance of being approved.</w:t>
      </w:r>
      <w:r w:rsidRPr="00A6677C">
        <w:rPr>
          <w:sz w:val="12"/>
        </w:rPr>
        <w:t>¶</w:t>
      </w:r>
      <w:r w:rsidRPr="00A6677C">
        <w:rPr>
          <w:sz w:val="10"/>
        </w:rPr>
        <w:t xml:space="preserve"> As for House leadership, top Republicans including Boehner, Cantor, and especially Ryan are going out of their way to encourage bipartisan talks, even if they haven’t pledged to support the results.</w:t>
      </w:r>
      <w:r w:rsidRPr="00A6677C">
        <w:rPr>
          <w:sz w:val="12"/>
        </w:rPr>
        <w:t>¶</w:t>
      </w:r>
      <w:r>
        <w:rPr>
          <w:b/>
          <w:sz w:val="12"/>
          <w:u w:val="single"/>
        </w:rPr>
        <w:t xml:space="preserve"> </w:t>
      </w:r>
      <w:r w:rsidRPr="00A6677C">
        <w:rPr>
          <w:b/>
          <w:highlight w:val="yellow"/>
          <w:u w:val="single"/>
        </w:rPr>
        <w:t xml:space="preserve">Add it all up and immigration reform, while nowhere near passage, is </w:t>
      </w:r>
      <w:r w:rsidRPr="00A6677C">
        <w:rPr>
          <w:rStyle w:val="Emphasis"/>
          <w:highlight w:val="yellow"/>
        </w:rPr>
        <w:t>gliding along about as smoothly</w:t>
      </w:r>
      <w:r w:rsidRPr="00A6677C">
        <w:rPr>
          <w:b/>
          <w:highlight w:val="yellow"/>
          <w:u w:val="single"/>
        </w:rPr>
        <w:t xml:space="preserve"> as supporters could hope so far.</w:t>
      </w:r>
    </w:p>
    <w:p w:rsidR="00632517" w:rsidRDefault="00632517" w:rsidP="00632517">
      <w:pPr>
        <w:pStyle w:val="Heading4"/>
      </w:pPr>
      <w:r>
        <w:t>(--) Immigration reform will pass now—diverse coalition ensures:</w:t>
      </w:r>
    </w:p>
    <w:p w:rsidR="00632517" w:rsidRPr="00577738" w:rsidRDefault="00632517" w:rsidP="00632517">
      <w:pPr>
        <w:ind w:left="720"/>
      </w:pPr>
      <w:r>
        <w:t xml:space="preserve">Mark </w:t>
      </w:r>
      <w:r w:rsidRPr="00577738">
        <w:rPr>
          <w:rStyle w:val="StyleStyleBold12pt"/>
        </w:rPr>
        <w:t>Udall, 3/6/2013</w:t>
      </w:r>
      <w:r>
        <w:t xml:space="preserve"> (Colorado’s Senior Senator, </w:t>
      </w:r>
      <w:r w:rsidRPr="00577738">
        <w:t>“OPINION: We Can Pass Immigration Reform this Year</w:t>
      </w:r>
      <w:r>
        <w:t xml:space="preserve">,” </w:t>
      </w:r>
      <w:hyperlink r:id="rId21" w:history="1">
        <w:r w:rsidRPr="007E6E8D">
          <w:rPr>
            <w:rStyle w:val="Hyperlink"/>
          </w:rPr>
          <w:t>http://www.pagosadailypost.com/news/22720/ OPINION:_We_Can_Pass_Immigration_Reform_this_Year/</w:t>
        </w:r>
      </w:hyperlink>
      <w:r>
        <w:t>, Accessed 3/8/2013, rwg)</w:t>
      </w:r>
    </w:p>
    <w:p w:rsidR="00632517" w:rsidRPr="00577738" w:rsidRDefault="00632517" w:rsidP="00632517">
      <w:pPr>
        <w:rPr>
          <w:sz w:val="16"/>
        </w:rPr>
      </w:pPr>
      <w:r w:rsidRPr="00577738">
        <w:rPr>
          <w:sz w:val="16"/>
        </w:rPr>
        <w:t xml:space="preserve">Coloradans are making their voices heard: </w:t>
      </w:r>
      <w:r w:rsidRPr="00577738">
        <w:rPr>
          <w:rStyle w:val="StyleBoldUnderline"/>
          <w:highlight w:val="yellow"/>
        </w:rPr>
        <w:t xml:space="preserve">The time has come for comprehensive immigration reform. From business leaders to labor groups and religious leaders to farmers, </w:t>
      </w:r>
      <w:r w:rsidRPr="00577738">
        <w:rPr>
          <w:rStyle w:val="Emphasis"/>
          <w:highlight w:val="yellow"/>
        </w:rPr>
        <w:t>a diverse coalition</w:t>
      </w:r>
      <w:r w:rsidRPr="00577738">
        <w:rPr>
          <w:rStyle w:val="StyleBoldUnderline"/>
          <w:highlight w:val="yellow"/>
        </w:rPr>
        <w:t xml:space="preserve"> that spans political parties and ideologies is demanding action</w:t>
      </w:r>
      <w:r w:rsidRPr="00577738">
        <w:rPr>
          <w:sz w:val="16"/>
        </w:rPr>
        <w:t>.</w:t>
      </w:r>
      <w:r w:rsidRPr="00577738">
        <w:rPr>
          <w:sz w:val="12"/>
        </w:rPr>
        <w:t>¶</w:t>
      </w:r>
      <w:r w:rsidRPr="00577738">
        <w:rPr>
          <w:sz w:val="16"/>
        </w:rPr>
        <w:t xml:space="preserve"> </w:t>
      </w:r>
      <w:r w:rsidRPr="00577738">
        <w:rPr>
          <w:rStyle w:val="StyleBoldUnderline"/>
          <w:highlight w:val="yellow"/>
        </w:rPr>
        <w:t xml:space="preserve">And in the U.S. Senate, members of both political parties agree that we must reform our outdated immigration laws </w:t>
      </w:r>
      <w:r w:rsidRPr="00577738">
        <w:rPr>
          <w:rStyle w:val="Emphasis"/>
          <w:highlight w:val="yellow"/>
        </w:rPr>
        <w:t>this year</w:t>
      </w:r>
      <w:r w:rsidRPr="00577738">
        <w:rPr>
          <w:rStyle w:val="StyleBoldUnderline"/>
          <w:highlight w:val="yellow"/>
        </w:rPr>
        <w:t>. We're working to bridge the partisan divide</w:t>
      </w:r>
      <w:r w:rsidRPr="00577738">
        <w:rPr>
          <w:sz w:val="16"/>
        </w:rPr>
        <w:t xml:space="preserve"> that far too often has stopped Congress from addressing our country's pressing issues.</w:t>
      </w:r>
    </w:p>
    <w:p w:rsidR="00632517" w:rsidRDefault="00632517" w:rsidP="00632517">
      <w:pPr>
        <w:pStyle w:val="Heading4"/>
      </w:pPr>
      <w:r>
        <w:t>(--) Key republicans are coming over</w:t>
      </w:r>
    </w:p>
    <w:p w:rsidR="00632517" w:rsidRDefault="00632517" w:rsidP="00632517">
      <w:pPr>
        <w:ind w:left="720"/>
      </w:pPr>
      <w:r w:rsidRPr="00577738">
        <w:rPr>
          <w:rStyle w:val="StyleStyleBold12pt"/>
        </w:rPr>
        <w:t>Volsky, 3/4/2013</w:t>
      </w:r>
      <w:r>
        <w:t xml:space="preserve"> (Ignor, is the Managing Editor of ThinkProgress.org. Igor is co-author of Howard Dean’s Prescription for Real Healthcare Reform, “Top Bush Officials Stand With Obama On Immigration Policy”   </w:t>
      </w:r>
      <w:hyperlink r:id="rId22" w:history="1">
        <w:r>
          <w:rPr>
            <w:rStyle w:val="Hyperlink"/>
          </w:rPr>
          <w:t>http://thinkprogress.org/special/2013/03/04/1665911/top-bush-officials-stand-with-obama-on-immigration-policy/?mobile=nc</w:t>
        </w:r>
      </w:hyperlink>
      <w:r>
        <w:t xml:space="preserve"> sjg)</w:t>
      </w:r>
    </w:p>
    <w:p w:rsidR="00632517" w:rsidRPr="00A6677C" w:rsidRDefault="00632517" w:rsidP="00632517">
      <w:pPr>
        <w:rPr>
          <w:sz w:val="14"/>
        </w:rPr>
      </w:pPr>
      <w:r w:rsidRPr="00A6677C">
        <w:rPr>
          <w:highlight w:val="yellow"/>
          <w:u w:val="single"/>
        </w:rPr>
        <w:t>Two former Republican secretaries</w:t>
      </w:r>
      <w:r w:rsidRPr="00A6677C">
        <w:rPr>
          <w:sz w:val="14"/>
        </w:rPr>
        <w:t xml:space="preserve"> of Homeland Security </w:t>
      </w:r>
      <w:r w:rsidRPr="00A6677C">
        <w:rPr>
          <w:highlight w:val="yellow"/>
          <w:u w:val="single"/>
        </w:rPr>
        <w:t>joined current Secretary Janet Napolitano in calling for comprehensive immigration reform</w:t>
      </w:r>
      <w:r w:rsidRPr="00A6677C">
        <w:rPr>
          <w:sz w:val="14"/>
        </w:rPr>
        <w:t xml:space="preserve"> during a Politico Breakfast event on Monday morning and defended the Obama administration’s recent release of thousands of undocumented immigrants from detention. Last week, conservatives characterized the release of nonviolent immigrants ahead of the looming budget cuts that went into effect on Friday, as an effort to “politicize” the cuts or exert retribution against states like Arizona.</w:t>
      </w:r>
      <w:r w:rsidRPr="00A6677C">
        <w:rPr>
          <w:sz w:val="12"/>
        </w:rPr>
        <w:t>¶</w:t>
      </w:r>
      <w:r w:rsidRPr="00A6677C">
        <w:rPr>
          <w:sz w:val="14"/>
        </w:rPr>
        <w:t xml:space="preserve"> Speaking alongside former Secretaries Tom Ridge and Michael Chertoff at an event to mark the Department’s anniversary, Napolitano explained that the majority of the releases were the result of the normal “ebb and flow” of moving individuals in and out of detention. “Several hundred are related to sequester but it wasn’t thousands,” she said, adding that more immigrants will be released as budget cuts are implemented.</w:t>
      </w:r>
      <w:r w:rsidRPr="00A6677C">
        <w:rPr>
          <w:sz w:val="12"/>
        </w:rPr>
        <w:t>¶</w:t>
      </w:r>
      <w:r w:rsidRPr="00A6677C">
        <w:rPr>
          <w:sz w:val="14"/>
        </w:rPr>
        <w:t xml:space="preserve"> Napolitano’s predecessors, agreed, noting that the department is currently hamstrung by a broken immigration system and the chaotic budgetary environment.</w:t>
      </w:r>
      <w:r>
        <w:rPr>
          <w:u w:val="single"/>
        </w:rPr>
        <w:t xml:space="preserve"> “</w:t>
      </w:r>
      <w:r w:rsidRPr="00A6677C">
        <w:rPr>
          <w:highlight w:val="yellow"/>
          <w:u w:val="single"/>
        </w:rPr>
        <w:t>The job of the Secretary of Homeland Security with regard to securing the borders would be a heck of a lot easier if the United States Congress would forget about partisanship and come up with a comprehensive immigration plan,”</w:t>
      </w:r>
      <w:r w:rsidRPr="00A6677C">
        <w:rPr>
          <w:sz w:val="14"/>
          <w:highlight w:val="yellow"/>
        </w:rPr>
        <w:t xml:space="preserve"> Ridge said, eliciting applause from the audience.</w:t>
      </w:r>
    </w:p>
    <w:p w:rsidR="00632517" w:rsidRDefault="00632517" w:rsidP="00632517">
      <w:pPr>
        <w:rPr>
          <w:b/>
          <w:u w:val="single"/>
        </w:rPr>
      </w:pPr>
    </w:p>
    <w:p w:rsidR="00632517" w:rsidRPr="00A6677C" w:rsidRDefault="00632517" w:rsidP="00632517"/>
    <w:p w:rsidR="00632517" w:rsidRDefault="00632517" w:rsidP="00632517">
      <w:pPr>
        <w:pStyle w:val="Heading4"/>
      </w:pPr>
      <w:r>
        <w:t>(--) Comprehensive immigration reform will pass now:</w:t>
      </w:r>
    </w:p>
    <w:p w:rsidR="00632517" w:rsidRDefault="00632517" w:rsidP="00632517">
      <w:pPr>
        <w:ind w:left="720"/>
      </w:pPr>
      <w:r>
        <w:t xml:space="preserve">JORDAN </w:t>
      </w:r>
      <w:r w:rsidRPr="00FB78E1">
        <w:rPr>
          <w:rStyle w:val="StyleStyleBold12pt"/>
        </w:rPr>
        <w:t>FABIAN, 2/20/2013</w:t>
      </w:r>
      <w:r>
        <w:t xml:space="preserve"> (staff writer, “President Obama: Immigration Leak Won't Block Reform,” </w:t>
      </w:r>
      <w:hyperlink r:id="rId23" w:history="1">
        <w:r w:rsidRPr="006A7531">
          <w:rPr>
            <w:rStyle w:val="Hyperlink"/>
          </w:rPr>
          <w:t>http://abcnews.go.com/ABC_Univision/Politics/president-obama-immigration-leak-block-reform/story?id=18547909</w:t>
        </w:r>
      </w:hyperlink>
      <w:r>
        <w:t>, Accessed 2/21/2013, rwg)</w:t>
      </w:r>
    </w:p>
    <w:p w:rsidR="00632517" w:rsidRPr="00235163" w:rsidRDefault="00632517" w:rsidP="00632517">
      <w:pPr>
        <w:rPr>
          <w:sz w:val="12"/>
        </w:rPr>
      </w:pPr>
      <w:r w:rsidRPr="00235163">
        <w:rPr>
          <w:sz w:val="12"/>
        </w:rPr>
        <w:t xml:space="preserve">President Barack </w:t>
      </w:r>
      <w:r w:rsidRPr="00E75E57">
        <w:rPr>
          <w:rStyle w:val="StyleBoldUnderline"/>
          <w:highlight w:val="yellow"/>
        </w:rPr>
        <w:t xml:space="preserve">Obama on Wednesday confidently promised that Congress will </w:t>
      </w:r>
      <w:r w:rsidRPr="00BC5310">
        <w:rPr>
          <w:rStyle w:val="Emphasis"/>
          <w:highlight w:val="yellow"/>
        </w:rPr>
        <w:t>pass a comprehensive immigration reform bill,</w:t>
      </w:r>
      <w:r w:rsidRPr="00E75E57">
        <w:rPr>
          <w:rStyle w:val="StyleBoldUnderline"/>
          <w:highlight w:val="yellow"/>
        </w:rPr>
        <w:t xml:space="preserve"> </w:t>
      </w:r>
      <w:r w:rsidRPr="00235163">
        <w:rPr>
          <w:sz w:val="12"/>
        </w:rPr>
        <w:t>saying that a leaked copy of a White House proposal won't jeopardize the effort to overhaul the nation's immigration laws.¶ A draft White House immigration plan leaked to the press over the weekend, which frustrated some Republicans working on a bill, since Obama pledged to withhold his plan while lawmakers crafted their own. The White House claimed this week that the leak was unintentional and</w:t>
      </w:r>
      <w:r w:rsidRPr="00E75E57">
        <w:rPr>
          <w:rStyle w:val="StyleBoldUnderline"/>
          <w:highlight w:val="yellow"/>
        </w:rPr>
        <w:t xml:space="preserve"> the president phoned GOP senators to reiterate that he supports the negotiations in Congress.</w:t>
      </w:r>
      <w:r w:rsidRPr="00235163">
        <w:rPr>
          <w:rStyle w:val="StyleBoldUnderline"/>
          <w:b w:val="0"/>
          <w:sz w:val="12"/>
          <w:highlight w:val="yellow"/>
        </w:rPr>
        <w:t>¶</w:t>
      </w:r>
      <w:r w:rsidRPr="00E75E57">
        <w:rPr>
          <w:rStyle w:val="StyleBoldUnderline"/>
          <w:highlight w:val="yellow"/>
        </w:rPr>
        <w:t xml:space="preserve"> "</w:t>
      </w:r>
      <w:r w:rsidRPr="00235163">
        <w:rPr>
          <w:sz w:val="12"/>
        </w:rPr>
        <w:t>It certainly did not jeopardize the entire process.</w:t>
      </w:r>
      <w:r w:rsidRPr="00E75E57">
        <w:rPr>
          <w:rStyle w:val="StyleBoldUnderline"/>
          <w:highlight w:val="yellow"/>
        </w:rPr>
        <w:t xml:space="preserve"> The </w:t>
      </w:r>
      <w:r w:rsidRPr="00E75E57">
        <w:rPr>
          <w:rStyle w:val="Emphasis"/>
          <w:highlight w:val="yellow"/>
        </w:rPr>
        <w:t>negotiations are still moving forward,"</w:t>
      </w:r>
      <w:r w:rsidRPr="00E75E57">
        <w:rPr>
          <w:rStyle w:val="StyleBoldUnderline"/>
        </w:rPr>
        <w:t xml:space="preserve"> </w:t>
      </w:r>
      <w:r w:rsidRPr="00235163">
        <w:rPr>
          <w:sz w:val="12"/>
        </w:rPr>
        <w:t>Obama said during an interview with Univision San Antonio affiliate KWEX. "Information floats out of Washington all the time; that shouldn't prevent anybody from moving forward."</w:t>
      </w:r>
    </w:p>
    <w:p w:rsidR="00632517" w:rsidRDefault="00632517" w:rsidP="00632517">
      <w:pPr>
        <w:pStyle w:val="Heading4"/>
        <w:rPr>
          <w:rStyle w:val="StyleStyleBold12pt"/>
          <w:b/>
        </w:rPr>
      </w:pPr>
    </w:p>
    <w:p w:rsidR="00632517" w:rsidRDefault="00632517" w:rsidP="00632517">
      <w:pPr>
        <w:pStyle w:val="Heading4"/>
        <w:rPr>
          <w:rStyle w:val="StyleStyleBold12pt"/>
          <w:b/>
        </w:rPr>
      </w:pPr>
      <w:r>
        <w:rPr>
          <w:rStyle w:val="StyleStyleBold12pt"/>
        </w:rPr>
        <w:t>(--) Extend our Fabian evidence—Comprehensive immigration reform will pass now—prefer our evidence it cites momentum in the negotiations…</w:t>
      </w:r>
    </w:p>
    <w:p w:rsidR="00632517" w:rsidRPr="007A12C2" w:rsidRDefault="00632517" w:rsidP="00632517">
      <w:pPr>
        <w:pStyle w:val="Heading4"/>
        <w:rPr>
          <w:rStyle w:val="StyleStyleBold12pt"/>
          <w:b/>
        </w:rPr>
      </w:pPr>
      <w:r w:rsidRPr="007A12C2">
        <w:rPr>
          <w:rStyle w:val="StyleStyleBold12pt"/>
        </w:rPr>
        <w:t>(--) Immigration reform will pass now—political climate is just right:</w:t>
      </w:r>
    </w:p>
    <w:p w:rsidR="00632517" w:rsidRDefault="00632517" w:rsidP="00632517">
      <w:pPr>
        <w:ind w:left="720"/>
      </w:pPr>
      <w:r w:rsidRPr="007A12C2">
        <w:rPr>
          <w:rStyle w:val="StyleStyleBold12pt"/>
        </w:rPr>
        <w:t xml:space="preserve">Business and Legal Resources, 2/18/2013 </w:t>
      </w:r>
      <w:r>
        <w:rPr>
          <w:rStyle w:val="StyleStyleBold12pt"/>
        </w:rPr>
        <w:t>(“</w:t>
      </w:r>
      <w:r>
        <w:t xml:space="preserve">Congress: We need immigration reform!” </w:t>
      </w:r>
      <w:hyperlink r:id="rId24" w:history="1">
        <w:r w:rsidRPr="006A7531">
          <w:rPr>
            <w:rStyle w:val="Hyperlink"/>
          </w:rPr>
          <w:t>http://hr.blr.com/HR-news/Staffing-Training/Visas-and-Eligibility-to-Work/Congress-We-need-immigration-reform</w:t>
        </w:r>
      </w:hyperlink>
      <w:r>
        <w:t>, Accessed 2/21/2013, rwg)</w:t>
      </w:r>
    </w:p>
    <w:p w:rsidR="00632517" w:rsidRDefault="00632517" w:rsidP="00632517">
      <w:pPr>
        <w:rPr>
          <w:rStyle w:val="Emphasis"/>
        </w:rPr>
      </w:pPr>
      <w:r w:rsidRPr="007A12C2">
        <w:rPr>
          <w:rStyle w:val="StyleBoldUnderline"/>
          <w:highlight w:val="yellow"/>
        </w:rPr>
        <w:t>Liberals and many moderates, by contrast, want to give them a path to citizenship. Conservatives see legalizing such immigrants as “amnesty,”</w:t>
      </w:r>
      <w:r w:rsidRPr="007A12C2">
        <w:rPr>
          <w:rStyle w:val="StyleBoldUnderline"/>
        </w:rPr>
        <w:t xml:space="preserve"> </w:t>
      </w:r>
      <w:r w:rsidRPr="00BC5310">
        <w:rPr>
          <w:sz w:val="16"/>
        </w:rPr>
        <w:t>while liberals and many moderates see it as an earned right that will involve deep background checks, evidence that the immigrants are working, measures to assess whether they owe back taxes and require payment, and probable penalties and filing fees for citizenship.</w:t>
      </w:r>
      <w:r w:rsidRPr="00BC5310">
        <w:rPr>
          <w:sz w:val="12"/>
        </w:rPr>
        <w:t>¶</w:t>
      </w:r>
      <w:r w:rsidRPr="00BC5310">
        <w:rPr>
          <w:sz w:val="16"/>
        </w:rPr>
        <w:t xml:space="preserve"> </w:t>
      </w:r>
      <w:r w:rsidRPr="007A12C2">
        <w:rPr>
          <w:rStyle w:val="StyleBoldUnderline"/>
          <w:highlight w:val="yellow"/>
        </w:rPr>
        <w:t>Sounds like a standoff</w:t>
      </w:r>
      <w:r w:rsidRPr="00BC5310">
        <w:rPr>
          <w:sz w:val="16"/>
        </w:rPr>
        <w:t xml:space="preserve">, as so many other issues have been, </w:t>
      </w:r>
      <w:r w:rsidRPr="007A12C2">
        <w:rPr>
          <w:rStyle w:val="StyleBoldUnderline"/>
          <w:highlight w:val="yellow"/>
        </w:rPr>
        <w:t xml:space="preserve">but </w:t>
      </w:r>
      <w:r w:rsidRPr="007A12C2">
        <w:rPr>
          <w:rStyle w:val="Emphasis"/>
          <w:highlight w:val="yellow"/>
        </w:rPr>
        <w:t>something has changed</w:t>
      </w:r>
      <w:r w:rsidRPr="007A12C2">
        <w:rPr>
          <w:rStyle w:val="StyleBoldUnderline"/>
          <w:highlight w:val="yellow"/>
        </w:rPr>
        <w:t>,</w:t>
      </w:r>
      <w:r w:rsidRPr="00BC5310">
        <w:rPr>
          <w:sz w:val="16"/>
        </w:rPr>
        <w:t xml:space="preserve"> says Stevenson. </w:t>
      </w:r>
      <w:r w:rsidRPr="007A12C2">
        <w:rPr>
          <w:rStyle w:val="StyleBoldUnderline"/>
          <w:highlight w:val="yellow"/>
        </w:rPr>
        <w:t xml:space="preserve">Not only did </w:t>
      </w:r>
      <w:r w:rsidRPr="00BC5310">
        <w:rPr>
          <w:sz w:val="16"/>
        </w:rPr>
        <w:t>President Barack</w:t>
      </w:r>
      <w:r w:rsidRPr="007A12C2">
        <w:rPr>
          <w:rStyle w:val="StyleBoldUnderline"/>
          <w:highlight w:val="yellow"/>
        </w:rPr>
        <w:t xml:space="preserve"> Obama decisively win a second term, but Republicans found that the Hispanic/Latino communities across the country had voted decisively Democratic. </w:t>
      </w:r>
      <w:r w:rsidRPr="00BC5310">
        <w:rPr>
          <w:sz w:val="16"/>
        </w:rPr>
        <w:t>Says Stevenson,</w:t>
      </w:r>
      <w:r w:rsidRPr="007A12C2">
        <w:rPr>
          <w:rStyle w:val="StyleBoldUnderline"/>
          <w:highlight w:val="yellow"/>
        </w:rPr>
        <w:t xml:space="preserve"> “</w:t>
      </w:r>
      <w:r w:rsidRPr="007A12C2">
        <w:rPr>
          <w:rStyle w:val="Emphasis"/>
          <w:highlight w:val="yellow"/>
        </w:rPr>
        <w:t>The political climate</w:t>
      </w:r>
      <w:r w:rsidRPr="007A12C2">
        <w:rPr>
          <w:rStyle w:val="StyleBoldUnderline"/>
          <w:highlight w:val="yellow"/>
        </w:rPr>
        <w:t xml:space="preserve"> may now be right for a </w:t>
      </w:r>
      <w:r w:rsidRPr="007A12C2">
        <w:rPr>
          <w:rStyle w:val="Emphasis"/>
          <w:highlight w:val="yellow"/>
        </w:rPr>
        <w:t>perfect storm</w:t>
      </w:r>
      <w:r w:rsidRPr="007A12C2">
        <w:rPr>
          <w:rStyle w:val="StyleBoldUnderline"/>
          <w:highlight w:val="yellow"/>
        </w:rPr>
        <w:t xml:space="preserve"> of effort on </w:t>
      </w:r>
      <w:r w:rsidRPr="007A12C2">
        <w:rPr>
          <w:rStyle w:val="Emphasis"/>
          <w:highlight w:val="yellow"/>
        </w:rPr>
        <w:t>immigration reform.”</w:t>
      </w:r>
    </w:p>
    <w:p w:rsidR="00632517" w:rsidRDefault="00632517" w:rsidP="00632517">
      <w:pPr>
        <w:pStyle w:val="Heading4"/>
      </w:pPr>
      <w:r>
        <w:t>(--) Immigration reform stands best chance in years to pass:</w:t>
      </w:r>
    </w:p>
    <w:p w:rsidR="00632517" w:rsidRDefault="00632517" w:rsidP="00632517">
      <w:pPr>
        <w:ind w:left="720"/>
      </w:pPr>
      <w:r w:rsidRPr="001E7291">
        <w:rPr>
          <w:rStyle w:val="StyleStyleBold12pt"/>
        </w:rPr>
        <w:t>Agence France-Presse, 2/17/2013</w:t>
      </w:r>
      <w:r>
        <w:t xml:space="preserve"> (“White House defends immigration reform proposal,” </w:t>
      </w:r>
      <w:hyperlink r:id="rId25" w:history="1">
        <w:r w:rsidRPr="006A7531">
          <w:rPr>
            <w:rStyle w:val="Hyperlink"/>
          </w:rPr>
          <w:t>http://www.rawstory.com/rs/2013/02/17/white-house-defends-immigration-reform-proposal/</w:t>
        </w:r>
      </w:hyperlink>
      <w:r>
        <w:t>, Accessed 2/21/2013, rwg)</w:t>
      </w:r>
    </w:p>
    <w:p w:rsidR="00632517" w:rsidRDefault="00632517" w:rsidP="00632517">
      <w:pPr>
        <w:rPr>
          <w:rStyle w:val="StyleBoldUnderline"/>
        </w:rPr>
      </w:pPr>
      <w:r w:rsidRPr="001E7291">
        <w:rPr>
          <w:rStyle w:val="StyleBoldUnderline"/>
          <w:highlight w:val="yellow"/>
        </w:rPr>
        <w:t>The National Immigration Forum, which advocates for immigration reform, said the White House proposal seemed “very moderate,”</w:t>
      </w:r>
      <w:r w:rsidRPr="001E7291">
        <w:rPr>
          <w:sz w:val="16"/>
        </w:rPr>
        <w:t xml:space="preserve"> but should have gone further in overhauling the immigration system beyond citizenship and enforcement.</w:t>
      </w:r>
      <w:r w:rsidRPr="001E7291">
        <w:rPr>
          <w:sz w:val="12"/>
        </w:rPr>
        <w:t>¶</w:t>
      </w:r>
      <w:r w:rsidRPr="001E7291">
        <w:rPr>
          <w:sz w:val="16"/>
        </w:rPr>
        <w:t xml:space="preserve"> It also warned that a large increase in border patrol agents and immigration judges, as advocated in the president’s plan, “would be better used at ports of entry and reducing the backlog for legal immigrants.”</w:t>
      </w:r>
      <w:r w:rsidRPr="001E7291">
        <w:rPr>
          <w:sz w:val="12"/>
        </w:rPr>
        <w:t>¶</w:t>
      </w:r>
      <w:r w:rsidRPr="001E7291">
        <w:rPr>
          <w:sz w:val="16"/>
        </w:rPr>
        <w:t xml:space="preserve"> </w:t>
      </w:r>
      <w:r w:rsidRPr="001E7291">
        <w:rPr>
          <w:rStyle w:val="StyleBoldUnderline"/>
          <w:highlight w:val="yellow"/>
        </w:rPr>
        <w:t xml:space="preserve">The </w:t>
      </w:r>
      <w:r w:rsidRPr="001E7291">
        <w:rPr>
          <w:rStyle w:val="Emphasis"/>
          <w:highlight w:val="yellow"/>
        </w:rPr>
        <w:t>burst of activity</w:t>
      </w:r>
      <w:r w:rsidRPr="001E7291">
        <w:rPr>
          <w:rStyle w:val="StyleBoldUnderline"/>
        </w:rPr>
        <w:t xml:space="preserve"> </w:t>
      </w:r>
      <w:r w:rsidRPr="001E7291">
        <w:rPr>
          <w:rStyle w:val="StyleBoldUnderline"/>
          <w:highlight w:val="yellow"/>
        </w:rPr>
        <w:t xml:space="preserve">on Capitol Hill </w:t>
      </w:r>
      <w:r w:rsidRPr="001E7291">
        <w:rPr>
          <w:rStyle w:val="Emphasis"/>
          <w:highlight w:val="yellow"/>
        </w:rPr>
        <w:t xml:space="preserve">marks the best chance in years </w:t>
      </w:r>
      <w:r w:rsidRPr="001E7291">
        <w:rPr>
          <w:rStyle w:val="StyleBoldUnderline"/>
          <w:highlight w:val="yellow"/>
        </w:rPr>
        <w:t>to craft legislation to tighten border security, improve employment verification and bring the huge illegal immigrant population out of legal limbo.</w:t>
      </w:r>
    </w:p>
    <w:p w:rsidR="00632517" w:rsidRDefault="00632517" w:rsidP="00632517">
      <w:pPr>
        <w:pStyle w:val="Heading4"/>
      </w:pPr>
      <w:r>
        <w:t>(--) Obama has the political upper hand on immigration reform now:</w:t>
      </w:r>
    </w:p>
    <w:p w:rsidR="00632517" w:rsidRDefault="00632517" w:rsidP="00632517">
      <w:pPr>
        <w:pStyle w:val="NormalWeb"/>
        <w:ind w:left="720"/>
      </w:pPr>
      <w:r>
        <w:t xml:space="preserve">Major </w:t>
      </w:r>
      <w:r w:rsidRPr="00E14D07">
        <w:rPr>
          <w:rStyle w:val="StyleStyleBold12pt"/>
        </w:rPr>
        <w:t>Garrett</w:t>
      </w:r>
      <w:r>
        <w:rPr>
          <w:rStyle w:val="StyleStyleBold12pt"/>
        </w:rPr>
        <w:t>, 2/21</w:t>
      </w:r>
      <w:r w:rsidRPr="00E14D07">
        <w:rPr>
          <w:rStyle w:val="StyleStyleBold12pt"/>
        </w:rPr>
        <w:t>/2013</w:t>
      </w:r>
      <w:r>
        <w:t xml:space="preserve"> (staff writer, “The Hidden Obstacles to Legal Immigration Reform,” </w:t>
      </w:r>
      <w:hyperlink r:id="rId26" w:history="1">
        <w:r w:rsidRPr="006A7531">
          <w:rPr>
            <w:rStyle w:val="Hyperlink"/>
          </w:rPr>
          <w:t>http://www.nationaljournal.com/columns/all-powers/the-hidden-obstacles-to-legal-immigration-reform-20130219?page=1</w:t>
        </w:r>
      </w:hyperlink>
      <w:r>
        <w:t>, Accessed 2/21/2013, rwg)</w:t>
      </w:r>
    </w:p>
    <w:p w:rsidR="00632517" w:rsidRDefault="00632517" w:rsidP="00632517">
      <w:pPr>
        <w:pStyle w:val="NormalWeb"/>
        <w:rPr>
          <w:sz w:val="16"/>
        </w:rPr>
      </w:pPr>
      <w:r w:rsidRPr="00E14D07">
        <w:rPr>
          <w:sz w:val="16"/>
        </w:rPr>
        <w:t xml:space="preserve">This isn’t a fail-safe border-security plan, but it is the bare minimum Republicans can accept — and it still may not be enough (we won’t know until lawmakers start voting). But its absence from the White House draft conspicuously informs Republicans that the White House is pushing legalization, and the fight to come will be on many fronts — one of them over the GOP’s ability to push enforcement while embracing but not delaying reform. </w:t>
      </w:r>
      <w:r w:rsidRPr="00E14D07">
        <w:rPr>
          <w:rStyle w:val="StyleBoldUnderline"/>
          <w:highlight w:val="yellow"/>
        </w:rPr>
        <w:t xml:space="preserve">The White House knows it has the </w:t>
      </w:r>
      <w:r w:rsidRPr="00E14D07">
        <w:rPr>
          <w:rStyle w:val="Emphasis"/>
          <w:rFonts w:eastAsiaTheme="majorEastAsia"/>
          <w:highlight w:val="yellow"/>
        </w:rPr>
        <w:t>upper hand politically</w:t>
      </w:r>
      <w:r w:rsidRPr="00E14D07">
        <w:rPr>
          <w:rStyle w:val="StyleBoldUnderline"/>
          <w:highlight w:val="yellow"/>
        </w:rPr>
        <w:t xml:space="preserve"> and intends to dare Republicans to slow immigration reform over any issue.</w:t>
      </w:r>
      <w:r w:rsidRPr="00E14D07">
        <w:rPr>
          <w:sz w:val="16"/>
        </w:rPr>
        <w:t xml:space="preserve"> Informally, the White House has signaled to the Senate working group that it has until late March to finalize its bill or President Obama will spring his.</w:t>
      </w:r>
    </w:p>
    <w:p w:rsidR="00632517" w:rsidRDefault="00632517" w:rsidP="00632517">
      <w:pPr>
        <w:pStyle w:val="Heading4"/>
      </w:pPr>
      <w:r>
        <w:t>(--) Momentum is behind comprehensive immigration reform now:</w:t>
      </w:r>
    </w:p>
    <w:p w:rsidR="00632517" w:rsidRDefault="00632517" w:rsidP="00632517">
      <w:pPr>
        <w:ind w:left="720"/>
      </w:pPr>
      <w:r>
        <w:t xml:space="preserve">Sarah </w:t>
      </w:r>
      <w:r w:rsidRPr="00E14D07">
        <w:rPr>
          <w:rStyle w:val="StyleStyleBold12pt"/>
        </w:rPr>
        <w:t>Hutchinson, 2/16/2013</w:t>
      </w:r>
      <w:r>
        <w:t xml:space="preserve"> (staff writer, “Next Up in Congress: Immigration Reform?” </w:t>
      </w:r>
      <w:hyperlink r:id="rId27" w:history="1">
        <w:r w:rsidRPr="006A7531">
          <w:rPr>
            <w:rStyle w:val="Hyperlink"/>
          </w:rPr>
          <w:t>http://www.houghtonstar.com/2013/02/16/next-up-in-congress-immigration-reform/</w:t>
        </w:r>
      </w:hyperlink>
      <w:r>
        <w:t>, Accessed 2/21/2013, rwg)</w:t>
      </w:r>
    </w:p>
    <w:p w:rsidR="00632517" w:rsidRDefault="00632517" w:rsidP="00632517">
      <w:pPr>
        <w:rPr>
          <w:rStyle w:val="StyleBoldUnderline"/>
        </w:rPr>
      </w:pPr>
      <w:r w:rsidRPr="0012215E">
        <w:rPr>
          <w:sz w:val="16"/>
        </w:rPr>
        <w:t xml:space="preserve">This was not merely talk. </w:t>
      </w:r>
      <w:r w:rsidRPr="0012215E">
        <w:rPr>
          <w:rStyle w:val="StyleBoldUnderline"/>
          <w:highlight w:val="yellow"/>
        </w:rPr>
        <w:t xml:space="preserve">In recent weeks, comprehensive immigration reform has been </w:t>
      </w:r>
      <w:r w:rsidRPr="0012215E">
        <w:rPr>
          <w:rStyle w:val="Emphasis"/>
          <w:highlight w:val="yellow"/>
        </w:rPr>
        <w:t>steadily approaching legislative reality.</w:t>
      </w:r>
      <w:r w:rsidRPr="0012215E">
        <w:rPr>
          <w:rStyle w:val="StyleBoldUnderline"/>
          <w:highlight w:val="yellow"/>
        </w:rPr>
        <w:t xml:space="preserve"> A bipartisan group of senators</w:t>
      </w:r>
      <w:r w:rsidRPr="0012215E">
        <w:rPr>
          <w:sz w:val="16"/>
        </w:rPr>
        <w:t xml:space="preserve">, four Democrats and four Republicans, </w:t>
      </w:r>
      <w:r w:rsidRPr="0012215E">
        <w:rPr>
          <w:rStyle w:val="StyleBoldUnderline"/>
          <w:highlight w:val="yellow"/>
        </w:rPr>
        <w:t>was formed only a few weeks ago</w:t>
      </w:r>
      <w:r w:rsidRPr="0012215E">
        <w:rPr>
          <w:sz w:val="16"/>
        </w:rPr>
        <w:t xml:space="preserve"> with the task of developing a framework for reform that could possibly develop into a bill. </w:t>
      </w:r>
      <w:r w:rsidRPr="0012215E">
        <w:rPr>
          <w:rStyle w:val="StyleBoldUnderline"/>
          <w:highlight w:val="yellow"/>
        </w:rPr>
        <w:t>This group has spearheaded the effort to come up with solutions to the many problems of immigration in this country</w:t>
      </w:r>
      <w:r w:rsidRPr="0012215E">
        <w:rPr>
          <w:sz w:val="16"/>
        </w:rPr>
        <w:t xml:space="preserve"> – namely, illegal immigration, undocumented workers, insecure borders, and problems with the process of legal immigration, along with other issues.</w:t>
      </w:r>
      <w:r w:rsidRPr="0012215E">
        <w:rPr>
          <w:sz w:val="12"/>
        </w:rPr>
        <w:t>¶</w:t>
      </w:r>
      <w:r w:rsidRPr="0012215E">
        <w:rPr>
          <w:sz w:val="16"/>
        </w:rPr>
        <w:t xml:space="preserve"> </w:t>
      </w:r>
      <w:r w:rsidRPr="0012215E">
        <w:rPr>
          <w:rStyle w:val="StyleBoldUnderline"/>
          <w:highlight w:val="yellow"/>
        </w:rPr>
        <w:t xml:space="preserve">For once, this seems to be a movement that will receive much, if not </w:t>
      </w:r>
      <w:r w:rsidRPr="0012215E">
        <w:rPr>
          <w:rStyle w:val="Emphasis"/>
          <w:highlight w:val="yellow"/>
        </w:rPr>
        <w:t>total, support in Congress</w:t>
      </w:r>
      <w:r w:rsidRPr="0012215E">
        <w:rPr>
          <w:rStyle w:val="StyleBoldUnderline"/>
          <w:highlight w:val="yellow"/>
        </w:rPr>
        <w:t>. Both Democrats and Republicans agree that immigration reform makes economic sense</w:t>
      </w:r>
      <w:r w:rsidRPr="0012215E">
        <w:rPr>
          <w:sz w:val="16"/>
        </w:rPr>
        <w:t xml:space="preserve"> as immigrants are a key part of economic growth and development. Given the current economic uncertainty, immigration is a vital issue to address. </w:t>
      </w:r>
      <w:r w:rsidRPr="0012215E">
        <w:rPr>
          <w:rStyle w:val="StyleBoldUnderline"/>
          <w:highlight w:val="yellow"/>
        </w:rPr>
        <w:t>The GOP also seeks to broaden its base</w:t>
      </w:r>
      <w:r w:rsidRPr="0012215E">
        <w:rPr>
          <w:sz w:val="16"/>
        </w:rPr>
        <w:t xml:space="preserve">, especially after the last presidential election where most of the Hispanic vote went to President Obama. </w:t>
      </w:r>
      <w:r w:rsidRPr="0012215E">
        <w:rPr>
          <w:rStyle w:val="StyleBoldUnderline"/>
          <w:highlight w:val="yellow"/>
        </w:rPr>
        <w:t>Offering solutions to the immigration problem and presenting themselves as open to discussion will help develop support for the GOP platforms.</w:t>
      </w:r>
    </w:p>
    <w:p w:rsidR="00632517" w:rsidRDefault="00632517" w:rsidP="00632517">
      <w:pPr>
        <w:pStyle w:val="Heading4"/>
      </w:pPr>
      <w:r>
        <w:t xml:space="preserve">(--) Obama at his maximum political leverage on immigration now:  </w:t>
      </w:r>
    </w:p>
    <w:p w:rsidR="00632517" w:rsidRDefault="00632517" w:rsidP="00632517">
      <w:pPr>
        <w:ind w:left="720"/>
      </w:pPr>
      <w:r w:rsidRPr="002C07E9">
        <w:rPr>
          <w:rStyle w:val="StyleStyleBold12pt"/>
        </w:rPr>
        <w:t>Avlon 2/13</w:t>
      </w:r>
      <w:r>
        <w:t>/20</w:t>
      </w:r>
      <w:r w:rsidRPr="00697E1F">
        <w:rPr>
          <w:rStyle w:val="StyleStyleBold12pt"/>
        </w:rPr>
        <w:t>13</w:t>
      </w:r>
      <w:r>
        <w:t xml:space="preserve">, John, senior columnist for Newsweek and The Daily Beast, CNN contributor, winner of the National Society of Newspaper Columnists’ award for best online column in 2012; “Obama’s 2012 State of the Union and the Immigration Reform Moment,” The Daily Beast </w:t>
      </w:r>
      <w:r w:rsidRPr="00DB6214">
        <w:t>http://www.thedailybeast.com/articles/2013/02/13/obama-s-2013-state-of-the-union-and-the-immigration-reform-moment.html</w:t>
      </w:r>
    </w:p>
    <w:p w:rsidR="00632517" w:rsidRPr="006E6456" w:rsidRDefault="00632517" w:rsidP="00632517">
      <w:pPr>
        <w:rPr>
          <w:sz w:val="16"/>
        </w:rPr>
      </w:pPr>
      <w:r w:rsidRPr="006E6456">
        <w:rPr>
          <w:sz w:val="16"/>
        </w:rPr>
        <w:t xml:space="preserve">In his State of the Union address, </w:t>
      </w:r>
      <w:r w:rsidRPr="00697E1F">
        <w:rPr>
          <w:rStyle w:val="StyleBoldUnderline"/>
          <w:highlight w:val="yellow"/>
        </w:rPr>
        <w:t>the president</w:t>
      </w:r>
      <w:r w:rsidRPr="006E6456">
        <w:rPr>
          <w:sz w:val="16"/>
        </w:rPr>
        <w:t xml:space="preserve"> backed away from policy prescriptions and used GOP rhetoric on immigration. He—</w:t>
      </w:r>
      <w:r w:rsidRPr="00697E1F">
        <w:rPr>
          <w:rStyle w:val="StyleBoldUnderline"/>
          <w:highlight w:val="yellow"/>
        </w:rPr>
        <w:t>and the lawmakers key to legislative success—know now’s the time to push</w:t>
      </w:r>
      <w:r w:rsidRPr="006E6456">
        <w:rPr>
          <w:sz w:val="16"/>
        </w:rPr>
        <w:t xml:space="preserve"> a reform </w:t>
      </w:r>
      <w:r w:rsidRPr="00697E1F">
        <w:rPr>
          <w:rStyle w:val="StyleBoldUnderline"/>
          <w:highlight w:val="yellow"/>
        </w:rPr>
        <w:t>deal through</w:t>
      </w:r>
      <w:r w:rsidRPr="006E6456">
        <w:rPr>
          <w:sz w:val="16"/>
        </w:rPr>
        <w:t>.</w:t>
      </w:r>
      <w:r w:rsidRPr="006E6456">
        <w:rPr>
          <w:sz w:val="12"/>
        </w:rPr>
        <w:t>¶</w:t>
      </w:r>
      <w:r w:rsidRPr="006E6456">
        <w:rPr>
          <w:sz w:val="16"/>
        </w:rPr>
        <w:t xml:space="preserve"> President </w:t>
      </w:r>
      <w:r w:rsidRPr="00697E1F">
        <w:rPr>
          <w:rStyle w:val="StyleBoldUnderline"/>
          <w:highlight w:val="yellow"/>
        </w:rPr>
        <w:t xml:space="preserve">Obama is at a moment of </w:t>
      </w:r>
      <w:r w:rsidRPr="00697E1F">
        <w:rPr>
          <w:rStyle w:val="Emphasis"/>
          <w:highlight w:val="yellow"/>
        </w:rPr>
        <w:t>maximum political leverage</w:t>
      </w:r>
      <w:r w:rsidRPr="006E6456">
        <w:rPr>
          <w:sz w:val="16"/>
        </w:rPr>
        <w:t xml:space="preserve">. But for all the bipartisan framing of his State of the Union speech, the basic fact of </w:t>
      </w:r>
      <w:r w:rsidRPr="006E6456">
        <w:rPr>
          <w:rStyle w:val="StyleBoldUnderline"/>
          <w:highlight w:val="yellow"/>
        </w:rPr>
        <w:t>divided government makes legislative progress difficult</w:t>
      </w:r>
      <w:r w:rsidRPr="006E6456">
        <w:rPr>
          <w:sz w:val="16"/>
          <w:highlight w:val="yellow"/>
        </w:rPr>
        <w:t>.</w:t>
      </w:r>
      <w:r w:rsidRPr="006E6456">
        <w:rPr>
          <w:sz w:val="12"/>
          <w:highlight w:val="yellow"/>
        </w:rPr>
        <w:t>¶</w:t>
      </w:r>
      <w:r w:rsidRPr="006E6456">
        <w:rPr>
          <w:sz w:val="16"/>
          <w:highlight w:val="yellow"/>
        </w:rPr>
        <w:t xml:space="preserve"> </w:t>
      </w:r>
      <w:r w:rsidRPr="006E6456">
        <w:rPr>
          <w:rStyle w:val="StyleBoldUnderline"/>
          <w:highlight w:val="yellow"/>
        </w:rPr>
        <w:t>Immigration reform is the great exception</w:t>
      </w:r>
      <w:r w:rsidRPr="006E6456">
        <w:rPr>
          <w:sz w:val="16"/>
        </w:rPr>
        <w:t xml:space="preserve">. Six years after President Bush tried and failed to pass comprehensive immigration reform with odd-couple senators Ted Kennedy and John McCain, </w:t>
      </w:r>
      <w:r w:rsidRPr="006E6456">
        <w:rPr>
          <w:rStyle w:val="StyleBoldUnderline"/>
          <w:highlight w:val="yellow"/>
        </w:rPr>
        <w:t>both parties have recognized that now is the time</w:t>
      </w:r>
      <w:r w:rsidRPr="006E6456">
        <w:rPr>
          <w:sz w:val="16"/>
        </w:rPr>
        <w:t xml:space="preserve"> to get it done. Immigration reform is their self-interest as well as the national interest.</w:t>
      </w:r>
    </w:p>
    <w:p w:rsidR="00632517" w:rsidRPr="00E14D07" w:rsidRDefault="00632517" w:rsidP="00632517">
      <w:pPr>
        <w:pStyle w:val="Heading4"/>
        <w:rPr>
          <w:rStyle w:val="StyleStyleBold12pt"/>
          <w:b/>
        </w:rPr>
      </w:pPr>
      <w:r>
        <w:rPr>
          <w:rStyle w:val="StyleStyleBold12pt"/>
        </w:rPr>
        <w:t xml:space="preserve">(--) Pressure on Republicans will cause immigration reform to pass now:  </w:t>
      </w:r>
    </w:p>
    <w:p w:rsidR="00632517" w:rsidRDefault="00632517" w:rsidP="00632517">
      <w:pPr>
        <w:pStyle w:val="NormalWeb"/>
        <w:ind w:left="720"/>
      </w:pPr>
      <w:r w:rsidRPr="009D6B71">
        <w:rPr>
          <w:rStyle w:val="StyleStyleBold12pt"/>
        </w:rPr>
        <w:t>Reuters, 2/20/2013</w:t>
      </w:r>
      <w:r>
        <w:t xml:space="preserve"> (“Obama says Immigration leak won't hurt reform talks,” </w:t>
      </w:r>
      <w:hyperlink r:id="rId28" w:history="1">
        <w:r w:rsidRPr="006A7531">
          <w:rPr>
            <w:rStyle w:val="Hyperlink"/>
          </w:rPr>
          <w:t>http://www.reuters.com/article/2013/02/21/us-usa-immigration-obama-idUSBRE91K03L20130221</w:t>
        </w:r>
      </w:hyperlink>
      <w:r>
        <w:t>, Accessed 2/21/2013, rwg)</w:t>
      </w:r>
    </w:p>
    <w:p w:rsidR="00632517" w:rsidRDefault="00632517" w:rsidP="00632517">
      <w:pPr>
        <w:pStyle w:val="NormalWeb"/>
        <w:rPr>
          <w:rStyle w:val="StyleBoldUnderline"/>
        </w:rPr>
      </w:pPr>
      <w:r w:rsidRPr="00E14D07">
        <w:rPr>
          <w:rStyle w:val="StyleBoldUnderline"/>
          <w:highlight w:val="yellow"/>
        </w:rPr>
        <w:t xml:space="preserve">The White House, however, is counting on Republicans </w:t>
      </w:r>
      <w:r w:rsidRPr="00551BF3">
        <w:rPr>
          <w:rStyle w:val="Emphasis"/>
          <w:rFonts w:eastAsiaTheme="majorEastAsia"/>
          <w:highlight w:val="yellow"/>
        </w:rPr>
        <w:t>feeling pressure to move swiftly on immigration reform</w:t>
      </w:r>
      <w:r w:rsidRPr="00E14D07">
        <w:rPr>
          <w:rStyle w:val="StyleBoldUnderline"/>
          <w:highlight w:val="yellow"/>
        </w:rPr>
        <w:t xml:space="preserve"> after they were chastened by Latino voters' rejection in the November election.</w:t>
      </w:r>
    </w:p>
    <w:p w:rsidR="00632517" w:rsidRDefault="00632517" w:rsidP="00632517">
      <w:pPr>
        <w:pStyle w:val="Heading4"/>
      </w:pPr>
      <w:r>
        <w:t>(--) Immigration reform more likely than ever:</w:t>
      </w:r>
    </w:p>
    <w:p w:rsidR="00632517" w:rsidRDefault="00632517" w:rsidP="00632517">
      <w:pPr>
        <w:ind w:left="720"/>
      </w:pPr>
      <w:r>
        <w:t xml:space="preserve">Mark </w:t>
      </w:r>
      <w:r w:rsidRPr="0012215E">
        <w:rPr>
          <w:rStyle w:val="StyleStyleBold12pt"/>
        </w:rPr>
        <w:t>Kogan, 2/14/2013</w:t>
      </w:r>
      <w:r>
        <w:t xml:space="preserve"> (staff writer, “Immigration Reform 2013: A Closed-Doors Plan From Congress Is Coming Soon,” </w:t>
      </w:r>
      <w:hyperlink r:id="rId29" w:history="1">
        <w:r w:rsidRPr="006A7531">
          <w:rPr>
            <w:rStyle w:val="Hyperlink"/>
          </w:rPr>
          <w:t>http://www.policymic.com/articles/26507/immigration -reform-2013-a-closed-doors-plan-from-congress-is-coming-soon</w:t>
        </w:r>
      </w:hyperlink>
      <w:r>
        <w:t>, Accessed 2/21/2013, rwg)</w:t>
      </w:r>
    </w:p>
    <w:p w:rsidR="00632517" w:rsidRPr="0012215E" w:rsidRDefault="00632517" w:rsidP="00632517">
      <w:pPr>
        <w:rPr>
          <w:rStyle w:val="StyleBoldUnderline"/>
        </w:rPr>
      </w:pPr>
      <w:r w:rsidRPr="0012215E">
        <w:rPr>
          <w:rStyle w:val="StyleBoldUnderline"/>
          <w:highlight w:val="yellow"/>
        </w:rPr>
        <w:t>Immigration reform seemed to have new life breathed into it almost overnight in 2013. With major Republican names such as</w:t>
      </w:r>
      <w:r w:rsidRPr="0012215E">
        <w:rPr>
          <w:sz w:val="16"/>
        </w:rPr>
        <w:t xml:space="preserve"> Senator Marco </w:t>
      </w:r>
      <w:r w:rsidRPr="0012215E">
        <w:rPr>
          <w:rStyle w:val="StyleBoldUnderline"/>
          <w:highlight w:val="yellow"/>
        </w:rPr>
        <w:t>Rubio</w:t>
      </w:r>
      <w:r w:rsidRPr="0012215E">
        <w:rPr>
          <w:sz w:val="16"/>
        </w:rPr>
        <w:t xml:space="preserve"> (R-Fla.) </w:t>
      </w:r>
      <w:r w:rsidRPr="0012215E">
        <w:rPr>
          <w:rStyle w:val="StyleBoldUnderline"/>
          <w:highlight w:val="yellow"/>
        </w:rPr>
        <w:t xml:space="preserve">changing their previous positions to support a bi-partisan immigration overhaul effort that includes a road to citizenship, the reality of a comprehensive plan appears </w:t>
      </w:r>
      <w:r w:rsidRPr="0012215E">
        <w:rPr>
          <w:rStyle w:val="Emphasis"/>
          <w:highlight w:val="yellow"/>
        </w:rPr>
        <w:t>more likely than ever</w:t>
      </w:r>
      <w:r w:rsidRPr="0012215E">
        <w:rPr>
          <w:rStyle w:val="StyleBoldUnderline"/>
          <w:highlight w:val="yellow"/>
        </w:rPr>
        <w:t>.</w:t>
      </w:r>
    </w:p>
    <w:p w:rsidR="00632517" w:rsidRDefault="00632517" w:rsidP="00632517">
      <w:pPr>
        <w:pStyle w:val="Heading4"/>
      </w:pPr>
      <w:r>
        <w:t>(--) Deal is in the works—immigration reform will pass now:</w:t>
      </w:r>
    </w:p>
    <w:p w:rsidR="00632517" w:rsidRDefault="00632517" w:rsidP="00632517">
      <w:pPr>
        <w:ind w:left="720"/>
      </w:pPr>
      <w:r>
        <w:t xml:space="preserve">Mark </w:t>
      </w:r>
      <w:r w:rsidRPr="0012215E">
        <w:rPr>
          <w:rStyle w:val="StyleStyleBold12pt"/>
        </w:rPr>
        <w:t>Kogan, 2/14/2013</w:t>
      </w:r>
      <w:r>
        <w:t xml:space="preserve"> (staff writer, “Immigration Reform 2013: A Closed-Doors Plan From Congress Is Coming Soon,” </w:t>
      </w:r>
      <w:hyperlink r:id="rId30" w:history="1">
        <w:r w:rsidRPr="006A7531">
          <w:rPr>
            <w:rStyle w:val="Hyperlink"/>
          </w:rPr>
          <w:t>http://www.policymic.com/articles/26507/immigration -reform-2013-a-closed-doors-plan-from-congress-is-coming-soon</w:t>
        </w:r>
      </w:hyperlink>
      <w:r>
        <w:t>, Accessed 2/21/2013, rwg)</w:t>
      </w:r>
    </w:p>
    <w:p w:rsidR="00632517" w:rsidRDefault="00632517" w:rsidP="00632517">
      <w:pPr>
        <w:rPr>
          <w:rStyle w:val="Emphasis"/>
        </w:rPr>
      </w:pPr>
      <w:r w:rsidRPr="0012215E">
        <w:rPr>
          <w:sz w:val="16"/>
        </w:rPr>
        <w:t xml:space="preserve">The president’s stamp of approval on any piece of legislation is anathema to many Republicans, particularly in the House. However, the same exact law helmed by Rubio or McCain has an infinitely better chance of securing passage. </w:t>
      </w:r>
      <w:r w:rsidRPr="0012215E">
        <w:rPr>
          <w:rStyle w:val="StyleBoldUnderline"/>
          <w:highlight w:val="yellow"/>
        </w:rPr>
        <w:t xml:space="preserve">Endorsements of the need for immigration reform from both Republican responses following the State of the Union only acts as further proof that there is </w:t>
      </w:r>
      <w:r w:rsidRPr="0012215E">
        <w:rPr>
          <w:rStyle w:val="Emphasis"/>
          <w:highlight w:val="yellow"/>
        </w:rPr>
        <w:t>a deal in the works.</w:t>
      </w:r>
    </w:p>
    <w:p w:rsidR="00632517" w:rsidRPr="0012215E" w:rsidRDefault="00632517" w:rsidP="00632517">
      <w:pPr>
        <w:pStyle w:val="Heading4"/>
        <w:rPr>
          <w:rStyle w:val="StyleStyleBold12pt"/>
          <w:b/>
        </w:rPr>
      </w:pPr>
      <w:r>
        <w:rPr>
          <w:rStyle w:val="StyleStyleBold12pt"/>
        </w:rPr>
        <w:t xml:space="preserve">(--) </w:t>
      </w:r>
      <w:r w:rsidRPr="0012215E">
        <w:rPr>
          <w:rStyle w:val="StyleStyleBold12pt"/>
        </w:rPr>
        <w:t>Immigration reform possible now—new tone makes it so:</w:t>
      </w:r>
    </w:p>
    <w:p w:rsidR="00632517" w:rsidRDefault="00632517" w:rsidP="00632517">
      <w:pPr>
        <w:ind w:left="720"/>
      </w:pPr>
      <w:r w:rsidRPr="0012215E">
        <w:rPr>
          <w:rStyle w:val="StyleStyleBold12pt"/>
        </w:rPr>
        <w:t>Arizona Republic, 2/14/2013</w:t>
      </w:r>
      <w:r>
        <w:t xml:space="preserve"> (“Immigration reform barriers crumbling,” </w:t>
      </w:r>
      <w:hyperlink r:id="rId31" w:history="1">
        <w:r w:rsidRPr="006A7531">
          <w:rPr>
            <w:rStyle w:val="Hyperlink"/>
          </w:rPr>
          <w:t>http://www.azcentral.com/opinions/articles/20130213immigration-reform-barriers-crumbling.html</w:t>
        </w:r>
      </w:hyperlink>
      <w:r>
        <w:t>, Accessed 2/21/2013, rwg)</w:t>
      </w:r>
    </w:p>
    <w:p w:rsidR="00632517" w:rsidRDefault="00632517" w:rsidP="00632517">
      <w:pPr>
        <w:rPr>
          <w:rStyle w:val="StyleBoldUnderline"/>
        </w:rPr>
      </w:pPr>
      <w:r w:rsidRPr="0012215E">
        <w:rPr>
          <w:rStyle w:val="StyleBoldUnderline"/>
          <w:highlight w:val="yellow"/>
        </w:rPr>
        <w:t>Dare to hope for comprehensive immigration reform. But keep the pressure on Congress because plenty of barriers remain and the clock is ticking on political deadlines</w:t>
      </w:r>
      <w:r w:rsidRPr="0012215E">
        <w:rPr>
          <w:sz w:val="16"/>
        </w:rPr>
        <w:t>.</w:t>
      </w:r>
      <w:r w:rsidRPr="0012215E">
        <w:rPr>
          <w:sz w:val="12"/>
        </w:rPr>
        <w:t>¶</w:t>
      </w:r>
      <w:r w:rsidRPr="0012215E">
        <w:rPr>
          <w:sz w:val="16"/>
        </w:rPr>
        <w:t xml:space="preserve"> </w:t>
      </w:r>
      <w:r w:rsidRPr="0012215E">
        <w:rPr>
          <w:rStyle w:val="StyleBoldUnderline"/>
          <w:highlight w:val="yellow"/>
        </w:rPr>
        <w:t>The remarkable new tone that makes reform look possible was on display at Wednesday’s Senate Judiciary Committee hearing</w:t>
      </w:r>
      <w:r w:rsidRPr="0012215E">
        <w:rPr>
          <w:sz w:val="16"/>
        </w:rPr>
        <w:t>. Yes, there were protesters calling for an end to deportations. Yes, there were differences about key issues.</w:t>
      </w:r>
      <w:r w:rsidRPr="0012215E">
        <w:rPr>
          <w:sz w:val="12"/>
        </w:rPr>
        <w:t>¶</w:t>
      </w:r>
      <w:r w:rsidRPr="0012215E">
        <w:rPr>
          <w:sz w:val="16"/>
        </w:rPr>
        <w:t xml:space="preserve"> But </w:t>
      </w:r>
      <w:r w:rsidRPr="0012215E">
        <w:rPr>
          <w:rStyle w:val="StyleBoldUnderline"/>
          <w:highlight w:val="yellow"/>
        </w:rPr>
        <w:t>there was also minimal grandstanding and a whole lot of talk about bipartisan efforts to work together.</w:t>
      </w:r>
    </w:p>
    <w:p w:rsidR="00632517" w:rsidRDefault="00632517" w:rsidP="00632517">
      <w:pPr>
        <w:pStyle w:val="Heading4"/>
      </w:pPr>
      <w:r>
        <w:t>(--) Immigration reform likely now in the upcoming weeks:</w:t>
      </w:r>
    </w:p>
    <w:p w:rsidR="00632517" w:rsidRDefault="00632517" w:rsidP="00632517">
      <w:pPr>
        <w:ind w:left="720"/>
      </w:pPr>
      <w:r w:rsidRPr="00DE0619">
        <w:rPr>
          <w:rStyle w:val="StyleStyleBold12pt"/>
        </w:rPr>
        <w:t>Indo-Asian News Service 2/14</w:t>
      </w:r>
      <w:r>
        <w:t>/20</w:t>
      </w:r>
      <w:r w:rsidRPr="00DB3FAB">
        <w:rPr>
          <w:rStyle w:val="StyleStyleBold12pt"/>
        </w:rPr>
        <w:t xml:space="preserve">13, </w:t>
      </w:r>
      <w:r>
        <w:t>“If Congress fails to act on immigration, I will: Obama,” Lexis</w:t>
      </w:r>
    </w:p>
    <w:p w:rsidR="00632517" w:rsidRPr="00DB3FAB" w:rsidRDefault="00632517" w:rsidP="00632517">
      <w:pPr>
        <w:rPr>
          <w:sz w:val="16"/>
        </w:rPr>
      </w:pPr>
      <w:r w:rsidRPr="00DB3FAB">
        <w:rPr>
          <w:sz w:val="16"/>
        </w:rPr>
        <w:t xml:space="preserve">The </w:t>
      </w:r>
      <w:r w:rsidRPr="00DB3FAB">
        <w:rPr>
          <w:rStyle w:val="StyleBoldUnderline"/>
          <w:highlight w:val="yellow"/>
        </w:rPr>
        <w:t>senators</w:t>
      </w:r>
      <w:r w:rsidRPr="00DB3FAB">
        <w:rPr>
          <w:sz w:val="16"/>
        </w:rPr>
        <w:t xml:space="preserve"> in turn </w:t>
      </w:r>
      <w:r w:rsidRPr="00DB3FAB">
        <w:rPr>
          <w:rStyle w:val="StyleBoldUnderline"/>
          <w:highlight w:val="yellow"/>
        </w:rPr>
        <w:t>told the president "they remain confident that a bipartisan bill could be agreed to in the coming weeks</w:t>
      </w:r>
      <w:r w:rsidRPr="00DB3FAB">
        <w:rPr>
          <w:sz w:val="16"/>
        </w:rPr>
        <w:t>," CNN said citing an aide to one of the Democratic senators</w:t>
      </w:r>
      <w:r w:rsidRPr="00DB3FAB">
        <w:rPr>
          <w:sz w:val="12"/>
        </w:rPr>
        <w:t>¶</w:t>
      </w:r>
      <w:r w:rsidRPr="00DB3FAB">
        <w:rPr>
          <w:sz w:val="16"/>
        </w:rPr>
        <w:t xml:space="preserve"> "The Senators said the bipartisan </w:t>
      </w:r>
      <w:r w:rsidRPr="00DB3FAB">
        <w:rPr>
          <w:rStyle w:val="StyleBoldUnderline"/>
          <w:highlight w:val="yellow"/>
        </w:rPr>
        <w:t>negotiations were progressing well and</w:t>
      </w:r>
      <w:r w:rsidRPr="00DB3FAB">
        <w:rPr>
          <w:sz w:val="16"/>
        </w:rPr>
        <w:t xml:space="preserve"> </w:t>
      </w:r>
      <w:r w:rsidRPr="00DB3FAB">
        <w:rPr>
          <w:sz w:val="16"/>
          <w:highlight w:val="yellow"/>
        </w:rPr>
        <w:t xml:space="preserve">that </w:t>
      </w:r>
      <w:r w:rsidRPr="00DB3FAB">
        <w:rPr>
          <w:rStyle w:val="StyleBoldUnderline"/>
          <w:highlight w:val="yellow"/>
        </w:rPr>
        <w:t>both sides were making progress and working together in good faith</w:t>
      </w:r>
      <w:r w:rsidRPr="00DB3FAB">
        <w:rPr>
          <w:sz w:val="16"/>
          <w:highlight w:val="yellow"/>
        </w:rPr>
        <w:t>,</w:t>
      </w:r>
      <w:r w:rsidRPr="00DB3FAB">
        <w:rPr>
          <w:sz w:val="16"/>
        </w:rPr>
        <w:t>" the aide was quoted as saying.</w:t>
      </w:r>
      <w:r w:rsidRPr="00DB3FAB">
        <w:rPr>
          <w:sz w:val="12"/>
        </w:rPr>
        <w:t>¶</w:t>
      </w:r>
      <w:r w:rsidRPr="00DB3FAB">
        <w:rPr>
          <w:sz w:val="16"/>
        </w:rPr>
        <w:t xml:space="preserve"> In January when the bipartisan group of senators was outlining its immigration framework the White House was telling senators and advocates that they were writing their own immigration bill, CNN said citing Democratic sources.</w:t>
      </w:r>
      <w:r w:rsidRPr="00DB3FAB">
        <w:rPr>
          <w:sz w:val="12"/>
        </w:rPr>
        <w:t>¶</w:t>
      </w:r>
      <w:r w:rsidRPr="00DB3FAB">
        <w:rPr>
          <w:sz w:val="16"/>
        </w:rPr>
        <w:t xml:space="preserve"> Democrats then urged the president not to release his own bill, fearing such a move would stymie the delicate negotiations taking place among lawmakers in both parties, it said.</w:t>
      </w:r>
      <w:r w:rsidRPr="00DB3FAB">
        <w:rPr>
          <w:sz w:val="12"/>
        </w:rPr>
        <w:t>¶</w:t>
      </w:r>
      <w:r w:rsidRPr="00DB3FAB">
        <w:rPr>
          <w:sz w:val="16"/>
        </w:rPr>
        <w:t xml:space="preserve"> In his State of the Union address Tuesday, Obama called on Congress to send him a comprehensive immigration reform package, saying both sides agree on what measures need to be included to make the system work better.</w:t>
      </w:r>
    </w:p>
    <w:p w:rsidR="00632517" w:rsidRDefault="00632517" w:rsidP="00632517">
      <w:pPr>
        <w:rPr>
          <w:rStyle w:val="StyleBoldUnderline"/>
        </w:rPr>
      </w:pPr>
    </w:p>
    <w:p w:rsidR="00632517" w:rsidRDefault="00632517" w:rsidP="00632517">
      <w:pPr>
        <w:pStyle w:val="Heading4"/>
      </w:pPr>
      <w:r>
        <w:t>(--) Growing optimism that comprehensive immigration reform will pass now:</w:t>
      </w:r>
    </w:p>
    <w:p w:rsidR="00632517" w:rsidRDefault="00632517" w:rsidP="00632517">
      <w:pPr>
        <w:ind w:left="720"/>
      </w:pPr>
      <w:r>
        <w:t xml:space="preserve">Daniel </w:t>
      </w:r>
      <w:r w:rsidRPr="00295FDB">
        <w:rPr>
          <w:rStyle w:val="StyleStyleBold12pt"/>
        </w:rPr>
        <w:t>González, 2/3/2013</w:t>
      </w:r>
      <w:r>
        <w:t xml:space="preserve"> (staff writer, “Paths to immigration reform will be bumpy,” </w:t>
      </w:r>
      <w:hyperlink r:id="rId32" w:history="1">
        <w:r w:rsidRPr="006A7531">
          <w:rPr>
            <w:rStyle w:val="Hyperlink"/>
          </w:rPr>
          <w:t>http://www.azcentral.com/news/politics/articles/20130130immigration-reform-bumpy.html</w:t>
        </w:r>
      </w:hyperlink>
      <w:r>
        <w:t>, Accessed 2/21/2013, rwg)</w:t>
      </w:r>
    </w:p>
    <w:p w:rsidR="00632517" w:rsidRDefault="00632517" w:rsidP="00632517">
      <w:r w:rsidRPr="00295FDB">
        <w:rPr>
          <w:rStyle w:val="StyleBoldUnderline"/>
          <w:highlight w:val="yellow"/>
        </w:rPr>
        <w:t xml:space="preserve">Obama, who has called </w:t>
      </w:r>
      <w:r w:rsidRPr="00295FDB">
        <w:rPr>
          <w:rStyle w:val="Emphasis"/>
          <w:highlight w:val="yellow"/>
        </w:rPr>
        <w:t>immigration reform his top legislative priority</w:t>
      </w:r>
      <w:r w:rsidRPr="00295FDB">
        <w:rPr>
          <w:rStyle w:val="StyleBoldUnderline"/>
          <w:highlight w:val="yellow"/>
        </w:rPr>
        <w:t>, has said he would like to fast-track the issue</w:t>
      </w:r>
      <w:r>
        <w:t>.</w:t>
      </w:r>
      <w:r w:rsidRPr="00295FDB">
        <w:rPr>
          <w:sz w:val="12"/>
        </w:rPr>
        <w:t xml:space="preserve">¶ </w:t>
      </w:r>
      <w:r w:rsidRPr="00295FDB">
        <w:rPr>
          <w:rStyle w:val="StyleBoldUnderline"/>
          <w:highlight w:val="yellow"/>
        </w:rPr>
        <w:t xml:space="preserve">Despite the obstacles, there is </w:t>
      </w:r>
      <w:r w:rsidRPr="00295FDB">
        <w:rPr>
          <w:rStyle w:val="Emphasis"/>
          <w:highlight w:val="yellow"/>
        </w:rPr>
        <w:t>growing optimism</w:t>
      </w:r>
      <w:r w:rsidRPr="00295FDB">
        <w:rPr>
          <w:rStyle w:val="StyleBoldUnderline"/>
          <w:highlight w:val="yellow"/>
        </w:rPr>
        <w:t xml:space="preserve"> that political leaders from both parties are more motivated than ever to reach an agreement this year given the </w:t>
      </w:r>
      <w:r w:rsidRPr="00295FDB">
        <w:rPr>
          <w:rStyle w:val="Emphasis"/>
          <w:highlight w:val="yellow"/>
        </w:rPr>
        <w:t xml:space="preserve">overwhelming support </w:t>
      </w:r>
      <w:r w:rsidRPr="00295FDB">
        <w:rPr>
          <w:rStyle w:val="StyleBoldUnderline"/>
          <w:highlight w:val="yellow"/>
        </w:rPr>
        <w:t>Obama received from Latino voters and Republicans’ desire to attract them</w:t>
      </w:r>
      <w:r>
        <w:t>.</w:t>
      </w:r>
    </w:p>
    <w:p w:rsidR="00632517" w:rsidRPr="00B50F09" w:rsidRDefault="00632517" w:rsidP="00632517">
      <w:pPr>
        <w:pStyle w:val="Heading4"/>
      </w:pPr>
      <w:r>
        <w:t xml:space="preserve">(--) </w:t>
      </w:r>
      <w:r w:rsidRPr="00B50F09">
        <w:t>GOP electoral concerns have generated momentum for passage – Republican rank and file is shifting opinion</w:t>
      </w:r>
    </w:p>
    <w:p w:rsidR="00632517" w:rsidRPr="00B50F09" w:rsidRDefault="00632517" w:rsidP="00632517">
      <w:pPr>
        <w:ind w:left="720"/>
      </w:pPr>
      <w:r w:rsidRPr="00B50F09">
        <w:rPr>
          <w:rStyle w:val="StyleStyleBold12pt"/>
        </w:rPr>
        <w:t>Cohen 2/8/</w:t>
      </w:r>
      <w:r w:rsidRPr="00DB3FAB">
        <w:rPr>
          <w:rStyle w:val="StyleStyleBold12pt"/>
        </w:rPr>
        <w:t>13</w:t>
      </w:r>
      <w:r w:rsidRPr="00B50F09">
        <w:t xml:space="preserve"> (Micah Cohen, New York Times, “Signs of a Shift on Immigration Among G.O.P. Rank-and-File,” http://fivethirtyeight.blogs.nytimes.com/2013/02/08/signs-of-a-shift-on-immigration-among-g-o-p-rank-and-file/)</w:t>
      </w:r>
    </w:p>
    <w:p w:rsidR="00632517" w:rsidRDefault="00632517" w:rsidP="00632517">
      <w:pPr>
        <w:rPr>
          <w:sz w:val="16"/>
        </w:rPr>
      </w:pPr>
      <w:r w:rsidRPr="00697E1F">
        <w:rPr>
          <w:rStyle w:val="StyleBoldUnderline"/>
          <w:highlight w:val="yellow"/>
        </w:rPr>
        <w:t>With notable speed after the</w:t>
      </w:r>
      <w:r w:rsidRPr="00B50F09">
        <w:rPr>
          <w:rStyle w:val="StyleBoldUnderline"/>
        </w:rPr>
        <w:t xml:space="preserve"> </w:t>
      </w:r>
      <w:r w:rsidRPr="00697E1F">
        <w:rPr>
          <w:sz w:val="16"/>
        </w:rPr>
        <w:t xml:space="preserve">Nov. 6 presidential </w:t>
      </w:r>
      <w:r w:rsidRPr="00697E1F">
        <w:rPr>
          <w:rStyle w:val="StyleBoldUnderline"/>
          <w:highlight w:val="yellow"/>
        </w:rPr>
        <w:t>election</w:t>
      </w:r>
      <w:r w:rsidRPr="00697E1F">
        <w:rPr>
          <w:sz w:val="16"/>
          <w:highlight w:val="yellow"/>
        </w:rPr>
        <w:t xml:space="preserve">, </w:t>
      </w:r>
      <w:r w:rsidRPr="00697E1F">
        <w:rPr>
          <w:rStyle w:val="StyleBoldUnderline"/>
          <w:highlight w:val="yellow"/>
        </w:rPr>
        <w:t>a number of Republican politicians</w:t>
      </w:r>
      <w:r w:rsidRPr="00B50F09">
        <w:rPr>
          <w:rStyle w:val="StyleBoldUnderline"/>
        </w:rPr>
        <w:t xml:space="preserve"> and opinions maker</w:t>
      </w:r>
      <w:r w:rsidRPr="00697E1F">
        <w:rPr>
          <w:sz w:val="16"/>
        </w:rPr>
        <w:t xml:space="preserve">s — from House Speaker John A. Boehner to the talk show host Sean Hannity — </w:t>
      </w:r>
      <w:r w:rsidRPr="00697E1F">
        <w:rPr>
          <w:rStyle w:val="StyleBoldUnderline"/>
          <w:highlight w:val="yellow"/>
        </w:rPr>
        <w:t>altered their positions on immigration</w:t>
      </w:r>
      <w:r w:rsidRPr="00697E1F">
        <w:rPr>
          <w:sz w:val="16"/>
          <w:highlight w:val="yellow"/>
        </w:rPr>
        <w:t xml:space="preserve"> </w:t>
      </w:r>
      <w:r w:rsidRPr="00697E1F">
        <w:rPr>
          <w:rStyle w:val="StyleBoldUnderline"/>
          <w:highlight w:val="yellow"/>
        </w:rPr>
        <w:t>and expressed a new openness</w:t>
      </w:r>
      <w:r w:rsidRPr="00697E1F">
        <w:rPr>
          <w:sz w:val="16"/>
        </w:rPr>
        <w:t xml:space="preserve"> to comprehensive reform</w:t>
      </w:r>
      <w:r w:rsidRPr="00697E1F">
        <w:rPr>
          <w:sz w:val="16"/>
          <w:highlight w:val="yellow"/>
        </w:rPr>
        <w:t>.</w:t>
      </w:r>
      <w:r w:rsidRPr="00697E1F">
        <w:rPr>
          <w:sz w:val="12"/>
          <w:highlight w:val="yellow"/>
        </w:rPr>
        <w:t>¶</w:t>
      </w:r>
      <w:r w:rsidRPr="00697E1F">
        <w:rPr>
          <w:sz w:val="16"/>
          <w:highlight w:val="yellow"/>
        </w:rPr>
        <w:t xml:space="preserve"> </w:t>
      </w:r>
      <w:r w:rsidRPr="00697E1F">
        <w:rPr>
          <w:rStyle w:val="StyleBoldUnderline"/>
          <w:highlight w:val="yellow"/>
        </w:rPr>
        <w:t>Since then, the push to overhaul the nation’s immigration system appears to have sustained momentum</w:t>
      </w:r>
      <w:r w:rsidRPr="00B50F09">
        <w:rPr>
          <w:rStyle w:val="StyleBoldUnderline"/>
        </w:rPr>
        <w:t>.</w:t>
      </w:r>
      <w:r w:rsidRPr="00697E1F">
        <w:rPr>
          <w:sz w:val="16"/>
        </w:rPr>
        <w:t xml:space="preserve"> A new ABC News/Washington Post poll found a jump in public approval of President Obama’s handling of immigration, and most recent polls have found a majority of Americans support providing immigrants who have come here illegally a pathway to United States citizenship.</w:t>
      </w:r>
      <w:r w:rsidRPr="00697E1F">
        <w:rPr>
          <w:sz w:val="12"/>
        </w:rPr>
        <w:t>¶</w:t>
      </w:r>
      <w:r w:rsidRPr="00697E1F">
        <w:rPr>
          <w:sz w:val="16"/>
        </w:rPr>
        <w:t xml:space="preserve"> So, has the shift on immigration among some — but not all — Republican legislators, strategists and media personalities filtered down to rank-and-file Republicans?</w:t>
      </w:r>
      <w:r w:rsidRPr="00697E1F">
        <w:rPr>
          <w:sz w:val="12"/>
        </w:rPr>
        <w:t>¶</w:t>
      </w:r>
      <w:r w:rsidRPr="00697E1F">
        <w:rPr>
          <w:sz w:val="16"/>
        </w:rPr>
        <w:t xml:space="preserve"> The polling evidence — with a few significant caveats — says “possibly, yes.” There are signs of an uptick in Republican support for a pathway to citizenship, or at least a conditional pathway to citizenship.</w:t>
      </w:r>
      <w:r w:rsidRPr="00697E1F">
        <w:rPr>
          <w:sz w:val="12"/>
        </w:rPr>
        <w:t>¶</w:t>
      </w:r>
      <w:r w:rsidRPr="00697E1F">
        <w:rPr>
          <w:sz w:val="16"/>
        </w:rPr>
        <w:t xml:space="preserve"> First, the caveats. Tracking opinions on immigration policy over time is tricky because each pollster asks different questions with different options, making for apples-to-oranges comparisons. In addition, when narrowing the focus to self-identified Republicans and Republican leaners, small sample sizes and large margin of sampling errors become a problem. A typical national survey includes about 1,000 respondents, making the subsample of Republicans pretty small, usually around 200 to 300.</w:t>
      </w:r>
      <w:r w:rsidRPr="00697E1F">
        <w:rPr>
          <w:sz w:val="12"/>
        </w:rPr>
        <w:t>¶</w:t>
      </w:r>
      <w:r w:rsidRPr="00697E1F">
        <w:rPr>
          <w:sz w:val="16"/>
        </w:rPr>
        <w:t xml:space="preserve"> But keeping those disclaimers in mind, the most recent polls on immigration suggest an increase in the percentage of </w:t>
      </w:r>
      <w:r w:rsidRPr="00697E1F">
        <w:rPr>
          <w:rStyle w:val="StyleBoldUnderline"/>
          <w:highlight w:val="yellow"/>
        </w:rPr>
        <w:t>Republicans who favor immigration reform</w:t>
      </w:r>
      <w:r w:rsidRPr="00697E1F">
        <w:rPr>
          <w:sz w:val="16"/>
          <w:highlight w:val="yellow"/>
        </w:rPr>
        <w:t xml:space="preserve"> </w:t>
      </w:r>
      <w:r w:rsidRPr="00697E1F">
        <w:rPr>
          <w:rStyle w:val="StyleBoldUnderline"/>
          <w:highlight w:val="yellow"/>
        </w:rPr>
        <w:t>that includes a route to</w:t>
      </w:r>
      <w:r w:rsidRPr="00697E1F">
        <w:rPr>
          <w:sz w:val="16"/>
        </w:rPr>
        <w:t xml:space="preserve"> United States </w:t>
      </w:r>
      <w:r w:rsidRPr="00697E1F">
        <w:rPr>
          <w:rStyle w:val="StyleBoldUnderline"/>
          <w:highlight w:val="yellow"/>
        </w:rPr>
        <w:t>citizenship</w:t>
      </w:r>
      <w:r w:rsidRPr="00697E1F">
        <w:rPr>
          <w:sz w:val="16"/>
          <w:highlight w:val="yellow"/>
        </w:rPr>
        <w:t>.</w:t>
      </w:r>
      <w:r w:rsidRPr="00697E1F">
        <w:rPr>
          <w:sz w:val="12"/>
          <w:highlight w:val="yellow"/>
        </w:rPr>
        <w:t>¶</w:t>
      </w:r>
      <w:r w:rsidRPr="00697E1F">
        <w:rPr>
          <w:sz w:val="16"/>
          <w:highlight w:val="yellow"/>
        </w:rPr>
        <w:t xml:space="preserve"> </w:t>
      </w:r>
      <w:r w:rsidRPr="00697E1F">
        <w:rPr>
          <w:rStyle w:val="StyleBoldUnderline"/>
          <w:highlight w:val="yellow"/>
        </w:rPr>
        <w:t>On average, the share of Republicans</w:t>
      </w:r>
      <w:r w:rsidRPr="00697E1F">
        <w:rPr>
          <w:sz w:val="16"/>
        </w:rPr>
        <w:t xml:space="preserve"> who favor providing undocumented immigrants with a path to citizenship </w:t>
      </w:r>
      <w:r w:rsidRPr="00697E1F">
        <w:rPr>
          <w:rStyle w:val="StyleBoldUnderline"/>
          <w:highlight w:val="yellow"/>
        </w:rPr>
        <w:t>is 48 percent</w:t>
      </w:r>
      <w:r w:rsidRPr="00697E1F">
        <w:rPr>
          <w:sz w:val="16"/>
        </w:rPr>
        <w:t xml:space="preserve"> among the six national polls released so far in 2013 and included in the PollingReport.com database. (The release of a CNN poll conducted Jan. 14-15 did not provide a breakdown by political party and is not included in the average).</w:t>
      </w:r>
      <w:r w:rsidRPr="00697E1F">
        <w:rPr>
          <w:sz w:val="12"/>
        </w:rPr>
        <w:t>¶</w:t>
      </w:r>
      <w:r w:rsidRPr="00697E1F">
        <w:rPr>
          <w:sz w:val="16"/>
        </w:rPr>
        <w:t xml:space="preserve"> Among the six previous polls that asked about a pathway to citizenship and released results by party identification, an average of only 38 percent of Republicans favored providing a path to citizenship.</w:t>
      </w:r>
      <w:r w:rsidRPr="00697E1F">
        <w:rPr>
          <w:sz w:val="12"/>
        </w:rPr>
        <w:t>¶</w:t>
      </w:r>
      <w:r w:rsidRPr="00697E1F">
        <w:rPr>
          <w:sz w:val="16"/>
        </w:rPr>
        <w:t xml:space="preserve"> Question wording has an effect here. Two of the polls that found the highest level of Republican support emphasized the requirements illegal immigrants might have to meet to become citizens. Conservative voters might be more likely to support a path to citizenship if it involves certain qualifications.</w:t>
      </w:r>
      <w:r w:rsidRPr="00697E1F">
        <w:rPr>
          <w:sz w:val="12"/>
        </w:rPr>
        <w:t>¶</w:t>
      </w:r>
      <w:r w:rsidRPr="00697E1F">
        <w:rPr>
          <w:sz w:val="16"/>
        </w:rPr>
        <w:t xml:space="preserve"> For instance, a Fox News poll conducted Jan. 15-17 among registered voters found that 56 percent of Republicans said the government should “allow illegal immigrants to remain in the country and eventually qualify for U.S. citizenship, but only if they meet certain requirements like paying back taxes, learning English, and passing a background check.”</w:t>
      </w:r>
      <w:r w:rsidRPr="00697E1F">
        <w:rPr>
          <w:sz w:val="12"/>
        </w:rPr>
        <w:t>¶</w:t>
      </w:r>
      <w:r w:rsidRPr="00697E1F">
        <w:rPr>
          <w:sz w:val="16"/>
        </w:rPr>
        <w:t xml:space="preserve"> And a Gallup poll released this week found that 59 percent of Republicans would vote for “a law that would allow undocumented immigrants living in the United States the chance to become legal residents or citizens if they meet certain requirements.”</w:t>
      </w:r>
      <w:r w:rsidRPr="00697E1F">
        <w:rPr>
          <w:sz w:val="12"/>
        </w:rPr>
        <w:t>¶</w:t>
      </w:r>
      <w:r w:rsidRPr="00697E1F">
        <w:rPr>
          <w:sz w:val="16"/>
        </w:rPr>
        <w:t xml:space="preserve"> On the other hand, a CBS News poll of adults conducted Jan. 24-27 found that only 35 percent of Republicans said illegal immigrants currently working in the country “should be allowed to stay in their jobs and to eventually apply for U.S. citizenship.” (CBS found that 25 percent of Republicans said illegal immigrants should be able to stay as guest workers and 36 percent said they should be required to leave the United States).</w:t>
      </w:r>
      <w:r w:rsidRPr="00697E1F">
        <w:rPr>
          <w:sz w:val="12"/>
        </w:rPr>
        <w:t>¶</w:t>
      </w:r>
      <w:r w:rsidRPr="00697E1F">
        <w:rPr>
          <w:sz w:val="16"/>
        </w:rPr>
        <w:t xml:space="preserve"> The apples-to-apples comparisons we have are more mixed: Republican support in the mid-January AP/GfK poll jumped to 53 percent from 31 percent in 2010. The latest ABC News/Washington Post poll moved to 42 percent Republican support for a path to citizenship from 37 percent in November 2012 (that’s inside the margin of sampling error). The CBS News poll did not move at all, finding 35 percent Republican support in both its December 2012 and late January 2013 surveys. And Quinnipiac polls, released on Thursday and in early December 2012, both found roughly 40 percent of registered Republicans support a path to citizenship and just more than 10 percent support legal status without citizenship.</w:t>
      </w:r>
      <w:r w:rsidRPr="00697E1F">
        <w:rPr>
          <w:sz w:val="12"/>
        </w:rPr>
        <w:t>¶</w:t>
      </w:r>
      <w:r w:rsidRPr="00697E1F">
        <w:rPr>
          <w:sz w:val="16"/>
        </w:rPr>
        <w:t xml:space="preserve"> An uptick in Republican support for a pathway to citizenship could be statistical noise. And even if it is real, it could reverse itself. Some political science research suggests that anti-immigrant attitudes increase when immigration is in the news.</w:t>
      </w:r>
      <w:r w:rsidRPr="00697E1F">
        <w:rPr>
          <w:sz w:val="12"/>
        </w:rPr>
        <w:t>¶</w:t>
      </w:r>
      <w:r w:rsidRPr="00697E1F">
        <w:rPr>
          <w:sz w:val="16"/>
        </w:rPr>
        <w:t xml:space="preserve"> But there are reasons to think that immigration, over all, has become less of a hot-button issue. A Pew study found that the number of illegal immigrants living in the United States has dropped since the 2007 push for change. Another Pew survey found that only 44 percent of Republicans see dealing with immigration as a top priority. That’s down from previous peaks of 69 percent in 2007 and 61 percent in 2011.</w:t>
      </w:r>
      <w:r w:rsidRPr="00697E1F">
        <w:rPr>
          <w:sz w:val="12"/>
        </w:rPr>
        <w:t>¶</w:t>
      </w:r>
      <w:r w:rsidRPr="00697E1F">
        <w:rPr>
          <w:sz w:val="16"/>
        </w:rPr>
        <w:t xml:space="preserve"> Further polling is needed before a more concrete picture of Republican attitudes emerges. But</w:t>
      </w:r>
      <w:r w:rsidRPr="00B50F09">
        <w:rPr>
          <w:rStyle w:val="StyleBoldUnderline"/>
        </w:rPr>
        <w:t xml:space="preserve"> </w:t>
      </w:r>
      <w:r w:rsidRPr="00697E1F">
        <w:rPr>
          <w:rStyle w:val="StyleBoldUnderline"/>
          <w:highlight w:val="yellow"/>
        </w:rPr>
        <w:t>if Republican voters have warmed</w:t>
      </w:r>
      <w:r w:rsidRPr="00697E1F">
        <w:rPr>
          <w:sz w:val="16"/>
        </w:rPr>
        <w:t xml:space="preserve"> to providing a conditional path to citizenship</w:t>
      </w:r>
      <w:r w:rsidRPr="00B50F09">
        <w:rPr>
          <w:rStyle w:val="StyleBoldUnderline"/>
        </w:rPr>
        <w:t xml:space="preserve">, </w:t>
      </w:r>
      <w:r w:rsidRPr="00697E1F">
        <w:rPr>
          <w:rStyle w:val="StyleBoldUnderline"/>
          <w:highlight w:val="yellow"/>
        </w:rPr>
        <w:t xml:space="preserve">it could </w:t>
      </w:r>
      <w:r w:rsidRPr="00697E1F">
        <w:rPr>
          <w:rStyle w:val="Emphasis"/>
          <w:highlight w:val="yellow"/>
        </w:rPr>
        <w:t>increase the likelihood of an overhaul</w:t>
      </w:r>
      <w:r w:rsidRPr="00697E1F">
        <w:rPr>
          <w:rStyle w:val="StyleBoldUnderline"/>
          <w:highlight w:val="yellow"/>
        </w:rPr>
        <w:t xml:space="preserve"> becoming law by freeing House Republicans, in particular, to back some kind of reform</w:t>
      </w:r>
      <w:r w:rsidRPr="00697E1F">
        <w:rPr>
          <w:sz w:val="16"/>
          <w:highlight w:val="yellow"/>
        </w:rPr>
        <w:t>.</w:t>
      </w:r>
    </w:p>
    <w:p w:rsidR="00632517" w:rsidRDefault="00632517" w:rsidP="00632517">
      <w:pPr>
        <w:pStyle w:val="Heading4"/>
      </w:pPr>
      <w:r>
        <w:t>Obama’s best chance at success is immigration reform, but lots of work left</w:t>
      </w:r>
    </w:p>
    <w:p w:rsidR="00632517" w:rsidRPr="002E58DC" w:rsidRDefault="00632517" w:rsidP="00632517">
      <w:pPr>
        <w:ind w:left="720"/>
      </w:pPr>
      <w:r w:rsidRPr="002E58DC">
        <w:rPr>
          <w:rStyle w:val="StyleStyleBold12pt"/>
        </w:rPr>
        <w:t>Slater 2/14</w:t>
      </w:r>
      <w:r>
        <w:t>/20</w:t>
      </w:r>
      <w:r w:rsidRPr="006E6456">
        <w:rPr>
          <w:rStyle w:val="StyleStyleBold12pt"/>
        </w:rPr>
        <w:t>13</w:t>
      </w:r>
      <w:r>
        <w:t>, Joanna, “Six Takeaways From The State of the Union,” The Globe and Mail (Canada), Lexis</w:t>
      </w:r>
    </w:p>
    <w:p w:rsidR="00632517" w:rsidRPr="006E6456" w:rsidRDefault="00632517" w:rsidP="00632517">
      <w:pPr>
        <w:rPr>
          <w:sz w:val="16"/>
        </w:rPr>
      </w:pPr>
      <w:r w:rsidRPr="006E6456">
        <w:rPr>
          <w:rStyle w:val="StyleBoldUnderline"/>
          <w:highlight w:val="yellow"/>
        </w:rPr>
        <w:t>Of all the major items on Mr. Obama's wish list, immigration reform is the one that may stand the best chance of legislative success</w:t>
      </w:r>
      <w:r w:rsidRPr="006E6456">
        <w:rPr>
          <w:sz w:val="16"/>
        </w:rPr>
        <w:t xml:space="preserve"> - and even then, </w:t>
      </w:r>
      <w:r w:rsidRPr="006E6456">
        <w:rPr>
          <w:rStyle w:val="StyleBoldUnderline"/>
          <w:highlight w:val="yellow"/>
        </w:rPr>
        <w:t>the outcome is far from certain</w:t>
      </w:r>
      <w:r w:rsidRPr="006E6456">
        <w:rPr>
          <w:sz w:val="16"/>
          <w:highlight w:val="yellow"/>
        </w:rPr>
        <w:t xml:space="preserve">. </w:t>
      </w:r>
      <w:r w:rsidRPr="006E6456">
        <w:rPr>
          <w:rStyle w:val="StyleBoldUnderline"/>
          <w:highlight w:val="yellow"/>
        </w:rPr>
        <w:t xml:space="preserve">For the first time in many years, there is </w:t>
      </w:r>
      <w:r w:rsidRPr="006E6456">
        <w:rPr>
          <w:rStyle w:val="Emphasis"/>
          <w:highlight w:val="yellow"/>
        </w:rPr>
        <w:t>an appetite on both sides</w:t>
      </w:r>
      <w:r w:rsidRPr="006E6456">
        <w:rPr>
          <w:rStyle w:val="StyleBoldUnderline"/>
          <w:highlight w:val="yellow"/>
        </w:rPr>
        <w:t xml:space="preserve"> of the aisle for far-reaching legislation</w:t>
      </w:r>
      <w:r w:rsidRPr="006E6456">
        <w:rPr>
          <w:sz w:val="16"/>
          <w:highlight w:val="yellow"/>
        </w:rPr>
        <w:t>.</w:t>
      </w:r>
      <w:r w:rsidRPr="006E6456">
        <w:rPr>
          <w:sz w:val="16"/>
        </w:rPr>
        <w:t xml:space="preserve"> </w:t>
      </w:r>
      <w:r w:rsidRPr="006E6456">
        <w:rPr>
          <w:sz w:val="12"/>
        </w:rPr>
        <w:t>¶</w:t>
      </w:r>
      <w:r w:rsidRPr="006E6456">
        <w:rPr>
          <w:sz w:val="16"/>
        </w:rPr>
        <w:t xml:space="preserve"> Mr. Obama ticked off the pieces of the puzzle: stronger border security, less bureaucracy, more visas for skilled workers and what he termed a "responsible pathway to earned citizenship" for undocumented immigrants currently in the country. "We know what needs to be done," he said. "</w:t>
      </w:r>
      <w:r w:rsidRPr="006E6456">
        <w:rPr>
          <w:rStyle w:val="StyleBoldUnderline"/>
          <w:highlight w:val="yellow"/>
        </w:rPr>
        <w:t>Send me a comprehensive immigration reform bill</w:t>
      </w:r>
      <w:r w:rsidRPr="006E6456">
        <w:rPr>
          <w:sz w:val="16"/>
          <w:highlight w:val="yellow"/>
        </w:rPr>
        <w:t xml:space="preserve"> i</w:t>
      </w:r>
      <w:r w:rsidRPr="006E6456">
        <w:rPr>
          <w:sz w:val="16"/>
        </w:rPr>
        <w:t xml:space="preserve">n the next few months, </w:t>
      </w:r>
      <w:r w:rsidRPr="006E6456">
        <w:rPr>
          <w:rStyle w:val="StyleBoldUnderline"/>
          <w:highlight w:val="yellow"/>
        </w:rPr>
        <w:t>and I will sign it</w:t>
      </w:r>
      <w:r w:rsidRPr="006E6456">
        <w:rPr>
          <w:sz w:val="16"/>
        </w:rPr>
        <w:t xml:space="preserve"> right away." </w:t>
      </w:r>
    </w:p>
    <w:p w:rsidR="00632517" w:rsidRDefault="00632517" w:rsidP="00632517"/>
    <w:p w:rsidR="00632517" w:rsidRDefault="00632517" w:rsidP="00632517"/>
    <w:p w:rsidR="00632517" w:rsidRPr="00B50F09" w:rsidRDefault="00632517" w:rsidP="00632517">
      <w:pPr>
        <w:pStyle w:val="Heading4"/>
      </w:pPr>
      <w:r>
        <w:t xml:space="preserve">(--) On the cusp of an agreement now:  </w:t>
      </w:r>
      <w:r w:rsidRPr="00B50F09">
        <w:t xml:space="preserve"> </w:t>
      </w:r>
    </w:p>
    <w:p w:rsidR="00632517" w:rsidRPr="00B50F09" w:rsidRDefault="00632517" w:rsidP="00632517">
      <w:pPr>
        <w:ind w:left="720"/>
      </w:pPr>
      <w:r w:rsidRPr="00B50F09">
        <w:rPr>
          <w:rStyle w:val="StyleStyleBold12pt"/>
        </w:rPr>
        <w:t>The Hill 2/8/13</w:t>
      </w:r>
      <w:r w:rsidRPr="00B50F09">
        <w:t xml:space="preserve"> House group 'on the cusp' of deal on immigration reform http://thehill.com/blogs/blog-briefing-room/news/281987-house-group-on-the-cusp-of-deal-on-immigration-reform</w:t>
      </w:r>
    </w:p>
    <w:p w:rsidR="00632517" w:rsidRPr="00B50F09" w:rsidRDefault="00632517" w:rsidP="00632517">
      <w:pPr>
        <w:rPr>
          <w:rStyle w:val="StyleBoldUnderline"/>
        </w:rPr>
      </w:pPr>
      <w:r w:rsidRPr="00235163">
        <w:rPr>
          <w:rStyle w:val="StyleBoldUnderline"/>
          <w:highlight w:val="yellow"/>
        </w:rPr>
        <w:t>A bipartisan House group working on immigration is “on the cusp” of an agreement</w:t>
      </w:r>
      <w:r w:rsidRPr="00235163">
        <w:rPr>
          <w:sz w:val="14"/>
        </w:rPr>
        <w:t xml:space="preserve">, a senior House Democrat participating in the talks said Friday. Rep. Xavier Becerra (Calif.), the chairman of the House Democratic Caucus, told reporters that </w:t>
      </w:r>
      <w:r w:rsidRPr="00235163">
        <w:rPr>
          <w:rStyle w:val="StyleBoldUnderline"/>
          <w:highlight w:val="yellow"/>
        </w:rPr>
        <w:t>lawmakers on both sides of the aisle were being pragmatic about the issue, and that he was hopeful the Senate would also deliver on legislation soon. “The reality is that we are on the cusp of actually having an opportunity to put forward a bipartisan proposal</w:t>
      </w:r>
      <w:r w:rsidRPr="00B50F09">
        <w:rPr>
          <w:rStyle w:val="StyleBoldUnderline"/>
        </w:rPr>
        <w:t xml:space="preserve"> </w:t>
      </w:r>
      <w:r w:rsidRPr="00235163">
        <w:rPr>
          <w:sz w:val="14"/>
        </w:rPr>
        <w:t>in the House of Representatives,” Becerra said at a news conference capping off the House Democrats’ annual retreat “</w:t>
      </w:r>
      <w:r w:rsidRPr="00235163">
        <w:rPr>
          <w:rStyle w:val="StyleBoldUnderline"/>
          <w:highlight w:val="yellow"/>
        </w:rPr>
        <w:t>I am optimistic that the conversations will bear fruit</w:t>
      </w:r>
      <w:r w:rsidRPr="00235163">
        <w:rPr>
          <w:sz w:val="14"/>
        </w:rPr>
        <w:t xml:space="preserve">. </w:t>
      </w:r>
      <w:r w:rsidRPr="00B50F09">
        <w:rPr>
          <w:rStyle w:val="StyleBoldUnderline"/>
        </w:rPr>
        <w:t>But make no mistake, there are voices out there that would love nothing more than to destroy ... the progress.”</w:t>
      </w:r>
      <w:r w:rsidRPr="00235163">
        <w:rPr>
          <w:sz w:val="14"/>
        </w:rPr>
        <w:t xml:space="preserve"> Becerra would not say whether the group hoped to release legislation next week in conjunction with President Obama's State of the Union address, which had been a target for the coalition. He said only that conversations are continuing. The bipartisan House group also includes Reps. John Carter (R-Texas), Mario Diaz-Balart (R-Fla.), Luis Gutiérrez (D-Ill.), Sam Johnson (R-Texas) and Zoe Lofgren (Calif.). A Senate group that includes Marco Rubio (R-Fla.), John McCain (R-Ariz.), Dick Durbin (D-Ill.) and Charles Schumer (D-N.Y.) has already announced immigration reform principles, and is hoping to release legislation in March. Obama stressed during his appearance before House Democrats that he was committed to making changes to both immigration and gun control policies. “Now, is the time,” Obama said Thursday. “I recognize that the politics aren’t always easy.” House Democratic leaders also stressed at their wrap-up news conference that they would not take their eyes off the economy and deficits while working on guns and immigration. “That subject permeated our entire discussion,” said House Minority Leader Nancy Pelosi (D-Calif.). “The global economic challenges that we all face, and the leadership role of America.”</w:t>
      </w:r>
    </w:p>
    <w:p w:rsidR="00632517" w:rsidRDefault="00632517" w:rsidP="00632517">
      <w:pPr>
        <w:pStyle w:val="Heading4"/>
      </w:pPr>
      <w:r>
        <w:t>(--) Broad agreement over comprehensive immigration reform now</w:t>
      </w:r>
    </w:p>
    <w:p w:rsidR="00632517" w:rsidRDefault="00632517" w:rsidP="00632517">
      <w:pPr>
        <w:ind w:left="720"/>
      </w:pPr>
      <w:r w:rsidRPr="006A7D32">
        <w:rPr>
          <w:rStyle w:val="StyleStyleBold12pt"/>
        </w:rPr>
        <w:t>Frey</w:t>
      </w:r>
      <w:r>
        <w:t xml:space="preserve"> </w:t>
      </w:r>
      <w:r w:rsidRPr="00235163">
        <w:rPr>
          <w:rStyle w:val="StyleStyleBold12pt"/>
        </w:rPr>
        <w:t>2/9</w:t>
      </w:r>
      <w:r>
        <w:t>/20</w:t>
      </w:r>
      <w:r w:rsidRPr="006A7D32">
        <w:rPr>
          <w:rStyle w:val="StyleStyleBold12pt"/>
        </w:rPr>
        <w:t>13</w:t>
      </w:r>
      <w:r>
        <w:t xml:space="preserve">, Mark, immigration law attorney, “2013: The Year of Comprehensive Immigration Reform,” Asian American Press, </w:t>
      </w:r>
      <w:r w:rsidRPr="006A7D32">
        <w:t>http://aapress.com/government/immigration/2013-the-year-of-comprehensive-immigration-reform/</w:t>
      </w:r>
    </w:p>
    <w:p w:rsidR="00632517" w:rsidRPr="00235163" w:rsidRDefault="00632517" w:rsidP="00632517">
      <w:pPr>
        <w:rPr>
          <w:sz w:val="16"/>
        </w:rPr>
      </w:pPr>
      <w:r w:rsidRPr="00235163">
        <w:rPr>
          <w:sz w:val="16"/>
        </w:rPr>
        <w:t xml:space="preserve">The election results are in, the tea leaves have been read, and </w:t>
      </w:r>
      <w:r w:rsidRPr="00235163">
        <w:rPr>
          <w:rStyle w:val="StyleBoldUnderline"/>
          <w:highlight w:val="yellow"/>
        </w:rPr>
        <w:t>the two major</w:t>
      </w:r>
      <w:r w:rsidRPr="00235163">
        <w:rPr>
          <w:sz w:val="16"/>
        </w:rPr>
        <w:t xml:space="preserve"> political </w:t>
      </w:r>
      <w:r w:rsidRPr="00235163">
        <w:rPr>
          <w:rStyle w:val="StyleBoldUnderline"/>
          <w:highlight w:val="yellow"/>
        </w:rPr>
        <w:t>parties have found themselves surprisingly in agreement on</w:t>
      </w:r>
      <w:r w:rsidRPr="00235163">
        <w:rPr>
          <w:sz w:val="16"/>
        </w:rPr>
        <w:t xml:space="preserve"> an issue of national concern, </w:t>
      </w:r>
      <w:r w:rsidRPr="00235163">
        <w:rPr>
          <w:rStyle w:val="StyleBoldUnderline"/>
          <w:highlight w:val="yellow"/>
        </w:rPr>
        <w:t>comprehensive immigration reform</w:t>
      </w:r>
      <w:r w:rsidRPr="00235163">
        <w:rPr>
          <w:sz w:val="16"/>
        </w:rPr>
        <w:t>.</w:t>
      </w:r>
      <w:r w:rsidRPr="00235163">
        <w:rPr>
          <w:sz w:val="12"/>
        </w:rPr>
        <w:t>¶</w:t>
      </w:r>
      <w:r w:rsidRPr="00235163">
        <w:rPr>
          <w:sz w:val="16"/>
        </w:rPr>
        <w:t xml:space="preserve"> At the time of this writing, both </w:t>
      </w:r>
      <w:r w:rsidRPr="00235163">
        <w:rPr>
          <w:rStyle w:val="StyleBoldUnderline"/>
          <w:highlight w:val="yellow"/>
        </w:rPr>
        <w:t>the</w:t>
      </w:r>
      <w:r w:rsidRPr="00235163">
        <w:rPr>
          <w:sz w:val="16"/>
        </w:rPr>
        <w:t xml:space="preserve"> U.S. </w:t>
      </w:r>
      <w:r w:rsidRPr="00235163">
        <w:rPr>
          <w:rStyle w:val="StyleBoldUnderline"/>
          <w:highlight w:val="yellow"/>
        </w:rPr>
        <w:t>Senate and</w:t>
      </w:r>
      <w:r w:rsidRPr="00235163">
        <w:rPr>
          <w:sz w:val="16"/>
        </w:rPr>
        <w:t xml:space="preserve"> President </w:t>
      </w:r>
      <w:r w:rsidRPr="00235163">
        <w:rPr>
          <w:rStyle w:val="StyleBoldUnderline"/>
          <w:highlight w:val="yellow"/>
        </w:rPr>
        <w:t>Obama have broadly outlined their plans</w:t>
      </w:r>
      <w:r w:rsidRPr="00235163">
        <w:rPr>
          <w:sz w:val="16"/>
        </w:rPr>
        <w:t xml:space="preserve"> for immigration reform </w:t>
      </w:r>
      <w:r w:rsidRPr="00235163">
        <w:rPr>
          <w:rStyle w:val="StyleBoldUnderline"/>
          <w:highlight w:val="yellow"/>
        </w:rPr>
        <w:t>while a bipartisan panel</w:t>
      </w:r>
      <w:r w:rsidRPr="00235163">
        <w:rPr>
          <w:sz w:val="16"/>
        </w:rPr>
        <w:t xml:space="preserve"> of the Republican-led House </w:t>
      </w:r>
      <w:r w:rsidRPr="00235163">
        <w:rPr>
          <w:rStyle w:val="StyleBoldUnderline"/>
          <w:highlight w:val="yellow"/>
        </w:rPr>
        <w:t>of Representatives is working</w:t>
      </w:r>
      <w:r w:rsidRPr="00235163">
        <w:rPr>
          <w:sz w:val="16"/>
        </w:rPr>
        <w:t xml:space="preserve"> behind closed doors </w:t>
      </w:r>
      <w:r w:rsidRPr="00235163">
        <w:rPr>
          <w:rStyle w:val="StyleBoldUnderline"/>
          <w:highlight w:val="yellow"/>
        </w:rPr>
        <w:t>on its own draft</w:t>
      </w:r>
      <w:r w:rsidRPr="00235163">
        <w:rPr>
          <w:sz w:val="16"/>
        </w:rPr>
        <w:t xml:space="preserve"> with the expectation that it will be released in days.</w:t>
      </w:r>
    </w:p>
    <w:p w:rsidR="00632517" w:rsidRDefault="00632517" w:rsidP="00632517">
      <w:pPr>
        <w:pStyle w:val="Heading4"/>
      </w:pPr>
      <w:r>
        <w:t>(--) Immigration reform will pass now—the deal is in place:</w:t>
      </w:r>
    </w:p>
    <w:p w:rsidR="00632517" w:rsidRDefault="00632517" w:rsidP="00632517">
      <w:pPr>
        <w:ind w:left="720"/>
      </w:pPr>
      <w:r>
        <w:t xml:space="preserve">Russell </w:t>
      </w:r>
      <w:r w:rsidRPr="00295FDB">
        <w:rPr>
          <w:rStyle w:val="StyleStyleBold12pt"/>
        </w:rPr>
        <w:t>Berman,  01/26/13</w:t>
      </w:r>
      <w:r>
        <w:rPr>
          <w:rStyle w:val="StyleStyleBold12pt"/>
        </w:rPr>
        <w:t xml:space="preserve"> </w:t>
      </w:r>
      <w:r w:rsidRPr="00295FDB">
        <w:t>(“</w:t>
      </w:r>
      <w:r>
        <w:t xml:space="preserve">Boehner says bipartisan group 'basically' has deal on immigration reform,” </w:t>
      </w:r>
      <w:hyperlink r:id="rId33" w:history="1">
        <w:r w:rsidRPr="006A7531">
          <w:rPr>
            <w:rStyle w:val="Hyperlink"/>
          </w:rPr>
          <w:t>http://thehill.com/homenews/house/279445-boehner-confidence-bipartisan-immigration-bill-will-be-approved-this-congress</w:t>
        </w:r>
      </w:hyperlink>
      <w:r>
        <w:t>, Accessed 2/21/2013, rwg)</w:t>
      </w:r>
    </w:p>
    <w:p w:rsidR="00632517" w:rsidRDefault="00632517" w:rsidP="00632517">
      <w:pPr>
        <w:rPr>
          <w:rStyle w:val="StyleBoldUnderline"/>
        </w:rPr>
      </w:pPr>
      <w:r w:rsidRPr="00295FDB">
        <w:rPr>
          <w:sz w:val="16"/>
        </w:rPr>
        <w:t xml:space="preserve">Speaker John </w:t>
      </w:r>
      <w:r w:rsidRPr="00295FDB">
        <w:rPr>
          <w:rStyle w:val="StyleBoldUnderline"/>
          <w:highlight w:val="yellow"/>
        </w:rPr>
        <w:t>Boehner</w:t>
      </w:r>
      <w:r w:rsidRPr="00295FDB">
        <w:rPr>
          <w:rStyle w:val="StyleBoldUnderline"/>
        </w:rPr>
        <w:t xml:space="preserve"> </w:t>
      </w:r>
      <w:r w:rsidRPr="00295FDB">
        <w:rPr>
          <w:sz w:val="16"/>
        </w:rPr>
        <w:t xml:space="preserve">(R-Ohio) </w:t>
      </w:r>
      <w:r w:rsidRPr="00295FDB">
        <w:rPr>
          <w:rStyle w:val="StyleBoldUnderline"/>
          <w:highlight w:val="yellow"/>
        </w:rPr>
        <w:t>is voicing confidence in the prospects for immigration reform in the House, saying that a bipartisan group of lawmakers “</w:t>
      </w:r>
      <w:r w:rsidRPr="00295FDB">
        <w:rPr>
          <w:rStyle w:val="Emphasis"/>
          <w:highlight w:val="yellow"/>
        </w:rPr>
        <w:t>basically [has] an agreement</w:t>
      </w:r>
      <w:r w:rsidRPr="00295FDB">
        <w:rPr>
          <w:rStyle w:val="StyleBoldUnderline"/>
          <w:highlight w:val="yellow"/>
        </w:rPr>
        <w:t>” after more than three years of secret talks.</w:t>
      </w:r>
    </w:p>
    <w:p w:rsidR="00632517" w:rsidRDefault="00632517" w:rsidP="00632517">
      <w:pPr>
        <w:pStyle w:val="Heading4"/>
      </w:pPr>
      <w:r>
        <w:t>(--) Major push for immigration reform happening now:</w:t>
      </w:r>
    </w:p>
    <w:p w:rsidR="00632517" w:rsidRDefault="00632517" w:rsidP="00632517">
      <w:pPr>
        <w:ind w:left="720"/>
      </w:pPr>
      <w:r>
        <w:t xml:space="preserve">Russell </w:t>
      </w:r>
      <w:r w:rsidRPr="00295FDB">
        <w:rPr>
          <w:rStyle w:val="StyleStyleBold12pt"/>
        </w:rPr>
        <w:t>Berman,  01/26/13</w:t>
      </w:r>
      <w:r>
        <w:rPr>
          <w:rStyle w:val="StyleStyleBold12pt"/>
        </w:rPr>
        <w:t xml:space="preserve"> </w:t>
      </w:r>
      <w:r w:rsidRPr="00295FDB">
        <w:t>(“</w:t>
      </w:r>
      <w:r>
        <w:t xml:space="preserve">Boehner says bipartisan group 'basically' has deal on immigration reform,” </w:t>
      </w:r>
      <w:hyperlink r:id="rId34" w:history="1">
        <w:r w:rsidRPr="006A7531">
          <w:rPr>
            <w:rStyle w:val="Hyperlink"/>
          </w:rPr>
          <w:t>http://thehill.com/homenews/house/279445-boehner-confidence-bipartisan-immigration-bill-will-be-approved-this-congress</w:t>
        </w:r>
      </w:hyperlink>
      <w:r>
        <w:t>, Accessed 2/21/2013, rwg)</w:t>
      </w:r>
    </w:p>
    <w:p w:rsidR="00632517" w:rsidRPr="00295FDB" w:rsidRDefault="00632517" w:rsidP="00632517">
      <w:pPr>
        <w:rPr>
          <w:sz w:val="16"/>
        </w:rPr>
      </w:pPr>
      <w:r w:rsidRPr="00295FDB">
        <w:rPr>
          <w:rStyle w:val="StyleBoldUnderline"/>
          <w:highlight w:val="yellow"/>
        </w:rPr>
        <w:t>Obama is preparing to launch a major push for comprehensive immigration reform with a speech in Las Vegas next week. Much of the spotlight has focused on the Senate, where a bipartisan group is reportedly close to announcing an agreement on basic principles for an overhaul of the system</w:t>
      </w:r>
      <w:r w:rsidRPr="00295FDB">
        <w:rPr>
          <w:sz w:val="16"/>
        </w:rPr>
        <w:t>. That group now includes Sen. Marco Rubio (R-Fla.), a potential presidential contender who laid out his principles for reform in the Wall Street Journal earlier this month.</w:t>
      </w:r>
    </w:p>
    <w:p w:rsidR="00632517" w:rsidRDefault="00632517" w:rsidP="00632517">
      <w:pPr>
        <w:pStyle w:val="Heading4"/>
      </w:pPr>
      <w:r>
        <w:t>(--) President and Congress not far away on immigration reform now:</w:t>
      </w:r>
    </w:p>
    <w:p w:rsidR="00632517" w:rsidRDefault="00632517" w:rsidP="00632517">
      <w:pPr>
        <w:ind w:left="720"/>
      </w:pPr>
      <w:r>
        <w:t xml:space="preserve">JORDAN </w:t>
      </w:r>
      <w:r w:rsidRPr="00FB78E1">
        <w:rPr>
          <w:rStyle w:val="StyleStyleBold12pt"/>
        </w:rPr>
        <w:t>FABIAN, 2/20/2013</w:t>
      </w:r>
      <w:r>
        <w:t xml:space="preserve"> (staff writer, “President Obama: Immigration Leak Won't Block Reform,” </w:t>
      </w:r>
      <w:hyperlink r:id="rId35" w:history="1">
        <w:r w:rsidRPr="006A7531">
          <w:rPr>
            <w:rStyle w:val="Hyperlink"/>
          </w:rPr>
          <w:t>http://abcnews.go.com/ABC_Univision/Politics/president-obama-immigration-leak-block-reform/story?id=18547909</w:t>
        </w:r>
      </w:hyperlink>
      <w:r>
        <w:t>, Accessed 2/21/2013, rwg)</w:t>
      </w:r>
    </w:p>
    <w:p w:rsidR="00632517" w:rsidRDefault="00632517" w:rsidP="00632517">
      <w:pPr>
        <w:rPr>
          <w:sz w:val="16"/>
        </w:rPr>
      </w:pPr>
      <w:r w:rsidRPr="00B81F69">
        <w:rPr>
          <w:rStyle w:val="StyleBoldUnderline"/>
          <w:highlight w:val="yellow"/>
        </w:rPr>
        <w:t>While some differences between the White House and Senate plans exist, the president said that on the whole, they are very similar since they both include an earned path to citizenship,</w:t>
      </w:r>
      <w:r w:rsidRPr="00B81F69">
        <w:rPr>
          <w:sz w:val="16"/>
        </w:rPr>
        <w:t xml:space="preserve"> enhanced border security measures, and tougher crackdowns on busineses that hire undocumented immigrants.</w:t>
      </w:r>
      <w:r w:rsidRPr="00B81F69">
        <w:rPr>
          <w:sz w:val="12"/>
        </w:rPr>
        <w:t>¶</w:t>
      </w:r>
      <w:r w:rsidRPr="00B81F69">
        <w:rPr>
          <w:sz w:val="16"/>
        </w:rPr>
        <w:t xml:space="preserve"> "</w:t>
      </w:r>
      <w:r w:rsidRPr="00B81F69">
        <w:rPr>
          <w:rStyle w:val="StyleBoldUnderline"/>
          <w:highlight w:val="yellow"/>
        </w:rPr>
        <w:t>I think that most of the proposals being talked about by Democrats and Republicans in the Senate and the House are roughly in the same area that I am</w:t>
      </w:r>
      <w:r w:rsidRPr="00B81F69">
        <w:rPr>
          <w:sz w:val="16"/>
        </w:rPr>
        <w:t>," he said.</w:t>
      </w:r>
    </w:p>
    <w:p w:rsidR="00632517" w:rsidRDefault="00632517" w:rsidP="00632517">
      <w:pPr>
        <w:pStyle w:val="Heading4"/>
      </w:pPr>
      <w:r>
        <w:t>(--) Immigration reform will pass now—will break the deadlock:</w:t>
      </w:r>
    </w:p>
    <w:p w:rsidR="00632517" w:rsidRDefault="00632517" w:rsidP="00632517">
      <w:pPr>
        <w:ind w:left="720"/>
      </w:pPr>
      <w:r>
        <w:t xml:space="preserve">Robert </w:t>
      </w:r>
      <w:r w:rsidRPr="007A12C2">
        <w:rPr>
          <w:rStyle w:val="StyleStyleBold12pt"/>
        </w:rPr>
        <w:t>Brischetto, 2/14/2013</w:t>
      </w:r>
      <w:r>
        <w:t xml:space="preserve"> (former executive director of the Southwest Voter Research Institute, “Congress should pass smart immigration reform,” </w:t>
      </w:r>
      <w:hyperlink r:id="rId36" w:history="1">
        <w:r w:rsidRPr="006A7531">
          <w:rPr>
            <w:rStyle w:val="Hyperlink"/>
          </w:rPr>
          <w:t>http://www.mysanantonio.com/opinion/commentary/article/Congress-should-pass-smart-immigration-reform-4279975.php</w:t>
        </w:r>
      </w:hyperlink>
      <w:r>
        <w:t>, Accessed 2/21/2013, rwg)</w:t>
      </w:r>
    </w:p>
    <w:p w:rsidR="00632517" w:rsidRPr="007A12C2" w:rsidRDefault="00632517" w:rsidP="00632517">
      <w:pPr>
        <w:rPr>
          <w:sz w:val="16"/>
        </w:rPr>
      </w:pPr>
      <w:r w:rsidRPr="007A12C2">
        <w:rPr>
          <w:rStyle w:val="StyleBoldUnderline"/>
          <w:highlight w:val="yellow"/>
        </w:rPr>
        <w:t xml:space="preserve">The overhaul of our immigration laws is likely to be the first significant bipartisan legislation to </w:t>
      </w:r>
      <w:r w:rsidRPr="007A12C2">
        <w:rPr>
          <w:rStyle w:val="Emphasis"/>
          <w:highlight w:val="yellow"/>
        </w:rPr>
        <w:t>break the deadlock</w:t>
      </w:r>
      <w:r w:rsidRPr="007A12C2">
        <w:rPr>
          <w:rStyle w:val="StyleBoldUnderline"/>
          <w:highlight w:val="yellow"/>
        </w:rPr>
        <w:t xml:space="preserve"> that has characterized Congressional politics in recent years</w:t>
      </w:r>
      <w:r w:rsidRPr="007A12C2">
        <w:rPr>
          <w:sz w:val="16"/>
        </w:rPr>
        <w:t>. But how smart will reform be?</w:t>
      </w:r>
      <w:r w:rsidRPr="007A12C2">
        <w:rPr>
          <w:sz w:val="12"/>
        </w:rPr>
        <w:t>¶</w:t>
      </w:r>
      <w:r w:rsidRPr="007A12C2">
        <w:rPr>
          <w:sz w:val="16"/>
        </w:rPr>
        <w:t xml:space="preserve"> </w:t>
      </w:r>
      <w:r w:rsidRPr="007A12C2">
        <w:rPr>
          <w:rStyle w:val="StyleBoldUnderline"/>
          <w:highlight w:val="yellow"/>
        </w:rPr>
        <w:t>Republicans took a beating in the November elections</w:t>
      </w:r>
      <w:r w:rsidRPr="007A12C2">
        <w:rPr>
          <w:sz w:val="16"/>
        </w:rPr>
        <w:t xml:space="preserve"> from two emerging language minorities with large immigrant populations, Latinos and Asians, who turned out in greater numbers than ever.</w:t>
      </w:r>
      <w:r w:rsidRPr="007A12C2">
        <w:rPr>
          <w:sz w:val="12"/>
        </w:rPr>
        <w:t>¶</w:t>
      </w:r>
      <w:r w:rsidRPr="007A12C2">
        <w:rPr>
          <w:sz w:val="16"/>
        </w:rPr>
        <w:t xml:space="preserve"> </w:t>
      </w:r>
      <w:r w:rsidRPr="007A12C2">
        <w:rPr>
          <w:rStyle w:val="StyleBoldUnderline"/>
          <w:highlight w:val="yellow"/>
        </w:rPr>
        <w:t>Republican interest in mending fences with Latinos was evident when</w:t>
      </w:r>
      <w:r w:rsidRPr="007A12C2">
        <w:rPr>
          <w:sz w:val="16"/>
        </w:rPr>
        <w:t xml:space="preserve"> Florida's Sen. Marco </w:t>
      </w:r>
      <w:r w:rsidRPr="007A12C2">
        <w:rPr>
          <w:rStyle w:val="StyleBoldUnderline"/>
          <w:highlight w:val="yellow"/>
        </w:rPr>
        <w:t>Rubio was tapped to give the Republican response to the</w:t>
      </w:r>
      <w:r w:rsidRPr="007A12C2">
        <w:rPr>
          <w:sz w:val="16"/>
        </w:rPr>
        <w:t xml:space="preserve"> president's </w:t>
      </w:r>
      <w:r w:rsidRPr="007A12C2">
        <w:rPr>
          <w:rStyle w:val="StyleBoldUnderline"/>
          <w:highlight w:val="yellow"/>
        </w:rPr>
        <w:t>State of the Union</w:t>
      </w:r>
      <w:r w:rsidRPr="007A12C2">
        <w:rPr>
          <w:sz w:val="16"/>
        </w:rPr>
        <w:t xml:space="preserve"> speech.</w:t>
      </w:r>
      <w:r w:rsidRPr="007A12C2">
        <w:rPr>
          <w:sz w:val="12"/>
        </w:rPr>
        <w:t>¶</w:t>
      </w:r>
      <w:r w:rsidRPr="007A12C2">
        <w:rPr>
          <w:sz w:val="16"/>
        </w:rPr>
        <w:t xml:space="preserve"> </w:t>
      </w:r>
      <w:r w:rsidRPr="007A12C2">
        <w:rPr>
          <w:rStyle w:val="StyleBoldUnderline"/>
          <w:highlight w:val="yellow"/>
        </w:rPr>
        <w:t>At least some members of Congress from both sides of the aisle have now come out in favor of providing an expedited path to citizenship for children brought to this country by their parents</w:t>
      </w:r>
      <w:r w:rsidRPr="007A12C2">
        <w:rPr>
          <w:sz w:val="16"/>
        </w:rPr>
        <w:t xml:space="preserve"> in violation of the law. Support for a version of the DREAM Act represents a reversal for Republicans, who have repeatedly rejected it.</w:t>
      </w:r>
    </w:p>
    <w:p w:rsidR="00632517" w:rsidRDefault="00632517" w:rsidP="00632517">
      <w:pPr>
        <w:pStyle w:val="Heading4"/>
      </w:pPr>
      <w:r>
        <w:t>(--) GOP losses at the polls fueling support for immigration reform:</w:t>
      </w:r>
    </w:p>
    <w:p w:rsidR="00632517" w:rsidRDefault="00632517" w:rsidP="00632517">
      <w:pPr>
        <w:ind w:left="720"/>
      </w:pPr>
      <w:r>
        <w:t xml:space="preserve">Mike </w:t>
      </w:r>
      <w:r w:rsidRPr="00B81F69">
        <w:rPr>
          <w:rStyle w:val="StyleStyleBold12pt"/>
        </w:rPr>
        <w:t>Lillis, 2/16/2013</w:t>
      </w:r>
      <w:r>
        <w:t xml:space="preserve"> (staff writer, “Dems: Obama can act unilaterally on immigration reform,” </w:t>
      </w:r>
      <w:hyperlink r:id="rId37" w:history="1">
        <w:r w:rsidRPr="006A7531">
          <w:rPr>
            <w:rStyle w:val="Hyperlink"/>
          </w:rPr>
          <w:t>http://thehill.com/blogs/regwatch/administration/283583-dems-recognize-that-obama-can-act-unilaterally-on-immigration-reform</w:t>
        </w:r>
      </w:hyperlink>
      <w:r>
        <w:t>, Accessed 2/21/2013, rwg)</w:t>
      </w:r>
    </w:p>
    <w:p w:rsidR="00632517" w:rsidRPr="007A12C2" w:rsidRDefault="00632517" w:rsidP="00632517">
      <w:pPr>
        <w:rPr>
          <w:sz w:val="16"/>
        </w:rPr>
      </w:pPr>
      <w:r w:rsidRPr="007A12C2">
        <w:rPr>
          <w:rStyle w:val="StyleBoldUnderline"/>
          <w:highlight w:val="yellow"/>
        </w:rPr>
        <w:t xml:space="preserve">Although conservatives howled about administrative overreach, Obama's gamble paid off, as the president won more than 70 percent of the Hispanic vote at the polls – a margin that has </w:t>
      </w:r>
      <w:r w:rsidRPr="007A12C2">
        <w:rPr>
          <w:rStyle w:val="Emphasis"/>
          <w:highlight w:val="yellow"/>
        </w:rPr>
        <w:t xml:space="preserve">fueled the drive </w:t>
      </w:r>
      <w:r w:rsidRPr="007A12C2">
        <w:rPr>
          <w:rStyle w:val="StyleBoldUnderline"/>
          <w:highlight w:val="yellow"/>
        </w:rPr>
        <w:t>for immigration reform this year</w:t>
      </w:r>
      <w:r w:rsidRPr="007A12C2">
        <w:rPr>
          <w:sz w:val="16"/>
        </w:rPr>
        <w:t>, as GOP leaders are anxious to avoid a similar divide in 2016.</w:t>
      </w:r>
    </w:p>
    <w:p w:rsidR="00632517" w:rsidRDefault="00632517" w:rsidP="00632517">
      <w:pPr>
        <w:pStyle w:val="Heading4"/>
      </w:pPr>
      <w:r>
        <w:t xml:space="preserve">(--) Comprehensive immigration reform is top priority and will pass – Obama’s push building momentum </w:t>
      </w:r>
    </w:p>
    <w:p w:rsidR="00632517" w:rsidRDefault="00632517" w:rsidP="00632517">
      <w:r w:rsidRPr="00C72B41">
        <w:rPr>
          <w:rStyle w:val="StyleStyleBold12pt"/>
        </w:rPr>
        <w:t>Fifield 2/5</w:t>
      </w:r>
      <w:r>
        <w:t xml:space="preserve"> (Anna, “Republicans soften tone on immigration”, </w:t>
      </w:r>
      <w:hyperlink r:id="rId38" w:anchor="axzz2K9hMM4pj" w:history="1">
        <w:r w:rsidRPr="00A173C9">
          <w:rPr>
            <w:rStyle w:val="Hyperlink"/>
          </w:rPr>
          <w:t>http://www.ft.com/cms/s/0/f6e10720-6fb6-11e2-8785-00144feab49a.html#axzz2K9hMM4pj</w:t>
        </w:r>
      </w:hyperlink>
      <w:r>
        <w:t>, CMR)</w:t>
      </w:r>
    </w:p>
    <w:p w:rsidR="00632517" w:rsidRDefault="00632517" w:rsidP="00632517"/>
    <w:p w:rsidR="00632517" w:rsidRPr="00364FAC" w:rsidRDefault="00632517" w:rsidP="00632517">
      <w:pPr>
        <w:rPr>
          <w:sz w:val="16"/>
        </w:rPr>
      </w:pPr>
      <w:r w:rsidRPr="00C72B41">
        <w:rPr>
          <w:sz w:val="16"/>
        </w:rPr>
        <w:t>Conservative Republicans in the House of Representatives have laid bare the challenges facing the prospects for comprehensive immigration reform this year, suggesting they will not be able to support a pathway to citizenship for illegal immigrants.</w:t>
      </w:r>
      <w:r w:rsidRPr="00C72B41">
        <w:rPr>
          <w:sz w:val="12"/>
        </w:rPr>
        <w:t>¶</w:t>
      </w:r>
      <w:r w:rsidRPr="00C72B41">
        <w:rPr>
          <w:sz w:val="16"/>
        </w:rPr>
        <w:t xml:space="preserve"> However, some </w:t>
      </w:r>
      <w:r w:rsidRPr="001978CE">
        <w:rPr>
          <w:rStyle w:val="StyleBoldUnderline"/>
          <w:highlight w:val="yellow"/>
        </w:rPr>
        <w:t>Republicans</w:t>
      </w:r>
      <w:r w:rsidRPr="00C72B41">
        <w:rPr>
          <w:sz w:val="16"/>
        </w:rPr>
        <w:t xml:space="preserve">, apparently conscious that they are swimming against the demographic tide, </w:t>
      </w:r>
      <w:r w:rsidRPr="001978CE">
        <w:rPr>
          <w:rStyle w:val="StyleBoldUnderline"/>
          <w:highlight w:val="yellow"/>
        </w:rPr>
        <w:t>are moderating their tone in an effort to appeal to</w:t>
      </w:r>
      <w:r w:rsidRPr="00C72B41">
        <w:rPr>
          <w:sz w:val="16"/>
        </w:rPr>
        <w:t xml:space="preserve"> the </w:t>
      </w:r>
      <w:r w:rsidRPr="001978CE">
        <w:rPr>
          <w:rStyle w:val="StyleBoldUnderline"/>
          <w:highlight w:val="yellow"/>
        </w:rPr>
        <w:t>Hispanic voters</w:t>
      </w:r>
      <w:r w:rsidRPr="00C72B41">
        <w:rPr>
          <w:sz w:val="16"/>
        </w:rPr>
        <w:t xml:space="preserve"> who turned away from the party in droves last year.</w:t>
      </w:r>
      <w:r w:rsidRPr="00C72B41">
        <w:rPr>
          <w:sz w:val="12"/>
        </w:rPr>
        <w:t>¶</w:t>
      </w:r>
      <w:r w:rsidRPr="00C72B41">
        <w:rPr>
          <w:sz w:val="16"/>
        </w:rPr>
        <w:t xml:space="preserve"> President Barack </w:t>
      </w:r>
      <w:r w:rsidRPr="001978CE">
        <w:rPr>
          <w:rStyle w:val="StyleBoldUnderline"/>
          <w:highlight w:val="yellow"/>
        </w:rPr>
        <w:t>Obama</w:t>
      </w:r>
      <w:r w:rsidRPr="00C72B41">
        <w:rPr>
          <w:sz w:val="16"/>
        </w:rPr>
        <w:t xml:space="preserve"> on Tuesday </w:t>
      </w:r>
      <w:r w:rsidRPr="001978CE">
        <w:rPr>
          <w:rStyle w:val="StyleBoldUnderline"/>
          <w:highlight w:val="yellow"/>
        </w:rPr>
        <w:t xml:space="preserve">tried to </w:t>
      </w:r>
      <w:r w:rsidRPr="001978CE">
        <w:rPr>
          <w:rStyle w:val="Emphasis"/>
          <w:highlight w:val="yellow"/>
        </w:rPr>
        <w:t>build momentum</w:t>
      </w:r>
      <w:r w:rsidRPr="001978CE">
        <w:rPr>
          <w:rStyle w:val="StyleBoldUnderline"/>
          <w:highlight w:val="yellow"/>
        </w:rPr>
        <w:t xml:space="preserve"> for </w:t>
      </w:r>
      <w:r w:rsidRPr="001978CE">
        <w:rPr>
          <w:rStyle w:val="Emphasis"/>
          <w:highlight w:val="yellow"/>
        </w:rPr>
        <w:t>broad reforms</w:t>
      </w:r>
      <w:r w:rsidRPr="00C72B41">
        <w:rPr>
          <w:sz w:val="16"/>
        </w:rPr>
        <w:t xml:space="preserve"> encompassing tougher border security, a pathway to citizenship and more visas for highly skilled workers.</w:t>
      </w:r>
      <w:r w:rsidRPr="00C72B41">
        <w:rPr>
          <w:sz w:val="12"/>
        </w:rPr>
        <w:t>¶</w:t>
      </w:r>
      <w:r w:rsidRPr="00C72B41">
        <w:rPr>
          <w:sz w:val="16"/>
        </w:rPr>
        <w:t xml:space="preserve"> In meetings at the White House he told business leaders including Lloyd Blankfein of Goldman Sachs, Marissa Mayer of Yahoo and Coca-Cola’s Muhtar Kent that immigration reform was crucial for economic growth and competitiveness.</w:t>
      </w:r>
      <w:r w:rsidRPr="00C72B41">
        <w:rPr>
          <w:sz w:val="12"/>
        </w:rPr>
        <w:t>¶</w:t>
      </w:r>
      <w:r w:rsidRPr="00C72B41">
        <w:rPr>
          <w:sz w:val="16"/>
        </w:rPr>
        <w:t xml:space="preserve"> But business has long been supportive of reform. </w:t>
      </w:r>
      <w:r w:rsidRPr="001D0608">
        <w:rPr>
          <w:rStyle w:val="StyleBoldUnderline"/>
          <w:highlight w:val="yellow"/>
        </w:rPr>
        <w:t>Winning</w:t>
      </w:r>
      <w:r w:rsidRPr="00C72B41">
        <w:rPr>
          <w:sz w:val="16"/>
        </w:rPr>
        <w:t xml:space="preserve"> the backing of </w:t>
      </w:r>
      <w:r w:rsidRPr="001D0608">
        <w:rPr>
          <w:rStyle w:val="StyleBoldUnderline"/>
          <w:highlight w:val="yellow"/>
        </w:rPr>
        <w:t>Republicans</w:t>
      </w:r>
      <w:r w:rsidRPr="00C72B41">
        <w:rPr>
          <w:sz w:val="16"/>
        </w:rPr>
        <w:t xml:space="preserve">, who control the House and can stymie any legislation, </w:t>
      </w:r>
      <w:r w:rsidRPr="001D0608">
        <w:rPr>
          <w:rStyle w:val="StyleBoldUnderline"/>
          <w:highlight w:val="yellow"/>
        </w:rPr>
        <w:t>will be</w:t>
      </w:r>
      <w:r w:rsidRPr="00C72B41">
        <w:rPr>
          <w:sz w:val="16"/>
        </w:rPr>
        <w:t xml:space="preserve"> more </w:t>
      </w:r>
      <w:r w:rsidRPr="001D0608">
        <w:rPr>
          <w:rStyle w:val="Emphasis"/>
          <w:highlight w:val="yellow"/>
        </w:rPr>
        <w:t>difficult</w:t>
      </w:r>
      <w:r w:rsidRPr="00C72B41">
        <w:rPr>
          <w:sz w:val="16"/>
        </w:rPr>
        <w:t>, given the widespread resistance among conservatives to “rewarding” people who came into the country illegally.</w:t>
      </w:r>
      <w:r w:rsidRPr="00C72B41">
        <w:rPr>
          <w:sz w:val="12"/>
        </w:rPr>
        <w:t>¶</w:t>
      </w:r>
      <w:r w:rsidRPr="00C72B41">
        <w:rPr>
          <w:sz w:val="16"/>
        </w:rPr>
        <w:t xml:space="preserve"> A Gallup poll on Tuesday found widespread support for the key pillars of the reform plan put forward by Mr Obama, which itself is similar to a bipartisan blueprint being promoted by a gang of eight senators.</w:t>
      </w:r>
      <w:r w:rsidRPr="00C72B41">
        <w:rPr>
          <w:sz w:val="12"/>
        </w:rPr>
        <w:t>¶</w:t>
      </w:r>
      <w:r w:rsidRPr="00C72B41">
        <w:rPr>
          <w:sz w:val="16"/>
        </w:rPr>
        <w:t xml:space="preserve"> More than seven in 10 would vote for a pathway to citizenship for undocumented immigrants now living in the US, the survey found.</w:t>
      </w:r>
      <w:r w:rsidRPr="00C72B41">
        <w:rPr>
          <w:sz w:val="12"/>
        </w:rPr>
        <w:t>¶</w:t>
      </w:r>
      <w:r w:rsidRPr="00C72B41">
        <w:rPr>
          <w:sz w:val="16"/>
        </w:rPr>
        <w:t xml:space="preserve"> But Bob Goodlatte, a Virginia Republican and chairman of the House judiciary committee, asked during the first House hearing on immigration reform whether there was a “middle ground” between citizenship and deportation.</w:t>
      </w:r>
      <w:r w:rsidRPr="00C72B41">
        <w:rPr>
          <w:sz w:val="12"/>
        </w:rPr>
        <w:t>¶</w:t>
      </w:r>
      <w:r w:rsidRPr="00C72B41">
        <w:rPr>
          <w:sz w:val="16"/>
        </w:rPr>
        <w:t xml:space="preserve"> “Are there options to consider between the extremes of mass deportation and pathway to citizenship?” he asked Julian Castro, mayor of the Texas city of San Antonio, who shot to fame last year when he gave the keynote address at the Democratic National Convention.</w:t>
      </w:r>
      <w:r w:rsidRPr="00C72B41">
        <w:rPr>
          <w:sz w:val="12"/>
        </w:rPr>
        <w:t>¶</w:t>
      </w:r>
      <w:r w:rsidRPr="00C72B41">
        <w:rPr>
          <w:sz w:val="16"/>
        </w:rPr>
        <w:t xml:space="preserve"> “I do believe that a pathway to citizenship should be the option that Congress selects – I don’t see that as an extreme option,” Mr Castro responded.</w:t>
      </w:r>
      <w:r w:rsidRPr="00C72B41">
        <w:rPr>
          <w:sz w:val="12"/>
        </w:rPr>
        <w:t>¶</w:t>
      </w:r>
      <w:r w:rsidRPr="00C72B41">
        <w:rPr>
          <w:sz w:val="16"/>
        </w:rPr>
        <w:t xml:space="preserve"> But Trey Gowdy, the South Carolina representative who was one of 41 House members to sign the “Prohibiting Back-door Amnesty Act” last year to counteract Mr Obama’s move to give young illegal immigrants a reprieve from deportation, accused Democrats of refusing to compromise.</w:t>
      </w:r>
      <w:r w:rsidRPr="00C72B41">
        <w:rPr>
          <w:sz w:val="12"/>
        </w:rPr>
        <w:t>¶</w:t>
      </w:r>
      <w:r w:rsidRPr="00C72B41">
        <w:rPr>
          <w:sz w:val="16"/>
        </w:rPr>
        <w:t xml:space="preserve"> Still, the very fact that the hearing took place was viewed as a positive step, given the hard line on immigration taken by Mr Goodlatte’s predecessor, Texas Republican Lamar Smith.</w:t>
      </w:r>
      <w:r w:rsidRPr="00C72B41">
        <w:rPr>
          <w:sz w:val="12"/>
        </w:rPr>
        <w:t>¶</w:t>
      </w:r>
      <w:r w:rsidRPr="00C72B41">
        <w:rPr>
          <w:sz w:val="16"/>
        </w:rPr>
        <w:t xml:space="preserve"> "We must balance respect for the rule of law and respect for those waiting to enter this country legally, with care for the people and families, most of whom just want to make a better life and contribute to America."</w:t>
      </w:r>
      <w:r w:rsidRPr="00C72B41">
        <w:rPr>
          <w:sz w:val="12"/>
        </w:rPr>
        <w:t>¶</w:t>
      </w:r>
      <w:r w:rsidRPr="00C72B41">
        <w:rPr>
          <w:sz w:val="16"/>
        </w:rPr>
        <w:t xml:space="preserve"> </w:t>
      </w:r>
      <w:r w:rsidRPr="001D0608">
        <w:rPr>
          <w:rStyle w:val="StyleBoldUnderline"/>
          <w:highlight w:val="yellow"/>
        </w:rPr>
        <w:t>There are</w:t>
      </w:r>
      <w:r w:rsidRPr="00C72B41">
        <w:rPr>
          <w:sz w:val="16"/>
        </w:rPr>
        <w:t xml:space="preserve"> also </w:t>
      </w:r>
      <w:r w:rsidRPr="001D0608">
        <w:rPr>
          <w:rStyle w:val="Emphasis"/>
          <w:highlight w:val="yellow"/>
        </w:rPr>
        <w:t>signs of progress</w:t>
      </w:r>
      <w:r w:rsidRPr="00C72B41">
        <w:rPr>
          <w:sz w:val="16"/>
        </w:rPr>
        <w:t>.</w:t>
      </w:r>
      <w:r w:rsidRPr="00C72B41">
        <w:rPr>
          <w:sz w:val="12"/>
        </w:rPr>
        <w:t>¶</w:t>
      </w:r>
      <w:r w:rsidRPr="00C72B41">
        <w:rPr>
          <w:sz w:val="16"/>
        </w:rPr>
        <w:t xml:space="preserve"> </w:t>
      </w:r>
      <w:r w:rsidRPr="008434A9">
        <w:rPr>
          <w:rStyle w:val="StyleBoldUnderline"/>
          <w:highlight w:val="yellow"/>
        </w:rPr>
        <w:t>A bipartisan group</w:t>
      </w:r>
      <w:r w:rsidRPr="00C72B41">
        <w:rPr>
          <w:sz w:val="16"/>
          <w:highlight w:val="yellow"/>
        </w:rPr>
        <w:t xml:space="preserve"> </w:t>
      </w:r>
      <w:r w:rsidRPr="00C72B41">
        <w:rPr>
          <w:sz w:val="16"/>
        </w:rPr>
        <w:t xml:space="preserve">of lawmakers in the House </w:t>
      </w:r>
      <w:r w:rsidRPr="008434A9">
        <w:rPr>
          <w:rStyle w:val="StyleBoldUnderline"/>
          <w:highlight w:val="yellow"/>
        </w:rPr>
        <w:t>is crafting an immigration reform plan</w:t>
      </w:r>
      <w:r w:rsidRPr="00C72B41">
        <w:rPr>
          <w:sz w:val="16"/>
          <w:highlight w:val="yellow"/>
        </w:rPr>
        <w:t xml:space="preserve"> </w:t>
      </w:r>
      <w:r w:rsidRPr="00C72B41">
        <w:rPr>
          <w:sz w:val="16"/>
        </w:rPr>
        <w:t xml:space="preserve">behind the scenes, and Eric </w:t>
      </w:r>
      <w:r w:rsidRPr="00E378E5">
        <w:rPr>
          <w:rStyle w:val="StyleBoldUnderline"/>
          <w:highlight w:val="yellow"/>
        </w:rPr>
        <w:t>Cantor</w:t>
      </w:r>
      <w:r w:rsidRPr="00C72B41">
        <w:rPr>
          <w:sz w:val="16"/>
        </w:rPr>
        <w:t xml:space="preserve">, the number two Republican in the House and one of its most conservative members, on Tuesday </w:t>
      </w:r>
      <w:r w:rsidRPr="00E378E5">
        <w:rPr>
          <w:rStyle w:val="StyleBoldUnderline"/>
          <w:highlight w:val="yellow"/>
        </w:rPr>
        <w:t xml:space="preserve">said </w:t>
      </w:r>
      <w:r w:rsidRPr="00C72B41">
        <w:rPr>
          <w:sz w:val="16"/>
        </w:rPr>
        <w:t xml:space="preserve">that </w:t>
      </w:r>
      <w:r w:rsidRPr="00E378E5">
        <w:rPr>
          <w:rStyle w:val="StyleBoldUnderline"/>
          <w:highlight w:val="yellow"/>
        </w:rPr>
        <w:t xml:space="preserve">moves </w:t>
      </w:r>
      <w:r w:rsidRPr="00C72B41">
        <w:rPr>
          <w:sz w:val="16"/>
        </w:rPr>
        <w:t xml:space="preserve">towards immigration reform, including those promoted by Republican senator Marco Rubio, </w:t>
      </w:r>
      <w:r w:rsidRPr="00E378E5">
        <w:rPr>
          <w:rStyle w:val="StyleBoldUnderline"/>
          <w:highlight w:val="yellow"/>
        </w:rPr>
        <w:t xml:space="preserve">were </w:t>
      </w:r>
      <w:r w:rsidRPr="00E378E5">
        <w:rPr>
          <w:rStyle w:val="Emphasis"/>
          <w:highlight w:val="yellow"/>
        </w:rPr>
        <w:t>heading “in the right direction”</w:t>
      </w:r>
      <w:r w:rsidRPr="00C72B41">
        <w:rPr>
          <w:sz w:val="16"/>
        </w:rPr>
        <w:t>.</w:t>
      </w:r>
      <w:r w:rsidRPr="00C72B41">
        <w:rPr>
          <w:sz w:val="12"/>
        </w:rPr>
        <w:t>¶</w:t>
      </w:r>
      <w:r w:rsidRPr="00C72B41">
        <w:rPr>
          <w:sz w:val="16"/>
        </w:rPr>
        <w:t xml:space="preserve"> “While we are a nation that allows anyone to start anew, we are also a nation of laws, and that’s what makes tackling the issue of immigration reform so difficult,” Mr Cantor said in an address to the conservative American Enterprise Institute.</w:t>
      </w:r>
      <w:r w:rsidRPr="00C72B41">
        <w:rPr>
          <w:sz w:val="12"/>
        </w:rPr>
        <w:t>¶</w:t>
      </w:r>
      <w:r w:rsidRPr="00C72B41">
        <w:rPr>
          <w:sz w:val="16"/>
        </w:rPr>
        <w:t xml:space="preserve"> “In looking to solve this problem soon, we must balance respect for the rule of law and respect for those waiting to enter this country legally, with care for the people and families, most of whom just want to make a better life and contribute to America,” he said.</w:t>
      </w:r>
      <w:r w:rsidRPr="00C72B41">
        <w:rPr>
          <w:sz w:val="12"/>
        </w:rPr>
        <w:t>¶</w:t>
      </w:r>
      <w:r w:rsidRPr="00C72B41">
        <w:rPr>
          <w:sz w:val="16"/>
        </w:rPr>
        <w:t xml:space="preserve"> </w:t>
      </w:r>
      <w:r w:rsidRPr="00E378E5">
        <w:rPr>
          <w:rStyle w:val="StyleBoldUnderline"/>
          <w:highlight w:val="yellow"/>
        </w:rPr>
        <w:t>Immigration</w:t>
      </w:r>
      <w:r w:rsidRPr="00C72B41">
        <w:rPr>
          <w:sz w:val="16"/>
          <w:highlight w:val="yellow"/>
        </w:rPr>
        <w:t xml:space="preserve"> </w:t>
      </w:r>
      <w:r w:rsidRPr="00C72B41">
        <w:rPr>
          <w:sz w:val="16"/>
        </w:rPr>
        <w:t xml:space="preserve">reform </w:t>
      </w:r>
      <w:r w:rsidRPr="00E378E5">
        <w:rPr>
          <w:rStyle w:val="StyleBoldUnderline"/>
          <w:highlight w:val="yellow"/>
        </w:rPr>
        <w:t xml:space="preserve">is at </w:t>
      </w:r>
      <w:r w:rsidRPr="00621AAC">
        <w:rPr>
          <w:rStyle w:val="Emphasis"/>
          <w:highlight w:val="yellow"/>
        </w:rPr>
        <w:t>the top of the president’s</w:t>
      </w:r>
      <w:r w:rsidRPr="00C72B41">
        <w:rPr>
          <w:sz w:val="16"/>
          <w:highlight w:val="yellow"/>
        </w:rPr>
        <w:t xml:space="preserve"> </w:t>
      </w:r>
      <w:r w:rsidRPr="00C72B41">
        <w:rPr>
          <w:sz w:val="16"/>
        </w:rPr>
        <w:t xml:space="preserve">second-term </w:t>
      </w:r>
      <w:r w:rsidRPr="00621AAC">
        <w:rPr>
          <w:rStyle w:val="Emphasis"/>
          <w:highlight w:val="yellow"/>
        </w:rPr>
        <w:t>legislative agenda</w:t>
      </w:r>
      <w:r w:rsidRPr="00E378E5">
        <w:rPr>
          <w:rStyle w:val="StyleBoldUnderline"/>
          <w:highlight w:val="yellow"/>
        </w:rPr>
        <w:t xml:space="preserve"> and is expected to be the centrepiece of his state of the union address</w:t>
      </w:r>
      <w:r w:rsidRPr="00C72B41">
        <w:rPr>
          <w:sz w:val="16"/>
          <w:highlight w:val="yellow"/>
        </w:rPr>
        <w:t xml:space="preserve"> </w:t>
      </w:r>
      <w:r w:rsidRPr="00C72B41">
        <w:rPr>
          <w:sz w:val="16"/>
        </w:rPr>
        <w:t>next week.</w:t>
      </w:r>
    </w:p>
    <w:p w:rsidR="00632517" w:rsidRDefault="00632517" w:rsidP="00632517">
      <w:pPr>
        <w:pStyle w:val="Heading4"/>
      </w:pPr>
      <w:r>
        <w:t xml:space="preserve"> (--) Will pass – Obama’s push makes it priority and ensures momentum </w:t>
      </w:r>
    </w:p>
    <w:p w:rsidR="00632517" w:rsidRDefault="00632517" w:rsidP="00632517">
      <w:pPr>
        <w:ind w:left="720"/>
      </w:pPr>
      <w:r w:rsidRPr="00A01CF7">
        <w:rPr>
          <w:rStyle w:val="StyleStyleBold12pt"/>
        </w:rPr>
        <w:t>Seldin 2/7</w:t>
      </w:r>
      <w:r>
        <w:t xml:space="preserve"> (Jeff, “US Battle Over Immigration Reform Gathers Steam”, Voice of America, </w:t>
      </w:r>
      <w:hyperlink r:id="rId39" w:history="1">
        <w:r w:rsidRPr="00A173C9">
          <w:rPr>
            <w:rStyle w:val="Hyperlink"/>
          </w:rPr>
          <w:t>http://www.eurasiareview.com/07022013-us-battle-over-immigration-reform-gathers-steam/</w:t>
        </w:r>
      </w:hyperlink>
      <w:r>
        <w:t>, CMR)</w:t>
      </w:r>
    </w:p>
    <w:p w:rsidR="00632517" w:rsidRPr="00A01CF7" w:rsidRDefault="00632517" w:rsidP="00632517">
      <w:pPr>
        <w:rPr>
          <w:sz w:val="16"/>
        </w:rPr>
      </w:pPr>
      <w:r w:rsidRPr="00A01CF7">
        <w:rPr>
          <w:sz w:val="16"/>
        </w:rPr>
        <w:t xml:space="preserve">U.S. President Barack </w:t>
      </w:r>
      <w:r w:rsidRPr="00E63A8E">
        <w:rPr>
          <w:rStyle w:val="StyleBoldUnderline"/>
          <w:highlight w:val="yellow"/>
        </w:rPr>
        <w:t xml:space="preserve">Obama is expected to </w:t>
      </w:r>
      <w:r w:rsidRPr="00E63A8E">
        <w:rPr>
          <w:rStyle w:val="Emphasis"/>
          <w:highlight w:val="yellow"/>
        </w:rPr>
        <w:t>make immigration reform a priority</w:t>
      </w:r>
      <w:r w:rsidRPr="00E63A8E">
        <w:rPr>
          <w:rStyle w:val="StyleBoldUnderline"/>
          <w:highlight w:val="yellow"/>
        </w:rPr>
        <w:t xml:space="preserve"> in his State of the Union</w:t>
      </w:r>
      <w:r w:rsidRPr="00A01CF7">
        <w:rPr>
          <w:sz w:val="16"/>
        </w:rPr>
        <w:t xml:space="preserve"> Address. But </w:t>
      </w:r>
      <w:r w:rsidRPr="00E63A8E">
        <w:rPr>
          <w:rStyle w:val="StyleBoldUnderline"/>
          <w:highlight w:val="yellow"/>
        </w:rPr>
        <w:t xml:space="preserve">already, talk of tackling this controversial issue is </w:t>
      </w:r>
      <w:r w:rsidRPr="00E63A8E">
        <w:rPr>
          <w:rStyle w:val="Emphasis"/>
          <w:highlight w:val="yellow"/>
        </w:rPr>
        <w:t>gaining momentum</w:t>
      </w:r>
      <w:r w:rsidRPr="00A01CF7">
        <w:rPr>
          <w:sz w:val="16"/>
        </w:rPr>
        <w:t>.</w:t>
      </w:r>
      <w:r w:rsidRPr="00A01CF7">
        <w:rPr>
          <w:sz w:val="12"/>
        </w:rPr>
        <w:t>¶</w:t>
      </w:r>
      <w:r w:rsidRPr="00A01CF7">
        <w:rPr>
          <w:sz w:val="16"/>
        </w:rPr>
        <w:t xml:space="preserve"> There are an estimated 11-million illegal immigrants in the United States with more still hoping to cross the border.</w:t>
      </w:r>
      <w:r w:rsidRPr="00A01CF7">
        <w:rPr>
          <w:sz w:val="12"/>
        </w:rPr>
        <w:t>¶</w:t>
      </w:r>
      <w:r w:rsidRPr="00A01CF7">
        <w:rPr>
          <w:sz w:val="16"/>
        </w:rPr>
        <w:t xml:space="preserve"> Claudia Hernandez came here as a child, and like many in her situation, she feels she belongs in the U.S.</w:t>
      </w:r>
      <w:r w:rsidRPr="00A01CF7">
        <w:rPr>
          <w:sz w:val="12"/>
        </w:rPr>
        <w:t>¶</w:t>
      </w:r>
      <w:r w:rsidRPr="00A01CF7">
        <w:rPr>
          <w:sz w:val="16"/>
        </w:rPr>
        <w:t xml:space="preserve"> “I have been here more than half of my life, and I respect the United States. This is my country,” she said.</w:t>
      </w:r>
      <w:r w:rsidRPr="00A01CF7">
        <w:rPr>
          <w:sz w:val="12"/>
        </w:rPr>
        <w:t>¶</w:t>
      </w:r>
      <w:r w:rsidRPr="00A01CF7">
        <w:rPr>
          <w:sz w:val="16"/>
        </w:rPr>
        <w:t xml:space="preserve"> </w:t>
      </w:r>
      <w:r w:rsidRPr="00E63A8E">
        <w:rPr>
          <w:rStyle w:val="StyleBoldUnderline"/>
          <w:highlight w:val="yellow"/>
        </w:rPr>
        <w:t xml:space="preserve">Only days into his second term, President Obama began </w:t>
      </w:r>
      <w:r w:rsidRPr="00E63A8E">
        <w:rPr>
          <w:rStyle w:val="Emphasis"/>
          <w:highlight w:val="yellow"/>
        </w:rPr>
        <w:t>the push for change</w:t>
      </w:r>
      <w:r w:rsidRPr="00A01CF7">
        <w:rPr>
          <w:sz w:val="16"/>
        </w:rPr>
        <w:t>.</w:t>
      </w:r>
      <w:r w:rsidRPr="00A01CF7">
        <w:rPr>
          <w:sz w:val="12"/>
        </w:rPr>
        <w:t>¶</w:t>
      </w:r>
      <w:r w:rsidRPr="00A01CF7">
        <w:rPr>
          <w:sz w:val="16"/>
        </w:rPr>
        <w:t xml:space="preserve"> “The time has come for common-sense, comprehensive immigration reform,” he stated. “The time is now.”</w:t>
      </w:r>
      <w:r w:rsidRPr="00A01CF7">
        <w:rPr>
          <w:sz w:val="12"/>
        </w:rPr>
        <w:t>¶</w:t>
      </w:r>
      <w:r w:rsidRPr="00A01CF7">
        <w:rPr>
          <w:sz w:val="16"/>
        </w:rPr>
        <w:t xml:space="preserve"> </w:t>
      </w:r>
      <w:r w:rsidRPr="00E63A8E">
        <w:rPr>
          <w:rStyle w:val="StyleBoldUnderline"/>
          <w:highlight w:val="yellow"/>
        </w:rPr>
        <w:t>Already, Congress has begun to hold hearings</w:t>
      </w:r>
      <w:r w:rsidRPr="00A01CF7">
        <w:rPr>
          <w:sz w:val="16"/>
        </w:rPr>
        <w:t>.</w:t>
      </w:r>
      <w:r w:rsidRPr="00A01CF7">
        <w:rPr>
          <w:sz w:val="12"/>
        </w:rPr>
        <w:t>¶</w:t>
      </w:r>
      <w:r w:rsidRPr="00A01CF7">
        <w:rPr>
          <w:sz w:val="16"/>
        </w:rPr>
        <w:t xml:space="preserve"> And a bipartisan group of senators, including former Republican presidential candidate John McCain, is pushing ahead with a plan of its own.</w:t>
      </w:r>
      <w:r w:rsidRPr="00A01CF7">
        <w:rPr>
          <w:sz w:val="12"/>
        </w:rPr>
        <w:t>¶</w:t>
      </w:r>
      <w:r w:rsidRPr="00A01CF7">
        <w:rPr>
          <w:sz w:val="16"/>
        </w:rPr>
        <w:t xml:space="preserve"> “We have been too content for too long to allow individuals to mow our lawn, serve us food, clean our homes and even watch our children while not affording them any of the benefits that make our country so great,” McCain said.</w:t>
      </w:r>
      <w:r w:rsidRPr="00A01CF7">
        <w:rPr>
          <w:sz w:val="12"/>
        </w:rPr>
        <w:t>¶</w:t>
      </w:r>
      <w:r w:rsidRPr="00A01CF7">
        <w:rPr>
          <w:sz w:val="16"/>
        </w:rPr>
        <w:t xml:space="preserve"> </w:t>
      </w:r>
      <w:r w:rsidRPr="00E63A8E">
        <w:rPr>
          <w:rStyle w:val="StyleBoldUnderline"/>
          <w:highlight w:val="yellow"/>
        </w:rPr>
        <w:t>The bi-partisan plan calls for tighter border controls as well as a path to citizenship, something President Obama insists upon</w:t>
      </w:r>
      <w:r w:rsidRPr="00A01CF7">
        <w:rPr>
          <w:sz w:val="16"/>
        </w:rPr>
        <w:t>.</w:t>
      </w:r>
      <w:r w:rsidRPr="00A01CF7">
        <w:rPr>
          <w:sz w:val="12"/>
        </w:rPr>
        <w:t>¶</w:t>
      </w:r>
      <w:r w:rsidRPr="00A01CF7">
        <w:rPr>
          <w:sz w:val="16"/>
        </w:rPr>
        <w:t xml:space="preserve"> That worries Jim Gilchrist. He founded the Minuteman Project, a citizen’s group that helps guard the border.</w:t>
      </w:r>
      <w:r w:rsidRPr="00A01CF7">
        <w:rPr>
          <w:sz w:val="12"/>
        </w:rPr>
        <w:t>¶</w:t>
      </w:r>
      <w:r w:rsidRPr="00A01CF7">
        <w:rPr>
          <w:sz w:val="16"/>
        </w:rPr>
        <w:t xml:space="preserve"> “If we are going to grant amnesty to 15 to 30-million people, who are here illegally now, we are going to be granting amnesty to 300 million,” he added. “Who will follow them over the next several decades.”</w:t>
      </w:r>
      <w:r w:rsidRPr="00A01CF7">
        <w:rPr>
          <w:sz w:val="12"/>
        </w:rPr>
        <w:t>¶</w:t>
      </w:r>
      <w:r w:rsidRPr="00A01CF7">
        <w:rPr>
          <w:sz w:val="16"/>
        </w:rPr>
        <w:t xml:space="preserve"> Other activists and lawmakers say proposals to secure the borders don’t go far enough – even though the United States spends more money on immigration enforcement than on all other federal law enforcement activities combined.</w:t>
      </w:r>
      <w:r w:rsidRPr="00A01CF7">
        <w:rPr>
          <w:sz w:val="12"/>
        </w:rPr>
        <w:t>¶</w:t>
      </w:r>
      <w:r w:rsidRPr="00A01CF7">
        <w:rPr>
          <w:sz w:val="16"/>
        </w:rPr>
        <w:t xml:space="preserve"> In the meantime, the pressure is on – both President Obama and Congress.</w:t>
      </w:r>
      <w:r w:rsidRPr="00A01CF7">
        <w:rPr>
          <w:sz w:val="12"/>
        </w:rPr>
        <w:t>¶</w:t>
      </w:r>
      <w:r w:rsidRPr="00A01CF7">
        <w:rPr>
          <w:sz w:val="16"/>
        </w:rPr>
        <w:t xml:space="preserve"> Janet Murguia heads La Raza, the largest U.S. Hispanic civil rights and advocacy group. “The reality is that Hispanic and Latin voters went to the polls on election day with the economy on their minds, but with immigration reform in their hearts,” she said.</w:t>
      </w:r>
      <w:r w:rsidRPr="00A01CF7">
        <w:rPr>
          <w:sz w:val="12"/>
        </w:rPr>
        <w:t>¶</w:t>
      </w:r>
      <w:r w:rsidRPr="00A01CF7">
        <w:rPr>
          <w:sz w:val="16"/>
        </w:rPr>
        <w:t xml:space="preserve"> </w:t>
      </w:r>
      <w:r w:rsidRPr="00E63A8E">
        <w:rPr>
          <w:rStyle w:val="StyleBoldUnderline"/>
          <w:highlight w:val="yellow"/>
        </w:rPr>
        <w:t>With the State of the Union address as a platform, advocates on all sides of the issue are hoping something gets done</w:t>
      </w:r>
      <w:r w:rsidRPr="00A01CF7">
        <w:rPr>
          <w:sz w:val="16"/>
        </w:rPr>
        <w:t>, all too aware such hopes have been dashed before.</w:t>
      </w:r>
    </w:p>
    <w:p w:rsidR="00632517" w:rsidRDefault="00632517" w:rsidP="00632517">
      <w:pPr>
        <w:pStyle w:val="Heading4"/>
      </w:pPr>
      <w:r>
        <w:t xml:space="preserve">(--) Will pass quickly, Obama and GOP goals are aligned despite political blustering – but it’s not guaranteed </w:t>
      </w:r>
    </w:p>
    <w:p w:rsidR="00632517" w:rsidRDefault="00632517" w:rsidP="00632517">
      <w:pPr>
        <w:ind w:left="720"/>
      </w:pPr>
      <w:r w:rsidRPr="00B25A9E">
        <w:rPr>
          <w:rStyle w:val="StyleStyleBold12pt"/>
        </w:rPr>
        <w:t>Robinson 2/5</w:t>
      </w:r>
      <w:r>
        <w:t xml:space="preserve"> (Eugene, WaPo Correspondent, “Eugene Robinson: Immigration reform likely”, </w:t>
      </w:r>
      <w:hyperlink r:id="rId40" w:history="1">
        <w:r w:rsidRPr="000B7527">
          <w:rPr>
            <w:rStyle w:val="Hyperlink"/>
          </w:rPr>
          <w:t>http://www.goerie.com/article/20130206/OPINION09/302069994/Eugene-Robinson%3A-Immigration-reform-likely</w:t>
        </w:r>
      </w:hyperlink>
      <w:r>
        <w:t xml:space="preserve">, CMR) </w:t>
      </w:r>
    </w:p>
    <w:p w:rsidR="00632517" w:rsidRPr="00410785" w:rsidRDefault="00632517" w:rsidP="00632517">
      <w:pPr>
        <w:rPr>
          <w:sz w:val="16"/>
        </w:rPr>
      </w:pPr>
      <w:r w:rsidRPr="00410785">
        <w:rPr>
          <w:sz w:val="16"/>
        </w:rPr>
        <w:t xml:space="preserve">Some Republicans, but not all. </w:t>
      </w:r>
      <w:r w:rsidRPr="00B25A9E">
        <w:rPr>
          <w:rStyle w:val="StyleBoldUnderline"/>
          <w:highlight w:val="yellow"/>
        </w:rPr>
        <w:t xml:space="preserve">Given the </w:t>
      </w:r>
      <w:r w:rsidRPr="00B25A9E">
        <w:rPr>
          <w:rStyle w:val="Emphasis"/>
          <w:highlight w:val="yellow"/>
        </w:rPr>
        <w:t>extensive overlap</w:t>
      </w:r>
      <w:r w:rsidRPr="00B25A9E">
        <w:rPr>
          <w:rStyle w:val="StyleBoldUnderline"/>
          <w:highlight w:val="yellow"/>
        </w:rPr>
        <w:t xml:space="preserve"> between the "principles" laid out by a bipartisan group of senators and those</w:t>
      </w:r>
      <w:r w:rsidRPr="00410785">
        <w:rPr>
          <w:sz w:val="16"/>
          <w:highlight w:val="yellow"/>
        </w:rPr>
        <w:t xml:space="preserve"> </w:t>
      </w:r>
      <w:r w:rsidRPr="00410785">
        <w:rPr>
          <w:sz w:val="16"/>
        </w:rPr>
        <w:t xml:space="preserve">offered </w:t>
      </w:r>
      <w:r w:rsidRPr="00B25A9E">
        <w:rPr>
          <w:rStyle w:val="StyleBoldUnderline"/>
          <w:highlight w:val="yellow"/>
        </w:rPr>
        <w:t>by</w:t>
      </w:r>
      <w:r w:rsidRPr="00410785">
        <w:rPr>
          <w:sz w:val="16"/>
          <w:highlight w:val="yellow"/>
        </w:rPr>
        <w:t xml:space="preserve"> </w:t>
      </w:r>
      <w:r w:rsidRPr="00410785">
        <w:rPr>
          <w:sz w:val="16"/>
        </w:rPr>
        <w:t xml:space="preserve">President Barack </w:t>
      </w:r>
      <w:r w:rsidRPr="00B25A9E">
        <w:rPr>
          <w:rStyle w:val="StyleBoldUnderline"/>
          <w:highlight w:val="yellow"/>
        </w:rPr>
        <w:t>Obama</w:t>
      </w:r>
      <w:r w:rsidRPr="00410785">
        <w:rPr>
          <w:sz w:val="16"/>
        </w:rPr>
        <w:t xml:space="preserve">, I believe </w:t>
      </w:r>
      <w:r w:rsidRPr="00B25A9E">
        <w:rPr>
          <w:rStyle w:val="StyleBoldUnderline"/>
          <w:highlight w:val="yellow"/>
        </w:rPr>
        <w:t xml:space="preserve">there is a </w:t>
      </w:r>
      <w:r w:rsidRPr="00B25A9E">
        <w:rPr>
          <w:rStyle w:val="Emphasis"/>
          <w:highlight w:val="yellow"/>
        </w:rPr>
        <w:t>strong possibility</w:t>
      </w:r>
      <w:r w:rsidRPr="00410785">
        <w:rPr>
          <w:sz w:val="16"/>
          <w:highlight w:val="yellow"/>
        </w:rPr>
        <w:t xml:space="preserve"> </w:t>
      </w:r>
      <w:r w:rsidRPr="00410785">
        <w:rPr>
          <w:sz w:val="16"/>
        </w:rPr>
        <w:t xml:space="preserve">that </w:t>
      </w:r>
      <w:r w:rsidRPr="00B25A9E">
        <w:rPr>
          <w:rStyle w:val="StyleBoldUnderline"/>
          <w:highlight w:val="yellow"/>
        </w:rPr>
        <w:t xml:space="preserve">immigration reform can be accomplished within </w:t>
      </w:r>
      <w:r w:rsidRPr="00B25A9E">
        <w:rPr>
          <w:rStyle w:val="Emphasis"/>
          <w:highlight w:val="yellow"/>
        </w:rPr>
        <w:t>the next few months</w:t>
      </w:r>
      <w:r w:rsidRPr="00410785">
        <w:rPr>
          <w:sz w:val="16"/>
        </w:rPr>
        <w:t xml:space="preserve">. </w:t>
      </w:r>
      <w:r w:rsidRPr="00B25A9E">
        <w:rPr>
          <w:rStyle w:val="Emphasis"/>
          <w:highlight w:val="yellow"/>
        </w:rPr>
        <w:t>But it still won't be easy</w:t>
      </w:r>
      <w:r w:rsidRPr="00410785">
        <w:rPr>
          <w:sz w:val="16"/>
        </w:rPr>
        <w:t>.</w:t>
      </w:r>
      <w:r w:rsidRPr="00410785">
        <w:rPr>
          <w:sz w:val="12"/>
        </w:rPr>
        <w:t>¶</w:t>
      </w:r>
      <w:r w:rsidRPr="00410785">
        <w:rPr>
          <w:sz w:val="16"/>
        </w:rPr>
        <w:t xml:space="preserve"> Sen. Marco Rubio, R-Fla., the key member of the Senate's pro-reform "Gang of Eight," is being pilloried from the right for having the temerity to face economic, sociological and political reality.</w:t>
      </w:r>
      <w:r w:rsidRPr="00410785">
        <w:rPr>
          <w:sz w:val="12"/>
        </w:rPr>
        <w:t>¶</w:t>
      </w:r>
      <w:r w:rsidRPr="00410785">
        <w:rPr>
          <w:sz w:val="16"/>
        </w:rPr>
        <w:t xml:space="preserve"> Sen. David Vitter, R-La., called Rubio "amazingly naive on this issue" and also "nuts." Some of the conservative commentariat has been less reserved.</w:t>
      </w:r>
      <w:r w:rsidRPr="00410785">
        <w:rPr>
          <w:sz w:val="12"/>
        </w:rPr>
        <w:t>¶</w:t>
      </w:r>
      <w:r w:rsidRPr="00410785">
        <w:rPr>
          <w:sz w:val="16"/>
        </w:rPr>
        <w:t xml:space="preserve"> National Review editor Rich Lowry called the Senate plan a "scam" that is likely to become "a monument to bad faith." My colleague Charles Krauthammer called the proposal "highly misleading" and complained that it would lead to "instant legalization" for those here without papers. Rush Limbaugh has vowed to fight the measure with all he's got -- but predicted that he and other opponents would ultimately lose.</w:t>
      </w:r>
      <w:r w:rsidRPr="00410785">
        <w:rPr>
          <w:sz w:val="12"/>
        </w:rPr>
        <w:t>¶</w:t>
      </w:r>
      <w:r w:rsidRPr="00410785">
        <w:rPr>
          <w:sz w:val="16"/>
        </w:rPr>
        <w:t xml:space="preserve"> Many establishment figures in the party accept that the GOP cannot thrive, and perhaps cannot even survive, if the nation's biggest minority group becomes a permanent part of the Democratic Party coalition. They understand Rubio's analysis that immigration is a "threshold" issue for Latino voters -- that if Republicans are seen as uncompromising and even hostile on this issue, many Latinos will not even give the party a hearing on the rest of its philosophy and agenda. They recognize that undocumented workers are integral participants in the nation's economic life.</w:t>
      </w:r>
      <w:r w:rsidRPr="00410785">
        <w:rPr>
          <w:sz w:val="12"/>
        </w:rPr>
        <w:t>¶</w:t>
      </w:r>
      <w:r w:rsidRPr="00410785">
        <w:rPr>
          <w:sz w:val="16"/>
        </w:rPr>
        <w:t xml:space="preserve"> The central task of immigration reform is the most controversial: designing some sort of legal status for the 11 million.</w:t>
      </w:r>
      <w:r w:rsidRPr="00410785">
        <w:rPr>
          <w:sz w:val="12"/>
        </w:rPr>
        <w:t>¶</w:t>
      </w:r>
      <w:r w:rsidRPr="00410785">
        <w:rPr>
          <w:sz w:val="16"/>
        </w:rPr>
        <w:t xml:space="preserve"> Critics on the right complain that this is unfair to would-be immigrants who are "waiting in line" to come into the country by following the rules. Some would have to wait years; many, probably most, would never make it in.</w:t>
      </w:r>
      <w:r w:rsidRPr="00410785">
        <w:rPr>
          <w:sz w:val="12"/>
        </w:rPr>
        <w:t>¶</w:t>
      </w:r>
      <w:r w:rsidRPr="00410785">
        <w:rPr>
          <w:sz w:val="16"/>
        </w:rPr>
        <w:t xml:space="preserve"> Truly comprehensive reform would include designing a viable legal pathway for those who want to come here and contribute their ambition, determination and skills. No such pathway exists now -- and none existed for the millions who decided to enter the country without papers or overstay their visas.</w:t>
      </w:r>
      <w:r w:rsidRPr="00410785">
        <w:rPr>
          <w:sz w:val="12"/>
        </w:rPr>
        <w:t>¶</w:t>
      </w:r>
      <w:r w:rsidRPr="00410785">
        <w:rPr>
          <w:sz w:val="16"/>
        </w:rPr>
        <w:t xml:space="preserve"> As far as I can tell, </w:t>
      </w:r>
      <w:r w:rsidRPr="000A3E9B">
        <w:rPr>
          <w:rStyle w:val="StyleBoldUnderline"/>
          <w:highlight w:val="yellow"/>
        </w:rPr>
        <w:t xml:space="preserve">there is </w:t>
      </w:r>
      <w:r w:rsidRPr="000A3E9B">
        <w:rPr>
          <w:rStyle w:val="Emphasis"/>
          <w:highlight w:val="yellow"/>
        </w:rPr>
        <w:t>little meaningful difference</w:t>
      </w:r>
      <w:r w:rsidRPr="000A3E9B">
        <w:rPr>
          <w:rStyle w:val="StyleBoldUnderline"/>
          <w:highlight w:val="yellow"/>
        </w:rPr>
        <w:t xml:space="preserve"> between the Gang of Eight's plan and Obama's plan. You will hear lots of noise about border security and enforcement. </w:t>
      </w:r>
      <w:r w:rsidRPr="000A3E9B">
        <w:rPr>
          <w:rStyle w:val="Emphasis"/>
          <w:highlight w:val="yellow"/>
        </w:rPr>
        <w:t>Feel free to pay no attention</w:t>
      </w:r>
      <w:r w:rsidRPr="00410785">
        <w:rPr>
          <w:sz w:val="16"/>
        </w:rPr>
        <w:t>.</w:t>
      </w:r>
      <w:r w:rsidRPr="00410785">
        <w:rPr>
          <w:sz w:val="12"/>
        </w:rPr>
        <w:t>¶</w:t>
      </w:r>
      <w:r w:rsidRPr="00410785">
        <w:rPr>
          <w:sz w:val="16"/>
        </w:rPr>
        <w:t xml:space="preserve"> Pro- and anti-reform Republicans will both agree that the Obama administration is somehow weak on enforcement. This is a laughable fiction; </w:t>
      </w:r>
      <w:r w:rsidRPr="000A3E9B">
        <w:rPr>
          <w:rStyle w:val="StyleBoldUnderline"/>
          <w:highlight w:val="yellow"/>
        </w:rPr>
        <w:t>border security is much tougher under Obama than under his predecessors, and deportations have soared</w:t>
      </w:r>
      <w:r w:rsidRPr="00410785">
        <w:rPr>
          <w:sz w:val="16"/>
        </w:rPr>
        <w:t xml:space="preserve">. But perhaps </w:t>
      </w:r>
      <w:r w:rsidRPr="000A3E9B">
        <w:rPr>
          <w:rStyle w:val="StyleBoldUnderline"/>
          <w:highlight w:val="yellow"/>
        </w:rPr>
        <w:t>a</w:t>
      </w:r>
      <w:r w:rsidRPr="00410785">
        <w:rPr>
          <w:sz w:val="16"/>
        </w:rPr>
        <w:t xml:space="preserve"> </w:t>
      </w:r>
      <w:r w:rsidRPr="000A3E9B">
        <w:rPr>
          <w:rStyle w:val="StyleBoldUnderline"/>
          <w:highlight w:val="yellow"/>
        </w:rPr>
        <w:t xml:space="preserve">loud fight over enforcement will satisfy the Republican base and </w:t>
      </w:r>
      <w:r w:rsidRPr="000A3E9B">
        <w:rPr>
          <w:rStyle w:val="Emphasis"/>
          <w:highlight w:val="yellow"/>
        </w:rPr>
        <w:t>make agreement on real issues possible</w:t>
      </w:r>
      <w:r w:rsidRPr="00410785">
        <w:rPr>
          <w:sz w:val="16"/>
        </w:rPr>
        <w:t>.</w:t>
      </w:r>
      <w:r w:rsidRPr="00410785">
        <w:rPr>
          <w:sz w:val="12"/>
        </w:rPr>
        <w:t>¶</w:t>
      </w:r>
      <w:r w:rsidRPr="00410785">
        <w:rPr>
          <w:sz w:val="16"/>
        </w:rPr>
        <w:t xml:space="preserve"> Republicans are eager to talk about some kind of temporary-worker program to accommodate those who come here -- mostly from Mexico and Central America -- with the intention of working for a time and then returning to their home countries. Obama's framework for reform does not include a guest-worker provision, but the White House has indicated a willingness to look at the possibility.</w:t>
      </w:r>
      <w:r w:rsidRPr="00410785">
        <w:rPr>
          <w:sz w:val="12"/>
        </w:rPr>
        <w:t>¶</w:t>
      </w:r>
      <w:r w:rsidRPr="00410785">
        <w:rPr>
          <w:sz w:val="16"/>
        </w:rPr>
        <w:t xml:space="preserve"> Obama could have taken a different tack. He could have written detailed proposed legislation rather than laying out broad principles, and in that bill he could have specified a short, direct path to full citizenship for the undocumented -- something Republicans could not conceivably accept.</w:t>
      </w:r>
      <w:r w:rsidRPr="00410785">
        <w:rPr>
          <w:sz w:val="12"/>
        </w:rPr>
        <w:t>¶</w:t>
      </w:r>
      <w:r w:rsidRPr="00410785">
        <w:rPr>
          <w:sz w:val="16"/>
        </w:rPr>
        <w:t xml:space="preserve"> This would have further damaged the GOP, since Democrats would be able to tell Latino voters, "See? Once again the Republicans killed immigration reform. We're the ones who are on your side. Stick with us."</w:t>
      </w:r>
      <w:r w:rsidRPr="00410785">
        <w:rPr>
          <w:sz w:val="12"/>
        </w:rPr>
        <w:t>¶</w:t>
      </w:r>
      <w:r w:rsidRPr="00410785">
        <w:rPr>
          <w:sz w:val="16"/>
        </w:rPr>
        <w:t xml:space="preserve"> Instead, </w:t>
      </w:r>
      <w:r w:rsidRPr="00410785">
        <w:rPr>
          <w:rStyle w:val="StyleBoldUnderline"/>
          <w:highlight w:val="yellow"/>
        </w:rPr>
        <w:t>Obama and a group of influential senators of both parties will try to work together</w:t>
      </w:r>
      <w:r w:rsidRPr="00410785">
        <w:rPr>
          <w:sz w:val="16"/>
          <w:highlight w:val="yellow"/>
        </w:rPr>
        <w:t xml:space="preserve"> </w:t>
      </w:r>
      <w:r w:rsidRPr="00410785">
        <w:rPr>
          <w:sz w:val="16"/>
        </w:rPr>
        <w:t xml:space="preserve">to bring 11 million people out of the shadows. </w:t>
      </w:r>
      <w:r w:rsidRPr="00410785">
        <w:rPr>
          <w:rStyle w:val="StyleBoldUnderline"/>
          <w:highlight w:val="yellow"/>
        </w:rPr>
        <w:t xml:space="preserve">Our government is tackling a big problem and </w:t>
      </w:r>
      <w:r w:rsidRPr="00410785">
        <w:rPr>
          <w:rStyle w:val="Emphasis"/>
          <w:highlight w:val="yellow"/>
        </w:rPr>
        <w:t>may actually solve it</w:t>
      </w:r>
      <w:r w:rsidRPr="00410785">
        <w:rPr>
          <w:sz w:val="16"/>
        </w:rPr>
        <w:t>. Imagine that.</w:t>
      </w:r>
    </w:p>
    <w:p w:rsidR="00632517" w:rsidRDefault="00632517" w:rsidP="00632517">
      <w:pPr>
        <w:pStyle w:val="Heading4"/>
      </w:pPr>
      <w:r>
        <w:t xml:space="preserve">(--) Will pass – Obama’s push is building momentum for compromise – maintaining leverage is key </w:t>
      </w:r>
    </w:p>
    <w:p w:rsidR="00632517" w:rsidRDefault="00632517" w:rsidP="00632517">
      <w:pPr>
        <w:ind w:left="720"/>
      </w:pPr>
      <w:r w:rsidRPr="00D138D6">
        <w:rPr>
          <w:rStyle w:val="StyleStyleBold12pt"/>
        </w:rPr>
        <w:t>Spetalnick 2/4</w:t>
      </w:r>
      <w:r>
        <w:t xml:space="preserve"> (Matt, and Richard Cowan, “Obama to lobby for immigration reform amid citizenship dispute”, </w:t>
      </w:r>
      <w:hyperlink r:id="rId41" w:history="1">
        <w:r w:rsidRPr="00A06E32">
          <w:rPr>
            <w:rStyle w:val="Hyperlink"/>
          </w:rPr>
          <w:t>http://www.reuters.com/article/2013/02/05/us-usa-immigration-idUSBRE9130V620130205</w:t>
        </w:r>
      </w:hyperlink>
      <w:r>
        <w:t>, CMR)</w:t>
      </w:r>
    </w:p>
    <w:p w:rsidR="00632517" w:rsidRPr="00DA1B3E" w:rsidRDefault="00632517" w:rsidP="00632517">
      <w:pPr>
        <w:rPr>
          <w:sz w:val="16"/>
        </w:rPr>
      </w:pPr>
      <w:r w:rsidRPr="00327D0E">
        <w:rPr>
          <w:sz w:val="16"/>
        </w:rPr>
        <w:t xml:space="preserve">(Reuters) - President Barack </w:t>
      </w:r>
      <w:r w:rsidRPr="00201460">
        <w:rPr>
          <w:rStyle w:val="StyleBoldUnderline"/>
          <w:highlight w:val="yellow"/>
        </w:rPr>
        <w:t xml:space="preserve">Obama will seek to </w:t>
      </w:r>
      <w:r w:rsidRPr="00201460">
        <w:rPr>
          <w:rStyle w:val="Emphasis"/>
          <w:highlight w:val="yellow"/>
        </w:rPr>
        <w:t>build momentum</w:t>
      </w:r>
      <w:r w:rsidRPr="00201460">
        <w:rPr>
          <w:rStyle w:val="StyleBoldUnderline"/>
          <w:highlight w:val="yellow"/>
        </w:rPr>
        <w:t xml:space="preserve"> for immigration reform</w:t>
      </w:r>
      <w:r w:rsidRPr="00327D0E">
        <w:rPr>
          <w:sz w:val="16"/>
        </w:rPr>
        <w:t xml:space="preserve"> this week </w:t>
      </w:r>
      <w:r w:rsidRPr="00201460">
        <w:rPr>
          <w:rStyle w:val="StyleBoldUnderline"/>
          <w:highlight w:val="yellow"/>
        </w:rPr>
        <w:t>ahead of his State of the Union</w:t>
      </w:r>
      <w:r w:rsidRPr="00327D0E">
        <w:rPr>
          <w:sz w:val="16"/>
        </w:rPr>
        <w:t xml:space="preserve"> address, </w:t>
      </w:r>
      <w:r w:rsidRPr="00201460">
        <w:rPr>
          <w:rStyle w:val="StyleBoldUnderline"/>
          <w:highlight w:val="yellow"/>
        </w:rPr>
        <w:t>which is expected to challenge Republicans to take up an overhaul</w:t>
      </w:r>
      <w:r w:rsidRPr="00327D0E">
        <w:rPr>
          <w:sz w:val="16"/>
        </w:rPr>
        <w:t xml:space="preserve"> amid an increasingly contentious debate in Washington.</w:t>
      </w:r>
      <w:r w:rsidRPr="009C2A62">
        <w:rPr>
          <w:sz w:val="12"/>
        </w:rPr>
        <w:t>¶</w:t>
      </w:r>
      <w:r w:rsidRPr="00327D0E">
        <w:rPr>
          <w:sz w:val="16"/>
        </w:rPr>
        <w:t xml:space="preserve"> </w:t>
      </w:r>
      <w:r w:rsidRPr="00201460">
        <w:rPr>
          <w:rStyle w:val="StyleBoldUnderline"/>
          <w:highlight w:val="yellow"/>
        </w:rPr>
        <w:t>Obama plans to hold a series of</w:t>
      </w:r>
      <w:r w:rsidRPr="00327D0E">
        <w:rPr>
          <w:sz w:val="16"/>
        </w:rPr>
        <w:t xml:space="preserve"> White House </w:t>
      </w:r>
      <w:r w:rsidRPr="00201460">
        <w:rPr>
          <w:rStyle w:val="StyleBoldUnderline"/>
          <w:highlight w:val="yellow"/>
        </w:rPr>
        <w:t>meetings</w:t>
      </w:r>
      <w:r w:rsidRPr="00327D0E">
        <w:rPr>
          <w:sz w:val="16"/>
        </w:rPr>
        <w:t xml:space="preserve"> with corporate chief executives, labor leaders and progressives on Tuesday </w:t>
      </w:r>
      <w:r w:rsidRPr="00201460">
        <w:rPr>
          <w:rStyle w:val="StyleBoldUnderline"/>
          <w:highlight w:val="yellow"/>
        </w:rPr>
        <w:t xml:space="preserve">to </w:t>
      </w:r>
      <w:r w:rsidRPr="00201460">
        <w:rPr>
          <w:rStyle w:val="Emphasis"/>
          <w:highlight w:val="yellow"/>
        </w:rPr>
        <w:t>lobby for</w:t>
      </w:r>
      <w:r w:rsidRPr="00327D0E">
        <w:rPr>
          <w:sz w:val="16"/>
        </w:rPr>
        <w:t xml:space="preserve"> their </w:t>
      </w:r>
      <w:r w:rsidRPr="00201460">
        <w:rPr>
          <w:rStyle w:val="Emphasis"/>
          <w:highlight w:val="yellow"/>
        </w:rPr>
        <w:t>support</w:t>
      </w:r>
      <w:r w:rsidRPr="00327D0E">
        <w:rPr>
          <w:sz w:val="16"/>
        </w:rPr>
        <w:t>, and he has dispatched Homeland Security Secretary Janet Napolitano to the Southwest to tout the administration's border security efforts.</w:t>
      </w:r>
      <w:r w:rsidRPr="009C2A62">
        <w:rPr>
          <w:sz w:val="12"/>
        </w:rPr>
        <w:t>¶</w:t>
      </w:r>
      <w:r w:rsidRPr="00327D0E">
        <w:rPr>
          <w:sz w:val="16"/>
        </w:rPr>
        <w:t xml:space="preserve"> The flurry of activity, including new moves in Congress, comes amid disagreement between the Democratic president and many Republicans over the question of citizenship for illegal immigrants, an obstacle that could make it hard to reach a final deal on sweeping legislation.</w:t>
      </w:r>
      <w:r w:rsidRPr="009C2A62">
        <w:rPr>
          <w:sz w:val="12"/>
        </w:rPr>
        <w:t>¶</w:t>
      </w:r>
      <w:r w:rsidRPr="00327D0E">
        <w:rPr>
          <w:sz w:val="16"/>
        </w:rPr>
        <w:t xml:space="preserve"> House Majority Leader Eric Cantor, the second-ranking Republican in the House of Representatives, will address immigration reform and other issues in a speech on Tuesday to the conservative American Enterprise Institute.</w:t>
      </w:r>
      <w:r w:rsidRPr="009C2A62">
        <w:rPr>
          <w:sz w:val="12"/>
        </w:rPr>
        <w:t>¶</w:t>
      </w:r>
      <w:r w:rsidRPr="00327D0E">
        <w:rPr>
          <w:sz w:val="16"/>
        </w:rPr>
        <w:t xml:space="preserve"> In excerpts to that speech, Cantor walked a fine line on future citizenship for those in the United States illegally. "We must balance respect for the rule of law and respect for those waiting to enter this country legally, with care for people and families, most of whom just want to make a better life and contribute to America," he said.</w:t>
      </w:r>
      <w:r w:rsidRPr="009C2A62">
        <w:rPr>
          <w:sz w:val="12"/>
        </w:rPr>
        <w:t>¶</w:t>
      </w:r>
      <w:r w:rsidRPr="00327D0E">
        <w:rPr>
          <w:sz w:val="16"/>
        </w:rPr>
        <w:t xml:space="preserve"> </w:t>
      </w:r>
      <w:r w:rsidRPr="00201460">
        <w:rPr>
          <w:rStyle w:val="StyleBoldUnderline"/>
          <w:highlight w:val="yellow"/>
        </w:rPr>
        <w:t>Obama is expected to use his</w:t>
      </w:r>
      <w:r w:rsidRPr="00327D0E">
        <w:rPr>
          <w:sz w:val="16"/>
        </w:rPr>
        <w:t xml:space="preserve"> February 12 </w:t>
      </w:r>
      <w:r w:rsidRPr="00201460">
        <w:rPr>
          <w:rStyle w:val="StyleBoldUnderline"/>
          <w:highlight w:val="yellow"/>
        </w:rPr>
        <w:t>State of the Union</w:t>
      </w:r>
      <w:r w:rsidRPr="00327D0E">
        <w:rPr>
          <w:sz w:val="16"/>
        </w:rPr>
        <w:t xml:space="preserve"> speech to Congress - a major annual address by the president in which he lays out his legislative priorities for the year - </w:t>
      </w:r>
      <w:r w:rsidRPr="00201460">
        <w:rPr>
          <w:rStyle w:val="StyleBoldUnderline"/>
          <w:highlight w:val="yellow"/>
        </w:rPr>
        <w:t xml:space="preserve">to </w:t>
      </w:r>
      <w:r w:rsidRPr="00201460">
        <w:rPr>
          <w:rStyle w:val="Emphasis"/>
          <w:highlight w:val="yellow"/>
        </w:rPr>
        <w:t>keep the heat on Republicans</w:t>
      </w:r>
      <w:r w:rsidRPr="00327D0E">
        <w:rPr>
          <w:sz w:val="16"/>
        </w:rPr>
        <w:t xml:space="preserve">, </w:t>
      </w:r>
      <w:r w:rsidRPr="00201460">
        <w:rPr>
          <w:rStyle w:val="StyleBoldUnderline"/>
          <w:highlight w:val="yellow"/>
        </w:rPr>
        <w:t>who appear more willing to accept</w:t>
      </w:r>
      <w:r w:rsidRPr="00327D0E">
        <w:rPr>
          <w:sz w:val="16"/>
        </w:rPr>
        <w:t xml:space="preserve"> an </w:t>
      </w:r>
      <w:r w:rsidRPr="00201460">
        <w:rPr>
          <w:rStyle w:val="StyleBoldUnderline"/>
          <w:highlight w:val="yellow"/>
        </w:rPr>
        <w:t>immigration</w:t>
      </w:r>
      <w:r w:rsidRPr="00327D0E">
        <w:rPr>
          <w:sz w:val="16"/>
        </w:rPr>
        <w:t xml:space="preserve"> overhaul after they were chastened by Latino voters' rejection in the November election.</w:t>
      </w:r>
      <w:r w:rsidRPr="009C2A62">
        <w:rPr>
          <w:sz w:val="12"/>
        </w:rPr>
        <w:t>¶</w:t>
      </w:r>
      <w:r w:rsidRPr="00327D0E">
        <w:rPr>
          <w:sz w:val="16"/>
        </w:rPr>
        <w:t xml:space="preserve"> </w:t>
      </w:r>
      <w:r w:rsidRPr="00201460">
        <w:rPr>
          <w:rStyle w:val="StyleBoldUnderline"/>
          <w:highlight w:val="yellow"/>
        </w:rPr>
        <w:t>But differences have emerged</w:t>
      </w:r>
      <w:r w:rsidRPr="00327D0E">
        <w:rPr>
          <w:sz w:val="16"/>
        </w:rPr>
        <w:t xml:space="preserve"> since Obama and a bipartisan Senate working "group of eight" rolled out their proposals last week aimed at the biggest U.S. immigration revamp in decades.</w:t>
      </w:r>
      <w:r w:rsidRPr="009C2A62">
        <w:rPr>
          <w:sz w:val="12"/>
        </w:rPr>
        <w:t>¶</w:t>
      </w:r>
      <w:r w:rsidRPr="00327D0E">
        <w:rPr>
          <w:sz w:val="16"/>
        </w:rPr>
        <w:t xml:space="preserve"> Obama wants to give America's 11 million illegal immigrants a clear process to achieve citizenship, including payment of fines, criminal background checks and going to the "back of the line" behind legal applicants. He has vowed to introduce his own bill if Congress fails to act in a timely fashion.</w:t>
      </w:r>
      <w:r w:rsidRPr="009C2A62">
        <w:rPr>
          <w:sz w:val="12"/>
        </w:rPr>
        <w:t>¶</w:t>
      </w:r>
      <w:r w:rsidRPr="00327D0E">
        <w:rPr>
          <w:sz w:val="16"/>
        </w:rPr>
        <w:t xml:space="preserve"> But top Republicans want to defer citizenship until the county's borders are deemed more secure - a linkage that Obama and most of his fellow Democrats would find hard to accept.</w:t>
      </w:r>
      <w:r w:rsidRPr="009C2A62">
        <w:rPr>
          <w:sz w:val="12"/>
        </w:rPr>
        <w:t>¶</w:t>
      </w:r>
      <w:r w:rsidRPr="00327D0E">
        <w:rPr>
          <w:sz w:val="16"/>
        </w:rPr>
        <w:t xml:space="preserve"> </w:t>
      </w:r>
      <w:r w:rsidRPr="00327D0E">
        <w:rPr>
          <w:rStyle w:val="StyleBoldUnderline"/>
          <w:highlight w:val="yellow"/>
        </w:rPr>
        <w:t xml:space="preserve">Obama's aides are confident the president has </w:t>
      </w:r>
      <w:r w:rsidRPr="00327D0E">
        <w:rPr>
          <w:rStyle w:val="Emphasis"/>
          <w:highlight w:val="yellow"/>
        </w:rPr>
        <w:t>enough leverage</w:t>
      </w:r>
      <w:r w:rsidRPr="00327D0E">
        <w:rPr>
          <w:rStyle w:val="StyleBoldUnderline"/>
          <w:highlight w:val="yellow"/>
        </w:rPr>
        <w:t xml:space="preserve"> to </w:t>
      </w:r>
      <w:r w:rsidRPr="00327D0E">
        <w:rPr>
          <w:rStyle w:val="Emphasis"/>
          <w:highlight w:val="yellow"/>
        </w:rPr>
        <w:t>avoid giving ground</w:t>
      </w:r>
      <w:r w:rsidRPr="00327D0E">
        <w:rPr>
          <w:sz w:val="16"/>
        </w:rPr>
        <w:t>. They believe that if the reform effort fails in Congress, voters are more likely to blame the Republicans and they would suffer in the 2014 midterm congressional elections.</w:t>
      </w:r>
    </w:p>
    <w:p w:rsidR="00632517" w:rsidRDefault="00632517" w:rsidP="00632517">
      <w:pPr>
        <w:pStyle w:val="Heading4"/>
      </w:pPr>
      <w:r>
        <w:t>(--) View the UQ through political capital – Obama has enough to forge compromise but it’s not a done deal</w:t>
      </w:r>
    </w:p>
    <w:p w:rsidR="00632517" w:rsidRDefault="00632517" w:rsidP="00632517">
      <w:pPr>
        <w:ind w:left="720"/>
      </w:pPr>
      <w:r w:rsidRPr="00F455BA">
        <w:rPr>
          <w:rStyle w:val="StyleStyleBold12pt"/>
        </w:rPr>
        <w:t>Avlon 1/31</w:t>
      </w:r>
      <w:r>
        <w:rPr>
          <w:rStyle w:val="StyleStyleBold12pt"/>
        </w:rPr>
        <w:t>/13</w:t>
      </w:r>
      <w:r>
        <w:t xml:space="preserve"> (john, “Immigration Reform Proposal Shows Similar Ideas Betweeen Bush and Obama”, </w:t>
      </w:r>
      <w:hyperlink r:id="rId42" w:history="1">
        <w:r w:rsidRPr="00A173C9">
          <w:rPr>
            <w:rStyle w:val="Hyperlink"/>
          </w:rPr>
          <w:t>http://www.thedailybeast.com/articles/2013/01/31/immigration-reform-proposal-shows-similar-ideas-betweeen-bush-and-obama.html</w:t>
        </w:r>
      </w:hyperlink>
      <w:r>
        <w:t>, CMR)</w:t>
      </w:r>
    </w:p>
    <w:p w:rsidR="00632517" w:rsidRPr="003E4367" w:rsidRDefault="00632517" w:rsidP="00632517">
      <w:pPr>
        <w:rPr>
          <w:sz w:val="16"/>
        </w:rPr>
      </w:pPr>
      <w:r w:rsidRPr="00F455BA">
        <w:rPr>
          <w:sz w:val="16"/>
        </w:rPr>
        <w:t xml:space="preserve">Fast-forward six years, and the right-wing talk-radio crowd is weakened. The evangelical, law-enforcement, and business communities are now united behind comprehensive immigration reform. </w:t>
      </w:r>
      <w:r w:rsidRPr="00571A1C">
        <w:rPr>
          <w:rStyle w:val="StyleBoldUnderline"/>
        </w:rPr>
        <w:t>Responsible Republicans know they cannot afford to alienate Hispanics any longer</w:t>
      </w:r>
      <w:r w:rsidRPr="00F455BA">
        <w:rPr>
          <w:sz w:val="16"/>
        </w:rPr>
        <w:t xml:space="preserve">. And the presence of Florida Sen. Marco Rubio—a onetime Jeb Bush protégé—is an essential addition to the coalition. “Senator Rubio, a Tea Party choice, is well respected and well liked and trusted,” adds Wehner. “With him as the lead in these negotiations, conservatives are more willing to consider immigration reform than in the past. </w:t>
      </w:r>
      <w:r w:rsidRPr="00E63A8E">
        <w:rPr>
          <w:rStyle w:val="StyleBoldUnderline"/>
          <w:highlight w:val="yellow"/>
        </w:rPr>
        <w:t xml:space="preserve">You’re not seeing the explosion of opposition now that we saw in 2007. </w:t>
      </w:r>
      <w:r w:rsidRPr="00E63A8E">
        <w:rPr>
          <w:rStyle w:val="Emphasis"/>
          <w:highlight w:val="yellow"/>
        </w:rPr>
        <w:t>That doesn’t mean it won’t happen</w:t>
      </w:r>
      <w:r w:rsidRPr="00E63A8E">
        <w:rPr>
          <w:rStyle w:val="StyleBoldUnderline"/>
          <w:highlight w:val="yellow"/>
        </w:rPr>
        <w:t>; but for now, it hasn’t.”</w:t>
      </w:r>
      <w:r w:rsidRPr="00F455BA">
        <w:rPr>
          <w:rStyle w:val="StyleBoldUnderline"/>
          <w:b w:val="0"/>
          <w:sz w:val="12"/>
        </w:rPr>
        <w:t>¶</w:t>
      </w:r>
      <w:r w:rsidRPr="00F455BA">
        <w:rPr>
          <w:sz w:val="16"/>
        </w:rPr>
        <w:t xml:space="preserve"> Long story short: it’s much easier for Marco Rubio to make the case for the Senate’s bipartisan path to citizenship than to argue on behalf of President Obama’s bill, which would be a nonstarter to much of the base. And so the president wisely held off from offering his specific policy vision in the much-hyped Las Vegas speech earlier this week. It’s not unlike the reason Harry Truman gave for naming the postwar European-aid bill after his secretary of state, George Marshall: “Anything that is sent up to the Senate and House with my name on it will quiver a couple of times and then turn over and die.”</w:t>
      </w:r>
      <w:r w:rsidRPr="00F455BA">
        <w:rPr>
          <w:sz w:val="12"/>
        </w:rPr>
        <w:t>¶</w:t>
      </w:r>
      <w:r w:rsidRPr="00F455BA">
        <w:rPr>
          <w:sz w:val="16"/>
        </w:rPr>
        <w:t xml:space="preserve"> Unlike Truman and George W. Bush, however, </w:t>
      </w:r>
      <w:r w:rsidRPr="00E63A8E">
        <w:rPr>
          <w:rStyle w:val="Emphasis"/>
          <w:highlight w:val="yellow"/>
        </w:rPr>
        <w:t>Obama is pushing for this bill at a time of maximum political capital and national popularity</w:t>
      </w:r>
      <w:r w:rsidRPr="00E63A8E">
        <w:rPr>
          <w:sz w:val="16"/>
          <w:highlight w:val="yellow"/>
        </w:rPr>
        <w:t>,</w:t>
      </w:r>
      <w:r w:rsidRPr="00F455BA">
        <w:rPr>
          <w:sz w:val="16"/>
        </w:rPr>
        <w:t xml:space="preserve"> with polls showing his approval rating at nearing 60 percent.</w:t>
      </w:r>
      <w:r w:rsidRPr="00F455BA">
        <w:rPr>
          <w:sz w:val="12"/>
        </w:rPr>
        <w:t>¶</w:t>
      </w:r>
      <w:r w:rsidRPr="00F455BA">
        <w:rPr>
          <w:sz w:val="16"/>
        </w:rPr>
        <w:t xml:space="preserve"> To truly depolarize this policy debate, it’s tempting to imagine Obama enlisting President Bush to make the sale to the nation. But W. has made a determined effort to stay out of political and policy debates since leaving 1600. The first post-election policy event of the Bush Center was a conference on immigration reform, in which the former president let himself wax poetic on his unfinished legacy: “America can be a lawful society and a welcoming society at the same time,” he said. “As our nation debates the proper course of action relating to immigration, I hope we do so with a benevolent spirit and keep in mind the spirit of immigrants.”</w:t>
      </w:r>
      <w:r w:rsidRPr="00F455BA">
        <w:rPr>
          <w:sz w:val="12"/>
        </w:rPr>
        <w:t>¶</w:t>
      </w:r>
      <w:r w:rsidRPr="00F455BA">
        <w:rPr>
          <w:sz w:val="16"/>
        </w:rPr>
        <w:t xml:space="preserve"> A lead researcher the Bush Center, Matthew Denhart, hails Washington’s full circle. “It’s funny how politics work sometimes—the details of immigration reform announced this week by the Senate and White House are virtually indistinguishable from what was advanced by President Bush and other leaders in 2007 ... While it’s unfortunate immigration reform failed to pass Congress five years ago and has languished ever since, the current plan holds promise to boost economic growth, which should be our country’s top priority.”</w:t>
      </w:r>
      <w:r w:rsidRPr="00F455BA">
        <w:rPr>
          <w:sz w:val="12"/>
        </w:rPr>
        <w:t>¶</w:t>
      </w:r>
      <w:r w:rsidRPr="00F455BA">
        <w:rPr>
          <w:sz w:val="16"/>
        </w:rPr>
        <w:t xml:space="preserve"> Other Bush allies, like the Goldwater Institute’s Clint Bolick, who co-authored a recent Wall Street Journal op-ed on immigration reform with Jeb Bush, are balancing optimism with skepticism as they look at the current proposal: “It is a step forward with some excellent features,” says Bolick. “But entering the country has to have a consequence, and providing a path to citizenship rather than permanent residency will encourage future illegal immigration, just as the 1986 law did. It also fails to confront preferences for distant-family members that crowd out work-based immigration. But it is great to see Republicans and Democrats coming to grips with immigration issues.”</w:t>
      </w:r>
      <w:r w:rsidRPr="00F455BA">
        <w:rPr>
          <w:sz w:val="12"/>
        </w:rPr>
        <w:t>¶</w:t>
      </w:r>
      <w:r w:rsidRPr="00F455BA">
        <w:rPr>
          <w:sz w:val="16"/>
        </w:rPr>
        <w:t xml:space="preserve"> The renewed atmosphere of something like bipartisanship is refreshing—and, of course, needed, to get anything done in a divided government.</w:t>
      </w:r>
      <w:r w:rsidRPr="00F455BA">
        <w:rPr>
          <w:sz w:val="12"/>
        </w:rPr>
        <w:t>¶</w:t>
      </w:r>
      <w:r w:rsidRPr="00F455BA">
        <w:rPr>
          <w:sz w:val="16"/>
        </w:rPr>
        <w:t xml:space="preserve"> But one final irony is worth noting. The current Gang of Eight plan learns the lesson of opposition to the 2007 proposal by front-loading border security before any progress toward a pathway to citizenship is made. </w:t>
      </w:r>
      <w:r w:rsidRPr="00F455BA">
        <w:rPr>
          <w:rStyle w:val="StyleBoldUnderline"/>
        </w:rPr>
        <w:t xml:space="preserve">The trigger mechanism and metrics for establishing this success are still unclear. But the fact is </w:t>
      </w:r>
      <w:r w:rsidRPr="00F455BA">
        <w:rPr>
          <w:sz w:val="16"/>
        </w:rPr>
        <w:t xml:space="preserve">that </w:t>
      </w:r>
      <w:r w:rsidRPr="00522E56">
        <w:rPr>
          <w:rStyle w:val="StyleBoldUnderline"/>
        </w:rPr>
        <w:t>border security dramatically increased during the Obama administration’s first term,</w:t>
      </w:r>
      <w:r w:rsidRPr="00F455BA">
        <w:rPr>
          <w:sz w:val="16"/>
        </w:rPr>
        <w:t xml:space="preserve"> with officials almost doubling the number of agents patrolling the border from what was in place when Bush made his speech to the nation. The walls have continued to be built, and criminal deportations have hit record highs. Combined with the effects of the Great Recession, which reduced demand for undocumented workers, the </w:t>
      </w:r>
      <w:r w:rsidRPr="00E63A8E">
        <w:rPr>
          <w:rStyle w:val="StyleBoldUnderline"/>
          <w:highlight w:val="yellow"/>
        </w:rPr>
        <w:t>Obama</w:t>
      </w:r>
      <w:r w:rsidRPr="00F455BA">
        <w:rPr>
          <w:sz w:val="16"/>
        </w:rPr>
        <w:t xml:space="preserve"> administration </w:t>
      </w:r>
      <w:r w:rsidRPr="00E63A8E">
        <w:rPr>
          <w:rStyle w:val="StyleBoldUnderline"/>
          <w:highlight w:val="yellow"/>
        </w:rPr>
        <w:t>has quietly accumulated a record of success on a front usually considered a conservative policy priority</w:t>
      </w:r>
      <w:r w:rsidRPr="00F455BA">
        <w:rPr>
          <w:sz w:val="16"/>
        </w:rPr>
        <w:t>.</w:t>
      </w:r>
      <w:r w:rsidRPr="00F455BA">
        <w:rPr>
          <w:sz w:val="12"/>
        </w:rPr>
        <w:t>¶</w:t>
      </w:r>
      <w:r w:rsidRPr="00F455BA">
        <w:rPr>
          <w:sz w:val="16"/>
        </w:rPr>
        <w:t xml:space="preserve"> And so </w:t>
      </w:r>
      <w:r w:rsidRPr="00E63A8E">
        <w:rPr>
          <w:rStyle w:val="StyleBoldUnderline"/>
          <w:highlight w:val="yellow"/>
        </w:rPr>
        <w:t>the stars seem to be aligning into one of those moments where</w:t>
      </w:r>
      <w:r w:rsidRPr="00E63A8E">
        <w:rPr>
          <w:sz w:val="16"/>
          <w:highlight w:val="yellow"/>
        </w:rPr>
        <w:t>,</w:t>
      </w:r>
      <w:r w:rsidRPr="00F455BA">
        <w:rPr>
          <w:sz w:val="16"/>
        </w:rPr>
        <w:t xml:space="preserve"> as Seamus Heaney once wrote, “</w:t>
      </w:r>
      <w:r w:rsidRPr="00E63A8E">
        <w:rPr>
          <w:rStyle w:val="StyleBoldUnderline"/>
          <w:highlight w:val="yellow"/>
        </w:rPr>
        <w:t xml:space="preserve">hope and history rhyme.” </w:t>
      </w:r>
      <w:r w:rsidRPr="00E63A8E">
        <w:rPr>
          <w:rStyle w:val="Emphasis"/>
          <w:highlight w:val="yellow"/>
        </w:rPr>
        <w:t xml:space="preserve">Make no mistake—there is still plenty of time for Washington to screw this up. </w:t>
      </w:r>
      <w:r w:rsidRPr="00E63A8E">
        <w:rPr>
          <w:rStyle w:val="StyleBoldUnderline"/>
          <w:highlight w:val="yellow"/>
        </w:rPr>
        <w:t>But there is urgency to the effort</w:t>
      </w:r>
      <w:r w:rsidRPr="00F455BA">
        <w:rPr>
          <w:sz w:val="16"/>
        </w:rPr>
        <w:t xml:space="preserve">, rooted in the parties’ individual self-interest as well as the national interest. After all, if President Obama and President Bush can agree on the substance of something as contentious as immigration reform, surely </w:t>
      </w:r>
      <w:r w:rsidRPr="00E63A8E">
        <w:rPr>
          <w:rStyle w:val="StyleBoldUnderline"/>
          <w:highlight w:val="yellow"/>
        </w:rPr>
        <w:t>it isn’t too much to hope that our divided Congress can find a way to reason together on this issue.</w:t>
      </w:r>
    </w:p>
    <w:p w:rsidR="00632517" w:rsidRDefault="00632517" w:rsidP="00632517">
      <w:pPr>
        <w:pStyle w:val="Heading4"/>
      </w:pPr>
      <w:r>
        <w:t xml:space="preserve">(--) Prefer predictive ev – GOP objections are political snapshots </w:t>
      </w:r>
    </w:p>
    <w:p w:rsidR="00632517" w:rsidRDefault="00632517" w:rsidP="00632517">
      <w:pPr>
        <w:ind w:left="720"/>
      </w:pPr>
      <w:r w:rsidRPr="00201D16">
        <w:rPr>
          <w:rStyle w:val="StyleStyleBold12pt"/>
        </w:rPr>
        <w:t>Reuters 2/5</w:t>
      </w:r>
      <w:r>
        <w:t xml:space="preserve"> (“House Republicans try to chip away at immigration reform”, </w:t>
      </w:r>
      <w:hyperlink r:id="rId43" w:history="1">
        <w:r w:rsidRPr="000B7527">
          <w:rPr>
            <w:rStyle w:val="Hyperlink"/>
          </w:rPr>
          <w:t>http://www.reuters.com/article/2013/02/06/us-usa-immigration-idUSBRE9130V620130206</w:t>
        </w:r>
      </w:hyperlink>
      <w:r>
        <w:t xml:space="preserve">, CMR) </w:t>
      </w:r>
    </w:p>
    <w:p w:rsidR="00632517" w:rsidRPr="00201D16" w:rsidRDefault="00632517" w:rsidP="00632517">
      <w:pPr>
        <w:rPr>
          <w:sz w:val="16"/>
        </w:rPr>
      </w:pPr>
      <w:r w:rsidRPr="00201D16">
        <w:rPr>
          <w:sz w:val="16"/>
        </w:rPr>
        <w:t xml:space="preserve">'EARLY SHADOW BOXING' Democratic Representative Jerrold </w:t>
      </w:r>
      <w:r w:rsidRPr="000B60DF">
        <w:rPr>
          <w:rStyle w:val="StyleBoldUnderline"/>
          <w:highlight w:val="yellow"/>
        </w:rPr>
        <w:t>Nadler</w:t>
      </w:r>
      <w:r w:rsidRPr="00201D16">
        <w:rPr>
          <w:sz w:val="16"/>
        </w:rPr>
        <w:t xml:space="preserve"> of New York </w:t>
      </w:r>
      <w:r w:rsidRPr="000B60DF">
        <w:rPr>
          <w:rStyle w:val="StyleBoldUnderline"/>
          <w:highlight w:val="yellow"/>
        </w:rPr>
        <w:t xml:space="preserve">warned against reading too much into Republican objections, calling them </w:t>
      </w:r>
      <w:r w:rsidRPr="000B60DF">
        <w:rPr>
          <w:rStyle w:val="Emphasis"/>
          <w:highlight w:val="yellow"/>
        </w:rPr>
        <w:t>"early shadow boxing"</w:t>
      </w:r>
      <w:r w:rsidRPr="000B60DF">
        <w:rPr>
          <w:rStyle w:val="StyleBoldUnderline"/>
          <w:highlight w:val="yellow"/>
        </w:rPr>
        <w:t xml:space="preserve"> before </w:t>
      </w:r>
      <w:r w:rsidRPr="000B60DF">
        <w:rPr>
          <w:rStyle w:val="Emphasis"/>
          <w:highlight w:val="yellow"/>
        </w:rPr>
        <w:t>rigorous negotiations</w:t>
      </w:r>
      <w:r w:rsidRPr="000B60DF">
        <w:rPr>
          <w:rStyle w:val="StyleBoldUnderline"/>
          <w:highlight w:val="yellow"/>
        </w:rPr>
        <w:t xml:space="preserve"> get under way</w:t>
      </w:r>
      <w:r w:rsidRPr="00201D16">
        <w:rPr>
          <w:sz w:val="16"/>
        </w:rPr>
        <w:t>.</w:t>
      </w:r>
    </w:p>
    <w:p w:rsidR="00632517" w:rsidRDefault="00632517" w:rsidP="00632517">
      <w:pPr>
        <w:pStyle w:val="Heading4"/>
      </w:pPr>
      <w:r>
        <w:t xml:space="preserve">(--) Obama will dedicate ALL his PC to immigration – makes bipartisan deal likely </w:t>
      </w:r>
    </w:p>
    <w:p w:rsidR="00632517" w:rsidRDefault="00632517" w:rsidP="00632517">
      <w:pPr>
        <w:ind w:left="720"/>
      </w:pPr>
      <w:r w:rsidRPr="001E091D">
        <w:rPr>
          <w:rStyle w:val="StyleStyleBold12pt"/>
        </w:rPr>
        <w:t>Waterman 2/3</w:t>
      </w:r>
      <w:r>
        <w:t xml:space="preserve"> (Margaret, “Immigration reform likely, BU professor, students say”, </w:t>
      </w:r>
      <w:hyperlink r:id="rId44" w:history="1">
        <w:r w:rsidRPr="00A06E32">
          <w:rPr>
            <w:rStyle w:val="Hyperlink"/>
          </w:rPr>
          <w:t>http://dailyfreepress.com/2013/02/03/immigration-reform-likely-bu-professor-students-say/</w:t>
        </w:r>
      </w:hyperlink>
      <w:r>
        <w:t>, CMR)</w:t>
      </w:r>
    </w:p>
    <w:p w:rsidR="00632517" w:rsidRPr="00C04A2F" w:rsidRDefault="00632517" w:rsidP="00632517">
      <w:pPr>
        <w:rPr>
          <w:sz w:val="16"/>
        </w:rPr>
      </w:pPr>
      <w:r w:rsidRPr="001E091D">
        <w:rPr>
          <w:sz w:val="16"/>
        </w:rPr>
        <w:t xml:space="preserve">An ongoing battle in the U.S., </w:t>
      </w:r>
      <w:r w:rsidRPr="003B31B7">
        <w:rPr>
          <w:rStyle w:val="StyleBoldUnderline"/>
          <w:highlight w:val="yellow"/>
        </w:rPr>
        <w:t xml:space="preserve">the passing of immigration reform now appears </w:t>
      </w:r>
      <w:r w:rsidRPr="003B31B7">
        <w:rPr>
          <w:rStyle w:val="Emphasis"/>
          <w:highlight w:val="yellow"/>
        </w:rPr>
        <w:t>likely</w:t>
      </w:r>
      <w:r w:rsidRPr="001E091D">
        <w:rPr>
          <w:sz w:val="16"/>
        </w:rPr>
        <w:t xml:space="preserve"> due to political strategy and benefits it would create for American business, </w:t>
      </w:r>
      <w:r w:rsidRPr="003B31B7">
        <w:rPr>
          <w:rStyle w:val="StyleBoldUnderline"/>
          <w:highlight w:val="yellow"/>
        </w:rPr>
        <w:t>Boston University professors</w:t>
      </w:r>
      <w:r w:rsidRPr="001E091D">
        <w:rPr>
          <w:sz w:val="16"/>
        </w:rPr>
        <w:t xml:space="preserve"> and students </w:t>
      </w:r>
      <w:r w:rsidRPr="003B31B7">
        <w:rPr>
          <w:rStyle w:val="StyleBoldUnderline"/>
          <w:highlight w:val="yellow"/>
        </w:rPr>
        <w:t>said</w:t>
      </w:r>
      <w:r w:rsidRPr="001E091D">
        <w:rPr>
          <w:sz w:val="16"/>
        </w:rPr>
        <w:t>.</w:t>
      </w:r>
      <w:r w:rsidRPr="009C2A62">
        <w:rPr>
          <w:sz w:val="12"/>
        </w:rPr>
        <w:t>¶</w:t>
      </w:r>
      <w:r w:rsidRPr="001E091D">
        <w:rPr>
          <w:sz w:val="16"/>
        </w:rPr>
        <w:t xml:space="preserve"> “This time it’s going to happen simply because </w:t>
      </w:r>
      <w:r w:rsidRPr="003B31B7">
        <w:rPr>
          <w:rStyle w:val="StyleBoldUnderline"/>
          <w:highlight w:val="yellow"/>
        </w:rPr>
        <w:t>the Republican Party has no choice but to support some kind of immigration reform package</w:t>
      </w:r>
      <w:r w:rsidRPr="001E091D">
        <w:rPr>
          <w:sz w:val="16"/>
        </w:rPr>
        <w:t xml:space="preserve">,” </w:t>
      </w:r>
      <w:r w:rsidRPr="003B31B7">
        <w:rPr>
          <w:rStyle w:val="StyleBoldUnderline"/>
          <w:highlight w:val="yellow"/>
        </w:rPr>
        <w:t xml:space="preserve">said </w:t>
      </w:r>
      <w:r w:rsidRPr="003B31B7">
        <w:rPr>
          <w:rStyle w:val="Emphasis"/>
          <w:highlight w:val="yellow"/>
        </w:rPr>
        <w:t>i</w:t>
      </w:r>
      <w:r w:rsidRPr="001E091D">
        <w:rPr>
          <w:sz w:val="16"/>
        </w:rPr>
        <w:t xml:space="preserve">nternational </w:t>
      </w:r>
      <w:r w:rsidRPr="003B31B7">
        <w:rPr>
          <w:rStyle w:val="Emphasis"/>
          <w:highlight w:val="yellow"/>
        </w:rPr>
        <w:t>r</w:t>
      </w:r>
      <w:r w:rsidRPr="001E091D">
        <w:rPr>
          <w:sz w:val="16"/>
        </w:rPr>
        <w:t xml:space="preserve">elations </w:t>
      </w:r>
      <w:r w:rsidRPr="003B31B7">
        <w:rPr>
          <w:rStyle w:val="StyleBoldUnderline"/>
          <w:highlight w:val="yellow"/>
        </w:rPr>
        <w:t>professor</w:t>
      </w:r>
      <w:r w:rsidRPr="001E091D">
        <w:rPr>
          <w:sz w:val="16"/>
        </w:rPr>
        <w:t xml:space="preserve"> Joseph </w:t>
      </w:r>
      <w:r w:rsidRPr="003B31B7">
        <w:rPr>
          <w:rStyle w:val="StyleBoldUnderline"/>
          <w:highlight w:val="yellow"/>
        </w:rPr>
        <w:t>Wippl</w:t>
      </w:r>
      <w:r w:rsidRPr="001E091D">
        <w:rPr>
          <w:sz w:val="16"/>
        </w:rPr>
        <w:t>. “They have no choice because they’re not going to be able to select anyone as president unless they stop or change their profile of being an anti-immigration political party.”</w:t>
      </w:r>
      <w:r w:rsidRPr="009C2A62">
        <w:rPr>
          <w:sz w:val="12"/>
        </w:rPr>
        <w:t>¶</w:t>
      </w:r>
      <w:r w:rsidRPr="001E091D">
        <w:rPr>
          <w:sz w:val="16"/>
        </w:rPr>
        <w:t xml:space="preserve"> U.S. President Barack Obama delivered a speech on his proposals for immigration reform in Las Vegas Tuesday, outlining his thoughts on the importance of reform to his country and constituents.</w:t>
      </w:r>
      <w:r w:rsidRPr="009C2A62">
        <w:rPr>
          <w:sz w:val="12"/>
        </w:rPr>
        <w:t>¶</w:t>
      </w:r>
      <w:r w:rsidRPr="001E091D">
        <w:rPr>
          <w:sz w:val="16"/>
        </w:rPr>
        <w:t xml:space="preserve"> “The promise we see in those who come here from every corner of the globe, that’s always been one of our greatest strengths,” Obama said in his speech. “It keeps our workforce young, it keeps our country on the cutting edge. And it helped build the greatest economic engine the world has ever known.”</w:t>
      </w:r>
      <w:r w:rsidRPr="009C2A62">
        <w:rPr>
          <w:sz w:val="12"/>
        </w:rPr>
        <w:t>¶</w:t>
      </w:r>
      <w:r w:rsidRPr="001E091D">
        <w:rPr>
          <w:sz w:val="16"/>
        </w:rPr>
        <w:t xml:space="preserve"> Obama said immigrants helped start technology giants such as Google and Yahoo!, and that one out of four technology startups in recent years can be attributed to the work of immigrants.</w:t>
      </w:r>
      <w:r w:rsidRPr="009C2A62">
        <w:rPr>
          <w:sz w:val="12"/>
        </w:rPr>
        <w:t>¶</w:t>
      </w:r>
      <w:r w:rsidRPr="001E091D">
        <w:rPr>
          <w:sz w:val="16"/>
        </w:rPr>
        <w:t xml:space="preserve"> He also said immigrants are responsible for creating new industries that in turn, created new jobs.</w:t>
      </w:r>
      <w:r w:rsidRPr="009C2A62">
        <w:rPr>
          <w:sz w:val="12"/>
        </w:rPr>
        <w:t>¶</w:t>
      </w:r>
      <w:r w:rsidRPr="001E091D">
        <w:rPr>
          <w:sz w:val="16"/>
        </w:rPr>
        <w:t xml:space="preserve"> “We all know that today we have an immigration system that is out of date, and badly broken — a system that is holding us back instead of helping us grow our economy and strengthen our middle class,” he said.</w:t>
      </w:r>
      <w:r w:rsidRPr="009C2A62">
        <w:rPr>
          <w:sz w:val="12"/>
        </w:rPr>
        <w:t>¶</w:t>
      </w:r>
      <w:r w:rsidRPr="001E091D">
        <w:rPr>
          <w:sz w:val="16"/>
        </w:rPr>
        <w:t xml:space="preserve"> Wippl said immigration reform is a complicated issue, but may take focus away from bettering the skills and education of American citizens.</w:t>
      </w:r>
      <w:r w:rsidRPr="009C2A62">
        <w:rPr>
          <w:sz w:val="12"/>
        </w:rPr>
        <w:t>¶</w:t>
      </w:r>
      <w:r w:rsidRPr="001E091D">
        <w:rPr>
          <w:sz w:val="16"/>
        </w:rPr>
        <w:t xml:space="preserve"> “It bothers me a bit simply because, number one, it means we’re not educating our own population and secondly, we’re stealing skilled people from countries that need skilled people in order to develop,” he said.</w:t>
      </w:r>
      <w:r w:rsidRPr="009C2A62">
        <w:rPr>
          <w:sz w:val="12"/>
        </w:rPr>
        <w:t>¶</w:t>
      </w:r>
      <w:r w:rsidRPr="001E091D">
        <w:rPr>
          <w:sz w:val="16"/>
        </w:rPr>
        <w:t xml:space="preserve"> However, Wippl said he can see the position of American business and how increasing numbers of skilled workers are necessary.</w:t>
      </w:r>
      <w:r w:rsidRPr="009C2A62">
        <w:rPr>
          <w:sz w:val="12"/>
        </w:rPr>
        <w:t>¶</w:t>
      </w:r>
      <w:r w:rsidRPr="001E091D">
        <w:rPr>
          <w:sz w:val="16"/>
        </w:rPr>
        <w:t xml:space="preserve"> “It should give us more incentive to educate our own people,” Wippl said.</w:t>
      </w:r>
      <w:r w:rsidRPr="009C2A62">
        <w:rPr>
          <w:sz w:val="12"/>
        </w:rPr>
        <w:t>¶</w:t>
      </w:r>
      <w:r w:rsidRPr="001E091D">
        <w:rPr>
          <w:sz w:val="16"/>
        </w:rPr>
        <w:t xml:space="preserve"> David Torres, a College of Arts and Sciences senior, said Obama has deported more immigrants than past presidents have, including George Bush and Bill Clinton.</w:t>
      </w:r>
      <w:r w:rsidRPr="009C2A62">
        <w:rPr>
          <w:sz w:val="12"/>
        </w:rPr>
        <w:t>¶</w:t>
      </w:r>
      <w:r w:rsidRPr="001E091D">
        <w:rPr>
          <w:sz w:val="16"/>
        </w:rPr>
        <w:t xml:space="preserve"> “Obama isn’t exactly a champion of immigration reform — however, one of the things that he has done is put it on the table,” Torres said.</w:t>
      </w:r>
      <w:r w:rsidRPr="009C2A62">
        <w:rPr>
          <w:sz w:val="12"/>
        </w:rPr>
        <w:t>¶</w:t>
      </w:r>
      <w:r w:rsidRPr="001E091D">
        <w:rPr>
          <w:sz w:val="16"/>
        </w:rPr>
        <w:t xml:space="preserve"> Torres said </w:t>
      </w:r>
      <w:r w:rsidRPr="00617521">
        <w:rPr>
          <w:rStyle w:val="StyleBoldUnderline"/>
          <w:highlight w:val="yellow"/>
        </w:rPr>
        <w:t>Obama</w:t>
      </w:r>
      <w:r w:rsidRPr="001E091D">
        <w:rPr>
          <w:sz w:val="16"/>
        </w:rPr>
        <w:t xml:space="preserve"> </w:t>
      </w:r>
      <w:r w:rsidRPr="00617521">
        <w:rPr>
          <w:rStyle w:val="StyleBoldUnderline"/>
          <w:highlight w:val="yellow"/>
        </w:rPr>
        <w:t>is</w:t>
      </w:r>
      <w:r w:rsidRPr="001E091D">
        <w:rPr>
          <w:sz w:val="16"/>
        </w:rPr>
        <w:t xml:space="preserve"> </w:t>
      </w:r>
      <w:r w:rsidRPr="00617521">
        <w:rPr>
          <w:rStyle w:val="StyleBoldUnderline"/>
          <w:highlight w:val="yellow"/>
        </w:rPr>
        <w:t xml:space="preserve">urging Congress to consider the reform bill and attempting to get it passed by </w:t>
      </w:r>
      <w:r w:rsidRPr="00617521">
        <w:rPr>
          <w:rStyle w:val="Emphasis"/>
          <w:highlight w:val="yellow"/>
        </w:rPr>
        <w:t>appealing to both political parties</w:t>
      </w:r>
      <w:r w:rsidRPr="001E091D">
        <w:rPr>
          <w:sz w:val="16"/>
        </w:rPr>
        <w:t>.</w:t>
      </w:r>
      <w:r w:rsidRPr="009C2A62">
        <w:rPr>
          <w:sz w:val="12"/>
        </w:rPr>
        <w:t>¶</w:t>
      </w:r>
      <w:r w:rsidRPr="001E091D">
        <w:rPr>
          <w:sz w:val="16"/>
        </w:rPr>
        <w:t xml:space="preserve"> “I do like that </w:t>
      </w:r>
      <w:r w:rsidRPr="00617521">
        <w:rPr>
          <w:rStyle w:val="StyleBoldUnderline"/>
          <w:highlight w:val="yellow"/>
        </w:rPr>
        <w:t xml:space="preserve">he’s getting </w:t>
      </w:r>
      <w:r w:rsidRPr="00617521">
        <w:rPr>
          <w:rStyle w:val="Emphasis"/>
          <w:highlight w:val="yellow"/>
        </w:rPr>
        <w:t>bipartisan support</w:t>
      </w:r>
      <w:r w:rsidRPr="00617521">
        <w:rPr>
          <w:rStyle w:val="StyleBoldUnderline"/>
          <w:highlight w:val="yellow"/>
        </w:rPr>
        <w:t xml:space="preserve"> more</w:t>
      </w:r>
      <w:r w:rsidRPr="001E091D">
        <w:rPr>
          <w:sz w:val="16"/>
        </w:rPr>
        <w:t xml:space="preserve">,” Torres said. “I think </w:t>
      </w:r>
      <w:r w:rsidRPr="00617521">
        <w:rPr>
          <w:rStyle w:val="StyleBoldUnderline"/>
          <w:highlight w:val="yellow"/>
        </w:rPr>
        <w:t xml:space="preserve">it’s been important and shows that </w:t>
      </w:r>
      <w:r w:rsidRPr="006F1DBD">
        <w:rPr>
          <w:rStyle w:val="Emphasis"/>
          <w:highlight w:val="yellow"/>
        </w:rPr>
        <w:t>he’s serious about it</w:t>
      </w:r>
      <w:r w:rsidRPr="00617521">
        <w:rPr>
          <w:rStyle w:val="StyleBoldUnderline"/>
          <w:highlight w:val="yellow"/>
        </w:rPr>
        <w:t xml:space="preserve"> and </w:t>
      </w:r>
      <w:r w:rsidRPr="00617521">
        <w:rPr>
          <w:rStyle w:val="Emphasis"/>
          <w:highlight w:val="yellow"/>
        </w:rPr>
        <w:t>it’s good leadership</w:t>
      </w:r>
      <w:r w:rsidRPr="00617521">
        <w:rPr>
          <w:rStyle w:val="Emphasis"/>
        </w:rPr>
        <w:t xml:space="preserve"> </w:t>
      </w:r>
      <w:r w:rsidRPr="001E091D">
        <w:rPr>
          <w:sz w:val="16"/>
        </w:rPr>
        <w:t>— I think that’s something President Obama has done wonderfully.”</w:t>
      </w:r>
      <w:r w:rsidRPr="009C2A62">
        <w:rPr>
          <w:sz w:val="12"/>
        </w:rPr>
        <w:t>¶</w:t>
      </w:r>
      <w:r w:rsidRPr="001E091D">
        <w:rPr>
          <w:sz w:val="16"/>
        </w:rPr>
        <w:t xml:space="preserve"> He said </w:t>
      </w:r>
      <w:r w:rsidRPr="00617521">
        <w:rPr>
          <w:rStyle w:val="StyleBoldUnderline"/>
          <w:highlight w:val="yellow"/>
        </w:rPr>
        <w:t xml:space="preserve">Obama might be </w:t>
      </w:r>
      <w:r w:rsidRPr="006F1DBD">
        <w:rPr>
          <w:rStyle w:val="Emphasis"/>
          <w:highlight w:val="yellow"/>
        </w:rPr>
        <w:t>pushing harder</w:t>
      </w:r>
      <w:r w:rsidRPr="00617521">
        <w:rPr>
          <w:rStyle w:val="StyleBoldUnderline"/>
          <w:highlight w:val="yellow"/>
        </w:rPr>
        <w:t xml:space="preserve"> for immigration reform now that he does not have to worry about campaigning again or being reelected</w:t>
      </w:r>
      <w:r w:rsidRPr="001E091D">
        <w:rPr>
          <w:sz w:val="16"/>
        </w:rPr>
        <w:t>.</w:t>
      </w:r>
      <w:r w:rsidRPr="009C2A62">
        <w:rPr>
          <w:sz w:val="12"/>
        </w:rPr>
        <w:t>¶</w:t>
      </w:r>
      <w:r w:rsidRPr="001E091D">
        <w:rPr>
          <w:sz w:val="16"/>
        </w:rPr>
        <w:t xml:space="preserve"> “He’s doing it now that it’s his second term because there’s not necessarily ramifications,” Torres said. “It’s easier to get away with somewhat much more controversial legislation.”</w:t>
      </w:r>
    </w:p>
    <w:p w:rsidR="00632517" w:rsidRDefault="00632517" w:rsidP="00632517">
      <w:pPr>
        <w:pStyle w:val="Heading4"/>
      </w:pPr>
      <w:r>
        <w:t xml:space="preserve">(--) Obama’s push ensures a quick, bipartisan deal </w:t>
      </w:r>
    </w:p>
    <w:p w:rsidR="00632517" w:rsidRDefault="00632517" w:rsidP="00632517">
      <w:r w:rsidRPr="00242967">
        <w:rPr>
          <w:rStyle w:val="StyleStyleBold12pt"/>
        </w:rPr>
        <w:t>Fort Worth Star-Telegram 2/5</w:t>
      </w:r>
      <w:r>
        <w:t xml:space="preserve"> (“Finally, a bipartisan approach to immigration policy”, </w:t>
      </w:r>
      <w:hyperlink r:id="rId45" w:history="1">
        <w:r w:rsidRPr="000B7527">
          <w:rPr>
            <w:rStyle w:val="Hyperlink"/>
          </w:rPr>
          <w:t>http://www.bnd.com/2013/02/05/2484257/finally-a-bipartisan-approach.html</w:t>
        </w:r>
      </w:hyperlink>
      <w:r>
        <w:t>, CMR)</w:t>
      </w:r>
    </w:p>
    <w:p w:rsidR="00632517" w:rsidRDefault="00632517" w:rsidP="00632517"/>
    <w:p w:rsidR="00632517" w:rsidRPr="00C04A2F" w:rsidRDefault="00632517" w:rsidP="00632517">
      <w:pPr>
        <w:rPr>
          <w:sz w:val="16"/>
        </w:rPr>
      </w:pPr>
      <w:r w:rsidRPr="004C1417">
        <w:rPr>
          <w:rStyle w:val="StyleBoldUnderline"/>
          <w:highlight w:val="yellow"/>
        </w:rPr>
        <w:t xml:space="preserve">With </w:t>
      </w:r>
      <w:r w:rsidRPr="004C1417">
        <w:rPr>
          <w:rStyle w:val="Emphasis"/>
          <w:highlight w:val="yellow"/>
        </w:rPr>
        <w:t>leadership from the president</w:t>
      </w:r>
      <w:r w:rsidRPr="00242967">
        <w:rPr>
          <w:sz w:val="16"/>
        </w:rPr>
        <w:t xml:space="preserve">, </w:t>
      </w:r>
      <w:r w:rsidRPr="004C1417">
        <w:rPr>
          <w:rStyle w:val="StyleBoldUnderline"/>
          <w:highlight w:val="yellow"/>
        </w:rPr>
        <w:t>both political parties and both houses</w:t>
      </w:r>
      <w:r w:rsidRPr="00242967">
        <w:rPr>
          <w:sz w:val="16"/>
        </w:rPr>
        <w:t xml:space="preserve"> of Congress, </w:t>
      </w:r>
      <w:r w:rsidRPr="004C1417">
        <w:rPr>
          <w:rStyle w:val="StyleBoldUnderline"/>
          <w:highlight w:val="yellow"/>
        </w:rPr>
        <w:t>comprehensive immigration reform</w:t>
      </w:r>
      <w:r w:rsidRPr="00242967">
        <w:rPr>
          <w:sz w:val="16"/>
        </w:rPr>
        <w:t xml:space="preserve"> - one of the most divisive issues in the nation for a generation - </w:t>
      </w:r>
      <w:r w:rsidRPr="004C1417">
        <w:rPr>
          <w:rStyle w:val="StyleBoldUnderline"/>
          <w:highlight w:val="yellow"/>
        </w:rPr>
        <w:t xml:space="preserve">appears to be on a </w:t>
      </w:r>
      <w:r w:rsidRPr="004C1417">
        <w:rPr>
          <w:rStyle w:val="Emphasis"/>
          <w:highlight w:val="yellow"/>
        </w:rPr>
        <w:t>fast track for approval.</w:t>
      </w:r>
      <w:r w:rsidRPr="00242967">
        <w:rPr>
          <w:rStyle w:val="Emphasis"/>
          <w:b w:val="0"/>
          <w:sz w:val="12"/>
          <w:u w:val="none"/>
        </w:rPr>
        <w:t>¶</w:t>
      </w:r>
      <w:r w:rsidRPr="00242967">
        <w:rPr>
          <w:sz w:val="16"/>
        </w:rPr>
        <w:t xml:space="preserve"> Of course, </w:t>
      </w:r>
      <w:r w:rsidRPr="00B610A3">
        <w:rPr>
          <w:rStyle w:val="StyleBoldUnderline"/>
          <w:highlight w:val="yellow"/>
        </w:rPr>
        <w:t>that doesn't mean</w:t>
      </w:r>
      <w:r w:rsidRPr="00242967">
        <w:rPr>
          <w:sz w:val="16"/>
          <w:highlight w:val="yellow"/>
        </w:rPr>
        <w:t xml:space="preserve"> </w:t>
      </w:r>
      <w:r w:rsidRPr="00242967">
        <w:rPr>
          <w:sz w:val="16"/>
        </w:rPr>
        <w:t xml:space="preserve">that </w:t>
      </w:r>
      <w:r w:rsidRPr="00B610A3">
        <w:rPr>
          <w:rStyle w:val="StyleBoldUnderline"/>
          <w:highlight w:val="yellow"/>
        </w:rPr>
        <w:t>grand plans</w:t>
      </w:r>
      <w:r w:rsidRPr="00242967">
        <w:rPr>
          <w:sz w:val="16"/>
          <w:highlight w:val="yellow"/>
        </w:rPr>
        <w:t xml:space="preserve"> </w:t>
      </w:r>
      <w:r w:rsidRPr="00242967">
        <w:rPr>
          <w:sz w:val="16"/>
        </w:rPr>
        <w:t xml:space="preserve">offered back-to-back by a bipartisan group of senators and President Obama </w:t>
      </w:r>
      <w:r w:rsidRPr="00B610A3">
        <w:rPr>
          <w:rStyle w:val="StyleBoldUnderline"/>
          <w:highlight w:val="yellow"/>
        </w:rPr>
        <w:t>won't be sidetracked</w:t>
      </w:r>
      <w:r w:rsidRPr="00242967">
        <w:rPr>
          <w:sz w:val="16"/>
        </w:rPr>
        <w:t xml:space="preserve">, </w:t>
      </w:r>
      <w:r w:rsidRPr="00B610A3">
        <w:rPr>
          <w:rStyle w:val="StyleBoldUnderline"/>
          <w:highlight w:val="yellow"/>
        </w:rPr>
        <w:t>as anything can happen in a politically polarized nation and on such a volatile subject. But</w:t>
      </w:r>
      <w:r w:rsidRPr="00242967">
        <w:rPr>
          <w:sz w:val="16"/>
        </w:rPr>
        <w:t xml:space="preserve"> the fact that </w:t>
      </w:r>
      <w:r w:rsidRPr="00B610A3">
        <w:rPr>
          <w:rStyle w:val="StyleBoldUnderline"/>
          <w:highlight w:val="yellow"/>
        </w:rPr>
        <w:t>Republicans and Democrats are in agreement that something has to be done, and</w:t>
      </w:r>
      <w:r w:rsidRPr="00242967">
        <w:rPr>
          <w:sz w:val="16"/>
          <w:highlight w:val="yellow"/>
        </w:rPr>
        <w:t xml:space="preserve"> </w:t>
      </w:r>
      <w:r w:rsidRPr="00242967">
        <w:rPr>
          <w:sz w:val="16"/>
        </w:rPr>
        <w:t xml:space="preserve">that </w:t>
      </w:r>
      <w:r w:rsidRPr="00B610A3">
        <w:rPr>
          <w:rStyle w:val="StyleBoldUnderline"/>
          <w:highlight w:val="yellow"/>
        </w:rPr>
        <w:t>the two newly unveiled plans for immigration overall have similar objectives</w:t>
      </w:r>
      <w:r w:rsidRPr="00242967">
        <w:rPr>
          <w:sz w:val="16"/>
        </w:rPr>
        <w:t>, it would be regrettable if Congress botched this opportunity.</w:t>
      </w:r>
      <w:r w:rsidRPr="00242967">
        <w:rPr>
          <w:sz w:val="12"/>
        </w:rPr>
        <w:t>¶</w:t>
      </w:r>
      <w:r w:rsidRPr="00242967">
        <w:rPr>
          <w:sz w:val="16"/>
        </w:rPr>
        <w:t xml:space="preserve"> Obviously influenced by presidential election results in November, in which Obama got 71 percent of the Hispanic vote, </w:t>
      </w:r>
      <w:r w:rsidRPr="00B610A3">
        <w:rPr>
          <w:rStyle w:val="StyleBoldUnderline"/>
          <w:highlight w:val="yellow"/>
        </w:rPr>
        <w:t>many Republican lawmakers have been less strident in their opposition to immigration reform</w:t>
      </w:r>
      <w:r w:rsidRPr="00242967">
        <w:rPr>
          <w:sz w:val="16"/>
        </w:rPr>
        <w:t>. Perhaps the hottest of flash points has been any provision that even resembles a path to citizenship for the estimated 11 million people in the country illegally.</w:t>
      </w:r>
      <w:r w:rsidRPr="00242967">
        <w:rPr>
          <w:sz w:val="12"/>
        </w:rPr>
        <w:t>¶</w:t>
      </w:r>
      <w:r w:rsidRPr="00242967">
        <w:rPr>
          <w:sz w:val="16"/>
        </w:rPr>
        <w:t xml:space="preserve"> But proposals presented last week by the president and the "gang of eight" senators provide for a citizenship path, although with some different nuances. The Senate group includes four Republicans (John McCain and Jeff Flake of Arizona, Marco Rubio of Florida and Lindsey Graham of South Carolina) and four Democrats (Richard Durbin of Illinois, Charles Schumer of New York, Robert Menendez of New Jersey and Michael Bennet of Colorado).</w:t>
      </w:r>
      <w:r w:rsidRPr="00242967">
        <w:rPr>
          <w:sz w:val="12"/>
        </w:rPr>
        <w:t>¶</w:t>
      </w:r>
      <w:r w:rsidRPr="00242967">
        <w:rPr>
          <w:sz w:val="16"/>
        </w:rPr>
        <w:t xml:space="preserve"> The senators' plan released Monday calls for illegal immigrants, before obtaining legal permanent residency or a green card, to register with the government, pass a background check, pay a fine and applicable taxes, learn English and get in line behind those already pursuing legal routes to citizenship.</w:t>
      </w:r>
      <w:r w:rsidRPr="00242967">
        <w:rPr>
          <w:sz w:val="12"/>
        </w:rPr>
        <w:t>¶</w:t>
      </w:r>
      <w:r w:rsidRPr="00242967">
        <w:rPr>
          <w:sz w:val="16"/>
        </w:rPr>
        <w:t xml:space="preserve"> Principles outlined Tuesday in Obama's proposal are similar, but under the president's plan illegal immigrants granted work permits would be able to apply for a green card sooner, thus putting them on a somewhat quicker path to citizenship.</w:t>
      </w:r>
      <w:r w:rsidRPr="00242967">
        <w:rPr>
          <w:sz w:val="12"/>
        </w:rPr>
        <w:t>¶</w:t>
      </w:r>
      <w:r w:rsidRPr="00242967">
        <w:rPr>
          <w:sz w:val="16"/>
        </w:rPr>
        <w:t xml:space="preserve"> It's difficult to know how workable either proposal would be, considering the financial costs to the illegal applicant and the possibility of the individual remaining in a constant holding pattern while awaiting the opportunity for full citizenship. But for most, to be free to work and remain in the country legally will take them out of the shadows even though some immigration advocates suggest such a status will create a permanent "second-class citizen."</w:t>
      </w:r>
      <w:r w:rsidRPr="00242967">
        <w:rPr>
          <w:sz w:val="12"/>
        </w:rPr>
        <w:t>¶</w:t>
      </w:r>
      <w:r w:rsidRPr="00242967">
        <w:rPr>
          <w:sz w:val="16"/>
        </w:rPr>
        <w:t xml:space="preserve"> The president insists that for any comprehensive plan to work, "we've got to bring our legal immigration system into the 21st century because it no longer reflects the realities of our time. For example, if you are a citizen, you shouldn't have to wait years before your family is able to join you in America."</w:t>
      </w:r>
      <w:r w:rsidRPr="00242967">
        <w:rPr>
          <w:sz w:val="12"/>
        </w:rPr>
        <w:t>¶</w:t>
      </w:r>
      <w:r w:rsidRPr="00242967">
        <w:rPr>
          <w:sz w:val="16"/>
        </w:rPr>
        <w:t xml:space="preserve"> Visas for same-sex partners could be applied for by citizens and residents under Obama's proposal, something likely to be opposed by many conservatives in Congress.</w:t>
      </w:r>
      <w:r w:rsidRPr="00242967">
        <w:rPr>
          <w:sz w:val="12"/>
        </w:rPr>
        <w:t>¶</w:t>
      </w:r>
      <w:r w:rsidRPr="00242967">
        <w:rPr>
          <w:sz w:val="16"/>
        </w:rPr>
        <w:t xml:space="preserve"> Other provisions of the proposals include: more border security; an employment verification system and harsher penalties for employers who knowingly hire an illegal immigrant; provisional legal status for agriculture workers and those who entered the U.S. illegally as children; and expanding visas and issuing green cards to foreigners who earn graduate degrees in certain fields in this country.</w:t>
      </w:r>
      <w:r w:rsidRPr="00242967">
        <w:rPr>
          <w:sz w:val="12"/>
        </w:rPr>
        <w:t>¶</w:t>
      </w:r>
      <w:r w:rsidRPr="00242967">
        <w:rPr>
          <w:sz w:val="16"/>
        </w:rPr>
        <w:t xml:space="preserve"> </w:t>
      </w:r>
      <w:r w:rsidRPr="00242967">
        <w:rPr>
          <w:rStyle w:val="StyleBoldUnderline"/>
          <w:highlight w:val="yellow"/>
        </w:rPr>
        <w:t>The Senate is expected to hold its first hearing in</w:t>
      </w:r>
      <w:r w:rsidRPr="00242967">
        <w:rPr>
          <w:sz w:val="16"/>
          <w:highlight w:val="yellow"/>
        </w:rPr>
        <w:t xml:space="preserve"> </w:t>
      </w:r>
      <w:r w:rsidRPr="00242967">
        <w:rPr>
          <w:sz w:val="16"/>
        </w:rPr>
        <w:t xml:space="preserve">about </w:t>
      </w:r>
      <w:r w:rsidRPr="00242967">
        <w:rPr>
          <w:rStyle w:val="StyleBoldUnderline"/>
          <w:highlight w:val="yellow"/>
        </w:rPr>
        <w:t xml:space="preserve">two weeks, with legislation introduced </w:t>
      </w:r>
      <w:r w:rsidRPr="00242967">
        <w:rPr>
          <w:rStyle w:val="Emphasis"/>
          <w:highlight w:val="yellow"/>
        </w:rPr>
        <w:t>as early as March</w:t>
      </w:r>
      <w:r w:rsidRPr="00242967">
        <w:rPr>
          <w:sz w:val="16"/>
        </w:rPr>
        <w:t>, according to McClatchy Newspapers.</w:t>
      </w:r>
      <w:r w:rsidRPr="00242967">
        <w:rPr>
          <w:sz w:val="12"/>
        </w:rPr>
        <w:t>¶</w:t>
      </w:r>
      <w:r w:rsidRPr="00242967">
        <w:rPr>
          <w:sz w:val="16"/>
        </w:rPr>
        <w:t xml:space="preserve"> </w:t>
      </w:r>
      <w:r w:rsidRPr="00242967">
        <w:rPr>
          <w:rStyle w:val="StyleBoldUnderline"/>
          <w:highlight w:val="yellow"/>
        </w:rPr>
        <w:t xml:space="preserve">The comprehensive approach is </w:t>
      </w:r>
      <w:r w:rsidRPr="00242967">
        <w:rPr>
          <w:rStyle w:val="Emphasis"/>
          <w:highlight w:val="yellow"/>
        </w:rPr>
        <w:t>gaining widespread support</w:t>
      </w:r>
      <w:r w:rsidRPr="00242967">
        <w:rPr>
          <w:sz w:val="16"/>
        </w:rPr>
        <w:t xml:space="preserve"> from a cross-section of business, educational and religious leaders and organizations.</w:t>
      </w:r>
    </w:p>
    <w:p w:rsidR="00632517" w:rsidRDefault="00632517" w:rsidP="00632517">
      <w:pPr>
        <w:pStyle w:val="Heading4"/>
      </w:pPr>
      <w:r>
        <w:t xml:space="preserve">(--) Top priority – passage likely </w:t>
      </w:r>
    </w:p>
    <w:p w:rsidR="00632517" w:rsidRDefault="00632517" w:rsidP="00632517">
      <w:r w:rsidRPr="000855A0">
        <w:rPr>
          <w:rStyle w:val="StyleStyleBold12pt"/>
        </w:rPr>
        <w:t>West 2/5</w:t>
      </w:r>
      <w:r>
        <w:t xml:space="preserve"> – Vice President and Director, Governance Studies @ Brookings, (Darrell, “How the Politics of Immigration Reform Have Changed”, </w:t>
      </w:r>
      <w:hyperlink r:id="rId46" w:history="1">
        <w:r w:rsidRPr="00A173C9">
          <w:rPr>
            <w:rStyle w:val="Hyperlink"/>
          </w:rPr>
          <w:t>http://www.brookings.edu/research/opinions/2013/02/05-immigration-reform-west</w:t>
        </w:r>
      </w:hyperlink>
      <w:r>
        <w:t>, CMR)</w:t>
      </w:r>
    </w:p>
    <w:p w:rsidR="00632517" w:rsidRDefault="00632517" w:rsidP="00632517"/>
    <w:p w:rsidR="00632517" w:rsidRPr="000855A0" w:rsidRDefault="00632517" w:rsidP="00632517">
      <w:pPr>
        <w:rPr>
          <w:sz w:val="16"/>
        </w:rPr>
      </w:pPr>
      <w:r w:rsidRPr="000855A0">
        <w:rPr>
          <w:sz w:val="16"/>
        </w:rPr>
        <w:t xml:space="preserve">But now we have </w:t>
      </w:r>
      <w:r w:rsidRPr="000855A0">
        <w:rPr>
          <w:rStyle w:val="StyleBoldUnderline"/>
          <w:highlight w:val="yellow"/>
        </w:rPr>
        <w:t>leading Democrats and Republicans</w:t>
      </w:r>
      <w:r w:rsidRPr="000855A0">
        <w:rPr>
          <w:sz w:val="16"/>
        </w:rPr>
        <w:t xml:space="preserve"> who </w:t>
      </w:r>
      <w:r w:rsidRPr="000855A0">
        <w:rPr>
          <w:rStyle w:val="StyleBoldUnderline"/>
          <w:highlight w:val="yellow"/>
        </w:rPr>
        <w:t>have announced their support of a bipartisan reform package</w:t>
      </w:r>
      <w:r w:rsidRPr="000855A0">
        <w:rPr>
          <w:sz w:val="16"/>
        </w:rPr>
        <w:t xml:space="preserve">. </w:t>
      </w:r>
      <w:r w:rsidRPr="000855A0">
        <w:rPr>
          <w:rStyle w:val="StyleBoldUnderline"/>
          <w:highlight w:val="yellow"/>
        </w:rPr>
        <w:t>With the Senate moving towards action, House Republicans indicating we should be open to immigrants, and</w:t>
      </w:r>
      <w:r w:rsidRPr="000855A0">
        <w:rPr>
          <w:sz w:val="16"/>
        </w:rPr>
        <w:t xml:space="preserve"> President Barack </w:t>
      </w:r>
      <w:r w:rsidRPr="000855A0">
        <w:rPr>
          <w:rStyle w:val="StyleBoldUnderline"/>
          <w:highlight w:val="yellow"/>
        </w:rPr>
        <w:t>Obama making immigration</w:t>
      </w:r>
      <w:r w:rsidRPr="000855A0">
        <w:rPr>
          <w:rStyle w:val="StyleBoldUnderline"/>
        </w:rPr>
        <w:t xml:space="preserve"> </w:t>
      </w:r>
      <w:r w:rsidRPr="000855A0">
        <w:rPr>
          <w:sz w:val="16"/>
        </w:rPr>
        <w:t xml:space="preserve">reform </w:t>
      </w:r>
      <w:r w:rsidRPr="000855A0">
        <w:rPr>
          <w:rStyle w:val="Emphasis"/>
          <w:highlight w:val="yellow"/>
        </w:rPr>
        <w:t>a top priority</w:t>
      </w:r>
      <w:r w:rsidRPr="000855A0">
        <w:rPr>
          <w:sz w:val="16"/>
        </w:rPr>
        <w:t xml:space="preserve">, </w:t>
      </w:r>
      <w:r w:rsidRPr="000855A0">
        <w:rPr>
          <w:rStyle w:val="StyleBoldUnderline"/>
          <w:highlight w:val="yellow"/>
        </w:rPr>
        <w:t xml:space="preserve">the country appears </w:t>
      </w:r>
      <w:r w:rsidRPr="000855A0">
        <w:rPr>
          <w:rStyle w:val="Emphasis"/>
          <w:highlight w:val="yellow"/>
        </w:rPr>
        <w:t>close to taking meaningful action</w:t>
      </w:r>
      <w:r w:rsidRPr="000855A0">
        <w:rPr>
          <w:sz w:val="16"/>
        </w:rPr>
        <w:t xml:space="preserve"> on this important issue. While there are many hurdles yet to overcome, it is important to note the dramatic changes in the politics of immigration reform that have unfolded in the past few months.</w:t>
      </w:r>
    </w:p>
    <w:p w:rsidR="00632517" w:rsidRDefault="00632517" w:rsidP="00632517">
      <w:pPr>
        <w:pStyle w:val="Heading4"/>
      </w:pPr>
      <w:r>
        <w:t xml:space="preserve">(--) Obama’s push is unifying business and labor – ensures passage </w:t>
      </w:r>
    </w:p>
    <w:p w:rsidR="00632517" w:rsidRDefault="00632517" w:rsidP="00632517">
      <w:r w:rsidRPr="00506336">
        <w:rPr>
          <w:rStyle w:val="StyleStyleBold12pt"/>
        </w:rPr>
        <w:t>Nakamura 2/4</w:t>
      </w:r>
      <w:r>
        <w:t xml:space="preserve"> (David, “Obama to meet with labor, business leaders on immigration”, </w:t>
      </w:r>
      <w:hyperlink r:id="rId47" w:history="1">
        <w:r w:rsidRPr="00A06E32">
          <w:rPr>
            <w:rStyle w:val="Hyperlink"/>
          </w:rPr>
          <w:t>http://www.washingtonpost.com/blogs/post-politics/wp/2013/02/04/obama-to-meet-with-labor-business-leaders-on-immigration/</w:t>
        </w:r>
      </w:hyperlink>
      <w:r>
        <w:t>, CMR)</w:t>
      </w:r>
    </w:p>
    <w:p w:rsidR="00632517" w:rsidRDefault="00632517" w:rsidP="00632517"/>
    <w:p w:rsidR="00632517" w:rsidRPr="0076041E" w:rsidRDefault="00632517" w:rsidP="00632517">
      <w:pPr>
        <w:rPr>
          <w:sz w:val="16"/>
        </w:rPr>
      </w:pPr>
      <w:r w:rsidRPr="0076041E">
        <w:rPr>
          <w:sz w:val="16"/>
        </w:rPr>
        <w:t xml:space="preserve">President </w:t>
      </w:r>
      <w:r w:rsidRPr="00506336">
        <w:rPr>
          <w:rStyle w:val="StyleBoldUnderline"/>
          <w:highlight w:val="yellow"/>
        </w:rPr>
        <w:t>Obama will meet</w:t>
      </w:r>
      <w:r w:rsidRPr="0076041E">
        <w:rPr>
          <w:sz w:val="16"/>
        </w:rPr>
        <w:t xml:space="preserve"> separately Tuesday </w:t>
      </w:r>
      <w:r w:rsidRPr="00506336">
        <w:rPr>
          <w:rStyle w:val="StyleBoldUnderline"/>
          <w:highlight w:val="yellow"/>
        </w:rPr>
        <w:t>with labor and business leaders on immigration</w:t>
      </w:r>
      <w:r w:rsidRPr="0076041E">
        <w:rPr>
          <w:sz w:val="16"/>
        </w:rPr>
        <w:t xml:space="preserve"> reform, </w:t>
      </w:r>
      <w:r w:rsidRPr="00506336">
        <w:rPr>
          <w:rStyle w:val="StyleBoldUnderline"/>
          <w:highlight w:val="yellow"/>
        </w:rPr>
        <w:t>as the White House seeks to enlist</w:t>
      </w:r>
      <w:r w:rsidRPr="0076041E">
        <w:rPr>
          <w:sz w:val="16"/>
        </w:rPr>
        <w:t xml:space="preserve"> the often at-odds </w:t>
      </w:r>
      <w:r w:rsidRPr="00506336">
        <w:rPr>
          <w:rStyle w:val="StyleBoldUnderline"/>
          <w:highlight w:val="yellow"/>
        </w:rPr>
        <w:t xml:space="preserve">interest groups in a </w:t>
      </w:r>
      <w:r w:rsidRPr="0076041E">
        <w:rPr>
          <w:rStyle w:val="Emphasis"/>
          <w:highlight w:val="yellow"/>
        </w:rPr>
        <w:t>common push</w:t>
      </w:r>
      <w:r w:rsidRPr="00506336">
        <w:rPr>
          <w:rStyle w:val="StyleBoldUnderline"/>
          <w:highlight w:val="yellow"/>
        </w:rPr>
        <w:t xml:space="preserve"> toward a comprehensive legislative package</w:t>
      </w:r>
      <w:r w:rsidRPr="0076041E">
        <w:rPr>
          <w:sz w:val="16"/>
        </w:rPr>
        <w:t>.</w:t>
      </w:r>
      <w:r w:rsidRPr="009C2A62">
        <w:rPr>
          <w:sz w:val="12"/>
        </w:rPr>
        <w:t>¶</w:t>
      </w:r>
      <w:r w:rsidRPr="0076041E">
        <w:rPr>
          <w:sz w:val="16"/>
        </w:rPr>
        <w:t xml:space="preserve"> Obama has invited 16 labor and progressive leaders, including the heads of the AFL-CIO and NAACP, to the White House at 11 a.m., and a dozen big business chief executives, including the heads of Coca Cola, Goldman Sachs and Yahoo, at 3:20 p.m.</w:t>
      </w:r>
      <w:r w:rsidRPr="009C2A62">
        <w:rPr>
          <w:sz w:val="12"/>
        </w:rPr>
        <w:t>¶</w:t>
      </w:r>
      <w:r w:rsidRPr="0076041E">
        <w:rPr>
          <w:sz w:val="16"/>
        </w:rPr>
        <w:t xml:space="preserve"> </w:t>
      </w:r>
      <w:r w:rsidRPr="00506336">
        <w:rPr>
          <w:rStyle w:val="StyleBoldUnderline"/>
          <w:highlight w:val="yellow"/>
        </w:rPr>
        <w:t>The president “will continue his dialogue with outside leaders on a number of issues – including immigration</w:t>
      </w:r>
      <w:r w:rsidRPr="0076041E">
        <w:rPr>
          <w:sz w:val="16"/>
        </w:rPr>
        <w:t xml:space="preserve"> reform </w:t>
      </w:r>
      <w:r w:rsidRPr="00506336">
        <w:rPr>
          <w:rStyle w:val="StyleBoldUnderline"/>
          <w:highlight w:val="yellow"/>
        </w:rPr>
        <w:t>and how it fits into his broader economic agenda,</w:t>
      </w:r>
      <w:r w:rsidRPr="0076041E">
        <w:rPr>
          <w:sz w:val="16"/>
        </w:rPr>
        <w:t xml:space="preserve"> and his efforts to achieve balanced deficit reduction,” the White House announced.</w:t>
      </w:r>
      <w:r w:rsidRPr="009C2A62">
        <w:rPr>
          <w:sz w:val="12"/>
        </w:rPr>
        <w:t>¶</w:t>
      </w:r>
      <w:r w:rsidRPr="0076041E">
        <w:rPr>
          <w:sz w:val="16"/>
        </w:rPr>
        <w:t xml:space="preserve"> The lobbying strategy is similar to the script Obama followed in the recent negotiations over the fiscal cliff, when he also met with labor and business groups. The White House believes that </w:t>
      </w:r>
      <w:r w:rsidRPr="0076041E">
        <w:rPr>
          <w:rStyle w:val="Emphasis"/>
          <w:highlight w:val="yellow"/>
        </w:rPr>
        <w:t>increasing pressure</w:t>
      </w:r>
      <w:r w:rsidRPr="00506336">
        <w:rPr>
          <w:rStyle w:val="StyleBoldUnderline"/>
          <w:highlight w:val="yellow"/>
        </w:rPr>
        <w:t xml:space="preserve"> on Congress</w:t>
      </w:r>
      <w:r w:rsidRPr="0076041E">
        <w:rPr>
          <w:sz w:val="16"/>
        </w:rPr>
        <w:t xml:space="preserve"> from different interest groups with large networks outside Washington </w:t>
      </w:r>
      <w:r w:rsidRPr="00506336">
        <w:rPr>
          <w:rStyle w:val="StyleBoldUnderline"/>
          <w:highlight w:val="yellow"/>
        </w:rPr>
        <w:t>will help Obama in his pursuit of an ambitious second-term agenda, including</w:t>
      </w:r>
      <w:r w:rsidRPr="0076041E">
        <w:rPr>
          <w:sz w:val="16"/>
        </w:rPr>
        <w:t xml:space="preserve"> stricter gun-control laws and </w:t>
      </w:r>
      <w:r w:rsidRPr="00506336">
        <w:rPr>
          <w:rStyle w:val="StyleBoldUnderline"/>
          <w:highlight w:val="yellow"/>
        </w:rPr>
        <w:t>immigration</w:t>
      </w:r>
      <w:r w:rsidRPr="0076041E">
        <w:rPr>
          <w:sz w:val="16"/>
        </w:rPr>
        <w:t xml:space="preserve"> reform.</w:t>
      </w:r>
      <w:r w:rsidRPr="009C2A62">
        <w:rPr>
          <w:sz w:val="12"/>
        </w:rPr>
        <w:t>¶</w:t>
      </w:r>
      <w:r w:rsidRPr="0076041E">
        <w:rPr>
          <w:sz w:val="16"/>
        </w:rPr>
        <w:t xml:space="preserve"> Though </w:t>
      </w:r>
      <w:r w:rsidRPr="0076041E">
        <w:rPr>
          <w:rStyle w:val="StyleBoldUnderline"/>
          <w:highlight w:val="yellow"/>
        </w:rPr>
        <w:t>business and labor</w:t>
      </w:r>
      <w:r w:rsidRPr="0076041E">
        <w:rPr>
          <w:sz w:val="16"/>
        </w:rPr>
        <w:t xml:space="preserve"> are often on opposing sides of the bargaining table, both sides </w:t>
      </w:r>
      <w:r w:rsidRPr="0076041E">
        <w:rPr>
          <w:rStyle w:val="StyleBoldUnderline"/>
          <w:highlight w:val="yellow"/>
        </w:rPr>
        <w:t xml:space="preserve">have expressed support for an overhaul of the nation’s immigration laws and have pledged to try to find </w:t>
      </w:r>
      <w:r w:rsidRPr="003B31B7">
        <w:rPr>
          <w:rStyle w:val="Emphasis"/>
          <w:highlight w:val="yellow"/>
        </w:rPr>
        <w:t>common ground</w:t>
      </w:r>
      <w:r w:rsidRPr="0076041E">
        <w:rPr>
          <w:sz w:val="16"/>
        </w:rPr>
        <w:t>. The biggest obstacle is likely to involve creation of a “guest worker program,” which would grant temporary visas to foreign workers, especially in agriculture and some high-tech engineering fields in which employers say there is a shortage of American workers.</w:t>
      </w:r>
    </w:p>
    <w:p w:rsidR="00632517" w:rsidRDefault="00632517" w:rsidP="00632517">
      <w:pPr>
        <w:pStyle w:val="Heading4"/>
      </w:pPr>
      <w:r>
        <w:t xml:space="preserve">(--) Obama is using capital to ensure quick passage of immigration reform but he is letting Congressional leaders hammer out the details </w:t>
      </w:r>
    </w:p>
    <w:p w:rsidR="00632517" w:rsidRPr="004931B6" w:rsidRDefault="00632517" w:rsidP="00632517">
      <w:pPr>
        <w:rPr>
          <w:sz w:val="14"/>
        </w:rPr>
      </w:pPr>
      <w:r w:rsidRPr="00266BD2">
        <w:rPr>
          <w:rStyle w:val="StyleStyleBold12pt"/>
        </w:rPr>
        <w:t>Pilkington, 1/30</w:t>
      </w:r>
      <w:r w:rsidRPr="004931B6">
        <w:rPr>
          <w:sz w:val="14"/>
        </w:rPr>
        <w:t xml:space="preserve"> (Ed, 1/30/2013, The Guardian, “Immigration reform: Obama pushes forward with warning to GOP; President's call to action on 'common-sense reform' comes amid quiet optimism that deadlock immigration can be broken,” </w:t>
      </w:r>
      <w:hyperlink r:id="rId48" w:history="1">
        <w:r w:rsidRPr="00A06E32">
          <w:rPr>
            <w:rStyle w:val="Hyperlink"/>
            <w:sz w:val="14"/>
          </w:rPr>
          <w:t>http://www.guardian.co.uk/world/2013/jan/29/obama-immigration-reform-republicans, CMR)</w:t>
        </w:r>
      </w:hyperlink>
      <w:r w:rsidRPr="004931B6">
        <w:rPr>
          <w:sz w:val="14"/>
        </w:rPr>
        <w:t>)</w:t>
      </w:r>
    </w:p>
    <w:p w:rsidR="00632517" w:rsidRPr="004931B6" w:rsidRDefault="00632517" w:rsidP="00632517">
      <w:pPr>
        <w:rPr>
          <w:sz w:val="14"/>
        </w:rPr>
      </w:pPr>
    </w:p>
    <w:p w:rsidR="00632517" w:rsidRPr="004931B6" w:rsidRDefault="00632517" w:rsidP="00632517">
      <w:pPr>
        <w:rPr>
          <w:sz w:val="14"/>
        </w:rPr>
      </w:pPr>
      <w:r w:rsidRPr="004931B6">
        <w:rPr>
          <w:sz w:val="14"/>
        </w:rPr>
        <w:t xml:space="preserve">Barack </w:t>
      </w:r>
      <w:r w:rsidRPr="00E63A8E">
        <w:rPr>
          <w:rStyle w:val="StyleBoldUnderline"/>
          <w:highlight w:val="yellow"/>
        </w:rPr>
        <w:t>Obama has warned Republicans that if they attempt to block his drive towards comprehensive immigration reform he will send his own legislation to Congress and force them to vote on it</w:t>
      </w:r>
      <w:r w:rsidRPr="00E63A8E">
        <w:rPr>
          <w:sz w:val="14"/>
          <w:highlight w:val="yellow"/>
        </w:rPr>
        <w:t>.</w:t>
      </w:r>
    </w:p>
    <w:p w:rsidR="00632517" w:rsidRPr="004931B6" w:rsidRDefault="00632517" w:rsidP="00632517">
      <w:pPr>
        <w:rPr>
          <w:sz w:val="14"/>
        </w:rPr>
      </w:pPr>
      <w:r w:rsidRPr="004931B6">
        <w:rPr>
          <w:sz w:val="14"/>
        </w:rPr>
        <w:t>In a speech that sounded at times more like a campaign rallying cry than a presidential address, the US president said lawmakers on Capitol Hill should move swiftly.</w:t>
      </w:r>
    </w:p>
    <w:p w:rsidR="00632517" w:rsidRPr="004931B6" w:rsidRDefault="00632517" w:rsidP="00632517">
      <w:pPr>
        <w:rPr>
          <w:sz w:val="14"/>
        </w:rPr>
      </w:pPr>
      <w:r w:rsidRPr="004931B6">
        <w:rPr>
          <w:sz w:val="14"/>
        </w:rPr>
        <w:t>"The time has come for common-sense, comprehensive immigration reform. The time is now; now is the time," he said.</w:t>
      </w:r>
    </w:p>
    <w:p w:rsidR="00632517" w:rsidRPr="004931B6" w:rsidRDefault="00632517" w:rsidP="00632517">
      <w:pPr>
        <w:rPr>
          <w:sz w:val="14"/>
        </w:rPr>
      </w:pPr>
      <w:r w:rsidRPr="00E63A8E">
        <w:rPr>
          <w:rStyle w:val="StyleBoldUnderline"/>
          <w:highlight w:val="yellow"/>
        </w:rPr>
        <w:t>The speech underlined the game of poker he is playing with Republican leaders</w:t>
      </w:r>
      <w:r w:rsidRPr="004931B6">
        <w:rPr>
          <w:sz w:val="14"/>
        </w:rPr>
        <w:t>, particularly in the House of Representatives. If they fail to fall in line over immigration reform, he implied, they would reap the electoral consequences. "If Congress is unable to move forward in a timely fashion, I will send forward a bill based on my proposal and insist they vote on it right away," he said.</w:t>
      </w:r>
    </w:p>
    <w:p w:rsidR="00632517" w:rsidRPr="004931B6" w:rsidRDefault="00632517" w:rsidP="00632517">
      <w:pPr>
        <w:rPr>
          <w:sz w:val="14"/>
        </w:rPr>
      </w:pPr>
      <w:r w:rsidRPr="00E63A8E">
        <w:rPr>
          <w:rStyle w:val="StyleBoldUnderline"/>
          <w:highlight w:val="yellow"/>
        </w:rPr>
        <w:t xml:space="preserve">Obama is hoping that the </w:t>
      </w:r>
      <w:r w:rsidRPr="00E63A8E">
        <w:rPr>
          <w:rStyle w:val="Emphasis"/>
          <w:highlight w:val="yellow"/>
        </w:rPr>
        <w:t>energy</w:t>
      </w:r>
      <w:r w:rsidRPr="00E63A8E">
        <w:rPr>
          <w:rStyle w:val="StyleBoldUnderline"/>
          <w:highlight w:val="yellow"/>
        </w:rPr>
        <w:t xml:space="preserve"> he gained from that</w:t>
      </w:r>
      <w:r w:rsidRPr="004931B6">
        <w:rPr>
          <w:sz w:val="14"/>
        </w:rPr>
        <w:t xml:space="preserve"> presidential </w:t>
      </w:r>
      <w:r w:rsidRPr="00E63A8E">
        <w:rPr>
          <w:rStyle w:val="StyleBoldUnderline"/>
          <w:highlight w:val="yellow"/>
        </w:rPr>
        <w:t>election victory</w:t>
      </w:r>
      <w:r w:rsidRPr="004931B6">
        <w:rPr>
          <w:sz w:val="14"/>
        </w:rPr>
        <w:t xml:space="preserve"> 10 weeks ago </w:t>
      </w:r>
      <w:r w:rsidRPr="00E63A8E">
        <w:rPr>
          <w:rStyle w:val="StyleBoldUnderline"/>
          <w:highlight w:val="yellow"/>
        </w:rPr>
        <w:t xml:space="preserve">will </w:t>
      </w:r>
      <w:r w:rsidRPr="00E63A8E">
        <w:rPr>
          <w:rStyle w:val="Emphasis"/>
          <w:highlight w:val="yellow"/>
        </w:rPr>
        <w:t>act as the fuel that will push immigration reform</w:t>
      </w:r>
      <w:r w:rsidRPr="00E63A8E">
        <w:rPr>
          <w:rStyle w:val="StyleBoldUnderline"/>
          <w:highlight w:val="yellow"/>
        </w:rPr>
        <w:t xml:space="preserve"> through the House and onto the statute books</w:t>
      </w:r>
      <w:r w:rsidRPr="004931B6">
        <w:rPr>
          <w:sz w:val="14"/>
        </w:rPr>
        <w:t xml:space="preserve"> by the end of this year.</w:t>
      </w:r>
    </w:p>
    <w:p w:rsidR="00632517" w:rsidRPr="004931B6" w:rsidRDefault="00632517" w:rsidP="00632517">
      <w:pPr>
        <w:rPr>
          <w:sz w:val="14"/>
        </w:rPr>
      </w:pPr>
      <w:r w:rsidRPr="004931B6">
        <w:rPr>
          <w:sz w:val="14"/>
        </w:rPr>
        <w:t>Underscoring the message, Obama delivered his keynote immigration speech at Del Sol high school in Nevada, a state whose population is more than a quarter Latino. Their overwhelming support for Obama in the presidential election last November helped him win Nevada by a comfortable six points. Republicans' share of the Latino vote in the presidential election fell to an all-time low.</w:t>
      </w:r>
    </w:p>
    <w:p w:rsidR="00632517" w:rsidRPr="004931B6" w:rsidRDefault="00632517" w:rsidP="00632517">
      <w:pPr>
        <w:rPr>
          <w:sz w:val="14"/>
        </w:rPr>
      </w:pPr>
      <w:r w:rsidRPr="00E63A8E">
        <w:rPr>
          <w:rStyle w:val="StyleBoldUnderline"/>
          <w:highlight w:val="yellow"/>
        </w:rPr>
        <w:t>Obama</w:t>
      </w:r>
      <w:r w:rsidRPr="004931B6">
        <w:rPr>
          <w:sz w:val="14"/>
        </w:rPr>
        <w:t xml:space="preserve"> did not, however, spell out any detail in his speech. Instead, he </w:t>
      </w:r>
      <w:r w:rsidRPr="00E63A8E">
        <w:rPr>
          <w:rStyle w:val="StyleBoldUnderline"/>
          <w:highlight w:val="yellow"/>
        </w:rPr>
        <w:t>has decided to leave the heavy lifting in framing the detail of a comprehensive reform to the bipartisan group of eight senators</w:t>
      </w:r>
      <w:r w:rsidRPr="004931B6">
        <w:rPr>
          <w:sz w:val="14"/>
        </w:rPr>
        <w:t xml:space="preserve"> who on Monday announced their own mission to introduce a bill to the US Senate. The four principles that the president outlined were identical to those adopted by the senators just a day earlier.</w:t>
      </w:r>
    </w:p>
    <w:p w:rsidR="00632517" w:rsidRPr="00AD1F2A" w:rsidRDefault="00632517" w:rsidP="00632517">
      <w:pPr>
        <w:rPr>
          <w:rStyle w:val="StyleBoldUnderline"/>
        </w:rPr>
      </w:pPr>
      <w:r w:rsidRPr="00E63A8E">
        <w:rPr>
          <w:rStyle w:val="StyleBoldUnderline"/>
          <w:highlight w:val="yellow"/>
        </w:rPr>
        <w:t xml:space="preserve">White House officials see the confluence of proposals from the administration and leading senators as a </w:t>
      </w:r>
      <w:r w:rsidRPr="00E63A8E">
        <w:rPr>
          <w:rStyle w:val="Emphasis"/>
          <w:highlight w:val="yellow"/>
        </w:rPr>
        <w:t>major sign that the gridlock on immigration can finally be broken</w:t>
      </w:r>
      <w:r w:rsidRPr="00E63A8E">
        <w:rPr>
          <w:rStyle w:val="StyleBoldUnderline"/>
          <w:highlight w:val="yellow"/>
        </w:rPr>
        <w:t xml:space="preserve">. A senior administration official told reporters that the similarity of the proposals "gives us a great deal of encouragement that this is something we're going to be able to get done and </w:t>
      </w:r>
      <w:r w:rsidRPr="00E63A8E">
        <w:rPr>
          <w:rStyle w:val="Emphasis"/>
          <w:highlight w:val="yellow"/>
        </w:rPr>
        <w:t>get done quickly</w:t>
      </w:r>
      <w:r w:rsidRPr="00E63A8E">
        <w:rPr>
          <w:rStyle w:val="StyleBoldUnderline"/>
          <w:highlight w:val="yellow"/>
        </w:rPr>
        <w:t>".</w:t>
      </w:r>
    </w:p>
    <w:p w:rsidR="00632517" w:rsidRPr="004931B6" w:rsidRDefault="00632517" w:rsidP="00632517">
      <w:pPr>
        <w:rPr>
          <w:sz w:val="14"/>
        </w:rPr>
      </w:pPr>
      <w:r w:rsidRPr="008969E0">
        <w:rPr>
          <w:rStyle w:val="StyleBoldUnderline"/>
        </w:rPr>
        <w:t>At the heart of both Obama and the senators' plans is a pathway to citizenship</w:t>
      </w:r>
      <w:r w:rsidRPr="004931B6">
        <w:rPr>
          <w:sz w:val="14"/>
        </w:rPr>
        <w:t xml:space="preserve"> for the 11 million undocumented immigrants – most of whom are Latino – currently living within the US. "For comprehensive immigration reform to work, it must be clear from the outset that there is a pathway to citizenship," Obama said.</w:t>
      </w:r>
    </w:p>
    <w:p w:rsidR="00632517" w:rsidRPr="004931B6" w:rsidRDefault="00632517" w:rsidP="00632517">
      <w:pPr>
        <w:rPr>
          <w:sz w:val="14"/>
        </w:rPr>
      </w:pPr>
      <w:r w:rsidRPr="00E63A8E">
        <w:rPr>
          <w:rStyle w:val="StyleBoldUnderline"/>
          <w:highlight w:val="yellow"/>
        </w:rPr>
        <w:t xml:space="preserve">The precise details of that pathway – how direct and how difficult it is – is </w:t>
      </w:r>
      <w:r w:rsidRPr="00E63A8E">
        <w:rPr>
          <w:rStyle w:val="Emphasis"/>
          <w:highlight w:val="yellow"/>
        </w:rPr>
        <w:t>likely to be the stuff of fraught political battles ahead</w:t>
      </w:r>
      <w:r w:rsidRPr="004931B6">
        <w:rPr>
          <w:sz w:val="14"/>
        </w:rPr>
        <w:t>. To assuage Republican opposition, Obama emphasised that undocumented immigrants would have to go "to the back of the line, behind all the folks who are trying to come here legally". They would have to pass a background check, pay a penalty and taxes from the moment they were granted temporary work permits, as well as learn English.</w:t>
      </w:r>
    </w:p>
    <w:p w:rsidR="00632517" w:rsidRPr="004931B6" w:rsidRDefault="00632517" w:rsidP="00632517">
      <w:pPr>
        <w:rPr>
          <w:sz w:val="14"/>
        </w:rPr>
      </w:pPr>
      <w:r w:rsidRPr="004931B6">
        <w:rPr>
          <w:sz w:val="14"/>
        </w:rPr>
        <w:t>As a further fillip to the conservatives, he adopted some of the language used by Mitt Romney on the presidential campaign trail last year. He said he would continue to insist on strengthened border security, and crack down on employers who knowingly hire undocumented workers.</w:t>
      </w:r>
    </w:p>
    <w:p w:rsidR="00632517" w:rsidRPr="004931B6" w:rsidRDefault="00632517" w:rsidP="00632517">
      <w:pPr>
        <w:rPr>
          <w:sz w:val="14"/>
        </w:rPr>
      </w:pPr>
      <w:r w:rsidRPr="004931B6">
        <w:rPr>
          <w:sz w:val="14"/>
        </w:rPr>
        <w:t>White House officials indicated that the plan was to extend the E-Verify system, that allows employers to check on the immigration status of job applicants, across the country over the next five years. Introducing a national E-Verify law was one of Romney's main campaign pledges.</w:t>
      </w:r>
    </w:p>
    <w:p w:rsidR="00632517" w:rsidRPr="004931B6" w:rsidRDefault="00632517" w:rsidP="00632517">
      <w:pPr>
        <w:rPr>
          <w:sz w:val="14"/>
        </w:rPr>
      </w:pPr>
      <w:r w:rsidRPr="00E63A8E">
        <w:rPr>
          <w:rStyle w:val="StyleBoldUnderline"/>
          <w:highlight w:val="yellow"/>
        </w:rPr>
        <w:t>With the eight senators</w:t>
      </w:r>
      <w:r w:rsidRPr="004931B6">
        <w:rPr>
          <w:sz w:val="14"/>
        </w:rPr>
        <w:t xml:space="preserve">, who include senior Democratic figures such as Chuck Schumer and Dick Durbin as well as prominent Republicans John McCain and Marco Rubio, </w:t>
      </w:r>
      <w:r w:rsidRPr="00E63A8E">
        <w:rPr>
          <w:rStyle w:val="Emphasis"/>
          <w:highlight w:val="yellow"/>
        </w:rPr>
        <w:t>taking the lead</w:t>
      </w:r>
      <w:r w:rsidRPr="00E63A8E">
        <w:rPr>
          <w:rStyle w:val="StyleBoldUnderline"/>
          <w:highlight w:val="yellow"/>
        </w:rPr>
        <w:t xml:space="preserve"> on drafting legislation, Obama confined most of his remarks to</w:t>
      </w:r>
      <w:r w:rsidRPr="00E63A8E">
        <w:rPr>
          <w:sz w:val="14"/>
          <w:highlight w:val="yellow"/>
        </w:rPr>
        <w:t xml:space="preserve"> </w:t>
      </w:r>
      <w:r w:rsidRPr="00E63A8E">
        <w:rPr>
          <w:rStyle w:val="Emphasis"/>
          <w:highlight w:val="yellow"/>
        </w:rPr>
        <w:t>making the case for change</w:t>
      </w:r>
      <w:r w:rsidRPr="004931B6">
        <w:rPr>
          <w:sz w:val="14"/>
        </w:rPr>
        <w:t>.</w:t>
      </w:r>
    </w:p>
    <w:p w:rsidR="00632517" w:rsidRPr="002B192C" w:rsidRDefault="00632517" w:rsidP="00632517">
      <w:pPr>
        <w:keepNext/>
        <w:keepLines/>
        <w:spacing w:before="200"/>
        <w:outlineLvl w:val="3"/>
        <w:rPr>
          <w:rFonts w:eastAsiaTheme="majorEastAsia" w:cstheme="majorBidi"/>
          <w:b/>
          <w:bCs/>
          <w:iCs/>
          <w:sz w:val="26"/>
        </w:rPr>
      </w:pPr>
      <w:r>
        <w:rPr>
          <w:rFonts w:eastAsiaTheme="majorEastAsia" w:cstheme="majorBidi"/>
          <w:b/>
          <w:bCs/>
          <w:iCs/>
          <w:sz w:val="26"/>
        </w:rPr>
        <w:t xml:space="preserve"> (--) </w:t>
      </w:r>
      <w:r w:rsidRPr="002B192C">
        <w:rPr>
          <w:rFonts w:eastAsiaTheme="majorEastAsia" w:cstheme="majorBidi"/>
          <w:b/>
          <w:bCs/>
          <w:iCs/>
          <w:sz w:val="26"/>
        </w:rPr>
        <w:t>Immigration reform will pass now, but Obama influence is key</w:t>
      </w:r>
    </w:p>
    <w:p w:rsidR="00632517" w:rsidRPr="002B192C" w:rsidRDefault="00632517" w:rsidP="00632517">
      <w:pPr>
        <w:ind w:left="720"/>
      </w:pPr>
      <w:r w:rsidRPr="00E63A8E">
        <w:rPr>
          <w:rStyle w:val="StyleStyleBold12pt"/>
        </w:rPr>
        <w:t>Boerma, 1/31/2013</w:t>
      </w:r>
      <w:r>
        <w:t xml:space="preserve"> </w:t>
      </w:r>
      <w:r w:rsidRPr="002B192C">
        <w:t xml:space="preserve">(Lindsey, “"This will be the year" Congress passes immigration reform, Schumer says” </w:t>
      </w:r>
      <w:hyperlink r:id="rId49" w:history="1">
        <w:r w:rsidRPr="002B192C">
          <w:t>http://www.cbsnews.com/8301-34222_162-57566969-10391739/this-will-be-the-year-congress-passes-immigration-reform-schumer-says/</w:t>
        </w:r>
      </w:hyperlink>
      <w:r w:rsidRPr="002B192C">
        <w:t xml:space="preserve"> sjg</w:t>
      </w:r>
    </w:p>
    <w:p w:rsidR="00632517" w:rsidRPr="002B192C" w:rsidRDefault="00632517" w:rsidP="00632517">
      <w:pPr>
        <w:rPr>
          <w:u w:val="single"/>
        </w:rPr>
      </w:pPr>
      <w:r w:rsidRPr="002B192C">
        <w:rPr>
          <w:u w:val="single"/>
        </w:rPr>
        <w:t>Democratic leadership</w:t>
      </w:r>
      <w:r w:rsidRPr="009E402D">
        <w:rPr>
          <w:sz w:val="16"/>
        </w:rPr>
        <w:t xml:space="preserve"> in the Senate </w:t>
      </w:r>
      <w:r w:rsidRPr="002B192C">
        <w:rPr>
          <w:u w:val="single"/>
        </w:rPr>
        <w:t>believes "strongly</w:t>
      </w:r>
      <w:r w:rsidRPr="009E402D">
        <w:rPr>
          <w:sz w:val="16"/>
        </w:rPr>
        <w:t>," Sen. Chuck Schumer, D-N.Y., told reporters today, "</w:t>
      </w:r>
      <w:r w:rsidRPr="002B192C">
        <w:rPr>
          <w:u w:val="single"/>
        </w:rPr>
        <w:t xml:space="preserve">that </w:t>
      </w:r>
      <w:r w:rsidRPr="00E63A8E">
        <w:rPr>
          <w:highlight w:val="yellow"/>
          <w:u w:val="single"/>
        </w:rPr>
        <w:t>this will be the year that Congress finally gets some</w:t>
      </w:r>
      <w:r w:rsidRPr="002B192C">
        <w:rPr>
          <w:u w:val="single"/>
        </w:rPr>
        <w:t xml:space="preserve"> common-sense </w:t>
      </w:r>
      <w:r w:rsidRPr="00E63A8E">
        <w:rPr>
          <w:highlight w:val="yellow"/>
          <w:u w:val="single"/>
        </w:rPr>
        <w:t xml:space="preserve">immigration reform </w:t>
      </w:r>
      <w:r w:rsidRPr="00E63A8E">
        <w:rPr>
          <w:rStyle w:val="Emphasis"/>
          <w:highlight w:val="yellow"/>
        </w:rPr>
        <w:t>across the finish line."</w:t>
      </w:r>
      <w:r w:rsidRPr="009C2A62">
        <w:rPr>
          <w:sz w:val="12"/>
        </w:rPr>
        <w:t>¶</w:t>
      </w:r>
      <w:r w:rsidRPr="009E402D">
        <w:rPr>
          <w:sz w:val="16"/>
        </w:rPr>
        <w:t xml:space="preserve"> Two days after President </w:t>
      </w:r>
      <w:r w:rsidRPr="00E63A8E">
        <w:rPr>
          <w:highlight w:val="yellow"/>
          <w:u w:val="single"/>
        </w:rPr>
        <w:t>Obama</w:t>
      </w:r>
      <w:r w:rsidRPr="009E402D">
        <w:rPr>
          <w:sz w:val="16"/>
        </w:rPr>
        <w:t xml:space="preserve"> delivered a speech in Las Vegas outlining his proposals for comprehensive reform on immigration that includes a path to citizenship for the 11 million illegal immigrants currently living in the United States, Schumer, the third-ranking Senate Democrat, said Majority Leader Harry Reid, D-Nev., "</w:t>
      </w:r>
      <w:r w:rsidRPr="00E63A8E">
        <w:rPr>
          <w:highlight w:val="yellow"/>
          <w:u w:val="single"/>
        </w:rPr>
        <w:t>has told us he'll do whatever it takes to get a good, strong, bipartisan bill through the Senate."</w:t>
      </w:r>
      <w:r w:rsidRPr="009C2A62">
        <w:rPr>
          <w:sz w:val="12"/>
        </w:rPr>
        <w:t>¶</w:t>
      </w:r>
      <w:r w:rsidRPr="009E402D">
        <w:rPr>
          <w:sz w:val="16"/>
        </w:rPr>
        <w:t xml:space="preserve"> Schumer said the goal is for the Senate's bill to get through by "late spring or summer," giving the Republican-led House "ample time" to pass legislation before the end of 2013. </w:t>
      </w:r>
      <w:r w:rsidRPr="002B192C">
        <w:rPr>
          <w:u w:val="single"/>
        </w:rPr>
        <w:t>Though "we have a long way to go," Schumer said, the blueprint put forward by a bipartisan group of eight senators that largely aligns with the president's plan, "was a major breakthrough."</w:t>
      </w:r>
    </w:p>
    <w:p w:rsidR="00632517" w:rsidRPr="002B192C" w:rsidRDefault="00632517" w:rsidP="00632517">
      <w:pPr>
        <w:keepNext/>
        <w:keepLines/>
        <w:spacing w:before="200"/>
        <w:outlineLvl w:val="3"/>
        <w:rPr>
          <w:rFonts w:eastAsiaTheme="majorEastAsia" w:cstheme="majorBidi"/>
          <w:b/>
          <w:bCs/>
          <w:iCs/>
          <w:sz w:val="26"/>
        </w:rPr>
      </w:pPr>
      <w:r>
        <w:rPr>
          <w:rFonts w:eastAsiaTheme="majorEastAsia" w:cstheme="majorBidi"/>
          <w:b/>
          <w:bCs/>
          <w:iCs/>
          <w:sz w:val="26"/>
        </w:rPr>
        <w:t xml:space="preserve">(--) </w:t>
      </w:r>
      <w:r w:rsidRPr="002B192C">
        <w:rPr>
          <w:rFonts w:eastAsiaTheme="majorEastAsia" w:cstheme="majorBidi"/>
          <w:b/>
          <w:bCs/>
          <w:iCs/>
          <w:sz w:val="26"/>
        </w:rPr>
        <w:t>Immigration reform will pass now, but Obama influence is key to ensure it’s not bogged down in debate</w:t>
      </w:r>
    </w:p>
    <w:p w:rsidR="00632517" w:rsidRPr="002B192C" w:rsidRDefault="00632517" w:rsidP="00632517">
      <w:pPr>
        <w:ind w:left="720"/>
      </w:pPr>
      <w:r w:rsidRPr="00E63A8E">
        <w:rPr>
          <w:rStyle w:val="StyleStyleBold12pt"/>
        </w:rPr>
        <w:t>Condon, 1/29/2013</w:t>
      </w:r>
      <w:r>
        <w:t xml:space="preserve"> </w:t>
      </w:r>
      <w:r w:rsidRPr="002B192C">
        <w:t xml:space="preserve">(Stephanie  “Obama: "Now is the time" for immigration reform” </w:t>
      </w:r>
      <w:hyperlink r:id="rId50" w:history="1">
        <w:r w:rsidRPr="002B192C">
          <w:t>http://www.cbsnews.com/8301-34222_162-57566500-10391739/obama-now-is-the-time-for-immigration-reform/</w:t>
        </w:r>
      </w:hyperlink>
      <w:r w:rsidRPr="002B192C">
        <w:t xml:space="preserve"> sjg)</w:t>
      </w:r>
    </w:p>
    <w:p w:rsidR="00632517" w:rsidRPr="009E402D" w:rsidRDefault="00632517" w:rsidP="00632517">
      <w:pPr>
        <w:rPr>
          <w:sz w:val="16"/>
        </w:rPr>
      </w:pPr>
      <w:r w:rsidRPr="009E402D">
        <w:rPr>
          <w:sz w:val="16"/>
        </w:rPr>
        <w:t xml:space="preserve">Taking a cooperative and optimistic tone, </w:t>
      </w:r>
      <w:r w:rsidRPr="002B192C">
        <w:rPr>
          <w:u w:val="single"/>
        </w:rPr>
        <w:t>President Obama today urged the public to support bipartisan efforts at immigration reform, appealing both to voters' pocketbooks and their sentimentality.</w:t>
      </w:r>
      <w:r w:rsidRPr="009C2A62">
        <w:rPr>
          <w:sz w:val="12"/>
        </w:rPr>
        <w:t>¶</w:t>
      </w:r>
      <w:r w:rsidRPr="009E402D">
        <w:rPr>
          <w:sz w:val="12"/>
          <w:u w:val="single"/>
        </w:rPr>
        <w:t xml:space="preserve"> </w:t>
      </w:r>
      <w:r w:rsidRPr="009E402D">
        <w:rPr>
          <w:sz w:val="16"/>
        </w:rPr>
        <w:t>"I'm here because most Americans agree it's time to fix the system that's been broken for way too long," Mr. Obama said at Del Sol High School in Las Vegas, Nevada. "Business leaders, faith leaders, labor leaders, law enforcement and leaders from both parties are coming together to say now is the time... Now's the time to do this so we can strengthen our economy and strengthen our country's future."</w:t>
      </w:r>
      <w:r w:rsidRPr="009C2A62">
        <w:rPr>
          <w:sz w:val="12"/>
        </w:rPr>
        <w:t>¶</w:t>
      </w:r>
      <w:r w:rsidRPr="009E402D">
        <w:rPr>
          <w:sz w:val="16"/>
        </w:rPr>
        <w:t xml:space="preserve"> </w:t>
      </w:r>
      <w:r w:rsidRPr="00E63A8E">
        <w:rPr>
          <w:highlight w:val="yellow"/>
          <w:u w:val="single"/>
        </w:rPr>
        <w:t>The president today unveiled a blueprint for comprehensive immigration reform very similar to the framework released a day earlier by a bipartisan group of eight senators</w:t>
      </w:r>
      <w:r w:rsidRPr="009E402D">
        <w:rPr>
          <w:sz w:val="16"/>
        </w:rPr>
        <w:t xml:space="preserve">. Mr. Obama's plan includes steps for smarter enforcement of immigration laws, a pathway to citizenship for the nation's 11 million undocumented immigrants, and improvements in the legal immigration system. "It </w:t>
      </w:r>
      <w:r w:rsidRPr="002B192C">
        <w:rPr>
          <w:u w:val="single"/>
        </w:rPr>
        <w:t>looks like there's a genuine desire to get this done soon, and that's very encouraging," Mr. Obama said. "</w:t>
      </w:r>
      <w:r w:rsidRPr="00E63A8E">
        <w:rPr>
          <w:b/>
          <w:highlight w:val="yellow"/>
          <w:u w:val="single"/>
        </w:rPr>
        <w:t>But this time action must follow. We can't allow immigration reform to get bogged down in an endless debate."</w:t>
      </w:r>
      <w:r w:rsidRPr="00E63A8E">
        <w:rPr>
          <w:sz w:val="12"/>
          <w:highlight w:val="yellow"/>
        </w:rPr>
        <w:t>¶</w:t>
      </w:r>
      <w:r w:rsidRPr="009E402D">
        <w:rPr>
          <w:sz w:val="16"/>
        </w:rPr>
        <w:t xml:space="preserve"> The president said his blueprint should provide Congress with "key markers" as they work on their own legislation, noting that his plan includes ideas supported by liberals and conservatives alike.</w:t>
      </w:r>
    </w:p>
    <w:p w:rsidR="00632517" w:rsidRPr="002B192C" w:rsidRDefault="00632517" w:rsidP="00632517">
      <w:pPr>
        <w:keepNext/>
        <w:keepLines/>
        <w:spacing w:before="200"/>
        <w:outlineLvl w:val="3"/>
        <w:rPr>
          <w:rFonts w:eastAsiaTheme="majorEastAsia" w:cstheme="majorBidi"/>
          <w:b/>
          <w:bCs/>
          <w:iCs/>
          <w:sz w:val="26"/>
        </w:rPr>
      </w:pPr>
      <w:r>
        <w:rPr>
          <w:rFonts w:eastAsiaTheme="majorEastAsia" w:cstheme="majorBidi"/>
          <w:b/>
          <w:bCs/>
          <w:iCs/>
          <w:sz w:val="26"/>
        </w:rPr>
        <w:t xml:space="preserve">(--) </w:t>
      </w:r>
      <w:r w:rsidRPr="002B192C">
        <w:rPr>
          <w:rFonts w:eastAsiaTheme="majorEastAsia" w:cstheme="majorBidi"/>
          <w:b/>
          <w:bCs/>
          <w:iCs/>
          <w:sz w:val="26"/>
        </w:rPr>
        <w:t>Obama has political capital needed for immigration push</w:t>
      </w:r>
    </w:p>
    <w:p w:rsidR="00632517" w:rsidRPr="002B192C" w:rsidRDefault="00632517" w:rsidP="00632517">
      <w:pPr>
        <w:ind w:left="720"/>
      </w:pPr>
      <w:r w:rsidRPr="00E63A8E">
        <w:rPr>
          <w:rStyle w:val="StyleStyleBold12pt"/>
        </w:rPr>
        <w:t>Lantigua, 1/29/2013</w:t>
      </w:r>
      <w:r>
        <w:t xml:space="preserve"> </w:t>
      </w:r>
      <w:r w:rsidRPr="002B192C">
        <w:t xml:space="preserve">(John “Obama wants immigration reform quickly; promises counter proposal if Congress stalls” </w:t>
      </w:r>
      <w:hyperlink r:id="rId51" w:history="1">
        <w:r w:rsidRPr="002B192C">
          <w:t>http://www.palmbeachpost.com/news/news/national-govt-politics/obama-wants-immigration-reform-quickly-promises-co/nT9ft/</w:t>
        </w:r>
      </w:hyperlink>
      <w:r w:rsidRPr="002B192C">
        <w:t xml:space="preserve"> sjg </w:t>
      </w:r>
    </w:p>
    <w:p w:rsidR="00632517" w:rsidRPr="009E402D" w:rsidRDefault="00632517" w:rsidP="00632517">
      <w:pPr>
        <w:rPr>
          <w:sz w:val="16"/>
        </w:rPr>
      </w:pPr>
      <w:r w:rsidRPr="009E402D">
        <w:rPr>
          <w:sz w:val="16"/>
        </w:rPr>
        <w:t>“</w:t>
      </w:r>
      <w:r w:rsidRPr="002B192C">
        <w:rPr>
          <w:u w:val="single"/>
        </w:rPr>
        <w:t>The president’s speech left the impression that he believes reforming immigration quickly is more important than reforming immigration right</w:t>
      </w:r>
      <w:r w:rsidRPr="009E402D">
        <w:rPr>
          <w:sz w:val="16"/>
        </w:rPr>
        <w:t>,” Rubio said. “A reform of our immigration laws is a consequential undertaking that deserves to be subjected to scrutiny and input from all involved.”</w:t>
      </w:r>
      <w:r w:rsidRPr="009C2A62">
        <w:rPr>
          <w:sz w:val="12"/>
        </w:rPr>
        <w:t>¶</w:t>
      </w:r>
      <w:r w:rsidRPr="009E402D">
        <w:rPr>
          <w:sz w:val="16"/>
        </w:rPr>
        <w:t xml:space="preserve"> That exchange foreshadows what is expected to be a contentious debate.</w:t>
      </w:r>
      <w:r w:rsidRPr="009C2A62">
        <w:rPr>
          <w:sz w:val="12"/>
        </w:rPr>
        <w:t>¶</w:t>
      </w:r>
      <w:r w:rsidRPr="009E402D">
        <w:rPr>
          <w:sz w:val="16"/>
        </w:rPr>
        <w:t xml:space="preserve"> The framework for the new immigration law offered by the eight senators — four Republicans and four Democrats — calls for augmented security at the nation’s borders, including the increased use of drones to monitor illegal border crossings, a demand of Republicans.</w:t>
      </w:r>
      <w:r w:rsidRPr="009C2A62">
        <w:rPr>
          <w:sz w:val="12"/>
        </w:rPr>
        <w:t>¶</w:t>
      </w:r>
      <w:r w:rsidRPr="009E402D">
        <w:rPr>
          <w:sz w:val="16"/>
        </w:rPr>
        <w:t xml:space="preserve"> But the plan also detailed a pathway to citizenship for about 11 million undocumented persons in the country now, a demand of Democrats. The plan calls for enacting standards that would take years for immigrants to meet.</w:t>
      </w:r>
      <w:r w:rsidRPr="009C2A62">
        <w:rPr>
          <w:sz w:val="12"/>
        </w:rPr>
        <w:t>¶</w:t>
      </w:r>
      <w:r w:rsidRPr="009E402D">
        <w:rPr>
          <w:sz w:val="16"/>
        </w:rPr>
        <w:t xml:space="preserve"> </w:t>
      </w:r>
      <w:r w:rsidRPr="00E63A8E">
        <w:rPr>
          <w:highlight w:val="yellow"/>
          <w:u w:val="single"/>
        </w:rPr>
        <w:t>Despite the agreement, members of Congress on both sides are warning that the path to passage will not be easy.</w:t>
      </w:r>
      <w:r w:rsidRPr="00E63A8E">
        <w:rPr>
          <w:sz w:val="12"/>
          <w:highlight w:val="yellow"/>
        </w:rPr>
        <w:t>¶</w:t>
      </w:r>
      <w:r w:rsidRPr="00E63A8E">
        <w:rPr>
          <w:sz w:val="12"/>
          <w:highlight w:val="yellow"/>
          <w:u w:val="single"/>
        </w:rPr>
        <w:t xml:space="preserve"> </w:t>
      </w:r>
      <w:r w:rsidRPr="00E63A8E">
        <w:rPr>
          <w:sz w:val="16"/>
          <w:highlight w:val="yellow"/>
        </w:rPr>
        <w:t>“</w:t>
      </w:r>
      <w:r w:rsidRPr="00E63A8E">
        <w:rPr>
          <w:highlight w:val="yellow"/>
          <w:u w:val="single"/>
        </w:rPr>
        <w:t>His threat of putting something of his own on the table is definitely meant to get them moving</w:t>
      </w:r>
      <w:r w:rsidRPr="00E63A8E">
        <w:rPr>
          <w:sz w:val="16"/>
          <w:highlight w:val="yellow"/>
        </w:rPr>
        <w:t>,”</w:t>
      </w:r>
      <w:r w:rsidRPr="009E402D">
        <w:rPr>
          <w:sz w:val="16"/>
        </w:rPr>
        <w:t xml:space="preserve"> said David Abraham, an expert on immigration law at the University of Miami School of Law. “But, that said, he much prefers to have this be a Senate initiative and a bipartisan effort (and) not have to spend his own political capital getting this done.”</w:t>
      </w:r>
      <w:r w:rsidRPr="009C2A62">
        <w:rPr>
          <w:sz w:val="12"/>
        </w:rPr>
        <w:t>¶</w:t>
      </w:r>
      <w:r w:rsidRPr="009E402D">
        <w:rPr>
          <w:sz w:val="16"/>
        </w:rPr>
        <w:t xml:space="preserve"> And </w:t>
      </w:r>
      <w:r w:rsidRPr="00E63A8E">
        <w:rPr>
          <w:highlight w:val="yellow"/>
          <w:u w:val="single"/>
        </w:rPr>
        <w:t>Obama does have political capital, especially on the immigration issue</w:t>
      </w:r>
      <w:r w:rsidRPr="009E402D">
        <w:rPr>
          <w:sz w:val="16"/>
        </w:rPr>
        <w:t>. The bipartisan effort on a new immigration agenda was provoked by the November elections when Obama beat GOP presidential candidate Mitt Romney 71-26 percent among Hispanic voters. The GOP had taken a hard line on overhauling immigration during the campaign, but GOP leaders are now saying that they need to attract more Latino voters and admit that they are supporting immigration reform as a way of doing so.</w:t>
      </w:r>
      <w:r w:rsidRPr="009C2A62">
        <w:rPr>
          <w:sz w:val="12"/>
        </w:rPr>
        <w:t>¶</w:t>
      </w:r>
      <w:r w:rsidRPr="009E402D">
        <w:rPr>
          <w:sz w:val="16"/>
        </w:rPr>
        <w:t xml:space="preserve"> Obama marked that moment in his speech Tuesday.</w:t>
      </w:r>
    </w:p>
    <w:p w:rsidR="00632517" w:rsidRDefault="00632517" w:rsidP="00632517">
      <w:pPr>
        <w:pStyle w:val="Heading4"/>
      </w:pPr>
      <w:r>
        <w:t>(--) Will pass now—bipartisan support means immigration reform will pass:</w:t>
      </w:r>
    </w:p>
    <w:p w:rsidR="00632517" w:rsidRDefault="00632517" w:rsidP="00632517">
      <w:pPr>
        <w:ind w:left="720"/>
      </w:pPr>
      <w:r>
        <w:t xml:space="preserve">JORDAN </w:t>
      </w:r>
      <w:r w:rsidRPr="00697CB0">
        <w:rPr>
          <w:rStyle w:val="StyleStyleBold12pt"/>
        </w:rPr>
        <w:t>FABIAN, 1/30/2013</w:t>
      </w:r>
      <w:r>
        <w:t xml:space="preserve"> (staff writer, “Obama Confident Immigration Reform Passes This Year,” </w:t>
      </w:r>
      <w:hyperlink r:id="rId52" w:history="1">
        <w:r w:rsidRPr="00D011ED">
          <w:rPr>
            <w:rStyle w:val="Hyperlink"/>
          </w:rPr>
          <w:t>http://abcnews.go.com/ABC_Univision/Politics/president-obama-confident-immigration-reform-passes-year/story?id=18358660</w:t>
        </w:r>
      </w:hyperlink>
      <w:r>
        <w:t>, Accessed 1/30/2013, rwg)</w:t>
      </w:r>
    </w:p>
    <w:p w:rsidR="00632517" w:rsidRDefault="00632517" w:rsidP="00632517">
      <w:pPr>
        <w:rPr>
          <w:rStyle w:val="Emphasis"/>
        </w:rPr>
      </w:pPr>
      <w:r w:rsidRPr="00697CB0">
        <w:rPr>
          <w:sz w:val="16"/>
        </w:rPr>
        <w:t xml:space="preserve">President Barack </w:t>
      </w:r>
      <w:r w:rsidRPr="00697CB0">
        <w:rPr>
          <w:rStyle w:val="StyleBoldUnderline"/>
          <w:highlight w:val="yellow"/>
        </w:rPr>
        <w:t>Obama expressed confidence on Wednesday that he would sign comprehensive immigration reform into law by the end of this year</w:t>
      </w:r>
      <w:r w:rsidRPr="00697CB0">
        <w:rPr>
          <w:sz w:val="16"/>
        </w:rPr>
        <w:t>.</w:t>
      </w:r>
      <w:r w:rsidRPr="00697CB0">
        <w:rPr>
          <w:sz w:val="12"/>
        </w:rPr>
        <w:t>¶</w:t>
      </w:r>
      <w:r w:rsidRPr="00697CB0">
        <w:rPr>
          <w:sz w:val="16"/>
        </w:rPr>
        <w:t xml:space="preserve"> In an interview with Univision's Maria Elena Salinas, Obama explained that significant details of a bill still must be worked out by lawmakers, including the structure of a pathway to citizenship for many of the 11 million undocumented immigrants. But </w:t>
      </w:r>
      <w:r w:rsidRPr="00697CB0">
        <w:rPr>
          <w:rStyle w:val="StyleBoldUnderline"/>
          <w:highlight w:val="yellow"/>
        </w:rPr>
        <w:t xml:space="preserve">Obama said that the progress made by a </w:t>
      </w:r>
      <w:r w:rsidRPr="00697CB0">
        <w:rPr>
          <w:rStyle w:val="Emphasis"/>
          <w:highlight w:val="yellow"/>
        </w:rPr>
        <w:t>bipartisan group of lawmakers</w:t>
      </w:r>
      <w:r w:rsidRPr="00697CB0">
        <w:rPr>
          <w:rStyle w:val="StyleBoldUnderline"/>
          <w:highlight w:val="yellow"/>
        </w:rPr>
        <w:t xml:space="preserve"> in the Senate has given him hope that </w:t>
      </w:r>
      <w:r w:rsidRPr="00697CB0">
        <w:rPr>
          <w:rStyle w:val="Emphasis"/>
          <w:highlight w:val="yellow"/>
        </w:rPr>
        <w:t>a deal can get done.</w:t>
      </w:r>
    </w:p>
    <w:p w:rsidR="00632517" w:rsidRPr="00697CB0" w:rsidRDefault="00632517" w:rsidP="00632517">
      <w:pPr>
        <w:rPr>
          <w:sz w:val="16"/>
        </w:rPr>
      </w:pPr>
    </w:p>
    <w:p w:rsidR="00632517" w:rsidRDefault="00632517" w:rsidP="00632517">
      <w:pPr>
        <w:pStyle w:val="Heading4"/>
      </w:pPr>
      <w:r>
        <w:t>(--) Immigration reform will pass now—Obama has the votes:</w:t>
      </w:r>
    </w:p>
    <w:p w:rsidR="00632517" w:rsidRDefault="00632517" w:rsidP="00632517">
      <w:pPr>
        <w:ind w:left="720"/>
      </w:pPr>
      <w:r>
        <w:t xml:space="preserve">Cheyenne </w:t>
      </w:r>
      <w:r w:rsidRPr="00502D7A">
        <w:rPr>
          <w:rStyle w:val="StyleStyleBold12pt"/>
        </w:rPr>
        <w:t>Hopkins, 1/20/2013</w:t>
      </w:r>
      <w:r>
        <w:t xml:space="preserve"> (staff writer, “Plouffe Predicts Passage of Gun Control, Immigration Measures,” </w:t>
      </w:r>
      <w:hyperlink r:id="rId53" w:history="1">
        <w:r w:rsidRPr="00127044">
          <w:rPr>
            <w:rStyle w:val="Hyperlink"/>
          </w:rPr>
          <w:t>http://www.bloomberg.com/news/2013-01-20/plouffe-predicts-passage-of-gun-control-immigration-measures.html</w:t>
        </w:r>
      </w:hyperlink>
      <w:r>
        <w:t>, Accessed 1/20/2013, rwg)</w:t>
      </w:r>
    </w:p>
    <w:p w:rsidR="00632517" w:rsidRDefault="00632517" w:rsidP="00632517">
      <w:pPr>
        <w:rPr>
          <w:rStyle w:val="StyleBoldUnderline"/>
        </w:rPr>
      </w:pPr>
      <w:r w:rsidRPr="00502D7A">
        <w:rPr>
          <w:sz w:val="16"/>
        </w:rPr>
        <w:t xml:space="preserve">President Barack </w:t>
      </w:r>
      <w:r w:rsidRPr="00502D7A">
        <w:rPr>
          <w:rStyle w:val="StyleBoldUnderline"/>
          <w:highlight w:val="yellow"/>
        </w:rPr>
        <w:t xml:space="preserve">Obama’s proposed </w:t>
      </w:r>
      <w:r w:rsidRPr="00502D7A">
        <w:rPr>
          <w:rStyle w:val="Emphasis"/>
          <w:highlight w:val="yellow"/>
        </w:rPr>
        <w:t>immigration law</w:t>
      </w:r>
      <w:r w:rsidRPr="00502D7A">
        <w:rPr>
          <w:rStyle w:val="StyleBoldUnderline"/>
          <w:highlight w:val="yellow"/>
        </w:rPr>
        <w:t xml:space="preserve"> changes</w:t>
      </w:r>
      <w:r w:rsidRPr="00502D7A">
        <w:rPr>
          <w:sz w:val="16"/>
        </w:rPr>
        <w:t xml:space="preserve"> and gun control measures </w:t>
      </w:r>
      <w:r w:rsidRPr="00502D7A">
        <w:rPr>
          <w:rStyle w:val="StyleBoldUnderline"/>
          <w:highlight w:val="yellow"/>
        </w:rPr>
        <w:t xml:space="preserve">should be able to </w:t>
      </w:r>
      <w:r w:rsidRPr="00502D7A">
        <w:rPr>
          <w:rStyle w:val="Emphasis"/>
          <w:highlight w:val="yellow"/>
        </w:rPr>
        <w:t>pass Congress,</w:t>
      </w:r>
      <w:r w:rsidRPr="00502D7A">
        <w:rPr>
          <w:rStyle w:val="Emphasis"/>
        </w:rPr>
        <w:t xml:space="preserve"> </w:t>
      </w:r>
      <w:r w:rsidRPr="00502D7A">
        <w:rPr>
          <w:sz w:val="16"/>
        </w:rPr>
        <w:t>said David Plouffe, Obama’s senior political adviser.</w:t>
      </w:r>
      <w:r w:rsidRPr="00502D7A">
        <w:rPr>
          <w:sz w:val="12"/>
        </w:rPr>
        <w:t>¶</w:t>
      </w:r>
      <w:r w:rsidRPr="00502D7A">
        <w:rPr>
          <w:sz w:val="16"/>
        </w:rPr>
        <w:t xml:space="preserve"> “Newtown has changed the debate,” Plouffe said on CNN’s “State of the Union” today. “Sadly, it took a tragedy like that, but you’re seeing a lot of people -- by the way Democrats and Republicans -- think differently about this issue since this tragedy.”</w:t>
      </w:r>
      <w:r w:rsidRPr="00502D7A">
        <w:rPr>
          <w:sz w:val="12"/>
        </w:rPr>
        <w:t>¶</w:t>
      </w:r>
      <w:r w:rsidRPr="00502D7A">
        <w:rPr>
          <w:sz w:val="16"/>
        </w:rPr>
        <w:t xml:space="preserve"> Obama will be officially sworn in today, as required by the Constitution, in a small ceremony at the White House. He will take the oath of office a second time tomorrow in a public event on the steps of the Capitol. Chief Justice John Roberts will administer both oaths.</w:t>
      </w:r>
      <w:r w:rsidRPr="00502D7A">
        <w:rPr>
          <w:sz w:val="12"/>
        </w:rPr>
        <w:t>¶</w:t>
      </w:r>
      <w:r w:rsidRPr="00502D7A">
        <w:rPr>
          <w:sz w:val="16"/>
        </w:rPr>
        <w:t xml:space="preserve"> Vice President Joe Biden was sworn in earlier today for a second term by Supreme Court Justice Sonia Sotomayor at his residence at the Naval Observatory in Washington.</w:t>
      </w:r>
      <w:r w:rsidRPr="00502D7A">
        <w:rPr>
          <w:sz w:val="12"/>
        </w:rPr>
        <w:t>¶</w:t>
      </w:r>
      <w:r w:rsidRPr="00502D7A">
        <w:rPr>
          <w:sz w:val="16"/>
        </w:rPr>
        <w:t xml:space="preserve"> </w:t>
      </w:r>
      <w:r w:rsidRPr="00502D7A">
        <w:rPr>
          <w:rStyle w:val="StyleBoldUnderline"/>
          <w:highlight w:val="yellow"/>
        </w:rPr>
        <w:t xml:space="preserve">Obama has staked out a second term agenda of </w:t>
      </w:r>
      <w:r w:rsidRPr="00502D7A">
        <w:rPr>
          <w:rStyle w:val="Emphasis"/>
          <w:highlight w:val="yellow"/>
        </w:rPr>
        <w:t>overhauling immigration</w:t>
      </w:r>
      <w:r w:rsidRPr="00502D7A">
        <w:rPr>
          <w:sz w:val="16"/>
        </w:rPr>
        <w:t>, gun control and the tax code. Plouffe took an optimistic stance, saying that the time has come for both immigration change and gun control.</w:t>
      </w:r>
      <w:r w:rsidRPr="00502D7A">
        <w:rPr>
          <w:sz w:val="12"/>
        </w:rPr>
        <w:t>¶</w:t>
      </w:r>
      <w:r w:rsidRPr="00502D7A">
        <w:rPr>
          <w:sz w:val="16"/>
        </w:rPr>
        <w:t xml:space="preserve"> Obama’s first term was largely consumed by repairing economic wreckage from the 2008 financial crisis and getting his health care law passed. His second term is starting with efforts to reach a compromise with Congress on raising the debt ceiling and cutting deficit spending.</w:t>
      </w:r>
      <w:r w:rsidRPr="00502D7A">
        <w:rPr>
          <w:sz w:val="12"/>
        </w:rPr>
        <w:t>¶</w:t>
      </w:r>
      <w:r w:rsidRPr="00502D7A">
        <w:rPr>
          <w:sz w:val="16"/>
        </w:rPr>
        <w:t xml:space="preserve"> </w:t>
      </w:r>
      <w:r w:rsidRPr="00502D7A">
        <w:rPr>
          <w:rStyle w:val="StyleBoldUnderline"/>
          <w:highlight w:val="yellow"/>
        </w:rPr>
        <w:t xml:space="preserve">Plouffe said Congress </w:t>
      </w:r>
      <w:r w:rsidRPr="00502D7A">
        <w:rPr>
          <w:rStyle w:val="Emphasis"/>
          <w:highlight w:val="yellow"/>
        </w:rPr>
        <w:t>has the votes</w:t>
      </w:r>
      <w:r w:rsidRPr="00502D7A">
        <w:rPr>
          <w:rStyle w:val="StyleBoldUnderline"/>
          <w:highlight w:val="yellow"/>
        </w:rPr>
        <w:t xml:space="preserve"> to pass Obama’s agenda.</w:t>
      </w:r>
    </w:p>
    <w:p w:rsidR="00632517" w:rsidRPr="00B962A1" w:rsidRDefault="00632517" w:rsidP="00632517">
      <w:pPr>
        <w:pStyle w:val="Heading4"/>
        <w:rPr>
          <w:rFonts w:cstheme="minorHAnsi"/>
          <w:szCs w:val="26"/>
        </w:rPr>
      </w:pPr>
      <w:r>
        <w:rPr>
          <w:rFonts w:cstheme="minorHAnsi"/>
          <w:szCs w:val="26"/>
        </w:rPr>
        <w:t xml:space="preserve">(--) </w:t>
      </w:r>
      <w:r w:rsidRPr="00B962A1">
        <w:rPr>
          <w:rFonts w:cstheme="minorHAnsi"/>
          <w:szCs w:val="26"/>
        </w:rPr>
        <w:t>Immigration reform will pass --- Obama is making an aggressive push and his leadership is key</w:t>
      </w:r>
    </w:p>
    <w:p w:rsidR="00632517" w:rsidRPr="00D04E29" w:rsidRDefault="00632517" w:rsidP="00632517">
      <w:pPr>
        <w:ind w:left="720"/>
      </w:pPr>
      <w:r w:rsidRPr="00D04E29">
        <w:rPr>
          <w:rStyle w:val="StyleStyleBold12pt"/>
        </w:rPr>
        <w:t>Foley, 1/25/2013</w:t>
      </w:r>
      <w:r w:rsidRPr="00D04E29">
        <w:t xml:space="preserve"> (Elise, 1/25/2013, “Obama To Make Major Immigration Moves Next Week,” </w:t>
      </w:r>
      <w:hyperlink r:id="rId54" w:tgtFrame="_blank" w:history="1">
        <w:r w:rsidRPr="00D04E29">
          <w:rPr>
            <w:rStyle w:val="Hyperlink"/>
          </w:rPr>
          <w:t>http://www.huffingtonpost.com/2013/01/25/obama-immigration-plan_n_2551896.html</w:t>
        </w:r>
      </w:hyperlink>
      <w:r w:rsidRPr="00D04E29">
        <w:t>, rwg)</w:t>
      </w:r>
    </w:p>
    <w:p w:rsidR="00632517" w:rsidRPr="00B962A1" w:rsidRDefault="00632517" w:rsidP="00632517">
      <w:pPr>
        <w:rPr>
          <w:sz w:val="14"/>
        </w:rPr>
      </w:pPr>
      <w:r w:rsidRPr="00B962A1">
        <w:rPr>
          <w:rFonts w:ascii="Georgia" w:hAnsi="Georgia"/>
          <w:sz w:val="14"/>
        </w:rPr>
        <w:t xml:space="preserve"> WASHINGTON -- President Barack </w:t>
      </w:r>
      <w:r w:rsidRPr="00B962A1">
        <w:rPr>
          <w:rStyle w:val="Strong"/>
          <w:rFonts w:ascii="Georgia" w:hAnsi="Georgia"/>
          <w:highlight w:val="yellow"/>
          <w:u w:val="single"/>
        </w:rPr>
        <w:t>Obama</w:t>
      </w:r>
      <w:r w:rsidRPr="00B962A1">
        <w:rPr>
          <w:rFonts w:ascii="Georgia" w:hAnsi="Georgia"/>
          <w:sz w:val="14"/>
        </w:rPr>
        <w:t xml:space="preserve"> announced after a meeting with the Congressional Hispanic Caucus on Friday that he </w:t>
      </w:r>
      <w:r w:rsidRPr="00B962A1">
        <w:rPr>
          <w:rStyle w:val="Strong"/>
          <w:rFonts w:ascii="Georgia" w:hAnsi="Georgia"/>
          <w:highlight w:val="yellow"/>
          <w:u w:val="single"/>
        </w:rPr>
        <w:t>will lay out some of his plans for immigration reform on Tuesday</w:t>
      </w:r>
      <w:r w:rsidRPr="00B962A1">
        <w:rPr>
          <w:rFonts w:ascii="Georgia" w:hAnsi="Georgia"/>
          <w:sz w:val="14"/>
        </w:rPr>
        <w:t xml:space="preserve"> in Las Vegas.</w:t>
      </w:r>
      <w:r w:rsidRPr="00B962A1">
        <w:rPr>
          <w:sz w:val="12"/>
        </w:rPr>
        <w:t>¶</w:t>
      </w:r>
      <w:r w:rsidRPr="00B962A1">
        <w:rPr>
          <w:sz w:val="14"/>
        </w:rPr>
        <w:t xml:space="preserve"> </w:t>
      </w:r>
      <w:r w:rsidRPr="00B962A1">
        <w:rPr>
          <w:rFonts w:ascii="Georgia" w:hAnsi="Georgia"/>
          <w:sz w:val="14"/>
        </w:rPr>
        <w:t>Members of the caucus who were present at the meeting said Obama assured them that he shares the group's basic beliefs about immigration reform, most notably that making a pathway to citizenship for undocumented immigrants -- which some Republicans oppose -- is an absolute must as they push for legislation.</w:t>
      </w:r>
      <w:r w:rsidRPr="00B962A1">
        <w:rPr>
          <w:sz w:val="12"/>
        </w:rPr>
        <w:t>¶</w:t>
      </w:r>
      <w:r w:rsidRPr="00B962A1">
        <w:rPr>
          <w:sz w:val="14"/>
        </w:rPr>
        <w:t xml:space="preserve"> </w:t>
      </w:r>
      <w:r w:rsidRPr="00B962A1">
        <w:rPr>
          <w:rFonts w:ascii="Georgia" w:hAnsi="Georgia"/>
          <w:sz w:val="14"/>
        </w:rPr>
        <w:t xml:space="preserve">"The President was pleased to hear from CHC members and noted that they share the same vision, including that any legislation must include a path to earned citizenship," the administration in a statement. </w:t>
      </w:r>
      <w:r w:rsidRPr="00B962A1">
        <w:rPr>
          <w:rStyle w:val="Strong"/>
          <w:rFonts w:ascii="Georgia" w:hAnsi="Georgia"/>
          <w:highlight w:val="yellow"/>
          <w:u w:val="single"/>
        </w:rPr>
        <w:t>"The President further noted that there is no excuse for stalling or delay.</w:t>
      </w:r>
      <w:r>
        <w:rPr>
          <w:rStyle w:val="Strong"/>
          <w:rFonts w:ascii="Georgia" w:hAnsi="Georgia"/>
          <w:u w:val="single"/>
        </w:rPr>
        <w:t>"</w:t>
      </w:r>
      <w:r w:rsidRPr="00B962A1">
        <w:rPr>
          <w:sz w:val="12"/>
        </w:rPr>
        <w:t>¶</w:t>
      </w:r>
      <w:r w:rsidRPr="00B962A1">
        <w:rPr>
          <w:sz w:val="14"/>
        </w:rPr>
        <w:t xml:space="preserve"> </w:t>
      </w:r>
      <w:r w:rsidRPr="00B962A1">
        <w:rPr>
          <w:rFonts w:ascii="Georgia" w:hAnsi="Georgia"/>
          <w:sz w:val="14"/>
        </w:rPr>
        <w:t>Seven members of Congress were present at the meeting, including Congressional Hispanic Caucus Chairman Ruben Hinojosa (D-Texas), Sen. Robert Menendez (D-N.J.), Immigration Task Force Chairman Luis Gutierrez (D-Ill.) and Chairman of the Democratic Caucus Xavier Becerra (D-Calif.).</w:t>
      </w:r>
      <w:r w:rsidRPr="00B962A1">
        <w:rPr>
          <w:sz w:val="12"/>
        </w:rPr>
        <w:t>¶</w:t>
      </w:r>
      <w:r w:rsidRPr="00B962A1">
        <w:rPr>
          <w:sz w:val="14"/>
        </w:rPr>
        <w:t xml:space="preserve"> </w:t>
      </w:r>
      <w:r w:rsidRPr="00B962A1">
        <w:rPr>
          <w:rFonts w:ascii="Georgia" w:hAnsi="Georgia"/>
          <w:sz w:val="14"/>
        </w:rPr>
        <w:t>Obama told the group that his plans for immigration reform align with their own, especially with regards to the need for a pathway to citizenship, Becerra said after the meeting.</w:t>
      </w:r>
      <w:r w:rsidRPr="00B962A1">
        <w:rPr>
          <w:sz w:val="12"/>
        </w:rPr>
        <w:t>¶</w:t>
      </w:r>
      <w:r w:rsidRPr="00B962A1">
        <w:rPr>
          <w:sz w:val="14"/>
        </w:rPr>
        <w:t xml:space="preserve"> </w:t>
      </w:r>
      <w:r w:rsidRPr="00B962A1">
        <w:rPr>
          <w:rFonts w:ascii="Georgia" w:hAnsi="Georgia"/>
          <w:sz w:val="14"/>
        </w:rPr>
        <w:t>"He said on more than one occasion that his principles virtually mirrored the Congressional Hispanic Caucus principles -- and if you look at our principles, we are determined to fight against creating a second class of Americans," Becerra told HuffPost. "I don't think there's any light between where we are and where he is on the issue of having America legally create a second class of citizens."</w:t>
      </w:r>
      <w:r w:rsidRPr="00B962A1">
        <w:rPr>
          <w:sz w:val="12"/>
        </w:rPr>
        <w:t>¶</w:t>
      </w:r>
      <w:r w:rsidRPr="00B962A1">
        <w:rPr>
          <w:sz w:val="14"/>
        </w:rPr>
        <w:t xml:space="preserve"> </w:t>
      </w:r>
      <w:r w:rsidRPr="00B962A1">
        <w:rPr>
          <w:rFonts w:ascii="Georgia" w:hAnsi="Georgia"/>
          <w:sz w:val="14"/>
        </w:rPr>
        <w:t xml:space="preserve">The Associated Press reported that </w:t>
      </w:r>
      <w:r w:rsidRPr="00B962A1">
        <w:rPr>
          <w:rStyle w:val="Strong"/>
          <w:rFonts w:ascii="Georgia" w:hAnsi="Georgia"/>
          <w:highlight w:val="yellow"/>
          <w:u w:val="single"/>
        </w:rPr>
        <w:t>the White House will launch an effort on immigration next week, as will a bipartisan group of senators,</w:t>
      </w:r>
      <w:r>
        <w:rPr>
          <w:rStyle w:val="Strong"/>
          <w:rFonts w:ascii="Georgia" w:hAnsi="Georgia"/>
          <w:u w:val="single"/>
        </w:rPr>
        <w:t xml:space="preserve"> likely the so-called "gang of eight" -- four Republicans, four Democrats -- </w:t>
      </w:r>
      <w:r w:rsidRPr="00B962A1">
        <w:rPr>
          <w:rStyle w:val="Strong"/>
          <w:rFonts w:ascii="Georgia" w:hAnsi="Georgia"/>
          <w:highlight w:val="yellow"/>
          <w:u w:val="single"/>
        </w:rPr>
        <w:t>who have already begun to work toward a deal</w:t>
      </w:r>
      <w:r>
        <w:rPr>
          <w:rStyle w:val="Strong"/>
          <w:rFonts w:ascii="Georgia" w:hAnsi="Georgia"/>
          <w:u w:val="single"/>
        </w:rPr>
        <w:t>.</w:t>
      </w:r>
      <w:r w:rsidRPr="00B962A1">
        <w:rPr>
          <w:sz w:val="12"/>
        </w:rPr>
        <w:t>¶</w:t>
      </w:r>
      <w:r w:rsidRPr="00B962A1">
        <w:rPr>
          <w:sz w:val="14"/>
        </w:rPr>
        <w:t xml:space="preserve"> </w:t>
      </w:r>
      <w:r w:rsidRPr="00B962A1">
        <w:rPr>
          <w:rFonts w:ascii="Georgia" w:hAnsi="Georgia"/>
          <w:sz w:val="14"/>
        </w:rPr>
        <w:t>A Senate Democratic aide, who was not authorized to speak publicly on the group's plans, told HuffPost that the senators hope to release a set of principles in February, and then a bill.</w:t>
      </w:r>
      <w:r w:rsidRPr="00B962A1">
        <w:rPr>
          <w:sz w:val="12"/>
        </w:rPr>
        <w:t>¶</w:t>
      </w:r>
      <w:r w:rsidRPr="00B962A1">
        <w:rPr>
          <w:sz w:val="14"/>
        </w:rPr>
        <w:t xml:space="preserve"> </w:t>
      </w:r>
      <w:r w:rsidRPr="00B962A1">
        <w:rPr>
          <w:rFonts w:ascii="Georgia" w:hAnsi="Georgia"/>
          <w:sz w:val="14"/>
        </w:rPr>
        <w:t>A pathway to citizenship for the estimated 11 million undocumented immigrants already in the United States is considered a non-negotiable for many Democrats and immigrant advocates, who argue anything else would result in a huge group of second-class residents. Sen. Marco Rubio (R-Fla.) said Wednesday that advocates for a pathway to citizenship will have to cave and accept temporary status instead, with no special road to citizenship.</w:t>
      </w:r>
      <w:r w:rsidRPr="00B962A1">
        <w:rPr>
          <w:sz w:val="12"/>
        </w:rPr>
        <w:t>¶</w:t>
      </w:r>
      <w:r w:rsidRPr="00B962A1">
        <w:rPr>
          <w:sz w:val="14"/>
        </w:rPr>
        <w:t xml:space="preserve"> </w:t>
      </w:r>
      <w:r w:rsidRPr="00B962A1">
        <w:rPr>
          <w:rFonts w:ascii="Georgia" w:hAnsi="Georgia"/>
          <w:sz w:val="14"/>
        </w:rPr>
        <w:t>Meanwhile, senators plan to move ahead on other piecemeal immigration bills. The Hill reported Friday that Sens. Orrin Hatch of Utah and Marco Rubio of Florida are teaming up with Democratic Sens. Amy Klobuchar of Minnesota and Chris Coons of Delaware to introduce a bill next week that focuses on visas for high-skilled workers.</w:t>
      </w:r>
      <w:r w:rsidRPr="00B962A1">
        <w:rPr>
          <w:sz w:val="12"/>
        </w:rPr>
        <w:t>¶</w:t>
      </w:r>
      <w:r w:rsidRPr="00B962A1">
        <w:rPr>
          <w:sz w:val="14"/>
        </w:rPr>
        <w:t xml:space="preserve"> </w:t>
      </w:r>
      <w:r w:rsidRPr="00B962A1">
        <w:rPr>
          <w:rFonts w:ascii="Georgia" w:hAnsi="Georgia"/>
          <w:sz w:val="14"/>
        </w:rPr>
        <w:t>Obama administration officials have said they believe piece-by-piece reform would be less productive, but Hatch told The Hill he thinks his bill could aid in the broader legislative effort.</w:t>
      </w:r>
      <w:r w:rsidRPr="00B962A1">
        <w:rPr>
          <w:sz w:val="12"/>
        </w:rPr>
        <w:t>¶</w:t>
      </w:r>
      <w:r w:rsidRPr="00B962A1">
        <w:rPr>
          <w:sz w:val="14"/>
        </w:rPr>
        <w:t xml:space="preserve"> </w:t>
      </w:r>
      <w:r w:rsidRPr="00B962A1">
        <w:rPr>
          <w:rFonts w:ascii="Georgia" w:hAnsi="Georgia"/>
          <w:sz w:val="14"/>
        </w:rPr>
        <w:t>"I think we need to break the ice and let people know that this is the art of the doable ... at least I think it's very doable, and I think everybody ought to come on [to support it] because it makes sense and it's a bipartisan bill already," he said. "If we put that through that says to them, well maybe we can do more and if we can do more, I'm going to be right there helping."</w:t>
      </w:r>
      <w:r w:rsidRPr="00B962A1">
        <w:rPr>
          <w:sz w:val="12"/>
        </w:rPr>
        <w:t>¶</w:t>
      </w:r>
      <w:r w:rsidRPr="00B962A1">
        <w:rPr>
          <w:sz w:val="14"/>
        </w:rPr>
        <w:t xml:space="preserve"> </w:t>
      </w:r>
      <w:r w:rsidRPr="00B962A1">
        <w:rPr>
          <w:rFonts w:ascii="Georgia" w:hAnsi="Georgia"/>
          <w:sz w:val="14"/>
        </w:rPr>
        <w:t>Becerra said that the president indicated again on Friday to the Congressional Hispanic Caucus that he wants a comprehensive bill. The congressman declined to speak about the bipartisan work in the House, but said there is "lots of conversation" going on between the members. His view is that bipartisan groups in each chamber should work on their own bills, then come together to find an agreement that can pass both houses, he said.</w:t>
      </w:r>
      <w:r w:rsidRPr="00B962A1">
        <w:rPr>
          <w:sz w:val="12"/>
        </w:rPr>
        <w:t>¶</w:t>
      </w:r>
      <w:r w:rsidRPr="00B962A1">
        <w:rPr>
          <w:sz w:val="14"/>
        </w:rPr>
        <w:t xml:space="preserve"> </w:t>
      </w:r>
      <w:r w:rsidRPr="00B962A1">
        <w:rPr>
          <w:rFonts w:ascii="Georgia" w:hAnsi="Georgia"/>
          <w:sz w:val="14"/>
        </w:rPr>
        <w:t>"It's up to Congress to pass legislation, and so Congress ultimately has to draft and present legislation," he said. "And the smartest thing would be to draft a bipartisan bill that has bicameral support with the president right there at the helm as well."</w:t>
      </w:r>
      <w:r w:rsidRPr="00B962A1">
        <w:rPr>
          <w:sz w:val="12"/>
        </w:rPr>
        <w:t>¶</w:t>
      </w:r>
      <w:r w:rsidRPr="00B962A1">
        <w:rPr>
          <w:sz w:val="14"/>
        </w:rPr>
        <w:t xml:space="preserve"> </w:t>
      </w:r>
      <w:r>
        <w:rPr>
          <w:rStyle w:val="Strong"/>
          <w:rFonts w:ascii="Georgia" w:hAnsi="Georgia"/>
          <w:u w:val="single"/>
        </w:rPr>
        <w:t>Menendez said</w:t>
      </w:r>
      <w:r w:rsidRPr="00B962A1">
        <w:rPr>
          <w:rFonts w:ascii="Georgia" w:hAnsi="Georgia"/>
          <w:sz w:val="14"/>
        </w:rPr>
        <w:t xml:space="preserve"> in an email that </w:t>
      </w:r>
      <w:r>
        <w:rPr>
          <w:rStyle w:val="Strong"/>
          <w:rFonts w:ascii="Georgia" w:hAnsi="Georgia"/>
          <w:u w:val="single"/>
        </w:rPr>
        <w:t>he is "very enthused" about Obama's commitment to comprehensive immigration reform</w:t>
      </w:r>
      <w:r w:rsidRPr="00B962A1">
        <w:rPr>
          <w:rFonts w:ascii="Georgia" w:hAnsi="Georgia"/>
          <w:sz w:val="14"/>
        </w:rPr>
        <w:t>.</w:t>
      </w:r>
      <w:r w:rsidRPr="00B962A1">
        <w:rPr>
          <w:sz w:val="12"/>
        </w:rPr>
        <w:t>¶</w:t>
      </w:r>
      <w:r w:rsidRPr="00B962A1">
        <w:rPr>
          <w:sz w:val="14"/>
        </w:rPr>
        <w:t xml:space="preserve"> </w:t>
      </w:r>
      <w:r>
        <w:rPr>
          <w:rStyle w:val="Strong"/>
          <w:rFonts w:ascii="Georgia" w:hAnsi="Georgia"/>
          <w:u w:val="single"/>
        </w:rPr>
        <w:t>"</w:t>
      </w:r>
      <w:r w:rsidRPr="00B962A1">
        <w:rPr>
          <w:rStyle w:val="Strong"/>
          <w:rFonts w:ascii="Georgia" w:hAnsi="Georgia"/>
          <w:highlight w:val="yellow"/>
          <w:u w:val="single"/>
        </w:rPr>
        <w:t>The President's leadership is essential to our ultimate success,</w:t>
      </w:r>
      <w:r>
        <w:rPr>
          <w:rStyle w:val="Strong"/>
          <w:rFonts w:ascii="Georgia" w:hAnsi="Georgia"/>
          <w:u w:val="single"/>
        </w:rPr>
        <w:t>"</w:t>
      </w:r>
      <w:r w:rsidRPr="00B962A1">
        <w:rPr>
          <w:rFonts w:ascii="Georgia" w:hAnsi="Georgia"/>
          <w:sz w:val="14"/>
        </w:rPr>
        <w:t xml:space="preserve"> he said. </w:t>
      </w:r>
      <w:r>
        <w:rPr>
          <w:rStyle w:val="Strong"/>
          <w:rFonts w:ascii="Georgia" w:hAnsi="Georgia"/>
          <w:u w:val="single"/>
        </w:rPr>
        <w:t>"</w:t>
      </w:r>
      <w:r w:rsidRPr="00B962A1">
        <w:rPr>
          <w:rStyle w:val="Strong"/>
          <w:rFonts w:ascii="Georgia" w:hAnsi="Georgia"/>
          <w:highlight w:val="yellow"/>
          <w:u w:val="single"/>
        </w:rPr>
        <w:t xml:space="preserve">I applaud him for announcing his commitment at the very beginning of this term and hope that the bipartisan process that is ongoing in the Senate will lead us to </w:t>
      </w:r>
      <w:r w:rsidRPr="00B962A1">
        <w:rPr>
          <w:rStyle w:val="Emphasis"/>
          <w:highlight w:val="yellow"/>
        </w:rPr>
        <w:t>passage of a bill</w:t>
      </w:r>
      <w:r w:rsidRPr="00B962A1">
        <w:rPr>
          <w:rStyle w:val="Strong"/>
          <w:rFonts w:ascii="Georgia" w:hAnsi="Georgia"/>
          <w:highlight w:val="yellow"/>
          <w:u w:val="single"/>
        </w:rPr>
        <w:t xml:space="preserve"> he can sign</w:t>
      </w:r>
      <w:r>
        <w:rPr>
          <w:rStyle w:val="Strong"/>
          <w:rFonts w:ascii="Georgia" w:hAnsi="Georgia"/>
          <w:u w:val="single"/>
        </w:rPr>
        <w:t>."</w:t>
      </w:r>
      <w:r w:rsidRPr="00B962A1">
        <w:rPr>
          <w:sz w:val="12"/>
        </w:rPr>
        <w:t>¶</w:t>
      </w:r>
      <w:r w:rsidRPr="00B962A1">
        <w:rPr>
          <w:sz w:val="14"/>
        </w:rPr>
        <w:t xml:space="preserve"> </w:t>
      </w:r>
      <w:r w:rsidRPr="00B962A1">
        <w:rPr>
          <w:rFonts w:ascii="Georgia" w:hAnsi="Georgia"/>
          <w:sz w:val="14"/>
        </w:rPr>
        <w:t>This story has been updated with comments from Becerra, Menendez and a Senate Democratic aide.</w:t>
      </w:r>
    </w:p>
    <w:p w:rsidR="00632517" w:rsidRPr="00276A8A" w:rsidRDefault="00632517" w:rsidP="00632517">
      <w:pPr>
        <w:pStyle w:val="Heading4"/>
        <w:rPr>
          <w:rStyle w:val="StyleStyleBold12pt"/>
          <w:b/>
        </w:rPr>
      </w:pPr>
      <w:r>
        <w:rPr>
          <w:rStyle w:val="StyleStyleBold12pt"/>
        </w:rPr>
        <w:t xml:space="preserve">(--) </w:t>
      </w:r>
      <w:r w:rsidRPr="00276A8A">
        <w:rPr>
          <w:rStyle w:val="StyleStyleBold12pt"/>
        </w:rPr>
        <w:t>Multiple forces make immigration reform likely now:</w:t>
      </w:r>
    </w:p>
    <w:p w:rsidR="00632517" w:rsidRPr="00563D31" w:rsidRDefault="00632517" w:rsidP="00632517">
      <w:pPr>
        <w:ind w:left="720"/>
      </w:pPr>
      <w:r w:rsidRPr="00276A8A">
        <w:rPr>
          <w:rStyle w:val="StyleStyleBold12pt"/>
        </w:rPr>
        <w:t>Bismark Tribune, 1/23/2013</w:t>
      </w:r>
      <w:r w:rsidRPr="00563D31">
        <w:t xml:space="preserve"> (“Immigration reform attainable,”</w:t>
      </w:r>
      <w:r w:rsidRPr="00276A8A">
        <w:rPr>
          <w:sz w:val="12"/>
        </w:rPr>
        <w:t xml:space="preserve">¶ </w:t>
      </w:r>
      <w:hyperlink r:id="rId55" w:history="1">
        <w:r w:rsidRPr="00563D31">
          <w:rPr>
            <w:rStyle w:val="Hyperlink"/>
          </w:rPr>
          <w:t>http://bismarcktribune.com/news/opinion/editorial/immigration-reform-attainable/article_8e6c86dc-64a9-11e2-a838-0019bb2963f4.html</w:t>
        </w:r>
      </w:hyperlink>
      <w:r w:rsidRPr="00563D31">
        <w:t>, Accessed 1/23/2013, rwg)</w:t>
      </w:r>
    </w:p>
    <w:p w:rsidR="00632517" w:rsidRPr="00276A8A" w:rsidRDefault="00632517" w:rsidP="00632517">
      <w:pPr>
        <w:rPr>
          <w:sz w:val="16"/>
        </w:rPr>
      </w:pPr>
      <w:r w:rsidRPr="00276A8A">
        <w:rPr>
          <w:rStyle w:val="StyleBoldUnderline"/>
          <w:highlight w:val="yellow"/>
        </w:rPr>
        <w:t xml:space="preserve">It seems the need for immigration reform has </w:t>
      </w:r>
      <w:r w:rsidRPr="00A337BA">
        <w:rPr>
          <w:rStyle w:val="Emphasis"/>
          <w:highlight w:val="yellow"/>
        </w:rPr>
        <w:t>hit a critical mass</w:t>
      </w:r>
      <w:r w:rsidRPr="00276A8A">
        <w:rPr>
          <w:rStyle w:val="StyleBoldUnderline"/>
          <w:highlight w:val="yellow"/>
        </w:rPr>
        <w:t xml:space="preserve"> for Republicans and Democrats in Congress. The time, proponents of reform say, is right to push reform to the forefront. There’s </w:t>
      </w:r>
      <w:r w:rsidRPr="00A337BA">
        <w:rPr>
          <w:rStyle w:val="Emphasis"/>
          <w:highlight w:val="yellow"/>
        </w:rPr>
        <w:t xml:space="preserve">more agreement </w:t>
      </w:r>
      <w:r w:rsidRPr="00276A8A">
        <w:rPr>
          <w:rStyle w:val="StyleBoldUnderline"/>
          <w:highlight w:val="yellow"/>
        </w:rPr>
        <w:t>on what might constitute immigration reform than there is over budgets</w:t>
      </w:r>
      <w:r w:rsidRPr="00276A8A">
        <w:rPr>
          <w:sz w:val="16"/>
        </w:rPr>
        <w:t>, debt and government spending.</w:t>
      </w:r>
      <w:r w:rsidRPr="00276A8A">
        <w:rPr>
          <w:sz w:val="12"/>
        </w:rPr>
        <w:t>¶</w:t>
      </w:r>
      <w:r w:rsidRPr="00276A8A">
        <w:rPr>
          <w:sz w:val="16"/>
        </w:rPr>
        <w:t xml:space="preserve"> The Republican effort, key to passage in the U.S. House, runs along the lines of tightened border security, employer checks and a path to legal status for non-citizens illegally in this country that includes fines and payment of back taxes. It includes an acknowledgement that there must be pragmatic methods of coming to terms with the 11 million illegal immigrants in the U.S.; it must be a means that’s “earned,” with a goal that’s “attainable.” President Barack </w:t>
      </w:r>
      <w:r w:rsidRPr="00276A8A">
        <w:rPr>
          <w:rStyle w:val="StyleBoldUnderline"/>
          <w:highlight w:val="yellow"/>
        </w:rPr>
        <w:t>Obama alluded to immigration reform in his second inaugural address.</w:t>
      </w:r>
      <w:r w:rsidRPr="00276A8A">
        <w:rPr>
          <w:rStyle w:val="StyleBoldUnderline"/>
          <w:b w:val="0"/>
          <w:sz w:val="12"/>
          <w:highlight w:val="yellow"/>
        </w:rPr>
        <w:t>¶</w:t>
      </w:r>
      <w:r w:rsidRPr="00276A8A">
        <w:rPr>
          <w:rStyle w:val="StyleBoldUnderline"/>
          <w:highlight w:val="yellow"/>
        </w:rPr>
        <w:t xml:space="preserve"> Pushing conservatives in the U.S. House is a </w:t>
      </w:r>
      <w:r w:rsidRPr="00276A8A">
        <w:rPr>
          <w:rStyle w:val="Emphasis"/>
          <w:highlight w:val="yellow"/>
        </w:rPr>
        <w:t>coalition of business</w:t>
      </w:r>
      <w:r w:rsidRPr="00276A8A">
        <w:rPr>
          <w:rStyle w:val="StyleBoldUnderline"/>
          <w:highlight w:val="yellow"/>
        </w:rPr>
        <w:t xml:space="preserve">, </w:t>
      </w:r>
      <w:r w:rsidRPr="00A337BA">
        <w:rPr>
          <w:rStyle w:val="Emphasis"/>
          <w:highlight w:val="yellow"/>
        </w:rPr>
        <w:t>evangelical and law enforcement leaders.</w:t>
      </w:r>
      <w:r w:rsidRPr="00276A8A">
        <w:rPr>
          <w:rStyle w:val="StyleBoldUnderline"/>
          <w:highlight w:val="yellow"/>
        </w:rPr>
        <w:t xml:space="preserve"> At the same time a bipartisan group of eight U.S. senators is </w:t>
      </w:r>
      <w:r w:rsidRPr="00276A8A">
        <w:rPr>
          <w:rStyle w:val="Emphasis"/>
          <w:highlight w:val="yellow"/>
        </w:rPr>
        <w:t>backing comprehensive immigration reform</w:t>
      </w:r>
      <w:r w:rsidRPr="00276A8A">
        <w:rPr>
          <w:rStyle w:val="StyleBoldUnderline"/>
          <w:highlight w:val="yellow"/>
        </w:rPr>
        <w:t xml:space="preserve"> in that chamber</w:t>
      </w:r>
      <w:r w:rsidRPr="00276A8A">
        <w:rPr>
          <w:sz w:val="16"/>
        </w:rPr>
        <w:t>. It includes Sens. John McCain, R-Ariz., Jeff Flake, R-Ariz., Charles Schumer, D-N.Y., Dick Durbin, D-Ill., Lindsey Graham, R-S.C., Robert Menendez, D-N.J., Michael Bennet, D-Colo., and Mike Lee, R-Utah. In addition, U.S. Sen. Marco Rubio, R-Fla., a Cuban American, has spoken in support of immigration reform.</w:t>
      </w:r>
    </w:p>
    <w:p w:rsidR="00632517" w:rsidRDefault="00632517" w:rsidP="00632517">
      <w:pPr>
        <w:pStyle w:val="Heading4"/>
      </w:pPr>
      <w:r>
        <w:t>(--) Immigration reform will pass now—top GOP leaders on board:</w:t>
      </w:r>
    </w:p>
    <w:p w:rsidR="00632517" w:rsidRDefault="00632517" w:rsidP="00632517">
      <w:pPr>
        <w:ind w:left="720"/>
      </w:pPr>
      <w:r>
        <w:t xml:space="preserve">Brooke </w:t>
      </w:r>
      <w:r w:rsidRPr="0070652D">
        <w:rPr>
          <w:rStyle w:val="StyleStyleBold12pt"/>
        </w:rPr>
        <w:t>Berger, 1/23/2013</w:t>
      </w:r>
      <w:r>
        <w:t xml:space="preserve"> (staff writer, “Villaraigosa: Comprehensive Immigration Reform Is Not Amnesty,” </w:t>
      </w:r>
      <w:hyperlink r:id="rId56" w:history="1">
        <w:r w:rsidRPr="002036B3">
          <w:rPr>
            <w:rStyle w:val="Hyperlink"/>
          </w:rPr>
          <w:t>http://www.usnews.com/opinion/articles/2013/01/23/villaraigosa-comprehensive-immigration-reform-is-not-amnesty</w:t>
        </w:r>
      </w:hyperlink>
      <w:r>
        <w:t>, Accessed 1/23/2013, rwg)</w:t>
      </w:r>
    </w:p>
    <w:p w:rsidR="00632517" w:rsidRDefault="00632517" w:rsidP="00632517">
      <w:pPr>
        <w:rPr>
          <w:sz w:val="16"/>
        </w:rPr>
      </w:pPr>
      <w:r w:rsidRPr="0070652D">
        <w:rPr>
          <w:rStyle w:val="StyleBoldUnderline"/>
          <w:highlight w:val="yellow"/>
        </w:rPr>
        <w:t xml:space="preserve">Do you expect cooperation from the GOP?  I recently had an opportunity to have a very short conversation with Sen. [John] McCain. He seems to be </w:t>
      </w:r>
      <w:r w:rsidRPr="00A337BA">
        <w:rPr>
          <w:rStyle w:val="Emphasis"/>
          <w:highlight w:val="yellow"/>
        </w:rPr>
        <w:t>very optimistic</w:t>
      </w:r>
      <w:r w:rsidRPr="0070652D">
        <w:rPr>
          <w:rStyle w:val="StyleBoldUnderline"/>
          <w:highlight w:val="yellow"/>
        </w:rPr>
        <w:t xml:space="preserve"> about the chances of </w:t>
      </w:r>
      <w:r w:rsidRPr="0070652D">
        <w:rPr>
          <w:rStyle w:val="Emphasis"/>
          <w:highlight w:val="yellow"/>
        </w:rPr>
        <w:t>passing comprehensive reform</w:t>
      </w:r>
      <w:r w:rsidRPr="0070652D">
        <w:rPr>
          <w:rStyle w:val="Emphasis"/>
        </w:rPr>
        <w:t>.</w:t>
      </w:r>
      <w:r w:rsidRPr="0070652D">
        <w:rPr>
          <w:sz w:val="16"/>
        </w:rPr>
        <w:t xml:space="preserve"> I'm working with a group of eight senators, bipartisan, who realize the time is now, and my hope is that both parties will work together to fix this broken immigration system.</w:t>
      </w:r>
    </w:p>
    <w:p w:rsidR="00632517" w:rsidRDefault="00632517" w:rsidP="00632517">
      <w:pPr>
        <w:pStyle w:val="Heading4"/>
      </w:pPr>
      <w:r>
        <w:t>(--) Immigration reform will pass now—Obama holds all the cards now:</w:t>
      </w:r>
    </w:p>
    <w:p w:rsidR="00632517" w:rsidRDefault="00632517" w:rsidP="00632517">
      <w:pPr>
        <w:ind w:left="720"/>
      </w:pPr>
      <w:r>
        <w:t xml:space="preserve">Chris </w:t>
      </w:r>
      <w:r w:rsidRPr="00AF0C54">
        <w:rPr>
          <w:rStyle w:val="StyleStyleBold12pt"/>
        </w:rPr>
        <w:t>Weigant, 1/23/2013</w:t>
      </w:r>
      <w:r>
        <w:t xml:space="preserve"> (staff writer, “Handicapping Obama's Second Term Agenda,” </w:t>
      </w:r>
      <w:hyperlink r:id="rId57" w:history="1">
        <w:r w:rsidRPr="002036B3">
          <w:rPr>
            <w:rStyle w:val="Hyperlink"/>
          </w:rPr>
          <w:t>http://www.huffingtonpost.com/chris-weigant/obama-second-term_b_2537802.html</w:t>
        </w:r>
      </w:hyperlink>
      <w:r>
        <w:t>, Accessed 1/23/2013, rwg)</w:t>
      </w:r>
    </w:p>
    <w:p w:rsidR="00632517" w:rsidRPr="005F31D8" w:rsidRDefault="00632517" w:rsidP="00632517">
      <w:pPr>
        <w:rPr>
          <w:sz w:val="16"/>
        </w:rPr>
      </w:pPr>
      <w:r w:rsidRPr="005F31D8">
        <w:rPr>
          <w:sz w:val="16"/>
        </w:rPr>
        <w:t xml:space="preserve">Republicans will bend over backwards in an effort to convince Latinos that their proposal will work out just fine for everyone. Latinos, however, aren't stupid. They know that being denied any path to citizenship equals an effort to minimize their voice on the national political stage. Which is why, as I said, </w:t>
      </w:r>
      <w:r w:rsidRPr="005F31D8">
        <w:rPr>
          <w:rStyle w:val="StyleBoldUnderline"/>
          <w:highlight w:val="yellow"/>
        </w:rPr>
        <w:t xml:space="preserve">Obama </w:t>
      </w:r>
      <w:r w:rsidRPr="00430812">
        <w:rPr>
          <w:rStyle w:val="Emphasis"/>
          <w:highlight w:val="yellow"/>
        </w:rPr>
        <w:t>holds all the cards in this fight</w:t>
      </w:r>
      <w:r w:rsidRPr="005F31D8">
        <w:rPr>
          <w:sz w:val="16"/>
        </w:rPr>
        <w:t xml:space="preserve">. Because </w:t>
      </w:r>
      <w:r w:rsidRPr="005F31D8">
        <w:rPr>
          <w:rStyle w:val="StyleBoldUnderline"/>
          <w:highlight w:val="yellow"/>
        </w:rPr>
        <w:t>this is the one issue in his agenda which Republicans also have a big vested interest in making happen.</w:t>
      </w:r>
      <w:r w:rsidRPr="005F31D8">
        <w:rPr>
          <w:sz w:val="16"/>
        </w:rPr>
        <w:t xml:space="preserve"> Obama and the Democrats will, I believe, hold firm on their insistence on a path to citizenship, and </w:t>
      </w:r>
      <w:r w:rsidRPr="005F31D8">
        <w:rPr>
          <w:rStyle w:val="StyleBoldUnderline"/>
          <w:highlight w:val="yellow"/>
        </w:rPr>
        <w:t xml:space="preserve">I think a comprehensive immigration bill </w:t>
      </w:r>
      <w:r w:rsidRPr="005F31D8">
        <w:rPr>
          <w:rStyle w:val="Emphasis"/>
          <w:highlight w:val="yellow"/>
        </w:rPr>
        <w:t>will likely pass</w:t>
      </w:r>
      <w:r w:rsidRPr="005F31D8">
        <w:rPr>
          <w:rStyle w:val="StyleBoldUnderline"/>
          <w:highlight w:val="yellow"/>
        </w:rPr>
        <w:t xml:space="preserve"> some time this year, perhaps before the summer congressional break</w:t>
      </w:r>
      <w:r w:rsidRPr="005F31D8">
        <w:rPr>
          <w:sz w:val="16"/>
        </w:rPr>
        <w:t>. The path to citizenship it includes will be long, expensive and difficult (Republicans will insist on at least that), but it will be there.</w:t>
      </w:r>
    </w:p>
    <w:p w:rsidR="00632517" w:rsidRPr="00D31EEA" w:rsidRDefault="00632517" w:rsidP="00632517">
      <w:pPr>
        <w:pStyle w:val="Heading4"/>
        <w:rPr>
          <w:rStyle w:val="StyleStyleBold12pt"/>
          <w:b/>
        </w:rPr>
      </w:pPr>
      <w:r>
        <w:rPr>
          <w:rStyle w:val="StyleStyleBold12pt"/>
        </w:rPr>
        <w:t xml:space="preserve">(--) </w:t>
      </w:r>
      <w:r w:rsidRPr="00D31EEA">
        <w:rPr>
          <w:rStyle w:val="StyleStyleBold12pt"/>
        </w:rPr>
        <w:t>Immigration reform will pass now—support from multiple sectors:</w:t>
      </w:r>
    </w:p>
    <w:p w:rsidR="00632517" w:rsidRDefault="00632517" w:rsidP="00632517">
      <w:pPr>
        <w:ind w:left="720"/>
      </w:pPr>
      <w:r w:rsidRPr="00D31EEA">
        <w:rPr>
          <w:rStyle w:val="StyleStyleBold12pt"/>
        </w:rPr>
        <w:t>A</w:t>
      </w:r>
      <w:r>
        <w:t xml:space="preserve">ssociated </w:t>
      </w:r>
      <w:r w:rsidRPr="00D31EEA">
        <w:rPr>
          <w:rStyle w:val="StyleStyleBold12pt"/>
        </w:rPr>
        <w:t>P</w:t>
      </w:r>
      <w:r>
        <w:t xml:space="preserve">ress, </w:t>
      </w:r>
      <w:r w:rsidRPr="00D31EEA">
        <w:rPr>
          <w:rStyle w:val="StyleStyleBold12pt"/>
        </w:rPr>
        <w:t>1/20/2013</w:t>
      </w:r>
      <w:r>
        <w:t xml:space="preserve"> (“Top Obama aide optimistic on immigration reform, hopeful on new gun safety laws,” </w:t>
      </w:r>
      <w:hyperlink r:id="rId58" w:history="1">
        <w:r w:rsidRPr="00127044">
          <w:rPr>
            <w:rStyle w:val="Hyperlink"/>
          </w:rPr>
          <w:t>http://www.washingtonpost.com/politics/federal_government/top-obama-aide-optimistic-on-immigration-reform-hopeful-on-new-gun-safety-laws/2013/01/20/faa0719c-630a-11e2-889b-f23c246aa446_story.html</w:t>
        </w:r>
      </w:hyperlink>
      <w:r>
        <w:t>, Accessed 1/20/2013, rwg)</w:t>
      </w:r>
    </w:p>
    <w:p w:rsidR="00632517" w:rsidRDefault="00632517" w:rsidP="00632517">
      <w:pPr>
        <w:rPr>
          <w:rStyle w:val="StyleBoldUnderline"/>
        </w:rPr>
      </w:pPr>
      <w:r w:rsidRPr="00D31EEA">
        <w:rPr>
          <w:sz w:val="16"/>
        </w:rPr>
        <w:t xml:space="preserve">WASHINGTON — A top White House adviser says </w:t>
      </w:r>
      <w:r w:rsidRPr="00D31EEA">
        <w:rPr>
          <w:rStyle w:val="StyleBoldUnderline"/>
          <w:highlight w:val="yellow"/>
        </w:rPr>
        <w:t>the stars seemed aligned for Congress to pass comprehensive immigration reform this year.</w:t>
      </w:r>
      <w:r w:rsidRPr="00D31EEA">
        <w:rPr>
          <w:sz w:val="12"/>
        </w:rPr>
        <w:t>¶</w:t>
      </w:r>
      <w:r w:rsidRPr="00D31EEA">
        <w:rPr>
          <w:sz w:val="16"/>
        </w:rPr>
        <w:t xml:space="preserve"> Speaking Sunday on CNN’s “State of the Union,” David Plouffe (pluhf) said support for </w:t>
      </w:r>
      <w:r w:rsidRPr="00D31EEA">
        <w:rPr>
          <w:rStyle w:val="StyleBoldUnderline"/>
          <w:highlight w:val="yellow"/>
        </w:rPr>
        <w:t xml:space="preserve">reform is strong </w:t>
      </w:r>
      <w:r w:rsidRPr="00B5529C">
        <w:rPr>
          <w:rStyle w:val="Emphasis"/>
          <w:highlight w:val="yellow"/>
        </w:rPr>
        <w:t>among lawmakers, the business community and the American people</w:t>
      </w:r>
      <w:r w:rsidRPr="00D31EEA">
        <w:rPr>
          <w:rStyle w:val="StyleBoldUnderline"/>
          <w:highlight w:val="yellow"/>
        </w:rPr>
        <w:t>.</w:t>
      </w:r>
      <w:r w:rsidRPr="00D31EEA">
        <w:rPr>
          <w:sz w:val="12"/>
        </w:rPr>
        <w:t>¶</w:t>
      </w:r>
      <w:r w:rsidRPr="00D31EEA">
        <w:rPr>
          <w:sz w:val="16"/>
        </w:rPr>
        <w:t xml:space="preserve"> </w:t>
      </w:r>
      <w:r w:rsidRPr="00D31EEA">
        <w:rPr>
          <w:rStyle w:val="StyleBoldUnderline"/>
          <w:highlight w:val="yellow"/>
        </w:rPr>
        <w:t>He says there’s</w:t>
      </w:r>
      <w:r w:rsidRPr="00D31EEA">
        <w:rPr>
          <w:sz w:val="16"/>
        </w:rPr>
        <w:t>, quote, “</w:t>
      </w:r>
      <w:r w:rsidRPr="00D31EEA">
        <w:rPr>
          <w:rStyle w:val="StyleBoldUnderline"/>
          <w:highlight w:val="yellow"/>
        </w:rPr>
        <w:t>no reason” immigration reform shouldn’t move through Congress this year.</w:t>
      </w:r>
    </w:p>
    <w:p w:rsidR="00632517" w:rsidRDefault="00632517" w:rsidP="00632517">
      <w:pPr>
        <w:pStyle w:val="Heading4"/>
      </w:pPr>
      <w:r>
        <w:t>(--) Obama holds all the cards on immigration now:</w:t>
      </w:r>
    </w:p>
    <w:p w:rsidR="00632517" w:rsidRDefault="00632517" w:rsidP="00632517">
      <w:pPr>
        <w:ind w:left="720"/>
      </w:pPr>
      <w:r>
        <w:t xml:space="preserve">Chris </w:t>
      </w:r>
      <w:r w:rsidRPr="00AF0C54">
        <w:rPr>
          <w:rStyle w:val="StyleStyleBold12pt"/>
        </w:rPr>
        <w:t>Weigant, 1/23/2013</w:t>
      </w:r>
      <w:r>
        <w:t xml:space="preserve"> (staff writer, “Handicapping Obama's Second Term Agenda,” </w:t>
      </w:r>
      <w:hyperlink r:id="rId59" w:history="1">
        <w:r w:rsidRPr="002036B3">
          <w:rPr>
            <w:rStyle w:val="Hyperlink"/>
          </w:rPr>
          <w:t>http://www.huffingtonpost.com/chris-weigant/obama-second-term_b_2537802.html</w:t>
        </w:r>
      </w:hyperlink>
      <w:r>
        <w:t>, Accessed 1/23/2013, rwg)</w:t>
      </w:r>
    </w:p>
    <w:p w:rsidR="00632517" w:rsidRPr="005F31D8" w:rsidRDefault="00632517" w:rsidP="00632517">
      <w:pPr>
        <w:rPr>
          <w:sz w:val="16"/>
        </w:rPr>
      </w:pPr>
      <w:r w:rsidRPr="005F31D8">
        <w:rPr>
          <w:sz w:val="16"/>
        </w:rPr>
        <w:t xml:space="preserve">The second big agenda item is </w:t>
      </w:r>
      <w:r w:rsidRPr="005F31D8">
        <w:rPr>
          <w:rStyle w:val="StyleBoldUnderline"/>
          <w:highlight w:val="yellow"/>
        </w:rPr>
        <w:t xml:space="preserve">immigration reform. President Obama holds </w:t>
      </w:r>
      <w:r w:rsidRPr="005F31D8">
        <w:rPr>
          <w:rStyle w:val="Emphasis"/>
          <w:highlight w:val="yellow"/>
        </w:rPr>
        <w:t>virtually all the cards</w:t>
      </w:r>
      <w:r w:rsidRPr="005F31D8">
        <w:rPr>
          <w:rStyle w:val="StyleBoldUnderline"/>
          <w:highlight w:val="yellow"/>
        </w:rPr>
        <w:t>, politically, on this one. All Republicans who can read either demographics or polling numbers know full well that this may be their party's last chance</w:t>
      </w:r>
      <w:r w:rsidRPr="005F31D8">
        <w:rPr>
          <w:sz w:val="16"/>
        </w:rPr>
        <w:t xml:space="preserve"> not to go the way of the Whigs. Their support among Latinos is dismal, and even that's putting it politely. Some Republicans think they have come up with a perfect solution on how to defuse the issue, but they are going to be proven sadly mistaken in the end, I believe. The Republican plan will be announced by Senator Marco Rubio at some point, and it will seem to mirror the Democratic plan -- with one key difference. Republicans -- even the ones who know their party has to do something on the immigration problem -- are balking at including a "path to citizenship" for the 11 million undocumented immigrants who are already in America.</w:t>
      </w:r>
    </w:p>
    <w:p w:rsidR="00632517" w:rsidRDefault="00632517" w:rsidP="00632517">
      <w:pPr>
        <w:pStyle w:val="Heading4"/>
      </w:pPr>
      <w:r>
        <w:t>(--) Immigration reform will pass now—support from conservatives:</w:t>
      </w:r>
    </w:p>
    <w:p w:rsidR="00632517" w:rsidRDefault="00632517" w:rsidP="00632517">
      <w:pPr>
        <w:ind w:left="720"/>
      </w:pPr>
      <w:r>
        <w:t xml:space="preserve">Alexander </w:t>
      </w:r>
      <w:r w:rsidRPr="00502D7A">
        <w:rPr>
          <w:rStyle w:val="StyleStyleBold12pt"/>
        </w:rPr>
        <w:t>Bolton, 1/20/2013</w:t>
      </w:r>
      <w:r>
        <w:t xml:space="preserve"> (staff writer, “Sen. Rubio rallying conservatives behind comprehensive immigration reform,” </w:t>
      </w:r>
      <w:hyperlink r:id="rId60" w:history="1">
        <w:r w:rsidRPr="00127044">
          <w:rPr>
            <w:rStyle w:val="Hyperlink"/>
          </w:rPr>
          <w:t>http://thehill.com/homenews/senate/278159-rubio-rallying-conservatives-behind-principles-for-comprehensive-immigration-reform</w:t>
        </w:r>
      </w:hyperlink>
      <w:r>
        <w:t>, Accessed 1/20/2013, rwg)</w:t>
      </w:r>
    </w:p>
    <w:p w:rsidR="00632517" w:rsidRDefault="00632517" w:rsidP="00632517">
      <w:pPr>
        <w:rPr>
          <w:sz w:val="14"/>
        </w:rPr>
      </w:pPr>
      <w:r w:rsidRPr="00502D7A">
        <w:rPr>
          <w:sz w:val="14"/>
        </w:rPr>
        <w:t xml:space="preserve">Sen. Marco </w:t>
      </w:r>
      <w:r w:rsidRPr="00502D7A">
        <w:rPr>
          <w:rStyle w:val="StyleBoldUnderline"/>
          <w:highlight w:val="yellow"/>
        </w:rPr>
        <w:t xml:space="preserve">Rubio is </w:t>
      </w:r>
      <w:r w:rsidRPr="00502D7A">
        <w:rPr>
          <w:rStyle w:val="Emphasis"/>
          <w:highlight w:val="yellow"/>
        </w:rPr>
        <w:t>rallying conservatives</w:t>
      </w:r>
      <w:r w:rsidRPr="00502D7A">
        <w:rPr>
          <w:rStyle w:val="StyleBoldUnderline"/>
          <w:highlight w:val="yellow"/>
        </w:rPr>
        <w:t xml:space="preserve"> behind immigration reform with a</w:t>
      </w:r>
      <w:r w:rsidRPr="00502D7A">
        <w:rPr>
          <w:sz w:val="14"/>
        </w:rPr>
        <w:t xml:space="preserve"> set of principles he unveiled this week and has promoted with a </w:t>
      </w:r>
      <w:r w:rsidRPr="00502D7A">
        <w:rPr>
          <w:rStyle w:val="StyleBoldUnderline"/>
          <w:highlight w:val="yellow"/>
        </w:rPr>
        <w:t>media blitz</w:t>
      </w:r>
      <w:r w:rsidRPr="00502D7A">
        <w:rPr>
          <w:sz w:val="14"/>
        </w:rPr>
        <w:t>.</w:t>
      </w:r>
      <w:r w:rsidRPr="00502D7A">
        <w:rPr>
          <w:sz w:val="12"/>
        </w:rPr>
        <w:t>¶</w:t>
      </w:r>
      <w:r w:rsidRPr="00502D7A">
        <w:rPr>
          <w:sz w:val="14"/>
        </w:rPr>
        <w:t xml:space="preserve"> </w:t>
      </w:r>
      <w:r w:rsidRPr="00502D7A">
        <w:rPr>
          <w:rStyle w:val="StyleBoldUnderline"/>
          <w:highlight w:val="yellow"/>
        </w:rPr>
        <w:t>Proponents of comprehensive immigration reform, who mainly reside on the left, are surprised that Rubio, a Republican from Florida, has generated so much positive buzz from conservatives.</w:t>
      </w:r>
      <w:r w:rsidRPr="00502D7A">
        <w:rPr>
          <w:rStyle w:val="StyleBoldUnderline"/>
          <w:b w:val="0"/>
          <w:sz w:val="12"/>
          <w:highlight w:val="yellow"/>
        </w:rPr>
        <w:t>¶</w:t>
      </w:r>
      <w:r w:rsidRPr="00502D7A">
        <w:rPr>
          <w:rStyle w:val="StyleBoldUnderline"/>
          <w:highlight w:val="yellow"/>
        </w:rPr>
        <w:t xml:space="preserve"> They see it as a promising sign that 2013 will be a more </w:t>
      </w:r>
      <w:r w:rsidRPr="00502D7A">
        <w:rPr>
          <w:rStyle w:val="Emphasis"/>
          <w:highlight w:val="yellow"/>
        </w:rPr>
        <w:t>promising year</w:t>
      </w:r>
      <w:r w:rsidRPr="00502D7A">
        <w:rPr>
          <w:rStyle w:val="StyleBoldUnderline"/>
          <w:highlight w:val="yellow"/>
        </w:rPr>
        <w:t xml:space="preserve"> for </w:t>
      </w:r>
      <w:r w:rsidRPr="00502D7A">
        <w:rPr>
          <w:rStyle w:val="Emphasis"/>
          <w:highlight w:val="yellow"/>
        </w:rPr>
        <w:t>immigration reform</w:t>
      </w:r>
      <w:r w:rsidRPr="00502D7A">
        <w:rPr>
          <w:sz w:val="14"/>
        </w:rPr>
        <w:t xml:space="preserve"> than 2006 and 2007, which both began with high hopes that fizzled after a stalemate in Congress.</w:t>
      </w:r>
      <w:r w:rsidRPr="00502D7A">
        <w:rPr>
          <w:sz w:val="12"/>
        </w:rPr>
        <w:t>¶</w:t>
      </w:r>
      <w:r w:rsidRPr="00502D7A">
        <w:rPr>
          <w:sz w:val="14"/>
        </w:rPr>
        <w:t xml:space="preserve"> “He’s doing an awesome job of bringing along conservatives and bringing along conservatives in the media,” said Frank Sharry, the founder of America’s Voice, which advocates for comprehensive reform. “</w:t>
      </w:r>
      <w:r w:rsidRPr="00502D7A">
        <w:rPr>
          <w:rStyle w:val="StyleBoldUnderline"/>
          <w:highlight w:val="yellow"/>
        </w:rPr>
        <w:t xml:space="preserve">He’s making </w:t>
      </w:r>
      <w:r w:rsidRPr="00502D7A">
        <w:rPr>
          <w:rStyle w:val="Emphasis"/>
          <w:highlight w:val="yellow"/>
        </w:rPr>
        <w:t>enormous progress</w:t>
      </w:r>
      <w:r w:rsidRPr="00502D7A">
        <w:rPr>
          <w:rStyle w:val="StyleBoldUnderline"/>
          <w:highlight w:val="yellow"/>
        </w:rPr>
        <w:t xml:space="preserve"> in making reform palatable to people on the right in a way that no one has before</w:t>
      </w:r>
      <w:r w:rsidRPr="00502D7A">
        <w:rPr>
          <w:sz w:val="14"/>
        </w:rPr>
        <w:t>.”</w:t>
      </w:r>
    </w:p>
    <w:p w:rsidR="00632517" w:rsidRDefault="00632517" w:rsidP="00632517">
      <w:pPr>
        <w:pStyle w:val="Heading4"/>
      </w:pPr>
      <w:r>
        <w:t>(--) Immigration reform will pass now—momentum:</w:t>
      </w:r>
    </w:p>
    <w:p w:rsidR="00632517" w:rsidRDefault="00632517" w:rsidP="00632517">
      <w:pPr>
        <w:ind w:left="720"/>
      </w:pPr>
      <w:r>
        <w:t xml:space="preserve">Jennifer </w:t>
      </w:r>
      <w:r w:rsidRPr="008057E7">
        <w:rPr>
          <w:rStyle w:val="StyleStyleBold12pt"/>
        </w:rPr>
        <w:t>Martinez, 1/21/2013</w:t>
      </w:r>
      <w:r>
        <w:t xml:space="preserve"> (staff writer, “Obama makes call for high-skilled immigration reform in inaugural address,” </w:t>
      </w:r>
      <w:hyperlink r:id="rId61" w:history="1">
        <w:r w:rsidRPr="002036B3">
          <w:rPr>
            <w:rStyle w:val="Hyperlink"/>
          </w:rPr>
          <w:t>http://thehill.com/blogs/hillicon-valley/technology/278323-obama-makes-call-for-high-skilled-immigration-reform-in-inaugural-address</w:t>
        </w:r>
      </w:hyperlink>
      <w:r>
        <w:t>, Accessed 1/23/2013, rwg)</w:t>
      </w:r>
    </w:p>
    <w:p w:rsidR="00632517" w:rsidRDefault="00632517" w:rsidP="00632517">
      <w:pPr>
        <w:rPr>
          <w:rStyle w:val="StyleBoldUnderline"/>
        </w:rPr>
      </w:pPr>
      <w:r w:rsidRPr="00055959">
        <w:rPr>
          <w:sz w:val="16"/>
        </w:rPr>
        <w:t xml:space="preserve">High-skilled immigration legislation has typically enjoyed bipartisan support, but past efforts to pass such measures have been tangled up in the larger immigration debate. </w:t>
      </w:r>
      <w:r w:rsidRPr="00055959">
        <w:rPr>
          <w:rStyle w:val="StyleBoldUnderline"/>
          <w:highlight w:val="yellow"/>
        </w:rPr>
        <w:t xml:space="preserve">The </w:t>
      </w:r>
      <w:r w:rsidRPr="00055959">
        <w:rPr>
          <w:rStyle w:val="Emphasis"/>
          <w:highlight w:val="yellow"/>
        </w:rPr>
        <w:t>momentum</w:t>
      </w:r>
      <w:r w:rsidRPr="00055959">
        <w:rPr>
          <w:rStyle w:val="StyleBoldUnderline"/>
          <w:highlight w:val="yellow"/>
        </w:rPr>
        <w:t xml:space="preserve"> for passing a comprehensive immigration package has </w:t>
      </w:r>
      <w:r w:rsidRPr="00055959">
        <w:rPr>
          <w:rStyle w:val="Emphasis"/>
          <w:highlight w:val="yellow"/>
        </w:rPr>
        <w:t xml:space="preserve">ramped up </w:t>
      </w:r>
      <w:r w:rsidRPr="00055959">
        <w:rPr>
          <w:rStyle w:val="StyleBoldUnderline"/>
          <w:highlight w:val="yellow"/>
        </w:rPr>
        <w:t>after Obama received roughly 70 percent of the Hispanic vote during the 2012 election.</w:t>
      </w:r>
    </w:p>
    <w:p w:rsidR="00632517" w:rsidRDefault="00632517" w:rsidP="00632517">
      <w:pPr>
        <w:pStyle w:val="Heading4"/>
      </w:pPr>
      <w:r>
        <w:t>(--) Immigration reform will pass this year:</w:t>
      </w:r>
    </w:p>
    <w:p w:rsidR="00632517" w:rsidRDefault="00632517" w:rsidP="00632517">
      <w:pPr>
        <w:ind w:left="720"/>
      </w:pPr>
      <w:r>
        <w:t xml:space="preserve">Faiven </w:t>
      </w:r>
      <w:r w:rsidRPr="00563D31">
        <w:rPr>
          <w:rStyle w:val="StyleStyleBold12pt"/>
        </w:rPr>
        <w:t>Feshazion, 1/22/2013</w:t>
      </w:r>
      <w:r>
        <w:t xml:space="preserve"> (staff writer, “Immigration reform isn’t an ‘if,’ but a ‘when’,”</w:t>
      </w:r>
      <w:hyperlink r:id="rId62" w:history="1">
        <w:r w:rsidRPr="002036B3">
          <w:rPr>
            <w:rStyle w:val="Hyperlink"/>
          </w:rPr>
          <w:t>http://tv.msnbc.com/2013/01/22/immigration-reform-isnt-an-if-but-a-when/</w:t>
        </w:r>
      </w:hyperlink>
      <w:r>
        <w:t>, Accessed 1/23/2013, rwg)</w:t>
      </w:r>
    </w:p>
    <w:p w:rsidR="00632517" w:rsidRPr="00563D31" w:rsidRDefault="00632517" w:rsidP="00632517">
      <w:pPr>
        <w:rPr>
          <w:rStyle w:val="Emphasis"/>
        </w:rPr>
      </w:pPr>
      <w:r w:rsidRPr="00563D31">
        <w:rPr>
          <w:sz w:val="16"/>
        </w:rPr>
        <w:t>Along with public support for immigration reform, Rep. Becerra said that African-American members of Congress and the Latino members of Congress are supporting each other as well.</w:t>
      </w:r>
      <w:r w:rsidRPr="00563D31">
        <w:rPr>
          <w:sz w:val="12"/>
        </w:rPr>
        <w:t>¶</w:t>
      </w:r>
      <w:r w:rsidRPr="00563D31">
        <w:rPr>
          <w:sz w:val="16"/>
        </w:rPr>
        <w:t xml:space="preserve"> </w:t>
      </w:r>
      <w:r w:rsidRPr="00563D31">
        <w:rPr>
          <w:rStyle w:val="StyleBoldUnderline"/>
          <w:highlight w:val="yellow"/>
        </w:rPr>
        <w:t xml:space="preserve">Despite the “Neanderthal element in Congress that continues to hold us back,” Rep. Becerra is optimistic. “It’s no longer a matter of if we’re going to have </w:t>
      </w:r>
      <w:r w:rsidRPr="00563D31">
        <w:rPr>
          <w:rStyle w:val="Emphasis"/>
          <w:highlight w:val="yellow"/>
        </w:rPr>
        <w:t>immigration reform</w:t>
      </w:r>
      <w:r w:rsidRPr="00563D31">
        <w:rPr>
          <w:rStyle w:val="StyleBoldUnderline"/>
          <w:highlight w:val="yellow"/>
        </w:rPr>
        <w:t xml:space="preserve">–it’s when, and I believe </w:t>
      </w:r>
      <w:r w:rsidRPr="00563D31">
        <w:rPr>
          <w:rStyle w:val="Emphasis"/>
          <w:highlight w:val="yellow"/>
        </w:rPr>
        <w:t>it’ll be this year.”</w:t>
      </w:r>
    </w:p>
    <w:p w:rsidR="00632517" w:rsidRDefault="00632517" w:rsidP="00632517">
      <w:pPr>
        <w:pStyle w:val="Heading4"/>
      </w:pPr>
      <w:r>
        <w:t>(--) Immigration reform will pass now—common ground is being reached:</w:t>
      </w:r>
    </w:p>
    <w:p w:rsidR="00632517" w:rsidRDefault="00632517" w:rsidP="00632517">
      <w:pPr>
        <w:ind w:left="720"/>
      </w:pPr>
      <w:r>
        <w:t xml:space="preserve">Alexander </w:t>
      </w:r>
      <w:r w:rsidRPr="00502D7A">
        <w:rPr>
          <w:rStyle w:val="StyleStyleBold12pt"/>
        </w:rPr>
        <w:t>Bolton, 1/20/2013</w:t>
      </w:r>
      <w:r>
        <w:t xml:space="preserve"> (staff writer, “Sen. Rubio rallying conservatives behind comprehensive immigration reform,” </w:t>
      </w:r>
      <w:hyperlink r:id="rId63" w:history="1">
        <w:r w:rsidRPr="00127044">
          <w:rPr>
            <w:rStyle w:val="Hyperlink"/>
          </w:rPr>
          <w:t>http://thehill.com/homenews/senate/278159-rubio-rallying-conservatives-behind-principles-for-comprehensive-immigration-reform</w:t>
        </w:r>
      </w:hyperlink>
      <w:r>
        <w:t>, Accessed 1/20/2013, rwg)</w:t>
      </w:r>
    </w:p>
    <w:p w:rsidR="00632517" w:rsidRPr="00C236DE" w:rsidRDefault="00632517" w:rsidP="00632517">
      <w:pPr>
        <w:rPr>
          <w:sz w:val="16"/>
        </w:rPr>
      </w:pPr>
      <w:r w:rsidRPr="00C236DE">
        <w:rPr>
          <w:sz w:val="16"/>
        </w:rPr>
        <w:t xml:space="preserve">Grover Norquist, president of Americans for Tax Reform, who for years has hosted a weekly meeting of conservative activists leaders, called </w:t>
      </w:r>
      <w:r w:rsidRPr="00C236DE">
        <w:rPr>
          <w:rStyle w:val="StyleBoldUnderline"/>
          <w:highlight w:val="yellow"/>
        </w:rPr>
        <w:t>Rubio’s plan a “step in the right direction</w:t>
      </w:r>
      <w:r w:rsidRPr="00C236DE">
        <w:rPr>
          <w:sz w:val="16"/>
        </w:rPr>
        <w:t>.”</w:t>
      </w:r>
      <w:r w:rsidRPr="00C236DE">
        <w:rPr>
          <w:sz w:val="12"/>
        </w:rPr>
        <w:t>¶</w:t>
      </w:r>
      <w:r w:rsidRPr="00C236DE">
        <w:rPr>
          <w:sz w:val="16"/>
        </w:rPr>
        <w:t xml:space="preserve"> </w:t>
      </w:r>
      <w:r w:rsidRPr="00C236DE">
        <w:rPr>
          <w:rStyle w:val="StyleBoldUnderline"/>
          <w:highlight w:val="yellow"/>
        </w:rPr>
        <w:t>It’s a good sign for the prospect of moving immigration reform through the 113th Congress because liberal advocates also like the plan.</w:t>
      </w:r>
      <w:r w:rsidRPr="00C236DE">
        <w:rPr>
          <w:sz w:val="12"/>
        </w:rPr>
        <w:t>¶</w:t>
      </w:r>
      <w:r w:rsidRPr="00C236DE">
        <w:rPr>
          <w:sz w:val="16"/>
        </w:rPr>
        <w:t xml:space="preserve"> “I think </w:t>
      </w:r>
      <w:r w:rsidRPr="00C236DE">
        <w:rPr>
          <w:rStyle w:val="StyleBoldUnderline"/>
          <w:highlight w:val="yellow"/>
        </w:rPr>
        <w:t>it’s encouraging. He’s talking about the basic elements of reform shared by pro-reform Republicans and the vast majority of Democrats</w:t>
      </w:r>
      <w:r w:rsidRPr="00C236DE">
        <w:rPr>
          <w:sz w:val="16"/>
        </w:rPr>
        <w:t>,” Sharry said.</w:t>
      </w:r>
    </w:p>
    <w:p w:rsidR="00632517" w:rsidRDefault="00632517" w:rsidP="00632517">
      <w:pPr>
        <w:pStyle w:val="Heading4"/>
      </w:pPr>
      <w:r>
        <w:t>(--) Republicans want to pass immigration reform now:</w:t>
      </w:r>
    </w:p>
    <w:p w:rsidR="00632517" w:rsidRDefault="00632517" w:rsidP="00632517">
      <w:pPr>
        <w:ind w:left="720"/>
      </w:pPr>
      <w:r>
        <w:t xml:space="preserve">Alexander </w:t>
      </w:r>
      <w:r w:rsidRPr="00502D7A">
        <w:rPr>
          <w:rStyle w:val="StyleStyleBold12pt"/>
        </w:rPr>
        <w:t>Bolton, 1/20/2013</w:t>
      </w:r>
      <w:r>
        <w:t xml:space="preserve"> (staff writer, “Sen. Rubio rallying conservatives behind comprehensive immigration reform,” </w:t>
      </w:r>
      <w:hyperlink r:id="rId64" w:history="1">
        <w:r w:rsidRPr="00127044">
          <w:rPr>
            <w:rStyle w:val="Hyperlink"/>
          </w:rPr>
          <w:t>http://thehill.com/homenews/senate/278159-rubio-rallying-conservatives-behind-principles-for-comprehensive-immigration-reform</w:t>
        </w:r>
      </w:hyperlink>
      <w:r>
        <w:t>, Accessed 1/20/2013, rwg)</w:t>
      </w:r>
    </w:p>
    <w:p w:rsidR="00632517" w:rsidRDefault="00632517" w:rsidP="00632517">
      <w:pPr>
        <w:rPr>
          <w:sz w:val="16"/>
        </w:rPr>
      </w:pPr>
      <w:r w:rsidRPr="00C236DE">
        <w:rPr>
          <w:rStyle w:val="StyleBoldUnderline"/>
          <w:highlight w:val="yellow"/>
        </w:rPr>
        <w:t>Republicans on Capitol Hill are hungry to move immigration reform to boost their numbers with Hispanic voters</w:t>
      </w:r>
      <w:r w:rsidRPr="00C236DE">
        <w:rPr>
          <w:sz w:val="16"/>
        </w:rPr>
        <w:t>, who are the fastest-growing major bloc of the national electorate.</w:t>
      </w:r>
      <w:r w:rsidRPr="00C236DE">
        <w:rPr>
          <w:sz w:val="12"/>
        </w:rPr>
        <w:t>¶</w:t>
      </w:r>
      <w:r w:rsidRPr="00C236DE">
        <w:rPr>
          <w:sz w:val="16"/>
        </w:rPr>
        <w:t xml:space="preserve"> </w:t>
      </w:r>
      <w:r w:rsidRPr="00C236DE">
        <w:rPr>
          <w:rStyle w:val="StyleBoldUnderline"/>
          <w:highlight w:val="yellow"/>
        </w:rPr>
        <w:t>They see Rubio</w:t>
      </w:r>
      <w:r w:rsidRPr="00C236DE">
        <w:rPr>
          <w:sz w:val="16"/>
        </w:rPr>
        <w:t xml:space="preserve">, a Cuban-American conservative with Tea-Party bona fides, </w:t>
      </w:r>
      <w:r w:rsidRPr="00C236DE">
        <w:rPr>
          <w:rStyle w:val="StyleBoldUnderline"/>
          <w:highlight w:val="yellow"/>
        </w:rPr>
        <w:t>as a natural person to lead them on the issue and provide political cover for their right flank. Republican senators appear poised to rally behind Rubio’s principles when they return to Capitol Hill</w:t>
      </w:r>
      <w:r w:rsidRPr="00C236DE">
        <w:rPr>
          <w:sz w:val="16"/>
        </w:rPr>
        <w:t xml:space="preserve"> next week.</w:t>
      </w:r>
    </w:p>
    <w:p w:rsidR="00632517" w:rsidRDefault="00632517" w:rsidP="00632517">
      <w:pPr>
        <w:pStyle w:val="Heading4"/>
      </w:pPr>
      <w:r>
        <w:t>(--) Immigration reform will pass now—stars are aligned:</w:t>
      </w:r>
    </w:p>
    <w:p w:rsidR="00632517" w:rsidRDefault="00632517" w:rsidP="00632517">
      <w:pPr>
        <w:ind w:left="720"/>
      </w:pPr>
      <w:r>
        <w:t xml:space="preserve">Cheyenne </w:t>
      </w:r>
      <w:r w:rsidRPr="00502D7A">
        <w:rPr>
          <w:rStyle w:val="StyleStyleBold12pt"/>
        </w:rPr>
        <w:t>Hopkins, 1/20/2013</w:t>
      </w:r>
      <w:r>
        <w:t xml:space="preserve"> (staff writer, “Plouffe Predicts Passage of Gun Control, Immigration Measures,” </w:t>
      </w:r>
      <w:hyperlink r:id="rId65" w:history="1">
        <w:r w:rsidRPr="00127044">
          <w:rPr>
            <w:rStyle w:val="Hyperlink"/>
          </w:rPr>
          <w:t>http://www.bloomberg.com/news/2013-01-20/plouffe-predicts-passage-of-gun-control-immigration-measures.html</w:t>
        </w:r>
      </w:hyperlink>
      <w:r>
        <w:t>, Accessed 1/20/2013, rwg)</w:t>
      </w:r>
    </w:p>
    <w:p w:rsidR="00632517" w:rsidRPr="00502D7A" w:rsidRDefault="00632517" w:rsidP="00632517">
      <w:pPr>
        <w:rPr>
          <w:rStyle w:val="StyleBoldUnderline"/>
        </w:rPr>
      </w:pPr>
      <w:r>
        <w:t xml:space="preserve">Plouffe said </w:t>
      </w:r>
      <w:r w:rsidRPr="00502D7A">
        <w:rPr>
          <w:rStyle w:val="StyleBoldUnderline"/>
          <w:highlight w:val="yellow"/>
        </w:rPr>
        <w:t>there is no reason “that immigration reform shouldn’t pass.”¶ “Obviously the legislative process has to work its way through but this is the moment,</w:t>
      </w:r>
      <w:r>
        <w:t>” Plouffe said. “</w:t>
      </w:r>
      <w:r w:rsidRPr="00502D7A">
        <w:rPr>
          <w:rStyle w:val="StyleBoldUnderline"/>
          <w:highlight w:val="yellow"/>
        </w:rPr>
        <w:t xml:space="preserve">The stars seem to be aligned to finally get </w:t>
      </w:r>
      <w:r w:rsidRPr="00502D7A">
        <w:rPr>
          <w:rStyle w:val="Emphasis"/>
          <w:highlight w:val="yellow"/>
        </w:rPr>
        <w:t>comprehensive immigration reform</w:t>
      </w:r>
      <w:r w:rsidRPr="00502D7A">
        <w:rPr>
          <w:rStyle w:val="StyleBoldUnderline"/>
          <w:highlight w:val="yellow"/>
        </w:rPr>
        <w:t>.”</w:t>
      </w:r>
      <w:r w:rsidRPr="00502D7A">
        <w:rPr>
          <w:rStyle w:val="StyleBoldUnderline"/>
        </w:rPr>
        <w:t xml:space="preserve"> </w:t>
      </w:r>
    </w:p>
    <w:p w:rsidR="00632517" w:rsidRDefault="00632517" w:rsidP="00632517">
      <w:pPr>
        <w:pStyle w:val="Heading4"/>
      </w:pPr>
      <w:r>
        <w:t>(--) Comprehensive immigration reform will pass now:</w:t>
      </w:r>
    </w:p>
    <w:p w:rsidR="00632517" w:rsidRPr="002C2671" w:rsidRDefault="00632517" w:rsidP="00632517">
      <w:pPr>
        <w:ind w:left="720"/>
      </w:pPr>
      <w:r w:rsidRPr="002C2671">
        <w:t xml:space="preserve">Jon </w:t>
      </w:r>
      <w:r w:rsidRPr="002C2671">
        <w:rPr>
          <w:rStyle w:val="StyleStyleBold12pt"/>
        </w:rPr>
        <w:t>Ward, 1/21/2013</w:t>
      </w:r>
      <w:r w:rsidRPr="002C2671">
        <w:t xml:space="preserve"> (staff writer, “Obama's Destiny As The Next JFK Faces Second-Term Obstacles -- And Bill Clinton,” </w:t>
      </w:r>
      <w:hyperlink r:id="rId66" w:history="1">
        <w:r w:rsidRPr="002C2671">
          <w:rPr>
            <w:rStyle w:val="Hyperlink"/>
          </w:rPr>
          <w:t>http://www.huffingtonpost.com/2013/01/21/obama-clinton-legacy_n_2498934.html?utm_hp_ref=the-road-forward</w:t>
        </w:r>
      </w:hyperlink>
      <w:r w:rsidRPr="002C2671">
        <w:t>, Accessed 1/23/2013, rwg)</w:t>
      </w:r>
    </w:p>
    <w:p w:rsidR="00632517" w:rsidRDefault="00632517" w:rsidP="00632517">
      <w:pPr>
        <w:rPr>
          <w:sz w:val="16"/>
        </w:rPr>
      </w:pPr>
      <w:r w:rsidRPr="002C2671">
        <w:rPr>
          <w:rStyle w:val="StyleBoldUnderline"/>
          <w:highlight w:val="yellow"/>
        </w:rPr>
        <w:t>Gibbs said he was confident that if Obama passed immigration reform, it would go a long way toward putting the new Democratic coalition on solid footing</w:t>
      </w:r>
      <w:r w:rsidRPr="002C2671">
        <w:rPr>
          <w:sz w:val="16"/>
        </w:rPr>
        <w:t>.</w:t>
      </w:r>
      <w:r w:rsidRPr="002C2671">
        <w:rPr>
          <w:sz w:val="12"/>
        </w:rPr>
        <w:t>¶</w:t>
      </w:r>
      <w:r w:rsidRPr="002C2671">
        <w:rPr>
          <w:sz w:val="16"/>
        </w:rPr>
        <w:t xml:space="preserve"> "[Obama] has broadened the Democratic coalition politically more because of who he is. And I think quite frankly … </w:t>
      </w:r>
      <w:r w:rsidRPr="002C2671">
        <w:rPr>
          <w:rStyle w:val="StyleBoldUnderline"/>
          <w:highlight w:val="yellow"/>
        </w:rPr>
        <w:t xml:space="preserve">he'll cement even the broadening of the Democratic party in the next year or so by </w:t>
      </w:r>
      <w:r w:rsidRPr="002C2671">
        <w:rPr>
          <w:rStyle w:val="Emphasis"/>
          <w:highlight w:val="yellow"/>
        </w:rPr>
        <w:t>getting comprehensive immigration reform done,</w:t>
      </w:r>
      <w:r w:rsidRPr="002C2671">
        <w:rPr>
          <w:rStyle w:val="StyleBoldUnderline"/>
          <w:highlight w:val="yellow"/>
        </w:rPr>
        <w:t>"</w:t>
      </w:r>
      <w:r w:rsidRPr="002C2671">
        <w:rPr>
          <w:sz w:val="16"/>
        </w:rPr>
        <w:t xml:space="preserve"> Gibbs said.</w:t>
      </w:r>
    </w:p>
    <w:p w:rsidR="00632517" w:rsidRDefault="00632517" w:rsidP="00632517">
      <w:pPr>
        <w:pStyle w:val="Heading4"/>
      </w:pPr>
      <w:r>
        <w:t>(--) Immigration reform will pass now:</w:t>
      </w:r>
    </w:p>
    <w:p w:rsidR="00632517" w:rsidRDefault="00632517" w:rsidP="00632517">
      <w:pPr>
        <w:ind w:left="720"/>
      </w:pPr>
      <w:r>
        <w:t xml:space="preserve">David </w:t>
      </w:r>
      <w:r w:rsidRPr="00B8711A">
        <w:rPr>
          <w:rStyle w:val="StyleStyleBold12pt"/>
        </w:rPr>
        <w:t>Lauter, 1/19/2013</w:t>
      </w:r>
      <w:r>
        <w:t xml:space="preserve"> (staff writer, “Obama comes out swinging for second term,” </w:t>
      </w:r>
      <w:hyperlink r:id="rId67" w:history="1">
        <w:r w:rsidRPr="00F65D61">
          <w:rPr>
            <w:rStyle w:val="Hyperlink"/>
          </w:rPr>
          <w:t>http://www.latimes.com/news/nationworld/nation/la-na-adv-inaug-fever-20130120,0,3781596,full.story</w:t>
        </w:r>
      </w:hyperlink>
      <w:r>
        <w:t>, Accessed 1/19/2013, rwg)</w:t>
      </w:r>
    </w:p>
    <w:p w:rsidR="00632517" w:rsidRPr="00B8711A" w:rsidRDefault="00632517" w:rsidP="00632517">
      <w:pPr>
        <w:rPr>
          <w:sz w:val="16"/>
        </w:rPr>
      </w:pPr>
      <w:r w:rsidRPr="00B8711A">
        <w:rPr>
          <w:rStyle w:val="StyleBoldUnderline"/>
          <w:highlight w:val="yellow"/>
        </w:rPr>
        <w:t>On immigration, Obama plans to offer a proposal that would create a path to citizenship for most of the country's estimated 11 million illegal residents</w:t>
      </w:r>
      <w:r w:rsidRPr="00B8711A">
        <w:rPr>
          <w:sz w:val="16"/>
        </w:rPr>
        <w:t xml:space="preserve">. The measure would go much further than immigration efforts that failed even to come to a vote in his first term. </w:t>
      </w:r>
      <w:r w:rsidRPr="00B8711A">
        <w:rPr>
          <w:rStyle w:val="StyleBoldUnderline"/>
          <w:highlight w:val="yellow"/>
        </w:rPr>
        <w:t>What may make passage possible,</w:t>
      </w:r>
      <w:r w:rsidRPr="00B8711A">
        <w:rPr>
          <w:sz w:val="16"/>
        </w:rPr>
        <w:t xml:space="preserve"> advocates argue, </w:t>
      </w:r>
      <w:r w:rsidRPr="00B8711A">
        <w:rPr>
          <w:rStyle w:val="StyleBoldUnderline"/>
          <w:highlight w:val="yellow"/>
        </w:rPr>
        <w:t>are Republican worries about the party's disastrous showing among Latino voters in the November election</w:t>
      </w:r>
      <w:r w:rsidRPr="00B8711A">
        <w:rPr>
          <w:sz w:val="16"/>
        </w:rPr>
        <w:t>.</w:t>
      </w:r>
      <w:r w:rsidRPr="00B8711A">
        <w:rPr>
          <w:sz w:val="12"/>
        </w:rPr>
        <w:t>¶</w:t>
      </w:r>
      <w:r w:rsidRPr="00B8711A">
        <w:rPr>
          <w:sz w:val="16"/>
        </w:rPr>
        <w:t xml:space="preserve"> Mitt Romney received only 27% of the Latino vote, burying his presidential hopes in several battleground states. </w:t>
      </w:r>
      <w:r w:rsidRPr="00B8711A">
        <w:rPr>
          <w:rStyle w:val="StyleBoldUnderline"/>
          <w:highlight w:val="yellow"/>
        </w:rPr>
        <w:t>Many Republican strategists insist the party needs to make concessions on immigration to win future elections.</w:t>
      </w:r>
    </w:p>
    <w:p w:rsidR="00632517" w:rsidRDefault="00632517" w:rsidP="00632517">
      <w:pPr>
        <w:pStyle w:val="Heading4"/>
      </w:pPr>
      <w:r>
        <w:t>(--) Immigration reform will pass now:</w:t>
      </w:r>
    </w:p>
    <w:p w:rsidR="00632517" w:rsidRPr="00B13DF9" w:rsidRDefault="00632517" w:rsidP="00632517">
      <w:pPr>
        <w:ind w:left="720"/>
      </w:pPr>
      <w:r w:rsidRPr="00B13DF9">
        <w:t xml:space="preserve">Frank </w:t>
      </w:r>
      <w:r w:rsidRPr="00B13DF9">
        <w:rPr>
          <w:rStyle w:val="StyleStyleBold12pt"/>
        </w:rPr>
        <w:t>Sharry, 1/15/2013</w:t>
      </w:r>
      <w:r w:rsidRPr="00B13DF9">
        <w:t xml:space="preserve"> (Founder and executive director, America's Voice, “Immigration Reform in 2013: An Idea Whose Time Has Come,” </w:t>
      </w:r>
      <w:hyperlink r:id="rId68" w:history="1">
        <w:r w:rsidRPr="00B13DF9">
          <w:rPr>
            <w:rStyle w:val="Hyperlink"/>
          </w:rPr>
          <w:t>http://www.huffingtonpost.com/frank-sharry/immigration-reform-2013_b_2443025.html</w:t>
        </w:r>
      </w:hyperlink>
      <w:r w:rsidRPr="00B13DF9">
        <w:t>, Accessed 1/23/2013, rwg)</w:t>
      </w:r>
    </w:p>
    <w:p w:rsidR="00632517" w:rsidRDefault="00632517" w:rsidP="00632517">
      <w:pPr>
        <w:rPr>
          <w:sz w:val="16"/>
        </w:rPr>
      </w:pPr>
      <w:r w:rsidRPr="00B13DF9">
        <w:rPr>
          <w:sz w:val="16"/>
        </w:rPr>
        <w:t xml:space="preserve">So </w:t>
      </w:r>
      <w:r w:rsidRPr="00B13DF9">
        <w:rPr>
          <w:rStyle w:val="StyleBoldUnderline"/>
          <w:highlight w:val="yellow"/>
        </w:rPr>
        <w:t>what is likely to happen?</w:t>
      </w:r>
      <w:r w:rsidRPr="00B13DF9">
        <w:rPr>
          <w:rStyle w:val="StyleBoldUnderline"/>
          <w:b w:val="0"/>
          <w:sz w:val="12"/>
          <w:highlight w:val="yellow"/>
        </w:rPr>
        <w:t>¶</w:t>
      </w:r>
      <w:r w:rsidRPr="00B13DF9">
        <w:rPr>
          <w:rStyle w:val="StyleBoldUnderline"/>
          <w:highlight w:val="yellow"/>
        </w:rPr>
        <w:t xml:space="preserve"> A broad legislative proposal, one that puts 11 million undocumented immigrants on the road to citizenship, will be championed by the president</w:t>
      </w:r>
      <w:r w:rsidRPr="00B13DF9">
        <w:rPr>
          <w:sz w:val="16"/>
        </w:rPr>
        <w:t xml:space="preserve">, drafted on a bipartisan basis </w:t>
      </w:r>
      <w:r w:rsidRPr="00B13DF9">
        <w:rPr>
          <w:rStyle w:val="StyleBoldUnderline"/>
          <w:highlight w:val="yellow"/>
        </w:rPr>
        <w:t>and approved by the Senate, with bipartisan support, sometime this spring</w:t>
      </w:r>
      <w:r w:rsidRPr="00B13DF9">
        <w:rPr>
          <w:sz w:val="16"/>
        </w:rPr>
        <w:t>. With comprehensive immigration reform favored by the public by a 2-to-1 margin, a bipartisan breakthrough in the Senate could send those numbers as high as 3 to 1.</w:t>
      </w:r>
    </w:p>
    <w:p w:rsidR="00632517" w:rsidRDefault="00632517" w:rsidP="00632517">
      <w:r>
        <w:br w:type="page"/>
      </w:r>
    </w:p>
    <w:p w:rsidR="00632517" w:rsidRDefault="00632517" w:rsidP="00632517">
      <w:pPr>
        <w:pStyle w:val="Heading3"/>
      </w:pPr>
      <w:bookmarkStart w:id="25" w:name="_Toc350547507"/>
      <w:bookmarkStart w:id="26" w:name="_Toc360093983"/>
      <w:bookmarkStart w:id="27" w:name="_Toc360094437"/>
      <w:bookmarkStart w:id="28" w:name="_Toc360209655"/>
      <w:r>
        <w:t>UQ:  Obama has capital now</w:t>
      </w:r>
      <w:bookmarkEnd w:id="25"/>
      <w:bookmarkEnd w:id="26"/>
      <w:bookmarkEnd w:id="27"/>
      <w:bookmarkEnd w:id="28"/>
    </w:p>
    <w:p w:rsidR="00632517" w:rsidRPr="00E11673" w:rsidRDefault="00632517" w:rsidP="00632517">
      <w:pPr>
        <w:pStyle w:val="Heading4"/>
      </w:pPr>
      <w:r>
        <w:t>(--) Obama’s political capital is high now – Allows him to push some items but it’s finite</w:t>
      </w:r>
    </w:p>
    <w:p w:rsidR="00632517" w:rsidRPr="00357173" w:rsidRDefault="00632517" w:rsidP="00632517">
      <w:pPr>
        <w:ind w:left="720"/>
      </w:pPr>
      <w:r w:rsidRPr="00357173">
        <w:rPr>
          <w:rStyle w:val="StyleStyleBold12pt"/>
        </w:rPr>
        <w:t>LATimes, 2-12</w:t>
      </w:r>
      <w:r>
        <w:t>-</w:t>
      </w:r>
      <w:r w:rsidRPr="00235163">
        <w:rPr>
          <w:rStyle w:val="StyleStyleBold12pt"/>
        </w:rPr>
        <w:t>13</w:t>
      </w:r>
      <w:r>
        <w:t>, [“Obama t</w:t>
      </w:r>
      <w:r w:rsidRPr="003930BF">
        <w:t xml:space="preserve">o talk up 'common ground' in his State of the Union address,” </w:t>
      </w:r>
      <w:hyperlink r:id="rId69" w:history="1">
        <w:r w:rsidRPr="003930BF">
          <w:t>http://www.latimes.com/news/politics/la-pn-obama-state-of-the-union-preview-20130212,0,5764841.story</w:t>
        </w:r>
      </w:hyperlink>
      <w:r w:rsidRPr="003930BF">
        <w:t>]</w:t>
      </w:r>
    </w:p>
    <w:p w:rsidR="00632517" w:rsidRDefault="00632517" w:rsidP="00632517">
      <w:pPr>
        <w:rPr>
          <w:sz w:val="16"/>
        </w:rPr>
      </w:pPr>
      <w:r w:rsidRPr="00235163">
        <w:rPr>
          <w:sz w:val="16"/>
        </w:rPr>
        <w:t xml:space="preserve">WASHINGTON -- President </w:t>
      </w:r>
      <w:r w:rsidRPr="00235163">
        <w:rPr>
          <w:rStyle w:val="StyleBoldUnderline"/>
          <w:highlight w:val="yellow"/>
        </w:rPr>
        <w:t>Obama plans to call for compromise</w:t>
      </w:r>
      <w:r w:rsidRPr="00235163">
        <w:rPr>
          <w:sz w:val="16"/>
        </w:rPr>
        <w:t xml:space="preserve"> in his State of the Union address Tuesday night </w:t>
      </w:r>
      <w:r w:rsidRPr="00235163">
        <w:rPr>
          <w:rStyle w:val="StyleBoldUnderline"/>
          <w:highlight w:val="yellow"/>
        </w:rPr>
        <w:t>as he invites</w:t>
      </w:r>
      <w:r w:rsidRPr="00235163">
        <w:rPr>
          <w:sz w:val="16"/>
        </w:rPr>
        <w:t xml:space="preserve"> Republicans to join him in a search for </w:t>
      </w:r>
      <w:r w:rsidRPr="00235163">
        <w:rPr>
          <w:rStyle w:val="StyleBoldUnderline"/>
          <w:highlight w:val="yellow"/>
        </w:rPr>
        <w:t>common ground</w:t>
      </w:r>
      <w:r w:rsidRPr="00235163">
        <w:rPr>
          <w:sz w:val="16"/>
        </w:rPr>
        <w:t xml:space="preserve"> -- and subtly dares them not to. The annual address -- the first of his second term -- comes as </w:t>
      </w:r>
      <w:r w:rsidRPr="00235163">
        <w:rPr>
          <w:rStyle w:val="StyleBoldUnderline"/>
          <w:highlight w:val="yellow"/>
        </w:rPr>
        <w:t xml:space="preserve">Obama faces a </w:t>
      </w:r>
      <w:r w:rsidRPr="00235163">
        <w:rPr>
          <w:rStyle w:val="Emphasis"/>
          <w:highlight w:val="yellow"/>
        </w:rPr>
        <w:t>limited time of opportunity</w:t>
      </w:r>
      <w:r w:rsidRPr="00235163">
        <w:rPr>
          <w:sz w:val="16"/>
          <w:highlight w:val="yellow"/>
        </w:rPr>
        <w:t xml:space="preserve"> </w:t>
      </w:r>
      <w:r w:rsidRPr="00235163">
        <w:rPr>
          <w:rStyle w:val="StyleBoldUnderline"/>
          <w:highlight w:val="yellow"/>
        </w:rPr>
        <w:t>to pass legacy-making agenda items through a divided Congress while his</w:t>
      </w:r>
      <w:r w:rsidRPr="00235163">
        <w:rPr>
          <w:sz w:val="16"/>
          <w:highlight w:val="yellow"/>
        </w:rPr>
        <w:t xml:space="preserve"> </w:t>
      </w:r>
      <w:r w:rsidRPr="00235163">
        <w:rPr>
          <w:rStyle w:val="Emphasis"/>
          <w:highlight w:val="yellow"/>
        </w:rPr>
        <w:t>political capital</w:t>
      </w:r>
      <w:r w:rsidRPr="00235163">
        <w:rPr>
          <w:sz w:val="16"/>
          <w:highlight w:val="yellow"/>
        </w:rPr>
        <w:t xml:space="preserve"> </w:t>
      </w:r>
      <w:r w:rsidRPr="00235163">
        <w:rPr>
          <w:rStyle w:val="StyleBoldUnderline"/>
          <w:highlight w:val="yellow"/>
        </w:rPr>
        <w:t>is still at its post-reelection high</w:t>
      </w:r>
      <w:r w:rsidRPr="00235163">
        <w:rPr>
          <w:sz w:val="16"/>
          <w:highlight w:val="yellow"/>
        </w:rPr>
        <w:t>.</w:t>
      </w:r>
    </w:p>
    <w:p w:rsidR="00632517" w:rsidRDefault="00632517" w:rsidP="00632517">
      <w:pPr>
        <w:pStyle w:val="Heading4"/>
      </w:pPr>
      <w:r>
        <w:t>(--) Obama has the political upper hand now:</w:t>
      </w:r>
    </w:p>
    <w:p w:rsidR="00632517" w:rsidRDefault="00632517" w:rsidP="00632517">
      <w:pPr>
        <w:ind w:firstLine="720"/>
      </w:pPr>
      <w:r>
        <w:t xml:space="preserve">Michael </w:t>
      </w:r>
      <w:r w:rsidRPr="00F61920">
        <w:rPr>
          <w:rStyle w:val="StyleStyleBold12pt"/>
        </w:rPr>
        <w:t>Scherer, 2/22/2013</w:t>
      </w:r>
      <w:r>
        <w:t xml:space="preserve"> (staff writer, “Sequester Showdown,”</w:t>
      </w:r>
    </w:p>
    <w:p w:rsidR="00632517" w:rsidRDefault="00632517" w:rsidP="00632517">
      <w:pPr>
        <w:ind w:left="720"/>
      </w:pPr>
      <w:hyperlink r:id="rId70" w:history="1">
        <w:r w:rsidRPr="00C04C7A">
          <w:rPr>
            <w:rStyle w:val="Hyperlink"/>
          </w:rPr>
          <w:t>http://swampland.time.com/2013/02/22/gaming-out-sequester-chicken/?iid=sl-main-mostpop1</w:t>
        </w:r>
      </w:hyperlink>
      <w:r>
        <w:t>, Accessed 2/22/2013, rwg)</w:t>
      </w:r>
    </w:p>
    <w:p w:rsidR="00632517" w:rsidRPr="00F61920" w:rsidRDefault="00632517" w:rsidP="00632517">
      <w:pPr>
        <w:rPr>
          <w:sz w:val="16"/>
        </w:rPr>
      </w:pPr>
      <w:r w:rsidRPr="00F61920">
        <w:rPr>
          <w:rStyle w:val="StyleBoldUnderline"/>
          <w:highlight w:val="yellow"/>
        </w:rPr>
        <w:t>The White House walks in</w:t>
      </w:r>
      <w:r w:rsidRPr="00F61920">
        <w:rPr>
          <w:sz w:val="16"/>
        </w:rPr>
        <w:t xml:space="preserve">to the sequester </w:t>
      </w:r>
      <w:r w:rsidRPr="00F61920">
        <w:rPr>
          <w:rStyle w:val="StyleBoldUnderline"/>
          <w:highlight w:val="yellow"/>
        </w:rPr>
        <w:t xml:space="preserve">with an </w:t>
      </w:r>
      <w:r w:rsidRPr="00F61920">
        <w:rPr>
          <w:rStyle w:val="Emphasis"/>
          <w:highlight w:val="yellow"/>
        </w:rPr>
        <w:t>unmistakable advantage in the polls</w:t>
      </w:r>
      <w:r w:rsidRPr="00F61920">
        <w:rPr>
          <w:sz w:val="16"/>
        </w:rPr>
        <w:t xml:space="preserve">, and a conviction that it has the upper hand. </w:t>
      </w:r>
      <w:r w:rsidRPr="00F61920">
        <w:rPr>
          <w:rStyle w:val="StyleBoldUnderline"/>
          <w:highlight w:val="yellow"/>
        </w:rPr>
        <w:t>Obama’s approval is at three years highs, in the mid-50s, while House Republicans continue to tread water in the teens.</w:t>
      </w:r>
      <w:r w:rsidRPr="00F61920">
        <w:rPr>
          <w:sz w:val="16"/>
        </w:rPr>
        <w:t xml:space="preserve"> His call for a combination of tax hikes and spending cuts to replace the sequester is favored three to one over Republican calls to only have more cuts. (In a recent Pew Poll for USA Today, even a majority of Republicans favor a balanced approach.) By a margin of 49% to 31% in the Pew Poll, Americans are prepared to blame Congressional Republicans over President Obama if the sequester goes into effect. Perhaps most importantly, the public continues to believe—by a margin of 49 to 44 in a recent Bloomberg poll–that Obama’s plan for more short term investment in education, energy and infrastructure has a better chance of creating jobs than the Republican calls for more spending cuts and lower taxes. Advantage: Obama</w:t>
      </w:r>
    </w:p>
    <w:p w:rsidR="00632517" w:rsidRPr="00235163" w:rsidRDefault="00632517" w:rsidP="00632517">
      <w:pPr>
        <w:rPr>
          <w:sz w:val="16"/>
        </w:rPr>
      </w:pPr>
    </w:p>
    <w:p w:rsidR="00632517" w:rsidRPr="00B4070C" w:rsidRDefault="00632517" w:rsidP="00632517">
      <w:pPr>
        <w:pStyle w:val="Heading4"/>
      </w:pPr>
      <w:r>
        <w:t>(--) Despite large amounts of capital, Obama is holding back to focus on his current agenda</w:t>
      </w:r>
    </w:p>
    <w:p w:rsidR="00632517" w:rsidRDefault="00632517" w:rsidP="00632517">
      <w:pPr>
        <w:ind w:left="720"/>
      </w:pPr>
      <w:r w:rsidRPr="00357173">
        <w:rPr>
          <w:rStyle w:val="StyleStyleBold12pt"/>
        </w:rPr>
        <w:t>The Atlantic, 2-12</w:t>
      </w:r>
      <w:r>
        <w:t>-</w:t>
      </w:r>
      <w:r w:rsidRPr="00235163">
        <w:rPr>
          <w:rStyle w:val="StyleStyleBold12pt"/>
        </w:rPr>
        <w:t>13,</w:t>
      </w:r>
      <w:r>
        <w:t xml:space="preserve"> [“Obama's </w:t>
      </w:r>
      <w:r w:rsidRPr="00426833">
        <w:t xml:space="preserve">Agenda: Incremental Progress, not Sweeping Initiatives,” </w:t>
      </w:r>
      <w:hyperlink r:id="rId71" w:history="1">
        <w:r w:rsidRPr="00426833">
          <w:t>http://www.theatlantic.com/politics/archive/2013/02/obamas-agenda-incremental-progress-not-sweeping-initiatives/273113/</w:t>
        </w:r>
      </w:hyperlink>
      <w:r w:rsidRPr="00426833">
        <w:t>]</w:t>
      </w:r>
    </w:p>
    <w:p w:rsidR="00632517" w:rsidRPr="00235163" w:rsidRDefault="00632517" w:rsidP="00632517">
      <w:pPr>
        <w:rPr>
          <w:sz w:val="16"/>
        </w:rPr>
      </w:pPr>
      <w:r w:rsidRPr="00235163">
        <w:rPr>
          <w:sz w:val="16"/>
        </w:rPr>
        <w:t xml:space="preserve">Rather than go big and bold, President </w:t>
      </w:r>
      <w:r w:rsidRPr="00235163">
        <w:rPr>
          <w:rStyle w:val="StyleBoldUnderline"/>
          <w:highlight w:val="yellow"/>
        </w:rPr>
        <w:t>Obama settled</w:t>
      </w:r>
      <w:r w:rsidRPr="00235163">
        <w:rPr>
          <w:sz w:val="16"/>
        </w:rPr>
        <w:t xml:space="preserve"> Tuesday night </w:t>
      </w:r>
      <w:r w:rsidRPr="00235163">
        <w:rPr>
          <w:rStyle w:val="StyleBoldUnderline"/>
          <w:highlight w:val="yellow"/>
        </w:rPr>
        <w:t>for incremental and pragmatic. For all his</w:t>
      </w:r>
      <w:r w:rsidRPr="00B4070C">
        <w:rPr>
          <w:rStyle w:val="StyleBoldUnderline"/>
        </w:rPr>
        <w:t xml:space="preserve"> </w:t>
      </w:r>
      <w:r w:rsidRPr="00235163">
        <w:rPr>
          <w:sz w:val="16"/>
        </w:rPr>
        <w:t xml:space="preserve">swagger and </w:t>
      </w:r>
      <w:r w:rsidRPr="00235163">
        <w:rPr>
          <w:rStyle w:val="StyleBoldUnderline"/>
          <w:highlight w:val="yellow"/>
        </w:rPr>
        <w:t xml:space="preserve">political capital, the president subtly acknowledged </w:t>
      </w:r>
      <w:r w:rsidRPr="00235163">
        <w:rPr>
          <w:rStyle w:val="Emphasis"/>
          <w:highlight w:val="yellow"/>
        </w:rPr>
        <w:t>the limits</w:t>
      </w:r>
      <w:r w:rsidRPr="00235163">
        <w:rPr>
          <w:rStyle w:val="StyleBoldUnderline"/>
          <w:highlight w:val="yellow"/>
        </w:rPr>
        <w:t xml:space="preserve"> of what he can accomplish</w:t>
      </w:r>
      <w:r w:rsidRPr="00235163">
        <w:rPr>
          <w:sz w:val="16"/>
        </w:rPr>
        <w:t xml:space="preserve"> -- even while promising in his State of the Union address to create "a rising, thriving middle class." </w:t>
      </w:r>
      <w:r w:rsidRPr="00235163">
        <w:rPr>
          <w:rStyle w:val="StyleBoldUnderline"/>
          <w:highlight w:val="yellow"/>
        </w:rPr>
        <w:t>His speech lacked the moon-shot vibe</w:t>
      </w:r>
      <w:r w:rsidRPr="00235163">
        <w:rPr>
          <w:sz w:val="16"/>
        </w:rPr>
        <w:t xml:space="preserve"> you'd expect from a president courting greatness. President Obama lays out his second-term vision for America. The agenda he discussed Tuesday night was a mixture of old proposals and new ones fashioned on the cheap, bowing to the obstinacy of his GOP rivals and the brutal fiscal reality of the times. "Let me repeat -- nothing I'm proposing tonight should increase our deficit by a single dime," Obama told a joint session of Congress. "It's not a bigger government we need, but a smarter government that sets priorities and invests in broad-based growth." </w:t>
      </w:r>
      <w:r w:rsidRPr="00235163">
        <w:rPr>
          <w:rStyle w:val="StyleBoldUnderline"/>
          <w:highlight w:val="yellow"/>
        </w:rPr>
        <w:t>Obama may suspect that that his legacy is</w:t>
      </w:r>
      <w:r w:rsidRPr="00235163">
        <w:rPr>
          <w:sz w:val="16"/>
          <w:highlight w:val="yellow"/>
        </w:rPr>
        <w:t xml:space="preserve"> </w:t>
      </w:r>
      <w:r w:rsidRPr="00235163">
        <w:rPr>
          <w:rStyle w:val="Emphasis"/>
          <w:highlight w:val="yellow"/>
        </w:rPr>
        <w:t>already</w:t>
      </w:r>
      <w:r w:rsidRPr="00235163">
        <w:rPr>
          <w:sz w:val="16"/>
          <w:highlight w:val="yellow"/>
        </w:rPr>
        <w:t xml:space="preserve"> in place or </w:t>
      </w:r>
      <w:r w:rsidRPr="00235163">
        <w:rPr>
          <w:rStyle w:val="Emphasis"/>
          <w:highlight w:val="yellow"/>
        </w:rPr>
        <w:t>in motion</w:t>
      </w:r>
      <w:r w:rsidRPr="00235163">
        <w:rPr>
          <w:sz w:val="16"/>
          <w:highlight w:val="yellow"/>
        </w:rPr>
        <w:t xml:space="preserve">, </w:t>
      </w:r>
      <w:r w:rsidRPr="00235163">
        <w:rPr>
          <w:rStyle w:val="StyleBoldUnderline"/>
          <w:highlight w:val="yellow"/>
        </w:rPr>
        <w:t xml:space="preserve">and that </w:t>
      </w:r>
      <w:r w:rsidRPr="00235163">
        <w:rPr>
          <w:rStyle w:val="Emphasis"/>
          <w:highlight w:val="yellow"/>
        </w:rPr>
        <w:t>precious little</w:t>
      </w:r>
      <w:r w:rsidRPr="00235163">
        <w:rPr>
          <w:sz w:val="16"/>
          <w:highlight w:val="yellow"/>
        </w:rPr>
        <w:t xml:space="preserve"> </w:t>
      </w:r>
      <w:r w:rsidRPr="00235163">
        <w:rPr>
          <w:rStyle w:val="StyleBoldUnderline"/>
          <w:highlight w:val="yellow"/>
        </w:rPr>
        <w:t>can be added to it</w:t>
      </w:r>
      <w:r w:rsidRPr="00235163">
        <w:rPr>
          <w:sz w:val="16"/>
          <w:highlight w:val="yellow"/>
        </w:rPr>
        <w:t>.</w:t>
      </w:r>
    </w:p>
    <w:p w:rsidR="00632517" w:rsidRPr="002B192C" w:rsidRDefault="00632517" w:rsidP="00632517">
      <w:pPr>
        <w:keepNext/>
        <w:keepLines/>
        <w:spacing w:before="200"/>
        <w:outlineLvl w:val="3"/>
        <w:rPr>
          <w:rFonts w:eastAsiaTheme="majorEastAsia" w:cstheme="majorBidi"/>
          <w:b/>
          <w:bCs/>
          <w:iCs/>
          <w:sz w:val="26"/>
        </w:rPr>
      </w:pPr>
      <w:r>
        <w:rPr>
          <w:rFonts w:eastAsiaTheme="majorEastAsia" w:cstheme="majorBidi"/>
          <w:b/>
          <w:bCs/>
          <w:iCs/>
          <w:sz w:val="26"/>
        </w:rPr>
        <w:t xml:space="preserve">(--) </w:t>
      </w:r>
      <w:r w:rsidRPr="002B192C">
        <w:rPr>
          <w:rFonts w:eastAsiaTheme="majorEastAsia" w:cstheme="majorBidi"/>
          <w:b/>
          <w:bCs/>
          <w:iCs/>
          <w:sz w:val="26"/>
        </w:rPr>
        <w:t>Obama has political capital – high approval rating</w:t>
      </w:r>
    </w:p>
    <w:p w:rsidR="00632517" w:rsidRPr="002B192C" w:rsidRDefault="00632517" w:rsidP="00632517">
      <w:pPr>
        <w:ind w:left="720"/>
      </w:pPr>
      <w:r w:rsidRPr="00E63A8E">
        <w:rPr>
          <w:rStyle w:val="StyleStyleBold12pt"/>
        </w:rPr>
        <w:t>Avlon, 1/31/2013</w:t>
      </w:r>
      <w:r>
        <w:t xml:space="preserve"> </w:t>
      </w:r>
      <w:r w:rsidRPr="002B192C">
        <w:t xml:space="preserve">(John, “ Immigration Reform Proposal Shows Similar Ideas Betweeen Bush and Obama “ </w:t>
      </w:r>
      <w:hyperlink r:id="rId72" w:history="1">
        <w:r w:rsidRPr="002B192C">
          <w:t>http://www.thedailybeast.com/articles/2013/01/31/immigration-reform-proposal-shows-similar-ideas-betweeen-bush-and-obama.html</w:t>
        </w:r>
      </w:hyperlink>
      <w:r w:rsidRPr="002B192C">
        <w:t xml:space="preserve"> sjg</w:t>
      </w:r>
    </w:p>
    <w:p w:rsidR="00632517" w:rsidRPr="00E63A8E" w:rsidRDefault="00632517" w:rsidP="00632517">
      <w:pPr>
        <w:rPr>
          <w:highlight w:val="yellow"/>
        </w:rPr>
      </w:pPr>
      <w:r w:rsidRPr="002B192C">
        <w:t xml:space="preserve">Unlike Truman and George W. Bush, however, </w:t>
      </w:r>
      <w:r w:rsidRPr="00E63A8E">
        <w:rPr>
          <w:highlight w:val="yellow"/>
          <w:u w:val="single"/>
        </w:rPr>
        <w:t xml:space="preserve">Obama is pushing for this bill at a time of </w:t>
      </w:r>
      <w:r w:rsidRPr="00E63A8E">
        <w:rPr>
          <w:rStyle w:val="Emphasis"/>
          <w:highlight w:val="yellow"/>
        </w:rPr>
        <w:t xml:space="preserve">maximum political capital </w:t>
      </w:r>
      <w:r w:rsidRPr="00E63A8E">
        <w:rPr>
          <w:highlight w:val="yellow"/>
          <w:u w:val="single"/>
        </w:rPr>
        <w:t>and national popularity, with polls showing his approval rating at nearing 60 percent</w:t>
      </w:r>
      <w:r w:rsidRPr="00E63A8E">
        <w:rPr>
          <w:highlight w:val="yellow"/>
        </w:rPr>
        <w:t>.</w:t>
      </w:r>
    </w:p>
    <w:p w:rsidR="00632517" w:rsidRPr="00E63A8E" w:rsidRDefault="00632517" w:rsidP="00632517">
      <w:pPr>
        <w:rPr>
          <w:sz w:val="16"/>
        </w:rPr>
      </w:pPr>
      <w:r w:rsidRPr="00E63A8E">
        <w:rPr>
          <w:highlight w:val="yellow"/>
          <w:u w:val="single"/>
        </w:rPr>
        <w:t>To truly depolarize this policy debate, it’s tempting to imagine Obama enlisting President Bush to make the sale to the nation</w:t>
      </w:r>
      <w:r w:rsidRPr="00E63A8E">
        <w:rPr>
          <w:sz w:val="16"/>
          <w:highlight w:val="yellow"/>
        </w:rPr>
        <w:t>.</w:t>
      </w:r>
      <w:r w:rsidRPr="00E63A8E">
        <w:rPr>
          <w:sz w:val="16"/>
        </w:rPr>
        <w:t xml:space="preserve"> But W. has made a determined effort to stay out of political and policy debates since leaving 1600. The first post-election policy event of the Bush Center was a conference on immigration reform, in which the former president let himself wax poetic on his unfinished legacy: “America can be a lawful society and a welcoming society at the same time,” he said. “As our nation debates the proper course of action relating to immigration, I hope we do so with a benevolent spirit and keep in mind the spirit of immigrants.”</w:t>
      </w:r>
    </w:p>
    <w:p w:rsidR="00632517" w:rsidRDefault="00632517" w:rsidP="00632517">
      <w:pPr>
        <w:pStyle w:val="Heading4"/>
      </w:pPr>
      <w:r>
        <w:t>(--) Obama has a lot of political capital now:</w:t>
      </w:r>
    </w:p>
    <w:p w:rsidR="00632517" w:rsidRDefault="00632517" w:rsidP="00632517">
      <w:pPr>
        <w:ind w:left="720"/>
      </w:pPr>
      <w:r>
        <w:t xml:space="preserve">Chris </w:t>
      </w:r>
      <w:r w:rsidRPr="00AF0C54">
        <w:rPr>
          <w:rStyle w:val="StyleStyleBold12pt"/>
        </w:rPr>
        <w:t>Weigant, 1/23/2013</w:t>
      </w:r>
      <w:r>
        <w:t xml:space="preserve"> (staff writer, “Handicapping Obama's Second Term Agenda,” </w:t>
      </w:r>
      <w:hyperlink r:id="rId73" w:history="1">
        <w:r w:rsidRPr="002036B3">
          <w:rPr>
            <w:rStyle w:val="Hyperlink"/>
          </w:rPr>
          <w:t>http://www.huffingtonpost.com/chris-weigant/obama-second-term_b_2537802.html</w:t>
        </w:r>
      </w:hyperlink>
      <w:r>
        <w:t>, Accessed 1/23/2013, rwg)</w:t>
      </w:r>
    </w:p>
    <w:p w:rsidR="00632517" w:rsidRDefault="00632517" w:rsidP="00632517">
      <w:pPr>
        <w:rPr>
          <w:sz w:val="16"/>
        </w:rPr>
      </w:pPr>
      <w:r w:rsidRPr="005F31D8">
        <w:rPr>
          <w:sz w:val="16"/>
        </w:rPr>
        <w:t xml:space="preserve">Of course, I could be wrong about any or all of these predictions. I have no special knowledge of how things will work out in Congress in the immediate future. I'm merely making educated guesses about what Obama will be able to achieve in at least the first few years of his second term. </w:t>
      </w:r>
      <w:r w:rsidRPr="005F31D8">
        <w:rPr>
          <w:rStyle w:val="StyleBoldUnderline"/>
          <w:highlight w:val="yellow"/>
        </w:rPr>
        <w:t xml:space="preserve">Obama </w:t>
      </w:r>
      <w:r w:rsidRPr="00430812">
        <w:rPr>
          <w:rStyle w:val="Emphasis"/>
          <w:highlight w:val="yellow"/>
        </w:rPr>
        <w:t>has a lot of political capital right now</w:t>
      </w:r>
      <w:r w:rsidRPr="005F31D8">
        <w:rPr>
          <w:rStyle w:val="StyleBoldUnderline"/>
          <w:highlight w:val="yellow"/>
        </w:rPr>
        <w:t>, but that could easily change soon. The House Republicans seem almost demoralized right now, and Obama has successfully splintered them and called their bluff on two big issues already -</w:t>
      </w:r>
      <w:r w:rsidRPr="005F31D8">
        <w:rPr>
          <w:sz w:val="16"/>
        </w:rPr>
        <w:t>- but they could regroup and decide to block everything the White House wants, and damn the political consequences. Unseen issues will pop up both on the domestic and foreign policy stages, as they always do. But, for now, this is my take on how the next few years are going to play out in Washington. Time will tell whether I've been too optimistic or too pessimistic on any or all of Obama's main agenda items. We'll just have to wait and see.</w:t>
      </w:r>
    </w:p>
    <w:p w:rsidR="00632517" w:rsidRDefault="00632517" w:rsidP="00632517">
      <w:pPr>
        <w:pStyle w:val="Heading4"/>
      </w:pPr>
      <w:r>
        <w:t xml:space="preserve"> (--) Obama has capital now:</w:t>
      </w:r>
    </w:p>
    <w:p w:rsidR="00632517" w:rsidRDefault="00632517" w:rsidP="00632517">
      <w:pPr>
        <w:ind w:left="720"/>
      </w:pPr>
      <w:r>
        <w:t xml:space="preserve">Chris </w:t>
      </w:r>
      <w:r w:rsidRPr="00AF0C54">
        <w:rPr>
          <w:rStyle w:val="StyleStyleBold12pt"/>
        </w:rPr>
        <w:t>Weigant, 1/23/2013</w:t>
      </w:r>
      <w:r>
        <w:t xml:space="preserve"> (staff writer, “Handicapping Obama's Second Term Agenda,” </w:t>
      </w:r>
      <w:hyperlink r:id="rId74" w:history="1">
        <w:r w:rsidRPr="002036B3">
          <w:rPr>
            <w:rStyle w:val="Hyperlink"/>
          </w:rPr>
          <w:t>http://www.huffingtonpost.com/chris-weigant/obama-second-term_b_2537802.html</w:t>
        </w:r>
      </w:hyperlink>
      <w:r>
        <w:t>, Accessed 1/23/2013, rwg)</w:t>
      </w:r>
    </w:p>
    <w:p w:rsidR="00632517" w:rsidRDefault="00632517" w:rsidP="00632517">
      <w:r>
        <w:t xml:space="preserve">There is reason for hope. </w:t>
      </w:r>
      <w:r w:rsidRPr="005F31D8">
        <w:rPr>
          <w:rStyle w:val="StyleBoldUnderline"/>
          <w:highlight w:val="yellow"/>
        </w:rPr>
        <w:t xml:space="preserve">Obama </w:t>
      </w:r>
      <w:r w:rsidRPr="005F31D8">
        <w:rPr>
          <w:rStyle w:val="Emphasis"/>
          <w:highlight w:val="yellow"/>
        </w:rPr>
        <w:t>begins from a position of strength, politically</w:t>
      </w:r>
      <w:r w:rsidRPr="005F31D8">
        <w:rPr>
          <w:rStyle w:val="StyleBoldUnderline"/>
          <w:highlight w:val="yellow"/>
        </w:rPr>
        <w:t>. His job approval ratings have been consistently over 50 percent since he was re-elected</w:t>
      </w:r>
      <w:r>
        <w:t xml:space="preserve"> -- a range Obama hasn't seen since 2009. </w:t>
      </w:r>
      <w:r w:rsidRPr="005F31D8">
        <w:rPr>
          <w:rStyle w:val="StyleBoldUnderline"/>
          <w:highlight w:val="yellow"/>
        </w:rPr>
        <w:t>As mentioned, the Republican presence in both houses of Congress has shrunk. More importantly, though, the House Republicans are visibly chastened (or even "shaken") by the election's outcome</w:t>
      </w:r>
      <w:r>
        <w:t>.</w:t>
      </w:r>
    </w:p>
    <w:p w:rsidR="00632517" w:rsidRDefault="00632517" w:rsidP="00632517">
      <w:pPr>
        <w:pStyle w:val="Heading3"/>
      </w:pPr>
      <w:bookmarkStart w:id="29" w:name="_Toc350547508"/>
      <w:bookmarkStart w:id="30" w:name="_Toc360093984"/>
      <w:bookmarkStart w:id="31" w:name="_Toc360094438"/>
      <w:bookmarkStart w:id="32" w:name="_Toc360209656"/>
      <w:r>
        <w:t>UQ:  Obama Pushing Immigration Reform Now</w:t>
      </w:r>
      <w:bookmarkEnd w:id="29"/>
      <w:bookmarkEnd w:id="30"/>
      <w:bookmarkEnd w:id="31"/>
      <w:bookmarkEnd w:id="32"/>
    </w:p>
    <w:p w:rsidR="00632517" w:rsidRDefault="00632517" w:rsidP="00632517">
      <w:pPr>
        <w:pStyle w:val="Heading4"/>
      </w:pPr>
      <w:r>
        <w:t>(--) Immigration reform is a top priority and Obama is pushing now:</w:t>
      </w:r>
    </w:p>
    <w:p w:rsidR="00632517" w:rsidRDefault="00632517" w:rsidP="00632517">
      <w:pPr>
        <w:ind w:left="720"/>
      </w:pPr>
      <w:r>
        <w:t xml:space="preserve">Dan </w:t>
      </w:r>
      <w:r w:rsidRPr="0055301E">
        <w:rPr>
          <w:rStyle w:val="StyleStyleBold12pt"/>
        </w:rPr>
        <w:t>Merica, 3/8/2013</w:t>
      </w:r>
      <w:r>
        <w:t xml:space="preserve"> (staff writer, “Obama pushes expedited timetable on immigration reform in meeting with faith leaders,” </w:t>
      </w:r>
      <w:hyperlink r:id="rId75" w:history="1">
        <w:r w:rsidRPr="003608CB">
          <w:rPr>
            <w:rStyle w:val="Hyperlink"/>
          </w:rPr>
          <w:t>http://religion.blogs.cnn.com/2013/03/08/obama-pushes-expedited-timetable-on-immigration-reform-in-meeting-with-faith-leaders/</w:t>
        </w:r>
      </w:hyperlink>
      <w:r>
        <w:t>, Accessed 3/8/2013, rwg)</w:t>
      </w:r>
    </w:p>
    <w:p w:rsidR="00632517" w:rsidRPr="0055301E" w:rsidRDefault="00632517" w:rsidP="00632517">
      <w:pPr>
        <w:rPr>
          <w:sz w:val="16"/>
        </w:rPr>
      </w:pPr>
      <w:r w:rsidRPr="0055301E">
        <w:rPr>
          <w:sz w:val="16"/>
        </w:rPr>
        <w:t xml:space="preserve"> Washington (CNN) – President Barack </w:t>
      </w:r>
      <w:r w:rsidRPr="0055301E">
        <w:rPr>
          <w:rStyle w:val="StyleBoldUnderline"/>
          <w:highlight w:val="yellow"/>
        </w:rPr>
        <w:t>Obama emphasized the need to get immigration reform accomplished this year</w:t>
      </w:r>
      <w:r w:rsidRPr="0055301E">
        <w:rPr>
          <w:sz w:val="16"/>
        </w:rPr>
        <w:t xml:space="preserve"> in a meeting with a diverse group of faith leaders at the White House on Friday.</w:t>
      </w:r>
      <w:r w:rsidRPr="0055301E">
        <w:rPr>
          <w:sz w:val="12"/>
        </w:rPr>
        <w:t>¶</w:t>
      </w:r>
      <w:r w:rsidRPr="0055301E">
        <w:rPr>
          <w:sz w:val="16"/>
        </w:rPr>
        <w:t xml:space="preserve"> Religious leaders that attended the meeting said the president spent more than an hour with them, and after making a few remarks at the top of the meeting he let each group discuss their priorities and problems with comprehensive immigration reform. During the discussion, these faith leaders said, Obama made it clear that he wanted to see a bill on immigration reform in the next 60 days.</w:t>
      </w:r>
      <w:r w:rsidRPr="0055301E">
        <w:rPr>
          <w:sz w:val="12"/>
        </w:rPr>
        <w:t>¶</w:t>
      </w:r>
      <w:r w:rsidRPr="0055301E">
        <w:rPr>
          <w:sz w:val="16"/>
        </w:rPr>
        <w:t xml:space="preserve"> “</w:t>
      </w:r>
      <w:r w:rsidRPr="0055301E">
        <w:rPr>
          <w:rStyle w:val="StyleBoldUnderline"/>
          <w:highlight w:val="yellow"/>
        </w:rPr>
        <w:t xml:space="preserve">I really sensed that this is a </w:t>
      </w:r>
      <w:r w:rsidRPr="0055301E">
        <w:rPr>
          <w:rStyle w:val="Emphasis"/>
          <w:highlight w:val="yellow"/>
        </w:rPr>
        <w:t>high priority</w:t>
      </w:r>
      <w:r w:rsidRPr="0055301E">
        <w:rPr>
          <w:rStyle w:val="StyleBoldUnderline"/>
          <w:highlight w:val="yellow"/>
        </w:rPr>
        <w:t xml:space="preserve"> for him</w:t>
      </w:r>
      <w:r w:rsidRPr="0055301E">
        <w:rPr>
          <w:sz w:val="16"/>
        </w:rPr>
        <w:t>,” Jim Wallis, president of Sojourners, a Christian social justice group, told CNN. “</w:t>
      </w:r>
      <w:r w:rsidRPr="0055301E">
        <w:rPr>
          <w:rStyle w:val="StyleBoldUnderline"/>
          <w:highlight w:val="yellow"/>
        </w:rPr>
        <w:t>We are all looking at something being introduced this month and then the bill passing in May or June.</w:t>
      </w:r>
      <w:r w:rsidRPr="0055301E">
        <w:rPr>
          <w:sz w:val="16"/>
        </w:rPr>
        <w:t xml:space="preserve"> We are all hoping that kind of time frame could work.”</w:t>
      </w:r>
      <w:r w:rsidRPr="0055301E">
        <w:rPr>
          <w:sz w:val="12"/>
        </w:rPr>
        <w:t>¶</w:t>
      </w:r>
      <w:r w:rsidRPr="0055301E">
        <w:rPr>
          <w:sz w:val="16"/>
        </w:rPr>
        <w:t xml:space="preserve"> </w:t>
      </w:r>
      <w:r w:rsidRPr="0055301E">
        <w:rPr>
          <w:rStyle w:val="StyleBoldUnderline"/>
          <w:highlight w:val="yellow"/>
        </w:rPr>
        <w:t>Since winning reelection</w:t>
      </w:r>
      <w:r w:rsidRPr="0055301E">
        <w:rPr>
          <w:rStyle w:val="StyleBoldUnderline"/>
        </w:rPr>
        <w:t xml:space="preserve"> </w:t>
      </w:r>
      <w:r w:rsidRPr="0055301E">
        <w:rPr>
          <w:sz w:val="16"/>
        </w:rPr>
        <w:t xml:space="preserve">in 2012, </w:t>
      </w:r>
      <w:r w:rsidRPr="0055301E">
        <w:rPr>
          <w:rStyle w:val="StyleBoldUnderline"/>
          <w:highlight w:val="yellow"/>
        </w:rPr>
        <w:t xml:space="preserve">the Obama administration has made it clear that immigration reform is a </w:t>
      </w:r>
      <w:r w:rsidRPr="0055301E">
        <w:rPr>
          <w:rStyle w:val="Emphasis"/>
          <w:highlight w:val="yellow"/>
        </w:rPr>
        <w:t>top priority</w:t>
      </w:r>
      <w:r w:rsidRPr="0055301E">
        <w:rPr>
          <w:rStyle w:val="StyleBoldUnderline"/>
          <w:highlight w:val="yellow"/>
        </w:rPr>
        <w:t xml:space="preserve"> for the president’s second term – and something they want to see </w:t>
      </w:r>
      <w:r w:rsidRPr="0055301E">
        <w:rPr>
          <w:rStyle w:val="Emphasis"/>
          <w:highlight w:val="yellow"/>
        </w:rPr>
        <w:t>quick action on.</w:t>
      </w:r>
      <w:r w:rsidRPr="0055301E">
        <w:rPr>
          <w:rStyle w:val="Emphasis"/>
        </w:rPr>
        <w:t xml:space="preserve"> </w:t>
      </w:r>
      <w:r w:rsidRPr="0055301E">
        <w:rPr>
          <w:sz w:val="16"/>
        </w:rPr>
        <w:t>According to people who attended the meeting, in attendance, the president reiterated that support and laid out a timetable for the religious leaders.</w:t>
      </w:r>
    </w:p>
    <w:p w:rsidR="00632517" w:rsidRDefault="00632517" w:rsidP="00632517">
      <w:pPr>
        <w:pStyle w:val="Heading4"/>
      </w:pPr>
      <w:r>
        <w:t>(--) Obama is pushing Congress to pass immigration reform now:</w:t>
      </w:r>
    </w:p>
    <w:p w:rsidR="00632517" w:rsidRDefault="00632517" w:rsidP="00632517">
      <w:pPr>
        <w:ind w:left="720"/>
      </w:pPr>
      <w:r>
        <w:t xml:space="preserve">Phillip </w:t>
      </w:r>
      <w:r w:rsidRPr="00B81F69">
        <w:rPr>
          <w:rStyle w:val="StyleStyleBold12pt"/>
        </w:rPr>
        <w:t>Kurata, 2/21/2013</w:t>
      </w:r>
      <w:r>
        <w:t xml:space="preserve"> (staff writer, “Obama Administration Prods Congress on Immigration Reform,” </w:t>
      </w:r>
      <w:hyperlink r:id="rId76" w:history="1">
        <w:r w:rsidRPr="006A7531">
          <w:rPr>
            <w:rStyle w:val="Hyperlink"/>
          </w:rPr>
          <w:t>http://thephilanews.com/obama-administration-prods-congress-on-immigration-reform-38033.htm</w:t>
        </w:r>
      </w:hyperlink>
      <w:r>
        <w:t>, Accessed 2/21/2013, rwg)</w:t>
      </w:r>
    </w:p>
    <w:p w:rsidR="00632517" w:rsidRDefault="00632517" w:rsidP="00632517">
      <w:r w:rsidRPr="00B81F69">
        <w:rPr>
          <w:rStyle w:val="StyleBoldUnderline"/>
          <w:highlight w:val="yellow"/>
        </w:rPr>
        <w:t xml:space="preserve">The Obama administration is </w:t>
      </w:r>
      <w:r w:rsidRPr="006A4A87">
        <w:rPr>
          <w:rStyle w:val="Emphasis"/>
          <w:highlight w:val="yellow"/>
        </w:rPr>
        <w:t>urging Congress</w:t>
      </w:r>
      <w:r w:rsidRPr="00B81F69">
        <w:rPr>
          <w:rStyle w:val="StyleBoldUnderline"/>
          <w:highlight w:val="yellow"/>
        </w:rPr>
        <w:t xml:space="preserve"> to enact another set of immigration measures to encourage investors, entrepreneurs and people with advanced degrees in science, technology, engineering or math to settle in the United States</w:t>
      </w:r>
      <w:r>
        <w:t>.</w:t>
      </w:r>
    </w:p>
    <w:p w:rsidR="00632517" w:rsidRDefault="00632517" w:rsidP="00632517">
      <w:pPr>
        <w:pStyle w:val="Heading4"/>
      </w:pPr>
      <w:r>
        <w:t>(--) Obama is using political capital on immigration reform now:</w:t>
      </w:r>
    </w:p>
    <w:p w:rsidR="00632517" w:rsidRDefault="00632517" w:rsidP="00632517">
      <w:pPr>
        <w:ind w:left="720"/>
      </w:pPr>
      <w:r>
        <w:t xml:space="preserve">Tom </w:t>
      </w:r>
      <w:r w:rsidRPr="00641984">
        <w:rPr>
          <w:rStyle w:val="StyleStyleBold12pt"/>
        </w:rPr>
        <w:t>Kludt, 1/3/2013</w:t>
      </w:r>
      <w:r>
        <w:t xml:space="preserve"> (staff writer, “Report: Obama To Make Push For Immigration Reform This Month,” </w:t>
      </w:r>
      <w:hyperlink r:id="rId77" w:history="1">
        <w:r w:rsidRPr="002036B3">
          <w:rPr>
            <w:rStyle w:val="Hyperlink"/>
          </w:rPr>
          <w:t>http://livewire.talkingpointsmemo.com/entry/report-obama-to-make-push-for-immigration-reform</w:t>
        </w:r>
      </w:hyperlink>
      <w:r>
        <w:t>, Accessed 1/23/2013, rwg)</w:t>
      </w:r>
    </w:p>
    <w:p w:rsidR="00632517" w:rsidRDefault="00632517" w:rsidP="00632517">
      <w:pPr>
        <w:rPr>
          <w:sz w:val="16"/>
        </w:rPr>
      </w:pPr>
      <w:r w:rsidRPr="00641984">
        <w:rPr>
          <w:sz w:val="16"/>
        </w:rPr>
        <w:t xml:space="preserve">President Barack </w:t>
      </w:r>
      <w:r w:rsidRPr="00641984">
        <w:rPr>
          <w:rStyle w:val="StyleBoldUnderline"/>
          <w:highlight w:val="yellow"/>
        </w:rPr>
        <w:t xml:space="preserve">Obama is prepared to </w:t>
      </w:r>
      <w:r w:rsidRPr="00641984">
        <w:rPr>
          <w:rStyle w:val="Emphasis"/>
          <w:highlight w:val="yellow"/>
        </w:rPr>
        <w:t>use his political capital to pursue immigration reform</w:t>
      </w:r>
      <w:r w:rsidRPr="00641984">
        <w:rPr>
          <w:rStyle w:val="StyleBoldUnderline"/>
          <w:highlight w:val="yellow"/>
        </w:rPr>
        <w:t xml:space="preserve"> this month,</w:t>
      </w:r>
      <w:r w:rsidRPr="00641984">
        <w:rPr>
          <w:sz w:val="16"/>
        </w:rPr>
        <w:t xml:space="preserve"> according to a report published Wednesday in the Huffington Post. </w:t>
      </w:r>
      <w:r w:rsidRPr="00641984">
        <w:rPr>
          <w:sz w:val="12"/>
        </w:rPr>
        <w:t>¶</w:t>
      </w:r>
      <w:r w:rsidRPr="00641984">
        <w:rPr>
          <w:sz w:val="16"/>
        </w:rPr>
        <w:t xml:space="preserve"> </w:t>
      </w:r>
      <w:r w:rsidRPr="00641984">
        <w:rPr>
          <w:rStyle w:val="StyleBoldUnderline"/>
          <w:highlight w:val="yellow"/>
        </w:rPr>
        <w:t>The report cited an anonymous official in the Obama administration,</w:t>
      </w:r>
      <w:r w:rsidRPr="00641984">
        <w:rPr>
          <w:sz w:val="16"/>
        </w:rPr>
        <w:t xml:space="preserve"> who suggested that the president is unlikely to be deterred by the protracted fiscal cliff debate that will be revisited in the coming months. </w:t>
      </w:r>
      <w:r w:rsidRPr="00641984">
        <w:rPr>
          <w:rStyle w:val="StyleBoldUnderline"/>
          <w:highlight w:val="yellow"/>
        </w:rPr>
        <w:t>As such, the administration will reportedly move quickly on</w:t>
      </w:r>
      <w:r w:rsidRPr="00641984">
        <w:rPr>
          <w:sz w:val="16"/>
        </w:rPr>
        <w:t xml:space="preserve"> both </w:t>
      </w:r>
      <w:r w:rsidRPr="00641984">
        <w:rPr>
          <w:rStyle w:val="StyleBoldUnderline"/>
          <w:highlight w:val="yellow"/>
        </w:rPr>
        <w:t>immigration reform</w:t>
      </w:r>
      <w:r w:rsidRPr="00641984">
        <w:rPr>
          <w:sz w:val="16"/>
        </w:rPr>
        <w:t xml:space="preserve"> and gun control. </w:t>
      </w:r>
    </w:p>
    <w:p w:rsidR="00632517" w:rsidRDefault="00632517" w:rsidP="00632517">
      <w:pPr>
        <w:pStyle w:val="Heading4"/>
      </w:pPr>
      <w:r>
        <w:t>(--) Obama’s priority is immigration reform – there is emerging consensus, but it’s fragile</w:t>
      </w:r>
    </w:p>
    <w:p w:rsidR="00632517" w:rsidRPr="00A03B10" w:rsidRDefault="00632517" w:rsidP="00632517">
      <w:pPr>
        <w:ind w:left="720"/>
      </w:pPr>
      <w:r w:rsidRPr="00A03B10">
        <w:rPr>
          <w:rStyle w:val="StyleStyleBold12pt"/>
        </w:rPr>
        <w:t>The Malone Telegram 2/14</w:t>
      </w:r>
      <w:r>
        <w:t>/20</w:t>
      </w:r>
      <w:r w:rsidRPr="00DB3FAB">
        <w:rPr>
          <w:rStyle w:val="StyleStyleBold12pt"/>
        </w:rPr>
        <w:t xml:space="preserve">13, </w:t>
      </w:r>
      <w:r>
        <w:t>“Time To Rewrite Immigration Laws,” The Malone Telegram (New York), Lexis</w:t>
      </w:r>
    </w:p>
    <w:p w:rsidR="00632517" w:rsidRPr="00DB3FAB" w:rsidRDefault="00632517" w:rsidP="00632517">
      <w:pPr>
        <w:rPr>
          <w:sz w:val="16"/>
        </w:rPr>
      </w:pPr>
      <w:r w:rsidRPr="00DB3FAB">
        <w:rPr>
          <w:rStyle w:val="StyleBoldUnderline"/>
          <w:highlight w:val="yellow"/>
        </w:rPr>
        <w:t>The first Senate hearing on immigration policy this year pointed toward an emerging bipartisan consensus that</w:t>
      </w:r>
      <w:r w:rsidRPr="00DB3FAB">
        <w:rPr>
          <w:sz w:val="16"/>
        </w:rPr>
        <w:t xml:space="preserve"> the nation's 11 million </w:t>
      </w:r>
      <w:r w:rsidRPr="00DB3FAB">
        <w:rPr>
          <w:rStyle w:val="StyleBoldUnderline"/>
          <w:highlight w:val="yellow"/>
        </w:rPr>
        <w:t>illegal immigrants should be offered a path to citizenship</w:t>
      </w:r>
      <w:r w:rsidRPr="00DB3FAB">
        <w:rPr>
          <w:sz w:val="16"/>
        </w:rPr>
        <w:t>. But passionate divisions over the issue also surfaced as one Republican decried amnesty and shouting protesters interrupted the proceedings.</w:t>
      </w:r>
      <w:r w:rsidRPr="00DB3FAB">
        <w:rPr>
          <w:sz w:val="12"/>
        </w:rPr>
        <w:t>¶</w:t>
      </w:r>
      <w:r w:rsidRPr="00DB3FAB">
        <w:rPr>
          <w:sz w:val="16"/>
        </w:rPr>
        <w:t xml:space="preserve"> "You really mean that we're not going to have enforcement, but we've got to have amnesty first," Sen. Jeff Sessions, a top Republican on the Senate Judiciary Committee, confronted the panel's chairman, Sen. Patrick Leahy, D-Vt. </w:t>
      </w:r>
      <w:r w:rsidRPr="00DB3FAB">
        <w:rPr>
          <w:sz w:val="12"/>
        </w:rPr>
        <w:t>¶</w:t>
      </w:r>
      <w:r w:rsidRPr="00DB3FAB">
        <w:rPr>
          <w:sz w:val="16"/>
        </w:rPr>
        <w:t xml:space="preserve"> Leahy and Homeland Security Secretary Janet Napolitano rejected the argument that border security must be the focus before a comprehensive immigration package or any pathway to legalization can be done.</w:t>
      </w:r>
      <w:r w:rsidRPr="00DB3FAB">
        <w:rPr>
          <w:sz w:val="12"/>
        </w:rPr>
        <w:t>¶</w:t>
      </w:r>
      <w:r w:rsidRPr="00DB3FAB">
        <w:rPr>
          <w:sz w:val="16"/>
        </w:rPr>
        <w:t xml:space="preserve"> "Too often the border security refrain simply serves as an excuse," Napolitano said. "Our borders have in fact never been stronger."</w:t>
      </w:r>
      <w:r w:rsidRPr="00DB3FAB">
        <w:rPr>
          <w:sz w:val="12"/>
        </w:rPr>
        <w:t>¶</w:t>
      </w:r>
      <w:r w:rsidRPr="00DB3FAB">
        <w:rPr>
          <w:sz w:val="16"/>
        </w:rPr>
        <w:t xml:space="preserve"> </w:t>
      </w:r>
      <w:r w:rsidRPr="00DB3FAB">
        <w:rPr>
          <w:rStyle w:val="StyleBoldUnderline"/>
          <w:highlight w:val="yellow"/>
        </w:rPr>
        <w:t xml:space="preserve">An immigration overhaul is </w:t>
      </w:r>
      <w:r w:rsidRPr="00DB3FAB">
        <w:rPr>
          <w:rStyle w:val="Emphasis"/>
          <w:highlight w:val="yellow"/>
        </w:rPr>
        <w:t>a priority for</w:t>
      </w:r>
      <w:r w:rsidRPr="00DB3FAB">
        <w:rPr>
          <w:sz w:val="16"/>
        </w:rPr>
        <w:t xml:space="preserve"> President Barack </w:t>
      </w:r>
      <w:r w:rsidRPr="00DB3FAB">
        <w:rPr>
          <w:rStyle w:val="Emphasis"/>
          <w:highlight w:val="yellow"/>
        </w:rPr>
        <w:t>Obama</w:t>
      </w:r>
      <w:r w:rsidRPr="00DB3FAB">
        <w:rPr>
          <w:rStyle w:val="StyleBoldUnderline"/>
          <w:highlight w:val="yellow"/>
        </w:rPr>
        <w:t xml:space="preserve"> and lawmakers after a brutal election</w:t>
      </w:r>
      <w:r w:rsidRPr="00DB3FAB">
        <w:rPr>
          <w:sz w:val="16"/>
        </w:rPr>
        <w:t xml:space="preserve"> in which voters again elected a divided government. Democrats control the White House and the Senate, while Republicans hold the House majority.</w:t>
      </w:r>
      <w:r w:rsidRPr="00DB3FAB">
        <w:rPr>
          <w:sz w:val="12"/>
        </w:rPr>
        <w:t>¶</w:t>
      </w:r>
      <w:r w:rsidRPr="00DB3FAB">
        <w:rPr>
          <w:sz w:val="16"/>
        </w:rPr>
        <w:t xml:space="preserve"> But for all of the division and polarization in Washington, </w:t>
      </w:r>
      <w:r w:rsidRPr="00DB3FAB">
        <w:rPr>
          <w:rStyle w:val="StyleBoldUnderline"/>
          <w:highlight w:val="yellow"/>
        </w:rPr>
        <w:t>the hearing produced evidence of bipartisan agreement to fix what all agree is a broken system</w:t>
      </w:r>
      <w:r w:rsidRPr="00DB3FAB">
        <w:rPr>
          <w:sz w:val="16"/>
        </w:rPr>
        <w:t xml:space="preserve"> - and finally dispense with a wrenching issue that has bedeviled lawmakers for years.</w:t>
      </w:r>
      <w:r w:rsidRPr="00DB3FAB">
        <w:rPr>
          <w:sz w:val="12"/>
        </w:rPr>
        <w:t>¶</w:t>
      </w:r>
      <w:r w:rsidRPr="00DB3FAB">
        <w:rPr>
          <w:sz w:val="16"/>
        </w:rPr>
        <w:t xml:space="preserve"> Vargas' testimony produced a striking moment in which one of the 11 million illegal immigrants at the center of the debate confronted the elected officials reconsidering the law.</w:t>
      </w:r>
      <w:r w:rsidRPr="00DB3FAB">
        <w:rPr>
          <w:sz w:val="12"/>
        </w:rPr>
        <w:t>¶</w:t>
      </w:r>
      <w:r w:rsidRPr="00DB3FAB">
        <w:rPr>
          <w:sz w:val="16"/>
        </w:rPr>
        <w:t xml:space="preserve"> A former journalist who acknowledged his illegal status in a high-profile piece in The New York Times Magazine in June 2011, Vargas recalled his journey to the U.S. from the Philippines in 1993. He told lawmakers that he never knew he was here illegally until he applied for a drivers' permit, and that he lived for years in fear until he decided to go public and start an advocacy group. He has so far avoided deportation.</w:t>
      </w:r>
      <w:r w:rsidRPr="00DB3FAB">
        <w:rPr>
          <w:sz w:val="12"/>
        </w:rPr>
        <w:t>¶</w:t>
      </w:r>
      <w:r w:rsidRPr="00DB3FAB">
        <w:rPr>
          <w:sz w:val="16"/>
        </w:rPr>
        <w:t xml:space="preserve"> "Too often, we're treated as abstractions, faceless and nameless, mere subjects of debate rather than individuals with families, hopes, fears, and dreams," Vargas told committee members. "We dream of a path to citizenship so we can actively participate in our American democracy." Democrats on the panel offered praise and encouragement.</w:t>
      </w:r>
      <w:r w:rsidRPr="00DB3FAB">
        <w:rPr>
          <w:sz w:val="12"/>
        </w:rPr>
        <w:t>¶</w:t>
      </w:r>
      <w:r w:rsidRPr="00DB3FAB">
        <w:rPr>
          <w:sz w:val="16"/>
        </w:rPr>
        <w:t xml:space="preserve"> Republicans had little response.</w:t>
      </w:r>
      <w:r w:rsidRPr="00DB3FAB">
        <w:rPr>
          <w:sz w:val="12"/>
        </w:rPr>
        <w:t>¶</w:t>
      </w:r>
      <w:r w:rsidRPr="00DB3FAB">
        <w:rPr>
          <w:sz w:val="16"/>
        </w:rPr>
        <w:t xml:space="preserve"> For Vargas and others in his position the deliberations offered some encouraging signs mixed with unmistakable notes of caution.</w:t>
      </w:r>
      <w:r w:rsidRPr="00DB3FAB">
        <w:rPr>
          <w:sz w:val="12"/>
        </w:rPr>
        <w:t>¶</w:t>
      </w:r>
      <w:r w:rsidRPr="00DB3FAB">
        <w:rPr>
          <w:sz w:val="16"/>
        </w:rPr>
        <w:t xml:space="preserve"> Leahy declared in opening the hearing, "In my view it is time to pass a good bill, a fair bill, a comprehensive bill ... Too many have been waiting too long for fairness."</w:t>
      </w:r>
      <w:r w:rsidRPr="00DB3FAB">
        <w:rPr>
          <w:sz w:val="12"/>
        </w:rPr>
        <w:t>¶</w:t>
      </w:r>
      <w:r w:rsidRPr="00DB3FAB">
        <w:rPr>
          <w:sz w:val="16"/>
        </w:rPr>
        <w:t xml:space="preserve"> Sen. John Cornyn, R-Texas, said the focus must be border security. "I do not believe the border is secure and I still believe we have a long, long way to go," he said.</w:t>
      </w:r>
      <w:r w:rsidRPr="00DB3FAB">
        <w:rPr>
          <w:sz w:val="12"/>
        </w:rPr>
        <w:t>¶</w:t>
      </w:r>
      <w:r w:rsidRPr="00DB3FAB">
        <w:rPr>
          <w:sz w:val="16"/>
        </w:rPr>
        <w:t xml:space="preserve"> Protesters interrupted the hearing several times, with some shouting and waving banners against deportations, which have increased markedly under the Obama administration despite its push to find a political accommodation for many who have been living in the U.S. Later people in another group stood and silently turned their backs to the dais where the senators sat. They wore signs on their backs reading "human rights" and "immigrant rights." Leahy chided them for interrupting proceedings.</w:t>
      </w:r>
      <w:r w:rsidRPr="00DB3FAB">
        <w:rPr>
          <w:sz w:val="12"/>
        </w:rPr>
        <w:t>¶</w:t>
      </w:r>
      <w:r w:rsidRPr="00DB3FAB">
        <w:rPr>
          <w:sz w:val="16"/>
        </w:rPr>
        <w:t xml:space="preserve"> </w:t>
      </w:r>
      <w:r w:rsidRPr="00DB3FAB">
        <w:rPr>
          <w:rStyle w:val="StyleBoldUnderline"/>
          <w:highlight w:val="yellow"/>
        </w:rPr>
        <w:t>Obama</w:t>
      </w:r>
      <w:r w:rsidRPr="00DB3FAB">
        <w:rPr>
          <w:sz w:val="16"/>
        </w:rPr>
        <w:t xml:space="preserve"> says he </w:t>
      </w:r>
      <w:r w:rsidRPr="00DB3FAB">
        <w:rPr>
          <w:rStyle w:val="StyleBoldUnderline"/>
          <w:highlight w:val="yellow"/>
        </w:rPr>
        <w:t>is determined to</w:t>
      </w:r>
      <w:r w:rsidRPr="00DB3FAB">
        <w:rPr>
          <w:sz w:val="16"/>
        </w:rPr>
        <w:t xml:space="preserve"> finally </w:t>
      </w:r>
      <w:r w:rsidRPr="00DB3FAB">
        <w:rPr>
          <w:rStyle w:val="StyleBoldUnderline"/>
          <w:highlight w:val="yellow"/>
        </w:rPr>
        <w:t>make good on his promise</w:t>
      </w:r>
      <w:r w:rsidRPr="00DB3FAB">
        <w:rPr>
          <w:sz w:val="16"/>
        </w:rPr>
        <w:t xml:space="preserve"> to the Latino community </w:t>
      </w:r>
      <w:r w:rsidRPr="00DB3FAB">
        <w:rPr>
          <w:rStyle w:val="StyleBoldUnderline"/>
          <w:highlight w:val="yellow"/>
        </w:rPr>
        <w:t>to sign into law a comprehensive immigration bill</w:t>
      </w:r>
      <w:r w:rsidRPr="00DB3FAB">
        <w:rPr>
          <w:sz w:val="16"/>
        </w:rPr>
        <w:t xml:space="preserve"> with border security, employer enforcement, improvements to legal immigration and a path to citizenship for illegal immigrants already here. Meanwhile, </w:t>
      </w:r>
      <w:r w:rsidRPr="00DB3FAB">
        <w:rPr>
          <w:rStyle w:val="StyleBoldUnderline"/>
          <w:highlight w:val="yellow"/>
        </w:rPr>
        <w:t>a bipartisan group of eight senators has been meeting</w:t>
      </w:r>
      <w:r w:rsidRPr="00DB3FAB">
        <w:rPr>
          <w:sz w:val="16"/>
        </w:rPr>
        <w:t xml:space="preserve"> to develop a bill by next month that accomplishes eventual citizenship for illegal immigrants while also containing enough border security and enforcement measures to gain conservative support.</w:t>
      </w:r>
      <w:r w:rsidRPr="00DB3FAB">
        <w:rPr>
          <w:sz w:val="12"/>
        </w:rPr>
        <w:t>¶</w:t>
      </w:r>
      <w:r w:rsidRPr="00DB3FAB">
        <w:rPr>
          <w:sz w:val="16"/>
        </w:rPr>
        <w:t xml:space="preserve"> The four Democrats in the Senate negotiating group met with Obama at the White House on Wednesday, telling him </w:t>
      </w:r>
      <w:r w:rsidRPr="00DB3FAB">
        <w:rPr>
          <w:rStyle w:val="StyleBoldUnderline"/>
          <w:highlight w:val="yellow"/>
        </w:rPr>
        <w:t>they were confident a bipartisan bill could be agreed to "in the coming weeks</w:t>
      </w:r>
      <w:r w:rsidRPr="00DB3FAB">
        <w:rPr>
          <w:sz w:val="16"/>
          <w:highlight w:val="yellow"/>
        </w:rPr>
        <w:t>,"</w:t>
      </w:r>
      <w:r w:rsidRPr="00DB3FAB">
        <w:rPr>
          <w:sz w:val="16"/>
        </w:rPr>
        <w:t xml:space="preserve"> a senior Democrat said later, speaking on condition of anonymity because the meeting was private. A White House statement said Obama reiterated his intention to offer legislation of his own if Congress fails to act, and told senators that continuing to strengthen the border should not be mutually exclusive from a pathway to citizenship.</w:t>
      </w:r>
      <w:r w:rsidRPr="00DB3FAB">
        <w:rPr>
          <w:sz w:val="12"/>
        </w:rPr>
        <w:t>¶</w:t>
      </w:r>
      <w:r w:rsidRPr="00DB3FAB">
        <w:rPr>
          <w:sz w:val="16"/>
        </w:rPr>
        <w:t xml:space="preserve"> The Senate bipartisan plan makes a pathway to citizenship conditional on border security first, something on which Republicans have insisted. Obama's immigration proposals don't make that linkage, and it's emerging as a point of contention.</w:t>
      </w:r>
    </w:p>
    <w:p w:rsidR="00632517" w:rsidRPr="00641984" w:rsidRDefault="00632517" w:rsidP="00632517">
      <w:pPr>
        <w:rPr>
          <w:sz w:val="16"/>
        </w:rPr>
      </w:pPr>
    </w:p>
    <w:p w:rsidR="00632517" w:rsidRDefault="00632517" w:rsidP="00632517">
      <w:pPr>
        <w:pStyle w:val="Heading4"/>
      </w:pPr>
      <w:r>
        <w:t>(--) Obama pushing immigration reform now:</w:t>
      </w:r>
    </w:p>
    <w:p w:rsidR="00632517" w:rsidRPr="00073877" w:rsidRDefault="00632517" w:rsidP="00632517">
      <w:pPr>
        <w:ind w:left="720"/>
      </w:pPr>
      <w:r w:rsidRPr="00073877">
        <w:t xml:space="preserve">Chris </w:t>
      </w:r>
      <w:r w:rsidRPr="00073877">
        <w:rPr>
          <w:rStyle w:val="StyleStyleBold12pt"/>
        </w:rPr>
        <w:t>Johnson, 1/23/2013</w:t>
      </w:r>
      <w:r w:rsidRPr="00073877">
        <w:t xml:space="preserve"> (staff writer, “Will Obama include gay couples in immigration reform?” </w:t>
      </w:r>
      <w:hyperlink r:id="rId78" w:history="1">
        <w:r w:rsidRPr="00073877">
          <w:rPr>
            <w:rStyle w:val="Hyperlink"/>
          </w:rPr>
          <w:t>http://www.washingtonblade.com/2013/01/23/will-obama-include-gay-couples-in-immigration-reform/</w:t>
        </w:r>
      </w:hyperlink>
      <w:r w:rsidRPr="00073877">
        <w:t>, Accessed 1/23/2013, rwg)</w:t>
      </w:r>
    </w:p>
    <w:p w:rsidR="00632517" w:rsidRDefault="00632517" w:rsidP="00632517">
      <w:pPr>
        <w:rPr>
          <w:sz w:val="16"/>
        </w:rPr>
      </w:pPr>
      <w:r w:rsidRPr="00E042A0">
        <w:rPr>
          <w:rStyle w:val="StyleBoldUnderline"/>
          <w:highlight w:val="yellow"/>
        </w:rPr>
        <w:t xml:space="preserve">Obama emphasized that he would </w:t>
      </w:r>
      <w:r w:rsidRPr="009540B2">
        <w:rPr>
          <w:rStyle w:val="Emphasis"/>
          <w:highlight w:val="yellow"/>
        </w:rPr>
        <w:t>pursue comprehensive immigration reform</w:t>
      </w:r>
      <w:r w:rsidRPr="00E042A0">
        <w:rPr>
          <w:sz w:val="16"/>
        </w:rPr>
        <w:t xml:space="preserve"> last month during an interview on NBC’s “Meet the Press,” saying, “</w:t>
      </w:r>
      <w:r w:rsidRPr="00E042A0">
        <w:rPr>
          <w:rStyle w:val="StyleBoldUnderline"/>
          <w:highlight w:val="yellow"/>
        </w:rPr>
        <w:t xml:space="preserve">I’ve said that fixing our broken immigration system is a top priority. I will introduce legislation in the </w:t>
      </w:r>
      <w:r w:rsidRPr="00E042A0">
        <w:rPr>
          <w:rStyle w:val="Emphasis"/>
          <w:highlight w:val="yellow"/>
        </w:rPr>
        <w:t>first year</w:t>
      </w:r>
      <w:r w:rsidRPr="00E042A0">
        <w:rPr>
          <w:rStyle w:val="StyleBoldUnderline"/>
          <w:highlight w:val="yellow"/>
        </w:rPr>
        <w:t xml:space="preserve"> to get that done</w:t>
      </w:r>
      <w:r w:rsidRPr="00E042A0">
        <w:rPr>
          <w:sz w:val="16"/>
        </w:rPr>
        <w:t>.”</w:t>
      </w:r>
    </w:p>
    <w:p w:rsidR="00632517" w:rsidRDefault="00632517" w:rsidP="00632517">
      <w:pPr>
        <w:pStyle w:val="Heading4"/>
      </w:pPr>
      <w:r>
        <w:t>(--) Obama is focused on immigration reform now:</w:t>
      </w:r>
    </w:p>
    <w:p w:rsidR="00632517" w:rsidRDefault="00632517" w:rsidP="00632517">
      <w:pPr>
        <w:ind w:left="720"/>
      </w:pPr>
      <w:r>
        <w:t xml:space="preserve">PAT </w:t>
      </w:r>
      <w:r w:rsidRPr="00055959">
        <w:rPr>
          <w:rStyle w:val="StyleStyleBold12pt"/>
        </w:rPr>
        <w:t>SCHNEIDER, 1/23/2013</w:t>
      </w:r>
      <w:r>
        <w:t xml:space="preserve"> (staff writer, “Poll says Americans want U.S. to find a way for immigrants to stay legally,” </w:t>
      </w:r>
      <w:hyperlink r:id="rId79" w:history="1">
        <w:r w:rsidRPr="002036B3">
          <w:rPr>
            <w:rStyle w:val="Hyperlink"/>
          </w:rPr>
          <w:t>http://host.madison.com/ct/news/local/writers/pat_schneider/poll-says-americans-want-u-s-to-find-a-way/article_da6d57dc-65ad-11e2-b987-001a4bcf887a.html</w:t>
        </w:r>
      </w:hyperlink>
      <w:r>
        <w:t>, Accessed 1/23/2013, rwg)</w:t>
      </w:r>
    </w:p>
    <w:p w:rsidR="00632517" w:rsidRDefault="00632517" w:rsidP="00632517">
      <w:pPr>
        <w:rPr>
          <w:sz w:val="16"/>
        </w:rPr>
      </w:pPr>
      <w:r w:rsidRPr="00055959">
        <w:rPr>
          <w:rStyle w:val="StyleBoldUnderline"/>
          <w:highlight w:val="yellow"/>
        </w:rPr>
        <w:t>Reform is a priority for President Obama, who said in his inaugural address Monday that "our journey is not complete until we find a better way to welcome the striving, hopeful immigrants who still see America as a land of opportunity</w:t>
      </w:r>
      <w:r w:rsidRPr="00055959">
        <w:rPr>
          <w:sz w:val="16"/>
        </w:rPr>
        <w:t>; until bright young students and engineers are enlisted in our workforce rather than expelled from our country."</w:t>
      </w:r>
      <w:r w:rsidRPr="00055959">
        <w:rPr>
          <w:sz w:val="12"/>
        </w:rPr>
        <w:t>¶</w:t>
      </w:r>
      <w:r w:rsidRPr="00055959">
        <w:rPr>
          <w:sz w:val="16"/>
        </w:rPr>
        <w:t xml:space="preserve"> And a CNN public opinion poll — released the day after Obama’s remarks — shows that a majority of Americans, 53 percent, think the federal government should focus on developing a plan that would allow undocumented immigrants to become legal residents.</w:t>
      </w:r>
      <w:r w:rsidRPr="00055959">
        <w:rPr>
          <w:sz w:val="12"/>
        </w:rPr>
        <w:t>¶</w:t>
      </w:r>
      <w:r w:rsidRPr="00055959">
        <w:rPr>
          <w:sz w:val="16"/>
        </w:rPr>
        <w:t xml:space="preserve"> That’s a change from just a year ago, when a majority of Americans said deporting undocumented immigrants and stopping more of them from entering the country should be the main focus of U.S. policy.</w:t>
      </w:r>
      <w:r w:rsidRPr="00055959">
        <w:rPr>
          <w:sz w:val="12"/>
        </w:rPr>
        <w:t>¶</w:t>
      </w:r>
      <w:r w:rsidRPr="00055959">
        <w:rPr>
          <w:sz w:val="16"/>
        </w:rPr>
        <w:t xml:space="preserve"> </w:t>
      </w:r>
      <w:r w:rsidRPr="00430812">
        <w:rPr>
          <w:rStyle w:val="StyleBoldUnderline"/>
          <w:highlight w:val="yellow"/>
        </w:rPr>
        <w:t xml:space="preserve">Obama’s </w:t>
      </w:r>
      <w:r w:rsidRPr="00430812">
        <w:rPr>
          <w:rStyle w:val="Emphasis"/>
          <w:highlight w:val="yellow"/>
        </w:rPr>
        <w:t>focus on immigration reform</w:t>
      </w:r>
      <w:r w:rsidRPr="00430812">
        <w:rPr>
          <w:rStyle w:val="StyleBoldUnderline"/>
          <w:highlight w:val="yellow"/>
        </w:rPr>
        <w:t>, and indicators of public support, were welcomed by activists</w:t>
      </w:r>
      <w:r w:rsidRPr="00055959">
        <w:rPr>
          <w:sz w:val="16"/>
        </w:rPr>
        <w:t xml:space="preserve"> at Voces de la Frontera, a Milwuakee-based advocacy group.</w:t>
      </w:r>
    </w:p>
    <w:p w:rsidR="00632517" w:rsidRDefault="00632517" w:rsidP="00632517">
      <w:pPr>
        <w:pStyle w:val="Heading4"/>
      </w:pPr>
      <w:r>
        <w:t>(--) Obama is serious about his push for immigration reform—promise isn’t an empty one:</w:t>
      </w:r>
    </w:p>
    <w:p w:rsidR="00632517" w:rsidRDefault="00632517" w:rsidP="00632517">
      <w:pPr>
        <w:ind w:left="720"/>
        <w:rPr>
          <w:rStyle w:val="StyleBoldUnderline"/>
        </w:rPr>
      </w:pPr>
      <w:r w:rsidRPr="00EB44E2">
        <w:rPr>
          <w:rStyle w:val="StyleStyleBold12pt"/>
        </w:rPr>
        <w:t>AS COA Online, 1/11/2013</w:t>
      </w:r>
      <w:r>
        <w:t xml:space="preserve"> (“</w:t>
      </w:r>
      <w:r w:rsidRPr="00EB44E2">
        <w:t>New waiver shows immigration reform remains top priority for Obama</w:t>
      </w:r>
      <w:r>
        <w:t xml:space="preserve">,” </w:t>
      </w:r>
      <w:hyperlink r:id="rId80" w:history="1">
        <w:r w:rsidRPr="00EB44E2">
          <w:rPr>
            <w:rStyle w:val="Hyperlink"/>
          </w:rPr>
          <w:t>http://www.voxxi.com/new-waiver-immigration-reform-obama/</w:t>
        </w:r>
      </w:hyperlink>
      <w:r w:rsidRPr="00EB44E2">
        <w:t>, Accessed 1/24/2013, rwg)</w:t>
      </w:r>
    </w:p>
    <w:p w:rsidR="00632517" w:rsidRPr="00EB44E2" w:rsidRDefault="00632517" w:rsidP="00632517">
      <w:pPr>
        <w:rPr>
          <w:sz w:val="16"/>
        </w:rPr>
      </w:pPr>
      <w:r w:rsidRPr="00EB44E2">
        <w:rPr>
          <w:sz w:val="16"/>
        </w:rPr>
        <w:t xml:space="preserve">As with DACA, the new family unity rule may also ratchet up the political machinery around immigration reform. DACA helped cement Latinos’ overwhelming support (71 percent) for the president in the general election, compelling Republicans to start changing their tune on the need for reforming the U.S. immigration system. One result is that President Barack </w:t>
      </w:r>
      <w:r w:rsidRPr="00EB44E2">
        <w:rPr>
          <w:rStyle w:val="StyleBoldUnderline"/>
          <w:highlight w:val="yellow"/>
        </w:rPr>
        <w:t xml:space="preserve">Obama </w:t>
      </w:r>
      <w:r w:rsidRPr="00EB44E2">
        <w:rPr>
          <w:rStyle w:val="Emphasis"/>
          <w:highlight w:val="yellow"/>
        </w:rPr>
        <w:t>promised swift action</w:t>
      </w:r>
      <w:r w:rsidRPr="00EB44E2">
        <w:rPr>
          <w:rStyle w:val="StyleBoldUnderline"/>
          <w:highlight w:val="yellow"/>
        </w:rPr>
        <w:t xml:space="preserve"> early in his new term. While other pressing policy issues have grabbed the headlines, the DHS rule is a nod to the Latino and overall immigrant communities, showing the administration’s promise to push for immigration reform is </w:t>
      </w:r>
      <w:r w:rsidRPr="00EB44E2">
        <w:rPr>
          <w:rStyle w:val="Emphasis"/>
          <w:highlight w:val="yellow"/>
        </w:rPr>
        <w:t>not an empty one.</w:t>
      </w:r>
      <w:r w:rsidRPr="00EB44E2">
        <w:rPr>
          <w:sz w:val="16"/>
        </w:rPr>
        <w:t xml:space="preserve"> The timeline for introducing legislation is likely to just now be pushed from January or February to March or April.</w:t>
      </w:r>
    </w:p>
    <w:p w:rsidR="00632517" w:rsidRDefault="00632517" w:rsidP="00632517">
      <w:pPr>
        <w:pStyle w:val="Heading4"/>
      </w:pPr>
      <w:r>
        <w:t>(--) Obama will make a strong push for immigration reform this term:</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81" w:history="1">
        <w:r w:rsidRPr="00C903DA">
          <w:rPr>
            <w:rStyle w:val="Hyperlink"/>
          </w:rPr>
          <w:t>http://www.huffingtonpost.com/2013/01/15/obama-immigration-reform_n_2463388.html</w:t>
        </w:r>
      </w:hyperlink>
      <w:r w:rsidRPr="00C903DA">
        <w:t>, Accessed 1/23/2013, rwg)</w:t>
      </w:r>
    </w:p>
    <w:p w:rsidR="00632517" w:rsidRDefault="00632517" w:rsidP="00632517">
      <w:pPr>
        <w:rPr>
          <w:sz w:val="16"/>
        </w:rPr>
      </w:pPr>
      <w:r w:rsidRPr="00C903DA">
        <w:rPr>
          <w:sz w:val="16"/>
        </w:rPr>
        <w:t xml:space="preserve">As of Monday, </w:t>
      </w:r>
      <w:r w:rsidRPr="00C903DA">
        <w:rPr>
          <w:rStyle w:val="StyleBoldUnderline"/>
          <w:highlight w:val="yellow"/>
        </w:rPr>
        <w:t>Obama will have four more years to reshape his immigration legacy. And there's every indication that he wants it to be different. He doesn't want the dubious distinction of being "deporter-in-chief"</w:t>
      </w:r>
      <w:r w:rsidRPr="00C903DA">
        <w:rPr>
          <w:sz w:val="16"/>
        </w:rPr>
        <w:t xml:space="preserve"> -- especially since he was elected and reelected as the avatar of an ever more diverse America. Nor does he merely want to be the author of a patchwork, watered-down reprieve for young undocumented immigrants -- a program that could be ended any time by a successor.</w:t>
      </w:r>
      <w:r w:rsidRPr="00C903DA">
        <w:rPr>
          <w:sz w:val="12"/>
        </w:rPr>
        <w:t>¶</w:t>
      </w:r>
      <w:r w:rsidRPr="00C903DA">
        <w:rPr>
          <w:sz w:val="16"/>
        </w:rPr>
        <w:t xml:space="preserve"> </w:t>
      </w:r>
      <w:r w:rsidRPr="00C903DA">
        <w:rPr>
          <w:rStyle w:val="StyleBoldUnderline"/>
          <w:highlight w:val="yellow"/>
        </w:rPr>
        <w:t>Obama and his aides insist that he is determined in the second term to find a permanent legislative solution for a much bigger category and a much bigger number: the 11 million undocumented immigrants in America today</w:t>
      </w:r>
      <w:r w:rsidRPr="00C903DA">
        <w:rPr>
          <w:sz w:val="16"/>
        </w:rPr>
        <w:t xml:space="preserve"> who, if Obama can convince Congress to go along, could gain a path to citizenship.</w:t>
      </w:r>
    </w:p>
    <w:p w:rsidR="00632517" w:rsidRDefault="00632517" w:rsidP="00632517">
      <w:pPr>
        <w:pStyle w:val="Heading4"/>
      </w:pPr>
      <w:r>
        <w:t>(--) Obama is pushing for comprehensive immigration reform:</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82" w:history="1">
        <w:r w:rsidRPr="00C903DA">
          <w:rPr>
            <w:rStyle w:val="Hyperlink"/>
          </w:rPr>
          <w:t>http://www.huffingtonpost.com/2013/01/15/obama-immigration-reform_n_2463388.html</w:t>
        </w:r>
      </w:hyperlink>
      <w:r w:rsidRPr="00C903DA">
        <w:t>, Accessed 1/23/2013, rwg)</w:t>
      </w:r>
    </w:p>
    <w:p w:rsidR="00632517" w:rsidRDefault="00632517" w:rsidP="00632517">
      <w:pPr>
        <w:rPr>
          <w:sz w:val="16"/>
        </w:rPr>
      </w:pPr>
      <w:r w:rsidRPr="001D1489">
        <w:rPr>
          <w:sz w:val="16"/>
        </w:rPr>
        <w:t xml:space="preserve">In a briefing with The Huffington Post, a senior administration official said </w:t>
      </w:r>
      <w:r w:rsidRPr="001D1489">
        <w:rPr>
          <w:rStyle w:val="StyleBoldUnderline"/>
          <w:highlight w:val="yellow"/>
        </w:rPr>
        <w:t>the White House believes it has met enforcement goals and must now move to a comprehensive solution. The administration is highly skeptical of claims from Republicans that immigration reform can or should be done in a piecemeal fashion.</w:t>
      </w:r>
      <w:r w:rsidRPr="001D1489">
        <w:rPr>
          <w:sz w:val="16"/>
        </w:rPr>
        <w:t xml:space="preserve"> Going down that road, the White House worries, could result in passage of the less politically complicated pieces, such as an enforcement mechanism and high-skilled worker visas, while leaving out more contentious items such as a pathway to citizenship for undocumented immigrants.</w:t>
      </w:r>
    </w:p>
    <w:p w:rsidR="00632517" w:rsidRDefault="00632517" w:rsidP="00632517">
      <w:pPr>
        <w:rPr>
          <w:rStyle w:val="Emphasis"/>
          <w:highlight w:val="yellow"/>
        </w:rPr>
      </w:pPr>
    </w:p>
    <w:p w:rsidR="00632517" w:rsidRDefault="00632517" w:rsidP="00632517">
      <w:pPr>
        <w:pStyle w:val="Heading3"/>
      </w:pPr>
      <w:bookmarkStart w:id="33" w:name="_Toc350547509"/>
      <w:bookmarkStart w:id="34" w:name="_Toc360093985"/>
      <w:bookmarkStart w:id="35" w:name="_Toc360094439"/>
      <w:bookmarkStart w:id="36" w:name="_Toc360209657"/>
      <w:r>
        <w:t>UQ:  Top of the Docket</w:t>
      </w:r>
      <w:bookmarkEnd w:id="33"/>
      <w:bookmarkEnd w:id="34"/>
      <w:bookmarkEnd w:id="35"/>
      <w:bookmarkEnd w:id="36"/>
    </w:p>
    <w:p w:rsidR="00632517" w:rsidRDefault="00632517" w:rsidP="00632517">
      <w:pPr>
        <w:pStyle w:val="Heading4"/>
      </w:pPr>
      <w:r>
        <w:t>(--) Immigration reform is top of the docket:</w:t>
      </w:r>
    </w:p>
    <w:p w:rsidR="00632517" w:rsidRPr="00B13DF9" w:rsidRDefault="00632517" w:rsidP="00632517">
      <w:pPr>
        <w:ind w:left="720"/>
      </w:pPr>
      <w:r w:rsidRPr="00B13DF9">
        <w:t xml:space="preserve">Frank </w:t>
      </w:r>
      <w:r w:rsidRPr="00B13DF9">
        <w:rPr>
          <w:rStyle w:val="StyleStyleBold12pt"/>
        </w:rPr>
        <w:t>Sharry, 1/15/2013</w:t>
      </w:r>
      <w:r w:rsidRPr="00B13DF9">
        <w:t xml:space="preserve"> (Founder and executive director, America's Voice, “Immigration Reform in 2013: An Idea Whose Time Has Come,” </w:t>
      </w:r>
      <w:hyperlink r:id="rId83" w:history="1">
        <w:r w:rsidRPr="00B13DF9">
          <w:rPr>
            <w:rStyle w:val="Hyperlink"/>
          </w:rPr>
          <w:t>http://www.huffingtonpost.com/frank-sharry/immigration-reform-2013_b_2443025.html</w:t>
        </w:r>
      </w:hyperlink>
      <w:r w:rsidRPr="00B13DF9">
        <w:t>, Accessed 1/23/2013, rwg)</w:t>
      </w:r>
    </w:p>
    <w:p w:rsidR="00632517" w:rsidRDefault="00632517" w:rsidP="00632517">
      <w:pPr>
        <w:rPr>
          <w:sz w:val="16"/>
        </w:rPr>
      </w:pPr>
      <w:r w:rsidRPr="00B13DF9">
        <w:rPr>
          <w:rStyle w:val="StyleBoldUnderline"/>
          <w:highlight w:val="yellow"/>
        </w:rPr>
        <w:t xml:space="preserve">What does this mean for 2013 and 2014? It means that the president will make </w:t>
      </w:r>
      <w:r w:rsidRPr="00B13DF9">
        <w:rPr>
          <w:rStyle w:val="Emphasis"/>
          <w:highlight w:val="yellow"/>
        </w:rPr>
        <w:t>immigration reform</w:t>
      </w:r>
      <w:r w:rsidRPr="00B13DF9">
        <w:rPr>
          <w:rStyle w:val="StyleBoldUnderline"/>
          <w:highlight w:val="yellow"/>
        </w:rPr>
        <w:t xml:space="preserve"> his </w:t>
      </w:r>
      <w:r w:rsidRPr="00B13DF9">
        <w:rPr>
          <w:rStyle w:val="Emphasis"/>
          <w:highlight w:val="yellow"/>
        </w:rPr>
        <w:t>top post-fiscal-cliff legislative priority</w:t>
      </w:r>
      <w:r w:rsidRPr="00B13DF9">
        <w:rPr>
          <w:rStyle w:val="StyleBoldUnderline"/>
          <w:highlight w:val="yellow"/>
        </w:rPr>
        <w:t>. Democrats are more united than ever on immigration and are determined to make Republicans play or pay.</w:t>
      </w:r>
      <w:r w:rsidRPr="00B13DF9">
        <w:rPr>
          <w:sz w:val="16"/>
        </w:rPr>
        <w:t xml:space="preserve"> Meanwhile, movement conservatives and Republican leaders alike are seeing the demographic writing on the wall and calling for the GOP to embrace immigration reform. They know that the party faces an existential crisis: The GOP has to regain its competitiveness with Hispanic voters or go the way of the Whigs.</w:t>
      </w:r>
    </w:p>
    <w:p w:rsidR="00632517" w:rsidRDefault="00632517" w:rsidP="00632517">
      <w:pPr>
        <w:pStyle w:val="Heading4"/>
      </w:pPr>
      <w:r>
        <w:t>(--) Inaugural address proves—immigration is a top priority:</w:t>
      </w:r>
    </w:p>
    <w:p w:rsidR="00632517" w:rsidRDefault="00632517" w:rsidP="00632517">
      <w:pPr>
        <w:ind w:left="720"/>
      </w:pPr>
      <w:r>
        <w:t xml:space="preserve">Emi </w:t>
      </w:r>
      <w:r w:rsidRPr="00563D31">
        <w:rPr>
          <w:rStyle w:val="StyleStyleBold12pt"/>
        </w:rPr>
        <w:t>Kolawole, 1/22/2013</w:t>
      </w:r>
      <w:r>
        <w:t xml:space="preserve"> (staff writer, “Skilled immigration reform and STEM education advocates get spotlight in inaugural address,” </w:t>
      </w:r>
      <w:hyperlink r:id="rId84" w:history="1">
        <w:r w:rsidRPr="002036B3">
          <w:rPr>
            <w:rStyle w:val="Hyperlink"/>
          </w:rPr>
          <w:t>http://www.washingtonpost.com/blogs/innovations/post/skilled-immigration-reform-and-stem-education-advocates-get-spotlight-in-inaugural-address/2013/01/22/5e9b3fc2-64d4-11e2-85f5-a8a9228e55e7_blog.html</w:t>
        </w:r>
      </w:hyperlink>
      <w:r>
        <w:t>, Accessed 1/23/2013, rwg)</w:t>
      </w:r>
    </w:p>
    <w:p w:rsidR="00632517" w:rsidRPr="00563D31" w:rsidRDefault="00632517" w:rsidP="00632517">
      <w:pPr>
        <w:rPr>
          <w:rStyle w:val="Emphasis"/>
        </w:rPr>
      </w:pPr>
      <w:r w:rsidRPr="00563D31">
        <w:rPr>
          <w:rStyle w:val="StyleBoldUnderline"/>
          <w:highlight w:val="yellow"/>
        </w:rPr>
        <w:t>Obama’s remarks in his second and final inaugural address, were, as others have mentioned, a clearly broadcast signal of his position on a range of issues</w:t>
      </w:r>
      <w:r w:rsidRPr="00563D31">
        <w:rPr>
          <w:sz w:val="16"/>
        </w:rPr>
        <w:t xml:space="preserve">, including climate change, renewable energy, and entitlement programs. </w:t>
      </w:r>
      <w:r w:rsidRPr="00563D31">
        <w:rPr>
          <w:rStyle w:val="StyleBoldUnderline"/>
          <w:highlight w:val="yellow"/>
        </w:rPr>
        <w:t>But for advocates</w:t>
      </w:r>
      <w:r w:rsidRPr="00563D31">
        <w:rPr>
          <w:sz w:val="16"/>
        </w:rPr>
        <w:t xml:space="preserve"> who have long called for greater emphasis on science, technology, engineering and math education and a growing community </w:t>
      </w:r>
      <w:r w:rsidRPr="00563D31">
        <w:rPr>
          <w:rStyle w:val="StyleBoldUnderline"/>
          <w:highlight w:val="yellow"/>
        </w:rPr>
        <w:t xml:space="preserve">that wants change to the </w:t>
      </w:r>
      <w:r w:rsidRPr="00563D31">
        <w:rPr>
          <w:rStyle w:val="Emphasis"/>
          <w:highlight w:val="yellow"/>
        </w:rPr>
        <w:t>nation’s immigration laws</w:t>
      </w:r>
      <w:r w:rsidRPr="00563D31">
        <w:rPr>
          <w:rStyle w:val="StyleBoldUnderline"/>
          <w:highlight w:val="yellow"/>
        </w:rPr>
        <w:t xml:space="preserve">, particularly for skilled immigrants, the president sent </w:t>
      </w:r>
      <w:r w:rsidRPr="00563D31">
        <w:rPr>
          <w:rStyle w:val="Emphasis"/>
          <w:highlight w:val="yellow"/>
        </w:rPr>
        <w:t>an even clearer signal</w:t>
      </w:r>
      <w:r w:rsidRPr="00563D31">
        <w:rPr>
          <w:rStyle w:val="Emphasis"/>
        </w:rPr>
        <w:t>.</w:t>
      </w:r>
    </w:p>
    <w:p w:rsidR="00632517" w:rsidRDefault="00632517" w:rsidP="00632517">
      <w:pPr>
        <w:pStyle w:val="Heading4"/>
      </w:pPr>
      <w:r>
        <w:t>(--) Immigration a top priority for the second term:</w:t>
      </w:r>
    </w:p>
    <w:p w:rsidR="00632517" w:rsidRDefault="00632517" w:rsidP="00632517">
      <w:pPr>
        <w:ind w:left="720"/>
      </w:pPr>
      <w:r>
        <w:t xml:space="preserve">Jennifer </w:t>
      </w:r>
      <w:r w:rsidRPr="008057E7">
        <w:rPr>
          <w:rStyle w:val="StyleStyleBold12pt"/>
        </w:rPr>
        <w:t>Martinez, 1/21/2013</w:t>
      </w:r>
      <w:r>
        <w:t xml:space="preserve"> (staff writer, “Obama makes call for high-skilled immigration reform in inaugural address,” </w:t>
      </w:r>
      <w:hyperlink r:id="rId85" w:history="1">
        <w:r w:rsidRPr="002036B3">
          <w:rPr>
            <w:rStyle w:val="Hyperlink"/>
          </w:rPr>
          <w:t>http://thehill.com/blogs/hillicon-valley/technology/278323-obama-makes-call-for-high-skilled-immigration-reform-in-inaugural-address</w:t>
        </w:r>
      </w:hyperlink>
      <w:r>
        <w:t>, Accessed 1/23/2013, rwg)</w:t>
      </w:r>
    </w:p>
    <w:p w:rsidR="00632517" w:rsidRDefault="00632517" w:rsidP="00632517">
      <w:pPr>
        <w:rPr>
          <w:sz w:val="16"/>
        </w:rPr>
      </w:pPr>
      <w:r w:rsidRPr="00055959">
        <w:rPr>
          <w:rStyle w:val="StyleBoldUnderline"/>
          <w:highlight w:val="yellow"/>
        </w:rPr>
        <w:t xml:space="preserve">Obama has made clear that passing comprehensive immigration legislation will be a </w:t>
      </w:r>
      <w:r w:rsidRPr="005A09AC">
        <w:rPr>
          <w:rStyle w:val="Emphasis"/>
          <w:highlight w:val="yellow"/>
        </w:rPr>
        <w:t>policy priority</w:t>
      </w:r>
      <w:r w:rsidRPr="00055959">
        <w:rPr>
          <w:rStyle w:val="StyleBoldUnderline"/>
          <w:highlight w:val="yellow"/>
        </w:rPr>
        <w:t xml:space="preserve"> during his second term. It's expected that a measure aimed at boosting the number of visas available to foreign-born graduates of U.S. universities with master's degrees and Ph.D.s in engineering</w:t>
      </w:r>
      <w:r w:rsidRPr="00055959">
        <w:rPr>
          <w:sz w:val="16"/>
        </w:rPr>
        <w:t>, math and science fields will be included in forthcoming immigration legislation.</w:t>
      </w:r>
    </w:p>
    <w:p w:rsidR="00632517" w:rsidRDefault="00632517" w:rsidP="00632517">
      <w:r>
        <w:br w:type="page"/>
      </w:r>
    </w:p>
    <w:p w:rsidR="00632517" w:rsidRDefault="00632517" w:rsidP="00632517">
      <w:pPr>
        <w:pStyle w:val="Heading4"/>
      </w:pPr>
      <w:r>
        <w:t>(--) Immigration is coming before guns and fiscal policy:</w:t>
      </w:r>
    </w:p>
    <w:p w:rsidR="00632517" w:rsidRDefault="00632517" w:rsidP="00632517">
      <w:pPr>
        <w:ind w:left="720"/>
      </w:pPr>
      <w:r>
        <w:t xml:space="preserve">Dan </w:t>
      </w:r>
      <w:r w:rsidRPr="009473D2">
        <w:rPr>
          <w:rStyle w:val="StyleStyleBold12pt"/>
        </w:rPr>
        <w:t>Moffett, 1/21/2013</w:t>
      </w:r>
      <w:r>
        <w:t xml:space="preserve"> (staff writer, “Obama's Inauguration Begins Push For Comprehensive Reform Bill,” </w:t>
      </w:r>
      <w:hyperlink r:id="rId86" w:history="1">
        <w:r w:rsidRPr="002036B3">
          <w:rPr>
            <w:rStyle w:val="Hyperlink"/>
          </w:rPr>
          <w:t>http://immigration.about.com/b/2013/01/21/obama-inauguration-begins-push-for-comprehensive-reform.htm</w:t>
        </w:r>
      </w:hyperlink>
      <w:r>
        <w:t>, Accessed 1/24/2013, rwg)</w:t>
      </w:r>
    </w:p>
    <w:p w:rsidR="00632517" w:rsidRPr="009473D2" w:rsidRDefault="00632517" w:rsidP="00632517">
      <w:pPr>
        <w:rPr>
          <w:rStyle w:val="StyleBoldUnderline"/>
        </w:rPr>
      </w:pPr>
      <w:r>
        <w:t>"</w:t>
      </w:r>
      <w:r w:rsidRPr="009473D2">
        <w:rPr>
          <w:rStyle w:val="StyleBoldUnderline"/>
          <w:highlight w:val="yellow"/>
        </w:rPr>
        <w:t>Immigration is our No. 1 item," Reid said. "It's going to be the first thing on our agenda</w:t>
      </w:r>
      <w:r>
        <w:t>."</w:t>
      </w:r>
      <w:r w:rsidRPr="009473D2">
        <w:rPr>
          <w:sz w:val="12"/>
        </w:rPr>
        <w:t xml:space="preserve">¶ </w:t>
      </w:r>
      <w:r w:rsidRPr="009473D2">
        <w:rPr>
          <w:rStyle w:val="StyleBoldUnderline"/>
          <w:highlight w:val="yellow"/>
        </w:rPr>
        <w:t>It's a significant assessment, considering the White House push to get gun control measures passed and all the looming fights with Republicans over fiscal matters.</w:t>
      </w:r>
    </w:p>
    <w:p w:rsidR="00632517" w:rsidRDefault="00632517" w:rsidP="00632517">
      <w:pPr>
        <w:pStyle w:val="Heading4"/>
      </w:pPr>
      <w:r>
        <w:t>(--) Immigration reform at the top of the docket:</w:t>
      </w:r>
    </w:p>
    <w:p w:rsidR="00632517" w:rsidRPr="002C34EE" w:rsidRDefault="00632517" w:rsidP="00632517">
      <w:pPr>
        <w:ind w:left="720"/>
      </w:pPr>
      <w:r w:rsidRPr="002C34EE">
        <w:t>Arturo Lopez-</w:t>
      </w:r>
      <w:r w:rsidRPr="006D4C0C">
        <w:rPr>
          <w:rStyle w:val="StyleStyleBold12pt"/>
        </w:rPr>
        <w:t>Levy</w:t>
      </w:r>
      <w:r>
        <w:t>, 11/24/20</w:t>
      </w:r>
      <w:r w:rsidRPr="006D4C0C">
        <w:rPr>
          <w:rStyle w:val="StyleStyleBold12pt"/>
        </w:rPr>
        <w:t>12</w:t>
      </w:r>
      <w:r>
        <w:t xml:space="preserve"> (staff writer, “</w:t>
      </w:r>
      <w:r w:rsidRPr="002C34EE">
        <w:t>The Latin American Gorilla</w:t>
      </w:r>
      <w:r>
        <w:t xml:space="preserve">,” </w:t>
      </w:r>
      <w:hyperlink r:id="rId87" w:history="1">
        <w:r w:rsidRPr="002036B3">
          <w:rPr>
            <w:rStyle w:val="Hyperlink"/>
          </w:rPr>
          <w:t>http://www.theepochtimes.com/n2/opinion/the-latin-american-gorilla-318169.html</w:t>
        </w:r>
      </w:hyperlink>
      <w:r>
        <w:t>, Accessed 1/23/2013, rwg)</w:t>
      </w:r>
    </w:p>
    <w:p w:rsidR="00632517" w:rsidRDefault="00632517" w:rsidP="00632517">
      <w:pPr>
        <w:rPr>
          <w:rStyle w:val="StyleBoldUnderline"/>
        </w:rPr>
      </w:pPr>
      <w:r w:rsidRPr="006D4C0C">
        <w:rPr>
          <w:rStyle w:val="StyleBoldUnderline"/>
          <w:highlight w:val="yellow"/>
        </w:rPr>
        <w:t>The Democrats cannot take the Latino vote for granted</w:t>
      </w:r>
      <w:r w:rsidRPr="006D4C0C">
        <w:rPr>
          <w:sz w:val="16"/>
        </w:rPr>
        <w:t xml:space="preserve">. Before this past summer, when the president signed the executive order authorizing temporary residence for more than 1 million young immigrants, Obama’s approval rating among Latinos had fallen significantly to below 50 percent. </w:t>
      </w:r>
      <w:r w:rsidRPr="006D4C0C">
        <w:rPr>
          <w:rStyle w:val="StyleBoldUnderline"/>
          <w:highlight w:val="yellow"/>
        </w:rPr>
        <w:t xml:space="preserve">Accordingly, immigration reform is now at the </w:t>
      </w:r>
      <w:r w:rsidRPr="006D4C0C">
        <w:rPr>
          <w:rStyle w:val="Emphasis"/>
          <w:highlight w:val="yellow"/>
        </w:rPr>
        <w:t>top of the national agenda</w:t>
      </w:r>
      <w:r w:rsidRPr="006D4C0C">
        <w:rPr>
          <w:rStyle w:val="StyleBoldUnderline"/>
          <w:highlight w:val="yellow"/>
        </w:rPr>
        <w:t>.</w:t>
      </w:r>
    </w:p>
    <w:p w:rsidR="00632517" w:rsidRPr="00EB44E2" w:rsidRDefault="00632517" w:rsidP="00632517">
      <w:pPr>
        <w:pStyle w:val="Heading4"/>
        <w:rPr>
          <w:rStyle w:val="StyleStyleBold12pt"/>
          <w:b/>
        </w:rPr>
      </w:pPr>
      <w:r>
        <w:rPr>
          <w:rStyle w:val="StyleStyleBold12pt"/>
        </w:rPr>
        <w:t xml:space="preserve">(--) </w:t>
      </w:r>
      <w:r w:rsidRPr="00EB44E2">
        <w:rPr>
          <w:rStyle w:val="StyleStyleBold12pt"/>
        </w:rPr>
        <w:t>Immigration reform top priority for Obama:</w:t>
      </w:r>
    </w:p>
    <w:p w:rsidR="00632517" w:rsidRDefault="00632517" w:rsidP="00632517">
      <w:pPr>
        <w:ind w:left="720"/>
        <w:rPr>
          <w:rStyle w:val="StyleBoldUnderline"/>
        </w:rPr>
      </w:pPr>
      <w:r w:rsidRPr="00EB44E2">
        <w:rPr>
          <w:rStyle w:val="StyleStyleBold12pt"/>
        </w:rPr>
        <w:t>AS COA Online, 1/11/2013</w:t>
      </w:r>
      <w:r>
        <w:t xml:space="preserve"> (“</w:t>
      </w:r>
      <w:r w:rsidRPr="00EB44E2">
        <w:t>New waiver shows immigration reform remains top priority for Obama</w:t>
      </w:r>
      <w:r>
        <w:t xml:space="preserve">,” </w:t>
      </w:r>
      <w:hyperlink r:id="rId88" w:history="1">
        <w:r w:rsidRPr="00EB44E2">
          <w:rPr>
            <w:rStyle w:val="Hyperlink"/>
          </w:rPr>
          <w:t>http://www.voxxi.com/new-waiver-immigration-reform-obama/</w:t>
        </w:r>
      </w:hyperlink>
      <w:r w:rsidRPr="00EB44E2">
        <w:t>, Accessed 1/24/2013, rwg)</w:t>
      </w:r>
    </w:p>
    <w:p w:rsidR="00632517" w:rsidRDefault="00632517" w:rsidP="00632517">
      <w:pPr>
        <w:rPr>
          <w:sz w:val="16"/>
        </w:rPr>
      </w:pPr>
      <w:r w:rsidRPr="00EB44E2">
        <w:rPr>
          <w:sz w:val="16"/>
        </w:rPr>
        <w:t xml:space="preserve">Washington is abuzz with discussions around fiscal cliff deadlines and gun law reform, but </w:t>
      </w:r>
      <w:r w:rsidRPr="00EB44E2">
        <w:rPr>
          <w:rStyle w:val="StyleBoldUnderline"/>
          <w:highlight w:val="yellow"/>
        </w:rPr>
        <w:t>a new rule proves the Obama administration will not let immigration reform slide to the backburner. As he did throughout the 2012 campaign, the president has called immigration reform “a top priority,</w:t>
      </w:r>
      <w:r w:rsidRPr="00EB44E2">
        <w:rPr>
          <w:sz w:val="16"/>
        </w:rPr>
        <w:t>” and on January 2, the U.S. Department of Homeland Security (DHS) published a rule that will keep more families together while showing the executive branch will not stand idly by as immigration reform discussions advance slowly in Congress.</w:t>
      </w:r>
    </w:p>
    <w:p w:rsidR="00632517" w:rsidRDefault="00632517" w:rsidP="00632517">
      <w:pPr>
        <w:pStyle w:val="Heading4"/>
      </w:pPr>
      <w:r>
        <w:t>(--) Obama will push for immigration reform quickly:</w:t>
      </w:r>
    </w:p>
    <w:p w:rsidR="00632517" w:rsidRPr="00DA5173" w:rsidRDefault="00632517" w:rsidP="00632517">
      <w:pPr>
        <w:ind w:left="720"/>
      </w:pPr>
      <w:r w:rsidRPr="00DA5173">
        <w:t xml:space="preserve">Julia </w:t>
      </w:r>
      <w:r w:rsidRPr="00DA5173">
        <w:rPr>
          <w:rStyle w:val="StyleStyleBold12pt"/>
        </w:rPr>
        <w:t>Preston, 1/12/2013</w:t>
      </w:r>
      <w:r w:rsidRPr="00DA5173">
        <w:t xml:space="preserve"> (staff writer, “Obama Will Seek Citizenship Path in One Fast Push,” </w:t>
      </w:r>
      <w:hyperlink r:id="rId89" w:history="1">
        <w:r w:rsidRPr="00DA5173">
          <w:rPr>
            <w:rStyle w:val="Hyperlink"/>
          </w:rPr>
          <w:t>http://www.nytimes.com/2013/01/13/us/politics/obama-plans-to-push-congress-on-immigration-overhaul.html?_r=0</w:t>
        </w:r>
      </w:hyperlink>
      <w:r w:rsidRPr="00DA5173">
        <w:t>, Accessed 1/24/2013, rwg)</w:t>
      </w:r>
    </w:p>
    <w:p w:rsidR="00632517" w:rsidRDefault="00632517" w:rsidP="00632517">
      <w:pPr>
        <w:rPr>
          <w:sz w:val="16"/>
        </w:rPr>
      </w:pPr>
      <w:r w:rsidRPr="00DA5173">
        <w:rPr>
          <w:sz w:val="16"/>
        </w:rPr>
        <w:t xml:space="preserve">WASHINGTON — </w:t>
      </w:r>
      <w:r w:rsidRPr="00DA5173">
        <w:rPr>
          <w:rStyle w:val="StyleBoldUnderline"/>
          <w:highlight w:val="yellow"/>
        </w:rPr>
        <w:t xml:space="preserve">President Obama plans to </w:t>
      </w:r>
      <w:r w:rsidRPr="00DA5173">
        <w:rPr>
          <w:rStyle w:val="Emphasis"/>
          <w:highlight w:val="yellow"/>
        </w:rPr>
        <w:t>push Congress to move quickly</w:t>
      </w:r>
      <w:r w:rsidRPr="00DA5173">
        <w:rPr>
          <w:rStyle w:val="StyleBoldUnderline"/>
          <w:highlight w:val="yellow"/>
        </w:rPr>
        <w:t xml:space="preserve"> in the coming months on an ambitious overhaul of the immigration system that would include a path to citizenship</w:t>
      </w:r>
      <w:r w:rsidRPr="00DA5173">
        <w:rPr>
          <w:sz w:val="16"/>
        </w:rPr>
        <w:t xml:space="preserve"> for most of the 11 million illegal immigrants in the country, senior administration officials and lawmakers said last week.</w:t>
      </w:r>
    </w:p>
    <w:p w:rsidR="00632517" w:rsidRDefault="00632517" w:rsidP="00632517">
      <w:pPr>
        <w:rPr>
          <w:sz w:val="16"/>
        </w:rPr>
      </w:pPr>
      <w:r>
        <w:rPr>
          <w:sz w:val="16"/>
        </w:rPr>
        <w:br w:type="page"/>
      </w:r>
    </w:p>
    <w:p w:rsidR="00632517" w:rsidRDefault="00632517" w:rsidP="00632517">
      <w:pPr>
        <w:pStyle w:val="Heading3"/>
      </w:pPr>
      <w:bookmarkStart w:id="37" w:name="_Toc350547510"/>
      <w:bookmarkStart w:id="38" w:name="_Toc360093986"/>
      <w:bookmarkStart w:id="39" w:name="_Toc360094440"/>
      <w:bookmarkStart w:id="40" w:name="_Toc360209658"/>
      <w:r>
        <w:t>UQ:  Obama working with Congress Now</w:t>
      </w:r>
      <w:bookmarkEnd w:id="37"/>
      <w:bookmarkEnd w:id="38"/>
      <w:bookmarkEnd w:id="39"/>
      <w:bookmarkEnd w:id="40"/>
    </w:p>
    <w:p w:rsidR="00632517" w:rsidRDefault="00632517" w:rsidP="00632517">
      <w:pPr>
        <w:pStyle w:val="Heading4"/>
      </w:pPr>
      <w:r>
        <w:t>(--) Obama has reached out to Republican Senators—prefer our evidence it was a response to the argument that Obama wasn’t reaching out:</w:t>
      </w:r>
    </w:p>
    <w:p w:rsidR="00632517" w:rsidRDefault="00632517" w:rsidP="00632517">
      <w:pPr>
        <w:ind w:left="720"/>
      </w:pPr>
      <w:r>
        <w:t xml:space="preserve">Stephanie </w:t>
      </w:r>
      <w:r w:rsidRPr="0012215E">
        <w:rPr>
          <w:rStyle w:val="StyleStyleBold12pt"/>
        </w:rPr>
        <w:t>Condon, 2/19/2013</w:t>
      </w:r>
      <w:r>
        <w:t xml:space="preserve"> (staff writer, “After tiff, Obama calls GOP senators to talk immigration,” </w:t>
      </w:r>
      <w:hyperlink r:id="rId90" w:history="1">
        <w:r w:rsidRPr="006A7531">
          <w:rPr>
            <w:rStyle w:val="Hyperlink"/>
          </w:rPr>
          <w:t>http://www.cbsnews.com/8301-250_162-57570174/after-tiff-obama-calls-gop-senators-to-talk-immigration/</w:t>
        </w:r>
      </w:hyperlink>
      <w:r>
        <w:t>, Accessed 2/21/2013, rwg)</w:t>
      </w:r>
    </w:p>
    <w:p w:rsidR="00632517" w:rsidRPr="0012215E" w:rsidRDefault="00632517" w:rsidP="00632517">
      <w:pPr>
        <w:rPr>
          <w:rStyle w:val="StyleBoldUnderline"/>
        </w:rPr>
      </w:pPr>
      <w:r w:rsidRPr="0012215E">
        <w:rPr>
          <w:rStyle w:val="Emphasis"/>
          <w:highlight w:val="yellow"/>
        </w:rPr>
        <w:t xml:space="preserve">After </w:t>
      </w:r>
      <w:r w:rsidRPr="0012215E">
        <w:rPr>
          <w:rStyle w:val="StyleBoldUnderline"/>
          <w:highlight w:val="yellow"/>
        </w:rPr>
        <w:t>a public squabble over whether President Obama was in communication with Congress on immigration reform</w:t>
      </w:r>
      <w:r w:rsidRPr="0012215E">
        <w:rPr>
          <w:sz w:val="14"/>
        </w:rPr>
        <w:t xml:space="preserve">, Mr. </w:t>
      </w:r>
      <w:r w:rsidRPr="0012215E">
        <w:rPr>
          <w:rStyle w:val="Emphasis"/>
          <w:highlight w:val="yellow"/>
        </w:rPr>
        <w:t>Obama today called three key Republican senators</w:t>
      </w:r>
      <w:r w:rsidRPr="0012215E">
        <w:rPr>
          <w:rStyle w:val="StyleBoldUnderline"/>
          <w:highlight w:val="yellow"/>
        </w:rPr>
        <w:t xml:space="preserve"> to discuss the matter</w:t>
      </w:r>
      <w:r w:rsidRPr="0012215E">
        <w:rPr>
          <w:sz w:val="14"/>
        </w:rPr>
        <w:t>.</w:t>
      </w:r>
      <w:r w:rsidRPr="0012215E">
        <w:rPr>
          <w:sz w:val="12"/>
        </w:rPr>
        <w:t>¶</w:t>
      </w:r>
      <w:r w:rsidRPr="0012215E">
        <w:rPr>
          <w:sz w:val="14"/>
        </w:rPr>
        <w:t xml:space="preserve"> Mr. </w:t>
      </w:r>
      <w:r w:rsidRPr="0012215E">
        <w:rPr>
          <w:rStyle w:val="StyleBoldUnderline"/>
          <w:highlight w:val="yellow"/>
        </w:rPr>
        <w:t>Obama called</w:t>
      </w:r>
      <w:r w:rsidRPr="0012215E">
        <w:rPr>
          <w:sz w:val="14"/>
        </w:rPr>
        <w:t xml:space="preserve"> Sens. Lindsey </w:t>
      </w:r>
      <w:r w:rsidRPr="0012215E">
        <w:rPr>
          <w:rStyle w:val="StyleBoldUnderline"/>
          <w:highlight w:val="yellow"/>
        </w:rPr>
        <w:t>Graham</w:t>
      </w:r>
      <w:r w:rsidRPr="0012215E">
        <w:rPr>
          <w:sz w:val="14"/>
        </w:rPr>
        <w:t xml:space="preserve">, R-S.C.; John </w:t>
      </w:r>
      <w:r w:rsidRPr="0012215E">
        <w:rPr>
          <w:rStyle w:val="StyleBoldUnderline"/>
          <w:highlight w:val="yellow"/>
        </w:rPr>
        <w:t>McCain</w:t>
      </w:r>
      <w:r w:rsidRPr="0012215E">
        <w:rPr>
          <w:sz w:val="14"/>
        </w:rPr>
        <w:t xml:space="preserve">, R-Ariz.; </w:t>
      </w:r>
      <w:r w:rsidRPr="0012215E">
        <w:rPr>
          <w:rStyle w:val="StyleBoldUnderline"/>
          <w:highlight w:val="yellow"/>
        </w:rPr>
        <w:t>and</w:t>
      </w:r>
      <w:r w:rsidRPr="0012215E">
        <w:rPr>
          <w:sz w:val="14"/>
        </w:rPr>
        <w:t xml:space="preserve"> Marco </w:t>
      </w:r>
      <w:r w:rsidRPr="0012215E">
        <w:rPr>
          <w:rStyle w:val="StyleBoldUnderline"/>
          <w:highlight w:val="yellow"/>
        </w:rPr>
        <w:t>Rubio</w:t>
      </w:r>
      <w:r w:rsidRPr="0012215E">
        <w:rPr>
          <w:sz w:val="14"/>
        </w:rPr>
        <w:t>, R-Fla., the White House said in a statement, "</w:t>
      </w:r>
      <w:r w:rsidRPr="0012215E">
        <w:rPr>
          <w:rStyle w:val="StyleBoldUnderline"/>
          <w:highlight w:val="yellow"/>
        </w:rPr>
        <w:t>to discuss their shared commitment to bipartisan, commonsense immigration reform</w:t>
      </w:r>
      <w:r w:rsidRPr="0012215E">
        <w:rPr>
          <w:rStyle w:val="StyleBoldUnderline"/>
        </w:rPr>
        <w:t xml:space="preserve"> </w:t>
      </w:r>
      <w:r w:rsidRPr="0012215E">
        <w:rPr>
          <w:sz w:val="14"/>
        </w:rPr>
        <w:t>and to commend the Senators for the bipartisan progress that continues to be made by the Gang of 8 on this important issue."</w:t>
      </w:r>
      <w:r w:rsidRPr="0012215E">
        <w:rPr>
          <w:sz w:val="12"/>
        </w:rPr>
        <w:t>¶</w:t>
      </w:r>
      <w:r w:rsidRPr="0012215E">
        <w:rPr>
          <w:sz w:val="14"/>
        </w:rPr>
        <w:t xml:space="preserve"> Graham, McCain and Rubio are three of the four Republican senators working with four Democratic senators to craft immigration reform legislation. Mr. Obama did not speak to the fourth Republican, Sen. Jeff Flake, R-Ariz., because he is traveling today, but the White House said the president looks forward to speaking with him in the near future.</w:t>
      </w:r>
      <w:r w:rsidRPr="0012215E">
        <w:rPr>
          <w:sz w:val="12"/>
        </w:rPr>
        <w:t>¶</w:t>
      </w:r>
      <w:r w:rsidRPr="0012215E">
        <w:rPr>
          <w:sz w:val="14"/>
        </w:rPr>
        <w:t xml:space="preserve"> </w:t>
      </w:r>
      <w:r w:rsidRPr="0012215E">
        <w:rPr>
          <w:rStyle w:val="StyleBoldUnderline"/>
          <w:highlight w:val="yellow"/>
        </w:rPr>
        <w:t>The White House said the president's phone calls today "build on conversations that have taken place at the staff level."</w:t>
      </w:r>
    </w:p>
    <w:p w:rsidR="00632517" w:rsidRDefault="00632517" w:rsidP="00632517">
      <w:pPr>
        <w:pStyle w:val="Heading4"/>
      </w:pPr>
      <w:r>
        <w:t>(--) Obama pushing immigration reform now—working with specific members of Congress:</w:t>
      </w:r>
    </w:p>
    <w:p w:rsidR="00632517" w:rsidRDefault="00632517" w:rsidP="00632517">
      <w:pPr>
        <w:ind w:left="720"/>
      </w:pPr>
      <w:r>
        <w:t xml:space="preserve">Daniel </w:t>
      </w:r>
      <w:r w:rsidRPr="007A12C2">
        <w:rPr>
          <w:rStyle w:val="StyleStyleBold12pt"/>
        </w:rPr>
        <w:t>Strauss, 2/19/2013</w:t>
      </w:r>
      <w:r>
        <w:t xml:space="preserve"> (staff writer, “Obama 'commends' GOP senators on immigration reform,” </w:t>
      </w:r>
      <w:hyperlink r:id="rId91" w:history="1">
        <w:r w:rsidRPr="006A7531">
          <w:rPr>
            <w:rStyle w:val="Hyperlink"/>
          </w:rPr>
          <w:t>http://thehill.com/blogs/blog-briefing-room/news/283857-obama-phones-gang-of-eight-republicans</w:t>
        </w:r>
      </w:hyperlink>
      <w:r>
        <w:t>, Accessed 2/21/2013, rwg)</w:t>
      </w:r>
    </w:p>
    <w:p w:rsidR="00632517" w:rsidRDefault="00632517" w:rsidP="00632517">
      <w:pPr>
        <w:rPr>
          <w:sz w:val="16"/>
        </w:rPr>
      </w:pPr>
      <w:r w:rsidRPr="001E7291">
        <w:rPr>
          <w:sz w:val="16"/>
        </w:rPr>
        <w:t xml:space="preserve">President </w:t>
      </w:r>
      <w:r w:rsidRPr="001E7291">
        <w:rPr>
          <w:rStyle w:val="StyleBoldUnderline"/>
          <w:highlight w:val="yellow"/>
        </w:rPr>
        <w:t>Obama reached out on Tuesday to the Republican members of the bipartisan group of senators that crafted a framework for passing immigration reform</w:t>
      </w:r>
      <w:r w:rsidRPr="001E7291">
        <w:rPr>
          <w:sz w:val="16"/>
        </w:rPr>
        <w:t>.</w:t>
      </w:r>
      <w:r w:rsidRPr="001E7291">
        <w:rPr>
          <w:sz w:val="12"/>
        </w:rPr>
        <w:t>¶</w:t>
      </w:r>
      <w:r w:rsidRPr="001E7291">
        <w:rPr>
          <w:sz w:val="16"/>
        </w:rPr>
        <w:t xml:space="preserve"> Obama called Sens. John McCain (R-Ariz.), Marco Rubio (R-Fla.) and Lindsey Graham (R-S.C.) to discuss progress on passing immigration reform. The three senators are part of the so-called Gang of Eight, which unveiled a framework for passing immigration reform in late January.</w:t>
      </w:r>
      <w:r w:rsidRPr="001E7291">
        <w:rPr>
          <w:sz w:val="12"/>
        </w:rPr>
        <w:t>¶</w:t>
      </w:r>
      <w:r w:rsidRPr="001E7291">
        <w:rPr>
          <w:sz w:val="16"/>
        </w:rPr>
        <w:t xml:space="preserve"> Obama recently sat down with the Democratic members of the group to discuss progress on passing immigration reform.</w:t>
      </w:r>
      <w:r w:rsidRPr="001E7291">
        <w:rPr>
          <w:sz w:val="12"/>
        </w:rPr>
        <w:t>¶</w:t>
      </w:r>
      <w:r w:rsidRPr="001E7291">
        <w:rPr>
          <w:sz w:val="16"/>
        </w:rPr>
        <w:t xml:space="preserve"> "</w:t>
      </w:r>
      <w:r w:rsidRPr="001E7291">
        <w:rPr>
          <w:rStyle w:val="StyleBoldUnderline"/>
          <w:highlight w:val="yellow"/>
        </w:rPr>
        <w:t>This afternoon, the President placed calls to Sen. Graham, Sen. McCain, and Sen. Rubio to discuss their shared commitment to bipartisan, commonsense immigration reform</w:t>
      </w:r>
      <w:r w:rsidRPr="001E7291">
        <w:rPr>
          <w:sz w:val="16"/>
        </w:rPr>
        <w:t xml:space="preserve"> and to commend the Senators for the bipartisan progress that continues to be made by the Gang of Eight on this important issue," a statement from the White House said.</w:t>
      </w:r>
    </w:p>
    <w:p w:rsidR="00632517" w:rsidRDefault="00632517" w:rsidP="00632517">
      <w:pPr>
        <w:pStyle w:val="Heading4"/>
      </w:pPr>
      <w:r>
        <w:t>Obama reaching out to the GOP on immigration reform now:</w:t>
      </w:r>
    </w:p>
    <w:p w:rsidR="00632517" w:rsidRDefault="00632517" w:rsidP="00632517">
      <w:pPr>
        <w:pStyle w:val="NormalWeb"/>
        <w:ind w:left="720"/>
      </w:pPr>
      <w:r w:rsidRPr="009D6B71">
        <w:rPr>
          <w:rStyle w:val="StyleStyleBold12pt"/>
        </w:rPr>
        <w:t>Reuters, 2/20/2013</w:t>
      </w:r>
      <w:r>
        <w:t xml:space="preserve"> (“Obama says Immigration leak won't hurt reform talks,” </w:t>
      </w:r>
      <w:hyperlink r:id="rId92" w:history="1">
        <w:r w:rsidRPr="006A7531">
          <w:rPr>
            <w:rStyle w:val="Hyperlink"/>
          </w:rPr>
          <w:t>http://www.reuters.com/article/2013/02/21/us-usa-immigration-obama-idUSBRE91K03L20130221</w:t>
        </w:r>
      </w:hyperlink>
      <w:r>
        <w:t>, Accessed 2/21/2013, rwg)</w:t>
      </w:r>
    </w:p>
    <w:p w:rsidR="00632517" w:rsidRPr="00E14D07" w:rsidRDefault="00632517" w:rsidP="00632517">
      <w:pPr>
        <w:pStyle w:val="NormalWeb"/>
        <w:rPr>
          <w:sz w:val="16"/>
        </w:rPr>
      </w:pPr>
      <w:r w:rsidRPr="00E14D07">
        <w:rPr>
          <w:rStyle w:val="StyleBoldUnderline"/>
          <w:highlight w:val="yellow"/>
        </w:rPr>
        <w:t>Seeking to ease tensions with Republicans, Obama</w:t>
      </w:r>
      <w:r w:rsidRPr="00E14D07">
        <w:rPr>
          <w:sz w:val="16"/>
        </w:rPr>
        <w:t xml:space="preserve"> on Tuesday </w:t>
      </w:r>
      <w:r w:rsidRPr="00E14D07">
        <w:rPr>
          <w:rStyle w:val="StyleBoldUnderline"/>
          <w:highlight w:val="yellow"/>
        </w:rPr>
        <w:t>reached out directly to three U.S. senators -</w:t>
      </w:r>
      <w:r w:rsidRPr="00E14D07">
        <w:rPr>
          <w:rStyle w:val="StyleBoldUnderline"/>
        </w:rPr>
        <w:t xml:space="preserve"> </w:t>
      </w:r>
      <w:r w:rsidRPr="00E14D07">
        <w:rPr>
          <w:sz w:val="16"/>
        </w:rPr>
        <w:t xml:space="preserve">Marco </w:t>
      </w:r>
      <w:r w:rsidRPr="00E14D07">
        <w:rPr>
          <w:rStyle w:val="StyleBoldUnderline"/>
          <w:highlight w:val="yellow"/>
        </w:rPr>
        <w:t>Rubio</w:t>
      </w:r>
      <w:r w:rsidRPr="00E14D07">
        <w:rPr>
          <w:sz w:val="16"/>
        </w:rPr>
        <w:t xml:space="preserve">, John </w:t>
      </w:r>
      <w:r w:rsidRPr="00E14D07">
        <w:rPr>
          <w:rStyle w:val="StyleBoldUnderline"/>
          <w:highlight w:val="yellow"/>
        </w:rPr>
        <w:t>McCain and</w:t>
      </w:r>
      <w:r w:rsidRPr="00E14D07">
        <w:rPr>
          <w:sz w:val="16"/>
        </w:rPr>
        <w:t xml:space="preserve"> Lindsey </w:t>
      </w:r>
      <w:r w:rsidRPr="00E14D07">
        <w:rPr>
          <w:rStyle w:val="StyleBoldUnderline"/>
          <w:highlight w:val="yellow"/>
        </w:rPr>
        <w:t>Graham - part of a "Gang of Eight" Republicans and Democrats working on an immigration deal</w:t>
      </w:r>
      <w:r w:rsidRPr="00E14D07">
        <w:rPr>
          <w:sz w:val="16"/>
        </w:rPr>
        <w:t>.</w:t>
      </w:r>
      <w:r w:rsidRPr="00E14D07">
        <w:rPr>
          <w:sz w:val="12"/>
        </w:rPr>
        <w:t>¶</w:t>
      </w:r>
      <w:r w:rsidRPr="00E14D07">
        <w:rPr>
          <w:sz w:val="16"/>
        </w:rPr>
        <w:t xml:space="preserve"> The White House, meanwhile, denied it had intentionally leaked its own "Plan B" for revamping U.S. immigration laws.</w:t>
      </w:r>
    </w:p>
    <w:p w:rsidR="00632517" w:rsidRPr="00DA5173" w:rsidRDefault="00632517" w:rsidP="00632517">
      <w:pPr>
        <w:rPr>
          <w:sz w:val="16"/>
        </w:rPr>
      </w:pPr>
    </w:p>
    <w:p w:rsidR="00632517" w:rsidRPr="00EB44E2" w:rsidRDefault="00632517" w:rsidP="00632517">
      <w:pPr>
        <w:rPr>
          <w:sz w:val="16"/>
        </w:rPr>
      </w:pPr>
    </w:p>
    <w:p w:rsidR="00632517" w:rsidRDefault="00632517" w:rsidP="00632517">
      <w:pPr>
        <w:rPr>
          <w:rFonts w:eastAsiaTheme="majorEastAsia" w:cstheme="majorBidi"/>
          <w:b/>
          <w:bCs/>
          <w:sz w:val="32"/>
          <w:u w:val="single"/>
        </w:rPr>
      </w:pPr>
      <w:r>
        <w:br w:type="page"/>
      </w:r>
    </w:p>
    <w:p w:rsidR="00632517" w:rsidRDefault="00632517" w:rsidP="00632517">
      <w:pPr>
        <w:pStyle w:val="Heading3"/>
      </w:pPr>
      <w:bookmarkStart w:id="41" w:name="_Toc350547511"/>
      <w:bookmarkStart w:id="42" w:name="_Toc360093987"/>
      <w:bookmarkStart w:id="43" w:name="_Toc360094441"/>
      <w:bookmarkStart w:id="44" w:name="_Toc360209659"/>
      <w:r>
        <w:t>UQ:  AT:  Obama Supports His Own Bill</w:t>
      </w:r>
      <w:bookmarkEnd w:id="41"/>
      <w:bookmarkEnd w:id="42"/>
      <w:bookmarkEnd w:id="43"/>
      <w:bookmarkEnd w:id="44"/>
    </w:p>
    <w:p w:rsidR="00632517" w:rsidRDefault="00632517" w:rsidP="00632517">
      <w:pPr>
        <w:pStyle w:val="Heading4"/>
      </w:pPr>
      <w:r>
        <w:t>(--) Obama pushing the Congressional plan now—not his own bill:</w:t>
      </w:r>
    </w:p>
    <w:p w:rsidR="00632517" w:rsidRDefault="00632517" w:rsidP="00632517">
      <w:pPr>
        <w:ind w:left="720"/>
      </w:pPr>
      <w:r>
        <w:t xml:space="preserve">Jake </w:t>
      </w:r>
      <w:r w:rsidRPr="001E7291">
        <w:rPr>
          <w:rStyle w:val="StyleStyleBold12pt"/>
        </w:rPr>
        <w:t>Miller, 2/17/2013</w:t>
      </w:r>
      <w:r>
        <w:t xml:space="preserve"> (staff writer, “GOP: Leaked WH immigration plan "counterproductive",” </w:t>
      </w:r>
      <w:hyperlink r:id="rId93" w:history="1">
        <w:r w:rsidRPr="006A7531">
          <w:rPr>
            <w:rStyle w:val="Hyperlink"/>
          </w:rPr>
          <w:t>http://www.cbsnews.com/8301-250_162-57569812/gop-leaked-wh-immigration-plan-counterproductive/</w:t>
        </w:r>
      </w:hyperlink>
      <w:r>
        <w:t>, Accessed 2/21/2013, rwg)</w:t>
      </w:r>
    </w:p>
    <w:p w:rsidR="00632517" w:rsidRPr="001E7291" w:rsidRDefault="00632517" w:rsidP="00632517">
      <w:pPr>
        <w:rPr>
          <w:sz w:val="16"/>
        </w:rPr>
      </w:pPr>
      <w:r w:rsidRPr="001E7291">
        <w:rPr>
          <w:rStyle w:val="StyleBoldUnderline"/>
          <w:highlight w:val="yellow"/>
        </w:rPr>
        <w:t>A draft of a comprehensive White House immigration proposal was obtained yesterday</w:t>
      </w:r>
      <w:r w:rsidRPr="001E7291">
        <w:rPr>
          <w:sz w:val="16"/>
        </w:rPr>
        <w:t xml:space="preserve"> by USA Today, and one key Republican senator immediately deemed the president's plan "dead on arrival."</w:t>
      </w:r>
      <w:r w:rsidRPr="001E7291">
        <w:rPr>
          <w:sz w:val="12"/>
        </w:rPr>
        <w:t>¶</w:t>
      </w:r>
      <w:r w:rsidRPr="001E7291">
        <w:rPr>
          <w:sz w:val="16"/>
        </w:rPr>
        <w:t xml:space="preserve"> Sen. Marco Rubio, R-Fla., a Hispanic lawmaker involved with a bipartisan group of senators crafting a compromise proposal, said it was a "mistake for the White House to draft immigration legislation without seeking input from Republican members of Congress," calling the proposal "half baked and seriously flawed," and declaring, "If actually proposed, the president's bill would be dead on arrival in Congress."</w:t>
      </w:r>
      <w:r w:rsidRPr="001E7291">
        <w:rPr>
          <w:sz w:val="12"/>
        </w:rPr>
        <w:t>¶</w:t>
      </w:r>
      <w:r w:rsidRPr="001E7291">
        <w:rPr>
          <w:sz w:val="16"/>
        </w:rPr>
        <w:t xml:space="preserve"> White House sources tell CBS News Senior White House Correspondent Bill Plante that this was not a planned leak. </w:t>
      </w:r>
      <w:r w:rsidRPr="001E7291">
        <w:rPr>
          <w:rStyle w:val="StyleBoldUnderline"/>
          <w:highlight w:val="yellow"/>
        </w:rPr>
        <w:t xml:space="preserve">The sources add that the big concern is that the leak makes it appear that they are trying to get ahead of the Senate negotiations. They say that's not the case - the Senate process is going well and the </w:t>
      </w:r>
      <w:r w:rsidRPr="001E7291">
        <w:rPr>
          <w:rStyle w:val="Emphasis"/>
          <w:highlight w:val="yellow"/>
        </w:rPr>
        <w:t>White House is very much focused on supporting it</w:t>
      </w:r>
      <w:r w:rsidRPr="001E7291">
        <w:rPr>
          <w:rStyle w:val="StyleBoldUnderline"/>
          <w:highlight w:val="yellow"/>
        </w:rPr>
        <w:t>.</w:t>
      </w:r>
    </w:p>
    <w:p w:rsidR="00632517" w:rsidRDefault="00632517" w:rsidP="00632517">
      <w:pPr>
        <w:pStyle w:val="Heading4"/>
      </w:pPr>
      <w:r>
        <w:t>(--) Obama supporting the Congressional legislation now:</w:t>
      </w:r>
    </w:p>
    <w:p w:rsidR="00632517" w:rsidRDefault="00632517" w:rsidP="00632517">
      <w:pPr>
        <w:ind w:left="720"/>
      </w:pPr>
      <w:r>
        <w:t xml:space="preserve">Daniel </w:t>
      </w:r>
      <w:r w:rsidRPr="007A12C2">
        <w:rPr>
          <w:rStyle w:val="StyleStyleBold12pt"/>
        </w:rPr>
        <w:t>Strauss, 2/19/2013</w:t>
      </w:r>
      <w:r>
        <w:t xml:space="preserve"> (staff writer, “Obama 'commends' GOP senators on immigration reform,” </w:t>
      </w:r>
      <w:hyperlink r:id="rId94" w:history="1">
        <w:r w:rsidRPr="006A7531">
          <w:rPr>
            <w:rStyle w:val="Hyperlink"/>
          </w:rPr>
          <w:t>http://thehill.com/blogs/blog-briefing-room/news/283857-obama-phones-gang-of-eight-republicans</w:t>
        </w:r>
      </w:hyperlink>
      <w:r>
        <w:t>, Accessed 2/21/2013, rwg)</w:t>
      </w:r>
    </w:p>
    <w:p w:rsidR="00632517" w:rsidRDefault="00632517" w:rsidP="00632517">
      <w:pPr>
        <w:rPr>
          <w:rStyle w:val="StyleBoldUnderline"/>
        </w:rPr>
      </w:pPr>
      <w:r w:rsidRPr="001E7291">
        <w:rPr>
          <w:sz w:val="16"/>
        </w:rPr>
        <w:t>On Saturday, Rubio criticized the Obama administration after USA Today published leaked details of the administration's proposal for an immigration reform law. Obama has said he would push his own immigration plan if Congress cannot come to an agreement on comprehensive immigration reform.</w:t>
      </w:r>
      <w:r w:rsidRPr="001E7291">
        <w:rPr>
          <w:sz w:val="12"/>
        </w:rPr>
        <w:t>¶</w:t>
      </w:r>
      <w:r w:rsidRPr="001E7291">
        <w:rPr>
          <w:sz w:val="16"/>
        </w:rPr>
        <w:t xml:space="preserve"> "</w:t>
      </w:r>
      <w:r w:rsidRPr="001E7291">
        <w:rPr>
          <w:rStyle w:val="StyleBoldUnderline"/>
          <w:highlight w:val="yellow"/>
        </w:rPr>
        <w:t>As the President made clear</w:t>
      </w:r>
      <w:r w:rsidRPr="001E7291">
        <w:rPr>
          <w:sz w:val="16"/>
        </w:rPr>
        <w:t xml:space="preserve"> when he met with Democratic Senators involved in the process </w:t>
      </w:r>
      <w:r w:rsidRPr="001E7291">
        <w:rPr>
          <w:rStyle w:val="StyleBoldUnderline"/>
          <w:highlight w:val="yellow"/>
        </w:rPr>
        <w:t xml:space="preserve">last week, that while he is pleased with the progress and </w:t>
      </w:r>
      <w:r w:rsidRPr="001E7291">
        <w:rPr>
          <w:rStyle w:val="Emphasis"/>
          <w:highlight w:val="yellow"/>
        </w:rPr>
        <w:t>supportive of the effort to date</w:t>
      </w:r>
      <w:r w:rsidRPr="001E7291">
        <w:rPr>
          <w:sz w:val="16"/>
        </w:rPr>
        <w:t>, he is prepared to submit his own legislation if Congress fails to act," the White House statement continued. "</w:t>
      </w:r>
      <w:r w:rsidRPr="001E7291">
        <w:rPr>
          <w:rStyle w:val="StyleBoldUnderline"/>
          <w:highlight w:val="yellow"/>
        </w:rPr>
        <w:t>He thanked the senators for their leadership, and made clear that he and his staff look forward to continuing to work together with their teams to achieve needed reform."</w:t>
      </w:r>
    </w:p>
    <w:p w:rsidR="00632517" w:rsidRPr="001E7291" w:rsidRDefault="00632517" w:rsidP="00632517">
      <w:pPr>
        <w:pStyle w:val="Heading4"/>
        <w:rPr>
          <w:rStyle w:val="StyleStyleBold12pt"/>
          <w:b/>
        </w:rPr>
      </w:pPr>
      <w:r>
        <w:rPr>
          <w:rStyle w:val="StyleStyleBold12pt"/>
        </w:rPr>
        <w:t xml:space="preserve">(--) </w:t>
      </w:r>
      <w:r w:rsidRPr="001E7291">
        <w:rPr>
          <w:rStyle w:val="StyleStyleBold12pt"/>
        </w:rPr>
        <w:t>Obama supporting the gang of eight bill now:</w:t>
      </w:r>
    </w:p>
    <w:p w:rsidR="00632517" w:rsidRDefault="00632517" w:rsidP="00632517">
      <w:pPr>
        <w:ind w:left="720"/>
      </w:pPr>
      <w:r w:rsidRPr="001E7291">
        <w:rPr>
          <w:rStyle w:val="StyleStyleBold12pt"/>
        </w:rPr>
        <w:t>Agence France-Presse, 2/17/2013</w:t>
      </w:r>
      <w:r>
        <w:t xml:space="preserve"> (“White House defends immigration reform proposal,” </w:t>
      </w:r>
      <w:hyperlink r:id="rId95" w:history="1">
        <w:r w:rsidRPr="006A7531">
          <w:rPr>
            <w:rStyle w:val="Hyperlink"/>
          </w:rPr>
          <w:t>http://www.rawstory.com/rs/2013/02/17/white-house-defends-immigration-reform-proposal/</w:t>
        </w:r>
      </w:hyperlink>
      <w:r>
        <w:t>, Accessed 2/21/2013, rwg)</w:t>
      </w:r>
    </w:p>
    <w:p w:rsidR="00632517" w:rsidRDefault="00632517" w:rsidP="00632517">
      <w:pPr>
        <w:rPr>
          <w:sz w:val="16"/>
        </w:rPr>
      </w:pPr>
      <w:r w:rsidRPr="001E7291">
        <w:rPr>
          <w:sz w:val="16"/>
        </w:rPr>
        <w:t xml:space="preserve">In his State of the Union address on Tuesday, </w:t>
      </w:r>
      <w:r w:rsidRPr="001E7291">
        <w:rPr>
          <w:rStyle w:val="StyleBoldUnderline"/>
          <w:highlight w:val="yellow"/>
        </w:rPr>
        <w:t>Obama urged Congress to pass comprehensive immigration reform “in the next few months</w:t>
      </w:r>
      <w:r w:rsidRPr="001E7291">
        <w:rPr>
          <w:sz w:val="16"/>
        </w:rPr>
        <w:t>.”</w:t>
      </w:r>
      <w:r w:rsidRPr="001E7291">
        <w:rPr>
          <w:sz w:val="12"/>
        </w:rPr>
        <w:t>¶</w:t>
      </w:r>
      <w:r w:rsidRPr="001E7291">
        <w:rPr>
          <w:sz w:val="16"/>
        </w:rPr>
        <w:t xml:space="preserve"> And eight senators — four of Obama’s Democratic allies and four Republicans — unveiled a joint plan last month aiming to provide a legal status to illegal immigrants living on US soil.</w:t>
      </w:r>
      <w:r w:rsidRPr="001E7291">
        <w:rPr>
          <w:sz w:val="12"/>
        </w:rPr>
        <w:t>¶</w:t>
      </w:r>
      <w:r w:rsidRPr="001E7291">
        <w:rPr>
          <w:sz w:val="16"/>
        </w:rPr>
        <w:t xml:space="preserve"> </w:t>
      </w:r>
      <w:r w:rsidRPr="001E7291">
        <w:rPr>
          <w:rStyle w:val="StyleBoldUnderline"/>
          <w:highlight w:val="yellow"/>
        </w:rPr>
        <w:t>White House chief of staff Denis McDonough insisted on Sunday that the administration was working intensely with the so-called “gang of eight,” including Rubio</w:t>
      </w:r>
      <w:r w:rsidRPr="001E7291">
        <w:rPr>
          <w:sz w:val="16"/>
        </w:rPr>
        <w:t>.</w:t>
      </w:r>
      <w:r w:rsidRPr="001E7291">
        <w:rPr>
          <w:sz w:val="12"/>
        </w:rPr>
        <w:t>¶</w:t>
      </w:r>
      <w:r w:rsidRPr="001E7291">
        <w:rPr>
          <w:sz w:val="16"/>
        </w:rPr>
        <w:t xml:space="preserve"> “</w:t>
      </w:r>
      <w:r w:rsidRPr="001E7291">
        <w:rPr>
          <w:rStyle w:val="StyleBoldUnderline"/>
          <w:highlight w:val="yellow"/>
        </w:rPr>
        <w:t xml:space="preserve">And we’re going to </w:t>
      </w:r>
      <w:r w:rsidRPr="001E7291">
        <w:rPr>
          <w:rStyle w:val="Emphasis"/>
          <w:highlight w:val="yellow"/>
        </w:rPr>
        <w:t>continue to work with Senator Rubio</w:t>
      </w:r>
      <w:r w:rsidRPr="001E7291">
        <w:rPr>
          <w:rStyle w:val="StyleBoldUnderline"/>
          <w:highlight w:val="yellow"/>
        </w:rPr>
        <w:t xml:space="preserve"> and others on this,</w:t>
      </w:r>
      <w:r w:rsidRPr="001E7291">
        <w:rPr>
          <w:sz w:val="16"/>
        </w:rPr>
        <w:t>” McDonough said, in an interview with ABC News.</w:t>
      </w:r>
    </w:p>
    <w:p w:rsidR="00632517" w:rsidRDefault="00632517" w:rsidP="00632517">
      <w:pPr>
        <w:pStyle w:val="Heading3"/>
      </w:pPr>
      <w:bookmarkStart w:id="45" w:name="_Toc350547512"/>
      <w:bookmarkStart w:id="46" w:name="_Toc360093988"/>
      <w:bookmarkStart w:id="47" w:name="_Toc360094442"/>
      <w:bookmarkStart w:id="48" w:name="_Toc360209660"/>
      <w:r>
        <w:t>UQ:  AT:  Leak of White House Bill Undermines Passage</w:t>
      </w:r>
      <w:bookmarkEnd w:id="45"/>
      <w:bookmarkEnd w:id="46"/>
      <w:bookmarkEnd w:id="47"/>
      <w:bookmarkEnd w:id="48"/>
    </w:p>
    <w:p w:rsidR="00632517" w:rsidRDefault="00632517" w:rsidP="00632517">
      <w:pPr>
        <w:pStyle w:val="Heading4"/>
      </w:pPr>
      <w:r>
        <w:t>Leak of White House bill won’t hurt the negotiations—immigration reform still moving forward:</w:t>
      </w:r>
    </w:p>
    <w:p w:rsidR="00632517" w:rsidRDefault="00632517" w:rsidP="00632517">
      <w:pPr>
        <w:ind w:left="720"/>
      </w:pPr>
      <w:r>
        <w:t xml:space="preserve">Jean-Paul </w:t>
      </w:r>
      <w:r w:rsidRPr="009D6B71">
        <w:rPr>
          <w:rStyle w:val="StyleStyleBold12pt"/>
        </w:rPr>
        <w:t>Salamanca, 2/21/2013</w:t>
      </w:r>
      <w:r>
        <w:t xml:space="preserve"> (staff writer, “Immigration Reform 2013: Obama Speaks On Leaked Bill; Senators Debate Federal ID Card For All Workers,” </w:t>
      </w:r>
      <w:hyperlink r:id="rId96" w:history="1">
        <w:r w:rsidRPr="006A7531">
          <w:rPr>
            <w:rStyle w:val="Hyperlink"/>
          </w:rPr>
          <w:t>http://www.latinospost.com/articles/12667/ 20130221/immigration-reform-2013-obama-speaks-leaked-bill.htm</w:t>
        </w:r>
      </w:hyperlink>
      <w:r>
        <w:t>, Accessed 2/21/2013, rwg)</w:t>
      </w:r>
    </w:p>
    <w:p w:rsidR="00632517" w:rsidRDefault="00632517" w:rsidP="00632517">
      <w:pPr>
        <w:rPr>
          <w:sz w:val="16"/>
        </w:rPr>
      </w:pPr>
      <w:r w:rsidRPr="00551BF3">
        <w:rPr>
          <w:rStyle w:val="Emphasis"/>
          <w:highlight w:val="yellow"/>
        </w:rPr>
        <w:t>Despite the leak</w:t>
      </w:r>
      <w:r w:rsidRPr="009D6B71">
        <w:rPr>
          <w:rStyle w:val="StyleBoldUnderline"/>
          <w:highlight w:val="yellow"/>
        </w:rPr>
        <w:t xml:space="preserve"> of part of his immigration proposal in the press earlier this week</w:t>
      </w:r>
      <w:r w:rsidRPr="009D6B71">
        <w:rPr>
          <w:sz w:val="16"/>
        </w:rPr>
        <w:t xml:space="preserve">, President </w:t>
      </w:r>
      <w:r w:rsidRPr="009D6B71">
        <w:rPr>
          <w:rStyle w:val="StyleBoldUnderline"/>
          <w:highlight w:val="yellow"/>
        </w:rPr>
        <w:t xml:space="preserve">Obama </w:t>
      </w:r>
      <w:r w:rsidRPr="00551BF3">
        <w:rPr>
          <w:rStyle w:val="Emphasis"/>
          <w:highlight w:val="yellow"/>
        </w:rPr>
        <w:t>remains confident</w:t>
      </w:r>
      <w:r w:rsidRPr="009D6B71">
        <w:rPr>
          <w:rStyle w:val="StyleBoldUnderline"/>
          <w:highlight w:val="yellow"/>
        </w:rPr>
        <w:t xml:space="preserve"> that the news of the bill drafted by the White House won't hurt the ongoing negotiations in Congress</w:t>
      </w:r>
      <w:r w:rsidRPr="009D6B71">
        <w:rPr>
          <w:sz w:val="16"/>
        </w:rPr>
        <w:t xml:space="preserve"> geared towards reforming the immigration system.</w:t>
      </w:r>
      <w:r w:rsidRPr="009D6B71">
        <w:rPr>
          <w:sz w:val="12"/>
        </w:rPr>
        <w:t>¶</w:t>
      </w:r>
      <w:r w:rsidRPr="009D6B71">
        <w:rPr>
          <w:sz w:val="16"/>
        </w:rPr>
        <w:t xml:space="preserve"> As Reuters reports, President Obama downplayed the significance of the leak on the ongoing negotiations on immigration reform to San Antonio's KWEX television station, an affiliate of the Spanish-language network Univision, in an interview at the White House.</w:t>
      </w:r>
      <w:r w:rsidRPr="009D6B71">
        <w:rPr>
          <w:sz w:val="12"/>
        </w:rPr>
        <w:t>¶</w:t>
      </w:r>
      <w:r w:rsidRPr="009D6B71">
        <w:rPr>
          <w:sz w:val="16"/>
        </w:rPr>
        <w:t xml:space="preserve"> "</w:t>
      </w:r>
      <w:r w:rsidRPr="009D6B71">
        <w:rPr>
          <w:rStyle w:val="StyleBoldUnderline"/>
          <w:highlight w:val="yellow"/>
        </w:rPr>
        <w:t xml:space="preserve">It certainly didn't jeopardize the entire process. The </w:t>
      </w:r>
      <w:r w:rsidRPr="00551BF3">
        <w:rPr>
          <w:rStyle w:val="Emphasis"/>
          <w:highlight w:val="yellow"/>
        </w:rPr>
        <w:t>negotiations are still moving forward,"</w:t>
      </w:r>
      <w:r w:rsidRPr="009D6B71">
        <w:rPr>
          <w:sz w:val="16"/>
        </w:rPr>
        <w:t xml:space="preserve"> President Obama said, dismissing such news leaks as a common occurrence in Washington.</w:t>
      </w:r>
    </w:p>
    <w:p w:rsidR="00632517" w:rsidRPr="00E14D07" w:rsidRDefault="00632517" w:rsidP="00632517">
      <w:pPr>
        <w:pStyle w:val="Heading4"/>
        <w:rPr>
          <w:rStyle w:val="StyleStyleBold12pt"/>
          <w:b/>
        </w:rPr>
      </w:pPr>
      <w:r w:rsidRPr="00E14D07">
        <w:rPr>
          <w:rStyle w:val="StyleStyleBold12pt"/>
        </w:rPr>
        <w:t>Immigration reform will pass now:</w:t>
      </w:r>
    </w:p>
    <w:p w:rsidR="00632517" w:rsidRDefault="00632517" w:rsidP="00632517">
      <w:pPr>
        <w:pStyle w:val="NormalWeb"/>
        <w:ind w:left="720"/>
      </w:pPr>
      <w:r w:rsidRPr="009D6B71">
        <w:rPr>
          <w:rStyle w:val="StyleStyleBold12pt"/>
        </w:rPr>
        <w:t>Reuters, 2/20/2013</w:t>
      </w:r>
      <w:r>
        <w:t xml:space="preserve"> (“Obama says Immigration leak won't hurt reform talks,” </w:t>
      </w:r>
      <w:hyperlink r:id="rId97" w:history="1">
        <w:r w:rsidRPr="006A7531">
          <w:rPr>
            <w:rStyle w:val="Hyperlink"/>
          </w:rPr>
          <w:t>http://www.reuters.com/article/2013/02/21/us-usa-immigration-obama-idUSBRE91K03L20130221</w:t>
        </w:r>
      </w:hyperlink>
      <w:r>
        <w:t>, Accessed 2/21/2013, rwg)</w:t>
      </w:r>
    </w:p>
    <w:p w:rsidR="00632517" w:rsidRDefault="00632517" w:rsidP="00632517">
      <w:pPr>
        <w:pStyle w:val="NormalWeb"/>
        <w:rPr>
          <w:rStyle w:val="StyleBoldUnderline"/>
        </w:rPr>
      </w:pPr>
      <w:r w:rsidRPr="00E14D07">
        <w:rPr>
          <w:sz w:val="16"/>
        </w:rPr>
        <w:t xml:space="preserve">(Reuters) - President Barack </w:t>
      </w:r>
      <w:r w:rsidRPr="00E14D07">
        <w:rPr>
          <w:rStyle w:val="StyleBoldUnderline"/>
          <w:highlight w:val="yellow"/>
        </w:rPr>
        <w:t>Obama denied on Wednesday that the leak of a backup immigration bill being drafted by the White House would hurt Senate negotiations on immigration reform and he confidently predicted Congress would pass legislation</w:t>
      </w:r>
      <w:r w:rsidRPr="00E14D07">
        <w:rPr>
          <w:sz w:val="16"/>
        </w:rPr>
        <w:t>.</w:t>
      </w:r>
      <w:r w:rsidRPr="00E14D07">
        <w:rPr>
          <w:sz w:val="12"/>
        </w:rPr>
        <w:t>¶</w:t>
      </w:r>
      <w:r w:rsidRPr="00E14D07">
        <w:rPr>
          <w:sz w:val="16"/>
        </w:rPr>
        <w:t xml:space="preserve"> Republicans involved in a bipartisan Senate group working on an immigration overhaul package responded with criticism when details of the administration's plan surfaced in weekend news reports, despite Obama's promise to withhold his legislative proposals while lawmakers crafted their own.</w:t>
      </w:r>
      <w:r w:rsidRPr="00E14D07">
        <w:rPr>
          <w:sz w:val="12"/>
        </w:rPr>
        <w:t>¶</w:t>
      </w:r>
      <w:r w:rsidRPr="00E14D07">
        <w:rPr>
          <w:sz w:val="16"/>
        </w:rPr>
        <w:t xml:space="preserve"> "</w:t>
      </w:r>
      <w:r w:rsidRPr="00E14D07">
        <w:rPr>
          <w:rStyle w:val="StyleBoldUnderline"/>
          <w:highlight w:val="yellow"/>
        </w:rPr>
        <w:t>It certainly didn't jeopardize the entire process. The negotiations are still moving forward,"</w:t>
      </w:r>
      <w:r w:rsidRPr="00E14D07">
        <w:rPr>
          <w:sz w:val="16"/>
        </w:rPr>
        <w:t xml:space="preserve"> Obama told San Antonio's KWEX television station, an affiliate of the Spanish-language network Univision, in an interview at the White House. </w:t>
      </w:r>
      <w:r w:rsidRPr="00E14D07">
        <w:rPr>
          <w:rStyle w:val="StyleBoldUnderline"/>
          <w:highlight w:val="yellow"/>
        </w:rPr>
        <w:t>He dismissed such news leaks as a common occurrence in Washington.</w:t>
      </w:r>
    </w:p>
    <w:p w:rsidR="00632517" w:rsidRPr="009D6B71" w:rsidRDefault="00632517" w:rsidP="00632517">
      <w:pPr>
        <w:rPr>
          <w:sz w:val="16"/>
        </w:rPr>
      </w:pPr>
    </w:p>
    <w:p w:rsidR="00632517" w:rsidRDefault="00632517" w:rsidP="00632517">
      <w:pPr>
        <w:rPr>
          <w:sz w:val="16"/>
        </w:rPr>
      </w:pPr>
      <w:r>
        <w:rPr>
          <w:sz w:val="16"/>
        </w:rPr>
        <w:br w:type="page"/>
      </w:r>
    </w:p>
    <w:p w:rsidR="00632517" w:rsidRDefault="00632517" w:rsidP="00632517">
      <w:pPr>
        <w:pStyle w:val="Heading4"/>
      </w:pPr>
      <w:r>
        <w:t>White House is pushing the Congressional bill—will only go with its bill if Congress’ bill breaks down:</w:t>
      </w:r>
    </w:p>
    <w:p w:rsidR="00632517" w:rsidRDefault="00632517" w:rsidP="00632517">
      <w:pPr>
        <w:ind w:left="720"/>
      </w:pPr>
      <w:r>
        <w:t xml:space="preserve">Jake </w:t>
      </w:r>
      <w:r w:rsidRPr="001E7291">
        <w:rPr>
          <w:rStyle w:val="StyleStyleBold12pt"/>
        </w:rPr>
        <w:t>Miller, 2/17/2013</w:t>
      </w:r>
      <w:r>
        <w:t xml:space="preserve"> (staff writer, “GOP: Leaked WH immigration plan "counterproductive",” </w:t>
      </w:r>
      <w:hyperlink r:id="rId98" w:history="1">
        <w:r w:rsidRPr="006A7531">
          <w:rPr>
            <w:rStyle w:val="Hyperlink"/>
          </w:rPr>
          <w:t>http://www.cbsnews.com/8301-250_162-57569812/gop-leaked-wh-immigration-plan-counterproductive/</w:t>
        </w:r>
      </w:hyperlink>
      <w:r>
        <w:t>, Accessed 2/21/2013, rwg)</w:t>
      </w:r>
    </w:p>
    <w:p w:rsidR="00632517" w:rsidRPr="001E7291" w:rsidRDefault="00632517" w:rsidP="00632517">
      <w:pPr>
        <w:rPr>
          <w:sz w:val="16"/>
        </w:rPr>
      </w:pPr>
      <w:r w:rsidRPr="001E7291">
        <w:rPr>
          <w:rStyle w:val="StyleBoldUnderline"/>
          <w:highlight w:val="yellow"/>
        </w:rPr>
        <w:t>The White House has defended the leaked proposal, saying it is an incomplete draft that is only being crafted as a fallback option in case the bipartisan talks in Congress "break down."</w:t>
      </w:r>
      <w:r w:rsidRPr="001E7291">
        <w:rPr>
          <w:rStyle w:val="StyleBoldUnderline"/>
          <w:b w:val="0"/>
          <w:sz w:val="12"/>
          <w:highlight w:val="yellow"/>
        </w:rPr>
        <w:t>¶</w:t>
      </w:r>
      <w:r w:rsidRPr="001E7291">
        <w:rPr>
          <w:sz w:val="16"/>
        </w:rPr>
        <w:t xml:space="preserve"> "We will be prepared with our own plan" if congressional action on the issue stalls, White House Chief of Staff Denis McDonough said today on "Face the Nation."</w:t>
      </w:r>
      <w:r w:rsidRPr="001E7291">
        <w:rPr>
          <w:sz w:val="12"/>
        </w:rPr>
        <w:t>¶</w:t>
      </w:r>
      <w:r w:rsidRPr="001E7291">
        <w:rPr>
          <w:sz w:val="16"/>
        </w:rPr>
        <w:t xml:space="preserve"> "</w:t>
      </w:r>
      <w:r w:rsidRPr="001E7291">
        <w:rPr>
          <w:rStyle w:val="StyleBoldUnderline"/>
          <w:highlight w:val="yellow"/>
        </w:rPr>
        <w:t>There's no evidence that [the group's efforts] have broken down yet,"</w:t>
      </w:r>
      <w:r w:rsidRPr="001E7291">
        <w:rPr>
          <w:sz w:val="16"/>
        </w:rPr>
        <w:t xml:space="preserve"> he added. "We're continuing to support that; we're involved in those efforts by providing them technical assistance, providing them ideas. And I hope Republicans and Democrats up there don't get involved in some typical Washington back and forth sideshow here."</w:t>
      </w:r>
    </w:p>
    <w:p w:rsidR="00632517" w:rsidRPr="001E7291" w:rsidRDefault="00632517" w:rsidP="00632517">
      <w:pPr>
        <w:rPr>
          <w:sz w:val="16"/>
        </w:rPr>
      </w:pPr>
    </w:p>
    <w:p w:rsidR="00632517" w:rsidRPr="001E7291" w:rsidRDefault="00632517" w:rsidP="00632517">
      <w:pPr>
        <w:rPr>
          <w:rStyle w:val="StyleBoldUnderline"/>
        </w:rPr>
      </w:pPr>
    </w:p>
    <w:p w:rsidR="00632517" w:rsidRDefault="00632517" w:rsidP="00632517">
      <w:pPr>
        <w:rPr>
          <w:rFonts w:eastAsiaTheme="majorEastAsia" w:cstheme="majorBidi"/>
          <w:b/>
          <w:bCs/>
          <w:sz w:val="32"/>
          <w:u w:val="single"/>
        </w:rPr>
      </w:pPr>
      <w:r>
        <w:br w:type="page"/>
      </w:r>
    </w:p>
    <w:p w:rsidR="00632517" w:rsidRDefault="00632517" w:rsidP="00632517">
      <w:pPr>
        <w:pStyle w:val="Heading3"/>
      </w:pPr>
      <w:bookmarkStart w:id="49" w:name="_Toc350547513"/>
      <w:bookmarkStart w:id="50" w:name="_Toc360093989"/>
      <w:bookmarkStart w:id="51" w:name="_Toc360094443"/>
      <w:bookmarkStart w:id="52" w:name="_Toc360209661"/>
      <w:r>
        <w:t>UQ:  AT:  Obama Will Do Immigration Reform By Executive Order</w:t>
      </w:r>
      <w:bookmarkEnd w:id="49"/>
      <w:bookmarkEnd w:id="50"/>
      <w:bookmarkEnd w:id="51"/>
      <w:bookmarkEnd w:id="52"/>
    </w:p>
    <w:p w:rsidR="00632517" w:rsidRDefault="00632517" w:rsidP="00632517">
      <w:pPr>
        <w:pStyle w:val="Heading4"/>
      </w:pPr>
      <w:r>
        <w:t>(--) Obama’s already done all he can do via executive order, immigration reform needs to be done through Congress:</w:t>
      </w:r>
    </w:p>
    <w:p w:rsidR="00632517" w:rsidRDefault="00632517" w:rsidP="00632517">
      <w:pPr>
        <w:ind w:left="720"/>
      </w:pPr>
      <w:r>
        <w:t xml:space="preserve">Mike </w:t>
      </w:r>
      <w:r w:rsidRPr="00B81F69">
        <w:rPr>
          <w:rStyle w:val="StyleStyleBold12pt"/>
        </w:rPr>
        <w:t>Lillis, 2/16/2013</w:t>
      </w:r>
      <w:r>
        <w:t xml:space="preserve"> (staff writer, “Dems: Obama can act unilaterally on immigration reform,” </w:t>
      </w:r>
      <w:hyperlink r:id="rId99" w:history="1">
        <w:r w:rsidRPr="006A7531">
          <w:rPr>
            <w:rStyle w:val="Hyperlink"/>
          </w:rPr>
          <w:t>http://thehill.com/blogs/regwatch/administration/283583-dems-recognize-that-obama-can-act-unilaterally-on-immigration-reform</w:t>
        </w:r>
      </w:hyperlink>
      <w:r>
        <w:t>, Accessed 2/21/2013, rwg)</w:t>
      </w:r>
    </w:p>
    <w:p w:rsidR="00632517" w:rsidRPr="007A12C2" w:rsidRDefault="00632517" w:rsidP="00632517">
      <w:pPr>
        <w:rPr>
          <w:rStyle w:val="StyleBoldUnderline"/>
        </w:rPr>
      </w:pPr>
      <w:r w:rsidRPr="007A12C2">
        <w:rPr>
          <w:rStyle w:val="StyleBoldUnderline"/>
          <w:highlight w:val="yellow"/>
        </w:rPr>
        <w:t>Not all immigration-reform supporters think Obama has so much space to move on immigration without Congress</w:t>
      </w:r>
      <w:r w:rsidRPr="007A12C2">
        <w:rPr>
          <w:sz w:val="16"/>
        </w:rPr>
        <w:t>.</w:t>
      </w:r>
      <w:r w:rsidRPr="007A12C2">
        <w:rPr>
          <w:sz w:val="12"/>
        </w:rPr>
        <w:t>¶</w:t>
      </w:r>
      <w:r w:rsidRPr="007A12C2">
        <w:rPr>
          <w:sz w:val="16"/>
        </w:rPr>
        <w:t xml:space="preserve"> Rep. Henry Cuellar (Texas), vice-chairman of the Democratic Steering and Policy Committee, said </w:t>
      </w:r>
      <w:r w:rsidRPr="007A12C2">
        <w:rPr>
          <w:rStyle w:val="StyleBoldUnderline"/>
          <w:highlight w:val="yellow"/>
        </w:rPr>
        <w:t>the president has some license to make border security moves and spending decisions.</w:t>
      </w:r>
      <w:r w:rsidRPr="007A12C2">
        <w:rPr>
          <w:rStyle w:val="StyleBoldUnderline"/>
          <w:b w:val="0"/>
          <w:sz w:val="12"/>
          <w:highlight w:val="yellow"/>
        </w:rPr>
        <w:t>¶</w:t>
      </w:r>
      <w:r w:rsidRPr="007A12C2">
        <w:rPr>
          <w:rStyle w:val="StyleBoldUnderline"/>
          <w:highlight w:val="yellow"/>
        </w:rPr>
        <w:t xml:space="preserve"> "But pretty much </w:t>
      </w:r>
      <w:r w:rsidRPr="007A12C2">
        <w:rPr>
          <w:rStyle w:val="Emphasis"/>
          <w:highlight w:val="yellow"/>
        </w:rPr>
        <w:t>he's done what he can do right now</w:t>
      </w:r>
      <w:r w:rsidRPr="007A12C2">
        <w:rPr>
          <w:rStyle w:val="StyleBoldUnderline"/>
          <w:highlight w:val="yellow"/>
        </w:rPr>
        <w:t>,"</w:t>
      </w:r>
      <w:r w:rsidRPr="007A12C2">
        <w:rPr>
          <w:sz w:val="16"/>
        </w:rPr>
        <w:t xml:space="preserve"> Cuellar said Friday, "</w:t>
      </w:r>
      <w:r w:rsidRPr="007A12C2">
        <w:rPr>
          <w:rStyle w:val="StyleBoldUnderline"/>
          <w:highlight w:val="yellow"/>
        </w:rPr>
        <w:t xml:space="preserve">and after that </w:t>
      </w:r>
      <w:r w:rsidRPr="007A12C2">
        <w:rPr>
          <w:rStyle w:val="Emphasis"/>
          <w:highlight w:val="yellow"/>
        </w:rPr>
        <w:t>it's up to Congress</w:t>
      </w:r>
      <w:r w:rsidRPr="007A12C2">
        <w:rPr>
          <w:rStyle w:val="StyleBoldUnderline"/>
        </w:rPr>
        <w:t xml:space="preserve"> </w:t>
      </w:r>
      <w:r w:rsidRPr="007A12C2">
        <w:rPr>
          <w:rStyle w:val="StyleBoldUnderline"/>
          <w:highlight w:val="yellow"/>
        </w:rPr>
        <w:t xml:space="preserve">to address the </w:t>
      </w:r>
      <w:r w:rsidRPr="001F4E45">
        <w:rPr>
          <w:rStyle w:val="Emphasis"/>
          <w:highlight w:val="yellow"/>
        </w:rPr>
        <w:t>rest of the issues."</w:t>
      </w:r>
    </w:p>
    <w:p w:rsidR="00632517" w:rsidRDefault="00632517" w:rsidP="00632517">
      <w:pPr>
        <w:pStyle w:val="Heading4"/>
      </w:pPr>
      <w:r>
        <w:t>(--) Comprehensive immigration reform can only be done by Congress:</w:t>
      </w:r>
    </w:p>
    <w:p w:rsidR="00632517" w:rsidRDefault="00632517" w:rsidP="00632517">
      <w:pPr>
        <w:ind w:left="720"/>
        <w:rPr>
          <w:rStyle w:val="StyleBoldUnderline"/>
        </w:rPr>
      </w:pPr>
      <w:r w:rsidRPr="00EB44E2">
        <w:t xml:space="preserve">Jason </w:t>
      </w:r>
      <w:r w:rsidRPr="00EB44E2">
        <w:rPr>
          <w:rStyle w:val="StyleStyleBold12pt"/>
        </w:rPr>
        <w:t>Marczak, 1/11/2013</w:t>
      </w:r>
      <w:r>
        <w:t xml:space="preserve"> (</w:t>
      </w:r>
      <w:r w:rsidRPr="00EB44E2">
        <w:t>director of Policy at Americas Society/Council of the Americas</w:t>
      </w:r>
      <w:r>
        <w:t>, “</w:t>
      </w:r>
      <w:r w:rsidRPr="00EB44E2">
        <w:t>New waiver shows immigration reform remains top priority for Obama</w:t>
      </w:r>
      <w:r>
        <w:t xml:space="preserve">,” </w:t>
      </w:r>
      <w:hyperlink r:id="rId100" w:history="1">
        <w:r w:rsidRPr="00EB44E2">
          <w:rPr>
            <w:rStyle w:val="Hyperlink"/>
          </w:rPr>
          <w:t>http://www.voxxi.com/new-waiver-immigration-reform-obama/</w:t>
        </w:r>
      </w:hyperlink>
      <w:r w:rsidRPr="00EB44E2">
        <w:t>, Accessed 1/24/2013, rwg)</w:t>
      </w:r>
    </w:p>
    <w:p w:rsidR="00632517" w:rsidRDefault="00632517" w:rsidP="00632517">
      <w:pPr>
        <w:rPr>
          <w:sz w:val="16"/>
        </w:rPr>
      </w:pPr>
      <w:r w:rsidRPr="00EB44E2">
        <w:rPr>
          <w:sz w:val="16"/>
        </w:rPr>
        <w:t xml:space="preserve">The new rule also serves as a reminder to Congress that in the face of continued impasse, </w:t>
      </w:r>
      <w:r w:rsidRPr="00EB44E2">
        <w:rPr>
          <w:rStyle w:val="StyleBoldUnderline"/>
          <w:highlight w:val="yellow"/>
        </w:rPr>
        <w:t>the White House will use executive authority to make whatever tweaks it can to improve the U.S. immigration system. Of course,</w:t>
      </w:r>
      <w:r w:rsidRPr="00EB44E2">
        <w:rPr>
          <w:rStyle w:val="Emphasis"/>
          <w:highlight w:val="yellow"/>
        </w:rPr>
        <w:t xml:space="preserve"> comprehensive</w:t>
      </w:r>
      <w:r w:rsidRPr="00EB44E2">
        <w:rPr>
          <w:rStyle w:val="StyleBoldUnderline"/>
          <w:highlight w:val="yellow"/>
        </w:rPr>
        <w:t xml:space="preserve">, long-term </w:t>
      </w:r>
      <w:r w:rsidRPr="00EB44E2">
        <w:rPr>
          <w:rStyle w:val="Emphasis"/>
          <w:highlight w:val="yellow"/>
        </w:rPr>
        <w:t>changes can only be made by Congress</w:t>
      </w:r>
      <w:r w:rsidRPr="00EB44E2">
        <w:rPr>
          <w:sz w:val="16"/>
        </w:rPr>
        <w:t>. But short-term, piecemeal modifications are increasingly a favored Obama tool to get around the divisions on Capitol Hill.</w:t>
      </w:r>
    </w:p>
    <w:p w:rsidR="00632517" w:rsidRDefault="00632517" w:rsidP="00632517">
      <w:pPr>
        <w:pStyle w:val="Heading4"/>
      </w:pPr>
      <w:r>
        <w:t>(--) Executive order approach has limits:</w:t>
      </w:r>
    </w:p>
    <w:p w:rsidR="00632517" w:rsidRDefault="00632517" w:rsidP="00632517">
      <w:pPr>
        <w:ind w:left="720"/>
      </w:pPr>
      <w:r>
        <w:t xml:space="preserve">Mike </w:t>
      </w:r>
      <w:r w:rsidRPr="00B81F69">
        <w:rPr>
          <w:rStyle w:val="StyleStyleBold12pt"/>
        </w:rPr>
        <w:t>Lillis, 2/16/2013</w:t>
      </w:r>
      <w:r>
        <w:t xml:space="preserve"> (staff writer, “Dems: Obama can act unilaterally on immigration reform,” </w:t>
      </w:r>
      <w:hyperlink r:id="rId101" w:history="1">
        <w:r w:rsidRPr="006A7531">
          <w:rPr>
            <w:rStyle w:val="Hyperlink"/>
          </w:rPr>
          <w:t>http://thehill.com/blogs/regwatch/administration/283583-dems-recognize-that-obama-can-act-unilaterally-on-immigration-reform</w:t>
        </w:r>
      </w:hyperlink>
      <w:r>
        <w:t>, Accessed 2/21/2013, rwg)</w:t>
      </w:r>
    </w:p>
    <w:p w:rsidR="00632517" w:rsidRPr="00B81F69" w:rsidRDefault="00632517" w:rsidP="00632517">
      <w:pPr>
        <w:rPr>
          <w:rStyle w:val="StyleBoldUnderline"/>
        </w:rPr>
      </w:pPr>
      <w:r w:rsidRPr="00B81F69">
        <w:rPr>
          <w:sz w:val="16"/>
        </w:rPr>
        <w:t>Rep. Joseph Crowley (N.Y.), vice chairman of the Democratic Caucus, echoed that message, saying Obama is "not just beating the drum," for immigration reform, "he's actually the drum major."</w:t>
      </w:r>
      <w:r w:rsidRPr="00B81F69">
        <w:rPr>
          <w:sz w:val="12"/>
        </w:rPr>
        <w:t>¶</w:t>
      </w:r>
      <w:r w:rsidRPr="00B81F69">
        <w:rPr>
          <w:sz w:val="16"/>
        </w:rPr>
        <w:t xml:space="preserve"> "</w:t>
      </w:r>
      <w:r w:rsidRPr="00B81F69">
        <w:rPr>
          <w:rStyle w:val="StyleBoldUnderline"/>
          <w:highlight w:val="yellow"/>
        </w:rPr>
        <w:t xml:space="preserve">There </w:t>
      </w:r>
      <w:r w:rsidRPr="00B81F69">
        <w:rPr>
          <w:rStyle w:val="Emphasis"/>
          <w:highlight w:val="yellow"/>
        </w:rPr>
        <w:t>are limitations as to what he can do</w:t>
      </w:r>
      <w:r w:rsidRPr="00B81F69">
        <w:rPr>
          <w:rStyle w:val="StyleBoldUnderline"/>
          <w:highlight w:val="yellow"/>
        </w:rPr>
        <w:t xml:space="preserve"> with executive order,"</w:t>
      </w:r>
      <w:r w:rsidRPr="00B81F69">
        <w:rPr>
          <w:sz w:val="16"/>
        </w:rPr>
        <w:t xml:space="preserve"> Crowley said Wednesday, "</w:t>
      </w:r>
      <w:r w:rsidRPr="00B81F69">
        <w:rPr>
          <w:rStyle w:val="StyleBoldUnderline"/>
          <w:highlight w:val="yellow"/>
        </w:rPr>
        <w:t>but he did say that if Congress continued to fail to act that he would take steps and measures to enact common-sense executive orders to move this country forward."</w:t>
      </w:r>
    </w:p>
    <w:p w:rsidR="00632517" w:rsidRPr="00451E1C" w:rsidRDefault="00632517" w:rsidP="00632517">
      <w:pPr>
        <w:pStyle w:val="Heading4"/>
        <w:rPr>
          <w:rStyle w:val="StyleStyleBold12pt"/>
          <w:b/>
        </w:rPr>
      </w:pPr>
      <w:r>
        <w:rPr>
          <w:rStyle w:val="StyleStyleBold12pt"/>
        </w:rPr>
        <w:t xml:space="preserve">(--) </w:t>
      </w:r>
      <w:r w:rsidRPr="00451E1C">
        <w:rPr>
          <w:rStyle w:val="StyleStyleBold12pt"/>
        </w:rPr>
        <w:t>Comprehensive immigration reform limited by Congress’ ability to put a bill on Obama’s desk:</w:t>
      </w:r>
    </w:p>
    <w:p w:rsidR="00632517" w:rsidRPr="00EB44E2" w:rsidRDefault="00632517" w:rsidP="00632517">
      <w:pPr>
        <w:ind w:left="720"/>
      </w:pPr>
      <w:r w:rsidRPr="00EB44E2">
        <w:rPr>
          <w:rStyle w:val="StyleStyleBold12pt"/>
        </w:rPr>
        <w:t xml:space="preserve">Christian Science Monitor, </w:t>
      </w:r>
      <w:r>
        <w:t>9/7/20</w:t>
      </w:r>
      <w:r w:rsidRPr="00EB44E2">
        <w:rPr>
          <w:rStyle w:val="StyleStyleBold12pt"/>
        </w:rPr>
        <w:t>12</w:t>
      </w:r>
      <w:r>
        <w:t xml:space="preserve"> (“</w:t>
      </w:r>
      <w:r w:rsidRPr="00EB44E2">
        <w:t xml:space="preserve">Obama vs. Romney 101: 5 </w:t>
      </w:r>
      <w:r>
        <w:t xml:space="preserve">ways they differ on immigration,” </w:t>
      </w:r>
      <w:hyperlink r:id="rId102" w:history="1">
        <w:r w:rsidRPr="00EB44E2">
          <w:rPr>
            <w:rStyle w:val="Hyperlink"/>
          </w:rPr>
          <w:t>http://www.csmonitor.com/USA/DC-Decoder/2012/0907/Obama-vs.-Romney-101-5-ways-they-differ-on-immigration/Comprehensive-immigration-reform</w:t>
        </w:r>
      </w:hyperlink>
      <w:r>
        <w:t>, Accessed 1/24/2013, rwg)</w:t>
      </w:r>
    </w:p>
    <w:p w:rsidR="00632517" w:rsidRDefault="00632517" w:rsidP="00632517">
      <w:pPr>
        <w:rPr>
          <w:sz w:val="16"/>
        </w:rPr>
      </w:pPr>
      <w:r w:rsidRPr="00451E1C">
        <w:rPr>
          <w:sz w:val="16"/>
        </w:rPr>
        <w:t>1. Comprehensive immigration reform</w:t>
      </w:r>
      <w:r w:rsidRPr="00451E1C">
        <w:rPr>
          <w:sz w:val="12"/>
        </w:rPr>
        <w:t>¶</w:t>
      </w:r>
      <w:r w:rsidRPr="00451E1C">
        <w:rPr>
          <w:sz w:val="16"/>
        </w:rPr>
        <w:t xml:space="preserve"> </w:t>
      </w:r>
      <w:r w:rsidRPr="00451E1C">
        <w:rPr>
          <w:rStyle w:val="StyleBoldUnderline"/>
          <w:highlight w:val="yellow"/>
        </w:rPr>
        <w:t xml:space="preserve">Obama says his support for comprehensive immigration reform has been limited </w:t>
      </w:r>
      <w:r w:rsidRPr="00451E1C">
        <w:rPr>
          <w:rStyle w:val="Emphasis"/>
          <w:highlight w:val="yellow"/>
        </w:rPr>
        <w:t>only by Congress's inability to put a bill on his desk</w:t>
      </w:r>
      <w:r w:rsidRPr="00451E1C">
        <w:rPr>
          <w:sz w:val="16"/>
        </w:rPr>
        <w:t>. In 2007, then-</w:t>
      </w:r>
      <w:r w:rsidRPr="00451E1C">
        <w:rPr>
          <w:rStyle w:val="StyleBoldUnderline"/>
          <w:highlight w:val="yellow"/>
        </w:rPr>
        <w:t>Senator Obama voted for the comprehensive immigration bill backed by</w:t>
      </w:r>
      <w:r w:rsidRPr="00451E1C">
        <w:rPr>
          <w:sz w:val="16"/>
        </w:rPr>
        <w:t xml:space="preserve"> Sen. Edward </w:t>
      </w:r>
      <w:r w:rsidRPr="00451E1C">
        <w:rPr>
          <w:rStyle w:val="StyleBoldUnderline"/>
          <w:highlight w:val="yellow"/>
        </w:rPr>
        <w:t>Kennedy</w:t>
      </w:r>
      <w:r w:rsidRPr="00451E1C">
        <w:rPr>
          <w:sz w:val="16"/>
        </w:rPr>
        <w:t xml:space="preserve"> (D) </w:t>
      </w:r>
      <w:r w:rsidRPr="00451E1C">
        <w:rPr>
          <w:rStyle w:val="StyleBoldUnderline"/>
          <w:highlight w:val="yellow"/>
        </w:rPr>
        <w:t>of Massachusetts</w:t>
      </w:r>
      <w:r w:rsidRPr="00451E1C">
        <w:rPr>
          <w:sz w:val="16"/>
        </w:rPr>
        <w:t>, Sen. John McCain (R) of Arizona, and President Bush. The bill never reached the floor for a vote, but it would have provided a path to citizenship for 12 million to 20 million illegal immigrants, established a two-year guest-worker program, added 20,000 border patrol agents, built 370 miles of border fencing, and revamped the federal employment-verification system.</w:t>
      </w:r>
    </w:p>
    <w:p w:rsidR="00632517" w:rsidRDefault="00632517" w:rsidP="00632517">
      <w:r>
        <w:br w:type="page"/>
      </w:r>
    </w:p>
    <w:p w:rsidR="00632517" w:rsidRPr="009473D2" w:rsidRDefault="00632517" w:rsidP="00632517">
      <w:pPr>
        <w:pStyle w:val="Heading3"/>
        <w:rPr>
          <w:rStyle w:val="StyleStyleBold12pt"/>
          <w:b/>
          <w:szCs w:val="32"/>
        </w:rPr>
      </w:pPr>
      <w:bookmarkStart w:id="53" w:name="_Toc350547514"/>
      <w:bookmarkStart w:id="54" w:name="_Toc360093990"/>
      <w:bookmarkStart w:id="55" w:name="_Toc360094444"/>
      <w:bookmarkStart w:id="56" w:name="_Toc360209662"/>
      <w:r w:rsidRPr="009473D2">
        <w:rPr>
          <w:rStyle w:val="StyleStyleBold12pt"/>
          <w:szCs w:val="32"/>
        </w:rPr>
        <w:t xml:space="preserve">UQ:  AT:  </w:t>
      </w:r>
      <w:r>
        <w:rPr>
          <w:rStyle w:val="StyleStyleBold12pt"/>
          <w:szCs w:val="32"/>
        </w:rPr>
        <w:t>Obama Will Push for Piecemeal Bill</w:t>
      </w:r>
      <w:bookmarkEnd w:id="53"/>
      <w:bookmarkEnd w:id="54"/>
      <w:bookmarkEnd w:id="55"/>
      <w:bookmarkEnd w:id="56"/>
    </w:p>
    <w:p w:rsidR="00632517" w:rsidRDefault="00632517" w:rsidP="00632517">
      <w:pPr>
        <w:pStyle w:val="Heading4"/>
        <w:rPr>
          <w:rStyle w:val="StyleStyleBold12pt"/>
          <w:b/>
        </w:rPr>
      </w:pPr>
      <w:r>
        <w:rPr>
          <w:rStyle w:val="StyleStyleBold12pt"/>
        </w:rPr>
        <w:t>(--) Obama will push for comprehensive immigration reform—not piecemeal measures:</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103" w:history="1">
        <w:r w:rsidRPr="00C903DA">
          <w:rPr>
            <w:rStyle w:val="Hyperlink"/>
          </w:rPr>
          <w:t>http://www.huffingtonpost.com/2013/01/15/obama-immigration-reform_n_2463388.html</w:t>
        </w:r>
      </w:hyperlink>
      <w:r w:rsidRPr="00C903DA">
        <w:t>, Accessed 1/23/2013, rwg)</w:t>
      </w:r>
    </w:p>
    <w:p w:rsidR="00632517" w:rsidRDefault="00632517" w:rsidP="00632517">
      <w:pPr>
        <w:rPr>
          <w:rStyle w:val="Emphasis"/>
          <w:highlight w:val="yellow"/>
        </w:rPr>
      </w:pPr>
      <w:r w:rsidRPr="001D1489">
        <w:rPr>
          <w:sz w:val="16"/>
        </w:rPr>
        <w:t xml:space="preserve">The State of the Union address will be important to beginning that argument. White House spokesman Jay Carney said last week that </w:t>
      </w:r>
      <w:r w:rsidRPr="001D1489">
        <w:rPr>
          <w:rStyle w:val="StyleBoldUnderline"/>
          <w:highlight w:val="yellow"/>
        </w:rPr>
        <w:t>immigration reform would likely be mentioned in Obama's speech</w:t>
      </w:r>
      <w:r w:rsidRPr="001D1489">
        <w:rPr>
          <w:sz w:val="16"/>
        </w:rPr>
        <w:t>. It wouldn't be a surprise: His past two State of the Union speeches mentioned the need for immigration reform, particularly on the high-skilled side and in aid for Dreamers, undocumented young people who would be helped by the Dream Act and reform. The references to immigration in both speeches were roughly the same -- down to the line -- and, as is typical for State of the Union speeches, didn't go into much policy detail.</w:t>
      </w:r>
      <w:r w:rsidRPr="001D1489">
        <w:rPr>
          <w:sz w:val="12"/>
        </w:rPr>
        <w:t>¶</w:t>
      </w:r>
      <w:r w:rsidRPr="001D1489">
        <w:rPr>
          <w:sz w:val="16"/>
        </w:rPr>
        <w:t xml:space="preserve"> That speech this year may not have much detail either. But </w:t>
      </w:r>
      <w:r w:rsidRPr="001D1489">
        <w:rPr>
          <w:rStyle w:val="StyleBoldUnderline"/>
          <w:highlight w:val="yellow"/>
        </w:rPr>
        <w:t xml:space="preserve">it will be an important first statement of Obama's intention to do something on immigration quickly, and in one piece. Even though previous discussions have focused on comprehensive immigration reform, many Republican lawmakers want it to be done piece by piece. Administration officials don't think that would work, and neither does the president, who has repeatedly said it </w:t>
      </w:r>
      <w:r w:rsidRPr="001D1489">
        <w:rPr>
          <w:rStyle w:val="Emphasis"/>
          <w:highlight w:val="yellow"/>
        </w:rPr>
        <w:t>needs to be done in full.</w:t>
      </w:r>
    </w:p>
    <w:p w:rsidR="00632517" w:rsidRDefault="00632517" w:rsidP="00632517">
      <w:pPr>
        <w:pStyle w:val="Heading4"/>
      </w:pPr>
      <w:r>
        <w:t>(--) Obama will push for comprehensive immigration reform:</w:t>
      </w:r>
    </w:p>
    <w:p w:rsidR="00632517" w:rsidRPr="00DA5173" w:rsidRDefault="00632517" w:rsidP="00632517">
      <w:pPr>
        <w:ind w:left="720"/>
      </w:pPr>
      <w:r w:rsidRPr="00DA5173">
        <w:t xml:space="preserve">Julia </w:t>
      </w:r>
      <w:r w:rsidRPr="00DA5173">
        <w:rPr>
          <w:rStyle w:val="StyleStyleBold12pt"/>
        </w:rPr>
        <w:t>Preston, 1/12/2013</w:t>
      </w:r>
      <w:r w:rsidRPr="00DA5173">
        <w:t xml:space="preserve"> (staff writer, “Obama Will Seek Citizenship Path in One Fast Push,” </w:t>
      </w:r>
      <w:hyperlink r:id="rId104" w:history="1">
        <w:r w:rsidRPr="00DA5173">
          <w:rPr>
            <w:rStyle w:val="Hyperlink"/>
          </w:rPr>
          <w:t>http://www.nytimes.com/2013/01/13/us/politics/obama-plans-to-push-congress-on-immigration-overhaul.html?_r=0</w:t>
        </w:r>
      </w:hyperlink>
      <w:r w:rsidRPr="00DA5173">
        <w:t>, Accessed 1/24/2013, rwg)</w:t>
      </w:r>
    </w:p>
    <w:p w:rsidR="00632517" w:rsidRPr="00DA5173" w:rsidRDefault="00632517" w:rsidP="00632517">
      <w:pPr>
        <w:rPr>
          <w:sz w:val="16"/>
        </w:rPr>
      </w:pPr>
      <w:r w:rsidRPr="00DA5173">
        <w:rPr>
          <w:sz w:val="16"/>
        </w:rPr>
        <w:t>Mr</w:t>
      </w:r>
      <w:r w:rsidRPr="00DA5173">
        <w:rPr>
          <w:rStyle w:val="StyleBoldUnderline"/>
          <w:highlight w:val="yellow"/>
        </w:rPr>
        <w:t>. Obama</w:t>
      </w:r>
      <w:r w:rsidRPr="00DA5173">
        <w:rPr>
          <w:sz w:val="16"/>
        </w:rPr>
        <w:t xml:space="preserve"> and Senate Democrats </w:t>
      </w:r>
      <w:r w:rsidRPr="00DA5173">
        <w:rPr>
          <w:rStyle w:val="StyleBoldUnderline"/>
          <w:highlight w:val="yellow"/>
        </w:rPr>
        <w:t xml:space="preserve">will propose the changes in </w:t>
      </w:r>
      <w:r w:rsidRPr="00DA5173">
        <w:rPr>
          <w:rStyle w:val="Emphasis"/>
          <w:highlight w:val="yellow"/>
        </w:rPr>
        <w:t>one comprehensive bill</w:t>
      </w:r>
      <w:r w:rsidRPr="00DA5173">
        <w:rPr>
          <w:rStyle w:val="StyleBoldUnderline"/>
          <w:highlight w:val="yellow"/>
        </w:rPr>
        <w:t>, the officials said, resisting efforts by some Republicans to break the overhaul into smaller pieces</w:t>
      </w:r>
      <w:r w:rsidRPr="00DA5173">
        <w:rPr>
          <w:sz w:val="16"/>
        </w:rPr>
        <w:t xml:space="preserve"> — separately addressing young illegal immigrants, migrant farmworkers or highly skilled foreigners — which might be easier for reluctant members of their party to accept.</w:t>
      </w:r>
    </w:p>
    <w:p w:rsidR="00632517" w:rsidRPr="00451E1C" w:rsidRDefault="00632517" w:rsidP="00632517">
      <w:pPr>
        <w:rPr>
          <w:sz w:val="16"/>
        </w:rPr>
      </w:pPr>
    </w:p>
    <w:p w:rsidR="00632517" w:rsidRPr="00EB44E2" w:rsidRDefault="00632517" w:rsidP="00632517"/>
    <w:p w:rsidR="00632517" w:rsidRPr="00FD658D" w:rsidRDefault="00632517" w:rsidP="00632517">
      <w:pPr>
        <w:pStyle w:val="Heading3"/>
        <w:rPr>
          <w:rStyle w:val="StyleStyleBold12pt"/>
          <w:b/>
          <w:szCs w:val="32"/>
        </w:rPr>
      </w:pPr>
      <w:bookmarkStart w:id="57" w:name="_Toc350547515"/>
      <w:bookmarkStart w:id="58" w:name="_Toc360093991"/>
      <w:bookmarkStart w:id="59" w:name="_Toc360094445"/>
      <w:bookmarkStart w:id="60" w:name="_Toc360209663"/>
      <w:r w:rsidRPr="00FD658D">
        <w:rPr>
          <w:rStyle w:val="StyleStyleBold12pt"/>
          <w:szCs w:val="32"/>
        </w:rPr>
        <w:t xml:space="preserve">UQ:  </w:t>
      </w:r>
      <w:r>
        <w:rPr>
          <w:rStyle w:val="StyleStyleBold12pt"/>
          <w:szCs w:val="32"/>
        </w:rPr>
        <w:t>AT</w:t>
      </w:r>
      <w:r w:rsidRPr="00FD658D">
        <w:rPr>
          <w:rStyle w:val="StyleStyleBold12pt"/>
          <w:szCs w:val="32"/>
        </w:rPr>
        <w:t>:  Citizenship Blocks Passage</w:t>
      </w:r>
      <w:bookmarkEnd w:id="57"/>
      <w:bookmarkEnd w:id="58"/>
      <w:bookmarkEnd w:id="59"/>
      <w:bookmarkEnd w:id="60"/>
    </w:p>
    <w:p w:rsidR="00632517" w:rsidRDefault="00632517" w:rsidP="00632517">
      <w:pPr>
        <w:pStyle w:val="Heading4"/>
      </w:pPr>
      <w:r>
        <w:t>(--) Anti-amnesty movement has weakened:</w:t>
      </w:r>
    </w:p>
    <w:p w:rsidR="00632517" w:rsidRDefault="00632517" w:rsidP="00632517">
      <w:pPr>
        <w:ind w:left="720"/>
      </w:pPr>
      <w:r>
        <w:t xml:space="preserve">Daniel </w:t>
      </w:r>
      <w:r w:rsidRPr="00EA24B0">
        <w:rPr>
          <w:rStyle w:val="StyleStyleBold12pt"/>
        </w:rPr>
        <w:t>González, 3/7/2013</w:t>
      </w:r>
      <w:r>
        <w:t xml:space="preserve"> (staff writer, “Foes of ‘amnesty’ mobilizing to help defeat immigration reform,” </w:t>
      </w:r>
      <w:hyperlink r:id="rId105" w:history="1">
        <w:r w:rsidRPr="003608CB">
          <w:rPr>
            <w:rStyle w:val="Hyperlink"/>
          </w:rPr>
          <w:t>http://www.azcentral.com/news/politics/articles/20130305amnesty-foes-mobilizing-flood-congress.html</w:t>
        </w:r>
      </w:hyperlink>
      <w:r>
        <w:t>, Accessed 3/8/2013, rwg)</w:t>
      </w:r>
    </w:p>
    <w:p w:rsidR="00632517" w:rsidRPr="00A12FB7" w:rsidRDefault="00632517" w:rsidP="00632517">
      <w:pPr>
        <w:rPr>
          <w:sz w:val="16"/>
        </w:rPr>
      </w:pPr>
      <w:r w:rsidRPr="00A12FB7">
        <w:rPr>
          <w:rStyle w:val="StyleBoldUnderline"/>
          <w:highlight w:val="yellow"/>
        </w:rPr>
        <w:t>Childress and others who oppose any form of legalization for undocumented immigrants acknowledge that, so far, the issue hasn’t generated as much heat as it did in 2006 and 2007,</w:t>
      </w:r>
      <w:r w:rsidRPr="00A12FB7">
        <w:rPr>
          <w:sz w:val="16"/>
        </w:rPr>
        <w:t xml:space="preserve"> even though Obama has made immigration reform a top priority this year and a bipartisan group of lawmakers is moving fast to get a bill passed as quickly as possible, perhaps this summer.</w:t>
      </w:r>
      <w:r w:rsidRPr="00A12FB7">
        <w:rPr>
          <w:sz w:val="12"/>
        </w:rPr>
        <w:t>¶</w:t>
      </w:r>
      <w:r w:rsidRPr="00A12FB7">
        <w:rPr>
          <w:sz w:val="16"/>
        </w:rPr>
        <w:t xml:space="preserve"> “</w:t>
      </w:r>
      <w:r w:rsidRPr="00A12FB7">
        <w:rPr>
          <w:rStyle w:val="StyleBoldUnderline"/>
          <w:highlight w:val="yellow"/>
        </w:rPr>
        <w:t>I am trying to light a fire here and get the passions burning again</w:t>
      </w:r>
      <w:r w:rsidRPr="00A12FB7">
        <w:rPr>
          <w:sz w:val="16"/>
        </w:rPr>
        <w:t xml:space="preserve">, and I know that, in the end, </w:t>
      </w:r>
      <w:r w:rsidRPr="00A12FB7">
        <w:rPr>
          <w:rStyle w:val="StyleBoldUnderline"/>
          <w:highlight w:val="yellow"/>
        </w:rPr>
        <w:t>Americans will melt down the phone lines in Washington against amnesty,”</w:t>
      </w:r>
      <w:r w:rsidRPr="00A12FB7">
        <w:rPr>
          <w:sz w:val="16"/>
        </w:rPr>
        <w:t xml:space="preserve"> Childress said. “</w:t>
      </w:r>
      <w:r w:rsidRPr="00A12FB7">
        <w:rPr>
          <w:rStyle w:val="StyleBoldUnderline"/>
          <w:highlight w:val="yellow"/>
        </w:rPr>
        <w:t xml:space="preserve">We are </w:t>
      </w:r>
      <w:r w:rsidRPr="00A12FB7">
        <w:rPr>
          <w:rStyle w:val="Emphasis"/>
          <w:highlight w:val="yellow"/>
        </w:rPr>
        <w:t>not there yet</w:t>
      </w:r>
      <w:r w:rsidRPr="00A12FB7">
        <w:rPr>
          <w:sz w:val="16"/>
        </w:rPr>
        <w:t>.”</w:t>
      </w:r>
      <w:r w:rsidRPr="00A12FB7">
        <w:rPr>
          <w:sz w:val="12"/>
        </w:rPr>
        <w:t>¶</w:t>
      </w:r>
      <w:r w:rsidRPr="00A12FB7">
        <w:rPr>
          <w:sz w:val="16"/>
        </w:rPr>
        <w:t xml:space="preserve"> </w:t>
      </w:r>
      <w:r w:rsidRPr="00A12FB7">
        <w:rPr>
          <w:rStyle w:val="StyleBoldUnderline"/>
          <w:highlight w:val="yellow"/>
        </w:rPr>
        <w:t>They blame fatigue for sucking some of the life out of the “anti-amnesty” movement</w:t>
      </w:r>
      <w:r w:rsidRPr="00A12FB7">
        <w:rPr>
          <w:sz w:val="16"/>
        </w:rPr>
        <w:t xml:space="preserve">. </w:t>
      </w:r>
      <w:r w:rsidRPr="00A12FB7">
        <w:rPr>
          <w:rStyle w:val="StyleBoldUnderline"/>
          <w:highlight w:val="yellow"/>
        </w:rPr>
        <w:t>Opponents also say there is a feeling that passage of an immigration-reform bill may now be inevitable given the renewed push by key Republicans to pass immigration reforms to attract increasingly influential Latino voters</w:t>
      </w:r>
      <w:r w:rsidRPr="00A12FB7">
        <w:rPr>
          <w:sz w:val="16"/>
        </w:rPr>
        <w:t xml:space="preserve"> following the drubbing GOP nominee Mitt Romney received from them in November.</w:t>
      </w:r>
      <w:r w:rsidRPr="00A12FB7">
        <w:rPr>
          <w:sz w:val="12"/>
        </w:rPr>
        <w:t>¶</w:t>
      </w:r>
      <w:r w:rsidRPr="00A12FB7">
        <w:rPr>
          <w:sz w:val="16"/>
        </w:rPr>
        <w:t xml:space="preserve"> “It is tiring. </w:t>
      </w:r>
      <w:r w:rsidRPr="00A12FB7">
        <w:rPr>
          <w:rStyle w:val="StyleBoldUnderline"/>
          <w:highlight w:val="yellow"/>
        </w:rPr>
        <w:t>There may be a sense that people are a little worn out</w:t>
      </w:r>
      <w:r w:rsidRPr="00A12FB7">
        <w:rPr>
          <w:sz w:val="16"/>
        </w:rPr>
        <w:t>,” said Roy Beck, executive director of NumbersUSA. The Washington, D.C., group advocates for restrictions on immigration and has organized campaigns in the past urging its members to call, fax or e-mail lawmakers to oppose immigration reform.</w:t>
      </w:r>
    </w:p>
    <w:p w:rsidR="00632517" w:rsidRDefault="00632517" w:rsidP="00632517">
      <w:pPr>
        <w:pStyle w:val="Heading4"/>
      </w:pPr>
      <w:r>
        <w:t>(--) Influence of anti-amnesty groups will be weaker:</w:t>
      </w:r>
    </w:p>
    <w:p w:rsidR="00632517" w:rsidRPr="00A12FB7" w:rsidRDefault="00632517" w:rsidP="00632517">
      <w:pPr>
        <w:ind w:left="720"/>
      </w:pPr>
      <w:r w:rsidRPr="00A12FB7">
        <w:t xml:space="preserve">Daniel </w:t>
      </w:r>
      <w:r w:rsidRPr="00A12FB7">
        <w:rPr>
          <w:rStyle w:val="StyleStyleBold12pt"/>
        </w:rPr>
        <w:t>González, 3/7/2013</w:t>
      </w:r>
      <w:r w:rsidRPr="00A12FB7">
        <w:t xml:space="preserve"> (staff writer, “Foes of ‘amnesty’ mobilizing to help defeat immigration reform,” </w:t>
      </w:r>
      <w:hyperlink r:id="rId106" w:history="1">
        <w:r w:rsidRPr="00A12FB7">
          <w:t>http://www.azcentral.com/news/politics/articles/20130305amnesty-foes-mobilizing-flood-congress.html</w:t>
        </w:r>
      </w:hyperlink>
      <w:r w:rsidRPr="00A12FB7">
        <w:t>, Accessed 3/8/2013, rwg)</w:t>
      </w:r>
    </w:p>
    <w:p w:rsidR="00632517" w:rsidRPr="00A12FB7" w:rsidRDefault="00632517" w:rsidP="00632517">
      <w:pPr>
        <w:rPr>
          <w:sz w:val="16"/>
        </w:rPr>
      </w:pPr>
      <w:r w:rsidRPr="00A12FB7">
        <w:rPr>
          <w:sz w:val="16"/>
        </w:rPr>
        <w:t xml:space="preserve">Frank </w:t>
      </w:r>
      <w:r w:rsidRPr="00A12FB7">
        <w:rPr>
          <w:rStyle w:val="StyleBoldUnderline"/>
          <w:highlight w:val="yellow"/>
        </w:rPr>
        <w:t>Sharry, executive director of America’s Voice</w:t>
      </w:r>
      <w:r w:rsidRPr="00A12FB7">
        <w:rPr>
          <w:sz w:val="16"/>
        </w:rPr>
        <w:t xml:space="preserve">, a Washington, D.C., group that advocates for comprehensive immigration reform, </w:t>
      </w:r>
      <w:r w:rsidRPr="00A12FB7">
        <w:rPr>
          <w:rStyle w:val="StyleBoldUnderline"/>
          <w:highlight w:val="yellow"/>
        </w:rPr>
        <w:t>doesn’t think opposition will be as strong this time because the influence of “anti-amnesty” groups has been diminished by the November election</w:t>
      </w:r>
      <w:r w:rsidRPr="00A12FB7">
        <w:rPr>
          <w:sz w:val="16"/>
        </w:rPr>
        <w:t>, when Obama swept more than 70 percent of the Latino vote. Romney campaigned on a strident, anti-immigrant message, saying he favored self-deportation and was opposed to letting illegal immigrants gain legal status.</w:t>
      </w:r>
      <w:r w:rsidRPr="00A12FB7">
        <w:rPr>
          <w:sz w:val="12"/>
        </w:rPr>
        <w:t>¶</w:t>
      </w:r>
      <w:r w:rsidRPr="00A12FB7">
        <w:rPr>
          <w:sz w:val="16"/>
        </w:rPr>
        <w:t xml:space="preserve"> “</w:t>
      </w:r>
      <w:r w:rsidRPr="00A12FB7">
        <w:rPr>
          <w:rStyle w:val="StyleBoldUnderline"/>
          <w:highlight w:val="yellow"/>
        </w:rPr>
        <w:t>You’ll see strong opposition, but I don’t think it will be anywhere near the kind of volume or visibility of 2006 and 2007, in large part because I think Republicans have realized that by branding themselves as anti-Latino, it hasn’t been very good for them electorally</w:t>
      </w:r>
      <w:r w:rsidRPr="00A12FB7">
        <w:rPr>
          <w:sz w:val="16"/>
        </w:rPr>
        <w:t>,” Sharry said.</w:t>
      </w:r>
    </w:p>
    <w:p w:rsidR="00632517" w:rsidRDefault="00632517" w:rsidP="00632517">
      <w:pPr>
        <w:pStyle w:val="Heading4"/>
      </w:pPr>
      <w:r>
        <w:t xml:space="preserve">(--) Citizenship Won’t hold-up passage </w:t>
      </w:r>
    </w:p>
    <w:p w:rsidR="00632517" w:rsidRPr="00471090" w:rsidRDefault="00632517" w:rsidP="00632517">
      <w:pPr>
        <w:ind w:left="720"/>
      </w:pPr>
      <w:r w:rsidRPr="005A4118">
        <w:rPr>
          <w:rStyle w:val="StyleStyleBold12pt"/>
        </w:rPr>
        <w:t>Sargent 2/4</w:t>
      </w:r>
      <w:r>
        <w:rPr>
          <w:rStyle w:val="StyleStyleBold12pt"/>
        </w:rPr>
        <w:t>/2013</w:t>
      </w:r>
      <w:r w:rsidRPr="005A4118">
        <w:t xml:space="preserve"> (Greg, “How House Republicans can kill immigration reform”, </w:t>
      </w:r>
      <w:hyperlink r:id="rId107" w:history="1">
        <w:r w:rsidRPr="005A4118">
          <w:rPr>
            <w:rStyle w:val="Hyperlink"/>
          </w:rPr>
          <w:t>http://www.washingtonpost.com/blogs/plum-line/wp/2013/02/04/how-house-republicans-can-kill-immigration-reform/</w:t>
        </w:r>
      </w:hyperlink>
      <w:r w:rsidRPr="005A4118">
        <w:t>, CMR)</w:t>
      </w:r>
    </w:p>
    <w:p w:rsidR="00632517" w:rsidRDefault="00632517" w:rsidP="00632517">
      <w:pPr>
        <w:rPr>
          <w:sz w:val="16"/>
        </w:rPr>
      </w:pPr>
      <w:r w:rsidRPr="005A4118">
        <w:rPr>
          <w:sz w:val="16"/>
        </w:rPr>
        <w:t xml:space="preserve">To be sure, </w:t>
      </w:r>
      <w:r w:rsidRPr="00A154EF">
        <w:rPr>
          <w:rStyle w:val="StyleBoldUnderline"/>
          <w:highlight w:val="yellow"/>
        </w:rPr>
        <w:t>immigration</w:t>
      </w:r>
      <w:r w:rsidRPr="005A4118">
        <w:rPr>
          <w:sz w:val="16"/>
        </w:rPr>
        <w:t xml:space="preserve"> reform </w:t>
      </w:r>
      <w:r w:rsidRPr="00471090">
        <w:rPr>
          <w:rStyle w:val="Emphasis"/>
          <w:highlight w:val="yellow"/>
        </w:rPr>
        <w:t>could survive</w:t>
      </w:r>
      <w:r w:rsidRPr="00A154EF">
        <w:rPr>
          <w:rStyle w:val="StyleBoldUnderline"/>
          <w:highlight w:val="yellow"/>
        </w:rPr>
        <w:t xml:space="preserve"> even if House Republicans </w:t>
      </w:r>
      <w:r w:rsidRPr="00471090">
        <w:rPr>
          <w:rStyle w:val="Emphasis"/>
          <w:highlight w:val="yellow"/>
        </w:rPr>
        <w:t>don’t allow a path to citizenship</w:t>
      </w:r>
      <w:r w:rsidRPr="005A4118">
        <w:rPr>
          <w:sz w:val="16"/>
        </w:rPr>
        <w:t xml:space="preserve"> to be included in the initial House compromise. </w:t>
      </w:r>
      <w:r w:rsidRPr="005A4118">
        <w:rPr>
          <w:rStyle w:val="StyleBoldUnderline"/>
          <w:highlight w:val="yellow"/>
        </w:rPr>
        <w:t xml:space="preserve">If the Senate passes its compromise by wide bipartisan margins, the pressure on House Republicans to allow a vote on it will be </w:t>
      </w:r>
      <w:r w:rsidRPr="005A4118">
        <w:rPr>
          <w:rStyle w:val="Emphasis"/>
          <w:highlight w:val="yellow"/>
        </w:rPr>
        <w:t>extremely intense</w:t>
      </w:r>
      <w:r w:rsidRPr="005A4118">
        <w:rPr>
          <w:sz w:val="16"/>
        </w:rPr>
        <w:t xml:space="preserve">, and </w:t>
      </w:r>
      <w:r w:rsidRPr="005A4118">
        <w:rPr>
          <w:rStyle w:val="StyleBoldUnderline"/>
          <w:highlight w:val="yellow"/>
        </w:rPr>
        <w:t>it could pass mostly with Dem support</w:t>
      </w:r>
      <w:r w:rsidRPr="005A4118">
        <w:rPr>
          <w:sz w:val="16"/>
        </w:rPr>
        <w:t xml:space="preserve"> (which is </w:t>
      </w:r>
      <w:r w:rsidRPr="005A4118">
        <w:rPr>
          <w:rStyle w:val="StyleBoldUnderline"/>
          <w:highlight w:val="yellow"/>
        </w:rPr>
        <w:t>how</w:t>
      </w:r>
      <w:r w:rsidRPr="005A4118">
        <w:rPr>
          <w:sz w:val="16"/>
        </w:rPr>
        <w:t xml:space="preserve"> the </w:t>
      </w:r>
      <w:r w:rsidRPr="005A4118">
        <w:rPr>
          <w:rStyle w:val="StyleBoldUnderline"/>
          <w:highlight w:val="yellow"/>
        </w:rPr>
        <w:t>fiscal cliff</w:t>
      </w:r>
      <w:r w:rsidRPr="005A4118">
        <w:rPr>
          <w:sz w:val="16"/>
        </w:rPr>
        <w:t xml:space="preserve"> deal </w:t>
      </w:r>
      <w:r w:rsidRPr="005A4118">
        <w:rPr>
          <w:rStyle w:val="StyleBoldUnderline"/>
          <w:highlight w:val="yellow"/>
        </w:rPr>
        <w:t>was resolved</w:t>
      </w:r>
      <w:r w:rsidRPr="005A4118">
        <w:rPr>
          <w:sz w:val="16"/>
        </w:rPr>
        <w:t>). But it would be far better if the emerging House compromise does contain a path to citizenship. If it doesn’t, it will be yet another sign of just how hostile House Republicans are to genuine immigration reform — and how hard it will be to achieve.</w:t>
      </w:r>
    </w:p>
    <w:p w:rsidR="00632517" w:rsidRDefault="00632517" w:rsidP="00632517">
      <w:pPr>
        <w:pStyle w:val="Heading4"/>
      </w:pPr>
      <w:r>
        <w:t>(--) GOP will eventually cave on citizenship in the status quo</w:t>
      </w:r>
    </w:p>
    <w:p w:rsidR="00632517" w:rsidRDefault="00632517" w:rsidP="00632517">
      <w:pPr>
        <w:ind w:left="720"/>
      </w:pPr>
      <w:r w:rsidRPr="00B66A59">
        <w:rPr>
          <w:rStyle w:val="StyleStyleBold12pt"/>
        </w:rPr>
        <w:t>Narayanswamy 2/13</w:t>
      </w:r>
      <w:r>
        <w:t>/20</w:t>
      </w:r>
      <w:r w:rsidRPr="002916D3">
        <w:rPr>
          <w:rStyle w:val="StyleStyleBold12pt"/>
        </w:rPr>
        <w:t>13</w:t>
      </w:r>
      <w:r>
        <w:t xml:space="preserve">, Anupama, Projects Editor for Real Time Investigations, a Sunlight Foundation Project, former researcher with the Center for public Integrity; “Key players in immigration debate have support of special interests,” Sunlight Foundation, </w:t>
      </w:r>
      <w:r w:rsidRPr="00B66A59">
        <w:t>http://reporting.sunlightfoundation.com/2013/immigration-reform/</w:t>
      </w:r>
    </w:p>
    <w:p w:rsidR="00632517" w:rsidRPr="002916D3" w:rsidRDefault="00632517" w:rsidP="00632517">
      <w:pPr>
        <w:rPr>
          <w:sz w:val="16"/>
        </w:rPr>
      </w:pPr>
      <w:r w:rsidRPr="002916D3">
        <w:rPr>
          <w:sz w:val="16"/>
        </w:rPr>
        <w:t xml:space="preserve">On the Republican side, </w:t>
      </w:r>
      <w:r w:rsidRPr="00B66A59">
        <w:rPr>
          <w:rStyle w:val="StyleBoldUnderline"/>
        </w:rPr>
        <w:t>gang-of-eighters</w:t>
      </w:r>
      <w:r w:rsidRPr="002916D3">
        <w:rPr>
          <w:sz w:val="16"/>
        </w:rPr>
        <w:t xml:space="preserve"> Jeff </w:t>
      </w:r>
      <w:r w:rsidRPr="00B66A59">
        <w:rPr>
          <w:rStyle w:val="StyleBoldUnderline"/>
        </w:rPr>
        <w:t>Flake</w:t>
      </w:r>
      <w:r w:rsidRPr="002916D3">
        <w:rPr>
          <w:sz w:val="16"/>
        </w:rPr>
        <w:t xml:space="preserve">, R-Ariz. </w:t>
      </w:r>
      <w:r w:rsidRPr="00B66A59">
        <w:rPr>
          <w:rStyle w:val="StyleBoldUnderline"/>
        </w:rPr>
        <w:t>and</w:t>
      </w:r>
      <w:r w:rsidRPr="002916D3">
        <w:rPr>
          <w:sz w:val="16"/>
        </w:rPr>
        <w:t xml:space="preserve"> Lindsey </w:t>
      </w:r>
      <w:r w:rsidRPr="00B66A59">
        <w:rPr>
          <w:rStyle w:val="StyleBoldUnderline"/>
        </w:rPr>
        <w:t>Graham</w:t>
      </w:r>
      <w:r w:rsidRPr="002916D3">
        <w:rPr>
          <w:sz w:val="16"/>
        </w:rPr>
        <w:t xml:space="preserve">, R-S.C., </w:t>
      </w:r>
      <w:r w:rsidRPr="00B66A59">
        <w:rPr>
          <w:rStyle w:val="StyleBoldUnderline"/>
        </w:rPr>
        <w:t>each worked on immigration</w:t>
      </w:r>
      <w:r w:rsidRPr="002916D3">
        <w:rPr>
          <w:sz w:val="16"/>
        </w:rPr>
        <w:t xml:space="preserve"> reform bills </w:t>
      </w:r>
      <w:r w:rsidRPr="00B66A59">
        <w:rPr>
          <w:rStyle w:val="StyleBoldUnderline"/>
        </w:rPr>
        <w:t>in the past</w:t>
      </w:r>
      <w:r w:rsidRPr="002916D3">
        <w:rPr>
          <w:sz w:val="16"/>
        </w:rPr>
        <w:t xml:space="preserve">. </w:t>
      </w:r>
      <w:r w:rsidRPr="002916D3">
        <w:rPr>
          <w:rStyle w:val="StyleBoldUnderline"/>
          <w:highlight w:val="yellow"/>
        </w:rPr>
        <w:t>Despite indication from Republican rank and file that any provision to grant citizenship to undocumented people will not see the light of day, the pair, joined by</w:t>
      </w:r>
      <w:r w:rsidRPr="002916D3">
        <w:rPr>
          <w:sz w:val="16"/>
        </w:rPr>
        <w:t xml:space="preserve"> Sen. John </w:t>
      </w:r>
      <w:r w:rsidRPr="002916D3">
        <w:rPr>
          <w:rStyle w:val="StyleBoldUnderline"/>
          <w:highlight w:val="yellow"/>
        </w:rPr>
        <w:t>McCain</w:t>
      </w:r>
      <w:r w:rsidRPr="002916D3">
        <w:rPr>
          <w:sz w:val="16"/>
        </w:rPr>
        <w:t xml:space="preserve">, R-Ariz., </w:t>
      </w:r>
      <w:r w:rsidRPr="002916D3">
        <w:rPr>
          <w:rStyle w:val="StyleBoldUnderline"/>
          <w:highlight w:val="yellow"/>
        </w:rPr>
        <w:t xml:space="preserve">have indicated they believe the </w:t>
      </w:r>
      <w:r w:rsidRPr="002916D3">
        <w:rPr>
          <w:rStyle w:val="Emphasis"/>
          <w:highlight w:val="yellow"/>
        </w:rPr>
        <w:t>GOP is warming up to the idea</w:t>
      </w:r>
      <w:r w:rsidRPr="002916D3">
        <w:rPr>
          <w:rStyle w:val="StyleBoldUnderline"/>
          <w:highlight w:val="yellow"/>
        </w:rPr>
        <w:t xml:space="preserve"> and will come around</w:t>
      </w:r>
      <w:r w:rsidRPr="002916D3">
        <w:rPr>
          <w:sz w:val="16"/>
        </w:rPr>
        <w:t>. McCain received $17 million from the sectors most likely to be involved in the immigration talks, although a vast majority of the money came when he was running for President in 2008. Flake has received more than $1.2 million over the years from the industry and Graham received $2.36 million.</w:t>
      </w:r>
    </w:p>
    <w:p w:rsidR="00632517" w:rsidRDefault="00632517" w:rsidP="00632517">
      <w:pPr>
        <w:pStyle w:val="Heading4"/>
        <w:rPr>
          <w:rStyle w:val="StyleStyleBold12pt"/>
          <w:b/>
        </w:rPr>
      </w:pPr>
      <w:r>
        <w:rPr>
          <w:rStyle w:val="StyleStyleBold12pt"/>
        </w:rPr>
        <w:t>(--) Republicans willing to agree on the pathway to citizenship:</w:t>
      </w:r>
    </w:p>
    <w:p w:rsidR="00632517" w:rsidRPr="00073877" w:rsidRDefault="00632517" w:rsidP="00632517">
      <w:pPr>
        <w:ind w:left="720"/>
      </w:pPr>
      <w:r w:rsidRPr="00073877">
        <w:t xml:space="preserve">Daniel </w:t>
      </w:r>
      <w:r w:rsidRPr="00073877">
        <w:rPr>
          <w:rStyle w:val="StyleStyleBold12pt"/>
        </w:rPr>
        <w:t>Strauss, 1/18/2013</w:t>
      </w:r>
      <w:r w:rsidRPr="00073877">
        <w:t xml:space="preserve"> (staff writer, “Reid: No immigration reform bill will pass Senate without pathway to citizenship,” </w:t>
      </w:r>
      <w:hyperlink r:id="rId108" w:history="1">
        <w:r w:rsidRPr="00073877">
          <w:rPr>
            <w:rStyle w:val="Hyperlink"/>
          </w:rPr>
          <w:t>http://thehill.com/blogs/blog-briefing-room/news/278033-reid-no-immigration-reform-bill-will-pass-senate-without-pathway-to-citizenship</w:t>
        </w:r>
      </w:hyperlink>
      <w:r w:rsidRPr="00073877">
        <w:t>, Accessed 1/23/2013, rwg)</w:t>
      </w:r>
    </w:p>
    <w:p w:rsidR="00632517" w:rsidRDefault="00632517" w:rsidP="00632517">
      <w:pPr>
        <w:rPr>
          <w:sz w:val="16"/>
        </w:rPr>
      </w:pPr>
      <w:r w:rsidRPr="00073877">
        <w:rPr>
          <w:sz w:val="16"/>
        </w:rPr>
        <w:t xml:space="preserve">Sen. Marco </w:t>
      </w:r>
      <w:r w:rsidRPr="00073877">
        <w:rPr>
          <w:rStyle w:val="StyleBoldUnderline"/>
          <w:highlight w:val="yellow"/>
        </w:rPr>
        <w:t>Rubio</w:t>
      </w:r>
      <w:r w:rsidRPr="00073877">
        <w:rPr>
          <w:sz w:val="16"/>
        </w:rPr>
        <w:t xml:space="preserve"> (R-Fla.), considered a party leader on immigration reform and a top contender for the Republican nomination for president in 2016, </w:t>
      </w:r>
      <w:r w:rsidRPr="00073877">
        <w:rPr>
          <w:rStyle w:val="StyleBoldUnderline"/>
          <w:highlight w:val="yellow"/>
        </w:rPr>
        <w:t xml:space="preserve">outlined a blueprint for an immigration reform bill that </w:t>
      </w:r>
      <w:r w:rsidRPr="00641984">
        <w:rPr>
          <w:rStyle w:val="Emphasis"/>
          <w:highlight w:val="yellow"/>
        </w:rPr>
        <w:t>included a pathway to citizenship</w:t>
      </w:r>
      <w:r w:rsidRPr="00073877">
        <w:rPr>
          <w:rStyle w:val="StyleBoldUnderline"/>
          <w:highlight w:val="yellow"/>
        </w:rPr>
        <w:t xml:space="preserve"> for immigrants living in the country illegally. Rep. Paul Ryan, who ran as the 2012 Republican presidential nominee, </w:t>
      </w:r>
      <w:r w:rsidRPr="00641984">
        <w:rPr>
          <w:rStyle w:val="Emphasis"/>
          <w:highlight w:val="yellow"/>
        </w:rPr>
        <w:t>quickly threw his support</w:t>
      </w:r>
      <w:r w:rsidRPr="00073877">
        <w:rPr>
          <w:rStyle w:val="StyleBoldUnderline"/>
          <w:highlight w:val="yellow"/>
        </w:rPr>
        <w:t xml:space="preserve"> behind the outline</w:t>
      </w:r>
      <w:r w:rsidRPr="00073877">
        <w:rPr>
          <w:sz w:val="16"/>
        </w:rPr>
        <w:t xml:space="preserve">. </w:t>
      </w:r>
    </w:p>
    <w:p w:rsidR="00632517" w:rsidRDefault="00632517" w:rsidP="00632517">
      <w:pPr>
        <w:pStyle w:val="Heading4"/>
      </w:pPr>
      <w:r>
        <w:t>(--) Republicans increasingly agree on pathway to citizenship:</w:t>
      </w:r>
    </w:p>
    <w:p w:rsidR="00632517" w:rsidRPr="005A09AC" w:rsidRDefault="00632517" w:rsidP="00632517">
      <w:pPr>
        <w:ind w:left="720"/>
      </w:pPr>
      <w:r w:rsidRPr="005A09AC">
        <w:t xml:space="preserve">Challen </w:t>
      </w:r>
      <w:r w:rsidRPr="005A09AC">
        <w:rPr>
          <w:rStyle w:val="StyleStyleBold12pt"/>
        </w:rPr>
        <w:t>Stephens, 1/23/2013</w:t>
      </w:r>
      <w:r>
        <w:t xml:space="preserve"> (staff writer, “</w:t>
      </w:r>
      <w:r w:rsidRPr="005A09AC">
        <w:t>Illegal immigration: Most Republicans n</w:t>
      </w:r>
      <w:r>
        <w:t xml:space="preserve">ow favor pathway to citizenship,” </w:t>
      </w:r>
      <w:hyperlink r:id="rId109" w:history="1">
        <w:r w:rsidRPr="002036B3">
          <w:rPr>
            <w:rStyle w:val="Hyperlink"/>
          </w:rPr>
          <w:t>http://blog.al.com/wire/2013/01/illegal_ immigration_most_repub.html</w:t>
        </w:r>
      </w:hyperlink>
      <w:r>
        <w:t>, Accessed 1/23/2013, rwg)</w:t>
      </w:r>
    </w:p>
    <w:p w:rsidR="00632517" w:rsidRDefault="00632517" w:rsidP="00632517">
      <w:pPr>
        <w:rPr>
          <w:rStyle w:val="StyleBoldUnderline"/>
          <w:highlight w:val="yellow"/>
        </w:rPr>
      </w:pPr>
      <w:r w:rsidRPr="005A09AC">
        <w:rPr>
          <w:sz w:val="16"/>
        </w:rPr>
        <w:t xml:space="preserve">An Associated Press poll announced this week finds that the largest shift in views has been inside the Republican Party itself. </w:t>
      </w:r>
      <w:r w:rsidRPr="005A09AC">
        <w:rPr>
          <w:rStyle w:val="StyleBoldUnderline"/>
          <w:highlight w:val="yellow"/>
        </w:rPr>
        <w:t xml:space="preserve">The Associated Press poll found 52 percent of Republicans now </w:t>
      </w:r>
      <w:r w:rsidRPr="00641984">
        <w:rPr>
          <w:rStyle w:val="Emphasis"/>
          <w:highlight w:val="yellow"/>
        </w:rPr>
        <w:t>favor creating a path to citizenship</w:t>
      </w:r>
      <w:r w:rsidRPr="005A09AC">
        <w:rPr>
          <w:rStyle w:val="StyleBoldUnderline"/>
          <w:highlight w:val="yellow"/>
        </w:rPr>
        <w:t xml:space="preserve"> for illegal immigrants.</w:t>
      </w:r>
      <w:r w:rsidRPr="005A09AC">
        <w:rPr>
          <w:rStyle w:val="StyleBoldUnderline"/>
          <w:b w:val="0"/>
          <w:sz w:val="12"/>
          <w:highlight w:val="yellow"/>
        </w:rPr>
        <w:t>¶</w:t>
      </w:r>
      <w:r w:rsidRPr="005A09AC">
        <w:rPr>
          <w:rStyle w:val="StyleBoldUnderline"/>
          <w:highlight w:val="yellow"/>
        </w:rPr>
        <w:t xml:space="preserve"> That’s up 22 percentage points since 2010, explaining much of the nationwide increase in support.</w:t>
      </w:r>
    </w:p>
    <w:p w:rsidR="00632517" w:rsidRDefault="00632517" w:rsidP="00632517">
      <w:pPr>
        <w:rPr>
          <w:rStyle w:val="StyleBoldUnderline"/>
          <w:highlight w:val="yellow"/>
        </w:rPr>
      </w:pPr>
      <w:r>
        <w:rPr>
          <w:rStyle w:val="StyleBoldUnderline"/>
          <w:highlight w:val="yellow"/>
        </w:rPr>
        <w:br w:type="page"/>
      </w:r>
    </w:p>
    <w:p w:rsidR="00632517" w:rsidRDefault="00632517" w:rsidP="00632517">
      <w:pPr>
        <w:pStyle w:val="Heading3"/>
      </w:pPr>
      <w:bookmarkStart w:id="61" w:name="_Toc350547516"/>
      <w:bookmarkStart w:id="62" w:name="_Toc360093992"/>
      <w:bookmarkStart w:id="63" w:name="_Toc360094446"/>
      <w:bookmarkStart w:id="64" w:name="_Toc360209664"/>
      <w:r>
        <w:t>UQ:  AT:  Gay Rights Undermines Passage</w:t>
      </w:r>
      <w:bookmarkEnd w:id="61"/>
      <w:bookmarkEnd w:id="62"/>
      <w:bookmarkEnd w:id="63"/>
      <w:bookmarkEnd w:id="64"/>
    </w:p>
    <w:p w:rsidR="00632517" w:rsidRPr="00B50F09" w:rsidRDefault="00632517" w:rsidP="00632517">
      <w:pPr>
        <w:pStyle w:val="Heading4"/>
      </w:pPr>
      <w:r>
        <w:t xml:space="preserve">(--) </w:t>
      </w:r>
      <w:r w:rsidRPr="00B50F09">
        <w:t>LGBTQ benefits won’t derail the process – GOP interests in courting Latino votes outweigh their opposition</w:t>
      </w:r>
    </w:p>
    <w:p w:rsidR="00632517" w:rsidRPr="00B50F09" w:rsidRDefault="00632517" w:rsidP="00632517">
      <w:pPr>
        <w:ind w:left="720"/>
      </w:pPr>
      <w:r w:rsidRPr="00B50F09">
        <w:rPr>
          <w:rStyle w:val="StyleStyleBold12pt"/>
        </w:rPr>
        <w:t>Kelly 2/8</w:t>
      </w:r>
      <w:r>
        <w:rPr>
          <w:rStyle w:val="StyleStyleBold12pt"/>
        </w:rPr>
        <w:t>/2013</w:t>
      </w:r>
      <w:r w:rsidRPr="00B50F09">
        <w:t xml:space="preserve"> (Erin Kelly, Gannett Washington Bureau, “Gay rights becoming controversy in immigration reform,” </w:t>
      </w:r>
      <w:r w:rsidRPr="00DD5A6D">
        <w:t xml:space="preserve">USA Today, 2/8/13, </w:t>
      </w:r>
      <w:hyperlink r:id="rId110" w:history="1">
        <w:r w:rsidRPr="00DD5A6D">
          <w:t>http://www.usatoday.com/story/news/politics/2013/02/08/gay-rights-immigration-reform/1903119/</w:t>
        </w:r>
      </w:hyperlink>
      <w:r w:rsidRPr="00DD5A6D">
        <w:t>)</w:t>
      </w:r>
    </w:p>
    <w:p w:rsidR="00632517" w:rsidRPr="002916D3" w:rsidRDefault="00632517" w:rsidP="00632517">
      <w:pPr>
        <w:rPr>
          <w:sz w:val="16"/>
        </w:rPr>
      </w:pPr>
      <w:r w:rsidRPr="002916D3">
        <w:rPr>
          <w:sz w:val="16"/>
        </w:rPr>
        <w:t>Frank Sharry, a longtime immigrant rights' advocate and executive director of America's Voice, acknowledged that</w:t>
      </w:r>
      <w:r w:rsidRPr="00B50F09">
        <w:rPr>
          <w:rStyle w:val="StyleBoldUnderline"/>
        </w:rPr>
        <w:t xml:space="preserve"> </w:t>
      </w:r>
      <w:r w:rsidRPr="002916D3">
        <w:rPr>
          <w:rStyle w:val="StyleBoldUnderline"/>
          <w:highlight w:val="yellow"/>
        </w:rPr>
        <w:t xml:space="preserve">the same-sex partner issue will </w:t>
      </w:r>
      <w:r w:rsidRPr="002916D3">
        <w:rPr>
          <w:rStyle w:val="Emphasis"/>
          <w:highlight w:val="yellow"/>
        </w:rPr>
        <w:t>spark controversy</w:t>
      </w:r>
      <w:r w:rsidRPr="002916D3">
        <w:rPr>
          <w:rStyle w:val="StyleBoldUnderline"/>
          <w:highlight w:val="yellow"/>
        </w:rPr>
        <w:t xml:space="preserve"> but </w:t>
      </w:r>
      <w:r w:rsidRPr="002916D3">
        <w:rPr>
          <w:rStyle w:val="Emphasis"/>
          <w:highlight w:val="yellow"/>
        </w:rPr>
        <w:t>does not believe it will derail immigration reform</w:t>
      </w:r>
      <w:r w:rsidRPr="002916D3">
        <w:rPr>
          <w:rStyle w:val="Emphasis"/>
        </w:rPr>
        <w:t>.</w:t>
      </w:r>
      <w:r w:rsidRPr="002916D3">
        <w:rPr>
          <w:sz w:val="12"/>
        </w:rPr>
        <w:t>¶</w:t>
      </w:r>
      <w:r w:rsidRPr="002916D3">
        <w:rPr>
          <w:sz w:val="16"/>
        </w:rPr>
        <w:t xml:space="preserve"> "I'm sure </w:t>
      </w:r>
      <w:r w:rsidRPr="002916D3">
        <w:rPr>
          <w:rStyle w:val="StyleBoldUnderline"/>
          <w:highlight w:val="yellow"/>
        </w:rPr>
        <w:t>it will be the subject of a huge amendment fight</w:t>
      </w:r>
      <w:r w:rsidRPr="002916D3">
        <w:rPr>
          <w:sz w:val="16"/>
        </w:rPr>
        <w:t xml:space="preserve"> when an immigration reform bill comes to the Senate floor," said Sharry, who supports the same-sex partner provision. "</w:t>
      </w:r>
      <w:r w:rsidRPr="002916D3">
        <w:rPr>
          <w:rStyle w:val="StyleBoldUnderline"/>
          <w:highlight w:val="yellow"/>
        </w:rPr>
        <w:t>But I think it will ultimately survive. I don't think it will be a deal-breaker."</w:t>
      </w:r>
      <w:r w:rsidRPr="002916D3">
        <w:rPr>
          <w:sz w:val="12"/>
        </w:rPr>
        <w:t>¶</w:t>
      </w:r>
      <w:r w:rsidRPr="002916D3">
        <w:rPr>
          <w:sz w:val="16"/>
        </w:rPr>
        <w:t xml:space="preserve"> Sharry said </w:t>
      </w:r>
      <w:r w:rsidRPr="002916D3">
        <w:rPr>
          <w:rStyle w:val="StyleBoldUnderline"/>
          <w:highlight w:val="yellow"/>
        </w:rPr>
        <w:t>Republicans are anxious to court Latinos</w:t>
      </w:r>
      <w:r w:rsidRPr="002916D3">
        <w:rPr>
          <w:sz w:val="16"/>
        </w:rPr>
        <w:t>, who are the fastest growing ethnic group in America. Latino voters overwhelming supported Obama and Democratic congressional candidates in last fall's election, in part because of Republican opposition to any immigration reform that would offer illegal immigrants a chance to earn their way to legal status and citizenship.</w:t>
      </w:r>
      <w:r w:rsidRPr="002916D3">
        <w:rPr>
          <w:sz w:val="12"/>
        </w:rPr>
        <w:t>¶</w:t>
      </w:r>
      <w:r w:rsidRPr="002916D3">
        <w:rPr>
          <w:sz w:val="16"/>
        </w:rPr>
        <w:t xml:space="preserve"> "</w:t>
      </w:r>
      <w:r w:rsidRPr="00B50F09">
        <w:rPr>
          <w:rStyle w:val="StyleBoldUnderline"/>
        </w:rPr>
        <w:t>Republicans are trying to save themselves from certain electoral doom</w:t>
      </w:r>
      <w:r w:rsidRPr="002916D3">
        <w:rPr>
          <w:sz w:val="16"/>
        </w:rPr>
        <w:t xml:space="preserve"> by reaching out to Latino voters," Sharry said. "</w:t>
      </w:r>
      <w:r w:rsidRPr="002916D3">
        <w:rPr>
          <w:rStyle w:val="StyleBoldUnderline"/>
          <w:highlight w:val="yellow"/>
        </w:rPr>
        <w:t>That's a much bigger concern for them than a same-sex partner provision</w:t>
      </w:r>
      <w:r w:rsidRPr="002916D3">
        <w:rPr>
          <w:sz w:val="16"/>
          <w:highlight w:val="yellow"/>
        </w:rPr>
        <w:t xml:space="preserve">. </w:t>
      </w:r>
      <w:r w:rsidRPr="002916D3">
        <w:rPr>
          <w:rStyle w:val="StyleBoldUnderline"/>
          <w:highlight w:val="yellow"/>
        </w:rPr>
        <w:t>It may bring</w:t>
      </w:r>
      <w:r w:rsidRPr="002916D3">
        <w:rPr>
          <w:sz w:val="16"/>
        </w:rPr>
        <w:t xml:space="preserve"> some </w:t>
      </w:r>
      <w:r w:rsidRPr="002916D3">
        <w:rPr>
          <w:rStyle w:val="StyleBoldUnderline"/>
          <w:highlight w:val="yellow"/>
        </w:rPr>
        <w:t>howls of protest, but I'm optimistic it won't bring down the reform process</w:t>
      </w:r>
      <w:r w:rsidRPr="002916D3">
        <w:rPr>
          <w:sz w:val="16"/>
        </w:rPr>
        <w:t>."</w:t>
      </w:r>
      <w:r w:rsidRPr="002916D3">
        <w:rPr>
          <w:sz w:val="12"/>
        </w:rPr>
        <w:t>¶</w:t>
      </w:r>
      <w:r w:rsidRPr="002916D3">
        <w:rPr>
          <w:sz w:val="16"/>
        </w:rPr>
        <w:t xml:space="preserve"> Gay rights' activists agree.</w:t>
      </w:r>
      <w:r w:rsidRPr="002916D3">
        <w:rPr>
          <w:sz w:val="12"/>
        </w:rPr>
        <w:t>¶</w:t>
      </w:r>
      <w:r w:rsidRPr="002916D3">
        <w:rPr>
          <w:sz w:val="16"/>
        </w:rPr>
        <w:t xml:space="preserve"> "I think </w:t>
      </w:r>
      <w:r w:rsidRPr="002916D3">
        <w:rPr>
          <w:rStyle w:val="StyleBoldUnderline"/>
          <w:highlight w:val="yellow"/>
        </w:rPr>
        <w:t>the country has changed and has come a long way on both the issue of gay marriage and the issue of immigration reform</w:t>
      </w:r>
      <w:r w:rsidRPr="00B50F09">
        <w:rPr>
          <w:rStyle w:val="StyleBoldUnderline"/>
        </w:rPr>
        <w:t>," said</w:t>
      </w:r>
      <w:r w:rsidRPr="002916D3">
        <w:rPr>
          <w:sz w:val="16"/>
        </w:rPr>
        <w:t xml:space="preserve"> Felipe </w:t>
      </w:r>
      <w:r w:rsidRPr="00B50F09">
        <w:rPr>
          <w:rStyle w:val="StyleBoldUnderline"/>
        </w:rPr>
        <w:t>Sousa-Rodriguez</w:t>
      </w:r>
      <w:r w:rsidRPr="002916D3">
        <w:rPr>
          <w:sz w:val="16"/>
        </w:rPr>
        <w:t>, a Tampa, Fla., resident and national field director for GetEQUAL, a gay rights' group. "If we're really going to fix our broken immigration system, we can't leave anyone out. We need to fix it for everyone."</w:t>
      </w:r>
    </w:p>
    <w:p w:rsidR="00632517" w:rsidRDefault="00632517" w:rsidP="00632517">
      <w:pPr>
        <w:rPr>
          <w:rStyle w:val="StyleBoldUnderline"/>
          <w:highlight w:val="yellow"/>
        </w:rPr>
      </w:pPr>
    </w:p>
    <w:p w:rsidR="00632517" w:rsidRDefault="00632517" w:rsidP="00632517">
      <w:pPr>
        <w:rPr>
          <w:rStyle w:val="StyleBoldUnderline"/>
          <w:highlight w:val="yellow"/>
        </w:rPr>
      </w:pPr>
      <w:r>
        <w:rPr>
          <w:rStyle w:val="StyleBoldUnderline"/>
          <w:highlight w:val="yellow"/>
        </w:rPr>
        <w:br w:type="page"/>
      </w:r>
    </w:p>
    <w:p w:rsidR="00632517" w:rsidRDefault="00632517" w:rsidP="00632517">
      <w:pPr>
        <w:pStyle w:val="Heading3"/>
      </w:pPr>
      <w:bookmarkStart w:id="65" w:name="_Toc347998803"/>
      <w:bookmarkStart w:id="66" w:name="_Toc347998993"/>
      <w:bookmarkStart w:id="67" w:name="_Toc350547517"/>
      <w:bookmarkStart w:id="68" w:name="_Toc360093993"/>
      <w:bookmarkStart w:id="69" w:name="_Toc360094447"/>
      <w:bookmarkStart w:id="70" w:name="_Toc360209665"/>
      <w:r>
        <w:t>UQ: AT: Border Security Conditions</w:t>
      </w:r>
      <w:bookmarkEnd w:id="65"/>
      <w:bookmarkEnd w:id="66"/>
      <w:bookmarkEnd w:id="67"/>
      <w:bookmarkEnd w:id="68"/>
      <w:bookmarkEnd w:id="69"/>
      <w:bookmarkEnd w:id="70"/>
      <w:r>
        <w:t xml:space="preserve"> </w:t>
      </w:r>
    </w:p>
    <w:p w:rsidR="00632517" w:rsidRDefault="00632517" w:rsidP="00632517">
      <w:pPr>
        <w:pStyle w:val="Heading4"/>
      </w:pPr>
      <w:r>
        <w:t xml:space="preserve">(--) Border security won’t hold-up reform – Obama fighting off objections </w:t>
      </w:r>
    </w:p>
    <w:p w:rsidR="00632517" w:rsidRDefault="00632517" w:rsidP="00632517">
      <w:pPr>
        <w:ind w:left="720"/>
      </w:pPr>
      <w:r w:rsidRPr="00201D16">
        <w:rPr>
          <w:rStyle w:val="StyleStyleBold12pt"/>
        </w:rPr>
        <w:t>Reuters 2/5</w:t>
      </w:r>
      <w:r>
        <w:rPr>
          <w:rStyle w:val="StyleStyleBold12pt"/>
        </w:rPr>
        <w:t xml:space="preserve">/2013 </w:t>
      </w:r>
      <w:r>
        <w:t xml:space="preserve"> (“House Republicans try to chip away at immigration reform”, </w:t>
      </w:r>
      <w:hyperlink r:id="rId111" w:history="1">
        <w:r w:rsidRPr="000B7527">
          <w:rPr>
            <w:rStyle w:val="Hyperlink"/>
          </w:rPr>
          <w:t>http://www.reuters.com/article/2013/02/06/us-usa-immigration-idUSBRE9130V620130206</w:t>
        </w:r>
      </w:hyperlink>
      <w:r>
        <w:t xml:space="preserve">, CMR) </w:t>
      </w:r>
    </w:p>
    <w:p w:rsidR="00632517" w:rsidRDefault="00632517" w:rsidP="00632517">
      <w:pPr>
        <w:rPr>
          <w:sz w:val="16"/>
        </w:rPr>
      </w:pPr>
      <w:r w:rsidRPr="001D00A1">
        <w:rPr>
          <w:sz w:val="16"/>
        </w:rPr>
        <w:t xml:space="preserve">But immigration reform </w:t>
      </w:r>
      <w:r w:rsidRPr="00471090">
        <w:rPr>
          <w:rStyle w:val="StyleBoldUnderline"/>
          <w:highlight w:val="yellow"/>
        </w:rPr>
        <w:t>activists asked Obama</w:t>
      </w:r>
      <w:r w:rsidRPr="001D00A1">
        <w:rPr>
          <w:sz w:val="16"/>
        </w:rPr>
        <w:t xml:space="preserve"> at a White House meeting </w:t>
      </w:r>
      <w:r w:rsidRPr="00471090">
        <w:rPr>
          <w:rStyle w:val="StyleBoldUnderline"/>
          <w:highlight w:val="yellow"/>
        </w:rPr>
        <w:t>to stick to his position</w:t>
      </w:r>
      <w:r w:rsidRPr="001D00A1">
        <w:rPr>
          <w:sz w:val="16"/>
        </w:rPr>
        <w:t xml:space="preserve"> that 11 million people should not have to wait until the border is declared secure.</w:t>
      </w:r>
      <w:r w:rsidRPr="009C2A62">
        <w:rPr>
          <w:sz w:val="12"/>
        </w:rPr>
        <w:t>¶</w:t>
      </w:r>
      <w:r w:rsidRPr="001D00A1">
        <w:rPr>
          <w:sz w:val="16"/>
        </w:rPr>
        <w:t xml:space="preserve"> "</w:t>
      </w:r>
      <w:r w:rsidRPr="00471090">
        <w:rPr>
          <w:rStyle w:val="StyleBoldUnderline"/>
          <w:highlight w:val="yellow"/>
        </w:rPr>
        <w:t>It can't be a trigger that keeps moving the goal posts and is indefinable</w:t>
      </w:r>
      <w:r w:rsidRPr="001D00A1">
        <w:rPr>
          <w:sz w:val="16"/>
        </w:rPr>
        <w:t>. So it has to be meaningful, real and tangible for us to accept it," said Janet Murguia, president of the Hispanic group National Council of La Raza.</w:t>
      </w:r>
      <w:r w:rsidRPr="009C2A62">
        <w:rPr>
          <w:sz w:val="12"/>
        </w:rPr>
        <w:t>¶</w:t>
      </w:r>
      <w:r w:rsidRPr="001D00A1">
        <w:rPr>
          <w:sz w:val="16"/>
        </w:rPr>
        <w:t xml:space="preserve"> The </w:t>
      </w:r>
      <w:r w:rsidRPr="00471090">
        <w:rPr>
          <w:rStyle w:val="StyleBoldUnderline"/>
          <w:highlight w:val="yellow"/>
        </w:rPr>
        <w:t>Obama</w:t>
      </w:r>
      <w:r w:rsidRPr="001D00A1">
        <w:rPr>
          <w:sz w:val="16"/>
        </w:rPr>
        <w:t xml:space="preserve"> administration </w:t>
      </w:r>
      <w:r w:rsidRPr="00471090">
        <w:rPr>
          <w:rStyle w:val="StyleBoldUnderline"/>
          <w:highlight w:val="yellow"/>
        </w:rPr>
        <w:t>points to a steep drop in illegal immigration</w:t>
      </w:r>
      <w:r w:rsidRPr="001D00A1">
        <w:rPr>
          <w:sz w:val="16"/>
        </w:rPr>
        <w:t xml:space="preserve"> from Mexico in recent years </w:t>
      </w:r>
      <w:r w:rsidRPr="00471090">
        <w:rPr>
          <w:rStyle w:val="StyleBoldUnderline"/>
          <w:highlight w:val="yellow"/>
        </w:rPr>
        <w:t>and the deployment of thousands of Border Patrol officers as evidence that the border is more secure</w:t>
      </w:r>
      <w:r w:rsidRPr="001D00A1">
        <w:rPr>
          <w:sz w:val="16"/>
        </w:rPr>
        <w:t>.</w:t>
      </w:r>
      <w:r w:rsidRPr="009C2A62">
        <w:rPr>
          <w:sz w:val="12"/>
        </w:rPr>
        <w:t>¶</w:t>
      </w:r>
      <w:r w:rsidRPr="001D00A1">
        <w:rPr>
          <w:sz w:val="16"/>
        </w:rPr>
        <w:t xml:space="preserve"> Spokesman Jay Carney said </w:t>
      </w:r>
      <w:r w:rsidRPr="00471090">
        <w:rPr>
          <w:rStyle w:val="StyleBoldUnderline"/>
          <w:highlight w:val="yellow"/>
        </w:rPr>
        <w:t xml:space="preserve">the White House had </w:t>
      </w:r>
      <w:r w:rsidRPr="00471090">
        <w:rPr>
          <w:rStyle w:val="Emphasis"/>
          <w:highlight w:val="yellow"/>
        </w:rPr>
        <w:t>already met many of the Republican criteria</w:t>
      </w:r>
      <w:r w:rsidRPr="00471090">
        <w:rPr>
          <w:rStyle w:val="StyleBoldUnderline"/>
          <w:highlight w:val="yellow"/>
        </w:rPr>
        <w:t xml:space="preserve"> for border security</w:t>
      </w:r>
      <w:r w:rsidRPr="00471090">
        <w:rPr>
          <w:sz w:val="16"/>
          <w:highlight w:val="yellow"/>
        </w:rPr>
        <w:t>.</w:t>
      </w:r>
      <w:r w:rsidRPr="009C2A62">
        <w:rPr>
          <w:sz w:val="12"/>
        </w:rPr>
        <w:t>¶</w:t>
      </w:r>
      <w:r w:rsidRPr="001D00A1">
        <w:rPr>
          <w:sz w:val="16"/>
        </w:rPr>
        <w:t xml:space="preserve"> "Close to all of those goals, if not </w:t>
      </w:r>
      <w:r w:rsidRPr="00471090">
        <w:rPr>
          <w:rStyle w:val="Emphasis"/>
          <w:highlight w:val="yellow"/>
        </w:rPr>
        <w:t>all of those goals, have been met</w:t>
      </w:r>
      <w:r w:rsidRPr="001D00A1">
        <w:rPr>
          <w:sz w:val="16"/>
        </w:rPr>
        <w:t xml:space="preserve"> because of the president's commitment to enhanced border security," he said.</w:t>
      </w:r>
      <w:r w:rsidRPr="009C2A62">
        <w:rPr>
          <w:sz w:val="12"/>
        </w:rPr>
        <w:t>¶</w:t>
      </w:r>
      <w:r w:rsidRPr="001D00A1">
        <w:rPr>
          <w:sz w:val="16"/>
        </w:rPr>
        <w:t xml:space="preserve"> </w:t>
      </w:r>
      <w:r w:rsidRPr="00471090">
        <w:rPr>
          <w:rStyle w:val="StyleBoldUnderline"/>
          <w:highlight w:val="yellow"/>
        </w:rPr>
        <w:t xml:space="preserve">Congressional Republicans have </w:t>
      </w:r>
      <w:r w:rsidRPr="00471090">
        <w:rPr>
          <w:rStyle w:val="Emphasis"/>
          <w:highlight w:val="yellow"/>
        </w:rPr>
        <w:t>become more willing to work</w:t>
      </w:r>
      <w:r w:rsidRPr="00471090">
        <w:rPr>
          <w:rStyle w:val="StyleBoldUnderline"/>
          <w:highlight w:val="yellow"/>
        </w:rPr>
        <w:t xml:space="preserve"> on an immigration</w:t>
      </w:r>
      <w:r w:rsidRPr="001D00A1">
        <w:rPr>
          <w:rStyle w:val="StyleBoldUnderline"/>
        </w:rPr>
        <w:t xml:space="preserve"> </w:t>
      </w:r>
      <w:r w:rsidRPr="001D00A1">
        <w:rPr>
          <w:sz w:val="16"/>
        </w:rPr>
        <w:t xml:space="preserve">reform </w:t>
      </w:r>
      <w:r w:rsidRPr="00471090">
        <w:rPr>
          <w:rStyle w:val="StyleBoldUnderline"/>
          <w:highlight w:val="yellow"/>
        </w:rPr>
        <w:t>after Hispanics delivered a clear message in the 2012 election</w:t>
      </w:r>
      <w:r w:rsidRPr="001D00A1">
        <w:rPr>
          <w:sz w:val="16"/>
        </w:rPr>
        <w:t>. Seventy-one percent of Latinos voted for Obama, compared to 27 percent for his Republican rival Mitt Romney.</w:t>
      </w:r>
    </w:p>
    <w:p w:rsidR="00632517" w:rsidRDefault="00632517" w:rsidP="00632517">
      <w:pPr>
        <w:rPr>
          <w:sz w:val="16"/>
        </w:rPr>
      </w:pPr>
      <w:r>
        <w:rPr>
          <w:sz w:val="16"/>
        </w:rPr>
        <w:br w:type="page"/>
      </w:r>
    </w:p>
    <w:p w:rsidR="00632517" w:rsidRDefault="00632517" w:rsidP="00632517">
      <w:pPr>
        <w:pStyle w:val="Heading3"/>
      </w:pPr>
      <w:bookmarkStart w:id="71" w:name="_Toc350547518"/>
      <w:bookmarkStart w:id="72" w:name="_Toc360093994"/>
      <w:bookmarkStart w:id="73" w:name="_Toc360094448"/>
      <w:bookmarkStart w:id="74" w:name="_Toc360209666"/>
      <w:r>
        <w:t>UQ:  House Will Pass Immigration Reform</w:t>
      </w:r>
      <w:bookmarkEnd w:id="71"/>
      <w:bookmarkEnd w:id="72"/>
      <w:bookmarkEnd w:id="73"/>
      <w:bookmarkEnd w:id="74"/>
    </w:p>
    <w:p w:rsidR="00632517" w:rsidRPr="00B50F09" w:rsidRDefault="00632517" w:rsidP="00632517">
      <w:pPr>
        <w:pStyle w:val="Heading4"/>
      </w:pPr>
      <w:r>
        <w:t xml:space="preserve">(--) </w:t>
      </w:r>
      <w:r w:rsidRPr="00B50F09">
        <w:t>The House will follow the Senate’s lead – even McCain thinks so</w:t>
      </w:r>
    </w:p>
    <w:p w:rsidR="00632517" w:rsidRPr="00B50F09" w:rsidRDefault="00632517" w:rsidP="00632517">
      <w:pPr>
        <w:ind w:left="720"/>
      </w:pPr>
      <w:r w:rsidRPr="00B50F09">
        <w:rPr>
          <w:rStyle w:val="StyleStyleBold12pt"/>
        </w:rPr>
        <w:t>Strauss 2/8</w:t>
      </w:r>
      <w:r w:rsidRPr="00B50F09">
        <w:t>/</w:t>
      </w:r>
      <w:r w:rsidRPr="00DB3FAB">
        <w:rPr>
          <w:rStyle w:val="StyleStyleBold12pt"/>
        </w:rPr>
        <w:t xml:space="preserve">13 </w:t>
      </w:r>
      <w:r w:rsidRPr="00B50F09">
        <w:t>(Daniel Strauss, The Hill, “McCain 'cautiously optimistic' House would follow Senate on immigration</w:t>
      </w:r>
      <w:r w:rsidRPr="00DD5A6D">
        <w:t xml:space="preserve">,” </w:t>
      </w:r>
      <w:hyperlink r:id="rId112" w:history="1">
        <w:r w:rsidRPr="00DD5A6D">
          <w:t>http://thehill.com/blogs/blog-briefing-room/news/282055-mccain-cautiously-optimistic-house-would-follow-senate-on-immigration</w:t>
        </w:r>
      </w:hyperlink>
      <w:r w:rsidRPr="00DD5A6D">
        <w:t>)</w:t>
      </w:r>
    </w:p>
    <w:p w:rsidR="00632517" w:rsidRPr="00DB3FAB" w:rsidRDefault="00632517" w:rsidP="00632517">
      <w:pPr>
        <w:rPr>
          <w:sz w:val="12"/>
        </w:rPr>
      </w:pPr>
      <w:r w:rsidRPr="00DB3FAB">
        <w:rPr>
          <w:sz w:val="12"/>
        </w:rPr>
        <w:t xml:space="preserve">Sen. John </w:t>
      </w:r>
      <w:r w:rsidRPr="00DB3FAB">
        <w:rPr>
          <w:rStyle w:val="StyleBoldUnderline"/>
          <w:highlight w:val="yellow"/>
        </w:rPr>
        <w:t>McCain</w:t>
      </w:r>
      <w:r w:rsidRPr="00DB3FAB">
        <w:rPr>
          <w:sz w:val="12"/>
        </w:rPr>
        <w:t xml:space="preserve"> (R-Ariz.) </w:t>
      </w:r>
      <w:r w:rsidRPr="00DB3FAB">
        <w:rPr>
          <w:rStyle w:val="StyleBoldUnderline"/>
          <w:highlight w:val="yellow"/>
        </w:rPr>
        <w:t>is "cautiously optimistic" that if</w:t>
      </w:r>
      <w:r w:rsidRPr="00DB3FAB">
        <w:rPr>
          <w:sz w:val="12"/>
          <w:highlight w:val="yellow"/>
        </w:rPr>
        <w:t xml:space="preserve"> </w:t>
      </w:r>
      <w:r w:rsidRPr="00DB3FAB">
        <w:rPr>
          <w:rStyle w:val="StyleBoldUnderline"/>
          <w:highlight w:val="yellow"/>
        </w:rPr>
        <w:t>President Obama and the Senate can agree on</w:t>
      </w:r>
      <w:r w:rsidRPr="00DB3FAB">
        <w:rPr>
          <w:sz w:val="12"/>
          <w:highlight w:val="yellow"/>
        </w:rPr>
        <w:t xml:space="preserve"> an </w:t>
      </w:r>
      <w:r w:rsidRPr="00DB3FAB">
        <w:rPr>
          <w:rStyle w:val="StyleBoldUnderline"/>
          <w:highlight w:val="yellow"/>
        </w:rPr>
        <w:t>immigration reform</w:t>
      </w:r>
      <w:r w:rsidRPr="00DB3FAB">
        <w:rPr>
          <w:sz w:val="12"/>
        </w:rPr>
        <w:t xml:space="preserve"> plan, </w:t>
      </w:r>
      <w:r w:rsidRPr="00DB3FAB">
        <w:rPr>
          <w:rStyle w:val="StyleBoldUnderline"/>
          <w:highlight w:val="yellow"/>
        </w:rPr>
        <w:t>legislators in the House will follow suit</w:t>
      </w:r>
      <w:r w:rsidRPr="00DB3FAB">
        <w:rPr>
          <w:sz w:val="12"/>
        </w:rPr>
        <w:t xml:space="preserve">.¶ McCain, in an interview with Univision set to air on Sunday, was asked what would happen if House Republicans voted against immigration reform.¶ "Well, I hate to obviously predict what might happen," McCain, a member of a bipartisan group of senators in the Senate that unveiled a framework for passing immigration reform, said.¶ </w:t>
      </w:r>
      <w:r w:rsidRPr="00DB3FAB">
        <w:rPr>
          <w:rStyle w:val="StyleBoldUnderline"/>
          <w:highlight w:val="yellow"/>
        </w:rPr>
        <w:t>McCain added that he is "cautiously optimistic that with the President and the Senate basically acting together that that would be sufficient to have the House</w:t>
      </w:r>
      <w:r w:rsidRPr="00B50F09">
        <w:rPr>
          <w:rStyle w:val="StyleBoldUnderline"/>
        </w:rPr>
        <w:t xml:space="preserve">, </w:t>
      </w:r>
      <w:r w:rsidRPr="00DB3FAB">
        <w:rPr>
          <w:sz w:val="12"/>
        </w:rPr>
        <w:t xml:space="preserve">to agree with that, if it’s reasonable with the majority of the American people."¶ But McCain cautioned that the consequences of the House rejecting an immigration-reform plan are hard to imagine.¶ "So it’s hard for me to predict," McCain continued. "But I think you, I know what you’re referring to, and that is the election results with a smaller number of our Hispanic/Latino citizens that are voting for Republicans. We understand that."¶ Both Republicans and Democrats have expressed interest in passing immigration reform. A major sticking points in negotiations so far, however, has been whether to include a pathway to citizenship for immigrants living in the country illegally. The immigration framework crafted by McCain and seven other senators includes a pathway to citizenship as long as border security is first strengthened.¶ McCain said he is not sure whether there will be enough votes in the Senate to pass a reform plan that includes a pathway to citizenship.¶ "You know, I don’t know yet, because we haven’t finished the package. I know that the attitude of the American people is that," McCain said. "And I think that there’s a realization on my side of the aisle that we need to have this resolved. And that people should have a pathway to citizenship. But look, I’ve lost before and so for me to predict would be premature. But I do think that the attitude overall of the American people and members of the Senate is significantly improved to the point where I am cautiously optimistic."¶ Also on Friday, </w:t>
      </w:r>
      <w:r w:rsidRPr="00B50F09">
        <w:rPr>
          <w:rStyle w:val="StyleBoldUnderline"/>
        </w:rPr>
        <w:t>Rep</w:t>
      </w:r>
      <w:r w:rsidRPr="00DB3FAB">
        <w:rPr>
          <w:sz w:val="12"/>
        </w:rPr>
        <w:t xml:space="preserve">. Xavier </w:t>
      </w:r>
      <w:r w:rsidRPr="00DB3FAB">
        <w:rPr>
          <w:rStyle w:val="StyleBoldUnderline"/>
          <w:highlight w:val="yellow"/>
        </w:rPr>
        <w:t>Becerra</w:t>
      </w:r>
      <w:r w:rsidRPr="00DB3FAB">
        <w:rPr>
          <w:sz w:val="12"/>
        </w:rPr>
        <w:t xml:space="preserve"> (D-Calif.) </w:t>
      </w:r>
      <w:r w:rsidRPr="00DB3FAB">
        <w:rPr>
          <w:rStyle w:val="StyleBoldUnderline"/>
          <w:highlight w:val="yellow"/>
        </w:rPr>
        <w:t>said a secretive bipartisan group of House members is close to unveiling an immigration reform agreement</w:t>
      </w:r>
      <w:r w:rsidRPr="00DB3FAB">
        <w:rPr>
          <w:sz w:val="12"/>
        </w:rPr>
        <w:t>. Becerra has reportedly participated in the group’s negotiations.¶ "</w:t>
      </w:r>
      <w:r w:rsidRPr="00DB3FAB">
        <w:rPr>
          <w:rStyle w:val="StyleBoldUnderline"/>
          <w:highlight w:val="yellow"/>
        </w:rPr>
        <w:t>The reality is that we are on the cusp of actually having an opportunity to put forward a bipartisan proposal in the House of Representatives,"</w:t>
      </w:r>
      <w:r w:rsidRPr="00B50F09">
        <w:rPr>
          <w:rStyle w:val="StyleBoldUnderline"/>
        </w:rPr>
        <w:t xml:space="preserve"> Becerra said</w:t>
      </w:r>
      <w:r w:rsidRPr="00DB3FAB">
        <w:rPr>
          <w:sz w:val="12"/>
        </w:rPr>
        <w:t>.</w:t>
      </w:r>
    </w:p>
    <w:p w:rsidR="00632517" w:rsidRPr="001D00A1" w:rsidRDefault="00632517" w:rsidP="00632517">
      <w:pPr>
        <w:rPr>
          <w:sz w:val="16"/>
        </w:rPr>
      </w:pPr>
    </w:p>
    <w:p w:rsidR="00632517" w:rsidRDefault="00632517" w:rsidP="00632517">
      <w:pPr>
        <w:rPr>
          <w:sz w:val="16"/>
        </w:rPr>
      </w:pPr>
    </w:p>
    <w:p w:rsidR="00632517" w:rsidRDefault="00632517" w:rsidP="00632517">
      <w:pPr>
        <w:rPr>
          <w:rStyle w:val="StyleStyleBold12pt"/>
          <w:rFonts w:eastAsiaTheme="majorEastAsia" w:cstheme="majorBidi"/>
          <w:bCs w:val="0"/>
          <w:sz w:val="32"/>
          <w:szCs w:val="32"/>
          <w:u w:val="single"/>
        </w:rPr>
      </w:pPr>
      <w:r>
        <w:rPr>
          <w:rStyle w:val="StyleStyleBold12pt"/>
          <w:sz w:val="32"/>
          <w:szCs w:val="32"/>
          <w:u w:val="single"/>
        </w:rPr>
        <w:br w:type="page"/>
      </w:r>
    </w:p>
    <w:p w:rsidR="00632517" w:rsidRDefault="00632517" w:rsidP="00632517">
      <w:pPr>
        <w:pStyle w:val="Heading3"/>
      </w:pPr>
      <w:bookmarkStart w:id="75" w:name="_Toc347998805"/>
      <w:bookmarkStart w:id="76" w:name="_Toc347998995"/>
      <w:bookmarkStart w:id="77" w:name="_Toc350547519"/>
      <w:bookmarkStart w:id="78" w:name="_Toc360093995"/>
      <w:bookmarkStart w:id="79" w:name="_Toc360094449"/>
      <w:bookmarkStart w:id="80" w:name="_Toc360209667"/>
      <w:r>
        <w:t>UQ: AT: Thumpers</w:t>
      </w:r>
      <w:bookmarkEnd w:id="75"/>
      <w:bookmarkEnd w:id="76"/>
      <w:bookmarkEnd w:id="77"/>
      <w:bookmarkEnd w:id="78"/>
      <w:bookmarkEnd w:id="79"/>
      <w:bookmarkEnd w:id="80"/>
    </w:p>
    <w:p w:rsidR="00632517" w:rsidRDefault="00632517" w:rsidP="00632517">
      <w:pPr>
        <w:pStyle w:val="Heading4"/>
      </w:pPr>
      <w:r>
        <w:t xml:space="preserve">Top priority – bipartisan support makes passage likely </w:t>
      </w:r>
    </w:p>
    <w:p w:rsidR="00632517" w:rsidRDefault="00632517" w:rsidP="00632517">
      <w:r w:rsidRPr="007168C8">
        <w:rPr>
          <w:rStyle w:val="StyleStyleBold12pt"/>
        </w:rPr>
        <w:t>Lillis 2/5</w:t>
      </w:r>
      <w:r>
        <w:t xml:space="preserve"> (Mike, “Hoyer favors Obama's immigration plan over Senate's”, </w:t>
      </w:r>
      <w:hyperlink r:id="rId113" w:anchor="ixzz2K9CilmFm" w:history="1">
        <w:r w:rsidRPr="000B7527">
          <w:rPr>
            <w:rStyle w:val="Hyperlink"/>
          </w:rPr>
          <w:t>http://thehill.com/homenews/house/281209-hoyer-favors-obamas-immigration-plan-over-senates#ixzz2K9CilmFm</w:t>
        </w:r>
      </w:hyperlink>
      <w:r>
        <w:t>, CMR)</w:t>
      </w:r>
    </w:p>
    <w:p w:rsidR="00632517" w:rsidRDefault="00632517" w:rsidP="00632517"/>
    <w:p w:rsidR="00632517" w:rsidRDefault="00632517" w:rsidP="00632517">
      <w:pPr>
        <w:rPr>
          <w:sz w:val="16"/>
        </w:rPr>
      </w:pPr>
      <w:r w:rsidRPr="007168C8">
        <w:rPr>
          <w:sz w:val="16"/>
        </w:rPr>
        <w:t xml:space="preserve">Hoyer's position aligns him with President Obama as </w:t>
      </w:r>
      <w:r w:rsidRPr="0098325A">
        <w:rPr>
          <w:rStyle w:val="StyleBoldUnderline"/>
          <w:highlight w:val="yellow"/>
        </w:rPr>
        <w:t>lawmakers tread carefully into the</w:t>
      </w:r>
      <w:r w:rsidRPr="007168C8">
        <w:rPr>
          <w:sz w:val="16"/>
        </w:rPr>
        <w:t xml:space="preserve"> </w:t>
      </w:r>
      <w:r w:rsidRPr="0098325A">
        <w:rPr>
          <w:rStyle w:val="StyleBoldUnderline"/>
          <w:highlight w:val="yellow"/>
        </w:rPr>
        <w:t>immigration</w:t>
      </w:r>
      <w:r w:rsidRPr="007168C8">
        <w:rPr>
          <w:sz w:val="16"/>
        </w:rPr>
        <w:t xml:space="preserve">-reform </w:t>
      </w:r>
      <w:r w:rsidRPr="0098325A">
        <w:rPr>
          <w:rStyle w:val="StyleBoldUnderline"/>
          <w:highlight w:val="yellow"/>
        </w:rPr>
        <w:t xml:space="preserve">debate that's </w:t>
      </w:r>
      <w:r w:rsidRPr="0098325A">
        <w:rPr>
          <w:rStyle w:val="Emphasis"/>
          <w:highlight w:val="yellow"/>
        </w:rPr>
        <w:t>sure to consume</w:t>
      </w:r>
      <w:r w:rsidRPr="0098325A">
        <w:rPr>
          <w:rStyle w:val="StyleBoldUnderline"/>
          <w:highlight w:val="yellow"/>
        </w:rPr>
        <w:t xml:space="preserve"> a great deal of Capitol Hill's </w:t>
      </w:r>
      <w:r w:rsidRPr="0098325A">
        <w:rPr>
          <w:rStyle w:val="Emphasis"/>
          <w:highlight w:val="yellow"/>
        </w:rPr>
        <w:t>political oxygen</w:t>
      </w:r>
      <w:r w:rsidRPr="007168C8">
        <w:rPr>
          <w:sz w:val="16"/>
        </w:rPr>
        <w:t xml:space="preserve"> this year.</w:t>
      </w:r>
      <w:r w:rsidRPr="007168C8">
        <w:rPr>
          <w:sz w:val="12"/>
        </w:rPr>
        <w:t>¶</w:t>
      </w:r>
      <w:r w:rsidRPr="007168C8">
        <w:rPr>
          <w:sz w:val="16"/>
        </w:rPr>
        <w:t xml:space="preserve"> "It's somewhat a subject[ive] judgment whether the borders are secure or not secure," Hoyer told reporters in the Capitol. "Nobody believes that the borders in a democratic, open country are ever going to be totally non-porous.</w:t>
      </w:r>
      <w:r w:rsidRPr="007168C8">
        <w:rPr>
          <w:sz w:val="12"/>
        </w:rPr>
        <w:t>¶</w:t>
      </w:r>
      <w:r w:rsidRPr="007168C8">
        <w:rPr>
          <w:sz w:val="16"/>
        </w:rPr>
        <w:t xml:space="preserve"> "I think the two [citizenship and security] are related," he added, "but ought not to be contingent upon the other."</w:t>
      </w:r>
      <w:r w:rsidRPr="007168C8">
        <w:rPr>
          <w:sz w:val="12"/>
        </w:rPr>
        <w:t>¶</w:t>
      </w:r>
      <w:r w:rsidRPr="007168C8">
        <w:rPr>
          <w:sz w:val="16"/>
        </w:rPr>
        <w:t xml:space="preserve"> Often a third rail in Washington, the issue of </w:t>
      </w:r>
      <w:r w:rsidRPr="0098325A">
        <w:rPr>
          <w:rStyle w:val="StyleBoldUnderline"/>
          <w:highlight w:val="yellow"/>
        </w:rPr>
        <w:t>immigration</w:t>
      </w:r>
      <w:r w:rsidRPr="007168C8">
        <w:rPr>
          <w:sz w:val="16"/>
        </w:rPr>
        <w:t xml:space="preserve"> reform </w:t>
      </w:r>
      <w:r w:rsidRPr="0098325A">
        <w:rPr>
          <w:rStyle w:val="StyleBoldUnderline"/>
          <w:highlight w:val="yellow"/>
        </w:rPr>
        <w:t xml:space="preserve">has moved near </w:t>
      </w:r>
      <w:r w:rsidRPr="0098325A">
        <w:rPr>
          <w:rStyle w:val="Emphasis"/>
          <w:highlight w:val="yellow"/>
        </w:rPr>
        <w:t>the top of Congress's priority list</w:t>
      </w:r>
      <w:r w:rsidRPr="007168C8">
        <w:rPr>
          <w:sz w:val="16"/>
        </w:rPr>
        <w:t xml:space="preserve"> this year largely as a result of November's elections, in which more than 70 percent of Hispanic voters chose Obama over GOP contender Mitt Romney.</w:t>
      </w:r>
      <w:r w:rsidRPr="007168C8">
        <w:rPr>
          <w:sz w:val="12"/>
        </w:rPr>
        <w:t>¶</w:t>
      </w:r>
      <w:r w:rsidRPr="007168C8">
        <w:rPr>
          <w:sz w:val="16"/>
        </w:rPr>
        <w:t xml:space="preserve"> Hoping to undercut that trend, </w:t>
      </w:r>
      <w:r w:rsidRPr="0098325A">
        <w:rPr>
          <w:rStyle w:val="StyleBoldUnderline"/>
          <w:highlight w:val="yellow"/>
        </w:rPr>
        <w:t>Republicans</w:t>
      </w:r>
      <w:r w:rsidRPr="007168C8">
        <w:rPr>
          <w:sz w:val="16"/>
        </w:rPr>
        <w:t xml:space="preserve"> – long opposed to comprehensive reform, particularly so-called "amnesty" provisions that would carve a pathway to citizenship for the nation's estimated 11 million illegal immigrants – have </w:t>
      </w:r>
      <w:r w:rsidRPr="0098325A">
        <w:rPr>
          <w:rStyle w:val="StyleBoldUnderline"/>
          <w:highlight w:val="yellow"/>
        </w:rPr>
        <w:t>appear</w:t>
      </w:r>
      <w:r w:rsidRPr="007168C8">
        <w:rPr>
          <w:sz w:val="16"/>
        </w:rPr>
        <w:t xml:space="preserve">ed </w:t>
      </w:r>
      <w:r w:rsidRPr="0098325A">
        <w:rPr>
          <w:rStyle w:val="Emphasis"/>
          <w:highlight w:val="yellow"/>
        </w:rPr>
        <w:t>much more open to an overhaul</w:t>
      </w:r>
      <w:r w:rsidRPr="0098325A">
        <w:rPr>
          <w:rStyle w:val="Emphasis"/>
        </w:rPr>
        <w:t xml:space="preserve"> </w:t>
      </w:r>
      <w:r w:rsidRPr="007168C8">
        <w:rPr>
          <w:sz w:val="16"/>
        </w:rPr>
        <w:t>since the election.</w:t>
      </w:r>
      <w:r w:rsidRPr="007168C8">
        <w:rPr>
          <w:sz w:val="12"/>
        </w:rPr>
        <w:t>¶</w:t>
      </w:r>
      <w:r w:rsidRPr="007168C8">
        <w:rPr>
          <w:sz w:val="16"/>
        </w:rPr>
        <w:t xml:space="preserve"> Last week, </w:t>
      </w:r>
      <w:r w:rsidRPr="0098325A">
        <w:rPr>
          <w:rStyle w:val="StyleBoldUnderline"/>
          <w:highlight w:val="yellow"/>
        </w:rPr>
        <w:t>a bipartisan group</w:t>
      </w:r>
      <w:r w:rsidRPr="007168C8">
        <w:rPr>
          <w:sz w:val="16"/>
        </w:rPr>
        <w:t xml:space="preserve"> of influential senators </w:t>
      </w:r>
      <w:r w:rsidRPr="0098325A">
        <w:rPr>
          <w:rStyle w:val="StyleBoldUnderline"/>
          <w:highlight w:val="yellow"/>
        </w:rPr>
        <w:t>unveiled a sweeping package</w:t>
      </w:r>
      <w:r w:rsidRPr="007168C8">
        <w:rPr>
          <w:sz w:val="16"/>
        </w:rPr>
        <w:t xml:space="preserve"> that would bolster border security and guest worker programs – both desired by Republicans – while creating a pathway to citizenship for those living in the country illegally, a demand from the Democrats.</w:t>
      </w:r>
      <w:r w:rsidRPr="007168C8">
        <w:rPr>
          <w:sz w:val="12"/>
        </w:rPr>
        <w:t>¶</w:t>
      </w:r>
      <w:r w:rsidRPr="007168C8">
        <w:rPr>
          <w:sz w:val="16"/>
        </w:rPr>
        <w:t xml:space="preserve"> The Senate's plan would make the citizenship benefits “contingent upon securing the border" – a step Obama rejected when he outlined a similar plan a few days later.</w:t>
      </w:r>
      <w:r w:rsidRPr="007168C8">
        <w:rPr>
          <w:sz w:val="12"/>
        </w:rPr>
        <w:t>¶</w:t>
      </w:r>
      <w:r w:rsidRPr="007168C8">
        <w:rPr>
          <w:sz w:val="16"/>
        </w:rPr>
        <w:t xml:space="preserve"> The House Judiciary Committee held its first hearing on the thorny subject Tuesday, with the Senate vowing to follow later this month.</w:t>
      </w:r>
      <w:r w:rsidRPr="007168C8">
        <w:rPr>
          <w:sz w:val="12"/>
        </w:rPr>
        <w:t>¶</w:t>
      </w:r>
      <w:r w:rsidRPr="007168C8">
        <w:rPr>
          <w:sz w:val="16"/>
        </w:rPr>
        <w:t xml:space="preserve"> Hoyer said Tuesday that he's hopeful Congress will send a comprehensive reform bill to Obama this year.</w:t>
      </w:r>
      <w:r w:rsidRPr="007168C8">
        <w:rPr>
          <w:sz w:val="12"/>
        </w:rPr>
        <w:t>¶</w:t>
      </w:r>
      <w:r w:rsidRPr="007168C8">
        <w:rPr>
          <w:sz w:val="16"/>
        </w:rPr>
        <w:t xml:space="preserve"> "The </w:t>
      </w:r>
      <w:r w:rsidRPr="007168C8">
        <w:rPr>
          <w:rStyle w:val="StyleBoldUnderline"/>
          <w:highlight w:val="yellow"/>
        </w:rPr>
        <w:t>Democrats want</w:t>
      </w:r>
      <w:r w:rsidRPr="007168C8">
        <w:rPr>
          <w:sz w:val="16"/>
        </w:rPr>
        <w:t xml:space="preserve"> to see </w:t>
      </w:r>
      <w:r w:rsidRPr="007168C8">
        <w:rPr>
          <w:rStyle w:val="StyleBoldUnderline"/>
          <w:highlight w:val="yellow"/>
        </w:rPr>
        <w:t>a comprehensive</w:t>
      </w:r>
      <w:r w:rsidRPr="007168C8">
        <w:rPr>
          <w:sz w:val="16"/>
        </w:rPr>
        <w:t xml:space="preserve"> immigration </w:t>
      </w:r>
      <w:r w:rsidRPr="007168C8">
        <w:rPr>
          <w:rStyle w:val="StyleBoldUnderline"/>
          <w:highlight w:val="yellow"/>
        </w:rPr>
        <w:t>bill</w:t>
      </w:r>
      <w:r w:rsidRPr="007168C8">
        <w:rPr>
          <w:sz w:val="16"/>
        </w:rPr>
        <w:t xml:space="preserve">, [and] I think </w:t>
      </w:r>
      <w:r w:rsidRPr="007168C8">
        <w:rPr>
          <w:rStyle w:val="StyleBoldUnderline"/>
          <w:highlight w:val="yellow"/>
        </w:rPr>
        <w:t>the Republicans</w:t>
      </w:r>
      <w:r w:rsidRPr="007168C8">
        <w:rPr>
          <w:sz w:val="16"/>
        </w:rPr>
        <w:t xml:space="preserve">, frankly, think they </w:t>
      </w:r>
      <w:r w:rsidRPr="007168C8">
        <w:rPr>
          <w:rStyle w:val="StyleBoldUnderline"/>
          <w:highlight w:val="yellow"/>
        </w:rPr>
        <w:t>need</w:t>
      </w:r>
      <w:r w:rsidRPr="007168C8">
        <w:rPr>
          <w:sz w:val="16"/>
        </w:rPr>
        <w:t xml:space="preserve"> to be supportive of </w:t>
      </w:r>
      <w:r w:rsidRPr="007168C8">
        <w:rPr>
          <w:rStyle w:val="StyleBoldUnderline"/>
          <w:highlight w:val="yellow"/>
        </w:rPr>
        <w:t>a</w:t>
      </w:r>
      <w:r w:rsidRPr="007168C8">
        <w:rPr>
          <w:sz w:val="16"/>
        </w:rPr>
        <w:t xml:space="preserve"> comprehensive immigration </w:t>
      </w:r>
      <w:r w:rsidRPr="007168C8">
        <w:rPr>
          <w:rStyle w:val="StyleBoldUnderline"/>
          <w:highlight w:val="yellow"/>
        </w:rPr>
        <w:t>bill</w:t>
      </w:r>
      <w:r w:rsidRPr="007168C8">
        <w:rPr>
          <w:sz w:val="16"/>
        </w:rPr>
        <w:t xml:space="preserve">," he said. "So combine the wants and the needs [and] I think </w:t>
      </w:r>
      <w:r w:rsidRPr="007168C8">
        <w:rPr>
          <w:rStyle w:val="Emphasis"/>
          <w:highlight w:val="yellow"/>
        </w:rPr>
        <w:t>there are good prospects</w:t>
      </w:r>
      <w:r w:rsidRPr="007168C8">
        <w:rPr>
          <w:sz w:val="16"/>
        </w:rPr>
        <w:t>."</w:t>
      </w:r>
    </w:p>
    <w:p w:rsidR="00632517" w:rsidRDefault="00632517" w:rsidP="00632517">
      <w:pPr>
        <w:pStyle w:val="Heading4"/>
      </w:pPr>
      <w:r>
        <w:t>(--) Other parts of State of Union not squeezing out immigration reform:</w:t>
      </w:r>
    </w:p>
    <w:p w:rsidR="00632517" w:rsidRDefault="00632517" w:rsidP="00632517">
      <w:pPr>
        <w:ind w:left="720"/>
      </w:pPr>
      <w:r w:rsidRPr="0059734B">
        <w:rPr>
          <w:rStyle w:val="StyleStyleBold12pt"/>
        </w:rPr>
        <w:t>Korn 2/13</w:t>
      </w:r>
      <w:r>
        <w:t>/20</w:t>
      </w:r>
      <w:r w:rsidRPr="006E6456">
        <w:rPr>
          <w:rStyle w:val="StyleStyleBold12pt"/>
        </w:rPr>
        <w:t>13</w:t>
      </w:r>
      <w:r>
        <w:t>, Morgan, “Pres. Obama: ‘The Time Has Come to Pass Comprehensive Immigration Reform’,” The Daily Ticker</w:t>
      </w:r>
    </w:p>
    <w:p w:rsidR="00632517" w:rsidRPr="00471090" w:rsidRDefault="00632517" w:rsidP="00632517">
      <w:pPr>
        <w:rPr>
          <w:sz w:val="16"/>
        </w:rPr>
      </w:pPr>
      <w:r w:rsidRPr="006E6456">
        <w:rPr>
          <w:sz w:val="16"/>
        </w:rPr>
        <w:t xml:space="preserve">President Barack </w:t>
      </w:r>
      <w:r w:rsidRPr="006E6456">
        <w:rPr>
          <w:rStyle w:val="StyleBoldUnderline"/>
          <w:highlight w:val="yellow"/>
        </w:rPr>
        <w:t>Obama laid out his ambitious agenda</w:t>
      </w:r>
      <w:r w:rsidRPr="006E6456">
        <w:rPr>
          <w:sz w:val="16"/>
        </w:rPr>
        <w:t xml:space="preserve"> for the next four years </w:t>
      </w:r>
      <w:r w:rsidRPr="006E6456">
        <w:rPr>
          <w:rStyle w:val="StyleBoldUnderline"/>
          <w:highlight w:val="yellow"/>
        </w:rPr>
        <w:t>Tuesday night, calling</w:t>
      </w:r>
      <w:r w:rsidRPr="006E6456">
        <w:rPr>
          <w:sz w:val="16"/>
        </w:rPr>
        <w:t xml:space="preserve"> on Congress </w:t>
      </w:r>
      <w:r w:rsidRPr="006E6456">
        <w:rPr>
          <w:rStyle w:val="StyleBoldUnderline"/>
          <w:highlight w:val="yellow"/>
        </w:rPr>
        <w:t>to raise the minimum wage, reform the</w:t>
      </w:r>
      <w:r w:rsidRPr="006E6456">
        <w:rPr>
          <w:sz w:val="16"/>
        </w:rPr>
        <w:t xml:space="preserve"> nation’s </w:t>
      </w:r>
      <w:r w:rsidRPr="006E6456">
        <w:rPr>
          <w:rStyle w:val="StyleBoldUnderline"/>
          <w:highlight w:val="yellow"/>
        </w:rPr>
        <w:t>tax code, tackle climate change and gun control</w:t>
      </w:r>
      <w:r w:rsidRPr="0059734B">
        <w:rPr>
          <w:rStyle w:val="StyleBoldUnderline"/>
        </w:rPr>
        <w:t xml:space="preserve"> </w:t>
      </w:r>
      <w:r w:rsidRPr="006E6456">
        <w:rPr>
          <w:sz w:val="16"/>
        </w:rPr>
        <w:t xml:space="preserve">and submit a budget proposal that responsibly addresses the nation’s fiscal situation. Whether or not these initiatives become law depends on whether Obama can convince Republicans to follow his economic and social policy roadmap. </w:t>
      </w:r>
      <w:r w:rsidRPr="006E6456">
        <w:rPr>
          <w:rStyle w:val="StyleBoldUnderline"/>
          <w:highlight w:val="yellow"/>
        </w:rPr>
        <w:t>The president may have an easier job of building support for his plan to overhaul</w:t>
      </w:r>
      <w:r w:rsidRPr="006E6456">
        <w:rPr>
          <w:sz w:val="16"/>
        </w:rPr>
        <w:t xml:space="preserve"> the country’s </w:t>
      </w:r>
      <w:r w:rsidRPr="006E6456">
        <w:rPr>
          <w:rStyle w:val="StyleBoldUnderline"/>
          <w:highlight w:val="yellow"/>
        </w:rPr>
        <w:t>immigration</w:t>
      </w:r>
      <w:r w:rsidRPr="006E6456">
        <w:rPr>
          <w:sz w:val="16"/>
        </w:rPr>
        <w:t xml:space="preserve"> laws. </w:t>
      </w:r>
      <w:r w:rsidRPr="006E6456">
        <w:rPr>
          <w:rStyle w:val="StyleBoldUnderline"/>
          <w:highlight w:val="yellow"/>
        </w:rPr>
        <w:t>Republicans applauded loudly as Obama delivered his remarks on immigration</w:t>
      </w:r>
      <w:r w:rsidRPr="006E6456">
        <w:rPr>
          <w:sz w:val="16"/>
        </w:rPr>
        <w:t xml:space="preserve"> during the State of the Union address.</w:t>
      </w:r>
      <w:r w:rsidRPr="006E6456">
        <w:rPr>
          <w:sz w:val="12"/>
        </w:rPr>
        <w:t>¶</w:t>
      </w:r>
      <w:r w:rsidRPr="006E6456">
        <w:rPr>
          <w:sz w:val="16"/>
        </w:rPr>
        <w:t xml:space="preserve"> “Our economy is stronger when we harness the talents and ingenuity of striving, hopeful immigrants,” Obama said. “And right now, leaders from the business, labor, law enforcement, and faith communities all agree that the time has come to pass comprehensive immigration reform.”</w:t>
      </w:r>
      <w:r w:rsidRPr="006E6456">
        <w:rPr>
          <w:sz w:val="12"/>
        </w:rPr>
        <w:t>¶</w:t>
      </w:r>
      <w:r w:rsidRPr="006E6456">
        <w:rPr>
          <w:sz w:val="16"/>
        </w:rPr>
        <w:t xml:space="preserve"> </w:t>
      </w:r>
      <w:r w:rsidRPr="006E6456">
        <w:rPr>
          <w:rStyle w:val="StyleBoldUnderline"/>
          <w:highlight w:val="yellow"/>
        </w:rPr>
        <w:t>Obama showed his commitment to comprehensive immigration reform</w:t>
      </w:r>
      <w:r w:rsidRPr="006E6456">
        <w:rPr>
          <w:sz w:val="16"/>
        </w:rPr>
        <w:t xml:space="preserve"> last night, says Edward Alden, a senior fellow at the Council of Foreign Relations and author of The Closing of the American Border: Terrorism, Immigration, and Security Since 9/11. </w:t>
      </w:r>
      <w:r w:rsidRPr="006E6456">
        <w:rPr>
          <w:rStyle w:val="StyleBoldUnderline"/>
          <w:highlight w:val="yellow"/>
        </w:rPr>
        <w:t>The president will push Congress to draft new immigration laws</w:t>
      </w:r>
      <w:r w:rsidRPr="006E6456">
        <w:rPr>
          <w:sz w:val="16"/>
        </w:rPr>
        <w:t xml:space="preserve"> by this Spring, says Alden.</w:t>
      </w:r>
      <w:r w:rsidRPr="006E6456">
        <w:rPr>
          <w:sz w:val="12"/>
        </w:rPr>
        <w:t>¶</w:t>
      </w:r>
      <w:r w:rsidRPr="006E6456">
        <w:rPr>
          <w:sz w:val="16"/>
        </w:rPr>
        <w:t xml:space="preserve"> Last November’s presidential election could be the reason why Republicans have had a change of heart when it comes to immigration. Seventy-one percent of Latinos supported President Obama over Republican presidential nominee Mitt Romney.</w:t>
      </w:r>
      <w:r w:rsidRPr="006E6456">
        <w:rPr>
          <w:sz w:val="12"/>
        </w:rPr>
        <w:t>¶</w:t>
      </w:r>
      <w:r w:rsidRPr="006E6456">
        <w:rPr>
          <w:sz w:val="16"/>
        </w:rPr>
        <w:t xml:space="preserve"> “Republicans were chastened by their losses in November and how poorly they did among Hispanic voters,” Alden notes. “</w:t>
      </w:r>
      <w:r w:rsidRPr="006E6456">
        <w:rPr>
          <w:rStyle w:val="StyleBoldUnderline"/>
          <w:highlight w:val="yellow"/>
        </w:rPr>
        <w:t>There is a desire on both sides of the isle to move forward with this</w:t>
      </w:r>
      <w:r w:rsidRPr="006E6456">
        <w:rPr>
          <w:sz w:val="16"/>
          <w:highlight w:val="yellow"/>
        </w:rPr>
        <w:t>.”</w:t>
      </w:r>
      <w:r w:rsidRPr="006E6456">
        <w:rPr>
          <w:sz w:val="12"/>
        </w:rPr>
        <w:t>¶</w:t>
      </w:r>
      <w:r w:rsidRPr="006E6456">
        <w:rPr>
          <w:sz w:val="16"/>
        </w:rPr>
        <w:t xml:space="preserve"> The Republicans’ </w:t>
      </w:r>
      <w:r w:rsidRPr="006E6456">
        <w:rPr>
          <w:rStyle w:val="StyleBoldUnderline"/>
          <w:highlight w:val="yellow"/>
        </w:rPr>
        <w:t>recent attitude shift toward immigration reform has made Alden optimistic that a deal will get done</w:t>
      </w:r>
      <w:r w:rsidRPr="006E6456">
        <w:rPr>
          <w:sz w:val="16"/>
          <w:highlight w:val="yellow"/>
        </w:rPr>
        <w:t>.</w:t>
      </w:r>
      <w:r w:rsidRPr="006E6456">
        <w:rPr>
          <w:sz w:val="16"/>
        </w:rPr>
        <w:t xml:space="preserve"> But he argues that lawmakers need to change their approach to immigration reform. Focusing the nation’s resources on securing the U.S.-Mexico border should not be the center of new immigration policy, Alden says.</w:t>
      </w:r>
    </w:p>
    <w:p w:rsidR="00632517" w:rsidRDefault="00632517" w:rsidP="00632517">
      <w:pPr>
        <w:rPr>
          <w:rStyle w:val="StyleStyleBold12pt"/>
          <w:rFonts w:eastAsiaTheme="majorEastAsia" w:cstheme="majorBidi"/>
          <w:bCs w:val="0"/>
          <w:sz w:val="32"/>
          <w:szCs w:val="32"/>
          <w:u w:val="single"/>
        </w:rPr>
      </w:pPr>
      <w:r>
        <w:rPr>
          <w:rStyle w:val="StyleStyleBold12pt"/>
          <w:sz w:val="32"/>
          <w:szCs w:val="32"/>
          <w:u w:val="single"/>
        </w:rPr>
        <w:br w:type="page"/>
      </w:r>
    </w:p>
    <w:p w:rsidR="00632517" w:rsidRPr="00782381" w:rsidRDefault="00632517" w:rsidP="00632517">
      <w:pPr>
        <w:pStyle w:val="Heading3"/>
        <w:rPr>
          <w:rStyle w:val="StyleStyleBold12pt"/>
          <w:b/>
          <w:szCs w:val="32"/>
        </w:rPr>
      </w:pPr>
      <w:bookmarkStart w:id="81" w:name="_Toc350547521"/>
      <w:bookmarkStart w:id="82" w:name="_Toc360093997"/>
      <w:bookmarkStart w:id="83" w:name="_Toc360094450"/>
      <w:bookmarkStart w:id="84" w:name="_Toc360209668"/>
      <w:r w:rsidRPr="00782381">
        <w:rPr>
          <w:rStyle w:val="StyleStyleBold12pt"/>
          <w:szCs w:val="32"/>
        </w:rPr>
        <w:t>UQ:  AT:  Obama Will Delegate-Won’t Lead</w:t>
      </w:r>
      <w:r>
        <w:rPr>
          <w:rStyle w:val="StyleStyleBold12pt"/>
          <w:szCs w:val="32"/>
        </w:rPr>
        <w:t xml:space="preserve"> on Immigration Reform</w:t>
      </w:r>
      <w:bookmarkEnd w:id="81"/>
      <w:bookmarkEnd w:id="82"/>
      <w:bookmarkEnd w:id="83"/>
      <w:bookmarkEnd w:id="84"/>
    </w:p>
    <w:p w:rsidR="00632517" w:rsidRDefault="00632517" w:rsidP="00632517">
      <w:pPr>
        <w:pStyle w:val="Heading4"/>
        <w:rPr>
          <w:rStyle w:val="StyleStyleBold12pt"/>
          <w:b/>
        </w:rPr>
      </w:pPr>
      <w:r>
        <w:rPr>
          <w:rStyle w:val="StyleStyleBold12pt"/>
        </w:rPr>
        <w:t>(--) Obama will lead on the issue of immigration reform:</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114" w:history="1">
        <w:r w:rsidRPr="00C903DA">
          <w:rPr>
            <w:rStyle w:val="Hyperlink"/>
          </w:rPr>
          <w:t>http://www.huffingtonpost.com/2013/01/15/obama-immigration-reform_n_2463388.html</w:t>
        </w:r>
      </w:hyperlink>
      <w:r w:rsidRPr="00C903DA">
        <w:t>, Accessed 1/23/2013, rwg)</w:t>
      </w:r>
    </w:p>
    <w:p w:rsidR="00632517" w:rsidRDefault="00632517" w:rsidP="00632517">
      <w:pPr>
        <w:rPr>
          <w:rStyle w:val="Emphasis"/>
        </w:rPr>
      </w:pPr>
      <w:r w:rsidRPr="001D1489">
        <w:rPr>
          <w:rStyle w:val="StyleBoldUnderline"/>
          <w:highlight w:val="yellow"/>
        </w:rPr>
        <w:t xml:space="preserve">It's still unclear what exact role the president will play, but sources say he does </w:t>
      </w:r>
      <w:r w:rsidRPr="001D1489">
        <w:rPr>
          <w:rStyle w:val="Emphasis"/>
          <w:highlight w:val="yellow"/>
        </w:rPr>
        <w:t>plan to lead</w:t>
      </w:r>
      <w:r w:rsidRPr="001D1489">
        <w:rPr>
          <w:rStyle w:val="StyleBoldUnderline"/>
          <w:highlight w:val="yellow"/>
        </w:rPr>
        <w:t xml:space="preserve"> on the issue</w:t>
      </w:r>
      <w:r w:rsidRPr="001D1489">
        <w:t xml:space="preserve">. Rep. Zoe Lofgren (D-Calif.), the top Democrat on the House immigration subcommittee, said </w:t>
      </w:r>
      <w:r w:rsidRPr="001D1489">
        <w:rPr>
          <w:rStyle w:val="StyleBoldUnderline"/>
          <w:highlight w:val="yellow"/>
        </w:rPr>
        <w:t xml:space="preserve">the White House seems sensitive to the fact that Republicans and Democrats need to work out the issue in Congress -- no one is expecting a fiscal cliff-style arrangement jammed by leadership -- while </w:t>
      </w:r>
      <w:r w:rsidRPr="001D1489">
        <w:rPr>
          <w:rStyle w:val="Emphasis"/>
          <w:highlight w:val="yellow"/>
        </w:rPr>
        <w:t>keeping the president heavily involved.</w:t>
      </w:r>
    </w:p>
    <w:p w:rsidR="00632517" w:rsidRDefault="00632517" w:rsidP="00632517">
      <w:pPr>
        <w:pStyle w:val="Heading4"/>
      </w:pPr>
      <w:r>
        <w:t>(--) Obama is taking the lead on immigration reform now—past examples are irrelevant:</w:t>
      </w:r>
    </w:p>
    <w:p w:rsidR="00632517" w:rsidRDefault="00632517" w:rsidP="00632517">
      <w:pPr>
        <w:ind w:left="720"/>
      </w:pPr>
      <w:r>
        <w:t xml:space="preserve">Jean-Paul </w:t>
      </w:r>
      <w:r w:rsidRPr="00055959">
        <w:rPr>
          <w:rStyle w:val="StyleStyleBold12pt"/>
        </w:rPr>
        <w:t>Salamanca, 1/22/2013</w:t>
      </w:r>
      <w:r>
        <w:t xml:space="preserve"> (staff writer, “Immigration Reform Obama 2013,” </w:t>
      </w:r>
      <w:hyperlink r:id="rId115" w:history="1">
        <w:r w:rsidRPr="002036B3">
          <w:rPr>
            <w:rStyle w:val="Hyperlink"/>
          </w:rPr>
          <w:t>http://www.latinospost.com/articles/10158/20130122/immigration-reform-obama-2013-inauguration-speech-hints.htm</w:t>
        </w:r>
      </w:hyperlink>
      <w:r>
        <w:t>, Accessed 1/23/2013, rwg)</w:t>
      </w:r>
    </w:p>
    <w:p w:rsidR="00632517" w:rsidRDefault="00632517" w:rsidP="00632517">
      <w:pPr>
        <w:rPr>
          <w:sz w:val="16"/>
        </w:rPr>
      </w:pPr>
      <w:r w:rsidRPr="00055959">
        <w:rPr>
          <w:sz w:val="16"/>
        </w:rPr>
        <w:t xml:space="preserve">President Barack </w:t>
      </w:r>
      <w:r w:rsidRPr="00055959">
        <w:rPr>
          <w:rStyle w:val="StyleBoldUnderline"/>
          <w:highlight w:val="yellow"/>
        </w:rPr>
        <w:t xml:space="preserve">Obama's language during his </w:t>
      </w:r>
      <w:r w:rsidRPr="00451E1C">
        <w:rPr>
          <w:rStyle w:val="Emphasis"/>
          <w:highlight w:val="yellow"/>
        </w:rPr>
        <w:t>inauguration speech</w:t>
      </w:r>
      <w:r w:rsidRPr="00055959">
        <w:rPr>
          <w:rStyle w:val="StyleBoldUnderline"/>
          <w:highlight w:val="yellow"/>
        </w:rPr>
        <w:t xml:space="preserve"> gave the U.S. a glimpse of his apparent intentions </w:t>
      </w:r>
      <w:r w:rsidRPr="00055959">
        <w:rPr>
          <w:rStyle w:val="Emphasis"/>
          <w:highlight w:val="yellow"/>
        </w:rPr>
        <w:t>to move forward</w:t>
      </w:r>
      <w:r w:rsidRPr="00055959">
        <w:rPr>
          <w:rStyle w:val="StyleBoldUnderline"/>
          <w:highlight w:val="yellow"/>
        </w:rPr>
        <w:t xml:space="preserve"> on long-awaited reforms to the country's immigration system</w:t>
      </w:r>
      <w:r w:rsidRPr="00055959">
        <w:rPr>
          <w:sz w:val="16"/>
        </w:rPr>
        <w:t>.</w:t>
      </w:r>
      <w:r w:rsidRPr="00055959">
        <w:rPr>
          <w:sz w:val="12"/>
        </w:rPr>
        <w:t>¶</w:t>
      </w:r>
      <w:r w:rsidRPr="00055959">
        <w:rPr>
          <w:sz w:val="16"/>
        </w:rPr>
        <w:t xml:space="preserve"> "Our journey is not complete until we find a better way to welcome the striving, hopeful immigrants who still see America as a land of opportunity; until bright young students and engineers are enlisted in our workforce rather than expelled from our country," Obama said during his speech.</w:t>
      </w:r>
      <w:r w:rsidRPr="00055959">
        <w:rPr>
          <w:sz w:val="12"/>
        </w:rPr>
        <w:t>¶</w:t>
      </w:r>
      <w:r w:rsidRPr="00055959">
        <w:rPr>
          <w:sz w:val="16"/>
        </w:rPr>
        <w:t xml:space="preserve"> </w:t>
      </w:r>
      <w:r w:rsidRPr="00055959">
        <w:rPr>
          <w:rStyle w:val="StyleBoldUnderline"/>
          <w:highlight w:val="yellow"/>
        </w:rPr>
        <w:t>Obama rode into office in January 2009 with immigration reform as one of his priorities, but critics have claimed that the president failed to take the lead on immigration policy changes</w:t>
      </w:r>
      <w:r w:rsidRPr="00055959">
        <w:rPr>
          <w:sz w:val="16"/>
        </w:rPr>
        <w:t xml:space="preserve"> and deportations have increased under his administration.</w:t>
      </w:r>
      <w:r w:rsidRPr="00055959">
        <w:rPr>
          <w:sz w:val="12"/>
        </w:rPr>
        <w:t>¶</w:t>
      </w:r>
      <w:r w:rsidRPr="00055959">
        <w:rPr>
          <w:sz w:val="16"/>
        </w:rPr>
        <w:t xml:space="preserve"> </w:t>
      </w:r>
      <w:r w:rsidRPr="00055959">
        <w:rPr>
          <w:rStyle w:val="Emphasis"/>
          <w:highlight w:val="yellow"/>
        </w:rPr>
        <w:t>However,</w:t>
      </w:r>
      <w:r w:rsidRPr="00055959">
        <w:rPr>
          <w:rStyle w:val="StyleBoldUnderline"/>
          <w:highlight w:val="yellow"/>
        </w:rPr>
        <w:t xml:space="preserve"> the Obama administration proposed </w:t>
      </w:r>
      <w:r w:rsidRPr="00055959">
        <w:rPr>
          <w:rStyle w:val="Emphasis"/>
          <w:highlight w:val="yellow"/>
        </w:rPr>
        <w:t>sweeping new legislation</w:t>
      </w:r>
      <w:r w:rsidRPr="00055959">
        <w:rPr>
          <w:rStyle w:val="StyleBoldUnderline"/>
          <w:highlight w:val="yellow"/>
        </w:rPr>
        <w:t xml:space="preserve"> earlier this month that would offer a pathway to citizenship for millions of immigrants within the U.S.,</w:t>
      </w:r>
      <w:r w:rsidRPr="00055959">
        <w:rPr>
          <w:sz w:val="16"/>
        </w:rPr>
        <w:t xml:space="preserve"> to be met under certain conditions, while also changing current immigration laws in order to allow immigrants with family members in the country to stay under an extended amount of time while applying for citizenship.</w:t>
      </w:r>
    </w:p>
    <w:p w:rsidR="00632517" w:rsidRDefault="00632517" w:rsidP="00632517">
      <w:pPr>
        <w:pStyle w:val="Heading4"/>
      </w:pPr>
      <w:r>
        <w:t>(--) Obama will lead the charge on immigration reform:</w:t>
      </w:r>
    </w:p>
    <w:p w:rsidR="00632517" w:rsidRPr="00DA5173" w:rsidRDefault="00632517" w:rsidP="00632517">
      <w:pPr>
        <w:ind w:left="720"/>
      </w:pPr>
      <w:r w:rsidRPr="00DA5173">
        <w:t xml:space="preserve">Julia </w:t>
      </w:r>
      <w:r w:rsidRPr="00DA5173">
        <w:rPr>
          <w:rStyle w:val="StyleStyleBold12pt"/>
        </w:rPr>
        <w:t>Preston, 1/12/2013</w:t>
      </w:r>
      <w:r w:rsidRPr="00DA5173">
        <w:t xml:space="preserve"> (staff writer, “Obama Will Seek Citizenship Path in One Fast Push,” </w:t>
      </w:r>
      <w:hyperlink r:id="rId116" w:history="1">
        <w:r w:rsidRPr="00DA5173">
          <w:rPr>
            <w:rStyle w:val="Hyperlink"/>
          </w:rPr>
          <w:t>http://www.nytimes.com/2013/01/13/us/politics/obama-plans-to-push-congress-on-immigration-overhaul.html?_r=0</w:t>
        </w:r>
      </w:hyperlink>
      <w:r w:rsidRPr="00DA5173">
        <w:t>, Accessed 1/24/2013, rwg)</w:t>
      </w:r>
    </w:p>
    <w:p w:rsidR="00632517" w:rsidRPr="009473D2" w:rsidRDefault="00632517" w:rsidP="00632517">
      <w:pPr>
        <w:rPr>
          <w:sz w:val="16"/>
        </w:rPr>
      </w:pPr>
      <w:r w:rsidRPr="009473D2">
        <w:rPr>
          <w:rStyle w:val="StyleBoldUnderline"/>
          <w:highlight w:val="yellow"/>
        </w:rPr>
        <w:t xml:space="preserve">Supporters of comprehensive changes say that the elections were nothing less than a mandate in their favor, and that they are still optimistic that Mr. Obama is prepared to </w:t>
      </w:r>
      <w:r w:rsidRPr="009473D2">
        <w:rPr>
          <w:rStyle w:val="Emphasis"/>
          <w:highlight w:val="yellow"/>
        </w:rPr>
        <w:t>lead the fight</w:t>
      </w:r>
      <w:r w:rsidRPr="009473D2">
        <w:rPr>
          <w:sz w:val="16"/>
        </w:rPr>
        <w:t>.</w:t>
      </w:r>
      <w:r w:rsidRPr="009473D2">
        <w:rPr>
          <w:sz w:val="12"/>
        </w:rPr>
        <w:t>¶</w:t>
      </w:r>
      <w:r w:rsidRPr="009473D2">
        <w:rPr>
          <w:sz w:val="16"/>
        </w:rPr>
        <w:t xml:space="preserve"> “Republicans must demonstrate a reasoned approach to start to rebuild their relationship with Latino voters,” said Clarissa Martinez de Castro, the director of immigration policy at the National Council of La Raza, a Latino organization. “Democrats must demonstrate they can deliver on a promise.”</w:t>
      </w:r>
    </w:p>
    <w:p w:rsidR="00632517" w:rsidRDefault="00632517" w:rsidP="00632517">
      <w:pPr>
        <w:pStyle w:val="Heading3"/>
      </w:pPr>
      <w:bookmarkStart w:id="85" w:name="_Toc350547522"/>
      <w:bookmarkStart w:id="86" w:name="_Toc360093998"/>
      <w:bookmarkStart w:id="87" w:name="_Toc360094451"/>
      <w:bookmarkStart w:id="88" w:name="_Toc360209669"/>
      <w:r>
        <w:t>UQ:  AT:  Gun Control Thumper</w:t>
      </w:r>
      <w:bookmarkEnd w:id="85"/>
      <w:bookmarkEnd w:id="86"/>
      <w:bookmarkEnd w:id="87"/>
      <w:bookmarkEnd w:id="88"/>
    </w:p>
    <w:p w:rsidR="00632517" w:rsidRDefault="00632517" w:rsidP="00632517">
      <w:pPr>
        <w:pStyle w:val="Heading4"/>
      </w:pPr>
      <w:r>
        <w:t xml:space="preserve">(--) Won’t be a fight and public pushes, not Obama </w:t>
      </w:r>
    </w:p>
    <w:p w:rsidR="00632517" w:rsidRDefault="00632517" w:rsidP="00632517">
      <w:pPr>
        <w:ind w:left="720"/>
      </w:pPr>
      <w:r w:rsidRPr="00D24FC9">
        <w:rPr>
          <w:rStyle w:val="StyleStyleBold12pt"/>
        </w:rPr>
        <w:t>AP 2/5</w:t>
      </w:r>
      <w:r>
        <w:rPr>
          <w:rStyle w:val="StyleStyleBold12pt"/>
        </w:rPr>
        <w:t>/2013</w:t>
      </w:r>
      <w:r>
        <w:t xml:space="preserve"> (“Obama stands firm on gun control despite long odds”, </w:t>
      </w:r>
      <w:hyperlink r:id="rId117" w:history="1">
        <w:r w:rsidRPr="000B7527">
          <w:rPr>
            <w:rStyle w:val="Hyperlink"/>
          </w:rPr>
          <w:t>http://www.lewistownsentinel.com/page/content.detail/id/288266/Obama-stands-firm-on-gun-control-despite-long-odds-.html?isap=1&amp;nav=5016</w:t>
        </w:r>
      </w:hyperlink>
      <w:r>
        <w:t>, CMR)</w:t>
      </w:r>
    </w:p>
    <w:p w:rsidR="00632517" w:rsidRPr="009C112B" w:rsidRDefault="00632517" w:rsidP="00632517">
      <w:pPr>
        <w:rPr>
          <w:sz w:val="16"/>
        </w:rPr>
      </w:pPr>
      <w:r w:rsidRPr="002C58C6">
        <w:rPr>
          <w:rStyle w:val="StyleBoldUnderline"/>
          <w:highlight w:val="yellow"/>
        </w:rPr>
        <w:t>Obama</w:t>
      </w:r>
      <w:r w:rsidRPr="00D24FC9">
        <w:rPr>
          <w:sz w:val="16"/>
          <w:highlight w:val="yellow"/>
        </w:rPr>
        <w:t xml:space="preserve"> </w:t>
      </w:r>
      <w:r w:rsidRPr="00D24FC9">
        <w:rPr>
          <w:sz w:val="16"/>
        </w:rPr>
        <w:t xml:space="preserve">also </w:t>
      </w:r>
      <w:r w:rsidRPr="002C58C6">
        <w:rPr>
          <w:rStyle w:val="StyleBoldUnderline"/>
          <w:highlight w:val="yellow"/>
        </w:rPr>
        <w:t>was</w:t>
      </w:r>
      <w:r w:rsidRPr="00D24FC9">
        <w:rPr>
          <w:sz w:val="16"/>
          <w:highlight w:val="yellow"/>
        </w:rPr>
        <w:t xml:space="preserve"> </w:t>
      </w:r>
      <w:r w:rsidRPr="00D24FC9">
        <w:rPr>
          <w:sz w:val="16"/>
        </w:rPr>
        <w:t xml:space="preserve">more </w:t>
      </w:r>
      <w:r w:rsidRPr="002C58C6">
        <w:rPr>
          <w:rStyle w:val="StyleBoldUnderline"/>
          <w:highlight w:val="yellow"/>
        </w:rPr>
        <w:t>upbeat on the prospects</w:t>
      </w:r>
      <w:r w:rsidRPr="00D24FC9">
        <w:rPr>
          <w:sz w:val="16"/>
          <w:highlight w:val="yellow"/>
        </w:rPr>
        <w:t xml:space="preserve"> </w:t>
      </w:r>
      <w:r w:rsidRPr="00D24FC9">
        <w:rPr>
          <w:sz w:val="16"/>
        </w:rPr>
        <w:t>of universal background checks, including for purchases at gun shows.</w:t>
      </w:r>
      <w:r w:rsidRPr="00D24FC9">
        <w:rPr>
          <w:sz w:val="12"/>
        </w:rPr>
        <w:t>¶</w:t>
      </w:r>
      <w:r w:rsidRPr="00D24FC9">
        <w:rPr>
          <w:sz w:val="16"/>
        </w:rPr>
        <w:t xml:space="preserve"> "The good news is that </w:t>
      </w:r>
      <w:r w:rsidRPr="002C58C6">
        <w:rPr>
          <w:rStyle w:val="StyleBoldUnderline"/>
          <w:highlight w:val="yellow"/>
        </w:rPr>
        <w:t>we're starting to see a consensus emerge</w:t>
      </w:r>
      <w:r w:rsidRPr="00D24FC9">
        <w:rPr>
          <w:sz w:val="16"/>
          <w:highlight w:val="yellow"/>
        </w:rPr>
        <w:t xml:space="preserve"> </w:t>
      </w:r>
      <w:r w:rsidRPr="00D24FC9">
        <w:rPr>
          <w:sz w:val="16"/>
        </w:rPr>
        <w:t>about the action Congress needs to take," he said. "</w:t>
      </w:r>
      <w:r w:rsidRPr="002C58C6">
        <w:rPr>
          <w:rStyle w:val="StyleBoldUnderline"/>
          <w:highlight w:val="yellow"/>
        </w:rPr>
        <w:t>The vast majority of Americans</w:t>
      </w:r>
      <w:r w:rsidRPr="00D24FC9">
        <w:rPr>
          <w:sz w:val="16"/>
        </w:rPr>
        <w:t xml:space="preserve">, including a majority of gun owners, </w:t>
      </w:r>
      <w:r w:rsidRPr="002C58C6">
        <w:rPr>
          <w:rStyle w:val="StyleBoldUnderline"/>
          <w:highlight w:val="yellow"/>
        </w:rPr>
        <w:t>support</w:t>
      </w:r>
      <w:r w:rsidRPr="00D24FC9">
        <w:rPr>
          <w:sz w:val="16"/>
          <w:highlight w:val="yellow"/>
        </w:rPr>
        <w:t xml:space="preserve"> </w:t>
      </w:r>
      <w:r w:rsidRPr="00D24FC9">
        <w:rPr>
          <w:sz w:val="16"/>
        </w:rPr>
        <w:t xml:space="preserve">requiring </w:t>
      </w:r>
      <w:r w:rsidRPr="002C58C6">
        <w:rPr>
          <w:rStyle w:val="StyleBoldUnderline"/>
          <w:highlight w:val="yellow"/>
        </w:rPr>
        <w:t>criminal background checks</w:t>
      </w:r>
      <w:r w:rsidRPr="00D24FC9">
        <w:rPr>
          <w:sz w:val="16"/>
          <w:highlight w:val="yellow"/>
        </w:rPr>
        <w:t xml:space="preserve"> </w:t>
      </w:r>
      <w:r w:rsidRPr="00D24FC9">
        <w:rPr>
          <w:sz w:val="16"/>
        </w:rPr>
        <w:t xml:space="preserve">for anyone trying to buy a gun. </w:t>
      </w:r>
      <w:r w:rsidRPr="002C58C6">
        <w:rPr>
          <w:rStyle w:val="StyleBoldUnderline"/>
          <w:highlight w:val="yellow"/>
        </w:rPr>
        <w:t>There's no reason why we can't get that done."</w:t>
      </w:r>
      <w:r w:rsidRPr="00D24FC9">
        <w:rPr>
          <w:sz w:val="12"/>
        </w:rPr>
        <w:t>¶</w:t>
      </w:r>
      <w:r w:rsidRPr="00D24FC9">
        <w:rPr>
          <w:sz w:val="16"/>
        </w:rPr>
        <w:t xml:space="preserve"> </w:t>
      </w:r>
      <w:r w:rsidRPr="002C58C6">
        <w:rPr>
          <w:rStyle w:val="StyleBoldUnderline"/>
          <w:highlight w:val="yellow"/>
        </w:rPr>
        <w:t>He urged Americans to call their members of Congress to push for his entire package</w:t>
      </w:r>
      <w:r w:rsidRPr="00D24FC9">
        <w:rPr>
          <w:sz w:val="16"/>
          <w:highlight w:val="yellow"/>
        </w:rPr>
        <w:t xml:space="preserve"> </w:t>
      </w:r>
      <w:r w:rsidRPr="00D24FC9">
        <w:rPr>
          <w:sz w:val="16"/>
        </w:rPr>
        <w:t>of stronger gun controls. "Tell them now is the time for action."</w:t>
      </w:r>
    </w:p>
    <w:p w:rsidR="00632517" w:rsidRDefault="00632517" w:rsidP="00632517">
      <w:pPr>
        <w:pStyle w:val="Heading4"/>
      </w:pPr>
      <w:r>
        <w:t>(--) Obama will focus capital on immigration first</w:t>
      </w:r>
    </w:p>
    <w:p w:rsidR="00632517" w:rsidRPr="002424F3" w:rsidRDefault="00632517" w:rsidP="00632517">
      <w:pPr>
        <w:ind w:left="720"/>
      </w:pPr>
      <w:r w:rsidRPr="002424F3">
        <w:rPr>
          <w:rStyle w:val="StyleStyleBold12pt"/>
        </w:rPr>
        <w:t>Bellantoni 1/31</w:t>
      </w:r>
      <w:r>
        <w:rPr>
          <w:rStyle w:val="StyleStyleBold12pt"/>
        </w:rPr>
        <w:t>/2013</w:t>
      </w:r>
      <w:r>
        <w:t xml:space="preserve"> (Christina, “Obama Keeps Up Pressure for Gun Laws, Immigration Reform”, </w:t>
      </w:r>
      <w:hyperlink r:id="rId118" w:history="1">
        <w:r w:rsidRPr="003C1E8C">
          <w:rPr>
            <w:rStyle w:val="Hyperlink"/>
          </w:rPr>
          <w:t>http://www.pbs.org/newshour/rundown/2013/01/obama-continues-full-court-press-for-gun-immigration-agendas.html</w:t>
        </w:r>
      </w:hyperlink>
      <w:r>
        <w:t xml:space="preserve">, CMR) </w:t>
      </w:r>
    </w:p>
    <w:p w:rsidR="00632517" w:rsidRDefault="00632517" w:rsidP="00632517">
      <w:pPr>
        <w:rPr>
          <w:rStyle w:val="StyleBoldUnderline"/>
          <w:highlight w:val="yellow"/>
        </w:rPr>
      </w:pPr>
      <w:r w:rsidRPr="002424F3">
        <w:rPr>
          <w:sz w:val="16"/>
        </w:rPr>
        <w:t>The Washington Post's Ed O'Keefe and David Farenthold assessed the hearing in full and concluded, "</w:t>
      </w:r>
      <w:r w:rsidRPr="00471090">
        <w:rPr>
          <w:rStyle w:val="StyleBoldUnderline"/>
          <w:highlight w:val="yellow"/>
        </w:rPr>
        <w:t xml:space="preserve">A </w:t>
      </w:r>
      <w:r w:rsidRPr="00471090">
        <w:rPr>
          <w:rStyle w:val="Emphasis"/>
          <w:highlight w:val="yellow"/>
        </w:rPr>
        <w:t>consensus is emerging</w:t>
      </w:r>
      <w:r w:rsidRPr="00471090">
        <w:rPr>
          <w:rStyle w:val="StyleBoldUnderline"/>
          <w:highlight w:val="yellow"/>
        </w:rPr>
        <w:t xml:space="preserve"> among lawmakers</w:t>
      </w:r>
      <w:r w:rsidRPr="00471090">
        <w:rPr>
          <w:sz w:val="16"/>
          <w:highlight w:val="yellow"/>
        </w:rPr>
        <w:t xml:space="preserve"> </w:t>
      </w:r>
      <w:r w:rsidRPr="00471090">
        <w:rPr>
          <w:rStyle w:val="StyleBoldUnderline"/>
          <w:highlight w:val="yellow"/>
        </w:rPr>
        <w:t>for an expansion of background checks for gun buyers</w:t>
      </w:r>
      <w:r w:rsidRPr="002424F3">
        <w:rPr>
          <w:sz w:val="16"/>
        </w:rPr>
        <w:t>, a proposal with far more bipartisan support than a reinstatement of the federal assault-weapons ban."</w:t>
      </w:r>
      <w:r w:rsidRPr="009C2A62">
        <w:rPr>
          <w:sz w:val="12"/>
        </w:rPr>
        <w:t>¶</w:t>
      </w:r>
      <w:r w:rsidRPr="002424F3">
        <w:rPr>
          <w:sz w:val="16"/>
        </w:rPr>
        <w:t xml:space="preserve"> The NewsHour put together a detailed report on the day's drama. Watch here or below:</w:t>
      </w:r>
      <w:r w:rsidRPr="009C2A62">
        <w:rPr>
          <w:sz w:val="12"/>
        </w:rPr>
        <w:t>¶</w:t>
      </w:r>
      <w:r w:rsidRPr="002424F3">
        <w:rPr>
          <w:sz w:val="16"/>
        </w:rPr>
        <w:t xml:space="preserve"> More of our coverage of the gun debate can be found here.</w:t>
      </w:r>
      <w:r w:rsidRPr="009C2A62">
        <w:rPr>
          <w:sz w:val="12"/>
        </w:rPr>
        <w:t>¶</w:t>
      </w:r>
      <w:r w:rsidRPr="002424F3">
        <w:rPr>
          <w:sz w:val="16"/>
        </w:rPr>
        <w:t xml:space="preserve"> </w:t>
      </w:r>
      <w:r w:rsidRPr="00471090">
        <w:rPr>
          <w:sz w:val="16"/>
          <w:highlight w:val="yellow"/>
        </w:rPr>
        <w:t xml:space="preserve">On </w:t>
      </w:r>
      <w:r w:rsidRPr="00471090">
        <w:rPr>
          <w:rStyle w:val="StyleBoldUnderline"/>
          <w:highlight w:val="yellow"/>
        </w:rPr>
        <w:t>immigration</w:t>
      </w:r>
      <w:r w:rsidRPr="002424F3">
        <w:rPr>
          <w:sz w:val="16"/>
        </w:rPr>
        <w:t>, Mr. Obama participated in interviews with two television networks catering to Spanish-language audiences. On Telemundo the president said he won't pull back on enforcement of the law or scale back deportation. He acknowledged it could be a tough political battle ahead but emphasized his commitment to the issue.</w:t>
      </w:r>
      <w:r w:rsidRPr="009C2A62">
        <w:rPr>
          <w:sz w:val="12"/>
        </w:rPr>
        <w:t>¶</w:t>
      </w:r>
      <w:r w:rsidRPr="002424F3">
        <w:rPr>
          <w:sz w:val="16"/>
        </w:rPr>
        <w:t xml:space="preserve"> "</w:t>
      </w:r>
      <w:r w:rsidRPr="00471090">
        <w:rPr>
          <w:rStyle w:val="StyleBoldUnderline"/>
          <w:highlight w:val="yellow"/>
        </w:rPr>
        <w:t>The one thing I can guarantee is my effort</w:t>
      </w:r>
      <w:r w:rsidRPr="00471090">
        <w:rPr>
          <w:sz w:val="16"/>
          <w:highlight w:val="yellow"/>
        </w:rPr>
        <w:t>,</w:t>
      </w:r>
      <w:r w:rsidRPr="002424F3">
        <w:rPr>
          <w:sz w:val="16"/>
        </w:rPr>
        <w:t xml:space="preserve">" Mr. </w:t>
      </w:r>
      <w:r w:rsidRPr="00471090">
        <w:rPr>
          <w:rStyle w:val="StyleBoldUnderline"/>
          <w:highlight w:val="yellow"/>
        </w:rPr>
        <w:t>Obama told</w:t>
      </w:r>
      <w:r w:rsidRPr="002424F3">
        <w:rPr>
          <w:sz w:val="16"/>
        </w:rPr>
        <w:t xml:space="preserve"> Telemundo. "</w:t>
      </w:r>
      <w:r w:rsidRPr="00471090">
        <w:rPr>
          <w:rStyle w:val="StyleBoldUnderline"/>
          <w:highlight w:val="yellow"/>
        </w:rPr>
        <w:t xml:space="preserve">I can guarantee that I will </w:t>
      </w:r>
      <w:r w:rsidRPr="00471090">
        <w:rPr>
          <w:rStyle w:val="Emphasis"/>
          <w:highlight w:val="yellow"/>
        </w:rPr>
        <w:t>put everything I've got behind it</w:t>
      </w:r>
      <w:r w:rsidRPr="002424F3">
        <w:rPr>
          <w:sz w:val="16"/>
        </w:rPr>
        <w:t>. We're putting our shoulder to the wheel."</w:t>
      </w:r>
      <w:r w:rsidRPr="009C2A62">
        <w:rPr>
          <w:sz w:val="12"/>
        </w:rPr>
        <w:t>¶</w:t>
      </w:r>
      <w:r w:rsidRPr="002424F3">
        <w:rPr>
          <w:sz w:val="16"/>
        </w:rPr>
        <w:t xml:space="preserve"> He told Univision that </w:t>
      </w:r>
      <w:r w:rsidRPr="00471090">
        <w:rPr>
          <w:rStyle w:val="StyleBoldUnderline"/>
          <w:highlight w:val="yellow"/>
        </w:rPr>
        <w:t xml:space="preserve">he wants to see legislation move forward </w:t>
      </w:r>
      <w:r w:rsidRPr="00471090">
        <w:rPr>
          <w:rStyle w:val="Emphasis"/>
          <w:highlight w:val="yellow"/>
        </w:rPr>
        <w:t>swiftly</w:t>
      </w:r>
      <w:r w:rsidRPr="00471090">
        <w:rPr>
          <w:sz w:val="16"/>
          <w:highlight w:val="yellow"/>
        </w:rPr>
        <w:t>.</w:t>
      </w:r>
      <w:r w:rsidRPr="009C2A62">
        <w:rPr>
          <w:sz w:val="12"/>
        </w:rPr>
        <w:t>¶</w:t>
      </w:r>
      <w:r w:rsidRPr="002424F3">
        <w:rPr>
          <w:sz w:val="16"/>
        </w:rPr>
        <w:t xml:space="preserve"> "If they are on a path as they have already said, where they want to get a bill done by March, then I think that's a reasonable timeline and I think we can get that done. I'm not going to lay down a particular date because I want to give them a little room to debate," he said. "If it slips a week, that's one thing. If it starts slipping three months, that's a problem."</w:t>
      </w:r>
      <w:r w:rsidRPr="009C2A62">
        <w:rPr>
          <w:sz w:val="12"/>
        </w:rPr>
        <w:t>¶</w:t>
      </w:r>
      <w:r w:rsidRPr="002424F3">
        <w:rPr>
          <w:sz w:val="16"/>
        </w:rPr>
        <w:t xml:space="preserve"> The New York Times' Michael </w:t>
      </w:r>
      <w:r w:rsidRPr="00471090">
        <w:rPr>
          <w:rStyle w:val="StyleBoldUnderline"/>
          <w:highlight w:val="yellow"/>
        </w:rPr>
        <w:t>Shear and</w:t>
      </w:r>
      <w:r w:rsidRPr="002424F3">
        <w:rPr>
          <w:sz w:val="16"/>
        </w:rPr>
        <w:t xml:space="preserve"> Mark </w:t>
      </w:r>
      <w:r w:rsidRPr="00471090">
        <w:rPr>
          <w:rStyle w:val="StyleBoldUnderline"/>
          <w:highlight w:val="yellow"/>
        </w:rPr>
        <w:t xml:space="preserve">Landler report that administration aides are sounding confident notes about </w:t>
      </w:r>
      <w:r w:rsidRPr="00471090">
        <w:rPr>
          <w:rStyle w:val="Emphasis"/>
          <w:highlight w:val="yellow"/>
        </w:rPr>
        <w:t>political momentum</w:t>
      </w:r>
      <w:r w:rsidRPr="00471090">
        <w:rPr>
          <w:rStyle w:val="StyleBoldUnderline"/>
          <w:highlight w:val="yellow"/>
        </w:rPr>
        <w:t xml:space="preserve"> being on the president's side</w:t>
      </w:r>
      <w:r w:rsidRPr="002424F3">
        <w:rPr>
          <w:sz w:val="16"/>
        </w:rPr>
        <w:t>.</w:t>
      </w:r>
      <w:r w:rsidRPr="009C2A62">
        <w:rPr>
          <w:sz w:val="12"/>
        </w:rPr>
        <w:t>¶</w:t>
      </w:r>
      <w:r w:rsidRPr="002424F3">
        <w:rPr>
          <w:sz w:val="16"/>
        </w:rPr>
        <w:t xml:space="preserve"> Politico's Lois Romano writes of an effort afoot in the House by four Republicans and four Democrats. She reports they "had hoped to put forth a statement of principles as early as Friday, but sources say that is unlikely" and it could be closer to Feb. 12, the day of the State of the Union.</w:t>
      </w:r>
      <w:r w:rsidRPr="009C2A62">
        <w:rPr>
          <w:sz w:val="12"/>
        </w:rPr>
        <w:t>¶</w:t>
      </w:r>
      <w:r w:rsidRPr="002424F3">
        <w:rPr>
          <w:sz w:val="16"/>
        </w:rPr>
        <w:t xml:space="preserve"> </w:t>
      </w:r>
      <w:r w:rsidRPr="00471090">
        <w:rPr>
          <w:rStyle w:val="StyleBoldUnderline"/>
          <w:highlight w:val="yellow"/>
        </w:rPr>
        <w:t>With</w:t>
      </w:r>
      <w:r w:rsidRPr="002424F3">
        <w:rPr>
          <w:sz w:val="16"/>
        </w:rPr>
        <w:t xml:space="preserve"> Mr. </w:t>
      </w:r>
      <w:r w:rsidRPr="00471090">
        <w:rPr>
          <w:rStyle w:val="StyleBoldUnderline"/>
          <w:highlight w:val="yellow"/>
        </w:rPr>
        <w:t xml:space="preserve">Obama's annual address to lawmakers less than two weeks away and his plans to make his case at campaign-style events outside of Washington, the pressure on Congress will </w:t>
      </w:r>
      <w:r w:rsidRPr="00471090">
        <w:rPr>
          <w:rStyle w:val="Emphasis"/>
          <w:highlight w:val="yellow"/>
        </w:rPr>
        <w:t>only increase</w:t>
      </w:r>
      <w:r w:rsidRPr="00471090">
        <w:rPr>
          <w:rStyle w:val="StyleBoldUnderline"/>
          <w:highlight w:val="yellow"/>
        </w:rPr>
        <w:t>.</w:t>
      </w:r>
    </w:p>
    <w:p w:rsidR="00632517" w:rsidRDefault="00632517" w:rsidP="00632517">
      <w:pPr>
        <w:rPr>
          <w:rStyle w:val="StyleBoldUnderline"/>
          <w:highlight w:val="yellow"/>
        </w:rPr>
      </w:pPr>
      <w:r>
        <w:rPr>
          <w:rStyle w:val="StyleBoldUnderline"/>
          <w:highlight w:val="yellow"/>
        </w:rPr>
        <w:br w:type="page"/>
      </w:r>
    </w:p>
    <w:p w:rsidR="00632517" w:rsidRDefault="00632517" w:rsidP="00632517">
      <w:pPr>
        <w:pStyle w:val="Heading4"/>
      </w:pPr>
      <w:r>
        <w:t>(--) Obama’s actual gun agenda is not controversial</w:t>
      </w:r>
    </w:p>
    <w:p w:rsidR="00632517" w:rsidRPr="002E58DC" w:rsidRDefault="00632517" w:rsidP="00632517">
      <w:pPr>
        <w:ind w:left="720"/>
      </w:pPr>
      <w:r w:rsidRPr="002E58DC">
        <w:rPr>
          <w:rStyle w:val="StyleStyleBold12pt"/>
        </w:rPr>
        <w:t>Slater 2/14</w:t>
      </w:r>
      <w:r>
        <w:t>/20</w:t>
      </w:r>
      <w:r w:rsidRPr="002916D3">
        <w:rPr>
          <w:rStyle w:val="StyleStyleBold12pt"/>
        </w:rPr>
        <w:t>13</w:t>
      </w:r>
      <w:r>
        <w:t>, Joanna, “Six Takeaways From The State of the Union,” The Globe and Mail (Canada), Lexis</w:t>
      </w:r>
    </w:p>
    <w:p w:rsidR="00632517" w:rsidRPr="002916D3" w:rsidRDefault="00632517" w:rsidP="00632517">
      <w:pPr>
        <w:rPr>
          <w:sz w:val="16"/>
        </w:rPr>
      </w:pPr>
      <w:r w:rsidRPr="002916D3">
        <w:rPr>
          <w:sz w:val="16"/>
        </w:rPr>
        <w:t xml:space="preserve">The expected </w:t>
      </w:r>
      <w:r w:rsidRPr="002916D3">
        <w:rPr>
          <w:sz w:val="12"/>
        </w:rPr>
        <w:t>¶</w:t>
      </w:r>
      <w:r w:rsidRPr="002916D3">
        <w:rPr>
          <w:sz w:val="16"/>
        </w:rPr>
        <w:t xml:space="preserve"> An appeal for gun control </w:t>
      </w:r>
      <w:r w:rsidRPr="002916D3">
        <w:rPr>
          <w:sz w:val="12"/>
        </w:rPr>
        <w:t>¶</w:t>
      </w:r>
      <w:r w:rsidRPr="002916D3">
        <w:rPr>
          <w:sz w:val="16"/>
        </w:rPr>
        <w:t xml:space="preserve"> In the two months since the mass shooting at an elementary school in Newtown, Conn., U.S. President Barack </w:t>
      </w:r>
      <w:r w:rsidRPr="002916D3">
        <w:rPr>
          <w:rStyle w:val="StyleBoldUnderline"/>
          <w:highlight w:val="yellow"/>
        </w:rPr>
        <w:t>Obama has made it clear that he intends to push for further restrictions on gun sales</w:t>
      </w:r>
      <w:r w:rsidRPr="002916D3">
        <w:rPr>
          <w:sz w:val="16"/>
        </w:rPr>
        <w:t xml:space="preserve">. He reiterated that call on Tuesday night, </w:t>
      </w:r>
      <w:r w:rsidRPr="002916D3">
        <w:rPr>
          <w:rStyle w:val="StyleBoldUnderline"/>
          <w:highlight w:val="yellow"/>
        </w:rPr>
        <w:t>highlighting two policies - universal background checks for buyers and limiting the amount of ammunition in magazines - that appear to have bipartisan support</w:t>
      </w:r>
      <w:r w:rsidRPr="002916D3">
        <w:rPr>
          <w:sz w:val="16"/>
          <w:highlight w:val="yellow"/>
        </w:rPr>
        <w:t>.</w:t>
      </w:r>
      <w:r w:rsidRPr="002916D3">
        <w:rPr>
          <w:sz w:val="16"/>
        </w:rPr>
        <w:t xml:space="preserve"> </w:t>
      </w:r>
    </w:p>
    <w:p w:rsidR="00632517" w:rsidRPr="00683702" w:rsidRDefault="00632517" w:rsidP="00632517">
      <w:pPr>
        <w:pStyle w:val="Heading4"/>
      </w:pPr>
      <w:r>
        <w:t xml:space="preserve">(--) Biden pushes, not Obama </w:t>
      </w:r>
    </w:p>
    <w:p w:rsidR="00632517" w:rsidRDefault="00632517" w:rsidP="00632517">
      <w:pPr>
        <w:ind w:left="720"/>
      </w:pPr>
      <w:r w:rsidRPr="001D2FAA">
        <w:rPr>
          <w:rStyle w:val="StyleStyleBold12pt"/>
        </w:rPr>
        <w:t>Shiner 1/31</w:t>
      </w:r>
      <w:r>
        <w:rPr>
          <w:rStyle w:val="StyleStyleBold12pt"/>
        </w:rPr>
        <w:t>/2013</w:t>
      </w:r>
      <w:r>
        <w:t xml:space="preserve"> (Meredith, “Biden Continues Upbeat Mission on Gun Control”, </w:t>
      </w:r>
      <w:hyperlink r:id="rId119" w:history="1">
        <w:r w:rsidRPr="003C1E8C">
          <w:rPr>
            <w:rStyle w:val="Hyperlink"/>
          </w:rPr>
          <w:t>http://www.rollcall.com/news/biden_continues_upbeat_mission_on_gun_control-222070-1.html?pg=2</w:t>
        </w:r>
      </w:hyperlink>
      <w:r>
        <w:t>, CMR)</w:t>
      </w:r>
    </w:p>
    <w:p w:rsidR="00632517" w:rsidRPr="003C0134" w:rsidRDefault="00632517" w:rsidP="00632517">
      <w:pPr>
        <w:rPr>
          <w:sz w:val="16"/>
        </w:rPr>
      </w:pPr>
      <w:r w:rsidRPr="003C0134">
        <w:rPr>
          <w:sz w:val="16"/>
        </w:rPr>
        <w:t xml:space="preserve">Vice President Joseph R. </w:t>
      </w:r>
      <w:r w:rsidRPr="00471090">
        <w:rPr>
          <w:rStyle w:val="StyleBoldUnderline"/>
          <w:highlight w:val="yellow"/>
        </w:rPr>
        <w:t>Biden</w:t>
      </w:r>
      <w:r w:rsidRPr="003C0134">
        <w:rPr>
          <w:sz w:val="16"/>
        </w:rPr>
        <w:t xml:space="preserve"> Jr. </w:t>
      </w:r>
      <w:r w:rsidRPr="00471090">
        <w:rPr>
          <w:rStyle w:val="StyleBoldUnderline"/>
          <w:highlight w:val="yellow"/>
        </w:rPr>
        <w:t>paid a House call</w:t>
      </w:r>
      <w:r w:rsidRPr="003C0134">
        <w:rPr>
          <w:sz w:val="16"/>
        </w:rPr>
        <w:t xml:space="preserve"> to Senate Democrats’ weekly policy lunch Thursday, </w:t>
      </w:r>
      <w:r w:rsidRPr="00471090">
        <w:rPr>
          <w:rStyle w:val="Emphasis"/>
          <w:highlight w:val="yellow"/>
        </w:rPr>
        <w:t>pushing the president’s gun control agenda</w:t>
      </w:r>
      <w:r w:rsidRPr="00471090">
        <w:rPr>
          <w:sz w:val="16"/>
          <w:highlight w:val="yellow"/>
        </w:rPr>
        <w:t xml:space="preserve"> </w:t>
      </w:r>
      <w:r w:rsidRPr="00471090">
        <w:rPr>
          <w:rStyle w:val="StyleBoldUnderline"/>
          <w:highlight w:val="yellow"/>
        </w:rPr>
        <w:t>and calling the implementation of stricter gun laws a political “no brainer.”</w:t>
      </w:r>
      <w:r w:rsidRPr="00471090">
        <w:rPr>
          <w:rStyle w:val="StyleBoldUnderline"/>
          <w:b w:val="0"/>
          <w:sz w:val="12"/>
          <w:highlight w:val="yellow"/>
        </w:rPr>
        <w:t>¶</w:t>
      </w:r>
      <w:r w:rsidRPr="003C0134">
        <w:rPr>
          <w:sz w:val="16"/>
        </w:rPr>
        <w:t xml:space="preserve"> Words come easier to Biden in a mob of reporters, however, than they do to Senate Democratic leaders when they craft legislative text.</w:t>
      </w:r>
      <w:r w:rsidRPr="009C2A62">
        <w:rPr>
          <w:sz w:val="12"/>
        </w:rPr>
        <w:t>¶</w:t>
      </w:r>
      <w:r w:rsidRPr="003C0134">
        <w:rPr>
          <w:sz w:val="16"/>
        </w:rPr>
        <w:t xml:space="preserve"> Democrats have taken their first steps toward legislation by holding Senate Judiciary Committee hearings, but the timeline for an actual bill, whatever that might look like, is unclear. Senate Majority Leader Harry Reid, D-Nev., has said he would like any gun violence bill to move through the committee in regular order, something that would happen perhaps at the same time the panel considers a massive immigration overhaul.</w:t>
      </w:r>
      <w:r w:rsidRPr="009C2A62">
        <w:rPr>
          <w:sz w:val="12"/>
        </w:rPr>
        <w:t>¶</w:t>
      </w:r>
      <w:r w:rsidRPr="003C0134">
        <w:rPr>
          <w:sz w:val="16"/>
        </w:rPr>
        <w:t xml:space="preserve"> </w:t>
      </w:r>
      <w:r w:rsidRPr="00471090">
        <w:rPr>
          <w:rStyle w:val="StyleBoldUnderline"/>
          <w:highlight w:val="yellow"/>
        </w:rPr>
        <w:t>Biden</w:t>
      </w:r>
      <w:r w:rsidRPr="00471090">
        <w:rPr>
          <w:sz w:val="16"/>
          <w:highlight w:val="yellow"/>
        </w:rPr>
        <w:t>,</w:t>
      </w:r>
      <w:r w:rsidRPr="003C0134">
        <w:rPr>
          <w:sz w:val="16"/>
        </w:rPr>
        <w:t xml:space="preserve"> who </w:t>
      </w:r>
      <w:r w:rsidRPr="00471090">
        <w:rPr>
          <w:rStyle w:val="StyleBoldUnderline"/>
          <w:highlight w:val="yellow"/>
        </w:rPr>
        <w:t>was tasked by</w:t>
      </w:r>
      <w:r w:rsidRPr="003C0134">
        <w:rPr>
          <w:sz w:val="16"/>
        </w:rPr>
        <w:t xml:space="preserve"> President Barack </w:t>
      </w:r>
      <w:r w:rsidRPr="00471090">
        <w:rPr>
          <w:rStyle w:val="StyleBoldUnderline"/>
          <w:highlight w:val="yellow"/>
        </w:rPr>
        <w:t>Obama to craft the administration’s gun policy</w:t>
      </w:r>
      <w:r w:rsidRPr="003C0134">
        <w:rPr>
          <w:rStyle w:val="StyleBoldUnderline"/>
        </w:rPr>
        <w:t xml:space="preserve">, </w:t>
      </w:r>
      <w:r w:rsidRPr="003C0134">
        <w:rPr>
          <w:sz w:val="16"/>
        </w:rPr>
        <w:t>visited his old stomping ground to remind his colleagues that gun control is a top priority of Obama’s, even if the caucus hasn’t come forward with a clear strategy to proceed and handfuls of members are reluctant to touch gun control at all.</w:t>
      </w:r>
      <w:r w:rsidRPr="009C2A62">
        <w:rPr>
          <w:sz w:val="12"/>
        </w:rPr>
        <w:t>¶</w:t>
      </w:r>
      <w:r w:rsidRPr="003C0134">
        <w:rPr>
          <w:sz w:val="16"/>
        </w:rPr>
        <w:t xml:space="preserve"> “The visual image of those 20 little children being riddled with bullets has not only traumatized the nation but ... it’s like the straw that broke the camel’s back,” </w:t>
      </w:r>
      <w:r w:rsidRPr="00471090">
        <w:rPr>
          <w:rStyle w:val="StyleBoldUnderline"/>
          <w:highlight w:val="yellow"/>
        </w:rPr>
        <w:t>Biden told</w:t>
      </w:r>
      <w:r w:rsidRPr="003C0134">
        <w:rPr>
          <w:rStyle w:val="StyleBoldUnderline"/>
        </w:rPr>
        <w:t xml:space="preserve"> </w:t>
      </w:r>
      <w:r w:rsidRPr="00471090">
        <w:rPr>
          <w:rStyle w:val="StyleBoldUnderline"/>
          <w:highlight w:val="yellow"/>
        </w:rPr>
        <w:t>reporters</w:t>
      </w:r>
      <w:r w:rsidRPr="003C0134">
        <w:rPr>
          <w:sz w:val="16"/>
        </w:rPr>
        <w:t xml:space="preserve"> after meeting with Democrats in the Mansfield Room, right off the Senate floor. </w:t>
      </w:r>
      <w:r w:rsidRPr="00471090">
        <w:rPr>
          <w:sz w:val="16"/>
          <w:highlight w:val="yellow"/>
        </w:rPr>
        <w:t>“</w:t>
      </w:r>
      <w:r w:rsidRPr="00471090">
        <w:rPr>
          <w:rStyle w:val="Emphasis"/>
          <w:highlight w:val="yellow"/>
        </w:rPr>
        <w:t>I made the case</w:t>
      </w:r>
      <w:r w:rsidRPr="003C0134">
        <w:rPr>
          <w:sz w:val="16"/>
        </w:rPr>
        <w:t xml:space="preserve"> for not only assault weapons but for the entire set of recommendations the president laid out.”</w:t>
      </w:r>
    </w:p>
    <w:p w:rsidR="00632517" w:rsidRPr="00A67182" w:rsidRDefault="00632517" w:rsidP="00632517">
      <w:pPr>
        <w:pStyle w:val="Heading4"/>
      </w:pPr>
      <w:r>
        <w:t>(--) Immigration 1</w:t>
      </w:r>
      <w:r w:rsidRPr="006A45FB">
        <w:rPr>
          <w:vertAlign w:val="superscript"/>
        </w:rPr>
        <w:t>st</w:t>
      </w:r>
      <w:r w:rsidRPr="00A67182">
        <w:t xml:space="preserve"> – comes before everything, including gun control </w:t>
      </w:r>
    </w:p>
    <w:p w:rsidR="00632517" w:rsidRPr="00A67182" w:rsidRDefault="00632517" w:rsidP="00632517">
      <w:pPr>
        <w:ind w:left="720"/>
      </w:pPr>
      <w:r w:rsidRPr="00A67182">
        <w:rPr>
          <w:rStyle w:val="StyleStyleBold12pt"/>
        </w:rPr>
        <w:t>AP 1/26</w:t>
      </w:r>
      <w:r>
        <w:rPr>
          <w:rStyle w:val="StyleStyleBold12pt"/>
        </w:rPr>
        <w:t>/2013</w:t>
      </w:r>
      <w:r w:rsidRPr="00A67182">
        <w:t xml:space="preserve"> (“Obama, senators launching immigration push”, </w:t>
      </w:r>
      <w:hyperlink r:id="rId120" w:history="1">
        <w:r w:rsidRPr="00A67182">
          <w:rPr>
            <w:rStyle w:val="Hyperlink"/>
          </w:rPr>
          <w:t>http://www.newsday.com/news/nation/obama-senators-launching-immigration-push-1.4514347</w:t>
        </w:r>
      </w:hyperlink>
      <w:r w:rsidRPr="00A67182">
        <w:t>, CMR)</w:t>
      </w:r>
    </w:p>
    <w:p w:rsidR="00632517" w:rsidRPr="00B61E30" w:rsidRDefault="00632517" w:rsidP="00632517">
      <w:pPr>
        <w:rPr>
          <w:sz w:val="16"/>
        </w:rPr>
      </w:pPr>
      <w:r w:rsidRPr="00A67182">
        <w:rPr>
          <w:sz w:val="16"/>
        </w:rPr>
        <w:t xml:space="preserve">President Barack </w:t>
      </w:r>
      <w:r w:rsidRPr="00A67182">
        <w:rPr>
          <w:rStyle w:val="StyleBoldUnderline"/>
          <w:highlight w:val="yellow"/>
        </w:rPr>
        <w:t xml:space="preserve">Obama will launch a campaign </w:t>
      </w:r>
      <w:r w:rsidRPr="00A67182">
        <w:rPr>
          <w:rStyle w:val="Emphasis"/>
          <w:rFonts w:asciiTheme="minorHAnsi" w:hAnsiTheme="minorHAnsi"/>
          <w:highlight w:val="yellow"/>
        </w:rPr>
        <w:t>next week</w:t>
      </w:r>
      <w:r w:rsidRPr="00A67182">
        <w:rPr>
          <w:sz w:val="16"/>
          <w:highlight w:val="yellow"/>
        </w:rPr>
        <w:t xml:space="preserve"> </w:t>
      </w:r>
      <w:r w:rsidRPr="00A67182">
        <w:rPr>
          <w:rStyle w:val="StyleBoldUnderline"/>
          <w:highlight w:val="yellow"/>
        </w:rPr>
        <w:t>aimed at overhauling</w:t>
      </w:r>
      <w:r w:rsidRPr="00A67182">
        <w:rPr>
          <w:sz w:val="16"/>
        </w:rPr>
        <w:t xml:space="preserve"> the nation's flawed </w:t>
      </w:r>
      <w:r w:rsidRPr="00A67182">
        <w:rPr>
          <w:rStyle w:val="StyleBoldUnderline"/>
          <w:highlight w:val="yellow"/>
        </w:rPr>
        <w:t>immigration</w:t>
      </w:r>
      <w:r w:rsidRPr="00A67182">
        <w:rPr>
          <w:sz w:val="16"/>
        </w:rPr>
        <w:t xml:space="preserve"> system and creating legal status for millions, as a bipartisan Senate group nears agreement on achieving the same goals.</w:t>
      </w:r>
      <w:r w:rsidRPr="009C2A62">
        <w:rPr>
          <w:sz w:val="12"/>
        </w:rPr>
        <w:t>¶</w:t>
      </w:r>
      <w:r w:rsidRPr="00A67182">
        <w:rPr>
          <w:sz w:val="16"/>
        </w:rPr>
        <w:t xml:space="preserve"> </w:t>
      </w:r>
      <w:r w:rsidRPr="006A45FB">
        <w:rPr>
          <w:rStyle w:val="StyleBoldUnderline"/>
        </w:rPr>
        <w:t>The proposals from Obama</w:t>
      </w:r>
      <w:r w:rsidRPr="006A45FB">
        <w:rPr>
          <w:sz w:val="16"/>
        </w:rPr>
        <w:t xml:space="preserve"> and lawmakers </w:t>
      </w:r>
      <w:r w:rsidRPr="006A45FB">
        <w:rPr>
          <w:rStyle w:val="StyleBoldUnderline"/>
        </w:rPr>
        <w:t>will mark the start of</w:t>
      </w:r>
      <w:r w:rsidRPr="006A45FB">
        <w:rPr>
          <w:sz w:val="16"/>
        </w:rPr>
        <w:t xml:space="preserve"> what is expected to be </w:t>
      </w:r>
      <w:r w:rsidRPr="006A45FB">
        <w:rPr>
          <w:rStyle w:val="StyleBoldUnderline"/>
        </w:rPr>
        <w:t xml:space="preserve">a </w:t>
      </w:r>
      <w:r w:rsidRPr="006A45FB">
        <w:rPr>
          <w:rStyle w:val="Emphasis"/>
          <w:rFonts w:asciiTheme="minorHAnsi" w:hAnsiTheme="minorHAnsi"/>
        </w:rPr>
        <w:t>contentious</w:t>
      </w:r>
      <w:r w:rsidRPr="006A45FB">
        <w:rPr>
          <w:rStyle w:val="StyleBoldUnderline"/>
        </w:rPr>
        <w:t xml:space="preserve"> </w:t>
      </w:r>
      <w:r w:rsidRPr="006A45FB">
        <w:rPr>
          <w:sz w:val="16"/>
        </w:rPr>
        <w:t>and emotional</w:t>
      </w:r>
      <w:r w:rsidRPr="006A45FB">
        <w:rPr>
          <w:rStyle w:val="StyleBoldUnderline"/>
        </w:rPr>
        <w:t xml:space="preserve"> process </w:t>
      </w:r>
      <w:r w:rsidRPr="006A45FB">
        <w:rPr>
          <w:sz w:val="16"/>
        </w:rPr>
        <w:t>with deep political implications. Latino voters overwhelmingly backed Obama in the 2012 election, leaving Republicans grappling for a way to regain their standing with an increasingly powerful pool of voters.</w:t>
      </w:r>
      <w:r w:rsidRPr="009C2A62">
        <w:rPr>
          <w:sz w:val="12"/>
        </w:rPr>
        <w:t>¶</w:t>
      </w:r>
      <w:r w:rsidRPr="006A45FB">
        <w:rPr>
          <w:sz w:val="16"/>
        </w:rPr>
        <w:t xml:space="preserve"> </w:t>
      </w:r>
      <w:r w:rsidRPr="006A45FB">
        <w:rPr>
          <w:rStyle w:val="StyleBoldUnderline"/>
        </w:rPr>
        <w:t xml:space="preserve">The president will </w:t>
      </w:r>
      <w:r w:rsidRPr="006A45FB">
        <w:rPr>
          <w:rStyle w:val="Emphasis"/>
          <w:rFonts w:asciiTheme="minorHAnsi" w:hAnsiTheme="minorHAnsi"/>
        </w:rPr>
        <w:t>press his case</w:t>
      </w:r>
      <w:r w:rsidRPr="006A45FB">
        <w:rPr>
          <w:rStyle w:val="StyleBoldUnderline"/>
        </w:rPr>
        <w:t xml:space="preserve"> for immigration</w:t>
      </w:r>
      <w:r w:rsidRPr="006A45FB">
        <w:rPr>
          <w:sz w:val="16"/>
        </w:rPr>
        <w:t xml:space="preserve"> changes during a trip to Las Vegas Tuesday. The Senate working group is also aiming to outline its proposals next week, according to</w:t>
      </w:r>
      <w:r w:rsidRPr="00A67182">
        <w:rPr>
          <w:sz w:val="16"/>
        </w:rPr>
        <w:t xml:space="preserve"> a Senate aide.</w:t>
      </w:r>
      <w:r w:rsidRPr="009C2A62">
        <w:rPr>
          <w:sz w:val="12"/>
        </w:rPr>
        <w:t>¶</w:t>
      </w:r>
      <w:r w:rsidRPr="00A67182">
        <w:rPr>
          <w:sz w:val="16"/>
        </w:rPr>
        <w:t xml:space="preserve"> Administration officials say </w:t>
      </w:r>
      <w:r w:rsidRPr="00A67182">
        <w:rPr>
          <w:rStyle w:val="StyleBoldUnderline"/>
        </w:rPr>
        <w:t>Obama's</w:t>
      </w:r>
      <w:r w:rsidRPr="00A67182">
        <w:rPr>
          <w:sz w:val="16"/>
        </w:rPr>
        <w:t xml:space="preserve"> second-term immigration </w:t>
      </w:r>
      <w:r w:rsidRPr="00A67182">
        <w:rPr>
          <w:rStyle w:val="StyleBoldUnderline"/>
        </w:rPr>
        <w:t>push will be a continuation of the principles he outlined during his first four years in office</w:t>
      </w:r>
      <w:r w:rsidRPr="00A67182">
        <w:rPr>
          <w:sz w:val="16"/>
        </w:rPr>
        <w:t xml:space="preserve"> but failed to act on. He is expected to revive his little-noticed 2011 immigration "blueprint," which calls for a </w:t>
      </w:r>
      <w:r w:rsidRPr="00A67182">
        <w:rPr>
          <w:rStyle w:val="StyleBoldUnderline"/>
        </w:rPr>
        <w:t>pathway to citizenship</w:t>
      </w:r>
      <w:r w:rsidRPr="00A67182">
        <w:rPr>
          <w:sz w:val="16"/>
        </w:rPr>
        <w:t xml:space="preserve"> for illegal immigrants that includes paying fines and back taxes; increased </w:t>
      </w:r>
      <w:r w:rsidRPr="00A67182">
        <w:rPr>
          <w:rStyle w:val="StyleBoldUnderline"/>
        </w:rPr>
        <w:t>border security</w:t>
      </w:r>
      <w:r w:rsidRPr="00A67182">
        <w:rPr>
          <w:sz w:val="16"/>
        </w:rPr>
        <w:t xml:space="preserve">; mandatory </w:t>
      </w:r>
      <w:r w:rsidRPr="00A67182">
        <w:rPr>
          <w:rStyle w:val="StyleBoldUnderline"/>
        </w:rPr>
        <w:t>penalties for businesses that employ unauthorized immigrants</w:t>
      </w:r>
      <w:r w:rsidRPr="00A67182">
        <w:rPr>
          <w:sz w:val="16"/>
        </w:rPr>
        <w:t xml:space="preserve">; and </w:t>
      </w:r>
      <w:r w:rsidRPr="00A67182">
        <w:rPr>
          <w:rStyle w:val="StyleBoldUnderline"/>
        </w:rPr>
        <w:t>improvements</w:t>
      </w:r>
      <w:r w:rsidRPr="00A67182">
        <w:rPr>
          <w:sz w:val="16"/>
        </w:rPr>
        <w:t xml:space="preserve"> </w:t>
      </w:r>
      <w:r w:rsidRPr="00A67182">
        <w:rPr>
          <w:rStyle w:val="StyleBoldUnderline"/>
        </w:rPr>
        <w:t>to</w:t>
      </w:r>
      <w:r w:rsidRPr="00A67182">
        <w:rPr>
          <w:sz w:val="16"/>
        </w:rPr>
        <w:t xml:space="preserve"> the </w:t>
      </w:r>
      <w:r w:rsidRPr="00A67182">
        <w:rPr>
          <w:rStyle w:val="StyleBoldUnderline"/>
        </w:rPr>
        <w:t>legal immigration</w:t>
      </w:r>
      <w:r w:rsidRPr="00A67182">
        <w:rPr>
          <w:sz w:val="16"/>
        </w:rPr>
        <w:t xml:space="preserve"> system, including giving </w:t>
      </w:r>
      <w:r w:rsidRPr="00A67182">
        <w:rPr>
          <w:rStyle w:val="StyleBoldUnderline"/>
        </w:rPr>
        <w:t>green cards to high-skilled workers</w:t>
      </w:r>
      <w:r w:rsidRPr="00A67182">
        <w:rPr>
          <w:sz w:val="16"/>
        </w:rPr>
        <w:t xml:space="preserve"> and </w:t>
      </w:r>
      <w:r w:rsidRPr="00A67182">
        <w:rPr>
          <w:rStyle w:val="StyleBoldUnderline"/>
        </w:rPr>
        <w:t>lifting caps on legal immigration for</w:t>
      </w:r>
      <w:r w:rsidRPr="00A67182">
        <w:rPr>
          <w:sz w:val="16"/>
        </w:rPr>
        <w:t xml:space="preserve"> the </w:t>
      </w:r>
      <w:r w:rsidRPr="00A67182">
        <w:rPr>
          <w:rStyle w:val="StyleBoldUnderline"/>
        </w:rPr>
        <w:t>immediate family members</w:t>
      </w:r>
      <w:r w:rsidRPr="00A67182">
        <w:rPr>
          <w:sz w:val="16"/>
        </w:rPr>
        <w:t xml:space="preserve"> of U.S. citizens.</w:t>
      </w:r>
      <w:r w:rsidRPr="009C2A62">
        <w:rPr>
          <w:sz w:val="12"/>
        </w:rPr>
        <w:t>¶</w:t>
      </w:r>
      <w:r w:rsidRPr="00A67182">
        <w:rPr>
          <w:sz w:val="16"/>
        </w:rPr>
        <w:t xml:space="preserve"> "What has been absent in the time since he put those principles forward has been a willingness by Republicans, generally speaking, to move forward with comprehensive immigration reform," White House press secretary Jay Carney said. "What he hopes is that that dynamic has changed."</w:t>
      </w:r>
      <w:r w:rsidRPr="009C2A62">
        <w:rPr>
          <w:sz w:val="12"/>
        </w:rPr>
        <w:t>¶</w:t>
      </w:r>
      <w:r w:rsidRPr="00A67182">
        <w:rPr>
          <w:sz w:val="16"/>
        </w:rPr>
        <w:t xml:space="preserve"> The political dynamic does appear to have shifted following the November election. Despite making little progress on immigration in his first term, Obama won more than 70 percent of the Latino vote, in part because of the conservative positions on immigration that Republican nominee Mitt Romney staked out during the GOP primary. Latino voters accounted for 10 percent of the electorate in November.</w:t>
      </w:r>
      <w:r w:rsidRPr="009C2A62">
        <w:rPr>
          <w:sz w:val="12"/>
        </w:rPr>
        <w:t>¶</w:t>
      </w:r>
      <w:r w:rsidRPr="00A67182">
        <w:rPr>
          <w:sz w:val="16"/>
        </w:rPr>
        <w:t xml:space="preserve"> The president met privately Friday morning with the Congressional Hispanic Caucus to discuss his next steps on immigration. Among those in the meeting was Rep. Linda Sanchez, D-Calif., who said </w:t>
      </w:r>
      <w:r w:rsidRPr="00A67182">
        <w:rPr>
          <w:rStyle w:val="StyleBoldUnderline"/>
          <w:highlight w:val="yellow"/>
        </w:rPr>
        <w:t>Obama told lawmakers "immigration</w:t>
      </w:r>
      <w:r w:rsidRPr="00A67182">
        <w:rPr>
          <w:rStyle w:val="StyleBoldUnderline"/>
        </w:rPr>
        <w:t xml:space="preserve"> reform </w:t>
      </w:r>
      <w:r w:rsidRPr="00A67182">
        <w:rPr>
          <w:rStyle w:val="StyleBoldUnderline"/>
          <w:highlight w:val="yellow"/>
        </w:rPr>
        <w:t>is</w:t>
      </w:r>
      <w:r w:rsidRPr="00A67182">
        <w:rPr>
          <w:rStyle w:val="StyleBoldUnderline"/>
        </w:rPr>
        <w:t xml:space="preserve"> his </w:t>
      </w:r>
      <w:r w:rsidRPr="00A67182">
        <w:rPr>
          <w:rStyle w:val="Emphasis"/>
          <w:rFonts w:asciiTheme="minorHAnsi" w:hAnsiTheme="minorHAnsi"/>
          <w:highlight w:val="yellow"/>
        </w:rPr>
        <w:t>number one legislative priority."</w:t>
      </w:r>
      <w:r w:rsidRPr="009C2A62">
        <w:rPr>
          <w:rStyle w:val="StyleBoldUnderline"/>
          <w:b w:val="0"/>
          <w:sz w:val="12"/>
          <w:highlight w:val="yellow"/>
        </w:rPr>
        <w:t>¶</w:t>
      </w:r>
      <w:r w:rsidRPr="00A67182">
        <w:rPr>
          <w:sz w:val="16"/>
          <w:highlight w:val="yellow"/>
        </w:rPr>
        <w:t xml:space="preserve"> </w:t>
      </w:r>
      <w:r w:rsidRPr="00A67182">
        <w:rPr>
          <w:rStyle w:val="StyleBoldUnderline"/>
          <w:highlight w:val="yellow"/>
        </w:rPr>
        <w:t xml:space="preserve">That could </w:t>
      </w:r>
      <w:r w:rsidRPr="00A67182">
        <w:rPr>
          <w:rStyle w:val="Emphasis"/>
          <w:rFonts w:asciiTheme="minorHAnsi" w:hAnsiTheme="minorHAnsi"/>
          <w:highlight w:val="yellow"/>
        </w:rPr>
        <w:t>bump back</w:t>
      </w:r>
      <w:r w:rsidRPr="00A67182">
        <w:rPr>
          <w:sz w:val="16"/>
        </w:rPr>
        <w:t xml:space="preserve"> </w:t>
      </w:r>
      <w:r w:rsidRPr="00A67182">
        <w:rPr>
          <w:rStyle w:val="StyleBoldUnderline"/>
        </w:rPr>
        <w:t>the president's efforts to seek</w:t>
      </w:r>
      <w:r w:rsidRPr="00A67182">
        <w:rPr>
          <w:sz w:val="16"/>
        </w:rPr>
        <w:t xml:space="preserve"> legislation enacting </w:t>
      </w:r>
      <w:r w:rsidRPr="00A67182">
        <w:rPr>
          <w:rStyle w:val="StyleBoldUnderline"/>
          <w:highlight w:val="yellow"/>
        </w:rPr>
        <w:t>stricter gun laws</w:t>
      </w:r>
      <w:r w:rsidRPr="00A67182">
        <w:rPr>
          <w:sz w:val="16"/>
        </w:rPr>
        <w:t>, another issue he has vowed to make a top second term priority.</w:t>
      </w:r>
    </w:p>
    <w:p w:rsidR="00632517" w:rsidRDefault="00632517" w:rsidP="00632517">
      <w:pPr>
        <w:pStyle w:val="Heading4"/>
      </w:pPr>
      <w:r>
        <w:t xml:space="preserve">(--) Won’t be a fight or affect immigration </w:t>
      </w:r>
    </w:p>
    <w:p w:rsidR="00632517" w:rsidRDefault="00632517" w:rsidP="00632517">
      <w:pPr>
        <w:ind w:left="720"/>
      </w:pPr>
      <w:r w:rsidRPr="00B61E30">
        <w:rPr>
          <w:rStyle w:val="StyleStyleBold12pt"/>
        </w:rPr>
        <w:t>Hopkins 1/20</w:t>
      </w:r>
      <w:r>
        <w:rPr>
          <w:rStyle w:val="StyleStyleBold12pt"/>
        </w:rPr>
        <w:t>/2013</w:t>
      </w:r>
      <w:r>
        <w:t xml:space="preserve"> (Cheyenne, “Plouffe Predicts Passage of Gun Control, Immigration Changes”, </w:t>
      </w:r>
      <w:hyperlink r:id="rId121" w:history="1">
        <w:r w:rsidRPr="00FE7076">
          <w:rPr>
            <w:rStyle w:val="Hyperlink"/>
          </w:rPr>
          <w:t>http://www.bloomberg.com/news/2013-01-20/plouffe-predicts-passage-of-gun-control-immigration-measures.html</w:t>
        </w:r>
      </w:hyperlink>
      <w:r>
        <w:t xml:space="preserve">, CMR) </w:t>
      </w:r>
    </w:p>
    <w:p w:rsidR="00632517" w:rsidRDefault="00632517" w:rsidP="00632517">
      <w:pPr>
        <w:rPr>
          <w:sz w:val="16"/>
        </w:rPr>
      </w:pPr>
      <w:r w:rsidRPr="00B61E30">
        <w:rPr>
          <w:sz w:val="16"/>
        </w:rPr>
        <w:t xml:space="preserve">President Barack Obama’s proposed </w:t>
      </w:r>
      <w:r w:rsidRPr="00B61E30">
        <w:rPr>
          <w:rStyle w:val="StyleBoldUnderline"/>
          <w:highlight w:val="yellow"/>
        </w:rPr>
        <w:t>immigration</w:t>
      </w:r>
      <w:r w:rsidRPr="009A4449">
        <w:rPr>
          <w:rStyle w:val="StyleBoldUnderline"/>
        </w:rPr>
        <w:t xml:space="preserve"> law </w:t>
      </w:r>
      <w:r w:rsidRPr="00B61E30">
        <w:rPr>
          <w:sz w:val="16"/>
        </w:rPr>
        <w:t>changes</w:t>
      </w:r>
      <w:r w:rsidRPr="009A4449">
        <w:rPr>
          <w:rStyle w:val="StyleBoldUnderline"/>
        </w:rPr>
        <w:t xml:space="preserve"> </w:t>
      </w:r>
      <w:r w:rsidRPr="00B61E30">
        <w:rPr>
          <w:rStyle w:val="StyleBoldUnderline"/>
          <w:highlight w:val="yellow"/>
        </w:rPr>
        <w:t>and gun control</w:t>
      </w:r>
      <w:r w:rsidRPr="009A4449">
        <w:rPr>
          <w:rStyle w:val="StyleBoldUnderline"/>
        </w:rPr>
        <w:t xml:space="preserve"> </w:t>
      </w:r>
      <w:r w:rsidRPr="00B61E30">
        <w:rPr>
          <w:sz w:val="16"/>
        </w:rPr>
        <w:t>measures</w:t>
      </w:r>
      <w:r w:rsidRPr="009A4449">
        <w:rPr>
          <w:rStyle w:val="StyleBoldUnderline"/>
        </w:rPr>
        <w:t xml:space="preserve"> </w:t>
      </w:r>
      <w:r w:rsidRPr="00B61E30">
        <w:rPr>
          <w:rStyle w:val="Emphasis"/>
          <w:highlight w:val="yellow"/>
        </w:rPr>
        <w:t>should be able to pass</w:t>
      </w:r>
      <w:r w:rsidRPr="009A4449">
        <w:rPr>
          <w:rStyle w:val="Emphasis"/>
        </w:rPr>
        <w:t xml:space="preserve"> Congress</w:t>
      </w:r>
      <w:r w:rsidRPr="00B61E30">
        <w:rPr>
          <w:sz w:val="16"/>
        </w:rPr>
        <w:t>, said David Plouffe, Obama’s senior political adviser.</w:t>
      </w:r>
      <w:r w:rsidRPr="009C2A62">
        <w:rPr>
          <w:sz w:val="12"/>
        </w:rPr>
        <w:t>¶</w:t>
      </w:r>
      <w:r w:rsidRPr="00B61E30">
        <w:rPr>
          <w:sz w:val="16"/>
        </w:rPr>
        <w:t xml:space="preserve"> “</w:t>
      </w:r>
      <w:r w:rsidRPr="00B61E30">
        <w:rPr>
          <w:rStyle w:val="StyleBoldUnderline"/>
          <w:highlight w:val="yellow"/>
        </w:rPr>
        <w:t xml:space="preserve">Newtown has </w:t>
      </w:r>
      <w:r w:rsidRPr="00B61E30">
        <w:rPr>
          <w:rStyle w:val="Emphasis"/>
          <w:highlight w:val="yellow"/>
        </w:rPr>
        <w:t>changed the debate</w:t>
      </w:r>
      <w:r w:rsidRPr="00B61E30">
        <w:rPr>
          <w:sz w:val="16"/>
        </w:rPr>
        <w:t xml:space="preserve">,” Plouffe said on CNN’s “State of the Union” today, referring to the Connecticut town where 20 schoolchildren and 6 educators were killed last month. “Sadly, it took a tragedy like that, but you’re seeing </w:t>
      </w:r>
      <w:r w:rsidRPr="009A4449">
        <w:rPr>
          <w:rStyle w:val="StyleBoldUnderline"/>
        </w:rPr>
        <w:t>a lot of people</w:t>
      </w:r>
      <w:r w:rsidRPr="00B61E30">
        <w:rPr>
          <w:sz w:val="16"/>
        </w:rPr>
        <w:t xml:space="preserve"> -- by the way Democrats and Republicans -- </w:t>
      </w:r>
      <w:r w:rsidRPr="009A4449">
        <w:rPr>
          <w:rStyle w:val="StyleBoldUnderline"/>
        </w:rPr>
        <w:t>think differently about this issue</w:t>
      </w:r>
      <w:r w:rsidRPr="00B61E30">
        <w:rPr>
          <w:sz w:val="16"/>
        </w:rPr>
        <w:t xml:space="preserve"> since this tragedy.”</w:t>
      </w:r>
      <w:r w:rsidRPr="009C2A62">
        <w:rPr>
          <w:sz w:val="12"/>
        </w:rPr>
        <w:t>¶</w:t>
      </w:r>
      <w:r w:rsidRPr="00B61E30">
        <w:rPr>
          <w:sz w:val="16"/>
        </w:rPr>
        <w:t xml:space="preserve"> Enlarge image Obama Takes Oath at White House to Begin Second Term</w:t>
      </w:r>
      <w:r w:rsidRPr="009C2A62">
        <w:rPr>
          <w:sz w:val="12"/>
        </w:rPr>
        <w:t>¶</w:t>
      </w:r>
      <w:r w:rsidRPr="00B61E30">
        <w:rPr>
          <w:sz w:val="16"/>
        </w:rPr>
        <w:t xml:space="preserve"> U.S. Supreme Court Chief Justice John Roberts administers the oath of office as U.S. President Barack Obama is sworn in for a second term in the Blue Room of the White House in Washington, D.C. on Sunday. Photographer: Brendan Smialowski/Pool via Bloomberg</w:t>
      </w:r>
      <w:r w:rsidRPr="009C2A62">
        <w:rPr>
          <w:sz w:val="12"/>
        </w:rPr>
        <w:t>¶</w:t>
      </w:r>
      <w:r w:rsidRPr="00B61E30">
        <w:rPr>
          <w:sz w:val="16"/>
        </w:rPr>
        <w:t xml:space="preserve"> Obama was officially sworn in today, as required by the Constitution, in a small ceremony at the White House. He will take the oath a second time tomorrow in a public event on the steps of the U.S. Capitol. Chief Justice John Roberts will administer both oaths.</w:t>
      </w:r>
      <w:r w:rsidRPr="009C2A62">
        <w:rPr>
          <w:sz w:val="12"/>
        </w:rPr>
        <w:t>¶</w:t>
      </w:r>
      <w:r w:rsidRPr="00B61E30">
        <w:rPr>
          <w:sz w:val="16"/>
        </w:rPr>
        <w:t xml:space="preserve"> Vice President Joe Biden was also sworn in today for a second term by Supreme Court Justice Sonia Sotomayor at his residence at the Naval Observatory in Washington. Later, Obama and Biden laid a wreath at the Tomb of the Unknowns in Arlington National Cemetery.</w:t>
      </w:r>
      <w:r w:rsidRPr="009C2A62">
        <w:rPr>
          <w:sz w:val="12"/>
        </w:rPr>
        <w:t>¶</w:t>
      </w:r>
      <w:r w:rsidRPr="00B61E30">
        <w:rPr>
          <w:sz w:val="16"/>
        </w:rPr>
        <w:t xml:space="preserve"> Obama has staked out a second term agenda of overhauling immigration, gun control and the tax code. </w:t>
      </w:r>
      <w:r w:rsidRPr="009A4449">
        <w:rPr>
          <w:rStyle w:val="StyleBoldUnderline"/>
        </w:rPr>
        <w:t>Plouffe took an optimistic stance, saying</w:t>
      </w:r>
      <w:r w:rsidRPr="00B61E30">
        <w:rPr>
          <w:sz w:val="16"/>
        </w:rPr>
        <w:t xml:space="preserve"> that </w:t>
      </w:r>
      <w:r w:rsidRPr="009A4449">
        <w:rPr>
          <w:rStyle w:val="StyleBoldUnderline"/>
        </w:rPr>
        <w:t>the time has come for both immigration change and gun control.</w:t>
      </w:r>
      <w:r w:rsidRPr="009C2A62">
        <w:rPr>
          <w:sz w:val="12"/>
        </w:rPr>
        <w:t>¶</w:t>
      </w:r>
      <w:r w:rsidRPr="00B61E30">
        <w:rPr>
          <w:sz w:val="16"/>
        </w:rPr>
        <w:t xml:space="preserve"> Republican Reaction</w:t>
      </w:r>
      <w:r w:rsidRPr="009C2A62">
        <w:rPr>
          <w:sz w:val="12"/>
        </w:rPr>
        <w:t>¶</w:t>
      </w:r>
      <w:r w:rsidRPr="00B61E30">
        <w:rPr>
          <w:sz w:val="16"/>
        </w:rPr>
        <w:t xml:space="preserve"> U.S. Senator Roy Blunt, a Republican from Missouri, said he wants to see a detailed gun control plan from Obama.</w:t>
      </w:r>
      <w:r w:rsidRPr="009C2A62">
        <w:rPr>
          <w:sz w:val="12"/>
        </w:rPr>
        <w:t>¶</w:t>
      </w:r>
      <w:r w:rsidRPr="00B61E30">
        <w:rPr>
          <w:sz w:val="16"/>
        </w:rPr>
        <w:t xml:space="preserve"> “Let’s do things better rather than take an opportunity to go after an old agenda,” Blunt said today on “Fox News Sunday” program. “There has to be a plan that could possibly work or the president won’t get it done.”</w:t>
      </w:r>
      <w:r w:rsidRPr="009C2A62">
        <w:rPr>
          <w:sz w:val="12"/>
        </w:rPr>
        <w:t>¶</w:t>
      </w:r>
      <w:r w:rsidRPr="00B61E30">
        <w:rPr>
          <w:sz w:val="16"/>
        </w:rPr>
        <w:t xml:space="preserve"> Senator John Barrasso, a Republican from Wyoming, said the president’s plan won’t pass Congress and he doubts Senate Majority Leader Harry Reid will bring it to the floor.</w:t>
      </w:r>
      <w:r w:rsidRPr="009C2A62">
        <w:rPr>
          <w:sz w:val="12"/>
        </w:rPr>
        <w:t>¶</w:t>
      </w:r>
      <w:r w:rsidRPr="00B61E30">
        <w:rPr>
          <w:sz w:val="16"/>
        </w:rPr>
        <w:t xml:space="preserve"> “He has six Democrats up for election in two years in states where the president received fewer than 42 percent of the vote,” Barrasso said on CNN’s “State of the Union.” Democrats control the Senate with 53 seats to 45 Republican seats. The two independent senators caucus with the Democrats.</w:t>
      </w:r>
      <w:r w:rsidRPr="009C2A62">
        <w:rPr>
          <w:sz w:val="12"/>
        </w:rPr>
        <w:t>¶</w:t>
      </w:r>
      <w:r w:rsidRPr="00B61E30">
        <w:rPr>
          <w:sz w:val="16"/>
        </w:rPr>
        <w:t xml:space="preserve"> “He doesn’t want his Democrats to have to choose between their own constituencies and the president’s positions,” Barrasso. He said the president is focusing too much on gun control and ignoring mental health and violence in society.</w:t>
      </w:r>
      <w:r w:rsidRPr="009C2A62">
        <w:rPr>
          <w:sz w:val="12"/>
        </w:rPr>
        <w:t>¶</w:t>
      </w:r>
      <w:r w:rsidRPr="00B61E30">
        <w:rPr>
          <w:sz w:val="16"/>
        </w:rPr>
        <w:t xml:space="preserve"> Economic Wreckage</w:t>
      </w:r>
      <w:r w:rsidRPr="009C2A62">
        <w:rPr>
          <w:sz w:val="12"/>
        </w:rPr>
        <w:t>¶</w:t>
      </w:r>
      <w:r w:rsidRPr="00B61E30">
        <w:rPr>
          <w:sz w:val="16"/>
        </w:rPr>
        <w:t xml:space="preserve"> Obama’s first term was largely consumed by repairing economic wreckage from the 2008 financial crisis and getting his health care law passed. His second term is starting with efforts to reach a compromise with Congress on raising the debt ceiling and cutting deficit spending.</w:t>
      </w:r>
      <w:r w:rsidRPr="009C2A62">
        <w:rPr>
          <w:sz w:val="12"/>
        </w:rPr>
        <w:t>¶</w:t>
      </w:r>
      <w:r w:rsidRPr="00B61E30">
        <w:rPr>
          <w:sz w:val="16"/>
        </w:rPr>
        <w:t xml:space="preserve"> A Republican plan for a short-term debt ceiling increase, giving the Treasury Department three more months of borrowing capacity, is “progress,” Plouffe said on the “Fox News Sunday” program. “We don’t think short-term is smart for the economy” because it doesn’t offer certainty, he said on Fox.</w:t>
      </w:r>
      <w:r w:rsidRPr="009C2A62">
        <w:rPr>
          <w:sz w:val="12"/>
        </w:rPr>
        <w:t>¶</w:t>
      </w:r>
      <w:r w:rsidRPr="00B61E30">
        <w:rPr>
          <w:sz w:val="16"/>
        </w:rPr>
        <w:t xml:space="preserve"> The debt limit has been periodically raised since its creation in 1917, when Congress and President Woodrow Wilson authorized the Treasury to issue long-term securities to help finance entry into World War I. Since 1960, Congress has raised or revised the limit 79 times, including 49 times under Republican presidents, according to the Treasury Department, noting the U.S. never has defaulted on its obligations.</w:t>
      </w:r>
      <w:r w:rsidRPr="009C2A62">
        <w:rPr>
          <w:sz w:val="12"/>
        </w:rPr>
        <w:t>¶</w:t>
      </w:r>
      <w:r w:rsidRPr="00B61E30">
        <w:rPr>
          <w:sz w:val="16"/>
        </w:rPr>
        <w:t xml:space="preserve"> Three Months</w:t>
      </w:r>
      <w:r w:rsidRPr="009C2A62">
        <w:rPr>
          <w:sz w:val="12"/>
        </w:rPr>
        <w:t>¶</w:t>
      </w:r>
      <w:r w:rsidRPr="00B61E30">
        <w:rPr>
          <w:sz w:val="16"/>
        </w:rPr>
        <w:t xml:space="preserve"> “Three months is no way to run the economy or railroad or anything else so that’s not ideal,” Plouffe said on CBS’s “Face the Nation” program. Still, “it’s a significant moment that the Republican party now has moved off their position that the only way they’re going to pay their bills is if they get the correct kind of concessions.”</w:t>
      </w:r>
      <w:r w:rsidRPr="009C2A62">
        <w:rPr>
          <w:sz w:val="12"/>
        </w:rPr>
        <w:t>¶</w:t>
      </w:r>
      <w:r w:rsidRPr="00B61E30">
        <w:rPr>
          <w:sz w:val="16"/>
        </w:rPr>
        <w:t xml:space="preserve"> The Senate will pass a budget this year, U.S. Senator Charles Schumer, a Democrat from New York, said on NBC’s “Meet the Press” program.</w:t>
      </w:r>
      <w:r w:rsidRPr="009C2A62">
        <w:rPr>
          <w:sz w:val="12"/>
        </w:rPr>
        <w:t>¶</w:t>
      </w:r>
      <w:r w:rsidRPr="00B61E30">
        <w:rPr>
          <w:sz w:val="16"/>
        </w:rPr>
        <w:t xml:space="preserve"> “It’s going to have revenues in it and our Republican colleagues better get used to that fact,” Schumer said.</w:t>
      </w:r>
      <w:r w:rsidRPr="009C2A62">
        <w:rPr>
          <w:sz w:val="12"/>
        </w:rPr>
        <w:t>¶</w:t>
      </w:r>
      <w:r w:rsidRPr="00B61E30">
        <w:rPr>
          <w:sz w:val="16"/>
        </w:rPr>
        <w:t xml:space="preserve"> House Republicans last week said they plan to vote on a three-month extension of U.S. borrowing authority in an effort to force the Democratic-led Senate to adopt a budget.</w:t>
      </w:r>
      <w:r w:rsidRPr="009C2A62">
        <w:rPr>
          <w:sz w:val="12"/>
        </w:rPr>
        <w:t>¶</w:t>
      </w:r>
      <w:r w:rsidRPr="00B61E30">
        <w:rPr>
          <w:sz w:val="16"/>
        </w:rPr>
        <w:t xml:space="preserve"> Financing for government agencies is scheduled to lapse in March. Congress faces two other fiscal deadlines in the next 90 days, and House Republicans plan to use those debates -- rather than the struggle over the debt limit -- to try to force spending cuts.</w:t>
      </w:r>
      <w:r w:rsidRPr="009C2A62">
        <w:rPr>
          <w:sz w:val="12"/>
        </w:rPr>
        <w:t>¶</w:t>
      </w:r>
      <w:r w:rsidRPr="00B61E30">
        <w:rPr>
          <w:sz w:val="16"/>
        </w:rPr>
        <w:t xml:space="preserve"> The last time Congress fought over the ceiling, Obama signed an increase on Aug. 2, 2011, the day that the Treasury warned U.S. borrowing authority would expire.</w:t>
      </w:r>
      <w:r w:rsidRPr="009C2A62">
        <w:rPr>
          <w:sz w:val="12"/>
        </w:rPr>
        <w:t>¶</w:t>
      </w:r>
      <w:r w:rsidRPr="00B61E30">
        <w:rPr>
          <w:sz w:val="16"/>
        </w:rPr>
        <w:t xml:space="preserve"> Credit Rating</w:t>
      </w:r>
      <w:r w:rsidRPr="009C2A62">
        <w:rPr>
          <w:sz w:val="12"/>
        </w:rPr>
        <w:t>¶</w:t>
      </w:r>
      <w:r w:rsidRPr="00B61E30">
        <w:rPr>
          <w:sz w:val="16"/>
        </w:rPr>
        <w:t xml:space="preserve"> Standard &amp; Poor’s cut the nation’s credit rating. Still, Treasury bond investors -- who most directly bear the risk of any government default -- haven’t shown alarm. Yields on 10-year U.S. Treasury notes declined to 2.56 percent on Aug. 5, 2011, the day of the S&amp;P downgrade, and continued to fall.</w:t>
      </w:r>
      <w:r w:rsidRPr="009C2A62">
        <w:rPr>
          <w:sz w:val="12"/>
        </w:rPr>
        <w:t>¶</w:t>
      </w:r>
      <w:r w:rsidRPr="00B61E30">
        <w:rPr>
          <w:sz w:val="16"/>
        </w:rPr>
        <w:t xml:space="preserve"> Yields on 10-year Treasuries, a benchmark for everything from mortgages to corporate borrowing costs, are down from more than 5 percent in 2007, before the financial crisis of 2008.</w:t>
      </w:r>
      <w:r w:rsidRPr="009C2A62">
        <w:rPr>
          <w:sz w:val="12"/>
        </w:rPr>
        <w:t>¶</w:t>
      </w:r>
      <w:r w:rsidRPr="00B61E30">
        <w:rPr>
          <w:sz w:val="16"/>
        </w:rPr>
        <w:t xml:space="preserve"> Treasury 10-year notes rose last week for a second week for the first time since November as the absence of a resolution to the impasse the U.S. debt ceiling sustained demand for the safest securities. The 10-year note yield fell this week three basis points, or 0.03 percentage point, to 1.84 percent, according to Bloomberg Bond Trader pricing.</w:t>
      </w:r>
      <w:r w:rsidRPr="009C2A62">
        <w:rPr>
          <w:sz w:val="12"/>
        </w:rPr>
        <w:t>¶</w:t>
      </w:r>
      <w:r w:rsidRPr="00B61E30">
        <w:rPr>
          <w:sz w:val="16"/>
        </w:rPr>
        <w:t xml:space="preserve"> Plouffe said Congress has the votes to pass Obama’s agenda.</w:t>
      </w:r>
      <w:r w:rsidRPr="009C2A62">
        <w:rPr>
          <w:sz w:val="12"/>
        </w:rPr>
        <w:t>¶</w:t>
      </w:r>
      <w:r w:rsidRPr="00B61E30">
        <w:rPr>
          <w:sz w:val="16"/>
        </w:rPr>
        <w:t xml:space="preserve"> “We’re confident and that’s one reason we want to stay in communication with the American people because I think they are going to demand action here,” Plouffe said on CNN.</w:t>
      </w:r>
      <w:r w:rsidRPr="009C2A62">
        <w:rPr>
          <w:sz w:val="12"/>
        </w:rPr>
        <w:t>¶</w:t>
      </w:r>
      <w:r w:rsidRPr="00B61E30">
        <w:rPr>
          <w:sz w:val="16"/>
        </w:rPr>
        <w:t xml:space="preserve"> Gun Control</w:t>
      </w:r>
      <w:r w:rsidRPr="009C2A62">
        <w:rPr>
          <w:sz w:val="12"/>
        </w:rPr>
        <w:t>¶</w:t>
      </w:r>
      <w:r w:rsidRPr="00B61E30">
        <w:rPr>
          <w:sz w:val="16"/>
        </w:rPr>
        <w:t xml:space="preserve"> The Dec. 14 shooting in a Connecticut grade school thrust gun control to the top of Obama’s second-term agenda. This past week, he unveiled the most ambitious gun-control proposals in decades, announcing a $500 million package of legislation and executive actions aimed at curbing firearms violence.</w:t>
      </w:r>
      <w:r w:rsidRPr="009C2A62">
        <w:rPr>
          <w:sz w:val="12"/>
        </w:rPr>
        <w:t>¶</w:t>
      </w:r>
      <w:r w:rsidRPr="00B61E30">
        <w:rPr>
          <w:sz w:val="16"/>
        </w:rPr>
        <w:t xml:space="preserve"> The president called on Congress to require background checks for all gun buyers, ban high-capacity ammunition clips, and reinstate a ban on sales of assault weapons. Obama also signed 23 executive actions aimed at circumventing congressional opposition to new gun restrictions, including several designed to maximize prosecution of gun crimes and improve access to government data for background checks.</w:t>
      </w:r>
      <w:r w:rsidRPr="009C2A62">
        <w:rPr>
          <w:sz w:val="12"/>
        </w:rPr>
        <w:t>¶</w:t>
      </w:r>
      <w:r w:rsidRPr="00B61E30">
        <w:rPr>
          <w:sz w:val="16"/>
        </w:rPr>
        <w:t xml:space="preserve"> Plouffe said </w:t>
      </w:r>
      <w:r w:rsidRPr="00B61E30">
        <w:rPr>
          <w:rStyle w:val="StyleBoldUnderline"/>
          <w:highlight w:val="yellow"/>
        </w:rPr>
        <w:t>the president should be able to get</w:t>
      </w:r>
      <w:r w:rsidRPr="00B61E30">
        <w:rPr>
          <w:rStyle w:val="StyleBoldUnderline"/>
        </w:rPr>
        <w:t xml:space="preserve"> the </w:t>
      </w:r>
      <w:r w:rsidRPr="00B61E30">
        <w:rPr>
          <w:rStyle w:val="StyleBoldUnderline"/>
          <w:highlight w:val="yellow"/>
        </w:rPr>
        <w:t>60 votes in the Senate and</w:t>
      </w:r>
      <w:r w:rsidRPr="00B61E30">
        <w:rPr>
          <w:rStyle w:val="StyleBoldUnderline"/>
        </w:rPr>
        <w:t xml:space="preserve"> the </w:t>
      </w:r>
      <w:r w:rsidRPr="00B61E30">
        <w:rPr>
          <w:rStyle w:val="StyleBoldUnderline"/>
          <w:highlight w:val="yellow"/>
        </w:rPr>
        <w:t>219</w:t>
      </w:r>
      <w:r w:rsidRPr="00B61E30">
        <w:rPr>
          <w:rStyle w:val="StyleBoldUnderline"/>
        </w:rPr>
        <w:t xml:space="preserve"> votes in </w:t>
      </w:r>
      <w:r w:rsidRPr="00B61E30">
        <w:rPr>
          <w:rStyle w:val="StyleBoldUnderline"/>
          <w:highlight w:val="yellow"/>
        </w:rPr>
        <w:t>the House</w:t>
      </w:r>
      <w:r w:rsidRPr="00B61E30">
        <w:rPr>
          <w:rStyle w:val="StyleBoldUnderline"/>
        </w:rPr>
        <w:t xml:space="preserve"> needed to pass a gun control bill.</w:t>
      </w:r>
      <w:r w:rsidRPr="009C2A62">
        <w:rPr>
          <w:sz w:val="12"/>
        </w:rPr>
        <w:t>¶</w:t>
      </w:r>
      <w:r w:rsidRPr="00B61E30">
        <w:rPr>
          <w:sz w:val="16"/>
        </w:rPr>
        <w:t xml:space="preserve"> Assault Weapons</w:t>
      </w:r>
      <w:r w:rsidRPr="009C2A62">
        <w:rPr>
          <w:sz w:val="12"/>
        </w:rPr>
        <w:t>¶</w:t>
      </w:r>
      <w:r w:rsidRPr="00B61E30">
        <w:rPr>
          <w:sz w:val="16"/>
        </w:rPr>
        <w:t xml:space="preserve"> “If you look at high-capacity magazines, assault weapons, universal background checks, progress we can make on mental health and school safety, </w:t>
      </w:r>
      <w:r w:rsidRPr="00B61E30">
        <w:rPr>
          <w:rStyle w:val="StyleBoldUnderline"/>
        </w:rPr>
        <w:t xml:space="preserve">all of </w:t>
      </w:r>
      <w:r w:rsidRPr="00CE5A09">
        <w:rPr>
          <w:rStyle w:val="StyleBoldUnderline"/>
          <w:highlight w:val="yellow"/>
        </w:rPr>
        <w:t>these things enjoy enormous support</w:t>
      </w:r>
      <w:r w:rsidRPr="00B61E30">
        <w:rPr>
          <w:rStyle w:val="StyleBoldUnderline"/>
        </w:rPr>
        <w:t xml:space="preserve"> of</w:t>
      </w:r>
      <w:r w:rsidRPr="00B61E30">
        <w:rPr>
          <w:sz w:val="16"/>
        </w:rPr>
        <w:t xml:space="preserve"> the American people, </w:t>
      </w:r>
      <w:r w:rsidRPr="00B61E30">
        <w:rPr>
          <w:rStyle w:val="StyleBoldUnderline"/>
        </w:rPr>
        <w:t>both Democrats and Republicans</w:t>
      </w:r>
      <w:r w:rsidRPr="00B61E30">
        <w:rPr>
          <w:sz w:val="16"/>
        </w:rPr>
        <w:t>,” Plouffe said on ABC’s “This Week with George Stephanopoulos.”</w:t>
      </w:r>
      <w:r w:rsidRPr="009C2A62">
        <w:rPr>
          <w:sz w:val="12"/>
        </w:rPr>
        <w:t>¶</w:t>
      </w:r>
      <w:r w:rsidRPr="00B61E30">
        <w:rPr>
          <w:sz w:val="16"/>
        </w:rPr>
        <w:t xml:space="preserve"> “Putting together the legislative coalition is going to be hard, obviously, but </w:t>
      </w:r>
      <w:r w:rsidRPr="00B61E30">
        <w:rPr>
          <w:rStyle w:val="StyleBoldUnderline"/>
        </w:rPr>
        <w:t>we’re very confident</w:t>
      </w:r>
      <w:r w:rsidRPr="00B61E30">
        <w:rPr>
          <w:sz w:val="16"/>
        </w:rPr>
        <w:t xml:space="preserve">. I do think </w:t>
      </w:r>
      <w:r w:rsidRPr="00B61E30">
        <w:rPr>
          <w:rStyle w:val="StyleBoldUnderline"/>
        </w:rPr>
        <w:t>things have changed</w:t>
      </w:r>
      <w:r w:rsidRPr="00B61E30">
        <w:rPr>
          <w:sz w:val="16"/>
        </w:rPr>
        <w:t xml:space="preserve"> since Newtown,” Plouffe said.</w:t>
      </w:r>
      <w:r w:rsidRPr="009C2A62">
        <w:rPr>
          <w:sz w:val="12"/>
        </w:rPr>
        <w:t>¶</w:t>
      </w:r>
      <w:r w:rsidRPr="00B61E30">
        <w:rPr>
          <w:sz w:val="16"/>
        </w:rPr>
        <w:t xml:space="preserve"> Obama’s call has put him in conflict with the National Rifle Association, which opposes the restrictions and has called for armed guards in every school. The gun lobby last week released an ad saying Obama’s own daughters are protected by armed guards at school and calling the president an “elitist hypocrite.”</w:t>
      </w:r>
      <w:r w:rsidRPr="009C2A62">
        <w:rPr>
          <w:sz w:val="12"/>
        </w:rPr>
        <w:t>¶</w:t>
      </w:r>
      <w:r w:rsidRPr="00B61E30">
        <w:rPr>
          <w:sz w:val="16"/>
        </w:rPr>
        <w:t xml:space="preserve"> Obama’s inaugural address tomorrow and State of the Union speech on Feb. 12 will set the tone as he pushes for action.</w:t>
      </w:r>
      <w:r w:rsidRPr="009C2A62">
        <w:rPr>
          <w:sz w:val="12"/>
        </w:rPr>
        <w:t>¶</w:t>
      </w:r>
      <w:r w:rsidRPr="00B61E30">
        <w:rPr>
          <w:sz w:val="16"/>
        </w:rPr>
        <w:t xml:space="preserve"> Plouffe said </w:t>
      </w:r>
      <w:r w:rsidRPr="00CE5A09">
        <w:rPr>
          <w:rStyle w:val="StyleBoldUnderline"/>
          <w:highlight w:val="yellow"/>
        </w:rPr>
        <w:t>there is no reason</w:t>
      </w:r>
      <w:r w:rsidRPr="00B61E30">
        <w:rPr>
          <w:sz w:val="16"/>
        </w:rPr>
        <w:t xml:space="preserve"> “that </w:t>
      </w:r>
      <w:r w:rsidRPr="00CE5A09">
        <w:rPr>
          <w:rStyle w:val="StyleBoldUnderline"/>
          <w:highlight w:val="yellow"/>
        </w:rPr>
        <w:t>immigration</w:t>
      </w:r>
      <w:r w:rsidRPr="00B61E30">
        <w:rPr>
          <w:sz w:val="16"/>
        </w:rPr>
        <w:t xml:space="preserve"> reform </w:t>
      </w:r>
      <w:r w:rsidRPr="00CE5A09">
        <w:rPr>
          <w:rStyle w:val="StyleBoldUnderline"/>
          <w:highlight w:val="yellow"/>
        </w:rPr>
        <w:t>shouldn’t pass</w:t>
      </w:r>
      <w:r w:rsidRPr="00B61E30">
        <w:rPr>
          <w:sz w:val="16"/>
        </w:rPr>
        <w:t>.”</w:t>
      </w:r>
      <w:r w:rsidRPr="009C2A62">
        <w:rPr>
          <w:sz w:val="12"/>
        </w:rPr>
        <w:t>¶</w:t>
      </w:r>
      <w:r w:rsidRPr="00B61E30">
        <w:rPr>
          <w:sz w:val="16"/>
        </w:rPr>
        <w:t xml:space="preserve"> “Obviously </w:t>
      </w:r>
      <w:r w:rsidRPr="00CE5A09">
        <w:rPr>
          <w:rStyle w:val="StyleBoldUnderline"/>
          <w:highlight w:val="yellow"/>
        </w:rPr>
        <w:t>the legislative process has to work its way through</w:t>
      </w:r>
      <w:r w:rsidRPr="00B61E30">
        <w:rPr>
          <w:rStyle w:val="StyleBoldUnderline"/>
        </w:rPr>
        <w:t xml:space="preserve"> but this is the moment</w:t>
      </w:r>
      <w:r w:rsidRPr="00B61E30">
        <w:rPr>
          <w:sz w:val="16"/>
        </w:rPr>
        <w:t>,” Plouffe said. “</w:t>
      </w:r>
      <w:r w:rsidRPr="00B61E30">
        <w:rPr>
          <w:rStyle w:val="StyleBoldUnderline"/>
        </w:rPr>
        <w:t>The stars seem to be aligned</w:t>
      </w:r>
      <w:r w:rsidRPr="00B61E30">
        <w:rPr>
          <w:sz w:val="16"/>
        </w:rPr>
        <w:t xml:space="preserve"> to finally get comprehensive immigration reform.” </w:t>
      </w:r>
    </w:p>
    <w:p w:rsidR="00632517" w:rsidRPr="002B192C" w:rsidRDefault="00632517" w:rsidP="00632517">
      <w:pPr>
        <w:keepNext/>
        <w:keepLines/>
        <w:spacing w:before="200"/>
        <w:outlineLvl w:val="3"/>
        <w:rPr>
          <w:rFonts w:eastAsiaTheme="majorEastAsia" w:cstheme="majorBidi"/>
          <w:b/>
          <w:bCs/>
          <w:iCs/>
          <w:sz w:val="26"/>
        </w:rPr>
      </w:pPr>
      <w:r>
        <w:rPr>
          <w:rFonts w:eastAsiaTheme="majorEastAsia" w:cstheme="majorBidi"/>
          <w:b/>
          <w:bCs/>
          <w:iCs/>
          <w:sz w:val="26"/>
        </w:rPr>
        <w:t xml:space="preserve">(--) </w:t>
      </w:r>
      <w:r w:rsidRPr="002B192C">
        <w:rPr>
          <w:rFonts w:eastAsiaTheme="majorEastAsia" w:cstheme="majorBidi"/>
          <w:b/>
          <w:bCs/>
          <w:iCs/>
          <w:sz w:val="26"/>
        </w:rPr>
        <w:t xml:space="preserve">Immigration reform takes precedence </w:t>
      </w:r>
    </w:p>
    <w:p w:rsidR="00632517" w:rsidRPr="002B192C" w:rsidRDefault="00632517" w:rsidP="00632517">
      <w:pPr>
        <w:ind w:left="720"/>
      </w:pPr>
      <w:r w:rsidRPr="00471090">
        <w:rPr>
          <w:rStyle w:val="StyleStyleBold12pt"/>
        </w:rPr>
        <w:t>Boerma, 1/30/2013</w:t>
      </w:r>
      <w:r>
        <w:rPr>
          <w:rStyle w:val="StyleStyleBold12pt"/>
        </w:rPr>
        <w:t xml:space="preserve">  </w:t>
      </w:r>
      <w:r w:rsidRPr="002B192C">
        <w:t xml:space="preserve">(Lindsey, “Obama: "No doubt" Congress will pass immigration, gun bills in coming months” </w:t>
      </w:r>
      <w:hyperlink r:id="rId122" w:history="1">
        <w:r w:rsidRPr="002B192C">
          <w:t>http://www.cbsnews.com/8301-34222_162-57566790-10391739/obama-no-doubt-congress-will-pass-immigration-gun-bills-in-coming-months/</w:t>
        </w:r>
      </w:hyperlink>
      <w:r w:rsidRPr="002B192C">
        <w:t xml:space="preserve"> sjg)</w:t>
      </w:r>
    </w:p>
    <w:p w:rsidR="00632517" w:rsidRPr="00471090" w:rsidRDefault="00632517" w:rsidP="00632517">
      <w:pPr>
        <w:rPr>
          <w:sz w:val="14"/>
        </w:rPr>
      </w:pPr>
      <w:r w:rsidRPr="00471090">
        <w:rPr>
          <w:sz w:val="14"/>
          <w:highlight w:val="yellow"/>
        </w:rPr>
        <w:t>T</w:t>
      </w:r>
      <w:r w:rsidRPr="00471090">
        <w:rPr>
          <w:highlight w:val="yellow"/>
          <w:u w:val="single"/>
        </w:rPr>
        <w:t>here's more bipartisan support in Congress for comprehensive immigration reform than gun control legislation</w:t>
      </w:r>
      <w:r w:rsidRPr="002B192C">
        <w:rPr>
          <w:u w:val="single"/>
        </w:rPr>
        <w:t xml:space="preserve">, </w:t>
      </w:r>
      <w:r w:rsidRPr="00471090">
        <w:rPr>
          <w:sz w:val="14"/>
        </w:rPr>
        <w:t>President Obama said tonight during an interview with Univision, but qualified that even under his proposal, illegal immigrants shouldn't be harboring expectations that they'll be granted citizenship "manana."</w:t>
      </w:r>
      <w:r w:rsidRPr="00471090">
        <w:rPr>
          <w:sz w:val="12"/>
        </w:rPr>
        <w:t>¶</w:t>
      </w:r>
      <w:r w:rsidRPr="00471090">
        <w:rPr>
          <w:sz w:val="14"/>
        </w:rPr>
        <w:t xml:space="preserve"> "</w:t>
      </w:r>
      <w:r w:rsidRPr="00471090">
        <w:rPr>
          <w:highlight w:val="yellow"/>
          <w:u w:val="single"/>
        </w:rPr>
        <w:t xml:space="preserve">Even under our proposal, this is not a situation where overnight, suddenly people all find themselves as citizens," </w:t>
      </w:r>
      <w:r w:rsidRPr="002B192C">
        <w:rPr>
          <w:u w:val="single"/>
        </w:rPr>
        <w:t>Mr. Obama told the Spanish-language television network. "</w:t>
      </w:r>
      <w:r w:rsidRPr="00471090">
        <w:rPr>
          <w:highlight w:val="yellow"/>
          <w:u w:val="single"/>
        </w:rPr>
        <w:t>They're going to have to go to the back of the line. We're going to have to clear out the existing line, backlogs</w:t>
      </w:r>
      <w:r w:rsidRPr="00471090">
        <w:rPr>
          <w:sz w:val="14"/>
        </w:rPr>
        <w:t xml:space="preserve"> we have in terms of illegal immigrants, because they did it the right way. We shouldn't punish them for breaking the law.</w:t>
      </w:r>
    </w:p>
    <w:p w:rsidR="00632517" w:rsidRDefault="00632517" w:rsidP="00632517">
      <w:pPr>
        <w:pStyle w:val="Heading4"/>
      </w:pPr>
      <w:r>
        <w:t xml:space="preserve">(--) Gun control won’t block push for immigration reform:  </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123" w:history="1">
        <w:r w:rsidRPr="00C903DA">
          <w:rPr>
            <w:rStyle w:val="Hyperlink"/>
          </w:rPr>
          <w:t>http://www.huffingtonpost.com/2013/01/15/obama-immigration-reform_n_2463388.html</w:t>
        </w:r>
      </w:hyperlink>
      <w:r w:rsidRPr="00C903DA">
        <w:t>, Accessed 1/23/2013, rwg)</w:t>
      </w:r>
    </w:p>
    <w:p w:rsidR="00632517" w:rsidRDefault="00632517" w:rsidP="00632517">
      <w:pPr>
        <w:rPr>
          <w:sz w:val="16"/>
        </w:rPr>
      </w:pPr>
      <w:r w:rsidRPr="00C903DA">
        <w:rPr>
          <w:rStyle w:val="StyleBoldUnderline"/>
          <w:highlight w:val="yellow"/>
        </w:rPr>
        <w:t xml:space="preserve">Obama has repeatedly said he will push hard for immigration reform in his second term, and administration officials have said that other contentious legislative initiatives -- </w:t>
      </w:r>
      <w:r w:rsidRPr="00782381">
        <w:rPr>
          <w:rStyle w:val="Emphasis"/>
          <w:highlight w:val="yellow"/>
        </w:rPr>
        <w:t xml:space="preserve">including gun control and the debt ceiling </w:t>
      </w:r>
      <w:r w:rsidRPr="00C903DA">
        <w:rPr>
          <w:rStyle w:val="StyleBoldUnderline"/>
          <w:highlight w:val="yellow"/>
        </w:rPr>
        <w:t>-- won't be allowed to get in the way</w:t>
      </w:r>
      <w:r w:rsidRPr="00C903DA">
        <w:rPr>
          <w:sz w:val="16"/>
        </w:rPr>
        <w:t xml:space="preserve">. At least at first glance, </w:t>
      </w:r>
      <w:r w:rsidRPr="00C903DA">
        <w:rPr>
          <w:rStyle w:val="StyleBoldUnderline"/>
          <w:highlight w:val="yellow"/>
        </w:rPr>
        <w:t>he seems to have politics on his side. GOP lawmakers are entering</w:t>
      </w:r>
      <w:r w:rsidRPr="00C903DA">
        <w:rPr>
          <w:sz w:val="16"/>
        </w:rPr>
        <w:t xml:space="preserve"> -- or, in some cases, re-entering -- </w:t>
      </w:r>
      <w:r w:rsidRPr="00C903DA">
        <w:rPr>
          <w:rStyle w:val="StyleBoldUnderline"/>
          <w:highlight w:val="yellow"/>
        </w:rPr>
        <w:t>the immigration debate in the wake of disastrous results for their party's presidential nominee with Latino voters</w:t>
      </w:r>
      <w:r w:rsidRPr="00C903DA">
        <w:rPr>
          <w:sz w:val="16"/>
        </w:rPr>
        <w:t xml:space="preserve">, who support reform by large measures. </w:t>
      </w:r>
      <w:r w:rsidRPr="00C903DA">
        <w:rPr>
          <w:rStyle w:val="StyleBoldUnderline"/>
          <w:highlight w:val="yellow"/>
        </w:rPr>
        <w:t>Based on those new political realities, "it would be a suicidal impulse for Republicans in Congress to continue to block [reform],"</w:t>
      </w:r>
      <w:r w:rsidRPr="00C903DA">
        <w:rPr>
          <w:sz w:val="16"/>
        </w:rPr>
        <w:t xml:space="preserve"> David Axelrod, a longtime adviser to the president, told The Huffington Post.</w:t>
      </w:r>
    </w:p>
    <w:p w:rsidR="00632517" w:rsidRDefault="00632517" w:rsidP="00632517">
      <w:pPr>
        <w:pStyle w:val="Heading4"/>
      </w:pPr>
      <w:r>
        <w:t>(--) Republican response to gun control initiatives is muted:</w:t>
      </w:r>
    </w:p>
    <w:p w:rsidR="00632517" w:rsidRDefault="00632517" w:rsidP="00632517">
      <w:pPr>
        <w:ind w:left="720"/>
      </w:pPr>
      <w:r>
        <w:t xml:space="preserve">George </w:t>
      </w:r>
      <w:r w:rsidRPr="005A09AC">
        <w:rPr>
          <w:rStyle w:val="StyleStyleBold12pt"/>
        </w:rPr>
        <w:t>Zornick, 1/16/2013</w:t>
      </w:r>
      <w:r>
        <w:t xml:space="preserve"> (staff writer, “Obama Goes Big on Gun Control,” </w:t>
      </w:r>
      <w:hyperlink r:id="rId124" w:history="1">
        <w:r w:rsidRPr="002036B3">
          <w:rPr>
            <w:rStyle w:val="Hyperlink"/>
          </w:rPr>
          <w:t>http://www.thenation.com/blog/172255/obama-goes-big-gun-control</w:t>
        </w:r>
      </w:hyperlink>
      <w:r>
        <w:t>, Accessed 1/23/2013, rwg)</w:t>
      </w:r>
    </w:p>
    <w:p w:rsidR="00632517" w:rsidRPr="005A09AC" w:rsidRDefault="00632517" w:rsidP="00632517">
      <w:pPr>
        <w:rPr>
          <w:sz w:val="16"/>
        </w:rPr>
      </w:pPr>
      <w:r w:rsidRPr="005A09AC">
        <w:rPr>
          <w:rStyle w:val="StyleBoldUnderline"/>
          <w:highlight w:val="yellow"/>
        </w:rPr>
        <w:t xml:space="preserve">Obama also signed twenty-three executive orders on </w:t>
      </w:r>
      <w:r w:rsidRPr="005A09AC">
        <w:rPr>
          <w:rStyle w:val="Emphasis"/>
          <w:highlight w:val="yellow"/>
        </w:rPr>
        <w:t>gun control</w:t>
      </w:r>
      <w:r w:rsidRPr="005A09AC">
        <w:rPr>
          <w:rStyle w:val="Emphasis"/>
        </w:rPr>
        <w:t>,</w:t>
      </w:r>
      <w:r w:rsidRPr="005A09AC">
        <w:rPr>
          <w:sz w:val="16"/>
        </w:rPr>
        <w:t xml:space="preserve"> beyond what he’s asking Congress for. The highlights include directives to state health programs to make sure there is parity between mental and physical health services under Medicaid; a raft of orders designed to beef up compliance with the FBI’s criminal background check system; and increased law enforcement of existing gun laws.</w:t>
      </w:r>
      <w:r w:rsidRPr="005A09AC">
        <w:rPr>
          <w:sz w:val="12"/>
        </w:rPr>
        <w:t>¶</w:t>
      </w:r>
      <w:r w:rsidRPr="005A09AC">
        <w:rPr>
          <w:sz w:val="16"/>
        </w:rPr>
        <w:t xml:space="preserve"> Crucially, Obama will also nominate a permanent head of the Bureau of Alcohol, Tobacco and Firearms, which has been without even a temporary chief since 2006 and without a permanent one since 1970. That will reportedly be Byron Todd Jones, who is already at the agency.</w:t>
      </w:r>
      <w:r w:rsidRPr="005A09AC">
        <w:rPr>
          <w:sz w:val="12"/>
        </w:rPr>
        <w:t>¶</w:t>
      </w:r>
      <w:r w:rsidRPr="005A09AC">
        <w:rPr>
          <w:sz w:val="16"/>
        </w:rPr>
        <w:t xml:space="preserve"> The White House unveiling was greeted with fulsome praise from gun control advocates. “This profoundly historic initiative puts the full moral and political weight of the presidency behind strong and specific measures to reduce gun violence,” said Senator Richard Blumenthal of Connecticut in a statement. “It is presidential leadership at its best and boldest.”</w:t>
      </w:r>
      <w:r w:rsidRPr="005A09AC">
        <w:rPr>
          <w:sz w:val="12"/>
        </w:rPr>
        <w:t>¶</w:t>
      </w:r>
      <w:r w:rsidRPr="005A09AC">
        <w:rPr>
          <w:sz w:val="16"/>
        </w:rPr>
        <w:t xml:space="preserve"> Progressives also seemed pleased, not only because of the policy proposals but because the president was going all-in on a fight. “We applaud the White House plan to think big and take bold action against gun killings,” said Stephanie Taylor, co-founder of the Progressive Change Campaign Committee—an outfit not known for praising Obama. “The PCCC is all in for this fight, investing time and money in Republican and Democratic districts until Congress passes major gun legislation that includes an assault weapons ban.”</w:t>
      </w:r>
      <w:r w:rsidRPr="005A09AC">
        <w:rPr>
          <w:sz w:val="12"/>
        </w:rPr>
        <w:t>¶</w:t>
      </w:r>
      <w:r w:rsidRPr="005A09AC">
        <w:rPr>
          <w:sz w:val="16"/>
        </w:rPr>
        <w:t xml:space="preserve"> </w:t>
      </w:r>
      <w:r w:rsidRPr="005A09AC">
        <w:rPr>
          <w:rStyle w:val="StyleBoldUnderline"/>
          <w:highlight w:val="yellow"/>
        </w:rPr>
        <w:t xml:space="preserve">In Congress, the reaction from Republican leadership </w:t>
      </w:r>
      <w:r w:rsidRPr="005A09AC">
        <w:rPr>
          <w:rStyle w:val="Emphasis"/>
          <w:highlight w:val="yellow"/>
        </w:rPr>
        <w:t>was muted</w:t>
      </w:r>
      <w:r w:rsidRPr="005A09AC">
        <w:rPr>
          <w:sz w:val="16"/>
        </w:rPr>
        <w:t xml:space="preserve">—for now, anyhow. House Speaker John </w:t>
      </w:r>
      <w:r w:rsidRPr="005A09AC">
        <w:rPr>
          <w:rStyle w:val="StyleBoldUnderline"/>
          <w:highlight w:val="yellow"/>
        </w:rPr>
        <w:t xml:space="preserve">Boehner’s office put a </w:t>
      </w:r>
      <w:r w:rsidRPr="005A09AC">
        <w:rPr>
          <w:rStyle w:val="Emphasis"/>
          <w:highlight w:val="yellow"/>
        </w:rPr>
        <w:t>noncommittal, two-sentence response:</w:t>
      </w:r>
      <w:r w:rsidRPr="005A09AC">
        <w:rPr>
          <w:sz w:val="16"/>
        </w:rPr>
        <w:t xml:space="preserve"> “House committees of jurisdiction will review these recommendations. And if the Senate passes a bill, we will also take a look at that.”</w:t>
      </w:r>
    </w:p>
    <w:p w:rsidR="00632517" w:rsidRDefault="00632517" w:rsidP="00632517">
      <w:pPr>
        <w:pStyle w:val="Heading4"/>
      </w:pPr>
      <w:r>
        <w:t>(--) Obama is using executive orders to pass gun control—not engaging in fights with Congress:</w:t>
      </w:r>
    </w:p>
    <w:p w:rsidR="00632517" w:rsidRDefault="00632517" w:rsidP="00632517">
      <w:pPr>
        <w:ind w:left="720"/>
      </w:pPr>
      <w:r>
        <w:t xml:space="preserve">Brian </w:t>
      </w:r>
      <w:r w:rsidRPr="005A09AC">
        <w:rPr>
          <w:rStyle w:val="StyleStyleBold12pt"/>
        </w:rPr>
        <w:t>Hughes, 1/16/2013</w:t>
      </w:r>
      <w:r>
        <w:t xml:space="preserve"> (staff writer, “Obama: 'We must act now' on gun control proposals,” </w:t>
      </w:r>
      <w:hyperlink r:id="rId125" w:anchor=".UQB-6_Jn2No" w:history="1">
        <w:r w:rsidRPr="002036B3">
          <w:rPr>
            <w:rStyle w:val="Hyperlink"/>
          </w:rPr>
          <w:t>http://washingtonexaminer.com/obama-we-must-act-now-on-gun-control-proposals/article/2518836#.UQB-6_Jn2No</w:t>
        </w:r>
      </w:hyperlink>
      <w:r>
        <w:t>, Accessed 1/23/2013, rwg)</w:t>
      </w:r>
    </w:p>
    <w:p w:rsidR="00632517" w:rsidRDefault="00632517" w:rsidP="00632517">
      <w:pPr>
        <w:rPr>
          <w:sz w:val="16"/>
        </w:rPr>
      </w:pPr>
      <w:r w:rsidRPr="005A09AC">
        <w:rPr>
          <w:rStyle w:val="StyleBoldUnderline"/>
          <w:highlight w:val="yellow"/>
        </w:rPr>
        <w:t xml:space="preserve">Obama is using executive orders to enact a number of his proposals </w:t>
      </w:r>
      <w:r w:rsidRPr="005A09AC">
        <w:rPr>
          <w:rStyle w:val="Emphasis"/>
          <w:highlight w:val="yellow"/>
        </w:rPr>
        <w:t>without congressional approval</w:t>
      </w:r>
      <w:r w:rsidRPr="005A09AC">
        <w:rPr>
          <w:rStyle w:val="StyleBoldUnderline"/>
          <w:highlight w:val="yellow"/>
        </w:rPr>
        <w:t>.</w:t>
      </w:r>
      <w:r w:rsidRPr="005A09AC">
        <w:rPr>
          <w:sz w:val="16"/>
        </w:rPr>
        <w:t xml:space="preserve"> Those initiatives include more research funding for the Centers for Disease Control and Prevention on gun violence, stricter penalties for those who lie on background checks and allowing schools to use more grant money to hire school resource officers.</w:t>
      </w:r>
    </w:p>
    <w:p w:rsidR="00632517" w:rsidRDefault="00632517" w:rsidP="00632517">
      <w:pPr>
        <w:pStyle w:val="Heading4"/>
      </w:pPr>
      <w:r>
        <w:t>(--) Neither party will let fiscal cliff or guns get in the way of immigration reform:</w:t>
      </w:r>
    </w:p>
    <w:p w:rsidR="00632517" w:rsidRPr="00DA5173" w:rsidRDefault="00632517" w:rsidP="00632517">
      <w:pPr>
        <w:ind w:left="720"/>
      </w:pPr>
      <w:r w:rsidRPr="00DA5173">
        <w:t xml:space="preserve">Julia </w:t>
      </w:r>
      <w:r w:rsidRPr="00DA5173">
        <w:rPr>
          <w:rStyle w:val="StyleStyleBold12pt"/>
        </w:rPr>
        <w:t>Preston, 1/12/2013</w:t>
      </w:r>
      <w:r w:rsidRPr="00DA5173">
        <w:t xml:space="preserve"> (staff writer, “Obama Will Seek Citizenship Path in One Fast Push,” </w:t>
      </w:r>
      <w:hyperlink r:id="rId126" w:history="1">
        <w:r w:rsidRPr="00DA5173">
          <w:rPr>
            <w:rStyle w:val="Hyperlink"/>
          </w:rPr>
          <w:t>http://www.nytimes.com/2013/01/13/us/politics/obama-plans-to-push-congress-on-immigration-overhaul.html?_r=0</w:t>
        </w:r>
      </w:hyperlink>
      <w:r w:rsidRPr="00DA5173">
        <w:t>, Accessed 1/24/2013, rwg)</w:t>
      </w:r>
    </w:p>
    <w:p w:rsidR="00632517" w:rsidRDefault="00632517" w:rsidP="00632517">
      <w:pPr>
        <w:rPr>
          <w:rStyle w:val="StyleBoldUnderline"/>
        </w:rPr>
      </w:pPr>
      <w:r w:rsidRPr="009473D2">
        <w:rPr>
          <w:sz w:val="16"/>
        </w:rPr>
        <w:t>“</w:t>
      </w:r>
      <w:r w:rsidRPr="009473D2">
        <w:rPr>
          <w:rStyle w:val="StyleBoldUnderline"/>
          <w:highlight w:val="yellow"/>
        </w:rPr>
        <w:t xml:space="preserve">This is so important now to both parties that </w:t>
      </w:r>
      <w:r w:rsidRPr="009473D2">
        <w:rPr>
          <w:rStyle w:val="Emphasis"/>
          <w:highlight w:val="yellow"/>
        </w:rPr>
        <w:t>neither the fiscal cliff nor guns will get in the way</w:t>
      </w:r>
      <w:r w:rsidRPr="009473D2">
        <w:rPr>
          <w:sz w:val="16"/>
        </w:rPr>
        <w:t xml:space="preserve">,” </w:t>
      </w:r>
      <w:r w:rsidRPr="009473D2">
        <w:rPr>
          <w:rStyle w:val="StyleBoldUnderline"/>
          <w:highlight w:val="yellow"/>
        </w:rPr>
        <w:t>said</w:t>
      </w:r>
      <w:r w:rsidRPr="009473D2">
        <w:rPr>
          <w:rStyle w:val="StyleBoldUnderline"/>
        </w:rPr>
        <w:t xml:space="preserve"> </w:t>
      </w:r>
      <w:r w:rsidRPr="009473D2">
        <w:rPr>
          <w:sz w:val="16"/>
        </w:rPr>
        <w:t xml:space="preserve">Senator Charles E. </w:t>
      </w:r>
      <w:r w:rsidRPr="009473D2">
        <w:rPr>
          <w:rStyle w:val="StyleBoldUnderline"/>
          <w:highlight w:val="yellow"/>
        </w:rPr>
        <w:t>Schumer</w:t>
      </w:r>
      <w:r w:rsidRPr="009473D2">
        <w:rPr>
          <w:rStyle w:val="StyleBoldUnderline"/>
        </w:rPr>
        <w:t xml:space="preserve"> </w:t>
      </w:r>
      <w:r w:rsidRPr="009473D2">
        <w:rPr>
          <w:sz w:val="16"/>
        </w:rPr>
        <w:t>of New York, a Democrat who is a leader of the bipartisan discussions.</w:t>
      </w:r>
      <w:r w:rsidRPr="009473D2">
        <w:rPr>
          <w:sz w:val="12"/>
        </w:rPr>
        <w:t>¶</w:t>
      </w:r>
      <w:r w:rsidRPr="009473D2">
        <w:rPr>
          <w:sz w:val="16"/>
        </w:rPr>
        <w:t xml:space="preserve"> A similar attempt at bipartisan legislation early in Mr. </w:t>
      </w:r>
      <w:r w:rsidRPr="009473D2">
        <w:rPr>
          <w:rStyle w:val="StyleBoldUnderline"/>
          <w:highlight w:val="yellow"/>
        </w:rPr>
        <w:t>Obama’s first term collapsed amid political divisions</w:t>
      </w:r>
      <w:r w:rsidRPr="009473D2">
        <w:rPr>
          <w:sz w:val="16"/>
        </w:rPr>
        <w:t xml:space="preserve"> fueled by surging public wrath </w:t>
      </w:r>
      <w:r w:rsidRPr="009473D2">
        <w:rPr>
          <w:rStyle w:val="StyleBoldUnderline"/>
          <w:highlight w:val="yellow"/>
        </w:rPr>
        <w:t>over illegal immigration</w:t>
      </w:r>
      <w:r w:rsidRPr="009473D2">
        <w:rPr>
          <w:sz w:val="16"/>
        </w:rPr>
        <w:t xml:space="preserve"> in many states. </w:t>
      </w:r>
      <w:r w:rsidRPr="009473D2">
        <w:rPr>
          <w:rStyle w:val="StyleBoldUnderline"/>
          <w:highlight w:val="yellow"/>
        </w:rPr>
        <w:t xml:space="preserve">But both supporters and opponents say </w:t>
      </w:r>
      <w:r w:rsidRPr="009473D2">
        <w:rPr>
          <w:rStyle w:val="Emphasis"/>
          <w:highlight w:val="yellow"/>
        </w:rPr>
        <w:t>conditions are significantly different now</w:t>
      </w:r>
      <w:r w:rsidRPr="009473D2">
        <w:rPr>
          <w:rStyle w:val="StyleBoldUnderline"/>
          <w:highlight w:val="yellow"/>
        </w:rPr>
        <w:t>.</w:t>
      </w:r>
    </w:p>
    <w:p w:rsidR="00632517" w:rsidRPr="00DA5173" w:rsidRDefault="00632517" w:rsidP="00632517">
      <w:pPr>
        <w:rPr>
          <w:rStyle w:val="StyleBoldUnderline"/>
          <w:szCs w:val="26"/>
        </w:rPr>
      </w:pPr>
      <w:r>
        <w:rPr>
          <w:rStyle w:val="StyleBoldUnderline"/>
          <w:szCs w:val="26"/>
        </w:rPr>
        <w:t xml:space="preserve">(--) </w:t>
      </w:r>
      <w:r w:rsidRPr="00DA5173">
        <w:rPr>
          <w:rStyle w:val="StyleBoldUnderline"/>
          <w:szCs w:val="26"/>
        </w:rPr>
        <w:t>Fiscal negotiations and gun control won’t trade off with immigration reform:</w:t>
      </w:r>
    </w:p>
    <w:p w:rsidR="00632517" w:rsidRPr="00DA5173" w:rsidRDefault="00632517" w:rsidP="00632517">
      <w:pPr>
        <w:ind w:left="720"/>
      </w:pPr>
      <w:r w:rsidRPr="00DA5173">
        <w:t xml:space="preserve">Julia </w:t>
      </w:r>
      <w:r w:rsidRPr="00DA5173">
        <w:rPr>
          <w:rStyle w:val="StyleStyleBold12pt"/>
        </w:rPr>
        <w:t>Preston, 1/12/2013</w:t>
      </w:r>
      <w:r w:rsidRPr="00DA5173">
        <w:t xml:space="preserve"> (staff writer, “Obama Will Seek Citizenship Path in One Fast Push,” </w:t>
      </w:r>
      <w:hyperlink r:id="rId127" w:history="1">
        <w:r w:rsidRPr="00DA5173">
          <w:rPr>
            <w:rStyle w:val="Hyperlink"/>
          </w:rPr>
          <w:t>http://www.nytimes.com/2013/01/13/us/politics/obama-plans-to-push-congress-on-immigration-overhaul.html?_r=0</w:t>
        </w:r>
      </w:hyperlink>
      <w:r w:rsidRPr="00DA5173">
        <w:t>, Accessed 1/24/2013, rwg)</w:t>
      </w:r>
    </w:p>
    <w:p w:rsidR="00632517" w:rsidRPr="00DA5173" w:rsidRDefault="00632517" w:rsidP="00632517">
      <w:pPr>
        <w:rPr>
          <w:sz w:val="16"/>
        </w:rPr>
      </w:pPr>
      <w:r w:rsidRPr="00DA5173">
        <w:rPr>
          <w:rStyle w:val="StyleBoldUnderline"/>
          <w:highlight w:val="yellow"/>
        </w:rPr>
        <w:t>Even while Mr. Obama has been focused on fiscal negotiations and gun control, overhauling immigration remains a priority for him this year</w:t>
      </w:r>
      <w:r w:rsidRPr="00DA5173">
        <w:rPr>
          <w:sz w:val="16"/>
        </w:rPr>
        <w:t>, White House officials said. Top officials there have been quietly working on a broad proposal. Mr. Obama and lawmakers from both parties believe that the early months of his second term offer the best prospects for passing substantial legislation on the issue.</w:t>
      </w:r>
    </w:p>
    <w:p w:rsidR="00632517" w:rsidRDefault="00632517" w:rsidP="00632517">
      <w:pPr>
        <w:pStyle w:val="Heading4"/>
      </w:pPr>
      <w:r>
        <w:t>(--) Reid won’t even take gun control up for a vote:</w:t>
      </w:r>
    </w:p>
    <w:p w:rsidR="00632517" w:rsidRPr="00451E1C" w:rsidRDefault="00632517" w:rsidP="00632517">
      <w:pPr>
        <w:ind w:left="720"/>
      </w:pPr>
      <w:r w:rsidRPr="00451E1C">
        <w:t xml:space="preserve">Brian </w:t>
      </w:r>
      <w:r w:rsidRPr="00451E1C">
        <w:rPr>
          <w:rStyle w:val="StyleStyleBold12pt"/>
        </w:rPr>
        <w:t>Montopoli, 1/24/2013</w:t>
      </w:r>
      <w:r>
        <w:t xml:space="preserve"> (senior political reporter, “</w:t>
      </w:r>
      <w:r w:rsidRPr="00451E1C">
        <w:t>Gun control b</w:t>
      </w:r>
      <w:r>
        <w:t>ill faces long odds in Congress,”</w:t>
      </w:r>
      <w:hyperlink r:id="rId128" w:history="1">
        <w:r w:rsidRPr="00451E1C">
          <w:rPr>
            <w:rStyle w:val="Hyperlink"/>
          </w:rPr>
          <w:t>http://www.cbsnews.com/8301-250_162-57565515/gun-control-bill-faces-long-odds-in-congress/</w:t>
        </w:r>
      </w:hyperlink>
      <w:r>
        <w:t>, Accessed 1/24/2013, rwg)</w:t>
      </w:r>
    </w:p>
    <w:p w:rsidR="00632517" w:rsidRPr="00451E1C" w:rsidRDefault="00632517" w:rsidP="00632517">
      <w:pPr>
        <w:rPr>
          <w:sz w:val="16"/>
        </w:rPr>
      </w:pPr>
      <w:r w:rsidRPr="00451E1C">
        <w:rPr>
          <w:sz w:val="16"/>
        </w:rPr>
        <w:t xml:space="preserve">Senate Majority Leader Harry </w:t>
      </w:r>
      <w:r w:rsidRPr="00451E1C">
        <w:rPr>
          <w:rStyle w:val="StyleBoldUnderline"/>
          <w:highlight w:val="yellow"/>
        </w:rPr>
        <w:t>Reid,</w:t>
      </w:r>
      <w:r w:rsidRPr="00451E1C">
        <w:rPr>
          <w:sz w:val="16"/>
        </w:rPr>
        <w:t xml:space="preserve"> D-Nev., </w:t>
      </w:r>
      <w:r w:rsidRPr="00451E1C">
        <w:rPr>
          <w:rStyle w:val="StyleBoldUnderline"/>
          <w:highlight w:val="yellow"/>
        </w:rPr>
        <w:t xml:space="preserve">indicated recently that he </w:t>
      </w:r>
      <w:r w:rsidRPr="00451E1C">
        <w:rPr>
          <w:rStyle w:val="Emphasis"/>
          <w:highlight w:val="yellow"/>
        </w:rPr>
        <w:t>wouldn't even allow a vote</w:t>
      </w:r>
      <w:r w:rsidRPr="00451E1C">
        <w:rPr>
          <w:rStyle w:val="StyleBoldUnderline"/>
          <w:highlight w:val="yellow"/>
        </w:rPr>
        <w:t xml:space="preserve"> on an assault weapons ban, since it would not pass the GOP-led House</w:t>
      </w:r>
      <w:r w:rsidRPr="00451E1C">
        <w:rPr>
          <w:sz w:val="16"/>
        </w:rPr>
        <w:t>. (A vote for gun control could be political damaging to Democrats from gun-friendly states, some of whom are up for reelection in 2014.) On Tuesday, Reid signaled that he may allow a vote, though he made clear that he did not expect the measure to pass. The Senate Majority Leader, a longtime supporter of gun rights, said he expected the Senate Judiciary Committee to produce a bill after its hearings on gun control, which begin next week.</w:t>
      </w:r>
    </w:p>
    <w:p w:rsidR="00632517" w:rsidRDefault="00632517" w:rsidP="00632517">
      <w:pPr>
        <w:pStyle w:val="Heading4"/>
      </w:pPr>
      <w:r>
        <w:t>(--) Biden, not Obama, is leading the gun control charge:</w:t>
      </w:r>
    </w:p>
    <w:p w:rsidR="00632517" w:rsidRPr="00451E1C" w:rsidRDefault="00632517" w:rsidP="00632517">
      <w:pPr>
        <w:ind w:left="720"/>
      </w:pPr>
      <w:r w:rsidRPr="00451E1C">
        <w:t xml:space="preserve">Brian </w:t>
      </w:r>
      <w:r w:rsidRPr="00451E1C">
        <w:rPr>
          <w:rStyle w:val="StyleStyleBold12pt"/>
        </w:rPr>
        <w:t>Montopoli, 1/24/2013</w:t>
      </w:r>
      <w:r>
        <w:t xml:space="preserve"> (senior political reporter, “</w:t>
      </w:r>
      <w:r w:rsidRPr="00451E1C">
        <w:t>Gun control b</w:t>
      </w:r>
      <w:r>
        <w:t>ill faces long odds in Congress,”</w:t>
      </w:r>
      <w:hyperlink r:id="rId129" w:history="1">
        <w:r w:rsidRPr="00451E1C">
          <w:rPr>
            <w:rStyle w:val="Hyperlink"/>
          </w:rPr>
          <w:t>http://www.cbsnews.com/8301-250_162-57565515/gun-control-bill-faces-long-odds-in-congress/</w:t>
        </w:r>
      </w:hyperlink>
      <w:r>
        <w:t>, Accessed 1/24/2013, rwg)</w:t>
      </w:r>
    </w:p>
    <w:p w:rsidR="00632517" w:rsidRDefault="00632517" w:rsidP="00632517">
      <w:pPr>
        <w:rPr>
          <w:sz w:val="16"/>
        </w:rPr>
      </w:pPr>
      <w:r w:rsidRPr="00DA5173">
        <w:rPr>
          <w:sz w:val="16"/>
        </w:rPr>
        <w:t xml:space="preserve">"I can't speak to that directly," Carney responded. "I just know that we are working with Sen. Feinstein, working with other senators in the Senate, and we'll work with House members to try to move something forward here. The reality is, as we've talked about, that none of this is going to be easy. But the fact that it's not easy doesn't mean we shouldn't try." Vice President Joe </w:t>
      </w:r>
      <w:r w:rsidRPr="00DA5173">
        <w:rPr>
          <w:rStyle w:val="StyleBoldUnderline"/>
          <w:highlight w:val="yellow"/>
        </w:rPr>
        <w:t>Biden, who led the effort to craft Mr. Obama's proposals, is hosting a "fireside hangout"</w:t>
      </w:r>
      <w:r w:rsidRPr="00DA5173">
        <w:rPr>
          <w:sz w:val="16"/>
        </w:rPr>
        <w:t xml:space="preserve"> on Google+ Thursday </w:t>
      </w:r>
      <w:r w:rsidRPr="00DA5173">
        <w:rPr>
          <w:rStyle w:val="StyleBoldUnderline"/>
          <w:highlight w:val="yellow"/>
        </w:rPr>
        <w:t>to discuss gun control</w:t>
      </w:r>
      <w:r w:rsidRPr="00DA5173">
        <w:rPr>
          <w:rStyle w:val="StyleBoldUnderline"/>
        </w:rPr>
        <w:t xml:space="preserve"> </w:t>
      </w:r>
      <w:r w:rsidRPr="00DA5173">
        <w:rPr>
          <w:sz w:val="16"/>
        </w:rPr>
        <w:t>efforts.</w:t>
      </w:r>
    </w:p>
    <w:p w:rsidR="00632517" w:rsidRDefault="00632517" w:rsidP="00632517">
      <w:pPr>
        <w:pStyle w:val="Heading4"/>
      </w:pPr>
      <w:r>
        <w:t>(--) Obama not leading the legislation on gun control:</w:t>
      </w:r>
    </w:p>
    <w:p w:rsidR="00632517" w:rsidRPr="00451E1C" w:rsidRDefault="00632517" w:rsidP="00632517">
      <w:pPr>
        <w:ind w:left="720"/>
      </w:pPr>
      <w:r w:rsidRPr="00451E1C">
        <w:t xml:space="preserve">Brian </w:t>
      </w:r>
      <w:r w:rsidRPr="00451E1C">
        <w:rPr>
          <w:rStyle w:val="StyleStyleBold12pt"/>
        </w:rPr>
        <w:t>Montopoli, 1/24/2013</w:t>
      </w:r>
      <w:r>
        <w:t xml:space="preserve"> (senior political reporter, “</w:t>
      </w:r>
      <w:r w:rsidRPr="00451E1C">
        <w:t>Gun control b</w:t>
      </w:r>
      <w:r>
        <w:t>ill faces long odds in Congress,”</w:t>
      </w:r>
      <w:hyperlink r:id="rId130" w:history="1">
        <w:r w:rsidRPr="00451E1C">
          <w:rPr>
            <w:rStyle w:val="Hyperlink"/>
          </w:rPr>
          <w:t>http://www.cbsnews.com/8301-250_162-57565515/gun-control-bill-faces-long-odds-in-congress/</w:t>
        </w:r>
      </w:hyperlink>
      <w:r>
        <w:t>, Accessed 1/24/2013, rwg)</w:t>
      </w:r>
    </w:p>
    <w:p w:rsidR="00632517" w:rsidRDefault="00632517" w:rsidP="00632517">
      <w:pPr>
        <w:rPr>
          <w:sz w:val="16"/>
        </w:rPr>
      </w:pPr>
      <w:r w:rsidRPr="00451E1C">
        <w:rPr>
          <w:rStyle w:val="StyleBoldUnderline"/>
          <w:highlight w:val="yellow"/>
        </w:rPr>
        <w:t xml:space="preserve">The White House opted </w:t>
      </w:r>
      <w:r w:rsidRPr="00451E1C">
        <w:rPr>
          <w:rStyle w:val="Emphasis"/>
          <w:highlight w:val="yellow"/>
        </w:rPr>
        <w:t>not to send its own bill to Capitol Hill</w:t>
      </w:r>
      <w:r w:rsidRPr="00451E1C">
        <w:rPr>
          <w:rStyle w:val="StyleBoldUnderline"/>
          <w:highlight w:val="yellow"/>
        </w:rPr>
        <w:t xml:space="preserve"> after Mr. Obama's announcement</w:t>
      </w:r>
      <w:r w:rsidRPr="00451E1C">
        <w:rPr>
          <w:sz w:val="16"/>
          <w:highlight w:val="yellow"/>
        </w:rPr>
        <w:t>;</w:t>
      </w:r>
      <w:r w:rsidRPr="00451E1C">
        <w:rPr>
          <w:sz w:val="16"/>
        </w:rPr>
        <w:t xml:space="preserve"> it says it supports Feinstein's effort and has worked with her office in crafting the new version. Yet there is little reason to believe that the measure could pass the GOP-led House - and it may well not even be able to get through the Democrat-led Senate.</w:t>
      </w:r>
    </w:p>
    <w:p w:rsidR="00632517" w:rsidRDefault="00632517" w:rsidP="00632517">
      <w:pPr>
        <w:rPr>
          <w:sz w:val="16"/>
        </w:rPr>
      </w:pPr>
      <w:r>
        <w:rPr>
          <w:sz w:val="16"/>
        </w:rPr>
        <w:br w:type="page"/>
      </w:r>
    </w:p>
    <w:p w:rsidR="00632517" w:rsidRDefault="00632517" w:rsidP="00632517">
      <w:pPr>
        <w:pStyle w:val="Heading3"/>
      </w:pPr>
      <w:bookmarkStart w:id="89" w:name="_Toc347998808"/>
      <w:bookmarkStart w:id="90" w:name="_Toc347998998"/>
      <w:bookmarkStart w:id="91" w:name="_Toc350547523"/>
      <w:bookmarkStart w:id="92" w:name="_Toc360093999"/>
      <w:bookmarkStart w:id="93" w:name="_Toc360094452"/>
      <w:bookmarkStart w:id="94" w:name="_Toc360209670"/>
      <w:r>
        <w:t>UQ: AT: Hagel Thumper</w:t>
      </w:r>
      <w:bookmarkEnd w:id="89"/>
      <w:bookmarkEnd w:id="90"/>
      <w:bookmarkEnd w:id="91"/>
      <w:bookmarkEnd w:id="92"/>
      <w:bookmarkEnd w:id="93"/>
      <w:bookmarkEnd w:id="94"/>
      <w:r>
        <w:t xml:space="preserve"> </w:t>
      </w:r>
    </w:p>
    <w:p w:rsidR="00632517" w:rsidRDefault="00632517" w:rsidP="00632517">
      <w:pPr>
        <w:pStyle w:val="Heading4"/>
      </w:pPr>
      <w:r>
        <w:t xml:space="preserve">(--) No fight, no filibuster </w:t>
      </w:r>
    </w:p>
    <w:p w:rsidR="00632517" w:rsidRDefault="00632517" w:rsidP="00632517">
      <w:pPr>
        <w:ind w:left="720"/>
      </w:pPr>
      <w:r w:rsidRPr="00811715">
        <w:rPr>
          <w:rStyle w:val="StyleStyleBold12pt"/>
        </w:rPr>
        <w:t>Weiner 2/4</w:t>
      </w:r>
      <w:r>
        <w:rPr>
          <w:rStyle w:val="StyleStyleBold12pt"/>
        </w:rPr>
        <w:t>/2013</w:t>
      </w:r>
      <w:r>
        <w:t xml:space="preserve"> (Rachel, “Chuck Hagel filibuster unlikely”, </w:t>
      </w:r>
      <w:hyperlink r:id="rId131" w:history="1">
        <w:r w:rsidRPr="00A173C9">
          <w:rPr>
            <w:rStyle w:val="Hyperlink"/>
          </w:rPr>
          <w:t>http://www.washingtonpost.com/blogs/post-politics/wp/2013/02/04/mcconnell-senate-gop-could-filibuster-hagel/</w:t>
        </w:r>
      </w:hyperlink>
      <w:r>
        <w:t>, CMR)</w:t>
      </w:r>
    </w:p>
    <w:p w:rsidR="00632517" w:rsidRPr="00344B4E" w:rsidRDefault="00632517" w:rsidP="00632517">
      <w:pPr>
        <w:rPr>
          <w:sz w:val="16"/>
        </w:rPr>
      </w:pPr>
      <w:r w:rsidRPr="00471090">
        <w:rPr>
          <w:rStyle w:val="StyleBoldUnderline"/>
          <w:highlight w:val="yellow"/>
        </w:rPr>
        <w:t xml:space="preserve">A filibuster against Hagel would be </w:t>
      </w:r>
      <w:r w:rsidRPr="00471090">
        <w:rPr>
          <w:rStyle w:val="Emphasis"/>
          <w:highlight w:val="yellow"/>
        </w:rPr>
        <w:t>unprecedented</w:t>
      </w:r>
      <w:r w:rsidRPr="00471090">
        <w:rPr>
          <w:sz w:val="16"/>
          <w:highlight w:val="yellow"/>
        </w:rPr>
        <w:t xml:space="preserve">. </w:t>
      </w:r>
      <w:r w:rsidRPr="00471090">
        <w:rPr>
          <w:rStyle w:val="StyleBoldUnderline"/>
          <w:highlight w:val="yellow"/>
        </w:rPr>
        <w:t xml:space="preserve">A Cabinet nominee has </w:t>
      </w:r>
      <w:r w:rsidRPr="00471090">
        <w:rPr>
          <w:rStyle w:val="Emphasis"/>
          <w:highlight w:val="yellow"/>
        </w:rPr>
        <w:t>never</w:t>
      </w:r>
      <w:r w:rsidRPr="00471090">
        <w:rPr>
          <w:rStyle w:val="StyleBoldUnderline"/>
          <w:highlight w:val="yellow"/>
        </w:rPr>
        <w:t xml:space="preserve"> been defeated by filibuster</w:t>
      </w:r>
      <w:r w:rsidRPr="00E35484">
        <w:rPr>
          <w:rStyle w:val="StyleBoldUnderline"/>
        </w:rPr>
        <w:t xml:space="preserve">, </w:t>
      </w:r>
      <w:r w:rsidRPr="00E35484">
        <w:rPr>
          <w:sz w:val="16"/>
        </w:rPr>
        <w:t>although nominees have been voted down by a majority (John Tower was the first in three decades) or pulled over scandal or opposition (Tom Daschle, Bernard Kerik).</w:t>
      </w:r>
      <w:r w:rsidRPr="00E35484">
        <w:rPr>
          <w:sz w:val="12"/>
        </w:rPr>
        <w:t>¶</w:t>
      </w:r>
      <w:r w:rsidRPr="00E35484">
        <w:rPr>
          <w:sz w:val="16"/>
        </w:rPr>
        <w:t xml:space="preserve"> Individual Democrats have, in the past, put holds on Cabinet nominees — Sen. Tom Carper (D-Del.) put a hold on President George W. Bush’s nominee to head the Environmental Protection Agency*, Stephen Johnson over a dispute involving the the “Clear Skies” initiative, and Sen. Bill Nelson (D-Fla.) put one on Dirk Kempthorne, Bush’s nominee for Interior, over offshore drilling. But both nominees were confirmed after cloture votes. (Judicial and non-Cabinet level nominations are another story.)</w:t>
      </w:r>
      <w:r w:rsidRPr="00E35484">
        <w:rPr>
          <w:sz w:val="12"/>
        </w:rPr>
        <w:t>¶</w:t>
      </w:r>
      <w:r w:rsidRPr="00E35484">
        <w:rPr>
          <w:sz w:val="16"/>
        </w:rPr>
        <w:t xml:space="preserve"> </w:t>
      </w:r>
      <w:r w:rsidRPr="00471090">
        <w:rPr>
          <w:rStyle w:val="StyleBoldUnderline"/>
          <w:highlight w:val="yellow"/>
        </w:rPr>
        <w:t xml:space="preserve">The White House has expressed </w:t>
      </w:r>
      <w:r w:rsidRPr="00471090">
        <w:rPr>
          <w:rStyle w:val="Emphasis"/>
          <w:highlight w:val="yellow"/>
        </w:rPr>
        <w:t>confidence</w:t>
      </w:r>
      <w:r w:rsidRPr="00471090">
        <w:rPr>
          <w:rStyle w:val="StyleBoldUnderline"/>
          <w:highlight w:val="yellow"/>
        </w:rPr>
        <w:t xml:space="preserve"> that Hagel will be confirmed</w:t>
      </w:r>
      <w:r w:rsidRPr="00471090">
        <w:rPr>
          <w:sz w:val="16"/>
          <w:highlight w:val="yellow"/>
        </w:rPr>
        <w:t>.</w:t>
      </w:r>
      <w:r w:rsidRPr="00E35484">
        <w:rPr>
          <w:sz w:val="16"/>
        </w:rPr>
        <w:t xml:space="preserve"> The Senate Armed Services Committee, where Democrats have a 14-12 edge, could vote on Hagel’s nomination as early as Thursday. A Senate floor vote could happen next week.</w:t>
      </w:r>
    </w:p>
    <w:p w:rsidR="00632517" w:rsidRDefault="00632517" w:rsidP="00632517">
      <w:pPr>
        <w:pStyle w:val="Heading4"/>
      </w:pPr>
      <w:r>
        <w:t xml:space="preserve">(--) Obama not key – multiple super-stars pushing Hagel </w:t>
      </w:r>
    </w:p>
    <w:p w:rsidR="00632517" w:rsidRDefault="00632517" w:rsidP="00632517">
      <w:pPr>
        <w:ind w:left="720"/>
      </w:pPr>
      <w:r w:rsidRPr="00F21625">
        <w:rPr>
          <w:rStyle w:val="StyleStyleBold12pt"/>
        </w:rPr>
        <w:t>Zengerle 1/30</w:t>
      </w:r>
      <w:r>
        <w:rPr>
          <w:rStyle w:val="StyleStyleBold12pt"/>
        </w:rPr>
        <w:t>/2013</w:t>
      </w:r>
      <w:r>
        <w:t xml:space="preserve"> (Patricia, “White House on offensive to get Hagel as defense secretary”, 2013, </w:t>
      </w:r>
      <w:hyperlink r:id="rId132" w:history="1">
        <w:r w:rsidRPr="00D30FDA">
          <w:rPr>
            <w:rStyle w:val="Hyperlink"/>
          </w:rPr>
          <w:t>http://www.reuters.com/article/2013/01/30/us-usa-obama-nominations-hagel-idUSBRE90T07B20130130</w:t>
        </w:r>
      </w:hyperlink>
      <w:r>
        <w:t>, CMR)</w:t>
      </w:r>
    </w:p>
    <w:p w:rsidR="00632517" w:rsidRPr="003A796A" w:rsidRDefault="00632517" w:rsidP="00632517">
      <w:pPr>
        <w:rPr>
          <w:sz w:val="16"/>
        </w:rPr>
      </w:pPr>
      <w:r w:rsidRPr="003A68C0">
        <w:rPr>
          <w:sz w:val="16"/>
        </w:rPr>
        <w:t xml:space="preserve">The group included Obama allies like Senate Democratic leader Harry </w:t>
      </w:r>
      <w:r w:rsidRPr="00471090">
        <w:rPr>
          <w:rStyle w:val="StyleBoldUnderline"/>
          <w:highlight w:val="yellow"/>
        </w:rPr>
        <w:t>Reid</w:t>
      </w:r>
      <w:r w:rsidRPr="00471090">
        <w:rPr>
          <w:sz w:val="16"/>
          <w:highlight w:val="yellow"/>
        </w:rPr>
        <w:t>,</w:t>
      </w:r>
      <w:r w:rsidRPr="003A68C0">
        <w:rPr>
          <w:sz w:val="16"/>
        </w:rPr>
        <w:t xml:space="preserve"> who </w:t>
      </w:r>
      <w:r w:rsidRPr="00471090">
        <w:rPr>
          <w:rStyle w:val="StyleBoldUnderline"/>
          <w:highlight w:val="yellow"/>
        </w:rPr>
        <w:t>pushed Schumer and other balky Democrats to back Hagel</w:t>
      </w:r>
      <w:r w:rsidRPr="00471090">
        <w:rPr>
          <w:sz w:val="16"/>
          <w:highlight w:val="yellow"/>
        </w:rPr>
        <w:t>,</w:t>
      </w:r>
      <w:r w:rsidRPr="003A68C0">
        <w:rPr>
          <w:sz w:val="16"/>
        </w:rPr>
        <w:t xml:space="preserve"> White House officials and Hagel aides from his two terms in the Senate.</w:t>
      </w:r>
      <w:r w:rsidRPr="009C2A62">
        <w:rPr>
          <w:sz w:val="12"/>
        </w:rPr>
        <w:t>¶</w:t>
      </w:r>
      <w:r w:rsidRPr="003A68C0">
        <w:rPr>
          <w:sz w:val="16"/>
        </w:rPr>
        <w:t xml:space="preserve"> Administration officials have reached out to Jewish groups and reassured gay rights activists. Hagel met with leaders of some of the largest Jewish-American groups at the White House on Friday, where he was joined by Vice President Joe Biden.</w:t>
      </w:r>
      <w:r w:rsidRPr="009C2A62">
        <w:rPr>
          <w:sz w:val="12"/>
        </w:rPr>
        <w:t>¶</w:t>
      </w:r>
      <w:r w:rsidRPr="003A68C0">
        <w:rPr>
          <w:sz w:val="16"/>
        </w:rPr>
        <w:t xml:space="preserve"> And </w:t>
      </w:r>
      <w:r w:rsidRPr="00471090">
        <w:rPr>
          <w:rStyle w:val="StyleBoldUnderline"/>
          <w:highlight w:val="yellow"/>
        </w:rPr>
        <w:t xml:space="preserve">they have enlisted an array of </w:t>
      </w:r>
      <w:r w:rsidRPr="00471090">
        <w:rPr>
          <w:rStyle w:val="Emphasis"/>
          <w:highlight w:val="yellow"/>
        </w:rPr>
        <w:t>luminaries</w:t>
      </w:r>
      <w:r w:rsidRPr="00471090">
        <w:rPr>
          <w:rStyle w:val="StyleBoldUnderline"/>
          <w:highlight w:val="yellow"/>
        </w:rPr>
        <w:t xml:space="preserve"> to serve as Hagel ambassadors. </w:t>
      </w:r>
      <w:r w:rsidRPr="00471090">
        <w:rPr>
          <w:rStyle w:val="Emphasis"/>
          <w:highlight w:val="yellow"/>
        </w:rPr>
        <w:t>Thirteen</w:t>
      </w:r>
      <w:r w:rsidRPr="00471090">
        <w:rPr>
          <w:rStyle w:val="StyleBoldUnderline"/>
          <w:highlight w:val="yellow"/>
        </w:rPr>
        <w:t xml:space="preserve"> former secretaries of defense and state and national security advisers </w:t>
      </w:r>
      <w:r w:rsidRPr="00471090">
        <w:rPr>
          <w:rStyle w:val="Emphasis"/>
          <w:highlight w:val="yellow"/>
        </w:rPr>
        <w:t>from both parties</w:t>
      </w:r>
      <w:r w:rsidRPr="00471090">
        <w:rPr>
          <w:rStyle w:val="StyleBoldUnderline"/>
          <w:highlight w:val="yellow"/>
        </w:rPr>
        <w:t xml:space="preserve"> sent a letter to senators</w:t>
      </w:r>
      <w:r w:rsidRPr="003A68C0">
        <w:rPr>
          <w:sz w:val="16"/>
        </w:rPr>
        <w:t xml:space="preserve"> last week </w:t>
      </w:r>
      <w:r w:rsidRPr="00471090">
        <w:rPr>
          <w:rStyle w:val="StyleBoldUnderline"/>
          <w:highlight w:val="yellow"/>
        </w:rPr>
        <w:t>strongly backing his nomination.</w:t>
      </w:r>
      <w:r w:rsidRPr="00471090">
        <w:rPr>
          <w:rStyle w:val="StyleBoldUnderline"/>
          <w:b w:val="0"/>
          <w:sz w:val="12"/>
          <w:highlight w:val="yellow"/>
        </w:rPr>
        <w:t>¶</w:t>
      </w:r>
      <w:r w:rsidRPr="00471090">
        <w:rPr>
          <w:sz w:val="16"/>
          <w:highlight w:val="yellow"/>
        </w:rPr>
        <w:t xml:space="preserve"> </w:t>
      </w:r>
      <w:r w:rsidRPr="00471090">
        <w:rPr>
          <w:rStyle w:val="StyleBoldUnderline"/>
          <w:highlight w:val="yellow"/>
        </w:rPr>
        <w:t>Hagel will be introduced</w:t>
      </w:r>
      <w:r w:rsidRPr="003A68C0">
        <w:rPr>
          <w:sz w:val="16"/>
        </w:rPr>
        <w:t xml:space="preserve"> at his hearing </w:t>
      </w:r>
      <w:r w:rsidRPr="00471090">
        <w:rPr>
          <w:rStyle w:val="StyleBoldUnderline"/>
          <w:highlight w:val="yellow"/>
        </w:rPr>
        <w:t>by</w:t>
      </w:r>
      <w:r w:rsidRPr="003A68C0">
        <w:rPr>
          <w:sz w:val="16"/>
        </w:rPr>
        <w:t xml:space="preserve"> two former Senate Armed Services committee chairmen, Democrat Sam </w:t>
      </w:r>
      <w:r w:rsidRPr="00471090">
        <w:rPr>
          <w:rStyle w:val="StyleBoldUnderline"/>
          <w:highlight w:val="yellow"/>
        </w:rPr>
        <w:t>Nunn</w:t>
      </w:r>
      <w:r w:rsidRPr="00471090">
        <w:rPr>
          <w:sz w:val="16"/>
          <w:highlight w:val="yellow"/>
        </w:rPr>
        <w:t xml:space="preserve"> </w:t>
      </w:r>
      <w:r w:rsidRPr="00471090">
        <w:rPr>
          <w:rStyle w:val="StyleBoldUnderline"/>
          <w:highlight w:val="yellow"/>
        </w:rPr>
        <w:t>and</w:t>
      </w:r>
      <w:r w:rsidRPr="003A68C0">
        <w:rPr>
          <w:sz w:val="16"/>
        </w:rPr>
        <w:t xml:space="preserve"> Republican John </w:t>
      </w:r>
      <w:r w:rsidRPr="00471090">
        <w:rPr>
          <w:rStyle w:val="StyleBoldUnderline"/>
          <w:highlight w:val="yellow"/>
        </w:rPr>
        <w:t>Warner</w:t>
      </w:r>
      <w:r w:rsidRPr="003A68C0">
        <w:rPr>
          <w:sz w:val="16"/>
        </w:rPr>
        <w:t>, who both - like Hagel - were known for breaking from party doctrine on a range of issues.</w:t>
      </w:r>
    </w:p>
    <w:p w:rsidR="00632517" w:rsidRDefault="00632517" w:rsidP="00632517">
      <w:pPr>
        <w:pStyle w:val="Heading4"/>
      </w:pPr>
      <w:r>
        <w:t xml:space="preserve">(--) </w:t>
      </w:r>
      <w:r w:rsidRPr="00B41214">
        <w:t xml:space="preserve">Hagel inevitable – </w:t>
      </w:r>
      <w:r>
        <w:t xml:space="preserve">only thing that derail that is confirmation hearing gaffes which are outside Obama’s control  </w:t>
      </w:r>
    </w:p>
    <w:p w:rsidR="00632517" w:rsidRDefault="00632517" w:rsidP="00632517">
      <w:pPr>
        <w:ind w:left="720"/>
      </w:pPr>
      <w:r w:rsidRPr="003A796A">
        <w:rPr>
          <w:rStyle w:val="StyleStyleBold12pt"/>
        </w:rPr>
        <w:t>Newton-Small 1/31</w:t>
      </w:r>
      <w:r>
        <w:rPr>
          <w:rStyle w:val="StyleStyleBold12pt"/>
        </w:rPr>
        <w:t>/2013</w:t>
      </w:r>
      <w:r>
        <w:t xml:space="preserve"> (Jay, “Can Chuck Hagel Overcome?”, </w:t>
      </w:r>
      <w:hyperlink r:id="rId133" w:anchor="ixzz2JcJhVuor" w:history="1">
        <w:r w:rsidRPr="003C1E8C">
          <w:rPr>
            <w:rStyle w:val="Hyperlink"/>
          </w:rPr>
          <w:t>http://swampland.time.com/2013/01/31/can-hagel-overcome/#ixzz2JcJhVuor</w:t>
        </w:r>
      </w:hyperlink>
      <w:r>
        <w:t xml:space="preserve">, CMR) </w:t>
      </w:r>
    </w:p>
    <w:p w:rsidR="00632517" w:rsidRPr="002553C9" w:rsidRDefault="00632517" w:rsidP="00632517">
      <w:pPr>
        <w:rPr>
          <w:sz w:val="16"/>
        </w:rPr>
      </w:pPr>
      <w:r w:rsidRPr="00471090">
        <w:rPr>
          <w:rStyle w:val="StyleBoldUnderline"/>
          <w:highlight w:val="yellow"/>
        </w:rPr>
        <w:t xml:space="preserve">Despite the blitz, Hagel’s nomination looks </w:t>
      </w:r>
      <w:r w:rsidRPr="00471090">
        <w:rPr>
          <w:rStyle w:val="Emphasis"/>
          <w:highlight w:val="yellow"/>
        </w:rPr>
        <w:t>likely to pass</w:t>
      </w:r>
      <w:r w:rsidRPr="00190A6F">
        <w:rPr>
          <w:sz w:val="16"/>
        </w:rPr>
        <w:t xml:space="preserve"> the Senate </w:t>
      </w:r>
      <w:r w:rsidRPr="00471090">
        <w:rPr>
          <w:rStyle w:val="StyleBoldUnderline"/>
          <w:highlight w:val="yellow"/>
        </w:rPr>
        <w:t>assuming he can survive Thursday’s confirmation hearing</w:t>
      </w:r>
      <w:r w:rsidRPr="00190A6F">
        <w:rPr>
          <w:sz w:val="16"/>
        </w:rPr>
        <w:t xml:space="preserve"> in the Senate Armed Services Committee. Earlier this week, Senator Dick Durbin of Illinois, the Senate whip, said that </w:t>
      </w:r>
      <w:r w:rsidRPr="00471090">
        <w:rPr>
          <w:rStyle w:val="StyleBoldUnderline"/>
          <w:highlight w:val="yellow"/>
        </w:rPr>
        <w:t>all 55 members of the Senate Democratic caucus will vote for Hagel</w:t>
      </w:r>
      <w:r w:rsidRPr="00190A6F">
        <w:rPr>
          <w:sz w:val="16"/>
        </w:rPr>
        <w:t xml:space="preserve"> – though many Democrats have decided to publically withhold their support until after the hearing. Republican Senator Thad Cochran of Mississippi has said he will also vote for Hagel, which means Hagel need only muster another four GOP votes, assuming his nomination is even filibustered.</w:t>
      </w:r>
      <w:r w:rsidRPr="009C2A62">
        <w:rPr>
          <w:sz w:val="12"/>
        </w:rPr>
        <w:t>¶</w:t>
      </w:r>
      <w:r w:rsidRPr="00190A6F">
        <w:rPr>
          <w:sz w:val="16"/>
        </w:rPr>
        <w:t xml:space="preserve"> Those </w:t>
      </w:r>
      <w:r w:rsidRPr="00471090">
        <w:rPr>
          <w:rStyle w:val="StyleBoldUnderline"/>
          <w:highlight w:val="yellow"/>
        </w:rPr>
        <w:t xml:space="preserve">four votes are riding on </w:t>
      </w:r>
      <w:r w:rsidRPr="00471090">
        <w:rPr>
          <w:rStyle w:val="Emphasis"/>
          <w:highlight w:val="yellow"/>
        </w:rPr>
        <w:t>what Hagel</w:t>
      </w:r>
      <w:r w:rsidRPr="00190A6F">
        <w:rPr>
          <w:sz w:val="16"/>
        </w:rPr>
        <w:t xml:space="preserve">, a former Republican Senator from Nebraska, </w:t>
      </w:r>
      <w:r w:rsidRPr="00471090">
        <w:rPr>
          <w:rStyle w:val="Emphasis"/>
          <w:highlight w:val="yellow"/>
        </w:rPr>
        <w:t>says at his hearing</w:t>
      </w:r>
      <w:r w:rsidRPr="00190A6F">
        <w:rPr>
          <w:sz w:val="16"/>
        </w:rPr>
        <w:t>. Senator John McCain, an Arizona Republican, and many of Hagel’s erstwhile GOP colleagues, were upset when Hagel opposed the surge and became an outspoken critic of the Bush Administration on the handling of the Iraqi reconstruction. Hagel didn’t help matters when he also endorsed Barack Obama over McCain in the 2008 presidential election and Democrat Bob Kerrey over Deb Fischer in last year’s Nebraska Senate race. But, as Senator John Cornyn, a Texas Republican, said, “It’s not a matter of personalities. Chuck Hagel’s an honorable man.”</w:t>
      </w:r>
      <w:r w:rsidRPr="009C2A62">
        <w:rPr>
          <w:sz w:val="12"/>
        </w:rPr>
        <w:t>¶</w:t>
      </w:r>
      <w:r w:rsidRPr="00190A6F">
        <w:rPr>
          <w:sz w:val="16"/>
        </w:rPr>
        <w:t xml:space="preserve"> Republicans have other concerns such as Hagel’s past comments advocating for direct engagement with Iran (a position once held by presidential candidate Barack Obama), past votes in 2001 and 2008 against Iran sanctions and a comment about how the “Jewish lobby intimidates a lot of people,” for which Hagel has apologized. Republicans have also voiced concerns about Hagel’s 2011 comments to the Financial Times that the Pentagon budget is “bloated.” Others have also been upset at his support of a group called Global Zero, which seeks to eradicate nuclear arms globally, even though Hagel has said he would not support unilateral U.S. reductions.</w:t>
      </w:r>
      <w:r w:rsidRPr="009C2A62">
        <w:rPr>
          <w:sz w:val="12"/>
        </w:rPr>
        <w:t>¶</w:t>
      </w:r>
      <w:r w:rsidRPr="00190A6F">
        <w:rPr>
          <w:sz w:val="16"/>
        </w:rPr>
        <w:t xml:space="preserve"> Chuck Hagel</w:t>
      </w:r>
      <w:r w:rsidRPr="009C2A62">
        <w:rPr>
          <w:sz w:val="12"/>
        </w:rPr>
        <w:t>¶</w:t>
      </w:r>
      <w:r w:rsidRPr="00190A6F">
        <w:rPr>
          <w:sz w:val="16"/>
        </w:rPr>
        <w:t xml:space="preserve"> But </w:t>
      </w:r>
      <w:r w:rsidRPr="00471090">
        <w:rPr>
          <w:rStyle w:val="StyleBoldUnderline"/>
          <w:highlight w:val="yellow"/>
        </w:rPr>
        <w:t>as Hagel has made the rounds</w:t>
      </w:r>
      <w:r w:rsidRPr="00190A6F">
        <w:rPr>
          <w:sz w:val="16"/>
        </w:rPr>
        <w:t xml:space="preserve">, meeting privately with GOP senators and Jewish groups, </w:t>
      </w:r>
      <w:r w:rsidRPr="00471090">
        <w:rPr>
          <w:rStyle w:val="StyleBoldUnderline"/>
          <w:highlight w:val="yellow"/>
        </w:rPr>
        <w:t xml:space="preserve">he has </w:t>
      </w:r>
      <w:r w:rsidRPr="00471090">
        <w:rPr>
          <w:rStyle w:val="Emphasis"/>
          <w:highlight w:val="yellow"/>
        </w:rPr>
        <w:t>assuaged many concerns</w:t>
      </w:r>
      <w:r w:rsidRPr="00190A6F">
        <w:rPr>
          <w:sz w:val="16"/>
        </w:rPr>
        <w:t>. Though they are withholding final judgment until after the hearing, McCain and Republican Senators Susan Collins of Maine, Nebraska’s Fischer, Mike Lee of Utah and New Hampshire’s Kelly Ayotte were much pacified after meeting with Hagel and their criticisms muted. “</w:t>
      </w:r>
      <w:r w:rsidRPr="00471090">
        <w:rPr>
          <w:rStyle w:val="StyleBoldUnderline"/>
          <w:highlight w:val="yellow"/>
        </w:rPr>
        <w:t>It was a pleasant conversation</w:t>
      </w:r>
      <w:r w:rsidRPr="00665FB6">
        <w:rPr>
          <w:rStyle w:val="StyleBoldUnderline"/>
        </w:rPr>
        <w:t>,</w:t>
      </w:r>
      <w:r w:rsidRPr="00190A6F">
        <w:rPr>
          <w:sz w:val="16"/>
        </w:rPr>
        <w:t>” McCain said, “between old friends.”</w:t>
      </w:r>
      <w:r w:rsidRPr="009C2A62">
        <w:rPr>
          <w:sz w:val="12"/>
        </w:rPr>
        <w:t>¶</w:t>
      </w:r>
      <w:r w:rsidRPr="00190A6F">
        <w:rPr>
          <w:sz w:val="16"/>
        </w:rPr>
        <w:t xml:space="preserve"> Thus far James Inhofe of Oklahoma, the top Republican on the Armed Services Committee, David Vitter (R-LA), Roger Wicker (R-MS), Tom Coburn (R-OK), Pat Roberts (R-KS), Dan Coats (R-IN) and John Cornyn (R-TX) have confirmed they will under no circumstances support Hagel’s nomination. Senator Lindsey Graham, a South Carolina Republican, said he might move to block Hagel’s nomination if Panetta does not agree to testify before the committee on the Benghazi attacks in September last year that killed U.S. Ambassador Chris Stevens and three other Americans. A Panetta testimony has not yet been confirmed.</w:t>
      </w:r>
      <w:r w:rsidRPr="009C2A62">
        <w:rPr>
          <w:sz w:val="12"/>
        </w:rPr>
        <w:t>¶</w:t>
      </w:r>
      <w:r w:rsidRPr="00190A6F">
        <w:rPr>
          <w:sz w:val="16"/>
        </w:rPr>
        <w:t xml:space="preserve"> Democrats have voiced concerns about a comment Hagel made in 1998 about an ambassadorial nominee being “too gay” for the job, a comment for which Hagel has apologized. Democratic Senators Chuck Schumer of New York and California’s Barbara Boxer, the strongest Democratic proponents of Israel, had voiced concerns about Hagel’s stances on Iran. But both backed down after meetings with Hagel where he pledged to fully support Obama’s policy of prevention.</w:t>
      </w:r>
      <w:r w:rsidRPr="009C2A62">
        <w:rPr>
          <w:sz w:val="12"/>
        </w:rPr>
        <w:t>¶</w:t>
      </w:r>
      <w:r w:rsidRPr="00190A6F">
        <w:rPr>
          <w:sz w:val="16"/>
        </w:rPr>
        <w:t xml:space="preserve"> Hagel’s financial disclosures this week also raised some alarm bells as he sits on the board of Chevron and Deutsche Bank, which is under investigation by the Treasury Department for its dealings with Iran. Hagel has said he’d quit those boards and divest his Chevron stock if confirmed.</w:t>
      </w:r>
      <w:r w:rsidRPr="009C2A62">
        <w:rPr>
          <w:sz w:val="12"/>
        </w:rPr>
        <w:t>¶</w:t>
      </w:r>
      <w:r w:rsidRPr="00190A6F">
        <w:rPr>
          <w:sz w:val="16"/>
        </w:rPr>
        <w:t xml:space="preserve"> By </w:t>
      </w:r>
      <w:r w:rsidRPr="00471090">
        <w:rPr>
          <w:rStyle w:val="StyleBoldUnderline"/>
          <w:highlight w:val="yellow"/>
        </w:rPr>
        <w:t>Wednesday even Republicans aides were privately conceding that Hagel would be confirmed barring any major gaffes in Thursday’s hearing</w:t>
      </w:r>
      <w:r w:rsidRPr="00190A6F">
        <w:rPr>
          <w:sz w:val="16"/>
        </w:rPr>
        <w:t xml:space="preserve">. And </w:t>
      </w:r>
      <w:r w:rsidRPr="00471090">
        <w:rPr>
          <w:rStyle w:val="StyleBoldUnderline"/>
          <w:highlight w:val="yellow"/>
        </w:rPr>
        <w:t xml:space="preserve">attacking too overtly someone they will likely have to work closely with once confirmed might </w:t>
      </w:r>
      <w:r w:rsidRPr="00471090">
        <w:rPr>
          <w:rStyle w:val="Emphasis"/>
          <w:highlight w:val="yellow"/>
        </w:rPr>
        <w:t>hold back some of Hagel’s harshest critics</w:t>
      </w:r>
      <w:r w:rsidRPr="00190A6F">
        <w:rPr>
          <w:sz w:val="16"/>
        </w:rPr>
        <w:t>. Which means that Thursday’s hearing, while still pivotal, is more likely to clear Hagel’s path than block it.</w:t>
      </w:r>
    </w:p>
    <w:p w:rsidR="00632517" w:rsidRDefault="00632517" w:rsidP="00632517"/>
    <w:p w:rsidR="00632517" w:rsidRDefault="00632517" w:rsidP="00632517">
      <w:pPr>
        <w:pStyle w:val="Heading3"/>
      </w:pPr>
      <w:bookmarkStart w:id="95" w:name="_Toc347998809"/>
      <w:bookmarkStart w:id="96" w:name="_Toc347998999"/>
      <w:bookmarkStart w:id="97" w:name="_Toc350547524"/>
      <w:bookmarkStart w:id="98" w:name="_Toc360094000"/>
      <w:bookmarkStart w:id="99" w:name="_Toc360094453"/>
      <w:bookmarkStart w:id="100" w:name="_Toc360209671"/>
      <w:r>
        <w:t>UQ: AT: Nominations Thumper</w:t>
      </w:r>
      <w:bookmarkEnd w:id="95"/>
      <w:bookmarkEnd w:id="96"/>
      <w:bookmarkEnd w:id="97"/>
      <w:bookmarkEnd w:id="98"/>
      <w:bookmarkEnd w:id="99"/>
      <w:bookmarkEnd w:id="100"/>
      <w:r>
        <w:t xml:space="preserve"> </w:t>
      </w:r>
    </w:p>
    <w:p w:rsidR="00632517" w:rsidRDefault="00632517" w:rsidP="00632517">
      <w:pPr>
        <w:pStyle w:val="Heading4"/>
      </w:pPr>
      <w:r>
        <w:t>Cabinet nominees are politically safe</w:t>
      </w:r>
    </w:p>
    <w:p w:rsidR="00632517" w:rsidRDefault="00632517" w:rsidP="00632517">
      <w:r w:rsidRPr="00811715">
        <w:rPr>
          <w:rStyle w:val="StyleStyleBold12pt"/>
        </w:rPr>
        <w:t>Weiner 2/4</w:t>
      </w:r>
      <w:r>
        <w:t xml:space="preserve"> (Rachel, “Chuck Hagel filibuster unlikely”, </w:t>
      </w:r>
      <w:hyperlink r:id="rId134" w:history="1">
        <w:r w:rsidRPr="00A173C9">
          <w:rPr>
            <w:rStyle w:val="Hyperlink"/>
          </w:rPr>
          <w:t>http://www.washingtonpost.com/blogs/post-politics/wp/2013/02/04/mcconnell-senate-gop-could-filibuster-hagel/</w:t>
        </w:r>
      </w:hyperlink>
      <w:r>
        <w:t>, CMR)</w:t>
      </w:r>
    </w:p>
    <w:p w:rsidR="00632517" w:rsidRDefault="00632517" w:rsidP="00632517"/>
    <w:p w:rsidR="00632517" w:rsidRPr="000A49FB" w:rsidRDefault="00632517" w:rsidP="00632517">
      <w:pPr>
        <w:rPr>
          <w:sz w:val="16"/>
        </w:rPr>
      </w:pPr>
      <w:r w:rsidRPr="000A49FB">
        <w:rPr>
          <w:sz w:val="16"/>
        </w:rPr>
        <w:t xml:space="preserve">Democrats have 55 votes in the Senate; they would need five Republicans to break a filibuster. Sen. Thad Cochran (R-Miss.) and Sen. Mike Johanns (R-Neb.) are supporting Hagel. Sen. Roy Blunt (R-Mo.) told MSNBC last week that he was against a filibuster, even though he planned to vote against Hagel in the final vote. Sen. John McCain (R-Ariz.) said Monday that he also opposes a filibuster and will urge his colleagues against mounting one. Sen. Susan </w:t>
      </w:r>
      <w:r w:rsidRPr="00471090">
        <w:rPr>
          <w:rStyle w:val="StyleBoldUnderline"/>
          <w:highlight w:val="yellow"/>
        </w:rPr>
        <w:t>Collins</w:t>
      </w:r>
      <w:r w:rsidRPr="000A49FB">
        <w:rPr>
          <w:sz w:val="16"/>
        </w:rPr>
        <w:t xml:space="preserve"> (R-Maine) </w:t>
      </w:r>
      <w:r w:rsidRPr="00471090">
        <w:rPr>
          <w:rStyle w:val="StyleBoldUnderline"/>
          <w:highlight w:val="yellow"/>
        </w:rPr>
        <w:t>has told reporters that she’s “not inclined to support a filibuster.”</w:t>
      </w:r>
      <w:r w:rsidRPr="000A49FB">
        <w:rPr>
          <w:sz w:val="16"/>
        </w:rPr>
        <w:t xml:space="preserve"> Sen. Lisa </w:t>
      </w:r>
      <w:r w:rsidRPr="00471090">
        <w:rPr>
          <w:rStyle w:val="StyleBoldUnderline"/>
          <w:highlight w:val="yellow"/>
        </w:rPr>
        <w:t>Murkowski</w:t>
      </w:r>
      <w:r w:rsidRPr="000A49FB">
        <w:rPr>
          <w:sz w:val="16"/>
        </w:rPr>
        <w:t xml:space="preserve"> (R-Alaska) </w:t>
      </w:r>
      <w:r w:rsidRPr="00471090">
        <w:rPr>
          <w:rStyle w:val="StyleBoldUnderline"/>
          <w:highlight w:val="yellow"/>
        </w:rPr>
        <w:t xml:space="preserve">is generally opposed to filibustering Cabinet nominees. </w:t>
      </w:r>
      <w:r w:rsidRPr="00471090">
        <w:rPr>
          <w:sz w:val="16"/>
          <w:highlight w:val="yellow"/>
        </w:rPr>
        <w:t>“</w:t>
      </w:r>
      <w:r w:rsidRPr="00471090">
        <w:rPr>
          <w:rStyle w:val="Emphasis"/>
          <w:highlight w:val="yellow"/>
        </w:rPr>
        <w:t>One of the prerogatives of the president is to appoint his Cabinet</w:t>
      </w:r>
      <w:r w:rsidRPr="000A49FB">
        <w:rPr>
          <w:sz w:val="16"/>
        </w:rPr>
        <w:t>,” she told the Omaha World-Herald.</w:t>
      </w:r>
    </w:p>
    <w:p w:rsidR="00632517" w:rsidRPr="00344B4E" w:rsidRDefault="00632517" w:rsidP="00632517"/>
    <w:p w:rsidR="00632517" w:rsidRDefault="00632517" w:rsidP="00632517">
      <w:pPr>
        <w:pStyle w:val="Heading3"/>
      </w:pPr>
      <w:bookmarkStart w:id="101" w:name="_Toc347998810"/>
      <w:bookmarkStart w:id="102" w:name="_Toc347999000"/>
      <w:bookmarkStart w:id="103" w:name="_Toc350547525"/>
      <w:bookmarkStart w:id="104" w:name="_Toc360094001"/>
      <w:bookmarkStart w:id="105" w:name="_Toc360094454"/>
      <w:bookmarkStart w:id="106" w:name="_Toc360209672"/>
      <w:r>
        <w:t>UQ: AT: NLRB Thumper</w:t>
      </w:r>
      <w:bookmarkEnd w:id="101"/>
      <w:bookmarkEnd w:id="102"/>
      <w:bookmarkEnd w:id="103"/>
      <w:bookmarkEnd w:id="104"/>
      <w:bookmarkEnd w:id="105"/>
      <w:bookmarkEnd w:id="106"/>
      <w:r>
        <w:t xml:space="preserve"> </w:t>
      </w:r>
    </w:p>
    <w:p w:rsidR="00632517" w:rsidRPr="00324C78" w:rsidRDefault="00632517" w:rsidP="00632517">
      <w:pPr>
        <w:pStyle w:val="Heading4"/>
      </w:pPr>
      <w:r w:rsidRPr="00A67182">
        <w:t xml:space="preserve">Doesn’t affect immigration – only the plan draws Obama into *legislative battles* that ruin congressional support – </w:t>
      </w:r>
    </w:p>
    <w:p w:rsidR="00632517" w:rsidRPr="00324C78" w:rsidRDefault="00632517" w:rsidP="00632517">
      <w:pPr>
        <w:pStyle w:val="Heading4"/>
      </w:pPr>
      <w:r>
        <w:t xml:space="preserve">More ev to support this distinction – Obama’s legislative priorization ensures passage </w:t>
      </w:r>
    </w:p>
    <w:p w:rsidR="00632517" w:rsidRDefault="00632517" w:rsidP="00632517">
      <w:r w:rsidRPr="008D2AC0">
        <w:rPr>
          <w:rStyle w:val="StyleStyleBold12pt"/>
        </w:rPr>
        <w:t>Gomez, 1/25</w:t>
      </w:r>
      <w:r>
        <w:t xml:space="preserve"> (Alan, “Obama, members of Congress start immigration push,” </w:t>
      </w:r>
      <w:hyperlink r:id="rId135" w:history="1">
        <w:r w:rsidRPr="00482C0E">
          <w:rPr>
            <w:rStyle w:val="Hyperlink"/>
          </w:rPr>
          <w:t>http://www.usatoday.com/story/news/politics/2013/01/25/obama-immigration-congress-legislation/1865129/</w:t>
        </w:r>
      </w:hyperlink>
      <w:r>
        <w:t>, CMR)</w:t>
      </w:r>
    </w:p>
    <w:p w:rsidR="00632517" w:rsidRDefault="00632517" w:rsidP="00632517"/>
    <w:p w:rsidR="00632517" w:rsidRPr="00546E1E" w:rsidRDefault="00632517" w:rsidP="00632517">
      <w:pPr>
        <w:rPr>
          <w:sz w:val="16"/>
        </w:rPr>
      </w:pPr>
      <w:r w:rsidRPr="00546E1E">
        <w:rPr>
          <w:rStyle w:val="StyleBoldUnderline"/>
          <w:highlight w:val="yellow"/>
        </w:rPr>
        <w:t>Obama has vowed to make immigration</w:t>
      </w:r>
      <w:r w:rsidRPr="00F77B1C">
        <w:rPr>
          <w:rStyle w:val="StyleBoldUnderline"/>
        </w:rPr>
        <w:t xml:space="preserve"> a </w:t>
      </w:r>
      <w:r w:rsidRPr="00546E1E">
        <w:rPr>
          <w:rStyle w:val="Emphasis"/>
          <w:highlight w:val="yellow"/>
        </w:rPr>
        <w:t>'top legislative priority</w:t>
      </w:r>
      <w:r w:rsidRPr="00F77B1C">
        <w:rPr>
          <w:rStyle w:val="Emphasis"/>
        </w:rPr>
        <w:t>.'</w:t>
      </w:r>
      <w:r w:rsidRPr="009C2A62">
        <w:rPr>
          <w:bCs/>
          <w:sz w:val="12"/>
        </w:rPr>
        <w:t>¶</w:t>
      </w:r>
      <w:r w:rsidRPr="00546E1E">
        <w:rPr>
          <w:b/>
          <w:bCs/>
          <w:sz w:val="12"/>
          <w:u w:val="single"/>
        </w:rPr>
        <w:t xml:space="preserve"> </w:t>
      </w:r>
      <w:r w:rsidRPr="00710E41">
        <w:rPr>
          <w:rStyle w:val="StyleBoldUnderline"/>
        </w:rPr>
        <w:t>The push to overhaul the nation's immigration laws is officially underway.</w:t>
      </w:r>
      <w:r w:rsidRPr="009C2A62">
        <w:rPr>
          <w:bCs/>
          <w:sz w:val="12"/>
        </w:rPr>
        <w:t>¶</w:t>
      </w:r>
      <w:r w:rsidRPr="00546E1E">
        <w:rPr>
          <w:b/>
          <w:bCs/>
          <w:sz w:val="12"/>
          <w:u w:val="single"/>
        </w:rPr>
        <w:t xml:space="preserve"> </w:t>
      </w:r>
      <w:r w:rsidRPr="00546E1E">
        <w:rPr>
          <w:sz w:val="16"/>
        </w:rPr>
        <w:t xml:space="preserve">President </w:t>
      </w:r>
      <w:r w:rsidRPr="00324C78">
        <w:rPr>
          <w:rStyle w:val="StyleBoldUnderline"/>
          <w:highlight w:val="yellow"/>
        </w:rPr>
        <w:t>Obama</w:t>
      </w:r>
      <w:r w:rsidRPr="00CB043A">
        <w:rPr>
          <w:rStyle w:val="StyleBoldUnderline"/>
        </w:rPr>
        <w:t xml:space="preserve"> met with Hispanic members of Congress</w:t>
      </w:r>
      <w:r w:rsidRPr="00546E1E">
        <w:rPr>
          <w:sz w:val="16"/>
        </w:rPr>
        <w:t xml:space="preserve"> at the White House on Friday </w:t>
      </w:r>
      <w:r w:rsidRPr="00F55CB9">
        <w:rPr>
          <w:rStyle w:val="StyleBoldUnderline"/>
        </w:rPr>
        <w:t xml:space="preserve">and </w:t>
      </w:r>
      <w:r w:rsidRPr="00324C78">
        <w:rPr>
          <w:rStyle w:val="StyleBoldUnderline"/>
          <w:highlight w:val="yellow"/>
        </w:rPr>
        <w:t>is planning</w:t>
      </w:r>
      <w:r w:rsidRPr="00546E1E">
        <w:rPr>
          <w:sz w:val="16"/>
        </w:rPr>
        <w:t xml:space="preserve"> a speech in Las Vegas on Tuesday </w:t>
      </w:r>
      <w:r w:rsidRPr="00324C78">
        <w:rPr>
          <w:rStyle w:val="StyleBoldUnderline"/>
          <w:highlight w:val="yellow"/>
        </w:rPr>
        <w:t>to "</w:t>
      </w:r>
      <w:r w:rsidRPr="00324C78">
        <w:rPr>
          <w:rStyle w:val="Emphasis"/>
          <w:highlight w:val="yellow"/>
        </w:rPr>
        <w:t>redouble the administration's efforts</w:t>
      </w:r>
      <w:r w:rsidRPr="00F55CB9">
        <w:rPr>
          <w:rStyle w:val="StyleBoldUnderline"/>
        </w:rPr>
        <w:t xml:space="preserve"> to work with Congress to fix the broken immigration system this year,"</w:t>
      </w:r>
      <w:r w:rsidRPr="00546E1E">
        <w:rPr>
          <w:sz w:val="16"/>
        </w:rPr>
        <w:t xml:space="preserve"> according to a White House statement.</w:t>
      </w:r>
      <w:r w:rsidRPr="009C2A62">
        <w:rPr>
          <w:sz w:val="12"/>
        </w:rPr>
        <w:t>¶</w:t>
      </w:r>
      <w:r w:rsidRPr="00546E1E">
        <w:rPr>
          <w:sz w:val="16"/>
        </w:rPr>
        <w:t xml:space="preserve"> </w:t>
      </w:r>
      <w:r w:rsidRPr="00324C78">
        <w:rPr>
          <w:rStyle w:val="Emphasis"/>
          <w:highlight w:val="yellow"/>
        </w:rPr>
        <w:t>Obama insisted</w:t>
      </w:r>
      <w:r w:rsidRPr="00F55CB9">
        <w:rPr>
          <w:rStyle w:val="Emphasis"/>
        </w:rPr>
        <w:t xml:space="preserve"> that </w:t>
      </w:r>
      <w:r w:rsidRPr="00324C78">
        <w:rPr>
          <w:rStyle w:val="Emphasis"/>
          <w:highlight w:val="yellow"/>
        </w:rPr>
        <w:t>he would lead on the issue</w:t>
      </w:r>
      <w:r w:rsidRPr="00546E1E">
        <w:rPr>
          <w:sz w:val="16"/>
        </w:rPr>
        <w:t>, and emphasized that any changes to the nation's immigration laws would include an "earned pathway to citizenship" for the nation's 11 million illegal immigrants. Republicans have insisted that the country fully secure the borders and enact tight restrictions on businesses from hiring illegal immigrants before granting any new rights to people illegally living in the country.</w:t>
      </w:r>
      <w:r w:rsidRPr="009C2A62">
        <w:rPr>
          <w:sz w:val="12"/>
        </w:rPr>
        <w:t>¶</w:t>
      </w:r>
      <w:r w:rsidRPr="00546E1E">
        <w:rPr>
          <w:sz w:val="16"/>
        </w:rPr>
        <w:t xml:space="preserve"> STORY: Jeb Bush pushes comprehensive immigration strategy</w:t>
      </w:r>
      <w:r w:rsidRPr="009C2A62">
        <w:rPr>
          <w:sz w:val="12"/>
        </w:rPr>
        <w:t>¶</w:t>
      </w:r>
      <w:r w:rsidRPr="00546E1E">
        <w:rPr>
          <w:sz w:val="16"/>
        </w:rPr>
        <w:t xml:space="preserve"> After Friday's meeting, </w:t>
      </w:r>
      <w:r w:rsidRPr="00F55CB9">
        <w:rPr>
          <w:rStyle w:val="StyleBoldUnderline"/>
        </w:rPr>
        <w:t>members of the Congressional Hispanic Caucus</w:t>
      </w:r>
      <w:r w:rsidRPr="00546E1E">
        <w:rPr>
          <w:sz w:val="16"/>
        </w:rPr>
        <w:t xml:space="preserve"> — all Democrats — </w:t>
      </w:r>
      <w:r w:rsidRPr="00F55CB9">
        <w:rPr>
          <w:rStyle w:val="StyleBoldUnderline"/>
        </w:rPr>
        <w:t>said they were enthusiastic by the president's commitment to moving on an immigration bill</w:t>
      </w:r>
      <w:r w:rsidRPr="00546E1E">
        <w:rPr>
          <w:sz w:val="16"/>
        </w:rPr>
        <w:t>.</w:t>
      </w:r>
      <w:r w:rsidRPr="009C2A62">
        <w:rPr>
          <w:sz w:val="12"/>
        </w:rPr>
        <w:t>¶</w:t>
      </w:r>
      <w:r w:rsidRPr="00546E1E">
        <w:rPr>
          <w:sz w:val="16"/>
        </w:rPr>
        <w:t xml:space="preserve"> </w:t>
      </w:r>
      <w:r w:rsidRPr="00EB0F7F">
        <w:rPr>
          <w:rStyle w:val="Emphasis"/>
        </w:rPr>
        <w:t>"</w:t>
      </w:r>
      <w:r w:rsidRPr="00324C78">
        <w:rPr>
          <w:rStyle w:val="Emphasis"/>
          <w:highlight w:val="yellow"/>
        </w:rPr>
        <w:t>The president is the quarterback and</w:t>
      </w:r>
      <w:r w:rsidRPr="00EB0F7F">
        <w:rPr>
          <w:rStyle w:val="Emphasis"/>
        </w:rPr>
        <w:t xml:space="preserve"> he </w:t>
      </w:r>
      <w:r w:rsidRPr="00324C78">
        <w:rPr>
          <w:rStyle w:val="Emphasis"/>
          <w:highlight w:val="yellow"/>
        </w:rPr>
        <w:t>will direct the team, call the play and be pivotal if we succeed</w:t>
      </w:r>
      <w:r w:rsidRPr="00324C78">
        <w:rPr>
          <w:rStyle w:val="StyleBoldUnderline"/>
          <w:highlight w:val="yellow"/>
        </w:rPr>
        <w:t>,</w:t>
      </w:r>
      <w:r w:rsidRPr="00F55CB9">
        <w:rPr>
          <w:rStyle w:val="StyleBoldUnderline"/>
        </w:rPr>
        <w:t>" said Rep</w:t>
      </w:r>
      <w:r w:rsidRPr="00546E1E">
        <w:rPr>
          <w:sz w:val="16"/>
        </w:rPr>
        <w:t xml:space="preserve">. Luis </w:t>
      </w:r>
      <w:r w:rsidRPr="00F55CB9">
        <w:rPr>
          <w:rStyle w:val="StyleBoldUnderline"/>
        </w:rPr>
        <w:t>Gutierrez</w:t>
      </w:r>
      <w:r w:rsidRPr="00546E1E">
        <w:rPr>
          <w:sz w:val="16"/>
        </w:rPr>
        <w:t>, D-Ill., one of the House members who will be shepherding the bill through Congress.</w:t>
      </w:r>
      <w:r w:rsidRPr="009C2A62">
        <w:rPr>
          <w:sz w:val="12"/>
        </w:rPr>
        <w:t>¶</w:t>
      </w:r>
      <w:r w:rsidRPr="00546E1E">
        <w:rPr>
          <w:sz w:val="16"/>
        </w:rPr>
        <w:t xml:space="preserve"> </w:t>
      </w:r>
      <w:r w:rsidRPr="00F034C7">
        <w:rPr>
          <w:rStyle w:val="StyleBoldUnderline"/>
        </w:rPr>
        <w:t>Both Republicans and Democrats have discussed the need to tackle immigration this term, but there are many disagreements over what it will look like and how to proceed.</w:t>
      </w:r>
      <w:r w:rsidRPr="009C2A62">
        <w:rPr>
          <w:bCs/>
          <w:sz w:val="12"/>
        </w:rPr>
        <w:t>¶</w:t>
      </w:r>
      <w:r w:rsidRPr="00546E1E">
        <w:rPr>
          <w:b/>
          <w:bCs/>
          <w:sz w:val="12"/>
          <w:u w:val="single"/>
        </w:rPr>
        <w:t xml:space="preserve"> </w:t>
      </w:r>
      <w:r w:rsidRPr="00546E1E">
        <w:rPr>
          <w:sz w:val="16"/>
        </w:rPr>
        <w:t>Republicans, including Sen. Marco Rubio of Florida, have insisted that they approach it piece by piece. A bipartisan group of senators plan on introducing a bill on Tuesday focused on increasing the number of visas for high-skilled immigrants with degrees in the STEM fields — science, technology, engineering and mathematics — according to The Hill.</w:t>
      </w:r>
      <w:r w:rsidRPr="009C2A62">
        <w:rPr>
          <w:sz w:val="12"/>
        </w:rPr>
        <w:t>¶</w:t>
      </w:r>
      <w:r w:rsidRPr="00546E1E">
        <w:rPr>
          <w:sz w:val="16"/>
        </w:rPr>
        <w:t xml:space="preserve"> Meanwhile, many Democrats support a "comprehensive" bill that would address all the issues at once. Senate Majority Leader Harry Reid filed Senate Bill No. 1 as the "Immigration Reform that Works for America's Future Act," a symbolic, but telling indication of how important the issue will be in the new Congress. Another bipartisan group of senators is almost ready to unveil their own comprehensive immigration plan, according to The Washington Post.</w:t>
      </w:r>
      <w:r w:rsidRPr="009C2A62">
        <w:rPr>
          <w:sz w:val="12"/>
        </w:rPr>
        <w:t>¶</w:t>
      </w:r>
      <w:r w:rsidRPr="00546E1E">
        <w:rPr>
          <w:sz w:val="16"/>
        </w:rPr>
        <w:t xml:space="preserve"> </w:t>
      </w:r>
      <w:r w:rsidRPr="00356833">
        <w:rPr>
          <w:rStyle w:val="StyleBoldUnderline"/>
        </w:rPr>
        <w:t xml:space="preserve">Whatever the approach, members feel </w:t>
      </w:r>
      <w:r w:rsidRPr="00324C78">
        <w:rPr>
          <w:rStyle w:val="Emphasis"/>
          <w:highlight w:val="yellow"/>
        </w:rPr>
        <w:t>the stars are finally aligned</w:t>
      </w:r>
      <w:r w:rsidRPr="00546E1E">
        <w:rPr>
          <w:sz w:val="16"/>
        </w:rPr>
        <w:t xml:space="preserve"> to tackle an issue that eluded George W. Bush during his White House years and Obama during his first term in office.</w:t>
      </w:r>
      <w:r w:rsidRPr="009C2A62">
        <w:rPr>
          <w:sz w:val="12"/>
        </w:rPr>
        <w:t>¶</w:t>
      </w:r>
      <w:r w:rsidRPr="00546E1E">
        <w:rPr>
          <w:sz w:val="16"/>
        </w:rPr>
        <w:t xml:space="preserve"> "Immigration reform is not a matter of 'if' but 'when,'" said Rep. Xavier Becerra, D-Calif., chairman of the House Democratic Caucus. "After today's meeting, it's clear that President Obama is determined to fix our long broken immigration system."</w:t>
      </w:r>
    </w:p>
    <w:p w:rsidR="00632517" w:rsidRPr="00546E1E" w:rsidRDefault="00632517" w:rsidP="00632517"/>
    <w:p w:rsidR="00632517" w:rsidRDefault="00632517" w:rsidP="00632517">
      <w:pPr>
        <w:pStyle w:val="Heading4"/>
      </w:pPr>
      <w:r>
        <w:t xml:space="preserve">Get real – the decision was a joke and won’t stick </w:t>
      </w:r>
    </w:p>
    <w:p w:rsidR="00632517" w:rsidRDefault="00632517" w:rsidP="00632517">
      <w:r w:rsidRPr="00546E1E">
        <w:rPr>
          <w:rStyle w:val="StyleStyleBold12pt"/>
        </w:rPr>
        <w:t>AP 1/26</w:t>
      </w:r>
      <w:r>
        <w:t xml:space="preserve"> (White House: Ruling won't affect other Obama picks, </w:t>
      </w:r>
      <w:hyperlink r:id="rId136" w:history="1">
        <w:r w:rsidRPr="00CC2EDF">
          <w:rPr>
            <w:rStyle w:val="Hyperlink"/>
          </w:rPr>
          <w:t>http://www.pal-item.com/article/20130126/UPDATES/130126003/White-House-Ruling-won-t-affect-other-Obama-picks</w:t>
        </w:r>
      </w:hyperlink>
      <w:r>
        <w:t>, CMR)</w:t>
      </w:r>
    </w:p>
    <w:p w:rsidR="00632517" w:rsidRDefault="00632517" w:rsidP="00632517"/>
    <w:p w:rsidR="00632517" w:rsidRPr="0027637B" w:rsidRDefault="00632517" w:rsidP="00632517">
      <w:pPr>
        <w:rPr>
          <w:sz w:val="16"/>
        </w:rPr>
      </w:pPr>
      <w:r w:rsidRPr="0027637B">
        <w:rPr>
          <w:sz w:val="16"/>
        </w:rPr>
        <w:t xml:space="preserve">The </w:t>
      </w:r>
      <w:r w:rsidRPr="0027637B">
        <w:rPr>
          <w:rStyle w:val="StyleBoldUnderline"/>
          <w:highlight w:val="yellow"/>
        </w:rPr>
        <w:t>Justice Department hinted</w:t>
      </w:r>
      <w:r w:rsidRPr="0027637B">
        <w:rPr>
          <w:sz w:val="16"/>
        </w:rPr>
        <w:t xml:space="preserve"> that </w:t>
      </w:r>
      <w:r w:rsidRPr="0027637B">
        <w:rPr>
          <w:rStyle w:val="StyleBoldUnderline"/>
          <w:highlight w:val="yellow"/>
        </w:rPr>
        <w:t xml:space="preserve">the administration would ask the Supreme Court to </w:t>
      </w:r>
      <w:r w:rsidRPr="0027637B">
        <w:rPr>
          <w:rStyle w:val="Emphasis"/>
          <w:highlight w:val="yellow"/>
        </w:rPr>
        <w:t>overturn the decision</w:t>
      </w:r>
      <w:r w:rsidRPr="0027637B">
        <w:rPr>
          <w:sz w:val="16"/>
        </w:rPr>
        <w:t xml:space="preserve">, </w:t>
      </w:r>
      <w:r w:rsidRPr="0027637B">
        <w:rPr>
          <w:rStyle w:val="StyleBoldUnderline"/>
          <w:highlight w:val="yellow"/>
        </w:rPr>
        <w:t xml:space="preserve">which was rendered by </w:t>
      </w:r>
      <w:r w:rsidRPr="0027637B">
        <w:rPr>
          <w:rStyle w:val="Emphasis"/>
          <w:highlight w:val="yellow"/>
        </w:rPr>
        <w:t>three conservative judges</w:t>
      </w:r>
      <w:r w:rsidRPr="0027637B">
        <w:rPr>
          <w:rStyle w:val="StyleBoldUnderline"/>
          <w:highlight w:val="yellow"/>
        </w:rPr>
        <w:t xml:space="preserve"> appointed by </w:t>
      </w:r>
      <w:r w:rsidRPr="0027637B">
        <w:rPr>
          <w:rStyle w:val="Emphasis"/>
          <w:highlight w:val="yellow"/>
        </w:rPr>
        <w:t>Republican presidents</w:t>
      </w:r>
      <w:r w:rsidRPr="0027637B">
        <w:rPr>
          <w:rStyle w:val="StyleBoldUnderline"/>
          <w:highlight w:val="yellow"/>
        </w:rPr>
        <w:t>.</w:t>
      </w:r>
      <w:r w:rsidRPr="0027637B">
        <w:rPr>
          <w:sz w:val="16"/>
        </w:rPr>
        <w:t xml:space="preserve"> “We disagree with the court’s ruling and believe that </w:t>
      </w:r>
      <w:r w:rsidRPr="0027637B">
        <w:rPr>
          <w:rStyle w:val="Emphasis"/>
          <w:highlight w:val="yellow"/>
        </w:rPr>
        <w:t>the president’s recess appointments are constitutionally sound</w:t>
      </w:r>
      <w:r w:rsidRPr="0027637B">
        <w:rPr>
          <w:sz w:val="16"/>
        </w:rPr>
        <w:t>,” the statement said.</w:t>
      </w:r>
      <w:r w:rsidRPr="009C2A62">
        <w:rPr>
          <w:sz w:val="12"/>
        </w:rPr>
        <w:t>¶</w:t>
      </w:r>
      <w:r w:rsidRPr="0027637B">
        <w:rPr>
          <w:sz w:val="16"/>
        </w:rPr>
        <w:t xml:space="preserve"> The court acknowledged that </w:t>
      </w:r>
      <w:r w:rsidRPr="0027637B">
        <w:rPr>
          <w:rStyle w:val="StyleBoldUnderline"/>
          <w:highlight w:val="yellow"/>
        </w:rPr>
        <w:t>the ruling conflicts with what</w:t>
      </w:r>
      <w:r w:rsidRPr="0027637B">
        <w:rPr>
          <w:sz w:val="16"/>
        </w:rPr>
        <w:t xml:space="preserve"> some </w:t>
      </w:r>
      <w:r w:rsidRPr="0027637B">
        <w:rPr>
          <w:rStyle w:val="StyleBoldUnderline"/>
          <w:highlight w:val="yellow"/>
        </w:rPr>
        <w:t>other federal appeals courts have held about</w:t>
      </w:r>
      <w:r w:rsidRPr="0027637B">
        <w:rPr>
          <w:sz w:val="16"/>
        </w:rPr>
        <w:t xml:space="preserve"> when </w:t>
      </w:r>
      <w:r w:rsidRPr="0027637B">
        <w:rPr>
          <w:rStyle w:val="StyleBoldUnderline"/>
          <w:highlight w:val="yellow"/>
        </w:rPr>
        <w:t>recess appointments</w:t>
      </w:r>
      <w:r w:rsidRPr="0027637B">
        <w:rPr>
          <w:sz w:val="16"/>
        </w:rPr>
        <w:t xml:space="preserve"> are valid, </w:t>
      </w:r>
      <w:r w:rsidRPr="0027637B">
        <w:rPr>
          <w:rStyle w:val="StyleBoldUnderline"/>
          <w:highlight w:val="yellow"/>
        </w:rPr>
        <w:t>which only added to the likelihood of an appeal</w:t>
      </w:r>
      <w:r w:rsidRPr="0027637B">
        <w:rPr>
          <w:rStyle w:val="StyleBoldUnderline"/>
        </w:rPr>
        <w:t xml:space="preserve"> </w:t>
      </w:r>
      <w:r w:rsidRPr="0027637B">
        <w:rPr>
          <w:sz w:val="16"/>
        </w:rPr>
        <w:t>to the high court.</w:t>
      </w:r>
    </w:p>
    <w:p w:rsidR="00632517" w:rsidRPr="00A67182" w:rsidRDefault="00632517" w:rsidP="00632517">
      <w:pPr>
        <w:pStyle w:val="Heading4"/>
      </w:pPr>
      <w:r>
        <w:t>More ev</w:t>
      </w:r>
    </w:p>
    <w:p w:rsidR="00632517" w:rsidRPr="00A67182" w:rsidRDefault="00632517" w:rsidP="00632517">
      <w:r w:rsidRPr="00A67182">
        <w:rPr>
          <w:rStyle w:val="StyleStyleBold12pt"/>
        </w:rPr>
        <w:t>Savage 1/26</w:t>
      </w:r>
      <w:r w:rsidRPr="00A67182">
        <w:t xml:space="preserve"> (Charlie, “Obama appointments ruled unconstitutional”, </w:t>
      </w:r>
      <w:hyperlink r:id="rId137" w:history="1">
        <w:r w:rsidRPr="00A67182">
          <w:rPr>
            <w:rStyle w:val="Hyperlink"/>
          </w:rPr>
          <w:t>http://bostonglobe.com/news/nation/2013/01/26/obama-appointments-ruled-unconstitutional/UQ4lPD7VRvUcaAEai3IzFP/story.html</w:t>
        </w:r>
      </w:hyperlink>
      <w:r w:rsidRPr="00A67182">
        <w:t>, CMR)</w:t>
      </w:r>
    </w:p>
    <w:p w:rsidR="00632517" w:rsidRPr="00A67182" w:rsidRDefault="00632517" w:rsidP="00632517"/>
    <w:p w:rsidR="00632517" w:rsidRPr="00A67182" w:rsidRDefault="00632517" w:rsidP="00632517">
      <w:pPr>
        <w:rPr>
          <w:sz w:val="16"/>
        </w:rPr>
      </w:pPr>
      <w:r w:rsidRPr="00A67182">
        <w:rPr>
          <w:sz w:val="16"/>
        </w:rPr>
        <w:t>The ruling came in a lawsuit brought by a Pepsi-Cola bottler from Washington state that challenged a National Labor Relations Board decision against the company in a labor dispute. The bottler argued, and the court agreed, that the three Obama appointments were invalid and that the five-seat board lacked a quorum to take any action.</w:t>
      </w:r>
      <w:r w:rsidRPr="009C2A62">
        <w:rPr>
          <w:sz w:val="12"/>
        </w:rPr>
        <w:t>¶</w:t>
      </w:r>
      <w:r w:rsidRPr="00A67182">
        <w:rPr>
          <w:sz w:val="16"/>
        </w:rPr>
        <w:t xml:space="preserve"> Mark G. </w:t>
      </w:r>
      <w:r w:rsidRPr="00A67182">
        <w:rPr>
          <w:b/>
          <w:highlight w:val="yellow"/>
          <w:u w:val="single"/>
        </w:rPr>
        <w:t>Pearce</w:t>
      </w:r>
      <w:r w:rsidRPr="00A67182">
        <w:rPr>
          <w:sz w:val="16"/>
        </w:rPr>
        <w:t xml:space="preserve">, the NLRB’s chairman, </w:t>
      </w:r>
      <w:r w:rsidRPr="00A67182">
        <w:rPr>
          <w:b/>
          <w:highlight w:val="yellow"/>
          <w:u w:val="single"/>
        </w:rPr>
        <w:t xml:space="preserve">said the board ‘‘ disagrees with today’s decision and believes that the president’s position in the matter will </w:t>
      </w:r>
      <w:r w:rsidRPr="00A67182">
        <w:rPr>
          <w:rStyle w:val="Emphasis"/>
          <w:rFonts w:asciiTheme="minorHAnsi" w:hAnsiTheme="minorHAnsi"/>
          <w:highlight w:val="yellow"/>
        </w:rPr>
        <w:t>ultimately be upheld</w:t>
      </w:r>
      <w:r w:rsidRPr="00A67182">
        <w:rPr>
          <w:sz w:val="16"/>
        </w:rPr>
        <w:t>.’’</w:t>
      </w:r>
    </w:p>
    <w:p w:rsidR="00632517" w:rsidRDefault="00632517" w:rsidP="00632517">
      <w:pPr>
        <w:rPr>
          <w:sz w:val="16"/>
        </w:rPr>
      </w:pPr>
    </w:p>
    <w:p w:rsidR="00632517" w:rsidRDefault="00632517" w:rsidP="00632517">
      <w:r>
        <w:br w:type="page"/>
      </w:r>
    </w:p>
    <w:p w:rsidR="00632517" w:rsidRDefault="00632517" w:rsidP="00632517">
      <w:pPr>
        <w:pStyle w:val="Heading3"/>
      </w:pPr>
      <w:bookmarkStart w:id="107" w:name="_Toc350547526"/>
      <w:bookmarkStart w:id="108" w:name="_Toc360094002"/>
      <w:bookmarkStart w:id="109" w:name="_Toc360094455"/>
      <w:bookmarkStart w:id="110" w:name="_Toc360209673"/>
      <w:r>
        <w:t>UQ:  AT:  General Thumpers</w:t>
      </w:r>
      <w:bookmarkEnd w:id="107"/>
      <w:bookmarkEnd w:id="108"/>
      <w:bookmarkEnd w:id="109"/>
      <w:bookmarkEnd w:id="110"/>
    </w:p>
    <w:p w:rsidR="00632517" w:rsidRPr="00BB7071" w:rsidRDefault="00632517" w:rsidP="00632517">
      <w:pPr>
        <w:pStyle w:val="Heading4"/>
      </w:pPr>
      <w:r w:rsidRPr="00BB7071">
        <w:t>Hold all of their link UQ to a very high threshold—-issues don’t cost PC until they’re at the finish line</w:t>
      </w:r>
    </w:p>
    <w:p w:rsidR="00632517" w:rsidRPr="00BB7071" w:rsidRDefault="00632517" w:rsidP="00632517">
      <w:pPr>
        <w:ind w:left="720"/>
      </w:pPr>
      <w:r w:rsidRPr="00500018">
        <w:rPr>
          <w:rStyle w:val="StyleStyleBold12pt"/>
        </w:rPr>
        <w:t>Drum, 10</w:t>
      </w:r>
      <w:r w:rsidRPr="00BB7071">
        <w:t xml:space="preserve">  (Kevin, Political Blogger, Mother Jones, </w:t>
      </w:r>
      <w:hyperlink r:id="rId138" w:history="1">
        <w:r w:rsidRPr="004822BB">
          <w:rPr>
            <w:rStyle w:val="Hyperlink"/>
          </w:rPr>
          <w:t>http://motherjones.com/kevin-</w:t>
        </w:r>
      </w:hyperlink>
      <w:r w:rsidRPr="00BB7071">
        <w:t>drum/2010/03/immigration-coming-back-burner)**</w:t>
      </w:r>
    </w:p>
    <w:p w:rsidR="00632517" w:rsidRDefault="00632517" w:rsidP="00632517">
      <w:pPr>
        <w:rPr>
          <w:u w:val="single"/>
        </w:rPr>
      </w:pPr>
      <w:r w:rsidRPr="00500018">
        <w:rPr>
          <w:sz w:val="16"/>
        </w:rPr>
        <w:t xml:space="preserve">Not to pick on Ezra or anything, but this attitude betrays a surprisingly common misconception about political issues in general. </w:t>
      </w:r>
      <w:r w:rsidRPr="00E41918">
        <w:rPr>
          <w:u w:val="single"/>
        </w:rPr>
        <w:t xml:space="preserve">The fact is </w:t>
      </w:r>
      <w:r w:rsidRPr="00500018">
        <w:rPr>
          <w:highlight w:val="yellow"/>
          <w:u w:val="single"/>
        </w:rPr>
        <w:t>that political dogs never bark until an issue becomes an active one. Opposition to Social Security privatization was pretty mild until 2005, when George Bush turned it into an active issue. Opposition to healthcare reform was mild until 2009, when Barack Obama turned it into an active issue. Etc.</w:t>
      </w:r>
      <w:r w:rsidRPr="00500018">
        <w:rPr>
          <w:sz w:val="12"/>
        </w:rPr>
        <w:t>¶</w:t>
      </w:r>
      <w:r w:rsidRPr="00500018">
        <w:rPr>
          <w:sz w:val="16"/>
        </w:rPr>
        <w:t xml:space="preserve"> I only bring this up because we often take a look at polls and think they tell us what the public thinks about something. But for the most part, they </w:t>
      </w:r>
      <w:r w:rsidRPr="00E41918">
        <w:rPr>
          <w:u w:val="single"/>
        </w:rPr>
        <w:t xml:space="preserve">don't.1 That is, they don't </w:t>
      </w:r>
      <w:r w:rsidRPr="00500018">
        <w:rPr>
          <w:highlight w:val="yellow"/>
          <w:u w:val="single"/>
        </w:rPr>
        <w:t>until the issue in question is squarely on the table and both sides have spent a couple of months filling the airwaves with their best agitprop. Polling data about gays in the military, for example, hasn't changed a lot over the past year or two, but once Congress takes up the issue in earnest and the Focus on the Family newsletters go out, the push polling starts,</w:t>
      </w:r>
      <w:r w:rsidRPr="00E41918">
        <w:rPr>
          <w:u w:val="single"/>
        </w:rPr>
        <w:t xml:space="preserve"> Rush Limbaugh picks it up, and Fox News creates an incendiary graphic to go with its saturation coverage — well, that's when the polling will tell you something. And it will probably tell you something different from what it tells you now.</w:t>
      </w:r>
      <w:r w:rsidRPr="00500018">
        <w:rPr>
          <w:sz w:val="12"/>
        </w:rPr>
        <w:t>¶</w:t>
      </w:r>
      <w:r w:rsidRPr="00500018">
        <w:rPr>
          <w:sz w:val="12"/>
          <w:u w:val="single"/>
        </w:rPr>
        <w:t xml:space="preserve"> </w:t>
      </w:r>
      <w:r w:rsidRPr="00E41918">
        <w:rPr>
          <w:u w:val="single"/>
        </w:rPr>
        <w:t>Immigration was bubbling along as sort of a background issue during the Bush administration too until 2007, when he tried to move an actual bill. Then all hell broke loose. The same thing will happen this time, and without even a John McCain to act as a conservative point man for a moderate solution. The political environment is worse now than it was in 2007, and I'll be very surprised if it's possible to make any serious progress on immigration reform. "Love 'em or hate 'em," says Ezra, illegal immigrants "aren't at the forefront of people's minds." Maybe not. But they will be soon.</w:t>
      </w:r>
    </w:p>
    <w:p w:rsidR="00632517" w:rsidRDefault="00632517" w:rsidP="00632517">
      <w:r>
        <w:br w:type="page"/>
      </w:r>
    </w:p>
    <w:p w:rsidR="00632517" w:rsidRDefault="00632517" w:rsidP="00632517">
      <w:pPr>
        <w:pStyle w:val="Heading3"/>
      </w:pPr>
      <w:bookmarkStart w:id="111" w:name="_Toc350547527"/>
      <w:bookmarkStart w:id="112" w:name="_Toc360094003"/>
      <w:bookmarkStart w:id="113" w:name="_Toc360094456"/>
      <w:bookmarkStart w:id="114" w:name="_Toc360209674"/>
      <w:r>
        <w:t>UQ:  AT:  Not Serious-Obama is Tricking Republicans</w:t>
      </w:r>
      <w:bookmarkEnd w:id="111"/>
      <w:bookmarkEnd w:id="112"/>
      <w:bookmarkEnd w:id="113"/>
      <w:bookmarkEnd w:id="114"/>
    </w:p>
    <w:p w:rsidR="00632517" w:rsidRDefault="00632517" w:rsidP="00632517">
      <w:pPr>
        <w:pStyle w:val="Heading4"/>
      </w:pPr>
      <w:r>
        <w:t>(--) Obama’s serious—he wants true immigration reform:</w:t>
      </w:r>
    </w:p>
    <w:p w:rsidR="00632517" w:rsidRDefault="00632517" w:rsidP="00632517">
      <w:pPr>
        <w:ind w:left="720"/>
      </w:pPr>
      <w:r>
        <w:t xml:space="preserve">Aliyah </w:t>
      </w:r>
      <w:r w:rsidRPr="008207F0">
        <w:rPr>
          <w:rStyle w:val="StyleStyleBold12pt"/>
        </w:rPr>
        <w:t>Frumin, 1/30/2013</w:t>
      </w:r>
      <w:r>
        <w:t xml:space="preserve"> (staff writer, “Does Obama really want immigration reform?” </w:t>
      </w:r>
      <w:hyperlink r:id="rId139" w:history="1">
        <w:r w:rsidRPr="00D011ED">
          <w:rPr>
            <w:rStyle w:val="Hyperlink"/>
          </w:rPr>
          <w:t>http://tv.msnbc.com/2013/01/30/does-obama-really-want-immigration-reform/</w:t>
        </w:r>
      </w:hyperlink>
      <w:r>
        <w:t>, Accessed 1/30/2013, rwg)</w:t>
      </w:r>
    </w:p>
    <w:p w:rsidR="00632517" w:rsidRPr="008207F0" w:rsidRDefault="00632517" w:rsidP="00632517">
      <w:pPr>
        <w:rPr>
          <w:sz w:val="16"/>
        </w:rPr>
      </w:pPr>
      <w:r w:rsidRPr="008207F0">
        <w:rPr>
          <w:sz w:val="16"/>
        </w:rPr>
        <w:t xml:space="preserve">The Washington Post’s Nia-Malika Henderson and the Huffington Post’s Howard </w:t>
      </w:r>
      <w:r w:rsidRPr="008207F0">
        <w:rPr>
          <w:rStyle w:val="StyleBoldUnderline"/>
          <w:highlight w:val="yellow"/>
        </w:rPr>
        <w:t>Fineman dismissed the argument that Obama doesn’t want true immigration reform.</w:t>
      </w:r>
      <w:r w:rsidRPr="008207F0">
        <w:rPr>
          <w:rStyle w:val="StyleBoldUnderline"/>
          <w:b w:val="0"/>
          <w:sz w:val="12"/>
          <w:highlight w:val="yellow"/>
        </w:rPr>
        <w:t>¶</w:t>
      </w:r>
      <w:r w:rsidRPr="008207F0">
        <w:rPr>
          <w:rStyle w:val="StyleBoldUnderline"/>
          <w:highlight w:val="yellow"/>
        </w:rPr>
        <w:t xml:space="preserve"> “I think his true objective has been what it always was, even going back to 2008 when he campaigned on the issue of comprehensive immigration reform. Obviously, he wasn’t able to get it done in his first term,”</w:t>
      </w:r>
      <w:r w:rsidRPr="008207F0">
        <w:rPr>
          <w:sz w:val="16"/>
        </w:rPr>
        <w:t xml:space="preserve"> said Henderson.</w:t>
      </w:r>
      <w:r w:rsidRPr="008207F0">
        <w:rPr>
          <w:sz w:val="12"/>
        </w:rPr>
        <w:t>¶</w:t>
      </w:r>
      <w:r w:rsidRPr="008207F0">
        <w:rPr>
          <w:sz w:val="16"/>
        </w:rPr>
        <w:t xml:space="preserve"> “…</w:t>
      </w:r>
      <w:r w:rsidRPr="008207F0">
        <w:rPr>
          <w:rStyle w:val="StyleBoldUnderline"/>
          <w:highlight w:val="yellow"/>
        </w:rPr>
        <w:t>I think he already won the political fight in 2012, so now it’s about his legacy and whether or not he can get this big grand bargain around immigration,”</w:t>
      </w:r>
      <w:r w:rsidRPr="008207F0">
        <w:rPr>
          <w:sz w:val="16"/>
        </w:rPr>
        <w:t xml:space="preserve"> she added.</w:t>
      </w:r>
    </w:p>
    <w:p w:rsidR="00632517" w:rsidRDefault="00632517" w:rsidP="00632517">
      <w:pPr>
        <w:rPr>
          <w:u w:val="single"/>
        </w:rPr>
      </w:pPr>
    </w:p>
    <w:p w:rsidR="00632517" w:rsidRDefault="00632517" w:rsidP="00632517">
      <w:pPr>
        <w:rPr>
          <w:sz w:val="16"/>
        </w:rPr>
      </w:pPr>
    </w:p>
    <w:p w:rsidR="00632517" w:rsidRDefault="00632517" w:rsidP="00632517">
      <w:r>
        <w:br w:type="page"/>
      </w:r>
    </w:p>
    <w:p w:rsidR="00632517" w:rsidRDefault="00632517" w:rsidP="00632517">
      <w:pPr>
        <w:pStyle w:val="Heading3"/>
      </w:pPr>
      <w:bookmarkStart w:id="115" w:name="_Toc350547528"/>
      <w:bookmarkStart w:id="116" w:name="_Toc360094004"/>
      <w:bookmarkStart w:id="117" w:name="_Toc360094457"/>
      <w:bookmarkStart w:id="118" w:name="_Toc360209675"/>
      <w:r>
        <w:t>UQ:  AT:  Vote a Long Way Off</w:t>
      </w:r>
      <w:bookmarkEnd w:id="115"/>
      <w:bookmarkEnd w:id="116"/>
      <w:bookmarkEnd w:id="117"/>
      <w:bookmarkEnd w:id="118"/>
    </w:p>
    <w:p w:rsidR="00632517" w:rsidRPr="009473D2" w:rsidRDefault="00632517" w:rsidP="00632517">
      <w:pPr>
        <w:pStyle w:val="Heading4"/>
        <w:rPr>
          <w:rStyle w:val="StyleStyleBold12pt"/>
          <w:b/>
        </w:rPr>
      </w:pPr>
      <w:r>
        <w:rPr>
          <w:rStyle w:val="StyleStyleBold12pt"/>
        </w:rPr>
        <w:t xml:space="preserve">(--) Obama will push now and </w:t>
      </w:r>
      <w:r w:rsidRPr="009473D2">
        <w:rPr>
          <w:rStyle w:val="StyleStyleBold12pt"/>
        </w:rPr>
        <w:t>Immigration reform will pass within 90 days:</w:t>
      </w:r>
    </w:p>
    <w:p w:rsidR="00632517" w:rsidRDefault="00632517" w:rsidP="00632517">
      <w:pPr>
        <w:ind w:left="720"/>
      </w:pPr>
      <w:r>
        <w:t xml:space="preserve">Dan </w:t>
      </w:r>
      <w:r w:rsidRPr="009473D2">
        <w:rPr>
          <w:rStyle w:val="StyleStyleBold12pt"/>
        </w:rPr>
        <w:t>Moffett, 1/21/2013</w:t>
      </w:r>
      <w:r>
        <w:t xml:space="preserve"> (staff writer, “Obama's Inauguration Begins Push For Comprehensive Reform Bill,” </w:t>
      </w:r>
      <w:hyperlink r:id="rId140" w:history="1">
        <w:r w:rsidRPr="002036B3">
          <w:rPr>
            <w:rStyle w:val="Hyperlink"/>
          </w:rPr>
          <w:t>http://immigration.about.com/b/2013/01/21/obama-inauguration-begins-push-for-comprehensive-reform.htm</w:t>
        </w:r>
      </w:hyperlink>
      <w:r>
        <w:t>, Accessed 1/24/2013, rwg)</w:t>
      </w:r>
    </w:p>
    <w:p w:rsidR="00632517" w:rsidRDefault="00632517" w:rsidP="00632517">
      <w:pPr>
        <w:rPr>
          <w:rStyle w:val="Emphasis"/>
        </w:rPr>
      </w:pPr>
      <w:r w:rsidRPr="009473D2">
        <w:rPr>
          <w:rStyle w:val="StyleBoldUnderline"/>
          <w:highlight w:val="yellow"/>
        </w:rPr>
        <w:t>Top Democrats and White House aides are saying that</w:t>
      </w:r>
      <w:r>
        <w:t xml:space="preserve"> President </w:t>
      </w:r>
      <w:r w:rsidRPr="009473D2">
        <w:rPr>
          <w:rStyle w:val="StyleBoldUnderline"/>
          <w:highlight w:val="yellow"/>
        </w:rPr>
        <w:t xml:space="preserve">Obama not only talked about comprehensive immigration reform in his inaugural address Monday, but he will start pushing Congress to agree on a bill and </w:t>
      </w:r>
      <w:r w:rsidRPr="009473D2">
        <w:rPr>
          <w:rStyle w:val="Emphasis"/>
          <w:highlight w:val="yellow"/>
        </w:rPr>
        <w:t>pass it within the next 90 days.</w:t>
      </w:r>
    </w:p>
    <w:p w:rsidR="00632517" w:rsidRDefault="00632517" w:rsidP="00632517">
      <w:pPr>
        <w:pStyle w:val="Heading4"/>
      </w:pPr>
      <w:r>
        <w:t>(--) Immigration reform coming in the next few weeks:</w:t>
      </w:r>
    </w:p>
    <w:p w:rsidR="00632517" w:rsidRDefault="00632517" w:rsidP="00632517">
      <w:pPr>
        <w:ind w:left="720"/>
      </w:pPr>
      <w:r>
        <w:t xml:space="preserve">Sarah </w:t>
      </w:r>
      <w:r w:rsidRPr="00E14D07">
        <w:rPr>
          <w:rStyle w:val="StyleStyleBold12pt"/>
        </w:rPr>
        <w:t>Hutchinson, 2/16/2013</w:t>
      </w:r>
      <w:r>
        <w:t xml:space="preserve"> (staff writer, “Next Up in Congress: Immigration Reform?” </w:t>
      </w:r>
      <w:hyperlink r:id="rId141" w:history="1">
        <w:r w:rsidRPr="006A7531">
          <w:rPr>
            <w:rStyle w:val="Hyperlink"/>
          </w:rPr>
          <w:t>http://www.houghtonstar.com/2013/02/16/next-up-in-congress-immigration-reform/</w:t>
        </w:r>
      </w:hyperlink>
      <w:r>
        <w:t>, Accessed 2/21/2013, rwg)</w:t>
      </w:r>
    </w:p>
    <w:p w:rsidR="00632517" w:rsidRPr="0012215E" w:rsidRDefault="00632517" w:rsidP="00632517">
      <w:pPr>
        <w:rPr>
          <w:rStyle w:val="StyleBoldUnderline"/>
        </w:rPr>
      </w:pPr>
      <w:r w:rsidRPr="0012215E">
        <w:rPr>
          <w:rStyle w:val="StyleBoldUnderline"/>
          <w:highlight w:val="yellow"/>
        </w:rPr>
        <w:t>The United States may well be on its way to immigration reform within the coming weeks. As talks and discussions among Congress become more serious and legislation begins to develop, the U</w:t>
      </w:r>
      <w:r w:rsidRPr="0012215E">
        <w:rPr>
          <w:sz w:val="16"/>
        </w:rPr>
        <w:t xml:space="preserve">nited </w:t>
      </w:r>
      <w:r w:rsidRPr="0012215E">
        <w:rPr>
          <w:rStyle w:val="StyleBoldUnderline"/>
          <w:highlight w:val="yellow"/>
        </w:rPr>
        <w:t>S</w:t>
      </w:r>
      <w:r w:rsidRPr="0012215E">
        <w:rPr>
          <w:sz w:val="16"/>
        </w:rPr>
        <w:t xml:space="preserve">tates </w:t>
      </w:r>
      <w:r w:rsidRPr="0012215E">
        <w:rPr>
          <w:rStyle w:val="StyleBoldUnderline"/>
          <w:highlight w:val="yellow"/>
        </w:rPr>
        <w:t>may even be implementing new immigration reform by the next State of the Union Address in 2014.</w:t>
      </w:r>
    </w:p>
    <w:p w:rsidR="00632517" w:rsidRDefault="00632517" w:rsidP="00632517">
      <w:pPr>
        <w:pStyle w:val="Heading4"/>
      </w:pPr>
      <w:r>
        <w:t>(--) Vote can happen by May:</w:t>
      </w:r>
    </w:p>
    <w:p w:rsidR="00632517" w:rsidRDefault="00632517" w:rsidP="00632517">
      <w:pPr>
        <w:ind w:left="720"/>
      </w:pPr>
      <w:r w:rsidRPr="007A12C2">
        <w:rPr>
          <w:rStyle w:val="StyleStyleBold12pt"/>
        </w:rPr>
        <w:t xml:space="preserve">Business and Legal Resources, 2/18/2013 </w:t>
      </w:r>
      <w:r>
        <w:rPr>
          <w:rStyle w:val="StyleStyleBold12pt"/>
        </w:rPr>
        <w:t>(“</w:t>
      </w:r>
      <w:r>
        <w:t xml:space="preserve">Congress: We need immigration reform!” </w:t>
      </w:r>
      <w:hyperlink r:id="rId142" w:history="1">
        <w:r w:rsidRPr="006A7531">
          <w:rPr>
            <w:rStyle w:val="Hyperlink"/>
          </w:rPr>
          <w:t>http://hr.blr.com/HR-news/Staffing-Training/Visas-and-Eligibility-to-Work/Congress-We-need-immigration-reform</w:t>
        </w:r>
      </w:hyperlink>
      <w:r>
        <w:t>, Accessed 2/21/2013, rwg)</w:t>
      </w:r>
    </w:p>
    <w:p w:rsidR="00632517" w:rsidRPr="007A12C2" w:rsidRDefault="00632517" w:rsidP="00632517">
      <w:pPr>
        <w:rPr>
          <w:sz w:val="16"/>
        </w:rPr>
      </w:pPr>
      <w:r w:rsidRPr="007A12C2">
        <w:rPr>
          <w:sz w:val="16"/>
        </w:rPr>
        <w:t xml:space="preserve">In fact, </w:t>
      </w:r>
      <w:r w:rsidRPr="007A12C2">
        <w:rPr>
          <w:rStyle w:val="StyleBoldUnderline"/>
          <w:highlight w:val="yellow"/>
        </w:rPr>
        <w:t>Obama included immigration reform in his short wish list of accomplishments during his second term when he was inaugurated. If work began before his address, the first wave of congressional voting on the issue could come in May or June</w:t>
      </w:r>
      <w:r w:rsidRPr="007A12C2">
        <w:rPr>
          <w:sz w:val="16"/>
        </w:rPr>
        <w:t>.</w:t>
      </w:r>
    </w:p>
    <w:p w:rsidR="00632517" w:rsidRDefault="00632517" w:rsidP="00632517">
      <w:pPr>
        <w:pStyle w:val="Heading4"/>
      </w:pPr>
      <w:r>
        <w:t>(--) Bill can pass by this summer:</w:t>
      </w:r>
    </w:p>
    <w:p w:rsidR="00632517" w:rsidRDefault="00632517" w:rsidP="00632517">
      <w:pPr>
        <w:ind w:left="720"/>
      </w:pPr>
      <w:r>
        <w:t xml:space="preserve">Ashley </w:t>
      </w:r>
      <w:r w:rsidRPr="008207F0">
        <w:rPr>
          <w:rStyle w:val="StyleStyleBold12pt"/>
        </w:rPr>
        <w:t>Killough, 1/30/2013</w:t>
      </w:r>
      <w:r>
        <w:t xml:space="preserve"> (staff writer, “Obama wants immigration reform in first half of the year,” </w:t>
      </w:r>
      <w:hyperlink r:id="rId143" w:history="1">
        <w:r w:rsidRPr="00D011ED">
          <w:rPr>
            <w:rStyle w:val="Hyperlink"/>
          </w:rPr>
          <w:t>http://politicalticker.blogs.cnn.com/2013/01/30/obama-wants-immigration-reform-in-first-half-of-the-year/</w:t>
        </w:r>
      </w:hyperlink>
      <w:r>
        <w:t>, Accessed 1/30/2013, rwg)</w:t>
      </w:r>
    </w:p>
    <w:p w:rsidR="00632517" w:rsidRPr="008207F0" w:rsidRDefault="00632517" w:rsidP="00632517">
      <w:pPr>
        <w:rPr>
          <w:sz w:val="16"/>
        </w:rPr>
      </w:pPr>
      <w:r w:rsidRPr="008207F0">
        <w:rPr>
          <w:sz w:val="16"/>
        </w:rPr>
        <w:t xml:space="preserve"> (CNN) – President Barack </w:t>
      </w:r>
      <w:r w:rsidRPr="008207F0">
        <w:rPr>
          <w:rStyle w:val="StyleBoldUnderline"/>
          <w:highlight w:val="yellow"/>
        </w:rPr>
        <w:t>Obama said Wednesday he wants to get an immigration reform package passed as soon as this summer</w:t>
      </w:r>
      <w:r w:rsidRPr="008207F0">
        <w:rPr>
          <w:sz w:val="16"/>
        </w:rPr>
        <w:t>.</w:t>
      </w:r>
      <w:r w:rsidRPr="008207F0">
        <w:rPr>
          <w:sz w:val="12"/>
        </w:rPr>
        <w:t>¶</w:t>
      </w:r>
      <w:r w:rsidRPr="008207F0">
        <w:rPr>
          <w:sz w:val="16"/>
        </w:rPr>
        <w:t xml:space="preserve"> "I'm hopeful that this can get done, and I don't think that it should take many, many months," Obama said in an interview with the Spanish-language network Telemundo. "</w:t>
      </w:r>
      <w:r w:rsidRPr="008207F0">
        <w:rPr>
          <w:rStyle w:val="StyleBoldUnderline"/>
          <w:highlight w:val="yellow"/>
        </w:rPr>
        <w:t>I think this is something we should be able to get done certainly this year, and I'd like to see if we could get it done sooner, in the first half of the year if possible</w:t>
      </w:r>
      <w:r w:rsidRPr="008207F0">
        <w:rPr>
          <w:sz w:val="16"/>
        </w:rPr>
        <w:t>."</w:t>
      </w:r>
    </w:p>
    <w:p w:rsidR="00632517" w:rsidRDefault="00632517" w:rsidP="00632517">
      <w:pPr>
        <w:pStyle w:val="Heading4"/>
      </w:pPr>
      <w:r>
        <w:t>(--) Meetings have begun now:</w:t>
      </w:r>
    </w:p>
    <w:p w:rsidR="00632517" w:rsidRPr="00DA5173" w:rsidRDefault="00632517" w:rsidP="00632517">
      <w:pPr>
        <w:ind w:left="720"/>
      </w:pPr>
      <w:r w:rsidRPr="00DA5173">
        <w:t xml:space="preserve">Julia </w:t>
      </w:r>
      <w:r w:rsidRPr="00DA5173">
        <w:rPr>
          <w:rStyle w:val="StyleStyleBold12pt"/>
        </w:rPr>
        <w:t>Preston, 1/12/2013</w:t>
      </w:r>
      <w:r w:rsidRPr="00DA5173">
        <w:t xml:space="preserve"> (staff writer, “Obama Will Seek Citizenship Path in One Fast Push,” </w:t>
      </w:r>
      <w:hyperlink r:id="rId144" w:history="1">
        <w:r w:rsidRPr="00DA5173">
          <w:rPr>
            <w:rStyle w:val="Hyperlink"/>
          </w:rPr>
          <w:t>http://www.nytimes.com/2013/01/13/us/politics/obama-plans-to-push-congress-on-immigration-overhaul.html?_r=0</w:t>
        </w:r>
      </w:hyperlink>
      <w:r w:rsidRPr="00DA5173">
        <w:t>, Accessed 1/24/2013, rwg)</w:t>
      </w:r>
    </w:p>
    <w:p w:rsidR="00632517" w:rsidRDefault="00632517" w:rsidP="00632517">
      <w:pPr>
        <w:rPr>
          <w:sz w:val="16"/>
        </w:rPr>
      </w:pPr>
      <w:r w:rsidRPr="009473D2">
        <w:rPr>
          <w:rStyle w:val="StyleBoldUnderline"/>
          <w:highlight w:val="yellow"/>
        </w:rPr>
        <w:t>A bipartisan group of senators has also been meeting to write a comprehensive bill, with the goal of introducing legislation as early as March and holding a vote in the Senate before August</w:t>
      </w:r>
      <w:r w:rsidRPr="009473D2">
        <w:rPr>
          <w:sz w:val="16"/>
        </w:rPr>
        <w:t>. As a sign of the keen interest in starting action on immigration, White House officials and Democratic leaders in the Senate have been negotiating over which of them will first introduce a bill, Senate aides said.</w:t>
      </w:r>
    </w:p>
    <w:p w:rsidR="00632517" w:rsidRDefault="00632517" w:rsidP="00632517">
      <w:pPr>
        <w:pStyle w:val="Heading4"/>
      </w:pPr>
      <w:r>
        <w:t>(--) Meetings on immigration reform have begun now:</w:t>
      </w:r>
    </w:p>
    <w:p w:rsidR="00632517" w:rsidRPr="00DA5173" w:rsidRDefault="00632517" w:rsidP="00632517">
      <w:pPr>
        <w:ind w:left="720"/>
      </w:pPr>
      <w:r w:rsidRPr="00DA5173">
        <w:t xml:space="preserve">Julia </w:t>
      </w:r>
      <w:r w:rsidRPr="00DA5173">
        <w:rPr>
          <w:rStyle w:val="StyleStyleBold12pt"/>
        </w:rPr>
        <w:t>Preston, 1/12/2013</w:t>
      </w:r>
      <w:r w:rsidRPr="00DA5173">
        <w:t xml:space="preserve"> (staff writer, “Obama Will Seek Citizenship Path in One Fast Push,” </w:t>
      </w:r>
      <w:hyperlink r:id="rId145" w:history="1">
        <w:r w:rsidRPr="00DA5173">
          <w:rPr>
            <w:rStyle w:val="Hyperlink"/>
          </w:rPr>
          <w:t>http://www.nytimes.com/2013/01/13/us/politics/obama-plans-to-push-congress-on-immigration-overhaul.html?_r=0</w:t>
        </w:r>
      </w:hyperlink>
      <w:r w:rsidRPr="00DA5173">
        <w:t>, Accessed 1/24/2013, rwg)</w:t>
      </w:r>
    </w:p>
    <w:p w:rsidR="00632517" w:rsidRDefault="00632517" w:rsidP="00632517">
      <w:pPr>
        <w:rPr>
          <w:sz w:val="16"/>
        </w:rPr>
      </w:pPr>
      <w:r w:rsidRPr="009473D2">
        <w:rPr>
          <w:rStyle w:val="StyleBoldUnderline"/>
          <w:highlight w:val="yellow"/>
        </w:rPr>
        <w:t>Parallel to the White House effort, Mr. Schumer and Senator Lindsey Graham of South Carolina, a Republican, have been meeting with a group of at least four other colleagues to write a bill</w:t>
      </w:r>
      <w:r w:rsidRPr="00DA5173">
        <w:t xml:space="preserve">. </w:t>
      </w:r>
    </w:p>
    <w:p w:rsidR="00632517" w:rsidRPr="009540B2" w:rsidRDefault="00632517" w:rsidP="00632517">
      <w:pPr>
        <w:pStyle w:val="Heading3"/>
        <w:rPr>
          <w:rStyle w:val="StyleStyleBold12pt"/>
          <w:b/>
          <w:szCs w:val="32"/>
        </w:rPr>
      </w:pPr>
      <w:bookmarkStart w:id="119" w:name="_Toc350547529"/>
      <w:bookmarkStart w:id="120" w:name="_Toc360094005"/>
      <w:bookmarkStart w:id="121" w:name="_Toc360094458"/>
      <w:bookmarkStart w:id="122" w:name="_Toc360209676"/>
      <w:r w:rsidRPr="009540B2">
        <w:rPr>
          <w:rStyle w:val="StyleStyleBold12pt"/>
          <w:szCs w:val="32"/>
        </w:rPr>
        <w:t>UQ:  AT:  Uniqueness Overwhelms Link</w:t>
      </w:r>
      <w:bookmarkEnd w:id="119"/>
      <w:bookmarkEnd w:id="120"/>
      <w:bookmarkEnd w:id="121"/>
      <w:bookmarkEnd w:id="122"/>
    </w:p>
    <w:p w:rsidR="00632517" w:rsidRDefault="00632517" w:rsidP="00632517">
      <w:pPr>
        <w:pStyle w:val="Heading4"/>
      </w:pPr>
      <w:r>
        <w:t>(--) Window of opportunity in the first few months of 2013—it could close at any point:</w:t>
      </w:r>
    </w:p>
    <w:p w:rsidR="00632517" w:rsidRDefault="00632517" w:rsidP="00632517">
      <w:pPr>
        <w:ind w:left="720"/>
      </w:pPr>
      <w:r>
        <w:t xml:space="preserve">Dan </w:t>
      </w:r>
      <w:r w:rsidRPr="0055301E">
        <w:rPr>
          <w:rStyle w:val="StyleStyleBold12pt"/>
        </w:rPr>
        <w:t>Merica, 3/8/2013</w:t>
      </w:r>
      <w:r>
        <w:t xml:space="preserve"> (staff writer, “Obama pushes expedited timetable on immigration reform in meeting with faith leaders,” </w:t>
      </w:r>
      <w:hyperlink r:id="rId146" w:history="1">
        <w:r w:rsidRPr="003608CB">
          <w:rPr>
            <w:rStyle w:val="Hyperlink"/>
          </w:rPr>
          <w:t>http://religion.blogs.cnn.com/2013/03/08/obama-pushes-expedited-timetable-on-immigration-reform-in-meeting-with-faith-leaders/</w:t>
        </w:r>
      </w:hyperlink>
      <w:r>
        <w:t>, Accessed 3/8/2013, rwg)</w:t>
      </w:r>
    </w:p>
    <w:p w:rsidR="00632517" w:rsidRPr="00EA24B0" w:rsidRDefault="00632517" w:rsidP="00632517">
      <w:pPr>
        <w:rPr>
          <w:sz w:val="16"/>
        </w:rPr>
      </w:pPr>
      <w:r w:rsidRPr="0055301E">
        <w:rPr>
          <w:rStyle w:val="StyleBoldUnderline"/>
          <w:highlight w:val="yellow"/>
        </w:rPr>
        <w:t>Some faith leaders have long called for comprehensive immigration reform, but demand for reform has increased in the last few months</w:t>
      </w:r>
      <w:r w:rsidRPr="00EA24B0">
        <w:rPr>
          <w:sz w:val="16"/>
        </w:rPr>
        <w:t>.</w:t>
      </w:r>
      <w:r w:rsidRPr="00EA24B0">
        <w:rPr>
          <w:sz w:val="12"/>
        </w:rPr>
        <w:t>¶</w:t>
      </w:r>
      <w:r w:rsidRPr="00EA24B0">
        <w:rPr>
          <w:sz w:val="16"/>
        </w:rPr>
        <w:t xml:space="preserve"> “</w:t>
      </w:r>
      <w:r w:rsidRPr="0055301E">
        <w:rPr>
          <w:rStyle w:val="StyleBoldUnderline"/>
          <w:highlight w:val="yellow"/>
        </w:rPr>
        <w:t xml:space="preserve">I think we have a </w:t>
      </w:r>
      <w:r w:rsidRPr="0055301E">
        <w:rPr>
          <w:rStyle w:val="Emphasis"/>
          <w:highlight w:val="yellow"/>
        </w:rPr>
        <w:t>window of opportunity</w:t>
      </w:r>
      <w:r w:rsidRPr="0055301E">
        <w:rPr>
          <w:rStyle w:val="StyleBoldUnderline"/>
          <w:highlight w:val="yellow"/>
        </w:rPr>
        <w:t xml:space="preserve"> in these first months of 2013,</w:t>
      </w:r>
      <w:r w:rsidRPr="00EA24B0">
        <w:rPr>
          <w:sz w:val="16"/>
        </w:rPr>
        <w:t xml:space="preserve">” Richard Land, president of the Ethics and Religious Liberty Commission, told CNN in January. </w:t>
      </w:r>
      <w:r w:rsidRPr="0055301E">
        <w:rPr>
          <w:rStyle w:val="StyleBoldUnderline"/>
          <w:highlight w:val="yellow"/>
        </w:rPr>
        <w:t>“I think there is a real, new conversation on immigration reform.”</w:t>
      </w:r>
      <w:r w:rsidRPr="00EA24B0">
        <w:rPr>
          <w:sz w:val="12"/>
        </w:rPr>
        <w:t>¶</w:t>
      </w:r>
      <w:r w:rsidRPr="00EA24B0">
        <w:rPr>
          <w:sz w:val="16"/>
        </w:rPr>
        <w:t xml:space="preserve"> </w:t>
      </w:r>
      <w:r w:rsidRPr="0055301E">
        <w:rPr>
          <w:rStyle w:val="StyleBoldUnderline"/>
          <w:highlight w:val="yellow"/>
        </w:rPr>
        <w:t xml:space="preserve">That window, Land acknowledged, is </w:t>
      </w:r>
      <w:r w:rsidRPr="00B858B5">
        <w:rPr>
          <w:rStyle w:val="Emphasis"/>
          <w:highlight w:val="yellow"/>
        </w:rPr>
        <w:t>small and could close at any point</w:t>
      </w:r>
      <w:r w:rsidRPr="00B858B5">
        <w:rPr>
          <w:rStyle w:val="Emphasis"/>
        </w:rPr>
        <w:t>.</w:t>
      </w:r>
      <w:r w:rsidRPr="00EA24B0">
        <w:rPr>
          <w:sz w:val="16"/>
        </w:rPr>
        <w:t xml:space="preserve"> Congress has a number of issues to deal with in the coming year; Republican members of Congress hope to focus on government spending and the debt, while the White House is likely to push for gun control early in the president’s second term.</w:t>
      </w:r>
    </w:p>
    <w:p w:rsidR="00632517" w:rsidRDefault="00632517" w:rsidP="00632517">
      <w:pPr>
        <w:pStyle w:val="Heading4"/>
      </w:pPr>
      <w:r>
        <w:t>(--) Window of opportunity for immigration reform in the first few months of 2013, however, it can easily close:</w:t>
      </w:r>
    </w:p>
    <w:p w:rsidR="00632517" w:rsidRPr="00641984" w:rsidRDefault="00632517" w:rsidP="00632517">
      <w:pPr>
        <w:ind w:left="720"/>
      </w:pPr>
      <w:r>
        <w:t xml:space="preserve">Jaweed </w:t>
      </w:r>
      <w:r w:rsidRPr="00641984">
        <w:rPr>
          <w:rStyle w:val="StyleStyleBold12pt"/>
        </w:rPr>
        <w:t>Kaleem, 1/14/2013</w:t>
      </w:r>
      <w:r>
        <w:t xml:space="preserve"> (staff writer, “Evangelicals Join The Push For Immigration Reform,” </w:t>
      </w:r>
      <w:hyperlink r:id="rId147" w:history="1">
        <w:r w:rsidRPr="00641984">
          <w:rPr>
            <w:rStyle w:val="Hyperlink"/>
          </w:rPr>
          <w:t>http://www.huffingtonpost.com/jaweed-kaleem/evangelicals-immigration-reform_b_2472836.html</w:t>
        </w:r>
      </w:hyperlink>
      <w:r>
        <w:t>, Accessed 1/23/2013, rwg)</w:t>
      </w:r>
    </w:p>
    <w:p w:rsidR="00632517" w:rsidRDefault="00632517" w:rsidP="00632517">
      <w:pPr>
        <w:rPr>
          <w:sz w:val="16"/>
        </w:rPr>
      </w:pPr>
      <w:r w:rsidRPr="00EB07E5">
        <w:rPr>
          <w:sz w:val="16"/>
        </w:rPr>
        <w:t>Though the groups began holding broader discussion two years ago, Monday will serve as the campaign's first concerted push on immigration, with the goal of getting meaningful immigration reform through Congress in 2013.</w:t>
      </w:r>
      <w:r w:rsidRPr="00EB07E5">
        <w:rPr>
          <w:sz w:val="12"/>
        </w:rPr>
        <w:t>¶</w:t>
      </w:r>
      <w:r w:rsidRPr="00EB07E5">
        <w:rPr>
          <w:sz w:val="16"/>
        </w:rPr>
        <w:t xml:space="preserve"> "</w:t>
      </w:r>
      <w:r w:rsidRPr="00EB07E5">
        <w:rPr>
          <w:rStyle w:val="StyleBoldUnderline"/>
          <w:highlight w:val="yellow"/>
        </w:rPr>
        <w:t xml:space="preserve">I think we have a </w:t>
      </w:r>
      <w:r w:rsidRPr="00EB07E5">
        <w:rPr>
          <w:rStyle w:val="Emphasis"/>
          <w:highlight w:val="yellow"/>
        </w:rPr>
        <w:t>window of opportunity in these first months</w:t>
      </w:r>
      <w:r w:rsidRPr="00EB07E5">
        <w:rPr>
          <w:rStyle w:val="StyleBoldUnderline"/>
          <w:highlight w:val="yellow"/>
        </w:rPr>
        <w:t xml:space="preserve"> of 2013,"</w:t>
      </w:r>
      <w:r w:rsidRPr="00EB07E5">
        <w:rPr>
          <w:sz w:val="16"/>
        </w:rPr>
        <w:t xml:space="preserve"> Richard Land, president of the Ethics and Religious Liberty Commission, told CNN. "</w:t>
      </w:r>
      <w:r w:rsidRPr="00EB07E5">
        <w:rPr>
          <w:rStyle w:val="StyleBoldUnderline"/>
          <w:highlight w:val="yellow"/>
        </w:rPr>
        <w:t>I think there is a real, new conversation on immigration reform</w:t>
      </w:r>
      <w:r w:rsidRPr="00EB07E5">
        <w:rPr>
          <w:sz w:val="16"/>
        </w:rPr>
        <w:t>."</w:t>
      </w:r>
      <w:r w:rsidRPr="00EB07E5">
        <w:rPr>
          <w:sz w:val="12"/>
        </w:rPr>
        <w:t>¶</w:t>
      </w:r>
      <w:r w:rsidRPr="00EB07E5">
        <w:rPr>
          <w:sz w:val="16"/>
        </w:rPr>
        <w:t xml:space="preserve"> </w:t>
      </w:r>
      <w:r w:rsidRPr="00EB07E5">
        <w:rPr>
          <w:rStyle w:val="StyleBoldUnderline"/>
          <w:highlight w:val="yellow"/>
        </w:rPr>
        <w:t>That window</w:t>
      </w:r>
      <w:r w:rsidRPr="00EB07E5">
        <w:rPr>
          <w:sz w:val="16"/>
        </w:rPr>
        <w:t xml:space="preserve">, Land acknowledges, </w:t>
      </w:r>
      <w:r w:rsidRPr="00EB07E5">
        <w:rPr>
          <w:rStyle w:val="StyleBoldUnderline"/>
          <w:highlight w:val="yellow"/>
        </w:rPr>
        <w:t xml:space="preserve">is small and </w:t>
      </w:r>
      <w:r w:rsidRPr="00EB07E5">
        <w:rPr>
          <w:rStyle w:val="Emphasis"/>
          <w:highlight w:val="yellow"/>
        </w:rPr>
        <w:t>could close at any point.</w:t>
      </w:r>
      <w:r w:rsidRPr="00EB07E5">
        <w:rPr>
          <w:rStyle w:val="StyleBoldUnderline"/>
          <w:highlight w:val="yellow"/>
        </w:rPr>
        <w:t xml:space="preserve"> Congress has a number of issues to deal with in the coming year;</w:t>
      </w:r>
      <w:r w:rsidRPr="00EB07E5">
        <w:rPr>
          <w:sz w:val="16"/>
        </w:rPr>
        <w:t xml:space="preserve"> Republican members of Congress hope to focus on government spending and the debt, while the White House is likely to push for gun control early in the president's second term.</w:t>
      </w:r>
    </w:p>
    <w:p w:rsidR="00632517" w:rsidRPr="00B50F09" w:rsidRDefault="00632517" w:rsidP="00632517">
      <w:pPr>
        <w:pStyle w:val="Heading4"/>
      </w:pPr>
      <w:r>
        <w:t>(--) You can’t assume passage is inevitable—immigration reform has failed too many times before:</w:t>
      </w:r>
    </w:p>
    <w:p w:rsidR="00632517" w:rsidRPr="00DD5A6D" w:rsidRDefault="00632517" w:rsidP="00632517">
      <w:pPr>
        <w:ind w:left="720"/>
      </w:pPr>
      <w:r w:rsidRPr="00B50F09">
        <w:rPr>
          <w:rStyle w:val="StyleStyleBold12pt"/>
        </w:rPr>
        <w:t>Garza 1/31</w:t>
      </w:r>
      <w:r>
        <w:rPr>
          <w:rStyle w:val="StyleStyleBold12pt"/>
        </w:rPr>
        <w:t>/2013</w:t>
      </w:r>
      <w:r w:rsidRPr="00B50F09">
        <w:t xml:space="preserve"> (Daniel Garza was formerly Associate Director at the Office of Public Liaison for The White House, “Daniel Garza: Immigra</w:t>
      </w:r>
      <w:r w:rsidRPr="00DD5A6D">
        <w:t>tion Reform Inevitable? Think Again,” 1/31/13</w:t>
      </w:r>
    </w:p>
    <w:p w:rsidR="00632517" w:rsidRPr="00DD5A6D" w:rsidRDefault="00632517" w:rsidP="00632517">
      <w:pPr>
        <w:ind w:left="720" w:firstLine="45"/>
      </w:pPr>
      <w:hyperlink r:id="rId148" w:anchor="ixzz2Jcb2WOUK" w:history="1">
        <w:r w:rsidRPr="006A7531">
          <w:rPr>
            <w:rStyle w:val="Hyperlink"/>
          </w:rPr>
          <w:t>http://latino.foxnews.com/latino/opinion/2013/01/31/daniel-garza-immigration-reform-inevitable-think-again/#ixzz2Jcb2WOUK</w:t>
        </w:r>
      </w:hyperlink>
      <w:r w:rsidRPr="00DD5A6D">
        <w:t>)</w:t>
      </w:r>
    </w:p>
    <w:p w:rsidR="00632517" w:rsidRDefault="00632517" w:rsidP="00632517">
      <w:pPr>
        <w:rPr>
          <w:sz w:val="12"/>
        </w:rPr>
      </w:pPr>
      <w:r w:rsidRPr="006E6456">
        <w:rPr>
          <w:sz w:val="12"/>
        </w:rPr>
        <w:t>If you listened closely, President Barack Obama didn’t seem to propose anything irreconcilable in his immigration press conference from Las Vegas from what the Group of 8 senators proposed the day before. That is good news. He even seemed to leave himself some wiggle room for future compromise. But</w:t>
      </w:r>
      <w:r w:rsidRPr="006E6456">
        <w:rPr>
          <w:rStyle w:val="StyleBoldUnderline"/>
          <w:highlight w:val="yellow"/>
        </w:rPr>
        <w:t xml:space="preserve"> if anyone thinks immigration reform is inevitable, </w:t>
      </w:r>
      <w:r w:rsidRPr="006E6456">
        <w:rPr>
          <w:rStyle w:val="Emphasis"/>
          <w:highlight w:val="yellow"/>
        </w:rPr>
        <w:t>they better think again</w:t>
      </w:r>
      <w:r w:rsidRPr="006E6456">
        <w:rPr>
          <w:sz w:val="12"/>
        </w:rPr>
        <w:t>.¶ Americans pretty much agree that our current immigration law is broken. After all, there are an estimated 11 million people residing in America without the legal authority to do so. Additionally, we suffer from market inefficiencies, a dangerously porous border, split families and millions of kids unable to attend colleges and universities because of our protracted inaction on immigration reform.¶ So if everyone agrees we have a mess on our hands, what’s the problem?¶ In a nutshell, we disagree on how to resolve it. Moreover</w:t>
      </w:r>
      <w:r w:rsidRPr="006E6456">
        <w:rPr>
          <w:sz w:val="12"/>
          <w:highlight w:val="yellow"/>
        </w:rPr>
        <w:t>,</w:t>
      </w:r>
      <w:r w:rsidRPr="006E6456">
        <w:rPr>
          <w:rStyle w:val="StyleBoldUnderline"/>
          <w:highlight w:val="yellow"/>
        </w:rPr>
        <w:t xml:space="preserve"> Congress may </w:t>
      </w:r>
      <w:r w:rsidRPr="006E6456">
        <w:rPr>
          <w:rStyle w:val="Emphasis"/>
          <w:highlight w:val="yellow"/>
        </w:rPr>
        <w:t>lack the will to do so</w:t>
      </w:r>
      <w:r w:rsidRPr="006E6456">
        <w:rPr>
          <w:sz w:val="12"/>
          <w:highlight w:val="yellow"/>
        </w:rPr>
        <w:t>.¶</w:t>
      </w:r>
      <w:r w:rsidRPr="006E6456">
        <w:rPr>
          <w:sz w:val="12"/>
        </w:rPr>
        <w:t xml:space="preserve"> Maybe it’s because the issue is too emotionally charged and too complex. Politicians have deliberately staked out untenable positions solely for the purpose of scoring political points making a bi-partisanship agreement almost impossible to achieve. Democrats demand a massive, comprehensive bill – the kind you don’t know what’s in it until it’s passed - and Republicans demand it be done in smaller, manageable pieces (Temporary Worker Program, Dream Act, STEM Act, Border Security, etc.).¶ Consider also that a majority of Americans have quietly settled on the status quo, feeling no urgency to make changes. After all, we fully expect inexpensive housing construction, and our homes be kept immaculate by undocumented maids, we want our manicured lawns, pools cleaned, pets groomed, and roofs re-shingled by cheap and anonymous labor.¶ The protracted inaction has wrought much more damage than meets the eye. Many businesses – such as agricultural orchards, fields, dairy farms and construction companies – have become the equivalent of the speakeasies that thrived during the 1920s alcohol prohibition era. Labor agreements between employer and employees are simply done under the table, a shake of the hand or with a “wink-wink” sufficed.¶ Many point to the H-2A visa program as an untapped option to bring in farm workers, but the rules are onerous and burdensome. Farmers have to prove to the Labor Department that they tried to hire U.S. workers but were unsuccessful in recruiting willing workers. They have to provide transportation of guest workers from their home country, offer housing and provide three meals a day. Then somehow, they also have to show their guest workers won’t depress local wages. ¶ The list of rules and conditions to remain in compliance goes on. Our immigration laws were not always that bureaucratic and arcane. They were simple rules that encouraged people to come here. The truth is, America’s growth depended equally on attracting low-skilled and high-skilled labor. It was the recipe that worked for America, that is, until recently, when severely restrictive immigration laws were passed to keep people out.¶ Where once America lifted its golden lamp to the tired and the poor, the huddle masses and the wretched refuse yearning to breath free, it now shuts its doors to them. Well, at least it has tried to.¶ What we need is an immigration policy that is smart, effective, and market based. That is, we must seek a system that remedies the issues I stated above and legalizes the relationship between the private sector and the individuals they need to hire in order for employers to make profit and allow them to generate the wealth and economic opportunities for their communities.¶ Further, our new immigration system must be more focused on recognizing the important characteristics that will help rebuild the American economy and strengthen American families. One that reduces backlogs in the family and employment visa categories so that future immigrants view our future legal immigration system as the exclusive means for entry into the United States.¶ To be more specific, for our nation to maintain its global competitive advantage and assure long-term economic growth, we must advance long-term, market-driven immigration reform consisting of four essential elements: employment-based program, passing a bill similar to the DREAM Act, raise limits on the STEM program and improved border security.¶ Smart immigration reform would lead to more American jobs, but red tape and bureaucracy is discouraging U.S.-educated foreign workers from living or starting businesses in this country. The Partnership for a New American Economy found that 40 percent of the 2010 Fortune 500 companies were founded by immigrants or their children, and even the president himself concluded that nearly a quarter of U.S. technology companies have an immigrant founder.¶ We need immigration reform that reinforces the American Dream by encouraging and enabling the best and the brightest, regardless of their nation of origin, to launch businesses right here in the United States, a kind of pro-growth policy that would ignite a more robust economic recovery, create jobs, and chart a course to a more prosperous future.¶ However the bill takes shape, leadership and bipartisanship will be the two essential virtues in this plight -rarely exhibited lately- necessary for it to pass muster. A tip of the hat to Senator Marco Rubio for stepping out on this one, it’s not easy to stand your ground in the face of such ardent opposition from your own. What is more, this time he got the better of President Obama by announcing his immigration plan first. A hard lesson he learned when the President pre-empted his own version of the Dream Act in last year’s election cycle.¶ Still, </w:t>
      </w:r>
      <w:r w:rsidRPr="006E6456">
        <w:rPr>
          <w:rStyle w:val="StyleBoldUnderline"/>
          <w:highlight w:val="yellow"/>
        </w:rPr>
        <w:t xml:space="preserve">recent previous attempts to achieve immigration have been </w:t>
      </w:r>
      <w:r w:rsidRPr="006E6456">
        <w:rPr>
          <w:rStyle w:val="Emphasis"/>
          <w:highlight w:val="yellow"/>
        </w:rPr>
        <w:t>derailed as a result of political posturing</w:t>
      </w:r>
      <w:r w:rsidRPr="006E6456">
        <w:rPr>
          <w:rStyle w:val="StyleBoldUnderline"/>
          <w:highlight w:val="yellow"/>
        </w:rPr>
        <w:t xml:space="preserve"> on both sides of the aisle. And while the political timing seems ideal this time around, </w:t>
      </w:r>
      <w:r w:rsidRPr="005B7A45">
        <w:rPr>
          <w:rStyle w:val="Emphasis"/>
          <w:highlight w:val="yellow"/>
        </w:rPr>
        <w:t>I've been around Washington too long to make any bets</w:t>
      </w:r>
      <w:r w:rsidRPr="006E6456">
        <w:rPr>
          <w:rStyle w:val="StyleBoldUnderline"/>
          <w:highlight w:val="yellow"/>
        </w:rPr>
        <w:t xml:space="preserve"> – action is inevitable</w:t>
      </w:r>
      <w:r w:rsidRPr="006E6456">
        <w:rPr>
          <w:sz w:val="12"/>
        </w:rPr>
        <w:t>.¶ This is where our voice comes in. Now is the time for Americans to express their desire for reform and let Congress know there will be more to lose than to gain if either side allows this opportunity for reform to pass us by.</w:t>
      </w:r>
    </w:p>
    <w:p w:rsidR="00632517" w:rsidRPr="00B4070C" w:rsidRDefault="00632517" w:rsidP="00632517">
      <w:pPr>
        <w:pStyle w:val="Heading4"/>
      </w:pPr>
      <w:r>
        <w:t>Nothing makes passage inevitable – The policy still has to be formed</w:t>
      </w:r>
    </w:p>
    <w:p w:rsidR="00632517" w:rsidRPr="00E11673" w:rsidRDefault="00632517" w:rsidP="00632517">
      <w:pPr>
        <w:ind w:left="720"/>
      </w:pPr>
      <w:r>
        <w:t xml:space="preserve">Khody </w:t>
      </w:r>
      <w:r w:rsidRPr="002916D3">
        <w:rPr>
          <w:rStyle w:val="StyleStyleBold12pt"/>
        </w:rPr>
        <w:t>Akhavi, 2-9-2013</w:t>
      </w:r>
      <w:r>
        <w:t xml:space="preserve"> Al Jazeera's White House producer, based in Washington, </w:t>
      </w:r>
      <w:r w:rsidRPr="00E11673">
        <w:rPr>
          <w:rStyle w:val="StyleStyleBold12pt"/>
        </w:rPr>
        <w:t>2-9</w:t>
      </w:r>
      <w:r>
        <w:t>-13, [“Strange bedfellows in Washing</w:t>
      </w:r>
      <w:r w:rsidRPr="00426833">
        <w:t xml:space="preserve">ton,” </w:t>
      </w:r>
      <w:hyperlink r:id="rId149" w:history="1">
        <w:r w:rsidRPr="00426833">
          <w:t>http://blogs.aljazeera.com/blog/americas/strange-bedfellows-washington</w:t>
        </w:r>
      </w:hyperlink>
      <w:r w:rsidRPr="00426833">
        <w:t>]</w:t>
      </w:r>
    </w:p>
    <w:p w:rsidR="00632517" w:rsidRPr="002916D3" w:rsidRDefault="00632517" w:rsidP="00632517">
      <w:pPr>
        <w:rPr>
          <w:sz w:val="16"/>
        </w:rPr>
      </w:pPr>
      <w:r w:rsidRPr="002916D3">
        <w:rPr>
          <w:sz w:val="16"/>
        </w:rPr>
        <w:t xml:space="preserve">Let's be clear: </w:t>
      </w:r>
      <w:r w:rsidRPr="002916D3">
        <w:rPr>
          <w:rStyle w:val="StyleBoldUnderline"/>
          <w:highlight w:val="yellow"/>
        </w:rPr>
        <w:t>none of the overtures made by previous critics</w:t>
      </w:r>
      <w:r w:rsidRPr="002916D3">
        <w:rPr>
          <w:sz w:val="16"/>
        </w:rPr>
        <w:t xml:space="preserve"> of reform, </w:t>
      </w:r>
      <w:r w:rsidRPr="002916D3">
        <w:rPr>
          <w:rStyle w:val="StyleBoldUnderline"/>
          <w:highlight w:val="yellow"/>
        </w:rPr>
        <w:t xml:space="preserve">nor the statistics </w:t>
      </w:r>
      <w:r w:rsidRPr="002916D3">
        <w:rPr>
          <w:rStyle w:val="Emphasis"/>
          <w:highlight w:val="yellow"/>
        </w:rPr>
        <w:t>promise</w:t>
      </w:r>
      <w:r w:rsidRPr="002916D3">
        <w:rPr>
          <w:rStyle w:val="StyleBoldUnderline"/>
          <w:highlight w:val="yellow"/>
        </w:rPr>
        <w:t xml:space="preserve"> that a bill will pass, nor that the discussion won't descend</w:t>
      </w:r>
      <w:r w:rsidRPr="002916D3">
        <w:rPr>
          <w:sz w:val="16"/>
        </w:rPr>
        <w:t xml:space="preserve"> </w:t>
      </w:r>
      <w:r w:rsidRPr="002916D3">
        <w:rPr>
          <w:rStyle w:val="StyleBoldUnderline"/>
          <w:highlight w:val="yellow"/>
        </w:rPr>
        <w:t>into another political brawl</w:t>
      </w:r>
      <w:r w:rsidRPr="002916D3">
        <w:rPr>
          <w:sz w:val="16"/>
        </w:rPr>
        <w:t xml:space="preserve"> if the debate continues into mid-term elections two years from now. The president and the senate have each presented their vision of a pathway to citizenship. Republicans in the House are largely opposed to any talk of citizenship, but have recently indicated they are willing to consider an approach that provides legal residency. </w:t>
      </w:r>
      <w:r w:rsidRPr="002916D3">
        <w:rPr>
          <w:rStyle w:val="StyleBoldUnderline"/>
          <w:highlight w:val="yellow"/>
        </w:rPr>
        <w:t>The rhetoric</w:t>
      </w:r>
      <w:r w:rsidRPr="002916D3">
        <w:rPr>
          <w:sz w:val="16"/>
        </w:rPr>
        <w:t xml:space="preserve"> on illegal immigrants </w:t>
      </w:r>
      <w:r w:rsidRPr="002916D3">
        <w:rPr>
          <w:rStyle w:val="StyleBoldUnderline"/>
          <w:highlight w:val="yellow"/>
        </w:rPr>
        <w:t>is shifting, but it's too early to tell whether the policy will too.</w:t>
      </w:r>
      <w:r w:rsidRPr="002916D3">
        <w:rPr>
          <w:sz w:val="16"/>
        </w:rPr>
        <w:t xml:space="preserve"> But in Washington politics make strange bedfellows, and if the positive buzz surrounding the reform efforts is any indication, the cliché won't die anytime soon. Here's hoping neither will the efforts to fix the broken system – a point on which </w:t>
      </w:r>
      <w:r w:rsidRPr="00B4070C">
        <w:rPr>
          <w:rStyle w:val="StyleBoldUnderline"/>
        </w:rPr>
        <w:t xml:space="preserve">all sides are </w:t>
      </w:r>
      <w:r w:rsidRPr="00B4070C">
        <w:rPr>
          <w:rStyle w:val="Emphasis"/>
        </w:rPr>
        <w:t>so far</w:t>
      </w:r>
      <w:r w:rsidRPr="00B4070C">
        <w:rPr>
          <w:rStyle w:val="StyleBoldUnderline"/>
        </w:rPr>
        <w:t xml:space="preserve"> willing to agree</w:t>
      </w:r>
      <w:r w:rsidRPr="002916D3">
        <w:rPr>
          <w:sz w:val="16"/>
        </w:rPr>
        <w:t>.</w:t>
      </w:r>
    </w:p>
    <w:p w:rsidR="00632517" w:rsidRDefault="00632517" w:rsidP="00632517">
      <w:pPr>
        <w:pStyle w:val="Heading4"/>
      </w:pPr>
      <w:r>
        <w:t>(--) Uniqueness won’t overwhelm the link—many problems could derail the bill:</w:t>
      </w:r>
    </w:p>
    <w:p w:rsidR="00632517" w:rsidRDefault="00632517" w:rsidP="00632517">
      <w:pPr>
        <w:ind w:left="720"/>
      </w:pPr>
      <w:r>
        <w:t xml:space="preserve">Daniel </w:t>
      </w:r>
      <w:r w:rsidRPr="00295FDB">
        <w:rPr>
          <w:rStyle w:val="StyleStyleBold12pt"/>
        </w:rPr>
        <w:t>González, 2/3/2013</w:t>
      </w:r>
      <w:r>
        <w:t xml:space="preserve"> (staff writer, “Paths to immigration reform will be bumpy,” </w:t>
      </w:r>
      <w:hyperlink r:id="rId150" w:history="1">
        <w:r w:rsidRPr="006A7531">
          <w:rPr>
            <w:rStyle w:val="Hyperlink"/>
          </w:rPr>
          <w:t>http://www.azcentral.com/news/politics/articles/20130130immigration-reform-bumpy.html</w:t>
        </w:r>
      </w:hyperlink>
      <w:r>
        <w:t>, Accessed 2/21/2013, rwg)</w:t>
      </w:r>
    </w:p>
    <w:p w:rsidR="00632517" w:rsidRDefault="00632517" w:rsidP="00632517">
      <w:pPr>
        <w:rPr>
          <w:sz w:val="16"/>
        </w:rPr>
      </w:pPr>
      <w:r w:rsidRPr="00295FDB">
        <w:rPr>
          <w:sz w:val="16"/>
        </w:rPr>
        <w:t xml:space="preserve">President Barack </w:t>
      </w:r>
      <w:r w:rsidRPr="00295FDB">
        <w:rPr>
          <w:rStyle w:val="StyleBoldUnderline"/>
          <w:highlight w:val="yellow"/>
        </w:rPr>
        <w:t>Obama and a bipartisan group of eight senators have set the stage for Congress to pass comprehensive immigration reform this year.</w:t>
      </w:r>
      <w:r w:rsidRPr="00295FDB">
        <w:rPr>
          <w:rStyle w:val="StyleBoldUnderline"/>
          <w:b w:val="0"/>
          <w:sz w:val="12"/>
          <w:highlight w:val="yellow"/>
        </w:rPr>
        <w:t>¶</w:t>
      </w:r>
      <w:r w:rsidRPr="00295FDB">
        <w:rPr>
          <w:rStyle w:val="StyleBoldUnderline"/>
          <w:highlight w:val="yellow"/>
        </w:rPr>
        <w:t xml:space="preserve"> But passing a broad bill that addresses all aspects of immigration as Obama and the bipartisan group have proposed is fraught with obstacles, </w:t>
      </w:r>
      <w:r w:rsidRPr="00295FDB">
        <w:rPr>
          <w:rStyle w:val="Emphasis"/>
          <w:highlight w:val="yellow"/>
        </w:rPr>
        <w:t xml:space="preserve">any one of which </w:t>
      </w:r>
      <w:r w:rsidRPr="00295FDB">
        <w:rPr>
          <w:rStyle w:val="StyleBoldUnderline"/>
          <w:highlight w:val="yellow"/>
        </w:rPr>
        <w:t>could derail the entire bill,</w:t>
      </w:r>
      <w:r w:rsidRPr="00295FDB">
        <w:rPr>
          <w:sz w:val="16"/>
        </w:rPr>
        <w:t xml:space="preserve"> as it did the last time Congress tried to tackle comprehensive immigration reform.</w:t>
      </w:r>
    </w:p>
    <w:p w:rsidR="00632517" w:rsidRPr="00B50F09" w:rsidRDefault="00632517" w:rsidP="00632517">
      <w:pPr>
        <w:pStyle w:val="Heading4"/>
      </w:pPr>
      <w:r>
        <w:t xml:space="preserve">(--) </w:t>
      </w:r>
      <w:r w:rsidRPr="00B50F09">
        <w:t>A bipartisan agreement in the House is imminent, but passage isn’t assured – it could easily get derailed</w:t>
      </w:r>
    </w:p>
    <w:p w:rsidR="00632517" w:rsidRPr="00B50F09" w:rsidRDefault="00632517" w:rsidP="00632517">
      <w:pPr>
        <w:ind w:left="720"/>
      </w:pPr>
      <w:r w:rsidRPr="00B50F09">
        <w:rPr>
          <w:rStyle w:val="StyleStyleBold12pt"/>
        </w:rPr>
        <w:t>Becker and Berman 2/8</w:t>
      </w:r>
      <w:r>
        <w:rPr>
          <w:rStyle w:val="StyleStyleBold12pt"/>
        </w:rPr>
        <w:t>/2013</w:t>
      </w:r>
      <w:r w:rsidRPr="00B50F09">
        <w:rPr>
          <w:rStyle w:val="StyleStyleBold12pt"/>
        </w:rPr>
        <w:t xml:space="preserve"> </w:t>
      </w:r>
      <w:r w:rsidRPr="00B50F09">
        <w:t>(Bernie Becker and Russell Berman, The Hill, “House group 'on the cusp' of deal on immigration reform,” http://thehill.com/blogs/blog-briefing-room/news/281987-house-group-on-the-cusp-of-deal-on-immigration-reform#ixzz2KLrlGYxv)</w:t>
      </w:r>
    </w:p>
    <w:p w:rsidR="00632517" w:rsidRPr="00DB3FAB" w:rsidRDefault="00632517" w:rsidP="00632517">
      <w:pPr>
        <w:rPr>
          <w:sz w:val="16"/>
        </w:rPr>
      </w:pPr>
      <w:r w:rsidRPr="00DB3FAB">
        <w:rPr>
          <w:rStyle w:val="StyleBoldUnderline"/>
          <w:highlight w:val="yellow"/>
        </w:rPr>
        <w:t>A bipartisan House group working on immigration is “on the cusp” of an agreement</w:t>
      </w:r>
      <w:r w:rsidRPr="00DB3FAB">
        <w:rPr>
          <w:sz w:val="16"/>
        </w:rPr>
        <w:t>, a senior House Democrat participating in the talks said Friday.</w:t>
      </w:r>
      <w:r w:rsidRPr="00DB3FAB">
        <w:rPr>
          <w:sz w:val="12"/>
        </w:rPr>
        <w:t>¶</w:t>
      </w:r>
      <w:r w:rsidRPr="00DB3FAB">
        <w:rPr>
          <w:sz w:val="16"/>
        </w:rPr>
        <w:t xml:space="preserve"> Rep. Xavier Becerra (Calif.), the chairman of the House Democratic Caucus, told reporters that lawmakers on both sides of the aisle were being pragmatic about the issue, and that he was hopeful the Senate would also deliver on legislation soon.</w:t>
      </w:r>
      <w:r w:rsidRPr="00DB3FAB">
        <w:rPr>
          <w:sz w:val="12"/>
        </w:rPr>
        <w:t>¶</w:t>
      </w:r>
      <w:r w:rsidRPr="00DB3FAB">
        <w:rPr>
          <w:sz w:val="16"/>
        </w:rPr>
        <w:t xml:space="preserve"> “The reality is that we are on the cusp of actually having an opportunity to put forward a bipartisan proposal in the House of Representatives,” Becerra said at a news conference capping off the House Democrats’ annual retreat </w:t>
      </w:r>
      <w:r w:rsidRPr="00DB3FAB">
        <w:rPr>
          <w:sz w:val="12"/>
        </w:rPr>
        <w:t>¶</w:t>
      </w:r>
      <w:r w:rsidRPr="00DB3FAB">
        <w:rPr>
          <w:sz w:val="16"/>
        </w:rPr>
        <w:t xml:space="preserve"> “I am optimistic that the conversations will bear fruit</w:t>
      </w:r>
      <w:r w:rsidRPr="00B50F09">
        <w:rPr>
          <w:rStyle w:val="StyleBoldUnderline"/>
        </w:rPr>
        <w:t xml:space="preserve">. </w:t>
      </w:r>
      <w:r w:rsidRPr="00DB3FAB">
        <w:rPr>
          <w:rStyle w:val="StyleBoldUnderline"/>
          <w:highlight w:val="yellow"/>
        </w:rPr>
        <w:t>But make no mistake, there are voices out there that would love nothing more than to destroy ... the progress</w:t>
      </w:r>
      <w:r w:rsidRPr="00DB3FAB">
        <w:rPr>
          <w:sz w:val="16"/>
        </w:rPr>
        <w:t xml:space="preserve">.” </w:t>
      </w:r>
      <w:r w:rsidRPr="00DB3FAB">
        <w:rPr>
          <w:sz w:val="12"/>
        </w:rPr>
        <w:t>¶</w:t>
      </w:r>
      <w:r w:rsidRPr="00DB3FAB">
        <w:rPr>
          <w:sz w:val="16"/>
        </w:rPr>
        <w:t xml:space="preserve"> Becerra would not say whether the group hoped to release legislation next week in conjunction with President Obama's State of the Union address, which had been a target for the coalition. He said only that conversations are continuing.</w:t>
      </w:r>
      <w:r w:rsidRPr="00DB3FAB">
        <w:rPr>
          <w:sz w:val="12"/>
        </w:rPr>
        <w:t>¶</w:t>
      </w:r>
      <w:r w:rsidRPr="00DB3FAB">
        <w:rPr>
          <w:sz w:val="16"/>
        </w:rPr>
        <w:t xml:space="preserve"> The bipartisan House group also includes Reps. John Carter (R-Texas), Mario Diaz-Balart (R-Fla.), Luis Gutiérrez (D-Ill.), Sam Johnson (R-Texas) and Zoe Lofgren (Calif.).</w:t>
      </w:r>
      <w:r w:rsidRPr="00DB3FAB">
        <w:rPr>
          <w:sz w:val="12"/>
        </w:rPr>
        <w:t>¶</w:t>
      </w:r>
      <w:r w:rsidRPr="00DB3FAB">
        <w:rPr>
          <w:sz w:val="16"/>
        </w:rPr>
        <w:t xml:space="preserve"> A Senate group that includes Marco Rubio (R-Fla.), John McCain (R-Ariz.), Dick Durbin (D-Ill.) and Charles Schumer (D-N.Y.) has already announced immigration reform principles, and is hoping to release legislation in March.</w:t>
      </w:r>
      <w:r w:rsidRPr="00DB3FAB">
        <w:rPr>
          <w:sz w:val="12"/>
        </w:rPr>
        <w:t>¶</w:t>
      </w:r>
      <w:r w:rsidRPr="00DB3FAB">
        <w:rPr>
          <w:sz w:val="16"/>
        </w:rPr>
        <w:t xml:space="preserve"> Obama stressed during his appearance before House Democrats that he was committed to making changes to both immigration and gun control policies.</w:t>
      </w:r>
      <w:r w:rsidRPr="00DB3FAB">
        <w:rPr>
          <w:sz w:val="12"/>
        </w:rPr>
        <w:t>¶</w:t>
      </w:r>
      <w:r w:rsidRPr="00DB3FAB">
        <w:rPr>
          <w:sz w:val="16"/>
        </w:rPr>
        <w:t xml:space="preserve"> “Now, is the time,” Obama said Thursday. “I recognize that the politics aren’t always easy.”</w:t>
      </w:r>
      <w:r w:rsidRPr="00DB3FAB">
        <w:rPr>
          <w:sz w:val="12"/>
        </w:rPr>
        <w:t>¶</w:t>
      </w:r>
      <w:r w:rsidRPr="00DB3FAB">
        <w:rPr>
          <w:sz w:val="16"/>
        </w:rPr>
        <w:t xml:space="preserve"> House Democratic leaders also stressed at their wrap-up news conference that they would not take their eyes off the economy and deficits while working on guns and immigration.</w:t>
      </w:r>
      <w:r w:rsidRPr="00DB3FAB">
        <w:rPr>
          <w:sz w:val="12"/>
        </w:rPr>
        <w:t>¶</w:t>
      </w:r>
      <w:r w:rsidRPr="00DB3FAB">
        <w:rPr>
          <w:sz w:val="16"/>
        </w:rPr>
        <w:t xml:space="preserve"> “That subject permeated our entire discussion,” said House Minority Leader Nancy Pelosi (D-Calif.). “The global economic challenges that we all face, and the leadership role of America.”</w:t>
      </w:r>
    </w:p>
    <w:p w:rsidR="00632517" w:rsidRDefault="00632517" w:rsidP="00632517">
      <w:pPr>
        <w:pStyle w:val="Heading4"/>
      </w:pPr>
      <w:r>
        <w:t>(--) Immigration reform bill will be fragile—there will be tough votes:</w:t>
      </w:r>
    </w:p>
    <w:p w:rsidR="00632517" w:rsidRDefault="00632517" w:rsidP="00632517">
      <w:pPr>
        <w:ind w:left="720"/>
      </w:pPr>
      <w:r>
        <w:t xml:space="preserve">EMILY </w:t>
      </w:r>
      <w:r w:rsidRPr="008207F0">
        <w:rPr>
          <w:rStyle w:val="StyleStyleBold12pt"/>
        </w:rPr>
        <w:t>DERUY, 1/30/2013</w:t>
      </w:r>
      <w:r>
        <w:t xml:space="preserve"> (staff writer, “Gang of Eight Accelerates Immigration Reform Pace,” </w:t>
      </w:r>
      <w:hyperlink r:id="rId151" w:history="1">
        <w:r w:rsidRPr="00D011ED">
          <w:rPr>
            <w:rStyle w:val="Hyperlink"/>
          </w:rPr>
          <w:t>http://abcnews.go.com/ABC_Univision/Politics/gang-accelerates-immigration-reform-pace/story?id=18354593</w:t>
        </w:r>
      </w:hyperlink>
      <w:r>
        <w:t>, Accessed 1/30/2013, rwg)</w:t>
      </w:r>
    </w:p>
    <w:p w:rsidR="00632517" w:rsidRDefault="00632517" w:rsidP="00632517">
      <w:pPr>
        <w:rPr>
          <w:rStyle w:val="StyleBoldUnderline"/>
        </w:rPr>
      </w:pPr>
      <w:r w:rsidRPr="008207F0">
        <w:rPr>
          <w:rStyle w:val="StyleBoldUnderline"/>
          <w:highlight w:val="yellow"/>
        </w:rPr>
        <w:t>The group also talked Tuesday night about how to go about giving citizenship to undocumented residents</w:t>
      </w:r>
      <w:r w:rsidRPr="008207F0">
        <w:rPr>
          <w:rStyle w:val="StyleBoldUnderline"/>
        </w:rPr>
        <w:t xml:space="preserve"> </w:t>
      </w:r>
      <w:r w:rsidRPr="008207F0">
        <w:rPr>
          <w:sz w:val="16"/>
        </w:rPr>
        <w:t>while still being fair to immigrants who came into the country legally.</w:t>
      </w:r>
      <w:r w:rsidRPr="008207F0">
        <w:rPr>
          <w:sz w:val="12"/>
        </w:rPr>
        <w:t>¶</w:t>
      </w:r>
      <w:r w:rsidRPr="008207F0">
        <w:rPr>
          <w:sz w:val="16"/>
        </w:rPr>
        <w:t xml:space="preserve"> Schumer said the gang plans to meet every Tuesday and Thursday, and their staffs will meet every Wednesday. The senators want to go through the committee process, he said, adding that the process has become all too rare in Congress.</w:t>
      </w:r>
      <w:r w:rsidRPr="008207F0">
        <w:rPr>
          <w:sz w:val="12"/>
        </w:rPr>
        <w:t>¶</w:t>
      </w:r>
      <w:r w:rsidRPr="008207F0">
        <w:rPr>
          <w:sz w:val="16"/>
        </w:rPr>
        <w:t xml:space="preserve"> He added that Senate Majority Leader Harry </w:t>
      </w:r>
      <w:r w:rsidRPr="008207F0">
        <w:rPr>
          <w:rStyle w:val="StyleBoldUnderline"/>
          <w:highlight w:val="yellow"/>
        </w:rPr>
        <w:t>Reid</w:t>
      </w:r>
      <w:r w:rsidRPr="008207F0">
        <w:rPr>
          <w:sz w:val="16"/>
        </w:rPr>
        <w:t xml:space="preserve"> (D-Nev.) </w:t>
      </w:r>
      <w:r w:rsidRPr="008207F0">
        <w:rPr>
          <w:rStyle w:val="StyleBoldUnderline"/>
          <w:highlight w:val="yellow"/>
        </w:rPr>
        <w:t>has said that he will make putting the bill on the upper chamber's floor a priority when the group is ready, likely this spring.</w:t>
      </w:r>
      <w:r w:rsidRPr="008207F0">
        <w:rPr>
          <w:rStyle w:val="StyleBoldUnderline"/>
          <w:b w:val="0"/>
          <w:sz w:val="12"/>
          <w:highlight w:val="yellow"/>
        </w:rPr>
        <w:t>¶</w:t>
      </w:r>
      <w:r w:rsidRPr="008207F0">
        <w:rPr>
          <w:rStyle w:val="StyleBoldUnderline"/>
          <w:highlight w:val="yellow"/>
        </w:rPr>
        <w:t xml:space="preserve"> "This is going </w:t>
      </w:r>
      <w:r w:rsidRPr="008207F0">
        <w:rPr>
          <w:rStyle w:val="Emphasis"/>
          <w:highlight w:val="yellow"/>
        </w:rPr>
        <w:t>to be fragile,"</w:t>
      </w:r>
      <w:r w:rsidRPr="008207F0">
        <w:rPr>
          <w:sz w:val="16"/>
        </w:rPr>
        <w:t xml:space="preserve"> McCain said, adding that </w:t>
      </w:r>
      <w:r w:rsidRPr="008207F0">
        <w:rPr>
          <w:rStyle w:val="StyleBoldUnderline"/>
          <w:highlight w:val="yellow"/>
        </w:rPr>
        <w:t xml:space="preserve">the group "will have to take </w:t>
      </w:r>
      <w:r w:rsidRPr="00D04E29">
        <w:rPr>
          <w:rStyle w:val="Emphasis"/>
          <w:highlight w:val="yellow"/>
        </w:rPr>
        <w:t>tough votes</w:t>
      </w:r>
      <w:r w:rsidRPr="008207F0">
        <w:rPr>
          <w:rStyle w:val="StyleBoldUnderline"/>
          <w:highlight w:val="yellow"/>
        </w:rPr>
        <w:t>" to keep a bill intact.</w:t>
      </w:r>
    </w:p>
    <w:p w:rsidR="00632517" w:rsidRDefault="00632517" w:rsidP="00632517">
      <w:pPr>
        <w:pStyle w:val="Heading4"/>
      </w:pPr>
      <w:r>
        <w:t>(--) Failure to find consensus on even one issue could kill the immigration reform push:</w:t>
      </w:r>
    </w:p>
    <w:p w:rsidR="00632517" w:rsidRDefault="00632517" w:rsidP="00632517">
      <w:pPr>
        <w:ind w:left="720"/>
      </w:pPr>
      <w:r>
        <w:t xml:space="preserve">Daniel </w:t>
      </w:r>
      <w:r w:rsidRPr="00295FDB">
        <w:rPr>
          <w:rStyle w:val="StyleStyleBold12pt"/>
        </w:rPr>
        <w:t>González, 2/3/2013</w:t>
      </w:r>
      <w:r>
        <w:t xml:space="preserve"> (staff writer, “Paths to immigration reform will be bumpy,” </w:t>
      </w:r>
      <w:hyperlink r:id="rId152" w:history="1">
        <w:r w:rsidRPr="006A7531">
          <w:rPr>
            <w:rStyle w:val="Hyperlink"/>
          </w:rPr>
          <w:t>http://www.azcentral.com/news/politics/articles/20130130immigration-reform-bumpy.html</w:t>
        </w:r>
      </w:hyperlink>
      <w:r>
        <w:t>, Accessed 2/21/2013, rwg)</w:t>
      </w:r>
    </w:p>
    <w:p w:rsidR="00632517" w:rsidRPr="00295FDB" w:rsidRDefault="00632517" w:rsidP="00632517">
      <w:pPr>
        <w:rPr>
          <w:sz w:val="16"/>
        </w:rPr>
      </w:pPr>
      <w:r w:rsidRPr="00295FDB">
        <w:rPr>
          <w:rStyle w:val="StyleBoldUnderline"/>
          <w:highlight w:val="yellow"/>
        </w:rPr>
        <w:t>Add to the mix other contentious issues such as workplace enforcement, employer verification, and adjusting the future levels of legal immigrants, and passing a comprehensive immigration bill becomes even more complicated</w:t>
      </w:r>
      <w:r w:rsidRPr="00295FDB">
        <w:rPr>
          <w:sz w:val="16"/>
        </w:rPr>
        <w:t>, she said.</w:t>
      </w:r>
      <w:r w:rsidRPr="00295FDB">
        <w:rPr>
          <w:sz w:val="12"/>
        </w:rPr>
        <w:t>¶</w:t>
      </w:r>
      <w:r w:rsidRPr="00295FDB">
        <w:rPr>
          <w:sz w:val="16"/>
        </w:rPr>
        <w:t xml:space="preserve"> </w:t>
      </w:r>
      <w:r w:rsidRPr="00295FDB">
        <w:rPr>
          <w:rStyle w:val="StyleBoldUnderline"/>
          <w:highlight w:val="yellow"/>
        </w:rPr>
        <w:t xml:space="preserve">Failure to find consensus on even one of those issues could be enough to </w:t>
      </w:r>
      <w:r w:rsidRPr="00295FDB">
        <w:rPr>
          <w:rStyle w:val="Emphasis"/>
          <w:highlight w:val="yellow"/>
        </w:rPr>
        <w:t>kill the entire push,</w:t>
      </w:r>
      <w:r w:rsidRPr="00295FDB">
        <w:rPr>
          <w:rStyle w:val="StyleBoldUnderline"/>
          <w:highlight w:val="yellow"/>
        </w:rPr>
        <w:t xml:space="preserve"> despite the momentum</w:t>
      </w:r>
      <w:r w:rsidRPr="00295FDB">
        <w:rPr>
          <w:sz w:val="16"/>
        </w:rPr>
        <w:t>. In 2007, even with the strong backing of President George W. Bush and broad bipartisan support from veteran lawmakers including Sen. Edward Kennedy, D-Mass., and Sen. John McCain, R-Ariz., the House refused to act on a bill passed by the Senate. The snag? What to do with the illegal immigrants — then estimated to be 12million — already in the country.</w:t>
      </w:r>
    </w:p>
    <w:p w:rsidR="00632517" w:rsidRDefault="00632517" w:rsidP="00632517">
      <w:pPr>
        <w:pStyle w:val="Heading4"/>
      </w:pPr>
      <w:r>
        <w:t>(--) Serious obstacles stand in the way of immigration reform:</w:t>
      </w:r>
    </w:p>
    <w:p w:rsidR="00632517" w:rsidRDefault="00632517" w:rsidP="00632517">
      <w:pPr>
        <w:ind w:left="720"/>
      </w:pPr>
      <w:r>
        <w:t xml:space="preserve">Sarahi </w:t>
      </w:r>
      <w:r w:rsidRPr="001A1450">
        <w:rPr>
          <w:rStyle w:val="StyleStyleBold12pt"/>
        </w:rPr>
        <w:t>Uribe, 1/22/2013</w:t>
      </w:r>
      <w:r>
        <w:t xml:space="preserve"> (staff writer, “Immigration reform: Obama needs to close gap between rhetoric and reality,” </w:t>
      </w:r>
      <w:hyperlink r:id="rId153" w:history="1">
        <w:r w:rsidRPr="002036B3">
          <w:rPr>
            <w:rStyle w:val="Hyperlink"/>
          </w:rPr>
          <w:t>http://www.guardian.co.uk/commentisfree /2013/jan/22/immigration-reform-obama-rhetoric-reality</w:t>
        </w:r>
      </w:hyperlink>
      <w:r>
        <w:t>, Accessed 1/24/2013, rwg)</w:t>
      </w:r>
    </w:p>
    <w:p w:rsidR="00632517" w:rsidRPr="001A1450" w:rsidRDefault="00632517" w:rsidP="00632517">
      <w:pPr>
        <w:rPr>
          <w:sz w:val="16"/>
        </w:rPr>
      </w:pPr>
      <w:r w:rsidRPr="001A1450">
        <w:rPr>
          <w:sz w:val="16"/>
        </w:rPr>
        <w:t xml:space="preserve">When President Obama won re-election – in large part due to the record number of Latinos who voted for him – he renewed his promise for federal immigration reform, singling it out as the top priority for the upcoming legislative session. </w:t>
      </w:r>
      <w:r w:rsidRPr="001A1450">
        <w:rPr>
          <w:rStyle w:val="StyleBoldUnderline"/>
          <w:highlight w:val="yellow"/>
        </w:rPr>
        <w:t xml:space="preserve">Though federal legislation that provides a pathway to citizenship for the nation's 11 million undocumented residents is long overdue, </w:t>
      </w:r>
      <w:r w:rsidRPr="001A1450">
        <w:rPr>
          <w:rStyle w:val="Emphasis"/>
          <w:highlight w:val="yellow"/>
        </w:rPr>
        <w:t>serious obstacles stand in the way</w:t>
      </w:r>
      <w:r w:rsidRPr="001A1450">
        <w:rPr>
          <w:rStyle w:val="StyleBoldUnderline"/>
          <w:highlight w:val="yellow"/>
        </w:rPr>
        <w:t>, including an obstructionist Congress</w:t>
      </w:r>
      <w:r w:rsidRPr="001A1450">
        <w:rPr>
          <w:sz w:val="16"/>
        </w:rPr>
        <w:t xml:space="preserve"> and the president's growing list of other legislative priorities.</w:t>
      </w:r>
    </w:p>
    <w:p w:rsidR="00632517" w:rsidRDefault="00632517" w:rsidP="00632517">
      <w:pPr>
        <w:pStyle w:val="Heading4"/>
        <w:rPr>
          <w:rStyle w:val="StyleStyleBold12pt"/>
          <w:b/>
        </w:rPr>
      </w:pPr>
      <w:r>
        <w:rPr>
          <w:rStyle w:val="StyleStyleBold12pt"/>
        </w:rPr>
        <w:t>(--) White House must convince the GOP to pass immigration reform:</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154" w:history="1">
        <w:r w:rsidRPr="00C903DA">
          <w:rPr>
            <w:rStyle w:val="Hyperlink"/>
          </w:rPr>
          <w:t>http://www.huffingtonpost.com/2013/01/15/obama-immigration-reform_n_2463388.html</w:t>
        </w:r>
      </w:hyperlink>
      <w:r w:rsidRPr="00C903DA">
        <w:t>, Accessed 1/23/2013, rwg)</w:t>
      </w:r>
    </w:p>
    <w:p w:rsidR="00632517" w:rsidRDefault="00632517" w:rsidP="00632517">
      <w:pPr>
        <w:rPr>
          <w:sz w:val="16"/>
        </w:rPr>
      </w:pPr>
      <w:r w:rsidRPr="001D1489">
        <w:rPr>
          <w:rStyle w:val="StyleBoldUnderline"/>
          <w:highlight w:val="yellow"/>
        </w:rPr>
        <w:t>One key in the second term, advocates say, will be convincing skeptics</w:t>
      </w:r>
      <w:r w:rsidRPr="001D1489">
        <w:rPr>
          <w:sz w:val="16"/>
        </w:rPr>
        <w:t xml:space="preserve"> such as Republican Sen. John Cornyn of Texas </w:t>
      </w:r>
      <w:r w:rsidRPr="001D1489">
        <w:rPr>
          <w:rStyle w:val="StyleBoldUnderline"/>
          <w:highlight w:val="yellow"/>
        </w:rPr>
        <w:t xml:space="preserve">that the Obama administration held up its end of the bargain by proving a commitment to enforcement. The White House also needs to </w:t>
      </w:r>
      <w:r w:rsidRPr="001D1489">
        <w:rPr>
          <w:rStyle w:val="Emphasis"/>
          <w:highlight w:val="yellow"/>
        </w:rPr>
        <w:t>convince GOP lawmakers</w:t>
      </w:r>
      <w:r w:rsidRPr="001D1489">
        <w:rPr>
          <w:rStyle w:val="StyleBoldUnderline"/>
        </w:rPr>
        <w:t xml:space="preserve"> </w:t>
      </w:r>
      <w:r w:rsidRPr="001D1489">
        <w:rPr>
          <w:rStyle w:val="StyleBoldUnderline"/>
          <w:highlight w:val="yellow"/>
        </w:rPr>
        <w:t>that there's support from their constituents for immigration reform</w:t>
      </w:r>
      <w:r w:rsidRPr="001D1489">
        <w:rPr>
          <w:sz w:val="16"/>
        </w:rPr>
        <w:t>, which could be aided by conservative evangelical leaders and members of the business community who are pushing for a bill.</w:t>
      </w:r>
    </w:p>
    <w:p w:rsidR="00632517" w:rsidRDefault="00632517" w:rsidP="00632517">
      <w:pPr>
        <w:pStyle w:val="Heading4"/>
      </w:pPr>
      <w:r>
        <w:t>(--) There’s optimism, but no guarantee—past efforts at failed immigration reform prove it can come up short:</w:t>
      </w:r>
    </w:p>
    <w:p w:rsidR="00632517" w:rsidRDefault="00632517" w:rsidP="00632517">
      <w:pPr>
        <w:ind w:left="720"/>
      </w:pPr>
      <w:r>
        <w:t xml:space="preserve">Nancy </w:t>
      </w:r>
      <w:r w:rsidRPr="003329D5">
        <w:rPr>
          <w:rStyle w:val="StyleStyleBold12pt"/>
        </w:rPr>
        <w:t>Benac, 1/24/2013</w:t>
      </w:r>
      <w:r>
        <w:t xml:space="preserve"> (staff writer, “Obama's uphill agenda,” </w:t>
      </w:r>
      <w:hyperlink r:id="rId155" w:history="1">
        <w:r w:rsidRPr="002036B3">
          <w:rPr>
            <w:rStyle w:val="Hyperlink"/>
          </w:rPr>
          <w:t>http://www.detroitnews.com/article/20130124/OPINION01/301240324/1008/opinion01/Obama-s-uphill-agenda</w:t>
        </w:r>
      </w:hyperlink>
      <w:r>
        <w:t>, Accessed 1/24/2013, rwg)</w:t>
      </w:r>
    </w:p>
    <w:p w:rsidR="00632517" w:rsidRPr="003329D5" w:rsidRDefault="00632517" w:rsidP="00632517">
      <w:pPr>
        <w:rPr>
          <w:sz w:val="16"/>
        </w:rPr>
      </w:pPr>
      <w:r w:rsidRPr="003329D5">
        <w:rPr>
          <w:rStyle w:val="StyleBoldUnderline"/>
          <w:highlight w:val="yellow"/>
        </w:rPr>
        <w:t>Immigration offers Obama perhaps his best chance at a significant second-term achievement. The 2012 elections,</w:t>
      </w:r>
      <w:r w:rsidRPr="003329D5">
        <w:rPr>
          <w:sz w:val="16"/>
        </w:rPr>
        <w:t xml:space="preserve"> in which Obama drew lopsided support from Hispanics, </w:t>
      </w:r>
      <w:r w:rsidRPr="003329D5">
        <w:rPr>
          <w:rStyle w:val="StyleBoldUnderline"/>
          <w:highlight w:val="yellow"/>
        </w:rPr>
        <w:t>gave Republicans a wake-up call</w:t>
      </w:r>
      <w:r w:rsidRPr="003329D5">
        <w:rPr>
          <w:rStyle w:val="StyleBoldUnderline"/>
        </w:rPr>
        <w:t xml:space="preserve"> </w:t>
      </w:r>
      <w:r w:rsidRPr="003329D5">
        <w:rPr>
          <w:sz w:val="16"/>
        </w:rPr>
        <w:t xml:space="preserve">on their need to pay more attention to Latinos, </w:t>
      </w:r>
      <w:r w:rsidRPr="003329D5">
        <w:rPr>
          <w:rStyle w:val="StyleBoldUnderline"/>
          <w:highlight w:val="yellow"/>
        </w:rPr>
        <w:t>so the GOP is more inclined to work with the president there than on other issues.</w:t>
      </w:r>
      <w:r w:rsidRPr="003329D5">
        <w:rPr>
          <w:rStyle w:val="StyleBoldUnderline"/>
          <w:b w:val="0"/>
          <w:sz w:val="12"/>
          <w:highlight w:val="yellow"/>
        </w:rPr>
        <w:t>¶</w:t>
      </w:r>
      <w:r w:rsidRPr="003329D5">
        <w:rPr>
          <w:rStyle w:val="StyleBoldUnderline"/>
          <w:highlight w:val="yellow"/>
        </w:rPr>
        <w:t xml:space="preserve"> The problem is incredibly complex, though, and past efforts at comprehensive change </w:t>
      </w:r>
      <w:r w:rsidRPr="003329D5">
        <w:rPr>
          <w:rStyle w:val="Emphasis"/>
          <w:highlight w:val="yellow"/>
        </w:rPr>
        <w:t>have failed</w:t>
      </w:r>
      <w:r w:rsidRPr="003329D5">
        <w:rPr>
          <w:sz w:val="16"/>
        </w:rPr>
        <w:t>. The question of how to deal with the estimated 11 million people illegally in the U.S. is the big sticking point.</w:t>
      </w:r>
    </w:p>
    <w:p w:rsidR="00632517" w:rsidRDefault="00632517" w:rsidP="00632517">
      <w:pPr>
        <w:pStyle w:val="Heading4"/>
        <w:rPr>
          <w:rStyle w:val="StyleStyleBold12pt"/>
          <w:b/>
        </w:rPr>
      </w:pPr>
      <w:r>
        <w:rPr>
          <w:rStyle w:val="StyleStyleBold12pt"/>
        </w:rPr>
        <w:t>(--) Amnesty will be a sticking point in the push for immigration reform—Obama needs to push past that:</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156" w:history="1">
        <w:r w:rsidRPr="00C903DA">
          <w:rPr>
            <w:rStyle w:val="Hyperlink"/>
          </w:rPr>
          <w:t>http://www.huffingtonpost.com/2013/01/15/obama-immigration-reform_n_2463388.html</w:t>
        </w:r>
      </w:hyperlink>
      <w:r w:rsidRPr="00C903DA">
        <w:t>, Accessed 1/23/2013, rwg)</w:t>
      </w:r>
    </w:p>
    <w:p w:rsidR="00632517" w:rsidRDefault="00632517" w:rsidP="00632517">
      <w:pPr>
        <w:rPr>
          <w:rStyle w:val="Emphasis"/>
          <w:highlight w:val="yellow"/>
        </w:rPr>
      </w:pPr>
      <w:r w:rsidRPr="001D1489">
        <w:rPr>
          <w:rStyle w:val="StyleBoldUnderline"/>
          <w:highlight w:val="yellow"/>
        </w:rPr>
        <w:t>Citizenship will be another major question. Obama has consistently said that a path to citizenship is vital to immigration reform, and it will be a non-negotiable in his plan</w:t>
      </w:r>
      <w:r w:rsidRPr="001D1489">
        <w:rPr>
          <w:sz w:val="16"/>
        </w:rPr>
        <w:t>. It wouldn't be the "amnesty" decried by some on the right. It would likely involve fines, English tests and "going to the back of the line," which means waiting for possibly a long, long time.</w:t>
      </w:r>
      <w:r w:rsidRPr="001D1489">
        <w:rPr>
          <w:sz w:val="12"/>
        </w:rPr>
        <w:t>¶</w:t>
      </w:r>
      <w:r w:rsidRPr="001D1489">
        <w:rPr>
          <w:sz w:val="16"/>
        </w:rPr>
        <w:t xml:space="preserve"> </w:t>
      </w:r>
      <w:r w:rsidRPr="001D1489">
        <w:rPr>
          <w:rStyle w:val="StyleBoldUnderline"/>
          <w:highlight w:val="yellow"/>
        </w:rPr>
        <w:t xml:space="preserve">But that, like the argument that border security must be completed before immigration reform can take place, will be a </w:t>
      </w:r>
      <w:r w:rsidRPr="001D1489">
        <w:rPr>
          <w:rStyle w:val="Emphasis"/>
          <w:highlight w:val="yellow"/>
        </w:rPr>
        <w:t>sticking point.</w:t>
      </w:r>
    </w:p>
    <w:p w:rsidR="00632517" w:rsidRDefault="00632517" w:rsidP="00632517">
      <w:pPr>
        <w:rPr>
          <w:rStyle w:val="Emphasis"/>
          <w:highlight w:val="yellow"/>
        </w:rPr>
      </w:pPr>
      <w:r>
        <w:rPr>
          <w:rStyle w:val="Emphasis"/>
          <w:highlight w:val="yellow"/>
        </w:rPr>
        <w:br w:type="page"/>
      </w:r>
    </w:p>
    <w:p w:rsidR="00632517" w:rsidRDefault="00632517" w:rsidP="00632517">
      <w:pPr>
        <w:pStyle w:val="Heading3"/>
      </w:pPr>
      <w:bookmarkStart w:id="123" w:name="_Toc350547530"/>
      <w:bookmarkStart w:id="124" w:name="_Toc360094006"/>
      <w:bookmarkStart w:id="125" w:name="_Toc360094459"/>
      <w:bookmarkStart w:id="126" w:name="_Toc360209677"/>
      <w:bookmarkStart w:id="127" w:name="_Toc347998813"/>
      <w:bookmarkStart w:id="128" w:name="_Toc347999003"/>
      <w:r>
        <w:t>UQ:  AT:  Won’t use PC on immigration</w:t>
      </w:r>
      <w:bookmarkEnd w:id="123"/>
      <w:bookmarkEnd w:id="124"/>
      <w:bookmarkEnd w:id="125"/>
      <w:bookmarkEnd w:id="126"/>
    </w:p>
    <w:bookmarkEnd w:id="127"/>
    <w:bookmarkEnd w:id="128"/>
    <w:p w:rsidR="00632517" w:rsidRPr="00235163" w:rsidRDefault="00632517" w:rsidP="00632517">
      <w:pPr>
        <w:pStyle w:val="Heading4"/>
        <w:rPr>
          <w:rStyle w:val="StyleStyleBold12pt"/>
          <w:b/>
        </w:rPr>
      </w:pPr>
      <w:r>
        <w:rPr>
          <w:rStyle w:val="StyleStyleBold12pt"/>
        </w:rPr>
        <w:t xml:space="preserve">(--) </w:t>
      </w:r>
      <w:r w:rsidRPr="00235163">
        <w:rPr>
          <w:rStyle w:val="StyleStyleBold12pt"/>
        </w:rPr>
        <w:t>Obama staking his political capital on reforming immigration:</w:t>
      </w:r>
    </w:p>
    <w:p w:rsidR="00632517" w:rsidRPr="003335CB" w:rsidRDefault="00632517" w:rsidP="00632517">
      <w:pPr>
        <w:ind w:firstLine="720"/>
      </w:pPr>
      <w:r w:rsidRPr="003335CB">
        <w:rPr>
          <w:rStyle w:val="StyleStyleBold12pt"/>
        </w:rPr>
        <w:t>Collinson 2/14</w:t>
      </w:r>
      <w:r>
        <w:t>/20</w:t>
      </w:r>
      <w:r w:rsidRPr="00235163">
        <w:rPr>
          <w:rStyle w:val="StyleStyleBold12pt"/>
        </w:rPr>
        <w:t>13</w:t>
      </w:r>
      <w:r>
        <w:t>, Stephen, “Vow to ignite the economy,” The Advertiser (Australia), Lexis</w:t>
      </w:r>
    </w:p>
    <w:p w:rsidR="00632517" w:rsidRPr="00235163" w:rsidRDefault="00632517" w:rsidP="00632517">
      <w:pPr>
        <w:rPr>
          <w:sz w:val="16"/>
        </w:rPr>
      </w:pPr>
      <w:r w:rsidRPr="00235163">
        <w:rPr>
          <w:sz w:val="16"/>
        </w:rPr>
        <w:t xml:space="preserve">US PRESIDENT Barack </w:t>
      </w:r>
      <w:r w:rsidRPr="00235163">
        <w:rPr>
          <w:rStyle w:val="StyleBoldUnderline"/>
          <w:highlight w:val="yellow"/>
        </w:rPr>
        <w:t xml:space="preserve">Obama has staked his second term </w:t>
      </w:r>
      <w:r w:rsidRPr="00235163">
        <w:rPr>
          <w:rStyle w:val="Emphasis"/>
          <w:highlight w:val="yellow"/>
        </w:rPr>
        <w:t>political capital</w:t>
      </w:r>
      <w:r w:rsidRPr="00235163">
        <w:rPr>
          <w:rStyle w:val="StyleBoldUnderline"/>
          <w:highlight w:val="yellow"/>
        </w:rPr>
        <w:t xml:space="preserve"> on a full-bore drive to</w:t>
      </w:r>
      <w:r w:rsidRPr="00235163">
        <w:rPr>
          <w:sz w:val="16"/>
        </w:rPr>
        <w:t xml:space="preserve"> cut gun crime, </w:t>
      </w:r>
      <w:r w:rsidRPr="00235163">
        <w:rPr>
          <w:rStyle w:val="Emphasis"/>
          <w:highlight w:val="yellow"/>
        </w:rPr>
        <w:t>reform the immigration system</w:t>
      </w:r>
      <w:r w:rsidRPr="00235163">
        <w:rPr>
          <w:sz w:val="16"/>
        </w:rPr>
        <w:t xml:space="preserve"> and ignite economic growth.</w:t>
      </w:r>
      <w:r w:rsidRPr="00235163">
        <w:rPr>
          <w:sz w:val="12"/>
        </w:rPr>
        <w:t>¶</w:t>
      </w:r>
      <w:r w:rsidRPr="00235163">
        <w:rPr>
          <w:sz w:val="16"/>
        </w:rPr>
        <w:t xml:space="preserve"> In his annual State of the Union address yesterday, Mr Obama referred only in passing to tense nuclear showdowns with North Korea and Iran, but pledged to bring half of US troops in Afghanistan home in a year.</w:t>
      </w:r>
      <w:r w:rsidRPr="00235163">
        <w:rPr>
          <w:sz w:val="12"/>
        </w:rPr>
        <w:t>¶</w:t>
      </w:r>
      <w:r w:rsidRPr="00235163">
        <w:rPr>
          <w:sz w:val="16"/>
        </w:rPr>
        <w:t xml:space="preserve"> </w:t>
      </w:r>
      <w:r w:rsidRPr="00235163">
        <w:rPr>
          <w:rStyle w:val="StyleBoldUnderline"/>
          <w:highlight w:val="yellow"/>
        </w:rPr>
        <w:t>Grasping for a note of optimism</w:t>
      </w:r>
      <w:r w:rsidRPr="00235163">
        <w:rPr>
          <w:sz w:val="16"/>
        </w:rPr>
        <w:t xml:space="preserve"> in still grim economic times, Mr </w:t>
      </w:r>
      <w:r w:rsidRPr="00235163">
        <w:rPr>
          <w:rStyle w:val="StyleBoldUnderline"/>
          <w:highlight w:val="yellow"/>
        </w:rPr>
        <w:t>Obama recalled how</w:t>
      </w:r>
      <w:r w:rsidRPr="00235163">
        <w:rPr>
          <w:sz w:val="16"/>
        </w:rPr>
        <w:t xml:space="preserve"> in his first term </w:t>
      </w:r>
      <w:r w:rsidRPr="00235163">
        <w:rPr>
          <w:rStyle w:val="StyleBoldUnderline"/>
          <w:highlight w:val="yellow"/>
        </w:rPr>
        <w:t>America had rebounded from the worst economic crisis in generations</w:t>
      </w:r>
      <w:r w:rsidRPr="00235163">
        <w:rPr>
          <w:sz w:val="16"/>
          <w:highlight w:val="yellow"/>
        </w:rPr>
        <w:t>.</w:t>
      </w:r>
      <w:r w:rsidRPr="00235163">
        <w:rPr>
          <w:sz w:val="16"/>
        </w:rPr>
        <w:t xml:space="preserve"> </w:t>
      </w:r>
      <w:r w:rsidRPr="00235163">
        <w:rPr>
          <w:sz w:val="12"/>
        </w:rPr>
        <w:t>¶</w:t>
      </w:r>
      <w:r w:rsidRPr="00235163">
        <w:rPr>
          <w:sz w:val="16"/>
        </w:rPr>
        <w:t xml:space="preserve"> ``Together, we have cleared away the rubble of crisis, and can say with renewed confidence that the state of our union is stronger,'' he said in a speech punctuated by raucous cheers in the House of Representatives.</w:t>
      </w:r>
      <w:r w:rsidRPr="00235163">
        <w:rPr>
          <w:sz w:val="12"/>
        </w:rPr>
        <w:t>¶</w:t>
      </w:r>
      <w:r w:rsidRPr="00235163">
        <w:rPr>
          <w:sz w:val="16"/>
        </w:rPr>
        <w:t xml:space="preserve"> </w:t>
      </w:r>
      <w:r w:rsidRPr="00235163">
        <w:rPr>
          <w:rStyle w:val="StyleBoldUnderline"/>
          <w:highlight w:val="yellow"/>
        </w:rPr>
        <w:t>The address was</w:t>
      </w:r>
      <w:r w:rsidRPr="00235163">
        <w:rPr>
          <w:sz w:val="16"/>
        </w:rPr>
        <w:t xml:space="preserve"> Mr </w:t>
      </w:r>
      <w:r w:rsidRPr="00235163">
        <w:rPr>
          <w:rStyle w:val="StyleBoldUnderline"/>
          <w:highlight w:val="yellow"/>
        </w:rPr>
        <w:t>Obama's best chance to speak directly to Americans to build support for his plans</w:t>
      </w:r>
      <w:r w:rsidRPr="00235163">
        <w:rPr>
          <w:sz w:val="16"/>
        </w:rPr>
        <w:t xml:space="preserve"> after his November election win.</w:t>
      </w:r>
      <w:r w:rsidRPr="00235163">
        <w:rPr>
          <w:sz w:val="12"/>
        </w:rPr>
        <w:t>¶</w:t>
      </w:r>
      <w:r w:rsidRPr="00235163">
        <w:rPr>
          <w:sz w:val="16"/>
        </w:rPr>
        <w:t xml:space="preserve"> ``A growing economy that creates good, middle-class jobs - that must be the North Star that guides our efforts,'' he said.</w:t>
      </w:r>
      <w:r w:rsidRPr="00235163">
        <w:rPr>
          <w:sz w:val="12"/>
        </w:rPr>
        <w:t>¶</w:t>
      </w:r>
      <w:r w:rsidRPr="00235163">
        <w:rPr>
          <w:sz w:val="16"/>
        </w:rPr>
        <w:t xml:space="preserve"> ``It is our generation's task, then, to reignite the true engine of America's economic growth - a rising, thriving middle class.''</w:t>
      </w:r>
    </w:p>
    <w:p w:rsidR="00632517" w:rsidRDefault="00632517" w:rsidP="00632517">
      <w:pPr>
        <w:pStyle w:val="Heading4"/>
      </w:pPr>
      <w:r>
        <w:t xml:space="preserve">(--) Obama focusing capital on immigration </w:t>
      </w:r>
    </w:p>
    <w:p w:rsidR="00632517" w:rsidRDefault="00632517" w:rsidP="00632517">
      <w:r w:rsidRPr="00CD51F0">
        <w:rPr>
          <w:rStyle w:val="StyleStyleBold12pt"/>
        </w:rPr>
        <w:t>Benen 2/6</w:t>
      </w:r>
      <w:r>
        <w:t xml:space="preserve"> (Steve, “Defining the 'extremes' in the immigration debate”, </w:t>
      </w:r>
      <w:hyperlink r:id="rId157" w:history="1">
        <w:r w:rsidRPr="00A173C9">
          <w:rPr>
            <w:rStyle w:val="Hyperlink"/>
          </w:rPr>
          <w:t>http://maddowblog.msnbc.com/_news/2013/02/06/16868677-defining-the-extremes-in-the-immigration-debate</w:t>
        </w:r>
      </w:hyperlink>
      <w:r>
        <w:t xml:space="preserve">, CMR) </w:t>
      </w:r>
    </w:p>
    <w:p w:rsidR="00632517" w:rsidRDefault="00632517" w:rsidP="00632517"/>
    <w:p w:rsidR="00632517" w:rsidRPr="00D430D2" w:rsidRDefault="00632517" w:rsidP="00632517">
      <w:pPr>
        <w:rPr>
          <w:sz w:val="16"/>
        </w:rPr>
      </w:pPr>
      <w:r w:rsidRPr="00D430D2">
        <w:rPr>
          <w:sz w:val="16"/>
        </w:rPr>
        <w:t xml:space="preserve">At the surface, </w:t>
      </w:r>
      <w:r w:rsidRPr="00CD51F0">
        <w:rPr>
          <w:rStyle w:val="StyleBoldUnderline"/>
          <w:highlight w:val="yellow"/>
        </w:rPr>
        <w:t>there's ample reason for optimism on</w:t>
      </w:r>
      <w:r w:rsidRPr="00D430D2">
        <w:rPr>
          <w:sz w:val="16"/>
        </w:rPr>
        <w:t xml:space="preserve"> comprehensive </w:t>
      </w:r>
      <w:r w:rsidRPr="00CD51F0">
        <w:rPr>
          <w:rStyle w:val="StyleBoldUnderline"/>
          <w:highlight w:val="yellow"/>
        </w:rPr>
        <w:t>immigration</w:t>
      </w:r>
      <w:r w:rsidRPr="00D430D2">
        <w:rPr>
          <w:sz w:val="16"/>
        </w:rPr>
        <w:t xml:space="preserve"> reform. President </w:t>
      </w:r>
      <w:r w:rsidRPr="00CD51F0">
        <w:rPr>
          <w:rStyle w:val="StyleBoldUnderline"/>
          <w:highlight w:val="yellow"/>
        </w:rPr>
        <w:t xml:space="preserve">Obama is investing </w:t>
      </w:r>
      <w:r w:rsidRPr="00CD51F0">
        <w:rPr>
          <w:rStyle w:val="Emphasis"/>
          <w:highlight w:val="yellow"/>
        </w:rPr>
        <w:t>considerable political capital</w:t>
      </w:r>
      <w:r w:rsidRPr="00D430D2">
        <w:rPr>
          <w:sz w:val="16"/>
        </w:rPr>
        <w:t xml:space="preserve"> into the issue; the public strongly supports the reform efforts; </w:t>
      </w:r>
      <w:r w:rsidRPr="00CD51F0">
        <w:rPr>
          <w:rStyle w:val="StyleBoldUnderline"/>
          <w:highlight w:val="yellow"/>
        </w:rPr>
        <w:t>a bipartisan bill is already progressing</w:t>
      </w:r>
      <w:r w:rsidRPr="00D430D2">
        <w:rPr>
          <w:sz w:val="16"/>
        </w:rPr>
        <w:t xml:space="preserve"> in the Senate; </w:t>
      </w:r>
      <w:r w:rsidRPr="00D430D2">
        <w:rPr>
          <w:rStyle w:val="StyleBoldUnderline"/>
          <w:highlight w:val="yellow"/>
        </w:rPr>
        <w:t>and every Republican strategist and consultant is warning the party not to further alienate the fastest-growing voting constituency</w:t>
      </w:r>
      <w:r w:rsidRPr="00D430D2">
        <w:rPr>
          <w:sz w:val="16"/>
        </w:rPr>
        <w:t xml:space="preserve"> in the country.</w:t>
      </w:r>
    </w:p>
    <w:p w:rsidR="00632517" w:rsidRPr="002B192C" w:rsidRDefault="00632517" w:rsidP="00632517">
      <w:r>
        <w:rPr>
          <w:rFonts w:eastAsiaTheme="majorEastAsia" w:cstheme="majorBidi"/>
          <w:b/>
          <w:bCs/>
          <w:iCs/>
          <w:sz w:val="26"/>
        </w:rPr>
        <w:t xml:space="preserve">(--) </w:t>
      </w:r>
      <w:r w:rsidRPr="002B192C">
        <w:rPr>
          <w:rFonts w:eastAsiaTheme="majorEastAsia" w:cstheme="majorBidi"/>
          <w:b/>
          <w:bCs/>
          <w:iCs/>
          <w:sz w:val="26"/>
        </w:rPr>
        <w:t>Obama will use political capital on immigration reform</w:t>
      </w:r>
      <w:r w:rsidRPr="002B192C">
        <w:rPr>
          <w:rFonts w:eastAsiaTheme="majorEastAsia" w:cstheme="majorBidi"/>
          <w:b/>
          <w:bCs/>
          <w:iCs/>
          <w:sz w:val="26"/>
        </w:rPr>
        <w:br/>
      </w:r>
      <w:r w:rsidRPr="00471090">
        <w:rPr>
          <w:rStyle w:val="StyleStyleBold12pt"/>
        </w:rPr>
        <w:t>Kludt, 1/3/2013</w:t>
      </w:r>
      <w:r>
        <w:t xml:space="preserve"> </w:t>
      </w:r>
      <w:r w:rsidRPr="002B192C">
        <w:t xml:space="preserve">( “Report: Obama To Make Push For Immigration Reform This Month”  </w:t>
      </w:r>
      <w:hyperlink r:id="rId158" w:history="1">
        <w:r w:rsidRPr="002B192C">
          <w:t>http://livewire.talkingpointsmemo.com/entry/report-obama-to-make-push-for-immigration-reform</w:t>
        </w:r>
      </w:hyperlink>
      <w:r w:rsidRPr="002B192C">
        <w:t xml:space="preserve"> sjg)</w:t>
      </w:r>
    </w:p>
    <w:p w:rsidR="00632517" w:rsidRPr="002B192C" w:rsidRDefault="00632517" w:rsidP="00632517"/>
    <w:p w:rsidR="00632517" w:rsidRPr="002B192C" w:rsidRDefault="00632517" w:rsidP="00632517">
      <w:pPr>
        <w:rPr>
          <w:u w:val="single"/>
        </w:rPr>
      </w:pPr>
      <w:r w:rsidRPr="002B192C">
        <w:rPr>
          <w:u w:val="single"/>
        </w:rPr>
        <w:t xml:space="preserve">President Barack </w:t>
      </w:r>
      <w:r w:rsidRPr="00471090">
        <w:rPr>
          <w:highlight w:val="yellow"/>
          <w:u w:val="single"/>
        </w:rPr>
        <w:t>Obama is prepared to use his political capital to pursue immigration reform this month</w:t>
      </w:r>
      <w:r w:rsidRPr="00471090">
        <w:rPr>
          <w:sz w:val="16"/>
          <w:highlight w:val="yellow"/>
        </w:rPr>
        <w:t>,</w:t>
      </w:r>
      <w:r w:rsidRPr="00471090">
        <w:rPr>
          <w:sz w:val="16"/>
        </w:rPr>
        <w:t xml:space="preserve"> according to a report published Wednesday in the Huffington Post. </w:t>
      </w:r>
      <w:r w:rsidRPr="00471090">
        <w:rPr>
          <w:sz w:val="12"/>
        </w:rPr>
        <w:t>¶</w:t>
      </w:r>
      <w:r w:rsidRPr="00471090">
        <w:rPr>
          <w:sz w:val="16"/>
        </w:rPr>
        <w:t xml:space="preserve"> The report cited an anonymous official in the Obama administration, who suggested that the president is unlikely to be deterred by the protracted fiscal cliff debate that will be revisited in the coming months. As such, the administration will reportedly move quickly on both immigration reform and gun control.</w:t>
      </w:r>
      <w:r w:rsidRPr="00471090">
        <w:rPr>
          <w:sz w:val="12"/>
        </w:rPr>
        <w:t>¶</w:t>
      </w:r>
      <w:r w:rsidRPr="00471090">
        <w:rPr>
          <w:sz w:val="16"/>
        </w:rPr>
        <w:t xml:space="preserve"> The report also quoted an unnamed Senate Democratic aide, who gauged the likelihood of immigration reform to pass Congress. Citing the fiscal cliff deal that passed the House of Represenatives this week with a combination of Republican and Democratic votes, the aide expressed confidence that House Speaker John Boehner (R-OH) will be able to overcome expected opposition from the conservative wing of his caucus.</w:t>
      </w:r>
      <w:r w:rsidRPr="00471090">
        <w:rPr>
          <w:sz w:val="12"/>
        </w:rPr>
        <w:t>¶</w:t>
      </w:r>
      <w:r w:rsidRPr="00471090">
        <w:rPr>
          <w:sz w:val="16"/>
        </w:rPr>
        <w:t xml:space="preserve"> "</w:t>
      </w:r>
      <w:r w:rsidRPr="00471090">
        <w:rPr>
          <w:highlight w:val="yellow"/>
          <w:u w:val="single"/>
        </w:rPr>
        <w:t>He already did it with this fiscal issue, so I would not be surprised if when it came down to it he puts up a bill that he just allows to go through with a combination of Democratic and Republican votes,</w:t>
      </w:r>
      <w:r w:rsidRPr="002B192C">
        <w:rPr>
          <w:u w:val="single"/>
        </w:rPr>
        <w:t xml:space="preserve"> without worrying about a majority of the majority," the aide said.</w:t>
      </w:r>
    </w:p>
    <w:p w:rsidR="00632517" w:rsidRDefault="00632517" w:rsidP="00632517">
      <w:pPr>
        <w:rPr>
          <w:sz w:val="16"/>
        </w:rPr>
      </w:pPr>
    </w:p>
    <w:p w:rsidR="00632517" w:rsidRDefault="00632517" w:rsidP="00632517">
      <w:pPr>
        <w:pStyle w:val="Heading3"/>
      </w:pPr>
      <w:bookmarkStart w:id="129" w:name="_Toc347998814"/>
      <w:bookmarkStart w:id="130" w:name="_Toc347999004"/>
      <w:bookmarkStart w:id="131" w:name="_Toc350547531"/>
      <w:bookmarkStart w:id="132" w:name="_Toc360094007"/>
      <w:bookmarkStart w:id="133" w:name="_Toc360094460"/>
      <w:bookmarkStart w:id="134" w:name="_Toc360209678"/>
      <w:r>
        <w:t>UQ: AT: High-Skilled Inevitable/Piecemeal</w:t>
      </w:r>
      <w:bookmarkEnd w:id="129"/>
      <w:bookmarkEnd w:id="130"/>
      <w:bookmarkEnd w:id="131"/>
      <w:bookmarkEnd w:id="132"/>
      <w:bookmarkEnd w:id="133"/>
      <w:bookmarkEnd w:id="134"/>
    </w:p>
    <w:p w:rsidR="00632517" w:rsidRDefault="00632517" w:rsidP="00632517">
      <w:pPr>
        <w:pStyle w:val="Heading4"/>
      </w:pPr>
      <w:r>
        <w:t xml:space="preserve">(--) High skilled is intertwined with comprehensive reform—neither can pass on its own:  </w:t>
      </w:r>
    </w:p>
    <w:p w:rsidR="00632517" w:rsidRDefault="00632517" w:rsidP="00632517">
      <w:pPr>
        <w:ind w:left="720"/>
      </w:pPr>
      <w:r w:rsidRPr="007570F5">
        <w:rPr>
          <w:rStyle w:val="StyleStyleBold12pt"/>
        </w:rPr>
        <w:t>Sengupta 2/14</w:t>
      </w:r>
      <w:r>
        <w:t>/20</w:t>
      </w:r>
      <w:r w:rsidRPr="00DB3FAB">
        <w:rPr>
          <w:rStyle w:val="StyleStyleBold12pt"/>
        </w:rPr>
        <w:t>13</w:t>
      </w:r>
      <w:r>
        <w:t>, Somini, “Broad base pushes U.S. visa change; Need for skilled workers has Silicon Valley aligned with immigration groups,” The International Herald Tribune, Lexis</w:t>
      </w:r>
    </w:p>
    <w:p w:rsidR="00632517" w:rsidRPr="00DB3FAB" w:rsidRDefault="00632517" w:rsidP="00632517">
      <w:pPr>
        <w:rPr>
          <w:sz w:val="16"/>
        </w:rPr>
      </w:pPr>
      <w:r w:rsidRPr="00DB3FAB">
        <w:rPr>
          <w:rStyle w:val="StyleBoldUnderline"/>
          <w:highlight w:val="yellow"/>
        </w:rPr>
        <w:t xml:space="preserve">''The odds of </w:t>
      </w:r>
      <w:r w:rsidRPr="00DB3FAB">
        <w:rPr>
          <w:rStyle w:val="Emphasis"/>
          <w:highlight w:val="yellow"/>
        </w:rPr>
        <w:t>high-skilled passing</w:t>
      </w:r>
      <w:r w:rsidRPr="00DB3FAB">
        <w:rPr>
          <w:rStyle w:val="StyleBoldUnderline"/>
          <w:highlight w:val="yellow"/>
        </w:rPr>
        <w:t xml:space="preserve"> </w:t>
      </w:r>
      <w:r w:rsidRPr="00DB3FAB">
        <w:rPr>
          <w:rStyle w:val="Emphasis"/>
          <w:highlight w:val="yellow"/>
        </w:rPr>
        <w:t>without comprehensive is close to zero</w:t>
      </w:r>
      <w:r w:rsidRPr="00DB3FAB">
        <w:rPr>
          <w:rStyle w:val="StyleBoldUnderline"/>
          <w:highlight w:val="yellow"/>
        </w:rPr>
        <w:t>, and the odds of comprehensive passing without high-skilled passing is close to zero</w:t>
      </w:r>
      <w:r w:rsidRPr="00B07C51">
        <w:rPr>
          <w:rStyle w:val="StyleBoldUnderline"/>
        </w:rPr>
        <w:t>,</w:t>
      </w:r>
      <w:r w:rsidRPr="00DB3FAB">
        <w:rPr>
          <w:sz w:val="16"/>
        </w:rPr>
        <w:t>'' said Robert D. Atkinson, president of The Information Technology &amp; Innovation Foundation, a nonpartisan research group based in Washington.</w:t>
      </w:r>
      <w:r w:rsidRPr="00DB3FAB">
        <w:rPr>
          <w:sz w:val="12"/>
        </w:rPr>
        <w:t>¶</w:t>
      </w:r>
      <w:r w:rsidRPr="00DB3FAB">
        <w:rPr>
          <w:sz w:val="16"/>
        </w:rPr>
        <w:t xml:space="preserve"> </w:t>
      </w:r>
      <w:r w:rsidRPr="00DB3FAB">
        <w:rPr>
          <w:rStyle w:val="StyleBoldUnderline"/>
          <w:highlight w:val="yellow"/>
        </w:rPr>
        <w:t>A group of powerful Senate Republicans and Democrats have reached a long-elusive agreement on some basic principles of a ''comprehensive'' revamping</w:t>
      </w:r>
      <w:r w:rsidRPr="00DB3FAB">
        <w:rPr>
          <w:sz w:val="16"/>
        </w:rPr>
        <w:t xml:space="preserve"> of immigration law. Separately, a bipartisan bill introduced in the Senate in late January focuses directly on the visa issue.</w:t>
      </w:r>
      <w:r w:rsidRPr="00DB3FAB">
        <w:rPr>
          <w:sz w:val="12"/>
        </w:rPr>
        <w:t>¶</w:t>
      </w:r>
      <w:r w:rsidRPr="00DB3FAB">
        <w:rPr>
          <w:sz w:val="16"/>
        </w:rPr>
        <w:t xml:space="preserve"> The industry's argument for more so-called high-skilled visas has already persuaded the president.</w:t>
      </w:r>
      <w:r w:rsidRPr="00DB3FAB">
        <w:rPr>
          <w:sz w:val="12"/>
        </w:rPr>
        <w:t>¶</w:t>
      </w:r>
      <w:r w:rsidRPr="00DB3FAB">
        <w:rPr>
          <w:sz w:val="16"/>
        </w:rPr>
        <w:t xml:space="preserve"> ''Real reform means fixing the legal immigration system to cut waiting periods, reduce bureaucracy, and attract the highly skilled entrepreneurs and engineers that will help create jobs and grow our economy,'' Mr. Obama said in his State of the Union speech Tuesday.</w:t>
      </w:r>
      <w:r w:rsidRPr="00DB3FAB">
        <w:rPr>
          <w:sz w:val="12"/>
        </w:rPr>
        <w:t>¶</w:t>
      </w:r>
      <w:r w:rsidRPr="00DB3FAB">
        <w:rPr>
          <w:sz w:val="16"/>
        </w:rPr>
        <w:t xml:space="preserve"> In a speech in Las Vegas in January in which he introduced his own blueprint for overhauling immigration law, Mr. </w:t>
      </w:r>
      <w:r w:rsidRPr="00DB3FAB">
        <w:rPr>
          <w:rStyle w:val="StyleBoldUnderline"/>
          <w:highlight w:val="yellow"/>
        </w:rPr>
        <w:t>Obama embraced the idea that granting more visas was essential</w:t>
      </w:r>
      <w:r w:rsidRPr="00DB3FAB">
        <w:rPr>
          <w:sz w:val="16"/>
        </w:rPr>
        <w:t xml:space="preserve"> to maintaining innovation and job growth. He talked about foreigners studying at American universities, figuring out how to turn their ideas into businesses.</w:t>
      </w:r>
      <w:r w:rsidRPr="00DB3FAB">
        <w:rPr>
          <w:sz w:val="12"/>
        </w:rPr>
        <w:t>¶</w:t>
      </w:r>
      <w:r w:rsidRPr="00DB3FAB">
        <w:rPr>
          <w:sz w:val="16"/>
        </w:rPr>
        <w:t xml:space="preserve"> In part, the new alliance between the technology industry and immigration groups derived from the 2012 elections and the rising influence of Hispanic voters.</w:t>
      </w:r>
      <w:r w:rsidRPr="00DB3FAB">
        <w:rPr>
          <w:sz w:val="12"/>
        </w:rPr>
        <w:t>¶</w:t>
      </w:r>
      <w:r w:rsidRPr="00DB3FAB">
        <w:rPr>
          <w:sz w:val="16"/>
        </w:rPr>
        <w:t xml:space="preserve"> ''The world has changed since the election,'' said Peter J. Muller, director of government relations at Intel, pointing out that the defeat of many Republican candidates had led to a softening of the party's position on broad changes to immigration law. ''There is a focus on comprehensive. We're thrilled by it.''</w:t>
      </w:r>
      <w:r w:rsidRPr="00DB3FAB">
        <w:rPr>
          <w:sz w:val="12"/>
        </w:rPr>
        <w:t>¶</w:t>
      </w:r>
      <w:r w:rsidRPr="00DB3FAB">
        <w:rPr>
          <w:sz w:val="16"/>
        </w:rPr>
        <w:t xml:space="preserve"> ''At this point,'' he added, </w:t>
      </w:r>
      <w:r w:rsidRPr="00DB3FAB">
        <w:rPr>
          <w:rStyle w:val="StyleBoldUnderline"/>
          <w:highlight w:val="yellow"/>
        </w:rPr>
        <w:t>''our best hope for immigration reform lies with comprehensive reform.</w:t>
      </w:r>
      <w:r w:rsidRPr="00DB3FAB">
        <w:rPr>
          <w:sz w:val="16"/>
          <w:highlight w:val="yellow"/>
        </w:rPr>
        <w:t>'</w:t>
      </w:r>
      <w:r w:rsidRPr="00DB3FAB">
        <w:rPr>
          <w:sz w:val="16"/>
        </w:rPr>
        <w:t>'</w:t>
      </w:r>
      <w:r w:rsidRPr="00DB3FAB">
        <w:rPr>
          <w:sz w:val="12"/>
        </w:rPr>
        <w:t>¶</w:t>
      </w:r>
      <w:r w:rsidRPr="00DB3FAB">
        <w:rPr>
          <w:sz w:val="16"/>
        </w:rPr>
        <w:t xml:space="preserve"> Mr. Case, the AOL co-founder, who now runs an investment fund, echoed that sentiment after meeting with the president last week .</w:t>
      </w:r>
      <w:r w:rsidRPr="00DB3FAB">
        <w:rPr>
          <w:sz w:val="12"/>
        </w:rPr>
        <w:t>¶</w:t>
      </w:r>
      <w:r w:rsidRPr="00DB3FAB">
        <w:rPr>
          <w:sz w:val="16"/>
        </w:rPr>
        <w:t xml:space="preserve"> ''I look forward to doing whatever I can to help pass comprehensive immigration reform in the months ahead,'' he said, ''and ensure it includes strong provisions regarding high-skilled immigration, so we are positioned to win the global battle for talent.''</w:t>
      </w:r>
      <w:r w:rsidRPr="00DB3FAB">
        <w:rPr>
          <w:sz w:val="12"/>
        </w:rPr>
        <w:t>¶</w:t>
      </w:r>
      <w:r w:rsidRPr="00DB3FAB">
        <w:rPr>
          <w:sz w:val="16"/>
        </w:rPr>
        <w:t xml:space="preserve"> That sort of sentiment delights immigrants' rights advocates who have banged their heads against the wall for years to rally a majority in Congress around their agenda.</w:t>
      </w:r>
      <w:r w:rsidRPr="00DB3FAB">
        <w:rPr>
          <w:sz w:val="12"/>
        </w:rPr>
        <w:t>¶</w:t>
      </w:r>
      <w:r w:rsidRPr="00DB3FAB">
        <w:rPr>
          <w:sz w:val="16"/>
        </w:rPr>
        <w:t xml:space="preserve"> </w:t>
      </w:r>
      <w:r w:rsidRPr="00DB3FAB">
        <w:rPr>
          <w:rStyle w:val="StyleBoldUnderline"/>
          <w:highlight w:val="yellow"/>
        </w:rPr>
        <w:t>''The stars are aligning here</w:t>
      </w:r>
      <w:r w:rsidRPr="00DB3FAB">
        <w:rPr>
          <w:sz w:val="16"/>
          <w:highlight w:val="yellow"/>
        </w:rPr>
        <w:t>,</w:t>
      </w:r>
      <w:r w:rsidRPr="00DB3FAB">
        <w:rPr>
          <w:sz w:val="16"/>
        </w:rPr>
        <w:t>'' said Ali Noorani, executive director of the National Immigration Forum. ''You've got the politics of immigration reform changing. You've got tech leaders leaning in not just for high-skilled but for broader immigration reform.''</w:t>
      </w:r>
      <w:r w:rsidRPr="00DB3FAB">
        <w:rPr>
          <w:sz w:val="12"/>
        </w:rPr>
        <w:t>¶</w:t>
      </w:r>
      <w:r w:rsidRPr="00DB3FAB">
        <w:rPr>
          <w:sz w:val="16"/>
        </w:rPr>
        <w:t xml:space="preserve"> Senator Orrin G. Hatch, Republican of Utah, who is co-sponsoring the bill to increase the number of visas available for highly skilled immigrants, said the cooperation went both ways.</w:t>
      </w:r>
      <w:r w:rsidRPr="00DB3FAB">
        <w:rPr>
          <w:sz w:val="12"/>
        </w:rPr>
        <w:t>¶</w:t>
      </w:r>
      <w:r w:rsidRPr="00DB3FAB">
        <w:rPr>
          <w:sz w:val="16"/>
        </w:rPr>
        <w:t xml:space="preserve"> ''All the talk about the STEM field - science, technology, engineering, mathematics - has awakened even those who aren't all that interested in the high-tech world,'' he said.</w:t>
      </w:r>
      <w:r w:rsidRPr="00DB3FAB">
        <w:rPr>
          <w:sz w:val="12"/>
        </w:rPr>
        <w:t>¶</w:t>
      </w:r>
      <w:r w:rsidRPr="00DB3FAB">
        <w:rPr>
          <w:sz w:val="16"/>
        </w:rPr>
        <w:t xml:space="preserve"> </w:t>
      </w:r>
      <w:r w:rsidRPr="00DB3FAB">
        <w:rPr>
          <w:rStyle w:val="StyleBoldUnderline"/>
          <w:highlight w:val="yellow"/>
        </w:rPr>
        <w:t>While</w:t>
      </w:r>
      <w:r w:rsidRPr="00DB3FAB">
        <w:rPr>
          <w:sz w:val="16"/>
          <w:highlight w:val="yellow"/>
        </w:rPr>
        <w:t xml:space="preserve"> the </w:t>
      </w:r>
      <w:r w:rsidRPr="00DB3FAB">
        <w:rPr>
          <w:rStyle w:val="StyleBoldUnderline"/>
          <w:highlight w:val="yellow"/>
        </w:rPr>
        <w:t>growing momentum has surprised many</w:t>
      </w:r>
      <w:r w:rsidRPr="00DB3FAB">
        <w:rPr>
          <w:sz w:val="16"/>
        </w:rPr>
        <w:t xml:space="preserve"> in Washington, </w:t>
      </w:r>
      <w:r w:rsidRPr="00DB3FAB">
        <w:rPr>
          <w:rStyle w:val="StyleBoldUnderline"/>
          <w:highlight w:val="yellow"/>
        </w:rPr>
        <w:t>comprehensive change is still not a sure thing</w:t>
      </w:r>
      <w:r w:rsidRPr="00DB3FAB">
        <w:rPr>
          <w:sz w:val="16"/>
          <w:highlight w:val="yellow"/>
        </w:rPr>
        <w:t>,</w:t>
      </w:r>
      <w:r w:rsidRPr="00DB3FAB">
        <w:rPr>
          <w:sz w:val="16"/>
        </w:rPr>
        <w:t xml:space="preserve"> especially in the Republican-controlled House.</w:t>
      </w:r>
      <w:r w:rsidRPr="00DB3FAB">
        <w:rPr>
          <w:sz w:val="12"/>
        </w:rPr>
        <w:t>¶</w:t>
      </w:r>
      <w:r w:rsidRPr="00DB3FAB">
        <w:rPr>
          <w:sz w:val="16"/>
        </w:rPr>
        <w:t xml:space="preserve"> Mr. Hatch said he would push forward with his measure even if the broader efforts foundered. But his Democratic co-sponsor, Amy Klobuchar of Minnesota, said she would press for the bill to be part of the comprehensive package.</w:t>
      </w:r>
    </w:p>
    <w:p w:rsidR="00632517" w:rsidRDefault="00632517" w:rsidP="00632517">
      <w:pPr>
        <w:pStyle w:val="Heading4"/>
      </w:pPr>
      <w:r>
        <w:t xml:space="preserve">(--) Skilled workers tied to comprehensive reform, won’t be addressed separately </w:t>
      </w:r>
    </w:p>
    <w:p w:rsidR="00632517" w:rsidRDefault="00632517" w:rsidP="00632517">
      <w:pPr>
        <w:ind w:left="720"/>
      </w:pPr>
      <w:r w:rsidRPr="00805607">
        <w:rPr>
          <w:rStyle w:val="StyleStyleBold12pt"/>
        </w:rPr>
        <w:t>Higgins 2/6</w:t>
      </w:r>
      <w:r>
        <w:rPr>
          <w:rStyle w:val="StyleStyleBold12pt"/>
        </w:rPr>
        <w:t>/2013</w:t>
      </w:r>
      <w:r>
        <w:t xml:space="preserve"> (John K. Higgins is a career business writer, with broad experience for a major publisher in a wide range of topics including energy, finance, environment and government policy, “Immigration Reform Could Open the Door for IT Talent”, </w:t>
      </w:r>
      <w:hyperlink r:id="rId159" w:history="1">
        <w:r w:rsidRPr="00A173C9">
          <w:rPr>
            <w:rStyle w:val="Hyperlink"/>
          </w:rPr>
          <w:t>http://www.ecommercetimes.com/story/77241.html</w:t>
        </w:r>
      </w:hyperlink>
      <w:r>
        <w:t>, CMR)</w:t>
      </w:r>
    </w:p>
    <w:p w:rsidR="00632517" w:rsidRPr="006927B5" w:rsidRDefault="00632517" w:rsidP="00632517">
      <w:pPr>
        <w:rPr>
          <w:rStyle w:val="StyleBoldUnderline"/>
        </w:rPr>
      </w:pPr>
      <w:r w:rsidRPr="00805607">
        <w:rPr>
          <w:sz w:val="16"/>
        </w:rPr>
        <w:t>Congressional Hurdles and Outlook</w:t>
      </w:r>
      <w:r w:rsidRPr="00805607">
        <w:rPr>
          <w:sz w:val="12"/>
        </w:rPr>
        <w:t>¶</w:t>
      </w:r>
      <w:r w:rsidRPr="00805607">
        <w:rPr>
          <w:sz w:val="16"/>
        </w:rPr>
        <w:t xml:space="preserve"> </w:t>
      </w:r>
      <w:r w:rsidRPr="00471090">
        <w:rPr>
          <w:rStyle w:val="StyleBoldUnderline"/>
          <w:highlight w:val="yellow"/>
        </w:rPr>
        <w:t xml:space="preserve">How the bill fares in Congress may </w:t>
      </w:r>
      <w:r w:rsidRPr="00471090">
        <w:rPr>
          <w:rStyle w:val="Emphasis"/>
          <w:highlight w:val="yellow"/>
        </w:rPr>
        <w:t>depend on</w:t>
      </w:r>
      <w:r w:rsidRPr="00471090">
        <w:rPr>
          <w:rStyle w:val="StyleBoldUnderline"/>
          <w:highlight w:val="yellow"/>
        </w:rPr>
        <w:t xml:space="preserve"> how an </w:t>
      </w:r>
      <w:r w:rsidRPr="00471090">
        <w:rPr>
          <w:rStyle w:val="Emphasis"/>
          <w:highlight w:val="yellow"/>
        </w:rPr>
        <w:t>overall comprehensive package</w:t>
      </w:r>
      <w:r w:rsidRPr="00471090">
        <w:rPr>
          <w:rStyle w:val="StyleBoldUnderline"/>
          <w:highlight w:val="yellow"/>
        </w:rPr>
        <w:t xml:space="preserve"> of immigration reforms is handled</w:t>
      </w:r>
      <w:r w:rsidRPr="006319E9">
        <w:rPr>
          <w:rStyle w:val="StyleBoldUnderline"/>
        </w:rPr>
        <w:t>.</w:t>
      </w:r>
      <w:r w:rsidRPr="00805607">
        <w:rPr>
          <w:rStyle w:val="StyleBoldUnderline"/>
          <w:b w:val="0"/>
          <w:sz w:val="12"/>
        </w:rPr>
        <w:t>¶</w:t>
      </w:r>
      <w:r w:rsidRPr="00805607">
        <w:rPr>
          <w:sz w:val="16"/>
        </w:rPr>
        <w:t xml:space="preserve"> "The Immigration Innovation Act could stand on its own, but in </w:t>
      </w:r>
      <w:r w:rsidRPr="00471090">
        <w:rPr>
          <w:rStyle w:val="StyleBoldUnderline"/>
          <w:highlight w:val="yellow"/>
        </w:rPr>
        <w:t xml:space="preserve">the current political situation it is </w:t>
      </w:r>
      <w:r w:rsidRPr="00471090">
        <w:rPr>
          <w:rStyle w:val="Emphasis"/>
          <w:highlight w:val="yellow"/>
        </w:rPr>
        <w:t>unlikely</w:t>
      </w:r>
      <w:r w:rsidRPr="00471090">
        <w:rPr>
          <w:rStyle w:val="StyleBoldUnderline"/>
          <w:highlight w:val="yellow"/>
        </w:rPr>
        <w:t xml:space="preserve"> that immigration issues will be handled piecemeal</w:t>
      </w:r>
      <w:r w:rsidRPr="00805607">
        <w:rPr>
          <w:sz w:val="16"/>
        </w:rPr>
        <w:t>," Bob Sakaniwa, associate director of advocacy at the American Immigration Lawyers Association, told the E-Commerce Times. "</w:t>
      </w:r>
      <w:r w:rsidRPr="00471090">
        <w:rPr>
          <w:rStyle w:val="StyleBoldUnderline"/>
          <w:highlight w:val="yellow"/>
        </w:rPr>
        <w:t xml:space="preserve">The better prospect is that it will be included within a comprehensive package and its fate will be </w:t>
      </w:r>
      <w:r w:rsidRPr="00471090">
        <w:rPr>
          <w:rStyle w:val="Emphasis"/>
          <w:highlight w:val="yellow"/>
        </w:rPr>
        <w:t>tied to</w:t>
      </w:r>
      <w:r w:rsidRPr="00471090">
        <w:rPr>
          <w:rStyle w:val="StyleBoldUnderline"/>
          <w:highlight w:val="yellow"/>
        </w:rPr>
        <w:t xml:space="preserve"> what Congress does on the overall immigration reform effort."</w:t>
      </w:r>
      <w:r w:rsidRPr="00471090">
        <w:rPr>
          <w:rStyle w:val="StyleBoldUnderline"/>
          <w:b w:val="0"/>
          <w:sz w:val="12"/>
          <w:highlight w:val="yellow"/>
        </w:rPr>
        <w:t>¶</w:t>
      </w:r>
      <w:r w:rsidRPr="00471090">
        <w:rPr>
          <w:sz w:val="16"/>
          <w:highlight w:val="yellow"/>
        </w:rPr>
        <w:t xml:space="preserve"> </w:t>
      </w:r>
      <w:r w:rsidRPr="00471090">
        <w:rPr>
          <w:rStyle w:val="StyleBoldUnderline"/>
          <w:highlight w:val="yellow"/>
        </w:rPr>
        <w:t>The history of congressional immigration debates</w:t>
      </w:r>
      <w:r w:rsidRPr="00805607">
        <w:rPr>
          <w:sz w:val="16"/>
        </w:rPr>
        <w:t xml:space="preserve"> also </w:t>
      </w:r>
      <w:r w:rsidRPr="00471090">
        <w:rPr>
          <w:rStyle w:val="StyleBoldUnderline"/>
          <w:highlight w:val="yellow"/>
        </w:rPr>
        <w:t>indicates</w:t>
      </w:r>
      <w:r w:rsidRPr="00805607">
        <w:rPr>
          <w:sz w:val="16"/>
        </w:rPr>
        <w:t xml:space="preserve"> that </w:t>
      </w:r>
      <w:r w:rsidRPr="00471090">
        <w:rPr>
          <w:rStyle w:val="StyleBoldUnderline"/>
          <w:highlight w:val="yellow"/>
        </w:rPr>
        <w:t>the IT issue should be part of a comprehensive reform effort</w:t>
      </w:r>
      <w:r w:rsidRPr="00805607">
        <w:rPr>
          <w:sz w:val="16"/>
        </w:rPr>
        <w:t xml:space="preserve">, LeDuc added. "As much as we might like, or it might seem practical to enact various </w:t>
      </w:r>
      <w:r w:rsidRPr="00471090">
        <w:rPr>
          <w:rStyle w:val="StyleBoldUnderline"/>
          <w:highlight w:val="yellow"/>
        </w:rPr>
        <w:t>reform initiatives independently</w:t>
      </w:r>
      <w:r w:rsidRPr="00471090">
        <w:rPr>
          <w:sz w:val="16"/>
          <w:highlight w:val="yellow"/>
        </w:rPr>
        <w:t xml:space="preserve">, </w:t>
      </w:r>
      <w:r w:rsidRPr="00471090">
        <w:rPr>
          <w:rStyle w:val="StyleBoldUnderline"/>
          <w:highlight w:val="yellow"/>
        </w:rPr>
        <w:t xml:space="preserve">that's </w:t>
      </w:r>
      <w:r w:rsidRPr="00471090">
        <w:rPr>
          <w:rStyle w:val="Emphasis"/>
          <w:highlight w:val="yellow"/>
        </w:rPr>
        <w:t>not a political reality at this time</w:t>
      </w:r>
      <w:r w:rsidRPr="00471090">
        <w:rPr>
          <w:sz w:val="16"/>
          <w:highlight w:val="yellow"/>
        </w:rPr>
        <w:t>."</w:t>
      </w:r>
      <w:r w:rsidRPr="00471090">
        <w:rPr>
          <w:sz w:val="12"/>
          <w:highlight w:val="yellow"/>
        </w:rPr>
        <w:t>¶</w:t>
      </w:r>
      <w:r w:rsidRPr="00471090">
        <w:rPr>
          <w:sz w:val="16"/>
          <w:highlight w:val="yellow"/>
        </w:rPr>
        <w:t xml:space="preserve"> </w:t>
      </w:r>
      <w:r w:rsidRPr="00471090">
        <w:rPr>
          <w:rStyle w:val="StyleBoldUnderline"/>
          <w:highlight w:val="yellow"/>
        </w:rPr>
        <w:t>The momentum now exists for comprehensive immigration reform</w:t>
      </w:r>
      <w:r w:rsidRPr="00805607">
        <w:rPr>
          <w:sz w:val="16"/>
        </w:rPr>
        <w:t>, and issues related to highly skilled workers have already made their way into bipartisan legislative language.</w:t>
      </w:r>
      <w:r w:rsidRPr="00805607">
        <w:rPr>
          <w:sz w:val="12"/>
        </w:rPr>
        <w:t>¶</w:t>
      </w:r>
      <w:r w:rsidRPr="00805607">
        <w:rPr>
          <w:sz w:val="16"/>
        </w:rPr>
        <w:t xml:space="preserve"> "</w:t>
      </w:r>
      <w:r w:rsidRPr="00471090">
        <w:rPr>
          <w:rStyle w:val="StyleBoldUnderline"/>
          <w:highlight w:val="yellow"/>
        </w:rPr>
        <w:t>We know that the attention of Congress will now be fully focused on achieving comprehensive reform and a complete bill in the next few months</w:t>
      </w:r>
      <w:r w:rsidRPr="00805607">
        <w:rPr>
          <w:sz w:val="16"/>
        </w:rPr>
        <w:t>," Coffey said. "</w:t>
      </w:r>
      <w:r w:rsidRPr="00471090">
        <w:rPr>
          <w:rStyle w:val="StyleBoldUnderline"/>
          <w:highlight w:val="yellow"/>
        </w:rPr>
        <w:t>We're hoping that they succeed, and that's where our focus is."</w:t>
      </w:r>
    </w:p>
    <w:p w:rsidR="00632517" w:rsidRDefault="00632517" w:rsidP="00632517">
      <w:pPr>
        <w:pStyle w:val="Heading4"/>
      </w:pPr>
      <w:r>
        <w:t xml:space="preserve">Nope – Democrats won’t sign-off on piecemeal reform </w:t>
      </w:r>
    </w:p>
    <w:p w:rsidR="00632517" w:rsidRDefault="00632517" w:rsidP="00632517">
      <w:r w:rsidRPr="004C1417">
        <w:rPr>
          <w:rStyle w:val="StyleStyleBold12pt"/>
        </w:rPr>
        <w:t>Song 2/5</w:t>
      </w:r>
      <w:r>
        <w:t xml:space="preserve"> (Kyung, “Immigration committee examines skilled versus unskilled workers”, </w:t>
      </w:r>
      <w:hyperlink r:id="rId160" w:history="1">
        <w:r w:rsidRPr="000B7527">
          <w:rPr>
            <w:rStyle w:val="Hyperlink"/>
          </w:rPr>
          <w:t>http://seattletimes.com/html/localnews/2020294802_immigrationhearingxml.html</w:t>
        </w:r>
      </w:hyperlink>
      <w:r>
        <w:t>, CMR)</w:t>
      </w:r>
    </w:p>
    <w:p w:rsidR="00632517" w:rsidRDefault="00632517" w:rsidP="00632517"/>
    <w:p w:rsidR="00632517" w:rsidRPr="00F61ED7" w:rsidRDefault="00632517" w:rsidP="00632517">
      <w:pPr>
        <w:rPr>
          <w:sz w:val="16"/>
        </w:rPr>
      </w:pPr>
      <w:r w:rsidRPr="00F61ED7">
        <w:rPr>
          <w:sz w:val="16"/>
        </w:rPr>
        <w:t xml:space="preserve">WASHINGTON — </w:t>
      </w:r>
      <w:r w:rsidRPr="007F11FC">
        <w:rPr>
          <w:rStyle w:val="StyleBoldUnderline"/>
          <w:highlight w:val="yellow"/>
        </w:rPr>
        <w:t>Members</w:t>
      </w:r>
      <w:r w:rsidRPr="00F61ED7">
        <w:rPr>
          <w:sz w:val="16"/>
          <w:highlight w:val="yellow"/>
        </w:rPr>
        <w:t xml:space="preserve"> </w:t>
      </w:r>
      <w:r w:rsidRPr="00F61ED7">
        <w:rPr>
          <w:sz w:val="16"/>
        </w:rPr>
        <w:t xml:space="preserve">of the House Judiciary Committee </w:t>
      </w:r>
      <w:r w:rsidRPr="007F11FC">
        <w:rPr>
          <w:rStyle w:val="StyleBoldUnderline"/>
          <w:highlight w:val="yellow"/>
        </w:rPr>
        <w:t>showed a sharp partisan divide during a hearing on immigration</w:t>
      </w:r>
      <w:r w:rsidRPr="00F61ED7">
        <w:rPr>
          <w:sz w:val="16"/>
        </w:rPr>
        <w:t xml:space="preserve"> Tuesday </w:t>
      </w:r>
      <w:r w:rsidRPr="007F11FC">
        <w:rPr>
          <w:rStyle w:val="StyleBoldUnderline"/>
          <w:highlight w:val="yellow"/>
        </w:rPr>
        <w:t>that</w:t>
      </w:r>
      <w:r w:rsidRPr="00F61ED7">
        <w:rPr>
          <w:sz w:val="16"/>
          <w:highlight w:val="yellow"/>
        </w:rPr>
        <w:t xml:space="preserve"> </w:t>
      </w:r>
      <w:r w:rsidRPr="00F61ED7">
        <w:rPr>
          <w:sz w:val="16"/>
        </w:rPr>
        <w:t xml:space="preserve">sometimes </w:t>
      </w:r>
      <w:r w:rsidRPr="007F11FC">
        <w:rPr>
          <w:rStyle w:val="StyleBoldUnderline"/>
          <w:highlight w:val="yellow"/>
        </w:rPr>
        <w:t>seemed to pit high-skilled foreign workers against illegal immigrants and those admitted</w:t>
      </w:r>
      <w:r w:rsidRPr="00F61ED7">
        <w:rPr>
          <w:sz w:val="16"/>
          <w:highlight w:val="yellow"/>
        </w:rPr>
        <w:t xml:space="preserve"> </w:t>
      </w:r>
      <w:r w:rsidRPr="00F61ED7">
        <w:rPr>
          <w:sz w:val="16"/>
        </w:rPr>
        <w:t xml:space="preserve">to the U.S. </w:t>
      </w:r>
      <w:r w:rsidRPr="007F11FC">
        <w:rPr>
          <w:rStyle w:val="StyleBoldUnderline"/>
          <w:highlight w:val="yellow"/>
        </w:rPr>
        <w:t>through family ties</w:t>
      </w:r>
      <w:r w:rsidRPr="00F61ED7">
        <w:rPr>
          <w:sz w:val="16"/>
        </w:rPr>
        <w:t>.</w:t>
      </w:r>
      <w:r w:rsidRPr="00F61ED7">
        <w:rPr>
          <w:sz w:val="12"/>
        </w:rPr>
        <w:t>¶</w:t>
      </w:r>
      <w:r w:rsidRPr="00F61ED7">
        <w:rPr>
          <w:sz w:val="16"/>
        </w:rPr>
        <w:t xml:space="preserve"> A big portion of the hearing — the first on immigration this year — focused on temporary H-1B visas for science and technology workers.</w:t>
      </w:r>
      <w:r w:rsidRPr="00F61ED7">
        <w:rPr>
          <w:sz w:val="12"/>
        </w:rPr>
        <w:t>¶</w:t>
      </w:r>
      <w:r w:rsidRPr="00F61ED7">
        <w:rPr>
          <w:sz w:val="16"/>
        </w:rPr>
        <w:t xml:space="preserve"> Citing a shortage of qualified American engineers and programmers, Microsoft has been leading aggressive lobbying efforts to lift the cap on such foreign hires as well as for green cards allowing them to stay permanently.</w:t>
      </w:r>
      <w:r w:rsidRPr="00F61ED7">
        <w:rPr>
          <w:sz w:val="12"/>
        </w:rPr>
        <w:t>¶</w:t>
      </w:r>
      <w:r w:rsidRPr="00F61ED7">
        <w:rPr>
          <w:sz w:val="16"/>
        </w:rPr>
        <w:t xml:space="preserve"> Many </w:t>
      </w:r>
      <w:r w:rsidRPr="00F61ED7">
        <w:rPr>
          <w:rStyle w:val="StyleBoldUnderline"/>
          <w:highlight w:val="yellow"/>
        </w:rPr>
        <w:t>members</w:t>
      </w:r>
      <w:r w:rsidRPr="00F61ED7">
        <w:rPr>
          <w:sz w:val="16"/>
        </w:rPr>
        <w:t xml:space="preserve"> of the panel </w:t>
      </w:r>
      <w:r w:rsidRPr="00F61ED7">
        <w:rPr>
          <w:rStyle w:val="StyleBoldUnderline"/>
          <w:highlight w:val="yellow"/>
        </w:rPr>
        <w:t>expressed</w:t>
      </w:r>
      <w:r w:rsidRPr="00F61ED7">
        <w:rPr>
          <w:sz w:val="16"/>
        </w:rPr>
        <w:t xml:space="preserve"> strong </w:t>
      </w:r>
      <w:r w:rsidRPr="00F61ED7">
        <w:rPr>
          <w:rStyle w:val="StyleBoldUnderline"/>
          <w:highlight w:val="yellow"/>
        </w:rPr>
        <w:t>support for creating more slots for high-tech talent</w:t>
      </w:r>
      <w:r w:rsidRPr="00F61ED7">
        <w:rPr>
          <w:sz w:val="16"/>
        </w:rPr>
        <w:t xml:space="preserve">. </w:t>
      </w:r>
      <w:r w:rsidRPr="00F61ED7">
        <w:rPr>
          <w:rStyle w:val="StyleBoldUnderline"/>
          <w:highlight w:val="yellow"/>
        </w:rPr>
        <w:t xml:space="preserve">But Democrats </w:t>
      </w:r>
      <w:r w:rsidRPr="00F61ED7">
        <w:rPr>
          <w:rStyle w:val="Emphasis"/>
          <w:highlight w:val="yellow"/>
        </w:rPr>
        <w:t>largely</w:t>
      </w:r>
      <w:r w:rsidRPr="00F61ED7">
        <w:rPr>
          <w:rStyle w:val="StyleBoldUnderline"/>
          <w:highlight w:val="yellow"/>
        </w:rPr>
        <w:t xml:space="preserve"> </w:t>
      </w:r>
      <w:r w:rsidRPr="00F61ED7">
        <w:rPr>
          <w:rStyle w:val="Emphasis"/>
          <w:highlight w:val="yellow"/>
        </w:rPr>
        <w:t>swatted down</w:t>
      </w:r>
      <w:r w:rsidRPr="00F61ED7">
        <w:rPr>
          <w:rStyle w:val="StyleBoldUnderline"/>
          <w:highlight w:val="yellow"/>
        </w:rPr>
        <w:t xml:space="preserve"> Republicans’ suggestions to tackle that issue separately</w:t>
      </w:r>
      <w:r w:rsidRPr="00F61ED7">
        <w:rPr>
          <w:sz w:val="16"/>
        </w:rPr>
        <w:t xml:space="preserve"> from possible citizenship for an estimated 11 million illegal immigrants and other thornier aspects of comprehensive immigration reform being debated in Congress.</w:t>
      </w:r>
    </w:p>
    <w:p w:rsidR="00632517" w:rsidRDefault="00632517" w:rsidP="00632517">
      <w:pPr>
        <w:pStyle w:val="Heading4"/>
      </w:pPr>
      <w:r>
        <w:t xml:space="preserve">More ev – dems won’t agree </w:t>
      </w:r>
    </w:p>
    <w:p w:rsidR="00632517" w:rsidRDefault="00632517" w:rsidP="00632517">
      <w:r w:rsidRPr="00207228">
        <w:rPr>
          <w:rStyle w:val="StyleStyleBold12pt"/>
        </w:rPr>
        <w:t>Berman 2/5</w:t>
      </w:r>
      <w:r>
        <w:t xml:space="preserve"> (Russell, “In first immigration hearing, House GOP seeks middle ground on citizenship path”, </w:t>
      </w:r>
      <w:hyperlink r:id="rId161" w:history="1">
        <w:r w:rsidRPr="00A173C9">
          <w:rPr>
            <w:rStyle w:val="Hyperlink"/>
          </w:rPr>
          <w:t>http://thehill.com/homenews/house/281187-in-first-immigration-hearing-house-gop-seeks-middle-ground-on-citizenship-path</w:t>
        </w:r>
      </w:hyperlink>
      <w:r>
        <w:t>, CMR)</w:t>
      </w:r>
    </w:p>
    <w:p w:rsidR="00632517" w:rsidRDefault="00632517" w:rsidP="00632517">
      <w:r>
        <w:t xml:space="preserve"> </w:t>
      </w:r>
    </w:p>
    <w:p w:rsidR="00632517" w:rsidRDefault="00632517" w:rsidP="00632517">
      <w:pPr>
        <w:rPr>
          <w:sz w:val="16"/>
        </w:rPr>
      </w:pPr>
      <w:r w:rsidRPr="00E6210E">
        <w:rPr>
          <w:rStyle w:val="StyleBoldUnderline"/>
          <w:highlight w:val="yellow"/>
        </w:rPr>
        <w:t>Democrats</w:t>
      </w:r>
      <w:r w:rsidRPr="00207228">
        <w:rPr>
          <w:sz w:val="16"/>
        </w:rPr>
        <w:t xml:space="preserve"> on the committee </w:t>
      </w:r>
      <w:r w:rsidRPr="00E6210E">
        <w:rPr>
          <w:rStyle w:val="StyleBoldUnderline"/>
          <w:highlight w:val="yellow"/>
        </w:rPr>
        <w:t xml:space="preserve">used their time to </w:t>
      </w:r>
      <w:r w:rsidRPr="00E6210E">
        <w:rPr>
          <w:rStyle w:val="Emphasis"/>
          <w:highlight w:val="yellow"/>
        </w:rPr>
        <w:t>reject a piecemeal approach</w:t>
      </w:r>
      <w:r w:rsidRPr="00207228">
        <w:rPr>
          <w:sz w:val="16"/>
        </w:rPr>
        <w:t xml:space="preserve">, </w:t>
      </w:r>
      <w:r w:rsidRPr="00E6210E">
        <w:rPr>
          <w:rStyle w:val="StyleBoldUnderline"/>
          <w:highlight w:val="yellow"/>
        </w:rPr>
        <w:t>arguing</w:t>
      </w:r>
      <w:r w:rsidRPr="00207228">
        <w:rPr>
          <w:sz w:val="16"/>
        </w:rPr>
        <w:t xml:space="preserve"> that </w:t>
      </w:r>
      <w:r w:rsidRPr="00E6210E">
        <w:rPr>
          <w:rStyle w:val="StyleBoldUnderline"/>
          <w:highlight w:val="yellow"/>
        </w:rPr>
        <w:t>the complex issues</w:t>
      </w:r>
      <w:r w:rsidRPr="00207228">
        <w:rPr>
          <w:sz w:val="16"/>
        </w:rPr>
        <w:t xml:space="preserve"> in immigration reform </w:t>
      </w:r>
      <w:r w:rsidRPr="00E6210E">
        <w:rPr>
          <w:rStyle w:val="StyleBoldUnderline"/>
          <w:highlight w:val="yellow"/>
        </w:rPr>
        <w:t xml:space="preserve">could </w:t>
      </w:r>
      <w:r w:rsidRPr="00E6210E">
        <w:rPr>
          <w:rStyle w:val="Emphasis"/>
          <w:highlight w:val="yellow"/>
        </w:rPr>
        <w:t>only be addressed together</w:t>
      </w:r>
      <w:r w:rsidRPr="00207228">
        <w:rPr>
          <w:sz w:val="16"/>
        </w:rPr>
        <w:t xml:space="preserve">. “The notion of a comprehensive immigration [bill] has been pushed around and bandied about, but the fact of the matter is </w:t>
      </w:r>
      <w:r w:rsidRPr="00207228">
        <w:rPr>
          <w:rStyle w:val="StyleBoldUnderline"/>
          <w:highlight w:val="yellow"/>
        </w:rPr>
        <w:t>this is one big challenge</w:t>
      </w:r>
      <w:r w:rsidRPr="00207228">
        <w:rPr>
          <w:sz w:val="16"/>
        </w:rPr>
        <w:t xml:space="preserve"> that </w:t>
      </w:r>
      <w:r w:rsidRPr="00207228">
        <w:rPr>
          <w:rStyle w:val="StyleBoldUnderline"/>
          <w:highlight w:val="yellow"/>
        </w:rPr>
        <w:t>I don’t think we can handle on a piecemeal basis</w:t>
      </w:r>
      <w:r w:rsidRPr="00207228">
        <w:rPr>
          <w:sz w:val="16"/>
        </w:rPr>
        <w:t xml:space="preserve">,” </w:t>
      </w:r>
      <w:r w:rsidRPr="00207228">
        <w:rPr>
          <w:rStyle w:val="StyleBoldUnderline"/>
          <w:highlight w:val="yellow"/>
        </w:rPr>
        <w:t>said</w:t>
      </w:r>
      <w:r w:rsidRPr="00207228">
        <w:rPr>
          <w:sz w:val="16"/>
        </w:rPr>
        <w:t xml:space="preserve"> Rep. John Conyers (Mich.), </w:t>
      </w:r>
      <w:r w:rsidRPr="00207228">
        <w:rPr>
          <w:rStyle w:val="StyleBoldUnderline"/>
          <w:highlight w:val="yellow"/>
        </w:rPr>
        <w:t>the committee’s ranking Democrat</w:t>
      </w:r>
      <w:r w:rsidRPr="00207228">
        <w:rPr>
          <w:sz w:val="16"/>
        </w:rPr>
        <w:t>.</w:t>
      </w:r>
    </w:p>
    <w:p w:rsidR="00632517" w:rsidRDefault="00632517" w:rsidP="00632517">
      <w:pPr>
        <w:rPr>
          <w:sz w:val="16"/>
        </w:rPr>
      </w:pPr>
      <w:r>
        <w:rPr>
          <w:sz w:val="16"/>
        </w:rPr>
        <w:br w:type="page"/>
      </w:r>
    </w:p>
    <w:p w:rsidR="00632517" w:rsidRDefault="00632517" w:rsidP="00632517">
      <w:pPr>
        <w:pStyle w:val="Heading3"/>
      </w:pPr>
      <w:bookmarkStart w:id="135" w:name="_Toc350547532"/>
      <w:bookmarkStart w:id="136" w:name="_Toc360094008"/>
      <w:bookmarkStart w:id="137" w:name="_Toc360094461"/>
      <w:bookmarkStart w:id="138" w:name="_Toc360209679"/>
      <w:r>
        <w:t>UQ:  AT:  Obama is bluffing/not serious about IR</w:t>
      </w:r>
      <w:bookmarkEnd w:id="135"/>
      <w:bookmarkEnd w:id="136"/>
      <w:bookmarkEnd w:id="137"/>
      <w:bookmarkEnd w:id="138"/>
    </w:p>
    <w:p w:rsidR="00632517" w:rsidRDefault="00632517" w:rsidP="00632517">
      <w:pPr>
        <w:pStyle w:val="Heading4"/>
      </w:pPr>
      <w:r>
        <w:t>(--) Immigration will pass – both sides currently working in good faith with Obama push</w:t>
      </w:r>
    </w:p>
    <w:p w:rsidR="00632517" w:rsidRPr="006650CE" w:rsidRDefault="00632517" w:rsidP="00632517">
      <w:pPr>
        <w:ind w:left="720"/>
      </w:pPr>
      <w:r w:rsidRPr="006650CE">
        <w:rPr>
          <w:rStyle w:val="StyleStyleBold12pt"/>
        </w:rPr>
        <w:t>Liptak 2/14</w:t>
      </w:r>
      <w:r>
        <w:t>/20</w:t>
      </w:r>
      <w:r w:rsidRPr="006E6456">
        <w:rPr>
          <w:rStyle w:val="StyleStyleBold12pt"/>
        </w:rPr>
        <w:t>13</w:t>
      </w:r>
      <w:r>
        <w:t>, Kevin, “Obama warns Democrats he has immigration bill ready if Congress doesn’t act,” CNN Wire, Lexis</w:t>
      </w:r>
    </w:p>
    <w:p w:rsidR="00632517" w:rsidRPr="006E6456" w:rsidRDefault="00632517" w:rsidP="00632517">
      <w:pPr>
        <w:rPr>
          <w:sz w:val="16"/>
        </w:rPr>
      </w:pPr>
      <w:r w:rsidRPr="006E6456">
        <w:rPr>
          <w:sz w:val="16"/>
        </w:rPr>
        <w:t xml:space="preserve">On Wednesday, an aide to one of the Democratic senators said the </w:t>
      </w:r>
      <w:r w:rsidRPr="006E6456">
        <w:rPr>
          <w:rStyle w:val="StyleBoldUnderline"/>
          <w:highlight w:val="yellow"/>
        </w:rPr>
        <w:t>lawmakers told the president "they remain confident that a bipartisan bill could be agreed to in the coming weeks</w:t>
      </w:r>
      <w:r w:rsidRPr="006E6456">
        <w:rPr>
          <w:sz w:val="16"/>
        </w:rPr>
        <w:t>."</w:t>
      </w:r>
      <w:r w:rsidRPr="006E6456">
        <w:rPr>
          <w:sz w:val="12"/>
        </w:rPr>
        <w:t>¶</w:t>
      </w:r>
      <w:r w:rsidRPr="006E6456">
        <w:rPr>
          <w:sz w:val="16"/>
        </w:rPr>
        <w:t xml:space="preserve"> "The Senators said the bipartisan </w:t>
      </w:r>
      <w:r w:rsidRPr="006E6456">
        <w:rPr>
          <w:rStyle w:val="StyleBoldUnderline"/>
          <w:highlight w:val="yellow"/>
        </w:rPr>
        <w:t xml:space="preserve">negotiations were progressing well and that both sides were making progress and </w:t>
      </w:r>
      <w:r w:rsidRPr="006E6456">
        <w:rPr>
          <w:rStyle w:val="Emphasis"/>
          <w:highlight w:val="yellow"/>
        </w:rPr>
        <w:t>working together in good faith</w:t>
      </w:r>
      <w:r w:rsidRPr="006E6456">
        <w:rPr>
          <w:sz w:val="16"/>
        </w:rPr>
        <w:t>," the aide said.</w:t>
      </w:r>
      <w:r w:rsidRPr="006E6456">
        <w:rPr>
          <w:sz w:val="12"/>
        </w:rPr>
        <w:t>¶</w:t>
      </w:r>
      <w:r w:rsidRPr="006E6456">
        <w:rPr>
          <w:sz w:val="16"/>
        </w:rPr>
        <w:t xml:space="preserve"> In his State of the Union address Tuesday, </w:t>
      </w:r>
      <w:r w:rsidRPr="006E6456">
        <w:rPr>
          <w:rStyle w:val="StyleBoldUnderline"/>
          <w:highlight w:val="yellow"/>
        </w:rPr>
        <w:t>Obama called on Congress to send him a comprehensive immigration reform package</w:t>
      </w:r>
      <w:r w:rsidRPr="006E6456">
        <w:rPr>
          <w:sz w:val="16"/>
          <w:highlight w:val="yellow"/>
        </w:rPr>
        <w:t>,</w:t>
      </w:r>
      <w:r w:rsidRPr="006E6456">
        <w:rPr>
          <w:sz w:val="16"/>
        </w:rPr>
        <w:t xml:space="preserve"> saying both sides agree on what measures need to be included to make the system work better.</w:t>
      </w:r>
    </w:p>
    <w:p w:rsidR="00632517" w:rsidRDefault="00632517" w:rsidP="00632517">
      <w:pPr>
        <w:rPr>
          <w:sz w:val="16"/>
        </w:rPr>
      </w:pPr>
    </w:p>
    <w:p w:rsidR="00632517" w:rsidRDefault="00632517" w:rsidP="00632517">
      <w:pPr>
        <w:rPr>
          <w:sz w:val="16"/>
        </w:rPr>
      </w:pPr>
      <w:r>
        <w:rPr>
          <w:sz w:val="16"/>
        </w:rPr>
        <w:br w:type="page"/>
      </w:r>
    </w:p>
    <w:p w:rsidR="00632517" w:rsidRDefault="00632517" w:rsidP="00632517">
      <w:pPr>
        <w:pStyle w:val="Heading3"/>
      </w:pPr>
      <w:bookmarkStart w:id="139" w:name="_Toc350547533"/>
      <w:bookmarkStart w:id="140" w:name="_Toc360094009"/>
      <w:bookmarkStart w:id="141" w:name="_Toc360094462"/>
      <w:bookmarkStart w:id="142" w:name="_Toc360209680"/>
      <w:r>
        <w:t>UQ:  AT:  Second Term Presidents Can’t Get Anything Done</w:t>
      </w:r>
      <w:bookmarkEnd w:id="139"/>
      <w:bookmarkEnd w:id="140"/>
      <w:bookmarkEnd w:id="141"/>
      <w:bookmarkEnd w:id="142"/>
    </w:p>
    <w:p w:rsidR="00632517" w:rsidRPr="00365AA6" w:rsidRDefault="00632517" w:rsidP="00632517">
      <w:pPr>
        <w:pStyle w:val="Heading4"/>
      </w:pPr>
      <w:r>
        <w:t xml:space="preserve">(--) Obama overcomes criticisms of second term presidents </w:t>
      </w:r>
    </w:p>
    <w:p w:rsidR="00632517" w:rsidRDefault="00632517" w:rsidP="00632517">
      <w:pPr>
        <w:ind w:left="720"/>
      </w:pPr>
      <w:r w:rsidRPr="00365AA6">
        <w:rPr>
          <w:rStyle w:val="StyleStyleBold12pt"/>
        </w:rPr>
        <w:t>Van Dusen</w:t>
      </w:r>
      <w:r>
        <w:t xml:space="preserve"> former int’l news editor in Washington, D.C. </w:t>
      </w:r>
      <w:r w:rsidRPr="00365AA6">
        <w:rPr>
          <w:rStyle w:val="StyleStyleBold12pt"/>
        </w:rPr>
        <w:t>2/10</w:t>
      </w:r>
      <w:r>
        <w:t>/20</w:t>
      </w:r>
      <w:r w:rsidRPr="00235163">
        <w:rPr>
          <w:rStyle w:val="StyleStyleBold12pt"/>
        </w:rPr>
        <w:t xml:space="preserve">13 </w:t>
      </w:r>
      <w:r>
        <w:t>Lisa “</w:t>
      </w:r>
      <w:r w:rsidRPr="00365AA6">
        <w:t>The truth about second-term politics</w:t>
      </w:r>
      <w:r>
        <w:t xml:space="preserve">” Ottawa Citizen </w:t>
      </w:r>
      <w:r w:rsidRPr="00365AA6">
        <w:t>http://www.ottawacitizen.com/opinion/truth+about+second+term+politics/7945084/story.html</w:t>
      </w:r>
    </w:p>
    <w:p w:rsidR="00632517" w:rsidRPr="00053687" w:rsidRDefault="00632517" w:rsidP="00632517">
      <w:pPr>
        <w:rPr>
          <w:sz w:val="16"/>
        </w:rPr>
      </w:pPr>
      <w:r w:rsidRPr="00235163">
        <w:rPr>
          <w:rStyle w:val="StyleBoldUnderline"/>
          <w:highlight w:val="yellow"/>
        </w:rPr>
        <w:t>When</w:t>
      </w:r>
      <w:r>
        <w:t xml:space="preserve"> Barack </w:t>
      </w:r>
      <w:r w:rsidRPr="00235163">
        <w:rPr>
          <w:rStyle w:val="StyleBoldUnderline"/>
          <w:highlight w:val="yellow"/>
        </w:rPr>
        <w:t>Obama delivers his fifth State of the Union address</w:t>
      </w:r>
      <w:r>
        <w:t xml:space="preserve"> Tuesday, </w:t>
      </w:r>
      <w:r w:rsidRPr="00235163">
        <w:rPr>
          <w:rStyle w:val="StyleBoldUnderline"/>
          <w:highlight w:val="yellow"/>
        </w:rPr>
        <w:t>he’ll have two uninvited guests</w:t>
      </w:r>
      <w:r>
        <w:t xml:space="preserve"> in the visitors’ gallery. One will be </w:t>
      </w:r>
      <w:r w:rsidRPr="00235163">
        <w:rPr>
          <w:rStyle w:val="StyleBoldUnderline"/>
          <w:highlight w:val="yellow"/>
        </w:rPr>
        <w:t>that myth of political capital and</w:t>
      </w:r>
      <w:r>
        <w:t xml:space="preserve"> the other will be </w:t>
      </w:r>
      <w:r w:rsidRPr="00235163">
        <w:rPr>
          <w:rStyle w:val="StyleBoldUnderline"/>
          <w:highlight w:val="yellow"/>
        </w:rPr>
        <w:t>the unwritten lame-duck rule</w:t>
      </w:r>
      <w:r w:rsidRPr="00365AA6">
        <w:rPr>
          <w:rStyle w:val="StyleBoldUnderline"/>
        </w:rPr>
        <w:t>.</w:t>
      </w:r>
      <w:r w:rsidRPr="00235163">
        <w:rPr>
          <w:sz w:val="12"/>
        </w:rPr>
        <w:t xml:space="preserve">¶ </w:t>
      </w:r>
      <w:r w:rsidRPr="00365AA6">
        <w:rPr>
          <w:sz w:val="16"/>
          <w:szCs w:val="16"/>
        </w:rPr>
        <w:t>The lame-duck rule is that every second-term president becomes a lame duck after 18 months or one year or the day after the midterms or the day after his second inaugural address, depending on whose lame-duck countdown clock you believe</w:t>
      </w:r>
      <w:r>
        <w:t>.</w:t>
      </w:r>
      <w:r w:rsidRPr="00235163">
        <w:rPr>
          <w:sz w:val="12"/>
        </w:rPr>
        <w:t xml:space="preserve">¶ </w:t>
      </w:r>
      <w:r w:rsidRPr="00235163">
        <w:rPr>
          <w:rStyle w:val="StyleBoldUnderline"/>
          <w:highlight w:val="yellow"/>
        </w:rPr>
        <w:t>Between the shrinking political capital account and the lame-duck countdown clock, by some estimates Obama ceased to be the fully functioning, politically capitalized president</w:t>
      </w:r>
      <w:r w:rsidRPr="00365AA6">
        <w:rPr>
          <w:sz w:val="16"/>
        </w:rPr>
        <w:t xml:space="preserve"> of the United States </w:t>
      </w:r>
      <w:r w:rsidRPr="00235163">
        <w:rPr>
          <w:rStyle w:val="StyleBoldUnderline"/>
          <w:highlight w:val="yellow"/>
        </w:rPr>
        <w:t>last Wednesday</w:t>
      </w:r>
      <w:r w:rsidRPr="00365AA6">
        <w:rPr>
          <w:sz w:val="16"/>
        </w:rPr>
        <w:t xml:space="preserve"> between 11:15 and 11:45 a.m.</w:t>
      </w:r>
      <w:r w:rsidRPr="00235163">
        <w:rPr>
          <w:sz w:val="12"/>
        </w:rPr>
        <w:t xml:space="preserve">¶ </w:t>
      </w:r>
      <w:r w:rsidRPr="00235163">
        <w:rPr>
          <w:rStyle w:val="StyleBoldUnderline"/>
          <w:highlight w:val="yellow"/>
        </w:rPr>
        <w:t>Meanwhile, in the real world, second-term presidents have won world wars, won the Cold War, balanced the budget and generally continued to function while not only not entirely squandering their political capital but, in some cases, rebuilding it</w:t>
      </w:r>
      <w:r w:rsidRPr="00235163">
        <w:rPr>
          <w:highlight w:val="yellow"/>
        </w:rPr>
        <w:t>.</w:t>
      </w:r>
      <w:r w:rsidRPr="00235163">
        <w:rPr>
          <w:sz w:val="12"/>
          <w:highlight w:val="yellow"/>
        </w:rPr>
        <w:t xml:space="preserve">¶ </w:t>
      </w:r>
      <w:r w:rsidRPr="00235163">
        <w:rPr>
          <w:rStyle w:val="StyleBoldUnderline"/>
          <w:highlight w:val="yellow"/>
        </w:rPr>
        <w:t>In the real world</w:t>
      </w:r>
      <w:r w:rsidRPr="00365AA6">
        <w:rPr>
          <w:rStyle w:val="StyleBoldUnderline"/>
        </w:rPr>
        <w:t>,</w:t>
      </w:r>
      <w:r w:rsidRPr="00365AA6">
        <w:rPr>
          <w:sz w:val="16"/>
        </w:rPr>
        <w:t xml:space="preserve"> where Obama himself ostensibly spent all his political capital on health reform and was then re-elected handily, </w:t>
      </w:r>
      <w:r w:rsidRPr="00235163">
        <w:rPr>
          <w:rStyle w:val="StyleBoldUnderline"/>
          <w:highlight w:val="yellow"/>
        </w:rPr>
        <w:t>political capital is a</w:t>
      </w:r>
      <w:r w:rsidRPr="00365AA6">
        <w:rPr>
          <w:rStyle w:val="StyleBoldUnderline"/>
        </w:rPr>
        <w:t xml:space="preserve"> </w:t>
      </w:r>
      <w:r w:rsidRPr="00235163">
        <w:rPr>
          <w:rStyle w:val="StyleBoldUnderline"/>
          <w:highlight w:val="yellow"/>
        </w:rPr>
        <w:t>much more fungible commodity.</w:t>
      </w:r>
      <w:r w:rsidRPr="00235163">
        <w:rPr>
          <w:sz w:val="12"/>
          <w:highlight w:val="yellow"/>
        </w:rPr>
        <w:t xml:space="preserve">¶ </w:t>
      </w:r>
      <w:r w:rsidRPr="00235163">
        <w:rPr>
          <w:rStyle w:val="StyleBoldUnderline"/>
          <w:highlight w:val="yellow"/>
        </w:rPr>
        <w:t>There are presidents who confound the laws of political capital and lame duckness just because of who they are.</w:t>
      </w:r>
      <w:r w:rsidRPr="00053687">
        <w:rPr>
          <w:sz w:val="16"/>
        </w:rPr>
        <w:t xml:space="preserve"> In Ronald Reagan’s case, this ability to magically repel conventional wisdom earned him the label “Teflon president.” </w:t>
      </w:r>
      <w:r w:rsidRPr="00235163">
        <w:rPr>
          <w:rStyle w:val="StyleBoldUnderline"/>
          <w:highlight w:val="yellow"/>
        </w:rPr>
        <w:t>Obama has already defied conventional wisdom and most unwritten laws of electoral politics</w:t>
      </w:r>
      <w:r w:rsidRPr="00053687">
        <w:rPr>
          <w:sz w:val="16"/>
        </w:rPr>
        <w:t xml:space="preserve">, presidential campaigns, economic drag factors and identity politics, </w:t>
      </w:r>
      <w:r w:rsidRPr="00235163">
        <w:rPr>
          <w:rStyle w:val="StyleBoldUnderline"/>
          <w:highlight w:val="yellow"/>
        </w:rPr>
        <w:t>which makes the biggest second-term threat not political capital depreciation or lame duckdom</w:t>
      </w:r>
      <w:r w:rsidRPr="00053687">
        <w:rPr>
          <w:sz w:val="16"/>
        </w:rPr>
        <w:t>, but hubris.</w:t>
      </w:r>
    </w:p>
    <w:p w:rsidR="00632517" w:rsidRPr="00207228" w:rsidRDefault="00632517" w:rsidP="00632517">
      <w:pPr>
        <w:rPr>
          <w:sz w:val="16"/>
        </w:rPr>
      </w:pPr>
    </w:p>
    <w:p w:rsidR="00632517" w:rsidRDefault="00632517" w:rsidP="00632517"/>
    <w:p w:rsidR="00632517" w:rsidRDefault="00632517" w:rsidP="00632517">
      <w:r>
        <w:br w:type="page"/>
      </w:r>
    </w:p>
    <w:p w:rsidR="00632517" w:rsidRDefault="00632517" w:rsidP="00632517">
      <w:pPr>
        <w:pStyle w:val="Heading3"/>
      </w:pPr>
      <w:bookmarkStart w:id="143" w:name="_Toc359703955"/>
      <w:bookmarkStart w:id="144" w:name="_Toc360094010"/>
      <w:bookmarkStart w:id="145" w:name="_Toc360094463"/>
      <w:bookmarkStart w:id="146" w:name="_Toc360209681"/>
      <w:r>
        <w:t>UQ:  Obama has capital now</w:t>
      </w:r>
      <w:r>
        <w:t> </w:t>
      </w:r>
      <w:bookmarkEnd w:id="143"/>
      <w:bookmarkEnd w:id="144"/>
      <w:bookmarkEnd w:id="145"/>
      <w:bookmarkEnd w:id="146"/>
    </w:p>
    <w:p w:rsidR="00632517" w:rsidRDefault="00632517" w:rsidP="00632517">
      <w:pPr>
        <w:pStyle w:val="Heading4"/>
      </w:pPr>
      <w:r>
        <w:t xml:space="preserve">Obama is strong politically in the present system.  </w:t>
      </w:r>
    </w:p>
    <w:p w:rsidR="00632517" w:rsidRDefault="00632517" w:rsidP="00632517">
      <w:r>
        <w:t xml:space="preserve">Julianna </w:t>
      </w:r>
      <w:r w:rsidRPr="000A3F9C">
        <w:rPr>
          <w:rStyle w:val="StyleStyleBold12pt"/>
        </w:rPr>
        <w:t>Goldman</w:t>
      </w:r>
      <w:r>
        <w:t xml:space="preserve"> (staff writer) May 23, 20</w:t>
      </w:r>
      <w:r w:rsidRPr="000A3F9C">
        <w:rPr>
          <w:rStyle w:val="StyleStyleBold12pt"/>
        </w:rPr>
        <w:t>13</w:t>
      </w:r>
      <w:r>
        <w:t xml:space="preserve">.  Retrieved May 29, 2013 from </w:t>
      </w:r>
    </w:p>
    <w:p w:rsidR="00632517" w:rsidRDefault="00632517" w:rsidP="00632517">
      <w:r>
        <w:t>http://www.bloomberg.com/news/2013-05-24/obama-bully-pulpit-bullied-with-congress-probes-obscuring-agenda.html</w:t>
      </w:r>
    </w:p>
    <w:p w:rsidR="00632517" w:rsidRPr="000A3F9C" w:rsidRDefault="00632517" w:rsidP="00632517">
      <w:pPr>
        <w:rPr>
          <w:sz w:val="16"/>
        </w:rPr>
      </w:pPr>
      <w:r w:rsidRPr="000A3F9C">
        <w:rPr>
          <w:sz w:val="16"/>
        </w:rPr>
        <w:t>Because of the schedule, it would be difficult to give what his aides call a circuit-breaker speech before July 4. The calendar itself may help. Congress begins its Memorial Day recess next week. Obama travels to Northern Ireland and Berlin in mid-June and within days of returning will head off to Africa until July 3.</w:t>
      </w:r>
      <w:r w:rsidRPr="000A3F9C">
        <w:rPr>
          <w:sz w:val="12"/>
        </w:rPr>
        <w:t>¶</w:t>
      </w:r>
      <w:r w:rsidRPr="000A3F9C">
        <w:rPr>
          <w:sz w:val="16"/>
        </w:rPr>
        <w:t xml:space="preserve"> </w:t>
      </w:r>
      <w:r w:rsidRPr="000A3F9C">
        <w:rPr>
          <w:rStyle w:val="StyleBoldUnderline"/>
          <w:highlight w:val="yellow"/>
        </w:rPr>
        <w:t>For now, he’s buoyed by an improving economy, steady approval ratings and polls that show the American public’s interest in the controversies are limited.</w:t>
      </w:r>
      <w:r w:rsidRPr="000A3F9C">
        <w:rPr>
          <w:rStyle w:val="StyleBoldUnderline"/>
          <w:b w:val="0"/>
          <w:sz w:val="12"/>
          <w:highlight w:val="yellow"/>
        </w:rPr>
        <w:t>¶</w:t>
      </w:r>
      <w:r w:rsidRPr="000A3F9C">
        <w:rPr>
          <w:rStyle w:val="StyleBoldUnderline"/>
          <w:highlight w:val="yellow"/>
        </w:rPr>
        <w:t xml:space="preserve"> The nation’s unemployment rate dropped</w:t>
      </w:r>
      <w:r w:rsidRPr="000A3F9C">
        <w:rPr>
          <w:sz w:val="16"/>
        </w:rPr>
        <w:t xml:space="preserve"> to 7.5 percent in April from 7.9 percent at the beginning of the year. </w:t>
      </w:r>
      <w:r w:rsidRPr="000A3F9C">
        <w:rPr>
          <w:rStyle w:val="StyleBoldUnderline"/>
          <w:highlight w:val="yellow"/>
        </w:rPr>
        <w:t>The stock market has risen to record highs</w:t>
      </w:r>
      <w:r w:rsidRPr="000A3F9C">
        <w:rPr>
          <w:sz w:val="16"/>
        </w:rPr>
        <w:t>, with the Standard &amp; Poor’s 500 Index (SPX) up more than 15 percent this year.</w:t>
      </w:r>
      <w:r w:rsidRPr="000A3F9C">
        <w:rPr>
          <w:sz w:val="12"/>
        </w:rPr>
        <w:t>¶</w:t>
      </w:r>
      <w:r w:rsidRPr="000A3F9C">
        <w:rPr>
          <w:sz w:val="16"/>
        </w:rPr>
        <w:t xml:space="preserve"> Americans are more interested in reports about the economy than they are about the IRS, Benghazi or the Justice Department’s actions, according to a survey released May 20 by the Pew Research Center.</w:t>
      </w:r>
      <w:r w:rsidRPr="000A3F9C">
        <w:rPr>
          <w:sz w:val="12"/>
        </w:rPr>
        <w:t>¶</w:t>
      </w:r>
      <w:r w:rsidRPr="000A3F9C">
        <w:rPr>
          <w:sz w:val="16"/>
        </w:rPr>
        <w:t xml:space="preserve"> Affecting Agenda</w:t>
      </w:r>
      <w:r w:rsidRPr="000A3F9C">
        <w:rPr>
          <w:sz w:val="12"/>
        </w:rPr>
        <w:t>¶</w:t>
      </w:r>
      <w:r w:rsidRPr="000A3F9C">
        <w:rPr>
          <w:sz w:val="16"/>
        </w:rPr>
        <w:t xml:space="preserve"> Still, while most Americans back Obama’s job performance, an overwhelming majority say the probes will have an impact on his agenda.</w:t>
      </w:r>
      <w:r w:rsidRPr="000A3F9C">
        <w:rPr>
          <w:sz w:val="12"/>
        </w:rPr>
        <w:t>¶</w:t>
      </w:r>
      <w:r w:rsidRPr="000A3F9C">
        <w:rPr>
          <w:sz w:val="16"/>
        </w:rPr>
        <w:t xml:space="preserve"> A USA Today poll released this week showed that 73 percent of Americans believe the IRS and Benghazi probes will make it more difficult for the president to accomplish his goals. </w:t>
      </w:r>
      <w:r w:rsidRPr="000A3F9C">
        <w:rPr>
          <w:rStyle w:val="StyleBoldUnderline"/>
          <w:highlight w:val="yellow"/>
        </w:rPr>
        <w:t>Fifty-three percent approve of the job he’s doing, virtually unchanged from early April,</w:t>
      </w:r>
      <w:r w:rsidRPr="000A3F9C">
        <w:rPr>
          <w:sz w:val="16"/>
        </w:rPr>
        <w:t xml:space="preserve"> according to a CNN/ORC International poll.</w:t>
      </w:r>
    </w:p>
    <w:p w:rsidR="00632517" w:rsidRDefault="00632517" w:rsidP="00632517">
      <w:pPr>
        <w:pStyle w:val="Heading4"/>
      </w:pPr>
      <w:r>
        <w:t>Current scandals are not affecting Obama’s political strength.</w:t>
      </w:r>
    </w:p>
    <w:p w:rsidR="00632517" w:rsidRDefault="00632517" w:rsidP="00632517">
      <w:r w:rsidRPr="000A3F9C">
        <w:rPr>
          <w:rStyle w:val="StyleStyleBold12pt"/>
        </w:rPr>
        <w:t>NBC News</w:t>
      </w:r>
      <w:r>
        <w:t>, May 23, 20</w:t>
      </w:r>
      <w:r w:rsidRPr="000A3F9C">
        <w:rPr>
          <w:rStyle w:val="StyleStyleBold12pt"/>
        </w:rPr>
        <w:t>13</w:t>
      </w:r>
      <w:r>
        <w:t xml:space="preserve">.  Retrieved May 29, 2013 from </w:t>
      </w:r>
    </w:p>
    <w:p w:rsidR="00632517" w:rsidRDefault="00632517" w:rsidP="00632517">
      <w:r>
        <w:t>http://firstread.nbcnews.com/_news/2013/05/23/18443846-obama-agenda-changing-the-tone-on-drones?lite</w:t>
      </w:r>
    </w:p>
    <w:p w:rsidR="00632517" w:rsidRDefault="00632517" w:rsidP="00632517">
      <w:r w:rsidRPr="000A3F9C">
        <w:rPr>
          <w:rStyle w:val="StyleBoldUnderline"/>
          <w:highlight w:val="yellow"/>
        </w:rPr>
        <w:t>“The economy is recovering, the White House is dealing with multiple controversies, and President Barack Obama appears generally unaffected either way</w:t>
      </w:r>
      <w:r>
        <w:t>,” AP writes. “</w:t>
      </w:r>
      <w:r w:rsidRPr="000A3F9C">
        <w:rPr>
          <w:rStyle w:val="StyleBoldUnderline"/>
          <w:highlight w:val="yellow"/>
        </w:rPr>
        <w:t>Several recent polls show the president sustaining an overall approval rating around 50 percent,</w:t>
      </w:r>
      <w:r>
        <w:t xml:space="preserve"> with no major uptick from gains in housing, jobs and the stock market, and no downtick from the recent storms over the terror attack in Benghazi, Libya, the targeting of conservative groups by the IRS and a leak investigations that has swept up the phone records of Associated Press journalists. The data suggests the economy could be insulating Obama from the immediate troubles confronting his administration. But it also indicates that while a growing number of those surveyed are more optimistic about the economy, they are evenly split on whether they approve or disapprove of his handling of it.”</w:t>
      </w:r>
    </w:p>
    <w:p w:rsidR="00632517" w:rsidRDefault="00632517" w:rsidP="00632517">
      <w:pPr>
        <w:pStyle w:val="Heading4"/>
      </w:pPr>
      <w:r>
        <w:t xml:space="preserve">Obama’s approval rating is above 50% now.  </w:t>
      </w:r>
    </w:p>
    <w:p w:rsidR="00632517" w:rsidRDefault="00632517" w:rsidP="00632517">
      <w:r>
        <w:t xml:space="preserve">Aliyah </w:t>
      </w:r>
      <w:r w:rsidRPr="000A3F9C">
        <w:rPr>
          <w:rStyle w:val="StyleStyleBold12pt"/>
        </w:rPr>
        <w:t>Frumin</w:t>
      </w:r>
      <w:r>
        <w:t>, (staff writer) May 24, 20</w:t>
      </w:r>
      <w:r w:rsidRPr="000A3F9C">
        <w:rPr>
          <w:rStyle w:val="StyleStyleBold12pt"/>
        </w:rPr>
        <w:t>13</w:t>
      </w:r>
      <w:r>
        <w:t xml:space="preserve">.  Retrieved May 29, 2013 from </w:t>
      </w:r>
    </w:p>
    <w:p w:rsidR="00632517" w:rsidRDefault="00632517" w:rsidP="00632517">
      <w:r>
        <w:t>http://tv.msnbc.com/2013/05/24/the-week-that-was-obama-tries-to-refocus-on-legislative-agenda/</w:t>
      </w:r>
    </w:p>
    <w:p w:rsidR="00632517" w:rsidRDefault="00632517" w:rsidP="00632517">
      <w:pPr>
        <w:rPr>
          <w:rStyle w:val="StyleBoldUnderline"/>
        </w:rPr>
      </w:pPr>
      <w:r>
        <w:t xml:space="preserve">Even with the human rights questions that remained unanswered, the national security speech was a strong performance. </w:t>
      </w:r>
      <w:r w:rsidRPr="000A3F9C">
        <w:rPr>
          <w:rStyle w:val="StyleBoldUnderline"/>
          <w:highlight w:val="yellow"/>
        </w:rPr>
        <w:t>Obama</w:t>
      </w:r>
      <w:r>
        <w:t xml:space="preserve">–with his speech about race and Rev. Wright, his defense of “just wars” when he accepted the Nobel Peace Prize–has shown an ability to communicate complex ideas to the public with nuance and authority.¶ He </w:t>
      </w:r>
      <w:r w:rsidRPr="000A3F9C">
        <w:rPr>
          <w:rStyle w:val="StyleBoldUnderline"/>
          <w:highlight w:val="yellow"/>
        </w:rPr>
        <w:t>is also apparently benefiting from optimism about the economy: despite the messy week, Obama’s approval rating stayed above 50%.</w:t>
      </w:r>
    </w:p>
    <w:p w:rsidR="00632517" w:rsidRDefault="00632517" w:rsidP="00632517">
      <w:pPr>
        <w:pStyle w:val="Heading4"/>
      </w:pPr>
      <w:r>
        <w:t>Obama’s approval ratings remain stable---other polls are outliers</w:t>
      </w:r>
    </w:p>
    <w:p w:rsidR="00632517" w:rsidRPr="00827F45" w:rsidRDefault="00632517" w:rsidP="00632517">
      <w:r>
        <w:t xml:space="preserve">Ariel </w:t>
      </w:r>
      <w:r w:rsidRPr="00827F45">
        <w:rPr>
          <w:rStyle w:val="StyleStyleBold12pt"/>
        </w:rPr>
        <w:t>Edwards-Levy</w:t>
      </w:r>
      <w:r>
        <w:t xml:space="preserve"> (staff writer for the Huffington Post) June 19, 20</w:t>
      </w:r>
      <w:r w:rsidRPr="00827F45">
        <w:rPr>
          <w:rStyle w:val="StyleStyleBold12pt"/>
        </w:rPr>
        <w:t>13</w:t>
      </w:r>
      <w:r>
        <w:t xml:space="preserve">. Retrieved June 27, 2013 from </w:t>
      </w:r>
      <w:hyperlink r:id="rId162" w:history="1">
        <w:r>
          <w:rPr>
            <w:rStyle w:val="Hyperlink"/>
          </w:rPr>
          <w:t>http://www.huffingtonpost.com/2013/06/19/obama-approval-rating_n_3467378.html</w:t>
        </w:r>
      </w:hyperlink>
    </w:p>
    <w:p w:rsidR="00632517" w:rsidRPr="00827F45" w:rsidRDefault="00632517" w:rsidP="00632517">
      <w:pPr>
        <w:rPr>
          <w:rStyle w:val="StyleBoldUnderline"/>
        </w:rPr>
      </w:pPr>
      <w:r w:rsidRPr="00827F45">
        <w:rPr>
          <w:rStyle w:val="StyleBoldUnderline"/>
          <w:highlight w:val="yellow"/>
        </w:rPr>
        <w:t>President Barack Obama's public standing has remained relatively steady over the last month, according to a Pew Research poll released Wednesday,</w:t>
      </w:r>
      <w:r w:rsidRPr="00827F45">
        <w:t xml:space="preserve"> although most Americans disapprove of how he handles privacy and civil liberties issues.</w:t>
      </w:r>
      <w:r w:rsidRPr="00827F45">
        <w:rPr>
          <w:sz w:val="12"/>
        </w:rPr>
        <w:t xml:space="preserve">¶ </w:t>
      </w:r>
      <w:r w:rsidRPr="00827F45">
        <w:t xml:space="preserve">The Pew poll puts his approval rating at 49 percent, down from 51 percent in May, consistent with other recent polling. While a CNN poll found that Obama's approval had dropped 8 points since May, </w:t>
      </w:r>
      <w:r w:rsidRPr="00827F45">
        <w:rPr>
          <w:rStyle w:val="StyleBoldUnderline"/>
          <w:highlight w:val="yellow"/>
        </w:rPr>
        <w:t>most surveys show the president's ratings remaining stable amid recent controversies over National Security Agency surveillance.</w:t>
      </w:r>
      <w:r w:rsidRPr="00827F45">
        <w:t xml:space="preserve"> In an average of polls taken last week, Obama's approval ratings dipped about 2 points.</w:t>
      </w:r>
      <w:r w:rsidRPr="00827F45">
        <w:rPr>
          <w:sz w:val="12"/>
        </w:rPr>
        <w:t>¶</w:t>
      </w:r>
      <w:r w:rsidRPr="00827F45">
        <w:rPr>
          <w:rStyle w:val="StyleBoldUnderline"/>
          <w:sz w:val="12"/>
        </w:rPr>
        <w:t xml:space="preserve"> </w:t>
      </w:r>
      <w:r w:rsidRPr="00827F45">
        <w:t xml:space="preserve">HuffPost Pollster's chart, which combines all publicly available </w:t>
      </w:r>
      <w:r w:rsidRPr="00827F45">
        <w:rPr>
          <w:rStyle w:val="StyleBoldUnderline"/>
          <w:highlight w:val="yellow"/>
        </w:rPr>
        <w:t>polling, puts Obama's average approval just below 47 percent, down from 48 percent in May and 51 percent at the beginning of 2013.</w:t>
      </w:r>
    </w:p>
    <w:p w:rsidR="00632517" w:rsidRDefault="00632517" w:rsidP="00632517">
      <w:pPr>
        <w:pStyle w:val="Heading2"/>
      </w:pPr>
      <w:bookmarkStart w:id="147" w:name="_Toc360209682"/>
      <w:bookmarkStart w:id="148" w:name="_Toc359703956"/>
      <w:bookmarkStart w:id="149" w:name="_Toc360094011"/>
      <w:bookmarkStart w:id="150" w:name="_Toc360094464"/>
      <w:r>
        <w:t>Links</w:t>
      </w:r>
      <w:bookmarkEnd w:id="147"/>
    </w:p>
    <w:p w:rsidR="00632517" w:rsidRDefault="00632517" w:rsidP="00632517">
      <w:pPr>
        <w:pStyle w:val="Heading3"/>
      </w:pPr>
      <w:bookmarkStart w:id="151" w:name="_Toc360209683"/>
      <w:r>
        <w:t>Links:  Cuba Embargo</w:t>
      </w:r>
      <w:bookmarkEnd w:id="148"/>
      <w:bookmarkEnd w:id="149"/>
      <w:bookmarkEnd w:id="150"/>
      <w:bookmarkEnd w:id="151"/>
    </w:p>
    <w:p w:rsidR="00632517" w:rsidRDefault="00632517" w:rsidP="00632517">
      <w:pPr>
        <w:pStyle w:val="Heading4"/>
      </w:pPr>
      <w:r>
        <w:t xml:space="preserve">Lifting the Cuban embargo requires overcoming half a century of political paralysis.  </w:t>
      </w:r>
    </w:p>
    <w:p w:rsidR="00632517" w:rsidRDefault="00632517" w:rsidP="00632517">
      <w:r>
        <w:t xml:space="preserve">Joel </w:t>
      </w:r>
      <w:r w:rsidRPr="000A3F9C">
        <w:rPr>
          <w:rStyle w:val="StyleStyleBold12pt"/>
        </w:rPr>
        <w:t>Brinkley</w:t>
      </w:r>
      <w:r>
        <w:t xml:space="preserve"> (staff writer) Dec. 18, 20</w:t>
      </w:r>
      <w:r w:rsidRPr="000A3F9C">
        <w:rPr>
          <w:rStyle w:val="StyleStyleBold12pt"/>
        </w:rPr>
        <w:t>12</w:t>
      </w:r>
      <w:r>
        <w:t xml:space="preserve">.  Retrieved May 29, 2013 from </w:t>
      </w:r>
    </w:p>
    <w:p w:rsidR="00632517" w:rsidRDefault="00632517" w:rsidP="00632517">
      <w:r>
        <w:t>http://www.politico.com/story/2012/12/cuba-embargo-isnt-working-but-isnt-going-away-85281.html</w:t>
      </w:r>
    </w:p>
    <w:p w:rsidR="00632517" w:rsidRPr="000A3F9C" w:rsidRDefault="00632517" w:rsidP="00632517">
      <w:pPr>
        <w:rPr>
          <w:sz w:val="16"/>
        </w:rPr>
      </w:pPr>
      <w:r w:rsidRPr="000A3F9C">
        <w:rPr>
          <w:rStyle w:val="StyleBoldUnderline"/>
          <w:highlight w:val="yellow"/>
        </w:rPr>
        <w:t>Now an argument can be made that if the half-century of political paralysis on this issue can be overcome, both Cuba and the United States would benefit</w:t>
      </w:r>
      <w:r w:rsidRPr="000A3F9C">
        <w:rPr>
          <w:sz w:val="16"/>
        </w:rPr>
        <w:t>. American tourists would most likely pour into Cuba, buying cigars, staying in beachfront hotels — spending money in the Cuban economy. And American businesses would find an eager new market for a range of products beyond the food and medicine they are already authorized to sell.</w:t>
      </w:r>
      <w:r w:rsidRPr="000A3F9C">
        <w:rPr>
          <w:sz w:val="12"/>
        </w:rPr>
        <w:t>¶</w:t>
      </w:r>
      <w:r w:rsidRPr="000A3F9C">
        <w:rPr>
          <w:sz w:val="16"/>
        </w:rPr>
        <w:t xml:space="preserve"> “We cannot afford an obsolete ideological war against Cuba,” Richard Slatta, a history professor at North Carolina State University who specializes in Latin America, wrote in an op-ed last month. “The embargo against Cuba denies North Carolina businesses and farmers access to a major, proximate market.”</w:t>
      </w:r>
      <w:r w:rsidRPr="000A3F9C">
        <w:rPr>
          <w:sz w:val="12"/>
        </w:rPr>
        <w:t>¶</w:t>
      </w:r>
      <w:r w:rsidRPr="000A3F9C">
        <w:rPr>
          <w:sz w:val="16"/>
        </w:rPr>
        <w:t xml:space="preserve"> Cuba experts say many business leaders, particularly, are making the same case, especially now that the American economy has remained in the doldrums for so long. They add that it’s an obvious second-term issue; Obama doesn’t have to worry about winning Florida again.</w:t>
      </w:r>
      <w:r w:rsidRPr="000A3F9C">
        <w:rPr>
          <w:sz w:val="12"/>
        </w:rPr>
        <w:t>¶</w:t>
      </w:r>
      <w:r w:rsidRPr="000A3F9C">
        <w:rPr>
          <w:sz w:val="16"/>
        </w:rPr>
        <w:t xml:space="preserve"> But for so many people in Washington, “Cuba doesn’t matter any more now,” said Ted Piccone, deputy director for foreign policy at the Brookings Institution and a former National Security Council official. “</w:t>
      </w:r>
      <w:r w:rsidRPr="000A3F9C">
        <w:rPr>
          <w:rStyle w:val="StyleBoldUnderline"/>
          <w:highlight w:val="yellow"/>
        </w:rPr>
        <w:t>There’s no political incentive” to change the policy</w:t>
      </w:r>
      <w:r w:rsidRPr="000A3F9C">
        <w:rPr>
          <w:sz w:val="16"/>
        </w:rPr>
        <w:t xml:space="preserve"> — even though the arguments for changing it are rife. Despite ample provocation, the U.S. doesn’t impose similar embargoes on other authoritarian states.</w:t>
      </w:r>
    </w:p>
    <w:p w:rsidR="00632517" w:rsidRDefault="00632517" w:rsidP="00632517">
      <w:pPr>
        <w:pStyle w:val="Heading4"/>
      </w:pPr>
      <w:r>
        <w:t xml:space="preserve">Presidential leadership is needed to lift the Cuban embargo.  </w:t>
      </w:r>
    </w:p>
    <w:p w:rsidR="00632517" w:rsidRDefault="00632517" w:rsidP="00632517">
      <w:r>
        <w:t xml:space="preserve">Peter </w:t>
      </w:r>
      <w:r w:rsidRPr="000A3F9C">
        <w:rPr>
          <w:rStyle w:val="StyleStyleBold12pt"/>
        </w:rPr>
        <w:t>Swanson</w:t>
      </w:r>
      <w:r>
        <w:t>, (executive editor of PassageMaker magazine) Jan. 16, 20</w:t>
      </w:r>
      <w:r w:rsidRPr="000A3F9C">
        <w:rPr>
          <w:rStyle w:val="StyleStyleBold12pt"/>
        </w:rPr>
        <w:t>13</w:t>
      </w:r>
      <w:r>
        <w:t>.  Retrieved May 29, 2013 from http://blog.soundingsonline.com/2013/01/16/end-the-embargo/</w:t>
      </w:r>
    </w:p>
    <w:p w:rsidR="00632517" w:rsidRDefault="00632517" w:rsidP="00632517">
      <w:r w:rsidRPr="000A3F9C">
        <w:rPr>
          <w:rStyle w:val="StyleBoldUnderline"/>
          <w:highlight w:val="yellow"/>
        </w:rPr>
        <w:t xml:space="preserve">For the embargo to end, </w:t>
      </w:r>
      <w:r w:rsidRPr="000A3F9C">
        <w:rPr>
          <w:rStyle w:val="Emphasis"/>
          <w:highlight w:val="yellow"/>
        </w:rPr>
        <w:t>we need presidential leadership</w:t>
      </w:r>
      <w:r w:rsidRPr="000A3F9C">
        <w:rPr>
          <w:rStyle w:val="StyleBoldUnderline"/>
          <w:highlight w:val="yellow"/>
        </w:rPr>
        <w:t>. The Helms-Burton Act, which keeps this Cold War construct in place, can only be undone by another act of Congress</w:t>
      </w:r>
      <w:r>
        <w:t xml:space="preserve">. As anyone who has been alive for the past four years knows, </w:t>
      </w:r>
      <w:r w:rsidRPr="000A3F9C">
        <w:rPr>
          <w:rStyle w:val="StyleBoldUnderline"/>
          <w:highlight w:val="yellow"/>
        </w:rPr>
        <w:t xml:space="preserve">between the partisanship and the payola, our House and Senate are unlikely to accomplish anything, </w:t>
      </w:r>
      <w:r w:rsidRPr="000A3F9C">
        <w:rPr>
          <w:rStyle w:val="Emphasis"/>
          <w:highlight w:val="yellow"/>
        </w:rPr>
        <w:t>absent strong presidential leadership</w:t>
      </w:r>
      <w:r>
        <w:t>. Without re-election to worry about, Obama is well poised to bring about peace with our neighbor. Nixon went to China. McCain went back to Hanoi. All of us should be able to go to Cuba.</w:t>
      </w:r>
    </w:p>
    <w:p w:rsidR="00632517" w:rsidRDefault="00632517" w:rsidP="00632517">
      <w:pPr>
        <w:pStyle w:val="Heading4"/>
      </w:pPr>
      <w:r>
        <w:t xml:space="preserve">Washington’s leading politicians all favor the embargo.  </w:t>
      </w:r>
    </w:p>
    <w:p w:rsidR="00632517" w:rsidRDefault="00632517" w:rsidP="00632517">
      <w:r>
        <w:t xml:space="preserve">Jess </w:t>
      </w:r>
      <w:r w:rsidRPr="000A3F9C">
        <w:rPr>
          <w:rStyle w:val="StyleStyleBold12pt"/>
        </w:rPr>
        <w:t>Hunter-Bowman</w:t>
      </w:r>
      <w:r>
        <w:t xml:space="preserve"> (Associate Director of Witness for Peace) Apr. 2, 20</w:t>
      </w:r>
      <w:r w:rsidRPr="000A3F9C">
        <w:rPr>
          <w:rStyle w:val="StyleStyleBold12pt"/>
        </w:rPr>
        <w:t>12</w:t>
      </w:r>
      <w:r>
        <w:t>.  Retrieved May 29, 2013 from http://otherwords.org/our_failed_cuba_policy_fixation/</w:t>
      </w:r>
    </w:p>
    <w:p w:rsidR="00632517" w:rsidRPr="00094905" w:rsidRDefault="00632517" w:rsidP="00632517">
      <w:pPr>
        <w:rPr>
          <w:rStyle w:val="StyleBoldUnderline"/>
        </w:rPr>
      </w:pPr>
      <w:r>
        <w:t xml:space="preserve">Mitt </w:t>
      </w:r>
      <w:r w:rsidRPr="00094905">
        <w:rPr>
          <w:rStyle w:val="StyleBoldUnderline"/>
          <w:highlight w:val="yellow"/>
        </w:rPr>
        <w:t>Romney seemed to suggest that he would sanction an assassination attempt against Fidel Castro</w:t>
      </w:r>
      <w:r>
        <w:t xml:space="preserve">. “If I’m fortunate to become the next president of the United States it is my expectation that Fidel Castro will finally be taken off this planet,” he said.¶ </w:t>
      </w:r>
      <w:r w:rsidRPr="00094905">
        <w:rPr>
          <w:rStyle w:val="StyleBoldUnderline"/>
          <w:highlight w:val="yellow"/>
        </w:rPr>
        <w:t>And while</w:t>
      </w:r>
      <w:r>
        <w:t xml:space="preserve"> President Barack </w:t>
      </w:r>
      <w:r w:rsidRPr="00094905">
        <w:rPr>
          <w:rStyle w:val="StyleBoldUnderline"/>
          <w:highlight w:val="yellow"/>
        </w:rPr>
        <w:t xml:space="preserve">Obama has courageously rolled back some travel and humanitarian restrictions on U.S. citizens and Cuban-Americans, he too has stated his continued support of the embargo.¶ Why, in an era of unprecedented partisanship gridlock, is there </w:t>
      </w:r>
      <w:r w:rsidRPr="00094905">
        <w:rPr>
          <w:rStyle w:val="Emphasis"/>
          <w:highlight w:val="yellow"/>
        </w:rPr>
        <w:t>such widespread support</w:t>
      </w:r>
      <w:r w:rsidRPr="00094905">
        <w:rPr>
          <w:rStyle w:val="StyleBoldUnderline"/>
          <w:highlight w:val="yellow"/>
        </w:rPr>
        <w:t xml:space="preserve"> among Washington’s leading politicians for an outdated and inhumane embargo?</w:t>
      </w:r>
    </w:p>
    <w:p w:rsidR="00632517" w:rsidRDefault="00632517" w:rsidP="00632517">
      <w:pPr>
        <w:pStyle w:val="Heading4"/>
      </w:pPr>
      <w:r>
        <w:t xml:space="preserve">Powerful lobbies support the embargo.  </w:t>
      </w:r>
    </w:p>
    <w:p w:rsidR="00632517" w:rsidRDefault="00632517" w:rsidP="00632517">
      <w:r>
        <w:t xml:space="preserve">Jess </w:t>
      </w:r>
      <w:r w:rsidRPr="00094905">
        <w:rPr>
          <w:rStyle w:val="StyleStyleBold12pt"/>
        </w:rPr>
        <w:t>Hunter-Bowman</w:t>
      </w:r>
      <w:r>
        <w:t xml:space="preserve"> (Associate Director of Witness for Peace) Apr. 2, 20</w:t>
      </w:r>
      <w:r w:rsidRPr="00094905">
        <w:rPr>
          <w:rStyle w:val="StyleStyleBold12pt"/>
        </w:rPr>
        <w:t>12</w:t>
      </w:r>
      <w:r>
        <w:t>.  Retrieved May 29, 2013 from http://otherwords.org/our_failed_cuba_policy_fixation/</w:t>
      </w:r>
    </w:p>
    <w:p w:rsidR="00632517" w:rsidRDefault="00632517" w:rsidP="00632517">
      <w:r w:rsidRPr="00094905">
        <w:rPr>
          <w:rStyle w:val="StyleBoldUnderline"/>
          <w:highlight w:val="yellow"/>
        </w:rPr>
        <w:t xml:space="preserve">The reason Washington is so head-over-heels in love with this Cold-War-era failure speaks more to what’s wrong with Washington than what’s wrong with Cuba. </w:t>
      </w:r>
      <w:r w:rsidRPr="00094905">
        <w:rPr>
          <w:rStyle w:val="Emphasis"/>
          <w:highlight w:val="yellow"/>
        </w:rPr>
        <w:t>An entrenched special interest group</w:t>
      </w:r>
      <w:r w:rsidRPr="00094905">
        <w:rPr>
          <w:rStyle w:val="StyleBoldUnderline"/>
          <w:highlight w:val="yellow"/>
        </w:rPr>
        <w:t xml:space="preserve"> — the well-heeled Cuban-American lobby — has </w:t>
      </w:r>
      <w:r w:rsidRPr="00094905">
        <w:rPr>
          <w:rStyle w:val="Emphasis"/>
          <w:highlight w:val="yellow"/>
        </w:rPr>
        <w:t>scared both major political parties</w:t>
      </w:r>
      <w:r w:rsidRPr="00094905">
        <w:rPr>
          <w:rStyle w:val="StyleBoldUnderline"/>
          <w:highlight w:val="yellow"/>
        </w:rPr>
        <w:t xml:space="preserve"> into believing they must toe the line on the embargo or lose Florida</w:t>
      </w:r>
      <w:r>
        <w:t>.</w:t>
      </w:r>
    </w:p>
    <w:p w:rsidR="00632517" w:rsidRDefault="00632517" w:rsidP="00632517">
      <w:pPr>
        <w:pStyle w:val="Heading4"/>
      </w:pPr>
      <w:r>
        <w:t xml:space="preserve">Lifting travel restrictions to Cuba is opposed by Congress.  </w:t>
      </w:r>
    </w:p>
    <w:p w:rsidR="00632517" w:rsidRDefault="00632517" w:rsidP="00632517">
      <w:r>
        <w:t xml:space="preserve">Peter </w:t>
      </w:r>
      <w:r w:rsidRPr="00094905">
        <w:rPr>
          <w:rStyle w:val="StyleStyleBold12pt"/>
        </w:rPr>
        <w:t>Swanson</w:t>
      </w:r>
      <w:r>
        <w:t>, (executive editor of PassageMaker magazine) Jan. 16, 20</w:t>
      </w:r>
      <w:r w:rsidRPr="00094905">
        <w:rPr>
          <w:rStyle w:val="StyleStyleBold12pt"/>
        </w:rPr>
        <w:t>13</w:t>
      </w:r>
      <w:r>
        <w:t>.  Retrieved May 29, 2013 from http://blog.soundingsonline.com/2013/01/16/end-the-embargo/</w:t>
      </w:r>
    </w:p>
    <w:p w:rsidR="00632517" w:rsidRDefault="00632517" w:rsidP="00632517">
      <w:pPr>
        <w:rPr>
          <w:rStyle w:val="Emphasis"/>
        </w:rPr>
      </w:pPr>
      <w:r w:rsidRPr="00094905">
        <w:rPr>
          <w:rStyle w:val="StyleBoldUnderline"/>
          <w:highlight w:val="yellow"/>
        </w:rPr>
        <w:t>Ironically, some of the biggest opponents of travel freedom represent the state that would likely benefit the most from normal relations</w:t>
      </w:r>
      <w:r>
        <w:t xml:space="preserve"> — two of the most prominent being Florida U.S. Rep. Ileana Ros-Lehtinen and Florida U.S. Sen. Marco Rubio. These two Republicans are among the true believers, but </w:t>
      </w:r>
      <w:r w:rsidRPr="00094905">
        <w:rPr>
          <w:rStyle w:val="StyleBoldUnderline"/>
          <w:highlight w:val="yellow"/>
        </w:rPr>
        <w:t xml:space="preserve">they are reinforced by a </w:t>
      </w:r>
      <w:r w:rsidRPr="00094905">
        <w:rPr>
          <w:rStyle w:val="Emphasis"/>
          <w:highlight w:val="yellow"/>
        </w:rPr>
        <w:t>posse of congress people</w:t>
      </w:r>
      <w:r w:rsidRPr="00094905">
        <w:rPr>
          <w:rStyle w:val="StyleBoldUnderline"/>
          <w:highlight w:val="yellow"/>
        </w:rPr>
        <w:t xml:space="preserve"> around the country who take Cuban-American campaign contributions like </w:t>
      </w:r>
      <w:r w:rsidRPr="00094905">
        <w:rPr>
          <w:rStyle w:val="Emphasis"/>
          <w:highlight w:val="yellow"/>
        </w:rPr>
        <w:t>hogs at a trough</w:t>
      </w:r>
      <w:r w:rsidRPr="00094905">
        <w:rPr>
          <w:rStyle w:val="Emphasis"/>
        </w:rPr>
        <w:t>.</w:t>
      </w:r>
    </w:p>
    <w:p w:rsidR="00632517" w:rsidRDefault="00632517" w:rsidP="00632517">
      <w:pPr>
        <w:pStyle w:val="Heading4"/>
      </w:pPr>
      <w:r>
        <w:t>CUBAN AMERICAN HAWKS HOLD DISPROPORTIONATE POLITICAL CLOUT.</w:t>
      </w:r>
    </w:p>
    <w:p w:rsidR="00632517" w:rsidRDefault="00632517" w:rsidP="00632517">
      <w:r>
        <w:t xml:space="preserve">Andres </w:t>
      </w:r>
      <w:r w:rsidRPr="00E12D73">
        <w:rPr>
          <w:rStyle w:val="StyleStyleBold12pt"/>
        </w:rPr>
        <w:t>Cala,</w:t>
      </w:r>
      <w:r>
        <w:t xml:space="preserve"> (energy expert), ENERGY TRIBUNE, July 7, 20</w:t>
      </w:r>
      <w:r w:rsidRPr="00E12D73">
        <w:rPr>
          <w:rStyle w:val="StyleStyleBold12pt"/>
        </w:rPr>
        <w:t>11</w:t>
      </w:r>
      <w:r>
        <w:t>.  Retrieved Apr. 21, 2013 from http://www.energytribune.com/8204/drill-cuba-drill</w:t>
      </w:r>
    </w:p>
    <w:p w:rsidR="00632517" w:rsidRDefault="00632517" w:rsidP="00632517">
      <w:r w:rsidRPr="00E12D73">
        <w:rPr>
          <w:rStyle w:val="StyleBoldUnderline"/>
          <w:highlight w:val="yellow"/>
        </w:rPr>
        <w:t xml:space="preserve">Seriously? Will Cuban-American hawks with </w:t>
      </w:r>
      <w:r w:rsidRPr="00E12D73">
        <w:rPr>
          <w:rStyle w:val="Emphasis"/>
          <w:highlight w:val="yellow"/>
        </w:rPr>
        <w:t>disproportional political clout</w:t>
      </w:r>
      <w:r w:rsidRPr="00E12D73">
        <w:rPr>
          <w:rStyle w:val="StyleBoldUnderline"/>
          <w:highlight w:val="yellow"/>
        </w:rPr>
        <w:t xml:space="preserve"> impose their outdated Cold War mentality that has harmed US interests at least as much as the Castro regime?</w:t>
      </w:r>
      <w:r>
        <w:t xml:space="preserve"> The vast majority of Americans, including Republicans, frankly stopped caring about Cuba decades ago and even a majority of the mostly Floridian Cuban community now favors more rapprochement to influence an unstoppable democratic transition in Cuba.</w:t>
      </w:r>
    </w:p>
    <w:p w:rsidR="00632517" w:rsidRDefault="00632517" w:rsidP="00632517">
      <w:pPr>
        <w:pStyle w:val="Heading4"/>
      </w:pPr>
      <w:r>
        <w:t>THE REPUBLICAN MAJORITY STILL SUPPORTS THE CUBAN EMBARGO.</w:t>
      </w:r>
    </w:p>
    <w:p w:rsidR="00632517" w:rsidRDefault="00632517" w:rsidP="00632517">
      <w:r w:rsidRPr="00E12D73">
        <w:rPr>
          <w:rStyle w:val="StyleStyleBold12pt"/>
        </w:rPr>
        <w:t>THE ECONOMIST</w:t>
      </w:r>
      <w:r>
        <w:t>, Jan. 20, 20</w:t>
      </w:r>
      <w:r w:rsidRPr="00E12D73">
        <w:rPr>
          <w:rStyle w:val="StyleStyleBold12pt"/>
        </w:rPr>
        <w:t>11</w:t>
      </w:r>
      <w:r>
        <w:t>.  Retrieved Apr. 21, 2013 from http://www.economist.com/node/17967074</w:t>
      </w:r>
    </w:p>
    <w:p w:rsidR="00632517" w:rsidRDefault="00632517" w:rsidP="00632517">
      <w:r w:rsidRPr="00E12D73">
        <w:rPr>
          <w:rStyle w:val="StyleBoldUnderline"/>
          <w:highlight w:val="yellow"/>
        </w:rPr>
        <w:t>The broader economic embargo against Cuba stands. Only Congress can scrap it, and many in the new Republican majority still support it.</w:t>
      </w:r>
      <w:r>
        <w:t xml:space="preserve"> But the administration has taken a further step in reversing George Bush’s tightening of the embargo.</w:t>
      </w:r>
    </w:p>
    <w:p w:rsidR="00632517" w:rsidRDefault="00632517" w:rsidP="00632517">
      <w:pPr>
        <w:pStyle w:val="Heading4"/>
      </w:pPr>
      <w:r>
        <w:t>Cuba-hating lobby will block all legislation-empirics prove</w:t>
      </w:r>
    </w:p>
    <w:p w:rsidR="00632517" w:rsidRDefault="00632517" w:rsidP="00632517">
      <w:r w:rsidRPr="00AF25B1">
        <w:rPr>
          <w:rStyle w:val="StyleStyleBold12pt"/>
        </w:rPr>
        <w:t>Leogrande 13</w:t>
      </w:r>
      <w:r>
        <w:t xml:space="preserve"> (William M. </w:t>
      </w:r>
      <w:r w:rsidRPr="00AF25B1">
        <w:t>professor in the department of government at American University's School of Public Affairs in Washington, D.C.</w:t>
      </w:r>
      <w:r>
        <w:t xml:space="preserve"> For </w:t>
      </w:r>
      <w:r>
        <w:rPr>
          <w:i/>
        </w:rPr>
        <w:t>Foreign Policy</w:t>
      </w:r>
      <w:r>
        <w:t>. “</w:t>
      </w:r>
      <w:r w:rsidRPr="00AF25B1">
        <w:t>The Cuba Lobby</w:t>
      </w:r>
      <w:r>
        <w:t xml:space="preserve">” </w:t>
      </w:r>
      <w:r w:rsidRPr="00AF25B1">
        <w:t>http://www.foreignpolicy.com/articles/2013/04/11/the_cuba_lobby_jay_z?page=0,2&amp;wp_login_redirect=0</w:t>
      </w:r>
      <w:r>
        <w:t>)</w:t>
      </w:r>
    </w:p>
    <w:p w:rsidR="00632517" w:rsidRPr="00AF25B1" w:rsidRDefault="00632517" w:rsidP="00632517"/>
    <w:p w:rsidR="00632517" w:rsidRPr="006A0B96" w:rsidRDefault="00632517" w:rsidP="00632517">
      <w:pPr>
        <w:rPr>
          <w:sz w:val="16"/>
        </w:rPr>
      </w:pPr>
      <w:r w:rsidRPr="006A0B96">
        <w:rPr>
          <w:sz w:val="16"/>
        </w:rPr>
        <w:t>Today, moderate Cuban-Americans have managed to carve out greater space for political debate about U.S. relations with Cuba as attitudes in the community have changed -- a result of both the passing of the old exile generation of the 1960s and the arrival of new immigrants who want to maintain ties with family they left behind. But a network of right-wing radio stations and right-wing bloggers still routinely vilifies moderates by name, branding anyone who favors dialogue as a spy for Castro. The modus operandi is the same as the China Lobby's in the 1950s: One anti-Castro crusader makes dubious accusations of espionage, often based on guilt by association, which the others then repeat ad nauseam, citing one other as proof.</w:t>
      </w:r>
      <w:r w:rsidRPr="006A0B96">
        <w:rPr>
          <w:sz w:val="12"/>
        </w:rPr>
        <w:t>¶</w:t>
      </w:r>
      <w:r w:rsidRPr="006A0B96">
        <w:rPr>
          <w:sz w:val="16"/>
        </w:rPr>
        <w:t xml:space="preserve"> Like the China Lobby before it, </w:t>
      </w:r>
      <w:r w:rsidRPr="006A0B96">
        <w:rPr>
          <w:rStyle w:val="StyleBoldUnderline"/>
        </w:rPr>
        <w:t>the Cuba Lobby has</w:t>
      </w:r>
      <w:r w:rsidRPr="006A0B96">
        <w:rPr>
          <w:sz w:val="16"/>
        </w:rPr>
        <w:t xml:space="preserve"> also </w:t>
      </w:r>
      <w:r w:rsidRPr="006A0B96">
        <w:rPr>
          <w:rStyle w:val="StyleBoldUnderline"/>
        </w:rPr>
        <w:t>struck fear into the heart of the foreign-policy bureaucracy</w:t>
      </w:r>
      <w:r w:rsidRPr="006A0B96">
        <w:rPr>
          <w:sz w:val="16"/>
        </w:rPr>
        <w:t xml:space="preserve">. The congressional wing of the Cuba Lobby, in concert with its friends in the executive branch, routinely punishes career civil servants who don't toe the line. </w:t>
      </w:r>
      <w:r w:rsidRPr="006A0B96">
        <w:rPr>
          <w:rStyle w:val="StyleBoldUnderline"/>
        </w:rPr>
        <w:t>One of the Cuba Lobby's early targets was John J. "Jay" Taylor, chief of the U.S. Interests Section in Havana</w:t>
      </w:r>
      <w:r w:rsidRPr="006A0B96">
        <w:rPr>
          <w:sz w:val="16"/>
        </w:rPr>
        <w:t xml:space="preserve">, who was given an unsatisfactory annual evaluation report in 1988 by Republican stalwart Elliott Abrams, then assistant secretary of state for inter-American affairs, because </w:t>
      </w:r>
      <w:r w:rsidRPr="006A0B96">
        <w:rPr>
          <w:rStyle w:val="StyleBoldUnderline"/>
        </w:rPr>
        <w:t>Taylor reported from Havana that the Cubans were serious about wanting to negotiate</w:t>
      </w:r>
      <w:r w:rsidRPr="006A0B96">
        <w:rPr>
          <w:sz w:val="16"/>
        </w:rPr>
        <w:t xml:space="preserve"> peace in southern Africa and Central America. "CANF had close contact with the Cuban desk, which soon turned notably unfriendly toward my reporting from post and it seemed toward me personally," Taylor recalled in an oral history interview. "Mas and </w:t>
      </w:r>
      <w:r w:rsidRPr="006A0B96">
        <w:rPr>
          <w:rStyle w:val="StyleBoldUnderline"/>
        </w:rPr>
        <w:t>the foundation soon assumed that I was too soft on Castro</w:t>
      </w:r>
      <w:r w:rsidRPr="006A0B96">
        <w:rPr>
          <w:sz w:val="16"/>
        </w:rPr>
        <w:t>."</w:t>
      </w:r>
      <w:r w:rsidRPr="006A0B96">
        <w:rPr>
          <w:sz w:val="12"/>
        </w:rPr>
        <w:t>¶</w:t>
      </w:r>
      <w:r w:rsidRPr="006A0B96">
        <w:rPr>
          <w:sz w:val="16"/>
        </w:rPr>
        <w:t xml:space="preserve"> </w:t>
      </w:r>
      <w:r w:rsidRPr="006A0B96">
        <w:rPr>
          <w:rStyle w:val="Emphasis"/>
        </w:rPr>
        <w:t>The risks of crossing the Cuba Lobby were not lost on other foreign-policy professionals.</w:t>
      </w:r>
      <w:r w:rsidRPr="006A0B96">
        <w:rPr>
          <w:sz w:val="16"/>
        </w:rPr>
        <w:t xml:space="preserve"> In 1990, Taylor was in Washington to consult about the newly launched TV Martí, which the Cuban government was jamming so completely that Cubans on the island dubbed it, "la TV que no se ve" ("No-see TV"). But TV Martí's patrons in Washington blindly insisted that the vast majority of the Cuban population was watching the broadcasts. Taylor invited the U.S. Information Agency officials responsible for TV Martí to come to Cuba to see for themselves. "Silence prevailed around the table," he recalled. "I don't think anyone there really believed TV Martí signals were being received in Cuba. It was a Kafkaesque moment, a true Orwellian experience, to see a room full of grown, educated men and women so afraid for their jobs or their political positions that they could take part in such a charade</w:t>
      </w:r>
      <w:r w:rsidRPr="006A0B96">
        <w:rPr>
          <w:rStyle w:val="StyleBoldUnderline"/>
        </w:rPr>
        <w:t>."</w:t>
      </w:r>
      <w:r w:rsidRPr="006A0B96">
        <w:rPr>
          <w:rStyle w:val="StyleBoldUnderline"/>
          <w:sz w:val="12"/>
        </w:rPr>
        <w:t>¶</w:t>
      </w:r>
      <w:r w:rsidRPr="006A0B96">
        <w:rPr>
          <w:rStyle w:val="StyleBoldUnderline"/>
        </w:rPr>
        <w:t xml:space="preserve"> In 1993, the Cuba Lobby opposed the appointment of</w:t>
      </w:r>
      <w:r w:rsidRPr="006A0B96">
        <w:rPr>
          <w:sz w:val="16"/>
        </w:rPr>
        <w:t xml:space="preserve"> President Bill </w:t>
      </w:r>
      <w:r w:rsidRPr="006A0B96">
        <w:rPr>
          <w:rStyle w:val="StyleBoldUnderline"/>
        </w:rPr>
        <w:t>Clinton's</w:t>
      </w:r>
      <w:r w:rsidRPr="006A0B96">
        <w:rPr>
          <w:sz w:val="16"/>
        </w:rPr>
        <w:t xml:space="preserve"> first choice to be assistant secretary of state for inter-American affairs, Mario </w:t>
      </w:r>
      <w:r w:rsidRPr="006A0B96">
        <w:rPr>
          <w:rStyle w:val="StyleBoldUnderline"/>
        </w:rPr>
        <w:t>Baeza, because he had once visited Cuba.</w:t>
      </w:r>
      <w:r w:rsidRPr="006A0B96">
        <w:rPr>
          <w:sz w:val="16"/>
        </w:rPr>
        <w:t xml:space="preserve"> According to Stone, </w:t>
      </w:r>
      <w:r w:rsidRPr="006A0B96">
        <w:rPr>
          <w:rStyle w:val="StyleBoldUnderline"/>
        </w:rPr>
        <w:t>fearful of the Cuba Lobby's political clout, Clinton dumped Baeza</w:t>
      </w:r>
      <w:r w:rsidRPr="006A0B96">
        <w:rPr>
          <w:sz w:val="16"/>
        </w:rPr>
        <w:t xml:space="preserve">. </w:t>
      </w:r>
      <w:r w:rsidRPr="006A0B96">
        <w:rPr>
          <w:rStyle w:val="StyleBoldUnderline"/>
        </w:rPr>
        <w:t>Two years later, Clinton caved in to the Cuba Lobby's demand that he fire National Security Council official Morton Halperin</w:t>
      </w:r>
      <w:r w:rsidRPr="006A0B96">
        <w:rPr>
          <w:sz w:val="16"/>
        </w:rPr>
        <w:t>,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w:t>
      </w:r>
      <w:r w:rsidRPr="006A0B96">
        <w:rPr>
          <w:sz w:val="12"/>
        </w:rPr>
        <w:t>¶</w:t>
      </w:r>
      <w:r w:rsidRPr="006A0B96">
        <w:rPr>
          <w:sz w:val="16"/>
        </w:rPr>
        <w:t xml:space="preserve"> </w:t>
      </w:r>
      <w:r w:rsidRPr="006A0B96">
        <w:rPr>
          <w:rStyle w:val="StyleBoldUnderline"/>
        </w:rPr>
        <w:t>During George W. Bush's administration, the Cuba Lobby completely captured the State Department's Latin America bureau</w:t>
      </w:r>
      <w:r w:rsidRPr="006A0B96">
        <w:rPr>
          <w:sz w:val="16"/>
        </w:rPr>
        <w:t xml:space="preserve">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Reich hired as his deputy Dan Fisk, former staff assistant to Senator Helms and author of the Cuban Liberty and Democratic Solidarity Act. Reich was followed by Roger Noriega, another former Helms staffer, who explained that Bush's policy was aimed at destabilizing the Cuban regime: "We opted for change even if it meant chaos. The Cubans had had too much stability over decades.… Chaos was necessary in order to change reality."</w:t>
      </w:r>
      <w:r w:rsidRPr="006A0B96">
        <w:rPr>
          <w:sz w:val="12"/>
        </w:rPr>
        <w:t>¶</w:t>
      </w:r>
      <w:r w:rsidRPr="006A0B96">
        <w:rPr>
          <w:sz w:val="16"/>
        </w:rPr>
        <w:t xml:space="preserve"> </w:t>
      </w:r>
      <w:r w:rsidRPr="006A0B96">
        <w:rPr>
          <w:rStyle w:val="StyleBoldUnderline"/>
        </w:rPr>
        <w:t>In 2002</w:t>
      </w:r>
      <w:r w:rsidRPr="006A0B96">
        <w:rPr>
          <w:sz w:val="16"/>
        </w:rPr>
        <w:t xml:space="preserve">, Bush's undersecretary for arms control and international security, </w:t>
      </w:r>
      <w:r w:rsidRPr="006A0B96">
        <w:rPr>
          <w:rStyle w:val="StyleBoldUnderline"/>
        </w:rPr>
        <w:t>John Bolton, made the</w:t>
      </w:r>
      <w:r w:rsidRPr="006A0B96">
        <w:rPr>
          <w:sz w:val="16"/>
        </w:rPr>
        <w:t xml:space="preserve"> dubious </w:t>
      </w:r>
      <w:r w:rsidRPr="006A0B96">
        <w:rPr>
          <w:rStyle w:val="StyleBoldUnderline"/>
        </w:rPr>
        <w:t>charge that Cuba was developing biological weapons</w:t>
      </w:r>
      <w:r w:rsidRPr="006A0B96">
        <w:rPr>
          <w:sz w:val="16"/>
        </w:rPr>
        <w:t xml:space="preserve">. When </w:t>
      </w:r>
      <w:r w:rsidRPr="006A0B96">
        <w:rPr>
          <w:rStyle w:val="StyleBoldUnderline"/>
        </w:rPr>
        <w:t>the national intelligence officer for Latin America, Fulton Armstrong</w:t>
      </w:r>
      <w:r w:rsidRPr="006A0B96">
        <w:rPr>
          <w:sz w:val="16"/>
        </w:rPr>
        <w:t xml:space="preserve">, (along with other intelligence community analysts) </w:t>
      </w:r>
      <w:r w:rsidRPr="006A0B96">
        <w:rPr>
          <w:rStyle w:val="StyleBoldUnderline"/>
        </w:rPr>
        <w:t>objected</w:t>
      </w:r>
      <w:r w:rsidRPr="006A0B96">
        <w:rPr>
          <w:sz w:val="16"/>
        </w:rPr>
        <w:t xml:space="preserve"> to this mischaracterization of the community's assessment, </w:t>
      </w:r>
      <w:r w:rsidRPr="006A0B96">
        <w:rPr>
          <w:rStyle w:val="StyleBoldUnderline"/>
        </w:rPr>
        <w:t>Bolton and Reich tried repeatedly to have him fired.</w:t>
      </w:r>
      <w:r w:rsidRPr="006A0B96">
        <w:rPr>
          <w:sz w:val="16"/>
        </w:rPr>
        <w:t xml:space="preserve"> The Cuba Lobby began a steady drumbeat of charges that Armstrong was a Cuban agent because his and the community's analysis disputed the Bush team's insistence that the Castro regime was fragile and wouldn't survive the passing of its founder. The 2001 arrest for espionage of the Defense Intelligence Agency's top Cuba analyst, Ana Montes, heightened the Cuba Lobby's hysteria over traitors in government in the same way that the spy cases of the 1950s -- Alger Hiss and the Amerasia magazine affair -- gave the China Lobby ammunition. </w:t>
      </w:r>
      <w:r w:rsidRPr="006A0B96">
        <w:rPr>
          <w:rStyle w:val="StyleBoldUnderline"/>
        </w:rPr>
        <w:t>Armstrong was subjected to repeated and intrusive security investigations</w:t>
      </w:r>
      <w:r w:rsidRPr="006A0B96">
        <w:rPr>
          <w:sz w:val="16"/>
        </w:rPr>
        <w:t>, all of which cleared him of wrongdoing. (He completed a four-year term as national intelligence officer and received a prestigious CIA medal recognizing his service when he left the agency in 2008.)</w:t>
      </w:r>
    </w:p>
    <w:p w:rsidR="00632517" w:rsidRDefault="00632517" w:rsidP="00632517">
      <w:pPr>
        <w:pStyle w:val="Heading4"/>
      </w:pPr>
      <w:r>
        <w:t>Senate Republicans block Cuba legistlation</w:t>
      </w:r>
    </w:p>
    <w:p w:rsidR="00632517" w:rsidRDefault="00632517" w:rsidP="00632517">
      <w:r w:rsidRPr="00AF25B1">
        <w:rPr>
          <w:rStyle w:val="StyleStyleBold12pt"/>
        </w:rPr>
        <w:t>Leogrande 13</w:t>
      </w:r>
      <w:r>
        <w:t xml:space="preserve"> (William M. </w:t>
      </w:r>
      <w:r w:rsidRPr="00AF25B1">
        <w:t>professor in the department of government at American University's School of Public Affairs in Washington, D.C.</w:t>
      </w:r>
      <w:r>
        <w:t xml:space="preserve"> For </w:t>
      </w:r>
      <w:r>
        <w:rPr>
          <w:i/>
        </w:rPr>
        <w:t>Foreign Policy</w:t>
      </w:r>
      <w:r>
        <w:t>. “</w:t>
      </w:r>
      <w:r w:rsidRPr="00AF25B1">
        <w:t>The Cuba Lobby</w:t>
      </w:r>
      <w:r>
        <w:t xml:space="preserve">” </w:t>
      </w:r>
      <w:r w:rsidRPr="00AF25B1">
        <w:t>http://www.foreignpolicy.com/articles/2013/04/11/the_cuba_lobby_jay_z?page=0,2&amp;wp_login_redirect=0</w:t>
      </w:r>
      <w:r>
        <w:t>)</w:t>
      </w:r>
    </w:p>
    <w:p w:rsidR="00632517" w:rsidRPr="00AF25B1" w:rsidRDefault="00632517" w:rsidP="00632517"/>
    <w:p w:rsidR="00632517" w:rsidRPr="00EF6E16" w:rsidRDefault="00632517" w:rsidP="00632517">
      <w:pPr>
        <w:rPr>
          <w:sz w:val="16"/>
        </w:rPr>
      </w:pPr>
      <w:r w:rsidRPr="00733A32">
        <w:rPr>
          <w:rStyle w:val="StyleBoldUnderline"/>
        </w:rPr>
        <w:t>When Obama was elected president, promising a "new beginning" in relations with Havana, the Cuba Lobby relied on its congressional wing to stop him</w:t>
      </w:r>
      <w:r w:rsidRPr="00EF6E16">
        <w:rPr>
          <w:sz w:val="16"/>
        </w:rPr>
        <w:t xml:space="preserve">. </w:t>
      </w:r>
      <w:r w:rsidRPr="00733A32">
        <w:rPr>
          <w:rStyle w:val="StyleBoldUnderline"/>
        </w:rPr>
        <w:t>Sen.</w:t>
      </w:r>
      <w:r w:rsidRPr="00EF6E16">
        <w:rPr>
          <w:sz w:val="16"/>
        </w:rPr>
        <w:t xml:space="preserve"> Robert </w:t>
      </w:r>
      <w:r w:rsidRPr="00733A32">
        <w:rPr>
          <w:rStyle w:val="StyleBoldUnderline"/>
        </w:rPr>
        <w:t>Menendez</w:t>
      </w:r>
      <w:r w:rsidRPr="00EF6E16">
        <w:rPr>
          <w:sz w:val="16"/>
        </w:rPr>
        <w:t xml:space="preserve"> (D-N.J.), the senior Cuban-American Democrat in Congress and now </w:t>
      </w:r>
      <w:r w:rsidRPr="00733A32">
        <w:rPr>
          <w:rStyle w:val="StyleBoldUnderline"/>
        </w:rPr>
        <w:t>chairman of the Senate Foreign Relations Committee, vehemently opposes any opening to Cuba</w:t>
      </w:r>
      <w:r w:rsidRPr="00EF6E16">
        <w:rPr>
          <w:sz w:val="16"/>
        </w:rPr>
        <w:t xml:space="preserve">. In March 2009, he signaled his willingness to defy both his president and his party to get his way. Menendez voted with Republicans to block passage of a $410 billion omnibus appropriations bill (needed to keep the government running) because it relaxed the requirement that Cuba pay in advance for food purchases from U.S. suppliers and eased restrictions on travel to the island. </w:t>
      </w:r>
      <w:r w:rsidRPr="00733A32">
        <w:rPr>
          <w:rStyle w:val="StyleBoldUnderline"/>
        </w:rPr>
        <w:t>To get Menendez to relent, Treasury Secretary Timothy Geithner had to promise in writing that the administration would consult Menendez on any change in U.S. policy toward Cuba</w:t>
      </w:r>
      <w:r w:rsidRPr="00EF6E16">
        <w:rPr>
          <w:sz w:val="16"/>
        </w:rPr>
        <w:t>.</w:t>
      </w:r>
      <w:r w:rsidRPr="00EF6E16">
        <w:rPr>
          <w:sz w:val="12"/>
        </w:rPr>
        <w:t>¶</w:t>
      </w:r>
      <w:r w:rsidRPr="00EF6E16">
        <w:rPr>
          <w:sz w:val="16"/>
        </w:rPr>
        <w:t xml:space="preserve"> Senate Republicans also blocked confirmation of Arturo Valenzuela as Obama's assistant secretary for Western Hemisphere affairs until November 2009. With the bureau managed in the interim by Bush holdovers, no one was pushing from below to carry out Obama's new Cuba policy. After Valenzuela stepped down in 2012, Senator Rubio (R-Fla.), whose father left Cuba in the 1950s, held up confirmation of Valenzuela's replacement, Roberta Jacobson, until the administration agreed to tighten restrictions on educational travel to Cuba, undercutting Obama's stated policy of increasing people-to-people engagement.</w:t>
      </w:r>
      <w:r w:rsidRPr="00EF6E16">
        <w:rPr>
          <w:sz w:val="12"/>
        </w:rPr>
        <w:t>¶</w:t>
      </w:r>
      <w:r w:rsidRPr="00EF6E16">
        <w:rPr>
          <w:sz w:val="16"/>
        </w:rPr>
        <w:t xml:space="preserve"> </w:t>
      </w:r>
      <w:r w:rsidRPr="00733A32">
        <w:rPr>
          <w:rStyle w:val="StyleBoldUnderline"/>
        </w:rPr>
        <w:t>When Obama nominated career Foreign Service officer Jonathan Farrar to be ambassador to Nicaragua, the Cuba Lobby denounced him as soft on communism.</w:t>
      </w:r>
      <w:r w:rsidRPr="00EF6E16">
        <w:rPr>
          <w:sz w:val="16"/>
        </w:rPr>
        <w:t xml:space="preserve"> During his previous posting as chief of the U.S. diplomatic mission in Havana, </w:t>
      </w:r>
      <w:r w:rsidRPr="00733A32">
        <w:rPr>
          <w:rStyle w:val="StyleBoldUnderline"/>
        </w:rPr>
        <w:t>Farrar had reported to Washington that Cuba's traditional dissident movement had very little appeal to ordinary Cubans. Menendez and Rubio teamed up to give Farrar a verbal beating</w:t>
      </w:r>
      <w:r w:rsidRPr="00EF6E16">
        <w:rPr>
          <w:sz w:val="16"/>
        </w:rPr>
        <w:t xml:space="preserve"> during his confirmation hearing for carrying out Obama's policy of engaging the Cuban government rather than simply antagonizing it. When they blocked Farrar's confirmation, </w:t>
      </w:r>
      <w:r w:rsidRPr="00733A32">
        <w:rPr>
          <w:rStyle w:val="StyleBoldUnderline"/>
        </w:rPr>
        <w:t>Obama withdrew the nomination, sending Farrar as ambassador to Panama instead</w:t>
      </w:r>
      <w:r w:rsidRPr="00EF6E16">
        <w:rPr>
          <w:sz w:val="16"/>
        </w:rPr>
        <w:t>. Their point made, Menendez and Rubio did not object.</w:t>
      </w:r>
      <w:r w:rsidRPr="00EF6E16">
        <w:rPr>
          <w:sz w:val="12"/>
        </w:rPr>
        <w:t>¶</w:t>
      </w:r>
      <w:r w:rsidRPr="00EF6E16">
        <w:rPr>
          <w:sz w:val="16"/>
        </w:rPr>
        <w:t xml:space="preserve"> </w:t>
      </w:r>
      <w:r w:rsidRPr="00733A32">
        <w:rPr>
          <w:rStyle w:val="Emphasis"/>
        </w:rPr>
        <w:t>The Cuba Lobby's power to derail diplomatic careers is common knowledge among foreign-policy professionals</w:t>
      </w:r>
      <w:r w:rsidRPr="00EF6E16">
        <w:rPr>
          <w:sz w:val="16"/>
        </w:rPr>
        <w:t xml:space="preserve">. Throughout Obama's first term, midlevel State Department officials cooperated more closely and deferred more slavishly to congressional opponents of Obama's Cuba policy than to supporters like John Kerry, the new secretary of state who served at the time as Senate Foreign Relations Committee chairman. When Senator Kerry tried to get the State Department and USAID to reform the Bush administration's democracy-promotion programs in 2010, he ran into more opposition from the bureaucracy than from Republicans. </w:t>
      </w:r>
      <w:r w:rsidRPr="00733A32">
        <w:rPr>
          <w:rStyle w:val="StyleBoldUnderline"/>
        </w:rPr>
        <w:t>If Obama intends to</w:t>
      </w:r>
      <w:r w:rsidRPr="00EF6E16">
        <w:rPr>
          <w:sz w:val="16"/>
        </w:rPr>
        <w:t xml:space="preserve"> finally keep the 2008 campaign promise to </w:t>
      </w:r>
      <w:r w:rsidRPr="00733A32">
        <w:rPr>
          <w:rStyle w:val="StyleBoldUnderline"/>
        </w:rPr>
        <w:t>take a new direction in relations with Cuba, the job can't be left to foreign-policy bureaucrats, who are so terrified of the Cuba Lobby</w:t>
      </w:r>
      <w:r w:rsidRPr="00EF6E16">
        <w:rPr>
          <w:sz w:val="16"/>
        </w:rPr>
        <w:t xml:space="preserve"> that they continue to believe, or pretend to believe, absurdities -- that Cubans are watching TV Martí, for instance, or that Cuba is a state sponsor of terrorism. Only a determined president and a tough secretary of state can drive a new policy through a bureaucratic wasteland so paralyzed by fear and inertia.</w:t>
      </w:r>
      <w:r w:rsidRPr="00EF6E16">
        <w:rPr>
          <w:sz w:val="12"/>
        </w:rPr>
        <w:t>¶</w:t>
      </w:r>
      <w:r w:rsidRPr="00EF6E16">
        <w:rPr>
          <w:sz w:val="16"/>
        </w:rPr>
        <w:t xml:space="preserve"> </w:t>
      </w:r>
    </w:p>
    <w:p w:rsidR="00632517" w:rsidRDefault="00632517" w:rsidP="00632517">
      <w:pPr>
        <w:pStyle w:val="Heading3"/>
      </w:pPr>
      <w:bookmarkStart w:id="152" w:name="_Toc359703957"/>
      <w:bookmarkStart w:id="153" w:name="_Toc360094012"/>
      <w:bookmarkStart w:id="154" w:name="_Toc360094465"/>
      <w:bookmarkStart w:id="155" w:name="_Toc360209684"/>
      <w:r>
        <w:t>Links:  Mexico</w:t>
      </w:r>
      <w:bookmarkEnd w:id="152"/>
      <w:bookmarkEnd w:id="153"/>
      <w:bookmarkEnd w:id="154"/>
      <w:bookmarkEnd w:id="155"/>
    </w:p>
    <w:p w:rsidR="00632517" w:rsidRDefault="00632517" w:rsidP="00632517">
      <w:pPr>
        <w:pStyle w:val="Heading4"/>
      </w:pPr>
      <w:r>
        <w:t xml:space="preserve">The Tea Party will oppose increasing free trade with Mexico.  </w:t>
      </w:r>
    </w:p>
    <w:p w:rsidR="00632517" w:rsidRDefault="00632517" w:rsidP="00632517">
      <w:r>
        <w:t xml:space="preserve">Jessica </w:t>
      </w:r>
      <w:r w:rsidRPr="00094905">
        <w:rPr>
          <w:rStyle w:val="StyleStyleBold12pt"/>
        </w:rPr>
        <w:t>Hughes</w:t>
      </w:r>
      <w:r>
        <w:t>, (staff writer) Dec. 8, 20</w:t>
      </w:r>
      <w:r w:rsidRPr="00094905">
        <w:rPr>
          <w:rStyle w:val="StyleStyleBold12pt"/>
        </w:rPr>
        <w:t>10</w:t>
      </w:r>
      <w:r>
        <w:t xml:space="preserve">.  Retrieved May 29, 2013 from </w:t>
      </w:r>
    </w:p>
    <w:p w:rsidR="00632517" w:rsidRDefault="00632517" w:rsidP="00632517">
      <w:r>
        <w:t>http://www.thefoundersalliance.org/main/?p=403</w:t>
      </w:r>
    </w:p>
    <w:p w:rsidR="00632517" w:rsidRDefault="00632517" w:rsidP="00632517">
      <w:r w:rsidRPr="00094905">
        <w:rPr>
          <w:rStyle w:val="StyleBoldUnderline"/>
          <w:highlight w:val="yellow"/>
        </w:rPr>
        <w:t>61% of those in the Tea Party said they too believed free trade is harmful to the U.S.</w:t>
      </w:r>
      <w:r>
        <w:t xml:space="preserve">  Now the wording of the poll is not clear, so it is uncertain whether these respondents actually oppose free trade of just free trade agreements like NAFTA</w:t>
      </w:r>
      <w:r w:rsidRPr="00094905">
        <w:rPr>
          <w:rStyle w:val="StyleBoldUnderline"/>
          <w:highlight w:val="yellow"/>
        </w:rPr>
        <w:t>.  It is important that we understand the difference to avoid our passions and prejudices being harnessed by smooth-talking politicos in order to further their own big government-big business collaboration against the people</w:t>
      </w:r>
      <w:r>
        <w:t>.</w:t>
      </w:r>
    </w:p>
    <w:p w:rsidR="00632517" w:rsidRPr="00094905" w:rsidRDefault="00632517" w:rsidP="00632517">
      <w:pPr>
        <w:pStyle w:val="Heading4"/>
        <w:rPr>
          <w:rStyle w:val="StyleStyleBold12pt"/>
          <w:b/>
        </w:rPr>
      </w:pPr>
      <w:r w:rsidRPr="00094905">
        <w:rPr>
          <w:rStyle w:val="StyleStyleBold12pt"/>
        </w:rPr>
        <w:t xml:space="preserve">The Tea Party opposes agreements like NAFTA.  </w:t>
      </w:r>
    </w:p>
    <w:p w:rsidR="00632517" w:rsidRDefault="00632517" w:rsidP="00632517">
      <w:r>
        <w:t>Daniel</w:t>
      </w:r>
      <w:r w:rsidRPr="00094905">
        <w:rPr>
          <w:rStyle w:val="StyleStyleBold12pt"/>
        </w:rPr>
        <w:t xml:space="preserve"> Sayani, </w:t>
      </w:r>
      <w:r>
        <w:t>(staff writer) June 17, 20</w:t>
      </w:r>
      <w:r w:rsidRPr="00094905">
        <w:rPr>
          <w:rStyle w:val="StyleStyleBold12pt"/>
        </w:rPr>
        <w:t>11</w:t>
      </w:r>
      <w:r>
        <w:t xml:space="preserve">.  Retrieved May 29, 2013 from </w:t>
      </w:r>
    </w:p>
    <w:p w:rsidR="00632517" w:rsidRDefault="00632517" w:rsidP="00632517">
      <w:r>
        <w:t>http://www.tradereform.org/tag/nafta/</w:t>
      </w:r>
    </w:p>
    <w:p w:rsidR="00632517" w:rsidRPr="00094905" w:rsidRDefault="00632517" w:rsidP="00632517">
      <w:pPr>
        <w:rPr>
          <w:sz w:val="16"/>
        </w:rPr>
      </w:pPr>
      <w:r>
        <w:rPr>
          <w:sz w:val="16"/>
        </w:rPr>
        <w:fldChar w:fldCharType="begin"/>
      </w:r>
      <w:r>
        <w:rPr>
          <w:sz w:val="16"/>
        </w:rPr>
        <w:instrText xml:space="preserve"> </w:instrText>
      </w:r>
      <w:r w:rsidRPr="00094905">
        <w:rPr>
          <w:sz w:val="16"/>
        </w:rPr>
        <w:instrText xml:space="preserve">While the effort to repeal NAFTA clearly has strong historical and ideological precedent within the Republican Party (evident also in the fact that 43 House Republicans voted against NAFTA in 1993), it is unclear whether the current Republican Congress will support H.R. 4759, despite the fact that many Tea Partiers bemoan the consequences of free trade. In a recent poll put out by the Mellman Group and the Alliance for American Manufacturing, </w:instrText>
      </w:r>
      <w:r w:rsidRPr="00094905">
        <w:rPr>
          <w:rStyle w:val="StyleBoldUnderline"/>
          <w:highlight w:val="yellow"/>
        </w:rPr>
        <w:instrText>74 percent of self-described Tea Party supporters would support a “national manufacturing strategy to make sure that economic, tax, labor, and trade policies in this country work together to help support manufacturing in the United States</w:instrText>
      </w:r>
      <w:r w:rsidRPr="00094905">
        <w:rPr>
          <w:sz w:val="16"/>
        </w:rPr>
        <w:instrText xml:space="preserve">.” Likewise, 56 percent of self-described Tea Party supporters “favor a tariff on products imported from other countries that are cheaper because they came from a country that does not have to comply with any climate change regulations in the country where the products were made.” </w:instrText>
      </w:r>
      <w:r w:rsidRPr="00094905">
        <w:rPr>
          <w:rStyle w:val="StyleBoldUnderline"/>
          <w:highlight w:val="yellow"/>
        </w:rPr>
        <w:instrText>These sentiments are inspired by both the ill-effects of free trade on American manufacturing and the desire to preserve national sovereignty, which is a key reason to defeat NAFTA, since it is under the pretext of this free-trade agreement that plans for the North American Union and the NAFTA superhighway are secretly being moved forward.</w:instrText>
      </w:r>
    </w:p>
    <w:p w:rsidR="00632517" w:rsidRDefault="00632517" w:rsidP="00632517">
      <w:r>
        <w:rPr>
          <w:sz w:val="16"/>
        </w:rPr>
        <w:instrText xml:space="preserve"> </w:instrText>
      </w:r>
      <w:r>
        <w:rPr>
          <w:sz w:val="16"/>
        </w:rPr>
        <w:fldChar w:fldCharType="separate"/>
      </w:r>
      <w:r>
        <w:rPr>
          <w:b/>
          <w:bCs/>
          <w:sz w:val="16"/>
        </w:rPr>
        <w:t>Error! Bookmark not defined.</w:t>
      </w:r>
      <w:r>
        <w:rPr>
          <w:sz w:val="16"/>
        </w:rPr>
        <w:fldChar w:fldCharType="end"/>
      </w:r>
      <w:r w:rsidRPr="00094905">
        <w:rPr>
          <w:rStyle w:val="Heading4Char"/>
        </w:rPr>
        <w:t xml:space="preserve">Free trade agreements are unpopular.  </w:t>
      </w:r>
    </w:p>
    <w:p w:rsidR="00632517" w:rsidRDefault="00632517" w:rsidP="00632517">
      <w:r>
        <w:t xml:space="preserve">Tom </w:t>
      </w:r>
      <w:r w:rsidRPr="00094905">
        <w:rPr>
          <w:rStyle w:val="StyleStyleBold12pt"/>
        </w:rPr>
        <w:t>Piatak</w:t>
      </w:r>
      <w:r>
        <w:t xml:space="preserve"> (staff writer) Oct. 11, 20</w:t>
      </w:r>
      <w:r w:rsidRPr="00094905">
        <w:rPr>
          <w:rStyle w:val="StyleStyleBold12pt"/>
        </w:rPr>
        <w:t>10</w:t>
      </w:r>
      <w:r>
        <w:t xml:space="preserve">.  Retrieved May 29, 2013 from </w:t>
      </w:r>
    </w:p>
    <w:p w:rsidR="00632517" w:rsidRDefault="00632517" w:rsidP="00632517">
      <w:r>
        <w:t>http://www.chroniclesmagazine.org/2010/10/11/support-for-free-trade-plummets/</w:t>
      </w:r>
    </w:p>
    <w:p w:rsidR="00632517" w:rsidRPr="00094905" w:rsidRDefault="00632517" w:rsidP="00632517">
      <w:pPr>
        <w:rPr>
          <w:rStyle w:val="StyleBoldUnderline"/>
        </w:rPr>
      </w:pPr>
      <w:r>
        <w:t xml:space="preserve">On October 2, 2010, the Wall Street Journal ran an article detailing the results of the most recent NBC/Wall Street Journal poll. The article was entitled "Americans Sour on Trade," but </w:t>
      </w:r>
      <w:r w:rsidRPr="00094905">
        <w:rPr>
          <w:rStyle w:val="StyleBoldUnderline"/>
          <w:highlight w:val="yellow"/>
        </w:rPr>
        <w:t xml:space="preserve">what Americans are </w:t>
      </w:r>
      <w:r w:rsidRPr="00094905">
        <w:rPr>
          <w:rStyle w:val="Emphasis"/>
          <w:highlight w:val="yellow"/>
        </w:rPr>
        <w:t>really souring on is free trade</w:t>
      </w:r>
      <w:r w:rsidRPr="00094905">
        <w:rPr>
          <w:rStyle w:val="StyleBoldUnderline"/>
          <w:highlight w:val="yellow"/>
        </w:rPr>
        <w:t>: 53% of Americans now say that free trade agreements have hurt the United States, with less than 10% saying they have helped. The tea party is even more opposed to free trade than the general public, with 61% of tea party supporters saying that free trade agreements have hurt America.</w:t>
      </w:r>
    </w:p>
    <w:p w:rsidR="00632517" w:rsidRDefault="00632517" w:rsidP="00632517">
      <w:pPr>
        <w:pStyle w:val="Heading4"/>
      </w:pPr>
      <w:r>
        <w:t xml:space="preserve">The Tea Party opposes free trade.    </w:t>
      </w:r>
    </w:p>
    <w:p w:rsidR="00632517" w:rsidRDefault="00632517" w:rsidP="00632517">
      <w:r>
        <w:t xml:space="preserve">Noah </w:t>
      </w:r>
      <w:r w:rsidRPr="00094905">
        <w:rPr>
          <w:rStyle w:val="StyleStyleBold12pt"/>
        </w:rPr>
        <w:t>Kristula-Green</w:t>
      </w:r>
      <w:r>
        <w:t>, (staff writer) Nov. 10, 20</w:t>
      </w:r>
      <w:r w:rsidRPr="00094905">
        <w:rPr>
          <w:rStyle w:val="StyleStyleBold12pt"/>
        </w:rPr>
        <w:t>10</w:t>
      </w:r>
      <w:r>
        <w:t xml:space="preserve">.  Retrieved May 29, 2013 from </w:t>
      </w:r>
    </w:p>
    <w:p w:rsidR="00632517" w:rsidRDefault="00632517" w:rsidP="00632517">
      <w:r>
        <w:t>http://www.frumforum.com/tea-partys-new-target-free-trade/</w:t>
      </w:r>
    </w:p>
    <w:p w:rsidR="00632517" w:rsidRDefault="00632517" w:rsidP="00632517">
      <w:r w:rsidRPr="00094905">
        <w:rPr>
          <w:rStyle w:val="StyleBoldUnderline"/>
          <w:highlight w:val="yellow"/>
        </w:rPr>
        <w:t>Now though, these accusations are taking place in an environment of increasing American skepticism of international trade. An NBC poll released in September of 2010 showed 61% of Tea Partiers agreeing that free trade has hurt the United States</w:t>
      </w:r>
      <w:r>
        <w:t>.</w:t>
      </w:r>
    </w:p>
    <w:p w:rsidR="00632517" w:rsidRDefault="00632517" w:rsidP="00632517">
      <w:pPr>
        <w:pStyle w:val="Heading4"/>
      </w:pPr>
      <w:r>
        <w:t xml:space="preserve">The GOP is hostile to free trade.      </w:t>
      </w:r>
    </w:p>
    <w:p w:rsidR="00632517" w:rsidRDefault="00632517" w:rsidP="00632517">
      <w:r>
        <w:t xml:space="preserve">Noah </w:t>
      </w:r>
      <w:r w:rsidRPr="00094905">
        <w:rPr>
          <w:rStyle w:val="StyleStyleBold12pt"/>
        </w:rPr>
        <w:t>Kristula-Green</w:t>
      </w:r>
      <w:r>
        <w:t>, (staff writer) Nov. 10, 20</w:t>
      </w:r>
      <w:r w:rsidRPr="00094905">
        <w:rPr>
          <w:rStyle w:val="StyleStyleBold12pt"/>
        </w:rPr>
        <w:t>10</w:t>
      </w:r>
      <w:r>
        <w:t xml:space="preserve">.  Retrieved May 29, 2013 from </w:t>
      </w:r>
    </w:p>
    <w:p w:rsidR="00632517" w:rsidRDefault="00632517" w:rsidP="00632517">
      <w:r>
        <w:t>http://www.frumforum.com/tea-partys-new-target-free-trade/</w:t>
      </w:r>
    </w:p>
    <w:p w:rsidR="00632517" w:rsidRPr="00094905" w:rsidRDefault="00632517" w:rsidP="00632517">
      <w:pPr>
        <w:rPr>
          <w:rStyle w:val="StyleBoldUnderline"/>
        </w:rPr>
      </w:pPr>
      <w:r w:rsidRPr="00094905">
        <w:rPr>
          <w:rStyle w:val="StyleBoldUnderline"/>
          <w:highlight w:val="yellow"/>
        </w:rPr>
        <w:t>In the same way that an older GOP electorate has made the party more deferential to defending Medicare, it may also lead to more hostility to free trade agreements.</w:t>
      </w:r>
    </w:p>
    <w:p w:rsidR="00632517" w:rsidRDefault="00632517" w:rsidP="00632517">
      <w:pPr>
        <w:pStyle w:val="Heading4"/>
      </w:pPr>
      <w:r>
        <w:t xml:space="preserve">Republicans and the Tea Party will oppose increased free trade.  </w:t>
      </w:r>
    </w:p>
    <w:p w:rsidR="00632517" w:rsidRDefault="00632517" w:rsidP="00632517">
      <w:r>
        <w:t xml:space="preserve">Noah </w:t>
      </w:r>
      <w:r w:rsidRPr="00094905">
        <w:rPr>
          <w:rStyle w:val="StyleStyleBold12pt"/>
        </w:rPr>
        <w:t>Kristula-Green</w:t>
      </w:r>
      <w:r>
        <w:t>, (staff writer) Nov. 10, 20</w:t>
      </w:r>
      <w:r w:rsidRPr="00094905">
        <w:rPr>
          <w:rStyle w:val="StyleStyleBold12pt"/>
        </w:rPr>
        <w:t>10</w:t>
      </w:r>
      <w:r>
        <w:t xml:space="preserve">.  Retrieved May 29, 2013 from </w:t>
      </w:r>
    </w:p>
    <w:p w:rsidR="00632517" w:rsidRDefault="00632517" w:rsidP="00632517">
      <w:r>
        <w:t>http://www.frumforum.com/tea-partys-new-target-free-trade/</w:t>
      </w:r>
    </w:p>
    <w:p w:rsidR="00632517" w:rsidRDefault="00632517" w:rsidP="00632517">
      <w:r w:rsidRPr="00094905">
        <w:rPr>
          <w:rStyle w:val="StyleBoldUnderline"/>
          <w:highlight w:val="yellow"/>
        </w:rPr>
        <w:t>If the increasingly hostile Tea Party base is turning the GOP into the party of Medicare, will it also turn them into the party of protectionism?</w:t>
      </w:r>
      <w:r w:rsidRPr="00094905">
        <w:rPr>
          <w:rStyle w:val="StyleBoldUnderline"/>
        </w:rPr>
        <w:t xml:space="preserve"> </w:t>
      </w:r>
      <w:r>
        <w:t xml:space="preserve">The Republican hostility to the president’s recent trip to India suggests this is a real threat and new polling numbers bear this out. </w:t>
      </w:r>
      <w:r w:rsidRPr="00094905">
        <w:rPr>
          <w:rStyle w:val="StyleBoldUnderline"/>
          <w:highlight w:val="yellow"/>
        </w:rPr>
        <w:t>A new Pew Poll released on November 9th showed that 54% of Republicans and 63% of Tea Partiers believe that free trade agreements are “bad” for America.</w:t>
      </w:r>
      <w:r>
        <w:t xml:space="preserve"> This is higher than the numbers for both Democrats (35%) and independents (46%).</w:t>
      </w:r>
    </w:p>
    <w:p w:rsidR="00632517" w:rsidRDefault="00632517" w:rsidP="00632517">
      <w:pPr>
        <w:pStyle w:val="Heading4"/>
      </w:pPr>
      <w:r>
        <w:t>EFFORTS TO EXPAND FREE TRADE WILL BE OPPOSED BY THE PUBLIC.</w:t>
      </w:r>
    </w:p>
    <w:p w:rsidR="00632517" w:rsidRDefault="00632517" w:rsidP="00632517">
      <w:r w:rsidRPr="00E12D73">
        <w:rPr>
          <w:rStyle w:val="StyleStyleBold12pt"/>
        </w:rPr>
        <w:t>Pew Research Center</w:t>
      </w:r>
      <w:r>
        <w:t>, Nov. 9, 20</w:t>
      </w:r>
      <w:r w:rsidRPr="00E12D73">
        <w:rPr>
          <w:rStyle w:val="StyleStyleBold12pt"/>
        </w:rPr>
        <w:t>10</w:t>
      </w:r>
      <w:r>
        <w:t>.  Retrieved Apr. 28, 2013 from http://www.people-press.org/2010/11/09/public-support-for-increased-trade-except-with-south-korea-and-china/</w:t>
      </w:r>
    </w:p>
    <w:p w:rsidR="00632517" w:rsidRDefault="00632517" w:rsidP="00632517">
      <w:r w:rsidRPr="00E12D73">
        <w:rPr>
          <w:rStyle w:val="StyleBoldUnderline"/>
          <w:highlight w:val="yellow"/>
        </w:rPr>
        <w:t>More generally, there is increased skepticism about the impact of trade agreements such as NAFTA</w:t>
      </w:r>
      <w:r>
        <w:t xml:space="preserve"> and the policies of the World Trade Organization.Roughly a third (35%) say that free trade agreements have been good for the United States, while 44% say they have been bad for the U.S.  Support for free trade agreements is now at one of its lowest points in 13 years of Pew Research Center surveys. In 2008, an identical percentage (35%) said free trade agreements were good for the U.S. Support for free trade agreements had increased last year, to 44% in April and 43% in November, despite the struggling economy.  </w:t>
      </w:r>
      <w:r w:rsidRPr="00E12D73">
        <w:rPr>
          <w:rStyle w:val="StyleBoldUnderline"/>
          <w:highlight w:val="yellow"/>
        </w:rPr>
        <w:t>As in past surveys on trade, many more Americans say free trade agreements have a negative rather than a positive impact on jobs in the U.S., wages for U.S. workers, and economic growth in this country. And more say their personal finances have been hurt</w:t>
      </w:r>
      <w:r>
        <w:t xml:space="preserve"> (46%) </w:t>
      </w:r>
      <w:r w:rsidRPr="00E12D73">
        <w:rPr>
          <w:rStyle w:val="StyleBoldUnderline"/>
          <w:highlight w:val="yellow"/>
        </w:rPr>
        <w:t>rather than helped</w:t>
      </w:r>
      <w:r>
        <w:t xml:space="preserve"> (26%) by free trade agreements.  The latest national survey by the Pew Research Center for the People &amp; the Press, conducted Nov. 4-7 among 1,255 adults, finds that just 28% of Republicans say that free trade agreements are good for the United States, down from 43% last November. Opinions among Democrats and independents have changed little over the past year.</w:t>
      </w:r>
    </w:p>
    <w:p w:rsidR="00632517" w:rsidRDefault="00632517" w:rsidP="00632517"/>
    <w:p w:rsidR="00632517" w:rsidRDefault="00632517" w:rsidP="00632517">
      <w:r>
        <w:br w:type="page"/>
      </w:r>
    </w:p>
    <w:p w:rsidR="00632517" w:rsidRDefault="00632517" w:rsidP="00632517">
      <w:pPr>
        <w:pStyle w:val="Heading3"/>
      </w:pPr>
      <w:bookmarkStart w:id="156" w:name="_Toc359703958"/>
      <w:bookmarkStart w:id="157" w:name="_Toc360094013"/>
      <w:bookmarkStart w:id="158" w:name="_Toc360094466"/>
      <w:bookmarkStart w:id="159" w:name="_Toc360209685"/>
      <w:r>
        <w:t>Links:  Venezuela</w:t>
      </w:r>
      <w:bookmarkEnd w:id="156"/>
      <w:bookmarkEnd w:id="157"/>
      <w:bookmarkEnd w:id="158"/>
      <w:bookmarkEnd w:id="159"/>
    </w:p>
    <w:p w:rsidR="00632517" w:rsidRDefault="00632517" w:rsidP="00632517">
      <w:pPr>
        <w:pStyle w:val="Heading4"/>
      </w:pPr>
      <w:r>
        <w:t>EFFORTS TO ENGAGE A POST CHAVEZ VENEZUELA WILL BE OPPOSED BY REPUBLICANS.</w:t>
      </w:r>
    </w:p>
    <w:p w:rsidR="00632517" w:rsidRDefault="00632517" w:rsidP="00632517">
      <w:r>
        <w:t xml:space="preserve">Julian </w:t>
      </w:r>
      <w:r w:rsidRPr="00E12D73">
        <w:rPr>
          <w:rStyle w:val="StyleStyleBold12pt"/>
        </w:rPr>
        <w:t>Pecquet</w:t>
      </w:r>
      <w:r>
        <w:t>, (staff writer), Mar. 26, 20</w:t>
      </w:r>
      <w:r w:rsidRPr="00E12D73">
        <w:rPr>
          <w:rStyle w:val="StyleStyleBold12pt"/>
        </w:rPr>
        <w:t>13</w:t>
      </w:r>
      <w:r>
        <w:t>.  Retrieved Apr. 28, 2013 from http://thehill.com/blogs/global-affairs/americas/290225-us-lawmaker-seeks-rapprochement-with-post-chavez-venezuela-</w:t>
      </w:r>
    </w:p>
    <w:p w:rsidR="00632517" w:rsidRPr="00A86E11" w:rsidRDefault="00632517" w:rsidP="00632517">
      <w:pPr>
        <w:rPr>
          <w:rStyle w:val="StyleBoldUnderline"/>
        </w:rPr>
      </w:pPr>
      <w:r w:rsidRPr="00A86E11">
        <w:rPr>
          <w:rStyle w:val="StyleBoldUnderline"/>
          <w:highlight w:val="yellow"/>
        </w:rPr>
        <w:t>Meeks</w:t>
      </w:r>
      <w:r>
        <w:t xml:space="preserve"> said he's waiting to see if the April 14 election is free and fair. If that's the case, he </w:t>
      </w:r>
      <w:r w:rsidRPr="00A86E11">
        <w:rPr>
          <w:rStyle w:val="StyleBoldUnderline"/>
          <w:highlight w:val="yellow"/>
        </w:rPr>
        <w:t>hopes to revive a bipartisan legislative exchange group</w:t>
      </w:r>
      <w:r>
        <w:t xml:space="preserve"> that was disbanded after the Venezuelan opposition boycotted the 2005 elections, losing their seats.  </w:t>
      </w:r>
      <w:r w:rsidRPr="00A86E11">
        <w:rPr>
          <w:rStyle w:val="StyleBoldUnderline"/>
          <w:highlight w:val="yellow"/>
        </w:rPr>
        <w:t>The now-defunct Boston Group brought together a handful of U.S. lawmakers</w:t>
      </w:r>
      <w:r w:rsidRPr="00A86E11">
        <w:rPr>
          <w:rStyle w:val="StyleBoldUnderline"/>
        </w:rPr>
        <w:t xml:space="preserve"> </w:t>
      </w:r>
      <w:r>
        <w:t xml:space="preserve">– including Meeks and former Reps. Bill Delahunt (D-Mass.) and Cass Ballenger (R-N.C.) – alongside Chavistas and opposition members. </w:t>
      </w:r>
      <w:r w:rsidRPr="00A86E11">
        <w:rPr>
          <w:rStyle w:val="StyleBoldUnderline"/>
          <w:highlight w:val="yellow"/>
        </w:rPr>
        <w:t>The meetings paved the way for deals through which the Venezuelan oil company provided cheap heating oil to low-income people in the northeastern United States.</w:t>
      </w:r>
      <w:r>
        <w:t xml:space="preserve">  The group once met for a week in former Sen. Ted Kennedy's (D-Mass.) compound in Hyannis Port, Mass. as well as at Ballenger's home, Meeks said. It included Nicolás Maduro, the acting president who's largely expected to win next month.  </w:t>
      </w:r>
      <w:r w:rsidRPr="00A86E11">
        <w:rPr>
          <w:rStyle w:val="Emphasis"/>
          <w:highlight w:val="yellow"/>
        </w:rPr>
        <w:t>Meeks faces an uphill battle.</w:t>
      </w:r>
      <w:r w:rsidRPr="00A86E11">
        <w:rPr>
          <w:rStyle w:val="StyleBoldUnderline"/>
          <w:highlight w:val="yellow"/>
        </w:rPr>
        <w:t xml:space="preserve">  Last week, Maduro's government broke off talks with U.S. diplomats to renew full diplomatic relations, which have been suspended since 2010, accusing the Obama administration of meddling in next month's election.  “This line of communication is now suspended, postponed until the United States gives a clear message about what kind of relationship they want</w:t>
      </w:r>
      <w:r>
        <w:t xml:space="preserve">,” Venezuelan Foreign Minister Elías Jaua said.  And several Republicans openly welcomed Chavez's death. </w:t>
      </w:r>
      <w:r w:rsidRPr="00A86E11">
        <w:rPr>
          <w:rStyle w:val="StyleBoldUnderline"/>
          <w:highlight w:val="yellow"/>
        </w:rPr>
        <w:t>The former chairwoman of the House Foreign Affairs Committee,</w:t>
      </w:r>
      <w:r>
        <w:t xml:space="preserve"> Rep. Ileana Ros-Lehtinen (R-Fla.), </w:t>
      </w:r>
      <w:r w:rsidRPr="00A86E11">
        <w:rPr>
          <w:rStyle w:val="StyleBoldUnderline"/>
          <w:highlight w:val="yellow"/>
        </w:rPr>
        <w:t>for her part called Obama's decision to send a delegation “weak and irresponsible.”</w:t>
      </w:r>
    </w:p>
    <w:p w:rsidR="00632517" w:rsidRPr="000C26A4" w:rsidRDefault="00632517" w:rsidP="00632517">
      <w:pPr>
        <w:pStyle w:val="Heading3"/>
      </w:pPr>
      <w:bookmarkStart w:id="160" w:name="_Toc238913052"/>
      <w:bookmarkStart w:id="161" w:name="_Toc138528233"/>
      <w:bookmarkStart w:id="162" w:name="_Toc297715688"/>
      <w:bookmarkStart w:id="163" w:name="_Toc303104606"/>
      <w:bookmarkStart w:id="164" w:name="_Toc340176730"/>
      <w:bookmarkStart w:id="165" w:name="_Toc346315252"/>
      <w:bookmarkStart w:id="166" w:name="_Toc350547549"/>
      <w:bookmarkStart w:id="167" w:name="_Toc360209686"/>
      <w:r w:rsidRPr="000C26A4">
        <w:t>F</w:t>
      </w:r>
      <w:bookmarkEnd w:id="160"/>
      <w:bookmarkEnd w:id="161"/>
      <w:bookmarkEnd w:id="162"/>
      <w:r>
        <w:t>ocus Links</w:t>
      </w:r>
      <w:bookmarkEnd w:id="163"/>
      <w:bookmarkEnd w:id="164"/>
      <w:bookmarkEnd w:id="165"/>
      <w:bookmarkEnd w:id="166"/>
      <w:bookmarkEnd w:id="167"/>
    </w:p>
    <w:p w:rsidR="00632517" w:rsidRPr="000C26A4" w:rsidRDefault="00632517" w:rsidP="00632517">
      <w:pPr>
        <w:pStyle w:val="Heading4"/>
      </w:pPr>
      <w:r w:rsidRPr="000C26A4">
        <w:t xml:space="preserve">OBAMA’S AGENDA IS FINITE – FOCUS IS KEY – PLAN DERAILS THE AGENDA. </w:t>
      </w:r>
    </w:p>
    <w:p w:rsidR="00632517" w:rsidRPr="000C26A4" w:rsidRDefault="00632517" w:rsidP="00632517">
      <w:pPr>
        <w:ind w:firstLine="720"/>
        <w:rPr>
          <w:sz w:val="16"/>
        </w:rPr>
      </w:pPr>
      <w:bookmarkStart w:id="168" w:name="_Toc224840889"/>
      <w:bookmarkStart w:id="169" w:name="_Toc224842063"/>
      <w:r w:rsidRPr="000C26A4">
        <w:rPr>
          <w:rStyle w:val="cite"/>
        </w:rPr>
        <w:t>CSMonitor 9</w:t>
      </w:r>
      <w:bookmarkEnd w:id="168"/>
      <w:bookmarkEnd w:id="169"/>
      <w:r w:rsidRPr="000C26A4">
        <w:rPr>
          <w:sz w:val="16"/>
          <w:szCs w:val="26"/>
        </w:rPr>
        <w:t>. [March 12 – lexis]</w:t>
      </w:r>
      <w:r w:rsidRPr="000C26A4">
        <w:rPr>
          <w:sz w:val="16"/>
        </w:rPr>
        <w:t xml:space="preserve"> </w:t>
      </w:r>
    </w:p>
    <w:p w:rsidR="00632517" w:rsidRPr="000C26A4" w:rsidRDefault="00632517" w:rsidP="00632517">
      <w:pPr>
        <w:rPr>
          <w:sz w:val="16"/>
        </w:rPr>
      </w:pPr>
      <w:r w:rsidRPr="00A457D3">
        <w:rPr>
          <w:rStyle w:val="StyleBoldUnderline1"/>
          <w:highlight w:val="yellow"/>
        </w:rPr>
        <w:t>The Obama administration itself has not hidden the fact that it sees a limited window to enact its agenda, almost like a game of "beat the clock." As long as Obama's job approval ratings are comfortably high -</w:t>
      </w:r>
      <w:r w:rsidRPr="000C26A4">
        <w:rPr>
          <w:rStyle w:val="StyleBoldUnderline1"/>
        </w:rPr>
        <w:t xml:space="preserve"> </w:t>
      </w:r>
      <w:r w:rsidRPr="000C26A4">
        <w:rPr>
          <w:sz w:val="16"/>
          <w:szCs w:val="26"/>
        </w:rPr>
        <w:t>currently in the 60s in major polls -</w:t>
      </w:r>
      <w:r w:rsidRPr="000C26A4">
        <w:rPr>
          <w:rStyle w:val="StyleBoldUnderline1"/>
        </w:rPr>
        <w:t xml:space="preserve"> </w:t>
      </w:r>
      <w:r w:rsidRPr="00A457D3">
        <w:rPr>
          <w:rStyle w:val="StyleBoldUnderline1"/>
          <w:highlight w:val="yellow"/>
        </w:rPr>
        <w:t>he has the political capital to address the pent-up demand for change that is inevitable when the opposition party takes over from an unpopular previous administration. But, there's only so much a White House and Congress can accomplish, given</w:t>
      </w:r>
      <w:r w:rsidRPr="000C26A4">
        <w:rPr>
          <w:rStyle w:val="StyleBoldUnderline1"/>
        </w:rPr>
        <w:t xml:space="preserve"> </w:t>
      </w:r>
      <w:r w:rsidRPr="000C26A4">
        <w:rPr>
          <w:sz w:val="16"/>
          <w:szCs w:val="26"/>
        </w:rPr>
        <w:t>the deliberative nature of the process, and even members of Obama's own party are raising warning flags about</w:t>
      </w:r>
      <w:r w:rsidRPr="000C26A4">
        <w:rPr>
          <w:rStyle w:val="StyleBoldUnderline1"/>
        </w:rPr>
        <w:t xml:space="preserve"> </w:t>
      </w:r>
      <w:r w:rsidRPr="00A457D3">
        <w:rPr>
          <w:rStyle w:val="StyleBoldUnderline1"/>
          <w:highlight w:val="yellow"/>
        </w:rPr>
        <w:t>the magnitude of the new president's agenda.</w:t>
      </w:r>
      <w:r w:rsidRPr="000C26A4">
        <w:rPr>
          <w:sz w:val="16"/>
        </w:rPr>
        <w:t xml:space="preserve"> </w:t>
      </w:r>
    </w:p>
    <w:p w:rsidR="00632517" w:rsidRPr="000C26A4" w:rsidRDefault="00632517" w:rsidP="00632517">
      <w:pPr>
        <w:rPr>
          <w:sz w:val="16"/>
        </w:rPr>
      </w:pPr>
    </w:p>
    <w:p w:rsidR="00632517" w:rsidRPr="000C26A4" w:rsidRDefault="00632517" w:rsidP="00632517">
      <w:pPr>
        <w:pStyle w:val="Heading4"/>
      </w:pPr>
      <w:r w:rsidRPr="000C26A4">
        <w:t xml:space="preserve">PRESIDENTIAL FOCUS IS KEY TO GETTING THE AGENDA – PLAN IS A SURPRISE DERAILING THE AGENDA  </w:t>
      </w:r>
    </w:p>
    <w:p w:rsidR="00632517" w:rsidRPr="000C26A4" w:rsidRDefault="00632517" w:rsidP="00632517">
      <w:pPr>
        <w:rPr>
          <w:sz w:val="16"/>
          <w:szCs w:val="26"/>
        </w:rPr>
      </w:pPr>
      <w:bookmarkStart w:id="170" w:name="_Toc222556762"/>
      <w:bookmarkStart w:id="171" w:name="_Toc222568538"/>
      <w:bookmarkStart w:id="172" w:name="_Toc222568730"/>
      <w:bookmarkStart w:id="173" w:name="_Toc222572547"/>
      <w:bookmarkStart w:id="174" w:name="_Toc224842064"/>
      <w:r w:rsidRPr="000C26A4">
        <w:rPr>
          <w:rStyle w:val="cite"/>
        </w:rPr>
        <w:t>GOMES 8</w:t>
      </w:r>
      <w:bookmarkEnd w:id="170"/>
      <w:bookmarkEnd w:id="171"/>
      <w:bookmarkEnd w:id="172"/>
      <w:bookmarkEnd w:id="173"/>
      <w:bookmarkEnd w:id="174"/>
      <w:r w:rsidRPr="000C26A4">
        <w:rPr>
          <w:sz w:val="16"/>
          <w:szCs w:val="26"/>
        </w:rPr>
        <w:t>. [11-10 Jim, columnist, “A climate plan in peril?” Boston Globe -- http://www.boston.com/lifestyle/green/articles/2008/11/10/a_climate_plan_in_peril/]</w:t>
      </w:r>
    </w:p>
    <w:p w:rsidR="00632517" w:rsidRPr="00A457D3" w:rsidRDefault="00632517" w:rsidP="00632517">
      <w:pPr>
        <w:pStyle w:val="tag"/>
        <w:rPr>
          <w:u w:val="single"/>
        </w:rPr>
      </w:pPr>
      <w:bookmarkStart w:id="175" w:name="_Toc222556763"/>
      <w:bookmarkStart w:id="176" w:name="_Toc222568539"/>
      <w:bookmarkStart w:id="177" w:name="_Toc222568731"/>
      <w:bookmarkStart w:id="178" w:name="_Toc222572548"/>
      <w:bookmarkStart w:id="179" w:name="_Toc224842065"/>
      <w:r w:rsidRPr="000C26A4">
        <w:rPr>
          <w:b w:val="0"/>
          <w:sz w:val="16"/>
          <w:szCs w:val="26"/>
        </w:rPr>
        <w:t>A budget out of balance and a populace more worried about the economic present than our atmospheric future does not bode well for global warming emerging as a top-tier issue in the early days of the new administration</w:t>
      </w:r>
      <w:r w:rsidRPr="00A457D3">
        <w:rPr>
          <w:b w:val="0"/>
          <w:sz w:val="16"/>
          <w:szCs w:val="26"/>
          <w:highlight w:val="yellow"/>
        </w:rPr>
        <w:t>.</w:t>
      </w:r>
      <w:bookmarkEnd w:id="175"/>
      <w:bookmarkEnd w:id="176"/>
      <w:bookmarkEnd w:id="177"/>
      <w:bookmarkEnd w:id="178"/>
      <w:bookmarkEnd w:id="179"/>
      <w:r w:rsidRPr="00A457D3">
        <w:rPr>
          <w:b w:val="0"/>
          <w:sz w:val="20"/>
          <w:szCs w:val="28"/>
          <w:highlight w:val="yellow"/>
          <w:u w:val="single"/>
        </w:rPr>
        <w:t xml:space="preserve"> </w:t>
      </w:r>
      <w:r w:rsidRPr="00A457D3">
        <w:rPr>
          <w:highlight w:val="yellow"/>
          <w:u w:val="single"/>
        </w:rPr>
        <w:t xml:space="preserve">An agenda crowded with critical items - an economy in recession, wars in Iraq and Afghanistan, the continuing mortgage meltdown, healthcare - awaits our newly elected leaders. There are </w:t>
      </w:r>
      <w:r w:rsidRPr="00D81CD2">
        <w:rPr>
          <w:rStyle w:val="Emphasis"/>
          <w:rFonts w:eastAsiaTheme="majorEastAsia"/>
          <w:b/>
          <w:highlight w:val="yellow"/>
        </w:rPr>
        <w:t>only so many priorities</w:t>
      </w:r>
      <w:r w:rsidRPr="00A457D3">
        <w:rPr>
          <w:highlight w:val="yellow"/>
          <w:u w:val="single"/>
        </w:rPr>
        <w:t xml:space="preserve"> that an administration and Congress </w:t>
      </w:r>
      <w:r w:rsidRPr="00D81CD2">
        <w:rPr>
          <w:rStyle w:val="Emphasis"/>
          <w:rFonts w:eastAsiaTheme="majorEastAsia"/>
          <w:b/>
          <w:highlight w:val="yellow"/>
        </w:rPr>
        <w:t>can focus on</w:t>
      </w:r>
      <w:r w:rsidRPr="00A457D3">
        <w:rPr>
          <w:highlight w:val="yellow"/>
          <w:u w:val="single"/>
        </w:rPr>
        <w:t>, and they will need to make choices on how to use their initial honeymoon period and their finite supply of political capital.</w:t>
      </w:r>
    </w:p>
    <w:p w:rsidR="00632517" w:rsidRPr="000C26A4" w:rsidRDefault="00632517" w:rsidP="00632517">
      <w:pPr>
        <w:rPr>
          <w:sz w:val="16"/>
        </w:rPr>
      </w:pPr>
    </w:p>
    <w:p w:rsidR="00632517" w:rsidRPr="000C26A4" w:rsidRDefault="00632517" w:rsidP="00632517">
      <w:pPr>
        <w:pStyle w:val="Heading4"/>
      </w:pPr>
      <w:r w:rsidRPr="000C26A4">
        <w:t xml:space="preserve">PRESIDENTIAL FOCUS KEY AGENDA – PLAN TRADES OFF. </w:t>
      </w:r>
    </w:p>
    <w:p w:rsidR="00632517" w:rsidRPr="000C26A4" w:rsidRDefault="00632517" w:rsidP="00632517">
      <w:r w:rsidRPr="000C26A4">
        <w:rPr>
          <w:rStyle w:val="cite"/>
        </w:rPr>
        <w:t>ANDRES 00</w:t>
      </w:r>
      <w:r w:rsidRPr="000C26A4">
        <w:t>. [Gary, president for legislative affairs in the Bush Administration, Presidential Studies Quarterly, September -- lexis]</w:t>
      </w:r>
    </w:p>
    <w:p w:rsidR="00632517" w:rsidRPr="000C26A4" w:rsidRDefault="00632517" w:rsidP="00632517">
      <w:pPr>
        <w:rPr>
          <w:rStyle w:val="Style8ptBold"/>
        </w:rPr>
      </w:pPr>
    </w:p>
    <w:p w:rsidR="00632517" w:rsidRPr="000C26A4" w:rsidRDefault="00632517" w:rsidP="00632517">
      <w:pPr>
        <w:rPr>
          <w:rStyle w:val="apple-style-span"/>
        </w:rPr>
      </w:pPr>
      <w:r w:rsidRPr="00D81CD2">
        <w:rPr>
          <w:rStyle w:val="underline"/>
          <w:highlight w:val="yellow"/>
        </w:rPr>
        <w:t>The constraint of "time" is another trade-off the White House mustmanage. Members of Congress regularly criticize the White House for only being able to focus on one single issue at a time, a trait common to the White House legislative office</w:t>
      </w:r>
      <w:r w:rsidRPr="00D81CD2">
        <w:rPr>
          <w:rStyle w:val="apple-style-span"/>
          <w:highlight w:val="yellow"/>
        </w:rPr>
        <w:t xml:space="preserve"> </w:t>
      </w:r>
      <w:r w:rsidRPr="00D81CD2">
        <w:rPr>
          <w:rStyle w:val="underline"/>
          <w:highlight w:val="yellow"/>
        </w:rPr>
        <w:t>that routinely works this</w:t>
      </w:r>
      <w:r w:rsidRPr="00D81CD2">
        <w:rPr>
          <w:rStyle w:val="apple-style-span"/>
          <w:highlight w:val="yellow"/>
        </w:rPr>
        <w:t xml:space="preserve"> </w:t>
      </w:r>
      <w:r w:rsidRPr="00D81CD2">
        <w:rPr>
          <w:rStyle w:val="underline"/>
          <w:highlight w:val="yellow"/>
        </w:rPr>
        <w:t>way</w:t>
      </w:r>
      <w:r w:rsidRPr="000C26A4">
        <w:rPr>
          <w:rStyle w:val="apple-style-span"/>
        </w:rPr>
        <w:t xml:space="preserve"> during major legislative battles, </w:t>
      </w:r>
      <w:r w:rsidRPr="00D81CD2">
        <w:rPr>
          <w:rStyle w:val="underline"/>
          <w:highlight w:val="yellow"/>
        </w:rPr>
        <w:t>focusing its attention to winning a key vote on the House or Senate floor, and disposing of it before moving on to another project</w:t>
      </w:r>
      <w:r w:rsidRPr="000C26A4">
        <w:rPr>
          <w:rStyle w:val="apple-style-span"/>
        </w:rPr>
        <w:t xml:space="preserve">. Congress, with its diverse committee system and decentralized power structure, processes a variety of issues simultaneously. A typical legislative day might find two or three keyissues on the floor, leadership meetings about the agenda for the following week, and a half a dozen critical markups in committees. Given all the issues Congress can present to the president and the limited number of hours in a day or week, </w:t>
      </w:r>
      <w:r w:rsidRPr="00D81CD2">
        <w:rPr>
          <w:rStyle w:val="underline"/>
          <w:highlight w:val="yellow"/>
        </w:rPr>
        <w:t>it is critical how the White House prioritizes. The White House must decide which issues to get involved with and which to ignore</w:t>
      </w:r>
      <w:r w:rsidRPr="000C26A4">
        <w:rPr>
          <w:rStyle w:val="apple-style-span"/>
        </w:rPr>
        <w:t xml:space="preserve"> or delegate to others within the administration. The resolution of these choices and the trade-offs ultimatelyshape the White House-congressional agenda.</w:t>
      </w:r>
    </w:p>
    <w:p w:rsidR="00632517" w:rsidRPr="000C26A4" w:rsidRDefault="00632517" w:rsidP="00632517">
      <w:pPr>
        <w:rPr>
          <w:rStyle w:val="apple-style-span"/>
        </w:rPr>
      </w:pPr>
    </w:p>
    <w:p w:rsidR="00632517" w:rsidRPr="000C26A4" w:rsidRDefault="00632517" w:rsidP="00632517">
      <w:pPr>
        <w:pStyle w:val="Heading4"/>
      </w:pPr>
      <w:r w:rsidRPr="000C26A4">
        <w:t xml:space="preserve">Focus key to passing the president’s agenda. </w:t>
      </w:r>
    </w:p>
    <w:p w:rsidR="00632517" w:rsidRPr="000C26A4" w:rsidRDefault="00632517" w:rsidP="00632517">
      <w:pPr>
        <w:pStyle w:val="tag"/>
        <w:rPr>
          <w:rStyle w:val="apple-style-span"/>
        </w:rPr>
      </w:pPr>
      <w:r w:rsidRPr="000C26A4">
        <w:rPr>
          <w:rStyle w:val="cite"/>
        </w:rPr>
        <w:t>EDWARDS AND BARRETT 00</w:t>
      </w:r>
      <w:r w:rsidRPr="000C26A4">
        <w:rPr>
          <w:rStyle w:val="apple-style-span"/>
        </w:rPr>
        <w:t xml:space="preserve">. [George &amp; Andrew, distinguished professor of political science @ A&amp;M, assistant lecturer/PhD Candidate in political science @ A&amp;M, Polarized Politics: Congress and the President in a Partisan Era, ed Bond and Fleisher p 110] </w:t>
      </w:r>
    </w:p>
    <w:p w:rsidR="00632517" w:rsidRDefault="00632517" w:rsidP="00632517">
      <w:pPr>
        <w:pStyle w:val="tag"/>
        <w:rPr>
          <w:rStyle w:val="underline"/>
          <w:rFonts w:eastAsiaTheme="majorEastAsia"/>
          <w:b w:val="0"/>
        </w:rPr>
      </w:pPr>
      <w:r w:rsidRPr="000C26A4">
        <w:rPr>
          <w:rStyle w:val="apple-style-span"/>
        </w:rPr>
        <w:t xml:space="preserve">In addition, the White House wants to ensure that its proposals compete favorably with other proposals on the agenda. </w:t>
      </w:r>
      <w:r w:rsidRPr="00D81CD2">
        <w:rPr>
          <w:rStyle w:val="underline"/>
          <w:rFonts w:eastAsiaTheme="majorEastAsia"/>
          <w:b w:val="0"/>
          <w:highlight w:val="yellow"/>
        </w:rPr>
        <w:t xml:space="preserve">If presidents cannot </w:t>
      </w:r>
      <w:r w:rsidRPr="00D81CD2">
        <w:rPr>
          <w:rStyle w:val="Emphasis"/>
          <w:rFonts w:eastAsiaTheme="majorEastAsia"/>
          <w:b/>
          <w:highlight w:val="yellow"/>
        </w:rPr>
        <w:t>focus Congress’s attention on their priority programs</w:t>
      </w:r>
      <w:r w:rsidRPr="00D81CD2">
        <w:rPr>
          <w:rStyle w:val="underline"/>
          <w:rFonts w:eastAsiaTheme="majorEastAsia"/>
          <w:b w:val="0"/>
          <w:highlight w:val="yellow"/>
        </w:rPr>
        <w:t xml:space="preserve">, the programs will </w:t>
      </w:r>
      <w:r w:rsidRPr="00D81CD2">
        <w:rPr>
          <w:rStyle w:val="Emphasis"/>
          <w:rFonts w:eastAsiaTheme="majorEastAsia"/>
          <w:b/>
          <w:highlight w:val="yellow"/>
        </w:rPr>
        <w:t>get lost in the complex and overloaded legislative process</w:t>
      </w:r>
      <w:r w:rsidRPr="00D81CD2">
        <w:rPr>
          <w:rStyle w:val="underline"/>
          <w:rFonts w:eastAsiaTheme="majorEastAsia"/>
          <w:b w:val="0"/>
          <w:highlight w:val="yellow"/>
        </w:rPr>
        <w:t xml:space="preserve">. Moreover, presidents and their staff have the time and energy to lobby effectively for only a few bills at a time, and the president’s political capital is inevitably limited. As a result, presidents </w:t>
      </w:r>
      <w:r w:rsidRPr="00D81CD2">
        <w:rPr>
          <w:rStyle w:val="Emphasis"/>
          <w:rFonts w:eastAsiaTheme="majorEastAsia"/>
          <w:b/>
          <w:highlight w:val="yellow"/>
        </w:rPr>
        <w:t>wish to focus</w:t>
      </w:r>
      <w:r w:rsidRPr="00D81CD2">
        <w:rPr>
          <w:rStyle w:val="underline"/>
          <w:rFonts w:eastAsiaTheme="majorEastAsia"/>
          <w:b w:val="0"/>
          <w:highlight w:val="yellow"/>
        </w:rPr>
        <w:t xml:space="preserve"> on advancing their own initiatives rather than opposing or modifying the proposals of others. Thus, the White House not only wants its initiatives to be on the congressional agenda but also prefers to have </w:t>
      </w:r>
      <w:r w:rsidRPr="00D81CD2">
        <w:rPr>
          <w:rStyle w:val="Emphasis"/>
          <w:rFonts w:eastAsiaTheme="majorEastAsia"/>
          <w:b/>
          <w:highlight w:val="yellow"/>
        </w:rPr>
        <w:t>fewer congressional initiatives</w:t>
      </w:r>
      <w:r w:rsidRPr="00D81CD2">
        <w:rPr>
          <w:rStyle w:val="underline"/>
          <w:rFonts w:eastAsiaTheme="majorEastAsia"/>
          <w:b w:val="0"/>
          <w:highlight w:val="yellow"/>
        </w:rPr>
        <w:t xml:space="preserve"> with which it must deal.</w:t>
      </w:r>
      <w:r w:rsidRPr="00D81CD2">
        <w:rPr>
          <w:rStyle w:val="underline"/>
          <w:rFonts w:eastAsiaTheme="majorEastAsia"/>
          <w:b w:val="0"/>
        </w:rPr>
        <w:t xml:space="preserve"> </w:t>
      </w:r>
    </w:p>
    <w:p w:rsidR="00632517" w:rsidRDefault="00632517" w:rsidP="00632517"/>
    <w:p w:rsidR="00632517" w:rsidRDefault="00632517" w:rsidP="00632517">
      <w:r>
        <w:br w:type="page"/>
      </w:r>
    </w:p>
    <w:p w:rsidR="00632517" w:rsidRDefault="00632517" w:rsidP="00632517">
      <w:pPr>
        <w:pStyle w:val="Heading2"/>
      </w:pPr>
      <w:bookmarkStart w:id="180" w:name="_Toc360209687"/>
      <w:bookmarkStart w:id="181" w:name="_Toc359703959"/>
      <w:bookmarkStart w:id="182" w:name="_Toc360094014"/>
      <w:bookmarkStart w:id="183" w:name="_Toc360094467"/>
      <w:r>
        <w:t>Internal Links</w:t>
      </w:r>
      <w:bookmarkEnd w:id="180"/>
    </w:p>
    <w:p w:rsidR="00632517" w:rsidRDefault="00632517" w:rsidP="00632517">
      <w:pPr>
        <w:pStyle w:val="Heading3"/>
      </w:pPr>
      <w:bookmarkStart w:id="184" w:name="_Toc360209688"/>
      <w:r>
        <w:t>Internal Links:  Political Capital</w:t>
      </w:r>
      <w:bookmarkEnd w:id="184"/>
      <w:r>
        <w:t xml:space="preserve"> </w:t>
      </w:r>
      <w:bookmarkEnd w:id="181"/>
      <w:bookmarkEnd w:id="182"/>
      <w:bookmarkEnd w:id="183"/>
    </w:p>
    <w:p w:rsidR="00632517" w:rsidRDefault="00632517" w:rsidP="00632517">
      <w:pPr>
        <w:pStyle w:val="Heading4"/>
      </w:pPr>
      <w:r>
        <w:t>PRESIDENT OBAMA’S POLITICAL CAPITAL IS KEY TO IMMIGRATION REFORM.</w:t>
      </w:r>
    </w:p>
    <w:p w:rsidR="00632517" w:rsidRDefault="00632517" w:rsidP="00632517">
      <w:r>
        <w:t xml:space="preserve">Gary </w:t>
      </w:r>
      <w:r w:rsidRPr="00A86E11">
        <w:rPr>
          <w:rStyle w:val="StyleStyleBold12pt"/>
        </w:rPr>
        <w:t>Martin</w:t>
      </w:r>
      <w:r>
        <w:t>, (staff writer), Mar. 28, 20</w:t>
      </w:r>
      <w:r w:rsidRPr="00A86E11">
        <w:rPr>
          <w:rStyle w:val="StyleStyleBold12pt"/>
        </w:rPr>
        <w:t>13</w:t>
      </w:r>
      <w:r>
        <w:t>.  Retrieved Apr. 28, 2013 from http://www.ctpost.com/local/article/Immigration-reform-gaining-support-in-Congress-4393187.php Immigration reform gaining support in Congress, Accessed 4/24/2013, rwg)</w:t>
      </w:r>
    </w:p>
    <w:p w:rsidR="00632517" w:rsidRPr="00A86E11" w:rsidRDefault="00632517" w:rsidP="00632517">
      <w:pPr>
        <w:rPr>
          <w:sz w:val="16"/>
        </w:rPr>
      </w:pPr>
      <w:r w:rsidRPr="00A86E11">
        <w:rPr>
          <w:sz w:val="16"/>
        </w:rPr>
        <w:t>WASHINGTON -- A Republican Party in desperate search for relevance to Latino voters. An expanded Democratic advantage in the Senate. A second-term President with his legacy on the line.</w:t>
      </w:r>
      <w:r w:rsidRPr="00A86E11">
        <w:rPr>
          <w:sz w:val="12"/>
        </w:rPr>
        <w:t>¶</w:t>
      </w:r>
      <w:r w:rsidRPr="00A86E11">
        <w:rPr>
          <w:sz w:val="16"/>
        </w:rPr>
        <w:t xml:space="preserve"> Does all that add up to enough to break decades of impasse and produce comprehensive immigration reform? As expectations -- and tensions -- rise, the answer won't be long in coming.</w:t>
      </w:r>
      <w:r w:rsidRPr="00A86E11">
        <w:rPr>
          <w:sz w:val="12"/>
        </w:rPr>
        <w:t>¶</w:t>
      </w:r>
      <w:r w:rsidRPr="00A86E11">
        <w:rPr>
          <w:sz w:val="16"/>
        </w:rPr>
        <w:t xml:space="preserve"> A bipartisan bill could be filed in the Senate as early as next week, followed in relatively short order by a House bill, also crafted by a bipartisan group, aiming at a compromise on the key issue of citizenship.</w:t>
      </w:r>
      <w:r w:rsidRPr="00A86E11">
        <w:rPr>
          <w:sz w:val="12"/>
        </w:rPr>
        <w:t>¶</w:t>
      </w:r>
      <w:r w:rsidRPr="00A86E11">
        <w:rPr>
          <w:sz w:val="16"/>
        </w:rPr>
        <w:t xml:space="preserve"> </w:t>
      </w:r>
      <w:r w:rsidRPr="00A86E11">
        <w:rPr>
          <w:rStyle w:val="StyleBoldUnderline"/>
          <w:highlight w:val="yellow"/>
        </w:rPr>
        <w:t>The efforts are being applauded by</w:t>
      </w:r>
      <w:r w:rsidRPr="00A86E11">
        <w:rPr>
          <w:sz w:val="16"/>
        </w:rPr>
        <w:t xml:space="preserve"> President Barack </w:t>
      </w:r>
      <w:r w:rsidRPr="00A86E11">
        <w:rPr>
          <w:rStyle w:val="StyleBoldUnderline"/>
          <w:highlight w:val="yellow"/>
        </w:rPr>
        <w:t xml:space="preserve">Obama, who is using </w:t>
      </w:r>
      <w:r w:rsidRPr="00A86E11">
        <w:rPr>
          <w:rStyle w:val="Emphasis"/>
          <w:highlight w:val="yellow"/>
        </w:rPr>
        <w:t>every ounce of his political clout</w:t>
      </w:r>
      <w:r w:rsidRPr="00A86E11">
        <w:rPr>
          <w:rStyle w:val="StyleBoldUnderline"/>
          <w:highlight w:val="yellow"/>
        </w:rPr>
        <w:t xml:space="preserve"> to try to get comprehensive reform.</w:t>
      </w:r>
      <w:r w:rsidRPr="00A86E11">
        <w:rPr>
          <w:rStyle w:val="StyleBoldUnderline"/>
          <w:b w:val="0"/>
          <w:sz w:val="12"/>
          <w:highlight w:val="yellow"/>
        </w:rPr>
        <w:t>¶</w:t>
      </w:r>
      <w:r w:rsidRPr="00A86E11">
        <w:rPr>
          <w:rStyle w:val="StyleBoldUnderline"/>
          <w:highlight w:val="yellow"/>
        </w:rPr>
        <w:t xml:space="preserve"> Obama said the time has come "to work up the political courage to do what's required to be done</w:t>
      </w:r>
      <w:r w:rsidRPr="00A86E11">
        <w:rPr>
          <w:sz w:val="16"/>
        </w:rPr>
        <w:t>."</w:t>
      </w:r>
      <w:r w:rsidRPr="00A86E11">
        <w:rPr>
          <w:sz w:val="12"/>
        </w:rPr>
        <w:t>¶</w:t>
      </w:r>
      <w:r w:rsidRPr="00A86E11">
        <w:rPr>
          <w:sz w:val="16"/>
        </w:rPr>
        <w:t xml:space="preserve"> "I expect a bill to be put forward. I expect a debate to begin next month. I want to sign that bill into law as soon as possible," Obama said at a White House naturalization ceremony.</w:t>
      </w:r>
      <w:r w:rsidRPr="00A86E11">
        <w:rPr>
          <w:sz w:val="12"/>
        </w:rPr>
        <w:t>¶</w:t>
      </w:r>
      <w:r w:rsidRPr="00A86E11">
        <w:rPr>
          <w:sz w:val="16"/>
        </w:rPr>
        <w:t xml:space="preserve"> In addition to the issue of eventual citizenship for 11 million undocumented immigrants, Congress is expected to address the need for temporary or guest worker programs.</w:t>
      </w:r>
      <w:r w:rsidRPr="00A86E11">
        <w:rPr>
          <w:sz w:val="12"/>
        </w:rPr>
        <w:t>¶</w:t>
      </w:r>
      <w:r w:rsidRPr="00A86E11">
        <w:rPr>
          <w:sz w:val="16"/>
        </w:rPr>
        <w:t xml:space="preserve"> Congress last passed comprehensive bipartisan reform legislation in 1986, when President Ronald Reagan signed a law that granted citizenship to several million undocumented immigrants and created a guest worker program.</w:t>
      </w:r>
      <w:r w:rsidRPr="00A86E11">
        <w:rPr>
          <w:sz w:val="12"/>
        </w:rPr>
        <w:t>¶</w:t>
      </w:r>
      <w:r w:rsidRPr="00A86E11">
        <w:rPr>
          <w:sz w:val="16"/>
        </w:rPr>
        <w:t xml:space="preserve"> Up until now, Republicans have opposed citizenship programs as an "amnesty" for lawbreakers who entered the country illegally, and labor has chafed at guest worker programs.</w:t>
      </w:r>
      <w:r w:rsidRPr="00A86E11">
        <w:rPr>
          <w:sz w:val="12"/>
        </w:rPr>
        <w:t>¶</w:t>
      </w:r>
      <w:r w:rsidRPr="00A86E11">
        <w:rPr>
          <w:sz w:val="16"/>
        </w:rPr>
        <w:t xml:space="preserve"> But </w:t>
      </w:r>
      <w:r w:rsidRPr="00A86E11">
        <w:rPr>
          <w:rStyle w:val="StyleBoldUnderline"/>
          <w:highlight w:val="yellow"/>
        </w:rPr>
        <w:t>Republican losses in the 2012 elections and increased public support for reform have many in the GOP talking compromise</w:t>
      </w:r>
      <w:r w:rsidRPr="00A86E11">
        <w:rPr>
          <w:sz w:val="16"/>
        </w:rPr>
        <w:t>.</w:t>
      </w:r>
      <w:r w:rsidRPr="00A86E11">
        <w:rPr>
          <w:sz w:val="12"/>
        </w:rPr>
        <w:t>¶</w:t>
      </w:r>
      <w:r w:rsidRPr="00A86E11">
        <w:rPr>
          <w:sz w:val="16"/>
        </w:rPr>
        <w:t xml:space="preserve"> "</w:t>
      </w:r>
      <w:r w:rsidRPr="00A86E11">
        <w:rPr>
          <w:rStyle w:val="StyleBoldUnderline"/>
          <w:highlight w:val="yellow"/>
        </w:rPr>
        <w:t>If there is one issue that the two parties could produce something meaningful on in this Congress, it would be immigration</w:t>
      </w:r>
      <w:r w:rsidRPr="00A86E11">
        <w:rPr>
          <w:sz w:val="16"/>
        </w:rPr>
        <w:t>," said Stephen Hess, a political expert at The Brookings Institution.</w:t>
      </w:r>
      <w:r w:rsidRPr="00A86E11">
        <w:rPr>
          <w:sz w:val="12"/>
        </w:rPr>
        <w:t>¶</w:t>
      </w:r>
      <w:r w:rsidRPr="00A86E11">
        <w:rPr>
          <w:sz w:val="16"/>
        </w:rPr>
        <w:t xml:space="preserve"> Hess said an eventual bill "will have lots of provisos, and it will go back and forth, but it would be hard not to produce something given the general feeling that something has to be produced."</w:t>
      </w:r>
      <w:r w:rsidRPr="00A86E11">
        <w:rPr>
          <w:sz w:val="12"/>
        </w:rPr>
        <w:t>¶</w:t>
      </w:r>
      <w:r w:rsidRPr="00A86E11">
        <w:rPr>
          <w:sz w:val="16"/>
        </w:rPr>
        <w:t xml:space="preserve"> More and more Republicans are moving toward immigration-reform measures as the party seeks to reach out to Latinos, the nation's largest -- and growing -- minority voting bloc.</w:t>
      </w:r>
    </w:p>
    <w:p w:rsidR="00632517" w:rsidRDefault="00632517" w:rsidP="00632517">
      <w:pPr>
        <w:pStyle w:val="Heading4"/>
      </w:pPr>
      <w:r>
        <w:t>POLITICAL CAPITAL IS CRITICAL TO IMMIGRATION REFORM—OBAMA MUST PLAY THE ROLE OF A STATESMAN.</w:t>
      </w:r>
    </w:p>
    <w:p w:rsidR="00632517" w:rsidRDefault="00632517" w:rsidP="00632517">
      <w:r>
        <w:t xml:space="preserve">Elise </w:t>
      </w:r>
      <w:r w:rsidRPr="00A86E11">
        <w:rPr>
          <w:rStyle w:val="StyleStyleBold12pt"/>
        </w:rPr>
        <w:t>Foley,</w:t>
      </w:r>
      <w:r>
        <w:t xml:space="preserve"> (staff writer), Jan. 15, 20</w:t>
      </w:r>
      <w:r w:rsidRPr="00A86E11">
        <w:rPr>
          <w:rStyle w:val="StyleStyleBold12pt"/>
        </w:rPr>
        <w:t>13</w:t>
      </w:r>
      <w:r>
        <w:t>.  Retrieved Apr. 28, 2013 from http://www.huffingtonpost.com/2013/01/15/obama-immigration-reform_n_2463388.html, Accessed 4/24/2013, rwg)</w:t>
      </w:r>
    </w:p>
    <w:p w:rsidR="00632517" w:rsidRPr="00A86E11" w:rsidRDefault="00632517" w:rsidP="00632517">
      <w:pPr>
        <w:rPr>
          <w:sz w:val="16"/>
        </w:rPr>
      </w:pPr>
      <w:r w:rsidRPr="00A86E11">
        <w:rPr>
          <w:rStyle w:val="StyleBoldUnderline"/>
          <w:highlight w:val="yellow"/>
        </w:rPr>
        <w:t>Obama has repeatedly said he will push hard for immigration reform in his second term</w:t>
      </w:r>
      <w:r w:rsidRPr="00A86E11">
        <w:rPr>
          <w:sz w:val="16"/>
        </w:rPr>
        <w:t>, and administration officials have said that other contentious legislative initiatives -- including gun control and the debt ceiling -- won't be allowed to get in the way. At least at first glance, he seems to have politics on his side. GOP lawmakers are entering -- or, in some cases, re-entering -- the immigration debate in the wake of disastrous results for their party's presidential nominee with Latino voters, who support reform by large measures. Based on those new political realities, "it would be a suicidal impulse for Republicans in Congress to continue to block [reform]," David Axelrod, a longtime adviser to the president, told The Huffington Post.</w:t>
      </w:r>
      <w:r w:rsidRPr="00A86E11">
        <w:rPr>
          <w:sz w:val="12"/>
        </w:rPr>
        <w:t>¶</w:t>
      </w:r>
      <w:r w:rsidRPr="00A86E11">
        <w:rPr>
          <w:sz w:val="16"/>
        </w:rPr>
        <w:t xml:space="preserve"> </w:t>
      </w:r>
      <w:r w:rsidRPr="00A86E11">
        <w:rPr>
          <w:rStyle w:val="StyleBoldUnderline"/>
          <w:highlight w:val="yellow"/>
        </w:rPr>
        <w:t>Now there's the question of how Obama gets there</w:t>
      </w:r>
      <w:r w:rsidRPr="00A86E11">
        <w:rPr>
          <w:sz w:val="16"/>
        </w:rPr>
        <w:t xml:space="preserve">. While confrontation might work with Republicans on other issues -- the debt ceiling, for example -- </w:t>
      </w:r>
      <w:r w:rsidRPr="00A86E11">
        <w:rPr>
          <w:rStyle w:val="StyleBoldUnderline"/>
          <w:highlight w:val="yellow"/>
        </w:rPr>
        <w:t>the consensus is that the GOP is serious enough about reform that the president can, and must, play the role of broker and statesman to get a deal</w:t>
      </w:r>
      <w:r w:rsidRPr="00A86E11">
        <w:rPr>
          <w:sz w:val="16"/>
        </w:rPr>
        <w:t>.</w:t>
      </w:r>
      <w:r w:rsidRPr="00A86E11">
        <w:rPr>
          <w:sz w:val="12"/>
        </w:rPr>
        <w:t>¶</w:t>
      </w:r>
      <w:r w:rsidRPr="00A86E11">
        <w:rPr>
          <w:sz w:val="16"/>
        </w:rPr>
        <w:t xml:space="preserve"> It starts with a lesson from his first term. Republicans have demanded that the border be secured first, before other elements of immigration reform. Yet the administration has been by many measures the strictest ever on immigration enforcement, and devotes massive sums to policing the borders. The White House has met many of the desired metrics for border security, although there is always more to be done, but Republicans are still calling for more before they will consider reform. Enforcing the border, but not sufficiently touting its record of doing so, the White House has learned, won't be enough to win over Republicans.</w:t>
      </w:r>
      <w:r w:rsidRPr="00A86E11">
        <w:rPr>
          <w:sz w:val="12"/>
        </w:rPr>
        <w:t>¶</w:t>
      </w:r>
      <w:r w:rsidRPr="00A86E11">
        <w:rPr>
          <w:sz w:val="16"/>
        </w:rPr>
        <w:t xml:space="preserve"> In a briefing with The Huffington Post, a senior administration official said the White House believes it has met enforcement goals and must now move to a comprehensive solution. The administration is highly skeptical of claims from Republicans that immigration reform can or should be done in a piecemeal fashion. Going down that road, the White House worries, could result in passage of the less politically complicated pieces, such as an enforcement mechanism and high-skilled worker visas, while leaving out more contentious items such as a pathway to citizenship for undocumented immigrants.</w:t>
      </w:r>
      <w:r w:rsidRPr="00A86E11">
        <w:rPr>
          <w:sz w:val="12"/>
        </w:rPr>
        <w:t>¶</w:t>
      </w:r>
      <w:r w:rsidRPr="00A86E11">
        <w:rPr>
          <w:sz w:val="16"/>
        </w:rPr>
        <w:t xml:space="preserve"> "Enforcement is certainly part of the picture," the official said. "But if you go back and look at the 2006 and 2007 bills, if you go back and look at John McCain's 10-point 'This is what I've got to get done before I'm prepared to talk about immigration,' and then you look at what we're actually doing, it's like 'check, check, check.' We're there. The border is as secure as it's been in a generation or two, so it's really time."</w:t>
      </w:r>
      <w:r w:rsidRPr="00A86E11">
        <w:rPr>
          <w:sz w:val="12"/>
        </w:rPr>
        <w:t>¶</w:t>
      </w:r>
      <w:r w:rsidRPr="00A86E11">
        <w:rPr>
          <w:sz w:val="16"/>
        </w:rPr>
        <w:t xml:space="preserve"> </w:t>
      </w:r>
      <w:r w:rsidRPr="00A86E11">
        <w:rPr>
          <w:rStyle w:val="StyleBoldUnderline"/>
          <w:highlight w:val="yellow"/>
        </w:rPr>
        <w:t>One key in the second term, advocates say, will be convincing skeptics</w:t>
      </w:r>
      <w:r w:rsidRPr="00A86E11">
        <w:rPr>
          <w:sz w:val="16"/>
        </w:rPr>
        <w:t xml:space="preserve"> such as Republican Sen. John Cornyn of Texas </w:t>
      </w:r>
      <w:r w:rsidRPr="00A86E11">
        <w:rPr>
          <w:rStyle w:val="StyleBoldUnderline"/>
          <w:highlight w:val="yellow"/>
        </w:rPr>
        <w:t>that the Obama administration held up its end of the bargain by proving a commitment to enforcement.</w:t>
      </w:r>
      <w:r w:rsidRPr="00A86E11">
        <w:rPr>
          <w:sz w:val="16"/>
        </w:rPr>
        <w:t xml:space="preserve"> </w:t>
      </w:r>
    </w:p>
    <w:p w:rsidR="00632517" w:rsidRDefault="00632517" w:rsidP="00632517">
      <w:pPr>
        <w:pStyle w:val="Heading4"/>
      </w:pPr>
      <w:r>
        <w:t>Obama needs political capital to finish the immigration deal</w:t>
      </w:r>
    </w:p>
    <w:p w:rsidR="00632517" w:rsidRPr="00672D5D" w:rsidRDefault="00632517" w:rsidP="00632517">
      <w:r w:rsidRPr="00672D5D">
        <w:rPr>
          <w:rStyle w:val="StyleStyleBold12pt"/>
        </w:rPr>
        <w:t>Hindustan Times</w:t>
      </w:r>
      <w:r>
        <w:t xml:space="preserve"> June 11, 20</w:t>
      </w:r>
      <w:r w:rsidRPr="00672D5D">
        <w:rPr>
          <w:rStyle w:val="StyleStyleBold12pt"/>
        </w:rPr>
        <w:t>13</w:t>
      </w:r>
      <w:r>
        <w:t xml:space="preserve">. Retrieved June 25, 2013 from </w:t>
      </w:r>
      <w:hyperlink r:id="rId163" w:history="1">
        <w:r>
          <w:rPr>
            <w:rStyle w:val="Hyperlink"/>
          </w:rPr>
          <w:t>http://www.hindustantimes.com/world-news/Americas/Obama-back-in-fray-on-immigration-reform/Article1-1074774.aspx</w:t>
        </w:r>
      </w:hyperlink>
    </w:p>
    <w:p w:rsidR="00632517" w:rsidRPr="00672D5D" w:rsidRDefault="00632517" w:rsidP="00632517">
      <w:pPr>
        <w:rPr>
          <w:sz w:val="16"/>
        </w:rPr>
      </w:pPr>
      <w:r w:rsidRPr="00672D5D">
        <w:rPr>
          <w:rStyle w:val="StyleBoldUnderline"/>
          <w:highlight w:val="yellow"/>
        </w:rPr>
        <w:t>US President Barack Obama made an outspoken pitch for a Senate bill on comprehensive immigration reform on Tuesday</w:t>
      </w:r>
      <w:r w:rsidRPr="00672D5D">
        <w:rPr>
          <w:sz w:val="16"/>
        </w:rPr>
        <w:t>, branding those opposed to it insincere about fixing a badly broken system.</w:t>
      </w:r>
      <w:r w:rsidRPr="00672D5D">
        <w:rPr>
          <w:sz w:val="12"/>
        </w:rPr>
        <w:t>¶</w:t>
      </w:r>
      <w:r w:rsidRPr="00672D5D">
        <w:rPr>
          <w:sz w:val="16"/>
        </w:rPr>
        <w:t xml:space="preserve"> </w:t>
      </w:r>
      <w:r w:rsidRPr="00672D5D">
        <w:rPr>
          <w:sz w:val="12"/>
        </w:rPr>
        <w:t>¶</w:t>
      </w:r>
      <w:r w:rsidRPr="00672D5D">
        <w:rPr>
          <w:sz w:val="16"/>
        </w:rPr>
        <w:t xml:space="preserve"> </w:t>
      </w:r>
      <w:r w:rsidRPr="00672D5D">
        <w:rPr>
          <w:rStyle w:val="StyleBoldUnderline"/>
          <w:highlight w:val="yellow"/>
        </w:rPr>
        <w:t>Obama has gently pushed the bill from behind the scenes for months</w:t>
      </w:r>
      <w:r w:rsidRPr="00672D5D">
        <w:rPr>
          <w:sz w:val="16"/>
        </w:rPr>
        <w:t xml:space="preserve">, fearing </w:t>
      </w:r>
      <w:r w:rsidRPr="00672D5D">
        <w:rPr>
          <w:sz w:val="12"/>
        </w:rPr>
        <w:t>¶</w:t>
      </w:r>
      <w:r w:rsidRPr="00672D5D">
        <w:rPr>
          <w:sz w:val="16"/>
        </w:rPr>
        <w:t xml:space="preserve"> </w:t>
      </w:r>
      <w:r w:rsidRPr="00672D5D">
        <w:rPr>
          <w:sz w:val="12"/>
        </w:rPr>
        <w:t>¶</w:t>
      </w:r>
      <w:r w:rsidRPr="00672D5D">
        <w:rPr>
          <w:sz w:val="16"/>
        </w:rPr>
        <w:t xml:space="preserve"> his open support would swell the ranks of conservatives who see the bill as offering amnesty to illegal immigrants and who are determined to kill it.</w:t>
      </w:r>
      <w:r w:rsidRPr="00672D5D">
        <w:rPr>
          <w:sz w:val="12"/>
        </w:rPr>
        <w:t>¶</w:t>
      </w:r>
      <w:r w:rsidRPr="00672D5D">
        <w:rPr>
          <w:sz w:val="16"/>
        </w:rPr>
        <w:t xml:space="preserve"> </w:t>
      </w:r>
      <w:r w:rsidRPr="00672D5D">
        <w:rPr>
          <w:sz w:val="12"/>
        </w:rPr>
        <w:t>¶</w:t>
      </w:r>
      <w:r w:rsidRPr="00672D5D">
        <w:rPr>
          <w:sz w:val="16"/>
        </w:rPr>
        <w:t xml:space="preserve"> </w:t>
      </w:r>
      <w:r w:rsidRPr="00672D5D">
        <w:rPr>
          <w:rStyle w:val="StyleBoldUnderline"/>
          <w:highlight w:val="yellow"/>
        </w:rPr>
        <w:t>But as the legislation faced a crucial test vote in the Senate, Obama waded into the fray, leveraging the political capital on the issue he won during last year's election campaign, particularly among Hispanic voters.</w:t>
      </w:r>
      <w:r w:rsidRPr="00672D5D">
        <w:rPr>
          <w:rStyle w:val="StyleBoldUnderline"/>
          <w:b w:val="0"/>
          <w:sz w:val="12"/>
          <w:highlight w:val="yellow"/>
        </w:rPr>
        <w:t>¶</w:t>
      </w:r>
      <w:r w:rsidRPr="00672D5D">
        <w:rPr>
          <w:sz w:val="16"/>
        </w:rPr>
        <w:t xml:space="preserve"> </w:t>
      </w:r>
      <w:r w:rsidRPr="00672D5D">
        <w:rPr>
          <w:sz w:val="12"/>
        </w:rPr>
        <w:t>¶</w:t>
      </w:r>
      <w:r w:rsidRPr="00672D5D">
        <w:rPr>
          <w:sz w:val="16"/>
        </w:rPr>
        <w:t xml:space="preserve"> "</w:t>
      </w:r>
      <w:r w:rsidRPr="00672D5D">
        <w:rPr>
          <w:rStyle w:val="StyleBoldUnderline"/>
          <w:highlight w:val="yellow"/>
        </w:rPr>
        <w:t>This week, the Senate will consider a common-sense, bipartisan bill that is the best chance we've had in years to fix our broken immigration system," Obama said</w:t>
      </w:r>
      <w:r w:rsidRPr="00672D5D">
        <w:rPr>
          <w:sz w:val="16"/>
        </w:rPr>
        <w:t xml:space="preserve"> at an event at the White House.</w:t>
      </w:r>
      <w:r w:rsidRPr="00672D5D">
        <w:rPr>
          <w:sz w:val="12"/>
        </w:rPr>
        <w:t>¶</w:t>
      </w:r>
      <w:r w:rsidRPr="00672D5D">
        <w:rPr>
          <w:sz w:val="16"/>
        </w:rPr>
        <w:t xml:space="preserve"> </w:t>
      </w:r>
      <w:r w:rsidRPr="00672D5D">
        <w:rPr>
          <w:sz w:val="12"/>
        </w:rPr>
        <w:t>¶</w:t>
      </w:r>
      <w:r w:rsidRPr="00672D5D">
        <w:rPr>
          <w:sz w:val="16"/>
        </w:rPr>
        <w:t xml:space="preserve"> The president also sought to disarm conservative Republicans -- even some who support immigration reform -- who argue that the bill should not be passed without tough new border security measures.</w:t>
      </w:r>
      <w:r w:rsidRPr="00672D5D">
        <w:rPr>
          <w:sz w:val="12"/>
        </w:rPr>
        <w:t>¶</w:t>
      </w:r>
      <w:r w:rsidRPr="00672D5D">
        <w:rPr>
          <w:sz w:val="16"/>
        </w:rPr>
        <w:t xml:space="preserve"> </w:t>
      </w:r>
      <w:r w:rsidRPr="00672D5D">
        <w:rPr>
          <w:sz w:val="12"/>
        </w:rPr>
        <w:t>¶</w:t>
      </w:r>
      <w:r w:rsidRPr="00672D5D">
        <w:rPr>
          <w:sz w:val="16"/>
        </w:rPr>
        <w:t xml:space="preserve"> "I know there's a lot of talk right now about border security so let me repeat: today illegal crossings are near their lowest level in decades. </w:t>
      </w:r>
      <w:r w:rsidRPr="00672D5D">
        <w:rPr>
          <w:sz w:val="12"/>
        </w:rPr>
        <w:t>¶</w:t>
      </w:r>
      <w:r w:rsidRPr="00672D5D">
        <w:rPr>
          <w:sz w:val="16"/>
        </w:rPr>
        <w:t xml:space="preserve"> </w:t>
      </w:r>
      <w:r w:rsidRPr="00672D5D">
        <w:rPr>
          <w:sz w:val="12"/>
        </w:rPr>
        <w:t>¶</w:t>
      </w:r>
      <w:r w:rsidRPr="00672D5D">
        <w:rPr>
          <w:sz w:val="16"/>
        </w:rPr>
        <w:t xml:space="preserve"> "If passed, the Senate bill, as currently written and as hitting the floor, would put in place the toughest border enforcement plan that America has ever seen. So nobody's taking border enforcement lightly."</w:t>
      </w:r>
      <w:r w:rsidRPr="00672D5D">
        <w:rPr>
          <w:sz w:val="12"/>
        </w:rPr>
        <w:t>¶</w:t>
      </w:r>
      <w:r w:rsidRPr="00672D5D">
        <w:rPr>
          <w:sz w:val="16"/>
        </w:rPr>
        <w:t xml:space="preserve"> </w:t>
      </w:r>
      <w:r w:rsidRPr="00672D5D">
        <w:rPr>
          <w:sz w:val="12"/>
        </w:rPr>
        <w:t>¶</w:t>
      </w:r>
      <w:r w:rsidRPr="00672D5D">
        <w:rPr>
          <w:sz w:val="16"/>
        </w:rPr>
        <w:t xml:space="preserve"> Obama also took direct aim at the motives of lawmakers who are opposed to the bill, which was drawn up in the Senate by a bipartisan group of lawmakers known as the "Gang of Eight."</w:t>
      </w:r>
      <w:r w:rsidRPr="00672D5D">
        <w:rPr>
          <w:sz w:val="12"/>
        </w:rPr>
        <w:t>¶</w:t>
      </w:r>
      <w:r w:rsidRPr="00672D5D">
        <w:rPr>
          <w:sz w:val="16"/>
        </w:rPr>
        <w:t xml:space="preserve"> </w:t>
      </w:r>
      <w:r w:rsidRPr="00672D5D">
        <w:rPr>
          <w:sz w:val="12"/>
        </w:rPr>
        <w:t>¶</w:t>
      </w:r>
      <w:r w:rsidRPr="00672D5D">
        <w:rPr>
          <w:sz w:val="16"/>
        </w:rPr>
        <w:t xml:space="preserve"> "There's no reason Congress can't get this done by the end of the summer," Obama said, but cast doubt on the motives of those wanting to block the bill.</w:t>
      </w:r>
      <w:r w:rsidRPr="00672D5D">
        <w:rPr>
          <w:sz w:val="12"/>
        </w:rPr>
        <w:t>¶</w:t>
      </w:r>
      <w:r w:rsidRPr="00672D5D">
        <w:rPr>
          <w:sz w:val="16"/>
        </w:rPr>
        <w:t xml:space="preserve"> </w:t>
      </w:r>
      <w:r w:rsidRPr="00672D5D">
        <w:rPr>
          <w:sz w:val="12"/>
        </w:rPr>
        <w:t>¶</w:t>
      </w:r>
      <w:r w:rsidRPr="00672D5D">
        <w:rPr>
          <w:sz w:val="16"/>
        </w:rPr>
        <w:t xml:space="preserve"> "If you're not serious about it, if you think that a broken system is the best America can do, then I guess it makes sense to try to block it," he said.</w:t>
      </w:r>
      <w:r w:rsidRPr="00672D5D">
        <w:rPr>
          <w:sz w:val="12"/>
        </w:rPr>
        <w:t>¶</w:t>
      </w:r>
      <w:r w:rsidRPr="00672D5D">
        <w:rPr>
          <w:sz w:val="16"/>
        </w:rPr>
        <w:t xml:space="preserve"> </w:t>
      </w:r>
      <w:r w:rsidRPr="00672D5D">
        <w:rPr>
          <w:sz w:val="12"/>
        </w:rPr>
        <w:t>¶</w:t>
      </w:r>
      <w:r w:rsidRPr="00672D5D">
        <w:rPr>
          <w:sz w:val="16"/>
        </w:rPr>
        <w:t xml:space="preserve"> "But if you're actually serious and sincere about fixing a broken system, this is the vehicle to do it, and now is the time to get it done. </w:t>
      </w:r>
      <w:r w:rsidRPr="00672D5D">
        <w:rPr>
          <w:sz w:val="12"/>
        </w:rPr>
        <w:t>¶</w:t>
      </w:r>
      <w:r w:rsidRPr="00672D5D">
        <w:rPr>
          <w:sz w:val="16"/>
        </w:rPr>
        <w:t xml:space="preserve"> </w:t>
      </w:r>
      <w:r w:rsidRPr="00672D5D">
        <w:rPr>
          <w:sz w:val="12"/>
        </w:rPr>
        <w:t>¶</w:t>
      </w:r>
      <w:r w:rsidRPr="00672D5D">
        <w:rPr>
          <w:sz w:val="16"/>
        </w:rPr>
        <w:t xml:space="preserve"> "There is no good reason to play procedural games or engage in obstruction just to block the best chance we've had in years to address this problem in a way that's fair to middle-class families, to business owners, to legal immigrants."</w:t>
      </w:r>
      <w:r w:rsidRPr="00672D5D">
        <w:rPr>
          <w:sz w:val="12"/>
        </w:rPr>
        <w:t>¶</w:t>
      </w:r>
      <w:r w:rsidRPr="00672D5D">
        <w:rPr>
          <w:sz w:val="16"/>
        </w:rPr>
        <w:t xml:space="preserve"> </w:t>
      </w:r>
      <w:r w:rsidRPr="00672D5D">
        <w:rPr>
          <w:sz w:val="12"/>
        </w:rPr>
        <w:t>¶</w:t>
      </w:r>
      <w:r w:rsidRPr="00672D5D">
        <w:rPr>
          <w:sz w:val="16"/>
        </w:rPr>
        <w:t xml:space="preserve"> The bill, which would give around 12 million illegal immigrants an eventual path to citizenship, will need 60 votes to pass the 100-seat Senate, and then face an uncertain fate in the Republican-controlled House of Representatives.</w:t>
      </w:r>
      <w:r w:rsidRPr="00672D5D">
        <w:rPr>
          <w:sz w:val="12"/>
        </w:rPr>
        <w:t>¶</w:t>
      </w:r>
      <w:r w:rsidRPr="00672D5D">
        <w:rPr>
          <w:sz w:val="16"/>
        </w:rPr>
        <w:t xml:space="preserve"> </w:t>
      </w:r>
      <w:r w:rsidRPr="00672D5D">
        <w:rPr>
          <w:sz w:val="12"/>
        </w:rPr>
        <w:t>¶</w:t>
      </w:r>
      <w:r w:rsidRPr="00672D5D">
        <w:rPr>
          <w:sz w:val="16"/>
        </w:rPr>
        <w:t xml:space="preserve"> Since their defeat in the 2012 presidential elections, some Republicans have shifted position and now support reform in the hope of winning over Hispanic voters, whose clout is expected to grow in future elections.</w:t>
      </w:r>
    </w:p>
    <w:p w:rsidR="00632517" w:rsidRDefault="00632517" w:rsidP="00632517">
      <w:pPr>
        <w:pStyle w:val="Heading4"/>
      </w:pPr>
      <w:r>
        <w:t xml:space="preserve">Obama will use the bully pulpit to push his second term agenda. </w:t>
      </w:r>
    </w:p>
    <w:p w:rsidR="00632517" w:rsidRDefault="00632517" w:rsidP="00632517">
      <w:r>
        <w:t xml:space="preserve">Julianna </w:t>
      </w:r>
      <w:r w:rsidRPr="00094905">
        <w:rPr>
          <w:rStyle w:val="StyleStyleBold12pt"/>
        </w:rPr>
        <w:t>Goldman</w:t>
      </w:r>
      <w:r>
        <w:t xml:space="preserve"> (staff writer) May 23, 20</w:t>
      </w:r>
      <w:r w:rsidRPr="00094905">
        <w:rPr>
          <w:rStyle w:val="StyleStyleBold12pt"/>
        </w:rPr>
        <w:t>13</w:t>
      </w:r>
      <w:r>
        <w:t xml:space="preserve">.  Retrieved May 29, 2013 from </w:t>
      </w:r>
    </w:p>
    <w:p w:rsidR="00632517" w:rsidRDefault="00632517" w:rsidP="00632517">
      <w:r>
        <w:t>http://www.bloomberg.com/news/2013-05-24/obama-bully-pulpit-bullied-with-congress-probes-obscuring-agenda.html</w:t>
      </w:r>
    </w:p>
    <w:p w:rsidR="00632517" w:rsidRDefault="00632517" w:rsidP="00632517">
      <w:r>
        <w:t xml:space="preserve">President Barack </w:t>
      </w:r>
      <w:r w:rsidRPr="00094905">
        <w:rPr>
          <w:rStyle w:val="StyleBoldUnderline"/>
          <w:highlight w:val="yellow"/>
        </w:rPr>
        <w:t>Obama renewed his oath of office in January vowing to use the bully pulpit to rally the American people around his second-term agenda</w:t>
      </w:r>
      <w:r>
        <w:t>.</w:t>
      </w:r>
    </w:p>
    <w:p w:rsidR="00632517" w:rsidRDefault="00632517" w:rsidP="00632517">
      <w:pPr>
        <w:pStyle w:val="Heading4"/>
      </w:pPr>
      <w:r>
        <w:t xml:space="preserve">Even small issues can derail immigration reform.  </w:t>
      </w:r>
    </w:p>
    <w:p w:rsidR="00632517" w:rsidRDefault="00632517" w:rsidP="00632517">
      <w:r>
        <w:t xml:space="preserve">Jack </w:t>
      </w:r>
      <w:r w:rsidRPr="00094905">
        <w:rPr>
          <w:rStyle w:val="StyleStyleBold12pt"/>
        </w:rPr>
        <w:t>Plunkett</w:t>
      </w:r>
      <w:r>
        <w:t>, (staff writer) May 14, 20</w:t>
      </w:r>
      <w:r w:rsidRPr="00094905">
        <w:rPr>
          <w:rStyle w:val="StyleStyleBold12pt"/>
        </w:rPr>
        <w:t>13</w:t>
      </w:r>
      <w:r>
        <w:t xml:space="preserve">.  Retrieved May 29, 2013 from </w:t>
      </w:r>
    </w:p>
    <w:p w:rsidR="00632517" w:rsidRDefault="00632517" w:rsidP="00632517">
      <w:r>
        <w:t>http://www.npr.org/blogs/itsallpolitics/2013/05/14/183912123/controversies-risk-starving-obamas-agenda-of-air</w:t>
      </w:r>
    </w:p>
    <w:p w:rsidR="00632517" w:rsidRDefault="00632517" w:rsidP="00632517">
      <w:r>
        <w:t>"</w:t>
      </w:r>
      <w:r w:rsidRPr="00094905">
        <w:rPr>
          <w:rStyle w:val="StyleBoldUnderline"/>
          <w:highlight w:val="yellow"/>
        </w:rPr>
        <w:t xml:space="preserve">The immediate problem may be with immigration. It's so close, </w:t>
      </w:r>
      <w:r w:rsidRPr="00094905">
        <w:rPr>
          <w:rStyle w:val="Emphasis"/>
          <w:highlight w:val="yellow"/>
        </w:rPr>
        <w:t>anything could upset it</w:t>
      </w:r>
      <w:r w:rsidRPr="00094905">
        <w:rPr>
          <w:rStyle w:val="StyleBoldUnderline"/>
          <w:highlight w:val="yellow"/>
        </w:rPr>
        <w:t xml:space="preserve">," Thurber said. "It could take the political oxygen out of the air for the </w:t>
      </w:r>
      <w:r w:rsidRPr="00094905">
        <w:rPr>
          <w:rStyle w:val="Emphasis"/>
          <w:highlight w:val="yellow"/>
        </w:rPr>
        <w:t>survival of immigration</w:t>
      </w:r>
      <w:r w:rsidRPr="00094905">
        <w:rPr>
          <w:rStyle w:val="StyleBoldUnderline"/>
          <w:highlight w:val="yellow"/>
        </w:rPr>
        <w:t>. ... They'll have to do it between now and August or it's going to be very hard to get one through</w:t>
      </w:r>
      <w:r>
        <w:t>. This slows it down."</w:t>
      </w:r>
    </w:p>
    <w:p w:rsidR="00632517" w:rsidRDefault="00632517" w:rsidP="00632517">
      <w:pPr>
        <w:pStyle w:val="Heading4"/>
      </w:pPr>
      <w:r>
        <w:t xml:space="preserve">Momentum is necessary to pass immigration reform. </w:t>
      </w:r>
    </w:p>
    <w:p w:rsidR="00632517" w:rsidRDefault="00632517" w:rsidP="00632517">
      <w:r>
        <w:t xml:space="preserve">Jack </w:t>
      </w:r>
      <w:r w:rsidRPr="00094905">
        <w:rPr>
          <w:rStyle w:val="StyleStyleBold12pt"/>
        </w:rPr>
        <w:t>Plunkett,</w:t>
      </w:r>
      <w:r>
        <w:t xml:space="preserve"> (staff writer) May 14, 20</w:t>
      </w:r>
      <w:r w:rsidRPr="00094905">
        <w:rPr>
          <w:rStyle w:val="StyleStyleBold12pt"/>
        </w:rPr>
        <w:t>13</w:t>
      </w:r>
      <w:r>
        <w:t xml:space="preserve">.  Retrieved May 29, 2013 from </w:t>
      </w:r>
    </w:p>
    <w:p w:rsidR="00632517" w:rsidRDefault="00632517" w:rsidP="00632517">
      <w:r>
        <w:t>http://www.npr.org/blogs/itsallpolitics/2013/05/14/183912123/controversies-risk-starving-obamas-agenda-of-air</w:t>
      </w:r>
    </w:p>
    <w:p w:rsidR="00632517" w:rsidRDefault="00632517" w:rsidP="00632517">
      <w:r w:rsidRPr="00094905">
        <w:rPr>
          <w:rStyle w:val="StyleBoldUnderline"/>
          <w:highlight w:val="yellow"/>
        </w:rPr>
        <w:t xml:space="preserve">Legislation, especially of the </w:t>
      </w:r>
      <w:r w:rsidRPr="00094905">
        <w:rPr>
          <w:rStyle w:val="Emphasis"/>
          <w:highlight w:val="yellow"/>
        </w:rPr>
        <w:t>controversial kind,</w:t>
      </w:r>
      <w:r w:rsidRPr="00094905">
        <w:rPr>
          <w:rStyle w:val="StyleBoldUnderline"/>
          <w:highlight w:val="yellow"/>
        </w:rPr>
        <w:t xml:space="preserve"> requires a </w:t>
      </w:r>
      <w:r w:rsidRPr="00094905">
        <w:rPr>
          <w:rStyle w:val="Emphasis"/>
          <w:highlight w:val="yellow"/>
        </w:rPr>
        <w:t>head of steam</w:t>
      </w:r>
      <w:r w:rsidRPr="00094905">
        <w:rPr>
          <w:rStyle w:val="StyleBoldUnderline"/>
          <w:highlight w:val="yellow"/>
        </w:rPr>
        <w:t xml:space="preserve"> to overcome opposition. The confluence of </w:t>
      </w:r>
      <w:r w:rsidRPr="00094905">
        <w:rPr>
          <w:rStyle w:val="Emphasis"/>
          <w:highlight w:val="yellow"/>
        </w:rPr>
        <w:t>controversies,</w:t>
      </w:r>
      <w:r w:rsidRPr="00094905">
        <w:rPr>
          <w:rStyle w:val="StyleBoldUnderline"/>
          <w:highlight w:val="yellow"/>
        </w:rPr>
        <w:t xml:space="preserve"> "certainly slows things down. And there needs to be a certain amount of </w:t>
      </w:r>
      <w:r w:rsidRPr="00094905">
        <w:rPr>
          <w:rStyle w:val="Emphasis"/>
          <w:highlight w:val="yellow"/>
        </w:rPr>
        <w:t>momentum and speed</w:t>
      </w:r>
      <w:r w:rsidRPr="00094905">
        <w:rPr>
          <w:rStyle w:val="StyleBoldUnderline"/>
          <w:highlight w:val="yellow"/>
        </w:rPr>
        <w:t xml:space="preserve"> on that or we will not have an immigration bill,"</w:t>
      </w:r>
      <w:r>
        <w:t xml:space="preserve"> Thurber said.</w:t>
      </w:r>
    </w:p>
    <w:p w:rsidR="00632517" w:rsidRDefault="00632517" w:rsidP="00632517">
      <w:pPr>
        <w:pStyle w:val="Heading4"/>
      </w:pPr>
      <w:r>
        <w:t xml:space="preserve">Obama’s ability to sway the public is key to his political strength.  </w:t>
      </w:r>
    </w:p>
    <w:p w:rsidR="00632517" w:rsidRDefault="00632517" w:rsidP="00632517">
      <w:r>
        <w:t xml:space="preserve">Julianna </w:t>
      </w:r>
      <w:r w:rsidRPr="00094905">
        <w:rPr>
          <w:rStyle w:val="StyleStyleBold12pt"/>
        </w:rPr>
        <w:t>Goldman</w:t>
      </w:r>
      <w:r>
        <w:t xml:space="preserve"> (staff writer) May 23, 2013.  Retrieved May 29, 2013 from </w:t>
      </w:r>
    </w:p>
    <w:p w:rsidR="00632517" w:rsidRDefault="00632517" w:rsidP="00632517">
      <w:r>
        <w:t>http://www.bloomberg.com/news/2013-05-24/obama-bully-pulpit-bullied-with-congress-probes-obscuring-agenda.html</w:t>
      </w:r>
    </w:p>
    <w:p w:rsidR="00632517" w:rsidRDefault="00632517" w:rsidP="00632517">
      <w:r w:rsidRPr="00094905">
        <w:rPr>
          <w:rStyle w:val="StyleBoldUnderline"/>
          <w:highlight w:val="yellow"/>
        </w:rPr>
        <w:t>If Obama is unable to sway the public “and there is a real, genuine distracting scandal, then he’s hurt, he’s undermined politically in terms of his effectiveness as a leader</w:t>
      </w:r>
      <w:r>
        <w:t>,” said Robert Dallek, who is among a group of historians to have met periodically with the president.¶ McCurry and other Clinton White House veterans who are no strangers to scandal have advised Obama’s aides to be patient, focus the president’s time on his economic message and try to ride out the storm. He’s taking that approach.¶ “</w:t>
      </w:r>
      <w:r w:rsidRPr="00094905">
        <w:rPr>
          <w:rStyle w:val="StyleBoldUnderline"/>
          <w:highlight w:val="yellow"/>
        </w:rPr>
        <w:t>His first order of business is to keep the faith of the American people in him</w:t>
      </w:r>
      <w:r>
        <w:t>,” said Harold Ickes, who was Clinton’s deputy chief of staff.</w:t>
      </w:r>
    </w:p>
    <w:p w:rsidR="00632517" w:rsidRDefault="00632517" w:rsidP="00632517">
      <w:pPr>
        <w:pStyle w:val="Heading4"/>
      </w:pPr>
      <w:r>
        <w:t xml:space="preserve">Immigration reform is not guaranteed to pass.  </w:t>
      </w:r>
    </w:p>
    <w:p w:rsidR="00632517" w:rsidRDefault="00632517" w:rsidP="00632517">
      <w:r>
        <w:t xml:space="preserve">Seung Min </w:t>
      </w:r>
      <w:r w:rsidRPr="00094905">
        <w:rPr>
          <w:rStyle w:val="StyleStyleBold12pt"/>
        </w:rPr>
        <w:t>Kim</w:t>
      </w:r>
      <w:r>
        <w:t>, (staff writer) May 17, 20</w:t>
      </w:r>
      <w:r w:rsidRPr="00094905">
        <w:rPr>
          <w:rStyle w:val="StyleStyleBold12pt"/>
        </w:rPr>
        <w:t>13</w:t>
      </w:r>
      <w:r>
        <w:t xml:space="preserve">.  Retrieved May 29, 2013 from </w:t>
      </w:r>
    </w:p>
    <w:p w:rsidR="00632517" w:rsidRDefault="00632517" w:rsidP="00632517">
      <w:r>
        <w:t>http://www.politico.com/story/2013/05/immigration-reform-no-sure-bet-91573.html</w:t>
      </w:r>
    </w:p>
    <w:p w:rsidR="00632517" w:rsidRPr="00094905" w:rsidRDefault="00632517" w:rsidP="00632517">
      <w:pPr>
        <w:rPr>
          <w:rStyle w:val="StyleBoldUnderline"/>
        </w:rPr>
      </w:pPr>
      <w:r w:rsidRPr="00094905">
        <w:rPr>
          <w:rStyle w:val="StyleBoldUnderline"/>
          <w:highlight w:val="yellow"/>
        </w:rPr>
        <w:t>After years of false starts, Washington finally appears to be on the path to rewriting the nation’s immigration laws</w:t>
      </w:r>
      <w:r>
        <w:t xml:space="preserve">.¶ The Senate Gang of Eight bill is holding its own in committee and is expected to hit the Senate floor in June. And in the House this week, members of a bipartisan group agreed “in principle” on a big bill to be revealed in June.¶ But in this case, looks are deceiving. </w:t>
      </w:r>
      <w:r w:rsidRPr="00094905">
        <w:rPr>
          <w:rStyle w:val="StyleBoldUnderline"/>
          <w:highlight w:val="yellow"/>
        </w:rPr>
        <w:t>There are still major hurdles before immigration reform can reach President Barack Obama’s desk. The biggest one is the GOP-controlled House.</w:t>
      </w:r>
    </w:p>
    <w:p w:rsidR="00632517" w:rsidRDefault="00632517" w:rsidP="00632517">
      <w:pPr>
        <w:pStyle w:val="Heading4"/>
      </w:pPr>
      <w:r>
        <w:t xml:space="preserve">Republicans will work to de-rail immigration reform.  </w:t>
      </w:r>
    </w:p>
    <w:p w:rsidR="00632517" w:rsidRDefault="00632517" w:rsidP="00632517">
      <w:r>
        <w:t xml:space="preserve">Jean-Paul </w:t>
      </w:r>
      <w:r w:rsidRPr="00094905">
        <w:rPr>
          <w:rStyle w:val="StyleStyleBold12pt"/>
        </w:rPr>
        <w:t>Salamanc</w:t>
      </w:r>
      <w:r>
        <w:t>a, (staff writer) May 22, 20</w:t>
      </w:r>
      <w:r w:rsidRPr="00094905">
        <w:rPr>
          <w:rStyle w:val="StyleStyleBold12pt"/>
        </w:rPr>
        <w:t>13</w:t>
      </w:r>
      <w:r>
        <w:t xml:space="preserve">.  Retrieved May 29, 2013 from </w:t>
      </w:r>
    </w:p>
    <w:p w:rsidR="00632517" w:rsidRDefault="00632517" w:rsidP="00632517">
      <w:r>
        <w:t>http://www.latinospost.com/articles/19709/20130522/immigration-reform-news-2013-senate-committee-passes-obama-backed-bill.htm</w:t>
      </w:r>
    </w:p>
    <w:p w:rsidR="00632517" w:rsidRPr="006A62FC" w:rsidRDefault="00632517" w:rsidP="00632517">
      <w:pPr>
        <w:rPr>
          <w:rStyle w:val="StyleBoldUnderline"/>
          <w:b w:val="0"/>
        </w:rPr>
      </w:pPr>
      <w:r w:rsidRPr="00094905">
        <w:rPr>
          <w:rStyle w:val="StyleBoldUnderline"/>
          <w:highlight w:val="yellow"/>
        </w:rPr>
        <w:t xml:space="preserve">Now comes the true test for the bill as it heads before the full Senate, facing the task of being approved at both the Senate and a GOP-controlled House, with Republican opponents at both levels eager to </w:t>
      </w:r>
      <w:r w:rsidRPr="00094905">
        <w:rPr>
          <w:rStyle w:val="Emphasis"/>
          <w:highlight w:val="yellow"/>
        </w:rPr>
        <w:t>derail the legislation</w:t>
      </w:r>
      <w:r w:rsidRPr="00094905">
        <w:rPr>
          <w:rStyle w:val="StyleBoldUnderline"/>
          <w:highlight w:val="yellow"/>
        </w:rPr>
        <w:t>.</w:t>
      </w:r>
      <w:r>
        <w:t xml:space="preserve">¶ Sen. Rubio, who noted the challenge ahead, noted amid the celebration of the bill's passage in committee that </w:t>
      </w:r>
      <w:r w:rsidRPr="00094905">
        <w:rPr>
          <w:rStyle w:val="StyleBoldUnderline"/>
          <w:highlight w:val="yellow"/>
        </w:rPr>
        <w:t>there was still work ahead of them in making the bill into law.</w:t>
      </w:r>
    </w:p>
    <w:p w:rsidR="00632517" w:rsidRPr="002E55DC" w:rsidRDefault="00632517" w:rsidP="00632517">
      <w:pPr>
        <w:pStyle w:val="Heading4"/>
      </w:pPr>
      <w:r>
        <w:t>Obama’s capital is key</w:t>
      </w:r>
    </w:p>
    <w:p w:rsidR="00632517" w:rsidRPr="004931B6" w:rsidRDefault="00632517" w:rsidP="00632517">
      <w:pPr>
        <w:ind w:left="720"/>
        <w:rPr>
          <w:sz w:val="14"/>
        </w:rPr>
      </w:pPr>
      <w:r w:rsidRPr="008D4388">
        <w:rPr>
          <w:rStyle w:val="StyleStyleBold12pt"/>
        </w:rPr>
        <w:t>Shifter, 12/27</w:t>
      </w:r>
      <w:r>
        <w:rPr>
          <w:rStyle w:val="StyleStyleBold12pt"/>
        </w:rPr>
        <w:t>/2013</w:t>
      </w:r>
      <w:r w:rsidRPr="004931B6">
        <w:rPr>
          <w:sz w:val="14"/>
        </w:rPr>
        <w:t xml:space="preserve"> --- adjunct professor of Latin American politics at Georgetown University’s School of Foreign Service  (12/27/2012, Michael, Revista Ideel, “Will Obama Kick the Can Down the Road?” </w:t>
      </w:r>
      <w:hyperlink r:id="rId164" w:history="1">
        <w:r w:rsidRPr="004931B6">
          <w:rPr>
            <w:rStyle w:val="Hyperlink"/>
            <w:sz w:val="14"/>
          </w:rPr>
          <w:t>http://www.thedialogue.org/page.cfm?pageID=32&amp;pubID=3186</w:t>
        </w:r>
      </w:hyperlink>
      <w:r w:rsidRPr="004931B6">
        <w:rPr>
          <w:sz w:val="14"/>
        </w:rPr>
        <w:t>)</w:t>
      </w:r>
      <w:r>
        <w:rPr>
          <w:sz w:val="14"/>
        </w:rPr>
        <w:t xml:space="preserve"> CMR</w:t>
      </w:r>
    </w:p>
    <w:p w:rsidR="00632517" w:rsidRDefault="00632517" w:rsidP="00632517">
      <w:pPr>
        <w:rPr>
          <w:sz w:val="14"/>
        </w:rPr>
      </w:pPr>
      <w:r w:rsidRPr="00183F45">
        <w:rPr>
          <w:rStyle w:val="StyleBoldUnderline"/>
          <w:highlight w:val="yellow"/>
        </w:rPr>
        <w:t>There is</w:t>
      </w:r>
      <w:r w:rsidRPr="00183F45">
        <w:rPr>
          <w:sz w:val="14"/>
          <w:highlight w:val="yellow"/>
        </w:rPr>
        <w:t>,</w:t>
      </w:r>
      <w:r w:rsidRPr="004931B6">
        <w:rPr>
          <w:sz w:val="14"/>
        </w:rPr>
        <w:t xml:space="preserve"> however, </w:t>
      </w:r>
      <w:r w:rsidRPr="00183F45">
        <w:rPr>
          <w:rStyle w:val="StyleBoldUnderline"/>
          <w:highlight w:val="yellow"/>
        </w:rPr>
        <w:t>a notable change in Obama’s style compared to the first term. He is far more confident</w:t>
      </w:r>
      <w:r w:rsidRPr="004931B6">
        <w:rPr>
          <w:sz w:val="14"/>
        </w:rPr>
        <w:t xml:space="preserve"> and is proclaiming clear positions on key issues, such as raising tax rates on the most wealthy.</w:t>
      </w:r>
      <w:r>
        <w:rPr>
          <w:sz w:val="14"/>
        </w:rPr>
        <w:t xml:space="preserve"> </w:t>
      </w:r>
      <w:r w:rsidRPr="004931B6">
        <w:rPr>
          <w:sz w:val="14"/>
        </w:rPr>
        <w:t>Previously, Obama had been quite passive and would ask the Congress to present him with a proposal.</w:t>
      </w:r>
      <w:r>
        <w:rPr>
          <w:sz w:val="14"/>
        </w:rPr>
        <w:t xml:space="preserve"> </w:t>
      </w:r>
      <w:r w:rsidRPr="004931B6">
        <w:rPr>
          <w:sz w:val="14"/>
        </w:rPr>
        <w:t xml:space="preserve">Today, </w:t>
      </w:r>
      <w:r w:rsidRPr="00183F45">
        <w:rPr>
          <w:rStyle w:val="StyleBoldUnderline"/>
          <w:highlight w:val="yellow"/>
        </w:rPr>
        <w:t xml:space="preserve">buoyed by a decisive win in November and more enthusiastic and expectant Democratic supporters, Obama is </w:t>
      </w:r>
      <w:r w:rsidRPr="00183F45">
        <w:rPr>
          <w:rStyle w:val="Emphasis"/>
          <w:highlight w:val="yellow"/>
        </w:rPr>
        <w:t>more inclined to take the initiative</w:t>
      </w:r>
      <w:r w:rsidRPr="00183F45">
        <w:rPr>
          <w:rStyle w:val="StyleBoldUnderline"/>
          <w:highlight w:val="yellow"/>
        </w:rPr>
        <w:t xml:space="preserve"> and draw some clear lines</w:t>
      </w:r>
      <w:r w:rsidRPr="003D6301">
        <w:rPr>
          <w:rStyle w:val="StyleBoldUnderline"/>
        </w:rPr>
        <w:t>.</w:t>
      </w:r>
      <w:r w:rsidRPr="00183F45">
        <w:rPr>
          <w:sz w:val="12"/>
        </w:rPr>
        <w:t xml:space="preserve">¶ </w:t>
      </w:r>
      <w:r w:rsidRPr="004931B6">
        <w:rPr>
          <w:sz w:val="14"/>
        </w:rPr>
        <w:t>How the “fiscal cliff” question is managed and ultimately resolved will likely shape the tenor and climate for Obama’s second-term agenda.</w:t>
      </w:r>
      <w:r>
        <w:rPr>
          <w:sz w:val="14"/>
        </w:rPr>
        <w:t xml:space="preserve"> </w:t>
      </w:r>
      <w:r w:rsidRPr="004931B6">
        <w:rPr>
          <w:sz w:val="14"/>
        </w:rPr>
        <w:t>If it leaves a bitter taste, then the rest of Obama’s domestic priorities will be more difficult to achieve.</w:t>
      </w:r>
      <w:r>
        <w:rPr>
          <w:sz w:val="14"/>
        </w:rPr>
        <w:t xml:space="preserve"> </w:t>
      </w:r>
      <w:r w:rsidRPr="004931B6">
        <w:rPr>
          <w:sz w:val="14"/>
        </w:rPr>
        <w:t>If both parties think they gained something in the bargain, prospects for results in other areas will improve.</w:t>
      </w:r>
      <w:r w:rsidRPr="00183F45">
        <w:rPr>
          <w:sz w:val="12"/>
        </w:rPr>
        <w:t xml:space="preserve">¶ </w:t>
      </w:r>
      <w:r w:rsidRPr="004931B6">
        <w:rPr>
          <w:sz w:val="14"/>
        </w:rPr>
        <w:t xml:space="preserve">Not surprisingly, </w:t>
      </w:r>
      <w:r w:rsidRPr="00183F45">
        <w:rPr>
          <w:rStyle w:val="StyleBoldUnderline"/>
          <w:highlight w:val="yellow"/>
        </w:rPr>
        <w:t xml:space="preserve">Obama has been explicit that reforming the US’s shameful and broken immigration system will be a </w:t>
      </w:r>
      <w:r w:rsidRPr="00183F45">
        <w:rPr>
          <w:rStyle w:val="Emphasis"/>
          <w:highlight w:val="yellow"/>
        </w:rPr>
        <w:t>top priority</w:t>
      </w:r>
      <w:r w:rsidRPr="00183F45">
        <w:rPr>
          <w:rStyle w:val="StyleBoldUnderline"/>
          <w:highlight w:val="yellow"/>
        </w:rPr>
        <w:t xml:space="preserve"> in his second term</w:t>
      </w:r>
      <w:r w:rsidRPr="00183F45">
        <w:rPr>
          <w:sz w:val="14"/>
          <w:highlight w:val="yellow"/>
        </w:rPr>
        <w:t xml:space="preserve">. </w:t>
      </w:r>
      <w:r w:rsidRPr="00183F45">
        <w:rPr>
          <w:rStyle w:val="StyleBoldUnderline"/>
          <w:highlight w:val="yellow"/>
        </w:rPr>
        <w:t xml:space="preserve">There is every indication that he intends to use some of his </w:t>
      </w:r>
      <w:r w:rsidRPr="00183F45">
        <w:rPr>
          <w:rStyle w:val="Emphasis"/>
          <w:highlight w:val="yellow"/>
        </w:rPr>
        <w:t>precious political capital</w:t>
      </w:r>
      <w:r w:rsidRPr="004931B6">
        <w:rPr>
          <w:sz w:val="14"/>
        </w:rPr>
        <w:t xml:space="preserve"> – especially in the first year – </w:t>
      </w:r>
      <w:r w:rsidRPr="00183F45">
        <w:rPr>
          <w:rStyle w:val="StyleBoldUnderline"/>
          <w:highlight w:val="yellow"/>
        </w:rPr>
        <w:t>to push for serious change</w:t>
      </w:r>
      <w:r w:rsidRPr="004931B6">
        <w:rPr>
          <w:sz w:val="14"/>
        </w:rPr>
        <w:t>.</w:t>
      </w:r>
      <w:r>
        <w:rPr>
          <w:sz w:val="14"/>
        </w:rPr>
        <w:t xml:space="preserve"> </w:t>
      </w:r>
      <w:r w:rsidRPr="004931B6">
        <w:rPr>
          <w:sz w:val="14"/>
        </w:rPr>
        <w:t>The biggest lesson of the last election was that the “Latino vote” was decisive.</w:t>
      </w:r>
      <w:r>
        <w:rPr>
          <w:sz w:val="14"/>
        </w:rPr>
        <w:t xml:space="preserve"> </w:t>
      </w:r>
      <w:r w:rsidRPr="004931B6">
        <w:rPr>
          <w:sz w:val="14"/>
        </w:rPr>
        <w:t>No one doubts that it will be even more so in future elections.</w:t>
      </w:r>
      <w:r>
        <w:rPr>
          <w:sz w:val="14"/>
        </w:rPr>
        <w:t xml:space="preserve"> </w:t>
      </w:r>
      <w:r w:rsidRPr="004931B6">
        <w:rPr>
          <w:sz w:val="14"/>
        </w:rPr>
        <w:t>During the campaign, many Republicans -- inexplicably -- frightened immigrants with offensive rhetoric.</w:t>
      </w:r>
      <w:r>
        <w:rPr>
          <w:sz w:val="14"/>
        </w:rPr>
        <w:t xml:space="preserve"> </w:t>
      </w:r>
      <w:r w:rsidRPr="004931B6">
        <w:rPr>
          <w:sz w:val="14"/>
        </w:rPr>
        <w:t>But the day after the election, there was talk, in both parties, of comprehensive immigration reform.</w:t>
      </w:r>
      <w:r w:rsidRPr="00183F45">
        <w:rPr>
          <w:sz w:val="12"/>
        </w:rPr>
        <w:t xml:space="preserve">¶ </w:t>
      </w:r>
      <w:r w:rsidRPr="00DF3BAF">
        <w:rPr>
          <w:rStyle w:val="StyleBoldUnderline"/>
        </w:rPr>
        <w:t>Despite the sudden optimism about immigration reform, there is, of course, no guarantee that it will happen.</w:t>
      </w:r>
      <w:r>
        <w:rPr>
          <w:rStyle w:val="StyleBoldUnderline"/>
        </w:rPr>
        <w:t xml:space="preserve"> </w:t>
      </w:r>
      <w:r w:rsidRPr="00183F45">
        <w:rPr>
          <w:rStyle w:val="StyleBoldUnderline"/>
          <w:highlight w:val="yellow"/>
        </w:rPr>
        <w:t xml:space="preserve">It will </w:t>
      </w:r>
      <w:r w:rsidRPr="00183F45">
        <w:rPr>
          <w:rStyle w:val="Emphasis"/>
          <w:highlight w:val="yellow"/>
        </w:rPr>
        <w:t>require a lot of negotiation and deal-making</w:t>
      </w:r>
      <w:r w:rsidRPr="00183F45">
        <w:rPr>
          <w:rStyle w:val="StyleBoldUnderline"/>
          <w:highlight w:val="yellow"/>
        </w:rPr>
        <w:t xml:space="preserve">. Obama will </w:t>
      </w:r>
      <w:r w:rsidRPr="00183F45">
        <w:rPr>
          <w:rStyle w:val="Emphasis"/>
          <w:highlight w:val="yellow"/>
        </w:rPr>
        <w:t>have to invest a lot of his time and political capital</w:t>
      </w:r>
      <w:r w:rsidRPr="00183F45">
        <w:rPr>
          <w:rStyle w:val="StyleBoldUnderline"/>
          <w:highlight w:val="yellow"/>
        </w:rPr>
        <w:t xml:space="preserve"> -- twisting some arms, </w:t>
      </w:r>
      <w:r w:rsidRPr="00183F45">
        <w:rPr>
          <w:rStyle w:val="Emphasis"/>
          <w:highlight w:val="yellow"/>
        </w:rPr>
        <w:t>even in his own party.</w:t>
      </w:r>
      <w:r w:rsidRPr="00183F45">
        <w:rPr>
          <w:rStyle w:val="StyleBoldUnderline"/>
          <w:highlight w:val="yellow"/>
        </w:rPr>
        <w:t xml:space="preserve"> Resistance will not disappear. </w:t>
      </w:r>
      <w:r w:rsidRPr="00183F45">
        <w:rPr>
          <w:b/>
          <w:bCs/>
          <w:sz w:val="12"/>
          <w:highlight w:val="yellow"/>
          <w:u w:val="single"/>
        </w:rPr>
        <w:t>¶</w:t>
      </w:r>
      <w:r w:rsidRPr="00183F45">
        <w:rPr>
          <w:b/>
          <w:bCs/>
          <w:sz w:val="12"/>
          <w:u w:val="single"/>
        </w:rPr>
        <w:t xml:space="preserve"> </w:t>
      </w:r>
      <w:r w:rsidRPr="00DF3BAF">
        <w:rPr>
          <w:rStyle w:val="StyleBoldUnderline"/>
        </w:rPr>
        <w:t>There is also a chance that something unexpected could happen that would put off consideration of immigration reform</w:t>
      </w:r>
      <w:r w:rsidRPr="004931B6">
        <w:rPr>
          <w:sz w:val="14"/>
        </w:rPr>
        <w:t>.</w:t>
      </w:r>
      <w:r>
        <w:rPr>
          <w:sz w:val="14"/>
        </w:rPr>
        <w:t xml:space="preserve"> </w:t>
      </w:r>
      <w:r w:rsidRPr="004931B6">
        <w:rPr>
          <w:sz w:val="14"/>
        </w:rPr>
        <w:t>Following the horrific massacre at a Connecticut elementary school on December 14, for example, public pressure understandably mounted for gun control, at least the ban of assault weapons.</w:t>
      </w:r>
      <w:r>
        <w:rPr>
          <w:sz w:val="14"/>
        </w:rPr>
        <w:t xml:space="preserve"> </w:t>
      </w:r>
      <w:r w:rsidRPr="004931B6">
        <w:rPr>
          <w:sz w:val="14"/>
        </w:rPr>
        <w:t>But a decision to pursue that measure -- though desperately needed -- would take away energy and time from other priorities like immigration.</w:t>
      </w:r>
    </w:p>
    <w:p w:rsidR="00632517" w:rsidRDefault="00632517" w:rsidP="00632517">
      <w:pPr>
        <w:pStyle w:val="Heading4"/>
      </w:pPr>
      <w:r>
        <w:t>It’ll be a tough fight, but Obama commitment is key</w:t>
      </w:r>
    </w:p>
    <w:p w:rsidR="00632517" w:rsidRDefault="00632517" w:rsidP="00632517">
      <w:pPr>
        <w:ind w:left="720"/>
      </w:pPr>
      <w:r w:rsidRPr="002C07E9">
        <w:rPr>
          <w:rStyle w:val="StyleStyleBold12pt"/>
        </w:rPr>
        <w:t>Avlon 2/13</w:t>
      </w:r>
      <w:r>
        <w:t>/20</w:t>
      </w:r>
      <w:r w:rsidRPr="006E6456">
        <w:rPr>
          <w:rStyle w:val="StyleStyleBold12pt"/>
        </w:rPr>
        <w:t>13</w:t>
      </w:r>
      <w:r>
        <w:t xml:space="preserve">, John, senior columnist for Newsweek and The Daily Beast, CNN contributor, winner of the National Society of Newspaper Columnists’ award for best online column in 2012; “Obama’s 2012 State of the Union and the Immigration Reform Moment,” The Daily Beast </w:t>
      </w:r>
      <w:r w:rsidRPr="00DB6214">
        <w:t>http://www.thedailybeast.com/articles/2013/02/13/obama-s-2013-state-of-the-union-and-the-immigration-reform-moment.html</w:t>
      </w:r>
    </w:p>
    <w:p w:rsidR="00632517" w:rsidRPr="006E6456" w:rsidRDefault="00632517" w:rsidP="00632517">
      <w:pPr>
        <w:rPr>
          <w:sz w:val="16"/>
        </w:rPr>
      </w:pPr>
      <w:r w:rsidRPr="006E6456">
        <w:rPr>
          <w:rStyle w:val="StyleBoldUnderline"/>
          <w:highlight w:val="yellow"/>
        </w:rPr>
        <w:t>We are still a long way from success</w:t>
      </w:r>
      <w:r w:rsidRPr="006E6456">
        <w:rPr>
          <w:sz w:val="16"/>
        </w:rPr>
        <w:t>. The 50 or so House radicals almost certainly will oppose comprehensive immigration reform when it comes to a vote—</w:t>
      </w:r>
      <w:r w:rsidRPr="006E6456">
        <w:rPr>
          <w:rStyle w:val="StyleBoldUnderline"/>
          <w:highlight w:val="yellow"/>
        </w:rPr>
        <w:t>making a truly bipartisan bill functionally necessary</w:t>
      </w:r>
      <w:r w:rsidRPr="006E6456">
        <w:rPr>
          <w:sz w:val="16"/>
        </w:rPr>
        <w:t xml:space="preserve"> as well as ideal.</w:t>
      </w:r>
      <w:r w:rsidRPr="006E6456">
        <w:rPr>
          <w:sz w:val="12"/>
        </w:rPr>
        <w:t>¶</w:t>
      </w:r>
      <w:r w:rsidRPr="006E6456">
        <w:rPr>
          <w:sz w:val="16"/>
        </w:rPr>
        <w:t xml:space="preserve"> On Wednesday, </w:t>
      </w:r>
      <w:r w:rsidRPr="006E6456">
        <w:rPr>
          <w:rStyle w:val="StyleBoldUnderline"/>
          <w:highlight w:val="yellow"/>
        </w:rPr>
        <w:t>the president is taking his State of the Union proposals on the road in a bit of campaign-style salesmanship</w:t>
      </w:r>
      <w:r w:rsidRPr="006E6456">
        <w:rPr>
          <w:sz w:val="16"/>
        </w:rPr>
        <w:t xml:space="preserve">. But while boosting poll numbers can help give cowardly legislators courage, it can’t write legislation. </w:t>
      </w:r>
      <w:r w:rsidRPr="006E6456">
        <w:rPr>
          <w:rStyle w:val="StyleBoldUnderline"/>
          <w:highlight w:val="yellow"/>
        </w:rPr>
        <w:t>There is urgency, opportunity, and self-interest—combined with a president committed to making immigration reform a core part of his legacy</w:t>
      </w:r>
      <w:r w:rsidRPr="006E6456">
        <w:rPr>
          <w:sz w:val="16"/>
        </w:rPr>
        <w:t>. The failures of the past might help to finally focus the collective mind in Washington.</w:t>
      </w:r>
    </w:p>
    <w:p w:rsidR="00632517" w:rsidRPr="004931B6" w:rsidRDefault="00632517" w:rsidP="00632517">
      <w:pPr>
        <w:pStyle w:val="Heading4"/>
        <w:rPr>
          <w:rStyle w:val="StyleStyleBold12pt"/>
          <w:sz w:val="14"/>
        </w:rPr>
      </w:pPr>
      <w:r>
        <w:t xml:space="preserve">Obama’s </w:t>
      </w:r>
      <w:r>
        <w:rPr>
          <w:u w:val="single"/>
        </w:rPr>
        <w:t>prioritization</w:t>
      </w:r>
      <w:r>
        <w:t xml:space="preserve"> is key to passage</w:t>
      </w:r>
    </w:p>
    <w:p w:rsidR="00632517" w:rsidRPr="004931B6" w:rsidRDefault="00632517" w:rsidP="00632517">
      <w:pPr>
        <w:ind w:left="720"/>
        <w:rPr>
          <w:sz w:val="14"/>
        </w:rPr>
      </w:pPr>
      <w:r w:rsidRPr="00FF17FC">
        <w:rPr>
          <w:rStyle w:val="StyleStyleBold12pt"/>
        </w:rPr>
        <w:t>Hesson, 1/2</w:t>
      </w:r>
      <w:r>
        <w:rPr>
          <w:rStyle w:val="StyleStyleBold12pt"/>
        </w:rPr>
        <w:t>/2013</w:t>
      </w:r>
      <w:r w:rsidRPr="004931B6">
        <w:rPr>
          <w:sz w:val="14"/>
        </w:rPr>
        <w:t xml:space="preserve"> (Ted, 1/2/2013, “Analysis: 6 Things Obama Needs To Do for Immigration Reform,” </w:t>
      </w:r>
      <w:hyperlink r:id="rId165" w:anchor=".UOR2lXfbhtE)" w:history="1">
        <w:r w:rsidRPr="00A06E32">
          <w:rPr>
            <w:rStyle w:val="Hyperlink"/>
            <w:sz w:val="14"/>
          </w:rPr>
          <w:t>http://abcnews.go.com/ABC_Univision/News/things-president-obama-immigration-reform/story?id=18103115#.UOR2lXfbhtE)</w:t>
        </w:r>
      </w:hyperlink>
      <w:r w:rsidRPr="004931B6">
        <w:rPr>
          <w:sz w:val="14"/>
        </w:rPr>
        <w:t>)</w:t>
      </w:r>
      <w:r>
        <w:rPr>
          <w:sz w:val="14"/>
        </w:rPr>
        <w:t xml:space="preserve"> CMR</w:t>
      </w:r>
    </w:p>
    <w:p w:rsidR="00632517" w:rsidRPr="00030B7C" w:rsidRDefault="00632517" w:rsidP="00632517">
      <w:pPr>
        <w:rPr>
          <w:rStyle w:val="StyleBoldUnderline"/>
        </w:rPr>
      </w:pPr>
      <w:r w:rsidRPr="004931B6">
        <w:rPr>
          <w:sz w:val="14"/>
        </w:rPr>
        <w:t xml:space="preserve">On Sunday, President Barack </w:t>
      </w:r>
      <w:r w:rsidRPr="00183F45">
        <w:rPr>
          <w:rStyle w:val="StyleBoldUnderline"/>
          <w:highlight w:val="yellow"/>
        </w:rPr>
        <w:t>Obama said</w:t>
      </w:r>
      <w:r w:rsidRPr="00110D5E">
        <w:rPr>
          <w:rStyle w:val="StyleBoldUnderline"/>
        </w:rPr>
        <w:t xml:space="preserve"> that </w:t>
      </w:r>
      <w:r w:rsidRPr="00183F45">
        <w:rPr>
          <w:rStyle w:val="StyleBoldUnderline"/>
          <w:highlight w:val="yellow"/>
        </w:rPr>
        <w:t>immigration reform is a "top priority"</w:t>
      </w:r>
      <w:r w:rsidRPr="00110D5E">
        <w:rPr>
          <w:rStyle w:val="StyleBoldUnderline"/>
        </w:rPr>
        <w:t xml:space="preserve"> on his agenda and that he would introduce legislation in his first year</w:t>
      </w:r>
      <w:r w:rsidRPr="004931B6">
        <w:rPr>
          <w:sz w:val="14"/>
        </w:rPr>
        <w:t>.</w:t>
      </w:r>
      <w:r w:rsidRPr="00183F45">
        <w:rPr>
          <w:rStyle w:val="StyleBoldUnderline"/>
          <w:b w:val="0"/>
          <w:bCs w:val="0"/>
          <w:sz w:val="12"/>
        </w:rPr>
        <w:t xml:space="preserve">¶ </w:t>
      </w:r>
      <w:r w:rsidRPr="00110D5E">
        <w:rPr>
          <w:rStyle w:val="StyleBoldUnderline"/>
        </w:rPr>
        <w:t>To find out what he needs to do to make reform a reality</w:t>
      </w:r>
      <w:r w:rsidRPr="004931B6">
        <w:rPr>
          <w:sz w:val="14"/>
        </w:rPr>
        <w:t xml:space="preserve">, </w:t>
      </w:r>
      <w:r w:rsidRPr="00110D5E">
        <w:rPr>
          <w:rStyle w:val="StyleBoldUnderline"/>
        </w:rPr>
        <w:t>we talked to</w:t>
      </w:r>
      <w:r w:rsidRPr="004931B6">
        <w:rPr>
          <w:sz w:val="14"/>
        </w:rPr>
        <w:t xml:space="preserve"> Lynn </w:t>
      </w:r>
      <w:r w:rsidRPr="00110D5E">
        <w:rPr>
          <w:rStyle w:val="StyleBoldUnderline"/>
        </w:rPr>
        <w:t>Tramonte, the deputy director at America's Voice, a group that lobbies for immigration reform</w:t>
      </w:r>
      <w:r w:rsidRPr="004931B6">
        <w:rPr>
          <w:sz w:val="14"/>
        </w:rPr>
        <w:t xml:space="preserve">, </w:t>
      </w:r>
      <w:r w:rsidRPr="00110D5E">
        <w:rPr>
          <w:rStyle w:val="StyleBoldUnderline"/>
        </w:rPr>
        <w:t>and</w:t>
      </w:r>
      <w:r w:rsidRPr="004931B6">
        <w:rPr>
          <w:sz w:val="14"/>
        </w:rPr>
        <w:t xml:space="preserve"> Muzaffar </w:t>
      </w:r>
      <w:r w:rsidRPr="00183F45">
        <w:rPr>
          <w:rStyle w:val="StyleBoldUnderline"/>
          <w:highlight w:val="yellow"/>
        </w:rPr>
        <w:t>Chishti, the director of the New York office of Migration Policy Institute</w:t>
      </w:r>
      <w:r w:rsidRPr="004931B6">
        <w:rPr>
          <w:sz w:val="14"/>
          <w:highlight w:val="cyan"/>
        </w:rPr>
        <w:t>,</w:t>
      </w:r>
      <w:r w:rsidRPr="004931B6">
        <w:rPr>
          <w:sz w:val="14"/>
        </w:rPr>
        <w:t xml:space="preserve"> a think tank. Here's what we came up with.</w:t>
      </w:r>
      <w:r w:rsidRPr="00183F45">
        <w:rPr>
          <w:sz w:val="12"/>
        </w:rPr>
        <w:t xml:space="preserve">¶ </w:t>
      </w:r>
      <w:r w:rsidRPr="004931B6">
        <w:rPr>
          <w:sz w:val="14"/>
        </w:rPr>
        <w:t>1. Be a Leader</w:t>
      </w:r>
      <w:r w:rsidRPr="00183F45">
        <w:rPr>
          <w:sz w:val="12"/>
        </w:rPr>
        <w:t xml:space="preserve">¶ </w:t>
      </w:r>
      <w:r w:rsidRPr="004931B6">
        <w:rPr>
          <w:sz w:val="14"/>
        </w:rPr>
        <w:t xml:space="preserve">During Obama's first term, bipartisan legislation never got off the ground. </w:t>
      </w:r>
      <w:r w:rsidRPr="00183F45">
        <w:rPr>
          <w:rStyle w:val="StyleBoldUnderline"/>
          <w:highlight w:val="yellow"/>
        </w:rPr>
        <w:t>The president</w:t>
      </w:r>
      <w:r w:rsidRPr="00110D5E">
        <w:rPr>
          <w:rStyle w:val="StyleBoldUnderline"/>
        </w:rPr>
        <w:t xml:space="preserve"> needs to do a better job leading the charge this time around</w:t>
      </w:r>
      <w:r w:rsidRPr="004931B6">
        <w:rPr>
          <w:sz w:val="14"/>
        </w:rPr>
        <w:t xml:space="preserve">, according to Chishti. </w:t>
      </w:r>
      <w:r w:rsidRPr="00110D5E">
        <w:rPr>
          <w:rStyle w:val="StyleBoldUnderline"/>
        </w:rPr>
        <w:t xml:space="preserve">"He </w:t>
      </w:r>
      <w:r w:rsidRPr="00183F45">
        <w:rPr>
          <w:rStyle w:val="StyleBoldUnderline"/>
          <w:highlight w:val="yellow"/>
        </w:rPr>
        <w:t>has to make it clear that it's a high priority of his</w:t>
      </w:r>
      <w:r w:rsidRPr="00110D5E">
        <w:rPr>
          <w:rStyle w:val="StyleBoldUnderline"/>
        </w:rPr>
        <w:t>,"</w:t>
      </w:r>
      <w:r w:rsidRPr="004931B6">
        <w:rPr>
          <w:sz w:val="14"/>
        </w:rPr>
        <w:t xml:space="preserve"> he said. "</w:t>
      </w:r>
      <w:r w:rsidRPr="00183F45">
        <w:rPr>
          <w:rStyle w:val="StyleBoldUnderline"/>
          <w:highlight w:val="yellow"/>
        </w:rPr>
        <w:t>He has to make it clear that he'll use</w:t>
      </w:r>
      <w:r w:rsidRPr="004931B6">
        <w:rPr>
          <w:sz w:val="14"/>
        </w:rPr>
        <w:t xml:space="preserve"> his bully pulpit and </w:t>
      </w:r>
      <w:r w:rsidRPr="00183F45">
        <w:rPr>
          <w:rStyle w:val="Emphasis"/>
          <w:highlight w:val="yellow"/>
        </w:rPr>
        <w:t>his political muscle</w:t>
      </w:r>
      <w:r w:rsidRPr="00183F45">
        <w:rPr>
          <w:rStyle w:val="StyleBoldUnderline"/>
          <w:highlight w:val="yellow"/>
        </w:rPr>
        <w:t xml:space="preserve"> to make it happen, and he has to be open to using his veto power." His announcement this weekend is a step in that direction, but </w:t>
      </w:r>
      <w:r w:rsidRPr="00183F45">
        <w:rPr>
          <w:rStyle w:val="Emphasis"/>
          <w:highlight w:val="yellow"/>
        </w:rPr>
        <w:t>he needs to follow through</w:t>
      </w:r>
      <w:r w:rsidRPr="00183F45">
        <w:rPr>
          <w:rStyle w:val="StyleBoldUnderline"/>
          <w:highlight w:val="yellow"/>
        </w:rPr>
        <w:t>.</w:t>
      </w:r>
      <w:r w:rsidRPr="00030B7C">
        <w:rPr>
          <w:rStyle w:val="StyleBoldUnderline"/>
        </w:rPr>
        <w:t xml:space="preserve"> </w:t>
      </w:r>
    </w:p>
    <w:p w:rsidR="00632517" w:rsidRDefault="00632517" w:rsidP="00632517">
      <w:pPr>
        <w:rPr>
          <w:rFonts w:ascii="Georgia" w:hAnsi="Georgia"/>
          <w:sz w:val="10"/>
        </w:rPr>
      </w:pPr>
    </w:p>
    <w:p w:rsidR="00632517" w:rsidRPr="00D04E29" w:rsidRDefault="00632517" w:rsidP="00632517">
      <w:pPr>
        <w:pStyle w:val="Heading4"/>
        <w:rPr>
          <w:rFonts w:cstheme="minorHAnsi"/>
          <w:szCs w:val="26"/>
        </w:rPr>
      </w:pPr>
      <w:r w:rsidRPr="00D04E29">
        <w:rPr>
          <w:rFonts w:cstheme="minorHAnsi"/>
          <w:bCs w:val="0"/>
          <w:szCs w:val="26"/>
        </w:rPr>
        <w:t>Obama’s capital and bipartisan cooperation are key to effective reform</w:t>
      </w:r>
    </w:p>
    <w:p w:rsidR="00632517" w:rsidRDefault="00632517" w:rsidP="00632517">
      <w:pPr>
        <w:ind w:left="720"/>
      </w:pPr>
      <w:r>
        <w:rPr>
          <w:rStyle w:val="Strong"/>
          <w:rFonts w:ascii="Georgia" w:hAnsi="Georgia"/>
          <w:sz w:val="26"/>
        </w:rPr>
        <w:t>DMN, 1/2</w:t>
      </w:r>
      <w:r>
        <w:rPr>
          <w:rFonts w:ascii="Georgia" w:hAnsi="Georgia"/>
          <w:sz w:val="14"/>
          <w:szCs w:val="14"/>
        </w:rPr>
        <w:t xml:space="preserve"> (Dallas Morning News, “Editorial: Actions must match Obama’s immigration pledge,” 1/2/2013, </w:t>
      </w:r>
      <w:hyperlink r:id="rId166" w:tgtFrame="_blank" w:history="1">
        <w:r>
          <w:rPr>
            <w:rStyle w:val="Hyperlink"/>
            <w:rFonts w:ascii="Georgia" w:hAnsi="Georgia"/>
            <w:color w:val="000000"/>
            <w:sz w:val="14"/>
            <w:szCs w:val="14"/>
          </w:rPr>
          <w:t>http://www.dallasnews.com/opinion/editorials/20130102-editorial-actions-must-match-obamas-immigration-pledge.ece</w:t>
        </w:r>
      </w:hyperlink>
      <w:r>
        <w:rPr>
          <w:rFonts w:ascii="Georgia" w:hAnsi="Georgia"/>
          <w:sz w:val="14"/>
          <w:szCs w:val="14"/>
        </w:rPr>
        <w:t>)</w:t>
      </w:r>
    </w:p>
    <w:p w:rsidR="00632517" w:rsidRDefault="00632517" w:rsidP="00632517">
      <w:pPr>
        <w:rPr>
          <w:rFonts w:ascii="Georgia" w:hAnsi="Georgia"/>
          <w:sz w:val="14"/>
          <w:szCs w:val="14"/>
        </w:rPr>
      </w:pPr>
      <w:r>
        <w:rPr>
          <w:rFonts w:ascii="Georgia" w:hAnsi="Georgia"/>
          <w:sz w:val="14"/>
          <w:szCs w:val="14"/>
        </w:rPr>
        <w:t xml:space="preserve">President Barack </w:t>
      </w:r>
      <w:r w:rsidRPr="00D04E29">
        <w:rPr>
          <w:rStyle w:val="Strong"/>
          <w:rFonts w:ascii="Georgia" w:hAnsi="Georgia"/>
          <w:highlight w:val="yellow"/>
          <w:u w:val="single"/>
        </w:rPr>
        <w:t>Obama said all the right things Sunday about immigration reform</w:t>
      </w:r>
      <w:r>
        <w:rPr>
          <w:rFonts w:ascii="Georgia" w:hAnsi="Georgia"/>
          <w:sz w:val="14"/>
          <w:szCs w:val="14"/>
        </w:rPr>
        <w:t xml:space="preserve">. The president told NBC’s Meet the Press that </w:t>
      </w:r>
      <w:r>
        <w:rPr>
          <w:rStyle w:val="Strong"/>
          <w:rFonts w:ascii="Georgia" w:hAnsi="Georgia"/>
          <w:u w:val="single"/>
        </w:rPr>
        <w:t>he is serious about getting Congress to overhaul the laws governing immigrants</w:t>
      </w:r>
      <w:r>
        <w:rPr>
          <w:rFonts w:ascii="Georgia" w:hAnsi="Georgia"/>
          <w:sz w:val="14"/>
          <w:szCs w:val="14"/>
        </w:rPr>
        <w:t>. He even declared that he will introduce an immigration bill this year.</w:t>
      </w:r>
      <w:r w:rsidRPr="00D04E29">
        <w:rPr>
          <w:sz w:val="12"/>
        </w:rPr>
        <w:t xml:space="preserve">¶ </w:t>
      </w:r>
      <w:r>
        <w:rPr>
          <w:rFonts w:ascii="Georgia" w:hAnsi="Georgia"/>
          <w:sz w:val="14"/>
          <w:szCs w:val="14"/>
        </w:rPr>
        <w:t>This newspaper welcomes that announcement. Texans particularly understand the unique challenges that an outdated immigration system presents. Even though the flow of illegal immigrants into the U.S. has subsided in the last few years, the many holes in the system leave families, schools, businesses and law enforcement struggling. And those are just some of the constituents challenged by flawed immigration laws.</w:t>
      </w:r>
      <w:r w:rsidRPr="00D04E29">
        <w:rPr>
          <w:sz w:val="12"/>
        </w:rPr>
        <w:t xml:space="preserve">¶ </w:t>
      </w:r>
      <w:r>
        <w:rPr>
          <w:rFonts w:ascii="Georgia" w:hAnsi="Georgia"/>
          <w:sz w:val="14"/>
          <w:szCs w:val="14"/>
        </w:rPr>
        <w:t xml:space="preserve">The president’s words to NBC’s David Gregory are only that — words. </w:t>
      </w:r>
      <w:r w:rsidRPr="00D04E29">
        <w:rPr>
          <w:rStyle w:val="Strong"/>
          <w:rFonts w:ascii="Georgia" w:hAnsi="Georgia"/>
          <w:highlight w:val="yellow"/>
          <w:u w:val="single"/>
        </w:rPr>
        <w:t>What will really matter is whether he puts his muscle into the task this year</w:t>
      </w:r>
      <w:r w:rsidRPr="00D04E29">
        <w:rPr>
          <w:rFonts w:ascii="Georgia" w:hAnsi="Georgia"/>
          <w:sz w:val="14"/>
          <w:szCs w:val="14"/>
          <w:highlight w:val="yellow"/>
        </w:rPr>
        <w:t>.</w:t>
      </w:r>
      <w:r w:rsidRPr="00D04E29">
        <w:rPr>
          <w:sz w:val="12"/>
          <w:highlight w:val="yellow"/>
        </w:rPr>
        <w:t>¶</w:t>
      </w:r>
      <w:r w:rsidRPr="00D04E29">
        <w:rPr>
          <w:sz w:val="12"/>
        </w:rPr>
        <w:t xml:space="preserve"> </w:t>
      </w:r>
      <w:r>
        <w:rPr>
          <w:rStyle w:val="Strong"/>
          <w:rFonts w:ascii="Georgia" w:hAnsi="Georgia"/>
          <w:u w:val="single"/>
        </w:rPr>
        <w:t xml:space="preserve">We suggest that Obama start by looking at the example of </w:t>
      </w:r>
      <w:r>
        <w:rPr>
          <w:rFonts w:ascii="Georgia" w:hAnsi="Georgia"/>
          <w:sz w:val="14"/>
          <w:szCs w:val="14"/>
        </w:rPr>
        <w:t xml:space="preserve">former President George W. </w:t>
      </w:r>
      <w:r>
        <w:rPr>
          <w:rStyle w:val="Strong"/>
          <w:rFonts w:ascii="Georgia" w:hAnsi="Georgia"/>
          <w:u w:val="single"/>
        </w:rPr>
        <w:t>Bush</w:t>
      </w:r>
      <w:r>
        <w:rPr>
          <w:rFonts w:ascii="Georgia" w:hAnsi="Georgia"/>
          <w:sz w:val="14"/>
          <w:szCs w:val="14"/>
        </w:rPr>
        <w:t>.</w:t>
      </w:r>
      <w:r>
        <w:rPr>
          <w:rStyle w:val="Strong"/>
          <w:rFonts w:ascii="Georgia" w:hAnsi="Georgia"/>
          <w:u w:val="single"/>
        </w:rPr>
        <w:t xml:space="preserve"> </w:t>
      </w:r>
      <w:r w:rsidRPr="00D04E29">
        <w:rPr>
          <w:rStyle w:val="Strong"/>
          <w:rFonts w:ascii="Georgia" w:hAnsi="Georgia"/>
          <w:highlight w:val="yellow"/>
          <w:u w:val="single"/>
        </w:rPr>
        <w:t>Back in 2006 and 2007, the Republican and his administration constantly worked Capitol Hill to pass a comprehensive plan. They failed, largely because Senate Republicans balked</w:t>
      </w:r>
      <w:r>
        <w:rPr>
          <w:rFonts w:ascii="Georgia" w:hAnsi="Georgia"/>
          <w:sz w:val="14"/>
          <w:szCs w:val="14"/>
        </w:rPr>
        <w:t>. But the opposition didn’t stop the Bush White House from fully engaging Congress, including recalcitrant Republicans.</w:t>
      </w:r>
      <w:r w:rsidRPr="00D04E29">
        <w:rPr>
          <w:sz w:val="12"/>
        </w:rPr>
        <w:t xml:space="preserve">¶ </w:t>
      </w:r>
      <w:r w:rsidRPr="00D04E29">
        <w:rPr>
          <w:rStyle w:val="Strong"/>
          <w:rFonts w:ascii="Georgia" w:hAnsi="Georgia"/>
          <w:highlight w:val="yellow"/>
          <w:u w:val="single"/>
        </w:rPr>
        <w:t>Obama may have</w:t>
      </w:r>
      <w:r w:rsidRPr="00D04E29">
        <w:rPr>
          <w:rFonts w:ascii="Georgia" w:hAnsi="Georgia"/>
          <w:sz w:val="14"/>
          <w:szCs w:val="14"/>
          <w:highlight w:val="yellow"/>
        </w:rPr>
        <w:t xml:space="preserve"> </w:t>
      </w:r>
      <w:r w:rsidRPr="00D04E29">
        <w:rPr>
          <w:rStyle w:val="Strong"/>
          <w:rFonts w:ascii="Georgia" w:hAnsi="Georgia"/>
          <w:highlight w:val="yellow"/>
          <w:u w:val="single"/>
        </w:rPr>
        <w:t>a</w:t>
      </w:r>
      <w:r>
        <w:rPr>
          <w:rFonts w:ascii="Georgia" w:hAnsi="Georgia"/>
          <w:sz w:val="14"/>
          <w:szCs w:val="14"/>
        </w:rPr>
        <w:t xml:space="preserve"> similar </w:t>
      </w:r>
      <w:r w:rsidRPr="00D04E29">
        <w:rPr>
          <w:rStyle w:val="Strong"/>
          <w:rFonts w:ascii="Georgia" w:hAnsi="Georgia"/>
          <w:highlight w:val="yellow"/>
          <w:u w:val="single"/>
        </w:rPr>
        <w:t>problem with his own party. The dirty little secret in the 2006 and 2007 immigration battles was that some Democrats were content to let Senate Republicans kill the effort</w:t>
      </w:r>
      <w:r>
        <w:rPr>
          <w:rStyle w:val="Strong"/>
          <w:rFonts w:ascii="Georgia" w:hAnsi="Georgia"/>
          <w:u w:val="single"/>
        </w:rPr>
        <w:t>. Labor-friendly Democrats didn’t want a bill, either.</w:t>
      </w:r>
      <w:r w:rsidRPr="00D04E29">
        <w:rPr>
          <w:sz w:val="12"/>
        </w:rPr>
        <w:t xml:space="preserve">¶ </w:t>
      </w:r>
      <w:r>
        <w:rPr>
          <w:rStyle w:val="Strong"/>
          <w:rFonts w:ascii="Georgia" w:hAnsi="Georgia"/>
          <w:u w:val="single"/>
        </w:rPr>
        <w:t xml:space="preserve">And they may not want one this year. </w:t>
      </w:r>
      <w:r w:rsidRPr="00D04E29">
        <w:rPr>
          <w:rStyle w:val="Strong"/>
          <w:rFonts w:ascii="Georgia" w:hAnsi="Georgia"/>
          <w:highlight w:val="yellow"/>
          <w:u w:val="single"/>
        </w:rPr>
        <w:t xml:space="preserve">That reluctance is a major reason </w:t>
      </w:r>
      <w:r w:rsidRPr="00D04E29">
        <w:rPr>
          <w:rStyle w:val="Emphasis"/>
          <w:highlight w:val="yellow"/>
        </w:rPr>
        <w:t>the president needs to invest in this fight</w:t>
      </w:r>
      <w:r w:rsidRPr="00D04E29">
        <w:rPr>
          <w:rStyle w:val="Strong"/>
          <w:rFonts w:ascii="Georgia" w:hAnsi="Georgia"/>
          <w:highlight w:val="yellow"/>
          <w:u w:val="single"/>
        </w:rPr>
        <w:t>. He must figure out how to bring enough Democrats along, while also reaching out to Republicans</w:t>
      </w:r>
      <w:r>
        <w:rPr>
          <w:rStyle w:val="Strong"/>
          <w:rFonts w:ascii="Georgia" w:hAnsi="Georgia"/>
          <w:u w:val="single"/>
        </w:rPr>
        <w:t>.</w:t>
      </w:r>
      <w:r w:rsidRPr="00D04E29">
        <w:rPr>
          <w:sz w:val="12"/>
        </w:rPr>
        <w:t xml:space="preserve">¶ </w:t>
      </w:r>
      <w:r>
        <w:rPr>
          <w:rFonts w:ascii="Georgia" w:hAnsi="Georgia"/>
          <w:sz w:val="14"/>
          <w:szCs w:val="14"/>
        </w:rPr>
        <w:t xml:space="preserve">In short, the nation doesn’t need a repeat of the process through which the 2010 health care legislation was passed. Very few Republicans bought into the president’s plan, leaving the Affordable Care Act open to partisan sniping throughout last year’s election. </w:t>
      </w:r>
      <w:r>
        <w:rPr>
          <w:rStyle w:val="Strong"/>
          <w:rFonts w:ascii="Georgia" w:hAnsi="Georgia"/>
          <w:u w:val="single"/>
        </w:rPr>
        <w:t>If the nation is going to create a saner immigration system, both parties need to support substantial parts of an answer</w:t>
      </w:r>
      <w:r>
        <w:rPr>
          <w:rFonts w:ascii="Georgia" w:hAnsi="Georgia"/>
          <w:sz w:val="14"/>
          <w:szCs w:val="14"/>
        </w:rPr>
        <w:t>.</w:t>
      </w:r>
      <w:r w:rsidRPr="00D04E29">
        <w:rPr>
          <w:rFonts w:ascii="Georgia" w:hAnsi="Georgia"/>
          <w:sz w:val="12"/>
          <w:szCs w:val="14"/>
        </w:rPr>
        <w:t xml:space="preserve">¶ </w:t>
      </w:r>
      <w:r>
        <w:rPr>
          <w:rFonts w:ascii="Georgia" w:hAnsi="Georgia"/>
          <w:sz w:val="14"/>
          <w:szCs w:val="14"/>
        </w:rPr>
        <w:t>The new system must include a guest worker program for future immigrants and a way for illegal immigrants already living here to legalize their status over time. Some House Republicans will object to one or both of those reforms, so Speaker John Boehner must be persuasive about the need for a wholesale change.</w:t>
      </w:r>
      <w:r w:rsidRPr="00D04E29">
        <w:rPr>
          <w:sz w:val="12"/>
        </w:rPr>
        <w:t xml:space="preserve">¶ </w:t>
      </w:r>
      <w:r>
        <w:rPr>
          <w:rFonts w:ascii="Georgia" w:hAnsi="Georgia"/>
          <w:sz w:val="14"/>
          <w:szCs w:val="14"/>
        </w:rPr>
        <w:t xml:space="preserve">But </w:t>
      </w:r>
      <w:r w:rsidRPr="00D04E29">
        <w:rPr>
          <w:rStyle w:val="Strong"/>
          <w:rFonts w:ascii="Georgia" w:hAnsi="Georgia"/>
          <w:highlight w:val="yellow"/>
          <w:u w:val="single"/>
        </w:rPr>
        <w:t>the leadership that matters most will come from the White House</w:t>
      </w:r>
      <w:r>
        <w:rPr>
          <w:rStyle w:val="Strong"/>
          <w:rFonts w:ascii="Georgia" w:hAnsi="Georgia"/>
          <w:u w:val="single"/>
        </w:rPr>
        <w:t>. The president has staked out the right position. Now he needs to present a bill and fight this year for a comprehensive solution</w:t>
      </w:r>
      <w:r>
        <w:rPr>
          <w:rFonts w:ascii="Georgia" w:hAnsi="Georgia"/>
          <w:sz w:val="14"/>
          <w:szCs w:val="14"/>
        </w:rPr>
        <w:t>. Nothing but action will count.</w:t>
      </w:r>
    </w:p>
    <w:p w:rsidR="00632517" w:rsidRPr="00B50F09" w:rsidRDefault="00632517" w:rsidP="00632517">
      <w:pPr>
        <w:pStyle w:val="Heading4"/>
      </w:pPr>
      <w:r w:rsidRPr="00B50F09">
        <w:t>Obama’s all-in on immigration – compromise is likely now, but leadership is still required</w:t>
      </w:r>
    </w:p>
    <w:p w:rsidR="00632517" w:rsidRPr="00B50F09" w:rsidRDefault="00632517" w:rsidP="00632517">
      <w:pPr>
        <w:ind w:left="720"/>
      </w:pPr>
      <w:r w:rsidRPr="00B50F09">
        <w:rPr>
          <w:rStyle w:val="StyleStyleBold12pt"/>
        </w:rPr>
        <w:t>Cohen et al. 1/30</w:t>
      </w:r>
      <w:r w:rsidRPr="00B50F09">
        <w:t xml:space="preserve">/12 </w:t>
      </w:r>
      <w:r w:rsidRPr="00B50F09">
        <w:rPr>
          <w:sz w:val="18"/>
        </w:rPr>
        <w:t>(CNN's Dan Lothian in Las Vegas and Dana Bash, Ed Payne, Deirdre Walsh, Kevin Liptak, Catherine E. Shoichet , Jessica Yellin and Matt Smith contributed to this report, which was written by Tom Cohen in Washington, “'Now's the time' to move on immigration, Obama says,” CNN.com, 1/30/13 http://www.cnn.com/2013/01/29/politics/immigration-reform/index.html)</w:t>
      </w:r>
    </w:p>
    <w:p w:rsidR="00632517" w:rsidRPr="006E6456" w:rsidRDefault="00632517" w:rsidP="00632517">
      <w:pPr>
        <w:rPr>
          <w:sz w:val="10"/>
        </w:rPr>
      </w:pPr>
      <w:r w:rsidRPr="006E6456">
        <w:rPr>
          <w:sz w:val="10"/>
        </w:rPr>
        <w:t xml:space="preserve">President Barack </w:t>
      </w:r>
      <w:r w:rsidRPr="006E6456">
        <w:rPr>
          <w:rStyle w:val="StyleBoldUnderline"/>
          <w:highlight w:val="yellow"/>
        </w:rPr>
        <w:t>Obama threw his full support behind</w:t>
      </w:r>
      <w:r w:rsidRPr="006E6456">
        <w:rPr>
          <w:sz w:val="10"/>
        </w:rPr>
        <w:t xml:space="preserve"> a comprehensive </w:t>
      </w:r>
      <w:r w:rsidRPr="006E6456">
        <w:rPr>
          <w:rStyle w:val="StyleBoldUnderline"/>
          <w:highlight w:val="yellow"/>
        </w:rPr>
        <w:t>overhaul of</w:t>
      </w:r>
      <w:r w:rsidRPr="006E6456">
        <w:rPr>
          <w:sz w:val="10"/>
        </w:rPr>
        <w:t xml:space="preserve"> U.S. </w:t>
      </w:r>
      <w:r w:rsidRPr="006E6456">
        <w:rPr>
          <w:rStyle w:val="StyleBoldUnderline"/>
          <w:highlight w:val="yellow"/>
        </w:rPr>
        <w:t>immigration laws</w:t>
      </w:r>
      <w:r w:rsidRPr="006E6456">
        <w:rPr>
          <w:sz w:val="10"/>
        </w:rPr>
        <w:t xml:space="preserve"> on Tuesday, </w:t>
      </w:r>
      <w:r w:rsidRPr="006E6456">
        <w:rPr>
          <w:rStyle w:val="StyleBoldUnderline"/>
          <w:highlight w:val="yellow"/>
        </w:rPr>
        <w:t>saying "now's the time"</w:t>
      </w:r>
      <w:r w:rsidRPr="00B50F09">
        <w:rPr>
          <w:rStyle w:val="StyleBoldUnderline"/>
        </w:rPr>
        <w:t xml:space="preserve"> </w:t>
      </w:r>
      <w:r w:rsidRPr="006E6456">
        <w:rPr>
          <w:sz w:val="10"/>
        </w:rPr>
        <w:t>to replace a system he called "out of date and badly broken."</w:t>
      </w:r>
      <w:r w:rsidRPr="006E6456">
        <w:rPr>
          <w:sz w:val="12"/>
        </w:rPr>
        <w:t>¶</w:t>
      </w:r>
      <w:r w:rsidRPr="006E6456">
        <w:rPr>
          <w:sz w:val="10"/>
        </w:rPr>
        <w:t xml:space="preserve"> The president specified three pillars of immigration reform: better enforcement of immigration laws, providing a path to citizenship for the more than 11 million undocumented immigrants already in the country, and reforming the legal immigration system.</w:t>
      </w:r>
      <w:r w:rsidRPr="006E6456">
        <w:rPr>
          <w:sz w:val="12"/>
        </w:rPr>
        <w:t>¶</w:t>
      </w:r>
      <w:r w:rsidRPr="006E6456">
        <w:rPr>
          <w:sz w:val="10"/>
        </w:rPr>
        <w:t xml:space="preserve"> Speaking at a majority Hispanic high school in Las Vegas, </w:t>
      </w:r>
      <w:r w:rsidRPr="006E6456">
        <w:rPr>
          <w:rStyle w:val="StyleBoldUnderline"/>
          <w:highlight w:val="yellow"/>
        </w:rPr>
        <w:t>Obama said "a broad consensus is emerging" behind the issue across the country, with signs of progress in Congress</w:t>
      </w:r>
      <w:r w:rsidRPr="006E6456">
        <w:rPr>
          <w:sz w:val="10"/>
        </w:rPr>
        <w:t>.</w:t>
      </w:r>
      <w:r w:rsidRPr="006E6456">
        <w:rPr>
          <w:sz w:val="12"/>
        </w:rPr>
        <w:t>¶</w:t>
      </w:r>
      <w:r w:rsidRPr="006E6456">
        <w:rPr>
          <w:sz w:val="10"/>
        </w:rPr>
        <w:t xml:space="preserve"> However, he acknowledged a fierce debate ahead on an issue he described as emotional and challenging, but vital to economic growth and ensuring equal opportunity for all.</w:t>
      </w:r>
      <w:r w:rsidRPr="006E6456">
        <w:rPr>
          <w:sz w:val="12"/>
        </w:rPr>
        <w:t>¶</w:t>
      </w:r>
      <w:r w:rsidRPr="006E6456">
        <w:rPr>
          <w:sz w:val="10"/>
        </w:rPr>
        <w:t xml:space="preserve"> "At this moment, it looks like there's a genuine desire to get this done soon. And that's very encouraging," Obama said, later adding: "This time, action must follow. We can't allow immigration reform to get bogged down in an endless debate."</w:t>
      </w:r>
      <w:r w:rsidRPr="006E6456">
        <w:rPr>
          <w:sz w:val="12"/>
        </w:rPr>
        <w:t>¶</w:t>
      </w:r>
      <w:r w:rsidRPr="006E6456">
        <w:rPr>
          <w:sz w:val="10"/>
        </w:rPr>
        <w:t xml:space="preserve"> The president spoke a day after eight senators -- four from each party -- introduced a framework for overhauling the immigration system that would provide an eventual path to citizenship for most of the more than 11 million undocumented immigrants in America.</w:t>
      </w:r>
      <w:r w:rsidRPr="006E6456">
        <w:rPr>
          <w:sz w:val="12"/>
        </w:rPr>
        <w:t>¶</w:t>
      </w:r>
      <w:r w:rsidRPr="006E6456">
        <w:rPr>
          <w:sz w:val="10"/>
        </w:rPr>
        <w:t xml:space="preserve"> While touted as a breakthrough by its drafters, the plan was similar in many aspects to previous immigration reform efforts that have failed in recent years.</w:t>
      </w:r>
      <w:r w:rsidRPr="006E6456">
        <w:rPr>
          <w:sz w:val="12"/>
        </w:rPr>
        <w:t>¶</w:t>
      </w:r>
      <w:r w:rsidRPr="006E6456">
        <w:rPr>
          <w:sz w:val="10"/>
        </w:rPr>
        <w:t xml:space="preserve"> Obama described the blueprint as a sign of renewed desire by Democrats and Republicans to tackle the issue, saying the plan was "very much in line with the principles I've proposed and campaigned on for the last few years."</w:t>
      </w:r>
      <w:r w:rsidRPr="006E6456">
        <w:rPr>
          <w:sz w:val="12"/>
        </w:rPr>
        <w:t>¶</w:t>
      </w:r>
      <w:r w:rsidRPr="006E6456">
        <w:rPr>
          <w:sz w:val="10"/>
        </w:rPr>
        <w:t xml:space="preserve"> He was criticized by Latino activists for failing to deliver on a 2008 campaign promise to make overhauling immigration policy a priority of his first term.</w:t>
      </w:r>
      <w:r w:rsidRPr="006E6456">
        <w:rPr>
          <w:sz w:val="12"/>
        </w:rPr>
        <w:t>¶</w:t>
      </w:r>
      <w:r w:rsidRPr="006E6456">
        <w:rPr>
          <w:sz w:val="10"/>
        </w:rPr>
        <w:t xml:space="preserve"> As his re-election campaign heated up last year, the Obama administration announced a halt to deportations of some young undocumented immigrants in a move that delighted the Latino community.</w:t>
      </w:r>
      <w:r w:rsidRPr="006E6456">
        <w:rPr>
          <w:sz w:val="12"/>
        </w:rPr>
        <w:t>¶</w:t>
      </w:r>
      <w:r w:rsidRPr="006E6456">
        <w:rPr>
          <w:sz w:val="10"/>
        </w:rPr>
        <w:t xml:space="preserve"> Exit polls in November indicated that Latino voters overwhelmingly supported Obama over GOP challenger Mitt Romney, who had advocated a policy that amounted to forcing undocumented immigrants to deport themselves. Obama won Nevada, a battleground state with a large Hispanic population.</w:t>
      </w:r>
      <w:r w:rsidRPr="006E6456">
        <w:rPr>
          <w:sz w:val="12"/>
        </w:rPr>
        <w:t>¶</w:t>
      </w:r>
      <w:r w:rsidRPr="006E6456">
        <w:rPr>
          <w:sz w:val="10"/>
        </w:rPr>
        <w:t xml:space="preserve"> Obama appeared on Tuesday at Del Sol High School, which has a 54% Hispanic student body, according to U.S. News and World Report rankings.</w:t>
      </w:r>
      <w:r w:rsidRPr="006E6456">
        <w:rPr>
          <w:sz w:val="12"/>
        </w:rPr>
        <w:t>¶</w:t>
      </w:r>
      <w:r w:rsidRPr="006E6456">
        <w:rPr>
          <w:sz w:val="10"/>
        </w:rPr>
        <w:t xml:space="preserve"> To earn the opportunity for citizenship, Obama said undocumented immigrants must first pass a background check, learn English, pay a penalty, and then get "in the back of the line" behind people trying to come to America legally.</w:t>
      </w:r>
      <w:r w:rsidRPr="006E6456">
        <w:rPr>
          <w:sz w:val="12"/>
        </w:rPr>
        <w:t>¶</w:t>
      </w:r>
      <w:r w:rsidRPr="006E6456">
        <w:rPr>
          <w:sz w:val="10"/>
        </w:rPr>
        <w:t xml:space="preserve"> Millions of undocumented immigrants would get immediate but provisional status to live and work in the United States, under the compromise plan crafted by the senate group. That outline also called for strengthening border controls, improved monitoring of visitors and cracking down on hiring undocumented workers.</w:t>
      </w:r>
      <w:r w:rsidRPr="006E6456">
        <w:rPr>
          <w:sz w:val="12"/>
        </w:rPr>
        <w:t>¶</w:t>
      </w:r>
      <w:r w:rsidRPr="006E6456">
        <w:rPr>
          <w:sz w:val="10"/>
        </w:rPr>
        <w:t xml:space="preserve"> Only after those steps occurred could undocumented immigrants already in the country begin the process of getting permanent residence -- green cards -- as a step toward citizenship, the senators said at a news conference on Monday.</w:t>
      </w:r>
      <w:r w:rsidRPr="006E6456">
        <w:rPr>
          <w:sz w:val="12"/>
        </w:rPr>
        <w:t>¶</w:t>
      </w:r>
      <w:r w:rsidRPr="006E6456">
        <w:rPr>
          <w:sz w:val="10"/>
        </w:rPr>
        <w:t xml:space="preserve"> Before Obama spoke on Tuesday, Republican Sen. Marco Rubio of Florida said any legislation based on the framework he helped draft must include tougher law enforcement sought by conservatives to get his vote.</w:t>
      </w:r>
      <w:r w:rsidRPr="006E6456">
        <w:rPr>
          <w:sz w:val="12"/>
        </w:rPr>
        <w:t>¶</w:t>
      </w:r>
      <w:r w:rsidRPr="006E6456">
        <w:rPr>
          <w:sz w:val="10"/>
        </w:rPr>
        <w:t xml:space="preserve"> "We need border security, we need workplace enforcement, we need a visa tracking system," Rubio said, adding later that would oppose a bill that lacked language guaranteeing that "nothing else will happen unless these enforcement mechanisms are in place."</w:t>
      </w:r>
      <w:r w:rsidRPr="006E6456">
        <w:rPr>
          <w:sz w:val="12"/>
        </w:rPr>
        <w:t>¶</w:t>
      </w:r>
      <w:r w:rsidRPr="006E6456">
        <w:rPr>
          <w:sz w:val="10"/>
        </w:rPr>
        <w:t xml:space="preserve"> Rubio and other senators involved in the bipartisan immigration effort said Monday they plan to provide a bill to the Senate Judiciary Committee in March, with hopes of getting the measure passed over the summer</w:t>
      </w:r>
      <w:r w:rsidRPr="006E6456">
        <w:rPr>
          <w:sz w:val="12"/>
        </w:rPr>
        <w:t>¶</w:t>
      </w:r>
      <w:r w:rsidRPr="006E6456">
        <w:rPr>
          <w:sz w:val="10"/>
        </w:rPr>
        <w:t xml:space="preserve"> A few hours later, Obama said he would propose his own immigration bill if Congress failed to act on the issue in a timely manner.</w:t>
      </w:r>
      <w:r w:rsidRPr="006E6456">
        <w:rPr>
          <w:sz w:val="12"/>
        </w:rPr>
        <w:t>¶</w:t>
      </w:r>
      <w:r w:rsidRPr="006E6456">
        <w:rPr>
          <w:sz w:val="10"/>
        </w:rPr>
        <w:t xml:space="preserve"> On the House side, a similar effort on immigration is said to be under way involving a group of Republicans and Democrats.</w:t>
      </w:r>
      <w:r w:rsidRPr="006E6456">
        <w:rPr>
          <w:sz w:val="12"/>
        </w:rPr>
        <w:t>¶</w:t>
      </w:r>
      <w:r w:rsidRPr="006E6456">
        <w:rPr>
          <w:sz w:val="10"/>
        </w:rPr>
        <w:t xml:space="preserve"> Two senior House Democratic sources briefed on that effort told CNN the group was working to release some sort of outline of its plan soon, possibly as early as this week, but concede "they are not as far along as the Senate."</w:t>
      </w:r>
      <w:r w:rsidRPr="006E6456">
        <w:rPr>
          <w:sz w:val="12"/>
        </w:rPr>
        <w:t>¶</w:t>
      </w:r>
      <w:r w:rsidRPr="006E6456">
        <w:rPr>
          <w:sz w:val="10"/>
        </w:rPr>
        <w:t xml:space="preserve"> Senate lays out blueprint</w:t>
      </w:r>
      <w:r w:rsidRPr="006E6456">
        <w:rPr>
          <w:sz w:val="12"/>
        </w:rPr>
        <w:t>¶</w:t>
      </w:r>
      <w:r w:rsidRPr="006E6456">
        <w:rPr>
          <w:sz w:val="10"/>
        </w:rPr>
        <w:t xml:space="preserve"> The principles described by Obama on Tuesday were similar to the framework proposed Monday by the eight senators.</w:t>
      </w:r>
      <w:r w:rsidRPr="006E6456">
        <w:rPr>
          <w:sz w:val="12"/>
        </w:rPr>
        <w:t>¶</w:t>
      </w:r>
      <w:r w:rsidRPr="006E6456">
        <w:rPr>
          <w:sz w:val="10"/>
        </w:rPr>
        <w:t xml:space="preserve"> Conservatives split on reform</w:t>
      </w:r>
      <w:r w:rsidRPr="006E6456">
        <w:rPr>
          <w:sz w:val="12"/>
        </w:rPr>
        <w:t>¶</w:t>
      </w:r>
      <w:r w:rsidRPr="006E6456">
        <w:rPr>
          <w:sz w:val="10"/>
        </w:rPr>
        <w:t xml:space="preserve"> Other conservatives immediately voiced their opposition to what they called amnesty, a code word on the political right for providing undocumented immigrants a path to legal status.</w:t>
      </w:r>
      <w:r w:rsidRPr="006E6456">
        <w:rPr>
          <w:sz w:val="12"/>
        </w:rPr>
        <w:t>¶</w:t>
      </w:r>
      <w:r w:rsidRPr="006E6456">
        <w:rPr>
          <w:sz w:val="10"/>
        </w:rPr>
        <w:t xml:space="preserve"> "Our immigration laws aren't broken, they just aren't enforced," argued Rep. Lamar Smith, R-Texas, after Obama's speech. " ... We've been down this road before with politicians promising to enforce the law in return for amnesty. And then after the amnesty, they fail to make good on the enforcement promises. The American people should not be fooled. When you legalize those who are in the country illegally, it costs taxpayers millions of dollars, costs American workers thousands of jobs and encourages more illegal immigration."</w:t>
      </w:r>
      <w:r w:rsidRPr="006E6456">
        <w:rPr>
          <w:sz w:val="12"/>
        </w:rPr>
        <w:t>¶</w:t>
      </w:r>
      <w:r w:rsidRPr="006E6456">
        <w:rPr>
          <w:sz w:val="10"/>
        </w:rPr>
        <w:t xml:space="preserve"> Republican Sen. Mike Lee of Utah objected to the framework by his Senate colleagues, saying the guidelines "contemplate a policy that will grant special benefits to undocumented immigrants based on their unlawful presence in the country."</w:t>
      </w:r>
      <w:r w:rsidRPr="006E6456">
        <w:rPr>
          <w:sz w:val="12"/>
        </w:rPr>
        <w:t>¶</w:t>
      </w:r>
      <w:r w:rsidRPr="006E6456">
        <w:rPr>
          <w:sz w:val="10"/>
        </w:rPr>
        <w:t xml:space="preserve"> What's in Senate immigration plan?</w:t>
      </w:r>
      <w:r w:rsidRPr="006E6456">
        <w:rPr>
          <w:sz w:val="12"/>
        </w:rPr>
        <w:t>¶</w:t>
      </w:r>
      <w:r w:rsidRPr="006E6456">
        <w:rPr>
          <w:sz w:val="10"/>
        </w:rPr>
        <w:t xml:space="preserve"> Rubio rejected such a characterization on Tuesday, saying that the framework would require undocumented immigrants to undergo a background check and face immediate deportation if they committed any serious crimes.</w:t>
      </w:r>
      <w:r w:rsidRPr="006E6456">
        <w:rPr>
          <w:sz w:val="12"/>
        </w:rPr>
        <w:t>¶</w:t>
      </w:r>
      <w:r w:rsidRPr="006E6456">
        <w:rPr>
          <w:sz w:val="10"/>
        </w:rPr>
        <w:t xml:space="preserve"> Otherwise, they then would have to pay any taxes owed as well as a fine to get what Rubio called "the equivalent of a non-resident visa that allows you to work here." An opportunity to get a green card and possible citizenship would only come after the government undertakes other steps, such as increasing border security, he added.</w:t>
      </w:r>
      <w:r w:rsidRPr="006E6456">
        <w:rPr>
          <w:sz w:val="12"/>
        </w:rPr>
        <w:t>¶</w:t>
      </w:r>
      <w:r w:rsidRPr="006E6456">
        <w:rPr>
          <w:sz w:val="10"/>
        </w:rPr>
        <w:t xml:space="preserve"> Obama, meanwhile, signaled disagreement with Republicans over the state of border security, saying in his speech that the Southwest border was more secure than ever.</w:t>
      </w:r>
      <w:r w:rsidRPr="006E6456">
        <w:rPr>
          <w:sz w:val="12"/>
        </w:rPr>
        <w:t>¶</w:t>
      </w:r>
      <w:r w:rsidRPr="006E6456">
        <w:rPr>
          <w:sz w:val="10"/>
        </w:rPr>
        <w:t xml:space="preserve"> He mentioned steps to crack down on the hiring of undocumented workers, as well as unclogging the legal immigration system to encourage highly skilled and educated workers already in the country to remain instead of taking their expertise abroad.</w:t>
      </w:r>
      <w:r w:rsidRPr="006E6456">
        <w:rPr>
          <w:sz w:val="12"/>
        </w:rPr>
        <w:t>¶</w:t>
      </w:r>
      <w:r w:rsidRPr="006E6456">
        <w:rPr>
          <w:sz w:val="10"/>
        </w:rPr>
        <w:t xml:space="preserve"> Democratic senators backing the framework unveiled Monday plan include Chuck Schumer of New York, Dick Durbin of Illinois, Robert Menendez of New Jersey and Michael Bennet of Colorado. On the Republican side were Rubio, John McCain of Arizona, Lindsey Graham of South Carolina and Jeff Flake of Arizona.</w:t>
      </w:r>
      <w:r w:rsidRPr="006E6456">
        <w:rPr>
          <w:sz w:val="12"/>
        </w:rPr>
        <w:t>¶</w:t>
      </w:r>
      <w:r w:rsidRPr="006E6456">
        <w:rPr>
          <w:sz w:val="10"/>
        </w:rPr>
        <w:t xml:space="preserve"> </w:t>
      </w:r>
      <w:r w:rsidRPr="006E6456">
        <w:rPr>
          <w:rStyle w:val="StyleBoldUnderline"/>
          <w:highlight w:val="yellow"/>
        </w:rPr>
        <w:t>Durbin</w:t>
      </w:r>
      <w:r w:rsidRPr="006E6456">
        <w:rPr>
          <w:sz w:val="10"/>
          <w:highlight w:val="yellow"/>
        </w:rPr>
        <w:t xml:space="preserve"> </w:t>
      </w:r>
      <w:r w:rsidRPr="006E6456">
        <w:rPr>
          <w:rStyle w:val="StyleBoldUnderline"/>
          <w:highlight w:val="yellow"/>
        </w:rPr>
        <w:t>said</w:t>
      </w:r>
      <w:r w:rsidRPr="006E6456">
        <w:rPr>
          <w:sz w:val="10"/>
        </w:rPr>
        <w:t xml:space="preserve"> Tuesday </w:t>
      </w:r>
      <w:r w:rsidRPr="006E6456">
        <w:rPr>
          <w:rStyle w:val="StyleBoldUnderline"/>
          <w:highlight w:val="yellow"/>
        </w:rPr>
        <w:t>that</w:t>
      </w:r>
      <w:r w:rsidRPr="006E6456">
        <w:rPr>
          <w:sz w:val="10"/>
        </w:rPr>
        <w:t xml:space="preserve"> immigration </w:t>
      </w:r>
      <w:r w:rsidRPr="006E6456">
        <w:rPr>
          <w:rStyle w:val="StyleBoldUnderline"/>
          <w:highlight w:val="yellow"/>
        </w:rPr>
        <w:t>reform must have bipartisan support to work, so it won't include everything everyone wants</w:t>
      </w:r>
      <w:r w:rsidRPr="006E6456">
        <w:rPr>
          <w:sz w:val="10"/>
        </w:rPr>
        <w:t>.</w:t>
      </w:r>
      <w:r w:rsidRPr="006E6456">
        <w:rPr>
          <w:sz w:val="12"/>
        </w:rPr>
        <w:t>¶</w:t>
      </w:r>
      <w:r w:rsidRPr="006E6456">
        <w:rPr>
          <w:sz w:val="10"/>
        </w:rPr>
        <w:t xml:space="preserve"> "It's going to look different than what I might write, or the president might write," he said.</w:t>
      </w:r>
      <w:r w:rsidRPr="006E6456">
        <w:rPr>
          <w:sz w:val="12"/>
        </w:rPr>
        <w:t>¶</w:t>
      </w:r>
      <w:r w:rsidRPr="006E6456">
        <w:rPr>
          <w:sz w:val="10"/>
        </w:rPr>
        <w:t xml:space="preserve"> Like the Senate framework, the House plan will include a path to citizenship, but details of how that will work are still being discussed.</w:t>
      </w:r>
      <w:r w:rsidRPr="006E6456">
        <w:rPr>
          <w:sz w:val="12"/>
        </w:rPr>
        <w:t>¶</w:t>
      </w:r>
      <w:r w:rsidRPr="006E6456">
        <w:rPr>
          <w:sz w:val="10"/>
        </w:rPr>
        <w:t xml:space="preserve"> </w:t>
      </w:r>
      <w:r w:rsidRPr="006E6456">
        <w:rPr>
          <w:rStyle w:val="StyleBoldUnderline"/>
          <w:highlight w:val="yellow"/>
        </w:rPr>
        <w:t>The Senate proposal is a good starting point</w:t>
      </w:r>
      <w:r w:rsidRPr="00B50F09">
        <w:rPr>
          <w:rStyle w:val="StyleBoldUnderline"/>
        </w:rPr>
        <w:t>, Rep</w:t>
      </w:r>
      <w:r w:rsidRPr="006E6456">
        <w:rPr>
          <w:sz w:val="10"/>
        </w:rPr>
        <w:t xml:space="preserve">. Joe </w:t>
      </w:r>
      <w:r w:rsidRPr="00B50F09">
        <w:rPr>
          <w:rStyle w:val="StyleBoldUnderline"/>
        </w:rPr>
        <w:t>Garcia</w:t>
      </w:r>
      <w:r w:rsidRPr="006E6456">
        <w:rPr>
          <w:sz w:val="10"/>
        </w:rPr>
        <w:t xml:space="preserve">, D-Florida, </w:t>
      </w:r>
      <w:r w:rsidRPr="00B50F09">
        <w:rPr>
          <w:rStyle w:val="StyleBoldUnderline"/>
        </w:rPr>
        <w:t>said</w:t>
      </w:r>
      <w:r w:rsidRPr="006E6456">
        <w:rPr>
          <w:sz w:val="10"/>
        </w:rPr>
        <w:t xml:space="preserve"> Tuesday on CNN.</w:t>
      </w:r>
      <w:r w:rsidRPr="006E6456">
        <w:rPr>
          <w:sz w:val="12"/>
        </w:rPr>
        <w:t>¶</w:t>
      </w:r>
      <w:r w:rsidRPr="006E6456">
        <w:rPr>
          <w:sz w:val="10"/>
        </w:rPr>
        <w:t xml:space="preserve"> </w:t>
      </w:r>
      <w:r w:rsidRPr="00B50F09">
        <w:rPr>
          <w:rStyle w:val="StyleBoldUnderline"/>
        </w:rPr>
        <w:t>"</w:t>
      </w:r>
      <w:r w:rsidRPr="006E6456">
        <w:rPr>
          <w:rStyle w:val="StyleBoldUnderline"/>
          <w:highlight w:val="yellow"/>
        </w:rPr>
        <w:t>I think it puts us in a very good place</w:t>
      </w:r>
      <w:r w:rsidRPr="00B50F09">
        <w:rPr>
          <w:rStyle w:val="StyleBoldUnderline"/>
        </w:rPr>
        <w:t>," he said</w:t>
      </w:r>
      <w:r w:rsidRPr="006E6456">
        <w:rPr>
          <w:sz w:val="10"/>
        </w:rPr>
        <w:t>.</w:t>
      </w:r>
      <w:r w:rsidRPr="006E6456">
        <w:rPr>
          <w:sz w:val="12"/>
        </w:rPr>
        <w:t>¶</w:t>
      </w:r>
      <w:r w:rsidRPr="006E6456">
        <w:rPr>
          <w:sz w:val="10"/>
        </w:rPr>
        <w:t xml:space="preserve"> A litany of left-leaning advocacy groups spoke out on the senators' plan, praising it as a good first step but cautioning against harming the rights of workers.</w:t>
      </w:r>
      <w:r w:rsidRPr="006E6456">
        <w:rPr>
          <w:sz w:val="12"/>
        </w:rPr>
        <w:t>¶</w:t>
      </w:r>
      <w:r w:rsidRPr="006E6456">
        <w:rPr>
          <w:sz w:val="10"/>
        </w:rPr>
        <w:t xml:space="preserve"> "The people of this country are ready for us to be one country again without second-class people being mistreated simply because they lack paper, even though they are already contributing to our economy and our tax system," NAACP President Ben Jealous said.</w:t>
      </w:r>
    </w:p>
    <w:p w:rsidR="00632517" w:rsidRPr="006A62FC" w:rsidRDefault="00632517" w:rsidP="00632517">
      <w:pPr>
        <w:pStyle w:val="Heading4"/>
      </w:pPr>
      <w:r w:rsidRPr="006A62FC">
        <w:t>Presidential brokering is key to immigration reform:</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167" w:history="1">
        <w:r w:rsidRPr="00C903DA">
          <w:rPr>
            <w:rStyle w:val="Hyperlink"/>
          </w:rPr>
          <w:t>http://www.huffingtonpost.com/2013/01/15/obama-immigration-reform_n_2463388.html</w:t>
        </w:r>
      </w:hyperlink>
      <w:r w:rsidRPr="00C903DA">
        <w:t>, Accessed 1/23/2013, rwg)</w:t>
      </w:r>
    </w:p>
    <w:p w:rsidR="00632517" w:rsidRDefault="00632517" w:rsidP="00632517">
      <w:pPr>
        <w:rPr>
          <w:rStyle w:val="StyleBoldUnderline"/>
        </w:rPr>
      </w:pPr>
      <w:r w:rsidRPr="001D1489">
        <w:rPr>
          <w:sz w:val="16"/>
        </w:rPr>
        <w:t xml:space="preserve">Now there's the question of how Obama gets there. </w:t>
      </w:r>
      <w:r w:rsidRPr="001D1489">
        <w:rPr>
          <w:rStyle w:val="StyleBoldUnderline"/>
          <w:highlight w:val="yellow"/>
        </w:rPr>
        <w:t>While confrontation might work with Republicans on other issues</w:t>
      </w:r>
      <w:r w:rsidRPr="001D1489">
        <w:rPr>
          <w:rStyle w:val="StyleBoldUnderline"/>
        </w:rPr>
        <w:t xml:space="preserve"> </w:t>
      </w:r>
      <w:r w:rsidRPr="001D1489">
        <w:rPr>
          <w:sz w:val="16"/>
        </w:rPr>
        <w:t xml:space="preserve">-- the debt ceiling, for example -- </w:t>
      </w:r>
      <w:r w:rsidRPr="001D1489">
        <w:rPr>
          <w:rStyle w:val="StyleBoldUnderline"/>
          <w:highlight w:val="yellow"/>
        </w:rPr>
        <w:t xml:space="preserve">the consensus is that the GOP is serious enough about reform that </w:t>
      </w:r>
      <w:r w:rsidRPr="001D1489">
        <w:rPr>
          <w:rStyle w:val="Emphasis"/>
          <w:highlight w:val="yellow"/>
        </w:rPr>
        <w:t>the president</w:t>
      </w:r>
      <w:r w:rsidRPr="001D1489">
        <w:rPr>
          <w:rStyle w:val="StyleBoldUnderline"/>
          <w:highlight w:val="yellow"/>
        </w:rPr>
        <w:t xml:space="preserve"> can, and must, </w:t>
      </w:r>
      <w:r w:rsidRPr="001D1489">
        <w:rPr>
          <w:rStyle w:val="Emphasis"/>
          <w:highlight w:val="yellow"/>
        </w:rPr>
        <w:t>play the role of broker</w:t>
      </w:r>
      <w:r w:rsidRPr="001D1489">
        <w:rPr>
          <w:rStyle w:val="StyleBoldUnderline"/>
          <w:highlight w:val="yellow"/>
        </w:rPr>
        <w:t xml:space="preserve"> </w:t>
      </w:r>
      <w:r w:rsidRPr="001D1489">
        <w:rPr>
          <w:sz w:val="16"/>
        </w:rPr>
        <w:t>and statesman</w:t>
      </w:r>
      <w:r w:rsidRPr="001D1489">
        <w:rPr>
          <w:rStyle w:val="StyleBoldUnderline"/>
          <w:highlight w:val="yellow"/>
        </w:rPr>
        <w:t xml:space="preserve"> to </w:t>
      </w:r>
      <w:r w:rsidRPr="001D1489">
        <w:rPr>
          <w:rStyle w:val="Emphasis"/>
          <w:highlight w:val="yellow"/>
        </w:rPr>
        <w:t>get a deal</w:t>
      </w:r>
      <w:r w:rsidRPr="001D1489">
        <w:rPr>
          <w:sz w:val="16"/>
        </w:rPr>
        <w:t>.</w:t>
      </w:r>
      <w:r w:rsidRPr="001D1489">
        <w:rPr>
          <w:sz w:val="12"/>
        </w:rPr>
        <w:t>¶</w:t>
      </w:r>
      <w:r w:rsidRPr="001D1489">
        <w:rPr>
          <w:sz w:val="16"/>
        </w:rPr>
        <w:t xml:space="preserve"> It starts with a lesson from his first term. Republicans have demanded that the border be secured first, before other elements of immigration reform. Yet the administration has been by many measures the strictest ever on immigration enforcement, and devotes massive sums to policing the borders. The White House has met many of the desired metrics for border security, although there is always more to be done, but Republicans are still calling for more before they will consider reform. </w:t>
      </w:r>
      <w:r w:rsidRPr="001D1489">
        <w:rPr>
          <w:rStyle w:val="StyleBoldUnderline"/>
          <w:highlight w:val="yellow"/>
        </w:rPr>
        <w:t>Enforcing the border</w:t>
      </w:r>
      <w:r w:rsidRPr="001D1489">
        <w:rPr>
          <w:sz w:val="16"/>
        </w:rPr>
        <w:t xml:space="preserve">, but not sufficiently touting its record of doing so, </w:t>
      </w:r>
      <w:r w:rsidRPr="001D1489">
        <w:rPr>
          <w:rStyle w:val="StyleBoldUnderline"/>
          <w:highlight w:val="yellow"/>
        </w:rPr>
        <w:t>the White House has learned, won't be enough to win over Republicans.</w:t>
      </w:r>
    </w:p>
    <w:p w:rsidR="00632517" w:rsidRDefault="00632517" w:rsidP="00632517">
      <w:pPr>
        <w:pStyle w:val="Heading4"/>
      </w:pPr>
      <w:r>
        <w:t>Obama push is key—causes a bill to passed by this summer:</w:t>
      </w:r>
    </w:p>
    <w:p w:rsidR="00632517" w:rsidRDefault="00632517" w:rsidP="00632517">
      <w:pPr>
        <w:ind w:left="720"/>
      </w:pPr>
      <w:r>
        <w:t xml:space="preserve">JORDAN </w:t>
      </w:r>
      <w:r w:rsidRPr="00697CB0">
        <w:rPr>
          <w:rStyle w:val="StyleStyleBold12pt"/>
        </w:rPr>
        <w:t>FABIAN, 1/30/2013</w:t>
      </w:r>
      <w:r>
        <w:t xml:space="preserve"> (staff writer, “Obama Confident Immigration Reform Passes This Year,” </w:t>
      </w:r>
      <w:hyperlink r:id="rId168" w:history="1">
        <w:r w:rsidRPr="00D011ED">
          <w:rPr>
            <w:rStyle w:val="Hyperlink"/>
          </w:rPr>
          <w:t>http://abcnews.go.com/ABC_Univision/Politics/president-obama-confident-immigration-reform-passes-year/story?id=18358660</w:t>
        </w:r>
      </w:hyperlink>
      <w:r>
        <w:t>, Accessed 1/30/2013, rwg)</w:t>
      </w:r>
    </w:p>
    <w:p w:rsidR="00632517" w:rsidRDefault="00632517" w:rsidP="00632517">
      <w:r>
        <w:t xml:space="preserve">Later in the interview, </w:t>
      </w:r>
      <w:r w:rsidRPr="00697CB0">
        <w:rPr>
          <w:rStyle w:val="StyleBoldUnderline"/>
          <w:highlight w:val="yellow"/>
        </w:rPr>
        <w:t>Obama said that he hopes a bill could be passed as early as this summer</w:t>
      </w:r>
      <w:r>
        <w:t>.</w:t>
      </w:r>
      <w:r w:rsidRPr="00697CB0">
        <w:rPr>
          <w:sz w:val="12"/>
        </w:rPr>
        <w:t xml:space="preserve">¶ </w:t>
      </w:r>
      <w:r>
        <w:t xml:space="preserve">But cognizant of deep divisions a topic like immigration has sewn in the past, </w:t>
      </w:r>
      <w:r w:rsidRPr="00697CB0">
        <w:rPr>
          <w:rStyle w:val="StyleBoldUnderline"/>
          <w:highlight w:val="yellow"/>
        </w:rPr>
        <w:t>Obama said that's contingent on bipartisan negotiations continuing to proceed well</w:t>
      </w:r>
      <w:r>
        <w:t>.</w:t>
      </w:r>
      <w:r w:rsidRPr="00697CB0">
        <w:rPr>
          <w:sz w:val="12"/>
        </w:rPr>
        <w:t xml:space="preserve">¶ </w:t>
      </w:r>
      <w:r>
        <w:t>"</w:t>
      </w:r>
      <w:r w:rsidRPr="00697CB0">
        <w:rPr>
          <w:rStyle w:val="StyleBoldUnderline"/>
          <w:highlight w:val="yellow"/>
        </w:rPr>
        <w:t>The only way this is going to get done is if the Republicans continue to work with Democrats in Congress, in both chambers, to get a bill to my desk,"</w:t>
      </w:r>
      <w:r>
        <w:t xml:space="preserve"> he said. "</w:t>
      </w:r>
      <w:r w:rsidRPr="00697CB0">
        <w:rPr>
          <w:rStyle w:val="StyleBoldUnderline"/>
          <w:highlight w:val="yellow"/>
        </w:rPr>
        <w:t xml:space="preserve">And I'm going to keep on </w:t>
      </w:r>
      <w:r w:rsidRPr="008207F0">
        <w:rPr>
          <w:rStyle w:val="Emphasis"/>
          <w:highlight w:val="yellow"/>
        </w:rPr>
        <w:t>pushing as hard as I can.</w:t>
      </w:r>
      <w:r w:rsidRPr="00697CB0">
        <w:rPr>
          <w:rStyle w:val="StyleBoldUnderline"/>
          <w:highlight w:val="yellow"/>
        </w:rPr>
        <w:t xml:space="preserve"> I believe that the mood is right."</w:t>
      </w:r>
    </w:p>
    <w:p w:rsidR="00632517" w:rsidRPr="00D04E29" w:rsidRDefault="00632517" w:rsidP="00632517">
      <w:pPr>
        <w:rPr>
          <w:rFonts w:cstheme="minorHAnsi"/>
          <w:b/>
          <w:sz w:val="26"/>
          <w:szCs w:val="26"/>
        </w:rPr>
      </w:pPr>
      <w:r w:rsidRPr="00D04E29">
        <w:rPr>
          <w:rFonts w:cstheme="minorHAnsi"/>
          <w:b/>
          <w:sz w:val="26"/>
          <w:szCs w:val="26"/>
        </w:rPr>
        <w:t>Obama’s leadership and capital are key --- other agenda priorities can tradeoff and quick action is necessary for passage</w:t>
      </w:r>
    </w:p>
    <w:p w:rsidR="00632517" w:rsidRDefault="00632517" w:rsidP="00632517">
      <w:pPr>
        <w:ind w:left="720"/>
      </w:pPr>
      <w:r>
        <w:rPr>
          <w:rStyle w:val="Strong"/>
          <w:sz w:val="26"/>
        </w:rPr>
        <w:t>Hesson, 1/2</w:t>
      </w:r>
      <w:r>
        <w:rPr>
          <w:sz w:val="14"/>
          <w:szCs w:val="14"/>
        </w:rPr>
        <w:t xml:space="preserve"> (Ted, 1/2/2013, “Analysis: 6 Things Obama Needs To Do for Immigration Reform,” </w:t>
      </w:r>
      <w:hyperlink r:id="rId169" w:anchor=".UOR2lXfbhtE" w:tgtFrame="_blank" w:history="1">
        <w:r>
          <w:rPr>
            <w:rStyle w:val="Hyperlink"/>
            <w:color w:val="000000"/>
            <w:sz w:val="14"/>
            <w:szCs w:val="14"/>
          </w:rPr>
          <w:t>http://abcnews.go.com/ABC_Univision/News/things-president-obama-immigration-reform/story?id=18103115#.UOR2lXfbhtE</w:t>
        </w:r>
      </w:hyperlink>
      <w:r>
        <w:rPr>
          <w:sz w:val="14"/>
          <w:szCs w:val="14"/>
        </w:rPr>
        <w:t>)</w:t>
      </w:r>
    </w:p>
    <w:p w:rsidR="00632517" w:rsidRDefault="00632517" w:rsidP="00632517">
      <w:r>
        <w:rPr>
          <w:sz w:val="14"/>
          <w:szCs w:val="14"/>
        </w:rPr>
        <w:t xml:space="preserve">On Sunday, President Barack </w:t>
      </w:r>
      <w:r w:rsidRPr="00D04E29">
        <w:rPr>
          <w:rStyle w:val="Strong"/>
          <w:highlight w:val="yellow"/>
          <w:u w:val="single"/>
        </w:rPr>
        <w:t>Obama said that immigration reform is a "top priority" on his agenda and that he would introduce legislation in his first year</w:t>
      </w:r>
      <w:r>
        <w:rPr>
          <w:sz w:val="14"/>
          <w:szCs w:val="14"/>
        </w:rPr>
        <w:t>.</w:t>
      </w:r>
      <w:r w:rsidRPr="00D04E29">
        <w:rPr>
          <w:sz w:val="12"/>
        </w:rPr>
        <w:t xml:space="preserve">¶ </w:t>
      </w:r>
      <w:r>
        <w:rPr>
          <w:rStyle w:val="Strong"/>
          <w:u w:val="single"/>
        </w:rPr>
        <w:t>To find out what he needs to do to make reform a reality</w:t>
      </w:r>
      <w:r>
        <w:rPr>
          <w:sz w:val="14"/>
          <w:szCs w:val="14"/>
        </w:rPr>
        <w:t xml:space="preserve">, </w:t>
      </w:r>
      <w:r>
        <w:rPr>
          <w:rStyle w:val="Strong"/>
          <w:u w:val="single"/>
        </w:rPr>
        <w:t>we talked to</w:t>
      </w:r>
      <w:r>
        <w:rPr>
          <w:sz w:val="14"/>
          <w:szCs w:val="14"/>
        </w:rPr>
        <w:t xml:space="preserve"> Lynn </w:t>
      </w:r>
      <w:r>
        <w:rPr>
          <w:rStyle w:val="Strong"/>
          <w:u w:val="single"/>
        </w:rPr>
        <w:t>Tramonte, the deputy director at America's Voice, a group that lobbies for immigration reform</w:t>
      </w:r>
      <w:r>
        <w:rPr>
          <w:sz w:val="14"/>
          <w:szCs w:val="14"/>
        </w:rPr>
        <w:t xml:space="preserve">, </w:t>
      </w:r>
      <w:r>
        <w:rPr>
          <w:rStyle w:val="Strong"/>
          <w:u w:val="single"/>
        </w:rPr>
        <w:t>and</w:t>
      </w:r>
      <w:r>
        <w:rPr>
          <w:sz w:val="14"/>
          <w:szCs w:val="14"/>
        </w:rPr>
        <w:t xml:space="preserve"> Muzaffar </w:t>
      </w:r>
      <w:r>
        <w:rPr>
          <w:rStyle w:val="Strong"/>
          <w:u w:val="single"/>
        </w:rPr>
        <w:t>Chishti, the director of the New York office of Migration Policy Institute</w:t>
      </w:r>
      <w:r>
        <w:rPr>
          <w:sz w:val="14"/>
          <w:szCs w:val="14"/>
        </w:rPr>
        <w:t>, a think tank. Here's what we came up with.</w:t>
      </w:r>
      <w:r w:rsidRPr="00D04E29">
        <w:rPr>
          <w:sz w:val="12"/>
        </w:rPr>
        <w:t xml:space="preserve">¶ </w:t>
      </w:r>
      <w:r>
        <w:rPr>
          <w:sz w:val="14"/>
          <w:szCs w:val="14"/>
        </w:rPr>
        <w:t>1. Be a Leader</w:t>
      </w:r>
      <w:r w:rsidRPr="00D04E29">
        <w:rPr>
          <w:sz w:val="12"/>
        </w:rPr>
        <w:t xml:space="preserve">¶ </w:t>
      </w:r>
      <w:r>
        <w:rPr>
          <w:sz w:val="14"/>
          <w:szCs w:val="14"/>
        </w:rPr>
        <w:t xml:space="preserve">During Obama's first term, bipartisan legislation never got off the ground. </w:t>
      </w:r>
      <w:r w:rsidRPr="00D04E29">
        <w:rPr>
          <w:rStyle w:val="Strong"/>
          <w:highlight w:val="yellow"/>
          <w:u w:val="single"/>
        </w:rPr>
        <w:t>The president</w:t>
      </w:r>
      <w:r>
        <w:rPr>
          <w:rStyle w:val="Strong"/>
          <w:u w:val="single"/>
        </w:rPr>
        <w:t xml:space="preserve"> needs to do a better job leading the charge this time around</w:t>
      </w:r>
      <w:r>
        <w:rPr>
          <w:sz w:val="14"/>
          <w:szCs w:val="14"/>
        </w:rPr>
        <w:t xml:space="preserve">, according to Chishti. </w:t>
      </w:r>
      <w:r>
        <w:rPr>
          <w:rStyle w:val="Strong"/>
          <w:u w:val="single"/>
        </w:rPr>
        <w:t xml:space="preserve">"He </w:t>
      </w:r>
      <w:r w:rsidRPr="00D04E29">
        <w:rPr>
          <w:rStyle w:val="Strong"/>
          <w:highlight w:val="yellow"/>
          <w:u w:val="single"/>
        </w:rPr>
        <w:t>has to make it clear</w:t>
      </w:r>
      <w:r>
        <w:rPr>
          <w:rStyle w:val="Strong"/>
          <w:u w:val="single"/>
        </w:rPr>
        <w:t xml:space="preserve"> </w:t>
      </w:r>
      <w:r w:rsidRPr="00D04E29">
        <w:rPr>
          <w:rStyle w:val="Strong"/>
          <w:highlight w:val="yellow"/>
          <w:u w:val="single"/>
        </w:rPr>
        <w:t>that it's a high priority of his</w:t>
      </w:r>
      <w:r>
        <w:rPr>
          <w:rStyle w:val="Strong"/>
          <w:u w:val="single"/>
        </w:rPr>
        <w:t>,"</w:t>
      </w:r>
      <w:r>
        <w:rPr>
          <w:sz w:val="14"/>
          <w:szCs w:val="14"/>
        </w:rPr>
        <w:t xml:space="preserve"> he said. "</w:t>
      </w:r>
      <w:r w:rsidRPr="00D04E29">
        <w:rPr>
          <w:rStyle w:val="Strong"/>
          <w:highlight w:val="yellow"/>
          <w:u w:val="single"/>
        </w:rPr>
        <w:t>He has to make it clear that he'll use</w:t>
      </w:r>
      <w:r>
        <w:rPr>
          <w:sz w:val="14"/>
          <w:szCs w:val="14"/>
        </w:rPr>
        <w:t xml:space="preserve"> his bully pulpit and </w:t>
      </w:r>
      <w:r w:rsidRPr="00D04E29">
        <w:rPr>
          <w:rStyle w:val="Strong"/>
          <w:highlight w:val="yellow"/>
          <w:u w:val="single"/>
        </w:rPr>
        <w:t xml:space="preserve">his </w:t>
      </w:r>
      <w:r w:rsidRPr="00D04E29">
        <w:rPr>
          <w:rStyle w:val="Emphasis"/>
          <w:highlight w:val="yellow"/>
        </w:rPr>
        <w:t>political muscle to make it happen</w:t>
      </w:r>
      <w:r>
        <w:rPr>
          <w:sz w:val="14"/>
          <w:szCs w:val="14"/>
        </w:rPr>
        <w:t>, and he has to be open to using his veto power." His announcement this weekend is a step in that direction, but he needs to follow through.</w:t>
      </w:r>
    </w:p>
    <w:p w:rsidR="00632517" w:rsidRDefault="00632517" w:rsidP="00632517">
      <w:pPr>
        <w:pStyle w:val="Heading4"/>
      </w:pPr>
      <w:r>
        <w:t>Obama will negotiate and deal make on immigration reform:</w:t>
      </w:r>
    </w:p>
    <w:p w:rsidR="00632517" w:rsidRPr="00B13DF9" w:rsidRDefault="00632517" w:rsidP="00632517">
      <w:pPr>
        <w:ind w:left="720"/>
      </w:pPr>
      <w:r w:rsidRPr="00B13DF9">
        <w:t xml:space="preserve">Sam </w:t>
      </w:r>
      <w:r w:rsidRPr="00B13DF9">
        <w:rPr>
          <w:rStyle w:val="StyleStyleBold12pt"/>
        </w:rPr>
        <w:t>Stein, 1/21/2013</w:t>
      </w:r>
      <w:r w:rsidRPr="00B13DF9">
        <w:t xml:space="preserve"> (staff writer, “Obama's Post-Partisan Promise Mellows Amid First Term Gridlock,” </w:t>
      </w:r>
      <w:hyperlink r:id="rId170" w:history="1">
        <w:r w:rsidRPr="00B13DF9">
          <w:rPr>
            <w:rStyle w:val="Hyperlink"/>
          </w:rPr>
          <w:t>http://www.huffingtonpost.com/2013/01/21/obama-post-partisan-promise_n_2490700.html?utm_hp_ref=the-road-forward</w:t>
        </w:r>
      </w:hyperlink>
      <w:r w:rsidRPr="00B13DF9">
        <w:t>, Accessed 1/23/2013, rwg)</w:t>
      </w:r>
    </w:p>
    <w:p w:rsidR="00632517" w:rsidRDefault="00632517" w:rsidP="00632517">
      <w:pPr>
        <w:rPr>
          <w:sz w:val="16"/>
        </w:rPr>
      </w:pPr>
      <w:r w:rsidRPr="00B13DF9">
        <w:rPr>
          <w:sz w:val="16"/>
        </w:rPr>
        <w:t xml:space="preserve">Looking at the legislative map, there appear to be few opportunities for such dealmaking in the second term. </w:t>
      </w:r>
      <w:r w:rsidRPr="00B13DF9">
        <w:rPr>
          <w:rStyle w:val="StyleBoldUnderline"/>
          <w:highlight w:val="yellow"/>
        </w:rPr>
        <w:t xml:space="preserve">The White House has refused, as a matter of principle, to negotiate over the debt ceiling. But it will likely make concessions elsewhere to avoid a government shutdown. Axelrod </w:t>
      </w:r>
      <w:r w:rsidRPr="00B13DF9">
        <w:rPr>
          <w:rStyle w:val="Emphasis"/>
          <w:highlight w:val="yellow"/>
        </w:rPr>
        <w:t>did predict a constructive compromise on immigration reform.</w:t>
      </w:r>
      <w:r w:rsidRPr="00B13DF9">
        <w:rPr>
          <w:rStyle w:val="StyleBoldUnderline"/>
          <w:highlight w:val="yellow"/>
        </w:rPr>
        <w:t xml:space="preserve"> "It would be a suicidal impulse for Republicans in Congress to continue to block that,"</w:t>
      </w:r>
      <w:r w:rsidRPr="00B13DF9">
        <w:rPr>
          <w:sz w:val="16"/>
        </w:rPr>
        <w:t xml:space="preserve"> he said.</w:t>
      </w:r>
    </w:p>
    <w:p w:rsidR="00632517" w:rsidRDefault="00632517" w:rsidP="00632517">
      <w:pPr>
        <w:pStyle w:val="Heading4"/>
      </w:pPr>
      <w:r>
        <w:t>Political capital is key—Obama can’t steamroll his way to victory on immigration reform:</w:t>
      </w:r>
    </w:p>
    <w:p w:rsidR="00632517" w:rsidRPr="00C903DA" w:rsidRDefault="00632517" w:rsidP="00632517">
      <w:pPr>
        <w:ind w:left="720"/>
      </w:pPr>
      <w:r w:rsidRPr="00C903DA">
        <w:t xml:space="preserve">Elise </w:t>
      </w:r>
      <w:r w:rsidRPr="00C903DA">
        <w:rPr>
          <w:rStyle w:val="StyleStyleBold12pt"/>
        </w:rPr>
        <w:t>Foley, 1/15/2013</w:t>
      </w:r>
      <w:r w:rsidRPr="00C903DA">
        <w:t xml:space="preserve"> (staff writer, “Obama Gears Up For Immigration Reform Push In Second Term,” </w:t>
      </w:r>
      <w:hyperlink r:id="rId171" w:history="1">
        <w:r w:rsidRPr="00C903DA">
          <w:rPr>
            <w:rStyle w:val="Hyperlink"/>
          </w:rPr>
          <w:t>http://www.huffingtonpost.com/2013/01/15/obama-immigration-reform_n_2463388.html</w:t>
        </w:r>
      </w:hyperlink>
      <w:r w:rsidRPr="00C903DA">
        <w:t>, Accessed 1/23/2013, rwg)</w:t>
      </w:r>
    </w:p>
    <w:p w:rsidR="00632517" w:rsidRDefault="00632517" w:rsidP="00632517">
      <w:pPr>
        <w:rPr>
          <w:rStyle w:val="StyleBoldUnderline"/>
          <w:highlight w:val="yellow"/>
        </w:rPr>
      </w:pPr>
      <w:r w:rsidRPr="001D1489">
        <w:rPr>
          <w:sz w:val="16"/>
        </w:rPr>
        <w:t xml:space="preserve">In other words, </w:t>
      </w:r>
      <w:r w:rsidRPr="001D1489">
        <w:rPr>
          <w:rStyle w:val="StyleBoldUnderline"/>
          <w:highlight w:val="yellow"/>
        </w:rPr>
        <w:t>it's not the place for steamrolling. "He needs to be an honest broker here,"</w:t>
      </w:r>
      <w:r w:rsidRPr="001D1489">
        <w:rPr>
          <w:sz w:val="16"/>
        </w:rPr>
        <w:t xml:space="preserve"> said Ali Noorani, executive director of the National Immigration Forum, which works on bipartisan consensus for reform. "</w:t>
      </w:r>
      <w:r w:rsidRPr="001D1489">
        <w:rPr>
          <w:rStyle w:val="StyleBoldUnderline"/>
          <w:highlight w:val="yellow"/>
        </w:rPr>
        <w:t>Instead of the politician forcing immigration reform, Obama needs to be the statesman creating immigration reform."</w:t>
      </w:r>
    </w:p>
    <w:p w:rsidR="00632517" w:rsidRDefault="00632517" w:rsidP="00632517">
      <w:pPr>
        <w:pStyle w:val="Heading4"/>
      </w:pPr>
      <w:r>
        <w:t>Obama will negotiate with individual Republicans to peel them off:</w:t>
      </w:r>
    </w:p>
    <w:p w:rsidR="00632517" w:rsidRPr="00B13DF9" w:rsidRDefault="00632517" w:rsidP="00632517">
      <w:pPr>
        <w:ind w:left="720"/>
      </w:pPr>
      <w:r w:rsidRPr="00B13DF9">
        <w:t xml:space="preserve">Sam </w:t>
      </w:r>
      <w:r w:rsidRPr="00B13DF9">
        <w:rPr>
          <w:rStyle w:val="StyleStyleBold12pt"/>
        </w:rPr>
        <w:t>Stein, 1/21/2013</w:t>
      </w:r>
      <w:r w:rsidRPr="00B13DF9">
        <w:t xml:space="preserve"> (staff writer, “Obama's Post-Partisan Promise Mellows Amid First Term Gridlock,” </w:t>
      </w:r>
      <w:hyperlink r:id="rId172" w:history="1">
        <w:r w:rsidRPr="00B13DF9">
          <w:rPr>
            <w:rStyle w:val="Hyperlink"/>
          </w:rPr>
          <w:t>http://www.huffingtonpost.com/2013/01/21/obama-post-partisan-promise_n_2490700.html?utm_hp_ref=the-road-forward</w:t>
        </w:r>
      </w:hyperlink>
      <w:r w:rsidRPr="00B13DF9">
        <w:t>, Accessed 1/23/2013, rwg)</w:t>
      </w:r>
    </w:p>
    <w:p w:rsidR="00632517" w:rsidRDefault="00632517" w:rsidP="00632517">
      <w:pPr>
        <w:rPr>
          <w:rStyle w:val="StyleStyleBold12pt"/>
          <w:b w:val="0"/>
          <w:sz w:val="16"/>
        </w:rPr>
      </w:pPr>
      <w:r w:rsidRPr="002C2671">
        <w:rPr>
          <w:rStyle w:val="StyleStyleBold12pt"/>
          <w:sz w:val="16"/>
        </w:rPr>
        <w:t xml:space="preserve">But </w:t>
      </w:r>
      <w:r w:rsidRPr="002C2671">
        <w:rPr>
          <w:rStyle w:val="StyleBoldUnderline"/>
          <w:highlight w:val="yellow"/>
        </w:rPr>
        <w:t>getting to "yes" with the GOP on other topics will require a bit of legislative craft</w:t>
      </w:r>
      <w:r w:rsidRPr="002C2671">
        <w:rPr>
          <w:rStyle w:val="StyleStyleBold12pt"/>
          <w:sz w:val="16"/>
        </w:rPr>
        <w:t xml:space="preserve">. The macro solutions, such as changing the way congressional districts are drawn, won't happen till after Obama leaves office. </w:t>
      </w:r>
      <w:r w:rsidRPr="002C2671">
        <w:rPr>
          <w:rStyle w:val="StyleBoldUnderline"/>
          <w:highlight w:val="yellow"/>
        </w:rPr>
        <w:t>On a micro level, White House allies are pushing for the administration to engage directly with individual Republicans rather than the leadership of the party, in hopes of building majority support for legislation by peeling off moderate members of the GOP</w:t>
      </w:r>
      <w:r w:rsidRPr="002C2671">
        <w:rPr>
          <w:rStyle w:val="StyleStyleBold12pt"/>
          <w:sz w:val="16"/>
        </w:rPr>
        <w:t>. The underlying theory is that it's better to find consensus with a few than to fail with the mass.</w:t>
      </w:r>
    </w:p>
    <w:p w:rsidR="00632517" w:rsidRPr="006A62FC" w:rsidRDefault="00632517" w:rsidP="00632517">
      <w:pPr>
        <w:pStyle w:val="Heading4"/>
      </w:pPr>
      <w:r w:rsidRPr="006A62FC">
        <w:t>Obama push key to immigration reform:</w:t>
      </w:r>
    </w:p>
    <w:p w:rsidR="00632517" w:rsidRDefault="00632517" w:rsidP="00632517">
      <w:pPr>
        <w:ind w:left="720"/>
      </w:pPr>
      <w:r>
        <w:t xml:space="preserve">Jean-Paul </w:t>
      </w:r>
      <w:r w:rsidRPr="00055959">
        <w:rPr>
          <w:rStyle w:val="StyleStyleBold12pt"/>
        </w:rPr>
        <w:t>Salamanca, 1/22/2013</w:t>
      </w:r>
      <w:r>
        <w:t xml:space="preserve"> (staff writer, “Immigration Reform Obama 2013,” </w:t>
      </w:r>
      <w:hyperlink r:id="rId173" w:history="1">
        <w:r w:rsidRPr="002036B3">
          <w:rPr>
            <w:rStyle w:val="Hyperlink"/>
          </w:rPr>
          <w:t>http://www.latinospost.com/articles/10158/20130122/immigration-reform-obama-2013-inauguration-speech-hints.htm</w:t>
        </w:r>
      </w:hyperlink>
      <w:r>
        <w:t>, Accessed 1/23/2013, rwg)</w:t>
      </w:r>
    </w:p>
    <w:p w:rsidR="00632517" w:rsidRDefault="00632517" w:rsidP="00632517">
      <w:pPr>
        <w:rPr>
          <w:sz w:val="16"/>
        </w:rPr>
      </w:pPr>
      <w:r w:rsidRPr="00055959">
        <w:rPr>
          <w:sz w:val="16"/>
        </w:rPr>
        <w:t xml:space="preserve">Meanwhile, </w:t>
      </w:r>
      <w:r w:rsidRPr="00055959">
        <w:rPr>
          <w:rStyle w:val="StyleBoldUnderline"/>
          <w:highlight w:val="yellow"/>
        </w:rPr>
        <w:t>immigrants across the country will undoubtedly pay close attention as to whether or not the immigration reform that they have looked forward to for so long will indeed become reality.</w:t>
      </w:r>
      <w:r w:rsidRPr="00055959">
        <w:rPr>
          <w:rStyle w:val="StyleBoldUnderline"/>
          <w:b w:val="0"/>
          <w:sz w:val="12"/>
          <w:highlight w:val="yellow"/>
        </w:rPr>
        <w:t>¶</w:t>
      </w:r>
      <w:r w:rsidRPr="00055959">
        <w:rPr>
          <w:rStyle w:val="StyleBoldUnderline"/>
          <w:highlight w:val="yellow"/>
        </w:rPr>
        <w:t xml:space="preserve"> "We need this president to </w:t>
      </w:r>
      <w:r w:rsidRPr="00055959">
        <w:rPr>
          <w:rStyle w:val="Emphasis"/>
          <w:highlight w:val="yellow"/>
        </w:rPr>
        <w:t>push as hard as he can</w:t>
      </w:r>
      <w:r w:rsidRPr="00055959">
        <w:rPr>
          <w:sz w:val="16"/>
        </w:rPr>
        <w:t>, because Latinos care about immigration and the election showed it," Erika Andiola, a well-known immigrant rights activist in Arizona, told CBS News this week. "Our families can no longer be separated."</w:t>
      </w:r>
    </w:p>
    <w:p w:rsidR="00632517" w:rsidRDefault="00632517" w:rsidP="00632517">
      <w:pPr>
        <w:pStyle w:val="Heading4"/>
      </w:pPr>
      <w:r>
        <w:t>Obama will use political capital to support immigration reform:</w:t>
      </w:r>
    </w:p>
    <w:p w:rsidR="00632517" w:rsidRDefault="00632517" w:rsidP="00632517">
      <w:pPr>
        <w:ind w:left="720"/>
        <w:rPr>
          <w:szCs w:val="24"/>
        </w:rPr>
      </w:pPr>
      <w:r>
        <w:rPr>
          <w:szCs w:val="24"/>
        </w:rPr>
        <w:t xml:space="preserve">Kim R. </w:t>
      </w:r>
      <w:r w:rsidRPr="005E7CDF">
        <w:rPr>
          <w:rStyle w:val="StyleStyleBold12pt"/>
        </w:rPr>
        <w:t>Holmes, 1/23/2013</w:t>
      </w:r>
      <w:r>
        <w:rPr>
          <w:szCs w:val="24"/>
        </w:rPr>
        <w:t xml:space="preserve"> (former assistant secretary of state, “A problem-solving approach to immigration,” </w:t>
      </w:r>
      <w:hyperlink r:id="rId174" w:history="1">
        <w:r w:rsidRPr="002036B3">
          <w:rPr>
            <w:rStyle w:val="Hyperlink"/>
            <w:szCs w:val="24"/>
          </w:rPr>
          <w:t>http://www.washingtontimes.com/news /2013/jan/23/holmes-a-problem-solving-approach-to-immigration/</w:t>
        </w:r>
      </w:hyperlink>
      <w:r>
        <w:rPr>
          <w:szCs w:val="24"/>
        </w:rPr>
        <w:t>, Accessed 1/24/2013, rwg)</w:t>
      </w:r>
    </w:p>
    <w:p w:rsidR="00632517" w:rsidRDefault="00632517" w:rsidP="00632517">
      <w:pPr>
        <w:rPr>
          <w:sz w:val="16"/>
          <w:szCs w:val="24"/>
        </w:rPr>
      </w:pPr>
      <w:r w:rsidRPr="005E7CDF">
        <w:rPr>
          <w:sz w:val="16"/>
          <w:szCs w:val="24"/>
        </w:rPr>
        <w:t xml:space="preserve">The reason is politics. Mr. Obama knows that amnesty excites his base. The 78 percent of the Hispanic vote he received focuses the mind of Democrats on potential new voters. Mr. </w:t>
      </w:r>
      <w:r w:rsidRPr="005E7CDF">
        <w:rPr>
          <w:rStyle w:val="StyleBoldUnderline"/>
          <w:highlight w:val="yellow"/>
        </w:rPr>
        <w:t xml:space="preserve">Obama was criticized in his last term for not addressing immigration. Now, with </w:t>
      </w:r>
      <w:r w:rsidRPr="005E7CDF">
        <w:rPr>
          <w:rStyle w:val="Emphasis"/>
          <w:highlight w:val="yellow"/>
        </w:rPr>
        <w:t>refreshed political capital</w:t>
      </w:r>
      <w:r w:rsidRPr="005E7CDF">
        <w:rPr>
          <w:rStyle w:val="StyleBoldUnderline"/>
          <w:highlight w:val="yellow"/>
        </w:rPr>
        <w:t xml:space="preserve"> from the election, he’s ready to make amends</w:t>
      </w:r>
      <w:r w:rsidRPr="005E7CDF">
        <w:rPr>
          <w:sz w:val="16"/>
          <w:szCs w:val="24"/>
        </w:rPr>
        <w:t>.</w:t>
      </w:r>
      <w:r w:rsidRPr="005E7CDF">
        <w:rPr>
          <w:sz w:val="12"/>
          <w:szCs w:val="24"/>
        </w:rPr>
        <w:t>¶</w:t>
      </w:r>
      <w:r w:rsidRPr="005E7CDF">
        <w:rPr>
          <w:sz w:val="16"/>
          <w:szCs w:val="24"/>
        </w:rPr>
        <w:t xml:space="preserve"> Mr. Obama also knows amnesty could potentially divide Republicans. Many in the GOP are deeply worried about losing the Hispanic vote, and Mr. Obama likely thinks some of them could be picked off in a promised grand bargain. That is not likely to happen. Democrats are not serious about real reforms.</w:t>
      </w:r>
    </w:p>
    <w:p w:rsidR="00632517" w:rsidRDefault="00632517" w:rsidP="00632517">
      <w:pPr>
        <w:pStyle w:val="Heading4"/>
      </w:pPr>
      <w:r>
        <w:t>Obama push key to immigration reform:</w:t>
      </w:r>
    </w:p>
    <w:p w:rsidR="00632517" w:rsidRDefault="00632517" w:rsidP="00632517">
      <w:pPr>
        <w:ind w:left="720"/>
      </w:pPr>
      <w:r>
        <w:t xml:space="preserve">Sarahi </w:t>
      </w:r>
      <w:r w:rsidRPr="001A1450">
        <w:rPr>
          <w:rStyle w:val="StyleStyleBold12pt"/>
        </w:rPr>
        <w:t>Uribe, 1/22/2013</w:t>
      </w:r>
      <w:r>
        <w:t xml:space="preserve"> (staff writer, “Immigration reform: Obama needs to close gap between rhetoric and reality,” </w:t>
      </w:r>
      <w:hyperlink r:id="rId175" w:history="1">
        <w:r w:rsidRPr="002036B3">
          <w:rPr>
            <w:rStyle w:val="Hyperlink"/>
          </w:rPr>
          <w:t>http://www.guardian.co.uk/commentisfree /2013/jan/22/immigration-reform-obama-rhetoric-reality</w:t>
        </w:r>
      </w:hyperlink>
      <w:r>
        <w:t>, Accessed 1/24/2013, rwg)</w:t>
      </w:r>
    </w:p>
    <w:p w:rsidR="00632517" w:rsidRDefault="00632517" w:rsidP="00632517">
      <w:pPr>
        <w:rPr>
          <w:sz w:val="16"/>
        </w:rPr>
      </w:pPr>
      <w:r w:rsidRPr="001A1450">
        <w:rPr>
          <w:rStyle w:val="StyleBoldUnderline"/>
          <w:highlight w:val="yellow"/>
        </w:rPr>
        <w:t xml:space="preserve">The road to immigration reform </w:t>
      </w:r>
      <w:r w:rsidRPr="001A1450">
        <w:rPr>
          <w:rStyle w:val="Emphasis"/>
          <w:highlight w:val="yellow"/>
        </w:rPr>
        <w:t>begins with President Obama</w:t>
      </w:r>
      <w:r w:rsidRPr="001A1450">
        <w:rPr>
          <w:rStyle w:val="Emphasis"/>
        </w:rPr>
        <w:t>.</w:t>
      </w:r>
      <w:r w:rsidRPr="001A1450">
        <w:rPr>
          <w:sz w:val="16"/>
        </w:rPr>
        <w:t xml:space="preserve"> He needs to distance himself from a disappointing first term that amplified immigrants' suffering and criminalization. </w:t>
      </w:r>
      <w:r w:rsidRPr="001A1450">
        <w:rPr>
          <w:rStyle w:val="StyleBoldUnderline"/>
          <w:highlight w:val="yellow"/>
        </w:rPr>
        <w:t xml:space="preserve">He has the </w:t>
      </w:r>
      <w:r w:rsidRPr="001A1450">
        <w:rPr>
          <w:rStyle w:val="Emphasis"/>
          <w:highlight w:val="yellow"/>
        </w:rPr>
        <w:t>power and moral imperative</w:t>
      </w:r>
      <w:r w:rsidRPr="001A1450">
        <w:rPr>
          <w:rStyle w:val="StyleBoldUnderline"/>
          <w:highlight w:val="yellow"/>
        </w:rPr>
        <w:t xml:space="preserve"> to be the first to respond to his own call to action</w:t>
      </w:r>
      <w:r w:rsidRPr="001A1450">
        <w:rPr>
          <w:sz w:val="16"/>
        </w:rPr>
        <w:t>. It's time the president's policies on immigration reflect the virtues of democracy, freedom, and equality he spoke of at his second inauguration.</w:t>
      </w:r>
    </w:p>
    <w:p w:rsidR="00632517" w:rsidRPr="006A62FC" w:rsidRDefault="00632517" w:rsidP="00632517"/>
    <w:p w:rsidR="00632517" w:rsidRDefault="00632517" w:rsidP="00632517"/>
    <w:p w:rsidR="00632517" w:rsidRDefault="00632517" w:rsidP="00632517"/>
    <w:p w:rsidR="00632517" w:rsidRDefault="00632517" w:rsidP="00632517">
      <w:r>
        <w:tab/>
      </w:r>
    </w:p>
    <w:p w:rsidR="00632517" w:rsidRDefault="00632517" w:rsidP="00632517"/>
    <w:p w:rsidR="00632517" w:rsidRDefault="00632517" w:rsidP="00632517"/>
    <w:p w:rsidR="00632517" w:rsidRDefault="00632517" w:rsidP="00632517">
      <w:r>
        <w:br w:type="page"/>
      </w:r>
    </w:p>
    <w:p w:rsidR="00632517" w:rsidRDefault="00632517" w:rsidP="00632517">
      <w:pPr>
        <w:pStyle w:val="Heading3"/>
        <w:ind w:firstLine="720"/>
        <w:jc w:val="left"/>
      </w:pPr>
      <w:bookmarkStart w:id="185" w:name="_Toc359703960"/>
      <w:bookmarkStart w:id="186" w:name="_Toc360094015"/>
      <w:bookmarkStart w:id="187" w:name="_Toc360094468"/>
      <w:bookmarkStart w:id="188" w:name="_Toc360209689"/>
      <w:r>
        <w:t>Internal Links:  Now Key Time</w:t>
      </w:r>
      <w:bookmarkEnd w:id="185"/>
      <w:bookmarkEnd w:id="186"/>
      <w:bookmarkEnd w:id="187"/>
      <w:bookmarkEnd w:id="188"/>
    </w:p>
    <w:p w:rsidR="00632517" w:rsidRDefault="00632517" w:rsidP="00632517">
      <w:pPr>
        <w:pStyle w:val="Heading4"/>
      </w:pPr>
      <w:r>
        <w:t>Obama has a limited window to push his second term agenda.</w:t>
      </w:r>
    </w:p>
    <w:p w:rsidR="00632517" w:rsidRDefault="00632517" w:rsidP="00632517">
      <w:r>
        <w:t xml:space="preserve">Julianna </w:t>
      </w:r>
      <w:r w:rsidRPr="00094905">
        <w:rPr>
          <w:rStyle w:val="StyleStyleBold12pt"/>
        </w:rPr>
        <w:t xml:space="preserve">Goldman </w:t>
      </w:r>
      <w:r>
        <w:t>(staff writer) May 23, 20</w:t>
      </w:r>
      <w:r w:rsidRPr="00094905">
        <w:rPr>
          <w:rStyle w:val="StyleStyleBold12pt"/>
        </w:rPr>
        <w:t>13</w:t>
      </w:r>
      <w:r>
        <w:t xml:space="preserve">.  Retrieved May 29, 2013 from </w:t>
      </w:r>
    </w:p>
    <w:p w:rsidR="00632517" w:rsidRDefault="00632517" w:rsidP="00632517">
      <w:r>
        <w:t>http://www.bloomberg.com/news/2013-05-24/obama-bully-pulpit-bullied-with-congress-probes-obscuring-agenda.html</w:t>
      </w:r>
    </w:p>
    <w:p w:rsidR="00632517" w:rsidRDefault="00632517" w:rsidP="00632517">
      <w:r w:rsidRPr="00094905">
        <w:rPr>
          <w:rStyle w:val="StyleBoldUnderline"/>
          <w:highlight w:val="yellow"/>
        </w:rPr>
        <w:t>Obama has a limited window to galvanize Americans, put his stamp on revamping the nation’s immigration laws,</w:t>
      </w:r>
      <w:r>
        <w:t xml:space="preserve"> pursue climate-change legislation and ensure that the plan to expand health coverage to tens of millions of the uninsured is carried out in the face of Republican resistance.¶ </w:t>
      </w:r>
      <w:r w:rsidRPr="00094905">
        <w:rPr>
          <w:rStyle w:val="StyleBoldUnderline"/>
          <w:highlight w:val="yellow"/>
        </w:rPr>
        <w:t>Every day that his message is overtaken by the static noise of congressional probes</w:t>
      </w:r>
      <w:r>
        <w:t xml:space="preserve"> -- into the Justice Department’s seizure of phone records from the Associated Press, the administration’s handling of the September attack on a U.S. outpost in Benghazi, Libya, and questions about what White House aides knew about the IRS scandal and when they knew it </w:t>
      </w:r>
      <w:r w:rsidRPr="00094905">
        <w:rPr>
          <w:rStyle w:val="StyleBoldUnderline"/>
          <w:highlight w:val="yellow"/>
        </w:rPr>
        <w:t>-- is a missed opportunity.</w:t>
      </w:r>
    </w:p>
    <w:p w:rsidR="00632517" w:rsidRDefault="00632517" w:rsidP="00632517">
      <w:pPr>
        <w:pStyle w:val="Heading4"/>
      </w:pPr>
      <w:r>
        <w:t xml:space="preserve">Obama has a short window of opportunity to pass his agenda.  </w:t>
      </w:r>
    </w:p>
    <w:p w:rsidR="00632517" w:rsidRDefault="00632517" w:rsidP="00632517">
      <w:r>
        <w:t xml:space="preserve">Jack </w:t>
      </w:r>
      <w:r w:rsidRPr="00094905">
        <w:rPr>
          <w:rStyle w:val="StyleStyleBold12pt"/>
        </w:rPr>
        <w:t>Plunkett</w:t>
      </w:r>
      <w:r>
        <w:t>, (staff writer) May 14, 20</w:t>
      </w:r>
      <w:r w:rsidRPr="00094905">
        <w:rPr>
          <w:rStyle w:val="StyleStyleBold12pt"/>
        </w:rPr>
        <w:t>13</w:t>
      </w:r>
      <w:r>
        <w:t xml:space="preserve">.  Retrieved May 29, 2013 from </w:t>
      </w:r>
    </w:p>
    <w:p w:rsidR="00632517" w:rsidRDefault="00632517" w:rsidP="00632517">
      <w:r>
        <w:t>http://www.npr.org/blogs/itsallpolitics/2013/05/14/183912123/controversies-risk-starving-obamas-agenda-of-air</w:t>
      </w:r>
    </w:p>
    <w:p w:rsidR="00632517" w:rsidRDefault="00632517" w:rsidP="00632517">
      <w:r>
        <w:t>"</w:t>
      </w:r>
      <w:r w:rsidRPr="00094905">
        <w:rPr>
          <w:rStyle w:val="StyleBoldUnderline"/>
          <w:highlight w:val="yellow"/>
        </w:rPr>
        <w:t>He really only has about five months to deal with some major issues like gun control, but also, of course, immigration and the grand bargain,"</w:t>
      </w:r>
      <w:r>
        <w:t xml:space="preserve"> said Thurber, referring to a deficit-reduction deal with Republicans to reduce spending and increase tax revenues.</w:t>
      </w:r>
    </w:p>
    <w:p w:rsidR="00632517" w:rsidRDefault="00632517" w:rsidP="00632517">
      <w:pPr>
        <w:pStyle w:val="Heading4"/>
      </w:pPr>
      <w:r>
        <w:t>Obama only has a narrow window to push his issues—Immediate push is key:</w:t>
      </w:r>
    </w:p>
    <w:p w:rsidR="00632517" w:rsidRDefault="00632517" w:rsidP="00632517">
      <w:pPr>
        <w:ind w:left="720"/>
      </w:pPr>
      <w:r>
        <w:t xml:space="preserve">Chris </w:t>
      </w:r>
      <w:r w:rsidRPr="00AF0C54">
        <w:rPr>
          <w:rStyle w:val="StyleStyleBold12pt"/>
        </w:rPr>
        <w:t>Weigant, 1/23/2013</w:t>
      </w:r>
      <w:r>
        <w:t xml:space="preserve"> (staff writer, “Handicapping Obama's Second Term Agenda,” </w:t>
      </w:r>
      <w:hyperlink r:id="rId176" w:history="1">
        <w:r w:rsidRPr="002036B3">
          <w:rPr>
            <w:rStyle w:val="Hyperlink"/>
          </w:rPr>
          <w:t>http://www.huffingtonpost.com/chris-weigant/obama-second-term_b_2537802.html</w:t>
        </w:r>
      </w:hyperlink>
      <w:r>
        <w:t>, Accessed 1/23/2013, rwg)</w:t>
      </w:r>
    </w:p>
    <w:p w:rsidR="00632517" w:rsidRPr="005F31D8" w:rsidRDefault="00632517" w:rsidP="00632517">
      <w:pPr>
        <w:rPr>
          <w:sz w:val="16"/>
        </w:rPr>
      </w:pPr>
      <w:r w:rsidRPr="005F31D8">
        <w:rPr>
          <w:rStyle w:val="StyleBoldUnderline"/>
          <w:highlight w:val="yellow"/>
        </w:rPr>
        <w:t xml:space="preserve">Obama, like all second-term presidents, will only have a </w:t>
      </w:r>
      <w:r w:rsidRPr="005F31D8">
        <w:rPr>
          <w:rStyle w:val="Emphasis"/>
          <w:highlight w:val="yellow"/>
        </w:rPr>
        <w:t>short window</w:t>
      </w:r>
      <w:r w:rsidRPr="005F31D8">
        <w:rPr>
          <w:rStyle w:val="StyleBoldUnderline"/>
          <w:highlight w:val="yellow"/>
        </w:rPr>
        <w:t xml:space="preserve"> of time to push his issues.</w:t>
      </w:r>
      <w:r w:rsidRPr="005F31D8">
        <w:rPr>
          <w:sz w:val="16"/>
        </w:rPr>
        <w:t xml:space="preserve"> There is one way this conventional wisdom could turn out to be wrong, but it is a long shot, at best. If Democrats can manage to hold their edge in the Senate and take control of the House in the 2014 midterm elections, then Obama could defy second-term expectations and actually get a lot done in his final two years in office. But, as I said, this should be seen as a remote possibility at this point. Remember 2010, in other words.</w:t>
      </w:r>
      <w:r w:rsidRPr="005F31D8">
        <w:rPr>
          <w:sz w:val="12"/>
        </w:rPr>
        <w:t>¶</w:t>
      </w:r>
      <w:r w:rsidRPr="005F31D8">
        <w:rPr>
          <w:sz w:val="16"/>
        </w:rPr>
        <w:t xml:space="preserve"> </w:t>
      </w:r>
      <w:r w:rsidRPr="005F31D8">
        <w:rPr>
          <w:rStyle w:val="StyleBoldUnderline"/>
          <w:highlight w:val="yellow"/>
        </w:rPr>
        <w:t xml:space="preserve">Realistically, Obama's only going to have anywhere from a few months to (at most) a year and a half to get anything accomplished. Which is why he is right to </w:t>
      </w:r>
      <w:r w:rsidRPr="005F31D8">
        <w:rPr>
          <w:rStyle w:val="Emphasis"/>
          <w:highlight w:val="yellow"/>
        </w:rPr>
        <w:t>push his agenda immediately</w:t>
      </w:r>
      <w:r w:rsidRPr="005F31D8">
        <w:rPr>
          <w:sz w:val="16"/>
        </w:rPr>
        <w:t>, as evidenced by his inaugural speech. But even he must realize that he's not going to get everything he wants, so it will be interesting to see what makes it through Congress and what dies an ignoble legislative death.</w:t>
      </w:r>
    </w:p>
    <w:p w:rsidR="00632517" w:rsidRPr="006A62FC" w:rsidRDefault="00632517" w:rsidP="00632517">
      <w:pPr>
        <w:pStyle w:val="Heading4"/>
      </w:pPr>
      <w:r w:rsidRPr="006A62FC">
        <w:t>Now is key—second term presidents have a narrow window to pass legislation:</w:t>
      </w:r>
    </w:p>
    <w:p w:rsidR="00632517" w:rsidRPr="00375360" w:rsidRDefault="00632517" w:rsidP="00632517">
      <w:pPr>
        <w:ind w:left="720"/>
      </w:pPr>
      <w:r w:rsidRPr="00375360">
        <w:t xml:space="preserve">Mark R. </w:t>
      </w:r>
      <w:r w:rsidRPr="00375360">
        <w:rPr>
          <w:rStyle w:val="StyleStyleBold12pt"/>
        </w:rPr>
        <w:t>Kennedy, 1/15/2013</w:t>
      </w:r>
      <w:r w:rsidRPr="00375360">
        <w:t xml:space="preserve"> (Professor of political management @ George Washington University, “My Immigration Reform Prediction: Late and Light,” </w:t>
      </w:r>
      <w:hyperlink r:id="rId177" w:history="1">
        <w:r w:rsidRPr="002036B3">
          <w:rPr>
            <w:rStyle w:val="Hyperlink"/>
          </w:rPr>
          <w:t>http://www.huffingtonpost.com/mark-r-kennedy/immigration-reform_b_2426718.html</w:t>
        </w:r>
      </w:hyperlink>
      <w:r>
        <w:t xml:space="preserve">, </w:t>
      </w:r>
      <w:r w:rsidRPr="00375360">
        <w:t>Accessed 1/23/2013, rwg)</w:t>
      </w:r>
    </w:p>
    <w:p w:rsidR="00632517" w:rsidRDefault="00632517" w:rsidP="00632517">
      <w:r w:rsidRPr="00375360">
        <w:rPr>
          <w:rStyle w:val="StyleBoldUnderline"/>
          <w:highlight w:val="yellow"/>
        </w:rPr>
        <w:t xml:space="preserve">Awaiting lame duck status: Second-term presidents normally have </w:t>
      </w:r>
      <w:r w:rsidRPr="00375360">
        <w:rPr>
          <w:rStyle w:val="Emphasis"/>
          <w:highlight w:val="yellow"/>
        </w:rPr>
        <w:t>a short window of time to pass</w:t>
      </w:r>
      <w:r w:rsidRPr="00375360">
        <w:rPr>
          <w:rStyle w:val="StyleBoldUnderline"/>
          <w:highlight w:val="yellow"/>
        </w:rPr>
        <w:t xml:space="preserve"> serious legislation before Congress picks up the mantle and starts driving the agenda</w:t>
      </w:r>
      <w:r w:rsidRPr="00375360">
        <w:t>.</w:t>
      </w:r>
    </w:p>
    <w:p w:rsidR="00632517" w:rsidRDefault="00632517" w:rsidP="00632517">
      <w:pPr>
        <w:pStyle w:val="Heading4"/>
      </w:pPr>
      <w:r>
        <w:t>Small window of opportunity on immigration reform:</w:t>
      </w:r>
    </w:p>
    <w:p w:rsidR="00632517" w:rsidRDefault="00632517" w:rsidP="00632517">
      <w:pPr>
        <w:ind w:left="720"/>
      </w:pPr>
      <w:r>
        <w:t xml:space="preserve">Jessica </w:t>
      </w:r>
      <w:r w:rsidRPr="002B70F3">
        <w:rPr>
          <w:rStyle w:val="StyleStyleBold12pt"/>
        </w:rPr>
        <w:t>Coscia, 1/21/2013</w:t>
      </w:r>
      <w:r>
        <w:t xml:space="preserve"> (staff writer, “Obama Inauguration: Latinos Take in History, Plan to Hold President Accountable,” </w:t>
      </w:r>
      <w:hyperlink r:id="rId178" w:history="1">
        <w:r w:rsidRPr="002036B3">
          <w:rPr>
            <w:rStyle w:val="Hyperlink"/>
          </w:rPr>
          <w:t>http://latino.foxnews.com/latino/news/2013/01/21/obama-inauguration-latinos-take-in-history-plan-to-hold-president-accountable/</w:t>
        </w:r>
      </w:hyperlink>
      <w:r>
        <w:t>, Accessed 1/23/2013, rwg)</w:t>
      </w:r>
    </w:p>
    <w:p w:rsidR="00632517" w:rsidRDefault="00632517" w:rsidP="00632517">
      <w:pPr>
        <w:rPr>
          <w:sz w:val="16"/>
        </w:rPr>
      </w:pPr>
      <w:r w:rsidRPr="002B70F3">
        <w:rPr>
          <w:sz w:val="16"/>
        </w:rPr>
        <w:t>She was happy to take in all the pomp and circumstance surrounding the inauguration – but she remained focused on the future.</w:t>
      </w:r>
      <w:r w:rsidRPr="002B70F3">
        <w:rPr>
          <w:sz w:val="12"/>
        </w:rPr>
        <w:t>¶</w:t>
      </w:r>
      <w:r w:rsidRPr="002B70F3">
        <w:rPr>
          <w:sz w:val="16"/>
        </w:rPr>
        <w:t xml:space="preserve"> "</w:t>
      </w:r>
      <w:r w:rsidRPr="002B70F3">
        <w:rPr>
          <w:rStyle w:val="StyleBoldUnderline"/>
          <w:highlight w:val="yellow"/>
        </w:rPr>
        <w:t>We have a small window of opportunity after this inauguration to make sure that promises like immigration reform are not forgotten</w:t>
      </w:r>
      <w:r w:rsidRPr="002B70F3">
        <w:rPr>
          <w:sz w:val="16"/>
        </w:rPr>
        <w:t>,” she said.</w:t>
      </w:r>
    </w:p>
    <w:p w:rsidR="00632517" w:rsidRDefault="00632517" w:rsidP="00632517">
      <w:r>
        <w:br w:type="page"/>
      </w:r>
    </w:p>
    <w:p w:rsidR="00632517" w:rsidRDefault="00632517" w:rsidP="00632517">
      <w:pPr>
        <w:pStyle w:val="Heading3"/>
      </w:pPr>
      <w:bookmarkStart w:id="189" w:name="_Toc350547574"/>
      <w:bookmarkStart w:id="190" w:name="_Toc360094016"/>
      <w:bookmarkStart w:id="191" w:name="_Toc360094469"/>
      <w:bookmarkStart w:id="192" w:name="_Toc360209690"/>
      <w:r>
        <w:t>Internal Links:  Republicans Key</w:t>
      </w:r>
      <w:bookmarkEnd w:id="189"/>
      <w:bookmarkEnd w:id="190"/>
      <w:bookmarkEnd w:id="191"/>
      <w:bookmarkEnd w:id="192"/>
    </w:p>
    <w:p w:rsidR="00632517" w:rsidRDefault="00632517" w:rsidP="00632517">
      <w:pPr>
        <w:pStyle w:val="Heading4"/>
      </w:pPr>
      <w:r>
        <w:t>(--) Republican support key on immigration reform:</w:t>
      </w:r>
    </w:p>
    <w:p w:rsidR="00632517" w:rsidRDefault="00632517" w:rsidP="00632517">
      <w:pPr>
        <w:ind w:left="720"/>
      </w:pPr>
      <w:r>
        <w:t xml:space="preserve">EMILY </w:t>
      </w:r>
      <w:r w:rsidRPr="008207F0">
        <w:rPr>
          <w:rStyle w:val="StyleStyleBold12pt"/>
        </w:rPr>
        <w:t>DERUY, 1/30/2013</w:t>
      </w:r>
      <w:r>
        <w:t xml:space="preserve"> (staff writer, “Gang of Eight Accelerates Immigration Reform Pace,” </w:t>
      </w:r>
      <w:hyperlink r:id="rId179" w:history="1">
        <w:r w:rsidRPr="00D011ED">
          <w:rPr>
            <w:rStyle w:val="Hyperlink"/>
          </w:rPr>
          <w:t>http://abcnews.go.com/ABC_Univision/Politics/gang-accelerates-immigration-reform-pace/story?id=18354593</w:t>
        </w:r>
      </w:hyperlink>
      <w:r>
        <w:t>, Accessed 1/30/2013, rwg)</w:t>
      </w:r>
    </w:p>
    <w:p w:rsidR="00632517" w:rsidRPr="008207F0" w:rsidRDefault="00632517" w:rsidP="00632517">
      <w:pPr>
        <w:rPr>
          <w:sz w:val="16"/>
        </w:rPr>
      </w:pPr>
      <w:r w:rsidRPr="008207F0">
        <w:rPr>
          <w:rStyle w:val="StyleBoldUnderline"/>
          <w:highlight w:val="yellow"/>
        </w:rPr>
        <w:t xml:space="preserve">Both men said they recognize that they're not going to get unanimous agreement on such a contentious issue, but said getting </w:t>
      </w:r>
      <w:r w:rsidRPr="008207F0">
        <w:rPr>
          <w:rStyle w:val="Emphasis"/>
          <w:highlight w:val="yellow"/>
        </w:rPr>
        <w:t>as much Republican support</w:t>
      </w:r>
      <w:r w:rsidRPr="008207F0">
        <w:rPr>
          <w:rStyle w:val="StyleBoldUnderline"/>
          <w:highlight w:val="yellow"/>
        </w:rPr>
        <w:t xml:space="preserve"> in the Senate </w:t>
      </w:r>
      <w:r w:rsidRPr="008207F0">
        <w:rPr>
          <w:rStyle w:val="Emphasis"/>
          <w:highlight w:val="yellow"/>
        </w:rPr>
        <w:t>as possible</w:t>
      </w:r>
      <w:r w:rsidRPr="008207F0">
        <w:rPr>
          <w:rStyle w:val="StyleBoldUnderline"/>
          <w:highlight w:val="yellow"/>
        </w:rPr>
        <w:t xml:space="preserve"> will be crucial to any bill's passage in the House</w:t>
      </w:r>
      <w:r w:rsidRPr="008207F0">
        <w:rPr>
          <w:sz w:val="16"/>
        </w:rPr>
        <w:t>. McCain said that the group hopes to attract as many as 80 votes in the Senate, an ambitious goal.</w:t>
      </w:r>
      <w:r w:rsidRPr="008207F0">
        <w:rPr>
          <w:sz w:val="12"/>
        </w:rPr>
        <w:t>¶</w:t>
      </w:r>
      <w:r w:rsidRPr="008207F0">
        <w:rPr>
          <w:sz w:val="16"/>
        </w:rPr>
        <w:t xml:space="preserve"> While McCain said he has not spoken directly to House Speaker John Boehner (R-Ohio), </w:t>
      </w:r>
      <w:r w:rsidRPr="008207F0">
        <w:rPr>
          <w:rStyle w:val="StyleBoldUnderline"/>
          <w:highlight w:val="yellow"/>
        </w:rPr>
        <w:t>he is encouraged by his support for the idea of immigration reform</w:t>
      </w:r>
      <w:r w:rsidRPr="008207F0">
        <w:rPr>
          <w:sz w:val="16"/>
        </w:rPr>
        <w:t>. He said the gang also "wants to work" with a group of House members currently discussing immigration reform.</w:t>
      </w:r>
    </w:p>
    <w:p w:rsidR="00632517" w:rsidRDefault="00632517" w:rsidP="00632517">
      <w:pPr>
        <w:pStyle w:val="Heading4"/>
      </w:pPr>
      <w:r>
        <w:t>(--) Republicans are key to Obama agenda:</w:t>
      </w:r>
    </w:p>
    <w:p w:rsidR="00632517" w:rsidRDefault="00632517" w:rsidP="00632517">
      <w:pPr>
        <w:ind w:left="720"/>
      </w:pPr>
      <w:r>
        <w:t xml:space="preserve">David </w:t>
      </w:r>
      <w:r w:rsidRPr="00B8711A">
        <w:rPr>
          <w:rStyle w:val="StyleStyleBold12pt"/>
        </w:rPr>
        <w:t>Lauter, 1/19/2013</w:t>
      </w:r>
      <w:r>
        <w:t xml:space="preserve"> (staff writer, “Obama comes out swinging for second term,” </w:t>
      </w:r>
      <w:hyperlink r:id="rId180" w:history="1">
        <w:r w:rsidRPr="00F65D61">
          <w:rPr>
            <w:rStyle w:val="Hyperlink"/>
          </w:rPr>
          <w:t>http://www.latimes.com/news/nationworld/nation/la-na-adv-inaug-fever-20130120,0,3781596,full.story</w:t>
        </w:r>
      </w:hyperlink>
      <w:r>
        <w:t>, Accessed 1/19/2013, rwg)</w:t>
      </w:r>
    </w:p>
    <w:p w:rsidR="00632517" w:rsidRDefault="00632517" w:rsidP="00632517">
      <w:r w:rsidRPr="00992AA6">
        <w:rPr>
          <w:rStyle w:val="StyleBoldUnderline"/>
          <w:highlight w:val="yellow"/>
        </w:rPr>
        <w:t xml:space="preserve">If </w:t>
      </w:r>
      <w:r w:rsidRPr="005D09D2">
        <w:rPr>
          <w:rStyle w:val="Emphasis"/>
          <w:highlight w:val="yellow"/>
        </w:rPr>
        <w:t>Republican opposition cracks</w:t>
      </w:r>
      <w:r w:rsidRPr="00992AA6">
        <w:rPr>
          <w:rStyle w:val="StyleBoldUnderline"/>
          <w:highlight w:val="yellow"/>
        </w:rPr>
        <w:t xml:space="preserve">, the president </w:t>
      </w:r>
      <w:r w:rsidRPr="006D4C0C">
        <w:rPr>
          <w:rStyle w:val="Emphasis"/>
          <w:highlight w:val="yellow"/>
        </w:rPr>
        <w:t>can win major victories</w:t>
      </w:r>
      <w:r w:rsidRPr="00992AA6">
        <w:rPr>
          <w:rStyle w:val="StyleBoldUnderline"/>
          <w:highlight w:val="yellow"/>
        </w:rPr>
        <w:t>. If the Republicans vote down his proposals, "the Republicans are now the party that's viewed as being fundamentally intransigent," and the votes could help Democratic candidates in future elections, he said</w:t>
      </w:r>
      <w:r>
        <w:t>.</w:t>
      </w:r>
    </w:p>
    <w:p w:rsidR="00632517" w:rsidRDefault="00632517" w:rsidP="00632517">
      <w:pPr>
        <w:pStyle w:val="Heading4"/>
      </w:pPr>
      <w:r>
        <w:t>(--) Republicans key to Obama’s agenda</w:t>
      </w:r>
    </w:p>
    <w:p w:rsidR="00632517" w:rsidRDefault="00632517" w:rsidP="00632517">
      <w:r>
        <w:t xml:space="preserve">Scott </w:t>
      </w:r>
      <w:r w:rsidRPr="005E7CDF">
        <w:rPr>
          <w:rStyle w:val="StyleStyleBold12pt"/>
        </w:rPr>
        <w:t>Wilson, 1/21/2013</w:t>
      </w:r>
      <w:r>
        <w:t xml:space="preserve"> (staff writer, The Washington Post, “Obama thinking big for term No. 2,” Accessed 1/24/2013, rwg)</w:t>
      </w:r>
    </w:p>
    <w:p w:rsidR="00632517" w:rsidRPr="005E7CDF" w:rsidRDefault="00632517" w:rsidP="00632517">
      <w:pPr>
        <w:rPr>
          <w:sz w:val="16"/>
        </w:rPr>
      </w:pPr>
      <w:r w:rsidRPr="005E7CDF">
        <w:rPr>
          <w:sz w:val="16"/>
        </w:rPr>
        <w:t xml:space="preserve">But, </w:t>
      </w:r>
      <w:r w:rsidRPr="005E7CDF">
        <w:rPr>
          <w:rStyle w:val="StyleBoldUnderline"/>
          <w:highlight w:val="yellow"/>
        </w:rPr>
        <w:t xml:space="preserve">as the looming confrontation over the borrowing limit suggests, Obama’s </w:t>
      </w:r>
      <w:r w:rsidRPr="005E7CDF">
        <w:rPr>
          <w:rStyle w:val="Emphasis"/>
          <w:highlight w:val="yellow"/>
        </w:rPr>
        <w:t>ability to work with the Republican Party</w:t>
      </w:r>
      <w:r w:rsidRPr="005E7CDF">
        <w:rPr>
          <w:rStyle w:val="StyleBoldUnderline"/>
          <w:highlight w:val="yellow"/>
        </w:rPr>
        <w:t>, through a mix of persuasion and confrontation, will probably determine his success</w:t>
      </w:r>
      <w:r w:rsidRPr="005E7CDF">
        <w:rPr>
          <w:sz w:val="16"/>
        </w:rPr>
        <w:t xml:space="preserve"> – and his legacy, for better or worse.</w:t>
      </w:r>
      <w:r w:rsidRPr="005E7CDF">
        <w:rPr>
          <w:sz w:val="12"/>
        </w:rPr>
        <w:t>¶</w:t>
      </w:r>
      <w:r w:rsidRPr="005E7CDF">
        <w:rPr>
          <w:sz w:val="16"/>
        </w:rPr>
        <w:t xml:space="preserve"> “</w:t>
      </w:r>
      <w:r w:rsidRPr="005E7CDF">
        <w:rPr>
          <w:rStyle w:val="StyleBoldUnderline"/>
          <w:highlight w:val="yellow"/>
        </w:rPr>
        <w:t>There’s a moment of opportunity now that’s important</w:t>
      </w:r>
      <w:r w:rsidRPr="005E7CDF">
        <w:rPr>
          <w:sz w:val="16"/>
        </w:rPr>
        <w:t>,” Pfeiffer said. “What’s frustrating is that we don’t have a political system or an opposition party worthy of the opportunity.”</w:t>
      </w:r>
    </w:p>
    <w:p w:rsidR="00632517" w:rsidRDefault="00632517" w:rsidP="00632517"/>
    <w:p w:rsidR="00632517" w:rsidRDefault="00632517" w:rsidP="00632517"/>
    <w:p w:rsidR="00632517" w:rsidRDefault="00632517" w:rsidP="00632517">
      <w:pPr>
        <w:pStyle w:val="Heading2"/>
      </w:pPr>
      <w:bookmarkStart w:id="193" w:name="_Toc360209691"/>
      <w:bookmarkStart w:id="194" w:name="_Toc359703961"/>
      <w:bookmarkStart w:id="195" w:name="_Toc360094017"/>
      <w:bookmarkStart w:id="196" w:name="_Toc360094470"/>
      <w:r>
        <w:t>Impacts: Nukes/Econ/Heg</w:t>
      </w:r>
      <w:bookmarkEnd w:id="193"/>
    </w:p>
    <w:p w:rsidR="00632517" w:rsidRDefault="00632517" w:rsidP="00632517">
      <w:pPr>
        <w:pStyle w:val="Heading3"/>
      </w:pPr>
      <w:bookmarkStart w:id="197" w:name="_Toc360209692"/>
      <w:r>
        <w:t>Impacts:  Cyber-Defenses Key to Solve Cyber-Terror</w:t>
      </w:r>
      <w:bookmarkEnd w:id="194"/>
      <w:bookmarkEnd w:id="195"/>
      <w:bookmarkEnd w:id="196"/>
      <w:bookmarkEnd w:id="197"/>
    </w:p>
    <w:p w:rsidR="00632517" w:rsidRDefault="00632517" w:rsidP="00632517">
      <w:pPr>
        <w:pStyle w:val="Heading4"/>
      </w:pPr>
      <w:r>
        <w:t xml:space="preserve">Cyber-defenses are necessary to solve and deter cyber-attacks. </w:t>
      </w:r>
    </w:p>
    <w:p w:rsidR="00632517" w:rsidRDefault="00632517" w:rsidP="00632517">
      <w:r>
        <w:t xml:space="preserve">O. Sami </w:t>
      </w:r>
      <w:r w:rsidRPr="00094905">
        <w:rPr>
          <w:rStyle w:val="StyleStyleBold12pt"/>
        </w:rPr>
        <w:t xml:space="preserve">Saydjari </w:t>
      </w:r>
      <w:r>
        <w:t xml:space="preserve"> (Cyber Defense Agency, LLC)  20</w:t>
      </w:r>
      <w:r w:rsidRPr="00094905">
        <w:rPr>
          <w:rStyle w:val="StyleStyleBold12pt"/>
        </w:rPr>
        <w:t>08</w:t>
      </w:r>
      <w:r>
        <w:t>.  Retrieved May 29, 2013 from  Annual Computer Security Applications Conference, http://www.acsac.org/2008/program /keynotes/saydjari.pdf</w:t>
      </w:r>
    </w:p>
    <w:p w:rsidR="00632517" w:rsidRDefault="00632517" w:rsidP="00632517">
      <w:r>
        <w:t xml:space="preserve">As a step toward a security research plan that includes such capabilities, we should identify endstates— goals in terms of how we want our systems to ideally operate. This fresh perspective includes the overall strategic picture and connects clearly with strategic actions that significantly mitigate strategic vulnerabilities. </w:t>
      </w:r>
      <w:r w:rsidRPr="00E12D73">
        <w:rPr>
          <w:rStyle w:val="StyleBoldUnderline"/>
          <w:highlight w:val="yellow"/>
        </w:rPr>
        <w:t xml:space="preserve">If, for example, the nation has a capability to quickly recover its critical information infrastructure, then the end-state is that strategic attack damages are mitigated and critical services are restored quickly, possibly </w:t>
      </w:r>
      <w:r w:rsidRPr="00E12D73">
        <w:rPr>
          <w:rStyle w:val="Emphasis"/>
          <w:highlight w:val="yellow"/>
        </w:rPr>
        <w:t>deterring adversaries</w:t>
      </w:r>
      <w:r w:rsidRPr="00E12D73">
        <w:rPr>
          <w:rStyle w:val="StyleBoldUnderline"/>
          <w:highlight w:val="yellow"/>
        </w:rPr>
        <w:t xml:space="preserve"> from attempting a future attack</w:t>
      </w:r>
      <w:r>
        <w:t xml:space="preserve">. Desired End-States. The National Cyber Defense Initiative (NCDI) Opening Moves Workshop [4] identified important end-states, the outcome of a 10- year research effort to create critical capabilities. The following end-states appear in the workshop proceedings: --Continuity of Critical Information Infrastructure Operations. </w:t>
      </w:r>
      <w:r w:rsidRPr="00E12D73">
        <w:rPr>
          <w:rStyle w:val="StyleBoldUnderline"/>
          <w:highlight w:val="yellow"/>
        </w:rPr>
        <w:t>Create technology that would be the basis for a resilient US cyber infrastructure that would sustain critical functions in the face of attacks</w:t>
      </w:r>
      <w:r>
        <w:t xml:space="preserve">, including those that could be affected by determined adversaries. --Well-Defended Critical Assets. Make it economically prohibitive for an adversary to cause strategic damage to critical US infrastructures. Currently, adversaries can attack critical systems without investing substantial resources. </w:t>
      </w:r>
    </w:p>
    <w:p w:rsidR="00632517" w:rsidRPr="00B50F09" w:rsidRDefault="00632517" w:rsidP="00632517">
      <w:pPr>
        <w:pStyle w:val="Heading4"/>
      </w:pPr>
      <w:r>
        <w:t>I</w:t>
      </w:r>
      <w:r w:rsidRPr="00B50F09">
        <w:t>ncreasing green cards generates effective IT experts to combat cyber war</w:t>
      </w:r>
    </w:p>
    <w:p w:rsidR="00632517" w:rsidRPr="00B50F09" w:rsidRDefault="00632517" w:rsidP="00632517">
      <w:pPr>
        <w:ind w:left="720"/>
      </w:pPr>
      <w:r w:rsidRPr="00B50F09">
        <w:rPr>
          <w:rStyle w:val="StyleStyleBold12pt"/>
        </w:rPr>
        <w:t>McLarty 9</w:t>
      </w:r>
      <w:r w:rsidRPr="00B50F09">
        <w:t xml:space="preserve"> (Thomas F. III, President – McLarty Associates and Former White House Chief of Staff and Task Force Co-Chair, “U.S. Immigration Policy: Report of a CFR-Sponsored Independent Task Force”, 7-8, http://www.cfr.org/ publication/19759/us_immigration_policy.html) </w:t>
      </w:r>
    </w:p>
    <w:p w:rsidR="00632517" w:rsidRDefault="00632517" w:rsidP="00632517">
      <w:pPr>
        <w:rPr>
          <w:sz w:val="16"/>
        </w:rPr>
      </w:pPr>
      <w:r w:rsidRPr="003001B4">
        <w:rPr>
          <w:sz w:val="16"/>
        </w:rPr>
        <w:t xml:space="preserve">We have seen, </w:t>
      </w:r>
      <w:r w:rsidRPr="003001B4">
        <w:rPr>
          <w:rStyle w:val="StyleBoldUnderline"/>
          <w:highlight w:val="yellow"/>
        </w:rPr>
        <w:t>when you look at the</w:t>
      </w:r>
      <w:r w:rsidRPr="003001B4">
        <w:rPr>
          <w:sz w:val="16"/>
        </w:rPr>
        <w:t xml:space="preserve"> table of the </w:t>
      </w:r>
      <w:r w:rsidRPr="003001B4">
        <w:rPr>
          <w:rStyle w:val="StyleBoldUnderline"/>
          <w:highlight w:val="yellow"/>
        </w:rPr>
        <w:t>top 20 firms that are H1-B visa requestors, at least 15 of those are IT firms</w:t>
      </w:r>
      <w:r w:rsidRPr="003001B4">
        <w:rPr>
          <w:sz w:val="16"/>
        </w:rPr>
        <w:t xml:space="preserve">. And as we're seeing across industry, much of the hardware and software that's used in this country is not only manufactured now overseas, but </w:t>
      </w:r>
      <w:r w:rsidRPr="00B50F09">
        <w:rPr>
          <w:rStyle w:val="StyleBoldUnderline"/>
        </w:rPr>
        <w:t>it's developed overseas</w:t>
      </w:r>
      <w:r w:rsidRPr="003001B4">
        <w:rPr>
          <w:sz w:val="16"/>
        </w:rPr>
        <w:t xml:space="preserve"> by scientists and engineers who were educated here in the United States.</w:t>
      </w:r>
      <w:r w:rsidRPr="003001B4">
        <w:rPr>
          <w:sz w:val="12"/>
        </w:rPr>
        <w:t>¶</w:t>
      </w:r>
      <w:r w:rsidRPr="003001B4">
        <w:rPr>
          <w:sz w:val="16"/>
        </w:rPr>
        <w:t xml:space="preserve"> </w:t>
      </w:r>
      <w:r w:rsidRPr="003001B4">
        <w:rPr>
          <w:rStyle w:val="StyleBoldUnderline"/>
          <w:highlight w:val="yellow"/>
        </w:rPr>
        <w:t>We're seeing a lot more activity around cyber-security, certainly</w:t>
      </w:r>
      <w:r w:rsidRPr="003001B4">
        <w:rPr>
          <w:sz w:val="16"/>
        </w:rPr>
        <w:t xml:space="preserve"> noteworthy </w:t>
      </w:r>
      <w:r w:rsidRPr="003001B4">
        <w:rPr>
          <w:rStyle w:val="StyleBoldUnderline"/>
          <w:highlight w:val="yellow"/>
        </w:rPr>
        <w:t>attack</w:t>
      </w:r>
      <w:r w:rsidRPr="00B50F09">
        <w:rPr>
          <w:rStyle w:val="StyleBoldUnderline"/>
        </w:rPr>
        <w:t>s</w:t>
      </w:r>
      <w:r w:rsidRPr="003001B4">
        <w:rPr>
          <w:sz w:val="16"/>
        </w:rPr>
        <w:t xml:space="preserve"> here </w:t>
      </w:r>
      <w:r w:rsidRPr="003001B4">
        <w:rPr>
          <w:rStyle w:val="StyleBoldUnderline"/>
          <w:highlight w:val="yellow"/>
        </w:rPr>
        <w:t>very recently</w:t>
      </w:r>
      <w:r w:rsidRPr="003001B4">
        <w:rPr>
          <w:sz w:val="16"/>
        </w:rPr>
        <w:t xml:space="preserve">. It's becoming an increasingly dominant set of requirements across not only to the Department of Defense, but the Department of Homeland Security and the critical infrastructure that's held in private hands. </w:t>
      </w:r>
      <w:r w:rsidRPr="003001B4">
        <w:rPr>
          <w:rStyle w:val="StyleBoldUnderline"/>
          <w:highlight w:val="yellow"/>
        </w:rPr>
        <w:t>Was there any discussion</w:t>
      </w:r>
      <w:r w:rsidRPr="003001B4">
        <w:rPr>
          <w:sz w:val="16"/>
        </w:rPr>
        <w:t xml:space="preserve"> or any interest from DOD or DHS as you undertook this review on the security </w:t>
      </w:r>
      <w:r w:rsidRPr="003001B4">
        <w:rPr>
          <w:rStyle w:val="StyleBoldUnderline"/>
          <w:highlight w:val="yellow"/>
        </w:rPr>
        <w:t>things about what can be done to</w:t>
      </w:r>
      <w:r w:rsidRPr="003001B4">
        <w:rPr>
          <w:sz w:val="16"/>
        </w:rPr>
        <w:t xml:space="preserve"> try to </w:t>
      </w:r>
      <w:r w:rsidRPr="003001B4">
        <w:rPr>
          <w:rStyle w:val="StyleBoldUnderline"/>
          <w:highlight w:val="yellow"/>
        </w:rPr>
        <w:t>generate a more effective group of IT experts here in the U</w:t>
      </w:r>
      <w:r w:rsidRPr="003001B4">
        <w:rPr>
          <w:sz w:val="16"/>
        </w:rPr>
        <w:t xml:space="preserve">nited </w:t>
      </w:r>
      <w:r w:rsidRPr="003001B4">
        <w:rPr>
          <w:rStyle w:val="StyleBoldUnderline"/>
          <w:highlight w:val="yellow"/>
        </w:rPr>
        <w:t>S</w:t>
      </w:r>
      <w:r w:rsidRPr="003001B4">
        <w:rPr>
          <w:sz w:val="16"/>
        </w:rPr>
        <w:t xml:space="preserve">tates, </w:t>
      </w:r>
      <w:r w:rsidRPr="003001B4">
        <w:rPr>
          <w:rStyle w:val="StyleBoldUnderline"/>
          <w:highlight w:val="yellow"/>
        </w:rPr>
        <w:t>many of which are coming to the U.S. institutions</w:t>
      </w:r>
      <w:r w:rsidRPr="003001B4">
        <w:rPr>
          <w:sz w:val="16"/>
          <w:highlight w:val="yellow"/>
        </w:rPr>
        <w:t>,</w:t>
      </w:r>
      <w:r w:rsidRPr="003001B4">
        <w:rPr>
          <w:sz w:val="16"/>
        </w:rPr>
        <w:t xml:space="preserve"> academic institutions </w:t>
      </w:r>
      <w:r w:rsidRPr="003001B4">
        <w:rPr>
          <w:rStyle w:val="StyleBoldUnderline"/>
          <w:highlight w:val="yellow"/>
        </w:rPr>
        <w:t>from overseas and</w:t>
      </w:r>
      <w:r w:rsidRPr="003001B4">
        <w:rPr>
          <w:sz w:val="16"/>
        </w:rPr>
        <w:t xml:space="preserve"> often </w:t>
      </w:r>
      <w:r w:rsidRPr="003001B4">
        <w:rPr>
          <w:rStyle w:val="StyleBoldUnderline"/>
          <w:highlight w:val="yellow"/>
        </w:rPr>
        <w:t>returning back? This</w:t>
      </w:r>
      <w:r w:rsidRPr="003001B4">
        <w:rPr>
          <w:sz w:val="16"/>
        </w:rPr>
        <w:t xml:space="preserve"> potentially </w:t>
      </w:r>
      <w:r w:rsidRPr="003001B4">
        <w:rPr>
          <w:rStyle w:val="StyleBoldUnderline"/>
          <w:highlight w:val="yellow"/>
        </w:rPr>
        <w:t>puts us at a competitive disadvantage</w:t>
      </w:r>
      <w:r w:rsidRPr="003001B4">
        <w:rPr>
          <w:sz w:val="16"/>
        </w:rPr>
        <w:t xml:space="preserve"> going forward.</w:t>
      </w:r>
      <w:r w:rsidRPr="003001B4">
        <w:rPr>
          <w:sz w:val="12"/>
        </w:rPr>
        <w:t>¶</w:t>
      </w:r>
      <w:r w:rsidRPr="003001B4">
        <w:rPr>
          <w:sz w:val="16"/>
        </w:rPr>
        <w:t xml:space="preserve"> MCLARTY: Yes. And I think your question largely is the answer as well. I mean, </w:t>
      </w:r>
      <w:r w:rsidRPr="003001B4">
        <w:rPr>
          <w:rStyle w:val="StyleBoldUnderline"/>
          <w:highlight w:val="yellow"/>
        </w:rPr>
        <w:t>clearly we have less talented students here studying</w:t>
      </w:r>
      <w:r w:rsidRPr="003001B4">
        <w:rPr>
          <w:sz w:val="16"/>
        </w:rPr>
        <w:t xml:space="preserve"> -- or put another way, more </w:t>
      </w:r>
      <w:r w:rsidRPr="003001B4">
        <w:rPr>
          <w:rStyle w:val="StyleBoldUnderline"/>
          <w:highlight w:val="yellow"/>
        </w:rPr>
        <w:t>talented students</w:t>
      </w:r>
      <w:r w:rsidRPr="003001B4">
        <w:rPr>
          <w:sz w:val="16"/>
        </w:rPr>
        <w:t xml:space="preserve"> studying in other countries that are gifted, talented, really </w:t>
      </w:r>
      <w:r w:rsidRPr="003001B4">
        <w:rPr>
          <w:rStyle w:val="StyleBoldUnderline"/>
          <w:highlight w:val="yellow"/>
        </w:rPr>
        <w:t>have a tremendous ability to develop these kind of technology and scientific advances</w:t>
      </w:r>
      <w:r w:rsidRPr="003001B4">
        <w:rPr>
          <w:sz w:val="16"/>
        </w:rPr>
        <w:t xml:space="preserve">, we're going to be put at an increasingly disadvantage. Where if they come here -- and </w:t>
      </w:r>
      <w:r w:rsidRPr="00B50F09">
        <w:rPr>
          <w:rStyle w:val="StyleBoldUnderline"/>
        </w:rPr>
        <w:t>I</w:t>
      </w:r>
      <w:r w:rsidRPr="003001B4">
        <w:rPr>
          <w:sz w:val="16"/>
        </w:rPr>
        <w:t xml:space="preserve"> kind of </w:t>
      </w:r>
      <w:r w:rsidRPr="003001B4">
        <w:rPr>
          <w:rStyle w:val="StyleBoldUnderline"/>
          <w:highlight w:val="yellow"/>
        </w:rPr>
        <w:t>like</w:t>
      </w:r>
      <w:r w:rsidRPr="003001B4">
        <w:rPr>
          <w:sz w:val="16"/>
        </w:rPr>
        <w:t xml:space="preserve"> Dr. Land's approach of </w:t>
      </w:r>
      <w:r w:rsidRPr="003001B4">
        <w:rPr>
          <w:rStyle w:val="StyleBoldUnderline"/>
          <w:highlight w:val="yellow"/>
        </w:rPr>
        <w:t>the green card being handed to them</w:t>
      </w:r>
      <w:r w:rsidRPr="003001B4">
        <w:rPr>
          <w:sz w:val="16"/>
        </w:rPr>
        <w:t xml:space="preserve"> or carefully put in their billfold or purse as they graduate -- then, obviously, </w:t>
      </w:r>
      <w:r w:rsidRPr="003001B4">
        <w:rPr>
          <w:rStyle w:val="StyleBoldUnderline"/>
          <w:highlight w:val="yellow"/>
        </w:rPr>
        <w:t>that's</w:t>
      </w:r>
      <w:r w:rsidRPr="003001B4">
        <w:rPr>
          <w:sz w:val="16"/>
          <w:highlight w:val="yellow"/>
        </w:rPr>
        <w:t xml:space="preserve"> </w:t>
      </w:r>
      <w:r w:rsidRPr="003001B4">
        <w:rPr>
          <w:rStyle w:val="StyleBoldUnderline"/>
          <w:highlight w:val="yellow"/>
        </w:rPr>
        <w:t>going to strengthen</w:t>
      </w:r>
      <w:r w:rsidRPr="003001B4">
        <w:rPr>
          <w:sz w:val="16"/>
        </w:rPr>
        <w:t xml:space="preserve">, I think, our system, </w:t>
      </w:r>
      <w:r w:rsidRPr="003001B4">
        <w:rPr>
          <w:rStyle w:val="StyleBoldUnderline"/>
          <w:highlight w:val="yellow"/>
        </w:rPr>
        <w:t>our security needs</w:t>
      </w:r>
      <w:r w:rsidRPr="003001B4">
        <w:rPr>
          <w:sz w:val="16"/>
          <w:highlight w:val="yellow"/>
        </w:rPr>
        <w:t>.</w:t>
      </w:r>
    </w:p>
    <w:p w:rsidR="00632517" w:rsidRDefault="00632517" w:rsidP="00632517">
      <w:pPr>
        <w:pStyle w:val="Heading4"/>
      </w:pPr>
      <w:r>
        <w:t xml:space="preserve">Cyber war causes extinction. </w:t>
      </w:r>
    </w:p>
    <w:p w:rsidR="00632517" w:rsidRPr="002B754A" w:rsidRDefault="00632517" w:rsidP="00632517">
      <w:pPr>
        <w:spacing w:before="100" w:after="100"/>
      </w:pPr>
      <w:bookmarkStart w:id="198" w:name="_Toc350547587"/>
      <w:bookmarkStart w:id="199" w:name="_Toc360209693"/>
      <w:r w:rsidRPr="002B754A">
        <w:rPr>
          <w:rStyle w:val="Heading3Char"/>
        </w:rPr>
        <w:t>Heinbockel 00</w:t>
      </w:r>
      <w:bookmarkEnd w:id="198"/>
      <w:bookmarkEnd w:id="199"/>
      <w:r w:rsidRPr="002B754A">
        <w:t xml:space="preserve"> (William, cyber warfare expert, “Press ‘Enter’ to Win World War III” &lt;http://www.rit.edu/~wjh3710/pub/senior_paper.pdf&gt; November 2000)</w:t>
      </w:r>
    </w:p>
    <w:p w:rsidR="00632517" w:rsidRPr="00A907CE" w:rsidRDefault="00632517" w:rsidP="00632517">
      <w:pPr>
        <w:spacing w:before="100" w:after="100"/>
        <w:rPr>
          <w:sz w:val="14"/>
        </w:rPr>
      </w:pPr>
      <w:r w:rsidRPr="003001B4">
        <w:rPr>
          <w:highlight w:val="yellow"/>
          <w:u w:val="single"/>
        </w:rPr>
        <w:t>Cyber warfare will</w:t>
      </w:r>
      <w:r w:rsidRPr="00A907CE">
        <w:rPr>
          <w:sz w:val="14"/>
        </w:rPr>
        <w:t xml:space="preserve"> become the military technology of the future and will ultimately </w:t>
      </w:r>
      <w:r w:rsidRPr="003001B4">
        <w:rPr>
          <w:highlight w:val="yellow"/>
          <w:u w:val="single"/>
        </w:rPr>
        <w:t>be the blitzkrieg of the 21 st century</w:t>
      </w:r>
      <w:r w:rsidRPr="00A907CE">
        <w:rPr>
          <w:sz w:val="14"/>
        </w:rPr>
        <w:t>. This is because cyberwars are fast and cheap and require fewer participants. Cyber warfare is more controlled than nuclear, biological, or chemical warfare. Cyber weapons will begin a war where the winner will truly be the commander that makes the best use of state-of-the-art technology to disrupt an enemy’s economy. Even though technology has become more deadly, future war will have fewer human casualties than any other major war in the history of the world. The countries of NATO should start looking toward the deactivation and disuse of all biological and nuclear capacities during warfare. Cyber warfare has rendered these capacities to be too powerful for use by any nation or organization for any reason. Nuclear and biological warfare have been a technology of the past, and cyberwar will be the technology of the future. Albert Einstein predicted that, “I do not know with what weapons World War III will be fought, but World War IV will be fought with sticks and stones (Sublette).” Nuclear warfare and biological warfare were yesterday’s weapons, but</w:t>
      </w:r>
      <w:r w:rsidRPr="002B754A">
        <w:rPr>
          <w:u w:val="single"/>
        </w:rPr>
        <w:t xml:space="preserve"> </w:t>
      </w:r>
      <w:r w:rsidRPr="00A907CE">
        <w:rPr>
          <w:highlight w:val="yellow"/>
          <w:u w:val="single"/>
        </w:rPr>
        <w:t>cyber warfare is the weapon of tomorrow’s armies</w:t>
      </w:r>
      <w:r w:rsidRPr="002B754A">
        <w:rPr>
          <w:u w:val="single"/>
        </w:rPr>
        <w:t>.</w:t>
      </w:r>
      <w:r w:rsidRPr="00A907CE">
        <w:rPr>
          <w:sz w:val="14"/>
        </w:rPr>
        <w:t xml:space="preserve"> Will the new technologies of tomorrow ultimately lead to the self-destruction of humans? </w:t>
      </w:r>
      <w:r w:rsidRPr="00A907CE">
        <w:rPr>
          <w:highlight w:val="yellow"/>
          <w:u w:val="single"/>
        </w:rPr>
        <w:t>People have developed the technology that leads to world destruction.</w:t>
      </w:r>
      <w:r w:rsidRPr="002B754A">
        <w:rPr>
          <w:u w:val="single"/>
        </w:rPr>
        <w:t xml:space="preserve"> Vince Incardona, a networking specialist at Rochester Institute of Technology says that, </w:t>
      </w:r>
      <w:r w:rsidRPr="00A907CE">
        <w:rPr>
          <w:highlight w:val="yellow"/>
          <w:u w:val="single"/>
        </w:rPr>
        <w:t>“[Humans] have already perfected the art of eliminating each other so well that continuing to perfect these technologies only leads in one direction: extinction</w:t>
      </w:r>
      <w:r w:rsidRPr="00A907CE">
        <w:rPr>
          <w:sz w:val="14"/>
        </w:rPr>
        <w:t xml:space="preserve"> (*Incardona).” </w:t>
      </w:r>
    </w:p>
    <w:p w:rsidR="00632517" w:rsidRDefault="00632517" w:rsidP="00632517"/>
    <w:p w:rsidR="00632517" w:rsidRDefault="00632517" w:rsidP="00632517">
      <w:r>
        <w:br w:type="page"/>
      </w:r>
    </w:p>
    <w:p w:rsidR="00632517" w:rsidRDefault="00632517" w:rsidP="00632517">
      <w:pPr>
        <w:pStyle w:val="Heading3"/>
      </w:pPr>
      <w:bookmarkStart w:id="200" w:name="_Toc359703962"/>
      <w:bookmarkStart w:id="201" w:name="_Toc360094018"/>
      <w:bookmarkStart w:id="202" w:name="_Toc360094471"/>
      <w:bookmarkStart w:id="203" w:name="_Toc360209694"/>
      <w:r>
        <w:t>Impacts: Nuclear War</w:t>
      </w:r>
      <w:bookmarkEnd w:id="200"/>
      <w:bookmarkEnd w:id="201"/>
      <w:bookmarkEnd w:id="202"/>
      <w:bookmarkEnd w:id="203"/>
    </w:p>
    <w:p w:rsidR="00632517" w:rsidRDefault="00632517" w:rsidP="00632517">
      <w:pPr>
        <w:pStyle w:val="Heading4"/>
      </w:pPr>
      <w:r>
        <w:t xml:space="preserve">Cyber-attacks risk a nuclear war. </w:t>
      </w:r>
    </w:p>
    <w:p w:rsidR="00632517" w:rsidRDefault="00632517" w:rsidP="00632517">
      <w:r>
        <w:t xml:space="preserve">Sean </w:t>
      </w:r>
      <w:r w:rsidRPr="00E12D73">
        <w:rPr>
          <w:rStyle w:val="StyleStyleBold12pt"/>
        </w:rPr>
        <w:t>Lawson</w:t>
      </w:r>
      <w:r>
        <w:t xml:space="preserve"> (PhD, expert in information-age warfare) May 13, 20</w:t>
      </w:r>
      <w:r w:rsidRPr="00E12D73">
        <w:rPr>
          <w:rStyle w:val="StyleStyleBold12pt"/>
        </w:rPr>
        <w:t>09</w:t>
      </w:r>
      <w:r>
        <w:t>. Retrieved May 29, 2013 from www.seanlawson.net/?p=477</w:t>
      </w:r>
    </w:p>
    <w:p w:rsidR="00632517" w:rsidRPr="00E12D73" w:rsidRDefault="00632517" w:rsidP="00632517">
      <w:pPr>
        <w:rPr>
          <w:sz w:val="16"/>
        </w:rPr>
      </w:pPr>
      <w:r w:rsidRPr="00E12D73">
        <w:rPr>
          <w:sz w:val="16"/>
        </w:rPr>
        <w:t xml:space="preserve">So, from a theoretical standpoint, I think his concerns are well founded. But </w:t>
      </w:r>
      <w:r w:rsidRPr="00E12D73">
        <w:rPr>
          <w:rStyle w:val="StyleBoldUnderline"/>
          <w:highlight w:val="yellow"/>
        </w:rPr>
        <w:t>the current state of U.S. policy may be cause for even greater concern</w:t>
      </w:r>
      <w:r w:rsidRPr="00E12D73">
        <w:rPr>
          <w:sz w:val="16"/>
        </w:rPr>
        <w:t xml:space="preserve">. It’s not just worrisome that a hypothetical blinding attack via cyberspace could send a signal of imminent attack and therefore trigger an irrational response from the adversary. </w:t>
      </w:r>
      <w:r w:rsidRPr="00E12D73">
        <w:rPr>
          <w:rStyle w:val="StyleBoldUnderline"/>
          <w:highlight w:val="yellow"/>
        </w:rPr>
        <w:t xml:space="preserve">What is also cause for concern is that current U.S. policy indicates that “kinetic attacks” (i.e. physical use of force) are seen as potentially legitimate responses to cyber attacks. Most worrisome is that current U.S. policy implies that a </w:t>
      </w:r>
      <w:r w:rsidRPr="00E12D73">
        <w:rPr>
          <w:rStyle w:val="Emphasis"/>
          <w:highlight w:val="yellow"/>
        </w:rPr>
        <w:t>nuclear response</w:t>
      </w:r>
      <w:r w:rsidRPr="00E12D73">
        <w:rPr>
          <w:rStyle w:val="StyleBoldUnderline"/>
          <w:highlight w:val="yellow"/>
        </w:rPr>
        <w:t xml:space="preserve"> is possible, something that policy makers have not denied</w:t>
      </w:r>
      <w:r w:rsidRPr="00E12D73">
        <w:rPr>
          <w:sz w:val="16"/>
        </w:rPr>
        <w:t xml:space="preserve"> in recent press reports.</w:t>
      </w:r>
      <w:r w:rsidRPr="00E12D73">
        <w:rPr>
          <w:sz w:val="12"/>
        </w:rPr>
        <w:t>¶</w:t>
      </w:r>
      <w:r w:rsidRPr="00E12D73">
        <w:rPr>
          <w:sz w:val="16"/>
        </w:rPr>
        <w:t xml:space="preserve"> The reason, in part, is that the U.S. defense community has increasingly come to see cyberspace as a “domain of warfare” equivalent to air, land, sea, and space. The definition of cyberspace as its own domain of warfare helps in its own right to blur the online/offline, physical-space/cyberspace boundary. But thinking logically about the potential consequences of this framing leads to some disconcerting conclusions.</w:t>
      </w:r>
      <w:r w:rsidRPr="00E12D73">
        <w:rPr>
          <w:sz w:val="12"/>
        </w:rPr>
        <w:t>¶</w:t>
      </w:r>
      <w:r w:rsidRPr="00E12D73">
        <w:rPr>
          <w:sz w:val="16"/>
        </w:rPr>
        <w:t xml:space="preserve"> If cyberspace is a domain of warfare, then it becomes possible to define “cyber attacks” (whatever those may be said to entail) as acts of war. But what happens if the U.S. is attacked in any of the other domains? It retaliates. But it usually does not respond only within the domain in which it was attacked. Rather, responses are typically “cross-domain responses”–i.e. a massive bombing on U.S. soil or vital U.S. interests abroad (e.g. think 9/11 or Pearl Harbor) might lead to air strikes against the attacker. Even more likely given a U.S. military “way of warfare” that emphasizes multidimensional, “joint” operations is a massive conventional (i.e. non-nuclear) response against the attacker in all domains (air, land, sea, space), simultaneously.</w:t>
      </w:r>
      <w:r w:rsidRPr="00E12D73">
        <w:rPr>
          <w:sz w:val="12"/>
        </w:rPr>
        <w:t>¶</w:t>
      </w:r>
      <w:r w:rsidRPr="00E12D73">
        <w:rPr>
          <w:sz w:val="16"/>
        </w:rPr>
        <w:t xml:space="preserve"> The possibility of “kinetic action” in response to cyber attack, or as part of offensive U.S. cyber operations, is part of the current (2006) National Military Strategy for Cyberspace Operations [5]:</w:t>
      </w:r>
      <w:r w:rsidRPr="00E12D73">
        <w:rPr>
          <w:sz w:val="12"/>
        </w:rPr>
        <w:t>¶</w:t>
      </w:r>
      <w:r w:rsidRPr="00E12D73">
        <w:rPr>
          <w:sz w:val="16"/>
        </w:rPr>
        <w:t xml:space="preserve"> Of course, the possibility that a cyber attack on the U.S. could lead to a U.S. nuclear reply constitutes possibly the ultimate in “cross-domain response.” And while this may seem far fetched, it has not been ruled out by U.S. defense policy makers and is, in fact, implied in current U.S. defense policy documents. From the National Military Strategy of the United States (2004):</w:t>
      </w:r>
      <w:r w:rsidRPr="00E12D73">
        <w:rPr>
          <w:sz w:val="12"/>
        </w:rPr>
        <w:t>¶</w:t>
      </w:r>
      <w:r w:rsidRPr="00E12D73">
        <w:rPr>
          <w:sz w:val="16"/>
        </w:rPr>
        <w:t xml:space="preserve"> “The term WMD/E relates to a broad range of adversary capabilities that pose potentially devastating impacts. WMD/E includes chemical, biological, radiological, nuclear, and enhanced high explosive weapons as well as other, more asymmetrical ‘weapons’. They may rely more on disruptive impact than destructive kinetic effects. For example, cyber attacks on US commercial information systems or attacks against transportation networks may have a greater economic or psychological effect than a relatively small release of a lethal agent.” [6]</w:t>
      </w:r>
    </w:p>
    <w:p w:rsidR="00632517" w:rsidRDefault="00632517" w:rsidP="00632517">
      <w:pPr>
        <w:pStyle w:val="Heading4"/>
      </w:pPr>
      <w:r>
        <w:t xml:space="preserve">Cyber-attacks risk a nuclear war. </w:t>
      </w:r>
    </w:p>
    <w:p w:rsidR="00632517" w:rsidRDefault="00632517" w:rsidP="00632517">
      <w:r>
        <w:t xml:space="preserve">Sean </w:t>
      </w:r>
      <w:r w:rsidRPr="00E12D73">
        <w:rPr>
          <w:rStyle w:val="StyleStyleBold12pt"/>
        </w:rPr>
        <w:t>Lawson</w:t>
      </w:r>
      <w:r>
        <w:t xml:space="preserve"> (PhD, expert in information-age warfare) May 13, 20</w:t>
      </w:r>
      <w:r w:rsidRPr="00E12D73">
        <w:rPr>
          <w:rStyle w:val="StyleStyleBold12pt"/>
        </w:rPr>
        <w:t>09</w:t>
      </w:r>
      <w:r>
        <w:t>. Retrieved May 29, 2013 from www.seanlawson.net/?p=477</w:t>
      </w:r>
    </w:p>
    <w:p w:rsidR="00632517" w:rsidRPr="00E12D73" w:rsidRDefault="00632517" w:rsidP="00632517">
      <w:pPr>
        <w:rPr>
          <w:sz w:val="16"/>
        </w:rPr>
      </w:pPr>
      <w:r w:rsidRPr="00E12D73">
        <w:rPr>
          <w:sz w:val="16"/>
        </w:rPr>
        <w:t>The authors of a 2009 National Academies of Science report on cyberwarfare respond to this by saying,</w:t>
      </w:r>
      <w:r w:rsidRPr="00E12D73">
        <w:rPr>
          <w:sz w:val="12"/>
        </w:rPr>
        <w:t>¶</w:t>
      </w:r>
      <w:r w:rsidRPr="00E12D73">
        <w:rPr>
          <w:sz w:val="16"/>
        </w:rPr>
        <w:t xml:space="preserve"> “</w:t>
      </w:r>
      <w:r w:rsidRPr="00E12D73">
        <w:rPr>
          <w:rStyle w:val="StyleBoldUnderline"/>
          <w:highlight w:val="yellow"/>
        </w:rPr>
        <w:t>Coupled with the declaratory policy on nuclear weapons described earlier, this statement implies that the United States will regard certain kinds of cyberattacks against the United States as being in the same category as nuclear, biological, and chemical weapons, and thus that a nuclear response to certain kinds of cyberattacks</w:t>
      </w:r>
      <w:r w:rsidRPr="00E12D73">
        <w:rPr>
          <w:sz w:val="16"/>
        </w:rPr>
        <w:t xml:space="preserve"> (namely, cyberattacks with devastating impacts) </w:t>
      </w:r>
      <w:r w:rsidRPr="00E12D73">
        <w:rPr>
          <w:rStyle w:val="StyleBoldUnderline"/>
          <w:highlight w:val="yellow"/>
        </w:rPr>
        <w:t>may be possible</w:t>
      </w:r>
      <w:r w:rsidRPr="00E12D73">
        <w:rPr>
          <w:sz w:val="16"/>
        </w:rPr>
        <w:t>. It also sets a relevant scale–a cyberattack that has an impact larger than that associated with a relatively small release of a lethal agent is regarded with the same or greater seriousness.” [7]</w:t>
      </w:r>
    </w:p>
    <w:p w:rsidR="00632517" w:rsidRDefault="00632517" w:rsidP="00632517">
      <w:pPr>
        <w:pStyle w:val="Heading4"/>
      </w:pPr>
      <w:r>
        <w:t>Cyber-attacks risk nuclear conflict</w:t>
      </w:r>
    </w:p>
    <w:p w:rsidR="00632517" w:rsidRPr="00A41488" w:rsidRDefault="00632517" w:rsidP="00632517">
      <w:r>
        <w:t xml:space="preserve">Colby </w:t>
      </w:r>
      <w:r w:rsidRPr="00A41488">
        <w:rPr>
          <w:rStyle w:val="StyleStyleBold12pt"/>
        </w:rPr>
        <w:t>Elbridge</w:t>
      </w:r>
      <w:r>
        <w:t xml:space="preserve"> (Staff writer) June 24, 20</w:t>
      </w:r>
      <w:r w:rsidRPr="00A41488">
        <w:rPr>
          <w:rStyle w:val="StyleStyleBold12pt"/>
        </w:rPr>
        <w:t>13</w:t>
      </w:r>
      <w:r>
        <w:t xml:space="preserve">. Retrieved June 25, 2013 from </w:t>
      </w:r>
      <w:hyperlink r:id="rId181" w:history="1">
        <w:r>
          <w:rPr>
            <w:rStyle w:val="Hyperlink"/>
          </w:rPr>
          <w:t>http://nationalinterest.org/commentary/cyberwar-the-nuclear-option-8638</w:t>
        </w:r>
      </w:hyperlink>
    </w:p>
    <w:p w:rsidR="00632517" w:rsidRPr="00A41488" w:rsidRDefault="00632517" w:rsidP="00632517">
      <w:pPr>
        <w:rPr>
          <w:sz w:val="16"/>
        </w:rPr>
      </w:pPr>
      <w:r w:rsidRPr="00A41488">
        <w:rPr>
          <w:sz w:val="16"/>
        </w:rPr>
        <w:t>Would a cyberattack ever call for a nuclear response? In a recent op-ed for the Washington Post, former counterterrorism czar Richard Clarke and former Clinton NSC official Steve Andreasen argue that the United States should definitively take the threat of nuclear retaliation off the table in response to major cyber attacks. The two were responding to a January report of a task force of the Defense Science Board (DSB), whose recommendation to include existential cyber attacks in the scope of U.S. nuclear deterrence they see as destabilizing, dangerous and inimical to broader U.S. goals. Clarke and Andreasen argue that by giving notice that we will count massive cyber assaults as a possible basis for a nuclear response we would exacerbate instability and tensions, provoke mimicking responses from Russia and China, and block progress on reducing nuclear risks.</w:t>
      </w:r>
      <w:r w:rsidRPr="00A41488">
        <w:rPr>
          <w:sz w:val="12"/>
        </w:rPr>
        <w:t>¶</w:t>
      </w:r>
      <w:r w:rsidRPr="00A41488">
        <w:rPr>
          <w:sz w:val="16"/>
        </w:rPr>
        <w:t xml:space="preserve"> But are they right that such a policy linking nuclear and cyber is unwise? Intuitively it certainly seems that a nuclear response to even significant cyber attacks would be grossly disproportionate. </w:t>
      </w:r>
      <w:r w:rsidRPr="00A41488">
        <w:rPr>
          <w:rStyle w:val="StyleBoldUnderline"/>
          <w:highlight w:val="yellow"/>
        </w:rPr>
        <w:t>Would the United States really believe itself justified in launching a nuclear strike against a country responsible for disrupting, say, your bank’s servers or the oil refinery that services your gas station?</w:t>
      </w:r>
      <w:r w:rsidRPr="00A41488">
        <w:rPr>
          <w:sz w:val="16"/>
        </w:rPr>
        <w:t xml:space="preserve"> Or would it seriously consider a nuclear response to a successful cyber attack against a non-nuclear military asset, such as a fighter wing or a ship</w:t>
      </w:r>
      <w:r w:rsidRPr="00A41488">
        <w:rPr>
          <w:rStyle w:val="StyleBoldUnderline"/>
          <w:highlight w:val="yellow"/>
        </w:rPr>
        <w:t>?</w:t>
      </w:r>
      <w:r w:rsidRPr="00A41488">
        <w:rPr>
          <w:rStyle w:val="StyleBoldUnderline"/>
          <w:b w:val="0"/>
          <w:sz w:val="12"/>
          <w:highlight w:val="yellow"/>
        </w:rPr>
        <w:t>¶</w:t>
      </w:r>
      <w:r w:rsidRPr="00A41488">
        <w:rPr>
          <w:rStyle w:val="StyleBoldUnderline"/>
          <w:highlight w:val="yellow"/>
        </w:rPr>
        <w:t xml:space="preserve"> Obviously not. But the DSB Task Force wasn’t focused on those kinds of attacks. Rather, they were looking at what they referred to as “existential cyber attacks”: large-scale, brutally effective attacks on critical elements of the U.S. military and civilian infrastructure that would impose significant loss of life and tremendous degradation of our national welfare.</w:t>
      </w:r>
      <w:r w:rsidRPr="00A41488">
        <w:rPr>
          <w:sz w:val="16"/>
        </w:rPr>
        <w:t xml:space="preserve"> What they meant was attacks which lead to planes falling out of the sky, water and power shutting off, communications dying, food rotting, and the like. As Task Force Chairman (and Under Secretary of Defense in the Clinton administration) Paul Kaminski made clear, any cyber attack meriting consideration of nuclear use would “have to be extreme. </w:t>
      </w:r>
      <w:r w:rsidRPr="00A41488">
        <w:rPr>
          <w:rStyle w:val="StyleBoldUnderline"/>
          <w:highlight w:val="yellow"/>
        </w:rPr>
        <w:t>It would have to be the kind of attack that we would judge would be threatening our survival.”</w:t>
      </w:r>
      <w:r w:rsidRPr="00A41488">
        <w:rPr>
          <w:rStyle w:val="StyleBoldUnderline"/>
          <w:b w:val="0"/>
          <w:sz w:val="12"/>
          <w:highlight w:val="yellow"/>
        </w:rPr>
        <w:t>¶</w:t>
      </w:r>
      <w:r w:rsidRPr="00A41488">
        <w:rPr>
          <w:rStyle w:val="StyleBoldUnderline"/>
          <w:highlight w:val="yellow"/>
        </w:rPr>
        <w:t xml:space="preserve"> The Task Force was saying that if an enemy hits us with a cyber attack of a scale comparable to a nuclear blow, we should be ready to retaliate with a nuclear strike. This is in line with longstanding U.S. nuclear doctrine, most recently restated in the 2010 Nuclear Posture Review, that the United States reserves the right to retaliate with nuclear weapons in response to non-nuclear attacks of great severity or danger—in “extreme circumstances,”</w:t>
      </w:r>
      <w:r w:rsidRPr="00A41488">
        <w:rPr>
          <w:sz w:val="16"/>
        </w:rPr>
        <w:t xml:space="preserve"> in the Review’s apt parlance.</w:t>
      </w:r>
      <w:r w:rsidRPr="00A41488">
        <w:rPr>
          <w:sz w:val="12"/>
        </w:rPr>
        <w:t>¶</w:t>
      </w:r>
      <w:r w:rsidRPr="00A41488">
        <w:rPr>
          <w:sz w:val="16"/>
        </w:rPr>
        <w:t xml:space="preserve"> But Clarke and Andreasen argue that reserving this right is both unnecessary and dangerous. They readily concede that cyberthreats are real, but contend that we should rely on a combination of defenses, non-nuclear retaliation, and diplomacy to guard against such attacks. Meanwhile, they argue, introducing the nuclear element into the cyber balance will only exacerbate instability and provoke nuclear-cyber arms races with Russia, China and others.</w:t>
      </w:r>
      <w:r w:rsidRPr="00A41488">
        <w:rPr>
          <w:sz w:val="12"/>
        </w:rPr>
        <w:t>¶</w:t>
      </w:r>
      <w:r w:rsidRPr="00A41488">
        <w:rPr>
          <w:sz w:val="16"/>
        </w:rPr>
        <w:t xml:space="preserve"> The problem with this argument is that it both understates the value and overstates the danger of the nuclear element in deterring (both actual and threatened) existential cyber attacks. They understate the value because the United States needs deterrence, as we simply can’t practically defend against large-scale, sophisticated cyber assaults. A central finding of the Task Force was that “the full spectrum cyber threat [of a top-tier cyber power] is of such magnitude and sophistication that it [cannot] be defended against. As such, a defense-only strategy against this threat is insufficient to protect U.S. national interests and is impossible to execute. Therefore, a successful DoD cyber strategy must include a deterrence component.” In other words, a military strategy relying only on defenses against cyber attacks is a recipe for failure. This makes sense—the problems of attribution, the costliness of cyber defenses, and the affordability of cyber offenses all make the contemporary cyber domain a classic offense-dominant arena, one in which the attacker has huge advantages and which can be very unstable unless the offense dominance is balanced by the credible threat of retaliation.</w:t>
      </w:r>
      <w:r w:rsidRPr="00A41488">
        <w:rPr>
          <w:sz w:val="12"/>
        </w:rPr>
        <w:t>¶</w:t>
      </w:r>
      <w:r w:rsidRPr="00A41488">
        <w:rPr>
          <w:sz w:val="16"/>
        </w:rPr>
        <w:t xml:space="preserve"> Now, Clarke and Andreasen would presumably argue that the United States should indeed rely on deterrence to deal with this offense dominance problem—but only by using non-nuclear forces. The flaw in this approach, however, is twofold. First, even under favorable conditions it is unclear that our conventional forces alone could do enough damage to outweigh the advantages from crippling the United States that would accrue to a committed adversary in a conflict. More to the point, if the United States found itself under existential cyber attack it would have to reckon that its conventional military forces would be under intense pressure and might well be significantly degraded in capability. (Indeed, the Task Force took the threats to our military forces so seriously that it recommended basically taking a portion of our forces “off the grid,” compromising the evident advantages of cyber-enabled connectivity in favor of greater resilience in the event of an effective cyber onslaught from a capable opponent.)</w:t>
      </w:r>
    </w:p>
    <w:p w:rsidR="00632517" w:rsidRDefault="00632517" w:rsidP="00632517">
      <w:pPr>
        <w:pStyle w:val="Heading4"/>
      </w:pPr>
      <w:r>
        <w:t>A cyber-attack on the US guarantees nuclear war</w:t>
      </w:r>
    </w:p>
    <w:p w:rsidR="00632517" w:rsidRPr="005743A0" w:rsidRDefault="00632517" w:rsidP="00632517">
      <w:r>
        <w:t xml:space="preserve">Richard </w:t>
      </w:r>
      <w:r w:rsidRPr="005743A0">
        <w:rPr>
          <w:rStyle w:val="StyleStyleBold12pt"/>
        </w:rPr>
        <w:t>Clarke</w:t>
      </w:r>
      <w:r>
        <w:t xml:space="preserve"> </w:t>
      </w:r>
      <w:r w:rsidRPr="00674A05">
        <w:rPr>
          <w:rStyle w:val="StyleStyleBold12pt"/>
        </w:rPr>
        <w:t>and</w:t>
      </w:r>
      <w:r>
        <w:t xml:space="preserve"> Steven </w:t>
      </w:r>
      <w:r w:rsidRPr="005743A0">
        <w:rPr>
          <w:rStyle w:val="StyleStyleBold12pt"/>
        </w:rPr>
        <w:t>Andreasen</w:t>
      </w:r>
      <w:r>
        <w:t xml:space="preserve"> June 14, 20</w:t>
      </w:r>
      <w:r w:rsidRPr="005743A0">
        <w:rPr>
          <w:rStyle w:val="StyleStyleBold12pt"/>
        </w:rPr>
        <w:t>13</w:t>
      </w:r>
      <w:r>
        <w:t xml:space="preserve">. “Cyberwar’s threat does not justify a new policy of nuclear deterrence” Retrieved June 25, 2013 from </w:t>
      </w:r>
      <w:hyperlink r:id="rId182" w:history="1">
        <w:r>
          <w:rPr>
            <w:rStyle w:val="Hyperlink"/>
          </w:rPr>
          <w:t>http://articles.washingtonpost.com/2013-06-14/opinions/39977598_1_nuclear-weapons-cyber-attack-cyberattacks</w:t>
        </w:r>
      </w:hyperlink>
    </w:p>
    <w:p w:rsidR="00632517" w:rsidRPr="005743A0" w:rsidRDefault="00632517" w:rsidP="00632517">
      <w:pPr>
        <w:rPr>
          <w:sz w:val="16"/>
        </w:rPr>
      </w:pPr>
      <w:r w:rsidRPr="005743A0">
        <w:rPr>
          <w:sz w:val="16"/>
        </w:rPr>
        <w:t>President Obama is expected to unveil a new nuclear policy initiative this week in Berlin. Whether he can make good on his first-term commitments to end outdated Cold War nuclear policies may depend on a firm presidential directive to the Pentagon rejecting any new missions for nuclear weapons — in particular, their use in response to cyberattacks.</w:t>
      </w:r>
      <w:r w:rsidRPr="005743A0">
        <w:rPr>
          <w:sz w:val="12"/>
        </w:rPr>
        <w:t>¶</w:t>
      </w:r>
      <w:r w:rsidRPr="005743A0">
        <w:rPr>
          <w:sz w:val="16"/>
        </w:rPr>
        <w:t xml:space="preserve"> </w:t>
      </w:r>
      <w:r w:rsidRPr="005743A0">
        <w:rPr>
          <w:rStyle w:val="StyleBoldUnderline"/>
          <w:highlight w:val="yellow"/>
        </w:rPr>
        <w:t>The Pentagon’s Defense Science Board concluded this year that China and Russia could develop capabilities to launch an “existential cyber attack” against the United States — that is, an attack causing sufficient damage that our government would lose control of the country.</w:t>
      </w:r>
      <w:r w:rsidRPr="005743A0">
        <w:rPr>
          <w:sz w:val="16"/>
        </w:rPr>
        <w:t xml:space="preserve"> “While the manifestation of a nuclear and cyber attack are very different,” the board concluded, </w:t>
      </w:r>
      <w:r w:rsidRPr="005743A0">
        <w:rPr>
          <w:rStyle w:val="StyleBoldUnderline"/>
          <w:highlight w:val="yellow"/>
        </w:rPr>
        <w:t>“in the end, the existential impact to the United States is the same.”</w:t>
      </w:r>
      <w:r w:rsidRPr="005743A0">
        <w:rPr>
          <w:rStyle w:val="StyleBoldUnderline"/>
          <w:b w:val="0"/>
          <w:sz w:val="12"/>
          <w:highlight w:val="yellow"/>
        </w:rPr>
        <w:t>¶</w:t>
      </w:r>
      <w:r w:rsidRPr="005743A0">
        <w:rPr>
          <w:rStyle w:val="StyleBoldUnderline"/>
          <w:highlight w:val="yellow"/>
        </w:rPr>
        <w:t xml:space="preserve"> Because it will be impossible to fully defend our systems against existential cyberthreats,</w:t>
      </w:r>
      <w:r w:rsidRPr="005743A0">
        <w:rPr>
          <w:sz w:val="16"/>
        </w:rPr>
        <w:t xml:space="preserve"> the board argued, </w:t>
      </w:r>
      <w:r w:rsidRPr="005743A0">
        <w:rPr>
          <w:rStyle w:val="StyleBoldUnderline"/>
          <w:highlight w:val="yellow"/>
        </w:rPr>
        <w:t>the United States must be prepared to threaten the use of nuclear weapons to deter cyberattacks. In other words: I’ll see your cyberwar and raise you a nuclear response.</w:t>
      </w:r>
      <w:r w:rsidRPr="005743A0">
        <w:rPr>
          <w:sz w:val="12"/>
        </w:rPr>
        <w:t>¶</w:t>
      </w:r>
      <w:r w:rsidRPr="005743A0">
        <w:rPr>
          <w:sz w:val="16"/>
        </w:rPr>
        <w:t xml:space="preserve"> Some would argue that Obama made clear in his 2010 Nuclear Posture Reviewthat the United States has adopted the objective of making deterrence of nuclear attacks the “sole purpose” of our nuclear weapons. Well, </w:t>
      </w:r>
      <w:r w:rsidRPr="005743A0">
        <w:rPr>
          <w:rStyle w:val="StyleBoldUnderline"/>
          <w:highlight w:val="yellow"/>
        </w:rPr>
        <w:t>the board effectively reviewed the fine print and concluded that the Nuclear Posture Review was “essentially silent” on the relationship between U.S. nuclear weapons and cyberthreats, so connecting the two “is not precluded in the stated policy.”</w:t>
      </w:r>
      <w:r w:rsidRPr="005743A0">
        <w:rPr>
          <w:rStyle w:val="StyleBoldUnderline"/>
          <w:b w:val="0"/>
          <w:sz w:val="12"/>
          <w:highlight w:val="yellow"/>
        </w:rPr>
        <w:t>¶</w:t>
      </w:r>
      <w:r w:rsidRPr="005743A0">
        <w:rPr>
          <w:sz w:val="16"/>
        </w:rPr>
        <w:t xml:space="preserve"> As the board noted, cyberattacks can occur very quickly and without warning, requiring rapid decision-making by those responsible for protecting our country. Integrating the nuclear threat into the equation means making clear to any potential adversary that </w:t>
      </w:r>
      <w:r w:rsidRPr="005743A0">
        <w:rPr>
          <w:rStyle w:val="StyleBoldUnderline"/>
          <w:highlight w:val="yellow"/>
        </w:rPr>
        <w:t>the United States is prepared to use nuclear weapons very early in response to a major cyberattack — and is maintaining nuclear forces on “prompt launch” status to do so.</w:t>
      </w:r>
      <w:r w:rsidRPr="005743A0">
        <w:rPr>
          <w:rStyle w:val="StyleBoldUnderline"/>
          <w:b w:val="0"/>
          <w:sz w:val="12"/>
          <w:highlight w:val="yellow"/>
        </w:rPr>
        <w:t>¶</w:t>
      </w:r>
      <w:r w:rsidRPr="005743A0">
        <w:rPr>
          <w:sz w:val="16"/>
        </w:rPr>
        <w:t xml:space="preserve"> Russia and China would certainly take note — and presumably follow suit. Moreover, if the United States, Russia and China adopted policies threatening an early nuclear response to cyber­attacks, more countries would surely take the same approach.</w:t>
      </w:r>
      <w:r w:rsidRPr="005743A0">
        <w:rPr>
          <w:sz w:val="12"/>
        </w:rPr>
        <w:t>¶</w:t>
      </w:r>
      <w:r w:rsidRPr="005743A0">
        <w:rPr>
          <w:sz w:val="16"/>
        </w:rPr>
        <w:t xml:space="preserve"> It’s hard to see how this cyber-nuclear action-reaction dynamic would improve U.S. or global security. It’s more likely to lead to a new focus by Pentagon planners on generating an expanding list of cyber-related targets and the operational deployment of nuclear forces to strike those targets in minutes.</w:t>
      </w:r>
      <w:r w:rsidRPr="005743A0">
        <w:rPr>
          <w:sz w:val="16"/>
        </w:rPr>
        <w:br w:type="page"/>
      </w:r>
    </w:p>
    <w:p w:rsidR="00632517" w:rsidRDefault="00632517" w:rsidP="00632517">
      <w:pPr>
        <w:pStyle w:val="Heading3"/>
      </w:pPr>
      <w:bookmarkStart w:id="204" w:name="_Toc359703963"/>
      <w:bookmarkStart w:id="205" w:name="_Toc360094019"/>
      <w:bookmarkStart w:id="206" w:name="_Toc360094472"/>
      <w:bookmarkStart w:id="207" w:name="_Toc360209695"/>
      <w:r>
        <w:t>Impacts:  Cyber-Attacks Increasing Now</w:t>
      </w:r>
      <w:bookmarkEnd w:id="204"/>
      <w:bookmarkEnd w:id="205"/>
      <w:bookmarkEnd w:id="206"/>
      <w:bookmarkEnd w:id="207"/>
    </w:p>
    <w:p w:rsidR="00632517" w:rsidRDefault="00632517" w:rsidP="00632517">
      <w:pPr>
        <w:pStyle w:val="Heading4"/>
      </w:pPr>
      <w:r>
        <w:t xml:space="preserve">Rates of cyber-hacking are increasing now.  </w:t>
      </w:r>
    </w:p>
    <w:p w:rsidR="00632517" w:rsidRDefault="00632517" w:rsidP="00632517">
      <w:r>
        <w:t xml:space="preserve">Bill </w:t>
      </w:r>
      <w:r w:rsidRPr="00E12D73">
        <w:rPr>
          <w:rStyle w:val="StyleStyleBold12pt"/>
        </w:rPr>
        <w:t xml:space="preserve">Schmick </w:t>
      </w:r>
      <w:r>
        <w:t>(staff writer) “The Independent Investor: Cyber Attacks: Who Is On The Frontline?” May 10, 20</w:t>
      </w:r>
      <w:r w:rsidRPr="00E12D73">
        <w:rPr>
          <w:rStyle w:val="StyleStyleBold12pt"/>
        </w:rPr>
        <w:t>12</w:t>
      </w:r>
      <w:r>
        <w:t>.  Retrieved May 11, 2012 at http://www.iberkshires.com/blog/Independent InvestortheMarket/1659 /The-Independent-Investor-Cyber-Attacks-Who-Is-On-The-Frontline-.html?source=blogs_block</w:t>
      </w:r>
    </w:p>
    <w:p w:rsidR="00632517" w:rsidRDefault="00632517" w:rsidP="00632517">
      <w:r w:rsidRPr="00E12D73">
        <w:rPr>
          <w:rStyle w:val="StyleBoldUnderline"/>
          <w:highlight w:val="yellow"/>
        </w:rPr>
        <w:t>Unlike other wars the United States has fought, this one is on our territory and the frontline troops are increasingly the IT departments of American corporations. To date</w:t>
      </w:r>
      <w:r>
        <w:t xml:space="preserve">, those troops have been both outnumbered and outfought by the enemy. </w:t>
      </w:r>
      <w:r w:rsidRPr="00E12D73">
        <w:rPr>
          <w:rStyle w:val="StyleBoldUnderline"/>
          <w:highlight w:val="yellow"/>
        </w:rPr>
        <w:t>The rates of infiltration by organized gangs or state-sponsored hackers are escalating. In a multinational study by the Center for Strategic and International Studies, the three countries ranked as most vulnerable to attacks were the U.S., Russia and China, while the biggest potential source of attacks was our own country</w:t>
      </w:r>
      <w:r>
        <w:t>.</w:t>
      </w:r>
    </w:p>
    <w:p w:rsidR="00632517" w:rsidRDefault="00632517" w:rsidP="00632517">
      <w:pPr>
        <w:pStyle w:val="Heading4"/>
      </w:pPr>
      <w:r>
        <w:t>Cyber-attacks are increasing now.</w:t>
      </w:r>
    </w:p>
    <w:p w:rsidR="00632517" w:rsidRDefault="00632517" w:rsidP="00632517">
      <w:r>
        <w:t xml:space="preserve">Margo D. </w:t>
      </w:r>
      <w:r w:rsidRPr="00E12D73">
        <w:rPr>
          <w:rStyle w:val="StyleStyleBold12pt"/>
        </w:rPr>
        <w:t>Beller,</w:t>
      </w:r>
      <w:r>
        <w:t xml:space="preserve"> (staff writer)  3/22/20</w:t>
      </w:r>
      <w:r w:rsidRPr="00E12D73">
        <w:rPr>
          <w:rStyle w:val="StyleStyleBold12pt"/>
        </w:rPr>
        <w:t>12</w:t>
      </w:r>
      <w:r>
        <w:t xml:space="preserve"> (staff writer, “US Unsure How Exposed Firms Are to Cyber Attacks: Official,” Mar. 22, 2012.  Retrieved May 11, 2012 at http://www.cnbc.com/id/46822133</w:t>
      </w:r>
    </w:p>
    <w:p w:rsidR="00632517" w:rsidRDefault="00632517" w:rsidP="00632517">
      <w:r>
        <w:t xml:space="preserve"> “Are we doing a lot of work already? Yes,” she added. “</w:t>
      </w:r>
      <w:r w:rsidRPr="00E12D73">
        <w:rPr>
          <w:rStyle w:val="StyleBoldUnderline"/>
          <w:highlight w:val="yellow"/>
        </w:rPr>
        <w:t>We’ve responded to 106,000 attacks across the United States into various systems. We know they are going on, they’re increasing in sophistication. We know that tactics and techniques are increasingly available online to wrongdoers so</w:t>
      </w:r>
      <w:r>
        <w:t xml:space="preserve">, again, we need a statutory push. </w:t>
      </w:r>
      <w:r w:rsidRPr="00E12D73">
        <w:rPr>
          <w:rStyle w:val="StyleBoldUnderline"/>
          <w:highlight w:val="yellow"/>
        </w:rPr>
        <w:t>We need help from Congress now.”</w:t>
      </w:r>
    </w:p>
    <w:p w:rsidR="00632517" w:rsidRDefault="00632517" w:rsidP="00632517">
      <w:r>
        <w:br w:type="page"/>
      </w:r>
    </w:p>
    <w:p w:rsidR="00632517" w:rsidRDefault="00632517" w:rsidP="00632517">
      <w:pPr>
        <w:pStyle w:val="Heading3"/>
      </w:pPr>
      <w:bookmarkStart w:id="208" w:name="_Toc359703964"/>
      <w:bookmarkStart w:id="209" w:name="_Toc360094020"/>
      <w:bookmarkStart w:id="210" w:name="_Toc360094473"/>
      <w:bookmarkStart w:id="211" w:name="_Toc360209696"/>
      <w:r>
        <w:t xml:space="preserve">Impacts: </w:t>
      </w:r>
      <w:bookmarkEnd w:id="208"/>
      <w:r>
        <w:t>Economy</w:t>
      </w:r>
      <w:bookmarkEnd w:id="209"/>
      <w:bookmarkEnd w:id="210"/>
      <w:bookmarkEnd w:id="211"/>
    </w:p>
    <w:p w:rsidR="00632517" w:rsidRDefault="00632517" w:rsidP="00632517">
      <w:pPr>
        <w:pStyle w:val="Heading4"/>
      </w:pPr>
      <w:r>
        <w:t xml:space="preserve">Cyber-attacks cost the US billions of dollars each year.  </w:t>
      </w:r>
    </w:p>
    <w:p w:rsidR="00632517" w:rsidRDefault="00632517" w:rsidP="00632517">
      <w:r>
        <w:t xml:space="preserve">Bill </w:t>
      </w:r>
      <w:r w:rsidRPr="00E12D73">
        <w:rPr>
          <w:rStyle w:val="StyleStyleBold12pt"/>
        </w:rPr>
        <w:t>Schmick</w:t>
      </w:r>
      <w:r>
        <w:t xml:space="preserve"> (staff writer) “The Independent Investor: Cyber Attacks: Who Is On The Frontline?” May 10, 20</w:t>
      </w:r>
      <w:r w:rsidRPr="00E12D73">
        <w:rPr>
          <w:rStyle w:val="StyleStyleBold12pt"/>
        </w:rPr>
        <w:t>12</w:t>
      </w:r>
      <w:r>
        <w:t>.  Retrieved May 11, 2012 at http://www.iberkshires.com/blog/Independent InvestortheMarket/1659 /The-Independent-Investor-Cyber-Attacks-Who-Is-On-The-Frontline-.html?source=blogs_block</w:t>
      </w:r>
    </w:p>
    <w:p w:rsidR="00632517" w:rsidRPr="00E12D73" w:rsidRDefault="00632517" w:rsidP="00632517">
      <w:pPr>
        <w:rPr>
          <w:sz w:val="16"/>
        </w:rPr>
      </w:pPr>
      <w:r w:rsidRPr="00E12D73">
        <w:rPr>
          <w:rStyle w:val="StyleBoldUnderline"/>
          <w:highlight w:val="yellow"/>
        </w:rPr>
        <w:t xml:space="preserve">There is a war being waged today in this country, one that could have severe repercussions for each and every one of us. It is costing us </w:t>
      </w:r>
      <w:r w:rsidRPr="00E12D73">
        <w:rPr>
          <w:rStyle w:val="Emphasis"/>
          <w:highlight w:val="yellow"/>
        </w:rPr>
        <w:t>billions of dollars a year</w:t>
      </w:r>
      <w:r w:rsidRPr="00E12D73">
        <w:rPr>
          <w:rStyle w:val="StyleBoldUnderline"/>
          <w:highlight w:val="yellow"/>
        </w:rPr>
        <w:t xml:space="preserve"> and yet neither business nor government wants to spend the money necessary to fight back.  This week on Capitol Hill lawmakers are getting down to debating the pros and cons of passing one of several versions of a cyber-security bill.</w:t>
      </w:r>
      <w:r w:rsidRPr="00E12D73">
        <w:rPr>
          <w:sz w:val="16"/>
        </w:rPr>
        <w:t xml:space="preserve"> Everyone hopes the eventual legislation will launch a counterattack on an army of highly sophisticated hackers bent on some serious mayhem. The debate boils down to who is going to pay for a defense system that will prevent the bad guys from accomplishing a "fire sale," a la the last "Die Hard" film.</w:t>
      </w:r>
    </w:p>
    <w:p w:rsidR="00632517" w:rsidRDefault="00632517" w:rsidP="00632517">
      <w:pPr>
        <w:pStyle w:val="Heading4"/>
      </w:pPr>
      <w:r>
        <w:t xml:space="preserve">Cyber-attacks are costing American companies big money.  </w:t>
      </w:r>
    </w:p>
    <w:p w:rsidR="00632517" w:rsidRDefault="00632517" w:rsidP="00632517">
      <w:r>
        <w:t xml:space="preserve">Bill </w:t>
      </w:r>
      <w:r w:rsidRPr="00E12D73">
        <w:rPr>
          <w:rStyle w:val="StyleStyleBold12pt"/>
        </w:rPr>
        <w:t>Schmick</w:t>
      </w:r>
      <w:r>
        <w:t xml:space="preserve"> (staff writer) “The Independent Investor: Cyber Attacks: Who Is On The Frontline?” May 10, 20</w:t>
      </w:r>
      <w:r w:rsidRPr="00E12D73">
        <w:rPr>
          <w:rStyle w:val="StyleStyleBold12pt"/>
        </w:rPr>
        <w:t>12</w:t>
      </w:r>
      <w:r>
        <w:t>.  Retrieved May 11, 2012 at http://www.iberkshires.com/blog/Independent InvestortheMarket/1659 /The-Independent-Investor-Cyber-Attacks-Who-Is-On-The-Frontline-.html?source=blogs_block</w:t>
      </w:r>
    </w:p>
    <w:p w:rsidR="00632517" w:rsidRPr="00E12D73" w:rsidRDefault="00632517" w:rsidP="00632517">
      <w:pPr>
        <w:rPr>
          <w:sz w:val="16"/>
        </w:rPr>
      </w:pPr>
      <w:r w:rsidRPr="00E12D73">
        <w:rPr>
          <w:rStyle w:val="StyleBoldUnderline"/>
          <w:highlight w:val="yellow"/>
        </w:rPr>
        <w:t>Today, we only hear of the biggest cyber-attacks</w:t>
      </w:r>
      <w:r w:rsidRPr="00E12D73">
        <w:rPr>
          <w:sz w:val="16"/>
        </w:rPr>
        <w:t xml:space="preserve"> such as the 2011 theft of over 200,000 customer names, account numbers and contact details from Citigroup or the 100 million accounts pilfered from Sony Online Entertainment's PlayStation Network. I was on the receiving end of the Citigroup theft, and believe me, it drives home the danger like nothing else.  </w:t>
      </w:r>
      <w:r w:rsidRPr="00E12D73">
        <w:rPr>
          <w:rStyle w:val="StyleBoldUnderline"/>
          <w:highlight w:val="yellow"/>
        </w:rPr>
        <w:t>These attacks are costing American companies big money. It costs on average over $7.2 million in costs</w:t>
      </w:r>
      <w:r w:rsidRPr="00E12D73">
        <w:rPr>
          <w:sz w:val="16"/>
        </w:rPr>
        <w:t xml:space="preserve"> (lost business, legal defense and compliance) or $214 per customer record in costs. If it is a first time breach, it can cost 30 percent more, not to mention the inconvenience to its customers like me. Yet, the real danger is not in the consumer sector. It is in the potential for a breach in the nation's infrastructure system.</w:t>
      </w:r>
    </w:p>
    <w:p w:rsidR="00632517" w:rsidRDefault="00632517" w:rsidP="00632517">
      <w:pPr>
        <w:pStyle w:val="Heading4"/>
      </w:pPr>
      <w:r>
        <w:t>Hackers undermine US competitiveness:</w:t>
      </w:r>
    </w:p>
    <w:p w:rsidR="00632517" w:rsidRDefault="00632517" w:rsidP="00632517">
      <w:r>
        <w:t xml:space="preserve">Robert S. </w:t>
      </w:r>
      <w:r w:rsidRPr="00E12D73">
        <w:rPr>
          <w:rStyle w:val="Heading4Char"/>
        </w:rPr>
        <w:t>Mueller</w:t>
      </w:r>
      <w:r>
        <w:t>, (Director of FBI), “Changing Threats in a Changing World: Staying Ahead of Terrorists, Spies, and Hackers,” Nov. 17, 20</w:t>
      </w:r>
      <w:r w:rsidRPr="00E12D73">
        <w:rPr>
          <w:rStyle w:val="Heading4Char"/>
        </w:rPr>
        <w:t>11</w:t>
      </w:r>
      <w:r>
        <w:t xml:space="preserve">.  Retrieved May 11, 2012 at http://www.fbi.gov/news/speeches/changing-threats-in-a-changing-world-staying-ahead-of-terrorists-spies-and-hackers </w:t>
      </w:r>
    </w:p>
    <w:p w:rsidR="00632517" w:rsidRPr="00E12D73" w:rsidRDefault="00632517" w:rsidP="00632517">
      <w:pPr>
        <w:rPr>
          <w:sz w:val="16"/>
        </w:rPr>
      </w:pPr>
      <w:r w:rsidRPr="00E12D73">
        <w:rPr>
          <w:rStyle w:val="StyleBoldUnderline"/>
          <w:highlight w:val="yellow"/>
        </w:rPr>
        <w:t>American companies are losing billions of dollars’ worth of intellectual property, research and development, and trade secrets. Outside attackers burrow into company networks and remain undiscovered for months or even years</w:t>
      </w:r>
      <w:r w:rsidRPr="00E12D73">
        <w:rPr>
          <w:sz w:val="16"/>
        </w:rPr>
        <w:t xml:space="preserve">. It is much like having termites in your house—often, by the time you discover them, the damage is done. And “hacktivist” groups are pioneering their own forms of digital anarchy. Here in the Bay Area, you witnessed their work firsthand when individuals hacked the BART website and released personal data of BART customers.  </w:t>
      </w:r>
      <w:r w:rsidRPr="00E12D73">
        <w:rPr>
          <w:rStyle w:val="StyleBoldUnderline"/>
          <w:highlight w:val="yellow"/>
        </w:rPr>
        <w:t>We also must consider that hostile nations or terrorist groups could launch cyber attacks against our critical infrastructure</w:t>
      </w:r>
      <w:r w:rsidRPr="00E12D73">
        <w:rPr>
          <w:sz w:val="16"/>
        </w:rPr>
        <w:t>.  The anonymity of the Internet makes it difficult to discern the identity, the motives, and the location of an intruder. And the proliferation of portable devices that connect to the Internet only increases the opportunity to steal vital information.  We in the FBI cannot merely react to computer intrusions. Hackers will seek to exploit every vulnerability, and we must be able to anticipate their moves.  Let me share one example. In April, the FBI brought down an international “botnet” known as Coreflood. Botnets are those networks of virus-infected computers controlled remotely by an attacker.  To shut down Coreflood, the FBI took control of five servers the hackers had used to infect some two million computers with malware. This malware allowed the hackers to steal personal and financial information by recording users’ keystrokes.  We not only shut down the servers—we took another unprecedented step. With court approval, the FBI responded to signals sent from infected computers in the United States. We sent those computers a command that stopped the malware, preventing harm to hundreds of thousands of users.</w:t>
      </w:r>
    </w:p>
    <w:p w:rsidR="00632517" w:rsidRDefault="00632517" w:rsidP="00632517">
      <w:pPr>
        <w:pStyle w:val="Heading4"/>
      </w:pPr>
      <w:r>
        <w:t>Cyber-attacks can wreck financial systems:</w:t>
      </w:r>
    </w:p>
    <w:p w:rsidR="00632517" w:rsidRDefault="00632517" w:rsidP="00632517">
      <w:r>
        <w:t xml:space="preserve">Richard </w:t>
      </w:r>
      <w:r w:rsidRPr="00E12D73">
        <w:rPr>
          <w:rStyle w:val="StyleStyleBold12pt"/>
        </w:rPr>
        <w:t>Adhikari,</w:t>
      </w:r>
      <w:r>
        <w:t xml:space="preserve"> (staff writer) (“Civilization's High Stakes Cyber-Struggle: Q&amp;A With Gen. Wesley Clark” 20</w:t>
      </w:r>
      <w:r w:rsidRPr="00E12D73">
        <w:rPr>
          <w:rStyle w:val="StyleStyleBold12pt"/>
        </w:rPr>
        <w:t>09</w:t>
      </w:r>
      <w:r>
        <w:t>.  Retrieved May 11, 2012 at http://www.technewsworld.com/story/68787.html)</w:t>
      </w:r>
    </w:p>
    <w:p w:rsidR="00632517" w:rsidRDefault="00632517" w:rsidP="00632517">
      <w:r>
        <w:t xml:space="preserve">Clark: </w:t>
      </w:r>
      <w:r w:rsidRPr="00E12D73">
        <w:rPr>
          <w:rStyle w:val="StyleBoldUnderline"/>
          <w:highlight w:val="yellow"/>
        </w:rPr>
        <w:t>That's not the only threat, and you shouldn't overstate the ease with which people can do this. An ordinary person can't go in and wreck a financial system, but when you have skilled professionals with malign intent, with the right funding and the right technology -- and, maybe, inside information -- we don't know what damage is possible.</w:t>
      </w:r>
      <w:r>
        <w:t xml:space="preserve"> We suspect it could be significant and we have to expend a lot of effort to safeguard the system.</w:t>
      </w:r>
    </w:p>
    <w:p w:rsidR="00632517" w:rsidRDefault="00632517" w:rsidP="00632517">
      <w:pPr>
        <w:pStyle w:val="Heading4"/>
      </w:pPr>
      <w:r>
        <w:t xml:space="preserve">Cyber-attacks pose an existential threat to financial systems </w:t>
      </w:r>
    </w:p>
    <w:p w:rsidR="00632517" w:rsidRDefault="00632517" w:rsidP="00632517">
      <w:pPr>
        <w:rPr>
          <w:sz w:val="16"/>
        </w:rPr>
      </w:pPr>
      <w:r w:rsidRPr="00674A05">
        <w:rPr>
          <w:rStyle w:val="StyleStyleBold12pt"/>
        </w:rPr>
        <w:t>Wall Street Journal</w:t>
      </w:r>
      <w:r>
        <w:rPr>
          <w:sz w:val="16"/>
        </w:rPr>
        <w:t xml:space="preserve"> June 24, 20</w:t>
      </w:r>
      <w:r w:rsidRPr="00674A05">
        <w:rPr>
          <w:rStyle w:val="StyleStyleBold12pt"/>
        </w:rPr>
        <w:t>13</w:t>
      </w:r>
      <w:r>
        <w:rPr>
          <w:sz w:val="16"/>
        </w:rPr>
        <w:t>. “Cyberattacks: Banks' Latest 'Existential Risk'” Retrieved June 25, 2013 from http://online.wsj.com/article/SB10001424127887323998604578565410546088212.html</w:t>
      </w:r>
    </w:p>
    <w:p w:rsidR="00632517" w:rsidRPr="00674A05" w:rsidRDefault="00632517" w:rsidP="00632517">
      <w:pPr>
        <w:rPr>
          <w:rStyle w:val="StyleBoldUnderline"/>
        </w:rPr>
      </w:pPr>
      <w:r w:rsidRPr="00674A05">
        <w:rPr>
          <w:sz w:val="16"/>
        </w:rPr>
        <w:t>"Wanted: ethical hackers willing to launch repeated cyberattacks on a major U.S. bank to test its defenses. Competitive pay and discretion assured."</w:t>
      </w:r>
      <w:r w:rsidRPr="00674A05">
        <w:rPr>
          <w:sz w:val="12"/>
        </w:rPr>
        <w:t>¶</w:t>
      </w:r>
      <w:r w:rsidRPr="00674A05">
        <w:rPr>
          <w:sz w:val="16"/>
        </w:rPr>
        <w:t xml:space="preserve"> I made up the advertisement—there are few ads in the world of hacking—but the trend is real.</w:t>
      </w:r>
      <w:r w:rsidRPr="00674A05">
        <w:rPr>
          <w:sz w:val="12"/>
        </w:rPr>
        <w:t>¶</w:t>
      </w:r>
      <w:r w:rsidRPr="00674A05">
        <w:rPr>
          <w:sz w:val="16"/>
        </w:rPr>
        <w:t xml:space="preserve"> Enlarge Image</w:t>
      </w:r>
      <w:r w:rsidRPr="00674A05">
        <w:rPr>
          <w:sz w:val="12"/>
        </w:rPr>
        <w:t>¶</w:t>
      </w:r>
      <w:r w:rsidRPr="00674A05">
        <w:rPr>
          <w:sz w:val="16"/>
        </w:rPr>
        <w:t xml:space="preserve"> At least one large U.S. lender has hired hackers in recent months to simulate full-blown attacks on its systems. Cyber-experts say that many other firms do it in-house, splitting their technology whiz kids into groups of attackers (the "red team") and defenders ("the blue team") to get as close as possible to real-life assaults on their firewalls.</w:t>
      </w:r>
      <w:r w:rsidRPr="00674A05">
        <w:rPr>
          <w:sz w:val="12"/>
        </w:rPr>
        <w:t>¶</w:t>
      </w:r>
      <w:r w:rsidRPr="00674A05">
        <w:rPr>
          <w:sz w:val="16"/>
        </w:rPr>
        <w:t xml:space="preserve"> As cyberterrorists train their sights on U.S. financial infrastructure, banks, regulators and savers need to up their game. Lenders, especially smaller ones, should be afraid. Very afraid.</w:t>
      </w:r>
      <w:r w:rsidRPr="00674A05">
        <w:rPr>
          <w:sz w:val="12"/>
        </w:rPr>
        <w:t>¶</w:t>
      </w:r>
      <w:r w:rsidRPr="00674A05">
        <w:rPr>
          <w:sz w:val="16"/>
        </w:rPr>
        <w:t xml:space="preserve"> Regulators have awoken to the problem, telling banks to get their act together or risk ending up as victims of foreign governments or terrorist organizations.</w:t>
      </w:r>
      <w:r w:rsidRPr="00674A05">
        <w:rPr>
          <w:sz w:val="12"/>
        </w:rPr>
        <w:t>¶</w:t>
      </w:r>
      <w:r w:rsidRPr="00674A05">
        <w:rPr>
          <w:sz w:val="16"/>
        </w:rPr>
        <w:t xml:space="preserve"> Some already have. Late last year</w:t>
      </w:r>
      <w:r w:rsidRPr="00674A05">
        <w:rPr>
          <w:rStyle w:val="StyleBoldUnderline"/>
          <w:highlight w:val="yellow"/>
        </w:rPr>
        <w:t>, a spate of "denial of service attacks," later traced to Iranian hackers, disrupted the websites of several financial firms for days, providing a worrying example of what a cyberwar on Wall Street and Main Street banks could look like.</w:t>
      </w:r>
      <w:r w:rsidRPr="00674A05">
        <w:rPr>
          <w:rStyle w:val="StyleBoldUnderline"/>
          <w:b w:val="0"/>
          <w:sz w:val="12"/>
          <w:highlight w:val="yellow"/>
        </w:rPr>
        <w:t>¶</w:t>
      </w:r>
      <w:r w:rsidRPr="00674A05">
        <w:rPr>
          <w:rStyle w:val="StyleBoldUnderline"/>
          <w:highlight w:val="yellow"/>
        </w:rPr>
        <w:t xml:space="preserve"> Cybersecurity is a critical issue for every company but, as often, financial-services firms are a special case. Each and every attack can undermine the public's faith not just in the individual institution, but in the entire financial system.</w:t>
      </w:r>
      <w:r w:rsidRPr="00674A05">
        <w:rPr>
          <w:rStyle w:val="StyleBoldUnderline"/>
          <w:b w:val="0"/>
          <w:sz w:val="12"/>
          <w:highlight w:val="yellow"/>
        </w:rPr>
        <w:t>¶</w:t>
      </w:r>
      <w:r w:rsidRPr="00674A05">
        <w:rPr>
          <w:sz w:val="16"/>
        </w:rPr>
        <w:t xml:space="preserve"> The financial-services sector accounted for "just" 3% of all data breaches that led to identity theft in 2012, according to a recent report by Symantec Corp. SYMC +0.57% But each of the average of 400,000 identities that were revealed during every one of those incidents represents a dent in the wall of trust between customers and their financial institutions.</w:t>
      </w:r>
      <w:r w:rsidRPr="00674A05">
        <w:rPr>
          <w:sz w:val="12"/>
        </w:rPr>
        <w:t>¶</w:t>
      </w:r>
      <w:r w:rsidRPr="00674A05">
        <w:rPr>
          <w:sz w:val="16"/>
        </w:rPr>
        <w:t xml:space="preserve"> </w:t>
      </w:r>
      <w:r w:rsidRPr="00674A05">
        <w:rPr>
          <w:rStyle w:val="StyleBoldUnderline"/>
          <w:highlight w:val="yellow"/>
        </w:rPr>
        <w:t>Wall Street lawyer Rodgin Cohen put it best last week when he called cybersecurity an "existential risk."</w:t>
      </w:r>
      <w:r w:rsidRPr="00674A05">
        <w:rPr>
          <w:rStyle w:val="StyleBoldUnderline"/>
          <w:b w:val="0"/>
          <w:sz w:val="12"/>
          <w:highlight w:val="yellow"/>
        </w:rPr>
        <w:t>¶</w:t>
      </w:r>
      <w:r w:rsidRPr="00674A05">
        <w:rPr>
          <w:rStyle w:val="StyleBoldUnderline"/>
          <w:highlight w:val="yellow"/>
        </w:rPr>
        <w:t xml:space="preserve"> "Unless we do better in aligning the private sector and the public sector in hardening our systems, sooner or later there is going to be a very serious problem,"</w:t>
      </w:r>
      <w:r w:rsidRPr="00674A05">
        <w:rPr>
          <w:sz w:val="16"/>
        </w:rPr>
        <w:t xml:space="preserve"> Mr. Cohen, a partner at Sullivan &amp; Cromwell LLP, told the WSJ's CFO Network conference.</w:t>
      </w:r>
      <w:r w:rsidRPr="00674A05">
        <w:rPr>
          <w:sz w:val="12"/>
        </w:rPr>
        <w:t>¶</w:t>
      </w:r>
      <w:r w:rsidRPr="00674A05">
        <w:rPr>
          <w:sz w:val="16"/>
        </w:rPr>
        <w:t xml:space="preserve"> Enlarge Image</w:t>
      </w:r>
      <w:r w:rsidRPr="00674A05">
        <w:rPr>
          <w:sz w:val="12"/>
        </w:rPr>
        <w:t>¶</w:t>
      </w:r>
      <w:r w:rsidRPr="00674A05">
        <w:rPr>
          <w:sz w:val="16"/>
        </w:rPr>
        <w:t xml:space="preserve"> Agence France-Presse/Getty Images</w:t>
      </w:r>
      <w:r w:rsidRPr="00674A05">
        <w:rPr>
          <w:sz w:val="12"/>
        </w:rPr>
        <w:t>¶</w:t>
      </w:r>
      <w:r w:rsidRPr="00674A05">
        <w:rPr>
          <w:sz w:val="16"/>
        </w:rPr>
        <w:t xml:space="preserve"> AUTOMATIC THREAT MACHINE? Regulators have warned banks to tighten defenses against hacking from terrorists or foreign organizations.</w:t>
      </w:r>
      <w:r w:rsidRPr="00674A05">
        <w:rPr>
          <w:sz w:val="12"/>
        </w:rPr>
        <w:t>¶</w:t>
      </w:r>
      <w:r w:rsidRPr="00674A05">
        <w:rPr>
          <w:sz w:val="16"/>
        </w:rPr>
        <w:t xml:space="preserve"> Is enough being done? Well, there is good news and bad news.</w:t>
      </w:r>
      <w:r w:rsidRPr="00674A05">
        <w:rPr>
          <w:sz w:val="12"/>
        </w:rPr>
        <w:t>¶</w:t>
      </w:r>
      <w:r w:rsidRPr="00674A05">
        <w:rPr>
          <w:sz w:val="16"/>
        </w:rPr>
        <w:t xml:space="preserve"> The good news is that big banks are alert to the issue. Lenders hate to talk publicly about their efforts, but behind the scenes, large institutions are spending millions of dollars to stay a step ahead of foreign governments and malicious hackers.</w:t>
      </w:r>
      <w:r w:rsidRPr="00674A05">
        <w:rPr>
          <w:sz w:val="12"/>
        </w:rPr>
        <w:t>¶</w:t>
      </w:r>
      <w:r w:rsidRPr="00674A05">
        <w:rPr>
          <w:sz w:val="16"/>
        </w:rPr>
        <w:t xml:space="preserve"> Richard Bejtlich, chief security officer at Mandiant Corp., a cybersecurity company, ranks defense contractors and large financial institutions as the best at responding to these threats. "They have the full spectrum of issues to deal with," he says. "Financial-services companies have to deal with malicious insiders, people who leave the company and take information with them, fraud, espionage and denial of service attacks."</w:t>
      </w:r>
      <w:r w:rsidRPr="00674A05">
        <w:rPr>
          <w:sz w:val="12"/>
        </w:rPr>
        <w:t>¶</w:t>
      </w:r>
      <w:r w:rsidRPr="00674A05">
        <w:rPr>
          <w:sz w:val="16"/>
        </w:rPr>
        <w:t xml:space="preserve"> Bank executives agree. "We have to be on top of this. We have millions of customers and even if just 1% is affected, we could be in serious trouble," one told me recently.</w:t>
      </w:r>
      <w:r w:rsidRPr="00674A05">
        <w:rPr>
          <w:sz w:val="12"/>
        </w:rPr>
        <w:t>¶</w:t>
      </w:r>
      <w:r w:rsidRPr="00674A05">
        <w:rPr>
          <w:sz w:val="16"/>
        </w:rPr>
        <w:t xml:space="preserve"> The bad news is that community banks are lagging badly behind their larger brethren. The even worse news is that hackers love to target smaller businesses. Across the economy, half of the cyberattacks launched in 2012 hit businesses with fewer than 2,500 employees, according to Symantec. Nearly a third of the incidents occurred at firms with fewer than 250 staff.</w:t>
      </w:r>
      <w:r w:rsidRPr="00674A05">
        <w:rPr>
          <w:sz w:val="12"/>
        </w:rPr>
        <w:t>¶</w:t>
      </w:r>
      <w:r w:rsidRPr="00674A05">
        <w:rPr>
          <w:sz w:val="16"/>
        </w:rPr>
        <w:t xml:space="preserve"> "With our smaller institutions, we find that they are less prepared because they can't throw millions and millions of dollars at the problem," says Benjamin Lawsky, the superintendent of New York's Department of Financial Services.</w:t>
      </w:r>
      <w:r w:rsidRPr="00674A05">
        <w:rPr>
          <w:sz w:val="12"/>
        </w:rPr>
        <w:t>¶</w:t>
      </w:r>
      <w:r w:rsidRPr="00674A05">
        <w:rPr>
          <w:sz w:val="16"/>
        </w:rPr>
        <w:t xml:space="preserve"> So how can small banks, often strapped for staff and resources, oppose the hacking might of, say, Iran or China? The answer may lie in something rather unusual in finance: cooperation.</w:t>
      </w:r>
      <w:r w:rsidRPr="00674A05">
        <w:rPr>
          <w:sz w:val="12"/>
        </w:rPr>
        <w:t>¶</w:t>
      </w:r>
      <w:r w:rsidRPr="00674A05">
        <w:rPr>
          <w:sz w:val="16"/>
        </w:rPr>
        <w:t xml:space="preserve"> Experts like Mr. Bejtlich argue that there is safety in numbers. They point to other industries, notably universities, where pooling resources and knowledge has helped bolster defenses.</w:t>
      </w:r>
      <w:r w:rsidRPr="00674A05">
        <w:rPr>
          <w:sz w:val="12"/>
        </w:rPr>
        <w:t>¶</w:t>
      </w:r>
      <w:r w:rsidRPr="00674A05">
        <w:rPr>
          <w:sz w:val="16"/>
        </w:rPr>
        <w:t xml:space="preserve"> Banks are loath to share information, especially technology and customer data. And even if lenders suddenly discovered their brotherly spirits, there are antitrust provisions designed to keep cooperation to a minimum.</w:t>
      </w:r>
      <w:r w:rsidRPr="00674A05">
        <w:rPr>
          <w:sz w:val="12"/>
        </w:rPr>
        <w:t>¶</w:t>
      </w:r>
      <w:r w:rsidRPr="00674A05">
        <w:rPr>
          <w:sz w:val="16"/>
        </w:rPr>
        <w:t xml:space="preserve"> But if ever there was a need for an exception to usual practice and competition law, this is it. Valerie Abend, the senior officer for critical infrastructure at the Office of the Comptroller of the Currency, recently said communication and coordination between banks is key when facing cyberthreats.</w:t>
      </w:r>
      <w:r w:rsidRPr="00674A05">
        <w:rPr>
          <w:sz w:val="12"/>
        </w:rPr>
        <w:t>¶</w:t>
      </w:r>
      <w:r w:rsidRPr="00674A05">
        <w:rPr>
          <w:sz w:val="16"/>
        </w:rPr>
        <w:t xml:space="preserve"> "A bank that's experiencing this may have connections or interdependencies with other banks or third parties who may also be attacked," Ms. Abend said.</w:t>
      </w:r>
      <w:r w:rsidRPr="00674A05">
        <w:rPr>
          <w:sz w:val="12"/>
        </w:rPr>
        <w:t>¶</w:t>
      </w:r>
      <w:r w:rsidRPr="00674A05">
        <w:rPr>
          <w:sz w:val="16"/>
        </w:rPr>
        <w:t xml:space="preserve"> </w:t>
      </w:r>
      <w:r w:rsidRPr="00674A05">
        <w:rPr>
          <w:rStyle w:val="StyleBoldUnderline"/>
          <w:highlight w:val="yellow"/>
        </w:rPr>
        <w:t>In the face of ever more potent attacks from organized bad guys, strengthening the weak link in the U.S. financial chain seems like an end that could justify the means.</w:t>
      </w:r>
    </w:p>
    <w:p w:rsidR="00632517" w:rsidRPr="00416104" w:rsidRDefault="00632517" w:rsidP="00632517">
      <w:pPr>
        <w:pStyle w:val="Heading4"/>
      </w:pPr>
      <w:r w:rsidRPr="00416104">
        <w:t>Economic collapse causes nuclear war- extinction</w:t>
      </w:r>
    </w:p>
    <w:p w:rsidR="00632517" w:rsidRDefault="00632517" w:rsidP="00632517">
      <w:r w:rsidRPr="00152D5E">
        <w:rPr>
          <w:rStyle w:val="StyleStyleBold12pt"/>
        </w:rPr>
        <w:t>Broward 9</w:t>
      </w:r>
      <w:r>
        <w:t xml:space="preserve"> ((Member of Triond) http://newsflavor.com/opinions/will-an-economic-collapse-kill-you/)</w:t>
      </w:r>
    </w:p>
    <w:p w:rsidR="00632517" w:rsidRPr="00152D5E" w:rsidRDefault="00632517" w:rsidP="00632517">
      <w:pPr>
        <w:pStyle w:val="card"/>
        <w:rPr>
          <w:rStyle w:val="StyleBoldUnderline"/>
          <w:lang w:val="en-US" w:eastAsia="en-US"/>
        </w:rPr>
      </w:pPr>
      <w:r w:rsidRPr="00152D5E">
        <w:rPr>
          <w:rStyle w:val="StyleBoldUnderline"/>
          <w:highlight w:val="yellow"/>
          <w:lang w:val="en-US" w:eastAsia="en-US"/>
        </w:rPr>
        <w:t>Now its time to look at the consequences of a failing world economy. With five offical nations having nuclear weapons, and four more likely to have them there could be major consequences of another world war. The first thing that will happen after an economic collapse will be war over resources.</w:t>
      </w:r>
      <w:r w:rsidRPr="00B1588E">
        <w:t xml:space="preserve"> The United States currency will become useless and will have no way of securing reserves. The United States has little to no capacity to produce oil, it is totatlly dependent on foreign oil. </w:t>
      </w:r>
      <w:r w:rsidRPr="00152D5E">
        <w:rPr>
          <w:rStyle w:val="StyleBoldUnderline"/>
          <w:highlight w:val="yellow"/>
          <w:lang w:val="en-US" w:eastAsia="en-US"/>
        </w:rPr>
        <w:t>If the United States stopped getting foreign oil, the government would go to no ends to secure more, if there were a war with any other major power over oil, like Russia or China, these wars would most likely involve nuclear weapons. Once one nation launches a nuclear weapon, there would of course be retaliation, and with five or more countries with nuclear weapons there would most likely be a world nuclear war. The risk is so high that acting to save the economy is the most important issue facing us in the 21st century.</w:t>
      </w:r>
    </w:p>
    <w:p w:rsidR="00632517" w:rsidRDefault="00632517" w:rsidP="00632517"/>
    <w:p w:rsidR="00632517" w:rsidRDefault="00632517" w:rsidP="00632517">
      <w:pPr>
        <w:pStyle w:val="Heading4"/>
      </w:pPr>
      <w:r>
        <w:t>Immigration reform key to the economy:</w:t>
      </w:r>
    </w:p>
    <w:p w:rsidR="00632517" w:rsidRDefault="00632517" w:rsidP="00632517">
      <w:pPr>
        <w:ind w:left="720"/>
      </w:pPr>
      <w:r>
        <w:t xml:space="preserve">Brooke </w:t>
      </w:r>
      <w:r w:rsidRPr="0070652D">
        <w:rPr>
          <w:rStyle w:val="StyleStyleBold12pt"/>
        </w:rPr>
        <w:t>Berger, 1/23/2013</w:t>
      </w:r>
      <w:r>
        <w:t xml:space="preserve"> (staff writer, “Villaraigosa: Comprehensive Immigration Reform Is Not Amnesty,” </w:t>
      </w:r>
      <w:hyperlink r:id="rId183" w:history="1">
        <w:r w:rsidRPr="002036B3">
          <w:rPr>
            <w:rStyle w:val="Hyperlink"/>
          </w:rPr>
          <w:t>http://www.usnews.com/opinion/articles/2013/01/23/villaraigosa-comprehensive-immigration-reform-is-not-amnesty</w:t>
        </w:r>
      </w:hyperlink>
      <w:r>
        <w:t>, Accessed 1/23/2013, rwg)</w:t>
      </w:r>
    </w:p>
    <w:p w:rsidR="00632517" w:rsidRDefault="00632517" w:rsidP="00632517">
      <w:pPr>
        <w:rPr>
          <w:sz w:val="16"/>
        </w:rPr>
      </w:pPr>
      <w:r w:rsidRPr="0070652D">
        <w:rPr>
          <w:rStyle w:val="StyleBoldUnderline"/>
          <w:highlight w:val="yellow"/>
        </w:rPr>
        <w:t>What are the economic incentives for immigration reform?</w:t>
      </w:r>
      <w:r w:rsidRPr="0070652D">
        <w:rPr>
          <w:rStyle w:val="StyleBoldUnderline"/>
          <w:b w:val="0"/>
          <w:sz w:val="12"/>
          <w:highlight w:val="yellow"/>
        </w:rPr>
        <w:t>¶</w:t>
      </w:r>
      <w:r w:rsidRPr="0070652D">
        <w:rPr>
          <w:rStyle w:val="StyleBoldUnderline"/>
          <w:highlight w:val="yellow"/>
        </w:rPr>
        <w:t xml:space="preserve"> There's a </w:t>
      </w:r>
      <w:r w:rsidRPr="0070652D">
        <w:rPr>
          <w:rStyle w:val="Emphasis"/>
          <w:highlight w:val="yellow"/>
        </w:rPr>
        <w:t>$1.5 trillion economic impact</w:t>
      </w:r>
      <w:r w:rsidRPr="0070652D">
        <w:rPr>
          <w:rStyle w:val="StyleBoldUnderline"/>
          <w:highlight w:val="yellow"/>
        </w:rPr>
        <w:t>, according to the Center for American Progress</w:t>
      </w:r>
      <w:r w:rsidRPr="0070652D">
        <w:rPr>
          <w:sz w:val="16"/>
        </w:rPr>
        <w:t xml:space="preserve">. The Dreamers alone, it's estimated, will have a $329 billion impact over a 10-year period. And </w:t>
      </w:r>
      <w:r w:rsidRPr="0070652D">
        <w:rPr>
          <w:rStyle w:val="StyleBoldUnderline"/>
          <w:highlight w:val="yellow"/>
        </w:rPr>
        <w:t>the reason is this: You're bringing these people from out of the dark and into the light. What happens when you do that? You encourage them to get an education, you encourage them to improve their job skills. They're encouraged to seek better jobs. They contribute more to our Social Security system.</w:t>
      </w:r>
      <w:r w:rsidRPr="0070652D">
        <w:rPr>
          <w:rStyle w:val="StyleBoldUnderline"/>
        </w:rPr>
        <w:t xml:space="preserve"> </w:t>
      </w:r>
      <w:r w:rsidRPr="0070652D">
        <w:rPr>
          <w:sz w:val="16"/>
        </w:rPr>
        <w:t>President Obama has said that we should attach a green card to the diploma of people who come here getting bachelor's degrees, particularly in science and math. [Also, H-1B] visas need to be expanded, and we need to make sure that we have a program that makes sense in the agricultural sector.</w:t>
      </w:r>
    </w:p>
    <w:p w:rsidR="00632517" w:rsidRDefault="00632517" w:rsidP="00632517">
      <w:pPr>
        <w:pStyle w:val="Heading4"/>
      </w:pPr>
      <w:r>
        <w:t xml:space="preserve">Key to the economy – every indicator –  experts agree </w:t>
      </w:r>
    </w:p>
    <w:p w:rsidR="00632517" w:rsidRDefault="00632517" w:rsidP="00632517">
      <w:pPr>
        <w:ind w:left="720"/>
      </w:pPr>
      <w:r w:rsidRPr="00FC0CA9">
        <w:rPr>
          <w:rStyle w:val="StyleStyleBold12pt"/>
        </w:rPr>
        <w:t>Krudy 1/29</w:t>
      </w:r>
      <w:r>
        <w:t xml:space="preserve"> (Edward, “Analysis: Immigration reform could boost U.S. economic growth”, </w:t>
      </w:r>
      <w:hyperlink r:id="rId184" w:history="1">
        <w:r w:rsidRPr="00A06E32">
          <w:rPr>
            <w:rStyle w:val="Hyperlink"/>
          </w:rPr>
          <w:t>http://www.reuters.com/article/2013/01/29/us-usa-economyimmigration-idUSBRE90S06R20130129</w:t>
        </w:r>
      </w:hyperlink>
      <w:r>
        <w:t>, CMR)</w:t>
      </w:r>
    </w:p>
    <w:p w:rsidR="00632517" w:rsidRPr="002015B7" w:rsidRDefault="00632517" w:rsidP="00632517">
      <w:pPr>
        <w:rPr>
          <w:sz w:val="16"/>
        </w:rPr>
      </w:pPr>
      <w:r w:rsidRPr="00E21CE1">
        <w:rPr>
          <w:sz w:val="16"/>
        </w:rPr>
        <w:t xml:space="preserve">(Reuters) - </w:t>
      </w:r>
      <w:r w:rsidRPr="00183F45">
        <w:rPr>
          <w:rStyle w:val="StyleBoldUnderline"/>
          <w:highlight w:val="yellow"/>
        </w:rPr>
        <w:t xml:space="preserve">The </w:t>
      </w:r>
      <w:r w:rsidRPr="00183F45">
        <w:rPr>
          <w:rStyle w:val="Emphasis"/>
          <w:highlight w:val="yellow"/>
        </w:rPr>
        <w:t>sluggish U.S. economy</w:t>
      </w:r>
      <w:r w:rsidRPr="00183F45">
        <w:rPr>
          <w:rStyle w:val="StyleBoldUnderline"/>
          <w:highlight w:val="yellow"/>
        </w:rPr>
        <w:t xml:space="preserve"> could get </w:t>
      </w:r>
      <w:r w:rsidRPr="00183F45">
        <w:rPr>
          <w:rStyle w:val="Emphasis"/>
          <w:highlight w:val="yellow"/>
        </w:rPr>
        <w:t>a lift</w:t>
      </w:r>
      <w:r w:rsidRPr="00183F45">
        <w:rPr>
          <w:rStyle w:val="StyleBoldUnderline"/>
          <w:highlight w:val="yellow"/>
        </w:rPr>
        <w:t xml:space="preserve"> if</w:t>
      </w:r>
      <w:r w:rsidRPr="00E21CE1">
        <w:rPr>
          <w:sz w:val="16"/>
        </w:rPr>
        <w:t xml:space="preserve"> President Barack </w:t>
      </w:r>
      <w:r w:rsidRPr="00183F45">
        <w:rPr>
          <w:rStyle w:val="StyleBoldUnderline"/>
          <w:highlight w:val="yellow"/>
        </w:rPr>
        <w:t>Obama and a bipartisan group of</w:t>
      </w:r>
      <w:r w:rsidRPr="00E465D4">
        <w:rPr>
          <w:rStyle w:val="StyleBoldUnderline"/>
        </w:rPr>
        <w:t xml:space="preserve"> </w:t>
      </w:r>
      <w:r w:rsidRPr="00183F45">
        <w:rPr>
          <w:rStyle w:val="StyleBoldUnderline"/>
          <w:highlight w:val="yellow"/>
        </w:rPr>
        <w:t>senators succeed in</w:t>
      </w:r>
      <w:r w:rsidRPr="00E21CE1">
        <w:rPr>
          <w:sz w:val="16"/>
        </w:rPr>
        <w:t xml:space="preserve"> what could be the biggest </w:t>
      </w:r>
      <w:r w:rsidRPr="00183F45">
        <w:rPr>
          <w:rStyle w:val="StyleBoldUnderline"/>
          <w:highlight w:val="yellow"/>
        </w:rPr>
        <w:t>overhaul of the nation's immigration system</w:t>
      </w:r>
      <w:r w:rsidRPr="00E21CE1">
        <w:rPr>
          <w:sz w:val="16"/>
        </w:rPr>
        <w:t xml:space="preserve"> since the 1980s.</w:t>
      </w:r>
      <w:r w:rsidRPr="009C2A62">
        <w:rPr>
          <w:sz w:val="12"/>
        </w:rPr>
        <w:t>¶</w:t>
      </w:r>
      <w:r w:rsidRPr="00E21CE1">
        <w:rPr>
          <w:sz w:val="16"/>
        </w:rPr>
        <w:t xml:space="preserve"> </w:t>
      </w:r>
      <w:r w:rsidRPr="00183F45">
        <w:rPr>
          <w:rStyle w:val="StyleBoldUnderline"/>
          <w:highlight w:val="yellow"/>
        </w:rPr>
        <w:t>Relaxed immigration rules could encourage entrepreneurship, increase demand for housing, raise tax revenues and help reduce the budget deficit</w:t>
      </w:r>
      <w:r w:rsidRPr="00E21CE1">
        <w:rPr>
          <w:sz w:val="16"/>
        </w:rPr>
        <w:t>, economists said.</w:t>
      </w:r>
      <w:r w:rsidRPr="009C2A62">
        <w:rPr>
          <w:sz w:val="12"/>
        </w:rPr>
        <w:t>¶</w:t>
      </w:r>
      <w:r w:rsidRPr="00E21CE1">
        <w:rPr>
          <w:sz w:val="16"/>
        </w:rPr>
        <w:t xml:space="preserve"> By helping more immigrants enter the country legally and allowing many illegal immigrants to remain, </w:t>
      </w:r>
      <w:r w:rsidRPr="00E465D4">
        <w:rPr>
          <w:rStyle w:val="StyleBoldUnderline"/>
        </w:rPr>
        <w:t>the U</w:t>
      </w:r>
      <w:r w:rsidRPr="00E21CE1">
        <w:rPr>
          <w:sz w:val="16"/>
        </w:rPr>
        <w:t xml:space="preserve">nited </w:t>
      </w:r>
      <w:r w:rsidRPr="00E465D4">
        <w:rPr>
          <w:rStyle w:val="StyleBoldUnderline"/>
        </w:rPr>
        <w:t>S</w:t>
      </w:r>
      <w:r w:rsidRPr="00E21CE1">
        <w:rPr>
          <w:sz w:val="16"/>
        </w:rPr>
        <w:t xml:space="preserve">tates </w:t>
      </w:r>
      <w:r w:rsidRPr="00E465D4">
        <w:rPr>
          <w:rStyle w:val="StyleBoldUnderline"/>
        </w:rPr>
        <w:t xml:space="preserve">could help offset a slowing birth rate and put itself in a stronger demographic position </w:t>
      </w:r>
      <w:r w:rsidRPr="00E21CE1">
        <w:rPr>
          <w:sz w:val="16"/>
        </w:rPr>
        <w:t>than aging Europe, Japan and China.</w:t>
      </w:r>
      <w:r w:rsidRPr="009C2A62">
        <w:rPr>
          <w:sz w:val="12"/>
        </w:rPr>
        <w:t>¶</w:t>
      </w:r>
      <w:r w:rsidRPr="00E21CE1">
        <w:rPr>
          <w:sz w:val="16"/>
        </w:rPr>
        <w:t xml:space="preserve"> "</w:t>
      </w:r>
      <w:r w:rsidRPr="00183F45">
        <w:rPr>
          <w:rStyle w:val="StyleBoldUnderline"/>
          <w:highlight w:val="yellow"/>
        </w:rPr>
        <w:t>Numerous industries</w:t>
      </w:r>
      <w:r w:rsidRPr="00E21CE1">
        <w:rPr>
          <w:sz w:val="16"/>
        </w:rPr>
        <w:t xml:space="preserve"> in the United States </w:t>
      </w:r>
      <w:r w:rsidRPr="00183F45">
        <w:rPr>
          <w:rStyle w:val="StyleBoldUnderline"/>
          <w:highlight w:val="yellow"/>
        </w:rPr>
        <w:t>can't find the workers they need</w:t>
      </w:r>
      <w:r w:rsidRPr="00183F45">
        <w:rPr>
          <w:sz w:val="16"/>
          <w:highlight w:val="yellow"/>
        </w:rPr>
        <w:t>,</w:t>
      </w:r>
      <w:r w:rsidRPr="00E21CE1">
        <w:rPr>
          <w:sz w:val="16"/>
        </w:rPr>
        <w:t xml:space="preserve"> right now even in a bad economy, to fill their orders and expand their production as the market demands," </w:t>
      </w:r>
      <w:r w:rsidRPr="00E465D4">
        <w:rPr>
          <w:rStyle w:val="StyleBoldUnderline"/>
        </w:rPr>
        <w:t>said</w:t>
      </w:r>
      <w:r w:rsidRPr="00E21CE1">
        <w:rPr>
          <w:sz w:val="16"/>
        </w:rPr>
        <w:t xml:space="preserve"> Alex Nowrasteh, </w:t>
      </w:r>
      <w:r w:rsidRPr="00E465D4">
        <w:rPr>
          <w:rStyle w:val="StyleBoldUnderline"/>
        </w:rPr>
        <w:t>an immigration specialist at</w:t>
      </w:r>
      <w:r w:rsidRPr="00E21CE1">
        <w:rPr>
          <w:sz w:val="16"/>
        </w:rPr>
        <w:t xml:space="preserve"> the libertarian </w:t>
      </w:r>
      <w:r w:rsidRPr="00E465D4">
        <w:rPr>
          <w:rStyle w:val="StyleBoldUnderline"/>
        </w:rPr>
        <w:t>Cato</w:t>
      </w:r>
      <w:r w:rsidRPr="00E21CE1">
        <w:rPr>
          <w:sz w:val="16"/>
        </w:rPr>
        <w:t xml:space="preserve"> Institute.</w:t>
      </w:r>
      <w:r w:rsidRPr="009C2A62">
        <w:rPr>
          <w:sz w:val="12"/>
        </w:rPr>
        <w:t>¶</w:t>
      </w:r>
      <w:r w:rsidRPr="00E21CE1">
        <w:rPr>
          <w:sz w:val="16"/>
        </w:rPr>
        <w:t xml:space="preserve"> </w:t>
      </w:r>
      <w:r w:rsidRPr="00183F45">
        <w:rPr>
          <w:rStyle w:val="StyleBoldUnderline"/>
          <w:highlight w:val="yellow"/>
        </w:rPr>
        <w:t xml:space="preserve">The </w:t>
      </w:r>
      <w:r w:rsidRPr="00183F45">
        <w:rPr>
          <w:rStyle w:val="Emphasis"/>
          <w:highlight w:val="yellow"/>
        </w:rPr>
        <w:t>emerging consensus</w:t>
      </w:r>
      <w:r w:rsidRPr="00183F45">
        <w:rPr>
          <w:rStyle w:val="StyleBoldUnderline"/>
          <w:highlight w:val="yellow"/>
        </w:rPr>
        <w:t xml:space="preserve"> among economists is that immigration provides a net benefit</w:t>
      </w:r>
      <w:r w:rsidRPr="00E465D4">
        <w:rPr>
          <w:rStyle w:val="StyleBoldUnderline"/>
        </w:rPr>
        <w:t>.</w:t>
      </w:r>
      <w:r w:rsidRPr="00E21CE1">
        <w:rPr>
          <w:sz w:val="16"/>
        </w:rPr>
        <w:t xml:space="preserve"> It increases demand and productivity, helps drive innovation and lowers prices, although there is little agreement on the size of the impact on economic growth.</w:t>
      </w:r>
      <w:r w:rsidRPr="009C2A62">
        <w:rPr>
          <w:sz w:val="12"/>
        </w:rPr>
        <w:t>¶</w:t>
      </w:r>
      <w:r w:rsidRPr="00E21CE1">
        <w:rPr>
          <w:sz w:val="16"/>
        </w:rPr>
        <w:t xml:space="preserve"> President Barack Obama plans to launch his second-term push for a U.S. immigration overhaul during a visit to Nevada on Tuesday and will make it a high priority to win congressional approval of a reform package this year, the White House said.</w:t>
      </w:r>
      <w:r w:rsidRPr="009C2A62">
        <w:rPr>
          <w:sz w:val="12"/>
        </w:rPr>
        <w:t>¶</w:t>
      </w:r>
      <w:r w:rsidRPr="00E21CE1">
        <w:rPr>
          <w:sz w:val="16"/>
        </w:rPr>
        <w:t xml:space="preserve"> </w:t>
      </w:r>
      <w:r w:rsidRPr="000A61DD">
        <w:rPr>
          <w:rStyle w:val="StyleBoldUnderline"/>
        </w:rPr>
        <w:t>The chances of major reforms gained momentum</w:t>
      </w:r>
      <w:r w:rsidRPr="00E21CE1">
        <w:rPr>
          <w:sz w:val="16"/>
        </w:rPr>
        <w:t xml:space="preserve"> on Monday </w:t>
      </w:r>
      <w:r w:rsidRPr="000A61DD">
        <w:rPr>
          <w:rStyle w:val="StyleBoldUnderline"/>
        </w:rPr>
        <w:t>when a bipartisan group of senators agreed on a framework that could eventually give 11 million illegal immigrants a chance to become American citizens.</w:t>
      </w:r>
      <w:r w:rsidRPr="009C2A62">
        <w:rPr>
          <w:rStyle w:val="StyleBoldUnderline"/>
          <w:b w:val="0"/>
          <w:sz w:val="12"/>
        </w:rPr>
        <w:t>¶</w:t>
      </w:r>
      <w:r w:rsidRPr="00E21CE1">
        <w:rPr>
          <w:sz w:val="16"/>
        </w:rPr>
        <w:t xml:space="preserve"> 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w:t>
      </w:r>
      <w:r w:rsidRPr="009C2A62">
        <w:rPr>
          <w:sz w:val="12"/>
        </w:rPr>
        <w:t>¶</w:t>
      </w:r>
      <w:r w:rsidRPr="00E21CE1">
        <w:rPr>
          <w:sz w:val="16"/>
        </w:rPr>
        <w:t xml:space="preserve"> An estimated 40 percent of scientists in the United States are immigrants and studies show </w:t>
      </w:r>
      <w:r w:rsidRPr="000A61DD">
        <w:rPr>
          <w:rStyle w:val="StyleBoldUnderline"/>
        </w:rPr>
        <w:t>immigrants are twice as likely to start businesses,</w:t>
      </w:r>
      <w:r w:rsidRPr="00E21CE1">
        <w:rPr>
          <w:sz w:val="16"/>
        </w:rPr>
        <w:t xml:space="preserve"> said Nowrasteh.</w:t>
      </w:r>
      <w:r w:rsidRPr="009C2A62">
        <w:rPr>
          <w:sz w:val="12"/>
        </w:rPr>
        <w:t>¶</w:t>
      </w:r>
      <w:r w:rsidRPr="00E21CE1">
        <w:rPr>
          <w:sz w:val="16"/>
        </w:rPr>
        <w:t xml:space="preserve"> </w:t>
      </w:r>
      <w:r w:rsidRPr="00183F45">
        <w:rPr>
          <w:rStyle w:val="StyleBoldUnderline"/>
          <w:highlight w:val="yellow"/>
        </w:rPr>
        <w:t xml:space="preserve">Boosting legal migration and legalizing existing workers could add </w:t>
      </w:r>
      <w:r w:rsidRPr="00183F45">
        <w:rPr>
          <w:rStyle w:val="Emphasis"/>
          <w:highlight w:val="yellow"/>
        </w:rPr>
        <w:t>$1.5 trillion</w:t>
      </w:r>
      <w:r w:rsidRPr="00183F45">
        <w:rPr>
          <w:rStyle w:val="StyleBoldUnderline"/>
          <w:highlight w:val="yellow"/>
        </w:rPr>
        <w:t xml:space="preserve"> to the U.S. economy over the next 10 years</w:t>
      </w:r>
      <w:r w:rsidRPr="000A61DD">
        <w:rPr>
          <w:rStyle w:val="StyleBoldUnderline"/>
        </w:rPr>
        <w:t>, estimates</w:t>
      </w:r>
      <w:r w:rsidRPr="00E21CE1">
        <w:rPr>
          <w:sz w:val="16"/>
        </w:rPr>
        <w:t xml:space="preserve"> Raul Hinojosa-Ojeda, </w:t>
      </w:r>
      <w:r w:rsidRPr="000A61DD">
        <w:rPr>
          <w:rStyle w:val="StyleBoldUnderline"/>
        </w:rPr>
        <w:t>a specialist in immigration</w:t>
      </w:r>
      <w:r w:rsidRPr="00E21CE1">
        <w:rPr>
          <w:sz w:val="16"/>
        </w:rPr>
        <w:t xml:space="preserve"> policy </w:t>
      </w:r>
      <w:r w:rsidRPr="000A61DD">
        <w:rPr>
          <w:rStyle w:val="StyleBoldUnderline"/>
        </w:rPr>
        <w:t xml:space="preserve">at the University of California, Los Angeles. </w:t>
      </w:r>
      <w:r w:rsidRPr="00E21CE1">
        <w:rPr>
          <w:sz w:val="16"/>
        </w:rPr>
        <w:t>That's an annual increase of 0.8 percentage points to the economic growth rate, currently stuck at about 2 percent.</w:t>
      </w:r>
    </w:p>
    <w:p w:rsidR="00632517" w:rsidRPr="00B50F09" w:rsidRDefault="00632517" w:rsidP="00632517">
      <w:pPr>
        <w:pStyle w:val="Heading4"/>
      </w:pPr>
      <w:r w:rsidRPr="00B50F09">
        <w:t>Immigration reform passage is likely, but not guaranteed – it’s key to reviving the economy</w:t>
      </w:r>
    </w:p>
    <w:p w:rsidR="00632517" w:rsidRPr="00B50F09" w:rsidRDefault="00632517" w:rsidP="00632517">
      <w:pPr>
        <w:ind w:left="720"/>
      </w:pPr>
      <w:r w:rsidRPr="00B50F09">
        <w:rPr>
          <w:rStyle w:val="StyleStyleBold12pt"/>
        </w:rPr>
        <w:t>Christian 2/8</w:t>
      </w:r>
      <w:r>
        <w:rPr>
          <w:rStyle w:val="StyleStyleBold12pt"/>
        </w:rPr>
        <w:t>/2013</w:t>
      </w:r>
      <w:r w:rsidRPr="00B50F09">
        <w:t xml:space="preserve"> (Amber Christian, International Business Times, “Immigration Reform: Possibilities And Prospects,” 2/8/1</w:t>
      </w:r>
      <w:r w:rsidRPr="00DA5863">
        <w:t xml:space="preserve">3 </w:t>
      </w:r>
      <w:hyperlink r:id="rId185" w:history="1">
        <w:r w:rsidRPr="00DA5863">
          <w:t>http://www.ibtimes.com/immigration-reform-possibilities-prospects-1072864</w:t>
        </w:r>
      </w:hyperlink>
      <w:r w:rsidRPr="00DA5863">
        <w:t>)</w:t>
      </w:r>
    </w:p>
    <w:p w:rsidR="00632517" w:rsidRDefault="00632517" w:rsidP="00632517">
      <w:pPr>
        <w:rPr>
          <w:sz w:val="14"/>
          <w:highlight w:val="yellow"/>
        </w:rPr>
      </w:pPr>
      <w:r w:rsidRPr="00DB3FAB">
        <w:rPr>
          <w:rStyle w:val="StyleBoldUnderline"/>
          <w:highlight w:val="yellow"/>
        </w:rPr>
        <w:t>Despite years of a stalemate</w:t>
      </w:r>
      <w:r w:rsidRPr="00DB3FAB">
        <w:rPr>
          <w:sz w:val="14"/>
        </w:rPr>
        <w:t xml:space="preserve"> between Republicans and Democrats on immigration reform, </w:t>
      </w:r>
      <w:r w:rsidRPr="00DB3FAB">
        <w:rPr>
          <w:rStyle w:val="Emphasis"/>
          <w:highlight w:val="yellow"/>
        </w:rPr>
        <w:t>the other side of the border appears to be in view</w:t>
      </w:r>
      <w:r w:rsidRPr="00DB3FAB">
        <w:rPr>
          <w:sz w:val="14"/>
        </w:rPr>
        <w:t>.</w:t>
      </w:r>
      <w:r w:rsidRPr="00DB3FAB">
        <w:rPr>
          <w:sz w:val="12"/>
        </w:rPr>
        <w:t>¶</w:t>
      </w:r>
      <w:r w:rsidRPr="00DB3FAB">
        <w:rPr>
          <w:sz w:val="14"/>
        </w:rPr>
        <w:t xml:space="preserve"> The standoff, to put it simply, came down to Republicans’ opinion that issues of “amnesty” would be perceived as rewarding illegal behavior. Democrats, conversely, have a long history of claiming humanitarian reasons for looser immigration laws.</w:t>
      </w:r>
      <w:r w:rsidRPr="00DB3FAB">
        <w:rPr>
          <w:sz w:val="12"/>
        </w:rPr>
        <w:t>¶</w:t>
      </w:r>
      <w:r w:rsidRPr="00DB3FAB">
        <w:rPr>
          <w:sz w:val="14"/>
        </w:rPr>
        <w:t xml:space="preserve"> Arguably, though, the baseline is political motivation for gaining votes.</w:t>
      </w:r>
      <w:r w:rsidRPr="00DB3FAB">
        <w:rPr>
          <w:sz w:val="12"/>
        </w:rPr>
        <w:t>¶</w:t>
      </w:r>
      <w:r w:rsidRPr="00DB3FAB">
        <w:rPr>
          <w:sz w:val="14"/>
        </w:rPr>
        <w:t xml:space="preserve"> That the interests of these odd political bedfellows are now aligning is integral -- especially considering that the future of our economy and our identity as a nation will be shaped by the outcome of this debate.</w:t>
      </w:r>
      <w:r w:rsidRPr="00DB3FAB">
        <w:rPr>
          <w:sz w:val="12"/>
        </w:rPr>
        <w:t>¶</w:t>
      </w:r>
      <w:r w:rsidRPr="00DB3FAB">
        <w:rPr>
          <w:sz w:val="14"/>
        </w:rPr>
        <w:t xml:space="preserve"> Following President Barack Obama’s landslide second-tern victory, with record-setting support from Hispanic voters, key GOP members now speak about reform as a possibility -- instead of a burden -- for the first time in 100 years.</w:t>
      </w:r>
      <w:r w:rsidRPr="00DB3FAB">
        <w:rPr>
          <w:sz w:val="12"/>
        </w:rPr>
        <w:t>¶</w:t>
      </w:r>
      <w:r w:rsidRPr="00DB3FAB">
        <w:rPr>
          <w:sz w:val="14"/>
        </w:rPr>
        <w:t xml:space="preserve"> Hispanic voters backed Obama over his competitor former Gov. Mitt Romney 71 percent to 27 percent. This demographic has put their name on the map in 2012, voting at a record 23.7 million, up 80 percent since the 2000 presidential election, according to the Pew Research Center.</w:t>
      </w:r>
      <w:r w:rsidRPr="00DB3FAB">
        <w:rPr>
          <w:sz w:val="12"/>
        </w:rPr>
        <w:t>¶</w:t>
      </w:r>
      <w:r w:rsidRPr="00DB3FAB">
        <w:rPr>
          <w:sz w:val="14"/>
        </w:rPr>
        <w:t xml:space="preserve"> On. Jan. 28, the so-called “Gang of Eight,” comprised of four Democrats and four Republican senators, proposed a comprehensive reform package, including updating the current legal immigration system and a “tough but fair path” to citizenship for the 11 million or more undocumented immigrants throughout the country.</w:t>
      </w:r>
      <w:r w:rsidRPr="00DB3FAB">
        <w:rPr>
          <w:sz w:val="12"/>
        </w:rPr>
        <w:t>¶</w:t>
      </w:r>
      <w:r w:rsidRPr="00DB3FAB">
        <w:rPr>
          <w:sz w:val="14"/>
        </w:rPr>
        <w:t xml:space="preserve"> This bipartisan call to action comes not a moment too soon. Successful immigration reform could improve the nation’s image, broaden the tax base, retain much needed human capital, and revitalize the commitment to the country’s founding principals of freedom and opportunity.</w:t>
      </w:r>
      <w:r w:rsidRPr="00DB3FAB">
        <w:rPr>
          <w:sz w:val="12"/>
        </w:rPr>
        <w:t>¶</w:t>
      </w:r>
      <w:r w:rsidRPr="00DB3FAB">
        <w:rPr>
          <w:sz w:val="14"/>
        </w:rPr>
        <w:t xml:space="preserve"> It’s been almost 30 years since immigration gained this much traction, when President Ronald Reagan introduced the Immigration and Control Act of 1986. Amnesty was granted for the country’s three million or more undocumented immigrants, yet the reform portion of the act failed to take place. </w:t>
      </w:r>
      <w:r w:rsidRPr="00DB3FAB">
        <w:rPr>
          <w:sz w:val="12"/>
        </w:rPr>
        <w:t>¶</w:t>
      </w:r>
      <w:r w:rsidRPr="00DB3FAB">
        <w:rPr>
          <w:sz w:val="14"/>
        </w:rPr>
        <w:t xml:space="preserve"> Today, broad support for reform underlines the need to modernize U.S. immigration policies to accommodate and capitalize on our 21st century economy. We are not a nation homogeneous in race and religion. The economy and demographics in this country are no longer a “traditional” America.</w:t>
      </w:r>
      <w:r w:rsidRPr="00DB3FAB">
        <w:rPr>
          <w:sz w:val="12"/>
        </w:rPr>
        <w:t>¶</w:t>
      </w:r>
      <w:r w:rsidRPr="00DB3FAB">
        <w:rPr>
          <w:sz w:val="14"/>
        </w:rPr>
        <w:t xml:space="preserve"> The U.S. reached a tipping point in 2011 when the Census Bureau reported the first year in which Caucasian births were the minority (49.6 percent), compared to non-white births (50.4 percent), including Hispanics, blacks, Asians and mixed-race. A generation is being born in which so-called “minorities” are the majority. </w:t>
      </w:r>
      <w:r w:rsidRPr="00DB3FAB">
        <w:rPr>
          <w:sz w:val="12"/>
        </w:rPr>
        <w:t>¶</w:t>
      </w:r>
      <w:r w:rsidRPr="00DB3FAB">
        <w:rPr>
          <w:sz w:val="14"/>
        </w:rPr>
        <w:t xml:space="preserve"> Reform is critical in ensuring the next century of this country as rich and vibrant as the last. An alternative plan must be demanded from those opposing comprehensive reform. Radical pundits and opinion leaders on both sides of the isle cannot cling to the immigration status quo.</w:t>
      </w:r>
      <w:r w:rsidRPr="00DB3FAB">
        <w:rPr>
          <w:sz w:val="12"/>
        </w:rPr>
        <w:t>¶</w:t>
      </w:r>
      <w:r w:rsidRPr="00DB3FAB">
        <w:rPr>
          <w:sz w:val="14"/>
        </w:rPr>
        <w:t xml:space="preserve"> Vested politicians stand to benefit from spearheading reform. Asian and Hispanic voters represent the two fastest-growing demographics in the nation. Today, there are approximately 16.3 million U.S.-born underage Latinos that will more than double the current Hispanic electorate by 2030.</w:t>
      </w:r>
      <w:r w:rsidRPr="00DB3FAB">
        <w:rPr>
          <w:sz w:val="12"/>
        </w:rPr>
        <w:t>¶</w:t>
      </w:r>
      <w:r w:rsidRPr="00DB3FAB">
        <w:rPr>
          <w:sz w:val="14"/>
        </w:rPr>
        <w:t xml:space="preserve"> There is much to gain by using the nation’s founding principles of freedom and economic opportunity to appeal to the country’s immigrants. We should take the long-view when it comes reform.</w:t>
      </w:r>
      <w:r w:rsidRPr="00DB3FAB">
        <w:rPr>
          <w:sz w:val="12"/>
        </w:rPr>
        <w:t>¶</w:t>
      </w:r>
      <w:r w:rsidRPr="00DB3FAB">
        <w:rPr>
          <w:sz w:val="14"/>
        </w:rPr>
        <w:t xml:space="preserve"> </w:t>
      </w:r>
      <w:r w:rsidRPr="00DB3FAB">
        <w:rPr>
          <w:rStyle w:val="StyleBoldUnderline"/>
          <w:highlight w:val="yellow"/>
        </w:rPr>
        <w:t>The country is in a unique place where good policy, good politics, and wide-reaching support for immigration reform could revitalize the economy</w:t>
      </w:r>
      <w:r w:rsidRPr="00DB3FAB">
        <w:rPr>
          <w:sz w:val="14"/>
        </w:rPr>
        <w:t xml:space="preserve"> and the energy of what it means to be an American.</w:t>
      </w:r>
      <w:r w:rsidRPr="00DB3FAB">
        <w:rPr>
          <w:sz w:val="12"/>
        </w:rPr>
        <w:t>¶</w:t>
      </w:r>
      <w:r w:rsidRPr="00DB3FAB">
        <w:rPr>
          <w:sz w:val="14"/>
        </w:rPr>
        <w:t xml:space="preserve"> Immigration has a long history as a positive force in America’s economic and cultural life. </w:t>
      </w:r>
      <w:r w:rsidRPr="00DB3FAB">
        <w:rPr>
          <w:rStyle w:val="StyleBoldUnderline"/>
          <w:highlight w:val="yellow"/>
        </w:rPr>
        <w:t>Streamlining the process</w:t>
      </w:r>
      <w:r w:rsidRPr="00DB3FAB">
        <w:rPr>
          <w:sz w:val="14"/>
        </w:rPr>
        <w:t xml:space="preserve"> for foreigners </w:t>
      </w:r>
      <w:r w:rsidRPr="00DB3FAB">
        <w:rPr>
          <w:rStyle w:val="StyleBoldUnderline"/>
          <w:highlight w:val="yellow"/>
        </w:rPr>
        <w:t>to enter the country</w:t>
      </w:r>
      <w:r w:rsidRPr="00DB3FAB">
        <w:rPr>
          <w:sz w:val="14"/>
        </w:rPr>
        <w:t xml:space="preserve"> legally </w:t>
      </w:r>
      <w:r w:rsidRPr="00DB3FAB">
        <w:rPr>
          <w:rStyle w:val="StyleBoldUnderline"/>
          <w:highlight w:val="yellow"/>
        </w:rPr>
        <w:t>and documenting current illegal immigrants</w:t>
      </w:r>
      <w:r w:rsidRPr="00B50F09">
        <w:rPr>
          <w:rStyle w:val="StyleBoldUnderline"/>
        </w:rPr>
        <w:t xml:space="preserve"> </w:t>
      </w:r>
      <w:r w:rsidRPr="00DB3FAB">
        <w:rPr>
          <w:sz w:val="14"/>
        </w:rPr>
        <w:t xml:space="preserve">in a systematic and responsible way </w:t>
      </w:r>
      <w:r w:rsidRPr="00DB3FAB">
        <w:rPr>
          <w:rStyle w:val="StyleBoldUnderline"/>
          <w:highlight w:val="yellow"/>
        </w:rPr>
        <w:t xml:space="preserve">would </w:t>
      </w:r>
      <w:r w:rsidRPr="00DB3FAB">
        <w:rPr>
          <w:rStyle w:val="Emphasis"/>
          <w:highlight w:val="yellow"/>
        </w:rPr>
        <w:t>boost the nation’s recent lethargic economy</w:t>
      </w:r>
      <w:r w:rsidRPr="00DB3FAB">
        <w:rPr>
          <w:rStyle w:val="StyleBoldUnderline"/>
          <w:highlight w:val="yellow"/>
        </w:rPr>
        <w:t>. Immigration increases productivity and helps drive innovation</w:t>
      </w:r>
      <w:r w:rsidRPr="00DB3FAB">
        <w:rPr>
          <w:sz w:val="14"/>
        </w:rPr>
        <w:t>.</w:t>
      </w:r>
      <w:r w:rsidRPr="00DB3FAB">
        <w:rPr>
          <w:sz w:val="12"/>
        </w:rPr>
        <w:t>¶</w:t>
      </w:r>
      <w:r w:rsidRPr="00DB3FAB">
        <w:rPr>
          <w:sz w:val="14"/>
        </w:rPr>
        <w:t xml:space="preserve"> Alex Nowrasteh, immigration specialist at the Cato Institute, estimates 40 percent of scientists in the U.S. are foreign-born. Additionally, Nowrasteh claims U.S. immigrants are twice as likely to start a business than native-born citizens.</w:t>
      </w:r>
      <w:r w:rsidRPr="00DB3FAB">
        <w:rPr>
          <w:sz w:val="12"/>
        </w:rPr>
        <w:t>¶</w:t>
      </w:r>
      <w:r w:rsidRPr="00DB3FAB">
        <w:rPr>
          <w:sz w:val="14"/>
        </w:rPr>
        <w:t xml:space="preserve"> The Congressional Budget Office estimated in 2007 that current proposed immigration reform would generate $48 billion in revenue over a 10-year period, while costing an estimated $23 billion in assisted welfare and health care payments. With comprehensive reform that incentivizes immigration of educated and skilled labor, the cost would likely be much lower.</w:t>
      </w:r>
      <w:r w:rsidRPr="00DB3FAB">
        <w:rPr>
          <w:sz w:val="12"/>
        </w:rPr>
        <w:t>¶</w:t>
      </w:r>
      <w:r w:rsidRPr="00DB3FAB">
        <w:rPr>
          <w:sz w:val="14"/>
        </w:rPr>
        <w:t xml:space="preserve"> </w:t>
      </w:r>
      <w:r w:rsidRPr="00DB3FAB">
        <w:rPr>
          <w:rStyle w:val="Emphasis"/>
          <w:highlight w:val="yellow"/>
        </w:rPr>
        <w:t>Although progress seems within reach, key thorny issues still divide Congress</w:t>
      </w:r>
      <w:r w:rsidRPr="00DB3FAB">
        <w:rPr>
          <w:sz w:val="14"/>
          <w:highlight w:val="yellow"/>
        </w:rPr>
        <w:t xml:space="preserve">. </w:t>
      </w:r>
      <w:r w:rsidRPr="00DB3FAB">
        <w:rPr>
          <w:rStyle w:val="StyleBoldUnderline"/>
          <w:highlight w:val="yellow"/>
        </w:rPr>
        <w:t>While it’s too early to celebrate a bipartisan success in Washington, the historic broad-backing support of reform puts more pressure and possibility on Washington than anytime in recent history</w:t>
      </w:r>
      <w:r w:rsidRPr="00DB3FAB">
        <w:rPr>
          <w:sz w:val="14"/>
          <w:highlight w:val="yellow"/>
        </w:rPr>
        <w:t>.</w:t>
      </w:r>
    </w:p>
    <w:p w:rsidR="00632517" w:rsidRDefault="00632517" w:rsidP="00632517">
      <w:pPr>
        <w:rPr>
          <w:sz w:val="14"/>
          <w:highlight w:val="yellow"/>
        </w:rPr>
      </w:pPr>
      <w:r>
        <w:rPr>
          <w:sz w:val="14"/>
          <w:highlight w:val="yellow"/>
        </w:rPr>
        <w:br w:type="page"/>
      </w:r>
    </w:p>
    <w:p w:rsidR="00632517" w:rsidRDefault="00632517" w:rsidP="00632517">
      <w:pPr>
        <w:pStyle w:val="Heading4"/>
      </w:pPr>
      <w:r>
        <w:t>Immigration reform overwhelmingly key to the economy – all the best studies conclude gains in basically every important internal link</w:t>
      </w:r>
    </w:p>
    <w:p w:rsidR="00632517" w:rsidRDefault="00632517" w:rsidP="00632517">
      <w:pPr>
        <w:ind w:left="720"/>
      </w:pPr>
      <w:r w:rsidRPr="009D4FF9">
        <w:rPr>
          <w:rStyle w:val="StyleStyleBold12pt"/>
        </w:rPr>
        <w:t>Bier 2/12</w:t>
      </w:r>
      <w:r>
        <w:t>/20</w:t>
      </w:r>
      <w:r w:rsidRPr="00A907CE">
        <w:rPr>
          <w:rStyle w:val="StyleStyleBold12pt"/>
        </w:rPr>
        <w:t>13</w:t>
      </w:r>
      <w:r>
        <w:t xml:space="preserve">, David, policy analyst specializing in immigration and environmental policy at the Competitive Enterprise Institute, “Immigration Reform’s Economic Benefits,” Open Market, </w:t>
      </w:r>
      <w:r w:rsidRPr="009D4FF9">
        <w:t>http://www.openmarket.org/2013/02/12/immigration-reforms-economic-benefits/</w:t>
      </w:r>
    </w:p>
    <w:p w:rsidR="00632517" w:rsidRPr="00A907CE" w:rsidRDefault="00632517" w:rsidP="00632517">
      <w:pPr>
        <w:rPr>
          <w:sz w:val="16"/>
        </w:rPr>
      </w:pPr>
      <w:r w:rsidRPr="00A907CE">
        <w:rPr>
          <w:rStyle w:val="StyleBoldUnderline"/>
          <w:highlight w:val="yellow"/>
        </w:rPr>
        <w:t>Comprehensive immigration reform is coming</w:t>
      </w:r>
      <w:r w:rsidRPr="00A907CE">
        <w:rPr>
          <w:sz w:val="16"/>
        </w:rPr>
        <w:t xml:space="preserve">. For those that don’t speak D.C. doublespeak, that means more costly, useless, and privacy-invading border drones, more guards and fences, more employer prosecutions, and national identification for all Americans. On the other hand, it means much more legal immigration and legalization for immigrants already here illegally. Looking at only these last two parts, </w:t>
      </w:r>
      <w:r w:rsidRPr="00A907CE">
        <w:rPr>
          <w:rStyle w:val="StyleBoldUnderline"/>
          <w:highlight w:val="yellow"/>
        </w:rPr>
        <w:t>what will the economic impact be</w:t>
      </w:r>
      <w:r w:rsidRPr="00A907CE">
        <w:rPr>
          <w:sz w:val="16"/>
          <w:highlight w:val="yellow"/>
        </w:rPr>
        <w:t>?</w:t>
      </w:r>
      <w:r w:rsidRPr="00A907CE">
        <w:rPr>
          <w:sz w:val="12"/>
        </w:rPr>
        <w:t>¶</w:t>
      </w:r>
      <w:r w:rsidRPr="00A907CE">
        <w:rPr>
          <w:sz w:val="16"/>
        </w:rPr>
        <w:t xml:space="preserve"> 1) </w:t>
      </w:r>
      <w:r w:rsidRPr="00A907CE">
        <w:rPr>
          <w:rStyle w:val="StyleBoldUnderline"/>
          <w:highlight w:val="yellow"/>
        </w:rPr>
        <w:t>Fewer deportations mean less wasteful federal spending</w:t>
      </w:r>
      <w:r w:rsidRPr="00A907CE">
        <w:rPr>
          <w:sz w:val="16"/>
        </w:rPr>
        <w:t xml:space="preserve">. College of William and Mary professor of economics Rajeev Goyle estimated in 2005 that </w:t>
      </w:r>
      <w:r w:rsidRPr="0054781F">
        <w:rPr>
          <w:rStyle w:val="StyleBoldUnderline"/>
        </w:rPr>
        <w:t>if we could find all 11 million deportable immigrants, the cost of mass deportation</w:t>
      </w:r>
      <w:r w:rsidRPr="00A907CE">
        <w:rPr>
          <w:sz w:val="16"/>
        </w:rPr>
        <w:t xml:space="preserve"> to be $206 billion over 5 years, or $41 billion annually. Five years later, the Center for American Progress put the number </w:t>
      </w:r>
      <w:r w:rsidRPr="0054781F">
        <w:rPr>
          <w:rStyle w:val="StyleBoldUnderline"/>
        </w:rPr>
        <w:t>at $285 billion over 5 years</w:t>
      </w:r>
      <w:r w:rsidRPr="00A907CE">
        <w:rPr>
          <w:sz w:val="16"/>
        </w:rPr>
        <w:t xml:space="preserve">. Immigration and Customs Enforcement (ICE) has found that </w:t>
      </w:r>
      <w:r w:rsidRPr="0054781F">
        <w:rPr>
          <w:rStyle w:val="StyleBoldUnderline"/>
        </w:rPr>
        <w:t>it costs</w:t>
      </w:r>
      <w:r w:rsidRPr="00A907CE">
        <w:rPr>
          <w:sz w:val="16"/>
        </w:rPr>
        <w:t xml:space="preserve"> at the margin $</w:t>
      </w:r>
      <w:r w:rsidRPr="0054781F">
        <w:rPr>
          <w:rStyle w:val="StyleBoldUnderline"/>
        </w:rPr>
        <w:t>12,500 to deport a single person</w:t>
      </w:r>
      <w:r w:rsidRPr="00A907CE">
        <w:rPr>
          <w:sz w:val="16"/>
        </w:rPr>
        <w:t>. This translates to $138.8 billion, ignoring the capital costs.</w:t>
      </w:r>
      <w:r w:rsidRPr="00A907CE">
        <w:rPr>
          <w:sz w:val="12"/>
        </w:rPr>
        <w:t>¶</w:t>
      </w:r>
      <w:r w:rsidRPr="00A907CE">
        <w:rPr>
          <w:sz w:val="16"/>
        </w:rPr>
        <w:t xml:space="preserve"> 2) </w:t>
      </w:r>
      <w:r w:rsidRPr="00A907CE">
        <w:rPr>
          <w:rStyle w:val="StyleBoldUnderline"/>
          <w:highlight w:val="yellow"/>
        </w:rPr>
        <w:t>Fewer deportations raise GDP</w:t>
      </w:r>
      <w:r w:rsidRPr="00A907CE">
        <w:rPr>
          <w:sz w:val="16"/>
          <w:highlight w:val="yellow"/>
        </w:rPr>
        <w:t>.</w:t>
      </w:r>
      <w:r w:rsidRPr="00A907CE">
        <w:rPr>
          <w:sz w:val="16"/>
        </w:rPr>
        <w:t xml:space="preserve"> Ignoring the unlikely event we can force out all 11.1 million unauthorized immigrants, even a strong enforcement effort that reduces the number of unskilled workers by 28% would lower GDP by $80 billion or 0.5% of the income of U.S. households, according to economists Peter Dixon and Maureen Rimmer in 2009. In 2012, Berkley Econ Professor Raúl Hinojosa-Ojeda found that </w:t>
      </w:r>
      <w:r w:rsidRPr="00A907CE">
        <w:rPr>
          <w:rStyle w:val="StyleBoldUnderline"/>
          <w:highlight w:val="yellow"/>
        </w:rPr>
        <w:t>the number would likely be $2.6 trillion in lost GDP over ten years, not including the actual fiscal cost of deportation</w:t>
      </w:r>
      <w:r w:rsidRPr="00A907CE">
        <w:rPr>
          <w:sz w:val="16"/>
        </w:rPr>
        <w:t xml:space="preserve"> (Prof. Goyle found the same number in 2005). In 2012, the Department of Agriculture looked at the economic impact of cutting the unauthorized population in half over 15 years. </w:t>
      </w:r>
      <w:r w:rsidRPr="0054781F">
        <w:rPr>
          <w:rStyle w:val="StyleBoldUnderline"/>
        </w:rPr>
        <w:t>It found that it would reduce U.S. wages</w:t>
      </w:r>
      <w:r w:rsidRPr="00A907CE">
        <w:rPr>
          <w:sz w:val="16"/>
        </w:rPr>
        <w:t xml:space="preserve"> by 0.3 to 0.6%. In 2009, the dairy industry concluded similarly that eliminating 50 percent of migrant workers would reduce its sales by $6.7 billion, cutting GDP $11 billion.</w:t>
      </w:r>
      <w:r w:rsidRPr="00A907CE">
        <w:rPr>
          <w:sz w:val="12"/>
        </w:rPr>
        <w:t>¶</w:t>
      </w:r>
      <w:r w:rsidRPr="00A907CE">
        <w:rPr>
          <w:sz w:val="16"/>
        </w:rPr>
        <w:t xml:space="preserve"> 3) </w:t>
      </w:r>
      <w:r w:rsidRPr="00A907CE">
        <w:rPr>
          <w:rStyle w:val="StyleBoldUnderline"/>
          <w:highlight w:val="yellow"/>
        </w:rPr>
        <w:t>Legalization would increase GDP</w:t>
      </w:r>
      <w:r w:rsidRPr="00A907CE">
        <w:rPr>
          <w:sz w:val="16"/>
        </w:rPr>
        <w:t xml:space="preserve">. In 2012, Hinojosa-Ojeda found in 2012 that the </w:t>
      </w:r>
      <w:r w:rsidRPr="00A907CE">
        <w:rPr>
          <w:rStyle w:val="StyleBoldUnderline"/>
          <w:highlight w:val="yellow"/>
        </w:rPr>
        <w:t>just wage increases due to legalization</w:t>
      </w:r>
      <w:r w:rsidRPr="00A907CE">
        <w:rPr>
          <w:sz w:val="16"/>
        </w:rPr>
        <w:t xml:space="preserve"> for immigrants </w:t>
      </w:r>
      <w:r w:rsidRPr="00A907CE">
        <w:rPr>
          <w:rStyle w:val="StyleBoldUnderline"/>
          <w:highlight w:val="yellow"/>
        </w:rPr>
        <w:t>would raise GDP</w:t>
      </w:r>
      <w:r w:rsidRPr="00A907CE">
        <w:rPr>
          <w:sz w:val="16"/>
        </w:rPr>
        <w:t xml:space="preserve"> $30 billion </w:t>
      </w:r>
      <w:r w:rsidRPr="00A907CE">
        <w:rPr>
          <w:rStyle w:val="StyleBoldUnderline"/>
          <w:highlight w:val="yellow"/>
        </w:rPr>
        <w:t>to $36 billion</w:t>
      </w:r>
      <w:r w:rsidRPr="00A907CE">
        <w:rPr>
          <w:sz w:val="16"/>
        </w:rPr>
        <w:t xml:space="preserve"> over just three years. Economists Manuel Pastor and Justin Scoggins estimated the “wage premium” that immigrants receive from naturalization and concluded that </w:t>
      </w:r>
      <w:r w:rsidRPr="0054781F">
        <w:rPr>
          <w:rStyle w:val="StyleBoldUnderline"/>
        </w:rPr>
        <w:t>it would add $21 to $45 billion in GDP over ten years</w:t>
      </w:r>
      <w:r w:rsidRPr="00A907CE">
        <w:rPr>
          <w:sz w:val="16"/>
        </w:rPr>
        <w:t xml:space="preserve">. If unauthorized immigrants gained the average wage increase from legalization during the last legalization in 1986, as the Public Policy Institute of California found, </w:t>
      </w:r>
      <w:r w:rsidRPr="0054781F">
        <w:rPr>
          <w:rStyle w:val="StyleBoldUnderline"/>
        </w:rPr>
        <w:t>GDP would get an annual $35.52 billion bump</w:t>
      </w:r>
      <w:r w:rsidRPr="00A907CE">
        <w:rPr>
          <w:sz w:val="16"/>
        </w:rPr>
        <w:t xml:space="preserve"> or $355.2 billion over ten years.</w:t>
      </w:r>
      <w:r w:rsidRPr="00A907CE">
        <w:rPr>
          <w:sz w:val="12"/>
        </w:rPr>
        <w:t>¶</w:t>
      </w:r>
      <w:r w:rsidRPr="00A907CE">
        <w:rPr>
          <w:sz w:val="16"/>
        </w:rPr>
        <w:t xml:space="preserve"> 4) </w:t>
      </w:r>
      <w:r w:rsidRPr="00A907CE">
        <w:rPr>
          <w:rStyle w:val="StyleBoldUnderline"/>
          <w:highlight w:val="yellow"/>
        </w:rPr>
        <w:t>More immigration would increase U.S. wages</w:t>
      </w:r>
      <w:r w:rsidRPr="00A907CE">
        <w:rPr>
          <w:sz w:val="16"/>
        </w:rPr>
        <w:t xml:space="preserve">. </w:t>
      </w:r>
      <w:r w:rsidRPr="0054781F">
        <w:rPr>
          <w:rStyle w:val="StyleBoldUnderline"/>
        </w:rPr>
        <w:t>Immigrants complement the skills over U.S. workers, creating better job opportunities and higher wages</w:t>
      </w:r>
      <w:r w:rsidRPr="00A907CE">
        <w:rPr>
          <w:sz w:val="16"/>
        </w:rPr>
        <w:t xml:space="preserve">. The White House Council of Economic Advisers found in 2007 that </w:t>
      </w:r>
      <w:r w:rsidRPr="00A907CE">
        <w:rPr>
          <w:rStyle w:val="StyleBoldUnderline"/>
          <w:highlight w:val="yellow"/>
        </w:rPr>
        <w:t>annual wage gains from immigration are between $30 and $80 billion</w:t>
      </w:r>
      <w:r w:rsidRPr="00A907CE">
        <w:rPr>
          <w:sz w:val="16"/>
        </w:rPr>
        <w:t xml:space="preserve">. Economist Giovanni Peri found in 2007 that </w:t>
      </w:r>
      <w:r w:rsidRPr="0054781F">
        <w:rPr>
          <w:rStyle w:val="StyleBoldUnderline"/>
        </w:rPr>
        <w:t>wages for workers with at least a high school degree grew by 2 percent due to immigration</w:t>
      </w:r>
      <w:r w:rsidRPr="00A907CE">
        <w:rPr>
          <w:sz w:val="16"/>
        </w:rPr>
        <w:t xml:space="preserve"> between 1990 and 2004. Peri and Gianmarco Ottaviano, using a model that takes into account comparative advantage gains, found that </w:t>
      </w:r>
      <w:r w:rsidRPr="0054781F">
        <w:rPr>
          <w:rStyle w:val="StyleBoldUnderline"/>
        </w:rPr>
        <w:t>immigration in 2010 increased the wages of all Americans by 0.6% with a positive effect on low-skilled Americans</w:t>
      </w:r>
      <w:r w:rsidRPr="00A907CE">
        <w:rPr>
          <w:sz w:val="16"/>
        </w:rPr>
        <w:t>. UC Berkley economist David Card discovered the same thing in 2005 looking at city specific data.</w:t>
      </w:r>
      <w:r w:rsidRPr="00A907CE">
        <w:rPr>
          <w:sz w:val="12"/>
        </w:rPr>
        <w:t>¶</w:t>
      </w:r>
      <w:r w:rsidRPr="00A907CE">
        <w:rPr>
          <w:sz w:val="16"/>
        </w:rPr>
        <w:t xml:space="preserve"> 5) More immigration lowers prices. Economist Saul Lach found in 2007 that </w:t>
      </w:r>
      <w:r w:rsidRPr="00A907CE">
        <w:rPr>
          <w:rStyle w:val="StyleBoldUnderline"/>
          <w:highlight w:val="yellow"/>
        </w:rPr>
        <w:t>the higher output from immigration also lowers prices</w:t>
      </w:r>
      <w:r w:rsidRPr="00A907CE">
        <w:rPr>
          <w:sz w:val="16"/>
        </w:rPr>
        <w:t xml:space="preserve"> by 0.5% on average. MIT’s Patricia Cortes in 2006 found that immigrants lowered prices in immigrant-dominated industries by 1.3%. In 2007, economists Robert E. Lipsey and Birgitta Swedenborg showed that countries that keep labor scarce consume much fewer labor-intensive goods. For example, there are far fewer restaurants in Nordic countries due to the inability to find labor. In New York City in 2012, the Fiscal Policy Institute found lower education immigrants own 70 to 90 percent of all laundry, taxi and limousine, grocery, beauty salon, and day care small businesses.</w:t>
      </w:r>
      <w:r w:rsidRPr="00A907CE">
        <w:rPr>
          <w:sz w:val="12"/>
        </w:rPr>
        <w:t>¶</w:t>
      </w:r>
      <w:r w:rsidRPr="00A907CE">
        <w:rPr>
          <w:sz w:val="16"/>
        </w:rPr>
        <w:t xml:space="preserve"> 6) </w:t>
      </w:r>
      <w:r w:rsidRPr="00A907CE">
        <w:rPr>
          <w:rStyle w:val="StyleBoldUnderline"/>
          <w:highlight w:val="yellow"/>
        </w:rPr>
        <w:t>More high-skilled immigration increases jobs and innovation</w:t>
      </w:r>
      <w:r w:rsidRPr="00A907CE">
        <w:rPr>
          <w:sz w:val="16"/>
        </w:rPr>
        <w:t xml:space="preserve">. </w:t>
      </w:r>
      <w:r w:rsidRPr="0054781F">
        <w:rPr>
          <w:rStyle w:val="StyleBoldUnderline"/>
        </w:rPr>
        <w:t>Immigrants have twice as many patents and Nobel Prize recipients per capita than natives</w:t>
      </w:r>
      <w:r w:rsidRPr="00A907CE">
        <w:rPr>
          <w:sz w:val="16"/>
        </w:rPr>
        <w:t xml:space="preserve">. In 2006, immigrant founded companies produced $52 billion in sales and employed 450,000 workers. Immigrants served either as founder, CEO, or VP of engineering in more than three quarters of top 50 venture-backed companies. Even </w:t>
      </w:r>
      <w:r w:rsidRPr="00A907CE">
        <w:rPr>
          <w:rStyle w:val="StyleBoldUnderline"/>
          <w:highlight w:val="yellow"/>
        </w:rPr>
        <w:t>100 new temporary high-skilled immigrants create 183 new jobs for U.S. workers</w:t>
      </w:r>
      <w:r w:rsidRPr="00A907CE">
        <w:rPr>
          <w:sz w:val="16"/>
        </w:rPr>
        <w:t>, according to economist Madeline Zavodny.</w:t>
      </w:r>
      <w:r w:rsidRPr="00A907CE">
        <w:rPr>
          <w:sz w:val="12"/>
        </w:rPr>
        <w:t>¶</w:t>
      </w:r>
      <w:r w:rsidRPr="00A907CE">
        <w:rPr>
          <w:sz w:val="16"/>
        </w:rPr>
        <w:t xml:space="preserve"> </w:t>
      </w:r>
      <w:r w:rsidRPr="00A907CE">
        <w:rPr>
          <w:rStyle w:val="StyleBoldUnderline"/>
          <w:highlight w:val="yellow"/>
        </w:rPr>
        <w:t>Alarmist claims about immigration</w:t>
      </w:r>
      <w:r w:rsidRPr="00A907CE">
        <w:rPr>
          <w:sz w:val="16"/>
          <w:highlight w:val="yellow"/>
        </w:rPr>
        <w:t>–</w:t>
      </w:r>
      <w:r w:rsidRPr="00A907CE">
        <w:rPr>
          <w:rStyle w:val="StyleBoldUnderline"/>
          <w:highlight w:val="yellow"/>
        </w:rPr>
        <w:t>produced by the havens of protectionist garbage</w:t>
      </w:r>
      <w:r w:rsidRPr="00A907CE">
        <w:rPr>
          <w:sz w:val="16"/>
        </w:rPr>
        <w:t>, Center for Immigration Studies and Federation for American Immigration Reform–</w:t>
      </w:r>
      <w:r w:rsidRPr="00A907CE">
        <w:rPr>
          <w:rStyle w:val="StyleBoldUnderline"/>
          <w:highlight w:val="yellow"/>
        </w:rPr>
        <w:t>should be interpreted in context of the overwhelming evidence</w:t>
      </w:r>
      <w:r w:rsidRPr="00A907CE">
        <w:rPr>
          <w:sz w:val="16"/>
        </w:rPr>
        <w:t xml:space="preserve"> partially presented above </w:t>
      </w:r>
      <w:r w:rsidRPr="00A907CE">
        <w:rPr>
          <w:rStyle w:val="StyleBoldUnderline"/>
          <w:highlight w:val="yellow"/>
        </w:rPr>
        <w:t>that legal immigration has a profoundly positive effect on the economy</w:t>
      </w:r>
      <w:r w:rsidRPr="00A907CE">
        <w:rPr>
          <w:sz w:val="16"/>
          <w:highlight w:val="yellow"/>
        </w:rPr>
        <w:t>.</w:t>
      </w:r>
      <w:r w:rsidRPr="00A907CE">
        <w:rPr>
          <w:sz w:val="16"/>
        </w:rPr>
        <w:t xml:space="preserve"> </w:t>
      </w:r>
      <w:r w:rsidRPr="0054781F">
        <w:rPr>
          <w:rStyle w:val="StyleBoldUnderline"/>
        </w:rPr>
        <w:t xml:space="preserve">Legalization (of some kind) and </w:t>
      </w:r>
      <w:r w:rsidRPr="00A907CE">
        <w:rPr>
          <w:rStyle w:val="StyleBoldUnderline"/>
          <w:highlight w:val="yellow"/>
        </w:rPr>
        <w:t>more legal immigration will benefit America’s economy</w:t>
      </w:r>
      <w:r w:rsidRPr="00A907CE">
        <w:rPr>
          <w:sz w:val="16"/>
          <w:highlight w:val="yellow"/>
        </w:rPr>
        <w:t>,</w:t>
      </w:r>
      <w:r w:rsidRPr="00A907CE">
        <w:rPr>
          <w:sz w:val="16"/>
        </w:rPr>
        <w:t xml:space="preserve"> not because of some intrinsic element of immigrants, but because, as late economist Julian Simon said, people are the ultimate resource—not some nasty drag on the world.</w:t>
      </w:r>
    </w:p>
    <w:p w:rsidR="00632517" w:rsidRPr="00B50F09" w:rsidRDefault="00632517" w:rsidP="00632517">
      <w:pPr>
        <w:pStyle w:val="Heading4"/>
      </w:pPr>
      <w:r w:rsidRPr="00B50F09">
        <w:t xml:space="preserve">Immigration reform is necessary to revive the economy. </w:t>
      </w:r>
    </w:p>
    <w:p w:rsidR="00632517" w:rsidRPr="00B50F09" w:rsidRDefault="00632517" w:rsidP="00632517">
      <w:pPr>
        <w:ind w:left="720"/>
      </w:pPr>
      <w:r w:rsidRPr="00B50F09">
        <w:t xml:space="preserve">Ezra </w:t>
      </w:r>
      <w:r w:rsidRPr="00B50F09">
        <w:rPr>
          <w:rStyle w:val="StyleStyleBold12pt"/>
        </w:rPr>
        <w:t>Klein 1/31/13</w:t>
      </w:r>
      <w:r w:rsidRPr="00B50F09">
        <w:t xml:space="preserve"> Worried about the economy? Then pass immigration reform  http://www.washingtonpost.com/blogs/wonkblog/wp/2013/01/31/worried-about-the-economy-then-pass-immigration-reform/</w:t>
      </w:r>
    </w:p>
    <w:p w:rsidR="00632517" w:rsidRPr="00B50F09" w:rsidRDefault="00632517" w:rsidP="00632517">
      <w:pPr>
        <w:rPr>
          <w:rStyle w:val="StyleBoldUnderline"/>
        </w:rPr>
      </w:pPr>
      <w:r w:rsidRPr="00A907CE">
        <w:rPr>
          <w:sz w:val="12"/>
        </w:rPr>
        <w:t xml:space="preserve">Washington tends to have a narrow view of what counts as “economic policy.” Anything we do to the tax code is in. So is any stimulus we pass, or any deficit reduction we try. But most of this mistakes the federal budget for the economy. The truth is, </w:t>
      </w:r>
      <w:r w:rsidRPr="00A907CE">
        <w:rPr>
          <w:rStyle w:val="StyleBoldUnderline"/>
          <w:highlight w:val="yellow"/>
        </w:rPr>
        <w:t>the most important piece of economic policy we pass — or don’t pass — in 2013 may be</w:t>
      </w:r>
      <w:r w:rsidRPr="00A907CE">
        <w:rPr>
          <w:sz w:val="12"/>
        </w:rPr>
        <w:t xml:space="preserve"> something we don’t think of as economic policy at all: </w:t>
      </w:r>
      <w:r w:rsidRPr="00A907CE">
        <w:rPr>
          <w:rStyle w:val="StyleBoldUnderline"/>
          <w:highlight w:val="yellow"/>
        </w:rPr>
        <w:t>immigration reform.</w:t>
      </w:r>
      <w:r w:rsidRPr="00A907CE">
        <w:rPr>
          <w:sz w:val="12"/>
        </w:rPr>
        <w:t xml:space="preserve"> Congress certainly doesn’t consider it economic policy, at least not officially. Immigration laws go through the House and Senate judiciary committees. But consider a few facts about immigrants in the American economy: About a 10th of the U.S. population is foreign-born. More than a quarter of U.S. technology and engineering businesses started from 1995 to 2005 had a foreign-born owner. In Silicon Valley, half of all tech startups had a foreign-born founder. One-quarter of all U.S.-based Nobel laureates of the past 50 years were foreign born. Right now, about half of the PhDs working in science and technology are foreign born. Immigrants begin businesses and file patents at a much higher rate than their native-born counterparts, and while there are disputes about the effect immigrants have on the wages of low-income Americans, there’s little dispute about their effect on wages overall: They lift them. The economic case for immigration is best made by way of analogy. Everyone agrees that aging economies with low birth rates are in trouble; this, for example, is a thoroughly conventional view of Japan. It’s even conventional wisdom about the U.S. The retirement of the baby boomers is correctly understood as an economic challenge. The ratio of working Americans to retirees will fall from 5 to 1 today to 3 to 1 in 2050. Fewer workers and more retirees is tough on any economy. There’s nothing controversial about that analysis. But if that’s not controversial, then immigration shouldn’t be, either. Immigration is essentially the importation of new workers. It’s akin to raising the birth rate, only easier, because most of the newcomers are old enough to work. And because living in the U.S. is considered such a blessing that even very skilled, very industrious workers are willing to leave their home countries and come to ours, </w:t>
      </w:r>
      <w:r w:rsidRPr="00A907CE">
        <w:rPr>
          <w:rStyle w:val="StyleBoldUnderline"/>
          <w:highlight w:val="yellow"/>
        </w:rPr>
        <w:t>the U.S. has an unusual amount to gain from immigration</w:t>
      </w:r>
      <w:r w:rsidRPr="00A907CE">
        <w:rPr>
          <w:sz w:val="12"/>
        </w:rPr>
        <w:t xml:space="preserve">. When it comes to the global draft for talent, we almost always get the first-round picks — at least, if we want them, and if we make it relatively easy for them to come here. </w:t>
      </w:r>
      <w:r w:rsidRPr="00B50F09">
        <w:rPr>
          <w:rStyle w:val="StyleBoldUnderline"/>
        </w:rPr>
        <w:t xml:space="preserve">From the vantage of naked self-interest, the wonder isn’t that we might fix our broken immigration system in 2013. It’s that we might not. </w:t>
      </w:r>
      <w:r w:rsidRPr="00A907CE">
        <w:rPr>
          <w:rStyle w:val="StyleBoldUnderline"/>
          <w:highlight w:val="yellow"/>
        </w:rPr>
        <w:t>Few economic problems wouldn’t be improved by more immigration. If you’re worried about deficits, more young,</w:t>
      </w:r>
      <w:r w:rsidRPr="00B50F09">
        <w:rPr>
          <w:rStyle w:val="StyleBoldUnderline"/>
        </w:rPr>
        <w:t xml:space="preserve"> </w:t>
      </w:r>
      <w:r w:rsidRPr="00A907CE">
        <w:rPr>
          <w:sz w:val="12"/>
        </w:rPr>
        <w:t xml:space="preserve">healthy </w:t>
      </w:r>
      <w:r w:rsidRPr="00A907CE">
        <w:rPr>
          <w:rStyle w:val="Emphasis"/>
          <w:highlight w:val="yellow"/>
        </w:rPr>
        <w:t>workers paying into Social Security and Medicare are an obvious boon.</w:t>
      </w:r>
      <w:r w:rsidRPr="00A907CE">
        <w:rPr>
          <w:sz w:val="12"/>
          <w:highlight w:val="yellow"/>
        </w:rPr>
        <w:t xml:space="preserve"> </w:t>
      </w:r>
      <w:r w:rsidRPr="00A907CE">
        <w:rPr>
          <w:rStyle w:val="StyleBoldUnderline"/>
          <w:highlight w:val="yellow"/>
        </w:rPr>
        <w:t>If you’re concerned about the slowdown in new company formation</w:t>
      </w:r>
      <w:r w:rsidRPr="00A907CE">
        <w:rPr>
          <w:sz w:val="12"/>
        </w:rPr>
        <w:t xml:space="preserve"> and its attendant effects on economic growth, </w:t>
      </w:r>
      <w:r w:rsidRPr="00A907CE">
        <w:rPr>
          <w:rStyle w:val="StyleBoldUnderline"/>
          <w:highlight w:val="yellow"/>
        </w:rPr>
        <w:t>more immigrant entrepreneurs should cheer you. If you’re worried about the dearth of science</w:t>
      </w:r>
      <w:r w:rsidRPr="00B50F09">
        <w:rPr>
          <w:rStyle w:val="StyleBoldUnderline"/>
        </w:rPr>
        <w:t xml:space="preserve"> </w:t>
      </w:r>
      <w:r w:rsidRPr="00A907CE">
        <w:rPr>
          <w:sz w:val="12"/>
        </w:rPr>
        <w:t xml:space="preserve">and engineering majors in our universities, </w:t>
      </w:r>
      <w:r w:rsidRPr="00A907CE">
        <w:rPr>
          <w:rStyle w:val="StyleBoldUnderline"/>
          <w:highlight w:val="yellow"/>
        </w:rPr>
        <w:t>an influx of foreign-born students is the most obvious solution you’ll find.</w:t>
      </w:r>
      <w:r w:rsidRPr="00B50F09">
        <w:rPr>
          <w:rStyle w:val="StyleBoldUnderline"/>
        </w:rPr>
        <w:t xml:space="preserve"> </w:t>
      </w:r>
      <w:r w:rsidRPr="00A907CE">
        <w:rPr>
          <w:sz w:val="12"/>
        </w:rPr>
        <w:t xml:space="preserve">Politicians of both parties recognize this. “Our goal is to advance policies that make a difference in peoples’ lives, and that means we want to advance pro-growth reforms that are good for the economy,” Republican Rep. Paul Ryan said at a recent Wall Street Journal breakfast. The first pro-growth reform he named? Immigration. Many immigration opponents lodge a moral objection to “amnesty” — allowing people who broke the law to reap the benefits of legal status. That’s beyond the scope of this particular column. The main economic concern about allowing more immigration or legalizing the status of those who are already here is that immigrants will undermine the wages of the least-skilled Americans. In reality, it’s not clear that will happen. In addition to growing the size of the national pie, unskilled immigrants tend to have what economists call complementary skills to U.S. workers. If one worker speaks English and another doesn’t, for example, they generally don’t pursue the same job. In that way, it’s useful again to compare immigration with native birth rates. Increasing the number of native-born workers leads to more direct competition, because two native-born workers are probably more similar than an immigrant and a native worker. Yet most everyone cheers if they hear that the U.S. birth rate has ticked up. Some workers are hurt by immigration, but they are typically already struggling. The best way to help them is with more training, better health care, a more generous earned income tax credit and so on. Those benefits are easier to provide in a growing economy with more young workers than in a sluggish one with chronic budget deficits. Immigration isn’t what really ails them, and it isn’t what stands in the way of aiding them. Will immigrants use those same social services, as some immigration opponents contend, adding to the cost of the nation’s welfare state? Yes, but not as often as they’ll pay into it. In 2007, the Congressional Budget Office analyzed the issue while assessing President George W. Bush’s proposed immigration reforms. It found that legalizing undocumented immigrants would increase federal revenue by $48 billion while costing only $23 billion in increased public services — and that’s before accounting for the broader economic benefits of immigration. There are few free lunches in public policy. But taking advantage of our unique position as a country where the world’s best, brightest and hardest-working desperately want to live is surely one. In the end, </w:t>
      </w:r>
      <w:r w:rsidRPr="00A907CE">
        <w:rPr>
          <w:rStyle w:val="StyleBoldUnderline"/>
          <w:highlight w:val="yellow"/>
        </w:rPr>
        <w:t>economies</w:t>
      </w:r>
      <w:r w:rsidRPr="00B50F09">
        <w:rPr>
          <w:rStyle w:val="StyleBoldUnderline"/>
        </w:rPr>
        <w:t xml:space="preserve"> aren’t mainly about budgets and tax codes, though Congress occasionally pretends otherwise. </w:t>
      </w:r>
      <w:r w:rsidRPr="00A907CE">
        <w:rPr>
          <w:rStyle w:val="StyleBoldUnderline"/>
          <w:highlight w:val="yellow"/>
        </w:rPr>
        <w:t>They’re about workers and business owners. Immigration reform is a way to get more of both.</w:t>
      </w:r>
    </w:p>
    <w:p w:rsidR="00632517" w:rsidRDefault="00632517" w:rsidP="00632517"/>
    <w:p w:rsidR="00632517" w:rsidRPr="00B50F09" w:rsidRDefault="00632517" w:rsidP="00632517">
      <w:pPr>
        <w:pStyle w:val="Heading4"/>
      </w:pPr>
      <w:r w:rsidRPr="00B50F09">
        <w:t>CIR key to the economy- recession inevitable without it</w:t>
      </w:r>
    </w:p>
    <w:p w:rsidR="00632517" w:rsidRPr="00B50F09" w:rsidRDefault="00632517" w:rsidP="00632517">
      <w:pPr>
        <w:rPr>
          <w:sz w:val="16"/>
          <w:szCs w:val="16"/>
        </w:rPr>
      </w:pPr>
      <w:r w:rsidRPr="00B50F09">
        <w:rPr>
          <w:rStyle w:val="StyleStyleBold12pt"/>
        </w:rPr>
        <w:t>Hinojosa-Ojeda 2012</w:t>
      </w:r>
      <w:r w:rsidRPr="00B50F09">
        <w:rPr>
          <w:sz w:val="16"/>
          <w:szCs w:val="16"/>
        </w:rPr>
        <w:t>(Raúl, Founding Director of the North American Integration¶ and Development Center at the University of California, Los Angeles, The Economic Benefits of Comprehensive Immigration Reform, http://www.cato.org/sites/cato.org/files/serials/files/cato-journal/2012/1/cj32n1-12.pdf)</w:t>
      </w:r>
    </w:p>
    <w:p w:rsidR="00632517" w:rsidRPr="00B50F09" w:rsidRDefault="00632517" w:rsidP="00632517">
      <w:pPr>
        <w:rPr>
          <w:rStyle w:val="StyleBoldUnderline"/>
        </w:rPr>
      </w:pPr>
      <w:r w:rsidRPr="00B50F09">
        <w:rPr>
          <w:sz w:val="16"/>
        </w:rPr>
        <w:t>The historical experience of legalization under the 1986</w:t>
      </w:r>
      <w:r w:rsidRPr="00B50F09">
        <w:rPr>
          <w:sz w:val="12"/>
        </w:rPr>
        <w:t>¶</w:t>
      </w:r>
      <w:r w:rsidRPr="00B50F09">
        <w:rPr>
          <w:sz w:val="16"/>
        </w:rPr>
        <w:t xml:space="preserve"> Immigration Reform and Control Act indicates that </w:t>
      </w:r>
      <w:r w:rsidRPr="00B50F09">
        <w:rPr>
          <w:rStyle w:val="StyleBoldUnderline"/>
        </w:rPr>
        <w:t>comprehensive</w:t>
      </w:r>
      <w:r w:rsidRPr="00B50F09">
        <w:rPr>
          <w:rStyle w:val="StyleBoldUnderline"/>
          <w:sz w:val="12"/>
        </w:rPr>
        <w:t>¶</w:t>
      </w:r>
      <w:r w:rsidRPr="00B50F09">
        <w:rPr>
          <w:rStyle w:val="StyleBoldUnderline"/>
        </w:rPr>
        <w:t xml:space="preserve"> immigration reform would raise wages, increase consumption, create</w:t>
      </w:r>
      <w:r w:rsidRPr="00B50F09">
        <w:rPr>
          <w:rStyle w:val="StyleBoldUnderline"/>
          <w:sz w:val="12"/>
        </w:rPr>
        <w:t>¶</w:t>
      </w:r>
      <w:r w:rsidRPr="00B50F09">
        <w:rPr>
          <w:rStyle w:val="StyleBoldUnderline"/>
        </w:rPr>
        <w:t xml:space="preserve"> jobs, and generate additional tax revenue.</w:t>
      </w:r>
      <w:r w:rsidRPr="00B50F09">
        <w:rPr>
          <w:sz w:val="16"/>
        </w:rPr>
        <w:t xml:space="preserve"> Even though </w:t>
      </w:r>
      <w:r w:rsidRPr="00B50F09">
        <w:rPr>
          <w:rStyle w:val="StyleBoldUnderline"/>
        </w:rPr>
        <w:t>IRCA</w:t>
      </w:r>
      <w:r w:rsidRPr="00B50F09">
        <w:rPr>
          <w:sz w:val="16"/>
        </w:rPr>
        <w:t xml:space="preserve"> was</w:t>
      </w:r>
      <w:r w:rsidRPr="00B50F09">
        <w:rPr>
          <w:sz w:val="12"/>
        </w:rPr>
        <w:t>¶</w:t>
      </w:r>
      <w:r w:rsidRPr="00B50F09">
        <w:rPr>
          <w:sz w:val="16"/>
        </w:rPr>
        <w:t xml:space="preserve"> implemented during a period that included a recession and high</w:t>
      </w:r>
      <w:r w:rsidRPr="00B50F09">
        <w:rPr>
          <w:sz w:val="12"/>
        </w:rPr>
        <w:t>¶</w:t>
      </w:r>
      <w:r w:rsidRPr="00B50F09">
        <w:rPr>
          <w:sz w:val="16"/>
        </w:rPr>
        <w:t xml:space="preserve"> unemployment (1990–91), it still </w:t>
      </w:r>
      <w:r w:rsidRPr="00B50F09">
        <w:rPr>
          <w:rStyle w:val="StyleBoldUnderline"/>
        </w:rPr>
        <w:t>helped raise wages and spurred</w:t>
      </w:r>
      <w:r w:rsidRPr="00B50F09">
        <w:rPr>
          <w:rStyle w:val="StyleBoldUnderline"/>
          <w:sz w:val="12"/>
        </w:rPr>
        <w:t>¶</w:t>
      </w:r>
      <w:r w:rsidRPr="00B50F09">
        <w:rPr>
          <w:rStyle w:val="StyleBoldUnderline"/>
        </w:rPr>
        <w:t xml:space="preserve"> increases in educational, home, and small business investments by</w:t>
      </w:r>
      <w:r w:rsidRPr="00B50F09">
        <w:rPr>
          <w:rStyle w:val="StyleBoldUnderline"/>
          <w:sz w:val="12"/>
        </w:rPr>
        <w:t>¶</w:t>
      </w:r>
      <w:r w:rsidRPr="00B50F09">
        <w:rPr>
          <w:rStyle w:val="StyleBoldUnderline"/>
        </w:rPr>
        <w:t xml:space="preserve"> newly legalized immigrants</w:t>
      </w:r>
      <w:r w:rsidRPr="00B50F09">
        <w:rPr>
          <w:sz w:val="16"/>
        </w:rPr>
        <w:t>. Taking the experience of IRCA as a</w:t>
      </w:r>
      <w:r w:rsidRPr="00B50F09">
        <w:rPr>
          <w:sz w:val="12"/>
        </w:rPr>
        <w:t>¶</w:t>
      </w:r>
      <w:r w:rsidRPr="00B50F09">
        <w:rPr>
          <w:sz w:val="16"/>
        </w:rPr>
        <w:t xml:space="preserve"> starting point, we estimate that </w:t>
      </w:r>
      <w:r w:rsidRPr="00B50F09">
        <w:rPr>
          <w:rStyle w:val="StyleBoldUnderline"/>
        </w:rPr>
        <w:t>comprehensive immigration reform</w:t>
      </w:r>
      <w:r w:rsidRPr="00B50F09">
        <w:rPr>
          <w:rStyle w:val="StyleBoldUnderline"/>
          <w:sz w:val="12"/>
        </w:rPr>
        <w:t>¶</w:t>
      </w:r>
      <w:r w:rsidRPr="00B50F09">
        <w:rPr>
          <w:rStyle w:val="StyleBoldUnderline"/>
        </w:rPr>
        <w:t xml:space="preserve"> would yield at least $</w:t>
      </w:r>
      <w:r w:rsidRPr="00B50F09">
        <w:rPr>
          <w:rStyle w:val="Emphasis"/>
        </w:rPr>
        <w:t>1.5 trillion in added</w:t>
      </w:r>
      <w:r w:rsidRPr="00B50F09">
        <w:rPr>
          <w:sz w:val="16"/>
        </w:rPr>
        <w:t>U.S. gross domestic product</w:t>
      </w:r>
      <w:r w:rsidRPr="00B50F09">
        <w:rPr>
          <w:sz w:val="12"/>
        </w:rPr>
        <w:t>¶</w:t>
      </w:r>
      <w:r w:rsidRPr="00B50F09">
        <w:rPr>
          <w:sz w:val="16"/>
        </w:rPr>
        <w:t xml:space="preserve"> (</w:t>
      </w:r>
      <w:r w:rsidRPr="00B50F09">
        <w:rPr>
          <w:rStyle w:val="Emphasis"/>
        </w:rPr>
        <w:t>GDP</w:t>
      </w:r>
      <w:r w:rsidRPr="00B50F09">
        <w:rPr>
          <w:sz w:val="16"/>
        </w:rPr>
        <w:t xml:space="preserve">) </w:t>
      </w:r>
      <w:r w:rsidRPr="00B50F09">
        <w:rPr>
          <w:rStyle w:val="StyleBoldUnderline"/>
        </w:rPr>
        <w:t>over 10 years</w:t>
      </w:r>
      <w:r w:rsidRPr="00B50F09">
        <w:rPr>
          <w:sz w:val="16"/>
        </w:rPr>
        <w:t xml:space="preserve">.1 </w:t>
      </w:r>
      <w:r w:rsidRPr="00B50F09">
        <w:rPr>
          <w:rStyle w:val="StyleBoldUnderline"/>
        </w:rPr>
        <w:t>This is a compelling economic reason to</w:t>
      </w:r>
      <w:r w:rsidRPr="00B50F09">
        <w:rPr>
          <w:rStyle w:val="StyleBoldUnderline"/>
          <w:sz w:val="12"/>
        </w:rPr>
        <w:t>¶</w:t>
      </w:r>
      <w:r w:rsidRPr="00B50F09">
        <w:rPr>
          <w:rStyle w:val="StyleBoldUnderline"/>
        </w:rPr>
        <w:t xml:space="preserve"> move away from the current “vicious cycle” where enforcement-only</w:t>
      </w:r>
      <w:r w:rsidRPr="00B50F09">
        <w:rPr>
          <w:sz w:val="12"/>
        </w:rPr>
        <w:t>¶</w:t>
      </w:r>
      <w:r w:rsidRPr="00B50F09">
        <w:rPr>
          <w:rStyle w:val="StyleBoldUnderline"/>
        </w:rPr>
        <w:t xml:space="preserve">policies perpetuate unauthorized migration and </w:t>
      </w:r>
      <w:r w:rsidRPr="00B50F09">
        <w:rPr>
          <w:rStyle w:val="Emphasis"/>
        </w:rPr>
        <w:t>exert downward</w:t>
      </w:r>
      <w:r w:rsidRPr="00B50F09">
        <w:rPr>
          <w:rStyle w:val="Emphasis"/>
          <w:sz w:val="12"/>
        </w:rPr>
        <w:t>¶</w:t>
      </w:r>
      <w:r w:rsidRPr="00B50F09">
        <w:rPr>
          <w:rStyle w:val="Emphasis"/>
        </w:rPr>
        <w:t xml:space="preserve"> pressure on already low wages</w:t>
      </w:r>
      <w:r w:rsidRPr="00B50F09">
        <w:rPr>
          <w:sz w:val="16"/>
        </w:rPr>
        <w:t xml:space="preserve">, </w:t>
      </w:r>
      <w:r w:rsidRPr="00B50F09">
        <w:rPr>
          <w:rStyle w:val="StyleBoldUnderline"/>
        </w:rPr>
        <w:t>and toward a “virtuous cycle” of</w:t>
      </w:r>
      <w:r w:rsidRPr="00B50F09">
        <w:rPr>
          <w:rStyle w:val="StyleBoldUnderline"/>
          <w:sz w:val="12"/>
        </w:rPr>
        <w:t>¶</w:t>
      </w:r>
      <w:r w:rsidRPr="00B50F09">
        <w:rPr>
          <w:rStyle w:val="StyleBoldUnderline"/>
        </w:rPr>
        <w:t xml:space="preserve"> worker empowerment in which legal status and labor rights exert</w:t>
      </w:r>
      <w:r w:rsidRPr="00B50F09">
        <w:rPr>
          <w:rStyle w:val="StyleBoldUnderline"/>
          <w:sz w:val="12"/>
        </w:rPr>
        <w:t>¶</w:t>
      </w:r>
      <w:r w:rsidRPr="00B50F09">
        <w:rPr>
          <w:rStyle w:val="StyleBoldUnderline"/>
        </w:rPr>
        <w:t xml:space="preserve"> upward pressure on wages.</w:t>
      </w:r>
    </w:p>
    <w:p w:rsidR="00632517" w:rsidRPr="00DB3FAB" w:rsidRDefault="00632517" w:rsidP="00632517">
      <w:pPr>
        <w:rPr>
          <w:sz w:val="14"/>
        </w:rPr>
      </w:pPr>
    </w:p>
    <w:p w:rsidR="00632517" w:rsidRDefault="00632517" w:rsidP="00632517">
      <w:pPr>
        <w:rPr>
          <w:rStyle w:val="StyleStyleBold12pt"/>
        </w:rPr>
      </w:pPr>
    </w:p>
    <w:p w:rsidR="00632517" w:rsidRDefault="00632517" w:rsidP="00632517">
      <w:pPr>
        <w:rPr>
          <w:rStyle w:val="StyleStyleBold12pt"/>
        </w:rPr>
      </w:pPr>
    </w:p>
    <w:p w:rsidR="00632517" w:rsidRPr="006E6456" w:rsidRDefault="00632517" w:rsidP="00632517">
      <w:pPr>
        <w:pStyle w:val="Heading4"/>
        <w:rPr>
          <w:rStyle w:val="StyleStyleBold12pt"/>
          <w:b/>
        </w:rPr>
      </w:pPr>
      <w:r w:rsidRPr="006E6456">
        <w:rPr>
          <w:rStyle w:val="StyleStyleBold12pt"/>
        </w:rPr>
        <w:t>Immigration reform key to the economy—window of opportunity now:</w:t>
      </w:r>
    </w:p>
    <w:p w:rsidR="00632517" w:rsidRDefault="00632517" w:rsidP="00632517">
      <w:pPr>
        <w:ind w:left="720"/>
      </w:pPr>
      <w:r w:rsidRPr="00F44F68">
        <w:rPr>
          <w:rStyle w:val="StyleStyleBold12pt"/>
        </w:rPr>
        <w:t>Peri 2/12</w:t>
      </w:r>
      <w:r>
        <w:t>/20</w:t>
      </w:r>
      <w:r w:rsidRPr="006E6456">
        <w:rPr>
          <w:rStyle w:val="StyleStyleBold12pt"/>
        </w:rPr>
        <w:t>13</w:t>
      </w:r>
      <w:r>
        <w:t xml:space="preserve">, Giovanni, professor of economics at the University of California, Davis, co-author of ‘Overhauling the Temporary Work Visa System,’ “The Economic Windfall of Immigration Reform,” Wall Street Journal online, </w:t>
      </w:r>
      <w:r w:rsidRPr="00F44F68">
        <w:t>http://online.wsj.com/article/SB10001424127887324196204578297850464590498.html?mod=googlenews_wsj</w:t>
      </w:r>
    </w:p>
    <w:p w:rsidR="00632517" w:rsidRPr="006E6456" w:rsidRDefault="00632517" w:rsidP="00632517">
      <w:pPr>
        <w:rPr>
          <w:rStyle w:val="Emphasis"/>
        </w:rPr>
      </w:pPr>
      <w:r w:rsidRPr="006E6456">
        <w:rPr>
          <w:sz w:val="16"/>
        </w:rPr>
        <w:t xml:space="preserve">After months of acrimony, </w:t>
      </w:r>
      <w:r w:rsidRPr="006E6456">
        <w:rPr>
          <w:rStyle w:val="StyleBoldUnderline"/>
          <w:highlight w:val="yellow"/>
        </w:rPr>
        <w:t>it now appears that immigration reform</w:t>
      </w:r>
      <w:r w:rsidRPr="006E6456">
        <w:rPr>
          <w:sz w:val="16"/>
        </w:rPr>
        <w:t xml:space="preserve">, and a comprehensive one at that, </w:t>
      </w:r>
      <w:r w:rsidRPr="006E6456">
        <w:rPr>
          <w:rStyle w:val="StyleBoldUnderline"/>
          <w:highlight w:val="yellow"/>
        </w:rPr>
        <w:t>is within reach</w:t>
      </w:r>
      <w:r w:rsidRPr="006E6456">
        <w:rPr>
          <w:sz w:val="16"/>
          <w:highlight w:val="yellow"/>
        </w:rPr>
        <w:t>.</w:t>
      </w:r>
      <w:r w:rsidRPr="006E6456">
        <w:rPr>
          <w:sz w:val="16"/>
        </w:rPr>
        <w:t xml:space="preserve"> While most of the debates have been about the immediate consequences of any change in policy, the goal should be to promote economic growth over the next 40 years.</w:t>
      </w:r>
      <w:r w:rsidRPr="006E6456">
        <w:rPr>
          <w:sz w:val="12"/>
        </w:rPr>
        <w:t>¶</w:t>
      </w:r>
      <w:r w:rsidRPr="006E6456">
        <w:rPr>
          <w:sz w:val="16"/>
        </w:rPr>
        <w:t xml:space="preserve"> </w:t>
      </w:r>
      <w:r w:rsidRPr="006E6456">
        <w:rPr>
          <w:rStyle w:val="StyleBoldUnderline"/>
          <w:highlight w:val="yellow"/>
        </w:rPr>
        <w:t>Immigration is a powerful engine for bringing skills, workers and ideas into the U</w:t>
      </w:r>
      <w:r w:rsidRPr="00F44F68">
        <w:rPr>
          <w:rStyle w:val="StyleBoldUnderline"/>
        </w:rPr>
        <w:t xml:space="preserve">nited </w:t>
      </w:r>
      <w:r w:rsidRPr="006E6456">
        <w:rPr>
          <w:rStyle w:val="StyleBoldUnderline"/>
          <w:highlight w:val="yellow"/>
        </w:rPr>
        <w:t>S</w:t>
      </w:r>
      <w:r w:rsidRPr="00F44F68">
        <w:rPr>
          <w:rStyle w:val="StyleBoldUnderline"/>
        </w:rPr>
        <w:t>tates</w:t>
      </w:r>
      <w:r w:rsidRPr="006E6456">
        <w:rPr>
          <w:sz w:val="16"/>
        </w:rPr>
        <w:t xml:space="preserve">. Yet if history is any guide, </w:t>
      </w:r>
      <w:r w:rsidRPr="006E6456">
        <w:rPr>
          <w:rStyle w:val="StyleBoldUnderline"/>
          <w:highlight w:val="yellow"/>
        </w:rPr>
        <w:t>this country gets a chance at substantial immigration reform only every four to five decades</w:t>
      </w:r>
      <w:r w:rsidRPr="006E6456">
        <w:rPr>
          <w:sz w:val="16"/>
          <w:highlight w:val="yellow"/>
        </w:rPr>
        <w:t>.</w:t>
      </w:r>
      <w:r w:rsidRPr="006E6456">
        <w:rPr>
          <w:sz w:val="16"/>
        </w:rPr>
        <w:t xml:space="preserve"> Thus </w:t>
      </w:r>
      <w:r w:rsidRPr="006E6456">
        <w:rPr>
          <w:rStyle w:val="StyleBoldUnderline"/>
          <w:highlight w:val="yellow"/>
        </w:rPr>
        <w:t xml:space="preserve">the economic gains from "getting the immigration system right" will be </w:t>
      </w:r>
      <w:r w:rsidRPr="006E6456">
        <w:rPr>
          <w:rStyle w:val="Emphasis"/>
          <w:highlight w:val="yellow"/>
        </w:rPr>
        <w:t>large and long-lasting.</w:t>
      </w:r>
    </w:p>
    <w:p w:rsidR="00632517" w:rsidRDefault="00632517" w:rsidP="00632517">
      <w:pPr>
        <w:pStyle w:val="Heading4"/>
      </w:pPr>
      <w:r>
        <w:t>Key to economic recovery – spurs job growth and innovation</w:t>
      </w:r>
    </w:p>
    <w:p w:rsidR="00632517" w:rsidRDefault="00632517" w:rsidP="00632517">
      <w:pPr>
        <w:ind w:left="720"/>
      </w:pPr>
      <w:r w:rsidRPr="002015B7">
        <w:rPr>
          <w:rStyle w:val="StyleStyleBold12pt"/>
        </w:rPr>
        <w:t>Park 12</w:t>
      </w:r>
      <w:r>
        <w:t xml:space="preserve"> (David, “Immigration Reform Is Key to Job Creation”, March 23, </w:t>
      </w:r>
      <w:hyperlink r:id="rId186" w:history="1">
        <w:r w:rsidRPr="00A06E32">
          <w:rPr>
            <w:rStyle w:val="Hyperlink"/>
          </w:rPr>
          <w:t>http://www.usnews.com/opinion/blogs/economic-intelligence/2012/03/23/immigration-reform-is-key-to-job-creation</w:t>
        </w:r>
      </w:hyperlink>
      <w:r>
        <w:t>, CMR)</w:t>
      </w:r>
    </w:p>
    <w:p w:rsidR="00632517" w:rsidRPr="005C34A0" w:rsidRDefault="00632517" w:rsidP="00632517">
      <w:pPr>
        <w:rPr>
          <w:b/>
          <w:bCs/>
          <w:u w:val="single"/>
        </w:rPr>
      </w:pPr>
      <w:r w:rsidRPr="00183F45">
        <w:rPr>
          <w:rStyle w:val="StyleBoldUnderline"/>
          <w:highlight w:val="yellow"/>
        </w:rPr>
        <w:t>As America continues to look for more jobs</w:t>
      </w:r>
      <w:r w:rsidRPr="002015B7">
        <w:rPr>
          <w:sz w:val="16"/>
        </w:rPr>
        <w:t xml:space="preserve"> Washington can't seem to come up with an answer. We've heard solutions from policy wonks, politicians, and academics, but rarely from people who have first-hand experience actually creating jobs. The voice of the small business owner is faintly being heard, but I'm not so sure our friends on Capitol Hill are listening. There is continual talk about destructive regulations and burdensome red tape, but very little discussion over specific policies and regulations that are so burdensome and in need of reform. Well, here's </w:t>
      </w:r>
      <w:r w:rsidRPr="00183F45">
        <w:rPr>
          <w:rStyle w:val="StyleBoldUnderline"/>
          <w:highlight w:val="yellow"/>
        </w:rPr>
        <w:t>one</w:t>
      </w:r>
      <w:r w:rsidRPr="002015B7">
        <w:rPr>
          <w:sz w:val="16"/>
        </w:rPr>
        <w:t xml:space="preserve"> from a </w:t>
      </w:r>
      <w:r w:rsidRPr="00183F45">
        <w:rPr>
          <w:rStyle w:val="StyleBoldUnderline"/>
          <w:highlight w:val="yellow"/>
        </w:rPr>
        <w:t>job creator: immigration</w:t>
      </w:r>
      <w:r w:rsidRPr="00183F45">
        <w:rPr>
          <w:sz w:val="16"/>
          <w:highlight w:val="yellow"/>
        </w:rPr>
        <w:t>.</w:t>
      </w:r>
      <w:r w:rsidRPr="00183F45">
        <w:rPr>
          <w:sz w:val="12"/>
          <w:highlight w:val="yellow"/>
        </w:rPr>
        <w:t>¶</w:t>
      </w:r>
      <w:r w:rsidRPr="00183F45">
        <w:rPr>
          <w:sz w:val="16"/>
          <w:highlight w:val="yellow"/>
        </w:rPr>
        <w:t xml:space="preserve"> </w:t>
      </w:r>
      <w:r w:rsidRPr="00183F45">
        <w:rPr>
          <w:rStyle w:val="StyleBoldUnderline"/>
          <w:highlight w:val="yellow"/>
        </w:rPr>
        <w:t xml:space="preserve">Immigration reform is key to spurring innovation and </w:t>
      </w:r>
      <w:r w:rsidRPr="00183F45">
        <w:rPr>
          <w:rStyle w:val="Emphasis"/>
          <w:highlight w:val="yellow"/>
        </w:rPr>
        <w:t>getting the economy back on track</w:t>
      </w:r>
      <w:r w:rsidRPr="002015B7">
        <w:rPr>
          <w:sz w:val="16"/>
        </w:rPr>
        <w:t xml:space="preserve">. I'm a small business owner who realizes the role legal immigrants play in creating new jobs. As founder and CEO of a boutique merchant bank, I've started or acquired nearly 30 small and midsize companies, creating hundreds of jobs for Americans across the country. I am also an immigrant and an example of how highly-skilled immigrants educated in the United States can drive job creation right here at home. </w:t>
      </w:r>
      <w:r w:rsidRPr="009C2A62">
        <w:rPr>
          <w:sz w:val="12"/>
        </w:rPr>
        <w:t>¶</w:t>
      </w:r>
      <w:r w:rsidRPr="002015B7">
        <w:rPr>
          <w:sz w:val="16"/>
        </w:rPr>
        <w:t xml:space="preserve"> Employment-based immigration provides ways for highly skilled immigrants to come to the United States on either a permanent or temporary visa and contribute to our economy. I came to the United States at the age of six because my parents wanted me to have the opportunity to live the American Dream. While at that time, immigration law was by no means lax, the window of legal immigration opportunity has been closing more and more as the process gets bogged down in the bureaucratic morass. The sad truth is, </w:t>
      </w:r>
      <w:r w:rsidRPr="00183F45">
        <w:rPr>
          <w:rStyle w:val="StyleBoldUnderline"/>
          <w:highlight w:val="yellow"/>
        </w:rPr>
        <w:t>America's dysfunctional immigration law</w:t>
      </w:r>
      <w:r w:rsidRPr="002015B7">
        <w:rPr>
          <w:sz w:val="16"/>
        </w:rPr>
        <w:t xml:space="preserve"> doesn't hurt the would-be immigrants as much as it </w:t>
      </w:r>
      <w:r w:rsidRPr="00183F45">
        <w:rPr>
          <w:rStyle w:val="StyleBoldUnderline"/>
          <w:highlight w:val="yellow"/>
        </w:rPr>
        <w:t>cripples our nation's competitiveness and prospect for future prosperity and job growth.</w:t>
      </w:r>
      <w:r w:rsidRPr="00183F45">
        <w:rPr>
          <w:rStyle w:val="StyleBoldUnderline"/>
          <w:b w:val="0"/>
          <w:sz w:val="12"/>
          <w:highlight w:val="yellow"/>
        </w:rPr>
        <w:t>¶</w:t>
      </w:r>
      <w:r w:rsidRPr="002015B7">
        <w:rPr>
          <w:sz w:val="16"/>
        </w:rPr>
        <w:t xml:space="preserve"> Ironically, there is no cap placed on the number of temporary workers, as they are not eligible for citizenship. According to U.S. Citizenship and Immigration Services there are over 20 classifications in which a temporary nonimmigrant worker may enter the United States. These highly-skilled workers are usually sponsored by an employer for a specific job or have been accepted to an American university, with the expectation that they will only be in the United States on a temporary basis. After we train and educate these foreigners, we send them back to their home countries.</w:t>
      </w:r>
      <w:r w:rsidRPr="009C2A62">
        <w:rPr>
          <w:sz w:val="12"/>
        </w:rPr>
        <w:t>¶</w:t>
      </w:r>
      <w:r w:rsidRPr="002015B7">
        <w:rPr>
          <w:sz w:val="16"/>
        </w:rPr>
        <w:t xml:space="preserve"> Meanwhile, the United States only accepts 140,000 permanent immigrants a year based on Citizenship and Immigration Services' employment-based standards. A recent report by The Partnership for a New American Economy found that immigrants or their children founded more than 40 percent of the 2010 Fortune 500 companies. Further, these U.S. companies employ more than 10 million people worldwide and have combined revenues of $4.2 trillion. And these are the very people we are turning our backs to.</w:t>
      </w:r>
      <w:r w:rsidRPr="009C2A62">
        <w:rPr>
          <w:sz w:val="12"/>
        </w:rPr>
        <w:t>¶</w:t>
      </w:r>
      <w:r w:rsidRPr="002015B7">
        <w:rPr>
          <w:sz w:val="16"/>
        </w:rPr>
        <w:t xml:space="preserve"> In good economic times or bad, </w:t>
      </w:r>
      <w:r w:rsidRPr="00183F45">
        <w:rPr>
          <w:rStyle w:val="StyleBoldUnderline"/>
          <w:highlight w:val="yellow"/>
        </w:rPr>
        <w:t>keeping entrepreneurs and productive workers beyond our shores and outside our borders is nonsensical</w:t>
      </w:r>
      <w:r w:rsidRPr="00183F45">
        <w:rPr>
          <w:sz w:val="16"/>
          <w:highlight w:val="yellow"/>
        </w:rPr>
        <w:t xml:space="preserve">. </w:t>
      </w:r>
      <w:r w:rsidRPr="00183F45">
        <w:rPr>
          <w:rStyle w:val="StyleBoldUnderline"/>
          <w:highlight w:val="yellow"/>
        </w:rPr>
        <w:t>We shouldn't be denying our nation's economic engine the fuel of innovative talent it so desperately needs</w:t>
      </w:r>
      <w:r w:rsidRPr="002015B7">
        <w:rPr>
          <w:sz w:val="16"/>
        </w:rPr>
        <w:t>. We shouldn't be wasting our resources by perpetuating a broken immigration system where these highly skilled workers are trained and educated in America but sent back into their home countries.</w:t>
      </w:r>
      <w:r w:rsidRPr="009C2A62">
        <w:rPr>
          <w:sz w:val="12"/>
        </w:rPr>
        <w:t>¶</w:t>
      </w:r>
      <w:r w:rsidRPr="002015B7">
        <w:rPr>
          <w:sz w:val="16"/>
        </w:rPr>
        <w:t xml:space="preserve"> </w:t>
      </w:r>
      <w:r w:rsidRPr="00183F45">
        <w:rPr>
          <w:rStyle w:val="StyleBoldUnderline"/>
          <w:highlight w:val="yellow"/>
        </w:rPr>
        <w:t>We need immigration reform</w:t>
      </w:r>
      <w:r w:rsidRPr="002015B7">
        <w:rPr>
          <w:sz w:val="16"/>
        </w:rPr>
        <w:t xml:space="preserve"> that reinforces the American Dream by encouraging and enabling the best and the brightest, regardless of their nation of origin, to launch businesses right here in the United States. </w:t>
      </w:r>
      <w:r w:rsidRPr="00183F45">
        <w:rPr>
          <w:rStyle w:val="StyleBoldUnderline"/>
          <w:highlight w:val="yellow"/>
        </w:rPr>
        <w:t>That's the kind of progrowth policy that would ignite a</w:t>
      </w:r>
      <w:r w:rsidRPr="002015B7">
        <w:rPr>
          <w:rStyle w:val="StyleBoldUnderline"/>
        </w:rPr>
        <w:t xml:space="preserve"> </w:t>
      </w:r>
      <w:r w:rsidRPr="002015B7">
        <w:rPr>
          <w:sz w:val="16"/>
        </w:rPr>
        <w:t>more</w:t>
      </w:r>
      <w:r w:rsidRPr="002015B7">
        <w:rPr>
          <w:rStyle w:val="StyleBoldUnderline"/>
        </w:rPr>
        <w:t xml:space="preserve"> </w:t>
      </w:r>
      <w:r w:rsidRPr="00183F45">
        <w:rPr>
          <w:rStyle w:val="Emphasis"/>
          <w:highlight w:val="yellow"/>
        </w:rPr>
        <w:t>robust economic recovery</w:t>
      </w:r>
      <w:r w:rsidRPr="00183F45">
        <w:rPr>
          <w:rStyle w:val="StyleBoldUnderline"/>
          <w:highlight w:val="yellow"/>
        </w:rPr>
        <w:t>, create jobs, and chart a course to a more prosperous future.</w:t>
      </w:r>
    </w:p>
    <w:p w:rsidR="00632517" w:rsidRDefault="00632517" w:rsidP="00632517">
      <w:pPr>
        <w:pStyle w:val="Heading4"/>
      </w:pPr>
      <w:r>
        <w:t xml:space="preserve">Reform key to growth – skilled labor shortages </w:t>
      </w:r>
    </w:p>
    <w:p w:rsidR="00632517" w:rsidRDefault="00632517" w:rsidP="00632517">
      <w:r w:rsidRPr="005C34A0">
        <w:rPr>
          <w:rStyle w:val="StyleStyleBold12pt"/>
        </w:rPr>
        <w:t>West 1/28</w:t>
      </w:r>
      <w:r>
        <w:t xml:space="preserve"> – VP and Director of Governance Studies @ Brookings (Darrell, “Time to Address Immigration Reform”, </w:t>
      </w:r>
      <w:hyperlink r:id="rId187" w:history="1">
        <w:r w:rsidRPr="00A06E32">
          <w:rPr>
            <w:rStyle w:val="Hyperlink"/>
          </w:rPr>
          <w:t>http://www.brookings.edu/blogs/up-front/posts/2013/01/28-immigration-reform-west</w:t>
        </w:r>
      </w:hyperlink>
      <w:r>
        <w:t>, CMR)</w:t>
      </w:r>
    </w:p>
    <w:p w:rsidR="00632517" w:rsidRDefault="00632517" w:rsidP="00632517"/>
    <w:p w:rsidR="00632517" w:rsidRPr="0030214E" w:rsidRDefault="00632517" w:rsidP="00632517">
      <w:pPr>
        <w:rPr>
          <w:sz w:val="16"/>
        </w:rPr>
      </w:pPr>
      <w:r w:rsidRPr="00183F45">
        <w:rPr>
          <w:rStyle w:val="StyleBoldUnderline"/>
          <w:highlight w:val="yellow"/>
        </w:rPr>
        <w:t>In many</w:t>
      </w:r>
      <w:r w:rsidRPr="0030214E">
        <w:rPr>
          <w:sz w:val="16"/>
        </w:rPr>
        <w:t xml:space="preserve"> of these </w:t>
      </w:r>
      <w:r w:rsidRPr="00183F45">
        <w:rPr>
          <w:rStyle w:val="StyleBoldUnderline"/>
          <w:highlight w:val="yellow"/>
        </w:rPr>
        <w:t>sectors, there are worker shortages that cannot be filled by available American workers.</w:t>
      </w:r>
      <w:r w:rsidRPr="00051E16">
        <w:rPr>
          <w:rStyle w:val="StyleBoldUnderline"/>
        </w:rPr>
        <w:t xml:space="preserve"> </w:t>
      </w:r>
      <w:r w:rsidRPr="0030214E">
        <w:rPr>
          <w:sz w:val="16"/>
        </w:rPr>
        <w:t xml:space="preserve">The reason for </w:t>
      </w:r>
      <w:r w:rsidRPr="00183F45">
        <w:rPr>
          <w:rStyle w:val="StyleBoldUnderline"/>
          <w:highlight w:val="yellow"/>
        </w:rPr>
        <w:t>this is a mismatch in worker supply and demand across industry sectors and geographic areas.</w:t>
      </w:r>
      <w:r w:rsidRPr="0030214E">
        <w:rPr>
          <w:sz w:val="16"/>
        </w:rPr>
        <w:t xml:space="preserve"> Between retirements, demographic gaps, geographic differentials, and the failure of educational institutions to deliver employees in key sectors, </w:t>
      </w:r>
      <w:r w:rsidRPr="00183F45">
        <w:rPr>
          <w:rStyle w:val="StyleBoldUnderline"/>
          <w:highlight w:val="yellow"/>
        </w:rPr>
        <w:t>the U</w:t>
      </w:r>
      <w:r w:rsidRPr="0030214E">
        <w:rPr>
          <w:sz w:val="16"/>
        </w:rPr>
        <w:t xml:space="preserve">nited </w:t>
      </w:r>
      <w:r w:rsidRPr="00183F45">
        <w:rPr>
          <w:rStyle w:val="StyleBoldUnderline"/>
          <w:highlight w:val="yellow"/>
        </w:rPr>
        <w:t>S</w:t>
      </w:r>
      <w:r w:rsidRPr="0030214E">
        <w:rPr>
          <w:sz w:val="16"/>
        </w:rPr>
        <w:t xml:space="preserve">tates </w:t>
      </w:r>
      <w:r w:rsidRPr="00183F45">
        <w:rPr>
          <w:rStyle w:val="StyleBoldUnderline"/>
          <w:highlight w:val="yellow"/>
        </w:rPr>
        <w:t>has worker shortages</w:t>
      </w:r>
      <w:r w:rsidRPr="0030214E">
        <w:rPr>
          <w:sz w:val="16"/>
        </w:rPr>
        <w:t xml:space="preserve"> at a time of high national unemployment.</w:t>
      </w:r>
      <w:r w:rsidRPr="009C2A62">
        <w:rPr>
          <w:sz w:val="12"/>
        </w:rPr>
        <w:t>¶</w:t>
      </w:r>
      <w:r w:rsidRPr="0030214E">
        <w:rPr>
          <w:sz w:val="16"/>
        </w:rPr>
        <w:t xml:space="preserve"> There are two potential ways to fill these gaps: The first is to retrain American workers to ensure that their skill sets match the needed requirements. The second is to take advantage of foreign workers with the skill set and mobility to fill the existing gaps, which I lay out extensively in my immigration policy book Brain Gain. Both steps are needed to address our current situation.</w:t>
      </w:r>
      <w:r w:rsidRPr="009C2A62">
        <w:rPr>
          <w:sz w:val="12"/>
        </w:rPr>
        <w:t>¶</w:t>
      </w:r>
      <w:r w:rsidRPr="0030214E">
        <w:rPr>
          <w:sz w:val="16"/>
        </w:rPr>
        <w:t xml:space="preserve"> In the coming debate over immigration reform, we need to keep in mind the economic rationale for changing our system. At both the high and low skills end of the marketplace, </w:t>
      </w:r>
      <w:r w:rsidRPr="00183F45">
        <w:rPr>
          <w:rStyle w:val="StyleBoldUnderline"/>
          <w:highlight w:val="yellow"/>
        </w:rPr>
        <w:t xml:space="preserve">we need immigrants who will fill jobs, launch businesses, and contribute to </w:t>
      </w:r>
      <w:r w:rsidRPr="00183F45">
        <w:rPr>
          <w:rStyle w:val="Emphasis"/>
          <w:highlight w:val="yellow"/>
        </w:rPr>
        <w:t>long-term economic prosperity</w:t>
      </w:r>
      <w:r w:rsidRPr="00183F45">
        <w:rPr>
          <w:sz w:val="16"/>
          <w:highlight w:val="yellow"/>
        </w:rPr>
        <w:t xml:space="preserve">. </w:t>
      </w:r>
      <w:r w:rsidRPr="00183F45">
        <w:rPr>
          <w:rStyle w:val="StyleBoldUnderline"/>
          <w:highlight w:val="yellow"/>
        </w:rPr>
        <w:t>With half of Silicon Valley companies having an immigration founder or co-founder, the economic argument is very clear. Providing a pathway to citizenship</w:t>
      </w:r>
      <w:r w:rsidRPr="0030214E">
        <w:rPr>
          <w:rStyle w:val="StyleBoldUnderline"/>
        </w:rPr>
        <w:t xml:space="preserve"> </w:t>
      </w:r>
      <w:r w:rsidRPr="0030214E">
        <w:rPr>
          <w:sz w:val="16"/>
        </w:rPr>
        <w:t xml:space="preserve">for those who already are here </w:t>
      </w:r>
      <w:r w:rsidRPr="00183F45">
        <w:rPr>
          <w:rStyle w:val="StyleBoldUnderline"/>
          <w:highlight w:val="yellow"/>
        </w:rPr>
        <w:t>and adopting measures that help highly educated immigrants</w:t>
      </w:r>
      <w:r w:rsidRPr="0030214E">
        <w:rPr>
          <w:rStyle w:val="StyleBoldUnderline"/>
        </w:rPr>
        <w:t xml:space="preserve"> </w:t>
      </w:r>
      <w:r w:rsidRPr="0030214E">
        <w:rPr>
          <w:sz w:val="16"/>
        </w:rPr>
        <w:t xml:space="preserve">in science, technology, engineering, and math </w:t>
      </w:r>
      <w:r w:rsidRPr="00183F45">
        <w:rPr>
          <w:rStyle w:val="StyleBoldUnderline"/>
          <w:highlight w:val="yellow"/>
        </w:rPr>
        <w:t xml:space="preserve">stay here are </w:t>
      </w:r>
      <w:r w:rsidRPr="00183F45">
        <w:rPr>
          <w:rStyle w:val="Emphasis"/>
          <w:highlight w:val="yellow"/>
        </w:rPr>
        <w:t>vital for American prosperity.</w:t>
      </w:r>
      <w:r w:rsidRPr="0030214E">
        <w:rPr>
          <w:sz w:val="16"/>
        </w:rPr>
        <w:t xml:space="preserve"> Congress should seize the moment and take action in this crucial area.</w:t>
      </w:r>
    </w:p>
    <w:p w:rsidR="00632517" w:rsidRDefault="00632517" w:rsidP="00632517">
      <w:pPr>
        <w:rPr>
          <w:sz w:val="16"/>
        </w:rPr>
      </w:pPr>
    </w:p>
    <w:p w:rsidR="00632517" w:rsidRDefault="00632517" w:rsidP="00632517">
      <w:pPr>
        <w:pStyle w:val="Heading4"/>
      </w:pPr>
      <w:r>
        <w:t>Immigration reform boosts US economy:</w:t>
      </w:r>
    </w:p>
    <w:p w:rsidR="00632517" w:rsidRDefault="00632517" w:rsidP="00632517">
      <w:pPr>
        <w:ind w:left="720"/>
      </w:pPr>
      <w:r>
        <w:t xml:space="preserve">Tamar </w:t>
      </w:r>
      <w:r w:rsidRPr="006B6F37">
        <w:rPr>
          <w:rStyle w:val="StyleStyleBold12pt"/>
        </w:rPr>
        <w:t>Jacoby</w:t>
      </w:r>
      <w:r>
        <w:t>, 3/14/20</w:t>
      </w:r>
      <w:r w:rsidRPr="006B6F37">
        <w:rPr>
          <w:rStyle w:val="StyleStyleBold12pt"/>
        </w:rPr>
        <w:t>11</w:t>
      </w:r>
      <w:r>
        <w:t xml:space="preserve"> (President, ImmigrationWorks USA, “Immigration Reform and U.S. Economic Performance,” </w:t>
      </w:r>
      <w:hyperlink r:id="rId188" w:history="1">
        <w:r w:rsidRPr="002036B3">
          <w:rPr>
            <w:rStyle w:val="Hyperlink"/>
          </w:rPr>
          <w:t>http://www.cfr.org/immigration /immigration-reform-us-economic-performance/p24358</w:t>
        </w:r>
      </w:hyperlink>
      <w:r>
        <w:rPr>
          <w:rStyle w:val="Hyperlink"/>
        </w:rPr>
        <w:t>, Accessed 1/23/2013, rwg)</w:t>
      </w:r>
    </w:p>
    <w:p w:rsidR="00632517" w:rsidRDefault="00632517" w:rsidP="00632517">
      <w:pPr>
        <w:rPr>
          <w:rStyle w:val="StyleBoldUnderline"/>
          <w:highlight w:val="yellow"/>
        </w:rPr>
      </w:pPr>
      <w:r w:rsidRPr="006B6F37">
        <w:rPr>
          <w:sz w:val="16"/>
        </w:rPr>
        <w:t xml:space="preserve">Long-term demographic and educational trends are changing the native-born workforce. U.S. families are having fewer children. Baby boomers are retiring. Perhaps most significant, Americans are increasingly educated. In 1960, half of the native-born men in the U.S. workforce had dropped out of high school and were doing unskilled work; today, the figure is less than 10 percent. Yet </w:t>
      </w:r>
      <w:r w:rsidRPr="006B6F37">
        <w:rPr>
          <w:rStyle w:val="StyleBoldUnderline"/>
          <w:highlight w:val="yellow"/>
        </w:rPr>
        <w:t>if anything, our need for unskilled labor is growing.</w:t>
      </w:r>
      <w:r w:rsidRPr="006B6F37">
        <w:rPr>
          <w:rStyle w:val="StyleBoldUnderline"/>
        </w:rPr>
        <w:t xml:space="preserve"> </w:t>
      </w:r>
      <w:r w:rsidRPr="006B6F37">
        <w:rPr>
          <w:sz w:val="16"/>
        </w:rPr>
        <w:t xml:space="preserve">New technologies and foreign competitors have forced many industries to restructure in ways that increase their dependence on less skilled workers--meatpacking is the classic example. And Americans across the socioeconomic spectrum rely on a growing service sector: everything from fast-food restaurants to healthcare for the elderly. Even in the downturn, this gap between supply and demand is filled by immigrants. </w:t>
      </w:r>
      <w:r w:rsidRPr="006B6F37">
        <w:rPr>
          <w:rStyle w:val="StyleBoldUnderline"/>
          <w:highlight w:val="yellow"/>
        </w:rPr>
        <w:t xml:space="preserve">Immigration reform would </w:t>
      </w:r>
      <w:r w:rsidRPr="006B6F37">
        <w:rPr>
          <w:rStyle w:val="Emphasis"/>
          <w:highlight w:val="yellow"/>
        </w:rPr>
        <w:t>boost U.S. economic performance</w:t>
      </w:r>
      <w:r w:rsidRPr="006B6F37">
        <w:rPr>
          <w:rStyle w:val="StyleBoldUnderline"/>
          <w:highlight w:val="yellow"/>
        </w:rPr>
        <w:t xml:space="preserve"> by providing legal low-skilled workers to fuel the future growth of these sectors--workers we will need more and more as the economy recovers.</w:t>
      </w:r>
    </w:p>
    <w:p w:rsidR="00632517" w:rsidRDefault="00632517" w:rsidP="00632517">
      <w:pPr>
        <w:pStyle w:val="Heading4"/>
      </w:pPr>
      <w:r>
        <w:t>Immigration reform key to turning economies around:</w:t>
      </w:r>
    </w:p>
    <w:p w:rsidR="00632517" w:rsidRDefault="00632517" w:rsidP="00632517">
      <w:pPr>
        <w:ind w:left="720"/>
      </w:pPr>
      <w:r>
        <w:t xml:space="preserve">Jonathan </w:t>
      </w:r>
      <w:r w:rsidRPr="00252819">
        <w:rPr>
          <w:rStyle w:val="StyleStyleBold12pt"/>
        </w:rPr>
        <w:t>Bowles</w:t>
      </w:r>
      <w:r>
        <w:t>, 3/14/20</w:t>
      </w:r>
      <w:r w:rsidRPr="006B6F37">
        <w:rPr>
          <w:rStyle w:val="StyleStyleBold12pt"/>
        </w:rPr>
        <w:t>11</w:t>
      </w:r>
      <w:r>
        <w:t xml:space="preserve"> (Executive Director, Center for an Urban Future, “Immigration Reform and U.S. Economic Performance,” </w:t>
      </w:r>
      <w:hyperlink r:id="rId189" w:history="1">
        <w:r w:rsidRPr="002036B3">
          <w:rPr>
            <w:rStyle w:val="Hyperlink"/>
          </w:rPr>
          <w:t>http://www.cfr.org/immigration /immigration-reform-us-economic-performance/p24358</w:t>
        </w:r>
      </w:hyperlink>
      <w:r>
        <w:rPr>
          <w:rStyle w:val="Hyperlink"/>
        </w:rPr>
        <w:t>, Accessed 1/23/2013, rwg)</w:t>
      </w:r>
    </w:p>
    <w:p w:rsidR="00632517" w:rsidRDefault="00632517" w:rsidP="00632517">
      <w:pPr>
        <w:rPr>
          <w:rStyle w:val="StyleBoldUnderline"/>
        </w:rPr>
      </w:pPr>
      <w:r w:rsidRPr="00252819">
        <w:rPr>
          <w:rStyle w:val="StyleBoldUnderline"/>
          <w:highlight w:val="yellow"/>
        </w:rPr>
        <w:t>Immigrants are proven economic turnaround specialists and catalysts for growth. In community after community, they have replenished lost population, given local employers a capable workforce, and, provided a critical entrepreneurial spark.</w:t>
      </w:r>
    </w:p>
    <w:p w:rsidR="00632517" w:rsidRDefault="00632517" w:rsidP="00632517">
      <w:pPr>
        <w:pStyle w:val="Heading4"/>
      </w:pPr>
      <w:r>
        <w:t>Economic crisis blocks solutions to global warming:</w:t>
      </w:r>
    </w:p>
    <w:p w:rsidR="00632517" w:rsidRDefault="00632517" w:rsidP="006325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pPr>
      <w:r>
        <w:rPr>
          <w:rFonts w:cs="Times"/>
          <w:bCs/>
          <w:szCs w:val="20"/>
        </w:rPr>
        <w:t xml:space="preserve">Michael Graham </w:t>
      </w:r>
      <w:r w:rsidRPr="0004431B">
        <w:rPr>
          <w:rStyle w:val="StyleStyleBold12pt"/>
        </w:rPr>
        <w:t>Richard</w:t>
      </w:r>
      <w:r>
        <w:rPr>
          <w:rFonts w:cs="Times"/>
          <w:bCs/>
          <w:szCs w:val="20"/>
        </w:rPr>
        <w:t>, 2/6/20</w:t>
      </w:r>
      <w:r w:rsidRPr="0004431B">
        <w:rPr>
          <w:rStyle w:val="StyleStyleBold12pt"/>
        </w:rPr>
        <w:t>08</w:t>
      </w:r>
      <w:r>
        <w:rPr>
          <w:rFonts w:cs="Times"/>
          <w:bCs/>
          <w:szCs w:val="20"/>
        </w:rPr>
        <w:t xml:space="preserve"> (“</w:t>
      </w:r>
      <w:r w:rsidRPr="00EA5D01">
        <w:rPr>
          <w:rFonts w:cs="Times"/>
          <w:bCs/>
          <w:szCs w:val="20"/>
        </w:rPr>
        <w:t>Counter-Point: 4 Reasons Why Reces</w:t>
      </w:r>
      <w:r>
        <w:rPr>
          <w:rFonts w:cs="Times"/>
          <w:bCs/>
          <w:szCs w:val="20"/>
        </w:rPr>
        <w:t xml:space="preserve">sion is BAD for the Environment,” </w:t>
      </w:r>
      <w:hyperlink r:id="rId190" w:history="1">
        <w:r w:rsidRPr="00361A54">
          <w:rPr>
            <w:rStyle w:val="Hyperlink"/>
          </w:rPr>
          <w:t>http://www.treehugger.com/files/2008/02/4_reasons_recession _bad_environment.php</w:t>
        </w:r>
      </w:hyperlink>
      <w:r>
        <w:rPr>
          <w:rStyle w:val="Hyperlink"/>
        </w:rPr>
        <w:t>, Accessed 11/7/2012, rwg)</w:t>
      </w:r>
    </w:p>
    <w:p w:rsidR="00632517" w:rsidRDefault="00632517" w:rsidP="006325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Cs/>
          <w:sz w:val="16"/>
          <w:szCs w:val="20"/>
        </w:rPr>
      </w:pPr>
      <w:r w:rsidRPr="00F67038">
        <w:rPr>
          <w:rFonts w:cs="Times"/>
          <w:bCs/>
          <w:sz w:val="16"/>
          <w:szCs w:val="20"/>
        </w:rPr>
        <w:t xml:space="preserve">Thirdly, </w:t>
      </w:r>
      <w:r w:rsidRPr="00F67038">
        <w:rPr>
          <w:rStyle w:val="StyleBoldUnderline"/>
          <w:highlight w:val="yellow"/>
        </w:rPr>
        <w:t>there's less money going into the stock markets and bank loans are harder to get, which means that many small firms and startups working on the breakthrough green technologies of tomorrow can have trouble getting funds or can even go bankrupt</w:t>
      </w:r>
      <w:r w:rsidRPr="00F67038">
        <w:rPr>
          <w:rFonts w:cs="Times"/>
          <w:bCs/>
          <w:sz w:val="16"/>
          <w:szCs w:val="20"/>
        </w:rPr>
        <w:t>, especially if their clients or backers decide to make cuts.</w:t>
      </w:r>
      <w:r w:rsidRPr="00F67038">
        <w:rPr>
          <w:rFonts w:cs="Times"/>
          <w:bCs/>
          <w:sz w:val="12"/>
          <w:szCs w:val="20"/>
        </w:rPr>
        <w:t>¶</w:t>
      </w:r>
      <w:r w:rsidRPr="00F67038">
        <w:rPr>
          <w:rFonts w:cs="Times"/>
          <w:bCs/>
          <w:sz w:val="16"/>
          <w:szCs w:val="20"/>
        </w:rPr>
        <w:t xml:space="preserve"> </w:t>
      </w:r>
      <w:r w:rsidRPr="00F67038">
        <w:rPr>
          <w:rStyle w:val="StyleBoldUnderline"/>
          <w:highlight w:val="yellow"/>
        </w:rPr>
        <w:t>Fourthly, during economic crises, voters want the government to appear to be doing something about the economy</w:t>
      </w:r>
      <w:r w:rsidRPr="00F67038">
        <w:rPr>
          <w:rFonts w:cs="Times"/>
          <w:bCs/>
          <w:sz w:val="16"/>
          <w:szCs w:val="20"/>
        </w:rPr>
        <w:t xml:space="preserve"> (even if it's government that screwed things up in the first place). </w:t>
      </w:r>
      <w:r w:rsidRPr="00F67038">
        <w:rPr>
          <w:rStyle w:val="StyleBoldUnderline"/>
          <w:highlight w:val="yellow"/>
        </w:rPr>
        <w:t xml:space="preserve">They'll accept all kinds of measures and laws, </w:t>
      </w:r>
      <w:r w:rsidRPr="00F67038">
        <w:rPr>
          <w:rStyle w:val="Emphasis"/>
          <w:highlight w:val="yellow"/>
        </w:rPr>
        <w:t>including those that aren't good for the environment</w:t>
      </w:r>
      <w:r w:rsidRPr="00F67038">
        <w:rPr>
          <w:rFonts w:cs="Times"/>
          <w:bCs/>
          <w:sz w:val="16"/>
          <w:szCs w:val="20"/>
        </w:rPr>
        <w:t xml:space="preserve">. Massive corn subsidies anyone? </w:t>
      </w:r>
      <w:r w:rsidRPr="00F67038">
        <w:rPr>
          <w:rStyle w:val="StyleBoldUnderline"/>
          <w:highlight w:val="yellow"/>
        </w:rPr>
        <w:t xml:space="preserve">Don't even think about progress on </w:t>
      </w:r>
      <w:r w:rsidRPr="00F67038">
        <w:rPr>
          <w:rStyle w:val="Emphasis"/>
          <w:highlight w:val="yellow"/>
        </w:rPr>
        <w:t>global warming</w:t>
      </w:r>
      <w:r w:rsidRPr="00F67038">
        <w:rPr>
          <w:rFonts w:cs="Times"/>
          <w:bCs/>
          <w:sz w:val="16"/>
          <w:szCs w:val="20"/>
        </w:rPr>
        <w:t>...</w:t>
      </w:r>
    </w:p>
    <w:p w:rsidR="00632517" w:rsidRPr="00756319" w:rsidRDefault="00632517" w:rsidP="00632517">
      <w:pPr>
        <w:pStyle w:val="Heading4"/>
        <w:rPr>
          <w:i/>
        </w:rPr>
      </w:pPr>
      <w:r>
        <w:t>Warming causes human extinction</w:t>
      </w:r>
    </w:p>
    <w:p w:rsidR="00632517" w:rsidRPr="00F25595" w:rsidRDefault="00632517" w:rsidP="00632517">
      <w:pPr>
        <w:rPr>
          <w:szCs w:val="24"/>
        </w:rPr>
      </w:pPr>
      <w:r w:rsidRPr="00F25595">
        <w:rPr>
          <w:rFonts w:ascii="Times &#10;New Roman" w:hAnsi="Times &#10;New Roman"/>
          <w:b/>
          <w:bCs/>
          <w:szCs w:val="24"/>
        </w:rPr>
        <w:t>Tickell, 8-11-2008</w:t>
      </w:r>
    </w:p>
    <w:p w:rsidR="00632517" w:rsidRDefault="00632517" w:rsidP="00632517">
      <w:pPr>
        <w:rPr>
          <w:szCs w:val="24"/>
        </w:rPr>
      </w:pPr>
      <w:r w:rsidRPr="00F25595">
        <w:rPr>
          <w:sz w:val="16"/>
          <w:szCs w:val="16"/>
        </w:rPr>
        <w:t xml:space="preserve">(Oliver, Climate Researcher, The Gaurdian, “On a planet 4C hotter, all we can prepare for is extinction”, </w:t>
      </w:r>
      <w:hyperlink r:id="rId191" w:tgtFrame="_blank" w:history="1">
        <w:r w:rsidRPr="00F25595">
          <w:rPr>
            <w:color w:val="0000FF"/>
            <w:sz w:val="16"/>
            <w:u w:val="single"/>
          </w:rPr>
          <w:t>http://www.guardian.co.uk/commentisfree/2008/aug/11/climatechange</w:t>
        </w:r>
      </w:hyperlink>
      <w:r w:rsidRPr="00F25595">
        <w:rPr>
          <w:sz w:val="16"/>
          <w:szCs w:val="16"/>
        </w:rPr>
        <w:t>)</w:t>
      </w:r>
    </w:p>
    <w:p w:rsidR="00632517" w:rsidRDefault="00632517" w:rsidP="00632517">
      <w:pPr>
        <w:ind w:left="270"/>
        <w:rPr>
          <w:rFonts w:ascii="Times New &#10;Roman" w:hAnsi="Times New &#10;Roman"/>
          <w:sz w:val="16"/>
        </w:rPr>
      </w:pPr>
    </w:p>
    <w:p w:rsidR="00632517" w:rsidRDefault="00632517" w:rsidP="00632517">
      <w:pPr>
        <w:ind w:left="270"/>
        <w:rPr>
          <w:sz w:val="12"/>
          <w:szCs w:val="12"/>
        </w:rPr>
      </w:pPr>
      <w:r w:rsidRPr="00A868B5">
        <w:rPr>
          <w:rFonts w:ascii="Times New &#10;Roman" w:hAnsi="Times New &#10;Roman"/>
          <w:sz w:val="16"/>
        </w:rPr>
        <w:t xml:space="preserve">We need to get prepared for four degrees of global warming, Bob Watson told the Guardian last week. At first sight this looks like wise counsel from the climate science adviser to Defra. But </w:t>
      </w:r>
      <w:r w:rsidRPr="0006279E">
        <w:rPr>
          <w:rStyle w:val="underline"/>
          <w:highlight w:val="cyan"/>
        </w:rPr>
        <w:t>the idea that we could adapt to a 4C rise is absurd and dangerous</w:t>
      </w:r>
      <w:r w:rsidRPr="00C62F87">
        <w:rPr>
          <w:rStyle w:val="underline"/>
        </w:rPr>
        <w:t xml:space="preserve">. Global </w:t>
      </w:r>
      <w:r w:rsidRPr="0006279E">
        <w:rPr>
          <w:rStyle w:val="underline"/>
          <w:highlight w:val="cyan"/>
        </w:rPr>
        <w:t>warming on this scale would</w:t>
      </w:r>
      <w:r w:rsidRPr="00A868B5">
        <w:rPr>
          <w:rFonts w:ascii="Times New &#10;Roman" w:hAnsi="Times New &#10;Roman"/>
          <w:sz w:val="16"/>
        </w:rPr>
        <w:t xml:space="preserve"> be a catastrophe that would </w:t>
      </w:r>
      <w:r w:rsidRPr="0006279E">
        <w:rPr>
          <w:rStyle w:val="underline"/>
          <w:highlight w:val="cyan"/>
        </w:rPr>
        <w:t>mean</w:t>
      </w:r>
      <w:r w:rsidRPr="00C62F87">
        <w:rPr>
          <w:rStyle w:val="underline"/>
        </w:rPr>
        <w:t>,</w:t>
      </w:r>
      <w:r w:rsidRPr="00A868B5">
        <w:rPr>
          <w:rFonts w:ascii="Times New &#10;Roman" w:hAnsi="Times New &#10;Roman"/>
          <w:sz w:val="16"/>
        </w:rPr>
        <w:t xml:space="preserve"> in the immortal words that Chief Seattle probably never spoke, "the end of living and the beginning of survival" for </w:t>
      </w:r>
      <w:r w:rsidRPr="0006279E">
        <w:rPr>
          <w:rStyle w:val="underline"/>
          <w:highlight w:val="cyan"/>
        </w:rPr>
        <w:t>human</w:t>
      </w:r>
      <w:r w:rsidRPr="00A868B5">
        <w:rPr>
          <w:rFonts w:ascii="Times New &#10;Roman" w:hAnsi="Times New &#10;Roman"/>
          <w:sz w:val="16"/>
        </w:rPr>
        <w:t>kind. Or perhaps the beginning of our</w:t>
      </w:r>
      <w:r w:rsidRPr="00C62F87">
        <w:rPr>
          <w:rStyle w:val="underline"/>
        </w:rPr>
        <w:t xml:space="preserve"> </w:t>
      </w:r>
      <w:r w:rsidRPr="0006279E">
        <w:rPr>
          <w:rStyle w:val="underline"/>
          <w:highlight w:val="cyan"/>
        </w:rPr>
        <w:t>extinction</w:t>
      </w:r>
      <w:r w:rsidRPr="00A868B5">
        <w:rPr>
          <w:rFonts w:ascii="Times New &#10;Roman" w:hAnsi="Times New &#10;Roman"/>
          <w:sz w:val="16"/>
        </w:rPr>
        <w:t xml:space="preserve">. </w:t>
      </w:r>
      <w:r w:rsidRPr="0006279E">
        <w:rPr>
          <w:rStyle w:val="underline"/>
          <w:highlight w:val="cyan"/>
        </w:rPr>
        <w:t>The collapse of</w:t>
      </w:r>
      <w:r w:rsidRPr="00C62F87">
        <w:rPr>
          <w:rStyle w:val="underline"/>
        </w:rPr>
        <w:t xml:space="preserve"> the </w:t>
      </w:r>
      <w:r w:rsidRPr="0006279E">
        <w:rPr>
          <w:rStyle w:val="underline"/>
          <w:highlight w:val="cyan"/>
        </w:rPr>
        <w:t>polar ice caps would become inevitable</w:t>
      </w:r>
      <w:r w:rsidRPr="00A868B5">
        <w:rPr>
          <w:sz w:val="16"/>
        </w:rPr>
        <w:t>, bringing long-term sea level rises of 70-80 metres.</w:t>
      </w:r>
      <w:r w:rsidRPr="00C62F87">
        <w:rPr>
          <w:rStyle w:val="underline"/>
        </w:rPr>
        <w:t xml:space="preserve"> </w:t>
      </w:r>
      <w:r w:rsidRPr="0006279E">
        <w:rPr>
          <w:rStyle w:val="underline"/>
          <w:highlight w:val="cyan"/>
        </w:rPr>
        <w:t>All the world's coastal plains would be lost</w:t>
      </w:r>
      <w:r w:rsidRPr="00C62F87">
        <w:rPr>
          <w:rStyle w:val="underline"/>
        </w:rPr>
        <w:t>,</w:t>
      </w:r>
      <w:r w:rsidRPr="00A868B5">
        <w:rPr>
          <w:rFonts w:ascii="Times New &#10;Roman" w:hAnsi="Times New &#10;Roman"/>
          <w:sz w:val="16"/>
        </w:rPr>
        <w:t xml:space="preserve"> complete with ports, cities, transport and industrial infrastructure, </w:t>
      </w:r>
      <w:r w:rsidRPr="0006279E">
        <w:rPr>
          <w:rStyle w:val="underline"/>
          <w:highlight w:val="cyan"/>
        </w:rPr>
        <w:t>and much of the world's most productive farmland</w:t>
      </w:r>
      <w:r w:rsidRPr="00A868B5">
        <w:rPr>
          <w:rFonts w:ascii="Times New &#10;Roman" w:hAnsi="Times New &#10;Roman"/>
          <w:sz w:val="16"/>
        </w:rPr>
        <w:t xml:space="preserve">. </w:t>
      </w:r>
      <w:r w:rsidRPr="00697091">
        <w:rPr>
          <w:rFonts w:ascii="Times New &#10;Roman" w:hAnsi="Times New &#10;Roman"/>
          <w:sz w:val="12"/>
          <w:szCs w:val="12"/>
        </w:rPr>
        <w:t>The world's geography would be transformed much as it was at the end of the last ice age, when sea levels rose by about 120 metres to create the Channel, the North Sea and Cardigan Bay out of dry land. Weather would become extreme and unpredictable, with more frequent and severe droughts, floods and hurricanes</w:t>
      </w:r>
      <w:r w:rsidRPr="00A868B5">
        <w:rPr>
          <w:rFonts w:ascii="Times New &#10;Roman" w:hAnsi="Times New &#10;Roman"/>
          <w:sz w:val="16"/>
        </w:rPr>
        <w:t xml:space="preserve">. </w:t>
      </w:r>
      <w:r w:rsidRPr="0006279E">
        <w:rPr>
          <w:rStyle w:val="underline"/>
          <w:highlight w:val="cyan"/>
        </w:rPr>
        <w:t>The Earth's carrying capacity would be hugely reduced. Billions would undoubtedly die</w:t>
      </w:r>
      <w:r w:rsidRPr="00A868B5">
        <w:rPr>
          <w:rFonts w:ascii="Times New &#10;Roman" w:hAnsi="Times New &#10;Roman"/>
          <w:sz w:val="16"/>
        </w:rPr>
        <w:t xml:space="preserve">. </w:t>
      </w:r>
      <w:r w:rsidRPr="00697091">
        <w:rPr>
          <w:rFonts w:ascii="Times New &#10;Roman" w:hAnsi="Times New &#10;Roman"/>
          <w:sz w:val="12"/>
          <w:szCs w:val="12"/>
        </w:rPr>
        <w:t xml:space="preserve">Watson's call was supported by the government's former chief scientific adviser, Sir David King, who warned that "if we get to a four-degree rise it is quite possible that we would begin to see a runaway increase". </w:t>
      </w:r>
      <w:r w:rsidRPr="00A868B5">
        <w:rPr>
          <w:rFonts w:ascii="Times New &#10;Roman" w:hAnsi="Times New &#10;Roman"/>
          <w:sz w:val="16"/>
        </w:rPr>
        <w:t xml:space="preserve">This is a remarkable understatement. </w:t>
      </w:r>
      <w:r w:rsidRPr="0006279E">
        <w:rPr>
          <w:rStyle w:val="underline"/>
          <w:highlight w:val="cyan"/>
        </w:rPr>
        <w:t>The climate system is already experiencing significant feedbacks</w:t>
      </w:r>
      <w:r w:rsidRPr="00A868B5">
        <w:rPr>
          <w:rFonts w:ascii="Times New &#10;Roman" w:hAnsi="Times New &#10;Roman"/>
          <w:sz w:val="16"/>
        </w:rPr>
        <w:t xml:space="preserve">, </w:t>
      </w:r>
      <w:r w:rsidRPr="00697091">
        <w:rPr>
          <w:rFonts w:ascii="Times New &#10;Roman" w:hAnsi="Times New &#10;Roman"/>
          <w:sz w:val="12"/>
          <w:szCs w:val="12"/>
        </w:rPr>
        <w:t xml:space="preserve">notably the summer melting of the Arctic sea ice. </w:t>
      </w:r>
      <w:r w:rsidRPr="00697091">
        <w:rPr>
          <w:sz w:val="12"/>
          <w:szCs w:val="12"/>
        </w:rPr>
        <w:t>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when</w:t>
      </w:r>
      <w:r w:rsidRPr="00A868B5">
        <w:rPr>
          <w:sz w:val="12"/>
          <w:szCs w:val="12"/>
        </w:rPr>
        <w:t xml:space="preserve">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the warming caused by human emissions could propel us towards a similar hothouse Earth. </w:t>
      </w:r>
    </w:p>
    <w:p w:rsidR="00632517" w:rsidRPr="00252819" w:rsidRDefault="00632517" w:rsidP="00632517">
      <w:pPr>
        <w:rPr>
          <w:rStyle w:val="StyleBoldUnderline"/>
        </w:rPr>
      </w:pPr>
    </w:p>
    <w:p w:rsidR="00632517" w:rsidRDefault="00632517" w:rsidP="00632517"/>
    <w:p w:rsidR="00632517" w:rsidRPr="00280B80" w:rsidRDefault="00632517" w:rsidP="00632517">
      <w:pPr>
        <w:pStyle w:val="Heading3"/>
      </w:pPr>
      <w:bookmarkStart w:id="212" w:name="_Toc359703965"/>
      <w:bookmarkStart w:id="213" w:name="_Toc360094021"/>
      <w:bookmarkStart w:id="214" w:name="_Toc360094474"/>
      <w:bookmarkStart w:id="215" w:name="_Toc360209697"/>
      <w:r w:rsidRPr="00280B80">
        <w:t>Impacts:  Hegemony</w:t>
      </w:r>
      <w:bookmarkEnd w:id="212"/>
      <w:bookmarkEnd w:id="213"/>
      <w:bookmarkEnd w:id="214"/>
      <w:bookmarkEnd w:id="215"/>
    </w:p>
    <w:p w:rsidR="00632517" w:rsidRPr="00E12D73" w:rsidRDefault="00632517" w:rsidP="00632517">
      <w:pPr>
        <w:pStyle w:val="Heading4"/>
        <w:rPr>
          <w:rStyle w:val="StyleStyleBold12pt"/>
          <w:b/>
        </w:rPr>
      </w:pPr>
      <w:r w:rsidRPr="00E12D73">
        <w:rPr>
          <w:rStyle w:val="StyleStyleBold12pt"/>
        </w:rPr>
        <w:t xml:space="preserve">Inadequate cyber-security threatens US </w:t>
      </w:r>
      <w:r>
        <w:rPr>
          <w:rStyle w:val="StyleStyleBold12pt"/>
        </w:rPr>
        <w:t>leadership:</w:t>
      </w:r>
    </w:p>
    <w:p w:rsidR="00632517" w:rsidRDefault="00632517" w:rsidP="00632517">
      <w:r>
        <w:t xml:space="preserve">Katrina </w:t>
      </w:r>
      <w:r w:rsidRPr="00E12D73">
        <w:rPr>
          <w:rStyle w:val="StyleStyleBold12pt"/>
        </w:rPr>
        <w:t>Timlin,</w:t>
      </w:r>
      <w:r>
        <w:t xml:space="preserve"> (Research Assistant for the Technology and Public Policy Program at the Center for Strategic and International Studies), “Partisanship jeopardizes U.S. cyber defense,” Feb. 24, 20</w:t>
      </w:r>
      <w:r w:rsidRPr="00E12D73">
        <w:rPr>
          <w:rStyle w:val="StyleStyleBold12pt"/>
        </w:rPr>
        <w:t>12</w:t>
      </w:r>
      <w:r>
        <w:t>.  Retrieved May 11, 2012 at http://globalpublicsquare.blogs.cnn.com/2012/02/24/partisanship-jeopardizes-u-s-cyber-defense/)</w:t>
      </w:r>
    </w:p>
    <w:p w:rsidR="00632517" w:rsidRDefault="00632517" w:rsidP="00632517">
      <w:r>
        <w:t xml:space="preserve">These breaches show that no one is immune: </w:t>
      </w:r>
      <w:r w:rsidRPr="00E12D73">
        <w:rPr>
          <w:rStyle w:val="StyleBoldUnderline"/>
          <w:highlight w:val="yellow"/>
        </w:rPr>
        <w:t>the current cybersecurity infrastructure, based on voluntary security measures and marginal incentives, is woefully inadequate. The sum of exploitable vulnerabilities in U.S. critical infrastructure, financial, and defense contracting companies undermines U.S. national economic competitiveness. This is not a hypothetical or apoplectic assertion - weak cybersecurity has enabled U.S. adversaries to pilfer sensitive military technology and obtain information in advance of global summits, eroding America’s economic, political, and military strength</w:t>
      </w:r>
      <w:r>
        <w:t>.</w:t>
      </w:r>
    </w:p>
    <w:p w:rsidR="00632517" w:rsidRDefault="00632517" w:rsidP="00632517">
      <w:pPr>
        <w:pStyle w:val="Heading4"/>
      </w:pPr>
      <w:r>
        <w:t>Cyber-warfare capabilities key to hegemony:</w:t>
      </w:r>
    </w:p>
    <w:p w:rsidR="00632517" w:rsidRDefault="00632517" w:rsidP="00632517">
      <w:r>
        <w:t xml:space="preserve">Stephanie </w:t>
      </w:r>
      <w:r w:rsidRPr="00E12D73">
        <w:rPr>
          <w:rStyle w:val="StyleStyleBold12pt"/>
        </w:rPr>
        <w:t>Dreyer</w:t>
      </w:r>
      <w:r>
        <w:t>, (staff writer) (“Cyber Warfare: The War America is Losing,” Jan. 20</w:t>
      </w:r>
      <w:r w:rsidRPr="00E12D73">
        <w:rPr>
          <w:rStyle w:val="StyleStyleBold12pt"/>
        </w:rPr>
        <w:t>12</w:t>
      </w:r>
      <w:r>
        <w:t xml:space="preserve"> http://www.policymic.com/articles/3645/cyber-warfare-the-war-america-is-losing</w:t>
      </w:r>
    </w:p>
    <w:p w:rsidR="00632517" w:rsidRDefault="00632517" w:rsidP="00632517">
      <w:pPr>
        <w:rPr>
          <w:rStyle w:val="StyleBoldUnderline"/>
        </w:rPr>
      </w:pPr>
      <w:r w:rsidRPr="00E12D73">
        <w:rPr>
          <w:rStyle w:val="StyleBoldUnderline"/>
          <w:highlight w:val="yellow"/>
        </w:rPr>
        <w:t>This is a good first step. If we are going to defend ourselves from 21st century threats, we need to change the way we look at cyber warfare. We must educate Americans about the real dangers that cyber-attacks pose and encourage our students to study computer science to create a new generation of professionals who know how to safeguard our nation against cyber terrorism</w:t>
      </w:r>
      <w:r>
        <w:t xml:space="preserve">.  In addition, we must not be afraid to use our intelligence and technology to our advantage. </w:t>
      </w:r>
      <w:r w:rsidRPr="00E12D73">
        <w:rPr>
          <w:rStyle w:val="StyleBoldUnderline"/>
          <w:highlight w:val="yellow"/>
        </w:rPr>
        <w:t>If America wants to remain a super power and maintain a strong geopolitical standing, we must use every weapon at our disposal to protect ourselves.</w:t>
      </w:r>
    </w:p>
    <w:p w:rsidR="00632517" w:rsidRDefault="00632517" w:rsidP="00632517">
      <w:pPr>
        <w:rPr>
          <w:rStyle w:val="StyleBoldUnderline"/>
        </w:rPr>
      </w:pPr>
    </w:p>
    <w:p w:rsidR="00632517" w:rsidRDefault="00632517" w:rsidP="00632517">
      <w:pPr>
        <w:pStyle w:val="Heading4"/>
      </w:pPr>
      <w:r>
        <w:t xml:space="preserve">Collapse guarantees multiple conflicts globally </w:t>
      </w:r>
    </w:p>
    <w:p w:rsidR="00632517" w:rsidRPr="0055745B" w:rsidRDefault="00632517" w:rsidP="00632517">
      <w:pPr>
        <w:rPr>
          <w:b/>
        </w:rPr>
      </w:pPr>
      <w:r w:rsidRPr="00F82ECA">
        <w:rPr>
          <w:rStyle w:val="StyleStyleBold12pt"/>
        </w:rPr>
        <w:t>Thayer 07</w:t>
      </w:r>
      <w:r>
        <w:rPr>
          <w:b/>
        </w:rPr>
        <w:t xml:space="preserve"> </w:t>
      </w:r>
      <w:r w:rsidRPr="00C150B9">
        <w:t>(Bradley A.;</w:t>
      </w:r>
      <w:r w:rsidRPr="00C150B9">
        <w:rPr>
          <w:color w:val="000000"/>
        </w:rPr>
        <w:t xml:space="preserve"> </w:t>
      </w:r>
      <w:r w:rsidRPr="00C150B9">
        <w:t xml:space="preserve">Associate Professor in the Dept. of Defense and Strategic Studies at Missouri State University; </w:t>
      </w:r>
      <w:r w:rsidRPr="00C150B9">
        <w:rPr>
          <w:i/>
        </w:rPr>
        <w:t>American Empire: A Debate</w:t>
      </w:r>
      <w:r w:rsidRPr="00C150B9">
        <w:t xml:space="preserve"> – Reply to Christopher Lane: The Strength of American Empire; pg 103)</w:t>
      </w:r>
    </w:p>
    <w:p w:rsidR="00632517" w:rsidRDefault="00632517" w:rsidP="00632517">
      <w:pPr>
        <w:pStyle w:val="card"/>
        <w:rPr>
          <w:b/>
          <w:u w:val="single"/>
        </w:rPr>
      </w:pPr>
      <w:r w:rsidRPr="00F82ECA">
        <w:rPr>
          <w:rStyle w:val="StyleBoldUnderline"/>
          <w:highlight w:val="yellow"/>
        </w:rPr>
        <w:t>There is no viable alternative grand strategy for the United States than primacy.</w:t>
      </w:r>
      <w:r>
        <w:t xml:space="preserve"> Primacy is the best and most effective means to maintain the security and safety of the United States for the reasons I argued in chapter 1. However, it is also the best because every other grand strategic “alternative” is a chimera and can only weaken the United States, threaten the security and safety of the American people, and introduce great peril for the United States and for other countries. </w:t>
      </w:r>
      <w:r w:rsidRPr="00F82ECA">
        <w:rPr>
          <w:rStyle w:val="StyleBoldUnderline"/>
          <w:highlight w:val="yellow"/>
          <w:lang w:val="en-US" w:eastAsia="en-US"/>
        </w:rPr>
        <w:t>A large part of what makes primacy such a success is that other countries know where the United States stands, what it will defend, and that it will be involved in disputes, both great and small. Accordingly, other countries have to respect the interests of the United States or face the consequences. Offshore balancing incurs the risks of primacy without its benefits. It pledges that the United States will defend its interests with air power and sea power, but not land power. hat is curious because we could defend our interests with land power but choose not to, suggesting our threat to defend is not serious, which weakens our credibility and invites challenges to the interests of the United States</w:t>
      </w:r>
      <w:r>
        <w:t xml:space="preserve"> Offshore balancing increases the probability of conflict for the United States</w:t>
      </w:r>
      <w:r w:rsidRPr="00F82ECA">
        <w:rPr>
          <w:rStyle w:val="StyleBoldUnderline"/>
          <w:highlight w:val="yellow"/>
        </w:rPr>
        <w:t>. It raises the danger that the interests of the United States will be challenged not only from foes like China and Iran, but, perversely, also from countries now allied with the United States</w:t>
      </w:r>
      <w:r>
        <w:t xml:space="preserve"> like Japan and Turkey.</w:t>
      </w:r>
      <w:r>
        <w:rPr>
          <w:b/>
          <w:u w:val="single"/>
        </w:rPr>
        <w:t xml:space="preserve"> </w:t>
      </w:r>
    </w:p>
    <w:p w:rsidR="00632517" w:rsidRPr="00AA4C39" w:rsidRDefault="00632517" w:rsidP="00632517">
      <w:pPr>
        <w:pStyle w:val="Heading4"/>
      </w:pPr>
      <w:r>
        <w:br w:type="page"/>
      </w:r>
      <w:r w:rsidRPr="00AA4C39">
        <w:t>U</w:t>
      </w:r>
      <w:r>
        <w:t>.S. hegemony solves nuclear war</w:t>
      </w:r>
    </w:p>
    <w:p w:rsidR="00632517" w:rsidRDefault="00632517" w:rsidP="00632517">
      <w:r>
        <w:t xml:space="preserve">Zalmay </w:t>
      </w:r>
      <w:r w:rsidRPr="00F82ECA">
        <w:rPr>
          <w:rStyle w:val="StyleStyleBold12pt"/>
        </w:rPr>
        <w:t>Khalilzad</w:t>
      </w:r>
      <w:r>
        <w:t xml:space="preserve"> (Dep. Secretary of Defense) Spring </w:t>
      </w:r>
      <w:r w:rsidRPr="00CB199C">
        <w:rPr>
          <w:rStyle w:val="cite"/>
        </w:rPr>
        <w:t>19</w:t>
      </w:r>
      <w:r w:rsidRPr="00F82ECA">
        <w:rPr>
          <w:rStyle w:val="StyleStyleBold12pt"/>
        </w:rPr>
        <w:t>95</w:t>
      </w:r>
      <w:r>
        <w:t xml:space="preserve"> The Washington Quarterly</w:t>
      </w:r>
    </w:p>
    <w:p w:rsidR="00632517" w:rsidRDefault="00632517" w:rsidP="00632517">
      <w:pPr>
        <w:rPr>
          <w:rStyle w:val="StyleBoldUnderline"/>
        </w:rPr>
      </w:pPr>
      <w:r w:rsidRPr="00F82ECA">
        <w:rPr>
          <w:rStyle w:val="StyleBoldUnderline"/>
          <w:highlight w:val="yellow"/>
        </w:rPr>
        <w:t>A world in which the United States exercises leadership</w:t>
      </w:r>
      <w:r>
        <w:t xml:space="preserve"> would have tremendous advantages. First, the global environment would be more open and receptive to American values--democracy, free markets, and the rule of law. Second, such a world </w:t>
      </w:r>
      <w:r w:rsidRPr="00F82ECA">
        <w:rPr>
          <w:rStyle w:val="StyleBoldUnderline"/>
          <w:highlight w:val="yellow"/>
        </w:rPr>
        <w:t>would have a better chance of dealing cooperatively with</w:t>
      </w:r>
      <w:r>
        <w:t xml:space="preserve"> </w:t>
      </w:r>
      <w:r w:rsidRPr="00F82ECA">
        <w:rPr>
          <w:rStyle w:val="StyleBoldUnderline"/>
          <w:highlight w:val="yellow"/>
        </w:rPr>
        <w:t>the world's major problems, such as nuclear proliferation,</w:t>
      </w:r>
      <w:r>
        <w:t xml:space="preserve"> </w:t>
      </w:r>
      <w:r w:rsidRPr="00F82ECA">
        <w:rPr>
          <w:rStyle w:val="StyleBoldUnderline"/>
          <w:highlight w:val="yellow"/>
        </w:rPr>
        <w:t>renegade states, and low level conflicts. Finally, US leadership would help preclude the rise of another global rival, enabling the US and the world to avoid another cold or hot war and all the attendant dangers, including a global nuclear exchange.</w:t>
      </w:r>
    </w:p>
    <w:p w:rsidR="00632517" w:rsidRDefault="00632517" w:rsidP="00632517">
      <w:pPr>
        <w:pStyle w:val="Heading2"/>
      </w:pPr>
      <w:bookmarkStart w:id="216" w:name="_Toc360209698"/>
      <w:r>
        <w:t>Impacts: LA Relations</w:t>
      </w:r>
      <w:bookmarkEnd w:id="216"/>
      <w:r>
        <w:br w:type="page"/>
      </w:r>
    </w:p>
    <w:p w:rsidR="00632517" w:rsidRDefault="00632517" w:rsidP="00632517">
      <w:pPr>
        <w:pStyle w:val="Heading3"/>
      </w:pPr>
      <w:bookmarkStart w:id="217" w:name="_Toc350547610"/>
      <w:bookmarkStart w:id="218" w:name="_Toc360209699"/>
      <w:r>
        <w:t>Latin American Relations Module</w:t>
      </w:r>
      <w:bookmarkEnd w:id="217"/>
      <w:bookmarkEnd w:id="218"/>
    </w:p>
    <w:p w:rsidR="00632517" w:rsidRDefault="00632517" w:rsidP="00632517">
      <w:pPr>
        <w:pStyle w:val="Heading4"/>
        <w:numPr>
          <w:ilvl w:val="0"/>
          <w:numId w:val="8"/>
        </w:numPr>
      </w:pPr>
      <w:r>
        <w:t>Immigration reform key to US-Latin American relations:</w:t>
      </w:r>
    </w:p>
    <w:p w:rsidR="00632517" w:rsidRPr="002C34EE" w:rsidRDefault="00632517" w:rsidP="00632517">
      <w:pPr>
        <w:ind w:left="720"/>
      </w:pPr>
      <w:r w:rsidRPr="002C34EE">
        <w:t>Arturo Lopez-</w:t>
      </w:r>
      <w:r w:rsidRPr="006D4C0C">
        <w:rPr>
          <w:rStyle w:val="StyleStyleBold12pt"/>
        </w:rPr>
        <w:t>Levy</w:t>
      </w:r>
      <w:r>
        <w:t>, 11/24/20</w:t>
      </w:r>
      <w:r w:rsidRPr="006D4C0C">
        <w:rPr>
          <w:rStyle w:val="StyleStyleBold12pt"/>
        </w:rPr>
        <w:t>12</w:t>
      </w:r>
      <w:r>
        <w:t xml:space="preserve"> (</w:t>
      </w:r>
      <w:r w:rsidRPr="002C34EE">
        <w:t>doctoral candidate at the Josef Korbel School of International Studies of the University of Denver</w:t>
      </w:r>
      <w:r>
        <w:t>, “</w:t>
      </w:r>
      <w:r w:rsidRPr="002C34EE">
        <w:t>The Latin American Gorilla</w:t>
      </w:r>
      <w:r>
        <w:t xml:space="preserve">,” </w:t>
      </w:r>
      <w:hyperlink r:id="rId192" w:history="1">
        <w:r w:rsidRPr="002036B3">
          <w:rPr>
            <w:rStyle w:val="Hyperlink"/>
          </w:rPr>
          <w:t>http://www.theepochtimes.com/n2/opinion/the-latin-american-gorilla-318169.html</w:t>
        </w:r>
      </w:hyperlink>
      <w:r>
        <w:t>, Accessed 1/23/2013, rwg)</w:t>
      </w:r>
    </w:p>
    <w:p w:rsidR="00632517" w:rsidRDefault="00632517" w:rsidP="00632517">
      <w:pPr>
        <w:rPr>
          <w:sz w:val="16"/>
        </w:rPr>
      </w:pPr>
      <w:r w:rsidRPr="006D4C0C">
        <w:rPr>
          <w:rStyle w:val="StyleBoldUnderline"/>
          <w:highlight w:val="yellow"/>
        </w:rPr>
        <w:t xml:space="preserve">Few political acts would have a greater effect on </w:t>
      </w:r>
      <w:r w:rsidRPr="006D4C0C">
        <w:rPr>
          <w:rStyle w:val="Emphasis"/>
          <w:highlight w:val="yellow"/>
        </w:rPr>
        <w:t>U.S.-Latin American relations</w:t>
      </w:r>
      <w:r w:rsidRPr="006D4C0C">
        <w:rPr>
          <w:rStyle w:val="StyleBoldUnderline"/>
          <w:highlight w:val="yellow"/>
        </w:rPr>
        <w:t xml:space="preserve"> than the naturalization of millions of Hispanics over the next decade</w:t>
      </w:r>
      <w:r w:rsidRPr="006D4C0C">
        <w:rPr>
          <w:sz w:val="16"/>
        </w:rPr>
        <w:t xml:space="preserve">. President </w:t>
      </w:r>
      <w:r w:rsidRPr="006D4C0C">
        <w:rPr>
          <w:rStyle w:val="StyleBoldUnderline"/>
          <w:highlight w:val="yellow"/>
        </w:rPr>
        <w:t xml:space="preserve">Obama announced that </w:t>
      </w:r>
      <w:r w:rsidRPr="00D447D6">
        <w:rPr>
          <w:rStyle w:val="Emphasis"/>
          <w:highlight w:val="yellow"/>
        </w:rPr>
        <w:t>immigration reform</w:t>
      </w:r>
      <w:r w:rsidRPr="006D4C0C">
        <w:rPr>
          <w:rStyle w:val="StyleBoldUnderline"/>
          <w:highlight w:val="yellow"/>
        </w:rPr>
        <w:t xml:space="preserve"> would be a legislative priority in his second term during the Summit of the Americas in Cartagena.</w:t>
      </w:r>
      <w:r w:rsidRPr="006D4C0C">
        <w:rPr>
          <w:rStyle w:val="StyleBoldUnderline"/>
          <w:b w:val="0"/>
          <w:sz w:val="12"/>
          <w:highlight w:val="yellow"/>
        </w:rPr>
        <w:t>¶</w:t>
      </w:r>
      <w:r w:rsidRPr="006D4C0C">
        <w:rPr>
          <w:rStyle w:val="StyleBoldUnderline"/>
          <w:highlight w:val="yellow"/>
        </w:rPr>
        <w:t xml:space="preserve"> It is not only a domestic but </w:t>
      </w:r>
      <w:r w:rsidRPr="006D4C0C">
        <w:rPr>
          <w:rStyle w:val="Emphasis"/>
          <w:highlight w:val="yellow"/>
        </w:rPr>
        <w:t>a foreign policy promise.</w:t>
      </w:r>
      <w:r w:rsidRPr="006D4C0C">
        <w:rPr>
          <w:sz w:val="16"/>
        </w:rPr>
        <w:t xml:space="preserve"> The countries that have the largest number of undocumented immigrants in the United States are the same ones that have free-trade agreements: Mexico, Central America, and Colombia. These are also the countries with the greatest need for a coordinated effort against organized crime and drug and arms trafficking.</w:t>
      </w:r>
      <w:r w:rsidRPr="006D4C0C">
        <w:rPr>
          <w:sz w:val="12"/>
        </w:rPr>
        <w:t>¶</w:t>
      </w:r>
      <w:r w:rsidRPr="006D4C0C">
        <w:rPr>
          <w:sz w:val="16"/>
        </w:rPr>
        <w:t xml:space="preserve"> Establishing a path to citizenship for millions of undocumented immigrants would make border control more manageable, and it would also lead to greater demand for the legal immigration of families and circular movement between the United States and immigrants’ countries of origin. </w:t>
      </w:r>
      <w:r w:rsidRPr="006D4C0C">
        <w:rPr>
          <w:rStyle w:val="StyleBoldUnderline"/>
          <w:highlight w:val="yellow"/>
        </w:rPr>
        <w:t>Comprehensive U.S. immigration reform would have a very significant positive impact on tourism, remittances, investment</w:t>
      </w:r>
      <w:r w:rsidRPr="006D4C0C">
        <w:rPr>
          <w:sz w:val="16"/>
        </w:rPr>
        <w:t>, and the voting preferences of expatriates from those countries.</w:t>
      </w:r>
    </w:p>
    <w:p w:rsidR="00632517" w:rsidRDefault="00632517" w:rsidP="00632517">
      <w:pPr>
        <w:pStyle w:val="Heading4"/>
        <w:numPr>
          <w:ilvl w:val="0"/>
          <w:numId w:val="8"/>
        </w:numPr>
      </w:pPr>
      <w:r>
        <w:t>US-Latin American relations solve a host of existential scenarios:</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193" w:history="1">
        <w:r w:rsidRPr="002036B3">
          <w:rPr>
            <w:rStyle w:val="Hyperlink"/>
          </w:rPr>
          <w:t>http://www.thedialogue.org/PublicationFiles/IAD2012PolicyReportFINAL.pdf</w:t>
        </w:r>
      </w:hyperlink>
      <w:r>
        <w:t>, Accessed 1/23/2013, rwg)</w:t>
      </w:r>
    </w:p>
    <w:p w:rsidR="00632517" w:rsidRPr="00C62F07" w:rsidRDefault="00632517" w:rsidP="00632517">
      <w:pPr>
        <w:rPr>
          <w:rStyle w:val="StyleBoldUnderline"/>
          <w:highlight w:val="yellow"/>
        </w:rPr>
      </w:pPr>
      <w:r w:rsidRPr="00C62F07">
        <w:rPr>
          <w:rStyle w:val="StyleBoldUnderline"/>
          <w:highlight w:val="yellow"/>
        </w:rPr>
        <w:t>There are compelling reasons for the United States and Latin America to</w:t>
      </w:r>
    </w:p>
    <w:p w:rsidR="00632517" w:rsidRPr="002C34EE" w:rsidRDefault="00632517" w:rsidP="00632517">
      <w:r w:rsidRPr="00C62F07">
        <w:rPr>
          <w:rStyle w:val="StyleBoldUnderline"/>
          <w:highlight w:val="yellow"/>
        </w:rPr>
        <w:t>pursue more robust ties</w:t>
      </w:r>
      <w:r w:rsidRPr="002C34EE">
        <w:t>.</w:t>
      </w:r>
      <w:r>
        <w:t xml:space="preserve"> </w:t>
      </w:r>
      <w:r w:rsidRPr="002C34EE">
        <w:t>Every country in the Americas would benefit from strengthened and</w:t>
      </w:r>
    </w:p>
    <w:p w:rsidR="00632517" w:rsidRPr="002C34EE" w:rsidRDefault="00632517" w:rsidP="00632517">
      <w:r w:rsidRPr="002C34EE">
        <w:t>expanded economic relations, with improved access to each other’s markets,</w:t>
      </w:r>
    </w:p>
    <w:p w:rsidR="00632517" w:rsidRPr="002C34EE" w:rsidRDefault="00632517" w:rsidP="00632517">
      <w:r w:rsidRPr="002C34EE">
        <w:t>investment capital, and energy resources. Even with its current economic</w:t>
      </w:r>
    </w:p>
    <w:p w:rsidR="00632517" w:rsidRPr="002C34EE" w:rsidRDefault="00632517" w:rsidP="00632517">
      <w:r w:rsidRPr="002C34EE">
        <w:t>problems, the United States’ $16-trillion economy is a vital market</w:t>
      </w:r>
    </w:p>
    <w:p w:rsidR="00632517" w:rsidRPr="002C34EE" w:rsidRDefault="00632517" w:rsidP="00632517">
      <w:r w:rsidRPr="002C34EE">
        <w:t>and source of capital (including remittances) and technology for Latin</w:t>
      </w:r>
    </w:p>
    <w:p w:rsidR="00632517" w:rsidRPr="002C34EE" w:rsidRDefault="00632517" w:rsidP="00632517">
      <w:r w:rsidRPr="002C34EE">
        <w:t>America, and it could contribute more to the region’s economic performance.</w:t>
      </w:r>
    </w:p>
    <w:p w:rsidR="00632517" w:rsidRPr="002C34EE" w:rsidRDefault="00632517" w:rsidP="00632517">
      <w:r w:rsidRPr="002C34EE">
        <w:t>For its part, Latin America’s rising economies will inevitably become</w:t>
      </w:r>
    </w:p>
    <w:p w:rsidR="00632517" w:rsidRPr="002C34EE" w:rsidRDefault="00632517" w:rsidP="00632517">
      <w:r w:rsidRPr="002C34EE">
        <w:t>more and more crucial to the United States’ economic future.</w:t>
      </w:r>
    </w:p>
    <w:p w:rsidR="00632517" w:rsidRPr="00C62F07" w:rsidRDefault="00632517" w:rsidP="00632517">
      <w:pPr>
        <w:rPr>
          <w:rStyle w:val="StyleBoldUnderline"/>
          <w:highlight w:val="yellow"/>
        </w:rPr>
      </w:pPr>
      <w:r w:rsidRPr="00C62F07">
        <w:rPr>
          <w:rStyle w:val="StyleBoldUnderline"/>
          <w:highlight w:val="yellow"/>
        </w:rPr>
        <w:t>The United States and many nations of Latin America and the Caribbean</w:t>
      </w:r>
    </w:p>
    <w:p w:rsidR="00632517" w:rsidRPr="00C62F07" w:rsidRDefault="00632517" w:rsidP="00632517">
      <w:pPr>
        <w:rPr>
          <w:rStyle w:val="StyleBoldUnderline"/>
          <w:highlight w:val="yellow"/>
        </w:rPr>
      </w:pPr>
      <w:r w:rsidRPr="00C62F07">
        <w:rPr>
          <w:rStyle w:val="StyleBoldUnderline"/>
          <w:highlight w:val="yellow"/>
        </w:rPr>
        <w:t>would also gain a great deal by more cooperation on such global matters</w:t>
      </w:r>
    </w:p>
    <w:p w:rsidR="00632517" w:rsidRPr="00C62F07" w:rsidRDefault="00632517" w:rsidP="00632517">
      <w:pPr>
        <w:rPr>
          <w:rStyle w:val="StyleBoldUnderline"/>
          <w:highlight w:val="yellow"/>
        </w:rPr>
      </w:pPr>
      <w:r w:rsidRPr="00C62F07">
        <w:rPr>
          <w:rStyle w:val="StyleBoldUnderline"/>
          <w:highlight w:val="yellow"/>
        </w:rPr>
        <w:t xml:space="preserve">as </w:t>
      </w:r>
      <w:r w:rsidRPr="00C62F07">
        <w:rPr>
          <w:rStyle w:val="Emphasis"/>
          <w:highlight w:val="yellow"/>
        </w:rPr>
        <w:t>climate change</w:t>
      </w:r>
      <w:r w:rsidRPr="00C62F07">
        <w:rPr>
          <w:rStyle w:val="StyleBoldUnderline"/>
          <w:highlight w:val="yellow"/>
        </w:rPr>
        <w:t xml:space="preserve">, nuclear </w:t>
      </w:r>
      <w:r w:rsidRPr="00C62F07">
        <w:rPr>
          <w:rStyle w:val="Emphasis"/>
          <w:highlight w:val="yellow"/>
        </w:rPr>
        <w:t>non-proliferation</w:t>
      </w:r>
      <w:r w:rsidRPr="00C62F07">
        <w:rPr>
          <w:rStyle w:val="StyleBoldUnderline"/>
          <w:highlight w:val="yellow"/>
        </w:rPr>
        <w:t xml:space="preserve">, and </w:t>
      </w:r>
      <w:r w:rsidRPr="00C62F07">
        <w:rPr>
          <w:rStyle w:val="Emphasis"/>
          <w:highlight w:val="yellow"/>
        </w:rPr>
        <w:t>democracy</w:t>
      </w:r>
      <w:r w:rsidRPr="00C62F07">
        <w:rPr>
          <w:rStyle w:val="StyleBoldUnderline"/>
          <w:highlight w:val="yellow"/>
        </w:rPr>
        <w:t xml:space="preserve"> and human</w:t>
      </w:r>
    </w:p>
    <w:p w:rsidR="00632517" w:rsidRPr="002C34EE" w:rsidRDefault="00632517" w:rsidP="00632517">
      <w:r w:rsidRPr="00C62F07">
        <w:rPr>
          <w:rStyle w:val="StyleBoldUnderline"/>
          <w:highlight w:val="yellow"/>
        </w:rPr>
        <w:t>rights.</w:t>
      </w:r>
      <w:r w:rsidRPr="002C34EE">
        <w:t xml:space="preserve"> With a rapidly expanding US Hispanic population of more than 50</w:t>
      </w:r>
    </w:p>
    <w:p w:rsidR="00632517" w:rsidRPr="00C62F07" w:rsidRDefault="00632517" w:rsidP="00632517">
      <w:pPr>
        <w:rPr>
          <w:rStyle w:val="StyleBoldUnderline"/>
          <w:highlight w:val="yellow"/>
        </w:rPr>
      </w:pPr>
      <w:r w:rsidRPr="002C34EE">
        <w:t xml:space="preserve">million, </w:t>
      </w:r>
      <w:r w:rsidRPr="00C62F07">
        <w:rPr>
          <w:rStyle w:val="StyleBoldUnderline"/>
          <w:highlight w:val="yellow"/>
        </w:rPr>
        <w:t>the cultural and demographic integration of the United States and</w:t>
      </w:r>
    </w:p>
    <w:p w:rsidR="00632517" w:rsidRPr="00C62F07" w:rsidRDefault="00632517" w:rsidP="00632517">
      <w:pPr>
        <w:rPr>
          <w:rStyle w:val="StyleBoldUnderline"/>
          <w:highlight w:val="yellow"/>
        </w:rPr>
      </w:pPr>
      <w:r w:rsidRPr="00C62F07">
        <w:rPr>
          <w:rStyle w:val="StyleBoldUnderline"/>
          <w:highlight w:val="yellow"/>
        </w:rPr>
        <w:t>Latin America is proceeding at an accelerating pace, setting a firmer basis</w:t>
      </w:r>
    </w:p>
    <w:p w:rsidR="00632517" w:rsidRDefault="00632517" w:rsidP="00632517">
      <w:pPr>
        <w:rPr>
          <w:rStyle w:val="Emphasis"/>
        </w:rPr>
      </w:pPr>
      <w:r w:rsidRPr="00C62F07">
        <w:rPr>
          <w:rStyle w:val="StyleBoldUnderline"/>
          <w:highlight w:val="yellow"/>
        </w:rPr>
        <w:t xml:space="preserve">for </w:t>
      </w:r>
      <w:r w:rsidRPr="00C62F07">
        <w:rPr>
          <w:rStyle w:val="Emphasis"/>
          <w:highlight w:val="yellow"/>
        </w:rPr>
        <w:t>hemispheric partnership</w:t>
      </w:r>
      <w:r w:rsidRPr="00C62F07">
        <w:rPr>
          <w:rStyle w:val="Emphasis"/>
        </w:rPr>
        <w:t>.</w:t>
      </w:r>
    </w:p>
    <w:p w:rsidR="00632517" w:rsidRPr="00E51532" w:rsidRDefault="00632517" w:rsidP="00632517">
      <w:pPr>
        <w:pStyle w:val="Heading3"/>
      </w:pPr>
      <w:bookmarkStart w:id="219" w:name="_Toc350547611"/>
      <w:bookmarkStart w:id="220" w:name="_Toc360209700"/>
      <w:r w:rsidRPr="00E51532">
        <w:t>Latin America Relations—Impact Overview</w:t>
      </w:r>
      <w:bookmarkEnd w:id="219"/>
      <w:bookmarkEnd w:id="220"/>
    </w:p>
    <w:p w:rsidR="00632517" w:rsidRPr="00C62F07" w:rsidRDefault="00632517" w:rsidP="00632517">
      <w:pPr>
        <w:pStyle w:val="Heading4"/>
      </w:pPr>
      <w:r>
        <w:t>(--) Extend our Shifter evidence—strong US Latin American relations are key to solving warming, proliferation, and the spread of democracy—not only does it outweigh their AFF, it prevents AFF solvency on any of these questions…</w:t>
      </w:r>
    </w:p>
    <w:p w:rsidR="00632517" w:rsidRDefault="00632517" w:rsidP="00632517">
      <w:pPr>
        <w:pStyle w:val="Heading4"/>
      </w:pPr>
      <w:r>
        <w:t>(--) And…Warming threatens human survival</w:t>
      </w:r>
    </w:p>
    <w:p w:rsidR="00632517" w:rsidRDefault="00632517" w:rsidP="00632517">
      <w:r w:rsidRPr="00C62F07">
        <w:rPr>
          <w:rStyle w:val="StyleStyleBold12pt"/>
        </w:rPr>
        <w:t>Milbrath, 1994</w:t>
      </w:r>
      <w:r>
        <w:t xml:space="preserve"> climatologist, ’94  (The Futurist, May 1994; Lexis)</w:t>
      </w:r>
    </w:p>
    <w:p w:rsidR="00632517" w:rsidRPr="00C62F07" w:rsidRDefault="00632517" w:rsidP="00632517">
      <w:pPr>
        <w:rPr>
          <w:sz w:val="16"/>
        </w:rPr>
      </w:pPr>
      <w:r w:rsidRPr="00C62F07">
        <w:rPr>
          <w:highlight w:val="yellow"/>
          <w:u w:val="single"/>
        </w:rPr>
        <w:t xml:space="preserve">Extreme weather conditions may cause population shifts and decreased agricultural output. Humanity might face the </w:t>
      </w:r>
      <w:r w:rsidRPr="00C62F07">
        <w:rPr>
          <w:b/>
          <w:highlight w:val="yellow"/>
          <w:u w:val="single"/>
        </w:rPr>
        <w:t>ultimate test of survival</w:t>
      </w:r>
      <w:r w:rsidRPr="00C62F07">
        <w:rPr>
          <w:highlight w:val="yellow"/>
          <w:u w:val="single"/>
        </w:rPr>
        <w:t>.  Climate modelers have been cautiously predicting that the earth will gradually warm in the years ahead</w:t>
      </w:r>
      <w:r w:rsidRPr="00C62F07">
        <w:rPr>
          <w:sz w:val="16"/>
        </w:rPr>
        <w:t xml:space="preserve">, producing similarly gradual changes in climatic patterns. For instance, the middle of </w:t>
      </w:r>
      <w:smartTag w:uri="urn:schemas-microsoft-com:office:smarttags" w:element="place">
        <w:r w:rsidRPr="00C62F07">
          <w:rPr>
            <w:sz w:val="16"/>
          </w:rPr>
          <w:t>North America</w:t>
        </w:r>
      </w:smartTag>
      <w:r w:rsidRPr="00C62F07">
        <w:rPr>
          <w:sz w:val="16"/>
        </w:rPr>
        <w:t xml:space="preserve"> will slowly grow arid.</w:t>
      </w:r>
    </w:p>
    <w:p w:rsidR="00632517" w:rsidRDefault="00632517" w:rsidP="00632517">
      <w:pPr>
        <w:pStyle w:val="Heading4"/>
      </w:pPr>
      <w:r>
        <w:t>(--) And…Proliferation risks extinction:</w:t>
      </w:r>
    </w:p>
    <w:p w:rsidR="00632517" w:rsidRDefault="00632517" w:rsidP="00632517">
      <w:pPr>
        <w:rPr>
          <w:rFonts w:ascii="Arial" w:hAnsi="Arial" w:cs="Arial"/>
          <w:sz w:val="16"/>
        </w:rPr>
      </w:pPr>
      <w:r w:rsidRPr="00A00337">
        <w:rPr>
          <w:rFonts w:ascii="Arial" w:hAnsi="Arial" w:cs="Arial"/>
          <w:b/>
          <w:u w:val="single"/>
        </w:rPr>
        <w:t>Taylor '02</w:t>
      </w:r>
      <w:r w:rsidRPr="00C62F07">
        <w:rPr>
          <w:rFonts w:ascii="Arial" w:hAnsi="Arial" w:cs="Arial"/>
          <w:sz w:val="16"/>
        </w:rPr>
        <w:t xml:space="preserve"> (Stuart Jr., Senior Writer with the National Journal and contributing editor at Newsweek, Legal Times, September 16, L/N)</w:t>
      </w:r>
      <w:r w:rsidRPr="00C62F07">
        <w:rPr>
          <w:rFonts w:ascii="Arial" w:hAnsi="Arial" w:cs="Arial"/>
          <w:sz w:val="16"/>
        </w:rPr>
        <w:br/>
        <w:t xml:space="preserve">&lt; </w:t>
      </w:r>
      <w:r w:rsidRPr="00C62F07">
        <w:rPr>
          <w:rFonts w:ascii="Arial" w:hAnsi="Arial" w:cs="Arial"/>
          <w:highlight w:val="yellow"/>
          <w:u w:val="single"/>
        </w:rPr>
        <w:t>The truth is, no matter what we do about Iraq, if we don't stop proliferation another five or ten potentially unstable nations may go nuclear before long, making it ever more likely that one or more bombs will be set off on our soil by terrorists or terrorist governments</w:t>
      </w:r>
      <w:r w:rsidRPr="00C62F07">
        <w:rPr>
          <w:rFonts w:ascii="Arial" w:hAnsi="Arial" w:cs="Arial"/>
          <w:sz w:val="16"/>
        </w:rPr>
        <w:t>. Even an airtight missile defense will be useless against a nuke hidden in a truck, a shipping container, or a boat.</w:t>
      </w:r>
      <w:r>
        <w:rPr>
          <w:rFonts w:ascii="Arial" w:hAnsi="Arial" w:cs="Arial"/>
          <w:sz w:val="16"/>
        </w:rPr>
        <w:t xml:space="preserve"> </w:t>
      </w:r>
      <w:r w:rsidRPr="00C62F07">
        <w:rPr>
          <w:rFonts w:ascii="Arial" w:hAnsi="Arial" w:cs="Arial"/>
          <w:highlight w:val="yellow"/>
          <w:u w:val="single"/>
        </w:rPr>
        <w:t>Unless we get serious about stopping proliferation, we are headed for "a world filled with nuclear-weapons states where every crisis threatens to go nuclear," where "</w:t>
      </w:r>
      <w:r w:rsidRPr="00C62F07">
        <w:rPr>
          <w:rFonts w:ascii="Arial" w:hAnsi="Arial" w:cs="Arial"/>
          <w:b/>
          <w:highlight w:val="yellow"/>
          <w:u w:val="single"/>
        </w:rPr>
        <w:t>the survival of civilization truly is in question from day to day</w:t>
      </w:r>
      <w:r w:rsidRPr="00C62F07">
        <w:rPr>
          <w:rFonts w:ascii="Arial" w:hAnsi="Arial" w:cs="Arial"/>
          <w:highlight w:val="yellow"/>
          <w:u w:val="single"/>
        </w:rPr>
        <w:t>,"</w:t>
      </w:r>
      <w:r w:rsidRPr="00C62F07">
        <w:rPr>
          <w:rFonts w:ascii="Arial" w:hAnsi="Arial" w:cs="Arial"/>
          <w:sz w:val="16"/>
        </w:rPr>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632517" w:rsidRDefault="00632517" w:rsidP="00632517">
      <w:pPr>
        <w:pStyle w:val="Heading4"/>
      </w:pPr>
      <w:r>
        <w:t>(--) And…Democracy promotion key to preventing inevitable extinction</w:t>
      </w:r>
    </w:p>
    <w:p w:rsidR="00632517" w:rsidRDefault="00632517" w:rsidP="00632517">
      <w:pPr>
        <w:ind w:left="720"/>
      </w:pPr>
      <w:r w:rsidRPr="00C62F07">
        <w:rPr>
          <w:rStyle w:val="StyleStyleBold12pt"/>
        </w:rPr>
        <w:t>Diamond, 1995</w:t>
      </w:r>
      <w:r>
        <w:t xml:space="preserve"> senior research fellow at Hoover Institution, </w:t>
      </w:r>
      <w:r w:rsidRPr="00561A6C">
        <w:rPr>
          <w:b/>
          <w:u w:val="single"/>
        </w:rPr>
        <w:t>95</w:t>
      </w:r>
      <w:r>
        <w:rPr>
          <w:b/>
          <w:u w:val="single"/>
        </w:rPr>
        <w:t xml:space="preserve">  </w:t>
      </w:r>
      <w:r>
        <w:t xml:space="preserve">(Larry, </w:t>
      </w:r>
      <w:r>
        <w:rPr>
          <w:i/>
        </w:rPr>
        <w:t xml:space="preserve">Promoting Democracy in the 1990s: Actors and Instruments, Issues and Imperatives, </w:t>
      </w:r>
      <w:r>
        <w:t>A Report to the Carnegie Commission on Preventing Deadly Conflict, December 1995, p. 6)</w:t>
      </w:r>
    </w:p>
    <w:p w:rsidR="00632517" w:rsidRDefault="00632517" w:rsidP="00632517">
      <w:pPr>
        <w:rPr>
          <w:u w:val="single"/>
        </w:rPr>
      </w:pPr>
      <w:r w:rsidRPr="00C62F07">
        <w:rPr>
          <w:sz w:val="16"/>
        </w:rPr>
        <w:t xml:space="preserve">This hardly exhausts the lists of threats to our security and well-being in the coming years and decades. </w:t>
      </w:r>
      <w:r w:rsidRPr="001958EE">
        <w:rPr>
          <w:u w:val="single"/>
        </w:rPr>
        <w:t xml:space="preserve">In the former </w:t>
      </w:r>
      <w:smartTag w:uri="urn:schemas-microsoft-com:office:smarttags" w:element="country-region">
        <w:r w:rsidRPr="001958EE">
          <w:rPr>
            <w:u w:val="single"/>
          </w:rPr>
          <w:t>Yugoslavia</w:t>
        </w:r>
      </w:smartTag>
      <w:r w:rsidRPr="001958EE">
        <w:rPr>
          <w:u w:val="single"/>
        </w:rPr>
        <w:t xml:space="preserve"> nationalist aggression tears at the stability of </w:t>
      </w:r>
      <w:smartTag w:uri="urn:schemas-microsoft-com:office:smarttags" w:element="place">
        <w:r w:rsidRPr="001958EE">
          <w:rPr>
            <w:u w:val="single"/>
          </w:rPr>
          <w:t>Europe</w:t>
        </w:r>
      </w:smartTag>
      <w:r w:rsidRPr="001958EE">
        <w:rPr>
          <w:u w:val="single"/>
        </w:rPr>
        <w:t xml:space="preserve"> and could easily spread</w:t>
      </w:r>
      <w:r w:rsidRPr="00C62F07">
        <w:rPr>
          <w:sz w:val="16"/>
        </w:rPr>
        <w:t xml:space="preserve">. The flow of illegal drugs intensifies through increasingly powerful international crime syndicates that have made common cause with authoritarian regimes and have utterly corrupted the institutions of tenuous, democratic ones. </w:t>
      </w:r>
      <w:r w:rsidRPr="00C62F07">
        <w:rPr>
          <w:rStyle w:val="StyleBoldUnderline"/>
          <w:highlight w:val="yellow"/>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 popular sovereignty, and openness</w:t>
      </w:r>
      <w:r w:rsidRPr="001958EE">
        <w:rPr>
          <w:u w:val="single"/>
        </w:rPr>
        <w:t>.</w:t>
      </w:r>
    </w:p>
    <w:p w:rsidR="00632517" w:rsidRPr="000F2CAB" w:rsidRDefault="00632517" w:rsidP="00632517">
      <w:pPr>
        <w:pStyle w:val="Heading3"/>
        <w:rPr>
          <w:rStyle w:val="StyleStyleBold12pt"/>
          <w:b/>
          <w:szCs w:val="32"/>
        </w:rPr>
      </w:pPr>
      <w:bookmarkStart w:id="221" w:name="_Toc350547612"/>
      <w:bookmarkStart w:id="222" w:name="_Toc360209701"/>
      <w:r w:rsidRPr="000F2CAB">
        <w:rPr>
          <w:rStyle w:val="StyleStyleBold12pt"/>
          <w:szCs w:val="32"/>
        </w:rPr>
        <w:t>Latin America Internals:  Immigration Reform Key to US-Latin American Relations</w:t>
      </w:r>
      <w:bookmarkEnd w:id="221"/>
      <w:bookmarkEnd w:id="222"/>
    </w:p>
    <w:p w:rsidR="00632517" w:rsidRPr="00A96BCD" w:rsidRDefault="00632517" w:rsidP="00632517">
      <w:pPr>
        <w:pStyle w:val="Heading4"/>
        <w:rPr>
          <w:rStyle w:val="StyleStyleBold12pt"/>
          <w:b/>
        </w:rPr>
      </w:pPr>
      <w:r>
        <w:rPr>
          <w:rStyle w:val="StyleStyleBold12pt"/>
        </w:rPr>
        <w:t xml:space="preserve">(--) </w:t>
      </w:r>
      <w:r w:rsidRPr="00A96BCD">
        <w:rPr>
          <w:rStyle w:val="StyleStyleBold12pt"/>
        </w:rPr>
        <w:t>Immigration reform is key to US-Latin American relations—no issue is as important:</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194" w:history="1">
        <w:r w:rsidRPr="002036B3">
          <w:rPr>
            <w:rStyle w:val="Hyperlink"/>
          </w:rPr>
          <w:t>http://www.thedialogue.org/PublicationFiles/IAD2012PolicyReportFINAL.pdf</w:t>
        </w:r>
      </w:hyperlink>
      <w:r>
        <w:t>, Accessed 1/23/2013, rwg)</w:t>
      </w:r>
    </w:p>
    <w:p w:rsidR="00632517" w:rsidRPr="002C34EE" w:rsidRDefault="00632517" w:rsidP="00632517">
      <w:r w:rsidRPr="00A96BCD">
        <w:rPr>
          <w:rStyle w:val="StyleBoldUnderline"/>
          <w:highlight w:val="yellow"/>
        </w:rPr>
        <w:t>Still another advance could come through US immigration reform</w:t>
      </w:r>
      <w:r w:rsidRPr="002C34EE">
        <w:t>. By better</w:t>
      </w:r>
    </w:p>
    <w:p w:rsidR="00632517" w:rsidRPr="002C34EE" w:rsidRDefault="00632517" w:rsidP="00632517">
      <w:r w:rsidRPr="002C34EE">
        <w:t>aligning the supply and demand for workers in critical industries and opening</w:t>
      </w:r>
    </w:p>
    <w:p w:rsidR="00632517" w:rsidRPr="002C34EE" w:rsidRDefault="00632517" w:rsidP="00632517">
      <w:r w:rsidRPr="002C34EE">
        <w:t>new opportunities for millions of currently unauthorized residents, a</w:t>
      </w:r>
    </w:p>
    <w:p w:rsidR="00632517" w:rsidRPr="002C34EE" w:rsidRDefault="00632517" w:rsidP="00632517">
      <w:r w:rsidRPr="002C34EE">
        <w:t>more pragmatic migration policy would significantly bolster the US economy.</w:t>
      </w:r>
    </w:p>
    <w:p w:rsidR="00632517" w:rsidRPr="00A96BCD" w:rsidRDefault="00632517" w:rsidP="00632517">
      <w:pPr>
        <w:rPr>
          <w:rStyle w:val="StyleBoldUnderline"/>
          <w:highlight w:val="yellow"/>
        </w:rPr>
      </w:pPr>
      <w:r w:rsidRPr="00A96BCD">
        <w:rPr>
          <w:rStyle w:val="Emphasis"/>
          <w:highlight w:val="yellow"/>
        </w:rPr>
        <w:t>No other single policy measure</w:t>
      </w:r>
      <w:r w:rsidRPr="00A96BCD">
        <w:rPr>
          <w:rStyle w:val="StyleBoldUnderline"/>
          <w:highlight w:val="yellow"/>
        </w:rPr>
        <w:t xml:space="preserve"> would more </w:t>
      </w:r>
      <w:r w:rsidRPr="000F2CAB">
        <w:rPr>
          <w:rStyle w:val="Emphasis"/>
          <w:highlight w:val="yellow"/>
        </w:rPr>
        <w:t>clearly demonstrate</w:t>
      </w:r>
      <w:r w:rsidRPr="00A96BCD">
        <w:rPr>
          <w:rStyle w:val="StyleBoldUnderline"/>
          <w:highlight w:val="yellow"/>
        </w:rPr>
        <w:t xml:space="preserve"> US commitment</w:t>
      </w:r>
    </w:p>
    <w:p w:rsidR="00632517" w:rsidRPr="00A96BCD" w:rsidRDefault="00632517" w:rsidP="00632517">
      <w:pPr>
        <w:rPr>
          <w:rStyle w:val="StyleBoldUnderline"/>
          <w:highlight w:val="yellow"/>
        </w:rPr>
      </w:pPr>
      <w:r w:rsidRPr="00A96BCD">
        <w:rPr>
          <w:rStyle w:val="StyleBoldUnderline"/>
          <w:highlight w:val="yellow"/>
        </w:rPr>
        <w:t xml:space="preserve">to </w:t>
      </w:r>
      <w:r w:rsidRPr="00A96BCD">
        <w:rPr>
          <w:rStyle w:val="Emphasis"/>
          <w:highlight w:val="yellow"/>
        </w:rPr>
        <w:t>cooperation with Latin America</w:t>
      </w:r>
      <w:r w:rsidRPr="00A96BCD">
        <w:rPr>
          <w:rStyle w:val="StyleBoldUnderline"/>
          <w:highlight w:val="yellow"/>
        </w:rPr>
        <w:t>. The comprehensive reform advocated</w:t>
      </w:r>
    </w:p>
    <w:p w:rsidR="00632517" w:rsidRPr="00A96BCD" w:rsidRDefault="00632517" w:rsidP="00632517">
      <w:pPr>
        <w:rPr>
          <w:rStyle w:val="StyleBoldUnderline"/>
          <w:highlight w:val="yellow"/>
        </w:rPr>
      </w:pPr>
      <w:r w:rsidRPr="00A96BCD">
        <w:rPr>
          <w:rStyle w:val="StyleBoldUnderline"/>
          <w:highlight w:val="yellow"/>
        </w:rPr>
        <w:t>by</w:t>
      </w:r>
      <w:r w:rsidRPr="00A96BCD">
        <w:rPr>
          <w:rStyle w:val="StyleBoldUnderline"/>
        </w:rPr>
        <w:t xml:space="preserve"> </w:t>
      </w:r>
      <w:r w:rsidRPr="002C34EE">
        <w:t xml:space="preserve">both the George W. Bush and </w:t>
      </w:r>
      <w:r w:rsidRPr="00A96BCD">
        <w:rPr>
          <w:rStyle w:val="StyleBoldUnderline"/>
          <w:highlight w:val="yellow"/>
        </w:rPr>
        <w:t>the Obama administrations represents</w:t>
      </w:r>
    </w:p>
    <w:p w:rsidR="00632517" w:rsidRPr="002C34EE" w:rsidRDefault="00632517" w:rsidP="00632517">
      <w:r w:rsidRPr="00A96BCD">
        <w:rPr>
          <w:rStyle w:val="StyleBoldUnderline"/>
          <w:highlight w:val="yellow"/>
        </w:rPr>
        <w:t>the best approach.</w:t>
      </w:r>
      <w:r w:rsidRPr="002C34EE">
        <w:t xml:space="preserve"> More modest changes, however, could still be helpful.</w:t>
      </w:r>
    </w:p>
    <w:p w:rsidR="00632517" w:rsidRPr="002C34EE" w:rsidRDefault="00632517" w:rsidP="00632517">
      <w:r w:rsidRPr="002C34EE">
        <w:t>Rather than just responding issue by issue, Washington should seek a broader</w:t>
      </w:r>
    </w:p>
    <w:p w:rsidR="00632517" w:rsidRPr="002C34EE" w:rsidRDefault="00632517" w:rsidP="00632517">
      <w:r w:rsidRPr="002C34EE">
        <w:t>framework for US economic relations with Latin America. While some believe</w:t>
      </w:r>
    </w:p>
    <w:p w:rsidR="00632517" w:rsidRPr="002C34EE" w:rsidRDefault="00632517" w:rsidP="00632517">
      <w:r w:rsidRPr="002C34EE">
        <w:t>the Free Trade Area of the Americas (FTAA) should be revived, not abandoned,</w:t>
      </w:r>
    </w:p>
    <w:p w:rsidR="00632517" w:rsidRDefault="00632517" w:rsidP="00632517">
      <w:r w:rsidRPr="002C34EE">
        <w:t>others argue for pursuit of new approaches to economic integration.</w:t>
      </w:r>
    </w:p>
    <w:p w:rsidR="00632517" w:rsidRDefault="00632517" w:rsidP="00632517">
      <w:pPr>
        <w:pStyle w:val="Heading4"/>
      </w:pPr>
      <w:r>
        <w:t>(--) Immigration reform key to US-Latin American relations:</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195" w:history="1">
        <w:r w:rsidRPr="0030459F">
          <w:rPr>
            <w:rStyle w:val="Hyperlink"/>
          </w:rPr>
          <w:t>http://www.cfr.org/mexico/us-latin-america-relations/p16279</w:t>
        </w:r>
      </w:hyperlink>
      <w:r w:rsidRPr="0030459F">
        <w:rPr>
          <w:rStyle w:val="StyleBoldUnderline"/>
          <w:b w:val="0"/>
        </w:rPr>
        <w:t>, Accessed 1/23/2013, rwg)</w:t>
      </w:r>
    </w:p>
    <w:p w:rsidR="00632517" w:rsidRDefault="00632517" w:rsidP="00632517">
      <w:r w:rsidRPr="00E040DF">
        <w:rPr>
          <w:rStyle w:val="StyleBoldUnderline"/>
          <w:highlight w:val="yellow"/>
        </w:rPr>
        <w:t>Immigration reform</w:t>
      </w:r>
      <w:r>
        <w:t xml:space="preserve"> is one of the most pressing domestic policy issues</w:t>
      </w:r>
    </w:p>
    <w:p w:rsidR="00632517" w:rsidRPr="00E040DF" w:rsidRDefault="00632517" w:rsidP="00632517">
      <w:pPr>
        <w:rPr>
          <w:rStyle w:val="StyleBoldUnderline"/>
          <w:highlight w:val="yellow"/>
        </w:rPr>
      </w:pPr>
      <w:r>
        <w:t xml:space="preserve">facing the United States. It </w:t>
      </w:r>
      <w:r w:rsidRPr="00E040DF">
        <w:rPr>
          <w:rStyle w:val="StyleBoldUnderline"/>
          <w:highlight w:val="yellow"/>
        </w:rPr>
        <w:t xml:space="preserve">is also a </w:t>
      </w:r>
      <w:r w:rsidRPr="00E040DF">
        <w:rPr>
          <w:rStyle w:val="Emphasis"/>
          <w:highlight w:val="yellow"/>
        </w:rPr>
        <w:t>critical issue</w:t>
      </w:r>
      <w:r w:rsidRPr="00E040DF">
        <w:rPr>
          <w:rStyle w:val="StyleBoldUnderline"/>
          <w:highlight w:val="yellow"/>
        </w:rPr>
        <w:t xml:space="preserve"> for U.S.-Latin America</w:t>
      </w:r>
    </w:p>
    <w:p w:rsidR="00632517" w:rsidRDefault="00632517" w:rsidP="00632517">
      <w:r w:rsidRPr="00E040DF">
        <w:rPr>
          <w:rStyle w:val="StyleBoldUnderline"/>
          <w:highlight w:val="yellow"/>
        </w:rPr>
        <w:t>relations.</w:t>
      </w:r>
      <w:r>
        <w:t xml:space="preserve"> The defeat of immigration reform in the U.S. Senate in 2007</w:t>
      </w:r>
    </w:p>
    <w:p w:rsidR="00632517" w:rsidRDefault="00632517" w:rsidP="00632517">
      <w:r>
        <w:t>suggests that no broad national policy change will be forthcoming in</w:t>
      </w:r>
    </w:p>
    <w:p w:rsidR="00632517" w:rsidRDefault="00632517" w:rsidP="00632517">
      <w:r>
        <w:t>Recommendations 65</w:t>
      </w:r>
    </w:p>
    <w:p w:rsidR="00632517" w:rsidRDefault="00632517" w:rsidP="00632517">
      <w:r>
        <w:t>the near term. Piecemeal measures implemented by states and cities</w:t>
      </w:r>
    </w:p>
    <w:p w:rsidR="00632517" w:rsidRPr="00E040DF" w:rsidRDefault="00632517" w:rsidP="00632517">
      <w:pPr>
        <w:rPr>
          <w:rStyle w:val="StyleBoldUnderline"/>
          <w:highlight w:val="yellow"/>
        </w:rPr>
      </w:pPr>
      <w:r>
        <w:t xml:space="preserve">are no substitute for a coherent federal policy on immigration. </w:t>
      </w:r>
      <w:r w:rsidRPr="00E040DF">
        <w:rPr>
          <w:rStyle w:val="StyleBoldUnderline"/>
          <w:highlight w:val="yellow"/>
        </w:rPr>
        <w:t>The</w:t>
      </w:r>
    </w:p>
    <w:p w:rsidR="00632517" w:rsidRPr="00E040DF" w:rsidRDefault="00632517" w:rsidP="00632517">
      <w:pPr>
        <w:rPr>
          <w:rStyle w:val="StyleBoldUnderline"/>
          <w:highlight w:val="yellow"/>
        </w:rPr>
      </w:pPr>
      <w:r w:rsidRPr="00E040DF">
        <w:rPr>
          <w:rStyle w:val="StyleBoldUnderline"/>
          <w:highlight w:val="yellow"/>
        </w:rPr>
        <w:t>next president and Congress must face this issue in order to meet U.S.</w:t>
      </w:r>
    </w:p>
    <w:p w:rsidR="00632517" w:rsidRPr="00E040DF" w:rsidRDefault="00632517" w:rsidP="00632517">
      <w:pPr>
        <w:rPr>
          <w:rStyle w:val="StyleBoldUnderline"/>
        </w:rPr>
      </w:pPr>
      <w:r w:rsidRPr="00E040DF">
        <w:rPr>
          <w:rStyle w:val="StyleBoldUnderline"/>
          <w:highlight w:val="yellow"/>
        </w:rPr>
        <w:t>security, economic, and foreign policy interests better.</w:t>
      </w:r>
    </w:p>
    <w:p w:rsidR="00632517" w:rsidRPr="00C62F07" w:rsidRDefault="00632517" w:rsidP="00632517">
      <w:pPr>
        <w:pStyle w:val="Heading4"/>
        <w:rPr>
          <w:rStyle w:val="StyleStyleBold12pt"/>
          <w:b/>
        </w:rPr>
      </w:pPr>
      <w:r>
        <w:rPr>
          <w:rStyle w:val="StyleStyleBold12pt"/>
        </w:rPr>
        <w:t xml:space="preserve">(--) </w:t>
      </w:r>
      <w:r w:rsidRPr="00C62F07">
        <w:rPr>
          <w:rStyle w:val="StyleStyleBold12pt"/>
        </w:rPr>
        <w:t>Immigration reform key to US-Latin American relations:</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196" w:history="1">
        <w:r w:rsidRPr="002036B3">
          <w:rPr>
            <w:rStyle w:val="Hyperlink"/>
          </w:rPr>
          <w:t>http://www.thedialogue.org/PublicationFiles/IAD2012PolicyReportFINAL.pdf</w:t>
        </w:r>
      </w:hyperlink>
      <w:r>
        <w:t>, Accessed 1/23/2013, rwg)</w:t>
      </w:r>
    </w:p>
    <w:p w:rsidR="00632517" w:rsidRPr="00C62F07" w:rsidRDefault="00632517" w:rsidP="00632517">
      <w:pPr>
        <w:rPr>
          <w:rStyle w:val="StyleBoldUnderline"/>
          <w:highlight w:val="yellow"/>
        </w:rPr>
      </w:pPr>
      <w:r w:rsidRPr="002C34EE">
        <w:t xml:space="preserve">Some </w:t>
      </w:r>
      <w:r w:rsidRPr="00C62F07">
        <w:rPr>
          <w:rStyle w:val="StyleBoldUnderline"/>
          <w:highlight w:val="yellow"/>
        </w:rPr>
        <w:t>enduring problems stand squarely in the way of partnership and</w:t>
      </w:r>
    </w:p>
    <w:p w:rsidR="00632517" w:rsidRPr="00C62F07" w:rsidRDefault="00632517" w:rsidP="00632517">
      <w:pPr>
        <w:rPr>
          <w:rStyle w:val="StyleBoldUnderline"/>
          <w:highlight w:val="yellow"/>
        </w:rPr>
      </w:pPr>
      <w:r w:rsidRPr="00C62F07">
        <w:rPr>
          <w:rStyle w:val="StyleBoldUnderline"/>
          <w:highlight w:val="yellow"/>
        </w:rPr>
        <w:t>effective cooperation. The inability of Washington to reform its broken</w:t>
      </w:r>
    </w:p>
    <w:p w:rsidR="00632517" w:rsidRPr="00C62F07" w:rsidRDefault="00632517" w:rsidP="00632517">
      <w:pPr>
        <w:rPr>
          <w:rStyle w:val="StyleBoldUnderline"/>
          <w:highlight w:val="yellow"/>
        </w:rPr>
      </w:pPr>
      <w:r w:rsidRPr="00C62F07">
        <w:rPr>
          <w:rStyle w:val="StyleBoldUnderline"/>
          <w:highlight w:val="yellow"/>
        </w:rPr>
        <w:t xml:space="preserve">immigration system is </w:t>
      </w:r>
      <w:r w:rsidRPr="00C62F07">
        <w:rPr>
          <w:rStyle w:val="Emphasis"/>
          <w:highlight w:val="yellow"/>
        </w:rPr>
        <w:t>a constant source of friction</w:t>
      </w:r>
      <w:r w:rsidRPr="00C62F07">
        <w:rPr>
          <w:rStyle w:val="StyleBoldUnderline"/>
          <w:highlight w:val="yellow"/>
        </w:rPr>
        <w:t xml:space="preserve"> between the United</w:t>
      </w:r>
    </w:p>
    <w:p w:rsidR="00632517" w:rsidRPr="002C34EE" w:rsidRDefault="00632517" w:rsidP="00632517">
      <w:r w:rsidRPr="00C62F07">
        <w:rPr>
          <w:rStyle w:val="StyleBoldUnderline"/>
          <w:highlight w:val="yellow"/>
        </w:rPr>
        <w:t xml:space="preserve">States and </w:t>
      </w:r>
      <w:r w:rsidRPr="00C62F07">
        <w:rPr>
          <w:rStyle w:val="Emphasis"/>
          <w:highlight w:val="yellow"/>
        </w:rPr>
        <w:t>nearly every other country in the Americas</w:t>
      </w:r>
      <w:r w:rsidRPr="002C34EE">
        <w:t>. Yet US officials rarely</w:t>
      </w:r>
    </w:p>
    <w:p w:rsidR="00632517" w:rsidRPr="002C34EE" w:rsidRDefault="00632517" w:rsidP="00632517">
      <w:r w:rsidRPr="002C34EE">
        <w:t>refer to immigration as a foreign policy issue. Domestic policy debates on</w:t>
      </w:r>
    </w:p>
    <w:p w:rsidR="00632517" w:rsidRPr="002C34EE" w:rsidRDefault="00632517" w:rsidP="00632517">
      <w:r w:rsidRPr="002C34EE">
        <w:t>this issue disregard the United States’ hemispheric agenda as well as the</w:t>
      </w:r>
    </w:p>
    <w:p w:rsidR="00632517" w:rsidRDefault="00632517" w:rsidP="00632517">
      <w:r w:rsidRPr="002C34EE">
        <w:t>interests of other nations.</w:t>
      </w:r>
    </w:p>
    <w:p w:rsidR="00632517" w:rsidRPr="000308B9" w:rsidRDefault="00632517" w:rsidP="00632517">
      <w:pPr>
        <w:pStyle w:val="Heading4"/>
        <w:rPr>
          <w:rStyle w:val="StyleStyleBold12pt"/>
          <w:b/>
        </w:rPr>
      </w:pPr>
      <w:r>
        <w:rPr>
          <w:rStyle w:val="StyleStyleBold12pt"/>
        </w:rPr>
        <w:t xml:space="preserve">(--) </w:t>
      </w:r>
      <w:r w:rsidRPr="000308B9">
        <w:rPr>
          <w:rStyle w:val="StyleStyleBold12pt"/>
        </w:rPr>
        <w:t>Failure to reform immigration stands in the way of a productive relationship with Latin America:</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197" w:history="1">
        <w:r w:rsidRPr="002036B3">
          <w:rPr>
            <w:rStyle w:val="Hyperlink"/>
          </w:rPr>
          <w:t>http://www.thedialogue.org/PublicationFiles/IAD2012PolicyReportFINAL.pdf</w:t>
        </w:r>
      </w:hyperlink>
      <w:r>
        <w:t>, Accessed 1/23/2013, rwg)</w:t>
      </w:r>
    </w:p>
    <w:p w:rsidR="00632517" w:rsidRPr="000308B9" w:rsidRDefault="00632517" w:rsidP="00632517">
      <w:pPr>
        <w:rPr>
          <w:rStyle w:val="StyleBoldUnderline"/>
          <w:highlight w:val="yellow"/>
        </w:rPr>
      </w:pPr>
      <w:r w:rsidRPr="000308B9">
        <w:rPr>
          <w:rStyle w:val="StyleBoldUnderline"/>
          <w:highlight w:val="yellow"/>
        </w:rPr>
        <w:t>Sensible US immigration policies promise to benefit the US economy.</w:t>
      </w:r>
    </w:p>
    <w:p w:rsidR="00632517" w:rsidRPr="000308B9" w:rsidRDefault="00632517" w:rsidP="00632517">
      <w:pPr>
        <w:rPr>
          <w:rStyle w:val="StyleBoldUnderline"/>
          <w:highlight w:val="yellow"/>
        </w:rPr>
      </w:pPr>
      <w:r w:rsidRPr="000308B9">
        <w:rPr>
          <w:rStyle w:val="StyleBoldUnderline"/>
          <w:highlight w:val="yellow"/>
        </w:rPr>
        <w:t>Migrants make up a significant percentage of younger workers. Their presence</w:t>
      </w:r>
    </w:p>
    <w:p w:rsidR="00632517" w:rsidRPr="000308B9" w:rsidRDefault="00632517" w:rsidP="00632517">
      <w:pPr>
        <w:rPr>
          <w:rStyle w:val="Emphasis"/>
          <w:highlight w:val="yellow"/>
        </w:rPr>
      </w:pPr>
      <w:r w:rsidRPr="000308B9">
        <w:rPr>
          <w:rStyle w:val="StyleBoldUnderline"/>
          <w:highlight w:val="yellow"/>
        </w:rPr>
        <w:t xml:space="preserve">would improve the labor demographic and increase the </w:t>
      </w:r>
      <w:r w:rsidRPr="000308B9">
        <w:rPr>
          <w:rStyle w:val="Emphasis"/>
          <w:highlight w:val="yellow"/>
        </w:rPr>
        <w:t>US capacity</w:t>
      </w:r>
    </w:p>
    <w:p w:rsidR="00632517" w:rsidRPr="002C34EE" w:rsidRDefault="00632517" w:rsidP="00632517">
      <w:r w:rsidRPr="000308B9">
        <w:rPr>
          <w:rStyle w:val="Emphasis"/>
          <w:highlight w:val="yellow"/>
        </w:rPr>
        <w:t>for economic growth</w:t>
      </w:r>
      <w:r w:rsidRPr="002C34EE">
        <w:t xml:space="preserve"> even while their contributions help sustain the US</w:t>
      </w:r>
    </w:p>
    <w:p w:rsidR="00632517" w:rsidRPr="002C34EE" w:rsidRDefault="00632517" w:rsidP="00632517">
      <w:r w:rsidRPr="002C34EE">
        <w:t>social security system. Immigration reform would also recognize the growing</w:t>
      </w:r>
    </w:p>
    <w:p w:rsidR="00632517" w:rsidRPr="002C34EE" w:rsidRDefault="00632517" w:rsidP="00632517">
      <w:r w:rsidRPr="002C34EE">
        <w:rPr>
          <w:rFonts w:hint="eastAsia"/>
        </w:rPr>
        <w:t>“</w:t>
      </w:r>
      <w:r w:rsidRPr="002C34EE">
        <w:t>Latinoamericanization” of the United States. Roughly one sixth of the</w:t>
      </w:r>
    </w:p>
    <w:p w:rsidR="00632517" w:rsidRPr="002C34EE" w:rsidRDefault="00632517" w:rsidP="00632517">
      <w:r w:rsidRPr="002C34EE">
        <w:t>population is currently of Latino descent. The cultural, demographic and</w:t>
      </w:r>
    </w:p>
    <w:p w:rsidR="00632517" w:rsidRPr="000308B9" w:rsidRDefault="00632517" w:rsidP="00632517">
      <w:pPr>
        <w:rPr>
          <w:rStyle w:val="StyleBoldUnderline"/>
          <w:highlight w:val="yellow"/>
        </w:rPr>
      </w:pPr>
      <w:r w:rsidRPr="002C34EE">
        <w:t xml:space="preserve">family ties of those 50 million people will continue to deepen. </w:t>
      </w:r>
      <w:r w:rsidRPr="000308B9">
        <w:rPr>
          <w:rStyle w:val="StyleBoldUnderline"/>
          <w:highlight w:val="yellow"/>
        </w:rPr>
        <w:t>The United</w:t>
      </w:r>
    </w:p>
    <w:p w:rsidR="00632517" w:rsidRPr="000308B9" w:rsidRDefault="00632517" w:rsidP="00632517">
      <w:pPr>
        <w:rPr>
          <w:rStyle w:val="StyleBoldUnderline"/>
          <w:highlight w:val="yellow"/>
        </w:rPr>
      </w:pPr>
      <w:r w:rsidRPr="000308B9">
        <w:rPr>
          <w:rStyle w:val="StyleBoldUnderline"/>
          <w:highlight w:val="yellow"/>
        </w:rPr>
        <w:t>States’ inability to respond to the policy challenge of immigration will have</w:t>
      </w:r>
    </w:p>
    <w:p w:rsidR="00632517" w:rsidRPr="000F2CAB" w:rsidRDefault="00632517" w:rsidP="00632517">
      <w:pPr>
        <w:rPr>
          <w:rStyle w:val="Emphasis"/>
          <w:highlight w:val="yellow"/>
        </w:rPr>
      </w:pPr>
      <w:r w:rsidRPr="000308B9">
        <w:rPr>
          <w:rStyle w:val="StyleBoldUnderline"/>
          <w:highlight w:val="yellow"/>
        </w:rPr>
        <w:t xml:space="preserve">increasingly negative consequences, </w:t>
      </w:r>
      <w:r w:rsidRPr="008C200F">
        <w:rPr>
          <w:rStyle w:val="Emphasis"/>
          <w:highlight w:val="yellow"/>
        </w:rPr>
        <w:t xml:space="preserve">standing in the way </w:t>
      </w:r>
      <w:r w:rsidRPr="000308B9">
        <w:rPr>
          <w:rStyle w:val="StyleBoldUnderline"/>
          <w:highlight w:val="yellow"/>
        </w:rPr>
        <w:t xml:space="preserve">of a more </w:t>
      </w:r>
      <w:r w:rsidRPr="000F2CAB">
        <w:rPr>
          <w:rStyle w:val="Emphasis"/>
          <w:highlight w:val="yellow"/>
        </w:rPr>
        <w:t>productive</w:t>
      </w:r>
    </w:p>
    <w:p w:rsidR="00632517" w:rsidRPr="000308B9" w:rsidRDefault="00632517" w:rsidP="00632517">
      <w:pPr>
        <w:rPr>
          <w:rStyle w:val="StyleBoldUnderline"/>
        </w:rPr>
      </w:pPr>
      <w:r w:rsidRPr="000F2CAB">
        <w:rPr>
          <w:rStyle w:val="Emphasis"/>
          <w:highlight w:val="yellow"/>
        </w:rPr>
        <w:t>relationship</w:t>
      </w:r>
      <w:r w:rsidRPr="000308B9">
        <w:rPr>
          <w:rStyle w:val="StyleBoldUnderline"/>
          <w:highlight w:val="yellow"/>
        </w:rPr>
        <w:t xml:space="preserve"> with Latin America.</w:t>
      </w:r>
    </w:p>
    <w:p w:rsidR="00632517" w:rsidRDefault="00632517" w:rsidP="00632517"/>
    <w:p w:rsidR="00632517" w:rsidRDefault="00632517" w:rsidP="00632517"/>
    <w:p w:rsidR="00632517" w:rsidRDefault="00632517" w:rsidP="00632517">
      <w:r>
        <w:br w:type="page"/>
      </w:r>
    </w:p>
    <w:p w:rsidR="00632517" w:rsidRPr="00D447D6" w:rsidRDefault="00632517" w:rsidP="00632517">
      <w:pPr>
        <w:pStyle w:val="Heading3"/>
        <w:rPr>
          <w:rStyle w:val="StyleStyleBold12pt"/>
          <w:b/>
          <w:szCs w:val="32"/>
        </w:rPr>
      </w:pPr>
      <w:bookmarkStart w:id="223" w:name="_Toc350547613"/>
      <w:bookmarkStart w:id="224" w:name="_Toc360209702"/>
      <w:r w:rsidRPr="00D447D6">
        <w:rPr>
          <w:rStyle w:val="StyleStyleBold12pt"/>
          <w:szCs w:val="32"/>
        </w:rPr>
        <w:t>Latin American Relations:  AT—Relations Resilient</w:t>
      </w:r>
      <w:bookmarkEnd w:id="223"/>
      <w:bookmarkEnd w:id="224"/>
    </w:p>
    <w:p w:rsidR="00632517" w:rsidRPr="00D447D6" w:rsidRDefault="00632517" w:rsidP="00632517">
      <w:pPr>
        <w:pStyle w:val="Heading4"/>
        <w:rPr>
          <w:rStyle w:val="StyleStyleBold12pt"/>
          <w:b/>
        </w:rPr>
      </w:pPr>
      <w:r>
        <w:rPr>
          <w:rStyle w:val="StyleStyleBold12pt"/>
        </w:rPr>
        <w:t xml:space="preserve">(--) </w:t>
      </w:r>
      <w:r w:rsidRPr="00D447D6">
        <w:rPr>
          <w:rStyle w:val="StyleStyleBold12pt"/>
        </w:rPr>
        <w:t xml:space="preserve">Relations fail to serve a meaningful purpose now—even if they win no collapse, we’ll win they are useless </w:t>
      </w:r>
      <w:r>
        <w:rPr>
          <w:rStyle w:val="StyleStyleBold12pt"/>
        </w:rPr>
        <w:t xml:space="preserve">for </w:t>
      </w:r>
      <w:r w:rsidRPr="00D447D6">
        <w:rPr>
          <w:rStyle w:val="StyleStyleBold12pt"/>
        </w:rPr>
        <w:t>our impacts now:</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198" w:history="1">
        <w:r w:rsidRPr="002036B3">
          <w:rPr>
            <w:rStyle w:val="Hyperlink"/>
          </w:rPr>
          <w:t>http://www.thedialogue.org/PublicationFiles/IAD2012PolicyReportFINAL.pdf</w:t>
        </w:r>
      </w:hyperlink>
      <w:r>
        <w:t>, Accessed 1/23/2013, rwg)</w:t>
      </w:r>
    </w:p>
    <w:p w:rsidR="00632517" w:rsidRPr="00D447D6" w:rsidRDefault="00632517" w:rsidP="00632517">
      <w:pPr>
        <w:rPr>
          <w:rStyle w:val="StyleBoldUnderline"/>
          <w:highlight w:val="yellow"/>
        </w:rPr>
      </w:pPr>
      <w:r w:rsidRPr="00D447D6">
        <w:rPr>
          <w:rStyle w:val="StyleBoldUnderline"/>
          <w:highlight w:val="yellow"/>
        </w:rPr>
        <w:t>Relations between the United States and Latin America are at a curious</w:t>
      </w:r>
    </w:p>
    <w:p w:rsidR="00632517" w:rsidRPr="002C34EE" w:rsidRDefault="00632517" w:rsidP="00632517">
      <w:r w:rsidRPr="00D447D6">
        <w:rPr>
          <w:rStyle w:val="StyleBoldUnderline"/>
          <w:highlight w:val="yellow"/>
        </w:rPr>
        <w:t>juncture.</w:t>
      </w:r>
      <w:r w:rsidRPr="002C34EE">
        <w:t xml:space="preserve"> In the past decade, most Latin American countries have made</w:t>
      </w:r>
    </w:p>
    <w:p w:rsidR="00632517" w:rsidRPr="002C34EE" w:rsidRDefault="00632517" w:rsidP="00632517">
      <w:r w:rsidRPr="002C34EE">
        <w:t>enormous progress in managing their economies and reducing inequality</w:t>
      </w:r>
    </w:p>
    <w:p w:rsidR="00632517" w:rsidRPr="002C34EE" w:rsidRDefault="00632517" w:rsidP="00632517">
      <w:r w:rsidRPr="002C34EE">
        <w:t>and, especially, poverty, within a democratic framework. These critical</w:t>
      </w:r>
    </w:p>
    <w:p w:rsidR="00632517" w:rsidRPr="002C34EE" w:rsidRDefault="00632517" w:rsidP="00632517">
      <w:r w:rsidRPr="002C34EE">
        <w:t>changes have brought greater autonomy, expanded global links, and growing</w:t>
      </w:r>
    </w:p>
    <w:p w:rsidR="00632517" w:rsidRPr="00D447D6" w:rsidRDefault="00632517" w:rsidP="00632517">
      <w:pPr>
        <w:rPr>
          <w:rStyle w:val="StyleBoldUnderline"/>
          <w:highlight w:val="yellow"/>
        </w:rPr>
      </w:pPr>
      <w:r w:rsidRPr="002C34EE">
        <w:t xml:space="preserve">self-confidence. </w:t>
      </w:r>
      <w:r w:rsidRPr="00D447D6">
        <w:rPr>
          <w:rStyle w:val="StyleBoldUnderline"/>
          <w:highlight w:val="yellow"/>
        </w:rPr>
        <w:t>It is now the United States that is in a sour mood,</w:t>
      </w:r>
    </w:p>
    <w:p w:rsidR="00632517" w:rsidRPr="002C34EE" w:rsidRDefault="00632517" w:rsidP="00632517">
      <w:r w:rsidRPr="00D447D6">
        <w:rPr>
          <w:rStyle w:val="StyleBoldUnderline"/>
          <w:highlight w:val="yellow"/>
        </w:rPr>
        <w:t>struggling with a still weak economic recovery</w:t>
      </w:r>
      <w:r w:rsidRPr="002C34EE">
        <w:t>, diminished international</w:t>
      </w:r>
    </w:p>
    <w:p w:rsidR="00632517" w:rsidRPr="002C34EE" w:rsidRDefault="00632517" w:rsidP="00632517">
      <w:r w:rsidRPr="002C34EE">
        <w:t>stature and influence, and fractured politics at home.</w:t>
      </w:r>
    </w:p>
    <w:p w:rsidR="00632517" w:rsidRPr="00D447D6" w:rsidRDefault="00632517" w:rsidP="00632517">
      <w:pPr>
        <w:rPr>
          <w:rStyle w:val="StyleBoldUnderline"/>
          <w:highlight w:val="yellow"/>
        </w:rPr>
      </w:pPr>
      <w:r w:rsidRPr="00D447D6">
        <w:rPr>
          <w:rStyle w:val="StyleBoldUnderline"/>
          <w:highlight w:val="yellow"/>
        </w:rPr>
        <w:t>These recent changes have profoundly affected Inter-American relations.</w:t>
      </w:r>
    </w:p>
    <w:p w:rsidR="00632517" w:rsidRPr="002C34EE" w:rsidRDefault="00632517" w:rsidP="00632517">
      <w:r w:rsidRPr="00D447D6">
        <w:rPr>
          <w:rStyle w:val="StyleBoldUnderline"/>
          <w:highlight w:val="yellow"/>
        </w:rPr>
        <w:t>While relations are today cordial</w:t>
      </w:r>
      <w:r w:rsidRPr="002C34EE">
        <w:t xml:space="preserve"> and largely free of the antagonisms of the</w:t>
      </w:r>
    </w:p>
    <w:p w:rsidR="00632517" w:rsidRPr="00D447D6" w:rsidRDefault="00632517" w:rsidP="00632517">
      <w:pPr>
        <w:rPr>
          <w:rStyle w:val="StyleBoldUnderline"/>
          <w:highlight w:val="yellow"/>
        </w:rPr>
      </w:pPr>
      <w:r w:rsidRPr="002C34EE">
        <w:t xml:space="preserve">past, </w:t>
      </w:r>
      <w:r w:rsidRPr="00D447D6">
        <w:rPr>
          <w:rStyle w:val="StyleBoldUnderline"/>
          <w:highlight w:val="yellow"/>
        </w:rPr>
        <w:t xml:space="preserve">they also seem </w:t>
      </w:r>
      <w:r w:rsidRPr="00D447D6">
        <w:rPr>
          <w:rStyle w:val="Emphasis"/>
          <w:highlight w:val="yellow"/>
        </w:rPr>
        <w:t>without vigor and purpose.</w:t>
      </w:r>
      <w:r w:rsidRPr="00D447D6">
        <w:rPr>
          <w:rStyle w:val="StyleBoldUnderline"/>
          <w:highlight w:val="yellow"/>
        </w:rPr>
        <w:t xml:space="preserve"> </w:t>
      </w:r>
      <w:r w:rsidRPr="00D447D6">
        <w:rPr>
          <w:rStyle w:val="Emphasis"/>
          <w:highlight w:val="yellow"/>
        </w:rPr>
        <w:t>Effective cooperation</w:t>
      </w:r>
      <w:r w:rsidRPr="00D447D6">
        <w:rPr>
          <w:rStyle w:val="StyleBoldUnderline"/>
          <w:highlight w:val="yellow"/>
        </w:rPr>
        <w:t xml:space="preserve"> in</w:t>
      </w:r>
    </w:p>
    <w:p w:rsidR="00632517" w:rsidRPr="00D447D6" w:rsidRDefault="00632517" w:rsidP="00632517">
      <w:pPr>
        <w:rPr>
          <w:rStyle w:val="StyleBoldUnderline"/>
          <w:highlight w:val="yellow"/>
        </w:rPr>
      </w:pPr>
      <w:r w:rsidRPr="00D447D6">
        <w:rPr>
          <w:rStyle w:val="StyleBoldUnderline"/>
          <w:highlight w:val="yellow"/>
        </w:rPr>
        <w:t>the Americas, whether to deal with urgent problems or to take advantage</w:t>
      </w:r>
    </w:p>
    <w:p w:rsidR="00632517" w:rsidRDefault="00632517" w:rsidP="00632517">
      <w:pPr>
        <w:rPr>
          <w:rStyle w:val="Emphasis"/>
        </w:rPr>
      </w:pPr>
      <w:r w:rsidRPr="00D447D6">
        <w:rPr>
          <w:rStyle w:val="StyleBoldUnderline"/>
          <w:highlight w:val="yellow"/>
        </w:rPr>
        <w:t xml:space="preserve">of new opportunities, </w:t>
      </w:r>
      <w:r w:rsidRPr="00D447D6">
        <w:rPr>
          <w:rStyle w:val="Emphasis"/>
          <w:highlight w:val="yellow"/>
        </w:rPr>
        <w:t>has been disappointing</w:t>
      </w:r>
      <w:r w:rsidRPr="00D447D6">
        <w:rPr>
          <w:rStyle w:val="Emphasis"/>
        </w:rPr>
        <w:t>.</w:t>
      </w:r>
    </w:p>
    <w:p w:rsidR="00632517" w:rsidRPr="00D447D6" w:rsidRDefault="00632517" w:rsidP="00632517">
      <w:pPr>
        <w:pStyle w:val="Heading4"/>
        <w:rPr>
          <w:rStyle w:val="StyleStyleBold12pt"/>
          <w:b/>
        </w:rPr>
      </w:pPr>
      <w:r>
        <w:rPr>
          <w:rStyle w:val="StyleStyleBold12pt"/>
        </w:rPr>
        <w:t xml:space="preserve">(--) </w:t>
      </w:r>
      <w:r w:rsidRPr="00D447D6">
        <w:rPr>
          <w:rStyle w:val="StyleStyleBold12pt"/>
        </w:rPr>
        <w:t>Cooperation on the impact scenarios is low now:</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199" w:history="1">
        <w:r w:rsidRPr="002036B3">
          <w:rPr>
            <w:rStyle w:val="Hyperlink"/>
          </w:rPr>
          <w:t>http://www.thedialogue.org/PublicationFiles/IAD2012PolicyReportFINAL.pdf</w:t>
        </w:r>
      </w:hyperlink>
      <w:r>
        <w:t>, Accessed 1/23/2013, rwg)</w:t>
      </w:r>
    </w:p>
    <w:p w:rsidR="00632517" w:rsidRPr="00D447D6" w:rsidRDefault="00632517" w:rsidP="00632517">
      <w:pPr>
        <w:rPr>
          <w:rStyle w:val="StyleBoldUnderline"/>
          <w:highlight w:val="yellow"/>
        </w:rPr>
      </w:pPr>
      <w:r w:rsidRPr="002C34EE">
        <w:t xml:space="preserve">What is at stake is the future of </w:t>
      </w:r>
      <w:r w:rsidRPr="00D447D6">
        <w:rPr>
          <w:rStyle w:val="StyleBoldUnderline"/>
          <w:highlight w:val="yellow"/>
        </w:rPr>
        <w:t>inter-American relations, which today are</w:t>
      </w:r>
    </w:p>
    <w:p w:rsidR="00632517" w:rsidRPr="002C34EE" w:rsidRDefault="00632517" w:rsidP="00632517">
      <w:r w:rsidRPr="00D447D6">
        <w:rPr>
          <w:rStyle w:val="StyleBoldUnderline"/>
          <w:highlight w:val="yellow"/>
        </w:rPr>
        <w:t>generally cordial but lack vigor and purpose</w:t>
      </w:r>
      <w:r w:rsidRPr="002C34EE">
        <w:t>. Efforts at hemispheric integration</w:t>
      </w:r>
    </w:p>
    <w:p w:rsidR="00632517" w:rsidRPr="00D447D6" w:rsidRDefault="00632517" w:rsidP="00632517">
      <w:pPr>
        <w:rPr>
          <w:rStyle w:val="StyleBoldUnderline"/>
          <w:highlight w:val="yellow"/>
        </w:rPr>
      </w:pPr>
      <w:r w:rsidRPr="002C34EE">
        <w:t xml:space="preserve">have been disappointing. </w:t>
      </w:r>
      <w:r w:rsidRPr="00D447D6">
        <w:rPr>
          <w:rStyle w:val="StyleBoldUnderline"/>
          <w:highlight w:val="yellow"/>
        </w:rPr>
        <w:t>Effective cooperation in the Americas—</w:t>
      </w:r>
    </w:p>
    <w:p w:rsidR="00632517" w:rsidRPr="00D447D6" w:rsidRDefault="00632517" w:rsidP="00632517">
      <w:pPr>
        <w:rPr>
          <w:rStyle w:val="StyleBoldUnderline"/>
          <w:highlight w:val="yellow"/>
        </w:rPr>
      </w:pPr>
      <w:r w:rsidRPr="00D447D6">
        <w:rPr>
          <w:rStyle w:val="StyleBoldUnderline"/>
          <w:highlight w:val="yellow"/>
        </w:rPr>
        <w:t>even on widely shared problems like energy security, organized crime and</w:t>
      </w:r>
    </w:p>
    <w:p w:rsidR="00632517" w:rsidRPr="00D447D6" w:rsidRDefault="00632517" w:rsidP="00632517">
      <w:pPr>
        <w:rPr>
          <w:rStyle w:val="Emphasis"/>
          <w:highlight w:val="yellow"/>
        </w:rPr>
      </w:pPr>
      <w:r w:rsidRPr="00D447D6">
        <w:rPr>
          <w:rStyle w:val="StyleBoldUnderline"/>
          <w:highlight w:val="yellow"/>
        </w:rPr>
        <w:t xml:space="preserve">the drug trade, and international economic volatility—remains </w:t>
      </w:r>
      <w:r w:rsidRPr="00D447D6">
        <w:rPr>
          <w:rStyle w:val="Emphasis"/>
          <w:highlight w:val="yellow"/>
        </w:rPr>
        <w:t>limited</w:t>
      </w:r>
    </w:p>
    <w:p w:rsidR="00632517" w:rsidRDefault="00632517" w:rsidP="00632517">
      <w:pPr>
        <w:rPr>
          <w:rStyle w:val="Emphasis"/>
          <w:highlight w:val="yellow"/>
        </w:rPr>
      </w:pPr>
      <w:r w:rsidRPr="00D447D6">
        <w:rPr>
          <w:rStyle w:val="Emphasis"/>
          <w:highlight w:val="yellow"/>
        </w:rPr>
        <w:t>and sporadic.</w:t>
      </w:r>
    </w:p>
    <w:p w:rsidR="00632517" w:rsidRDefault="00632517" w:rsidP="00632517">
      <w:pPr>
        <w:rPr>
          <w:rStyle w:val="Emphasis"/>
          <w:highlight w:val="yellow"/>
        </w:rPr>
      </w:pPr>
      <w:r>
        <w:rPr>
          <w:rStyle w:val="Emphasis"/>
          <w:highlight w:val="yellow"/>
        </w:rPr>
        <w:br w:type="page"/>
      </w:r>
    </w:p>
    <w:p w:rsidR="00632517" w:rsidRPr="00C62F07" w:rsidRDefault="00632517" w:rsidP="00632517">
      <w:pPr>
        <w:pStyle w:val="Heading4"/>
        <w:rPr>
          <w:rStyle w:val="StyleStyleBold12pt"/>
          <w:b/>
        </w:rPr>
      </w:pPr>
      <w:r>
        <w:rPr>
          <w:rStyle w:val="StyleStyleBold12pt"/>
        </w:rPr>
        <w:t xml:space="preserve">(--) </w:t>
      </w:r>
      <w:r w:rsidRPr="00C62F07">
        <w:rPr>
          <w:rStyle w:val="StyleStyleBold12pt"/>
        </w:rPr>
        <w:t>Amicable relations aren’t the same as effective relations:</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00" w:history="1">
        <w:r w:rsidRPr="002036B3">
          <w:rPr>
            <w:rStyle w:val="Hyperlink"/>
          </w:rPr>
          <w:t>http://www.thedialogue.org/PublicationFiles/IAD2012PolicyReportFINAL.pdf</w:t>
        </w:r>
      </w:hyperlink>
      <w:r>
        <w:t>, Accessed 1/23/2013, rwg)</w:t>
      </w:r>
    </w:p>
    <w:p w:rsidR="00632517" w:rsidRPr="002C34EE" w:rsidRDefault="00632517" w:rsidP="00632517">
      <w:r w:rsidRPr="002C34EE">
        <w:t xml:space="preserve">In the main, </w:t>
      </w:r>
      <w:r w:rsidRPr="00C62F07">
        <w:rPr>
          <w:rStyle w:val="StyleBoldUnderline"/>
          <w:highlight w:val="yellow"/>
        </w:rPr>
        <w:t>hemispheric relations are amicable. Open conflict is rare</w:t>
      </w:r>
      <w:r w:rsidRPr="002C34EE">
        <w:t xml:space="preserve"> and,</w:t>
      </w:r>
    </w:p>
    <w:p w:rsidR="00632517" w:rsidRPr="002C34EE" w:rsidRDefault="00632517" w:rsidP="00632517">
      <w:r w:rsidRPr="002C34EE">
        <w:t>happily, the sharp antagonisms that marred relations in the past have subsided.</w:t>
      </w:r>
    </w:p>
    <w:p w:rsidR="00632517" w:rsidRPr="00C62F07" w:rsidRDefault="00632517" w:rsidP="00632517">
      <w:pPr>
        <w:rPr>
          <w:rStyle w:val="Emphasis"/>
          <w:highlight w:val="yellow"/>
        </w:rPr>
      </w:pPr>
      <w:r w:rsidRPr="00C62F07">
        <w:rPr>
          <w:rStyle w:val="StyleBoldUnderline"/>
          <w:highlight w:val="yellow"/>
        </w:rPr>
        <w:t xml:space="preserve">But the US-Latin America relationship would profit from more </w:t>
      </w:r>
      <w:r w:rsidRPr="00C62F07">
        <w:rPr>
          <w:rStyle w:val="Emphasis"/>
          <w:highlight w:val="yellow"/>
        </w:rPr>
        <w:t>vitality</w:t>
      </w:r>
    </w:p>
    <w:p w:rsidR="00632517" w:rsidRPr="00C62F07" w:rsidRDefault="00632517" w:rsidP="00632517">
      <w:pPr>
        <w:rPr>
          <w:rStyle w:val="StyleBoldUnderline"/>
          <w:highlight w:val="yellow"/>
        </w:rPr>
      </w:pPr>
      <w:r w:rsidRPr="00C62F07">
        <w:rPr>
          <w:rStyle w:val="Emphasis"/>
          <w:highlight w:val="yellow"/>
        </w:rPr>
        <w:t>and direction</w:t>
      </w:r>
      <w:r w:rsidRPr="00C62F07">
        <w:rPr>
          <w:rStyle w:val="StyleBoldUnderline"/>
          <w:highlight w:val="yellow"/>
        </w:rPr>
        <w:t>. Shared interests are not pursued as vigorously as they should</w:t>
      </w:r>
    </w:p>
    <w:p w:rsidR="00632517" w:rsidRPr="002C34EE" w:rsidRDefault="00632517" w:rsidP="00632517">
      <w:r w:rsidRPr="00C62F07">
        <w:rPr>
          <w:rStyle w:val="StyleBoldUnderline"/>
          <w:highlight w:val="yellow"/>
        </w:rPr>
        <w:t xml:space="preserve">be, and opportunities </w:t>
      </w:r>
      <w:r w:rsidRPr="00C62F07">
        <w:rPr>
          <w:rStyle w:val="Emphasis"/>
          <w:highlight w:val="yellow"/>
        </w:rPr>
        <w:t>for more fruitful engagement are being missed</w:t>
      </w:r>
      <w:r w:rsidRPr="002C34EE">
        <w:t>. Welldeveloped</w:t>
      </w:r>
    </w:p>
    <w:p w:rsidR="00632517" w:rsidRDefault="00632517" w:rsidP="00632517">
      <w:r w:rsidRPr="002C34EE">
        <w:t>ideas for reversing these disappointing trends are scarce.</w:t>
      </w:r>
    </w:p>
    <w:p w:rsidR="00632517" w:rsidRPr="00D447D6" w:rsidRDefault="00632517" w:rsidP="00632517">
      <w:pPr>
        <w:rPr>
          <w:rStyle w:val="Emphasis"/>
        </w:rPr>
      </w:pPr>
    </w:p>
    <w:p w:rsidR="00632517" w:rsidRDefault="00632517" w:rsidP="00632517"/>
    <w:p w:rsidR="00632517" w:rsidRDefault="00632517" w:rsidP="00632517"/>
    <w:p w:rsidR="00632517" w:rsidRDefault="00632517" w:rsidP="00632517">
      <w:pPr>
        <w:rPr>
          <w:rFonts w:eastAsiaTheme="majorEastAsia" w:cstheme="majorBidi"/>
          <w:b/>
          <w:bCs/>
          <w:iCs/>
          <w:sz w:val="26"/>
        </w:rPr>
      </w:pPr>
      <w:r>
        <w:br w:type="page"/>
      </w:r>
    </w:p>
    <w:p w:rsidR="00632517" w:rsidRDefault="00632517" w:rsidP="00632517">
      <w:pPr>
        <w:pStyle w:val="Heading3"/>
      </w:pPr>
      <w:bookmarkStart w:id="225" w:name="_Toc350547614"/>
      <w:bookmarkStart w:id="226" w:name="_Toc360209703"/>
      <w:r>
        <w:t>Latin American Relations—Now Key Time</w:t>
      </w:r>
      <w:bookmarkEnd w:id="225"/>
      <w:bookmarkEnd w:id="226"/>
    </w:p>
    <w:p w:rsidR="00632517" w:rsidRDefault="00632517" w:rsidP="00632517">
      <w:pPr>
        <w:pStyle w:val="Heading4"/>
      </w:pPr>
      <w:r>
        <w:t>(--) Failure to act soon on Latin American relations causes strain to worsen:</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01" w:history="1">
        <w:r w:rsidRPr="002036B3">
          <w:rPr>
            <w:rStyle w:val="Hyperlink"/>
          </w:rPr>
          <w:t>http://www.thedialogue.org/PublicationFiles/IAD2012PolicyReportFINAL.pdf</w:t>
        </w:r>
      </w:hyperlink>
      <w:r>
        <w:t>, Accessed 1/23/2013, rwg)</w:t>
      </w:r>
    </w:p>
    <w:p w:rsidR="00632517" w:rsidRPr="00D447D6" w:rsidRDefault="00632517" w:rsidP="00632517">
      <w:pPr>
        <w:rPr>
          <w:rStyle w:val="StyleBoldUnderline"/>
          <w:highlight w:val="yellow"/>
        </w:rPr>
      </w:pPr>
      <w:r w:rsidRPr="00D447D6">
        <w:rPr>
          <w:rStyle w:val="StyleBoldUnderline"/>
          <w:highlight w:val="yellow"/>
        </w:rPr>
        <w:t>If the current state of affairs continues, the strain between the United States</w:t>
      </w:r>
    </w:p>
    <w:p w:rsidR="00632517" w:rsidRPr="00D447D6" w:rsidRDefault="00632517" w:rsidP="00632517">
      <w:pPr>
        <w:rPr>
          <w:rStyle w:val="StyleBoldUnderline"/>
          <w:highlight w:val="yellow"/>
        </w:rPr>
      </w:pPr>
      <w:r w:rsidRPr="00D447D6">
        <w:rPr>
          <w:rStyle w:val="StyleBoldUnderline"/>
          <w:highlight w:val="yellow"/>
        </w:rPr>
        <w:t xml:space="preserve">and Latin America </w:t>
      </w:r>
      <w:r w:rsidRPr="00D447D6">
        <w:rPr>
          <w:rStyle w:val="Emphasis"/>
          <w:highlight w:val="yellow"/>
        </w:rPr>
        <w:t>could worsen</w:t>
      </w:r>
      <w:r w:rsidRPr="00D447D6">
        <w:rPr>
          <w:rStyle w:val="StyleBoldUnderline"/>
          <w:highlight w:val="yellow"/>
        </w:rPr>
        <w:t xml:space="preserve">, </w:t>
      </w:r>
      <w:r w:rsidRPr="00D447D6">
        <w:rPr>
          <w:rStyle w:val="Emphasis"/>
          <w:highlight w:val="yellow"/>
        </w:rPr>
        <w:t>adversely affecting the interests</w:t>
      </w:r>
      <w:r w:rsidRPr="00D447D6">
        <w:rPr>
          <w:rStyle w:val="StyleBoldUnderline"/>
          <w:highlight w:val="yellow"/>
        </w:rPr>
        <w:t xml:space="preserve"> and wellbeing</w:t>
      </w:r>
    </w:p>
    <w:p w:rsidR="00632517" w:rsidRPr="002C34EE" w:rsidRDefault="00632517" w:rsidP="00632517">
      <w:r w:rsidRPr="00D447D6">
        <w:rPr>
          <w:rStyle w:val="StyleBoldUnderline"/>
          <w:highlight w:val="yellow"/>
        </w:rPr>
        <w:t>of all in the hemisphere. There is a great deal at stake</w:t>
      </w:r>
      <w:r w:rsidRPr="002C34EE">
        <w:t>. This report</w:t>
      </w:r>
    </w:p>
    <w:p w:rsidR="00632517" w:rsidRPr="002C34EE" w:rsidRDefault="00632517" w:rsidP="00632517">
      <w:r w:rsidRPr="002C34EE">
        <w:t>offers a realistic assessment of the relationship within a changing regional</w:t>
      </w:r>
    </w:p>
    <w:p w:rsidR="00632517" w:rsidRPr="002C34EE" w:rsidRDefault="00632517" w:rsidP="00632517">
      <w:r w:rsidRPr="002C34EE">
        <w:t>and global context and sets out an agenda of old and new business that</w:t>
      </w:r>
    </w:p>
    <w:p w:rsidR="00632517" w:rsidRPr="002C34EE" w:rsidRDefault="00632517" w:rsidP="00632517">
      <w:r w:rsidRPr="002C34EE">
        <w:t xml:space="preserve">need urgent attention. </w:t>
      </w:r>
      <w:r w:rsidRPr="00D447D6">
        <w:rPr>
          <w:rStyle w:val="StyleBoldUnderline"/>
          <w:highlight w:val="yellow"/>
        </w:rPr>
        <w:t xml:space="preserve">A collaborative effort should begin </w:t>
      </w:r>
      <w:r w:rsidRPr="000F2CAB">
        <w:rPr>
          <w:rStyle w:val="Emphasis"/>
          <w:highlight w:val="yellow"/>
        </w:rPr>
        <w:t>immediately</w:t>
      </w:r>
      <w:r w:rsidRPr="002C34EE">
        <w:t xml:space="preserve"> at</w:t>
      </w:r>
    </w:p>
    <w:p w:rsidR="00632517" w:rsidRDefault="00632517" w:rsidP="00632517">
      <w:r w:rsidRPr="002C34EE">
        <w:t>the sixth Summit of the Americas in Cartagena, Colombia.</w:t>
      </w:r>
    </w:p>
    <w:p w:rsidR="00632517" w:rsidRPr="007F1ABD" w:rsidRDefault="00632517" w:rsidP="00632517">
      <w:pPr>
        <w:pStyle w:val="Heading4"/>
        <w:rPr>
          <w:rStyle w:val="StyleStyleBold12pt"/>
          <w:b/>
        </w:rPr>
      </w:pPr>
      <w:r>
        <w:rPr>
          <w:rStyle w:val="StyleStyleBold12pt"/>
        </w:rPr>
        <w:t xml:space="preserve">(--) </w:t>
      </w:r>
      <w:r w:rsidRPr="007F1ABD">
        <w:rPr>
          <w:rStyle w:val="StyleStyleBold12pt"/>
        </w:rPr>
        <w:t>Failure to act soon will cause relations to drift apart</w:t>
      </w:r>
      <w:r>
        <w:rPr>
          <w:rStyle w:val="StyleStyleBold12pt"/>
        </w:rPr>
        <w:t>—now is key</w:t>
      </w:r>
      <w:r w:rsidRPr="007F1ABD">
        <w:rPr>
          <w:rStyle w:val="StyleStyleBold12pt"/>
        </w:rPr>
        <w:t>:</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02" w:history="1">
        <w:r w:rsidRPr="002036B3">
          <w:rPr>
            <w:rStyle w:val="Hyperlink"/>
          </w:rPr>
          <w:t>http://www.thedialogue.org/PublicationFiles/IAD2012PolicyReportFINAL.pdf</w:t>
        </w:r>
      </w:hyperlink>
      <w:r>
        <w:t>, Accessed 1/23/2013, rwg)</w:t>
      </w:r>
    </w:p>
    <w:p w:rsidR="00632517" w:rsidRPr="007F1ABD" w:rsidRDefault="00632517" w:rsidP="00632517">
      <w:pPr>
        <w:rPr>
          <w:rStyle w:val="StyleBoldUnderline"/>
          <w:highlight w:val="yellow"/>
        </w:rPr>
      </w:pPr>
      <w:r w:rsidRPr="002C34EE">
        <w:t xml:space="preserve">Despite the multiple opportunities and potential benefits, </w:t>
      </w:r>
      <w:r w:rsidRPr="007F1ABD">
        <w:rPr>
          <w:rStyle w:val="StyleBoldUnderline"/>
          <w:highlight w:val="yellow"/>
        </w:rPr>
        <w:t>relations between</w:t>
      </w:r>
    </w:p>
    <w:p w:rsidR="00632517" w:rsidRPr="007F1ABD" w:rsidRDefault="00632517" w:rsidP="00632517">
      <w:pPr>
        <w:rPr>
          <w:rStyle w:val="StyleBoldUnderline"/>
          <w:highlight w:val="yellow"/>
        </w:rPr>
      </w:pPr>
      <w:r w:rsidRPr="007F1ABD">
        <w:rPr>
          <w:rStyle w:val="StyleBoldUnderline"/>
          <w:highlight w:val="yellow"/>
        </w:rPr>
        <w:t>the United States and Latin America remain disappointing. If new opportunities</w:t>
      </w:r>
    </w:p>
    <w:p w:rsidR="00632517" w:rsidRPr="007F1ABD" w:rsidRDefault="00632517" w:rsidP="00632517">
      <w:pPr>
        <w:rPr>
          <w:rStyle w:val="StyleBoldUnderline"/>
          <w:highlight w:val="yellow"/>
        </w:rPr>
      </w:pPr>
      <w:r w:rsidRPr="007F1ABD">
        <w:rPr>
          <w:rStyle w:val="StyleBoldUnderline"/>
          <w:highlight w:val="yellow"/>
        </w:rPr>
        <w:t>are not seized, relations will likely continue to drift apart. The longer the</w:t>
      </w:r>
    </w:p>
    <w:p w:rsidR="00632517" w:rsidRPr="007F1ABD" w:rsidRDefault="00632517" w:rsidP="00632517">
      <w:pPr>
        <w:rPr>
          <w:rStyle w:val="StyleBoldUnderline"/>
          <w:highlight w:val="yellow"/>
        </w:rPr>
      </w:pPr>
      <w:r w:rsidRPr="007F1ABD">
        <w:rPr>
          <w:rStyle w:val="StyleBoldUnderline"/>
          <w:highlight w:val="yellow"/>
        </w:rPr>
        <w:t>current situation persists, the harder it will be to reverse course and rebuild</w:t>
      </w:r>
    </w:p>
    <w:p w:rsidR="00632517" w:rsidRPr="002C34EE" w:rsidRDefault="00632517" w:rsidP="00632517">
      <w:r w:rsidRPr="007F1ABD">
        <w:rPr>
          <w:rStyle w:val="StyleBoldUnderline"/>
          <w:highlight w:val="yellow"/>
        </w:rPr>
        <w:t>vigorous cooperation. Hemispheric affairs require urgent attention</w:t>
      </w:r>
      <w:r w:rsidRPr="002C34EE">
        <w:t>—both</w:t>
      </w:r>
    </w:p>
    <w:p w:rsidR="00632517" w:rsidRDefault="00632517" w:rsidP="00632517">
      <w:r w:rsidRPr="002C34EE">
        <w:t>from the United States and from Latin America and the Caribbean.</w:t>
      </w:r>
    </w:p>
    <w:p w:rsidR="00632517" w:rsidRDefault="00632517" w:rsidP="00632517"/>
    <w:p w:rsidR="00632517" w:rsidRDefault="00632517" w:rsidP="00632517">
      <w:r>
        <w:br w:type="page"/>
      </w:r>
    </w:p>
    <w:p w:rsidR="00632517" w:rsidRDefault="00632517" w:rsidP="00632517">
      <w:pPr>
        <w:pStyle w:val="Heading3"/>
      </w:pPr>
      <w:bookmarkStart w:id="227" w:name="_Toc350547615"/>
      <w:bookmarkStart w:id="228" w:name="_Toc360209704"/>
      <w:r>
        <w:t>Latin American Relations:  US Actions Key</w:t>
      </w:r>
      <w:bookmarkEnd w:id="227"/>
      <w:bookmarkEnd w:id="228"/>
    </w:p>
    <w:p w:rsidR="00632517" w:rsidRDefault="00632517" w:rsidP="00632517">
      <w:pPr>
        <w:pStyle w:val="Heading4"/>
      </w:pPr>
      <w:r>
        <w:t>(--) US must take action on inter-American relations to re-establish trust &amp; credibility:</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03" w:history="1">
        <w:r w:rsidRPr="002036B3">
          <w:rPr>
            <w:rStyle w:val="Hyperlink"/>
          </w:rPr>
          <w:t>http://www.thedialogue.org/PublicationFiles/IAD2012PolicyReportFINAL.pdf</w:t>
        </w:r>
      </w:hyperlink>
      <w:r>
        <w:t>, Accessed 1/23/2013, rwg)</w:t>
      </w:r>
    </w:p>
    <w:p w:rsidR="00632517" w:rsidRPr="000308B9" w:rsidRDefault="00632517" w:rsidP="00632517">
      <w:pPr>
        <w:rPr>
          <w:rStyle w:val="StyleBoldUnderline"/>
          <w:highlight w:val="yellow"/>
        </w:rPr>
      </w:pPr>
      <w:r w:rsidRPr="002C34EE">
        <w:t xml:space="preserve">Taken together, these developments have serious implications for </w:t>
      </w:r>
      <w:r w:rsidRPr="000308B9">
        <w:rPr>
          <w:rStyle w:val="StyleBoldUnderline"/>
          <w:highlight w:val="yellow"/>
        </w:rPr>
        <w:t>US-Latin</w:t>
      </w:r>
    </w:p>
    <w:p w:rsidR="00632517" w:rsidRPr="000308B9" w:rsidRDefault="00632517" w:rsidP="00632517">
      <w:pPr>
        <w:rPr>
          <w:rStyle w:val="StyleBoldUnderline"/>
          <w:highlight w:val="yellow"/>
        </w:rPr>
      </w:pPr>
      <w:r w:rsidRPr="000308B9">
        <w:rPr>
          <w:rStyle w:val="StyleBoldUnderline"/>
          <w:highlight w:val="yellow"/>
        </w:rPr>
        <w:t xml:space="preserve">American relations. There are ample opportunities for </w:t>
      </w:r>
      <w:r w:rsidRPr="000308B9">
        <w:rPr>
          <w:rStyle w:val="Emphasis"/>
          <w:highlight w:val="yellow"/>
        </w:rPr>
        <w:t>deeper engagement</w:t>
      </w:r>
    </w:p>
    <w:p w:rsidR="00632517" w:rsidRPr="000308B9" w:rsidRDefault="00632517" w:rsidP="00632517">
      <w:pPr>
        <w:rPr>
          <w:rStyle w:val="StyleBoldUnderline"/>
          <w:highlight w:val="yellow"/>
        </w:rPr>
      </w:pPr>
      <w:r w:rsidRPr="000308B9">
        <w:rPr>
          <w:rStyle w:val="StyleBoldUnderline"/>
          <w:highlight w:val="yellow"/>
        </w:rPr>
        <w:t>and more productive cooperation but, before moving to anything resembling</w:t>
      </w:r>
    </w:p>
    <w:p w:rsidR="00632517" w:rsidRPr="000308B9" w:rsidRDefault="00632517" w:rsidP="00632517">
      <w:pPr>
        <w:rPr>
          <w:rStyle w:val="StyleBoldUnderline"/>
          <w:highlight w:val="yellow"/>
        </w:rPr>
      </w:pPr>
      <w:r w:rsidRPr="000308B9">
        <w:rPr>
          <w:rStyle w:val="StyleBoldUnderline"/>
          <w:highlight w:val="yellow"/>
        </w:rPr>
        <w:t>a genuine partnership, it will be necessary to deal more effectively with the</w:t>
      </w:r>
    </w:p>
    <w:p w:rsidR="00632517" w:rsidRPr="000308B9" w:rsidRDefault="00632517" w:rsidP="00632517">
      <w:pPr>
        <w:rPr>
          <w:rStyle w:val="StyleBoldUnderline"/>
          <w:highlight w:val="yellow"/>
        </w:rPr>
      </w:pPr>
      <w:r w:rsidRPr="000308B9">
        <w:rPr>
          <w:rStyle w:val="StyleBoldUnderline"/>
          <w:highlight w:val="yellow"/>
        </w:rPr>
        <w:t xml:space="preserve">long-standing challenges on the </w:t>
      </w:r>
      <w:r w:rsidRPr="000308B9">
        <w:rPr>
          <w:rStyle w:val="Emphasis"/>
          <w:highlight w:val="yellow"/>
        </w:rPr>
        <w:t>inter-American agenda.</w:t>
      </w:r>
      <w:r w:rsidRPr="000308B9">
        <w:rPr>
          <w:rStyle w:val="StyleBoldUnderline"/>
          <w:highlight w:val="yellow"/>
        </w:rPr>
        <w:t xml:space="preserve"> That is the only way</w:t>
      </w:r>
    </w:p>
    <w:p w:rsidR="00632517" w:rsidRDefault="00632517" w:rsidP="00632517">
      <w:pPr>
        <w:rPr>
          <w:rStyle w:val="Emphasis"/>
          <w:highlight w:val="yellow"/>
        </w:rPr>
      </w:pPr>
      <w:r w:rsidRPr="000308B9">
        <w:rPr>
          <w:rStyle w:val="StyleBoldUnderline"/>
          <w:highlight w:val="yellow"/>
        </w:rPr>
        <w:t xml:space="preserve">the United States will be able to establish full </w:t>
      </w:r>
      <w:r w:rsidRPr="000308B9">
        <w:rPr>
          <w:rStyle w:val="Emphasis"/>
          <w:highlight w:val="yellow"/>
        </w:rPr>
        <w:t>trust and credibility.</w:t>
      </w:r>
    </w:p>
    <w:p w:rsidR="00632517" w:rsidRDefault="00632517" w:rsidP="00632517">
      <w:pPr>
        <w:pStyle w:val="Heading4"/>
      </w:pPr>
      <w:r>
        <w:t>(--) Now is the key time—failure to act now leads to drift in the relationship:</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04" w:history="1">
        <w:r w:rsidRPr="002036B3">
          <w:rPr>
            <w:rStyle w:val="Hyperlink"/>
          </w:rPr>
          <w:t>http://www.thedialogue.org/PublicationFiles/IAD2012PolicyReportFINAL.pdf</w:t>
        </w:r>
      </w:hyperlink>
      <w:r>
        <w:t>, Accessed 1/23/2013, rwg)</w:t>
      </w:r>
    </w:p>
    <w:p w:rsidR="00632517" w:rsidRPr="00A96BCD" w:rsidRDefault="00632517" w:rsidP="00632517">
      <w:pPr>
        <w:rPr>
          <w:rStyle w:val="StyleBoldUnderline"/>
          <w:highlight w:val="yellow"/>
        </w:rPr>
      </w:pPr>
      <w:r w:rsidRPr="00A96BCD">
        <w:rPr>
          <w:rStyle w:val="StyleBoldUnderline"/>
          <w:highlight w:val="yellow"/>
        </w:rPr>
        <w:t>If the United States and Latin America do not make the effort now, the chance</w:t>
      </w:r>
    </w:p>
    <w:p w:rsidR="00632517" w:rsidRPr="00A96BCD" w:rsidRDefault="00632517" w:rsidP="00632517">
      <w:pPr>
        <w:rPr>
          <w:rStyle w:val="StyleBoldUnderline"/>
          <w:highlight w:val="yellow"/>
        </w:rPr>
      </w:pPr>
      <w:r w:rsidRPr="00A96BCD">
        <w:rPr>
          <w:rStyle w:val="StyleBoldUnderline"/>
          <w:highlight w:val="yellow"/>
        </w:rPr>
        <w:t>may slip away. The most likely scenario then would be marked by a continued</w:t>
      </w:r>
    </w:p>
    <w:p w:rsidR="00632517" w:rsidRPr="00A96BCD" w:rsidRDefault="00632517" w:rsidP="00632517">
      <w:r w:rsidRPr="00A96BCD">
        <w:rPr>
          <w:rStyle w:val="StyleBoldUnderline"/>
          <w:highlight w:val="yellow"/>
        </w:rPr>
        <w:t xml:space="preserve">drift in their relationship, </w:t>
      </w:r>
      <w:r w:rsidRPr="00A96BCD">
        <w:t>further deterioration of hemisphere-wide</w:t>
      </w:r>
    </w:p>
    <w:p w:rsidR="00632517" w:rsidRPr="00A96BCD" w:rsidRDefault="00632517" w:rsidP="00632517">
      <w:pPr>
        <w:rPr>
          <w:rStyle w:val="StyleBoldUnderline"/>
          <w:highlight w:val="yellow"/>
        </w:rPr>
      </w:pPr>
      <w:r w:rsidRPr="00A96BCD">
        <w:t>institutions,</w:t>
      </w:r>
      <w:r w:rsidRPr="00A96BCD">
        <w:rPr>
          <w:highlight w:val="yellow"/>
        </w:rPr>
        <w:t xml:space="preserve"> </w:t>
      </w:r>
      <w:r w:rsidRPr="00A96BCD">
        <w:rPr>
          <w:rStyle w:val="StyleBoldUnderline"/>
          <w:highlight w:val="yellow"/>
        </w:rPr>
        <w:t>a reduced ability and willingness to deal with a range of common</w:t>
      </w:r>
    </w:p>
    <w:p w:rsidR="00632517" w:rsidRPr="00A96BCD" w:rsidRDefault="00632517" w:rsidP="00632517">
      <w:pPr>
        <w:rPr>
          <w:rStyle w:val="StyleBoldUnderline"/>
          <w:highlight w:val="yellow"/>
        </w:rPr>
      </w:pPr>
      <w:r w:rsidRPr="00A96BCD">
        <w:rPr>
          <w:rStyle w:val="StyleBoldUnderline"/>
          <w:highlight w:val="yellow"/>
        </w:rPr>
        <w:t>problems, and a spate of missed opportunities for more robust growth and</w:t>
      </w:r>
    </w:p>
    <w:p w:rsidR="00632517" w:rsidRPr="00A96BCD" w:rsidRDefault="00632517" w:rsidP="00632517">
      <w:pPr>
        <w:rPr>
          <w:rStyle w:val="StyleBoldUnderline"/>
          <w:highlight w:val="yellow"/>
        </w:rPr>
      </w:pPr>
      <w:r w:rsidRPr="00A96BCD">
        <w:rPr>
          <w:rStyle w:val="StyleBoldUnderline"/>
          <w:highlight w:val="yellow"/>
        </w:rPr>
        <w:t>greater social equity. The United States and Latin America would go their</w:t>
      </w:r>
    </w:p>
    <w:p w:rsidR="00632517" w:rsidRPr="002C34EE" w:rsidRDefault="00632517" w:rsidP="00632517">
      <w:r w:rsidRPr="00A96BCD">
        <w:rPr>
          <w:rStyle w:val="StyleBoldUnderline"/>
          <w:highlight w:val="yellow"/>
        </w:rPr>
        <w:t>separate ways,</w:t>
      </w:r>
      <w:r w:rsidRPr="00A96BCD">
        <w:rPr>
          <w:rStyle w:val="StyleBoldUnderline"/>
        </w:rPr>
        <w:t xml:space="preserve"> </w:t>
      </w:r>
      <w:r w:rsidRPr="002C34EE">
        <w:t>manage their affairs independently of one another, and forego</w:t>
      </w:r>
    </w:p>
    <w:p w:rsidR="00632517" w:rsidRPr="002C34EE" w:rsidRDefault="00632517" w:rsidP="00632517">
      <w:r w:rsidRPr="002C34EE">
        <w:t>the opportunities that could be harvested by a more productive relationship.</w:t>
      </w:r>
    </w:p>
    <w:p w:rsidR="00632517" w:rsidRPr="002C34EE" w:rsidRDefault="00632517" w:rsidP="00632517">
      <w:r w:rsidRPr="002C34EE">
        <w:t>There are risks of simply maintaining the status quo. Urgent problems will</w:t>
      </w:r>
    </w:p>
    <w:p w:rsidR="00632517" w:rsidRPr="002C34EE" w:rsidRDefault="00632517" w:rsidP="00632517">
      <w:r w:rsidRPr="002C34EE">
        <w:t>inevitably arise that require trust and effective collaboration to resolve. And</w:t>
      </w:r>
    </w:p>
    <w:p w:rsidR="00632517" w:rsidRPr="00A96BCD" w:rsidRDefault="00632517" w:rsidP="00632517">
      <w:pPr>
        <w:rPr>
          <w:rStyle w:val="StyleBoldUnderline"/>
        </w:rPr>
      </w:pPr>
      <w:r w:rsidRPr="00A96BCD">
        <w:rPr>
          <w:rStyle w:val="StyleBoldUnderline"/>
        </w:rPr>
        <w:t>there is a chance that tensions between the United States and Latin America</w:t>
      </w:r>
    </w:p>
    <w:p w:rsidR="00632517" w:rsidRPr="002C34EE" w:rsidRDefault="00632517" w:rsidP="00632517">
      <w:r w:rsidRPr="00A96BCD">
        <w:rPr>
          <w:rStyle w:val="StyleBoldUnderline"/>
        </w:rPr>
        <w:t>could become much worse,</w:t>
      </w:r>
      <w:r w:rsidRPr="002C34EE">
        <w:t xml:space="preserve"> adversely affecting everyone’s interests and wellbeing.</w:t>
      </w:r>
    </w:p>
    <w:p w:rsidR="00632517" w:rsidRPr="00A96BCD" w:rsidRDefault="00632517" w:rsidP="00632517">
      <w:pPr>
        <w:rPr>
          <w:rStyle w:val="StyleBoldUnderline"/>
        </w:rPr>
      </w:pPr>
      <w:r w:rsidRPr="00A96BCD">
        <w:rPr>
          <w:rStyle w:val="StyleBoldUnderline"/>
          <w:highlight w:val="yellow"/>
        </w:rPr>
        <w:t xml:space="preserve">It is time to </w:t>
      </w:r>
      <w:r w:rsidRPr="00A96BCD">
        <w:rPr>
          <w:rStyle w:val="Emphasis"/>
          <w:highlight w:val="yellow"/>
        </w:rPr>
        <w:t>seize the moment</w:t>
      </w:r>
      <w:r w:rsidRPr="00A96BCD">
        <w:rPr>
          <w:rStyle w:val="StyleBoldUnderline"/>
          <w:highlight w:val="yellow"/>
        </w:rPr>
        <w:t xml:space="preserve"> and overhaul hemispheric relations.</w:t>
      </w:r>
    </w:p>
    <w:p w:rsidR="00632517" w:rsidRDefault="00632517" w:rsidP="00632517">
      <w:pPr>
        <w:rPr>
          <w:rStyle w:val="Emphasis"/>
          <w:highlight w:val="yellow"/>
        </w:rPr>
      </w:pPr>
    </w:p>
    <w:p w:rsidR="00632517" w:rsidRDefault="00632517" w:rsidP="00632517">
      <w:pPr>
        <w:rPr>
          <w:rStyle w:val="Emphasis"/>
          <w:highlight w:val="yellow"/>
        </w:rPr>
      </w:pPr>
      <w:r>
        <w:rPr>
          <w:rStyle w:val="Emphasis"/>
          <w:highlight w:val="yellow"/>
        </w:rPr>
        <w:br w:type="page"/>
      </w:r>
    </w:p>
    <w:p w:rsidR="00632517" w:rsidRDefault="00632517" w:rsidP="00632517">
      <w:pPr>
        <w:pStyle w:val="Heading3"/>
      </w:pPr>
      <w:bookmarkStart w:id="229" w:name="_Toc350547616"/>
      <w:bookmarkStart w:id="230" w:name="_Toc360209705"/>
      <w:r>
        <w:t>Latin American Relations:  Even Watered Down Reform Solves</w:t>
      </w:r>
      <w:bookmarkEnd w:id="229"/>
      <w:bookmarkEnd w:id="230"/>
    </w:p>
    <w:p w:rsidR="00632517" w:rsidRDefault="00632517" w:rsidP="00632517">
      <w:pPr>
        <w:pStyle w:val="Heading4"/>
      </w:pPr>
      <w:r>
        <w:t>(--) Even minor movement on immigration reform would bolster US-Latin American relations:</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05" w:history="1">
        <w:r w:rsidRPr="002036B3">
          <w:rPr>
            <w:rStyle w:val="Hyperlink"/>
          </w:rPr>
          <w:t>http://www.thedialogue.org/PublicationFiles/IAD2012PolicyReportFINAL.pdf</w:t>
        </w:r>
      </w:hyperlink>
      <w:r>
        <w:t>, Accessed 1/23/2013, rwg)</w:t>
      </w:r>
    </w:p>
    <w:p w:rsidR="00632517" w:rsidRPr="002C34EE" w:rsidRDefault="00632517" w:rsidP="00632517">
      <w:r w:rsidRPr="002C34EE">
        <w:t>Immigration</w:t>
      </w:r>
    </w:p>
    <w:p w:rsidR="00632517" w:rsidRPr="000308B9" w:rsidRDefault="00632517" w:rsidP="00632517">
      <w:pPr>
        <w:rPr>
          <w:rStyle w:val="StyleBoldUnderline"/>
          <w:highlight w:val="yellow"/>
        </w:rPr>
      </w:pPr>
      <w:r w:rsidRPr="000308B9">
        <w:rPr>
          <w:rStyle w:val="StyleBoldUnderline"/>
          <w:highlight w:val="yellow"/>
        </w:rPr>
        <w:t>Washington’s failure to repair the United States’ broken immigration</w:t>
      </w:r>
    </w:p>
    <w:p w:rsidR="00632517" w:rsidRPr="002C34EE" w:rsidRDefault="00632517" w:rsidP="00632517">
      <w:r w:rsidRPr="000308B9">
        <w:rPr>
          <w:rStyle w:val="StyleBoldUnderline"/>
          <w:highlight w:val="yellow"/>
        </w:rPr>
        <w:t xml:space="preserve">system is </w:t>
      </w:r>
      <w:r w:rsidRPr="000308B9">
        <w:rPr>
          <w:rStyle w:val="Emphasis"/>
          <w:highlight w:val="yellow"/>
        </w:rPr>
        <w:t>breeding resentment across the region</w:t>
      </w:r>
      <w:r w:rsidRPr="002C34EE">
        <w:t>, nowhere more so</w:t>
      </w:r>
    </w:p>
    <w:p w:rsidR="00632517" w:rsidRPr="000308B9" w:rsidRDefault="00632517" w:rsidP="00632517">
      <w:pPr>
        <w:rPr>
          <w:rStyle w:val="StyleBoldUnderline"/>
          <w:highlight w:val="yellow"/>
        </w:rPr>
      </w:pPr>
      <w:r w:rsidRPr="002C34EE">
        <w:t xml:space="preserve">than in the principal points of origin and transit: </w:t>
      </w:r>
      <w:r w:rsidRPr="000308B9">
        <w:rPr>
          <w:rStyle w:val="StyleBoldUnderline"/>
          <w:highlight w:val="yellow"/>
        </w:rPr>
        <w:t>Mexico, Central America,</w:t>
      </w:r>
    </w:p>
    <w:p w:rsidR="00632517" w:rsidRPr="002C34EE" w:rsidRDefault="00632517" w:rsidP="00632517">
      <w:r w:rsidRPr="000308B9">
        <w:rPr>
          <w:rStyle w:val="StyleBoldUnderline"/>
          <w:highlight w:val="yellow"/>
        </w:rPr>
        <w:t>and the Caribbean.</w:t>
      </w:r>
      <w:r w:rsidRPr="000308B9">
        <w:rPr>
          <w:rStyle w:val="StyleBoldUnderline"/>
        </w:rPr>
        <w:t xml:space="preserve"> </w:t>
      </w:r>
      <w:r w:rsidRPr="002C34EE">
        <w:t>Latin Americans find the idea of building a wall on the</w:t>
      </w:r>
    </w:p>
    <w:p w:rsidR="00632517" w:rsidRPr="002C34EE" w:rsidRDefault="00632517" w:rsidP="00632517">
      <w:r w:rsidRPr="002C34EE">
        <w:t>US-Mexico border particularly offensive.</w:t>
      </w:r>
    </w:p>
    <w:p w:rsidR="00632517" w:rsidRPr="000308B9" w:rsidRDefault="00632517" w:rsidP="00632517">
      <w:pPr>
        <w:rPr>
          <w:rStyle w:val="StyleBoldUnderline"/>
          <w:highlight w:val="yellow"/>
        </w:rPr>
      </w:pPr>
      <w:r w:rsidRPr="002C34EE">
        <w:t xml:space="preserve">Despite bitter political battles over immigration in the United States, </w:t>
      </w:r>
      <w:r w:rsidRPr="000308B9">
        <w:rPr>
          <w:rStyle w:val="StyleBoldUnderline"/>
          <w:highlight w:val="yellow"/>
        </w:rPr>
        <w:t>there</w:t>
      </w:r>
    </w:p>
    <w:p w:rsidR="00632517" w:rsidRPr="000308B9" w:rsidRDefault="00632517" w:rsidP="00632517">
      <w:pPr>
        <w:rPr>
          <w:rStyle w:val="StyleBoldUnderline"/>
          <w:highlight w:val="yellow"/>
        </w:rPr>
      </w:pPr>
      <w:r w:rsidRPr="000308B9">
        <w:rPr>
          <w:rStyle w:val="StyleBoldUnderline"/>
          <w:highlight w:val="yellow"/>
        </w:rPr>
        <w:t>is general agreement about what sensible reform would include. It combines</w:t>
      </w:r>
    </w:p>
    <w:p w:rsidR="00632517" w:rsidRPr="002C34EE" w:rsidRDefault="00632517" w:rsidP="00632517">
      <w:r w:rsidRPr="000308B9">
        <w:rPr>
          <w:rStyle w:val="StyleBoldUnderline"/>
          <w:highlight w:val="yellow"/>
        </w:rPr>
        <w:t>effective border and employer enforcement,</w:t>
      </w:r>
      <w:r w:rsidRPr="002C34EE">
        <w:t xml:space="preserve"> the adoption of a general</w:t>
      </w:r>
    </w:p>
    <w:p w:rsidR="00632517" w:rsidRPr="002C34EE" w:rsidRDefault="00632517" w:rsidP="00632517">
      <w:r w:rsidRPr="002C34EE">
        <w:t>worker program consistent with labor market needs in the United States,</w:t>
      </w:r>
    </w:p>
    <w:p w:rsidR="00632517" w:rsidRPr="000308B9" w:rsidRDefault="00632517" w:rsidP="00632517">
      <w:pPr>
        <w:rPr>
          <w:rStyle w:val="StyleBoldUnderline"/>
          <w:highlight w:val="yellow"/>
        </w:rPr>
      </w:pPr>
      <w:r w:rsidRPr="000308B9">
        <w:rPr>
          <w:rStyle w:val="StyleBoldUnderline"/>
          <w:highlight w:val="yellow"/>
        </w:rPr>
        <w:t>and a path toward residence and citizenship for the estimated 12 million</w:t>
      </w:r>
    </w:p>
    <w:p w:rsidR="00632517" w:rsidRPr="002C34EE" w:rsidRDefault="00632517" w:rsidP="00632517">
      <w:r w:rsidRPr="000308B9">
        <w:rPr>
          <w:rStyle w:val="StyleBoldUnderline"/>
          <w:highlight w:val="yellow"/>
        </w:rPr>
        <w:t>unauthorized residents living in the country</w:t>
      </w:r>
      <w:r w:rsidRPr="002C34EE">
        <w:t>. This package is similar to</w:t>
      </w:r>
    </w:p>
    <w:p w:rsidR="00632517" w:rsidRPr="002C34EE" w:rsidRDefault="00632517" w:rsidP="00632517">
      <w:r w:rsidRPr="002C34EE">
        <w:t>the reform effort (unfortunately defeated in Congress) proposed under</w:t>
      </w:r>
    </w:p>
    <w:p w:rsidR="00632517" w:rsidRPr="002C34EE" w:rsidRDefault="00632517" w:rsidP="00632517">
      <w:r w:rsidRPr="002C34EE">
        <w:t>President George W. Bush.</w:t>
      </w:r>
    </w:p>
    <w:p w:rsidR="00632517" w:rsidRPr="002C34EE" w:rsidRDefault="00632517" w:rsidP="00632517">
      <w:r w:rsidRPr="002C34EE">
        <w:t>The complicated and divisive politics of the United States, compounded by</w:t>
      </w:r>
    </w:p>
    <w:p w:rsidR="00632517" w:rsidRPr="002C34EE" w:rsidRDefault="00632517" w:rsidP="00632517">
      <w:r w:rsidRPr="002C34EE">
        <w:t>the weakness of the US economy, have so far blocked this comprehensive</w:t>
      </w:r>
    </w:p>
    <w:p w:rsidR="00632517" w:rsidRPr="002C34EE" w:rsidRDefault="00632517" w:rsidP="00632517">
      <w:r w:rsidRPr="002C34EE">
        <w:t xml:space="preserve">approach. But </w:t>
      </w:r>
      <w:r w:rsidRPr="000308B9">
        <w:rPr>
          <w:rStyle w:val="Emphasis"/>
          <w:highlight w:val="yellow"/>
        </w:rPr>
        <w:t>more limited measures</w:t>
      </w:r>
      <w:r w:rsidRPr="002C34EE">
        <w:t xml:space="preserve"> such as the Dream Act, allowing</w:t>
      </w:r>
    </w:p>
    <w:p w:rsidR="00632517" w:rsidRPr="002C34EE" w:rsidRDefault="00632517" w:rsidP="00632517">
      <w:r w:rsidRPr="002C34EE">
        <w:t>children brought to the United States without appropriate documentation</w:t>
      </w:r>
    </w:p>
    <w:p w:rsidR="00632517" w:rsidRPr="000308B9" w:rsidRDefault="00632517" w:rsidP="00632517">
      <w:r w:rsidRPr="002C34EE">
        <w:t xml:space="preserve">an opportunity to qualify for citizenship, </w:t>
      </w:r>
      <w:r w:rsidRPr="000308B9">
        <w:rPr>
          <w:rStyle w:val="Emphasis"/>
          <w:highlight w:val="yellow"/>
        </w:rPr>
        <w:t>would not only be welcomed</w:t>
      </w:r>
      <w:r w:rsidRPr="000308B9">
        <w:rPr>
          <w:rStyle w:val="StyleBoldUnderline"/>
          <w:highlight w:val="yellow"/>
        </w:rPr>
        <w:t xml:space="preserve"> </w:t>
      </w:r>
      <w:r w:rsidRPr="000308B9">
        <w:t>in</w:t>
      </w:r>
    </w:p>
    <w:p w:rsidR="00632517" w:rsidRPr="000308B9" w:rsidRDefault="00632517" w:rsidP="00632517">
      <w:pPr>
        <w:rPr>
          <w:rStyle w:val="StyleBoldUnderline"/>
          <w:highlight w:val="yellow"/>
        </w:rPr>
      </w:pPr>
      <w:r w:rsidRPr="000308B9">
        <w:t>US Latino communities and</w:t>
      </w:r>
      <w:r w:rsidRPr="000308B9">
        <w:rPr>
          <w:rStyle w:val="StyleBoldUnderline"/>
          <w:highlight w:val="yellow"/>
        </w:rPr>
        <w:t xml:space="preserve"> </w:t>
      </w:r>
      <w:r w:rsidRPr="000308B9">
        <w:rPr>
          <w:rStyle w:val="Emphasis"/>
          <w:highlight w:val="yellow"/>
        </w:rPr>
        <w:t>in Latin America,</w:t>
      </w:r>
      <w:r w:rsidRPr="000308B9">
        <w:rPr>
          <w:rStyle w:val="StyleBoldUnderline"/>
          <w:highlight w:val="yellow"/>
        </w:rPr>
        <w:t xml:space="preserve"> but it would demonstrate</w:t>
      </w:r>
    </w:p>
    <w:p w:rsidR="00632517" w:rsidRPr="000308B9" w:rsidRDefault="00632517" w:rsidP="00632517">
      <w:pPr>
        <w:rPr>
          <w:rStyle w:val="StyleBoldUnderline"/>
          <w:highlight w:val="yellow"/>
        </w:rPr>
      </w:pPr>
      <w:r w:rsidRPr="000308B9">
        <w:rPr>
          <w:rStyle w:val="StyleBoldUnderline"/>
          <w:highlight w:val="yellow"/>
        </w:rPr>
        <w:t>that the issue is being taken seriously and with a measure of compassion</w:t>
      </w:r>
    </w:p>
    <w:p w:rsidR="00632517" w:rsidRDefault="00632517" w:rsidP="00632517">
      <w:pPr>
        <w:rPr>
          <w:rStyle w:val="StyleBoldUnderline"/>
          <w:highlight w:val="yellow"/>
        </w:rPr>
      </w:pPr>
      <w:r w:rsidRPr="000308B9">
        <w:rPr>
          <w:rStyle w:val="StyleBoldUnderline"/>
          <w:highlight w:val="yellow"/>
        </w:rPr>
        <w:t>in Washington.</w:t>
      </w:r>
    </w:p>
    <w:p w:rsidR="00632517" w:rsidRDefault="00632517" w:rsidP="00632517">
      <w:pPr>
        <w:rPr>
          <w:rStyle w:val="StyleBoldUnderline"/>
          <w:highlight w:val="yellow"/>
        </w:rPr>
      </w:pPr>
      <w:r>
        <w:rPr>
          <w:rStyle w:val="StyleBoldUnderline"/>
          <w:highlight w:val="yellow"/>
        </w:rPr>
        <w:br w:type="page"/>
      </w:r>
    </w:p>
    <w:p w:rsidR="00632517" w:rsidRPr="00280B80" w:rsidRDefault="00632517" w:rsidP="00632517">
      <w:pPr>
        <w:pStyle w:val="Heading3"/>
      </w:pPr>
      <w:bookmarkStart w:id="231" w:name="_Toc360209706"/>
      <w:r w:rsidRPr="00280B80">
        <w:t>LA Relations (cont.)</w:t>
      </w:r>
      <w:bookmarkEnd w:id="231"/>
      <w:r w:rsidRPr="00280B80">
        <w:t xml:space="preserve"> </w:t>
      </w:r>
      <w:r w:rsidRPr="00280B80">
        <w:br w:type="page"/>
      </w:r>
    </w:p>
    <w:p w:rsidR="00632517" w:rsidRPr="00E040DF" w:rsidRDefault="00632517" w:rsidP="00632517">
      <w:pPr>
        <w:pStyle w:val="Heading3"/>
        <w:rPr>
          <w:rStyle w:val="StyleBoldUnderline"/>
          <w:b/>
          <w:sz w:val="32"/>
          <w:szCs w:val="32"/>
        </w:rPr>
      </w:pPr>
      <w:bookmarkStart w:id="232" w:name="_Toc350547618"/>
      <w:bookmarkStart w:id="233" w:name="_Toc360209707"/>
      <w:r w:rsidRPr="00E040DF">
        <w:rPr>
          <w:rStyle w:val="StyleBoldUnderline"/>
          <w:b/>
          <w:sz w:val="32"/>
          <w:szCs w:val="32"/>
        </w:rPr>
        <w:t>Latin American Relations—Alternative Energy Impacts</w:t>
      </w:r>
      <w:bookmarkEnd w:id="232"/>
      <w:bookmarkEnd w:id="233"/>
    </w:p>
    <w:p w:rsidR="00632517" w:rsidRPr="00350C26" w:rsidRDefault="00632517" w:rsidP="00632517">
      <w:pPr>
        <w:pStyle w:val="Heading4"/>
        <w:rPr>
          <w:rStyle w:val="StyleBoldUnderline"/>
          <w:b/>
          <w:szCs w:val="26"/>
        </w:rPr>
      </w:pPr>
      <w:r>
        <w:rPr>
          <w:rStyle w:val="StyleBoldUnderline"/>
          <w:b/>
          <w:szCs w:val="26"/>
        </w:rPr>
        <w:t xml:space="preserve">(--) </w:t>
      </w:r>
      <w:r w:rsidRPr="00350C26">
        <w:rPr>
          <w:rStyle w:val="StyleBoldUnderline"/>
          <w:b/>
          <w:szCs w:val="26"/>
        </w:rPr>
        <w:t>US-Latin American relations key to solve for alternative energy:</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06" w:history="1">
        <w:r w:rsidRPr="0030459F">
          <w:rPr>
            <w:rStyle w:val="Hyperlink"/>
          </w:rPr>
          <w:t>http://www.cfr.org/mexico/us-latin-america-relations/p16279</w:t>
        </w:r>
      </w:hyperlink>
      <w:r w:rsidRPr="0030459F">
        <w:rPr>
          <w:rStyle w:val="StyleBoldUnderline"/>
          <w:b w:val="0"/>
        </w:rPr>
        <w:t>, Accessed 1/23/2013, rwg)</w:t>
      </w:r>
    </w:p>
    <w:p w:rsidR="00632517" w:rsidRDefault="00632517" w:rsidP="00632517">
      <w:r>
        <w:t xml:space="preserve">U.S. anxieties over dependence on foreign energy resources are usually centered on the Middle East, but the United States relies on the western hemisphere (includingCanada) for nearly half its oil.45 Recently, resurgent resource nationalism, production bottlenecks, and the politicization of energy trade have raised concerns that </w:t>
      </w:r>
      <w:r w:rsidRPr="00350C26">
        <w:rPr>
          <w:rStyle w:val="StyleBoldUnderline"/>
          <w:highlight w:val="yellow"/>
        </w:rPr>
        <w:t>Latin America</w:t>
      </w:r>
      <w:r>
        <w:t xml:space="preserve"> may become a less reliable supplier and drive up global energy prices. At the same time, </w:t>
      </w:r>
      <w:r w:rsidRPr="00350C26">
        <w:rPr>
          <w:rStyle w:val="StyleBoldUnderline"/>
          <w:highlight w:val="yellow"/>
        </w:rPr>
        <w:t>the region presents abundant opportunities for new</w:t>
      </w:r>
      <w:r>
        <w:rPr>
          <w:rStyle w:val="StyleBoldUnderline"/>
          <w:highlight w:val="yellow"/>
        </w:rPr>
        <w:t xml:space="preserve"> </w:t>
      </w:r>
      <w:r w:rsidRPr="00350C26">
        <w:rPr>
          <w:rStyle w:val="StyleBoldUnderline"/>
          <w:highlight w:val="yellow"/>
        </w:rPr>
        <w:t>investment in</w:t>
      </w:r>
      <w:r w:rsidRPr="00350C26">
        <w:rPr>
          <w:sz w:val="16"/>
        </w:rPr>
        <w:t xml:space="preserve"> traditional and </w:t>
      </w:r>
      <w:r w:rsidRPr="00350C26">
        <w:rPr>
          <w:rStyle w:val="Emphasis"/>
          <w:highlight w:val="yellow"/>
        </w:rPr>
        <w:t>alternative energy resources</w:t>
      </w:r>
      <w:r w:rsidRPr="00350C26">
        <w:rPr>
          <w:rStyle w:val="StyleBoldUnderline"/>
          <w:highlight w:val="yellow"/>
        </w:rPr>
        <w:t>—making it</w:t>
      </w:r>
      <w:r>
        <w:rPr>
          <w:rStyle w:val="StyleBoldUnderline"/>
          <w:highlight w:val="yellow"/>
        </w:rPr>
        <w:t xml:space="preserve"> </w:t>
      </w:r>
      <w:r w:rsidRPr="00350C26">
        <w:rPr>
          <w:rStyle w:val="StyleBoldUnderline"/>
          <w:highlight w:val="yellow"/>
        </w:rPr>
        <w:t>critical that U.S. and Latin American governments both confront the</w:t>
      </w:r>
      <w:r>
        <w:rPr>
          <w:rStyle w:val="StyleBoldUnderline"/>
          <w:highlight w:val="yellow"/>
        </w:rPr>
        <w:t xml:space="preserve"> </w:t>
      </w:r>
      <w:r w:rsidRPr="00350C26">
        <w:rPr>
          <w:rStyle w:val="StyleBoldUnderline"/>
          <w:highlight w:val="yellow"/>
        </w:rPr>
        <w:t xml:space="preserve">energy challenge and seize the opportunity of </w:t>
      </w:r>
      <w:r w:rsidRPr="00350C26">
        <w:rPr>
          <w:rStyle w:val="Emphasis"/>
          <w:highlight w:val="yellow"/>
        </w:rPr>
        <w:t>greater cooperation</w:t>
      </w:r>
      <w:r w:rsidRPr="00350C26">
        <w:rPr>
          <w:rStyle w:val="Emphasis"/>
        </w:rPr>
        <w:t>.</w:t>
      </w:r>
    </w:p>
    <w:p w:rsidR="00632517" w:rsidRPr="00E040DF" w:rsidRDefault="00632517" w:rsidP="00632517">
      <w:pPr>
        <w:pStyle w:val="Heading4"/>
        <w:rPr>
          <w:rStyle w:val="StyleBoldUnderline"/>
          <w:b/>
          <w:szCs w:val="26"/>
        </w:rPr>
      </w:pPr>
      <w:r>
        <w:rPr>
          <w:rStyle w:val="StyleBoldUnderline"/>
          <w:b/>
          <w:szCs w:val="26"/>
        </w:rPr>
        <w:t xml:space="preserve">(--) </w:t>
      </w:r>
      <w:r w:rsidRPr="00E040DF">
        <w:rPr>
          <w:rStyle w:val="StyleBoldUnderline"/>
          <w:b/>
          <w:szCs w:val="26"/>
        </w:rPr>
        <w:t>Latin American relations key to development of alternative fuels:</w:t>
      </w:r>
    </w:p>
    <w:p w:rsidR="00632517" w:rsidRPr="0030459F"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07" w:history="1">
        <w:r w:rsidRPr="0030459F">
          <w:rPr>
            <w:rStyle w:val="Hyperlink"/>
          </w:rPr>
          <w:t>http://www.cfr.org/mexico/us-latin-america-relations/p16279</w:t>
        </w:r>
      </w:hyperlink>
      <w:r w:rsidRPr="0030459F">
        <w:rPr>
          <w:rStyle w:val="StyleBoldUnderline"/>
          <w:b w:val="0"/>
        </w:rPr>
        <w:t>, Accessed 1/23/2013, rwg)</w:t>
      </w:r>
    </w:p>
    <w:p w:rsidR="00632517" w:rsidRDefault="00632517" w:rsidP="00632517">
      <w:r w:rsidRPr="0030459F">
        <w:rPr>
          <w:rStyle w:val="StyleBoldUnderline"/>
          <w:highlight w:val="yellow"/>
        </w:rPr>
        <w:t>Latin America has never mattered more for the United States. The</w:t>
      </w:r>
      <w:r>
        <w:rPr>
          <w:rStyle w:val="StyleBoldUnderline"/>
          <w:highlight w:val="yellow"/>
        </w:rPr>
        <w:t xml:space="preserve"> </w:t>
      </w:r>
      <w:r w:rsidRPr="0030459F">
        <w:rPr>
          <w:rStyle w:val="StyleBoldUnderline"/>
          <w:highlight w:val="yellow"/>
        </w:rPr>
        <w:t>region is the largest foreign supplier of oil to the United States and a</w:t>
      </w:r>
      <w:r>
        <w:rPr>
          <w:rStyle w:val="StyleBoldUnderline"/>
          <w:highlight w:val="yellow"/>
        </w:rPr>
        <w:t xml:space="preserve"> </w:t>
      </w:r>
      <w:r w:rsidRPr="0030459F">
        <w:rPr>
          <w:rStyle w:val="StyleBoldUnderline"/>
          <w:highlight w:val="yellow"/>
        </w:rPr>
        <w:t xml:space="preserve">strong partner in the </w:t>
      </w:r>
      <w:r w:rsidRPr="0030459F">
        <w:rPr>
          <w:rStyle w:val="Emphasis"/>
          <w:highlight w:val="yellow"/>
        </w:rPr>
        <w:t>development of alternative fuels</w:t>
      </w:r>
      <w:r>
        <w:t>. It is one of the United States’ fastest-growing trading partners, as well as its biggest supplier of illegal drugs. Latin America is also the largest source of U.S. immigrants, both documented and not. All of this reinforces deep U.S. ties with the region—strategic, economic, and cultural—but also</w:t>
      </w:r>
    </w:p>
    <w:p w:rsidR="00632517" w:rsidRDefault="00632517" w:rsidP="00632517">
      <w:r>
        <w:t>deep concerns.</w:t>
      </w:r>
    </w:p>
    <w:p w:rsidR="00632517" w:rsidRDefault="00632517" w:rsidP="00632517">
      <w:r>
        <w:br w:type="page"/>
      </w:r>
    </w:p>
    <w:p w:rsidR="00632517" w:rsidRDefault="00632517" w:rsidP="00632517">
      <w:pPr>
        <w:pStyle w:val="Heading3"/>
      </w:pPr>
      <w:bookmarkStart w:id="234" w:name="_Toc350547619"/>
      <w:bookmarkStart w:id="235" w:name="_Toc360209708"/>
      <w:r>
        <w:t>Latin America Relations—Biofuels Impacts</w:t>
      </w:r>
      <w:bookmarkEnd w:id="234"/>
      <w:bookmarkEnd w:id="235"/>
    </w:p>
    <w:p w:rsidR="00632517" w:rsidRDefault="00632517" w:rsidP="00632517">
      <w:pPr>
        <w:pStyle w:val="Heading4"/>
      </w:pPr>
      <w:r>
        <w:t>(--) US-Latin American relations allow for the creation of bio-fuels:</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08" w:history="1">
        <w:r w:rsidRPr="0030459F">
          <w:rPr>
            <w:rStyle w:val="Hyperlink"/>
          </w:rPr>
          <w:t>http://www.cfr.org/mexico/us-latin-america-relations/p16279</w:t>
        </w:r>
      </w:hyperlink>
      <w:r w:rsidRPr="0030459F">
        <w:rPr>
          <w:rStyle w:val="StyleBoldUnderline"/>
          <w:b w:val="0"/>
        </w:rPr>
        <w:t>, Accessed 1/23/2013, rwg)</w:t>
      </w:r>
    </w:p>
    <w:p w:rsidR="00632517" w:rsidRPr="00E040DF" w:rsidRDefault="00632517" w:rsidP="00632517">
      <w:pPr>
        <w:rPr>
          <w:rStyle w:val="StyleBoldUnderline"/>
          <w:highlight w:val="yellow"/>
        </w:rPr>
      </w:pPr>
      <w:r w:rsidRPr="00E040DF">
        <w:rPr>
          <w:rStyle w:val="StyleBoldUnderline"/>
          <w:highlight w:val="yellow"/>
        </w:rPr>
        <w:t xml:space="preserve">The Western Hemisphere produces 80 percent of the </w:t>
      </w:r>
      <w:r w:rsidRPr="00547599">
        <w:rPr>
          <w:rStyle w:val="Emphasis"/>
          <w:highlight w:val="yellow"/>
        </w:rPr>
        <w:t>world’s biofuels</w:t>
      </w:r>
      <w:r w:rsidRPr="00E040DF">
        <w:rPr>
          <w:rStyle w:val="StyleBoldUnderline"/>
          <w:highlight w:val="yellow"/>
        </w:rPr>
        <w:t>,</w:t>
      </w:r>
      <w:r>
        <w:rPr>
          <w:rStyle w:val="StyleBoldUnderline"/>
          <w:highlight w:val="yellow"/>
        </w:rPr>
        <w:t xml:space="preserve"> </w:t>
      </w:r>
      <w:r w:rsidRPr="00E040DF">
        <w:rPr>
          <w:rStyle w:val="StyleBoldUnderline"/>
          <w:highlight w:val="yellow"/>
        </w:rPr>
        <w:t>and a precedent for collaborative leadership has been established by</w:t>
      </w:r>
      <w:r>
        <w:rPr>
          <w:rStyle w:val="StyleBoldUnderline"/>
          <w:highlight w:val="yellow"/>
        </w:rPr>
        <w:t xml:space="preserve"> </w:t>
      </w:r>
      <w:r w:rsidRPr="00E040DF">
        <w:rPr>
          <w:rStyle w:val="StyleBoldUnderline"/>
          <w:highlight w:val="yellow"/>
        </w:rPr>
        <w:t>the U.S.-Brazil initiative, which includes cooperation on standards to</w:t>
      </w:r>
      <w:r>
        <w:rPr>
          <w:rStyle w:val="StyleBoldUnderline"/>
          <w:highlight w:val="yellow"/>
        </w:rPr>
        <w:t xml:space="preserve"> </w:t>
      </w:r>
      <w:r w:rsidRPr="00E040DF">
        <w:rPr>
          <w:rStyle w:val="StyleBoldUnderline"/>
          <w:highlight w:val="yellow"/>
        </w:rPr>
        <w:t>facilitate trade, technology distribution, andsupport for the development</w:t>
      </w:r>
    </w:p>
    <w:p w:rsidR="00632517" w:rsidRDefault="00632517" w:rsidP="00632517">
      <w:r w:rsidRPr="00E040DF">
        <w:rPr>
          <w:rStyle w:val="StyleBoldUnderline"/>
          <w:highlight w:val="yellow"/>
        </w:rPr>
        <w:t>of biofuel production in other countries</w:t>
      </w:r>
      <w:r>
        <w:t xml:space="preserve">. The expansion of these industries, aided by U.S. domestic and foreign policy incentives, can benefit the environment, foster economic development through technology transfer and adaptation, and aid in poverty reduction through job creation in the hemisphere. </w:t>
      </w:r>
      <w:r w:rsidRPr="00E040DF">
        <w:rPr>
          <w:rStyle w:val="StyleBoldUnderline"/>
          <w:highlight w:val="yellow"/>
        </w:rPr>
        <w:t>The Task Force recommends building on the</w:t>
      </w:r>
      <w:r>
        <w:rPr>
          <w:rStyle w:val="StyleBoldUnderline"/>
          <w:highlight w:val="yellow"/>
        </w:rPr>
        <w:t xml:space="preserve"> </w:t>
      </w:r>
      <w:r w:rsidRPr="00E040DF">
        <w:rPr>
          <w:rStyle w:val="StyleBoldUnderline"/>
          <w:highlight w:val="yellow"/>
        </w:rPr>
        <w:t xml:space="preserve">U.S.-Brazil Biofuels Pact to encourage the </w:t>
      </w:r>
      <w:r w:rsidRPr="00591090">
        <w:rPr>
          <w:rStyle w:val="Emphasis"/>
          <w:highlight w:val="yellow"/>
        </w:rPr>
        <w:t>development of alternative energy</w:t>
      </w:r>
      <w:r>
        <w:rPr>
          <w:rStyle w:val="Emphasis"/>
          <w:highlight w:val="yellow"/>
        </w:rPr>
        <w:t xml:space="preserve"> </w:t>
      </w:r>
      <w:r w:rsidRPr="00591090">
        <w:rPr>
          <w:rStyle w:val="Emphasis"/>
          <w:highlight w:val="yellow"/>
        </w:rPr>
        <w:t>in the region</w:t>
      </w:r>
      <w:r w:rsidRPr="00591090">
        <w:rPr>
          <w:rStyle w:val="Emphasis"/>
        </w:rPr>
        <w:t>.</w:t>
      </w:r>
      <w:r>
        <w:t xml:space="preserve"> The most important policy steps are domestic, including removing disincentives for hemisphere production and trade in biofuels and creating incentives for U.S. gasdistributors to increase the availability of biofuels.</w:t>
      </w:r>
    </w:p>
    <w:p w:rsidR="00632517" w:rsidRDefault="00632517" w:rsidP="00632517">
      <w:pPr>
        <w:pStyle w:val="Heading4"/>
      </w:pPr>
      <w:r>
        <w:t>(--) Latin American relations allow for the production of biofuels:</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09" w:history="1">
        <w:r w:rsidRPr="0030459F">
          <w:rPr>
            <w:rStyle w:val="Hyperlink"/>
          </w:rPr>
          <w:t>http://www.cfr.org/mexico/us-latin-america-relations/p16279</w:t>
        </w:r>
      </w:hyperlink>
      <w:r w:rsidRPr="0030459F">
        <w:rPr>
          <w:rStyle w:val="StyleBoldUnderline"/>
          <w:b w:val="0"/>
        </w:rPr>
        <w:t>, Accessed 1/23/2013, rwg)</w:t>
      </w:r>
    </w:p>
    <w:p w:rsidR="00632517" w:rsidRDefault="00632517" w:rsidP="00632517">
      <w:r>
        <w:t>Only in the past several years have scarcity in oil markets, environmental</w:t>
      </w:r>
    </w:p>
    <w:p w:rsidR="00632517" w:rsidRDefault="00632517" w:rsidP="00632517">
      <w:r>
        <w:t>awareness, scientific advances, and proactive subsidy policies</w:t>
      </w:r>
    </w:p>
    <w:p w:rsidR="00632517" w:rsidRDefault="00632517" w:rsidP="00632517">
      <w:r>
        <w:t>combined to make biofuels, notably ethanol and biodiesel, reasonably</w:t>
      </w:r>
    </w:p>
    <w:p w:rsidR="00632517" w:rsidRPr="00350C26" w:rsidRDefault="00632517" w:rsidP="00632517">
      <w:pPr>
        <w:rPr>
          <w:rStyle w:val="StyleBoldUnderline"/>
          <w:highlight w:val="yellow"/>
        </w:rPr>
      </w:pPr>
      <w:r>
        <w:t xml:space="preserve">price competitive with petroleum products on a wider scale. </w:t>
      </w:r>
      <w:r w:rsidRPr="00350C26">
        <w:rPr>
          <w:rStyle w:val="StyleBoldUnderline"/>
          <w:highlight w:val="yellow"/>
        </w:rPr>
        <w:t>Biofuels</w:t>
      </w:r>
    </w:p>
    <w:p w:rsidR="00632517" w:rsidRPr="00350C26" w:rsidRDefault="00632517" w:rsidP="00632517">
      <w:pPr>
        <w:rPr>
          <w:rStyle w:val="StyleBoldUnderline"/>
          <w:highlight w:val="yellow"/>
        </w:rPr>
      </w:pPr>
      <w:r w:rsidRPr="00350C26">
        <w:rPr>
          <w:rStyle w:val="StyleBoldUnderline"/>
          <w:highlight w:val="yellow"/>
        </w:rPr>
        <w:t>now provide an opportunity for Latin America and the United States</w:t>
      </w:r>
    </w:p>
    <w:p w:rsidR="00632517" w:rsidRPr="00350C26" w:rsidRDefault="00632517" w:rsidP="00632517">
      <w:pPr>
        <w:rPr>
          <w:rStyle w:val="StyleBoldUnderline"/>
          <w:highlight w:val="yellow"/>
        </w:rPr>
      </w:pPr>
      <w:r w:rsidRPr="00350C26">
        <w:rPr>
          <w:rStyle w:val="StyleBoldUnderline"/>
          <w:highlight w:val="yellow"/>
        </w:rPr>
        <w:t>to assume global leadership in a sector of future competitive and environmental</w:t>
      </w:r>
    </w:p>
    <w:p w:rsidR="00632517" w:rsidRPr="00350C26" w:rsidRDefault="00632517" w:rsidP="00632517">
      <w:pPr>
        <w:rPr>
          <w:rStyle w:val="StyleBoldUnderline"/>
        </w:rPr>
      </w:pPr>
      <w:r w:rsidRPr="00350C26">
        <w:rPr>
          <w:rStyle w:val="StyleBoldUnderline"/>
          <w:highlight w:val="yellow"/>
        </w:rPr>
        <w:t>value (namely, decreased greenhouse gas emissions).</w:t>
      </w:r>
    </w:p>
    <w:p w:rsidR="00632517" w:rsidRDefault="00632517" w:rsidP="00632517"/>
    <w:p w:rsidR="00632517" w:rsidRPr="000308B9" w:rsidRDefault="00632517" w:rsidP="00632517">
      <w:pPr>
        <w:rPr>
          <w:rStyle w:val="StyleBoldUnderline"/>
        </w:rPr>
      </w:pPr>
    </w:p>
    <w:p w:rsidR="00632517" w:rsidRPr="000308B9" w:rsidRDefault="00632517" w:rsidP="00632517">
      <w:pPr>
        <w:rPr>
          <w:rStyle w:val="StyleBoldUnderline"/>
        </w:rPr>
      </w:pPr>
    </w:p>
    <w:p w:rsidR="00632517" w:rsidRDefault="00632517" w:rsidP="00632517"/>
    <w:p w:rsidR="00632517" w:rsidRDefault="00632517" w:rsidP="00632517"/>
    <w:p w:rsidR="00632517" w:rsidRDefault="00632517" w:rsidP="00632517">
      <w:r>
        <w:br w:type="page"/>
      </w:r>
    </w:p>
    <w:p w:rsidR="00632517" w:rsidRPr="000F2CAB" w:rsidRDefault="00632517" w:rsidP="00632517">
      <w:pPr>
        <w:pStyle w:val="Heading3"/>
        <w:rPr>
          <w:rStyle w:val="StyleStyleBold12pt"/>
          <w:b/>
          <w:szCs w:val="32"/>
        </w:rPr>
      </w:pPr>
      <w:bookmarkStart w:id="236" w:name="_Toc350547620"/>
      <w:bookmarkStart w:id="237" w:name="_Toc360209709"/>
      <w:r w:rsidRPr="000F2CAB">
        <w:rPr>
          <w:rStyle w:val="StyleStyleBold12pt"/>
          <w:szCs w:val="32"/>
        </w:rPr>
        <w:t>Latin American Relations:  Democracy Impact Extensions</w:t>
      </w:r>
      <w:bookmarkEnd w:id="236"/>
      <w:bookmarkEnd w:id="237"/>
    </w:p>
    <w:p w:rsidR="00632517" w:rsidRPr="007F1ABD" w:rsidRDefault="00632517" w:rsidP="00632517">
      <w:pPr>
        <w:pStyle w:val="Heading4"/>
        <w:rPr>
          <w:rStyle w:val="StyleStyleBold12pt"/>
          <w:b/>
        </w:rPr>
      </w:pPr>
      <w:r w:rsidRPr="007F1ABD">
        <w:rPr>
          <w:rStyle w:val="StyleStyleBold12pt"/>
        </w:rPr>
        <w:t>Democracy at risk in Latin America now:</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10" w:history="1">
        <w:r w:rsidRPr="002036B3">
          <w:rPr>
            <w:rStyle w:val="Hyperlink"/>
          </w:rPr>
          <w:t>http://www.thedialogue.org/PublicationFiles/IAD2012PolicyReportFINAL.pdf</w:t>
        </w:r>
      </w:hyperlink>
      <w:r>
        <w:t>, Accessed 1/23/2013, rwg)</w:t>
      </w:r>
    </w:p>
    <w:p w:rsidR="00632517" w:rsidRPr="002C34EE" w:rsidRDefault="00632517" w:rsidP="00632517">
      <w:r w:rsidRPr="002C34EE">
        <w:rPr>
          <w:rFonts w:hint="eastAsia"/>
        </w:rPr>
        <w:t></w:t>
      </w:r>
      <w:r w:rsidRPr="002C34EE">
        <w:t xml:space="preserve"> C itizen Insecurity—</w:t>
      </w:r>
      <w:r w:rsidRPr="000308B9">
        <w:rPr>
          <w:rStyle w:val="StyleBoldUnderline"/>
          <w:highlight w:val="yellow"/>
        </w:rPr>
        <w:t>Latin America is as violent as any region in the world</w:t>
      </w:r>
      <w:r w:rsidRPr="002C34EE">
        <w:t>,</w:t>
      </w:r>
    </w:p>
    <w:p w:rsidR="00632517" w:rsidRPr="000308B9" w:rsidRDefault="00632517" w:rsidP="00632517">
      <w:pPr>
        <w:rPr>
          <w:rStyle w:val="StyleBoldUnderline"/>
          <w:highlight w:val="yellow"/>
        </w:rPr>
      </w:pPr>
      <w:r w:rsidRPr="002C34EE">
        <w:t xml:space="preserve">even war-ravaged Africa. </w:t>
      </w:r>
      <w:r w:rsidRPr="000308B9">
        <w:rPr>
          <w:rStyle w:val="StyleBoldUnderline"/>
          <w:highlight w:val="yellow"/>
        </w:rPr>
        <w:t>Few countries have made much headway in</w:t>
      </w:r>
    </w:p>
    <w:p w:rsidR="00632517" w:rsidRPr="002C34EE" w:rsidRDefault="00632517" w:rsidP="00632517">
      <w:r w:rsidRPr="000308B9">
        <w:rPr>
          <w:rStyle w:val="StyleBoldUnderline"/>
          <w:highlight w:val="yellow"/>
        </w:rPr>
        <w:t>containing the surge of criminal violence</w:t>
      </w:r>
      <w:r w:rsidRPr="002C34EE">
        <w:t>. In most places, as many polls</w:t>
      </w:r>
    </w:p>
    <w:p w:rsidR="00632517" w:rsidRPr="002C34EE" w:rsidRDefault="00632517" w:rsidP="00632517">
      <w:r w:rsidRPr="002C34EE">
        <w:t>show, improved security is the public’s major concern. The situation</w:t>
      </w:r>
    </w:p>
    <w:p w:rsidR="00632517" w:rsidRPr="002C34EE" w:rsidRDefault="00632517" w:rsidP="00632517">
      <w:r w:rsidRPr="002C34EE">
        <w:t>in the “northern triangle” countries of Central America—Guatemala,</w:t>
      </w:r>
    </w:p>
    <w:p w:rsidR="00632517" w:rsidRPr="002C34EE" w:rsidRDefault="00632517" w:rsidP="00632517">
      <w:r w:rsidRPr="002C34EE">
        <w:t>Honduras, and El Salvador—is particularly alarming. There, homicide</w:t>
      </w:r>
    </w:p>
    <w:p w:rsidR="00632517" w:rsidRPr="000308B9" w:rsidRDefault="00632517" w:rsidP="00632517">
      <w:pPr>
        <w:rPr>
          <w:rStyle w:val="Emphasis"/>
          <w:highlight w:val="yellow"/>
        </w:rPr>
      </w:pPr>
      <w:r w:rsidRPr="002C34EE">
        <w:t xml:space="preserve">rates have skyrocketed and unchecked brutality is growing. </w:t>
      </w:r>
      <w:r w:rsidRPr="000308B9">
        <w:rPr>
          <w:rStyle w:val="Emphasis"/>
          <w:highlight w:val="yellow"/>
        </w:rPr>
        <w:t>Democratic</w:t>
      </w:r>
    </w:p>
    <w:p w:rsidR="00632517" w:rsidRPr="000308B9" w:rsidRDefault="00632517" w:rsidP="00632517">
      <w:pPr>
        <w:rPr>
          <w:rStyle w:val="Emphasis"/>
          <w:highlight w:val="yellow"/>
        </w:rPr>
      </w:pPr>
      <w:r w:rsidRPr="000308B9">
        <w:rPr>
          <w:rStyle w:val="Emphasis"/>
          <w:highlight w:val="yellow"/>
        </w:rPr>
        <w:t>institutions,</w:t>
      </w:r>
      <w:r w:rsidRPr="000308B9">
        <w:rPr>
          <w:rStyle w:val="StyleBoldUnderline"/>
          <w:highlight w:val="yellow"/>
        </w:rPr>
        <w:t xml:space="preserve"> the rule of law, and economic and social progress </w:t>
      </w:r>
      <w:r w:rsidRPr="000308B9">
        <w:rPr>
          <w:rStyle w:val="Emphasis"/>
          <w:highlight w:val="yellow"/>
        </w:rPr>
        <w:t>are all at</w:t>
      </w:r>
    </w:p>
    <w:p w:rsidR="00632517" w:rsidRPr="002C34EE" w:rsidRDefault="00632517" w:rsidP="00632517">
      <w:r w:rsidRPr="000308B9">
        <w:rPr>
          <w:rStyle w:val="Emphasis"/>
          <w:highlight w:val="yellow"/>
        </w:rPr>
        <w:t>risk</w:t>
      </w:r>
      <w:r w:rsidRPr="000308B9">
        <w:rPr>
          <w:rStyle w:val="Emphasis"/>
        </w:rPr>
        <w:t>.</w:t>
      </w:r>
      <w:r w:rsidRPr="002C34EE">
        <w:t xml:space="preserve"> The Caribbean countries have also been severely affected and could</w:t>
      </w:r>
    </w:p>
    <w:p w:rsidR="00632517" w:rsidRPr="002C34EE" w:rsidRDefault="00632517" w:rsidP="00632517">
      <w:r w:rsidRPr="002C34EE">
        <w:t>face worsening conditions. Latin Americans of all political stripes point</w:t>
      </w:r>
    </w:p>
    <w:p w:rsidR="00632517" w:rsidRPr="002C34EE" w:rsidRDefault="00632517" w:rsidP="00632517">
      <w:r w:rsidRPr="002C34EE">
        <w:t>fingers at the United States for its failure to curtail its huge demand for</w:t>
      </w:r>
    </w:p>
    <w:p w:rsidR="00632517" w:rsidRPr="002C34EE" w:rsidRDefault="00632517" w:rsidP="00632517">
      <w:r w:rsidRPr="002C34EE">
        <w:t>drugs, which bankrolls criminal gangs. They also call on the United</w:t>
      </w:r>
    </w:p>
    <w:p w:rsidR="00632517" w:rsidRPr="002C34EE" w:rsidRDefault="00632517" w:rsidP="00632517">
      <w:r w:rsidRPr="002C34EE">
        <w:t>States to do more to control the southward flow of arms and illicit</w:t>
      </w:r>
    </w:p>
    <w:p w:rsidR="00632517" w:rsidRPr="002C34EE" w:rsidRDefault="00632517" w:rsidP="00632517">
      <w:r w:rsidRPr="002C34EE">
        <w:t>cash and to reform its policies on immigration and deportations, which</w:t>
      </w:r>
    </w:p>
    <w:p w:rsidR="00632517" w:rsidRDefault="00632517" w:rsidP="00632517">
      <w:r w:rsidRPr="002C34EE">
        <w:t>aggravate problems of crime and violence.</w:t>
      </w:r>
    </w:p>
    <w:p w:rsidR="00632517" w:rsidRDefault="00632517" w:rsidP="00632517">
      <w:r>
        <w:br w:type="page"/>
      </w:r>
    </w:p>
    <w:p w:rsidR="00632517" w:rsidRDefault="00632517" w:rsidP="00632517">
      <w:pPr>
        <w:pStyle w:val="Heading3"/>
      </w:pPr>
      <w:bookmarkStart w:id="238" w:name="_Toc350547621"/>
      <w:bookmarkStart w:id="239" w:name="_Toc360209710"/>
      <w:r>
        <w:t>Latin America Relations—Nuclear Power Impacts</w:t>
      </w:r>
      <w:bookmarkEnd w:id="238"/>
      <w:bookmarkEnd w:id="239"/>
    </w:p>
    <w:p w:rsidR="00632517" w:rsidRDefault="00632517" w:rsidP="00632517">
      <w:pPr>
        <w:pStyle w:val="Heading4"/>
      </w:pPr>
      <w:r>
        <w:t>Cooperation with the United States allows for the expansion of nuclear power:</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11" w:history="1">
        <w:r w:rsidRPr="0030459F">
          <w:rPr>
            <w:rStyle w:val="Hyperlink"/>
          </w:rPr>
          <w:t>http://www.cfr.org/mexico/us-latin-america-relations/p16279</w:t>
        </w:r>
      </w:hyperlink>
      <w:r w:rsidRPr="0030459F">
        <w:rPr>
          <w:rStyle w:val="StyleBoldUnderline"/>
          <w:b w:val="0"/>
        </w:rPr>
        <w:t>, Accessed 1/23/2013, rwg)</w:t>
      </w:r>
    </w:p>
    <w:p w:rsidR="00632517" w:rsidRDefault="00632517" w:rsidP="00632517">
      <w:r w:rsidRPr="00350C26">
        <w:rPr>
          <w:rStyle w:val="StyleBoldUnderline"/>
          <w:highlight w:val="yellow"/>
        </w:rPr>
        <w:t>Latin America has also seen resurgent interest in nuclear power</w:t>
      </w:r>
      <w:r>
        <w:t>. A</w:t>
      </w:r>
    </w:p>
    <w:p w:rsidR="00632517" w:rsidRDefault="00632517" w:rsidP="00632517">
      <w:r>
        <w:t>little over forty years ago, there appeared to be a genuine risk of a</w:t>
      </w:r>
    </w:p>
    <w:p w:rsidR="00632517" w:rsidRDefault="00632517" w:rsidP="00632517">
      <w:r>
        <w:t>nuclear arms race in the region—a trend that was short-circuited by</w:t>
      </w:r>
    </w:p>
    <w:p w:rsidR="00632517" w:rsidRDefault="00632517" w:rsidP="00632517">
      <w:r>
        <w:t>the establishment of a Nuclear Weapons Free Zone by the 1967 Treaty</w:t>
      </w:r>
    </w:p>
    <w:p w:rsidR="00632517" w:rsidRDefault="00632517" w:rsidP="00632517">
      <w:r>
        <w:t>of Tlatelolco. Since then, Argentina, Brazil, and Mexico have built</w:t>
      </w:r>
    </w:p>
    <w:p w:rsidR="00632517" w:rsidRDefault="00632517" w:rsidP="00632517">
      <w:r>
        <w:t>seven nuclear power plants, although only Argentina has established a</w:t>
      </w:r>
    </w:p>
    <w:p w:rsidR="00632517" w:rsidRDefault="00632517" w:rsidP="00632517">
      <w:r>
        <w:t>strong technical capacity in this area—a capacity that recently has been</w:t>
      </w:r>
    </w:p>
    <w:p w:rsidR="00632517" w:rsidRDefault="00632517" w:rsidP="00632517">
      <w:r>
        <w:t>tapped by Venezuela to explore the possible development of a nuclear</w:t>
      </w:r>
    </w:p>
    <w:p w:rsidR="00632517" w:rsidRPr="00350C26" w:rsidRDefault="00632517" w:rsidP="00632517">
      <w:pPr>
        <w:rPr>
          <w:rStyle w:val="StyleBoldUnderline"/>
          <w:highlight w:val="yellow"/>
        </w:rPr>
      </w:pPr>
      <w:r>
        <w:t xml:space="preserve">energy program of its own. </w:t>
      </w:r>
      <w:r w:rsidRPr="00350C26">
        <w:rPr>
          <w:rStyle w:val="StyleBoldUnderline"/>
          <w:highlight w:val="yellow"/>
        </w:rPr>
        <w:t>Today there is a compelling argument for</w:t>
      </w:r>
    </w:p>
    <w:p w:rsidR="00632517" w:rsidRDefault="00632517" w:rsidP="00632517">
      <w:r w:rsidRPr="00350C26">
        <w:rPr>
          <w:rStyle w:val="StyleBoldUnderline"/>
          <w:highlight w:val="yellow"/>
        </w:rPr>
        <w:t>the expansion of nuclear energy</w:t>
      </w:r>
      <w:r>
        <w:t>, which provides base power with zero</w:t>
      </w:r>
    </w:p>
    <w:p w:rsidR="00632517" w:rsidRDefault="00632517" w:rsidP="00632517">
      <w:r>
        <w:t>greenhouse gas emissions, as Brazil’s construction of new reactors and</w:t>
      </w:r>
    </w:p>
    <w:p w:rsidR="00632517" w:rsidRDefault="00632517" w:rsidP="00632517">
      <w:r>
        <w:t>use of nuclear-powered submarines attest. However, achieving such</w:t>
      </w:r>
    </w:p>
    <w:p w:rsidR="00632517" w:rsidRDefault="00632517" w:rsidP="00632517">
      <w:r>
        <w:t>expansion will require that Latin America address the complex challenges</w:t>
      </w:r>
    </w:p>
    <w:p w:rsidR="00632517" w:rsidRDefault="00632517" w:rsidP="00632517">
      <w:r>
        <w:t>of managing and disposing of uranium and nuclear waste and</w:t>
      </w:r>
    </w:p>
    <w:p w:rsidR="00632517" w:rsidRDefault="00632517" w:rsidP="00632517">
      <w:r>
        <w:t>meeting international standards (especially given concerns overCha´vez’s</w:t>
      </w:r>
    </w:p>
    <w:p w:rsidR="00632517" w:rsidRDefault="00632517" w:rsidP="00632517">
      <w:r>
        <w:t>desire for nuclear-enrichment capability and a relationship with Iran).</w:t>
      </w:r>
    </w:p>
    <w:p w:rsidR="00632517" w:rsidRDefault="00632517" w:rsidP="00632517">
      <w:r>
        <w:t>The Task Force finds that although biofuels will not displace oil and gas,</w:t>
      </w:r>
    </w:p>
    <w:p w:rsidR="00632517" w:rsidRDefault="00632517" w:rsidP="00632517">
      <w:r>
        <w:t>they can help diversify energy choices, lower the energy intensity of national</w:t>
      </w:r>
    </w:p>
    <w:p w:rsidR="00632517" w:rsidRDefault="00632517" w:rsidP="00632517">
      <w:r>
        <w:t>economies, decrease greenhouse gas emissions, and foster greater energy security</w:t>
      </w:r>
    </w:p>
    <w:p w:rsidR="00632517" w:rsidRDefault="00632517" w:rsidP="00632517">
      <w:r>
        <w:t>for the entire hemisphere. While being mindful of the need to guarantee</w:t>
      </w:r>
    </w:p>
    <w:p w:rsidR="00632517" w:rsidRDefault="00632517" w:rsidP="00632517">
      <w:r>
        <w:t>food security, diversifying energy sources could be an important driver</w:t>
      </w:r>
    </w:p>
    <w:p w:rsidR="00632517" w:rsidRDefault="00632517" w:rsidP="00632517">
      <w:r>
        <w:t>of economic development in Latin America as the region becomes an</w:t>
      </w:r>
    </w:p>
    <w:p w:rsidR="00632517" w:rsidRDefault="00632517" w:rsidP="00632517">
      <w:r>
        <w:t>important technology, production, and research hub in the long-term</w:t>
      </w:r>
    </w:p>
    <w:p w:rsidR="00632517" w:rsidRPr="00350C26" w:rsidRDefault="00632517" w:rsidP="00632517">
      <w:pPr>
        <w:rPr>
          <w:rStyle w:val="StyleBoldUnderline"/>
          <w:highlight w:val="yellow"/>
        </w:rPr>
      </w:pPr>
      <w:r>
        <w:t xml:space="preserve">development of a global biofuels market. </w:t>
      </w:r>
      <w:r w:rsidRPr="00350C26">
        <w:rPr>
          <w:rStyle w:val="StyleBoldUnderline"/>
          <w:highlight w:val="yellow"/>
        </w:rPr>
        <w:t>Expanding nuclear power</w:t>
      </w:r>
    </w:p>
    <w:p w:rsidR="00632517" w:rsidRPr="00350C26" w:rsidRDefault="00632517" w:rsidP="00632517">
      <w:pPr>
        <w:rPr>
          <w:rStyle w:val="Emphasis"/>
          <w:highlight w:val="yellow"/>
        </w:rPr>
      </w:pPr>
      <w:r w:rsidRPr="00350C26">
        <w:rPr>
          <w:rStyle w:val="StyleBoldUnderline"/>
          <w:highlight w:val="yellow"/>
        </w:rPr>
        <w:t xml:space="preserve">would further efforts at energy diversification. </w:t>
      </w:r>
      <w:r w:rsidRPr="00350C26">
        <w:rPr>
          <w:rStyle w:val="Emphasis"/>
          <w:highlight w:val="yellow"/>
        </w:rPr>
        <w:t>Cooperation on such</w:t>
      </w:r>
    </w:p>
    <w:p w:rsidR="00632517" w:rsidRPr="00350C26" w:rsidRDefault="00632517" w:rsidP="00632517">
      <w:pPr>
        <w:rPr>
          <w:rStyle w:val="StyleBoldUnderline"/>
          <w:highlight w:val="yellow"/>
        </w:rPr>
      </w:pPr>
      <w:r w:rsidRPr="00350C26">
        <w:rPr>
          <w:rStyle w:val="Emphasis"/>
          <w:highlight w:val="yellow"/>
        </w:rPr>
        <w:t xml:space="preserve">issues </w:t>
      </w:r>
      <w:r w:rsidRPr="00350C26">
        <w:rPr>
          <w:rStyle w:val="StyleBoldUnderline"/>
          <w:highlight w:val="yellow"/>
        </w:rPr>
        <w:t>provides a unique opportunity for the United States to reengage</w:t>
      </w:r>
    </w:p>
    <w:p w:rsidR="00632517" w:rsidRPr="00350C26" w:rsidRDefault="00632517" w:rsidP="00632517">
      <w:pPr>
        <w:rPr>
          <w:rStyle w:val="StyleBoldUnderline"/>
          <w:highlight w:val="yellow"/>
        </w:rPr>
      </w:pPr>
      <w:r w:rsidRPr="00350C26">
        <w:rPr>
          <w:rStyle w:val="StyleBoldUnderline"/>
          <w:highlight w:val="yellow"/>
        </w:rPr>
        <w:t>Latin America proactively, with shared environmental and energy concerns</w:t>
      </w:r>
    </w:p>
    <w:p w:rsidR="00632517" w:rsidRDefault="00632517" w:rsidP="00632517">
      <w:r w:rsidRPr="00350C26">
        <w:rPr>
          <w:rStyle w:val="StyleBoldUnderline"/>
          <w:highlight w:val="yellow"/>
        </w:rPr>
        <w:t>deepening diplomatic relationships</w:t>
      </w:r>
      <w:r>
        <w:t>.54</w:t>
      </w:r>
    </w:p>
    <w:p w:rsidR="00632517" w:rsidRDefault="00632517" w:rsidP="00632517"/>
    <w:p w:rsidR="00632517" w:rsidRDefault="00632517" w:rsidP="00632517"/>
    <w:p w:rsidR="00632517" w:rsidRDefault="00632517" w:rsidP="00632517">
      <w:pPr>
        <w:rPr>
          <w:rStyle w:val="StyleStyleBold12pt"/>
          <w:rFonts w:eastAsiaTheme="majorEastAsia" w:cstheme="majorBidi"/>
          <w:bCs w:val="0"/>
          <w:iCs/>
        </w:rPr>
      </w:pPr>
      <w:r>
        <w:rPr>
          <w:rStyle w:val="StyleStyleBold12pt"/>
        </w:rPr>
        <w:br w:type="page"/>
      </w:r>
    </w:p>
    <w:p w:rsidR="00632517" w:rsidRPr="000F2CAB" w:rsidRDefault="00632517" w:rsidP="00632517">
      <w:pPr>
        <w:pStyle w:val="Heading3"/>
        <w:rPr>
          <w:rStyle w:val="StyleStyleBold12pt"/>
          <w:b/>
          <w:szCs w:val="32"/>
        </w:rPr>
      </w:pPr>
      <w:bookmarkStart w:id="240" w:name="_Toc350547622"/>
      <w:bookmarkStart w:id="241" w:name="_Toc360209711"/>
      <w:r w:rsidRPr="000F2CAB">
        <w:rPr>
          <w:rStyle w:val="StyleStyleBold12pt"/>
          <w:szCs w:val="32"/>
        </w:rPr>
        <w:t>Latin American Relations:  Oil Dependence Scenario</w:t>
      </w:r>
      <w:bookmarkEnd w:id="240"/>
      <w:bookmarkEnd w:id="241"/>
    </w:p>
    <w:p w:rsidR="00632517" w:rsidRDefault="00632517" w:rsidP="00632517">
      <w:pPr>
        <w:pStyle w:val="Heading4"/>
        <w:numPr>
          <w:ilvl w:val="0"/>
          <w:numId w:val="9"/>
        </w:numPr>
      </w:pPr>
      <w:r>
        <w:t>Latin American relations decrease oil dependence on the Middle East:</w:t>
      </w:r>
    </w:p>
    <w:p w:rsidR="00632517" w:rsidRDefault="00632517" w:rsidP="00632517">
      <w:pPr>
        <w:ind w:left="720"/>
      </w:pPr>
      <w:r>
        <w:t xml:space="preserve">Christopher </w:t>
      </w:r>
      <w:r w:rsidRPr="006F67AF">
        <w:rPr>
          <w:rStyle w:val="StyleStyleBold12pt"/>
        </w:rPr>
        <w:t>Sabatini,</w:t>
      </w:r>
      <w:r>
        <w:t xml:space="preserve"> 6/13/20</w:t>
      </w:r>
      <w:r w:rsidRPr="006F67AF">
        <w:rPr>
          <w:rStyle w:val="StyleStyleBold12pt"/>
        </w:rPr>
        <w:t>12</w:t>
      </w:r>
      <w:r>
        <w:t xml:space="preserve"> (staff writer, “Why the U.S. can't afford to ignore Latin America,”</w:t>
      </w:r>
      <w:hyperlink r:id="rId212" w:history="1">
        <w:r w:rsidRPr="002036B3">
          <w:rPr>
            <w:rStyle w:val="Hyperlink"/>
          </w:rPr>
          <w:t>http://globalpublicsquare.blogs.cnn.com/2012/06/13/why-the-u-s-cant-afford-to-ignore-latin-america/</w:t>
        </w:r>
      </w:hyperlink>
      <w:r>
        <w:t>, Accessed 1/24/2013, rwg)</w:t>
      </w:r>
    </w:p>
    <w:p w:rsidR="00632517" w:rsidRPr="006F67AF" w:rsidRDefault="00632517" w:rsidP="00632517">
      <w:pPr>
        <w:rPr>
          <w:sz w:val="16"/>
        </w:rPr>
      </w:pPr>
      <w:r w:rsidRPr="006F67AF">
        <w:rPr>
          <w:rStyle w:val="StyleBoldUnderline"/>
          <w:highlight w:val="yellow"/>
        </w:rPr>
        <w:t>There are many other reasons why Latin America is important to U.S. interests</w:t>
      </w:r>
      <w:r w:rsidRPr="006F67AF">
        <w:rPr>
          <w:sz w:val="16"/>
        </w:rPr>
        <w:t>.</w:t>
      </w:r>
      <w:r w:rsidRPr="006F67AF">
        <w:rPr>
          <w:sz w:val="12"/>
        </w:rPr>
        <w:t>¶</w:t>
      </w:r>
      <w:r w:rsidRPr="006F67AF">
        <w:rPr>
          <w:sz w:val="16"/>
        </w:rPr>
        <w:t xml:space="preserve"> It is a market for more than 20% of U.S. exports. With the notable exception of Cuba, it is nearly entirely governed by democratically elected governments — a point that gets repeated ad nauseum at every possible regional meeting. </w:t>
      </w:r>
      <w:r w:rsidRPr="006F67AF">
        <w:rPr>
          <w:rStyle w:val="StyleBoldUnderline"/>
          <w:highlight w:val="yellow"/>
        </w:rPr>
        <w:t xml:space="preserve">The Western Hemisphere is a major source of energy that has the </w:t>
      </w:r>
      <w:r w:rsidRPr="006F67AF">
        <w:rPr>
          <w:rStyle w:val="Emphasis"/>
          <w:highlight w:val="yellow"/>
        </w:rPr>
        <w:t>highest potential</w:t>
      </w:r>
      <w:r w:rsidRPr="006F67AF">
        <w:rPr>
          <w:rStyle w:val="StyleBoldUnderline"/>
          <w:highlight w:val="yellow"/>
        </w:rPr>
        <w:t xml:space="preserve"> to </w:t>
      </w:r>
      <w:r w:rsidRPr="006F67AF">
        <w:rPr>
          <w:rStyle w:val="Emphasis"/>
          <w:highlight w:val="yellow"/>
        </w:rPr>
        <w:t>seriously reduce dependence on Middle East supply</w:t>
      </w:r>
      <w:r w:rsidRPr="006F67AF">
        <w:rPr>
          <w:sz w:val="16"/>
        </w:rPr>
        <w:t>. And through immigration, Latin America has close personal and cultural ties to the United States. These have been boilerplate talking points since the early 1990s.</w:t>
      </w:r>
    </w:p>
    <w:p w:rsidR="00632517" w:rsidRDefault="00632517" w:rsidP="00632517">
      <w:pPr>
        <w:pStyle w:val="Heading4"/>
        <w:numPr>
          <w:ilvl w:val="0"/>
          <w:numId w:val="9"/>
        </w:numPr>
      </w:pPr>
      <w:r>
        <w:t>Oil dependency ensures perpetual intervention and global wars</w:t>
      </w:r>
    </w:p>
    <w:p w:rsidR="00632517" w:rsidRPr="00846497" w:rsidRDefault="00632517" w:rsidP="00632517">
      <w:pPr>
        <w:ind w:left="720"/>
      </w:pPr>
      <w:r w:rsidRPr="00846497">
        <w:t xml:space="preserve">Robert </w:t>
      </w:r>
      <w:r w:rsidRPr="005F425B">
        <w:rPr>
          <w:rStyle w:val="StyleStyleBold12pt"/>
        </w:rPr>
        <w:t>Freeman, 2004</w:t>
      </w:r>
      <w:r>
        <w:t xml:space="preserve"> </w:t>
      </w:r>
      <w:r w:rsidRPr="00846497">
        <w:t xml:space="preserve">writer on economics and education, March 1, 2004, </w:t>
      </w:r>
      <w:hyperlink r:id="rId213" w:tgtFrame="_blank" w:history="1">
        <w:r w:rsidRPr="00846497">
          <w:rPr>
            <w:rStyle w:val="Hyperlink"/>
          </w:rPr>
          <w:t>http://www.commondreams.org/views04/0301-12.htm</w:t>
        </w:r>
      </w:hyperlink>
    </w:p>
    <w:p w:rsidR="00632517" w:rsidRDefault="00632517" w:rsidP="00632517">
      <w:pPr>
        <w:rPr>
          <w:rStyle w:val="StyleBoldUnderline"/>
        </w:rPr>
      </w:pPr>
      <w:r w:rsidRPr="00547599">
        <w:rPr>
          <w:sz w:val="16"/>
        </w:rPr>
        <w:t>As long as the US chooses the Grab the Oil alternative, the implications for national policy are inescapable. The combination of all these facts—</w:t>
      </w:r>
      <w:r w:rsidRPr="005F425B">
        <w:rPr>
          <w:rStyle w:val="StyleBoldUnderline"/>
          <w:highlight w:val="yellow"/>
        </w:rPr>
        <w:t>fixed supply, rapid depletion, lack of alternatives, severity of consequences, and hostility of current stockholding countries—drive the US to HAVE to adopt an aggressive (pre-emptive) military posture and to carry out a nakedly colonial expropriation of resources from weaker countries around the world. This is why the US operates some 700 military bases around the world and spends over half a trillion dollars per year on military affairs</w:t>
      </w:r>
      <w:r w:rsidRPr="00547599">
        <w:rPr>
          <w:sz w:val="16"/>
        </w:rPr>
        <w:t xml:space="preserve">, more than all the rest of the world—its “allies” included—combined. This is why the Defense Department’s latest Quadrennial Review stated, “The US must retain the capability to send well-armed and logistically supported forces to critical points around the globe, even in the face of enemy opposition.” This is why Pentagon brass say internally that current force levels are inadequate to the strategic challenges they face and that they will have to re-instate the draft after the 2004 elections. But </w:t>
      </w:r>
      <w:r w:rsidRPr="005F425B">
        <w:rPr>
          <w:rStyle w:val="StyleBoldUnderline"/>
          <w:highlight w:val="yellow"/>
        </w:rPr>
        <w:t xml:space="preserve">the provocation occasioned by grabbing the oil, especially from nations ideologically hostile to the US, means that </w:t>
      </w:r>
      <w:r w:rsidRPr="005F425B">
        <w:rPr>
          <w:rStyle w:val="Emphasis"/>
          <w:highlight w:val="yellow"/>
        </w:rPr>
        <w:t>military attacks on the US and the recourse to military responses will only intensify</w:t>
      </w:r>
      <w:r w:rsidRPr="005F425B">
        <w:rPr>
          <w:rStyle w:val="StyleBoldUnderline"/>
          <w:highlight w:val="yellow"/>
        </w:rPr>
        <w:t xml:space="preserve"> until the US is embroiled in unending global conflict.</w:t>
      </w:r>
      <w:r w:rsidRPr="001F0E9D">
        <w:rPr>
          <w:rStyle w:val="StyleBoldUnderline"/>
        </w:rPr>
        <w:t xml:space="preserve"> </w:t>
      </w:r>
    </w:p>
    <w:p w:rsidR="00632517" w:rsidRPr="005F425B" w:rsidRDefault="00632517" w:rsidP="00632517">
      <w:pPr>
        <w:pStyle w:val="Heading4"/>
        <w:rPr>
          <w:rStyle w:val="StyleStyleBold12pt"/>
          <w:b/>
        </w:rPr>
      </w:pPr>
      <w:r w:rsidRPr="005F425B">
        <w:rPr>
          <w:rStyle w:val="StyleStyleBold12pt"/>
        </w:rPr>
        <w:t>Latin American relations solve oil dependence:</w:t>
      </w:r>
    </w:p>
    <w:p w:rsidR="00632517" w:rsidRPr="00CF229A" w:rsidRDefault="00632517" w:rsidP="00632517">
      <w:pPr>
        <w:ind w:left="720"/>
      </w:pPr>
      <w:r w:rsidRPr="00D447D6">
        <w:rPr>
          <w:rStyle w:val="StyleStyleBold12pt"/>
        </w:rPr>
        <w:t>Shifter 12</w:t>
      </w:r>
      <w:r w:rsidRPr="00CF229A">
        <w:t xml:space="preserve"> </w:t>
      </w:r>
      <w:r w:rsidRPr="00547599">
        <w:rPr>
          <w:sz w:val="20"/>
        </w:rPr>
        <w:t xml:space="preserve">(Michael is the President of Inter-American Dialogue. “Remaking the Relationship: The United States and Latin America,” April, IAD Policy Report, </w:t>
      </w:r>
      <w:hyperlink r:id="rId214" w:history="1">
        <w:r w:rsidRPr="002036B3">
          <w:rPr>
            <w:rStyle w:val="Hyperlink"/>
            <w:sz w:val="20"/>
          </w:rPr>
          <w:t>http://www.thedialogue.org/PublicationFiles/IAD2012Policy ReportFINAL.pdf</w:t>
        </w:r>
      </w:hyperlink>
      <w:r w:rsidRPr="00547599">
        <w:rPr>
          <w:sz w:val="20"/>
        </w:rPr>
        <w:t>, Accessed 1/23/2013, rwg)</w:t>
      </w:r>
    </w:p>
    <w:p w:rsidR="00632517" w:rsidRPr="00547599" w:rsidRDefault="00632517" w:rsidP="00632517">
      <w:pPr>
        <w:rPr>
          <w:sz w:val="16"/>
        </w:rPr>
      </w:pPr>
      <w:r w:rsidRPr="005F425B">
        <w:rPr>
          <w:rStyle w:val="StyleBoldUnderline"/>
          <w:highlight w:val="yellow"/>
        </w:rPr>
        <w:t>Even a cursory examination of the numbers points to how much the United</w:t>
      </w:r>
      <w:r>
        <w:rPr>
          <w:rStyle w:val="StyleBoldUnderline"/>
          <w:highlight w:val="yellow"/>
        </w:rPr>
        <w:t xml:space="preserve"> </w:t>
      </w:r>
      <w:r w:rsidRPr="005F425B">
        <w:rPr>
          <w:rStyle w:val="StyleBoldUnderline"/>
          <w:highlight w:val="yellow"/>
        </w:rPr>
        <w:t>States depends on the region for oil</w:t>
      </w:r>
      <w:r w:rsidRPr="00547599">
        <w:rPr>
          <w:sz w:val="16"/>
        </w:rPr>
        <w:t xml:space="preserve"> and minerals. </w:t>
      </w:r>
      <w:r w:rsidRPr="005F425B">
        <w:rPr>
          <w:rStyle w:val="StyleBoldUnderline"/>
          <w:highlight w:val="yellow"/>
        </w:rPr>
        <w:t>Latin America accounts</w:t>
      </w:r>
      <w:r>
        <w:rPr>
          <w:rStyle w:val="StyleBoldUnderline"/>
          <w:highlight w:val="yellow"/>
        </w:rPr>
        <w:t xml:space="preserve"> </w:t>
      </w:r>
      <w:r w:rsidRPr="005F425B">
        <w:rPr>
          <w:rStyle w:val="StyleBoldUnderline"/>
          <w:highlight w:val="yellow"/>
        </w:rPr>
        <w:t xml:space="preserve">for a third of </w:t>
      </w:r>
      <w:r w:rsidRPr="005F425B">
        <w:rPr>
          <w:rStyle w:val="Emphasis"/>
          <w:highlight w:val="yellow"/>
        </w:rPr>
        <w:t>US oil imports</w:t>
      </w:r>
      <w:r w:rsidRPr="005F425B">
        <w:rPr>
          <w:rStyle w:val="StyleBoldUnderline"/>
          <w:highlight w:val="yellow"/>
        </w:rPr>
        <w:t>.</w:t>
      </w:r>
      <w:r w:rsidRPr="00547599">
        <w:rPr>
          <w:sz w:val="16"/>
        </w:rPr>
        <w:t xml:space="preserve"> Mexico is the second-biggest supplier after Canada. Venezuela, Brazil, and Colombia sit among the top dozen, and</w:t>
      </w:r>
    </w:p>
    <w:p w:rsidR="00632517" w:rsidRDefault="00632517" w:rsidP="00632517">
      <w:pPr>
        <w:rPr>
          <w:rStyle w:val="StyleBoldUnderline"/>
        </w:rPr>
      </w:pPr>
      <w:r w:rsidRPr="00547599">
        <w:rPr>
          <w:sz w:val="16"/>
        </w:rPr>
        <w:t xml:space="preserve">imports from Brazil are poised to rise sharply with its recent offshore discoveries.  Within a decade, Brazil and Mexico may be two of the three largest suppliers of oil to the United States. </w:t>
      </w:r>
      <w:r w:rsidRPr="005F425B">
        <w:rPr>
          <w:rStyle w:val="StyleBoldUnderline"/>
          <w:highlight w:val="yellow"/>
        </w:rPr>
        <w:t xml:space="preserve">The potential for </w:t>
      </w:r>
      <w:r w:rsidRPr="005F425B">
        <w:rPr>
          <w:rStyle w:val="Emphasis"/>
          <w:highlight w:val="yellow"/>
        </w:rPr>
        <w:t>heightened energy</w:t>
      </w:r>
      <w:r>
        <w:rPr>
          <w:rStyle w:val="Emphasis"/>
          <w:highlight w:val="yellow"/>
        </w:rPr>
        <w:t xml:space="preserve"> </w:t>
      </w:r>
      <w:r w:rsidRPr="005F425B">
        <w:rPr>
          <w:rStyle w:val="Emphasis"/>
          <w:highlight w:val="yellow"/>
        </w:rPr>
        <w:t xml:space="preserve">cooperation </w:t>
      </w:r>
      <w:r w:rsidRPr="005F425B">
        <w:rPr>
          <w:rStyle w:val="StyleBoldUnderline"/>
          <w:highlight w:val="yellow"/>
        </w:rPr>
        <w:t xml:space="preserve">in the Americas </w:t>
      </w:r>
      <w:r w:rsidRPr="005F425B">
        <w:rPr>
          <w:rStyle w:val="Emphasis"/>
          <w:highlight w:val="yellow"/>
        </w:rPr>
        <w:t>is huge,</w:t>
      </w:r>
      <w:r w:rsidRPr="005F425B">
        <w:rPr>
          <w:rStyle w:val="StyleBoldUnderline"/>
          <w:highlight w:val="yellow"/>
        </w:rPr>
        <w:t xml:space="preserve"> with wide-ranging ramifications for</w:t>
      </w:r>
      <w:r>
        <w:rPr>
          <w:rStyle w:val="StyleBoldUnderline"/>
          <w:highlight w:val="yellow"/>
        </w:rPr>
        <w:t xml:space="preserve"> </w:t>
      </w:r>
      <w:r w:rsidRPr="005F425B">
        <w:rPr>
          <w:rStyle w:val="StyleBoldUnderline"/>
          <w:highlight w:val="yellow"/>
        </w:rPr>
        <w:t>economic well-being and climate change.</w:t>
      </w:r>
    </w:p>
    <w:p w:rsidR="00632517" w:rsidRDefault="00632517" w:rsidP="00632517">
      <w:pPr>
        <w:rPr>
          <w:rStyle w:val="StyleBoldUnderline"/>
        </w:rPr>
      </w:pPr>
    </w:p>
    <w:p w:rsidR="00632517" w:rsidRDefault="00632517" w:rsidP="00632517">
      <w:pPr>
        <w:pStyle w:val="Heading3"/>
      </w:pPr>
      <w:bookmarkStart w:id="242" w:name="_Toc350547623"/>
      <w:bookmarkStart w:id="243" w:name="_Toc360209712"/>
      <w:r>
        <w:t>Latin American Relations—Oil Prices Impact</w:t>
      </w:r>
      <w:bookmarkEnd w:id="242"/>
      <w:bookmarkEnd w:id="243"/>
    </w:p>
    <w:p w:rsidR="00632517" w:rsidRDefault="00632517" w:rsidP="00632517">
      <w:pPr>
        <w:pStyle w:val="Heading4"/>
      </w:pPr>
      <w:r>
        <w:t>US-Latin American relations solve high oil prices:</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15" w:history="1">
        <w:r w:rsidRPr="0030459F">
          <w:rPr>
            <w:rStyle w:val="Hyperlink"/>
          </w:rPr>
          <w:t>http://www.cfr.org/mexico/us-latin-america-relations/p16279</w:t>
        </w:r>
      </w:hyperlink>
      <w:r w:rsidRPr="0030459F">
        <w:rPr>
          <w:rStyle w:val="StyleBoldUnderline"/>
          <w:b w:val="0"/>
        </w:rPr>
        <w:t>, Accessed 1/23/2013, rwg)</w:t>
      </w:r>
    </w:p>
    <w:p w:rsidR="00632517" w:rsidRPr="00E040DF" w:rsidRDefault="00632517" w:rsidP="00632517">
      <w:pPr>
        <w:rPr>
          <w:rStyle w:val="StyleBoldUnderline"/>
          <w:highlight w:val="yellow"/>
        </w:rPr>
      </w:pPr>
      <w:r w:rsidRPr="00E040DF">
        <w:rPr>
          <w:rStyle w:val="StyleBoldUnderline"/>
          <w:highlight w:val="yellow"/>
        </w:rPr>
        <w:t>There is a unique opportunity in the energy sector for genuine and</w:t>
      </w:r>
    </w:p>
    <w:p w:rsidR="00632517" w:rsidRPr="00E040DF" w:rsidRDefault="00632517" w:rsidP="00632517">
      <w:pPr>
        <w:rPr>
          <w:rStyle w:val="StyleBoldUnderline"/>
          <w:highlight w:val="yellow"/>
        </w:rPr>
      </w:pPr>
      <w:r w:rsidRPr="00E040DF">
        <w:rPr>
          <w:rStyle w:val="StyleBoldUnderline"/>
          <w:highlight w:val="yellow"/>
        </w:rPr>
        <w:t xml:space="preserve">constructive </w:t>
      </w:r>
      <w:r w:rsidRPr="00E040DF">
        <w:rPr>
          <w:rStyle w:val="Emphasis"/>
          <w:highlight w:val="yellow"/>
        </w:rPr>
        <w:t>collaboration and cooperation</w:t>
      </w:r>
      <w:r w:rsidRPr="00E040DF">
        <w:rPr>
          <w:rStyle w:val="StyleBoldUnderline"/>
          <w:highlight w:val="yellow"/>
        </w:rPr>
        <w:t xml:space="preserve"> between Latin American</w:t>
      </w:r>
    </w:p>
    <w:p w:rsidR="00632517" w:rsidRDefault="00632517" w:rsidP="00632517">
      <w:r w:rsidRPr="00E040DF">
        <w:rPr>
          <w:rStyle w:val="StyleBoldUnderline"/>
          <w:highlight w:val="yellow"/>
        </w:rPr>
        <w:t>nations and the United States</w:t>
      </w:r>
      <w:r>
        <w:t xml:space="preserve"> by addressing the growing challenges of</w:t>
      </w:r>
    </w:p>
    <w:p w:rsidR="00632517" w:rsidRDefault="00632517" w:rsidP="00632517">
      <w:r>
        <w:t>energy security and climate change.</w:t>
      </w:r>
    </w:p>
    <w:p w:rsidR="00632517" w:rsidRDefault="00632517" w:rsidP="00632517">
      <w:r>
        <w:t>Promote Cooperation and Investment in Traditional Energy Sources</w:t>
      </w:r>
    </w:p>
    <w:p w:rsidR="00632517" w:rsidRPr="00E040DF" w:rsidRDefault="00632517" w:rsidP="00632517">
      <w:pPr>
        <w:rPr>
          <w:rStyle w:val="StyleBoldUnderline"/>
          <w:highlight w:val="yellow"/>
        </w:rPr>
      </w:pPr>
      <w:r w:rsidRPr="00E040DF">
        <w:rPr>
          <w:rStyle w:val="StyleBoldUnderline"/>
          <w:highlight w:val="yellow"/>
        </w:rPr>
        <w:t xml:space="preserve">In the </w:t>
      </w:r>
      <w:r w:rsidRPr="00E040DF">
        <w:rPr>
          <w:rStyle w:val="Emphasis"/>
          <w:highlight w:val="yellow"/>
        </w:rPr>
        <w:t>oil and gas sectors</w:t>
      </w:r>
      <w:r w:rsidRPr="00E040DF">
        <w:rPr>
          <w:rStyle w:val="StyleBoldUnderline"/>
          <w:highlight w:val="yellow"/>
        </w:rPr>
        <w:t>, more effective production and extraction</w:t>
      </w:r>
    </w:p>
    <w:p w:rsidR="00632517" w:rsidRPr="00E040DF" w:rsidRDefault="00632517" w:rsidP="00632517">
      <w:pPr>
        <w:rPr>
          <w:rStyle w:val="Emphasis"/>
          <w:highlight w:val="yellow"/>
        </w:rPr>
      </w:pPr>
      <w:r w:rsidRPr="00E040DF">
        <w:rPr>
          <w:rStyle w:val="StyleBoldUnderline"/>
          <w:highlight w:val="yellow"/>
        </w:rPr>
        <w:t xml:space="preserve">will increase worldwide energy supply and </w:t>
      </w:r>
      <w:r w:rsidRPr="00E040DF">
        <w:rPr>
          <w:rStyle w:val="Emphasis"/>
          <w:highlight w:val="yellow"/>
        </w:rPr>
        <w:t>put downward pressure on</w:t>
      </w:r>
    </w:p>
    <w:p w:rsidR="00632517" w:rsidRDefault="00632517" w:rsidP="00632517">
      <w:r w:rsidRPr="00E040DF">
        <w:rPr>
          <w:rStyle w:val="Emphasis"/>
          <w:highlight w:val="yellow"/>
        </w:rPr>
        <w:t>prices</w:t>
      </w:r>
      <w:r>
        <w:t>. While U.S. influence is limited (particularly with the growing</w:t>
      </w:r>
    </w:p>
    <w:p w:rsidR="00632517" w:rsidRDefault="00632517" w:rsidP="00632517">
      <w:r>
        <w:t>role of national oil companies in the region and worldwide), it can</w:t>
      </w:r>
    </w:p>
    <w:p w:rsidR="00632517" w:rsidRDefault="00632517" w:rsidP="00632517">
      <w:r>
        <w:t>encourage two developments. First, the Task Force recommends supporting</w:t>
      </w:r>
    </w:p>
    <w:p w:rsidR="00632517" w:rsidRDefault="00632517" w:rsidP="00632517">
      <w:r>
        <w:t>the creation of subregional and regional energy working groups on the model</w:t>
      </w:r>
    </w:p>
    <w:p w:rsidR="00632517" w:rsidRDefault="00632517" w:rsidP="00632517">
      <w:r>
        <w:t>of the North American Energy Working Group. To depoliticize energy</w:t>
      </w:r>
    </w:p>
    <w:p w:rsidR="00632517" w:rsidRDefault="00632517" w:rsidP="00632517">
      <w:r>
        <w:t>cooperation, such organizations should concentrate on technical issues</w:t>
      </w:r>
    </w:p>
    <w:p w:rsidR="00632517" w:rsidRDefault="00632517" w:rsidP="00632517">
      <w:r>
        <w:t>such as data exchange, electricity connectivity, fuel standards, infrastructure</w:t>
      </w:r>
    </w:p>
    <w:p w:rsidR="00632517" w:rsidRDefault="00632517" w:rsidP="00632517">
      <w:r>
        <w:t>protection, environmental sustainability, and lessons learned. Second,</w:t>
      </w:r>
    </w:p>
    <w:p w:rsidR="00632517" w:rsidRDefault="00632517" w:rsidP="00632517">
      <w:r>
        <w:t>the Task Force recommends that the United States actively support environmentally</w:t>
      </w:r>
    </w:p>
    <w:p w:rsidR="00632517" w:rsidRDefault="00632517" w:rsidP="00632517">
      <w:r>
        <w:t>sustainable energy infrastructure financing in Latin America through</w:t>
      </w:r>
    </w:p>
    <w:p w:rsidR="00632517" w:rsidRDefault="00632517" w:rsidP="00632517">
      <w:r>
        <w:t>multilateral lending institutions and foreign direct investment. In particular,</w:t>
      </w:r>
    </w:p>
    <w:p w:rsidR="00632517" w:rsidRDefault="00632517" w:rsidP="00632517">
      <w:r>
        <w:t>the United States can facilitate funding for the last stages of Peru’s</w:t>
      </w:r>
    </w:p>
    <w:p w:rsidR="00632517" w:rsidRDefault="00632517" w:rsidP="00632517">
      <w:r>
        <w:t>Camisea natural gas project.</w:t>
      </w:r>
    </w:p>
    <w:p w:rsidR="00632517" w:rsidRDefault="00632517" w:rsidP="00632517">
      <w:pPr>
        <w:rPr>
          <w:rStyle w:val="StyleBoldUnderline"/>
        </w:rPr>
      </w:pPr>
    </w:p>
    <w:p w:rsidR="00632517" w:rsidRDefault="00632517" w:rsidP="00632517">
      <w:pPr>
        <w:rPr>
          <w:rStyle w:val="StyleBoldUnderline"/>
        </w:rPr>
      </w:pPr>
      <w:r>
        <w:rPr>
          <w:rStyle w:val="StyleBoldUnderline"/>
        </w:rPr>
        <w:br w:type="page"/>
      </w:r>
    </w:p>
    <w:p w:rsidR="00632517" w:rsidRDefault="00632517" w:rsidP="00632517">
      <w:pPr>
        <w:pStyle w:val="Heading3"/>
      </w:pPr>
      <w:bookmarkStart w:id="244" w:name="_Toc350547624"/>
      <w:bookmarkStart w:id="245" w:name="_Toc360209713"/>
      <w:r>
        <w:t>Latin American Relations:  Poverty Impacts</w:t>
      </w:r>
      <w:bookmarkEnd w:id="244"/>
      <w:bookmarkEnd w:id="245"/>
    </w:p>
    <w:p w:rsidR="00632517" w:rsidRPr="00350C26" w:rsidRDefault="00632517" w:rsidP="00632517">
      <w:pPr>
        <w:pStyle w:val="Heading4"/>
        <w:rPr>
          <w:rStyle w:val="StyleBoldUnderline"/>
          <w:b/>
          <w:szCs w:val="26"/>
        </w:rPr>
      </w:pPr>
      <w:r w:rsidRPr="00350C26">
        <w:rPr>
          <w:rStyle w:val="StyleBoldUnderline"/>
          <w:b/>
          <w:szCs w:val="26"/>
        </w:rPr>
        <w:t>Immigration reform key to bolstering Latin American economies:</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16" w:history="1">
        <w:r w:rsidRPr="0030459F">
          <w:rPr>
            <w:rStyle w:val="Hyperlink"/>
          </w:rPr>
          <w:t>http://www.cfr.org/mexico/us-latin-america-relations/p16279</w:t>
        </w:r>
      </w:hyperlink>
      <w:r w:rsidRPr="0030459F">
        <w:rPr>
          <w:rStyle w:val="StyleBoldUnderline"/>
          <w:b w:val="0"/>
        </w:rPr>
        <w:t>, Accessed 1/23/2013, rwg)</w:t>
      </w:r>
    </w:p>
    <w:p w:rsidR="00632517" w:rsidRPr="00350C26" w:rsidRDefault="00632517" w:rsidP="00632517">
      <w:pPr>
        <w:rPr>
          <w:rStyle w:val="StyleBoldUnderline"/>
          <w:highlight w:val="yellow"/>
        </w:rPr>
      </w:pPr>
      <w:r>
        <w:t xml:space="preserve">Finally, </w:t>
      </w:r>
      <w:r w:rsidRPr="00350C26">
        <w:rPr>
          <w:rStyle w:val="StyleBoldUnderline"/>
          <w:highlight w:val="yellow"/>
        </w:rPr>
        <w:t>the failures of U.S. immigration policy have become a</w:t>
      </w:r>
    </w:p>
    <w:p w:rsidR="00632517" w:rsidRDefault="00632517" w:rsidP="00632517">
      <w:r w:rsidRPr="00350C26">
        <w:rPr>
          <w:rStyle w:val="StyleBoldUnderline"/>
          <w:highlight w:val="yellow"/>
        </w:rPr>
        <w:t>foreign policy problem</w:t>
      </w:r>
      <w:r>
        <w:t>. In the United States, immigration is largely</w:t>
      </w:r>
    </w:p>
    <w:p w:rsidR="00632517" w:rsidRPr="00350C26" w:rsidRDefault="00632517" w:rsidP="00632517">
      <w:pPr>
        <w:rPr>
          <w:rStyle w:val="StyleBoldUnderline"/>
          <w:highlight w:val="yellow"/>
        </w:rPr>
      </w:pPr>
      <w:r>
        <w:t xml:space="preserve">considered a domestic policy issue. But </w:t>
      </w:r>
      <w:r w:rsidRPr="00350C26">
        <w:rPr>
          <w:rStyle w:val="StyleBoldUnderline"/>
          <w:highlight w:val="yellow"/>
        </w:rPr>
        <w:t>given the profound impact that</w:t>
      </w:r>
    </w:p>
    <w:p w:rsidR="00632517" w:rsidRPr="00350C26" w:rsidRDefault="00632517" w:rsidP="00632517">
      <w:pPr>
        <w:rPr>
          <w:rStyle w:val="StyleBoldUnderline"/>
          <w:highlight w:val="yellow"/>
        </w:rPr>
      </w:pPr>
      <w:r w:rsidRPr="00350C26">
        <w:rPr>
          <w:rStyle w:val="StyleBoldUnderline"/>
          <w:highlight w:val="yellow"/>
        </w:rPr>
        <w:t>U.S. immigration policy has on many Latin American nations, it is</w:t>
      </w:r>
    </w:p>
    <w:p w:rsidR="00632517" w:rsidRPr="00350C26" w:rsidRDefault="00632517" w:rsidP="00632517">
      <w:pPr>
        <w:rPr>
          <w:rStyle w:val="StyleBoldUnderline"/>
          <w:highlight w:val="yellow"/>
        </w:rPr>
      </w:pPr>
      <w:r w:rsidRPr="00350C26">
        <w:rPr>
          <w:rStyle w:val="StyleBoldUnderline"/>
          <w:highlight w:val="yellow"/>
        </w:rPr>
        <w:t>naturally considered a vital issue in their relations with the United</w:t>
      </w:r>
    </w:p>
    <w:p w:rsidR="00632517" w:rsidRDefault="00632517" w:rsidP="00632517">
      <w:r w:rsidRPr="00350C26">
        <w:rPr>
          <w:rStyle w:val="StyleBoldUnderline"/>
          <w:highlight w:val="yellow"/>
        </w:rPr>
        <w:t>States</w:t>
      </w:r>
      <w:r>
        <w:t>. The tenor of recent immigration debates and the failure to pass</w:t>
      </w:r>
    </w:p>
    <w:p w:rsidR="00632517" w:rsidRDefault="00632517" w:rsidP="00632517">
      <w:r>
        <w:t>meaningful immigration reform have hurt U.S. standing in the region,</w:t>
      </w:r>
    </w:p>
    <w:p w:rsidR="00632517" w:rsidRDefault="00632517" w:rsidP="00632517">
      <w:r>
        <w:t>asmany Latin American nations (including those without large populations</w:t>
      </w:r>
    </w:p>
    <w:p w:rsidR="00632517" w:rsidRDefault="00632517" w:rsidP="00632517">
      <w:r>
        <w:t>in the United States) perceive current laws as discriminatory and</w:t>
      </w:r>
    </w:p>
    <w:p w:rsidR="00632517" w:rsidRDefault="00632517" w:rsidP="00632517">
      <w:r>
        <w:t>unfair toward their citizens.</w:t>
      </w:r>
    </w:p>
    <w:p w:rsidR="00632517" w:rsidRDefault="00632517" w:rsidP="00632517">
      <w:r>
        <w:t>The Task Force finds that comprehensive immigration reform is necessary</w:t>
      </w:r>
    </w:p>
    <w:p w:rsidR="00632517" w:rsidRDefault="00632517" w:rsidP="00632517">
      <w:r>
        <w:t>to create a system that better meets U.S. security, economic, and foreign policy</w:t>
      </w:r>
    </w:p>
    <w:p w:rsidR="00632517" w:rsidRPr="00350C26" w:rsidRDefault="00632517" w:rsidP="00632517">
      <w:pPr>
        <w:rPr>
          <w:rStyle w:val="StyleBoldUnderline"/>
          <w:highlight w:val="yellow"/>
        </w:rPr>
      </w:pPr>
      <w:r>
        <w:t xml:space="preserve">interests, and must be a priority for the next administration. </w:t>
      </w:r>
      <w:r w:rsidRPr="00350C26">
        <w:rPr>
          <w:rStyle w:val="StyleBoldUnderline"/>
          <w:highlight w:val="yellow"/>
        </w:rPr>
        <w:t>A system that</w:t>
      </w:r>
    </w:p>
    <w:p w:rsidR="00632517" w:rsidRPr="00350C26" w:rsidRDefault="00632517" w:rsidP="00632517">
      <w:pPr>
        <w:rPr>
          <w:rStyle w:val="StyleBoldUnderline"/>
          <w:highlight w:val="yellow"/>
        </w:rPr>
      </w:pPr>
      <w:r w:rsidRPr="00350C26">
        <w:rPr>
          <w:rStyle w:val="StyleBoldUnderline"/>
          <w:highlight w:val="yellow"/>
        </w:rPr>
        <w:t>offers incentives to migrate legally, to work hard and gain skills while</w:t>
      </w:r>
    </w:p>
    <w:p w:rsidR="00632517" w:rsidRPr="00350C26" w:rsidRDefault="00632517" w:rsidP="00632517">
      <w:pPr>
        <w:rPr>
          <w:rStyle w:val="StyleBoldUnderline"/>
          <w:highlight w:val="yellow"/>
        </w:rPr>
      </w:pPr>
      <w:r w:rsidRPr="00350C26">
        <w:rPr>
          <w:rStyle w:val="StyleBoldUnderline"/>
          <w:highlight w:val="yellow"/>
        </w:rPr>
        <w:t>in the United States, and to return to the countries of origin eventually</w:t>
      </w:r>
    </w:p>
    <w:p w:rsidR="00632517" w:rsidRPr="00350C26" w:rsidRDefault="00632517" w:rsidP="00632517">
      <w:pPr>
        <w:rPr>
          <w:rStyle w:val="StyleBoldUnderline"/>
          <w:highlight w:val="yellow"/>
        </w:rPr>
      </w:pPr>
      <w:r w:rsidRPr="00350C26">
        <w:rPr>
          <w:rStyle w:val="StyleBoldUnderline"/>
          <w:highlight w:val="yellow"/>
        </w:rPr>
        <w:t>with the acquired capital and skills would not only benefit the United</w:t>
      </w:r>
    </w:p>
    <w:p w:rsidR="00632517" w:rsidRPr="00350C26" w:rsidRDefault="00632517" w:rsidP="00632517">
      <w:pPr>
        <w:rPr>
          <w:rStyle w:val="Emphasis"/>
          <w:highlight w:val="yellow"/>
        </w:rPr>
      </w:pPr>
      <w:r w:rsidRPr="00350C26">
        <w:rPr>
          <w:rStyle w:val="StyleBoldUnderline"/>
          <w:highlight w:val="yellow"/>
        </w:rPr>
        <w:t xml:space="preserve">States, it would also foster </w:t>
      </w:r>
      <w:r w:rsidRPr="00350C26">
        <w:rPr>
          <w:rStyle w:val="Emphasis"/>
          <w:highlight w:val="yellow"/>
        </w:rPr>
        <w:t>economic and political development in</w:t>
      </w:r>
    </w:p>
    <w:p w:rsidR="00632517" w:rsidRDefault="00632517" w:rsidP="00632517">
      <w:pPr>
        <w:pStyle w:val="Heading4"/>
      </w:pPr>
      <w:r w:rsidRPr="00350C26">
        <w:rPr>
          <w:rStyle w:val="Emphasis"/>
          <w:highlight w:val="yellow"/>
        </w:rPr>
        <w:t>Latin America.</w:t>
      </w:r>
    </w:p>
    <w:p w:rsidR="00632517" w:rsidRPr="0030459F" w:rsidRDefault="00632517" w:rsidP="00632517">
      <w:pPr>
        <w:pStyle w:val="Heading4"/>
        <w:rPr>
          <w:rStyle w:val="StyleBoldUnderline"/>
          <w:b/>
          <w:szCs w:val="26"/>
        </w:rPr>
      </w:pPr>
      <w:r>
        <w:rPr>
          <w:rStyle w:val="StyleBoldUnderline"/>
          <w:b/>
          <w:szCs w:val="26"/>
        </w:rPr>
        <w:t>Poverty is endemic in Latin America:</w:t>
      </w:r>
    </w:p>
    <w:p w:rsidR="00632517" w:rsidRPr="0030459F"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17" w:history="1">
        <w:r w:rsidRPr="0030459F">
          <w:rPr>
            <w:rStyle w:val="Hyperlink"/>
          </w:rPr>
          <w:t>http://www.cfr.org/mexico/us-latin-america-relations/p16279</w:t>
        </w:r>
      </w:hyperlink>
      <w:r w:rsidRPr="0030459F">
        <w:rPr>
          <w:rStyle w:val="StyleBoldUnderline"/>
          <w:b w:val="0"/>
        </w:rPr>
        <w:t>, Accessed 1/23/2013, rwg)</w:t>
      </w:r>
    </w:p>
    <w:p w:rsidR="00632517" w:rsidRDefault="00632517" w:rsidP="00632517"/>
    <w:p w:rsidR="00632517" w:rsidRDefault="00632517" w:rsidP="00632517">
      <w:r>
        <w:t>Despite the widespread liberalization of Latin American markets</w:t>
      </w:r>
    </w:p>
    <w:p w:rsidR="00632517" w:rsidRDefault="00632517" w:rsidP="00632517">
      <w:r>
        <w:t>and the initiation of targeted development aid programs, nearly 200</w:t>
      </w:r>
    </w:p>
    <w:p w:rsidR="00632517" w:rsidRPr="0030459F" w:rsidRDefault="00632517" w:rsidP="00632517">
      <w:pPr>
        <w:rPr>
          <w:rStyle w:val="StyleBoldUnderline"/>
          <w:highlight w:val="yellow"/>
        </w:rPr>
      </w:pPr>
      <w:r>
        <w:t xml:space="preserve">million </w:t>
      </w:r>
      <w:r w:rsidRPr="0030459F">
        <w:rPr>
          <w:rStyle w:val="StyleBoldUnderline"/>
          <w:highlight w:val="yellow"/>
        </w:rPr>
        <w:t>Latin Americans—37 percent of the region’s population—still</w:t>
      </w:r>
    </w:p>
    <w:p w:rsidR="00632517" w:rsidRPr="0030459F" w:rsidRDefault="00632517" w:rsidP="00632517">
      <w:pPr>
        <w:rPr>
          <w:rStyle w:val="StyleBoldUnderline"/>
          <w:highlight w:val="yellow"/>
        </w:rPr>
      </w:pPr>
      <w:r w:rsidRPr="0030459F">
        <w:rPr>
          <w:rStyle w:val="StyleBoldUnderline"/>
          <w:highlight w:val="yellow"/>
        </w:rPr>
        <w:t>live in poverty, and the region remains one of the most income-unequal</w:t>
      </w:r>
    </w:p>
    <w:p w:rsidR="00632517" w:rsidRDefault="00632517" w:rsidP="00632517">
      <w:r w:rsidRPr="0030459F">
        <w:rPr>
          <w:rStyle w:val="StyleBoldUnderline"/>
          <w:highlight w:val="yellow"/>
        </w:rPr>
        <w:t>in the world</w:t>
      </w:r>
      <w:r>
        <w:t>. The resulting socioeconomic barriers hinder U.S. interests</w:t>
      </w:r>
    </w:p>
    <w:p w:rsidR="00632517" w:rsidRDefault="00632517" w:rsidP="00632517">
      <w:r>
        <w:t>by spawning political polarization and social turmoil, exposing the</w:t>
      </w:r>
    </w:p>
    <w:p w:rsidR="00632517" w:rsidRDefault="00632517" w:rsidP="00632517">
      <w:r>
        <w:t>vulnerability of already weak state institutions,5 fueling violence, and</w:t>
      </w:r>
    </w:p>
    <w:p w:rsidR="00632517" w:rsidRDefault="00632517" w:rsidP="00632517">
      <w:r>
        <w:t>hindering economic growth. Poverty and inequality have also undermined</w:t>
      </w:r>
    </w:p>
    <w:p w:rsidR="00632517" w:rsidRDefault="00632517" w:rsidP="00632517">
      <w:r>
        <w:t>support for democracy, as Washington’s traditional focus on free and fair elections in its democracy promotion efforts has proved</w:t>
      </w:r>
    </w:p>
    <w:p w:rsidR="00632517" w:rsidRDefault="00632517" w:rsidP="00632517">
      <w:r>
        <w:t>insufficient to address fundamental concerns about economic and physical</w:t>
      </w:r>
    </w:p>
    <w:p w:rsidR="00632517" w:rsidRDefault="00632517" w:rsidP="00632517">
      <w:r>
        <w:t>security. LatinAmerica’s citizens rightly expect democracy to deliver</w:t>
      </w:r>
    </w:p>
    <w:p w:rsidR="00632517" w:rsidRDefault="00632517" w:rsidP="00632517">
      <w:r>
        <w:t>more equality, social justice, and prosperity—not just formal representation.</w:t>
      </w:r>
    </w:p>
    <w:p w:rsidR="00632517" w:rsidRDefault="00632517" w:rsidP="00632517"/>
    <w:p w:rsidR="00632517" w:rsidRDefault="00632517" w:rsidP="00632517">
      <w:pPr>
        <w:pStyle w:val="Heading4"/>
      </w:pPr>
      <w:r>
        <w:t>Latin American relations key to solve poverty:</w:t>
      </w:r>
    </w:p>
    <w:p w:rsidR="00632517" w:rsidRPr="0030459F"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18" w:history="1">
        <w:r w:rsidRPr="0030459F">
          <w:rPr>
            <w:rStyle w:val="Hyperlink"/>
          </w:rPr>
          <w:t>http://www.cfr.org/mexico/us-latin-america-relations/p16279</w:t>
        </w:r>
      </w:hyperlink>
      <w:r w:rsidRPr="0030459F">
        <w:rPr>
          <w:rStyle w:val="StyleBoldUnderline"/>
          <w:b w:val="0"/>
        </w:rPr>
        <w:t>, Accessed 1/23/2013, rwg)</w:t>
      </w:r>
    </w:p>
    <w:p w:rsidR="00632517" w:rsidRDefault="00632517" w:rsidP="00632517">
      <w:r>
        <w:t>Rather than an exhaustive study of U.S.-Latin America relations</w:t>
      </w:r>
    </w:p>
    <w:p w:rsidR="00632517" w:rsidRDefault="00632517" w:rsidP="00632517">
      <w:r>
        <w:t>and policies, this report does not reprise many long-standing initiatives or</w:t>
      </w:r>
    </w:p>
    <w:p w:rsidR="00632517" w:rsidRDefault="00632517" w:rsidP="00632517">
      <w:r>
        <w:t>the intricacies of each bilateral relationship. Nor, given Latin America’s</w:t>
      </w:r>
    </w:p>
    <w:p w:rsidR="00632517" w:rsidRDefault="00632517" w:rsidP="00632517">
      <w:r>
        <w:t>complexity and level of development, does it seek to define the entire</w:t>
      </w:r>
    </w:p>
    <w:p w:rsidR="00632517" w:rsidRPr="0030459F" w:rsidRDefault="00632517" w:rsidP="00632517">
      <w:pPr>
        <w:rPr>
          <w:rStyle w:val="StyleBoldUnderline"/>
          <w:highlight w:val="yellow"/>
        </w:rPr>
      </w:pPr>
      <w:r>
        <w:t xml:space="preserve">U.S. approach with one overarching grand idea. </w:t>
      </w:r>
      <w:r w:rsidRPr="0030459F">
        <w:rPr>
          <w:rStyle w:val="StyleBoldUnderline"/>
          <w:highlight w:val="yellow"/>
        </w:rPr>
        <w:t>Instead, the Task</w:t>
      </w:r>
    </w:p>
    <w:p w:rsidR="00632517" w:rsidRPr="0030459F" w:rsidRDefault="00632517" w:rsidP="00632517">
      <w:pPr>
        <w:rPr>
          <w:rStyle w:val="StyleBoldUnderline"/>
          <w:highlight w:val="yellow"/>
        </w:rPr>
      </w:pPr>
      <w:r w:rsidRPr="0030459F">
        <w:rPr>
          <w:rStyle w:val="StyleBoldUnderline"/>
          <w:highlight w:val="yellow"/>
        </w:rPr>
        <w:t>Force identifies four critical issues and four strategic relationships that</w:t>
      </w:r>
    </w:p>
    <w:p w:rsidR="00632517" w:rsidRDefault="00632517" w:rsidP="00632517">
      <w:r w:rsidRPr="0030459F">
        <w:rPr>
          <w:rStyle w:val="StyleBoldUnderline"/>
          <w:highlight w:val="yellow"/>
        </w:rPr>
        <w:t xml:space="preserve">merit special attentionat thispoint in time.  </w:t>
      </w:r>
      <w:r w:rsidRPr="0030459F">
        <w:rPr>
          <w:rStyle w:val="Emphasis"/>
          <w:highlight w:val="yellow"/>
        </w:rPr>
        <w:t>Poverty and inequality</w:t>
      </w:r>
      <w:r>
        <w:t>, public</w:t>
      </w:r>
    </w:p>
    <w:p w:rsidR="00632517" w:rsidRPr="0030459F" w:rsidRDefault="00632517" w:rsidP="00632517">
      <w:pPr>
        <w:rPr>
          <w:rStyle w:val="StyleBoldUnderline"/>
          <w:highlight w:val="yellow"/>
        </w:rPr>
      </w:pPr>
      <w:r>
        <w:t xml:space="preserve">security, human mobility, and energy security </w:t>
      </w:r>
      <w:r w:rsidRPr="0030459F">
        <w:rPr>
          <w:rStyle w:val="StyleBoldUnderline"/>
          <w:highlight w:val="yellow"/>
        </w:rPr>
        <w:t>represent fundamental</w:t>
      </w:r>
    </w:p>
    <w:p w:rsidR="00632517" w:rsidRPr="0030459F" w:rsidRDefault="00632517" w:rsidP="00632517">
      <w:pPr>
        <w:rPr>
          <w:rStyle w:val="Emphasis"/>
          <w:highlight w:val="yellow"/>
        </w:rPr>
      </w:pPr>
      <w:r w:rsidRPr="0030459F">
        <w:rPr>
          <w:rStyle w:val="StyleBoldUnderline"/>
          <w:highlight w:val="yellow"/>
        </w:rPr>
        <w:t xml:space="preserve">challenges and </w:t>
      </w:r>
      <w:r w:rsidRPr="0030459F">
        <w:rPr>
          <w:rStyle w:val="Emphasis"/>
          <w:highlight w:val="yellow"/>
        </w:rPr>
        <w:t>opportunities</w:t>
      </w:r>
      <w:r w:rsidRPr="0030459F">
        <w:rPr>
          <w:rStyle w:val="StyleBoldUnderline"/>
          <w:highlight w:val="yellow"/>
        </w:rPr>
        <w:t xml:space="preserve"> for the region and for </w:t>
      </w:r>
      <w:r w:rsidRPr="0030459F">
        <w:rPr>
          <w:rStyle w:val="Emphasis"/>
          <w:highlight w:val="yellow"/>
        </w:rPr>
        <w:t>U.S.-Latin America</w:t>
      </w:r>
    </w:p>
    <w:p w:rsidR="00632517" w:rsidRDefault="00632517" w:rsidP="00632517">
      <w:r w:rsidRPr="0030459F">
        <w:rPr>
          <w:rStyle w:val="Emphasis"/>
          <w:highlight w:val="yellow"/>
        </w:rPr>
        <w:t>relations</w:t>
      </w:r>
      <w:r w:rsidRPr="0030459F">
        <w:rPr>
          <w:rStyle w:val="StyleBoldUnderline"/>
          <w:highlight w:val="yellow"/>
        </w:rPr>
        <w:t>.</w:t>
      </w:r>
      <w:r>
        <w:t xml:space="preserve"> These factors affect traditional U.S. objectives of democracy</w:t>
      </w:r>
    </w:p>
    <w:p w:rsidR="00632517" w:rsidRDefault="00632517" w:rsidP="00632517">
      <w:r>
        <w:t>promotion, economic expansion, and counternarcotics. They also</w:t>
      </w:r>
    </w:p>
    <w:p w:rsidR="00632517" w:rsidRDefault="00632517" w:rsidP="00632517">
      <w:r>
        <w:t>reflect new policy issues arising from the increasing societal and economic</w:t>
      </w:r>
    </w:p>
    <w:p w:rsidR="00632517" w:rsidRDefault="00632517" w:rsidP="00632517">
      <w:r>
        <w:t>integration of the Western Hemisphere. In addition, the Task</w:t>
      </w:r>
    </w:p>
    <w:p w:rsidR="00632517" w:rsidRDefault="00632517" w:rsidP="00632517">
      <w:r>
        <w:t>Force calls for the deepening of theUnited States’ relationswithMexico</w:t>
      </w:r>
    </w:p>
    <w:p w:rsidR="00632517" w:rsidRDefault="00632517" w:rsidP="00632517">
      <w:r>
        <w:t>and Brazil, and the redefining of relations with Venezuela and Cuba.</w:t>
      </w:r>
    </w:p>
    <w:p w:rsidR="00632517" w:rsidRDefault="00632517" w:rsidP="00632517">
      <w:r>
        <w:br w:type="page"/>
      </w:r>
    </w:p>
    <w:p w:rsidR="00632517" w:rsidRDefault="00632517" w:rsidP="00632517">
      <w:pPr>
        <w:pStyle w:val="Heading3"/>
      </w:pPr>
      <w:bookmarkStart w:id="246" w:name="_Toc350547625"/>
      <w:bookmarkStart w:id="247" w:name="_Toc360209714"/>
      <w:r>
        <w:t>Latin American Relations:  Soft Power Impacts</w:t>
      </w:r>
      <w:bookmarkEnd w:id="246"/>
      <w:bookmarkEnd w:id="247"/>
    </w:p>
    <w:p w:rsidR="00632517" w:rsidRDefault="00632517" w:rsidP="00632517">
      <w:pPr>
        <w:pStyle w:val="Heading4"/>
      </w:pPr>
      <w:r>
        <w:t>Latin American relations key to US soft power:</w:t>
      </w:r>
    </w:p>
    <w:p w:rsidR="00632517" w:rsidRDefault="00632517" w:rsidP="00632517">
      <w:pPr>
        <w:ind w:left="720"/>
      </w:pPr>
      <w:r>
        <w:t xml:space="preserve">Christopher </w:t>
      </w:r>
      <w:r w:rsidRPr="006F67AF">
        <w:rPr>
          <w:rStyle w:val="StyleStyleBold12pt"/>
        </w:rPr>
        <w:t>Sabatini,</w:t>
      </w:r>
      <w:r>
        <w:t xml:space="preserve"> 6/13/20</w:t>
      </w:r>
      <w:r w:rsidRPr="006F67AF">
        <w:rPr>
          <w:rStyle w:val="StyleStyleBold12pt"/>
        </w:rPr>
        <w:t>12</w:t>
      </w:r>
      <w:r>
        <w:t xml:space="preserve"> (staff writer, “Why the U.S. can't afford to ignore Latin America,”</w:t>
      </w:r>
      <w:hyperlink r:id="rId219" w:history="1">
        <w:r w:rsidRPr="002036B3">
          <w:rPr>
            <w:rStyle w:val="Hyperlink"/>
          </w:rPr>
          <w:t>http://globalpublicsquare.blogs.cnn.com/2012/06/13/why-the-u-s-cant-afford-to-ignore-latin-america/</w:t>
        </w:r>
      </w:hyperlink>
      <w:r>
        <w:t>, Accessed 1/24/2013, rwg)</w:t>
      </w:r>
    </w:p>
    <w:p w:rsidR="00632517" w:rsidRPr="006F67AF" w:rsidRDefault="00632517" w:rsidP="00632517">
      <w:pPr>
        <w:rPr>
          <w:sz w:val="16"/>
        </w:rPr>
      </w:pPr>
      <w:r w:rsidRPr="006F67AF">
        <w:rPr>
          <w:sz w:val="16"/>
        </w:rPr>
        <w:t xml:space="preserve">But </w:t>
      </w:r>
      <w:r w:rsidRPr="006F67AF">
        <w:rPr>
          <w:rStyle w:val="StyleBoldUnderline"/>
          <w:highlight w:val="yellow"/>
        </w:rPr>
        <w:t>the need to shore up our allies and recognize legitimate threats south of the Rio Grande goes to the heart of the U.S.’ changing role in the world and its strategic interests</w:t>
      </w:r>
      <w:r w:rsidRPr="006F67AF">
        <w:rPr>
          <w:sz w:val="16"/>
        </w:rPr>
        <w:t xml:space="preserve"> within it.</w:t>
      </w:r>
      <w:r w:rsidRPr="006F67AF">
        <w:rPr>
          <w:sz w:val="12"/>
        </w:rPr>
        <w:t>¶</w:t>
      </w:r>
      <w:r w:rsidRPr="006F67AF">
        <w:rPr>
          <w:sz w:val="16"/>
        </w:rPr>
        <w:t xml:space="preserve"> Here are three reasons why the U.S. must include Latin America in its strategic calculations:</w:t>
      </w:r>
      <w:r w:rsidRPr="006F67AF">
        <w:rPr>
          <w:sz w:val="12"/>
        </w:rPr>
        <w:t>¶</w:t>
      </w:r>
      <w:r w:rsidRPr="006F67AF">
        <w:rPr>
          <w:sz w:val="16"/>
        </w:rPr>
        <w:t xml:space="preserve"> 1. Today, </w:t>
      </w:r>
      <w:r w:rsidRPr="006F67AF">
        <w:rPr>
          <w:rStyle w:val="StyleBoldUnderline"/>
          <w:highlight w:val="yellow"/>
        </w:rPr>
        <w:t>pursuing a global foreign policy requires regional allies.</w:t>
      </w:r>
      <w:r w:rsidRPr="006F67AF">
        <w:rPr>
          <w:sz w:val="12"/>
        </w:rPr>
        <w:t>¶</w:t>
      </w:r>
      <w:r w:rsidRPr="006F67AF">
        <w:rPr>
          <w:sz w:val="16"/>
        </w:rPr>
        <w:t xml:space="preserve"> </w:t>
      </w:r>
      <w:r w:rsidRPr="006F67AF">
        <w:rPr>
          <w:rStyle w:val="StyleBoldUnderline"/>
          <w:highlight w:val="yellow"/>
        </w:rPr>
        <w:t>Recently, countries with emerging economies have appeared to be taking positions diametrically opposed to the U.S. when it comes to matters of global governance</w:t>
      </w:r>
      <w:r w:rsidRPr="006F67AF">
        <w:rPr>
          <w:sz w:val="16"/>
        </w:rPr>
        <w:t xml:space="preserve"> and human rights. Take, for example, Russia and China’s stance on Syria, rejecting calls for intervention.</w:t>
      </w:r>
      <w:r w:rsidRPr="006F67AF">
        <w:rPr>
          <w:sz w:val="12"/>
        </w:rPr>
        <w:t>¶</w:t>
      </w:r>
      <w:r w:rsidRPr="006F67AF">
        <w:rPr>
          <w:sz w:val="16"/>
        </w:rPr>
        <w:t xml:space="preserve"> Another one of the BRICS, </w:t>
      </w:r>
      <w:r w:rsidRPr="006F67AF">
        <w:rPr>
          <w:rStyle w:val="StyleBoldUnderline"/>
          <w:highlight w:val="yellow"/>
        </w:rPr>
        <w:t>Brazil, tried to stave off the tightening of U.N. sanctions on Iran two years ago. And last year, Brazil also voiced its official opposition to intervention in Libya</w:t>
      </w:r>
      <w:r w:rsidRPr="006F67AF">
        <w:rPr>
          <w:sz w:val="16"/>
        </w:rPr>
        <w:t>, leading political scientist Randall Schweller to refer to Brazil as “a rising spoiler.”</w:t>
      </w:r>
      <w:r w:rsidRPr="006F67AF">
        <w:rPr>
          <w:sz w:val="12"/>
        </w:rPr>
        <w:t>¶</w:t>
      </w:r>
      <w:r w:rsidRPr="006F67AF">
        <w:rPr>
          <w:sz w:val="16"/>
        </w:rPr>
        <w:t xml:space="preserve"> </w:t>
      </w:r>
      <w:r w:rsidRPr="006F67AF">
        <w:rPr>
          <w:rStyle w:val="StyleBoldUnderline"/>
          <w:highlight w:val="yellow"/>
        </w:rPr>
        <w:t xml:space="preserve">At a time of (perceived) declining U.S. influence, it’s important that America </w:t>
      </w:r>
      <w:r w:rsidRPr="006F67AF">
        <w:rPr>
          <w:rStyle w:val="Emphasis"/>
          <w:highlight w:val="yellow"/>
        </w:rPr>
        <w:t>deepens its ties with regional allies</w:t>
      </w:r>
      <w:r w:rsidRPr="006F67AF">
        <w:rPr>
          <w:rStyle w:val="StyleBoldUnderline"/>
          <w:highlight w:val="yellow"/>
        </w:rPr>
        <w:t xml:space="preserve"> that might have been once taken for granted</w:t>
      </w:r>
      <w:r w:rsidRPr="006F67AF">
        <w:rPr>
          <w:sz w:val="16"/>
        </w:rPr>
        <w:t xml:space="preserve">. As emerging nations such as Brazil clamor for permanent seats on the U.N. Security Council and more representatives in the higher reaches of the World Bank and the International Monetary Fund, </w:t>
      </w:r>
      <w:r w:rsidRPr="006F67AF">
        <w:rPr>
          <w:rStyle w:val="StyleBoldUnderline"/>
          <w:highlight w:val="yellow"/>
        </w:rPr>
        <w:t>the U.S. will need to integrate them into global decision-making rather than isolate them.</w:t>
      </w:r>
      <w:r w:rsidRPr="006F67AF">
        <w:rPr>
          <w:rStyle w:val="StyleBoldUnderline"/>
          <w:b w:val="0"/>
          <w:sz w:val="12"/>
          <w:highlight w:val="yellow"/>
        </w:rPr>
        <w:t>¶</w:t>
      </w:r>
      <w:r w:rsidRPr="006F67AF">
        <w:rPr>
          <w:rStyle w:val="StyleBoldUnderline"/>
          <w:highlight w:val="yellow"/>
        </w:rPr>
        <w:t xml:space="preserve"> If not, they could be a thorn in the side of the U.S. as it tries to implement its foreign policy agenda.</w:t>
      </w:r>
      <w:r w:rsidRPr="006F67AF">
        <w:rPr>
          <w:sz w:val="16"/>
        </w:rPr>
        <w:t xml:space="preserve"> Worse, they could threaten to undermine efforts to defend international norms and human rights.</w:t>
      </w:r>
    </w:p>
    <w:p w:rsidR="00632517" w:rsidRDefault="00632517" w:rsidP="00632517">
      <w:pPr>
        <w:pStyle w:val="Heading4"/>
      </w:pPr>
      <w:r>
        <w:t>Brazil &amp; Venezuela can threaten US soft power:</w:t>
      </w:r>
    </w:p>
    <w:p w:rsidR="00632517" w:rsidRDefault="00632517" w:rsidP="00632517">
      <w:pPr>
        <w:ind w:left="720"/>
      </w:pPr>
      <w:r>
        <w:t xml:space="preserve">Christopher </w:t>
      </w:r>
      <w:r w:rsidRPr="006F67AF">
        <w:rPr>
          <w:rStyle w:val="StyleStyleBold12pt"/>
        </w:rPr>
        <w:t>Sabatini,</w:t>
      </w:r>
      <w:r>
        <w:t xml:space="preserve"> 6/13/20</w:t>
      </w:r>
      <w:r w:rsidRPr="006F67AF">
        <w:rPr>
          <w:rStyle w:val="StyleStyleBold12pt"/>
        </w:rPr>
        <w:t>12</w:t>
      </w:r>
      <w:r>
        <w:t xml:space="preserve"> (staff writer, “Why the U.S. can't afford to ignore Latin America,”</w:t>
      </w:r>
      <w:hyperlink r:id="rId220" w:history="1">
        <w:r w:rsidRPr="002036B3">
          <w:rPr>
            <w:rStyle w:val="Hyperlink"/>
          </w:rPr>
          <w:t>http://globalpublicsquare.blogs.cnn.com/2012/06/13/why-the-u-s-cant-afford-to-ignore-latin-america/</w:t>
        </w:r>
      </w:hyperlink>
      <w:r>
        <w:t>, Accessed 1/24/2013, rwg)</w:t>
      </w:r>
    </w:p>
    <w:p w:rsidR="00632517" w:rsidRPr="006F67AF" w:rsidRDefault="00632517" w:rsidP="00632517">
      <w:pPr>
        <w:rPr>
          <w:sz w:val="16"/>
        </w:rPr>
      </w:pPr>
      <w:r w:rsidRPr="006F67AF">
        <w:rPr>
          <w:rStyle w:val="StyleBoldUnderline"/>
          <w:highlight w:val="yellow"/>
        </w:rPr>
        <w:t xml:space="preserve">It’s also clear that countries such as Brazil and Venezuela present their own challenges to </w:t>
      </w:r>
      <w:r w:rsidRPr="006F67AF">
        <w:rPr>
          <w:rStyle w:val="Emphasis"/>
          <w:highlight w:val="yellow"/>
        </w:rPr>
        <w:t>U.S. influence</w:t>
      </w:r>
      <w:r w:rsidRPr="006F67AF">
        <w:rPr>
          <w:rStyle w:val="StyleBoldUnderline"/>
          <w:highlight w:val="yellow"/>
        </w:rPr>
        <w:t xml:space="preserve"> in the region and </w:t>
      </w:r>
      <w:r w:rsidRPr="006F67AF">
        <w:rPr>
          <w:rStyle w:val="Emphasis"/>
          <w:highlight w:val="yellow"/>
        </w:rPr>
        <w:t>even on the world forum</w:t>
      </w:r>
      <w:r w:rsidRPr="006F67AF">
        <w:rPr>
          <w:sz w:val="16"/>
        </w:rPr>
        <w:t>.</w:t>
      </w:r>
      <w:r w:rsidRPr="006F67AF">
        <w:rPr>
          <w:sz w:val="12"/>
        </w:rPr>
        <w:t>¶</w:t>
      </w:r>
      <w:r w:rsidRPr="006F67AF">
        <w:rPr>
          <w:sz w:val="16"/>
        </w:rPr>
        <w:t xml:space="preserve"> </w:t>
      </w:r>
      <w:r w:rsidRPr="006F67AF">
        <w:rPr>
          <w:rStyle w:val="StyleBoldUnderline"/>
          <w:highlight w:val="yellow"/>
        </w:rPr>
        <w:t>The U.S. must embed its Latin America relations in the conceptual framework and strategy that it has for the rest of the world</w:t>
      </w:r>
      <w:r w:rsidRPr="006F67AF">
        <w:rPr>
          <w:sz w:val="16"/>
        </w:rPr>
        <w:t>, rather than just focus on human rights and development as it often does toward southern neighbors such as Cuba.</w:t>
      </w:r>
    </w:p>
    <w:p w:rsidR="00632517" w:rsidRDefault="00632517" w:rsidP="00632517"/>
    <w:p w:rsidR="00632517" w:rsidRDefault="00632517" w:rsidP="00632517">
      <w:r>
        <w:br w:type="page"/>
      </w:r>
    </w:p>
    <w:p w:rsidR="00632517" w:rsidRDefault="00632517" w:rsidP="00632517">
      <w:pPr>
        <w:pStyle w:val="Heading3"/>
      </w:pPr>
      <w:bookmarkStart w:id="248" w:name="_Toc350547626"/>
      <w:bookmarkStart w:id="249" w:name="_Toc360209715"/>
      <w:r>
        <w:t>Latin America Relations:  Solar-Wind Impacts</w:t>
      </w:r>
      <w:bookmarkEnd w:id="248"/>
      <w:bookmarkEnd w:id="249"/>
    </w:p>
    <w:p w:rsidR="00632517" w:rsidRDefault="00632517" w:rsidP="00632517">
      <w:pPr>
        <w:pStyle w:val="Heading4"/>
      </w:pPr>
      <w:r>
        <w:t>(--) Close partnerships with Latin America allows for the development of solar &amp; wind technologies</w:t>
      </w:r>
    </w:p>
    <w:p w:rsidR="00632517" w:rsidRDefault="00632517" w:rsidP="00632517">
      <w:pPr>
        <w:ind w:firstLine="720"/>
        <w:rPr>
          <w:rStyle w:val="StyleBoldUnderline"/>
          <w:b w:val="0"/>
        </w:rPr>
      </w:pPr>
      <w:r w:rsidRPr="0030459F">
        <w:rPr>
          <w:rStyle w:val="StyleBoldUnderline"/>
          <w:b w:val="0"/>
        </w:rPr>
        <w:t xml:space="preserve">Charlene </w:t>
      </w:r>
      <w:r w:rsidRPr="0030459F">
        <w:rPr>
          <w:rStyle w:val="StyleStyleBold12pt"/>
        </w:rPr>
        <w:t>Barshefsky, 2008</w:t>
      </w:r>
      <w:r w:rsidRPr="0030459F">
        <w:rPr>
          <w:rStyle w:val="StyleBoldUnderline"/>
          <w:b w:val="0"/>
        </w:rPr>
        <w:t xml:space="preserve"> (</w:t>
      </w:r>
      <w:r>
        <w:rPr>
          <w:rStyle w:val="StyleBoldUnderline"/>
          <w:b w:val="0"/>
        </w:rPr>
        <w:t>Serves on the Board of the</w:t>
      </w:r>
    </w:p>
    <w:p w:rsidR="00632517" w:rsidRPr="0030459F" w:rsidRDefault="00632517" w:rsidP="00632517">
      <w:pPr>
        <w:ind w:firstLine="720"/>
        <w:rPr>
          <w:rStyle w:val="StyleBoldUnderline"/>
          <w:b w:val="0"/>
        </w:rPr>
      </w:pPr>
      <w:r>
        <w:rPr>
          <w:rStyle w:val="StyleBoldUnderline"/>
          <w:b w:val="0"/>
        </w:rPr>
        <w:t xml:space="preserve">Council on Foreign Relations, </w:t>
      </w:r>
      <w:r w:rsidRPr="0030459F">
        <w:rPr>
          <w:rStyle w:val="StyleBoldUnderline"/>
          <w:b w:val="0"/>
        </w:rPr>
        <w:t>“U.S.-Latin America Relations: A New Direction</w:t>
      </w:r>
    </w:p>
    <w:p w:rsidR="00632517" w:rsidRPr="0030459F" w:rsidRDefault="00632517" w:rsidP="00632517">
      <w:pPr>
        <w:ind w:left="720"/>
        <w:rPr>
          <w:rStyle w:val="StyleBoldUnderline"/>
          <w:b w:val="0"/>
        </w:rPr>
      </w:pPr>
      <w:r w:rsidRPr="0030459F">
        <w:rPr>
          <w:rStyle w:val="StyleBoldUnderline"/>
          <w:b w:val="0"/>
        </w:rPr>
        <w:t xml:space="preserve">for a New Reality, </w:t>
      </w:r>
      <w:hyperlink r:id="rId221" w:history="1">
        <w:r w:rsidRPr="0030459F">
          <w:rPr>
            <w:rStyle w:val="Hyperlink"/>
          </w:rPr>
          <w:t>http://www.cfr.org/mexico/us-latin-america-relations/p16279</w:t>
        </w:r>
      </w:hyperlink>
      <w:r w:rsidRPr="0030459F">
        <w:rPr>
          <w:rStyle w:val="StyleBoldUnderline"/>
          <w:b w:val="0"/>
        </w:rPr>
        <w:t>, Accessed 1/23/2013, rwg)</w:t>
      </w:r>
    </w:p>
    <w:p w:rsidR="00632517" w:rsidRPr="00350C26" w:rsidRDefault="00632517" w:rsidP="00632517">
      <w:pPr>
        <w:rPr>
          <w:rStyle w:val="StyleBoldUnderline"/>
          <w:highlight w:val="yellow"/>
        </w:rPr>
      </w:pPr>
      <w:r w:rsidRPr="00350C26">
        <w:rPr>
          <w:rStyle w:val="StyleBoldUnderline"/>
          <w:highlight w:val="yellow"/>
        </w:rPr>
        <w:t>As the United States and other nations look to diversify their energy</w:t>
      </w:r>
    </w:p>
    <w:p w:rsidR="00632517" w:rsidRPr="00350C26" w:rsidRDefault="00632517" w:rsidP="00632517">
      <w:pPr>
        <w:rPr>
          <w:rStyle w:val="StyleBoldUnderline"/>
          <w:highlight w:val="yellow"/>
        </w:rPr>
      </w:pPr>
      <w:r w:rsidRPr="00350C26">
        <w:rPr>
          <w:rStyle w:val="StyleBoldUnderline"/>
          <w:highlight w:val="yellow"/>
        </w:rPr>
        <w:t>sources and reduce dependence on oil, Latin America presents a unique</w:t>
      </w:r>
    </w:p>
    <w:p w:rsidR="00632517" w:rsidRPr="00350C26" w:rsidRDefault="00632517" w:rsidP="00632517">
      <w:pPr>
        <w:rPr>
          <w:rStyle w:val="StyleBoldUnderline"/>
          <w:highlight w:val="yellow"/>
        </w:rPr>
      </w:pPr>
      <w:r w:rsidRPr="00350C26">
        <w:rPr>
          <w:rStyle w:val="StyleBoldUnderline"/>
          <w:highlight w:val="yellow"/>
        </w:rPr>
        <w:t>opportunity for engagement and cooperation. Latin America already</w:t>
      </w:r>
    </w:p>
    <w:p w:rsidR="00632517" w:rsidRPr="00350C26" w:rsidRDefault="00632517" w:rsidP="00632517">
      <w:pPr>
        <w:rPr>
          <w:rStyle w:val="StyleBoldUnderline"/>
          <w:highlight w:val="yellow"/>
        </w:rPr>
      </w:pPr>
      <w:r w:rsidRPr="00350C26">
        <w:rPr>
          <w:rStyle w:val="StyleBoldUnderline"/>
          <w:highlight w:val="yellow"/>
        </w:rPr>
        <w:t>leads the United States in the production and use of hydroelectric</w:t>
      </w:r>
    </w:p>
    <w:p w:rsidR="00632517" w:rsidRDefault="00632517" w:rsidP="00632517">
      <w:r w:rsidRPr="00350C26">
        <w:rPr>
          <w:rStyle w:val="StyleBoldUnderline"/>
          <w:highlight w:val="yellow"/>
        </w:rPr>
        <w:t>power</w:t>
      </w:r>
      <w:r>
        <w:t>, which supplies 23 percent of its energy needs (as compared to</w:t>
      </w:r>
    </w:p>
    <w:p w:rsidR="00632517" w:rsidRPr="00350C26" w:rsidRDefault="00632517" w:rsidP="00632517">
      <w:pPr>
        <w:rPr>
          <w:rStyle w:val="StyleBoldUnderline"/>
          <w:highlight w:val="yellow"/>
        </w:rPr>
      </w:pPr>
      <w:r>
        <w:t xml:space="preserve">less than 3 percent in the United States).50 </w:t>
      </w:r>
      <w:r w:rsidRPr="00350C26">
        <w:rPr>
          <w:rStyle w:val="StyleBoldUnderline"/>
          <w:highlight w:val="yellow"/>
        </w:rPr>
        <w:t>The region has also made</w:t>
      </w:r>
    </w:p>
    <w:p w:rsidR="00632517" w:rsidRDefault="00632517" w:rsidP="00632517">
      <w:r w:rsidRPr="00350C26">
        <w:rPr>
          <w:rStyle w:val="StyleBoldUnderline"/>
          <w:highlight w:val="yellow"/>
        </w:rPr>
        <w:t>investments in solar- and wind-powered technologies</w:t>
      </w:r>
      <w:r>
        <w:t>, particularly in</w:t>
      </w:r>
    </w:p>
    <w:p w:rsidR="00632517" w:rsidRDefault="00632517" w:rsidP="00632517">
      <w:r>
        <w:t>Argentina,Brazil, andChile.Cooperationonalternative energy research</w:t>
      </w:r>
    </w:p>
    <w:p w:rsidR="00632517" w:rsidRDefault="00632517" w:rsidP="00632517">
      <w:r>
        <w:t>and production could become an important component of U.S.-Latin</w:t>
      </w:r>
    </w:p>
    <w:p w:rsidR="00632517" w:rsidRPr="00350C26" w:rsidRDefault="00632517" w:rsidP="00632517">
      <w:pPr>
        <w:rPr>
          <w:rStyle w:val="StyleBoldUnderline"/>
          <w:highlight w:val="yellow"/>
        </w:rPr>
      </w:pPr>
      <w:r>
        <w:t xml:space="preserve">America relations in the years ahead. </w:t>
      </w:r>
      <w:r w:rsidRPr="00350C26">
        <w:rPr>
          <w:rStyle w:val="StyleBoldUnderline"/>
          <w:highlight w:val="yellow"/>
        </w:rPr>
        <w:t>Partnering with Latin American</w:t>
      </w:r>
    </w:p>
    <w:p w:rsidR="00632517" w:rsidRPr="00350C26" w:rsidRDefault="00632517" w:rsidP="00632517">
      <w:pPr>
        <w:rPr>
          <w:rStyle w:val="StyleBoldUnderline"/>
          <w:highlight w:val="yellow"/>
        </w:rPr>
      </w:pPr>
      <w:r w:rsidRPr="00350C26">
        <w:rPr>
          <w:rStyle w:val="StyleBoldUnderline"/>
          <w:highlight w:val="yellow"/>
        </w:rPr>
        <w:t>nations in the development of alternative energy sources would allow</w:t>
      </w:r>
    </w:p>
    <w:p w:rsidR="00632517" w:rsidRPr="00350C26" w:rsidRDefault="00632517" w:rsidP="00632517">
      <w:pPr>
        <w:rPr>
          <w:rStyle w:val="StyleBoldUnderline"/>
          <w:highlight w:val="yellow"/>
        </w:rPr>
      </w:pPr>
      <w:r w:rsidRPr="00350C26">
        <w:rPr>
          <w:rStyle w:val="StyleBoldUnderline"/>
          <w:highlight w:val="yellow"/>
        </w:rPr>
        <w:t>the United States to build and deepen diplomatic relationships through</w:t>
      </w:r>
    </w:p>
    <w:p w:rsidR="00632517" w:rsidRPr="00350C26" w:rsidRDefault="00632517" w:rsidP="00632517">
      <w:pPr>
        <w:rPr>
          <w:rStyle w:val="StyleBoldUnderline"/>
          <w:highlight w:val="yellow"/>
        </w:rPr>
      </w:pPr>
      <w:r w:rsidRPr="00350C26">
        <w:rPr>
          <w:rStyle w:val="StyleBoldUnderline"/>
          <w:highlight w:val="yellow"/>
        </w:rPr>
        <w:t>joint initiatives on development, climate change, and environmental</w:t>
      </w:r>
    </w:p>
    <w:p w:rsidR="00632517" w:rsidRDefault="00632517" w:rsidP="00632517">
      <w:r w:rsidRPr="00350C26">
        <w:rPr>
          <w:rStyle w:val="StyleBoldUnderline"/>
          <w:highlight w:val="yellow"/>
        </w:rPr>
        <w:t>sustainability.</w:t>
      </w:r>
      <w:r w:rsidRPr="00350C26">
        <w:rPr>
          <w:rStyle w:val="StyleBoldUnderline"/>
        </w:rPr>
        <w:t xml:space="preserve"> </w:t>
      </w:r>
      <w:r>
        <w:t>Two areas in particular—biofuels and nuclear energy—</w:t>
      </w:r>
    </w:p>
    <w:p w:rsidR="00632517" w:rsidRDefault="00632517" w:rsidP="00632517">
      <w:r>
        <w:t>present important and immediate opportunities.</w:t>
      </w:r>
    </w:p>
    <w:p w:rsidR="00632517" w:rsidRDefault="00632517" w:rsidP="00632517"/>
    <w:p w:rsidR="00632517" w:rsidRPr="001F0E9D" w:rsidRDefault="00632517" w:rsidP="00632517">
      <w:pPr>
        <w:rPr>
          <w:rStyle w:val="StyleBoldUnderline"/>
        </w:rPr>
      </w:pPr>
    </w:p>
    <w:p w:rsidR="00632517" w:rsidRPr="005F425B" w:rsidRDefault="00632517" w:rsidP="00632517">
      <w:pPr>
        <w:rPr>
          <w:rStyle w:val="StyleBoldUnderline"/>
        </w:rPr>
      </w:pPr>
    </w:p>
    <w:p w:rsidR="00632517" w:rsidRDefault="00632517" w:rsidP="00632517"/>
    <w:p w:rsidR="00632517" w:rsidRPr="002C34EE" w:rsidRDefault="00632517" w:rsidP="00632517"/>
    <w:p w:rsidR="00632517" w:rsidRDefault="00632517" w:rsidP="00632517">
      <w:r>
        <w:br w:type="page"/>
      </w:r>
    </w:p>
    <w:p w:rsidR="00632517" w:rsidRPr="000F2CAB" w:rsidRDefault="00632517" w:rsidP="00632517">
      <w:pPr>
        <w:pStyle w:val="Heading3"/>
        <w:rPr>
          <w:rStyle w:val="StyleStyleBold12pt"/>
          <w:b/>
          <w:szCs w:val="32"/>
        </w:rPr>
      </w:pPr>
      <w:bookmarkStart w:id="250" w:name="_Toc350547627"/>
      <w:bookmarkStart w:id="251" w:name="_Toc360209716"/>
      <w:r w:rsidRPr="000F2CAB">
        <w:rPr>
          <w:rStyle w:val="StyleStyleBold12pt"/>
          <w:szCs w:val="32"/>
        </w:rPr>
        <w:t>Latin American Relations:  Warming Impact Scenario</w:t>
      </w:r>
      <w:bookmarkEnd w:id="250"/>
      <w:bookmarkEnd w:id="251"/>
    </w:p>
    <w:p w:rsidR="00632517" w:rsidRPr="00A96BCD" w:rsidRDefault="00632517" w:rsidP="00632517">
      <w:pPr>
        <w:pStyle w:val="Heading4"/>
        <w:rPr>
          <w:rStyle w:val="StyleStyleBold12pt"/>
          <w:b/>
        </w:rPr>
      </w:pPr>
      <w:r w:rsidRPr="00A96BCD">
        <w:rPr>
          <w:rStyle w:val="StyleStyleBold12pt"/>
        </w:rPr>
        <w:t>Cooperation with Latin America key to solve warming—Amazon makes the region uniquely key:</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22" w:history="1">
        <w:r w:rsidRPr="002036B3">
          <w:rPr>
            <w:rStyle w:val="Hyperlink"/>
          </w:rPr>
          <w:t>http://www.thedialogue.org/PublicationFiles/IAD2012PolicyReportFINAL.pdf</w:t>
        </w:r>
      </w:hyperlink>
      <w:r>
        <w:t>, Accessed 1/23/2013, rwg)</w:t>
      </w:r>
    </w:p>
    <w:p w:rsidR="00632517" w:rsidRPr="00A96BCD" w:rsidRDefault="00632517" w:rsidP="00632517">
      <w:pPr>
        <w:rPr>
          <w:rStyle w:val="StyleBoldUnderline"/>
          <w:highlight w:val="yellow"/>
        </w:rPr>
      </w:pPr>
      <w:r w:rsidRPr="002C34EE">
        <w:rPr>
          <w:rFonts w:hint="eastAsia"/>
        </w:rPr>
        <w:t></w:t>
      </w:r>
      <w:r w:rsidRPr="002C34EE">
        <w:t xml:space="preserve"> </w:t>
      </w:r>
      <w:r w:rsidRPr="00A96BCD">
        <w:rPr>
          <w:rStyle w:val="StyleBoldUnderline"/>
          <w:highlight w:val="yellow"/>
        </w:rPr>
        <w:t>Many countries in the region give priority to climate change challenges.</w:t>
      </w:r>
    </w:p>
    <w:p w:rsidR="00632517" w:rsidRPr="00A96BCD" w:rsidRDefault="00632517" w:rsidP="00632517">
      <w:pPr>
        <w:rPr>
          <w:rStyle w:val="StyleBoldUnderline"/>
        </w:rPr>
      </w:pPr>
      <w:r w:rsidRPr="00A96BCD">
        <w:rPr>
          <w:rStyle w:val="StyleBoldUnderline"/>
          <w:highlight w:val="yellow"/>
        </w:rPr>
        <w:t xml:space="preserve">This may </w:t>
      </w:r>
      <w:r w:rsidRPr="00A96BCD">
        <w:rPr>
          <w:rStyle w:val="Emphasis"/>
          <w:highlight w:val="yellow"/>
        </w:rPr>
        <w:t>position them as a voice</w:t>
      </w:r>
      <w:r w:rsidRPr="00A96BCD">
        <w:rPr>
          <w:rStyle w:val="StyleBoldUnderline"/>
          <w:highlight w:val="yellow"/>
        </w:rPr>
        <w:t xml:space="preserve"> in international debates on this topic.</w:t>
      </w:r>
    </w:p>
    <w:p w:rsidR="00632517" w:rsidRPr="00A96BCD" w:rsidRDefault="00632517" w:rsidP="00632517">
      <w:pPr>
        <w:rPr>
          <w:rStyle w:val="StyleBoldUnderline"/>
          <w:highlight w:val="yellow"/>
        </w:rPr>
      </w:pPr>
      <w:r w:rsidRPr="00A96BCD">
        <w:rPr>
          <w:rStyle w:val="StyleBoldUnderline"/>
          <w:highlight w:val="yellow"/>
        </w:rPr>
        <w:t xml:space="preserve">The importance of the </w:t>
      </w:r>
      <w:r w:rsidRPr="00A96BCD">
        <w:rPr>
          <w:rStyle w:val="Emphasis"/>
          <w:highlight w:val="yellow"/>
        </w:rPr>
        <w:t>Amazon basin</w:t>
      </w:r>
      <w:r w:rsidRPr="00A96BCD">
        <w:rPr>
          <w:rStyle w:val="StyleBoldUnderline"/>
          <w:highlight w:val="yellow"/>
        </w:rPr>
        <w:t xml:space="preserve"> to worldwide climate concerns</w:t>
      </w:r>
    </w:p>
    <w:p w:rsidR="00632517" w:rsidRPr="002C34EE" w:rsidRDefault="00632517" w:rsidP="00632517">
      <w:r w:rsidRPr="00A96BCD">
        <w:rPr>
          <w:rStyle w:val="StyleBoldUnderline"/>
          <w:highlight w:val="yellow"/>
        </w:rPr>
        <w:t xml:space="preserve">gives Brazil and five other South American nations a </w:t>
      </w:r>
      <w:r w:rsidRPr="00A96BCD">
        <w:rPr>
          <w:rStyle w:val="Emphasis"/>
          <w:highlight w:val="yellow"/>
        </w:rPr>
        <w:t>special role to play</w:t>
      </w:r>
      <w:r w:rsidRPr="002C34EE">
        <w:t>.</w:t>
      </w:r>
    </w:p>
    <w:p w:rsidR="00632517" w:rsidRPr="002C34EE" w:rsidRDefault="00632517" w:rsidP="00632517">
      <w:r w:rsidRPr="002C34EE">
        <w:t>Mexico already has assumed a prominent position on climate change and</w:t>
      </w:r>
    </w:p>
    <w:p w:rsidR="00632517" w:rsidRPr="002C34EE" w:rsidRDefault="00632517" w:rsidP="00632517">
      <w:r w:rsidRPr="002C34EE">
        <w:t>is active in global policy debates. Brazil organized the first-ever global</w:t>
      </w:r>
    </w:p>
    <w:p w:rsidR="00632517" w:rsidRPr="002C34EE" w:rsidRDefault="00632517" w:rsidP="00632517">
      <w:r w:rsidRPr="002C34EE">
        <w:t>environmental meeting in 1992 and, this year, will host Rio+20. Mexico</w:t>
      </w:r>
    </w:p>
    <w:p w:rsidR="00632517" w:rsidRPr="002C34EE" w:rsidRDefault="00632517" w:rsidP="00632517">
      <w:r w:rsidRPr="002C34EE">
        <w:t>hosted the second international meeting on climate change in Cancún in</w:t>
      </w:r>
    </w:p>
    <w:p w:rsidR="00632517" w:rsidRPr="002C34EE" w:rsidRDefault="00632517" w:rsidP="00632517">
      <w:r w:rsidRPr="002C34EE">
        <w:t xml:space="preserve">2010. </w:t>
      </w:r>
      <w:r w:rsidRPr="00A96BCD">
        <w:rPr>
          <w:rStyle w:val="StyleBoldUnderline"/>
          <w:highlight w:val="yellow"/>
        </w:rPr>
        <w:t>The United States</w:t>
      </w:r>
      <w:r w:rsidRPr="002C34EE">
        <w:t xml:space="preserve"> is handicapped by its inability to devise a climate</w:t>
      </w:r>
    </w:p>
    <w:p w:rsidR="00632517" w:rsidRPr="00A96BCD" w:rsidRDefault="00632517" w:rsidP="00632517">
      <w:pPr>
        <w:rPr>
          <w:rStyle w:val="StyleBoldUnderline"/>
          <w:highlight w:val="yellow"/>
        </w:rPr>
      </w:pPr>
      <w:r w:rsidRPr="002C34EE">
        <w:t xml:space="preserve">change policy. Still, it </w:t>
      </w:r>
      <w:r w:rsidRPr="00A96BCD">
        <w:rPr>
          <w:rStyle w:val="StyleBoldUnderline"/>
          <w:highlight w:val="yellow"/>
        </w:rPr>
        <w:t>should support coordination on the presumption</w:t>
      </w:r>
    </w:p>
    <w:p w:rsidR="00632517" w:rsidRDefault="00632517" w:rsidP="00632517">
      <w:pPr>
        <w:rPr>
          <w:rStyle w:val="StyleBoldUnderline"/>
          <w:highlight w:val="yellow"/>
        </w:rPr>
      </w:pPr>
      <w:r w:rsidRPr="00A96BCD">
        <w:rPr>
          <w:rStyle w:val="StyleBoldUnderline"/>
          <w:highlight w:val="yellow"/>
        </w:rPr>
        <w:t>of shared interests on a critical policy challenge.</w:t>
      </w:r>
    </w:p>
    <w:p w:rsidR="00632517" w:rsidRDefault="00632517" w:rsidP="00632517">
      <w:pPr>
        <w:rPr>
          <w:rStyle w:val="StyleBoldUnderline"/>
          <w:highlight w:val="yellow"/>
        </w:rPr>
      </w:pPr>
      <w:r>
        <w:rPr>
          <w:rStyle w:val="StyleBoldUnderline"/>
          <w:highlight w:val="yellow"/>
        </w:rPr>
        <w:br w:type="page"/>
      </w:r>
    </w:p>
    <w:p w:rsidR="00632517" w:rsidRPr="00F82ECA" w:rsidRDefault="00632517" w:rsidP="00632517">
      <w:pPr>
        <w:rPr>
          <w:rStyle w:val="StyleBoldUnderline"/>
        </w:rPr>
      </w:pPr>
    </w:p>
    <w:p w:rsidR="00632517" w:rsidRDefault="00632517" w:rsidP="00632517">
      <w:pPr>
        <w:pStyle w:val="Heading2"/>
      </w:pPr>
      <w:bookmarkStart w:id="252" w:name="_Toc360209717"/>
      <w:r>
        <w:t>AT: Theory</w:t>
      </w:r>
      <w:bookmarkEnd w:id="252"/>
    </w:p>
    <w:p w:rsidR="00632517" w:rsidRDefault="00632517" w:rsidP="00632517">
      <w:pPr>
        <w:pStyle w:val="Heading3"/>
      </w:pPr>
      <w:bookmarkStart w:id="253" w:name="_Toc277780013"/>
      <w:bookmarkStart w:id="254" w:name="_Toc281687024"/>
      <w:bookmarkStart w:id="255" w:name="_Toc283879188"/>
      <w:bookmarkStart w:id="256" w:name="_Toc291748387"/>
      <w:bookmarkStart w:id="257" w:name="_Toc303104646"/>
      <w:bookmarkStart w:id="258" w:name="_Toc340176756"/>
      <w:bookmarkStart w:id="259" w:name="_Toc346315290"/>
      <w:bookmarkStart w:id="260" w:name="_Toc350547647"/>
      <w:bookmarkStart w:id="261" w:name="_Toc360209718"/>
      <w:r>
        <w:t>AT:  Non-Intrinsic:  Pass the Plan and Do your scenario</w:t>
      </w:r>
      <w:bookmarkEnd w:id="253"/>
      <w:bookmarkEnd w:id="254"/>
      <w:bookmarkEnd w:id="255"/>
      <w:bookmarkEnd w:id="256"/>
      <w:bookmarkEnd w:id="257"/>
      <w:bookmarkEnd w:id="258"/>
      <w:bookmarkEnd w:id="259"/>
      <w:bookmarkEnd w:id="260"/>
      <w:bookmarkEnd w:id="261"/>
    </w:p>
    <w:p w:rsidR="00632517" w:rsidRPr="00584B91" w:rsidRDefault="00632517" w:rsidP="00632517">
      <w:pPr>
        <w:pStyle w:val="Heading4"/>
      </w:pPr>
      <w:r w:rsidRPr="00584B91">
        <w:t>Intrinsicness is illegitimate and a voting issue:</w:t>
      </w:r>
    </w:p>
    <w:p w:rsidR="00632517" w:rsidRDefault="00632517" w:rsidP="00632517">
      <w:pPr>
        <w:pStyle w:val="Heading4"/>
      </w:pPr>
      <w:r w:rsidRPr="00584B91">
        <w:rPr>
          <w:u w:val="single"/>
        </w:rPr>
        <w:t>1) Decimates disad ground:</w:t>
      </w:r>
      <w:r>
        <w:t xml:space="preserve">  allows them to just wish away the impact to any disad.</w:t>
      </w:r>
    </w:p>
    <w:p w:rsidR="00632517" w:rsidRDefault="00632517" w:rsidP="00632517">
      <w:pPr>
        <w:pStyle w:val="Heading4"/>
      </w:pPr>
      <w:r w:rsidRPr="00584B91">
        <w:rPr>
          <w:u w:val="single"/>
        </w:rPr>
        <w:t>2) Makes the AFF not topical:</w:t>
      </w:r>
      <w:r>
        <w:t xml:space="preserve">  The intrinsicness answer is not topical, proves the resolution alone is inadequate to solve and is a reason to vote negative.</w:t>
      </w:r>
    </w:p>
    <w:p w:rsidR="00632517" w:rsidRDefault="00632517" w:rsidP="00632517">
      <w:pPr>
        <w:pStyle w:val="Heading4"/>
      </w:pPr>
      <w:r w:rsidRPr="00584B91">
        <w:rPr>
          <w:u w:val="single"/>
        </w:rPr>
        <w:t>3) Begs the question of political capital</w:t>
      </w:r>
      <w:r>
        <w:t>—political capital is an intrinsic resource of Obama:  if we prove the plan trades off with that, it is an intrinsic disad.</w:t>
      </w:r>
    </w:p>
    <w:p w:rsidR="00632517" w:rsidRDefault="00632517" w:rsidP="00632517">
      <w:pPr>
        <w:pStyle w:val="Heading4"/>
      </w:pPr>
      <w:r w:rsidRPr="00584B91">
        <w:rPr>
          <w:u w:val="single"/>
        </w:rPr>
        <w:t>4) Makes the AFF a moving target:</w:t>
      </w:r>
      <w:r>
        <w:t xml:space="preserve">  NEG needs a fixed target to shoot at in order to promote clash and in-depth education</w:t>
      </w:r>
    </w:p>
    <w:p w:rsidR="00632517" w:rsidRDefault="00632517" w:rsidP="00632517">
      <w:pPr>
        <w:pStyle w:val="Heading4"/>
      </w:pPr>
      <w:r w:rsidRPr="00584B91">
        <w:rPr>
          <w:u w:val="single"/>
        </w:rPr>
        <w:t>5) Politics is core negative disad ground</w:t>
      </w:r>
      <w:r>
        <w:t>—mentioned in the topic paper and literature is AFF biased—NEG needs the politics disad to offset.</w:t>
      </w:r>
    </w:p>
    <w:p w:rsidR="00632517" w:rsidRDefault="00632517" w:rsidP="00632517">
      <w:pPr>
        <w:pStyle w:val="Heading4"/>
      </w:pPr>
      <w:r w:rsidRPr="00584B91">
        <w:rPr>
          <w:u w:val="single"/>
        </w:rPr>
        <w:t>6) Debating politics is educational</w:t>
      </w:r>
      <w:r>
        <w:t>—teaches us about how government functions and about relevant pieces of legislation of the day—their argument wishes politics disads away.</w:t>
      </w:r>
    </w:p>
    <w:p w:rsidR="00632517" w:rsidRPr="00491126" w:rsidRDefault="00632517" w:rsidP="00632517">
      <w:pPr>
        <w:pStyle w:val="Heading4"/>
      </w:pPr>
      <w:r>
        <w:t>(--) Capita</w:t>
      </w:r>
      <w:r w:rsidRPr="00491126">
        <w:t xml:space="preserve">l </w:t>
      </w:r>
      <w:r>
        <w:t>is an intrinsic resource that sets the parameters of the President’s agenda</w:t>
      </w:r>
    </w:p>
    <w:p w:rsidR="00632517" w:rsidRPr="00491126" w:rsidRDefault="00632517" w:rsidP="00632517">
      <w:pPr>
        <w:ind w:firstLine="720"/>
        <w:rPr>
          <w:rStyle w:val="cite"/>
        </w:rPr>
      </w:pPr>
      <w:r>
        <w:rPr>
          <w:rStyle w:val="cite"/>
        </w:rPr>
        <w:t>Light, Brookings Governance Studies senior fellow, 99</w:t>
      </w:r>
    </w:p>
    <w:p w:rsidR="00632517" w:rsidRPr="00491126" w:rsidRDefault="00632517" w:rsidP="00632517">
      <w:pPr>
        <w:ind w:left="720"/>
      </w:pPr>
      <w:r>
        <w:t>[</w:t>
      </w:r>
      <w:r w:rsidRPr="00491126">
        <w:t>Paul Light, Senior Fellow of Governance Studies, Director of the Center for Public Service the President’s Agenda:  Domestic Policy Choice from Kennedy to Clinton, 3rd Edition p. 34 EJONES</w:t>
      </w:r>
      <w:r>
        <w:t>]</w:t>
      </w:r>
    </w:p>
    <w:p w:rsidR="00632517" w:rsidRPr="00723387" w:rsidRDefault="00632517" w:rsidP="00632517">
      <w:pPr>
        <w:pStyle w:val="card"/>
      </w:pPr>
      <w:r w:rsidRPr="00723387">
        <w:t xml:space="preserve">In chapter 2, I will consider just how capital affects the basic parameters of the domestic agenda.  Though the internal resources are important contributors to timing and size, capital remains the cirtical factor.  That conclusion will become essential in understanding the domestic agenda.  Whatever the President’s personal expertise, character, or skills, </w:t>
      </w:r>
      <w:r w:rsidRPr="00723387">
        <w:rPr>
          <w:rStyle w:val="underline"/>
          <w:rFonts w:eastAsiaTheme="majorEastAsia"/>
          <w:highlight w:val="yellow"/>
        </w:rPr>
        <w:t>capital is the most important resource</w:t>
      </w:r>
      <w:r w:rsidRPr="00BA61DF">
        <w:rPr>
          <w:rStyle w:val="underline"/>
          <w:rFonts w:eastAsiaTheme="majorEastAsia"/>
        </w:rPr>
        <w:t>.</w:t>
      </w:r>
      <w:r w:rsidRPr="00723387">
        <w:t xml:space="preserve">  In the past, presidential scholars have focused on individual factors in discussing White House decisions, personality being the dominant factor.  </w:t>
      </w:r>
      <w:r w:rsidRPr="00723387">
        <w:rPr>
          <w:highlight w:val="yellow"/>
        </w:rPr>
        <w:t xml:space="preserve">Yet, </w:t>
      </w:r>
      <w:r w:rsidRPr="00723387">
        <w:rPr>
          <w:rStyle w:val="underline"/>
          <w:rFonts w:eastAsiaTheme="majorEastAsia"/>
          <w:highlight w:val="yellow"/>
        </w:rPr>
        <w:t xml:space="preserve">given low levels in presidential capital, even the most positive and most active executive could </w:t>
      </w:r>
      <w:r w:rsidRPr="00723387">
        <w:rPr>
          <w:rStyle w:val="underline"/>
          <w:rFonts w:eastAsiaTheme="majorEastAsia"/>
          <w:highlight w:val="yellow"/>
          <w:bdr w:val="single" w:sz="4" w:space="0" w:color="auto"/>
        </w:rPr>
        <w:t>make little impact</w:t>
      </w:r>
      <w:r w:rsidRPr="00BA61DF">
        <w:rPr>
          <w:rStyle w:val="underline"/>
          <w:rFonts w:eastAsiaTheme="majorEastAsia"/>
        </w:rPr>
        <w:t>.</w:t>
      </w:r>
      <w:r w:rsidRPr="00723387">
        <w:t xml:space="preserve">  A president can be skilled, charming, charismatic, a veritable legislative wizard, but if he does not have the basic congressional strength, his domestic agenda will be severely restricted – </w:t>
      </w:r>
      <w:r w:rsidRPr="00723387">
        <w:rPr>
          <w:rStyle w:val="underline"/>
          <w:rFonts w:eastAsiaTheme="majorEastAsia"/>
          <w:highlight w:val="yellow"/>
        </w:rPr>
        <w:t xml:space="preserve">capital affects both the </w:t>
      </w:r>
      <w:r w:rsidRPr="00723387">
        <w:rPr>
          <w:rStyle w:val="underline"/>
          <w:rFonts w:eastAsiaTheme="majorEastAsia"/>
          <w:highlight w:val="yellow"/>
          <w:bdr w:val="single" w:sz="4" w:space="0" w:color="auto"/>
        </w:rPr>
        <w:t>number and the content</w:t>
      </w:r>
      <w:r w:rsidRPr="00723387">
        <w:rPr>
          <w:rStyle w:val="underline"/>
          <w:rFonts w:eastAsiaTheme="majorEastAsia"/>
          <w:highlight w:val="yellow"/>
        </w:rPr>
        <w:t xml:space="preserve"> of the President’s priorities</w:t>
      </w:r>
      <w:r w:rsidRPr="00BA61DF">
        <w:rPr>
          <w:rStyle w:val="underline"/>
          <w:rFonts w:eastAsiaTheme="majorEastAsia"/>
        </w:rPr>
        <w:t>.</w:t>
      </w:r>
      <w:r w:rsidRPr="00723387">
        <w:t xml:space="preserve">  Thus, </w:t>
      </w:r>
      <w:r w:rsidRPr="00723387">
        <w:rPr>
          <w:rStyle w:val="underline"/>
          <w:rFonts w:eastAsiaTheme="majorEastAsia"/>
          <w:highlight w:val="yellow"/>
        </w:rPr>
        <w:t xml:space="preserve">it is capital that determines whether the President </w:t>
      </w:r>
      <w:r w:rsidRPr="00723387">
        <w:rPr>
          <w:rStyle w:val="underline"/>
          <w:rFonts w:eastAsiaTheme="majorEastAsia"/>
          <w:highlight w:val="yellow"/>
          <w:bdr w:val="single" w:sz="4" w:space="0" w:color="auto"/>
        </w:rPr>
        <w:t>will have the opportunity</w:t>
      </w:r>
      <w:r w:rsidRPr="00723387">
        <w:rPr>
          <w:rStyle w:val="underline"/>
          <w:rFonts w:eastAsiaTheme="majorEastAsia"/>
          <w:highlight w:val="yellow"/>
        </w:rPr>
        <w:t xml:space="preserve"> to offer a detailed domestic program,</w:t>
      </w:r>
      <w:r w:rsidRPr="00723387">
        <w:t xml:space="preserve"> whether he will be restricted to a series of limited initiatives and vetoes.  </w:t>
      </w:r>
      <w:r w:rsidRPr="00723387">
        <w:rPr>
          <w:rStyle w:val="underline"/>
          <w:rFonts w:eastAsiaTheme="majorEastAsia"/>
          <w:highlight w:val="yellow"/>
        </w:rPr>
        <w:t xml:space="preserve">Capital sets the </w:t>
      </w:r>
      <w:r w:rsidRPr="00723387">
        <w:rPr>
          <w:rStyle w:val="underline"/>
          <w:rFonts w:eastAsiaTheme="majorEastAsia"/>
          <w:highlight w:val="yellow"/>
          <w:bdr w:val="single" w:sz="4" w:space="0" w:color="auto"/>
        </w:rPr>
        <w:t>basic parameters of the agenda</w:t>
      </w:r>
      <w:r w:rsidRPr="00723387">
        <w:rPr>
          <w:rStyle w:val="underline"/>
          <w:rFonts w:eastAsiaTheme="majorEastAsia"/>
          <w:highlight w:val="yellow"/>
        </w:rPr>
        <w:t>, determining the size of the agenda and guiding the criteria for choice.</w:t>
      </w:r>
      <w:r w:rsidRPr="00723387">
        <w:t xml:space="preserve">  Regardless of the President’s personality, capital is the central force behind the domestic agenda.</w:t>
      </w:r>
    </w:p>
    <w:p w:rsidR="00632517" w:rsidRDefault="00632517" w:rsidP="00632517">
      <w:pPr>
        <w:pStyle w:val="Heading4"/>
      </w:pPr>
      <w:r>
        <w:t>Politics tests a key opportunity cost</w:t>
      </w:r>
    </w:p>
    <w:p w:rsidR="00632517" w:rsidRDefault="00632517" w:rsidP="00632517">
      <w:pPr>
        <w:ind w:firstLine="720"/>
      </w:pPr>
      <w:r w:rsidRPr="00194250">
        <w:rPr>
          <w:rStyle w:val="tagChar"/>
          <w:rFonts w:eastAsiaTheme="minorHAnsi"/>
        </w:rPr>
        <w:t>Saideman</w:t>
      </w:r>
      <w:r>
        <w:t>, associate professor of political science - McGill University, 7/25/</w:t>
      </w:r>
      <w:r w:rsidRPr="00194250">
        <w:rPr>
          <w:rStyle w:val="tagChar"/>
          <w:rFonts w:eastAsiaTheme="minorHAnsi"/>
        </w:rPr>
        <w:t>’11</w:t>
      </w:r>
    </w:p>
    <w:p w:rsidR="00632517" w:rsidRDefault="00632517" w:rsidP="00632517">
      <w:pPr>
        <w:ind w:left="720"/>
      </w:pPr>
      <w:r>
        <w:t>(Steve, “</w:t>
      </w:r>
      <w:r w:rsidRPr="00E12B72">
        <w:t>Key Constraint on Policy Relevance</w:t>
      </w:r>
      <w:r>
        <w:t xml:space="preserve">,” </w:t>
      </w:r>
      <w:hyperlink r:id="rId223" w:history="1">
        <w:r w:rsidRPr="00361A54">
          <w:rPr>
            <w:rStyle w:val="Hyperlink"/>
          </w:rPr>
          <w:t>http://duckofminerva.blogspot.com/2011/07/key-</w:t>
        </w:r>
      </w:hyperlink>
      <w:r w:rsidRPr="00E12B72">
        <w:t>constraint-on-policy-relevance.html</w:t>
      </w:r>
      <w:r>
        <w:t>)</w:t>
      </w:r>
    </w:p>
    <w:p w:rsidR="00632517" w:rsidRPr="00CC51A4" w:rsidRDefault="00632517" w:rsidP="00632517">
      <w:pPr>
        <w:rPr>
          <w:rStyle w:val="StyleBoldUnderline"/>
        </w:rPr>
      </w:pPr>
      <w:r w:rsidRPr="00823F27">
        <w:rPr>
          <w:sz w:val="16"/>
        </w:rPr>
        <w:t xml:space="preserve">Dan Drezner has a great post today about how </w:t>
      </w:r>
      <w:r w:rsidRPr="00CC51A4">
        <w:rPr>
          <w:rStyle w:val="StyleBoldUnderline"/>
        </w:rPr>
        <w:t xml:space="preserve">the foreign policy smart set </w:t>
      </w:r>
      <w:r w:rsidRPr="00823F27">
        <w:rPr>
          <w:sz w:val="16"/>
        </w:rPr>
        <w:t xml:space="preserve">(his phrase) </w:t>
      </w:r>
      <w:r w:rsidRPr="00CC51A4">
        <w:rPr>
          <w:rStyle w:val="StyleBoldUnderline"/>
        </w:rPr>
        <w:t xml:space="preserve">gets </w:t>
      </w:r>
      <w:r w:rsidRPr="00823F27">
        <w:rPr>
          <w:sz w:val="16"/>
        </w:rPr>
        <w:t xml:space="preserve">so </w:t>
      </w:r>
      <w:r w:rsidRPr="00CC51A4">
        <w:rPr>
          <w:rStyle w:val="StyleBoldUnderline"/>
        </w:rPr>
        <w:t>frustrated</w:t>
      </w:r>
      <w:r w:rsidRPr="00823F27">
        <w:rPr>
          <w:sz w:val="16"/>
        </w:rPr>
        <w:t xml:space="preserve"> by domestic politics </w:t>
      </w:r>
      <w:r w:rsidRPr="00CC51A4">
        <w:rPr>
          <w:rStyle w:val="StyleBoldUnderline"/>
        </w:rPr>
        <w:t>that they tend to recommend domestic political changes that are never going to happen.</w:t>
      </w:r>
      <w:r w:rsidRPr="00823F27">
        <w:rPr>
          <w:rStyle w:val="StyleBoldUnderline"/>
          <w:b w:val="0"/>
          <w:sz w:val="12"/>
        </w:rPr>
        <w:t>¶</w:t>
      </w:r>
      <w:r w:rsidRPr="00823F27">
        <w:rPr>
          <w:rStyle w:val="StyleBoldUnderline"/>
          <w:sz w:val="12"/>
        </w:rPr>
        <w:t xml:space="preserve"> </w:t>
      </w:r>
      <w:r w:rsidRPr="00823F27">
        <w:rPr>
          <w:sz w:val="16"/>
        </w:rPr>
        <w:t xml:space="preserve">I would go one step further and suggest that </w:t>
      </w:r>
      <w:r w:rsidRPr="00F7509A">
        <w:rPr>
          <w:rStyle w:val="StyleBoldUnderline"/>
        </w:rPr>
        <w:t xml:space="preserve">one of the </w:t>
      </w:r>
      <w:r w:rsidRPr="00F7509A">
        <w:rPr>
          <w:rStyle w:val="UnderlineBold"/>
        </w:rPr>
        <w:t>key problems</w:t>
      </w:r>
      <w:r w:rsidRPr="00F7509A">
        <w:rPr>
          <w:rStyle w:val="StyleBoldUnderline"/>
        </w:rPr>
        <w:t xml:space="preserve"> for scholars</w:t>
      </w:r>
      <w:r w:rsidRPr="00CC51A4">
        <w:rPr>
          <w:rStyle w:val="StyleBoldUnderline"/>
        </w:rPr>
        <w:t xml:space="preserve"> who want to be relevant for policy debates </w:t>
      </w:r>
      <w:r w:rsidRPr="00F7509A">
        <w:rPr>
          <w:rStyle w:val="StyleBoldUnderline"/>
        </w:rPr>
        <w:t>is</w:t>
      </w:r>
      <w:r w:rsidRPr="00CC51A4">
        <w:rPr>
          <w:rStyle w:val="StyleBoldUnderline"/>
        </w:rPr>
        <w:t xml:space="preserve"> that we </w:t>
      </w:r>
      <w:r w:rsidRPr="00823F27">
        <w:rPr>
          <w:sz w:val="16"/>
        </w:rPr>
        <w:t xml:space="preserve">tend to </w:t>
      </w:r>
      <w:r w:rsidRPr="00CC51A4">
        <w:rPr>
          <w:rStyle w:val="StyleBoldUnderline"/>
        </w:rPr>
        <w:t xml:space="preserve">make </w:t>
      </w:r>
      <w:r w:rsidRPr="00F7509A">
        <w:rPr>
          <w:rStyle w:val="StyleBoldUnderline"/>
        </w:rPr>
        <w:t>recommendations that are "incentive incompatible</w:t>
      </w:r>
      <w:r w:rsidRPr="00CC51A4">
        <w:rPr>
          <w:rStyle w:val="StyleBoldUnderline"/>
        </w:rPr>
        <w:t>."</w:t>
      </w:r>
      <w:r w:rsidRPr="00823F27">
        <w:rPr>
          <w:sz w:val="16"/>
        </w:rPr>
        <w:t xml:space="preserve"> I love that phrase. </w:t>
      </w:r>
      <w:r w:rsidRPr="00823F27">
        <w:rPr>
          <w:rStyle w:val="StyleBoldUnderline"/>
          <w:highlight w:val="yellow"/>
        </w:rPr>
        <w:t>What is best for policy may not be what is best for politics</w:t>
      </w:r>
      <w:r w:rsidRPr="00CC51A4">
        <w:rPr>
          <w:rStyle w:val="StyleBoldUnderline"/>
        </w:rPr>
        <w:t>, and so we</w:t>
      </w:r>
      <w:r w:rsidRPr="00823F27">
        <w:rPr>
          <w:sz w:val="16"/>
        </w:rPr>
        <w:t xml:space="preserve"> may think we have a good idea about what to recommend but </w:t>
      </w:r>
      <w:r w:rsidRPr="00CC51A4">
        <w:rPr>
          <w:rStyle w:val="StyleBoldUnderline"/>
        </w:rPr>
        <w:t>get frustrated when our ideas do not get that far.</w:t>
      </w:r>
      <w:r w:rsidRPr="00823F27">
        <w:rPr>
          <w:rStyle w:val="StyleBoldUnderline"/>
          <w:b w:val="0"/>
          <w:sz w:val="12"/>
        </w:rPr>
        <w:t>¶</w:t>
      </w:r>
      <w:r w:rsidRPr="00823F27">
        <w:rPr>
          <w:rStyle w:val="StyleBoldUnderline"/>
          <w:sz w:val="12"/>
        </w:rPr>
        <w:t xml:space="preserve"> </w:t>
      </w:r>
      <w:r w:rsidRPr="00CC51A4">
        <w:rPr>
          <w:rStyle w:val="StyleBoldUnderline"/>
        </w:rPr>
        <w:t xml:space="preserve">Lots of </w:t>
      </w:r>
      <w:r w:rsidRPr="00CF229E">
        <w:rPr>
          <w:rStyle w:val="StyleBoldUnderline"/>
        </w:rPr>
        <w:t xml:space="preserve">folks </w:t>
      </w:r>
      <w:r w:rsidRPr="00823F27">
        <w:rPr>
          <w:sz w:val="16"/>
        </w:rPr>
        <w:t xml:space="preserve">talking about early warning about genocide, intervention into civil wars and the like </w:t>
      </w:r>
      <w:r w:rsidRPr="00CF229E">
        <w:rPr>
          <w:rStyle w:val="StyleBoldUnderline"/>
        </w:rPr>
        <w:t>blame "political will.</w:t>
      </w:r>
      <w:r w:rsidRPr="00823F27">
        <w:rPr>
          <w:sz w:val="16"/>
        </w:rPr>
        <w:t xml:space="preserve">" That countries lack, for whatever reason, the compulsion to act. Well, </w:t>
      </w:r>
      <w:r w:rsidRPr="00CF229E">
        <w:rPr>
          <w:rStyle w:val="StyleBoldUnderline"/>
        </w:rPr>
        <w:t xml:space="preserve">that is another way of saying that </w:t>
      </w:r>
      <w:r w:rsidRPr="00823F27">
        <w:rPr>
          <w:rStyle w:val="StyleBoldUnderline"/>
          <w:highlight w:val="yellow"/>
        </w:rPr>
        <w:t>domestic politics matters, but we don't want to think about it</w:t>
      </w:r>
      <w:r w:rsidRPr="00CC51A4">
        <w:rPr>
          <w:rStyle w:val="StyleBoldUnderline"/>
        </w:rPr>
        <w:t>.</w:t>
      </w:r>
      <w:r w:rsidRPr="00823F27">
        <w:rPr>
          <w:rStyle w:val="StyleBoldUnderline"/>
          <w:b w:val="0"/>
          <w:sz w:val="12"/>
        </w:rPr>
        <w:t>¶</w:t>
      </w:r>
      <w:r w:rsidRPr="00823F27">
        <w:rPr>
          <w:rStyle w:val="StyleBoldUnderline"/>
          <w:sz w:val="12"/>
        </w:rPr>
        <w:t xml:space="preserve"> </w:t>
      </w:r>
      <w:r w:rsidRPr="00823F27">
        <w:rPr>
          <w:sz w:val="16"/>
        </w:rPr>
        <w:t xml:space="preserve">Dan's piece contains an implication which is often false--that IR folks have little grasp of domestic politics. </w:t>
      </w:r>
      <w:r w:rsidRPr="00CC51A4">
        <w:rPr>
          <w:rStyle w:val="StyleBoldUnderline"/>
        </w:rPr>
        <w:t>Many</w:t>
      </w:r>
      <w:r w:rsidRPr="00823F27">
        <w:rPr>
          <w:sz w:val="16"/>
        </w:rPr>
        <w:t xml:space="preserve"> IR </w:t>
      </w:r>
      <w:r w:rsidRPr="00CF229E">
        <w:rPr>
          <w:rStyle w:val="StyleBoldUnderline"/>
        </w:rPr>
        <w:t xml:space="preserve">folks </w:t>
      </w:r>
      <w:r w:rsidRPr="00823F27">
        <w:rPr>
          <w:sz w:val="16"/>
        </w:rPr>
        <w:t xml:space="preserve">do tend to </w:t>
      </w:r>
      <w:r w:rsidRPr="00CF229E">
        <w:rPr>
          <w:rStyle w:val="StyleBoldUnderline"/>
        </w:rPr>
        <w:t>ignore or simplify the domestic side too much</w:t>
      </w:r>
      <w:r w:rsidRPr="00823F27">
        <w:rPr>
          <w:sz w:val="16"/>
        </w:rPr>
        <w:t>, but there is plenty of scholarship on the domestic determinants of foreign policy/grand strategy/war/trade/etc. Plenty of folks look at how domestic institutions and dynamics can cause countries to engage in sub-optimal foreign policies (hence the tradeoff implied in my second book--For Kin or Country).</w:t>
      </w:r>
      <w:r w:rsidRPr="00823F27">
        <w:rPr>
          <w:sz w:val="12"/>
        </w:rPr>
        <w:t>¶</w:t>
      </w:r>
      <w:r w:rsidRPr="00823F27">
        <w:rPr>
          <w:sz w:val="16"/>
        </w:rPr>
        <w:t xml:space="preserve"> </w:t>
      </w:r>
      <w:r w:rsidRPr="00823F27">
        <w:rPr>
          <w:rStyle w:val="StyleBoldUnderline"/>
          <w:highlight w:val="yellow"/>
        </w:rPr>
        <w:t>The challenge</w:t>
      </w:r>
      <w:r w:rsidRPr="00823F27">
        <w:rPr>
          <w:sz w:val="16"/>
        </w:rPr>
        <w:t xml:space="preserve">, then, </w:t>
      </w:r>
      <w:r w:rsidRPr="00823F27">
        <w:rPr>
          <w:rStyle w:val="StyleBoldUnderline"/>
          <w:highlight w:val="yellow"/>
        </w:rPr>
        <w:t>is to figure out what</w:t>
      </w:r>
      <w:r w:rsidRPr="00CC51A4">
        <w:rPr>
          <w:rStyle w:val="StyleBoldUnderline"/>
        </w:rPr>
        <w:t xml:space="preserve"> would be a cool policy and how that </w:t>
      </w:r>
      <w:r w:rsidRPr="00823F27">
        <w:rPr>
          <w:sz w:val="16"/>
        </w:rPr>
        <w:t xml:space="preserve">cool </w:t>
      </w:r>
      <w:r w:rsidRPr="00823F27">
        <w:rPr>
          <w:rStyle w:val="StyleBoldUnderline"/>
          <w:highlight w:val="yellow"/>
        </w:rPr>
        <w:t>policy could resonate with those who are relevant domestically. That is not easy, but</w:t>
      </w:r>
      <w:r w:rsidRPr="00CC51A4">
        <w:rPr>
          <w:rStyle w:val="StyleBoldUnderline"/>
        </w:rPr>
        <w:t xml:space="preserve"> it is </w:t>
      </w:r>
      <w:r w:rsidRPr="00823F27">
        <w:rPr>
          <w:rStyle w:val="StyleBoldUnderline"/>
          <w:highlight w:val="yellow"/>
        </w:rPr>
        <w:t>what is necessary.</w:t>
      </w:r>
      <w:r>
        <w:rPr>
          <w:rStyle w:val="StyleBoldUnderline"/>
        </w:rPr>
        <w:t xml:space="preserve"> </w:t>
      </w:r>
      <w:r w:rsidRPr="00CC51A4">
        <w:rPr>
          <w:rStyle w:val="StyleBoldUnderline"/>
        </w:rPr>
        <w:t>To be policy relevant requires both parts</w:t>
      </w:r>
      <w:r w:rsidRPr="00823F27">
        <w:rPr>
          <w:sz w:val="16"/>
        </w:rPr>
        <w:t>--</w:t>
      </w:r>
      <w:r w:rsidRPr="00CC51A4">
        <w:rPr>
          <w:rStyle w:val="StyleBoldUnderline"/>
        </w:rPr>
        <w:t xml:space="preserve">articulating a policy alternative </w:t>
      </w:r>
      <w:r w:rsidRPr="00823F27">
        <w:rPr>
          <w:sz w:val="16"/>
        </w:rPr>
        <w:t xml:space="preserve">that would improve things </w:t>
      </w:r>
      <w:r w:rsidRPr="00CC51A4">
        <w:rPr>
          <w:rStyle w:val="StyleBoldUnderline"/>
        </w:rPr>
        <w:t>and some thought about how the alternative could be politically appealing.</w:t>
      </w:r>
      <w:r w:rsidRPr="00823F27">
        <w:rPr>
          <w:rStyle w:val="StyleBoldUnderline"/>
          <w:b w:val="0"/>
          <w:sz w:val="12"/>
        </w:rPr>
        <w:t>¶</w:t>
      </w:r>
      <w:r w:rsidRPr="00823F27">
        <w:rPr>
          <w:rStyle w:val="StyleBoldUnderline"/>
          <w:sz w:val="12"/>
        </w:rPr>
        <w:t xml:space="preserve"> </w:t>
      </w:r>
      <w:r w:rsidRPr="00CC51A4">
        <w:rPr>
          <w:rStyle w:val="StyleBoldUnderline"/>
        </w:rPr>
        <w:t xml:space="preserve">Otherwise, we can just dream about </w:t>
      </w:r>
      <w:r w:rsidRPr="00823F27">
        <w:rPr>
          <w:sz w:val="16"/>
        </w:rPr>
        <w:t xml:space="preserve">the right </w:t>
      </w:r>
      <w:r w:rsidRPr="00CC51A4">
        <w:rPr>
          <w:rStyle w:val="StyleBoldUnderline"/>
        </w:rPr>
        <w:t>policy and gnash our teeth when it never happens.</w:t>
      </w:r>
    </w:p>
    <w:p w:rsidR="00632517" w:rsidRPr="00823F27" w:rsidRDefault="00632517" w:rsidP="00632517"/>
    <w:p w:rsidR="00632517" w:rsidRPr="00831F86" w:rsidRDefault="00632517" w:rsidP="00632517"/>
    <w:p w:rsidR="00632517" w:rsidRPr="00603282" w:rsidRDefault="00632517" w:rsidP="00632517"/>
    <w:p w:rsidR="00632517" w:rsidRDefault="00632517" w:rsidP="00632517">
      <w:pPr>
        <w:rPr>
          <w:rFonts w:eastAsia="Calibri"/>
          <w:szCs w:val="26"/>
        </w:rPr>
      </w:pPr>
      <w:r>
        <w:br w:type="page"/>
      </w:r>
    </w:p>
    <w:p w:rsidR="00632517" w:rsidRDefault="00632517" w:rsidP="00632517">
      <w:pPr>
        <w:pStyle w:val="Heading3"/>
      </w:pPr>
      <w:bookmarkStart w:id="262" w:name="_Toc277780014"/>
      <w:bookmarkStart w:id="263" w:name="_Toc281687025"/>
      <w:bookmarkStart w:id="264" w:name="_Toc283879189"/>
      <w:bookmarkStart w:id="265" w:name="_Toc291748388"/>
      <w:bookmarkStart w:id="266" w:name="_Toc303104647"/>
      <w:bookmarkStart w:id="267" w:name="_Toc340176757"/>
      <w:bookmarkStart w:id="268" w:name="_Toc346315291"/>
      <w:bookmarkStart w:id="269" w:name="_Toc350547648"/>
      <w:bookmarkStart w:id="270" w:name="_Toc360209719"/>
      <w:r>
        <w:t>AT:  “Say No”</w:t>
      </w:r>
      <w:bookmarkEnd w:id="262"/>
      <w:bookmarkEnd w:id="263"/>
      <w:bookmarkEnd w:id="264"/>
      <w:bookmarkEnd w:id="265"/>
      <w:bookmarkEnd w:id="266"/>
      <w:bookmarkEnd w:id="267"/>
      <w:bookmarkEnd w:id="268"/>
      <w:bookmarkEnd w:id="269"/>
      <w:bookmarkEnd w:id="270"/>
    </w:p>
    <w:p w:rsidR="00632517" w:rsidRPr="00603282" w:rsidRDefault="00632517" w:rsidP="00632517">
      <w:pPr>
        <w:pStyle w:val="Heading4"/>
      </w:pPr>
      <w:r>
        <w:rPr>
          <w:u w:val="single"/>
        </w:rPr>
        <w:t>1</w:t>
      </w:r>
      <w:r w:rsidRPr="00584B91">
        <w:rPr>
          <w:u w:val="single"/>
        </w:rPr>
        <w:t>) Counter-interpretation:</w:t>
      </w:r>
      <w:r>
        <w:t xml:space="preserve">  Judge should act as an independent agent assessing whether or not the plan should be done.  Judge shouldn’t operate as an individual member of Congress—if the plan would drain away from Obama’s ability to pass other legislation, it is a bad idea.</w:t>
      </w:r>
    </w:p>
    <w:p w:rsidR="00632517" w:rsidRDefault="00632517" w:rsidP="00632517">
      <w:pPr>
        <w:pStyle w:val="Heading4"/>
      </w:pPr>
      <w:r>
        <w:rPr>
          <w:u w:val="single"/>
        </w:rPr>
        <w:t>2</w:t>
      </w:r>
      <w:r w:rsidRPr="00584B91">
        <w:rPr>
          <w:u w:val="single"/>
        </w:rPr>
        <w:t>) Argument makes zero sense:</w:t>
      </w:r>
      <w:r>
        <w:t xml:space="preserve">  Politicians consider political consequences of actions—an individual representative could vote no BECAUSE of the political consequences of the plan.</w:t>
      </w:r>
    </w:p>
    <w:p w:rsidR="00632517" w:rsidRDefault="00632517" w:rsidP="00632517">
      <w:pPr>
        <w:pStyle w:val="Heading4"/>
      </w:pPr>
      <w:r w:rsidRPr="00584B91">
        <w:rPr>
          <w:u w:val="single"/>
        </w:rPr>
        <w:t>3) Process can’t be distinguished from substance:</w:t>
      </w:r>
      <w:r>
        <w:t xml:space="preserve">  Whether the plan is a good idea in part depends on whether or not it is the right time to do the plan.</w:t>
      </w:r>
    </w:p>
    <w:p w:rsidR="00632517" w:rsidRDefault="00632517" w:rsidP="00632517">
      <w:pPr>
        <w:pStyle w:val="Heading4"/>
      </w:pPr>
      <w:r w:rsidRPr="00584B91">
        <w:rPr>
          <w:u w:val="single"/>
        </w:rPr>
        <w:t>4) Politics is core negative disad ground</w:t>
      </w:r>
      <w:r>
        <w:t>—mentioned in the topic paper and literature is AFF biased—NEG needs the politics disad to offset.</w:t>
      </w:r>
    </w:p>
    <w:p w:rsidR="00632517" w:rsidRDefault="00632517" w:rsidP="00632517">
      <w:pPr>
        <w:pStyle w:val="Heading4"/>
      </w:pPr>
      <w:r w:rsidRPr="00584B91">
        <w:rPr>
          <w:u w:val="single"/>
        </w:rPr>
        <w:t>5) Debating politics is educational</w:t>
      </w:r>
      <w:r>
        <w:t>—teaches us about how government functions and about relevant pieces of legislation of the day—they wish the disad away.</w:t>
      </w:r>
    </w:p>
    <w:p w:rsidR="00632517" w:rsidRDefault="00632517" w:rsidP="00632517">
      <w:pPr>
        <w:pStyle w:val="Heading3"/>
      </w:pPr>
      <w:bookmarkStart w:id="271" w:name="_Toc277780016"/>
      <w:bookmarkStart w:id="272" w:name="_Toc281687026"/>
      <w:bookmarkStart w:id="273" w:name="_Toc283879190"/>
      <w:bookmarkStart w:id="274" w:name="_Toc291748389"/>
      <w:bookmarkStart w:id="275" w:name="_Toc303104648"/>
      <w:bookmarkStart w:id="276" w:name="_Toc340176758"/>
      <w:bookmarkStart w:id="277" w:name="_Toc346315292"/>
      <w:bookmarkStart w:id="278" w:name="_Toc350547649"/>
      <w:bookmarkStart w:id="279" w:name="_Toc360209720"/>
      <w:r>
        <w:t>AT:  Plan is Bottom of the Docket</w:t>
      </w:r>
      <w:bookmarkEnd w:id="271"/>
      <w:bookmarkEnd w:id="272"/>
      <w:bookmarkEnd w:id="273"/>
      <w:bookmarkEnd w:id="274"/>
      <w:bookmarkEnd w:id="275"/>
      <w:bookmarkEnd w:id="276"/>
      <w:bookmarkEnd w:id="277"/>
      <w:bookmarkEnd w:id="278"/>
      <w:bookmarkEnd w:id="279"/>
    </w:p>
    <w:p w:rsidR="00632517" w:rsidRPr="00584B91" w:rsidRDefault="00632517" w:rsidP="00632517">
      <w:pPr>
        <w:pStyle w:val="Heading4"/>
      </w:pPr>
      <w:r w:rsidRPr="00584B91">
        <w:t>This is self-serving and a voting issue:</w:t>
      </w:r>
    </w:p>
    <w:p w:rsidR="00632517" w:rsidRDefault="00632517" w:rsidP="00632517">
      <w:pPr>
        <w:pStyle w:val="Heading4"/>
      </w:pPr>
      <w:r w:rsidRPr="00584B91">
        <w:t>1) Counter-interpretation:  the plan should happen at the nearest available opportunity</w:t>
      </w:r>
      <w:r>
        <w:t xml:space="preserve">—which means moving it to the top of the docket.  </w:t>
      </w:r>
    </w:p>
    <w:p w:rsidR="00632517" w:rsidRDefault="00632517" w:rsidP="00632517">
      <w:pPr>
        <w:pStyle w:val="Heading4"/>
      </w:pPr>
      <w:r w:rsidRPr="00584B91">
        <w:rPr>
          <w:u w:val="single"/>
        </w:rPr>
        <w:t>2) Alternative interpretation allows for delays around any disad:</w:t>
      </w:r>
      <w:r>
        <w:t xml:space="preserve">  they can delay until the economy recovers, we pull out of Afghanistan, etc. destroys negative disad ground.</w:t>
      </w:r>
    </w:p>
    <w:p w:rsidR="00632517" w:rsidRDefault="00632517" w:rsidP="00632517">
      <w:pPr>
        <w:pStyle w:val="Heading4"/>
      </w:pPr>
      <w:r w:rsidRPr="00584B91">
        <w:rPr>
          <w:u w:val="single"/>
        </w:rPr>
        <w:t>3) Their interpretation destroys uniqueness debates:</w:t>
      </w:r>
      <w:r>
        <w:t xml:space="preserve">  delaying off into the future means we can’t debate issues in their current context.</w:t>
      </w:r>
    </w:p>
    <w:p w:rsidR="00632517" w:rsidRDefault="00632517" w:rsidP="00632517">
      <w:pPr>
        <w:pStyle w:val="Heading4"/>
      </w:pPr>
      <w:r w:rsidRPr="00584B91">
        <w:rPr>
          <w:u w:val="single"/>
        </w:rPr>
        <w:t>4) We aren’t being absurd:</w:t>
      </w:r>
      <w:r>
        <w:t xml:space="preserve">  we aren’t saying the plan has to happen Sunday night or in the middle of a break—we’re saying the plan has to happen in the current political context so we can debate it.</w:t>
      </w:r>
    </w:p>
    <w:p w:rsidR="00632517" w:rsidRPr="0062709A" w:rsidRDefault="00632517" w:rsidP="00632517">
      <w:pPr>
        <w:pStyle w:val="Heading4"/>
      </w:pPr>
      <w:r w:rsidRPr="00584B91">
        <w:rPr>
          <w:u w:val="single"/>
        </w:rPr>
        <w:t>5) Bottom of the docket means the plan will be pushed off forever</w:t>
      </w:r>
      <w:r>
        <w:t>—their inherency evidence says the plan is unlikely to happen and will be de-prioritized—vote negative on presumption.</w:t>
      </w:r>
    </w:p>
    <w:p w:rsidR="00632517" w:rsidRDefault="00632517" w:rsidP="00632517">
      <w:pPr>
        <w:pStyle w:val="Heading4"/>
      </w:pPr>
      <w:r w:rsidRPr="00584B91">
        <w:rPr>
          <w:u w:val="single"/>
        </w:rPr>
        <w:t>6) Not reciprocal:</w:t>
      </w:r>
      <w:r>
        <w:t xml:space="preserve">  only destroys negative disad ground.</w:t>
      </w:r>
    </w:p>
    <w:p w:rsidR="00632517" w:rsidRDefault="00632517" w:rsidP="00632517">
      <w:pPr>
        <w:pStyle w:val="Heading4"/>
      </w:pPr>
      <w:r w:rsidRPr="00584B91">
        <w:rPr>
          <w:u w:val="single"/>
        </w:rPr>
        <w:t>7) We don’t defend immediacy</w:t>
      </w:r>
      <w:r>
        <w:t>—only nearest available opportunity.</w:t>
      </w:r>
    </w:p>
    <w:p w:rsidR="00632517" w:rsidRPr="00F67038" w:rsidRDefault="00632517" w:rsidP="0063251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w:bCs/>
          <w:sz w:val="16"/>
          <w:szCs w:val="20"/>
        </w:rPr>
      </w:pPr>
    </w:p>
    <w:p w:rsidR="00632517" w:rsidRDefault="00632517" w:rsidP="00632517">
      <w:pPr>
        <w:pStyle w:val="Heading2"/>
      </w:pPr>
      <w:bookmarkStart w:id="280" w:name="_Toc359704467"/>
      <w:bookmarkStart w:id="281" w:name="_Toc360209721"/>
      <w:bookmarkStart w:id="282" w:name="_Toc347346712"/>
      <w:bookmarkStart w:id="283" w:name="_Toc350546654"/>
      <w:r>
        <w:t>AFF Immigration Reform 2ac Front-Line</w:t>
      </w:r>
      <w:bookmarkEnd w:id="280"/>
      <w:bookmarkEnd w:id="281"/>
    </w:p>
    <w:p w:rsidR="00632517" w:rsidRDefault="00632517" w:rsidP="00632517">
      <w:pPr>
        <w:pStyle w:val="Heading4"/>
      </w:pPr>
      <w:r>
        <w:t>Immigration reform won’t pass now—three reasons:</w:t>
      </w:r>
    </w:p>
    <w:p w:rsidR="00632517" w:rsidRDefault="00632517" w:rsidP="00632517">
      <w:pPr>
        <w:ind w:left="720"/>
      </w:pPr>
      <w:r>
        <w:t xml:space="preserve">Sean </w:t>
      </w:r>
      <w:r w:rsidRPr="00FA5F0B">
        <w:rPr>
          <w:rStyle w:val="StyleStyleBold12pt"/>
        </w:rPr>
        <w:t>Sullivan, 6/21/2013</w:t>
      </w:r>
      <w:r>
        <w:t xml:space="preserve"> (staff writer, “Three signs of trouble for immigration reform in the House,”  </w:t>
      </w:r>
      <w:hyperlink r:id="rId224" w:history="1">
        <w:r w:rsidRPr="006C3959">
          <w:rPr>
            <w:rStyle w:val="Hyperlink"/>
          </w:rPr>
          <w:t>Retrieved 6/22/2013 from http://www.washingtonpost.com/blogs/the-fix/wp/2013/06/21/three-signs-of-trouble-for-immigration-reform-in-the-house/</w:t>
        </w:r>
      </w:hyperlink>
      <w:r>
        <w:t>)</w:t>
      </w:r>
    </w:p>
    <w:p w:rsidR="00632517" w:rsidRDefault="00632517" w:rsidP="00632517"/>
    <w:p w:rsidR="00632517" w:rsidRPr="00FA5F0B" w:rsidRDefault="00632517" w:rsidP="00632517">
      <w:pPr>
        <w:rPr>
          <w:rStyle w:val="StyleBoldUnderline"/>
        </w:rPr>
      </w:pPr>
      <w:r w:rsidRPr="00FA5F0B">
        <w:rPr>
          <w:sz w:val="16"/>
        </w:rPr>
        <w:t xml:space="preserve">But over in the House is a different picture. </w:t>
      </w:r>
      <w:r w:rsidRPr="00FA5F0B">
        <w:rPr>
          <w:rStyle w:val="StyleBoldUnderline"/>
          <w:highlight w:val="yellow"/>
        </w:rPr>
        <w:t>There are some emerging signs of trouble on the other side of the Capitol for comprehensive reform advocates. Here are the three biggest ones</w:t>
      </w:r>
      <w:r w:rsidRPr="00FA5F0B">
        <w:rPr>
          <w:sz w:val="16"/>
        </w:rPr>
        <w:t>:</w:t>
      </w:r>
      <w:r w:rsidRPr="00FA5F0B">
        <w:rPr>
          <w:sz w:val="12"/>
        </w:rPr>
        <w:t>¶</w:t>
      </w:r>
      <w:r w:rsidRPr="00FA5F0B">
        <w:rPr>
          <w:sz w:val="16"/>
        </w:rPr>
        <w:t xml:space="preserve"> 1. </w:t>
      </w:r>
      <w:r w:rsidRPr="00FA5F0B">
        <w:rPr>
          <w:rStyle w:val="StyleBoldUnderline"/>
          <w:highlight w:val="yellow"/>
        </w:rPr>
        <w:t>An unruly GOP Conference: The House’s failure to pass a farm bill Thursday was a stark reminder that the lower chamber’s Republican Conference just can’t be led right now</w:t>
      </w:r>
      <w:r w:rsidRPr="00FA5F0B">
        <w:rPr>
          <w:sz w:val="16"/>
        </w:rPr>
        <w:t>. Most Democrats voted against the bill, but they were joined by enough conservatives who opposed it from the right to sink the measure. From the “Plan B” debacle in last year’s debate over tax rates to a recent effort to ban abortions after 20 weeks, the conservative wing of the House has made its voice heard on multiple occasions. So if the Senate passes an immigration bill by a wide margin, it remains to be seen whether that impresses anyone on the conservative side of the GOP Conference enough to shift their views. Given the track record of House Republicans, it could be a hard sell even if the Senate bill gets 70+ votes.</w:t>
      </w:r>
      <w:r w:rsidRPr="00FA5F0B">
        <w:rPr>
          <w:sz w:val="12"/>
        </w:rPr>
        <w:t>¶</w:t>
      </w:r>
      <w:r w:rsidRPr="00FA5F0B">
        <w:rPr>
          <w:sz w:val="16"/>
        </w:rPr>
        <w:t xml:space="preserve"> 2</w:t>
      </w:r>
      <w:r w:rsidRPr="00FA5F0B">
        <w:rPr>
          <w:rStyle w:val="StyleBoldUnderline"/>
          <w:highlight w:val="yellow"/>
        </w:rPr>
        <w:t>. Bohener’s Hastert Rule remark: House Speaker John Boehner</w:t>
      </w:r>
      <w:r w:rsidRPr="00FA5F0B">
        <w:rPr>
          <w:sz w:val="16"/>
        </w:rPr>
        <w:t xml:space="preserve"> (R-Ohio) </w:t>
      </w:r>
      <w:r w:rsidRPr="00FA5F0B">
        <w:rPr>
          <w:rStyle w:val="StyleBoldUnderline"/>
          <w:highlight w:val="yellow"/>
        </w:rPr>
        <w:t>vowed this week not to bring an immigration bill to the floor that did not have the support of a majority of House Republicans. Setting such a condition in advance only narrows the path to passage</w:t>
      </w:r>
      <w:r w:rsidRPr="00FA5F0B">
        <w:rPr>
          <w:sz w:val="16"/>
        </w:rPr>
        <w:t>. Boehner didn’t rule out relying on Democrats to pass a final version of immigration legislation that could be negotiated between the House and the Senate. But the last thing he needs right now for his own political future is to stoke more anger within his conference. Boehner will face pressure from Senate Republicans, donors, and other GOP players to get immigration reform done. But he’s making clear early that despite all that, he’s not going to walk away from his conference to get a deal done. And that hard line will make it more difficult for reform to happen, given the opposition on the right to pillars of the Senate bill.</w:t>
      </w:r>
      <w:r w:rsidRPr="00FA5F0B">
        <w:rPr>
          <w:sz w:val="12"/>
        </w:rPr>
        <w:t>¶</w:t>
      </w:r>
      <w:r w:rsidRPr="00FA5F0B">
        <w:rPr>
          <w:sz w:val="16"/>
        </w:rPr>
        <w:t xml:space="preserve"> 3. </w:t>
      </w:r>
      <w:r w:rsidRPr="00FA5F0B">
        <w:rPr>
          <w:rStyle w:val="StyleBoldUnderline"/>
          <w:highlight w:val="yellow"/>
        </w:rPr>
        <w:t>The GOP primary threat: This isn’t new this week but it bears repeating, because, as the gun debate showed, it doesn’t matter what public opinion says or what other external factors exist, members of Congress will ultimately prioritize the outlook of their constituents over whichever way the national conversation is leaning</w:t>
      </w:r>
      <w:r w:rsidRPr="00FA5F0B">
        <w:rPr>
          <w:sz w:val="16"/>
        </w:rPr>
        <w:t xml:space="preserve">. If they don’t, they up the chances of losing their jobs. Redistricting has contributed to a situation in which many House Republicans represent safe GOP districts in which the threat of a primary is worth more worry than being defeated in the general election. </w:t>
      </w:r>
      <w:r w:rsidRPr="00FA5F0B">
        <w:rPr>
          <w:rStyle w:val="StyleBoldUnderline"/>
          <w:highlight w:val="yellow"/>
        </w:rPr>
        <w:t>A vote for immigration reform could become an easy way for potential challengers to get to the right of incumbents in some Republican districts. And rest assured, GOP members will not lose sight of that.</w:t>
      </w:r>
    </w:p>
    <w:p w:rsidR="00632517" w:rsidRDefault="00632517" w:rsidP="00632517"/>
    <w:p w:rsidR="00632517" w:rsidRDefault="00632517" w:rsidP="00632517">
      <w:pPr>
        <w:pStyle w:val="Heading4"/>
      </w:pPr>
      <w:r>
        <w:t>(--) Obama has no capital for immigration reform:</w:t>
      </w:r>
    </w:p>
    <w:p w:rsidR="00632517" w:rsidRDefault="00632517" w:rsidP="00632517">
      <w:pPr>
        <w:ind w:left="720"/>
      </w:pPr>
      <w:r>
        <w:t xml:space="preserve">Fred </w:t>
      </w:r>
      <w:r w:rsidRPr="00314317">
        <w:rPr>
          <w:rStyle w:val="StyleStyleBold12pt"/>
        </w:rPr>
        <w:t>Barnes, 4/22/2013</w:t>
      </w:r>
      <w:r>
        <w:t xml:space="preserve"> (staff writer, “The Decline of Obama,” </w:t>
      </w:r>
      <w:hyperlink r:id="rId225" w:history="1">
        <w:r w:rsidRPr="00DA5AC2">
          <w:rPr>
            <w:rStyle w:val="Hyperlink"/>
          </w:rPr>
          <w:t>http://www.weeklystandard.com/articles/decline-obama_716280.html?page=1</w:t>
        </w:r>
      </w:hyperlink>
      <w:r>
        <w:rPr>
          <w:rStyle w:val="Hyperlink"/>
        </w:rPr>
        <w:t>, Accessed 4/25/2013, rwg)</w:t>
      </w:r>
    </w:p>
    <w:p w:rsidR="00632517" w:rsidRPr="00100943" w:rsidRDefault="00632517" w:rsidP="00632517">
      <w:pPr>
        <w:rPr>
          <w:rStyle w:val="StyleBoldUnderline"/>
        </w:rPr>
      </w:pPr>
      <w:r w:rsidRPr="00100943">
        <w:rPr>
          <w:sz w:val="16"/>
        </w:rPr>
        <w:t xml:space="preserve">But there’s something else involved as well. </w:t>
      </w:r>
      <w:r w:rsidRPr="00314317">
        <w:rPr>
          <w:rStyle w:val="StyleBoldUnderline"/>
          <w:highlight w:val="yellow"/>
        </w:rPr>
        <w:t>Under Obama, the presidency has been in decline</w:t>
      </w:r>
      <w:r w:rsidRPr="00100943">
        <w:rPr>
          <w:sz w:val="16"/>
        </w:rPr>
        <w:t>. His use of the budget as a ploy against Republicans is an example of this. The biggest domestic issue is the looming fiscal crisis, but Obama has addressed it only rhetorically. Instead he’s used the budget largely as a political tool that cheapened the presidency.</w:t>
      </w:r>
      <w:r w:rsidRPr="00100943">
        <w:rPr>
          <w:sz w:val="12"/>
        </w:rPr>
        <w:t>¶</w:t>
      </w:r>
      <w:r w:rsidRPr="00100943">
        <w:rPr>
          <w:sz w:val="16"/>
        </w:rPr>
        <w:t xml:space="preserve"> Other presidents have done this, but far less crassly or brazenly. At least they presented their budgets on time, as required by law. Obama was two months late. He erased one of Washington’s oldest adages: The president proposes, Congress disposes. By last week, both the Senate and House had already passed budget resolutions. </w:t>
      </w:r>
      <w:r w:rsidRPr="00100943">
        <w:rPr>
          <w:sz w:val="12"/>
        </w:rPr>
        <w:t>¶</w:t>
      </w:r>
      <w:r w:rsidRPr="00100943">
        <w:rPr>
          <w:sz w:val="16"/>
        </w:rPr>
        <w:t xml:space="preserve"> Obama’s tardiness touches on another aspect of presidential decline: the loss of influence. By long tradition, any release of the budget produced by the White House was a major event. True, the impact of the president’s budget has waned in recent years. Obama has made it an afterthought.</w:t>
      </w:r>
      <w:r w:rsidRPr="00100943">
        <w:rPr>
          <w:sz w:val="12"/>
        </w:rPr>
        <w:t>¶</w:t>
      </w:r>
      <w:r w:rsidRPr="00100943">
        <w:rPr>
          <w:sz w:val="16"/>
        </w:rPr>
        <w:t xml:space="preserve"> </w:t>
      </w:r>
      <w:r w:rsidRPr="00100943">
        <w:rPr>
          <w:rStyle w:val="StyleBoldUnderline"/>
          <w:highlight w:val="yellow"/>
        </w:rPr>
        <w:t xml:space="preserve">On Capitol Hill today, Obama has </w:t>
      </w:r>
      <w:r w:rsidRPr="00100943">
        <w:rPr>
          <w:rStyle w:val="Emphasis"/>
          <w:highlight w:val="yellow"/>
        </w:rPr>
        <w:t>scarcely any clout at all</w:t>
      </w:r>
      <w:r w:rsidRPr="00100943">
        <w:rPr>
          <w:rStyle w:val="StyleBoldUnderline"/>
          <w:highlight w:val="yellow"/>
        </w:rPr>
        <w:t>.</w:t>
      </w:r>
      <w:r w:rsidRPr="00100943">
        <w:rPr>
          <w:sz w:val="16"/>
        </w:rPr>
        <w:t xml:space="preserve"> One reason: He acts as if spending time with members of Congress, even Democrats, is an unpleasant chore. Another reason: Having deferred to Democrats in his first term, he finds it difficult to pull rank on them in his second. And having ignored or alienated Republicans, he isn’t likely to achieve much by courting them over dinner in recent weeks.</w:t>
      </w:r>
      <w:r w:rsidRPr="00100943">
        <w:rPr>
          <w:sz w:val="12"/>
        </w:rPr>
        <w:t>¶</w:t>
      </w:r>
      <w:r w:rsidRPr="00100943">
        <w:rPr>
          <w:sz w:val="16"/>
        </w:rPr>
        <w:t xml:space="preserve"> </w:t>
      </w:r>
      <w:r w:rsidRPr="00100943">
        <w:rPr>
          <w:rStyle w:val="StyleBoldUnderline"/>
          <w:highlight w:val="yellow"/>
        </w:rPr>
        <w:t>Immigration and gun control are the dominant issues in Congress at the moment, and Obama is a major player on neither of them. The “gang of eight”—</w:t>
      </w:r>
      <w:r w:rsidRPr="00100943">
        <w:rPr>
          <w:sz w:val="16"/>
        </w:rPr>
        <w:t>four Democrats, four Republicans—</w:t>
      </w:r>
      <w:r w:rsidRPr="00100943">
        <w:rPr>
          <w:rStyle w:val="StyleBoldUnderline"/>
          <w:highlight w:val="yellow"/>
        </w:rPr>
        <w:t xml:space="preserve">is the driving force on immigration in the Senate. Obama is </w:t>
      </w:r>
      <w:r w:rsidRPr="00100943">
        <w:rPr>
          <w:rStyle w:val="Emphasis"/>
          <w:highlight w:val="yellow"/>
        </w:rPr>
        <w:t>no force at all.</w:t>
      </w:r>
    </w:p>
    <w:p w:rsidR="00632517" w:rsidRDefault="00632517" w:rsidP="00632517">
      <w:pPr>
        <w:pStyle w:val="Heading4"/>
      </w:pPr>
      <w:r>
        <w:t>(--) Obama has no PC now and winners win:</w:t>
      </w:r>
    </w:p>
    <w:p w:rsidR="00632517" w:rsidRDefault="00632517" w:rsidP="00632517">
      <w:pPr>
        <w:ind w:left="720"/>
      </w:pPr>
      <w:r w:rsidRPr="00BA0A2D">
        <w:t xml:space="preserve">Amie </w:t>
      </w:r>
      <w:r w:rsidRPr="004669E1">
        <w:rPr>
          <w:rStyle w:val="StyleStyleBold12pt"/>
        </w:rPr>
        <w:t>Parnes, 3/20/2013</w:t>
      </w:r>
      <w:r>
        <w:t xml:space="preserve"> (staff writer, “Obama honeymoon may be over,” </w:t>
      </w:r>
      <w:hyperlink r:id="rId226" w:history="1">
        <w:r w:rsidRPr="00DA5AC2">
          <w:rPr>
            <w:rStyle w:val="Hyperlink"/>
          </w:rPr>
          <w:t>http://thehill.com/homenews/administration/289179-obama-honeymoon-may-be-over</w:t>
        </w:r>
      </w:hyperlink>
      <w:r>
        <w:t>, Accessed 4/24/2013, rwg)</w:t>
      </w:r>
    </w:p>
    <w:p w:rsidR="00632517" w:rsidRPr="00085FFC" w:rsidRDefault="00632517" w:rsidP="00632517">
      <w:pPr>
        <w:rPr>
          <w:sz w:val="14"/>
        </w:rPr>
      </w:pPr>
      <w:r w:rsidRPr="004669E1">
        <w:rPr>
          <w:rStyle w:val="StyleBoldUnderline"/>
          <w:highlight w:val="yellow"/>
        </w:rPr>
        <w:t>The second-term honeymoon for</w:t>
      </w:r>
      <w:r w:rsidRPr="00085FFC">
        <w:rPr>
          <w:sz w:val="14"/>
        </w:rPr>
        <w:t xml:space="preserve"> President </w:t>
      </w:r>
      <w:r w:rsidRPr="004669E1">
        <w:rPr>
          <w:rStyle w:val="StyleBoldUnderline"/>
          <w:highlight w:val="yellow"/>
        </w:rPr>
        <w:t>Obama</w:t>
      </w:r>
      <w:r w:rsidRPr="00085FFC">
        <w:rPr>
          <w:sz w:val="14"/>
        </w:rPr>
        <w:t xml:space="preserve"> is beginning to look like it </w:t>
      </w:r>
      <w:r w:rsidRPr="004669E1">
        <w:rPr>
          <w:rStyle w:val="StyleBoldUnderline"/>
          <w:highlight w:val="yellow"/>
        </w:rPr>
        <w:t>is over.</w:t>
      </w:r>
      <w:r w:rsidRPr="00085FFC">
        <w:rPr>
          <w:rStyle w:val="StyleBoldUnderline"/>
          <w:b w:val="0"/>
          <w:sz w:val="12"/>
        </w:rPr>
        <w:t>¶</w:t>
      </w:r>
      <w:r w:rsidRPr="00085FFC">
        <w:rPr>
          <w:sz w:val="14"/>
        </w:rPr>
        <w:t xml:space="preserve"> </w:t>
      </w:r>
      <w:r w:rsidRPr="004669E1">
        <w:rPr>
          <w:rStyle w:val="StyleBoldUnderline"/>
          <w:highlight w:val="yellow"/>
        </w:rPr>
        <w:t>Obama,</w:t>
      </w:r>
      <w:r w:rsidRPr="00085FFC">
        <w:rPr>
          <w:sz w:val="14"/>
        </w:rPr>
        <w:t xml:space="preserve"> who was riding high after his reelection win in November, </w:t>
      </w:r>
      <w:r w:rsidRPr="004669E1">
        <w:rPr>
          <w:rStyle w:val="StyleBoldUnderline"/>
          <w:highlight w:val="yellow"/>
        </w:rPr>
        <w:t>has seen his poll numbers take a precipitous fall</w:t>
      </w:r>
      <w:r w:rsidRPr="004669E1">
        <w:rPr>
          <w:rStyle w:val="StyleBoldUnderline"/>
        </w:rPr>
        <w:t xml:space="preserve"> </w:t>
      </w:r>
      <w:r w:rsidRPr="00085FFC">
        <w:rPr>
          <w:sz w:val="14"/>
        </w:rPr>
        <w:t xml:space="preserve">in recent weeks. </w:t>
      </w:r>
      <w:r w:rsidRPr="00085FFC">
        <w:rPr>
          <w:sz w:val="12"/>
        </w:rPr>
        <w:t>¶</w:t>
      </w:r>
      <w:r w:rsidRPr="00085FFC">
        <w:rPr>
          <w:sz w:val="14"/>
        </w:rPr>
        <w:t xml:space="preserve"> A CNN poll released Tuesday showed Obama’s favorability rating underwater, with 47 percent approving and 50 percent disapproving of Obama’s handling of his job. </w:t>
      </w:r>
      <w:r w:rsidRPr="00085FFC">
        <w:rPr>
          <w:sz w:val="12"/>
        </w:rPr>
        <w:t>¶</w:t>
      </w:r>
      <w:r w:rsidRPr="00085FFC">
        <w:rPr>
          <w:sz w:val="14"/>
        </w:rPr>
        <w:t xml:space="preserve"> </w:t>
      </w:r>
      <w:r w:rsidRPr="004669E1">
        <w:rPr>
          <w:rStyle w:val="StyleBoldUnderline"/>
          <w:highlight w:val="yellow"/>
        </w:rPr>
        <w:t>Much of the president’s agenda is stuck</w:t>
      </w:r>
      <w:r w:rsidRPr="00085FFC">
        <w:rPr>
          <w:sz w:val="14"/>
        </w:rPr>
        <w:t xml:space="preserve">, with climate change regulations delayed, immigration reform mired in committee negotiations and prospects for a grand bargain budget deal in limbo at best. </w:t>
      </w:r>
      <w:r w:rsidRPr="00085FFC">
        <w:rPr>
          <w:sz w:val="12"/>
        </w:rPr>
        <w:t>¶</w:t>
      </w:r>
      <w:r w:rsidRPr="00085FFC">
        <w:rPr>
          <w:sz w:val="14"/>
        </w:rPr>
        <w:t xml:space="preserve"> On Tuesday, </w:t>
      </w:r>
      <w:r w:rsidRPr="004669E1">
        <w:rPr>
          <w:rStyle w:val="StyleBoldUnderline"/>
          <w:highlight w:val="yellow"/>
        </w:rPr>
        <w:t xml:space="preserve">in a decision that underscored Obama’s </w:t>
      </w:r>
      <w:r w:rsidRPr="004669E1">
        <w:rPr>
          <w:rStyle w:val="Emphasis"/>
          <w:highlight w:val="yellow"/>
        </w:rPr>
        <w:t>depleting political capital</w:t>
      </w:r>
      <w:r w:rsidRPr="004669E1">
        <w:rPr>
          <w:rStyle w:val="StyleBoldUnderline"/>
          <w:highlight w:val="yellow"/>
        </w:rPr>
        <w:t>, the White House watched as</w:t>
      </w:r>
      <w:r w:rsidRPr="00085FFC">
        <w:rPr>
          <w:sz w:val="14"/>
        </w:rPr>
        <w:t xml:space="preserve"> Senate Majority Leader Harry </w:t>
      </w:r>
      <w:r w:rsidRPr="004669E1">
        <w:rPr>
          <w:rStyle w:val="StyleBoldUnderline"/>
          <w:highlight w:val="yellow"/>
        </w:rPr>
        <w:t>Reid</w:t>
      </w:r>
      <w:r w:rsidRPr="004669E1">
        <w:rPr>
          <w:rStyle w:val="StyleBoldUnderline"/>
        </w:rPr>
        <w:t xml:space="preserve"> </w:t>
      </w:r>
      <w:r w:rsidRPr="00085FFC">
        <w:rPr>
          <w:sz w:val="14"/>
        </w:rPr>
        <w:t xml:space="preserve">(D-Nev.) </w:t>
      </w:r>
      <w:r w:rsidRPr="004669E1">
        <w:rPr>
          <w:rStyle w:val="StyleBoldUnderline"/>
          <w:highlight w:val="yellow"/>
        </w:rPr>
        <w:t>announced only a watered-down version of Obama’s gun control proposals</w:t>
      </w:r>
      <w:r w:rsidRPr="00085FFC">
        <w:rPr>
          <w:sz w:val="14"/>
        </w:rPr>
        <w:t xml:space="preserve"> would be considered on the Senate floor. </w:t>
      </w:r>
      <w:r w:rsidRPr="00085FFC">
        <w:rPr>
          <w:sz w:val="12"/>
        </w:rPr>
        <w:t>¶</w:t>
      </w:r>
      <w:r w:rsidRPr="00085FFC">
        <w:rPr>
          <w:sz w:val="14"/>
        </w:rPr>
        <w:t xml:space="preserve"> Republicans, sensing the sea change, are licking their chops. They point to the lack of movement on Obama’s signature issues, noting the contrast to the ambitious plans outlined in the early weeks of his second term.</w:t>
      </w:r>
      <w:r w:rsidRPr="00085FFC">
        <w:rPr>
          <w:sz w:val="12"/>
        </w:rPr>
        <w:t>¶</w:t>
      </w:r>
      <w:r w:rsidRPr="00085FFC">
        <w:rPr>
          <w:sz w:val="14"/>
        </w:rPr>
        <w:t xml:space="preserve"> “The president set very high goals for himself during his State of the Union, but the reality is very little of his agenda is actually moving,” Republican strategist Ron Bonjean said. “He allowed himself to get caught up in the legislative quicksand, [and] the cement is beginning to harden. “</w:t>
      </w:r>
      <w:r w:rsidRPr="00085FFC">
        <w:rPr>
          <w:sz w:val="12"/>
        </w:rPr>
        <w:t>¶</w:t>
      </w:r>
      <w:r w:rsidRPr="00085FFC">
        <w:rPr>
          <w:sz w:val="14"/>
        </w:rPr>
        <w:t xml:space="preserve"> History isn’t on Obama’s side. </w:t>
      </w:r>
      <w:r w:rsidRPr="00085FFC">
        <w:rPr>
          <w:sz w:val="12"/>
        </w:rPr>
        <w:t>¶</w:t>
      </w:r>
      <w:r w:rsidRPr="00085FFC">
        <w:rPr>
          <w:sz w:val="14"/>
        </w:rPr>
        <w:t xml:space="preserve"> The last four presidents who won a second term all saw their poll numbers slide by mid-March with the exception of Bill Clinton, whose numbers improved in the four months following his reelection.</w:t>
      </w:r>
      <w:r w:rsidRPr="00085FFC">
        <w:rPr>
          <w:sz w:val="12"/>
        </w:rPr>
        <w:t>¶</w:t>
      </w:r>
      <w:r w:rsidRPr="00085FFC">
        <w:rPr>
          <w:sz w:val="14"/>
        </w:rPr>
        <w:t xml:space="preserve"> Clinton may have only been delaying the inevitable. His numbers dropped 5 points in April 1994. Even Ronald Reagan, buoyed by a dominant performance over Walter Mondale in the 1984 election, saw a double-digit erosion by this point in his second term.</w:t>
      </w:r>
      <w:r w:rsidRPr="00085FFC">
        <w:rPr>
          <w:sz w:val="12"/>
        </w:rPr>
        <w:t>¶</w:t>
      </w:r>
      <w:r w:rsidRPr="00085FFC">
        <w:rPr>
          <w:sz w:val="14"/>
        </w:rPr>
        <w:t xml:space="preserve"> Obama has yet to complete the first 100 days of his second term. But </w:t>
      </w:r>
      <w:r w:rsidRPr="004669E1">
        <w:rPr>
          <w:rStyle w:val="StyleBoldUnderline"/>
          <w:highlight w:val="yellow"/>
        </w:rPr>
        <w:t>without a signature achievement since his reelection, he faces a crossroads that could define the remainder of his presidency</w:t>
      </w:r>
      <w:r w:rsidRPr="00085FFC">
        <w:rPr>
          <w:sz w:val="14"/>
        </w:rPr>
        <w:t xml:space="preserve">. </w:t>
      </w:r>
      <w:r w:rsidRPr="00085FFC">
        <w:rPr>
          <w:sz w:val="12"/>
        </w:rPr>
        <w:t>¶</w:t>
      </w:r>
      <w:r w:rsidRPr="00085FFC">
        <w:rPr>
          <w:sz w:val="14"/>
        </w:rPr>
        <w:t xml:space="preserve"> White House aides maintain that the 24-hour news cycle makes comparisons to previous presidents difficult.</w:t>
      </w:r>
      <w:r w:rsidRPr="00085FFC">
        <w:rPr>
          <w:sz w:val="12"/>
        </w:rPr>
        <w:t>¶</w:t>
      </w:r>
      <w:r w:rsidRPr="00085FFC">
        <w:rPr>
          <w:sz w:val="14"/>
        </w:rPr>
        <w:t xml:space="preserve"> “I think the nature of our politics now is different than Ronald Reagan’s honeymoon,” one senior administration official said. “The ebb and flow of politics doesn’t follow that model anymore.”</w:t>
      </w:r>
      <w:r w:rsidRPr="00085FFC">
        <w:rPr>
          <w:sz w:val="12"/>
        </w:rPr>
        <w:t>¶</w:t>
      </w:r>
      <w:r w:rsidRPr="00085FFC">
        <w:rPr>
          <w:sz w:val="14"/>
        </w:rPr>
        <w:t xml:space="preserve"> But observers say a drop in popularity is typical for second-termers.</w:t>
      </w:r>
      <w:r w:rsidRPr="00085FFC">
        <w:rPr>
          <w:sz w:val="12"/>
        </w:rPr>
        <w:t>¶</w:t>
      </w:r>
      <w:r w:rsidRPr="00085FFC">
        <w:rPr>
          <w:sz w:val="14"/>
        </w:rPr>
        <w:t xml:space="preserve"> “There may be some typical second-term honeymoon fade happening,” said Martin Sweet, an assistant visiting professor of political science at Northwestern University. “Honeymoon periods for incumbents are a bit more ephemeral.”</w:t>
      </w:r>
      <w:r w:rsidRPr="00085FFC">
        <w:rPr>
          <w:sz w:val="12"/>
        </w:rPr>
        <w:t>¶</w:t>
      </w:r>
      <w:r w:rsidRPr="00085FFC">
        <w:rPr>
          <w:sz w:val="14"/>
        </w:rPr>
        <w:t xml:space="preserve"> But like most other presidents, Sweet added, “Obama’s fate is tied to the economy.”</w:t>
      </w:r>
      <w:r w:rsidRPr="00085FFC">
        <w:rPr>
          <w:sz w:val="12"/>
        </w:rPr>
        <w:t>¶</w:t>
      </w:r>
      <w:r w:rsidRPr="00085FFC">
        <w:rPr>
          <w:sz w:val="14"/>
        </w:rPr>
        <w:t xml:space="preserve"> “Continuing economic progress would ultimately strengthen the president but if we are hit with a double-dip recession, then Obama’s numbers will crater,” he said.</w:t>
      </w:r>
      <w:r w:rsidRPr="00085FFC">
        <w:rPr>
          <w:sz w:val="12"/>
        </w:rPr>
        <w:t>¶</w:t>
      </w:r>
      <w:r w:rsidRPr="00085FFC">
        <w:rPr>
          <w:sz w:val="14"/>
        </w:rPr>
        <w:t xml:space="preserve"> The White House disputes any notion that Obama has lost any political capital in recent weeks.</w:t>
      </w:r>
      <w:r w:rsidRPr="00085FFC">
        <w:rPr>
          <w:sz w:val="12"/>
        </w:rPr>
        <w:t>¶</w:t>
      </w:r>
      <w:r w:rsidRPr="00085FFC">
        <w:rPr>
          <w:sz w:val="14"/>
        </w:rPr>
        <w:t xml:space="preserve"> “The president set out an ambitious agenda and he’s doing big things that are not easy, from immigration to gun control,” the senior administration official said. “Those are policies you can’t rack up easily, and no one here is naive about that.”</w:t>
      </w:r>
      <w:r w:rsidRPr="00085FFC">
        <w:rPr>
          <w:sz w:val="12"/>
        </w:rPr>
        <w:t>¶</w:t>
      </w:r>
      <w:r w:rsidRPr="00085FFC">
        <w:rPr>
          <w:sz w:val="14"/>
        </w:rPr>
        <w:t xml:space="preserve"> The White House is aware that the clock is ticking to push its hefty agenda, but the official added, “The clock is not ticking because of president’s political capital. The clock is ticking because there’s a timetable in achieving all of this. [Lawmakers] are not going to sign on because the president’s popular.” </w:t>
      </w:r>
      <w:r w:rsidRPr="00085FFC">
        <w:rPr>
          <w:sz w:val="12"/>
        </w:rPr>
        <w:t>¶</w:t>
      </w:r>
      <w:r w:rsidRPr="00085FFC">
        <w:rPr>
          <w:sz w:val="14"/>
        </w:rPr>
        <w:t xml:space="preserve"> And administration officials believe they still have the leverage.</w:t>
      </w:r>
      <w:r w:rsidRPr="00085FFC">
        <w:rPr>
          <w:sz w:val="12"/>
        </w:rPr>
        <w:t>¶</w:t>
      </w:r>
      <w:r w:rsidRPr="00085FFC">
        <w:rPr>
          <w:sz w:val="14"/>
        </w:rPr>
        <w:t xml:space="preserve"> “There’s a decent amount of momentum behind all of this,” the official said. “It looks like immigration is closer [to passage] than ever before.”</w:t>
      </w:r>
      <w:r w:rsidRPr="00085FFC">
        <w:rPr>
          <w:sz w:val="12"/>
        </w:rPr>
        <w:t>¶</w:t>
      </w:r>
      <w:r w:rsidRPr="00085FFC">
        <w:rPr>
          <w:sz w:val="14"/>
        </w:rPr>
        <w:t xml:space="preserve"> Republican strategist Ken Lundberg argued that current budget fights “have cut short the president’s second-term honeymoon.” </w:t>
      </w:r>
      <w:r w:rsidRPr="00085FFC">
        <w:rPr>
          <w:sz w:val="12"/>
        </w:rPr>
        <w:t>¶</w:t>
      </w:r>
      <w:r w:rsidRPr="00085FFC">
        <w:rPr>
          <w:sz w:val="14"/>
        </w:rPr>
        <w:t xml:space="preserve"> He said this could also hurt the president’s party, warning “the lower the president’s approval rating, the bigger the consequence for vulnerable Democrats.”</w:t>
      </w:r>
      <w:r w:rsidRPr="00085FFC">
        <w:rPr>
          <w:sz w:val="12"/>
        </w:rPr>
        <w:t>¶</w:t>
      </w:r>
      <w:r w:rsidRPr="00085FFC">
        <w:rPr>
          <w:sz w:val="14"/>
        </w:rPr>
        <w:t xml:space="preserve"> “Voters want solutions, and if they see the president headed down the wrong path, lockstep lawmakers will be punished in 2014,” he said.</w:t>
      </w:r>
      <w:r w:rsidRPr="00085FFC">
        <w:rPr>
          <w:sz w:val="12"/>
        </w:rPr>
        <w:t>¶</w:t>
      </w:r>
      <w:r w:rsidRPr="00085FFC">
        <w:rPr>
          <w:sz w:val="14"/>
        </w:rPr>
        <w:t xml:space="preserve"> Democratic strategist Chris Kofinis maintained that as long as he’s president, Obama still has the leverage.</w:t>
      </w:r>
      <w:r w:rsidRPr="00085FFC">
        <w:rPr>
          <w:sz w:val="12"/>
        </w:rPr>
        <w:t>¶</w:t>
      </w:r>
      <w:r w:rsidRPr="00085FFC">
        <w:rPr>
          <w:sz w:val="14"/>
        </w:rPr>
        <w:t xml:space="preserve"> “Immigration reform doesn’t get impacted by whether Obama’s poll numbers are 55 or 45,” Kofinis said. “Does it make certain things a little more difficult? Possibly. But while his numbers may have fallen, he’s still more likeable than the Republicans are on their best day.”</w:t>
      </w:r>
      <w:r w:rsidRPr="00085FFC">
        <w:rPr>
          <w:sz w:val="12"/>
        </w:rPr>
        <w:t>¶</w:t>
      </w:r>
      <w:r w:rsidRPr="00085FFC">
        <w:rPr>
          <w:sz w:val="14"/>
        </w:rPr>
        <w:t xml:space="preserve"> Kofinis said the real question for Obama is what kind of emphasis he’s going to place on his second term because the public will have less patience than they did during his first.</w:t>
      </w:r>
      <w:r w:rsidRPr="00085FFC">
        <w:rPr>
          <w:sz w:val="12"/>
        </w:rPr>
        <w:t>¶</w:t>
      </w:r>
      <w:r w:rsidRPr="00085FFC">
        <w:rPr>
          <w:sz w:val="14"/>
        </w:rPr>
        <w:t xml:space="preserve"> “The challenge in a second term is the American people look at certain things and have a higher tolerance in a second term,” he said. “When they know you’re not running for reelection again, they hold you to a higher standard.” </w:t>
      </w:r>
      <w:r w:rsidRPr="00085FFC">
        <w:rPr>
          <w:sz w:val="12"/>
        </w:rPr>
        <w:t>¶</w:t>
      </w:r>
      <w:r w:rsidRPr="00085FFC">
        <w:rPr>
          <w:sz w:val="14"/>
        </w:rPr>
        <w:t xml:space="preserve"> Bonjean and other</w:t>
      </w:r>
      <w:r w:rsidRPr="00085FFC">
        <w:rPr>
          <w:rStyle w:val="StyleBoldUnderline"/>
          <w:highlight w:val="yellow"/>
        </w:rPr>
        <w:t xml:space="preserve"> Republicans are aware that Obama could potentially </w:t>
      </w:r>
      <w:r w:rsidRPr="00085FFC">
        <w:rPr>
          <w:rStyle w:val="Emphasis"/>
          <w:highlight w:val="yellow"/>
        </w:rPr>
        <w:t>bounce back</w:t>
      </w:r>
      <w:r w:rsidRPr="00085FFC">
        <w:rPr>
          <w:sz w:val="14"/>
        </w:rPr>
        <w:t xml:space="preserve"> from his latest slip in the polls and regain his footing.</w:t>
      </w:r>
      <w:r w:rsidRPr="00085FFC">
        <w:rPr>
          <w:sz w:val="12"/>
        </w:rPr>
        <w:t>¶</w:t>
      </w:r>
      <w:r w:rsidRPr="00085FFC">
        <w:rPr>
          <w:sz w:val="14"/>
        </w:rPr>
        <w:t xml:space="preserve"> “</w:t>
      </w:r>
      <w:r w:rsidRPr="00085FFC">
        <w:rPr>
          <w:rStyle w:val="StyleBoldUnderline"/>
          <w:highlight w:val="yellow"/>
        </w:rPr>
        <w:t xml:space="preserve">He has the opportunity to take </w:t>
      </w:r>
      <w:r w:rsidRPr="00085FFC">
        <w:rPr>
          <w:rStyle w:val="Emphasis"/>
          <w:highlight w:val="yellow"/>
        </w:rPr>
        <w:t xml:space="preserve">minor legislative victories and blow them up into major accomplishments </w:t>
      </w:r>
      <w:r w:rsidRPr="00085FFC">
        <w:rPr>
          <w:rStyle w:val="StyleBoldUnderline"/>
          <w:highlight w:val="yellow"/>
        </w:rPr>
        <w:t>– meaning</w:t>
      </w:r>
      <w:r w:rsidRPr="00085FFC">
        <w:rPr>
          <w:sz w:val="14"/>
        </w:rPr>
        <w:t xml:space="preserve"> if he got something on gun control, </w:t>
      </w:r>
      <w:r w:rsidRPr="00085FFC">
        <w:rPr>
          <w:rStyle w:val="StyleBoldUnderline"/>
          <w:highlight w:val="yellow"/>
        </w:rPr>
        <w:t>he can tout that that was part of his agenda and the work isn’t over.</w:t>
      </w:r>
      <w:r w:rsidRPr="00085FFC">
        <w:rPr>
          <w:sz w:val="14"/>
        </w:rPr>
        <w:t xml:space="preserve"> If he were able to strike a grand bargain with Republicans, that’d be a legacy issue.”</w:t>
      </w:r>
    </w:p>
    <w:p w:rsidR="00632517" w:rsidRDefault="00632517" w:rsidP="00632517">
      <w:pPr>
        <w:pStyle w:val="Heading4"/>
      </w:pPr>
      <w:r>
        <w:t>House will block immigration reform:</w:t>
      </w:r>
    </w:p>
    <w:p w:rsidR="00632517" w:rsidRDefault="00632517" w:rsidP="00632517">
      <w:pPr>
        <w:ind w:left="720"/>
      </w:pPr>
      <w:r>
        <w:t xml:space="preserve">Andrew </w:t>
      </w:r>
      <w:r w:rsidRPr="008745B9">
        <w:rPr>
          <w:rStyle w:val="StyleStyleBold12pt"/>
        </w:rPr>
        <w:t>Johnson, 4/23/2013</w:t>
      </w:r>
      <w:r>
        <w:t xml:space="preserve"> (staff writer, “Paul to Ingraham: Immigration Reform Must Pass GOP-Controlled House Too,” </w:t>
      </w:r>
      <w:hyperlink r:id="rId227" w:history="1">
        <w:r w:rsidRPr="00DA5AC2">
          <w:rPr>
            <w:rStyle w:val="Hyperlink"/>
          </w:rPr>
          <w:t>http://www.nationalreview.com/346451/paul-ingraham-immigration-reform-must-pass-gop-controlled-house</w:t>
        </w:r>
      </w:hyperlink>
      <w:r>
        <w:t>, Accessed 4/24/2013, rwg)</w:t>
      </w:r>
    </w:p>
    <w:p w:rsidR="00632517" w:rsidRDefault="00632517" w:rsidP="00632517">
      <w:pPr>
        <w:rPr>
          <w:sz w:val="16"/>
        </w:rPr>
      </w:pPr>
      <w:r w:rsidRPr="008745B9">
        <w:rPr>
          <w:sz w:val="16"/>
        </w:rPr>
        <w:t xml:space="preserve">Senator Rand Paul joined Laura Ingraham on her radio show today to tell </w:t>
      </w:r>
      <w:r w:rsidRPr="008745B9">
        <w:rPr>
          <w:rStyle w:val="StyleBoldUnderline"/>
          <w:highlight w:val="yellow"/>
        </w:rPr>
        <w:t>the group of senators working on immigration reform to make sure it appeals to House Republicans, particularly in regards to a pathway to citizenship</w:t>
      </w:r>
      <w:r w:rsidRPr="008745B9">
        <w:rPr>
          <w:sz w:val="16"/>
        </w:rPr>
        <w:t>.</w:t>
      </w:r>
      <w:r w:rsidRPr="008745B9">
        <w:rPr>
          <w:sz w:val="12"/>
        </w:rPr>
        <w:t>¶</w:t>
      </w:r>
      <w:r w:rsidRPr="008745B9">
        <w:rPr>
          <w:sz w:val="16"/>
        </w:rPr>
        <w:t xml:space="preserve"> “</w:t>
      </w:r>
      <w:r w:rsidRPr="008745B9">
        <w:rPr>
          <w:rStyle w:val="StyleBoldUnderline"/>
          <w:highlight w:val="yellow"/>
        </w:rPr>
        <w:t>This isn’t passing unless it gets through a conservative House. Unless they ram it through with all Democrats in the House and a few Republicans, it’s not going to pass</w:t>
      </w:r>
      <w:r w:rsidRPr="008745B9">
        <w:rPr>
          <w:sz w:val="16"/>
        </w:rPr>
        <w:t>,” Paul said. “I think that’s an important part of this that the Gang of Eight is going to have to figure out.”</w:t>
      </w:r>
      <w:r w:rsidRPr="008745B9">
        <w:rPr>
          <w:sz w:val="12"/>
        </w:rPr>
        <w:t>¶</w:t>
      </w:r>
      <w:r w:rsidRPr="008745B9">
        <w:rPr>
          <w:sz w:val="16"/>
        </w:rPr>
        <w:t xml:space="preserve"> “</w:t>
      </w:r>
      <w:r w:rsidRPr="008745B9">
        <w:rPr>
          <w:rStyle w:val="StyleBoldUnderline"/>
          <w:highlight w:val="yellow"/>
        </w:rPr>
        <w:t>I’ve told them this repeatedly in private and in public, ‘If you have a new pathway, you’re making it hard for any conservatives to get on board with this,</w:t>
      </w:r>
      <w:r w:rsidRPr="008745B9">
        <w:rPr>
          <w:sz w:val="16"/>
        </w:rPr>
        <w:t>’” he added.</w:t>
      </w:r>
    </w:p>
    <w:p w:rsidR="00632517" w:rsidRDefault="00632517" w:rsidP="00632517">
      <w:pPr>
        <w:pStyle w:val="Heading4"/>
      </w:pPr>
      <w:r>
        <w:t>Piecemeal reform solves:</w:t>
      </w:r>
    </w:p>
    <w:p w:rsidR="00632517" w:rsidRPr="00BE716C" w:rsidRDefault="00632517" w:rsidP="00632517">
      <w:pPr>
        <w:ind w:left="720"/>
      </w:pPr>
      <w:r w:rsidRPr="00BE716C">
        <w:t xml:space="preserve">Prerna </w:t>
      </w:r>
      <w:r w:rsidRPr="004669E1">
        <w:rPr>
          <w:rStyle w:val="StyleStyleBold12pt"/>
        </w:rPr>
        <w:t>Lal, 2/22/2013</w:t>
      </w:r>
      <w:r>
        <w:t xml:space="preserve"> (</w:t>
      </w:r>
      <w:r w:rsidRPr="00BE716C">
        <w:t>Law Clerk at Benach Ragland LLP</w:t>
      </w:r>
      <w:r>
        <w:t>, “</w:t>
      </w:r>
      <w:r w:rsidRPr="00BE716C">
        <w:t>How the GO</w:t>
      </w:r>
      <w:r>
        <w:t xml:space="preserve">P Can Win on Immigration Reform,” </w:t>
      </w:r>
      <w:hyperlink r:id="rId228" w:history="1">
        <w:r w:rsidRPr="00BE716C">
          <w:rPr>
            <w:rStyle w:val="Hyperlink"/>
          </w:rPr>
          <w:t>http://www.huffingtonpost.com/prerna-lal/how-the-gop-can-win-on-immigration_b_2670348.html</w:t>
        </w:r>
      </w:hyperlink>
      <w:r>
        <w:t>, Accessed 4/24/2013, rwg)</w:t>
      </w:r>
    </w:p>
    <w:p w:rsidR="00632517" w:rsidRPr="004669E1" w:rsidRDefault="00632517" w:rsidP="00632517">
      <w:pPr>
        <w:rPr>
          <w:sz w:val="16"/>
        </w:rPr>
      </w:pPr>
      <w:r w:rsidRPr="004669E1">
        <w:rPr>
          <w:sz w:val="16"/>
        </w:rPr>
        <w:t xml:space="preserve">As such, immigration legislation is likely to move only when the House leadership realizes it is in their best interest to lead on the issue. House Speaker Rep. John </w:t>
      </w:r>
      <w:r w:rsidRPr="004669E1">
        <w:rPr>
          <w:rStyle w:val="StyleBoldUnderline"/>
          <w:highlight w:val="yellow"/>
        </w:rPr>
        <w:t>Boehner and</w:t>
      </w:r>
      <w:r w:rsidRPr="004669E1">
        <w:rPr>
          <w:sz w:val="16"/>
        </w:rPr>
        <w:t xml:space="preserve"> Majority Leader Rep. Eric </w:t>
      </w:r>
      <w:r w:rsidRPr="004669E1">
        <w:rPr>
          <w:rStyle w:val="StyleBoldUnderline"/>
          <w:highlight w:val="yellow"/>
        </w:rPr>
        <w:t>Cantor are hinting at piecemeal reform as a viable solution that would break up the mammoth comprehensive immigration bill into more manageable pieces. Such a move would bring up popular immigration bills</w:t>
      </w:r>
      <w:r w:rsidRPr="004669E1">
        <w:rPr>
          <w:sz w:val="16"/>
        </w:rPr>
        <w:t xml:space="preserve"> like the DREAM Act and STEM for a vote, giving certain groups more victories, </w:t>
      </w:r>
      <w:r w:rsidRPr="004669E1">
        <w:rPr>
          <w:rStyle w:val="StyleBoldUnderline"/>
          <w:highlight w:val="yellow"/>
        </w:rPr>
        <w:t>and momentum.</w:t>
      </w:r>
      <w:r w:rsidRPr="004669E1">
        <w:rPr>
          <w:sz w:val="16"/>
        </w:rPr>
        <w:t xml:space="preserve"> Data suggest that this would also translate into providing the GOP with the bit of traction that they need to win back the House for years to come. </w:t>
      </w:r>
      <w:r w:rsidRPr="004669E1">
        <w:rPr>
          <w:rStyle w:val="StyleBoldUnderline"/>
          <w:highlight w:val="yellow"/>
        </w:rPr>
        <w:t>And given that "comprehensive" is now the Democrat party-line, a strong piecemeal approach by the Republicans would leave the Democrats hapless in the Senate with the empty and meaningless rhetoric of "comprehensive immigration reform"</w:t>
      </w:r>
      <w:r w:rsidRPr="004669E1">
        <w:rPr>
          <w:sz w:val="16"/>
        </w:rPr>
        <w:t xml:space="preserve"> while showing the public that the Republicans are not only willing to compromise on the issue, but willing to lead the way.</w:t>
      </w:r>
    </w:p>
    <w:p w:rsidR="00632517" w:rsidRDefault="00632517" w:rsidP="00632517">
      <w:pPr>
        <w:rPr>
          <w:sz w:val="16"/>
        </w:rPr>
      </w:pPr>
    </w:p>
    <w:p w:rsidR="00632517" w:rsidRDefault="00632517" w:rsidP="00632517">
      <w:r>
        <w:br w:type="page"/>
      </w:r>
    </w:p>
    <w:p w:rsidR="00632517" w:rsidRDefault="00632517" w:rsidP="00632517">
      <w:pPr>
        <w:pStyle w:val="Heading3"/>
      </w:pPr>
      <w:bookmarkStart w:id="284" w:name="_Toc354656995"/>
      <w:bookmarkStart w:id="285" w:name="_Toc359704468"/>
      <w:bookmarkStart w:id="286" w:name="_Toc360209722"/>
      <w:r>
        <w:t>1ar Won’t Pass</w:t>
      </w:r>
      <w:bookmarkEnd w:id="284"/>
      <w:bookmarkEnd w:id="285"/>
      <w:bookmarkEnd w:id="286"/>
    </w:p>
    <w:p w:rsidR="00632517" w:rsidRDefault="00632517" w:rsidP="00632517">
      <w:pPr>
        <w:pStyle w:val="Heading4"/>
      </w:pPr>
      <w:r>
        <w:t>(--) Extend our Sullivan evidence it says the GOP in the House won’t come around to voting for immigration reform—prefer our evidence it is predictive and not just a snapshot.</w:t>
      </w:r>
    </w:p>
    <w:p w:rsidR="00632517" w:rsidRDefault="00632517" w:rsidP="00632517">
      <w:pPr>
        <w:pStyle w:val="Heading4"/>
      </w:pPr>
      <w:r>
        <w:t>(--) Republicans won’t support immigration at the end of the day:</w:t>
      </w:r>
    </w:p>
    <w:p w:rsidR="00632517" w:rsidRDefault="00632517" w:rsidP="00632517">
      <w:pPr>
        <w:ind w:left="720"/>
        <w:rPr>
          <w:rFonts w:cs="Times New Roman"/>
          <w:szCs w:val="24"/>
        </w:rPr>
      </w:pPr>
      <w:r>
        <w:rPr>
          <w:rFonts w:cs="Times New Roman"/>
          <w:szCs w:val="24"/>
        </w:rPr>
        <w:t xml:space="preserve">Michael </w:t>
      </w:r>
      <w:r w:rsidRPr="00E83FEE">
        <w:rPr>
          <w:rStyle w:val="StyleStyleBold12pt"/>
        </w:rPr>
        <w:t>Tomasky, 4/24/2013</w:t>
      </w:r>
      <w:r>
        <w:rPr>
          <w:rFonts w:cs="Times New Roman"/>
          <w:szCs w:val="24"/>
        </w:rPr>
        <w:t xml:space="preserve"> (staff writer, “Republicans: An Immovable Wall of Nays,” </w:t>
      </w:r>
      <w:hyperlink r:id="rId229" w:history="1">
        <w:r w:rsidRPr="00DA5AC2">
          <w:rPr>
            <w:rStyle w:val="Hyperlink"/>
            <w:rFonts w:cs="Times New Roman"/>
            <w:szCs w:val="24"/>
          </w:rPr>
          <w:t>http://www.thedailybeast.com/articles/2013/04/24/republicans-an-immovable-wall-of-nays.html</w:t>
        </w:r>
      </w:hyperlink>
      <w:r>
        <w:rPr>
          <w:rStyle w:val="Hyperlink"/>
          <w:rFonts w:cs="Times New Roman"/>
          <w:szCs w:val="24"/>
        </w:rPr>
        <w:t>, Accessed 4/25/2013, rwg)</w:t>
      </w:r>
    </w:p>
    <w:p w:rsidR="00632517" w:rsidRDefault="00632517" w:rsidP="00632517">
      <w:pPr>
        <w:rPr>
          <w:rStyle w:val="StyleBoldUnderline"/>
        </w:rPr>
      </w:pPr>
      <w:r w:rsidRPr="00E83FEE">
        <w:rPr>
          <w:rStyle w:val="StyleBoldUnderline"/>
          <w:highlight w:val="yellow"/>
        </w:rPr>
        <w:t xml:space="preserve">This brings me back to immigration. The Tsarnaevs may not have derailed things, but </w:t>
      </w:r>
      <w:r w:rsidRPr="00E83FEE">
        <w:rPr>
          <w:rStyle w:val="Emphasis"/>
          <w:highlight w:val="yellow"/>
        </w:rPr>
        <w:t>other cracks are starting to show</w:t>
      </w:r>
      <w:r w:rsidRPr="00E83FEE">
        <w:rPr>
          <w:rStyle w:val="Emphasis"/>
        </w:rPr>
        <w:t>.</w:t>
      </w:r>
      <w:r w:rsidRPr="00E83FEE">
        <w:rPr>
          <w:rFonts w:cs="Times New Roman"/>
          <w:sz w:val="16"/>
          <w:szCs w:val="24"/>
        </w:rPr>
        <w:t xml:space="preserve"> Last Thursday—before we knew who the Boston bombers were—Rush Limbaugh speculated that immigration reform would constitute Republican “suicide.” </w:t>
      </w:r>
      <w:r w:rsidRPr="00E83FEE">
        <w:rPr>
          <w:rStyle w:val="StyleBoldUnderline"/>
          <w:highlight w:val="yellow"/>
        </w:rPr>
        <w:t>A Politico article yesterday made the same point—an analysis showed that if 11 million “undocumented residents” had been able to vote in 2012, Obama might have won Arizona and would even have made a race of it in Texas. This did not go unremarked in right-wing circles</w:t>
      </w:r>
      <w:r w:rsidRPr="00E83FEE">
        <w:rPr>
          <w:rFonts w:cs="Times New Roman"/>
          <w:sz w:val="16"/>
          <w:szCs w:val="24"/>
        </w:rPr>
        <w:t xml:space="preserve"> yesterday. The Big Bloviator himself weighed in: “Senator Schumer can taste this. He’s so excited. All the Democrats. Why would we agree to something that they are so eager to have?”</w:t>
      </w:r>
      <w:r w:rsidRPr="00E83FEE">
        <w:rPr>
          <w:rFonts w:cs="Times New Roman"/>
          <w:sz w:val="12"/>
          <w:szCs w:val="24"/>
        </w:rPr>
        <w:t>¶</w:t>
      </w:r>
      <w:r w:rsidRPr="00E83FEE">
        <w:rPr>
          <w:rFonts w:cs="Times New Roman"/>
          <w:sz w:val="16"/>
          <w:szCs w:val="24"/>
        </w:rPr>
        <w:t xml:space="preserve"> Immigration is the one area today on which a small number of Republicans are actually trying. Limbaugh’s position last week is a change from a couple of months ago, when Marco Rubio had him admitting that maybe the GOP needed to embrace reform. It’s not hard to imagine him and Laura Ingraham and others turning surlier as the hour of truth on the bill approaches.</w:t>
      </w:r>
      <w:r w:rsidRPr="00E83FEE">
        <w:rPr>
          <w:rFonts w:cs="Times New Roman"/>
          <w:sz w:val="12"/>
          <w:szCs w:val="24"/>
        </w:rPr>
        <w:t>¶</w:t>
      </w:r>
      <w:r w:rsidRPr="00E83FEE">
        <w:rPr>
          <w:rFonts w:cs="Times New Roman"/>
          <w:sz w:val="16"/>
          <w:szCs w:val="24"/>
        </w:rPr>
        <w:t xml:space="preserve"> </w:t>
      </w:r>
      <w:r w:rsidRPr="00E83FEE">
        <w:rPr>
          <w:rStyle w:val="StyleBoldUnderline"/>
          <w:highlight w:val="yellow"/>
        </w:rPr>
        <w:t>I will be impressed and more than a little surprised if the day comes and a majority of Republicans back an immigration bill. Passing such a bill is undoubtedly in their self-interest, as everyone has observed. What fewer have observed is that doing so is just not in their DNA. And life teaches us that genes usually get the better of reason.</w:t>
      </w:r>
    </w:p>
    <w:p w:rsidR="00632517" w:rsidRPr="00B11A08" w:rsidRDefault="00632517" w:rsidP="00632517">
      <w:pPr>
        <w:pStyle w:val="Heading4"/>
      </w:pPr>
      <w:r>
        <w:t>(--) Won’t get a vote in the House</w:t>
      </w:r>
    </w:p>
    <w:p w:rsidR="00632517" w:rsidRDefault="00632517" w:rsidP="00632517">
      <w:pPr>
        <w:ind w:left="720"/>
      </w:pPr>
      <w:r w:rsidRPr="002B45CF">
        <w:t>JO</w:t>
      </w:r>
      <w:r>
        <w:t xml:space="preserve">HN </w:t>
      </w:r>
      <w:r w:rsidRPr="003343E9">
        <w:rPr>
          <w:rStyle w:val="StyleStyleBold12pt"/>
        </w:rPr>
        <w:t>BRESNAHAN and</w:t>
      </w:r>
      <w:r>
        <w:t xml:space="preserve"> JAKE </w:t>
      </w:r>
      <w:r w:rsidRPr="003343E9">
        <w:rPr>
          <w:rStyle w:val="StyleStyleBold12pt"/>
        </w:rPr>
        <w:t>SHERMAN, 4/14/13</w:t>
      </w:r>
      <w:r>
        <w:t xml:space="preserve"> (staff writers, “</w:t>
      </w:r>
      <w:r w:rsidRPr="002B45CF">
        <w:t>Mitch McConnel</w:t>
      </w:r>
      <w:r>
        <w:t xml:space="preserve">l in no mood for bipartisanship,” </w:t>
      </w:r>
      <w:hyperlink r:id="rId230" w:history="1">
        <w:r w:rsidRPr="00DA5AC2">
          <w:rPr>
            <w:rStyle w:val="Hyperlink"/>
          </w:rPr>
          <w:t>http://www.politico.com/story/2013/04/bipartisanship-tempered-by-toxic-relationships-90043.html?hp=t1</w:t>
        </w:r>
      </w:hyperlink>
      <w:r>
        <w:t>, Accessed 4/24/2013, rwg)</w:t>
      </w:r>
    </w:p>
    <w:p w:rsidR="00632517" w:rsidRDefault="00632517" w:rsidP="00632517">
      <w:pPr>
        <w:rPr>
          <w:sz w:val="16"/>
        </w:rPr>
      </w:pPr>
      <w:r w:rsidRPr="00B11A08">
        <w:rPr>
          <w:sz w:val="16"/>
        </w:rPr>
        <w:t xml:space="preserve">From the outside, this spring has shaped up to be a season of bipartisanship on Capitol Hill. “Gangs” of senators have hashed out agreements on guns and immigration. President Barack Obama has had two dinners with Senate Republicans and traveled to the Hill to meet with lawmakers from both chambers. But the good feelings have really been only in the Senate, and only among a minority of Republicans to boot. </w:t>
      </w:r>
      <w:r w:rsidRPr="00632C4B">
        <w:rPr>
          <w:rStyle w:val="StyleBoldUnderline"/>
          <w:highlight w:val="yellow"/>
        </w:rPr>
        <w:t xml:space="preserve">Toxic relationships </w:t>
      </w:r>
      <w:r w:rsidRPr="004531EF">
        <w:rPr>
          <w:rStyle w:val="StyleBoldUnderline"/>
        </w:rPr>
        <w:t>between party leaders</w:t>
      </w:r>
      <w:r w:rsidRPr="00B11A08">
        <w:rPr>
          <w:rStyle w:val="StyleBoldUnderline"/>
        </w:rPr>
        <w:t xml:space="preserve"> and partisan realities </w:t>
      </w:r>
      <w:r w:rsidRPr="00632C4B">
        <w:rPr>
          <w:rStyle w:val="StyleBoldUnderline"/>
          <w:highlight w:val="yellow"/>
        </w:rPr>
        <w:t>remain as strong as ever</w:t>
      </w:r>
      <w:r w:rsidRPr="00632C4B">
        <w:rPr>
          <w:sz w:val="16"/>
          <w:highlight w:val="yellow"/>
        </w:rPr>
        <w:t>.</w:t>
      </w:r>
      <w:r w:rsidRPr="00B11A08">
        <w:rPr>
          <w:sz w:val="16"/>
        </w:rPr>
        <w:t xml:space="preserve"> Senate Minority Leader Mitch McConnell (R-Ky.), for instance, still hasn’t gotten over feeling burned by December’s traumatic fiscal cliff showdown. He has signaled privately that he has no interest in even sitting in the same room as Majority Leader Harry Reid (D-Nev.) to discuss a possible “grand bargain” on budget and tax issues, Senate insiders tell POLITICO. McConnell is fine with talking to Obama — just talking at this point — but he doesn’t want Reid there when it happens. And </w:t>
      </w:r>
      <w:r w:rsidRPr="00B11A08">
        <w:rPr>
          <w:rStyle w:val="StyleBoldUnderline"/>
        </w:rPr>
        <w:t xml:space="preserve">while the leaders don’t get along, relationships among the other 98 senators will be tested </w:t>
      </w:r>
      <w:r w:rsidRPr="00632C4B">
        <w:rPr>
          <w:rStyle w:val="StyleBoldUnderline"/>
          <w:highlight w:val="yellow"/>
        </w:rPr>
        <w:t>when voting begins on</w:t>
      </w:r>
      <w:r w:rsidRPr="00B11A08">
        <w:rPr>
          <w:rStyle w:val="StyleBoldUnderline"/>
        </w:rPr>
        <w:t xml:space="preserve"> the controversial gun and </w:t>
      </w:r>
      <w:r w:rsidRPr="00632C4B">
        <w:rPr>
          <w:rStyle w:val="StyleBoldUnderline"/>
          <w:highlight w:val="yellow"/>
        </w:rPr>
        <w:t>immigration</w:t>
      </w:r>
      <w:r w:rsidRPr="00B11A08">
        <w:rPr>
          <w:rStyle w:val="StyleBoldUnderline"/>
        </w:rPr>
        <w:t xml:space="preserve"> measures</w:t>
      </w:r>
      <w:r w:rsidRPr="00B11A08">
        <w:rPr>
          <w:sz w:val="16"/>
        </w:rPr>
        <w:t xml:space="preserve"> — starting with this week’s expected vote on expanding background checks for firearms purchases. McConnell plans to pull out all the stops to block the bill, and </w:t>
      </w:r>
      <w:r w:rsidRPr="00632C4B">
        <w:rPr>
          <w:rStyle w:val="StyleBoldUnderline"/>
          <w:highlight w:val="yellow"/>
        </w:rPr>
        <w:t>GOP senators are blasting any immigration plan that they say smells of “amnesty.”</w:t>
      </w:r>
      <w:r w:rsidRPr="00B11A08">
        <w:rPr>
          <w:rStyle w:val="StyleBoldUnderline"/>
        </w:rPr>
        <w:t xml:space="preserve"> That’s just the Senate. </w:t>
      </w:r>
      <w:r w:rsidRPr="00632C4B">
        <w:rPr>
          <w:rStyle w:val="StyleBoldUnderline"/>
          <w:highlight w:val="yellow"/>
        </w:rPr>
        <w:t>House Republicans</w:t>
      </w:r>
      <w:r w:rsidRPr="00632C4B">
        <w:rPr>
          <w:sz w:val="16"/>
          <w:highlight w:val="yellow"/>
        </w:rPr>
        <w:t>,</w:t>
      </w:r>
      <w:r w:rsidRPr="00B11A08">
        <w:rPr>
          <w:sz w:val="16"/>
        </w:rPr>
        <w:t xml:space="preserve"> their own seats made even safer by redistricting, </w:t>
      </w:r>
      <w:r w:rsidRPr="00632C4B">
        <w:rPr>
          <w:rStyle w:val="StyleBoldUnderline"/>
          <w:highlight w:val="yellow"/>
        </w:rPr>
        <w:t>are in no hurry bring up immigration</w:t>
      </w:r>
      <w:r w:rsidRPr="00B11A08">
        <w:rPr>
          <w:sz w:val="16"/>
        </w:rPr>
        <w:t xml:space="preserve">, gun control or revenue issues </w:t>
      </w:r>
      <w:r w:rsidRPr="00B11A08">
        <w:rPr>
          <w:rStyle w:val="StyleBoldUnderline"/>
        </w:rPr>
        <w:t>or cave into the Obama administration or Democrats</w:t>
      </w:r>
      <w:r w:rsidRPr="00B11A08">
        <w:rPr>
          <w:sz w:val="16"/>
        </w:rPr>
        <w:t xml:space="preserve">. In May, House Republicans will hold what they are dubbing a “special conference” to plan for the summer’s policy fights with Democrats, similar to their January meeting in Williamsburg, Va., where they successfully recalibrated early year budget fights, according to GOP leadership aides. “I don’t see this as a wave and there’s something in the water that has us changed,” said Rep. James Lankford of Oklahoma, chairman of the House Republican Policy Committee. Democratic Rep. Chris Van Hollen of Maryland seemed to agree. </w:t>
      </w:r>
      <w:r w:rsidRPr="00B11A08">
        <w:rPr>
          <w:rStyle w:val="StyleBoldUnderline"/>
        </w:rPr>
        <w:t xml:space="preserve">“On the House side, unfortunately </w:t>
      </w:r>
      <w:r w:rsidRPr="00632C4B">
        <w:rPr>
          <w:rStyle w:val="StyleBoldUnderline"/>
          <w:highlight w:val="yellow"/>
        </w:rPr>
        <w:t>you got a very knee-jerk ideologically rigid caucus for the most part,</w:t>
      </w:r>
      <w:r w:rsidRPr="00632C4B">
        <w:rPr>
          <w:sz w:val="16"/>
          <w:highlight w:val="yellow"/>
        </w:rPr>
        <w:t>”</w:t>
      </w:r>
      <w:r w:rsidRPr="00B11A08">
        <w:rPr>
          <w:sz w:val="16"/>
        </w:rPr>
        <w:t xml:space="preserve"> said Van Hollen, the top Democrat on the Budget Committee. 9</w:t>
      </w:r>
    </w:p>
    <w:p w:rsidR="00632517" w:rsidRDefault="00632517" w:rsidP="00632517">
      <w:pPr>
        <w:pStyle w:val="Heading4"/>
      </w:pPr>
      <w:r>
        <w:t>(--) Won’t pass:  opposition from both Democrats and Republicans:</w:t>
      </w:r>
    </w:p>
    <w:p w:rsidR="00632517" w:rsidRDefault="00632517" w:rsidP="00632517">
      <w:pPr>
        <w:ind w:left="720"/>
      </w:pPr>
      <w:r w:rsidRPr="00BE716C">
        <w:t xml:space="preserve">Katie </w:t>
      </w:r>
      <w:r w:rsidRPr="00D24562">
        <w:rPr>
          <w:rStyle w:val="StyleStyleBold12pt"/>
        </w:rPr>
        <w:t>DeLong, 4/7/2013</w:t>
      </w:r>
      <w:r>
        <w:t xml:space="preserve"> (staff writer, “</w:t>
      </w:r>
      <w:r w:rsidRPr="00BE716C">
        <w:t>Senate to debate bi-partisan immigr</w:t>
      </w:r>
      <w:r>
        <w:t xml:space="preserve">ation reform proposal Wednesday,” </w:t>
      </w:r>
      <w:hyperlink r:id="rId231" w:history="1">
        <w:r w:rsidRPr="00DA5AC2">
          <w:rPr>
            <w:rStyle w:val="Hyperlink"/>
          </w:rPr>
          <w:t>http://fox6now.com/2013/04/07/congress-returns-from-break-monday-immigration-reform-tops-agenda/</w:t>
        </w:r>
      </w:hyperlink>
      <w:r>
        <w:t>, Accessed 4/24/2013, rwg)</w:t>
      </w:r>
    </w:p>
    <w:p w:rsidR="00632517" w:rsidRDefault="00632517" w:rsidP="00632517">
      <w:pPr>
        <w:rPr>
          <w:sz w:val="16"/>
        </w:rPr>
      </w:pPr>
      <w:r w:rsidRPr="00D24562">
        <w:rPr>
          <w:sz w:val="16"/>
        </w:rPr>
        <w:t>Senate resistance</w:t>
      </w:r>
      <w:r w:rsidRPr="00D24562">
        <w:rPr>
          <w:sz w:val="12"/>
        </w:rPr>
        <w:t>¶</w:t>
      </w:r>
      <w:r w:rsidRPr="00D24562">
        <w:rPr>
          <w:sz w:val="16"/>
        </w:rPr>
        <w:t xml:space="preserve"> </w:t>
      </w:r>
      <w:r w:rsidRPr="00D24562">
        <w:rPr>
          <w:rStyle w:val="StyleBoldUnderline"/>
          <w:highlight w:val="yellow"/>
        </w:rPr>
        <w:t>The Gang of Eight may be ideologically diverse, but that doesn’t mean there won’t be significant resistance to the plan once it’s released — especially among wary conservatives</w:t>
      </w:r>
      <w:r w:rsidRPr="00D24562">
        <w:rPr>
          <w:sz w:val="16"/>
        </w:rPr>
        <w:t>. GOP base voters remain vehemently opposed to any plan which could be construed as amnesty for those who entered the country illegally.</w:t>
      </w:r>
      <w:r w:rsidRPr="00D24562">
        <w:rPr>
          <w:sz w:val="12"/>
        </w:rPr>
        <w:t>¶</w:t>
      </w:r>
      <w:r w:rsidRPr="00D24562">
        <w:rPr>
          <w:sz w:val="16"/>
        </w:rPr>
        <w:t xml:space="preserve"> </w:t>
      </w:r>
      <w:r w:rsidRPr="00D24562">
        <w:rPr>
          <w:rStyle w:val="StyleBoldUnderline"/>
          <w:highlight w:val="yellow"/>
        </w:rPr>
        <w:t>Liberal Democrats, meanwhile, remain concerned that conservatives will never agree the country’s southern border is secure, and will try to use that issue to continually deny citizenship to undocumented residents</w:t>
      </w:r>
      <w:r w:rsidRPr="00D24562">
        <w:rPr>
          <w:sz w:val="16"/>
        </w:rPr>
        <w:t>.</w:t>
      </w:r>
      <w:r w:rsidRPr="00D24562">
        <w:rPr>
          <w:sz w:val="12"/>
        </w:rPr>
        <w:t>¶</w:t>
      </w:r>
      <w:r w:rsidRPr="00D24562">
        <w:rPr>
          <w:sz w:val="16"/>
        </w:rPr>
        <w:t xml:space="preserve"> In the Senate, Alabama Republican Jeff Sessions and others have repeatedly expressed the fear that Democratic leaders will try to ram the Gang of Eight’s plan through before other members have a chance to properly consider the bill.</w:t>
      </w:r>
    </w:p>
    <w:p w:rsidR="00632517" w:rsidRPr="00632C4B" w:rsidRDefault="00632517" w:rsidP="00632517">
      <w:pPr>
        <w:pStyle w:val="Heading4"/>
        <w:rPr>
          <w:rStyle w:val="StyleStyleBold12pt"/>
          <w:b/>
          <w:bCs/>
        </w:rPr>
      </w:pPr>
      <w:r>
        <w:rPr>
          <w:rStyle w:val="StyleStyleBold12pt"/>
        </w:rPr>
        <w:t xml:space="preserve">(--) </w:t>
      </w:r>
      <w:r w:rsidRPr="00632C4B">
        <w:rPr>
          <w:rStyle w:val="StyleStyleBold12pt"/>
        </w:rPr>
        <w:t>Non-Unique:  conservatives won’t compromise on immigration reform:</w:t>
      </w:r>
    </w:p>
    <w:p w:rsidR="00632517" w:rsidRPr="003B3846" w:rsidRDefault="00632517" w:rsidP="00632517">
      <w:pPr>
        <w:ind w:left="720"/>
      </w:pPr>
      <w:r w:rsidRPr="00632C4B">
        <w:rPr>
          <w:rStyle w:val="StyleStyleBold12pt"/>
        </w:rPr>
        <w:t>Associated Press, 4/14/2013</w:t>
      </w:r>
      <w:r>
        <w:t xml:space="preserve"> (“</w:t>
      </w:r>
      <w:r w:rsidRPr="003B3846">
        <w:t>RNC splits on deals as Cong</w:t>
      </w:r>
      <w:r>
        <w:t xml:space="preserve">ress weighs compromises,” </w:t>
      </w:r>
      <w:hyperlink r:id="rId232" w:history="1">
        <w:r w:rsidRPr="003B3846">
          <w:rPr>
            <w:rStyle w:val="Hyperlink"/>
          </w:rPr>
          <w:t>www.foxnews.com/politics/2013/04/14/rnc-splits-on-deals-as-congress-weighs-compromises/?utm_source=feedburner&amp;utm_medium=feed&amp;utm_campaign=Feed%3A+foxnews%2Fpolitics+(Internal+-+Politics+-+Text</w:t>
        </w:r>
      </w:hyperlink>
      <w:r>
        <w:t>, Accessed 4/24/2013, rwg)</w:t>
      </w:r>
    </w:p>
    <w:p w:rsidR="00632517" w:rsidRPr="00632C4B" w:rsidRDefault="00632517" w:rsidP="00632517">
      <w:pPr>
        <w:rPr>
          <w:sz w:val="16"/>
        </w:rPr>
      </w:pPr>
      <w:r w:rsidRPr="00632C4B">
        <w:rPr>
          <w:sz w:val="16"/>
        </w:rPr>
        <w:t>--</w:t>
      </w:r>
      <w:r w:rsidRPr="00632C4B">
        <w:rPr>
          <w:rStyle w:val="StyleBoldUnderline"/>
          <w:highlight w:val="yellow"/>
        </w:rPr>
        <w:t>A bipartisan Senate group agreed, despite outcry from some conservative Republicans, on an immigration proposal</w:t>
      </w:r>
      <w:r w:rsidRPr="00632C4B">
        <w:rPr>
          <w:sz w:val="16"/>
        </w:rPr>
        <w:t xml:space="preserve"> to allow those who arrived in the U.S. illegally before 2012 to apply for legal status and ultimately citizenship, provided they meet other criteria.</w:t>
      </w:r>
      <w:r w:rsidRPr="00632C4B">
        <w:rPr>
          <w:sz w:val="12"/>
        </w:rPr>
        <w:t>¶</w:t>
      </w:r>
      <w:r w:rsidRPr="00632C4B">
        <w:rPr>
          <w:sz w:val="16"/>
        </w:rPr>
        <w:t xml:space="preserve"> --A separate group of Senate Republicans and Democrats voted to allow debate on a measure that would subject more gun buyers to background checks, beating back an effort by conservative Republicans and the National Rifle Association to thwart the legislation.</w:t>
      </w:r>
      <w:r w:rsidRPr="00632C4B">
        <w:rPr>
          <w:sz w:val="12"/>
        </w:rPr>
        <w:t>¶</w:t>
      </w:r>
      <w:r w:rsidRPr="00632C4B">
        <w:rPr>
          <w:sz w:val="16"/>
        </w:rPr>
        <w:t xml:space="preserve"> --Obama released a budget proposal that includes provisions to slow the growth of spending for Social Security and Medicare, cuts Republicans have long advocated, in return for raising taxes on upper incomes, extending an olive branch of sorts to the GOP.</w:t>
      </w:r>
      <w:r w:rsidRPr="00632C4B">
        <w:rPr>
          <w:sz w:val="12"/>
        </w:rPr>
        <w:t>¶</w:t>
      </w:r>
      <w:r w:rsidRPr="00632C4B">
        <w:rPr>
          <w:sz w:val="16"/>
        </w:rPr>
        <w:t xml:space="preserve"> </w:t>
      </w:r>
      <w:r w:rsidRPr="00632C4B">
        <w:rPr>
          <w:rStyle w:val="StyleBoldUnderline"/>
          <w:highlight w:val="yellow"/>
        </w:rPr>
        <w:t>All that had some GOP activists at the gathering fretting that such deal-making is exacerbating a credibility problem</w:t>
      </w:r>
      <w:r w:rsidRPr="00632C4B">
        <w:rPr>
          <w:sz w:val="16"/>
        </w:rPr>
        <w:t xml:space="preserve"> within the party's rank and file. </w:t>
      </w:r>
      <w:r w:rsidRPr="00632C4B">
        <w:rPr>
          <w:rStyle w:val="StyleBoldUnderline"/>
          <w:highlight w:val="yellow"/>
        </w:rPr>
        <w:t>These Republicans worry that the party already has ceded too much to Obama.</w:t>
      </w:r>
      <w:r w:rsidRPr="00632C4B">
        <w:rPr>
          <w:rStyle w:val="StyleBoldUnderline"/>
        </w:rPr>
        <w:t xml:space="preserve"> </w:t>
      </w:r>
      <w:r w:rsidRPr="00632C4B">
        <w:rPr>
          <w:sz w:val="16"/>
        </w:rPr>
        <w:t>They cited Republicans voting in Obama's first term to authorize increasing the nation's debt ceiling, and the "fiscal cliff" debate in which a minority of House Republicans agreed to Obama's demand for income tax hikes on the wealthiest Americans.</w:t>
      </w:r>
      <w:r w:rsidRPr="00632C4B">
        <w:rPr>
          <w:sz w:val="12"/>
        </w:rPr>
        <w:t>¶</w:t>
      </w:r>
      <w:r w:rsidRPr="00632C4B">
        <w:rPr>
          <w:sz w:val="16"/>
        </w:rPr>
        <w:t xml:space="preserve"> "People saw us as the compromise party that kept on buckling," Iowa Republican Party Chairman A.J. Spiker said. "It sends the message that people cannot trust us on our principles."</w:t>
      </w:r>
      <w:r w:rsidRPr="00632C4B">
        <w:rPr>
          <w:sz w:val="12"/>
        </w:rPr>
        <w:t>¶</w:t>
      </w:r>
      <w:r w:rsidRPr="00632C4B">
        <w:rPr>
          <w:sz w:val="16"/>
        </w:rPr>
        <w:t xml:space="preserve"> </w:t>
      </w:r>
      <w:r w:rsidRPr="00632C4B">
        <w:rPr>
          <w:rStyle w:val="StyleBoldUnderline"/>
          <w:highlight w:val="yellow"/>
        </w:rPr>
        <w:t>The RNC chairman is among those showing little willingness to budge.</w:t>
      </w:r>
      <w:r w:rsidRPr="00632C4B">
        <w:rPr>
          <w:sz w:val="12"/>
        </w:rPr>
        <w:t>¶</w:t>
      </w:r>
      <w:r w:rsidRPr="00632C4B">
        <w:rPr>
          <w:sz w:val="16"/>
        </w:rPr>
        <w:t xml:space="preserve"> "</w:t>
      </w:r>
      <w:r w:rsidRPr="00632C4B">
        <w:rPr>
          <w:rStyle w:val="StyleBoldUnderline"/>
          <w:highlight w:val="yellow"/>
        </w:rPr>
        <w:t>When it comes to compromise, I think our party has done its fair share, and it doesn't seem like we get a whole lot in return</w:t>
      </w:r>
      <w:r w:rsidRPr="00632C4B">
        <w:rPr>
          <w:sz w:val="16"/>
        </w:rPr>
        <w:t>," Priebus told The Associated Press this week. "The president has proven to be a person that generally does things for political purposes and gain ... in order to make the greater point that somehow the Republicans aren't coming on board."</w:t>
      </w:r>
    </w:p>
    <w:p w:rsidR="00632517" w:rsidRDefault="00632517" w:rsidP="00632517">
      <w:pPr>
        <w:pStyle w:val="Heading4"/>
      </w:pPr>
      <w:r>
        <w:t>(--) Partisanship is high now:</w:t>
      </w:r>
    </w:p>
    <w:p w:rsidR="00632517" w:rsidRDefault="00632517" w:rsidP="00632517">
      <w:pPr>
        <w:ind w:left="720"/>
      </w:pPr>
      <w:r w:rsidRPr="002B45CF">
        <w:t>JO</w:t>
      </w:r>
      <w:r>
        <w:t xml:space="preserve">HN </w:t>
      </w:r>
      <w:r w:rsidRPr="003343E9">
        <w:rPr>
          <w:rStyle w:val="StyleStyleBold12pt"/>
        </w:rPr>
        <w:t>BRESNAHAN and</w:t>
      </w:r>
      <w:r>
        <w:t xml:space="preserve"> JAKE </w:t>
      </w:r>
      <w:r w:rsidRPr="003343E9">
        <w:rPr>
          <w:rStyle w:val="StyleStyleBold12pt"/>
        </w:rPr>
        <w:t>SHERMAN, 4/14/13</w:t>
      </w:r>
      <w:r>
        <w:t xml:space="preserve"> (staff writers, “</w:t>
      </w:r>
      <w:r w:rsidRPr="002B45CF">
        <w:t>Mitch McConnel</w:t>
      </w:r>
      <w:r>
        <w:t xml:space="preserve">l in no mood for bipartisanship,” </w:t>
      </w:r>
      <w:hyperlink r:id="rId233" w:history="1">
        <w:r w:rsidRPr="00DA5AC2">
          <w:rPr>
            <w:rStyle w:val="Hyperlink"/>
          </w:rPr>
          <w:t>http://www.politico.com/story/2013/04/bipartisanship-tempered-by-toxic-relationships-90043.html?hp=t1</w:t>
        </w:r>
      </w:hyperlink>
      <w:r>
        <w:t>, Accessed 4/24/2013, rwg)</w:t>
      </w:r>
    </w:p>
    <w:p w:rsidR="00632517" w:rsidRPr="00632C4B" w:rsidRDefault="00632517" w:rsidP="00632517">
      <w:pPr>
        <w:rPr>
          <w:rStyle w:val="Emphasis"/>
        </w:rPr>
      </w:pPr>
      <w:r w:rsidRPr="00632C4B">
        <w:rPr>
          <w:sz w:val="16"/>
        </w:rPr>
        <w:t xml:space="preserve">Such is life in Congress, where </w:t>
      </w:r>
      <w:r w:rsidRPr="00632C4B">
        <w:rPr>
          <w:rStyle w:val="StyleBoldUnderline"/>
          <w:highlight w:val="yellow"/>
        </w:rPr>
        <w:t xml:space="preserve">hope of bipartisanship is giving way to the same old </w:t>
      </w:r>
      <w:r w:rsidRPr="00632C4B">
        <w:rPr>
          <w:rStyle w:val="Emphasis"/>
          <w:highlight w:val="yellow"/>
        </w:rPr>
        <w:t>toxic relations</w:t>
      </w:r>
      <w:r w:rsidRPr="00632C4B">
        <w:rPr>
          <w:sz w:val="16"/>
        </w:rPr>
        <w:t>.</w:t>
      </w:r>
      <w:r w:rsidRPr="00632C4B">
        <w:rPr>
          <w:sz w:val="12"/>
        </w:rPr>
        <w:t>¶</w:t>
      </w:r>
      <w:r w:rsidRPr="00632C4B">
        <w:rPr>
          <w:sz w:val="16"/>
        </w:rPr>
        <w:t xml:space="preserve"> From the outside, the Senate appeared to have the bipartisan thing down this spring: so called “gangs” of senators have hashed out agreements on guns and immigration. President Barack Obama has had two dinners with Senate Republicans and traveled up to the Hill to meet with lawmakers from both chambers.</w:t>
      </w:r>
      <w:r w:rsidRPr="00632C4B">
        <w:rPr>
          <w:sz w:val="12"/>
        </w:rPr>
        <w:t>¶</w:t>
      </w:r>
      <w:r w:rsidRPr="00632C4B">
        <w:rPr>
          <w:sz w:val="16"/>
        </w:rPr>
        <w:t xml:space="preserve"> But </w:t>
      </w:r>
      <w:r w:rsidRPr="00632C4B">
        <w:rPr>
          <w:rStyle w:val="StyleBoldUnderline"/>
          <w:highlight w:val="yellow"/>
        </w:rPr>
        <w:t xml:space="preserve">the good feelings have really been only in the Senate, and only among a minority of Republicans to boot. </w:t>
      </w:r>
      <w:r w:rsidRPr="00632C4B">
        <w:rPr>
          <w:rStyle w:val="Emphasis"/>
          <w:highlight w:val="yellow"/>
        </w:rPr>
        <w:t>Bad blood remains</w:t>
      </w:r>
      <w:r w:rsidRPr="00632C4B">
        <w:rPr>
          <w:rStyle w:val="StyleBoldUnderline"/>
          <w:highlight w:val="yellow"/>
        </w:rPr>
        <w:t xml:space="preserve"> between party leaders and the </w:t>
      </w:r>
      <w:r w:rsidRPr="00632C4B">
        <w:rPr>
          <w:rStyle w:val="Emphasis"/>
          <w:highlight w:val="yellow"/>
        </w:rPr>
        <w:t>national partisan realities haven’t changed.</w:t>
      </w:r>
    </w:p>
    <w:p w:rsidR="00632517" w:rsidRDefault="00632517" w:rsidP="00632517">
      <w:pPr>
        <w:pStyle w:val="Heading4"/>
      </w:pPr>
      <w:r>
        <w:t>(--) Conservatives bashing immigration reform now:</w:t>
      </w:r>
    </w:p>
    <w:p w:rsidR="00632517" w:rsidRDefault="00632517" w:rsidP="00632517">
      <w:pPr>
        <w:ind w:left="720"/>
      </w:pPr>
      <w:r w:rsidRPr="002B45CF">
        <w:t>JO</w:t>
      </w:r>
      <w:r>
        <w:t xml:space="preserve">HN </w:t>
      </w:r>
      <w:r w:rsidRPr="003343E9">
        <w:rPr>
          <w:rStyle w:val="StyleStyleBold12pt"/>
        </w:rPr>
        <w:t>BRESNAHAN and</w:t>
      </w:r>
      <w:r>
        <w:t xml:space="preserve"> JAKE </w:t>
      </w:r>
      <w:r w:rsidRPr="003343E9">
        <w:rPr>
          <w:rStyle w:val="StyleStyleBold12pt"/>
        </w:rPr>
        <w:t>SHERMAN, 4/14/13</w:t>
      </w:r>
      <w:r>
        <w:t xml:space="preserve"> (staff writers, “</w:t>
      </w:r>
      <w:r w:rsidRPr="002B45CF">
        <w:t>Mitch McConnel</w:t>
      </w:r>
      <w:r>
        <w:t xml:space="preserve">l in no mood for bipartisanship,” </w:t>
      </w:r>
      <w:hyperlink r:id="rId234" w:history="1">
        <w:r w:rsidRPr="00DA5AC2">
          <w:rPr>
            <w:rStyle w:val="Hyperlink"/>
          </w:rPr>
          <w:t>http://www.politico.com/story/2013/04/bipartisanship-tempered-by-toxic-relationships-90043.html?hp=t1</w:t>
        </w:r>
      </w:hyperlink>
      <w:r>
        <w:t>, Accessed 4/24/2013, rwg)</w:t>
      </w:r>
    </w:p>
    <w:p w:rsidR="00632517" w:rsidRPr="00632C4B" w:rsidRDefault="00632517" w:rsidP="00632517">
      <w:pPr>
        <w:rPr>
          <w:rStyle w:val="StyleBoldUnderline"/>
        </w:rPr>
      </w:pPr>
      <w:r w:rsidRPr="00632C4B">
        <w:rPr>
          <w:sz w:val="16"/>
        </w:rPr>
        <w:t xml:space="preserve">On the immigration front, while the bipartisan Gang of Eight that includes Durbin and Sens. Chuck Schumer (D-N.Y.) and Marco Rubio (R-Fla.), have the outline of a deal that could reach the Senate floor this summer, </w:t>
      </w:r>
      <w:r w:rsidRPr="00632C4B">
        <w:rPr>
          <w:rStyle w:val="StyleBoldUnderline"/>
          <w:highlight w:val="yellow"/>
        </w:rPr>
        <w:t>the knives are already out from the right as “amnesty for illegal immigrants.”</w:t>
      </w:r>
      <w:r w:rsidRPr="00632C4B">
        <w:rPr>
          <w:rStyle w:val="StyleBoldUnderline"/>
          <w:b w:val="0"/>
          <w:sz w:val="12"/>
          <w:highlight w:val="yellow"/>
        </w:rPr>
        <w:t>¶</w:t>
      </w:r>
      <w:r w:rsidRPr="00632C4B">
        <w:rPr>
          <w:sz w:val="16"/>
        </w:rPr>
        <w:t xml:space="preserve"> Sen. Jeff </w:t>
      </w:r>
      <w:r w:rsidRPr="00632C4B">
        <w:rPr>
          <w:rStyle w:val="StyleBoldUnderline"/>
          <w:highlight w:val="yellow"/>
        </w:rPr>
        <w:t>Sessions</w:t>
      </w:r>
      <w:r w:rsidRPr="00632C4B">
        <w:rPr>
          <w:sz w:val="16"/>
        </w:rPr>
        <w:t xml:space="preserve"> (R-Ala.) </w:t>
      </w:r>
      <w:r w:rsidRPr="00632C4B">
        <w:rPr>
          <w:rStyle w:val="StyleBoldUnderline"/>
          <w:highlight w:val="yellow"/>
        </w:rPr>
        <w:t>blasted the proposal on “Fox News Sunday,” and</w:t>
      </w:r>
      <w:r w:rsidRPr="00632C4B">
        <w:rPr>
          <w:sz w:val="16"/>
        </w:rPr>
        <w:t xml:space="preserve"> Sen. Ted </w:t>
      </w:r>
      <w:r w:rsidRPr="00632C4B">
        <w:rPr>
          <w:rStyle w:val="StyleBoldUnderline"/>
          <w:highlight w:val="yellow"/>
        </w:rPr>
        <w:t>Cruz</w:t>
      </w:r>
      <w:r w:rsidRPr="00632C4B">
        <w:rPr>
          <w:sz w:val="16"/>
        </w:rPr>
        <w:t xml:space="preserve"> of Texas, </w:t>
      </w:r>
      <w:r w:rsidRPr="00632C4B">
        <w:rPr>
          <w:rStyle w:val="StyleBoldUnderline"/>
          <w:highlight w:val="yellow"/>
        </w:rPr>
        <w:t>a GOP rising star, has also criticized the plan.</w:t>
      </w:r>
    </w:p>
    <w:p w:rsidR="00632517" w:rsidRPr="003343E9" w:rsidRDefault="00632517" w:rsidP="00632517">
      <w:pPr>
        <w:pStyle w:val="Heading4"/>
        <w:rPr>
          <w:rStyle w:val="StyleStyleBold12pt"/>
          <w:b/>
          <w:bCs/>
        </w:rPr>
      </w:pPr>
      <w:r>
        <w:rPr>
          <w:rStyle w:val="StyleStyleBold12pt"/>
        </w:rPr>
        <w:t xml:space="preserve">(--) </w:t>
      </w:r>
      <w:r w:rsidRPr="003343E9">
        <w:rPr>
          <w:rStyle w:val="StyleStyleBold12pt"/>
        </w:rPr>
        <w:t>Immigration reform won’t make it to Obama’s desk:</w:t>
      </w:r>
    </w:p>
    <w:p w:rsidR="00632517" w:rsidRPr="002B45CF" w:rsidRDefault="00632517" w:rsidP="00632517">
      <w:pPr>
        <w:ind w:left="720"/>
      </w:pPr>
      <w:r w:rsidRPr="003343E9">
        <w:rPr>
          <w:rStyle w:val="StyleStyleBold12pt"/>
        </w:rPr>
        <w:t>The Hill, 3/9/2013</w:t>
      </w:r>
      <w:r>
        <w:t xml:space="preserve"> (“Crucial stretch for Obama,” </w:t>
      </w:r>
      <w:hyperlink r:id="rId235" w:history="1">
        <w:r w:rsidRPr="00DA5AC2">
          <w:rPr>
            <w:rStyle w:val="Hyperlink"/>
          </w:rPr>
          <w:t>http://thehill.com/opinion/editorials/289159-crucial-stretch-for-obama</w:t>
        </w:r>
      </w:hyperlink>
      <w:r>
        <w:t>, Accessed 4/24/2013, rwg)</w:t>
      </w:r>
    </w:p>
    <w:p w:rsidR="00632517" w:rsidRPr="002B45CF" w:rsidRDefault="00632517" w:rsidP="00632517">
      <w:r w:rsidRPr="002B45CF">
        <w:t xml:space="preserve">President </w:t>
      </w:r>
      <w:r w:rsidRPr="003343E9">
        <w:rPr>
          <w:rStyle w:val="StyleBoldUnderline"/>
          <w:highlight w:val="yellow"/>
        </w:rPr>
        <w:t>Obama has a big second-term agenda, but he faces a make-or-break stretch during the next couple of months on two big issues.¶ He has made gun control and immigration reform top priorities, but neither is close to getting to his desk</w:t>
      </w:r>
      <w:r w:rsidRPr="002B45CF">
        <w:t>.</w:t>
      </w:r>
    </w:p>
    <w:p w:rsidR="00632517" w:rsidRDefault="00632517" w:rsidP="00632517">
      <w:pPr>
        <w:pStyle w:val="Heading4"/>
      </w:pPr>
      <w:r>
        <w:t>(--) Won’t pass:  friction between unions and the Chamber of Commerce:</w:t>
      </w:r>
    </w:p>
    <w:p w:rsidR="00632517" w:rsidRPr="002B45CF" w:rsidRDefault="00632517" w:rsidP="00632517">
      <w:pPr>
        <w:ind w:left="720"/>
      </w:pPr>
      <w:r w:rsidRPr="003343E9">
        <w:rPr>
          <w:rStyle w:val="StyleStyleBold12pt"/>
        </w:rPr>
        <w:t>The Hill, 3/9/2013</w:t>
      </w:r>
      <w:r>
        <w:t xml:space="preserve"> (“Crucial stretch for Obama,” </w:t>
      </w:r>
      <w:hyperlink r:id="rId236" w:history="1">
        <w:r w:rsidRPr="00DA5AC2">
          <w:rPr>
            <w:rStyle w:val="Hyperlink"/>
          </w:rPr>
          <w:t>http://thehill.com/opinion/editorials/289159-crucial-stretch-for-obama</w:t>
        </w:r>
      </w:hyperlink>
      <w:r>
        <w:t>, Accessed 4/24/2013, rwg)</w:t>
      </w:r>
    </w:p>
    <w:p w:rsidR="00632517" w:rsidRDefault="00632517" w:rsidP="00632517">
      <w:pPr>
        <w:rPr>
          <w:rStyle w:val="StyleBoldUnderline"/>
        </w:rPr>
      </w:pPr>
      <w:r w:rsidRPr="003343E9">
        <w:rPr>
          <w:rStyle w:val="StyleBoldUnderline"/>
          <w:highlight w:val="yellow"/>
        </w:rPr>
        <w:t>The immigration Gang of Eight this week vowed to release bill language next month</w:t>
      </w:r>
      <w:r w:rsidRPr="003343E9">
        <w:rPr>
          <w:sz w:val="16"/>
        </w:rPr>
        <w:t xml:space="preserve">. By all accounts, those promises are expected to be kept. </w:t>
      </w:r>
      <w:r w:rsidRPr="003343E9">
        <w:rPr>
          <w:rStyle w:val="StyleBoldUnderline"/>
          <w:highlight w:val="yellow"/>
        </w:rPr>
        <w:t>But there has been friction on the issue between important stakeholders, the AFL-CIO and the U.S. Chamber of Commerce. If those differences are not resolved, the bill will teeter.</w:t>
      </w:r>
    </w:p>
    <w:p w:rsidR="00632517" w:rsidRDefault="00632517" w:rsidP="00632517">
      <w:pPr>
        <w:pStyle w:val="Heading4"/>
      </w:pPr>
      <w:r>
        <w:t>(--) Won’t pass:  4 reasons--</w:t>
      </w:r>
    </w:p>
    <w:p w:rsidR="00632517" w:rsidRPr="00BE716C" w:rsidRDefault="00632517" w:rsidP="00632517">
      <w:pPr>
        <w:ind w:left="720"/>
      </w:pPr>
      <w:r w:rsidRPr="00BE716C">
        <w:t xml:space="preserve">Alex </w:t>
      </w:r>
      <w:r w:rsidRPr="004669E1">
        <w:rPr>
          <w:rStyle w:val="StyleStyleBold12pt"/>
        </w:rPr>
        <w:t>Altman, 3/20/2013</w:t>
      </w:r>
      <w:r>
        <w:t xml:space="preserve"> (staff writer, “</w:t>
      </w:r>
      <w:r w:rsidRPr="00BE716C">
        <w:t>Four Hurdles That</w:t>
      </w:r>
      <w:r>
        <w:t xml:space="preserve"> Could Block Immigration Reform,” </w:t>
      </w:r>
      <w:hyperlink r:id="rId237" w:history="1">
        <w:r w:rsidRPr="00BE716C">
          <w:rPr>
            <w:rStyle w:val="Hyperlink"/>
          </w:rPr>
          <w:t>http://swampland.time.com/2013/03/20/four-hurdles-that-could-block-immigration-reform/</w:t>
        </w:r>
      </w:hyperlink>
      <w:r>
        <w:t>, Accessed 4/24/2013, rwg)</w:t>
      </w:r>
    </w:p>
    <w:p w:rsidR="00632517" w:rsidRDefault="00632517" w:rsidP="00632517">
      <w:pPr>
        <w:rPr>
          <w:sz w:val="16"/>
        </w:rPr>
      </w:pPr>
      <w:r w:rsidRPr="004669E1">
        <w:rPr>
          <w:sz w:val="16"/>
        </w:rPr>
        <w:t xml:space="preserve">The next few months offer the best chance in a generation for the two parties to solve a problem that has bedeviled Congress like few others. </w:t>
      </w:r>
      <w:r w:rsidRPr="004669E1">
        <w:rPr>
          <w:rStyle w:val="StyleBoldUnderline"/>
          <w:highlight w:val="yellow"/>
        </w:rPr>
        <w:t>Both sides agree the U.S. immigration system is broken</w:t>
      </w:r>
      <w:r w:rsidRPr="004669E1">
        <w:rPr>
          <w:sz w:val="16"/>
        </w:rPr>
        <w:t xml:space="preserve">. Both would seem to gain from a deal that clears a pathway out of legal oblivion for the nation’s 11 million illegal immigrants. Support is building for a landmark pact. But </w:t>
      </w:r>
      <w:r w:rsidRPr="004669E1">
        <w:rPr>
          <w:rStyle w:val="StyleBoldUnderline"/>
          <w:highlight w:val="yellow"/>
        </w:rPr>
        <w:t>while negotiations are progressing in both the House and Senate, an agreement is a long way off. As the talks grow more detailed, obstacles to a deal may begin to emerge:</w:t>
      </w:r>
      <w:r w:rsidRPr="004669E1">
        <w:rPr>
          <w:rStyle w:val="StyleBoldUnderline"/>
          <w:b w:val="0"/>
          <w:sz w:val="12"/>
        </w:rPr>
        <w:t>¶</w:t>
      </w:r>
      <w:r w:rsidRPr="004669E1">
        <w:rPr>
          <w:sz w:val="16"/>
        </w:rPr>
        <w:t xml:space="preserve"> </w:t>
      </w:r>
      <w:r w:rsidRPr="004669E1">
        <w:rPr>
          <w:rStyle w:val="StyleBoldUnderline"/>
          <w:highlight w:val="yellow"/>
        </w:rPr>
        <w:t>Problem #1: The Gang of Eight</w:t>
      </w:r>
      <w:r w:rsidRPr="004669E1">
        <w:rPr>
          <w:rStyle w:val="StyleBoldUnderline"/>
          <w:b w:val="0"/>
          <w:sz w:val="12"/>
        </w:rPr>
        <w:t>¶</w:t>
      </w:r>
      <w:r w:rsidRPr="004669E1">
        <w:rPr>
          <w:sz w:val="16"/>
        </w:rPr>
        <w:t xml:space="preserve"> The first snag lurks in the Senate, where the so-called Gang of Eight has huddled privately since the election in hopes of hammering out a bill. Members have crafted a set of measures that would create a pathway to citizenship for the nation’s estimated 11 million undocumented immigrants within about 13 years while requiring them to register with federal authorities, pay back taxes and fines, learn English and undergo background checks. The deal, both sides agree, would also beef up border security and determine how the future flow of immigrants will be regulated to match the needs of the economy.</w:t>
      </w:r>
      <w:r w:rsidRPr="004669E1">
        <w:rPr>
          <w:sz w:val="12"/>
        </w:rPr>
        <w:t>¶</w:t>
      </w:r>
      <w:r w:rsidRPr="004669E1">
        <w:rPr>
          <w:sz w:val="16"/>
        </w:rPr>
        <w:t xml:space="preserve"> (MORE: Rand Paul Embraces Immigration Reform)</w:t>
      </w:r>
      <w:r w:rsidRPr="004669E1">
        <w:rPr>
          <w:sz w:val="12"/>
        </w:rPr>
        <w:t>¶</w:t>
      </w:r>
      <w:r w:rsidRPr="004669E1">
        <w:rPr>
          <w:sz w:val="16"/>
        </w:rPr>
        <w:t xml:space="preserve"> The Gang’s closed conclaves have been marked by Vatican-style secrecy, often a sign of progress in a town where silence is rare. The Gang’s members – Republicans Marco Rubio, Lindsey Graham, John McCain and Jeff Flake, and Democrats Chuck Schumer, Dick Durbin, Bob Menendez and Michael Bennet – have, by all accounts, developed a rapport. “You can tell by the tone of their voices,” says an elected Democrat briefed on the progress of the private talks.</w:t>
      </w:r>
      <w:r w:rsidRPr="004669E1">
        <w:rPr>
          <w:sz w:val="12"/>
        </w:rPr>
        <w:t>¶</w:t>
      </w:r>
      <w:r w:rsidRPr="004669E1">
        <w:rPr>
          <w:sz w:val="16"/>
        </w:rPr>
        <w:t xml:space="preserve"> But the broad themes are the easy part. </w:t>
      </w:r>
      <w:r w:rsidRPr="004669E1">
        <w:rPr>
          <w:rStyle w:val="StyleBoldUnderline"/>
          <w:highlight w:val="yellow"/>
        </w:rPr>
        <w:t>The full bill will stretch to hundreds of pages, each peppered with detailed provisions that could spike it. Members bring clashing political imperatives and ideologies to the talks</w:t>
      </w:r>
      <w:r w:rsidRPr="004669E1">
        <w:rPr>
          <w:sz w:val="16"/>
        </w:rPr>
        <w:t>. Rubio, for example, is trying to repair the GOP’s tattered image with Hispanic voters without sparking a backlash among the movement conservatives he’d need in a presidential bid. Graham, who faces a probable primary challenge in 2014, has a habit of basking in the bipartisan spotlight before bolting when negotiations intensify. The measure of the Gang of Eight’s success isn’t whether they are aligned at the start of their talks. It’s whether they are all aligned at the end.</w:t>
      </w:r>
      <w:r w:rsidRPr="004669E1">
        <w:rPr>
          <w:sz w:val="12"/>
        </w:rPr>
        <w:t>¶</w:t>
      </w:r>
      <w:r w:rsidRPr="004669E1">
        <w:rPr>
          <w:sz w:val="16"/>
        </w:rPr>
        <w:t xml:space="preserve"> </w:t>
      </w:r>
      <w:r w:rsidRPr="004669E1">
        <w:rPr>
          <w:rStyle w:val="StyleBoldUnderline"/>
          <w:highlight w:val="yellow"/>
        </w:rPr>
        <w:t>Problem #2: The Lobbyists</w:t>
      </w:r>
      <w:r w:rsidRPr="004669E1">
        <w:rPr>
          <w:rStyle w:val="StyleBoldUnderline"/>
          <w:b w:val="0"/>
          <w:sz w:val="12"/>
        </w:rPr>
        <w:t>¶</w:t>
      </w:r>
      <w:r w:rsidRPr="004669E1">
        <w:rPr>
          <w:sz w:val="16"/>
        </w:rPr>
        <w:t xml:space="preserve"> </w:t>
      </w:r>
      <w:r w:rsidRPr="004669E1">
        <w:rPr>
          <w:rStyle w:val="StyleBoldUnderline"/>
          <w:highlight w:val="yellow"/>
        </w:rPr>
        <w:t>A few years ago, an impasse between the leaders of the Chamber of Commerce and the AFL-CIO helped scupper an immigration-reform bill backed by</w:t>
      </w:r>
      <w:r w:rsidRPr="004669E1">
        <w:rPr>
          <w:rStyle w:val="StyleBoldUnderline"/>
        </w:rPr>
        <w:t xml:space="preserve"> </w:t>
      </w:r>
      <w:r w:rsidRPr="004669E1">
        <w:rPr>
          <w:sz w:val="16"/>
        </w:rPr>
        <w:t xml:space="preserve">President George W. </w:t>
      </w:r>
      <w:r w:rsidRPr="004669E1">
        <w:rPr>
          <w:rStyle w:val="StyleBoldUnderline"/>
          <w:highlight w:val="yellow"/>
        </w:rPr>
        <w:t>Bush.</w:t>
      </w:r>
      <w:r w:rsidRPr="004669E1">
        <w:rPr>
          <w:sz w:val="16"/>
        </w:rPr>
        <w:t xml:space="preserve"> At that time, business and labor could not agree on how many visas to grant low skilled workers who make the construction, agriculture and hotel and restaurant industries hum. The Chamber wanted cheap labor, but didn’t want workers to stay; unions were concerned about protecting citizens’ jobs. Soon after, </w:t>
      </w:r>
      <w:r w:rsidRPr="004669E1">
        <w:rPr>
          <w:rStyle w:val="StyleBoldUnderline"/>
          <w:highlight w:val="yellow"/>
        </w:rPr>
        <w:t>reform collapsed.</w:t>
      </w:r>
      <w:r w:rsidRPr="004669E1">
        <w:rPr>
          <w:sz w:val="12"/>
        </w:rPr>
        <w:t>¶</w:t>
      </w:r>
      <w:r w:rsidRPr="004669E1">
        <w:rPr>
          <w:sz w:val="16"/>
        </w:rPr>
        <w:t xml:space="preserve"> This time the two groups have nurtured an unlikely alliance. “There has been a sea change,” says a labor source close to the discussions. Nudged by Graham and Schumer, the two lobbies released a set of shared principles, including one stating that Americans should get “first crack” at available jobs and that businesses should have the flexibility to hire to meet the demands of the market. But history could repeat itself again. The two sides call for a new federal agency charged with setting visa levels, but they have yet to agree on who’s eligible or how the new bureau will work. The issue of future flow has been a stubborn sticking point before. And it is as easy to imagine conservatives balking at efforts to create a new government agency as it is to foresee unions drawing a line at a small number of foreign workers.</w:t>
      </w:r>
      <w:r w:rsidRPr="004669E1">
        <w:rPr>
          <w:sz w:val="12"/>
        </w:rPr>
        <w:t>¶</w:t>
      </w:r>
      <w:r w:rsidRPr="004669E1">
        <w:rPr>
          <w:sz w:val="16"/>
        </w:rPr>
        <w:t xml:space="preserve"> (MORE: Committee to Save the GOP Says Pass Comprehensive Immigration Reform, Become Inclusive to Gays or Keep Losing)</w:t>
      </w:r>
      <w:r w:rsidRPr="004669E1">
        <w:rPr>
          <w:sz w:val="12"/>
        </w:rPr>
        <w:t>¶</w:t>
      </w:r>
      <w:r w:rsidRPr="004669E1">
        <w:rPr>
          <w:sz w:val="16"/>
        </w:rPr>
        <w:t xml:space="preserve"> </w:t>
      </w:r>
      <w:r w:rsidRPr="004669E1">
        <w:rPr>
          <w:rStyle w:val="StyleBoldUnderline"/>
          <w:highlight w:val="yellow"/>
        </w:rPr>
        <w:t>Problem #3: House Republicans</w:t>
      </w:r>
      <w:r w:rsidRPr="004669E1">
        <w:rPr>
          <w:rStyle w:val="StyleBoldUnderline"/>
          <w:b w:val="0"/>
          <w:sz w:val="12"/>
        </w:rPr>
        <w:t>¶</w:t>
      </w:r>
      <w:r w:rsidRPr="004669E1">
        <w:rPr>
          <w:sz w:val="16"/>
        </w:rPr>
        <w:t xml:space="preserve"> </w:t>
      </w:r>
      <w:r w:rsidRPr="004669E1">
        <w:rPr>
          <w:rStyle w:val="StyleBoldUnderline"/>
          <w:highlight w:val="yellow"/>
        </w:rPr>
        <w:t>Even if Senate negotiators can come up with a package to get 60 votes in the upper chamber, “the question continues to be, how does it get through the House?”</w:t>
      </w:r>
      <w:r w:rsidRPr="004669E1">
        <w:rPr>
          <w:sz w:val="16"/>
        </w:rPr>
        <w:t xml:space="preserve"> says Frank Sharry, an expert on immigration reform. As in the Senate, a bipartisan cluster of eight representatives from across the ideological spectrum have been secretly meeting for months. Congressman Luis Gutierrez, an Illinois Democrat who has long been a leader on immigration reform, is full of praise for the new tack taken by his Republican counterparts. But, he acknowledges, “</w:t>
      </w:r>
      <w:r w:rsidRPr="004669E1">
        <w:rPr>
          <w:rStyle w:val="StyleBoldUnderline"/>
          <w:highlight w:val="yellow"/>
        </w:rPr>
        <w:t>You still have to put those votes on the board, and that’s going to be a real, real test in the House</w:t>
      </w:r>
      <w:r w:rsidRPr="004669E1">
        <w:rPr>
          <w:sz w:val="16"/>
        </w:rPr>
        <w:t xml:space="preserve"> of Representatives.”</w:t>
      </w:r>
      <w:r w:rsidRPr="004669E1">
        <w:rPr>
          <w:sz w:val="12"/>
        </w:rPr>
        <w:t>¶</w:t>
      </w:r>
      <w:r w:rsidRPr="004669E1">
        <w:rPr>
          <w:sz w:val="16"/>
        </w:rPr>
        <w:t xml:space="preserve"> For their part, Republicans say the party’s old dogma, which held that illegal immigrants should self-deport and then go to the back of the line, is not viable policy. Even many immigration hard-liners say they want to help shape comprehensive reform. “It’s time for us to belly up to the bar,” says Ted Poe, the Texas Republican who chairs the House immigration reform caucus. But for conservatives, amnesty remains a dirty word. “A bill that’s basically amnesty, that says you’re here and you’re going to be a citizen — those two things are not going to come out of this conservative House,” says Poe. Even citizenship is charged enough that Republican Senator Rand Paul, who gave a speech March 19 backing a path to legalization for undocumented immigrants, avoided using the term. Many House Republicans, including several in the Judiciary Committee through which a bill must pass, have a long history of antipathy to amnesty, and only a grassroots rebellion to fear as next year’s primaries approach.</w:t>
      </w:r>
      <w:r w:rsidRPr="004669E1">
        <w:rPr>
          <w:sz w:val="12"/>
        </w:rPr>
        <w:t>¶</w:t>
      </w:r>
      <w:r w:rsidRPr="004669E1">
        <w:rPr>
          <w:sz w:val="16"/>
        </w:rPr>
        <w:t xml:space="preserve"> Then there is the reality that even if Republicans were to be widely supportive of amnesty, very few of those new citizens are likely to abandon the Democratic Party anytime soon. “Republicans face a choice: do they ditch their principles and go all out in a failing attempt to outpander Democrats?” asks Rosemary Jenks, director of government relations at NumbersUSA, which advocates for lower immigration levels. “It’s becoming very clear to Republicans in Congress that this is not going to get them the Hispanic vote.”</w:t>
      </w:r>
      <w:r w:rsidRPr="004669E1">
        <w:rPr>
          <w:sz w:val="12"/>
        </w:rPr>
        <w:t>¶</w:t>
      </w:r>
      <w:r w:rsidRPr="004669E1">
        <w:rPr>
          <w:sz w:val="16"/>
        </w:rPr>
        <w:t xml:space="preserve"> (MORE: The Plight of the “Illegal” Nanny)</w:t>
      </w:r>
      <w:r w:rsidRPr="004669E1">
        <w:rPr>
          <w:sz w:val="12"/>
        </w:rPr>
        <w:t>¶</w:t>
      </w:r>
      <w:r w:rsidRPr="004669E1">
        <w:rPr>
          <w:sz w:val="16"/>
        </w:rPr>
        <w:t xml:space="preserve"> </w:t>
      </w:r>
      <w:r w:rsidRPr="004669E1">
        <w:rPr>
          <w:rStyle w:val="StyleBoldUnderline"/>
          <w:highlight w:val="yellow"/>
        </w:rPr>
        <w:t>Problem #4: The Democrats</w:t>
      </w:r>
      <w:r w:rsidRPr="004669E1">
        <w:rPr>
          <w:rStyle w:val="StyleBoldUnderline"/>
          <w:b w:val="0"/>
          <w:sz w:val="12"/>
        </w:rPr>
        <w:t>¶</w:t>
      </w:r>
      <w:r w:rsidRPr="004669E1">
        <w:rPr>
          <w:sz w:val="16"/>
        </w:rPr>
        <w:t xml:space="preserve"> </w:t>
      </w:r>
      <w:r w:rsidRPr="004669E1">
        <w:rPr>
          <w:rStyle w:val="StyleBoldUnderline"/>
          <w:highlight w:val="yellow"/>
        </w:rPr>
        <w:t>Little discussed but also looming is the possibility that Democrats drag their feet on reform. Liberals will balk if the path to citizenship is too long or too onerous</w:t>
      </w:r>
      <w:r w:rsidRPr="004669E1">
        <w:rPr>
          <w:sz w:val="16"/>
        </w:rPr>
        <w:t xml:space="preserve">, or if enforcement provisions are too rigid. Many conservatives also suspect that </w:t>
      </w:r>
      <w:r w:rsidRPr="004669E1">
        <w:rPr>
          <w:rStyle w:val="StyleBoldUnderline"/>
          <w:highlight w:val="yellow"/>
        </w:rPr>
        <w:t>Democratic power brokers</w:t>
      </w:r>
      <w:r w:rsidRPr="004669E1">
        <w:rPr>
          <w:sz w:val="16"/>
        </w:rPr>
        <w:t xml:space="preserve">, despite their daily hammering of Republicans to get moving on immigration reform, </w:t>
      </w:r>
      <w:r w:rsidRPr="004669E1">
        <w:rPr>
          <w:rStyle w:val="StyleBoldUnderline"/>
          <w:highlight w:val="yellow"/>
        </w:rPr>
        <w:t>would privately prefer to keep the issue as a cudgel than actually pass a law.</w:t>
      </w:r>
      <w:r w:rsidRPr="004669E1">
        <w:rPr>
          <w:rStyle w:val="StyleBoldUnderline"/>
        </w:rPr>
        <w:t xml:space="preserve"> </w:t>
      </w:r>
      <w:r w:rsidRPr="004669E1">
        <w:rPr>
          <w:sz w:val="16"/>
        </w:rPr>
        <w:t>Barack Obama “wants to make a bill come out of the Senate that is so far out there that it would never pass, so that he can blame us for not being compassionate and use the issue to take back the House in 2014,” says a House Republican. Even some liberals see this as a plausible scenario. “There’s always a lingering doubt in my mind,” admits one House Democrat. Obama knows that putting his fingerprints on the deal is an easy way to kill it; when a draft of his proposal leaked in the press, he called Republican negotiators individually to apologize. But if negotiations in Congress bog down, he may not be so hands off.</w:t>
      </w:r>
    </w:p>
    <w:p w:rsidR="00632517" w:rsidRPr="003343E9" w:rsidRDefault="00632517" w:rsidP="00632517">
      <w:pPr>
        <w:rPr>
          <w:rStyle w:val="StyleBoldUnderline"/>
        </w:rPr>
      </w:pPr>
    </w:p>
    <w:p w:rsidR="00632517" w:rsidRPr="004669E1" w:rsidRDefault="00632517" w:rsidP="00632517">
      <w:pPr>
        <w:rPr>
          <w:sz w:val="16"/>
        </w:rPr>
      </w:pPr>
    </w:p>
    <w:p w:rsidR="00632517" w:rsidRPr="00D24562" w:rsidRDefault="00632517" w:rsidP="00632517">
      <w:pPr>
        <w:rPr>
          <w:sz w:val="16"/>
        </w:rPr>
      </w:pPr>
    </w:p>
    <w:p w:rsidR="00632517" w:rsidRPr="00D24562" w:rsidRDefault="00632517" w:rsidP="00632517">
      <w:pPr>
        <w:rPr>
          <w:sz w:val="14"/>
        </w:rPr>
      </w:pPr>
    </w:p>
    <w:p w:rsidR="00632517" w:rsidRPr="00070FB2" w:rsidRDefault="00632517" w:rsidP="00632517">
      <w:pPr>
        <w:rPr>
          <w:sz w:val="16"/>
        </w:rPr>
      </w:pPr>
    </w:p>
    <w:p w:rsidR="00632517" w:rsidRDefault="00632517" w:rsidP="00632517">
      <w:pPr>
        <w:rPr>
          <w:sz w:val="16"/>
        </w:rPr>
      </w:pPr>
    </w:p>
    <w:p w:rsidR="00632517" w:rsidRDefault="00632517" w:rsidP="00632517">
      <w:pPr>
        <w:pStyle w:val="Heading3"/>
      </w:pPr>
      <w:bookmarkStart w:id="287" w:name="_Toc354656997"/>
      <w:bookmarkStart w:id="288" w:name="_Toc359704469"/>
      <w:bookmarkStart w:id="289" w:name="_Toc360209723"/>
      <w:r>
        <w:t>1ar:  Obama Has No Political Capital</w:t>
      </w:r>
      <w:bookmarkEnd w:id="287"/>
      <w:bookmarkEnd w:id="288"/>
      <w:bookmarkEnd w:id="289"/>
    </w:p>
    <w:p w:rsidR="00632517" w:rsidRDefault="00632517" w:rsidP="00632517">
      <w:pPr>
        <w:pStyle w:val="Heading4"/>
      </w:pPr>
      <w:r>
        <w:t>(--) Extend our Barnes evidence—Obama is out of political capital—Obama isn’t a major player on either guns or immigration—this also takes out their internal link as Obama isn’t pushing immigration.</w:t>
      </w:r>
    </w:p>
    <w:p w:rsidR="00632517" w:rsidRDefault="00632517" w:rsidP="00632517">
      <w:pPr>
        <w:pStyle w:val="Heading4"/>
      </w:pPr>
      <w:r>
        <w:t>(--) Obama can’t effectively use the bully pulpit:</w:t>
      </w:r>
    </w:p>
    <w:p w:rsidR="00632517" w:rsidRDefault="00632517" w:rsidP="00632517">
      <w:pPr>
        <w:ind w:left="720"/>
      </w:pPr>
      <w:r>
        <w:t xml:space="preserve">Fred </w:t>
      </w:r>
      <w:r w:rsidRPr="00314317">
        <w:rPr>
          <w:rStyle w:val="StyleStyleBold12pt"/>
        </w:rPr>
        <w:t>Barnes, 4/22/2013</w:t>
      </w:r>
      <w:r>
        <w:t xml:space="preserve"> (staff writer, “The Decline of Obama,” </w:t>
      </w:r>
      <w:hyperlink r:id="rId238" w:history="1">
        <w:r w:rsidRPr="00DA5AC2">
          <w:rPr>
            <w:rStyle w:val="Hyperlink"/>
          </w:rPr>
          <w:t>http://www.weeklystandard.com/articles/decline-obama_716280.html?page=1</w:t>
        </w:r>
      </w:hyperlink>
      <w:r>
        <w:rPr>
          <w:rStyle w:val="Hyperlink"/>
        </w:rPr>
        <w:t>, Accessed 4/25/2013, rwg)</w:t>
      </w:r>
    </w:p>
    <w:p w:rsidR="00632517" w:rsidRPr="00100943" w:rsidRDefault="00632517" w:rsidP="00632517">
      <w:pPr>
        <w:rPr>
          <w:sz w:val="16"/>
        </w:rPr>
      </w:pPr>
      <w:r w:rsidRPr="00100943">
        <w:rPr>
          <w:rStyle w:val="StyleBoldUnderline"/>
          <w:highlight w:val="yellow"/>
        </w:rPr>
        <w:t>The bully pulpit has served Obama poorly, as it has every president since Reagan. Obama, however, was expected to be more eloquent</w:t>
      </w:r>
      <w:r w:rsidRPr="00100943">
        <w:rPr>
          <w:sz w:val="16"/>
        </w:rPr>
        <w:t xml:space="preserve"> than his predecessors, thus able to generate enthusiasm for his initiatives. If anything, he’s generating indifference. </w:t>
      </w:r>
      <w:r w:rsidRPr="00100943">
        <w:rPr>
          <w:rStyle w:val="StyleBoldUnderline"/>
          <w:highlight w:val="yellow"/>
        </w:rPr>
        <w:t>His speeches on health care failed to stop Obamacare from losing popularity. His speeches on gun control failed similarly.</w:t>
      </w:r>
      <w:r w:rsidRPr="00100943">
        <w:rPr>
          <w:sz w:val="16"/>
        </w:rPr>
        <w:t xml:space="preserve"> </w:t>
      </w:r>
    </w:p>
    <w:p w:rsidR="00632517" w:rsidRPr="00B37311" w:rsidRDefault="00632517" w:rsidP="00632517">
      <w:pPr>
        <w:rPr>
          <w:sz w:val="16"/>
        </w:rPr>
      </w:pPr>
    </w:p>
    <w:p w:rsidR="00632517" w:rsidRDefault="00632517" w:rsidP="00632517">
      <w:pPr>
        <w:pStyle w:val="Heading3"/>
      </w:pPr>
      <w:bookmarkStart w:id="290" w:name="_Toc354656998"/>
      <w:bookmarkStart w:id="291" w:name="_Toc359704470"/>
      <w:bookmarkStart w:id="292" w:name="_Toc360209724"/>
      <w:r>
        <w:t>1ar:  Winners Win</w:t>
      </w:r>
      <w:bookmarkEnd w:id="290"/>
      <w:bookmarkEnd w:id="291"/>
      <w:bookmarkEnd w:id="292"/>
    </w:p>
    <w:p w:rsidR="00632517" w:rsidRDefault="00632517" w:rsidP="00632517">
      <w:pPr>
        <w:pStyle w:val="Heading4"/>
      </w:pPr>
      <w:r>
        <w:t>(--) Extend our Parmes evidence—Obama has no political capital now and needs to exploit small wins in order to bounce back—prefer our evidence it’s specific to Obama and his need to get back in the game now.</w:t>
      </w:r>
    </w:p>
    <w:p w:rsidR="00632517" w:rsidRDefault="00632517" w:rsidP="00632517">
      <w:pPr>
        <w:pStyle w:val="Heading4"/>
      </w:pPr>
      <w:r>
        <w:t>(--) Winners win:  Picking fights with Republicans is only way for Obama to get his agenda passed:</w:t>
      </w:r>
    </w:p>
    <w:p w:rsidR="00632517" w:rsidRPr="00BA0A2D" w:rsidRDefault="00632517" w:rsidP="00632517">
      <w:pPr>
        <w:ind w:left="720"/>
      </w:pPr>
      <w:r w:rsidRPr="00BA0A2D">
        <w:t xml:space="preserve">John </w:t>
      </w:r>
      <w:r w:rsidRPr="00085FFC">
        <w:rPr>
          <w:rStyle w:val="StyleStyleBold12pt"/>
        </w:rPr>
        <w:t>Dickerson, 1/18/2013</w:t>
      </w:r>
      <w:r>
        <w:t xml:space="preserve"> (staff writer, “Go for the Throat!” </w:t>
      </w:r>
      <w:hyperlink r:id="rId239" w:history="1">
        <w:r w:rsidRPr="00BA0A2D">
          <w:rPr>
            <w:rStyle w:val="Hyperlink"/>
          </w:rPr>
          <w:t>http://www.slate.com/articles/news_and_politics/politics/2013/01/barack_obama_s_second_inaugural_address_the_president_should_declare_war.single.html</w:t>
        </w:r>
      </w:hyperlink>
      <w:r>
        <w:t>, Accessed 4/24/2013, rwg)</w:t>
      </w:r>
    </w:p>
    <w:p w:rsidR="00632517" w:rsidRDefault="00632517" w:rsidP="00632517">
      <w:pPr>
        <w:rPr>
          <w:sz w:val="16"/>
        </w:rPr>
      </w:pPr>
      <w:r w:rsidRPr="00085FFC">
        <w:rPr>
          <w:sz w:val="16"/>
        </w:rPr>
        <w:t xml:space="preserve">The challenge for President Obama’s speech is the challenge of his second term: how to be great when the environment stinks. Enhancing the president’s legacy requires something more than simply the clever application of predictable stratagems. Washington’s partisan rancor, the size of the problems facing government, and the limited amount of time before Obama is a lame duck all point to a single conclusion: </w:t>
      </w:r>
      <w:r w:rsidRPr="00085FFC">
        <w:rPr>
          <w:rStyle w:val="StyleBoldUnderline"/>
          <w:highlight w:val="yellow"/>
        </w:rPr>
        <w:t>The president who came into office speaking in lofty terms about bipartisanship and cooperation can only cement his legacy if he destroys the GOP</w:t>
      </w:r>
      <w:r w:rsidRPr="00085FFC">
        <w:rPr>
          <w:sz w:val="16"/>
        </w:rPr>
        <w:t>. If he wants to transform American politics, he must go for the throat.</w:t>
      </w:r>
      <w:r w:rsidRPr="00085FFC">
        <w:rPr>
          <w:sz w:val="12"/>
        </w:rPr>
        <w:t>¶</w:t>
      </w:r>
      <w:r w:rsidRPr="00085FFC">
        <w:rPr>
          <w:sz w:val="16"/>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w:t>
      </w:r>
      <w:r w:rsidRPr="00085FFC">
        <w:rPr>
          <w:sz w:val="12"/>
        </w:rPr>
        <w:t>¶</w:t>
      </w:r>
      <w:r w:rsidRPr="00085FFC">
        <w:rPr>
          <w:sz w:val="16"/>
        </w:rPr>
        <w:t xml:space="preserve"> </w:t>
      </w:r>
      <w:r w:rsidRPr="00085FFC">
        <w:rPr>
          <w:rStyle w:val="StyleBoldUnderline"/>
          <w:highlight w:val="yellow"/>
        </w:rPr>
        <w:t>How should the president proceed then</w:t>
      </w:r>
      <w:r w:rsidRPr="00085FFC">
        <w:rPr>
          <w:sz w:val="16"/>
        </w:rPr>
        <w:t xml:space="preserve">, if he wants to be bold? The Barack Obama of the first administration might have approached the task by finding some Republicans to deal with and then start agreeing to some of their demands in hope that he would win some of their votes. It's the traditional approach. Perhaps he could add a good deal more schmoozing with lawmakers, too. </w:t>
      </w:r>
      <w:r w:rsidRPr="00085FFC">
        <w:rPr>
          <w:sz w:val="12"/>
        </w:rPr>
        <w:t>¶</w:t>
      </w:r>
      <w:r w:rsidRPr="00085FFC">
        <w:rPr>
          <w:sz w:val="16"/>
        </w:rPr>
        <w:t xml:space="preserve"> That's the old way. He has abandoned that. He doesn't think it will work and he doesn't have the time. As Obama explained in his last press conference, he thinks the Republicans are dead set on opposing him. They cannot be unchained by schmoozing. Even if Obama were wrong about Republican intransigence, other constraints will limit the chance for cooperation. Republican lawmakers worried about primary challenges in 2014 are not going to be willing partners. He probably has at most 18 months before people start dropping the lame-duck label in close proximity to his name. </w:t>
      </w:r>
      <w:r w:rsidRPr="00085FFC">
        <w:rPr>
          <w:sz w:val="12"/>
        </w:rPr>
        <w:t>¶</w:t>
      </w:r>
      <w:r w:rsidRPr="00085FFC">
        <w:rPr>
          <w:sz w:val="16"/>
        </w:rPr>
        <w:t xml:space="preserve"> </w:t>
      </w:r>
      <w:r w:rsidRPr="00085FFC">
        <w:rPr>
          <w:rStyle w:val="StyleBoldUnderline"/>
          <w:highlight w:val="yellow"/>
        </w:rPr>
        <w:t>Obama’s only remaining option is to pulverize</w:t>
      </w:r>
      <w:r w:rsidRPr="00085FFC">
        <w:rPr>
          <w:sz w:val="16"/>
        </w:rPr>
        <w:t xml:space="preserve">. Whether he succeeds in passing legislation or not, given his ambitions, </w:t>
      </w:r>
      <w:r w:rsidRPr="00085FFC">
        <w:rPr>
          <w:rStyle w:val="StyleBoldUnderline"/>
          <w:highlight w:val="yellow"/>
        </w:rPr>
        <w:t>his goal should be to delegitimize his opponents. Through a series of clarifying fights over controversial issues, he can force Republicans to either side with their coalition's most extreme elements or cause a rift in the party that will leave it</w:t>
      </w:r>
      <w:r w:rsidRPr="00085FFC">
        <w:rPr>
          <w:sz w:val="16"/>
        </w:rPr>
        <w:t xml:space="preserve">, at least temporarily, </w:t>
      </w:r>
      <w:r w:rsidRPr="00085FFC">
        <w:rPr>
          <w:rStyle w:val="StyleBoldUnderline"/>
          <w:highlight w:val="yellow"/>
        </w:rPr>
        <w:t>in disarray.</w:t>
      </w:r>
      <w:r w:rsidRPr="00085FFC">
        <w:rPr>
          <w:sz w:val="16"/>
        </w:rPr>
        <w:t xml:space="preserve"> </w:t>
      </w:r>
      <w:r w:rsidRPr="00085FFC">
        <w:rPr>
          <w:sz w:val="12"/>
        </w:rPr>
        <w:t>¶</w:t>
      </w:r>
      <w:r w:rsidRPr="00085FFC">
        <w:rPr>
          <w:sz w:val="16"/>
        </w:rPr>
        <w:t xml:space="preserve"> This theory of political transformation rests on the weaponization (and slight bastardization) of the work by Yale political scientist Stephen Skowronek. Skowronek has written extensively about what distinguishes transformational presidents from caretaker presidents. In order for a president to be transformational, the old order has to fall as the orthodoxies that kept it in power exhaust themselves. Obama's gambit in 2009 was to build a new post-partisan consensus. That didn't work, but </w:t>
      </w:r>
      <w:r w:rsidRPr="00085FFC">
        <w:rPr>
          <w:rStyle w:val="StyleBoldUnderline"/>
          <w:highlight w:val="yellow"/>
        </w:rPr>
        <w:t>by exploiting the weaknesses of today’s Republican Party, Obama has an opportunity to hasten the demise of the old order by increasing the political cost</w:t>
      </w:r>
      <w:r w:rsidRPr="00085FFC">
        <w:rPr>
          <w:sz w:val="16"/>
        </w:rPr>
        <w:t xml:space="preserve"> of having the GOP coalition defined by Second Amendment absolutists, climate science deniers, supporters of “self-deportation” and the pure no-tax wing.</w:t>
      </w:r>
    </w:p>
    <w:p w:rsidR="00632517" w:rsidRDefault="00632517" w:rsidP="00632517">
      <w:r>
        <w:br w:type="page"/>
      </w:r>
    </w:p>
    <w:p w:rsidR="00632517" w:rsidRPr="000013FD" w:rsidRDefault="00632517" w:rsidP="00632517"/>
    <w:p w:rsidR="00632517" w:rsidRDefault="00632517" w:rsidP="00632517">
      <w:pPr>
        <w:pStyle w:val="Heading2"/>
      </w:pPr>
      <w:bookmarkStart w:id="293" w:name="_Toc360209725"/>
      <w:r>
        <w:t xml:space="preserve">Immigration Reform </w:t>
      </w:r>
      <w:bookmarkEnd w:id="282"/>
      <w:bookmarkEnd w:id="283"/>
      <w:r>
        <w:t>AFF Answers</w:t>
      </w:r>
      <w:bookmarkEnd w:id="293"/>
    </w:p>
    <w:p w:rsidR="00632517" w:rsidRDefault="00632517" w:rsidP="00632517">
      <w:pPr>
        <w:pStyle w:val="Heading4"/>
      </w:pPr>
      <w:r>
        <w:t>2ac Frontline</w:t>
      </w:r>
    </w:p>
    <w:p w:rsidR="00632517" w:rsidRDefault="00632517" w:rsidP="00632517">
      <w:pPr>
        <w:pStyle w:val="Heading4"/>
      </w:pPr>
      <w:r>
        <w:t xml:space="preserve"> (--) Won’t pass – Ideological differences</w:t>
      </w:r>
    </w:p>
    <w:p w:rsidR="00632517" w:rsidRDefault="00632517" w:rsidP="00632517">
      <w:pPr>
        <w:ind w:left="720"/>
      </w:pPr>
      <w:r w:rsidRPr="000F71E1">
        <w:rPr>
          <w:rStyle w:val="StyleStyleBold12pt"/>
        </w:rPr>
        <w:t>Alonso, 3/6/2013</w:t>
      </w:r>
      <w:r>
        <w:t xml:space="preserve"> (Basallisa, reporter with Hispanic Link News Service,  “President Obama and Congress are still far apart on immigration reform” </w:t>
      </w:r>
      <w:hyperlink r:id="rId240" w:anchor="ixzz2MoXkkTAk" w:history="1">
        <w:r>
          <w:rPr>
            <w:rStyle w:val="Hyperlink"/>
          </w:rPr>
          <w:t>http://www.voxxi.com/obama-congress-apart-immigration-reform/#ixzz2MoXkkTAk</w:t>
        </w:r>
      </w:hyperlink>
      <w:r>
        <w:t>” sjg)</w:t>
      </w:r>
    </w:p>
    <w:p w:rsidR="00632517" w:rsidRDefault="00632517" w:rsidP="00632517">
      <w:pPr>
        <w:rPr>
          <w:u w:val="single"/>
        </w:rPr>
      </w:pPr>
      <w:r w:rsidRPr="000F71E1">
        <w:rPr>
          <w:sz w:val="10"/>
        </w:rPr>
        <w:t xml:space="preserve">WASHINGTON, D.C. — President Barack </w:t>
      </w:r>
      <w:r w:rsidRPr="000F71E1">
        <w:rPr>
          <w:highlight w:val="yellow"/>
          <w:u w:val="single"/>
        </w:rPr>
        <w:t>Obama and Congress have yet to address seriously, let alone find much common ground, on major differences in shaping comprehensive immigration reform</w:t>
      </w:r>
      <w:r w:rsidRPr="000F71E1">
        <w:rPr>
          <w:sz w:val="10"/>
          <w:highlight w:val="yellow"/>
        </w:rPr>
        <w:t xml:space="preserve"> legislation this year. </w:t>
      </w:r>
      <w:r w:rsidRPr="000F71E1">
        <w:rPr>
          <w:b/>
          <w:highlight w:val="yellow"/>
          <w:u w:val="single"/>
        </w:rPr>
        <w:t xml:space="preserve">They remain </w:t>
      </w:r>
      <w:r w:rsidRPr="000F71E1">
        <w:rPr>
          <w:rStyle w:val="Emphasis"/>
          <w:highlight w:val="yellow"/>
        </w:rPr>
        <w:t>ideologically and politically far apart on a myriad of issues</w:t>
      </w:r>
      <w:r w:rsidRPr="000F71E1">
        <w:rPr>
          <w:sz w:val="10"/>
        </w:rPr>
        <w:t>, most prominently border enforcement, a path to citizenship and family reunification.</w:t>
      </w:r>
      <w:r w:rsidRPr="000F71E1">
        <w:rPr>
          <w:sz w:val="12"/>
        </w:rPr>
        <w:t>¶</w:t>
      </w:r>
      <w:r w:rsidRPr="000F71E1">
        <w:rPr>
          <w:sz w:val="10"/>
        </w:rPr>
        <w:t xml:space="preserve"> The latest move by the Administration is the probationary release of several hundred immigrants from detention centers over the country who are awaiting disposition of their deportation orders. White House press secretary Jay Carney says they are ”low-risk, non-criminal detainees” being shifted to a less-expensive form of monitoring to ensure detention levels stay within ICE’s overall budget.</w:t>
      </w:r>
      <w:r w:rsidRPr="000F71E1">
        <w:rPr>
          <w:sz w:val="12"/>
        </w:rPr>
        <w:t>¶</w:t>
      </w:r>
      <w:r w:rsidRPr="000F71E1">
        <w:rPr>
          <w:sz w:val="10"/>
        </w:rPr>
        <w:t xml:space="preserve"> More than 400,000 immigrants are held annually in 250 federal immigration prisons. House Judiciary Committee chairman Robert </w:t>
      </w:r>
      <w:r w:rsidRPr="000F71E1">
        <w:rPr>
          <w:highlight w:val="yellow"/>
          <w:u w:val="single"/>
        </w:rPr>
        <w:t>Goodlatte</w:t>
      </w:r>
      <w:r>
        <w:rPr>
          <w:u w:val="single"/>
        </w:rPr>
        <w:t xml:space="preserve"> (R- Virginia) </w:t>
      </w:r>
      <w:r w:rsidRPr="000F71E1">
        <w:rPr>
          <w:highlight w:val="yellow"/>
          <w:u w:val="single"/>
        </w:rPr>
        <w:t>calls it “abhorrent that President Obama is releasing criminals into our communities</w:t>
      </w:r>
      <w:r>
        <w:rPr>
          <w:u w:val="single"/>
        </w:rPr>
        <w:t xml:space="preserve">.” </w:t>
      </w:r>
      <w:r w:rsidRPr="000F71E1">
        <w:rPr>
          <w:sz w:val="10"/>
        </w:rPr>
        <w:t>He adds that achieving an overhaul of immigration laws would have better odds if Congress, rather than the President, takes the lead.</w:t>
      </w:r>
      <w:r w:rsidRPr="000F71E1">
        <w:rPr>
          <w:sz w:val="12"/>
        </w:rPr>
        <w:t>¶</w:t>
      </w:r>
      <w:r w:rsidRPr="000F71E1">
        <w:rPr>
          <w:sz w:val="10"/>
        </w:rPr>
        <w:t xml:space="preserve"> President Obama’s leaked immigration bill</w:t>
      </w:r>
      <w:r w:rsidRPr="000F71E1">
        <w:rPr>
          <w:sz w:val="12"/>
        </w:rPr>
        <w:t>¶</w:t>
      </w:r>
      <w:r w:rsidRPr="000F71E1">
        <w:rPr>
          <w:sz w:val="10"/>
        </w:rPr>
        <w:t xml:space="preserve"> The buoyancy from the president’s Feb. 12 State of the Union immigration reform message turned flat five days later, when USA Today obtained a copy and revealed it. The leaked proposal included his intended roadmap to citizenship for nearly 11 million undocumented immigrants who meet stringent requirements in order to qualify. Although the White House has not confirmed the report, qualifying immigrants would be granted renewable “lawful prospective immigrant” visas.</w:t>
      </w:r>
      <w:r w:rsidRPr="000F71E1">
        <w:rPr>
          <w:sz w:val="12"/>
        </w:rPr>
        <w:t>¶</w:t>
      </w:r>
      <w:r w:rsidRPr="000F71E1">
        <w:rPr>
          <w:sz w:val="10"/>
        </w:rPr>
        <w:t xml:space="preserve"> Much like the Deferred Action for Childhood Arrival (DACA) program, the plan would allow currently undocumented immigrants to live and work here temporarily within a four-year timeframe. After that, the visa could be renewed. Immigrants would have to pass criminal background checks, submit biometrics and pay any back taxes and fees due. The current non-refundable fee is $685 to take the citizenship test is $685.</w:t>
      </w:r>
      <w:r w:rsidRPr="000F71E1">
        <w:rPr>
          <w:sz w:val="12"/>
        </w:rPr>
        <w:t>¶</w:t>
      </w:r>
      <w:r w:rsidRPr="000F71E1">
        <w:rPr>
          <w:sz w:val="10"/>
        </w:rPr>
        <w:t xml:space="preserve"> Applicants would then have a minimum eight-year wait before they could apply for a green card, which grants permanent residency. Some persons already in deportation proceedings would be allowed to apply. The New York Times reported that none of the 11 million undocumented immigrants currently in the country would be granted permanent resident status or a green card before the earlier of two dates: either eight years after the bill is enacted or 30 days after visas have been awarded to everyone who applied legally before they did.</w:t>
      </w:r>
      <w:r w:rsidRPr="000F71E1">
        <w:rPr>
          <w:sz w:val="12"/>
        </w:rPr>
        <w:t>¶</w:t>
      </w:r>
      <w:r w:rsidRPr="000F71E1">
        <w:rPr>
          <w:sz w:val="10"/>
        </w:rPr>
        <w:t xml:space="preserve"> During the State of the Union address the President entreated, “Let’s get this done. Send me a comprehensive immigration reform bill in the next few months, and I will sign it right away.” </w:t>
      </w:r>
      <w:r w:rsidRPr="000F71E1">
        <w:rPr>
          <w:highlight w:val="yellow"/>
          <w:u w:val="single"/>
        </w:rPr>
        <w:t xml:space="preserve">The bipartisan exuberance that filled the House chamber has </w:t>
      </w:r>
      <w:r w:rsidRPr="000F71E1">
        <w:rPr>
          <w:rStyle w:val="Emphasis"/>
          <w:highlight w:val="yellow"/>
        </w:rPr>
        <w:t>visibly retracted</w:t>
      </w:r>
      <w:r w:rsidRPr="000F71E1">
        <w:rPr>
          <w:sz w:val="10"/>
        </w:rPr>
        <w:t>. Senator John McCain (R-Ariz.) told NBC’s Meet the Press that if the president proposes the leaked plan as legislation it would fail. “Leaks don’t happen in Washington by accident,” he added.</w:t>
      </w:r>
      <w:r w:rsidRPr="000F71E1">
        <w:rPr>
          <w:sz w:val="12"/>
        </w:rPr>
        <w:t>¶</w:t>
      </w:r>
      <w:r w:rsidRPr="000F71E1">
        <w:rPr>
          <w:sz w:val="10"/>
        </w:rPr>
        <w:t xml:space="preserve"> U.S. Rep. Paul Ryan (R-Wisc.,) who had earlier praised Obama’s State of the Union immigration rhetoric, said on ABC’s This Week that by leaking his proposal the president was “looking for a partisan advantage and not a bipartisan solution.”</w:t>
      </w:r>
      <w:r w:rsidRPr="000F71E1">
        <w:rPr>
          <w:sz w:val="12"/>
        </w:rPr>
        <w:t>¶</w:t>
      </w:r>
      <w:r w:rsidRPr="000F71E1">
        <w:rPr>
          <w:sz w:val="10"/>
        </w:rPr>
        <w:t xml:space="preserve"> Meanwhile, U.S. Rep. Luis Gutierrez (D-Ill.) cautioned that when Washington perceives people as complacent, “Someone will come and steal our victory right before our very eyes…Nothing happens in Washington, D.C., without a consistent and persistent demand from outside.”</w:t>
      </w:r>
    </w:p>
    <w:p w:rsidR="00632517" w:rsidRDefault="00632517" w:rsidP="00632517">
      <w:pPr>
        <w:rPr>
          <w:rStyle w:val="StyleStyleBold12pt"/>
          <w:rFonts w:eastAsiaTheme="majorEastAsia" w:cstheme="majorBidi"/>
          <w:bCs w:val="0"/>
          <w:iCs/>
        </w:rPr>
      </w:pPr>
    </w:p>
    <w:p w:rsidR="00632517" w:rsidRPr="00F50B1A" w:rsidRDefault="00632517" w:rsidP="00632517">
      <w:pPr>
        <w:pStyle w:val="Heading4"/>
        <w:rPr>
          <w:rStyle w:val="StyleStyleBold12pt"/>
          <w:b/>
        </w:rPr>
      </w:pPr>
      <w:r w:rsidRPr="00F50B1A">
        <w:rPr>
          <w:rStyle w:val="StyleStyleBold12pt"/>
        </w:rPr>
        <w:t>(--) Obama’s political capital not key to immigration reform:</w:t>
      </w:r>
    </w:p>
    <w:p w:rsidR="00632517" w:rsidRPr="00075FB8" w:rsidRDefault="00632517" w:rsidP="00632517">
      <w:pPr>
        <w:ind w:firstLine="720"/>
        <w:rPr>
          <w:b/>
          <w:sz w:val="20"/>
          <w:szCs w:val="20"/>
        </w:rPr>
      </w:pPr>
      <w:r w:rsidRPr="00F50B1A">
        <w:rPr>
          <w:rStyle w:val="StyleStyleBold12pt"/>
        </w:rPr>
        <w:t>Hirsh, 2/16/2013</w:t>
      </w:r>
      <w:r>
        <w:rPr>
          <w:b/>
          <w:sz w:val="20"/>
          <w:szCs w:val="20"/>
        </w:rPr>
        <w:t xml:space="preserve"> </w:t>
      </w:r>
      <w:r w:rsidRPr="00075FB8">
        <w:rPr>
          <w:b/>
          <w:sz w:val="20"/>
          <w:szCs w:val="20"/>
        </w:rPr>
        <w:t xml:space="preserve"> Feb. 16, 2013 (chief correspondent , political analyst) NATIONAL JOURNAL</w:t>
      </w:r>
    </w:p>
    <w:p w:rsidR="00632517" w:rsidRPr="00075FB8" w:rsidRDefault="00632517" w:rsidP="00632517">
      <w:pPr>
        <w:autoSpaceDE w:val="0"/>
        <w:autoSpaceDN w:val="0"/>
        <w:adjustRightInd w:val="0"/>
        <w:ind w:left="720"/>
        <w:rPr>
          <w:rFonts w:ascii="Arial" w:hAnsi="Arial" w:cs="Arial"/>
          <w:sz w:val="20"/>
          <w:szCs w:val="20"/>
        </w:rPr>
      </w:pPr>
      <w:r w:rsidRPr="00075FB8">
        <w:rPr>
          <w:rFonts w:ascii="Arial" w:hAnsi="Arial" w:cs="Arial"/>
          <w:sz w:val="20"/>
          <w:szCs w:val="20"/>
        </w:rPr>
        <w:t>news.yahoo.com/no-thing-political-capital-201002390--politics.html;_ylt=A2KJ3CRyFSBRwTEAoV3QtDMD</w:t>
      </w:r>
    </w:p>
    <w:p w:rsidR="00632517" w:rsidRPr="00075FB8" w:rsidRDefault="00632517" w:rsidP="00632517">
      <w:pPr>
        <w:autoSpaceDE w:val="0"/>
        <w:autoSpaceDN w:val="0"/>
        <w:adjustRightInd w:val="0"/>
        <w:rPr>
          <w:rFonts w:cs="Georgia"/>
          <w:b/>
          <w:color w:val="000000"/>
          <w:sz w:val="20"/>
          <w:szCs w:val="20"/>
        </w:rPr>
      </w:pPr>
    </w:p>
    <w:p w:rsidR="00632517" w:rsidRDefault="00632517" w:rsidP="00632517">
      <w:pPr>
        <w:autoSpaceDE w:val="0"/>
        <w:autoSpaceDN w:val="0"/>
        <w:adjustRightInd w:val="0"/>
        <w:rPr>
          <w:rStyle w:val="StyleBoldUnderline"/>
        </w:rPr>
      </w:pPr>
      <w:r w:rsidRPr="00075FB8">
        <w:rPr>
          <w:rFonts w:ascii="Georgia" w:hAnsi="Georgia" w:cs="Georgia"/>
          <w:color w:val="000000"/>
          <w:sz w:val="20"/>
          <w:szCs w:val="20"/>
          <w:u w:val="single"/>
        </w:rPr>
        <w:t xml:space="preserve">Meanwhile, </w:t>
      </w:r>
      <w:r w:rsidRPr="00F50B1A">
        <w:rPr>
          <w:rStyle w:val="StyleBoldUnderline"/>
          <w:highlight w:val="yellow"/>
        </w:rPr>
        <w:t>the Republican members of the Senate’s so-called Gang of Eight are pushing hard for a new spirit of compromise on immigration reform,</w:t>
      </w:r>
      <w:r w:rsidRPr="00075FB8">
        <w:rPr>
          <w:rFonts w:ascii="Georgia" w:hAnsi="Georgia" w:cs="Georgia"/>
          <w:color w:val="000000"/>
          <w:sz w:val="20"/>
          <w:szCs w:val="20"/>
          <w:u w:val="single"/>
        </w:rPr>
        <w:t xml:space="preserve"> </w:t>
      </w:r>
      <w:r w:rsidRPr="00F50B1A">
        <w:rPr>
          <w:sz w:val="16"/>
        </w:rPr>
        <w:t>a sharp change after an election year in which the GOP standard-bearer declared he would make life so miserable for the 11 million illegal immigrants in the U.S. that they would “self-deport.”</w:t>
      </w:r>
      <w:r w:rsidRPr="00075FB8">
        <w:rPr>
          <w:rFonts w:ascii="Georgia" w:hAnsi="Georgia" w:cs="Georgia"/>
          <w:color w:val="000000"/>
          <w:sz w:val="20"/>
          <w:szCs w:val="20"/>
          <w:u w:val="single"/>
        </w:rPr>
        <w:t xml:space="preserve"> </w:t>
      </w:r>
      <w:r w:rsidRPr="00F50B1A">
        <w:rPr>
          <w:rStyle w:val="StyleBoldUnderline"/>
          <w:highlight w:val="yellow"/>
        </w:rPr>
        <w:t xml:space="preserve">But this turnaround has </w:t>
      </w:r>
      <w:r w:rsidRPr="00F50B1A">
        <w:rPr>
          <w:rStyle w:val="Emphasis"/>
          <w:highlight w:val="yellow"/>
        </w:rPr>
        <w:t>very little to do</w:t>
      </w:r>
      <w:r w:rsidRPr="00F50B1A">
        <w:rPr>
          <w:rStyle w:val="StyleBoldUnderline"/>
          <w:highlight w:val="yellow"/>
        </w:rPr>
        <w:t xml:space="preserve"> with Obama’s personal influence—his political mandate, as it were. It has almost entirely to</w:t>
      </w:r>
      <w:r w:rsidRPr="00F50B1A">
        <w:rPr>
          <w:rStyle w:val="StyleBoldUnderline"/>
          <w:b w:val="0"/>
          <w:sz w:val="12"/>
          <w:highlight w:val="yellow"/>
        </w:rPr>
        <w:t>¶</w:t>
      </w:r>
      <w:r w:rsidRPr="00F50B1A">
        <w:rPr>
          <w:rStyle w:val="StyleBoldUnderline"/>
          <w:highlight w:val="yellow"/>
        </w:rPr>
        <w:t xml:space="preserve"> do with</w:t>
      </w:r>
      <w:r w:rsidRPr="00075FB8">
        <w:rPr>
          <w:rFonts w:ascii="Georgia" w:hAnsi="Georgia" w:cs="Georgia"/>
          <w:color w:val="000000"/>
          <w:sz w:val="20"/>
          <w:szCs w:val="20"/>
          <w:u w:val="single"/>
        </w:rPr>
        <w:t xml:space="preserve"> </w:t>
      </w:r>
      <w:r w:rsidRPr="00F50B1A">
        <w:rPr>
          <w:sz w:val="16"/>
        </w:rPr>
        <w:t xml:space="preserve">just two numbers: 71 and 27. That’s 71 percent for Obama, 27 percent for Mitt Romney, </w:t>
      </w:r>
      <w:r w:rsidRPr="00F50B1A">
        <w:rPr>
          <w:rStyle w:val="StyleBoldUnderline"/>
          <w:highlight w:val="yellow"/>
        </w:rPr>
        <w:t xml:space="preserve">the </w:t>
      </w:r>
      <w:r w:rsidRPr="00F50B1A">
        <w:rPr>
          <w:rStyle w:val="Emphasis"/>
          <w:highlight w:val="yellow"/>
        </w:rPr>
        <w:t>breakdown of the</w:t>
      </w:r>
      <w:r w:rsidRPr="00F50B1A">
        <w:rPr>
          <w:rStyle w:val="Emphasis"/>
          <w:b w:val="0"/>
          <w:sz w:val="12"/>
          <w:highlight w:val="yellow"/>
          <w:u w:val="none"/>
        </w:rPr>
        <w:t>¶</w:t>
      </w:r>
      <w:r w:rsidRPr="00F50B1A">
        <w:rPr>
          <w:rStyle w:val="Emphasis"/>
          <w:highlight w:val="yellow"/>
        </w:rPr>
        <w:t xml:space="preserve"> Hispanic vote</w:t>
      </w:r>
      <w:r w:rsidRPr="00F50B1A">
        <w:rPr>
          <w:rStyle w:val="StyleBoldUnderline"/>
          <w:highlight w:val="yellow"/>
        </w:rPr>
        <w:t xml:space="preserve"> in the 2012 presidential election.</w:t>
      </w:r>
      <w:r w:rsidRPr="00075FB8">
        <w:rPr>
          <w:rFonts w:ascii="Georgia" w:hAnsi="Georgia" w:cs="Georgia"/>
          <w:color w:val="000000"/>
          <w:sz w:val="20"/>
          <w:szCs w:val="20"/>
          <w:u w:val="single"/>
        </w:rPr>
        <w:t xml:space="preserve"> </w:t>
      </w:r>
      <w:r w:rsidRPr="00F50B1A">
        <w:rPr>
          <w:sz w:val="16"/>
        </w:rPr>
        <w:t>Obama drove home his advantage by giving a speech on immigration reform</w:t>
      </w:r>
      <w:r w:rsidRPr="00F50B1A">
        <w:rPr>
          <w:sz w:val="12"/>
        </w:rPr>
        <w:t>¶</w:t>
      </w:r>
      <w:r w:rsidRPr="00F50B1A">
        <w:rPr>
          <w:sz w:val="16"/>
        </w:rPr>
        <w:t xml:space="preserve"> on Jan. 29 at a Hispanic-dominated high school in Nevada, a swing state he won by a surprising 8 percentage points in</w:t>
      </w:r>
      <w:r w:rsidRPr="00F50B1A">
        <w:rPr>
          <w:sz w:val="12"/>
        </w:rPr>
        <w:t>¶</w:t>
      </w:r>
      <w:r w:rsidRPr="00F50B1A">
        <w:rPr>
          <w:sz w:val="16"/>
        </w:rPr>
        <w:t xml:space="preserve"> November. But</w:t>
      </w:r>
      <w:r w:rsidRPr="00075FB8">
        <w:rPr>
          <w:rFonts w:ascii="Georgia" w:hAnsi="Georgia" w:cs="Georgia"/>
          <w:color w:val="000000"/>
          <w:sz w:val="20"/>
          <w:szCs w:val="20"/>
          <w:u w:val="single"/>
        </w:rPr>
        <w:t xml:space="preserve"> </w:t>
      </w:r>
      <w:r w:rsidRPr="00F50B1A">
        <w:rPr>
          <w:rStyle w:val="StyleBoldUnderline"/>
          <w:highlight w:val="yellow"/>
        </w:rPr>
        <w:t>the movement on immigration has mainly come out of the Republican Party’s recent introspection, and the</w:t>
      </w:r>
      <w:r w:rsidRPr="00F50B1A">
        <w:rPr>
          <w:rStyle w:val="StyleBoldUnderline"/>
          <w:b w:val="0"/>
          <w:sz w:val="12"/>
          <w:highlight w:val="yellow"/>
        </w:rPr>
        <w:t>¶</w:t>
      </w:r>
      <w:r w:rsidRPr="00F50B1A">
        <w:rPr>
          <w:rStyle w:val="StyleBoldUnderline"/>
          <w:highlight w:val="yellow"/>
        </w:rPr>
        <w:t xml:space="preserve"> realization by its more thoughtful members</w:t>
      </w:r>
      <w:r w:rsidRPr="00F50B1A">
        <w:rPr>
          <w:rFonts w:ascii="Georgia" w:hAnsi="Georgia" w:cs="Georgia"/>
          <w:color w:val="000000"/>
          <w:sz w:val="16"/>
          <w:szCs w:val="20"/>
        </w:rPr>
        <w:t xml:space="preserve">, such as Sen. Marco Rubio of Florida and Gov. Bobby Jindal of Louisiana, </w:t>
      </w:r>
      <w:r w:rsidRPr="00F50B1A">
        <w:rPr>
          <w:rStyle w:val="StyleBoldUnderline"/>
          <w:highlight w:val="yellow"/>
        </w:rPr>
        <w:t>that</w:t>
      </w:r>
      <w:r w:rsidRPr="00F50B1A">
        <w:rPr>
          <w:rStyle w:val="StyleBoldUnderline"/>
          <w:b w:val="0"/>
          <w:sz w:val="12"/>
          <w:highlight w:val="yellow"/>
        </w:rPr>
        <w:t>¶</w:t>
      </w:r>
      <w:r w:rsidRPr="00F50B1A">
        <w:rPr>
          <w:rStyle w:val="StyleBoldUnderline"/>
          <w:highlight w:val="yellow"/>
        </w:rPr>
        <w:t xml:space="preserve"> without such a shift the party may be facing demographic death</w:t>
      </w:r>
      <w:r w:rsidRPr="00075FB8">
        <w:rPr>
          <w:rFonts w:ascii="Georgia" w:hAnsi="Georgia" w:cs="Georgia"/>
          <w:color w:val="000000"/>
          <w:sz w:val="20"/>
          <w:szCs w:val="20"/>
          <w:u w:val="single"/>
        </w:rPr>
        <w:t xml:space="preserve"> </w:t>
      </w:r>
      <w:r w:rsidRPr="00F50B1A">
        <w:rPr>
          <w:sz w:val="16"/>
        </w:rPr>
        <w:t>in a country where the 2010 census showed, for the first</w:t>
      </w:r>
      <w:r w:rsidRPr="00F50B1A">
        <w:rPr>
          <w:sz w:val="12"/>
        </w:rPr>
        <w:t>¶</w:t>
      </w:r>
      <w:r w:rsidRPr="00F50B1A">
        <w:rPr>
          <w:sz w:val="16"/>
        </w:rPr>
        <w:t xml:space="preserve"> time, that white births have fallen into the minority.</w:t>
      </w:r>
      <w:r w:rsidRPr="00075FB8">
        <w:rPr>
          <w:rFonts w:ascii="Georgia" w:hAnsi="Georgia" w:cs="Georgia"/>
          <w:color w:val="000000"/>
          <w:sz w:val="20"/>
          <w:szCs w:val="20"/>
          <w:u w:val="single"/>
        </w:rPr>
        <w:t xml:space="preserve"> </w:t>
      </w:r>
      <w:r w:rsidRPr="00F50B1A">
        <w:rPr>
          <w:rStyle w:val="StyleBoldUnderline"/>
          <w:highlight w:val="yellow"/>
        </w:rPr>
        <w:t xml:space="preserve">It’s got </w:t>
      </w:r>
      <w:r w:rsidRPr="00F50B1A">
        <w:rPr>
          <w:rStyle w:val="Emphasis"/>
          <w:highlight w:val="yellow"/>
        </w:rPr>
        <w:t>nothing to do</w:t>
      </w:r>
      <w:r w:rsidRPr="00F50B1A">
        <w:rPr>
          <w:rStyle w:val="StyleBoldUnderline"/>
          <w:highlight w:val="yellow"/>
        </w:rPr>
        <w:t xml:space="preserve"> with Obama’s </w:t>
      </w:r>
      <w:r w:rsidRPr="00F50B1A">
        <w:rPr>
          <w:rStyle w:val="Emphasis"/>
          <w:highlight w:val="yellow"/>
        </w:rPr>
        <w:t>political capital</w:t>
      </w:r>
      <w:r w:rsidRPr="00F50B1A">
        <w:rPr>
          <w:rStyle w:val="StyleBoldUnderline"/>
          <w:highlight w:val="yellow"/>
        </w:rPr>
        <w:t xml:space="preserve"> or, indeed, Obama</w:t>
      </w:r>
      <w:r w:rsidRPr="00F50B1A">
        <w:rPr>
          <w:rStyle w:val="StyleBoldUnderline"/>
          <w:b w:val="0"/>
          <w:sz w:val="12"/>
          <w:highlight w:val="yellow"/>
        </w:rPr>
        <w:t>¶</w:t>
      </w:r>
      <w:r w:rsidRPr="00F50B1A">
        <w:rPr>
          <w:rStyle w:val="StyleBoldUnderline"/>
          <w:highlight w:val="yellow"/>
        </w:rPr>
        <w:t xml:space="preserve"> at all.</w:t>
      </w:r>
    </w:p>
    <w:p w:rsidR="00632517" w:rsidRPr="00F50B1A" w:rsidRDefault="00632517" w:rsidP="00632517">
      <w:pPr>
        <w:autoSpaceDE w:val="0"/>
        <w:autoSpaceDN w:val="0"/>
        <w:adjustRightInd w:val="0"/>
        <w:rPr>
          <w:rStyle w:val="StyleBoldUnderline"/>
        </w:rPr>
      </w:pPr>
    </w:p>
    <w:p w:rsidR="00632517" w:rsidRPr="00F34510" w:rsidRDefault="00632517" w:rsidP="00632517">
      <w:pPr>
        <w:pStyle w:val="Heading4"/>
        <w:rPr>
          <w:rStyle w:val="StyleStyleBold12pt"/>
          <w:b/>
        </w:rPr>
      </w:pPr>
      <w:r w:rsidRPr="00F34510">
        <w:rPr>
          <w:rStyle w:val="StyleStyleBold12pt"/>
        </w:rPr>
        <w:t>(--) No internal link:  Obama isn’t reaching out to Republicans:</w:t>
      </w:r>
    </w:p>
    <w:p w:rsidR="00632517" w:rsidRDefault="00632517" w:rsidP="00632517">
      <w:pPr>
        <w:ind w:firstLine="720"/>
        <w:rPr>
          <w:b/>
          <w:sz w:val="16"/>
          <w:szCs w:val="16"/>
        </w:rPr>
      </w:pPr>
      <w:r w:rsidRPr="00F34510">
        <w:rPr>
          <w:rStyle w:val="StyleStyleBold12pt"/>
        </w:rPr>
        <w:t>Epstein, 2/18/2013</w:t>
      </w:r>
      <w:r>
        <w:rPr>
          <w:b/>
          <w:sz w:val="16"/>
          <w:szCs w:val="16"/>
        </w:rPr>
        <w:t xml:space="preserve">  (staff) Feb. 18, 2013 POLITICO “GOP Senators waiting for President Obama’s outreach”</w:t>
      </w:r>
    </w:p>
    <w:p w:rsidR="00632517" w:rsidRPr="00962EC0" w:rsidRDefault="00632517" w:rsidP="00632517">
      <w:pPr>
        <w:ind w:firstLine="720"/>
        <w:rPr>
          <w:b/>
          <w:sz w:val="16"/>
          <w:szCs w:val="16"/>
        </w:rPr>
      </w:pPr>
      <w:r>
        <w:rPr>
          <w:rFonts w:ascii="Arial" w:hAnsi="Arial" w:cs="Arial"/>
          <w:sz w:val="16"/>
          <w:szCs w:val="16"/>
        </w:rPr>
        <w:t>dyn.politico.com/printstory.cfm?uuid=D5ED0B82-675F-436A-8F3E-A1610410E635</w:t>
      </w:r>
    </w:p>
    <w:p w:rsidR="00632517" w:rsidRPr="00F6649E" w:rsidRDefault="00632517" w:rsidP="00632517">
      <w:pPr>
        <w:rPr>
          <w:b/>
          <w:sz w:val="16"/>
          <w:szCs w:val="16"/>
        </w:rPr>
      </w:pPr>
    </w:p>
    <w:p w:rsidR="00632517" w:rsidRDefault="00632517" w:rsidP="00632517">
      <w:pPr>
        <w:autoSpaceDE w:val="0"/>
        <w:autoSpaceDN w:val="0"/>
        <w:adjustRightInd w:val="0"/>
        <w:rPr>
          <w:sz w:val="16"/>
        </w:rPr>
      </w:pPr>
      <w:r w:rsidRPr="00F34510">
        <w:rPr>
          <w:rFonts w:ascii="Arial" w:hAnsi="Arial" w:cs="Arial"/>
          <w:color w:val="000000"/>
          <w:sz w:val="16"/>
          <w:szCs w:val="18"/>
        </w:rPr>
        <w:t>But after months of buildup and a week since his State of the Union address</w:t>
      </w:r>
      <w:r w:rsidRPr="00F6649E">
        <w:rPr>
          <w:rFonts w:ascii="Arial" w:hAnsi="Arial" w:cs="Arial"/>
          <w:color w:val="000000"/>
          <w:sz w:val="18"/>
          <w:szCs w:val="18"/>
          <w:u w:val="single"/>
        </w:rPr>
        <w:t xml:space="preserve">, </w:t>
      </w:r>
      <w:r w:rsidRPr="00F34510">
        <w:rPr>
          <w:rStyle w:val="StyleBoldUnderline"/>
          <w:highlight w:val="yellow"/>
        </w:rPr>
        <w:t>key aides on</w:t>
      </w:r>
      <w:r w:rsidRPr="00F34510">
        <w:rPr>
          <w:rStyle w:val="StyleBoldUnderline"/>
          <w:b w:val="0"/>
          <w:sz w:val="12"/>
          <w:highlight w:val="yellow"/>
        </w:rPr>
        <w:t>¶</w:t>
      </w:r>
      <w:r w:rsidRPr="00F34510">
        <w:rPr>
          <w:rStyle w:val="StyleBoldUnderline"/>
          <w:highlight w:val="yellow"/>
        </w:rPr>
        <w:t xml:space="preserve"> the Hill</w:t>
      </w:r>
      <w:r w:rsidRPr="00F6649E">
        <w:rPr>
          <w:rFonts w:ascii="Arial" w:hAnsi="Arial" w:cs="Arial"/>
          <w:color w:val="000000"/>
          <w:sz w:val="18"/>
          <w:szCs w:val="18"/>
          <w:u w:val="single"/>
        </w:rPr>
        <w:t xml:space="preserve"> and at the White House </w:t>
      </w:r>
      <w:r w:rsidRPr="00F34510">
        <w:rPr>
          <w:rStyle w:val="StyleBoldUnderline"/>
          <w:highlight w:val="yellow"/>
        </w:rPr>
        <w:t>acknowledge that even GOP senators who fit Obama’s vision</w:t>
      </w:r>
      <w:r w:rsidRPr="00F34510">
        <w:rPr>
          <w:rStyle w:val="StyleBoldUnderline"/>
          <w:b w:val="0"/>
          <w:sz w:val="12"/>
          <w:highlight w:val="yellow"/>
        </w:rPr>
        <w:t>¶</w:t>
      </w:r>
      <w:r w:rsidRPr="00F34510">
        <w:rPr>
          <w:rStyle w:val="StyleBoldUnderline"/>
          <w:highlight w:val="yellow"/>
        </w:rPr>
        <w:t xml:space="preserve"> of bipartisanship</w:t>
      </w:r>
      <w:r w:rsidRPr="00F34510">
        <w:rPr>
          <w:rFonts w:ascii="Arial" w:hAnsi="Arial" w:cs="Arial"/>
          <w:color w:val="000000"/>
          <w:sz w:val="16"/>
          <w:szCs w:val="18"/>
        </w:rPr>
        <w:t xml:space="preserve"> — Sens. Mark Kirk of Illinois, Rob Portman of Ohio, Lamar Alexander of</w:t>
      </w:r>
      <w:r w:rsidRPr="00F34510">
        <w:rPr>
          <w:rFonts w:ascii="Arial" w:hAnsi="Arial" w:cs="Arial"/>
          <w:color w:val="000000"/>
          <w:sz w:val="12"/>
          <w:szCs w:val="18"/>
        </w:rPr>
        <w:t>¶</w:t>
      </w:r>
      <w:r w:rsidRPr="00F34510">
        <w:rPr>
          <w:rFonts w:ascii="Arial" w:hAnsi="Arial" w:cs="Arial"/>
          <w:color w:val="000000"/>
          <w:sz w:val="16"/>
          <w:szCs w:val="18"/>
        </w:rPr>
        <w:t xml:space="preserve"> Tennessee and Tom Coburn of Oklahoma — </w:t>
      </w:r>
      <w:r w:rsidRPr="00F34510">
        <w:rPr>
          <w:rStyle w:val="StyleBoldUnderline"/>
          <w:highlight w:val="yellow"/>
        </w:rPr>
        <w:t>are all waiting to hear anything from the</w:t>
      </w:r>
      <w:r w:rsidRPr="00F34510">
        <w:rPr>
          <w:rStyle w:val="StyleBoldUnderline"/>
          <w:b w:val="0"/>
          <w:sz w:val="12"/>
          <w:highlight w:val="yellow"/>
        </w:rPr>
        <w:t>¶</w:t>
      </w:r>
      <w:r w:rsidRPr="00F34510">
        <w:rPr>
          <w:rStyle w:val="StyleBoldUnderline"/>
          <w:highlight w:val="yellow"/>
        </w:rPr>
        <w:t xml:space="preserve"> president.</w:t>
      </w:r>
      <w:r w:rsidRPr="00F34510">
        <w:rPr>
          <w:rStyle w:val="StyleBoldUnderline"/>
          <w:b w:val="0"/>
          <w:sz w:val="12"/>
          <w:highlight w:val="yellow"/>
        </w:rPr>
        <w:t>¶</w:t>
      </w:r>
      <w:r w:rsidRPr="00F34510">
        <w:rPr>
          <w:rFonts w:ascii="Arial" w:hAnsi="Arial" w:cs="Arial"/>
          <w:color w:val="000000"/>
          <w:sz w:val="12"/>
          <w:szCs w:val="18"/>
          <w:u w:val="single"/>
        </w:rPr>
        <w:t xml:space="preserve"> </w:t>
      </w:r>
      <w:r w:rsidRPr="00F34510">
        <w:rPr>
          <w:rFonts w:ascii="Arial" w:hAnsi="Arial" w:cs="Arial"/>
          <w:color w:val="000000"/>
          <w:sz w:val="16"/>
          <w:szCs w:val="18"/>
        </w:rPr>
        <w:t>Obama has to have legislative partners involved from the outset to give other Senate</w:t>
      </w:r>
      <w:r w:rsidRPr="00F34510">
        <w:rPr>
          <w:rFonts w:ascii="Arial" w:hAnsi="Arial" w:cs="Arial"/>
          <w:color w:val="000000"/>
          <w:sz w:val="12"/>
          <w:szCs w:val="18"/>
        </w:rPr>
        <w:t>¶</w:t>
      </w:r>
      <w:r w:rsidRPr="00F34510">
        <w:rPr>
          <w:rFonts w:ascii="Arial" w:hAnsi="Arial" w:cs="Arial"/>
          <w:color w:val="000000"/>
          <w:sz w:val="16"/>
          <w:szCs w:val="18"/>
        </w:rPr>
        <w:t xml:space="preserve"> Republicans, and eventually their colleagues in the House, cover on passing immigration</w:t>
      </w:r>
      <w:r w:rsidRPr="00F34510">
        <w:rPr>
          <w:rFonts w:ascii="Arial" w:hAnsi="Arial" w:cs="Arial"/>
          <w:color w:val="000000"/>
          <w:sz w:val="12"/>
          <w:szCs w:val="18"/>
        </w:rPr>
        <w:t>¶</w:t>
      </w:r>
      <w:r w:rsidRPr="00F34510">
        <w:rPr>
          <w:rFonts w:ascii="Arial" w:hAnsi="Arial" w:cs="Arial"/>
          <w:color w:val="000000"/>
          <w:sz w:val="16"/>
          <w:szCs w:val="18"/>
        </w:rPr>
        <w:t xml:space="preserve"> reform, gun control legislation and fiscal reforms to avoid the sequester. The same goes for</w:t>
      </w:r>
      <w:r w:rsidRPr="00F34510">
        <w:rPr>
          <w:rFonts w:ascii="Arial" w:hAnsi="Arial" w:cs="Arial"/>
          <w:color w:val="000000"/>
          <w:sz w:val="12"/>
          <w:szCs w:val="18"/>
        </w:rPr>
        <w:t>¶</w:t>
      </w:r>
      <w:r w:rsidRPr="00F34510">
        <w:rPr>
          <w:rFonts w:ascii="Arial" w:hAnsi="Arial" w:cs="Arial"/>
          <w:color w:val="000000"/>
          <w:sz w:val="16"/>
          <w:szCs w:val="18"/>
        </w:rPr>
        <w:t xml:space="preserve"> getting the new universal preschool programs he promised last week, or even his longer-shot</w:t>
      </w:r>
      <w:r w:rsidRPr="00F34510">
        <w:rPr>
          <w:rFonts w:ascii="Arial" w:hAnsi="Arial" w:cs="Arial"/>
          <w:color w:val="000000"/>
          <w:sz w:val="12"/>
          <w:szCs w:val="18"/>
        </w:rPr>
        <w:t>¶</w:t>
      </w:r>
      <w:r w:rsidRPr="00F34510">
        <w:rPr>
          <w:rFonts w:ascii="Arial" w:hAnsi="Arial" w:cs="Arial"/>
          <w:color w:val="000000"/>
          <w:sz w:val="16"/>
          <w:szCs w:val="18"/>
        </w:rPr>
        <w:t xml:space="preserve"> bid to get Congress to take action on climate change proposals.</w:t>
      </w:r>
      <w:r w:rsidRPr="00F34510">
        <w:rPr>
          <w:rFonts w:ascii="Arial" w:hAnsi="Arial" w:cs="Arial"/>
          <w:color w:val="000000"/>
          <w:sz w:val="12"/>
          <w:szCs w:val="18"/>
        </w:rPr>
        <w:t>¶</w:t>
      </w:r>
      <w:r w:rsidRPr="00F34510">
        <w:rPr>
          <w:rFonts w:ascii="Arial" w:hAnsi="Arial" w:cs="Arial"/>
          <w:color w:val="000000"/>
          <w:sz w:val="16"/>
          <w:szCs w:val="18"/>
        </w:rPr>
        <w:t xml:space="preserve"> But the GOP senators who seem most promising to fill this role have their own political</w:t>
      </w:r>
      <w:r w:rsidRPr="00F34510">
        <w:rPr>
          <w:rFonts w:ascii="Arial" w:hAnsi="Arial" w:cs="Arial"/>
          <w:color w:val="000000"/>
          <w:sz w:val="12"/>
          <w:szCs w:val="18"/>
        </w:rPr>
        <w:t>¶</w:t>
      </w:r>
      <w:r w:rsidRPr="00F34510">
        <w:rPr>
          <w:rFonts w:ascii="Arial" w:hAnsi="Arial" w:cs="Arial"/>
          <w:color w:val="000000"/>
          <w:sz w:val="16"/>
          <w:szCs w:val="18"/>
        </w:rPr>
        <w:t xml:space="preserve"> prospects at home to worry about — and 2014 reelection bids that they’re hoping won’t go</w:t>
      </w:r>
      <w:r w:rsidRPr="00F34510">
        <w:rPr>
          <w:rFonts w:ascii="Arial" w:hAnsi="Arial" w:cs="Arial"/>
          <w:color w:val="000000"/>
          <w:sz w:val="12"/>
          <w:szCs w:val="18"/>
        </w:rPr>
        <w:t>¶</w:t>
      </w:r>
      <w:r w:rsidRPr="00F34510">
        <w:rPr>
          <w:rFonts w:ascii="Arial" w:hAnsi="Arial" w:cs="Arial"/>
          <w:color w:val="000000"/>
          <w:sz w:val="16"/>
          <w:szCs w:val="18"/>
        </w:rPr>
        <w:t xml:space="preserve"> the way of Charlie Crist, whose own 2010 Senate bid was sunk in large part due to one hug</w:t>
      </w:r>
      <w:r w:rsidRPr="00F34510">
        <w:rPr>
          <w:rFonts w:ascii="Arial" w:hAnsi="Arial" w:cs="Arial"/>
          <w:color w:val="000000"/>
          <w:sz w:val="12"/>
          <w:szCs w:val="18"/>
        </w:rPr>
        <w:t>¶</w:t>
      </w:r>
      <w:r w:rsidRPr="00F34510">
        <w:rPr>
          <w:rFonts w:ascii="Arial" w:hAnsi="Arial" w:cs="Arial"/>
          <w:color w:val="000000"/>
          <w:sz w:val="16"/>
          <w:szCs w:val="18"/>
        </w:rPr>
        <w:t xml:space="preserve"> he shared with the president.</w:t>
      </w:r>
      <w:r w:rsidRPr="00F34510">
        <w:rPr>
          <w:rFonts w:ascii="Arial" w:hAnsi="Arial" w:cs="Arial"/>
          <w:color w:val="000000"/>
          <w:sz w:val="12"/>
          <w:szCs w:val="18"/>
        </w:rPr>
        <w:t>¶</w:t>
      </w:r>
      <w:r w:rsidRPr="00F34510">
        <w:rPr>
          <w:rFonts w:ascii="Arial" w:hAnsi="Arial" w:cs="Arial"/>
          <w:color w:val="000000"/>
          <w:sz w:val="16"/>
          <w:szCs w:val="18"/>
        </w:rPr>
        <w:t xml:space="preserve"> Still</w:t>
      </w:r>
      <w:r w:rsidRPr="00F6649E">
        <w:rPr>
          <w:rFonts w:ascii="Arial" w:hAnsi="Arial" w:cs="Arial"/>
          <w:color w:val="000000"/>
          <w:sz w:val="18"/>
          <w:szCs w:val="18"/>
          <w:u w:val="single"/>
        </w:rPr>
        <w:t xml:space="preserve">, </w:t>
      </w:r>
      <w:r w:rsidRPr="00F34510">
        <w:rPr>
          <w:rStyle w:val="StyleBoldUnderline"/>
          <w:highlight w:val="yellow"/>
        </w:rPr>
        <w:t>they’d like to have a conversation. Or at least get a phone call. And with the president’s</w:t>
      </w:r>
      <w:r w:rsidRPr="00F34510">
        <w:rPr>
          <w:rStyle w:val="StyleBoldUnderline"/>
          <w:b w:val="0"/>
          <w:sz w:val="12"/>
          <w:highlight w:val="yellow"/>
        </w:rPr>
        <w:t>¶</w:t>
      </w:r>
      <w:r w:rsidRPr="00F34510">
        <w:rPr>
          <w:rStyle w:val="StyleBoldUnderline"/>
          <w:highlight w:val="yellow"/>
        </w:rPr>
        <w:t xml:space="preserve"> whole agenda on the line, they’re surprised that hasn’t happened yet</w:t>
      </w:r>
      <w:r w:rsidRPr="00F6649E">
        <w:rPr>
          <w:rFonts w:ascii="Arial" w:hAnsi="Arial" w:cs="Arial"/>
          <w:color w:val="000000"/>
          <w:sz w:val="18"/>
          <w:szCs w:val="18"/>
          <w:u w:val="single"/>
        </w:rPr>
        <w:t>.</w:t>
      </w:r>
      <w:r w:rsidRPr="00F34510">
        <w:rPr>
          <w:rFonts w:ascii="Arial" w:hAnsi="Arial" w:cs="Arial"/>
          <w:color w:val="000000"/>
          <w:sz w:val="12"/>
          <w:szCs w:val="18"/>
        </w:rPr>
        <w:t>¶</w:t>
      </w:r>
      <w:r w:rsidRPr="00F34510">
        <w:rPr>
          <w:rFonts w:ascii="Arial" w:hAnsi="Arial" w:cs="Arial"/>
          <w:color w:val="000000"/>
          <w:sz w:val="12"/>
          <w:szCs w:val="18"/>
          <w:u w:val="single"/>
        </w:rPr>
        <w:t xml:space="preserve"> </w:t>
      </w:r>
      <w:r w:rsidRPr="00F34510">
        <w:rPr>
          <w:sz w:val="16"/>
        </w:rPr>
        <w:t>“I view this as a time to turn the page and take a fresh approach from both the White House</w:t>
      </w:r>
      <w:r w:rsidRPr="00F34510">
        <w:rPr>
          <w:sz w:val="12"/>
        </w:rPr>
        <w:t>¶</w:t>
      </w:r>
      <w:r w:rsidRPr="00F34510">
        <w:rPr>
          <w:sz w:val="16"/>
        </w:rPr>
        <w:t xml:space="preserve"> and the congressional perspective and try to work together on these difficult political issues</w:t>
      </w:r>
      <w:r w:rsidRPr="00F34510">
        <w:rPr>
          <w:sz w:val="12"/>
        </w:rPr>
        <w:t>¶</w:t>
      </w:r>
      <w:r w:rsidRPr="00F34510">
        <w:rPr>
          <w:sz w:val="16"/>
        </w:rPr>
        <w:t xml:space="preserve"> that have to be addressed,” said Portman, who’s seen as a potential partner on fiscal issues</w:t>
      </w:r>
      <w:r w:rsidRPr="00F34510">
        <w:rPr>
          <w:sz w:val="12"/>
        </w:rPr>
        <w:t>¶</w:t>
      </w:r>
      <w:r w:rsidRPr="00F34510">
        <w:rPr>
          <w:sz w:val="16"/>
        </w:rPr>
        <w:t xml:space="preserve"> and is still waiting to hear from Obama. “Doing it at the level of our leadership and the</w:t>
      </w:r>
      <w:r w:rsidRPr="00F34510">
        <w:rPr>
          <w:sz w:val="12"/>
        </w:rPr>
        <w:t>¶</w:t>
      </w:r>
      <w:r w:rsidRPr="00F34510">
        <w:rPr>
          <w:sz w:val="16"/>
        </w:rPr>
        <w:t xml:space="preserve"> president hasn’t worked.”</w:t>
      </w:r>
    </w:p>
    <w:p w:rsidR="00632517" w:rsidRDefault="00632517" w:rsidP="00632517">
      <w:pPr>
        <w:pStyle w:val="Heading4"/>
      </w:pPr>
      <w:r>
        <w:t>(--) Immigration reform won’t pass—Obama wants it as a political issue:</w:t>
      </w:r>
    </w:p>
    <w:p w:rsidR="00632517" w:rsidRDefault="00632517" w:rsidP="00632517">
      <w:pPr>
        <w:pStyle w:val="NormalWeb"/>
        <w:ind w:left="720"/>
      </w:pPr>
      <w:r>
        <w:t xml:space="preserve">Meghashyam </w:t>
      </w:r>
      <w:r w:rsidRPr="00295FDB">
        <w:rPr>
          <w:rStyle w:val="StyleStyleBold12pt"/>
        </w:rPr>
        <w:t>Mali, 2/21/2013</w:t>
      </w:r>
      <w:r>
        <w:t xml:space="preserve"> (staff writer, “Sen. Cruz: Obama trying to ‘scuttle’ immigration reform,” </w:t>
      </w:r>
      <w:hyperlink r:id="rId241" w:history="1">
        <w:r w:rsidRPr="006A7531">
          <w:rPr>
            <w:rStyle w:val="Hyperlink"/>
          </w:rPr>
          <w:t>http://thehill.com/blogs/blog-briefing-room/news/284143-sen-cruz-obama-trying-to-scuttle-immigration-reform</w:t>
        </w:r>
      </w:hyperlink>
      <w:r>
        <w:t>, Accessed 2/21/2013, rwg)</w:t>
      </w:r>
    </w:p>
    <w:p w:rsidR="00632517" w:rsidRPr="00295FDB" w:rsidRDefault="00632517" w:rsidP="00632517">
      <w:pPr>
        <w:pStyle w:val="NormalWeb"/>
        <w:rPr>
          <w:sz w:val="16"/>
        </w:rPr>
      </w:pPr>
      <w:r w:rsidRPr="00295FDB">
        <w:rPr>
          <w:sz w:val="16"/>
        </w:rPr>
        <w:t xml:space="preserve">Texas Sen. Ted Cruz (R) on Wednesday charged that President </w:t>
      </w:r>
      <w:r w:rsidRPr="00295FDB">
        <w:rPr>
          <w:rStyle w:val="StyleBoldUnderline"/>
          <w:highlight w:val="yellow"/>
        </w:rPr>
        <w:t xml:space="preserve">Obama was seeking to </w:t>
      </w:r>
      <w:r w:rsidRPr="00295FDB">
        <w:rPr>
          <w:rStyle w:val="Emphasis"/>
          <w:rFonts w:eastAsiaTheme="majorEastAsia"/>
          <w:highlight w:val="yellow"/>
        </w:rPr>
        <w:t>“scuttle” efforts</w:t>
      </w:r>
      <w:r w:rsidRPr="00295FDB">
        <w:rPr>
          <w:rStyle w:val="StyleBoldUnderline"/>
          <w:highlight w:val="yellow"/>
        </w:rPr>
        <w:t xml:space="preserve"> at immigration reform by pushing for a pathway to citizenship</w:t>
      </w:r>
      <w:r w:rsidRPr="00295FDB">
        <w:rPr>
          <w:sz w:val="16"/>
        </w:rPr>
        <w:t xml:space="preserve"> for illegal immigrants already in the country.</w:t>
      </w:r>
      <w:r w:rsidRPr="00295FDB">
        <w:rPr>
          <w:sz w:val="12"/>
        </w:rPr>
        <w:t>¶</w:t>
      </w:r>
      <w:r w:rsidRPr="00295FDB">
        <w:rPr>
          <w:sz w:val="16"/>
        </w:rPr>
        <w:t xml:space="preserve"> “</w:t>
      </w:r>
      <w:r w:rsidRPr="00295FDB">
        <w:rPr>
          <w:rStyle w:val="StyleBoldUnderline"/>
          <w:highlight w:val="yellow"/>
        </w:rPr>
        <w:t xml:space="preserve">I’m </w:t>
      </w:r>
      <w:r w:rsidRPr="00295FDB">
        <w:rPr>
          <w:rStyle w:val="Emphasis"/>
          <w:rFonts w:eastAsiaTheme="majorEastAsia"/>
          <w:highlight w:val="yellow"/>
        </w:rPr>
        <w:t>not optimistic</w:t>
      </w:r>
      <w:r w:rsidRPr="00295FDB">
        <w:rPr>
          <w:rStyle w:val="StyleBoldUnderline"/>
          <w:highlight w:val="yellow"/>
        </w:rPr>
        <w:t xml:space="preserve"> about common sense immigration reform passing this Congress</w:t>
      </w:r>
      <w:r w:rsidRPr="00295FDB">
        <w:rPr>
          <w:sz w:val="16"/>
        </w:rPr>
        <w:t>,” said Cruz in a speech in Dallas, first reported by the Dallas Morning News. “</w:t>
      </w:r>
      <w:r w:rsidRPr="00295FDB">
        <w:rPr>
          <w:rStyle w:val="StyleBoldUnderline"/>
          <w:highlight w:val="yellow"/>
        </w:rPr>
        <w:t xml:space="preserve">I </w:t>
      </w:r>
      <w:r w:rsidRPr="00295FDB">
        <w:rPr>
          <w:rStyle w:val="Emphasis"/>
          <w:rFonts w:eastAsiaTheme="majorEastAsia"/>
          <w:highlight w:val="yellow"/>
        </w:rPr>
        <w:t>don’t believe</w:t>
      </w:r>
      <w:r w:rsidRPr="00295FDB">
        <w:rPr>
          <w:sz w:val="16"/>
        </w:rPr>
        <w:t xml:space="preserve"> President </w:t>
      </w:r>
      <w:r w:rsidRPr="00295FDB">
        <w:rPr>
          <w:rStyle w:val="StyleBoldUnderline"/>
          <w:highlight w:val="yellow"/>
        </w:rPr>
        <w:t xml:space="preserve">Obama wants an immigration bill to pass, instead I think he wants a political issue. His objective is to push so much on the table that he forces Republicans walk away from the table because then he wants to use that issue in 2014 and 2016 as a </w:t>
      </w:r>
      <w:r w:rsidRPr="00295FDB">
        <w:rPr>
          <w:rStyle w:val="Emphasis"/>
          <w:rFonts w:eastAsiaTheme="majorEastAsia"/>
          <w:highlight w:val="yellow"/>
        </w:rPr>
        <w:t>divisive wedge issue.”</w:t>
      </w:r>
    </w:p>
    <w:p w:rsidR="00632517" w:rsidRDefault="00632517" w:rsidP="00632517">
      <w:pPr>
        <w:pStyle w:val="Heading4"/>
      </w:pPr>
      <w:r>
        <w:t xml:space="preserve"> (--)  Won’t pass—intra-party disputes:</w:t>
      </w:r>
    </w:p>
    <w:p w:rsidR="00632517" w:rsidRPr="0067167C" w:rsidRDefault="00632517" w:rsidP="00632517">
      <w:pPr>
        <w:ind w:left="720"/>
      </w:pPr>
      <w:r>
        <w:t xml:space="preserve">David </w:t>
      </w:r>
      <w:r w:rsidRPr="009D6B71">
        <w:rPr>
          <w:rStyle w:val="StyleStyleBold12pt"/>
        </w:rPr>
        <w:t>Brodwin, 2/21/2013</w:t>
      </w:r>
      <w:r>
        <w:t xml:space="preserve"> (</w:t>
      </w:r>
      <w:r w:rsidRPr="0067167C">
        <w:t>cofounder and board member of American Sustainable Business Council</w:t>
      </w:r>
      <w:r>
        <w:t>, “</w:t>
      </w:r>
      <w:r w:rsidRPr="0067167C">
        <w:t>The Split Politics of Immigration Reform—And What To Do About It</w:t>
      </w:r>
      <w:r>
        <w:t xml:space="preserve">,” </w:t>
      </w:r>
      <w:hyperlink r:id="rId242" w:history="1">
        <w:r w:rsidRPr="006A7531">
          <w:rPr>
            <w:rStyle w:val="Hyperlink"/>
          </w:rPr>
          <w:t>http://www.usnews.com/opinion/blogs/economic-intelligence/2013/02/21/the-split-politics-of-immigration-reform-and-what-to-do-about-it</w:t>
        </w:r>
      </w:hyperlink>
      <w:r>
        <w:t>, Accessed 2/21/2013, rwg)</w:t>
      </w:r>
    </w:p>
    <w:p w:rsidR="00632517" w:rsidRPr="009D6B71" w:rsidRDefault="00632517" w:rsidP="00632517">
      <w:pPr>
        <w:pStyle w:val="NormalWeb"/>
        <w:rPr>
          <w:rStyle w:val="Emphasis"/>
          <w:rFonts w:eastAsiaTheme="majorEastAsia"/>
        </w:rPr>
      </w:pPr>
      <w:r w:rsidRPr="009D6B71">
        <w:rPr>
          <w:rStyle w:val="StyleBoldUnderline"/>
          <w:highlight w:val="yellow"/>
        </w:rPr>
        <w:t>Immigration is caught up in congressional gridlock—but it's a gridlock of a unique kind. Unlike so many important issues, the real fight on immigration</w:t>
      </w:r>
      <w:r w:rsidRPr="009D6B71">
        <w:rPr>
          <w:sz w:val="16"/>
        </w:rPr>
        <w:t xml:space="preserve"> is not between Republicans and Democrats—</w:t>
      </w:r>
      <w:r w:rsidRPr="009D6B71">
        <w:rPr>
          <w:rStyle w:val="StyleBoldUnderline"/>
          <w:highlight w:val="yellow"/>
        </w:rPr>
        <w:t>it's within each political party. Only when we understand this conflict can we identify a solution.</w:t>
      </w:r>
      <w:r w:rsidRPr="009D6B71">
        <w:rPr>
          <w:rStyle w:val="StyleBoldUnderline"/>
          <w:b w:val="0"/>
          <w:sz w:val="12"/>
          <w:highlight w:val="yellow"/>
        </w:rPr>
        <w:t>¶</w:t>
      </w:r>
      <w:r w:rsidRPr="009D6B71">
        <w:rPr>
          <w:rStyle w:val="StyleBoldUnderline"/>
          <w:highlight w:val="yellow"/>
        </w:rPr>
        <w:t xml:space="preserve"> Within the Republican Party, the Tea Party base</w:t>
      </w:r>
      <w:r w:rsidRPr="009D6B71">
        <w:rPr>
          <w:sz w:val="16"/>
        </w:rPr>
        <w:t xml:space="preserve"> of mostly working class and middle class whites </w:t>
      </w:r>
      <w:r w:rsidRPr="009D6B71">
        <w:rPr>
          <w:rStyle w:val="StyleBoldUnderline"/>
          <w:highlight w:val="yellow"/>
        </w:rPr>
        <w:t>opposes immigration out of fear of competition for jobs</w:t>
      </w:r>
      <w:r w:rsidRPr="009D6B71">
        <w:rPr>
          <w:sz w:val="16"/>
        </w:rPr>
        <w:t xml:space="preserve"> driving down wages. And—let's be honest—in some cases racism plays a role. But other parts of the Republican Party strongly support a relaxed immigration policy: employers in agriculture and other industries that depend on cheap immigrant labor; and Republican political strategists who rightly fear the rapid growth in Latino voters, who tend to vote for Democrats. The Republican Party is a house divided.</w:t>
      </w:r>
      <w:r w:rsidRPr="009D6B71">
        <w:rPr>
          <w:sz w:val="12"/>
        </w:rPr>
        <w:t>¶</w:t>
      </w:r>
      <w:r w:rsidRPr="009D6B71">
        <w:rPr>
          <w:sz w:val="16"/>
        </w:rPr>
        <w:t xml:space="preserve"> </w:t>
      </w:r>
      <w:r w:rsidRPr="009D6B71">
        <w:rPr>
          <w:rStyle w:val="StyleBoldUnderline"/>
          <w:highlight w:val="yellow"/>
        </w:rPr>
        <w:t>The Democratic Party is also divided</w:t>
      </w:r>
      <w:r w:rsidRPr="009D6B71">
        <w:rPr>
          <w:sz w:val="16"/>
        </w:rPr>
        <w:t xml:space="preserve">. Many (but not all) Latino groups favor looser immigration laws. But </w:t>
      </w:r>
      <w:r w:rsidRPr="009D6B71">
        <w:rPr>
          <w:rStyle w:val="StyleBoldUnderline"/>
          <w:highlight w:val="yellow"/>
        </w:rPr>
        <w:t>labor unions, an essential source of money and organizing capacity vital to Democrats, have long opposed a guest worker program</w:t>
      </w:r>
      <w:r w:rsidRPr="009D6B71">
        <w:rPr>
          <w:sz w:val="16"/>
        </w:rPr>
        <w:t>. The guest worker program is a central part—perhaps an inescapable part—of comprehensive immigration reform proposals.</w:t>
      </w:r>
      <w:r w:rsidRPr="009D6B71">
        <w:rPr>
          <w:sz w:val="12"/>
        </w:rPr>
        <w:t>¶</w:t>
      </w:r>
      <w:r w:rsidRPr="009D6B71">
        <w:rPr>
          <w:sz w:val="16"/>
        </w:rPr>
        <w:t xml:space="preserve"> </w:t>
      </w:r>
      <w:r w:rsidRPr="009D6B71">
        <w:rPr>
          <w:rStyle w:val="StyleBoldUnderline"/>
          <w:highlight w:val="yellow"/>
        </w:rPr>
        <w:t xml:space="preserve">Given the conflicts within the parties, it's not surprising that </w:t>
      </w:r>
      <w:r w:rsidRPr="009D6B71">
        <w:rPr>
          <w:rStyle w:val="Emphasis"/>
          <w:rFonts w:eastAsiaTheme="majorEastAsia"/>
          <w:highlight w:val="yellow"/>
        </w:rPr>
        <w:t>little progress has been made to date</w:t>
      </w:r>
      <w:r w:rsidRPr="009D6B71">
        <w:rPr>
          <w:rStyle w:val="StyleBoldUnderline"/>
          <w:highlight w:val="yellow"/>
        </w:rPr>
        <w:t xml:space="preserve">. Both parties have a vested interest in </w:t>
      </w:r>
      <w:r w:rsidRPr="009D6B71">
        <w:rPr>
          <w:rStyle w:val="Emphasis"/>
          <w:rFonts w:eastAsiaTheme="majorEastAsia"/>
          <w:highlight w:val="yellow"/>
        </w:rPr>
        <w:t>appearing to support comprehensive reform</w:t>
      </w:r>
      <w:r w:rsidRPr="009D6B71">
        <w:rPr>
          <w:rStyle w:val="StyleBoldUnderline"/>
          <w:highlight w:val="yellow"/>
        </w:rPr>
        <w:t xml:space="preserve"> without </w:t>
      </w:r>
      <w:r w:rsidRPr="009D6B71">
        <w:rPr>
          <w:rStyle w:val="Emphasis"/>
          <w:rFonts w:eastAsiaTheme="majorEastAsia"/>
          <w:highlight w:val="yellow"/>
        </w:rPr>
        <w:t>ever reaching agreement.</w:t>
      </w:r>
    </w:p>
    <w:p w:rsidR="00632517" w:rsidRDefault="00632517" w:rsidP="00632517">
      <w:pPr>
        <w:pStyle w:val="Heading4"/>
      </w:pPr>
      <w:r>
        <w:t>(--) Leak of the White House immigration plan undermines hopes for immigration reform:</w:t>
      </w:r>
    </w:p>
    <w:p w:rsidR="00632517" w:rsidRDefault="00632517" w:rsidP="00632517">
      <w:pPr>
        <w:ind w:left="720"/>
      </w:pPr>
      <w:r>
        <w:t xml:space="preserve">Jake </w:t>
      </w:r>
      <w:r w:rsidRPr="001E7291">
        <w:rPr>
          <w:rStyle w:val="StyleStyleBold12pt"/>
        </w:rPr>
        <w:t>Miller, 2/17/2013</w:t>
      </w:r>
      <w:r>
        <w:t xml:space="preserve"> (staff writer, “GOP: Leaked WH immigration plan "counterproductive",” </w:t>
      </w:r>
      <w:hyperlink r:id="rId243" w:history="1">
        <w:r w:rsidRPr="006A7531">
          <w:rPr>
            <w:rStyle w:val="Hyperlink"/>
          </w:rPr>
          <w:t>http://www.cbsnews.com/8301-250_162-57569812/gop-leaked-wh-immigration-plan-counterproductive/</w:t>
        </w:r>
      </w:hyperlink>
      <w:r>
        <w:t>, Accessed 2/21/2013, rwg)</w:t>
      </w:r>
    </w:p>
    <w:p w:rsidR="00632517" w:rsidRPr="001E7291" w:rsidRDefault="00632517" w:rsidP="00632517">
      <w:pPr>
        <w:rPr>
          <w:rStyle w:val="StyleBoldUnderline"/>
        </w:rPr>
      </w:pPr>
      <w:r w:rsidRPr="001E7291">
        <w:rPr>
          <w:sz w:val="16"/>
        </w:rPr>
        <w:t xml:space="preserve">Rep. Paul </w:t>
      </w:r>
      <w:r w:rsidRPr="001E7291">
        <w:rPr>
          <w:rStyle w:val="StyleBoldUnderline"/>
          <w:highlight w:val="yellow"/>
        </w:rPr>
        <w:t>Ryan,</w:t>
      </w:r>
      <w:r w:rsidRPr="001E7291">
        <w:rPr>
          <w:sz w:val="16"/>
        </w:rPr>
        <w:t xml:space="preserve"> R-Wisc., </w:t>
      </w:r>
      <w:r w:rsidRPr="001E7291">
        <w:rPr>
          <w:rStyle w:val="StyleBoldUnderline"/>
          <w:highlight w:val="yellow"/>
        </w:rPr>
        <w:t xml:space="preserve">called the leaked proposal "counterproductive" on ABC's "This Week" and questioned the president's motives, accusing him of </w:t>
      </w:r>
      <w:r w:rsidRPr="001E7291">
        <w:rPr>
          <w:rStyle w:val="Emphasis"/>
          <w:highlight w:val="yellow"/>
        </w:rPr>
        <w:t>seeking a partisan advantage</w:t>
      </w:r>
      <w:r w:rsidRPr="001E7291">
        <w:rPr>
          <w:rStyle w:val="StyleBoldUnderline"/>
          <w:highlight w:val="yellow"/>
        </w:rPr>
        <w:t xml:space="preserve"> instead of </w:t>
      </w:r>
      <w:r w:rsidRPr="001E7291">
        <w:rPr>
          <w:rStyle w:val="Emphasis"/>
          <w:highlight w:val="yellow"/>
        </w:rPr>
        <w:t>finding a solution.</w:t>
      </w:r>
      <w:r w:rsidRPr="001E7291">
        <w:rPr>
          <w:rStyle w:val="StyleBoldUnderline"/>
          <w:highlight w:val="yellow"/>
        </w:rPr>
        <w:t xml:space="preserve"> "Leaking this out does set things in the </w:t>
      </w:r>
      <w:r w:rsidRPr="001E7291">
        <w:rPr>
          <w:rStyle w:val="Emphasis"/>
          <w:highlight w:val="yellow"/>
        </w:rPr>
        <w:t>wrong direction</w:t>
      </w:r>
      <w:r w:rsidRPr="001E7291">
        <w:rPr>
          <w:rStyle w:val="StyleBoldUnderline"/>
          <w:highlight w:val="yellow"/>
        </w:rPr>
        <w:t>,"</w:t>
      </w:r>
      <w:r w:rsidRPr="001E7291">
        <w:rPr>
          <w:sz w:val="16"/>
        </w:rPr>
        <w:t xml:space="preserve"> he said. "By putting these details out without a guest worker program, without addressing future flow, by giving advantage to those who cut in front of the line...that tells us he's looking for a partisan advantage and not a bipartisan solution."</w:t>
      </w:r>
      <w:r w:rsidRPr="001E7291">
        <w:rPr>
          <w:sz w:val="12"/>
        </w:rPr>
        <w:t>¶</w:t>
      </w:r>
      <w:r w:rsidRPr="001E7291">
        <w:rPr>
          <w:sz w:val="16"/>
        </w:rPr>
        <w:t xml:space="preserve"> "</w:t>
      </w:r>
      <w:r w:rsidRPr="001E7291">
        <w:rPr>
          <w:rStyle w:val="StyleBoldUnderline"/>
          <w:highlight w:val="yellow"/>
        </w:rPr>
        <w:t>There are groups in the House and Senate working together to get this done</w:t>
      </w:r>
      <w:r w:rsidRPr="001E7291">
        <w:rPr>
          <w:sz w:val="16"/>
        </w:rPr>
        <w:t>," he said, "</w:t>
      </w:r>
      <w:r w:rsidRPr="001E7291">
        <w:rPr>
          <w:rStyle w:val="StyleBoldUnderline"/>
          <w:highlight w:val="yellow"/>
        </w:rPr>
        <w:t xml:space="preserve">and when he does things like this, it makes it much more difficult to do that. And that's why I think this particular move - </w:t>
      </w:r>
      <w:r w:rsidRPr="001E7291">
        <w:rPr>
          <w:rStyle w:val="Emphasis"/>
          <w:highlight w:val="yellow"/>
        </w:rPr>
        <w:t>very counterproductive."</w:t>
      </w:r>
    </w:p>
    <w:p w:rsidR="00632517" w:rsidRDefault="00632517" w:rsidP="00632517">
      <w:pPr>
        <w:pStyle w:val="Heading4"/>
      </w:pPr>
      <w:r>
        <w:t>Obama will pass immigration reform by executive order if Congress doesn’t act:</w:t>
      </w:r>
    </w:p>
    <w:p w:rsidR="00632517" w:rsidRDefault="00632517" w:rsidP="00632517">
      <w:pPr>
        <w:ind w:left="720"/>
      </w:pPr>
      <w:r>
        <w:t xml:space="preserve">Mike </w:t>
      </w:r>
      <w:r w:rsidRPr="00B81F69">
        <w:rPr>
          <w:rStyle w:val="StyleStyleBold12pt"/>
        </w:rPr>
        <w:t>Lillis, 2/16/2013</w:t>
      </w:r>
      <w:r>
        <w:t xml:space="preserve"> (staff writer, “Dems: Obama can act unilaterally on immigration reform,” </w:t>
      </w:r>
      <w:hyperlink r:id="rId244" w:history="1">
        <w:r w:rsidRPr="006A7531">
          <w:rPr>
            <w:rStyle w:val="Hyperlink"/>
          </w:rPr>
          <w:t>http://thehill.com/blogs/regwatch/administration/283583-dems-recognize-that-obama-can-act-unilaterally-on-immigration-reform</w:t>
        </w:r>
      </w:hyperlink>
      <w:r>
        <w:t>, Accessed 2/21/2013, rwg)</w:t>
      </w:r>
    </w:p>
    <w:p w:rsidR="00632517" w:rsidRDefault="00632517" w:rsidP="00632517">
      <w:pPr>
        <w:rPr>
          <w:rStyle w:val="StyleBoldUnderline"/>
        </w:rPr>
      </w:pPr>
      <w:r w:rsidRPr="00B81F69">
        <w:rPr>
          <w:sz w:val="16"/>
        </w:rPr>
        <w:t xml:space="preserve">President </w:t>
      </w:r>
      <w:r w:rsidRPr="00B81F69">
        <w:rPr>
          <w:rStyle w:val="StyleBoldUnderline"/>
          <w:highlight w:val="yellow"/>
        </w:rPr>
        <w:t>Obama can – and will – take steps on immigration reform in the event Congress doesn't reach a comprehensive deal this year</w:t>
      </w:r>
      <w:r w:rsidRPr="00B81F69">
        <w:rPr>
          <w:sz w:val="16"/>
        </w:rPr>
        <w:t>, according to several House Democratic leaders.</w:t>
      </w:r>
      <w:r w:rsidRPr="00B81F69">
        <w:rPr>
          <w:sz w:val="12"/>
        </w:rPr>
        <w:t>¶</w:t>
      </w:r>
      <w:r w:rsidRPr="00B81F69">
        <w:rPr>
          <w:sz w:val="16"/>
        </w:rPr>
        <w:t xml:space="preserve"> While the Democrats are hoping Congress will preclude any executive action by enacting reforms legislatively, they say </w:t>
      </w:r>
      <w:r w:rsidRPr="00B81F69">
        <w:rPr>
          <w:rStyle w:val="StyleBoldUnderline"/>
          <w:highlight w:val="yellow"/>
        </w:rPr>
        <w:t xml:space="preserve">the administration has the </w:t>
      </w:r>
      <w:r w:rsidRPr="00B81F69">
        <w:rPr>
          <w:rStyle w:val="Emphasis"/>
          <w:highlight w:val="yellow"/>
        </w:rPr>
        <w:t>tools to move unilaterally</w:t>
      </w:r>
      <w:r w:rsidRPr="00B81F69">
        <w:rPr>
          <w:rStyle w:val="StyleBoldUnderline"/>
          <w:highlight w:val="yellow"/>
        </w:rPr>
        <w:t xml:space="preserve"> if the bipartisan talks on Capitol Hill break down. Furthermore, they say, </w:t>
      </w:r>
      <w:r w:rsidRPr="00B81F69">
        <w:rPr>
          <w:rStyle w:val="Emphasis"/>
          <w:highlight w:val="yellow"/>
        </w:rPr>
        <w:t>Obama stands poised to use them</w:t>
      </w:r>
      <w:r w:rsidRPr="00B81F69">
        <w:rPr>
          <w:rStyle w:val="StyleBoldUnderline"/>
          <w:highlight w:val="yellow"/>
        </w:rPr>
        <w:t>.</w:t>
      </w:r>
      <w:r w:rsidRPr="00B81F69">
        <w:rPr>
          <w:rStyle w:val="StyleBoldUnderline"/>
          <w:b w:val="0"/>
          <w:sz w:val="12"/>
          <w:highlight w:val="yellow"/>
        </w:rPr>
        <w:t>¶</w:t>
      </w:r>
      <w:r w:rsidRPr="00B81F69">
        <w:rPr>
          <w:rStyle w:val="StyleBoldUnderline"/>
          <w:highlight w:val="yellow"/>
        </w:rPr>
        <w:t xml:space="preserve"> "I don't think the president will be hands off on immigration for any moment in time,"</w:t>
      </w:r>
      <w:r w:rsidRPr="00B81F69">
        <w:rPr>
          <w:sz w:val="16"/>
        </w:rPr>
        <w:t xml:space="preserve"> Rep. Xavier Becerra (D-Calif.), the head of the House Democratic Caucus, told reporters this week. "</w:t>
      </w:r>
      <w:r w:rsidRPr="00B81F69">
        <w:rPr>
          <w:rStyle w:val="StyleBoldUnderline"/>
          <w:highlight w:val="yellow"/>
        </w:rPr>
        <w:t xml:space="preserve">He's </w:t>
      </w:r>
      <w:r w:rsidRPr="00B81F69">
        <w:rPr>
          <w:rStyle w:val="Emphasis"/>
          <w:highlight w:val="yellow"/>
        </w:rPr>
        <w:t>ready to move forward</w:t>
      </w:r>
      <w:r w:rsidRPr="00B81F69">
        <w:rPr>
          <w:rStyle w:val="StyleBoldUnderline"/>
          <w:highlight w:val="yellow"/>
        </w:rPr>
        <w:t xml:space="preserve"> if we're not."</w:t>
      </w:r>
    </w:p>
    <w:p w:rsidR="00632517" w:rsidRDefault="00632517" w:rsidP="00632517">
      <w:pPr>
        <w:pStyle w:val="Heading4"/>
      </w:pPr>
      <w:r>
        <w:t>(--) Winners win:</w:t>
      </w:r>
    </w:p>
    <w:p w:rsidR="00632517" w:rsidRDefault="00632517" w:rsidP="00632517">
      <w:pPr>
        <w:ind w:firstLine="720"/>
      </w:pPr>
      <w:r>
        <w:t xml:space="preserve">Michael </w:t>
      </w:r>
      <w:r w:rsidRPr="003636AD">
        <w:rPr>
          <w:rStyle w:val="StyleStyleBold12pt"/>
        </w:rPr>
        <w:t>Hirsh, 2/7/2013</w:t>
      </w:r>
      <w:r>
        <w:t xml:space="preserve"> (staff writer, “There’s No Such Thing as Political Capital,”</w:t>
      </w:r>
    </w:p>
    <w:p w:rsidR="00632517" w:rsidRDefault="00632517" w:rsidP="00632517">
      <w:pPr>
        <w:ind w:left="720"/>
      </w:pPr>
      <w:hyperlink r:id="rId245" w:history="1">
        <w:r w:rsidRPr="00C04C7A">
          <w:rPr>
            <w:rStyle w:val="Hyperlink"/>
          </w:rPr>
          <w:t>http://www.nationaljournal.com/magazine/there-s-no-such-thing-as-political-capital-20130207</w:t>
        </w:r>
      </w:hyperlink>
      <w:r>
        <w:t>, Accessed 2/22/2013, rwg)</w:t>
      </w:r>
    </w:p>
    <w:p w:rsidR="00632517" w:rsidRDefault="00632517" w:rsidP="00632517">
      <w:pPr>
        <w:rPr>
          <w:sz w:val="16"/>
        </w:rPr>
      </w:pPr>
      <w:r w:rsidRPr="00DD694A">
        <w:rPr>
          <w:sz w:val="16"/>
        </w:rPr>
        <w:t xml:space="preserve">Amid today’s atmosphere of Republican self-doubt, </w:t>
      </w:r>
      <w:r w:rsidRPr="00DD694A">
        <w:rPr>
          <w:rStyle w:val="StyleBoldUnderline"/>
          <w:highlight w:val="yellow"/>
        </w:rPr>
        <w:t>a new, more mature Obama seems to be emerging,</w:t>
      </w:r>
      <w:r w:rsidRPr="00DD694A">
        <w:rPr>
          <w:sz w:val="16"/>
        </w:rPr>
        <w:t xml:space="preserve"> one who has his agenda clearly in mind and will ride the mood of the country more adroitly. </w:t>
      </w:r>
      <w:r w:rsidRPr="00DD694A">
        <w:rPr>
          <w:rStyle w:val="StyleBoldUnderline"/>
          <w:highlight w:val="yellow"/>
        </w:rPr>
        <w:t>If he can get some early wins</w:t>
      </w:r>
      <w:r w:rsidRPr="00DD694A">
        <w:rPr>
          <w:sz w:val="16"/>
        </w:rPr>
        <w:t xml:space="preserve">—as he already has, apparently, on the fiscal cliff and the upper-income tax </w:t>
      </w:r>
      <w:r w:rsidRPr="00DD694A">
        <w:rPr>
          <w:rStyle w:val="StyleBoldUnderline"/>
          <w:highlight w:val="yellow"/>
        </w:rPr>
        <w:t>increase—that will create momentum, and one win may well lead to others. “Winning wins.”</w:t>
      </w:r>
      <w:r w:rsidRPr="00DD694A">
        <w:rPr>
          <w:rStyle w:val="StyleBoldUnderline"/>
          <w:b w:val="0"/>
          <w:sz w:val="12"/>
          <w:highlight w:val="yellow"/>
        </w:rPr>
        <w:t>¶</w:t>
      </w:r>
      <w:r w:rsidRPr="00DD694A">
        <w:rPr>
          <w:sz w:val="16"/>
        </w:rPr>
        <w:t xml:space="preserve">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w:t>
      </w:r>
    </w:p>
    <w:p w:rsidR="00632517" w:rsidRDefault="00632517" w:rsidP="00632517">
      <w:pPr>
        <w:rPr>
          <w:sz w:val="16"/>
        </w:rPr>
      </w:pPr>
      <w:r>
        <w:rPr>
          <w:sz w:val="16"/>
        </w:rPr>
        <w:br w:type="page"/>
      </w:r>
    </w:p>
    <w:p w:rsidR="00632517" w:rsidRDefault="00632517" w:rsidP="00632517">
      <w:pPr>
        <w:pStyle w:val="Heading4"/>
      </w:pPr>
      <w:r>
        <w:t>(--) Economy thumps the link:</w:t>
      </w:r>
    </w:p>
    <w:p w:rsidR="00632517" w:rsidRDefault="00632517" w:rsidP="00632517">
      <w:pPr>
        <w:ind w:left="720"/>
      </w:pPr>
      <w:r w:rsidRPr="007D373E">
        <w:rPr>
          <w:rStyle w:val="StyleStyleBold12pt"/>
        </w:rPr>
        <w:t>AP 1/31</w:t>
      </w:r>
      <w:r>
        <w:rPr>
          <w:rStyle w:val="StyleStyleBold12pt"/>
        </w:rPr>
        <w:t>/2013</w:t>
      </w:r>
      <w:r>
        <w:t xml:space="preserve"> (JIM KUHNHENN, “Economic jitters compete with Obama agenda”, </w:t>
      </w:r>
      <w:hyperlink r:id="rId246" w:history="1">
        <w:r w:rsidRPr="00CE4B0B">
          <w:rPr>
            <w:rStyle w:val="Hyperlink"/>
          </w:rPr>
          <w:t>http://news.yahoo.com/economic-jitters-compete-obama-agenda-081854479--finance.html</w:t>
        </w:r>
      </w:hyperlink>
      <w:r>
        <w:t>, CMR)</w:t>
      </w:r>
    </w:p>
    <w:p w:rsidR="00632517" w:rsidRDefault="00632517" w:rsidP="00632517"/>
    <w:p w:rsidR="00632517" w:rsidRPr="00DD3D81" w:rsidRDefault="00632517" w:rsidP="00632517">
      <w:pPr>
        <w:rPr>
          <w:rStyle w:val="Emphasis"/>
        </w:rPr>
      </w:pPr>
      <w:r w:rsidRPr="00D47DF8">
        <w:rPr>
          <w:sz w:val="16"/>
        </w:rPr>
        <w:t xml:space="preserve">WASHINGTON (AP) — </w:t>
      </w:r>
      <w:r w:rsidRPr="00A15F41">
        <w:rPr>
          <w:rStyle w:val="StyleBoldUnderline"/>
          <w:highlight w:val="yellow"/>
        </w:rPr>
        <w:t>Just as</w:t>
      </w:r>
      <w:r w:rsidRPr="00D47DF8">
        <w:rPr>
          <w:sz w:val="16"/>
        </w:rPr>
        <w:t xml:space="preserve"> President Barack </w:t>
      </w:r>
      <w:r w:rsidRPr="00A15F41">
        <w:rPr>
          <w:rStyle w:val="StyleBoldUnderline"/>
          <w:highlight w:val="yellow"/>
        </w:rPr>
        <w:t>Obama is pushing</w:t>
      </w:r>
      <w:r w:rsidRPr="007D373E">
        <w:rPr>
          <w:rStyle w:val="StyleBoldUnderline"/>
        </w:rPr>
        <w:t xml:space="preserve"> </w:t>
      </w:r>
      <w:r w:rsidRPr="00D47DF8">
        <w:rPr>
          <w:sz w:val="16"/>
        </w:rPr>
        <w:t xml:space="preserve">new initiatives on </w:t>
      </w:r>
      <w:r w:rsidRPr="00A15F41">
        <w:rPr>
          <w:rStyle w:val="StyleBoldUnderline"/>
          <w:highlight w:val="yellow"/>
        </w:rPr>
        <w:t xml:space="preserve">gun control and immigration, the gloomy old problem of a sluggish economy is elbowing its way </w:t>
      </w:r>
      <w:r w:rsidRPr="00A15F41">
        <w:rPr>
          <w:rStyle w:val="Emphasis"/>
          <w:highlight w:val="yellow"/>
        </w:rPr>
        <w:t>back into prominence</w:t>
      </w:r>
      <w:r w:rsidRPr="00D47DF8">
        <w:rPr>
          <w:sz w:val="16"/>
        </w:rPr>
        <w:t>. Consumer confidence is falling, the economy is contracting and large automatic spending cuts are threatening to hit the Pentagon and other programs, with uncertain consequences.</w:t>
      </w:r>
      <w:r w:rsidRPr="009C2A62">
        <w:rPr>
          <w:sz w:val="12"/>
        </w:rPr>
        <w:t>¶</w:t>
      </w:r>
      <w:r w:rsidRPr="00D47DF8">
        <w:rPr>
          <w:sz w:val="16"/>
        </w:rPr>
        <w:t xml:space="preserve"> </w:t>
      </w:r>
      <w:r w:rsidRPr="007D373E">
        <w:rPr>
          <w:rStyle w:val="StyleBoldUnderline"/>
        </w:rPr>
        <w:t>These troubles arise as Obama'</w:t>
      </w:r>
      <w:r w:rsidRPr="00D47DF8">
        <w:rPr>
          <w:sz w:val="16"/>
        </w:rPr>
        <w:t xml:space="preserve">s public approval is improving and as he </w:t>
      </w:r>
      <w:r w:rsidRPr="007D373E">
        <w:rPr>
          <w:rStyle w:val="StyleBoldUnderline"/>
        </w:rPr>
        <w:t>begins to use his sway to promote the key features of his second-term agenda.</w:t>
      </w:r>
      <w:r w:rsidRPr="00D47DF8">
        <w:rPr>
          <w:sz w:val="16"/>
        </w:rPr>
        <w:t xml:space="preserve"> The White House, the Federal Reserve and independent economists attributed the shrinkage in gross domestic product and the drop in consumer confidence to one-time events and said underlying economic factors were still showing encouraging signs.</w:t>
      </w:r>
      <w:r w:rsidRPr="009C2A62">
        <w:rPr>
          <w:sz w:val="12"/>
        </w:rPr>
        <w:t>¶</w:t>
      </w:r>
      <w:r w:rsidRPr="00D47DF8">
        <w:rPr>
          <w:sz w:val="16"/>
        </w:rPr>
        <w:t xml:space="preserve"> But in politics, power resides in the moment. </w:t>
      </w:r>
      <w:r w:rsidRPr="00A15F41">
        <w:rPr>
          <w:rStyle w:val="StyleBoldUnderline"/>
          <w:highlight w:val="yellow"/>
        </w:rPr>
        <w:t xml:space="preserve">Any immediate economic setback — or the perception of one — could </w:t>
      </w:r>
      <w:r w:rsidRPr="00A15F41">
        <w:rPr>
          <w:rStyle w:val="Emphasis"/>
          <w:highlight w:val="yellow"/>
        </w:rPr>
        <w:t>weaken Obama's clout</w:t>
      </w:r>
      <w:r w:rsidRPr="00A15F41">
        <w:rPr>
          <w:rStyle w:val="StyleBoldUnderline"/>
          <w:highlight w:val="yellow"/>
        </w:rPr>
        <w:t xml:space="preserve"> or at least </w:t>
      </w:r>
      <w:r w:rsidRPr="00A15F41">
        <w:rPr>
          <w:rStyle w:val="Emphasis"/>
          <w:highlight w:val="yellow"/>
        </w:rPr>
        <w:t>distract him</w:t>
      </w:r>
      <w:r w:rsidRPr="00A15F41">
        <w:rPr>
          <w:sz w:val="16"/>
          <w:highlight w:val="yellow"/>
        </w:rPr>
        <w:t xml:space="preserve"> </w:t>
      </w:r>
      <w:r w:rsidRPr="00A15F41">
        <w:rPr>
          <w:rStyle w:val="StyleBoldUnderline"/>
          <w:highlight w:val="yellow"/>
        </w:rPr>
        <w:t>as he</w:t>
      </w:r>
      <w:r w:rsidRPr="00D47DF8">
        <w:rPr>
          <w:sz w:val="16"/>
        </w:rPr>
        <w:t xml:space="preserve"> carefully </w:t>
      </w:r>
      <w:r w:rsidRPr="00A15F41">
        <w:rPr>
          <w:rStyle w:val="StyleBoldUnderline"/>
          <w:highlight w:val="yellow"/>
        </w:rPr>
        <w:t>tries to put his imprint on initiatives dealing with immigration</w:t>
      </w:r>
      <w:r w:rsidRPr="00DD3D81">
        <w:rPr>
          <w:rStyle w:val="StyleBoldUnderline"/>
        </w:rPr>
        <w:t xml:space="preserve"> and gun violence.</w:t>
      </w:r>
      <w:r w:rsidRPr="009C2A62">
        <w:rPr>
          <w:rStyle w:val="StyleBoldUnderline"/>
          <w:b w:val="0"/>
          <w:sz w:val="12"/>
        </w:rPr>
        <w:t>¶</w:t>
      </w:r>
      <w:r w:rsidRPr="00D47DF8">
        <w:rPr>
          <w:sz w:val="16"/>
        </w:rPr>
        <w:t xml:space="preserve"> At the White House, there was no evidence of a course alteration. And White House officials expressed confidence in consumption and investment trends that showed evidence of strength.</w:t>
      </w:r>
      <w:r w:rsidRPr="009C2A62">
        <w:rPr>
          <w:sz w:val="12"/>
        </w:rPr>
        <w:t>¶</w:t>
      </w:r>
      <w:r w:rsidRPr="00D47DF8">
        <w:rPr>
          <w:sz w:val="16"/>
        </w:rPr>
        <w:t xml:space="preserve"> But the Commerce Department announcement Wednesday that the economy shrank at an annual rate of 0.1 percent came a day after the Conference Board reported a sharp decline in consumer confidence in January. That drop, together with one in December, erased consumer confidence that had built up in 2012.</w:t>
      </w:r>
      <w:r w:rsidRPr="009C2A62">
        <w:rPr>
          <w:sz w:val="12"/>
        </w:rPr>
        <w:t>¶</w:t>
      </w:r>
      <w:r w:rsidRPr="00D47DF8">
        <w:rPr>
          <w:sz w:val="16"/>
        </w:rPr>
        <w:t xml:space="preserve"> What's more, the new data comes just two days before the government releases the January unemployment report, which economists believe will stay at the still-high rate of 7.8 percent, where it has held for two months.</w:t>
      </w:r>
      <w:r w:rsidRPr="009C2A62">
        <w:rPr>
          <w:sz w:val="12"/>
        </w:rPr>
        <w:t>¶</w:t>
      </w:r>
      <w:r w:rsidRPr="00D47DF8">
        <w:rPr>
          <w:sz w:val="16"/>
        </w:rPr>
        <w:t xml:space="preserve"> "What's most critical to consumer confidence is employment," said Lynn Franco, director of economic indicators at the Conference Board. "We've had spurts where we've had strong job growth and we've seen a rebound in confidence, and then suddenly you have a pullback in employment and you get a pullback in confidence. So we need a convincing story, and that's going to take several months of jobs growth."</w:t>
      </w:r>
      <w:r w:rsidRPr="009C2A62">
        <w:rPr>
          <w:sz w:val="12"/>
        </w:rPr>
        <w:t>¶</w:t>
      </w:r>
      <w:r w:rsidRPr="00D47DF8">
        <w:rPr>
          <w:sz w:val="16"/>
        </w:rPr>
        <w:t xml:space="preserve"> Analysts said the economy is still on track to grow steadily if modestly at a roughly 2 percent pace, as long as the housing and auto industries continue to recover.</w:t>
      </w:r>
      <w:r w:rsidRPr="009C2A62">
        <w:rPr>
          <w:sz w:val="12"/>
        </w:rPr>
        <w:t>¶</w:t>
      </w:r>
      <w:r w:rsidRPr="00D47DF8">
        <w:rPr>
          <w:sz w:val="16"/>
        </w:rPr>
        <w:t xml:space="preserve"> The Commerce Department attributed the economic contraction mainly to companies restocking at a slower rate and to reductions in government spending on defense. While companies will ultimately have to rebuild their inventories, the cuts in defense spending could offer a hint of things to come.</w:t>
      </w:r>
      <w:r w:rsidRPr="009C2A62">
        <w:rPr>
          <w:sz w:val="12"/>
        </w:rPr>
        <w:t>¶</w:t>
      </w:r>
      <w:r w:rsidRPr="00D47DF8">
        <w:rPr>
          <w:sz w:val="16"/>
        </w:rPr>
        <w:t xml:space="preserve"> The administration argued that the 22 percent reduction in defense spending was partly in anticipation of automatic spending cuts that were going to take effect at the beginning of the year. Obama and congressional Republicans averted that so-called fiscal cliff by extending Bush-era tax rates to all but the wealthiest Americans.</w:t>
      </w:r>
      <w:r w:rsidRPr="009C2A62">
        <w:rPr>
          <w:sz w:val="12"/>
        </w:rPr>
        <w:t>¶</w:t>
      </w:r>
      <w:r w:rsidRPr="00D47DF8">
        <w:rPr>
          <w:sz w:val="16"/>
        </w:rPr>
        <w:t xml:space="preserve"> But the deal simply delayed the automatic cuts until March 1. At that point, the Pentagon faces across-the-board cuts of 7 percent, while domestic programs will have to shrink by 5 percent. Some analysts believe that if those cuts are allowed to occur, as some Republicans are now suggesting, the economy could lose a half a percentage point of growth.</w:t>
      </w:r>
      <w:r w:rsidRPr="009C2A62">
        <w:rPr>
          <w:sz w:val="12"/>
        </w:rPr>
        <w:t>¶</w:t>
      </w:r>
      <w:r w:rsidRPr="00D47DF8">
        <w:rPr>
          <w:sz w:val="16"/>
        </w:rPr>
        <w:t xml:space="preserve"> "If the economy would continue to slow down, the interesting question is how does that affect negotiations in and around sequester, government spending, tax reform, the debt ceiling," said John Sides, a political scientist at George Washington University who studies the impact of economic data on politics. "To me </w:t>
      </w:r>
      <w:r w:rsidRPr="00A15F41">
        <w:rPr>
          <w:rStyle w:val="StyleBoldUnderline"/>
          <w:highlight w:val="yellow"/>
        </w:rPr>
        <w:t xml:space="preserve">it's not so much that an economic slowdown is going to hurt the president's ability to get things done, it's how it's going to affect the negotiations that </w:t>
      </w:r>
      <w:r w:rsidRPr="00A15F41">
        <w:rPr>
          <w:rStyle w:val="Emphasis"/>
          <w:highlight w:val="yellow"/>
        </w:rPr>
        <w:t>we already know are going to happen</w:t>
      </w:r>
      <w:r w:rsidRPr="00D47DF8">
        <w:rPr>
          <w:sz w:val="16"/>
        </w:rPr>
        <w:t>."</w:t>
      </w:r>
      <w:r w:rsidRPr="009C2A62">
        <w:rPr>
          <w:sz w:val="12"/>
        </w:rPr>
        <w:t>¶</w:t>
      </w:r>
      <w:r w:rsidRPr="00D47DF8">
        <w:rPr>
          <w:sz w:val="16"/>
        </w:rPr>
        <w:t xml:space="preserve"> Some in the business community hope the experience in the last quarter will alert lawmakers to the potential economic damage the automatic cuts could create.</w:t>
      </w:r>
      <w:r w:rsidRPr="009C2A62">
        <w:rPr>
          <w:sz w:val="12"/>
        </w:rPr>
        <w:t>¶</w:t>
      </w:r>
      <w:r w:rsidRPr="00D47DF8">
        <w:rPr>
          <w:sz w:val="16"/>
        </w:rPr>
        <w:t xml:space="preserve"> "I don't think any time you see a reduction in economic growth that it's good news," White House press secretary Jay Carney conceded Wednesday.</w:t>
      </w:r>
      <w:r w:rsidRPr="009C2A62">
        <w:rPr>
          <w:sz w:val="12"/>
        </w:rPr>
        <w:t>¶</w:t>
      </w:r>
      <w:r w:rsidRPr="00D47DF8">
        <w:rPr>
          <w:sz w:val="16"/>
        </w:rPr>
        <w:t xml:space="preserve"> But he cautioned, "We need to make sure that in Washington we are not taking actions that undercut that progress that we have been making and can continue to make and will continue to make."</w:t>
      </w:r>
      <w:r w:rsidRPr="009C2A62">
        <w:rPr>
          <w:sz w:val="12"/>
        </w:rPr>
        <w:t>¶</w:t>
      </w:r>
      <w:r w:rsidRPr="00D47DF8">
        <w:rPr>
          <w:sz w:val="16"/>
        </w:rPr>
        <w:t xml:space="preserve"> Carney said letting the automatic cuts take effect is a "sort of political brinksmanship of the kind that results in one primary victim, and that's American taxpayers, the American middle class."</w:t>
      </w:r>
      <w:r w:rsidRPr="009C2A62">
        <w:rPr>
          <w:sz w:val="12"/>
        </w:rPr>
        <w:t>¶</w:t>
      </w:r>
      <w:r w:rsidRPr="00D47DF8">
        <w:rPr>
          <w:sz w:val="16"/>
        </w:rPr>
        <w:t xml:space="preserve"> Still, the White House insists the only alternative to those cuts is a mix of savings and new tax revenue. Republicans say the $600 billion in revenue they already gave Obama as part of the New Year's fiscal cliff deal is enough. They insist that if he wants different spending cuts than those due to start on March 1, he should submit a new plan.</w:t>
      </w:r>
      <w:r w:rsidRPr="009C2A62">
        <w:rPr>
          <w:sz w:val="12"/>
        </w:rPr>
        <w:t>¶</w:t>
      </w:r>
      <w:r w:rsidRPr="00D47DF8">
        <w:rPr>
          <w:sz w:val="16"/>
        </w:rPr>
        <w:t xml:space="preserve"> But the White House has been eager to move away from fiscal and budget fights, ready to use the president's re-election and the uptick in his popularity to push his noneconomic agenda.</w:t>
      </w:r>
      <w:r w:rsidRPr="009C2A62">
        <w:rPr>
          <w:sz w:val="12"/>
        </w:rPr>
        <w:t>¶</w:t>
      </w:r>
      <w:r w:rsidRPr="00D47DF8">
        <w:rPr>
          <w:sz w:val="16"/>
        </w:rPr>
        <w:t xml:space="preserve"> On Tuesday, he traveled to Las Vegas to push for an overhaul in immigration. On Monday, he is traveling to Minneapolis to promote his proposals to reduce gun violence.</w:t>
      </w:r>
      <w:r w:rsidRPr="009C2A62">
        <w:rPr>
          <w:sz w:val="12"/>
        </w:rPr>
        <w:t>¶</w:t>
      </w:r>
      <w:r w:rsidRPr="00D47DF8">
        <w:rPr>
          <w:sz w:val="16"/>
        </w:rPr>
        <w:t xml:space="preserve"> </w:t>
      </w:r>
      <w:r w:rsidRPr="00D47DF8">
        <w:rPr>
          <w:rStyle w:val="StyleBoldUnderline"/>
        </w:rPr>
        <w:t>The issues are not simple</w:t>
      </w:r>
      <w:r w:rsidRPr="00D47DF8">
        <w:rPr>
          <w:sz w:val="16"/>
        </w:rPr>
        <w:t xml:space="preserve"> ones for Obama. The economy and the nation's debt still rank higher than immigration and guns as issues in the mind of the public. Moreover, Obama has to navigate gingerly with Congress on immigration, where a fragile coalition of Democrats and Republicans is assembling legislation that, among other things, could provide a path to citizenship for 11 million illegal immigrants in the U.S.</w:t>
      </w:r>
      <w:r w:rsidRPr="009C2A62">
        <w:rPr>
          <w:sz w:val="12"/>
        </w:rPr>
        <w:t>¶</w:t>
      </w:r>
      <w:r w:rsidRPr="00D47DF8">
        <w:rPr>
          <w:sz w:val="16"/>
        </w:rPr>
        <w:t xml:space="preserve"> Obama has vowed to use his bully pulpit to build public support for his new agenda. </w:t>
      </w:r>
      <w:r w:rsidRPr="00A15F41">
        <w:rPr>
          <w:rStyle w:val="StyleBoldUnderline"/>
          <w:highlight w:val="yellow"/>
        </w:rPr>
        <w:t xml:space="preserve">Defending his economic stewardship was </w:t>
      </w:r>
      <w:r w:rsidRPr="00A15F41">
        <w:rPr>
          <w:rStyle w:val="Emphasis"/>
          <w:highlight w:val="yellow"/>
        </w:rPr>
        <w:t>not supposed to be part of the playbook.</w:t>
      </w:r>
    </w:p>
    <w:p w:rsidR="00632517" w:rsidRDefault="00632517" w:rsidP="00632517">
      <w:pPr>
        <w:pStyle w:val="Heading4"/>
      </w:pPr>
      <w:r>
        <w:t>(--) Won’t pass – GOP opposition and gun control and budget fights thump</w:t>
      </w:r>
    </w:p>
    <w:p w:rsidR="00632517" w:rsidRDefault="00632517" w:rsidP="00632517">
      <w:r w:rsidRPr="00201D16">
        <w:rPr>
          <w:rStyle w:val="StyleStyleBold12pt"/>
        </w:rPr>
        <w:t>Reuters 2/5</w:t>
      </w:r>
      <w:r>
        <w:t xml:space="preserve"> (“House Republicans try to chip away at immigration reform”, </w:t>
      </w:r>
      <w:hyperlink r:id="rId247" w:history="1">
        <w:r w:rsidRPr="000B7527">
          <w:rPr>
            <w:rStyle w:val="Hyperlink"/>
          </w:rPr>
          <w:t>http://www.reuters.com/article/2013/02/06/us-usa-immigration-idUSBRE9130V620130206</w:t>
        </w:r>
      </w:hyperlink>
      <w:r>
        <w:t xml:space="preserve">, CMR) </w:t>
      </w:r>
    </w:p>
    <w:p w:rsidR="00632517" w:rsidRDefault="00632517" w:rsidP="00632517"/>
    <w:p w:rsidR="00632517" w:rsidRPr="00201D16" w:rsidRDefault="00632517" w:rsidP="00632517">
      <w:pPr>
        <w:rPr>
          <w:sz w:val="16"/>
        </w:rPr>
      </w:pPr>
      <w:r w:rsidRPr="00201D16">
        <w:rPr>
          <w:sz w:val="16"/>
        </w:rPr>
        <w:t xml:space="preserve">(Reuters) - The first major </w:t>
      </w:r>
      <w:r w:rsidRPr="000B60DF">
        <w:rPr>
          <w:rStyle w:val="StyleBoldUnderline"/>
          <w:highlight w:val="yellow"/>
        </w:rPr>
        <w:t>immigration</w:t>
      </w:r>
      <w:r w:rsidRPr="00201D16">
        <w:rPr>
          <w:sz w:val="16"/>
        </w:rPr>
        <w:t xml:space="preserve"> reform effort since 1986 </w:t>
      </w:r>
      <w:r w:rsidRPr="000B60DF">
        <w:rPr>
          <w:rStyle w:val="StyleBoldUnderline"/>
          <w:highlight w:val="yellow"/>
        </w:rPr>
        <w:t>came under attack</w:t>
      </w:r>
      <w:r w:rsidRPr="000B60DF">
        <w:rPr>
          <w:rStyle w:val="StyleBoldUnderline"/>
        </w:rPr>
        <w:t xml:space="preserve"> </w:t>
      </w:r>
      <w:r w:rsidRPr="00201D16">
        <w:rPr>
          <w:sz w:val="16"/>
        </w:rPr>
        <w:t xml:space="preserve">on Tuesday </w:t>
      </w:r>
      <w:r w:rsidRPr="000B60DF">
        <w:rPr>
          <w:rStyle w:val="StyleBoldUnderline"/>
          <w:highlight w:val="yellow"/>
        </w:rPr>
        <w:t>from congressional Republicans</w:t>
      </w:r>
      <w:r w:rsidRPr="000B60DF">
        <w:rPr>
          <w:rStyle w:val="StyleBoldUnderline"/>
        </w:rPr>
        <w:t xml:space="preserve"> </w:t>
      </w:r>
      <w:r w:rsidRPr="00201D16">
        <w:rPr>
          <w:sz w:val="16"/>
        </w:rPr>
        <w:t>who cast doubt on a proposal backed by President Barack Obama to give 11 million illegal immigrants a chance to become citizens.</w:t>
      </w:r>
      <w:r w:rsidRPr="009C2A62">
        <w:rPr>
          <w:sz w:val="12"/>
        </w:rPr>
        <w:t>¶</w:t>
      </w:r>
      <w:r w:rsidRPr="00201D16">
        <w:rPr>
          <w:sz w:val="16"/>
        </w:rPr>
        <w:t xml:space="preserve"> An immigration </w:t>
      </w:r>
      <w:r w:rsidRPr="000B60DF">
        <w:rPr>
          <w:rStyle w:val="StyleBoldUnderline"/>
          <w:highlight w:val="yellow"/>
        </w:rPr>
        <w:t>overhaul</w:t>
      </w:r>
      <w:r w:rsidRPr="00201D16">
        <w:rPr>
          <w:sz w:val="16"/>
        </w:rPr>
        <w:t xml:space="preserve"> suddenly </w:t>
      </w:r>
      <w:r w:rsidRPr="000B60DF">
        <w:rPr>
          <w:rStyle w:val="StyleBoldUnderline"/>
          <w:highlight w:val="yellow"/>
        </w:rPr>
        <w:t>looked possible last week</w:t>
      </w:r>
      <w:r w:rsidRPr="00201D16">
        <w:rPr>
          <w:sz w:val="16"/>
        </w:rPr>
        <w:t xml:space="preserve"> when a group of senators from both parties launched a reform campaign. </w:t>
      </w:r>
      <w:r w:rsidRPr="000B60DF">
        <w:rPr>
          <w:rStyle w:val="StyleBoldUnderline"/>
          <w:highlight w:val="yellow"/>
        </w:rPr>
        <w:t xml:space="preserve">But it has not taken long for </w:t>
      </w:r>
      <w:r w:rsidRPr="000B60DF">
        <w:rPr>
          <w:rStyle w:val="Emphasis"/>
          <w:highlight w:val="yellow"/>
        </w:rPr>
        <w:t>partisan rancor</w:t>
      </w:r>
      <w:r w:rsidRPr="000B60DF">
        <w:rPr>
          <w:rStyle w:val="StyleBoldUnderline"/>
          <w:highlight w:val="yellow"/>
        </w:rPr>
        <w:t xml:space="preserve"> to emerge</w:t>
      </w:r>
      <w:r w:rsidRPr="00201D16">
        <w:rPr>
          <w:sz w:val="16"/>
        </w:rPr>
        <w:t>.</w:t>
      </w:r>
      <w:r w:rsidRPr="009C2A62">
        <w:rPr>
          <w:sz w:val="12"/>
        </w:rPr>
        <w:t>¶</w:t>
      </w:r>
      <w:r w:rsidRPr="00201D16">
        <w:rPr>
          <w:sz w:val="16"/>
        </w:rPr>
        <w:t xml:space="preserve"> </w:t>
      </w:r>
      <w:r w:rsidRPr="000B60DF">
        <w:rPr>
          <w:rStyle w:val="StyleBoldUnderline"/>
          <w:highlight w:val="yellow"/>
        </w:rPr>
        <w:t>Republicans</w:t>
      </w:r>
      <w:r w:rsidRPr="00201D16">
        <w:rPr>
          <w:sz w:val="16"/>
        </w:rPr>
        <w:t xml:space="preserve"> in the House of Representatives </w:t>
      </w:r>
      <w:r w:rsidRPr="000B60DF">
        <w:rPr>
          <w:rStyle w:val="StyleBoldUnderline"/>
          <w:highlight w:val="yellow"/>
        </w:rPr>
        <w:t>are questioning</w:t>
      </w:r>
      <w:r w:rsidRPr="00201D16">
        <w:rPr>
          <w:sz w:val="16"/>
        </w:rPr>
        <w:t xml:space="preserve"> a core element of the immigration plan: </w:t>
      </w:r>
      <w:r w:rsidRPr="000B60DF">
        <w:rPr>
          <w:rStyle w:val="StyleBoldUnderline"/>
          <w:highlight w:val="yellow"/>
        </w:rPr>
        <w:t>a path to citizenship</w:t>
      </w:r>
      <w:r w:rsidRPr="000B60DF">
        <w:rPr>
          <w:rStyle w:val="StyleBoldUnderline"/>
        </w:rPr>
        <w:t xml:space="preserve"> </w:t>
      </w:r>
      <w:r w:rsidRPr="00201D16">
        <w:rPr>
          <w:sz w:val="16"/>
        </w:rPr>
        <w:t>for undocumented residents, most of them Hispanic, who are already in the United States.</w:t>
      </w:r>
      <w:r w:rsidRPr="009C2A62">
        <w:rPr>
          <w:sz w:val="12"/>
        </w:rPr>
        <w:t>¶</w:t>
      </w:r>
      <w:r w:rsidRPr="00201D16">
        <w:rPr>
          <w:sz w:val="16"/>
        </w:rPr>
        <w:t xml:space="preserve"> Bob Goodlatte, Republican chairman of the Judiciary Committee, raised the possibility of a "middle ground" between the current U.S. policy of deporting illegals and of placing them on a path to citizenship, as Obama demands.</w:t>
      </w:r>
      <w:r w:rsidRPr="009C2A62">
        <w:rPr>
          <w:sz w:val="12"/>
        </w:rPr>
        <w:t>¶</w:t>
      </w:r>
      <w:r w:rsidRPr="00201D16">
        <w:rPr>
          <w:sz w:val="16"/>
        </w:rPr>
        <w:t xml:space="preserve"> "Are there options to consider between the extremes of mass deportation and pathway to citizenship?" the Virginia lawmaker asked during a session on immigration reform.</w:t>
      </w:r>
      <w:r w:rsidRPr="009C2A62">
        <w:rPr>
          <w:sz w:val="12"/>
        </w:rPr>
        <w:t>¶</w:t>
      </w:r>
      <w:r w:rsidRPr="00201D16">
        <w:rPr>
          <w:sz w:val="16"/>
        </w:rPr>
        <w:t xml:space="preserve"> Any </w:t>
      </w:r>
      <w:r w:rsidRPr="000B60DF">
        <w:rPr>
          <w:rStyle w:val="StyleBoldUnderline"/>
          <w:highlight w:val="yellow"/>
        </w:rPr>
        <w:t>challenge to</w:t>
      </w:r>
      <w:r w:rsidRPr="00201D16">
        <w:rPr>
          <w:sz w:val="16"/>
        </w:rPr>
        <w:t xml:space="preserve"> the Democrats' goal of providing a route to </w:t>
      </w:r>
      <w:r w:rsidRPr="000B60DF">
        <w:rPr>
          <w:rStyle w:val="StyleBoldUnderline"/>
          <w:highlight w:val="yellow"/>
        </w:rPr>
        <w:t xml:space="preserve">citizenship might </w:t>
      </w:r>
      <w:r w:rsidRPr="000B60DF">
        <w:rPr>
          <w:rStyle w:val="Emphasis"/>
          <w:highlight w:val="yellow"/>
        </w:rPr>
        <w:t>derail reform</w:t>
      </w:r>
      <w:r w:rsidRPr="00201D16">
        <w:rPr>
          <w:sz w:val="16"/>
        </w:rPr>
        <w:t xml:space="preserve"> </w:t>
      </w:r>
      <w:r w:rsidRPr="000B60DF">
        <w:rPr>
          <w:rStyle w:val="StyleBoldUnderline"/>
          <w:highlight w:val="yellow"/>
        </w:rPr>
        <w:t xml:space="preserve">at a time when </w:t>
      </w:r>
      <w:r w:rsidRPr="000B60DF">
        <w:rPr>
          <w:rStyle w:val="Emphasis"/>
          <w:highlight w:val="yellow"/>
        </w:rPr>
        <w:t>other divisive issues</w:t>
      </w:r>
      <w:r w:rsidRPr="000B60DF">
        <w:rPr>
          <w:rStyle w:val="StyleBoldUnderline"/>
          <w:highlight w:val="yellow"/>
        </w:rPr>
        <w:t xml:space="preserve"> like gun control and deficit reduction share the legislative agenda</w:t>
      </w:r>
      <w:r w:rsidRPr="00201D16">
        <w:rPr>
          <w:sz w:val="16"/>
        </w:rPr>
        <w:t>.</w:t>
      </w:r>
    </w:p>
    <w:p w:rsidR="00632517" w:rsidRDefault="00632517" w:rsidP="00632517">
      <w:pPr>
        <w:pStyle w:val="Heading4"/>
      </w:pPr>
      <w:r>
        <w:t xml:space="preserve"> (--) FIAT solves the link:  Congress won’t backlash against itself.</w:t>
      </w:r>
    </w:p>
    <w:p w:rsidR="00632517" w:rsidRDefault="00632517" w:rsidP="00632517">
      <w:pPr>
        <w:pStyle w:val="Heading4"/>
      </w:pPr>
      <w:r>
        <w:t>(--) Gun control thumps the link:</w:t>
      </w:r>
    </w:p>
    <w:p w:rsidR="00632517" w:rsidRPr="00375360" w:rsidRDefault="00632517" w:rsidP="00632517">
      <w:pPr>
        <w:ind w:left="720"/>
      </w:pPr>
      <w:r w:rsidRPr="00375360">
        <w:t xml:space="preserve">Mark R. </w:t>
      </w:r>
      <w:r w:rsidRPr="00375360">
        <w:rPr>
          <w:rStyle w:val="StyleStyleBold12pt"/>
        </w:rPr>
        <w:t>Kennedy, 1/15/2013</w:t>
      </w:r>
      <w:r w:rsidRPr="00375360">
        <w:t xml:space="preserve"> (Professor of political management @ George Washington University, “My Immigration Reform Prediction: Late and Light,” </w:t>
      </w:r>
      <w:hyperlink r:id="rId248" w:history="1">
        <w:r w:rsidRPr="002036B3">
          <w:rPr>
            <w:rStyle w:val="Hyperlink"/>
          </w:rPr>
          <w:t>http://www.huffingtonpost.com/mark-r-kennedy/immigration-reform_b_2426718.html</w:t>
        </w:r>
      </w:hyperlink>
      <w:r>
        <w:t xml:space="preserve">, </w:t>
      </w:r>
      <w:r w:rsidRPr="00375360">
        <w:t>Accessed 1/23/2013, rwg)</w:t>
      </w:r>
    </w:p>
    <w:p w:rsidR="00632517" w:rsidRPr="00C903DA" w:rsidRDefault="00632517" w:rsidP="00632517">
      <w:pPr>
        <w:rPr>
          <w:rStyle w:val="StyleBoldUnderline"/>
        </w:rPr>
      </w:pPr>
      <w:r w:rsidRPr="00C903DA">
        <w:rPr>
          <w:sz w:val="16"/>
        </w:rPr>
        <w:t xml:space="preserve">Lack of focus: </w:t>
      </w:r>
      <w:r w:rsidRPr="00C903DA">
        <w:rPr>
          <w:rStyle w:val="StyleBoldUnderline"/>
          <w:highlight w:val="yellow"/>
        </w:rPr>
        <w:t xml:space="preserve">In order to really drive the direction of a major reform effort, a president must prioritize and </w:t>
      </w:r>
      <w:r w:rsidRPr="00C903DA">
        <w:rPr>
          <w:rStyle w:val="Emphasis"/>
          <w:highlight w:val="yellow"/>
        </w:rPr>
        <w:t>avoid cluttering the playing field</w:t>
      </w:r>
      <w:r w:rsidRPr="00C903DA">
        <w:rPr>
          <w:rStyle w:val="StyleBoldUnderline"/>
        </w:rPr>
        <w:t xml:space="preserve"> </w:t>
      </w:r>
      <w:r w:rsidRPr="00C903DA">
        <w:rPr>
          <w:rStyle w:val="StyleBoldUnderline"/>
          <w:highlight w:val="yellow"/>
        </w:rPr>
        <w:t xml:space="preserve">with </w:t>
      </w:r>
      <w:r w:rsidRPr="00C903DA">
        <w:rPr>
          <w:rStyle w:val="Emphasis"/>
          <w:highlight w:val="yellow"/>
        </w:rPr>
        <w:t>numerous other initiatives</w:t>
      </w:r>
      <w:r w:rsidRPr="00C903DA">
        <w:rPr>
          <w:rStyle w:val="StyleBoldUnderline"/>
          <w:highlight w:val="yellow"/>
        </w:rPr>
        <w:t xml:space="preserve"> at the same time</w:t>
      </w:r>
      <w:r w:rsidRPr="00C903DA">
        <w:rPr>
          <w:sz w:val="16"/>
        </w:rPr>
        <w:t xml:space="preserve">. In his first inaugural address President Obama laid out a broad agenda but failed to achieve results until he narrowed his focus to health-care reform. </w:t>
      </w:r>
      <w:r w:rsidRPr="00C903DA">
        <w:rPr>
          <w:rStyle w:val="StyleBoldUnderline"/>
          <w:highlight w:val="yellow"/>
        </w:rPr>
        <w:t xml:space="preserve">Clearly energy, </w:t>
      </w:r>
      <w:r w:rsidRPr="009540B2">
        <w:rPr>
          <w:rStyle w:val="Emphasis"/>
          <w:highlight w:val="yellow"/>
        </w:rPr>
        <w:t>immigration</w:t>
      </w:r>
      <w:r w:rsidRPr="00C903DA">
        <w:rPr>
          <w:rStyle w:val="StyleBoldUnderline"/>
          <w:highlight w:val="yellow"/>
        </w:rPr>
        <w:t xml:space="preserve"> and tax reform legislation are all desperately needed, but all cannot be done at once. Adding </w:t>
      </w:r>
      <w:r w:rsidRPr="009540B2">
        <w:rPr>
          <w:rStyle w:val="Emphasis"/>
          <w:highlight w:val="yellow"/>
        </w:rPr>
        <w:t>gun reform</w:t>
      </w:r>
      <w:r w:rsidRPr="00C903DA">
        <w:rPr>
          <w:rStyle w:val="StyleBoldUnderline"/>
          <w:highlight w:val="yellow"/>
        </w:rPr>
        <w:t xml:space="preserve"> to the mix, regardless of its merits, will </w:t>
      </w:r>
      <w:r w:rsidRPr="00C903DA">
        <w:rPr>
          <w:rStyle w:val="Emphasis"/>
          <w:highlight w:val="yellow"/>
        </w:rPr>
        <w:t>decrease the likelihood of action on other priorities</w:t>
      </w:r>
      <w:r w:rsidRPr="00C903DA">
        <w:rPr>
          <w:rStyle w:val="StyleBoldUnderline"/>
          <w:highlight w:val="yellow"/>
        </w:rPr>
        <w:t xml:space="preserve"> and will elevate the level of partisan rancor.</w:t>
      </w:r>
    </w:p>
    <w:p w:rsidR="00632517" w:rsidRDefault="00632517" w:rsidP="00632517">
      <w:pPr>
        <w:pStyle w:val="Heading4"/>
      </w:pPr>
      <w:r>
        <w:t>(--) Obama isn’t using political capital anymore—he’s going around Republicans:</w:t>
      </w:r>
    </w:p>
    <w:p w:rsidR="00632517" w:rsidRPr="00B13DF9" w:rsidRDefault="00632517" w:rsidP="00632517">
      <w:pPr>
        <w:ind w:left="720"/>
      </w:pPr>
      <w:r w:rsidRPr="00B13DF9">
        <w:t xml:space="preserve">Sam </w:t>
      </w:r>
      <w:r w:rsidRPr="00B13DF9">
        <w:rPr>
          <w:rStyle w:val="StyleStyleBold12pt"/>
        </w:rPr>
        <w:t>Stein, 1/21/2013</w:t>
      </w:r>
      <w:r w:rsidRPr="00B13DF9">
        <w:t xml:space="preserve"> (staff writer, “Obama's Post-Partisan Promise Mellows Amid First Term Gridlock,” </w:t>
      </w:r>
      <w:hyperlink r:id="rId249" w:history="1">
        <w:r w:rsidRPr="00B13DF9">
          <w:rPr>
            <w:rStyle w:val="Hyperlink"/>
          </w:rPr>
          <w:t>http://www.huffingtonpost.com/2013/01/21/obama-post-partisan-promise_n_2490700.html?utm_hp_ref=the-road-forward</w:t>
        </w:r>
      </w:hyperlink>
      <w:r w:rsidRPr="00B13DF9">
        <w:t>, Accessed 1/23/2013, rwg)</w:t>
      </w:r>
    </w:p>
    <w:p w:rsidR="00632517" w:rsidRDefault="00632517" w:rsidP="00632517">
      <w:pPr>
        <w:rPr>
          <w:sz w:val="16"/>
        </w:rPr>
      </w:pPr>
      <w:r w:rsidRPr="00B13DF9">
        <w:rPr>
          <w:sz w:val="16"/>
        </w:rPr>
        <w:t xml:space="preserve">But gridlock has a way of grinding down even the most idealistic soul. </w:t>
      </w:r>
      <w:r w:rsidRPr="00B13DF9">
        <w:rPr>
          <w:rStyle w:val="StyleBoldUnderline"/>
          <w:highlight w:val="yellow"/>
        </w:rPr>
        <w:t xml:space="preserve">During Obama's first term, Republicans rebuffed the president time and again. Eventually, the president's aides concluded that more could be done </w:t>
      </w:r>
      <w:r w:rsidRPr="00B13DF9">
        <w:rPr>
          <w:rStyle w:val="Emphasis"/>
          <w:highlight w:val="yellow"/>
        </w:rPr>
        <w:t>working around or against Congress</w:t>
      </w:r>
      <w:r w:rsidRPr="00B13DF9">
        <w:rPr>
          <w:rStyle w:val="StyleBoldUnderline"/>
          <w:highlight w:val="yellow"/>
        </w:rPr>
        <w:t>, rather than with it</w:t>
      </w:r>
      <w:r w:rsidRPr="00B13DF9">
        <w:rPr>
          <w:sz w:val="16"/>
        </w:rPr>
        <w:t>.</w:t>
      </w:r>
      <w:r w:rsidRPr="00B13DF9">
        <w:rPr>
          <w:sz w:val="12"/>
        </w:rPr>
        <w:t>¶</w:t>
      </w:r>
      <w:r w:rsidRPr="00B13DF9">
        <w:rPr>
          <w:sz w:val="16"/>
        </w:rPr>
        <w:t xml:space="preserve"> </w:t>
      </w:r>
      <w:r w:rsidRPr="00B13DF9">
        <w:rPr>
          <w:rStyle w:val="StyleBoldUnderline"/>
          <w:highlight w:val="yellow"/>
        </w:rPr>
        <w:t>The seeds of that approach -- which involve barnstorming outside the Beltway,</w:t>
      </w:r>
      <w:r w:rsidRPr="00B13DF9">
        <w:rPr>
          <w:sz w:val="16"/>
        </w:rPr>
        <w:t xml:space="preserve"> urging voters to pressure elected officials, and taking harder lines for negotiations -- were planted during the payroll tax cut fight in early 2012 and </w:t>
      </w:r>
      <w:r w:rsidRPr="00B13DF9">
        <w:rPr>
          <w:rStyle w:val="StyleBoldUnderline"/>
          <w:highlight w:val="yellow"/>
        </w:rPr>
        <w:t>bloomed during the fiscal cliff standoff at year's end. With high-stakes budget fights over the debt ceiling, government funding, and sequestration coming in the first few months of 2013, the more combative Obama will be front and center once more</w:t>
      </w:r>
      <w:r w:rsidRPr="00B13DF9">
        <w:rPr>
          <w:sz w:val="16"/>
        </w:rPr>
        <w:t>.</w:t>
      </w:r>
      <w:r w:rsidRPr="00B13DF9">
        <w:rPr>
          <w:sz w:val="12"/>
        </w:rPr>
        <w:t>¶</w:t>
      </w:r>
      <w:r w:rsidRPr="00B13DF9">
        <w:rPr>
          <w:sz w:val="16"/>
        </w:rPr>
        <w:t xml:space="preserve"> "</w:t>
      </w:r>
      <w:r w:rsidRPr="00B13DF9">
        <w:rPr>
          <w:rStyle w:val="StyleBoldUnderline"/>
          <w:highlight w:val="yellow"/>
        </w:rPr>
        <w:t>The president took the case directly to the American people and involved them more fully in the discussion</w:t>
      </w:r>
      <w:r w:rsidRPr="00B13DF9">
        <w:rPr>
          <w:sz w:val="16"/>
        </w:rPr>
        <w:t>," Axelrod said of the payroll tax cut and fiscal cliff fights. "I do think that was a significant change and one that is still very much available to the president. Not just available to him. I think he is convinced that is essential going forward."</w:t>
      </w:r>
    </w:p>
    <w:p w:rsidR="00632517" w:rsidRDefault="00632517" w:rsidP="00632517">
      <w:pPr>
        <w:pStyle w:val="Heading4"/>
      </w:pPr>
      <w:r>
        <w:t>(--) Past failures to pass immigration reform deny the impact.</w:t>
      </w:r>
    </w:p>
    <w:p w:rsidR="00632517" w:rsidRDefault="00632517" w:rsidP="00632517">
      <w:pPr>
        <w:pStyle w:val="Heading4"/>
      </w:pPr>
      <w:r>
        <w:t>(--) Forcing controversial fights key to Obama’s agenda—the alt is gridlock</w:t>
      </w:r>
    </w:p>
    <w:p w:rsidR="00632517" w:rsidRDefault="00632517" w:rsidP="00632517">
      <w:pPr>
        <w:ind w:left="720"/>
      </w:pPr>
      <w:r w:rsidRPr="00AA3F86">
        <w:t xml:space="preserve">John </w:t>
      </w:r>
      <w:r w:rsidRPr="00A15F41">
        <w:rPr>
          <w:rStyle w:val="StyleStyleBold12pt"/>
        </w:rPr>
        <w:t>Dickerson</w:t>
      </w:r>
      <w:r w:rsidRPr="00AA3F86">
        <w:t>,</w:t>
      </w:r>
      <w:r>
        <w:t xml:space="preserve"> Slate,</w:t>
      </w:r>
      <w:r w:rsidRPr="00AA3F86">
        <w:t xml:space="preserve"> </w:t>
      </w:r>
      <w:r w:rsidRPr="00A15F41">
        <w:rPr>
          <w:rStyle w:val="StyleStyleBold12pt"/>
        </w:rPr>
        <w:t xml:space="preserve">1/18/13, </w:t>
      </w:r>
      <w:r w:rsidRPr="00AA3F86">
        <w:t xml:space="preserve">Go for the Throat!, </w:t>
      </w:r>
      <w:hyperlink r:id="rId250" w:history="1">
        <w:r w:rsidRPr="00A173C9">
          <w:rPr>
            <w:rStyle w:val="Hyperlink"/>
          </w:rPr>
          <w:t>www.slate.com/articles/news_and_politics/politics/2013/01/barack_obama_s_second_inaugural_address_the_president_should_declare_war.single.html</w:t>
        </w:r>
      </w:hyperlink>
      <w:r>
        <w:t>, CMR</w:t>
      </w:r>
    </w:p>
    <w:p w:rsidR="00632517" w:rsidRPr="002D6A07" w:rsidRDefault="00632517" w:rsidP="00632517">
      <w:pPr>
        <w:rPr>
          <w:sz w:val="16"/>
        </w:rPr>
      </w:pPr>
      <w:r w:rsidRPr="002D6A07">
        <w:rPr>
          <w:sz w:val="16"/>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AB0465">
        <w:rPr>
          <w:rStyle w:val="StyleBoldUnderline"/>
        </w:rPr>
        <w:t>Gridlock</w:t>
      </w:r>
      <w:r w:rsidRPr="002D6A07">
        <w:rPr>
          <w:sz w:val="16"/>
        </w:rPr>
        <w:t xml:space="preserve"> over the fiscal cliff </w:t>
      </w:r>
      <w:r w:rsidRPr="00AB0465">
        <w:rPr>
          <w:rStyle w:val="StyleBoldUnderline"/>
        </w:rPr>
        <w:t>preceded</w:t>
      </w:r>
      <w:r w:rsidRPr="002D6A07">
        <w:rPr>
          <w:sz w:val="16"/>
        </w:rPr>
        <w:t xml:space="preserve"> it and </w:t>
      </w:r>
      <w:r w:rsidRPr="00AB0465">
        <w:rPr>
          <w:rStyle w:val="StyleBoldUnderline"/>
        </w:rPr>
        <w:t>gridlock</w:t>
      </w:r>
      <w:r w:rsidRPr="002D6A07">
        <w:rPr>
          <w:sz w:val="16"/>
        </w:rPr>
        <w:t xml:space="preserve"> over the debt limit, sequester, and budget will follow</w:t>
      </w:r>
      <w:r w:rsidRPr="00403C7B">
        <w:rPr>
          <w:sz w:val="16"/>
        </w:rPr>
        <w:t xml:space="preserve">. After the election, </w:t>
      </w:r>
      <w:r w:rsidRPr="00403C7B">
        <w:rPr>
          <w:rStyle w:val="StyleBoldUnderline"/>
        </w:rPr>
        <w:t>the same people are in power in all the branches of government and they don't get along. There's no indication that</w:t>
      </w:r>
      <w:r w:rsidRPr="00403C7B">
        <w:rPr>
          <w:sz w:val="16"/>
        </w:rPr>
        <w:t xml:space="preserve"> the president's </w:t>
      </w:r>
      <w:r w:rsidRPr="00403C7B">
        <w:rPr>
          <w:rStyle w:val="StyleBoldUnderline"/>
        </w:rPr>
        <w:t>clashes with</w:t>
      </w:r>
      <w:r w:rsidRPr="00403C7B">
        <w:rPr>
          <w:sz w:val="16"/>
        </w:rPr>
        <w:t xml:space="preserve"> House Republicans </w:t>
      </w:r>
      <w:r w:rsidRPr="00403C7B">
        <w:rPr>
          <w:rStyle w:val="StyleBoldUnderline"/>
        </w:rPr>
        <w:t>will end soon</w:t>
      </w:r>
      <w:r w:rsidRPr="00403C7B">
        <w:rPr>
          <w:sz w:val="16"/>
        </w:rPr>
        <w:t>. Inaugural speeches are supposed to be huge and stirring. Presidents haul our heroes onstage, from George Washington to Martin Luther King Jr. George W. Bush brought the Liberty</w:t>
      </w:r>
      <w:r w:rsidRPr="002D6A07">
        <w:rPr>
          <w:sz w:val="16"/>
        </w:rPr>
        <w:t xml:space="preserve">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762DBB">
        <w:rPr>
          <w:rStyle w:val="StyleBoldUnderline"/>
          <w:highlight w:val="yellow"/>
        </w:rPr>
        <w:t>The challenge for</w:t>
      </w:r>
      <w:r w:rsidRPr="002D6A07">
        <w:rPr>
          <w:sz w:val="16"/>
        </w:rPr>
        <w:t xml:space="preserve"> President </w:t>
      </w:r>
      <w:r w:rsidRPr="00762DBB">
        <w:rPr>
          <w:rStyle w:val="StyleBoldUnderline"/>
          <w:highlight w:val="yellow"/>
        </w:rPr>
        <w:t>Obama’s</w:t>
      </w:r>
      <w:r w:rsidRPr="002D6A07">
        <w:rPr>
          <w:sz w:val="16"/>
        </w:rPr>
        <w:t xml:space="preserve"> speech is the challenge of his </w:t>
      </w:r>
      <w:r w:rsidRPr="00762DBB">
        <w:rPr>
          <w:rStyle w:val="StyleBoldUnderline"/>
          <w:highlight w:val="yellow"/>
        </w:rPr>
        <w:t>second term:</w:t>
      </w:r>
      <w:r w:rsidRPr="00AB0465">
        <w:rPr>
          <w:rStyle w:val="StyleBoldUnderline"/>
        </w:rPr>
        <w:t xml:space="preserve"> </w:t>
      </w:r>
      <w:r w:rsidRPr="00762DBB">
        <w:rPr>
          <w:rStyle w:val="StyleBoldUnderline"/>
          <w:highlight w:val="yellow"/>
        </w:rPr>
        <w:t>how to be great when the environment stinks</w:t>
      </w:r>
      <w:r w:rsidRPr="00AB0465">
        <w:rPr>
          <w:rStyle w:val="StyleBoldUnderline"/>
        </w:rPr>
        <w:t>. Enhancing the president’s legacy requires</w:t>
      </w:r>
      <w:r w:rsidRPr="002D6A07">
        <w:rPr>
          <w:sz w:val="16"/>
        </w:rPr>
        <w:t xml:space="preserve"> something </w:t>
      </w:r>
      <w:r w:rsidRPr="00AB0465">
        <w:rPr>
          <w:rStyle w:val="Emphasis"/>
        </w:rPr>
        <w:t>more than</w:t>
      </w:r>
      <w:r w:rsidRPr="002D6A07">
        <w:rPr>
          <w:sz w:val="16"/>
        </w:rPr>
        <w:t xml:space="preserve"> simply the clever application of </w:t>
      </w:r>
      <w:r w:rsidRPr="00AB0465">
        <w:rPr>
          <w:rStyle w:val="Emphasis"/>
        </w:rPr>
        <w:t>predictable stratagems</w:t>
      </w:r>
      <w:r w:rsidRPr="002D6A07">
        <w:rPr>
          <w:sz w:val="16"/>
        </w:rPr>
        <w:t xml:space="preserve">. Washington’s </w:t>
      </w:r>
      <w:r w:rsidRPr="00AB0465">
        <w:rPr>
          <w:rStyle w:val="StyleBoldUnderline"/>
        </w:rPr>
        <w:t>partisan rancor</w:t>
      </w:r>
      <w:r w:rsidRPr="002D6A07">
        <w:rPr>
          <w:sz w:val="16"/>
        </w:rPr>
        <w:t xml:space="preserve">, the size of the problems facing government, </w:t>
      </w:r>
      <w:r w:rsidRPr="00AB0465">
        <w:rPr>
          <w:rStyle w:val="StyleBoldUnderline"/>
        </w:rPr>
        <w:t xml:space="preserve">and the limited amount of time before Obama is a lame duck all point to a single conclusion: </w:t>
      </w:r>
      <w:r w:rsidRPr="00762DBB">
        <w:rPr>
          <w:rStyle w:val="StyleBoldUnderline"/>
          <w:highlight w:val="yellow"/>
        </w:rPr>
        <w:t>The president</w:t>
      </w:r>
      <w:r w:rsidRPr="002D6A07">
        <w:rPr>
          <w:sz w:val="16"/>
        </w:rPr>
        <w:t xml:space="preserve"> who came into office speaking in lofty terms about bipartisanship and cooperation </w:t>
      </w:r>
      <w:r w:rsidRPr="00762DBB">
        <w:rPr>
          <w:rStyle w:val="StyleBoldUnderline"/>
          <w:highlight w:val="yellow"/>
        </w:rPr>
        <w:t>can only cement his legacy</w:t>
      </w:r>
      <w:r w:rsidRPr="00AB0465">
        <w:rPr>
          <w:rStyle w:val="StyleBoldUnderline"/>
        </w:rPr>
        <w:t xml:space="preserve"> </w:t>
      </w:r>
      <w:r w:rsidRPr="00762DBB">
        <w:rPr>
          <w:rStyle w:val="Emphasis"/>
          <w:highlight w:val="yellow"/>
        </w:rPr>
        <w:t>if he destroys the GOP</w:t>
      </w:r>
      <w:r w:rsidRPr="002D6A07">
        <w:rPr>
          <w:sz w:val="16"/>
        </w:rPr>
        <w:t xml:space="preserve">. If he wants to transform American politics, </w:t>
      </w:r>
      <w:r w:rsidRPr="00762DBB">
        <w:rPr>
          <w:rStyle w:val="Emphasis"/>
          <w:highlight w:val="yellow"/>
        </w:rPr>
        <w:t>he must go for the throa</w:t>
      </w:r>
      <w:r w:rsidRPr="00AB0465">
        <w:rPr>
          <w:rStyle w:val="Emphasis"/>
        </w:rPr>
        <w:t>t</w:t>
      </w:r>
      <w:r w:rsidRPr="002D6A07">
        <w:rPr>
          <w:sz w:val="16"/>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762DBB">
        <w:rPr>
          <w:rStyle w:val="StyleBoldUnderline"/>
          <w:highlight w:val="yellow"/>
        </w:rPr>
        <w:t>Obama</w:t>
      </w:r>
      <w:r w:rsidRPr="002D6A07">
        <w:rPr>
          <w:sz w:val="16"/>
        </w:rPr>
        <w:t xml:space="preserve"> of the first administration </w:t>
      </w:r>
      <w:r w:rsidRPr="00762DBB">
        <w:rPr>
          <w:rStyle w:val="StyleBoldUnderline"/>
          <w:highlight w:val="yellow"/>
        </w:rPr>
        <w:t>might have approached the task by</w:t>
      </w:r>
      <w:r w:rsidRPr="00AB0465">
        <w:rPr>
          <w:rStyle w:val="StyleBoldUnderline"/>
        </w:rPr>
        <w:t xml:space="preserve"> </w:t>
      </w:r>
      <w:r w:rsidRPr="00762DBB">
        <w:rPr>
          <w:rStyle w:val="StyleBoldUnderline"/>
          <w:highlight w:val="yellow"/>
        </w:rPr>
        <w:t>finding</w:t>
      </w:r>
      <w:r w:rsidRPr="002D6A07">
        <w:rPr>
          <w:sz w:val="16"/>
        </w:rPr>
        <w:t xml:space="preserve"> some </w:t>
      </w:r>
      <w:r w:rsidRPr="00762DBB">
        <w:rPr>
          <w:rStyle w:val="StyleBoldUnderline"/>
          <w:highlight w:val="yellow"/>
        </w:rPr>
        <w:t>Republicans to deal with</w:t>
      </w:r>
      <w:r w:rsidRPr="00AB0465">
        <w:rPr>
          <w:rStyle w:val="StyleBoldUnderline"/>
        </w:rPr>
        <w:t xml:space="preserve"> </w:t>
      </w:r>
      <w:r w:rsidRPr="00762DBB">
        <w:rPr>
          <w:rStyle w:val="StyleBoldUnderline"/>
          <w:highlight w:val="yellow"/>
        </w:rPr>
        <w:t>and</w:t>
      </w:r>
      <w:r w:rsidRPr="002D6A07">
        <w:rPr>
          <w:sz w:val="16"/>
        </w:rPr>
        <w:t xml:space="preserve"> then start agreeing to some of their demands in hope that he would </w:t>
      </w:r>
      <w:r w:rsidRPr="00762DBB">
        <w:rPr>
          <w:rStyle w:val="StyleBoldUnderline"/>
          <w:highlight w:val="yellow"/>
        </w:rPr>
        <w:t>win</w:t>
      </w:r>
      <w:r w:rsidRPr="00AB0465">
        <w:rPr>
          <w:rStyle w:val="StyleBoldUnderline"/>
        </w:rPr>
        <w:t xml:space="preserve"> some of </w:t>
      </w:r>
      <w:r w:rsidRPr="00762DBB">
        <w:rPr>
          <w:rStyle w:val="StyleBoldUnderline"/>
          <w:highlight w:val="yellow"/>
        </w:rPr>
        <w:t>their votes</w:t>
      </w:r>
      <w:r w:rsidRPr="002D6A07">
        <w:rPr>
          <w:sz w:val="16"/>
        </w:rPr>
        <w:t xml:space="preserve">. It's the traditional approach. Perhaps he could add a good deal more schmoozing with lawmakers, too. </w:t>
      </w:r>
      <w:r w:rsidRPr="00762DBB">
        <w:rPr>
          <w:rStyle w:val="Emphasis"/>
          <w:highlight w:val="yellow"/>
        </w:rPr>
        <w:t>That's the old way. He</w:t>
      </w:r>
      <w:r w:rsidRPr="00AB0465">
        <w:rPr>
          <w:rStyle w:val="Emphasis"/>
        </w:rPr>
        <w:t xml:space="preserve"> has </w:t>
      </w:r>
      <w:r w:rsidRPr="00762DBB">
        <w:rPr>
          <w:rStyle w:val="Emphasis"/>
          <w:highlight w:val="yellow"/>
        </w:rPr>
        <w:t>abandoned that.</w:t>
      </w:r>
      <w:r w:rsidRPr="002D6A07">
        <w:rPr>
          <w:sz w:val="16"/>
        </w:rPr>
        <w:t xml:space="preserve"> </w:t>
      </w:r>
      <w:r w:rsidRPr="00AB0465">
        <w:rPr>
          <w:rStyle w:val="StyleBoldUnderline"/>
        </w:rPr>
        <w:t>He doesn't think it will work</w:t>
      </w:r>
      <w:r w:rsidRPr="002D6A07">
        <w:rPr>
          <w:sz w:val="16"/>
        </w:rPr>
        <w:t xml:space="preserve"> and </w:t>
      </w:r>
      <w:r w:rsidRPr="00AB0465">
        <w:rPr>
          <w:rStyle w:val="StyleBoldUnderline"/>
        </w:rPr>
        <w:t xml:space="preserve">he doesn't have the time. </w:t>
      </w:r>
      <w:r w:rsidRPr="002D6A07">
        <w:rPr>
          <w:sz w:val="16"/>
        </w:rPr>
        <w:t xml:space="preserve">As Obama explained in his last press conference, he thinks the </w:t>
      </w:r>
      <w:r w:rsidRPr="00762DBB">
        <w:rPr>
          <w:rStyle w:val="Emphasis"/>
          <w:highlight w:val="yellow"/>
        </w:rPr>
        <w:t>Republicans are dead set on opposing him</w:t>
      </w:r>
      <w:r w:rsidRPr="002D6A07">
        <w:rPr>
          <w:sz w:val="16"/>
        </w:rPr>
        <w:t xml:space="preserve">. </w:t>
      </w:r>
      <w:r w:rsidRPr="00762DBB">
        <w:rPr>
          <w:rStyle w:val="StyleBoldUnderline"/>
          <w:highlight w:val="yellow"/>
        </w:rPr>
        <w:t>They cannot be unchained by schmoozing</w:t>
      </w:r>
      <w:r w:rsidRPr="002D6A07">
        <w:rPr>
          <w:sz w:val="16"/>
        </w:rPr>
        <w:t xml:space="preserve">. </w:t>
      </w:r>
      <w:r w:rsidRPr="00762DBB">
        <w:rPr>
          <w:rStyle w:val="StyleBoldUnderline"/>
          <w:highlight w:val="yellow"/>
        </w:rPr>
        <w:t>Even if Obama were wrong</w:t>
      </w:r>
      <w:r w:rsidRPr="00AB0465">
        <w:rPr>
          <w:rStyle w:val="StyleBoldUnderline"/>
        </w:rPr>
        <w:t xml:space="preserve"> about Republican intransigence, other </w:t>
      </w:r>
      <w:r w:rsidRPr="00762DBB">
        <w:rPr>
          <w:rStyle w:val="StyleBoldUnderline"/>
          <w:highlight w:val="yellow"/>
        </w:rPr>
        <w:t>constraints will</w:t>
      </w:r>
      <w:r w:rsidRPr="00AB0465">
        <w:rPr>
          <w:rStyle w:val="StyleBoldUnderline"/>
        </w:rPr>
        <w:t xml:space="preserve"> </w:t>
      </w:r>
      <w:r w:rsidRPr="00762DBB">
        <w:rPr>
          <w:rStyle w:val="StyleBoldUnderline"/>
          <w:highlight w:val="yellow"/>
        </w:rPr>
        <w:t>limit</w:t>
      </w:r>
      <w:r w:rsidRPr="00AB0465">
        <w:rPr>
          <w:rStyle w:val="StyleBoldUnderline"/>
        </w:rPr>
        <w:t xml:space="preserve"> the chance for </w:t>
      </w:r>
      <w:r w:rsidRPr="00762DBB">
        <w:rPr>
          <w:rStyle w:val="StyleBoldUnderline"/>
          <w:highlight w:val="yellow"/>
        </w:rPr>
        <w:t>cooperation</w:t>
      </w:r>
      <w:r w:rsidRPr="002D6A07">
        <w:rPr>
          <w:sz w:val="16"/>
        </w:rPr>
        <w:t xml:space="preserve">. </w:t>
      </w:r>
      <w:r w:rsidRPr="00AB0465">
        <w:rPr>
          <w:rStyle w:val="StyleBoldUnderline"/>
        </w:rPr>
        <w:t>Republican lawmakers worried about primary challenges</w:t>
      </w:r>
      <w:r w:rsidRPr="002D6A07">
        <w:rPr>
          <w:sz w:val="16"/>
        </w:rPr>
        <w:t xml:space="preserve"> in 2014 </w:t>
      </w:r>
      <w:r w:rsidRPr="00AB0465">
        <w:rPr>
          <w:rStyle w:val="StyleBoldUnderline"/>
        </w:rPr>
        <w:t xml:space="preserve">are not going to be willing </w:t>
      </w:r>
      <w:r w:rsidRPr="00F44AC9">
        <w:rPr>
          <w:rStyle w:val="StyleBoldUnderline"/>
        </w:rPr>
        <w:t>partners.</w:t>
      </w:r>
      <w:r w:rsidRPr="00F44AC9">
        <w:rPr>
          <w:sz w:val="16"/>
        </w:rPr>
        <w:t xml:space="preserve"> He probably has at most 18 months before people start dropping the lame-duck label in close proximity to his name. </w:t>
      </w:r>
      <w:r w:rsidRPr="00F44AC9">
        <w:rPr>
          <w:rStyle w:val="StyleBoldUnderline"/>
        </w:rPr>
        <w:t>Obama’s only remaining option is to pulverize</w:t>
      </w:r>
      <w:r w:rsidRPr="00F44AC9">
        <w:rPr>
          <w:sz w:val="16"/>
        </w:rPr>
        <w:t xml:space="preserve">. Whether he succeeds in passing legislation or not, given his ambitions, his goal should be to delegitimize his opponents. </w:t>
      </w:r>
      <w:r w:rsidRPr="00762DBB">
        <w:rPr>
          <w:rStyle w:val="StyleBoldUnderline"/>
          <w:highlight w:val="yellow"/>
        </w:rPr>
        <w:t>Through a series of</w:t>
      </w:r>
      <w:r w:rsidRPr="00F44AC9">
        <w:rPr>
          <w:rStyle w:val="StyleBoldUnderline"/>
        </w:rPr>
        <w:t xml:space="preserve"> clarifying </w:t>
      </w:r>
      <w:r w:rsidRPr="00762DBB">
        <w:rPr>
          <w:rStyle w:val="Emphasis"/>
          <w:highlight w:val="yellow"/>
        </w:rPr>
        <w:t>fights over controversial issues</w:t>
      </w:r>
      <w:r w:rsidRPr="00762DBB">
        <w:rPr>
          <w:rStyle w:val="StyleBoldUnderline"/>
          <w:highlight w:val="yellow"/>
        </w:rPr>
        <w:t>, he can force Republicans to</w:t>
      </w:r>
      <w:r w:rsidRPr="00F44AC9">
        <w:rPr>
          <w:sz w:val="16"/>
        </w:rPr>
        <w:t xml:space="preserve"> either side with their coalition's most extreme elements or </w:t>
      </w:r>
      <w:r w:rsidRPr="00762DBB">
        <w:rPr>
          <w:rStyle w:val="StyleBoldUnderline"/>
          <w:highlight w:val="yellow"/>
        </w:rPr>
        <w:t xml:space="preserve">cause a </w:t>
      </w:r>
      <w:r w:rsidRPr="00762DBB">
        <w:rPr>
          <w:rStyle w:val="Emphasis"/>
          <w:highlight w:val="yellow"/>
        </w:rPr>
        <w:t>rift in the party</w:t>
      </w:r>
      <w:r w:rsidRPr="00762DBB">
        <w:rPr>
          <w:rStyle w:val="StyleBoldUnderline"/>
          <w:highlight w:val="yellow"/>
        </w:rPr>
        <w:t xml:space="preserve"> that will leave it</w:t>
      </w:r>
      <w:r w:rsidRPr="002D6A07">
        <w:rPr>
          <w:sz w:val="16"/>
        </w:rPr>
        <w:t xml:space="preserve">, at least temporarily, </w:t>
      </w:r>
      <w:r w:rsidRPr="00762DBB">
        <w:rPr>
          <w:rStyle w:val="StyleBoldUnderline"/>
          <w:highlight w:val="yellow"/>
        </w:rPr>
        <w:t xml:space="preserve">in </w:t>
      </w:r>
      <w:r w:rsidRPr="00762DBB">
        <w:rPr>
          <w:rStyle w:val="Emphasis"/>
          <w:highlight w:val="yellow"/>
        </w:rPr>
        <w:t>disarray</w:t>
      </w:r>
      <w:r w:rsidRPr="00762DBB">
        <w:rPr>
          <w:sz w:val="16"/>
          <w:highlight w:val="yellow"/>
        </w:rPr>
        <w:t>.</w:t>
      </w:r>
      <w:r w:rsidRPr="002D6A07">
        <w:rPr>
          <w:sz w:val="16"/>
        </w:rPr>
        <w:t xml:space="preserve"> </w:t>
      </w:r>
    </w:p>
    <w:p w:rsidR="00632517" w:rsidRDefault="00632517" w:rsidP="00632517">
      <w:pPr>
        <w:pStyle w:val="Heading4"/>
      </w:pPr>
      <w:r>
        <w:t xml:space="preserve"> (--) Uniqueness is empirically denied, all the previous efforts by Bush and Obama to pass immigration reform prove it won’t happen this time.</w:t>
      </w:r>
    </w:p>
    <w:p w:rsidR="00632517" w:rsidRDefault="00632517" w:rsidP="00632517">
      <w:pPr>
        <w:pStyle w:val="Heading4"/>
      </w:pPr>
      <w:r>
        <w:t>(--) Continued fiscal cliff battle thumps the link—sucks the oxygen out of the room for other legislation:</w:t>
      </w:r>
    </w:p>
    <w:p w:rsidR="00632517" w:rsidRPr="00375360" w:rsidRDefault="00632517" w:rsidP="00632517">
      <w:pPr>
        <w:ind w:left="720"/>
      </w:pPr>
      <w:r w:rsidRPr="00375360">
        <w:t xml:space="preserve">Mark R. </w:t>
      </w:r>
      <w:r w:rsidRPr="00375360">
        <w:rPr>
          <w:rStyle w:val="StyleStyleBold12pt"/>
        </w:rPr>
        <w:t>Kennedy, 1/15/2013</w:t>
      </w:r>
      <w:r w:rsidRPr="00375360">
        <w:t xml:space="preserve"> (Professor of political management @ George Washington University, “My Immigration Reform Prediction: Late and Light,” </w:t>
      </w:r>
      <w:hyperlink r:id="rId251" w:history="1">
        <w:r w:rsidRPr="002036B3">
          <w:rPr>
            <w:rStyle w:val="Hyperlink"/>
          </w:rPr>
          <w:t>http://www.huffingtonpost.com/mark-r-kennedy/immigration-reform_b_2426718.html</w:t>
        </w:r>
      </w:hyperlink>
      <w:r>
        <w:t xml:space="preserve">, </w:t>
      </w:r>
      <w:r w:rsidRPr="00375360">
        <w:t>Accessed 1/23/2013, rwg)</w:t>
      </w:r>
    </w:p>
    <w:p w:rsidR="00632517" w:rsidRDefault="00632517" w:rsidP="00632517">
      <w:pPr>
        <w:rPr>
          <w:sz w:val="16"/>
        </w:rPr>
      </w:pPr>
      <w:r w:rsidRPr="00375360">
        <w:rPr>
          <w:rStyle w:val="Emphasis"/>
          <w:highlight w:val="yellow"/>
        </w:rPr>
        <w:t>Continuing fiscal cliff battles</w:t>
      </w:r>
      <w:r w:rsidRPr="00375360">
        <w:rPr>
          <w:rStyle w:val="StyleBoldUnderline"/>
          <w:highlight w:val="yellow"/>
        </w:rPr>
        <w:t>:</w:t>
      </w:r>
      <w:r w:rsidRPr="00375360">
        <w:rPr>
          <w:sz w:val="16"/>
        </w:rPr>
        <w:t xml:space="preserve"> </w:t>
      </w:r>
      <w:r w:rsidRPr="00375360">
        <w:rPr>
          <w:rStyle w:val="StyleBoldUnderline"/>
          <w:highlight w:val="yellow"/>
        </w:rPr>
        <w:t xml:space="preserve">One consequence of not reaching a grand bargain on the fiscal cliff is that it ensures that further contests over how to resolve the nation's ongoing deficits will </w:t>
      </w:r>
      <w:r w:rsidRPr="00C903DA">
        <w:rPr>
          <w:rStyle w:val="Emphasis"/>
          <w:highlight w:val="yellow"/>
        </w:rPr>
        <w:t>suck much of the oxygen out</w:t>
      </w:r>
      <w:r w:rsidRPr="00375360">
        <w:rPr>
          <w:rStyle w:val="StyleBoldUnderline"/>
          <w:highlight w:val="yellow"/>
        </w:rPr>
        <w:t xml:space="preserve"> of the most opportune time slot for legislative action: the period immediately following the president's inaugural address</w:t>
      </w:r>
      <w:r w:rsidRPr="00375360">
        <w:rPr>
          <w:sz w:val="16"/>
        </w:rPr>
        <w:t xml:space="preserve"> and the State of the Union address.</w:t>
      </w:r>
    </w:p>
    <w:p w:rsidR="00632517" w:rsidRDefault="00632517" w:rsidP="00632517">
      <w:pPr>
        <w:pStyle w:val="Heading4"/>
        <w:rPr>
          <w:rStyle w:val="StyleStyleBold12pt"/>
          <w:b/>
        </w:rPr>
      </w:pPr>
      <w:r>
        <w:rPr>
          <w:rStyle w:val="StyleStyleBold12pt"/>
        </w:rPr>
        <w:t>(--) Immigration reform won’t come till a vote till August:</w:t>
      </w:r>
    </w:p>
    <w:p w:rsidR="00632517" w:rsidRPr="00073877" w:rsidRDefault="00632517" w:rsidP="00632517">
      <w:pPr>
        <w:ind w:left="720"/>
      </w:pPr>
      <w:r w:rsidRPr="00073877">
        <w:t xml:space="preserve">Chris </w:t>
      </w:r>
      <w:r w:rsidRPr="00073877">
        <w:rPr>
          <w:rStyle w:val="StyleStyleBold12pt"/>
        </w:rPr>
        <w:t>Johnson, 1/23/2013</w:t>
      </w:r>
      <w:r w:rsidRPr="00073877">
        <w:t xml:space="preserve"> (staff writer, “Will Obama include gay couples in immigration reform?” </w:t>
      </w:r>
      <w:hyperlink r:id="rId252" w:history="1">
        <w:r w:rsidRPr="00073877">
          <w:rPr>
            <w:rStyle w:val="Hyperlink"/>
          </w:rPr>
          <w:t>http://www.washingtonblade.com/2013/01/23/will-obama-include-gay-couples-in-immigration-reform/</w:t>
        </w:r>
      </w:hyperlink>
      <w:r w:rsidRPr="00073877">
        <w:t>, Accessed 1/23/2013, rwg)</w:t>
      </w:r>
    </w:p>
    <w:p w:rsidR="00632517" w:rsidRDefault="00632517" w:rsidP="00632517">
      <w:pPr>
        <w:rPr>
          <w:rStyle w:val="StyleBoldUnderline"/>
        </w:rPr>
      </w:pPr>
      <w:r w:rsidRPr="00375360">
        <w:rPr>
          <w:sz w:val="16"/>
        </w:rPr>
        <w:t>But while signs indicate that Obama will ask Congress to pass a UAFA-inclusive immigration reform bill, questions linger over whether the Senate will come to an agreement to pass an immigration package that would protect LGBT families.</w:t>
      </w:r>
      <w:r w:rsidRPr="00375360">
        <w:rPr>
          <w:sz w:val="12"/>
        </w:rPr>
        <w:t>¶</w:t>
      </w:r>
      <w:r w:rsidRPr="00375360">
        <w:rPr>
          <w:sz w:val="16"/>
        </w:rPr>
        <w:t xml:space="preserve"> </w:t>
      </w:r>
      <w:r w:rsidRPr="00375360">
        <w:rPr>
          <w:rStyle w:val="StyleBoldUnderline"/>
          <w:highlight w:val="yellow"/>
        </w:rPr>
        <w:t>Concurrent with the plan the White House is developing, a bipartisan group of senators has engaged in talks to craft a comprehensive bill that</w:t>
      </w:r>
      <w:r w:rsidRPr="00375360">
        <w:rPr>
          <w:sz w:val="16"/>
        </w:rPr>
        <w:t xml:space="preserve">, according to the Times, </w:t>
      </w:r>
      <w:r w:rsidRPr="00375360">
        <w:rPr>
          <w:rStyle w:val="StyleBoldUnderline"/>
          <w:highlight w:val="yellow"/>
        </w:rPr>
        <w:t>could be introduced as early as March with the plan to hold a floor vote before August. Legislation is expected to start in the Democratic-controlled Senate before moving over the Republican-controlled House for final passage.</w:t>
      </w:r>
    </w:p>
    <w:p w:rsidR="00632517" w:rsidRDefault="00632517" w:rsidP="00632517">
      <w:pPr>
        <w:pStyle w:val="Heading4"/>
      </w:pPr>
      <w:r>
        <w:t>Obama not pushing—he’s allowing Congress to work it out on their own:</w:t>
      </w:r>
    </w:p>
    <w:p w:rsidR="00632517" w:rsidRDefault="00632517" w:rsidP="00632517">
      <w:pPr>
        <w:ind w:left="720"/>
      </w:pPr>
      <w:r>
        <w:t xml:space="preserve">JORDAN </w:t>
      </w:r>
      <w:r w:rsidRPr="00697CB0">
        <w:rPr>
          <w:rStyle w:val="StyleStyleBold12pt"/>
        </w:rPr>
        <w:t>FABIAN, 1/30/2013</w:t>
      </w:r>
      <w:r>
        <w:t xml:space="preserve"> (staff writer, “Obama Confident Immigration Reform Passes This Year,” </w:t>
      </w:r>
      <w:hyperlink r:id="rId253" w:history="1">
        <w:r w:rsidRPr="00D011ED">
          <w:rPr>
            <w:rStyle w:val="Hyperlink"/>
          </w:rPr>
          <w:t>http://abcnews.go.com/ABC_Univision/Politics/president-obama-confident-immigration-reform-passes-year/story?id=18358660</w:t>
        </w:r>
      </w:hyperlink>
      <w:r>
        <w:t>, Accessed 1/30/2013, rwg)</w:t>
      </w:r>
    </w:p>
    <w:p w:rsidR="00632517" w:rsidRPr="00697CB0" w:rsidRDefault="00632517" w:rsidP="00632517">
      <w:pPr>
        <w:rPr>
          <w:sz w:val="16"/>
        </w:rPr>
      </w:pPr>
      <w:r w:rsidRPr="00697CB0">
        <w:rPr>
          <w:rStyle w:val="StyleBoldUnderline"/>
          <w:highlight w:val="yellow"/>
        </w:rPr>
        <w:t>Although the president threatened to introduce his own bill if negotiations in Congress stall</w:t>
      </w:r>
      <w:r w:rsidRPr="00697CB0">
        <w:rPr>
          <w:sz w:val="16"/>
        </w:rPr>
        <w:t xml:space="preserve"> during his speech in Las Vegas, Nevada, on Tuesday, </w:t>
      </w:r>
      <w:r w:rsidRPr="00697CB0">
        <w:rPr>
          <w:rStyle w:val="StyleBoldUnderline"/>
          <w:highlight w:val="yellow"/>
        </w:rPr>
        <w:t xml:space="preserve">he said he is content to let lawmakers </w:t>
      </w:r>
      <w:r w:rsidRPr="00697CB0">
        <w:rPr>
          <w:rStyle w:val="Emphasis"/>
          <w:highlight w:val="yellow"/>
        </w:rPr>
        <w:t>hash out the details among themselves</w:t>
      </w:r>
      <w:r w:rsidRPr="00697CB0">
        <w:rPr>
          <w:rStyle w:val="StyleBoldUnderline"/>
          <w:highlight w:val="yellow"/>
        </w:rPr>
        <w:t xml:space="preserve"> for the </w:t>
      </w:r>
      <w:r w:rsidRPr="00697CB0">
        <w:rPr>
          <w:rStyle w:val="Emphasis"/>
          <w:highlight w:val="yellow"/>
        </w:rPr>
        <w:t>time being</w:t>
      </w:r>
      <w:r w:rsidRPr="00697CB0">
        <w:rPr>
          <w:sz w:val="16"/>
        </w:rPr>
        <w:t>.</w:t>
      </w:r>
      <w:r w:rsidRPr="00697CB0">
        <w:rPr>
          <w:sz w:val="12"/>
        </w:rPr>
        <w:t>¶</w:t>
      </w:r>
      <w:r w:rsidRPr="00697CB0">
        <w:rPr>
          <w:sz w:val="16"/>
        </w:rPr>
        <w:t xml:space="preserve"> "If they are on a path as they have already said, where they want to get a bill done by March, then I think that's a reasonable timeline and I think we can get that done</w:t>
      </w:r>
      <w:r w:rsidRPr="00697CB0">
        <w:rPr>
          <w:rStyle w:val="StyleBoldUnderline"/>
          <w:highlight w:val="yellow"/>
        </w:rPr>
        <w:t>. I'm not going to lay down a particular date because I want to give them a little room to debate</w:t>
      </w:r>
      <w:r w:rsidRPr="00697CB0">
        <w:rPr>
          <w:sz w:val="16"/>
        </w:rPr>
        <w:t>," he said. "If it slips a week, that's one thing. If it starts slipping three months, that's a problem."</w:t>
      </w:r>
    </w:p>
    <w:p w:rsidR="00632517" w:rsidRDefault="00632517" w:rsidP="00632517">
      <w:pPr>
        <w:pStyle w:val="Heading4"/>
        <w:rPr>
          <w:rStyle w:val="StyleStyleBold12pt"/>
          <w:b/>
        </w:rPr>
      </w:pPr>
      <w:r>
        <w:rPr>
          <w:rStyle w:val="StyleStyleBold12pt"/>
        </w:rPr>
        <w:t>(--) Obama won’t push immigration reform, he’ll delegate it to Congress:</w:t>
      </w:r>
    </w:p>
    <w:p w:rsidR="00632517" w:rsidRPr="00375360" w:rsidRDefault="00632517" w:rsidP="00632517">
      <w:pPr>
        <w:ind w:left="720"/>
      </w:pPr>
      <w:r w:rsidRPr="00375360">
        <w:t xml:space="preserve">Mark R. </w:t>
      </w:r>
      <w:r w:rsidRPr="00375360">
        <w:rPr>
          <w:rStyle w:val="StyleStyleBold12pt"/>
        </w:rPr>
        <w:t>Kennedy, 1/15/2013</w:t>
      </w:r>
      <w:r w:rsidRPr="00375360">
        <w:t xml:space="preserve"> (Professor of political management @ George Washington University, “My Immigration Reform Prediction: Late and Light,” </w:t>
      </w:r>
      <w:hyperlink r:id="rId254" w:history="1">
        <w:r w:rsidRPr="002036B3">
          <w:rPr>
            <w:rStyle w:val="Hyperlink"/>
          </w:rPr>
          <w:t>http://www.huffingtonpost.com/mark-r-kennedy/immigration-reform_b_2426718.html</w:t>
        </w:r>
      </w:hyperlink>
      <w:r>
        <w:t xml:space="preserve">, </w:t>
      </w:r>
      <w:r w:rsidRPr="00375360">
        <w:t>Accessed 1/23/2013, rwg)</w:t>
      </w:r>
    </w:p>
    <w:p w:rsidR="00632517" w:rsidRDefault="00632517" w:rsidP="00632517">
      <w:pPr>
        <w:rPr>
          <w:rStyle w:val="StyleBoldUnderline"/>
          <w:highlight w:val="yellow"/>
        </w:rPr>
      </w:pPr>
      <w:r w:rsidRPr="00C903DA">
        <w:rPr>
          <w:sz w:val="16"/>
        </w:rPr>
        <w:t xml:space="preserve">Centrality to Republican brand boosting: </w:t>
      </w:r>
      <w:r w:rsidRPr="00C903DA">
        <w:rPr>
          <w:rStyle w:val="StyleBoldUnderline"/>
          <w:highlight w:val="yellow"/>
        </w:rPr>
        <w:t>The need to address immigration reform</w:t>
      </w:r>
      <w:r w:rsidRPr="00C903DA">
        <w:rPr>
          <w:sz w:val="16"/>
        </w:rPr>
        <w:t xml:space="preserve"> for its own sake </w:t>
      </w:r>
      <w:r w:rsidRPr="00C903DA">
        <w:rPr>
          <w:rStyle w:val="StyleBoldUnderline"/>
          <w:highlight w:val="yellow"/>
        </w:rPr>
        <w:t>and to rebuild the Republican brand is well understood. As such, Republicans should be (and likely are) more motivated to actually pass</w:t>
      </w:r>
      <w:r w:rsidRPr="00C903DA">
        <w:rPr>
          <w:sz w:val="16"/>
        </w:rPr>
        <w:t xml:space="preserve">, not just debate, </w:t>
      </w:r>
      <w:r w:rsidRPr="00C903DA">
        <w:rPr>
          <w:rStyle w:val="StyleBoldUnderline"/>
          <w:highlight w:val="yellow"/>
        </w:rPr>
        <w:t>an immigration bill</w:t>
      </w:r>
      <w:r w:rsidRPr="00C903DA">
        <w:rPr>
          <w:sz w:val="16"/>
        </w:rPr>
        <w:t xml:space="preserve"> than President Obama and congressional Democrats. There is little doubt that Democrats are willing to go further with immigration reform than Republicans are and may be content to force the point to preserve a political point. </w:t>
      </w:r>
      <w:r w:rsidRPr="00C903DA">
        <w:rPr>
          <w:rStyle w:val="StyleBoldUnderline"/>
          <w:highlight w:val="yellow"/>
        </w:rPr>
        <w:t>Astute Republicans would be wise to take great care to ensure that they tee up the legislative debate</w:t>
      </w:r>
      <w:r w:rsidRPr="00C903DA">
        <w:rPr>
          <w:sz w:val="16"/>
        </w:rPr>
        <w:t xml:space="preserve"> and the resulting legislation </w:t>
      </w:r>
      <w:r w:rsidRPr="00C903DA">
        <w:rPr>
          <w:rStyle w:val="StyleBoldUnderline"/>
          <w:highlight w:val="yellow"/>
        </w:rPr>
        <w:t>in a manner that Republicans can support</w:t>
      </w:r>
      <w:r w:rsidRPr="00C903DA">
        <w:rPr>
          <w:rStyle w:val="Emphasis"/>
          <w:highlight w:val="yellow"/>
        </w:rPr>
        <w:t>, if not lead on</w:t>
      </w:r>
      <w:r w:rsidRPr="00C903DA">
        <w:rPr>
          <w:rStyle w:val="StyleBoldUnderline"/>
          <w:highlight w:val="yellow"/>
        </w:rPr>
        <w:t>. Given</w:t>
      </w:r>
      <w:r w:rsidRPr="00C903DA">
        <w:rPr>
          <w:sz w:val="16"/>
        </w:rPr>
        <w:t xml:space="preserve"> President </w:t>
      </w:r>
      <w:r w:rsidRPr="00C903DA">
        <w:rPr>
          <w:rStyle w:val="StyleBoldUnderline"/>
          <w:highlight w:val="yellow"/>
        </w:rPr>
        <w:t>Obama's demonstrated preference</w:t>
      </w:r>
      <w:r w:rsidRPr="00C903DA">
        <w:rPr>
          <w:sz w:val="16"/>
        </w:rPr>
        <w:t xml:space="preserve"> (from the stimulus bill on) </w:t>
      </w:r>
      <w:r w:rsidRPr="00C903DA">
        <w:rPr>
          <w:rStyle w:val="StyleBoldUnderline"/>
          <w:highlight w:val="yellow"/>
        </w:rPr>
        <w:t>for giving significant rein to Congress on major legislation</w:t>
      </w:r>
      <w:r w:rsidRPr="00C903DA">
        <w:rPr>
          <w:sz w:val="16"/>
        </w:rPr>
        <w:t xml:space="preserve"> and the pending necessity to do so as lame duck status approaches, </w:t>
      </w:r>
      <w:r w:rsidRPr="00C903DA">
        <w:rPr>
          <w:rStyle w:val="StyleBoldUnderline"/>
          <w:highlight w:val="yellow"/>
        </w:rPr>
        <w:t xml:space="preserve">one should expect any immigration bill that is enacted to be a </w:t>
      </w:r>
      <w:r w:rsidRPr="00C903DA">
        <w:rPr>
          <w:rStyle w:val="Emphasis"/>
          <w:highlight w:val="yellow"/>
        </w:rPr>
        <w:t>congressionally crafted compromise bill</w:t>
      </w:r>
      <w:r w:rsidRPr="00C903DA">
        <w:rPr>
          <w:rStyle w:val="StyleBoldUnderline"/>
          <w:highlight w:val="yellow"/>
        </w:rPr>
        <w:t>.</w:t>
      </w:r>
    </w:p>
    <w:p w:rsidR="00632517" w:rsidRDefault="00632517" w:rsidP="00632517">
      <w:pPr>
        <w:pStyle w:val="Heading4"/>
      </w:pPr>
      <w:r>
        <w:t>(--) Gun control is top of the agenda:</w:t>
      </w:r>
    </w:p>
    <w:p w:rsidR="00632517" w:rsidRDefault="00632517" w:rsidP="00632517">
      <w:pPr>
        <w:ind w:left="720"/>
      </w:pPr>
      <w:r>
        <w:t xml:space="preserve">Cheyenne </w:t>
      </w:r>
      <w:r w:rsidRPr="00502D7A">
        <w:rPr>
          <w:rStyle w:val="StyleStyleBold12pt"/>
        </w:rPr>
        <w:t>Hopkins, 1/20/2013</w:t>
      </w:r>
      <w:r>
        <w:t xml:space="preserve"> (staff writer, “Plouffe Predicts Passage of Gun Control, Immigration Measures,” </w:t>
      </w:r>
      <w:hyperlink r:id="rId255" w:history="1">
        <w:r w:rsidRPr="00127044">
          <w:rPr>
            <w:rStyle w:val="Hyperlink"/>
          </w:rPr>
          <w:t>http://www.bloomberg.com/news/2013-01-20/plouffe-predicts-passage-of-gun-control-immigration-measures.html</w:t>
        </w:r>
      </w:hyperlink>
      <w:r>
        <w:t>, Accessed 1/20/2013, rwg)</w:t>
      </w:r>
    </w:p>
    <w:p w:rsidR="00632517" w:rsidRPr="00502D7A" w:rsidRDefault="00632517" w:rsidP="00632517">
      <w:pPr>
        <w:rPr>
          <w:rStyle w:val="StyleBoldUnderline"/>
        </w:rPr>
      </w:pPr>
      <w:r w:rsidRPr="00502D7A">
        <w:rPr>
          <w:rStyle w:val="StyleBoldUnderline"/>
          <w:highlight w:val="yellow"/>
        </w:rPr>
        <w:t>The</w:t>
      </w:r>
      <w:r w:rsidRPr="00502D7A">
        <w:rPr>
          <w:sz w:val="16"/>
        </w:rPr>
        <w:t xml:space="preserve"> Dec. 14 </w:t>
      </w:r>
      <w:r w:rsidRPr="00502D7A">
        <w:rPr>
          <w:rStyle w:val="StyleBoldUnderline"/>
          <w:highlight w:val="yellow"/>
        </w:rPr>
        <w:t>shooting in a</w:t>
      </w:r>
      <w:r w:rsidRPr="00502D7A">
        <w:rPr>
          <w:rStyle w:val="StyleBoldUnderline"/>
        </w:rPr>
        <w:t xml:space="preserve"> </w:t>
      </w:r>
      <w:r w:rsidRPr="00502D7A">
        <w:rPr>
          <w:sz w:val="16"/>
        </w:rPr>
        <w:t xml:space="preserve">Connecticut </w:t>
      </w:r>
      <w:r w:rsidRPr="00502D7A">
        <w:rPr>
          <w:rStyle w:val="StyleBoldUnderline"/>
          <w:highlight w:val="yellow"/>
        </w:rPr>
        <w:t xml:space="preserve">grade school thrust </w:t>
      </w:r>
      <w:r w:rsidRPr="00502D7A">
        <w:rPr>
          <w:rStyle w:val="Emphasis"/>
          <w:highlight w:val="yellow"/>
        </w:rPr>
        <w:t>gun control to the top</w:t>
      </w:r>
      <w:r w:rsidRPr="00502D7A">
        <w:rPr>
          <w:rStyle w:val="StyleBoldUnderline"/>
          <w:highlight w:val="yellow"/>
        </w:rPr>
        <w:t xml:space="preserve"> of Obama’s second-term </w:t>
      </w:r>
      <w:r w:rsidRPr="00502D7A">
        <w:rPr>
          <w:rStyle w:val="Emphasis"/>
          <w:highlight w:val="yellow"/>
        </w:rPr>
        <w:t>agenda.</w:t>
      </w:r>
      <w:r w:rsidRPr="00502D7A">
        <w:rPr>
          <w:rStyle w:val="StyleBoldUnderline"/>
          <w:highlight w:val="yellow"/>
        </w:rPr>
        <w:t xml:space="preserve"> This past week, he unveiled the most ambitious gun-control proposals in decades, announcing a $500 million package of legislation and executive actions aimed at curbing firearms violence.</w:t>
      </w:r>
    </w:p>
    <w:p w:rsidR="00632517" w:rsidRDefault="00632517" w:rsidP="00632517">
      <w:pPr>
        <w:pStyle w:val="Heading4"/>
      </w:pPr>
      <w:r>
        <w:t>(--) Gridlock will prevail in second term:</w:t>
      </w:r>
    </w:p>
    <w:p w:rsidR="00632517" w:rsidRPr="00B13DF9" w:rsidRDefault="00632517" w:rsidP="00632517">
      <w:pPr>
        <w:ind w:left="720"/>
      </w:pPr>
      <w:r w:rsidRPr="00B13DF9">
        <w:t xml:space="preserve">Sam </w:t>
      </w:r>
      <w:r w:rsidRPr="00B13DF9">
        <w:rPr>
          <w:rStyle w:val="StyleStyleBold12pt"/>
        </w:rPr>
        <w:t>Stein, 1/21/2013</w:t>
      </w:r>
      <w:r w:rsidRPr="00B13DF9">
        <w:t xml:space="preserve"> (staff writer, “Obama's Post-Partisan Promise Mellows Amid First Term Gridlock,” </w:t>
      </w:r>
      <w:hyperlink r:id="rId256" w:history="1">
        <w:r w:rsidRPr="00B13DF9">
          <w:rPr>
            <w:rStyle w:val="Hyperlink"/>
          </w:rPr>
          <w:t>http://www.huffingtonpost.com/2013/01/21/obama-post-partisan-promise_n_2490700.html?utm_hp_ref=the-road-forward</w:t>
        </w:r>
      </w:hyperlink>
      <w:r w:rsidRPr="00B13DF9">
        <w:t>, Accessed 1/23/2013, rwg)</w:t>
      </w:r>
    </w:p>
    <w:p w:rsidR="00632517" w:rsidRDefault="00632517" w:rsidP="00632517">
      <w:r w:rsidRPr="00B13DF9">
        <w:t xml:space="preserve">WASHINGTON -- </w:t>
      </w:r>
      <w:r w:rsidRPr="00B13DF9">
        <w:rPr>
          <w:rStyle w:val="StyleBoldUnderline"/>
          <w:highlight w:val="yellow"/>
        </w:rPr>
        <w:t>As</w:t>
      </w:r>
      <w:r w:rsidRPr="00B13DF9">
        <w:t xml:space="preserve"> President Barack </w:t>
      </w:r>
      <w:r w:rsidRPr="00B13DF9">
        <w:rPr>
          <w:rStyle w:val="StyleBoldUnderline"/>
          <w:highlight w:val="yellow"/>
        </w:rPr>
        <w:t>Obama enters his second term, his aides have concluded he likely will fall short on one of his signature promises.¶ Barring some collectively cathartic Beltway experience, the Obama administration will not usher in an era of post-partisanship. The forces of gridlock continue to have the upper hand,</w:t>
      </w:r>
      <w:r w:rsidRPr="00B13DF9">
        <w:t xml:space="preserve"> and they will have a tangible impact on the president's tactics and ambitions.</w:t>
      </w:r>
    </w:p>
    <w:p w:rsidR="00632517" w:rsidRDefault="00632517" w:rsidP="00632517">
      <w:pPr>
        <w:pStyle w:val="Heading4"/>
      </w:pPr>
      <w:r>
        <w:t>(--) Obama has about a month of political capital—formula is for gridlock:</w:t>
      </w:r>
    </w:p>
    <w:p w:rsidR="00632517" w:rsidRDefault="00632517" w:rsidP="00632517">
      <w:pPr>
        <w:ind w:left="720"/>
      </w:pPr>
      <w:r>
        <w:t xml:space="preserve">Nancy </w:t>
      </w:r>
      <w:r w:rsidRPr="003329D5">
        <w:rPr>
          <w:rStyle w:val="StyleStyleBold12pt"/>
        </w:rPr>
        <w:t>Benac, 1/24/2013</w:t>
      </w:r>
      <w:r>
        <w:t xml:space="preserve"> (staff writer, “Obama's uphill agenda,” </w:t>
      </w:r>
      <w:hyperlink r:id="rId257" w:history="1">
        <w:r w:rsidRPr="002036B3">
          <w:rPr>
            <w:rStyle w:val="Hyperlink"/>
          </w:rPr>
          <w:t>http://www.detroitnews.com/article/20130124/OPINION01/301240324/1008/opinion01/Obama-s-uphill-agenda</w:t>
        </w:r>
      </w:hyperlink>
      <w:r>
        <w:t>, Accessed 1/24/2013, rwg)</w:t>
      </w:r>
    </w:p>
    <w:p w:rsidR="00632517" w:rsidRPr="003329D5" w:rsidRDefault="00632517" w:rsidP="00632517">
      <w:pPr>
        <w:rPr>
          <w:rStyle w:val="StyleBoldUnderline"/>
        </w:rPr>
      </w:pPr>
      <w:r w:rsidRPr="003329D5">
        <w:rPr>
          <w:rStyle w:val="StyleBoldUnderline"/>
          <w:highlight w:val="yellow"/>
        </w:rPr>
        <w:t>Obama's goal is to get through that trifecta and still have the political capital left for the things he'd rather focus on:</w:t>
      </w:r>
      <w:r w:rsidRPr="003329D5">
        <w:rPr>
          <w:sz w:val="16"/>
        </w:rPr>
        <w:t xml:space="preserve"> Reducing gun violence, overhauling immigration policy, revamping tax laws, addressing climate change and more.</w:t>
      </w:r>
      <w:r w:rsidRPr="003329D5">
        <w:rPr>
          <w:sz w:val="12"/>
        </w:rPr>
        <w:t>¶</w:t>
      </w:r>
      <w:r w:rsidRPr="003329D5">
        <w:rPr>
          <w:sz w:val="16"/>
        </w:rPr>
        <w:t xml:space="preserve"> With Republicans in Congress approaching the new year with very different goals, "</w:t>
      </w:r>
      <w:r w:rsidRPr="003329D5">
        <w:rPr>
          <w:rStyle w:val="StyleBoldUnderline"/>
          <w:highlight w:val="yellow"/>
        </w:rPr>
        <w:t>it's a formula for deadlock and difficulty for the president</w:t>
      </w:r>
      <w:r w:rsidRPr="003329D5">
        <w:rPr>
          <w:sz w:val="16"/>
        </w:rPr>
        <w:t>," says James Thurber, director of the Center for Congressional and Presidential Studies at American University. "</w:t>
      </w:r>
      <w:r w:rsidRPr="003329D5">
        <w:rPr>
          <w:rStyle w:val="StyleBoldUnderline"/>
          <w:highlight w:val="yellow"/>
        </w:rPr>
        <w:t xml:space="preserve">I don't think this president has </w:t>
      </w:r>
      <w:r w:rsidRPr="003329D5">
        <w:rPr>
          <w:rStyle w:val="Emphasis"/>
          <w:highlight w:val="yellow"/>
        </w:rPr>
        <w:t>even a month of political capital."</w:t>
      </w:r>
    </w:p>
    <w:p w:rsidR="00632517" w:rsidRDefault="00632517" w:rsidP="00632517">
      <w:pPr>
        <w:pStyle w:val="Heading4"/>
      </w:pPr>
      <w:r>
        <w:t>(--) Fiscal issues will drain Obama’s political capital:</w:t>
      </w:r>
    </w:p>
    <w:p w:rsidR="00632517" w:rsidRDefault="00632517" w:rsidP="00632517">
      <w:pPr>
        <w:ind w:left="720"/>
      </w:pPr>
      <w:r>
        <w:t xml:space="preserve">Niall </w:t>
      </w:r>
      <w:r w:rsidRPr="005E7CDF">
        <w:rPr>
          <w:rStyle w:val="StyleStyleBold12pt"/>
        </w:rPr>
        <w:t>Stanage &amp;</w:t>
      </w:r>
      <w:r>
        <w:t xml:space="preserve"> Amie </w:t>
      </w:r>
      <w:r w:rsidRPr="005E7CDF">
        <w:rPr>
          <w:rStyle w:val="StyleStyleBold12pt"/>
        </w:rPr>
        <w:t>Parnes  1/18/13</w:t>
      </w:r>
      <w:r>
        <w:t xml:space="preserve"> (staff writer, “At halftime of his presidency, Obama looks to lessons of first four years,” </w:t>
      </w:r>
      <w:hyperlink r:id="rId258" w:history="1">
        <w:r w:rsidRPr="002036B3">
          <w:rPr>
            <w:rStyle w:val="Hyperlink"/>
          </w:rPr>
          <w:t>http://thehill.com/homenews/administration/277921-at-halftime-obama-looks-to-lessons-of-first-term</w:t>
        </w:r>
      </w:hyperlink>
      <w:r>
        <w:t>, Accessed 1/24/2013, rwg)</w:t>
      </w:r>
    </w:p>
    <w:p w:rsidR="00632517" w:rsidRPr="00741656" w:rsidRDefault="00632517" w:rsidP="00632517">
      <w:pPr>
        <w:rPr>
          <w:sz w:val="16"/>
        </w:rPr>
      </w:pPr>
      <w:r w:rsidRPr="00741656">
        <w:rPr>
          <w:sz w:val="16"/>
        </w:rPr>
        <w:t xml:space="preserve">But </w:t>
      </w:r>
      <w:r w:rsidRPr="00741656">
        <w:rPr>
          <w:rStyle w:val="StyleBoldUnderline"/>
          <w:highlight w:val="yellow"/>
        </w:rPr>
        <w:t>there is also the danger that the nation’s fiscal issues will not be resolved in any meaningful way</w:t>
      </w:r>
      <w:r w:rsidRPr="00741656">
        <w:rPr>
          <w:sz w:val="16"/>
        </w:rPr>
        <w:t xml:space="preserve">. If that occurs, </w:t>
      </w:r>
      <w:r w:rsidRPr="00741656">
        <w:rPr>
          <w:rStyle w:val="StyleBoldUnderline"/>
          <w:highlight w:val="yellow"/>
        </w:rPr>
        <w:t>a procession of congressional crises and unsatisfying stopgap measures might be the result</w:t>
      </w:r>
      <w:r w:rsidRPr="00741656">
        <w:rPr>
          <w:sz w:val="16"/>
        </w:rPr>
        <w:t>.</w:t>
      </w:r>
      <w:r w:rsidRPr="00741656">
        <w:rPr>
          <w:sz w:val="12"/>
        </w:rPr>
        <w:t>¶</w:t>
      </w:r>
      <w:r w:rsidRPr="00741656">
        <w:rPr>
          <w:sz w:val="16"/>
        </w:rPr>
        <w:t xml:space="preserve"> “</w:t>
      </w:r>
      <w:r w:rsidRPr="00741656">
        <w:rPr>
          <w:rStyle w:val="StyleBoldUnderline"/>
          <w:highlight w:val="yellow"/>
        </w:rPr>
        <w:t xml:space="preserve">It makes him spend a lot of his political energy </w:t>
      </w:r>
      <w:r w:rsidRPr="00741656">
        <w:rPr>
          <w:rStyle w:val="Emphasis"/>
          <w:highlight w:val="yellow"/>
        </w:rPr>
        <w:t>and a lot of his political capital</w:t>
      </w:r>
      <w:r w:rsidRPr="00741656">
        <w:rPr>
          <w:rStyle w:val="StyleBoldUnderline"/>
          <w:highlight w:val="yellow"/>
        </w:rPr>
        <w:t xml:space="preserve"> — and that’s why it has been the strategy of the Republicans</w:t>
      </w:r>
      <w:r w:rsidRPr="00741656">
        <w:rPr>
          <w:sz w:val="16"/>
        </w:rPr>
        <w:t>,” Princeton history and public affairs Professor Julian Zelizer said.</w:t>
      </w:r>
    </w:p>
    <w:p w:rsidR="00632517" w:rsidRDefault="00632517" w:rsidP="00632517">
      <w:pPr>
        <w:pStyle w:val="Heading4"/>
      </w:pPr>
      <w:r>
        <w:t>(--) Hagel nomination draining capital now:</w:t>
      </w:r>
    </w:p>
    <w:p w:rsidR="00632517" w:rsidRDefault="00632517" w:rsidP="00632517">
      <w:pPr>
        <w:ind w:left="720"/>
      </w:pPr>
      <w:r>
        <w:t xml:space="preserve">Susan </w:t>
      </w:r>
      <w:r w:rsidRPr="009D6AC7">
        <w:rPr>
          <w:rStyle w:val="StyleStyleBold12pt"/>
        </w:rPr>
        <w:t>Crabtree, 1/8/2013</w:t>
      </w:r>
      <w:r>
        <w:t xml:space="preserve"> (staff writer, “Little enthusiasm on Capitol Hill for Hagel nomination,” </w:t>
      </w:r>
      <w:hyperlink r:id="rId259" w:anchor="ixzz2HUcSjUfS" w:history="1">
        <w:r w:rsidRPr="002036B3">
          <w:rPr>
            <w:rStyle w:val="Hyperlink"/>
          </w:rPr>
          <w:t>http://www.washingtontimes.com/news/2013/jan/8/little-enthusiasm-on-capitol-hill-for-hagel-nomina/#ixzz2HUcSjUfS</w:t>
        </w:r>
      </w:hyperlink>
      <w:r>
        <w:t>, Accessed 1/23/2013, rwg)</w:t>
      </w:r>
    </w:p>
    <w:p w:rsidR="00632517" w:rsidRDefault="00632517" w:rsidP="00632517">
      <w:pPr>
        <w:rPr>
          <w:sz w:val="14"/>
        </w:rPr>
      </w:pPr>
      <w:r w:rsidRPr="009D6AC7">
        <w:rPr>
          <w:sz w:val="14"/>
        </w:rPr>
        <w:t xml:space="preserve">After making it past one “fiscal cliff” with more to come, </w:t>
      </w:r>
      <w:r w:rsidRPr="009D6AC7">
        <w:rPr>
          <w:rStyle w:val="StyleBoldUnderline"/>
          <w:highlight w:val="yellow"/>
        </w:rPr>
        <w:t>it’s an odd time for President Obama to be picking a fight with Congress over his choice to run the Pentagon</w:t>
      </w:r>
      <w:r w:rsidRPr="009D6AC7">
        <w:rPr>
          <w:sz w:val="14"/>
        </w:rPr>
        <w:t>.</w:t>
      </w:r>
      <w:r w:rsidRPr="009D6AC7">
        <w:rPr>
          <w:sz w:val="12"/>
        </w:rPr>
        <w:t>¶</w:t>
      </w:r>
      <w:r w:rsidRPr="009D6AC7">
        <w:rPr>
          <w:sz w:val="14"/>
        </w:rPr>
        <w:t xml:space="preserve"> In many ways, Mr. Obama’s choice, former Sen. Chuck Hagel, a Republican from Nebraska and a Vietnam veteran with two Purple Hearts, is a man without a party who has plenty of detractors on both sides of the aisle.</w:t>
      </w:r>
      <w:r w:rsidRPr="009D6AC7">
        <w:rPr>
          <w:sz w:val="12"/>
        </w:rPr>
        <w:t>¶</w:t>
      </w:r>
      <w:r w:rsidRPr="009D6AC7">
        <w:rPr>
          <w:sz w:val="14"/>
        </w:rPr>
        <w:t xml:space="preserve"> </w:t>
      </w:r>
      <w:r w:rsidRPr="009D6AC7">
        <w:rPr>
          <w:rStyle w:val="StyleBoldUnderline"/>
          <w:highlight w:val="yellow"/>
        </w:rPr>
        <w:t>Even before it became official</w:t>
      </w:r>
      <w:r w:rsidRPr="009D6AC7">
        <w:rPr>
          <w:sz w:val="14"/>
        </w:rPr>
        <w:t xml:space="preserve"> Monday, Mr. </w:t>
      </w:r>
      <w:r w:rsidRPr="009D6AC7">
        <w:rPr>
          <w:rStyle w:val="StyleBoldUnderline"/>
          <w:highlight w:val="yellow"/>
        </w:rPr>
        <w:t>Hagel’s nomination had kicked up a cloud of consternation from those on the right who questioned his commitment to Israel</w:t>
      </w:r>
      <w:r w:rsidRPr="009D6AC7">
        <w:rPr>
          <w:rStyle w:val="StyleBoldUnderline"/>
        </w:rPr>
        <w:t xml:space="preserve"> </w:t>
      </w:r>
      <w:r w:rsidRPr="009D6AC7">
        <w:rPr>
          <w:sz w:val="14"/>
        </w:rPr>
        <w:t>and his willingness to get tough with sanctions on Iran over its nuclear program.</w:t>
      </w:r>
      <w:r w:rsidRPr="009D6AC7">
        <w:rPr>
          <w:sz w:val="12"/>
        </w:rPr>
        <w:t>¶</w:t>
      </w:r>
      <w:r w:rsidRPr="009D6AC7">
        <w:rPr>
          <w:sz w:val="14"/>
        </w:rPr>
        <w:t xml:space="preserve"> Those on the left aren’t overjoyed, either. They would rather have worked with one of their own at the Pentagon, and have questions about criticism in 1998 of a Clinton administration nominee for an ambassadorship for being “openly, aggressively gay.” Mr. Hagel has since apologized, and Democrats appear to be giving him a pass — at least for now.</w:t>
      </w:r>
      <w:r w:rsidRPr="009D6AC7">
        <w:rPr>
          <w:sz w:val="12"/>
        </w:rPr>
        <w:t>¶</w:t>
      </w:r>
      <w:r w:rsidRPr="009D6AC7">
        <w:rPr>
          <w:sz w:val="14"/>
        </w:rPr>
        <w:t xml:space="preserve"> But Mr. </w:t>
      </w:r>
      <w:r w:rsidRPr="009D6AC7">
        <w:rPr>
          <w:rStyle w:val="StyleBoldUnderline"/>
          <w:highlight w:val="yellow"/>
        </w:rPr>
        <w:t xml:space="preserve">Obama chose his former Senate colleague anyway, putting the full weight of the presidency behind his selection and </w:t>
      </w:r>
      <w:r w:rsidRPr="009D6AC7">
        <w:rPr>
          <w:rStyle w:val="Emphasis"/>
          <w:highlight w:val="yellow"/>
        </w:rPr>
        <w:t>risking the political capital</w:t>
      </w:r>
      <w:r w:rsidRPr="009D6AC7">
        <w:rPr>
          <w:rStyle w:val="StyleBoldUnderline"/>
          <w:highlight w:val="yellow"/>
        </w:rPr>
        <w:t xml:space="preserve"> it takes to win confirmation battles</w:t>
      </w:r>
      <w:r w:rsidRPr="009D6AC7">
        <w:rPr>
          <w:sz w:val="14"/>
        </w:rPr>
        <w:t xml:space="preserve"> in the world’s most exclusive club.</w:t>
      </w:r>
    </w:p>
    <w:p w:rsidR="00632517" w:rsidRPr="000901A0" w:rsidRDefault="00632517" w:rsidP="00632517">
      <w:pPr>
        <w:pStyle w:val="Heading2"/>
      </w:pPr>
      <w:bookmarkStart w:id="294" w:name="_Toc360209726"/>
      <w:r w:rsidRPr="000901A0">
        <w:t>AFF Answers: LA Relations</w:t>
      </w:r>
      <w:bookmarkEnd w:id="294"/>
    </w:p>
    <w:p w:rsidR="00632517" w:rsidRPr="00C62F07" w:rsidRDefault="00632517" w:rsidP="00632517">
      <w:pPr>
        <w:pStyle w:val="Heading4"/>
        <w:rPr>
          <w:rStyle w:val="StyleStyleBold12pt"/>
          <w:b/>
        </w:rPr>
      </w:pPr>
      <w:r>
        <w:rPr>
          <w:rStyle w:val="StyleStyleBold12pt"/>
        </w:rPr>
        <w:t xml:space="preserve">(--) </w:t>
      </w:r>
      <w:r w:rsidRPr="00C62F07">
        <w:rPr>
          <w:rStyle w:val="StyleStyleBold12pt"/>
        </w:rPr>
        <w:t>Drug policy and Cuba policy prevent effective US-Latin American relations:</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60" w:history="1">
        <w:r w:rsidRPr="002036B3">
          <w:rPr>
            <w:rStyle w:val="Hyperlink"/>
          </w:rPr>
          <w:t>http://www.thedialogue.org/PublicationFiles/IAD2012PolicyReportFINAL.pdf</w:t>
        </w:r>
      </w:hyperlink>
      <w:r>
        <w:t>, Accessed 1/23/2013, rwg)</w:t>
      </w:r>
    </w:p>
    <w:p w:rsidR="00632517" w:rsidRDefault="00632517" w:rsidP="00632517">
      <w:r w:rsidRPr="00C62F07">
        <w:rPr>
          <w:rStyle w:val="StyleBoldUnderline"/>
          <w:highlight w:val="yellow"/>
        </w:rPr>
        <w:t>Another chronic irritant is US drug policy, which most Latin Americans now</w:t>
      </w:r>
      <w:r w:rsidRPr="00F50B1A">
        <w:rPr>
          <w:rStyle w:val="StyleBoldUnderline"/>
          <w:sz w:val="12"/>
          <w:highlight w:val="yellow"/>
        </w:rPr>
        <w:t xml:space="preserve">¶ </w:t>
      </w:r>
      <w:r w:rsidRPr="00C62F07">
        <w:rPr>
          <w:rStyle w:val="StyleBoldUnderline"/>
          <w:highlight w:val="yellow"/>
        </w:rPr>
        <w:t xml:space="preserve">believe makes </w:t>
      </w:r>
      <w:r w:rsidRPr="00C62F07">
        <w:rPr>
          <w:rStyle w:val="Emphasis"/>
          <w:highlight w:val="yellow"/>
        </w:rPr>
        <w:t>their drug and crime problems worse</w:t>
      </w:r>
      <w:r w:rsidRPr="002C34EE">
        <w:t>. Secretary of State Hillary</w:t>
      </w:r>
      <w:r w:rsidRPr="00F50B1A">
        <w:rPr>
          <w:sz w:val="12"/>
        </w:rPr>
        <w:t xml:space="preserve">¶ </w:t>
      </w:r>
      <w:r w:rsidRPr="002C34EE">
        <w:t>Clinton, while visiting Mexico, acknowledged that US anti-drug programs</w:t>
      </w:r>
      <w:r w:rsidRPr="00F50B1A">
        <w:rPr>
          <w:sz w:val="12"/>
        </w:rPr>
        <w:t xml:space="preserve">¶ </w:t>
      </w:r>
      <w:r w:rsidRPr="002C34EE">
        <w:t>have not worked. Yet, despite growing calls and pressure from the region, the</w:t>
      </w:r>
      <w:r w:rsidRPr="00F50B1A">
        <w:rPr>
          <w:sz w:val="12"/>
        </w:rPr>
        <w:t xml:space="preserve">¶ </w:t>
      </w:r>
      <w:r w:rsidRPr="002C34EE">
        <w:t>United States has shown little interest in exploring alternative approaches.</w:t>
      </w:r>
      <w:r w:rsidRPr="00F50B1A">
        <w:rPr>
          <w:sz w:val="12"/>
        </w:rPr>
        <w:t xml:space="preserve">¶ </w:t>
      </w:r>
      <w:r w:rsidRPr="00C62F07">
        <w:rPr>
          <w:rStyle w:val="StyleBoldUnderline"/>
          <w:highlight w:val="yellow"/>
        </w:rPr>
        <w:t>Similarly, Washington’s more than half-century embargo on Cuba</w:t>
      </w:r>
      <w:r w:rsidRPr="002C34EE">
        <w:t>, as well</w:t>
      </w:r>
      <w:r w:rsidRPr="00F50B1A">
        <w:rPr>
          <w:sz w:val="12"/>
        </w:rPr>
        <w:t xml:space="preserve">¶ </w:t>
      </w:r>
      <w:r w:rsidRPr="002C34EE">
        <w:t xml:space="preserve">as other elements of United States’ Cuba policy, </w:t>
      </w:r>
      <w:r w:rsidRPr="00C62F07">
        <w:rPr>
          <w:rStyle w:val="StyleBoldUnderline"/>
          <w:highlight w:val="yellow"/>
        </w:rPr>
        <w:t xml:space="preserve">is </w:t>
      </w:r>
      <w:r w:rsidRPr="00C62F07">
        <w:rPr>
          <w:rStyle w:val="Emphasis"/>
          <w:highlight w:val="yellow"/>
        </w:rPr>
        <w:t>strongly opposed</w:t>
      </w:r>
      <w:r w:rsidRPr="00C62F07">
        <w:rPr>
          <w:rStyle w:val="StyleBoldUnderline"/>
          <w:highlight w:val="yellow"/>
        </w:rPr>
        <w:t xml:space="preserve"> by all</w:t>
      </w:r>
      <w:r w:rsidRPr="00F50B1A">
        <w:rPr>
          <w:rStyle w:val="StyleBoldUnderline"/>
          <w:sz w:val="12"/>
          <w:highlight w:val="yellow"/>
        </w:rPr>
        <w:t xml:space="preserve">¶ </w:t>
      </w:r>
      <w:r w:rsidRPr="00C62F07">
        <w:rPr>
          <w:rStyle w:val="StyleBoldUnderline"/>
          <w:highlight w:val="yellow"/>
        </w:rPr>
        <w:t>other countries in the hemisphere. Indeed, the US position on these troublesome</w:t>
      </w:r>
      <w:r w:rsidRPr="00F50B1A">
        <w:rPr>
          <w:rStyle w:val="StyleBoldUnderline"/>
          <w:sz w:val="12"/>
          <w:highlight w:val="yellow"/>
        </w:rPr>
        <w:t xml:space="preserve">¶ </w:t>
      </w:r>
      <w:r w:rsidRPr="00C62F07">
        <w:rPr>
          <w:rStyle w:val="StyleBoldUnderline"/>
          <w:highlight w:val="yellow"/>
        </w:rPr>
        <w:t>issues—immigration, drug policy, and Cuba—has set Washington</w:t>
      </w:r>
      <w:r w:rsidRPr="00F50B1A">
        <w:rPr>
          <w:rStyle w:val="StyleBoldUnderline"/>
          <w:sz w:val="12"/>
          <w:highlight w:val="yellow"/>
        </w:rPr>
        <w:t xml:space="preserve">¶ </w:t>
      </w:r>
      <w:r w:rsidRPr="00C62F07">
        <w:rPr>
          <w:rStyle w:val="StyleBoldUnderline"/>
          <w:highlight w:val="yellow"/>
        </w:rPr>
        <w:t>against the consensus view of the hemisphere’s other 34 governments</w:t>
      </w:r>
      <w:r w:rsidRPr="002C34EE">
        <w:t>.</w:t>
      </w:r>
    </w:p>
    <w:p w:rsidR="00632517" w:rsidRPr="00A96BCD" w:rsidRDefault="00632517" w:rsidP="00632517">
      <w:pPr>
        <w:pStyle w:val="Heading4"/>
        <w:rPr>
          <w:rStyle w:val="StyleStyleBold12pt"/>
          <w:b/>
        </w:rPr>
      </w:pPr>
      <w:r>
        <w:rPr>
          <w:rStyle w:val="StyleStyleBold12pt"/>
        </w:rPr>
        <w:t xml:space="preserve">(--) </w:t>
      </w:r>
      <w:r w:rsidRPr="00A96BCD">
        <w:rPr>
          <w:rStyle w:val="StyleStyleBold12pt"/>
        </w:rPr>
        <w:t>Fixing US domestic policies inadequate to create cooperation with Latin America:</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61" w:history="1">
        <w:r w:rsidRPr="002036B3">
          <w:rPr>
            <w:rStyle w:val="Hyperlink"/>
          </w:rPr>
          <w:t>http://www.thedialogue.org/PublicationFiles/IAD2012PolicyReportFINAL.pdf</w:t>
        </w:r>
      </w:hyperlink>
      <w:r>
        <w:t>, Accessed 1/23/2013, rwg)</w:t>
      </w:r>
    </w:p>
    <w:p w:rsidR="00632517" w:rsidRPr="00A96BCD" w:rsidRDefault="00632517" w:rsidP="00632517">
      <w:pPr>
        <w:rPr>
          <w:rStyle w:val="StyleBoldUnderline"/>
        </w:rPr>
      </w:pPr>
      <w:r w:rsidRPr="00A96BCD">
        <w:rPr>
          <w:rStyle w:val="StyleBoldUnderline"/>
          <w:highlight w:val="yellow"/>
        </w:rPr>
        <w:t xml:space="preserve">Simply addressing an unfinished agenda is </w:t>
      </w:r>
      <w:r w:rsidRPr="000F2CAB">
        <w:rPr>
          <w:rStyle w:val="Emphasis"/>
          <w:highlight w:val="yellow"/>
        </w:rPr>
        <w:t>not enough</w:t>
      </w:r>
      <w:r w:rsidRPr="00A96BCD">
        <w:rPr>
          <w:rStyle w:val="StyleBoldUnderline"/>
          <w:highlight w:val="yellow"/>
        </w:rPr>
        <w:t>. Both the United</w:t>
      </w:r>
      <w:r w:rsidRPr="00F50B1A">
        <w:rPr>
          <w:rStyle w:val="StyleBoldUnderline"/>
          <w:sz w:val="12"/>
          <w:highlight w:val="yellow"/>
        </w:rPr>
        <w:t xml:space="preserve">¶ </w:t>
      </w:r>
      <w:r w:rsidRPr="00A96BCD">
        <w:rPr>
          <w:rStyle w:val="StyleBoldUnderline"/>
          <w:highlight w:val="yellow"/>
        </w:rPr>
        <w:t>States and Latin America need to do more to exploit the enormous untapped</w:t>
      </w:r>
      <w:r w:rsidRPr="00F50B1A">
        <w:rPr>
          <w:rStyle w:val="StyleBoldUnderline"/>
          <w:sz w:val="12"/>
          <w:highlight w:val="yellow"/>
        </w:rPr>
        <w:t xml:space="preserve">¶ </w:t>
      </w:r>
      <w:r w:rsidRPr="00A96BCD">
        <w:rPr>
          <w:rStyle w:val="StyleBoldUnderline"/>
          <w:highlight w:val="yellow"/>
        </w:rPr>
        <w:t>opportunities of their relationship in economics, trade, and energy. They</w:t>
      </w:r>
      <w:r w:rsidRPr="00F50B1A">
        <w:rPr>
          <w:rStyle w:val="StyleBoldUnderline"/>
          <w:sz w:val="12"/>
          <w:highlight w:val="yellow"/>
        </w:rPr>
        <w:t xml:space="preserve">¶ </w:t>
      </w:r>
      <w:r w:rsidRPr="00A96BCD">
        <w:rPr>
          <w:rStyle w:val="StyleBoldUnderline"/>
          <w:highlight w:val="yellow"/>
        </w:rPr>
        <w:t>need to work together to deal with global and regional problems</w:t>
      </w:r>
      <w:r w:rsidRPr="002C34EE">
        <w:t>. And they</w:t>
      </w:r>
      <w:r w:rsidRPr="00F50B1A">
        <w:rPr>
          <w:sz w:val="12"/>
        </w:rPr>
        <w:t xml:space="preserve">¶ </w:t>
      </w:r>
      <w:r w:rsidRPr="002C34EE">
        <w:t>need to project common values, including peace, democracy, human rights,</w:t>
      </w:r>
      <w:r w:rsidRPr="00F50B1A">
        <w:rPr>
          <w:sz w:val="12"/>
        </w:rPr>
        <w:t xml:space="preserve">¶ </w:t>
      </w:r>
      <w:r w:rsidRPr="002C34EE">
        <w:t xml:space="preserve">expansion of equal opportunity, and social mobility. </w:t>
      </w:r>
      <w:r w:rsidRPr="00A96BCD">
        <w:rPr>
          <w:rStyle w:val="StyleBoldUnderline"/>
          <w:highlight w:val="yellow"/>
        </w:rPr>
        <w:t>They need to breathe</w:t>
      </w:r>
      <w:r w:rsidRPr="00F50B1A">
        <w:rPr>
          <w:rStyle w:val="StyleBoldUnderline"/>
          <w:sz w:val="12"/>
          <w:highlight w:val="yellow"/>
        </w:rPr>
        <w:t xml:space="preserve">¶ </w:t>
      </w:r>
      <w:r w:rsidRPr="00A96BCD">
        <w:rPr>
          <w:rStyle w:val="StyleBoldUnderline"/>
          <w:highlight w:val="yellow"/>
        </w:rPr>
        <w:t>new life and vigor into hemispheric relations.</w:t>
      </w:r>
    </w:p>
    <w:p w:rsidR="00632517" w:rsidRDefault="00632517" w:rsidP="00632517">
      <w:pPr>
        <w:pStyle w:val="Heading4"/>
      </w:pPr>
      <w:r>
        <w:t>(--) Cuba policy prevents effective US-Latin American relations:</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62" w:history="1">
        <w:r w:rsidRPr="002036B3">
          <w:rPr>
            <w:rStyle w:val="Hyperlink"/>
          </w:rPr>
          <w:t>http://www.thedialogue.org/PublicationFiles/IAD2012PolicyReportFINAL.pdf</w:t>
        </w:r>
      </w:hyperlink>
      <w:r>
        <w:t>, Accessed 1/23/2013, rwg)</w:t>
      </w:r>
    </w:p>
    <w:p w:rsidR="00632517" w:rsidRDefault="00632517" w:rsidP="00632517">
      <w:r w:rsidRPr="008C200F">
        <w:rPr>
          <w:rStyle w:val="StyleBoldUnderline"/>
          <w:highlight w:val="yellow"/>
        </w:rPr>
        <w:t>Policy towards Cuba has long divided the United States from the rest of</w:t>
      </w:r>
      <w:r w:rsidRPr="00F50B1A">
        <w:rPr>
          <w:rStyle w:val="StyleBoldUnderline"/>
          <w:sz w:val="12"/>
          <w:highlight w:val="yellow"/>
        </w:rPr>
        <w:t xml:space="preserve">¶ </w:t>
      </w:r>
      <w:r w:rsidRPr="008C200F">
        <w:rPr>
          <w:rStyle w:val="StyleBoldUnderline"/>
          <w:highlight w:val="yellow"/>
        </w:rPr>
        <w:t>the hemisphere. There is a consensus among the other nations of the hemisphere</w:t>
      </w:r>
      <w:r w:rsidRPr="00F50B1A">
        <w:rPr>
          <w:rStyle w:val="StyleBoldUnderline"/>
          <w:sz w:val="12"/>
          <w:highlight w:val="yellow"/>
        </w:rPr>
        <w:t xml:space="preserve">¶ </w:t>
      </w:r>
      <w:r w:rsidRPr="008C200F">
        <w:rPr>
          <w:rStyle w:val="StyleBoldUnderline"/>
          <w:highlight w:val="yellow"/>
        </w:rPr>
        <w:t>that Washington’s 50-year-old embargo has not worked and, in fact,</w:t>
      </w:r>
      <w:r w:rsidRPr="00F50B1A">
        <w:rPr>
          <w:rStyle w:val="StyleBoldUnderline"/>
          <w:sz w:val="12"/>
          <w:highlight w:val="yellow"/>
        </w:rPr>
        <w:t xml:space="preserve">¶ </w:t>
      </w:r>
      <w:r w:rsidRPr="008C200F">
        <w:rPr>
          <w:rStyle w:val="StyleBoldUnderline"/>
          <w:highlight w:val="yellow"/>
        </w:rPr>
        <w:t>may have been counterproductive,</w:t>
      </w:r>
      <w:r w:rsidRPr="008C200F">
        <w:rPr>
          <w:rStyle w:val="StyleBoldUnderline"/>
        </w:rPr>
        <w:t xml:space="preserve"> </w:t>
      </w:r>
      <w:r w:rsidRPr="002C34EE">
        <w:t>prolonging Cuba’s repressive rule rather</w:t>
      </w:r>
      <w:r w:rsidRPr="00F50B1A">
        <w:rPr>
          <w:sz w:val="12"/>
        </w:rPr>
        <w:t xml:space="preserve">¶ </w:t>
      </w:r>
      <w:r w:rsidRPr="002C34EE">
        <w:t>than ending it. Greater engagement with Cuba and more openness to easing</w:t>
      </w:r>
      <w:r w:rsidRPr="00F50B1A">
        <w:rPr>
          <w:sz w:val="12"/>
        </w:rPr>
        <w:t xml:space="preserve">¶ </w:t>
      </w:r>
      <w:r w:rsidRPr="002C34EE">
        <w:t>US restrictions on the island are essential. At the same time, as outlined</w:t>
      </w:r>
      <w:r w:rsidRPr="00F50B1A">
        <w:rPr>
          <w:sz w:val="12"/>
        </w:rPr>
        <w:t xml:space="preserve">¶ </w:t>
      </w:r>
      <w:r w:rsidRPr="002C34EE">
        <w:t>below, Cuba’s failure to pursue political reform and adopt more democratic</w:t>
      </w:r>
      <w:r w:rsidRPr="00F50B1A">
        <w:rPr>
          <w:sz w:val="12"/>
        </w:rPr>
        <w:t xml:space="preserve">¶ </w:t>
      </w:r>
      <w:r w:rsidRPr="002C34EE">
        <w:t>measures also needs to be addressed.</w:t>
      </w:r>
    </w:p>
    <w:p w:rsidR="00632517" w:rsidRDefault="00632517" w:rsidP="00632517">
      <w:pPr>
        <w:pStyle w:val="Heading4"/>
      </w:pPr>
      <w:r>
        <w:t>(--) Multiple issues block strong US-Mexican relations:</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63" w:history="1">
        <w:r w:rsidRPr="002036B3">
          <w:rPr>
            <w:rStyle w:val="Hyperlink"/>
          </w:rPr>
          <w:t>http://www.thedialogue.org/PublicationFiles/IAD2012PolicyReportFINAL.pdf</w:t>
        </w:r>
      </w:hyperlink>
      <w:r>
        <w:t>, Accessed 1/23/2013, rwg)</w:t>
      </w:r>
    </w:p>
    <w:p w:rsidR="00632517" w:rsidRDefault="00632517" w:rsidP="00632517">
      <w:r w:rsidRPr="007F1ABD">
        <w:rPr>
          <w:rStyle w:val="StyleBoldUnderline"/>
          <w:highlight w:val="yellow"/>
        </w:rPr>
        <w:t>Because of their geographic proximity and interwoven economies, the</w:t>
      </w:r>
      <w:r w:rsidRPr="00F50B1A">
        <w:rPr>
          <w:rStyle w:val="StyleBoldUnderline"/>
          <w:sz w:val="12"/>
          <w:highlight w:val="yellow"/>
        </w:rPr>
        <w:t xml:space="preserve">¶ </w:t>
      </w:r>
      <w:r w:rsidRPr="007F1ABD">
        <w:rPr>
          <w:rStyle w:val="StyleBoldUnderline"/>
          <w:highlight w:val="yellow"/>
        </w:rPr>
        <w:t>United States and Mexico have cooperated extensively on many issues.</w:t>
      </w:r>
      <w:r w:rsidRPr="00F50B1A">
        <w:rPr>
          <w:rStyle w:val="StyleBoldUnderline"/>
          <w:sz w:val="12"/>
          <w:highlight w:val="yellow"/>
        </w:rPr>
        <w:t xml:space="preserve">¶ </w:t>
      </w:r>
      <w:r w:rsidRPr="007F1ABD">
        <w:rPr>
          <w:rStyle w:val="StyleBoldUnderline"/>
          <w:highlight w:val="yellow"/>
        </w:rPr>
        <w:t>But relations are clouded as these two neighbors remain at loggerheads</w:t>
      </w:r>
      <w:r w:rsidRPr="00F50B1A">
        <w:rPr>
          <w:rStyle w:val="StyleBoldUnderline"/>
          <w:sz w:val="12"/>
          <w:highlight w:val="yellow"/>
        </w:rPr>
        <w:t xml:space="preserve">¶ </w:t>
      </w:r>
      <w:r w:rsidRPr="007F1ABD">
        <w:rPr>
          <w:rStyle w:val="StyleBoldUnderline"/>
          <w:highlight w:val="yellow"/>
        </w:rPr>
        <w:t>over aspects of immigration, drug policy, and the flow of illegal arms and</w:t>
      </w:r>
      <w:r w:rsidRPr="00F50B1A">
        <w:rPr>
          <w:rStyle w:val="StyleBoldUnderline"/>
          <w:sz w:val="12"/>
          <w:highlight w:val="yellow"/>
        </w:rPr>
        <w:t xml:space="preserve">¶ </w:t>
      </w:r>
      <w:r w:rsidRPr="007F1ABD">
        <w:rPr>
          <w:rStyle w:val="StyleBoldUnderline"/>
          <w:highlight w:val="yellow"/>
        </w:rPr>
        <w:t>money—even as they work together on these and other issues</w:t>
      </w:r>
      <w:r w:rsidRPr="002C34EE">
        <w:t>.</w:t>
      </w:r>
    </w:p>
    <w:p w:rsidR="00632517" w:rsidRDefault="00632517" w:rsidP="00632517">
      <w:pPr>
        <w:pStyle w:val="Heading4"/>
      </w:pPr>
      <w:r>
        <w:t>(--) Cuba obstructs effective US-Latin American engagement:</w:t>
      </w:r>
    </w:p>
    <w:p w:rsidR="00632517" w:rsidRPr="00CF229A" w:rsidRDefault="00632517" w:rsidP="00632517">
      <w:pPr>
        <w:ind w:left="720"/>
      </w:pPr>
      <w:r w:rsidRPr="00D447D6">
        <w:rPr>
          <w:rStyle w:val="StyleStyleBold12pt"/>
        </w:rPr>
        <w:t>Shifter 12</w:t>
      </w:r>
      <w:r w:rsidRPr="00CF229A">
        <w:t xml:space="preserve"> </w:t>
      </w:r>
      <w:r>
        <w:t>(</w:t>
      </w:r>
      <w:r w:rsidRPr="00CF229A">
        <w:t xml:space="preserve">Michael is the President of Inter-American Dialogue. “Remaking the Relationship: The United States and Latin America,” April, IAD Policy Report, </w:t>
      </w:r>
      <w:hyperlink r:id="rId264" w:history="1">
        <w:r w:rsidRPr="002036B3">
          <w:rPr>
            <w:rStyle w:val="Hyperlink"/>
          </w:rPr>
          <w:t>http://www.thedialogue.org/PublicationFiles/IAD2012PolicyReportFINAL.pdf</w:t>
        </w:r>
      </w:hyperlink>
      <w:r>
        <w:t>, Accessed 1/23/2013, rwg)</w:t>
      </w:r>
    </w:p>
    <w:p w:rsidR="00632517" w:rsidRPr="00A96BCD" w:rsidRDefault="00632517" w:rsidP="00632517">
      <w:pPr>
        <w:rPr>
          <w:rStyle w:val="StyleBoldUnderline"/>
        </w:rPr>
      </w:pPr>
      <w:r w:rsidRPr="00F50B1A">
        <w:rPr>
          <w:sz w:val="16"/>
        </w:rPr>
        <w:t>Although unlikely to be accomplished in the near future, the long-term goal</w:t>
      </w:r>
      <w:r w:rsidRPr="00F50B1A">
        <w:rPr>
          <w:sz w:val="12"/>
        </w:rPr>
        <w:t>¶</w:t>
      </w:r>
      <w:r w:rsidRPr="00F50B1A">
        <w:rPr>
          <w:sz w:val="16"/>
        </w:rPr>
        <w:t xml:space="preserve"> of the United States and other hemispheric governments should be agreement</w:t>
      </w:r>
      <w:r w:rsidRPr="00F50B1A">
        <w:rPr>
          <w:sz w:val="12"/>
        </w:rPr>
        <w:t>¶</w:t>
      </w:r>
      <w:r w:rsidRPr="00F50B1A">
        <w:rPr>
          <w:sz w:val="16"/>
        </w:rPr>
        <w:t xml:space="preserve"> on collective actions to hold nations to the standards of the charter. The</w:t>
      </w:r>
      <w:r w:rsidRPr="00F50B1A">
        <w:rPr>
          <w:sz w:val="12"/>
        </w:rPr>
        <w:t>¶</w:t>
      </w:r>
      <w:r w:rsidRPr="00F50B1A">
        <w:rPr>
          <w:sz w:val="16"/>
        </w:rPr>
        <w:t xml:space="preserve"> United States and Canada cannot be effective if they are the only voices calling</w:t>
      </w:r>
      <w:r w:rsidRPr="00F50B1A">
        <w:rPr>
          <w:sz w:val="12"/>
        </w:rPr>
        <w:t>¶</w:t>
      </w:r>
      <w:r w:rsidRPr="00F50B1A">
        <w:rPr>
          <w:sz w:val="16"/>
        </w:rPr>
        <w:t xml:space="preserve"> for action to defend democracy and enforce the charter. The United States</w:t>
      </w:r>
      <w:r w:rsidRPr="00F50B1A">
        <w:rPr>
          <w:sz w:val="12"/>
        </w:rPr>
        <w:t>¶</w:t>
      </w:r>
      <w:r w:rsidRPr="00F50B1A">
        <w:rPr>
          <w:sz w:val="16"/>
        </w:rPr>
        <w:t xml:space="preserve"> should pursue a longer-term strategy of consulting and finding common</w:t>
      </w:r>
      <w:r w:rsidRPr="00F50B1A">
        <w:rPr>
          <w:sz w:val="12"/>
        </w:rPr>
        <w:t>¶</w:t>
      </w:r>
      <w:r w:rsidRPr="00F50B1A">
        <w:rPr>
          <w:sz w:val="16"/>
        </w:rPr>
        <w:t xml:space="preserve"> ground with Latin American and Caribbean governments on the appropriate</w:t>
      </w:r>
      <w:r w:rsidRPr="00F50B1A">
        <w:rPr>
          <w:sz w:val="12"/>
        </w:rPr>
        <w:t>¶</w:t>
      </w:r>
      <w:r w:rsidRPr="00F50B1A">
        <w:rPr>
          <w:sz w:val="16"/>
        </w:rPr>
        <w:t xml:space="preserve"> use of the charter, which should play an important role in hemispheric affairs.</w:t>
      </w:r>
      <w:r w:rsidRPr="00F50B1A">
        <w:rPr>
          <w:sz w:val="12"/>
        </w:rPr>
        <w:t>¶</w:t>
      </w:r>
      <w:r w:rsidRPr="00F50B1A">
        <w:rPr>
          <w:sz w:val="16"/>
        </w:rPr>
        <w:t xml:space="preserve"> </w:t>
      </w:r>
      <w:r w:rsidRPr="00A96BCD">
        <w:rPr>
          <w:rStyle w:val="StyleBoldUnderline"/>
          <w:highlight w:val="yellow"/>
        </w:rPr>
        <w:t>Cuba,</w:t>
      </w:r>
      <w:r w:rsidRPr="00F50B1A">
        <w:rPr>
          <w:sz w:val="16"/>
        </w:rPr>
        <w:t xml:space="preserve"> too, </w:t>
      </w:r>
      <w:r w:rsidRPr="00A96BCD">
        <w:rPr>
          <w:rStyle w:val="StyleBoldUnderline"/>
          <w:highlight w:val="yellow"/>
        </w:rPr>
        <w:t>poses a significant challenge for relations between the United</w:t>
      </w:r>
      <w:r w:rsidRPr="00F50B1A">
        <w:rPr>
          <w:rStyle w:val="StyleBoldUnderline"/>
          <w:b w:val="0"/>
          <w:sz w:val="12"/>
          <w:highlight w:val="yellow"/>
        </w:rPr>
        <w:t>¶</w:t>
      </w:r>
      <w:r w:rsidRPr="00F50B1A">
        <w:rPr>
          <w:rStyle w:val="StyleBoldUnderline"/>
          <w:sz w:val="12"/>
          <w:highlight w:val="yellow"/>
        </w:rPr>
        <w:t xml:space="preserve"> </w:t>
      </w:r>
      <w:r w:rsidRPr="00A96BCD">
        <w:rPr>
          <w:rStyle w:val="StyleBoldUnderline"/>
          <w:highlight w:val="yellow"/>
        </w:rPr>
        <w:t>States and Latin America</w:t>
      </w:r>
      <w:r w:rsidRPr="00F50B1A">
        <w:rPr>
          <w:sz w:val="16"/>
        </w:rPr>
        <w:t>. The 50-year-old US embargo against Cuba is</w:t>
      </w:r>
      <w:r w:rsidRPr="00F50B1A">
        <w:rPr>
          <w:sz w:val="12"/>
        </w:rPr>
        <w:t>¶</w:t>
      </w:r>
      <w:r w:rsidRPr="00F50B1A">
        <w:rPr>
          <w:sz w:val="16"/>
        </w:rPr>
        <w:t xml:space="preserve"> rightly criticized throughout the hemisphere as a failed and punitive instrument.</w:t>
      </w:r>
      <w:r w:rsidRPr="00F50B1A">
        <w:rPr>
          <w:sz w:val="12"/>
        </w:rPr>
        <w:t>¶</w:t>
      </w:r>
      <w:r w:rsidRPr="00F50B1A">
        <w:rPr>
          <w:sz w:val="16"/>
        </w:rPr>
        <w:t xml:space="preserve"> It has long been a strain on US-Latin American relations. Although</w:t>
      </w:r>
      <w:r w:rsidRPr="00F50B1A">
        <w:rPr>
          <w:sz w:val="12"/>
        </w:rPr>
        <w:t>¶</w:t>
      </w:r>
      <w:r w:rsidRPr="00F50B1A">
        <w:rPr>
          <w:sz w:val="16"/>
        </w:rPr>
        <w:t xml:space="preserve"> the United States has recently moved in the right direction and taken steps</w:t>
      </w:r>
      <w:r w:rsidRPr="00F50B1A">
        <w:rPr>
          <w:sz w:val="12"/>
        </w:rPr>
        <w:t>¶</w:t>
      </w:r>
      <w:r w:rsidRPr="00F50B1A">
        <w:rPr>
          <w:sz w:val="16"/>
        </w:rPr>
        <w:t xml:space="preserve"> to relax restrictions on travel to Cuba, </w:t>
      </w:r>
      <w:r w:rsidRPr="00A96BCD">
        <w:rPr>
          <w:rStyle w:val="StyleBoldUnderline"/>
          <w:highlight w:val="yellow"/>
        </w:rPr>
        <w:t>Washington needs to do far more</w:t>
      </w:r>
      <w:r w:rsidRPr="00F50B1A">
        <w:rPr>
          <w:rStyle w:val="StyleBoldUnderline"/>
          <w:b w:val="0"/>
          <w:sz w:val="12"/>
          <w:highlight w:val="yellow"/>
        </w:rPr>
        <w:t>¶</w:t>
      </w:r>
      <w:r w:rsidRPr="00F50B1A">
        <w:rPr>
          <w:rStyle w:val="StyleBoldUnderline"/>
          <w:sz w:val="12"/>
          <w:highlight w:val="yellow"/>
        </w:rPr>
        <w:t xml:space="preserve"> </w:t>
      </w:r>
      <w:r w:rsidRPr="00A96BCD">
        <w:rPr>
          <w:rStyle w:val="StyleBoldUnderline"/>
          <w:highlight w:val="yellow"/>
        </w:rPr>
        <w:t>to dismantle its severe, outdated constraints on normalized relations with</w:t>
      </w:r>
      <w:r w:rsidRPr="00F50B1A">
        <w:rPr>
          <w:rStyle w:val="StyleBoldUnderline"/>
          <w:b w:val="0"/>
          <w:sz w:val="12"/>
          <w:highlight w:val="yellow"/>
        </w:rPr>
        <w:t>¶</w:t>
      </w:r>
      <w:r w:rsidRPr="00F50B1A">
        <w:rPr>
          <w:rStyle w:val="StyleBoldUnderline"/>
          <w:sz w:val="12"/>
          <w:highlight w:val="yellow"/>
        </w:rPr>
        <w:t xml:space="preserve"> </w:t>
      </w:r>
      <w:r w:rsidRPr="00A96BCD">
        <w:rPr>
          <w:rStyle w:val="StyleBoldUnderline"/>
          <w:highlight w:val="yellow"/>
        </w:rPr>
        <w:t xml:space="preserve">Cuba. Cuba is one of the residual issues that </w:t>
      </w:r>
      <w:r w:rsidRPr="00A96BCD">
        <w:rPr>
          <w:rStyle w:val="Emphasis"/>
          <w:highlight w:val="yellow"/>
        </w:rPr>
        <w:t>most obstructs</w:t>
      </w:r>
      <w:r w:rsidRPr="00A96BCD">
        <w:rPr>
          <w:rStyle w:val="StyleBoldUnderline"/>
          <w:highlight w:val="yellow"/>
        </w:rPr>
        <w:t xml:space="preserve"> more effective</w:t>
      </w:r>
      <w:r w:rsidRPr="00F50B1A">
        <w:rPr>
          <w:rStyle w:val="StyleBoldUnderline"/>
          <w:b w:val="0"/>
          <w:sz w:val="12"/>
          <w:highlight w:val="yellow"/>
        </w:rPr>
        <w:t>¶</w:t>
      </w:r>
      <w:r w:rsidRPr="00F50B1A">
        <w:rPr>
          <w:rStyle w:val="StyleBoldUnderline"/>
          <w:sz w:val="12"/>
          <w:highlight w:val="yellow"/>
        </w:rPr>
        <w:t xml:space="preserve"> </w:t>
      </w:r>
      <w:r w:rsidRPr="00A96BCD">
        <w:rPr>
          <w:rStyle w:val="StyleBoldUnderline"/>
          <w:highlight w:val="yellow"/>
        </w:rPr>
        <w:t>US-Latin American engagement.</w:t>
      </w:r>
    </w:p>
    <w:p w:rsidR="00632517" w:rsidRDefault="00632517" w:rsidP="00632517">
      <w:pPr>
        <w:pStyle w:val="Heading2"/>
      </w:pPr>
      <w:bookmarkStart w:id="295" w:name="_Toc360209727"/>
      <w:r>
        <w:t>AFF Answers: Focus Link</w:t>
      </w:r>
      <w:bookmarkEnd w:id="295"/>
    </w:p>
    <w:p w:rsidR="00632517" w:rsidRPr="00CC0EA0" w:rsidRDefault="00632517" w:rsidP="00632517">
      <w:pPr>
        <w:autoSpaceDE w:val="0"/>
        <w:autoSpaceDN w:val="0"/>
        <w:adjustRightInd w:val="0"/>
        <w:rPr>
          <w:rFonts w:cs="Georgia"/>
          <w:color w:val="000000"/>
          <w:sz w:val="26"/>
          <w:szCs w:val="26"/>
        </w:rPr>
      </w:pPr>
      <w:r w:rsidRPr="00CC0EA0">
        <w:rPr>
          <w:rFonts w:cs="Georgia"/>
          <w:b/>
          <w:color w:val="000000"/>
          <w:sz w:val="26"/>
          <w:szCs w:val="26"/>
        </w:rPr>
        <w:t>(--) No focus now—Obama’s focus is divided in the squo</w:t>
      </w:r>
    </w:p>
    <w:p w:rsidR="00632517" w:rsidRPr="00C8638B" w:rsidRDefault="00632517" w:rsidP="00632517">
      <w:pPr>
        <w:autoSpaceDE w:val="0"/>
        <w:autoSpaceDN w:val="0"/>
        <w:adjustRightInd w:val="0"/>
        <w:ind w:left="720"/>
        <w:rPr>
          <w:rFonts w:ascii="Arial" w:hAnsi="Arial" w:cs="Arial"/>
          <w:i/>
          <w:szCs w:val="24"/>
        </w:rPr>
      </w:pPr>
      <w:r w:rsidRPr="00CC0EA0">
        <w:rPr>
          <w:rStyle w:val="StyleStyleBold12pt"/>
        </w:rPr>
        <w:t>Collinson, 2/13/2013</w:t>
      </w:r>
      <w:r>
        <w:rPr>
          <w:rFonts w:cs="Georgia"/>
          <w:b/>
          <w:color w:val="000000"/>
          <w:szCs w:val="24"/>
        </w:rPr>
        <w:t xml:space="preserve"> </w:t>
      </w:r>
      <w:r w:rsidRPr="00C8638B">
        <w:rPr>
          <w:rFonts w:cs="Georgia"/>
          <w:b/>
          <w:color w:val="000000"/>
          <w:szCs w:val="24"/>
        </w:rPr>
        <w:t xml:space="preserve"> (White House Correspondent) Feb. 13, 2013 AGENCE FRANCE PRESSE “</w:t>
      </w:r>
      <w:r w:rsidRPr="00C8638B">
        <w:rPr>
          <w:rFonts w:ascii="Arial" w:hAnsi="Arial" w:cs="Arial"/>
          <w:i/>
          <w:szCs w:val="24"/>
        </w:rPr>
        <w:t>Obama wagers second term capital on reform”</w:t>
      </w:r>
    </w:p>
    <w:p w:rsidR="00632517" w:rsidRPr="00C8638B" w:rsidRDefault="00632517" w:rsidP="00632517">
      <w:pPr>
        <w:autoSpaceDE w:val="0"/>
        <w:autoSpaceDN w:val="0"/>
        <w:adjustRightInd w:val="0"/>
        <w:ind w:firstLine="720"/>
        <w:rPr>
          <w:rFonts w:ascii="Arial" w:hAnsi="Arial" w:cs="Arial"/>
          <w:szCs w:val="24"/>
        </w:rPr>
      </w:pPr>
      <w:r w:rsidRPr="00C8638B">
        <w:rPr>
          <w:rFonts w:ascii="Arial" w:hAnsi="Arial" w:cs="Arial"/>
          <w:szCs w:val="24"/>
        </w:rPr>
        <w:t>za.news.yahoo.com/obama-wagers-second-term-capital-reform-025819681.html</w:t>
      </w:r>
    </w:p>
    <w:p w:rsidR="00632517" w:rsidRPr="00CC0EA0" w:rsidRDefault="00632517" w:rsidP="00632517">
      <w:pPr>
        <w:autoSpaceDE w:val="0"/>
        <w:autoSpaceDN w:val="0"/>
        <w:adjustRightInd w:val="0"/>
        <w:rPr>
          <w:rFonts w:ascii="Georgia" w:hAnsi="Georgia" w:cs="Georgia"/>
          <w:sz w:val="16"/>
          <w:szCs w:val="24"/>
        </w:rPr>
      </w:pPr>
      <w:r w:rsidRPr="00CC0EA0">
        <w:rPr>
          <w:rFonts w:ascii="Georgia" w:hAnsi="Georgia" w:cs="Georgia"/>
          <w:sz w:val="16"/>
          <w:szCs w:val="24"/>
        </w:rPr>
        <w:t xml:space="preserve">US President Barack </w:t>
      </w:r>
      <w:r w:rsidRPr="00CC0EA0">
        <w:rPr>
          <w:rStyle w:val="StyleBoldUnderline"/>
          <w:highlight w:val="yellow"/>
        </w:rPr>
        <w:t>Obama staked his second term political capital on a full-bore drive to cut gun crime, reform the</w:t>
      </w:r>
      <w:r w:rsidRPr="00CC0EA0">
        <w:rPr>
          <w:rStyle w:val="StyleBoldUnderline"/>
          <w:b w:val="0"/>
          <w:sz w:val="12"/>
          <w:highlight w:val="yellow"/>
        </w:rPr>
        <w:t>¶</w:t>
      </w:r>
      <w:r w:rsidRPr="00CC0EA0">
        <w:rPr>
          <w:rStyle w:val="StyleBoldUnderline"/>
          <w:highlight w:val="yellow"/>
        </w:rPr>
        <w:t xml:space="preserve"> immigration system and to ignite economic growth</w:t>
      </w:r>
      <w:r w:rsidRPr="00CC0EA0">
        <w:rPr>
          <w:rFonts w:ascii="Georgia" w:hAnsi="Georgia" w:cs="Georgia"/>
          <w:sz w:val="16"/>
          <w:szCs w:val="24"/>
        </w:rPr>
        <w:t xml:space="preserve"> and job creation.</w:t>
      </w:r>
      <w:r w:rsidRPr="00CC0EA0">
        <w:rPr>
          <w:rFonts w:ascii="Georgia" w:hAnsi="Georgia" w:cs="Georgia"/>
          <w:sz w:val="12"/>
          <w:szCs w:val="24"/>
        </w:rPr>
        <w:t>¶</w:t>
      </w:r>
      <w:r w:rsidRPr="00CC0EA0">
        <w:rPr>
          <w:rFonts w:ascii="Georgia" w:hAnsi="Georgia" w:cs="Georgia"/>
          <w:sz w:val="16"/>
          <w:szCs w:val="24"/>
        </w:rPr>
        <w:t xml:space="preserve"> In his annual State of the Union address, Obama referred only in passing to tense nuclear showdowns with North Korea and</w:t>
      </w:r>
      <w:r w:rsidRPr="00CC0EA0">
        <w:rPr>
          <w:rFonts w:ascii="Georgia" w:hAnsi="Georgia" w:cs="Georgia"/>
          <w:sz w:val="12"/>
          <w:szCs w:val="24"/>
        </w:rPr>
        <w:t>¶</w:t>
      </w:r>
      <w:r w:rsidRPr="00CC0EA0">
        <w:rPr>
          <w:rFonts w:ascii="Georgia" w:hAnsi="Georgia" w:cs="Georgia"/>
          <w:sz w:val="16"/>
          <w:szCs w:val="24"/>
        </w:rPr>
        <w:t xml:space="preserve"> Iran, but in keeping with an inward looking address, pledged to bring half of US troops in Afghanistan home in a year.</w:t>
      </w:r>
      <w:r w:rsidRPr="00CC0EA0">
        <w:rPr>
          <w:rFonts w:ascii="Georgia" w:hAnsi="Georgia" w:cs="Georgia"/>
          <w:sz w:val="12"/>
          <w:szCs w:val="24"/>
        </w:rPr>
        <w:t>¶</w:t>
      </w:r>
      <w:r w:rsidRPr="00CC0EA0">
        <w:rPr>
          <w:rFonts w:ascii="Georgia" w:hAnsi="Georgia" w:cs="Georgia"/>
          <w:sz w:val="16"/>
          <w:szCs w:val="24"/>
        </w:rPr>
        <w:t xml:space="preserve"> Grasping for a note of optimism in still grim economic times, Obama recalled how in his first term, America had rebounded</w:t>
      </w:r>
      <w:r w:rsidRPr="00CC0EA0">
        <w:rPr>
          <w:rFonts w:ascii="Georgia" w:hAnsi="Georgia" w:cs="Georgia"/>
          <w:sz w:val="12"/>
          <w:szCs w:val="24"/>
        </w:rPr>
        <w:t>¶</w:t>
      </w:r>
      <w:r w:rsidRPr="00CC0EA0">
        <w:rPr>
          <w:rFonts w:ascii="Georgia" w:hAnsi="Georgia" w:cs="Georgia"/>
          <w:sz w:val="16"/>
          <w:szCs w:val="24"/>
        </w:rPr>
        <w:t xml:space="preserve"> from the worst economic crisis in generations, before delivering a speech packed with policy initiatives.</w:t>
      </w:r>
      <w:r w:rsidRPr="00CC0EA0">
        <w:rPr>
          <w:rFonts w:ascii="Georgia" w:hAnsi="Georgia" w:cs="Georgia"/>
          <w:sz w:val="12"/>
          <w:szCs w:val="24"/>
        </w:rPr>
        <w:t>¶</w:t>
      </w:r>
      <w:r w:rsidRPr="00CC0EA0">
        <w:rPr>
          <w:rFonts w:ascii="Georgia" w:hAnsi="Georgia" w:cs="Georgia"/>
          <w:sz w:val="16"/>
          <w:szCs w:val="24"/>
        </w:rPr>
        <w:t xml:space="preserve"> "Together, we have cleared away the rubble of crisis, and can say with renewed confidence that the state of our union is</w:t>
      </w:r>
      <w:r w:rsidRPr="00CC0EA0">
        <w:rPr>
          <w:rFonts w:ascii="Georgia" w:hAnsi="Georgia" w:cs="Georgia"/>
          <w:sz w:val="12"/>
          <w:szCs w:val="24"/>
        </w:rPr>
        <w:t>¶</w:t>
      </w:r>
      <w:r w:rsidRPr="00CC0EA0">
        <w:rPr>
          <w:rFonts w:ascii="Georgia" w:hAnsi="Georgia" w:cs="Georgia"/>
          <w:sz w:val="16"/>
          <w:szCs w:val="24"/>
        </w:rPr>
        <w:t xml:space="preserve"> stronger," Obama said, in a speech punctuated by raucous cheers in the House of Representatives.</w:t>
      </w:r>
      <w:r w:rsidRPr="00CC0EA0">
        <w:rPr>
          <w:rFonts w:ascii="Georgia" w:hAnsi="Georgia" w:cs="Georgia"/>
          <w:sz w:val="12"/>
          <w:szCs w:val="24"/>
        </w:rPr>
        <w:t>¶</w:t>
      </w:r>
      <w:r w:rsidRPr="00CC0EA0">
        <w:rPr>
          <w:rFonts w:ascii="Georgia" w:hAnsi="Georgia" w:cs="Georgia"/>
          <w:sz w:val="16"/>
          <w:szCs w:val="24"/>
        </w:rPr>
        <w:t xml:space="preserve"> </w:t>
      </w:r>
      <w:r w:rsidRPr="00CC0EA0">
        <w:rPr>
          <w:rStyle w:val="StyleBoldUnderline"/>
          <w:highlight w:val="yellow"/>
        </w:rPr>
        <w:t>The address was Obama's best chance to speak directly to Americans to build support for his plans after his November</w:t>
      </w:r>
      <w:r w:rsidRPr="00CC0EA0">
        <w:rPr>
          <w:rStyle w:val="StyleBoldUnderline"/>
          <w:b w:val="0"/>
          <w:sz w:val="12"/>
          <w:highlight w:val="yellow"/>
        </w:rPr>
        <w:t>¶</w:t>
      </w:r>
      <w:r w:rsidRPr="00CC0EA0">
        <w:rPr>
          <w:rStyle w:val="StyleBoldUnderline"/>
          <w:highlight w:val="yellow"/>
        </w:rPr>
        <w:t xml:space="preserve"> election win,</w:t>
      </w:r>
      <w:r w:rsidRPr="00CC0EA0">
        <w:rPr>
          <w:rStyle w:val="StyleBoldUnderline"/>
        </w:rPr>
        <w:t xml:space="preserve"> </w:t>
      </w:r>
      <w:r w:rsidRPr="00CC0EA0">
        <w:rPr>
          <w:rFonts w:ascii="Georgia" w:hAnsi="Georgia" w:cs="Georgia"/>
          <w:sz w:val="16"/>
          <w:szCs w:val="24"/>
        </w:rPr>
        <w:t>as he seeks to stave off the domestic lame duck status that eventually hits all second term presidents.</w:t>
      </w:r>
      <w:r w:rsidRPr="00CC0EA0">
        <w:rPr>
          <w:rFonts w:ascii="Georgia" w:hAnsi="Georgia" w:cs="Georgia"/>
          <w:sz w:val="12"/>
          <w:szCs w:val="24"/>
        </w:rPr>
        <w:t>¶</w:t>
      </w:r>
      <w:r w:rsidRPr="00CC0EA0">
        <w:rPr>
          <w:rFonts w:ascii="Georgia" w:hAnsi="Georgia" w:cs="Georgia"/>
          <w:sz w:val="16"/>
          <w:szCs w:val="24"/>
        </w:rPr>
        <w:t xml:space="preserve"> Obama said America's key task was working to stabilize its budget, and said looming automatic spending cuts due to hit in</w:t>
      </w:r>
      <w:r w:rsidRPr="00CC0EA0">
        <w:rPr>
          <w:rFonts w:ascii="Georgia" w:hAnsi="Georgia" w:cs="Georgia"/>
          <w:sz w:val="12"/>
          <w:szCs w:val="24"/>
        </w:rPr>
        <w:t>¶</w:t>
      </w:r>
      <w:r w:rsidRPr="00CC0EA0">
        <w:rPr>
          <w:rFonts w:ascii="Georgia" w:hAnsi="Georgia" w:cs="Georgia"/>
          <w:sz w:val="16"/>
          <w:szCs w:val="24"/>
        </w:rPr>
        <w:t xml:space="preserve"> March which could throw the economy into chaos and increase unemployment were "a really bad idea."</w:t>
      </w:r>
      <w:r w:rsidRPr="00CC0EA0">
        <w:rPr>
          <w:rFonts w:ascii="Georgia" w:hAnsi="Georgia" w:cs="Georgia"/>
          <w:sz w:val="12"/>
          <w:szCs w:val="24"/>
        </w:rPr>
        <w:t>¶</w:t>
      </w:r>
      <w:r w:rsidRPr="00CC0EA0">
        <w:rPr>
          <w:rFonts w:ascii="Georgia" w:hAnsi="Georgia" w:cs="Georgia"/>
          <w:sz w:val="16"/>
          <w:szCs w:val="24"/>
        </w:rPr>
        <w:t xml:space="preserve"> "A growing economy that creates good, middle-class jobs -- that must be the North Star that guides our efforts," Obama said.</w:t>
      </w:r>
    </w:p>
    <w:p w:rsidR="00632517" w:rsidRDefault="00632517" w:rsidP="00632517">
      <w:pPr>
        <w:pStyle w:val="Heading4"/>
      </w:pPr>
      <w:r>
        <w:t>(--) Obama pushing three major issues now—they can’t win a focus link:</w:t>
      </w:r>
    </w:p>
    <w:p w:rsidR="00632517" w:rsidRDefault="00632517" w:rsidP="00632517">
      <w:pPr>
        <w:ind w:left="720"/>
      </w:pPr>
      <w:r>
        <w:t xml:space="preserve">Chris </w:t>
      </w:r>
      <w:r w:rsidRPr="00AF0C54">
        <w:rPr>
          <w:rStyle w:val="StyleStyleBold12pt"/>
        </w:rPr>
        <w:t>Weigant, 1/23/2013</w:t>
      </w:r>
      <w:r>
        <w:t xml:space="preserve"> (staff writer, “Handicapping Obama's Second Term Agenda,” </w:t>
      </w:r>
      <w:hyperlink r:id="rId265" w:history="1">
        <w:r w:rsidRPr="002036B3">
          <w:rPr>
            <w:rStyle w:val="Hyperlink"/>
          </w:rPr>
          <w:t>http://www.huffingtonpost.com/chris-weigant/obama-second-term_b_2537802.html</w:t>
        </w:r>
      </w:hyperlink>
      <w:r>
        <w:t>, Accessed 1/23/2013, rwg)</w:t>
      </w:r>
    </w:p>
    <w:p w:rsidR="00632517" w:rsidRDefault="00632517" w:rsidP="00632517">
      <w:pPr>
        <w:rPr>
          <w:sz w:val="16"/>
        </w:rPr>
      </w:pPr>
      <w:r w:rsidRPr="005F31D8">
        <w:rPr>
          <w:sz w:val="16"/>
        </w:rPr>
        <w:t xml:space="preserve">Budget battles are going to happen no matter what else does -- that's another safe bet. What is more interesting, though, is handicapping which of Obama's agenda items will actually see some action. </w:t>
      </w:r>
      <w:r w:rsidRPr="005F31D8">
        <w:rPr>
          <w:rStyle w:val="StyleBoldUnderline"/>
          <w:highlight w:val="yellow"/>
        </w:rPr>
        <w:t xml:space="preserve">There are three major initiatives that Obama is </w:t>
      </w:r>
      <w:r w:rsidRPr="005F31D8">
        <w:rPr>
          <w:rStyle w:val="Emphasis"/>
          <w:highlight w:val="yellow"/>
        </w:rPr>
        <w:t>currently pushing</w:t>
      </w:r>
      <w:r w:rsidRPr="005F31D8">
        <w:rPr>
          <w:rStyle w:val="StyleBoldUnderline"/>
          <w:highlight w:val="yellow"/>
        </w:rPr>
        <w:t>: action on global warming, comprehensive immigration reform, and gun control.</w:t>
      </w:r>
      <w:r w:rsidRPr="005F31D8">
        <w:rPr>
          <w:rStyle w:val="StyleBoldUnderline"/>
        </w:rPr>
        <w:t xml:space="preserve"> </w:t>
      </w:r>
      <w:r w:rsidRPr="005F31D8">
        <w:rPr>
          <w:sz w:val="16"/>
        </w:rPr>
        <w:t>Obama did mention other issues in his speech, but these are the big three for now. Gay marriage, for instance, is in the hands of the Supreme Court right now, and no matter how they rule it's hard to see any legislative action (good or bad) happening on it immediately afterwards.</w:t>
      </w:r>
    </w:p>
    <w:p w:rsidR="00632517" w:rsidRDefault="00632517" w:rsidP="00632517">
      <w:pPr>
        <w:pStyle w:val="Heading4"/>
      </w:pPr>
      <w:r>
        <w:t>(--) White House focused on multiple priorities:</w:t>
      </w:r>
    </w:p>
    <w:p w:rsidR="00632517" w:rsidRPr="005D09D2" w:rsidRDefault="00632517" w:rsidP="00632517">
      <w:pPr>
        <w:ind w:left="720"/>
      </w:pPr>
      <w:r w:rsidRPr="005D09D2">
        <w:t xml:space="preserve">J. Scott </w:t>
      </w:r>
      <w:r w:rsidRPr="006F67AF">
        <w:rPr>
          <w:rStyle w:val="StyleStyleBold12pt"/>
        </w:rPr>
        <w:t>Applewhite, 1/22/2013</w:t>
      </w:r>
      <w:r>
        <w:t xml:space="preserve"> (staff writer, “</w:t>
      </w:r>
      <w:r w:rsidRPr="005D09D2">
        <w:t xml:space="preserve">Dems, environmentalists hail Obama’s focus on climate, but </w:t>
      </w:r>
      <w:r>
        <w:t xml:space="preserve">warn about Keystone XL pipeline,” </w:t>
      </w:r>
      <w:hyperlink r:id="rId266" w:history="1">
        <w:r w:rsidRPr="005D09D2">
          <w:rPr>
            <w:rStyle w:val="Hyperlink"/>
          </w:rPr>
          <w:t>http://www.washingtonpost.com/politics/dems-environmentalists-hail-obama-focus-on-climate-but-warn-about-keystone-xl-pipeline/2013/01/22/fe212fda-646a-11e2-889b-f23c246aa446_story.html</w:t>
        </w:r>
      </w:hyperlink>
      <w:r>
        <w:t>, Accessed 1/24/2013, rwg)</w:t>
      </w:r>
    </w:p>
    <w:p w:rsidR="00632517" w:rsidRPr="006F67AF" w:rsidRDefault="00632517" w:rsidP="00632517">
      <w:pPr>
        <w:rPr>
          <w:rStyle w:val="StyleBoldUnderline"/>
        </w:rPr>
      </w:pPr>
      <w:r w:rsidRPr="006F67AF">
        <w:rPr>
          <w:sz w:val="16"/>
        </w:rPr>
        <w:t xml:space="preserve">White House spokesman Jay </w:t>
      </w:r>
      <w:r w:rsidRPr="006F67AF">
        <w:rPr>
          <w:rStyle w:val="StyleBoldUnderline"/>
          <w:highlight w:val="yellow"/>
        </w:rPr>
        <w:t xml:space="preserve">Carney called climate change “an important issue” and a priority for the president. “But it is not a singular priority. It is </w:t>
      </w:r>
      <w:r w:rsidRPr="006F67AF">
        <w:rPr>
          <w:rStyle w:val="Emphasis"/>
          <w:highlight w:val="yellow"/>
        </w:rPr>
        <w:t>one of a host of priorities</w:t>
      </w:r>
      <w:r w:rsidRPr="006F67AF">
        <w:rPr>
          <w:rStyle w:val="StyleBoldUnderline"/>
          <w:highlight w:val="yellow"/>
        </w:rPr>
        <w:t xml:space="preserve"> he believes we can act on,” Carney said.</w:t>
      </w:r>
    </w:p>
    <w:p w:rsidR="00632517" w:rsidRDefault="00632517" w:rsidP="00632517">
      <w:pPr>
        <w:pStyle w:val="Heading4"/>
      </w:pPr>
      <w:r>
        <w:t>(--) Obama focusing on climate change—this will also cause a fight with Republicans:</w:t>
      </w:r>
    </w:p>
    <w:p w:rsidR="00632517" w:rsidRPr="005D09D2" w:rsidRDefault="00632517" w:rsidP="00632517">
      <w:pPr>
        <w:ind w:left="720"/>
      </w:pPr>
      <w:r w:rsidRPr="005D09D2">
        <w:t xml:space="preserve">J. Scott </w:t>
      </w:r>
      <w:r w:rsidRPr="006F67AF">
        <w:rPr>
          <w:rStyle w:val="StyleStyleBold12pt"/>
        </w:rPr>
        <w:t>Applewhite, 1/22/2013</w:t>
      </w:r>
      <w:r>
        <w:t xml:space="preserve"> (staff writer, “</w:t>
      </w:r>
      <w:r w:rsidRPr="005D09D2">
        <w:t xml:space="preserve">Dems, environmentalists hail Obama’s focus on climate, but </w:t>
      </w:r>
      <w:r>
        <w:t xml:space="preserve">warn about Keystone XL pipeline,” </w:t>
      </w:r>
      <w:hyperlink r:id="rId267" w:history="1">
        <w:r w:rsidRPr="005D09D2">
          <w:rPr>
            <w:rStyle w:val="Hyperlink"/>
          </w:rPr>
          <w:t>http://www.washingtonpost.com/politics/dems-environmentalists-hail-obama-focus-on-climate-but-warn-about-keystone-xl-pipeline/2013/01/22/fe212fda-646a-11e2-889b-f23c246aa446_story.html</w:t>
        </w:r>
      </w:hyperlink>
      <w:r>
        <w:t>, Accessed 1/24/2013, rwg)</w:t>
      </w:r>
    </w:p>
    <w:p w:rsidR="00632517" w:rsidRPr="005D09D2" w:rsidRDefault="00632517" w:rsidP="00632517">
      <w:r w:rsidRPr="006F67AF">
        <w:rPr>
          <w:rStyle w:val="StyleBoldUnderline"/>
          <w:highlight w:val="yellow"/>
        </w:rPr>
        <w:t xml:space="preserve">By singling out climate change, Obama indicated a willingness to take on an issue that he acknowledges was often overlooked during his first term. He also was </w:t>
      </w:r>
      <w:r w:rsidRPr="006F67AF">
        <w:rPr>
          <w:rStyle w:val="Emphasis"/>
          <w:highlight w:val="yellow"/>
        </w:rPr>
        <w:t>setting up a likely confrontation</w:t>
      </w:r>
      <w:r w:rsidRPr="006F67AF">
        <w:rPr>
          <w:rStyle w:val="StyleBoldUnderline"/>
          <w:highlight w:val="yellow"/>
        </w:rPr>
        <w:t xml:space="preserve"> with congressional Republicans who have opposed legislative efforts to curb global warming</w:t>
      </w:r>
      <w:r w:rsidRPr="005D09D2">
        <w:t>.</w:t>
      </w:r>
    </w:p>
    <w:p w:rsidR="00632517" w:rsidRPr="00C740EC" w:rsidRDefault="00632517" w:rsidP="00632517"/>
    <w:p w:rsidR="000022F2" w:rsidRPr="00D17C4E" w:rsidRDefault="000022F2" w:rsidP="00D17C4E">
      <w:bookmarkStart w:id="296" w:name="_GoBack"/>
      <w:bookmarkEnd w:id="296"/>
    </w:p>
    <w:sectPr w:rsidR="000022F2" w:rsidRPr="00D17C4E">
      <w:headerReference w:type="default" r:id="rId268"/>
      <w:footerReference w:type="default" r:id="rId2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6924" w:rsidRDefault="00756924" w:rsidP="005F5576">
      <w:r>
        <w:separator/>
      </w:r>
    </w:p>
  </w:endnote>
  <w:endnote w:type="continuationSeparator" w:id="0">
    <w:p w:rsidR="00756924" w:rsidRDefault="0075692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notTrueType/>
    <w:pitch w:val="variable"/>
    <w:sig w:usb0="00000003" w:usb1="00000000" w:usb2="00000000" w:usb3="00000000" w:csb0="00000001" w:csb1="00000000"/>
  </w:font>
  <w:font w:name="Franklin Gothic Heavy">
    <w:altName w:val="Arial Black"/>
    <w:panose1 w:val="020B0903020102020204"/>
    <w:charset w:val="00"/>
    <w:family w:val="swiss"/>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Times &#10;New Roman">
    <w:altName w:val="Times New Roman"/>
    <w:panose1 w:val="00000000000000000000"/>
    <w:charset w:val="00"/>
    <w:family w:val="roman"/>
    <w:notTrueType/>
    <w:pitch w:val="default"/>
  </w:font>
  <w:font w:name="Times New &#10;Roman">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29536338"/>
      <w:docPartObj>
        <w:docPartGallery w:val="Page Numbers (Bottom of Page)"/>
        <w:docPartUnique/>
      </w:docPartObj>
    </w:sdtPr>
    <w:sdtEndPr>
      <w:rPr>
        <w:noProof/>
      </w:rPr>
    </w:sdtEndPr>
    <w:sdtContent>
      <w:p w:rsidR="00E33AAC" w:rsidRDefault="00756924">
        <w:pPr>
          <w:pStyle w:val="Footer"/>
          <w:jc w:val="right"/>
        </w:pPr>
        <w:r>
          <w:fldChar w:fldCharType="begin"/>
        </w:r>
        <w:r>
          <w:instrText xml:space="preserve"> PAGE   \* MERGEFORMAT </w:instrText>
        </w:r>
        <w:r>
          <w:fldChar w:fldCharType="separate"/>
        </w:r>
        <w:r w:rsidR="00632517">
          <w:rPr>
            <w:noProof/>
          </w:rPr>
          <w:t>9</w:t>
        </w:r>
        <w:r>
          <w:rPr>
            <w:noProof/>
          </w:rPr>
          <w:fldChar w:fldCharType="end"/>
        </w:r>
      </w:p>
    </w:sdtContent>
  </w:sdt>
  <w:p w:rsidR="00E33AAC" w:rsidRDefault="007569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6924" w:rsidRDefault="00756924" w:rsidP="005F5576">
      <w:r>
        <w:separator/>
      </w:r>
    </w:p>
  </w:footnote>
  <w:footnote w:type="continuationSeparator" w:id="0">
    <w:p w:rsidR="00756924" w:rsidRDefault="0075692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7403374"/>
      <w:docPartObj>
        <w:docPartGallery w:val="Page Numbers (Top of Page)"/>
        <w:docPartUnique/>
      </w:docPartObj>
    </w:sdtPr>
    <w:sdtEndPr>
      <w:rPr>
        <w:noProof/>
      </w:rPr>
    </w:sdtEndPr>
    <w:sdtContent>
      <w:p w:rsidR="00E33AAC" w:rsidRDefault="00756924" w:rsidP="00E33AAC">
        <w:pPr>
          <w:pStyle w:val="Header"/>
        </w:pPr>
        <w:r>
          <w:t>Politics DA/Answers</w:t>
        </w:r>
      </w:p>
      <w:p w:rsidR="002C07AD" w:rsidRDefault="00756924" w:rsidP="00E33AAC">
        <w:pPr>
          <w:pStyle w:val="Header"/>
        </w:pPr>
        <w:r>
          <w:t>SUDI 2013</w:t>
        </w:r>
        <w:r>
          <w:rPr>
            <w:noProof/>
          </w:rPr>
          <w:tab/>
        </w:r>
        <w:r>
          <w:rPr>
            <w:noProof/>
          </w:rPr>
          <w:tab/>
        </w:r>
      </w:p>
    </w:sdtContent>
  </w:sdt>
  <w:p w:rsidR="002C07AD" w:rsidRDefault="0075692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C1360"/>
    <w:multiLevelType w:val="hybridMultilevel"/>
    <w:tmpl w:val="E4B6C65E"/>
    <w:lvl w:ilvl="0" w:tplc="745EAE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3A019A"/>
    <w:multiLevelType w:val="hybridMultilevel"/>
    <w:tmpl w:val="C81682AE"/>
    <w:lvl w:ilvl="0" w:tplc="B1E8BABE">
      <w:start w:val="1"/>
      <w:numFmt w:val="decimal"/>
      <w:pStyle w:val="Style3a"/>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
    <w:nsid w:val="2BF51467"/>
    <w:multiLevelType w:val="hybridMultilevel"/>
    <w:tmpl w:val="570862B8"/>
    <w:lvl w:ilvl="0" w:tplc="CC7413FE">
      <w:start w:val="1"/>
      <w:numFmt w:val="upperLetter"/>
      <w:pStyle w:val="StyleBBAAu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BF72E7"/>
    <w:multiLevelType w:val="hybridMultilevel"/>
    <w:tmpl w:val="8408BD68"/>
    <w:lvl w:ilvl="0" w:tplc="745EAE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300312"/>
    <w:multiLevelType w:val="hybridMultilevel"/>
    <w:tmpl w:val="F21E15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66E5893"/>
    <w:multiLevelType w:val="hybridMultilevel"/>
    <w:tmpl w:val="F6C2F864"/>
    <w:lvl w:ilvl="0" w:tplc="745EAE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591C62"/>
    <w:multiLevelType w:val="hybridMultilevel"/>
    <w:tmpl w:val="39442EB6"/>
    <w:lvl w:ilvl="0" w:tplc="7E6C9DA2">
      <w:start w:val="1"/>
      <w:numFmt w:val="upperRoman"/>
      <w:pStyle w:val="StyleBBKAuto"/>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42F56F7"/>
    <w:multiLevelType w:val="hybridMultilevel"/>
    <w:tmpl w:val="F34E86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4913F9C"/>
    <w:multiLevelType w:val="hybridMultilevel"/>
    <w:tmpl w:val="7598CA64"/>
    <w:lvl w:ilvl="0" w:tplc="745EAE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7"/>
  </w:num>
  <w:num w:numId="5">
    <w:abstractNumId w:val="4"/>
  </w:num>
  <w:num w:numId="6">
    <w:abstractNumId w:val="3"/>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517"/>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2517"/>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6924"/>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Subtitle" w:uiPriority="11"/>
    <w:lsdException w:name="Hyperlink" w:qFormat="1"/>
    <w:lsdException w:name="Strong" w:uiPriority="0" w:qFormat="1"/>
    <w:lsdException w:name="Emphasis" w:semiHidden="0" w:uiPriority="7" w:qFormat="1"/>
    <w:lsdException w:name="Document Map"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32517"/>
    <w:pPr>
      <w:spacing w:after="0" w:line="240" w:lineRule="auto"/>
    </w:pPr>
    <w:rPr>
      <w:rFonts w:ascii="Times New Roman" w:hAnsi="Times New Roman"/>
      <w:sz w:val="24"/>
    </w:rPr>
  </w:style>
  <w:style w:type="paragraph" w:styleId="Heading1">
    <w:name w:val="heading 1"/>
    <w:aliases w:val="Pocket,Block Name,ALEX,Block Header,Heading 1 - block,Heading 1 Char Char,Block Titles,Heading 1 Char Char Char,Heading 1 Char1 Char Char,Heading 1 Char Char Char Char"/>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6325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Block Header Char,Heading 1 - block Char1,Heading 1 Char Char Char2,Block Titles Char1,Heading 1 Char Char Char Char1,Heading 1 Char1 Char Char Char,Heading 1 Char Char Char Char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Underline Char,HHeading 3 + 12 pt,Cards + Font: 12 pt Char,Intense Emphasis11,ci,Citation Char Char Char,Bold Cit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Card Text,Read,Importan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
    <w:basedOn w:val="DefaultParagraphFont"/>
    <w:link w:val="Heading4"/>
    <w:uiPriority w:val="4"/>
    <w:qFormat/>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632517"/>
    <w:rPr>
      <w:rFonts w:asciiTheme="majorHAnsi" w:eastAsiaTheme="majorEastAsia" w:hAnsiTheme="majorHAnsi" w:cstheme="majorBidi"/>
      <w:i/>
      <w:iCs/>
      <w:color w:val="243F60" w:themeColor="accent1" w:themeShade="7F"/>
      <w:sz w:val="24"/>
    </w:rPr>
  </w:style>
  <w:style w:type="paragraph" w:customStyle="1" w:styleId="BBCite">
    <w:name w:val="BB Cite"/>
    <w:basedOn w:val="Normal"/>
    <w:autoRedefine/>
    <w:rsid w:val="00632517"/>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632517"/>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paragraph" w:customStyle="1" w:styleId="Ryan3">
    <w:name w:val="Ryan3"/>
    <w:basedOn w:val="Normal"/>
    <w:link w:val="Ryan3Char"/>
    <w:autoRedefine/>
    <w:rsid w:val="00632517"/>
    <w:pPr>
      <w:keepNext/>
      <w:keepLines/>
      <w:spacing w:before="120" w:line="200" w:lineRule="exact"/>
      <w:ind w:left="504" w:hanging="360"/>
      <w:outlineLvl w:val="0"/>
    </w:pPr>
    <w:rPr>
      <w:rFonts w:eastAsia="Times New Roman" w:cs="Times New Roman"/>
      <w:caps/>
      <w:sz w:val="20"/>
      <w:szCs w:val="24"/>
    </w:rPr>
  </w:style>
  <w:style w:type="character" w:customStyle="1" w:styleId="Ryan3Char">
    <w:name w:val="Ryan3 Char"/>
    <w:link w:val="Ryan3"/>
    <w:rsid w:val="00632517"/>
    <w:rPr>
      <w:rFonts w:ascii="Times New Roman" w:eastAsia="Times New Roman" w:hAnsi="Times New Roman" w:cs="Times New Roman"/>
      <w:caps/>
      <w:sz w:val="20"/>
      <w:szCs w:val="24"/>
    </w:rPr>
  </w:style>
  <w:style w:type="paragraph" w:customStyle="1" w:styleId="Style3a">
    <w:name w:val="Style3a"/>
    <w:basedOn w:val="Ryan3"/>
    <w:autoRedefine/>
    <w:rsid w:val="00632517"/>
    <w:pPr>
      <w:numPr>
        <w:numId w:val="1"/>
      </w:numPr>
      <w:tabs>
        <w:tab w:val="num" w:pos="360"/>
      </w:tabs>
      <w:ind w:left="504"/>
    </w:pPr>
    <w:rPr>
      <w:caps w:val="0"/>
      <w:sz w:val="18"/>
      <w:szCs w:val="18"/>
    </w:rPr>
  </w:style>
  <w:style w:type="paragraph" w:customStyle="1" w:styleId="StyleRyan2TimesNewRoman">
    <w:name w:val="Style Ryan2 + Times New Roman"/>
    <w:basedOn w:val="Normal"/>
    <w:autoRedefine/>
    <w:rsid w:val="00632517"/>
    <w:pPr>
      <w:keepNext/>
      <w:keepLines/>
      <w:spacing w:before="240" w:line="240" w:lineRule="exact"/>
      <w:ind w:left="360" w:hanging="360"/>
    </w:pPr>
    <w:rPr>
      <w:rFonts w:eastAsia="Times New Roman" w:cs="Times New Roman"/>
      <w:bCs/>
      <w:caps/>
      <w:szCs w:val="24"/>
      <w:u w:val="single"/>
    </w:rPr>
  </w:style>
  <w:style w:type="paragraph" w:customStyle="1" w:styleId="RyanEvTop1">
    <w:name w:val="RyanEvTop1"/>
    <w:basedOn w:val="Normal"/>
    <w:autoRedefine/>
    <w:qFormat/>
    <w:rsid w:val="00632517"/>
    <w:pPr>
      <w:keepNext/>
      <w:keepLines/>
      <w:tabs>
        <w:tab w:val="left" w:pos="8640"/>
      </w:tabs>
      <w:ind w:left="648"/>
      <w:jc w:val="both"/>
    </w:pPr>
    <w:rPr>
      <w:rFonts w:eastAsia="Times New Roman" w:cs="Times New Roman"/>
      <w:sz w:val="20"/>
      <w:szCs w:val="20"/>
    </w:rPr>
  </w:style>
  <w:style w:type="paragraph" w:customStyle="1" w:styleId="RyanEvText1">
    <w:name w:val="RyanEvText1"/>
    <w:basedOn w:val="Normal"/>
    <w:autoRedefine/>
    <w:rsid w:val="00632517"/>
    <w:pPr>
      <w:keepLines/>
      <w:spacing w:line="190" w:lineRule="exact"/>
      <w:ind w:left="648" w:firstLine="360"/>
      <w:jc w:val="both"/>
    </w:pPr>
    <w:rPr>
      <w:rFonts w:eastAsia="Times New Roman" w:cs="Times New Roman"/>
      <w:sz w:val="18"/>
      <w:szCs w:val="18"/>
    </w:rPr>
  </w:style>
  <w:style w:type="paragraph" w:styleId="ListParagraph">
    <w:name w:val="List Paragraph"/>
    <w:basedOn w:val="Normal"/>
    <w:uiPriority w:val="34"/>
    <w:qFormat/>
    <w:rsid w:val="00632517"/>
    <w:pPr>
      <w:ind w:left="720"/>
      <w:contextualSpacing/>
    </w:pPr>
    <w:rPr>
      <w:rFonts w:eastAsia="Times New Roman" w:cs="Times New Roman"/>
      <w:szCs w:val="24"/>
    </w:rPr>
  </w:style>
  <w:style w:type="paragraph" w:customStyle="1" w:styleId="StyleBBAAuto">
    <w:name w:val="Style BB A + Auto"/>
    <w:basedOn w:val="Normal"/>
    <w:link w:val="StyleBBAAutoChar"/>
    <w:autoRedefine/>
    <w:rsid w:val="00632517"/>
    <w:pPr>
      <w:keepNext/>
      <w:keepLines/>
      <w:numPr>
        <w:numId w:val="3"/>
      </w:numPr>
      <w:tabs>
        <w:tab w:val="left" w:pos="8280"/>
      </w:tabs>
      <w:autoSpaceDE w:val="0"/>
      <w:autoSpaceDN w:val="0"/>
      <w:adjustRightInd w:val="0"/>
      <w:spacing w:before="120"/>
      <w:ind w:right="-187"/>
      <w:jc w:val="both"/>
      <w:outlineLvl w:val="0"/>
    </w:pPr>
    <w:rPr>
      <w:rFonts w:eastAsia="Times New Roman" w:cs="Times New Roman"/>
      <w:caps/>
      <w:snapToGrid w:val="0"/>
      <w:sz w:val="20"/>
      <w:szCs w:val="18"/>
      <w:lang w:eastAsia="x-none"/>
    </w:rPr>
  </w:style>
  <w:style w:type="character" w:customStyle="1" w:styleId="StyleBBAAutoChar">
    <w:name w:val="Style BB A + Auto Char"/>
    <w:link w:val="StyleBBAAuto"/>
    <w:rsid w:val="00632517"/>
    <w:rPr>
      <w:rFonts w:ascii="Times New Roman" w:eastAsia="Times New Roman" w:hAnsi="Times New Roman" w:cs="Times New Roman"/>
      <w:caps/>
      <w:snapToGrid w:val="0"/>
      <w:sz w:val="20"/>
      <w:szCs w:val="18"/>
      <w:lang w:eastAsia="x-none"/>
    </w:rPr>
  </w:style>
  <w:style w:type="paragraph" w:customStyle="1" w:styleId="StyleBBKAuto">
    <w:name w:val="Style BB K + Auto"/>
    <w:basedOn w:val="Normal"/>
    <w:autoRedefine/>
    <w:rsid w:val="00632517"/>
    <w:pPr>
      <w:keepNext/>
      <w:keepLines/>
      <w:widowControl w:val="0"/>
      <w:numPr>
        <w:numId w:val="2"/>
      </w:numPr>
      <w:tabs>
        <w:tab w:val="left" w:pos="8280"/>
      </w:tabs>
      <w:autoSpaceDE w:val="0"/>
      <w:autoSpaceDN w:val="0"/>
      <w:adjustRightInd w:val="0"/>
      <w:spacing w:before="100"/>
      <w:outlineLvl w:val="0"/>
    </w:pPr>
    <w:rPr>
      <w:rFonts w:eastAsia="Times New Roman" w:cs="Times New Roman"/>
      <w:caps/>
      <w:snapToGrid w:val="0"/>
      <w:sz w:val="20"/>
      <w:szCs w:val="18"/>
    </w:rPr>
  </w:style>
  <w:style w:type="paragraph" w:customStyle="1" w:styleId="StyleBBThesisAuto">
    <w:name w:val="Style BB Thesis + Auto"/>
    <w:basedOn w:val="Normal"/>
    <w:autoRedefine/>
    <w:rsid w:val="00632517"/>
    <w:pPr>
      <w:keepNext/>
      <w:keepLines/>
      <w:tabs>
        <w:tab w:val="left" w:pos="8280"/>
      </w:tabs>
      <w:autoSpaceDE w:val="0"/>
      <w:autoSpaceDN w:val="0"/>
      <w:adjustRightInd w:val="0"/>
      <w:spacing w:before="80" w:line="200" w:lineRule="exact"/>
      <w:ind w:firstLine="360"/>
      <w:jc w:val="both"/>
    </w:pPr>
    <w:rPr>
      <w:rFonts w:eastAsia="Times New Roman" w:cs="Times New Roman"/>
      <w:snapToGrid w:val="0"/>
      <w:sz w:val="20"/>
      <w:szCs w:val="18"/>
    </w:rPr>
  </w:style>
  <w:style w:type="paragraph" w:customStyle="1" w:styleId="Style1Expanded">
    <w:name w:val="Style1 Expanded"/>
    <w:basedOn w:val="Normal"/>
    <w:link w:val="Style1ExpandedChar"/>
    <w:autoRedefine/>
    <w:qFormat/>
    <w:rsid w:val="00632517"/>
    <w:pPr>
      <w:keepLines/>
      <w:widowControl w:val="0"/>
      <w:tabs>
        <w:tab w:val="left" w:pos="810"/>
        <w:tab w:val="left" w:pos="8280"/>
      </w:tabs>
      <w:autoSpaceDE w:val="0"/>
      <w:autoSpaceDN w:val="0"/>
      <w:adjustRightInd w:val="0"/>
      <w:spacing w:line="240" w:lineRule="exact"/>
      <w:ind w:left="720" w:firstLine="360"/>
      <w:jc w:val="both"/>
    </w:pPr>
    <w:rPr>
      <w:rFonts w:eastAsia="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632517"/>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632517"/>
    <w:pPr>
      <w:keepNext/>
      <w:keepLines/>
      <w:tabs>
        <w:tab w:val="left" w:pos="8280"/>
      </w:tabs>
      <w:autoSpaceDE w:val="0"/>
      <w:autoSpaceDN w:val="0"/>
      <w:adjustRightInd w:val="0"/>
      <w:spacing w:before="80" w:line="240" w:lineRule="exact"/>
      <w:ind w:left="720"/>
      <w:jc w:val="both"/>
    </w:pPr>
    <w:rPr>
      <w:rFonts w:eastAsia="Times New Roman" w:cs="Times New Roman"/>
      <w:color w:val="395D5C"/>
      <w:sz w:val="20"/>
      <w:szCs w:val="20"/>
      <w:shd w:val="clear" w:color="auto" w:fill="FFFFFF"/>
    </w:rPr>
  </w:style>
  <w:style w:type="character" w:customStyle="1" w:styleId="Date1">
    <w:name w:val="Date1"/>
    <w:basedOn w:val="DefaultParagraphFont"/>
    <w:rsid w:val="00632517"/>
  </w:style>
  <w:style w:type="paragraph" w:styleId="TOC3">
    <w:name w:val="toc 3"/>
    <w:basedOn w:val="Normal"/>
    <w:next w:val="Normal"/>
    <w:autoRedefine/>
    <w:uiPriority w:val="39"/>
    <w:qFormat/>
    <w:rsid w:val="00632517"/>
    <w:pPr>
      <w:spacing w:after="100"/>
      <w:ind w:left="440"/>
    </w:pPr>
  </w:style>
  <w:style w:type="paragraph" w:customStyle="1" w:styleId="card">
    <w:name w:val="card"/>
    <w:basedOn w:val="Normal"/>
    <w:next w:val="Normal"/>
    <w:link w:val="cardChar"/>
    <w:uiPriority w:val="6"/>
    <w:qFormat/>
    <w:rsid w:val="00632517"/>
    <w:pPr>
      <w:ind w:left="288" w:right="288"/>
    </w:pPr>
    <w:rPr>
      <w:rFonts w:ascii="Calibri" w:eastAsia="Times New Roman" w:hAnsi="Calibri" w:cs="Calibri"/>
      <w:sz w:val="16"/>
      <w:szCs w:val="20"/>
      <w:lang w:val="x-none" w:eastAsia="x-none"/>
    </w:rPr>
  </w:style>
  <w:style w:type="character" w:customStyle="1" w:styleId="cardChar">
    <w:name w:val="card Char"/>
    <w:link w:val="card"/>
    <w:uiPriority w:val="6"/>
    <w:rsid w:val="00632517"/>
    <w:rPr>
      <w:rFonts w:ascii="Calibri" w:eastAsia="Times New Roman" w:hAnsi="Calibri" w:cs="Calibri"/>
      <w:sz w:val="16"/>
      <w:szCs w:val="20"/>
      <w:lang w:val="x-none" w:eastAsia="x-none"/>
    </w:rPr>
  </w:style>
  <w:style w:type="character" w:customStyle="1" w:styleId="underline">
    <w:name w:val="underline"/>
    <w:link w:val="textbold"/>
    <w:qFormat/>
    <w:rsid w:val="00632517"/>
    <w:rPr>
      <w:sz w:val="20"/>
      <w:u w:val="single"/>
    </w:rPr>
  </w:style>
  <w:style w:type="paragraph" w:customStyle="1" w:styleId="textbold">
    <w:name w:val="text bold"/>
    <w:basedOn w:val="Normal"/>
    <w:link w:val="underline"/>
    <w:rsid w:val="00632517"/>
    <w:pPr>
      <w:ind w:left="720"/>
      <w:jc w:val="both"/>
    </w:pPr>
    <w:rPr>
      <w:rFonts w:asciiTheme="minorHAnsi" w:hAnsiTheme="minorHAnsi"/>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qFormat/>
    <w:rsid w:val="00632517"/>
    <w:rPr>
      <w:rFonts w:ascii="Times New Roman" w:hAnsi="Times New Roman"/>
      <w:b/>
      <w:sz w:val="24"/>
    </w:rPr>
  </w:style>
  <w:style w:type="paragraph" w:customStyle="1" w:styleId="tag">
    <w:name w:val="tag"/>
    <w:aliases w:val="Tags,No Spacing1,tags,No Spacing111,No Spacing11,No Spacing112,No Spacing2,Debate Text,Read stuff,No Spacing1111,No Spacing3,No Spacing4"/>
    <w:basedOn w:val="Normal"/>
    <w:link w:val="tagChar"/>
    <w:qFormat/>
    <w:rsid w:val="00632517"/>
    <w:rPr>
      <w:rFonts w:eastAsia="Times New Roman" w:cs="Times New Roman"/>
      <w:b/>
      <w:szCs w:val="20"/>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qFormat/>
    <w:rsid w:val="00632517"/>
    <w:rPr>
      <w:rFonts w:ascii="Times New Roman" w:eastAsia="Times New Roman" w:hAnsi="Times New Roman" w:cs="Times New Roman"/>
      <w:b/>
      <w:sz w:val="24"/>
      <w:szCs w:val="20"/>
    </w:rPr>
  </w:style>
  <w:style w:type="character" w:styleId="Strong">
    <w:name w:val="Strong"/>
    <w:basedOn w:val="DefaultParagraphFont"/>
    <w:qFormat/>
    <w:rsid w:val="00632517"/>
    <w:rPr>
      <w:b/>
      <w:bCs/>
    </w:rPr>
  </w:style>
  <w:style w:type="character" w:customStyle="1" w:styleId="BoldUnderline">
    <w:name w:val="Bold Underline"/>
    <w:basedOn w:val="DefaultParagraphFont"/>
    <w:rsid w:val="00632517"/>
    <w:rPr>
      <w:rFonts w:ascii="Times New Roman" w:hAnsi="Times New Roman"/>
      <w:b/>
      <w:bCs/>
      <w:sz w:val="20"/>
      <w:u w:val="single"/>
    </w:rPr>
  </w:style>
  <w:style w:type="character" w:customStyle="1" w:styleId="resolution">
    <w:name w:val="resolution"/>
    <w:basedOn w:val="DefaultParagraphFont"/>
    <w:rsid w:val="00632517"/>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qFormat/>
    <w:rsid w:val="00632517"/>
    <w:pPr>
      <w:spacing w:before="100" w:beforeAutospacing="1" w:after="100" w:afterAutospacing="1"/>
    </w:pPr>
    <w:rPr>
      <w:rFonts w:ascii="Verdana" w:eastAsia="Times New Roman" w:hAnsi="Verdana" w:cs="Times New Roman"/>
      <w:sz w:val="19"/>
      <w:szCs w:val="19"/>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632517"/>
    <w:rPr>
      <w:rFonts w:ascii="Verdana" w:eastAsia="Times New Roman" w:hAnsi="Verdana" w:cs="Times New Roman"/>
      <w:sz w:val="19"/>
      <w:szCs w:val="19"/>
    </w:rPr>
  </w:style>
  <w:style w:type="paragraph" w:customStyle="1" w:styleId="Cardnon-underlined">
    <w:name w:val="Card non-underlined"/>
    <w:basedOn w:val="Normal"/>
    <w:uiPriority w:val="99"/>
    <w:rsid w:val="00632517"/>
    <w:rPr>
      <w:rFonts w:ascii="Georgia" w:eastAsia="Calibri" w:hAnsi="Georgia" w:cs="Times New Roman"/>
      <w:sz w:val="16"/>
      <w:szCs w:val="16"/>
    </w:rPr>
  </w:style>
  <w:style w:type="paragraph" w:customStyle="1" w:styleId="Citation">
    <w:name w:val="Citation"/>
    <w:basedOn w:val="Normal"/>
    <w:qFormat/>
    <w:rsid w:val="00632517"/>
    <w:rPr>
      <w:rFonts w:ascii="Arial" w:eastAsia="Calibri" w:hAnsi="Arial" w:cs="Times New Roman"/>
      <w:b/>
      <w:u w:val="single"/>
    </w:rPr>
  </w:style>
  <w:style w:type="character" w:customStyle="1" w:styleId="BoldUnderline0">
    <w:name w:val="BoldUnderline"/>
    <w:basedOn w:val="DefaultParagraphFont"/>
    <w:uiPriority w:val="1"/>
    <w:qFormat/>
    <w:rsid w:val="00632517"/>
    <w:rPr>
      <w:rFonts w:ascii="Arial" w:hAnsi="Arial"/>
      <w:b/>
      <w:sz w:val="20"/>
      <w:u w:val="single"/>
    </w:rPr>
  </w:style>
  <w:style w:type="character" w:customStyle="1" w:styleId="TitleChar">
    <w:name w:val="Title Char"/>
    <w:basedOn w:val="DefaultParagraphFont"/>
    <w:link w:val="Title"/>
    <w:qFormat/>
    <w:rsid w:val="00632517"/>
    <w:rPr>
      <w:rFonts w:ascii="Arial" w:hAnsi="Arial"/>
      <w:sz w:val="20"/>
      <w:u w:val="single"/>
    </w:rPr>
  </w:style>
  <w:style w:type="paragraph" w:styleId="Title">
    <w:name w:val="Title"/>
    <w:basedOn w:val="Normal"/>
    <w:next w:val="Normal"/>
    <w:link w:val="TitleChar"/>
    <w:qFormat/>
    <w:rsid w:val="00632517"/>
    <w:pPr>
      <w:ind w:left="720"/>
      <w:outlineLvl w:val="0"/>
    </w:pPr>
    <w:rPr>
      <w:rFonts w:ascii="Arial" w:hAnsi="Arial"/>
      <w:sz w:val="20"/>
      <w:u w:val="single"/>
    </w:rPr>
  </w:style>
  <w:style w:type="character" w:customStyle="1" w:styleId="TitleChar1">
    <w:name w:val="Title Char1"/>
    <w:basedOn w:val="DefaultParagraphFont"/>
    <w:rsid w:val="00632517"/>
    <w:rPr>
      <w:rFonts w:asciiTheme="majorHAnsi" w:eastAsiaTheme="majorEastAsia" w:hAnsiTheme="majorHAnsi" w:cstheme="majorBidi"/>
      <w:color w:val="17365D" w:themeColor="text2" w:themeShade="BF"/>
      <w:spacing w:val="5"/>
      <w:kern w:val="28"/>
      <w:sz w:val="52"/>
      <w:szCs w:val="52"/>
    </w:rPr>
  </w:style>
  <w:style w:type="character" w:customStyle="1" w:styleId="entry-content">
    <w:name w:val="entry-content"/>
    <w:basedOn w:val="DefaultParagraphFont"/>
    <w:rsid w:val="00632517"/>
  </w:style>
  <w:style w:type="paragraph" w:customStyle="1" w:styleId="cardtext">
    <w:name w:val="card text"/>
    <w:basedOn w:val="Normal"/>
    <w:link w:val="cardtextChar"/>
    <w:qFormat/>
    <w:rsid w:val="00632517"/>
    <w:pPr>
      <w:ind w:left="288" w:right="288"/>
    </w:pPr>
    <w:rPr>
      <w:rFonts w:ascii="Calibri" w:hAnsi="Calibri"/>
    </w:rPr>
  </w:style>
  <w:style w:type="character" w:customStyle="1" w:styleId="cardtextChar">
    <w:name w:val="card text Char"/>
    <w:basedOn w:val="DefaultParagraphFont"/>
    <w:link w:val="cardtext"/>
    <w:rsid w:val="00632517"/>
    <w:rPr>
      <w:rFonts w:ascii="Calibri" w:hAnsi="Calibri"/>
      <w:sz w:val="24"/>
    </w:rPr>
  </w:style>
  <w:style w:type="character" w:customStyle="1" w:styleId="apple-converted-space">
    <w:name w:val="apple-converted-space"/>
    <w:basedOn w:val="DefaultParagraphFont"/>
    <w:rsid w:val="00632517"/>
  </w:style>
  <w:style w:type="character" w:customStyle="1" w:styleId="BalloonTextChar">
    <w:name w:val="Balloon Text Char"/>
    <w:basedOn w:val="DefaultParagraphFont"/>
    <w:link w:val="BalloonText"/>
    <w:uiPriority w:val="99"/>
    <w:semiHidden/>
    <w:rsid w:val="00632517"/>
    <w:rPr>
      <w:rFonts w:ascii="Tahoma" w:hAnsi="Tahoma" w:cs="Tahoma"/>
      <w:sz w:val="16"/>
      <w:szCs w:val="16"/>
    </w:rPr>
  </w:style>
  <w:style w:type="paragraph" w:styleId="BalloonText">
    <w:name w:val="Balloon Text"/>
    <w:basedOn w:val="Normal"/>
    <w:link w:val="BalloonTextChar"/>
    <w:uiPriority w:val="99"/>
    <w:semiHidden/>
    <w:rsid w:val="00632517"/>
    <w:rPr>
      <w:rFonts w:ascii="Tahoma" w:hAnsi="Tahoma" w:cs="Tahoma"/>
      <w:sz w:val="16"/>
      <w:szCs w:val="16"/>
    </w:rPr>
  </w:style>
  <w:style w:type="character" w:customStyle="1" w:styleId="BalloonTextChar1">
    <w:name w:val="Balloon Text Char1"/>
    <w:basedOn w:val="DefaultParagraphFont"/>
    <w:uiPriority w:val="99"/>
    <w:semiHidden/>
    <w:rsid w:val="00632517"/>
    <w:rPr>
      <w:rFonts w:ascii="Tahoma" w:hAnsi="Tahoma" w:cs="Tahoma"/>
      <w:sz w:val="16"/>
      <w:szCs w:val="16"/>
    </w:rPr>
  </w:style>
  <w:style w:type="paragraph" w:customStyle="1" w:styleId="first">
    <w:name w:val="first"/>
    <w:basedOn w:val="Normal"/>
    <w:rsid w:val="00632517"/>
    <w:pPr>
      <w:spacing w:before="100" w:beforeAutospacing="1" w:after="100" w:afterAutospacing="1"/>
    </w:pPr>
    <w:rPr>
      <w:rFonts w:eastAsia="Times New Roman" w:cs="Times New Roman"/>
      <w:szCs w:val="24"/>
    </w:rPr>
  </w:style>
  <w:style w:type="character" w:customStyle="1" w:styleId="yshortcuts">
    <w:name w:val="yshortcuts"/>
    <w:basedOn w:val="DefaultParagraphFont"/>
    <w:rsid w:val="00632517"/>
  </w:style>
  <w:style w:type="paragraph" w:customStyle="1" w:styleId="cnnfirst">
    <w:name w:val="cnn_first"/>
    <w:basedOn w:val="Normal"/>
    <w:rsid w:val="00632517"/>
    <w:pPr>
      <w:spacing w:before="100" w:beforeAutospacing="1" w:after="100" w:afterAutospacing="1"/>
    </w:pPr>
    <w:rPr>
      <w:rFonts w:eastAsia="Times New Roman" w:cs="Times New Roman"/>
      <w:szCs w:val="24"/>
    </w:rPr>
  </w:style>
  <w:style w:type="paragraph" w:customStyle="1" w:styleId="cpf-printout-body-content">
    <w:name w:val="cpf-printout-body-content"/>
    <w:basedOn w:val="Normal"/>
    <w:rsid w:val="00632517"/>
    <w:pPr>
      <w:spacing w:before="100" w:beforeAutospacing="1" w:after="100" w:afterAutospacing="1"/>
    </w:pPr>
    <w:rPr>
      <w:rFonts w:eastAsia="Times New Roman" w:cs="Times New Roman"/>
      <w:szCs w:val="24"/>
    </w:rPr>
  </w:style>
  <w:style w:type="paragraph" w:styleId="TOC1">
    <w:name w:val="toc 1"/>
    <w:basedOn w:val="Normal"/>
    <w:next w:val="Normal"/>
    <w:autoRedefine/>
    <w:uiPriority w:val="39"/>
    <w:unhideWhenUsed/>
    <w:qFormat/>
    <w:rsid w:val="00632517"/>
    <w:pPr>
      <w:tabs>
        <w:tab w:val="right" w:leader="dot" w:pos="9350"/>
      </w:tabs>
      <w:spacing w:after="100"/>
      <w:jc w:val="center"/>
    </w:pPr>
    <w:rPr>
      <w:sz w:val="20"/>
    </w:rPr>
  </w:style>
  <w:style w:type="paragraph" w:styleId="TOC2">
    <w:name w:val="toc 2"/>
    <w:basedOn w:val="Normal"/>
    <w:next w:val="Normal"/>
    <w:autoRedefine/>
    <w:uiPriority w:val="39"/>
    <w:unhideWhenUsed/>
    <w:qFormat/>
    <w:rsid w:val="00632517"/>
    <w:pPr>
      <w:spacing w:after="100"/>
      <w:ind w:left="220"/>
    </w:pPr>
    <w:rPr>
      <w:sz w:val="20"/>
    </w:rPr>
  </w:style>
  <w:style w:type="paragraph" w:styleId="NoSpacing">
    <w:name w:val="No Spacing"/>
    <w:aliases w:val="Extra Spacing"/>
    <w:uiPriority w:val="1"/>
    <w:qFormat/>
    <w:rsid w:val="00632517"/>
    <w:rPr>
      <w:rFonts w:ascii="Times New Roman" w:hAnsi="Times New Roman"/>
      <w:sz w:val="24"/>
    </w:rPr>
  </w:style>
  <w:style w:type="paragraph" w:customStyle="1" w:styleId="textbodyblack">
    <w:name w:val="textbodyblack"/>
    <w:basedOn w:val="Normal"/>
    <w:rsid w:val="00632517"/>
    <w:pPr>
      <w:spacing w:before="100" w:beforeAutospacing="1" w:after="100" w:afterAutospacing="1"/>
    </w:pPr>
    <w:rPr>
      <w:rFonts w:eastAsia="Times New Roman" w:cs="Times New Roman"/>
      <w:szCs w:val="24"/>
    </w:rPr>
  </w:style>
  <w:style w:type="character" w:customStyle="1" w:styleId="ilad">
    <w:name w:val="il_ad"/>
    <w:basedOn w:val="DefaultParagraphFont"/>
    <w:rsid w:val="00632517"/>
  </w:style>
  <w:style w:type="character" w:customStyle="1" w:styleId="DocumentMapChar">
    <w:name w:val="Document Map Char"/>
    <w:basedOn w:val="DefaultParagraphFont"/>
    <w:link w:val="DocumentMap"/>
    <w:semiHidden/>
    <w:rsid w:val="00632517"/>
    <w:rPr>
      <w:rFonts w:ascii="Tahoma" w:hAnsi="Tahoma" w:cs="Tahoma"/>
      <w:sz w:val="16"/>
      <w:szCs w:val="16"/>
    </w:rPr>
  </w:style>
  <w:style w:type="paragraph" w:styleId="DocumentMap">
    <w:name w:val="Document Map"/>
    <w:basedOn w:val="Normal"/>
    <w:link w:val="DocumentMapChar"/>
    <w:semiHidden/>
    <w:rsid w:val="00632517"/>
    <w:rPr>
      <w:rFonts w:ascii="Tahoma" w:hAnsi="Tahoma" w:cs="Tahoma"/>
      <w:sz w:val="16"/>
      <w:szCs w:val="16"/>
    </w:rPr>
  </w:style>
  <w:style w:type="character" w:customStyle="1" w:styleId="DocumentMapChar1">
    <w:name w:val="Document Map Char1"/>
    <w:basedOn w:val="DefaultParagraphFont"/>
    <w:uiPriority w:val="99"/>
    <w:semiHidden/>
    <w:rsid w:val="00632517"/>
    <w:rPr>
      <w:rFonts w:ascii="Tahoma" w:hAnsi="Tahoma" w:cs="Tahoma"/>
      <w:sz w:val="16"/>
      <w:szCs w:val="16"/>
    </w:rPr>
  </w:style>
  <w:style w:type="character" w:customStyle="1" w:styleId="wikiexternallink">
    <w:name w:val="wikiexternallink"/>
    <w:basedOn w:val="DefaultParagraphFont"/>
    <w:rsid w:val="00632517"/>
  </w:style>
  <w:style w:type="character" w:customStyle="1" w:styleId="wikigeneratedlinkcontent">
    <w:name w:val="wikigeneratedlinkcontent"/>
    <w:basedOn w:val="DefaultParagraphFont"/>
    <w:rsid w:val="00632517"/>
  </w:style>
  <w:style w:type="character" w:customStyle="1" w:styleId="st">
    <w:name w:val="st"/>
    <w:basedOn w:val="DefaultParagraphFont"/>
    <w:rsid w:val="00632517"/>
  </w:style>
  <w:style w:type="paragraph" w:customStyle="1" w:styleId="TAG0">
    <w:name w:val="TAG"/>
    <w:basedOn w:val="Normal"/>
    <w:qFormat/>
    <w:rsid w:val="00632517"/>
    <w:pPr>
      <w:keepNext/>
      <w:keepLines/>
    </w:pPr>
    <w:rPr>
      <w:rFonts w:ascii="Arial" w:eastAsia="Calibri" w:hAnsi="Arial"/>
      <w:b/>
      <w:u w:val="single"/>
    </w:rPr>
  </w:style>
  <w:style w:type="character" w:customStyle="1" w:styleId="byline-name">
    <w:name w:val="byline-name"/>
    <w:rsid w:val="00632517"/>
  </w:style>
  <w:style w:type="character" w:customStyle="1" w:styleId="affiliation">
    <w:name w:val="affiliation"/>
    <w:rsid w:val="00632517"/>
  </w:style>
  <w:style w:type="paragraph" w:customStyle="1" w:styleId="citenon-bold">
    <w:name w:val="cite non-bold"/>
    <w:basedOn w:val="Normal"/>
    <w:rsid w:val="00632517"/>
    <w:rPr>
      <w:rFonts w:eastAsia="Times New Roman" w:cs="Times New Roman"/>
      <w:szCs w:val="20"/>
    </w:rPr>
  </w:style>
  <w:style w:type="paragraph" w:customStyle="1" w:styleId="Nothing">
    <w:name w:val="Nothing"/>
    <w:link w:val="NothingChar"/>
    <w:rsid w:val="0063251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32517"/>
    <w:rPr>
      <w:rFonts w:ascii="Times New Roman" w:eastAsia="Times New Roman" w:hAnsi="Times New Roman" w:cs="Times New Roman"/>
      <w:sz w:val="20"/>
      <w:szCs w:val="24"/>
    </w:rPr>
  </w:style>
  <w:style w:type="paragraph" w:customStyle="1" w:styleId="Cards">
    <w:name w:val="Cards"/>
    <w:next w:val="Nothing"/>
    <w:link w:val="CardsChar"/>
    <w:qFormat/>
    <w:rsid w:val="0063251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632517"/>
    <w:rPr>
      <w:rFonts w:ascii="Times New Roman" w:eastAsia="Times New Roman" w:hAnsi="Times New Roman" w:cs="Times New Roman"/>
      <w:sz w:val="20"/>
      <w:szCs w:val="24"/>
    </w:rPr>
  </w:style>
  <w:style w:type="character" w:customStyle="1" w:styleId="DebateUnderline">
    <w:name w:val="Debate Underline"/>
    <w:qFormat/>
    <w:rsid w:val="00632517"/>
    <w:rPr>
      <w:rFonts w:ascii="Times New Roman" w:hAnsi="Times New Roman"/>
      <w:sz w:val="24"/>
      <w:u w:val="thick"/>
    </w:rPr>
  </w:style>
  <w:style w:type="character" w:customStyle="1" w:styleId="Author-Date">
    <w:name w:val="Author-Date"/>
    <w:qFormat/>
    <w:rsid w:val="00632517"/>
    <w:rPr>
      <w:b/>
      <w:sz w:val="24"/>
    </w:rPr>
  </w:style>
  <w:style w:type="character" w:customStyle="1" w:styleId="UnderlineBold">
    <w:name w:val="Underline + Bold"/>
    <w:uiPriority w:val="1"/>
    <w:qFormat/>
    <w:rsid w:val="00632517"/>
    <w:rPr>
      <w:b/>
      <w:sz w:val="20"/>
      <w:u w:val="single"/>
    </w:rPr>
  </w:style>
  <w:style w:type="paragraph" w:customStyle="1" w:styleId="BlockHeaderHidden">
    <w:name w:val="Block Header Hidden"/>
    <w:next w:val="Normal"/>
    <w:qFormat/>
    <w:rsid w:val="00632517"/>
    <w:pPr>
      <w:pageBreakBefore/>
      <w:spacing w:after="0" w:line="240" w:lineRule="auto"/>
    </w:pPr>
    <w:rPr>
      <w:rFonts w:ascii="Georgia" w:eastAsia="Cambria" w:hAnsi="Georgia" w:cs="Times New Roman"/>
      <w:b/>
      <w:sz w:val="32"/>
      <w:u w:val="single"/>
    </w:rPr>
  </w:style>
  <w:style w:type="character" w:customStyle="1" w:styleId="Author">
    <w:name w:val="Author"/>
    <w:uiPriority w:val="1"/>
    <w:qFormat/>
    <w:rsid w:val="00632517"/>
    <w:rPr>
      <w:rFonts w:ascii="Georgia" w:hAnsi="Georgia"/>
      <w:b/>
      <w:sz w:val="24"/>
      <w:u w:val="single"/>
    </w:rPr>
  </w:style>
  <w:style w:type="character" w:customStyle="1" w:styleId="apple-style-span">
    <w:name w:val="apple-style-span"/>
    <w:rsid w:val="00632517"/>
  </w:style>
  <w:style w:type="character" w:customStyle="1" w:styleId="CardTextChar0">
    <w:name w:val="Card Text Char"/>
    <w:rsid w:val="00632517"/>
    <w:rPr>
      <w:rFonts w:ascii="Arial Narrow" w:eastAsia="Calibri" w:hAnsi="Arial Narrow" w:cs="Times New Roman"/>
      <w:sz w:val="16"/>
    </w:rPr>
  </w:style>
  <w:style w:type="paragraph" w:customStyle="1" w:styleId="TagText">
    <w:name w:val="TagText"/>
    <w:basedOn w:val="Normal"/>
    <w:qFormat/>
    <w:rsid w:val="00632517"/>
    <w:rPr>
      <w:rFonts w:ascii="Arial" w:eastAsiaTheme="minorEastAsia" w:hAnsi="Arial"/>
      <w:b/>
      <w:szCs w:val="24"/>
    </w:rPr>
  </w:style>
  <w:style w:type="character" w:customStyle="1" w:styleId="StyleUnderlineCharTimesBold">
    <w:name w:val="Style Underline Char + Times Bold"/>
    <w:basedOn w:val="DefaultParagraphFont"/>
    <w:rsid w:val="00632517"/>
    <w:rPr>
      <w:rFonts w:ascii="Times" w:hAnsi="Times"/>
      <w:b w:val="0"/>
      <w:bCs/>
      <w:sz w:val="20"/>
      <w:u w:val="single"/>
    </w:rPr>
  </w:style>
  <w:style w:type="character" w:customStyle="1" w:styleId="StyleBoldUnderline1">
    <w:name w:val="Style Bold Underline1"/>
    <w:basedOn w:val="DefaultParagraphFont"/>
    <w:rsid w:val="00632517"/>
    <w:rPr>
      <w:b w:val="0"/>
      <w:bCs/>
      <w:u w:val="single"/>
    </w:rPr>
  </w:style>
  <w:style w:type="character" w:customStyle="1" w:styleId="Style8ptBold">
    <w:name w:val="Style 8 pt Bold"/>
    <w:basedOn w:val="DefaultParagraphFont"/>
    <w:rsid w:val="00632517"/>
    <w:rPr>
      <w:b w:val="0"/>
      <w:bCs/>
      <w:sz w:val="16"/>
    </w:rPr>
  </w:style>
  <w:style w:type="paragraph" w:customStyle="1" w:styleId="Normaltag">
    <w:name w:val="Normal tag"/>
    <w:basedOn w:val="Normal"/>
    <w:link w:val="NormaltagChar"/>
    <w:qFormat/>
    <w:rsid w:val="00632517"/>
    <w:rPr>
      <w:rFonts w:eastAsia="Times New Roman" w:cs="Times New Roman"/>
      <w:b/>
      <w:szCs w:val="20"/>
    </w:rPr>
  </w:style>
  <w:style w:type="character" w:customStyle="1" w:styleId="NormaltagChar">
    <w:name w:val="Normal tag Char"/>
    <w:link w:val="Normaltag"/>
    <w:locked/>
    <w:rsid w:val="00632517"/>
    <w:rPr>
      <w:rFonts w:ascii="Times New Roman" w:eastAsia="Times New Roman" w:hAnsi="Times New Roman" w:cs="Times New Roman"/>
      <w:b/>
      <w:sz w:val="24"/>
      <w:szCs w:val="20"/>
    </w:rPr>
  </w:style>
  <w:style w:type="character" w:styleId="HTMLCite">
    <w:name w:val="HTML Cite"/>
    <w:basedOn w:val="DefaultParagraphFont"/>
    <w:uiPriority w:val="99"/>
    <w:unhideWhenUsed/>
    <w:rsid w:val="00632517"/>
    <w:rPr>
      <w:rFonts w:cs="Times New Roman"/>
      <w:i/>
      <w:iCs/>
    </w:rPr>
  </w:style>
  <w:style w:type="character" w:customStyle="1" w:styleId="commentstext">
    <w:name w:val="comments_text"/>
    <w:basedOn w:val="DefaultParagraphFont"/>
    <w:rsid w:val="00632517"/>
  </w:style>
  <w:style w:type="paragraph" w:customStyle="1" w:styleId="BlockTitle">
    <w:name w:val="Block Title"/>
    <w:basedOn w:val="Heading1"/>
    <w:next w:val="Normal"/>
    <w:link w:val="BlockTitleChar"/>
    <w:rsid w:val="0063251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cites Char"/>
    <w:basedOn w:val="DefaultParagraphFont"/>
    <w:link w:val="BlockTitle"/>
    <w:locked/>
    <w:rsid w:val="00632517"/>
    <w:rPr>
      <w:rFonts w:ascii="Times New Roman" w:eastAsia="Times New Roman" w:hAnsi="Times New Roman" w:cs="Arial"/>
      <w:b/>
      <w:bCs/>
      <w:kern w:val="32"/>
      <w:sz w:val="32"/>
      <w:szCs w:val="32"/>
      <w:u w:val="single"/>
    </w:rPr>
  </w:style>
  <w:style w:type="character" w:customStyle="1" w:styleId="klink">
    <w:name w:val="klink"/>
    <w:basedOn w:val="DefaultParagraphFont"/>
    <w:rsid w:val="00632517"/>
    <w:rPr>
      <w:rFonts w:cs="Times New Roman"/>
    </w:rPr>
  </w:style>
  <w:style w:type="character" w:customStyle="1" w:styleId="Emphasis2">
    <w:name w:val="Emphasis2"/>
    <w:basedOn w:val="DefaultParagraphFont"/>
    <w:rsid w:val="00632517"/>
    <w:rPr>
      <w:rFonts w:ascii="Franklin Gothic Heavy" w:hAnsi="Franklin Gothic Heavy" w:cs="Times New Roman"/>
      <w:iCs/>
      <w:u w:val="single"/>
    </w:rPr>
  </w:style>
  <w:style w:type="paragraph" w:styleId="BodyText">
    <w:name w:val="Body Text"/>
    <w:basedOn w:val="Normal"/>
    <w:link w:val="BodyTextChar"/>
    <w:rsid w:val="00632517"/>
    <w:rPr>
      <w:rFonts w:eastAsia="Calibri" w:cs="Times New Roman"/>
      <w:b/>
      <w:sz w:val="16"/>
      <w:szCs w:val="20"/>
    </w:rPr>
  </w:style>
  <w:style w:type="character" w:customStyle="1" w:styleId="BodyTextChar">
    <w:name w:val="Body Text Char"/>
    <w:basedOn w:val="DefaultParagraphFont"/>
    <w:link w:val="BodyText"/>
    <w:rsid w:val="00632517"/>
    <w:rPr>
      <w:rFonts w:ascii="Times New Roman" w:eastAsia="Calibri" w:hAnsi="Times New Roman" w:cs="Times New Roman"/>
      <w:b/>
      <w:sz w:val="16"/>
      <w:szCs w:val="20"/>
    </w:rPr>
  </w:style>
  <w:style w:type="paragraph" w:customStyle="1" w:styleId="Default">
    <w:name w:val="Default"/>
    <w:basedOn w:val="Normal"/>
    <w:rsid w:val="00632517"/>
    <w:pPr>
      <w:autoSpaceDE w:val="0"/>
      <w:autoSpaceDN w:val="0"/>
      <w:adjustRightInd w:val="0"/>
    </w:pPr>
    <w:rPr>
      <w:rFonts w:eastAsia="Calibri" w:cs="AKDPE C+ Utopia"/>
      <w:szCs w:val="24"/>
    </w:rPr>
  </w:style>
  <w:style w:type="paragraph" w:customStyle="1" w:styleId="PageHeaderLine1">
    <w:name w:val="PageHeaderLine1"/>
    <w:basedOn w:val="Normal"/>
    <w:rsid w:val="00632517"/>
    <w:pPr>
      <w:tabs>
        <w:tab w:val="right" w:pos="10800"/>
      </w:tabs>
    </w:pPr>
    <w:rPr>
      <w:rFonts w:eastAsia="Calibri" w:cs="Times New Roman"/>
      <w:b/>
    </w:rPr>
  </w:style>
  <w:style w:type="paragraph" w:customStyle="1" w:styleId="PageHeaderLine2">
    <w:name w:val="PageHeaderLine2"/>
    <w:basedOn w:val="Normal"/>
    <w:next w:val="Normal"/>
    <w:rsid w:val="00632517"/>
    <w:pPr>
      <w:tabs>
        <w:tab w:val="right" w:pos="10800"/>
      </w:tabs>
      <w:spacing w:line="480" w:lineRule="auto"/>
    </w:pPr>
    <w:rPr>
      <w:rFonts w:eastAsia="Calibri" w:cs="Times New Roman"/>
      <w:b/>
    </w:rPr>
  </w:style>
  <w:style w:type="character" w:customStyle="1" w:styleId="blox-headline">
    <w:name w:val="blox-headline"/>
    <w:rsid w:val="00632517"/>
  </w:style>
  <w:style w:type="character" w:customStyle="1" w:styleId="eminfo">
    <w:name w:val="eminfo"/>
    <w:rsid w:val="00632517"/>
  </w:style>
  <w:style w:type="paragraph" w:customStyle="1" w:styleId="emactive">
    <w:name w:val="emactive"/>
    <w:basedOn w:val="Normal"/>
    <w:rsid w:val="00632517"/>
    <w:pPr>
      <w:spacing w:before="100" w:beforeAutospacing="1" w:after="100" w:afterAutospacing="1"/>
    </w:pPr>
    <w:rPr>
      <w:rFonts w:eastAsia="Times New Roman" w:cs="Times New Roman"/>
      <w:szCs w:val="24"/>
    </w:rPr>
  </w:style>
  <w:style w:type="character" w:customStyle="1" w:styleId="Heading1Char1">
    <w:name w:val="Heading 1 Char1"/>
    <w:aliases w:val="Pocket Char1"/>
    <w:uiPriority w:val="1"/>
    <w:rsid w:val="00632517"/>
    <w:rPr>
      <w:rFonts w:ascii="Cambria" w:eastAsia="Times New Roman" w:hAnsi="Cambria" w:cs="Times New Roman"/>
      <w:b/>
      <w:bCs/>
      <w:color w:val="365F91"/>
      <w:sz w:val="28"/>
      <w:szCs w:val="28"/>
    </w:rPr>
  </w:style>
  <w:style w:type="paragraph" w:customStyle="1" w:styleId="subheader">
    <w:name w:val="subheader"/>
    <w:basedOn w:val="Normal"/>
    <w:uiPriority w:val="99"/>
    <w:rsid w:val="00632517"/>
    <w:pPr>
      <w:spacing w:before="100" w:beforeAutospacing="1" w:after="100" w:afterAutospacing="1"/>
    </w:pPr>
    <w:rPr>
      <w:rFonts w:eastAsia="Times New Roman" w:cs="Times New Roman"/>
      <w:szCs w:val="24"/>
    </w:rPr>
  </w:style>
  <w:style w:type="paragraph" w:customStyle="1" w:styleId="Brief-SecondarySource">
    <w:name w:val="Brief - Secondary Source"/>
    <w:basedOn w:val="Normal"/>
    <w:uiPriority w:val="99"/>
    <w:rsid w:val="00632517"/>
    <w:rPr>
      <w:rFonts w:eastAsia="Times New Roman" w:cs="Times New Roman"/>
      <w:sz w:val="14"/>
      <w:szCs w:val="20"/>
    </w:rPr>
  </w:style>
  <w:style w:type="character" w:customStyle="1" w:styleId="verdana">
    <w:name w:val="verdana"/>
    <w:rsid w:val="00632517"/>
  </w:style>
  <w:style w:type="character" w:customStyle="1" w:styleId="BoldUnderlineChar">
    <w:name w:val="Bold Underline Char"/>
    <w:locked/>
    <w:rsid w:val="00632517"/>
    <w:rPr>
      <w:rFonts w:ascii="Times New Roman" w:eastAsia="Times New Roman" w:hAnsi="Times New Roman" w:cs="Times New Roman" w:hint="default"/>
      <w:b/>
      <w:bCs/>
      <w:sz w:val="20"/>
      <w:szCs w:val="24"/>
      <w:u w:val="single"/>
    </w:rPr>
  </w:style>
  <w:style w:type="character" w:customStyle="1" w:styleId="UnderlineCharChar">
    <w:name w:val="Underline Char Char"/>
    <w:rsid w:val="00632517"/>
    <w:rPr>
      <w:noProof w:val="0"/>
      <w:u w:val="single"/>
      <w:lang w:val="en-US" w:eastAsia="en-US" w:bidi="ar-SA"/>
    </w:rPr>
  </w:style>
  <w:style w:type="character" w:customStyle="1" w:styleId="AuralCite">
    <w:name w:val="Aural Cite"/>
    <w:rsid w:val="00632517"/>
    <w:rPr>
      <w:b/>
      <w:bCs w:val="0"/>
      <w:sz w:val="24"/>
      <w:u w:val="single"/>
    </w:rPr>
  </w:style>
  <w:style w:type="character" w:customStyle="1" w:styleId="underlinedChar">
    <w:name w:val="underlined Char"/>
    <w:link w:val="underlined"/>
    <w:locked/>
    <w:rsid w:val="00632517"/>
    <w:rPr>
      <w:rFonts w:ascii="Times New Roman" w:eastAsia="Malgun Gothic" w:hAnsi="Times New Roman"/>
      <w:sz w:val="21"/>
      <w:szCs w:val="24"/>
      <w:u w:val="single"/>
    </w:rPr>
  </w:style>
  <w:style w:type="paragraph" w:customStyle="1" w:styleId="underlined">
    <w:name w:val="underlined"/>
    <w:next w:val="Normal"/>
    <w:link w:val="underlinedChar"/>
    <w:autoRedefine/>
    <w:rsid w:val="00632517"/>
    <w:pPr>
      <w:spacing w:after="0" w:line="240" w:lineRule="auto"/>
      <w:contextualSpacing/>
    </w:pPr>
    <w:rPr>
      <w:rFonts w:ascii="Times New Roman" w:eastAsia="Malgun Gothic" w:hAnsi="Times New Roman"/>
      <w:sz w:val="21"/>
      <w:szCs w:val="24"/>
      <w:u w:val="single"/>
    </w:rPr>
  </w:style>
  <w:style w:type="character" w:customStyle="1" w:styleId="boldunderline1">
    <w:name w:val="bold underline"/>
    <w:basedOn w:val="underline"/>
    <w:qFormat/>
    <w:rsid w:val="00632517"/>
    <w:rPr>
      <w:rFonts w:ascii="Times New Roman" w:hAnsi="Times New Roman"/>
      <w:b/>
      <w:bCs w:val="0"/>
      <w:sz w:val="22"/>
      <w:u w:val="single"/>
    </w:rPr>
  </w:style>
  <w:style w:type="paragraph" w:styleId="TOC4">
    <w:name w:val="toc 4"/>
    <w:basedOn w:val="Normal"/>
    <w:next w:val="Normal"/>
    <w:autoRedefine/>
    <w:uiPriority w:val="39"/>
    <w:unhideWhenUsed/>
    <w:rsid w:val="00632517"/>
    <w:pPr>
      <w:spacing w:after="100"/>
      <w:ind w:left="660"/>
    </w:pPr>
    <w:rPr>
      <w:rFonts w:eastAsiaTheme="minorEastAsia"/>
    </w:rPr>
  </w:style>
  <w:style w:type="paragraph" w:styleId="TOC5">
    <w:name w:val="toc 5"/>
    <w:basedOn w:val="Normal"/>
    <w:next w:val="Normal"/>
    <w:autoRedefine/>
    <w:uiPriority w:val="39"/>
    <w:unhideWhenUsed/>
    <w:rsid w:val="00632517"/>
    <w:pPr>
      <w:spacing w:after="100"/>
      <w:ind w:left="880"/>
    </w:pPr>
    <w:rPr>
      <w:rFonts w:eastAsiaTheme="minorEastAsia"/>
    </w:rPr>
  </w:style>
  <w:style w:type="paragraph" w:styleId="TOC6">
    <w:name w:val="toc 6"/>
    <w:basedOn w:val="Normal"/>
    <w:next w:val="Normal"/>
    <w:autoRedefine/>
    <w:uiPriority w:val="39"/>
    <w:unhideWhenUsed/>
    <w:rsid w:val="00632517"/>
    <w:pPr>
      <w:spacing w:after="100"/>
      <w:ind w:left="1100"/>
    </w:pPr>
    <w:rPr>
      <w:rFonts w:eastAsiaTheme="minorEastAsia"/>
    </w:rPr>
  </w:style>
  <w:style w:type="paragraph" w:styleId="TOC7">
    <w:name w:val="toc 7"/>
    <w:basedOn w:val="Normal"/>
    <w:next w:val="Normal"/>
    <w:autoRedefine/>
    <w:uiPriority w:val="39"/>
    <w:unhideWhenUsed/>
    <w:rsid w:val="00632517"/>
    <w:pPr>
      <w:spacing w:after="100"/>
      <w:ind w:left="1320"/>
    </w:pPr>
    <w:rPr>
      <w:rFonts w:eastAsiaTheme="minorEastAsia"/>
    </w:rPr>
  </w:style>
  <w:style w:type="paragraph" w:styleId="TOC8">
    <w:name w:val="toc 8"/>
    <w:basedOn w:val="Normal"/>
    <w:next w:val="Normal"/>
    <w:autoRedefine/>
    <w:uiPriority w:val="39"/>
    <w:unhideWhenUsed/>
    <w:rsid w:val="00632517"/>
    <w:pPr>
      <w:spacing w:after="100"/>
      <w:ind w:left="1540"/>
    </w:pPr>
    <w:rPr>
      <w:rFonts w:eastAsiaTheme="minorEastAsia"/>
    </w:rPr>
  </w:style>
  <w:style w:type="paragraph" w:styleId="TOC9">
    <w:name w:val="toc 9"/>
    <w:basedOn w:val="Normal"/>
    <w:next w:val="Normal"/>
    <w:autoRedefine/>
    <w:uiPriority w:val="39"/>
    <w:unhideWhenUsed/>
    <w:rsid w:val="00632517"/>
    <w:pPr>
      <w:spacing w:after="100"/>
      <w:ind w:left="1760"/>
    </w:pPr>
    <w:rPr>
      <w:rFonts w:eastAsiaTheme="minorEastAsia"/>
    </w:rPr>
  </w:style>
  <w:style w:type="paragraph" w:customStyle="1" w:styleId="Card0">
    <w:name w:val="Card"/>
    <w:basedOn w:val="Normal"/>
    <w:next w:val="Normal"/>
    <w:link w:val="CardChar0"/>
    <w:qFormat/>
    <w:rsid w:val="00632517"/>
    <w:pPr>
      <w:ind w:left="720"/>
    </w:pPr>
    <w:rPr>
      <w:rFonts w:eastAsia="Calibri" w:cs="Calibri"/>
      <w:color w:val="000000"/>
      <w:sz w:val="16"/>
    </w:rPr>
  </w:style>
  <w:style w:type="character" w:customStyle="1" w:styleId="CardChar0">
    <w:name w:val="Card Char"/>
    <w:link w:val="Card0"/>
    <w:rsid w:val="00632517"/>
    <w:rPr>
      <w:rFonts w:ascii="Times New Roman" w:eastAsia="Calibri" w:hAnsi="Times New Roman" w:cs="Calibri"/>
      <w:color w:val="000000"/>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Subtitle" w:uiPriority="11"/>
    <w:lsdException w:name="Hyperlink" w:qFormat="1"/>
    <w:lsdException w:name="Strong" w:uiPriority="0" w:qFormat="1"/>
    <w:lsdException w:name="Emphasis" w:semiHidden="0" w:uiPriority="7" w:qFormat="1"/>
    <w:lsdException w:name="Document Map" w:uiPriority="0"/>
    <w:lsdException w:name="HTML Top of Form" w:unhideWhenUsed="1"/>
    <w:lsdException w:name="HTML Bottom of Form" w:unhideWhenUsed="1"/>
    <w:lsdException w:name="Normal (Web)" w:qFormat="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32517"/>
    <w:pPr>
      <w:spacing w:after="0" w:line="240" w:lineRule="auto"/>
    </w:pPr>
    <w:rPr>
      <w:rFonts w:ascii="Times New Roman" w:hAnsi="Times New Roman"/>
      <w:sz w:val="24"/>
    </w:rPr>
  </w:style>
  <w:style w:type="paragraph" w:styleId="Heading1">
    <w:name w:val="heading 1"/>
    <w:aliases w:val="Pocket,Block Name,ALEX,Block Header,Heading 1 - block,Heading 1 Char Char,Block Titles,Heading 1 Char Char Char,Heading 1 Char1 Char Char,Heading 1 Char Char Char Char"/>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6325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 Name Char,ALEX Char1,Block Header Char,Heading 1 - block Char1,Heading 1 Char Char Char2,Block Titles Char1,Heading 1 Char Char Char Char1,Heading 1 Char1 Char Char Char,Heading 1 Char Char Char Char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tag2,Size 10,emphasis in card,Minimized,minimized,Highlighted,Underlined,CD Card,ED - Tag,emphasis,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Underline Char,HHeading 3 + 12 pt,Cards + Font: 12 pt Char,Intense Emphasis11,ci,Citation Char Char Char,Bold Cite Char"/>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Card Text,Read,Important,Internet Link"/>
    <w:basedOn w:val="DefaultParagraphFont"/>
    <w:uiPriority w:val="99"/>
    <w:qFormat/>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
    <w:basedOn w:val="DefaultParagraphFont"/>
    <w:link w:val="Heading4"/>
    <w:uiPriority w:val="4"/>
    <w:qFormat/>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632517"/>
    <w:rPr>
      <w:rFonts w:asciiTheme="majorHAnsi" w:eastAsiaTheme="majorEastAsia" w:hAnsiTheme="majorHAnsi" w:cstheme="majorBidi"/>
      <w:i/>
      <w:iCs/>
      <w:color w:val="243F60" w:themeColor="accent1" w:themeShade="7F"/>
      <w:sz w:val="24"/>
    </w:rPr>
  </w:style>
  <w:style w:type="paragraph" w:customStyle="1" w:styleId="BBCite">
    <w:name w:val="BB Cite"/>
    <w:basedOn w:val="Normal"/>
    <w:autoRedefine/>
    <w:rsid w:val="00632517"/>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632517"/>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paragraph" w:customStyle="1" w:styleId="Ryan3">
    <w:name w:val="Ryan3"/>
    <w:basedOn w:val="Normal"/>
    <w:link w:val="Ryan3Char"/>
    <w:autoRedefine/>
    <w:rsid w:val="00632517"/>
    <w:pPr>
      <w:keepNext/>
      <w:keepLines/>
      <w:spacing w:before="120" w:line="200" w:lineRule="exact"/>
      <w:ind w:left="504" w:hanging="360"/>
      <w:outlineLvl w:val="0"/>
    </w:pPr>
    <w:rPr>
      <w:rFonts w:eastAsia="Times New Roman" w:cs="Times New Roman"/>
      <w:caps/>
      <w:sz w:val="20"/>
      <w:szCs w:val="24"/>
    </w:rPr>
  </w:style>
  <w:style w:type="character" w:customStyle="1" w:styleId="Ryan3Char">
    <w:name w:val="Ryan3 Char"/>
    <w:link w:val="Ryan3"/>
    <w:rsid w:val="00632517"/>
    <w:rPr>
      <w:rFonts w:ascii="Times New Roman" w:eastAsia="Times New Roman" w:hAnsi="Times New Roman" w:cs="Times New Roman"/>
      <w:caps/>
      <w:sz w:val="20"/>
      <w:szCs w:val="24"/>
    </w:rPr>
  </w:style>
  <w:style w:type="paragraph" w:customStyle="1" w:styleId="Style3a">
    <w:name w:val="Style3a"/>
    <w:basedOn w:val="Ryan3"/>
    <w:autoRedefine/>
    <w:rsid w:val="00632517"/>
    <w:pPr>
      <w:numPr>
        <w:numId w:val="1"/>
      </w:numPr>
      <w:tabs>
        <w:tab w:val="num" w:pos="360"/>
      </w:tabs>
      <w:ind w:left="504"/>
    </w:pPr>
    <w:rPr>
      <w:caps w:val="0"/>
      <w:sz w:val="18"/>
      <w:szCs w:val="18"/>
    </w:rPr>
  </w:style>
  <w:style w:type="paragraph" w:customStyle="1" w:styleId="StyleRyan2TimesNewRoman">
    <w:name w:val="Style Ryan2 + Times New Roman"/>
    <w:basedOn w:val="Normal"/>
    <w:autoRedefine/>
    <w:rsid w:val="00632517"/>
    <w:pPr>
      <w:keepNext/>
      <w:keepLines/>
      <w:spacing w:before="240" w:line="240" w:lineRule="exact"/>
      <w:ind w:left="360" w:hanging="360"/>
    </w:pPr>
    <w:rPr>
      <w:rFonts w:eastAsia="Times New Roman" w:cs="Times New Roman"/>
      <w:bCs/>
      <w:caps/>
      <w:szCs w:val="24"/>
      <w:u w:val="single"/>
    </w:rPr>
  </w:style>
  <w:style w:type="paragraph" w:customStyle="1" w:styleId="RyanEvTop1">
    <w:name w:val="RyanEvTop1"/>
    <w:basedOn w:val="Normal"/>
    <w:autoRedefine/>
    <w:qFormat/>
    <w:rsid w:val="00632517"/>
    <w:pPr>
      <w:keepNext/>
      <w:keepLines/>
      <w:tabs>
        <w:tab w:val="left" w:pos="8640"/>
      </w:tabs>
      <w:ind w:left="648"/>
      <w:jc w:val="both"/>
    </w:pPr>
    <w:rPr>
      <w:rFonts w:eastAsia="Times New Roman" w:cs="Times New Roman"/>
      <w:sz w:val="20"/>
      <w:szCs w:val="20"/>
    </w:rPr>
  </w:style>
  <w:style w:type="paragraph" w:customStyle="1" w:styleId="RyanEvText1">
    <w:name w:val="RyanEvText1"/>
    <w:basedOn w:val="Normal"/>
    <w:autoRedefine/>
    <w:rsid w:val="00632517"/>
    <w:pPr>
      <w:keepLines/>
      <w:spacing w:line="190" w:lineRule="exact"/>
      <w:ind w:left="648" w:firstLine="360"/>
      <w:jc w:val="both"/>
    </w:pPr>
    <w:rPr>
      <w:rFonts w:eastAsia="Times New Roman" w:cs="Times New Roman"/>
      <w:sz w:val="18"/>
      <w:szCs w:val="18"/>
    </w:rPr>
  </w:style>
  <w:style w:type="paragraph" w:styleId="ListParagraph">
    <w:name w:val="List Paragraph"/>
    <w:basedOn w:val="Normal"/>
    <w:uiPriority w:val="34"/>
    <w:qFormat/>
    <w:rsid w:val="00632517"/>
    <w:pPr>
      <w:ind w:left="720"/>
      <w:contextualSpacing/>
    </w:pPr>
    <w:rPr>
      <w:rFonts w:eastAsia="Times New Roman" w:cs="Times New Roman"/>
      <w:szCs w:val="24"/>
    </w:rPr>
  </w:style>
  <w:style w:type="paragraph" w:customStyle="1" w:styleId="StyleBBAAuto">
    <w:name w:val="Style BB A + Auto"/>
    <w:basedOn w:val="Normal"/>
    <w:link w:val="StyleBBAAutoChar"/>
    <w:autoRedefine/>
    <w:rsid w:val="00632517"/>
    <w:pPr>
      <w:keepNext/>
      <w:keepLines/>
      <w:numPr>
        <w:numId w:val="3"/>
      </w:numPr>
      <w:tabs>
        <w:tab w:val="left" w:pos="8280"/>
      </w:tabs>
      <w:autoSpaceDE w:val="0"/>
      <w:autoSpaceDN w:val="0"/>
      <w:adjustRightInd w:val="0"/>
      <w:spacing w:before="120"/>
      <w:ind w:right="-187"/>
      <w:jc w:val="both"/>
      <w:outlineLvl w:val="0"/>
    </w:pPr>
    <w:rPr>
      <w:rFonts w:eastAsia="Times New Roman" w:cs="Times New Roman"/>
      <w:caps/>
      <w:snapToGrid w:val="0"/>
      <w:sz w:val="20"/>
      <w:szCs w:val="18"/>
      <w:lang w:eastAsia="x-none"/>
    </w:rPr>
  </w:style>
  <w:style w:type="character" w:customStyle="1" w:styleId="StyleBBAAutoChar">
    <w:name w:val="Style BB A + Auto Char"/>
    <w:link w:val="StyleBBAAuto"/>
    <w:rsid w:val="00632517"/>
    <w:rPr>
      <w:rFonts w:ascii="Times New Roman" w:eastAsia="Times New Roman" w:hAnsi="Times New Roman" w:cs="Times New Roman"/>
      <w:caps/>
      <w:snapToGrid w:val="0"/>
      <w:sz w:val="20"/>
      <w:szCs w:val="18"/>
      <w:lang w:eastAsia="x-none"/>
    </w:rPr>
  </w:style>
  <w:style w:type="paragraph" w:customStyle="1" w:styleId="StyleBBKAuto">
    <w:name w:val="Style BB K + Auto"/>
    <w:basedOn w:val="Normal"/>
    <w:autoRedefine/>
    <w:rsid w:val="00632517"/>
    <w:pPr>
      <w:keepNext/>
      <w:keepLines/>
      <w:widowControl w:val="0"/>
      <w:numPr>
        <w:numId w:val="2"/>
      </w:numPr>
      <w:tabs>
        <w:tab w:val="left" w:pos="8280"/>
      </w:tabs>
      <w:autoSpaceDE w:val="0"/>
      <w:autoSpaceDN w:val="0"/>
      <w:adjustRightInd w:val="0"/>
      <w:spacing w:before="100"/>
      <w:outlineLvl w:val="0"/>
    </w:pPr>
    <w:rPr>
      <w:rFonts w:eastAsia="Times New Roman" w:cs="Times New Roman"/>
      <w:caps/>
      <w:snapToGrid w:val="0"/>
      <w:sz w:val="20"/>
      <w:szCs w:val="18"/>
    </w:rPr>
  </w:style>
  <w:style w:type="paragraph" w:customStyle="1" w:styleId="StyleBBThesisAuto">
    <w:name w:val="Style BB Thesis + Auto"/>
    <w:basedOn w:val="Normal"/>
    <w:autoRedefine/>
    <w:rsid w:val="00632517"/>
    <w:pPr>
      <w:keepNext/>
      <w:keepLines/>
      <w:tabs>
        <w:tab w:val="left" w:pos="8280"/>
      </w:tabs>
      <w:autoSpaceDE w:val="0"/>
      <w:autoSpaceDN w:val="0"/>
      <w:adjustRightInd w:val="0"/>
      <w:spacing w:before="80" w:line="200" w:lineRule="exact"/>
      <w:ind w:firstLine="360"/>
      <w:jc w:val="both"/>
    </w:pPr>
    <w:rPr>
      <w:rFonts w:eastAsia="Times New Roman" w:cs="Times New Roman"/>
      <w:snapToGrid w:val="0"/>
      <w:sz w:val="20"/>
      <w:szCs w:val="18"/>
    </w:rPr>
  </w:style>
  <w:style w:type="paragraph" w:customStyle="1" w:styleId="Style1Expanded">
    <w:name w:val="Style1 Expanded"/>
    <w:basedOn w:val="Normal"/>
    <w:link w:val="Style1ExpandedChar"/>
    <w:autoRedefine/>
    <w:qFormat/>
    <w:rsid w:val="00632517"/>
    <w:pPr>
      <w:keepLines/>
      <w:widowControl w:val="0"/>
      <w:tabs>
        <w:tab w:val="left" w:pos="810"/>
        <w:tab w:val="left" w:pos="8280"/>
      </w:tabs>
      <w:autoSpaceDE w:val="0"/>
      <w:autoSpaceDN w:val="0"/>
      <w:adjustRightInd w:val="0"/>
      <w:spacing w:line="240" w:lineRule="exact"/>
      <w:ind w:left="720" w:firstLine="360"/>
      <w:jc w:val="both"/>
    </w:pPr>
    <w:rPr>
      <w:rFonts w:eastAsia="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632517"/>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632517"/>
    <w:pPr>
      <w:keepNext/>
      <w:keepLines/>
      <w:tabs>
        <w:tab w:val="left" w:pos="8280"/>
      </w:tabs>
      <w:autoSpaceDE w:val="0"/>
      <w:autoSpaceDN w:val="0"/>
      <w:adjustRightInd w:val="0"/>
      <w:spacing w:before="80" w:line="240" w:lineRule="exact"/>
      <w:ind w:left="720"/>
      <w:jc w:val="both"/>
    </w:pPr>
    <w:rPr>
      <w:rFonts w:eastAsia="Times New Roman" w:cs="Times New Roman"/>
      <w:color w:val="395D5C"/>
      <w:sz w:val="20"/>
      <w:szCs w:val="20"/>
      <w:shd w:val="clear" w:color="auto" w:fill="FFFFFF"/>
    </w:rPr>
  </w:style>
  <w:style w:type="character" w:customStyle="1" w:styleId="Date1">
    <w:name w:val="Date1"/>
    <w:basedOn w:val="DefaultParagraphFont"/>
    <w:rsid w:val="00632517"/>
  </w:style>
  <w:style w:type="paragraph" w:styleId="TOC3">
    <w:name w:val="toc 3"/>
    <w:basedOn w:val="Normal"/>
    <w:next w:val="Normal"/>
    <w:autoRedefine/>
    <w:uiPriority w:val="39"/>
    <w:qFormat/>
    <w:rsid w:val="00632517"/>
    <w:pPr>
      <w:spacing w:after="100"/>
      <w:ind w:left="440"/>
    </w:pPr>
  </w:style>
  <w:style w:type="paragraph" w:customStyle="1" w:styleId="card">
    <w:name w:val="card"/>
    <w:basedOn w:val="Normal"/>
    <w:next w:val="Normal"/>
    <w:link w:val="cardChar"/>
    <w:uiPriority w:val="6"/>
    <w:qFormat/>
    <w:rsid w:val="00632517"/>
    <w:pPr>
      <w:ind w:left="288" w:right="288"/>
    </w:pPr>
    <w:rPr>
      <w:rFonts w:ascii="Calibri" w:eastAsia="Times New Roman" w:hAnsi="Calibri" w:cs="Calibri"/>
      <w:sz w:val="16"/>
      <w:szCs w:val="20"/>
      <w:lang w:val="x-none" w:eastAsia="x-none"/>
    </w:rPr>
  </w:style>
  <w:style w:type="character" w:customStyle="1" w:styleId="cardChar">
    <w:name w:val="card Char"/>
    <w:link w:val="card"/>
    <w:uiPriority w:val="6"/>
    <w:rsid w:val="00632517"/>
    <w:rPr>
      <w:rFonts w:ascii="Calibri" w:eastAsia="Times New Roman" w:hAnsi="Calibri" w:cs="Calibri"/>
      <w:sz w:val="16"/>
      <w:szCs w:val="20"/>
      <w:lang w:val="x-none" w:eastAsia="x-none"/>
    </w:rPr>
  </w:style>
  <w:style w:type="character" w:customStyle="1" w:styleId="underline">
    <w:name w:val="underline"/>
    <w:link w:val="textbold"/>
    <w:qFormat/>
    <w:rsid w:val="00632517"/>
    <w:rPr>
      <w:sz w:val="20"/>
      <w:u w:val="single"/>
    </w:rPr>
  </w:style>
  <w:style w:type="paragraph" w:customStyle="1" w:styleId="textbold">
    <w:name w:val="text bold"/>
    <w:basedOn w:val="Normal"/>
    <w:link w:val="underline"/>
    <w:rsid w:val="00632517"/>
    <w:pPr>
      <w:ind w:left="720"/>
      <w:jc w:val="both"/>
    </w:pPr>
    <w:rPr>
      <w:rFonts w:asciiTheme="minorHAnsi" w:hAnsiTheme="minorHAnsi"/>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qFormat/>
    <w:rsid w:val="00632517"/>
    <w:rPr>
      <w:rFonts w:ascii="Times New Roman" w:hAnsi="Times New Roman"/>
      <w:b/>
      <w:sz w:val="24"/>
    </w:rPr>
  </w:style>
  <w:style w:type="paragraph" w:customStyle="1" w:styleId="tag">
    <w:name w:val="tag"/>
    <w:aliases w:val="Tags,No Spacing1,tags,No Spacing111,No Spacing11,No Spacing112,No Spacing2,Debate Text,Read stuff,No Spacing1111,No Spacing3,No Spacing4"/>
    <w:basedOn w:val="Normal"/>
    <w:link w:val="tagChar"/>
    <w:qFormat/>
    <w:rsid w:val="00632517"/>
    <w:rPr>
      <w:rFonts w:eastAsia="Times New Roman" w:cs="Times New Roman"/>
      <w:b/>
      <w:szCs w:val="20"/>
    </w:rPr>
  </w:style>
  <w:style w:type="character" w:customStyle="1" w:styleId="tagChar">
    <w:name w:val="tag Char"/>
    <w:aliases w:val="Heading 2 Char Char Char Char Char Char Char Char Char Char Char Char Char Char Char Char Char Char Char Char Char Char Char Char Char,TAG Char Char,TAG Char1,Heading 2 Char2 Char Char,Heading 2 Char1 Char Char Char,Heading 2 Char2 Char1"/>
    <w:basedOn w:val="DefaultParagraphFont"/>
    <w:link w:val="tag"/>
    <w:qFormat/>
    <w:rsid w:val="00632517"/>
    <w:rPr>
      <w:rFonts w:ascii="Times New Roman" w:eastAsia="Times New Roman" w:hAnsi="Times New Roman" w:cs="Times New Roman"/>
      <w:b/>
      <w:sz w:val="24"/>
      <w:szCs w:val="20"/>
    </w:rPr>
  </w:style>
  <w:style w:type="character" w:styleId="Strong">
    <w:name w:val="Strong"/>
    <w:basedOn w:val="DefaultParagraphFont"/>
    <w:qFormat/>
    <w:rsid w:val="00632517"/>
    <w:rPr>
      <w:b/>
      <w:bCs/>
    </w:rPr>
  </w:style>
  <w:style w:type="character" w:customStyle="1" w:styleId="BoldUnderline">
    <w:name w:val="Bold Underline"/>
    <w:basedOn w:val="DefaultParagraphFont"/>
    <w:rsid w:val="00632517"/>
    <w:rPr>
      <w:rFonts w:ascii="Times New Roman" w:hAnsi="Times New Roman"/>
      <w:b/>
      <w:bCs/>
      <w:sz w:val="20"/>
      <w:u w:val="single"/>
    </w:rPr>
  </w:style>
  <w:style w:type="character" w:customStyle="1" w:styleId="resolution">
    <w:name w:val="resolution"/>
    <w:basedOn w:val="DefaultParagraphFont"/>
    <w:rsid w:val="00632517"/>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qFormat/>
    <w:rsid w:val="00632517"/>
    <w:pPr>
      <w:spacing w:before="100" w:beforeAutospacing="1" w:after="100" w:afterAutospacing="1"/>
    </w:pPr>
    <w:rPr>
      <w:rFonts w:ascii="Verdana" w:eastAsia="Times New Roman" w:hAnsi="Verdana" w:cs="Times New Roman"/>
      <w:sz w:val="19"/>
      <w:szCs w:val="19"/>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locked/>
    <w:rsid w:val="00632517"/>
    <w:rPr>
      <w:rFonts w:ascii="Verdana" w:eastAsia="Times New Roman" w:hAnsi="Verdana" w:cs="Times New Roman"/>
      <w:sz w:val="19"/>
      <w:szCs w:val="19"/>
    </w:rPr>
  </w:style>
  <w:style w:type="paragraph" w:customStyle="1" w:styleId="Cardnon-underlined">
    <w:name w:val="Card non-underlined"/>
    <w:basedOn w:val="Normal"/>
    <w:uiPriority w:val="99"/>
    <w:rsid w:val="00632517"/>
    <w:rPr>
      <w:rFonts w:ascii="Georgia" w:eastAsia="Calibri" w:hAnsi="Georgia" w:cs="Times New Roman"/>
      <w:sz w:val="16"/>
      <w:szCs w:val="16"/>
    </w:rPr>
  </w:style>
  <w:style w:type="paragraph" w:customStyle="1" w:styleId="Citation">
    <w:name w:val="Citation"/>
    <w:basedOn w:val="Normal"/>
    <w:qFormat/>
    <w:rsid w:val="00632517"/>
    <w:rPr>
      <w:rFonts w:ascii="Arial" w:eastAsia="Calibri" w:hAnsi="Arial" w:cs="Times New Roman"/>
      <w:b/>
      <w:u w:val="single"/>
    </w:rPr>
  </w:style>
  <w:style w:type="character" w:customStyle="1" w:styleId="BoldUnderline0">
    <w:name w:val="BoldUnderline"/>
    <w:basedOn w:val="DefaultParagraphFont"/>
    <w:uiPriority w:val="1"/>
    <w:qFormat/>
    <w:rsid w:val="00632517"/>
    <w:rPr>
      <w:rFonts w:ascii="Arial" w:hAnsi="Arial"/>
      <w:b/>
      <w:sz w:val="20"/>
      <w:u w:val="single"/>
    </w:rPr>
  </w:style>
  <w:style w:type="character" w:customStyle="1" w:styleId="TitleChar">
    <w:name w:val="Title Char"/>
    <w:basedOn w:val="DefaultParagraphFont"/>
    <w:link w:val="Title"/>
    <w:qFormat/>
    <w:rsid w:val="00632517"/>
    <w:rPr>
      <w:rFonts w:ascii="Arial" w:hAnsi="Arial"/>
      <w:sz w:val="20"/>
      <w:u w:val="single"/>
    </w:rPr>
  </w:style>
  <w:style w:type="paragraph" w:styleId="Title">
    <w:name w:val="Title"/>
    <w:basedOn w:val="Normal"/>
    <w:next w:val="Normal"/>
    <w:link w:val="TitleChar"/>
    <w:qFormat/>
    <w:rsid w:val="00632517"/>
    <w:pPr>
      <w:ind w:left="720"/>
      <w:outlineLvl w:val="0"/>
    </w:pPr>
    <w:rPr>
      <w:rFonts w:ascii="Arial" w:hAnsi="Arial"/>
      <w:sz w:val="20"/>
      <w:u w:val="single"/>
    </w:rPr>
  </w:style>
  <w:style w:type="character" w:customStyle="1" w:styleId="TitleChar1">
    <w:name w:val="Title Char1"/>
    <w:basedOn w:val="DefaultParagraphFont"/>
    <w:rsid w:val="00632517"/>
    <w:rPr>
      <w:rFonts w:asciiTheme="majorHAnsi" w:eastAsiaTheme="majorEastAsia" w:hAnsiTheme="majorHAnsi" w:cstheme="majorBidi"/>
      <w:color w:val="17365D" w:themeColor="text2" w:themeShade="BF"/>
      <w:spacing w:val="5"/>
      <w:kern w:val="28"/>
      <w:sz w:val="52"/>
      <w:szCs w:val="52"/>
    </w:rPr>
  </w:style>
  <w:style w:type="character" w:customStyle="1" w:styleId="entry-content">
    <w:name w:val="entry-content"/>
    <w:basedOn w:val="DefaultParagraphFont"/>
    <w:rsid w:val="00632517"/>
  </w:style>
  <w:style w:type="paragraph" w:customStyle="1" w:styleId="cardtext">
    <w:name w:val="card text"/>
    <w:basedOn w:val="Normal"/>
    <w:link w:val="cardtextChar"/>
    <w:qFormat/>
    <w:rsid w:val="00632517"/>
    <w:pPr>
      <w:ind w:left="288" w:right="288"/>
    </w:pPr>
    <w:rPr>
      <w:rFonts w:ascii="Calibri" w:hAnsi="Calibri"/>
    </w:rPr>
  </w:style>
  <w:style w:type="character" w:customStyle="1" w:styleId="cardtextChar">
    <w:name w:val="card text Char"/>
    <w:basedOn w:val="DefaultParagraphFont"/>
    <w:link w:val="cardtext"/>
    <w:rsid w:val="00632517"/>
    <w:rPr>
      <w:rFonts w:ascii="Calibri" w:hAnsi="Calibri"/>
      <w:sz w:val="24"/>
    </w:rPr>
  </w:style>
  <w:style w:type="character" w:customStyle="1" w:styleId="apple-converted-space">
    <w:name w:val="apple-converted-space"/>
    <w:basedOn w:val="DefaultParagraphFont"/>
    <w:rsid w:val="00632517"/>
  </w:style>
  <w:style w:type="character" w:customStyle="1" w:styleId="BalloonTextChar">
    <w:name w:val="Balloon Text Char"/>
    <w:basedOn w:val="DefaultParagraphFont"/>
    <w:link w:val="BalloonText"/>
    <w:uiPriority w:val="99"/>
    <w:semiHidden/>
    <w:rsid w:val="00632517"/>
    <w:rPr>
      <w:rFonts w:ascii="Tahoma" w:hAnsi="Tahoma" w:cs="Tahoma"/>
      <w:sz w:val="16"/>
      <w:szCs w:val="16"/>
    </w:rPr>
  </w:style>
  <w:style w:type="paragraph" w:styleId="BalloonText">
    <w:name w:val="Balloon Text"/>
    <w:basedOn w:val="Normal"/>
    <w:link w:val="BalloonTextChar"/>
    <w:uiPriority w:val="99"/>
    <w:semiHidden/>
    <w:rsid w:val="00632517"/>
    <w:rPr>
      <w:rFonts w:ascii="Tahoma" w:hAnsi="Tahoma" w:cs="Tahoma"/>
      <w:sz w:val="16"/>
      <w:szCs w:val="16"/>
    </w:rPr>
  </w:style>
  <w:style w:type="character" w:customStyle="1" w:styleId="BalloonTextChar1">
    <w:name w:val="Balloon Text Char1"/>
    <w:basedOn w:val="DefaultParagraphFont"/>
    <w:uiPriority w:val="99"/>
    <w:semiHidden/>
    <w:rsid w:val="00632517"/>
    <w:rPr>
      <w:rFonts w:ascii="Tahoma" w:hAnsi="Tahoma" w:cs="Tahoma"/>
      <w:sz w:val="16"/>
      <w:szCs w:val="16"/>
    </w:rPr>
  </w:style>
  <w:style w:type="paragraph" w:customStyle="1" w:styleId="first">
    <w:name w:val="first"/>
    <w:basedOn w:val="Normal"/>
    <w:rsid w:val="00632517"/>
    <w:pPr>
      <w:spacing w:before="100" w:beforeAutospacing="1" w:after="100" w:afterAutospacing="1"/>
    </w:pPr>
    <w:rPr>
      <w:rFonts w:eastAsia="Times New Roman" w:cs="Times New Roman"/>
      <w:szCs w:val="24"/>
    </w:rPr>
  </w:style>
  <w:style w:type="character" w:customStyle="1" w:styleId="yshortcuts">
    <w:name w:val="yshortcuts"/>
    <w:basedOn w:val="DefaultParagraphFont"/>
    <w:rsid w:val="00632517"/>
  </w:style>
  <w:style w:type="paragraph" w:customStyle="1" w:styleId="cnnfirst">
    <w:name w:val="cnn_first"/>
    <w:basedOn w:val="Normal"/>
    <w:rsid w:val="00632517"/>
    <w:pPr>
      <w:spacing w:before="100" w:beforeAutospacing="1" w:after="100" w:afterAutospacing="1"/>
    </w:pPr>
    <w:rPr>
      <w:rFonts w:eastAsia="Times New Roman" w:cs="Times New Roman"/>
      <w:szCs w:val="24"/>
    </w:rPr>
  </w:style>
  <w:style w:type="paragraph" w:customStyle="1" w:styleId="cpf-printout-body-content">
    <w:name w:val="cpf-printout-body-content"/>
    <w:basedOn w:val="Normal"/>
    <w:rsid w:val="00632517"/>
    <w:pPr>
      <w:spacing w:before="100" w:beforeAutospacing="1" w:after="100" w:afterAutospacing="1"/>
    </w:pPr>
    <w:rPr>
      <w:rFonts w:eastAsia="Times New Roman" w:cs="Times New Roman"/>
      <w:szCs w:val="24"/>
    </w:rPr>
  </w:style>
  <w:style w:type="paragraph" w:styleId="TOC1">
    <w:name w:val="toc 1"/>
    <w:basedOn w:val="Normal"/>
    <w:next w:val="Normal"/>
    <w:autoRedefine/>
    <w:uiPriority w:val="39"/>
    <w:unhideWhenUsed/>
    <w:qFormat/>
    <w:rsid w:val="00632517"/>
    <w:pPr>
      <w:tabs>
        <w:tab w:val="right" w:leader="dot" w:pos="9350"/>
      </w:tabs>
      <w:spacing w:after="100"/>
      <w:jc w:val="center"/>
    </w:pPr>
    <w:rPr>
      <w:sz w:val="20"/>
    </w:rPr>
  </w:style>
  <w:style w:type="paragraph" w:styleId="TOC2">
    <w:name w:val="toc 2"/>
    <w:basedOn w:val="Normal"/>
    <w:next w:val="Normal"/>
    <w:autoRedefine/>
    <w:uiPriority w:val="39"/>
    <w:unhideWhenUsed/>
    <w:qFormat/>
    <w:rsid w:val="00632517"/>
    <w:pPr>
      <w:spacing w:after="100"/>
      <w:ind w:left="220"/>
    </w:pPr>
    <w:rPr>
      <w:sz w:val="20"/>
    </w:rPr>
  </w:style>
  <w:style w:type="paragraph" w:styleId="NoSpacing">
    <w:name w:val="No Spacing"/>
    <w:aliases w:val="Extra Spacing"/>
    <w:uiPriority w:val="1"/>
    <w:qFormat/>
    <w:rsid w:val="00632517"/>
    <w:rPr>
      <w:rFonts w:ascii="Times New Roman" w:hAnsi="Times New Roman"/>
      <w:sz w:val="24"/>
    </w:rPr>
  </w:style>
  <w:style w:type="paragraph" w:customStyle="1" w:styleId="textbodyblack">
    <w:name w:val="textbodyblack"/>
    <w:basedOn w:val="Normal"/>
    <w:rsid w:val="00632517"/>
    <w:pPr>
      <w:spacing w:before="100" w:beforeAutospacing="1" w:after="100" w:afterAutospacing="1"/>
    </w:pPr>
    <w:rPr>
      <w:rFonts w:eastAsia="Times New Roman" w:cs="Times New Roman"/>
      <w:szCs w:val="24"/>
    </w:rPr>
  </w:style>
  <w:style w:type="character" w:customStyle="1" w:styleId="ilad">
    <w:name w:val="il_ad"/>
    <w:basedOn w:val="DefaultParagraphFont"/>
    <w:rsid w:val="00632517"/>
  </w:style>
  <w:style w:type="character" w:customStyle="1" w:styleId="DocumentMapChar">
    <w:name w:val="Document Map Char"/>
    <w:basedOn w:val="DefaultParagraphFont"/>
    <w:link w:val="DocumentMap"/>
    <w:semiHidden/>
    <w:rsid w:val="00632517"/>
    <w:rPr>
      <w:rFonts w:ascii="Tahoma" w:hAnsi="Tahoma" w:cs="Tahoma"/>
      <w:sz w:val="16"/>
      <w:szCs w:val="16"/>
    </w:rPr>
  </w:style>
  <w:style w:type="paragraph" w:styleId="DocumentMap">
    <w:name w:val="Document Map"/>
    <w:basedOn w:val="Normal"/>
    <w:link w:val="DocumentMapChar"/>
    <w:semiHidden/>
    <w:rsid w:val="00632517"/>
    <w:rPr>
      <w:rFonts w:ascii="Tahoma" w:hAnsi="Tahoma" w:cs="Tahoma"/>
      <w:sz w:val="16"/>
      <w:szCs w:val="16"/>
    </w:rPr>
  </w:style>
  <w:style w:type="character" w:customStyle="1" w:styleId="DocumentMapChar1">
    <w:name w:val="Document Map Char1"/>
    <w:basedOn w:val="DefaultParagraphFont"/>
    <w:uiPriority w:val="99"/>
    <w:semiHidden/>
    <w:rsid w:val="00632517"/>
    <w:rPr>
      <w:rFonts w:ascii="Tahoma" w:hAnsi="Tahoma" w:cs="Tahoma"/>
      <w:sz w:val="16"/>
      <w:szCs w:val="16"/>
    </w:rPr>
  </w:style>
  <w:style w:type="character" w:customStyle="1" w:styleId="wikiexternallink">
    <w:name w:val="wikiexternallink"/>
    <w:basedOn w:val="DefaultParagraphFont"/>
    <w:rsid w:val="00632517"/>
  </w:style>
  <w:style w:type="character" w:customStyle="1" w:styleId="wikigeneratedlinkcontent">
    <w:name w:val="wikigeneratedlinkcontent"/>
    <w:basedOn w:val="DefaultParagraphFont"/>
    <w:rsid w:val="00632517"/>
  </w:style>
  <w:style w:type="character" w:customStyle="1" w:styleId="st">
    <w:name w:val="st"/>
    <w:basedOn w:val="DefaultParagraphFont"/>
    <w:rsid w:val="00632517"/>
  </w:style>
  <w:style w:type="paragraph" w:customStyle="1" w:styleId="TAG0">
    <w:name w:val="TAG"/>
    <w:basedOn w:val="Normal"/>
    <w:qFormat/>
    <w:rsid w:val="00632517"/>
    <w:pPr>
      <w:keepNext/>
      <w:keepLines/>
    </w:pPr>
    <w:rPr>
      <w:rFonts w:ascii="Arial" w:eastAsia="Calibri" w:hAnsi="Arial"/>
      <w:b/>
      <w:u w:val="single"/>
    </w:rPr>
  </w:style>
  <w:style w:type="character" w:customStyle="1" w:styleId="byline-name">
    <w:name w:val="byline-name"/>
    <w:rsid w:val="00632517"/>
  </w:style>
  <w:style w:type="character" w:customStyle="1" w:styleId="affiliation">
    <w:name w:val="affiliation"/>
    <w:rsid w:val="00632517"/>
  </w:style>
  <w:style w:type="paragraph" w:customStyle="1" w:styleId="citenon-bold">
    <w:name w:val="cite non-bold"/>
    <w:basedOn w:val="Normal"/>
    <w:rsid w:val="00632517"/>
    <w:rPr>
      <w:rFonts w:eastAsia="Times New Roman" w:cs="Times New Roman"/>
      <w:szCs w:val="20"/>
    </w:rPr>
  </w:style>
  <w:style w:type="paragraph" w:customStyle="1" w:styleId="Nothing">
    <w:name w:val="Nothing"/>
    <w:link w:val="NothingChar"/>
    <w:rsid w:val="0063251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632517"/>
    <w:rPr>
      <w:rFonts w:ascii="Times New Roman" w:eastAsia="Times New Roman" w:hAnsi="Times New Roman" w:cs="Times New Roman"/>
      <w:sz w:val="20"/>
      <w:szCs w:val="24"/>
    </w:rPr>
  </w:style>
  <w:style w:type="paragraph" w:customStyle="1" w:styleId="Cards">
    <w:name w:val="Cards"/>
    <w:next w:val="Nothing"/>
    <w:link w:val="CardsChar"/>
    <w:qFormat/>
    <w:rsid w:val="0063251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632517"/>
    <w:rPr>
      <w:rFonts w:ascii="Times New Roman" w:eastAsia="Times New Roman" w:hAnsi="Times New Roman" w:cs="Times New Roman"/>
      <w:sz w:val="20"/>
      <w:szCs w:val="24"/>
    </w:rPr>
  </w:style>
  <w:style w:type="character" w:customStyle="1" w:styleId="DebateUnderline">
    <w:name w:val="Debate Underline"/>
    <w:qFormat/>
    <w:rsid w:val="00632517"/>
    <w:rPr>
      <w:rFonts w:ascii="Times New Roman" w:hAnsi="Times New Roman"/>
      <w:sz w:val="24"/>
      <w:u w:val="thick"/>
    </w:rPr>
  </w:style>
  <w:style w:type="character" w:customStyle="1" w:styleId="Author-Date">
    <w:name w:val="Author-Date"/>
    <w:qFormat/>
    <w:rsid w:val="00632517"/>
    <w:rPr>
      <w:b/>
      <w:sz w:val="24"/>
    </w:rPr>
  </w:style>
  <w:style w:type="character" w:customStyle="1" w:styleId="UnderlineBold">
    <w:name w:val="Underline + Bold"/>
    <w:uiPriority w:val="1"/>
    <w:qFormat/>
    <w:rsid w:val="00632517"/>
    <w:rPr>
      <w:b/>
      <w:sz w:val="20"/>
      <w:u w:val="single"/>
    </w:rPr>
  </w:style>
  <w:style w:type="paragraph" w:customStyle="1" w:styleId="BlockHeaderHidden">
    <w:name w:val="Block Header Hidden"/>
    <w:next w:val="Normal"/>
    <w:qFormat/>
    <w:rsid w:val="00632517"/>
    <w:pPr>
      <w:pageBreakBefore/>
      <w:spacing w:after="0" w:line="240" w:lineRule="auto"/>
    </w:pPr>
    <w:rPr>
      <w:rFonts w:ascii="Georgia" w:eastAsia="Cambria" w:hAnsi="Georgia" w:cs="Times New Roman"/>
      <w:b/>
      <w:sz w:val="32"/>
      <w:u w:val="single"/>
    </w:rPr>
  </w:style>
  <w:style w:type="character" w:customStyle="1" w:styleId="Author">
    <w:name w:val="Author"/>
    <w:uiPriority w:val="1"/>
    <w:qFormat/>
    <w:rsid w:val="00632517"/>
    <w:rPr>
      <w:rFonts w:ascii="Georgia" w:hAnsi="Georgia"/>
      <w:b/>
      <w:sz w:val="24"/>
      <w:u w:val="single"/>
    </w:rPr>
  </w:style>
  <w:style w:type="character" w:customStyle="1" w:styleId="apple-style-span">
    <w:name w:val="apple-style-span"/>
    <w:rsid w:val="00632517"/>
  </w:style>
  <w:style w:type="character" w:customStyle="1" w:styleId="CardTextChar0">
    <w:name w:val="Card Text Char"/>
    <w:rsid w:val="00632517"/>
    <w:rPr>
      <w:rFonts w:ascii="Arial Narrow" w:eastAsia="Calibri" w:hAnsi="Arial Narrow" w:cs="Times New Roman"/>
      <w:sz w:val="16"/>
    </w:rPr>
  </w:style>
  <w:style w:type="paragraph" w:customStyle="1" w:styleId="TagText">
    <w:name w:val="TagText"/>
    <w:basedOn w:val="Normal"/>
    <w:qFormat/>
    <w:rsid w:val="00632517"/>
    <w:rPr>
      <w:rFonts w:ascii="Arial" w:eastAsiaTheme="minorEastAsia" w:hAnsi="Arial"/>
      <w:b/>
      <w:szCs w:val="24"/>
    </w:rPr>
  </w:style>
  <w:style w:type="character" w:customStyle="1" w:styleId="StyleUnderlineCharTimesBold">
    <w:name w:val="Style Underline Char + Times Bold"/>
    <w:basedOn w:val="DefaultParagraphFont"/>
    <w:rsid w:val="00632517"/>
    <w:rPr>
      <w:rFonts w:ascii="Times" w:hAnsi="Times"/>
      <w:b w:val="0"/>
      <w:bCs/>
      <w:sz w:val="20"/>
      <w:u w:val="single"/>
    </w:rPr>
  </w:style>
  <w:style w:type="character" w:customStyle="1" w:styleId="StyleBoldUnderline1">
    <w:name w:val="Style Bold Underline1"/>
    <w:basedOn w:val="DefaultParagraphFont"/>
    <w:rsid w:val="00632517"/>
    <w:rPr>
      <w:b w:val="0"/>
      <w:bCs/>
      <w:u w:val="single"/>
    </w:rPr>
  </w:style>
  <w:style w:type="character" w:customStyle="1" w:styleId="Style8ptBold">
    <w:name w:val="Style 8 pt Bold"/>
    <w:basedOn w:val="DefaultParagraphFont"/>
    <w:rsid w:val="00632517"/>
    <w:rPr>
      <w:b w:val="0"/>
      <w:bCs/>
      <w:sz w:val="16"/>
    </w:rPr>
  </w:style>
  <w:style w:type="paragraph" w:customStyle="1" w:styleId="Normaltag">
    <w:name w:val="Normal tag"/>
    <w:basedOn w:val="Normal"/>
    <w:link w:val="NormaltagChar"/>
    <w:qFormat/>
    <w:rsid w:val="00632517"/>
    <w:rPr>
      <w:rFonts w:eastAsia="Times New Roman" w:cs="Times New Roman"/>
      <w:b/>
      <w:szCs w:val="20"/>
    </w:rPr>
  </w:style>
  <w:style w:type="character" w:customStyle="1" w:styleId="NormaltagChar">
    <w:name w:val="Normal tag Char"/>
    <w:link w:val="Normaltag"/>
    <w:locked/>
    <w:rsid w:val="00632517"/>
    <w:rPr>
      <w:rFonts w:ascii="Times New Roman" w:eastAsia="Times New Roman" w:hAnsi="Times New Roman" w:cs="Times New Roman"/>
      <w:b/>
      <w:sz w:val="24"/>
      <w:szCs w:val="20"/>
    </w:rPr>
  </w:style>
  <w:style w:type="character" w:styleId="HTMLCite">
    <w:name w:val="HTML Cite"/>
    <w:basedOn w:val="DefaultParagraphFont"/>
    <w:uiPriority w:val="99"/>
    <w:unhideWhenUsed/>
    <w:rsid w:val="00632517"/>
    <w:rPr>
      <w:rFonts w:cs="Times New Roman"/>
      <w:i/>
      <w:iCs/>
    </w:rPr>
  </w:style>
  <w:style w:type="character" w:customStyle="1" w:styleId="commentstext">
    <w:name w:val="comments_text"/>
    <w:basedOn w:val="DefaultParagraphFont"/>
    <w:rsid w:val="00632517"/>
  </w:style>
  <w:style w:type="paragraph" w:customStyle="1" w:styleId="BlockTitle">
    <w:name w:val="Block Title"/>
    <w:basedOn w:val="Heading1"/>
    <w:next w:val="Normal"/>
    <w:link w:val="BlockTitleChar"/>
    <w:rsid w:val="0063251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cites Char"/>
    <w:basedOn w:val="DefaultParagraphFont"/>
    <w:link w:val="BlockTitle"/>
    <w:locked/>
    <w:rsid w:val="00632517"/>
    <w:rPr>
      <w:rFonts w:ascii="Times New Roman" w:eastAsia="Times New Roman" w:hAnsi="Times New Roman" w:cs="Arial"/>
      <w:b/>
      <w:bCs/>
      <w:kern w:val="32"/>
      <w:sz w:val="32"/>
      <w:szCs w:val="32"/>
      <w:u w:val="single"/>
    </w:rPr>
  </w:style>
  <w:style w:type="character" w:customStyle="1" w:styleId="klink">
    <w:name w:val="klink"/>
    <w:basedOn w:val="DefaultParagraphFont"/>
    <w:rsid w:val="00632517"/>
    <w:rPr>
      <w:rFonts w:cs="Times New Roman"/>
    </w:rPr>
  </w:style>
  <w:style w:type="character" w:customStyle="1" w:styleId="Emphasis2">
    <w:name w:val="Emphasis2"/>
    <w:basedOn w:val="DefaultParagraphFont"/>
    <w:rsid w:val="00632517"/>
    <w:rPr>
      <w:rFonts w:ascii="Franklin Gothic Heavy" w:hAnsi="Franklin Gothic Heavy" w:cs="Times New Roman"/>
      <w:iCs/>
      <w:u w:val="single"/>
    </w:rPr>
  </w:style>
  <w:style w:type="paragraph" w:styleId="BodyText">
    <w:name w:val="Body Text"/>
    <w:basedOn w:val="Normal"/>
    <w:link w:val="BodyTextChar"/>
    <w:rsid w:val="00632517"/>
    <w:rPr>
      <w:rFonts w:eastAsia="Calibri" w:cs="Times New Roman"/>
      <w:b/>
      <w:sz w:val="16"/>
      <w:szCs w:val="20"/>
    </w:rPr>
  </w:style>
  <w:style w:type="character" w:customStyle="1" w:styleId="BodyTextChar">
    <w:name w:val="Body Text Char"/>
    <w:basedOn w:val="DefaultParagraphFont"/>
    <w:link w:val="BodyText"/>
    <w:rsid w:val="00632517"/>
    <w:rPr>
      <w:rFonts w:ascii="Times New Roman" w:eastAsia="Calibri" w:hAnsi="Times New Roman" w:cs="Times New Roman"/>
      <w:b/>
      <w:sz w:val="16"/>
      <w:szCs w:val="20"/>
    </w:rPr>
  </w:style>
  <w:style w:type="paragraph" w:customStyle="1" w:styleId="Default">
    <w:name w:val="Default"/>
    <w:basedOn w:val="Normal"/>
    <w:rsid w:val="00632517"/>
    <w:pPr>
      <w:autoSpaceDE w:val="0"/>
      <w:autoSpaceDN w:val="0"/>
      <w:adjustRightInd w:val="0"/>
    </w:pPr>
    <w:rPr>
      <w:rFonts w:eastAsia="Calibri" w:cs="AKDPE C+ Utopia"/>
      <w:szCs w:val="24"/>
    </w:rPr>
  </w:style>
  <w:style w:type="paragraph" w:customStyle="1" w:styleId="PageHeaderLine1">
    <w:name w:val="PageHeaderLine1"/>
    <w:basedOn w:val="Normal"/>
    <w:rsid w:val="00632517"/>
    <w:pPr>
      <w:tabs>
        <w:tab w:val="right" w:pos="10800"/>
      </w:tabs>
    </w:pPr>
    <w:rPr>
      <w:rFonts w:eastAsia="Calibri" w:cs="Times New Roman"/>
      <w:b/>
    </w:rPr>
  </w:style>
  <w:style w:type="paragraph" w:customStyle="1" w:styleId="PageHeaderLine2">
    <w:name w:val="PageHeaderLine2"/>
    <w:basedOn w:val="Normal"/>
    <w:next w:val="Normal"/>
    <w:rsid w:val="00632517"/>
    <w:pPr>
      <w:tabs>
        <w:tab w:val="right" w:pos="10800"/>
      </w:tabs>
      <w:spacing w:line="480" w:lineRule="auto"/>
    </w:pPr>
    <w:rPr>
      <w:rFonts w:eastAsia="Calibri" w:cs="Times New Roman"/>
      <w:b/>
    </w:rPr>
  </w:style>
  <w:style w:type="character" w:customStyle="1" w:styleId="blox-headline">
    <w:name w:val="blox-headline"/>
    <w:rsid w:val="00632517"/>
  </w:style>
  <w:style w:type="character" w:customStyle="1" w:styleId="eminfo">
    <w:name w:val="eminfo"/>
    <w:rsid w:val="00632517"/>
  </w:style>
  <w:style w:type="paragraph" w:customStyle="1" w:styleId="emactive">
    <w:name w:val="emactive"/>
    <w:basedOn w:val="Normal"/>
    <w:rsid w:val="00632517"/>
    <w:pPr>
      <w:spacing w:before="100" w:beforeAutospacing="1" w:after="100" w:afterAutospacing="1"/>
    </w:pPr>
    <w:rPr>
      <w:rFonts w:eastAsia="Times New Roman" w:cs="Times New Roman"/>
      <w:szCs w:val="24"/>
    </w:rPr>
  </w:style>
  <w:style w:type="character" w:customStyle="1" w:styleId="Heading1Char1">
    <w:name w:val="Heading 1 Char1"/>
    <w:aliases w:val="Pocket Char1"/>
    <w:uiPriority w:val="1"/>
    <w:rsid w:val="00632517"/>
    <w:rPr>
      <w:rFonts w:ascii="Cambria" w:eastAsia="Times New Roman" w:hAnsi="Cambria" w:cs="Times New Roman"/>
      <w:b/>
      <w:bCs/>
      <w:color w:val="365F91"/>
      <w:sz w:val="28"/>
      <w:szCs w:val="28"/>
    </w:rPr>
  </w:style>
  <w:style w:type="paragraph" w:customStyle="1" w:styleId="subheader">
    <w:name w:val="subheader"/>
    <w:basedOn w:val="Normal"/>
    <w:uiPriority w:val="99"/>
    <w:rsid w:val="00632517"/>
    <w:pPr>
      <w:spacing w:before="100" w:beforeAutospacing="1" w:after="100" w:afterAutospacing="1"/>
    </w:pPr>
    <w:rPr>
      <w:rFonts w:eastAsia="Times New Roman" w:cs="Times New Roman"/>
      <w:szCs w:val="24"/>
    </w:rPr>
  </w:style>
  <w:style w:type="paragraph" w:customStyle="1" w:styleId="Brief-SecondarySource">
    <w:name w:val="Brief - Secondary Source"/>
    <w:basedOn w:val="Normal"/>
    <w:uiPriority w:val="99"/>
    <w:rsid w:val="00632517"/>
    <w:rPr>
      <w:rFonts w:eastAsia="Times New Roman" w:cs="Times New Roman"/>
      <w:sz w:val="14"/>
      <w:szCs w:val="20"/>
    </w:rPr>
  </w:style>
  <w:style w:type="character" w:customStyle="1" w:styleId="verdana">
    <w:name w:val="verdana"/>
    <w:rsid w:val="00632517"/>
  </w:style>
  <w:style w:type="character" w:customStyle="1" w:styleId="BoldUnderlineChar">
    <w:name w:val="Bold Underline Char"/>
    <w:locked/>
    <w:rsid w:val="00632517"/>
    <w:rPr>
      <w:rFonts w:ascii="Times New Roman" w:eastAsia="Times New Roman" w:hAnsi="Times New Roman" w:cs="Times New Roman" w:hint="default"/>
      <w:b/>
      <w:bCs/>
      <w:sz w:val="20"/>
      <w:szCs w:val="24"/>
      <w:u w:val="single"/>
    </w:rPr>
  </w:style>
  <w:style w:type="character" w:customStyle="1" w:styleId="UnderlineCharChar">
    <w:name w:val="Underline Char Char"/>
    <w:rsid w:val="00632517"/>
    <w:rPr>
      <w:noProof w:val="0"/>
      <w:u w:val="single"/>
      <w:lang w:val="en-US" w:eastAsia="en-US" w:bidi="ar-SA"/>
    </w:rPr>
  </w:style>
  <w:style w:type="character" w:customStyle="1" w:styleId="AuralCite">
    <w:name w:val="Aural Cite"/>
    <w:rsid w:val="00632517"/>
    <w:rPr>
      <w:b/>
      <w:bCs w:val="0"/>
      <w:sz w:val="24"/>
      <w:u w:val="single"/>
    </w:rPr>
  </w:style>
  <w:style w:type="character" w:customStyle="1" w:styleId="underlinedChar">
    <w:name w:val="underlined Char"/>
    <w:link w:val="underlined"/>
    <w:locked/>
    <w:rsid w:val="00632517"/>
    <w:rPr>
      <w:rFonts w:ascii="Times New Roman" w:eastAsia="Malgun Gothic" w:hAnsi="Times New Roman"/>
      <w:sz w:val="21"/>
      <w:szCs w:val="24"/>
      <w:u w:val="single"/>
    </w:rPr>
  </w:style>
  <w:style w:type="paragraph" w:customStyle="1" w:styleId="underlined">
    <w:name w:val="underlined"/>
    <w:next w:val="Normal"/>
    <w:link w:val="underlinedChar"/>
    <w:autoRedefine/>
    <w:rsid w:val="00632517"/>
    <w:pPr>
      <w:spacing w:after="0" w:line="240" w:lineRule="auto"/>
      <w:contextualSpacing/>
    </w:pPr>
    <w:rPr>
      <w:rFonts w:ascii="Times New Roman" w:eastAsia="Malgun Gothic" w:hAnsi="Times New Roman"/>
      <w:sz w:val="21"/>
      <w:szCs w:val="24"/>
      <w:u w:val="single"/>
    </w:rPr>
  </w:style>
  <w:style w:type="character" w:customStyle="1" w:styleId="boldunderline1">
    <w:name w:val="bold underline"/>
    <w:basedOn w:val="underline"/>
    <w:qFormat/>
    <w:rsid w:val="00632517"/>
    <w:rPr>
      <w:rFonts w:ascii="Times New Roman" w:hAnsi="Times New Roman"/>
      <w:b/>
      <w:bCs w:val="0"/>
      <w:sz w:val="22"/>
      <w:u w:val="single"/>
    </w:rPr>
  </w:style>
  <w:style w:type="paragraph" w:styleId="TOC4">
    <w:name w:val="toc 4"/>
    <w:basedOn w:val="Normal"/>
    <w:next w:val="Normal"/>
    <w:autoRedefine/>
    <w:uiPriority w:val="39"/>
    <w:unhideWhenUsed/>
    <w:rsid w:val="00632517"/>
    <w:pPr>
      <w:spacing w:after="100"/>
      <w:ind w:left="660"/>
    </w:pPr>
    <w:rPr>
      <w:rFonts w:eastAsiaTheme="minorEastAsia"/>
    </w:rPr>
  </w:style>
  <w:style w:type="paragraph" w:styleId="TOC5">
    <w:name w:val="toc 5"/>
    <w:basedOn w:val="Normal"/>
    <w:next w:val="Normal"/>
    <w:autoRedefine/>
    <w:uiPriority w:val="39"/>
    <w:unhideWhenUsed/>
    <w:rsid w:val="00632517"/>
    <w:pPr>
      <w:spacing w:after="100"/>
      <w:ind w:left="880"/>
    </w:pPr>
    <w:rPr>
      <w:rFonts w:eastAsiaTheme="minorEastAsia"/>
    </w:rPr>
  </w:style>
  <w:style w:type="paragraph" w:styleId="TOC6">
    <w:name w:val="toc 6"/>
    <w:basedOn w:val="Normal"/>
    <w:next w:val="Normal"/>
    <w:autoRedefine/>
    <w:uiPriority w:val="39"/>
    <w:unhideWhenUsed/>
    <w:rsid w:val="00632517"/>
    <w:pPr>
      <w:spacing w:after="100"/>
      <w:ind w:left="1100"/>
    </w:pPr>
    <w:rPr>
      <w:rFonts w:eastAsiaTheme="minorEastAsia"/>
    </w:rPr>
  </w:style>
  <w:style w:type="paragraph" w:styleId="TOC7">
    <w:name w:val="toc 7"/>
    <w:basedOn w:val="Normal"/>
    <w:next w:val="Normal"/>
    <w:autoRedefine/>
    <w:uiPriority w:val="39"/>
    <w:unhideWhenUsed/>
    <w:rsid w:val="00632517"/>
    <w:pPr>
      <w:spacing w:after="100"/>
      <w:ind w:left="1320"/>
    </w:pPr>
    <w:rPr>
      <w:rFonts w:eastAsiaTheme="minorEastAsia"/>
    </w:rPr>
  </w:style>
  <w:style w:type="paragraph" w:styleId="TOC8">
    <w:name w:val="toc 8"/>
    <w:basedOn w:val="Normal"/>
    <w:next w:val="Normal"/>
    <w:autoRedefine/>
    <w:uiPriority w:val="39"/>
    <w:unhideWhenUsed/>
    <w:rsid w:val="00632517"/>
    <w:pPr>
      <w:spacing w:after="100"/>
      <w:ind w:left="1540"/>
    </w:pPr>
    <w:rPr>
      <w:rFonts w:eastAsiaTheme="minorEastAsia"/>
    </w:rPr>
  </w:style>
  <w:style w:type="paragraph" w:styleId="TOC9">
    <w:name w:val="toc 9"/>
    <w:basedOn w:val="Normal"/>
    <w:next w:val="Normal"/>
    <w:autoRedefine/>
    <w:uiPriority w:val="39"/>
    <w:unhideWhenUsed/>
    <w:rsid w:val="00632517"/>
    <w:pPr>
      <w:spacing w:after="100"/>
      <w:ind w:left="1760"/>
    </w:pPr>
    <w:rPr>
      <w:rFonts w:eastAsiaTheme="minorEastAsia"/>
    </w:rPr>
  </w:style>
  <w:style w:type="paragraph" w:customStyle="1" w:styleId="Card0">
    <w:name w:val="Card"/>
    <w:basedOn w:val="Normal"/>
    <w:next w:val="Normal"/>
    <w:link w:val="CardChar0"/>
    <w:qFormat/>
    <w:rsid w:val="00632517"/>
    <w:pPr>
      <w:ind w:left="720"/>
    </w:pPr>
    <w:rPr>
      <w:rFonts w:eastAsia="Calibri" w:cs="Calibri"/>
      <w:color w:val="000000"/>
      <w:sz w:val="16"/>
    </w:rPr>
  </w:style>
  <w:style w:type="character" w:customStyle="1" w:styleId="CardChar0">
    <w:name w:val="Card Char"/>
    <w:link w:val="Card0"/>
    <w:rsid w:val="00632517"/>
    <w:rPr>
      <w:rFonts w:ascii="Times New Roman" w:eastAsia="Calibri" w:hAnsi="Times New Roman" w:cs="Calibri"/>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wistownsentinel.com/page/content.detail/id/288266/Obama-stands-firm-on-gun-control-despite-long-odds-.html?isap=1&amp;nav=5016" TargetMode="External"/><Relationship Id="rId21" Type="http://schemas.openxmlformats.org/officeDocument/2006/relationships/hyperlink" Target="http://www.pagosadailypost.com/news/22720/%20OPINION:_We_Can_Pass_Immigration_Reform_this_Year/" TargetMode="External"/><Relationship Id="rId42" Type="http://schemas.openxmlformats.org/officeDocument/2006/relationships/hyperlink" Target="http://www.thedailybeast.com/articles/2013/01/31/immigration-reform-proposal-shows-similar-ideas-betweeen-bush-and-obama.html" TargetMode="External"/><Relationship Id="rId63" Type="http://schemas.openxmlformats.org/officeDocument/2006/relationships/hyperlink" Target="http://thehill.com/homenews/senate/278159-rubio-rallying-conservatives-behind-principles-for-comprehensive-immigration-reform" TargetMode="External"/><Relationship Id="rId84" Type="http://schemas.openxmlformats.org/officeDocument/2006/relationships/hyperlink" Target="http://www.washingtonpost.com/blogs/innovations/post/skilled-immigration-reform-and-stem-education-advocates-get-spotlight-in-inaugural-address/2013/01/22/5e9b3fc2-64d4-11e2-85f5-a8a9228e55e7_blog.html" TargetMode="External"/><Relationship Id="rId138" Type="http://schemas.openxmlformats.org/officeDocument/2006/relationships/hyperlink" Target="http://motherjones.com/kevin-" TargetMode="External"/><Relationship Id="rId159" Type="http://schemas.openxmlformats.org/officeDocument/2006/relationships/hyperlink" Target="http://www.ecommercetimes.com/story/77241.html" TargetMode="External"/><Relationship Id="rId170" Type="http://schemas.openxmlformats.org/officeDocument/2006/relationships/hyperlink" Target="http://www.huffingtonpost.com/2013/01/21/obama-post-partisan-promise_n_2490700.html?utm_hp_ref=the-road-forward" TargetMode="External"/><Relationship Id="rId191" Type="http://schemas.openxmlformats.org/officeDocument/2006/relationships/hyperlink" Target="http://www.guardian.co.uk/commentisfree/2008/aug/11/climatechange" TargetMode="External"/><Relationship Id="rId205" Type="http://schemas.openxmlformats.org/officeDocument/2006/relationships/hyperlink" Target="http://www.thedialogue.org/PublicationFiles/IAD2012PolicyReportFINAL.pdf" TargetMode="External"/><Relationship Id="rId226" Type="http://schemas.openxmlformats.org/officeDocument/2006/relationships/hyperlink" Target="http://thehill.com/homenews/administration/289179-obama-honeymoon-may-be-over" TargetMode="External"/><Relationship Id="rId247" Type="http://schemas.openxmlformats.org/officeDocument/2006/relationships/hyperlink" Target="http://www.reuters.com/article/2013/02/06/us-usa-immigration-idUSBRE9130V620130206" TargetMode="External"/><Relationship Id="rId107" Type="http://schemas.openxmlformats.org/officeDocument/2006/relationships/hyperlink" Target="http://www.washingtonpost.com/blogs/plum-line/wp/2013/02/04/how-house-republicans-can-kill-immigration-reform/" TargetMode="External"/><Relationship Id="rId268" Type="http://schemas.openxmlformats.org/officeDocument/2006/relationships/header" Target="header1.xml"/><Relationship Id="rId11" Type="http://schemas.openxmlformats.org/officeDocument/2006/relationships/hyperlink" Target="http://www.nbcbayarea.com/news/local/Pelosi-Optimistic-on-Immigration-Reform-Bill-212608761.html" TargetMode="External"/><Relationship Id="rId32" Type="http://schemas.openxmlformats.org/officeDocument/2006/relationships/hyperlink" Target="http://www.azcentral.com/news/politics/articles/20130130immigration-reform-bumpy.html" TargetMode="External"/><Relationship Id="rId53" Type="http://schemas.openxmlformats.org/officeDocument/2006/relationships/hyperlink" Target="http://www.bloomberg.com/news/2013-01-20/plouffe-predicts-passage-of-gun-control-immigration-measures.html" TargetMode="External"/><Relationship Id="rId74" Type="http://schemas.openxmlformats.org/officeDocument/2006/relationships/hyperlink" Target="http://www.huffingtonpost.com/chris-weigant/obama-second-term_b_2537802.html" TargetMode="External"/><Relationship Id="rId128" Type="http://schemas.openxmlformats.org/officeDocument/2006/relationships/hyperlink" Target="http://www.cbsnews.com/8301-250_162-57565515/gun-control-bill-faces-long-odds-in-congress/" TargetMode="External"/><Relationship Id="rId149" Type="http://schemas.openxmlformats.org/officeDocument/2006/relationships/hyperlink" Target="http://blogs.aljazeera.com/blog/americas/strange-bedfellows-washington" TargetMode="External"/><Relationship Id="rId5" Type="http://schemas.openxmlformats.org/officeDocument/2006/relationships/styles" Target="styles.xml"/><Relationship Id="rId95" Type="http://schemas.openxmlformats.org/officeDocument/2006/relationships/hyperlink" Target="http://www.rawstory.com/rs/2013/02/17/white-house-defends-immigration-reform-proposal/" TargetMode="External"/><Relationship Id="rId160" Type="http://schemas.openxmlformats.org/officeDocument/2006/relationships/hyperlink" Target="http://seattletimes.com/html/localnews/2020294802_immigrationhearingxml.html" TargetMode="External"/><Relationship Id="rId181" Type="http://schemas.openxmlformats.org/officeDocument/2006/relationships/hyperlink" Target="http://nationalinterest.org/commentary/cyberwar-the-nuclear-option-8638" TargetMode="External"/><Relationship Id="rId216" Type="http://schemas.openxmlformats.org/officeDocument/2006/relationships/hyperlink" Target="http://www.cfr.org/mexico/us-latin-america-relations/p16279" TargetMode="External"/><Relationship Id="rId237" Type="http://schemas.openxmlformats.org/officeDocument/2006/relationships/hyperlink" Target="http://swampland.time.com/2013/03/20/four-hurdles-that-could-block-immigration-reform/" TargetMode="External"/><Relationship Id="rId258" Type="http://schemas.openxmlformats.org/officeDocument/2006/relationships/hyperlink" Target="http://thehill.com/homenews/administration/277921-at-halftime-obama-looks-to-lessons-of-first-term" TargetMode="External"/><Relationship Id="rId22" Type="http://schemas.openxmlformats.org/officeDocument/2006/relationships/hyperlink" Target="http://thinkprogress.org/special/2013/03/04/1665911/top-bush-officials-stand-with-obama-on-immigration-policy/?mobile=nc" TargetMode="External"/><Relationship Id="rId43" Type="http://schemas.openxmlformats.org/officeDocument/2006/relationships/hyperlink" Target="http://www.reuters.com/article/2013/02/06/us-usa-immigration-idUSBRE9130V620130206" TargetMode="External"/><Relationship Id="rId64" Type="http://schemas.openxmlformats.org/officeDocument/2006/relationships/hyperlink" Target="http://thehill.com/homenews/senate/278159-rubio-rallying-conservatives-behind-principles-for-comprehensive-immigration-reform" TargetMode="External"/><Relationship Id="rId118" Type="http://schemas.openxmlformats.org/officeDocument/2006/relationships/hyperlink" Target="http://www.pbs.org/newshour/rundown/2013/01/obama-continues-full-court-press-for-gun-immigration-agendas.html" TargetMode="External"/><Relationship Id="rId139" Type="http://schemas.openxmlformats.org/officeDocument/2006/relationships/hyperlink" Target="http://tv.msnbc.com/2013/01/30/does-obama-really-want-immigration-reform/" TargetMode="External"/><Relationship Id="rId85" Type="http://schemas.openxmlformats.org/officeDocument/2006/relationships/hyperlink" Target="http://thehill.com/blogs/hillicon-valley/technology/278323-obama-makes-call-for-high-skilled-immigration-reform-in-inaugural-address" TargetMode="External"/><Relationship Id="rId150" Type="http://schemas.openxmlformats.org/officeDocument/2006/relationships/hyperlink" Target="http://www.azcentral.com/news/politics/articles/20130130immigration-reform-bumpy.html" TargetMode="External"/><Relationship Id="rId171" Type="http://schemas.openxmlformats.org/officeDocument/2006/relationships/hyperlink" Target="http://www.huffingtonpost.com/2013/01/15/obama-immigration-reform_n_2463388.html" TargetMode="External"/><Relationship Id="rId192" Type="http://schemas.openxmlformats.org/officeDocument/2006/relationships/hyperlink" Target="http://www.theepochtimes.com/n2/opinion/the-latin-american-gorilla-318169.html" TargetMode="External"/><Relationship Id="rId206" Type="http://schemas.openxmlformats.org/officeDocument/2006/relationships/hyperlink" Target="http://www.cfr.org/mexico/us-latin-america-relations/p16279" TargetMode="External"/><Relationship Id="rId227" Type="http://schemas.openxmlformats.org/officeDocument/2006/relationships/hyperlink" Target="http://www.nationalreview.com/346451/paul-ingraham-immigration-reform-must-pass-gop-controlled-house" TargetMode="External"/><Relationship Id="rId248" Type="http://schemas.openxmlformats.org/officeDocument/2006/relationships/hyperlink" Target="http://www.huffingtonpost.com/mark-r-kennedy/immigration-reform_b_2426718.html" TargetMode="External"/><Relationship Id="rId269" Type="http://schemas.openxmlformats.org/officeDocument/2006/relationships/footer" Target="footer1.xml"/><Relationship Id="rId12" Type="http://schemas.openxmlformats.org/officeDocument/2006/relationships/hyperlink" Target="http://thehill.com/homenews/administration/299129-white-house-strategy-for-immigration-" TargetMode="External"/><Relationship Id="rId33" Type="http://schemas.openxmlformats.org/officeDocument/2006/relationships/hyperlink" Target="http://thehill.com/homenews/house/279445-boehner-confidence-bipartisan-immigration-bill-will-be-approved-this-congress" TargetMode="External"/><Relationship Id="rId108" Type="http://schemas.openxmlformats.org/officeDocument/2006/relationships/hyperlink" Target="http://thehill.com/blogs/blog-briefing-room/news/278033-reid-no-immigration-reform-bill-will-pass-senate-without-pathway-to-citizenship" TargetMode="External"/><Relationship Id="rId129" Type="http://schemas.openxmlformats.org/officeDocument/2006/relationships/hyperlink" Target="http://www.cbsnews.com/8301-250_162-57565515/gun-control-bill-faces-long-odds-in-congress/" TargetMode="External"/><Relationship Id="rId54" Type="http://schemas.openxmlformats.org/officeDocument/2006/relationships/hyperlink" Target="http://www.huffingtonpost.com/2013/01/25/obama-immigration-plan_n_2551896.html" TargetMode="External"/><Relationship Id="rId75" Type="http://schemas.openxmlformats.org/officeDocument/2006/relationships/hyperlink" Target="http://religion.blogs.cnn.com/2013/03/08/obama-pushes-expedited-timetable-on-immigration-reform-in-meeting-with-faith-leaders/" TargetMode="External"/><Relationship Id="rId96" Type="http://schemas.openxmlformats.org/officeDocument/2006/relationships/hyperlink" Target="http://www.latinospost.com/articles/12667/%2020130221/immigration-reform-2013-obama-speaks-leaked-bill.htm" TargetMode="External"/><Relationship Id="rId140" Type="http://schemas.openxmlformats.org/officeDocument/2006/relationships/hyperlink" Target="http://immigration.about.com/b/2013/01/21/obama-inauguration-begins-push-for-comprehensive-reform.htm" TargetMode="External"/><Relationship Id="rId161" Type="http://schemas.openxmlformats.org/officeDocument/2006/relationships/hyperlink" Target="http://thehill.com/homenews/house/281187-in-first-immigration-hearing-house-gop-seeks-middle-ground-on-citizenship-path" TargetMode="External"/><Relationship Id="rId182" Type="http://schemas.openxmlformats.org/officeDocument/2006/relationships/hyperlink" Target="http://articles.washingtonpost.com/2013-06-14/opinions/39977598_1_nuclear-weapons-cyber-attack-cyberattacks" TargetMode="External"/><Relationship Id="rId217" Type="http://schemas.openxmlformats.org/officeDocument/2006/relationships/hyperlink" Target="http://www.cfr.org/mexico/us-latin-america-relations/p16279" TargetMode="External"/><Relationship Id="rId6" Type="http://schemas.microsoft.com/office/2007/relationships/stylesWithEffects" Target="stylesWithEffects.xml"/><Relationship Id="rId238" Type="http://schemas.openxmlformats.org/officeDocument/2006/relationships/hyperlink" Target="http://www.weeklystandard.com/articles/decline-obama_716280.html?page=1" TargetMode="External"/><Relationship Id="rId259" Type="http://schemas.openxmlformats.org/officeDocument/2006/relationships/hyperlink" Target="http://www.washingtontimes.com/news/2013/jan/8/little-enthusiasm-on-capitol-hill-for-hagel-nomina/" TargetMode="External"/><Relationship Id="rId23" Type="http://schemas.openxmlformats.org/officeDocument/2006/relationships/hyperlink" Target="http://abcnews.go.com/ABC_Univision/Politics/president-obama-immigration-leak-block-reform/story?id=18547909" TargetMode="External"/><Relationship Id="rId119" Type="http://schemas.openxmlformats.org/officeDocument/2006/relationships/hyperlink" Target="http://www.rollcall.com/news/biden_continues_upbeat_mission_on_gun_control-222070-1.html?pg=2" TargetMode="External"/><Relationship Id="rId270" Type="http://schemas.openxmlformats.org/officeDocument/2006/relationships/fontTable" Target="fontTable.xml"/><Relationship Id="rId44" Type="http://schemas.openxmlformats.org/officeDocument/2006/relationships/hyperlink" Target="http://dailyfreepress.com/2013/02/03/immigration-reform-likely-bu-professor-students-say/" TargetMode="External"/><Relationship Id="rId60" Type="http://schemas.openxmlformats.org/officeDocument/2006/relationships/hyperlink" Target="http://thehill.com/homenews/senate/278159-rubio-rallying-conservatives-behind-principles-for-comprehensive-immigration-reform" TargetMode="External"/><Relationship Id="rId65" Type="http://schemas.openxmlformats.org/officeDocument/2006/relationships/hyperlink" Target="http://www.bloomberg.com/news/2013-01-20/plouffe-predicts-passage-of-gun-control-immigration-measures.html" TargetMode="External"/><Relationship Id="rId81" Type="http://schemas.openxmlformats.org/officeDocument/2006/relationships/hyperlink" Target="http://www.huffingtonpost.com/2013/01/15/obama-immigration-reform_n_2463388.html" TargetMode="External"/><Relationship Id="rId86" Type="http://schemas.openxmlformats.org/officeDocument/2006/relationships/hyperlink" Target="http://immigration.about.com/b/2013/01/21/obama-inauguration-begins-push-for-comprehensive-reform.htm" TargetMode="External"/><Relationship Id="rId130" Type="http://schemas.openxmlformats.org/officeDocument/2006/relationships/hyperlink" Target="http://www.cbsnews.com/8301-250_162-57565515/gun-control-bill-faces-long-odds-in-congress/" TargetMode="External"/><Relationship Id="rId135" Type="http://schemas.openxmlformats.org/officeDocument/2006/relationships/hyperlink" Target="http://www.usatoday.com/story/news/politics/2013/01/25/obama-immigration-congress-legislation/1865129/" TargetMode="External"/><Relationship Id="rId151" Type="http://schemas.openxmlformats.org/officeDocument/2006/relationships/hyperlink" Target="http://abcnews.go.com/ABC_Univision/Politics/gang-accelerates-immigration-reform-pace/story?id=18354593" TargetMode="External"/><Relationship Id="rId156" Type="http://schemas.openxmlformats.org/officeDocument/2006/relationships/hyperlink" Target="http://www.huffingtonpost.com/2013/01/15/obama-immigration-reform_n_2463388.html" TargetMode="External"/><Relationship Id="rId177" Type="http://schemas.openxmlformats.org/officeDocument/2006/relationships/hyperlink" Target="http://www.huffingtonpost.com/mark-r-kennedy/immigration-reform_b_2426718.html" TargetMode="External"/><Relationship Id="rId198" Type="http://schemas.openxmlformats.org/officeDocument/2006/relationships/hyperlink" Target="http://www.thedialogue.org/PublicationFiles/IAD2012PolicyReportFINAL.pdf" TargetMode="External"/><Relationship Id="rId172" Type="http://schemas.openxmlformats.org/officeDocument/2006/relationships/hyperlink" Target="http://www.huffingtonpost.com/2013/01/21/obama-post-partisan-promise_n_2490700.html?utm_hp_ref=the-road-forward" TargetMode="External"/><Relationship Id="rId193" Type="http://schemas.openxmlformats.org/officeDocument/2006/relationships/hyperlink" Target="http://www.thedialogue.org/PublicationFiles/IAD2012PolicyReportFINAL.pdf" TargetMode="External"/><Relationship Id="rId202" Type="http://schemas.openxmlformats.org/officeDocument/2006/relationships/hyperlink" Target="http://www.thedialogue.org/PublicationFiles/IAD2012PolicyReportFINAL.pdf" TargetMode="External"/><Relationship Id="rId207" Type="http://schemas.openxmlformats.org/officeDocument/2006/relationships/hyperlink" Target="http://www.cfr.org/mexico/us-latin-america-relations/p16279" TargetMode="External"/><Relationship Id="rId223" Type="http://schemas.openxmlformats.org/officeDocument/2006/relationships/hyperlink" Target="http://duckofminerva.blogspot.com/2011/07/key-" TargetMode="External"/><Relationship Id="rId228" Type="http://schemas.openxmlformats.org/officeDocument/2006/relationships/hyperlink" Target="http://www.huffingtonpost.com/prerna-lal/how-the-gop-can-win-on-immigration_b_2670348.html" TargetMode="External"/><Relationship Id="rId244" Type="http://schemas.openxmlformats.org/officeDocument/2006/relationships/hyperlink" Target="http://thehill.com/blogs/regwatch/administration/283583-dems-recognize-that-obama-can-act-unilaterally-on-immigration-reform" TargetMode="External"/><Relationship Id="rId249" Type="http://schemas.openxmlformats.org/officeDocument/2006/relationships/hyperlink" Target="http://www.huffingtonpost.com/2013/01/21/obama-post-partisan-promise_n_2490700.html?utm_hp_ref=the-road-forward" TargetMode="External"/><Relationship Id="rId13" Type="http://schemas.openxmlformats.org/officeDocument/2006/relationships/hyperlink" Target="http://www.nationalreview.com/corner/351667/flake-we-will-have-sufficient-votes-pass-amended-immigration-reform-will-allen" TargetMode="External"/><Relationship Id="rId18" Type="http://schemas.openxmlformats.org/officeDocument/2006/relationships/hyperlink" Target="http://www.nationalreview.com/corner/351667/flake-we-will-have-sufficient-votes-pass-amended-immigration-reform-will-allen" TargetMode="External"/><Relationship Id="rId39" Type="http://schemas.openxmlformats.org/officeDocument/2006/relationships/hyperlink" Target="http://www.eurasiareview.com/07022013-us-battle-over-immigration-reform-gathers-steam/" TargetMode="External"/><Relationship Id="rId109" Type="http://schemas.openxmlformats.org/officeDocument/2006/relationships/hyperlink" Target="http://blog.al.com/wire/2013/01/illegal_%20immigration_most_repub.html" TargetMode="External"/><Relationship Id="rId260" Type="http://schemas.openxmlformats.org/officeDocument/2006/relationships/hyperlink" Target="http://www.thedialogue.org/PublicationFiles/IAD2012PolicyReportFINAL.pdf" TargetMode="External"/><Relationship Id="rId265" Type="http://schemas.openxmlformats.org/officeDocument/2006/relationships/hyperlink" Target="http://www.huffingtonpost.com/chris-weigant/obama-second-term_b_2537802.html" TargetMode="External"/><Relationship Id="rId34" Type="http://schemas.openxmlformats.org/officeDocument/2006/relationships/hyperlink" Target="http://thehill.com/homenews/house/279445-boehner-confidence-bipartisan-immigration-bill-will-be-approved-this-congress" TargetMode="External"/><Relationship Id="rId50" Type="http://schemas.openxmlformats.org/officeDocument/2006/relationships/hyperlink" Target="http://www.cbsnews.com/8301-34222_162-57566500-10391739/obama-now-is-the-time-for-immigration-reform/" TargetMode="External"/><Relationship Id="rId55" Type="http://schemas.openxmlformats.org/officeDocument/2006/relationships/hyperlink" Target="http://bismarcktribune.com/news/opinion/editorial/immigration-reform-attainable/article_8e6c86dc-64a9-11e2-a838-0019bb2963f4.html" TargetMode="External"/><Relationship Id="rId76" Type="http://schemas.openxmlformats.org/officeDocument/2006/relationships/hyperlink" Target="http://thephilanews.com/obama-administration-prods-congress-on-immigration-reform-38033.htm" TargetMode="External"/><Relationship Id="rId97" Type="http://schemas.openxmlformats.org/officeDocument/2006/relationships/hyperlink" Target="http://www.reuters.com/article/2013/02/21/us-usa-immigration-obama-idUSBRE91K03L20130221" TargetMode="External"/><Relationship Id="rId104" Type="http://schemas.openxmlformats.org/officeDocument/2006/relationships/hyperlink" Target="http://www.nytimes.com/2013/01/13/us/politics/obama-plans-to-push-congress-on-immigration-overhaul.html?_r=0" TargetMode="External"/><Relationship Id="rId120" Type="http://schemas.openxmlformats.org/officeDocument/2006/relationships/hyperlink" Target="http://www.newsday.com/news/nation/obama-senators-launching-immigration-push-1.4514347" TargetMode="External"/><Relationship Id="rId125" Type="http://schemas.openxmlformats.org/officeDocument/2006/relationships/hyperlink" Target="http://washingtonexaminer.com/obama-we-must-act-now-on-gun-control-proposals/article/2518836" TargetMode="External"/><Relationship Id="rId141" Type="http://schemas.openxmlformats.org/officeDocument/2006/relationships/hyperlink" Target="http://www.houghtonstar.com/2013/02/16/next-up-in-congress-immigration-reform/" TargetMode="External"/><Relationship Id="rId146" Type="http://schemas.openxmlformats.org/officeDocument/2006/relationships/hyperlink" Target="http://religion.blogs.cnn.com/2013/03/08/obama-pushes-expedited-timetable-on-immigration-reform-in-meeting-with-faith-leaders/" TargetMode="External"/><Relationship Id="rId167" Type="http://schemas.openxmlformats.org/officeDocument/2006/relationships/hyperlink" Target="http://www.huffingtonpost.com/2013/01/15/obama-immigration-reform_n_2463388.html" TargetMode="External"/><Relationship Id="rId188" Type="http://schemas.openxmlformats.org/officeDocument/2006/relationships/hyperlink" Target="http://www.cfr.org/immigration%20/immigration-reform-us-economic-performance/p24358" TargetMode="External"/><Relationship Id="rId7" Type="http://schemas.openxmlformats.org/officeDocument/2006/relationships/settings" Target="settings.xml"/><Relationship Id="rId71" Type="http://schemas.openxmlformats.org/officeDocument/2006/relationships/hyperlink" Target="http://www.theatlantic.com/politics/archive/2013/02/obamas-agenda-incremental-progress-not-sweeping-initiatives/273113/" TargetMode="External"/><Relationship Id="rId92" Type="http://schemas.openxmlformats.org/officeDocument/2006/relationships/hyperlink" Target="http://www.reuters.com/article/2013/02/21/us-usa-immigration-obama-idUSBRE91K03L20130221" TargetMode="External"/><Relationship Id="rId162" Type="http://schemas.openxmlformats.org/officeDocument/2006/relationships/hyperlink" Target="http://www.huffingtonpost.com/2013/06/19/obama-approval-rating_n_3467378.html" TargetMode="External"/><Relationship Id="rId183" Type="http://schemas.openxmlformats.org/officeDocument/2006/relationships/hyperlink" Target="http://www.usnews.com/opinion/articles/2013/01/23/villaraigosa-comprehensive-immigration-reform-is-not-amnesty" TargetMode="External"/><Relationship Id="rId213" Type="http://schemas.openxmlformats.org/officeDocument/2006/relationships/hyperlink" Target="http://www.commondreams.org/views04/0301-12.htm" TargetMode="External"/><Relationship Id="rId218" Type="http://schemas.openxmlformats.org/officeDocument/2006/relationships/hyperlink" Target="http://www.cfr.org/mexico/us-latin-america-relations/p16279" TargetMode="External"/><Relationship Id="rId234" Type="http://schemas.openxmlformats.org/officeDocument/2006/relationships/hyperlink" Target="http://www.politico.com/story/2013/04/bipartisanship-tempered-by-toxic-relationships-90043.html?hp=t1" TargetMode="External"/><Relationship Id="rId239" Type="http://schemas.openxmlformats.org/officeDocument/2006/relationships/hyperlink" Target="http://www.slate.com/articles/news_and_politics/politics/2013/01/barack_obama_s_second_inaugural_address_the_president_should_declare_war.single.html" TargetMode="External"/><Relationship Id="rId2" Type="http://schemas.openxmlformats.org/officeDocument/2006/relationships/customXml" Target="../customXml/item2.xml"/><Relationship Id="rId29" Type="http://schemas.openxmlformats.org/officeDocument/2006/relationships/hyperlink" Target="http://www.policymic.com/articles/26507/immigration%20-reform-2013-a-closed-doors-plan-from-congress-is-coming-soon" TargetMode="External"/><Relationship Id="rId250" Type="http://schemas.openxmlformats.org/officeDocument/2006/relationships/hyperlink" Target="http://www.slate.com/articles/news_and_politics/politics/2013/01/barack_obama_s_second_inaugural_address_the_president_should_declare_war.single.html" TargetMode="External"/><Relationship Id="rId255" Type="http://schemas.openxmlformats.org/officeDocument/2006/relationships/hyperlink" Target="http://www.bloomberg.com/news/2013-01-20/plouffe-predicts-passage-of-gun-control-immigration-measures.html" TargetMode="External"/><Relationship Id="rId271" Type="http://schemas.openxmlformats.org/officeDocument/2006/relationships/theme" Target="theme/theme1.xml"/><Relationship Id="rId24" Type="http://schemas.openxmlformats.org/officeDocument/2006/relationships/hyperlink" Target="http://hr.blr.com/HR-news/Staffing-Training/Visas-and-Eligibility-to-Work/Congress-We-need-immigration-reform" TargetMode="External"/><Relationship Id="rId40" Type="http://schemas.openxmlformats.org/officeDocument/2006/relationships/hyperlink" Target="http://www.goerie.com/article/20130206/OPINION09/302069994/Eugene-Robinson%3A-Immigration-reform-likely" TargetMode="External"/><Relationship Id="rId45" Type="http://schemas.openxmlformats.org/officeDocument/2006/relationships/hyperlink" Target="http://www.bnd.com/2013/02/05/2484257/finally-a-bipartisan-approach.html" TargetMode="External"/><Relationship Id="rId66" Type="http://schemas.openxmlformats.org/officeDocument/2006/relationships/hyperlink" Target="http://www.huffingtonpost.com/2013/01/21/obama-clinton-legacy_n_2498934.html?utm_hp_ref=the-road-forward" TargetMode="External"/><Relationship Id="rId87" Type="http://schemas.openxmlformats.org/officeDocument/2006/relationships/hyperlink" Target="http://www.theepochtimes.com/n2/opinion/the-latin-american-gorilla-318169.html" TargetMode="External"/><Relationship Id="rId110" Type="http://schemas.openxmlformats.org/officeDocument/2006/relationships/hyperlink" Target="http://www.usatoday.com/story/news/politics/2013/02/08/gay-rights-immigration-reform/1903119/" TargetMode="External"/><Relationship Id="rId115" Type="http://schemas.openxmlformats.org/officeDocument/2006/relationships/hyperlink" Target="http://www.latinospost.com/articles/10158/20130122/immigration-reform-obama-2013-inauguration-speech-hints.htm" TargetMode="External"/><Relationship Id="rId131" Type="http://schemas.openxmlformats.org/officeDocument/2006/relationships/hyperlink" Target="http://www.washingtonpost.com/blogs/post-politics/wp/2013/02/04/mcconnell-senate-gop-could-filibuster-hagel/" TargetMode="External"/><Relationship Id="rId136" Type="http://schemas.openxmlformats.org/officeDocument/2006/relationships/hyperlink" Target="http://www.pal-item.com/article/20130126/UPDATES/130126003/White-House-Ruling-won-t-affect-other-Obama-picks" TargetMode="External"/><Relationship Id="rId157" Type="http://schemas.openxmlformats.org/officeDocument/2006/relationships/hyperlink" Target="http://maddowblog.msnbc.com/_news/2013/02/06/16868677-defining-the-extremes-in-the-immigration-debate" TargetMode="External"/><Relationship Id="rId178" Type="http://schemas.openxmlformats.org/officeDocument/2006/relationships/hyperlink" Target="http://latino.foxnews.com/latino/news/2013/01/21/obama-inauguration-latinos-take-in-history-plan-to-hold-president-accountable/" TargetMode="External"/><Relationship Id="rId61" Type="http://schemas.openxmlformats.org/officeDocument/2006/relationships/hyperlink" Target="http://thehill.com/blogs/hillicon-valley/technology/278323-obama-makes-call-for-high-skilled-immigration-reform-in-inaugural-address" TargetMode="External"/><Relationship Id="rId82" Type="http://schemas.openxmlformats.org/officeDocument/2006/relationships/hyperlink" Target="http://www.huffingtonpost.com/2013/01/15/obama-immigration-reform_n_2463388.html" TargetMode="External"/><Relationship Id="rId152" Type="http://schemas.openxmlformats.org/officeDocument/2006/relationships/hyperlink" Target="http://www.azcentral.com/news/politics/articles/20130130immigration-reform-bumpy.html" TargetMode="External"/><Relationship Id="rId173" Type="http://schemas.openxmlformats.org/officeDocument/2006/relationships/hyperlink" Target="http://www.latinospost.com/articles/10158/20130122/immigration-reform-obama-2013-inauguration-speech-hints.htm" TargetMode="External"/><Relationship Id="rId194" Type="http://schemas.openxmlformats.org/officeDocument/2006/relationships/hyperlink" Target="http://www.thedialogue.org/PublicationFiles/IAD2012PolicyReportFINAL.pdf" TargetMode="External"/><Relationship Id="rId199" Type="http://schemas.openxmlformats.org/officeDocument/2006/relationships/hyperlink" Target="http://www.thedialogue.org/PublicationFiles/IAD2012PolicyReportFINAL.pdf" TargetMode="External"/><Relationship Id="rId203" Type="http://schemas.openxmlformats.org/officeDocument/2006/relationships/hyperlink" Target="http://www.thedialogue.org/PublicationFiles/IAD2012PolicyReportFINAL.pdf" TargetMode="External"/><Relationship Id="rId208" Type="http://schemas.openxmlformats.org/officeDocument/2006/relationships/hyperlink" Target="http://www.cfr.org/mexico/us-latin-america-relations/p16279" TargetMode="External"/><Relationship Id="rId229" Type="http://schemas.openxmlformats.org/officeDocument/2006/relationships/hyperlink" Target="http://www.thedailybeast.com/articles/2013/04/24/republicans-an-immovable-wall-of-nays.html" TargetMode="External"/><Relationship Id="rId19" Type="http://schemas.openxmlformats.org/officeDocument/2006/relationships/hyperlink" Target="http://www.cnn.com/2013/06/26/politics/senate-immigration/index.html" TargetMode="External"/><Relationship Id="rId224" Type="http://schemas.openxmlformats.org/officeDocument/2006/relationships/hyperlink" Target="file:///C:\Users\Davis%20Kimball\Downloads\Retrieved%206\22\2013%20from%20http:\www.washingtonpost.com\blogs\the-fix\wp\2013\06\21\three-signs-of-trouble-for-immigration-reform-in-the-house\" TargetMode="External"/><Relationship Id="rId240" Type="http://schemas.openxmlformats.org/officeDocument/2006/relationships/hyperlink" Target="http://www.voxxi.com/obama-congress-apart-immigration-reform/" TargetMode="External"/><Relationship Id="rId245" Type="http://schemas.openxmlformats.org/officeDocument/2006/relationships/hyperlink" Target="http://www.nationaljournal.com/magazine/there-s-no-such-thing-as-political-capital-20130207" TargetMode="External"/><Relationship Id="rId261" Type="http://schemas.openxmlformats.org/officeDocument/2006/relationships/hyperlink" Target="http://www.thedialogue.org/PublicationFiles/IAD2012PolicyReportFINAL.pdf" TargetMode="External"/><Relationship Id="rId266" Type="http://schemas.openxmlformats.org/officeDocument/2006/relationships/hyperlink" Target="http://www.washingtonpost.com/politics/dems-environmentalists-hail-obama-focus-on-climate-but-warn-about-keystone-xl-pipeline/2013/01/22/fe212fda-646a-11e2-889b-f23c246aa446_story.html" TargetMode="External"/><Relationship Id="rId14" Type="http://schemas.openxmlformats.org/officeDocument/2006/relationships/hyperlink" Target="http://www.hindustantimes.com/world-news/Americas/Obama-back-in-fray-on-immigration-reform/Article1-1074774.aspx" TargetMode="External"/><Relationship Id="rId30" Type="http://schemas.openxmlformats.org/officeDocument/2006/relationships/hyperlink" Target="http://www.policymic.com/articles/26507/immigration%20-reform-2013-a-closed-doors-plan-from-congress-is-coming-soon" TargetMode="External"/><Relationship Id="rId35" Type="http://schemas.openxmlformats.org/officeDocument/2006/relationships/hyperlink" Target="http://abcnews.go.com/ABC_Univision/Politics/president-obama-immigration-leak-block-reform/story?id=18547909" TargetMode="External"/><Relationship Id="rId56" Type="http://schemas.openxmlformats.org/officeDocument/2006/relationships/hyperlink" Target="http://www.usnews.com/opinion/articles/2013/01/23/villaraigosa-comprehensive-immigration-reform-is-not-amnesty" TargetMode="External"/><Relationship Id="rId77" Type="http://schemas.openxmlformats.org/officeDocument/2006/relationships/hyperlink" Target="http://livewire.talkingpointsmemo.com/entry/report-obama-to-make-push-for-immigration-reform" TargetMode="External"/><Relationship Id="rId100" Type="http://schemas.openxmlformats.org/officeDocument/2006/relationships/hyperlink" Target="http://www.voxxi.com/new-waiver-immigration-reform-obama/" TargetMode="External"/><Relationship Id="rId105" Type="http://schemas.openxmlformats.org/officeDocument/2006/relationships/hyperlink" Target="http://www.azcentral.com/news/politics/articles/20130305amnesty-foes-mobilizing-flood-congress.html" TargetMode="External"/><Relationship Id="rId126" Type="http://schemas.openxmlformats.org/officeDocument/2006/relationships/hyperlink" Target="http://www.nytimes.com/2013/01/13/us/politics/obama-plans-to-push-congress-on-immigration-overhaul.html?_r=0" TargetMode="External"/><Relationship Id="rId147" Type="http://schemas.openxmlformats.org/officeDocument/2006/relationships/hyperlink" Target="http://www.huffingtonpost.com/jaweed-kaleem/evangelicals-immigration-reform_b_2472836.html" TargetMode="External"/><Relationship Id="rId168" Type="http://schemas.openxmlformats.org/officeDocument/2006/relationships/hyperlink" Target="http://abcnews.go.com/ABC_Univision/Politics/president-obama-confident-immigration-reform-passes-year/story?id=18358660" TargetMode="External"/><Relationship Id="rId8" Type="http://schemas.openxmlformats.org/officeDocument/2006/relationships/webSettings" Target="webSettings.xml"/><Relationship Id="rId51" Type="http://schemas.openxmlformats.org/officeDocument/2006/relationships/hyperlink" Target="http://www.palmbeachpost.com/news/news/national-govt-politics/obama-wants-immigration-reform-quickly-promises-co/nT9ft/" TargetMode="External"/><Relationship Id="rId72" Type="http://schemas.openxmlformats.org/officeDocument/2006/relationships/hyperlink" Target="http://www.thedailybeast.com/articles/2013/01/31/immigration-reform-proposal-shows-similar-ideas-betweeen-bush-and-obama.html" TargetMode="External"/><Relationship Id="rId93" Type="http://schemas.openxmlformats.org/officeDocument/2006/relationships/hyperlink" Target="http://www.cbsnews.com/8301-250_162-57569812/gop-leaked-wh-immigration-plan-counterproductive/" TargetMode="External"/><Relationship Id="rId98" Type="http://schemas.openxmlformats.org/officeDocument/2006/relationships/hyperlink" Target="http://www.cbsnews.com/8301-250_162-57569812/gop-leaked-wh-immigration-plan-counterproductive/" TargetMode="External"/><Relationship Id="rId121" Type="http://schemas.openxmlformats.org/officeDocument/2006/relationships/hyperlink" Target="http://www.bloomberg.com/news/2013-01-20/plouffe-predicts-passage-of-gun-control-immigration-measures.html" TargetMode="External"/><Relationship Id="rId142" Type="http://schemas.openxmlformats.org/officeDocument/2006/relationships/hyperlink" Target="http://hr.blr.com/HR-news/Staffing-Training/Visas-and-Eligibility-to-Work/Congress-We-need-immigration-reform" TargetMode="External"/><Relationship Id="rId163" Type="http://schemas.openxmlformats.org/officeDocument/2006/relationships/hyperlink" Target="http://www.hindustantimes.com/world-news/Americas/Obama-back-in-fray-on-immigration-reform/Article1-1074774.aspx" TargetMode="External"/><Relationship Id="rId184" Type="http://schemas.openxmlformats.org/officeDocument/2006/relationships/hyperlink" Target="http://www.reuters.com/article/2013/01/29/us-usa-economyimmigration-idUSBRE90S06R20130129" TargetMode="External"/><Relationship Id="rId189" Type="http://schemas.openxmlformats.org/officeDocument/2006/relationships/hyperlink" Target="http://www.cfr.org/immigration%20/immigration-reform-us-economic-performance/p24358" TargetMode="External"/><Relationship Id="rId219" Type="http://schemas.openxmlformats.org/officeDocument/2006/relationships/hyperlink" Target="http://globalpublicsquare.blogs.cnn.com/2012/06/13/why-the-u-s-cant-afford-to-ignore-latin-america/" TargetMode="External"/><Relationship Id="rId3" Type="http://schemas.openxmlformats.org/officeDocument/2006/relationships/customXml" Target="../customXml/item3.xml"/><Relationship Id="rId214" Type="http://schemas.openxmlformats.org/officeDocument/2006/relationships/hyperlink" Target="http://www.thedialogue.org/PublicationFiles/IAD2012Policy%20ReportFINAL.pdf" TargetMode="External"/><Relationship Id="rId230" Type="http://schemas.openxmlformats.org/officeDocument/2006/relationships/hyperlink" Target="http://www.politico.com/story/2013/04/bipartisanship-tempered-by-toxic-relationships-90043.html?hp=t1" TargetMode="External"/><Relationship Id="rId235" Type="http://schemas.openxmlformats.org/officeDocument/2006/relationships/hyperlink" Target="http://thehill.com/opinion/editorials/289159-crucial-stretch-for-obama" TargetMode="External"/><Relationship Id="rId251" Type="http://schemas.openxmlformats.org/officeDocument/2006/relationships/hyperlink" Target="http://www.huffingtonpost.com/mark-r-kennedy/immigration-reform_b_2426718.html" TargetMode="External"/><Relationship Id="rId256" Type="http://schemas.openxmlformats.org/officeDocument/2006/relationships/hyperlink" Target="http://www.huffingtonpost.com/2013/01/21/obama-post-partisan-promise_n_2490700.html?utm_hp_ref=the-road-forward" TargetMode="External"/><Relationship Id="rId25" Type="http://schemas.openxmlformats.org/officeDocument/2006/relationships/hyperlink" Target="http://www.rawstory.com/rs/2013/02/17/white-house-defends-immigration-reform-proposal/" TargetMode="External"/><Relationship Id="rId46" Type="http://schemas.openxmlformats.org/officeDocument/2006/relationships/hyperlink" Target="http://www.brookings.edu/research/opinions/2013/02/05-immigration-reform-west" TargetMode="External"/><Relationship Id="rId67" Type="http://schemas.openxmlformats.org/officeDocument/2006/relationships/hyperlink" Target="http://www.latimes.com/news/nationworld/nation/la-na-adv-inaug-fever-20130120,0,3781596,full.story" TargetMode="External"/><Relationship Id="rId116" Type="http://schemas.openxmlformats.org/officeDocument/2006/relationships/hyperlink" Target="http://www.nytimes.com/2013/01/13/us/politics/obama-plans-to-push-congress-on-immigration-overhaul.html?_r=0" TargetMode="External"/><Relationship Id="rId137" Type="http://schemas.openxmlformats.org/officeDocument/2006/relationships/hyperlink" Target="http://bostonglobe.com/news/nation/2013/01/26/obama-appointments-ruled-unconstitutional/UQ4lPD7VRvUcaAEai3IzFP/story.html" TargetMode="External"/><Relationship Id="rId158" Type="http://schemas.openxmlformats.org/officeDocument/2006/relationships/hyperlink" Target="http://livewire.talkingpointsmemo.com/entry/report-obama-to-make-push-for-immigration-reform" TargetMode="External"/><Relationship Id="rId20" Type="http://schemas.openxmlformats.org/officeDocument/2006/relationships/hyperlink" Target="http://tpmdc.talkingpointsmemo.com/2013/03/5-reasons-immigration-reform-looks-like-it-might-actually-pass.php" TargetMode="External"/><Relationship Id="rId41" Type="http://schemas.openxmlformats.org/officeDocument/2006/relationships/hyperlink" Target="http://www.reuters.com/article/2013/02/05/us-usa-immigration-idUSBRE9130V620130205" TargetMode="External"/><Relationship Id="rId62" Type="http://schemas.openxmlformats.org/officeDocument/2006/relationships/hyperlink" Target="http://tv.msnbc.com/2013/01/22/immigration-reform-isnt-an-if-but-a-when/" TargetMode="External"/><Relationship Id="rId83" Type="http://schemas.openxmlformats.org/officeDocument/2006/relationships/hyperlink" Target="http://www.huffingtonpost.com/frank-sharry/immigration-reform-2013_b_2443025.html" TargetMode="External"/><Relationship Id="rId88" Type="http://schemas.openxmlformats.org/officeDocument/2006/relationships/hyperlink" Target="http://www.voxxi.com/new-waiver-immigration-reform-obama/" TargetMode="External"/><Relationship Id="rId111" Type="http://schemas.openxmlformats.org/officeDocument/2006/relationships/hyperlink" Target="http://www.reuters.com/article/2013/02/06/us-usa-immigration-idUSBRE9130V620130206" TargetMode="External"/><Relationship Id="rId132" Type="http://schemas.openxmlformats.org/officeDocument/2006/relationships/hyperlink" Target="http://www.reuters.com/article/2013/01/30/us-usa-obama-nominations-hagel-idUSBRE90T07B20130130" TargetMode="External"/><Relationship Id="rId153" Type="http://schemas.openxmlformats.org/officeDocument/2006/relationships/hyperlink" Target="http://www.guardian.co.uk/commentisfree%20/2013/jan/22/immigration-reform-obama-rhetoric-reality" TargetMode="External"/><Relationship Id="rId174" Type="http://schemas.openxmlformats.org/officeDocument/2006/relationships/hyperlink" Target="http://www.washingtontimes.com/news%20/2013/jan/23/holmes-a-problem-solving-approach-to-immigration/" TargetMode="External"/><Relationship Id="rId179" Type="http://schemas.openxmlformats.org/officeDocument/2006/relationships/hyperlink" Target="http://abcnews.go.com/ABC_Univision/Politics/gang-accelerates-immigration-reform-pace/story?id=18354593" TargetMode="External"/><Relationship Id="rId195" Type="http://schemas.openxmlformats.org/officeDocument/2006/relationships/hyperlink" Target="http://www.cfr.org/mexico/us-latin-america-relations/p16279" TargetMode="External"/><Relationship Id="rId209" Type="http://schemas.openxmlformats.org/officeDocument/2006/relationships/hyperlink" Target="http://www.cfr.org/mexico/us-latin-america-relations/p16279" TargetMode="External"/><Relationship Id="rId190" Type="http://schemas.openxmlformats.org/officeDocument/2006/relationships/hyperlink" Target="http://www.treehugger.com/files/2008/02/4_reasons_recession%20_bad_environment.php" TargetMode="External"/><Relationship Id="rId204" Type="http://schemas.openxmlformats.org/officeDocument/2006/relationships/hyperlink" Target="http://www.thedialogue.org/PublicationFiles/IAD2012PolicyReportFINAL.pdf" TargetMode="External"/><Relationship Id="rId220" Type="http://schemas.openxmlformats.org/officeDocument/2006/relationships/hyperlink" Target="http://globalpublicsquare.blogs.cnn.com/2012/06/13/why-the-u-s-cant-afford-to-ignore-latin-america/" TargetMode="External"/><Relationship Id="rId225" Type="http://schemas.openxmlformats.org/officeDocument/2006/relationships/hyperlink" Target="http://www.weeklystandard.com/articles/decline-obama_716280.html?page=1" TargetMode="External"/><Relationship Id="rId241" Type="http://schemas.openxmlformats.org/officeDocument/2006/relationships/hyperlink" Target="http://thehill.com/blogs/blog-briefing-room/news/284143-sen-cruz-obama-trying-to-scuttle-immigration-reform" TargetMode="External"/><Relationship Id="rId246" Type="http://schemas.openxmlformats.org/officeDocument/2006/relationships/hyperlink" Target="http://news.yahoo.com/economic-jitters-compete-obama-agenda-081854479--finance.html" TargetMode="External"/><Relationship Id="rId267" Type="http://schemas.openxmlformats.org/officeDocument/2006/relationships/hyperlink" Target="http://www.washingtonpost.com/politics/dems-environmentalists-hail-obama-focus-on-climate-but-warn-about-keystone-xl-pipeline/2013/01/22/fe212fda-646a-11e2-889b-f23c246aa446_story.html" TargetMode="External"/><Relationship Id="rId15" Type="http://schemas.openxmlformats.org/officeDocument/2006/relationships/hyperlink" Target="http://articles.washingtonpost.com/2013-06-14/opinions/39977598_1_nuclear-weapons-cyber-attack-cyberattacks" TargetMode="External"/><Relationship Id="rId36" Type="http://schemas.openxmlformats.org/officeDocument/2006/relationships/hyperlink" Target="http://www.mysanantonio.com/opinion/commentary/article/Congress-should-pass-smart-immigration-reform-4279975.php" TargetMode="External"/><Relationship Id="rId57" Type="http://schemas.openxmlformats.org/officeDocument/2006/relationships/hyperlink" Target="http://www.huffingtonpost.com/chris-weigant/obama-second-term_b_2537802.html" TargetMode="External"/><Relationship Id="rId106" Type="http://schemas.openxmlformats.org/officeDocument/2006/relationships/hyperlink" Target="http://www.azcentral.com/news/politics/articles/20130305amnesty-foes-mobilizing-flood-congress.html" TargetMode="External"/><Relationship Id="rId127" Type="http://schemas.openxmlformats.org/officeDocument/2006/relationships/hyperlink" Target="http://www.nytimes.com/2013/01/13/us/politics/obama-plans-to-push-congress-on-immigration-overhaul.html?_r=0" TargetMode="External"/><Relationship Id="rId262" Type="http://schemas.openxmlformats.org/officeDocument/2006/relationships/hyperlink" Target="http://www.thedialogue.org/PublicationFiles/IAD2012PolicyReportFINAL.pdf" TargetMode="External"/><Relationship Id="rId10" Type="http://schemas.openxmlformats.org/officeDocument/2006/relationships/endnotes" Target="endnotes.xml"/><Relationship Id="rId31" Type="http://schemas.openxmlformats.org/officeDocument/2006/relationships/hyperlink" Target="http://www.azcentral.com/opinions/articles/20130213immigration-reform-barriers-crumbling.html" TargetMode="External"/><Relationship Id="rId52" Type="http://schemas.openxmlformats.org/officeDocument/2006/relationships/hyperlink" Target="http://abcnews.go.com/ABC_Univision/Politics/president-obama-confident-immigration-reform-passes-year/story?id=18358660" TargetMode="External"/><Relationship Id="rId73" Type="http://schemas.openxmlformats.org/officeDocument/2006/relationships/hyperlink" Target="http://www.huffingtonpost.com/chris-weigant/obama-second-term_b_2537802.html" TargetMode="External"/><Relationship Id="rId78" Type="http://schemas.openxmlformats.org/officeDocument/2006/relationships/hyperlink" Target="http://www.washingtonblade.com/2013/01/23/will-obama-include-gay-couples-in-immigration-reform/" TargetMode="External"/><Relationship Id="rId94" Type="http://schemas.openxmlformats.org/officeDocument/2006/relationships/hyperlink" Target="http://thehill.com/blogs/blog-briefing-room/news/283857-obama-phones-gang-of-eight-republicans" TargetMode="External"/><Relationship Id="rId99" Type="http://schemas.openxmlformats.org/officeDocument/2006/relationships/hyperlink" Target="http://thehill.com/blogs/regwatch/administration/283583-dems-recognize-that-obama-can-act-unilaterally-on-immigration-reform" TargetMode="External"/><Relationship Id="rId101" Type="http://schemas.openxmlformats.org/officeDocument/2006/relationships/hyperlink" Target="http://thehill.com/blogs/regwatch/administration/283583-dems-recognize-that-obama-can-act-unilaterally-on-immigration-reform" TargetMode="External"/><Relationship Id="rId122" Type="http://schemas.openxmlformats.org/officeDocument/2006/relationships/hyperlink" Target="http://www.cbsnews.com/8301-34222_162-57566790-10391739/obama-no-doubt-congress-will-pass-immigration-gun-bills-in-coming-months/" TargetMode="External"/><Relationship Id="rId143" Type="http://schemas.openxmlformats.org/officeDocument/2006/relationships/hyperlink" Target="http://politicalticker.blogs.cnn.com/2013/01/30/obama-wants-immigration-reform-in-first-half-of-the-year/" TargetMode="External"/><Relationship Id="rId148" Type="http://schemas.openxmlformats.org/officeDocument/2006/relationships/hyperlink" Target="http://latino.foxnews.com/latino/opinion/2013/01/31/daniel-garza-immigration-reform-inevitable-think-again/" TargetMode="External"/><Relationship Id="rId164" Type="http://schemas.openxmlformats.org/officeDocument/2006/relationships/hyperlink" Target="http://www.thedialogue.org/page.cfm?pageID=32&amp;pubID=3186" TargetMode="External"/><Relationship Id="rId169" Type="http://schemas.openxmlformats.org/officeDocument/2006/relationships/hyperlink" Target="http://abcnews.go.com/ABC_Univision/News/things-president-obama-immigration-reform/story?id=18103115" TargetMode="External"/><Relationship Id="rId185" Type="http://schemas.openxmlformats.org/officeDocument/2006/relationships/hyperlink" Target="http://www.ibtimes.com/immigration-reform-possibilities-prospects-1072864" TargetMode="External"/><Relationship Id="rId4" Type="http://schemas.openxmlformats.org/officeDocument/2006/relationships/numbering" Target="numbering.xml"/><Relationship Id="rId9" Type="http://schemas.openxmlformats.org/officeDocument/2006/relationships/footnotes" Target="footnotes.xml"/><Relationship Id="rId180" Type="http://schemas.openxmlformats.org/officeDocument/2006/relationships/hyperlink" Target="http://www.latimes.com/news/nationworld/nation/la-na-adv-inaug-fever-20130120,0,3781596,full.story" TargetMode="External"/><Relationship Id="rId210" Type="http://schemas.openxmlformats.org/officeDocument/2006/relationships/hyperlink" Target="http://www.thedialogue.org/PublicationFiles/IAD2012PolicyReportFINAL.pdf" TargetMode="External"/><Relationship Id="rId215" Type="http://schemas.openxmlformats.org/officeDocument/2006/relationships/hyperlink" Target="http://www.cfr.org/mexico/us-latin-america-relations/p16279" TargetMode="External"/><Relationship Id="rId236" Type="http://schemas.openxmlformats.org/officeDocument/2006/relationships/hyperlink" Target="http://thehill.com/opinion/editorials/289159-crucial-stretch-for-obama" TargetMode="External"/><Relationship Id="rId257" Type="http://schemas.openxmlformats.org/officeDocument/2006/relationships/hyperlink" Target="http://www.detroitnews.com/article/20130124/OPINION01/301240324/1008/opinion01/Obama-s-uphill-agenda" TargetMode="External"/><Relationship Id="rId26" Type="http://schemas.openxmlformats.org/officeDocument/2006/relationships/hyperlink" Target="http://www.nationaljournal.com/columns/all-powers/the-hidden-obstacles-to-legal-immigration-reform-20130219?page=1" TargetMode="External"/><Relationship Id="rId231" Type="http://schemas.openxmlformats.org/officeDocument/2006/relationships/hyperlink" Target="http://fox6now.com/2013/04/07/congress-returns-from-break-monday-immigration-reform-tops-agenda/" TargetMode="External"/><Relationship Id="rId252" Type="http://schemas.openxmlformats.org/officeDocument/2006/relationships/hyperlink" Target="http://www.washingtonblade.com/2013/01/23/will-obama-include-gay-couples-in-immigration-reform/" TargetMode="External"/><Relationship Id="rId47" Type="http://schemas.openxmlformats.org/officeDocument/2006/relationships/hyperlink" Target="http://www.washingtonpost.com/blogs/post-politics/wp/2013/02/04/obama-to-meet-with-labor-business-leaders-on-immigration/" TargetMode="External"/><Relationship Id="rId68" Type="http://schemas.openxmlformats.org/officeDocument/2006/relationships/hyperlink" Target="http://www.huffingtonpost.com/frank-sharry/immigration-reform-2013_b_2443025.html" TargetMode="External"/><Relationship Id="rId89" Type="http://schemas.openxmlformats.org/officeDocument/2006/relationships/hyperlink" Target="http://www.nytimes.com/2013/01/13/us/politics/obama-plans-to-push-congress-on-immigration-overhaul.html?_r=0" TargetMode="External"/><Relationship Id="rId112" Type="http://schemas.openxmlformats.org/officeDocument/2006/relationships/hyperlink" Target="http://thehill.com/blogs/blog-briefing-room/news/282055-mccain-cautiously-optimistic-house-would-follow-senate-on-immigration" TargetMode="External"/><Relationship Id="rId133" Type="http://schemas.openxmlformats.org/officeDocument/2006/relationships/hyperlink" Target="http://swampland.time.com/2013/01/31/can-hagel-overcome/" TargetMode="External"/><Relationship Id="rId154" Type="http://schemas.openxmlformats.org/officeDocument/2006/relationships/hyperlink" Target="http://www.huffingtonpost.com/2013/01/15/obama-immigration-reform_n_2463388.html" TargetMode="External"/><Relationship Id="rId175" Type="http://schemas.openxmlformats.org/officeDocument/2006/relationships/hyperlink" Target="http://www.guardian.co.uk/commentisfree%20/2013/jan/22/immigration-reform-obama-rhetoric-reality" TargetMode="External"/><Relationship Id="rId196" Type="http://schemas.openxmlformats.org/officeDocument/2006/relationships/hyperlink" Target="http://www.thedialogue.org/PublicationFiles/IAD2012PolicyReportFINAL.pdf" TargetMode="External"/><Relationship Id="rId200" Type="http://schemas.openxmlformats.org/officeDocument/2006/relationships/hyperlink" Target="http://www.thedialogue.org/PublicationFiles/IAD2012PolicyReportFINAL.pdf" TargetMode="External"/><Relationship Id="rId16" Type="http://schemas.openxmlformats.org/officeDocument/2006/relationships/hyperlink" Target="http://thinkprogress.org/immigration/2013/06/24/2205851/corker-hoeven-passes/?mobile=nc" TargetMode="External"/><Relationship Id="rId221" Type="http://schemas.openxmlformats.org/officeDocument/2006/relationships/hyperlink" Target="http://www.cfr.org/mexico/us-latin-america-relations/p16279" TargetMode="External"/><Relationship Id="rId242" Type="http://schemas.openxmlformats.org/officeDocument/2006/relationships/hyperlink" Target="http://www.usnews.com/opinion/blogs/economic-intelligence/2013/02/21/the-split-politics-of-immigration-reform-and-what-to-do-about-it" TargetMode="External"/><Relationship Id="rId263" Type="http://schemas.openxmlformats.org/officeDocument/2006/relationships/hyperlink" Target="http://www.thedialogue.org/PublicationFiles/IAD2012PolicyReportFINAL.pdf" TargetMode="External"/><Relationship Id="rId37" Type="http://schemas.openxmlformats.org/officeDocument/2006/relationships/hyperlink" Target="http://thehill.com/blogs/regwatch/administration/283583-dems-recognize-that-obama-can-act-unilaterally-on-immigration-reform" TargetMode="External"/><Relationship Id="rId58" Type="http://schemas.openxmlformats.org/officeDocument/2006/relationships/hyperlink" Target="http://www.washingtonpost.com/politics/federal_government/top-obama-aide-optimistic-on-immigration-reform-hopeful-on-new-gun-safety-laws/2013/01/20/faa0719c-630a-11e2-889b-f23c246aa446_story.html" TargetMode="External"/><Relationship Id="rId79" Type="http://schemas.openxmlformats.org/officeDocument/2006/relationships/hyperlink" Target="http://host.madison.com/ct/news/local/writers/pat_schneider/poll-says-americans-want-u-s-to-find-a-way/article_da6d57dc-65ad-11e2-b987-001a4bcf887a.html" TargetMode="External"/><Relationship Id="rId102" Type="http://schemas.openxmlformats.org/officeDocument/2006/relationships/hyperlink" Target="http://www.csmonitor.com/USA/DC-Decoder/2012/0907/Obama-vs.-Romney-101-5-ways-they-differ-on-immigration/Comprehensive-immigration-reform" TargetMode="External"/><Relationship Id="rId123" Type="http://schemas.openxmlformats.org/officeDocument/2006/relationships/hyperlink" Target="http://www.huffingtonpost.com/2013/01/15/obama-immigration-reform_n_2463388.html" TargetMode="External"/><Relationship Id="rId144" Type="http://schemas.openxmlformats.org/officeDocument/2006/relationships/hyperlink" Target="http://www.nytimes.com/2013/01/13/us/politics/obama-plans-to-push-congress-on-immigration-overhaul.html?_r=0" TargetMode="External"/><Relationship Id="rId90" Type="http://schemas.openxmlformats.org/officeDocument/2006/relationships/hyperlink" Target="http://www.cbsnews.com/8301-250_162-57570174/after-tiff-obama-calls-gop-senators-to-talk-immigration/" TargetMode="External"/><Relationship Id="rId165" Type="http://schemas.openxmlformats.org/officeDocument/2006/relationships/hyperlink" Target="http://abcnews.go.com/ABC_Univision/News/things-president-obama-immigration-reform/story?id=18103115" TargetMode="External"/><Relationship Id="rId186" Type="http://schemas.openxmlformats.org/officeDocument/2006/relationships/hyperlink" Target="http://www.usnews.com/opinion/blogs/economic-intelligence/2012/03/23/immigration-reform-is-key-to-job-creation" TargetMode="External"/><Relationship Id="rId211" Type="http://schemas.openxmlformats.org/officeDocument/2006/relationships/hyperlink" Target="http://www.cfr.org/mexico/us-latin-america-relations/p16279" TargetMode="External"/><Relationship Id="rId232" Type="http://schemas.openxmlformats.org/officeDocument/2006/relationships/hyperlink" Target="http://www.foxnews.com/politics/2013/04/14/rnc-splits-on-deals-as-congress-weighs-compromises/?utm_source=feedburner&amp;utm_medium=feed&amp;utm_campaign=Feed%3A+foxnews%2Fpolitics+(Internal+-+Politics+-+Text" TargetMode="External"/><Relationship Id="rId253" Type="http://schemas.openxmlformats.org/officeDocument/2006/relationships/hyperlink" Target="http://abcnews.go.com/ABC_Univision/Politics/president-obama-confident-immigration-reform-passes-year/story?id=18358660" TargetMode="External"/><Relationship Id="rId27" Type="http://schemas.openxmlformats.org/officeDocument/2006/relationships/hyperlink" Target="http://www.houghtonstar.com/2013/02/16/next-up-in-congress-immigration-reform/" TargetMode="External"/><Relationship Id="rId48" Type="http://schemas.openxmlformats.org/officeDocument/2006/relationships/hyperlink" Target="http://www.guardian.co.uk/world/2013/jan/29/obama-immigration-reform-republicans,%20CMR)" TargetMode="External"/><Relationship Id="rId69" Type="http://schemas.openxmlformats.org/officeDocument/2006/relationships/hyperlink" Target="http://www.latimes.com/news/politics/la-pn-obama-state-of-the-union-preview-20130212,0,5764841.story" TargetMode="External"/><Relationship Id="rId113" Type="http://schemas.openxmlformats.org/officeDocument/2006/relationships/hyperlink" Target="http://thehill.com/homenews/house/281209-hoyer-favors-obamas-immigration-plan-over-senates" TargetMode="External"/><Relationship Id="rId134" Type="http://schemas.openxmlformats.org/officeDocument/2006/relationships/hyperlink" Target="http://www.washingtonpost.com/blogs/post-politics/wp/2013/02/04/mcconnell-senate-gop-could-filibuster-hagel/" TargetMode="External"/><Relationship Id="rId80" Type="http://schemas.openxmlformats.org/officeDocument/2006/relationships/hyperlink" Target="http://www.voxxi.com/new-waiver-immigration-reform-obama/" TargetMode="External"/><Relationship Id="rId155" Type="http://schemas.openxmlformats.org/officeDocument/2006/relationships/hyperlink" Target="http://www.detroitnews.com/article/20130124/OPINION01/301240324/1008/opinion01/Obama-s-uphill-agenda" TargetMode="External"/><Relationship Id="rId176" Type="http://schemas.openxmlformats.org/officeDocument/2006/relationships/hyperlink" Target="http://www.huffingtonpost.com/chris-weigant/obama-second-term_b_2537802.html" TargetMode="External"/><Relationship Id="rId197" Type="http://schemas.openxmlformats.org/officeDocument/2006/relationships/hyperlink" Target="http://www.thedialogue.org/PublicationFiles/IAD2012PolicyReportFINAL.pdf" TargetMode="External"/><Relationship Id="rId201" Type="http://schemas.openxmlformats.org/officeDocument/2006/relationships/hyperlink" Target="http://www.thedialogue.org/PublicationFiles/IAD2012PolicyReportFINAL.pdf" TargetMode="External"/><Relationship Id="rId222" Type="http://schemas.openxmlformats.org/officeDocument/2006/relationships/hyperlink" Target="http://www.thedialogue.org/PublicationFiles/IAD2012PolicyReportFINAL.pdf" TargetMode="External"/><Relationship Id="rId243" Type="http://schemas.openxmlformats.org/officeDocument/2006/relationships/hyperlink" Target="http://www.cbsnews.com/8301-250_162-57569812/gop-leaked-wh-immigration-plan-counterproductive/" TargetMode="External"/><Relationship Id="rId264" Type="http://schemas.openxmlformats.org/officeDocument/2006/relationships/hyperlink" Target="http://www.thedialogue.org/PublicationFiles/IAD2012PolicyReportFINAL.pdf" TargetMode="External"/><Relationship Id="rId17" Type="http://schemas.openxmlformats.org/officeDocument/2006/relationships/hyperlink" Target="http://www.istockanalyst.com/business/news/6472661/graham-says-senate-will-pass-immigration-reform" TargetMode="External"/><Relationship Id="rId38" Type="http://schemas.openxmlformats.org/officeDocument/2006/relationships/hyperlink" Target="http://www.ft.com/cms/s/0/f6e10720-6fb6-11e2-8785-00144feab49a.html" TargetMode="External"/><Relationship Id="rId59" Type="http://schemas.openxmlformats.org/officeDocument/2006/relationships/hyperlink" Target="http://www.huffingtonpost.com/chris-weigant/obama-second-term_b_2537802.html" TargetMode="External"/><Relationship Id="rId103" Type="http://schemas.openxmlformats.org/officeDocument/2006/relationships/hyperlink" Target="http://www.huffingtonpost.com/2013/01/15/obama-immigration-reform_n_2463388.html" TargetMode="External"/><Relationship Id="rId124" Type="http://schemas.openxmlformats.org/officeDocument/2006/relationships/hyperlink" Target="http://www.thenation.com/blog/172255/obama-goes-big-gun-control" TargetMode="External"/><Relationship Id="rId70" Type="http://schemas.openxmlformats.org/officeDocument/2006/relationships/hyperlink" Target="http://swampland.time.com/2013/02/22/gaming-out-sequester-chicken/?iid=sl-main-mostpop1" TargetMode="External"/><Relationship Id="rId91" Type="http://schemas.openxmlformats.org/officeDocument/2006/relationships/hyperlink" Target="http://thehill.com/blogs/blog-briefing-room/news/283857-obama-phones-gang-of-eight-republicans" TargetMode="External"/><Relationship Id="rId145" Type="http://schemas.openxmlformats.org/officeDocument/2006/relationships/hyperlink" Target="http://www.nytimes.com/2013/01/13/us/politics/obama-plans-to-push-congress-on-immigration-overhaul.html?_r=0" TargetMode="External"/><Relationship Id="rId166" Type="http://schemas.openxmlformats.org/officeDocument/2006/relationships/hyperlink" Target="http://www.dallasnews.com/opinion/editorials/20130102-editorial-actions-must-match-obamas-immigration-pledge.ece" TargetMode="External"/><Relationship Id="rId187" Type="http://schemas.openxmlformats.org/officeDocument/2006/relationships/hyperlink" Target="http://www.brookings.edu/blogs/up-front/posts/2013/01/28-immigration-reform-west" TargetMode="External"/><Relationship Id="rId1" Type="http://schemas.openxmlformats.org/officeDocument/2006/relationships/customXml" Target="../customXml/item1.xml"/><Relationship Id="rId212" Type="http://schemas.openxmlformats.org/officeDocument/2006/relationships/hyperlink" Target="http://globalpublicsquare.blogs.cnn.com/2012/06/13/why-the-u-s-cant-afford-to-ignore-latin-america/" TargetMode="External"/><Relationship Id="rId233" Type="http://schemas.openxmlformats.org/officeDocument/2006/relationships/hyperlink" Target="http://www.politico.com/story/2013/04/bipartisanship-tempered-by-toxic-relationships-90043.html?hp=t1" TargetMode="External"/><Relationship Id="rId254" Type="http://schemas.openxmlformats.org/officeDocument/2006/relationships/hyperlink" Target="http://www.huffingtonpost.com/mark-r-kennedy/immigration-reform_b_2426718.html" TargetMode="External"/><Relationship Id="rId28" Type="http://schemas.openxmlformats.org/officeDocument/2006/relationships/hyperlink" Target="http://www.reuters.com/article/2013/02/21/us-usa-immigration-obama-idUSBRE91K03L20130221" TargetMode="External"/><Relationship Id="rId49" Type="http://schemas.openxmlformats.org/officeDocument/2006/relationships/hyperlink" Target="http://www.cbsnews.com/8301-34222_162-57566969-10391739/this-will-be-the-year-congress-passes-immigration-reform-schumer-says/" TargetMode="External"/><Relationship Id="rId114" Type="http://schemas.openxmlformats.org/officeDocument/2006/relationships/hyperlink" Target="http://www.huffingtonpost.com/2013/01/15/obama-immigration-reform_n_246338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10</Pages>
  <Words>85804</Words>
  <Characters>489085</Characters>
  <Application>Microsoft Office Word</Application>
  <DocSecurity>0</DocSecurity>
  <Lines>4075</Lines>
  <Paragraphs>1147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573742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2013-07-24T00:46:00Z</dcterms:created>
  <dcterms:modified xsi:type="dcterms:W3CDTF">2013-07-24T00:47:00Z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