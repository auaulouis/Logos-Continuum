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5C2A" w:rsidRPr="00011F31" w:rsidRDefault="00CD5C2A" w:rsidP="00CD5C2A">
      <w:pPr>
        <w:pStyle w:val="Heading1"/>
      </w:pPr>
      <w:r w:rsidRPr="00011F31">
        <w:t>NEG</w:t>
      </w:r>
    </w:p>
    <w:p w:rsidR="001C1D9B" w:rsidRPr="00011F31" w:rsidRDefault="001C1D9B" w:rsidP="00675EF2">
      <w:pPr>
        <w:pStyle w:val="Heading2"/>
        <w:rPr>
          <w:rFonts w:asciiTheme="minorHAnsi" w:hAnsiTheme="minorHAnsi"/>
        </w:rPr>
      </w:pPr>
      <w:r w:rsidRPr="00011F31">
        <w:rPr>
          <w:rFonts w:asciiTheme="minorHAnsi" w:hAnsiTheme="minorHAnsi"/>
        </w:rPr>
        <w:lastRenderedPageBreak/>
        <w:t>Notes</w:t>
      </w:r>
    </w:p>
    <w:p w:rsidR="001C1D9B" w:rsidRPr="00011F31" w:rsidRDefault="001C1D9B" w:rsidP="001C1D9B"/>
    <w:p w:rsidR="001C1D9B" w:rsidRPr="00011F31" w:rsidRDefault="00E100BB" w:rsidP="001C1D9B">
      <w:pPr>
        <w:rPr>
          <w:rStyle w:val="StyleStyleBold12pt"/>
        </w:rPr>
      </w:pPr>
      <w:r w:rsidRPr="00011F31">
        <w:rPr>
          <w:rStyle w:val="StyleStyleBold12pt"/>
        </w:rPr>
        <w:t xml:space="preserve">The Coes card in the 1NC is an internal link to South China Sea conflict, Indo-Pak war, </w:t>
      </w:r>
      <w:r w:rsidR="009F6915">
        <w:rPr>
          <w:rStyle w:val="StyleStyleBold12pt"/>
        </w:rPr>
        <w:t xml:space="preserve">Iran prolif, </w:t>
      </w:r>
      <w:r w:rsidRPr="00011F31">
        <w:rPr>
          <w:rStyle w:val="StyleStyleBold12pt"/>
        </w:rPr>
        <w:t>and Russian expansionism – so there is no need to read a different internal link</w:t>
      </w:r>
    </w:p>
    <w:p w:rsidR="00971EC8" w:rsidRPr="00011F31" w:rsidRDefault="00971EC8" w:rsidP="001C1D9B">
      <w:pPr>
        <w:rPr>
          <w:rStyle w:val="StyleStyleBold12pt"/>
        </w:rPr>
      </w:pPr>
    </w:p>
    <w:p w:rsidR="00971EC8" w:rsidRPr="00011F31" w:rsidRDefault="00971EC8" w:rsidP="001C1D9B">
      <w:pPr>
        <w:rPr>
          <w:rStyle w:val="StyleStyleBold12pt"/>
        </w:rPr>
      </w:pPr>
      <w:r w:rsidRPr="00011F31">
        <w:rPr>
          <w:rStyle w:val="StyleStyleBold12pt"/>
        </w:rPr>
        <w:t xml:space="preserve">For Venezuela, you can read the Christy link card and then read the impact modules from the Maduro cred DA – that allows you access to those other impacts </w:t>
      </w:r>
    </w:p>
    <w:p w:rsidR="00A2668E" w:rsidRPr="00011F31" w:rsidRDefault="00A2668E" w:rsidP="001C1D9B">
      <w:pPr>
        <w:rPr>
          <w:rStyle w:val="StyleStyleBold12pt"/>
        </w:rPr>
      </w:pPr>
    </w:p>
    <w:p w:rsidR="00A2668E" w:rsidRDefault="00A2668E" w:rsidP="001C1D9B">
      <w:pPr>
        <w:rPr>
          <w:rStyle w:val="StyleStyleBold12pt"/>
        </w:rPr>
      </w:pPr>
      <w:r w:rsidRPr="00011F31">
        <w:rPr>
          <w:rStyle w:val="StyleStyleBold12pt"/>
        </w:rPr>
        <w:t>The weakest part of the DA is the spillover argument – answering the ques</w:t>
      </w:r>
      <w:r w:rsidR="00D62504">
        <w:rPr>
          <w:rStyle w:val="StyleStyleBold12pt"/>
        </w:rPr>
        <w:t>tion “why does Obama appeasing one</w:t>
      </w:r>
      <w:r w:rsidRPr="00011F31">
        <w:rPr>
          <w:rStyle w:val="StyleStyleBold12pt"/>
        </w:rPr>
        <w:t xml:space="preserve"> Latin American country kill his overall credibility and let other countries act the same?” The answer is the Krauthammer card – it says that other countries perceive Obama weakness in one region and take advantage of it</w:t>
      </w:r>
    </w:p>
    <w:p w:rsidR="00522055" w:rsidRDefault="00522055" w:rsidP="001C1D9B">
      <w:pPr>
        <w:rPr>
          <w:rStyle w:val="StyleStyleBold12pt"/>
        </w:rPr>
      </w:pPr>
    </w:p>
    <w:p w:rsidR="00522055" w:rsidRPr="00011F31" w:rsidRDefault="00522055" w:rsidP="001C1D9B">
      <w:pPr>
        <w:rPr>
          <w:rStyle w:val="StyleStyleBold12pt"/>
        </w:rPr>
      </w:pPr>
      <w:r>
        <w:rPr>
          <w:rStyle w:val="StyleStyleBold12pt"/>
        </w:rPr>
        <w:t>If you don’t want to read the whole DA shell/don’t have time, you can just read the cards under the solvency takeouts section as case turns</w:t>
      </w:r>
    </w:p>
    <w:p w:rsidR="000022F2" w:rsidRPr="00011F31" w:rsidRDefault="00675EF2" w:rsidP="00675EF2">
      <w:pPr>
        <w:pStyle w:val="Heading2"/>
        <w:rPr>
          <w:rFonts w:asciiTheme="minorHAnsi" w:hAnsiTheme="minorHAnsi"/>
        </w:rPr>
      </w:pPr>
      <w:r w:rsidRPr="00011F31">
        <w:rPr>
          <w:rFonts w:asciiTheme="minorHAnsi" w:hAnsiTheme="minorHAnsi"/>
        </w:rPr>
        <w:lastRenderedPageBreak/>
        <w:t>1NC Shell</w:t>
      </w:r>
    </w:p>
    <w:p w:rsidR="00675EF2" w:rsidRPr="00011F31" w:rsidRDefault="00675EF2" w:rsidP="00675EF2">
      <w:pPr>
        <w:rPr>
          <w:rFonts w:asciiTheme="minorHAnsi" w:hAnsiTheme="minorHAnsi"/>
        </w:rPr>
      </w:pPr>
    </w:p>
    <w:p w:rsidR="006E3F88" w:rsidRPr="00011F31" w:rsidRDefault="00675EF2" w:rsidP="008524D3">
      <w:pPr>
        <w:pStyle w:val="Heading3"/>
        <w:rPr>
          <w:rFonts w:asciiTheme="minorHAnsi" w:hAnsiTheme="minorHAnsi"/>
        </w:rPr>
      </w:pPr>
      <w:r w:rsidRPr="00011F31">
        <w:rPr>
          <w:rFonts w:asciiTheme="minorHAnsi" w:hAnsiTheme="minorHAnsi"/>
        </w:rPr>
        <w:lastRenderedPageBreak/>
        <w:t xml:space="preserve">1NC Appeasement </w:t>
      </w:r>
    </w:p>
    <w:p w:rsidR="006E3F88" w:rsidRPr="00011F31" w:rsidRDefault="008B5304" w:rsidP="006E3F88">
      <w:pPr>
        <w:pStyle w:val="Heading4"/>
      </w:pPr>
      <w:r w:rsidRPr="00011F31">
        <w:t xml:space="preserve">Obama is taking a hard </w:t>
      </w:r>
      <w:r w:rsidR="006E3F88" w:rsidRPr="00011F31">
        <w:t>line stance against Latin American countries now</w:t>
      </w:r>
    </w:p>
    <w:p w:rsidR="006E3F88" w:rsidRPr="00011F31" w:rsidRDefault="006E3F88" w:rsidP="006E3F88">
      <w:r w:rsidRPr="00011F31">
        <w:rPr>
          <w:rStyle w:val="StyleStyleBold12pt"/>
        </w:rPr>
        <w:t>Baverstock 5-17</w:t>
      </w:r>
      <w:r w:rsidRPr="00011F31">
        <w:t xml:space="preserve"> - foreign correspondent based in Venezuela (Alasdair, “Venezuela's Maduro still waiting on Washington's recognition”, May 17 of 2013, CSM, </w:t>
      </w:r>
      <w:hyperlink r:id="rId10" w:history="1">
        <w:r w:rsidRPr="00011F31">
          <w:rPr>
            <w:rStyle w:val="Hyperlink"/>
          </w:rPr>
          <w:t>http://www.csmonitor.com/World/Americas/2013/0517/Venezuela-s-Maduro-still-waiting-on-Washington-s-recognition</w:t>
        </w:r>
      </w:hyperlink>
      <w:r w:rsidRPr="00011F31">
        <w:t>)</w:t>
      </w:r>
    </w:p>
    <w:p w:rsidR="006E3F88" w:rsidRPr="00011F31" w:rsidRDefault="006E3F88" w:rsidP="006E3F88">
      <w:pPr>
        <w:rPr>
          <w:sz w:val="16"/>
        </w:rPr>
      </w:pPr>
      <w:r w:rsidRPr="00011F31">
        <w:rPr>
          <w:sz w:val="16"/>
        </w:rPr>
        <w:t xml:space="preserve">More than a month after Venezuela’s contested presidential election, President Nicolás </w:t>
      </w:r>
      <w:r w:rsidRPr="00011F31">
        <w:rPr>
          <w:rStyle w:val="Emphasis"/>
        </w:rPr>
        <w:t>Maduro’s narrow victory has yet to be recognized by the United States</w:t>
      </w:r>
      <w:r w:rsidRPr="00011F31">
        <w:rPr>
          <w:sz w:val="16"/>
        </w:rPr>
        <w:t xml:space="preserve">. </w:t>
      </w:r>
      <w:r w:rsidRPr="00011F31">
        <w:rPr>
          <w:rStyle w:val="StyleBoldUnderline"/>
        </w:rPr>
        <w:t>Refusing to legitimize the new premier while a partial recount of the vote is underway, the US position has led to further political tensions in a relationship historically stressed under the leadership of former President Hugo Chávez</w:t>
      </w:r>
      <w:r w:rsidRPr="00011F31">
        <w:rPr>
          <w:sz w:val="16"/>
        </w:rPr>
        <w:t xml:space="preserve">. </w:t>
      </w:r>
      <w:r w:rsidRPr="00011F31">
        <w:rPr>
          <w:sz w:val="12"/>
        </w:rPr>
        <w:t>¶</w:t>
      </w:r>
      <w:r w:rsidRPr="00011F31">
        <w:rPr>
          <w:sz w:val="16"/>
        </w:rPr>
        <w:t xml:space="preserve"> A handful of countries, including Chile, Peru, and </w:t>
      </w:r>
      <w:r w:rsidRPr="00011F31">
        <w:rPr>
          <w:rStyle w:val="StyleBoldUnderline"/>
        </w:rPr>
        <w:t>the US, have expressed concern over the democratic standards of the election,</w:t>
      </w:r>
      <w:r w:rsidRPr="00011F31">
        <w:rPr>
          <w:sz w:val="16"/>
        </w:rPr>
        <w:t xml:space="preserve"> which Maduro won by a little more than 1 percent of the vote. Venezuela’s opposition party is calling for the results to be annulled, citing over 3,000 instances of election fraud, ranging from alleged multiple-voting in chavista-strongholds to polling booth intimidation.</w:t>
      </w:r>
      <w:r w:rsidRPr="00011F31">
        <w:rPr>
          <w:sz w:val="12"/>
        </w:rPr>
        <w:t>¶</w:t>
      </w:r>
      <w:r w:rsidRPr="00011F31">
        <w:rPr>
          <w:sz w:val="16"/>
        </w:rPr>
        <w:t xml:space="preserve"> “Obviously, </w:t>
      </w:r>
      <w:r w:rsidRPr="00011F31">
        <w:rPr>
          <w:rStyle w:val="StyleBoldUnderline"/>
        </w:rPr>
        <w:t>if there are huge irregularities we are going to have serious questions about the viability of that government</w:t>
      </w:r>
      <w:r w:rsidRPr="00011F31">
        <w:rPr>
          <w:sz w:val="16"/>
        </w:rPr>
        <w:t xml:space="preserve">,” </w:t>
      </w:r>
      <w:r w:rsidRPr="00011F31">
        <w:rPr>
          <w:rStyle w:val="StyleBoldUnderline"/>
        </w:rPr>
        <w:t>said</w:t>
      </w:r>
      <w:r w:rsidRPr="00011F31">
        <w:rPr>
          <w:sz w:val="16"/>
        </w:rPr>
        <w:t xml:space="preserve"> Secretary of State John </w:t>
      </w:r>
      <w:r w:rsidRPr="00011F31">
        <w:rPr>
          <w:rStyle w:val="StyleBoldUnderline"/>
        </w:rPr>
        <w:t>Kerry</w:t>
      </w:r>
      <w:r w:rsidRPr="00011F31">
        <w:rPr>
          <w:sz w:val="16"/>
        </w:rPr>
        <w:t xml:space="preserve"> during a hearing of the US Foreign Affairs Committee following the announcement of President Maduro’s victory in April.</w:t>
      </w:r>
      <w:r w:rsidRPr="00011F31">
        <w:rPr>
          <w:sz w:val="12"/>
        </w:rPr>
        <w:t>¶</w:t>
      </w:r>
      <w:r w:rsidRPr="00011F31">
        <w:rPr>
          <w:sz w:val="16"/>
        </w:rPr>
        <w:t xml:space="preserve"> While the US has pledged not to interfere with Venezuelan politics, </w:t>
      </w:r>
      <w:r w:rsidRPr="00011F31">
        <w:rPr>
          <w:rStyle w:val="StyleBoldUnderline"/>
        </w:rPr>
        <w:t>the refusal to recognize Maduro's presidency has left many to question what message the US is trying to send, and how – if at all – it will impact Venezuela post-Chávez.</w:t>
      </w:r>
      <w:r w:rsidRPr="00011F31">
        <w:rPr>
          <w:rStyle w:val="StyleBoldUnderline"/>
          <w:b w:val="0"/>
          <w:sz w:val="12"/>
          <w:u w:val="none"/>
        </w:rPr>
        <w:t>¶</w:t>
      </w:r>
      <w:r w:rsidRPr="00011F31">
        <w:rPr>
          <w:sz w:val="16"/>
        </w:rPr>
        <w:t xml:space="preserve"> “[The US isn’t] recognizing or failing to recognize,” says David Smilde, professor of sociology at the University of Georgia. “They’re just waiting. But </w:t>
      </w:r>
      <w:r w:rsidRPr="00011F31">
        <w:rPr>
          <w:rStyle w:val="Emphasis"/>
        </w:rPr>
        <w:t>here in Venezuela that’s seen as an act of belligerence.”</w:t>
      </w:r>
      <w:r w:rsidRPr="00011F31">
        <w:rPr>
          <w:rStyle w:val="Emphasis"/>
          <w:b w:val="0"/>
          <w:sz w:val="12"/>
          <w:u w:val="none"/>
        </w:rPr>
        <w:t>¶</w:t>
      </w:r>
      <w:r w:rsidRPr="00011F31">
        <w:rPr>
          <w:sz w:val="16"/>
        </w:rPr>
        <w:t xml:space="preserve"> 'Symbolic'</w:t>
      </w:r>
      <w:r w:rsidRPr="00011F31">
        <w:rPr>
          <w:sz w:val="12"/>
        </w:rPr>
        <w:t>¶</w:t>
      </w:r>
      <w:r w:rsidRPr="00011F31">
        <w:rPr>
          <w:sz w:val="16"/>
        </w:rPr>
        <w:t xml:space="preserve"> </w:t>
      </w:r>
      <w:r w:rsidRPr="00011F31">
        <w:rPr>
          <w:rStyle w:val="StyleBoldUnderline"/>
        </w:rPr>
        <w:t>The US’s reluctance to accept the new leader affects little in economic terms</w:t>
      </w:r>
      <w:r w:rsidRPr="00011F31">
        <w:rPr>
          <w:sz w:val="16"/>
        </w:rPr>
        <w:t xml:space="preserve">; the heavy crude is still flowing steadily from the Venezuelan oil fields into US refineries, a trading relationship upon which Venezuela relies heavily, particularly following the recent slump in global oil prices. In fact, many believe the US’s reluctance to legitimize Maduro amounts to little more than a message to other regional observers. </w:t>
      </w:r>
      <w:r w:rsidRPr="00011F31">
        <w:rPr>
          <w:sz w:val="12"/>
        </w:rPr>
        <w:t>¶</w:t>
      </w:r>
      <w:r w:rsidRPr="00011F31">
        <w:rPr>
          <w:sz w:val="16"/>
        </w:rPr>
        <w:t xml:space="preserve"> “Maduro is certainly now the president of Venezuela,” says Mark Jones, professor of political science at Rice University in Texas. “</w:t>
      </w:r>
      <w:r w:rsidRPr="00011F31">
        <w:rPr>
          <w:rStyle w:val="Emphasis"/>
        </w:rPr>
        <w:t>The US’s refusal to recognize him is more symbolic than anything else</w:t>
      </w:r>
      <w:r w:rsidRPr="00011F31">
        <w:rPr>
          <w:sz w:val="16"/>
        </w:rPr>
        <w:t xml:space="preserve">. </w:t>
      </w:r>
      <w:r w:rsidRPr="00011F31">
        <w:rPr>
          <w:rStyle w:val="Emphasis"/>
        </w:rPr>
        <w:t>Ignoring Maduro’s win sends a signal to other Latin American countries that these elections didn’t meet minimum democratic standards</w:t>
      </w:r>
      <w:r w:rsidRPr="00011F31">
        <w:rPr>
          <w:sz w:val="16"/>
        </w:rPr>
        <w:t>.”</w:t>
      </w:r>
      <w:r w:rsidRPr="00011F31">
        <w:rPr>
          <w:sz w:val="12"/>
        </w:rPr>
        <w:t>¶</w:t>
      </w:r>
      <w:r w:rsidRPr="00011F31">
        <w:rPr>
          <w:sz w:val="16"/>
        </w:rPr>
        <w:t xml:space="preserve"> Other observers cite the socialist leader’s continued belligerence toward Washington – Maduro blames the US government’s “dark forces” for the death of Mr. Chávez and has pursued the provocative rhetoric of his predecessor – as a factor in the US’s reluctance to recognize Maduro as president.</w:t>
      </w:r>
    </w:p>
    <w:p w:rsidR="00700618" w:rsidRPr="00011F31" w:rsidRDefault="00700618" w:rsidP="00217228">
      <w:pPr>
        <w:rPr>
          <w:rStyle w:val="StyleBoldUnderline"/>
        </w:rPr>
      </w:pPr>
    </w:p>
    <w:p w:rsidR="00CE59E8" w:rsidRPr="00011F31" w:rsidRDefault="00700618" w:rsidP="00700618">
      <w:pPr>
        <w:rPr>
          <w:rStyle w:val="StyleStyleBold12pt"/>
        </w:rPr>
      </w:pPr>
      <w:r w:rsidRPr="00011F31">
        <w:rPr>
          <w:rStyle w:val="StyleStyleBold12pt"/>
        </w:rPr>
        <w:t>INSERT LINK</w:t>
      </w:r>
    </w:p>
    <w:p w:rsidR="007C43B6" w:rsidRPr="00011F31" w:rsidRDefault="007C43B6" w:rsidP="00722936">
      <w:pPr>
        <w:pStyle w:val="Heading4"/>
      </w:pPr>
      <w:r w:rsidRPr="00011F31">
        <w:t xml:space="preserve">Appeasement kills credibility – it shows countries that the US isn’t hard line </w:t>
      </w:r>
      <w:r w:rsidR="00BE697F" w:rsidRPr="00011F31">
        <w:t>- playing a weak hand doesn’t work</w:t>
      </w:r>
    </w:p>
    <w:p w:rsidR="00722936" w:rsidRPr="00011F31" w:rsidRDefault="00722936" w:rsidP="00722936">
      <w:r w:rsidRPr="00011F31">
        <w:rPr>
          <w:rStyle w:val="StyleStyleBold12pt"/>
        </w:rPr>
        <w:t>Weissberg 10</w:t>
      </w:r>
      <w:r w:rsidRPr="00011F31">
        <w:t xml:space="preserve"> - Professor of Political Science-Emeritus, University of Illinois-Urbana (Robert, “President Obama's Compulsive Appeasement Disorder”, August 27 of 2010, American Thinker, </w:t>
      </w:r>
      <w:hyperlink r:id="rId11" w:history="1">
        <w:r w:rsidRPr="00011F31">
          <w:rPr>
            <w:rStyle w:val="Hyperlink"/>
          </w:rPr>
          <w:t>http://www.americanthinker.com/2010/08/president_obamas_compulsive_ap.html</w:t>
        </w:r>
      </w:hyperlink>
      <w:r w:rsidRPr="00011F31">
        <w:t>)</w:t>
      </w:r>
    </w:p>
    <w:p w:rsidR="00CE59E8" w:rsidRPr="00011F31" w:rsidRDefault="00CE59E8" w:rsidP="00CE59E8">
      <w:pPr>
        <w:rPr>
          <w:sz w:val="16"/>
        </w:rPr>
      </w:pPr>
      <w:r w:rsidRPr="00011F31">
        <w:rPr>
          <w:sz w:val="16"/>
        </w:rPr>
        <w:t xml:space="preserve">There's a simple explanation: </w:t>
      </w:r>
      <w:r w:rsidRPr="00011F31">
        <w:rPr>
          <w:rStyle w:val="StyleBoldUnderline"/>
        </w:rPr>
        <w:t>we are no longer feared</w:t>
      </w:r>
      <w:r w:rsidRPr="00011F31">
        <w:rPr>
          <w:sz w:val="16"/>
        </w:rPr>
        <w:t xml:space="preserve">. </w:t>
      </w:r>
      <w:r w:rsidRPr="00011F31">
        <w:rPr>
          <w:rStyle w:val="StyleBoldUnderline"/>
        </w:rPr>
        <w:t xml:space="preserve">Superpowers of yesteryear, going back to the Greeks and Romans, were feared for a reason -- </w:t>
      </w:r>
      <w:r w:rsidRPr="00011F31">
        <w:rPr>
          <w:rStyle w:val="Emphasis"/>
        </w:rPr>
        <w:t>they leveled a city to make an example</w:t>
      </w:r>
      <w:r w:rsidRPr="00011F31">
        <w:rPr>
          <w:sz w:val="16"/>
        </w:rPr>
        <w:t xml:space="preserve">. Today, by contrast, </w:t>
      </w:r>
      <w:r w:rsidRPr="00011F31">
        <w:rPr>
          <w:rStyle w:val="StyleBoldUnderline"/>
        </w:rPr>
        <w:t>Uncle Sam relies on cajoling, bribery</w:t>
      </w:r>
      <w:r w:rsidRPr="00011F31">
        <w:rPr>
          <w:sz w:val="16"/>
        </w:rPr>
        <w:t xml:space="preserve"> (think North Korea), </w:t>
      </w:r>
      <w:r w:rsidRPr="00011F31">
        <w:rPr>
          <w:rStyle w:val="StyleBoldUnderline"/>
        </w:rPr>
        <w:t>entreating puny leaders of inchoate states</w:t>
      </w:r>
      <w:r w:rsidRPr="00011F31">
        <w:rPr>
          <w:sz w:val="16"/>
        </w:rPr>
        <w:t xml:space="preserve"> (special envoys to the PLO's Mahmoud Abbas) </w:t>
      </w:r>
      <w:r w:rsidRPr="00011F31">
        <w:rPr>
          <w:rStyle w:val="StyleBoldUnderline"/>
        </w:rPr>
        <w:t xml:space="preserve">and otherwise </w:t>
      </w:r>
      <w:r w:rsidRPr="00011F31">
        <w:rPr>
          <w:rStyle w:val="Emphasis"/>
        </w:rPr>
        <w:t>playing weak hands</w:t>
      </w:r>
      <w:r w:rsidRPr="00011F31">
        <w:rPr>
          <w:sz w:val="16"/>
        </w:rPr>
        <w:t>. We have gone from resolve to U.N. resolution. We've forgotten Machiavelli's sage advice: since love and fear can hardly exist together, if we must choose between them, it is far safer to be feared than loved.</w:t>
      </w:r>
      <w:r w:rsidR="007C43B6" w:rsidRPr="00011F31">
        <w:rPr>
          <w:sz w:val="12"/>
        </w:rPr>
        <w:t>¶</w:t>
      </w:r>
      <w:r w:rsidR="007C43B6" w:rsidRPr="00011F31">
        <w:rPr>
          <w:sz w:val="16"/>
        </w:rPr>
        <w:t xml:space="preserve"> </w:t>
      </w:r>
      <w:r w:rsidRPr="00011F31">
        <w:rPr>
          <w:sz w:val="16"/>
        </w:rPr>
        <w:t xml:space="preserve">Being feared does not require bombing Iran into the Stone Age, though that would certainly terrify North Korea and even slow down the Somali pirates. </w:t>
      </w:r>
      <w:r w:rsidRPr="00011F31">
        <w:rPr>
          <w:rStyle w:val="StyleBoldUnderline"/>
        </w:rPr>
        <w:t>Being feared is when your enemy believes that you are willing to use overwhelming, deadly force, and this need not require nuking anybody</w:t>
      </w:r>
      <w:r w:rsidRPr="00011F31">
        <w:rPr>
          <w:sz w:val="16"/>
        </w:rPr>
        <w:t xml:space="preserve">. </w:t>
      </w:r>
      <w:r w:rsidRPr="00011F31">
        <w:rPr>
          <w:rStyle w:val="Emphasis"/>
        </w:rPr>
        <w:t xml:space="preserve">The trick is creating a credible, threatening </w:t>
      </w:r>
      <w:r w:rsidRPr="00011F31">
        <w:rPr>
          <w:rStyle w:val="Emphasis"/>
        </w:rPr>
        <w:lastRenderedPageBreak/>
        <w:t xml:space="preserve">persona </w:t>
      </w:r>
      <w:r w:rsidRPr="00011F31">
        <w:rPr>
          <w:sz w:val="16"/>
        </w:rPr>
        <w:t xml:space="preserve">-- </w:t>
      </w:r>
      <w:r w:rsidRPr="00011F31">
        <w:rPr>
          <w:rStyle w:val="StyleBoldUnderline"/>
        </w:rPr>
        <w:t>convincing your enemy that while you may speak softly, you also carry a big stick and are willing to use it</w:t>
      </w:r>
      <w:r w:rsidRPr="00011F31">
        <w:rPr>
          <w:sz w:val="16"/>
        </w:rPr>
        <w:t>. Israel long ago learned this lesson, regardless of world outrage.</w:t>
      </w:r>
    </w:p>
    <w:p w:rsidR="00675EF2" w:rsidRPr="00011F31" w:rsidRDefault="00675EF2" w:rsidP="00675EF2">
      <w:pPr>
        <w:pStyle w:val="Heading4"/>
        <w:rPr>
          <w:rFonts w:asciiTheme="minorHAnsi" w:hAnsiTheme="minorHAnsi"/>
        </w:rPr>
      </w:pPr>
      <w:r w:rsidRPr="00011F31">
        <w:rPr>
          <w:rFonts w:asciiTheme="minorHAnsi" w:hAnsiTheme="minorHAnsi"/>
        </w:rPr>
        <w:t>Obama’s credibility is uniquely key to solve conflict</w:t>
      </w:r>
    </w:p>
    <w:p w:rsidR="00675EF2" w:rsidRPr="00011F31" w:rsidRDefault="00675EF2" w:rsidP="00675EF2">
      <w:pPr>
        <w:rPr>
          <w:rFonts w:asciiTheme="minorHAnsi" w:hAnsiTheme="minorHAnsi"/>
        </w:rPr>
      </w:pPr>
      <w:r w:rsidRPr="00011F31">
        <w:rPr>
          <w:rFonts w:asciiTheme="minorHAnsi" w:hAnsiTheme="minorHAnsi"/>
        </w:rPr>
        <w:t xml:space="preserve">Ben </w:t>
      </w:r>
      <w:r w:rsidRPr="00011F31">
        <w:rPr>
          <w:rStyle w:val="StyleStyleBold12pt"/>
          <w:rFonts w:asciiTheme="minorHAnsi" w:hAnsiTheme="minorHAnsi"/>
        </w:rPr>
        <w:t>Coes 11</w:t>
      </w:r>
      <w:r w:rsidRPr="00011F31">
        <w:rPr>
          <w:rFonts w:asciiTheme="minorHAnsi" w:hAnsiTheme="minorHAnsi"/>
        </w:rPr>
        <w:t>, a former speechwriter in the George H.W. Bush administration, managed Mitt Romney’s successful campaign for Massachusetts Governor in 2002 &amp; author, “The disease of a weak president”, The Daily Caller, http://dailycaller.com/2011/09/30/the-disease-of-a-weak-president/</w:t>
      </w:r>
    </w:p>
    <w:p w:rsidR="00675EF2" w:rsidRPr="00011F31" w:rsidRDefault="00675EF2" w:rsidP="00675EF2">
      <w:pPr>
        <w:pStyle w:val="cardtext"/>
        <w:ind w:left="0"/>
        <w:rPr>
          <w:rFonts w:asciiTheme="minorHAnsi" w:hAnsiTheme="minorHAnsi"/>
          <w:b/>
          <w:u w:val="single"/>
          <w:bdr w:val="single" w:sz="4" w:space="0" w:color="auto"/>
        </w:rPr>
      </w:pPr>
      <w:r w:rsidRPr="00011F31">
        <w:rPr>
          <w:rFonts w:asciiTheme="minorHAnsi" w:hAnsiTheme="minorHAnsi"/>
          <w:sz w:val="12"/>
        </w:rPr>
        <w:t xml:space="preserve">The disease of </w:t>
      </w:r>
      <w:r w:rsidRPr="00011F31">
        <w:rPr>
          <w:rStyle w:val="StyleBoldUnderline"/>
        </w:rPr>
        <w:t>a weak president</w:t>
      </w:r>
      <w:r w:rsidRPr="00011F31">
        <w:rPr>
          <w:rFonts w:asciiTheme="minorHAnsi" w:hAnsiTheme="minorHAnsi"/>
          <w:sz w:val="12"/>
        </w:rPr>
        <w:t xml:space="preserve"> usually begins with the Achilles’ heel all politicians are born with — the desire to be popular. It leads to pandering to different audiences, people and countries and creates a sloppy, incoherent set of policies. Ironically, it ultimately </w:t>
      </w:r>
      <w:r w:rsidRPr="00011F31">
        <w:rPr>
          <w:rStyle w:val="StyleBoldUnderline"/>
        </w:rPr>
        <w:t>results in that</w:t>
      </w:r>
      <w:r w:rsidRPr="00011F31">
        <w:rPr>
          <w:rFonts w:asciiTheme="minorHAnsi" w:hAnsiTheme="minorHAnsi"/>
          <w:sz w:val="12"/>
        </w:rPr>
        <w:t xml:space="preserve"> very </w:t>
      </w:r>
      <w:r w:rsidRPr="00011F31">
        <w:rPr>
          <w:rStyle w:val="StyleBoldUnderline"/>
        </w:rPr>
        <w:t>politician losing the trust and respect of friends and foes alike.</w:t>
      </w:r>
      <w:r w:rsidRPr="00011F31">
        <w:rPr>
          <w:rFonts w:asciiTheme="minorHAnsi" w:hAnsiTheme="minorHAnsi"/>
          <w:bCs/>
          <w:sz w:val="12"/>
          <w:u w:val="single"/>
        </w:rPr>
        <w:t xml:space="preserve">¶ </w:t>
      </w:r>
      <w:r w:rsidRPr="00011F31">
        <w:rPr>
          <w:rFonts w:asciiTheme="minorHAnsi" w:hAnsiTheme="minorHAnsi"/>
          <w:sz w:val="12"/>
          <w:szCs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w:t>
      </w:r>
      <w:r w:rsidRPr="00011F31">
        <w:rPr>
          <w:rFonts w:asciiTheme="minorHAnsi" w:hAnsiTheme="minorHAnsi"/>
          <w:sz w:val="12"/>
        </w:rPr>
        <w:t xml:space="preserve">But </w:t>
      </w:r>
      <w:r w:rsidRPr="00011F31">
        <w:rPr>
          <w:rStyle w:val="Box"/>
          <w:rFonts w:asciiTheme="minorHAnsi" w:hAnsiTheme="minorHAnsi"/>
        </w:rPr>
        <w:t>Obama’s weakness</w:t>
      </w:r>
      <w:r w:rsidRPr="00011F31">
        <w:rPr>
          <w:rStyle w:val="StyleBoldUnderline"/>
        </w:rPr>
        <w:t xml:space="preserve"> could — in other places — </w:t>
      </w:r>
      <w:r w:rsidRPr="00011F31">
        <w:rPr>
          <w:rStyle w:val="Box"/>
          <w:rFonts w:asciiTheme="minorHAnsi" w:hAnsiTheme="minorHAnsi"/>
        </w:rPr>
        <w:t>have implications far, far worse</w:t>
      </w:r>
      <w:r w:rsidRPr="00011F31">
        <w:rPr>
          <w:rStyle w:val="StyleBoldUnderline"/>
        </w:rPr>
        <w:t xml:space="preserve"> than anything that might ultimately occur in Israel.</w:t>
      </w:r>
      <w:r w:rsidRPr="00011F31">
        <w:rPr>
          <w:rFonts w:asciiTheme="minorHAnsi" w:hAnsiTheme="minorHAnsi"/>
          <w:sz w:val="12"/>
        </w:rPr>
        <w:t xml:space="preserve"> </w:t>
      </w:r>
      <w:r w:rsidRPr="00011F31">
        <w:rPr>
          <w:rStyle w:val="StyleBoldUnderline"/>
        </w:rPr>
        <w:t xml:space="preserve">The triangular plot of land that connects </w:t>
      </w:r>
      <w:r w:rsidRPr="00011F31">
        <w:rPr>
          <w:rStyle w:val="Box"/>
          <w:rFonts w:asciiTheme="minorHAnsi" w:hAnsiTheme="minorHAnsi"/>
        </w:rPr>
        <w:t>Pakistan, India and China</w:t>
      </w:r>
      <w:r w:rsidRPr="00011F31">
        <w:rPr>
          <w:rStyle w:val="StyleBoldUnderline"/>
        </w:rPr>
        <w:t xml:space="preserve"> is held together with much more fragility and is built upon a truly foreboding foundation of religious hatreds, radicalism, resource envy and nuclear weapons.</w:t>
      </w:r>
      <w:r w:rsidRPr="00011F31">
        <w:rPr>
          <w:rFonts w:asciiTheme="minorHAnsi" w:hAnsiTheme="minorHAnsi"/>
          <w:bCs/>
          <w:sz w:val="12"/>
          <w:u w:val="single"/>
        </w:rPr>
        <w:t xml:space="preserve">¶ </w:t>
      </w:r>
      <w:r w:rsidRPr="00011F31">
        <w:rPr>
          <w:rStyle w:val="StyleBoldUnderline"/>
        </w:rPr>
        <w:t xml:space="preserve">If you can only worry about preventing one foreign policy disaster, </w:t>
      </w:r>
      <w:r w:rsidRPr="00011F31">
        <w:rPr>
          <w:rStyle w:val="Box"/>
          <w:rFonts w:asciiTheme="minorHAnsi" w:hAnsiTheme="minorHAnsi"/>
        </w:rPr>
        <w:t>worry about this one.</w:t>
      </w:r>
      <w:r w:rsidRPr="00011F31">
        <w:rPr>
          <w:rFonts w:asciiTheme="minorHAnsi" w:hAnsiTheme="minorHAnsi"/>
          <w:b/>
          <w:sz w:val="12"/>
          <w:u w:val="single"/>
          <w:bdr w:val="single" w:sz="4" w:space="0" w:color="auto"/>
        </w:rPr>
        <w:t xml:space="preserve">¶ </w:t>
      </w:r>
      <w:r w:rsidRPr="00011F31">
        <w:rPr>
          <w:rFonts w:asciiTheme="minorHAnsi" w:hAnsiTheme="minorHAnsi"/>
          <w:sz w:val="12"/>
        </w:rPr>
        <w:t xml:space="preserve">Here are a few unsettling facts to think about:¶ First, </w:t>
      </w:r>
      <w:r w:rsidRPr="00011F31">
        <w:rPr>
          <w:rStyle w:val="StyleBoldUnderline"/>
        </w:rPr>
        <w:t>Pakistan and India</w:t>
      </w:r>
      <w:r w:rsidRPr="00011F31">
        <w:rPr>
          <w:rFonts w:asciiTheme="minorHAnsi" w:hAnsiTheme="minorHAnsi"/>
          <w:sz w:val="12"/>
        </w:rPr>
        <w:t xml:space="preserve"> have fought three wars since the British de-colonized and left the region in 1947. All three wars occurred before the two countries had nuclear weapons. Both countries now </w:t>
      </w:r>
      <w:r w:rsidRPr="00011F31">
        <w:rPr>
          <w:rStyle w:val="StyleBoldUnderline"/>
        </w:rPr>
        <w:t>possess hundreds of nuclear weapons, enough to wipe each other off the map many times over.</w:t>
      </w:r>
      <w:r w:rsidRPr="00011F31">
        <w:rPr>
          <w:rFonts w:asciiTheme="minorHAnsi" w:hAnsiTheme="minorHAnsi"/>
          <w:bCs/>
          <w:sz w:val="12"/>
          <w:u w:val="single"/>
        </w:rPr>
        <w:t xml:space="preserve">¶ </w:t>
      </w:r>
      <w:r w:rsidRPr="00011F31">
        <w:rPr>
          <w:rFonts w:asciiTheme="minorHAnsi" w:hAnsiTheme="minorHAnsi"/>
          <w:sz w:val="12"/>
        </w:rPr>
        <w:t xml:space="preserve">Second, </w:t>
      </w:r>
      <w:r w:rsidRPr="00011F31">
        <w:rPr>
          <w:rStyle w:val="StyleBoldUnderline"/>
        </w:rPr>
        <w:t>Pakistan is 97% Muslim. It is a question of when — not if — Pakistan elects a radical Islamist in the mold of Ayatollah Khomeini as its president</w:t>
      </w:r>
      <w:r w:rsidRPr="00011F31">
        <w:rPr>
          <w:rFonts w:asciiTheme="minorHAnsi" w:hAnsiTheme="minorHAnsi"/>
          <w:sz w:val="12"/>
        </w:rPr>
        <w:t xml:space="preserve">. Make no mistake, it will happen, and when it does </w:t>
      </w:r>
      <w:r w:rsidRPr="00011F31">
        <w:rPr>
          <w:rStyle w:val="StyleBoldUnderline"/>
        </w:rPr>
        <w:t>the world will have a far greater concern than</w:t>
      </w:r>
      <w:r w:rsidRPr="00011F31">
        <w:rPr>
          <w:rFonts w:asciiTheme="minorHAnsi" w:hAnsiTheme="minorHAnsi"/>
          <w:sz w:val="12"/>
        </w:rPr>
        <w:t xml:space="preserve"> Ali Khamenei or Mahmoud </w:t>
      </w:r>
      <w:r w:rsidRPr="00011F31">
        <w:rPr>
          <w:rStyle w:val="StyleBoldUnderline"/>
        </w:rPr>
        <w:t>Ahmadinejad and a single nuclear device.</w:t>
      </w:r>
      <w:r w:rsidRPr="00011F31">
        <w:rPr>
          <w:rStyle w:val="StyleBoldUnderline"/>
          <w:rFonts w:asciiTheme="minorHAnsi" w:hAnsiTheme="minorHAnsi"/>
          <w:sz w:val="12"/>
        </w:rPr>
        <w:t xml:space="preserve">¶ </w:t>
      </w:r>
      <w:r w:rsidRPr="00011F31">
        <w:rPr>
          <w:rFonts w:asciiTheme="minorHAnsi" w:hAnsiTheme="minorHAnsi"/>
          <w:sz w:val="12"/>
        </w:rPr>
        <w:t xml:space="preserve">Third, </w:t>
      </w:r>
      <w:r w:rsidRPr="00011F31">
        <w:rPr>
          <w:rStyle w:val="StyleBoldUnderline"/>
        </w:rPr>
        <w:t>China sits at the northern border of both India and Pakistan</w:t>
      </w:r>
      <w:r w:rsidRPr="00011F31">
        <w:rPr>
          <w:rFonts w:asciiTheme="minorHAnsi" w:hAnsiTheme="minorHAnsi"/>
          <w:sz w:val="12"/>
        </w:rPr>
        <w:t xml:space="preserve">. </w:t>
      </w:r>
      <w:r w:rsidRPr="00011F31">
        <w:rPr>
          <w:rStyle w:val="StyleBoldUnderline"/>
        </w:rPr>
        <w:t>China is strategically aligned with Pakistan.</w:t>
      </w:r>
      <w:r w:rsidRPr="00011F31">
        <w:rPr>
          <w:rFonts w:asciiTheme="minorHAnsi" w:hAnsiTheme="minorHAnsi"/>
          <w:sz w:val="12"/>
        </w:rPr>
        <w:t xml:space="preserve"> </w:t>
      </w:r>
      <w:r w:rsidRPr="00011F31">
        <w:rPr>
          <w:rStyle w:val="StyleBoldUnderline"/>
        </w:rPr>
        <w:t>Most concerning, China covets India’s natural resources</w:t>
      </w:r>
      <w:r w:rsidRPr="00011F31">
        <w:rPr>
          <w:rFonts w:asciiTheme="minorHAnsi" w:hAnsiTheme="minorHAnsi"/>
          <w:sz w:val="12"/>
        </w:rPr>
        <w:t xml:space="preserve">. Over the years, </w:t>
      </w:r>
      <w:r w:rsidRPr="00011F31">
        <w:rPr>
          <w:rStyle w:val="StyleBoldUnderline"/>
        </w:rPr>
        <w:t>it has slowly inched its way into the northern tier of India-controlled Kashmir</w:t>
      </w:r>
      <w:r w:rsidRPr="00011F31">
        <w:rPr>
          <w:rFonts w:asciiTheme="minorHAnsi" w:hAnsiTheme="minorHAnsi"/>
          <w:sz w:val="12"/>
        </w:rPr>
        <w:t xml:space="preserve"> Territory, </w:t>
      </w:r>
      <w:r w:rsidRPr="00011F31">
        <w:rPr>
          <w:rStyle w:val="Emphasis"/>
          <w:rFonts w:asciiTheme="minorHAnsi" w:hAnsiTheme="minorHAnsi"/>
        </w:rPr>
        <w:t>appropriating land and resources</w:t>
      </w:r>
      <w:r w:rsidRPr="00011F31">
        <w:rPr>
          <w:rFonts w:asciiTheme="minorHAnsi" w:hAnsiTheme="minorHAnsi"/>
          <w:sz w:val="12"/>
        </w:rPr>
        <w:t xml:space="preserve"> </w:t>
      </w:r>
      <w:r w:rsidRPr="00011F31">
        <w:rPr>
          <w:rStyle w:val="StyleBoldUnderline"/>
        </w:rPr>
        <w:t>and drawing little notice from the outside world</w:t>
      </w:r>
      <w:r w:rsidRPr="00011F31">
        <w:rPr>
          <w:rFonts w:asciiTheme="minorHAnsi" w:hAnsiTheme="minorHAnsi"/>
          <w:sz w:val="12"/>
        </w:rPr>
        <w:t xml:space="preserve">.¶ In my book, Coup D’Etat, I consider this tinderbox of colliding forces in Pakistan, India and China as a thriller writer. But thriller writers have the luxury of solving problems by </w:t>
      </w:r>
      <w:r w:rsidRPr="00011F31">
        <w:rPr>
          <w:rStyle w:val="StyleBoldUnderline"/>
        </w:rPr>
        <w:t>imagining solutions</w:t>
      </w:r>
      <w:r w:rsidRPr="00011F31">
        <w:rPr>
          <w:rFonts w:asciiTheme="minorHAnsi" w:hAnsiTheme="minorHAnsi"/>
          <w:sz w:val="12"/>
        </w:rPr>
        <w:t xml:space="preserve"> on the page. In my book, </w:t>
      </w:r>
      <w:r w:rsidRPr="00011F31">
        <w:rPr>
          <w:rStyle w:val="StyleBoldUnderline"/>
        </w:rPr>
        <w:t xml:space="preserve">when Pakistan elects a radical Islamist who then starts a war with India and </w:t>
      </w:r>
      <w:r w:rsidRPr="00011F31">
        <w:rPr>
          <w:rStyle w:val="Box"/>
          <w:rFonts w:asciiTheme="minorHAnsi" w:hAnsiTheme="minorHAnsi"/>
        </w:rPr>
        <w:t>introduces nuclear weapons</w:t>
      </w:r>
      <w:r w:rsidRPr="00011F31">
        <w:rPr>
          <w:rStyle w:val="StyleBoldUnderline"/>
        </w:rPr>
        <w:t xml:space="preserve"> to the theater, America steps in and removes the Pakistani leader through a coup d’état.</w:t>
      </w:r>
      <w:r w:rsidRPr="00011F31">
        <w:rPr>
          <w:rStyle w:val="StyleBoldUnderline"/>
          <w:rFonts w:asciiTheme="minorHAnsi" w:hAnsiTheme="minorHAnsi"/>
          <w:sz w:val="12"/>
        </w:rPr>
        <w:t xml:space="preserve">¶ </w:t>
      </w:r>
      <w:r w:rsidRPr="00011F31">
        <w:rPr>
          <w:rStyle w:val="Emphasis"/>
          <w:rFonts w:asciiTheme="minorHAnsi" w:hAnsiTheme="minorHAnsi"/>
        </w:rPr>
        <w:t>I wish it was that simple.</w:t>
      </w:r>
      <w:r w:rsidRPr="00011F31">
        <w:rPr>
          <w:rStyle w:val="Emphasis"/>
          <w:rFonts w:asciiTheme="minorHAnsi" w:hAnsiTheme="minorHAnsi"/>
          <w:sz w:val="12"/>
        </w:rPr>
        <w:t xml:space="preserve">¶ </w:t>
      </w:r>
      <w:r w:rsidRPr="00011F31">
        <w:rPr>
          <w:rFonts w:asciiTheme="minorHAnsi" w:hAnsiTheme="minorHAnsi"/>
          <w:sz w:val="12"/>
        </w:rPr>
        <w:t xml:space="preserve">The more complicated and difficult truth is that we, as Americans, must take sides. We must be willing to be unpopular in certain places. Most important, </w:t>
      </w:r>
      <w:r w:rsidRPr="00011F31">
        <w:rPr>
          <w:rStyle w:val="StyleBoldUnderline"/>
        </w:rPr>
        <w:t xml:space="preserve">we must be </w:t>
      </w:r>
      <w:r w:rsidRPr="00011F31">
        <w:rPr>
          <w:rStyle w:val="Box"/>
          <w:rFonts w:asciiTheme="minorHAnsi" w:hAnsiTheme="minorHAnsi"/>
        </w:rPr>
        <w:t>ready and willing to threaten our military might on behalf of our allies</w:t>
      </w:r>
      <w:r w:rsidRPr="00011F31">
        <w:rPr>
          <w:rStyle w:val="StyleBoldUnderline"/>
        </w:rPr>
        <w:t>. And our allies are Israel and India.</w:t>
      </w:r>
      <w:r w:rsidRPr="00011F31">
        <w:rPr>
          <w:rFonts w:asciiTheme="minorHAnsi" w:hAnsiTheme="minorHAnsi"/>
          <w:bCs/>
          <w:sz w:val="12"/>
          <w:u w:val="single"/>
        </w:rPr>
        <w:t xml:space="preserve">¶ </w:t>
      </w:r>
      <w:r w:rsidRPr="00011F31">
        <w:rPr>
          <w:rStyle w:val="StyleBoldUnderline"/>
        </w:rPr>
        <w:t xml:space="preserve">There are </w:t>
      </w:r>
      <w:r w:rsidRPr="00011F31">
        <w:rPr>
          <w:rStyle w:val="Box"/>
          <w:rFonts w:asciiTheme="minorHAnsi" w:hAnsiTheme="minorHAnsi"/>
        </w:rPr>
        <w:t>many threats out there</w:t>
      </w:r>
      <w:r w:rsidRPr="00011F31">
        <w:rPr>
          <w:rStyle w:val="StyleBoldUnderline"/>
        </w:rPr>
        <w:t xml:space="preserve"> — </w:t>
      </w:r>
      <w:r w:rsidRPr="00011F31">
        <w:rPr>
          <w:rStyle w:val="Box"/>
          <w:rFonts w:asciiTheme="minorHAnsi" w:hAnsiTheme="minorHAnsi"/>
        </w:rPr>
        <w:t>Islamic radicalism, Chinese technology espionage, global debt</w:t>
      </w:r>
      <w:r w:rsidRPr="00011F31">
        <w:rPr>
          <w:rStyle w:val="StyleBoldUnderline"/>
        </w:rPr>
        <w:t xml:space="preserve"> and half a dozen other things that smarter people than me are no doubt worrying about. But</w:t>
      </w:r>
      <w:r w:rsidRPr="00011F31">
        <w:rPr>
          <w:rFonts w:asciiTheme="minorHAnsi" w:hAnsiTheme="minorHAnsi"/>
          <w:sz w:val="12"/>
        </w:rPr>
        <w:t xml:space="preserve"> the single greatest threat to America is none of these. </w:t>
      </w:r>
      <w:r w:rsidRPr="00011F31">
        <w:rPr>
          <w:rStyle w:val="Box"/>
          <w:rFonts w:asciiTheme="minorHAnsi" w:hAnsiTheme="minorHAnsi"/>
        </w:rPr>
        <w:t>The single greatest threat facing America and our allies is a weak U.S. president</w:t>
      </w:r>
      <w:r w:rsidRPr="00011F31">
        <w:rPr>
          <w:rStyle w:val="StyleBoldUnderline"/>
        </w:rPr>
        <w:t>.</w:t>
      </w:r>
      <w:r w:rsidRPr="00011F31">
        <w:rPr>
          <w:rFonts w:asciiTheme="minorHAnsi" w:hAnsiTheme="minorHAnsi"/>
          <w:sz w:val="12"/>
        </w:rPr>
        <w:t xml:space="preserve"> It doesn’t have to be this way. President </w:t>
      </w:r>
      <w:r w:rsidRPr="00011F31">
        <w:rPr>
          <w:rStyle w:val="StyleBoldUnderline"/>
        </w:rPr>
        <w:t xml:space="preserve">Obama could — if he chose — </w:t>
      </w:r>
      <w:r w:rsidRPr="00011F31">
        <w:rPr>
          <w:rStyle w:val="Box"/>
          <w:rFonts w:asciiTheme="minorHAnsi" w:hAnsiTheme="minorHAnsi"/>
        </w:rPr>
        <w:t>develop a backbone and lead.</w:t>
      </w:r>
      <w:r w:rsidRPr="00011F31">
        <w:rPr>
          <w:rFonts w:asciiTheme="minorHAnsi" w:hAnsiTheme="minorHAnsi"/>
          <w:sz w:val="12"/>
        </w:rPr>
        <w:t xml:space="preserve"> Alternatively, America could elect a new president. It has to be one or the other. </w:t>
      </w:r>
      <w:r w:rsidRPr="00011F31">
        <w:rPr>
          <w:rStyle w:val="Box"/>
          <w:rFonts w:asciiTheme="minorHAnsi" w:hAnsiTheme="minorHAnsi"/>
        </w:rPr>
        <w:t>The status quo is simply not an option.</w:t>
      </w:r>
    </w:p>
    <w:p w:rsidR="00675EF2" w:rsidRPr="00011F31" w:rsidRDefault="00675EF2" w:rsidP="00675EF2">
      <w:pPr>
        <w:rPr>
          <w:rFonts w:asciiTheme="minorHAnsi" w:hAnsiTheme="minorHAnsi"/>
        </w:rPr>
      </w:pPr>
    </w:p>
    <w:p w:rsidR="00675EF2" w:rsidRPr="00011F31" w:rsidRDefault="00675EF2" w:rsidP="00675EF2">
      <w:pPr>
        <w:pStyle w:val="Heading4"/>
        <w:rPr>
          <w:rFonts w:asciiTheme="minorHAnsi" w:hAnsiTheme="minorHAnsi"/>
        </w:rPr>
      </w:pPr>
      <w:r w:rsidRPr="00011F31">
        <w:rPr>
          <w:rFonts w:asciiTheme="minorHAnsi" w:hAnsiTheme="minorHAnsi"/>
        </w:rPr>
        <w:t>Iran prolif causes nuclear war</w:t>
      </w:r>
    </w:p>
    <w:p w:rsidR="00675EF2" w:rsidRPr="00011F31" w:rsidRDefault="00675EF2" w:rsidP="00675EF2">
      <w:pPr>
        <w:rPr>
          <w:rFonts w:asciiTheme="minorHAnsi" w:hAnsiTheme="minorHAnsi"/>
        </w:rPr>
      </w:pPr>
      <w:r w:rsidRPr="00011F31">
        <w:rPr>
          <w:rFonts w:asciiTheme="minorHAnsi" w:hAnsiTheme="minorHAnsi"/>
        </w:rPr>
        <w:t xml:space="preserve">Jeffrey </w:t>
      </w:r>
      <w:r w:rsidRPr="00011F31">
        <w:rPr>
          <w:rStyle w:val="StyleStyleBold12pt"/>
          <w:rFonts w:asciiTheme="minorHAnsi" w:hAnsiTheme="minorHAnsi"/>
        </w:rPr>
        <w:t>Goldberg 12</w:t>
      </w:r>
      <w:r w:rsidRPr="00011F31">
        <w:rPr>
          <w:rFonts w:asciiTheme="minorHAnsi" w:hAnsiTheme="minorHAnsi"/>
        </w:rPr>
        <w:t>, Bloomberg View columnist and a national correspondent for the Atlantic, January 23, 2012, “How Iran Could Trigger Accidental Armageddon,” online: http://www.bloomberg.com/news/2012-01-24/how-iran-may-trigger-accidental-armageddon-commentary-by-jeffrey-goldberg.html</w:t>
      </w:r>
    </w:p>
    <w:p w:rsidR="00942640" w:rsidRPr="00011F31" w:rsidRDefault="00675EF2" w:rsidP="00FA5B39">
      <w:pPr>
        <w:pStyle w:val="cardtext"/>
        <w:ind w:left="0"/>
        <w:rPr>
          <w:rFonts w:asciiTheme="minorHAnsi" w:hAnsiTheme="minorHAnsi"/>
          <w:sz w:val="14"/>
        </w:rPr>
      </w:pPr>
      <w:r w:rsidRPr="00011F31">
        <w:rPr>
          <w:rFonts w:asciiTheme="minorHAnsi" w:hAnsiTheme="minorHAnsi"/>
          <w:sz w:val="14"/>
        </w:rPr>
        <w:t xml:space="preserve">The </w:t>
      </w:r>
      <w:r w:rsidRPr="00011F31">
        <w:rPr>
          <w:rStyle w:val="StyleBoldUnderline"/>
        </w:rPr>
        <w:t>experts</w:t>
      </w:r>
      <w:r w:rsidRPr="00011F31">
        <w:rPr>
          <w:rFonts w:asciiTheme="minorHAnsi" w:hAnsiTheme="minorHAnsi"/>
          <w:sz w:val="14"/>
        </w:rPr>
        <w:t xml:space="preserve"> who study this depressing issue seem to </w:t>
      </w:r>
      <w:r w:rsidRPr="00011F31">
        <w:rPr>
          <w:rStyle w:val="StyleBoldUnderline"/>
        </w:rPr>
        <w:t>agree</w:t>
      </w:r>
      <w:r w:rsidRPr="00011F31">
        <w:rPr>
          <w:rFonts w:asciiTheme="minorHAnsi" w:hAnsiTheme="minorHAnsi"/>
          <w:sz w:val="14"/>
        </w:rPr>
        <w:t xml:space="preserve"> that </w:t>
      </w:r>
      <w:r w:rsidRPr="00011F31">
        <w:rPr>
          <w:rStyle w:val="StyleBoldUnderline"/>
        </w:rPr>
        <w:t>a Middle East in which Iran has</w:t>
      </w:r>
      <w:r w:rsidRPr="00011F31">
        <w:rPr>
          <w:rFonts w:asciiTheme="minorHAnsi" w:hAnsiTheme="minorHAnsi"/>
          <w:sz w:val="14"/>
        </w:rPr>
        <w:t xml:space="preserve"> four or five </w:t>
      </w:r>
      <w:r w:rsidRPr="00011F31">
        <w:rPr>
          <w:rStyle w:val="StyleBoldUnderline"/>
        </w:rPr>
        <w:t>nuclear weapons would be</w:t>
      </w:r>
      <w:r w:rsidRPr="00011F31">
        <w:rPr>
          <w:rFonts w:asciiTheme="minorHAnsi" w:hAnsiTheme="minorHAnsi"/>
          <w:sz w:val="14"/>
        </w:rPr>
        <w:t xml:space="preserve"> </w:t>
      </w:r>
      <w:r w:rsidRPr="00011F31">
        <w:rPr>
          <w:rStyle w:val="StyleBoldUnderline"/>
        </w:rPr>
        <w:t>dangerously unstable</w:t>
      </w:r>
      <w:r w:rsidRPr="00011F31">
        <w:rPr>
          <w:rFonts w:asciiTheme="minorHAnsi" w:hAnsiTheme="minorHAnsi"/>
          <w:sz w:val="14"/>
        </w:rPr>
        <w:t xml:space="preserve"> </w:t>
      </w:r>
      <w:r w:rsidRPr="00011F31">
        <w:rPr>
          <w:rStyle w:val="StyleBoldUnderline"/>
        </w:rPr>
        <w:t>and prone to</w:t>
      </w:r>
      <w:r w:rsidRPr="00011F31">
        <w:rPr>
          <w:rFonts w:asciiTheme="minorHAnsi" w:hAnsiTheme="minorHAnsi"/>
          <w:sz w:val="14"/>
        </w:rPr>
        <w:t xml:space="preserve"> </w:t>
      </w:r>
      <w:r w:rsidRPr="00011F31">
        <w:rPr>
          <w:rStyle w:val="Box"/>
          <w:rFonts w:asciiTheme="minorHAnsi" w:hAnsiTheme="minorHAnsi"/>
        </w:rPr>
        <w:t>warp-speed escalation</w:t>
      </w:r>
      <w:r w:rsidRPr="00011F31">
        <w:rPr>
          <w:rFonts w:asciiTheme="minorHAnsi" w:hAnsiTheme="minorHAnsi"/>
          <w:sz w:val="14"/>
        </w:rPr>
        <w:t>.</w:t>
      </w:r>
      <w:r w:rsidRPr="00011F31">
        <w:rPr>
          <w:rFonts w:asciiTheme="minorHAnsi" w:hAnsiTheme="minorHAnsi"/>
          <w:sz w:val="12"/>
        </w:rPr>
        <w:t xml:space="preserve">¶ </w:t>
      </w:r>
      <w:r w:rsidRPr="00011F31">
        <w:rPr>
          <w:rFonts w:asciiTheme="minorHAnsi" w:hAnsiTheme="minorHAnsi"/>
          <w:sz w:val="14"/>
        </w:rPr>
        <w:t xml:space="preserve">Here’s one possible scenario for the not-so-distant future: Hezbollah, Iran’s Lebanese proxy, launches a cross-border attack into Israel, or kills a sizable number of Israeli civilians with </w:t>
      </w:r>
      <w:r w:rsidRPr="00011F31">
        <w:rPr>
          <w:rFonts w:asciiTheme="minorHAnsi" w:hAnsiTheme="minorHAnsi"/>
          <w:sz w:val="14"/>
        </w:rPr>
        <w:lastRenderedPageBreak/>
        <w:t>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r w:rsidRPr="00011F31">
        <w:rPr>
          <w:rFonts w:asciiTheme="minorHAnsi" w:hAnsiTheme="minorHAnsi"/>
          <w:sz w:val="12"/>
        </w:rPr>
        <w:t xml:space="preserve">¶ </w:t>
      </w:r>
      <w:r w:rsidRPr="00011F31">
        <w:rPr>
          <w:rFonts w:asciiTheme="minorHAnsi" w:hAnsiTheme="minorHAnsi"/>
          <w:sz w:val="14"/>
        </w:rPr>
        <w:t>Dennis Ross, who until recently served as President Barack Obama’s Iran point man on the National Security Council, notes Hezbollah’s political importance to Tehran. “The only place to which the Iranian government successfully exported the revolution is to Hezbollah in Lebanon,” Ross told me. “If it looks as if the Israelis are going to destroy Hezbollah, you can see Iran threatening Israel, and they begin to change the readiness of their forces. This could set in motion a chain of events that would be like ‘Guns of August’ on steroids.”</w:t>
      </w:r>
      <w:r w:rsidRPr="00011F31">
        <w:rPr>
          <w:rFonts w:asciiTheme="minorHAnsi" w:hAnsiTheme="minorHAnsi"/>
          <w:sz w:val="12"/>
        </w:rPr>
        <w:t xml:space="preserve">¶ </w:t>
      </w:r>
      <w:r w:rsidRPr="00011F31">
        <w:rPr>
          <w:rFonts w:asciiTheme="minorHAnsi" w:hAnsiTheme="minorHAnsi"/>
          <w:sz w:val="14"/>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r w:rsidRPr="00011F31">
        <w:rPr>
          <w:rFonts w:asciiTheme="minorHAnsi" w:hAnsiTheme="minorHAnsi"/>
          <w:sz w:val="12"/>
        </w:rPr>
        <w:t xml:space="preserve">¶ </w:t>
      </w:r>
      <w:r w:rsidRPr="00011F31">
        <w:rPr>
          <w:rFonts w:asciiTheme="minorHAnsi" w:hAnsiTheme="minorHAnsi"/>
          <w:sz w:val="14"/>
        </w:rPr>
        <w:t xml:space="preserve">Bruce </w:t>
      </w:r>
      <w:r w:rsidRPr="00011F31">
        <w:rPr>
          <w:rStyle w:val="StyleBoldUnderline"/>
        </w:rPr>
        <w:t>Blair</w:t>
      </w:r>
      <w:r w:rsidRPr="00011F31">
        <w:rPr>
          <w:rFonts w:asciiTheme="minorHAnsi" w:hAnsiTheme="minorHAnsi"/>
          <w:sz w:val="14"/>
        </w:rPr>
        <w:t xml:space="preserve">, the co-founder of the nuclear disarmament group Global Zero and </w:t>
      </w:r>
      <w:r w:rsidRPr="00011F31">
        <w:rPr>
          <w:rStyle w:val="StyleBoldUnderline"/>
        </w:rPr>
        <w:t>an expert on nuclear strategy,</w:t>
      </w:r>
      <w:r w:rsidRPr="00011F31">
        <w:rPr>
          <w:rFonts w:asciiTheme="minorHAnsi" w:hAnsiTheme="minorHAnsi"/>
          <w:sz w:val="14"/>
        </w:rPr>
        <w:t xml:space="preserve"> </w:t>
      </w:r>
      <w:r w:rsidRPr="00011F31">
        <w:rPr>
          <w:rStyle w:val="StyleBoldUnderline"/>
        </w:rPr>
        <w:t>told me</w:t>
      </w:r>
      <w:r w:rsidRPr="00011F31">
        <w:rPr>
          <w:rFonts w:asciiTheme="minorHAnsi" w:hAnsiTheme="minorHAnsi"/>
          <w:sz w:val="14"/>
        </w:rPr>
        <w:t xml:space="preserve"> that </w:t>
      </w:r>
      <w:r w:rsidRPr="00011F31">
        <w:rPr>
          <w:rStyle w:val="StyleBoldUnderline"/>
        </w:rPr>
        <w:t>in a sudden crisis</w:t>
      </w:r>
      <w:r w:rsidRPr="00011F31">
        <w:rPr>
          <w:rFonts w:asciiTheme="minorHAnsi" w:hAnsiTheme="minorHAnsi"/>
          <w:sz w:val="14"/>
        </w:rPr>
        <w:t xml:space="preserve"> </w:t>
      </w:r>
      <w:r w:rsidRPr="00011F31">
        <w:rPr>
          <w:rStyle w:val="StyleBoldUnderline"/>
        </w:rPr>
        <w:t>Iran and Israel might</w:t>
      </w:r>
      <w:r w:rsidRPr="00011F31">
        <w:rPr>
          <w:rFonts w:asciiTheme="minorHAnsi" w:hAnsiTheme="minorHAnsi"/>
          <w:sz w:val="14"/>
        </w:rPr>
        <w:t xml:space="preserve"> each </w:t>
      </w:r>
      <w:r w:rsidRPr="00011F31">
        <w:rPr>
          <w:rStyle w:val="StyleBoldUnderline"/>
        </w:rPr>
        <w:t>abandon traditional peacetime safeguards</w:t>
      </w:r>
      <w:r w:rsidRPr="00011F31">
        <w:rPr>
          <w:rFonts w:asciiTheme="minorHAnsi" w:hAnsiTheme="minorHAnsi"/>
          <w:sz w:val="14"/>
        </w:rPr>
        <w:t xml:space="preserve">, </w:t>
      </w:r>
      <w:r w:rsidRPr="00011F31">
        <w:rPr>
          <w:rStyle w:val="StyleBoldUnderline"/>
        </w:rPr>
        <w:t>making an accidental exchange more likely</w:t>
      </w:r>
      <w:r w:rsidRPr="00011F31">
        <w:rPr>
          <w:rFonts w:asciiTheme="minorHAnsi" w:hAnsiTheme="minorHAnsi"/>
          <w:sz w:val="14"/>
        </w:rPr>
        <w:t>.</w:t>
      </w:r>
      <w:r w:rsidRPr="00011F31">
        <w:rPr>
          <w:rFonts w:asciiTheme="minorHAnsi" w:hAnsiTheme="minorHAnsi"/>
          <w:sz w:val="12"/>
        </w:rPr>
        <w:t xml:space="preserve">¶ </w:t>
      </w:r>
      <w:r w:rsidRPr="00011F31">
        <w:rPr>
          <w:rFonts w:asciiTheme="minorHAnsi" w:hAnsiTheme="minorHAnsi"/>
          <w:sz w:val="14"/>
        </w:rPr>
        <w:t>“</w:t>
      </w:r>
      <w:r w:rsidRPr="00011F31">
        <w:rPr>
          <w:rStyle w:val="StyleBoldUnderline"/>
        </w:rPr>
        <w:t>A confrontation</w:t>
      </w:r>
      <w:r w:rsidRPr="00011F31">
        <w:rPr>
          <w:rFonts w:asciiTheme="minorHAnsi" w:hAnsiTheme="minorHAnsi"/>
          <w:sz w:val="14"/>
        </w:rPr>
        <w:t xml:space="preserve"> that brings the two nuclear-armed states to a boiling point </w:t>
      </w:r>
      <w:r w:rsidRPr="00011F31">
        <w:rPr>
          <w:rStyle w:val="StyleBoldUnderline"/>
        </w:rPr>
        <w:t>would</w:t>
      </w:r>
      <w:r w:rsidRPr="00011F31">
        <w:rPr>
          <w:rFonts w:asciiTheme="minorHAnsi" w:hAnsiTheme="minorHAnsi"/>
          <w:sz w:val="14"/>
        </w:rPr>
        <w:t xml:space="preserve"> likely </w:t>
      </w:r>
      <w:r w:rsidRPr="00011F31">
        <w:rPr>
          <w:rStyle w:val="StyleBoldUnderline"/>
        </w:rPr>
        <w:t>lead them to raise the launch- readiness of their forces</w:t>
      </w:r>
      <w:r w:rsidRPr="00011F31">
        <w:rPr>
          <w:rFonts w:asciiTheme="minorHAnsi" w:hAnsiTheme="minorHAnsi"/>
          <w:sz w:val="14"/>
        </w:rPr>
        <w:t xml:space="preserve"> -- mating warheads to delivery vehicles and preparing to fire on short notice,” he said. “</w:t>
      </w:r>
      <w:r w:rsidRPr="00011F31">
        <w:rPr>
          <w:rStyle w:val="StyleBoldUnderline"/>
        </w:rPr>
        <w:t>Missiles</w:t>
      </w:r>
      <w:r w:rsidRPr="00011F31">
        <w:rPr>
          <w:rFonts w:asciiTheme="minorHAnsi" w:hAnsiTheme="minorHAnsi"/>
          <w:sz w:val="14"/>
        </w:rPr>
        <w:t xml:space="preserve"> put </w:t>
      </w:r>
      <w:r w:rsidRPr="00011F31">
        <w:rPr>
          <w:rStyle w:val="StyleBoldUnderline"/>
        </w:rPr>
        <w:t>on hair-trigger alert</w:t>
      </w:r>
      <w:r w:rsidRPr="00011F31">
        <w:rPr>
          <w:rFonts w:asciiTheme="minorHAnsi" w:hAnsiTheme="minorHAnsi"/>
          <w:sz w:val="14"/>
        </w:rPr>
        <w:t xml:space="preserve"> also obviously </w:t>
      </w:r>
      <w:r w:rsidRPr="00011F31">
        <w:rPr>
          <w:rStyle w:val="StyleBoldUnderline"/>
        </w:rPr>
        <w:t>increase the danger of</w:t>
      </w:r>
      <w:r w:rsidRPr="00011F31">
        <w:rPr>
          <w:rFonts w:asciiTheme="minorHAnsi" w:hAnsiTheme="minorHAnsi"/>
          <w:sz w:val="14"/>
        </w:rPr>
        <w:t xml:space="preserve"> their </w:t>
      </w:r>
      <w:r w:rsidRPr="00011F31">
        <w:rPr>
          <w:rStyle w:val="StyleBoldUnderline"/>
        </w:rPr>
        <w:t>launch</w:t>
      </w:r>
      <w:r w:rsidRPr="00011F31">
        <w:rPr>
          <w:rFonts w:asciiTheme="minorHAnsi" w:hAnsiTheme="minorHAnsi"/>
          <w:sz w:val="14"/>
        </w:rPr>
        <w:t xml:space="preserve"> and release </w:t>
      </w:r>
      <w:r w:rsidRPr="00011F31">
        <w:rPr>
          <w:rStyle w:val="StyleBoldUnderline"/>
        </w:rPr>
        <w:t>on false warning</w:t>
      </w:r>
      <w:r w:rsidRPr="00011F31">
        <w:rPr>
          <w:rFonts w:asciiTheme="minorHAnsi" w:hAnsiTheme="minorHAnsi"/>
          <w:sz w:val="14"/>
        </w:rPr>
        <w:t xml:space="preserve"> of attack -- false indications that the other side has initiated an attack.”</w:t>
      </w:r>
      <w:r w:rsidRPr="00011F31">
        <w:rPr>
          <w:rFonts w:asciiTheme="minorHAnsi" w:hAnsiTheme="minorHAnsi"/>
          <w:sz w:val="12"/>
        </w:rPr>
        <w:t xml:space="preserve">¶ </w:t>
      </w:r>
      <w:r w:rsidRPr="00011F31">
        <w:rPr>
          <w:rStyle w:val="StyleBoldUnderline"/>
        </w:rPr>
        <w:t>Then comes the problem of misinterpreted data</w:t>
      </w:r>
      <w:r w:rsidRPr="00011F31">
        <w:rPr>
          <w:rFonts w:asciiTheme="minorHAnsi" w:hAnsiTheme="minorHAnsi"/>
          <w:sz w:val="14"/>
        </w:rPr>
        <w:t>, Blair said. “Intelligence failures in the midst of a nuclear crisis could readily lead to a false impression that the other side has decided to attack, and induce the other side to launch a preemptive strike.”</w:t>
      </w:r>
      <w:r w:rsidRPr="00011F31">
        <w:rPr>
          <w:rFonts w:asciiTheme="minorHAnsi" w:hAnsiTheme="minorHAnsi"/>
          <w:sz w:val="12"/>
        </w:rPr>
        <w:t xml:space="preserve">¶ </w:t>
      </w:r>
      <w:r w:rsidRPr="00011F31">
        <w:rPr>
          <w:rFonts w:asciiTheme="minorHAnsi" w:hAnsiTheme="minorHAnsi"/>
          <w:sz w:val="14"/>
        </w:rPr>
        <w:t>‘Cognitive Bias’</w:t>
      </w:r>
      <w:r w:rsidRPr="00011F31">
        <w:rPr>
          <w:rFonts w:asciiTheme="minorHAnsi" w:hAnsiTheme="minorHAnsi"/>
          <w:sz w:val="12"/>
        </w:rPr>
        <w:t xml:space="preserve">¶ </w:t>
      </w:r>
      <w:r w:rsidRPr="00011F31">
        <w:rPr>
          <w:rFonts w:asciiTheme="minorHAnsi" w:hAnsiTheme="minorHAnsi"/>
          <w:sz w:val="14"/>
        </w:rPr>
        <w:t xml:space="preserve">Blair notes that </w:t>
      </w:r>
      <w:r w:rsidRPr="00011F31">
        <w:rPr>
          <w:rStyle w:val="StyleBoldUnderline"/>
        </w:rPr>
        <w:t>in a crisis it isn’t irrational to expect an attack,</w:t>
      </w:r>
      <w:r w:rsidRPr="00011F31">
        <w:rPr>
          <w:rFonts w:asciiTheme="minorHAnsi" w:hAnsiTheme="minorHAnsi"/>
          <w:sz w:val="14"/>
        </w:rPr>
        <w:t xml:space="preserve"> and </w:t>
      </w:r>
      <w:r w:rsidRPr="00011F31">
        <w:rPr>
          <w:rStyle w:val="StyleBoldUnderline"/>
        </w:rPr>
        <w:t>this</w:t>
      </w:r>
      <w:r w:rsidRPr="00011F31">
        <w:rPr>
          <w:rFonts w:asciiTheme="minorHAnsi" w:hAnsiTheme="minorHAnsi"/>
          <w:sz w:val="14"/>
        </w:rPr>
        <w:t xml:space="preserve"> expectation </w:t>
      </w:r>
      <w:r w:rsidRPr="00011F31">
        <w:rPr>
          <w:rStyle w:val="StyleBoldUnderline"/>
        </w:rPr>
        <w:t>makes it more likely</w:t>
      </w:r>
      <w:r w:rsidRPr="00011F31">
        <w:rPr>
          <w:rFonts w:asciiTheme="minorHAnsi" w:hAnsiTheme="minorHAnsi"/>
          <w:sz w:val="14"/>
        </w:rPr>
        <w:t xml:space="preserve"> that </w:t>
      </w:r>
      <w:r w:rsidRPr="00011F31">
        <w:rPr>
          <w:rStyle w:val="StyleBoldUnderline"/>
        </w:rPr>
        <w:t>a leader will</w:t>
      </w:r>
      <w:r w:rsidRPr="00011F31">
        <w:rPr>
          <w:rFonts w:asciiTheme="minorHAnsi" w:hAnsiTheme="minorHAnsi"/>
          <w:sz w:val="14"/>
        </w:rPr>
        <w:t xml:space="preserve"> </w:t>
      </w:r>
      <w:r w:rsidRPr="00011F31">
        <w:rPr>
          <w:rStyle w:val="StyleBoldUnderline"/>
        </w:rPr>
        <w:t>read the worst</w:t>
      </w:r>
      <w:r w:rsidRPr="00011F31">
        <w:rPr>
          <w:rFonts w:asciiTheme="minorHAnsi" w:hAnsiTheme="minorHAnsi"/>
          <w:sz w:val="14"/>
        </w:rPr>
        <w:t xml:space="preserve"> into incomplete intelligence. “</w:t>
      </w:r>
      <w:r w:rsidRPr="00011F31">
        <w:rPr>
          <w:rStyle w:val="StyleBoldUnderline"/>
        </w:rPr>
        <w:t>This</w:t>
      </w:r>
      <w:r w:rsidRPr="00011F31">
        <w:rPr>
          <w:rFonts w:asciiTheme="minorHAnsi" w:hAnsiTheme="minorHAnsi"/>
          <w:sz w:val="14"/>
        </w:rPr>
        <w:t xml:space="preserve"> predisposition </w:t>
      </w:r>
      <w:r w:rsidRPr="00011F31">
        <w:rPr>
          <w:rStyle w:val="StyleBoldUnderline"/>
        </w:rPr>
        <w:t>is a</w:t>
      </w:r>
      <w:r w:rsidRPr="00011F31">
        <w:rPr>
          <w:rFonts w:asciiTheme="minorHAnsi" w:hAnsiTheme="minorHAnsi"/>
          <w:sz w:val="14"/>
        </w:rPr>
        <w:t xml:space="preserve"> </w:t>
      </w:r>
      <w:r w:rsidRPr="00011F31">
        <w:rPr>
          <w:rStyle w:val="StyleBoldUnderline"/>
        </w:rPr>
        <w:t>cognitive bias</w:t>
      </w:r>
      <w:r w:rsidRPr="00011F31">
        <w:rPr>
          <w:rFonts w:asciiTheme="minorHAnsi" w:hAnsiTheme="minorHAnsi"/>
          <w:sz w:val="14"/>
        </w:rPr>
        <w:t xml:space="preserve"> </w:t>
      </w:r>
      <w:r w:rsidRPr="00011F31">
        <w:rPr>
          <w:rStyle w:val="StyleBoldUnderline"/>
        </w:rPr>
        <w:t>that increases the danger</w:t>
      </w:r>
      <w:r w:rsidRPr="00011F31">
        <w:rPr>
          <w:rFonts w:asciiTheme="minorHAnsi" w:hAnsiTheme="minorHAnsi"/>
          <w:sz w:val="14"/>
        </w:rPr>
        <w:t xml:space="preserve"> that </w:t>
      </w:r>
      <w:r w:rsidRPr="00011F31">
        <w:rPr>
          <w:rStyle w:val="StyleBoldUnderline"/>
        </w:rPr>
        <w:t>one side will</w:t>
      </w:r>
      <w:r w:rsidRPr="00011F31">
        <w:rPr>
          <w:rFonts w:asciiTheme="minorHAnsi" w:hAnsiTheme="minorHAnsi"/>
          <w:sz w:val="14"/>
        </w:rPr>
        <w:t xml:space="preserve"> </w:t>
      </w:r>
      <w:r w:rsidRPr="00011F31">
        <w:rPr>
          <w:rStyle w:val="StyleBoldUnderline"/>
        </w:rPr>
        <w:t>jump the gun</w:t>
      </w:r>
      <w:r w:rsidRPr="00011F31">
        <w:rPr>
          <w:rFonts w:asciiTheme="minorHAnsi" w:hAnsiTheme="minorHAnsi"/>
          <w:sz w:val="14"/>
        </w:rPr>
        <w:t xml:space="preserve"> on the basis of incorrect information,” he said.</w:t>
      </w:r>
      <w:r w:rsidRPr="00011F31">
        <w:rPr>
          <w:rFonts w:asciiTheme="minorHAnsi" w:hAnsiTheme="minorHAnsi"/>
          <w:sz w:val="12"/>
        </w:rPr>
        <w:t xml:space="preserve">¶ </w:t>
      </w:r>
      <w:r w:rsidRPr="00011F31">
        <w:rPr>
          <w:rFonts w:asciiTheme="minorHAnsi" w:hAnsiTheme="minorHAnsi"/>
          <w:sz w:val="14"/>
        </w:rPr>
        <w:t xml:space="preserve">Ross told me that </w:t>
      </w:r>
      <w:r w:rsidRPr="00011F31">
        <w:rPr>
          <w:rStyle w:val="StyleBoldUnderline"/>
        </w:rPr>
        <w:t>Iran’s</w:t>
      </w:r>
      <w:r w:rsidRPr="00011F31">
        <w:rPr>
          <w:rFonts w:asciiTheme="minorHAnsi" w:hAnsiTheme="minorHAnsi"/>
          <w:sz w:val="14"/>
        </w:rPr>
        <w:t xml:space="preserve"> relative </w:t>
      </w:r>
      <w:r w:rsidRPr="00011F31">
        <w:rPr>
          <w:rStyle w:val="StyleBoldUnderline"/>
        </w:rPr>
        <w:t>proximity to Israel and the</w:t>
      </w:r>
      <w:r w:rsidRPr="00011F31">
        <w:rPr>
          <w:rFonts w:asciiTheme="minorHAnsi" w:hAnsiTheme="minorHAnsi"/>
          <w:sz w:val="14"/>
        </w:rPr>
        <w:t xml:space="preserve"> </w:t>
      </w:r>
      <w:r w:rsidRPr="00011F31">
        <w:rPr>
          <w:rStyle w:val="StyleBoldUnderline"/>
        </w:rPr>
        <w:t>total absence of ties</w:t>
      </w:r>
      <w:r w:rsidRPr="00011F31">
        <w:rPr>
          <w:rFonts w:asciiTheme="minorHAnsi" w:hAnsiTheme="minorHAnsi"/>
          <w:sz w:val="14"/>
        </w:rPr>
        <w:t xml:space="preserve"> between the two countries -- the thought of Iran agreeing to maintain a hot line with a country whose existence it doesn’t recognize is far-fetched -- </w:t>
      </w:r>
      <w:r w:rsidRPr="00011F31">
        <w:rPr>
          <w:rStyle w:val="StyleBoldUnderline"/>
        </w:rPr>
        <w:t>make the situation</w:t>
      </w:r>
      <w:r w:rsidRPr="00011F31">
        <w:rPr>
          <w:rFonts w:asciiTheme="minorHAnsi" w:hAnsiTheme="minorHAnsi"/>
          <w:sz w:val="14"/>
        </w:rPr>
        <w:t xml:space="preserve"> </w:t>
      </w:r>
      <w:r w:rsidRPr="00011F31">
        <w:rPr>
          <w:rStyle w:val="StyleBoldUnderline"/>
        </w:rPr>
        <w:t>even more hazardous.</w:t>
      </w:r>
      <w:r w:rsidRPr="00011F31">
        <w:rPr>
          <w:rFonts w:asciiTheme="minorHAnsi" w:hAnsiTheme="minorHAnsi"/>
          <w:sz w:val="14"/>
        </w:rPr>
        <w:t xml:space="preserve"> “This is not the Cold War,” he said. “In this situation </w:t>
      </w:r>
      <w:r w:rsidRPr="00011F31">
        <w:rPr>
          <w:rStyle w:val="StyleBoldUnderline"/>
        </w:rPr>
        <w:t>we don’t have</w:t>
      </w:r>
      <w:r w:rsidRPr="00011F31">
        <w:rPr>
          <w:rFonts w:asciiTheme="minorHAnsi" w:hAnsiTheme="minorHAnsi"/>
          <w:sz w:val="14"/>
        </w:rPr>
        <w:t xml:space="preserve"> </w:t>
      </w:r>
      <w:r w:rsidRPr="00011F31">
        <w:rPr>
          <w:rStyle w:val="StyleBoldUnderline"/>
        </w:rPr>
        <w:t>any communications channels</w:t>
      </w:r>
      <w:r w:rsidRPr="00011F31">
        <w:rPr>
          <w:rFonts w:asciiTheme="minorHAnsi" w:hAnsiTheme="minorHAnsi"/>
          <w:sz w:val="14"/>
        </w:rPr>
        <w:t>. Iran and Israel have zero communications. And even in the Cold War we nearly had a nuclear war. We were much closer than we realized.”</w:t>
      </w:r>
      <w:r w:rsidRPr="00011F31">
        <w:rPr>
          <w:rFonts w:asciiTheme="minorHAnsi" w:hAnsiTheme="minorHAnsi"/>
          <w:sz w:val="12"/>
        </w:rPr>
        <w:t xml:space="preserve">¶ </w:t>
      </w:r>
      <w:r w:rsidRPr="00011F31">
        <w:rPr>
          <w:rStyle w:val="StyleBoldUnderline"/>
        </w:rPr>
        <w:t>The answer</w:t>
      </w:r>
      <w:r w:rsidRPr="00011F31">
        <w:rPr>
          <w:rFonts w:asciiTheme="minorHAnsi" w:hAnsiTheme="minorHAnsi"/>
          <w:sz w:val="14"/>
        </w:rPr>
        <w:t xml:space="preserve"> to this predicament </w:t>
      </w:r>
      <w:r w:rsidRPr="00011F31">
        <w:rPr>
          <w:rStyle w:val="StyleBoldUnderline"/>
        </w:rPr>
        <w:t>is to</w:t>
      </w:r>
      <w:r w:rsidRPr="00011F31">
        <w:rPr>
          <w:rFonts w:asciiTheme="minorHAnsi" w:hAnsiTheme="minorHAnsi"/>
          <w:sz w:val="14"/>
        </w:rPr>
        <w:t xml:space="preserve"> </w:t>
      </w:r>
      <w:r w:rsidRPr="00011F31">
        <w:rPr>
          <w:rStyle w:val="StyleBoldUnderline"/>
        </w:rPr>
        <w:t>deny Iran nuclear weapons</w:t>
      </w:r>
      <w:r w:rsidRPr="00011F31">
        <w:rPr>
          <w:rFonts w:asciiTheme="minorHAnsi" w:hAnsiTheme="minorHAnsi"/>
          <w:sz w:val="14"/>
        </w:rPr>
        <w:t xml:space="preserve">, but </w:t>
      </w:r>
      <w:r w:rsidRPr="00011F31">
        <w:rPr>
          <w:rStyle w:val="StyleBoldUnderline"/>
        </w:rPr>
        <w:t>not through an attack</w:t>
      </w:r>
      <w:r w:rsidRPr="00011F31">
        <w:rPr>
          <w:rFonts w:asciiTheme="minorHAnsi" w:hAnsiTheme="minorHAnsi"/>
          <w:sz w:val="14"/>
        </w:rPr>
        <w:t xml:space="preserve"> on its nuclear facilities, at least not now. “The liabilities of preemptive attack on Iran’s nuclear program vastly outweigh the benefits,” Blair said. “But certainly Iran’s program must be stopped before it reaches fruition with a nuclear weapons delivery capability.”</w:t>
      </w:r>
    </w:p>
    <w:p w:rsidR="00CD0A32" w:rsidRPr="00011F31" w:rsidRDefault="00CD0A32" w:rsidP="00942640">
      <w:pPr>
        <w:pStyle w:val="Heading2"/>
        <w:rPr>
          <w:rFonts w:asciiTheme="minorHAnsi" w:hAnsiTheme="minorHAnsi"/>
        </w:rPr>
      </w:pPr>
      <w:r w:rsidRPr="00011F31">
        <w:rPr>
          <w:rFonts w:asciiTheme="minorHAnsi" w:hAnsiTheme="minorHAnsi"/>
        </w:rPr>
        <w:lastRenderedPageBreak/>
        <w:t xml:space="preserve">2NC Link </w:t>
      </w:r>
    </w:p>
    <w:p w:rsidR="00CD0A32" w:rsidRPr="00011F31" w:rsidRDefault="00CD0A32" w:rsidP="00CD0A32"/>
    <w:p w:rsidR="004E5344" w:rsidRPr="00011F31" w:rsidRDefault="00CD0A32" w:rsidP="004E5344">
      <w:pPr>
        <w:pStyle w:val="Heading3"/>
      </w:pPr>
      <w:r w:rsidRPr="00011F31">
        <w:lastRenderedPageBreak/>
        <w:t xml:space="preserve">Venezuela </w:t>
      </w:r>
    </w:p>
    <w:p w:rsidR="004E5344" w:rsidRPr="00011F31" w:rsidRDefault="004E5344" w:rsidP="004E5344">
      <w:pPr>
        <w:pStyle w:val="Heading4"/>
      </w:pPr>
      <w:r w:rsidRPr="00011F31">
        <w:t>The plan appeases Maduro – provides political cover to pursue his agenda</w:t>
      </w:r>
    </w:p>
    <w:p w:rsidR="004E5344" w:rsidRPr="00011F31" w:rsidRDefault="004E5344" w:rsidP="004E5344">
      <w:pPr>
        <w:rPr>
          <w:rFonts w:asciiTheme="minorHAnsi" w:hAnsiTheme="minorHAnsi"/>
        </w:rPr>
      </w:pPr>
      <w:r w:rsidRPr="00011F31">
        <w:rPr>
          <w:rStyle w:val="StyleStyleBold12pt"/>
          <w:rFonts w:asciiTheme="minorHAnsi" w:hAnsiTheme="minorHAnsi"/>
        </w:rPr>
        <w:t xml:space="preserve">Christy 6-13 - </w:t>
      </w:r>
      <w:r w:rsidRPr="00011F31">
        <w:rPr>
          <w:rFonts w:asciiTheme="minorHAnsi" w:hAnsiTheme="minorHAnsi"/>
        </w:rPr>
        <w:t xml:space="preserve">Senior Policy Analyst, Foreign Policy Initiative, experience in foreign policy and politics, previously the Senior Policy Analyst for the Republican National Committee (RNC), focusing on energy, foreign affairs, and national security issues, worked at the National Republican Congressional Committee as an Analyst (Patrick, “U.S. Overtures to Maduro Hurt Venezuela’s Democratic Opposition,” June 13 of 2013, </w:t>
      </w:r>
      <w:hyperlink r:id="rId12" w:history="1">
        <w:r w:rsidRPr="00011F31">
          <w:rPr>
            <w:rStyle w:val="Hyperlink"/>
            <w:rFonts w:asciiTheme="minorHAnsi" w:hAnsiTheme="minorHAnsi"/>
          </w:rPr>
          <w:t>http://www.usnews.com/opinion/blogs/world-report/2013/06/13/us-overtures-to-chavez-successor-maduro-hurt-venezuelas-opposition</w:t>
        </w:r>
      </w:hyperlink>
      <w:r w:rsidRPr="00011F31">
        <w:rPr>
          <w:rFonts w:asciiTheme="minorHAnsi" w:hAnsiTheme="minorHAnsi"/>
        </w:rPr>
        <w:t>)</w:t>
      </w:r>
    </w:p>
    <w:p w:rsidR="004E5344" w:rsidRPr="00011F31" w:rsidRDefault="004E5344" w:rsidP="004E5344">
      <w:pPr>
        <w:rPr>
          <w:rFonts w:asciiTheme="minorHAnsi" w:hAnsiTheme="minorHAnsi"/>
          <w:b/>
          <w:bCs/>
          <w:u w:val="single"/>
        </w:rPr>
      </w:pPr>
      <w:r w:rsidRPr="00011F31">
        <w:rPr>
          <w:rFonts w:asciiTheme="minorHAnsi" w:hAnsiTheme="minorHAnsi"/>
          <w:sz w:val="16"/>
        </w:rPr>
        <w:t>While Secretary Kerry said that his meeting with his Venezuelan counterpart included discussion of human rights and democracy issues, the Obama administration's overall track record in the region gives reason for concern. President Obama failed to mention Venezuela or Chavez's abuse of power during his weeklong trip to the region in 2011. And while Obama refused at first to acknowledge the April election results, the State Department has since sent very different signals. Indeed, Secretary Kerry declined even to mention Venezuela directly during his near 30-minute address to the plenary session of the Organization of American States in Guatemala last week.</w:t>
      </w:r>
      <w:r w:rsidRPr="00011F31">
        <w:rPr>
          <w:rFonts w:asciiTheme="minorHAnsi" w:hAnsiTheme="minorHAnsi"/>
          <w:sz w:val="12"/>
        </w:rPr>
        <w:t>¶</w:t>
      </w:r>
      <w:r w:rsidRPr="00011F31">
        <w:rPr>
          <w:rFonts w:asciiTheme="minorHAnsi" w:hAnsiTheme="minorHAnsi"/>
          <w:sz w:val="16"/>
        </w:rPr>
        <w:t xml:space="preserve"> </w:t>
      </w:r>
      <w:r w:rsidRPr="00011F31">
        <w:rPr>
          <w:rFonts w:asciiTheme="minorHAnsi" w:hAnsiTheme="minorHAnsi"/>
          <w:sz w:val="12"/>
        </w:rPr>
        <w:t>¶</w:t>
      </w:r>
      <w:r w:rsidRPr="00011F31">
        <w:rPr>
          <w:rFonts w:asciiTheme="minorHAnsi" w:hAnsiTheme="minorHAnsi"/>
          <w:sz w:val="16"/>
        </w:rPr>
        <w:t xml:space="preserve"> For Venezuela's opposition, the Obama administration's eagerness to revive relations with Maduro is a punch to the gut. Pro-Maduro legislators in the National Assembly have banned opposition lawmakers from committee hearings and speaking on the assembly floor. Other outspoken critics of the regime face criminal charges, and government officials repeatedly vilify and slander Capriles. What's worse, </w:t>
      </w:r>
      <w:r w:rsidRPr="00011F31">
        <w:rPr>
          <w:rStyle w:val="StyleBoldUnderline"/>
        </w:rPr>
        <w:t xml:space="preserve">if the United States grants or is perceived to grant legitimacy to the Maduro government, that could give further </w:t>
      </w:r>
      <w:r w:rsidRPr="00011F31">
        <w:rPr>
          <w:rStyle w:val="Emphasis"/>
        </w:rPr>
        <w:t>cover</w:t>
      </w:r>
      <w:r w:rsidRPr="00011F31">
        <w:rPr>
          <w:rStyle w:val="StyleBoldUnderline"/>
        </w:rPr>
        <w:t xml:space="preserve"> to the regime as it systematically undermines Venezuela's remaining institutions. </w:t>
      </w:r>
      <w:r w:rsidRPr="00011F31">
        <w:rPr>
          <w:rStyle w:val="StyleBoldUnderline"/>
          <w:rFonts w:asciiTheme="minorHAnsi" w:hAnsiTheme="minorHAnsi"/>
          <w:b w:val="0"/>
          <w:sz w:val="12"/>
          <w:u w:val="none"/>
        </w:rPr>
        <w:t>¶</w:t>
      </w:r>
      <w:r w:rsidRPr="00011F31">
        <w:rPr>
          <w:rStyle w:val="StyleBoldUnderline"/>
          <w:rFonts w:asciiTheme="minorHAnsi" w:hAnsiTheme="minorHAnsi"/>
          <w:sz w:val="12"/>
        </w:rPr>
        <w:t xml:space="preserve"> </w:t>
      </w:r>
      <w:r w:rsidRPr="00011F31">
        <w:rPr>
          <w:rFonts w:asciiTheme="minorHAnsi" w:hAnsiTheme="minorHAnsi"/>
          <w:sz w:val="12"/>
        </w:rPr>
        <w:t>¶</w:t>
      </w:r>
      <w:r w:rsidRPr="00011F31">
        <w:rPr>
          <w:rFonts w:asciiTheme="minorHAnsi" w:hAnsiTheme="minorHAnsi"/>
          <w:sz w:val="16"/>
        </w:rPr>
        <w:t xml:space="preserve"> The Obama administration's overtures to Maduro's government come as </w:t>
      </w:r>
      <w:r w:rsidRPr="00011F31">
        <w:rPr>
          <w:rStyle w:val="StyleBoldUnderline"/>
        </w:rPr>
        <w:t>the region is increasingly skeptical of the Chavez successor's reign</w:t>
      </w:r>
      <w:r w:rsidRPr="00011F31">
        <w:rPr>
          <w:rFonts w:asciiTheme="minorHAnsi" w:hAnsiTheme="minorHAnsi"/>
          <w:sz w:val="16"/>
        </w:rPr>
        <w:t>. Last month, Capriles met with Colombian President Juan Manuel Santos in Bogota. Chile's Senate unanimously passed a resolution urging a total audit of all polling stations. And in recent weeks, opposition lawmakers led by María Corina Machado, a representative from the National Assembly of Venezuela, have held meetings in capitals around the region to educate foreign leaders about Maduro's illegitimate hold on power.</w:t>
      </w:r>
      <w:r w:rsidRPr="00011F31">
        <w:rPr>
          <w:rFonts w:asciiTheme="minorHAnsi" w:hAnsiTheme="minorHAnsi"/>
          <w:sz w:val="12"/>
        </w:rPr>
        <w:t>¶</w:t>
      </w:r>
      <w:r w:rsidRPr="00011F31">
        <w:rPr>
          <w:rFonts w:asciiTheme="minorHAnsi" w:hAnsiTheme="minorHAnsi"/>
          <w:sz w:val="16"/>
        </w:rPr>
        <w:t xml:space="preserve"> </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Rather than accept Maduro's strongman tactics, the Obama administration should take a firm stand and make clear to Caracas that any steps to undermine the country's constitution or threaten the opposition will be detrimental to bilateral ties with the United States</w:t>
      </w:r>
      <w:r w:rsidRPr="00011F31">
        <w:rPr>
          <w:rFonts w:asciiTheme="minorHAnsi" w:hAnsiTheme="minorHAnsi"/>
          <w:sz w:val="16"/>
        </w:rPr>
        <w:t xml:space="preserve">. The fact is that Washington holds all the cards. Venezuela's economy is in a free-fall, Maduro's popularity is plummeting, and various public scandals – especially those related to institutional corruption – could further erode public confidence in the current government. </w:t>
      </w:r>
      <w:r w:rsidRPr="00011F31">
        <w:rPr>
          <w:rFonts w:asciiTheme="minorHAnsi" w:hAnsiTheme="minorHAnsi"/>
          <w:sz w:val="12"/>
        </w:rPr>
        <w:t>¶</w:t>
      </w:r>
      <w:r w:rsidRPr="00011F31">
        <w:rPr>
          <w:rFonts w:asciiTheme="minorHAnsi" w:hAnsiTheme="minorHAnsi"/>
          <w:sz w:val="16"/>
        </w:rPr>
        <w:t xml:space="preserve"> </w:t>
      </w:r>
      <w:r w:rsidRPr="00011F31">
        <w:rPr>
          <w:rFonts w:asciiTheme="minorHAnsi" w:hAnsiTheme="minorHAnsi"/>
          <w:sz w:val="12"/>
        </w:rPr>
        <w:t>¶</w:t>
      </w:r>
      <w:r w:rsidRPr="00011F31">
        <w:rPr>
          <w:rFonts w:asciiTheme="minorHAnsi" w:hAnsiTheme="minorHAnsi"/>
          <w:sz w:val="16"/>
        </w:rPr>
        <w:t xml:space="preserve"> </w:t>
      </w:r>
      <w:r w:rsidRPr="00011F31">
        <w:rPr>
          <w:rStyle w:val="Emphasis"/>
        </w:rPr>
        <w:t xml:space="preserve">By resetting relations with the Maduro government now, the United States risks legitimizing </w:t>
      </w:r>
      <w:r w:rsidRPr="00011F31">
        <w:rPr>
          <w:rStyle w:val="StyleBoldUnderline"/>
        </w:rPr>
        <w:t xml:space="preserve">the </w:t>
      </w:r>
      <w:r w:rsidRPr="00011F31">
        <w:rPr>
          <w:rStyle w:val="Emphasis"/>
        </w:rPr>
        <w:t>Chavez</w:t>
      </w:r>
      <w:r w:rsidRPr="00011F31">
        <w:rPr>
          <w:rStyle w:val="StyleBoldUnderline"/>
        </w:rPr>
        <w:t xml:space="preserve"> protégé's ill-gotten hold on power and undercutting the Venezuelan democratic opposition efforts to sustain and expand its popular support. It's time the Obama administration rethink this hasty reset with Maduro. </w:t>
      </w:r>
    </w:p>
    <w:p w:rsidR="004E5344" w:rsidRPr="00011F31" w:rsidRDefault="004E5344" w:rsidP="004E5344"/>
    <w:p w:rsidR="004E5344" w:rsidRPr="00011F31" w:rsidRDefault="004E5344" w:rsidP="004E5344">
      <w:pPr>
        <w:pStyle w:val="Heading4"/>
      </w:pPr>
      <w:r w:rsidRPr="00011F31">
        <w:t>Venezuelan policy is appeasement – helps Chavez and hurts the US</w:t>
      </w:r>
    </w:p>
    <w:p w:rsidR="004E5344" w:rsidRPr="00011F31" w:rsidRDefault="004E5344" w:rsidP="004E5344">
      <w:r w:rsidRPr="00011F31">
        <w:rPr>
          <w:rStyle w:val="StyleStyleBold12pt"/>
        </w:rPr>
        <w:t>Harper</w:t>
      </w:r>
      <w:r w:rsidRPr="00011F31">
        <w:t xml:space="preserve"> </w:t>
      </w:r>
      <w:r w:rsidRPr="00011F31">
        <w:rPr>
          <w:rStyle w:val="StyleStyleBold12pt"/>
        </w:rPr>
        <w:t>10</w:t>
      </w:r>
      <w:r w:rsidRPr="00011F31">
        <w:t xml:space="preserve"> – writer for Americasquarterly.org (Liz, “Venezuela’s Formal Rejection of Ambassador-Designate Larry Palmer”, December 21 of 2012, </w:t>
      </w:r>
      <w:hyperlink r:id="rId13" w:history="1">
        <w:r w:rsidRPr="00011F31">
          <w:rPr>
            <w:rStyle w:val="Hyperlink"/>
          </w:rPr>
          <w:t>http://americasquarterly.org/node/2058</w:t>
        </w:r>
      </w:hyperlink>
    </w:p>
    <w:p w:rsidR="004E5344" w:rsidRPr="00011F31" w:rsidRDefault="004E5344" w:rsidP="004E5344">
      <w:pPr>
        <w:rPr>
          <w:sz w:val="16"/>
        </w:rPr>
      </w:pPr>
      <w:r w:rsidRPr="00011F31">
        <w:rPr>
          <w:rStyle w:val="StyleBoldUnderline"/>
        </w:rPr>
        <w:t>On one side, you have those espousing "strategic engagement</w:t>
      </w:r>
      <w:r w:rsidRPr="00011F31">
        <w:rPr>
          <w:sz w:val="16"/>
        </w:rPr>
        <w:t xml:space="preserve">," keeping in line with the Obama administration's stated foreign policy and national security objectives. In short and broadly speaking, these proponents might argue, with an irrational state, you shouldn't turn your back. Look where that got us with North Korea, Iran and Syria. Instead </w:t>
      </w:r>
      <w:r w:rsidRPr="00011F31">
        <w:rPr>
          <w:rStyle w:val="StyleBoldUnderline"/>
        </w:rPr>
        <w:t>you want a seat at the table to start a dialogue based on mutual respect and to build on areas of mutual interest</w:t>
      </w:r>
      <w:r w:rsidRPr="00011F31">
        <w:rPr>
          <w:sz w:val="16"/>
        </w:rPr>
        <w:t>. You raise concerns discretely and express disapproval quietly or through third parties. As one person said, engagement should be “subversive," because you seek to assert positive influence by being present and through cooperation on areas such as business development, financial opportunities, or culture and sports. Indeed, Palmer was the right guy to carry out this mission.</w:t>
      </w:r>
      <w:r w:rsidRPr="00011F31">
        <w:rPr>
          <w:sz w:val="12"/>
        </w:rPr>
        <w:t>¶</w:t>
      </w:r>
      <w:r w:rsidRPr="00011F31">
        <w:rPr>
          <w:sz w:val="16"/>
        </w:rPr>
        <w:t xml:space="preserve"> But, </w:t>
      </w:r>
      <w:r w:rsidRPr="00011F31">
        <w:rPr>
          <w:rStyle w:val="Emphasis"/>
        </w:rPr>
        <w:t>the engagement policy, as it is practiced with Venezuela, seems more like "appeasement</w:t>
      </w:r>
      <w:r w:rsidRPr="00011F31">
        <w:rPr>
          <w:sz w:val="16"/>
        </w:rPr>
        <w:t xml:space="preserve">," say people clamoring for a tougher approach. After all, for years now, </w:t>
      </w:r>
      <w:r w:rsidRPr="00011F31">
        <w:rPr>
          <w:rStyle w:val="StyleBoldUnderline"/>
        </w:rPr>
        <w:t>we have witnessed a democracy's death by a thousand cuts</w:t>
      </w:r>
      <w:r w:rsidRPr="00011F31">
        <w:rPr>
          <w:sz w:val="16"/>
        </w:rPr>
        <w:t xml:space="preserve">. This past week, Hugo </w:t>
      </w:r>
      <w:r w:rsidRPr="00011F31">
        <w:rPr>
          <w:rStyle w:val="StyleBoldUnderline"/>
        </w:rPr>
        <w:t>Chávez got one of his Christmas wishes with the approval of new decree powers</w:t>
      </w:r>
      <w:r w:rsidRPr="00011F31">
        <w:rPr>
          <w:sz w:val="16"/>
        </w:rPr>
        <w:t xml:space="preserve">, thereby </w:t>
      </w:r>
      <w:r w:rsidRPr="00011F31">
        <w:rPr>
          <w:rStyle w:val="Emphasis"/>
        </w:rPr>
        <w:t>further eroding the country's once well-established institutional checks and balances</w:t>
      </w:r>
      <w:r w:rsidRPr="00011F31">
        <w:rPr>
          <w:sz w:val="16"/>
        </w:rPr>
        <w:t xml:space="preserve">. </w:t>
      </w:r>
      <w:r w:rsidRPr="00011F31">
        <w:rPr>
          <w:rStyle w:val="StyleBoldUnderline"/>
        </w:rPr>
        <w:t xml:space="preserve">Chávez threatens more than human rights and democratic norms; the U.S. has legitimate national security concerns, such as nuclear proliferation, </w:t>
      </w:r>
      <w:r w:rsidRPr="00011F31">
        <w:rPr>
          <w:rStyle w:val="StyleBoldUnderline"/>
        </w:rPr>
        <w:lastRenderedPageBreak/>
        <w:t>terrorism and narcotrafficking</w:t>
      </w:r>
      <w:r w:rsidRPr="00011F31">
        <w:rPr>
          <w:sz w:val="16"/>
        </w:rPr>
        <w:t>. Yet, as Chávez runs roughshod over international norms, is the U.S. working to halt the downward spiral?</w:t>
      </w:r>
      <w:r w:rsidRPr="00011F31">
        <w:rPr>
          <w:sz w:val="12"/>
        </w:rPr>
        <w:t>¶</w:t>
      </w:r>
      <w:r w:rsidRPr="00011F31">
        <w:rPr>
          <w:sz w:val="16"/>
        </w:rPr>
        <w:t xml:space="preserve"> Those are the broad brush strokes of the debate into which Palmer was tossed.</w:t>
      </w:r>
    </w:p>
    <w:p w:rsidR="004E5344" w:rsidRPr="00011F31" w:rsidRDefault="004E5344" w:rsidP="004E5344"/>
    <w:p w:rsidR="00A51587" w:rsidRPr="00011F31" w:rsidRDefault="00D71767" w:rsidP="00B863EF">
      <w:pPr>
        <w:pStyle w:val="Heading3"/>
      </w:pPr>
      <w:r w:rsidRPr="00011F31">
        <w:lastRenderedPageBreak/>
        <w:t>Cuba</w:t>
      </w:r>
    </w:p>
    <w:p w:rsidR="00A51587" w:rsidRPr="00011F31" w:rsidRDefault="00A51587" w:rsidP="00A51587">
      <w:pPr>
        <w:pStyle w:val="Heading4"/>
      </w:pPr>
      <w:r w:rsidRPr="00011F31">
        <w:t xml:space="preserve">Cuban policy is appeasement – it pleases Castro </w:t>
      </w:r>
    </w:p>
    <w:p w:rsidR="00A51587" w:rsidRPr="00011F31" w:rsidRDefault="00A51587" w:rsidP="00A51587">
      <w:r w:rsidRPr="00011F31">
        <w:rPr>
          <w:rStyle w:val="StyleStyleBold12pt"/>
        </w:rPr>
        <w:t>Walser</w:t>
      </w:r>
      <w:r w:rsidRPr="00011F31">
        <w:t xml:space="preserve"> </w:t>
      </w:r>
      <w:r w:rsidRPr="00011F31">
        <w:rPr>
          <w:rStyle w:val="StyleStyleBold12pt"/>
        </w:rPr>
        <w:t>12</w:t>
      </w:r>
      <w:r w:rsidRPr="00011F31">
        <w:t xml:space="preserve"> – Ph.D. and a Senior Policy Analyst at The Heritage Foundation (Ray, “Cuban-American Leaders: “No Substitute for Freedom” in Cuba”, June 25 of 2012, </w:t>
      </w:r>
      <w:hyperlink r:id="rId14" w:history="1">
        <w:r w:rsidRPr="00011F31">
          <w:rPr>
            <w:rStyle w:val="Hyperlink"/>
          </w:rPr>
          <w:t>http://blog.heritage.org/2012/06/25/cuban-american-leaders-no-substitute-for-freedom-in-cuba/</w:t>
        </w:r>
      </w:hyperlink>
      <w:r w:rsidRPr="00011F31">
        <w:t>)</w:t>
      </w:r>
    </w:p>
    <w:p w:rsidR="00A51587" w:rsidRPr="00011F31" w:rsidRDefault="00A51587" w:rsidP="00A51587">
      <w:pPr>
        <w:rPr>
          <w:sz w:val="16"/>
        </w:rPr>
      </w:pPr>
      <w:r w:rsidRPr="00011F31">
        <w:rPr>
          <w:sz w:val="16"/>
        </w:rPr>
        <w:t xml:space="preserve">However, </w:t>
      </w:r>
      <w:r w:rsidRPr="00011F31">
        <w:rPr>
          <w:rStyle w:val="StyleBoldUnderline"/>
        </w:rPr>
        <w:t>these pleasing liberal assumptions are negated on a daily basis by hard-headed facts on the ground in Cuba.</w:t>
      </w:r>
      <w:r w:rsidRPr="00011F31">
        <w:rPr>
          <w:sz w:val="16"/>
        </w:rPr>
        <w:t xml:space="preserve"> With </w:t>
      </w:r>
      <w:r w:rsidRPr="00011F31">
        <w:rPr>
          <w:rStyle w:val="StyleBoldUnderline"/>
        </w:rPr>
        <w:t>each new step lifting restrictions on travel and remittances have come more demands for additional actions—</w:t>
      </w:r>
      <w:r w:rsidRPr="00011F31">
        <w:rPr>
          <w:rStyle w:val="Emphasis"/>
        </w:rPr>
        <w:t>not a reciprocal loosening</w:t>
      </w:r>
      <w:r w:rsidRPr="00011F31">
        <w:rPr>
          <w:rStyle w:val="StyleBoldUnderline"/>
        </w:rPr>
        <w:t xml:space="preserve"> of the regime’s grip on its citizens</w:t>
      </w:r>
      <w:r w:rsidRPr="00011F31">
        <w:rPr>
          <w:sz w:val="16"/>
        </w:rPr>
        <w:t>.</w:t>
      </w:r>
      <w:r w:rsidRPr="00011F31">
        <w:rPr>
          <w:sz w:val="12"/>
        </w:rPr>
        <w:t>¶</w:t>
      </w:r>
      <w:r w:rsidRPr="00011F31">
        <w:rPr>
          <w:sz w:val="16"/>
        </w:rPr>
        <w:t xml:space="preserve"> A one-of a-kind letter entitled “Commitment to Freedom,” signed by a distinguished battery of Cuban-American former senior executives for Fortune 500 companies and released on June 25, </w:t>
      </w:r>
      <w:r w:rsidRPr="00011F31">
        <w:rPr>
          <w:rStyle w:val="StyleBoldUnderline"/>
        </w:rPr>
        <w:t>advises Washington and the Obama Administration to curb its enthusiasm for a policy of appeasement and concessions.</w:t>
      </w:r>
      <w:r w:rsidRPr="00011F31">
        <w:rPr>
          <w:sz w:val="16"/>
        </w:rPr>
        <w:t xml:space="preserve"> It warns against falling for the Castro regime’s deceptive campaign to secure U.S. capital infusion and bank credits and lure some Cuban-American businessmen without ushering in a true economic and political opening.</w:t>
      </w:r>
      <w:r w:rsidRPr="00011F31">
        <w:rPr>
          <w:sz w:val="12"/>
        </w:rPr>
        <w:t>¶</w:t>
      </w:r>
      <w:r w:rsidRPr="00011F31">
        <w:rPr>
          <w:sz w:val="16"/>
        </w:rPr>
        <w:t xml:space="preserve"> The former CEOs argue that recent economic reforms heralded as game-changing are, in fact, “mostly cosmetic, heavily-taxed and revocable, and offer no legal protection or investment return.” The letter’s signatories further warn that </w:t>
      </w:r>
      <w:r w:rsidRPr="00011F31">
        <w:rPr>
          <w:rStyle w:val="StyleBoldUnderline"/>
        </w:rPr>
        <w:t>the Castro regime “is seeking to divide and neutralize the Cuban-American community, and lure some of its businessmen, by selling the fallacious concept that there is no solution to Cuba’s predicament other than supporting cosmetic reforms without liberty and democracy.”</w:t>
      </w:r>
      <w:r w:rsidRPr="00011F31">
        <w:rPr>
          <w:rStyle w:val="StyleBoldUnderline"/>
          <w:b w:val="0"/>
          <w:sz w:val="12"/>
          <w:u w:val="none"/>
        </w:rPr>
        <w:t>¶</w:t>
      </w:r>
      <w:r w:rsidRPr="00011F31">
        <w:rPr>
          <w:rStyle w:val="StyleBoldUnderline"/>
          <w:sz w:val="12"/>
        </w:rPr>
        <w:t xml:space="preserve"> </w:t>
      </w:r>
      <w:r w:rsidRPr="00011F31">
        <w:rPr>
          <w:sz w:val="16"/>
        </w:rPr>
        <w:t>They are correct when they say the future “lies not with the current failed, octogenarian rulers, but with the leaders of the growing pro-democracy movement.”</w:t>
      </w:r>
      <w:r w:rsidRPr="00011F31">
        <w:rPr>
          <w:sz w:val="12"/>
        </w:rPr>
        <w:t>¶</w:t>
      </w:r>
      <w:r w:rsidRPr="00011F31">
        <w:rPr>
          <w:sz w:val="16"/>
        </w:rPr>
        <w:t xml:space="preserve"> The Obama Administration policy aimed at easing travel and remittances to Cuba has </w:t>
      </w:r>
      <w:r w:rsidRPr="00011F31">
        <w:rPr>
          <w:rStyle w:val="Emphasis"/>
        </w:rPr>
        <w:t>visibly failed to advance genuine economic or political freedom</w:t>
      </w:r>
      <w:r w:rsidRPr="00011F31">
        <w:rPr>
          <w:sz w:val="16"/>
        </w:rPr>
        <w:t>. With the unjust detention of American Alan Gross and the continual crackdown on dissent and protest, the regime cannot hide its iron fist of political repression.</w:t>
      </w:r>
      <w:r w:rsidRPr="00011F31">
        <w:rPr>
          <w:sz w:val="12"/>
        </w:rPr>
        <w:t>¶</w:t>
      </w:r>
      <w:r w:rsidRPr="00011F31">
        <w:rPr>
          <w:sz w:val="16"/>
        </w:rPr>
        <w:t xml:space="preserve"> It is time to take a tougher look at the shortcomings of U.S. Cuba policy and remind ourselves, as these former CEOs do, that when it comes to ending the tyranny of the Castro regime, there is “no substitute for freedom.”</w:t>
      </w:r>
    </w:p>
    <w:p w:rsidR="003E616F" w:rsidRPr="00011F31" w:rsidRDefault="003E616F" w:rsidP="00A51587">
      <w:pPr>
        <w:rPr>
          <w:sz w:val="16"/>
        </w:rPr>
      </w:pPr>
    </w:p>
    <w:p w:rsidR="00B11EB4" w:rsidRPr="00011F31" w:rsidRDefault="00B11EB4" w:rsidP="00B11EB4">
      <w:pPr>
        <w:pStyle w:val="Heading3"/>
      </w:pPr>
      <w:r w:rsidRPr="00011F31">
        <w:lastRenderedPageBreak/>
        <w:t>Embargo</w:t>
      </w:r>
    </w:p>
    <w:p w:rsidR="00B11EB4" w:rsidRPr="00011F31" w:rsidRDefault="00B11EB4" w:rsidP="00B11EB4">
      <w:pPr>
        <w:pStyle w:val="Heading4"/>
      </w:pPr>
      <w:r w:rsidRPr="00011F31">
        <w:t>Lifting the embargo is appeasement – Castro takes advantage of it</w:t>
      </w:r>
    </w:p>
    <w:p w:rsidR="00B11EB4" w:rsidRPr="00011F31" w:rsidRDefault="00B11EB4" w:rsidP="003E616F">
      <w:r w:rsidRPr="00011F31">
        <w:rPr>
          <w:rStyle w:val="StyleStyleBold12pt"/>
        </w:rPr>
        <w:t>Calzon 7</w:t>
      </w:r>
      <w:r w:rsidRPr="00011F31">
        <w:t xml:space="preserve"> – Executive director of the Center for a Free Cuba in Washington, D.C. (Frank, “Appeasing the Castro’s will backfire - keep the Embargo – Calzon”, October 3 of 2007, Havana Journal, </w:t>
      </w:r>
      <w:hyperlink r:id="rId15" w:history="1">
        <w:r w:rsidRPr="00011F31">
          <w:rPr>
            <w:rStyle w:val="Hyperlink"/>
          </w:rPr>
          <w:t>http://havanajournal.com/politics/entry/appeasing-the-castros-will-backfire-keep-the-embargo-calzon/</w:t>
        </w:r>
      </w:hyperlink>
      <w:r w:rsidRPr="00011F31">
        <w:t>)</w:t>
      </w:r>
    </w:p>
    <w:p w:rsidR="003E616F" w:rsidRPr="00011F31" w:rsidRDefault="003E616F" w:rsidP="003E616F">
      <w:pPr>
        <w:rPr>
          <w:sz w:val="16"/>
        </w:rPr>
      </w:pPr>
      <w:r w:rsidRPr="00011F31">
        <w:rPr>
          <w:rStyle w:val="StyleBoldUnderline"/>
        </w:rPr>
        <w:t>Castro’s abuse</w:t>
      </w:r>
      <w:r w:rsidRPr="00011F31">
        <w:rPr>
          <w:sz w:val="16"/>
        </w:rPr>
        <w:t>—</w:t>
      </w:r>
      <w:r w:rsidRPr="00011F31">
        <w:rPr>
          <w:rStyle w:val="StyleBoldUnderline"/>
        </w:rPr>
        <w:t>his ability to order windows smashed or call out street demonstrations</w:t>
      </w:r>
      <w:r w:rsidRPr="00011F31">
        <w:rPr>
          <w:sz w:val="16"/>
        </w:rPr>
        <w:t>—</w:t>
      </w:r>
      <w:r w:rsidRPr="00011F31">
        <w:rPr>
          <w:rStyle w:val="StyleBoldUnderline"/>
        </w:rPr>
        <w:t>becomes ‘‘revenge’’ for inviting unapproved Cuban guests to the embassy</w:t>
      </w:r>
      <w:r w:rsidRPr="00011F31">
        <w:rPr>
          <w:sz w:val="16"/>
        </w:rPr>
        <w:t>, for reaching out to engage ordinary Cubans in ways not preapproved by Castro’s government.</w:t>
      </w:r>
      <w:r w:rsidR="00B11EB4" w:rsidRPr="00011F31">
        <w:rPr>
          <w:sz w:val="12"/>
        </w:rPr>
        <w:t>¶</w:t>
      </w:r>
      <w:r w:rsidR="00B11EB4" w:rsidRPr="00011F31">
        <w:rPr>
          <w:sz w:val="16"/>
        </w:rPr>
        <w:t xml:space="preserve"> </w:t>
      </w:r>
      <w:r w:rsidRPr="00011F31">
        <w:rPr>
          <w:sz w:val="16"/>
        </w:rPr>
        <w:t xml:space="preserve">Foreign observers in Cuba seem to have great difficulty imagining what the regime will do next. One reason why is that they keep looking for logical reasons to explain the regime’s actions. Yet the reality is that much of what has happened in Cuba over the last 50 years cannot be explained, except as the whim of a man whose only goal is to be in control of everything Cuban. </w:t>
      </w:r>
      <w:r w:rsidRPr="00011F31">
        <w:rPr>
          <w:rStyle w:val="StyleBoldUnderline"/>
        </w:rPr>
        <w:t>Castro has a lot in common with Stalin.</w:t>
      </w:r>
      <w:r w:rsidR="00B11EB4" w:rsidRPr="00011F31">
        <w:rPr>
          <w:rStyle w:val="StyleBoldUnderline"/>
          <w:b w:val="0"/>
          <w:sz w:val="12"/>
          <w:u w:val="none"/>
        </w:rPr>
        <w:t>¶</w:t>
      </w:r>
      <w:r w:rsidR="00B11EB4" w:rsidRPr="00011F31">
        <w:rPr>
          <w:sz w:val="16"/>
        </w:rPr>
        <w:t xml:space="preserve"> </w:t>
      </w:r>
      <w:r w:rsidRPr="00011F31">
        <w:rPr>
          <w:rStyle w:val="StyleBoldUnderline"/>
        </w:rPr>
        <w:t>The Castro regime simply deems any independent action—however small—to be a challenge to its totalitarian control.</w:t>
      </w:r>
      <w:r w:rsidRPr="00011F31">
        <w:rPr>
          <w:sz w:val="16"/>
        </w:rPr>
        <w:t xml:space="preserve"> </w:t>
      </w:r>
      <w:r w:rsidRPr="00011F31">
        <w:rPr>
          <w:rStyle w:val="StyleBoldUnderline"/>
        </w:rPr>
        <w:t>Thus, inviting Cuba’s political dissidents to an embassy event is ‘‘a hostile act</w:t>
      </w:r>
      <w:r w:rsidRPr="00011F31">
        <w:rPr>
          <w:sz w:val="16"/>
        </w:rPr>
        <w:t xml:space="preserve">.’’ To give a short-wave radio to a Cuban national is, curiously enough, ‘‘a violation of human rights.’’ </w:t>
      </w:r>
      <w:r w:rsidRPr="00011F31">
        <w:rPr>
          <w:rStyle w:val="StyleBoldUnderline"/>
        </w:rPr>
        <w:t>Any Cuban daring to voice support for change in Cuba is ‘‘a paid agent’’ of the United States.</w:t>
      </w:r>
      <w:r w:rsidR="00B11EB4" w:rsidRPr="00011F31">
        <w:rPr>
          <w:rStyle w:val="StyleBoldUnderline"/>
          <w:b w:val="0"/>
          <w:sz w:val="12"/>
          <w:u w:val="none"/>
        </w:rPr>
        <w:t>¶</w:t>
      </w:r>
      <w:r w:rsidR="00B11EB4" w:rsidRPr="00011F31">
        <w:rPr>
          <w:sz w:val="16"/>
        </w:rPr>
        <w:t xml:space="preserve"> </w:t>
      </w:r>
      <w:r w:rsidRPr="00011F31">
        <w:rPr>
          <w:sz w:val="16"/>
        </w:rPr>
        <w:t xml:space="preserve">What to do in a situation such as this? </w:t>
      </w:r>
      <w:r w:rsidRPr="00011F31">
        <w:rPr>
          <w:rStyle w:val="Emphasis"/>
        </w:rPr>
        <w:t>The principle that should guide foreign governments is that they should show Cubans that they have friends on the outside</w:t>
      </w:r>
      <w:r w:rsidRPr="00011F31">
        <w:rPr>
          <w:sz w:val="16"/>
        </w:rPr>
        <w:t>.</w:t>
      </w:r>
      <w:r w:rsidR="00B11EB4" w:rsidRPr="00011F31">
        <w:rPr>
          <w:sz w:val="12"/>
        </w:rPr>
        <w:t>¶</w:t>
      </w:r>
      <w:r w:rsidR="00B11EB4" w:rsidRPr="00011F31">
        <w:rPr>
          <w:sz w:val="16"/>
        </w:rPr>
        <w:t xml:space="preserve"> </w:t>
      </w:r>
      <w:r w:rsidRPr="00011F31">
        <w:rPr>
          <w:rStyle w:val="StyleBoldUnderline"/>
        </w:rPr>
        <w:t>Foreign governments can</w:t>
      </w:r>
      <w:r w:rsidRPr="00011F31">
        <w:rPr>
          <w:sz w:val="16"/>
        </w:rPr>
        <w:t xml:space="preserve"> start by, at the very least, always </w:t>
      </w:r>
      <w:r w:rsidRPr="00011F31">
        <w:rPr>
          <w:rStyle w:val="StyleBoldUnderline"/>
        </w:rPr>
        <w:t>insist</w:t>
      </w:r>
      <w:r w:rsidRPr="00011F31">
        <w:rPr>
          <w:sz w:val="16"/>
        </w:rPr>
        <w:t xml:space="preserve">ing </w:t>
      </w:r>
      <w:r w:rsidRPr="00011F31">
        <w:rPr>
          <w:rStyle w:val="StyleBoldUnderline"/>
        </w:rPr>
        <w:t>on reciprocity in the freedom allowed Castro’s diplomats and embassies to operate in their capitals</w:t>
      </w:r>
      <w:r w:rsidRPr="00011F31">
        <w:rPr>
          <w:sz w:val="16"/>
        </w:rPr>
        <w:t xml:space="preserve">. This is not what happened. </w:t>
      </w:r>
      <w:r w:rsidRPr="00011F31">
        <w:rPr>
          <w:rStyle w:val="StyleBoldUnderline"/>
        </w:rPr>
        <w:t>Foreign missions</w:t>
      </w:r>
      <w:r w:rsidRPr="00011F31">
        <w:rPr>
          <w:sz w:val="16"/>
        </w:rPr>
        <w:t>—America’s among them—</w:t>
      </w:r>
      <w:r w:rsidRPr="00011F31">
        <w:rPr>
          <w:rStyle w:val="StyleBoldUnderline"/>
        </w:rPr>
        <w:t>accede to Castro’s restrictions on how their diplomats and embassies function in Cuba.</w:t>
      </w:r>
      <w:r w:rsidR="00B11EB4" w:rsidRPr="00011F31">
        <w:rPr>
          <w:rStyle w:val="StyleBoldUnderline"/>
          <w:b w:val="0"/>
          <w:sz w:val="12"/>
          <w:u w:val="none"/>
        </w:rPr>
        <w:t>¶</w:t>
      </w:r>
      <w:r w:rsidR="00B11EB4" w:rsidRPr="00011F31">
        <w:rPr>
          <w:sz w:val="16"/>
        </w:rPr>
        <w:t xml:space="preserve"> </w:t>
      </w:r>
      <w:r w:rsidRPr="00011F31">
        <w:rPr>
          <w:rStyle w:val="StyleBoldUnderline"/>
        </w:rPr>
        <w:t>Cuba’s diplomats take full advantage of their freedoms in the U.S. capital</w:t>
      </w:r>
      <w:r w:rsidRPr="00011F31">
        <w:rPr>
          <w:sz w:val="16"/>
        </w:rPr>
        <w:t xml:space="preserve">. </w:t>
      </w:r>
      <w:r w:rsidRPr="00011F31">
        <w:rPr>
          <w:rStyle w:val="StyleBoldUnderline"/>
        </w:rPr>
        <w:t xml:space="preserve">They attend congressional hearings, have access to the American media, develop relationships with businessmen and ‘‘progressive’’ activists, host student groups, speak at universities and enjoy tax-exempt status. Yet </w:t>
      </w:r>
      <w:r w:rsidRPr="00011F31">
        <w:rPr>
          <w:rStyle w:val="Emphasis"/>
        </w:rPr>
        <w:t>U.S. diplomats in Cuba have no similar privileges in Havana</w:t>
      </w:r>
      <w:r w:rsidRPr="00011F31">
        <w:rPr>
          <w:sz w:val="16"/>
        </w:rPr>
        <w:t xml:space="preserve">. </w:t>
      </w:r>
      <w:r w:rsidRPr="00011F31">
        <w:rPr>
          <w:rStyle w:val="StyleBoldUnderline"/>
        </w:rPr>
        <w:t>They are subject to petty harassments</w:t>
      </w:r>
      <w:r w:rsidRPr="00011F31">
        <w:rPr>
          <w:sz w:val="16"/>
        </w:rPr>
        <w:t>. The Cuban government goes so far as to detain shipping containers of supplies sent to the U.S. Interests Section in Cuba and has broken into the U.S. diplomatic pouch.</w:t>
      </w:r>
      <w:r w:rsidR="00B11EB4" w:rsidRPr="00011F31">
        <w:rPr>
          <w:sz w:val="12"/>
        </w:rPr>
        <w:t>¶</w:t>
      </w:r>
      <w:r w:rsidR="00B11EB4" w:rsidRPr="00011F31">
        <w:rPr>
          <w:sz w:val="16"/>
        </w:rPr>
        <w:t xml:space="preserve"> </w:t>
      </w:r>
      <w:r w:rsidRPr="00011F31">
        <w:rPr>
          <w:rStyle w:val="StyleBoldUnderline"/>
        </w:rPr>
        <w:t>Attempting to appease Cuba’s kidnappers will backfire</w:t>
      </w:r>
      <w:r w:rsidRPr="00011F31">
        <w:rPr>
          <w:sz w:val="16"/>
        </w:rPr>
        <w:t xml:space="preserve">, as it always has. </w:t>
      </w:r>
      <w:r w:rsidRPr="00011F31">
        <w:rPr>
          <w:rStyle w:val="StyleBoldUnderline"/>
        </w:rPr>
        <w:t>It is instructive that the refugee crises in 1980 and 1994</w:t>
      </w:r>
      <w:r w:rsidRPr="00011F31">
        <w:rPr>
          <w:sz w:val="16"/>
        </w:rPr>
        <w:t xml:space="preserve">, which involved 125,000 and 30,000 Cubans respectively, </w:t>
      </w:r>
      <w:r w:rsidRPr="00011F31">
        <w:rPr>
          <w:rStyle w:val="StyleBoldUnderline"/>
        </w:rPr>
        <w:t>and the 1996 murder of Brothers to the Rescue</w:t>
      </w:r>
      <w:r w:rsidRPr="00011F31">
        <w:rPr>
          <w:sz w:val="16"/>
        </w:rPr>
        <w:t xml:space="preserve"> crews over the Florida Straits</w:t>
      </w:r>
      <w:r w:rsidRPr="00011F31">
        <w:rPr>
          <w:rStyle w:val="Emphasis"/>
        </w:rPr>
        <w:t xml:space="preserve"> occurred at times when Washington actually was trying to improve relations.</w:t>
      </w:r>
      <w:r w:rsidR="00B11EB4" w:rsidRPr="00011F31">
        <w:rPr>
          <w:rStyle w:val="Emphasis"/>
          <w:b w:val="0"/>
          <w:sz w:val="12"/>
          <w:u w:val="none"/>
        </w:rPr>
        <w:t>¶</w:t>
      </w:r>
      <w:r w:rsidR="00B11EB4" w:rsidRPr="00011F31">
        <w:rPr>
          <w:sz w:val="16"/>
        </w:rPr>
        <w:t xml:space="preserve"> </w:t>
      </w:r>
      <w:r w:rsidRPr="00011F31">
        <w:rPr>
          <w:sz w:val="16"/>
        </w:rPr>
        <w:t xml:space="preserve">Eventually, Cuba’s long nightmare will end. </w:t>
      </w:r>
      <w:r w:rsidRPr="00011F31">
        <w:rPr>
          <w:rStyle w:val="StyleBoldUnderline"/>
        </w:rPr>
        <w:t>If governments around the world would also shake free of ‘‘the Havana Syndrome,’’ they might hast</w:t>
      </w:r>
      <w:r w:rsidR="00B11EB4" w:rsidRPr="00011F31">
        <w:rPr>
          <w:rStyle w:val="StyleBoldUnderline"/>
        </w:rPr>
        <w:t>en Cuba’s democratic awakening</w:t>
      </w:r>
      <w:r w:rsidR="00B11EB4" w:rsidRPr="00011F31">
        <w:rPr>
          <w:sz w:val="16"/>
        </w:rPr>
        <w:t>.</w:t>
      </w:r>
    </w:p>
    <w:p w:rsidR="004E5344" w:rsidRPr="00011F31" w:rsidRDefault="00CD0A32" w:rsidP="004E5344">
      <w:pPr>
        <w:pStyle w:val="Heading3"/>
      </w:pPr>
      <w:r w:rsidRPr="00011F31">
        <w:lastRenderedPageBreak/>
        <w:t xml:space="preserve">Generic </w:t>
      </w:r>
    </w:p>
    <w:p w:rsidR="004E5344" w:rsidRPr="00011F31" w:rsidRDefault="004E5344" w:rsidP="004E5344">
      <w:pPr>
        <w:pStyle w:val="Heading4"/>
      </w:pPr>
      <w:r w:rsidRPr="00011F31">
        <w:t xml:space="preserve">Engagement is INHERENTLY appeasement </w:t>
      </w:r>
    </w:p>
    <w:p w:rsidR="004E5344" w:rsidRPr="00011F31" w:rsidRDefault="004E5344" w:rsidP="004E5344">
      <w:r w:rsidRPr="00011F31">
        <w:rPr>
          <w:rStyle w:val="StyleStyleBold12pt"/>
        </w:rPr>
        <w:t>Rock 2000</w:t>
      </w:r>
      <w:r w:rsidRPr="00011F31">
        <w:t xml:space="preserve"> - Ph.D. in Government from Cornell University, works at Vassar College in Political Science (Stephen, “Appeasement in International Politics”, 2000, pg 23-24)</w:t>
      </w:r>
    </w:p>
    <w:p w:rsidR="004E5344" w:rsidRPr="00011F31" w:rsidRDefault="004E5344" w:rsidP="004E5344">
      <w:pPr>
        <w:rPr>
          <w:sz w:val="16"/>
        </w:rPr>
      </w:pPr>
      <w:r w:rsidRPr="00011F31">
        <w:rPr>
          <w:rStyle w:val="StyleBoldUnderline"/>
        </w:rPr>
        <w:t>Critics of engagement</w:t>
      </w:r>
      <w:r w:rsidRPr="00011F31">
        <w:rPr>
          <w:sz w:val="16"/>
        </w:rPr>
        <w:t>—and there are many—</w:t>
      </w:r>
      <w:r w:rsidRPr="00011F31">
        <w:rPr>
          <w:rStyle w:val="StyleBoldUnderline"/>
        </w:rPr>
        <w:t>consider it “</w:t>
      </w:r>
      <w:r w:rsidRPr="00011F31">
        <w:rPr>
          <w:rStyle w:val="Emphasis"/>
        </w:rPr>
        <w:t>a modern form of appeasement</w:t>
      </w:r>
      <w:r w:rsidRPr="00011F31">
        <w:rPr>
          <w:sz w:val="16"/>
        </w:rPr>
        <w:t xml:space="preserve">.”8’ </w:t>
      </w:r>
      <w:r w:rsidRPr="00011F31">
        <w:rPr>
          <w:rStyle w:val="StyleBoldUnderline"/>
        </w:rPr>
        <w:t>Their insinuation that engagement is there</w:t>
      </w:r>
      <w:r w:rsidRPr="00011F31">
        <w:rPr>
          <w:rStyle w:val="StyleBoldUnderline"/>
          <w:b w:val="0"/>
          <w:sz w:val="12"/>
          <w:u w:val="none"/>
        </w:rPr>
        <w:t>¶</w:t>
      </w:r>
      <w:r w:rsidRPr="00011F31">
        <w:rPr>
          <w:rStyle w:val="StyleBoldUnderline"/>
        </w:rPr>
        <w:t xml:space="preserve"> fore doomed to fail can be disputed, but as a matter of definition they</w:t>
      </w:r>
      <w:r w:rsidRPr="00011F31">
        <w:rPr>
          <w:rStyle w:val="StyleBoldUnderline"/>
          <w:b w:val="0"/>
          <w:sz w:val="12"/>
          <w:u w:val="none"/>
        </w:rPr>
        <w:t>¶</w:t>
      </w:r>
      <w:r w:rsidRPr="00011F31">
        <w:rPr>
          <w:rStyle w:val="StyleBoldUnderline"/>
        </w:rPr>
        <w:t xml:space="preserve"> have a point.</w:t>
      </w:r>
      <w:r w:rsidRPr="00011F31">
        <w:rPr>
          <w:sz w:val="16"/>
        </w:rPr>
        <w:t xml:space="preserve"> </w:t>
      </w:r>
      <w:r w:rsidRPr="00011F31">
        <w:rPr>
          <w:rStyle w:val="Emphasis"/>
        </w:rPr>
        <w:t>Appeasement and engagement share a number of attributes</w:t>
      </w:r>
      <w:r w:rsidRPr="00011F31">
        <w:rPr>
          <w:sz w:val="16"/>
        </w:rPr>
        <w:t>.</w:t>
      </w:r>
      <w:r w:rsidRPr="00011F31">
        <w:rPr>
          <w:sz w:val="12"/>
        </w:rPr>
        <w:t>¶</w:t>
      </w:r>
      <w:r w:rsidRPr="00011F31">
        <w:rPr>
          <w:sz w:val="16"/>
        </w:rPr>
        <w:t xml:space="preserve"> </w:t>
      </w:r>
      <w:r w:rsidRPr="00011F31">
        <w:rPr>
          <w:rStyle w:val="StyleBoldUnderline"/>
        </w:rPr>
        <w:t>Both are nonconfrontational approaches to dealing with an adversary.</w:t>
      </w:r>
      <w:r w:rsidRPr="00011F31">
        <w:rPr>
          <w:sz w:val="12"/>
        </w:rPr>
        <w:t>¶</w:t>
      </w:r>
      <w:r w:rsidRPr="00011F31">
        <w:rPr>
          <w:sz w:val="16"/>
        </w:rPr>
        <w:t xml:space="preserve"> </w:t>
      </w:r>
      <w:r w:rsidRPr="00011F31">
        <w:rPr>
          <w:rStyle w:val="StyleBoldUnderline"/>
        </w:rPr>
        <w:t xml:space="preserve">Each hopes </w:t>
      </w:r>
      <w:r w:rsidRPr="00011F31">
        <w:rPr>
          <w:sz w:val="16"/>
        </w:rPr>
        <w:t xml:space="preserve">eventually </w:t>
      </w:r>
      <w:r w:rsidRPr="00011F31">
        <w:rPr>
          <w:rStyle w:val="StyleBoldUnderline"/>
        </w:rPr>
        <w:t xml:space="preserve">to produce a relaxation of tensions </w:t>
      </w:r>
      <w:r w:rsidRPr="00011F31">
        <w:rPr>
          <w:sz w:val="16"/>
        </w:rPr>
        <w:t xml:space="preserve">with the opponent and some modification of its internal and/or external behavior. </w:t>
      </w:r>
      <w:r w:rsidRPr="00011F31">
        <w:rPr>
          <w:rStyle w:val="StyleBoldUnderline"/>
        </w:rPr>
        <w:t>Each</w:t>
      </w:r>
      <w:r w:rsidRPr="00011F31">
        <w:rPr>
          <w:rStyle w:val="StyleBoldUnderline"/>
          <w:b w:val="0"/>
          <w:sz w:val="12"/>
          <w:u w:val="none"/>
        </w:rPr>
        <w:t>¶</w:t>
      </w:r>
      <w:r w:rsidRPr="00011F31">
        <w:rPr>
          <w:rStyle w:val="StyleBoldUnderline"/>
        </w:rPr>
        <w:t xml:space="preserve"> relies</w:t>
      </w:r>
      <w:r w:rsidRPr="00011F31">
        <w:rPr>
          <w:sz w:val="16"/>
        </w:rPr>
        <w:t xml:space="preserve">, in part, </w:t>
      </w:r>
      <w:r w:rsidRPr="00011F31">
        <w:rPr>
          <w:rStyle w:val="StyleBoldUnderline"/>
        </w:rPr>
        <w:t>on the offering of inducements</w:t>
      </w:r>
      <w:r w:rsidRPr="00011F31">
        <w:rPr>
          <w:sz w:val="16"/>
        </w:rPr>
        <w:t xml:space="preserve">. </w:t>
      </w:r>
      <w:r w:rsidRPr="00011F31">
        <w:rPr>
          <w:rStyle w:val="StyleBoldUnderline"/>
        </w:rPr>
        <w:t>Each sets sonic role for</w:t>
      </w:r>
      <w:r w:rsidRPr="00011F31">
        <w:rPr>
          <w:rStyle w:val="StyleBoldUnderline"/>
          <w:b w:val="0"/>
          <w:sz w:val="12"/>
          <w:u w:val="none"/>
        </w:rPr>
        <w:t>¶</w:t>
      </w:r>
      <w:r w:rsidRPr="00011F31">
        <w:rPr>
          <w:rStyle w:val="StyleBoldUnderline"/>
        </w:rPr>
        <w:t xml:space="preserve"> socialization or learning on the part of the adversary,</w:t>
      </w:r>
      <w:r w:rsidRPr="00011F31">
        <w:rPr>
          <w:sz w:val="16"/>
        </w:rPr>
        <w:t xml:space="preserve"> as well as the potential value of reassurance.</w:t>
      </w:r>
      <w:r w:rsidRPr="00011F31">
        <w:rPr>
          <w:sz w:val="12"/>
        </w:rPr>
        <w:t>¶</w:t>
      </w:r>
      <w:r w:rsidRPr="00011F31">
        <w:rPr>
          <w:sz w:val="16"/>
        </w:rPr>
        <w:t xml:space="preserve"> Appeasement and engagement are not identical. Appeasement can</w:t>
      </w:r>
      <w:r w:rsidRPr="00011F31">
        <w:rPr>
          <w:sz w:val="12"/>
        </w:rPr>
        <w:t>¶</w:t>
      </w:r>
      <w:r w:rsidRPr="00011F31">
        <w:rPr>
          <w:sz w:val="16"/>
        </w:rPr>
        <w:t xml:space="preserve"> be a strategy with short-run aims, while engagement almost necessarily</w:t>
      </w:r>
      <w:r w:rsidRPr="00011F31">
        <w:rPr>
          <w:sz w:val="12"/>
        </w:rPr>
        <w:t>¶</w:t>
      </w:r>
      <w:r w:rsidRPr="00011F31">
        <w:rPr>
          <w:sz w:val="16"/>
        </w:rPr>
        <w:t xml:space="preserve"> implies a lengthy process and a distant time horizon. More importantly, engagement is a broader, more wide-ranging approach to dealing with an</w:t>
      </w:r>
      <w:r w:rsidRPr="00011F31">
        <w:rPr>
          <w:sz w:val="12"/>
        </w:rPr>
        <w:t>¶</w:t>
      </w:r>
      <w:r w:rsidRPr="00011F31">
        <w:rPr>
          <w:sz w:val="16"/>
        </w:rPr>
        <w:t xml:space="preserve"> opponent. It places greater emphasis on cooperation on matters of mutual interest, enmeshing the adversary in a web of commercial connections, rules, and institutions, on the development of increased leverage,</w:t>
      </w:r>
      <w:r w:rsidRPr="00011F31">
        <w:rPr>
          <w:sz w:val="12"/>
        </w:rPr>
        <w:t>¶</w:t>
      </w:r>
      <w:r w:rsidRPr="00011F31">
        <w:rPr>
          <w:sz w:val="16"/>
        </w:rPr>
        <w:t xml:space="preserve"> and on shaping the long-term evolution of the adversary’s economic and!</w:t>
      </w:r>
      <w:r w:rsidRPr="00011F31">
        <w:rPr>
          <w:sz w:val="12"/>
        </w:rPr>
        <w:t>¶</w:t>
      </w:r>
      <w:r w:rsidRPr="00011F31">
        <w:rPr>
          <w:sz w:val="16"/>
        </w:rPr>
        <w:t xml:space="preserve"> or political system. </w:t>
      </w:r>
      <w:r w:rsidRPr="00011F31">
        <w:rPr>
          <w:rStyle w:val="StyleBoldUnderline"/>
        </w:rPr>
        <w:t>Appeasement tends to be somewhat narrower in scope</w:t>
      </w:r>
      <w:r w:rsidRPr="00011F31">
        <w:rPr>
          <w:sz w:val="16"/>
        </w:rPr>
        <w:t>,</w:t>
      </w:r>
      <w:r w:rsidRPr="00011F31">
        <w:rPr>
          <w:rStyle w:val="StyleBoldUnderline"/>
          <w:b w:val="0"/>
          <w:sz w:val="12"/>
          <w:u w:val="none"/>
        </w:rPr>
        <w:t>¶</w:t>
      </w:r>
      <w:r w:rsidRPr="00011F31">
        <w:rPr>
          <w:rStyle w:val="StyleBoldUnderline"/>
        </w:rPr>
        <w:t xml:space="preserve"> relying more heavily on inducements to remove the causes of conflict</w:t>
      </w:r>
      <w:r w:rsidRPr="00011F31">
        <w:rPr>
          <w:rStyle w:val="StyleBoldUnderline"/>
          <w:b w:val="0"/>
          <w:sz w:val="12"/>
          <w:u w:val="none"/>
        </w:rPr>
        <w:t>¶</w:t>
      </w:r>
      <w:r w:rsidRPr="00011F31">
        <w:rPr>
          <w:rStyle w:val="StyleBoldUnderline"/>
        </w:rPr>
        <w:t xml:space="preserve"> and reduce tensions.</w:t>
      </w:r>
      <w:r w:rsidRPr="00011F31">
        <w:rPr>
          <w:rStyle w:val="StyleBoldUnderline"/>
          <w:b w:val="0"/>
          <w:sz w:val="12"/>
          <w:u w:val="none"/>
        </w:rPr>
        <w:t>¶</w:t>
      </w:r>
      <w:r w:rsidRPr="00011F31">
        <w:rPr>
          <w:sz w:val="16"/>
        </w:rPr>
        <w:t xml:space="preserve"> Nevertheless, </w:t>
      </w:r>
      <w:r w:rsidRPr="00011F31">
        <w:rPr>
          <w:rStyle w:val="Emphasis"/>
        </w:rPr>
        <w:t>appeasement and engagement are similar, and the two</w:t>
      </w:r>
      <w:r w:rsidRPr="00011F31">
        <w:rPr>
          <w:rStyle w:val="Emphasis"/>
          <w:b w:val="0"/>
          <w:sz w:val="12"/>
          <w:u w:val="none"/>
        </w:rPr>
        <w:t>¶</w:t>
      </w:r>
      <w:r w:rsidRPr="00011F31">
        <w:rPr>
          <w:rStyle w:val="Emphasis"/>
        </w:rPr>
        <w:t xml:space="preserve"> strategies overlap in certain respects.</w:t>
      </w:r>
      <w:r w:rsidRPr="00011F31">
        <w:rPr>
          <w:sz w:val="16"/>
        </w:rPr>
        <w:t xml:space="preserve"> Several of the cases of appeasement</w:t>
      </w:r>
      <w:r w:rsidRPr="00011F31">
        <w:rPr>
          <w:sz w:val="12"/>
        </w:rPr>
        <w:t>¶</w:t>
      </w:r>
      <w:r w:rsidRPr="00011F31">
        <w:rPr>
          <w:sz w:val="16"/>
        </w:rPr>
        <w:t xml:space="preserve"> examined in this volume contained elements of engagement and could</w:t>
      </w:r>
      <w:r w:rsidRPr="00011F31">
        <w:rPr>
          <w:sz w:val="12"/>
        </w:rPr>
        <w:t>¶</w:t>
      </w:r>
      <w:r w:rsidRPr="00011F31">
        <w:rPr>
          <w:sz w:val="16"/>
        </w:rPr>
        <w:t xml:space="preserve"> perhaps be interpreted by some as examples of the latter rather than of</w:t>
      </w:r>
      <w:r w:rsidRPr="00011F31">
        <w:rPr>
          <w:sz w:val="12"/>
        </w:rPr>
        <w:t>¶</w:t>
      </w:r>
      <w:r w:rsidRPr="00011F31">
        <w:rPr>
          <w:sz w:val="16"/>
        </w:rPr>
        <w:t xml:space="preserve"> the former. </w:t>
      </w:r>
      <w:r w:rsidRPr="00011F31">
        <w:rPr>
          <w:rStyle w:val="StyleBoldUnderline"/>
        </w:rPr>
        <w:t>It may</w:t>
      </w:r>
      <w:r w:rsidRPr="00011F31">
        <w:rPr>
          <w:sz w:val="16"/>
        </w:rPr>
        <w:t xml:space="preserve">, in fact, </w:t>
      </w:r>
      <w:r w:rsidRPr="00011F31">
        <w:rPr>
          <w:rStyle w:val="StyleBoldUnderline"/>
        </w:rPr>
        <w:t>be appropriate to think of appeasement as a</w:t>
      </w:r>
      <w:r w:rsidRPr="00011F31">
        <w:rPr>
          <w:rStyle w:val="StyleBoldUnderline"/>
          <w:b w:val="0"/>
          <w:sz w:val="12"/>
          <w:u w:val="none"/>
        </w:rPr>
        <w:t>¶</w:t>
      </w:r>
      <w:r w:rsidRPr="00011F31">
        <w:rPr>
          <w:rStyle w:val="StyleBoldUnderline"/>
        </w:rPr>
        <w:t xml:space="preserve"> subcategory of engagement</w:t>
      </w:r>
      <w:r w:rsidRPr="00011F31">
        <w:rPr>
          <w:sz w:val="16"/>
        </w:rPr>
        <w:t>. For these reasons, this work on appeasement</w:t>
      </w:r>
      <w:r w:rsidRPr="00011F31">
        <w:rPr>
          <w:sz w:val="12"/>
        </w:rPr>
        <w:t>¶</w:t>
      </w:r>
      <w:r w:rsidRPr="00011F31">
        <w:rPr>
          <w:sz w:val="16"/>
        </w:rPr>
        <w:t xml:space="preserve"> is intended to be of interest to scholars who study engagement and of</w:t>
      </w:r>
      <w:r w:rsidRPr="00011F31">
        <w:rPr>
          <w:sz w:val="12"/>
        </w:rPr>
        <w:t>¶</w:t>
      </w:r>
      <w:r w:rsidRPr="00011F31">
        <w:rPr>
          <w:sz w:val="16"/>
        </w:rPr>
        <w:t xml:space="preserve"> relevance to practitioners of foreign policy who must decide whether</w:t>
      </w:r>
      <w:r w:rsidRPr="00011F31">
        <w:rPr>
          <w:sz w:val="12"/>
        </w:rPr>
        <w:t>¶</w:t>
      </w:r>
      <w:r w:rsidRPr="00011F31">
        <w:rPr>
          <w:sz w:val="16"/>
        </w:rPr>
        <w:t xml:space="preserve"> and how to pursue such a strategy.</w:t>
      </w:r>
    </w:p>
    <w:p w:rsidR="00B863EF" w:rsidRPr="00011F31" w:rsidRDefault="00B863EF" w:rsidP="00B863EF">
      <w:pPr>
        <w:pStyle w:val="Heading4"/>
        <w:rPr>
          <w:rFonts w:asciiTheme="minorHAnsi" w:hAnsiTheme="minorHAnsi"/>
        </w:rPr>
      </w:pPr>
      <w:r w:rsidRPr="00011F31">
        <w:rPr>
          <w:rFonts w:asciiTheme="minorHAnsi" w:hAnsiTheme="minorHAnsi"/>
        </w:rPr>
        <w:t>The plan appeases Latin American leaders</w:t>
      </w:r>
    </w:p>
    <w:p w:rsidR="00B863EF" w:rsidRPr="00011F31" w:rsidRDefault="00B863EF" w:rsidP="00B863EF">
      <w:pPr>
        <w:rPr>
          <w:rFonts w:asciiTheme="minorHAnsi" w:hAnsiTheme="minorHAnsi"/>
        </w:rPr>
      </w:pPr>
      <w:r w:rsidRPr="00011F31">
        <w:rPr>
          <w:rStyle w:val="StyleStyleBold12pt"/>
          <w:rFonts w:asciiTheme="minorHAnsi" w:hAnsiTheme="minorHAnsi"/>
        </w:rPr>
        <w:t>Jacobson</w:t>
      </w:r>
      <w:r w:rsidRPr="00011F31">
        <w:rPr>
          <w:rFonts w:asciiTheme="minorHAnsi" w:hAnsiTheme="minorHAnsi"/>
        </w:rPr>
        <w:t xml:space="preserve"> </w:t>
      </w:r>
      <w:r w:rsidRPr="00011F31">
        <w:rPr>
          <w:rStyle w:val="StyleStyleBold12pt"/>
          <w:rFonts w:asciiTheme="minorHAnsi" w:hAnsiTheme="minorHAnsi"/>
        </w:rPr>
        <w:t>11</w:t>
      </w:r>
      <w:r w:rsidRPr="00011F31">
        <w:rPr>
          <w:rFonts w:asciiTheme="minorHAnsi" w:hAnsiTheme="minorHAnsi"/>
        </w:rPr>
        <w:t xml:space="preserve"> – President of New Horizons Economic Research and writer for Politifact (Louis, “The U.S. gives foreign aid to Cuba and Venezuela, even though those countries are our enemies”, February 9 of 2011, </w:t>
      </w:r>
      <w:hyperlink r:id="rId16" w:history="1">
        <w:r w:rsidRPr="00011F31">
          <w:rPr>
            <w:rStyle w:val="Hyperlink"/>
            <w:rFonts w:asciiTheme="minorHAnsi" w:hAnsiTheme="minorHAnsi"/>
          </w:rPr>
          <w:t>http://www.politifact.com/truth-o-meter/statements/2011/mar/23/ted-poe/ted-poe-decries-us-aid-venezuela-cuba/</w:t>
        </w:r>
      </w:hyperlink>
      <w:r w:rsidRPr="00011F31">
        <w:rPr>
          <w:rFonts w:asciiTheme="minorHAnsi" w:hAnsiTheme="minorHAnsi"/>
        </w:rPr>
        <w:t>)</w:t>
      </w:r>
    </w:p>
    <w:p w:rsidR="00B863EF" w:rsidRPr="00011F31" w:rsidRDefault="00B863EF" w:rsidP="00B863EF">
      <w:pPr>
        <w:rPr>
          <w:rFonts w:asciiTheme="minorHAnsi" w:hAnsiTheme="minorHAnsi"/>
          <w:b/>
          <w:bCs/>
          <w:u w:val="single"/>
        </w:rPr>
      </w:pPr>
      <w:r w:rsidRPr="00011F31">
        <w:rPr>
          <w:rStyle w:val="StyleBoldUnderline"/>
        </w:rPr>
        <w:t>Critics of</w:t>
      </w:r>
      <w:r w:rsidRPr="00011F31">
        <w:rPr>
          <w:rFonts w:asciiTheme="minorHAnsi" w:hAnsiTheme="minorHAnsi"/>
          <w:sz w:val="16"/>
        </w:rPr>
        <w:t xml:space="preserve"> Venezuela’s leader, Hugo </w:t>
      </w:r>
      <w:r w:rsidRPr="00011F31">
        <w:rPr>
          <w:rStyle w:val="StyleBoldUnderline"/>
        </w:rPr>
        <w:t>Chavez</w:t>
      </w:r>
      <w:r w:rsidRPr="00011F31">
        <w:rPr>
          <w:rFonts w:asciiTheme="minorHAnsi" w:hAnsiTheme="minorHAnsi"/>
          <w:sz w:val="16"/>
        </w:rPr>
        <w:t xml:space="preserve">, </w:t>
      </w:r>
      <w:r w:rsidRPr="00011F31">
        <w:rPr>
          <w:rStyle w:val="StyleBoldUnderline"/>
        </w:rPr>
        <w:t>call him a dictator</w:t>
      </w:r>
      <w:r w:rsidRPr="00011F31">
        <w:rPr>
          <w:rFonts w:asciiTheme="minorHAnsi" w:hAnsiTheme="minorHAnsi"/>
          <w:sz w:val="16"/>
        </w:rPr>
        <w:t xml:space="preserve">. Meanwhile, </w:t>
      </w:r>
      <w:r w:rsidRPr="00011F31">
        <w:rPr>
          <w:rStyle w:val="StyleBoldUnderline"/>
        </w:rPr>
        <w:t>Cuba has been a communist country for decades,</w:t>
      </w:r>
      <w:r w:rsidRPr="00011F31">
        <w:rPr>
          <w:rFonts w:asciiTheme="minorHAnsi" w:hAnsiTheme="minorHAnsi"/>
          <w:sz w:val="16"/>
        </w:rPr>
        <w:t xml:space="preserve"> led by Fidel Castro and now his brother Raul. In its widely followed rankings, the group Freedom House rates Venezuela toward the bottom of the nations it classifies as "partly free," while Cuba sits at the lower end of its "not free" scale. And both nations have strained relations with the United States.</w:t>
      </w:r>
      <w:r w:rsidRPr="00011F31">
        <w:rPr>
          <w:rFonts w:asciiTheme="minorHAnsi" w:hAnsiTheme="minorHAnsi"/>
          <w:sz w:val="12"/>
        </w:rPr>
        <w:t>¶</w:t>
      </w:r>
      <w:r w:rsidRPr="00011F31">
        <w:rPr>
          <w:rFonts w:asciiTheme="minorHAnsi" w:hAnsiTheme="minorHAnsi"/>
          <w:sz w:val="16"/>
        </w:rPr>
        <w:t xml:space="preserve"> So </w:t>
      </w:r>
      <w:r w:rsidRPr="00011F31">
        <w:rPr>
          <w:rStyle w:val="StyleBoldUnderline"/>
        </w:rPr>
        <w:t>Poe suggested these as two examples of what’s wrong with U.S. foreign aid.</w:t>
      </w:r>
      <w:r w:rsidRPr="00011F31">
        <w:rPr>
          <w:rStyle w:val="StyleBoldUnderline"/>
          <w:rFonts w:asciiTheme="minorHAnsi" w:hAnsiTheme="minorHAnsi"/>
          <w:b w:val="0"/>
          <w:sz w:val="12"/>
          <w:u w:val="none"/>
        </w:rPr>
        <w:t>¶</w:t>
      </w:r>
      <w:r w:rsidRPr="00011F31">
        <w:rPr>
          <w:rFonts w:asciiTheme="minorHAnsi" w:hAnsiTheme="minorHAnsi"/>
          <w:sz w:val="16"/>
        </w:rPr>
        <w:t xml:space="preserve"> "</w:t>
      </w:r>
      <w:r w:rsidRPr="00011F31">
        <w:rPr>
          <w:rStyle w:val="StyleBoldUnderline"/>
        </w:rPr>
        <w:t>We give money to Venezuela</w:t>
      </w:r>
      <w:r w:rsidRPr="00011F31">
        <w:rPr>
          <w:rFonts w:asciiTheme="minorHAnsi" w:hAnsiTheme="minorHAnsi"/>
          <w:sz w:val="16"/>
        </w:rPr>
        <w:t xml:space="preserve">. </w:t>
      </w:r>
      <w:r w:rsidRPr="00011F31">
        <w:rPr>
          <w:rStyle w:val="StyleBoldUnderline"/>
        </w:rPr>
        <w:t>Why do we give money to Chavez and Venezuela</w:t>
      </w:r>
      <w:r w:rsidRPr="00011F31">
        <w:rPr>
          <w:rFonts w:asciiTheme="minorHAnsi" w:hAnsiTheme="minorHAnsi"/>
          <w:sz w:val="16"/>
        </w:rPr>
        <w:t xml:space="preserve">? </w:t>
      </w:r>
      <w:r w:rsidRPr="00011F31">
        <w:rPr>
          <w:rStyle w:val="StyleBoldUnderline"/>
        </w:rPr>
        <w:t>He hates the</w:t>
      </w:r>
      <w:r w:rsidRPr="00011F31">
        <w:rPr>
          <w:rFonts w:asciiTheme="minorHAnsi" w:hAnsiTheme="minorHAnsi"/>
          <w:sz w:val="16"/>
        </w:rPr>
        <w:t xml:space="preserve"> </w:t>
      </w:r>
      <w:r w:rsidRPr="00011F31">
        <w:rPr>
          <w:rStyle w:val="StyleBoldUnderline"/>
        </w:rPr>
        <w:t>U</w:t>
      </w:r>
      <w:r w:rsidRPr="00011F31">
        <w:rPr>
          <w:rFonts w:asciiTheme="minorHAnsi" w:hAnsiTheme="minorHAnsi"/>
          <w:sz w:val="16"/>
        </w:rPr>
        <w:t xml:space="preserve">nited </w:t>
      </w:r>
      <w:r w:rsidRPr="00011F31">
        <w:rPr>
          <w:rStyle w:val="StyleBoldUnderline"/>
        </w:rPr>
        <w:t>S</w:t>
      </w:r>
      <w:r w:rsidRPr="00011F31">
        <w:rPr>
          <w:rFonts w:asciiTheme="minorHAnsi" w:hAnsiTheme="minorHAnsi"/>
          <w:sz w:val="16"/>
        </w:rPr>
        <w:t xml:space="preserve">tates. </w:t>
      </w:r>
      <w:r w:rsidRPr="00011F31">
        <w:rPr>
          <w:rStyle w:val="Emphasis"/>
          <w:rFonts w:asciiTheme="minorHAnsi" w:hAnsiTheme="minorHAnsi"/>
        </w:rPr>
        <w:t>He defies our president, makes fun of our nation</w:t>
      </w:r>
      <w:r w:rsidRPr="00011F31">
        <w:rPr>
          <w:rFonts w:asciiTheme="minorHAnsi" w:hAnsiTheme="minorHAnsi"/>
          <w:sz w:val="16"/>
        </w:rPr>
        <w:t xml:space="preserve">. We don’t need to give him any foreign aid. </w:t>
      </w:r>
      <w:r w:rsidRPr="00011F31">
        <w:rPr>
          <w:rStyle w:val="StyleBoldUnderline"/>
        </w:rPr>
        <w:t>We give $20 million to Cuba</w:t>
      </w:r>
      <w:r w:rsidRPr="00011F31">
        <w:rPr>
          <w:rFonts w:asciiTheme="minorHAnsi" w:hAnsiTheme="minorHAnsi"/>
          <w:sz w:val="16"/>
        </w:rPr>
        <w:t xml:space="preserve">. </w:t>
      </w:r>
      <w:r w:rsidRPr="00011F31">
        <w:rPr>
          <w:rStyle w:val="StyleBoldUnderline"/>
        </w:rPr>
        <w:t>Why do we give money to Cuba</w:t>
      </w:r>
      <w:r w:rsidRPr="00011F31">
        <w:rPr>
          <w:rFonts w:asciiTheme="minorHAnsi" w:hAnsiTheme="minorHAnsi"/>
          <w:sz w:val="16"/>
        </w:rPr>
        <w:t xml:space="preserve">? </w:t>
      </w:r>
      <w:r w:rsidRPr="00011F31">
        <w:rPr>
          <w:rStyle w:val="StyleBoldUnderline"/>
        </w:rPr>
        <w:t>Americans can’t even go to Cuba. It’s off-limits. It’s a communist country. But we’re dumping money over there."</w:t>
      </w:r>
      <w:r w:rsidRPr="00011F31">
        <w:rPr>
          <w:rStyle w:val="StyleBoldUnderline"/>
          <w:rFonts w:asciiTheme="minorHAnsi" w:hAnsiTheme="minorHAnsi"/>
          <w:b w:val="0"/>
          <w:sz w:val="12"/>
          <w:u w:val="none"/>
        </w:rPr>
        <w:t>¶</w:t>
      </w:r>
      <w:r w:rsidRPr="00011F31">
        <w:rPr>
          <w:rFonts w:asciiTheme="minorHAnsi" w:hAnsiTheme="minorHAnsi"/>
          <w:sz w:val="16"/>
        </w:rPr>
        <w:t xml:space="preserve"> We looked at budget documents for foreign aid and talked to experts in the field, and here’s what we found.</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Poe is correct that U.S. foreign aid flows into both countries</w:t>
      </w:r>
      <w:r w:rsidRPr="00011F31">
        <w:rPr>
          <w:rFonts w:asciiTheme="minorHAnsi" w:hAnsiTheme="minorHAnsi"/>
          <w:sz w:val="16"/>
        </w:rPr>
        <w:t xml:space="preserve">. In fiscal year 2010, </w:t>
      </w:r>
      <w:r w:rsidRPr="00011F31">
        <w:rPr>
          <w:rStyle w:val="StyleBoldUnderline"/>
        </w:rPr>
        <w:t>the Venezuela account showed $6 million</w:t>
      </w:r>
      <w:r w:rsidRPr="00011F31">
        <w:rPr>
          <w:rFonts w:asciiTheme="minorHAnsi" w:hAnsiTheme="minorHAnsi"/>
          <w:sz w:val="16"/>
        </w:rPr>
        <w:t xml:space="preserve">, while the Cuba account showed $20 million. </w:t>
      </w:r>
      <w:r w:rsidRPr="00011F31">
        <w:rPr>
          <w:rStyle w:val="StyleBoldUnderline"/>
        </w:rPr>
        <w:t>For</w:t>
      </w:r>
      <w:r w:rsidRPr="00011F31">
        <w:rPr>
          <w:rFonts w:asciiTheme="minorHAnsi" w:hAnsiTheme="minorHAnsi"/>
          <w:sz w:val="16"/>
        </w:rPr>
        <w:t xml:space="preserve"> fiscal year </w:t>
      </w:r>
      <w:r w:rsidRPr="00011F31">
        <w:rPr>
          <w:rStyle w:val="StyleBoldUnderline"/>
        </w:rPr>
        <w:t>2012,</w:t>
      </w:r>
      <w:r w:rsidRPr="00011F31">
        <w:rPr>
          <w:rFonts w:asciiTheme="minorHAnsi" w:hAnsiTheme="minorHAnsi"/>
          <w:sz w:val="16"/>
        </w:rPr>
        <w:t xml:space="preserve"> th</w:t>
      </w:r>
      <w:r w:rsidRPr="00011F31">
        <w:rPr>
          <w:rStyle w:val="StyleBoldUnderline"/>
        </w:rPr>
        <w:t>e administration has requested a little less for Venezuela -- $5 million -- and the same $20 million amount for Cuba.</w:t>
      </w:r>
    </w:p>
    <w:p w:rsidR="004E5344" w:rsidRPr="00011F31" w:rsidRDefault="004E5344" w:rsidP="004E5344"/>
    <w:p w:rsidR="0076566F" w:rsidRPr="00011F31" w:rsidRDefault="0076566F" w:rsidP="00942640">
      <w:pPr>
        <w:pStyle w:val="Heading2"/>
        <w:rPr>
          <w:rFonts w:asciiTheme="minorHAnsi" w:hAnsiTheme="minorHAnsi"/>
        </w:rPr>
      </w:pPr>
      <w:r w:rsidRPr="00011F31">
        <w:rPr>
          <w:rFonts w:asciiTheme="minorHAnsi" w:hAnsiTheme="minorHAnsi"/>
        </w:rPr>
        <w:lastRenderedPageBreak/>
        <w:t>2NC Uniqueness</w:t>
      </w:r>
    </w:p>
    <w:p w:rsidR="001E2CE6" w:rsidRPr="00011F31" w:rsidRDefault="001E2CE6" w:rsidP="001E2CE6"/>
    <w:p w:rsidR="00C73C9E" w:rsidRPr="00011F31" w:rsidRDefault="001E2CE6" w:rsidP="00D41CDB">
      <w:pPr>
        <w:pStyle w:val="Heading3"/>
      </w:pPr>
      <w:r w:rsidRPr="00011F31">
        <w:lastRenderedPageBreak/>
        <w:t>2NC Uniqueness</w:t>
      </w:r>
    </w:p>
    <w:p w:rsidR="00C73C9E" w:rsidRPr="00011F31" w:rsidRDefault="00C73C9E" w:rsidP="00C73C9E">
      <w:pPr>
        <w:pStyle w:val="Heading4"/>
      </w:pPr>
      <w:r w:rsidRPr="00011F31">
        <w:t xml:space="preserve">Obama is a hard liner – new cabinet </w:t>
      </w:r>
    </w:p>
    <w:p w:rsidR="00C73C9E" w:rsidRPr="00011F31" w:rsidRDefault="00E13270" w:rsidP="00C73C9E">
      <w:r w:rsidRPr="00011F31">
        <w:rPr>
          <w:rStyle w:val="StyleStyleBold12pt"/>
        </w:rPr>
        <w:t>Gray</w:t>
      </w:r>
      <w:r w:rsidRPr="00011F31">
        <w:t xml:space="preserve"> </w:t>
      </w:r>
      <w:r w:rsidRPr="00011F31">
        <w:rPr>
          <w:rStyle w:val="StyleStyleBold12pt"/>
        </w:rPr>
        <w:t>13</w:t>
      </w:r>
      <w:r w:rsidRPr="00011F31">
        <w:t xml:space="preserve"> – Managing Editor of Air Force Times at Army Times Publishing (Mel, “Senate Republicans: Obama's Nominees Too Hard-Line”, January 28 of 2013, Newsmax, </w:t>
      </w:r>
      <w:hyperlink r:id="rId17" w:history="1">
        <w:r w:rsidRPr="00011F31">
          <w:rPr>
            <w:rStyle w:val="Hyperlink"/>
          </w:rPr>
          <w:t>http://www.newsmax.com/Politics/obama-liberal-cabinet-nominations/2013/01/28/id/487676</w:t>
        </w:r>
      </w:hyperlink>
      <w:r w:rsidRPr="00011F31">
        <w:t>)</w:t>
      </w:r>
    </w:p>
    <w:p w:rsidR="00C73C9E" w:rsidRPr="00011F31" w:rsidRDefault="00C73C9E" w:rsidP="00C73C9E">
      <w:pPr>
        <w:rPr>
          <w:sz w:val="16"/>
        </w:rPr>
      </w:pPr>
      <w:r w:rsidRPr="00011F31">
        <w:rPr>
          <w:sz w:val="12"/>
        </w:rPr>
        <w:t>¶</w:t>
      </w:r>
      <w:r w:rsidRPr="00011F31">
        <w:rPr>
          <w:sz w:val="16"/>
        </w:rPr>
        <w:t xml:space="preserve"> The </w:t>
      </w:r>
      <w:r w:rsidRPr="00011F31">
        <w:rPr>
          <w:rStyle w:val="StyleBoldUnderline"/>
        </w:rPr>
        <w:t>GOP lawmakers</w:t>
      </w:r>
      <w:r w:rsidRPr="00011F31">
        <w:rPr>
          <w:sz w:val="16"/>
        </w:rPr>
        <w:t xml:space="preserve">, who play key roles in the confirmation process, </w:t>
      </w:r>
      <w:r w:rsidRPr="00011F31">
        <w:rPr>
          <w:rStyle w:val="StyleBoldUnderline"/>
        </w:rPr>
        <w:t xml:space="preserve">contend the new team Obama is putting together is supremely suited to carry out his agenda, but </w:t>
      </w:r>
      <w:r w:rsidRPr="00011F31">
        <w:rPr>
          <w:rStyle w:val="Emphasis"/>
        </w:rPr>
        <w:t>are all hard-liners better at alienation than conciliation</w:t>
      </w:r>
      <w:r w:rsidRPr="00011F31">
        <w:rPr>
          <w:rStyle w:val="StyleBoldUnderline"/>
        </w:rPr>
        <w:t xml:space="preserve">, the Wall Street Journal reported Monday. </w:t>
      </w:r>
      <w:r w:rsidRPr="00011F31">
        <w:rPr>
          <w:rStyle w:val="StyleBoldUnderline"/>
          <w:b w:val="0"/>
          <w:sz w:val="12"/>
          <w:u w:val="none"/>
        </w:rPr>
        <w:t>¶</w:t>
      </w:r>
      <w:r w:rsidRPr="00011F31">
        <w:rPr>
          <w:rStyle w:val="StyleBoldUnderline"/>
          <w:sz w:val="12"/>
        </w:rPr>
        <w:t xml:space="preserve"> </w:t>
      </w:r>
      <w:r w:rsidRPr="00011F31">
        <w:rPr>
          <w:sz w:val="12"/>
        </w:rPr>
        <w:t>¶</w:t>
      </w:r>
      <w:r w:rsidRPr="00011F31">
        <w:rPr>
          <w:sz w:val="16"/>
        </w:rPr>
        <w:t xml:space="preserve"> Perhaps the best example of what Republicans are complaining about is the president's appointment Friday of longtime aide Denis McDonough to be chief of staff. </w:t>
      </w:r>
      <w:r w:rsidRPr="00011F31">
        <w:rPr>
          <w:rStyle w:val="StyleBoldUnderline"/>
        </w:rPr>
        <w:t>McDonough has a reputation for being personable but has no strong ties to Republicans or their constituencies</w:t>
      </w:r>
      <w:r w:rsidRPr="00011F31">
        <w:rPr>
          <w:sz w:val="16"/>
        </w:rPr>
        <w:t>, which is a sharp contrast to William Daley, who served as Obama's top aide during a portion of his first term.</w:t>
      </w:r>
      <w:r w:rsidRPr="00011F31">
        <w:rPr>
          <w:sz w:val="12"/>
        </w:rPr>
        <w:t>¶</w:t>
      </w:r>
      <w:r w:rsidRPr="00011F31">
        <w:rPr>
          <w:sz w:val="16"/>
        </w:rPr>
        <w:t xml:space="preserve"> </w:t>
      </w:r>
      <w:r w:rsidRPr="00011F31">
        <w:rPr>
          <w:sz w:val="12"/>
        </w:rPr>
        <w:t>¶</w:t>
      </w:r>
      <w:r w:rsidRPr="00011F31">
        <w:rPr>
          <w:sz w:val="16"/>
        </w:rPr>
        <w:t xml:space="preserve"> Daley's appointment was viewed as an overture at the time to Republicans, who liked Daley's corporate connections as a former commerce secretary under President Bill Clinton and his position as an executive committee member of JP Morgan Chase. </w:t>
      </w:r>
      <w:r w:rsidRPr="00011F31">
        <w:rPr>
          <w:sz w:val="12"/>
        </w:rPr>
        <w:t>¶</w:t>
      </w:r>
      <w:r w:rsidRPr="00011F31">
        <w:rPr>
          <w:sz w:val="16"/>
        </w:rPr>
        <w:t xml:space="preserve"> </w:t>
      </w:r>
      <w:r w:rsidRPr="00011F31">
        <w:rPr>
          <w:sz w:val="12"/>
        </w:rPr>
        <w:t>¶</w:t>
      </w:r>
      <w:r w:rsidRPr="00011F31">
        <w:rPr>
          <w:sz w:val="16"/>
        </w:rPr>
        <w:t xml:space="preserve"> John </w:t>
      </w:r>
      <w:r w:rsidRPr="00011F31">
        <w:rPr>
          <w:rStyle w:val="StyleBoldUnderline"/>
        </w:rPr>
        <w:t>Podesta</w:t>
      </w:r>
      <w:r w:rsidRPr="00011F31">
        <w:rPr>
          <w:sz w:val="16"/>
        </w:rPr>
        <w:t xml:space="preserve">, who was Clinton's last chief of staff, told </w:t>
      </w:r>
      <w:r w:rsidRPr="00011F31">
        <w:rPr>
          <w:rStyle w:val="StyleBoldUnderline"/>
        </w:rPr>
        <w:t>the Journal that it's important for a president to surround himself in a second term with people he knows "can execute his strategy</w:t>
      </w:r>
      <w:r w:rsidRPr="00011F31">
        <w:rPr>
          <w:sz w:val="16"/>
        </w:rPr>
        <w:t>."</w:t>
      </w:r>
      <w:r w:rsidRPr="00011F31">
        <w:rPr>
          <w:sz w:val="12"/>
        </w:rPr>
        <w:t>¶</w:t>
      </w:r>
      <w:r w:rsidRPr="00011F31">
        <w:rPr>
          <w:sz w:val="16"/>
        </w:rPr>
        <w:t xml:space="preserve"> </w:t>
      </w:r>
      <w:r w:rsidRPr="00011F31">
        <w:rPr>
          <w:sz w:val="12"/>
        </w:rPr>
        <w:t>¶</w:t>
      </w:r>
      <w:r w:rsidRPr="00011F31">
        <w:rPr>
          <w:sz w:val="16"/>
        </w:rPr>
        <w:t xml:space="preserve"> "Execution is everything in a second term," he said. </w:t>
      </w:r>
      <w:r w:rsidRPr="00011F31">
        <w:rPr>
          <w:sz w:val="12"/>
        </w:rPr>
        <w:t>¶</w:t>
      </w:r>
      <w:r w:rsidRPr="00011F31">
        <w:rPr>
          <w:sz w:val="16"/>
        </w:rPr>
        <w:t xml:space="preserve"> </w:t>
      </w:r>
      <w:r w:rsidRPr="00011F31">
        <w:rPr>
          <w:sz w:val="12"/>
        </w:rPr>
        <w:t>¶</w:t>
      </w:r>
      <w:r w:rsidRPr="00011F31">
        <w:rPr>
          <w:sz w:val="16"/>
        </w:rPr>
        <w:t xml:space="preserve"> But former Ronald Reagan chief of staff Ken Duberstein told the Journal Obama might have an easier second term if he reaches out to Republicans with some of his nominations.</w:t>
      </w:r>
      <w:r w:rsidRPr="00011F31">
        <w:rPr>
          <w:sz w:val="12"/>
        </w:rPr>
        <w:t>¶</w:t>
      </w:r>
      <w:r w:rsidRPr="00011F31">
        <w:rPr>
          <w:sz w:val="16"/>
        </w:rPr>
        <w:t xml:space="preserve"> </w:t>
      </w:r>
      <w:r w:rsidRPr="00011F31">
        <w:rPr>
          <w:sz w:val="12"/>
        </w:rPr>
        <w:t>¶</w:t>
      </w:r>
      <w:r w:rsidRPr="00011F31">
        <w:rPr>
          <w:sz w:val="16"/>
        </w:rPr>
        <w:t xml:space="preserve"> "He has to do it if he is to accomplish his broad agenda," he said. "You can't just do it by sticking your finger in people's eyes."</w:t>
      </w:r>
      <w:r w:rsidRPr="00011F31">
        <w:rPr>
          <w:sz w:val="12"/>
        </w:rPr>
        <w:t>¶</w:t>
      </w:r>
      <w:r w:rsidRPr="00011F31">
        <w:rPr>
          <w:sz w:val="16"/>
        </w:rPr>
        <w:t xml:space="preserve"> </w:t>
      </w:r>
      <w:r w:rsidRPr="00011F31">
        <w:rPr>
          <w:sz w:val="12"/>
        </w:rPr>
        <w:t>¶</w:t>
      </w:r>
      <w:r w:rsidRPr="00011F31">
        <w:rPr>
          <w:sz w:val="16"/>
        </w:rPr>
        <w:t xml:space="preserve"> So far, Obama has made six nominations that require Senate approval and only one, Massachusetts Sen. John Kerry for secretary of state, has wide support on both sides of the aisle. </w:t>
      </w:r>
      <w:r w:rsidRPr="00011F31">
        <w:rPr>
          <w:sz w:val="12"/>
        </w:rPr>
        <w:t>¶</w:t>
      </w:r>
      <w:r w:rsidRPr="00011F31">
        <w:rPr>
          <w:sz w:val="16"/>
        </w:rPr>
        <w:t xml:space="preserve"> </w:t>
      </w:r>
      <w:r w:rsidRPr="00011F31">
        <w:rPr>
          <w:sz w:val="12"/>
        </w:rPr>
        <w:t>¶</w:t>
      </w:r>
      <w:r w:rsidRPr="00011F31">
        <w:rPr>
          <w:sz w:val="16"/>
        </w:rPr>
        <w:t xml:space="preserve"> Even former Nebraska Sen. Chuck </w:t>
      </w:r>
      <w:r w:rsidRPr="00011F31">
        <w:rPr>
          <w:rStyle w:val="StyleBoldUnderline"/>
        </w:rPr>
        <w:t>Hagel</w:t>
      </w:r>
      <w:r w:rsidRPr="00011F31">
        <w:rPr>
          <w:sz w:val="16"/>
        </w:rPr>
        <w:t xml:space="preserve">, a Republican, </w:t>
      </w:r>
      <w:r w:rsidRPr="00011F31">
        <w:rPr>
          <w:rStyle w:val="StyleBoldUnderline"/>
        </w:rPr>
        <w:t>is getting tough scrutiny from his old colleagues as the nominee for defense secretary</w:t>
      </w:r>
      <w:r w:rsidRPr="00011F31">
        <w:rPr>
          <w:sz w:val="16"/>
        </w:rPr>
        <w:t xml:space="preserve">, especially Arizona Sen. John McCain. </w:t>
      </w:r>
      <w:r w:rsidRPr="00011F31">
        <w:rPr>
          <w:rStyle w:val="StyleBoldUnderline"/>
        </w:rPr>
        <w:t>Republicans are concerned about his past statements and positions regarding Israel and Iran</w:t>
      </w:r>
      <w:r w:rsidRPr="00011F31">
        <w:rPr>
          <w:sz w:val="16"/>
        </w:rPr>
        <w:t xml:space="preserve">, not to mention the fact that he endorsed Obama over McCain in the 2008 presidential campaign. </w:t>
      </w:r>
    </w:p>
    <w:p w:rsidR="006E3F88" w:rsidRPr="00011F31" w:rsidRDefault="006E3F88" w:rsidP="006E3F88">
      <w:pPr>
        <w:pStyle w:val="Heading4"/>
      </w:pPr>
      <w:r w:rsidRPr="00011F31">
        <w:t xml:space="preserve">Obama is hard-lining now – AFF uniqueness is factually incorrect </w:t>
      </w:r>
    </w:p>
    <w:p w:rsidR="006E3F88" w:rsidRPr="00011F31" w:rsidRDefault="006E3F88" w:rsidP="006E3F88">
      <w:r w:rsidRPr="00011F31">
        <w:rPr>
          <w:rStyle w:val="StyleStyleBold12pt"/>
        </w:rPr>
        <w:t>Mataconis</w:t>
      </w:r>
      <w:r w:rsidRPr="00011F31">
        <w:t xml:space="preserve"> </w:t>
      </w:r>
      <w:r w:rsidRPr="00011F31">
        <w:rPr>
          <w:rStyle w:val="StyleStyleBold12pt"/>
        </w:rPr>
        <w:t>12</w:t>
      </w:r>
      <w:r w:rsidRPr="00011F31">
        <w:t xml:space="preserve"> – B.A. in Political Science from Rutgers University and J.D. from George Mason University School of Law (Doug, “The GOP’s Ridiculous Appeasement Argument”, January 3 of 2012, </w:t>
      </w:r>
      <w:hyperlink r:id="rId18" w:history="1">
        <w:r w:rsidRPr="00011F31">
          <w:rPr>
            <w:rStyle w:val="Hyperlink"/>
          </w:rPr>
          <w:t>http://www.outsidethebeltway.com/the-gops-ridiculous-appeasement-argument/</w:t>
        </w:r>
      </w:hyperlink>
      <w:r w:rsidRPr="00011F31">
        <w:t>)</w:t>
      </w:r>
    </w:p>
    <w:p w:rsidR="006E3F88" w:rsidRPr="00011F31" w:rsidRDefault="006E3F88" w:rsidP="006E3F88">
      <w:pPr>
        <w:rPr>
          <w:rStyle w:val="StyleBoldUnderline"/>
        </w:rPr>
      </w:pPr>
      <w:r w:rsidRPr="00011F31">
        <w:rPr>
          <w:sz w:val="16"/>
        </w:rPr>
        <w:t xml:space="preserve">This isn’t really entirely new, of course. For three years now, </w:t>
      </w:r>
      <w:r w:rsidRPr="00011F31">
        <w:rPr>
          <w:rStyle w:val="StyleBoldUnderline"/>
        </w:rPr>
        <w:t xml:space="preserve">Republicans have been accusing the President of “apologizing for America,” </w:t>
      </w:r>
      <w:r w:rsidRPr="00011F31">
        <w:rPr>
          <w:sz w:val="16"/>
        </w:rPr>
        <w:t xml:space="preserve">even though </w:t>
      </w:r>
      <w:r w:rsidRPr="00011F31">
        <w:rPr>
          <w:rStyle w:val="Emphasis"/>
        </w:rPr>
        <w:t>it’s a manifestly untrue assertion</w:t>
      </w:r>
      <w:r w:rsidRPr="00011F31">
        <w:rPr>
          <w:sz w:val="16"/>
        </w:rPr>
        <w:t xml:space="preserve">. </w:t>
      </w:r>
      <w:r w:rsidRPr="00011F31">
        <w:rPr>
          <w:rStyle w:val="StyleBoldUnderline"/>
        </w:rPr>
        <w:t>More recently</w:t>
      </w:r>
      <w:r w:rsidRPr="00011F31">
        <w:rPr>
          <w:sz w:val="16"/>
        </w:rPr>
        <w:t>, m</w:t>
      </w:r>
      <w:r w:rsidRPr="00011F31">
        <w:rPr>
          <w:rStyle w:val="StyleBoldUnderline"/>
        </w:rPr>
        <w:t>any on the right have engaged in the ridiculous task of accusing the President of abandoning</w:t>
      </w:r>
      <w:r w:rsidRPr="00011F31">
        <w:rPr>
          <w:sz w:val="16"/>
        </w:rPr>
        <w:t xml:space="preserve"> Hosni </w:t>
      </w:r>
      <w:r w:rsidRPr="00011F31">
        <w:rPr>
          <w:rStyle w:val="StyleBoldUnderline"/>
        </w:rPr>
        <w:t>Mubarak</w:t>
      </w:r>
      <w:r w:rsidRPr="00011F31">
        <w:rPr>
          <w:sz w:val="16"/>
        </w:rPr>
        <w:t xml:space="preserve"> last February d</w:t>
      </w:r>
      <w:r w:rsidRPr="00011F31">
        <w:rPr>
          <w:rStyle w:val="StyleBoldUnderline"/>
        </w:rPr>
        <w:t>uring the height of the protests in Tahrir Square, thus “losing” Egypt.</w:t>
      </w:r>
      <w:r w:rsidRPr="00011F31">
        <w:rPr>
          <w:sz w:val="16"/>
        </w:rPr>
        <w:t xml:space="preserve"> Much of it is partisan nonsense, of course, but the idea has become such an article of faith among conservatives that </w:t>
      </w:r>
      <w:r w:rsidRPr="00011F31">
        <w:rPr>
          <w:rStyle w:val="StyleBoldUnderline"/>
        </w:rPr>
        <w:t>it’s pretty clear that people have a hard time differentiating between facts and partisan rhetoric.</w:t>
      </w:r>
      <w:r w:rsidRPr="00011F31">
        <w:rPr>
          <w:rStyle w:val="StyleBoldUnderline"/>
          <w:b w:val="0"/>
          <w:sz w:val="12"/>
          <w:u w:val="none"/>
        </w:rPr>
        <w:t>¶</w:t>
      </w:r>
      <w:r w:rsidRPr="00011F31">
        <w:rPr>
          <w:rStyle w:val="StyleBoldUnderline"/>
          <w:sz w:val="12"/>
        </w:rPr>
        <w:t xml:space="preserve"> </w:t>
      </w:r>
      <w:r w:rsidRPr="00011F31">
        <w:rPr>
          <w:sz w:val="16"/>
        </w:rPr>
        <w:t xml:space="preserve">As Ted Galen Carpenter notes in a piece that appeared last week, though, </w:t>
      </w:r>
      <w:r w:rsidRPr="00011F31">
        <w:rPr>
          <w:rStyle w:val="Emphasis"/>
        </w:rPr>
        <w:t>the facts simply don’t support the argument that Republicans are making:</w:t>
      </w:r>
      <w:r w:rsidRPr="00011F31">
        <w:rPr>
          <w:rStyle w:val="Emphasis"/>
          <w:b w:val="0"/>
          <w:sz w:val="12"/>
          <w:u w:val="none"/>
        </w:rPr>
        <w:t>¶</w:t>
      </w:r>
      <w:r w:rsidRPr="00011F31">
        <w:rPr>
          <w:rStyle w:val="Emphasis"/>
          <w:sz w:val="12"/>
        </w:rPr>
        <w:t xml:space="preserve"> </w:t>
      </w:r>
      <w:r w:rsidRPr="00011F31">
        <w:rPr>
          <w:rStyle w:val="StyleBoldUnderline"/>
        </w:rPr>
        <w:t xml:space="preserve">The appeasement allegations directed against Obama, </w:t>
      </w:r>
      <w:r w:rsidRPr="00011F31">
        <w:rPr>
          <w:sz w:val="16"/>
        </w:rPr>
        <w:t xml:space="preserve">though, </w:t>
      </w:r>
      <w:r w:rsidRPr="00011F31">
        <w:rPr>
          <w:rStyle w:val="StyleBoldUnderline"/>
        </w:rPr>
        <w:t>border on bizarre</w:t>
      </w:r>
      <w:r w:rsidRPr="00011F31">
        <w:rPr>
          <w:sz w:val="16"/>
        </w:rPr>
        <w:t xml:space="preserve">. And the president fired back at his opponents, suggesting that they ask Osama Bin Laden and the twenty-two other high-level al-Qaeda operatives who have been killed since Obama took office whether he is an appeaser. Fox News host Sean </w:t>
      </w:r>
      <w:r w:rsidRPr="00011F31">
        <w:rPr>
          <w:rStyle w:val="StyleBoldUnderline"/>
        </w:rPr>
        <w:t>Hannity immediately sneered that Obama merely cited “his one foreign policy success.” By success, Hannity implicitly meant an uncompromising, hard-line policy.</w:t>
      </w:r>
      <w:r w:rsidRPr="00011F31">
        <w:rPr>
          <w:rStyle w:val="StyleBoldUnderline"/>
          <w:b w:val="0"/>
          <w:sz w:val="12"/>
          <w:u w:val="none"/>
        </w:rPr>
        <w:t>¶</w:t>
      </w:r>
      <w:r w:rsidRPr="00011F31">
        <w:rPr>
          <w:rStyle w:val="StyleBoldUnderline"/>
          <w:sz w:val="12"/>
        </w:rPr>
        <w:t xml:space="preserve"> </w:t>
      </w:r>
      <w:r w:rsidRPr="00011F31">
        <w:rPr>
          <w:sz w:val="16"/>
        </w:rPr>
        <w:t xml:space="preserve">But even by that dubious standard, the Republican appeasement charge is misguided. </w:t>
      </w:r>
      <w:r w:rsidRPr="00011F31">
        <w:rPr>
          <w:rStyle w:val="StyleBoldUnderline"/>
        </w:rPr>
        <w:t>The current bastardized definition of appeasement implies a weak-kneed willingness to make far-reaching, unwise concessions to aggressors</w:t>
      </w:r>
      <w:r w:rsidRPr="00011F31">
        <w:rPr>
          <w:rStyle w:val="Emphasis"/>
        </w:rPr>
        <w:t>. That certainly does not describe the current occupant of the Oval Office.</w:t>
      </w:r>
      <w:r w:rsidRPr="00011F31">
        <w:rPr>
          <w:sz w:val="16"/>
        </w:rPr>
        <w:t xml:space="preserve"> After all, </w:t>
      </w:r>
      <w:r w:rsidRPr="00011F31">
        <w:rPr>
          <w:rStyle w:val="StyleBoldUnderline"/>
        </w:rPr>
        <w:t>Obama sharply escalated the war in Afghanistan</w:t>
      </w:r>
      <w:r w:rsidRPr="00011F31">
        <w:rPr>
          <w:sz w:val="16"/>
        </w:rPr>
        <w:t xml:space="preserve">, has led efforts to </w:t>
      </w:r>
      <w:r w:rsidRPr="00011F31">
        <w:rPr>
          <w:rStyle w:val="StyleBoldUnderline"/>
        </w:rPr>
        <w:t>impose harsher economic sanctions on Iran</w:t>
      </w:r>
      <w:r w:rsidRPr="00011F31">
        <w:rPr>
          <w:sz w:val="16"/>
        </w:rPr>
        <w:t>, a</w:t>
      </w:r>
      <w:r w:rsidRPr="00011F31">
        <w:rPr>
          <w:rStyle w:val="StyleBoldUnderline"/>
        </w:rPr>
        <w:t>dopted a hostile stance regarding China’s ambitious territorial claims in the South China Sea and served as the godfather of NATO’s military campaign to overthrow Muammar Gaddafi</w:t>
      </w:r>
      <w:r w:rsidRPr="00011F31">
        <w:rPr>
          <w:sz w:val="16"/>
        </w:rPr>
        <w:t xml:space="preserve">. </w:t>
      </w:r>
      <w:r w:rsidRPr="00011F31">
        <w:rPr>
          <w:rStyle w:val="StyleBoldUnderline"/>
        </w:rPr>
        <w:t>That’s not exactly a record reminiscent of Neville Chamberlain.</w:t>
      </w:r>
    </w:p>
    <w:p w:rsidR="003D31B1" w:rsidRPr="00011F31" w:rsidRDefault="003D31B1" w:rsidP="003D31B1"/>
    <w:p w:rsidR="0076566F" w:rsidRPr="00011F31" w:rsidRDefault="0076566F" w:rsidP="0076566F">
      <w:pPr>
        <w:pStyle w:val="Heading4"/>
      </w:pPr>
      <w:r w:rsidRPr="00011F31">
        <w:lastRenderedPageBreak/>
        <w:t xml:space="preserve">Obama's a hardliner on foreign policy </w:t>
      </w:r>
    </w:p>
    <w:p w:rsidR="0076566F" w:rsidRPr="00011F31" w:rsidRDefault="0076566F" w:rsidP="0076566F">
      <w:r w:rsidRPr="00011F31">
        <w:rPr>
          <w:rStyle w:val="StyleStyleBold12pt"/>
        </w:rPr>
        <w:t>Chapman 12</w:t>
      </w:r>
      <w:r w:rsidR="005C64A1" w:rsidRPr="00011F31">
        <w:rPr>
          <w:rStyle w:val="StyleStyleBold12pt"/>
        </w:rPr>
        <w:t xml:space="preserve"> –</w:t>
      </w:r>
      <w:r w:rsidR="005C64A1" w:rsidRPr="00011F31">
        <w:t xml:space="preserve"> contributed articles to Slate and the National Review, Harvard graduate (Steve, “Appease This!”, February 9 of 2012, </w:t>
      </w:r>
      <w:hyperlink r:id="rId19" w:history="1">
        <w:r w:rsidRPr="00011F31">
          <w:rPr>
            <w:rStyle w:val="Hyperlink"/>
          </w:rPr>
          <w:t>http://reason.com/archives/2012/02/09/appease-this</w:t>
        </w:r>
      </w:hyperlink>
      <w:r w:rsidRPr="00011F31">
        <w:t>)</w:t>
      </w:r>
    </w:p>
    <w:p w:rsidR="009C35D8" w:rsidRPr="00011F31" w:rsidRDefault="0076566F" w:rsidP="0076566F">
      <w:pPr>
        <w:rPr>
          <w:b/>
          <w:bCs/>
          <w:u w:val="single"/>
        </w:rPr>
      </w:pPr>
      <w:r w:rsidRPr="00011F31">
        <w:rPr>
          <w:sz w:val="16"/>
        </w:rPr>
        <w:t xml:space="preserve">Yes, </w:t>
      </w:r>
      <w:r w:rsidRPr="00011F31">
        <w:rPr>
          <w:rStyle w:val="StyleBoldUnderline"/>
        </w:rPr>
        <w:t>Obama</w:t>
      </w:r>
      <w:r w:rsidRPr="00011F31">
        <w:rPr>
          <w:sz w:val="16"/>
        </w:rPr>
        <w:t xml:space="preserve">. </w:t>
      </w:r>
      <w:r w:rsidRPr="00011F31">
        <w:rPr>
          <w:rStyle w:val="StyleBoldUnderline"/>
        </w:rPr>
        <w:t>The</w:t>
      </w:r>
      <w:r w:rsidRPr="00011F31">
        <w:rPr>
          <w:sz w:val="16"/>
        </w:rPr>
        <w:t xml:space="preserve"> same </w:t>
      </w:r>
      <w:r w:rsidRPr="00011F31">
        <w:rPr>
          <w:rStyle w:val="StyleBoldUnderline"/>
        </w:rPr>
        <w:t>president who ordered the raid that killed Osama bin Laden, ordered a military surge in Afghanistan, took out dozens of jihadists in Pakistan with drone missiles, used American air power to topple Moammar Gadhafi and stuck to the Iraq timetable set by his predecessor.</w:t>
      </w:r>
      <w:r w:rsidRPr="00011F31">
        <w:rPr>
          <w:sz w:val="16"/>
        </w:rPr>
        <w:t xml:space="preserve"> Rick Santorum agrees with Romney on Obama, saying that “for every thug and hooligan, for every radical Islamist, he has had nothing but appeasement.” Newt Gingrich accuses the president of “weakness, appeasement and timidity.” The problem with Romney and other Republican leaders is not so much that they are wrong but that they have taken up residence in a bizarre fantasy world where concepts like “true” and “false” have no meaning. They operate on the model suggested by Bush political adviser Karl Rove, who famously ridiculed those in “the reality-based community.” </w:t>
      </w:r>
      <w:r w:rsidRPr="00011F31">
        <w:rPr>
          <w:rStyle w:val="StyleBoldUnderline"/>
        </w:rPr>
        <w:t>Reality, however, has a way of trumping delusions</w:t>
      </w:r>
      <w:r w:rsidRPr="00011F31">
        <w:rPr>
          <w:sz w:val="16"/>
        </w:rPr>
        <w:t xml:space="preserve">. </w:t>
      </w:r>
      <w:r w:rsidRPr="00011F31">
        <w:rPr>
          <w:rStyle w:val="StyleBoldUnderline"/>
        </w:rPr>
        <w:t>Calling Obama an appeaser is like calling Eli Manning a klutz</w:t>
      </w:r>
      <w:r w:rsidRPr="00011F31">
        <w:rPr>
          <w:sz w:val="16"/>
        </w:rPr>
        <w:t xml:space="preserve">. The only thing odder than saying it is expecting anyone to believe it. But </w:t>
      </w:r>
      <w:r w:rsidRPr="00011F31">
        <w:rPr>
          <w:rStyle w:val="StyleBoldUnderline"/>
        </w:rPr>
        <w:t xml:space="preserve">the appeasement </w:t>
      </w:r>
      <w:r w:rsidRPr="00011F31">
        <w:rPr>
          <w:sz w:val="16"/>
        </w:rPr>
        <w:t>line</w:t>
      </w:r>
      <w:r w:rsidRPr="00011F31">
        <w:rPr>
          <w:rStyle w:val="StyleBoldUnderline"/>
        </w:rPr>
        <w:t xml:space="preserve"> is a treasured and durable GOP theme</w:t>
      </w:r>
      <w:r w:rsidRPr="00011F31">
        <w:rPr>
          <w:sz w:val="16"/>
        </w:rPr>
        <w:t xml:space="preserve">. Republicans used it successfully in the 1970s against George McGovern and Jimmy Carter. They revived it to pummel Democrats who opposed aid to the Nicaraguan rebels in the 1980s, the first war with Iraq in 1991 and the second war with Iraq in 2003. Whenever Democrats resisted military action favored by Republicans, they got painted bright yellow. The Republicans tried it again in 2008, accusing Obama of pathetic naivete in offering to talk with North Korea and Iran without preconditions. But the tactic didn’t have its intended effect. </w:t>
      </w:r>
      <w:r w:rsidRPr="00011F31">
        <w:rPr>
          <w:rStyle w:val="StyleBoldUnderline"/>
        </w:rPr>
        <w:t>Obama was the guy who said he would go into Pakistan if necessary to get bin Laden</w:t>
      </w:r>
      <w:r w:rsidRPr="00011F31">
        <w:rPr>
          <w:sz w:val="16"/>
        </w:rPr>
        <w:t xml:space="preserve"> -- while GOP nominee John McCain was preaching the need to get along with Pakistani dictator Pervez Musharraf. It’s a mystery why they expect this claim to work in 2012. </w:t>
      </w:r>
      <w:r w:rsidRPr="00011F31">
        <w:rPr>
          <w:rStyle w:val="StyleBoldUnderline"/>
        </w:rPr>
        <w:t>In his approach to foreign policy and national security, Obama has done many things that, if President McCain had done them, would evoke thunderous ovations at this year’s Republican convention</w:t>
      </w:r>
      <w:r w:rsidRPr="00011F31">
        <w:rPr>
          <w:sz w:val="16"/>
        </w:rPr>
        <w:t xml:space="preserve">. In Iraq and Afghanistan, </w:t>
      </w:r>
      <w:r w:rsidRPr="00011F31">
        <w:rPr>
          <w:rStyle w:val="StyleBoldUnderline"/>
        </w:rPr>
        <w:t>U.S. policy under Obama is not much, if any, different from what we would have expected had Bush stayed</w:t>
      </w:r>
      <w:r w:rsidRPr="00011F31">
        <w:rPr>
          <w:sz w:val="16"/>
        </w:rPr>
        <w:t xml:space="preserve"> for a third term</w:t>
      </w:r>
      <w:r w:rsidRPr="00011F31">
        <w:rPr>
          <w:rStyle w:val="StyleBoldUnderline"/>
        </w:rPr>
        <w:t>. Even when Obama has diverged from previous policy on other issues, the change cannot be detected without a microscope.</w:t>
      </w:r>
    </w:p>
    <w:p w:rsidR="009C35D8" w:rsidRPr="00011F31" w:rsidRDefault="009C35D8" w:rsidP="0076566F"/>
    <w:p w:rsidR="008E65AA" w:rsidRPr="00011F31" w:rsidRDefault="009C35D8" w:rsidP="00CE6288">
      <w:pPr>
        <w:pStyle w:val="Heading3"/>
      </w:pPr>
      <w:r w:rsidRPr="00011F31">
        <w:lastRenderedPageBreak/>
        <w:t xml:space="preserve">2NC Uniqueness – Cuba </w:t>
      </w:r>
    </w:p>
    <w:p w:rsidR="008E65AA" w:rsidRPr="00011F31" w:rsidRDefault="007D042E" w:rsidP="008E65AA">
      <w:pPr>
        <w:pStyle w:val="Heading4"/>
      </w:pPr>
      <w:r w:rsidRPr="00011F31">
        <w:t>Hardline against Cuba now – terror list</w:t>
      </w:r>
    </w:p>
    <w:p w:rsidR="008E65AA" w:rsidRPr="00011F31" w:rsidRDefault="008E65AA" w:rsidP="008E65AA">
      <w:pPr>
        <w:rPr>
          <w:b/>
          <w:bCs/>
          <w:sz w:val="26"/>
        </w:rPr>
      </w:pPr>
      <w:r w:rsidRPr="00011F31">
        <w:rPr>
          <w:rStyle w:val="StyleStyleBold12pt"/>
        </w:rPr>
        <w:t xml:space="preserve">Kasperowicz 13 </w:t>
      </w:r>
      <w:r w:rsidRPr="00011F31">
        <w:t>[Pete, Staff Writer for the Hill, "State keeps Cuba on terror sponsors list", 5/30/13</w:t>
      </w:r>
      <w:r w:rsidRPr="00011F31">
        <w:rPr>
          <w:rStyle w:val="StyleStyleBold12pt"/>
        </w:rPr>
        <w:t xml:space="preserve">, </w:t>
      </w:r>
      <w:r w:rsidRPr="00011F31">
        <w:t>http://thehill.com/blogs/global-affairs/americas/302609-cuba-remains-a-state-sponsor-of-terror-despite-some-improvements, Accessed July 6,]</w:t>
      </w:r>
    </w:p>
    <w:p w:rsidR="008E65AA" w:rsidRPr="00011F31" w:rsidRDefault="008E65AA" w:rsidP="008E65AA">
      <w:pPr>
        <w:rPr>
          <w:sz w:val="16"/>
        </w:rPr>
      </w:pPr>
      <w:r w:rsidRPr="00011F31">
        <w:rPr>
          <w:sz w:val="16"/>
        </w:rPr>
        <w:t xml:space="preserve">As expected, </w:t>
      </w:r>
      <w:r w:rsidRPr="00011F31">
        <w:rPr>
          <w:rStyle w:val="StyleBoldUnderline"/>
        </w:rPr>
        <w:t>the State Department</w:t>
      </w:r>
      <w:r w:rsidRPr="00011F31">
        <w:rPr>
          <w:sz w:val="16"/>
        </w:rPr>
        <w:t xml:space="preserve"> on Thursday </w:t>
      </w:r>
      <w:r w:rsidRPr="00011F31">
        <w:rPr>
          <w:rStyle w:val="StyleBoldUnderline"/>
        </w:rPr>
        <w:t>released a report that keeps Cuba on the list of state sponsors of terrorism</w:t>
      </w:r>
      <w:r w:rsidRPr="00011F31">
        <w:rPr>
          <w:sz w:val="16"/>
        </w:rPr>
        <w:t xml:space="preserve">, even as it acknowledged that some conditions on the island were improving. State's Country Reports on Terrorism for 2012 was widely expected to keep Cuba, Iran, Sudan and Syria on the list of countries that sponsor terrorism, </w:t>
      </w:r>
      <w:r w:rsidRPr="00011F31">
        <w:rPr>
          <w:rStyle w:val="StyleBoldUnderline"/>
        </w:rPr>
        <w:t>despite some reports that incorrectly suggested that it might be used by Secretary of State John Kerry to shift policy on Cuba.</w:t>
      </w:r>
      <w:r w:rsidRPr="00011F31">
        <w:rPr>
          <w:sz w:val="16"/>
        </w:rPr>
        <w:t xml:space="preserve"> In the case of Cuba, State listed </w:t>
      </w:r>
      <w:r w:rsidRPr="00011F31">
        <w:rPr>
          <w:rStyle w:val="StyleBoldUnderline"/>
        </w:rPr>
        <w:t>three primary reasons</w:t>
      </w:r>
      <w:r w:rsidRPr="00011F31">
        <w:rPr>
          <w:sz w:val="16"/>
        </w:rPr>
        <w:t xml:space="preserve"> for keeping the island nation on the list. First, it noted that </w:t>
      </w:r>
      <w:r w:rsidRPr="00011F31">
        <w:rPr>
          <w:rStyle w:val="StyleBoldUnderline"/>
        </w:rPr>
        <w:t>Cuba continued to provide a safe haven for</w:t>
      </w:r>
      <w:r w:rsidRPr="00011F31">
        <w:rPr>
          <w:sz w:val="16"/>
        </w:rPr>
        <w:t xml:space="preserve"> about two dozens members of Basque Fatherland and Liberty (ETA), </w:t>
      </w:r>
      <w:r w:rsidRPr="00011F31">
        <w:rPr>
          <w:rStyle w:val="StyleBoldUnderline"/>
        </w:rPr>
        <w:t>a group charged with terrorism in Spain</w:t>
      </w:r>
      <w:r w:rsidRPr="00011F31">
        <w:rPr>
          <w:sz w:val="16"/>
        </w:rPr>
        <w:t xml:space="preserve">. State's </w:t>
      </w:r>
      <w:r w:rsidRPr="00011F31">
        <w:rPr>
          <w:rStyle w:val="StyleBoldUnderline"/>
        </w:rPr>
        <w:t>report, though, seemed to give Cuba some credit for hosting peace talks between the government of Colombia</w:t>
      </w:r>
      <w:r w:rsidRPr="00011F31">
        <w:rPr>
          <w:sz w:val="16"/>
        </w:rPr>
        <w:t xml:space="preserve"> and members of the Revolutionary Armed Forces of Colombia </w:t>
      </w:r>
      <w:r w:rsidRPr="00011F31">
        <w:rPr>
          <w:rStyle w:val="StyleBoldUnderline"/>
        </w:rPr>
        <w:t>(FARC)</w:t>
      </w:r>
      <w:r w:rsidRPr="00011F31">
        <w:rPr>
          <w:sz w:val="16"/>
        </w:rPr>
        <w:t xml:space="preserve">. The report notes that Cuba offered aid to FARC members "in past years," and indicates that Havana is </w:t>
      </w:r>
      <w:r w:rsidRPr="00011F31">
        <w:rPr>
          <w:rStyle w:val="StyleBoldUnderline"/>
        </w:rPr>
        <w:t>no longer supporting the rebel group</w:t>
      </w:r>
      <w:r w:rsidRPr="00011F31">
        <w:rPr>
          <w:sz w:val="16"/>
        </w:rPr>
        <w:t xml:space="preserve">. A </w:t>
      </w:r>
      <w:r w:rsidRPr="00011F31">
        <w:rPr>
          <w:rStyle w:val="StyleBoldUnderline"/>
        </w:rPr>
        <w:t>second</w:t>
      </w:r>
      <w:r w:rsidRPr="00011F31">
        <w:rPr>
          <w:sz w:val="16"/>
        </w:rPr>
        <w:t xml:space="preserve"> major reason for listing Cuba was that the government "</w:t>
      </w:r>
      <w:r w:rsidRPr="00011F31">
        <w:rPr>
          <w:rStyle w:val="StyleBoldUnderline"/>
        </w:rPr>
        <w:t>continued to harbor fugitives wanted in the United States</w:t>
      </w:r>
      <w:r w:rsidRPr="00011F31">
        <w:rPr>
          <w:sz w:val="16"/>
        </w:rPr>
        <w:t xml:space="preserve">." That language is unchanged from last year's report. And </w:t>
      </w:r>
      <w:r w:rsidRPr="00011F31">
        <w:rPr>
          <w:rStyle w:val="StyleBoldUnderline"/>
        </w:rPr>
        <w:t>thirdly</w:t>
      </w:r>
      <w:r w:rsidRPr="00011F31">
        <w:rPr>
          <w:sz w:val="16"/>
        </w:rPr>
        <w:t xml:space="preserve">, State said </w:t>
      </w:r>
      <w:r w:rsidRPr="00011F31">
        <w:rPr>
          <w:rStyle w:val="StyleBoldUnderline"/>
        </w:rPr>
        <w:t>Cuba has deficiencies in the area of anti-money laundering and combating the financing of terrorism</w:t>
      </w:r>
      <w:r w:rsidRPr="00011F31">
        <w:rPr>
          <w:sz w:val="16"/>
        </w:rPr>
        <w:t xml:space="preserve">, just as it did in last year’s report. This year, however, State also noted that Cuba has become a member of the Financial Action Task Force of South America, which requires Havana to adopt anti-money laundering recommendations. But still, this </w:t>
      </w:r>
      <w:r w:rsidRPr="00011F31">
        <w:rPr>
          <w:rStyle w:val="StyleBoldUnderline"/>
        </w:rPr>
        <w:t>improvement</w:t>
      </w:r>
      <w:r w:rsidRPr="00011F31">
        <w:rPr>
          <w:sz w:val="16"/>
        </w:rPr>
        <w:t xml:space="preserve"> and the hosting of peace talks between FARC and Colombia </w:t>
      </w:r>
      <w:r w:rsidRPr="00011F31">
        <w:rPr>
          <w:rStyle w:val="StyleBoldUnderline"/>
        </w:rPr>
        <w:t>were not enough to remove Cuba from the list.</w:t>
      </w:r>
    </w:p>
    <w:p w:rsidR="009C35D8" w:rsidRPr="00011F31" w:rsidRDefault="009C35D8" w:rsidP="009C35D8">
      <w:pPr>
        <w:pStyle w:val="Heading4"/>
      </w:pPr>
      <w:r w:rsidRPr="00011F31">
        <w:t>Obama is taking a hard line stance against Cuba now</w:t>
      </w:r>
    </w:p>
    <w:p w:rsidR="009C35D8" w:rsidRPr="00011F31" w:rsidRDefault="009C35D8" w:rsidP="009C35D8">
      <w:r w:rsidRPr="00011F31">
        <w:rPr>
          <w:rStyle w:val="StyleStyleBold12pt"/>
        </w:rPr>
        <w:t>Forero 13</w:t>
      </w:r>
      <w:r w:rsidRPr="00011F31">
        <w:t xml:space="preserve"> - NPR's South America correspondent and The Washington Post's correspondent for Colombia and Venezuela (Juan, “Obama's Unfinished Business: Latin America”, January 22 of 2013, NPR, </w:t>
      </w:r>
      <w:hyperlink r:id="rId20" w:history="1">
        <w:r w:rsidRPr="00011F31">
          <w:rPr>
            <w:rStyle w:val="Hyperlink"/>
          </w:rPr>
          <w:t>http://www.npr.org/2013/01/22/169980241/obamas-unfinished-business-latin-america</w:t>
        </w:r>
      </w:hyperlink>
      <w:r w:rsidRPr="00011F31">
        <w:t>)</w:t>
      </w:r>
    </w:p>
    <w:p w:rsidR="009C35D8" w:rsidRPr="00011F31" w:rsidRDefault="009C35D8" w:rsidP="009C35D8">
      <w:pPr>
        <w:rPr>
          <w:sz w:val="16"/>
        </w:rPr>
      </w:pPr>
      <w:r w:rsidRPr="00011F31">
        <w:rPr>
          <w:sz w:val="16"/>
        </w:rPr>
        <w:t xml:space="preserve">FORERO: Well, I think </w:t>
      </w:r>
      <w:r w:rsidRPr="00011F31">
        <w:rPr>
          <w:rStyle w:val="StyleBoldUnderline"/>
        </w:rPr>
        <w:t>there's two policy shifts in Cuba that are super significant</w:t>
      </w:r>
      <w:r w:rsidRPr="00011F31">
        <w:rPr>
          <w:sz w:val="16"/>
        </w:rPr>
        <w:t xml:space="preserve">. I think one of them is what you just mentioned, you know, this visa policy. And the other one is that </w:t>
      </w:r>
      <w:r w:rsidRPr="00011F31">
        <w:rPr>
          <w:rStyle w:val="StyleBoldUnderline"/>
        </w:rPr>
        <w:t>the Cuban government has also been moving to permit small-scale private enterprise on the island</w:t>
      </w:r>
      <w:r w:rsidRPr="00011F31">
        <w:rPr>
          <w:sz w:val="16"/>
        </w:rPr>
        <w:t xml:space="preserve">. Things are so bad there that the state has been releasing workers - in other words, laying people off. And those people are supposed to try to find jobs and get things rolling with their own little businesses. That's going to be very tough in a country like that. And these are big changes. And </w:t>
      </w:r>
      <w:r w:rsidRPr="00011F31">
        <w:rPr>
          <w:rStyle w:val="StyleBoldUnderline"/>
        </w:rPr>
        <w:t>of course there's talk about whether the United States would ever move on any significant change such as ending its economic embargo of the island.</w:t>
      </w:r>
      <w:r w:rsidRPr="00011F31">
        <w:rPr>
          <w:rStyle w:val="StyleBoldUnderline"/>
          <w:b w:val="0"/>
          <w:sz w:val="12"/>
          <w:u w:val="none"/>
        </w:rPr>
        <w:t>¶</w:t>
      </w:r>
      <w:r w:rsidRPr="00011F31">
        <w:rPr>
          <w:sz w:val="16"/>
        </w:rPr>
        <w:t xml:space="preserve"> And I don't see that that is going to happen. I mean, the U.S. has long said that the Castros - that is Raul, the president, and his brother Fidel - have to be gone before the U.S. engages Cuba. And I think it's important to note that American diplomats, I think, would love to see an end to the embargo.</w:t>
      </w:r>
      <w:r w:rsidRPr="00011F31">
        <w:rPr>
          <w:sz w:val="12"/>
        </w:rPr>
        <w:t>¶</w:t>
      </w:r>
      <w:r w:rsidRPr="00011F31">
        <w:rPr>
          <w:sz w:val="16"/>
        </w:rPr>
        <w:t xml:space="preserve"> </w:t>
      </w:r>
      <w:r w:rsidRPr="00011F31">
        <w:rPr>
          <w:rStyle w:val="StyleBoldUnderline"/>
        </w:rPr>
        <w:t>Because it's very damaging to the U.S. It permits the Cubans to claim it's being bullied by a superpower.</w:t>
      </w:r>
      <w:r w:rsidRPr="00011F31">
        <w:rPr>
          <w:sz w:val="16"/>
        </w:rPr>
        <w:t xml:space="preserve"> And the embargo just hasn't worked. You know, it hasn't ousted the communist government there. But </w:t>
      </w:r>
      <w:r w:rsidRPr="00011F31">
        <w:rPr>
          <w:rStyle w:val="StyleBoldUnderline"/>
        </w:rPr>
        <w:t>the Obama administration</w:t>
      </w:r>
      <w:r w:rsidRPr="00011F31">
        <w:rPr>
          <w:sz w:val="16"/>
        </w:rPr>
        <w:t xml:space="preserve">, I think, </w:t>
      </w:r>
      <w:r w:rsidRPr="00011F31">
        <w:rPr>
          <w:rStyle w:val="Emphasis"/>
        </w:rPr>
        <w:t>faces domestic issues here</w:t>
      </w:r>
      <w:r w:rsidRPr="00011F31">
        <w:rPr>
          <w:sz w:val="16"/>
        </w:rPr>
        <w:t xml:space="preserve">. First of all, most Americans simply don't care about Cuba. And I think that </w:t>
      </w:r>
      <w:r w:rsidRPr="00011F31">
        <w:rPr>
          <w:rStyle w:val="StyleBoldUnderline"/>
        </w:rPr>
        <w:t>the</w:t>
      </w:r>
      <w:r w:rsidRPr="00011F31">
        <w:rPr>
          <w:sz w:val="16"/>
        </w:rPr>
        <w:t xml:space="preserve"> Cuban-American </w:t>
      </w:r>
      <w:r w:rsidRPr="00011F31">
        <w:rPr>
          <w:rStyle w:val="StyleBoldUnderline"/>
        </w:rPr>
        <w:t>community</w:t>
      </w:r>
      <w:r w:rsidRPr="00011F31">
        <w:rPr>
          <w:sz w:val="16"/>
        </w:rPr>
        <w:t xml:space="preserve">, which does, </w:t>
      </w:r>
      <w:r w:rsidRPr="00011F31">
        <w:rPr>
          <w:rStyle w:val="Emphasis"/>
        </w:rPr>
        <w:t>has a leadership which continues to support a hard line against Cuba</w:t>
      </w:r>
      <w:r w:rsidRPr="00011F31">
        <w:rPr>
          <w:sz w:val="16"/>
        </w:rPr>
        <w:t>.</w:t>
      </w:r>
      <w:r w:rsidRPr="00011F31">
        <w:rPr>
          <w:sz w:val="12"/>
        </w:rPr>
        <w:t>¶</w:t>
      </w:r>
      <w:r w:rsidRPr="00011F31">
        <w:rPr>
          <w:sz w:val="16"/>
        </w:rPr>
        <w:t xml:space="preserve"> And Obama knows full well that that community, the Cuban-American community, particularly in Florida, does vote.</w:t>
      </w:r>
    </w:p>
    <w:p w:rsidR="009C35D8" w:rsidRPr="00011F31" w:rsidRDefault="009C35D8" w:rsidP="009C35D8"/>
    <w:p w:rsidR="00C611DD" w:rsidRPr="00011F31" w:rsidRDefault="00C611DD" w:rsidP="00C611DD">
      <w:pPr>
        <w:pStyle w:val="Heading3"/>
      </w:pPr>
      <w:r w:rsidRPr="00011F31">
        <w:lastRenderedPageBreak/>
        <w:t>2NC AT: Iran Appeasement Thumps</w:t>
      </w:r>
    </w:p>
    <w:p w:rsidR="00C611DD" w:rsidRPr="00011F31" w:rsidRDefault="00C611DD" w:rsidP="00C611DD">
      <w:pPr>
        <w:pStyle w:val="Heading4"/>
      </w:pPr>
      <w:r w:rsidRPr="00011F31">
        <w:t>Obama is a hard liner</w:t>
      </w:r>
      <w:r w:rsidR="00E67983" w:rsidRPr="00011F31">
        <w:t xml:space="preserve"> on Iran</w:t>
      </w:r>
    </w:p>
    <w:p w:rsidR="00C611DD" w:rsidRPr="00011F31" w:rsidRDefault="00C611DD" w:rsidP="00C611DD">
      <w:r w:rsidRPr="00011F31">
        <w:rPr>
          <w:rStyle w:val="StyleStyleBold12pt"/>
        </w:rPr>
        <w:t>Carpenter 11</w:t>
      </w:r>
      <w:r w:rsidRPr="00011F31">
        <w:t xml:space="preserve"> - Senior fellow for defense and foreign policy studies at the Cato Institute (Ted Galen, “The GOP’s Allegations of Appeasement Against Obama”, December 28 of 2011, Cato, </w:t>
      </w:r>
      <w:hyperlink r:id="rId21" w:history="1">
        <w:r w:rsidRPr="00011F31">
          <w:rPr>
            <w:color w:val="0000FF"/>
            <w:u w:val="single"/>
          </w:rPr>
          <w:t>http://www.cato.org/publications/commentary/gops-allegations-appeasement-against-obama</w:t>
        </w:r>
      </w:hyperlink>
      <w:r w:rsidRPr="00011F31">
        <w:t>)</w:t>
      </w:r>
    </w:p>
    <w:p w:rsidR="00C611DD" w:rsidRPr="00011F31" w:rsidRDefault="00C611DD" w:rsidP="00C611DD">
      <w:pPr>
        <w:rPr>
          <w:b/>
          <w:bCs/>
          <w:u w:val="single"/>
        </w:rPr>
      </w:pPr>
      <w:r w:rsidRPr="00011F31">
        <w:rPr>
          <w:rStyle w:val="StyleBoldUnderline"/>
        </w:rPr>
        <w:t>The appeasement allegations directed against Obama</w:t>
      </w:r>
      <w:r w:rsidRPr="00011F31">
        <w:rPr>
          <w:sz w:val="16"/>
        </w:rPr>
        <w:t xml:space="preserve">, though, </w:t>
      </w:r>
      <w:r w:rsidRPr="00011F31">
        <w:rPr>
          <w:rStyle w:val="StyleBoldUnderline"/>
        </w:rPr>
        <w:t>border on bizarre</w:t>
      </w:r>
      <w:r w:rsidRPr="00011F31">
        <w:rPr>
          <w:sz w:val="16"/>
        </w:rPr>
        <w:t>. And the president fired back at his opponents, suggesting that they ask Osama Bin Laden and the twenty-two other high-level al-Qaeda operatives who have been killed since Obama took office whether he is an appeaser. Fox News host Sean Hannity immediately sneered that Obama merely cited “his one foreign policy success.” By success, Hannity implicitly meant an uncompromising, hard-line policy.</w:t>
      </w:r>
      <w:r w:rsidRPr="00011F31">
        <w:rPr>
          <w:sz w:val="12"/>
        </w:rPr>
        <w:t>¶</w:t>
      </w:r>
      <w:r w:rsidRPr="00011F31">
        <w:rPr>
          <w:sz w:val="16"/>
        </w:rPr>
        <w:t xml:space="preserve"> But even by that dubious standard, </w:t>
      </w:r>
      <w:r w:rsidRPr="00011F31">
        <w:rPr>
          <w:rStyle w:val="StyleBoldUnderline"/>
        </w:rPr>
        <w:t>the Republican appeasement charge is misguided</w:t>
      </w:r>
      <w:r w:rsidRPr="00011F31">
        <w:rPr>
          <w:sz w:val="16"/>
        </w:rPr>
        <w:t xml:space="preserve">. </w:t>
      </w:r>
      <w:r w:rsidRPr="00011F31">
        <w:rPr>
          <w:rStyle w:val="StyleBoldUnderline"/>
        </w:rPr>
        <w:t>The current bastardized definition of appeasement implies a weak-kneed willingness to make far-reaching, unwise concessions to aggressors</w:t>
      </w:r>
      <w:r w:rsidRPr="00011F31">
        <w:rPr>
          <w:sz w:val="16"/>
        </w:rPr>
        <w:t xml:space="preserve">. That certainly does not describe the current occupant of the Oval Office. After all, </w:t>
      </w:r>
      <w:r w:rsidRPr="00011F31">
        <w:rPr>
          <w:rStyle w:val="Emphasis"/>
        </w:rPr>
        <w:t>Obama sharply escalated the war in Afghanistan</w:t>
      </w:r>
      <w:r w:rsidRPr="00011F31">
        <w:rPr>
          <w:rStyle w:val="StyleBoldUnderline"/>
        </w:rPr>
        <w:t xml:space="preserve">, has led efforts to impose harsher </w:t>
      </w:r>
      <w:r w:rsidRPr="00011F31">
        <w:rPr>
          <w:rStyle w:val="Emphasis"/>
        </w:rPr>
        <w:t>economic sanctions on Iran</w:t>
      </w:r>
      <w:r w:rsidRPr="00011F31">
        <w:rPr>
          <w:rStyle w:val="StyleBoldUnderline"/>
        </w:rPr>
        <w:t xml:space="preserve">, adopted a hostile stance regarding China’s ambitious </w:t>
      </w:r>
      <w:r w:rsidRPr="00011F31">
        <w:rPr>
          <w:rStyle w:val="Emphasis"/>
        </w:rPr>
        <w:t>territorial claims in the South China Sea</w:t>
      </w:r>
      <w:r w:rsidRPr="00011F31">
        <w:rPr>
          <w:rStyle w:val="StyleBoldUnderline"/>
        </w:rPr>
        <w:t xml:space="preserve"> and served as the godfather of NATO’s military campaign to </w:t>
      </w:r>
      <w:r w:rsidRPr="00011F31">
        <w:rPr>
          <w:rStyle w:val="Emphasis"/>
        </w:rPr>
        <w:t>overthrow Muammar Gaddafi</w:t>
      </w:r>
      <w:r w:rsidRPr="00011F31">
        <w:rPr>
          <w:rStyle w:val="StyleBoldUnderline"/>
        </w:rPr>
        <w:t>. That’s not exactly a record reminiscent of Neville Chamberlain.</w:t>
      </w:r>
    </w:p>
    <w:p w:rsidR="00942640" w:rsidRPr="00011F31" w:rsidRDefault="00942640" w:rsidP="00942640">
      <w:pPr>
        <w:pStyle w:val="Heading2"/>
        <w:rPr>
          <w:rFonts w:asciiTheme="minorHAnsi" w:hAnsiTheme="minorHAnsi"/>
        </w:rPr>
      </w:pPr>
      <w:r w:rsidRPr="00011F31">
        <w:rPr>
          <w:rFonts w:asciiTheme="minorHAnsi" w:hAnsiTheme="minorHAnsi"/>
        </w:rPr>
        <w:lastRenderedPageBreak/>
        <w:t>2NC Impact Modules</w:t>
      </w:r>
    </w:p>
    <w:p w:rsidR="00942640" w:rsidRPr="00011F31" w:rsidRDefault="00942640" w:rsidP="00942640">
      <w:pPr>
        <w:rPr>
          <w:rFonts w:asciiTheme="minorHAnsi" w:hAnsiTheme="minorHAnsi"/>
        </w:rPr>
      </w:pPr>
    </w:p>
    <w:p w:rsidR="00CE6288" w:rsidRPr="00011F31" w:rsidRDefault="00CE6288" w:rsidP="007C43B6">
      <w:pPr>
        <w:rPr>
          <w:rStyle w:val="StyleBoldUnderline"/>
        </w:rPr>
      </w:pPr>
    </w:p>
    <w:p w:rsidR="00EA444E" w:rsidRDefault="00CE6288" w:rsidP="000C0899">
      <w:pPr>
        <w:pStyle w:val="Heading3"/>
      </w:pPr>
      <w:r w:rsidRPr="00011F31">
        <w:lastRenderedPageBreak/>
        <w:t xml:space="preserve">2NC </w:t>
      </w:r>
      <w:r w:rsidR="00EA444E">
        <w:t>Latin American</w:t>
      </w:r>
      <w:r w:rsidRPr="00011F31">
        <w:t xml:space="preserve"> Stability</w:t>
      </w:r>
      <w:r w:rsidR="00C85DF8" w:rsidRPr="00011F31">
        <w:t xml:space="preserve"> </w:t>
      </w:r>
    </w:p>
    <w:p w:rsidR="00EA444E" w:rsidRPr="004214CF" w:rsidRDefault="00EA444E" w:rsidP="00EA444E">
      <w:pPr>
        <w:pStyle w:val="Heading4"/>
      </w:pPr>
      <w:r>
        <w:t>Hardlining key to Iran</w:t>
      </w:r>
    </w:p>
    <w:p w:rsidR="00EA444E" w:rsidRPr="008B14BB" w:rsidRDefault="000C0899" w:rsidP="00EA444E">
      <w:pPr>
        <w:rPr>
          <w:rFonts w:eastAsia="Times New Roman"/>
          <w:sz w:val="20"/>
          <w:szCs w:val="20"/>
        </w:rPr>
      </w:pPr>
      <w:r>
        <w:rPr>
          <w:rStyle w:val="StyleStyleBold12pt"/>
        </w:rPr>
        <w:t xml:space="preserve">Berman </w:t>
      </w:r>
      <w:r w:rsidR="00EA444E" w:rsidRPr="007C3502">
        <w:rPr>
          <w:rStyle w:val="StyleStyleBold12pt"/>
        </w:rPr>
        <w:t xml:space="preserve">12 </w:t>
      </w:r>
      <w:r w:rsidR="00EA444E" w:rsidRPr="007C3502">
        <w:rPr>
          <w:szCs w:val="16"/>
        </w:rPr>
        <w:t xml:space="preserve">[December 4th, 2012, Ilan, Vice president of the American Foreign Policy Council, Associated Faculty at Missouri State University's Department of Defense and Strategic Studies. He also serves as a columnist for Forbes.com, and as Editor of The Journal of International Security Affairs. Mr. Berman is the author of Tehran Rising: Iran's Challenge to the United States (Rowman &amp; Littlefield, 2005), co-editor, with J. Michael Waller, ofDismantling Tyranny: Transitioning Beyond Totalitarian Regimes (Rowman &amp; Littlefield, 2005), and editor of Taking on Tehran: Strategies for Confronting the Islamic Republic (Rowman &amp; Littlefield, 2007). His latest book, Winning the Long War: Retaking the Offensive Against Radical Islam, was published by Rowman &amp; Littlefield in July 2009, “Confronting Iran’s Latin American Ambitions”, Forbes, </w:t>
      </w:r>
      <w:hyperlink r:id="rId22" w:history="1">
        <w:r w:rsidR="00EA444E" w:rsidRPr="007C3502">
          <w:rPr>
            <w:szCs w:val="16"/>
          </w:rPr>
          <w:t>http://www.forbes.com/sites/ilanberman/2012/12/04/confronting-irans-latin-american-ambitions/</w:t>
        </w:r>
      </w:hyperlink>
      <w:r w:rsidR="00EA444E" w:rsidRPr="007C3502">
        <w:rPr>
          <w:szCs w:val="16"/>
        </w:rPr>
        <w:t>]</w:t>
      </w:r>
      <w:r w:rsidR="00EA444E" w:rsidRPr="007C3502">
        <w:t xml:space="preserve"> </w:t>
      </w:r>
    </w:p>
    <w:p w:rsidR="00EA444E" w:rsidRPr="00EA444E" w:rsidRDefault="00EA444E" w:rsidP="00EA444E">
      <w:pPr>
        <w:rPr>
          <w:bCs/>
          <w:sz w:val="24"/>
          <w:u w:val="single"/>
        </w:rPr>
      </w:pPr>
      <w:r w:rsidRPr="007C3502">
        <w:t xml:space="preserve">To the contrary, </w:t>
      </w:r>
      <w:r w:rsidRPr="007C3502">
        <w:rPr>
          <w:rStyle w:val="StyleBoldUnderline"/>
          <w:sz w:val="24"/>
        </w:rPr>
        <w:t>America’s strategic profile in Latin America is</w:t>
      </w:r>
      <w:r w:rsidRPr="007C3502">
        <w:rPr>
          <w:b/>
        </w:rPr>
        <w:t xml:space="preserve"> </w:t>
      </w:r>
      <w:r w:rsidRPr="007C3502">
        <w:rPr>
          <w:rStyle w:val="StyleBoldUnderline"/>
          <w:sz w:val="24"/>
        </w:rPr>
        <w:t>now</w:t>
      </w:r>
      <w:r w:rsidRPr="007C3502">
        <w:rPr>
          <w:b/>
        </w:rPr>
        <w:t xml:space="preserve"> </w:t>
      </w:r>
      <w:r w:rsidRPr="007C3502">
        <w:rPr>
          <w:rStyle w:val="StyleBoldUnderline"/>
          <w:sz w:val="24"/>
        </w:rPr>
        <w:t>poised to constrict precipitously</w:t>
      </w:r>
      <w:r w:rsidRPr="007C3502">
        <w:t xml:space="preserve">. As a result of looming defense cuts, and with the specter of additional, and ruinous, “sequester” provisions on the horizon, the Pentagon is now actively planning a more modest global profile. To that end, back in May, General Douglas Fraser, the outgoing head of U.S. Southern Command, the combatant command responsible for the Americas, told lawmakers that it plans to retract to Central America and focus predominantly on the threats posed by the region’s rampant drug and arms trades. In other words, </w:t>
      </w:r>
      <w:r w:rsidRPr="007C3502">
        <w:rPr>
          <w:rStyle w:val="StyleBoldUnderline"/>
          <w:sz w:val="24"/>
        </w:rPr>
        <w:t>the U</w:t>
      </w:r>
      <w:r w:rsidRPr="007C3502">
        <w:t xml:space="preserve">nited </w:t>
      </w:r>
      <w:r w:rsidRPr="007C3502">
        <w:rPr>
          <w:rStyle w:val="StyleBoldUnderline"/>
          <w:sz w:val="24"/>
        </w:rPr>
        <w:t>S</w:t>
      </w:r>
      <w:r w:rsidRPr="007C3502">
        <w:t xml:space="preserve">tates </w:t>
      </w:r>
      <w:r w:rsidRPr="007C3502">
        <w:rPr>
          <w:rStyle w:val="StyleBoldUnderline"/>
          <w:sz w:val="24"/>
        </w:rPr>
        <w:t>is getting out of the business of competing for strategic influence in Latin America</w:t>
      </w:r>
      <w:r w:rsidRPr="007C3502">
        <w:t xml:space="preserve">, and doing so </w:t>
      </w:r>
      <w:r w:rsidRPr="007C3502">
        <w:rPr>
          <w:rStyle w:val="StyleBoldUnderline"/>
          <w:sz w:val="24"/>
        </w:rPr>
        <w:t>at precisely the time that Iran is getting serious</w:t>
      </w:r>
      <w:r w:rsidRPr="007C3502">
        <w:rPr>
          <w:b/>
        </w:rPr>
        <w:t xml:space="preserve"> </w:t>
      </w:r>
      <w:r w:rsidRPr="007C3502">
        <w:t xml:space="preserve">about it. </w:t>
      </w:r>
      <w:r w:rsidRPr="007C3502">
        <w:rPr>
          <w:rStyle w:val="StyleBoldUnderline"/>
          <w:sz w:val="24"/>
        </w:rPr>
        <w:t>That could end up being a costly mistake. As the findings of the Homeland Security Committee’s study indicate, Iran’s presence</w:t>
      </w:r>
      <w:r w:rsidRPr="007C3502">
        <w:rPr>
          <w:b/>
        </w:rPr>
        <w:t xml:space="preserve"> </w:t>
      </w:r>
      <w:r w:rsidRPr="007C3502">
        <w:rPr>
          <w:rStyle w:val="StyleBoldUnderline"/>
          <w:sz w:val="24"/>
        </w:rPr>
        <w:t>south of the U.S. border represents more than</w:t>
      </w:r>
      <w:r w:rsidRPr="007C3502">
        <w:t xml:space="preserve"> a mere </w:t>
      </w:r>
      <w:r w:rsidRPr="007C3502">
        <w:rPr>
          <w:rStyle w:val="StyleBoldUnderline"/>
          <w:sz w:val="24"/>
        </w:rPr>
        <w:t>annoyance. It is</w:t>
      </w:r>
      <w:r w:rsidRPr="007C3502">
        <w:rPr>
          <w:b/>
        </w:rPr>
        <w:t>,</w:t>
      </w:r>
      <w:r w:rsidRPr="007C3502">
        <w:t xml:space="preserve"> rather, </w:t>
      </w:r>
      <w:r w:rsidRPr="007C3502">
        <w:rPr>
          <w:rStyle w:val="StyleBoldUnderline"/>
          <w:sz w:val="24"/>
        </w:rPr>
        <w:t>a</w:t>
      </w:r>
      <w:r w:rsidRPr="007C3502">
        <w:t xml:space="preserve"> potential </w:t>
      </w:r>
      <w:r w:rsidRPr="007C3502">
        <w:rPr>
          <w:rStyle w:val="StyleBoldUnderline"/>
          <w:sz w:val="24"/>
        </w:rPr>
        <w:t>front for Iranian action against the United States—one that could well be activated if and when the current cold war between Iran and the West over the Islamic Republic’s nuclear program heats up in earnest. Washington needs to be prepared</w:t>
      </w:r>
      <w:r w:rsidRPr="007C3502">
        <w:rPr>
          <w:b/>
        </w:rPr>
        <w:t xml:space="preserve"> </w:t>
      </w:r>
      <w:r w:rsidRPr="007C3502">
        <w:t xml:space="preserve">should that happen. Better yet, </w:t>
      </w:r>
      <w:r w:rsidRPr="007C3502">
        <w:rPr>
          <w:rStyle w:val="StyleBoldUnderline"/>
          <w:sz w:val="24"/>
        </w:rPr>
        <w:t>it needs to craft a proactive approach</w:t>
      </w:r>
      <w:r w:rsidRPr="007C3502">
        <w:t xml:space="preserve"> to confronting Iran influence and activity south of our border. </w:t>
      </w:r>
      <w:r w:rsidRPr="007C3502">
        <w:rPr>
          <w:rStyle w:val="StyleBoldUnderline"/>
          <w:sz w:val="24"/>
        </w:rPr>
        <w:t>That</w:t>
      </w:r>
      <w:r w:rsidRPr="007C3502">
        <w:t xml:space="preserve">, after all, </w:t>
      </w:r>
      <w:r w:rsidRPr="007C3502">
        <w:rPr>
          <w:rStyle w:val="StyleBoldUnderline"/>
          <w:sz w:val="24"/>
        </w:rPr>
        <w:t>is the surest way for us to avoid having to face Iran and its proxies here at home.</w:t>
      </w:r>
    </w:p>
    <w:p w:rsidR="00C85DF8" w:rsidRPr="00011F31" w:rsidRDefault="00C85DF8" w:rsidP="00C85DF8">
      <w:pPr>
        <w:pStyle w:val="Heading4"/>
      </w:pPr>
      <w:r w:rsidRPr="00011F31">
        <w:t>Iran influence destabilizes Latin America—turns the aff</w:t>
      </w:r>
    </w:p>
    <w:p w:rsidR="00C85DF8" w:rsidRPr="00011F31" w:rsidRDefault="00C85DF8" w:rsidP="00C85DF8">
      <w:pPr>
        <w:rPr>
          <w:szCs w:val="16"/>
        </w:rPr>
      </w:pPr>
      <w:r w:rsidRPr="00011F31">
        <w:rPr>
          <w:rStyle w:val="StyleStyleBold12pt"/>
        </w:rPr>
        <w:t xml:space="preserve">Berman ’12 </w:t>
      </w:r>
      <w:r w:rsidRPr="00011F31">
        <w:rPr>
          <w:szCs w:val="16"/>
        </w:rPr>
        <w:t xml:space="preserve">[Summer 2012, Ilan, Vice president of the American Foreign Policy Council, Associated Faculty at Missouri State University's Department of Defense and Strategic Studies. He also serves as a columnist for Forbes.com, and as Editor of The Journal of International Security Affairs. Mr. Berman is the author of Tehran Rising: Iran's Challenge to the United States (Rowman &amp; Littlefield, 2005), co-editor, with J. Michael Waller, ofDismantling Tyranny: Transitioning Beyond Totalitarian Regimes (Rowman &amp; Littlefield, 2005), and editor of Taking on Tehran: Strategies for Confronting the Islamic Republic (Rowman &amp; Littlefield, 2007). His latest book, Winning the Long War: Retaking the Offensive Against Radical Islam, was published by Rowman &amp; Littlefield in July 2009 “Iran Courts Latin America”, Middle East Quarterly, </w:t>
      </w:r>
      <w:hyperlink r:id="rId23" w:history="1">
        <w:r w:rsidRPr="00011F31">
          <w:rPr>
            <w:rStyle w:val="Hyperlink"/>
            <w:szCs w:val="16"/>
          </w:rPr>
          <w:t>http://www.meforum.org/meq/pdfs/3297.pdf</w:t>
        </w:r>
      </w:hyperlink>
      <w:r w:rsidRPr="00011F31">
        <w:rPr>
          <w:szCs w:val="16"/>
        </w:rPr>
        <w:t>]</w:t>
      </w:r>
    </w:p>
    <w:p w:rsidR="00C85DF8" w:rsidRPr="00011F31" w:rsidRDefault="00C85DF8" w:rsidP="00C85DF8">
      <w:pPr>
        <w:rPr>
          <w:sz w:val="16"/>
        </w:rPr>
      </w:pPr>
      <w:r w:rsidRPr="00011F31">
        <w:rPr>
          <w:sz w:val="12"/>
        </w:rPr>
        <w:t>¶</w:t>
      </w:r>
      <w:r w:rsidRPr="00011F31">
        <w:rPr>
          <w:b/>
          <w:sz w:val="16"/>
        </w:rPr>
        <w:t xml:space="preserve"> </w:t>
      </w:r>
      <w:r w:rsidRPr="00011F31">
        <w:rPr>
          <w:sz w:val="16"/>
        </w:rPr>
        <w:t xml:space="preserve">Conventional wisdom in Washington has long held that Tehran’s activism in the America is opportunistic—rather than operational. Yet </w:t>
      </w:r>
      <w:r w:rsidRPr="00011F31">
        <w:rPr>
          <w:rStyle w:val="StyleBoldUnderline"/>
        </w:rPr>
        <w:t>Iran’s growing asymmetric capabilities throughout the region have the potential to be directed</w:t>
      </w:r>
      <w:r w:rsidRPr="00011F31">
        <w:rPr>
          <w:b/>
          <w:sz w:val="16"/>
        </w:rPr>
        <w:t xml:space="preserve"> </w:t>
      </w:r>
      <w:r w:rsidRPr="00011F31">
        <w:rPr>
          <w:rStyle w:val="StyleBoldUnderline"/>
        </w:rPr>
        <w:t>against the U.S. homeland.</w:t>
      </w:r>
      <w:r w:rsidRPr="00011F31">
        <w:rPr>
          <w:sz w:val="16"/>
        </w:rPr>
        <w:t xml:space="preserve"> This was hammered home by the foiled October 2011 plot, an attack which—had it been successful—would potentially have killed scores of U.S. citizens in the nation’s capital in the most significant terrorist event since 9/11. The incident represents a seismic shift in Tehran’s strategic calculations. As Director of National Intelligence James Clapper observed in his January 2012 testimony before the Senate Select Committee on Intelligence, </w:t>
      </w:r>
      <w:r w:rsidRPr="00011F31">
        <w:rPr>
          <w:rStyle w:val="StyleBoldUnderline"/>
        </w:rPr>
        <w:t xml:space="preserve">in response to mounting international pressure and asymmetric </w:t>
      </w:r>
      <w:r w:rsidRPr="00011F31">
        <w:rPr>
          <w:rStyle w:val="StyleBoldUnderline"/>
        </w:rPr>
        <w:lastRenderedPageBreak/>
        <w:t>activity against Tehran’s nuclear program, it appears that “Iranian officials</w:t>
      </w:r>
      <w:r w:rsidRPr="00011F31">
        <w:rPr>
          <w:sz w:val="16"/>
        </w:rPr>
        <w:t xml:space="preserve">—probably </w:t>
      </w:r>
      <w:r w:rsidRPr="00011F31">
        <w:rPr>
          <w:rStyle w:val="StyleBoldUnderline"/>
        </w:rPr>
        <w:t>including Supreme Leader</w:t>
      </w:r>
      <w:r w:rsidRPr="00011F31">
        <w:rPr>
          <w:sz w:val="16"/>
        </w:rPr>
        <w:t xml:space="preserve"> Ali </w:t>
      </w:r>
      <w:r w:rsidRPr="00011F31">
        <w:rPr>
          <w:rStyle w:val="StyleBoldUnderline"/>
        </w:rPr>
        <w:t>Khamene’i—have changed their calculus and are now willing to conduct an attack in the United States.”</w:t>
      </w:r>
      <w:r w:rsidRPr="00011F31">
        <w:rPr>
          <w:b/>
          <w:sz w:val="16"/>
        </w:rPr>
        <w:t xml:space="preserve"> </w:t>
      </w:r>
      <w:r w:rsidRPr="00011F31">
        <w:rPr>
          <w:rStyle w:val="StyleBoldUnderline"/>
        </w:rPr>
        <w:t>Latin America figures prominently in this equation. The foiled October 2011 plot suggests that Tehran increasingly deems the region an advantageous operational theater.</w:t>
      </w:r>
      <w:r w:rsidRPr="00011F31">
        <w:rPr>
          <w:sz w:val="16"/>
        </w:rPr>
        <w:t xml:space="preserve"> More- over, as its influence and activities there in- tensify, </w:t>
      </w:r>
      <w:r w:rsidRPr="00011F31">
        <w:rPr>
          <w:rStyle w:val="StyleBoldUnderline"/>
        </w:rPr>
        <w:t>the Iranian regime will be able to field a progressively more robust operational presence in the Americas</w:t>
      </w:r>
      <w:r w:rsidRPr="00011F31">
        <w:rPr>
          <w:b/>
          <w:sz w:val="16"/>
        </w:rPr>
        <w:t xml:space="preserve">. </w:t>
      </w:r>
      <w:r w:rsidRPr="00011F31">
        <w:rPr>
          <w:sz w:val="16"/>
        </w:rPr>
        <w:t>Clapper concluded his Senate testimony with an ominous warning: “</w:t>
      </w:r>
      <w:r w:rsidRPr="00011F31">
        <w:rPr>
          <w:rStyle w:val="StyleBoldUnderline"/>
        </w:rPr>
        <w:t>The Iranian regime has formed alliances with Chavez, Ortega, Castro, and Correa that many believe can destabilize the hemisphere</w:t>
      </w:r>
      <w:r w:rsidRPr="00011F31">
        <w:rPr>
          <w:sz w:val="16"/>
        </w:rPr>
        <w:t>,” he noted. “</w:t>
      </w:r>
      <w:r w:rsidRPr="00011F31">
        <w:rPr>
          <w:rStyle w:val="StyleBoldUnderline"/>
        </w:rPr>
        <w:t>These alliances</w:t>
      </w:r>
      <w:r w:rsidRPr="00011F31">
        <w:rPr>
          <w:sz w:val="16"/>
        </w:rPr>
        <w:t xml:space="preserve"> can </w:t>
      </w:r>
      <w:r w:rsidRPr="00011F31">
        <w:rPr>
          <w:rStyle w:val="StyleBoldUnderline"/>
        </w:rPr>
        <w:t>pose an immediate threat by giving Iran</w:t>
      </w:r>
      <w:r w:rsidRPr="00011F31">
        <w:rPr>
          <w:sz w:val="16"/>
        </w:rPr>
        <w:t>—directly through the IRGC, the Qods force, or its prox- ies like Hezbollah—</w:t>
      </w:r>
      <w:r w:rsidRPr="00011F31">
        <w:rPr>
          <w:rStyle w:val="StyleBoldUnderline"/>
        </w:rPr>
        <w:t>a platform in the region to carry out attacks against the United States, our interests, and allies.”</w:t>
      </w:r>
      <w:r w:rsidRPr="00011F31">
        <w:rPr>
          <w:rStyle w:val="StyleBoldUnderline"/>
          <w:b w:val="0"/>
          <w:sz w:val="12"/>
          <w:u w:val="none"/>
        </w:rPr>
        <w:t>¶</w:t>
      </w:r>
      <w:r w:rsidRPr="00011F31">
        <w:rPr>
          <w:rStyle w:val="StyleBoldUnderline"/>
          <w:b w:val="0"/>
          <w:sz w:val="12"/>
        </w:rPr>
        <w:t xml:space="preserve"> </w:t>
      </w:r>
      <w:r w:rsidRPr="00011F31">
        <w:rPr>
          <w:rStyle w:val="StyleBoldUnderline"/>
        </w:rPr>
        <w:t xml:space="preserve">Understanding these motivations is essential to assessing the significance of Latin America in Tehran’s strategic calculus </w:t>
      </w:r>
      <w:r w:rsidRPr="00011F31">
        <w:rPr>
          <w:sz w:val="16"/>
        </w:rPr>
        <w:t>and to determining whether its efforts there are successful.</w:t>
      </w:r>
      <w:r w:rsidRPr="00011F31">
        <w:rPr>
          <w:sz w:val="12"/>
        </w:rPr>
        <w:t>¶</w:t>
      </w:r>
      <w:r w:rsidRPr="00011F31">
        <w:rPr>
          <w:sz w:val="16"/>
        </w:rPr>
        <w:t xml:space="preserve"> For the moment, </w:t>
      </w:r>
      <w:r w:rsidRPr="00011F31">
        <w:rPr>
          <w:rStyle w:val="StyleBoldUnderline"/>
        </w:rPr>
        <w:t xml:space="preserve">Iranian regional inroads represent a work in progress. The Islamist regime has demonstrated a clear interest in Latin America over the past decade and is now striving to expand its influence there. As of yet, </w:t>
      </w:r>
      <w:r w:rsidRPr="00011F31">
        <w:rPr>
          <w:sz w:val="16"/>
        </w:rPr>
        <w:t xml:space="preserve">however, </w:t>
      </w:r>
      <w:r w:rsidRPr="00011F31">
        <w:rPr>
          <w:rStyle w:val="StyleBoldUnderline"/>
        </w:rPr>
        <w:t>it has not succeeded in solidifying this presence—or in fully operationalizing its regional relationships and institutionalizing its influence</w:t>
      </w:r>
      <w:r w:rsidRPr="00011F31">
        <w:rPr>
          <w:sz w:val="16"/>
        </w:rPr>
        <w:t>. As experts have noted, despite Tehran’s generous promises of economic engagement with regional states, precious little of this aid has actually materialized, save in the case of Venezuela. Moreover, despite increasingly robust cooperation with regional states on mining and extraction, there is as yet no indication that Latin America by itself can serve as the answer for Iran’s strategic resource needs.</w:t>
      </w:r>
    </w:p>
    <w:p w:rsidR="002734AD" w:rsidRPr="00011F31" w:rsidRDefault="00942640" w:rsidP="00CC0A72">
      <w:pPr>
        <w:pStyle w:val="Heading3"/>
        <w:rPr>
          <w:rFonts w:asciiTheme="minorHAnsi" w:hAnsiTheme="minorHAnsi"/>
        </w:rPr>
      </w:pPr>
      <w:r w:rsidRPr="00011F31">
        <w:rPr>
          <w:rFonts w:asciiTheme="minorHAnsi" w:hAnsiTheme="minorHAnsi"/>
        </w:rPr>
        <w:lastRenderedPageBreak/>
        <w:t xml:space="preserve">2NC – Economy </w:t>
      </w:r>
    </w:p>
    <w:p w:rsidR="002734AD" w:rsidRPr="00011F31" w:rsidRDefault="002734AD" w:rsidP="002734AD">
      <w:pPr>
        <w:pStyle w:val="Heading4"/>
        <w:rPr>
          <w:rFonts w:asciiTheme="minorHAnsi" w:hAnsiTheme="minorHAnsi"/>
        </w:rPr>
      </w:pPr>
      <w:r w:rsidRPr="00011F31">
        <w:rPr>
          <w:rFonts w:asciiTheme="minorHAnsi" w:hAnsiTheme="minorHAnsi"/>
        </w:rPr>
        <w:t xml:space="preserve">Appeasement kills the economy and any chance of recovery </w:t>
      </w:r>
    </w:p>
    <w:p w:rsidR="002734AD" w:rsidRPr="00011F31" w:rsidRDefault="002734AD" w:rsidP="002734AD">
      <w:pPr>
        <w:rPr>
          <w:rFonts w:asciiTheme="minorHAnsi" w:hAnsiTheme="minorHAnsi"/>
        </w:rPr>
      </w:pPr>
      <w:r w:rsidRPr="00011F31">
        <w:rPr>
          <w:rStyle w:val="StyleStyleBold12pt"/>
          <w:rFonts w:asciiTheme="minorHAnsi" w:hAnsiTheme="minorHAnsi"/>
        </w:rPr>
        <w:t>Morici 7-3</w:t>
      </w:r>
      <w:r w:rsidRPr="00011F31">
        <w:rPr>
          <w:rFonts w:asciiTheme="minorHAnsi" w:hAnsiTheme="minorHAnsi"/>
        </w:rPr>
        <w:t xml:space="preserve"> - American macroeconomist and Professor of International Business at the R.H. Smith School of Business at the University of Maryland, College Park (Peter, “Obama's Appeasement of China, Japan Still Wrecking Recovery”, July 3 of 2013, MoneyNews, </w:t>
      </w:r>
      <w:hyperlink r:id="rId24" w:history="1">
        <w:r w:rsidRPr="00011F31">
          <w:rPr>
            <w:rStyle w:val="Hyperlink"/>
            <w:rFonts w:asciiTheme="minorHAnsi" w:hAnsiTheme="minorHAnsi"/>
          </w:rPr>
          <w:t>http://www.moneynews.com/Peter-Morici/trade-deficit-energy-China/2013/07/03/id/513244</w:t>
        </w:r>
      </w:hyperlink>
      <w:r w:rsidRPr="00011F31">
        <w:rPr>
          <w:rFonts w:asciiTheme="minorHAnsi" w:hAnsiTheme="minorHAnsi"/>
        </w:rPr>
        <w:t>)</w:t>
      </w:r>
    </w:p>
    <w:p w:rsidR="002734AD" w:rsidRPr="00011F31" w:rsidRDefault="002734AD" w:rsidP="002734AD">
      <w:pPr>
        <w:rPr>
          <w:rFonts w:asciiTheme="minorHAnsi" w:hAnsiTheme="minorHAnsi"/>
          <w:sz w:val="16"/>
        </w:rPr>
      </w:pPr>
      <w:r w:rsidRPr="00011F31">
        <w:rPr>
          <w:rFonts w:asciiTheme="minorHAnsi" w:hAnsiTheme="minorHAnsi"/>
          <w:sz w:val="16"/>
        </w:rPr>
        <w:t xml:space="preserve">Other Asian governments, most recently </w:t>
      </w:r>
      <w:r w:rsidRPr="00011F31">
        <w:rPr>
          <w:rStyle w:val="StyleBoldUnderline"/>
        </w:rPr>
        <w:t>Japan</w:t>
      </w:r>
      <w:r w:rsidRPr="00011F31">
        <w:rPr>
          <w:rFonts w:asciiTheme="minorHAnsi" w:hAnsiTheme="minorHAnsi"/>
          <w:sz w:val="16"/>
        </w:rPr>
        <w:t xml:space="preserve">, </w:t>
      </w:r>
      <w:r w:rsidRPr="00011F31">
        <w:rPr>
          <w:rStyle w:val="StyleBoldUnderline"/>
        </w:rPr>
        <w:t>have adopted similar currency strategies to boost exports</w:t>
      </w:r>
      <w:r w:rsidRPr="00011F31">
        <w:rPr>
          <w:rFonts w:asciiTheme="minorHAnsi" w:hAnsiTheme="minorHAnsi"/>
          <w:sz w:val="16"/>
        </w:rPr>
        <w:t xml:space="preserve">. For example, the jump in the value of the dollar against the yen gives Toyota at least a $2,000 advantage pricing of the Camry against the Ford Fusion. That may not show up in the list price, but it gives Toyota's importing arm in the United States the latitude to pack cars with better features and more aggressively discount them. </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Economists across the ideological and political spectrum have offered strategies to combat predatory currency policy and force China and others to abandon mercantilism</w:t>
      </w:r>
      <w:r w:rsidRPr="00011F31">
        <w:rPr>
          <w:rFonts w:asciiTheme="minorHAnsi" w:hAnsiTheme="minorHAnsi"/>
          <w:sz w:val="16"/>
        </w:rPr>
        <w:t>. However</w:t>
      </w:r>
      <w:r w:rsidRPr="00011F31">
        <w:rPr>
          <w:rStyle w:val="StyleBoldUnderline"/>
        </w:rPr>
        <w:t>, China, Japan and others, offering only token gestures and deflecting rhetoric</w:t>
      </w:r>
      <w:r w:rsidRPr="00011F31">
        <w:rPr>
          <w:rFonts w:asciiTheme="minorHAnsi" w:hAnsiTheme="minorHAnsi"/>
          <w:sz w:val="16"/>
        </w:rPr>
        <w:t xml:space="preserve">, </w:t>
      </w:r>
      <w:r w:rsidRPr="00011F31">
        <w:rPr>
          <w:rStyle w:val="Emphasis"/>
          <w:rFonts w:asciiTheme="minorHAnsi" w:hAnsiTheme="minorHAnsi"/>
        </w:rPr>
        <w:t>exploit President Obama's weakness on economic issues —</w:t>
      </w:r>
      <w:r w:rsidRPr="00011F31">
        <w:rPr>
          <w:rFonts w:asciiTheme="minorHAnsi" w:hAnsiTheme="minorHAnsi"/>
          <w:sz w:val="16"/>
        </w:rPr>
        <w:t xml:space="preserve"> </w:t>
      </w:r>
      <w:r w:rsidRPr="00011F31">
        <w:rPr>
          <w:rStyle w:val="Emphasis"/>
          <w:rFonts w:asciiTheme="minorHAnsi" w:hAnsiTheme="minorHAnsi"/>
        </w:rPr>
        <w:t>the Obama policy of appeasement handicaps the U.S. recovery</w:t>
      </w:r>
      <w:r w:rsidRPr="00011F31">
        <w:rPr>
          <w:rFonts w:asciiTheme="minorHAnsi" w:hAnsiTheme="minorHAnsi"/>
          <w:sz w:val="16"/>
        </w:rPr>
        <w:t>.</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Cutting the annual trade deficit by $300 billion</w:t>
      </w:r>
      <w:r w:rsidRPr="00011F31">
        <w:rPr>
          <w:rFonts w:asciiTheme="minorHAnsi" w:hAnsiTheme="minorHAnsi"/>
          <w:sz w:val="16"/>
        </w:rPr>
        <w:t xml:space="preserve">, through domestic energy development and conservation and forcing China and others' hands on protectionism </w:t>
      </w:r>
      <w:r w:rsidRPr="00011F31">
        <w:rPr>
          <w:rStyle w:val="StyleBoldUnderline"/>
        </w:rPr>
        <w:t>would increase</w:t>
      </w:r>
      <w:r w:rsidRPr="00011F31">
        <w:rPr>
          <w:rFonts w:asciiTheme="minorHAnsi" w:hAnsiTheme="minorHAnsi"/>
          <w:sz w:val="16"/>
        </w:rPr>
        <w:t xml:space="preserve"> gross domestic product (</w:t>
      </w:r>
      <w:r w:rsidRPr="00011F31">
        <w:rPr>
          <w:rStyle w:val="StyleBoldUnderline"/>
        </w:rPr>
        <w:t>GDP</w:t>
      </w:r>
      <w:r w:rsidRPr="00011F31">
        <w:rPr>
          <w:rFonts w:asciiTheme="minorHAnsi" w:hAnsiTheme="minorHAnsi"/>
          <w:sz w:val="16"/>
        </w:rPr>
        <w:t xml:space="preserve">) </w:t>
      </w:r>
      <w:r w:rsidRPr="00011F31">
        <w:rPr>
          <w:rStyle w:val="StyleBoldUnderline"/>
        </w:rPr>
        <w:t>by</w:t>
      </w:r>
      <w:r w:rsidRPr="00011F31">
        <w:rPr>
          <w:rFonts w:asciiTheme="minorHAnsi" w:hAnsiTheme="minorHAnsi"/>
          <w:sz w:val="16"/>
        </w:rPr>
        <w:t xml:space="preserve"> about $</w:t>
      </w:r>
      <w:r w:rsidRPr="00011F31">
        <w:rPr>
          <w:rStyle w:val="StyleBoldUnderline"/>
        </w:rPr>
        <w:t>500 billion a year and create about 5 million jobs</w:t>
      </w:r>
      <w:r w:rsidRPr="00011F31">
        <w:rPr>
          <w:rFonts w:asciiTheme="minorHAnsi" w:hAnsiTheme="minorHAnsi"/>
          <w:sz w:val="16"/>
        </w:rPr>
        <w:t>.</w:t>
      </w:r>
    </w:p>
    <w:p w:rsidR="002734AD" w:rsidRPr="00011F31" w:rsidRDefault="002734AD" w:rsidP="002734AD">
      <w:pPr>
        <w:keepNext/>
        <w:keepLines/>
        <w:spacing w:before="200"/>
        <w:outlineLvl w:val="3"/>
        <w:rPr>
          <w:rFonts w:asciiTheme="minorHAnsi" w:eastAsiaTheme="majorEastAsia" w:hAnsiTheme="minorHAnsi" w:cstheme="minorHAnsi"/>
          <w:b/>
          <w:bCs/>
          <w:iCs/>
          <w:sz w:val="26"/>
        </w:rPr>
      </w:pPr>
      <w:r w:rsidRPr="00011F31">
        <w:rPr>
          <w:rFonts w:asciiTheme="minorHAnsi" w:eastAsiaTheme="majorEastAsia" w:hAnsiTheme="minorHAnsi" w:cstheme="minorHAnsi"/>
          <w:b/>
          <w:bCs/>
          <w:iCs/>
          <w:sz w:val="26"/>
        </w:rPr>
        <w:t>Global war</w:t>
      </w:r>
    </w:p>
    <w:p w:rsidR="002734AD" w:rsidRPr="00011F31" w:rsidRDefault="002734AD" w:rsidP="002734AD">
      <w:pPr>
        <w:rPr>
          <w:rFonts w:asciiTheme="minorHAnsi" w:hAnsiTheme="minorHAnsi" w:cstheme="minorHAnsi"/>
        </w:rPr>
      </w:pPr>
      <w:r w:rsidRPr="00011F31">
        <w:rPr>
          <w:rStyle w:val="StyleStyleBold12pt"/>
          <w:rFonts w:asciiTheme="minorHAnsi" w:hAnsiTheme="minorHAnsi"/>
        </w:rPr>
        <w:t>Royal 10</w:t>
      </w:r>
      <w:r w:rsidRPr="00011F31">
        <w:rPr>
          <w:rFonts w:asciiTheme="minorHAnsi" w:hAnsiTheme="minorHAnsi" w:cstheme="minorHAnsi"/>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2734AD" w:rsidRPr="00011F31" w:rsidRDefault="002734AD" w:rsidP="002734AD">
      <w:pPr>
        <w:ind w:right="288"/>
        <w:rPr>
          <w:rStyle w:val="StyleBoldUnderline"/>
        </w:rPr>
      </w:pPr>
      <w:r w:rsidRPr="00011F31">
        <w:rPr>
          <w:rFonts w:asciiTheme="minorHAnsi" w:eastAsia="MS Mincho" w:hAnsiTheme="minorHAnsi" w:cstheme="minorHAnsi"/>
          <w:bCs/>
          <w:sz w:val="16"/>
          <w:szCs w:val="24"/>
        </w:rPr>
        <w:t xml:space="preserve">Less intuitive is how periods of </w:t>
      </w:r>
      <w:r w:rsidRPr="00011F31">
        <w:rPr>
          <w:rStyle w:val="StyleBoldUnderline"/>
        </w:rPr>
        <w:t>economic decline may</w:t>
      </w:r>
      <w:r w:rsidRPr="00011F31">
        <w:rPr>
          <w:rFonts w:asciiTheme="minorHAnsi" w:eastAsia="MS Mincho" w:hAnsiTheme="minorHAnsi" w:cstheme="minorHAnsi"/>
          <w:bCs/>
          <w:sz w:val="16"/>
          <w:szCs w:val="24"/>
        </w:rPr>
        <w:t xml:space="preserve"> </w:t>
      </w:r>
      <w:r w:rsidRPr="00011F31">
        <w:rPr>
          <w:rStyle w:val="StyleBoldUnderline"/>
        </w:rPr>
        <w:t>increase the likelihood of external conflict</w:t>
      </w:r>
      <w:r w:rsidRPr="00011F31">
        <w:rPr>
          <w:rFonts w:asciiTheme="minorHAnsi" w:eastAsia="MS Mincho" w:hAnsiTheme="minorHAnsi" w:cstheme="minorHAnsi"/>
          <w:bCs/>
          <w:sz w:val="16"/>
          <w:szCs w:val="24"/>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r w:rsidRPr="00011F31">
        <w:rPr>
          <w:rFonts w:asciiTheme="minorHAnsi" w:eastAsia="MS Mincho" w:hAnsiTheme="minorHAnsi" w:cstheme="minorHAnsi"/>
          <w:bCs/>
          <w:sz w:val="12"/>
          <w:szCs w:val="24"/>
          <w:u w:val="single"/>
        </w:rPr>
        <w:t xml:space="preserve">¶ </w:t>
      </w:r>
      <w:r w:rsidRPr="00011F31">
        <w:rPr>
          <w:rFonts w:asciiTheme="minorHAnsi" w:eastAsia="MS Mincho" w:hAnsiTheme="minorHAnsi" w:cstheme="minorHAnsi"/>
          <w:bCs/>
          <w:sz w:val="14"/>
          <w:szCs w:val="24"/>
        </w:rPr>
        <w:t xml:space="preserve">First, on the systemic level, Pollins (2008) advances Modelski and Thompson's (1996) work on leadership cycle theory, finding that </w:t>
      </w:r>
      <w:r w:rsidRPr="00011F31">
        <w:rPr>
          <w:rStyle w:val="StyleBoldUnderline"/>
        </w:rPr>
        <w:t>rhythms in the global economy are associated with the rise and fall of a pre-eminent power and the</w:t>
      </w:r>
      <w:r w:rsidRPr="00011F31">
        <w:rPr>
          <w:rFonts w:asciiTheme="minorHAnsi" w:eastAsia="MS Mincho" w:hAnsiTheme="minorHAnsi" w:cstheme="minorHAnsi"/>
          <w:bCs/>
          <w:sz w:val="14"/>
          <w:szCs w:val="24"/>
        </w:rPr>
        <w:t xml:space="preserve"> often </w:t>
      </w:r>
      <w:r w:rsidRPr="00011F31">
        <w:rPr>
          <w:rStyle w:val="StyleBoldUnderline"/>
        </w:rPr>
        <w:t>bloody transition</w:t>
      </w:r>
      <w:r w:rsidRPr="00011F31">
        <w:rPr>
          <w:rFonts w:asciiTheme="minorHAnsi" w:eastAsia="MS Mincho" w:hAnsiTheme="minorHAnsi" w:cstheme="minorHAnsi"/>
          <w:bCs/>
          <w:sz w:val="14"/>
          <w:szCs w:val="24"/>
        </w:rPr>
        <w:t xml:space="preserve"> </w:t>
      </w:r>
      <w:r w:rsidRPr="00011F31">
        <w:rPr>
          <w:rStyle w:val="StyleBoldUnderline"/>
        </w:rPr>
        <w:t>from one pre-eminent leader to the next</w:t>
      </w:r>
      <w:r w:rsidRPr="00011F31">
        <w:rPr>
          <w:rFonts w:asciiTheme="minorHAnsi" w:eastAsia="MS Mincho" w:hAnsiTheme="minorHAnsi" w:cstheme="minorHAnsi"/>
          <w:bCs/>
          <w:sz w:val="14"/>
          <w:szCs w:val="24"/>
        </w:rPr>
        <w:t xml:space="preserve">. As such, exogenous shocks such as </w:t>
      </w:r>
      <w:r w:rsidRPr="00011F31">
        <w:rPr>
          <w:rStyle w:val="StyleBoldUnderline"/>
        </w:rPr>
        <w:t>economic crises could usher in a redistribution of relative power</w:t>
      </w:r>
      <w:r w:rsidRPr="00011F31">
        <w:rPr>
          <w:rFonts w:asciiTheme="minorHAnsi" w:eastAsia="MS Mincho" w:hAnsiTheme="minorHAnsi" w:cstheme="minorHAnsi"/>
          <w:bCs/>
          <w:sz w:val="14"/>
          <w:szCs w:val="24"/>
        </w:rPr>
        <w:t xml:space="preserve"> (see also Gilpin. 1981) that leads to uncertainty about power balances, </w:t>
      </w:r>
      <w:r w:rsidRPr="00011F31">
        <w:rPr>
          <w:rStyle w:val="StyleBoldUnderline"/>
        </w:rPr>
        <w:t>increasing the risk of miscalculation</w:t>
      </w:r>
      <w:r w:rsidRPr="00011F31">
        <w:rPr>
          <w:rFonts w:asciiTheme="minorHAnsi" w:eastAsia="MS Mincho" w:hAnsiTheme="minorHAnsi" w:cstheme="minorHAnsi"/>
          <w:bCs/>
          <w:sz w:val="14"/>
          <w:szCs w:val="24"/>
        </w:rPr>
        <w:t xml:space="preserve"> (Feaver, 1995). Alternatively, </w:t>
      </w:r>
      <w:r w:rsidRPr="00011F31">
        <w:rPr>
          <w:rStyle w:val="StyleBoldUnderline"/>
        </w:rPr>
        <w:t>even a relatively certain redistribution of power could lead to a permissive environment for conflict</w:t>
      </w:r>
      <w:r w:rsidRPr="00011F31">
        <w:rPr>
          <w:rFonts w:asciiTheme="minorHAnsi" w:eastAsia="MS Mincho" w:hAnsiTheme="minorHAnsi" w:cstheme="minorHAnsi"/>
          <w:bCs/>
          <w:sz w:val="14"/>
          <w:szCs w:val="24"/>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011F31">
        <w:rPr>
          <w:rFonts w:asciiTheme="minorHAnsi" w:eastAsia="MS Mincho" w:hAnsiTheme="minorHAnsi" w:cstheme="minorHAnsi"/>
          <w:bCs/>
          <w:sz w:val="12"/>
          <w:szCs w:val="24"/>
          <w:u w:val="single"/>
        </w:rPr>
        <w:t xml:space="preserve">¶ </w:t>
      </w:r>
      <w:r w:rsidRPr="00011F31">
        <w:rPr>
          <w:rFonts w:asciiTheme="minorHAnsi" w:eastAsia="MS Mincho" w:hAnsiTheme="minorHAnsi" w:cstheme="minorHAnsi"/>
          <w:bCs/>
          <w:sz w:val="16"/>
          <w:szCs w:val="24"/>
        </w:rPr>
        <w:t>Second, on a dyadic level, Copeland's (1996, 2000) theory of trade expectations suggests that '</w:t>
      </w:r>
      <w:r w:rsidRPr="00011F31">
        <w:rPr>
          <w:rStyle w:val="StyleBoldUnderline"/>
        </w:rPr>
        <w:t>future expectation of trade' is a</w:t>
      </w:r>
      <w:r w:rsidRPr="00011F31">
        <w:rPr>
          <w:rFonts w:asciiTheme="minorHAnsi" w:eastAsia="MS Mincho" w:hAnsiTheme="minorHAnsi" w:cstheme="minorHAnsi"/>
          <w:bCs/>
          <w:sz w:val="16"/>
          <w:szCs w:val="24"/>
        </w:rPr>
        <w:t xml:space="preserve"> </w:t>
      </w:r>
      <w:r w:rsidRPr="00011F31">
        <w:rPr>
          <w:rStyle w:val="StyleBoldUnderline"/>
        </w:rPr>
        <w:t>significant variable</w:t>
      </w:r>
      <w:r w:rsidRPr="00011F31">
        <w:rPr>
          <w:rFonts w:asciiTheme="minorHAnsi" w:eastAsia="MS Mincho" w:hAnsiTheme="minorHAnsi" w:cstheme="minorHAnsi"/>
          <w:bCs/>
          <w:sz w:val="16"/>
          <w:szCs w:val="24"/>
        </w:rPr>
        <w:t xml:space="preserve"> </w:t>
      </w:r>
      <w:r w:rsidRPr="00011F31">
        <w:rPr>
          <w:rStyle w:val="StyleBoldUnderline"/>
        </w:rPr>
        <w:t>in understanding economic conditions and security behaviour of states</w:t>
      </w:r>
      <w:r w:rsidRPr="00011F31">
        <w:rPr>
          <w:rFonts w:asciiTheme="minorHAnsi" w:eastAsia="MS Mincho" w:hAnsiTheme="minorHAnsi" w:cstheme="minorHAnsi"/>
          <w:bCs/>
          <w:sz w:val="16"/>
          <w:szCs w:val="24"/>
        </w:rPr>
        <w:t xml:space="preserve">. He argues that interdependent states are likely to gain pacific benefits from trade so long as they have an optimistic view of future trade relations. However, </w:t>
      </w:r>
      <w:r w:rsidRPr="00011F31">
        <w:rPr>
          <w:rStyle w:val="StyleBoldUnderline"/>
        </w:rPr>
        <w:t>if the expectations of future trade decline</w:t>
      </w:r>
      <w:r w:rsidRPr="00011F31">
        <w:rPr>
          <w:rFonts w:asciiTheme="minorHAnsi" w:eastAsia="MS Mincho" w:hAnsiTheme="minorHAnsi" w:cstheme="minorHAnsi"/>
          <w:bCs/>
          <w:sz w:val="16"/>
          <w:szCs w:val="24"/>
        </w:rPr>
        <w:t xml:space="preserve">, particularly for difficult to replace items such as energy resources, </w:t>
      </w:r>
      <w:r w:rsidRPr="00011F31">
        <w:rPr>
          <w:rStyle w:val="StyleBoldUnderline"/>
        </w:rPr>
        <w:t>the likelihood for conflict increases, as states will be inclined to use force to gain access to those resources</w:t>
      </w:r>
      <w:r w:rsidRPr="00011F31">
        <w:rPr>
          <w:rFonts w:asciiTheme="minorHAnsi" w:eastAsia="MS Mincho" w:hAnsiTheme="minorHAnsi" w:cstheme="minorHAnsi"/>
          <w:bCs/>
          <w:sz w:val="16"/>
          <w:szCs w:val="24"/>
        </w:rPr>
        <w:t xml:space="preserve">. </w:t>
      </w:r>
      <w:r w:rsidRPr="00011F31">
        <w:rPr>
          <w:rStyle w:val="StyleBoldUnderline"/>
        </w:rPr>
        <w:t>Crises could</w:t>
      </w:r>
      <w:r w:rsidRPr="00011F31">
        <w:rPr>
          <w:rFonts w:asciiTheme="minorHAnsi" w:eastAsia="MS Mincho" w:hAnsiTheme="minorHAnsi" w:cstheme="minorHAnsi"/>
          <w:bCs/>
          <w:sz w:val="16"/>
          <w:szCs w:val="24"/>
        </w:rPr>
        <w:t xml:space="preserve"> potentially be the </w:t>
      </w:r>
      <w:r w:rsidRPr="00011F31">
        <w:rPr>
          <w:rStyle w:val="StyleBoldUnderline"/>
        </w:rPr>
        <w:t>trigger</w:t>
      </w:r>
      <w:r w:rsidRPr="00011F31">
        <w:rPr>
          <w:rFonts w:asciiTheme="minorHAnsi" w:eastAsia="MS Mincho" w:hAnsiTheme="minorHAnsi" w:cstheme="minorHAnsi"/>
          <w:bCs/>
          <w:sz w:val="16"/>
          <w:szCs w:val="24"/>
        </w:rPr>
        <w:t xml:space="preserve"> for </w:t>
      </w:r>
      <w:r w:rsidRPr="00011F31">
        <w:rPr>
          <w:rStyle w:val="StyleBoldUnderline"/>
        </w:rPr>
        <w:t>decreased trade expectations</w:t>
      </w:r>
      <w:r w:rsidRPr="00011F31">
        <w:rPr>
          <w:rFonts w:asciiTheme="minorHAnsi" w:eastAsia="MS Mincho" w:hAnsiTheme="minorHAnsi" w:cstheme="minorHAnsi"/>
          <w:bCs/>
          <w:sz w:val="16"/>
          <w:szCs w:val="24"/>
        </w:rPr>
        <w:t xml:space="preserve"> either on its own or because it triggers protectionist moves by interdependent states.4</w:t>
      </w:r>
      <w:r w:rsidRPr="00011F31">
        <w:rPr>
          <w:rFonts w:asciiTheme="minorHAnsi" w:eastAsia="MS Mincho" w:hAnsiTheme="minorHAnsi" w:cstheme="minorHAnsi"/>
          <w:bCs/>
          <w:sz w:val="12"/>
          <w:szCs w:val="24"/>
          <w:u w:val="single"/>
        </w:rPr>
        <w:t xml:space="preserve">¶ </w:t>
      </w:r>
      <w:r w:rsidRPr="00011F31">
        <w:rPr>
          <w:rStyle w:val="StyleBoldUnderline"/>
        </w:rPr>
        <w:t>Third, others have considered the link between economic decline and external armed conflict at a national level. Blomberg and Hess (2002) find a strong correlation between internal conflict and external conflict, particularly during periods of economic downturn. They write:</w:t>
      </w:r>
      <w:r w:rsidRPr="00011F31">
        <w:rPr>
          <w:rFonts w:asciiTheme="minorHAnsi" w:eastAsia="MS Mincho" w:hAnsiTheme="minorHAnsi" w:cstheme="minorHAnsi"/>
          <w:bCs/>
          <w:sz w:val="12"/>
          <w:szCs w:val="24"/>
          <w:u w:val="single"/>
        </w:rPr>
        <w:t xml:space="preserve">¶ </w:t>
      </w:r>
      <w:r w:rsidRPr="00011F31">
        <w:rPr>
          <w:rFonts w:asciiTheme="minorHAnsi" w:eastAsia="MS Mincho" w:hAnsiTheme="minorHAnsi" w:cstheme="minorHAnsi"/>
          <w:bCs/>
          <w:sz w:val="16"/>
          <w:szCs w:val="24"/>
        </w:rPr>
        <w:t xml:space="preserve">The linkages between internal and external conflict and prosperity are strong and mutually reinforcing. Economic conflict tends to spawn internal conflict, which in turn returns the favour. Moreover, the </w:t>
      </w:r>
      <w:r w:rsidRPr="00011F31">
        <w:rPr>
          <w:rStyle w:val="StyleBoldUnderline"/>
        </w:rPr>
        <w:t>presence of a recession tends to amplify the extent to which international and external conflicts self-reinforce each other</w:t>
      </w:r>
      <w:r w:rsidRPr="00011F31">
        <w:rPr>
          <w:rFonts w:asciiTheme="minorHAnsi" w:eastAsia="MS Mincho" w:hAnsiTheme="minorHAnsi" w:cstheme="minorHAnsi"/>
          <w:bCs/>
          <w:sz w:val="16"/>
          <w:szCs w:val="24"/>
        </w:rPr>
        <w:t>. (Blomberg &amp; Hess, 2002. p. 89)</w:t>
      </w:r>
      <w:r w:rsidRPr="00011F31">
        <w:rPr>
          <w:rFonts w:asciiTheme="minorHAnsi" w:eastAsia="MS Mincho" w:hAnsiTheme="minorHAnsi" w:cstheme="minorHAnsi"/>
          <w:bCs/>
          <w:sz w:val="12"/>
          <w:szCs w:val="24"/>
          <w:u w:val="single"/>
        </w:rPr>
        <w:t xml:space="preserve">¶ </w:t>
      </w:r>
      <w:r w:rsidRPr="00011F31">
        <w:rPr>
          <w:rStyle w:val="StyleBoldUnderline"/>
        </w:rPr>
        <w:t>Economic decline has</w:t>
      </w:r>
      <w:r w:rsidRPr="00011F31">
        <w:rPr>
          <w:rFonts w:asciiTheme="minorHAnsi" w:eastAsia="MS Mincho" w:hAnsiTheme="minorHAnsi" w:cstheme="minorHAnsi"/>
          <w:bCs/>
          <w:sz w:val="16"/>
          <w:szCs w:val="16"/>
        </w:rPr>
        <w:t xml:space="preserve"> also </w:t>
      </w:r>
      <w:r w:rsidRPr="00011F31">
        <w:rPr>
          <w:rStyle w:val="StyleBoldUnderline"/>
        </w:rPr>
        <w:t>been linked with an</w:t>
      </w:r>
      <w:r w:rsidRPr="00011F31">
        <w:rPr>
          <w:rFonts w:asciiTheme="minorHAnsi" w:eastAsia="MS Mincho" w:hAnsiTheme="minorHAnsi" w:cstheme="minorHAnsi"/>
          <w:bCs/>
          <w:sz w:val="16"/>
          <w:szCs w:val="16"/>
        </w:rPr>
        <w:t xml:space="preserve"> </w:t>
      </w:r>
      <w:r w:rsidRPr="00011F31">
        <w:rPr>
          <w:rStyle w:val="StyleBoldUnderline"/>
        </w:rPr>
        <w:t>increase in the likelihood of terrorism</w:t>
      </w:r>
      <w:r w:rsidRPr="00011F31">
        <w:rPr>
          <w:rFonts w:asciiTheme="minorHAnsi" w:eastAsia="MS Mincho" w:hAnsiTheme="minorHAnsi" w:cstheme="minorHAnsi"/>
          <w:bCs/>
          <w:sz w:val="16"/>
          <w:szCs w:val="16"/>
        </w:rPr>
        <w:t xml:space="preserve"> (Blomberg, Hess, &amp; Weerapana, 2004), which has the capacity to spill across borders and lead to external tensions.</w:t>
      </w:r>
      <w:r w:rsidRPr="00011F31">
        <w:rPr>
          <w:rFonts w:asciiTheme="minorHAnsi" w:eastAsia="MS Mincho" w:hAnsiTheme="minorHAnsi" w:cstheme="minorHAnsi"/>
          <w:bCs/>
          <w:sz w:val="12"/>
          <w:szCs w:val="16"/>
        </w:rPr>
        <w:t xml:space="preserve">¶ </w:t>
      </w:r>
      <w:r w:rsidRPr="00011F31">
        <w:rPr>
          <w:rFonts w:asciiTheme="minorHAnsi" w:eastAsia="MS Mincho" w:hAnsiTheme="minorHAnsi" w:cstheme="minorHAnsi"/>
          <w:bCs/>
          <w:sz w:val="14"/>
          <w:szCs w:val="24"/>
        </w:rPr>
        <w:lastRenderedPageBreak/>
        <w:t xml:space="preserve">Furthermore, crises generally reduce the popularity of a sitting government. </w:t>
      </w:r>
      <w:r w:rsidRPr="00011F31">
        <w:rPr>
          <w:rStyle w:val="StyleBoldUnderline"/>
        </w:rPr>
        <w:t>“Diversionary theory" suggests</w:t>
      </w:r>
      <w:r w:rsidRPr="00011F31">
        <w:rPr>
          <w:rFonts w:asciiTheme="minorHAnsi" w:eastAsia="MS Mincho" w:hAnsiTheme="minorHAnsi" w:cstheme="minorHAnsi"/>
          <w:bCs/>
          <w:sz w:val="14"/>
          <w:szCs w:val="24"/>
        </w:rPr>
        <w:t xml:space="preserve"> that, </w:t>
      </w:r>
      <w:r w:rsidRPr="00011F31">
        <w:rPr>
          <w:rStyle w:val="StyleBoldUnderline"/>
        </w:rPr>
        <w:t>when facing unpopularity arising from economic decline</w:t>
      </w:r>
      <w:r w:rsidRPr="00011F31">
        <w:rPr>
          <w:rFonts w:asciiTheme="minorHAnsi" w:eastAsia="MS Mincho" w:hAnsiTheme="minorHAnsi" w:cstheme="minorHAnsi"/>
          <w:bCs/>
          <w:sz w:val="14"/>
          <w:szCs w:val="24"/>
        </w:rPr>
        <w:t xml:space="preserve">, sitting </w:t>
      </w:r>
      <w:r w:rsidRPr="00011F31">
        <w:rPr>
          <w:rStyle w:val="StyleBoldUnderline"/>
        </w:rPr>
        <w:t>governments have increased incentives to fabricate external military conflicts</w:t>
      </w:r>
      <w:r w:rsidRPr="00011F31">
        <w:rPr>
          <w:rFonts w:asciiTheme="minorHAnsi" w:eastAsia="MS Mincho" w:hAnsiTheme="minorHAnsi" w:cstheme="minorHAnsi"/>
          <w:bCs/>
          <w:sz w:val="14"/>
          <w:szCs w:val="24"/>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011F31">
        <w:rPr>
          <w:rStyle w:val="StyleBoldUnderline"/>
        </w:rPr>
        <w:t>the tendency towards diversionary tactics are greater for democratic states</w:t>
      </w:r>
      <w:r w:rsidRPr="00011F31">
        <w:rPr>
          <w:rFonts w:asciiTheme="minorHAnsi" w:eastAsia="MS Mincho" w:hAnsiTheme="minorHAnsi" w:cstheme="minorHAnsi"/>
          <w:bCs/>
          <w:sz w:val="14"/>
          <w:szCs w:val="24"/>
        </w:rPr>
        <w:t xml:space="preserve"> than autocratic states, due to the fact that democratic leaders are generally more susceptible to being removed from office due to lack of domestic support. DeRouen (2000) has provided evidence showing that </w:t>
      </w:r>
      <w:r w:rsidRPr="00011F31">
        <w:rPr>
          <w:rStyle w:val="StyleBoldUnderline"/>
        </w:rPr>
        <w:t xml:space="preserve">periods of weak economic performance in the </w:t>
      </w:r>
      <w:r w:rsidRPr="00011F31">
        <w:rPr>
          <w:rFonts w:asciiTheme="minorHAnsi" w:eastAsia="MS Mincho" w:hAnsiTheme="minorHAnsi" w:cstheme="minorHAnsi"/>
          <w:b/>
          <w:bCs/>
          <w:sz w:val="24"/>
          <w:szCs w:val="24"/>
          <w:u w:val="single"/>
          <w:bdr w:val="single" w:sz="4" w:space="0" w:color="auto"/>
        </w:rPr>
        <w:t>U</w:t>
      </w:r>
      <w:r w:rsidRPr="00011F31">
        <w:rPr>
          <w:rFonts w:asciiTheme="minorHAnsi" w:eastAsia="MS Mincho" w:hAnsiTheme="minorHAnsi" w:cstheme="minorHAnsi"/>
          <w:bCs/>
          <w:sz w:val="14"/>
          <w:szCs w:val="24"/>
        </w:rPr>
        <w:t xml:space="preserve">nited </w:t>
      </w:r>
      <w:r w:rsidRPr="00011F31">
        <w:rPr>
          <w:rFonts w:asciiTheme="minorHAnsi" w:eastAsia="MS Mincho" w:hAnsiTheme="minorHAnsi" w:cstheme="minorHAnsi"/>
          <w:b/>
          <w:bCs/>
          <w:sz w:val="24"/>
          <w:szCs w:val="24"/>
          <w:u w:val="single"/>
          <w:bdr w:val="single" w:sz="4" w:space="0" w:color="auto"/>
        </w:rPr>
        <w:t>S</w:t>
      </w:r>
      <w:r w:rsidRPr="00011F31">
        <w:rPr>
          <w:rFonts w:asciiTheme="minorHAnsi" w:eastAsia="MS Mincho" w:hAnsiTheme="minorHAnsi" w:cstheme="minorHAnsi"/>
          <w:bCs/>
          <w:sz w:val="14"/>
          <w:szCs w:val="24"/>
        </w:rPr>
        <w:t xml:space="preserve">tates, and thus weak Presidential popularity, </w:t>
      </w:r>
      <w:r w:rsidRPr="00011F31">
        <w:rPr>
          <w:rStyle w:val="StyleBoldUnderline"/>
        </w:rPr>
        <w:t>are statistically linked to an increase in the use of force.</w:t>
      </w:r>
      <w:r w:rsidRPr="00011F31">
        <w:rPr>
          <w:rFonts w:asciiTheme="minorHAnsi" w:eastAsia="MS Mincho" w:hAnsiTheme="minorHAnsi" w:cstheme="minorHAnsi"/>
          <w:bCs/>
          <w:sz w:val="12"/>
          <w:szCs w:val="24"/>
          <w:u w:val="single"/>
        </w:rPr>
        <w:t xml:space="preserve">¶ </w:t>
      </w:r>
      <w:r w:rsidRPr="00011F31">
        <w:rPr>
          <w:rFonts w:asciiTheme="minorHAnsi" w:eastAsia="MS Mincho" w:hAnsiTheme="minorHAnsi" w:cstheme="minorHAnsi"/>
          <w:bCs/>
          <w:sz w:val="16"/>
          <w:szCs w:val="24"/>
        </w:rPr>
        <w:t xml:space="preserve">In summary, recent economic scholarship positively correlates economic integration with an increase in the frequency of economic crises, whereas </w:t>
      </w:r>
      <w:r w:rsidRPr="00011F31">
        <w:rPr>
          <w:rStyle w:val="StyleBoldUnderline"/>
        </w:rPr>
        <w:t>political science</w:t>
      </w:r>
      <w:r w:rsidRPr="00011F31">
        <w:rPr>
          <w:rFonts w:asciiTheme="minorHAnsi" w:eastAsia="MS Mincho" w:hAnsiTheme="minorHAnsi" w:cstheme="minorHAnsi"/>
          <w:bCs/>
          <w:sz w:val="16"/>
          <w:szCs w:val="24"/>
        </w:rPr>
        <w:t xml:space="preserve"> </w:t>
      </w:r>
      <w:r w:rsidRPr="00011F31">
        <w:rPr>
          <w:rStyle w:val="StyleBoldUnderline"/>
        </w:rPr>
        <w:t>scholarship links economic decline with external conflict</w:t>
      </w:r>
      <w:r w:rsidRPr="00011F31">
        <w:rPr>
          <w:rFonts w:asciiTheme="minorHAnsi" w:eastAsia="MS Mincho" w:hAnsiTheme="minorHAnsi" w:cstheme="minorHAnsi"/>
          <w:bCs/>
          <w:sz w:val="16"/>
          <w:szCs w:val="24"/>
        </w:rPr>
        <w:t xml:space="preserve"> </w:t>
      </w:r>
      <w:r w:rsidRPr="00011F31">
        <w:rPr>
          <w:rStyle w:val="StyleBoldUnderline"/>
        </w:rPr>
        <w:t>at systemic, dyadic and national levels</w:t>
      </w:r>
      <w:r w:rsidRPr="00011F31">
        <w:rPr>
          <w:rFonts w:asciiTheme="minorHAnsi" w:eastAsia="MS Mincho" w:hAnsiTheme="minorHAnsi" w:cstheme="minorHAnsi"/>
          <w:bCs/>
          <w:sz w:val="16"/>
          <w:szCs w:val="24"/>
        </w:rPr>
        <w:t>.5 This implied connection between integration, crises and armed conflict has not featured prominently in the economic-security debate and deserves more attention.</w:t>
      </w:r>
      <w:r w:rsidRPr="00011F31">
        <w:rPr>
          <w:rFonts w:asciiTheme="minorHAnsi" w:eastAsia="MS Mincho" w:hAnsiTheme="minorHAnsi" w:cstheme="minorHAnsi"/>
          <w:bCs/>
          <w:sz w:val="12"/>
          <w:szCs w:val="24"/>
          <w:u w:val="single"/>
        </w:rPr>
        <w:t xml:space="preserve">¶ </w:t>
      </w:r>
      <w:r w:rsidRPr="00011F31">
        <w:rPr>
          <w:rStyle w:val="StyleBoldUnderline"/>
        </w:rPr>
        <w:t>This observation is not contradictory to other perspectives that link economic interdependence with a decrease in the likelihood of external conflict, such as those mentioned in the first paragraph of this chapter. Those studies tend to focus on dyadic interdependence instead of global interdependence and do not specifically consider the occurrence of and conditions created by economic crises. As such, the view presented here should be considered ancillary to those views.</w:t>
      </w:r>
    </w:p>
    <w:p w:rsidR="002734AD" w:rsidRPr="00011F31" w:rsidRDefault="002734AD" w:rsidP="002734AD">
      <w:pPr>
        <w:rPr>
          <w:rFonts w:asciiTheme="minorHAnsi" w:hAnsiTheme="minorHAnsi"/>
        </w:rPr>
      </w:pPr>
    </w:p>
    <w:p w:rsidR="00942640" w:rsidRPr="00011F31" w:rsidRDefault="00942640" w:rsidP="00942640">
      <w:pPr>
        <w:rPr>
          <w:rFonts w:asciiTheme="minorHAnsi" w:hAnsiTheme="minorHAnsi"/>
        </w:rPr>
      </w:pPr>
    </w:p>
    <w:p w:rsidR="00942640" w:rsidRPr="00011F31" w:rsidRDefault="00942640" w:rsidP="00942640">
      <w:pPr>
        <w:pStyle w:val="Heading3"/>
        <w:rPr>
          <w:rFonts w:asciiTheme="minorHAnsi" w:hAnsiTheme="minorHAnsi"/>
        </w:rPr>
      </w:pPr>
      <w:r w:rsidRPr="00011F31">
        <w:rPr>
          <w:rFonts w:asciiTheme="minorHAnsi" w:hAnsiTheme="minorHAnsi"/>
        </w:rPr>
        <w:lastRenderedPageBreak/>
        <w:t>2NC – South China Sea Conflict</w:t>
      </w:r>
    </w:p>
    <w:p w:rsidR="008377AA" w:rsidRPr="00011F31" w:rsidRDefault="008377AA" w:rsidP="008377AA">
      <w:pPr>
        <w:rPr>
          <w:rFonts w:asciiTheme="minorHAnsi" w:hAnsiTheme="minorHAnsi"/>
        </w:rPr>
      </w:pPr>
    </w:p>
    <w:p w:rsidR="008377AA" w:rsidRPr="00011F31" w:rsidRDefault="008377AA" w:rsidP="008377AA">
      <w:pPr>
        <w:pStyle w:val="Heading4"/>
        <w:rPr>
          <w:rFonts w:asciiTheme="minorHAnsi" w:hAnsiTheme="minorHAnsi"/>
        </w:rPr>
      </w:pPr>
      <w:r w:rsidRPr="00011F31">
        <w:rPr>
          <w:rFonts w:asciiTheme="minorHAnsi" w:hAnsiTheme="minorHAnsi"/>
        </w:rPr>
        <w:t>South China Sea conflicts cause extinction</w:t>
      </w:r>
    </w:p>
    <w:p w:rsidR="008377AA" w:rsidRPr="00011F31" w:rsidRDefault="008377AA" w:rsidP="008377AA">
      <w:pPr>
        <w:rPr>
          <w:rStyle w:val="Emphasis"/>
          <w:rFonts w:asciiTheme="minorHAnsi" w:hAnsiTheme="minorHAnsi"/>
          <w:b w:val="0"/>
          <w:iCs w:val="0"/>
          <w:sz w:val="16"/>
          <w:u w:val="none"/>
        </w:rPr>
      </w:pPr>
      <w:r w:rsidRPr="00011F31">
        <w:rPr>
          <w:rStyle w:val="StyleStyleBold12pt"/>
          <w:rFonts w:asciiTheme="minorHAnsi" w:hAnsiTheme="minorHAnsi"/>
        </w:rPr>
        <w:t xml:space="preserve">Wittner 11 </w:t>
      </w:r>
      <w:r w:rsidRPr="00011F31">
        <w:rPr>
          <w:rFonts w:asciiTheme="minorHAnsi" w:hAnsiTheme="minorHAnsi"/>
          <w:sz w:val="16"/>
        </w:rPr>
        <w:t>(Lawrence S. Wittner, Emeritus Professor of History at the State University of New York/Albany, Wittner is the author of eight books, the editor or co-editor of another four, and the author of over 250 published articles and book reviews. From 1984 to 1987, he edited Peace &amp; Change, a journal of peace research., 11/28/2011, "Is a Nuclear War With China Possible?",  www.huntingtonnews.net/14446)</w:t>
      </w:r>
    </w:p>
    <w:p w:rsidR="00942640" w:rsidRPr="00011F31" w:rsidRDefault="008377AA" w:rsidP="00942640">
      <w:pPr>
        <w:rPr>
          <w:rFonts w:asciiTheme="minorHAnsi" w:hAnsiTheme="minorHAnsi"/>
          <w:sz w:val="14"/>
        </w:rPr>
      </w:pPr>
      <w:r w:rsidRPr="00011F31">
        <w:rPr>
          <w:rStyle w:val="StyleBoldUnderline"/>
        </w:rPr>
        <w:t>While nuclear weapons exist, there remains a danger that they will be used</w:t>
      </w:r>
      <w:r w:rsidRPr="00011F31">
        <w:rPr>
          <w:rFonts w:asciiTheme="minorHAnsi" w:hAnsiTheme="minorHAnsi"/>
          <w:sz w:val="14"/>
        </w:rPr>
        <w:t xml:space="preserve">. After all, </w:t>
      </w:r>
      <w:r w:rsidRPr="00011F31">
        <w:rPr>
          <w:rStyle w:val="StyleBoldUnderline"/>
        </w:rPr>
        <w:t>for centuries national conflicts have led to wars, with nations employing their deadliest weapons</w:t>
      </w:r>
      <w:r w:rsidRPr="00011F31">
        <w:rPr>
          <w:rFonts w:asciiTheme="minorHAnsi" w:hAnsiTheme="minorHAnsi"/>
          <w:sz w:val="14"/>
        </w:rPr>
        <w:t xml:space="preserve">. </w:t>
      </w:r>
      <w:r w:rsidRPr="00011F31">
        <w:rPr>
          <w:rStyle w:val="BoldUnderline"/>
          <w:rFonts w:asciiTheme="minorHAnsi" w:hAnsiTheme="minorHAnsi"/>
        </w:rPr>
        <w:t>The current deterioration of U.S. relations with China might end up providing us with yet another example of this phenomenon</w:t>
      </w:r>
      <w:r w:rsidRPr="00011F31">
        <w:rPr>
          <w:rFonts w:asciiTheme="minorHAnsi" w:hAnsiTheme="minorHAnsi"/>
          <w:sz w:val="14"/>
        </w:rPr>
        <w:t xml:space="preserve">. </w:t>
      </w:r>
      <w:r w:rsidRPr="00011F31">
        <w:rPr>
          <w:rStyle w:val="StyleBoldUnderline"/>
        </w:rPr>
        <w:t xml:space="preserve">The </w:t>
      </w:r>
      <w:r w:rsidRPr="00011F31">
        <w:rPr>
          <w:rStyle w:val="BoldUnderline"/>
          <w:rFonts w:asciiTheme="minorHAnsi" w:hAnsiTheme="minorHAnsi"/>
        </w:rPr>
        <w:t>gathering tension</w:t>
      </w:r>
      <w:r w:rsidRPr="00011F31">
        <w:rPr>
          <w:rStyle w:val="StyleBoldUnderline"/>
        </w:rPr>
        <w:t xml:space="preserve"> between the United States and China </w:t>
      </w:r>
      <w:r w:rsidRPr="00011F31">
        <w:rPr>
          <w:rStyle w:val="BoldUnderline"/>
          <w:rFonts w:asciiTheme="minorHAnsi" w:hAnsiTheme="minorHAnsi"/>
        </w:rPr>
        <w:t>is clear</w:t>
      </w:r>
      <w:r w:rsidRPr="00011F31">
        <w:rPr>
          <w:rStyle w:val="StyleBoldUnderline"/>
        </w:rPr>
        <w:t xml:space="preserve"> </w:t>
      </w:r>
      <w:r w:rsidRPr="00011F31">
        <w:rPr>
          <w:rFonts w:asciiTheme="minorHAnsi" w:hAnsiTheme="minorHAnsi"/>
          <w:sz w:val="14"/>
        </w:rPr>
        <w:t xml:space="preserve">enough. Disturbed by China’s growing economic and military strength, </w:t>
      </w:r>
      <w:r w:rsidRPr="00011F31">
        <w:rPr>
          <w:rStyle w:val="BoldUnderline"/>
          <w:rFonts w:asciiTheme="minorHAnsi" w:hAnsiTheme="minorHAnsi"/>
        </w:rPr>
        <w:t>the U.S</w:t>
      </w:r>
      <w:r w:rsidRPr="00011F31">
        <w:rPr>
          <w:rStyle w:val="StyleBoldUnderline"/>
        </w:rPr>
        <w:t xml:space="preserve">. government recently </w:t>
      </w:r>
      <w:r w:rsidRPr="00011F31">
        <w:rPr>
          <w:rStyle w:val="BoldUnderline"/>
          <w:rFonts w:asciiTheme="minorHAnsi" w:hAnsiTheme="minorHAnsi"/>
        </w:rPr>
        <w:t>challenged China’s claims in the South China Sea,</w:t>
      </w:r>
      <w:r w:rsidRPr="00011F31">
        <w:rPr>
          <w:rFonts w:asciiTheme="minorHAnsi" w:hAnsiTheme="minorHAnsi"/>
          <w:sz w:val="14"/>
        </w:rPr>
        <w:t xml:space="preserve"> </w:t>
      </w:r>
      <w:r w:rsidRPr="00011F31">
        <w:rPr>
          <w:rStyle w:val="StyleBoldUnderline"/>
        </w:rPr>
        <w:t>increased</w:t>
      </w:r>
      <w:r w:rsidRPr="00011F31">
        <w:rPr>
          <w:rFonts w:asciiTheme="minorHAnsi" w:hAnsiTheme="minorHAnsi"/>
          <w:sz w:val="14"/>
        </w:rPr>
        <w:t xml:space="preserve"> the U.S. </w:t>
      </w:r>
      <w:r w:rsidRPr="00011F31">
        <w:rPr>
          <w:rStyle w:val="StyleBoldUnderline"/>
        </w:rPr>
        <w:t>military presence</w:t>
      </w:r>
      <w:r w:rsidRPr="00011F31">
        <w:rPr>
          <w:rFonts w:asciiTheme="minorHAnsi" w:hAnsiTheme="minorHAnsi"/>
          <w:sz w:val="14"/>
        </w:rPr>
        <w:t xml:space="preserve"> in Australia, </w:t>
      </w:r>
      <w:r w:rsidRPr="00011F31">
        <w:rPr>
          <w:rStyle w:val="StyleBoldUnderline"/>
        </w:rPr>
        <w:t>and deepened U.S. military ties with other nations in the Pacific region</w:t>
      </w:r>
      <w:r w:rsidRPr="00011F31">
        <w:rPr>
          <w:rFonts w:asciiTheme="minorHAnsi" w:hAnsiTheme="minorHAnsi"/>
          <w:sz w:val="14"/>
        </w:rPr>
        <w:t xml:space="preserve">. According to Secretary of State Hillary Clinton, the United States was “asserting our own position as a Pacific power.” But </w:t>
      </w:r>
      <w:r w:rsidRPr="00011F31">
        <w:rPr>
          <w:rStyle w:val="BoldUnderline"/>
          <w:rFonts w:asciiTheme="minorHAnsi" w:hAnsiTheme="minorHAnsi"/>
        </w:rPr>
        <w:t>need this lead to nuclear war</w:t>
      </w:r>
      <w:r w:rsidRPr="00011F31">
        <w:rPr>
          <w:rFonts w:asciiTheme="minorHAnsi" w:hAnsiTheme="minorHAnsi"/>
          <w:sz w:val="14"/>
        </w:rPr>
        <w:t xml:space="preserve">? </w:t>
      </w:r>
      <w:r w:rsidRPr="00011F31">
        <w:rPr>
          <w:rStyle w:val="StyleBoldUnderline"/>
        </w:rPr>
        <w:t>Not necessarily</w:t>
      </w:r>
      <w:r w:rsidRPr="00011F31">
        <w:rPr>
          <w:rFonts w:asciiTheme="minorHAnsi" w:hAnsiTheme="minorHAnsi"/>
          <w:sz w:val="14"/>
        </w:rPr>
        <w:t xml:space="preserve">. And </w:t>
      </w:r>
      <w:r w:rsidRPr="00011F31">
        <w:rPr>
          <w:rStyle w:val="StyleBoldUnderline"/>
        </w:rPr>
        <w:t>yet</w:t>
      </w:r>
      <w:r w:rsidRPr="00011F31">
        <w:rPr>
          <w:rFonts w:asciiTheme="minorHAnsi" w:hAnsiTheme="minorHAnsi"/>
          <w:sz w:val="14"/>
        </w:rPr>
        <w:t xml:space="preserve">, </w:t>
      </w:r>
      <w:r w:rsidRPr="00011F31">
        <w:rPr>
          <w:rStyle w:val="Box"/>
          <w:rFonts w:asciiTheme="minorHAnsi" w:hAnsiTheme="minorHAnsi"/>
        </w:rPr>
        <w:t>there are signs that it could.</w:t>
      </w:r>
      <w:r w:rsidRPr="00011F31">
        <w:rPr>
          <w:rFonts w:asciiTheme="minorHAnsi" w:hAnsiTheme="minorHAnsi"/>
          <w:sz w:val="14"/>
        </w:rPr>
        <w:t xml:space="preserve"> After all, </w:t>
      </w:r>
      <w:r w:rsidRPr="00011F31">
        <w:rPr>
          <w:rStyle w:val="BoldUnderline"/>
          <w:rFonts w:asciiTheme="minorHAnsi" w:hAnsiTheme="minorHAnsi"/>
        </w:rPr>
        <w:t xml:space="preserve">both the United States and China possess </w:t>
      </w:r>
      <w:r w:rsidRPr="00011F31">
        <w:rPr>
          <w:rStyle w:val="Box"/>
          <w:rFonts w:asciiTheme="minorHAnsi" w:hAnsiTheme="minorHAnsi"/>
        </w:rPr>
        <w:t>large numbers of nuclear weapons.</w:t>
      </w:r>
      <w:r w:rsidRPr="00011F31">
        <w:rPr>
          <w:rFonts w:asciiTheme="minorHAnsi" w:hAnsiTheme="minorHAnsi"/>
          <w:sz w:val="14"/>
        </w:rPr>
        <w:t xml:space="preserve"> </w:t>
      </w:r>
      <w:r w:rsidRPr="00011F31">
        <w:rPr>
          <w:rStyle w:val="StyleBoldUnderline"/>
        </w:rPr>
        <w:t>The U.S. government threatened to attack China with nuclear weapons during the Korean War and, later, during the conflict over the future of China’s offshore islands, Quemoy and Matsu</w:t>
      </w:r>
      <w:r w:rsidRPr="00011F31">
        <w:rPr>
          <w:rFonts w:asciiTheme="minorHAnsi" w:hAnsiTheme="minorHAnsi"/>
          <w:sz w:val="14"/>
        </w:rPr>
        <w:t xml:space="preserve">.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011F31">
        <w:rPr>
          <w:rStyle w:val="StyleBoldUnderline"/>
        </w:rPr>
        <w:t>Some pundits argue that nuclear weapons prevent wars between nuclear-armed nations</w:t>
      </w:r>
      <w:r w:rsidRPr="00011F31">
        <w:rPr>
          <w:rFonts w:asciiTheme="minorHAnsi" w:hAnsiTheme="minorHAnsi"/>
          <w:sz w:val="14"/>
        </w:rPr>
        <w:t xml:space="preserve">; and, admittedly, there haven’t been very many—at least not yet. </w:t>
      </w:r>
      <w:r w:rsidRPr="00011F31">
        <w:rPr>
          <w:rStyle w:val="StyleBoldUnderline"/>
        </w:rPr>
        <w:t>But the Kargil War</w:t>
      </w:r>
      <w:r w:rsidRPr="00011F31">
        <w:rPr>
          <w:rFonts w:asciiTheme="minorHAnsi" w:hAnsiTheme="minorHAnsi"/>
          <w:sz w:val="14"/>
        </w:rPr>
        <w:t xml:space="preserve"> of 1999, </w:t>
      </w:r>
      <w:r w:rsidRPr="00011F31">
        <w:rPr>
          <w:rStyle w:val="StyleBoldUnderline"/>
        </w:rPr>
        <w:t>between</w:t>
      </w:r>
      <w:r w:rsidRPr="00011F31">
        <w:rPr>
          <w:rFonts w:asciiTheme="minorHAnsi" w:hAnsiTheme="minorHAnsi"/>
          <w:sz w:val="14"/>
        </w:rPr>
        <w:t xml:space="preserve"> nuclear-armed </w:t>
      </w:r>
      <w:r w:rsidRPr="00011F31">
        <w:rPr>
          <w:rStyle w:val="StyleBoldUnderline"/>
        </w:rPr>
        <w:t>India and</w:t>
      </w:r>
      <w:r w:rsidRPr="00011F31">
        <w:rPr>
          <w:rFonts w:asciiTheme="minorHAnsi" w:hAnsiTheme="minorHAnsi"/>
          <w:sz w:val="14"/>
        </w:rPr>
        <w:t xml:space="preserve"> nuclear-armed </w:t>
      </w:r>
      <w:r w:rsidRPr="00011F31">
        <w:rPr>
          <w:rStyle w:val="StyleBoldUnderline"/>
        </w:rPr>
        <w:t>Pakistan</w:t>
      </w:r>
      <w:r w:rsidRPr="00011F31">
        <w:rPr>
          <w:rFonts w:asciiTheme="minorHAnsi" w:hAnsiTheme="minorHAnsi"/>
          <w:sz w:val="14"/>
        </w:rPr>
        <w:t xml:space="preserve">, </w:t>
      </w:r>
      <w:r w:rsidRPr="00011F31">
        <w:rPr>
          <w:rStyle w:val="StyleBoldUnderline"/>
        </w:rPr>
        <w:t>should convince us that such wars can occur</w:t>
      </w:r>
      <w:r w:rsidRPr="00011F31">
        <w:rPr>
          <w:rFonts w:asciiTheme="minorHAnsi" w:hAnsiTheme="minorHAnsi"/>
          <w:sz w:val="14"/>
        </w:rPr>
        <w:t xml:space="preserve">. Indeed, </w:t>
      </w:r>
      <w:r w:rsidRPr="00011F31">
        <w:rPr>
          <w:rStyle w:val="StyleBoldUnderline"/>
        </w:rPr>
        <w:t>in that case, the conflict almost slipped into a nuclear war.</w:t>
      </w:r>
      <w:r w:rsidRPr="00011F31">
        <w:rPr>
          <w:rFonts w:asciiTheme="minorHAnsi" w:hAnsiTheme="minorHAnsi"/>
          <w:sz w:val="14"/>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w:t>
      </w:r>
      <w:r w:rsidRPr="00011F31">
        <w:rPr>
          <w:rStyle w:val="StyleBoldUnderline"/>
        </w:rPr>
        <w:t>don’t nuclear weapons deter a nuclear attack</w:t>
      </w:r>
      <w:r w:rsidRPr="00011F31">
        <w:rPr>
          <w:rFonts w:asciiTheme="minorHAnsi" w:hAnsiTheme="minorHAnsi"/>
          <w:sz w:val="14"/>
        </w:rPr>
        <w:t xml:space="preserve">? Do they? </w:t>
      </w:r>
      <w:r w:rsidRPr="00011F31">
        <w:rPr>
          <w:rStyle w:val="StyleBoldUnderline"/>
        </w:rPr>
        <w:t>Obviously</w:t>
      </w:r>
      <w:r w:rsidRPr="00011F31">
        <w:rPr>
          <w:rFonts w:asciiTheme="minorHAnsi" w:hAnsiTheme="minorHAnsi"/>
          <w:sz w:val="14"/>
        </w:rPr>
        <w:t xml:space="preserve">, </w:t>
      </w:r>
      <w:r w:rsidRPr="00011F31">
        <w:rPr>
          <w:rStyle w:val="StyleBoldUnderline"/>
        </w:rPr>
        <w:t>NATO leaders didn’t feel deterred</w:t>
      </w:r>
      <w:r w:rsidRPr="00011F31">
        <w:rPr>
          <w:rFonts w:asciiTheme="minorHAnsi" w:hAnsiTheme="minorHAnsi"/>
          <w:sz w:val="14"/>
        </w:rPr>
        <w:t xml:space="preserve">, for, </w:t>
      </w:r>
      <w:r w:rsidRPr="00011F31">
        <w:rPr>
          <w:rStyle w:val="StyleBoldUnderline"/>
        </w:rPr>
        <w:t>throughout the Cold War, NATO’s strategy was to respond to a Soviet conventional military attack on Western Europe by launching a Western nuclear attack on the nuclear-armed Soviet Union</w:t>
      </w:r>
      <w:r w:rsidRPr="00011F31">
        <w:rPr>
          <w:rFonts w:asciiTheme="minorHAnsi" w:hAnsiTheme="minorHAnsi"/>
          <w:sz w:val="14"/>
        </w:rPr>
        <w:t xml:space="preserve">. Furthermore, </w:t>
      </w:r>
      <w:r w:rsidRPr="00011F31">
        <w:rPr>
          <w:rStyle w:val="StyleBoldUnderline"/>
        </w:rPr>
        <w:t>if U.S. government officials really believed that nuclear deterrence worked, they would not have resorted to championing “Star Wars</w:t>
      </w:r>
      <w:r w:rsidRPr="00011F31">
        <w:rPr>
          <w:rFonts w:asciiTheme="minorHAnsi" w:hAnsiTheme="minorHAnsi"/>
          <w:sz w:val="14"/>
        </w:rPr>
        <w:t xml:space="preserve">” and its modern variant, national missile defense. </w:t>
      </w:r>
      <w:r w:rsidRPr="00011F31">
        <w:rPr>
          <w:rStyle w:val="StyleBoldUnderline"/>
        </w:rPr>
        <w:t>Why are these vastly expensive</w:t>
      </w:r>
      <w:r w:rsidRPr="00011F31">
        <w:rPr>
          <w:rFonts w:asciiTheme="minorHAnsi" w:hAnsiTheme="minorHAnsi"/>
          <w:sz w:val="14"/>
        </w:rPr>
        <w:t>—and probably unworkable—</w:t>
      </w:r>
      <w:r w:rsidRPr="00011F31">
        <w:rPr>
          <w:rStyle w:val="StyleBoldUnderline"/>
        </w:rPr>
        <w:t>military defense systems needed if other nuclear powers are deterred from attacking by U.S. nuclear might</w:t>
      </w:r>
      <w:r w:rsidRPr="00011F31">
        <w:rPr>
          <w:rFonts w:asciiTheme="minorHAnsi" w:hAnsiTheme="minorHAnsi"/>
          <w:sz w:val="14"/>
        </w:rPr>
        <w:t xml:space="preserve">? Of course, </w:t>
      </w:r>
      <w:r w:rsidRPr="00011F31">
        <w:rPr>
          <w:rStyle w:val="StyleBoldUnderline"/>
        </w:rPr>
        <w:t>the bottom line for those Americans convinced that nuclear weapons safeguard them from a Chinese nuclear attack might be that the U.S. nuclear arsenal is far greater than its Chinese counterpart.</w:t>
      </w:r>
      <w:r w:rsidRPr="00011F31">
        <w:rPr>
          <w:rFonts w:asciiTheme="minorHAnsi" w:hAnsiTheme="minorHAnsi"/>
          <w:sz w:val="14"/>
        </w:rPr>
        <w:t xml:space="preserve">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011F31">
        <w:rPr>
          <w:rStyle w:val="StyleBoldUnderline"/>
        </w:rPr>
        <w:t xml:space="preserve">A nuclear attack by China would immediately slaughter at least 10 million Americans </w:t>
      </w:r>
      <w:r w:rsidRPr="00011F31">
        <w:rPr>
          <w:rFonts w:asciiTheme="minorHAnsi" w:hAnsiTheme="minorHAnsi"/>
          <w:sz w:val="14"/>
        </w:rPr>
        <w:t xml:space="preserve">in a great storm of blast and fire, while leaving many more dying horribly of sickness and radiation poisoning. </w:t>
      </w:r>
      <w:r w:rsidRPr="00011F31">
        <w:rPr>
          <w:rStyle w:val="StyleBoldUnderline"/>
        </w:rPr>
        <w:t>The Chinese death toll in a nuclear war would be far higher</w:t>
      </w:r>
      <w:r w:rsidRPr="00011F31">
        <w:rPr>
          <w:rFonts w:asciiTheme="minorHAnsi" w:hAnsiTheme="minorHAnsi"/>
          <w:sz w:val="14"/>
        </w:rPr>
        <w:t xml:space="preserve">. </w:t>
      </w:r>
      <w:r w:rsidRPr="00011F31">
        <w:rPr>
          <w:rStyle w:val="BoldUnderline"/>
          <w:rFonts w:asciiTheme="minorHAnsi" w:hAnsiTheme="minorHAnsi"/>
        </w:rPr>
        <w:t>Both nations would be reduced to smoldering, radioactive wastelands</w:t>
      </w:r>
      <w:r w:rsidRPr="00011F31">
        <w:rPr>
          <w:rFonts w:asciiTheme="minorHAnsi" w:hAnsiTheme="minorHAnsi"/>
          <w:sz w:val="14"/>
        </w:rPr>
        <w:t xml:space="preserve">. Also, </w:t>
      </w:r>
      <w:r w:rsidRPr="00011F31">
        <w:rPr>
          <w:rStyle w:val="BoldUnderline"/>
          <w:rFonts w:asciiTheme="minorHAnsi" w:hAnsiTheme="minorHAnsi"/>
        </w:rPr>
        <w:t xml:space="preserve">radioactive debris sent aloft by the nuclear explosions would </w:t>
      </w:r>
      <w:r w:rsidRPr="00011F31">
        <w:rPr>
          <w:rStyle w:val="Box"/>
          <w:rFonts w:asciiTheme="minorHAnsi" w:hAnsiTheme="minorHAnsi"/>
        </w:rPr>
        <w:t>blot out the sun</w:t>
      </w:r>
      <w:r w:rsidRPr="00011F31">
        <w:rPr>
          <w:rStyle w:val="BoldUnderline"/>
          <w:rFonts w:asciiTheme="minorHAnsi" w:hAnsiTheme="minorHAnsi"/>
        </w:rPr>
        <w:t xml:space="preserve"> and bring on a </w:t>
      </w:r>
      <w:r w:rsidRPr="00011F31">
        <w:rPr>
          <w:rStyle w:val="Box"/>
          <w:rFonts w:asciiTheme="minorHAnsi" w:hAnsiTheme="minorHAnsi"/>
        </w:rPr>
        <w:t>“nuclear winter” around the globe—destroying agriculture, creating worldwide famine, and generating chaos and destruction.</w:t>
      </w:r>
      <w:r w:rsidRPr="00011F31">
        <w:rPr>
          <w:rFonts w:asciiTheme="minorHAnsi" w:hAnsiTheme="minorHAnsi"/>
          <w:sz w:val="14"/>
        </w:rPr>
        <w:t xml:space="preserve"> </w:t>
      </w:r>
    </w:p>
    <w:p w:rsidR="00942640" w:rsidRPr="00011F31" w:rsidRDefault="00942640" w:rsidP="00983444">
      <w:pPr>
        <w:pStyle w:val="Heading3"/>
        <w:rPr>
          <w:rFonts w:asciiTheme="minorHAnsi" w:hAnsiTheme="minorHAnsi"/>
        </w:rPr>
      </w:pPr>
      <w:r w:rsidRPr="00011F31">
        <w:rPr>
          <w:rFonts w:asciiTheme="minorHAnsi" w:hAnsiTheme="minorHAnsi"/>
        </w:rPr>
        <w:lastRenderedPageBreak/>
        <w:t xml:space="preserve">2NC – Russian Expansionism </w:t>
      </w:r>
    </w:p>
    <w:p w:rsidR="008377AA" w:rsidRPr="00011F31" w:rsidRDefault="008377AA" w:rsidP="008377AA">
      <w:pPr>
        <w:pStyle w:val="Heading4"/>
        <w:rPr>
          <w:rFonts w:asciiTheme="minorHAnsi" w:hAnsiTheme="minorHAnsi"/>
        </w:rPr>
      </w:pPr>
      <w:r w:rsidRPr="00011F31">
        <w:rPr>
          <w:rFonts w:asciiTheme="minorHAnsi" w:hAnsiTheme="minorHAnsi"/>
        </w:rPr>
        <w:t xml:space="preserve">Russia expansionism causes nuclear war </w:t>
      </w:r>
    </w:p>
    <w:p w:rsidR="008377AA" w:rsidRPr="00011F31" w:rsidRDefault="008377AA" w:rsidP="008377AA">
      <w:pPr>
        <w:rPr>
          <w:rFonts w:asciiTheme="minorHAnsi" w:hAnsiTheme="minorHAnsi"/>
        </w:rPr>
      </w:pPr>
      <w:r w:rsidRPr="00011F31">
        <w:rPr>
          <w:rStyle w:val="StyleStyleBold12pt"/>
          <w:rFonts w:asciiTheme="minorHAnsi" w:hAnsiTheme="minorHAnsi"/>
        </w:rPr>
        <w:t>Blank 9</w:t>
      </w:r>
      <w:r w:rsidRPr="00011F31">
        <w:rPr>
          <w:rFonts w:asciiTheme="minorHAnsi" w:hAnsiTheme="minorHAnsi"/>
          <w:sz w:val="18"/>
        </w:rPr>
        <w:t xml:space="preserve"> (Dr. Stephen, Research Professor of National Security Affairs at the Strategic Studies Institute of the U.S. Army War College, March, “Russia And Arms Control: Are There Opportunities For The Obama Administration?,” http://www.strategicstudiesinstitute.army.mil/pdffiles/pub908.pdf)</w:t>
      </w:r>
    </w:p>
    <w:p w:rsidR="008377AA" w:rsidRPr="00011F31" w:rsidRDefault="008377AA" w:rsidP="008377AA">
      <w:pPr>
        <w:pStyle w:val="card"/>
        <w:ind w:left="0"/>
        <w:rPr>
          <w:rFonts w:asciiTheme="minorHAnsi" w:hAnsiTheme="minorHAnsi"/>
          <w:sz w:val="14"/>
        </w:rPr>
      </w:pPr>
      <w:r w:rsidRPr="00011F31">
        <w:rPr>
          <w:rFonts w:asciiTheme="minorHAnsi" w:hAnsiTheme="minorHAnsi"/>
          <w:sz w:val="14"/>
        </w:rPr>
        <w:t xml:space="preserve">Proliferators or nuclear states like China and Russia can then deter regional or intercontinental attacks either by denial or by threat of retaliation.168 Given a multipolar world structure </w:t>
      </w:r>
      <w:r w:rsidRPr="00011F31">
        <w:rPr>
          <w:rStyle w:val="boldunderline0"/>
          <w:rFonts w:asciiTheme="minorHAnsi" w:hAnsiTheme="minorHAnsi"/>
        </w:rPr>
        <w:t>with little ideological rivalry among major powers</w:t>
      </w:r>
      <w:r w:rsidRPr="00011F31">
        <w:rPr>
          <w:rFonts w:asciiTheme="minorHAnsi" w:hAnsiTheme="minorHAnsi"/>
          <w:sz w:val="14"/>
        </w:rPr>
        <w:t xml:space="preserve">, </w:t>
      </w:r>
      <w:r w:rsidRPr="00011F31">
        <w:rPr>
          <w:rStyle w:val="boldunderline0"/>
          <w:rFonts w:asciiTheme="minorHAnsi" w:hAnsiTheme="minorHAnsi"/>
        </w:rPr>
        <w:t>it is unlikely that they will go to war with each other</w:t>
      </w:r>
      <w:r w:rsidRPr="00011F31">
        <w:rPr>
          <w:rFonts w:asciiTheme="minorHAnsi" w:hAnsiTheme="minorHAnsi"/>
          <w:sz w:val="14"/>
        </w:rPr>
        <w:t xml:space="preserve">. Rather, like </w:t>
      </w:r>
      <w:r w:rsidRPr="00011F31">
        <w:rPr>
          <w:rStyle w:val="boldunderline0"/>
          <w:rFonts w:asciiTheme="minorHAnsi" w:hAnsiTheme="minorHAnsi"/>
        </w:rPr>
        <w:t>Russia</w:t>
      </w:r>
      <w:r w:rsidRPr="00011F31">
        <w:rPr>
          <w:rFonts w:asciiTheme="minorHAnsi" w:hAnsiTheme="minorHAnsi"/>
          <w:sz w:val="14"/>
        </w:rPr>
        <w:t xml:space="preserve">, they </w:t>
      </w:r>
      <w:r w:rsidRPr="00011F31">
        <w:rPr>
          <w:rStyle w:val="boldunderline0"/>
          <w:rFonts w:asciiTheme="minorHAnsi" w:hAnsiTheme="minorHAnsi"/>
        </w:rPr>
        <w:t>will strive for exclusive hegemony in their own “sphere of influence” and use nuclear instruments towards that end</w:t>
      </w:r>
      <w:r w:rsidRPr="00011F31">
        <w:rPr>
          <w:rFonts w:asciiTheme="minorHAnsi" w:hAnsiTheme="minorHAnsi"/>
          <w:sz w:val="14"/>
        </w:rPr>
        <w:t xml:space="preserve">. However, </w:t>
      </w:r>
      <w:r w:rsidRPr="00011F31">
        <w:rPr>
          <w:rStyle w:val="boldunderline0"/>
          <w:rFonts w:asciiTheme="minorHAnsi" w:hAnsiTheme="minorHAnsi"/>
        </w:rPr>
        <w:t>wars may well break out</w:t>
      </w:r>
      <w:r w:rsidRPr="00011F31">
        <w:rPr>
          <w:rFonts w:asciiTheme="minorHAnsi" w:hAnsiTheme="minorHAnsi"/>
          <w:sz w:val="14"/>
        </w:rPr>
        <w:t xml:space="preserve"> </w:t>
      </w:r>
      <w:r w:rsidRPr="00011F31">
        <w:rPr>
          <w:rStyle w:val="underline"/>
          <w:rFonts w:asciiTheme="minorHAnsi" w:hAnsiTheme="minorHAnsi"/>
          <w:sz w:val="14"/>
        </w:rPr>
        <w:t>between major powers and weaker “peripheral” states</w:t>
      </w:r>
      <w:r w:rsidRPr="00011F31">
        <w:rPr>
          <w:rFonts w:asciiTheme="minorHAnsi" w:hAnsiTheme="minorHAnsi"/>
          <w:sz w:val="14"/>
        </w:rPr>
        <w:t xml:space="preserve"> or between peripheral and semiperipheral states given their lack of domestic legitimacy, the absence of the means of crisis prevention, the visible absence of crisis management mechanisms, and their strategic calculation that asymmetric wars might give them the victory or respite they need.169 Simultaneously,</w:t>
      </w:r>
      <w:r w:rsidRPr="00011F31">
        <w:rPr>
          <w:rFonts w:asciiTheme="minorHAnsi" w:hAnsiTheme="minorHAnsi"/>
          <w:sz w:val="12"/>
        </w:rPr>
        <w:t>¶</w:t>
      </w:r>
      <w:r w:rsidRPr="00011F31">
        <w:rPr>
          <w:rFonts w:asciiTheme="minorHAnsi" w:hAnsiTheme="minorHAnsi"/>
          <w:sz w:val="14"/>
        </w:rPr>
        <w:t xml:space="preserve"> The states of periphery and semiperiphery have far more opportunities for political maneuvering. </w:t>
      </w:r>
      <w:r w:rsidRPr="00011F31">
        <w:rPr>
          <w:rStyle w:val="underline"/>
          <w:rFonts w:asciiTheme="minorHAnsi" w:hAnsiTheme="minorHAnsi"/>
          <w:sz w:val="14"/>
        </w:rPr>
        <w:t>Since war remains a political option, these states may find it convenient to exercise their military power as a means for achieving political objectives</w:t>
      </w:r>
      <w:r w:rsidRPr="00011F31">
        <w:rPr>
          <w:rFonts w:asciiTheme="minorHAnsi" w:hAnsiTheme="minorHAnsi"/>
          <w:sz w:val="14"/>
        </w:rPr>
        <w:t xml:space="preserve">. Thus </w:t>
      </w:r>
      <w:r w:rsidRPr="00011F31">
        <w:rPr>
          <w:rStyle w:val="boldunderline0"/>
          <w:rFonts w:asciiTheme="minorHAnsi" w:hAnsiTheme="minorHAnsi"/>
        </w:rPr>
        <w:t>international crises may increase in number</w:t>
      </w:r>
      <w:r w:rsidRPr="00011F31">
        <w:rPr>
          <w:rFonts w:asciiTheme="minorHAnsi" w:hAnsiTheme="minorHAnsi"/>
          <w:sz w:val="14"/>
        </w:rPr>
        <w:t xml:space="preserve">. </w:t>
      </w:r>
      <w:r w:rsidRPr="00011F31">
        <w:rPr>
          <w:rStyle w:val="underline"/>
          <w:rFonts w:asciiTheme="minorHAnsi" w:hAnsiTheme="minorHAnsi"/>
          <w:sz w:val="14"/>
        </w:rPr>
        <w:t>This has</w:t>
      </w:r>
      <w:r w:rsidRPr="00011F31">
        <w:rPr>
          <w:rFonts w:asciiTheme="minorHAnsi" w:hAnsiTheme="minorHAnsi"/>
          <w:sz w:val="14"/>
        </w:rPr>
        <w:t xml:space="preserve"> two </w:t>
      </w:r>
      <w:r w:rsidRPr="00011F31">
        <w:rPr>
          <w:rStyle w:val="boldunderline0"/>
          <w:rFonts w:asciiTheme="minorHAnsi" w:hAnsiTheme="minorHAnsi"/>
        </w:rPr>
        <w:t>important implications for the use of WMD</w:t>
      </w:r>
      <w:r w:rsidRPr="00011F31">
        <w:rPr>
          <w:rFonts w:asciiTheme="minorHAnsi" w:hAnsiTheme="minorHAnsi"/>
          <w:sz w:val="14"/>
        </w:rPr>
        <w:t xml:space="preserve">. First, </w:t>
      </w:r>
      <w:r w:rsidRPr="00011F31">
        <w:rPr>
          <w:rStyle w:val="underline"/>
          <w:rFonts w:asciiTheme="minorHAnsi" w:hAnsiTheme="minorHAnsi"/>
          <w:sz w:val="14"/>
        </w:rPr>
        <w:t xml:space="preserve">they </w:t>
      </w:r>
      <w:r w:rsidRPr="00011F31">
        <w:rPr>
          <w:rStyle w:val="Emphasis"/>
          <w:rFonts w:asciiTheme="minorHAnsi" w:hAnsiTheme="minorHAnsi"/>
        </w:rPr>
        <w:t>may be used deliberately to offer a decisive victory (or in Russia’s case, to achieve “intra-war escalation control</w:t>
      </w:r>
      <w:r w:rsidRPr="00011F31">
        <w:rPr>
          <w:rFonts w:asciiTheme="minorHAnsi" w:hAnsiTheme="minorHAnsi"/>
          <w:sz w:val="14"/>
        </w:rPr>
        <w:t xml:space="preserve">”—author170) to the striker, </w:t>
      </w:r>
      <w:r w:rsidRPr="00011F31">
        <w:rPr>
          <w:rStyle w:val="underline"/>
          <w:rFonts w:asciiTheme="minorHAnsi" w:hAnsiTheme="minorHAnsi"/>
          <w:sz w:val="14"/>
        </w:rPr>
        <w:t>or for defensive purposes when imbalances in military capabilities are significant</w:t>
      </w:r>
      <w:r w:rsidRPr="00011F31">
        <w:rPr>
          <w:rFonts w:asciiTheme="minorHAnsi" w:hAnsiTheme="minorHAnsi"/>
          <w:sz w:val="14"/>
        </w:rPr>
        <w:t xml:space="preserve">; and second, </w:t>
      </w:r>
      <w:r w:rsidRPr="00011F31">
        <w:rPr>
          <w:rStyle w:val="boldunderline0"/>
          <w:rFonts w:asciiTheme="minorHAnsi" w:hAnsiTheme="minorHAnsi"/>
        </w:rPr>
        <w:t>crises increase the possibilities of inadvertent or accidental wars involving WMD</w:t>
      </w:r>
      <w:r w:rsidRPr="00011F31">
        <w:rPr>
          <w:rFonts w:asciiTheme="minorHAnsi" w:hAnsiTheme="minorHAnsi"/>
          <w:sz w:val="14"/>
        </w:rPr>
        <w:t>.171</w:t>
      </w:r>
      <w:r w:rsidRPr="00011F31">
        <w:rPr>
          <w:rFonts w:asciiTheme="minorHAnsi" w:hAnsiTheme="minorHAnsi"/>
          <w:sz w:val="12"/>
        </w:rPr>
        <w:t>¶</w:t>
      </w:r>
      <w:r w:rsidRPr="00011F31">
        <w:rPr>
          <w:rFonts w:asciiTheme="minorHAnsi" w:hAnsiTheme="minorHAnsi"/>
          <w:sz w:val="14"/>
        </w:rPr>
        <w:t xml:space="preserve"> Obviously nuclear proliferators or </w:t>
      </w:r>
      <w:r w:rsidRPr="00011F31">
        <w:rPr>
          <w:rStyle w:val="StyleBoldUnderline"/>
        </w:rPr>
        <w:t>states that are expanding their nuclear arsenals like Russia can exercise a great influence upon world politics if they chose to defy the prevailing consensus and use their weapons not as defensive weapons, as has been commonly thought, but as offensive weapons to threaten other states and deter nuclear powers. Their decision to</w:t>
      </w:r>
      <w:r w:rsidRPr="00011F31">
        <w:rPr>
          <w:rFonts w:asciiTheme="minorHAnsi" w:hAnsiTheme="minorHAnsi"/>
          <w:sz w:val="14"/>
        </w:rPr>
        <w:t xml:space="preserve"> go either for cooperative security and strengthened international military-political norms of action, or for individual national “egotism” will critically affect world politics. For, as Roberts observes,</w:t>
      </w:r>
      <w:r w:rsidRPr="00011F31">
        <w:rPr>
          <w:rFonts w:asciiTheme="minorHAnsi" w:hAnsiTheme="minorHAnsi"/>
          <w:sz w:val="12"/>
        </w:rPr>
        <w:t>¶</w:t>
      </w:r>
      <w:r w:rsidRPr="00011F31">
        <w:rPr>
          <w:rFonts w:asciiTheme="minorHAnsi" w:hAnsiTheme="minorHAnsi"/>
          <w:sz w:val="14"/>
        </w:rPr>
        <w:t xml:space="preserve"> But if they drift away from those efforts [to bring about more cooperative security], </w:t>
      </w:r>
      <w:r w:rsidRPr="00011F31">
        <w:rPr>
          <w:rStyle w:val="boldunderline0"/>
          <w:rFonts w:asciiTheme="minorHAnsi" w:hAnsiTheme="minorHAnsi"/>
        </w:rPr>
        <w:t>the consequences could be profound</w:t>
      </w:r>
      <w:r w:rsidRPr="00011F31">
        <w:rPr>
          <w:rFonts w:asciiTheme="minorHAnsi" w:hAnsiTheme="minorHAnsi"/>
          <w:sz w:val="14"/>
        </w:rPr>
        <w:t xml:space="preserve">. At the very least, </w:t>
      </w:r>
      <w:r w:rsidRPr="00011F31">
        <w:rPr>
          <w:rStyle w:val="underline"/>
          <w:rFonts w:asciiTheme="minorHAnsi" w:hAnsiTheme="minorHAnsi"/>
          <w:sz w:val="14"/>
        </w:rPr>
        <w:t>the effective functioning of inherited mechanisms of world order</w:t>
      </w:r>
      <w:r w:rsidRPr="00011F31">
        <w:rPr>
          <w:rFonts w:asciiTheme="minorHAnsi" w:hAnsiTheme="minorHAnsi"/>
          <w:sz w:val="14"/>
        </w:rPr>
        <w:t xml:space="preserve">, such as the special responsibility of the “great powers” in the management of the interstate system, especially problems of armed aggression, under the aegis of collective security, </w:t>
      </w:r>
      <w:r w:rsidRPr="00011F31">
        <w:rPr>
          <w:rStyle w:val="boldunderline0"/>
          <w:rFonts w:asciiTheme="minorHAnsi" w:hAnsiTheme="minorHAnsi"/>
        </w:rPr>
        <w:t>could be significantly impaired</w:t>
      </w:r>
      <w:r w:rsidRPr="00011F31">
        <w:rPr>
          <w:rFonts w:asciiTheme="minorHAnsi" w:hAnsiTheme="minorHAnsi"/>
          <w:sz w:val="14"/>
        </w:rPr>
        <w:t xml:space="preserve">. Armed with the ability to defeat an intervention, or impose substantial costs in blood or money on an intervening force or the populaces of the nations marshaling that force, </w:t>
      </w:r>
      <w:r w:rsidRPr="00011F31">
        <w:rPr>
          <w:rStyle w:val="Emphasis"/>
          <w:rFonts w:asciiTheme="minorHAnsi" w:hAnsiTheme="minorHAnsi"/>
        </w:rPr>
        <w:t>the newly empowered tier could</w:t>
      </w:r>
      <w:r w:rsidRPr="00011F31">
        <w:rPr>
          <w:rFonts w:asciiTheme="minorHAnsi" w:hAnsiTheme="minorHAnsi"/>
          <w:sz w:val="14"/>
        </w:rPr>
        <w:t xml:space="preserve"> </w:t>
      </w:r>
      <w:r w:rsidRPr="00011F31">
        <w:rPr>
          <w:rStyle w:val="boldunderline0"/>
          <w:rFonts w:asciiTheme="minorHAnsi" w:hAnsiTheme="minorHAnsi"/>
        </w:rPr>
        <w:t>bring an end to collective security operations</w:t>
      </w:r>
      <w:r w:rsidRPr="00011F31">
        <w:rPr>
          <w:rFonts w:asciiTheme="minorHAnsi" w:hAnsiTheme="minorHAnsi"/>
          <w:sz w:val="14"/>
        </w:rPr>
        <w:t xml:space="preserve">, </w:t>
      </w:r>
      <w:r w:rsidRPr="00011F31">
        <w:rPr>
          <w:rStyle w:val="boldunderline0"/>
          <w:rFonts w:asciiTheme="minorHAnsi" w:hAnsiTheme="minorHAnsi"/>
        </w:rPr>
        <w:t>undermine the credibility of alliance commitments by the great powers</w:t>
      </w:r>
      <w:r w:rsidRPr="00011F31">
        <w:rPr>
          <w:rFonts w:asciiTheme="minorHAnsi" w:hAnsiTheme="minorHAnsi"/>
          <w:sz w:val="14"/>
        </w:rPr>
        <w:t xml:space="preserve">, [undermine guarantees of extended deterrence by them to threatened nations and states] </w:t>
      </w:r>
      <w:r w:rsidRPr="00011F31">
        <w:rPr>
          <w:rStyle w:val="underline"/>
          <w:rFonts w:asciiTheme="minorHAnsi" w:hAnsiTheme="minorHAnsi"/>
          <w:sz w:val="14"/>
        </w:rPr>
        <w:t>extend alliances of their own</w:t>
      </w:r>
      <w:r w:rsidRPr="00011F31">
        <w:rPr>
          <w:rFonts w:asciiTheme="minorHAnsi" w:hAnsiTheme="minorHAnsi"/>
          <w:sz w:val="14"/>
        </w:rPr>
        <w:t xml:space="preserve">, </w:t>
      </w:r>
      <w:r w:rsidRPr="00011F31">
        <w:rPr>
          <w:rStyle w:val="underline"/>
          <w:rFonts w:asciiTheme="minorHAnsi" w:hAnsiTheme="minorHAnsi"/>
          <w:sz w:val="14"/>
        </w:rPr>
        <w:t>and</w:t>
      </w:r>
      <w:r w:rsidRPr="00011F31">
        <w:rPr>
          <w:rFonts w:asciiTheme="minorHAnsi" w:hAnsiTheme="minorHAnsi"/>
          <w:sz w:val="14"/>
        </w:rPr>
        <w:t xml:space="preserve"> perhaps </w:t>
      </w:r>
      <w:r w:rsidRPr="00011F31">
        <w:rPr>
          <w:rStyle w:val="boldunderline0"/>
          <w:rFonts w:asciiTheme="minorHAnsi" w:hAnsiTheme="minorHAnsi"/>
        </w:rPr>
        <w:t>make wars of aggression on their neighbors or their own people</w:t>
      </w:r>
      <w:r w:rsidRPr="00011F31">
        <w:rPr>
          <w:rFonts w:asciiTheme="minorHAnsi" w:hAnsiTheme="minorHAnsi"/>
          <w:sz w:val="14"/>
        </w:rPr>
        <w:t>.172</w:t>
      </w:r>
    </w:p>
    <w:p w:rsidR="00942640" w:rsidRPr="00011F31" w:rsidRDefault="00942640" w:rsidP="004E5344">
      <w:pPr>
        <w:pStyle w:val="Heading3"/>
        <w:rPr>
          <w:rFonts w:asciiTheme="minorHAnsi" w:hAnsiTheme="minorHAnsi"/>
        </w:rPr>
      </w:pPr>
      <w:r w:rsidRPr="00011F31">
        <w:rPr>
          <w:rFonts w:asciiTheme="minorHAnsi" w:hAnsiTheme="minorHAnsi"/>
        </w:rPr>
        <w:lastRenderedPageBreak/>
        <w:t>2NC –</w:t>
      </w:r>
      <w:r w:rsidR="008377AA" w:rsidRPr="00011F31">
        <w:rPr>
          <w:rFonts w:asciiTheme="minorHAnsi" w:hAnsiTheme="minorHAnsi"/>
        </w:rPr>
        <w:t xml:space="preserve"> Indo-Pak War</w:t>
      </w:r>
    </w:p>
    <w:p w:rsidR="008377AA" w:rsidRPr="00011F31" w:rsidRDefault="008377AA" w:rsidP="008377AA">
      <w:pPr>
        <w:pStyle w:val="Heading4"/>
        <w:rPr>
          <w:rFonts w:asciiTheme="minorHAnsi" w:hAnsiTheme="minorHAnsi"/>
        </w:rPr>
      </w:pPr>
      <w:r w:rsidRPr="00011F31">
        <w:rPr>
          <w:rFonts w:asciiTheme="minorHAnsi" w:hAnsiTheme="minorHAnsi"/>
        </w:rPr>
        <w:t xml:space="preserve">Indo-Pak war escalates quickly to extinction---no checks </w:t>
      </w:r>
    </w:p>
    <w:p w:rsidR="008377AA" w:rsidRPr="00011F31" w:rsidRDefault="008377AA" w:rsidP="008377AA">
      <w:pPr>
        <w:rPr>
          <w:rFonts w:asciiTheme="minorHAnsi" w:hAnsiTheme="minorHAnsi"/>
        </w:rPr>
      </w:pPr>
      <w:r w:rsidRPr="00011F31">
        <w:rPr>
          <w:rFonts w:asciiTheme="minorHAnsi" w:hAnsiTheme="minorHAnsi"/>
        </w:rPr>
        <w:t xml:space="preserve">Greg </w:t>
      </w:r>
      <w:r w:rsidRPr="00011F31">
        <w:rPr>
          <w:rStyle w:val="StyleStyleBold12pt"/>
          <w:rFonts w:asciiTheme="minorHAnsi" w:hAnsiTheme="minorHAnsi"/>
        </w:rPr>
        <w:t>Chaffin 11</w:t>
      </w:r>
      <w:r w:rsidRPr="00011F31">
        <w:rPr>
          <w:rFonts w:asciiTheme="minorHAnsi" w:hAnsiTheme="minorHAnsi"/>
        </w:rPr>
        <w:t>, Research Assistant at Foreign Policy in Focus, July 8, 2011, “Reorienting U.S. Security Strategy in South Asia,” online: http://www.fpif.org/articles/reorienting_us_security_strategy_in_south_asia</w:t>
      </w:r>
    </w:p>
    <w:p w:rsidR="00CE6288" w:rsidRPr="00011F31" w:rsidRDefault="008377AA" w:rsidP="00CE6288">
      <w:pPr>
        <w:rPr>
          <w:rFonts w:asciiTheme="minorHAnsi" w:hAnsiTheme="minorHAnsi"/>
          <w:sz w:val="16"/>
        </w:rPr>
      </w:pPr>
      <w:r w:rsidRPr="00011F31">
        <w:rPr>
          <w:rStyle w:val="StyleBoldUnderline"/>
        </w:rPr>
        <w:t>The greatest threat</w:t>
      </w:r>
      <w:r w:rsidRPr="00011F31">
        <w:rPr>
          <w:rFonts w:asciiTheme="minorHAnsi" w:hAnsiTheme="minorHAnsi"/>
          <w:sz w:val="16"/>
        </w:rPr>
        <w:t xml:space="preserve"> to regional security (although curiously not at the top of most lists of U.S. regional concerns) </w:t>
      </w:r>
      <w:r w:rsidRPr="00011F31">
        <w:rPr>
          <w:rStyle w:val="StyleBoldUnderline"/>
        </w:rPr>
        <w:t>is</w:t>
      </w:r>
      <w:r w:rsidRPr="00011F31">
        <w:rPr>
          <w:rFonts w:asciiTheme="minorHAnsi" w:hAnsiTheme="minorHAnsi"/>
          <w:sz w:val="16"/>
        </w:rPr>
        <w:t xml:space="preserve"> the possibility </w:t>
      </w:r>
      <w:r w:rsidRPr="00011F31">
        <w:rPr>
          <w:rStyle w:val="StyleBoldUnderline"/>
        </w:rPr>
        <w:t>that</w:t>
      </w:r>
      <w:r w:rsidRPr="00011F31">
        <w:rPr>
          <w:rFonts w:asciiTheme="minorHAnsi" w:hAnsiTheme="minorHAnsi"/>
          <w:sz w:val="16"/>
        </w:rPr>
        <w:t xml:space="preserve"> increased </w:t>
      </w:r>
      <w:r w:rsidRPr="00011F31">
        <w:rPr>
          <w:rStyle w:val="StyleBoldUnderline"/>
        </w:rPr>
        <w:t>India-Pakistan tension will</w:t>
      </w:r>
      <w:r w:rsidRPr="00011F31">
        <w:rPr>
          <w:rFonts w:asciiTheme="minorHAnsi" w:hAnsiTheme="minorHAnsi"/>
          <w:sz w:val="16"/>
        </w:rPr>
        <w:t xml:space="preserve"> </w:t>
      </w:r>
      <w:r w:rsidRPr="00011F31">
        <w:rPr>
          <w:rStyle w:val="StyleBoldUnderline"/>
        </w:rPr>
        <w:t>erupt into all-out war</w:t>
      </w:r>
      <w:r w:rsidRPr="00011F31">
        <w:rPr>
          <w:rFonts w:asciiTheme="minorHAnsi" w:hAnsiTheme="minorHAnsi"/>
          <w:sz w:val="16"/>
        </w:rPr>
        <w:t xml:space="preserve"> </w:t>
      </w:r>
      <w:r w:rsidRPr="00011F31">
        <w:rPr>
          <w:rStyle w:val="StyleBoldUnderline"/>
        </w:rPr>
        <w:t>that could</w:t>
      </w:r>
      <w:r w:rsidRPr="00011F31">
        <w:rPr>
          <w:rFonts w:asciiTheme="minorHAnsi" w:hAnsiTheme="minorHAnsi"/>
          <w:sz w:val="16"/>
        </w:rPr>
        <w:t xml:space="preserve"> </w:t>
      </w:r>
      <w:r w:rsidRPr="00011F31">
        <w:rPr>
          <w:rStyle w:val="StyleBoldUnderline"/>
        </w:rPr>
        <w:t>quickly escalate into a nuclear exchange</w:t>
      </w:r>
      <w:r w:rsidRPr="00011F31">
        <w:rPr>
          <w:rFonts w:asciiTheme="minorHAnsi" w:hAnsiTheme="minorHAnsi"/>
          <w:sz w:val="16"/>
        </w:rPr>
        <w:t xml:space="preserve">. Indeed, in just the past two decades, the two neighbors have come perilously close to war on several occasions. </w:t>
      </w:r>
      <w:r w:rsidRPr="00011F31">
        <w:rPr>
          <w:rStyle w:val="StyleBoldUnderline"/>
        </w:rPr>
        <w:t>India and Pakistan remain</w:t>
      </w:r>
      <w:r w:rsidRPr="00011F31">
        <w:rPr>
          <w:rFonts w:asciiTheme="minorHAnsi" w:hAnsiTheme="minorHAnsi"/>
          <w:sz w:val="16"/>
        </w:rPr>
        <w:t xml:space="preserve"> </w:t>
      </w:r>
      <w:r w:rsidRPr="00011F31">
        <w:rPr>
          <w:rStyle w:val="StyleBoldUnderline"/>
        </w:rPr>
        <w:t>the most likely</w:t>
      </w:r>
      <w:r w:rsidRPr="00011F31">
        <w:rPr>
          <w:rFonts w:asciiTheme="minorHAnsi" w:hAnsiTheme="minorHAnsi"/>
          <w:sz w:val="16"/>
        </w:rPr>
        <w:t xml:space="preserve"> </w:t>
      </w:r>
      <w:r w:rsidRPr="00011F31">
        <w:rPr>
          <w:rStyle w:val="StyleBoldUnderline"/>
        </w:rPr>
        <w:t>belligerents</w:t>
      </w:r>
      <w:r w:rsidRPr="00011F31">
        <w:rPr>
          <w:rFonts w:asciiTheme="minorHAnsi" w:hAnsiTheme="minorHAnsi"/>
          <w:sz w:val="16"/>
        </w:rPr>
        <w:t xml:space="preserve"> in the world </w:t>
      </w:r>
      <w:r w:rsidRPr="00011F31">
        <w:rPr>
          <w:rStyle w:val="StyleBoldUnderline"/>
        </w:rPr>
        <w:t>to engage in</w:t>
      </w:r>
      <w:r w:rsidRPr="00011F31">
        <w:rPr>
          <w:rFonts w:asciiTheme="minorHAnsi" w:hAnsiTheme="minorHAnsi"/>
          <w:sz w:val="16"/>
        </w:rPr>
        <w:t xml:space="preserve"> </w:t>
      </w:r>
      <w:r w:rsidRPr="00011F31">
        <w:rPr>
          <w:rStyle w:val="StyleBoldUnderline"/>
        </w:rPr>
        <w:t>nuclear war</w:t>
      </w:r>
      <w:r w:rsidRPr="00011F31">
        <w:rPr>
          <w:rFonts w:asciiTheme="minorHAnsi" w:hAnsiTheme="minorHAnsi"/>
          <w:sz w:val="16"/>
        </w:rPr>
        <w:t xml:space="preserve">. </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Due to an Indian preponderance of conventional forces, Pakistan would have a</w:t>
      </w:r>
      <w:r w:rsidRPr="00011F31">
        <w:rPr>
          <w:rFonts w:asciiTheme="minorHAnsi" w:hAnsiTheme="minorHAnsi"/>
          <w:sz w:val="16"/>
        </w:rPr>
        <w:t xml:space="preserve"> </w:t>
      </w:r>
      <w:r w:rsidRPr="00011F31">
        <w:rPr>
          <w:rStyle w:val="StyleBoldUnderline"/>
        </w:rPr>
        <w:t>strong incentive to use its nuclear arsenal very early</w:t>
      </w:r>
      <w:r w:rsidRPr="00011F31">
        <w:rPr>
          <w:rFonts w:asciiTheme="minorHAnsi" w:hAnsiTheme="minorHAnsi"/>
          <w:sz w:val="16"/>
        </w:rPr>
        <w:t xml:space="preserve"> 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011F31">
        <w:rPr>
          <w:rStyle w:val="StyleBoldUnderline"/>
        </w:rPr>
        <w:t>India would respond in kind</w:t>
      </w:r>
      <w:r w:rsidRPr="00011F31">
        <w:rPr>
          <w:rFonts w:asciiTheme="minorHAnsi" w:hAnsiTheme="minorHAnsi"/>
          <w:sz w:val="16"/>
        </w:rPr>
        <w:t xml:space="preserve">, </w:t>
      </w:r>
      <w:r w:rsidRPr="00011F31">
        <w:rPr>
          <w:rStyle w:val="StyleBoldUnderline"/>
        </w:rPr>
        <w:t>with escalation ensuing</w:t>
      </w:r>
      <w:r w:rsidRPr="00011F31">
        <w:rPr>
          <w:rFonts w:asciiTheme="minorHAnsi" w:hAnsiTheme="minorHAnsi"/>
          <w:sz w:val="16"/>
        </w:rPr>
        <w:t xml:space="preserve">. </w:t>
      </w:r>
      <w:r w:rsidRPr="00011F31">
        <w:rPr>
          <w:rStyle w:val="StyleBoldUnderline"/>
        </w:rPr>
        <w:t>Neither state possesses tactical nuclear weapons</w:t>
      </w:r>
      <w:r w:rsidRPr="00011F31">
        <w:rPr>
          <w:rFonts w:asciiTheme="minorHAnsi" w:hAnsiTheme="minorHAnsi"/>
          <w:sz w:val="16"/>
        </w:rPr>
        <w:t xml:space="preserve">, but </w:t>
      </w:r>
      <w:r w:rsidRPr="00011F31">
        <w:rPr>
          <w:rStyle w:val="StyleBoldUnderline"/>
        </w:rPr>
        <w:t>both possess scores of city-sized bombs</w:t>
      </w:r>
      <w:r w:rsidRPr="00011F31">
        <w:rPr>
          <w:rFonts w:asciiTheme="minorHAnsi" w:hAnsiTheme="minorHAnsi"/>
          <w:sz w:val="16"/>
        </w:rPr>
        <w:t xml:space="preserve"> like those used on Hiroshima and Nagasaki. </w:t>
      </w:r>
      <w:r w:rsidRPr="00011F31">
        <w:rPr>
          <w:rFonts w:asciiTheme="minorHAnsi" w:hAnsiTheme="minorHAnsi"/>
          <w:sz w:val="12"/>
        </w:rPr>
        <w:t>¶</w:t>
      </w:r>
      <w:r w:rsidRPr="00011F31">
        <w:rPr>
          <w:rFonts w:asciiTheme="minorHAnsi" w:hAnsiTheme="minorHAnsi"/>
          <w:sz w:val="16"/>
        </w:rPr>
        <w:t xml:space="preserve"> Furthermore, as more damage was inflicted (or as the result of a decapitating strike), </w:t>
      </w:r>
      <w:r w:rsidRPr="00011F31">
        <w:rPr>
          <w:rStyle w:val="Box"/>
          <w:rFonts w:asciiTheme="minorHAnsi" w:hAnsiTheme="minorHAnsi"/>
        </w:rPr>
        <w:t>c</w:t>
      </w:r>
      <w:r w:rsidRPr="00011F31">
        <w:rPr>
          <w:rStyle w:val="StyleBoldUnderline"/>
        </w:rPr>
        <w:t xml:space="preserve">ommand and </w:t>
      </w:r>
      <w:r w:rsidRPr="00011F31">
        <w:rPr>
          <w:rStyle w:val="Box"/>
          <w:rFonts w:asciiTheme="minorHAnsi" w:hAnsiTheme="minorHAnsi"/>
        </w:rPr>
        <w:t>c</w:t>
      </w:r>
      <w:r w:rsidRPr="00011F31">
        <w:rPr>
          <w:rStyle w:val="StyleBoldUnderline"/>
        </w:rPr>
        <w:t>ontrol</w:t>
      </w:r>
      <w:r w:rsidRPr="00011F31">
        <w:rPr>
          <w:rFonts w:asciiTheme="minorHAnsi" w:hAnsiTheme="minorHAnsi"/>
          <w:sz w:val="16"/>
        </w:rPr>
        <w:t xml:space="preserve"> elements </w:t>
      </w:r>
      <w:r w:rsidRPr="00011F31">
        <w:rPr>
          <w:rStyle w:val="StyleBoldUnderline"/>
        </w:rPr>
        <w:t>would be disabled</w:t>
      </w:r>
      <w:r w:rsidRPr="00011F31">
        <w:rPr>
          <w:rFonts w:asciiTheme="minorHAnsi" w:hAnsiTheme="minorHAnsi"/>
          <w:sz w:val="16"/>
        </w:rPr>
        <w:t xml:space="preserve">, </w:t>
      </w:r>
      <w:r w:rsidRPr="00011F31">
        <w:rPr>
          <w:rStyle w:val="StyleBoldUnderline"/>
        </w:rPr>
        <w:t>leaving</w:t>
      </w:r>
      <w:r w:rsidRPr="00011F31">
        <w:rPr>
          <w:rFonts w:asciiTheme="minorHAnsi" w:hAnsiTheme="minorHAnsi"/>
          <w:sz w:val="16"/>
        </w:rPr>
        <w:t xml:space="preserve"> </w:t>
      </w:r>
      <w:r w:rsidRPr="00011F31">
        <w:rPr>
          <w:rStyle w:val="StyleBoldUnderline"/>
        </w:rPr>
        <w:t>individual commanders to respond</w:t>
      </w:r>
      <w:r w:rsidRPr="00011F31">
        <w:rPr>
          <w:rFonts w:asciiTheme="minorHAnsi" w:hAnsiTheme="minorHAnsi"/>
          <w:sz w:val="16"/>
        </w:rPr>
        <w:t xml:space="preserve"> </w:t>
      </w:r>
      <w:r w:rsidRPr="00011F31">
        <w:rPr>
          <w:rStyle w:val="StyleBoldUnderline"/>
        </w:rPr>
        <w:t>in an environment</w:t>
      </w:r>
      <w:r w:rsidRPr="00011F31">
        <w:rPr>
          <w:rFonts w:asciiTheme="minorHAnsi" w:hAnsiTheme="minorHAnsi"/>
          <w:sz w:val="16"/>
        </w:rPr>
        <w:t xml:space="preserve"> increasingly </w:t>
      </w:r>
      <w:r w:rsidRPr="00011F31">
        <w:rPr>
          <w:rStyle w:val="StyleBoldUnderline"/>
        </w:rPr>
        <w:t>clouded by the fog of war</w:t>
      </w:r>
      <w:r w:rsidRPr="00011F31">
        <w:rPr>
          <w:rFonts w:asciiTheme="minorHAnsi" w:hAnsiTheme="minorHAnsi"/>
          <w:sz w:val="16"/>
        </w:rPr>
        <w:t xml:space="preserve"> </w:t>
      </w:r>
      <w:r w:rsidRPr="00011F31">
        <w:rPr>
          <w:rStyle w:val="StyleBoldUnderline"/>
        </w:rPr>
        <w:t>and</w:t>
      </w:r>
      <w:r w:rsidRPr="00011F31">
        <w:rPr>
          <w:rFonts w:asciiTheme="minorHAnsi" w:hAnsiTheme="minorHAnsi"/>
          <w:sz w:val="16"/>
        </w:rPr>
        <w:t xml:space="preserve"> </w:t>
      </w:r>
      <w:r w:rsidRPr="00011F31">
        <w:rPr>
          <w:rStyle w:val="StyleBoldUnderline"/>
        </w:rPr>
        <w:t>decreasing the likelihood</w:t>
      </w:r>
      <w:r w:rsidRPr="00011F31">
        <w:rPr>
          <w:rFonts w:asciiTheme="minorHAnsi" w:hAnsiTheme="minorHAnsi"/>
          <w:sz w:val="16"/>
        </w:rPr>
        <w:t xml:space="preserve"> that </w:t>
      </w:r>
      <w:r w:rsidRPr="00011F31">
        <w:rPr>
          <w:rStyle w:val="StyleBoldUnderline"/>
        </w:rPr>
        <w:t>either government</w:t>
      </w:r>
      <w:r w:rsidRPr="00011F31">
        <w:rPr>
          <w:rFonts w:asciiTheme="minorHAnsi" w:hAnsiTheme="minorHAnsi"/>
          <w:sz w:val="16"/>
        </w:rPr>
        <w:t xml:space="preserve"> (what would be left of them) </w:t>
      </w:r>
      <w:r w:rsidRPr="00011F31">
        <w:rPr>
          <w:rStyle w:val="StyleBoldUnderline"/>
        </w:rPr>
        <w:t>would</w:t>
      </w:r>
      <w:r w:rsidRPr="00011F31">
        <w:rPr>
          <w:rFonts w:asciiTheme="minorHAnsi" w:hAnsiTheme="minorHAnsi"/>
          <w:sz w:val="16"/>
        </w:rPr>
        <w:t xml:space="preserve"> be able to guarantee that their forces would </w:t>
      </w:r>
      <w:r w:rsidRPr="00011F31">
        <w:rPr>
          <w:rStyle w:val="StyleBoldUnderline"/>
        </w:rPr>
        <w:t>follow a negotiated settlement or phased reduction in hostilities</w:t>
      </w:r>
      <w:r w:rsidRPr="00011F31">
        <w:rPr>
          <w:rFonts w:asciiTheme="minorHAnsi" w:hAnsiTheme="minorHAnsi"/>
          <w:sz w:val="16"/>
        </w:rPr>
        <w:t xml:space="preserve">. As a result </w:t>
      </w:r>
      <w:r w:rsidRPr="00011F31">
        <w:rPr>
          <w:rStyle w:val="StyleBoldUnderline"/>
        </w:rPr>
        <w:t>any such conflict would</w:t>
      </w:r>
      <w:r w:rsidRPr="00011F31">
        <w:rPr>
          <w:rFonts w:asciiTheme="minorHAnsi" w:hAnsiTheme="minorHAnsi"/>
          <w:sz w:val="16"/>
        </w:rPr>
        <w:t xml:space="preserve"> likely </w:t>
      </w:r>
      <w:r w:rsidRPr="00011F31">
        <w:rPr>
          <w:rStyle w:val="StyleBoldUnderline"/>
        </w:rPr>
        <w:t>continue to escalate</w:t>
      </w:r>
      <w:r w:rsidRPr="00011F31">
        <w:rPr>
          <w:rFonts w:asciiTheme="minorHAnsi" w:hAnsiTheme="minorHAnsi"/>
          <w:sz w:val="16"/>
        </w:rPr>
        <w:t xml:space="preserve"> </w:t>
      </w:r>
      <w:r w:rsidRPr="00011F31">
        <w:rPr>
          <w:rStyle w:val="StyleBoldUnderline"/>
        </w:rPr>
        <w:t>until one side</w:t>
      </w:r>
      <w:r w:rsidRPr="00011F31">
        <w:rPr>
          <w:rFonts w:asciiTheme="minorHAnsi" w:hAnsiTheme="minorHAnsi"/>
          <w:sz w:val="16"/>
        </w:rPr>
        <w:t xml:space="preserve"> incurred an unacceptable or wholly debilitating level of injury or </w:t>
      </w:r>
      <w:r w:rsidRPr="00011F31">
        <w:rPr>
          <w:rStyle w:val="StyleBoldUnderline"/>
        </w:rPr>
        <w:t>exhausted its nuclear arsenal</w:t>
      </w:r>
      <w:r w:rsidRPr="00011F31">
        <w:rPr>
          <w:rFonts w:asciiTheme="minorHAnsi" w:hAnsiTheme="minorHAnsi"/>
          <w:sz w:val="16"/>
        </w:rPr>
        <w:t xml:space="preserve">. </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A nuclear conflict in the subcontinent</w:t>
      </w:r>
      <w:r w:rsidRPr="00011F31">
        <w:rPr>
          <w:rFonts w:asciiTheme="minorHAnsi" w:hAnsiTheme="minorHAnsi"/>
          <w:sz w:val="16"/>
        </w:rPr>
        <w:t xml:space="preserve"> </w:t>
      </w:r>
      <w:r w:rsidRPr="00011F31">
        <w:rPr>
          <w:rStyle w:val="StyleBoldUnderline"/>
        </w:rPr>
        <w:t>would have</w:t>
      </w:r>
      <w:r w:rsidRPr="00011F31">
        <w:rPr>
          <w:rFonts w:asciiTheme="minorHAnsi" w:hAnsiTheme="minorHAnsi"/>
          <w:sz w:val="16"/>
        </w:rPr>
        <w:t xml:space="preserve"> </w:t>
      </w:r>
      <w:r w:rsidRPr="00011F31">
        <w:rPr>
          <w:rStyle w:val="StyleBoldUnderline"/>
        </w:rPr>
        <w:t>disastrous effects on the world</w:t>
      </w:r>
      <w:r w:rsidRPr="00011F31">
        <w:rPr>
          <w:rFonts w:asciiTheme="minorHAnsi" w:hAnsiTheme="minorHAnsi"/>
          <w:sz w:val="16"/>
        </w:rPr>
        <w:t xml:space="preserve"> as a whole. In a January 2010 paper published in Scientific American, climatology </w:t>
      </w:r>
      <w:r w:rsidRPr="00011F31">
        <w:rPr>
          <w:rStyle w:val="StyleBoldUnderline"/>
        </w:rPr>
        <w:t>professors</w:t>
      </w:r>
      <w:r w:rsidRPr="00011F31">
        <w:rPr>
          <w:rFonts w:asciiTheme="minorHAnsi" w:hAnsiTheme="minorHAnsi"/>
          <w:sz w:val="16"/>
        </w:rPr>
        <w:t xml:space="preserve"> Alan </w:t>
      </w:r>
      <w:r w:rsidRPr="00011F31">
        <w:rPr>
          <w:rStyle w:val="StyleBoldUnderline"/>
        </w:rPr>
        <w:t>Robock and</w:t>
      </w:r>
      <w:r w:rsidRPr="00011F31">
        <w:rPr>
          <w:rFonts w:asciiTheme="minorHAnsi" w:hAnsiTheme="minorHAnsi"/>
          <w:sz w:val="16"/>
        </w:rPr>
        <w:t xml:space="preserve"> Owen Brian </w:t>
      </w:r>
      <w:r w:rsidRPr="00011F31">
        <w:rPr>
          <w:rStyle w:val="StyleBoldUnderline"/>
        </w:rPr>
        <w:t>Toon forecast</w:t>
      </w:r>
      <w:r w:rsidRPr="00011F31">
        <w:rPr>
          <w:rFonts w:asciiTheme="minorHAnsi" w:hAnsiTheme="minorHAnsi"/>
          <w:sz w:val="16"/>
        </w:rPr>
        <w:t xml:space="preserve"> the </w:t>
      </w:r>
      <w:r w:rsidRPr="00011F31">
        <w:rPr>
          <w:rStyle w:val="StyleBoldUnderline"/>
        </w:rPr>
        <w:t>global repercussions</w:t>
      </w:r>
      <w:r w:rsidRPr="00011F31">
        <w:rPr>
          <w:rFonts w:asciiTheme="minorHAnsi" w:hAnsiTheme="minorHAnsi"/>
          <w:sz w:val="16"/>
        </w:rPr>
        <w:t xml:space="preserve"> </w:t>
      </w:r>
      <w:r w:rsidRPr="00011F31">
        <w:rPr>
          <w:rStyle w:val="StyleBoldUnderline"/>
        </w:rPr>
        <w:t>of a regional nuclear war</w:t>
      </w:r>
      <w:r w:rsidRPr="00011F31">
        <w:rPr>
          <w:rFonts w:asciiTheme="minorHAnsi" w:hAnsiTheme="minorHAnsi"/>
          <w:sz w:val="16"/>
        </w:rPr>
        <w:t xml:space="preserve">. Their results are strikingly </w:t>
      </w:r>
      <w:r w:rsidRPr="00011F31">
        <w:rPr>
          <w:rStyle w:val="StyleBoldUnderline"/>
        </w:rPr>
        <w:t>similar to</w:t>
      </w:r>
      <w:r w:rsidRPr="00011F31">
        <w:rPr>
          <w:rFonts w:asciiTheme="minorHAnsi" w:hAnsiTheme="minorHAnsi"/>
          <w:sz w:val="16"/>
        </w:rPr>
        <w:t xml:space="preserve"> those of </w:t>
      </w:r>
      <w:r w:rsidRPr="00011F31">
        <w:rPr>
          <w:rStyle w:val="StyleBoldUnderline"/>
        </w:rPr>
        <w:t>studies</w:t>
      </w:r>
      <w:r w:rsidRPr="00011F31">
        <w:rPr>
          <w:rFonts w:asciiTheme="minorHAnsi" w:hAnsiTheme="minorHAnsi"/>
          <w:sz w:val="16"/>
        </w:rPr>
        <w:t xml:space="preserve"> conducted in 1980 </w:t>
      </w:r>
      <w:r w:rsidRPr="00011F31">
        <w:rPr>
          <w:rStyle w:val="StyleBoldUnderline"/>
        </w:rPr>
        <w:t>that conclude</w:t>
      </w:r>
      <w:r w:rsidRPr="00011F31">
        <w:rPr>
          <w:rFonts w:asciiTheme="minorHAnsi" w:hAnsiTheme="minorHAnsi"/>
          <w:sz w:val="16"/>
        </w:rPr>
        <w:t xml:space="preserve"> that </w:t>
      </w:r>
      <w:r w:rsidRPr="00011F31">
        <w:rPr>
          <w:rStyle w:val="StyleBoldUnderline"/>
        </w:rPr>
        <w:t>a nuclear war between the U</w:t>
      </w:r>
      <w:r w:rsidRPr="00011F31">
        <w:rPr>
          <w:rFonts w:asciiTheme="minorHAnsi" w:hAnsiTheme="minorHAnsi"/>
          <w:sz w:val="16"/>
        </w:rPr>
        <w:t xml:space="preserve">nited </w:t>
      </w:r>
      <w:r w:rsidRPr="00011F31">
        <w:rPr>
          <w:rStyle w:val="StyleBoldUnderline"/>
        </w:rPr>
        <w:t>S</w:t>
      </w:r>
      <w:r w:rsidRPr="00011F31">
        <w:rPr>
          <w:rFonts w:asciiTheme="minorHAnsi" w:hAnsiTheme="minorHAnsi"/>
          <w:sz w:val="16"/>
        </w:rPr>
        <w:t xml:space="preserve">tates </w:t>
      </w:r>
      <w:r w:rsidRPr="00011F31">
        <w:rPr>
          <w:rStyle w:val="StyleBoldUnderline"/>
        </w:rPr>
        <w:t>and the Soviet Union would</w:t>
      </w:r>
      <w:r w:rsidRPr="00011F31">
        <w:rPr>
          <w:rFonts w:asciiTheme="minorHAnsi" w:hAnsiTheme="minorHAnsi"/>
          <w:sz w:val="16"/>
        </w:rPr>
        <w:t xml:space="preserve"> </w:t>
      </w:r>
      <w:r w:rsidRPr="00011F31">
        <w:rPr>
          <w:rStyle w:val="StyleBoldUnderline"/>
        </w:rPr>
        <w:t>result in a</w:t>
      </w:r>
      <w:r w:rsidRPr="00011F31">
        <w:rPr>
          <w:rFonts w:asciiTheme="minorHAnsi" w:hAnsiTheme="minorHAnsi"/>
          <w:sz w:val="16"/>
        </w:rPr>
        <w:t xml:space="preserve"> </w:t>
      </w:r>
      <w:r w:rsidRPr="00011F31">
        <w:rPr>
          <w:rStyle w:val="StyleBoldUnderline"/>
        </w:rPr>
        <w:t>catastrophic</w:t>
      </w:r>
      <w:r w:rsidRPr="00011F31">
        <w:rPr>
          <w:rFonts w:asciiTheme="minorHAnsi" w:hAnsiTheme="minorHAnsi"/>
          <w:sz w:val="16"/>
        </w:rPr>
        <w:t xml:space="preserve"> and prolonged </w:t>
      </w:r>
      <w:r w:rsidRPr="00011F31">
        <w:rPr>
          <w:rStyle w:val="StyleBoldUnderline"/>
        </w:rPr>
        <w:t>nuclear winter</w:t>
      </w:r>
      <w:r w:rsidRPr="00011F31">
        <w:rPr>
          <w:rFonts w:asciiTheme="minorHAnsi" w:hAnsiTheme="minorHAnsi"/>
          <w:sz w:val="16"/>
        </w:rPr>
        <w:t xml:space="preserve">, </w:t>
      </w:r>
      <w:r w:rsidRPr="00011F31">
        <w:rPr>
          <w:rStyle w:val="StyleBoldUnderline"/>
        </w:rPr>
        <w:t>which could</w:t>
      </w:r>
      <w:r w:rsidRPr="00011F31">
        <w:rPr>
          <w:rFonts w:asciiTheme="minorHAnsi" w:hAnsiTheme="minorHAnsi"/>
          <w:sz w:val="16"/>
        </w:rPr>
        <w:t xml:space="preserve"> very well </w:t>
      </w:r>
      <w:r w:rsidRPr="00011F31">
        <w:rPr>
          <w:rStyle w:val="Box"/>
          <w:rFonts w:asciiTheme="minorHAnsi" w:hAnsiTheme="minorHAnsi"/>
        </w:rPr>
        <w:t>place the survival of the human race in jeopardy</w:t>
      </w:r>
      <w:r w:rsidRPr="00011F31">
        <w:rPr>
          <w:rFonts w:asciiTheme="minorHAnsi" w:hAnsiTheme="minorHAnsi"/>
          <w:sz w:val="16"/>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011F31">
        <w:rPr>
          <w:rStyle w:val="StyleBoldUnderline"/>
        </w:rPr>
        <w:t>targets would be major population centers</w:t>
      </w:r>
      <w:r w:rsidRPr="00011F31">
        <w:rPr>
          <w:rFonts w:asciiTheme="minorHAnsi" w:hAnsiTheme="minorHAnsi"/>
          <w:sz w:val="16"/>
        </w:rPr>
        <w:t xml:space="preserve">. Owing to the population densities of urban centers in both nations, the number of direct casualties could climb as high as 20 million. </w:t>
      </w:r>
      <w:r w:rsidRPr="00011F31">
        <w:rPr>
          <w:rFonts w:asciiTheme="minorHAnsi" w:hAnsiTheme="minorHAnsi"/>
          <w:sz w:val="12"/>
        </w:rPr>
        <w:t>¶</w:t>
      </w:r>
      <w:r w:rsidRPr="00011F31">
        <w:rPr>
          <w:rFonts w:asciiTheme="minorHAnsi" w:hAnsiTheme="minorHAnsi"/>
          <w:sz w:val="16"/>
        </w:rPr>
        <w:t xml:space="preserve"> The fallout of such an exchange would not merely be limited to the immediate area. First, the </w:t>
      </w:r>
      <w:r w:rsidRPr="00011F31">
        <w:rPr>
          <w:rStyle w:val="StyleBoldUnderline"/>
        </w:rPr>
        <w:t>detonation</w:t>
      </w:r>
      <w:r w:rsidRPr="00011F31">
        <w:rPr>
          <w:rFonts w:asciiTheme="minorHAnsi" w:hAnsiTheme="minorHAnsi"/>
          <w:sz w:val="16"/>
        </w:rPr>
        <w:t xml:space="preserve"> of a large number of nuclear devices </w:t>
      </w:r>
      <w:r w:rsidRPr="00011F31">
        <w:rPr>
          <w:rStyle w:val="StyleBoldUnderline"/>
        </w:rPr>
        <w:t>would propel as much as seven million metric tons of ash, soot, smoke, and debris as high as the lower stratosphere</w:t>
      </w:r>
      <w:r w:rsidRPr="00011F31">
        <w:rPr>
          <w:rFonts w:asciiTheme="minorHAnsi" w:hAnsiTheme="minorHAnsi"/>
          <w:sz w:val="16"/>
        </w:rPr>
        <w:t xml:space="preserve">. Owing to their small size (less than a tenth of a micron) and a lack of precipitation at this altitude, </w:t>
      </w:r>
      <w:r w:rsidRPr="00011F31">
        <w:rPr>
          <w:rStyle w:val="StyleBoldUnderline"/>
        </w:rPr>
        <w:t>ash particles would remain aloft for as long as a decade</w:t>
      </w:r>
      <w:r w:rsidRPr="00011F31">
        <w:rPr>
          <w:rFonts w:asciiTheme="minorHAnsi" w:hAnsiTheme="minorHAnsi"/>
          <w:sz w:val="16"/>
        </w:rPr>
        <w:t xml:space="preserve">, during which time </w:t>
      </w:r>
      <w:r w:rsidRPr="00011F31">
        <w:rPr>
          <w:rStyle w:val="StyleBoldUnderline"/>
        </w:rPr>
        <w:t>the world would remain perpetually overcast</w:t>
      </w:r>
      <w:r w:rsidRPr="00011F31">
        <w:rPr>
          <w:rFonts w:asciiTheme="minorHAnsi" w:hAnsiTheme="minorHAnsi"/>
          <w:sz w:val="16"/>
        </w:rPr>
        <w:t xml:space="preserve">. Furthermore, </w:t>
      </w:r>
      <w:r w:rsidRPr="00011F31">
        <w:rPr>
          <w:rStyle w:val="StyleBoldUnderline"/>
        </w:rPr>
        <w:t>these particles would</w:t>
      </w:r>
      <w:r w:rsidRPr="00011F31">
        <w:rPr>
          <w:rFonts w:asciiTheme="minorHAnsi" w:hAnsiTheme="minorHAnsi"/>
          <w:sz w:val="16"/>
        </w:rPr>
        <w:t xml:space="preserve"> soak up heat from the sun, generating intense heat in the upper atmosphere that would </w:t>
      </w:r>
      <w:r w:rsidRPr="00011F31">
        <w:rPr>
          <w:rStyle w:val="StyleBoldUnderline"/>
        </w:rPr>
        <w:t>severely damage the earth’s ozone layer</w:t>
      </w:r>
      <w:r w:rsidRPr="00011F31">
        <w:rPr>
          <w:rFonts w:asciiTheme="minorHAnsi" w:hAnsiTheme="minorHAnsi"/>
          <w:sz w:val="16"/>
        </w:rPr>
        <w:t xml:space="preserve">. The </w:t>
      </w:r>
      <w:r w:rsidRPr="00011F31">
        <w:rPr>
          <w:rStyle w:val="StyleBoldUnderline"/>
        </w:rPr>
        <w:t>inability of sunlight to penetrate</w:t>
      </w:r>
      <w:r w:rsidRPr="00011F31">
        <w:rPr>
          <w:rFonts w:asciiTheme="minorHAnsi" w:hAnsiTheme="minorHAnsi"/>
          <w:sz w:val="16"/>
        </w:rPr>
        <w:t xml:space="preserve"> through the smoke and dust </w:t>
      </w:r>
      <w:r w:rsidRPr="00011F31">
        <w:rPr>
          <w:rStyle w:val="StyleBoldUnderline"/>
        </w:rPr>
        <w:t>would lead to</w:t>
      </w:r>
      <w:r w:rsidRPr="00011F31">
        <w:rPr>
          <w:rFonts w:asciiTheme="minorHAnsi" w:hAnsiTheme="minorHAnsi"/>
          <w:sz w:val="16"/>
        </w:rPr>
        <w:t xml:space="preserve"> </w:t>
      </w:r>
      <w:r w:rsidRPr="00011F31">
        <w:rPr>
          <w:rStyle w:val="StyleBoldUnderline"/>
        </w:rPr>
        <w:t>global cooling</w:t>
      </w:r>
      <w:r w:rsidRPr="00011F31">
        <w:rPr>
          <w:rFonts w:asciiTheme="minorHAnsi" w:hAnsiTheme="minorHAnsi"/>
          <w:sz w:val="16"/>
        </w:rPr>
        <w:t xml:space="preserve"> by as much as 2.3 degrees Fahrenheit. </w:t>
      </w:r>
      <w:r w:rsidRPr="00011F31">
        <w:rPr>
          <w:rStyle w:val="StyleBoldUnderline"/>
        </w:rPr>
        <w:t>This shift</w:t>
      </w:r>
      <w:r w:rsidRPr="00011F31">
        <w:rPr>
          <w:rFonts w:asciiTheme="minorHAnsi" w:hAnsiTheme="minorHAnsi"/>
          <w:sz w:val="16"/>
        </w:rPr>
        <w:t xml:space="preserve"> in global temperature </w:t>
      </w:r>
      <w:r w:rsidRPr="00011F31">
        <w:rPr>
          <w:rStyle w:val="StyleBoldUnderline"/>
        </w:rPr>
        <w:t>would lead to</w:t>
      </w:r>
      <w:r w:rsidRPr="00011F31">
        <w:rPr>
          <w:rFonts w:asciiTheme="minorHAnsi" w:hAnsiTheme="minorHAnsi"/>
          <w:sz w:val="16"/>
        </w:rPr>
        <w:t xml:space="preserve"> more </w:t>
      </w:r>
      <w:r w:rsidRPr="00011F31">
        <w:rPr>
          <w:rStyle w:val="StyleBoldUnderline"/>
        </w:rPr>
        <w:t>drought, worldwide food shortages, and widespread political upheaval.</w:t>
      </w:r>
      <w:r w:rsidRPr="00011F31">
        <w:rPr>
          <w:rFonts w:asciiTheme="minorHAnsi" w:hAnsiTheme="minorHAnsi"/>
          <w:sz w:val="12"/>
        </w:rPr>
        <w:t>¶</w:t>
      </w:r>
      <w:r w:rsidRPr="00011F31">
        <w:rPr>
          <w:rFonts w:asciiTheme="minorHAnsi" w:hAnsiTheme="minorHAnsi"/>
          <w:sz w:val="16"/>
        </w:rPr>
        <w:t xml:space="preserve"> Although the likelihood of this doomsday scenario remains relatively low, the consequences are dire enough to warrant greater U.S. and international attention. Furthermore, </w:t>
      </w:r>
      <w:r w:rsidRPr="00011F31">
        <w:rPr>
          <w:rStyle w:val="StyleBoldUnderline"/>
        </w:rPr>
        <w:t>due to</w:t>
      </w:r>
      <w:r w:rsidRPr="00011F31">
        <w:rPr>
          <w:rFonts w:asciiTheme="minorHAnsi" w:hAnsiTheme="minorHAnsi"/>
          <w:sz w:val="16"/>
        </w:rPr>
        <w:t xml:space="preserve"> the ongoing conflict over Kashmir and the </w:t>
      </w:r>
      <w:r w:rsidRPr="00011F31">
        <w:rPr>
          <w:rStyle w:val="StyleBoldUnderline"/>
        </w:rPr>
        <w:t>deep animus</w:t>
      </w:r>
      <w:r w:rsidRPr="00011F31">
        <w:rPr>
          <w:rFonts w:asciiTheme="minorHAnsi" w:hAnsiTheme="minorHAnsi"/>
          <w:sz w:val="16"/>
        </w:rPr>
        <w:t xml:space="preserve"> </w:t>
      </w:r>
      <w:r w:rsidRPr="00011F31">
        <w:rPr>
          <w:rStyle w:val="StyleBoldUnderline"/>
        </w:rPr>
        <w:t>held between India and Pakistan</w:t>
      </w:r>
      <w:r w:rsidRPr="00011F31">
        <w:rPr>
          <w:rFonts w:asciiTheme="minorHAnsi" w:hAnsiTheme="minorHAnsi"/>
          <w:sz w:val="16"/>
        </w:rPr>
        <w:t xml:space="preserve">, </w:t>
      </w:r>
      <w:r w:rsidRPr="00011F31">
        <w:rPr>
          <w:rStyle w:val="Box"/>
          <w:rFonts w:asciiTheme="minorHAnsi" w:hAnsiTheme="minorHAnsi"/>
        </w:rPr>
        <w:t>it might not take much to set them off</w:t>
      </w:r>
      <w:r w:rsidRPr="00011F31">
        <w:rPr>
          <w:rFonts w:asciiTheme="minorHAnsi" w:hAnsiTheme="minorHAnsi"/>
          <w:sz w:val="16"/>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011F31">
        <w:rPr>
          <w:rStyle w:val="StyleBoldUnderline"/>
        </w:rPr>
        <w:t>all-out war</w:t>
      </w:r>
      <w:r w:rsidRPr="00011F31">
        <w:rPr>
          <w:rFonts w:asciiTheme="minorHAnsi" w:hAnsiTheme="minorHAnsi"/>
          <w:sz w:val="16"/>
        </w:rPr>
        <w:t xml:space="preserve"> between the two that </w:t>
      </w:r>
      <w:r w:rsidRPr="00011F31">
        <w:rPr>
          <w:rStyle w:val="StyleBoldUnderline"/>
        </w:rPr>
        <w:t>could</w:t>
      </w:r>
      <w:r w:rsidRPr="00011F31">
        <w:rPr>
          <w:rFonts w:asciiTheme="minorHAnsi" w:hAnsiTheme="minorHAnsi"/>
          <w:sz w:val="16"/>
        </w:rPr>
        <w:t xml:space="preserve"> </w:t>
      </w:r>
      <w:r w:rsidRPr="00011F31">
        <w:rPr>
          <w:rStyle w:val="StyleBoldUnderline"/>
        </w:rPr>
        <w:t>quickly escalate</w:t>
      </w:r>
      <w:r w:rsidRPr="00011F31">
        <w:rPr>
          <w:rFonts w:asciiTheme="minorHAnsi" w:hAnsiTheme="minorHAnsi"/>
          <w:sz w:val="16"/>
        </w:rPr>
        <w:t>.</w:t>
      </w:r>
    </w:p>
    <w:p w:rsidR="00180BB2" w:rsidRPr="00011F31" w:rsidRDefault="00180BB2" w:rsidP="00CE6288">
      <w:pPr>
        <w:rPr>
          <w:rFonts w:asciiTheme="minorHAnsi" w:hAnsiTheme="minorHAnsi"/>
          <w:sz w:val="16"/>
        </w:rPr>
      </w:pPr>
    </w:p>
    <w:p w:rsidR="00180BB2" w:rsidRPr="00011F31" w:rsidRDefault="00180BB2" w:rsidP="00180BB2">
      <w:pPr>
        <w:pStyle w:val="Heading3"/>
      </w:pPr>
      <w:r w:rsidRPr="00011F31">
        <w:lastRenderedPageBreak/>
        <w:t xml:space="preserve">2NC – Hegemony </w:t>
      </w:r>
    </w:p>
    <w:p w:rsidR="00180BB2" w:rsidRPr="00011F31" w:rsidRDefault="00180BB2" w:rsidP="00180BB2">
      <w:pPr>
        <w:pStyle w:val="Heading4"/>
      </w:pPr>
      <w:r w:rsidRPr="00011F31">
        <w:t>The perception of lack of credibility results in a loss of military strength</w:t>
      </w:r>
    </w:p>
    <w:p w:rsidR="00180BB2" w:rsidRPr="00011F31" w:rsidRDefault="00180BB2" w:rsidP="00180BB2">
      <w:pPr>
        <w:rPr>
          <w:sz w:val="16"/>
        </w:rPr>
      </w:pPr>
      <w:r w:rsidRPr="00011F31">
        <w:rPr>
          <w:rStyle w:val="StyleStyleBold12pt"/>
        </w:rPr>
        <w:t>Tunc 8</w:t>
      </w:r>
      <w:r w:rsidRPr="00011F31">
        <w:rPr>
          <w:sz w:val="16"/>
        </w:rPr>
        <w:t xml:space="preserve"> – Professor of Political Science at Carleton University (Hakan, “Reputation and U.S. Withdrawal from Iraq”, Science Direct, page 667-679)</w:t>
      </w:r>
    </w:p>
    <w:p w:rsidR="00180BB2" w:rsidRPr="00011F31" w:rsidRDefault="00180BB2" w:rsidP="00180BB2">
      <w:pPr>
        <w:rPr>
          <w:sz w:val="16"/>
        </w:rPr>
      </w:pPr>
      <w:r w:rsidRPr="00011F31">
        <w:rPr>
          <w:sz w:val="16"/>
        </w:rPr>
        <w:t xml:space="preserve">Reputation can be defined as a judgment about an actor’s past behavior and character that is used to predict future behavior. </w:t>
      </w:r>
      <w:r w:rsidRPr="00011F31">
        <w:rPr>
          <w:rStyle w:val="StyleBoldUnderline"/>
        </w:rPr>
        <w:t>In international politics</w:t>
      </w:r>
      <w:r w:rsidRPr="00011F31">
        <w:rPr>
          <w:sz w:val="16"/>
        </w:rPr>
        <w:t xml:space="preserve">, </w:t>
      </w:r>
      <w:r w:rsidRPr="00011F31">
        <w:rPr>
          <w:rStyle w:val="StyleBoldUnderline"/>
        </w:rPr>
        <w:t>a major component of building or maintaining a country’s reputation involves resolve</w:t>
      </w:r>
      <w:r w:rsidRPr="00011F31">
        <w:rPr>
          <w:sz w:val="16"/>
        </w:rPr>
        <w:t xml:space="preserve">.5 Policy makers may believe that </w:t>
      </w:r>
      <w:r w:rsidRPr="00011F31">
        <w:rPr>
          <w:rStyle w:val="Emphasis"/>
        </w:rPr>
        <w:t>a lack of resolve in one military confrontation will be seen as an indication of general weakness</w:t>
      </w:r>
      <w:r w:rsidRPr="00011F31">
        <w:rPr>
          <w:sz w:val="16"/>
        </w:rPr>
        <w:t xml:space="preserve">.6 According to Shiping Tang, </w:t>
      </w:r>
      <w:r w:rsidRPr="00011F31">
        <w:rPr>
          <w:rStyle w:val="StyleBoldUnderline"/>
        </w:rPr>
        <w:t>this concern</w:t>
      </w:r>
      <w:r w:rsidRPr="00011F31">
        <w:rPr>
          <w:sz w:val="16"/>
        </w:rPr>
        <w:t xml:space="preserve"> frequently </w:t>
      </w:r>
      <w:r w:rsidRPr="00011F31">
        <w:rPr>
          <w:rStyle w:val="StyleBoldUnderline"/>
        </w:rPr>
        <w:t>amounts to ‘‘a cult of reputation’’ among foreign policy makers</w:t>
      </w:r>
      <w:r w:rsidRPr="00011F31">
        <w:rPr>
          <w:sz w:val="16"/>
        </w:rPr>
        <w:t>, which he defines as ‘‘a belief system holding as its central premise a conviction (or fear) that backing down in a crisis will lead one’s adversaries or allies to underestimate one’s resolve in the next crisis.’’7 Of particular importance to the cult of reputation is concern about the consequences of withdrawal from a theater of war. The major dictate of the cult of reputation is that a country should stand firm and refuse to withdraw from a theater of war. Th</w:t>
      </w:r>
      <w:r w:rsidRPr="00011F31">
        <w:rPr>
          <w:rStyle w:val="StyleBoldUnderline"/>
        </w:rPr>
        <w:t>e underlying belief is that a withdrawal would inflict a severe blow to a country’s reputation and thus ‘‘embolden’’ the adversaries by boosting commitment and recruitment to their cause</w:t>
      </w:r>
      <w:r w:rsidRPr="00011F31">
        <w:rPr>
          <w:sz w:val="16"/>
        </w:rPr>
        <w:t xml:space="preserve">.8 Since the end of World War II, a cult of reputation has evolved among certain American policy makers who maintain that being a global power means being able to convey the image of strength and resolve.9 According to this perspective, a reputation for firmness and resoluteness deters adversaries and reassures allies about U.S. commitments. Conversely, </w:t>
      </w:r>
      <w:r w:rsidRPr="00011F31">
        <w:rPr>
          <w:rStyle w:val="Emphasis"/>
        </w:rPr>
        <w:t>being perceived as weak and irresolute encourages adversaries to be more aggressive and results in allies being less supportive</w:t>
      </w:r>
      <w:r w:rsidRPr="00011F31">
        <w:rPr>
          <w:sz w:val="16"/>
        </w:rPr>
        <w:t xml:space="preserve">. This logic has had two general consequences for America’s use of force abroad: First, </w:t>
      </w:r>
      <w:r w:rsidRPr="00011F31">
        <w:rPr>
          <w:rStyle w:val="StyleBoldUnderline"/>
        </w:rPr>
        <w:t>exhibiting resolve has been deemed necessary even in small and distant countries</w:t>
      </w:r>
      <w:r w:rsidRPr="00011F31">
        <w:rPr>
          <w:sz w:val="16"/>
        </w:rPr>
        <w:t xml:space="preserve">. This is because </w:t>
      </w:r>
      <w:r w:rsidRPr="00011F31">
        <w:rPr>
          <w:rStyle w:val="Emphasis"/>
        </w:rPr>
        <w:t>the mere perception of power</w:t>
      </w:r>
      <w:r w:rsidRPr="00011F31">
        <w:rPr>
          <w:rStyle w:val="StyleBoldUnderline"/>
        </w:rPr>
        <w:t xml:space="preserve"> generates tangible power, thereby reducing the need to use actual physical force against every adversary</w:t>
      </w:r>
      <w:r w:rsidRPr="00011F31">
        <w:rPr>
          <w:sz w:val="16"/>
        </w:rPr>
        <w:t xml:space="preserve">.10 In the 1950s and 1960s, this logic translated into military interventions in several places, notably in Korea and Vietnam, countries whose strategic value to the United States appeared questionable to some. </w:t>
      </w:r>
    </w:p>
    <w:p w:rsidR="00180BB2" w:rsidRPr="00011F31" w:rsidRDefault="00180BB2" w:rsidP="00180BB2">
      <w:pPr>
        <w:rPr>
          <w:sz w:val="16"/>
        </w:rPr>
      </w:pPr>
    </w:p>
    <w:p w:rsidR="00180BB2" w:rsidRPr="00011F31" w:rsidRDefault="00180BB2" w:rsidP="00180BB2">
      <w:pPr>
        <w:pStyle w:val="Heading4"/>
      </w:pPr>
      <w:r w:rsidRPr="00011F31">
        <w:t>US primacy prevents global conflict – withdrawal causes a power vacuum that causes transition wars in multiple places</w:t>
      </w:r>
    </w:p>
    <w:p w:rsidR="00180BB2" w:rsidRPr="00011F31" w:rsidRDefault="00180BB2" w:rsidP="00180BB2">
      <w:r w:rsidRPr="00011F31">
        <w:rPr>
          <w:rStyle w:val="Heading4Char"/>
          <w:rFonts w:eastAsia="Calibri"/>
        </w:rPr>
        <w:t>Brooks et al 13</w:t>
      </w:r>
      <w:r w:rsidRPr="00011F31">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hyperlink r:id="rId25" w:tgtFrame="_blank" w:history="1">
        <w:r w:rsidRPr="00011F31">
          <w:rPr>
            <w:rStyle w:val="Hyperlink"/>
          </w:rPr>
          <w:t>http://www.mitpressjournals.org/doi/abs/10.1162/ISEC_a_00107</w:t>
        </w:r>
      </w:hyperlink>
      <w:r w:rsidRPr="00011F31">
        <w:t>]</w:t>
      </w:r>
    </w:p>
    <w:p w:rsidR="00180BB2" w:rsidRPr="00011F31" w:rsidRDefault="00180BB2" w:rsidP="00180BB2">
      <w:pPr>
        <w:shd w:val="clear" w:color="auto" w:fill="FFFFFF"/>
        <w:rPr>
          <w:rFonts w:eastAsia="Times New Roman"/>
          <w:color w:val="222222"/>
          <w:szCs w:val="20"/>
        </w:rPr>
      </w:pPr>
      <w:r w:rsidRPr="00011F31">
        <w:rPr>
          <w:rFonts w:eastAsia="Times New Roman"/>
          <w:color w:val="222222"/>
          <w:sz w:val="16"/>
          <w:szCs w:val="16"/>
        </w:rPr>
        <w:t> </w:t>
      </w:r>
    </w:p>
    <w:p w:rsidR="00180BB2" w:rsidRPr="00011F31" w:rsidRDefault="00180BB2" w:rsidP="00180BB2">
      <w:pPr>
        <w:shd w:val="clear" w:color="auto" w:fill="FFFFFF"/>
        <w:rPr>
          <w:rStyle w:val="StyleBoldUnderline"/>
          <w:rFonts w:eastAsia="Times New Roman"/>
          <w:b w:val="0"/>
          <w:color w:val="222222"/>
          <w:szCs w:val="20"/>
          <w:u w:val="none"/>
        </w:rPr>
      </w:pPr>
      <w:r w:rsidRPr="00011F31">
        <w:rPr>
          <w:rFonts w:eastAsia="Times New Roman"/>
          <w:color w:val="222222"/>
          <w:sz w:val="12"/>
          <w:szCs w:val="12"/>
        </w:rPr>
        <w:t>A core premise of deep </w:t>
      </w:r>
      <w:r w:rsidRPr="00011F31">
        <w:rPr>
          <w:rStyle w:val="StyleBoldUnderline"/>
        </w:rPr>
        <w:t>engagement</w:t>
      </w:r>
      <w:r w:rsidRPr="00011F31">
        <w:rPr>
          <w:rFonts w:eastAsia="Times New Roman"/>
          <w:color w:val="222222"/>
          <w:sz w:val="12"/>
          <w:szCs w:val="12"/>
        </w:rPr>
        <w:t> is that it </w:t>
      </w:r>
      <w:r w:rsidRPr="00011F31">
        <w:rPr>
          <w:rStyle w:val="StyleBoldUnderline"/>
        </w:rPr>
        <w:t>prevents</w:t>
      </w:r>
      <w:r w:rsidRPr="00011F31">
        <w:rPr>
          <w:rFonts w:eastAsia="Times New Roman"/>
          <w:color w:val="222222"/>
          <w:sz w:val="12"/>
          <w:szCs w:val="12"/>
        </w:rPr>
        <w:t> the </w:t>
      </w:r>
      <w:r w:rsidRPr="00011F31">
        <w:rPr>
          <w:rStyle w:val="StyleBoldUnderline"/>
        </w:rPr>
        <w:t>emergence of a</w:t>
      </w:r>
      <w:r w:rsidRPr="00011F31">
        <w:rPr>
          <w:rFonts w:eastAsia="Times New Roman"/>
          <w:color w:val="222222"/>
          <w:sz w:val="12"/>
          <w:szCs w:val="12"/>
        </w:rPr>
        <w:t> far more </w:t>
      </w:r>
      <w:r w:rsidRPr="00011F31">
        <w:rPr>
          <w:rStyle w:val="StyleBoldUnderline"/>
        </w:rPr>
        <w:t>dangerous</w:t>
      </w:r>
      <w:r w:rsidRPr="00011F31">
        <w:rPr>
          <w:rFonts w:eastAsia="Times New Roman"/>
          <w:iCs/>
          <w:color w:val="222222"/>
          <w:sz w:val="12"/>
          <w:szCs w:val="20"/>
        </w:rPr>
        <w:t> global </w:t>
      </w:r>
      <w:r w:rsidRPr="00011F31">
        <w:rPr>
          <w:rStyle w:val="StyleBoldUnderline"/>
        </w:rPr>
        <w:t>security environment</w:t>
      </w:r>
      <w:r w:rsidRPr="00011F31">
        <w:rPr>
          <w:rFonts w:eastAsia="Times New Roman"/>
          <w:color w:val="222222"/>
          <w:sz w:val="12"/>
          <w:szCs w:val="12"/>
        </w:rPr>
        <w:t>. For one thing, as noted above, </w:t>
      </w:r>
      <w:r w:rsidRPr="00011F31">
        <w:rPr>
          <w:rStyle w:val="StyleBoldUnderline"/>
        </w:rPr>
        <w:t>the United States’ </w:t>
      </w:r>
      <w:r w:rsidRPr="00011F31">
        <w:rPr>
          <w:rFonts w:eastAsia="Times New Roman"/>
          <w:iCs/>
          <w:color w:val="222222"/>
          <w:szCs w:val="20"/>
          <w:u w:val="single"/>
          <w:shd w:val="clear" w:color="auto" w:fill="FFFF00"/>
        </w:rPr>
        <w:t>overseas presence gives</w:t>
      </w:r>
      <w:r w:rsidRPr="00011F31">
        <w:rPr>
          <w:rStyle w:val="StyleBoldUnderline"/>
        </w:rPr>
        <w:t> it the </w:t>
      </w:r>
      <w:r w:rsidRPr="00011F31">
        <w:rPr>
          <w:rFonts w:eastAsia="Times New Roman"/>
          <w:iCs/>
          <w:color w:val="222222"/>
          <w:szCs w:val="20"/>
          <w:u w:val="single"/>
          <w:shd w:val="clear" w:color="auto" w:fill="FFFF00"/>
        </w:rPr>
        <w:t>leverage to restrain</w:t>
      </w:r>
      <w:r w:rsidRPr="00011F31">
        <w:rPr>
          <w:rStyle w:val="StyleBoldUnderline"/>
        </w:rPr>
        <w:t> partners from taking </w:t>
      </w:r>
      <w:r w:rsidRPr="00011F31">
        <w:rPr>
          <w:rFonts w:eastAsia="Times New Roman"/>
          <w:iCs/>
          <w:color w:val="222222"/>
          <w:szCs w:val="20"/>
          <w:u w:val="single"/>
          <w:shd w:val="clear" w:color="auto" w:fill="FFFF00"/>
        </w:rPr>
        <w:t>provocative action</w:t>
      </w:r>
      <w:r w:rsidRPr="00011F31">
        <w:rPr>
          <w:rFonts w:eastAsia="Times New Roman"/>
          <w:color w:val="222222"/>
          <w:sz w:val="12"/>
          <w:szCs w:val="12"/>
        </w:rPr>
        <w:t xml:space="preserve">. </w:t>
      </w:r>
      <w:r w:rsidRPr="00011F31">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011F31">
        <w:rPr>
          <w:rFonts w:eastAsia="Times New Roman"/>
          <w:color w:val="222222"/>
          <w:sz w:val="12"/>
          <w:szCs w:val="12"/>
        </w:rPr>
        <w:t> </w:t>
      </w:r>
      <w:r w:rsidRPr="00011F31">
        <w:rPr>
          <w:rStyle w:val="StyleBoldUnderline"/>
        </w:rPr>
        <w:t xml:space="preserve">Europe that is incapable of </w:t>
      </w:r>
      <w:r w:rsidRPr="00011F31">
        <w:rPr>
          <w:rStyle w:val="StyleBoldUnderline"/>
        </w:rPr>
        <w:lastRenderedPageBreak/>
        <w:t>securing itself from various threats that could be destabilizing within the region and beyond</w:t>
      </w:r>
      <w:r w:rsidRPr="00011F31">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011F31">
        <w:rPr>
          <w:rStyle w:val="StyleBoldUnderline"/>
        </w:rPr>
        <w:t>What about the</w:t>
      </w:r>
      <w:r w:rsidRPr="00011F31">
        <w:rPr>
          <w:rFonts w:eastAsia="Times New Roman"/>
          <w:color w:val="222222"/>
          <w:sz w:val="12"/>
          <w:szCs w:val="12"/>
        </w:rPr>
        <w:t> </w:t>
      </w:r>
      <w:r w:rsidRPr="00011F31">
        <w:rPr>
          <w:rStyle w:val="StyleBoldUnderline"/>
        </w:rPr>
        <w:t>other parts of Eurasia where the United States has a substantial military presence</w:t>
      </w:r>
      <w:r w:rsidRPr="00011F31">
        <w:rPr>
          <w:rFonts w:eastAsia="Times New Roman"/>
          <w:color w:val="222222"/>
          <w:sz w:val="12"/>
          <w:szCs w:val="12"/>
        </w:rPr>
        <w:t>? </w:t>
      </w:r>
      <w:r w:rsidRPr="00011F31">
        <w:rPr>
          <w:rStyle w:val="StyleBoldUnderline"/>
        </w:rPr>
        <w:t>Regarding the Middle East</w:t>
      </w:r>
      <w:r w:rsidRPr="00011F31">
        <w:rPr>
          <w:rFonts w:eastAsia="Times New Roman"/>
          <w:color w:val="222222"/>
          <w:sz w:val="12"/>
          <w:szCs w:val="12"/>
        </w:rPr>
        <w:t>, </w:t>
      </w:r>
      <w:r w:rsidRPr="00011F31">
        <w:rPr>
          <w:rStyle w:val="StyleBoldUnderline"/>
        </w:rPr>
        <w:t>the balance begins toswing toward pessimists concerned that states currently backed by Washington</w:t>
      </w:r>
      <w:r w:rsidRPr="00011F31">
        <w:rPr>
          <w:rFonts w:eastAsia="Times New Roman"/>
          <w:color w:val="222222"/>
          <w:sz w:val="12"/>
          <w:szCs w:val="12"/>
        </w:rPr>
        <w:t>— notably </w:t>
      </w:r>
      <w:r w:rsidRPr="00011F31">
        <w:rPr>
          <w:rStyle w:val="StyleBoldUnderline"/>
        </w:rPr>
        <w:t>Israel, Egypt, and Saudi Arabia</w:t>
      </w:r>
      <w:r w:rsidRPr="00011F31">
        <w:rPr>
          <w:rFonts w:eastAsia="Times New Roman"/>
          <w:color w:val="222222"/>
          <w:sz w:val="12"/>
          <w:szCs w:val="12"/>
        </w:rPr>
        <w:t>—</w:t>
      </w:r>
      <w:r w:rsidRPr="00011F31">
        <w:rPr>
          <w:rStyle w:val="StyleBoldUnderline"/>
        </w:rPr>
        <w:t>might</w:t>
      </w:r>
      <w:r w:rsidRPr="00011F31">
        <w:rPr>
          <w:rFonts w:eastAsia="Times New Roman"/>
          <w:color w:val="222222"/>
          <w:sz w:val="12"/>
          <w:szCs w:val="12"/>
        </w:rPr>
        <w:t> </w:t>
      </w:r>
      <w:r w:rsidRPr="00011F31">
        <w:rPr>
          <w:rStyle w:val="StyleBoldUnderline"/>
        </w:rPr>
        <w:t>take actions upon U.S. retrenchment that would intensify security dilemmas</w:t>
      </w:r>
      <w:r w:rsidRPr="00011F31">
        <w:rPr>
          <w:rFonts w:eastAsia="Times New Roman"/>
          <w:color w:val="222222"/>
          <w:sz w:val="12"/>
          <w:szCs w:val="12"/>
        </w:rPr>
        <w:t>. And concerning </w:t>
      </w:r>
      <w:r w:rsidRPr="00011F31">
        <w:rPr>
          <w:rStyle w:val="StyleBoldUnderline"/>
        </w:rPr>
        <w:t>East Asia, pessimismregarding the region’s prospects without the American pacifier is pronounced. </w:t>
      </w:r>
      <w:r w:rsidRPr="00011F31">
        <w:rPr>
          <w:rFonts w:eastAsia="Times New Roman"/>
          <w:color w:val="222222"/>
          <w:sz w:val="12"/>
          <w:szCs w:val="12"/>
        </w:rPr>
        <w:t>Arguably the principal concern expressed by area experts is that </w:t>
      </w:r>
      <w:r w:rsidRPr="00011F31">
        <w:rPr>
          <w:rStyle w:val="StyleBoldUnderline"/>
        </w:rPr>
        <w:t>Japan and South Korea are</w:t>
      </w:r>
      <w:r w:rsidRPr="00011F31">
        <w:rPr>
          <w:rFonts w:eastAsia="Times New Roman"/>
          <w:color w:val="222222"/>
          <w:sz w:val="12"/>
          <w:szCs w:val="12"/>
          <w:shd w:val="clear" w:color="auto" w:fill="FFFF00"/>
        </w:rPr>
        <w:t> </w:t>
      </w:r>
      <w:r w:rsidRPr="00011F31">
        <w:rPr>
          <w:rStyle w:val="StyleBoldUnderline"/>
        </w:rPr>
        <w:t>likely to </w:t>
      </w:r>
      <w:r w:rsidRPr="00011F31">
        <w:rPr>
          <w:rStyle w:val="Emphasis"/>
        </w:rPr>
        <w:t>obtain a nuclear capacity</w:t>
      </w:r>
      <w:r w:rsidRPr="00011F31">
        <w:rPr>
          <w:rFonts w:eastAsia="Times New Roman"/>
          <w:color w:val="222222"/>
          <w:sz w:val="12"/>
          <w:szCs w:val="12"/>
          <w:shd w:val="clear" w:color="auto" w:fill="FFFF00"/>
        </w:rPr>
        <w:t> </w:t>
      </w:r>
      <w:r w:rsidRPr="00011F31">
        <w:rPr>
          <w:rStyle w:val="StyleBoldUnderline"/>
        </w:rPr>
        <w:t>and</w:t>
      </w:r>
      <w:r w:rsidRPr="00011F31">
        <w:rPr>
          <w:rFonts w:eastAsia="Times New Roman"/>
          <w:color w:val="222222"/>
          <w:sz w:val="12"/>
          <w:szCs w:val="12"/>
        </w:rPr>
        <w:t> increase their military commitments, which could </w:t>
      </w:r>
      <w:r w:rsidRPr="00011F31">
        <w:rPr>
          <w:rStyle w:val="StyleBoldUnderline"/>
        </w:rPr>
        <w:t>stoke a </w:t>
      </w:r>
      <w:r w:rsidRPr="00011F31">
        <w:rPr>
          <w:rStyle w:val="Emphasis"/>
        </w:rPr>
        <w:t>destabilizing reaction from China</w:t>
      </w:r>
      <w:r w:rsidRPr="00011F31">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011F31">
        <w:rPr>
          <w:rFonts w:eastAsia="Times New Roman"/>
          <w:color w:val="222222"/>
          <w:sz w:val="12"/>
          <w:szCs w:val="12"/>
        </w:rPr>
        <w:t xml:space="preserve"> defense. Burgeoning </w:t>
      </w:r>
      <w:r w:rsidRPr="00011F31">
        <w:rPr>
          <w:rStyle w:val="StyleBoldUnderline"/>
        </w:rPr>
        <w:t>research across the </w:t>
      </w:r>
      <w:r w:rsidRPr="00011F31">
        <w:rPr>
          <w:rFonts w:eastAsia="Times New Roman"/>
          <w:iCs/>
          <w:color w:val="222222"/>
          <w:szCs w:val="20"/>
          <w:u w:val="single"/>
          <w:shd w:val="clear" w:color="auto" w:fill="FFFF00"/>
        </w:rPr>
        <w:t>social</w:t>
      </w:r>
      <w:r w:rsidRPr="00011F31">
        <w:rPr>
          <w:rStyle w:val="StyleBoldUnderline"/>
        </w:rPr>
        <w:t> and other </w:t>
      </w:r>
      <w:r w:rsidRPr="00011F31">
        <w:rPr>
          <w:rFonts w:eastAsia="Times New Roman"/>
          <w:iCs/>
          <w:color w:val="222222"/>
          <w:szCs w:val="20"/>
          <w:u w:val="single"/>
          <w:shd w:val="clear" w:color="auto" w:fill="FFFF00"/>
        </w:rPr>
        <w:t>sciences</w:t>
      </w:r>
      <w:r w:rsidRPr="00011F31">
        <w:rPr>
          <w:rFonts w:eastAsia="Times New Roman"/>
          <w:color w:val="222222"/>
          <w:sz w:val="12"/>
          <w:szCs w:val="12"/>
        </w:rPr>
        <w:t>, however,</w:t>
      </w:r>
      <w:r w:rsidRPr="00011F31">
        <w:rPr>
          <w:rStyle w:val="StyleBoldUnderline"/>
        </w:rPr>
        <w:t>undermines that</w:t>
      </w:r>
      <w:r w:rsidRPr="00011F31">
        <w:rPr>
          <w:rFonts w:eastAsia="Times New Roman"/>
          <w:color w:val="222222"/>
          <w:sz w:val="12"/>
          <w:szCs w:val="12"/>
        </w:rPr>
        <w:t> core </w:t>
      </w:r>
      <w:r w:rsidRPr="00011F31">
        <w:rPr>
          <w:rStyle w:val="StyleBoldUnderline"/>
        </w:rPr>
        <w:t>assumption</w:t>
      </w:r>
      <w:r w:rsidRPr="00011F31">
        <w:rPr>
          <w:rFonts w:eastAsia="Times New Roman"/>
          <w:color w:val="222222"/>
          <w:sz w:val="12"/>
          <w:szCs w:val="12"/>
        </w:rPr>
        <w:t>: </w:t>
      </w:r>
      <w:r w:rsidRPr="00011F31">
        <w:rPr>
          <w:rStyle w:val="StyleBoldUnderline"/>
        </w:rPr>
        <w:t>states have preferences</w:t>
      </w:r>
      <w:r w:rsidRPr="00011F31">
        <w:rPr>
          <w:rFonts w:eastAsia="Times New Roman"/>
          <w:color w:val="222222"/>
          <w:sz w:val="12"/>
          <w:szCs w:val="12"/>
        </w:rPr>
        <w:t> not only for security but also </w:t>
      </w:r>
      <w:r w:rsidRPr="00011F31">
        <w:rPr>
          <w:rStyle w:val="StyleBoldUnderline"/>
        </w:rPr>
        <w:t>for</w:t>
      </w:r>
      <w:r w:rsidRPr="00011F31">
        <w:rPr>
          <w:rFonts w:eastAsia="Times New Roman"/>
          <w:color w:val="222222"/>
          <w:sz w:val="12"/>
          <w:szCs w:val="12"/>
          <w:shd w:val="clear" w:color="auto" w:fill="FFFF00"/>
        </w:rPr>
        <w:t> </w:t>
      </w:r>
      <w:r w:rsidRPr="00011F31">
        <w:rPr>
          <w:rStyle w:val="StyleBoldUnderline"/>
        </w:rPr>
        <w:t>prestige, status, and</w:t>
      </w:r>
      <w:r w:rsidRPr="00011F31">
        <w:rPr>
          <w:rFonts w:eastAsia="Times New Roman"/>
          <w:iCs/>
          <w:color w:val="222222"/>
          <w:sz w:val="12"/>
          <w:szCs w:val="20"/>
        </w:rPr>
        <w:t> other aims, and they</w:t>
      </w:r>
      <w:r w:rsidRPr="00011F31">
        <w:rPr>
          <w:rStyle w:val="StyleBoldUnderline"/>
        </w:rPr>
        <w:t>engage in trade-offs</w:t>
      </w:r>
      <w:r w:rsidRPr="00011F31">
        <w:rPr>
          <w:rFonts w:eastAsia="Times New Roman"/>
          <w:color w:val="222222"/>
          <w:sz w:val="12"/>
          <w:szCs w:val="12"/>
        </w:rPr>
        <w:t> among the various objectives. 76 In addition, </w:t>
      </w:r>
      <w:r w:rsidRPr="00011F31">
        <w:rPr>
          <w:rStyle w:val="StyleBoldUnderline"/>
        </w:rPr>
        <w:t>they define security</w:t>
      </w:r>
      <w:r w:rsidRPr="00011F31">
        <w:rPr>
          <w:rFonts w:eastAsia="Times New Roman"/>
          <w:color w:val="222222"/>
          <w:sz w:val="12"/>
          <w:szCs w:val="12"/>
        </w:rPr>
        <w:t> not just in terms of territorial protection but </w:t>
      </w:r>
      <w:r w:rsidRPr="00011F31">
        <w:rPr>
          <w:rStyle w:val="StyleBoldUnderline"/>
        </w:rPr>
        <w:t>in view of many and varied milieu goals</w:t>
      </w:r>
      <w:r w:rsidRPr="00011F31">
        <w:rPr>
          <w:rFonts w:eastAsia="Times New Roman"/>
          <w:color w:val="222222"/>
          <w:sz w:val="12"/>
          <w:szCs w:val="12"/>
        </w:rPr>
        <w:t>. It follows that </w:t>
      </w:r>
      <w:r w:rsidRPr="00011F31">
        <w:rPr>
          <w:rStyle w:val="StyleBoldUnderline"/>
        </w:rPr>
        <w:t>even states that are</w:t>
      </w:r>
      <w:r w:rsidRPr="00011F31">
        <w:rPr>
          <w:rFonts w:eastAsia="Times New Roman"/>
          <w:color w:val="222222"/>
          <w:sz w:val="12"/>
          <w:szCs w:val="12"/>
        </w:rPr>
        <w:t> relatively </w:t>
      </w:r>
      <w:r w:rsidRPr="00011F31">
        <w:rPr>
          <w:rStyle w:val="StyleBoldUnderline"/>
        </w:rPr>
        <w:t>secure may</w:t>
      </w:r>
      <w:r w:rsidRPr="00011F31">
        <w:rPr>
          <w:rFonts w:eastAsia="Times New Roman"/>
          <w:color w:val="222222"/>
          <w:sz w:val="12"/>
          <w:szCs w:val="12"/>
        </w:rPr>
        <w:t> nevertheless </w:t>
      </w:r>
      <w:r w:rsidRPr="00011F31">
        <w:rPr>
          <w:rStyle w:val="StyleBoldUnderline"/>
        </w:rPr>
        <w:t>engage in </w:t>
      </w:r>
      <w:r w:rsidRPr="00011F31">
        <w:rPr>
          <w:rFonts w:eastAsia="Times New Roman"/>
          <w:color w:val="222222"/>
          <w:sz w:val="12"/>
          <w:szCs w:val="12"/>
        </w:rPr>
        <w:t>highly </w:t>
      </w:r>
      <w:r w:rsidRPr="00011F31">
        <w:rPr>
          <w:rStyle w:val="StyleBoldUnderline"/>
        </w:rPr>
        <w:t>competitive behavior</w:t>
      </w:r>
      <w:r w:rsidRPr="00011F31">
        <w:rPr>
          <w:rFonts w:eastAsia="Times New Roman"/>
          <w:color w:val="222222"/>
          <w:sz w:val="12"/>
          <w:szCs w:val="12"/>
        </w:rPr>
        <w:t>. </w:t>
      </w:r>
      <w:r w:rsidRPr="00011F31">
        <w:rPr>
          <w:rStyle w:val="StyleBoldUnderline"/>
        </w:rPr>
        <w:t>Empirical studies show that this is</w:t>
      </w:r>
      <w:r w:rsidRPr="00011F31">
        <w:rPr>
          <w:rFonts w:eastAsia="Times New Roman"/>
          <w:color w:val="222222"/>
          <w:sz w:val="12"/>
          <w:szCs w:val="12"/>
        </w:rPr>
        <w:t> indeed sometimes </w:t>
      </w:r>
      <w:r w:rsidRPr="00011F31">
        <w:rPr>
          <w:rStyle w:val="StyleBoldUnderline"/>
        </w:rPr>
        <w:t>the case</w:t>
      </w:r>
      <w:r w:rsidRPr="00011F31">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011F31">
        <w:rPr>
          <w:rStyle w:val="StyleBoldUnderline"/>
        </w:rPr>
        <w:t>U.S. retrenchment would result in a </w:t>
      </w:r>
      <w:r w:rsidRPr="00011F31">
        <w:rPr>
          <w:rFonts w:eastAsia="Times New Roman"/>
          <w:color w:val="222222"/>
          <w:sz w:val="12"/>
          <w:szCs w:val="12"/>
        </w:rPr>
        <w:t>significant </w:t>
      </w:r>
      <w:r w:rsidRPr="00011F31">
        <w:rPr>
          <w:rStyle w:val="StyleBoldUnderline"/>
        </w:rPr>
        <w:t>deterioration in the security environment in</w:t>
      </w:r>
      <w:r w:rsidRPr="00011F31">
        <w:rPr>
          <w:rFonts w:eastAsia="Times New Roman"/>
          <w:color w:val="222222"/>
          <w:sz w:val="12"/>
          <w:szCs w:val="12"/>
        </w:rPr>
        <w:t> at least some of </w:t>
      </w:r>
      <w:r w:rsidRPr="00011F31">
        <w:rPr>
          <w:rStyle w:val="StyleBoldUnderline"/>
        </w:rPr>
        <w:t>the world’s key regions</w:t>
      </w:r>
      <w:r w:rsidRPr="00011F31">
        <w:rPr>
          <w:rFonts w:eastAsia="Times New Roman"/>
          <w:color w:val="222222"/>
          <w:sz w:val="12"/>
          <w:szCs w:val="12"/>
        </w:rPr>
        <w:t>. We have already mentioned the third, even more alarming body of scholarship. Offensive realism predicts that</w:t>
      </w:r>
      <w:r w:rsidRPr="00011F31">
        <w:rPr>
          <w:rStyle w:val="StyleBoldUnderline"/>
        </w:rPr>
        <w:t>the withdrawal of the American pacifier will yield </w:t>
      </w:r>
      <w:r w:rsidRPr="00011F31">
        <w:rPr>
          <w:rFonts w:eastAsia="Times New Roman"/>
          <w:color w:val="222222"/>
          <w:sz w:val="12"/>
          <w:szCs w:val="12"/>
        </w:rPr>
        <w:t>either</w:t>
      </w:r>
      <w:r w:rsidRPr="00011F31">
        <w:rPr>
          <w:rStyle w:val="StyleBoldUnderline"/>
        </w:rPr>
        <w:t> a </w:t>
      </w:r>
      <w:r w:rsidRPr="00011F31">
        <w:rPr>
          <w:rFonts w:eastAsia="Times New Roman"/>
          <w:iCs/>
          <w:color w:val="222222"/>
          <w:szCs w:val="20"/>
          <w:u w:val="single"/>
          <w:shd w:val="clear" w:color="auto" w:fill="FFFF00"/>
        </w:rPr>
        <w:t>competitive</w:t>
      </w:r>
      <w:r w:rsidRPr="00011F31">
        <w:rPr>
          <w:rStyle w:val="StyleBoldUnderline"/>
        </w:rPr>
        <w:t> regional </w:t>
      </w:r>
      <w:r w:rsidRPr="00011F31">
        <w:rPr>
          <w:rFonts w:eastAsia="Times New Roman"/>
          <w:iCs/>
          <w:color w:val="222222"/>
          <w:szCs w:val="20"/>
          <w:u w:val="single"/>
          <w:shd w:val="clear" w:color="auto" w:fill="FFFF00"/>
        </w:rPr>
        <w:t>multipolarity</w:t>
      </w:r>
      <w:r w:rsidRPr="00011F31">
        <w:rPr>
          <w:rStyle w:val="StyleBoldUnderline"/>
        </w:rPr>
        <w:t xml:space="preserve"> complete with associated </w:t>
      </w:r>
      <w:r w:rsidRPr="00011F31">
        <w:rPr>
          <w:rFonts w:eastAsia="Times New Roman"/>
          <w:iCs/>
          <w:color w:val="222222"/>
          <w:szCs w:val="20"/>
          <w:u w:val="single"/>
          <w:shd w:val="clear" w:color="auto" w:fill="FFFF00"/>
        </w:rPr>
        <w:t>insecurity</w:t>
      </w:r>
      <w:r w:rsidRPr="00011F31">
        <w:rPr>
          <w:rStyle w:val="StyleBoldUnderline"/>
        </w:rPr>
        <w:t>, a</w:t>
      </w:r>
      <w:r w:rsidRPr="00011F31">
        <w:rPr>
          <w:rFonts w:eastAsia="Times New Roman"/>
          <w:iCs/>
          <w:color w:val="222222"/>
          <w:szCs w:val="20"/>
          <w:u w:val="single"/>
          <w:shd w:val="clear" w:color="auto" w:fill="FFFF00"/>
        </w:rPr>
        <w:t>rms racing, crisis instability, nuclear proliferation</w:t>
      </w:r>
      <w:r w:rsidRPr="00011F31">
        <w:rPr>
          <w:rStyle w:val="StyleBoldUnderline"/>
        </w:rPr>
        <w:t>, and the like</w:t>
      </w:r>
      <w:r w:rsidRPr="00011F31">
        <w:rPr>
          <w:rFonts w:eastAsia="Times New Roman"/>
          <w:color w:val="222222"/>
          <w:sz w:val="12"/>
          <w:szCs w:val="12"/>
        </w:rPr>
        <w:t>, or bids for regional hegemony, which may be </w:t>
      </w:r>
      <w:r w:rsidRPr="00011F31">
        <w:rPr>
          <w:rStyle w:val="StyleBoldUnderline"/>
        </w:rPr>
        <w:t>beyond the capacity of local</w:t>
      </w:r>
      <w:r w:rsidRPr="00011F31">
        <w:rPr>
          <w:rFonts w:eastAsia="Times New Roman"/>
          <w:iCs/>
          <w:color w:val="222222"/>
          <w:sz w:val="12"/>
          <w:szCs w:val="20"/>
        </w:rPr>
        <w:t> great </w:t>
      </w:r>
      <w:r w:rsidRPr="00011F31">
        <w:rPr>
          <w:rStyle w:val="StyleBoldUnderline"/>
        </w:rPr>
        <w:t>powers to contain</w:t>
      </w:r>
      <w:r w:rsidRPr="00011F31">
        <w:rPr>
          <w:rFonts w:eastAsia="Times New Roman"/>
          <w:color w:val="222222"/>
          <w:sz w:val="12"/>
          <w:szCs w:val="12"/>
        </w:rPr>
        <w:t> (and which in any case would generate intensely competitive behavior, possibly </w:t>
      </w:r>
      <w:r w:rsidRPr="00011F31">
        <w:rPr>
          <w:rStyle w:val="StyleBoldUnderline"/>
        </w:rPr>
        <w:t>including </w:t>
      </w:r>
      <w:r w:rsidRPr="00011F31">
        <w:rPr>
          <w:rFonts w:eastAsia="Times New Roman"/>
          <w:color w:val="222222"/>
          <w:sz w:val="12"/>
          <w:szCs w:val="16"/>
        </w:rPr>
        <w:t>regional</w:t>
      </w:r>
      <w:r w:rsidRPr="00011F31">
        <w:rPr>
          <w:rStyle w:val="StyleBoldUnderline"/>
        </w:rPr>
        <w:t> </w:t>
      </w:r>
      <w:r w:rsidRPr="00011F31">
        <w:rPr>
          <w:rFonts w:eastAsia="Times New Roman"/>
          <w:iCs/>
          <w:color w:val="222222"/>
          <w:szCs w:val="20"/>
          <w:u w:val="single"/>
          <w:shd w:val="clear" w:color="auto" w:fill="FFFF00"/>
        </w:rPr>
        <w:t>great power war</w:t>
      </w:r>
      <w:r w:rsidRPr="00011F31">
        <w:rPr>
          <w:rFonts w:eastAsia="Times New Roman"/>
          <w:color w:val="222222"/>
          <w:sz w:val="12"/>
          <w:szCs w:val="12"/>
        </w:rPr>
        <w:t xml:space="preserve">). </w:t>
      </w:r>
    </w:p>
    <w:p w:rsidR="00180BB2" w:rsidRPr="00011F31" w:rsidRDefault="00180BB2" w:rsidP="00180BB2">
      <w:pPr>
        <w:rPr>
          <w:sz w:val="16"/>
        </w:rPr>
      </w:pPr>
    </w:p>
    <w:p w:rsidR="00D62504" w:rsidRDefault="00D62504" w:rsidP="004E5344">
      <w:pPr>
        <w:pStyle w:val="Heading2"/>
      </w:pPr>
      <w:r>
        <w:lastRenderedPageBreak/>
        <w:t>2NC Solvency Takeouts</w:t>
      </w:r>
    </w:p>
    <w:p w:rsidR="00D62504" w:rsidRDefault="00D62504" w:rsidP="00D62504"/>
    <w:p w:rsidR="00D62504" w:rsidRDefault="00D62504" w:rsidP="000241B4">
      <w:pPr>
        <w:pStyle w:val="Heading3"/>
      </w:pPr>
      <w:r>
        <w:lastRenderedPageBreak/>
        <w:t>Appeasement Emboldens Enemies</w:t>
      </w:r>
    </w:p>
    <w:p w:rsidR="00D62504" w:rsidRPr="00011F31" w:rsidRDefault="00D62504" w:rsidP="00D62504">
      <w:pPr>
        <w:pStyle w:val="Heading4"/>
        <w:rPr>
          <w:rFonts w:asciiTheme="minorHAnsi" w:hAnsiTheme="minorHAnsi"/>
        </w:rPr>
      </w:pPr>
      <w:r w:rsidRPr="00011F31">
        <w:rPr>
          <w:rFonts w:asciiTheme="minorHAnsi" w:hAnsiTheme="minorHAnsi"/>
        </w:rPr>
        <w:t>Appeasement emboldens the enemy – turns the case and makes all of their impacts more likely</w:t>
      </w:r>
    </w:p>
    <w:p w:rsidR="00D62504" w:rsidRPr="00011F31" w:rsidRDefault="00D62504" w:rsidP="00D62504">
      <w:pPr>
        <w:rPr>
          <w:rFonts w:asciiTheme="minorHAnsi" w:hAnsiTheme="minorHAnsi"/>
        </w:rPr>
      </w:pPr>
      <w:r w:rsidRPr="00011F31">
        <w:rPr>
          <w:rStyle w:val="StyleStyleBold12pt"/>
          <w:rFonts w:asciiTheme="minorHAnsi" w:hAnsiTheme="minorHAnsi"/>
        </w:rPr>
        <w:t>West 12</w:t>
      </w:r>
      <w:r w:rsidRPr="00011F31">
        <w:rPr>
          <w:rFonts w:asciiTheme="minorHAnsi" w:hAnsiTheme="minorHAnsi"/>
        </w:rPr>
        <w:t xml:space="preserve"> - former United States Congressman, Master’s degree in political science from Kansas State University (Allen, “LOOKING THE OTHER WAY: PRESIDENT OBAMA’S DANGEROUS FOREIGN POLICY”, October 9 of 2012, </w:t>
      </w:r>
      <w:hyperlink r:id="rId26" w:history="1">
        <w:r w:rsidRPr="00011F31">
          <w:rPr>
            <w:rFonts w:asciiTheme="minorHAnsi" w:hAnsiTheme="minorHAnsi"/>
            <w:color w:val="0000FF"/>
            <w:u w:val="single"/>
          </w:rPr>
          <w:t>http://www.humanevents.com/2012/10/09/allen-west-looking-the-other-way-president-obamas-dangerous-foreign-policy/</w:t>
        </w:r>
      </w:hyperlink>
      <w:r w:rsidRPr="00011F31">
        <w:rPr>
          <w:rFonts w:asciiTheme="minorHAnsi" w:hAnsiTheme="minorHAnsi"/>
        </w:rPr>
        <w:t>)</w:t>
      </w:r>
    </w:p>
    <w:p w:rsidR="00D62504" w:rsidRPr="00D62504" w:rsidRDefault="00D62504" w:rsidP="00D62504">
      <w:pPr>
        <w:rPr>
          <w:b/>
          <w:bCs/>
          <w:u w:val="single"/>
        </w:rPr>
      </w:pPr>
      <w:r w:rsidRPr="00011F31">
        <w:rPr>
          <w:rStyle w:val="Emphasis"/>
          <w:rFonts w:asciiTheme="minorHAnsi" w:hAnsiTheme="minorHAnsi"/>
        </w:rPr>
        <w:t>America’s enemies are emboldened</w:t>
      </w:r>
      <w:r w:rsidRPr="00011F31">
        <w:rPr>
          <w:rStyle w:val="Emphasis"/>
          <w:rFonts w:asciiTheme="minorHAnsi" w:hAnsiTheme="minorHAnsi"/>
          <w:b w:val="0"/>
          <w:sz w:val="12"/>
          <w:u w:val="none"/>
        </w:rPr>
        <w:t>¶</w:t>
      </w:r>
      <w:r w:rsidRPr="00011F31">
        <w:rPr>
          <w:sz w:val="10"/>
        </w:rPr>
        <w:t xml:space="preserve"> </w:t>
      </w:r>
      <w:r w:rsidRPr="00011F31">
        <w:rPr>
          <w:rStyle w:val="StyleBoldUnderline"/>
        </w:rPr>
        <w:t>This president’s foreign policy failure has made America’s enemies ever more emboldened and our allies feeling even more abandoned</w:t>
      </w:r>
      <w:r w:rsidRPr="00011F31">
        <w:rPr>
          <w:sz w:val="10"/>
        </w:rPr>
        <w:t xml:space="preserve">. In his recent speech to the U.N. General Assembly, President Obama repeated six times that the recent attacks on Sovereign United States territories across the Islamic world were caused by a Youtube movie. He refused to use the words “terrorist attack” in referring to the events in Benghazi. He also warned to the assembled nations “The future must not belong to those who slander the prophet of Islam.” </w:t>
      </w:r>
      <w:r w:rsidRPr="00011F31">
        <w:rPr>
          <w:rStyle w:val="StyleBoldUnderline"/>
        </w:rPr>
        <w:t>He is either incapable or unwilling to acknowledge a radical fundamental Islamist enemy that will stop at nothing to destroy our way of life</w:t>
      </w:r>
      <w:r w:rsidRPr="00011F31">
        <w:rPr>
          <w:sz w:val="10"/>
        </w:rPr>
        <w:t xml:space="preserve">. </w:t>
      </w:r>
      <w:r w:rsidRPr="00011F31">
        <w:rPr>
          <w:sz w:val="12"/>
        </w:rPr>
        <w:t>¶</w:t>
      </w:r>
      <w:r w:rsidRPr="00011F31">
        <w:rPr>
          <w:sz w:val="10"/>
        </w:rPr>
        <w:t xml:space="preserve"> </w:t>
      </w:r>
      <w:r w:rsidRPr="00011F31">
        <w:rPr>
          <w:rStyle w:val="StyleBoldUnderline"/>
        </w:rPr>
        <w:t>These</w:t>
      </w:r>
      <w:r w:rsidRPr="00011F31">
        <w:rPr>
          <w:sz w:val="10"/>
        </w:rPr>
        <w:t xml:space="preserve"> </w:t>
      </w:r>
      <w:r w:rsidRPr="00011F31">
        <w:rPr>
          <w:rStyle w:val="StyleBoldUnderline"/>
        </w:rPr>
        <w:t>statements</w:t>
      </w:r>
      <w:r w:rsidRPr="00011F31">
        <w:rPr>
          <w:sz w:val="10"/>
        </w:rPr>
        <w:t>, and others like them, p</w:t>
      </w:r>
      <w:r w:rsidRPr="00011F31">
        <w:rPr>
          <w:rStyle w:val="Emphasis"/>
          <w:rFonts w:asciiTheme="minorHAnsi" w:hAnsiTheme="minorHAnsi"/>
        </w:rPr>
        <w:t>lay right into the hands of our enemies.</w:t>
      </w:r>
      <w:r w:rsidRPr="00011F31">
        <w:rPr>
          <w:sz w:val="10"/>
        </w:rPr>
        <w:t xml:space="preserve"> </w:t>
      </w:r>
      <w:r w:rsidRPr="00011F31">
        <w:rPr>
          <w:rStyle w:val="StyleBoldUnderline"/>
        </w:rPr>
        <w:t>When</w:t>
      </w:r>
      <w:r w:rsidRPr="00011F31">
        <w:rPr>
          <w:sz w:val="10"/>
        </w:rPr>
        <w:t xml:space="preserve"> President </w:t>
      </w:r>
      <w:r w:rsidRPr="00011F31">
        <w:rPr>
          <w:rStyle w:val="StyleBoldUnderline"/>
        </w:rPr>
        <w:t xml:space="preserve">Obama infers America deserves blame for unprovoked attacks, our enemies </w:t>
      </w:r>
      <w:r w:rsidRPr="00011F31">
        <w:rPr>
          <w:rStyle w:val="Emphasis"/>
          <w:rFonts w:asciiTheme="minorHAnsi" w:hAnsiTheme="minorHAnsi"/>
        </w:rPr>
        <w:t>see their horrendous actions justified</w:t>
      </w:r>
      <w:r w:rsidRPr="00011F31">
        <w:rPr>
          <w:rStyle w:val="StyleBoldUnderline"/>
        </w:rPr>
        <w:t>, making them ever move brazen.</w:t>
      </w:r>
      <w:r w:rsidRPr="00011F31">
        <w:rPr>
          <w:rStyle w:val="StyleBoldUnderline"/>
          <w:rFonts w:asciiTheme="minorHAnsi" w:hAnsiTheme="minorHAnsi"/>
          <w:b w:val="0"/>
          <w:sz w:val="12"/>
          <w:u w:val="none"/>
        </w:rPr>
        <w:t>¶</w:t>
      </w:r>
      <w:r w:rsidRPr="00011F31">
        <w:rPr>
          <w:rStyle w:val="StyleBoldUnderline"/>
        </w:rPr>
        <w:t xml:space="preserve"> The fact that a U.S. Ambassador was in such a thinly guarded,</w:t>
      </w:r>
      <w:r w:rsidRPr="00011F31">
        <w:rPr>
          <w:sz w:val="10"/>
        </w:rPr>
        <w:t xml:space="preserve"> unsecure facility on Sept. 11 </w:t>
      </w:r>
      <w:r w:rsidRPr="00011F31">
        <w:rPr>
          <w:rStyle w:val="StyleBoldUnderline"/>
        </w:rPr>
        <w:t>demonstrates an administration completely disengaged from the reality of the world and his own foreign policy</w:t>
      </w:r>
      <w:r w:rsidRPr="00011F31">
        <w:rPr>
          <w:sz w:val="10"/>
        </w:rPr>
        <w:t>. Several attacks leading up to this incident should have provided a last minute warning. Documented reports show Egypt knew an attack was being planned and alerted the Obama Administration days before, yet this President ignored it and looked the other way.</w:t>
      </w:r>
      <w:r w:rsidRPr="00011F31">
        <w:rPr>
          <w:sz w:val="12"/>
        </w:rPr>
        <w:t>¶</w:t>
      </w:r>
      <w:r w:rsidRPr="00011F31">
        <w:rPr>
          <w:sz w:val="10"/>
        </w:rPr>
        <w:t xml:space="preserve"> “</w:t>
      </w:r>
      <w:r w:rsidRPr="00011F31">
        <w:rPr>
          <w:rStyle w:val="StyleBoldUnderline"/>
        </w:rPr>
        <w:t>Looking the other way” seems to be the cornerstone of President Obama’s approach to foreign policy</w:t>
      </w:r>
      <w:r w:rsidRPr="00011F31">
        <w:rPr>
          <w:sz w:val="10"/>
        </w:rPr>
        <w:t xml:space="preserve">. </w:t>
      </w:r>
      <w:r w:rsidRPr="00011F31">
        <w:rPr>
          <w:rStyle w:val="StyleBoldUnderline"/>
        </w:rPr>
        <w:t>Russia continues to grow its nuclear arsenal as the president gives in to Moscow on missile defense and the Strategic Arms Treaty. The president has offered a “reset” with Russia at a time when a Russian attack submarine was stationed in the Gulf of Mexico, undetected for two</w:t>
      </w:r>
      <w:r w:rsidRPr="00011F31">
        <w:rPr>
          <w:sz w:val="10"/>
        </w:rPr>
        <w:t xml:space="preserve"> </w:t>
      </w:r>
      <w:r w:rsidRPr="00011F31">
        <w:rPr>
          <w:rStyle w:val="StyleBoldUnderline"/>
        </w:rPr>
        <w:t>months</w:t>
      </w:r>
      <w:r w:rsidRPr="00011F31">
        <w:rPr>
          <w:sz w:val="10"/>
        </w:rPr>
        <w:t>. President Obama’s response is to whisper to Russian President Medvedev that after his reelection he would have more “flexibility.”</w:t>
      </w:r>
      <w:r w:rsidRPr="00011F31">
        <w:rPr>
          <w:sz w:val="12"/>
        </w:rPr>
        <w:t>¶</w:t>
      </w:r>
      <w:r w:rsidRPr="00011F31">
        <w:rPr>
          <w:sz w:val="10"/>
        </w:rPr>
        <w:t xml:space="preserve"> </w:t>
      </w:r>
      <w:r w:rsidRPr="00011F31">
        <w:rPr>
          <w:rStyle w:val="StyleBoldUnderline"/>
        </w:rPr>
        <w:t>Iran, a sworn enemy to the U</w:t>
      </w:r>
      <w:r w:rsidRPr="00011F31">
        <w:rPr>
          <w:sz w:val="10"/>
        </w:rPr>
        <w:t xml:space="preserve">nited </w:t>
      </w:r>
      <w:r w:rsidRPr="00011F31">
        <w:rPr>
          <w:rStyle w:val="StyleBoldUnderline"/>
        </w:rPr>
        <w:t>S</w:t>
      </w:r>
      <w:r w:rsidRPr="00011F31">
        <w:rPr>
          <w:sz w:val="10"/>
        </w:rPr>
        <w:t xml:space="preserve">tates </w:t>
      </w:r>
      <w:r w:rsidRPr="00011F31">
        <w:rPr>
          <w:rStyle w:val="StyleBoldUnderline"/>
        </w:rPr>
        <w:t>and Israel</w:t>
      </w:r>
      <w:r w:rsidRPr="00011F31">
        <w:rPr>
          <w:sz w:val="10"/>
        </w:rPr>
        <w:t xml:space="preserve">, </w:t>
      </w:r>
      <w:r w:rsidRPr="00011F31">
        <w:rPr>
          <w:rStyle w:val="StyleBoldUnderline"/>
        </w:rPr>
        <w:t>is on a path to developing a nuclear weapon</w:t>
      </w:r>
      <w:r w:rsidRPr="00011F31">
        <w:rPr>
          <w:sz w:val="10"/>
        </w:rPr>
        <w:t xml:space="preserve">. </w:t>
      </w:r>
      <w:r w:rsidRPr="00011F31">
        <w:rPr>
          <w:rStyle w:val="StyleBoldUnderline"/>
        </w:rPr>
        <w:t>When the pro-democracy movement in Iran began to stir, the Obama Administration could have taken steps to help ignite that spark</w:t>
      </w:r>
      <w:r w:rsidRPr="00011F31">
        <w:rPr>
          <w:sz w:val="10"/>
        </w:rPr>
        <w:t xml:space="preserve">. Instead, President </w:t>
      </w:r>
      <w:r w:rsidRPr="00011F31">
        <w:rPr>
          <w:rStyle w:val="StyleBoldUnderline"/>
        </w:rPr>
        <w:t>Obama looked the other way.</w:t>
      </w:r>
      <w:r w:rsidRPr="00011F31">
        <w:rPr>
          <w:sz w:val="10"/>
        </w:rPr>
        <w:t xml:space="preserve"> Now as a consequence, </w:t>
      </w:r>
      <w:r w:rsidRPr="00011F31">
        <w:rPr>
          <w:rStyle w:val="StyleBoldUnderline"/>
        </w:rPr>
        <w:t>we see Iran funding the bloodshed in Syria and continuing to support the growing radical terrorist organizations in Iraq and around the Middle East, including Hamas, Al Qaeda and Hezbollah, some of the very organizations that have been responsible for killing Americans</w:t>
      </w:r>
      <w:r w:rsidRPr="00011F31">
        <w:rPr>
          <w:sz w:val="10"/>
        </w:rPr>
        <w:t xml:space="preserve"> over and over again </w:t>
      </w:r>
      <w:r w:rsidRPr="00011F31">
        <w:rPr>
          <w:rStyle w:val="StyleBoldUnderline"/>
        </w:rPr>
        <w:t>in terrorist attacks in America and around the globe</w:t>
      </w:r>
      <w:r w:rsidRPr="00011F31">
        <w:rPr>
          <w:sz w:val="10"/>
        </w:rPr>
        <w:t>.</w:t>
      </w:r>
      <w:r w:rsidRPr="00011F31">
        <w:rPr>
          <w:sz w:val="12"/>
        </w:rPr>
        <w:t>¶</w:t>
      </w:r>
      <w:r w:rsidRPr="00011F31">
        <w:rPr>
          <w:sz w:val="10"/>
        </w:rPr>
        <w:t xml:space="preserve"> Both Russia and Iran have made it no secret they see America and Western democracy as their enemy, while President </w:t>
      </w:r>
      <w:r w:rsidRPr="00011F31">
        <w:rPr>
          <w:rStyle w:val="StyleBoldUnderline"/>
        </w:rPr>
        <w:t>Obama has yet to outline any strategy to address this obvious danger to the American way of life.</w:t>
      </w:r>
    </w:p>
    <w:p w:rsidR="00D62504" w:rsidRDefault="00D62504" w:rsidP="00D62504">
      <w:pPr>
        <w:pStyle w:val="Heading3"/>
      </w:pPr>
      <w:r>
        <w:lastRenderedPageBreak/>
        <w:t>Appeasement Fails</w:t>
      </w:r>
    </w:p>
    <w:p w:rsidR="00D62504" w:rsidRPr="00BF5F2D" w:rsidRDefault="00D62504" w:rsidP="00BF5F2D">
      <w:pPr>
        <w:pStyle w:val="Heading4"/>
      </w:pPr>
      <w:r w:rsidRPr="00BF5F2D">
        <w:t>Appeasement and engagement fail in the context of Cuba and Venezuela</w:t>
      </w:r>
    </w:p>
    <w:p w:rsidR="00D62504" w:rsidRPr="008B14BB" w:rsidRDefault="00BF5F2D" w:rsidP="00D62504">
      <w:pPr>
        <w:rPr>
          <w:rStyle w:val="StyleBoldUnderline"/>
          <w:b w:val="0"/>
          <w:bCs w:val="0"/>
          <w:u w:val="none"/>
        </w:rPr>
      </w:pPr>
      <w:r>
        <w:rPr>
          <w:rStyle w:val="StyleStyleBold12pt"/>
        </w:rPr>
        <w:t xml:space="preserve">Ros-Lehtinen </w:t>
      </w:r>
      <w:r w:rsidR="00D62504" w:rsidRPr="00BF5F2D">
        <w:rPr>
          <w:rStyle w:val="StyleStyleBold12pt"/>
        </w:rPr>
        <w:t>13</w:t>
      </w:r>
      <w:r w:rsidR="00BE691C">
        <w:rPr>
          <w:rStyle w:val="StyleStyleBold12pt"/>
        </w:rPr>
        <w:t xml:space="preserve"> - </w:t>
      </w:r>
      <w:r w:rsidR="00BE691C" w:rsidRPr="007C3502">
        <w:rPr>
          <w:szCs w:val="16"/>
        </w:rPr>
        <w:t>Chairman Emeritus of the House Foreign Affairs</w:t>
      </w:r>
      <w:r w:rsidR="00D62504" w:rsidRPr="007C3502">
        <w:t xml:space="preserve"> </w:t>
      </w:r>
      <w:r w:rsidR="00D62504" w:rsidRPr="007C3502">
        <w:rPr>
          <w:szCs w:val="16"/>
        </w:rPr>
        <w:t>[</w:t>
      </w:r>
      <w:r>
        <w:rPr>
          <w:szCs w:val="16"/>
        </w:rPr>
        <w:t>Ileana, “</w:t>
      </w:r>
      <w:r w:rsidRPr="007C3502">
        <w:rPr>
          <w:szCs w:val="16"/>
        </w:rPr>
        <w:t>Failed Policies in LatAm Emboldens Rogue Regimes”</w:t>
      </w:r>
      <w:r>
        <w:rPr>
          <w:szCs w:val="16"/>
        </w:rPr>
        <w:t>, January 16</w:t>
      </w:r>
      <w:r w:rsidRPr="00BF5F2D">
        <w:rPr>
          <w:szCs w:val="16"/>
          <w:vertAlign w:val="superscript"/>
        </w:rPr>
        <w:t>th</w:t>
      </w:r>
      <w:r>
        <w:rPr>
          <w:szCs w:val="16"/>
        </w:rPr>
        <w:t xml:space="preserve"> of</w:t>
      </w:r>
      <w:r w:rsidR="00D62504" w:rsidRPr="007C3502">
        <w:rPr>
          <w:szCs w:val="16"/>
        </w:rPr>
        <w:t xml:space="preserve"> 2013,</w:t>
      </w:r>
      <w:r w:rsidR="00BE691C">
        <w:rPr>
          <w:szCs w:val="16"/>
        </w:rPr>
        <w:t xml:space="preserve"> </w:t>
      </w:r>
      <w:hyperlink r:id="rId27" w:history="1">
        <w:r w:rsidR="00D62504" w:rsidRPr="007C3502">
          <w:rPr>
            <w:szCs w:val="16"/>
          </w:rPr>
          <w:t>http://latino.foxnews.com/latino/opinion/2013/01/16/ileana-ros-lehtinen-failed-policies-in-latam-emboldens-rogue-regimes/</w:t>
        </w:r>
      </w:hyperlink>
      <w:r w:rsidR="00D62504" w:rsidRPr="007C3502">
        <w:rPr>
          <w:szCs w:val="16"/>
        </w:rPr>
        <w:t>]</w:t>
      </w:r>
      <w:r w:rsidR="00D62504" w:rsidRPr="007C3502">
        <w:t xml:space="preserve"> </w:t>
      </w:r>
    </w:p>
    <w:p w:rsidR="00D62504" w:rsidRPr="00E06F8F" w:rsidRDefault="00D62504" w:rsidP="00D62504">
      <w:pPr>
        <w:rPr>
          <w:sz w:val="16"/>
        </w:rPr>
      </w:pPr>
      <w:r w:rsidRPr="000241B4">
        <w:rPr>
          <w:rStyle w:val="StyleBoldUnderline"/>
        </w:rPr>
        <w:t xml:space="preserve">The administration’s approach of appeasement and engagement with brutal dictatorships in Cuba and Venezuela </w:t>
      </w:r>
      <w:r w:rsidRPr="000241B4">
        <w:rPr>
          <w:rStyle w:val="Emphasis"/>
        </w:rPr>
        <w:t>has only emboldened their abuse and suppression of democracy and human rights</w:t>
      </w:r>
      <w:r w:rsidRPr="00E06F8F">
        <w:rPr>
          <w:sz w:val="16"/>
        </w:rPr>
        <w:t xml:space="preserve">. </w:t>
      </w:r>
      <w:r w:rsidRPr="000241B4">
        <w:rPr>
          <w:rStyle w:val="StyleBoldUnderline"/>
        </w:rPr>
        <w:t>In Cuba, the administration has eased restrictions on travel and remittances as political detentions by the Castro’s forces dramatically rose in 2012 and will likely increase again in 201</w:t>
      </w:r>
      <w:r w:rsidRPr="00E06F8F">
        <w:rPr>
          <w:sz w:val="16"/>
        </w:rPr>
        <w:t>3. The Castro regime’s thugs have taken it a step further by brutally beating members of human rights opposition groups like the Ladies in White, and subjecting political prisoners to the most inhumane and unsanitary conditions imaginable.</w:t>
      </w:r>
      <w:r w:rsidR="00E06F8F" w:rsidRPr="00E06F8F">
        <w:rPr>
          <w:sz w:val="12"/>
        </w:rPr>
        <w:t>¶</w:t>
      </w:r>
      <w:r w:rsidRPr="00E06F8F">
        <w:rPr>
          <w:sz w:val="16"/>
        </w:rPr>
        <w:t xml:space="preserve"> T</w:t>
      </w:r>
      <w:r w:rsidRPr="000241B4">
        <w:rPr>
          <w:rStyle w:val="StyleBoldUnderline"/>
        </w:rPr>
        <w:t>hese savage tactics have been the same playbook for Fidel’s protégé in Venezuela, Hugo Chávez, where human rights and freedom of speech are under siege</w:t>
      </w:r>
      <w:r w:rsidRPr="00E06F8F">
        <w:rPr>
          <w:sz w:val="16"/>
        </w:rPr>
        <w:t xml:space="preserve">. For example, a constitutional crisis has ensued due to Chávez remaining in a Cuban hospital and unable to attend the inauguration on January 10 as mandated by the Venezuelan Constitution. </w:t>
      </w:r>
      <w:r w:rsidRPr="000241B4">
        <w:rPr>
          <w:rStyle w:val="StyleBoldUnderline"/>
        </w:rPr>
        <w:t>The administration should seize this opportunity to demand freedom and transparency for the Venezuelan people, and not succumb to Chávez’s ploys to maintain power</w:t>
      </w:r>
      <w:r w:rsidRPr="00E06F8F">
        <w:rPr>
          <w:sz w:val="16"/>
        </w:rPr>
        <w:t>. It would be naïve to think that engaging a Chavista regime that openly facilitates the illicit narcotics trade, assists the Iranian and Syrian regimes and is a gross human rights violator will yield positive results.</w:t>
      </w:r>
      <w:r w:rsidR="00E06F8F" w:rsidRPr="00E06F8F">
        <w:rPr>
          <w:sz w:val="12"/>
        </w:rPr>
        <w:t>¶</w:t>
      </w:r>
      <w:r w:rsidRPr="00E06F8F">
        <w:rPr>
          <w:sz w:val="16"/>
        </w:rPr>
        <w:t xml:space="preserve"> </w:t>
      </w:r>
      <w:r w:rsidRPr="000241B4">
        <w:rPr>
          <w:rStyle w:val="StyleBoldUnderline"/>
        </w:rPr>
        <w:t>Another extremely troubling issue has been the administration’s failure to adequately address Iran’s expansion into the Western Hemisphere</w:t>
      </w:r>
      <w:r w:rsidRPr="00E06F8F">
        <w:rPr>
          <w:sz w:val="16"/>
        </w:rPr>
        <w:t xml:space="preserve">. Over the last few years Tehran has increased its subversive actions and diplomatic and economic relations with radical regimes in Latin America. Last year, Ahmadinejad made two visits to the region in an attempt to gain support from like-minded tyrants, such as the Castros in Cuba, Daniel Ortega in Nicaragua, Correa in Ecuador, Chávez in Venezuela, and Evo Morales in Bolivia. </w:t>
      </w:r>
      <w:r w:rsidRPr="000241B4">
        <w:rPr>
          <w:rStyle w:val="StyleBoldUnderline"/>
        </w:rPr>
        <w:t>The administration has failed to produce sensible, effective policies to counter Iran’s influence in Latin America. We cannot allow the Iranian regime to parade around the region in direct defiance of responsible democracies in the region, exporting hate and violence to the brutal tyrannies of Venezuela, Cuba, and others in the region who seeks to subvert American ideals and suppress their populations</w:t>
      </w:r>
      <w:r w:rsidRPr="00E06F8F">
        <w:rPr>
          <w:sz w:val="16"/>
        </w:rPr>
        <w:t xml:space="preserve">. </w:t>
      </w:r>
      <w:r w:rsidR="00E06F8F" w:rsidRPr="00E06F8F">
        <w:rPr>
          <w:sz w:val="12"/>
        </w:rPr>
        <w:t>¶</w:t>
      </w:r>
      <w:r w:rsidRPr="00E06F8F">
        <w:rPr>
          <w:sz w:val="16"/>
        </w:rPr>
        <w:t xml:space="preserve"> However, these actions, or inactions, are not limited to a few countries in the region. In Nicaragua, Ecuador, and Bolivia, the administration has extended the proverbial olive branch only to see no forthcoming changes in these establishment’s repressive and coercive policies</w:t>
      </w:r>
      <w:r w:rsidRPr="000241B4">
        <w:rPr>
          <w:rStyle w:val="StyleBoldUnderline"/>
        </w:rPr>
        <w:t>. The harsh truth is that these despots would do anything to maintain their grip on power and will use any means at their disposal to do so</w:t>
      </w:r>
      <w:r w:rsidRPr="00E06F8F">
        <w:rPr>
          <w:sz w:val="16"/>
        </w:rPr>
        <w:t>. The administration must finally see the truth that these regimes will continue their nefarious ways as long as President Obama and his advisors fail to stand up to these dictators.</w:t>
      </w:r>
      <w:r w:rsidR="00E06F8F" w:rsidRPr="00E06F8F">
        <w:rPr>
          <w:sz w:val="12"/>
        </w:rPr>
        <w:t>¶</w:t>
      </w:r>
      <w:r w:rsidRPr="00E06F8F">
        <w:rPr>
          <w:sz w:val="16"/>
        </w:rPr>
        <w:t xml:space="preserve"> These failures by the administration will not stay in the Western Hemisphere. </w:t>
      </w:r>
      <w:r w:rsidRPr="000241B4">
        <w:rPr>
          <w:rStyle w:val="StyleBoldUnderline"/>
        </w:rPr>
        <w:t xml:space="preserve">For every brutal act President Obama ignores, for every human right that is denied, </w:t>
      </w:r>
      <w:r w:rsidRPr="000241B4">
        <w:rPr>
          <w:rStyle w:val="Emphasis"/>
        </w:rPr>
        <w:t>the rest of the world will be watching and taking note</w:t>
      </w:r>
      <w:r w:rsidRPr="00E06F8F">
        <w:rPr>
          <w:sz w:val="16"/>
        </w:rPr>
        <w:t xml:space="preserve">. </w:t>
      </w:r>
      <w:r w:rsidRPr="000241B4">
        <w:rPr>
          <w:rStyle w:val="StyleBoldUnderline"/>
        </w:rPr>
        <w:t>The failure to address these very real issues in our region will only embolden regimes elsewhere and diminish our standing abroad.</w:t>
      </w:r>
      <w:r w:rsidRPr="00E06F8F">
        <w:rPr>
          <w:sz w:val="16"/>
        </w:rPr>
        <w:t xml:space="preserve"> It is our duty to provide strong leadership that will support our allies, defend our interests, and ensure that human rights and freedom are being respected. </w:t>
      </w:r>
      <w:r w:rsidRPr="000241B4">
        <w:rPr>
          <w:rStyle w:val="StyleBoldUnderline"/>
        </w:rPr>
        <w:t xml:space="preserve">These goals can only be achieved through true democratic reforms and responsible rule of law and </w:t>
      </w:r>
      <w:r w:rsidRPr="000241B4">
        <w:rPr>
          <w:rStyle w:val="Emphasis"/>
        </w:rPr>
        <w:t>not through the appeasement of sadistic power-hungry tyrants</w:t>
      </w:r>
      <w:r w:rsidRPr="000241B4">
        <w:rPr>
          <w:rStyle w:val="StyleBoldUnderline"/>
        </w:rPr>
        <w:t xml:space="preserve"> who have held their nations hostage for so long</w:t>
      </w:r>
      <w:r w:rsidRPr="00E06F8F">
        <w:rPr>
          <w:sz w:val="16"/>
        </w:rPr>
        <w:t>.</w:t>
      </w:r>
    </w:p>
    <w:p w:rsidR="00D62504" w:rsidRPr="00D62504" w:rsidRDefault="00D62504" w:rsidP="00D62504"/>
    <w:p w:rsidR="004E5344" w:rsidRPr="00011F31" w:rsidRDefault="004E5344" w:rsidP="004E5344">
      <w:pPr>
        <w:pStyle w:val="Heading2"/>
      </w:pPr>
      <w:r w:rsidRPr="00011F31">
        <w:lastRenderedPageBreak/>
        <w:t>2NC Internal Link</w:t>
      </w:r>
      <w:r w:rsidR="00F44E0B" w:rsidRPr="00011F31">
        <w:t xml:space="preserve"> – Credibility </w:t>
      </w:r>
    </w:p>
    <w:p w:rsidR="004E5344" w:rsidRPr="00011F31" w:rsidRDefault="004E5344" w:rsidP="004E5344"/>
    <w:p w:rsidR="00CE59E8" w:rsidRPr="00011F31" w:rsidRDefault="00392BEA" w:rsidP="00DB5CF8">
      <w:pPr>
        <w:pStyle w:val="Heading3"/>
      </w:pPr>
      <w:r w:rsidRPr="00011F31">
        <w:lastRenderedPageBreak/>
        <w:t xml:space="preserve">2NC </w:t>
      </w:r>
      <w:r w:rsidR="00FD6DA9" w:rsidRPr="00011F31">
        <w:t>AT: Appeasement in One Region Doesn’t Kill Overall Cred</w:t>
      </w:r>
    </w:p>
    <w:p w:rsidR="00905FE8" w:rsidRPr="00011F31" w:rsidRDefault="00905FE8" w:rsidP="00905FE8">
      <w:pPr>
        <w:pStyle w:val="Heading4"/>
      </w:pPr>
      <w:r w:rsidRPr="00011F31">
        <w:t>Countries perceive Obama’s appeasement in one region as him being weak overall – appeasement in one region spills over</w:t>
      </w:r>
    </w:p>
    <w:p w:rsidR="00905FE8" w:rsidRPr="00011F31" w:rsidRDefault="00905FE8" w:rsidP="00905FE8">
      <w:r w:rsidRPr="00011F31">
        <w:rPr>
          <w:rStyle w:val="StyleStyleBold12pt"/>
        </w:rPr>
        <w:t>Krauthammer 10</w:t>
      </w:r>
      <w:r w:rsidRPr="00011F31">
        <w:t xml:space="preserve"> – American Pulitzer Prize-winning syndicated columnist, political commentator, Harvard graduate (Charles, “The fruits of weakness”, May 21 of 2010, Washington Post, </w:t>
      </w:r>
      <w:hyperlink r:id="rId28" w:history="1">
        <w:r w:rsidRPr="00011F31">
          <w:rPr>
            <w:rStyle w:val="Hyperlink"/>
          </w:rPr>
          <w:t>http://www.washingtonpost.com/wp-dyn/content/article/2010/05/20/AR2010052003885.html</w:t>
        </w:r>
      </w:hyperlink>
      <w:r w:rsidRPr="00011F31">
        <w:t>)</w:t>
      </w:r>
    </w:p>
    <w:p w:rsidR="00905FE8" w:rsidRPr="00011F31" w:rsidRDefault="00905FE8" w:rsidP="00905FE8">
      <w:pPr>
        <w:rPr>
          <w:rStyle w:val="StyleBoldUnderline"/>
        </w:rPr>
      </w:pPr>
      <w:r w:rsidRPr="00011F31">
        <w:rPr>
          <w:sz w:val="16"/>
        </w:rPr>
        <w:t xml:space="preserve">But </w:t>
      </w:r>
      <w:r w:rsidRPr="00011F31">
        <w:rPr>
          <w:rStyle w:val="StyleBoldUnderline"/>
        </w:rPr>
        <w:t>the deeper meaning of the uranium-export stunt is the brazenness with which Brazil and Turkey gave cover to the mullahs' nuclear ambitions and deliberately undermined U.S. efforts to curb Iran's program.</w:t>
      </w:r>
      <w:r w:rsidRPr="00011F31">
        <w:rPr>
          <w:rStyle w:val="StyleBoldUnderline"/>
          <w:b w:val="0"/>
          <w:sz w:val="12"/>
          <w:u w:val="none"/>
        </w:rPr>
        <w:t>¶</w:t>
      </w:r>
      <w:r w:rsidRPr="00011F31">
        <w:rPr>
          <w:sz w:val="16"/>
        </w:rPr>
        <w:t xml:space="preserve"> The real news is that already notorious photo: </w:t>
      </w:r>
      <w:r w:rsidRPr="00011F31">
        <w:rPr>
          <w:rStyle w:val="StyleBoldUnderline"/>
        </w:rPr>
        <w:t>the president of Brazil</w:t>
      </w:r>
      <w:r w:rsidRPr="00011F31">
        <w:rPr>
          <w:sz w:val="16"/>
        </w:rPr>
        <w:t xml:space="preserve">, </w:t>
      </w:r>
      <w:r w:rsidRPr="00011F31">
        <w:rPr>
          <w:rStyle w:val="StyleBoldUnderline"/>
        </w:rPr>
        <w:t>our largest ally in Latin America</w:t>
      </w:r>
      <w:r w:rsidRPr="00011F31">
        <w:rPr>
          <w:sz w:val="16"/>
        </w:rPr>
        <w:t xml:space="preserve">, </w:t>
      </w:r>
      <w:r w:rsidRPr="00011F31">
        <w:rPr>
          <w:rStyle w:val="StyleBoldUnderline"/>
        </w:rPr>
        <w:t>and the prime minister of Turkey</w:t>
      </w:r>
      <w:r w:rsidRPr="00011F31">
        <w:rPr>
          <w:sz w:val="16"/>
        </w:rPr>
        <w:t xml:space="preserve">, for more than half a century the Muslim anchor of NATO, </w:t>
      </w:r>
      <w:r w:rsidRPr="00011F31">
        <w:rPr>
          <w:rStyle w:val="StyleBoldUnderline"/>
        </w:rPr>
        <w:t>raising hands together with</w:t>
      </w:r>
      <w:r w:rsidRPr="00011F31">
        <w:rPr>
          <w:sz w:val="16"/>
        </w:rPr>
        <w:t xml:space="preserve"> Mahmoud </w:t>
      </w:r>
      <w:r w:rsidRPr="00011F31">
        <w:rPr>
          <w:rStyle w:val="StyleBoldUnderline"/>
        </w:rPr>
        <w:t>Ahmadinejad</w:t>
      </w:r>
      <w:r w:rsidRPr="00011F31">
        <w:rPr>
          <w:sz w:val="16"/>
        </w:rPr>
        <w:t xml:space="preserve">, </w:t>
      </w:r>
      <w:r w:rsidRPr="00011F31">
        <w:rPr>
          <w:rStyle w:val="StyleBoldUnderline"/>
        </w:rPr>
        <w:t>the most virulently anti-American leader in the world.</w:t>
      </w:r>
      <w:r w:rsidRPr="00011F31">
        <w:rPr>
          <w:sz w:val="12"/>
        </w:rPr>
        <w:t>¶</w:t>
      </w:r>
      <w:r w:rsidRPr="00011F31">
        <w:rPr>
          <w:sz w:val="16"/>
        </w:rPr>
        <w:t xml:space="preserve"> </w:t>
      </w:r>
      <w:r w:rsidRPr="00011F31">
        <w:rPr>
          <w:rStyle w:val="StyleBoldUnderline"/>
        </w:rPr>
        <w:t>That picture</w:t>
      </w:r>
      <w:r w:rsidRPr="00011F31">
        <w:rPr>
          <w:sz w:val="16"/>
        </w:rPr>
        <w:t xml:space="preserve"> -- a defiant, triumphant take-that-Uncle-Sam -- </w:t>
      </w:r>
      <w:r w:rsidRPr="00011F31">
        <w:rPr>
          <w:rStyle w:val="StyleBoldUnderline"/>
        </w:rPr>
        <w:t>is a crushing verdict on the Obama foreign policy.</w:t>
      </w:r>
      <w:r w:rsidRPr="00011F31">
        <w:rPr>
          <w:sz w:val="16"/>
        </w:rPr>
        <w:t xml:space="preserve"> </w:t>
      </w:r>
      <w:r w:rsidRPr="00011F31">
        <w:rPr>
          <w:rStyle w:val="StyleBoldUnderline"/>
        </w:rPr>
        <w:t>It demonstrates how rising powers</w:t>
      </w:r>
      <w:r w:rsidRPr="00011F31">
        <w:rPr>
          <w:sz w:val="16"/>
        </w:rPr>
        <w:t xml:space="preserve">, traditional </w:t>
      </w:r>
      <w:r w:rsidRPr="00011F31">
        <w:rPr>
          <w:rStyle w:val="StyleBoldUnderline"/>
        </w:rPr>
        <w:t>American allies</w:t>
      </w:r>
      <w:r w:rsidRPr="00011F31">
        <w:rPr>
          <w:sz w:val="16"/>
        </w:rPr>
        <w:t xml:space="preserve">, having watched this administration in action, </w:t>
      </w:r>
      <w:r w:rsidRPr="00011F31">
        <w:rPr>
          <w:rStyle w:val="Emphasis"/>
        </w:rPr>
        <w:t>have decided that there's no cost in lining up with America's enemies and no profit in lining up with a U.S. president given to apologies and appeasement</w:t>
      </w:r>
      <w:r w:rsidRPr="00011F31">
        <w:rPr>
          <w:sz w:val="16"/>
        </w:rPr>
        <w:t>.</w:t>
      </w:r>
      <w:r w:rsidRPr="00011F31">
        <w:rPr>
          <w:sz w:val="12"/>
        </w:rPr>
        <w:t>¶</w:t>
      </w:r>
      <w:r w:rsidRPr="00011F31">
        <w:rPr>
          <w:sz w:val="16"/>
        </w:rPr>
        <w:t xml:space="preserve"> </w:t>
      </w:r>
      <w:r w:rsidRPr="00011F31">
        <w:rPr>
          <w:rStyle w:val="StyleBoldUnderline"/>
        </w:rPr>
        <w:t>They've watched</w:t>
      </w:r>
      <w:r w:rsidRPr="00011F31">
        <w:rPr>
          <w:sz w:val="16"/>
        </w:rPr>
        <w:t xml:space="preserve"> President </w:t>
      </w:r>
      <w:r w:rsidRPr="00011F31">
        <w:rPr>
          <w:rStyle w:val="StyleBoldUnderline"/>
        </w:rPr>
        <w:t>Obama's humiliating attempts to appease Iran</w:t>
      </w:r>
      <w:r w:rsidRPr="00011F31">
        <w:rPr>
          <w:sz w:val="16"/>
        </w:rPr>
        <w:t xml:space="preserve">, as every rejected overture is met with abjectly renewed U.S. negotiating offers. </w:t>
      </w:r>
      <w:r w:rsidRPr="00011F31">
        <w:rPr>
          <w:rStyle w:val="StyleBoldUnderline"/>
        </w:rPr>
        <w:t xml:space="preserve">American acquiescence reached such a point that the president was late, hesitant and flaccid in expressing even rhetorical support for democracy demonstrators who were being brutally suppressed and whose call for regime change offered the potential for the most significant U.S. strategic advance in the region </w:t>
      </w:r>
      <w:r w:rsidRPr="00011F31">
        <w:rPr>
          <w:sz w:val="16"/>
        </w:rPr>
        <w:t>in 30 years.</w:t>
      </w:r>
      <w:r w:rsidRPr="00011F31">
        <w:rPr>
          <w:sz w:val="12"/>
        </w:rPr>
        <w:t>¶</w:t>
      </w:r>
      <w:r w:rsidRPr="00011F31">
        <w:rPr>
          <w:sz w:val="16"/>
        </w:rPr>
        <w:t xml:space="preserve"> </w:t>
      </w:r>
      <w:r w:rsidRPr="00011F31">
        <w:rPr>
          <w:rStyle w:val="StyleBoldUnderline"/>
        </w:rPr>
        <w:t>They've watched America acquiesce to Russia's re-exerting sway over Eastern Europe</w:t>
      </w:r>
      <w:r w:rsidRPr="00011F31">
        <w:rPr>
          <w:sz w:val="16"/>
        </w:rPr>
        <w:t xml:space="preserve">, over Ukraine (pressured by Russia last month into extending for 25 years its lease of the Black Sea naval base at Sevastopol) </w:t>
      </w:r>
      <w:r w:rsidRPr="00011F31">
        <w:rPr>
          <w:rStyle w:val="StyleBoldUnderline"/>
        </w:rPr>
        <w:t>and over Georgia</w:t>
      </w:r>
      <w:r w:rsidRPr="00011F31">
        <w:rPr>
          <w:sz w:val="16"/>
        </w:rPr>
        <w:t xml:space="preserve"> (Russia's de facto annexation of Abkhazia and South Ossetia is no longer an issue under the Obama "reset" policy).</w:t>
      </w:r>
      <w:r w:rsidRPr="00011F31">
        <w:rPr>
          <w:sz w:val="12"/>
        </w:rPr>
        <w:t>¶</w:t>
      </w:r>
      <w:r w:rsidRPr="00011F31">
        <w:rPr>
          <w:sz w:val="16"/>
        </w:rPr>
        <w:t xml:space="preserve"> </w:t>
      </w:r>
      <w:r w:rsidRPr="00011F31">
        <w:rPr>
          <w:rStyle w:val="StyleBoldUnderline"/>
        </w:rPr>
        <w:t>They've watched our appeasement of Syria</w:t>
      </w:r>
      <w:r w:rsidRPr="00011F31">
        <w:rPr>
          <w:sz w:val="16"/>
        </w:rPr>
        <w:t xml:space="preserve">, Iran's agent in the Arab Levant -- sending our ambassador back to Syria even as it tightens its grip on Lebanon, </w:t>
      </w:r>
      <w:r w:rsidRPr="00011F31">
        <w:rPr>
          <w:rStyle w:val="StyleBoldUnderline"/>
        </w:rPr>
        <w:t>supplies Hezbollah with Scuds and intensifies its role as the pivot of the Iran-Hezbollah-Hamas alliance</w:t>
      </w:r>
      <w:r w:rsidRPr="00011F31">
        <w:rPr>
          <w:sz w:val="16"/>
        </w:rPr>
        <w:t>. The price for this ostentatious flouting of the United States and its interests? Ever more eager U.S. "engagement."</w:t>
      </w:r>
      <w:r w:rsidRPr="00011F31">
        <w:rPr>
          <w:sz w:val="12"/>
        </w:rPr>
        <w:t>¶</w:t>
      </w:r>
      <w:r w:rsidRPr="00011F31">
        <w:rPr>
          <w:sz w:val="16"/>
        </w:rPr>
        <w:t xml:space="preserve"> </w:t>
      </w:r>
      <w:r w:rsidRPr="00011F31">
        <w:rPr>
          <w:rStyle w:val="StyleBoldUnderline"/>
        </w:rPr>
        <w:t>They've observed the administration's gratuitous slap at Britain over the Falklands</w:t>
      </w:r>
      <w:r w:rsidRPr="00011F31">
        <w:rPr>
          <w:sz w:val="16"/>
        </w:rPr>
        <w:t xml:space="preserve">, its contemptuous treatment of Israel, its undercutting of the Czech Republic and Poland, and its indifference to Lebanon and Georgia. </w:t>
      </w:r>
      <w:r w:rsidRPr="00011F31">
        <w:rPr>
          <w:rStyle w:val="StyleBoldUnderline"/>
        </w:rPr>
        <w:t>And in Latin America, they see not just U.S. passivity as Venezuela's Hugo Chávez organizes his anti-American "Bolivarian" coalition while deepening military and commercial ties with Iran and Russia. They saw active U.S. support in Honduras for a pro-Chávez would-be dictator seeking unconstitutional powers in defiance of the democratic institutions of that country.</w:t>
      </w:r>
      <w:r w:rsidRPr="00011F31">
        <w:rPr>
          <w:rStyle w:val="StyleBoldUnderline"/>
          <w:b w:val="0"/>
          <w:sz w:val="12"/>
          <w:u w:val="none"/>
        </w:rPr>
        <w:t>¶</w:t>
      </w:r>
      <w:r w:rsidRPr="00011F31">
        <w:rPr>
          <w:sz w:val="16"/>
        </w:rPr>
        <w:t xml:space="preserve"> </w:t>
      </w:r>
      <w:r w:rsidRPr="00011F31">
        <w:rPr>
          <w:rStyle w:val="StyleBoldUnderline"/>
        </w:rPr>
        <w:t>This is not just an America in decline</w:t>
      </w:r>
      <w:r w:rsidRPr="00011F31">
        <w:rPr>
          <w:sz w:val="16"/>
        </w:rPr>
        <w:t xml:space="preserve">. </w:t>
      </w:r>
      <w:r w:rsidRPr="00011F31">
        <w:rPr>
          <w:rStyle w:val="Emphasis"/>
        </w:rPr>
        <w:t>This is an America in retreat</w:t>
      </w:r>
      <w:r w:rsidRPr="00011F31">
        <w:rPr>
          <w:sz w:val="16"/>
        </w:rPr>
        <w:t xml:space="preserve"> -- </w:t>
      </w:r>
      <w:r w:rsidRPr="00011F31">
        <w:rPr>
          <w:rStyle w:val="StyleBoldUnderline"/>
        </w:rPr>
        <w:t>accepting, ratifying and declaring its decline, and inviting rising powers to fill the vacuum.</w:t>
      </w:r>
    </w:p>
    <w:p w:rsidR="00392BEA" w:rsidRPr="00011F31" w:rsidRDefault="00392BEA" w:rsidP="00392BEA">
      <w:pPr>
        <w:pStyle w:val="Heading4"/>
        <w:rPr>
          <w:rStyle w:val="Hyperlink"/>
        </w:rPr>
      </w:pPr>
      <w:r w:rsidRPr="00011F31">
        <w:rPr>
          <w:rStyle w:val="Hyperlink"/>
        </w:rPr>
        <w:t>Appeasing in one region emboldens others to rise up</w:t>
      </w:r>
      <w:r w:rsidR="00802666" w:rsidRPr="00011F31">
        <w:rPr>
          <w:rStyle w:val="Hyperlink"/>
        </w:rPr>
        <w:t xml:space="preserve"> – it </w:t>
      </w:r>
      <w:r w:rsidR="00146394" w:rsidRPr="00011F31">
        <w:rPr>
          <w:rStyle w:val="Hyperlink"/>
        </w:rPr>
        <w:t xml:space="preserve">is only a question of perception </w:t>
      </w:r>
    </w:p>
    <w:p w:rsidR="00392BEA" w:rsidRPr="00011F31" w:rsidRDefault="00392BEA" w:rsidP="00392BEA">
      <w:r w:rsidRPr="00011F31">
        <w:rPr>
          <w:rStyle w:val="StyleStyleBold12pt"/>
        </w:rPr>
        <w:t>Hanson 9</w:t>
      </w:r>
      <w:r w:rsidRPr="00011F31">
        <w:t xml:space="preserve"> - American military historian, columnist and the Martin and Illie Anderson Senior Fellow at Stanford University's Hoover Institution (Victor, “Change, Weakness, Disaster, Obama: Answers from Victor Davis Hanson”, December 7 of 2009, Interview between Bernard Chapin and Hanson, </w:t>
      </w:r>
      <w:hyperlink r:id="rId29" w:history="1">
        <w:r w:rsidRPr="00011F31">
          <w:rPr>
            <w:rStyle w:val="Hyperlink"/>
          </w:rPr>
          <w:t>http://pjmedia.com/blog/change-weakness-disaster-obama-answers-from-victor-davis-hanson/</w:t>
        </w:r>
      </w:hyperlink>
      <w:r w:rsidRPr="00011F31">
        <w:t>)</w:t>
      </w:r>
    </w:p>
    <w:p w:rsidR="00392BEA" w:rsidRPr="00011F31" w:rsidRDefault="00392BEA" w:rsidP="00392BEA">
      <w:pPr>
        <w:rPr>
          <w:sz w:val="16"/>
        </w:rPr>
      </w:pPr>
      <w:r w:rsidRPr="00011F31">
        <w:rPr>
          <w:sz w:val="16"/>
        </w:rPr>
        <w:t xml:space="preserve">BC: </w:t>
      </w:r>
      <w:r w:rsidRPr="00011F31">
        <w:rPr>
          <w:rStyle w:val="StyleBoldUnderline"/>
        </w:rPr>
        <w:t>Are we currently sending a message of weakness to our foes and allies</w:t>
      </w:r>
      <w:r w:rsidRPr="00011F31">
        <w:rPr>
          <w:sz w:val="16"/>
        </w:rPr>
        <w:t>? Can anything good result from President Obama’s marked submissiveness before the world?</w:t>
      </w:r>
      <w:r w:rsidRPr="00011F31">
        <w:rPr>
          <w:sz w:val="12"/>
        </w:rPr>
        <w:t>¶</w:t>
      </w:r>
      <w:r w:rsidRPr="00011F31">
        <w:rPr>
          <w:sz w:val="16"/>
        </w:rPr>
        <w:t xml:space="preserve"> Dr. Hanson: </w:t>
      </w:r>
      <w:r w:rsidRPr="00011F31">
        <w:rPr>
          <w:rStyle w:val="Emphasis"/>
        </w:rPr>
        <w:t>Obama is one bow and one apology away from a circus</w:t>
      </w:r>
      <w:r w:rsidRPr="00011F31">
        <w:rPr>
          <w:sz w:val="16"/>
        </w:rPr>
        <w:t xml:space="preserve">. The world can understand a kowtow gaffe to some Saudi royals, but not as part of a deliberate pattern. Ditto the mea culpas. </w:t>
      </w:r>
      <w:r w:rsidRPr="00011F31">
        <w:rPr>
          <w:rStyle w:val="StyleBoldUnderline"/>
        </w:rPr>
        <w:lastRenderedPageBreak/>
        <w:t xml:space="preserve">Much of diplomacy rests on </w:t>
      </w:r>
      <w:r w:rsidRPr="00011F31">
        <w:rPr>
          <w:rStyle w:val="Emphasis"/>
        </w:rPr>
        <w:t>public perceptions</w:t>
      </w:r>
      <w:r w:rsidRPr="00011F31">
        <w:rPr>
          <w:rStyle w:val="StyleBoldUnderline"/>
        </w:rPr>
        <w:t>,</w:t>
      </w:r>
      <w:r w:rsidRPr="00011F31">
        <w:rPr>
          <w:sz w:val="16"/>
        </w:rPr>
        <w:t xml:space="preserve"> however trivial. </w:t>
      </w:r>
      <w:r w:rsidRPr="00011F31">
        <w:rPr>
          <w:rStyle w:val="StyleBoldUnderline"/>
        </w:rPr>
        <w:t xml:space="preserve">We are now in a great waiting game, as regional hegemons, wishing to redraw the existing landscape — whether China, Venezuela, Iran, North Korea, Pakistan, Syria, etc. — </w:t>
      </w:r>
      <w:r w:rsidRPr="00011F31">
        <w:rPr>
          <w:rStyle w:val="Emphasis"/>
        </w:rPr>
        <w:t>are just waiting to see who’s going to be the first to try Obama</w:t>
      </w:r>
      <w:r w:rsidRPr="00011F31">
        <w:rPr>
          <w:sz w:val="16"/>
        </w:rPr>
        <w:t xml:space="preserve"> — </w:t>
      </w:r>
      <w:r w:rsidRPr="00011F31">
        <w:rPr>
          <w:rStyle w:val="StyleBoldUnderline"/>
        </w:rPr>
        <w:t>and whether Obama really will be as tenuous as they expect.</w:t>
      </w:r>
      <w:r w:rsidRPr="00011F31">
        <w:rPr>
          <w:sz w:val="16"/>
        </w:rPr>
        <w:t xml:space="preserve"> </w:t>
      </w:r>
      <w:r w:rsidRPr="00011F31">
        <w:rPr>
          <w:rStyle w:val="Emphasis"/>
        </w:rPr>
        <w:t>If he slips once, it will be 1979 redux</w:t>
      </w:r>
      <w:r w:rsidRPr="00011F31">
        <w:rPr>
          <w:rStyle w:val="StyleBoldUnderline"/>
        </w:rPr>
        <w:t>, when we saw the rise of radical Islam, the Iranian hostage mess, the communist inroads in Central America, the Soviet invasion of Afghanistan, etc.</w:t>
      </w:r>
      <w:r w:rsidRPr="00011F31">
        <w:rPr>
          <w:rStyle w:val="StyleBoldUnderline"/>
          <w:b w:val="0"/>
          <w:sz w:val="12"/>
          <w:u w:val="none"/>
        </w:rPr>
        <w:t>¶</w:t>
      </w:r>
      <w:r w:rsidRPr="00011F31">
        <w:rPr>
          <w:sz w:val="16"/>
        </w:rPr>
        <w:t xml:space="preserve"> BC: </w:t>
      </w:r>
      <w:r w:rsidRPr="00011F31">
        <w:rPr>
          <w:rStyle w:val="StyleBoldUnderline"/>
        </w:rPr>
        <w:t>With what country then — Venezuela, Russia, Iran, etc. — do you believe his global repositioning will cause the most damage?</w:t>
      </w:r>
      <w:r w:rsidRPr="00011F31">
        <w:rPr>
          <w:rStyle w:val="StyleBoldUnderline"/>
          <w:b w:val="0"/>
          <w:sz w:val="12"/>
          <w:u w:val="none"/>
        </w:rPr>
        <w:t>¶</w:t>
      </w:r>
      <w:r w:rsidRPr="00011F31">
        <w:rPr>
          <w:sz w:val="16"/>
        </w:rPr>
        <w:t xml:space="preserve"> Dr. Hanson: </w:t>
      </w:r>
      <w:r w:rsidRPr="00011F31">
        <w:rPr>
          <w:rStyle w:val="StyleBoldUnderline"/>
        </w:rPr>
        <w:t>I think all three</w:t>
      </w:r>
      <w:r w:rsidRPr="00011F31">
        <w:rPr>
          <w:sz w:val="16"/>
        </w:rPr>
        <w:t xml:space="preserve">. I would expect, in the next three years, Iran to get the bomb and begin to threaten ever so insidiously its Gulf neighborhood; </w:t>
      </w:r>
      <w:r w:rsidRPr="00011F31">
        <w:rPr>
          <w:rStyle w:val="StyleBoldUnderline"/>
        </w:rPr>
        <w:t>Venezuela will probably cook up some scheme to do a punitive border raid into Colombia to apprise South America that U.S. friendship and values are liabilities; and Russia will continue its energy bullying of Eastern Europe, while insidiously pressuring autonomous former republics to get back in line with some sort of new Russian autocratic commonwealth</w:t>
      </w:r>
      <w:r w:rsidRPr="00011F31">
        <w:rPr>
          <w:sz w:val="16"/>
        </w:rPr>
        <w:t>. There’s an outside shot that North Korea might do something really stupid near the 38th parallel and China will ratchet up the pressure on Taiwan. India’s borders with both Pakistan and China will heat up. I think we got off the back of the tiger and now no one quite knows whom it will bite or when.</w:t>
      </w:r>
    </w:p>
    <w:p w:rsidR="00392BEA" w:rsidRPr="00011F31" w:rsidRDefault="00392BEA" w:rsidP="00392BEA"/>
    <w:p w:rsidR="004E5344" w:rsidRPr="00011F31" w:rsidRDefault="004E5344" w:rsidP="007625AA">
      <w:pPr>
        <w:pStyle w:val="Heading3"/>
      </w:pPr>
      <w:r w:rsidRPr="00011F31">
        <w:lastRenderedPageBreak/>
        <w:t>2NC AT: Cred Not Key</w:t>
      </w:r>
    </w:p>
    <w:p w:rsidR="004E5344" w:rsidRPr="00011F31" w:rsidRDefault="004E5344" w:rsidP="004E5344">
      <w:pPr>
        <w:pStyle w:val="Heading4"/>
      </w:pPr>
      <w:r w:rsidRPr="00011F31">
        <w:t xml:space="preserve">Credibility is key to Obama’s power – it’s reverse causal </w:t>
      </w:r>
    </w:p>
    <w:p w:rsidR="004E5344" w:rsidRPr="00011F31" w:rsidRDefault="004E5344" w:rsidP="004E5344">
      <w:r w:rsidRPr="00011F31">
        <w:rPr>
          <w:rStyle w:val="StyleStyleBold12pt"/>
        </w:rPr>
        <w:t>Posner et al 7</w:t>
      </w:r>
      <w:r w:rsidRPr="00011F31">
        <w:t xml:space="preserve"> - Kirkland and Ellis Professor of Law at the University of Chicago Law School and editor of The Journal of Legal Studies (Eric, Adrian Vermuele is an American legal scholar and graduate from Harvard Law School, “The Credible Executive”, August 29 of 2007, </w:t>
      </w:r>
      <w:hyperlink r:id="rId30" w:history="1">
        <w:r w:rsidRPr="00011F31">
          <w:rPr>
            <w:rStyle w:val="Hyperlink"/>
          </w:rPr>
          <w:t>https://lawreview.uchicago.edu/sites/lawreview.uchicago.edu/files/uploads/74.3/74_3_Posner_Vermeule.pdf</w:t>
        </w:r>
      </w:hyperlink>
      <w:r w:rsidRPr="00011F31">
        <w:t>)</w:t>
      </w:r>
    </w:p>
    <w:p w:rsidR="004E5344" w:rsidRPr="00011F31" w:rsidRDefault="004E5344" w:rsidP="004E5344">
      <w:pPr>
        <w:rPr>
          <w:sz w:val="16"/>
        </w:rPr>
      </w:pPr>
      <w:r w:rsidRPr="00011F31">
        <w:rPr>
          <w:rStyle w:val="StyleBoldUnderline"/>
        </w:rPr>
        <w:t xml:space="preserve">For presidents, </w:t>
      </w:r>
      <w:r w:rsidRPr="00011F31">
        <w:rPr>
          <w:rStyle w:val="Emphasis"/>
        </w:rPr>
        <w:t>credibility is power</w:t>
      </w:r>
      <w:r w:rsidRPr="00011F31">
        <w:rPr>
          <w:sz w:val="16"/>
        </w:rPr>
        <w:t xml:space="preserve">. </w:t>
      </w:r>
      <w:r w:rsidRPr="00011F31">
        <w:rPr>
          <w:rStyle w:val="StyleBoldUnderline"/>
        </w:rPr>
        <w:t xml:space="preserve">With credibility, the formal </w:t>
      </w:r>
      <w:r w:rsidRPr="00011F31">
        <w:rPr>
          <w:rStyle w:val="StyleBoldUnderline"/>
          <w:b w:val="0"/>
          <w:sz w:val="12"/>
          <w:u w:val="none"/>
        </w:rPr>
        <w:t>¶</w:t>
      </w:r>
      <w:r w:rsidRPr="00011F31">
        <w:rPr>
          <w:rStyle w:val="StyleBoldUnderline"/>
          <w:sz w:val="12"/>
        </w:rPr>
        <w:t xml:space="preserve"> </w:t>
      </w:r>
      <w:r w:rsidRPr="00011F31">
        <w:rPr>
          <w:rStyle w:val="StyleBoldUnderline"/>
        </w:rPr>
        <w:t xml:space="preserve">rules of the separation of powers system can be bargained around or </w:t>
      </w:r>
      <w:r w:rsidRPr="00011F31">
        <w:rPr>
          <w:rStyle w:val="StyleBoldUnderline"/>
          <w:b w:val="0"/>
          <w:sz w:val="12"/>
          <w:u w:val="none"/>
        </w:rPr>
        <w:t>¶</w:t>
      </w:r>
      <w:r w:rsidRPr="00011F31">
        <w:rPr>
          <w:rStyle w:val="StyleBoldUnderline"/>
          <w:sz w:val="12"/>
        </w:rPr>
        <w:t xml:space="preserve"> </w:t>
      </w:r>
      <w:r w:rsidRPr="00011F31">
        <w:rPr>
          <w:rStyle w:val="StyleBoldUnderline"/>
        </w:rPr>
        <w:t>even defied, as Lincoln and FDR demonstrated.</w:t>
      </w:r>
      <w:r w:rsidRPr="00011F31">
        <w:rPr>
          <w:sz w:val="16"/>
        </w:rPr>
        <w:t xml:space="preserve"> </w:t>
      </w:r>
      <w:r w:rsidRPr="00011F31">
        <w:rPr>
          <w:rStyle w:val="Emphasis"/>
        </w:rPr>
        <w:t xml:space="preserve">Without credibility, a </w:t>
      </w:r>
      <w:r w:rsidRPr="00011F31">
        <w:rPr>
          <w:rStyle w:val="Emphasis"/>
          <w:b w:val="0"/>
          <w:sz w:val="12"/>
          <w:u w:val="none"/>
        </w:rPr>
        <w:t>¶</w:t>
      </w:r>
      <w:r w:rsidRPr="00011F31">
        <w:rPr>
          <w:rStyle w:val="Emphasis"/>
          <w:sz w:val="12"/>
        </w:rPr>
        <w:t xml:space="preserve"> </w:t>
      </w:r>
      <w:r w:rsidRPr="00011F31">
        <w:rPr>
          <w:rStyle w:val="Emphasis"/>
        </w:rPr>
        <w:t>nominally all-powerful president is a helpless giant</w:t>
      </w:r>
      <w:r w:rsidRPr="00011F31">
        <w:rPr>
          <w:sz w:val="16"/>
        </w:rPr>
        <w:t xml:space="preserve">. Even if legal and </w:t>
      </w:r>
      <w:r w:rsidRPr="00011F31">
        <w:rPr>
          <w:sz w:val="12"/>
        </w:rPr>
        <w:t>¶</w:t>
      </w:r>
      <w:r w:rsidRPr="00011F31">
        <w:rPr>
          <w:sz w:val="16"/>
        </w:rPr>
        <w:t xml:space="preserve"> institutional constraints are loose and give the president broad powers, </w:t>
      </w:r>
      <w:r w:rsidRPr="00011F31">
        <w:rPr>
          <w:rStyle w:val="StyleBoldUnderline"/>
        </w:rPr>
        <w:t xml:space="preserve">those powers cannot effectively be exercised if the public believes </w:t>
      </w:r>
      <w:r w:rsidRPr="00011F31">
        <w:rPr>
          <w:rStyle w:val="StyleBoldUnderline"/>
          <w:b w:val="0"/>
          <w:sz w:val="12"/>
          <w:u w:val="none"/>
        </w:rPr>
        <w:t>¶</w:t>
      </w:r>
      <w:r w:rsidRPr="00011F31">
        <w:rPr>
          <w:rStyle w:val="StyleBoldUnderline"/>
          <w:sz w:val="12"/>
        </w:rPr>
        <w:t xml:space="preserve"> </w:t>
      </w:r>
      <w:r w:rsidRPr="00011F31">
        <w:rPr>
          <w:rStyle w:val="StyleBoldUnderline"/>
        </w:rPr>
        <w:t xml:space="preserve">that the president lies or has nefarious motives. </w:t>
      </w:r>
      <w:r w:rsidRPr="00011F31">
        <w:rPr>
          <w:rStyle w:val="StyleBoldUnderline"/>
          <w:b w:val="0"/>
          <w:sz w:val="12"/>
          <w:u w:val="none"/>
        </w:rPr>
        <w:t>¶</w:t>
      </w:r>
      <w:r w:rsidRPr="00011F31">
        <w:rPr>
          <w:rStyle w:val="StyleBoldUnderline"/>
          <w:sz w:val="12"/>
        </w:rPr>
        <w:t xml:space="preserve"> </w:t>
      </w:r>
      <w:r w:rsidRPr="00011F31">
        <w:rPr>
          <w:sz w:val="16"/>
        </w:rPr>
        <w:t xml:space="preserve">But </w:t>
      </w:r>
      <w:r w:rsidRPr="00011F31">
        <w:rPr>
          <w:rStyle w:val="StyleBoldUnderline"/>
        </w:rPr>
        <w:t>presidential credibility can benefit all relevant actors</w:t>
      </w:r>
      <w:r w:rsidRPr="00011F31">
        <w:rPr>
          <w:sz w:val="16"/>
        </w:rPr>
        <w:t xml:space="preserve">, not just </w:t>
      </w:r>
      <w:r w:rsidRPr="00011F31">
        <w:rPr>
          <w:sz w:val="12"/>
        </w:rPr>
        <w:t>¶</w:t>
      </w:r>
      <w:r w:rsidRPr="00011F31">
        <w:rPr>
          <w:sz w:val="16"/>
        </w:rPr>
        <w:t xml:space="preserve"> presidents. </w:t>
      </w:r>
      <w:r w:rsidRPr="00011F31">
        <w:rPr>
          <w:rStyle w:val="StyleBoldUnderline"/>
        </w:rPr>
        <w:t xml:space="preserve">The decline of congressional and judicial oversight has not </w:t>
      </w:r>
      <w:r w:rsidRPr="00011F31">
        <w:rPr>
          <w:rStyle w:val="StyleBoldUnderline"/>
          <w:b w:val="0"/>
          <w:sz w:val="12"/>
          <w:u w:val="none"/>
        </w:rPr>
        <w:t>¶</w:t>
      </w:r>
      <w:r w:rsidRPr="00011F31">
        <w:rPr>
          <w:rStyle w:val="StyleBoldUnderline"/>
          <w:sz w:val="12"/>
        </w:rPr>
        <w:t xml:space="preserve"> </w:t>
      </w:r>
      <w:r w:rsidRPr="00011F31">
        <w:rPr>
          <w:rStyle w:val="StyleBoldUnderline"/>
        </w:rPr>
        <w:t>merely increased the power of ill-motivated executives</w:t>
      </w:r>
      <w:r w:rsidRPr="00011F31">
        <w:rPr>
          <w:sz w:val="16"/>
        </w:rPr>
        <w:t xml:space="preserve">, the typical </w:t>
      </w:r>
      <w:r w:rsidRPr="00011F31">
        <w:rPr>
          <w:sz w:val="12"/>
        </w:rPr>
        <w:t>¶</w:t>
      </w:r>
      <w:r w:rsidRPr="00011F31">
        <w:rPr>
          <w:sz w:val="16"/>
        </w:rPr>
        <w:t xml:space="preserve"> worry of civil libertarians. </w:t>
      </w:r>
      <w:r w:rsidRPr="00011F31">
        <w:rPr>
          <w:rStyle w:val="Emphasis"/>
        </w:rPr>
        <w:t xml:space="preserve">It also threatens to diminish the power of </w:t>
      </w:r>
      <w:r w:rsidRPr="00011F31">
        <w:rPr>
          <w:rStyle w:val="Emphasis"/>
          <w:b w:val="0"/>
          <w:sz w:val="12"/>
          <w:u w:val="none"/>
        </w:rPr>
        <w:t>¶</w:t>
      </w:r>
      <w:r w:rsidRPr="00011F31">
        <w:rPr>
          <w:rStyle w:val="Emphasis"/>
          <w:sz w:val="12"/>
        </w:rPr>
        <w:t xml:space="preserve"> </w:t>
      </w:r>
      <w:r w:rsidRPr="00011F31">
        <w:rPr>
          <w:rStyle w:val="Emphasis"/>
        </w:rPr>
        <w:t>well-motivated presidents,</w:t>
      </w:r>
      <w:r w:rsidRPr="00011F31">
        <w:rPr>
          <w:sz w:val="16"/>
        </w:rPr>
        <w:t xml:space="preserve"> </w:t>
      </w:r>
      <w:r w:rsidRPr="00011F31">
        <w:rPr>
          <w:rStyle w:val="StyleBoldUnderline"/>
        </w:rPr>
        <w:t>with indirect harms to the public</w:t>
      </w:r>
      <w:r w:rsidRPr="00011F31">
        <w:rPr>
          <w:sz w:val="16"/>
        </w:rPr>
        <w:t>. Such presidents would, if credibly identified, receive even broader legal delegations and greater informal trust—from legislators, judges, and the public—than presidents as a class actually have. A</w:t>
      </w:r>
      <w:r w:rsidRPr="00011F31">
        <w:rPr>
          <w:rStyle w:val="StyleBoldUnderline"/>
        </w:rPr>
        <w:t>bsent other credibilitygenerating mechanisms, such as effective congressional oversight, presidents must bootstrap themselves into credibility through the use of signaling mechanisms</w:t>
      </w:r>
      <w:r w:rsidRPr="00011F31">
        <w:rPr>
          <w:sz w:val="16"/>
        </w:rPr>
        <w:t xml:space="preserve">. In this Article, we suggest a range of such mechanisms, and suggest that under the conditions we have tried to identify, </w:t>
      </w:r>
      <w:r w:rsidRPr="00011F31">
        <w:rPr>
          <w:sz w:val="12"/>
        </w:rPr>
        <w:t>¶</w:t>
      </w:r>
      <w:r w:rsidRPr="00011F31">
        <w:rPr>
          <w:sz w:val="16"/>
        </w:rPr>
        <w:t xml:space="preserve"> those mechanisms can make all concerned better off. </w:t>
      </w:r>
    </w:p>
    <w:p w:rsidR="00ED6BCF" w:rsidRPr="00011F31" w:rsidRDefault="00ED6BCF" w:rsidP="004E5344"/>
    <w:p w:rsidR="00CE59E8" w:rsidRPr="00011F31" w:rsidRDefault="00CE59E8" w:rsidP="00DB5CF8">
      <w:pPr>
        <w:pStyle w:val="Heading3"/>
      </w:pPr>
      <w:r w:rsidRPr="00011F31">
        <w:lastRenderedPageBreak/>
        <w:t>2NC AT: Appeasement Doesn’t Kill Cred</w:t>
      </w:r>
    </w:p>
    <w:p w:rsidR="00CE59E8" w:rsidRPr="00011F31" w:rsidRDefault="00CE59E8" w:rsidP="00CE59E8">
      <w:pPr>
        <w:pStyle w:val="Heading4"/>
        <w:rPr>
          <w:rFonts w:asciiTheme="minorHAnsi" w:hAnsiTheme="minorHAnsi"/>
        </w:rPr>
      </w:pPr>
      <w:r w:rsidRPr="00011F31">
        <w:rPr>
          <w:rFonts w:asciiTheme="minorHAnsi" w:hAnsiTheme="minorHAnsi"/>
        </w:rPr>
        <w:t>Appeasement kills Obama’s credibility – empirics</w:t>
      </w:r>
    </w:p>
    <w:p w:rsidR="00CE59E8" w:rsidRPr="00011F31" w:rsidRDefault="00CE59E8" w:rsidP="00CE59E8">
      <w:pPr>
        <w:rPr>
          <w:rFonts w:asciiTheme="minorHAnsi" w:hAnsiTheme="minorHAnsi"/>
          <w:sz w:val="16"/>
        </w:rPr>
      </w:pPr>
      <w:r w:rsidRPr="00011F31">
        <w:rPr>
          <w:rStyle w:val="StyleStyleBold12pt"/>
          <w:rFonts w:asciiTheme="minorHAnsi" w:hAnsiTheme="minorHAnsi"/>
        </w:rPr>
        <w:t>Morris 9</w:t>
      </w:r>
      <w:r w:rsidRPr="00011F31">
        <w:rPr>
          <w:rFonts w:asciiTheme="minorHAnsi" w:hAnsiTheme="minorHAnsi"/>
          <w:sz w:val="16"/>
        </w:rPr>
        <w:t xml:space="preserve"> - former political adviser to Sen. Trent Lott and President Bill Clinton (Dick, “Obama's Weakness Issue”, June 24 of 2009, Real Clear Politics, </w:t>
      </w:r>
      <w:hyperlink r:id="rId31" w:history="1">
        <w:r w:rsidRPr="00011F31">
          <w:rPr>
            <w:rFonts w:asciiTheme="minorHAnsi" w:hAnsiTheme="minorHAnsi"/>
            <w:color w:val="0000FF"/>
            <w:u w:val="single"/>
          </w:rPr>
          <w:t>http://www.realclearpolitics.com/articles/2009/06/24/obamas_weakness_issue_97145.html</w:t>
        </w:r>
      </w:hyperlink>
      <w:r w:rsidRPr="00011F31">
        <w:rPr>
          <w:rFonts w:asciiTheme="minorHAnsi" w:hAnsiTheme="minorHAnsi"/>
        </w:rPr>
        <w:t>)</w:t>
      </w:r>
    </w:p>
    <w:p w:rsidR="00CE59E8" w:rsidRPr="008377AA" w:rsidRDefault="00CE59E8" w:rsidP="00CE59E8">
      <w:pPr>
        <w:rPr>
          <w:rFonts w:asciiTheme="minorHAnsi" w:hAnsiTheme="minorHAnsi"/>
          <w:sz w:val="16"/>
        </w:rPr>
      </w:pPr>
      <w:r w:rsidRPr="00011F31">
        <w:rPr>
          <w:rFonts w:asciiTheme="minorHAnsi" w:hAnsiTheme="minorHAnsi"/>
          <w:sz w:val="16"/>
        </w:rPr>
        <w:t xml:space="preserve">The transparent </w:t>
      </w:r>
      <w:r w:rsidRPr="00011F31">
        <w:rPr>
          <w:rStyle w:val="StyleBoldUnderline"/>
        </w:rPr>
        <w:t>appeasement</w:t>
      </w:r>
      <w:r w:rsidRPr="00011F31">
        <w:rPr>
          <w:rFonts w:asciiTheme="minorHAnsi" w:hAnsiTheme="minorHAnsi"/>
          <w:sz w:val="16"/>
        </w:rPr>
        <w:t xml:space="preserve"> of Iran's government --</w:t>
      </w:r>
      <w:r w:rsidRPr="00011F31">
        <w:rPr>
          <w:rStyle w:val="Emphasis"/>
          <w:rFonts w:asciiTheme="minorHAnsi" w:hAnsiTheme="minorHAnsi"/>
        </w:rPr>
        <w:t xml:space="preserve"> and its obvious lack of reciprocation -- make Obama look ridiculous</w:t>
      </w:r>
      <w:r w:rsidRPr="00011F31">
        <w:rPr>
          <w:rFonts w:asciiTheme="minorHAnsi" w:hAnsiTheme="minorHAnsi"/>
          <w:sz w:val="16"/>
        </w:rPr>
        <w:t>. Long after the mullahs have suppressed what limited democracy they once allowed, Obama's image problems will persist.</w:t>
      </w:r>
      <w:r w:rsidRPr="00011F31">
        <w:rPr>
          <w:rFonts w:asciiTheme="minorHAnsi" w:hAnsiTheme="minorHAnsi"/>
          <w:sz w:val="12"/>
        </w:rPr>
        <w:t>¶</w:t>
      </w:r>
      <w:r w:rsidRPr="00011F31">
        <w:rPr>
          <w:rFonts w:asciiTheme="minorHAnsi" w:hAnsiTheme="minorHAnsi"/>
          <w:sz w:val="16"/>
        </w:rPr>
        <w:t xml:space="preserve"> </w:t>
      </w:r>
      <w:r w:rsidRPr="00011F31">
        <w:rPr>
          <w:rStyle w:val="StyleBoldUnderline"/>
        </w:rPr>
        <w:t>While Americans generally applaud Obama's outreach to the Muslims of the world</w:t>
      </w:r>
      <w:r w:rsidRPr="00011F31">
        <w:rPr>
          <w:rFonts w:asciiTheme="minorHAnsi" w:hAnsiTheme="minorHAnsi"/>
          <w:sz w:val="16"/>
        </w:rPr>
        <w:t xml:space="preserve"> and think highly of his Cairo speech, </w:t>
      </w:r>
      <w:r w:rsidRPr="00011F31">
        <w:rPr>
          <w:rStyle w:val="StyleBoldUnderline"/>
        </w:rPr>
        <w:t>they are very dissatisfied with his inadequate efforts to stop Iran from developing -- and North Korea from using -- nuclear weapons</w:t>
      </w:r>
      <w:r w:rsidRPr="00011F31">
        <w:rPr>
          <w:rFonts w:asciiTheme="minorHAnsi" w:hAnsiTheme="minorHAnsi"/>
          <w:sz w:val="16"/>
        </w:rPr>
        <w:t xml:space="preserve">. Clearly, </w:t>
      </w:r>
      <w:r w:rsidRPr="00011F31">
        <w:rPr>
          <w:rStyle w:val="Emphasis"/>
          <w:rFonts w:asciiTheme="minorHAnsi" w:hAnsiTheme="minorHAnsi"/>
        </w:rPr>
        <w:t>his policies toward these two nations are a weak spot in his reputation.</w:t>
      </w:r>
      <w:r w:rsidRPr="00011F31">
        <w:rPr>
          <w:rStyle w:val="Emphasis"/>
          <w:rFonts w:asciiTheme="minorHAnsi" w:hAnsiTheme="minorHAnsi"/>
          <w:b w:val="0"/>
          <w:sz w:val="12"/>
          <w:u w:val="none"/>
        </w:rPr>
        <w:t>¶</w:t>
      </w:r>
      <w:r w:rsidRPr="00011F31">
        <w:rPr>
          <w:rFonts w:asciiTheme="minorHAnsi" w:hAnsiTheme="minorHAnsi"/>
          <w:sz w:val="16"/>
        </w:rPr>
        <w:t xml:space="preserve"> </w:t>
      </w:r>
      <w:r w:rsidRPr="00011F31">
        <w:rPr>
          <w:rStyle w:val="StyleBoldUnderline"/>
        </w:rPr>
        <w:t xml:space="preserve">His failure to stand up to either aggressor is of a piece with his virtual surrender in the war on terror. </w:t>
      </w:r>
      <w:r w:rsidRPr="00011F31">
        <w:rPr>
          <w:rFonts w:asciiTheme="minorHAnsi" w:hAnsiTheme="minorHAnsi"/>
          <w:sz w:val="16"/>
        </w:rPr>
        <w:t xml:space="preserve">Documented in our new book, "Catastrophe," we show how </w:t>
      </w:r>
      <w:r w:rsidRPr="00011F31">
        <w:rPr>
          <w:rStyle w:val="StyleBoldUnderline"/>
        </w:rPr>
        <w:t>he has disarmed the U</w:t>
      </w:r>
      <w:r w:rsidRPr="00011F31">
        <w:rPr>
          <w:rFonts w:asciiTheme="minorHAnsi" w:hAnsiTheme="minorHAnsi"/>
          <w:sz w:val="16"/>
        </w:rPr>
        <w:t xml:space="preserve">nited </w:t>
      </w:r>
      <w:r w:rsidRPr="00011F31">
        <w:rPr>
          <w:rStyle w:val="StyleBoldUnderline"/>
        </w:rPr>
        <w:t>S</w:t>
      </w:r>
      <w:r w:rsidRPr="00011F31">
        <w:rPr>
          <w:rFonts w:asciiTheme="minorHAnsi" w:hAnsiTheme="minorHAnsi"/>
          <w:sz w:val="16"/>
        </w:rPr>
        <w:t xml:space="preserve">tates </w:t>
      </w:r>
      <w:r w:rsidRPr="00011F31">
        <w:rPr>
          <w:rStyle w:val="StyleBoldUnderline"/>
        </w:rPr>
        <w:t>and simply elected to stop battling against terrorists</w:t>
      </w:r>
      <w:r w:rsidRPr="00011F31">
        <w:rPr>
          <w:rFonts w:asciiTheme="minorHAnsi" w:hAnsiTheme="minorHAnsi"/>
          <w:sz w:val="16"/>
        </w:rPr>
        <w:t>, freeing them from Guantanamo as he empowers them with every manner of constitutional protection.</w:t>
      </w:r>
      <w:r w:rsidRPr="00011F31">
        <w:rPr>
          <w:rFonts w:asciiTheme="minorHAnsi" w:hAnsiTheme="minorHAnsi"/>
          <w:sz w:val="12"/>
        </w:rPr>
        <w:t>¶</w:t>
      </w:r>
      <w:r w:rsidRPr="00011F31">
        <w:rPr>
          <w:rFonts w:asciiTheme="minorHAnsi" w:hAnsiTheme="minorHAnsi"/>
          <w:sz w:val="16"/>
        </w:rPr>
        <w:t xml:space="preserve"> Obviously, the Iranian democracy demonstrators will not fare any better than their Chinese brethren did in Tiananmen Square. But </w:t>
      </w:r>
      <w:r w:rsidRPr="00011F31">
        <w:rPr>
          <w:rStyle w:val="StyleBoldUnderline"/>
        </w:rPr>
        <w:t xml:space="preserve">the damage their brutal suppression will do to the Iranian government is going to be huge. </w:t>
      </w:r>
      <w:r w:rsidRPr="00011F31">
        <w:rPr>
          <w:rFonts w:asciiTheme="minorHAnsi" w:hAnsiTheme="minorHAnsi"/>
          <w:sz w:val="16"/>
        </w:rPr>
        <w:t xml:space="preserve">The ayatollahs of Tehran have always sold themselves to the world's Islamic faithful as the ultimate theocracy, marrying traditional Muslim values with the needs of modern governance. But now, </w:t>
      </w:r>
      <w:r w:rsidRPr="00011F31">
        <w:rPr>
          <w:rStyle w:val="StyleBoldUnderline"/>
        </w:rPr>
        <w:t>in the wake of the bloodshed, they are revealed as nothing more than military dictators</w:t>
      </w:r>
      <w:r w:rsidRPr="00011F31">
        <w:rPr>
          <w:rFonts w:asciiTheme="minorHAnsi" w:hAnsiTheme="minorHAnsi"/>
          <w:sz w:val="16"/>
        </w:rPr>
        <w:t>. All the romance is gone, just as it faded in the wake of the tanks in Budapest and Prague. All that remains is power.</w:t>
      </w:r>
    </w:p>
    <w:p w:rsidR="00CE59E8" w:rsidRDefault="00CE59E8" w:rsidP="00CE59E8"/>
    <w:p w:rsidR="00786C3A" w:rsidRDefault="00786C3A" w:rsidP="00CE59E8"/>
    <w:p w:rsidR="00786C3A" w:rsidRDefault="00786C3A" w:rsidP="00786C3A">
      <w:pPr>
        <w:pStyle w:val="Heading1"/>
      </w:pPr>
      <w:r>
        <w:lastRenderedPageBreak/>
        <w:t>AFF</w:t>
      </w:r>
    </w:p>
    <w:p w:rsidR="00786C3A" w:rsidRDefault="00786C3A" w:rsidP="00786C3A">
      <w:pPr>
        <w:pStyle w:val="Heading2"/>
      </w:pPr>
      <w:r>
        <w:lastRenderedPageBreak/>
        <w:t xml:space="preserve">2AC – Uniqueness </w:t>
      </w:r>
    </w:p>
    <w:p w:rsidR="00786C3A" w:rsidRDefault="00786C3A" w:rsidP="00786C3A"/>
    <w:p w:rsidR="00786C3A" w:rsidRDefault="00786C3A" w:rsidP="00786C3A">
      <w:pPr>
        <w:pStyle w:val="Heading3"/>
      </w:pPr>
      <w:r>
        <w:lastRenderedPageBreak/>
        <w:t>Generic</w:t>
      </w:r>
    </w:p>
    <w:p w:rsidR="00786C3A" w:rsidRDefault="00786C3A" w:rsidP="00786C3A">
      <w:pPr>
        <w:pStyle w:val="Heading4"/>
      </w:pPr>
      <w:r>
        <w:t>Obama is appeasing – Iran proves</w:t>
      </w:r>
    </w:p>
    <w:p w:rsidR="00786C3A" w:rsidRPr="00E150A1" w:rsidRDefault="00786C3A" w:rsidP="00786C3A">
      <w:r w:rsidRPr="00E150A1">
        <w:rPr>
          <w:rStyle w:val="StyleStyleBold12pt"/>
        </w:rPr>
        <w:t>Mead 04/3</w:t>
      </w:r>
      <w:r>
        <w:t xml:space="preserve">/13 (James Clarke Chace Professor of Foreign Affairs and Humanities at Bard College and Editor-at-Large of The American Interest magazine. Until 2010, Mead was the Henry A. Kissinger Senior Fellow for U.S. Foreign Policy at the Council on Foreign Relations.[1] He is a co-founder of the New America Foundation, "AP: Obama an Appeaser on Iran?", </w:t>
      </w:r>
      <w:hyperlink r:id="rId32" w:history="1">
        <w:r w:rsidRPr="009968EF">
          <w:rPr>
            <w:rStyle w:val="Hyperlink"/>
          </w:rPr>
          <w:t>http://blogs.the-american-interest.com/wrm/2013/04/03/ap-obama-an-appeaser-on-iran/</w:t>
        </w:r>
      </w:hyperlink>
      <w:r>
        <w:t>)</w:t>
      </w:r>
    </w:p>
    <w:p w:rsidR="00786C3A" w:rsidRPr="00E150A1" w:rsidRDefault="00786C3A" w:rsidP="00786C3A">
      <w:pPr>
        <w:rPr>
          <w:rStyle w:val="StyleBoldUnderline"/>
        </w:rPr>
      </w:pPr>
      <w:r w:rsidRPr="00786C3A">
        <w:rPr>
          <w:sz w:val="16"/>
        </w:rPr>
        <w:t xml:space="preserve">If this hopefully-misguided AP dispatch is right, and President </w:t>
      </w:r>
      <w:r w:rsidRPr="00E150A1">
        <w:rPr>
          <w:rStyle w:val="StyleBoldUnderline"/>
        </w:rPr>
        <w:t xml:space="preserve">Obama really is letting the mullahs use their nuclear program as leverage to convince the US to stay out of Syria, the administration is inadvertently but inescapably sending two unmistakable messages </w:t>
      </w:r>
      <w:r w:rsidRPr="00786C3A">
        <w:rPr>
          <w:sz w:val="16"/>
        </w:rPr>
        <w:t xml:space="preserve">to Tehran. First, that </w:t>
      </w:r>
      <w:r w:rsidRPr="00E150A1">
        <w:rPr>
          <w:rStyle w:val="StyleBoldUnderline"/>
        </w:rPr>
        <w:t>the US is desperate,</w:t>
      </w:r>
      <w:r w:rsidRPr="00786C3A">
        <w:rPr>
          <w:sz w:val="16"/>
        </w:rPr>
        <w:t xml:space="preserve"> very desperate</w:t>
      </w:r>
      <w:r w:rsidRPr="00E150A1">
        <w:rPr>
          <w:rStyle w:val="StyleBoldUnderline"/>
        </w:rPr>
        <w:t>, to avoid a war with Iran</w:t>
      </w:r>
      <w:r w:rsidRPr="00786C3A">
        <w:rPr>
          <w:sz w:val="16"/>
        </w:rPr>
        <w:t xml:space="preserve"> and will </w:t>
      </w:r>
      <w:r w:rsidRPr="00E150A1">
        <w:rPr>
          <w:rStyle w:val="StyleBoldUnderline"/>
        </w:rPr>
        <w:t>clutch at just about any straw to get out of the hole it’s dug for itself</w:t>
      </w:r>
      <w:r w:rsidRPr="00786C3A">
        <w:rPr>
          <w:sz w:val="16"/>
        </w:rPr>
        <w:t xml:space="preserve">. Second, </w:t>
      </w:r>
      <w:r w:rsidRPr="00E150A1">
        <w:rPr>
          <w:rStyle w:val="StyleBoldUnderline"/>
        </w:rPr>
        <w:t>even the threat of Iran developing a nuclear bomb is enough to get the US to humiliatingly climb down the ladder and allow a blood-smeared dictatorship</w:t>
      </w:r>
      <w:r w:rsidRPr="00786C3A">
        <w:rPr>
          <w:sz w:val="16"/>
        </w:rPr>
        <w:t xml:space="preserve"> that the President has repeatedly said “must” go, to stay. The mullahs would be much dumber than anybody thinks if they didn’t draw the obvious conclusions from this. </w:t>
      </w:r>
      <w:r w:rsidRPr="00E150A1">
        <w:rPr>
          <w:rStyle w:val="StyleBoldUnderline"/>
        </w:rPr>
        <w:t xml:space="preserve">They’re likely to conclude that the administration will blink if push comes to shove </w:t>
      </w:r>
      <w:r w:rsidRPr="00786C3A">
        <w:rPr>
          <w:sz w:val="16"/>
        </w:rPr>
        <w:t xml:space="preserve">over Iran’s nuclear program because it is more worried about war than about anything else. </w:t>
      </w:r>
      <w:r w:rsidRPr="00E150A1">
        <w:rPr>
          <w:rStyle w:val="StyleBoldUnderline"/>
        </w:rPr>
        <w:t>They probably think that the administration doesn’t really want to intervene in Syria anyway</w:t>
      </w:r>
      <w:r w:rsidRPr="00786C3A">
        <w:rPr>
          <w:sz w:val="16"/>
        </w:rPr>
        <w:t xml:space="preserve"> (and they’re almost certainly right), so they won’t see American abstention from Syria as a generous concession to Iran but rather as a sign of the spinelessness and pessimism (call this ‘caution’ and ‘realism’ if you prefer but the result on Iranian thinking will be the same) that will lead to more concessions on other issues. </w:t>
      </w:r>
      <w:r w:rsidRPr="00E150A1">
        <w:rPr>
          <w:rStyle w:val="StyleBoldUnderline"/>
        </w:rPr>
        <w:t>They’re also likely to conclude that if the threat of acquiring nuclear weapons gives Iran this much leverage with the most powerful country on earth, just think what the possession of those weapons will do</w:t>
      </w:r>
      <w:r w:rsidRPr="00786C3A">
        <w:rPr>
          <w:sz w:val="16"/>
        </w:rPr>
        <w:t xml:space="preserve">. This policy as reported by the AP would be such a mix of recklessness and fecklessness that if the dispatch is accurate we should all begin bracing for some major setbacks and disasters in the Middle East. </w:t>
      </w:r>
      <w:r w:rsidRPr="00E150A1">
        <w:rPr>
          <w:rStyle w:val="StyleBoldUnderline"/>
        </w:rPr>
        <w:t>If this is a policy the administration has only pursued in the last couple of weeks or months, there’s at least a skeleton of a case that could be made for it: Assad is at this point so weak that the US can sell his survival to the Iranians more than once.</w:t>
      </w:r>
      <w:r w:rsidRPr="00786C3A">
        <w:rPr>
          <w:sz w:val="16"/>
        </w:rPr>
        <w:t xml:space="preserve"> You can promise to stay out this week, but the mullahs will need to buy another stay of execution next week. Moreover, there is nothing in principle wrong with holding out some kind of prospect of linkage between Syria and the Iranian nuclear issue. But it would have to be structured very carefully: President Obama should at most be offering Iran the hope that if it really does meet his bottom line on the nuclear issue, the US is ready to talk about some of the regional issues of great importance to Iran. But </w:t>
      </w:r>
      <w:r w:rsidRPr="00E150A1">
        <w:rPr>
          <w:rStyle w:val="StyleBoldUnderline"/>
        </w:rPr>
        <w:t>to sell American inaction on Syria in exchange for minor progress in nuclear negotiations would be one of the riskiest calls</w:t>
      </w:r>
      <w:r w:rsidRPr="00786C3A">
        <w:rPr>
          <w:sz w:val="16"/>
        </w:rPr>
        <w:t xml:space="preserve"> an American president could make. If Solana is right that this policy has been driving the White House all along, this is Obama’s initial Iran failure—remaining silent during the 2009 Green Revolution—on steroids. Weakness doesn’t win you the friendship of bullies. And if this dispatch is right, we should expect some ugly repercussions from the Sunni Arabs, the Israelis and the Turks. All these powers want to see Iran’s claws clipped and they want Assad to go; all of these powers chiefly view the value of their US ties at the moment in the light of the confrontation with Iran. If they come to feel that</w:t>
      </w:r>
      <w:r w:rsidRPr="00E150A1">
        <w:rPr>
          <w:rStyle w:val="StyleBoldUnderline"/>
        </w:rPr>
        <w:t xml:space="preserve"> the United States is willing to throw the Syrian lamb to the Iranian tiger</w:t>
      </w:r>
      <w:r w:rsidRPr="00786C3A">
        <w:rPr>
          <w:sz w:val="16"/>
        </w:rPr>
        <w:t xml:space="preserve">, their trust and confidence in the United States, and consequentially America’s power to get things done in the region, would go into a deep eclipse. </w:t>
      </w:r>
      <w:r w:rsidRPr="00E150A1">
        <w:rPr>
          <w:rStyle w:val="StyleBoldUnderline"/>
        </w:rPr>
        <w:t>The White House has a lot of balls to juggle in its Middle East diplomacy</w:t>
      </w:r>
      <w:r w:rsidRPr="00786C3A">
        <w:rPr>
          <w:sz w:val="16"/>
        </w:rPr>
        <w:t xml:space="preserve"> and we hope that even if some </w:t>
      </w:r>
      <w:r w:rsidRPr="00E150A1">
        <w:rPr>
          <w:rStyle w:val="StyleBoldUnderline"/>
        </w:rPr>
        <w:t>staffers have been tempted to use abstention in Syria as a bargaining chip with Iran</w:t>
      </w:r>
      <w:r w:rsidRPr="00786C3A">
        <w:rPr>
          <w:sz w:val="16"/>
        </w:rPr>
        <w:t xml:space="preserve">, they will reconsider on reflection. Iran is more likely to make a deal (and less able to resist military pressure effectively) if it loses its hold on Syria than if it can protect its regional satraps. Insofar as </w:t>
      </w:r>
      <w:r w:rsidRPr="00E150A1">
        <w:rPr>
          <w:rStyle w:val="StyleBoldUnderline"/>
        </w:rPr>
        <w:t>Iran dominates American thinking</w:t>
      </w:r>
      <w:r w:rsidRPr="00786C3A">
        <w:rPr>
          <w:sz w:val="16"/>
        </w:rPr>
        <w:t xml:space="preserve"> on Syria, that should cause us to toughen our policy on Assad and step up help both for the rebels and for the forces seeking to limit the power of Hezbollah in Lebanon next door. </w:t>
      </w:r>
      <w:r w:rsidRPr="00E150A1">
        <w:rPr>
          <w:rStyle w:val="StyleBoldUnderline"/>
        </w:rPr>
        <w:t>Letting someone have the Sudetenland almost never works</w:t>
      </w:r>
      <w:r w:rsidRPr="00786C3A">
        <w:rPr>
          <w:sz w:val="16"/>
        </w:rPr>
        <w:t xml:space="preserve">; as Churchill said, Britain and France had to choose between dishonor and war in the 1938 Czech crisis. </w:t>
      </w:r>
      <w:r w:rsidRPr="00E150A1">
        <w:rPr>
          <w:rStyle w:val="StyleBoldUnderline"/>
        </w:rPr>
        <w:t>They chose dishonor, he said, and will get war.</w:t>
      </w:r>
    </w:p>
    <w:p w:rsidR="00786C3A" w:rsidRDefault="00786C3A" w:rsidP="00786C3A">
      <w:pPr>
        <w:pStyle w:val="Heading4"/>
      </w:pPr>
      <w:r>
        <w:t>Hagel proves that appeasem</w:t>
      </w:r>
      <w:r w:rsidR="00D457A8">
        <w:t>ent inevitable</w:t>
      </w:r>
    </w:p>
    <w:p w:rsidR="00786C3A" w:rsidRDefault="00786C3A" w:rsidP="00786C3A">
      <w:r w:rsidRPr="00E150A1">
        <w:rPr>
          <w:rStyle w:val="StyleStyleBold12pt"/>
        </w:rPr>
        <w:t>Timmerman 02/26</w:t>
      </w:r>
      <w:r>
        <w:t>/13 (Kenneth R. Timmerman is the founder and president of the Foundation for Democracy in Iran and the author of “Shakedown: Exposing the Real Jesse Jackson.”, "Hagel the appeaser", http://dailycaller.com/2013/02/26/hagel-the-appeaser/)</w:t>
      </w:r>
    </w:p>
    <w:p w:rsidR="00786C3A" w:rsidRPr="00D457A8" w:rsidRDefault="00786C3A" w:rsidP="00786C3A">
      <w:pPr>
        <w:rPr>
          <w:sz w:val="16"/>
        </w:rPr>
      </w:pPr>
      <w:r w:rsidRPr="00786C3A">
        <w:rPr>
          <w:sz w:val="16"/>
        </w:rPr>
        <w:lastRenderedPageBreak/>
        <w:t xml:space="preserve">At a 2006 conference in Washington, D.C., then-Senator </w:t>
      </w:r>
      <w:r w:rsidRPr="00E150A1">
        <w:rPr>
          <w:rStyle w:val="StyleBoldUnderline"/>
        </w:rPr>
        <w:t>Chuck Hagel laid out an appeasement policy that he claimed was the only sane option for the United States.</w:t>
      </w:r>
      <w:r w:rsidRPr="00786C3A">
        <w:rPr>
          <w:sz w:val="16"/>
        </w:rPr>
        <w:t xml:space="preserve"> The </w:t>
      </w:r>
      <w:r w:rsidRPr="00E150A1">
        <w:rPr>
          <w:rStyle w:val="StyleBoldUnderline"/>
        </w:rPr>
        <w:t>conference</w:t>
      </w:r>
      <w:r w:rsidRPr="00786C3A">
        <w:rPr>
          <w:sz w:val="16"/>
        </w:rPr>
        <w:t xml:space="preserve">, hosted by the New America Foundation, </w:t>
      </w:r>
      <w:r w:rsidRPr="00E150A1">
        <w:rPr>
          <w:rStyle w:val="StyleBoldUnderline"/>
        </w:rPr>
        <w:t>was devoted primarily to Iran sanctions</w:t>
      </w:r>
      <w:r w:rsidRPr="00786C3A">
        <w:rPr>
          <w:sz w:val="16"/>
        </w:rPr>
        <w:t>, which were coming before the U.S. Senate again the very next day for renewal.</w:t>
      </w:r>
      <w:r w:rsidRPr="00E150A1">
        <w:rPr>
          <w:rStyle w:val="StyleBoldUnderline"/>
        </w:rPr>
        <w:t xml:space="preserve"> Sen. Hagel’s entire presentation was devoted to blasting the notion of sanctions and economic pressure as tools of diplomacy</w:t>
      </w:r>
      <w:r w:rsidRPr="00786C3A">
        <w:rPr>
          <w:sz w:val="16"/>
        </w:rPr>
        <w:t>. “</w:t>
      </w:r>
      <w:r w:rsidRPr="00E150A1">
        <w:rPr>
          <w:rStyle w:val="StyleBoldUnderline"/>
        </w:rPr>
        <w:t>Great powers are secure enough to engage,” he said. “We need to engage Iran and Syria, and find those common denominators.”</w:t>
      </w:r>
      <w:r w:rsidRPr="00786C3A">
        <w:rPr>
          <w:sz w:val="16"/>
        </w:rPr>
        <w:t xml:space="preserve"> Sen. </w:t>
      </w:r>
      <w:r w:rsidRPr="00E150A1">
        <w:rPr>
          <w:rStyle w:val="StyleBoldUnderline"/>
        </w:rPr>
        <w:t>Hagel claimed that U.S. sanctions on Cuba were not isolating Cuba, but isolating the United States, and that the same was happening with Iran.</w:t>
      </w:r>
      <w:r w:rsidRPr="00786C3A">
        <w:rPr>
          <w:sz w:val="16"/>
        </w:rPr>
        <w:t xml:space="preserve"> Then he made a historical analogy to the world wars that devastated Europe in the last century, and brought on Hitler’s genocide committed against the Jewish people. But in Sen. </w:t>
      </w:r>
      <w:r w:rsidRPr="00E150A1">
        <w:rPr>
          <w:rStyle w:val="StyleBoldUnderline"/>
        </w:rPr>
        <w:t>Hagel’s worldview, the problem was not Hitler. The problem was the United States and bullying world powers.</w:t>
      </w:r>
      <w:r w:rsidRPr="00786C3A">
        <w:rPr>
          <w:sz w:val="16"/>
        </w:rPr>
        <w:t xml:space="preserve"> “</w:t>
      </w:r>
      <w:r w:rsidRPr="00E150A1">
        <w:rPr>
          <w:rStyle w:val="StyleBoldUnderline"/>
        </w:rPr>
        <w:t>When you isolate nations, only danger and disaster comes from this,” Sen. Hagel said. “We should have learned that in the first 50 years</w:t>
      </w:r>
      <w:r w:rsidRPr="00786C3A">
        <w:rPr>
          <w:sz w:val="16"/>
        </w:rPr>
        <w:t xml:space="preserve"> of the last century.</w:t>
      </w:r>
    </w:p>
    <w:p w:rsidR="00786C3A" w:rsidRDefault="00786C3A" w:rsidP="00786C3A">
      <w:pPr>
        <w:pStyle w:val="Heading4"/>
      </w:pPr>
      <w:r>
        <w:t>The perception</w:t>
      </w:r>
      <w:r w:rsidR="00D457A8">
        <w:t xml:space="preserve"> is that Obama is an appeaser </w:t>
      </w:r>
    </w:p>
    <w:p w:rsidR="00786C3A" w:rsidRDefault="00786C3A" w:rsidP="00786C3A">
      <w:r w:rsidRPr="001E534D">
        <w:rPr>
          <w:rStyle w:val="StyleStyleBold12pt"/>
        </w:rPr>
        <w:t>Jaffe 5/29</w:t>
      </w:r>
      <w:r>
        <w:t>/13 (She formerly reported on media issues and developments for the World Association of Newspaper's Editor's Weblog, and on politics for the Washington Independent. A graduate of Allegheny College in Meadville, Pa., Alexandra served as the editor-in-chief of her campus newspaper and freelanced for the Meadville Tribune, "Santorum Calls Obama 'Appeaser-in-Chief'</w:t>
      </w:r>
    </w:p>
    <w:p w:rsidR="00786C3A" w:rsidRDefault="00786C3A" w:rsidP="00786C3A">
      <w:r>
        <w:t xml:space="preserve">", </w:t>
      </w:r>
      <w:hyperlink r:id="rId33" w:history="1">
        <w:r w:rsidRPr="009968EF">
          <w:rPr>
            <w:rStyle w:val="Hyperlink"/>
          </w:rPr>
          <w:t>http://www.nationaljournal.com/2012-presidential-campaign/santorum-calls-obama-appeaser-in-chief-20120318</w:t>
        </w:r>
      </w:hyperlink>
      <w:r>
        <w:t>)</w:t>
      </w:r>
    </w:p>
    <w:p w:rsidR="00786C3A" w:rsidRPr="00786C3A" w:rsidRDefault="00786C3A" w:rsidP="00786C3A">
      <w:pPr>
        <w:rPr>
          <w:sz w:val="16"/>
        </w:rPr>
      </w:pPr>
      <w:r w:rsidRPr="006B2063">
        <w:rPr>
          <w:rStyle w:val="StyleBoldUnderline"/>
        </w:rPr>
        <w:t>Rick Santorum on Sunday doubled down on his claims that President Obama is an "appeaser-in-chief," saying that failed policies and the inability to act in Iran have exacerbated the conflict there</w:t>
      </w:r>
      <w:r w:rsidRPr="00786C3A">
        <w:rPr>
          <w:sz w:val="16"/>
        </w:rPr>
        <w:t>. "</w:t>
      </w:r>
      <w:r w:rsidRPr="006B2063">
        <w:rPr>
          <w:rStyle w:val="StyleBoldUnderline"/>
        </w:rPr>
        <w:t>That is the principle problem that we're facing on the national security front right now—a nuclear Iran</w:t>
      </w:r>
      <w:r w:rsidRPr="00786C3A">
        <w:rPr>
          <w:sz w:val="16"/>
        </w:rPr>
        <w:t xml:space="preserve">," he said on CNN's State of the Union. His </w:t>
      </w:r>
      <w:r w:rsidRPr="006B2063">
        <w:rPr>
          <w:rStyle w:val="StyleBoldUnderline"/>
        </w:rPr>
        <w:t>comments come as the GOP attempts to attack Obama on the issue of direct intervention in Iran</w:t>
      </w:r>
      <w:r w:rsidRPr="00786C3A">
        <w:rPr>
          <w:sz w:val="16"/>
        </w:rPr>
        <w:t>. Although Obama has increased economic sanctions on the country in an effort to disrupt its nuclear program, critics say Obama has not provided a clear enough bright line for when it may be necessary to use force, and that he has not been supportive enough of Israel's assertion that they will use military force against Iran if they feel threatened. "</w:t>
      </w:r>
      <w:r w:rsidRPr="006B2063">
        <w:rPr>
          <w:rStyle w:val="StyleBoldUnderline"/>
        </w:rPr>
        <w:t>He has repeatedly sided with the government of Iran,"</w:t>
      </w:r>
      <w:r w:rsidRPr="00786C3A">
        <w:rPr>
          <w:sz w:val="16"/>
        </w:rPr>
        <w:t xml:space="preserve"> rather than revolutionary forces there, Santorum said, adding that "[Obama]'s buying time. </w:t>
      </w:r>
      <w:r w:rsidRPr="006B2063">
        <w:rPr>
          <w:rStyle w:val="StyleBoldUnderline"/>
        </w:rPr>
        <w:t>He's doing exactly what the Iranians want him to do</w:t>
      </w:r>
      <w:r w:rsidRPr="00786C3A">
        <w:rPr>
          <w:sz w:val="16"/>
        </w:rPr>
        <w:t xml:space="preserve">." Santorum also defended his claims that </w:t>
      </w:r>
      <w:r w:rsidRPr="006B2063">
        <w:rPr>
          <w:rStyle w:val="StyleBoldUnderline"/>
        </w:rPr>
        <w:t>the Obama administration has "favor[ed] pornographers</w:t>
      </w:r>
      <w:r w:rsidRPr="00786C3A">
        <w:rPr>
          <w:sz w:val="16"/>
        </w:rPr>
        <w:t>." "[The Obama Administration has] not put a priority on prosecuting these cases and in doing so, they are exposing children to an enormous amount of harm," Santorum said.</w:t>
      </w:r>
    </w:p>
    <w:p w:rsidR="00786C3A" w:rsidRDefault="00786C3A" w:rsidP="00786C3A"/>
    <w:p w:rsidR="00786C3A" w:rsidRPr="00825BE6" w:rsidRDefault="00786C3A" w:rsidP="00786C3A">
      <w:pPr>
        <w:pStyle w:val="Heading4"/>
      </w:pPr>
      <w:r>
        <w:t>Obama</w:t>
      </w:r>
      <w:r w:rsidR="00D457A8">
        <w:t xml:space="preserve"> is an appeaser – Iran proves</w:t>
      </w:r>
    </w:p>
    <w:p w:rsidR="00786C3A" w:rsidRPr="003411C2" w:rsidRDefault="00786C3A" w:rsidP="00786C3A">
      <w:r w:rsidRPr="00825BE6">
        <w:rPr>
          <w:rStyle w:val="StyleStyleBold12pt"/>
        </w:rPr>
        <w:t>Cooper</w:t>
      </w:r>
      <w:r>
        <w:t xml:space="preserve"> March 25, </w:t>
      </w:r>
      <w:r w:rsidRPr="00825BE6">
        <w:rPr>
          <w:rStyle w:val="StyleStyleBold12pt"/>
        </w:rPr>
        <w:t>2012</w:t>
      </w:r>
      <w:r>
        <w:t xml:space="preserve"> (Elise Cooper is a freelance author focusing on the conservative point of view on issues such as national security. Her articles have been published by various conservative blogs and Republican newsletters. Ms. Cooper is also a freelance assistant publicist, "Obama the Appeaser" http://www.americanthinker.com/2012/03/obama_the_appeaser.html</w:t>
      </w:r>
    </w:p>
    <w:p w:rsidR="00786C3A" w:rsidRPr="00786C3A" w:rsidRDefault="00786C3A" w:rsidP="00786C3A">
      <w:pPr>
        <w:rPr>
          <w:sz w:val="16"/>
        </w:rPr>
      </w:pPr>
      <w:r w:rsidRPr="006B2063">
        <w:rPr>
          <w:rStyle w:val="StyleBoldUnderline"/>
        </w:rPr>
        <w:t>Although</w:t>
      </w:r>
      <w:r w:rsidRPr="00786C3A">
        <w:rPr>
          <w:sz w:val="16"/>
        </w:rPr>
        <w:t xml:space="preserve"> </w:t>
      </w:r>
      <w:r w:rsidRPr="006B2063">
        <w:rPr>
          <w:rStyle w:val="StyleBoldUnderline"/>
        </w:rPr>
        <w:t>President Obama is not the Neville Chamberlain of the 21st century, he is rapidly moving in that direction.</w:t>
      </w:r>
      <w:r w:rsidRPr="00786C3A">
        <w:rPr>
          <w:sz w:val="16"/>
        </w:rPr>
        <w:t xml:space="preserve"> </w:t>
      </w:r>
      <w:r w:rsidRPr="006B2063">
        <w:rPr>
          <w:rStyle w:val="StyleBoldUnderline"/>
        </w:rPr>
        <w:t>He is much too accommodating towards the U.S. 's adversaries</w:t>
      </w:r>
      <w:r w:rsidRPr="00786C3A">
        <w:rPr>
          <w:sz w:val="16"/>
        </w:rPr>
        <w:t xml:space="preserve">. American Thinker asked some national security experts how they would characterize the President's recent foreign policy towards North Korea, Iran, Egypt, Afghanistan, and Russia. </w:t>
      </w:r>
      <w:r w:rsidRPr="006B2063">
        <w:rPr>
          <w:rStyle w:val="StyleBoldUnderline"/>
        </w:rPr>
        <w:t>The unanimous answer; he showed weakness, not strength</w:t>
      </w:r>
      <w:r w:rsidRPr="00786C3A">
        <w:rPr>
          <w:sz w:val="16"/>
        </w:rPr>
        <w:t xml:space="preserve">. A few weeks ago North Korea and the US appeared to have come to an agreement to exchange food for nuclear concessions. The problem is that the </w:t>
      </w:r>
      <w:r w:rsidRPr="006B2063">
        <w:rPr>
          <w:rStyle w:val="StyleBoldUnderline"/>
        </w:rPr>
        <w:t>agreement was made without the requirement that the North Koreans eliminate rather than suspend their program</w:t>
      </w:r>
      <w:r w:rsidRPr="00786C3A">
        <w:rPr>
          <w:sz w:val="16"/>
        </w:rPr>
        <w:t xml:space="preserve">. Negotiations with the Koreans have occurred over the last two decades, starting with the Clinton Administration's deal in 1994. Former Congressman and ranking member of the Permanent Select Committee on Intelligence, Pete Hoekstra (R-MI), who is currently running for the Senate, does not want to give anything to the Koreans until they provide complete access to their sites, especially "since they never deliver at the negotiations, and do the same thing each time. These negotiations never work and are always violated. North Korea has fooled us four times now." This is no more evident than when North Korea announced last Friday plans to blast a satellite into space on the back of a long range missile. Many intelligence officials believe this is a test of an ICBM capable of delivering a nuclear payload to the US. What is a note of importance is that </w:t>
      </w:r>
      <w:r w:rsidRPr="006B2063">
        <w:rPr>
          <w:rStyle w:val="StyleBoldUnderline"/>
        </w:rPr>
        <w:t>President Obama had made agreements without definable concessions:</w:t>
      </w:r>
      <w:r w:rsidRPr="00786C3A">
        <w:rPr>
          <w:sz w:val="16"/>
        </w:rPr>
        <w:t xml:space="preserve"> as part of the deal North Korea had agreed to a </w:t>
      </w:r>
      <w:r w:rsidRPr="00786C3A">
        <w:rPr>
          <w:sz w:val="16"/>
        </w:rPr>
        <w:lastRenderedPageBreak/>
        <w:t xml:space="preserve">moratorium on long-range launches, something they obviously do not plan to honor. Iran also requested a new round of nuclear negotiations, which was accepted by the global powers, including the US. President </w:t>
      </w:r>
      <w:r w:rsidRPr="006B2063">
        <w:rPr>
          <w:rStyle w:val="StyleBoldUnderline"/>
        </w:rPr>
        <w:t>Obama felt his policy of a diplomatic approach and sanctions helped to get Iran to resume negotiations</w:t>
      </w:r>
      <w:r w:rsidRPr="00786C3A">
        <w:rPr>
          <w:sz w:val="16"/>
        </w:rPr>
        <w:t xml:space="preserve">. Congressman Rooney (R-FLA) disagrees, stating, </w:t>
      </w:r>
      <w:r w:rsidRPr="006B2063">
        <w:rPr>
          <w:rStyle w:val="StyleBoldUnderline"/>
        </w:rPr>
        <w:t>"This whole philosophy of showing we are not hostile towards them is wrong. The Iranians look at it as a sign of weakness and seize upon it.</w:t>
      </w:r>
      <w:r w:rsidRPr="00786C3A">
        <w:rPr>
          <w:sz w:val="16"/>
        </w:rPr>
        <w:t xml:space="preserve">" Since America has been talking to the Iranians about their nuclear program for over thirty years should this administration still be engaging them? Former Ambassador and CIA Director James Woolsey pointed out that many of America's Presidents have tried to engage the Iranians to stop their nuclear program; yet "it has been a total and complete failure each time. It will never succeed with this government. By entering into formal negotiations </w:t>
      </w:r>
      <w:r w:rsidRPr="006B2063">
        <w:rPr>
          <w:rStyle w:val="StyleBoldUnderline"/>
        </w:rPr>
        <w:t>we have given them status</w:t>
      </w:r>
      <w:r w:rsidRPr="00786C3A">
        <w:rPr>
          <w:sz w:val="16"/>
        </w:rPr>
        <w:t xml:space="preserve">. Giving them status should be a no game. There are ways to talk with them privately, without formal talks, such as talks through intermediaries like our intelligence service. The formal talks will be to our disadvantage." Three months ago the Taliban announced they were ready to enter into negotiations with the US. However, last week it announced that it was suspending the dialogue. The inference to these statements is </w:t>
      </w:r>
      <w:r w:rsidRPr="006B2063">
        <w:rPr>
          <w:rStyle w:val="StyleBoldUnderline"/>
        </w:rPr>
        <w:t>that the Taliban appeared to be the ones in control, not the superpower, America</w:t>
      </w:r>
      <w:r w:rsidRPr="00786C3A">
        <w:rPr>
          <w:sz w:val="16"/>
        </w:rPr>
        <w:t xml:space="preserve">. As the Taliban was suspending US talks, the President of Afghanistan was demanding that NATO forces pull back from the villages over the issues of the Koran burning by US soldiers and the killings of civilians by a deranged US soldier. All interviewed agreed that the </w:t>
      </w:r>
      <w:r w:rsidRPr="006B2063">
        <w:rPr>
          <w:rStyle w:val="StyleBoldUnderline"/>
        </w:rPr>
        <w:t>President</w:t>
      </w:r>
      <w:r w:rsidRPr="00786C3A">
        <w:rPr>
          <w:sz w:val="16"/>
        </w:rPr>
        <w:t xml:space="preserve"> </w:t>
      </w:r>
      <w:r w:rsidRPr="006B2063">
        <w:rPr>
          <w:rStyle w:val="StyleBoldUnderline"/>
        </w:rPr>
        <w:t>needed</w:t>
      </w:r>
      <w:r w:rsidRPr="00786C3A">
        <w:rPr>
          <w:sz w:val="16"/>
        </w:rPr>
        <w:t xml:space="preserve"> </w:t>
      </w:r>
      <w:r w:rsidRPr="006B2063">
        <w:rPr>
          <w:rStyle w:val="StyleBoldUnderline"/>
        </w:rPr>
        <w:t>to</w:t>
      </w:r>
      <w:r w:rsidRPr="00786C3A">
        <w:rPr>
          <w:sz w:val="16"/>
        </w:rPr>
        <w:t xml:space="preserve"> speak to President Karzai and </w:t>
      </w:r>
      <w:r w:rsidRPr="006B2063">
        <w:rPr>
          <w:rStyle w:val="StyleBoldUnderline"/>
        </w:rPr>
        <w:t>apologize</w:t>
      </w:r>
      <w:r w:rsidRPr="00786C3A">
        <w:rPr>
          <w:sz w:val="16"/>
        </w:rPr>
        <w:t xml:space="preserve"> for mistakes made. However, regarding the Koran burnings President Obama neglected to point out that the Muslim holy book was defaced by radical Islamists and therefore had to be burned. Congressman Rooney would have liked the President to say, at the same time, </w:t>
      </w:r>
      <w:r w:rsidRPr="006B2063">
        <w:rPr>
          <w:rStyle w:val="StyleBoldUnderline"/>
        </w:rPr>
        <w:t>"our soldiers have sacrificed their blood and lives to try to make Afghanistan a better place. By apologizing the way he did, he legitimized the riots</w:t>
      </w:r>
      <w:r w:rsidRPr="00786C3A">
        <w:rPr>
          <w:sz w:val="16"/>
        </w:rPr>
        <w:t xml:space="preserve">. The only thing they respect is strength and by apologizing the way he did </w:t>
      </w:r>
      <w:r w:rsidRPr="006B2063">
        <w:rPr>
          <w:rStyle w:val="StyleBoldUnderline"/>
        </w:rPr>
        <w:t>the President showed weakness not strength.</w:t>
      </w:r>
      <w:r w:rsidRPr="00786C3A">
        <w:rPr>
          <w:sz w:val="16"/>
        </w:rPr>
        <w:t xml:space="preserve">" As the President was apologizing six American soldiers were killed. Did President Obama demand an apology or answers from Karzai? There have been many instances over the years when </w:t>
      </w:r>
      <w:r w:rsidRPr="006B2063">
        <w:rPr>
          <w:rStyle w:val="StyleBoldUnderline"/>
        </w:rPr>
        <w:t>Afghan soldiers and their police force have fired upon American soldiers; yet, the President has never demanded an apology.</w:t>
      </w:r>
      <w:r w:rsidRPr="00786C3A">
        <w:rPr>
          <w:sz w:val="16"/>
        </w:rPr>
        <w:t xml:space="preserve"> There appears to be a double standard where </w:t>
      </w:r>
      <w:r w:rsidRPr="006B2063">
        <w:rPr>
          <w:rStyle w:val="StyleBoldUnderline"/>
        </w:rPr>
        <w:t>the President's policy</w:t>
      </w:r>
      <w:r w:rsidRPr="00786C3A">
        <w:rPr>
          <w:sz w:val="16"/>
        </w:rPr>
        <w:t>, according to Hoekstra</w:t>
      </w:r>
      <w:r w:rsidRPr="006B2063">
        <w:rPr>
          <w:rStyle w:val="StyleBoldUnderline"/>
        </w:rPr>
        <w:t>, is to have a "bandwagon of apologies</w:t>
      </w:r>
      <w:r w:rsidRPr="00786C3A">
        <w:rPr>
          <w:sz w:val="16"/>
        </w:rPr>
        <w:t xml:space="preserve">. This is the administration's new standard, an accommodating America where we appear humiliated." Egypt, America's staunch ally just thirteen months ago, was accommodated through the payment of a ransom to get the American rights workers released. For each of the sixteen Americans, $300,000 was paid. Is this setting a bad precedent, encouraging kidnappings for money all over the world? Ambassador Woolsey would have advised the President to pay the bill to get the Americans out and then cut off a portion of the billion dollars of military aid to Egypt. He feels that if the administration does nothing but pay the ransom, </w:t>
      </w:r>
      <w:r w:rsidRPr="006B2063">
        <w:rPr>
          <w:rStyle w:val="StyleBoldUnderline"/>
        </w:rPr>
        <w:t>"we are setting ourselves up for future hostage takers</w:t>
      </w:r>
      <w:r w:rsidRPr="00786C3A">
        <w:rPr>
          <w:sz w:val="16"/>
        </w:rPr>
        <w:t xml:space="preserve">. This is why countries like Egypt have to be shown we will not put up with this kind of behavior." Early in President </w:t>
      </w:r>
      <w:r w:rsidRPr="006B2063">
        <w:rPr>
          <w:rStyle w:val="StyleBoldUnderline"/>
        </w:rPr>
        <w:t>Obama's administration he showed these signs of weakness when during the arms control negotiations with Russia he decided to unilaterally take out the missile defense programs in Eastern Europe and received nothing in return</w:t>
      </w:r>
      <w:r w:rsidRPr="00786C3A">
        <w:rPr>
          <w:sz w:val="16"/>
        </w:rPr>
        <w:t>. Woolsey sees missile defense as very important and feels "</w:t>
      </w:r>
      <w:r w:rsidRPr="006B2063">
        <w:rPr>
          <w:rStyle w:val="StyleBoldUnderline"/>
        </w:rPr>
        <w:t>this administration has shown weakness in dealing with the Russians. I am quite critical of the way this administration handled the missile defense program."</w:t>
      </w:r>
      <w:r w:rsidRPr="00786C3A">
        <w:rPr>
          <w:sz w:val="16"/>
        </w:rPr>
        <w:t xml:space="preserve"> Fast forward to today when Russia has deployed an anti-terror squad in support of Syrian President Assad. Woolsey could not understand "why this administration was tougher on former Egyptian President Mubarak and Libyan President Gaddafi, who were terrible dictators but did not cause a lot of difficulty to the US, than we are on Assad. This is absolutely beyond me." Perhaps because </w:t>
      </w:r>
      <w:r w:rsidRPr="006B2063">
        <w:rPr>
          <w:rStyle w:val="StyleBoldUnderline"/>
        </w:rPr>
        <w:t>the President embodies a weak America where Russia is able to gain the upper hand. By constantly conceding points and apologizing President Obama has shown weakness, not strength</w:t>
      </w:r>
      <w:r w:rsidRPr="00786C3A">
        <w:rPr>
          <w:sz w:val="16"/>
        </w:rPr>
        <w:t xml:space="preserve"> and engagement. There appears to be the perception that America can be pushed around with no consequences. Pete Hoekstra summarized it best, "The President thought by pressing the 're-set button' for foreign policy our enemies and adversaries would reciprocate. His offering of the Olive Branch has not worked. The question that needs to be asked, 'does any American feel more comfortable today about the Middle East and other areas of the world than 3 1/2 years ago?'" The answer is an obvious no.</w:t>
      </w:r>
    </w:p>
    <w:p w:rsidR="00786C3A" w:rsidRDefault="0094153E" w:rsidP="00786C3A">
      <w:pPr>
        <w:pStyle w:val="Heading3"/>
      </w:pPr>
      <w:r>
        <w:lastRenderedPageBreak/>
        <w:t>Cuba</w:t>
      </w:r>
    </w:p>
    <w:p w:rsidR="00786C3A" w:rsidRDefault="00786C3A" w:rsidP="00786C3A">
      <w:pPr>
        <w:pStyle w:val="Heading4"/>
      </w:pPr>
    </w:p>
    <w:p w:rsidR="00786C3A" w:rsidRDefault="00786C3A" w:rsidP="00786C3A">
      <w:pPr>
        <w:rPr>
          <w:rStyle w:val="StyleStyleBold12pt"/>
        </w:rPr>
      </w:pPr>
      <w:r>
        <w:rPr>
          <w:rStyle w:val="StyleStyleBold12pt"/>
        </w:rPr>
        <w:t>Obama adminis</w:t>
      </w:r>
      <w:r w:rsidR="00D457A8">
        <w:rPr>
          <w:rStyle w:val="StyleStyleBold12pt"/>
        </w:rPr>
        <w:t>tration appeasing Castro</w:t>
      </w:r>
    </w:p>
    <w:p w:rsidR="00786C3A" w:rsidRDefault="00786C3A" w:rsidP="00786C3A">
      <w:r w:rsidRPr="00F26299">
        <w:rPr>
          <w:rStyle w:val="StyleStyleBold12pt"/>
        </w:rPr>
        <w:t>USAT 06/19</w:t>
      </w:r>
      <w:r>
        <w:t>/13 (USA Today, "The United States and Cuba have agreed to resume talks in immigration issues next month.", http://www.usatoday.com/story/news/world/2013/06/19/cuba-immigration-talks/2439915/ )</w:t>
      </w:r>
    </w:p>
    <w:p w:rsidR="00786C3A" w:rsidRPr="00786C3A" w:rsidRDefault="00786C3A" w:rsidP="00786C3A">
      <w:pPr>
        <w:rPr>
          <w:sz w:val="16"/>
        </w:rPr>
      </w:pPr>
      <w:r w:rsidRPr="00786C3A">
        <w:rPr>
          <w:sz w:val="16"/>
        </w:rPr>
        <w:t xml:space="preserve">HAVANA (AP) — </w:t>
      </w:r>
      <w:r w:rsidRPr="00024683">
        <w:rPr>
          <w:rStyle w:val="StyleBoldUnderline"/>
        </w:rPr>
        <w:t>The United States and Cuba have agreed to resume bilateral talks on migration issues</w:t>
      </w:r>
      <w:r w:rsidRPr="00786C3A">
        <w:rPr>
          <w:sz w:val="16"/>
        </w:rPr>
        <w:t xml:space="preserve"> next month, a State Department official said Wednesday, </w:t>
      </w:r>
      <w:r w:rsidRPr="00024683">
        <w:rPr>
          <w:rStyle w:val="StyleBoldUnderline"/>
        </w:rPr>
        <w:t>the latest evidence of a thaw in chilly relations between the Cold War enemies. Havana and Washington just wrapped up a round of separate negotiations</w:t>
      </w:r>
      <w:r w:rsidRPr="00786C3A">
        <w:rPr>
          <w:sz w:val="16"/>
        </w:rPr>
        <w:t xml:space="preserve"> aimed at restarting direct mail service, which has been suspended since 1963. Both sets of talks have been on hold in recent years in a dispute over the fate of U.S. government subcontractor Alan Gross, who is serving a 15-year jail sentence in Havana after he was caught bringing communications equipment onto the island illegally. The migration talks will be held in Washington on July 17. The State Department official, who was not authorized to discuss the matter publically, spoke on condition of anonymity. "Representatives from the Department of State </w:t>
      </w:r>
      <w:r w:rsidRPr="00024683">
        <w:rPr>
          <w:rStyle w:val="StyleBoldUnderline"/>
        </w:rPr>
        <w:t>are scheduled to meet with representatives of the Cuban government to discuss migration issues</w:t>
      </w:r>
      <w:r w:rsidRPr="00786C3A">
        <w:rPr>
          <w:sz w:val="16"/>
        </w:rPr>
        <w:t xml:space="preserve">," the official said, adding that the talks were "consistent with our interest in promoting greater freedoms and respect for human rights in Cuba." Word of the jump-started talks sparked an angry reaction from Cuban-American Republican Rep. Ileana Ros-Lehtinen of Florida, </w:t>
      </w:r>
      <w:r w:rsidRPr="00024683">
        <w:rPr>
          <w:rStyle w:val="StyleBoldUnderline"/>
        </w:rPr>
        <w:t>who blasted the Obama administration for what she saw as a policy of appeasement</w:t>
      </w:r>
      <w:r w:rsidRPr="00786C3A">
        <w:rPr>
          <w:sz w:val="16"/>
        </w:rPr>
        <w:t xml:space="preserve">. "First we get news that the Obama State Department is speaking with a top Castro regime diplomat. Then comes the announcement that the administration is restarting talks with the dictatorship regarding direct mail between both countries," Ros-Lehtinen said. "Now we hear that migration talks will be restarted. </w:t>
      </w:r>
      <w:r w:rsidRPr="00024683">
        <w:rPr>
          <w:rStyle w:val="StyleBoldUnderline"/>
        </w:rPr>
        <w:t>It's concession after concession from the Obama administration</w:t>
      </w:r>
      <w:r w:rsidRPr="00786C3A">
        <w:rPr>
          <w:sz w:val="16"/>
        </w:rPr>
        <w:t xml:space="preserve">." Since taking office, </w:t>
      </w:r>
      <w:r w:rsidRPr="00024683">
        <w:rPr>
          <w:rStyle w:val="StyleBoldUnderline"/>
        </w:rPr>
        <w:t>Obama has relaxed travel and remittance rules for Cuban Americans and made it far easier for others to visit the island for cultural, educational and religious reasons</w:t>
      </w:r>
      <w:r w:rsidRPr="00786C3A">
        <w:rPr>
          <w:sz w:val="16"/>
        </w:rPr>
        <w:t xml:space="preserve">. But Obama has continued to criticize the government of President Raul Castro for repression of basic civil and human rights, and his senior aides have offered little praise for a series of economic and social reforms the Cuban leader has instituted in recent years. </w:t>
      </w:r>
      <w:r w:rsidRPr="00024683">
        <w:rPr>
          <w:rStyle w:val="StyleBoldUnderline"/>
        </w:rPr>
        <w:t>A nascent effort at rapprochement between Washington and Havana has stalled since Gross's arrest</w:t>
      </w:r>
      <w:r w:rsidRPr="00786C3A">
        <w:rPr>
          <w:sz w:val="16"/>
        </w:rPr>
        <w:t xml:space="preserve">, and </w:t>
      </w:r>
      <w:r w:rsidRPr="00024683">
        <w:rPr>
          <w:rStyle w:val="StyleBoldUnderline"/>
        </w:rPr>
        <w:t>the resumption of the two sets of bilateral talks</w:t>
      </w:r>
      <w:r w:rsidRPr="00786C3A">
        <w:rPr>
          <w:sz w:val="16"/>
        </w:rPr>
        <w:t xml:space="preserve"> is sure to raise speculation that there could be movement on his case. Gross was working on a USAID democracy building program at the time of his arrest in December 2009. Washington has said repeatedly that no major improvement in relations can occur until he is released. His family has complained that he has lost a lot of weight in jail and suffers from various ailments. Cuba reportedly has agreed to allow a U.S. doctor to visit him in detention, and has also granted him conjugal visits and made him available to high-level American delegations. Cuba, for its part, is demanding the release of four of its intelligence agents serving long sentences in the United States. A fifth agent, Rene Gonzalez, returned home to Havana earlier this year after completing his sentence and agreeing to renounce his U.S. citizenship.</w:t>
      </w:r>
    </w:p>
    <w:p w:rsidR="00786C3A" w:rsidRDefault="00D457A8" w:rsidP="00786C3A">
      <w:pPr>
        <w:pStyle w:val="Heading4"/>
      </w:pPr>
      <w:r>
        <w:t>Obama is appeasing Cuba</w:t>
      </w:r>
    </w:p>
    <w:p w:rsidR="00786C3A" w:rsidRDefault="00786C3A" w:rsidP="00786C3A">
      <w:r>
        <w:t xml:space="preserve">Mario </w:t>
      </w:r>
      <w:r w:rsidRPr="008467B1">
        <w:rPr>
          <w:rStyle w:val="StyleStyleBold12pt"/>
        </w:rPr>
        <w:t>Diaz-Balart 2012</w:t>
      </w:r>
      <w:r>
        <w:t xml:space="preserve">: Obama Has Policy of Appeasement Toward Castro Regime, "Mario Diaz-Balart: Obama Has Policy of Appeasement Toward Castro Regime", </w:t>
      </w:r>
      <w:hyperlink r:id="rId34" w:history="1">
        <w:r w:rsidRPr="009968EF">
          <w:rPr>
            <w:rStyle w:val="Hyperlink"/>
          </w:rPr>
          <w:t>http://latino.foxnews.com/latino/politics/2012/08/21/mario-diaz-balart-obama-has-pursued-policy-appeasement-toward-castro-regime/</w:t>
        </w:r>
      </w:hyperlink>
    </w:p>
    <w:p w:rsidR="00786C3A" w:rsidRPr="00786C3A" w:rsidRDefault="00786C3A" w:rsidP="00786C3A">
      <w:pPr>
        <w:rPr>
          <w:sz w:val="16"/>
        </w:rPr>
      </w:pPr>
      <w:r w:rsidRPr="00786C3A">
        <w:rPr>
          <w:sz w:val="16"/>
        </w:rPr>
        <w:t xml:space="preserve">In July, Hugo </w:t>
      </w:r>
      <w:r w:rsidRPr="006B2063">
        <w:rPr>
          <w:rStyle w:val="StyleBoldUnderline"/>
        </w:rPr>
        <w:t>Chavez commented on the United States  presidential election, saying that he thought Barack Obama was “deep down a good guy.”</w:t>
      </w:r>
      <w:r w:rsidRPr="00786C3A">
        <w:rPr>
          <w:sz w:val="16"/>
        </w:rPr>
        <w:t xml:space="preserve"> Earlier this summer, Mariela Castro, daughter of titular Cuban dictator Raul </w:t>
      </w:r>
      <w:r w:rsidRPr="008467B1">
        <w:rPr>
          <w:rStyle w:val="StyleBoldUnderline"/>
        </w:rPr>
        <w:t>Castro</w:t>
      </w:r>
      <w:r w:rsidRPr="00786C3A">
        <w:rPr>
          <w:sz w:val="16"/>
        </w:rPr>
        <w:t xml:space="preserve">, who taunts Cuba’s brave pro-democracy activists as “despicable parasites,” </w:t>
      </w:r>
      <w:r w:rsidRPr="008467B1">
        <w:rPr>
          <w:rStyle w:val="StyleBoldUnderline"/>
        </w:rPr>
        <w:t>also praised President Obama after his administration allowed her to enter the United States to give a series of lectures and tour various U.S. cities</w:t>
      </w:r>
      <w:r w:rsidRPr="00786C3A">
        <w:rPr>
          <w:sz w:val="16"/>
        </w:rPr>
        <w:t xml:space="preserve">. These compliments – and the fact that they were not disavowed by the White House – come as no surprise, </w:t>
      </w:r>
      <w:r w:rsidRPr="008467B1">
        <w:rPr>
          <w:rStyle w:val="StyleBoldUnderline"/>
        </w:rPr>
        <w:t>given President Obama’s appeasing stance regarding anti-American totalitarian regimes</w:t>
      </w:r>
      <w:r w:rsidRPr="00786C3A">
        <w:rPr>
          <w:sz w:val="16"/>
        </w:rPr>
        <w:t xml:space="preserve">. </w:t>
      </w:r>
      <w:r w:rsidRPr="008467B1">
        <w:rPr>
          <w:rStyle w:val="StyleBoldUnderline"/>
        </w:rPr>
        <w:t>Since</w:t>
      </w:r>
      <w:r w:rsidRPr="00786C3A">
        <w:rPr>
          <w:sz w:val="16"/>
        </w:rPr>
        <w:t xml:space="preserve"> he took office in </w:t>
      </w:r>
      <w:r w:rsidRPr="008467B1">
        <w:rPr>
          <w:rStyle w:val="StyleBoldUnderline"/>
        </w:rPr>
        <w:t>January</w:t>
      </w:r>
      <w:r w:rsidRPr="00786C3A">
        <w:rPr>
          <w:sz w:val="16"/>
        </w:rPr>
        <w:t xml:space="preserve"> </w:t>
      </w:r>
      <w:r w:rsidRPr="008467B1">
        <w:rPr>
          <w:rStyle w:val="StyleBoldUnderline"/>
        </w:rPr>
        <w:t>2009,</w:t>
      </w:r>
      <w:r w:rsidRPr="00786C3A">
        <w:rPr>
          <w:sz w:val="16"/>
        </w:rPr>
        <w:t xml:space="preserve"> </w:t>
      </w:r>
      <w:r w:rsidRPr="008467B1">
        <w:rPr>
          <w:rStyle w:val="StyleBoldUnderline"/>
        </w:rPr>
        <w:t>President Obama has pursued a policy of appeasement toward the totalitarian Cuban dictatorship</w:t>
      </w:r>
      <w:r w:rsidRPr="00786C3A">
        <w:rPr>
          <w:sz w:val="16"/>
        </w:rPr>
        <w:t xml:space="preserve">. Despite the Castro brothers’ harboring of international terrorists and their increasingly relentless oppression of the Cuban people, </w:t>
      </w:r>
      <w:r w:rsidRPr="008467B1">
        <w:rPr>
          <w:rStyle w:val="StyleBoldUnderline"/>
        </w:rPr>
        <w:t>President Obama weakened U.S. sanctions and has increased the flow of dollars to the dictatorship</w:t>
      </w:r>
      <w:r w:rsidRPr="00786C3A">
        <w:rPr>
          <w:sz w:val="16"/>
        </w:rPr>
        <w:t>. In response</w:t>
      </w:r>
      <w:r w:rsidRPr="002E6EE9">
        <w:rPr>
          <w:rStyle w:val="StyleBoldUnderline"/>
        </w:rPr>
        <w:t>, the Castro brothers amped up their repression of the Cuban people and imprisoned American humanitarian aid worker Alan Gross</w:t>
      </w:r>
      <w:r w:rsidRPr="00786C3A">
        <w:rPr>
          <w:sz w:val="16"/>
        </w:rPr>
        <w:t xml:space="preserve"> for the “crime” of taking humanitarian aide to Cuba’s small </w:t>
      </w:r>
      <w:r w:rsidRPr="00786C3A">
        <w:rPr>
          <w:sz w:val="16"/>
        </w:rPr>
        <w:lastRenderedPageBreak/>
        <w:t>Jewish community. Clearly</w:t>
      </w:r>
      <w:r w:rsidRPr="002E6EE9">
        <w:rPr>
          <w:rStyle w:val="StyleBoldUnderline"/>
        </w:rPr>
        <w:t>, President Obama is not concerned</w:t>
      </w:r>
      <w:r w:rsidRPr="00786C3A">
        <w:rPr>
          <w:sz w:val="16"/>
        </w:rPr>
        <w:t xml:space="preserve"> about the threat posed by the Cuban dictatorship, nor has he manifested genuine solidarity with the pro-democracy aspirations of the Cuban people. Despite the Castro brothers’ harboring of international terrorists and their increasingly relentless oppression of the Cuban people, </w:t>
      </w:r>
      <w:r w:rsidRPr="002E6EE9">
        <w:rPr>
          <w:rStyle w:val="StyleBoldUnderline"/>
        </w:rPr>
        <w:t>President Obama weakened U.S. sanctions and has increased the flow of dollars to the dictatorship</w:t>
      </w:r>
      <w:r w:rsidRPr="00786C3A">
        <w:rPr>
          <w:sz w:val="16"/>
        </w:rPr>
        <w:t xml:space="preserve">. - U.S. Rep. Mario Diaz-Balart, R-Fla. The Cuban people are protesting in the streets and demanding freedom. But </w:t>
      </w:r>
      <w:r w:rsidRPr="008467B1">
        <w:rPr>
          <w:rStyle w:val="StyleBoldUnderline"/>
        </w:rPr>
        <w:t>rather than supporting the growing, courageous pro-democracy movement, President Obama instead has chosen to appease their oppressors</w:t>
      </w:r>
      <w:r w:rsidRPr="00786C3A">
        <w:rPr>
          <w:sz w:val="16"/>
        </w:rPr>
        <w:t xml:space="preserve">.  While President Obama claims that his policies aim to assist the oppressed Cuban people, his actions betray that he is not on their side. You cannot credibly claim to care about the oppressed while working out side deals with their oppressors and welcoming the oppressors’ elite into the United States with open arms. And you cannot claim to support political prisoners while increasing the flow of dollars to their jailers.  </w:t>
      </w:r>
      <w:r w:rsidRPr="008467B1">
        <w:rPr>
          <w:rStyle w:val="StyleBoldUnderline"/>
        </w:rPr>
        <w:t>The failures of the Obama administration in Cuba are not an isolated foreign policy failure</w:t>
      </w:r>
      <w:r w:rsidRPr="00786C3A">
        <w:rPr>
          <w:sz w:val="16"/>
        </w:rPr>
        <w:t xml:space="preserve">. Around the world, </w:t>
      </w:r>
      <w:r w:rsidRPr="008467B1">
        <w:rPr>
          <w:rStyle w:val="StyleBoldUnderline"/>
        </w:rPr>
        <w:t>President Obama has taken an approach of appeasement when it comes to some of our most virulent enemies</w:t>
      </w:r>
      <w:r w:rsidRPr="00786C3A">
        <w:rPr>
          <w:sz w:val="16"/>
        </w:rPr>
        <w:t xml:space="preserve">. In addition to Cuba, </w:t>
      </w:r>
      <w:r w:rsidRPr="008467B1">
        <w:rPr>
          <w:rStyle w:val="StyleBoldUnderline"/>
        </w:rPr>
        <w:t xml:space="preserve">from Iran to Syria to Venezuela, President Obama has shown an unwillingness to stand firm </w:t>
      </w:r>
      <w:r w:rsidRPr="00786C3A">
        <w:rPr>
          <w:sz w:val="16"/>
        </w:rPr>
        <w:t xml:space="preserve">when anti-American forces threaten our interests, and his weakness has emboldened America’s enemies. If we are going to reassert our position in the world, we need a change at the top. Unlike President Obama, Mitt Romney has consistently vowed to take a firm stance against the Castro regime and strongly support the growing pro-democracy movement in Cuba. That will </w:t>
      </w:r>
      <w:r w:rsidRPr="002E6EE9">
        <w:rPr>
          <w:rStyle w:val="StyleBoldUnderline"/>
        </w:rPr>
        <w:t>start</w:t>
      </w:r>
      <w:r w:rsidRPr="00786C3A">
        <w:rPr>
          <w:sz w:val="16"/>
        </w:rPr>
        <w:t xml:space="preserve"> by tightening sanctions against the brutal Castro dictatorship and fully funding Cuban pro-democracy assistance programs. Similarly, after thoroughly and seriously studying the issue, Romney’s running mate, my friend Rep. Paul Ryan, fully understands that a policy of appeasement and accommodation only emboldens the terrorist Castro regime. Seven or eight years ago, my brother Lincoln, Ileana Ros-Lehtinen, and I had long and thorough briefing sessions on the issue of Cuba with Paul Ryan, and, since then, Rep. Ryan has not only supported a vigorous U.S. pro-democracy policy toward Cuba, he has been one of the strongest supporters of a free Cuba in the U.S. Congress. The Romney-Ryan Administration will support pro-democracy movements throughout our hemisphere, work with our allies to fight criminal gangs and terrorists, and oppose the dangerous incursion of enemies such as Iran and Hezbollah into America’s backyard. The Castro brothers have oppressed the Cuban people and threatened U.S. security interests for far too long. Mitt Romney will reaffirm America’s dedication to the freedom of the Cuban people and refuse to assist their oppressors until the promise of a free, democratic Cuba is finally realized.</w:t>
      </w:r>
    </w:p>
    <w:p w:rsidR="00786C3A" w:rsidRDefault="00786C3A" w:rsidP="00786C3A"/>
    <w:p w:rsidR="00786C3A" w:rsidRPr="003411C2" w:rsidRDefault="00786C3A" w:rsidP="00786C3A">
      <w:pPr>
        <w:pStyle w:val="Heading4"/>
        <w:rPr>
          <w:rStyle w:val="StyleStyleBold12pt"/>
          <w:b/>
          <w:bCs/>
        </w:rPr>
      </w:pPr>
      <w:r w:rsidRPr="003411C2">
        <w:t>Obama already appeasing Latin America- increasing aid and trade</w:t>
      </w:r>
    </w:p>
    <w:p w:rsidR="00786C3A" w:rsidRPr="00786C3A" w:rsidRDefault="00786C3A" w:rsidP="00786C3A">
      <w:pPr>
        <w:widowControl w:val="0"/>
        <w:autoSpaceDE w:val="0"/>
        <w:autoSpaceDN w:val="0"/>
        <w:adjustRightInd w:val="0"/>
      </w:pPr>
      <w:r w:rsidRPr="003411C2">
        <w:rPr>
          <w:rStyle w:val="StyleStyleBold12pt"/>
        </w:rPr>
        <w:t>Diaz-Balart, 12</w:t>
      </w:r>
      <w:r w:rsidRPr="00F878BD">
        <w:rPr>
          <w:rStyle w:val="StyleStyleBold12pt"/>
        </w:rPr>
        <w:t xml:space="preserve"> </w:t>
      </w:r>
      <w:r w:rsidRPr="003411C2">
        <w:t>[Mario, Republican Party US Representative from Florida, August 21, " Mario Diaz-Balart: Obama Has Policy of Appeasement Toward Castro Regime", http://latino.foxnews.com/latino/politics/2012/08/21/mario-diaz-balart-obama-has-pursued-policy-appeasement-toward-castro-regime/, Accessed July 6]</w:t>
      </w:r>
    </w:p>
    <w:p w:rsidR="00786C3A" w:rsidRPr="00786C3A" w:rsidRDefault="00786C3A" w:rsidP="00786C3A">
      <w:pPr>
        <w:rPr>
          <w:rStyle w:val="StyleStyleBold12pt"/>
          <w:b w:val="0"/>
          <w:bCs w:val="0"/>
          <w:sz w:val="16"/>
        </w:rPr>
      </w:pPr>
      <w:r w:rsidRPr="00786C3A">
        <w:rPr>
          <w:sz w:val="16"/>
        </w:rPr>
        <w:t xml:space="preserve">In July, Hugo </w:t>
      </w:r>
      <w:r w:rsidRPr="00F878BD">
        <w:rPr>
          <w:rStyle w:val="StyleBoldUnderline"/>
        </w:rPr>
        <w:t xml:space="preserve">Chavez commented </w:t>
      </w:r>
      <w:r w:rsidRPr="00786C3A">
        <w:rPr>
          <w:sz w:val="16"/>
        </w:rPr>
        <w:t xml:space="preserve">on the United States presidential election, saying that </w:t>
      </w:r>
      <w:r w:rsidRPr="00F878BD">
        <w:rPr>
          <w:rStyle w:val="StyleBoldUnderline"/>
        </w:rPr>
        <w:t>he thought Barack Obama was “deep down a good guy.”</w:t>
      </w:r>
      <w:r w:rsidRPr="00786C3A">
        <w:rPr>
          <w:sz w:val="16"/>
        </w:rPr>
        <w:t xml:space="preserve"> Earlier this summer, Mariela Castro, </w:t>
      </w:r>
      <w:r w:rsidRPr="00F878BD">
        <w:rPr>
          <w:rStyle w:val="StyleBoldUnderline"/>
        </w:rPr>
        <w:t>daughter of</w:t>
      </w:r>
      <w:r w:rsidRPr="00786C3A">
        <w:rPr>
          <w:sz w:val="16"/>
        </w:rPr>
        <w:t xml:space="preserve"> titular Cuban dictator </w:t>
      </w:r>
      <w:r w:rsidRPr="00F878BD">
        <w:rPr>
          <w:rStyle w:val="StyleBoldUnderline"/>
        </w:rPr>
        <w:t>Raul Castro</w:t>
      </w:r>
      <w:r w:rsidRPr="00786C3A">
        <w:rPr>
          <w:sz w:val="16"/>
        </w:rPr>
        <w:t xml:space="preserve">, who taunts Cuba’s brave pro-democracy activists as “despicable parasites,” also </w:t>
      </w:r>
      <w:r w:rsidRPr="00F878BD">
        <w:rPr>
          <w:rStyle w:val="StyleBoldUnderline"/>
        </w:rPr>
        <w:t>praised President Obama after his administration allowed her to enter the United States to give a series of lectures</w:t>
      </w:r>
      <w:r w:rsidRPr="00786C3A">
        <w:rPr>
          <w:sz w:val="16"/>
        </w:rPr>
        <w:t xml:space="preserve"> and tour various U.S. cities. </w:t>
      </w:r>
      <w:r w:rsidRPr="00F878BD">
        <w:rPr>
          <w:rStyle w:val="StyleBoldUnderline"/>
        </w:rPr>
        <w:t>These compliments</w:t>
      </w:r>
      <w:r w:rsidRPr="00786C3A">
        <w:rPr>
          <w:sz w:val="16"/>
        </w:rPr>
        <w:t xml:space="preserve"> – and the fact that they were not disavowed by the White House – </w:t>
      </w:r>
      <w:r w:rsidRPr="00F878BD">
        <w:rPr>
          <w:rStyle w:val="StyleBoldUnderline"/>
        </w:rPr>
        <w:t>come as no surprise, given President Obama’s appeasing stance regarding anti-American totalitarian regimes</w:t>
      </w:r>
      <w:r w:rsidRPr="00786C3A">
        <w:rPr>
          <w:sz w:val="16"/>
        </w:rPr>
        <w:t xml:space="preserve">. </w:t>
      </w:r>
      <w:r w:rsidRPr="00F878BD">
        <w:rPr>
          <w:rStyle w:val="StyleBoldUnderline"/>
        </w:rPr>
        <w:t>Since</w:t>
      </w:r>
      <w:r w:rsidRPr="00786C3A">
        <w:rPr>
          <w:sz w:val="16"/>
        </w:rPr>
        <w:t xml:space="preserve"> he took office in January </w:t>
      </w:r>
      <w:r w:rsidRPr="00F878BD">
        <w:rPr>
          <w:rStyle w:val="StyleBoldUnderline"/>
        </w:rPr>
        <w:t>2009</w:t>
      </w:r>
      <w:r w:rsidRPr="00786C3A">
        <w:rPr>
          <w:sz w:val="16"/>
        </w:rPr>
        <w:t xml:space="preserve">, President </w:t>
      </w:r>
      <w:r w:rsidRPr="00F878BD">
        <w:rPr>
          <w:rStyle w:val="StyleBoldUnderline"/>
        </w:rPr>
        <w:t>Obama has pursued a policy of appeasement toward the totalitarian Cuban dictatorship. Despite the Castro brothers’ harboring of international terrorists and their increasingly relentless oppression of the Cuban people, President Obama weakened U.S. sanctions and has increased the flow of dollars to the dictatorship.</w:t>
      </w:r>
      <w:r w:rsidRPr="00786C3A">
        <w:rPr>
          <w:sz w:val="16"/>
        </w:rPr>
        <w:t xml:space="preserve"> </w:t>
      </w:r>
      <w:r w:rsidRPr="00F878BD">
        <w:rPr>
          <w:rStyle w:val="StyleBoldUnderline"/>
        </w:rPr>
        <w:t xml:space="preserve">In response, the Castro brothers amped up their repression of the Cuban people and imprisoned American </w:t>
      </w:r>
      <w:r w:rsidRPr="003411C2">
        <w:rPr>
          <w:rStyle w:val="StyleBoldUnderline"/>
        </w:rPr>
        <w:t>humanitarian</w:t>
      </w:r>
      <w:r w:rsidRPr="00F878BD">
        <w:rPr>
          <w:rStyle w:val="StyleBoldUnderline"/>
        </w:rPr>
        <w:t xml:space="preserve"> aid worker Alan Gross</w:t>
      </w:r>
      <w:r w:rsidRPr="00786C3A">
        <w:rPr>
          <w:sz w:val="16"/>
        </w:rPr>
        <w:t xml:space="preserve"> for the “crime” of taking humanitarian aide to Cuba’s small Jewish community. Clearly, President Obama is not concerned about the threat posed by the Cuban dictatorship, nor has he manifested genuine solidarity with the pro-democracy aspirations of the Cuban people. The </w:t>
      </w:r>
      <w:r w:rsidRPr="00F878BD">
        <w:rPr>
          <w:rStyle w:val="StyleBoldUnderline"/>
        </w:rPr>
        <w:t xml:space="preserve">Cuban people are protesting in the streets and demanding freedom. But rather than supporting </w:t>
      </w:r>
      <w:r w:rsidRPr="00786C3A">
        <w:rPr>
          <w:sz w:val="16"/>
        </w:rPr>
        <w:t xml:space="preserve">the growing, courageous pro-democracy movement, President </w:t>
      </w:r>
      <w:r w:rsidRPr="00F878BD">
        <w:rPr>
          <w:rStyle w:val="StyleBoldUnderline"/>
        </w:rPr>
        <w:t>Obama instead has chosen to appease their oppressors.</w:t>
      </w:r>
      <w:r w:rsidRPr="00786C3A">
        <w:rPr>
          <w:sz w:val="16"/>
        </w:rPr>
        <w:t xml:space="preserve">  While President Obama claims that his policies aim to assist the oppressed Cuban people, his actions betray that he is not on their side. You cannot credibly claim to care about the oppressed while working out side deals with their oppressors and welcoming the oppressors’ elite into the United States with open arms. And you cannot claim to support political prisoners while increasing the flow of dollars to their jailers.  The failures of the Obama administration in Cuba are not an isolated foreign policy failure. </w:t>
      </w:r>
      <w:r w:rsidRPr="00F878BD">
        <w:rPr>
          <w:rStyle w:val="StyleBoldUnderline"/>
        </w:rPr>
        <w:t>Around the world, President Obama has taken an approach of appeasement when it comes to some of our most virulent enemies</w:t>
      </w:r>
      <w:r w:rsidRPr="00786C3A">
        <w:rPr>
          <w:sz w:val="16"/>
        </w:rPr>
        <w:t xml:space="preserve">. In addition to </w:t>
      </w:r>
      <w:r w:rsidRPr="00F878BD">
        <w:rPr>
          <w:rStyle w:val="StyleBoldUnderline"/>
        </w:rPr>
        <w:t>Cuba</w:t>
      </w:r>
      <w:r w:rsidRPr="00786C3A">
        <w:rPr>
          <w:sz w:val="16"/>
        </w:rPr>
        <w:t xml:space="preserve">, from Iran to Syria </w:t>
      </w:r>
      <w:r w:rsidRPr="00F878BD">
        <w:rPr>
          <w:rStyle w:val="StyleBoldUnderline"/>
        </w:rPr>
        <w:t>to Venezuela</w:t>
      </w:r>
      <w:r w:rsidRPr="00786C3A">
        <w:rPr>
          <w:sz w:val="16"/>
        </w:rPr>
        <w:t>, President Obama has shown an unwillingness to stand firm when anti-American forces threaten our interests, and his weakness has emboldened America’s enemies. If we are going to reassert our position in the world, we need a change at the top.</w:t>
      </w:r>
    </w:p>
    <w:p w:rsidR="00786C3A" w:rsidRDefault="0094153E" w:rsidP="0094153E">
      <w:pPr>
        <w:pStyle w:val="Heading3"/>
      </w:pPr>
      <w:r>
        <w:lastRenderedPageBreak/>
        <w:t>Venezuela</w:t>
      </w:r>
    </w:p>
    <w:p w:rsidR="00786C3A" w:rsidRDefault="00786C3A" w:rsidP="00786C3A">
      <w:pPr>
        <w:pStyle w:val="Heading4"/>
      </w:pPr>
      <w:r>
        <w:t>Obama is app</w:t>
      </w:r>
      <w:r w:rsidR="0094153E">
        <w:t xml:space="preserve">easing Venezuela – cooperation </w:t>
      </w:r>
    </w:p>
    <w:p w:rsidR="00786C3A" w:rsidRDefault="00786C3A" w:rsidP="00786C3A">
      <w:r w:rsidRPr="002E6EE9">
        <w:rPr>
          <w:rStyle w:val="StyleStyleBold12pt"/>
        </w:rPr>
        <w:t>Canto 06/15</w:t>
      </w:r>
      <w:r>
        <w:t xml:space="preserve">/13 (Host of Canto Talk, a radio show which discusses domestic and foreign policy issues. Also is the author of the book "Cubanos in Wisconsin", "The Obama administration has a funny way of rewarding those who call us 'imperialistas'", http://www.americanthinker.com/blog/2013/06/the_obama_administration_has_a_funny_way_of_rewarding_those_who_call_us_imperialistas.html) </w:t>
      </w:r>
    </w:p>
    <w:p w:rsidR="00786C3A" w:rsidRPr="00786C3A" w:rsidRDefault="00786C3A" w:rsidP="00786C3A">
      <w:pPr>
        <w:rPr>
          <w:sz w:val="16"/>
        </w:rPr>
      </w:pPr>
      <w:r w:rsidRPr="00786C3A">
        <w:rPr>
          <w:sz w:val="16"/>
        </w:rPr>
        <w:t xml:space="preserve">President </w:t>
      </w:r>
      <w:r w:rsidRPr="002E6EE9">
        <w:rPr>
          <w:rStyle w:val="StyleBoldUnderline"/>
        </w:rPr>
        <w:t>Maduro</w:t>
      </w:r>
      <w:r w:rsidRPr="00786C3A">
        <w:rPr>
          <w:sz w:val="16"/>
        </w:rPr>
        <w:t xml:space="preserve"> of Venezuela </w:t>
      </w:r>
      <w:r w:rsidRPr="002E6EE9">
        <w:rPr>
          <w:rStyle w:val="StyleBoldUnderline"/>
        </w:rPr>
        <w:t>has spent the last few months warning his people that "los imperialistas"</w:t>
      </w:r>
      <w:r w:rsidRPr="00786C3A">
        <w:rPr>
          <w:sz w:val="16"/>
        </w:rPr>
        <w:t xml:space="preserve"> (i.e. US)</w:t>
      </w:r>
      <w:r w:rsidRPr="002E6EE9">
        <w:rPr>
          <w:rStyle w:val="StyleBoldUnderline"/>
        </w:rPr>
        <w:t xml:space="preserve"> are out to get him.</w:t>
      </w:r>
      <w:r w:rsidRPr="00786C3A">
        <w:rPr>
          <w:sz w:val="16"/>
        </w:rPr>
        <w:t xml:space="preserve"> He blamed the US for everything under the sun, from high inflation, shortages, imaginary invasions from Colombia, and even an acute shortage of toilet paper. He also expelled US diplomats and jailed a US filmmaker. Does that sound like a responsible friend of the US to you? So why is </w:t>
      </w:r>
      <w:r w:rsidRPr="002E6EE9">
        <w:rPr>
          <w:rStyle w:val="StyleBoldUnderline"/>
        </w:rPr>
        <w:t>the US throwing President Maduro a "lifeline"</w:t>
      </w:r>
      <w:r w:rsidRPr="00786C3A">
        <w:rPr>
          <w:sz w:val="16"/>
        </w:rPr>
        <w:t>?The Washington Post reports this: "</w:t>
      </w:r>
      <w:r w:rsidRPr="002E6EE9">
        <w:rPr>
          <w:rStyle w:val="StyleBoldUnderline"/>
        </w:rPr>
        <w:t>Last week Secretary of State John F. Kerry took time to meet Venezuelan Foreign Minister Elias Jaua</w:t>
      </w:r>
      <w:r w:rsidRPr="00786C3A">
        <w:rPr>
          <w:sz w:val="16"/>
        </w:rPr>
        <w:t xml:space="preserve"> on the sidelines of an Organization of American States meeting, </w:t>
      </w:r>
      <w:r w:rsidRPr="002E6EE9">
        <w:rPr>
          <w:rStyle w:val="StyleBoldUnderline"/>
        </w:rPr>
        <w:t>then announced that the Obama administration would like to "find a new way forward" with the Maduro administration</w:t>
      </w:r>
      <w:r w:rsidRPr="00786C3A">
        <w:rPr>
          <w:sz w:val="16"/>
        </w:rPr>
        <w:t xml:space="preserve"> and "</w:t>
      </w:r>
      <w:r w:rsidRPr="002E6EE9">
        <w:rPr>
          <w:rStyle w:val="StyleBoldUnderline"/>
        </w:rPr>
        <w:t>quickly move to the appointment of ambassadors</w:t>
      </w:r>
      <w:r w:rsidRPr="00786C3A">
        <w:rPr>
          <w:sz w:val="16"/>
        </w:rPr>
        <w:t xml:space="preserve">." Mr. Kerry even thanked Mr. Maduro for "taking steps toward this encounter" -- words that the state-run media trumpeted." Sorry but I am a little confused, or "confundido" as so many in the democratic opposition must be saying. </w:t>
      </w:r>
      <w:r w:rsidRPr="002E6EE9">
        <w:rPr>
          <w:rStyle w:val="StyleBoldUnderline"/>
        </w:rPr>
        <w:t xml:space="preserve">Is this what they get for standing up to thugs who steal elections? Why are we giving President Maduro a "lifeline" at a time when many Latin American countries are calling for an audit </w:t>
      </w:r>
      <w:r w:rsidRPr="00786C3A">
        <w:rPr>
          <w:sz w:val="16"/>
        </w:rPr>
        <w:t xml:space="preserve">of the questionable elections? </w:t>
      </w:r>
      <w:r w:rsidRPr="002E6EE9">
        <w:rPr>
          <w:rStyle w:val="StyleBoldUnderline"/>
        </w:rPr>
        <w:t>Why are we rewarding Cuba by sitting down with Venezuela?</w:t>
      </w:r>
      <w:r w:rsidRPr="00786C3A">
        <w:rPr>
          <w:sz w:val="16"/>
        </w:rPr>
        <w:t xml:space="preserve"> </w:t>
      </w:r>
      <w:r w:rsidRPr="002E6EE9">
        <w:rPr>
          <w:rStyle w:val="StyleBoldUnderline"/>
        </w:rPr>
        <w:t>Why is the US legitimizing an election that so many inside and outside of Venezuela</w:t>
      </w:r>
      <w:r w:rsidRPr="00786C3A">
        <w:rPr>
          <w:sz w:val="16"/>
        </w:rPr>
        <w:t xml:space="preserve"> </w:t>
      </w:r>
      <w:r w:rsidRPr="002E6EE9">
        <w:rPr>
          <w:rStyle w:val="StyleBoldUnderline"/>
        </w:rPr>
        <w:t>consider</w:t>
      </w:r>
      <w:r w:rsidRPr="00786C3A">
        <w:rPr>
          <w:sz w:val="16"/>
        </w:rPr>
        <w:t xml:space="preserve"> </w:t>
      </w:r>
      <w:r w:rsidRPr="002E6EE9">
        <w:rPr>
          <w:rStyle w:val="StyleBoldUnderline"/>
        </w:rPr>
        <w:t>illegitimate</w:t>
      </w:r>
      <w:r w:rsidRPr="00786C3A">
        <w:rPr>
          <w:sz w:val="16"/>
        </w:rPr>
        <w:t>? I am not against sitting down with those we disagree with.</w:t>
      </w:r>
      <w:r w:rsidRPr="002E6EE9">
        <w:rPr>
          <w:rStyle w:val="StyleBoldUnderline"/>
        </w:rPr>
        <w:t xml:space="preserve"> </w:t>
      </w:r>
      <w:r w:rsidRPr="00786C3A">
        <w:rPr>
          <w:sz w:val="16"/>
        </w:rPr>
        <w:t xml:space="preserve">However, </w:t>
      </w:r>
      <w:r w:rsidRPr="002E6EE9">
        <w:rPr>
          <w:rStyle w:val="StyleBoldUnderline"/>
        </w:rPr>
        <w:t>the unconditional nature of these meetings with the Maduro regime is extremely confusing</w:t>
      </w:r>
      <w:r w:rsidRPr="00786C3A">
        <w:rPr>
          <w:sz w:val="16"/>
        </w:rPr>
        <w:t>. Also, the timing makes no sense!</w:t>
      </w:r>
    </w:p>
    <w:p w:rsidR="00786C3A" w:rsidRPr="003A5E86" w:rsidRDefault="0094153E" w:rsidP="00786C3A">
      <w:pPr>
        <w:pStyle w:val="Heading4"/>
      </w:pPr>
      <w:r>
        <w:t xml:space="preserve">Obama is appeasing Venezuela </w:t>
      </w:r>
    </w:p>
    <w:p w:rsidR="00786C3A" w:rsidRDefault="00786C3A" w:rsidP="00786C3A">
      <w:r w:rsidRPr="003A5E86">
        <w:rPr>
          <w:rStyle w:val="StyleStyleBold12pt"/>
        </w:rPr>
        <w:t>BOOTHROYD</w:t>
      </w:r>
      <w:r>
        <w:t xml:space="preserve">,  SEP 25TH </w:t>
      </w:r>
      <w:r w:rsidRPr="003A5E86">
        <w:rPr>
          <w:rStyle w:val="StyleStyleBold12pt"/>
        </w:rPr>
        <w:t>2012</w:t>
      </w:r>
      <w:r>
        <w:t xml:space="preserve"> (Rachael Boothroyd is a writer, freelance journalist and political activist based in Caracas, Venezuela. She contributes to Venezuelanalysis, Pulsamerica and Correo del Orinoco International, "Republicans Vow to Halt “Policy of Appeasement” in Venezuela" </w:t>
      </w:r>
      <w:hyperlink r:id="rId35" w:history="1">
        <w:r w:rsidRPr="009968EF">
          <w:rPr>
            <w:rStyle w:val="Hyperlink"/>
          </w:rPr>
          <w:t>http://venezuelanalysis.com/news/7283</w:t>
        </w:r>
      </w:hyperlink>
      <w:r>
        <w:t>)</w:t>
      </w:r>
    </w:p>
    <w:p w:rsidR="00786C3A" w:rsidRPr="00786C3A" w:rsidRDefault="00786C3A" w:rsidP="00786C3A">
      <w:pPr>
        <w:rPr>
          <w:sz w:val="16"/>
        </w:rPr>
      </w:pPr>
      <w:r w:rsidRPr="00786C3A">
        <w:rPr>
          <w:sz w:val="16"/>
        </w:rPr>
        <w:t xml:space="preserve">Caracas, September 23 2012 (Venezuelanalysis.com) – Republican nominee for Vice-President of theU.S., Paul </w:t>
      </w:r>
      <w:r w:rsidRPr="003A5E86">
        <w:rPr>
          <w:rStyle w:val="StyleBoldUnderline"/>
        </w:rPr>
        <w:t>Ryan</w:t>
      </w:r>
      <w:r w:rsidRPr="00786C3A">
        <w:rPr>
          <w:sz w:val="16"/>
        </w:rPr>
        <w:t xml:space="preserve">, has </w:t>
      </w:r>
      <w:r w:rsidRPr="003A5E86">
        <w:rPr>
          <w:rStyle w:val="StyleBoldUnderline"/>
        </w:rPr>
        <w:t>vowed</w:t>
      </w:r>
      <w:r w:rsidRPr="00786C3A">
        <w:rPr>
          <w:sz w:val="16"/>
        </w:rPr>
        <w:t xml:space="preserve"> that a Romney administration would get “tough on Castro, tough on Chavez” and </w:t>
      </w:r>
      <w:r w:rsidRPr="003A5E86">
        <w:rPr>
          <w:rStyle w:val="StyleBoldUnderline"/>
        </w:rPr>
        <w:t xml:space="preserve">to end what he described as a “policy of appeasement” applied by the Obama administration towards </w:t>
      </w:r>
      <w:r w:rsidRPr="00786C3A">
        <w:rPr>
          <w:sz w:val="16"/>
        </w:rPr>
        <w:t>both</w:t>
      </w:r>
      <w:r w:rsidRPr="003A5E86">
        <w:rPr>
          <w:rStyle w:val="StyleBoldUnderline"/>
        </w:rPr>
        <w:t xml:space="preserve"> </w:t>
      </w:r>
      <w:r w:rsidRPr="00786C3A">
        <w:rPr>
          <w:sz w:val="16"/>
        </w:rPr>
        <w:t>Cuba</w:t>
      </w:r>
      <w:r w:rsidRPr="003A5E86">
        <w:rPr>
          <w:rStyle w:val="StyleBoldUnderline"/>
        </w:rPr>
        <w:t xml:space="preserve"> </w:t>
      </w:r>
      <w:r w:rsidRPr="00786C3A">
        <w:rPr>
          <w:sz w:val="16"/>
        </w:rPr>
        <w:t>and</w:t>
      </w:r>
      <w:r w:rsidRPr="003A5E86">
        <w:rPr>
          <w:rStyle w:val="StyleBoldUnderline"/>
        </w:rPr>
        <w:t xml:space="preserve"> Venezuela</w:t>
      </w:r>
      <w:r w:rsidRPr="00786C3A">
        <w:rPr>
          <w:sz w:val="16"/>
        </w:rPr>
        <w:t xml:space="preserve">. Ryan made the comments from the Versailles Restaurant in Miami, Florida last Saturday, where he was accompanied by staunch members of the anti-Castro lobby, including Republican Representative, Ileana Ros-Lehtinen. Ros-Lehtinen is a member of the Cuban-American Lobby and the Congressional Cuban Democracy Caucus; organisations which claim to be aimed at speeding up Cuba’s “transition to democracy”. "In a Mitt Romney administration, we will not keep practising </w:t>
      </w:r>
      <w:r w:rsidRPr="003A5E86">
        <w:rPr>
          <w:rStyle w:val="StyleBoldUnderline"/>
        </w:rPr>
        <w:t>this policy of appeasement</w:t>
      </w:r>
      <w:r w:rsidRPr="00786C3A">
        <w:rPr>
          <w:sz w:val="16"/>
        </w:rPr>
        <w:t>, we will be tough on this brutal dictator (Castro). All it has done is</w:t>
      </w:r>
      <w:r w:rsidRPr="003A5E86">
        <w:rPr>
          <w:rStyle w:val="StyleBoldUnderline"/>
        </w:rPr>
        <w:t xml:space="preserve"> reward more despotism</w:t>
      </w:r>
      <w:r w:rsidRPr="00786C3A">
        <w:rPr>
          <w:sz w:val="16"/>
        </w:rPr>
        <w:t xml:space="preserve">... We will help those pro-democracy groups. We will be tough on Castro, tough on Chavez. And it's because we know that's the right policy for our country,” said Ryan. The nominee had reportedly travelled to Florida in a bid to win over the majority Latino vote two months ahead of the US elections. Florida is currently thought to be a “swing state” and could prove a determining vote for the overall election results. Results of a recent voter intention poll in the state carried out by NBC news show that Obama currently has a 5% lead over Romney, with a voting intention of 49% to 44%. ‘I learned from these friends, from Mario (Diaz-Balart), from Lincoln (Diaz-Balart), from Ileana (Ros-Lehtinen), just how brutal the Castro regime is, just how </w:t>
      </w:r>
      <w:r w:rsidRPr="003A5E86">
        <w:rPr>
          <w:rStyle w:val="StyleBoldUnderline"/>
        </w:rPr>
        <w:t>this president's policy of appeasement is not working</w:t>
      </w:r>
      <w:r w:rsidRPr="00786C3A">
        <w:rPr>
          <w:sz w:val="16"/>
        </w:rPr>
        <w:t xml:space="preserve">. They've given me a great education, lots of us in Congress, about how we need to clamp down on the Castro regime,” said Ryan. According to Ros-Lehtinen, Ryan is now a “loyal friend” to those who campaign on Cuba-related political issues. Ryan's statements have caused some Democrats to accuse him of hypocrisy after he appears to have dramatically changed his stance on Cuba-US relations. Prior to 2007, the Republican had called for “free trade” between all nations, which included voting to lift the trade embargo on Cuba. "To paraphrase President Clinton, it takes real brass to vote three times against economic sanctions on the Cuban regime and then come to Little Havana and ask Cuban-Americans for their vote," said Giancarlo Sopo, a Cuban-American supporter who told the US' Sun Sentinel that he would vote for Obama. "It's one thing to have a genuine disagreement with someone on a policy. It's something else to change your position from one day to the next just to pander in order to win votes,” added Sopo. Recently leaked footage of a meeting between Romney and party donors also </w:t>
      </w:r>
      <w:r w:rsidRPr="00786C3A">
        <w:rPr>
          <w:sz w:val="16"/>
        </w:rPr>
        <w:lastRenderedPageBreak/>
        <w:t xml:space="preserve">showed the presidential hopeful lambasting </w:t>
      </w:r>
      <w:r w:rsidRPr="003A5E86">
        <w:rPr>
          <w:rStyle w:val="StyleBoldUnderline"/>
        </w:rPr>
        <w:t>Obama for believing that “his magnetism and his charm, and his persuasiveness is so compelling that he can sit down with people like Putin and Chávez and Ahmadinejad, and that they'll find that we're such wonderful people that they'll go on with us, and they'll stop doing bad things</w:t>
      </w:r>
      <w:r w:rsidRPr="00786C3A">
        <w:rPr>
          <w:sz w:val="16"/>
        </w:rPr>
        <w:t xml:space="preserve">”. The leaked recording also shows Romney referring to Iranian President Ahmadinejad as a “crazed fanatic” and Iranian mullahs as “crazy people”. He also commented that, in his view, the Palestinian people have “no interest whatsoever in establishing peace”. With the presidential elections now drawing near, the Republican party is beginning to increasingly outline its prospective domestic and foreign policy, which Romney has said would be principally based on an attempt to implement a neo-liberal “Reagan economic zone” in Latin America and other regions, such as the Middle East. </w:t>
      </w:r>
      <w:r w:rsidRPr="003A5E86">
        <w:rPr>
          <w:rStyle w:val="StyleBoldUnderline"/>
        </w:rPr>
        <w:t>The Republican presidential candidate has been outspoken in his criticism of the “anti-American” views purported by the governments of Venezuela, Cuba and Iran and has described them as one of the biggest threats to the United States today</w:t>
      </w:r>
      <w:r w:rsidRPr="00786C3A">
        <w:rPr>
          <w:sz w:val="16"/>
        </w:rPr>
        <w:t xml:space="preserve">. Earlier in July, </w:t>
      </w:r>
      <w:r w:rsidRPr="003A5E86">
        <w:rPr>
          <w:rStyle w:val="StyleBoldUnderline"/>
        </w:rPr>
        <w:t xml:space="preserve">Romney branded the Venezuelan government as a “threat to national security” </w:t>
      </w:r>
      <w:r w:rsidRPr="00786C3A">
        <w:rPr>
          <w:sz w:val="16"/>
        </w:rPr>
        <w:t xml:space="preserve">and accused the country's president, Hugo Chavez, of “spreading dictatorships and tyranny throughout Latin America”. The Republican National Committee </w:t>
      </w:r>
      <w:r w:rsidRPr="003A5E86">
        <w:rPr>
          <w:rStyle w:val="StyleBoldUnderline"/>
        </w:rPr>
        <w:t>also circulated a video of Obama shaking hands with Chavez at the OAS “Summit of the Americas” in Trinidad and Tobago 2009 at the same ti</w:t>
      </w:r>
      <w:r w:rsidRPr="00786C3A">
        <w:rPr>
          <w:sz w:val="16"/>
        </w:rPr>
        <w:t>me. Romney has often claimed that the leader of Venezuela's Bolivarian revolution has links to “terrorist” organisations such as Hezbollah and has access to weapons that could “harm the US”. He has never presented any evidence in support of these accusations.</w:t>
      </w:r>
    </w:p>
    <w:p w:rsidR="00786C3A" w:rsidRPr="00C5425E" w:rsidRDefault="00786C3A" w:rsidP="00786C3A">
      <w:pPr>
        <w:pStyle w:val="Heading2"/>
      </w:pPr>
      <w:r w:rsidRPr="00C5425E">
        <w:lastRenderedPageBreak/>
        <w:t xml:space="preserve">2AC – </w:t>
      </w:r>
      <w:r>
        <w:t>Appeasement Solves</w:t>
      </w:r>
      <w:r w:rsidRPr="00C5425E">
        <w:t xml:space="preserve"> </w:t>
      </w:r>
    </w:p>
    <w:p w:rsidR="00786C3A" w:rsidRDefault="00786C3A" w:rsidP="00786C3A">
      <w:pPr>
        <w:pStyle w:val="Heading3"/>
      </w:pPr>
      <w:r>
        <w:lastRenderedPageBreak/>
        <w:t>Generic</w:t>
      </w:r>
    </w:p>
    <w:p w:rsidR="00786C3A" w:rsidRPr="00E633A0" w:rsidRDefault="00786C3A" w:rsidP="00786C3A">
      <w:pPr>
        <w:pStyle w:val="Heading4"/>
      </w:pPr>
      <w:r w:rsidRPr="00E633A0">
        <w:t>Appeasement solves</w:t>
      </w:r>
    </w:p>
    <w:p w:rsidR="00786C3A" w:rsidRPr="009F500B" w:rsidRDefault="00786C3A" w:rsidP="009F500B">
      <w:r w:rsidRPr="009F500B">
        <w:rPr>
          <w:rStyle w:val="StyleStyleBold12pt"/>
        </w:rPr>
        <w:t>Hachigian</w:t>
      </w:r>
      <w:r w:rsidR="009F500B" w:rsidRPr="009F500B">
        <w:rPr>
          <w:rStyle w:val="StyleStyleBold12pt"/>
        </w:rPr>
        <w:t xml:space="preserve"> et al 10</w:t>
      </w:r>
      <w:r w:rsidR="009F500B" w:rsidRPr="009F500B">
        <w:t xml:space="preserve"> – Senior Fellow at American Progress (Nina, Samuel Charap is enior Fellow for Russia and Eurasia at the International Institute for Strategic Studies, “Heritage Makes a Weak Case Against Engagement”, September 9 of 2010, </w:t>
      </w:r>
      <w:hyperlink r:id="rId36" w:history="1">
        <w:r w:rsidR="009F500B" w:rsidRPr="009F500B">
          <w:rPr>
            <w:rStyle w:val="Hyperlink"/>
          </w:rPr>
          <w:t>http://www.americanprogress.org/issues/security/news/2010/09/09/8413/heritage-makes-a-weak-case-against-engagement/</w:t>
        </w:r>
      </w:hyperlink>
      <w:r w:rsidR="009F500B" w:rsidRPr="009F500B">
        <w:t>)</w:t>
      </w:r>
    </w:p>
    <w:p w:rsidR="00786C3A" w:rsidRPr="00786C3A" w:rsidRDefault="00786C3A" w:rsidP="00786C3A">
      <w:pPr>
        <w:rPr>
          <w:sz w:val="16"/>
        </w:rPr>
      </w:pPr>
      <w:r w:rsidRPr="00786C3A">
        <w:rPr>
          <w:sz w:val="16"/>
        </w:rPr>
        <w:t xml:space="preserve">This </w:t>
      </w:r>
      <w:r w:rsidRPr="00625E57">
        <w:rPr>
          <w:rStyle w:val="StyleBoldUnderline"/>
        </w:rPr>
        <w:t>engagement critique</w:t>
      </w:r>
      <w:r w:rsidRPr="00786C3A">
        <w:rPr>
          <w:sz w:val="16"/>
        </w:rPr>
        <w:t xml:space="preserve"> is absurd for a variety of reasons. First, it </w:t>
      </w:r>
      <w:r w:rsidRPr="00625E57">
        <w:rPr>
          <w:rStyle w:val="StyleBoldUnderline"/>
        </w:rPr>
        <w:t>equates diplomacy with “appeasement.” But throughout its history the United States has shown itself fully capable of working with nondemocracies</w:t>
      </w:r>
      <w:r w:rsidRPr="00786C3A">
        <w:rPr>
          <w:sz w:val="16"/>
        </w:rPr>
        <w:t xml:space="preserve"> like Russia and China on key national security priorities </w:t>
      </w:r>
      <w:r w:rsidRPr="00625E57">
        <w:rPr>
          <w:rStyle w:val="StyleBoldUnderline"/>
        </w:rPr>
        <w:t>and at the same time pushing back on disagreements</w:t>
      </w:r>
      <w:r w:rsidRPr="00786C3A">
        <w:rPr>
          <w:sz w:val="16"/>
        </w:rPr>
        <w:t xml:space="preserve">. What’s more, </w:t>
      </w:r>
      <w:r w:rsidRPr="00625E57">
        <w:rPr>
          <w:rStyle w:val="StyleBoldUnderline"/>
        </w:rPr>
        <w:t>over time engagement creates conditions that allow us to address our concerns about these countries’ actions more effectively.</w:t>
      </w:r>
      <w:r w:rsidRPr="00786C3A">
        <w:rPr>
          <w:sz w:val="16"/>
        </w:rPr>
        <w:t xml:space="preserve"> In some cases </w:t>
      </w:r>
      <w:r w:rsidRPr="00822CCB">
        <w:rPr>
          <w:rStyle w:val="StyleBoldUnderline"/>
        </w:rPr>
        <w:t>it can also help open up authoritarian political systems</w:t>
      </w:r>
      <w:r w:rsidRPr="00786C3A">
        <w:rPr>
          <w:sz w:val="16"/>
        </w:rPr>
        <w:t>. It’s not capitulation to engage with countries that pose a threat in order to address that threat—like the administration has tried to do with Iran. On the contrary, it is a tactic worth trying to prevent Tehran from obtaining nuclear weapons capability. And the effort had value even though it did not produce immediate results: It demonstrated to international partners that harsher measures such as sanctions were necessary.</w:t>
      </w:r>
    </w:p>
    <w:p w:rsidR="00786C3A" w:rsidRPr="00E633A0" w:rsidRDefault="00786C3A" w:rsidP="00786C3A">
      <w:pPr>
        <w:pStyle w:val="Heading4"/>
      </w:pPr>
      <w:r w:rsidRPr="00E633A0">
        <w:t>Appeasement works—empirics prove</w:t>
      </w:r>
    </w:p>
    <w:p w:rsidR="00786C3A" w:rsidRPr="007C3502" w:rsidRDefault="00786C3A" w:rsidP="00786C3A">
      <w:pPr>
        <w:rPr>
          <w:szCs w:val="16"/>
        </w:rPr>
      </w:pPr>
      <w:r w:rsidRPr="007C3502">
        <w:rPr>
          <w:b/>
          <w:sz w:val="24"/>
        </w:rPr>
        <w:t>Kupchan ’10</w:t>
      </w:r>
      <w:r w:rsidRPr="007C3502">
        <w:t xml:space="preserve"> </w:t>
      </w:r>
      <w:r w:rsidRPr="007C3502">
        <w:rPr>
          <w:szCs w:val="16"/>
        </w:rPr>
        <w:t xml:space="preserve">[March/April 2010, Charles, Professor of International Affairs at Georgetown University and a Senior Fellow at the Council on Foreign Relations. This essay is adapted from his book How Enemies Become Friends: The Sources of Stable Peace, “Enemies Into Friends: How the United States Can Court Its Adversaries”, </w:t>
      </w:r>
      <w:hyperlink r:id="rId37" w:history="1">
        <w:r w:rsidRPr="007C3502">
          <w:rPr>
            <w:szCs w:val="16"/>
          </w:rPr>
          <w:t>http://www.foreignaffairs.com/articles/65986/charles-a-kupchan/enemies-into-friends?page=show</w:t>
        </w:r>
      </w:hyperlink>
      <w:r>
        <w:rPr>
          <w:szCs w:val="16"/>
        </w:rPr>
        <w:t xml:space="preserve">] </w:t>
      </w:r>
    </w:p>
    <w:p w:rsidR="00786C3A" w:rsidRPr="00786C3A" w:rsidRDefault="00786C3A" w:rsidP="00786C3A">
      <w:pPr>
        <w:rPr>
          <w:sz w:val="16"/>
          <w:szCs w:val="16"/>
        </w:rPr>
      </w:pPr>
      <w:r w:rsidRPr="00786C3A">
        <w:rPr>
          <w:sz w:val="16"/>
          <w:szCs w:val="16"/>
        </w:rPr>
        <w:t xml:space="preserve">These glimmers of progress notwithstanding, critics insist that trying to make deals with extremists is appeasement by another name. Drawing on British Prime Minister Neville Chamberlain's infamous capitulation to Hitler at Munich in 1938, opponents of engagement claim that it will invite only intransigence and belligerence. As U.S. President George W. </w:t>
      </w:r>
      <w:r w:rsidRPr="007C3502">
        <w:rPr>
          <w:rStyle w:val="StyleBoldUnderline"/>
        </w:rPr>
        <w:t>Bush told the Knesset</w:t>
      </w:r>
      <w:r w:rsidRPr="00786C3A">
        <w:rPr>
          <w:sz w:val="16"/>
          <w:szCs w:val="16"/>
        </w:rPr>
        <w:t xml:space="preserve"> in 2008, </w:t>
      </w:r>
      <w:r w:rsidRPr="007C3502">
        <w:rPr>
          <w:rStyle w:val="StyleBoldUnderline"/>
        </w:rPr>
        <w:t>negotiating with radicals is simply "the false comfort of appeasement</w:t>
      </w:r>
      <w:r w:rsidRPr="00786C3A">
        <w:rPr>
          <w:sz w:val="16"/>
          <w:szCs w:val="16"/>
        </w:rPr>
        <w:t xml:space="preserve">, which has been repeatedly discredited by history." </w:t>
      </w:r>
      <w:r w:rsidRPr="007C3502">
        <w:rPr>
          <w:rStyle w:val="StyleBoldUnderline"/>
        </w:rPr>
        <w:t>Bush</w:t>
      </w:r>
      <w:r w:rsidRPr="00786C3A">
        <w:rPr>
          <w:sz w:val="16"/>
          <w:szCs w:val="16"/>
        </w:rPr>
        <w:t xml:space="preserve"> was certainly </w:t>
      </w:r>
      <w:r w:rsidRPr="007C3502">
        <w:rPr>
          <w:rStyle w:val="StyleBoldUnderline"/>
        </w:rPr>
        <w:t>correct that accommodation had no place in dealing with a Nazi regime bent on conquest and genocide, but Chamberlain's fateful blunder should not tar all offers of accommodation as naive bouts of appeasement.</w:t>
      </w:r>
      <w:r w:rsidRPr="00786C3A">
        <w:rPr>
          <w:rStyle w:val="StyleBoldUnderline"/>
          <w:b w:val="0"/>
          <w:sz w:val="12"/>
          <w:u w:val="none"/>
        </w:rPr>
        <w:t>¶</w:t>
      </w:r>
      <w:r w:rsidRPr="008B14BB">
        <w:rPr>
          <w:rStyle w:val="StyleBoldUnderline"/>
          <w:sz w:val="12"/>
        </w:rPr>
        <w:t xml:space="preserve"> </w:t>
      </w:r>
      <w:r w:rsidRPr="00786C3A">
        <w:rPr>
          <w:sz w:val="16"/>
          <w:szCs w:val="16"/>
        </w:rPr>
        <w:t xml:space="preserve">On the contrary, </w:t>
      </w:r>
      <w:r w:rsidRPr="007C3502">
        <w:rPr>
          <w:rStyle w:val="StyleBoldUnderline"/>
        </w:rPr>
        <w:t>the historical record reveals that the initial accommodation of an adversary</w:t>
      </w:r>
      <w:r w:rsidRPr="00786C3A">
        <w:rPr>
          <w:sz w:val="16"/>
          <w:szCs w:val="16"/>
        </w:rPr>
        <w:t xml:space="preserve">, far from being an invitation to aggression, </w:t>
      </w:r>
      <w:r w:rsidRPr="007C3502">
        <w:rPr>
          <w:rStyle w:val="StyleBoldUnderline"/>
        </w:rPr>
        <w:t>is an essential start to rapprochement</w:t>
      </w:r>
      <w:r w:rsidRPr="00786C3A">
        <w:rPr>
          <w:sz w:val="16"/>
          <w:szCs w:val="16"/>
        </w:rPr>
        <w:t>. Such opening bids are usually the product of necessity rather than altruism: facing strategic overcommitment, a state seeks to reduce its burdens by befriending an adversary. If the target country responds in kind, an exchange of concessions can follow, often setting the stage for the rivalry and mutual suspicion to abate. In the final stage of rapprochement, top decision-makers bring around bureaucracies, legislative bodies, private interest groups, and ordinary citizens through lobbying and public outreach. Broader societal engagement is needed to ensure that rapprochement does not unravel when the leaders that brought it about leave office.</w:t>
      </w:r>
      <w:r w:rsidRPr="00786C3A">
        <w:rPr>
          <w:sz w:val="12"/>
          <w:szCs w:val="16"/>
        </w:rPr>
        <w:t>¶</w:t>
      </w:r>
      <w:r w:rsidRPr="00786C3A">
        <w:rPr>
          <w:sz w:val="16"/>
          <w:szCs w:val="16"/>
        </w:rPr>
        <w:t xml:space="preserve"> To be sure, </w:t>
      </w:r>
      <w:r w:rsidRPr="007C3502">
        <w:rPr>
          <w:rStyle w:val="StyleBoldUnderline"/>
        </w:rPr>
        <w:t>offers of accommodation</w:t>
      </w:r>
      <w:r w:rsidRPr="00786C3A">
        <w:rPr>
          <w:sz w:val="16"/>
          <w:szCs w:val="16"/>
        </w:rPr>
        <w:t xml:space="preserve"> </w:t>
      </w:r>
      <w:r w:rsidRPr="007C3502">
        <w:rPr>
          <w:rStyle w:val="StyleBoldUnderline"/>
        </w:rPr>
        <w:t>may</w:t>
      </w:r>
      <w:r w:rsidRPr="00786C3A">
        <w:rPr>
          <w:sz w:val="16"/>
          <w:szCs w:val="16"/>
        </w:rPr>
        <w:t xml:space="preserve"> </w:t>
      </w:r>
      <w:r w:rsidRPr="007C3502">
        <w:rPr>
          <w:rStyle w:val="StyleBoldUnderline"/>
        </w:rPr>
        <w:t>need to be balanced with threats of confrontation</w:t>
      </w:r>
      <w:r w:rsidRPr="00786C3A">
        <w:rPr>
          <w:sz w:val="16"/>
          <w:szCs w:val="16"/>
        </w:rPr>
        <w:t xml:space="preserve">. Nonetheless, </w:t>
      </w:r>
      <w:r w:rsidRPr="007C3502">
        <w:rPr>
          <w:rStyle w:val="StyleBoldUnderline"/>
        </w:rPr>
        <w:t>the historical record confirms that accommodation, not confrontation, is usually the essential ingredient of successful rapprochement. The United States and Great Britain were antagonists for decades</w:t>
      </w:r>
      <w:r w:rsidRPr="00786C3A">
        <w:rPr>
          <w:sz w:val="16"/>
          <w:szCs w:val="16"/>
        </w:rPr>
        <w:t xml:space="preserve">; after the Revolutionary War and the War of 1812, their geopolitical rivalry continued until the end of the nineteenth century. The turning point came during the 1890s, when the United Kingdom's imperial commitments began to outstrip its resources. </w:t>
      </w:r>
      <w:r w:rsidRPr="007C3502">
        <w:rPr>
          <w:rStyle w:val="StyleBoldUnderline"/>
        </w:rPr>
        <w:t>London</w:t>
      </w:r>
      <w:r w:rsidRPr="00786C3A">
        <w:rPr>
          <w:sz w:val="16"/>
          <w:szCs w:val="16"/>
        </w:rPr>
        <w:t xml:space="preserve"> made the opening move </w:t>
      </w:r>
      <w:r w:rsidRPr="007C3502">
        <w:rPr>
          <w:rStyle w:val="StyleBoldUnderline"/>
        </w:rPr>
        <w:t>in 1896,</w:t>
      </w:r>
      <w:r w:rsidRPr="00786C3A">
        <w:rPr>
          <w:sz w:val="16"/>
          <w:szCs w:val="16"/>
        </w:rPr>
        <w:t xml:space="preserve"> </w:t>
      </w:r>
      <w:r w:rsidRPr="007C3502">
        <w:rPr>
          <w:rStyle w:val="StyleBoldUnderline"/>
        </w:rPr>
        <w:t>acced</w:t>
      </w:r>
      <w:r w:rsidRPr="00786C3A">
        <w:rPr>
          <w:sz w:val="16"/>
          <w:szCs w:val="16"/>
        </w:rPr>
        <w:t xml:space="preserve">ing </w:t>
      </w:r>
      <w:r w:rsidRPr="007C3502">
        <w:rPr>
          <w:rStyle w:val="StyleBoldUnderline"/>
        </w:rPr>
        <w:t xml:space="preserve">to Washington's blustery demand that it submit to arbitration a dispute over the border between Venezuela and British Guiana -- an issue the United States deemed within its sphere of influence. The United States responded in kind to London's gesture, agreeing to bring to arbitration a disagreement over sealing rights in the Bering Sea. </w:t>
      </w:r>
      <w:r w:rsidRPr="00786C3A">
        <w:rPr>
          <w:sz w:val="16"/>
          <w:szCs w:val="16"/>
        </w:rPr>
        <w:t xml:space="preserve">Soon thereafter, </w:t>
      </w:r>
      <w:r w:rsidRPr="007C3502">
        <w:rPr>
          <w:rStyle w:val="StyleBoldUnderline"/>
        </w:rPr>
        <w:t>the two countries amicably settled disputes over the construction of the Panama Canal and the border between Alaska and Canada</w:t>
      </w:r>
      <w:r w:rsidRPr="00786C3A">
        <w:rPr>
          <w:sz w:val="16"/>
          <w:szCs w:val="16"/>
        </w:rPr>
        <w:t>. The United Kingdom was the only European power to support the United States in the 1898 Spanish-American War, and it went on to welcome U.S. expansion into the Pacific.</w:t>
      </w:r>
      <w:r w:rsidRPr="00786C3A">
        <w:rPr>
          <w:sz w:val="12"/>
          <w:szCs w:val="16"/>
        </w:rPr>
        <w:t>¶</w:t>
      </w:r>
      <w:r w:rsidRPr="00786C3A">
        <w:rPr>
          <w:sz w:val="16"/>
          <w:szCs w:val="16"/>
        </w:rPr>
        <w:t xml:space="preserve"> As diplomacy dampened the rivalry, elites on both sides of the Atlantic sought to recast popular attitudes through ambitious public relations campaigns. Arthur Balfour, leader of the House of Commons, proclaimed in 1896 that "the idea of war with the United States of America carries with it something of the unnatural horror of a </w:t>
      </w:r>
      <w:r w:rsidRPr="00786C3A">
        <w:rPr>
          <w:sz w:val="16"/>
          <w:szCs w:val="16"/>
        </w:rPr>
        <w:lastRenderedPageBreak/>
        <w:t xml:space="preserve">civil war." In a speech at Harvard </w:t>
      </w:r>
      <w:r w:rsidRPr="007C3502">
        <w:rPr>
          <w:rStyle w:val="StyleBoldUnderline"/>
        </w:rPr>
        <w:t>in 1898</w:t>
      </w:r>
      <w:r w:rsidRPr="00786C3A">
        <w:rPr>
          <w:sz w:val="16"/>
          <w:szCs w:val="16"/>
        </w:rPr>
        <w:t xml:space="preserve">, Richard Olney, </w:t>
      </w:r>
      <w:r w:rsidRPr="007C3502">
        <w:rPr>
          <w:rStyle w:val="StyleBoldUnderline"/>
        </w:rPr>
        <w:t>U.S. secretary of state</w:t>
      </w:r>
      <w:r w:rsidRPr="00786C3A">
        <w:rPr>
          <w:sz w:val="16"/>
          <w:szCs w:val="16"/>
        </w:rPr>
        <w:t xml:space="preserve"> from 1895 to 1897, </w:t>
      </w:r>
      <w:r w:rsidRPr="007C3502">
        <w:rPr>
          <w:rStyle w:val="StyleBoldUnderline"/>
        </w:rPr>
        <w:t>referred to the United Kingdom as the United States' "best friend" and noted "the close community</w:t>
      </w:r>
      <w:r w:rsidRPr="00786C3A">
        <w:rPr>
          <w:sz w:val="16"/>
          <w:szCs w:val="16"/>
        </w:rPr>
        <w:t xml:space="preserve"> . . . </w:t>
      </w:r>
      <w:r w:rsidRPr="007C3502">
        <w:rPr>
          <w:rStyle w:val="StyleBoldUnderline"/>
        </w:rPr>
        <w:t>in the kind and degree of the civilization enjoyed by both [countries]."</w:t>
      </w:r>
      <w:r w:rsidRPr="00786C3A">
        <w:rPr>
          <w:sz w:val="16"/>
          <w:szCs w:val="16"/>
        </w:rPr>
        <w:t xml:space="preserve"> With the help of lobbying groups such as the Anglo-American Committee, these changes in the public discourse ensured that by the early 1900s the United Kingdom had succeeded in befriending the United States. In 1905, President Theodore Roosevelt informed London, "You need not ever be troubled by the nightmare of a possible contest between the two great English-speaking peoples. I believe that is practically impossible now, and that it will grow entirely so as the years go by."</w:t>
      </w:r>
      <w:r w:rsidRPr="00786C3A">
        <w:rPr>
          <w:sz w:val="12"/>
          <w:szCs w:val="16"/>
        </w:rPr>
        <w:t>¶</w:t>
      </w:r>
      <w:r w:rsidRPr="00786C3A">
        <w:rPr>
          <w:sz w:val="16"/>
          <w:szCs w:val="16"/>
        </w:rPr>
        <w:t xml:space="preserve"> HOW PEACE BREAKS OUT</w:t>
      </w:r>
      <w:r w:rsidRPr="00786C3A">
        <w:rPr>
          <w:sz w:val="12"/>
          <w:szCs w:val="16"/>
        </w:rPr>
        <w:t>¶</w:t>
      </w:r>
      <w:r w:rsidRPr="00786C3A">
        <w:rPr>
          <w:sz w:val="16"/>
          <w:szCs w:val="16"/>
        </w:rPr>
        <w:t xml:space="preserve"> Other instances of rapprochement followed a similar trajectory -- as was the case with rapprochement between Norway and Sweden. As part of the territorial settlement at the end of the Napoleonic Wars, Denmark ceded control over Norway to Sweden in 1814. The Swedes promptly invaded Norway to put down a revolt against their rule, and the resulting union between Norway and Sweden that formed in 1815 led to decades of Norwegian estrangement from the Swedish. Rivalry between the two parties began to abate in 1905, when Sweden, confronted with resource constraints and pressure from Europe's great powers, accepted Norway's unilateral secession from the union. Norway reciprocated by dismantling its border defenses, and the two countries proceeded to resolve their outstanding territorial disputes. Their cooperation during World War I consolidated rapprochement, setting the stage for the eventual consolidation of peace throughout Scandinavia after World War II.</w:t>
      </w:r>
      <w:r w:rsidRPr="00786C3A">
        <w:rPr>
          <w:sz w:val="12"/>
          <w:szCs w:val="16"/>
        </w:rPr>
        <w:t>¶</w:t>
      </w:r>
      <w:r w:rsidRPr="00786C3A">
        <w:rPr>
          <w:sz w:val="16"/>
          <w:szCs w:val="16"/>
        </w:rPr>
        <w:t xml:space="preserve"> Peace came to Southeast Asia in a comparable fashion. </w:t>
      </w:r>
      <w:r w:rsidRPr="007C3502">
        <w:rPr>
          <w:rStyle w:val="StyleBoldUnderline"/>
        </w:rPr>
        <w:t>A militarized rivalry between Indonesia and Malaysia began in 1963</w:t>
      </w:r>
      <w:r w:rsidRPr="00786C3A">
        <w:rPr>
          <w:sz w:val="16"/>
          <w:szCs w:val="16"/>
        </w:rPr>
        <w:t xml:space="preserve">, when Jakarta opposed the formation of Malaysia -- a federation among Malaya, Sabah, Sarawak, and Singapore. </w:t>
      </w:r>
      <w:r w:rsidRPr="007C3502">
        <w:rPr>
          <w:rStyle w:val="StyleBoldUnderline"/>
        </w:rPr>
        <w:t>In 1966, General Suharto took power in Indonesia and proceeded to back away from confrontation with Malaysia</w:t>
      </w:r>
      <w:r w:rsidRPr="00786C3A">
        <w:rPr>
          <w:sz w:val="16"/>
          <w:szCs w:val="16"/>
        </w:rPr>
        <w:t xml:space="preserve">, primarily to redress the deteriorating economic conditions brought on by Jakarta's refusal to trade with Malaysia and by the international sanctions imposed in response to Indonesian belligerence. </w:t>
      </w:r>
      <w:r w:rsidRPr="007C3502">
        <w:rPr>
          <w:rStyle w:val="StyleBoldUnderline"/>
        </w:rPr>
        <w:t>The two countries then exchanged concessions on a number of issues and teamed up</w:t>
      </w:r>
      <w:r w:rsidRPr="00786C3A">
        <w:rPr>
          <w:sz w:val="16"/>
          <w:szCs w:val="16"/>
        </w:rPr>
        <w:t xml:space="preserve"> with their neighbors to form the Association of Southeast Asian Nations in 1967, which has </w:t>
      </w:r>
      <w:r w:rsidRPr="007C3502">
        <w:rPr>
          <w:rStyle w:val="StyleBoldUnderline"/>
        </w:rPr>
        <w:t>helped preserve peace in Southeast Asia ever since.</w:t>
      </w:r>
      <w:r w:rsidRPr="00786C3A">
        <w:rPr>
          <w:rStyle w:val="StyleBoldUnderline"/>
          <w:b w:val="0"/>
          <w:sz w:val="12"/>
          <w:u w:val="none"/>
        </w:rPr>
        <w:t>¶</w:t>
      </w:r>
      <w:r w:rsidRPr="008B14BB">
        <w:rPr>
          <w:rStyle w:val="StyleBoldUnderline"/>
          <w:sz w:val="12"/>
        </w:rPr>
        <w:t xml:space="preserve"> </w:t>
      </w:r>
      <w:r w:rsidRPr="007C3502">
        <w:rPr>
          <w:rStyle w:val="StyleBoldUnderline"/>
        </w:rPr>
        <w:t>Rapprochement between Argentina and Brazil followed a similar pattern</w:t>
      </w:r>
      <w:r w:rsidRPr="007C3502">
        <w:rPr>
          <w:rStyle w:val="StyleBoldUnderline"/>
          <w:sz w:val="16"/>
          <w:szCs w:val="16"/>
        </w:rPr>
        <w:t xml:space="preserve">. </w:t>
      </w:r>
      <w:r w:rsidRPr="00786C3A">
        <w:rPr>
          <w:sz w:val="16"/>
          <w:szCs w:val="16"/>
        </w:rPr>
        <w:t>After decades of rivalry that had begun in the colonial era, mutual accommodation started to clear the way for reconciliation in the late 1970s. Argentina faced the prospect of a war with Chile and needed to reduce its other strategic commitments, and Brazil's more moderate leaders viewed rapprochement with Argentina as a way of undercutting the growing power of hard-liners in Brazil's security and intelligence apparatus. Argentina made the opening move in 1979 by finally reaching an accord with Brazil and Paraguay on the construction of a hydroelectric dam across the Paraná River, which flows through the three countries. During the 1980s, Argentina and Brazil exchanged concessions, cooperated on their nuclear programs, and deepened their political, scientific, and cultural ties. In 1991, they launched a regional trade pact -- Mercosur -- and soon thereafter engaged in joint military exercises, which brought Brazilian troops to Argentine territory for the first time since the 1860s.</w:t>
      </w:r>
    </w:p>
    <w:p w:rsidR="00786C3A" w:rsidRPr="007C3502" w:rsidRDefault="00786C3A" w:rsidP="00786C3A">
      <w:pPr>
        <w:rPr>
          <w:szCs w:val="16"/>
        </w:rPr>
      </w:pPr>
    </w:p>
    <w:p w:rsidR="00786C3A" w:rsidRPr="007C3502" w:rsidRDefault="00786C3A" w:rsidP="00786C3A">
      <w:pPr>
        <w:rPr>
          <w:b/>
          <w:sz w:val="24"/>
        </w:rPr>
      </w:pPr>
      <w:r w:rsidRPr="007C3502">
        <w:rPr>
          <w:b/>
          <w:sz w:val="24"/>
        </w:rPr>
        <w:t>Fear of appeasement strategies are overblown</w:t>
      </w:r>
    </w:p>
    <w:p w:rsidR="00786C3A" w:rsidRPr="007C3502" w:rsidRDefault="00786C3A" w:rsidP="00786C3A">
      <w:pPr>
        <w:rPr>
          <w:rStyle w:val="StyleBoldUnderline"/>
          <w:b w:val="0"/>
          <w:sz w:val="16"/>
          <w:szCs w:val="16"/>
        </w:rPr>
      </w:pPr>
      <w:r w:rsidRPr="007C3502">
        <w:rPr>
          <w:b/>
          <w:sz w:val="24"/>
        </w:rPr>
        <w:t>McCollam ‘6</w:t>
      </w:r>
      <w:r w:rsidRPr="007C3502">
        <w:t xml:space="preserve"> </w:t>
      </w:r>
      <w:r w:rsidRPr="007C3502">
        <w:rPr>
          <w:szCs w:val="16"/>
        </w:rPr>
        <w:t>[October 13th, 2006, Douglas, Writer for Foreign Policy, “</w:t>
      </w:r>
      <w:hyperlink r:id="rId38" w:tooltip="The Umbrella's Shadow" w:history="1">
        <w:r w:rsidRPr="007C3502">
          <w:rPr>
            <w:szCs w:val="16"/>
          </w:rPr>
          <w:t>The Umbrella's Shadow</w:t>
        </w:r>
      </w:hyperlink>
      <w:r w:rsidRPr="007C3502">
        <w:rPr>
          <w:szCs w:val="16"/>
        </w:rPr>
        <w:t xml:space="preserve">”, </w:t>
      </w:r>
      <w:hyperlink r:id="rId39" w:history="1">
        <w:r w:rsidRPr="007C3502">
          <w:rPr>
            <w:szCs w:val="16"/>
          </w:rPr>
          <w:t>http://www.foreignpolicy.com/articles/2006/10/12/the_umbrellas_shadow</w:t>
        </w:r>
      </w:hyperlink>
      <w:r w:rsidRPr="007C3502">
        <w:rPr>
          <w:szCs w:val="16"/>
        </w:rPr>
        <w:t xml:space="preserve">] </w:t>
      </w:r>
    </w:p>
    <w:p w:rsidR="00786C3A" w:rsidRPr="007C3502" w:rsidRDefault="00786C3A" w:rsidP="00786C3A">
      <w:pPr>
        <w:rPr>
          <w:rStyle w:val="StyleBoldUnderline"/>
          <w:b w:val="0"/>
        </w:rPr>
      </w:pPr>
      <w:r w:rsidRPr="007C3502">
        <w:rPr>
          <w:rStyle w:val="StyleBoldUnderline"/>
        </w:rPr>
        <w:t>In this age of American hyperpower</w:t>
      </w:r>
      <w:r w:rsidRPr="00786C3A">
        <w:rPr>
          <w:b/>
          <w:sz w:val="16"/>
          <w:szCs w:val="16"/>
        </w:rPr>
        <w:t xml:space="preserve">, </w:t>
      </w:r>
      <w:r w:rsidRPr="00786C3A">
        <w:rPr>
          <w:sz w:val="16"/>
          <w:szCs w:val="16"/>
        </w:rPr>
        <w:t>cant we agree that</w:t>
      </w:r>
      <w:r w:rsidRPr="00786C3A">
        <w:rPr>
          <w:b/>
          <w:sz w:val="16"/>
          <w:szCs w:val="16"/>
        </w:rPr>
        <w:t xml:space="preserve"> </w:t>
      </w:r>
      <w:r w:rsidRPr="007C3502">
        <w:rPr>
          <w:rStyle w:val="StyleBoldUnderline"/>
        </w:rPr>
        <w:t>the oversized fear of appeasement</w:t>
      </w:r>
      <w:r w:rsidRPr="00786C3A">
        <w:rPr>
          <w:b/>
          <w:sz w:val="16"/>
          <w:szCs w:val="16"/>
        </w:rPr>
        <w:t xml:space="preserve"> </w:t>
      </w:r>
      <w:r w:rsidRPr="00786C3A">
        <w:rPr>
          <w:sz w:val="16"/>
          <w:szCs w:val="16"/>
        </w:rPr>
        <w:t>a doctrine, after all, born of military weakness</w:t>
      </w:r>
      <w:r w:rsidRPr="00786C3A">
        <w:rPr>
          <w:b/>
          <w:sz w:val="16"/>
          <w:szCs w:val="16"/>
        </w:rPr>
        <w:t xml:space="preserve"> </w:t>
      </w:r>
      <w:r w:rsidRPr="007C3502">
        <w:rPr>
          <w:rStyle w:val="StyleBoldUnderline"/>
        </w:rPr>
        <w:t>does more harm than good?</w:t>
      </w:r>
      <w:r w:rsidRPr="00786C3A">
        <w:rPr>
          <w:b/>
          <w:sz w:val="16"/>
          <w:szCs w:val="16"/>
        </w:rPr>
        <w:t xml:space="preserve"> </w:t>
      </w:r>
      <w:r w:rsidRPr="00786C3A">
        <w:rPr>
          <w:sz w:val="16"/>
          <w:szCs w:val="16"/>
        </w:rPr>
        <w:t>After all</w:t>
      </w:r>
      <w:r w:rsidRPr="00786C3A">
        <w:rPr>
          <w:b/>
          <w:sz w:val="16"/>
          <w:szCs w:val="16"/>
        </w:rPr>
        <w:t xml:space="preserve">, </w:t>
      </w:r>
      <w:r w:rsidRPr="007C3502">
        <w:rPr>
          <w:rStyle w:val="StyleBoldUnderline"/>
        </w:rPr>
        <w:t>the United States has never been stronger. If some of our adversaries fail to understand that, they will learn the hard truth</w:t>
      </w:r>
      <w:r w:rsidRPr="00786C3A">
        <w:rPr>
          <w:sz w:val="16"/>
          <w:szCs w:val="16"/>
        </w:rPr>
        <w:t>, just as adherents to other -isms that now reside in the dustbin of history have learned</w:t>
      </w:r>
      <w:r w:rsidRPr="007C3502">
        <w:rPr>
          <w:rStyle w:val="StyleBoldUnderline"/>
        </w:rPr>
        <w:t>. It is well past time we let go of outdated bromides from the greatest generation and stepped out from underneath the umbrellas shadow.</w:t>
      </w:r>
    </w:p>
    <w:p w:rsidR="00786C3A" w:rsidRDefault="00786C3A" w:rsidP="00786C3A"/>
    <w:p w:rsidR="00786C3A" w:rsidRDefault="00786C3A" w:rsidP="00786C3A">
      <w:pPr>
        <w:pStyle w:val="Heading3"/>
      </w:pPr>
      <w:r>
        <w:lastRenderedPageBreak/>
        <w:t>Cuba</w:t>
      </w:r>
    </w:p>
    <w:p w:rsidR="00786C3A" w:rsidRDefault="00786C3A" w:rsidP="00786C3A"/>
    <w:p w:rsidR="00786C3A" w:rsidRPr="00E633A0" w:rsidRDefault="00786C3A" w:rsidP="00786C3A">
      <w:pPr>
        <w:pStyle w:val="Heading4"/>
      </w:pPr>
      <w:r w:rsidRPr="00E633A0">
        <w:t>Engagement with Cuba works—containment fails</w:t>
      </w:r>
    </w:p>
    <w:p w:rsidR="00786C3A" w:rsidRPr="007C3502" w:rsidRDefault="00786C3A" w:rsidP="00786C3A">
      <w:pPr>
        <w:rPr>
          <w:szCs w:val="16"/>
        </w:rPr>
      </w:pPr>
      <w:r w:rsidRPr="007C3502">
        <w:rPr>
          <w:b/>
          <w:sz w:val="24"/>
        </w:rPr>
        <w:t>Kupchan ’10</w:t>
      </w:r>
      <w:r w:rsidRPr="007C3502">
        <w:t xml:space="preserve"> </w:t>
      </w:r>
      <w:r w:rsidRPr="007C3502">
        <w:rPr>
          <w:szCs w:val="16"/>
        </w:rPr>
        <w:t xml:space="preserve">[March/April 2010, Charles, Professor of International Affairs at Georgetown University and a Senior Fellow at the Council on Foreign Relations. This essay is adapted from his book How Enemies Become Friends: The Sources of Stable Peace, “Enemies Into Friends: How the United States Can Court Its Adversaries”, </w:t>
      </w:r>
      <w:hyperlink r:id="rId40" w:history="1">
        <w:r w:rsidRPr="007C3502">
          <w:rPr>
            <w:szCs w:val="16"/>
          </w:rPr>
          <w:t>http://www.foreignaffairs.com/articles/65986/charles-a-kupchan/enemies-into-friends?page=show</w:t>
        </w:r>
      </w:hyperlink>
      <w:r>
        <w:rPr>
          <w:szCs w:val="16"/>
        </w:rPr>
        <w:t xml:space="preserve">] </w:t>
      </w:r>
    </w:p>
    <w:p w:rsidR="00786C3A" w:rsidRPr="00786C3A" w:rsidRDefault="00786C3A" w:rsidP="00786C3A">
      <w:pPr>
        <w:rPr>
          <w:sz w:val="16"/>
          <w:szCs w:val="16"/>
        </w:rPr>
      </w:pPr>
      <w:r w:rsidRPr="007C3502">
        <w:rPr>
          <w:rStyle w:val="StyleBoldUnderline"/>
        </w:rPr>
        <w:t>The historical record</w:t>
      </w:r>
      <w:r w:rsidRPr="00786C3A">
        <w:rPr>
          <w:sz w:val="16"/>
          <w:szCs w:val="16"/>
        </w:rPr>
        <w:t>, however,</w:t>
      </w:r>
      <w:r w:rsidRPr="00786C3A">
        <w:rPr>
          <w:sz w:val="16"/>
        </w:rPr>
        <w:t xml:space="preserve"> </w:t>
      </w:r>
      <w:r w:rsidRPr="007C3502">
        <w:rPr>
          <w:rStyle w:val="StyleBoldUnderline"/>
        </w:rPr>
        <w:t>makes clear that</w:t>
      </w:r>
      <w:r w:rsidRPr="00786C3A">
        <w:rPr>
          <w:sz w:val="16"/>
          <w:szCs w:val="16"/>
        </w:rPr>
        <w:t xml:space="preserve"> such </w:t>
      </w:r>
      <w:r w:rsidRPr="007C3502">
        <w:rPr>
          <w:rStyle w:val="StyleBoldUnderline"/>
        </w:rPr>
        <w:t>skepticism is misplaced and that Obama is on the right track in reaching out to adversaries. Long-standing rivalries</w:t>
      </w:r>
      <w:r w:rsidRPr="00786C3A">
        <w:rPr>
          <w:sz w:val="16"/>
          <w:szCs w:val="16"/>
        </w:rPr>
        <w:t xml:space="preserve"> tend to </w:t>
      </w:r>
      <w:r w:rsidRPr="007C3502">
        <w:rPr>
          <w:rStyle w:val="StyleBoldUnderline"/>
        </w:rPr>
        <w:t>thaw</w:t>
      </w:r>
      <w:r w:rsidRPr="00786C3A">
        <w:rPr>
          <w:sz w:val="16"/>
          <w:szCs w:val="16"/>
        </w:rPr>
        <w:t xml:space="preserve"> as a result of mutual accommodation, not coercive intimidation. Of course, offers of reconciliation are sometimes rebuffed, requiring that they be revoked. But under the appropriate conditions, </w:t>
      </w:r>
      <w:r w:rsidRPr="007C3502">
        <w:rPr>
          <w:rStyle w:val="StyleBoldUnderline"/>
        </w:rPr>
        <w:t>reciprocal concessions are bold and courageous investments in peace</w:t>
      </w:r>
      <w:r w:rsidRPr="00786C3A">
        <w:rPr>
          <w:sz w:val="16"/>
          <w:szCs w:val="16"/>
        </w:rPr>
        <w:t>. Obama is also right to ease off on democracy promotion as he engages adversaries; even states that are repressive at home can be cooperative abroad. Moreover, contrary to conventional wisdom, diplomacy, not trade, is the currency of peace; economic interdependence is a consequence more than a cause of rapprochement.</w:t>
      </w:r>
      <w:r w:rsidRPr="00786C3A">
        <w:rPr>
          <w:sz w:val="12"/>
          <w:szCs w:val="16"/>
        </w:rPr>
        <w:t>¶</w:t>
      </w:r>
      <w:r w:rsidRPr="00786C3A">
        <w:rPr>
          <w:sz w:val="16"/>
          <w:szCs w:val="16"/>
        </w:rPr>
        <w:t xml:space="preserve"> If tentative engagement with U.S. adversaries is to grow into lasting rapprochement, </w:t>
      </w:r>
      <w:r w:rsidRPr="007C3502">
        <w:rPr>
          <w:rStyle w:val="StyleBoldUnderline"/>
        </w:rPr>
        <w:t>Obama will need to secure from them not just concessions on isolated issues but also their willingness to pursue sustained cooperation</w:t>
      </w:r>
      <w:r w:rsidRPr="00786C3A">
        <w:rPr>
          <w:sz w:val="16"/>
          <w:szCs w:val="16"/>
        </w:rPr>
        <w:t>. Doing so will require Washington to make its own compromises without dangerously dropping its guard. Obama must also manage the domestic political perils that will inevitably accompany such diplomacy. Not only will he have to weather Republican complaints about his "apology tours" abroad, but Obama will need to make sure that Congress is ready to support any deals that result from his diplomatic efforts. Should foreign governments take up Washington's offers of cooperation, they, too, will face dangers at home. In fact, Obama is in the difficult position of seeking peace with regimes whose viability may well be undermined if they reciprocate the United States' overtures. Washington is off to a good start in seeking to turn enemies into friends, but the task at hand requires exceptional diplomacy both abroad and at home.</w:t>
      </w:r>
      <w:r w:rsidRPr="00786C3A">
        <w:rPr>
          <w:sz w:val="12"/>
          <w:szCs w:val="16"/>
        </w:rPr>
        <w:t>¶</w:t>
      </w:r>
      <w:r w:rsidRPr="00786C3A">
        <w:rPr>
          <w:sz w:val="16"/>
          <w:szCs w:val="16"/>
        </w:rPr>
        <w:t xml:space="preserve"> DIPLOMATIC COURTSHIP</w:t>
      </w:r>
      <w:r w:rsidRPr="00786C3A">
        <w:rPr>
          <w:sz w:val="12"/>
          <w:szCs w:val="16"/>
        </w:rPr>
        <w:t>¶</w:t>
      </w:r>
      <w:r w:rsidRPr="00786C3A">
        <w:rPr>
          <w:sz w:val="16"/>
          <w:szCs w:val="16"/>
        </w:rPr>
        <w:t xml:space="preserve"> </w:t>
      </w:r>
      <w:r w:rsidRPr="007C3502">
        <w:rPr>
          <w:rStyle w:val="StyleBoldUnderline"/>
        </w:rPr>
        <w:t>Some of the recalcitrant regimes Obama is seeking to engage will surely refuse to reciprocate. With such states, Washington</w:t>
      </w:r>
      <w:r w:rsidRPr="00786C3A">
        <w:rPr>
          <w:sz w:val="16"/>
          <w:szCs w:val="16"/>
        </w:rPr>
        <w:t xml:space="preserve">, after a decent interval, </w:t>
      </w:r>
      <w:r w:rsidRPr="007C3502">
        <w:rPr>
          <w:rStyle w:val="StyleBoldUnderline"/>
        </w:rPr>
        <w:t>should suspend the offer of accommodation in favor of a strategy of isolation and containment.</w:t>
      </w:r>
      <w:r w:rsidRPr="00786C3A">
        <w:rPr>
          <w:sz w:val="16"/>
          <w:szCs w:val="16"/>
        </w:rPr>
        <w:t xml:space="preserve"> But other regimes are likely to take up the offer. Thus far, Russia, Iran, North Korea, </w:t>
      </w:r>
      <w:r w:rsidRPr="007C3502">
        <w:rPr>
          <w:rStyle w:val="StyleBoldUnderline"/>
        </w:rPr>
        <w:t>Cuba</w:t>
      </w:r>
      <w:r w:rsidRPr="00786C3A">
        <w:rPr>
          <w:sz w:val="16"/>
          <w:szCs w:val="16"/>
        </w:rPr>
        <w:t xml:space="preserve">, and Myanmar have all </w:t>
      </w:r>
      <w:r w:rsidRPr="007C3502">
        <w:rPr>
          <w:rStyle w:val="StyleBoldUnderline"/>
        </w:rPr>
        <w:t>demonstrated</w:t>
      </w:r>
      <w:r w:rsidRPr="00786C3A">
        <w:rPr>
          <w:sz w:val="16"/>
          <w:szCs w:val="16"/>
        </w:rPr>
        <w:t xml:space="preserve"> at least a modicum of </w:t>
      </w:r>
      <w:r w:rsidRPr="007C3502">
        <w:rPr>
          <w:rStyle w:val="StyleBoldUnderline"/>
        </w:rPr>
        <w:t>interest in engagement with the United States.</w:t>
      </w:r>
      <w:r w:rsidRPr="00786C3A">
        <w:rPr>
          <w:sz w:val="16"/>
          <w:szCs w:val="16"/>
        </w:rPr>
        <w:t xml:space="preserve"> Russia has worked with the United States on arms control, stepped up its effort to contain Iran's nuclear program, and expanded access to Russian territory and airspace for military supplies headed to Afghanistan. Enveloped in domestic turmoil since its June 2009 election, Iran has taken an on-again, if mostly off-again approach to negotiations with the United States. It is clearly tempted by the offer to compromise on the scope of its nuclear program as a means of avoiding -- or at least delaying -- a confrontation with the West. North Korea has been similarly tentative in engaging with Washington over its nuclear program. Meanwhile, </w:t>
      </w:r>
      <w:r w:rsidRPr="007C3502">
        <w:rPr>
          <w:rStyle w:val="StyleBoldUnderline"/>
        </w:rPr>
        <w:t>Cuba has been expanding its diplomatic dialogue with the United States</w:t>
      </w:r>
      <w:r w:rsidRPr="00786C3A">
        <w:rPr>
          <w:sz w:val="16"/>
          <w:szCs w:val="16"/>
        </w:rPr>
        <w:t>, and last fall Myanmar welcomed a visit from a high-ranking U.S. diplomat and allowed him to meet with the opposition leader Aung San Suu Kyi.</w:t>
      </w:r>
    </w:p>
    <w:p w:rsidR="00786C3A" w:rsidRDefault="00786C3A" w:rsidP="00786C3A">
      <w:pPr>
        <w:pStyle w:val="Heading2"/>
      </w:pPr>
      <w:r>
        <w:lastRenderedPageBreak/>
        <w:t>2AC – Link Turn</w:t>
      </w:r>
    </w:p>
    <w:p w:rsidR="00786C3A" w:rsidRDefault="00786C3A" w:rsidP="00786C3A">
      <w:pPr>
        <w:pStyle w:val="Heading3"/>
      </w:pPr>
      <w:r>
        <w:lastRenderedPageBreak/>
        <w:t>2AC – Link Turn</w:t>
      </w:r>
    </w:p>
    <w:p w:rsidR="00786C3A" w:rsidRDefault="00786C3A" w:rsidP="00786C3A">
      <w:pPr>
        <w:pStyle w:val="Heading4"/>
      </w:pPr>
      <w:r>
        <w:t>Negotiations aren't appeasement – they check back fo</w:t>
      </w:r>
      <w:r w:rsidR="00D457A8">
        <w:t>r miscalc – empirically proven</w:t>
      </w:r>
    </w:p>
    <w:p w:rsidR="00786C3A" w:rsidRDefault="00786C3A" w:rsidP="00786C3A">
      <w:r w:rsidRPr="000611FD">
        <w:rPr>
          <w:rStyle w:val="StyleStyleBold12pt"/>
        </w:rPr>
        <w:t>Mataconis 12</w:t>
      </w:r>
      <w:r>
        <w:t xml:space="preserve"> (Doug is an attorney in private practice in Northern Virginia. He holds a B.A. in Political Science from Rutgers University and J.D. from George Mason University School of Law., "The GOP’s Ridiculous Appeasement Argument" http://www.outsidethebeltway.com/the-gops-ridiculous-appeasement-argument/)</w:t>
      </w:r>
    </w:p>
    <w:p w:rsidR="00786C3A" w:rsidRPr="00786C3A" w:rsidRDefault="00786C3A" w:rsidP="00786C3A">
      <w:pPr>
        <w:rPr>
          <w:sz w:val="16"/>
        </w:rPr>
      </w:pPr>
      <w:r w:rsidRPr="00786C3A">
        <w:rPr>
          <w:sz w:val="16"/>
        </w:rPr>
        <w:t xml:space="preserve">This harkens back, of course, to the argument that many on the right made during the 2008 campaign that then-candidate </w:t>
      </w:r>
      <w:r w:rsidRPr="000611FD">
        <w:rPr>
          <w:rStyle w:val="StyleBoldUnderline"/>
        </w:rPr>
        <w:t>Obama</w:t>
      </w:r>
      <w:r w:rsidRPr="00786C3A">
        <w:rPr>
          <w:sz w:val="16"/>
        </w:rPr>
        <w:t xml:space="preserve"> </w:t>
      </w:r>
      <w:r w:rsidRPr="000611FD">
        <w:rPr>
          <w:rStyle w:val="StyleBoldUnderline"/>
        </w:rPr>
        <w:t>would</w:t>
      </w:r>
      <w:r w:rsidRPr="00786C3A">
        <w:rPr>
          <w:sz w:val="16"/>
        </w:rPr>
        <w:t xml:space="preserve">, if elected, </w:t>
      </w:r>
      <w:r w:rsidRPr="000611FD">
        <w:rPr>
          <w:rStyle w:val="StyleBoldUnderline"/>
        </w:rPr>
        <w:t>immediately begin to negotiate personally</w:t>
      </w:r>
      <w:r w:rsidRPr="00786C3A">
        <w:rPr>
          <w:sz w:val="16"/>
        </w:rPr>
        <w:t xml:space="preserve">, as opposed to formal and informal discussions via diplomats, </w:t>
      </w:r>
      <w:r w:rsidRPr="000611FD">
        <w:rPr>
          <w:rStyle w:val="StyleBoldUnderline"/>
        </w:rPr>
        <w:t xml:space="preserve">with adversaries like the Iranians and North Koreans </w:t>
      </w:r>
      <w:r w:rsidRPr="00786C3A">
        <w:rPr>
          <w:sz w:val="16"/>
        </w:rPr>
        <w:t xml:space="preserve">“without preconditions.” Throughout the 2008 campaign, both John McCain and Sarah Palin said repeatedly that Senator Obama would meet personally with the President of Iran without any preconditions. In fact what the Obama had said is that he favored direct talks between representatives of the U.S. and Iran regarding the nuclear program, a position that was supported at the time by several former Secretaries of State who had severed in Republican Administrations. </w:t>
      </w:r>
      <w:r w:rsidRPr="000611FD">
        <w:rPr>
          <w:rStyle w:val="StyleBoldUnderline"/>
        </w:rPr>
        <w:t>That was just one example, though, of this odd idea that Republicans seem to have developed that there’s something wrong with diplomacy</w:t>
      </w:r>
      <w:r w:rsidRPr="00786C3A">
        <w:rPr>
          <w:sz w:val="16"/>
        </w:rPr>
        <w:t xml:space="preserve">, </w:t>
      </w:r>
      <w:r w:rsidRPr="000611FD">
        <w:rPr>
          <w:rStyle w:val="StyleBoldUnderline"/>
        </w:rPr>
        <w:t>at least when the other guy does it</w:t>
      </w:r>
      <w:r w:rsidRPr="00786C3A">
        <w:rPr>
          <w:sz w:val="16"/>
        </w:rPr>
        <w:t xml:space="preserve">. If anything, </w:t>
      </w:r>
      <w:r w:rsidRPr="000611FD">
        <w:rPr>
          <w:rStyle w:val="StyleBoldUnderline"/>
        </w:rPr>
        <w:t xml:space="preserve">it’s more important that we have open lines of communication with our adversaries than our friends, if only </w:t>
      </w:r>
      <w:r w:rsidRPr="000611FD">
        <w:rPr>
          <w:rStyle w:val="Emphasis"/>
        </w:rPr>
        <w:t>to prevent misunderstandings and mistakes that could lead to a crisis</w:t>
      </w:r>
      <w:r w:rsidRPr="000611FD">
        <w:rPr>
          <w:rStyle w:val="StyleBoldUnderline"/>
        </w:rPr>
        <w:t xml:space="preserve"> that doesn’t need to happen.</w:t>
      </w:r>
      <w:r w:rsidRPr="00786C3A">
        <w:rPr>
          <w:sz w:val="16"/>
        </w:rPr>
        <w:t xml:space="preserve"> More broadly, though, </w:t>
      </w:r>
      <w:r w:rsidRPr="000611FD">
        <w:rPr>
          <w:rStyle w:val="StyleBoldUnderline"/>
        </w:rPr>
        <w:t xml:space="preserve">the suggestion that being willing to talk to ones adversaries under the right conditions is in and of itself appeasement is simply absurd. </w:t>
      </w:r>
      <w:r w:rsidRPr="000611FD">
        <w:rPr>
          <w:rStyle w:val="Emphasis"/>
        </w:rPr>
        <w:t>History is full of examples</w:t>
      </w:r>
      <w:r w:rsidRPr="000611FD">
        <w:rPr>
          <w:rStyle w:val="StyleBoldUnderline"/>
        </w:rPr>
        <w:t xml:space="preserve"> where that precise thing occurred, to the benefit of all parties involved. Kennedy met with Kruschev. Nixon met with Mao. Reagan met with Gorbachev (and said he would have met with Brezhnev, Andropov, or Chernenko</w:t>
      </w:r>
      <w:r w:rsidRPr="00786C3A">
        <w:rPr>
          <w:sz w:val="16"/>
        </w:rPr>
        <w:t xml:space="preserve"> if Russian leaders in the early 1980s hadn’t developed the inconvenient habit of dying every 18 months). Heck, </w:t>
      </w:r>
      <w:r w:rsidRPr="000611FD">
        <w:rPr>
          <w:rStyle w:val="StyleBoldUnderline"/>
        </w:rPr>
        <w:t>we’ve sent Secretaries of State to North Korea and have diplomatic relations with the Vietnamese now.</w:t>
      </w:r>
      <w:r w:rsidRPr="00786C3A">
        <w:rPr>
          <w:sz w:val="16"/>
        </w:rPr>
        <w:t xml:space="preserve"> For years, we didn’t have diplomatic relations with the Libyans and yet the Bush Administration made contact with them and successfully negotiated the dismantling of the Libyan chemical weapons program. </w:t>
      </w:r>
      <w:r w:rsidRPr="000611FD">
        <w:rPr>
          <w:rStyle w:val="StyleBoldUnderline"/>
        </w:rPr>
        <w:t>And before all that happened there were lower-level meetings going on for years between the United States and regimes that posed a far greater threat to our security,</w:t>
      </w:r>
      <w:r w:rsidRPr="00786C3A">
        <w:rPr>
          <w:sz w:val="16"/>
        </w:rPr>
        <w:t xml:space="preserve"> and their own citizens, than a mad-man like Ahmenijad does today. And that’s the part of this that Republicans can’t explain — if it’s okay to talk to the Soviets, the Red Chinese, the North Koreans, the Vietnamese, the Cubans, and the Libyans then what’s so bad about suggesting the possibility of diplomatic contact with Iran ? </w:t>
      </w:r>
      <w:r w:rsidRPr="000611FD">
        <w:rPr>
          <w:rStyle w:val="StyleBoldUnderline"/>
        </w:rPr>
        <w:t>Diplomacy is a good thing, as Winston Churchill himself recognized</w:t>
      </w:r>
      <w:r w:rsidRPr="00786C3A">
        <w:rPr>
          <w:sz w:val="16"/>
        </w:rPr>
        <w:t>. Since Sir Winston seems to be the only European that conservatives like, perhaps they’d listen to what he has to say about the matter.</w:t>
      </w:r>
    </w:p>
    <w:p w:rsidR="00786C3A" w:rsidRDefault="00786C3A" w:rsidP="00786C3A">
      <w:pPr>
        <w:pStyle w:val="Heading4"/>
      </w:pPr>
      <w:r>
        <w:t xml:space="preserve">Engagement is not appeasement – it's an effective </w:t>
      </w:r>
      <w:r w:rsidR="00D457A8">
        <w:t xml:space="preserve">foreign policy leverage tool </w:t>
      </w:r>
    </w:p>
    <w:p w:rsidR="00786C3A" w:rsidRDefault="00786C3A" w:rsidP="00786C3A">
      <w:r>
        <w:rPr>
          <w:rStyle w:val="StyleStyleBold12pt"/>
        </w:rPr>
        <w:t xml:space="preserve">Rogin </w:t>
      </w:r>
      <w:r w:rsidRPr="003A5E86">
        <w:rPr>
          <w:rStyle w:val="StyleStyleBold12pt"/>
        </w:rPr>
        <w:t>12</w:t>
      </w:r>
      <w:r>
        <w:t xml:space="preserve"> (A graduate of George Washington University's Elliott School of International Affairs, Josh Rogin covers national security and foreign policy and writes the daily Web column The Cable. His column appears bi-weekly in the print edition of The Washington Post. "Chuck Hagel does not like sanctions", Monday, December 17, 2012, </w:t>
      </w:r>
      <w:hyperlink r:id="rId41" w:history="1">
        <w:r w:rsidRPr="009968EF">
          <w:rPr>
            <w:rStyle w:val="Hyperlink"/>
          </w:rPr>
          <w:t>http://thecable.foreignpolicy.com/posts/2012/12/17/chuck_hagel_does_not_like_sanctions</w:t>
        </w:r>
      </w:hyperlink>
      <w:r>
        <w:t>)</w:t>
      </w:r>
    </w:p>
    <w:p w:rsidR="00786C3A" w:rsidRPr="00786C3A" w:rsidRDefault="00786C3A" w:rsidP="00786C3A">
      <w:pPr>
        <w:rPr>
          <w:sz w:val="16"/>
        </w:rPr>
      </w:pPr>
      <w:r w:rsidRPr="006B2063">
        <w:rPr>
          <w:rStyle w:val="StyleBoldUnderline"/>
        </w:rPr>
        <w:t>Hagel</w:t>
      </w:r>
      <w:r w:rsidRPr="00786C3A">
        <w:rPr>
          <w:sz w:val="16"/>
        </w:rPr>
        <w:t xml:space="preserve">, who serves as co-chair of President Barack Obama's intelligence advisory board, </w:t>
      </w:r>
      <w:r w:rsidRPr="006B2063">
        <w:rPr>
          <w:rStyle w:val="StyleBoldUnderline"/>
        </w:rPr>
        <w:t>throughout his career has publicly supported the idea of engaging with rogue regimes and focusing on diplomacy before punitive measures</w:t>
      </w:r>
      <w:r w:rsidRPr="00786C3A">
        <w:rPr>
          <w:sz w:val="16"/>
        </w:rPr>
        <w:t xml:space="preserve">. While in Congress, </w:t>
      </w:r>
      <w:r w:rsidRPr="006B2063">
        <w:rPr>
          <w:rStyle w:val="StyleBoldUnderline"/>
        </w:rPr>
        <w:t>he voted against several sanctions measures and argued vociferously against their effectiveness.</w:t>
      </w:r>
      <w:r w:rsidRPr="00786C3A">
        <w:rPr>
          <w:sz w:val="16"/>
        </w:rPr>
        <w:t xml:space="preserve"> "</w:t>
      </w:r>
      <w:r w:rsidRPr="006B2063">
        <w:rPr>
          <w:rStyle w:val="StyleBoldUnderline"/>
        </w:rPr>
        <w:t>Engagement is not appeasement</w:t>
      </w:r>
      <w:r w:rsidRPr="00786C3A">
        <w:rPr>
          <w:sz w:val="16"/>
        </w:rPr>
        <w:t xml:space="preserve">. </w:t>
      </w:r>
      <w:r w:rsidRPr="006B2063">
        <w:rPr>
          <w:rStyle w:val="StyleBoldUnderline"/>
        </w:rPr>
        <w:t>Diplomacy is not appeasement.</w:t>
      </w:r>
      <w:r w:rsidRPr="00786C3A">
        <w:rPr>
          <w:sz w:val="16"/>
        </w:rPr>
        <w:t xml:space="preserve"> Great nations engage. </w:t>
      </w:r>
      <w:r w:rsidRPr="006B2063">
        <w:rPr>
          <w:rStyle w:val="StyleBoldUnderline"/>
        </w:rPr>
        <w:t>Powerful nations must be the adults in world affairs. Anything less will result in disastrous, useless, preventable global conflict</w:t>
      </w:r>
      <w:r w:rsidRPr="00786C3A">
        <w:rPr>
          <w:sz w:val="16"/>
        </w:rPr>
        <w:t xml:space="preserve">," Hagel said in a Brookings Institution speech in 2008. In 2008, Hagel was blamed for blocking an Iran sanctions bill that Senate Democrats supported. That same year, he gave a speech calling for the opening of a U.S. diplomatic post in Tehran. As early as 2001, Hagel said that </w:t>
      </w:r>
      <w:r w:rsidRPr="006B2063">
        <w:rPr>
          <w:rStyle w:val="StyleBoldUnderline"/>
        </w:rPr>
        <w:t>sanctions</w:t>
      </w:r>
      <w:r w:rsidRPr="00786C3A">
        <w:rPr>
          <w:sz w:val="16"/>
        </w:rPr>
        <w:t xml:space="preserve"> on Iran and Libya </w:t>
      </w:r>
      <w:r w:rsidRPr="006B2063">
        <w:rPr>
          <w:rStyle w:val="StyleBoldUnderline"/>
        </w:rPr>
        <w:t>were ineffective</w:t>
      </w:r>
      <w:r w:rsidRPr="00786C3A">
        <w:rPr>
          <w:sz w:val="16"/>
        </w:rPr>
        <w:t xml:space="preserve">. He was one of only two senators that year to vote against renewal of the Iran-Libya Sanctions Act, along with Sen. Richard Lugar (R-IN). In his 2008 book, America: Our Next Chapter, Hagel wrote, "America's refusal to recognize Iran's status as a legitimate power does not decrease Iran's influence, but rather increases it." That same year, Hagel praised the George W. Bush administration's deal with North Korea, which included lifting some sanctions on Pyongyang and removing </w:t>
      </w:r>
      <w:r w:rsidRPr="00786C3A">
        <w:rPr>
          <w:sz w:val="16"/>
        </w:rPr>
        <w:lastRenderedPageBreak/>
        <w:t xml:space="preserve">North Korea from the State Department's list of states that sponsor terrorism in exchange for greater transparency into North Korea's nuclear program. North Korea later reneged on its side of that bargain. "The last thing we want to do or should do in my opinion is try to isolate North Korea," Hagel said in 2003. "They are very dangerous, they're unpredictable, and they have a past behavior pattern that's a bit erratic. That is not good news for any of us. So </w:t>
      </w:r>
      <w:r w:rsidRPr="006B2063">
        <w:rPr>
          <w:rStyle w:val="StyleBoldUnderline"/>
        </w:rPr>
        <w:t>I think we keep the emotions down and keep working the channels.</w:t>
      </w:r>
      <w:r w:rsidRPr="00786C3A">
        <w:rPr>
          <w:sz w:val="16"/>
        </w:rPr>
        <w:t xml:space="preserve">" On Syria, Hagel was a longtime supporter of engagement with the regime of President Bashar al-Assad and his father before him, Hafez al-Assad. After meeting with Assad the elder in 1998, Hagel said, "Peace comes through dealing with people. Peace doesn't come at the end of a bayonet or the end of a gun. In 2008, Hagel co-authored a Wall Street Journal op-ed with prospective secretary of state nominee Sen. John Kerry (D-MA), entitled, "It's time to talk to Syria." "Syria's leaders have always made cold calculations in the name of self-preservation, and history shows that </w:t>
      </w:r>
      <w:r w:rsidRPr="006B2063">
        <w:rPr>
          <w:rStyle w:val="StyleBoldUnderline"/>
        </w:rPr>
        <w:t>intensive diplomacy can pay off,</w:t>
      </w:r>
      <w:r w:rsidRPr="00786C3A">
        <w:rPr>
          <w:sz w:val="16"/>
        </w:rPr>
        <w:t xml:space="preserve">" Hagel and Kerry wrote. </w:t>
      </w:r>
      <w:r w:rsidRPr="006B2063">
        <w:rPr>
          <w:rStyle w:val="StyleBoldUnderline"/>
        </w:rPr>
        <w:t>Hagel has long been a critic of the multi-decade U.S. embargo on Cuba</w:t>
      </w:r>
      <w:r w:rsidRPr="00786C3A">
        <w:rPr>
          <w:sz w:val="16"/>
        </w:rPr>
        <w:t xml:space="preserve">. He has said </w:t>
      </w:r>
      <w:r w:rsidRPr="006B2063">
        <w:rPr>
          <w:rStyle w:val="StyleBoldUnderline"/>
        </w:rPr>
        <w:t>the trade embargo on Cuba "isolates us, not Cuba,"</w:t>
      </w:r>
      <w:r w:rsidRPr="00786C3A">
        <w:rPr>
          <w:sz w:val="16"/>
        </w:rPr>
        <w:t xml:space="preserve"> and voted several times to ease parts of it. "On Cuba, I've said that we have an outdated, unrealistic, irrelevant policy," he said in 2008. "It's always been nonsensical to me about this argument, 'Well, it's a communist country, it's a communist regime.' </w:t>
      </w:r>
      <w:r w:rsidRPr="006B2063">
        <w:rPr>
          <w:rStyle w:val="StyleBoldUnderline"/>
        </w:rPr>
        <w:t>What do people think Vietnam is? Or the People's Republic of China? Both those countries are WTO members. We trade with them. We have relations. Great powers engage... Great powers are not afraid. Great powers trade</w:t>
      </w:r>
      <w:r w:rsidRPr="00786C3A">
        <w:rPr>
          <w:sz w:val="16"/>
        </w:rPr>
        <w:t xml:space="preserve">." That same year, Hagel signed onto a letter to Secretary State Condoleezza Rice urging her to alter U.S.-Cuba policy. In 2002, Hagel called then leader Fidel Castro a "toothless old dinosaur" and said he agreed with former U.S. president Jimmy Carter on Cuba. "What Jimmy Carter's saying ... is exactly right: </w:t>
      </w:r>
      <w:r w:rsidRPr="006B2063">
        <w:rPr>
          <w:rStyle w:val="StyleBoldUnderline"/>
        </w:rPr>
        <w:t>Our 40-year policy toward Cuba is senseless</w:t>
      </w:r>
      <w:r w:rsidRPr="00786C3A">
        <w:rPr>
          <w:sz w:val="16"/>
        </w:rPr>
        <w:t>," Hagel said.</w:t>
      </w:r>
    </w:p>
    <w:p w:rsidR="00786C3A" w:rsidRDefault="00786C3A" w:rsidP="00786C3A">
      <w:pPr>
        <w:pStyle w:val="Heading2"/>
      </w:pPr>
      <w:r>
        <w:lastRenderedPageBreak/>
        <w:t>2AC – Link Defense</w:t>
      </w:r>
    </w:p>
    <w:p w:rsidR="00786C3A" w:rsidRDefault="00786C3A" w:rsidP="00786C3A">
      <w:pPr>
        <w:pStyle w:val="Heading3"/>
      </w:pPr>
      <w:r w:rsidRPr="002A7502">
        <w:lastRenderedPageBreak/>
        <w:t>Link D – Generic EE</w:t>
      </w:r>
    </w:p>
    <w:p w:rsidR="00786C3A" w:rsidRPr="002A7502" w:rsidRDefault="00786C3A" w:rsidP="00786C3A">
      <w:pPr>
        <w:pStyle w:val="Heading4"/>
      </w:pPr>
      <w:r>
        <w:t>Engagement is not appeasement</w:t>
      </w:r>
    </w:p>
    <w:p w:rsidR="00786C3A" w:rsidRPr="007C3502" w:rsidRDefault="00786C3A" w:rsidP="00786C3A">
      <w:pPr>
        <w:rPr>
          <w:szCs w:val="16"/>
        </w:rPr>
      </w:pPr>
      <w:r>
        <w:rPr>
          <w:b/>
          <w:sz w:val="24"/>
        </w:rPr>
        <w:t xml:space="preserve">Kupchan </w:t>
      </w:r>
      <w:r w:rsidRPr="007C3502">
        <w:rPr>
          <w:b/>
          <w:sz w:val="24"/>
        </w:rPr>
        <w:t>10</w:t>
      </w:r>
      <w:r w:rsidRPr="007C3502">
        <w:t xml:space="preserve"> </w:t>
      </w:r>
      <w:r w:rsidRPr="007C3502">
        <w:rPr>
          <w:szCs w:val="16"/>
        </w:rPr>
        <w:t xml:space="preserve">[March/April 2010, Charles, Professor of International Affairs at Georgetown University and a Senior Fellow at the Council on Foreign Relations. This essay is adapted from his book How Enemies Become Friends: The Sources of Stable Peace, “Enemies Into Friends: How the United States Can Court Its Adversaries”, </w:t>
      </w:r>
      <w:hyperlink r:id="rId42" w:history="1">
        <w:r w:rsidRPr="007C3502">
          <w:rPr>
            <w:szCs w:val="16"/>
          </w:rPr>
          <w:t>http://www.foreignaffairs.com/articles/65986/charles-a-kupchan/enemies-into-friends?page=show</w:t>
        </w:r>
      </w:hyperlink>
      <w:r>
        <w:rPr>
          <w:szCs w:val="16"/>
        </w:rPr>
        <w:t xml:space="preserve">] </w:t>
      </w:r>
    </w:p>
    <w:p w:rsidR="00786C3A" w:rsidRPr="00786C3A" w:rsidRDefault="00786C3A" w:rsidP="00786C3A">
      <w:pPr>
        <w:rPr>
          <w:sz w:val="16"/>
          <w:szCs w:val="16"/>
        </w:rPr>
      </w:pPr>
      <w:r w:rsidRPr="00786C3A">
        <w:rPr>
          <w:sz w:val="16"/>
          <w:szCs w:val="16"/>
        </w:rPr>
        <w:t xml:space="preserve">To complicate matters further, Obama has to worry about domestic obstacles to rapprochement in other countries as well. From Iranian President Mahmoud Ahmadinejad to Russian leaders Dmitry Medvedev and Vladimir Putin to </w:t>
      </w:r>
      <w:r w:rsidRPr="007C3502">
        <w:rPr>
          <w:rStyle w:val="StyleBoldUnderline"/>
        </w:rPr>
        <w:t>Cuban President Raúl Castro</w:t>
      </w:r>
      <w:r w:rsidRPr="00786C3A">
        <w:rPr>
          <w:sz w:val="16"/>
          <w:szCs w:val="16"/>
        </w:rPr>
        <w:t xml:space="preserve">, Obama's negotiating partners as a matter of course </w:t>
      </w:r>
      <w:r w:rsidRPr="007C3502">
        <w:rPr>
          <w:rStyle w:val="StyleBoldUnderline"/>
        </w:rPr>
        <w:t>play the anti-American card to bolster their rule. Even if they want to compromise with the United States, they might find themselves hemmed in by the popular resentment of Washington that they have already stirred up.</w:t>
      </w:r>
      <w:r w:rsidRPr="00786C3A">
        <w:rPr>
          <w:sz w:val="16"/>
          <w:szCs w:val="16"/>
        </w:rPr>
        <w:t xml:space="preserve"> Obama can lend a hand by using public diplomacy to lessen popular animosity toward the United States. His superb oratorical skills are an important asset: his frequent efforts at public outreach -- such as his speeches in Ankara, Cairo, and Moscow and his video greeting to the Iranians on their New Year -- may well help give foreign leaders the room they need to reciprocate U.S. overtures. Far from showboating or squandering his presidential prestige, Obama is wisely deploying his popularity in the service of peace.</w:t>
      </w:r>
      <w:r w:rsidRPr="00786C3A">
        <w:rPr>
          <w:sz w:val="12"/>
          <w:szCs w:val="16"/>
        </w:rPr>
        <w:t>¶</w:t>
      </w:r>
      <w:r w:rsidRPr="00786C3A">
        <w:rPr>
          <w:sz w:val="16"/>
          <w:szCs w:val="16"/>
        </w:rPr>
        <w:t xml:space="preserve"> MYTH BUSTING</w:t>
      </w:r>
      <w:r w:rsidRPr="00786C3A">
        <w:rPr>
          <w:sz w:val="12"/>
          <w:szCs w:val="16"/>
        </w:rPr>
        <w:t>¶</w:t>
      </w:r>
      <w:r w:rsidRPr="00786C3A">
        <w:rPr>
          <w:sz w:val="16"/>
          <w:szCs w:val="16"/>
        </w:rPr>
        <w:t xml:space="preserve"> Building congressional support for Obama's outreach to adversaries will mean </w:t>
      </w:r>
      <w:r w:rsidRPr="007C3502">
        <w:rPr>
          <w:rStyle w:val="StyleBoldUnderline"/>
        </w:rPr>
        <w:t>debunking</w:t>
      </w:r>
      <w:r w:rsidRPr="00786C3A">
        <w:rPr>
          <w:sz w:val="16"/>
          <w:szCs w:val="16"/>
        </w:rPr>
        <w:t xml:space="preserve"> three </w:t>
      </w:r>
      <w:r w:rsidRPr="007C3502">
        <w:rPr>
          <w:rStyle w:val="StyleBoldUnderline"/>
        </w:rPr>
        <w:t>myths</w:t>
      </w:r>
      <w:r w:rsidRPr="00786C3A">
        <w:rPr>
          <w:sz w:val="16"/>
          <w:szCs w:val="16"/>
        </w:rPr>
        <w:t xml:space="preserve"> </w:t>
      </w:r>
      <w:r w:rsidRPr="007C3502">
        <w:rPr>
          <w:rStyle w:val="StyleBoldUnderline"/>
        </w:rPr>
        <w:t>that</w:t>
      </w:r>
      <w:r w:rsidRPr="00786C3A">
        <w:rPr>
          <w:sz w:val="16"/>
          <w:szCs w:val="16"/>
        </w:rPr>
        <w:t xml:space="preserve"> often </w:t>
      </w:r>
      <w:r w:rsidRPr="007C3502">
        <w:rPr>
          <w:rStyle w:val="StyleBoldUnderline"/>
        </w:rPr>
        <w:t xml:space="preserve">distort public debate about strategies of engagement. The first is the presumption that Washington compromises its values and power by seeking rapprochement with autocratic regimes. U.S. officials and opinion-makers on both sides of the aisle share a commitment to democratization for both principled reasons </w:t>
      </w:r>
      <w:r w:rsidRPr="00786C3A">
        <w:rPr>
          <w:sz w:val="16"/>
          <w:szCs w:val="16"/>
        </w:rPr>
        <w:t xml:space="preserve">(democracies respect the rights of their citizens) </w:t>
      </w:r>
      <w:r w:rsidRPr="007C3502">
        <w:rPr>
          <w:rStyle w:val="StyleBoldUnderline"/>
        </w:rPr>
        <w:t>and pragmatic ones</w:t>
      </w:r>
      <w:r w:rsidRPr="00786C3A">
        <w:rPr>
          <w:sz w:val="16"/>
          <w:szCs w:val="16"/>
        </w:rPr>
        <w:t xml:space="preserve"> (democracies are peaceful and cooperative, whereas autocracies are presumably belligerent and unreliable partners). Accordingly, even if the United States succeeded in striking a deal with the Iranian, the Russian, or the Syrian government, critics would charge that Washington's behavior was morally tainted (for rewarding and strengthening autocrats) and naive (because such governments cannot be trusted to keep their commitments).</w:t>
      </w:r>
      <w:r w:rsidRPr="00786C3A">
        <w:rPr>
          <w:sz w:val="12"/>
          <w:szCs w:val="16"/>
        </w:rPr>
        <w:t>¶</w:t>
      </w:r>
      <w:r w:rsidRPr="00786C3A">
        <w:rPr>
          <w:sz w:val="16"/>
          <w:szCs w:val="16"/>
        </w:rPr>
        <w:t xml:space="preserve"> But </w:t>
      </w:r>
      <w:r w:rsidRPr="007C3502">
        <w:rPr>
          <w:rStyle w:val="StyleBoldUnderline"/>
        </w:rPr>
        <w:t>Obama is fully justified in putting the democratization agenda on the back burner and basing U.S. diplomacy toward other states on their external behavior, not their regime type.</w:t>
      </w:r>
      <w:r w:rsidRPr="00786C3A">
        <w:rPr>
          <w:sz w:val="16"/>
          <w:szCs w:val="16"/>
        </w:rPr>
        <w:t xml:space="preserve"> Even repressive regimes can be reliably cooperative when it comes to their conduct of foreign policy. Argentina and Brazil embarked on the path of rapprochement when they were both ruled by military juntas. Suharto oversaw a campaign of brutal repression at home but nonetheless ended Indonesia's belligerent stance toward Malaysia and helped found the Association of Southeast Asian Nations as a pact to preserve regional peace.</w:t>
      </w:r>
      <w:r w:rsidRPr="00786C3A">
        <w:rPr>
          <w:sz w:val="12"/>
          <w:szCs w:val="16"/>
        </w:rPr>
        <w:t>¶</w:t>
      </w:r>
      <w:r w:rsidRPr="00786C3A">
        <w:rPr>
          <w:sz w:val="16"/>
          <w:szCs w:val="16"/>
        </w:rPr>
        <w:t xml:space="preserve"> </w:t>
      </w:r>
      <w:r w:rsidRPr="007C3502">
        <w:rPr>
          <w:rStyle w:val="StyleBoldUnderline"/>
        </w:rPr>
        <w:t>Striking bargains with repressive regimes does require making moral compromises. Doing so is justified</w:t>
      </w:r>
      <w:r w:rsidRPr="00786C3A">
        <w:rPr>
          <w:sz w:val="16"/>
          <w:szCs w:val="16"/>
        </w:rPr>
        <w:t xml:space="preserve">, however, </w:t>
      </w:r>
      <w:r w:rsidRPr="007C3502">
        <w:rPr>
          <w:rStyle w:val="StyleBoldUnderline"/>
        </w:rPr>
        <w:t>by the concrete contributions to international stability that can result. Washington should speak out against violations of human rights and support political liberalization around the world.</w:t>
      </w:r>
      <w:r w:rsidRPr="00786C3A">
        <w:rPr>
          <w:sz w:val="16"/>
          <w:szCs w:val="16"/>
        </w:rPr>
        <w:t xml:space="preserve"> But </w:t>
      </w:r>
      <w:r w:rsidRPr="007C3502">
        <w:rPr>
          <w:rStyle w:val="StyleBoldUnderline"/>
        </w:rPr>
        <w:t>when</w:t>
      </w:r>
      <w:r w:rsidRPr="00786C3A">
        <w:rPr>
          <w:sz w:val="16"/>
          <w:szCs w:val="16"/>
        </w:rPr>
        <w:t xml:space="preserve"> nuclear weapons, terrorism, and </w:t>
      </w:r>
      <w:r w:rsidRPr="007C3502">
        <w:rPr>
          <w:rStyle w:val="StyleBoldUnderline"/>
        </w:rPr>
        <w:t>matters of war and peace are on the line, responsible statecraft requires pragmatic compromise, not ideological intransigence.</w:t>
      </w:r>
      <w:r w:rsidRPr="00786C3A">
        <w:rPr>
          <w:rStyle w:val="StyleBoldUnderline"/>
          <w:b w:val="0"/>
          <w:sz w:val="12"/>
          <w:u w:val="none"/>
        </w:rPr>
        <w:t>¶</w:t>
      </w:r>
      <w:r w:rsidRPr="008B14BB">
        <w:rPr>
          <w:rStyle w:val="StyleBoldUnderline"/>
          <w:sz w:val="12"/>
        </w:rPr>
        <w:t xml:space="preserve"> </w:t>
      </w:r>
      <w:r w:rsidRPr="007C3502">
        <w:rPr>
          <w:rStyle w:val="StyleBoldUnderline"/>
        </w:rPr>
        <w:t>A second misconception</w:t>
      </w:r>
      <w:r w:rsidRPr="00786C3A">
        <w:rPr>
          <w:sz w:val="16"/>
          <w:szCs w:val="16"/>
        </w:rPr>
        <w:t xml:space="preserve">, often affirmed by opponents of engagement, </w:t>
      </w:r>
      <w:r w:rsidRPr="007C3502">
        <w:rPr>
          <w:rStyle w:val="StyleBoldUnderline"/>
        </w:rPr>
        <w:t>is that pursuing rapprochement with an adversary means abandoning hope that its government will change.</w:t>
      </w:r>
      <w:r w:rsidRPr="00786C3A">
        <w:rPr>
          <w:sz w:val="16"/>
          <w:szCs w:val="16"/>
        </w:rPr>
        <w:t xml:space="preserve"> On the contrary, </w:t>
      </w:r>
      <w:r w:rsidRPr="007C3502">
        <w:rPr>
          <w:rStyle w:val="StyleBoldUnderline"/>
        </w:rPr>
        <w:t>doing business with autocracies has the potential to bring about regime change through the backdoor by weakening hard-liners and empowering reformers.</w:t>
      </w:r>
      <w:r w:rsidRPr="00786C3A">
        <w:rPr>
          <w:sz w:val="16"/>
          <w:szCs w:val="16"/>
        </w:rPr>
        <w:t xml:space="preserve"> Engagement with Iran, for example, could undermine a government that relies on confrontation with the United States to rally popular support and disarm the opposition.</w:t>
      </w:r>
      <w:r w:rsidRPr="00786C3A">
        <w:rPr>
          <w:sz w:val="12"/>
          <w:szCs w:val="16"/>
        </w:rPr>
        <w:t>¶</w:t>
      </w:r>
      <w:r w:rsidRPr="00786C3A">
        <w:rPr>
          <w:sz w:val="16"/>
          <w:szCs w:val="16"/>
        </w:rPr>
        <w:t xml:space="preserve"> </w:t>
      </w:r>
      <w:r w:rsidRPr="007C3502">
        <w:rPr>
          <w:rStyle w:val="StyleBoldUnderline"/>
        </w:rPr>
        <w:t>Belligerent governments</w:t>
      </w:r>
      <w:r w:rsidRPr="00786C3A">
        <w:rPr>
          <w:sz w:val="16"/>
          <w:szCs w:val="16"/>
        </w:rPr>
        <w:t xml:space="preserve"> have </w:t>
      </w:r>
      <w:r w:rsidRPr="007C3502">
        <w:rPr>
          <w:rStyle w:val="StyleBoldUnderline"/>
        </w:rPr>
        <w:t>frequently been the victims of rapprochement. Sweden's aristocracy and military lost power to the country's liberals as rapprochement with Norway advanced. Military juntas governed Argentina and Brazil when their reconciliation began in 1979; by 1985, both countries were democracies</w:t>
      </w:r>
      <w:r w:rsidRPr="00786C3A">
        <w:rPr>
          <w:sz w:val="16"/>
          <w:szCs w:val="16"/>
        </w:rPr>
        <w:t>. In none of these cases was rapprochement the only factor that helped bring about regime change, but the more benign strategic environment that accompanied reconciliation certainly strengthened the hand of reformers.</w:t>
      </w:r>
      <w:r w:rsidRPr="00786C3A">
        <w:rPr>
          <w:sz w:val="12"/>
          <w:szCs w:val="16"/>
        </w:rPr>
        <w:t>¶</w:t>
      </w:r>
      <w:r w:rsidRPr="00786C3A">
        <w:rPr>
          <w:sz w:val="16"/>
          <w:szCs w:val="16"/>
        </w:rPr>
        <w:t xml:space="preserve"> Should Obama's outreach succeed in winning over adversaries, </w:t>
      </w:r>
      <w:r w:rsidRPr="007C3502">
        <w:rPr>
          <w:rStyle w:val="StyleBoldUnderline"/>
        </w:rPr>
        <w:t>the anti-American pedigree</w:t>
      </w:r>
      <w:r w:rsidRPr="00786C3A">
        <w:rPr>
          <w:sz w:val="16"/>
          <w:szCs w:val="16"/>
        </w:rPr>
        <w:t xml:space="preserve"> </w:t>
      </w:r>
      <w:r w:rsidRPr="007C3502">
        <w:rPr>
          <w:rStyle w:val="StyleBoldUnderline"/>
        </w:rPr>
        <w:t>of</w:t>
      </w:r>
      <w:r w:rsidRPr="00786C3A">
        <w:rPr>
          <w:sz w:val="16"/>
          <w:szCs w:val="16"/>
        </w:rPr>
        <w:t xml:space="preserve"> such leaders as Ahmadinejad, </w:t>
      </w:r>
      <w:r w:rsidRPr="007C3502">
        <w:rPr>
          <w:rStyle w:val="StyleBoldUnderline"/>
        </w:rPr>
        <w:t>Castro</w:t>
      </w:r>
      <w:r w:rsidRPr="00786C3A">
        <w:rPr>
          <w:sz w:val="16"/>
          <w:szCs w:val="16"/>
        </w:rPr>
        <w:t xml:space="preserve">, and Putin </w:t>
      </w:r>
      <w:r w:rsidRPr="007C3502">
        <w:rPr>
          <w:rStyle w:val="StyleBoldUnderline"/>
        </w:rPr>
        <w:t>may well do more to compromise their credibility than to enhance their popularity. Over the long run, working with recalcitrant autocrats may undermine them far more effectively than containment and confrontation.</w:t>
      </w:r>
      <w:r w:rsidRPr="00786C3A">
        <w:rPr>
          <w:sz w:val="12"/>
          <w:szCs w:val="16"/>
        </w:rPr>
        <w:t>¶</w:t>
      </w:r>
      <w:r w:rsidRPr="00786C3A">
        <w:rPr>
          <w:sz w:val="16"/>
          <w:szCs w:val="16"/>
        </w:rPr>
        <w:t xml:space="preserve"> DIPLOMACY BEFORE DOLLARS</w:t>
      </w:r>
      <w:r w:rsidRPr="00786C3A">
        <w:rPr>
          <w:sz w:val="12"/>
          <w:szCs w:val="16"/>
        </w:rPr>
        <w:t>¶</w:t>
      </w:r>
      <w:r w:rsidRPr="00786C3A">
        <w:rPr>
          <w:sz w:val="16"/>
          <w:szCs w:val="16"/>
        </w:rPr>
        <w:t xml:space="preserve"> A final misconception is that economic interdependence is usually a precursor to rapprochement. Proponents of a "commercial peace" contend that trade and investment encourage amity between rivals by bringing their economic and political interests into alignment. </w:t>
      </w:r>
      <w:r w:rsidRPr="007C3502">
        <w:rPr>
          <w:rStyle w:val="StyleBoldUnderline"/>
        </w:rPr>
        <w:t>By trading with</w:t>
      </w:r>
      <w:r w:rsidRPr="00786C3A">
        <w:rPr>
          <w:sz w:val="16"/>
          <w:szCs w:val="16"/>
        </w:rPr>
        <w:t xml:space="preserve"> China, </w:t>
      </w:r>
      <w:r w:rsidRPr="007C3502">
        <w:rPr>
          <w:rStyle w:val="StyleBoldUnderline"/>
        </w:rPr>
        <w:t>Cuba</w:t>
      </w:r>
      <w:r w:rsidRPr="00786C3A">
        <w:rPr>
          <w:sz w:val="16"/>
          <w:szCs w:val="16"/>
        </w:rPr>
        <w:t xml:space="preserve">, and other autocracies, </w:t>
      </w:r>
      <w:r w:rsidRPr="007C3502">
        <w:rPr>
          <w:rStyle w:val="StyleBoldUnderline"/>
        </w:rPr>
        <w:t xml:space="preserve">the United States can pursue joint gains and advance </w:t>
      </w:r>
      <w:r w:rsidRPr="007C3502">
        <w:rPr>
          <w:rStyle w:val="StyleBoldUnderline"/>
        </w:rPr>
        <w:lastRenderedPageBreak/>
        <w:t>political liberalization, which will in turn promote peaceful relations.</w:t>
      </w:r>
      <w:r w:rsidRPr="00786C3A">
        <w:rPr>
          <w:sz w:val="16"/>
          <w:szCs w:val="16"/>
        </w:rPr>
        <w:t xml:space="preserve"> Supporters of this view call for economic integration not only between the United States and its rivals but also between China and Japan, the Israelis and the Palestinians, and Bosnian Serbs and Bosnian Muslims.</w:t>
      </w:r>
    </w:p>
    <w:p w:rsidR="00786C3A" w:rsidRPr="002A7502" w:rsidRDefault="00786C3A" w:rsidP="00786C3A">
      <w:pPr>
        <w:pStyle w:val="Heading4"/>
      </w:pPr>
      <w:r w:rsidRPr="002A7502">
        <w:t xml:space="preserve">Diplomatic engagement </w:t>
      </w:r>
      <w:r w:rsidR="00D457A8">
        <w:t>is appeasement – not economic</w:t>
      </w:r>
    </w:p>
    <w:p w:rsidR="00786C3A" w:rsidRPr="007C3502" w:rsidRDefault="00786C3A" w:rsidP="00786C3A">
      <w:pPr>
        <w:rPr>
          <w:szCs w:val="16"/>
        </w:rPr>
      </w:pPr>
      <w:r>
        <w:rPr>
          <w:b/>
          <w:sz w:val="24"/>
        </w:rPr>
        <w:t xml:space="preserve">Kupchan </w:t>
      </w:r>
      <w:r w:rsidRPr="007C3502">
        <w:rPr>
          <w:b/>
          <w:sz w:val="24"/>
        </w:rPr>
        <w:t>10</w:t>
      </w:r>
      <w:r w:rsidRPr="007C3502">
        <w:t xml:space="preserve"> </w:t>
      </w:r>
      <w:r w:rsidRPr="007C3502">
        <w:rPr>
          <w:szCs w:val="16"/>
        </w:rPr>
        <w:t xml:space="preserve">[March/April 2010, Charles, Professor of International Affairs at Georgetown University and a Senior Fellow at the Council on Foreign Relations. This essay is adapted from his book How Enemies Become Friends: The Sources of Stable Peace, “Enemies Into Friends: How the United States Can Court Its Adversaries”, </w:t>
      </w:r>
      <w:hyperlink r:id="rId43" w:history="1">
        <w:r w:rsidRPr="007C3502">
          <w:rPr>
            <w:szCs w:val="16"/>
          </w:rPr>
          <w:t>http://www.foreignaffairs.com/articles/65986/charles-a-kupchan/enemies-into-friends?page=show</w:t>
        </w:r>
      </w:hyperlink>
      <w:r>
        <w:rPr>
          <w:szCs w:val="16"/>
        </w:rPr>
        <w:t xml:space="preserve">] </w:t>
      </w:r>
    </w:p>
    <w:p w:rsidR="00786C3A" w:rsidRPr="00786C3A" w:rsidRDefault="00786C3A" w:rsidP="00786C3A">
      <w:pPr>
        <w:rPr>
          <w:sz w:val="16"/>
          <w:szCs w:val="16"/>
        </w:rPr>
      </w:pPr>
      <w:r w:rsidRPr="007C3502">
        <w:rPr>
          <w:rStyle w:val="StyleBoldUnderline"/>
        </w:rPr>
        <w:t>Rapprochement</w:t>
      </w:r>
      <w:r w:rsidRPr="00786C3A">
        <w:rPr>
          <w:sz w:val="16"/>
          <w:szCs w:val="16"/>
        </w:rPr>
        <w:t xml:space="preserve">, however, </w:t>
      </w:r>
      <w:r w:rsidRPr="007C3502">
        <w:rPr>
          <w:rStyle w:val="StyleBoldUnderline"/>
        </w:rPr>
        <w:t>is the product of diplomacy, not commerce</w:t>
      </w:r>
      <w:r w:rsidRPr="00786C3A">
        <w:rPr>
          <w:sz w:val="16"/>
          <w:szCs w:val="16"/>
        </w:rPr>
        <w:t xml:space="preserve">. Although commercial integration can help deepen reconciliation, primarily by enlisting the support of industrialists and financiers, </w:t>
      </w:r>
      <w:r w:rsidRPr="007C3502">
        <w:rPr>
          <w:rStyle w:val="StyleBoldUnderline"/>
        </w:rPr>
        <w:t xml:space="preserve">the diplomats must first lay the political foundation. Anglo-American trade declined in relative terms between 1895 and 1906, the critical decade of rapprochement. </w:t>
      </w:r>
      <w:r w:rsidRPr="00786C3A">
        <w:rPr>
          <w:sz w:val="16"/>
          <w:szCs w:val="16"/>
        </w:rPr>
        <w:t xml:space="preserve">Big </w:t>
      </w:r>
      <w:r w:rsidRPr="007C3502">
        <w:rPr>
          <w:rStyle w:val="StyleBoldUnderline"/>
        </w:rPr>
        <w:t>business</w:t>
      </w:r>
      <w:r w:rsidRPr="00786C3A">
        <w:rPr>
          <w:sz w:val="16"/>
          <w:szCs w:val="16"/>
        </w:rPr>
        <w:t xml:space="preserve"> on both sides of the Atlantic did </w:t>
      </w:r>
      <w:r w:rsidRPr="007C3502">
        <w:rPr>
          <w:rStyle w:val="StyleBoldUnderline"/>
        </w:rPr>
        <w:t>help improve relations, but only after the key diplomatic breakthroughs that occurred between 1896 and 1898. Argentina and Brazil enjoyed minimal bilateral commerce during the 1980s -- their era of reconciliation.</w:t>
      </w:r>
      <w:r w:rsidRPr="00786C3A">
        <w:rPr>
          <w:sz w:val="16"/>
          <w:szCs w:val="16"/>
        </w:rPr>
        <w:t xml:space="preserve"> Only after the founding of Mercosur in 1991 did commercial integration take off.</w:t>
      </w:r>
      <w:r w:rsidRPr="00786C3A">
        <w:rPr>
          <w:sz w:val="12"/>
          <w:szCs w:val="16"/>
        </w:rPr>
        <w:t>¶</w:t>
      </w:r>
      <w:r w:rsidRPr="00786C3A">
        <w:rPr>
          <w:sz w:val="16"/>
          <w:szCs w:val="16"/>
        </w:rPr>
        <w:t xml:space="preserve"> Moreover, strong commercial ties by no means guarantee comity. By 1959, after a decade of economic integration, 50 percent of China's exports were going to the Soviet Union, and China had become the Soviet Union's top trading partner. But this </w:t>
      </w:r>
      <w:r w:rsidRPr="007C3502">
        <w:rPr>
          <w:rStyle w:val="StyleBoldUnderline"/>
        </w:rPr>
        <w:t>extraordinary level of commercial interdependence did nothing to prevent the return of geopolitical rivalry after the break between Beijing and Moscow. By 1962, bilateral commerce had dropped by 40 percent. Politics was in command.</w:t>
      </w:r>
      <w:r w:rsidRPr="00786C3A">
        <w:rPr>
          <w:rStyle w:val="StyleBoldUnderline"/>
          <w:b w:val="0"/>
          <w:sz w:val="12"/>
          <w:u w:val="none"/>
        </w:rPr>
        <w:t>¶</w:t>
      </w:r>
      <w:r w:rsidRPr="008B14BB">
        <w:rPr>
          <w:rStyle w:val="StyleBoldUnderline"/>
          <w:sz w:val="12"/>
        </w:rPr>
        <w:t xml:space="preserve"> </w:t>
      </w:r>
      <w:r w:rsidRPr="00786C3A">
        <w:rPr>
          <w:sz w:val="16"/>
          <w:szCs w:val="16"/>
        </w:rPr>
        <w:t xml:space="preserve">The lesson for the </w:t>
      </w:r>
      <w:r w:rsidRPr="007C3502">
        <w:rPr>
          <w:rStyle w:val="StyleBoldUnderline"/>
        </w:rPr>
        <w:t>Obama</w:t>
      </w:r>
      <w:r w:rsidRPr="00786C3A">
        <w:rPr>
          <w:sz w:val="16"/>
          <w:szCs w:val="16"/>
        </w:rPr>
        <w:t xml:space="preserve"> administration is to keep its eye on the fundamentals. Under pressure from its critics, the White House </w:t>
      </w:r>
      <w:r w:rsidRPr="007C3502">
        <w:rPr>
          <w:rStyle w:val="StyleBoldUnderline"/>
        </w:rPr>
        <w:t>might be tempted to sidestep the core security issues at stake and seek to pursue reconciliation with adversaries primarily through economic means. But as the Sino-Soviet case illustrates, unless commercial integration is pursued within the context of a consensus on major geopolitical issues, it will be a distraction at best</w:t>
      </w:r>
      <w:r w:rsidRPr="00786C3A">
        <w:rPr>
          <w:sz w:val="16"/>
          <w:szCs w:val="16"/>
        </w:rPr>
        <w:t>. To be sure, Washington can wield important leverage by loosening economic sanctions against Cuba, Iran, and Syria. The main benefit of such action, however, would be the political signal it sends, not the purportedly pacifying effects of commercial integration. Growing economic ties can help lock in rapprochement, but only after a political settlement is at hand.</w:t>
      </w:r>
    </w:p>
    <w:p w:rsidR="00786C3A" w:rsidRDefault="00786C3A" w:rsidP="00786C3A">
      <w:pPr>
        <w:rPr>
          <w:szCs w:val="16"/>
        </w:rPr>
      </w:pPr>
    </w:p>
    <w:p w:rsidR="00786C3A" w:rsidRDefault="00786C3A" w:rsidP="00786C3A">
      <w:pPr>
        <w:pStyle w:val="Heading3"/>
      </w:pPr>
      <w:r>
        <w:lastRenderedPageBreak/>
        <w:t>Link D – Mexico</w:t>
      </w:r>
    </w:p>
    <w:p w:rsidR="00786C3A" w:rsidRPr="00E633A0" w:rsidRDefault="00786C3A" w:rsidP="00786C3A">
      <w:pPr>
        <w:pStyle w:val="Heading4"/>
      </w:pPr>
      <w:r w:rsidRPr="00E633A0">
        <w:t>Economic engagement with Mexico is not appeasement- it would get Mexico on board with our interests</w:t>
      </w:r>
    </w:p>
    <w:p w:rsidR="00786C3A" w:rsidRPr="00E633A0" w:rsidRDefault="00786C3A" w:rsidP="00786C3A">
      <w:r>
        <w:rPr>
          <w:rStyle w:val="StyleStyleBold12pt"/>
        </w:rPr>
        <w:t>Reyes</w:t>
      </w:r>
      <w:r w:rsidRPr="00D62B39">
        <w:rPr>
          <w:rStyle w:val="StyleStyleBold12pt"/>
        </w:rPr>
        <w:t xml:space="preserve"> 13 </w:t>
      </w:r>
      <w:r w:rsidRPr="00E633A0">
        <w:t>[Raul A, attorney and columist for NBC Latino, April 29, " Opinion: President Obama has the chance to improve US/Mexico relations", http://nbclatino.com/2013/04/29/opinion-president-obama-has-the-chance-to-improve-usmexico-relations/, Accessed July 6]</w:t>
      </w:r>
    </w:p>
    <w:p w:rsidR="00786C3A" w:rsidRPr="00786C3A" w:rsidRDefault="00786C3A" w:rsidP="00786C3A">
      <w:pPr>
        <w:rPr>
          <w:sz w:val="16"/>
        </w:rPr>
      </w:pPr>
      <w:r w:rsidRPr="00786C3A">
        <w:rPr>
          <w:sz w:val="16"/>
        </w:rPr>
        <w:t xml:space="preserve">However, Obama would be wise to recognize that relations with Mexico should not center on these issues alone.  As president-elect, Peña </w:t>
      </w:r>
      <w:r w:rsidRPr="00D62B39">
        <w:rPr>
          <w:rStyle w:val="StyleBoldUnderline"/>
        </w:rPr>
        <w:t xml:space="preserve">Nieto wrote </w:t>
      </w:r>
      <w:r w:rsidRPr="00786C3A">
        <w:rPr>
          <w:sz w:val="16"/>
        </w:rPr>
        <w:t>in The Washington Post that, “</w:t>
      </w:r>
      <w:r w:rsidRPr="00D62B39">
        <w:rPr>
          <w:rStyle w:val="StyleBoldUnderline"/>
        </w:rPr>
        <w:t>It is a mistake to limit our bilateral relationship to drugs and security concerns</w:t>
      </w:r>
      <w:r w:rsidRPr="00786C3A">
        <w:rPr>
          <w:sz w:val="16"/>
        </w:rPr>
        <w:t xml:space="preserve">. Our mutual interests are too vast and complex to be restricted in this short-sighted way.” </w:t>
      </w:r>
      <w:r w:rsidRPr="00D62B39">
        <w:rPr>
          <w:rStyle w:val="StyleBoldUnderline"/>
        </w:rPr>
        <w:t>He wants a deeper relationship, one that is defined by shared economic goals</w:t>
      </w:r>
      <w:r w:rsidRPr="00786C3A">
        <w:rPr>
          <w:sz w:val="16"/>
        </w:rPr>
        <w:t>.</w:t>
      </w:r>
      <w:r w:rsidRPr="00786C3A">
        <w:rPr>
          <w:sz w:val="12"/>
        </w:rPr>
        <w:t>¶</w:t>
      </w:r>
      <w:r w:rsidRPr="00786C3A">
        <w:rPr>
          <w:sz w:val="16"/>
        </w:rPr>
        <w:t xml:space="preserve"> That’s the smart way forward. Since 2008, </w:t>
      </w:r>
      <w:r w:rsidRPr="00D62B39">
        <w:rPr>
          <w:rStyle w:val="StyleBoldUnderline"/>
        </w:rPr>
        <w:t>Mexico has seen steady economic growth, which has been a net benefit to the U.S</w:t>
      </w:r>
      <w:r w:rsidRPr="00786C3A">
        <w:rPr>
          <w:sz w:val="16"/>
        </w:rPr>
        <w:t xml:space="preserve">. The U.S. exports more to Mexico than to China and Japan combined, and U.S./Mexico trade hit almost $500 billion in 2012. </w:t>
      </w:r>
      <w:r w:rsidRPr="00D62B39">
        <w:rPr>
          <w:rStyle w:val="StyleBoldUnderline"/>
        </w:rPr>
        <w:t>Obama should build on these ties to create greater economic integration</w:t>
      </w:r>
      <w:r w:rsidRPr="00786C3A">
        <w:rPr>
          <w:sz w:val="16"/>
        </w:rPr>
        <w:t xml:space="preserve">. If he and Peña Nieto were to collaborate on ways of matching Mexico’s young labor force with American technology and training, it would be a recipe for a regional economic boom. </w:t>
      </w:r>
      <w:r w:rsidRPr="00D62B39">
        <w:rPr>
          <w:rStyle w:val="StyleBoldUnderline"/>
        </w:rPr>
        <w:t>Greater U.S. investment in Mexico will make the country safer</w:t>
      </w:r>
      <w:r w:rsidRPr="00786C3A">
        <w:rPr>
          <w:sz w:val="16"/>
        </w:rPr>
        <w:t xml:space="preserve">, as the cartels generally leave multinational operations alone. </w:t>
      </w:r>
      <w:r w:rsidRPr="00D62B39">
        <w:rPr>
          <w:rStyle w:val="StyleBoldUnderline"/>
        </w:rPr>
        <w:t>Politically, Obama cannot afford to take Mexico for granted</w:t>
      </w:r>
      <w:r w:rsidRPr="00786C3A">
        <w:rPr>
          <w:sz w:val="16"/>
        </w:rPr>
        <w:t xml:space="preserve">. Consider that </w:t>
      </w:r>
      <w:r w:rsidRPr="00BA46DA">
        <w:rPr>
          <w:rStyle w:val="StyleBoldUnderline"/>
        </w:rPr>
        <w:t>Mexico has been fully engaged with Cuba</w:t>
      </w:r>
      <w:r w:rsidRPr="00786C3A">
        <w:rPr>
          <w:sz w:val="16"/>
        </w:rPr>
        <w:t xml:space="preserve"> since the revolution in 1959 (which was launched from Mexico). And although the </w:t>
      </w:r>
      <w:r w:rsidRPr="00BA46DA">
        <w:rPr>
          <w:rStyle w:val="StyleBoldUnderline"/>
        </w:rPr>
        <w:t>U.S. has not recognized</w:t>
      </w:r>
      <w:r w:rsidRPr="00786C3A">
        <w:rPr>
          <w:sz w:val="16"/>
        </w:rPr>
        <w:t xml:space="preserve"> Venezuela’s Nicolas </w:t>
      </w:r>
      <w:r w:rsidRPr="00BA46DA">
        <w:rPr>
          <w:rStyle w:val="StyleBoldUnderline"/>
        </w:rPr>
        <w:t>Maduro</w:t>
      </w:r>
      <w:r w:rsidRPr="00786C3A">
        <w:rPr>
          <w:sz w:val="16"/>
        </w:rPr>
        <w:t xml:space="preserve"> as successor to Hugo Chavez, </w:t>
      </w:r>
      <w:r w:rsidRPr="00BA46DA">
        <w:rPr>
          <w:rStyle w:val="StyleBoldUnderline"/>
        </w:rPr>
        <w:t>Mexico recognized his election</w:t>
      </w:r>
      <w:r w:rsidRPr="00786C3A">
        <w:rPr>
          <w:sz w:val="16"/>
        </w:rPr>
        <w:t xml:space="preserve"> on April 19. So </w:t>
      </w:r>
      <w:r w:rsidRPr="00BA46DA">
        <w:rPr>
          <w:rStyle w:val="StyleBoldUnderline"/>
        </w:rPr>
        <w:t>Mexico is not an ally that automatically falls in lockstep with American interests</w:t>
      </w:r>
      <w:r w:rsidRPr="00786C3A">
        <w:rPr>
          <w:sz w:val="16"/>
        </w:rPr>
        <w:t xml:space="preserve">. Perhaps </w:t>
      </w:r>
      <w:r w:rsidRPr="00BA46DA">
        <w:rPr>
          <w:rStyle w:val="StyleBoldUnderline"/>
        </w:rPr>
        <w:t>with more attention from the Obama administration, Peña Nieto could be persuaded to be more supportive of U.S. policies for the region.</w:t>
      </w:r>
      <w:r w:rsidRPr="00786C3A">
        <w:rPr>
          <w:sz w:val="16"/>
        </w:rPr>
        <w:t xml:space="preserve"> True, there are legitimate reasons why Mexico has been viewed warily by past administrations. Mexico has historically been the largest source of our undocumented population. Border towns have long feared spillover violence from the drug cartels. But illegal immigration is at net zero, and the fears of violence on the U.S. side of the border have proved largely unfounded. </w:t>
      </w:r>
      <w:r w:rsidRPr="00BA46DA">
        <w:rPr>
          <w:rStyle w:val="StyleBoldUnderline"/>
        </w:rPr>
        <w:t>Obama should take the lead in encouraging more communication and cooperation with Mexico.</w:t>
      </w:r>
      <w:r w:rsidRPr="00786C3A">
        <w:rPr>
          <w:sz w:val="16"/>
        </w:rPr>
        <w:t xml:space="preserve"> Already, Peña Nieto favors opening Mexico’s energy sector to private investment, and he may even allow foreign investment in its state oil company. </w:t>
      </w:r>
      <w:r w:rsidRPr="00BA46DA">
        <w:rPr>
          <w:rStyle w:val="StyleBoldUnderline"/>
        </w:rPr>
        <w:t>President Obama has the chance to turn a page in U.S./Mexico relations, and he should not miss it. It’s time for a foreign policy with Mexico based on its potential</w:t>
      </w:r>
      <w:r w:rsidRPr="00786C3A">
        <w:rPr>
          <w:sz w:val="16"/>
        </w:rPr>
        <w:t>, not on its problems.</w:t>
      </w:r>
    </w:p>
    <w:p w:rsidR="00786C3A" w:rsidRDefault="00786C3A" w:rsidP="00786C3A">
      <w:pPr>
        <w:pStyle w:val="Heading2"/>
      </w:pPr>
      <w:r>
        <w:lastRenderedPageBreak/>
        <w:t>2AC – Internal Link D</w:t>
      </w:r>
    </w:p>
    <w:p w:rsidR="00786C3A" w:rsidRDefault="00786C3A" w:rsidP="00786C3A">
      <w:pPr>
        <w:pStyle w:val="Heading3"/>
      </w:pPr>
      <w:r>
        <w:lastRenderedPageBreak/>
        <w:t>Internal Link D – Cred</w:t>
      </w:r>
    </w:p>
    <w:p w:rsidR="00786C3A" w:rsidRPr="009B7A1F" w:rsidRDefault="00786C3A" w:rsidP="009B7A1F">
      <w:pPr>
        <w:pStyle w:val="Heading4"/>
      </w:pPr>
      <w:r w:rsidRPr="009B7A1F">
        <w:t>No impact to cred</w:t>
      </w:r>
    </w:p>
    <w:p w:rsidR="00786C3A" w:rsidRPr="008B14BB" w:rsidRDefault="00786C3A" w:rsidP="00786C3A">
      <w:pPr>
        <w:rPr>
          <w:szCs w:val="16"/>
        </w:rPr>
      </w:pPr>
      <w:r w:rsidRPr="007C3502">
        <w:rPr>
          <w:b/>
          <w:sz w:val="24"/>
        </w:rPr>
        <w:t>Miller ‘10</w:t>
      </w:r>
      <w:r w:rsidRPr="007C3502">
        <w:t xml:space="preserve"> </w:t>
      </w:r>
      <w:r w:rsidRPr="007C3502">
        <w:rPr>
          <w:szCs w:val="16"/>
        </w:rPr>
        <w:t>[February 3</w:t>
      </w:r>
      <w:r w:rsidRPr="007C3502">
        <w:rPr>
          <w:szCs w:val="16"/>
          <w:vertAlign w:val="superscript"/>
        </w:rPr>
        <w:t>rd</w:t>
      </w:r>
      <w:r w:rsidRPr="007C3502">
        <w:rPr>
          <w:szCs w:val="16"/>
        </w:rPr>
        <w:t xml:space="preserve">, 2010, Aaron David, public policy scholar at the Woodrow Wilson International Center for Scholars, Princeton University, Foreign Policy, “The End of Diplomacy?” http://www.foreignpolicy.com/articles/2010/02/03/the_end_of_diplomacy?page=full] </w:t>
      </w:r>
    </w:p>
    <w:p w:rsidR="00786C3A" w:rsidRPr="00786C3A" w:rsidRDefault="00786C3A" w:rsidP="00786C3A">
      <w:pPr>
        <w:rPr>
          <w:sz w:val="16"/>
          <w:szCs w:val="16"/>
        </w:rPr>
      </w:pPr>
      <w:r w:rsidRPr="00786C3A">
        <w:rPr>
          <w:sz w:val="16"/>
          <w:szCs w:val="16"/>
        </w:rPr>
        <w:t xml:space="preserve">Back in the day, </w:t>
      </w:r>
      <w:r w:rsidRPr="007C3502">
        <w:rPr>
          <w:rStyle w:val="StyleBoldUnderline"/>
        </w:rPr>
        <w:t>there was a time when American diplomacy did big and important things. No more</w:t>
      </w:r>
      <w:r w:rsidRPr="00786C3A">
        <w:rPr>
          <w:b/>
          <w:sz w:val="16"/>
          <w:szCs w:val="16"/>
        </w:rPr>
        <w:t>,</w:t>
      </w:r>
      <w:r w:rsidRPr="00786C3A">
        <w:rPr>
          <w:sz w:val="16"/>
          <w:szCs w:val="16"/>
        </w:rPr>
        <w:t xml:space="preserve"> it seems. The world's gotten complicated, America is a good deal weaker, and</w:t>
      </w:r>
      <w:r w:rsidRPr="00786C3A">
        <w:rPr>
          <w:b/>
          <w:sz w:val="16"/>
          <w:szCs w:val="16"/>
        </w:rPr>
        <w:t xml:space="preserve"> </w:t>
      </w:r>
      <w:r w:rsidRPr="007C3502">
        <w:rPr>
          <w:rStyle w:val="StyleBoldUnderline"/>
        </w:rPr>
        <w:t>the U.S. administration is handicapping itself with a dysfunctional bureaucratic setup that makes it harder to focus and find its footing</w:t>
      </w:r>
      <w:r w:rsidRPr="00786C3A">
        <w:rPr>
          <w:sz w:val="16"/>
          <w:szCs w:val="16"/>
        </w:rPr>
        <w:t xml:space="preserve">. Effective American diplomacy may well be going the way of the dodo, and the sad fact is there may be </w:t>
      </w:r>
      <w:r w:rsidRPr="007C3502">
        <w:rPr>
          <w:rStyle w:val="StyleBoldUnderline"/>
        </w:rPr>
        <w:t>little</w:t>
      </w:r>
      <w:r w:rsidRPr="00786C3A">
        <w:rPr>
          <w:sz w:val="16"/>
          <w:szCs w:val="16"/>
        </w:rPr>
        <w:t xml:space="preserve"> Barack </w:t>
      </w:r>
      <w:r w:rsidRPr="007C3502">
        <w:rPr>
          <w:rStyle w:val="StyleBoldUnderline"/>
        </w:rPr>
        <w:t>Obama can do about it</w:t>
      </w:r>
      <w:r w:rsidRPr="00786C3A">
        <w:rPr>
          <w:sz w:val="16"/>
          <w:szCs w:val="16"/>
        </w:rPr>
        <w:t xml:space="preserve">. Lamenting the absence of great men years before his own shining moment, Winston Churchill wrote that in England, once upon a time, "there were wonderful giants of old." There's always a danger in idealizing what once was or seemed to be in order to make a point about the present. Still, looking back over the last 60 years, you really do have to wonder whether America's best diplomacy and foreign policy are behind it. America never ran the world (an illusion the left, right, and much of the third and fourth worlds believe; but there were moments (1945-1950, the early 1970s, 1988-1991) when the United States marshaled its military, political, and economic power toward impressive ends. There were, or course, disasters and plenty of dysfunction during these years, including the Vietnam War and out-of-control CIA operations. But there were also brilliant achievements: the Marshall Plan, NATO, effective Arab-Israeli diplomacy, détente with the Russians, opening to China, a competent American role in the acceleration and management of the end of the Cold War, and the first Gulf War. For most of the last 16 years, however -- under Bill Clinton and George W. Bush -- America has been in a diplomatic dry patch. </w:t>
      </w:r>
      <w:r w:rsidRPr="007C3502">
        <w:rPr>
          <w:rStyle w:val="StyleBoldUnderline"/>
        </w:rPr>
        <w:t>In the face of terrorism, nuclear proliferation, wars of choice, and nasty regional conflicts, conventional diplomacy has either not been tried or not been very successful.</w:t>
      </w:r>
      <w:r w:rsidRPr="00786C3A">
        <w:rPr>
          <w:sz w:val="16"/>
          <w:szCs w:val="16"/>
        </w:rPr>
        <w:t xml:space="preserve"> The image of </w:t>
      </w:r>
      <w:r w:rsidRPr="007C3502">
        <w:rPr>
          <w:rStyle w:val="StyleBoldUnderline"/>
        </w:rPr>
        <w:t>the shuttling secretary of state pre-empting crises or exploiting them to broker agreements, doggedly pursuing Middle East peace, achieving dramatic breakthroughs with spectacular secret diplomacy seems a world away.</w:t>
      </w:r>
      <w:r w:rsidRPr="00786C3A">
        <w:rPr>
          <w:sz w:val="16"/>
          <w:szCs w:val="16"/>
        </w:rPr>
        <w:t xml:space="preserve"> The Obama administration wants to do this kind of stuff. And it has done pretty well in managing the big relationships with Russia and Europe, though it has had its share of problems with China. But frankly, these are the easy ones. It's not from the big that the president's problems come; it's from the small</w:t>
      </w:r>
      <w:r w:rsidRPr="00786C3A">
        <w:rPr>
          <w:b/>
          <w:sz w:val="16"/>
          <w:szCs w:val="16"/>
        </w:rPr>
        <w:t xml:space="preserve">. </w:t>
      </w:r>
      <w:r w:rsidRPr="007C3502">
        <w:rPr>
          <w:rStyle w:val="StyleBoldUnderline"/>
        </w:rPr>
        <w:t>In garden spots like Iraq, Pakistan, Afghanistan, Yemen, and Somalia, the problems are four parts military, five parts nation-building, and maybe one part diplomacy</w:t>
      </w:r>
      <w:r w:rsidRPr="00786C3A">
        <w:rPr>
          <w:b/>
          <w:sz w:val="16"/>
          <w:szCs w:val="16"/>
        </w:rPr>
        <w:t xml:space="preserve">. </w:t>
      </w:r>
      <w:r w:rsidRPr="00786C3A">
        <w:rPr>
          <w:sz w:val="16"/>
          <w:szCs w:val="16"/>
        </w:rPr>
        <w:t>And</w:t>
      </w:r>
      <w:r w:rsidRPr="00786C3A">
        <w:rPr>
          <w:b/>
          <w:sz w:val="16"/>
          <w:szCs w:val="16"/>
        </w:rPr>
        <w:t xml:space="preserve"> </w:t>
      </w:r>
      <w:r w:rsidRPr="007C3502">
        <w:rPr>
          <w:rStyle w:val="StyleBoldUnderline"/>
        </w:rPr>
        <w:t>America is unlikely to prevail in any meaningful sense of the word where corrupt, extractive regimes are unable to control their own territory and cut deals with anti-American elements and place their security and political concerns first</w:t>
      </w:r>
      <w:r w:rsidRPr="00786C3A">
        <w:rPr>
          <w:sz w:val="16"/>
          <w:szCs w:val="16"/>
        </w:rPr>
        <w:t xml:space="preserve">. Even in areas where diplomacy might seem to work on paper -- Kashmir, Arab-Israeli peacemaking </w:t>
      </w:r>
      <w:r w:rsidRPr="007C3502">
        <w:rPr>
          <w:rStyle w:val="StyleBoldUnderline"/>
        </w:rPr>
        <w:t>-- the United States is hampered by conflicts driven by deep ethnic and religious hostility and by internal politics in which its own allies</w:t>
      </w:r>
      <w:r w:rsidRPr="00786C3A">
        <w:rPr>
          <w:sz w:val="16"/>
          <w:szCs w:val="16"/>
        </w:rPr>
        <w:t xml:space="preserve"> (Israel, Pakistan, and India) </w:t>
      </w:r>
      <w:r w:rsidRPr="007C3502">
        <w:rPr>
          <w:rStyle w:val="StyleBoldUnderline"/>
        </w:rPr>
        <w:t>can't be of much help</w:t>
      </w:r>
      <w:r w:rsidRPr="00786C3A">
        <w:rPr>
          <w:sz w:val="16"/>
          <w:szCs w:val="16"/>
        </w:rPr>
        <w:t xml:space="preserve">. And in one of the cruelest ironies of all, the U.S. president who has gone further to engage Iran than any of his predecessors is watching any hope for diplomacy being ground up by a regime under siege in Tehran. What's more, </w:t>
      </w:r>
      <w:r w:rsidRPr="007C3502">
        <w:rPr>
          <w:rStyle w:val="StyleBoldUnderline"/>
        </w:rPr>
        <w:t xml:space="preserve">the power of the small is being matched by the weakening of the big. You don't have to be a declinist </w:t>
      </w:r>
      <w:r w:rsidRPr="00786C3A">
        <w:rPr>
          <w:sz w:val="16"/>
          <w:szCs w:val="16"/>
        </w:rPr>
        <w:t xml:space="preserve">(I'm not) </w:t>
      </w:r>
      <w:r w:rsidRPr="007C3502">
        <w:rPr>
          <w:rStyle w:val="StyleBoldUnderline"/>
        </w:rPr>
        <w:t>to see how far the image of American power has fallen</w:t>
      </w:r>
      <w:r w:rsidRPr="00786C3A">
        <w:rPr>
          <w:b/>
          <w:sz w:val="16"/>
          <w:szCs w:val="16"/>
        </w:rPr>
        <w:t xml:space="preserve">. </w:t>
      </w:r>
      <w:r w:rsidRPr="00786C3A">
        <w:rPr>
          <w:sz w:val="16"/>
          <w:szCs w:val="16"/>
        </w:rPr>
        <w:t>Forget</w:t>
      </w:r>
      <w:r w:rsidRPr="00786C3A">
        <w:rPr>
          <w:b/>
          <w:sz w:val="16"/>
          <w:szCs w:val="16"/>
        </w:rPr>
        <w:t xml:space="preserve"> </w:t>
      </w:r>
      <w:r w:rsidRPr="007C3502">
        <w:rPr>
          <w:rStyle w:val="StyleBoldUnderline"/>
        </w:rPr>
        <w:t xml:space="preserve">the economic meltdown, which has </w:t>
      </w:r>
      <w:r w:rsidRPr="00786C3A">
        <w:rPr>
          <w:sz w:val="16"/>
          <w:szCs w:val="16"/>
        </w:rPr>
        <w:t>much of</w:t>
      </w:r>
      <w:r w:rsidRPr="00786C3A">
        <w:rPr>
          <w:b/>
          <w:sz w:val="16"/>
          <w:szCs w:val="16"/>
        </w:rPr>
        <w:t xml:space="preserve"> </w:t>
      </w:r>
      <w:r w:rsidRPr="007C3502">
        <w:rPr>
          <w:rStyle w:val="StyleBoldUnderline"/>
        </w:rPr>
        <w:t>the world wondering about what kind of great power the United States really is.</w:t>
      </w:r>
      <w:r w:rsidRPr="00786C3A">
        <w:rPr>
          <w:sz w:val="16"/>
          <w:szCs w:val="16"/>
        </w:rPr>
        <w:t xml:space="preserve"> America's currently fighting two wars where the standard for victory is not whether it can win but when it can leave. Whether it's an inability to get tough sanctions from the international community against Iran, bring Tehran to heel, make North Korea play ball, get the Arabs and the Israelis to cooperate, or push the Pakistanis to hit the Taliban and al Qaeda in a sustained way, the world has gotten used to saying no to America without cost or consequence. And that's very bad for a great power. Finally, there's the issue of how the country organizes itself. A new bureaucratic flowchart won't replace skill and luck, better marshal American power, or create genuine opportunities for success abroad. But if you don't have the right structure, it makes success all that much harder. And </w:t>
      </w:r>
      <w:r w:rsidRPr="007C3502">
        <w:rPr>
          <w:rStyle w:val="StyleBoldUnderline"/>
        </w:rPr>
        <w:t>the United States has departed from the one model that has proven successful: the strong foreign-policy president empowering the strong secretary of state who rides herd over subcabinet-level envoys in real time and in close coordination with the president on strategy.</w:t>
      </w:r>
      <w:r w:rsidRPr="00786C3A">
        <w:rPr>
          <w:sz w:val="16"/>
          <w:szCs w:val="16"/>
        </w:rPr>
        <w:t xml:space="preserve"> Instead, </w:t>
      </w:r>
      <w:r w:rsidRPr="007C3502">
        <w:rPr>
          <w:rStyle w:val="StyleBoldUnderline"/>
        </w:rPr>
        <w:t>the Obama administration has created an empire of envoys with power concentrated in the White House but without real purpose or strategy. The nation's top diplomat</w:t>
      </w:r>
      <w:r w:rsidRPr="00786C3A">
        <w:rPr>
          <w:sz w:val="16"/>
          <w:szCs w:val="16"/>
        </w:rPr>
        <w:t xml:space="preserve"> (the secretary of state) </w:t>
      </w:r>
      <w:r w:rsidRPr="007C3502">
        <w:rPr>
          <w:rStyle w:val="StyleBoldUnderline"/>
        </w:rPr>
        <w:t>seems to be everywhere and nowhere in terms of owning issues and finding a way to take on some of the nastiest challenges,</w:t>
      </w:r>
      <w:r w:rsidRPr="00786C3A">
        <w:rPr>
          <w:sz w:val="16"/>
          <w:szCs w:val="16"/>
        </w:rPr>
        <w:t xml:space="preserve"> which is what secretaries of state are supposed to do. It's still early, and maybe the Obama administration will get lucky. Perhaps the Iranian regime will collapse or the Arabs and Israelis will do something good by themselves. But the next several years are more likely to be tough ones for American diplomacy. And the image that comes to mind isn't a terribly kind one: America as a kind of modern-day Gulliver tied up by tiny tribes abroad and hobbled by its inability to organize its own house at home. </w:t>
      </w:r>
    </w:p>
    <w:p w:rsidR="00786C3A" w:rsidRPr="007C3502" w:rsidRDefault="00786C3A" w:rsidP="00786C3A">
      <w:pPr>
        <w:rPr>
          <w:rStyle w:val="StyleBoldUnderline"/>
          <w:b w:val="0"/>
          <w:sz w:val="16"/>
          <w:szCs w:val="16"/>
        </w:rPr>
      </w:pPr>
    </w:p>
    <w:p w:rsidR="00786C3A" w:rsidRPr="009B7A1F" w:rsidRDefault="00786C3A" w:rsidP="009B7A1F">
      <w:pPr>
        <w:pStyle w:val="Heading4"/>
      </w:pPr>
      <w:r w:rsidRPr="009B7A1F">
        <w:t>Previous credibility crisis disproves the impact and makes decline inev</w:t>
      </w:r>
    </w:p>
    <w:p w:rsidR="00786C3A" w:rsidRPr="008B14BB" w:rsidRDefault="00786C3A" w:rsidP="00786C3A">
      <w:pPr>
        <w:rPr>
          <w:rStyle w:val="StyleBoldUnderline"/>
          <w:b w:val="0"/>
          <w:bCs w:val="0"/>
          <w:u w:val="none"/>
        </w:rPr>
      </w:pPr>
      <w:r w:rsidRPr="007C3502">
        <w:rPr>
          <w:b/>
          <w:sz w:val="24"/>
        </w:rPr>
        <w:t>Rothkopf ’10</w:t>
      </w:r>
      <w:r w:rsidRPr="007C3502">
        <w:t xml:space="preserve"> </w:t>
      </w:r>
      <w:r w:rsidRPr="007C3502">
        <w:rPr>
          <w:szCs w:val="16"/>
        </w:rPr>
        <w:t>[January 22nd, 2010, David, CEO and Editor-at-Large of Foreign Policy, author of Superclass: The Global Power Elite and the World They are Making, now available in over two dozen editions worldwide, and Running the World: The Inside Story of the National Security Council and the Architects of American Power, hailed by the New York Times as "the definitive history of the National Security Council." visiting scholar at the Carnegie Endowment for International Peace where he chairs the Carnegie Economic Strategy Roundtable. He was formerly chief executive of Intellibridge Corporation, managing director of Kissinger Associates and U.S. Deputy Under Secretary of Commerce for International Trade Policy,  taught international affairs and national security studies at Columbia University's School of International and Public Affairs and Georgetown's School of Foreign Service, “</w:t>
      </w:r>
      <w:hyperlink r:id="rId44" w:tooltip="America's credibility takes another blow" w:history="1">
        <w:r w:rsidRPr="007C3502">
          <w:rPr>
            <w:szCs w:val="16"/>
          </w:rPr>
          <w:t>America's credibility takes another blow</w:t>
        </w:r>
      </w:hyperlink>
      <w:r w:rsidRPr="007C3502">
        <w:rPr>
          <w:szCs w:val="16"/>
        </w:rPr>
        <w:t xml:space="preserve">”, </w:t>
      </w:r>
      <w:hyperlink r:id="rId45" w:history="1">
        <w:r w:rsidRPr="007C3502">
          <w:rPr>
            <w:szCs w:val="16"/>
          </w:rPr>
          <w:t>http://rothkopf.foreignpolicy.com/posts/2010/01/22/americas_credibility_takes_another_blow</w:t>
        </w:r>
      </w:hyperlink>
      <w:r w:rsidRPr="007C3502">
        <w:rPr>
          <w:szCs w:val="16"/>
        </w:rPr>
        <w:t>]</w:t>
      </w:r>
      <w:r w:rsidRPr="007C3502">
        <w:t xml:space="preserve"> </w:t>
      </w:r>
    </w:p>
    <w:p w:rsidR="00786C3A" w:rsidRPr="00786C3A" w:rsidRDefault="00786C3A" w:rsidP="00786C3A">
      <w:pPr>
        <w:rPr>
          <w:bCs/>
          <w:u w:val="single"/>
        </w:rPr>
      </w:pPr>
      <w:r w:rsidRPr="00786C3A">
        <w:rPr>
          <w:sz w:val="16"/>
          <w:szCs w:val="16"/>
        </w:rPr>
        <w:t xml:space="preserve">In fact now, </w:t>
      </w:r>
      <w:r w:rsidRPr="007C3502">
        <w:rPr>
          <w:rStyle w:val="StyleBoldUnderline"/>
        </w:rPr>
        <w:t>following an era that might</w:t>
      </w:r>
      <w:r w:rsidRPr="00786C3A">
        <w:rPr>
          <w:sz w:val="16"/>
          <w:szCs w:val="16"/>
        </w:rPr>
        <w:t xml:space="preserve"> well </w:t>
      </w:r>
      <w:r w:rsidRPr="007C3502">
        <w:rPr>
          <w:rStyle w:val="StyleBoldUnderline"/>
        </w:rPr>
        <w:t>be defined by America's</w:t>
      </w:r>
      <w:r w:rsidRPr="00786C3A">
        <w:rPr>
          <w:sz w:val="16"/>
          <w:szCs w:val="16"/>
        </w:rPr>
        <w:t xml:space="preserve"> twin </w:t>
      </w:r>
      <w:r w:rsidRPr="007C3502">
        <w:rPr>
          <w:rStyle w:val="StyleBoldUnderline"/>
        </w:rPr>
        <w:t>credibility crises</w:t>
      </w:r>
      <w:r w:rsidRPr="00786C3A">
        <w:rPr>
          <w:sz w:val="16"/>
          <w:szCs w:val="16"/>
        </w:rPr>
        <w:t xml:space="preserve"> of the past decade, </w:t>
      </w:r>
      <w:r w:rsidRPr="007C3502">
        <w:rPr>
          <w:rStyle w:val="StyleBoldUnderline"/>
        </w:rPr>
        <w:t>another looms.</w:t>
      </w:r>
      <w:r w:rsidRPr="00786C3A">
        <w:rPr>
          <w:rStyle w:val="StyleBoldUnderline"/>
          <w:b w:val="0"/>
          <w:sz w:val="12"/>
          <w:u w:val="none"/>
        </w:rPr>
        <w:t>¶</w:t>
      </w:r>
      <w:r w:rsidRPr="008B14BB">
        <w:rPr>
          <w:rStyle w:val="StyleBoldUnderline"/>
          <w:sz w:val="12"/>
        </w:rPr>
        <w:t xml:space="preserve"> </w:t>
      </w:r>
      <w:r w:rsidRPr="007C3502">
        <w:rPr>
          <w:rStyle w:val="StyleBoldUnderline"/>
        </w:rPr>
        <w:t>The first two blows</w:t>
      </w:r>
      <w:r w:rsidRPr="00786C3A">
        <w:rPr>
          <w:sz w:val="16"/>
          <w:szCs w:val="16"/>
        </w:rPr>
        <w:t xml:space="preserve"> -- blows that </w:t>
      </w:r>
      <w:r w:rsidRPr="007C3502">
        <w:rPr>
          <w:rStyle w:val="StyleBoldUnderline"/>
        </w:rPr>
        <w:t>have left America's standing in the world weaker today than it has been at any time in the past half century</w:t>
      </w:r>
      <w:r w:rsidRPr="00786C3A">
        <w:rPr>
          <w:sz w:val="16"/>
          <w:szCs w:val="16"/>
        </w:rPr>
        <w:t xml:space="preserve">, even with the many steps President Obama has taken to reverse </w:t>
      </w:r>
      <w:r w:rsidRPr="007C3502">
        <w:rPr>
          <w:rStyle w:val="StyleBoldUnderline"/>
        </w:rPr>
        <w:t>the missteps of the Bush era</w:t>
      </w:r>
      <w:r w:rsidRPr="00786C3A">
        <w:rPr>
          <w:sz w:val="16"/>
          <w:szCs w:val="16"/>
        </w:rPr>
        <w:t xml:space="preserve"> -- </w:t>
      </w:r>
      <w:r w:rsidRPr="007C3502">
        <w:rPr>
          <w:rStyle w:val="StyleBoldUnderline"/>
        </w:rPr>
        <w:t>undercut two of what might be seen as the three pillars of American standing on the planet</w:t>
      </w:r>
      <w:r w:rsidRPr="00786C3A">
        <w:rPr>
          <w:sz w:val="16"/>
          <w:szCs w:val="16"/>
        </w:rPr>
        <w:t>.</w:t>
      </w:r>
      <w:r w:rsidRPr="00786C3A">
        <w:rPr>
          <w:sz w:val="12"/>
          <w:szCs w:val="16"/>
        </w:rPr>
        <w:t>¶</w:t>
      </w:r>
      <w:r w:rsidRPr="00786C3A">
        <w:rPr>
          <w:sz w:val="16"/>
          <w:szCs w:val="16"/>
        </w:rPr>
        <w:t xml:space="preserve"> </w:t>
      </w:r>
      <w:r w:rsidRPr="007C3502">
        <w:rPr>
          <w:rStyle w:val="StyleBoldUnderline"/>
        </w:rPr>
        <w:t>The initial credibility crisis was triggered by the Bush administration's reckless disregard for the values upon which the republic was founded</w:t>
      </w:r>
      <w:r w:rsidRPr="00786C3A">
        <w:rPr>
          <w:sz w:val="16"/>
          <w:szCs w:val="16"/>
        </w:rPr>
        <w:t xml:space="preserve">. From </w:t>
      </w:r>
      <w:r w:rsidRPr="007C3502">
        <w:rPr>
          <w:rStyle w:val="StyleBoldUnderline"/>
        </w:rPr>
        <w:t>Guantanamo</w:t>
      </w:r>
      <w:r w:rsidRPr="00786C3A">
        <w:rPr>
          <w:sz w:val="16"/>
          <w:szCs w:val="16"/>
        </w:rPr>
        <w:t xml:space="preserve"> to </w:t>
      </w:r>
      <w:r w:rsidRPr="007C3502">
        <w:rPr>
          <w:rStyle w:val="StyleBoldUnderline"/>
        </w:rPr>
        <w:t>Abu Ghraib</w:t>
      </w:r>
      <w:r w:rsidRPr="00786C3A">
        <w:rPr>
          <w:sz w:val="16"/>
          <w:szCs w:val="16"/>
        </w:rPr>
        <w:t xml:space="preserve">, from </w:t>
      </w:r>
      <w:r w:rsidRPr="007C3502">
        <w:rPr>
          <w:rStyle w:val="StyleBoldUnderline"/>
        </w:rPr>
        <w:t>the illegal invasion of Iraq to the rendition and torture of prisoners, America's role as a leader by virtue of our moral standing was called into question</w:t>
      </w:r>
      <w:r w:rsidRPr="00786C3A">
        <w:rPr>
          <w:sz w:val="16"/>
          <w:szCs w:val="16"/>
        </w:rPr>
        <w:t>. The champions of the rule of law were now seen, rightfully, as one of its enemies, arguing as we were that there were two standards: that to which we held the rest of the world and that we chose for ourselves.</w:t>
      </w:r>
      <w:r w:rsidRPr="00786C3A">
        <w:rPr>
          <w:sz w:val="12"/>
          <w:szCs w:val="16"/>
        </w:rPr>
        <w:t>¶</w:t>
      </w:r>
      <w:r w:rsidRPr="00786C3A">
        <w:rPr>
          <w:sz w:val="16"/>
          <w:szCs w:val="16"/>
        </w:rPr>
        <w:t xml:space="preserve"> Next, </w:t>
      </w:r>
      <w:r w:rsidRPr="007C3502">
        <w:rPr>
          <w:rStyle w:val="StyleBoldUnderline"/>
        </w:rPr>
        <w:t>America's role as an economic model for the world, champion of free markets and opportunity for all came under fire. In the run up to the economic crisis of 2008-2009, growing inequality in the United States was leading many critics to question our "leave it to the markets" approach</w:t>
      </w:r>
      <w:r w:rsidRPr="00786C3A">
        <w:rPr>
          <w:sz w:val="16"/>
          <w:szCs w:val="16"/>
        </w:rPr>
        <w:t xml:space="preserve">. But </w:t>
      </w:r>
      <w:r w:rsidRPr="007C3502">
        <w:rPr>
          <w:rStyle w:val="StyleBoldUnderline"/>
        </w:rPr>
        <w:t>then came the crisis and once again, the United States demonstrated that the doctrine we had preached worldwide were not going to be applied at home and moreover, that our system was deeply and fundamentally flawed</w:t>
      </w:r>
      <w:r w:rsidRPr="00786C3A">
        <w:rPr>
          <w:sz w:val="16"/>
          <w:szCs w:val="16"/>
        </w:rPr>
        <w:t>. Doubt about "American capitalism" were only amplified in the aftermath of the crisis, in which middle class victims of the crisis were hardly helped and many were hurt but in which Wall Street fat cats called the tune, reaped the rewards of government intervention and then flouted their power by shrugging off the government when it was no longer necessary to their business plans.</w:t>
      </w:r>
      <w:r w:rsidRPr="00786C3A">
        <w:rPr>
          <w:sz w:val="12"/>
          <w:szCs w:val="16"/>
        </w:rPr>
        <w:t>¶</w:t>
      </w:r>
      <w:r w:rsidRPr="00786C3A">
        <w:rPr>
          <w:sz w:val="16"/>
          <w:szCs w:val="16"/>
        </w:rPr>
        <w:t xml:space="preserve"> What was left for Americans to cling to? Our moral standing and our fundamental message to the world had been built on the ideas of respect for the rule of law and free markets. And now the world was left to wonder, if not America, then to whom do we turn? Should we embrace other models?</w:t>
      </w:r>
      <w:r w:rsidRPr="00786C3A">
        <w:rPr>
          <w:sz w:val="12"/>
          <w:szCs w:val="16"/>
        </w:rPr>
        <w:t>¶</w:t>
      </w:r>
      <w:r w:rsidRPr="00786C3A">
        <w:rPr>
          <w:sz w:val="16"/>
          <w:szCs w:val="16"/>
        </w:rPr>
        <w:t xml:space="preserve"> Admittedly, </w:t>
      </w:r>
      <w:r w:rsidRPr="007C3502">
        <w:rPr>
          <w:rStyle w:val="StyleBoldUnderline"/>
        </w:rPr>
        <w:t>the Chinese model</w:t>
      </w:r>
      <w:r w:rsidRPr="00786C3A">
        <w:rPr>
          <w:sz w:val="16"/>
          <w:szCs w:val="16"/>
        </w:rPr>
        <w:t xml:space="preserve">, which might have had a shot at greater influence given the damage done to the U.S. brand, wasn't doing itself any favors with its </w:t>
      </w:r>
      <w:r w:rsidRPr="007C3502">
        <w:rPr>
          <w:rStyle w:val="StyleBoldUnderline"/>
        </w:rPr>
        <w:t>attempt to deny its people both basic rights of all international citizens of the 21st Century ... which would also have the effect of making Chinese workers less competitive in the global economy</w:t>
      </w:r>
      <w:r w:rsidRPr="00786C3A">
        <w:rPr>
          <w:sz w:val="16"/>
          <w:szCs w:val="16"/>
        </w:rPr>
        <w:t xml:space="preserve">. Hillary Clinton's speech attacking this was forceful and utterly appropriate. The Chinese </w:t>
      </w:r>
      <w:hyperlink r:id="rId46" w:tgtFrame="_blank" w:history="1">
        <w:r w:rsidRPr="00786C3A">
          <w:rPr>
            <w:sz w:val="16"/>
            <w:szCs w:val="16"/>
          </w:rPr>
          <w:t>whining</w:t>
        </w:r>
      </w:hyperlink>
      <w:r w:rsidRPr="00786C3A">
        <w:rPr>
          <w:sz w:val="16"/>
          <w:szCs w:val="16"/>
        </w:rPr>
        <w:t xml:space="preserve"> in response to it was a sign of weakness and with some luck, the Obama administration will ignore it, shrug off the Chinese threats of consequences in other areas of the bilateral relationship, and continue to press home this essential point.</w:t>
      </w:r>
      <w:r w:rsidRPr="00786C3A">
        <w:rPr>
          <w:sz w:val="12"/>
          <w:szCs w:val="16"/>
        </w:rPr>
        <w:t>¶</w:t>
      </w:r>
      <w:r w:rsidRPr="00786C3A">
        <w:rPr>
          <w:sz w:val="16"/>
          <w:szCs w:val="16"/>
        </w:rPr>
        <w:t xml:space="preserve"> But </w:t>
      </w:r>
      <w:r w:rsidRPr="007C3502">
        <w:rPr>
          <w:rStyle w:val="StyleBoldUnderline"/>
        </w:rPr>
        <w:t>the argument on behalf of the American way was made immeasurably harder yesterday by the Supreme Court's</w:t>
      </w:r>
      <w:r>
        <w:rPr>
          <w:rStyle w:val="StyleBoldUnderline"/>
        </w:rPr>
        <w:t xml:space="preserve"> </w:t>
      </w:r>
      <w:hyperlink r:id="rId47" w:tgtFrame="_blank" w:history="1">
        <w:r w:rsidRPr="007C3502">
          <w:rPr>
            <w:rStyle w:val="StyleBoldUnderline"/>
          </w:rPr>
          <w:t>devastating blow</w:t>
        </w:r>
      </w:hyperlink>
      <w:r>
        <w:rPr>
          <w:rStyle w:val="StyleBoldUnderline"/>
        </w:rPr>
        <w:t xml:space="preserve"> </w:t>
      </w:r>
      <w:r w:rsidRPr="007C3502">
        <w:rPr>
          <w:rStyle w:val="StyleBoldUnderline"/>
        </w:rPr>
        <w:t>to several of the most fundamental precepts of American society -- equal rights</w:t>
      </w:r>
      <w:r w:rsidRPr="00786C3A">
        <w:rPr>
          <w:sz w:val="16"/>
          <w:szCs w:val="16"/>
        </w:rPr>
        <w:t xml:space="preserve">, for example, </w:t>
      </w:r>
      <w:r w:rsidRPr="007C3502">
        <w:rPr>
          <w:rStyle w:val="StyleBoldUnderline"/>
        </w:rPr>
        <w:t xml:space="preserve">or truly free speech </w:t>
      </w:r>
      <w:r w:rsidRPr="00786C3A">
        <w:rPr>
          <w:sz w:val="16"/>
          <w:szCs w:val="16"/>
        </w:rPr>
        <w:t>(which is to say the right speak and be heard, without having to pay for it).</w:t>
      </w:r>
      <w:r w:rsidRPr="00786C3A">
        <w:rPr>
          <w:sz w:val="12"/>
          <w:szCs w:val="16"/>
        </w:rPr>
        <w:t>¶</w:t>
      </w:r>
      <w:r w:rsidRPr="00786C3A">
        <w:rPr>
          <w:sz w:val="16"/>
          <w:szCs w:val="16"/>
        </w:rPr>
        <w:t xml:space="preserve"> By a </w:t>
      </w:r>
      <w:r w:rsidRPr="007C3502">
        <w:rPr>
          <w:rStyle w:val="StyleBoldUnderline"/>
        </w:rPr>
        <w:t>5-4 vote the justices of the court, with the Republican right in the majority, struck down limits on corporate campaign spending. Further building on the dangerous fiction in American law that corporations ought to have rights akin to those of individuals, the decision effectively unleashes the floodgates of corporate and union money into the political arena.</w:t>
      </w:r>
      <w:r w:rsidRPr="00786C3A">
        <w:rPr>
          <w:sz w:val="12"/>
          <w:szCs w:val="16"/>
        </w:rPr>
        <w:t>¶</w:t>
      </w:r>
      <w:r w:rsidRPr="00786C3A">
        <w:rPr>
          <w:sz w:val="16"/>
          <w:szCs w:val="16"/>
        </w:rPr>
        <w:t xml:space="preserve"> </w:t>
      </w:r>
      <w:r w:rsidRPr="007C3502">
        <w:rPr>
          <w:rStyle w:val="StyleBoldUnderline"/>
        </w:rPr>
        <w:t>This is certainly a more powerful threat to democracy than terrorism. It may well be a more powerful threat to democracy than was the fatally-flawed Soviet Union. Because to the extent to which politicians depend on donations to remain in power, they are inevitably influenced by those who have the most money</w:t>
      </w:r>
      <w:r w:rsidRPr="00786C3A">
        <w:rPr>
          <w:sz w:val="16"/>
          <w:szCs w:val="16"/>
        </w:rPr>
        <w:t xml:space="preserve">. Not surprisingly, </w:t>
      </w:r>
      <w:r w:rsidRPr="007C3502">
        <w:rPr>
          <w:rStyle w:val="StyleBoldUnderline"/>
        </w:rPr>
        <w:t>corporate entities, representing many people and often vast economic enterprises, have vastly more financial resources than individuals.</w:t>
      </w:r>
      <w:r w:rsidRPr="00786C3A">
        <w:rPr>
          <w:sz w:val="16"/>
          <w:szCs w:val="16"/>
        </w:rPr>
        <w:t xml:space="preserve"> Arguing, as American right wingers </w:t>
      </w:r>
      <w:r w:rsidRPr="00786C3A">
        <w:rPr>
          <w:sz w:val="16"/>
          <w:szCs w:val="16"/>
        </w:rPr>
        <w:lastRenderedPageBreak/>
        <w:t>do, that campaign donations are form of free speech and thus cannot be constrained, ignores the reality that by equating money with free speech we effectively say that those with more money have more free speech, are entitled to greater influence within our society.</w:t>
      </w:r>
      <w:r w:rsidRPr="00786C3A">
        <w:rPr>
          <w:sz w:val="12"/>
          <w:szCs w:val="16"/>
        </w:rPr>
        <w:t>¶</w:t>
      </w:r>
      <w:r w:rsidRPr="00786C3A">
        <w:rPr>
          <w:sz w:val="16"/>
          <w:szCs w:val="16"/>
        </w:rPr>
        <w:t xml:space="preserve"> The implications are stark. Should </w:t>
      </w:r>
      <w:r w:rsidRPr="007C3502">
        <w:rPr>
          <w:rStyle w:val="StyleBoldUnderline"/>
        </w:rPr>
        <w:t>this decision</w:t>
      </w:r>
      <w:r w:rsidRPr="00786C3A">
        <w:rPr>
          <w:sz w:val="16"/>
          <w:szCs w:val="16"/>
        </w:rPr>
        <w:t xml:space="preserve"> go unreversed by subsequent action of the Congress, a future court or a future constitutional amendment, it </w:t>
      </w:r>
      <w:r w:rsidRPr="007C3502">
        <w:rPr>
          <w:rStyle w:val="StyleBoldUnderline"/>
        </w:rPr>
        <w:t>tips the balance of power in the United States even farther away from average people and in the direction of elites. Since campaign donations do not flow from companies primarily for ideological reasons but rather to advance narrow self-interests, the business of U.S. political class will necessarily be driven by the politics of the business class.</w:t>
      </w:r>
      <w:r w:rsidRPr="00786C3A">
        <w:rPr>
          <w:rStyle w:val="StyleBoldUnderline"/>
          <w:b w:val="0"/>
          <w:sz w:val="12"/>
          <w:u w:val="none"/>
        </w:rPr>
        <w:t>¶</w:t>
      </w:r>
      <w:r w:rsidRPr="008B14BB">
        <w:rPr>
          <w:rStyle w:val="StyleBoldUnderline"/>
          <w:sz w:val="12"/>
        </w:rPr>
        <w:t xml:space="preserve"> </w:t>
      </w:r>
      <w:r w:rsidRPr="00786C3A">
        <w:rPr>
          <w:sz w:val="16"/>
          <w:szCs w:val="16"/>
        </w:rPr>
        <w:t xml:space="preserve">In a nutshell, </w:t>
      </w:r>
      <w:r w:rsidRPr="007C3502">
        <w:rPr>
          <w:rStyle w:val="StyleBoldUnderline"/>
        </w:rPr>
        <w:t>yesterday's Supreme Court decision made it very likely that America will not be an effective leader in combating global warming or preserving global resources, it will not be able to effectively resolve the internal threats to its own society like a failing health care system, and it will pursue international policies that are driven less by the broad national interest and more by the agenda of companies that in fact, have increasingly little national identity.</w:t>
      </w:r>
      <w:r w:rsidRPr="00786C3A">
        <w:rPr>
          <w:rStyle w:val="StyleBoldUnderline"/>
          <w:b w:val="0"/>
          <w:sz w:val="12"/>
          <w:u w:val="none"/>
        </w:rPr>
        <w:t>¶</w:t>
      </w:r>
      <w:r w:rsidRPr="008B14BB">
        <w:rPr>
          <w:rStyle w:val="StyleBoldUnderline"/>
          <w:sz w:val="12"/>
        </w:rPr>
        <w:t xml:space="preserve"> </w:t>
      </w:r>
      <w:r w:rsidRPr="00786C3A">
        <w:rPr>
          <w:sz w:val="16"/>
          <w:szCs w:val="16"/>
        </w:rPr>
        <w:t xml:space="preserve">In this respect, </w:t>
      </w:r>
      <w:r w:rsidRPr="007C3502">
        <w:rPr>
          <w:rStyle w:val="StyleBoldUnderline"/>
        </w:rPr>
        <w:t xml:space="preserve">this compromise of the third and most important pillar of U.S. international leadership-democracy, may be the most damaging of all. </w:t>
      </w:r>
      <w:r w:rsidRPr="00786C3A">
        <w:rPr>
          <w:sz w:val="16"/>
          <w:szCs w:val="16"/>
        </w:rPr>
        <w:t xml:space="preserve">We can repair, as the Obama administration has attempted to do, the abuses of the Bush years. But </w:t>
      </w:r>
      <w:r w:rsidRPr="007C3502">
        <w:rPr>
          <w:rStyle w:val="StyleBoldUnderline"/>
        </w:rPr>
        <w:t>if the court's action does in effect institutionalize Calvin Coolidge's old idea that "the business of America is business" it will be impossible to either effectively redress the flaws in the American economic model or for us to continue to argue that the nation that was the most important pioneer of representative democracy will continue to be able to play that role.</w:t>
      </w:r>
    </w:p>
    <w:p w:rsidR="00786C3A" w:rsidRDefault="00786C3A" w:rsidP="00786C3A">
      <w:pPr>
        <w:pStyle w:val="Heading2"/>
      </w:pPr>
      <w:r>
        <w:lastRenderedPageBreak/>
        <w:t>2AC – Evidence Indict</w:t>
      </w:r>
    </w:p>
    <w:p w:rsidR="006C286D" w:rsidRDefault="006C286D" w:rsidP="006C286D"/>
    <w:p w:rsidR="006C286D" w:rsidRPr="006C286D" w:rsidRDefault="006C286D" w:rsidP="006C286D">
      <w:pPr>
        <w:pStyle w:val="Heading3"/>
      </w:pPr>
      <w:r>
        <w:lastRenderedPageBreak/>
        <w:t>Prefer Our Authors</w:t>
      </w:r>
      <w:bookmarkStart w:id="0" w:name="_GoBack"/>
      <w:bookmarkEnd w:id="0"/>
    </w:p>
    <w:p w:rsidR="00786C3A" w:rsidRDefault="00786C3A" w:rsidP="00786C3A">
      <w:pPr>
        <w:pStyle w:val="Heading4"/>
      </w:pPr>
      <w:r>
        <w:t xml:space="preserve">Prefer our authors – theirs are </w:t>
      </w:r>
      <w:r w:rsidR="009B7A1F">
        <w:t>Conservative</w:t>
      </w:r>
      <w:r>
        <w:t xml:space="preserve"> hacks –</w:t>
      </w:r>
      <w:r w:rsidR="00375418">
        <w:t xml:space="preserve"> </w:t>
      </w:r>
      <w:r>
        <w:t>empiric</w:t>
      </w:r>
      <w:r w:rsidR="00375418">
        <w:t>s flow</w:t>
      </w:r>
      <w:r>
        <w:t xml:space="preserve"> AFF</w:t>
      </w:r>
    </w:p>
    <w:p w:rsidR="00786C3A" w:rsidRPr="00697C65" w:rsidRDefault="00786C3A" w:rsidP="00786C3A">
      <w:r w:rsidRPr="00697C65">
        <w:rPr>
          <w:rStyle w:val="StyleStyleBold12pt"/>
        </w:rPr>
        <w:t>Logevall</w:t>
      </w:r>
      <w:r>
        <w:t xml:space="preserve"> </w:t>
      </w:r>
      <w:r w:rsidRPr="00697C65">
        <w:rPr>
          <w:rStyle w:val="StyleStyleBold12pt"/>
        </w:rPr>
        <w:t>et</w:t>
      </w:r>
      <w:r>
        <w:t xml:space="preserve"> </w:t>
      </w:r>
      <w:r w:rsidRPr="00697C65">
        <w:rPr>
          <w:rStyle w:val="StyleStyleBold12pt"/>
        </w:rPr>
        <w:t>al</w:t>
      </w:r>
      <w:r>
        <w:t xml:space="preserve"> </w:t>
      </w:r>
      <w:r w:rsidRPr="00697C65">
        <w:rPr>
          <w:rStyle w:val="StyleStyleBold12pt"/>
        </w:rPr>
        <w:t>10</w:t>
      </w:r>
      <w:r>
        <w:t xml:space="preserve"> – professor at Cornell University and coauthor of America’s Cold War: The Politics of Insecurity (Frederik, KENNETH OSGOOD is a professor at Florida Atlantic University and author of Total Cold War: Eisenhower’s Secret Propaganda Battle at Home and Abroad, “The Ghost of Munich: America's Appeasement Complex”, July/August of 2010, </w:t>
      </w:r>
      <w:hyperlink r:id="rId48" w:history="1">
        <w:r>
          <w:rPr>
            <w:rStyle w:val="Hyperlink"/>
          </w:rPr>
          <w:t>http://www.worldaffairsjournal.org/article/ghost-munich-americas-appeasement-complex</w:t>
        </w:r>
      </w:hyperlink>
      <w:r>
        <w:t>)</w:t>
      </w:r>
    </w:p>
    <w:p w:rsidR="00786C3A" w:rsidRPr="00786C3A" w:rsidRDefault="00786C3A" w:rsidP="00786C3A">
      <w:pPr>
        <w:rPr>
          <w:b/>
          <w:bCs/>
          <w:u w:val="single"/>
        </w:rPr>
      </w:pPr>
      <w:r w:rsidRPr="00786C3A">
        <w:rPr>
          <w:sz w:val="16"/>
        </w:rPr>
        <w:t xml:space="preserve">As the debate over Obama’s foreign policy continues, we would do well to </w:t>
      </w:r>
      <w:r w:rsidRPr="00697C65">
        <w:rPr>
          <w:rStyle w:val="Emphasis"/>
        </w:rPr>
        <w:t>remember that those who scream “appeasement” the loudest are those that understand its meaning the least</w:t>
      </w:r>
      <w:r w:rsidRPr="00786C3A">
        <w:rPr>
          <w:sz w:val="16"/>
        </w:rPr>
        <w:t xml:space="preserve">. </w:t>
      </w:r>
      <w:r w:rsidRPr="00697C65">
        <w:rPr>
          <w:rStyle w:val="StyleBoldUnderline"/>
        </w:rPr>
        <w:t>MSNBC’s Hardball offered a taste of this</w:t>
      </w:r>
      <w:r w:rsidRPr="00786C3A">
        <w:rPr>
          <w:sz w:val="16"/>
        </w:rPr>
        <w:t xml:space="preserve"> two years ago </w:t>
      </w:r>
      <w:r w:rsidRPr="00697C65">
        <w:rPr>
          <w:rStyle w:val="StyleBoldUnderline"/>
        </w:rPr>
        <w:t>when</w:t>
      </w:r>
      <w:r w:rsidRPr="00786C3A">
        <w:rPr>
          <w:sz w:val="16"/>
        </w:rPr>
        <w:t xml:space="preserve"> Chris </w:t>
      </w:r>
      <w:r w:rsidRPr="00697C65">
        <w:rPr>
          <w:rStyle w:val="StyleBoldUnderline"/>
        </w:rPr>
        <w:t>Matthews</w:t>
      </w:r>
      <w:r w:rsidRPr="00786C3A">
        <w:rPr>
          <w:sz w:val="16"/>
        </w:rPr>
        <w:t xml:space="preserve"> </w:t>
      </w:r>
      <w:r w:rsidRPr="00697C65">
        <w:rPr>
          <w:rStyle w:val="StyleBoldUnderline"/>
        </w:rPr>
        <w:t>hosted</w:t>
      </w:r>
      <w:r w:rsidRPr="00786C3A">
        <w:rPr>
          <w:sz w:val="16"/>
        </w:rPr>
        <w:t xml:space="preserve"> conservative radio personality Kevin </w:t>
      </w:r>
      <w:r w:rsidRPr="00697C65">
        <w:rPr>
          <w:rStyle w:val="StyleBoldUnderline"/>
        </w:rPr>
        <w:t>James</w:t>
      </w:r>
      <w:r w:rsidRPr="00786C3A">
        <w:rPr>
          <w:sz w:val="16"/>
        </w:rPr>
        <w:t xml:space="preserve"> </w:t>
      </w:r>
      <w:r w:rsidRPr="00697C65">
        <w:rPr>
          <w:rStyle w:val="StyleBoldUnderline"/>
        </w:rPr>
        <w:t>for a discussion about Bush’s “appeasement” remark before the Knesset.</w:t>
      </w:r>
      <w:r w:rsidRPr="00786C3A">
        <w:rPr>
          <w:sz w:val="16"/>
        </w:rPr>
        <w:t xml:space="preserve"> As James echoed this charge, </w:t>
      </w:r>
      <w:r w:rsidRPr="00697C65">
        <w:rPr>
          <w:rStyle w:val="StyleBoldUnderline"/>
        </w:rPr>
        <w:t>angrily denouncing Obama’s foreign policy platform as tantamount to appeasement, Matthews interrupted to ask, “I want you to tell me now, as an expert, what did Chamberlain do wrong?</w:t>
      </w:r>
      <w:r w:rsidRPr="00786C3A">
        <w:rPr>
          <w:sz w:val="16"/>
        </w:rPr>
        <w:t xml:space="preserve">” For almost five full minutes, </w:t>
      </w:r>
      <w:r w:rsidRPr="00697C65">
        <w:rPr>
          <w:rStyle w:val="StyleBoldUnderline"/>
        </w:rPr>
        <w:t>James dodged the question, unable to articulate anything that happened at Munich in 1938 beyond that “Neville Chamberlain was an appeaser</w:t>
      </w:r>
      <w:r w:rsidRPr="00786C3A">
        <w:rPr>
          <w:sz w:val="16"/>
        </w:rPr>
        <w:t xml:space="preserve">.” Finally, </w:t>
      </w:r>
      <w:r w:rsidRPr="00697C65">
        <w:rPr>
          <w:rStyle w:val="StyleBoldUnderline"/>
        </w:rPr>
        <w:t>Matthews got James to admit the sad reality: “I don’t know.”</w:t>
      </w:r>
      <w:r w:rsidRPr="00786C3A">
        <w:rPr>
          <w:sz w:val="16"/>
        </w:rPr>
        <w:t xml:space="preserve"> Matthews then answered his own question: “What Neville Chamberlain did wrong, most people would say, is not talking to Hitler, but giving him half of Czechoslovakia in ’38.”</w:t>
      </w:r>
      <w:r w:rsidRPr="00786C3A">
        <w:rPr>
          <w:sz w:val="12"/>
        </w:rPr>
        <w:t>¶</w:t>
      </w:r>
      <w:r w:rsidRPr="00786C3A">
        <w:rPr>
          <w:sz w:val="16"/>
        </w:rPr>
        <w:t xml:space="preserve"> Matthews got it right. And </w:t>
      </w:r>
      <w:r w:rsidRPr="00697C65">
        <w:rPr>
          <w:rStyle w:val="StyleBoldUnderline"/>
        </w:rPr>
        <w:t>it’s a simple history lesson we should keep in mind should the debate about U.S. foreign policy continue to revolve around a shaky understanding of what actually happened in 1938: Chamberlain’s mistake was not in going to Munich; it was what he agreed to when he got there.</w:t>
      </w:r>
    </w:p>
    <w:sectPr w:rsidR="00786C3A" w:rsidRPr="00786C3A" w:rsidSect="009F5E01">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0648" w:rsidRDefault="00F30648" w:rsidP="005F5576">
      <w:r>
        <w:separator/>
      </w:r>
    </w:p>
  </w:endnote>
  <w:endnote w:type="continuationSeparator" w:id="0">
    <w:p w:rsidR="00F30648" w:rsidRDefault="00F30648"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0648" w:rsidRDefault="00F30648" w:rsidP="005F5576">
      <w:r>
        <w:separator/>
      </w:r>
    </w:p>
  </w:footnote>
  <w:footnote w:type="continuationSeparator" w:id="0">
    <w:p w:rsidR="00F30648" w:rsidRDefault="00F30648"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stylePaneFormatFilter w:val="D304"/>
  <w:defaultTabStop w:val="720"/>
  <w:characterSpacingControl w:val="doNotCompress"/>
  <w:footnotePr>
    <w:footnote w:id="-1"/>
    <w:footnote w:id="0"/>
  </w:footnotePr>
  <w:endnotePr>
    <w:endnote w:id="-1"/>
    <w:endnote w:id="0"/>
  </w:endnotePr>
  <w:compat/>
  <w:rsids>
    <w:rsidRoot w:val="0043127C"/>
    <w:rsid w:val="000009B5"/>
    <w:rsid w:val="000022F2"/>
    <w:rsid w:val="0000459F"/>
    <w:rsid w:val="00004EB4"/>
    <w:rsid w:val="000061AD"/>
    <w:rsid w:val="0000633D"/>
    <w:rsid w:val="000103F1"/>
    <w:rsid w:val="00011F31"/>
    <w:rsid w:val="0001435E"/>
    <w:rsid w:val="00014B34"/>
    <w:rsid w:val="0002196C"/>
    <w:rsid w:val="00021F29"/>
    <w:rsid w:val="000241B4"/>
    <w:rsid w:val="00027BA2"/>
    <w:rsid w:val="00027EED"/>
    <w:rsid w:val="0003041D"/>
    <w:rsid w:val="00033028"/>
    <w:rsid w:val="000342DE"/>
    <w:rsid w:val="00034516"/>
    <w:rsid w:val="000360A7"/>
    <w:rsid w:val="00036B64"/>
    <w:rsid w:val="00041235"/>
    <w:rsid w:val="00042B0E"/>
    <w:rsid w:val="00042C86"/>
    <w:rsid w:val="00042D39"/>
    <w:rsid w:val="000435A6"/>
    <w:rsid w:val="000455D9"/>
    <w:rsid w:val="00045CD8"/>
    <w:rsid w:val="00046626"/>
    <w:rsid w:val="000515BB"/>
    <w:rsid w:val="00052A1D"/>
    <w:rsid w:val="00055460"/>
    <w:rsid w:val="00055714"/>
    <w:rsid w:val="00055E12"/>
    <w:rsid w:val="000570DA"/>
    <w:rsid w:val="00060F18"/>
    <w:rsid w:val="00062900"/>
    <w:rsid w:val="00064A59"/>
    <w:rsid w:val="000668E5"/>
    <w:rsid w:val="0007162E"/>
    <w:rsid w:val="0007281A"/>
    <w:rsid w:val="000735E7"/>
    <w:rsid w:val="00073B9A"/>
    <w:rsid w:val="000808D3"/>
    <w:rsid w:val="000809E7"/>
    <w:rsid w:val="00081F82"/>
    <w:rsid w:val="00083224"/>
    <w:rsid w:val="00084677"/>
    <w:rsid w:val="00090287"/>
    <w:rsid w:val="00090BA2"/>
    <w:rsid w:val="000919F7"/>
    <w:rsid w:val="000978A3"/>
    <w:rsid w:val="00097D7E"/>
    <w:rsid w:val="000A0B21"/>
    <w:rsid w:val="000A1D39"/>
    <w:rsid w:val="000A2958"/>
    <w:rsid w:val="000A4FA5"/>
    <w:rsid w:val="000A706A"/>
    <w:rsid w:val="000B0211"/>
    <w:rsid w:val="000B2991"/>
    <w:rsid w:val="000B2A64"/>
    <w:rsid w:val="000B402B"/>
    <w:rsid w:val="000B4F69"/>
    <w:rsid w:val="000B50B9"/>
    <w:rsid w:val="000B51CC"/>
    <w:rsid w:val="000B61C0"/>
    <w:rsid w:val="000B61C8"/>
    <w:rsid w:val="000B74F3"/>
    <w:rsid w:val="000B7644"/>
    <w:rsid w:val="000C0899"/>
    <w:rsid w:val="000C39C5"/>
    <w:rsid w:val="000C4BE8"/>
    <w:rsid w:val="000C6BF9"/>
    <w:rsid w:val="000C767D"/>
    <w:rsid w:val="000D0B76"/>
    <w:rsid w:val="000D163C"/>
    <w:rsid w:val="000D2AE5"/>
    <w:rsid w:val="000D2EF8"/>
    <w:rsid w:val="000D3A26"/>
    <w:rsid w:val="000D3D8D"/>
    <w:rsid w:val="000D4784"/>
    <w:rsid w:val="000D7C74"/>
    <w:rsid w:val="000E41A3"/>
    <w:rsid w:val="000E42CA"/>
    <w:rsid w:val="000E7B61"/>
    <w:rsid w:val="000F26B8"/>
    <w:rsid w:val="000F2F70"/>
    <w:rsid w:val="000F37E7"/>
    <w:rsid w:val="000F4F07"/>
    <w:rsid w:val="000F5055"/>
    <w:rsid w:val="000F69F5"/>
    <w:rsid w:val="000F737D"/>
    <w:rsid w:val="000F79C0"/>
    <w:rsid w:val="001050A2"/>
    <w:rsid w:val="00105B09"/>
    <w:rsid w:val="001066A6"/>
    <w:rsid w:val="00110AE5"/>
    <w:rsid w:val="00113C68"/>
    <w:rsid w:val="00114663"/>
    <w:rsid w:val="00114F64"/>
    <w:rsid w:val="00117A24"/>
    <w:rsid w:val="0012014D"/>
    <w:rsid w:val="0012057B"/>
    <w:rsid w:val="00121BD8"/>
    <w:rsid w:val="00124170"/>
    <w:rsid w:val="00124AE6"/>
    <w:rsid w:val="00125F97"/>
    <w:rsid w:val="001268D2"/>
    <w:rsid w:val="00126D92"/>
    <w:rsid w:val="001301AC"/>
    <w:rsid w:val="001304DF"/>
    <w:rsid w:val="00130619"/>
    <w:rsid w:val="0013104F"/>
    <w:rsid w:val="001314D1"/>
    <w:rsid w:val="0013494D"/>
    <w:rsid w:val="00137819"/>
    <w:rsid w:val="00140397"/>
    <w:rsid w:val="0014072D"/>
    <w:rsid w:val="00140AA7"/>
    <w:rsid w:val="00141F7D"/>
    <w:rsid w:val="00141FBF"/>
    <w:rsid w:val="00142E59"/>
    <w:rsid w:val="00143EE9"/>
    <w:rsid w:val="001451A4"/>
    <w:rsid w:val="00146394"/>
    <w:rsid w:val="0014716E"/>
    <w:rsid w:val="00147463"/>
    <w:rsid w:val="00150352"/>
    <w:rsid w:val="0015301B"/>
    <w:rsid w:val="00155675"/>
    <w:rsid w:val="001577DC"/>
    <w:rsid w:val="00161896"/>
    <w:rsid w:val="0016263C"/>
    <w:rsid w:val="001638D2"/>
    <w:rsid w:val="001639DB"/>
    <w:rsid w:val="0016509D"/>
    <w:rsid w:val="0016537D"/>
    <w:rsid w:val="00165751"/>
    <w:rsid w:val="0016711C"/>
    <w:rsid w:val="00167A9F"/>
    <w:rsid w:val="001711E1"/>
    <w:rsid w:val="0017206C"/>
    <w:rsid w:val="00175018"/>
    <w:rsid w:val="001768DB"/>
    <w:rsid w:val="00177047"/>
    <w:rsid w:val="00177828"/>
    <w:rsid w:val="00177A1E"/>
    <w:rsid w:val="00180BB2"/>
    <w:rsid w:val="00182D51"/>
    <w:rsid w:val="001834B4"/>
    <w:rsid w:val="00183D54"/>
    <w:rsid w:val="0018469C"/>
    <w:rsid w:val="00185055"/>
    <w:rsid w:val="001850D8"/>
    <w:rsid w:val="0018565A"/>
    <w:rsid w:val="00187474"/>
    <w:rsid w:val="001901DE"/>
    <w:rsid w:val="00191020"/>
    <w:rsid w:val="00194437"/>
    <w:rsid w:val="0019587B"/>
    <w:rsid w:val="0019692C"/>
    <w:rsid w:val="00196E33"/>
    <w:rsid w:val="001A1018"/>
    <w:rsid w:val="001A273E"/>
    <w:rsid w:val="001A4F0E"/>
    <w:rsid w:val="001A6F86"/>
    <w:rsid w:val="001B0A04"/>
    <w:rsid w:val="001B1CDC"/>
    <w:rsid w:val="001B332A"/>
    <w:rsid w:val="001B3CEC"/>
    <w:rsid w:val="001B3E0A"/>
    <w:rsid w:val="001B490A"/>
    <w:rsid w:val="001B5741"/>
    <w:rsid w:val="001B7037"/>
    <w:rsid w:val="001B725D"/>
    <w:rsid w:val="001C05D3"/>
    <w:rsid w:val="001C171B"/>
    <w:rsid w:val="001C1D82"/>
    <w:rsid w:val="001C1D9B"/>
    <w:rsid w:val="001C2147"/>
    <w:rsid w:val="001C587E"/>
    <w:rsid w:val="001C75CD"/>
    <w:rsid w:val="001C7798"/>
    <w:rsid w:val="001C7BC5"/>
    <w:rsid w:val="001C7C90"/>
    <w:rsid w:val="001D0D51"/>
    <w:rsid w:val="001E0C89"/>
    <w:rsid w:val="001E2CE6"/>
    <w:rsid w:val="001E4143"/>
    <w:rsid w:val="001E4552"/>
    <w:rsid w:val="001E465F"/>
    <w:rsid w:val="001E4984"/>
    <w:rsid w:val="001E4A1E"/>
    <w:rsid w:val="001E7A1B"/>
    <w:rsid w:val="001F11F7"/>
    <w:rsid w:val="001F714F"/>
    <w:rsid w:val="001F7503"/>
    <w:rsid w:val="001F7572"/>
    <w:rsid w:val="0020006E"/>
    <w:rsid w:val="002009AE"/>
    <w:rsid w:val="00201946"/>
    <w:rsid w:val="002032FE"/>
    <w:rsid w:val="002101DA"/>
    <w:rsid w:val="00211BF8"/>
    <w:rsid w:val="002125BA"/>
    <w:rsid w:val="00217228"/>
    <w:rsid w:val="00217499"/>
    <w:rsid w:val="002214AC"/>
    <w:rsid w:val="00221693"/>
    <w:rsid w:val="00224001"/>
    <w:rsid w:val="00230E60"/>
    <w:rsid w:val="00231C0C"/>
    <w:rsid w:val="0024023F"/>
    <w:rsid w:val="002405E5"/>
    <w:rsid w:val="00240C4E"/>
    <w:rsid w:val="00241A17"/>
    <w:rsid w:val="0024363F"/>
    <w:rsid w:val="00243D1F"/>
    <w:rsid w:val="00243DC0"/>
    <w:rsid w:val="00244230"/>
    <w:rsid w:val="00250E16"/>
    <w:rsid w:val="00252881"/>
    <w:rsid w:val="00254DF3"/>
    <w:rsid w:val="00255398"/>
    <w:rsid w:val="00257696"/>
    <w:rsid w:val="00262398"/>
    <w:rsid w:val="00263171"/>
    <w:rsid w:val="0026362B"/>
    <w:rsid w:val="0026382E"/>
    <w:rsid w:val="00263FAC"/>
    <w:rsid w:val="0026406F"/>
    <w:rsid w:val="00265202"/>
    <w:rsid w:val="002666FB"/>
    <w:rsid w:val="002674F2"/>
    <w:rsid w:val="00272786"/>
    <w:rsid w:val="002734AD"/>
    <w:rsid w:val="00274B19"/>
    <w:rsid w:val="00274C55"/>
    <w:rsid w:val="002845A4"/>
    <w:rsid w:val="00287AB7"/>
    <w:rsid w:val="00287C79"/>
    <w:rsid w:val="002901A0"/>
    <w:rsid w:val="002908E9"/>
    <w:rsid w:val="00290FFC"/>
    <w:rsid w:val="002914EE"/>
    <w:rsid w:val="00292FC7"/>
    <w:rsid w:val="00293029"/>
    <w:rsid w:val="00294D00"/>
    <w:rsid w:val="00297328"/>
    <w:rsid w:val="002A0772"/>
    <w:rsid w:val="002A213E"/>
    <w:rsid w:val="002A2156"/>
    <w:rsid w:val="002A313D"/>
    <w:rsid w:val="002A612B"/>
    <w:rsid w:val="002A6BE2"/>
    <w:rsid w:val="002A776E"/>
    <w:rsid w:val="002B0E48"/>
    <w:rsid w:val="002B5CF4"/>
    <w:rsid w:val="002B68A4"/>
    <w:rsid w:val="002B6CB3"/>
    <w:rsid w:val="002C4E3B"/>
    <w:rsid w:val="002C51EE"/>
    <w:rsid w:val="002C571D"/>
    <w:rsid w:val="002C5772"/>
    <w:rsid w:val="002C7609"/>
    <w:rsid w:val="002D0374"/>
    <w:rsid w:val="002D06BA"/>
    <w:rsid w:val="002D15F1"/>
    <w:rsid w:val="002D2062"/>
    <w:rsid w:val="002D208A"/>
    <w:rsid w:val="002D2946"/>
    <w:rsid w:val="002D529E"/>
    <w:rsid w:val="002D6BD6"/>
    <w:rsid w:val="002D778D"/>
    <w:rsid w:val="002E4DD9"/>
    <w:rsid w:val="002F0314"/>
    <w:rsid w:val="002F141E"/>
    <w:rsid w:val="002F2797"/>
    <w:rsid w:val="002F2B5B"/>
    <w:rsid w:val="002F7EE4"/>
    <w:rsid w:val="00301423"/>
    <w:rsid w:val="00301674"/>
    <w:rsid w:val="00302BD3"/>
    <w:rsid w:val="00305DF6"/>
    <w:rsid w:val="003066B1"/>
    <w:rsid w:val="00306DA7"/>
    <w:rsid w:val="0031182D"/>
    <w:rsid w:val="0031278D"/>
    <w:rsid w:val="003134EE"/>
    <w:rsid w:val="00313631"/>
    <w:rsid w:val="00314B9D"/>
    <w:rsid w:val="00314C77"/>
    <w:rsid w:val="00314E6A"/>
    <w:rsid w:val="00315121"/>
    <w:rsid w:val="00315442"/>
    <w:rsid w:val="00315CA2"/>
    <w:rsid w:val="00316FEB"/>
    <w:rsid w:val="0032249B"/>
    <w:rsid w:val="00324B99"/>
    <w:rsid w:val="0032548D"/>
    <w:rsid w:val="00326EEB"/>
    <w:rsid w:val="003305CB"/>
    <w:rsid w:val="0033078A"/>
    <w:rsid w:val="00331559"/>
    <w:rsid w:val="003328DA"/>
    <w:rsid w:val="00332B0B"/>
    <w:rsid w:val="00333319"/>
    <w:rsid w:val="00333955"/>
    <w:rsid w:val="003358C8"/>
    <w:rsid w:val="00336044"/>
    <w:rsid w:val="00340584"/>
    <w:rsid w:val="00341D6C"/>
    <w:rsid w:val="00344E91"/>
    <w:rsid w:val="00346852"/>
    <w:rsid w:val="00346D6E"/>
    <w:rsid w:val="00347123"/>
    <w:rsid w:val="0034756E"/>
    <w:rsid w:val="00347E74"/>
    <w:rsid w:val="003506F9"/>
    <w:rsid w:val="00350DBD"/>
    <w:rsid w:val="00350F85"/>
    <w:rsid w:val="00351932"/>
    <w:rsid w:val="00351D97"/>
    <w:rsid w:val="0035373A"/>
    <w:rsid w:val="00354B1E"/>
    <w:rsid w:val="00354B5B"/>
    <w:rsid w:val="00354DFA"/>
    <w:rsid w:val="003554BE"/>
    <w:rsid w:val="003555B5"/>
    <w:rsid w:val="00355788"/>
    <w:rsid w:val="00356FF9"/>
    <w:rsid w:val="00357818"/>
    <w:rsid w:val="0036048F"/>
    <w:rsid w:val="00361B30"/>
    <w:rsid w:val="00363562"/>
    <w:rsid w:val="00370395"/>
    <w:rsid w:val="00371626"/>
    <w:rsid w:val="0037178B"/>
    <w:rsid w:val="003749D8"/>
    <w:rsid w:val="00374D35"/>
    <w:rsid w:val="00375418"/>
    <w:rsid w:val="00381A36"/>
    <w:rsid w:val="00383E0A"/>
    <w:rsid w:val="003842C4"/>
    <w:rsid w:val="003847C7"/>
    <w:rsid w:val="00384DEF"/>
    <w:rsid w:val="00385298"/>
    <w:rsid w:val="003852CE"/>
    <w:rsid w:val="00392BEA"/>
    <w:rsid w:val="00392E92"/>
    <w:rsid w:val="003953DB"/>
    <w:rsid w:val="00395C83"/>
    <w:rsid w:val="00396C8B"/>
    <w:rsid w:val="003971A6"/>
    <w:rsid w:val="003A0481"/>
    <w:rsid w:val="003A2A3B"/>
    <w:rsid w:val="003A356C"/>
    <w:rsid w:val="003A440C"/>
    <w:rsid w:val="003A5BDF"/>
    <w:rsid w:val="003A6C19"/>
    <w:rsid w:val="003B024E"/>
    <w:rsid w:val="003B0C84"/>
    <w:rsid w:val="003B13AC"/>
    <w:rsid w:val="003B183E"/>
    <w:rsid w:val="003B283E"/>
    <w:rsid w:val="003B2A53"/>
    <w:rsid w:val="003B2F3E"/>
    <w:rsid w:val="003B334E"/>
    <w:rsid w:val="003B4BCE"/>
    <w:rsid w:val="003B55B7"/>
    <w:rsid w:val="003B72CD"/>
    <w:rsid w:val="003B7EC6"/>
    <w:rsid w:val="003C0688"/>
    <w:rsid w:val="003C0A60"/>
    <w:rsid w:val="003C26BE"/>
    <w:rsid w:val="003C483C"/>
    <w:rsid w:val="003C756E"/>
    <w:rsid w:val="003C7B1E"/>
    <w:rsid w:val="003D16D3"/>
    <w:rsid w:val="003D2C33"/>
    <w:rsid w:val="003D2D49"/>
    <w:rsid w:val="003D31B1"/>
    <w:rsid w:val="003D4CFD"/>
    <w:rsid w:val="003E1940"/>
    <w:rsid w:val="003E3B7D"/>
    <w:rsid w:val="003E4831"/>
    <w:rsid w:val="003E48DE"/>
    <w:rsid w:val="003E4BAC"/>
    <w:rsid w:val="003E5A57"/>
    <w:rsid w:val="003E616F"/>
    <w:rsid w:val="003E7E8B"/>
    <w:rsid w:val="003F2CB5"/>
    <w:rsid w:val="003F3030"/>
    <w:rsid w:val="003F47AE"/>
    <w:rsid w:val="003F51A4"/>
    <w:rsid w:val="003F71B9"/>
    <w:rsid w:val="00400029"/>
    <w:rsid w:val="00400C2D"/>
    <w:rsid w:val="00400DA8"/>
    <w:rsid w:val="00402DFA"/>
    <w:rsid w:val="00403971"/>
    <w:rsid w:val="00403FD5"/>
    <w:rsid w:val="004062FA"/>
    <w:rsid w:val="00407386"/>
    <w:rsid w:val="00411C3E"/>
    <w:rsid w:val="004138EF"/>
    <w:rsid w:val="00413A2F"/>
    <w:rsid w:val="00415927"/>
    <w:rsid w:val="004177D4"/>
    <w:rsid w:val="004178F0"/>
    <w:rsid w:val="00422C1A"/>
    <w:rsid w:val="00426ED3"/>
    <w:rsid w:val="00430C76"/>
    <w:rsid w:val="0043127C"/>
    <w:rsid w:val="00431859"/>
    <w:rsid w:val="004319DE"/>
    <w:rsid w:val="00434985"/>
    <w:rsid w:val="00435232"/>
    <w:rsid w:val="00435573"/>
    <w:rsid w:val="004400EA"/>
    <w:rsid w:val="00447943"/>
    <w:rsid w:val="00450882"/>
    <w:rsid w:val="00451C20"/>
    <w:rsid w:val="00452001"/>
    <w:rsid w:val="00452119"/>
    <w:rsid w:val="00454276"/>
    <w:rsid w:val="0045442E"/>
    <w:rsid w:val="004557EF"/>
    <w:rsid w:val="004564E2"/>
    <w:rsid w:val="00457C08"/>
    <w:rsid w:val="00462418"/>
    <w:rsid w:val="00463169"/>
    <w:rsid w:val="00464DE1"/>
    <w:rsid w:val="00465D7C"/>
    <w:rsid w:val="0046662D"/>
    <w:rsid w:val="0047107C"/>
    <w:rsid w:val="00471A70"/>
    <w:rsid w:val="004733D0"/>
    <w:rsid w:val="00473A79"/>
    <w:rsid w:val="00473CDD"/>
    <w:rsid w:val="004757BE"/>
    <w:rsid w:val="00475E03"/>
    <w:rsid w:val="00476723"/>
    <w:rsid w:val="0047777B"/>
    <w:rsid w:val="0047798D"/>
    <w:rsid w:val="00480A68"/>
    <w:rsid w:val="00485FEA"/>
    <w:rsid w:val="00487C1B"/>
    <w:rsid w:val="00490E37"/>
    <w:rsid w:val="004931DE"/>
    <w:rsid w:val="004956D6"/>
    <w:rsid w:val="00496A07"/>
    <w:rsid w:val="00497573"/>
    <w:rsid w:val="004A3592"/>
    <w:rsid w:val="004A5C6B"/>
    <w:rsid w:val="004A6083"/>
    <w:rsid w:val="004A6E81"/>
    <w:rsid w:val="004A7806"/>
    <w:rsid w:val="004B0545"/>
    <w:rsid w:val="004B2154"/>
    <w:rsid w:val="004B413C"/>
    <w:rsid w:val="004B5CDB"/>
    <w:rsid w:val="004B7AEC"/>
    <w:rsid w:val="004B7E46"/>
    <w:rsid w:val="004C0486"/>
    <w:rsid w:val="004C1143"/>
    <w:rsid w:val="004C1800"/>
    <w:rsid w:val="004C3A38"/>
    <w:rsid w:val="004C4082"/>
    <w:rsid w:val="004C76B3"/>
    <w:rsid w:val="004C793E"/>
    <w:rsid w:val="004D0040"/>
    <w:rsid w:val="004D3745"/>
    <w:rsid w:val="004D3987"/>
    <w:rsid w:val="004D52D7"/>
    <w:rsid w:val="004E294C"/>
    <w:rsid w:val="004E2ADB"/>
    <w:rsid w:val="004E3132"/>
    <w:rsid w:val="004E3FF6"/>
    <w:rsid w:val="004E5344"/>
    <w:rsid w:val="004E552E"/>
    <w:rsid w:val="004E588A"/>
    <w:rsid w:val="004E656D"/>
    <w:rsid w:val="004E6C0F"/>
    <w:rsid w:val="004F0849"/>
    <w:rsid w:val="004F0BD8"/>
    <w:rsid w:val="004F0CF9"/>
    <w:rsid w:val="004F15A3"/>
    <w:rsid w:val="004F173C"/>
    <w:rsid w:val="004F1B8C"/>
    <w:rsid w:val="004F33F3"/>
    <w:rsid w:val="004F45B0"/>
    <w:rsid w:val="004F7C4D"/>
    <w:rsid w:val="005000FF"/>
    <w:rsid w:val="00500D99"/>
    <w:rsid w:val="00500E0E"/>
    <w:rsid w:val="00501A98"/>
    <w:rsid w:val="00501B8E"/>
    <w:rsid w:val="005020C3"/>
    <w:rsid w:val="00502809"/>
    <w:rsid w:val="005111F8"/>
    <w:rsid w:val="005129CC"/>
    <w:rsid w:val="00513FA2"/>
    <w:rsid w:val="00514387"/>
    <w:rsid w:val="005143AC"/>
    <w:rsid w:val="00514634"/>
    <w:rsid w:val="00515A92"/>
    <w:rsid w:val="00516459"/>
    <w:rsid w:val="00516FAA"/>
    <w:rsid w:val="00520153"/>
    <w:rsid w:val="0052087E"/>
    <w:rsid w:val="00522055"/>
    <w:rsid w:val="00525FA6"/>
    <w:rsid w:val="005311E4"/>
    <w:rsid w:val="005342B5"/>
    <w:rsid w:val="005349E1"/>
    <w:rsid w:val="00534B7F"/>
    <w:rsid w:val="00536C12"/>
    <w:rsid w:val="00536E1C"/>
    <w:rsid w:val="00537EF5"/>
    <w:rsid w:val="005414A4"/>
    <w:rsid w:val="005420CC"/>
    <w:rsid w:val="00542653"/>
    <w:rsid w:val="00542DB5"/>
    <w:rsid w:val="00542DFF"/>
    <w:rsid w:val="005434D0"/>
    <w:rsid w:val="0054437C"/>
    <w:rsid w:val="00546D61"/>
    <w:rsid w:val="00547032"/>
    <w:rsid w:val="005479FF"/>
    <w:rsid w:val="00550A61"/>
    <w:rsid w:val="00553A01"/>
    <w:rsid w:val="00554C98"/>
    <w:rsid w:val="00554F70"/>
    <w:rsid w:val="0055501B"/>
    <w:rsid w:val="005557EE"/>
    <w:rsid w:val="005579BF"/>
    <w:rsid w:val="00560C3E"/>
    <w:rsid w:val="00561FE6"/>
    <w:rsid w:val="00563468"/>
    <w:rsid w:val="00564C8F"/>
    <w:rsid w:val="00564EC2"/>
    <w:rsid w:val="0056530F"/>
    <w:rsid w:val="005657E0"/>
    <w:rsid w:val="00565807"/>
    <w:rsid w:val="00565AE2"/>
    <w:rsid w:val="00565EAE"/>
    <w:rsid w:val="00565FEA"/>
    <w:rsid w:val="0056725E"/>
    <w:rsid w:val="00572987"/>
    <w:rsid w:val="00572E27"/>
    <w:rsid w:val="00573639"/>
    <w:rsid w:val="00573677"/>
    <w:rsid w:val="00575F7D"/>
    <w:rsid w:val="00576D7F"/>
    <w:rsid w:val="00576FC0"/>
    <w:rsid w:val="00580383"/>
    <w:rsid w:val="0058056B"/>
    <w:rsid w:val="005806E3"/>
    <w:rsid w:val="00580E40"/>
    <w:rsid w:val="005815AC"/>
    <w:rsid w:val="00583111"/>
    <w:rsid w:val="00583169"/>
    <w:rsid w:val="005846C5"/>
    <w:rsid w:val="00590731"/>
    <w:rsid w:val="00591642"/>
    <w:rsid w:val="005953A1"/>
    <w:rsid w:val="00595B9B"/>
    <w:rsid w:val="0059602E"/>
    <w:rsid w:val="00597461"/>
    <w:rsid w:val="00597927"/>
    <w:rsid w:val="005A0710"/>
    <w:rsid w:val="005A120E"/>
    <w:rsid w:val="005A36BC"/>
    <w:rsid w:val="005A506B"/>
    <w:rsid w:val="005A701C"/>
    <w:rsid w:val="005B2444"/>
    <w:rsid w:val="005B2D14"/>
    <w:rsid w:val="005B3140"/>
    <w:rsid w:val="005B6910"/>
    <w:rsid w:val="005B6FA3"/>
    <w:rsid w:val="005B75B4"/>
    <w:rsid w:val="005C06E8"/>
    <w:rsid w:val="005C0B05"/>
    <w:rsid w:val="005C1CF2"/>
    <w:rsid w:val="005C49EA"/>
    <w:rsid w:val="005C57D0"/>
    <w:rsid w:val="005C64A1"/>
    <w:rsid w:val="005D1156"/>
    <w:rsid w:val="005D3A0C"/>
    <w:rsid w:val="005D4998"/>
    <w:rsid w:val="005D6A16"/>
    <w:rsid w:val="005D772C"/>
    <w:rsid w:val="005E025E"/>
    <w:rsid w:val="005E0681"/>
    <w:rsid w:val="005E3B08"/>
    <w:rsid w:val="005E3FE4"/>
    <w:rsid w:val="005E475C"/>
    <w:rsid w:val="005E4821"/>
    <w:rsid w:val="005E572E"/>
    <w:rsid w:val="005F3118"/>
    <w:rsid w:val="005F31F5"/>
    <w:rsid w:val="005F52A0"/>
    <w:rsid w:val="005F5576"/>
    <w:rsid w:val="005F6854"/>
    <w:rsid w:val="006014AB"/>
    <w:rsid w:val="006019C2"/>
    <w:rsid w:val="0060415D"/>
    <w:rsid w:val="0060526B"/>
    <w:rsid w:val="00605F20"/>
    <w:rsid w:val="0060705B"/>
    <w:rsid w:val="00607A21"/>
    <w:rsid w:val="00610422"/>
    <w:rsid w:val="00613A10"/>
    <w:rsid w:val="0061680A"/>
    <w:rsid w:val="006179DE"/>
    <w:rsid w:val="0062248C"/>
    <w:rsid w:val="006232DE"/>
    <w:rsid w:val="00623B70"/>
    <w:rsid w:val="00623BF8"/>
    <w:rsid w:val="00626487"/>
    <w:rsid w:val="00630514"/>
    <w:rsid w:val="0063363F"/>
    <w:rsid w:val="00633A6B"/>
    <w:rsid w:val="00634F31"/>
    <w:rsid w:val="0063578B"/>
    <w:rsid w:val="00636B3D"/>
    <w:rsid w:val="00641025"/>
    <w:rsid w:val="00650E98"/>
    <w:rsid w:val="00652139"/>
    <w:rsid w:val="00654290"/>
    <w:rsid w:val="00655635"/>
    <w:rsid w:val="00656C61"/>
    <w:rsid w:val="00660AB9"/>
    <w:rsid w:val="00662041"/>
    <w:rsid w:val="006625FF"/>
    <w:rsid w:val="006653F7"/>
    <w:rsid w:val="006656F4"/>
    <w:rsid w:val="006672D8"/>
    <w:rsid w:val="00670D96"/>
    <w:rsid w:val="00672877"/>
    <w:rsid w:val="00673CC2"/>
    <w:rsid w:val="00675EF2"/>
    <w:rsid w:val="00683154"/>
    <w:rsid w:val="0068397D"/>
    <w:rsid w:val="00683B46"/>
    <w:rsid w:val="006840B0"/>
    <w:rsid w:val="00685FA0"/>
    <w:rsid w:val="00687E2D"/>
    <w:rsid w:val="00690115"/>
    <w:rsid w:val="00690898"/>
    <w:rsid w:val="00693039"/>
    <w:rsid w:val="00693A5A"/>
    <w:rsid w:val="006A07EF"/>
    <w:rsid w:val="006A1C1C"/>
    <w:rsid w:val="006A276C"/>
    <w:rsid w:val="006A2FF6"/>
    <w:rsid w:val="006A367B"/>
    <w:rsid w:val="006A532C"/>
    <w:rsid w:val="006A7CB8"/>
    <w:rsid w:val="006B2243"/>
    <w:rsid w:val="006B302F"/>
    <w:rsid w:val="006B3BFD"/>
    <w:rsid w:val="006B44F8"/>
    <w:rsid w:val="006B53FF"/>
    <w:rsid w:val="006C12B6"/>
    <w:rsid w:val="006C286D"/>
    <w:rsid w:val="006C43AD"/>
    <w:rsid w:val="006C64D4"/>
    <w:rsid w:val="006C717C"/>
    <w:rsid w:val="006C740E"/>
    <w:rsid w:val="006D1253"/>
    <w:rsid w:val="006D4601"/>
    <w:rsid w:val="006D5634"/>
    <w:rsid w:val="006D6031"/>
    <w:rsid w:val="006E1F62"/>
    <w:rsid w:val="006E36B7"/>
    <w:rsid w:val="006E3F88"/>
    <w:rsid w:val="006E47D0"/>
    <w:rsid w:val="006E53F0"/>
    <w:rsid w:val="006F09B3"/>
    <w:rsid w:val="006F0A51"/>
    <w:rsid w:val="006F0C91"/>
    <w:rsid w:val="006F46C3"/>
    <w:rsid w:val="006F4E90"/>
    <w:rsid w:val="006F7903"/>
    <w:rsid w:val="006F7CDF"/>
    <w:rsid w:val="00700618"/>
    <w:rsid w:val="00700BDB"/>
    <w:rsid w:val="0070121B"/>
    <w:rsid w:val="007014C6"/>
    <w:rsid w:val="00701E73"/>
    <w:rsid w:val="0070296F"/>
    <w:rsid w:val="00704550"/>
    <w:rsid w:val="00706B42"/>
    <w:rsid w:val="00711FE2"/>
    <w:rsid w:val="00712649"/>
    <w:rsid w:val="0071264B"/>
    <w:rsid w:val="00712CEF"/>
    <w:rsid w:val="00714A41"/>
    <w:rsid w:val="00714BC9"/>
    <w:rsid w:val="00717726"/>
    <w:rsid w:val="00722936"/>
    <w:rsid w:val="0072325A"/>
    <w:rsid w:val="00723F91"/>
    <w:rsid w:val="007255D1"/>
    <w:rsid w:val="00725623"/>
    <w:rsid w:val="00727ABF"/>
    <w:rsid w:val="0073019C"/>
    <w:rsid w:val="00731733"/>
    <w:rsid w:val="00733695"/>
    <w:rsid w:val="007367DF"/>
    <w:rsid w:val="00743059"/>
    <w:rsid w:val="00743ADA"/>
    <w:rsid w:val="00744F58"/>
    <w:rsid w:val="00745327"/>
    <w:rsid w:val="0074655D"/>
    <w:rsid w:val="00750CED"/>
    <w:rsid w:val="00756252"/>
    <w:rsid w:val="007605B0"/>
    <w:rsid w:val="00760A29"/>
    <w:rsid w:val="007625AA"/>
    <w:rsid w:val="00763706"/>
    <w:rsid w:val="00765097"/>
    <w:rsid w:val="0076566F"/>
    <w:rsid w:val="00765D5B"/>
    <w:rsid w:val="00771E18"/>
    <w:rsid w:val="00773253"/>
    <w:rsid w:val="007739F1"/>
    <w:rsid w:val="007745C6"/>
    <w:rsid w:val="007755F6"/>
    <w:rsid w:val="007761AD"/>
    <w:rsid w:val="00776F6F"/>
    <w:rsid w:val="00777387"/>
    <w:rsid w:val="00777BDC"/>
    <w:rsid w:val="007815E5"/>
    <w:rsid w:val="00784BEF"/>
    <w:rsid w:val="00784E6D"/>
    <w:rsid w:val="00786C3A"/>
    <w:rsid w:val="007871AA"/>
    <w:rsid w:val="00787343"/>
    <w:rsid w:val="00790BFA"/>
    <w:rsid w:val="00790EC1"/>
    <w:rsid w:val="00790F54"/>
    <w:rsid w:val="00791121"/>
    <w:rsid w:val="00791C88"/>
    <w:rsid w:val="00793143"/>
    <w:rsid w:val="00795438"/>
    <w:rsid w:val="00797682"/>
    <w:rsid w:val="00797B76"/>
    <w:rsid w:val="007A0340"/>
    <w:rsid w:val="007A1B92"/>
    <w:rsid w:val="007A2C04"/>
    <w:rsid w:val="007A3D06"/>
    <w:rsid w:val="007A49D0"/>
    <w:rsid w:val="007A5030"/>
    <w:rsid w:val="007A6535"/>
    <w:rsid w:val="007B159E"/>
    <w:rsid w:val="007B383B"/>
    <w:rsid w:val="007B51D0"/>
    <w:rsid w:val="007B53B6"/>
    <w:rsid w:val="007B55EB"/>
    <w:rsid w:val="007B79EA"/>
    <w:rsid w:val="007C1007"/>
    <w:rsid w:val="007C239B"/>
    <w:rsid w:val="007C26C0"/>
    <w:rsid w:val="007C350D"/>
    <w:rsid w:val="007C3689"/>
    <w:rsid w:val="007C3ABA"/>
    <w:rsid w:val="007C3C9B"/>
    <w:rsid w:val="007C3EC5"/>
    <w:rsid w:val="007C43B6"/>
    <w:rsid w:val="007C54FC"/>
    <w:rsid w:val="007C635B"/>
    <w:rsid w:val="007C7260"/>
    <w:rsid w:val="007C7CD5"/>
    <w:rsid w:val="007D042E"/>
    <w:rsid w:val="007D0609"/>
    <w:rsid w:val="007D2E0A"/>
    <w:rsid w:val="007D3012"/>
    <w:rsid w:val="007D6298"/>
    <w:rsid w:val="007D64D5"/>
    <w:rsid w:val="007D65A7"/>
    <w:rsid w:val="007E359C"/>
    <w:rsid w:val="007E3F59"/>
    <w:rsid w:val="007E5043"/>
    <w:rsid w:val="007E5183"/>
    <w:rsid w:val="007E6CEA"/>
    <w:rsid w:val="007E6E96"/>
    <w:rsid w:val="007F02E6"/>
    <w:rsid w:val="007F2973"/>
    <w:rsid w:val="007F29FA"/>
    <w:rsid w:val="007F769E"/>
    <w:rsid w:val="00800A01"/>
    <w:rsid w:val="00802666"/>
    <w:rsid w:val="00805DCC"/>
    <w:rsid w:val="008102C1"/>
    <w:rsid w:val="00810B9D"/>
    <w:rsid w:val="008133F9"/>
    <w:rsid w:val="00814DE7"/>
    <w:rsid w:val="008151E3"/>
    <w:rsid w:val="0081582D"/>
    <w:rsid w:val="008169D1"/>
    <w:rsid w:val="00822A59"/>
    <w:rsid w:val="0082365C"/>
    <w:rsid w:val="00823AAC"/>
    <w:rsid w:val="0082536E"/>
    <w:rsid w:val="00826E3E"/>
    <w:rsid w:val="008328C9"/>
    <w:rsid w:val="0083705C"/>
    <w:rsid w:val="008377AA"/>
    <w:rsid w:val="008410AD"/>
    <w:rsid w:val="0084462F"/>
    <w:rsid w:val="00845DA7"/>
    <w:rsid w:val="0085049D"/>
    <w:rsid w:val="008512C2"/>
    <w:rsid w:val="008524D3"/>
    <w:rsid w:val="008539A9"/>
    <w:rsid w:val="00854C66"/>
    <w:rsid w:val="008553E1"/>
    <w:rsid w:val="00856873"/>
    <w:rsid w:val="00870EF5"/>
    <w:rsid w:val="00873BD0"/>
    <w:rsid w:val="0087643B"/>
    <w:rsid w:val="00877669"/>
    <w:rsid w:val="00880FE7"/>
    <w:rsid w:val="00883A02"/>
    <w:rsid w:val="00884745"/>
    <w:rsid w:val="00885EE3"/>
    <w:rsid w:val="00892FE3"/>
    <w:rsid w:val="00894A6C"/>
    <w:rsid w:val="00897F92"/>
    <w:rsid w:val="008A35FA"/>
    <w:rsid w:val="008A36F2"/>
    <w:rsid w:val="008A3F8E"/>
    <w:rsid w:val="008A400F"/>
    <w:rsid w:val="008A4B4B"/>
    <w:rsid w:val="008A64C9"/>
    <w:rsid w:val="008B180A"/>
    <w:rsid w:val="008B24B7"/>
    <w:rsid w:val="008B2DA3"/>
    <w:rsid w:val="008B5304"/>
    <w:rsid w:val="008B6228"/>
    <w:rsid w:val="008B721D"/>
    <w:rsid w:val="008C2CD8"/>
    <w:rsid w:val="008C2CEC"/>
    <w:rsid w:val="008C484B"/>
    <w:rsid w:val="008C49AC"/>
    <w:rsid w:val="008C5260"/>
    <w:rsid w:val="008C5743"/>
    <w:rsid w:val="008C5C3F"/>
    <w:rsid w:val="008C68EE"/>
    <w:rsid w:val="008C6D8E"/>
    <w:rsid w:val="008C70B0"/>
    <w:rsid w:val="008C7F44"/>
    <w:rsid w:val="008D1FF1"/>
    <w:rsid w:val="008D2984"/>
    <w:rsid w:val="008D4273"/>
    <w:rsid w:val="008D4EF3"/>
    <w:rsid w:val="008E0E4F"/>
    <w:rsid w:val="008E165D"/>
    <w:rsid w:val="008E1FD5"/>
    <w:rsid w:val="008E4139"/>
    <w:rsid w:val="008E50D9"/>
    <w:rsid w:val="008E65AA"/>
    <w:rsid w:val="008F322F"/>
    <w:rsid w:val="008F7C8F"/>
    <w:rsid w:val="00900C67"/>
    <w:rsid w:val="009034B3"/>
    <w:rsid w:val="0090360D"/>
    <w:rsid w:val="00905FE8"/>
    <w:rsid w:val="0090644B"/>
    <w:rsid w:val="00907DFE"/>
    <w:rsid w:val="009101F7"/>
    <w:rsid w:val="0091376C"/>
    <w:rsid w:val="00914596"/>
    <w:rsid w:val="009146BF"/>
    <w:rsid w:val="00915AD4"/>
    <w:rsid w:val="00915EF1"/>
    <w:rsid w:val="00916BE5"/>
    <w:rsid w:val="009201F4"/>
    <w:rsid w:val="00920F84"/>
    <w:rsid w:val="009235C7"/>
    <w:rsid w:val="0092409A"/>
    <w:rsid w:val="00924C08"/>
    <w:rsid w:val="009253C4"/>
    <w:rsid w:val="009269E9"/>
    <w:rsid w:val="0092787D"/>
    <w:rsid w:val="00927D88"/>
    <w:rsid w:val="00930D1F"/>
    <w:rsid w:val="00931ED6"/>
    <w:rsid w:val="00933366"/>
    <w:rsid w:val="00935127"/>
    <w:rsid w:val="00935E67"/>
    <w:rsid w:val="0094025E"/>
    <w:rsid w:val="00940B78"/>
    <w:rsid w:val="0094153E"/>
    <w:rsid w:val="0094256C"/>
    <w:rsid w:val="00942640"/>
    <w:rsid w:val="009444C1"/>
    <w:rsid w:val="00950B7D"/>
    <w:rsid w:val="00951F99"/>
    <w:rsid w:val="00953F11"/>
    <w:rsid w:val="00956718"/>
    <w:rsid w:val="00962A20"/>
    <w:rsid w:val="0096364B"/>
    <w:rsid w:val="00963C84"/>
    <w:rsid w:val="00964D01"/>
    <w:rsid w:val="009666D9"/>
    <w:rsid w:val="009678E0"/>
    <w:rsid w:val="009700B0"/>
    <w:rsid w:val="009700BD"/>
    <w:rsid w:val="009706C1"/>
    <w:rsid w:val="009708F3"/>
    <w:rsid w:val="00971EC8"/>
    <w:rsid w:val="00972118"/>
    <w:rsid w:val="00972E8B"/>
    <w:rsid w:val="0097365E"/>
    <w:rsid w:val="00974D03"/>
    <w:rsid w:val="00976675"/>
    <w:rsid w:val="00976E32"/>
    <w:rsid w:val="00976FBF"/>
    <w:rsid w:val="00977007"/>
    <w:rsid w:val="00981683"/>
    <w:rsid w:val="00982A08"/>
    <w:rsid w:val="00983444"/>
    <w:rsid w:val="00983D4C"/>
    <w:rsid w:val="00984B38"/>
    <w:rsid w:val="00987547"/>
    <w:rsid w:val="009924E1"/>
    <w:rsid w:val="00994067"/>
    <w:rsid w:val="00995880"/>
    <w:rsid w:val="00997462"/>
    <w:rsid w:val="009A0636"/>
    <w:rsid w:val="009A0FC1"/>
    <w:rsid w:val="009A192F"/>
    <w:rsid w:val="009A45E5"/>
    <w:rsid w:val="009A53F8"/>
    <w:rsid w:val="009A6FF5"/>
    <w:rsid w:val="009B14B8"/>
    <w:rsid w:val="009B2B47"/>
    <w:rsid w:val="009B2CFD"/>
    <w:rsid w:val="009B35DB"/>
    <w:rsid w:val="009B5718"/>
    <w:rsid w:val="009B6A50"/>
    <w:rsid w:val="009B7A1F"/>
    <w:rsid w:val="009C356E"/>
    <w:rsid w:val="009C35D8"/>
    <w:rsid w:val="009C4298"/>
    <w:rsid w:val="009C4670"/>
    <w:rsid w:val="009C6A7C"/>
    <w:rsid w:val="009C6CBE"/>
    <w:rsid w:val="009D1DEC"/>
    <w:rsid w:val="009D2CD2"/>
    <w:rsid w:val="009D318C"/>
    <w:rsid w:val="009D406F"/>
    <w:rsid w:val="009D5E6D"/>
    <w:rsid w:val="009E2729"/>
    <w:rsid w:val="009E2CED"/>
    <w:rsid w:val="009E2E57"/>
    <w:rsid w:val="009E49F4"/>
    <w:rsid w:val="009E5F38"/>
    <w:rsid w:val="009F054B"/>
    <w:rsid w:val="009F1E9C"/>
    <w:rsid w:val="009F39C1"/>
    <w:rsid w:val="009F4084"/>
    <w:rsid w:val="009F40F0"/>
    <w:rsid w:val="009F500B"/>
    <w:rsid w:val="009F5919"/>
    <w:rsid w:val="009F5E01"/>
    <w:rsid w:val="009F6915"/>
    <w:rsid w:val="009F79C0"/>
    <w:rsid w:val="00A00EE3"/>
    <w:rsid w:val="00A0664A"/>
    <w:rsid w:val="00A10B8B"/>
    <w:rsid w:val="00A13763"/>
    <w:rsid w:val="00A15554"/>
    <w:rsid w:val="00A20D78"/>
    <w:rsid w:val="00A2174A"/>
    <w:rsid w:val="00A21A5C"/>
    <w:rsid w:val="00A2298D"/>
    <w:rsid w:val="00A26387"/>
    <w:rsid w:val="00A2668E"/>
    <w:rsid w:val="00A26733"/>
    <w:rsid w:val="00A3159A"/>
    <w:rsid w:val="00A32411"/>
    <w:rsid w:val="00A352D4"/>
    <w:rsid w:val="00A3595E"/>
    <w:rsid w:val="00A3641C"/>
    <w:rsid w:val="00A37B8A"/>
    <w:rsid w:val="00A40F6E"/>
    <w:rsid w:val="00A41616"/>
    <w:rsid w:val="00A418EC"/>
    <w:rsid w:val="00A43137"/>
    <w:rsid w:val="00A44420"/>
    <w:rsid w:val="00A45D55"/>
    <w:rsid w:val="00A46C7F"/>
    <w:rsid w:val="00A513CD"/>
    <w:rsid w:val="00A51587"/>
    <w:rsid w:val="00A521E5"/>
    <w:rsid w:val="00A64DEF"/>
    <w:rsid w:val="00A73245"/>
    <w:rsid w:val="00A766E4"/>
    <w:rsid w:val="00A77145"/>
    <w:rsid w:val="00A77725"/>
    <w:rsid w:val="00A81AE0"/>
    <w:rsid w:val="00A81E95"/>
    <w:rsid w:val="00A82989"/>
    <w:rsid w:val="00A82CF7"/>
    <w:rsid w:val="00A83CA2"/>
    <w:rsid w:val="00A84DAD"/>
    <w:rsid w:val="00A85AB6"/>
    <w:rsid w:val="00A904FE"/>
    <w:rsid w:val="00A90F51"/>
    <w:rsid w:val="00A91034"/>
    <w:rsid w:val="00A918A1"/>
    <w:rsid w:val="00A9262C"/>
    <w:rsid w:val="00A9587C"/>
    <w:rsid w:val="00AA1D89"/>
    <w:rsid w:val="00AA524E"/>
    <w:rsid w:val="00AA58CD"/>
    <w:rsid w:val="00AA6067"/>
    <w:rsid w:val="00AA7B85"/>
    <w:rsid w:val="00AA7DF8"/>
    <w:rsid w:val="00AB0BB3"/>
    <w:rsid w:val="00AB3B76"/>
    <w:rsid w:val="00AB4A8E"/>
    <w:rsid w:val="00AB4CA4"/>
    <w:rsid w:val="00AB61DD"/>
    <w:rsid w:val="00AB6F60"/>
    <w:rsid w:val="00AC1B43"/>
    <w:rsid w:val="00AC222F"/>
    <w:rsid w:val="00AC2CC7"/>
    <w:rsid w:val="00AC3216"/>
    <w:rsid w:val="00AC45CE"/>
    <w:rsid w:val="00AC7B3B"/>
    <w:rsid w:val="00AC7FC4"/>
    <w:rsid w:val="00AD1978"/>
    <w:rsid w:val="00AD3CE6"/>
    <w:rsid w:val="00AD4BE1"/>
    <w:rsid w:val="00AD521C"/>
    <w:rsid w:val="00AD5270"/>
    <w:rsid w:val="00AD6793"/>
    <w:rsid w:val="00AE1307"/>
    <w:rsid w:val="00AE4568"/>
    <w:rsid w:val="00AE45F3"/>
    <w:rsid w:val="00AE5437"/>
    <w:rsid w:val="00AE5F28"/>
    <w:rsid w:val="00AE7586"/>
    <w:rsid w:val="00AE7DA5"/>
    <w:rsid w:val="00AF1D7E"/>
    <w:rsid w:val="00AF2C97"/>
    <w:rsid w:val="00AF2CAE"/>
    <w:rsid w:val="00AF3BC9"/>
    <w:rsid w:val="00AF4827"/>
    <w:rsid w:val="00AF4A70"/>
    <w:rsid w:val="00AF59DE"/>
    <w:rsid w:val="00AF7A65"/>
    <w:rsid w:val="00B06710"/>
    <w:rsid w:val="00B07EBF"/>
    <w:rsid w:val="00B11EB4"/>
    <w:rsid w:val="00B14374"/>
    <w:rsid w:val="00B166CB"/>
    <w:rsid w:val="00B20531"/>
    <w:rsid w:val="00B20977"/>
    <w:rsid w:val="00B235E1"/>
    <w:rsid w:val="00B24128"/>
    <w:rsid w:val="00B262B1"/>
    <w:rsid w:val="00B26877"/>
    <w:rsid w:val="00B272CF"/>
    <w:rsid w:val="00B3100F"/>
    <w:rsid w:val="00B31107"/>
    <w:rsid w:val="00B3145D"/>
    <w:rsid w:val="00B3263E"/>
    <w:rsid w:val="00B32A35"/>
    <w:rsid w:val="00B357BA"/>
    <w:rsid w:val="00B36671"/>
    <w:rsid w:val="00B369E8"/>
    <w:rsid w:val="00B37634"/>
    <w:rsid w:val="00B44976"/>
    <w:rsid w:val="00B461BF"/>
    <w:rsid w:val="00B47725"/>
    <w:rsid w:val="00B5222F"/>
    <w:rsid w:val="00B54600"/>
    <w:rsid w:val="00B5486B"/>
    <w:rsid w:val="00B564DB"/>
    <w:rsid w:val="00B56CF9"/>
    <w:rsid w:val="00B57F5E"/>
    <w:rsid w:val="00B61D35"/>
    <w:rsid w:val="00B65613"/>
    <w:rsid w:val="00B67722"/>
    <w:rsid w:val="00B71217"/>
    <w:rsid w:val="00B713C7"/>
    <w:rsid w:val="00B71CCC"/>
    <w:rsid w:val="00B74151"/>
    <w:rsid w:val="00B768B6"/>
    <w:rsid w:val="00B80380"/>
    <w:rsid w:val="00B816A3"/>
    <w:rsid w:val="00B841BB"/>
    <w:rsid w:val="00B863EF"/>
    <w:rsid w:val="00B905E1"/>
    <w:rsid w:val="00B908D1"/>
    <w:rsid w:val="00B940D1"/>
    <w:rsid w:val="00BA12ED"/>
    <w:rsid w:val="00BA6766"/>
    <w:rsid w:val="00BB0013"/>
    <w:rsid w:val="00BB03DC"/>
    <w:rsid w:val="00BB3CDF"/>
    <w:rsid w:val="00BB58BD"/>
    <w:rsid w:val="00BB676D"/>
    <w:rsid w:val="00BB6A26"/>
    <w:rsid w:val="00BB7834"/>
    <w:rsid w:val="00BC1034"/>
    <w:rsid w:val="00BC1EA7"/>
    <w:rsid w:val="00BC4BEC"/>
    <w:rsid w:val="00BD08E3"/>
    <w:rsid w:val="00BD706A"/>
    <w:rsid w:val="00BE2408"/>
    <w:rsid w:val="00BE3EC6"/>
    <w:rsid w:val="00BE3EEB"/>
    <w:rsid w:val="00BE491A"/>
    <w:rsid w:val="00BE5BEB"/>
    <w:rsid w:val="00BE6528"/>
    <w:rsid w:val="00BE691C"/>
    <w:rsid w:val="00BE697F"/>
    <w:rsid w:val="00BF5AAB"/>
    <w:rsid w:val="00BF5F2D"/>
    <w:rsid w:val="00BF626F"/>
    <w:rsid w:val="00BF7B9D"/>
    <w:rsid w:val="00C0087A"/>
    <w:rsid w:val="00C01850"/>
    <w:rsid w:val="00C05F9D"/>
    <w:rsid w:val="00C07940"/>
    <w:rsid w:val="00C10AE2"/>
    <w:rsid w:val="00C1306F"/>
    <w:rsid w:val="00C13CD8"/>
    <w:rsid w:val="00C164D3"/>
    <w:rsid w:val="00C20C2B"/>
    <w:rsid w:val="00C21552"/>
    <w:rsid w:val="00C27212"/>
    <w:rsid w:val="00C27AD2"/>
    <w:rsid w:val="00C3014C"/>
    <w:rsid w:val="00C30D29"/>
    <w:rsid w:val="00C335E5"/>
    <w:rsid w:val="00C34185"/>
    <w:rsid w:val="00C374B4"/>
    <w:rsid w:val="00C41FA3"/>
    <w:rsid w:val="00C423D9"/>
    <w:rsid w:val="00C42A83"/>
    <w:rsid w:val="00C42DD6"/>
    <w:rsid w:val="00C433F2"/>
    <w:rsid w:val="00C43F00"/>
    <w:rsid w:val="00C44DCA"/>
    <w:rsid w:val="00C450C6"/>
    <w:rsid w:val="00C46689"/>
    <w:rsid w:val="00C545E7"/>
    <w:rsid w:val="00C606A2"/>
    <w:rsid w:val="00C611DD"/>
    <w:rsid w:val="00C61B32"/>
    <w:rsid w:val="00C6299E"/>
    <w:rsid w:val="00C66858"/>
    <w:rsid w:val="00C72E69"/>
    <w:rsid w:val="00C73C9E"/>
    <w:rsid w:val="00C7411E"/>
    <w:rsid w:val="00C74893"/>
    <w:rsid w:val="00C77813"/>
    <w:rsid w:val="00C802D5"/>
    <w:rsid w:val="00C8137B"/>
    <w:rsid w:val="00C81D2C"/>
    <w:rsid w:val="00C8267E"/>
    <w:rsid w:val="00C84988"/>
    <w:rsid w:val="00C85DF8"/>
    <w:rsid w:val="00C87544"/>
    <w:rsid w:val="00C879FD"/>
    <w:rsid w:val="00C974E7"/>
    <w:rsid w:val="00CA0951"/>
    <w:rsid w:val="00CA38B2"/>
    <w:rsid w:val="00CA4AF6"/>
    <w:rsid w:val="00CA50F4"/>
    <w:rsid w:val="00CA52C7"/>
    <w:rsid w:val="00CA55E6"/>
    <w:rsid w:val="00CA59CA"/>
    <w:rsid w:val="00CA5B0F"/>
    <w:rsid w:val="00CB07B0"/>
    <w:rsid w:val="00CB1244"/>
    <w:rsid w:val="00CB1AA1"/>
    <w:rsid w:val="00CB2356"/>
    <w:rsid w:val="00CB4075"/>
    <w:rsid w:val="00CB47D2"/>
    <w:rsid w:val="00CB4E6D"/>
    <w:rsid w:val="00CB67FC"/>
    <w:rsid w:val="00CB7162"/>
    <w:rsid w:val="00CC0A72"/>
    <w:rsid w:val="00CC0CF2"/>
    <w:rsid w:val="00CC23DE"/>
    <w:rsid w:val="00CC68B7"/>
    <w:rsid w:val="00CC700B"/>
    <w:rsid w:val="00CD0A32"/>
    <w:rsid w:val="00CD3E3A"/>
    <w:rsid w:val="00CD5C2A"/>
    <w:rsid w:val="00CD628B"/>
    <w:rsid w:val="00CD7459"/>
    <w:rsid w:val="00CD7FAD"/>
    <w:rsid w:val="00CE47E6"/>
    <w:rsid w:val="00CE55A6"/>
    <w:rsid w:val="00CE59E8"/>
    <w:rsid w:val="00CE6288"/>
    <w:rsid w:val="00CE7879"/>
    <w:rsid w:val="00CF0976"/>
    <w:rsid w:val="00CF13FC"/>
    <w:rsid w:val="00CF3751"/>
    <w:rsid w:val="00CF4A34"/>
    <w:rsid w:val="00CF4AAF"/>
    <w:rsid w:val="00CF561A"/>
    <w:rsid w:val="00CF5EB1"/>
    <w:rsid w:val="00CF62F3"/>
    <w:rsid w:val="00CF6B50"/>
    <w:rsid w:val="00CF6C18"/>
    <w:rsid w:val="00CF6D9B"/>
    <w:rsid w:val="00CF7B41"/>
    <w:rsid w:val="00CF7EA8"/>
    <w:rsid w:val="00D0033E"/>
    <w:rsid w:val="00D004DA"/>
    <w:rsid w:val="00D015C9"/>
    <w:rsid w:val="00D01673"/>
    <w:rsid w:val="00D0309A"/>
    <w:rsid w:val="00D038E7"/>
    <w:rsid w:val="00D05B2A"/>
    <w:rsid w:val="00D06A35"/>
    <w:rsid w:val="00D07BA4"/>
    <w:rsid w:val="00D10304"/>
    <w:rsid w:val="00D1082E"/>
    <w:rsid w:val="00D109BA"/>
    <w:rsid w:val="00D12A5F"/>
    <w:rsid w:val="00D16003"/>
    <w:rsid w:val="00D176BE"/>
    <w:rsid w:val="00D17C4E"/>
    <w:rsid w:val="00D21359"/>
    <w:rsid w:val="00D215F6"/>
    <w:rsid w:val="00D22BE1"/>
    <w:rsid w:val="00D25D1D"/>
    <w:rsid w:val="00D2765B"/>
    <w:rsid w:val="00D30AA0"/>
    <w:rsid w:val="00D31DF7"/>
    <w:rsid w:val="00D32C18"/>
    <w:rsid w:val="00D33B91"/>
    <w:rsid w:val="00D34588"/>
    <w:rsid w:val="00D363A8"/>
    <w:rsid w:val="00D37459"/>
    <w:rsid w:val="00D415C6"/>
    <w:rsid w:val="00D419BD"/>
    <w:rsid w:val="00D41CDB"/>
    <w:rsid w:val="00D420EA"/>
    <w:rsid w:val="00D43A2B"/>
    <w:rsid w:val="00D43D69"/>
    <w:rsid w:val="00D44B37"/>
    <w:rsid w:val="00D457A8"/>
    <w:rsid w:val="00D4639E"/>
    <w:rsid w:val="00D476DD"/>
    <w:rsid w:val="00D51ABF"/>
    <w:rsid w:val="00D5444B"/>
    <w:rsid w:val="00D55302"/>
    <w:rsid w:val="00D55DCD"/>
    <w:rsid w:val="00D57CBF"/>
    <w:rsid w:val="00D57FC0"/>
    <w:rsid w:val="00D62504"/>
    <w:rsid w:val="00D63ABC"/>
    <w:rsid w:val="00D66ABC"/>
    <w:rsid w:val="00D6718B"/>
    <w:rsid w:val="00D673FF"/>
    <w:rsid w:val="00D7140A"/>
    <w:rsid w:val="00D71767"/>
    <w:rsid w:val="00D71CFC"/>
    <w:rsid w:val="00D86024"/>
    <w:rsid w:val="00D91D2E"/>
    <w:rsid w:val="00D92864"/>
    <w:rsid w:val="00D92A76"/>
    <w:rsid w:val="00D94CA3"/>
    <w:rsid w:val="00D96595"/>
    <w:rsid w:val="00D96FA9"/>
    <w:rsid w:val="00D97A3B"/>
    <w:rsid w:val="00DA018C"/>
    <w:rsid w:val="00DA3C9D"/>
    <w:rsid w:val="00DA56EA"/>
    <w:rsid w:val="00DB0F7E"/>
    <w:rsid w:val="00DB5489"/>
    <w:rsid w:val="00DB5CF8"/>
    <w:rsid w:val="00DB670F"/>
    <w:rsid w:val="00DB6C98"/>
    <w:rsid w:val="00DC20DD"/>
    <w:rsid w:val="00DC3D35"/>
    <w:rsid w:val="00DC701C"/>
    <w:rsid w:val="00DC70E4"/>
    <w:rsid w:val="00DD236C"/>
    <w:rsid w:val="00DD47FE"/>
    <w:rsid w:val="00DD7F91"/>
    <w:rsid w:val="00DE14C6"/>
    <w:rsid w:val="00DE1FC3"/>
    <w:rsid w:val="00DE40C1"/>
    <w:rsid w:val="00DE4119"/>
    <w:rsid w:val="00DE5891"/>
    <w:rsid w:val="00DF2C52"/>
    <w:rsid w:val="00DF3369"/>
    <w:rsid w:val="00DF443C"/>
    <w:rsid w:val="00DF5E4E"/>
    <w:rsid w:val="00DF72F4"/>
    <w:rsid w:val="00DF78BA"/>
    <w:rsid w:val="00E00376"/>
    <w:rsid w:val="00E01016"/>
    <w:rsid w:val="00E041DE"/>
    <w:rsid w:val="00E043B1"/>
    <w:rsid w:val="00E06F8F"/>
    <w:rsid w:val="00E100BB"/>
    <w:rsid w:val="00E10922"/>
    <w:rsid w:val="00E1252C"/>
    <w:rsid w:val="00E12AC4"/>
    <w:rsid w:val="00E13270"/>
    <w:rsid w:val="00E1457F"/>
    <w:rsid w:val="00E14EBD"/>
    <w:rsid w:val="00E16734"/>
    <w:rsid w:val="00E177C9"/>
    <w:rsid w:val="00E20F08"/>
    <w:rsid w:val="00E21F83"/>
    <w:rsid w:val="00E229C2"/>
    <w:rsid w:val="00E23260"/>
    <w:rsid w:val="00E2367A"/>
    <w:rsid w:val="00E23747"/>
    <w:rsid w:val="00E24A33"/>
    <w:rsid w:val="00E2531D"/>
    <w:rsid w:val="00E26827"/>
    <w:rsid w:val="00E270EA"/>
    <w:rsid w:val="00E27BC7"/>
    <w:rsid w:val="00E30B21"/>
    <w:rsid w:val="00E31060"/>
    <w:rsid w:val="00E32A64"/>
    <w:rsid w:val="00E34737"/>
    <w:rsid w:val="00E35FC9"/>
    <w:rsid w:val="00E377A4"/>
    <w:rsid w:val="00E37E4C"/>
    <w:rsid w:val="00E40358"/>
    <w:rsid w:val="00E4046A"/>
    <w:rsid w:val="00E4079A"/>
    <w:rsid w:val="00E41346"/>
    <w:rsid w:val="00E413FA"/>
    <w:rsid w:val="00E420E9"/>
    <w:rsid w:val="00E42D02"/>
    <w:rsid w:val="00E45722"/>
    <w:rsid w:val="00E458A3"/>
    <w:rsid w:val="00E4635D"/>
    <w:rsid w:val="00E46E2A"/>
    <w:rsid w:val="00E518AE"/>
    <w:rsid w:val="00E52F3A"/>
    <w:rsid w:val="00E53624"/>
    <w:rsid w:val="00E542C2"/>
    <w:rsid w:val="00E54855"/>
    <w:rsid w:val="00E54F1B"/>
    <w:rsid w:val="00E5513C"/>
    <w:rsid w:val="00E5532A"/>
    <w:rsid w:val="00E566E2"/>
    <w:rsid w:val="00E61D76"/>
    <w:rsid w:val="00E61F20"/>
    <w:rsid w:val="00E642B8"/>
    <w:rsid w:val="00E66FED"/>
    <w:rsid w:val="00E674DB"/>
    <w:rsid w:val="00E67983"/>
    <w:rsid w:val="00E70912"/>
    <w:rsid w:val="00E72A9D"/>
    <w:rsid w:val="00E73C5E"/>
    <w:rsid w:val="00E7417E"/>
    <w:rsid w:val="00E75220"/>
    <w:rsid w:val="00E75F28"/>
    <w:rsid w:val="00E7795E"/>
    <w:rsid w:val="00E80200"/>
    <w:rsid w:val="00E8720B"/>
    <w:rsid w:val="00E8736E"/>
    <w:rsid w:val="00E90AA6"/>
    <w:rsid w:val="00E92526"/>
    <w:rsid w:val="00E9358F"/>
    <w:rsid w:val="00E95DEB"/>
    <w:rsid w:val="00E977B8"/>
    <w:rsid w:val="00E97AD1"/>
    <w:rsid w:val="00EA001C"/>
    <w:rsid w:val="00EA109B"/>
    <w:rsid w:val="00EA15A8"/>
    <w:rsid w:val="00EA2906"/>
    <w:rsid w:val="00EA2926"/>
    <w:rsid w:val="00EA444E"/>
    <w:rsid w:val="00EA5348"/>
    <w:rsid w:val="00EA5794"/>
    <w:rsid w:val="00EA5F95"/>
    <w:rsid w:val="00EA76B9"/>
    <w:rsid w:val="00EB2CDE"/>
    <w:rsid w:val="00EB38B4"/>
    <w:rsid w:val="00EB4808"/>
    <w:rsid w:val="00EB73DB"/>
    <w:rsid w:val="00EB7963"/>
    <w:rsid w:val="00EC1A81"/>
    <w:rsid w:val="00EC7E5C"/>
    <w:rsid w:val="00EC7FAE"/>
    <w:rsid w:val="00ED02BE"/>
    <w:rsid w:val="00ED2598"/>
    <w:rsid w:val="00ED6BCF"/>
    <w:rsid w:val="00ED78F1"/>
    <w:rsid w:val="00EE1D75"/>
    <w:rsid w:val="00EE4DCA"/>
    <w:rsid w:val="00EF0F62"/>
    <w:rsid w:val="00EF2A8F"/>
    <w:rsid w:val="00EF2AC8"/>
    <w:rsid w:val="00EF599C"/>
    <w:rsid w:val="00EF6EBB"/>
    <w:rsid w:val="00EF7C2E"/>
    <w:rsid w:val="00EF7F22"/>
    <w:rsid w:val="00F00061"/>
    <w:rsid w:val="00F00393"/>
    <w:rsid w:val="00F007E1"/>
    <w:rsid w:val="00F00A01"/>
    <w:rsid w:val="00F01154"/>
    <w:rsid w:val="00F0134E"/>
    <w:rsid w:val="00F02377"/>
    <w:rsid w:val="00F03B0B"/>
    <w:rsid w:val="00F057C6"/>
    <w:rsid w:val="00F06D67"/>
    <w:rsid w:val="00F10BCB"/>
    <w:rsid w:val="00F11277"/>
    <w:rsid w:val="00F12F50"/>
    <w:rsid w:val="00F13E56"/>
    <w:rsid w:val="00F15D75"/>
    <w:rsid w:val="00F1666D"/>
    <w:rsid w:val="00F1699D"/>
    <w:rsid w:val="00F16C5B"/>
    <w:rsid w:val="00F17D96"/>
    <w:rsid w:val="00F223BC"/>
    <w:rsid w:val="00F22565"/>
    <w:rsid w:val="00F26549"/>
    <w:rsid w:val="00F279DD"/>
    <w:rsid w:val="00F302C1"/>
    <w:rsid w:val="00F30648"/>
    <w:rsid w:val="00F31A57"/>
    <w:rsid w:val="00F3380E"/>
    <w:rsid w:val="00F374F6"/>
    <w:rsid w:val="00F40837"/>
    <w:rsid w:val="00F422E5"/>
    <w:rsid w:val="00F42F79"/>
    <w:rsid w:val="00F448F5"/>
    <w:rsid w:val="00F44E0B"/>
    <w:rsid w:val="00F47773"/>
    <w:rsid w:val="00F5019D"/>
    <w:rsid w:val="00F51304"/>
    <w:rsid w:val="00F53533"/>
    <w:rsid w:val="00F56308"/>
    <w:rsid w:val="00F60A6F"/>
    <w:rsid w:val="00F6179C"/>
    <w:rsid w:val="00F6192D"/>
    <w:rsid w:val="00F634D6"/>
    <w:rsid w:val="00F64385"/>
    <w:rsid w:val="00F6473F"/>
    <w:rsid w:val="00F658F1"/>
    <w:rsid w:val="00F65D71"/>
    <w:rsid w:val="00F6723C"/>
    <w:rsid w:val="00F67EDF"/>
    <w:rsid w:val="00F70BD2"/>
    <w:rsid w:val="00F71BA2"/>
    <w:rsid w:val="00F74809"/>
    <w:rsid w:val="00F76366"/>
    <w:rsid w:val="00F7641C"/>
    <w:rsid w:val="00F7738F"/>
    <w:rsid w:val="00F805C0"/>
    <w:rsid w:val="00F81FDA"/>
    <w:rsid w:val="00F829CE"/>
    <w:rsid w:val="00F82CAB"/>
    <w:rsid w:val="00F84E59"/>
    <w:rsid w:val="00F8565A"/>
    <w:rsid w:val="00F87D6B"/>
    <w:rsid w:val="00F90E31"/>
    <w:rsid w:val="00F9171C"/>
    <w:rsid w:val="00F95DA2"/>
    <w:rsid w:val="00F97D3D"/>
    <w:rsid w:val="00FA2EE7"/>
    <w:rsid w:val="00FA30AE"/>
    <w:rsid w:val="00FA4876"/>
    <w:rsid w:val="00FA5B39"/>
    <w:rsid w:val="00FA7786"/>
    <w:rsid w:val="00FB1489"/>
    <w:rsid w:val="00FB4261"/>
    <w:rsid w:val="00FB43B1"/>
    <w:rsid w:val="00FB74E4"/>
    <w:rsid w:val="00FC0608"/>
    <w:rsid w:val="00FC2155"/>
    <w:rsid w:val="00FC2BB8"/>
    <w:rsid w:val="00FC41A7"/>
    <w:rsid w:val="00FC5709"/>
    <w:rsid w:val="00FC6C40"/>
    <w:rsid w:val="00FD4597"/>
    <w:rsid w:val="00FD463F"/>
    <w:rsid w:val="00FD612A"/>
    <w:rsid w:val="00FD675B"/>
    <w:rsid w:val="00FD6DA9"/>
    <w:rsid w:val="00FD6FF7"/>
    <w:rsid w:val="00FD7483"/>
    <w:rsid w:val="00FE24D8"/>
    <w:rsid w:val="00FE27F3"/>
    <w:rsid w:val="00FE352F"/>
    <w:rsid w:val="00FE380E"/>
    <w:rsid w:val="00FE3EFC"/>
    <w:rsid w:val="00FE4404"/>
    <w:rsid w:val="00FE60AF"/>
    <w:rsid w:val="00FE6FC6"/>
    <w:rsid w:val="00FE7A11"/>
    <w:rsid w:val="00FE7FA0"/>
    <w:rsid w:val="00FF3D19"/>
    <w:rsid w:val="00FF747A"/>
    <w:rsid w:val="00FF75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C286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C28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286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286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C286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C286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C286D"/>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7"/>
    <w:qFormat/>
    <w:rsid w:val="006C286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C286D"/>
    <w:rPr>
      <w:b/>
      <w:bCs/>
    </w:rPr>
  </w:style>
  <w:style w:type="character" w:customStyle="1" w:styleId="Heading3Char">
    <w:name w:val="Heading 3 Char"/>
    <w:aliases w:val="Block Char"/>
    <w:basedOn w:val="DefaultParagraphFont"/>
    <w:link w:val="Heading3"/>
    <w:uiPriority w:val="3"/>
    <w:rsid w:val="006C286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C286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C286D"/>
    <w:rPr>
      <w:b/>
      <w:bCs/>
      <w:sz w:val="26"/>
      <w:u w:val="none"/>
    </w:rPr>
  </w:style>
  <w:style w:type="paragraph" w:styleId="Header">
    <w:name w:val="header"/>
    <w:basedOn w:val="Normal"/>
    <w:link w:val="HeaderChar"/>
    <w:uiPriority w:val="99"/>
    <w:semiHidden/>
    <w:rsid w:val="006C286D"/>
    <w:pPr>
      <w:tabs>
        <w:tab w:val="center" w:pos="4680"/>
        <w:tab w:val="right" w:pos="9360"/>
      </w:tabs>
    </w:pPr>
  </w:style>
  <w:style w:type="character" w:customStyle="1" w:styleId="HeaderChar">
    <w:name w:val="Header Char"/>
    <w:basedOn w:val="DefaultParagraphFont"/>
    <w:link w:val="Header"/>
    <w:uiPriority w:val="99"/>
    <w:semiHidden/>
    <w:rsid w:val="006C286D"/>
    <w:rPr>
      <w:rFonts w:ascii="Calibri" w:hAnsi="Calibri" w:cs="Calibri"/>
    </w:rPr>
  </w:style>
  <w:style w:type="paragraph" w:styleId="Footer">
    <w:name w:val="footer"/>
    <w:basedOn w:val="Normal"/>
    <w:link w:val="FooterChar"/>
    <w:uiPriority w:val="99"/>
    <w:semiHidden/>
    <w:rsid w:val="006C286D"/>
    <w:pPr>
      <w:tabs>
        <w:tab w:val="center" w:pos="4680"/>
        <w:tab w:val="right" w:pos="9360"/>
      </w:tabs>
    </w:pPr>
  </w:style>
  <w:style w:type="character" w:customStyle="1" w:styleId="FooterChar">
    <w:name w:val="Footer Char"/>
    <w:basedOn w:val="DefaultParagraphFont"/>
    <w:link w:val="Footer"/>
    <w:uiPriority w:val="99"/>
    <w:semiHidden/>
    <w:rsid w:val="006C286D"/>
    <w:rPr>
      <w:rFonts w:ascii="Calibri" w:hAnsi="Calibri" w:cs="Calibri"/>
    </w:rPr>
  </w:style>
  <w:style w:type="character" w:styleId="Hyperlink">
    <w:name w:val="Hyperlink"/>
    <w:aliases w:val="heading 1 (block title),Important,Read,Card Text,Internet Link"/>
    <w:basedOn w:val="DefaultParagraphFont"/>
    <w:uiPriority w:val="99"/>
    <w:rsid w:val="006C286D"/>
    <w:rPr>
      <w:color w:val="auto"/>
      <w:u w:val="none"/>
    </w:rPr>
  </w:style>
  <w:style w:type="character" w:styleId="FollowedHyperlink">
    <w:name w:val="FollowedHyperlink"/>
    <w:basedOn w:val="DefaultParagraphFont"/>
    <w:uiPriority w:val="99"/>
    <w:semiHidden/>
    <w:rsid w:val="006C286D"/>
    <w:rPr>
      <w:color w:val="auto"/>
      <w:u w:val="none"/>
    </w:rPr>
  </w:style>
  <w:style w:type="character" w:customStyle="1" w:styleId="Heading4Char">
    <w:name w:val="Heading 4 Char"/>
    <w:aliases w:val="Tag Char"/>
    <w:basedOn w:val="DefaultParagraphFont"/>
    <w:link w:val="Heading4"/>
    <w:uiPriority w:val="4"/>
    <w:rsid w:val="006C286D"/>
    <w:rPr>
      <w:rFonts w:ascii="Calibri" w:eastAsiaTheme="majorEastAsia" w:hAnsi="Calibri" w:cstheme="majorBidi"/>
      <w:b/>
      <w:bCs/>
      <w:iCs/>
      <w:sz w:val="26"/>
    </w:rPr>
  </w:style>
  <w:style w:type="paragraph" w:customStyle="1" w:styleId="cardtext">
    <w:name w:val="card text"/>
    <w:basedOn w:val="Normal"/>
    <w:link w:val="cardtextChar"/>
    <w:qFormat/>
    <w:rsid w:val="00675EF2"/>
    <w:pPr>
      <w:ind w:left="288" w:right="288"/>
    </w:pPr>
  </w:style>
  <w:style w:type="character" w:customStyle="1" w:styleId="cardtextChar">
    <w:name w:val="card text Char"/>
    <w:basedOn w:val="DefaultParagraphFont"/>
    <w:link w:val="cardtext"/>
    <w:rsid w:val="00675EF2"/>
    <w:rPr>
      <w:rFonts w:ascii="Calibri" w:hAnsi="Calibri" w:cs="Calibri"/>
    </w:rPr>
  </w:style>
  <w:style w:type="character" w:customStyle="1" w:styleId="Box">
    <w:name w:val="Box"/>
    <w:basedOn w:val="DefaultParagraphFont"/>
    <w:qFormat/>
    <w:rsid w:val="00675EF2"/>
    <w:rPr>
      <w:b/>
      <w:u w:val="single"/>
      <w:bdr w:val="single" w:sz="4" w:space="0" w:color="auto"/>
    </w:rPr>
  </w:style>
  <w:style w:type="character" w:customStyle="1" w:styleId="BoldUnderline">
    <w:name w:val="BoldUnderline"/>
    <w:uiPriority w:val="1"/>
    <w:qFormat/>
    <w:rsid w:val="008377AA"/>
    <w:rPr>
      <w:rFonts w:ascii="Arial" w:hAnsi="Arial"/>
      <w:b/>
      <w:sz w:val="20"/>
      <w:u w:val="single"/>
    </w:rPr>
  </w:style>
  <w:style w:type="character" w:customStyle="1" w:styleId="underline">
    <w:name w:val="underline"/>
    <w:basedOn w:val="DefaultParagraphFont"/>
    <w:link w:val="textbold"/>
    <w:qFormat/>
    <w:rsid w:val="008377AA"/>
  </w:style>
  <w:style w:type="paragraph" w:customStyle="1" w:styleId="textbold">
    <w:name w:val="text bold"/>
    <w:basedOn w:val="Normal"/>
    <w:link w:val="underline"/>
    <w:rsid w:val="008377AA"/>
    <w:pPr>
      <w:ind w:left="720"/>
      <w:jc w:val="both"/>
    </w:pPr>
    <w:rPr>
      <w:rFonts w:asciiTheme="minorHAnsi" w:hAnsiTheme="minorHAnsi" w:cstheme="minorBidi"/>
    </w:rPr>
  </w:style>
  <w:style w:type="paragraph" w:customStyle="1" w:styleId="card">
    <w:name w:val="card"/>
    <w:basedOn w:val="Normal"/>
    <w:next w:val="Normal"/>
    <w:link w:val="cardChar"/>
    <w:qFormat/>
    <w:rsid w:val="008377AA"/>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8377AA"/>
    <w:rPr>
      <w:rFonts w:ascii="Times New Roman" w:eastAsia="Times New Roman" w:hAnsi="Times New Roman" w:cs="Times New Roman"/>
      <w:szCs w:val="20"/>
    </w:rPr>
  </w:style>
  <w:style w:type="character" w:customStyle="1" w:styleId="boldunderline0">
    <w:name w:val="bold underline"/>
    <w:basedOn w:val="underline"/>
    <w:qFormat/>
    <w:rsid w:val="008377AA"/>
    <w:rPr>
      <w:b/>
      <w:bCs w:val="0"/>
      <w:u w:val="single"/>
    </w:rPr>
  </w:style>
  <w:style w:type="paragraph" w:styleId="DocumentMap">
    <w:name w:val="Document Map"/>
    <w:basedOn w:val="Normal"/>
    <w:link w:val="DocumentMapChar"/>
    <w:uiPriority w:val="99"/>
    <w:semiHidden/>
    <w:rsid w:val="00572E27"/>
    <w:rPr>
      <w:rFonts w:ascii="Tahoma" w:hAnsi="Tahoma" w:cs="Tahoma"/>
      <w:sz w:val="16"/>
      <w:szCs w:val="16"/>
    </w:rPr>
  </w:style>
  <w:style w:type="character" w:customStyle="1" w:styleId="DocumentMapChar">
    <w:name w:val="Document Map Char"/>
    <w:basedOn w:val="DefaultParagraphFont"/>
    <w:link w:val="DocumentMap"/>
    <w:uiPriority w:val="99"/>
    <w:semiHidden/>
    <w:rsid w:val="00572E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C286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C286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286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286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C286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C28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286D"/>
  </w:style>
  <w:style w:type="character" w:customStyle="1" w:styleId="Heading1Char">
    <w:name w:val="Heading 1 Char"/>
    <w:aliases w:val="Pocket Char"/>
    <w:basedOn w:val="DefaultParagraphFont"/>
    <w:link w:val="Heading1"/>
    <w:uiPriority w:val="1"/>
    <w:rsid w:val="006C286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C286D"/>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Bold Underline,Emphasis!!,emphasis,small,Qualifications"/>
    <w:basedOn w:val="DefaultParagraphFont"/>
    <w:uiPriority w:val="7"/>
    <w:qFormat/>
    <w:rsid w:val="006C286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C286D"/>
    <w:rPr>
      <w:b/>
      <w:bCs/>
    </w:rPr>
  </w:style>
  <w:style w:type="character" w:customStyle="1" w:styleId="Heading3Char">
    <w:name w:val="Heading 3 Char"/>
    <w:aliases w:val="Block Char"/>
    <w:basedOn w:val="DefaultParagraphFont"/>
    <w:link w:val="Heading3"/>
    <w:uiPriority w:val="3"/>
    <w:rsid w:val="006C286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C286D"/>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6C286D"/>
    <w:rPr>
      <w:b/>
      <w:bCs/>
      <w:sz w:val="26"/>
      <w:u w:val="none"/>
    </w:rPr>
  </w:style>
  <w:style w:type="paragraph" w:styleId="Header">
    <w:name w:val="header"/>
    <w:basedOn w:val="Normal"/>
    <w:link w:val="HeaderChar"/>
    <w:uiPriority w:val="99"/>
    <w:semiHidden/>
    <w:rsid w:val="006C286D"/>
    <w:pPr>
      <w:tabs>
        <w:tab w:val="center" w:pos="4680"/>
        <w:tab w:val="right" w:pos="9360"/>
      </w:tabs>
    </w:pPr>
  </w:style>
  <w:style w:type="character" w:customStyle="1" w:styleId="HeaderChar">
    <w:name w:val="Header Char"/>
    <w:basedOn w:val="DefaultParagraphFont"/>
    <w:link w:val="Header"/>
    <w:uiPriority w:val="99"/>
    <w:semiHidden/>
    <w:rsid w:val="006C286D"/>
    <w:rPr>
      <w:rFonts w:ascii="Calibri" w:hAnsi="Calibri" w:cs="Calibri"/>
    </w:rPr>
  </w:style>
  <w:style w:type="paragraph" w:styleId="Footer">
    <w:name w:val="footer"/>
    <w:basedOn w:val="Normal"/>
    <w:link w:val="FooterChar"/>
    <w:uiPriority w:val="99"/>
    <w:semiHidden/>
    <w:rsid w:val="006C286D"/>
    <w:pPr>
      <w:tabs>
        <w:tab w:val="center" w:pos="4680"/>
        <w:tab w:val="right" w:pos="9360"/>
      </w:tabs>
    </w:pPr>
  </w:style>
  <w:style w:type="character" w:customStyle="1" w:styleId="FooterChar">
    <w:name w:val="Footer Char"/>
    <w:basedOn w:val="DefaultParagraphFont"/>
    <w:link w:val="Footer"/>
    <w:uiPriority w:val="99"/>
    <w:semiHidden/>
    <w:rsid w:val="006C286D"/>
    <w:rPr>
      <w:rFonts w:ascii="Calibri" w:hAnsi="Calibri" w:cs="Calibri"/>
    </w:rPr>
  </w:style>
  <w:style w:type="character" w:styleId="Hyperlink">
    <w:name w:val="Hyperlink"/>
    <w:aliases w:val="heading 1 (block title),Important,Read,Card Text,Internet Link"/>
    <w:basedOn w:val="DefaultParagraphFont"/>
    <w:uiPriority w:val="99"/>
    <w:rsid w:val="006C286D"/>
    <w:rPr>
      <w:color w:val="auto"/>
      <w:u w:val="none"/>
    </w:rPr>
  </w:style>
  <w:style w:type="character" w:styleId="FollowedHyperlink">
    <w:name w:val="FollowedHyperlink"/>
    <w:basedOn w:val="DefaultParagraphFont"/>
    <w:uiPriority w:val="99"/>
    <w:semiHidden/>
    <w:rsid w:val="006C286D"/>
    <w:rPr>
      <w:color w:val="auto"/>
      <w:u w:val="none"/>
    </w:rPr>
  </w:style>
  <w:style w:type="character" w:customStyle="1" w:styleId="Heading4Char">
    <w:name w:val="Heading 4 Char"/>
    <w:aliases w:val="Tag Char"/>
    <w:basedOn w:val="DefaultParagraphFont"/>
    <w:link w:val="Heading4"/>
    <w:uiPriority w:val="4"/>
    <w:rsid w:val="006C286D"/>
    <w:rPr>
      <w:rFonts w:ascii="Calibri" w:eastAsiaTheme="majorEastAsia" w:hAnsi="Calibri" w:cstheme="majorBidi"/>
      <w:b/>
      <w:bCs/>
      <w:iCs/>
      <w:sz w:val="26"/>
    </w:rPr>
  </w:style>
  <w:style w:type="paragraph" w:customStyle="1" w:styleId="cardtext">
    <w:name w:val="card text"/>
    <w:basedOn w:val="Normal"/>
    <w:link w:val="cardtextChar"/>
    <w:qFormat/>
    <w:rsid w:val="00675EF2"/>
    <w:pPr>
      <w:ind w:left="288" w:right="288"/>
    </w:pPr>
  </w:style>
  <w:style w:type="character" w:customStyle="1" w:styleId="cardtextChar">
    <w:name w:val="card text Char"/>
    <w:basedOn w:val="DefaultParagraphFont"/>
    <w:link w:val="cardtext"/>
    <w:rsid w:val="00675EF2"/>
    <w:rPr>
      <w:rFonts w:ascii="Calibri" w:hAnsi="Calibri" w:cs="Calibri"/>
    </w:rPr>
  </w:style>
  <w:style w:type="character" w:customStyle="1" w:styleId="Box">
    <w:name w:val="Box"/>
    <w:basedOn w:val="DefaultParagraphFont"/>
    <w:qFormat/>
    <w:rsid w:val="00675EF2"/>
    <w:rPr>
      <w:b/>
      <w:u w:val="single"/>
      <w:bdr w:val="single" w:sz="4" w:space="0" w:color="auto"/>
    </w:rPr>
  </w:style>
  <w:style w:type="character" w:customStyle="1" w:styleId="BoldUnderline">
    <w:name w:val="BoldUnderline"/>
    <w:uiPriority w:val="1"/>
    <w:qFormat/>
    <w:rsid w:val="008377AA"/>
    <w:rPr>
      <w:rFonts w:ascii="Arial" w:hAnsi="Arial"/>
      <w:b/>
      <w:sz w:val="20"/>
      <w:u w:val="single"/>
    </w:rPr>
  </w:style>
  <w:style w:type="character" w:customStyle="1" w:styleId="underline">
    <w:name w:val="underline"/>
    <w:basedOn w:val="DefaultParagraphFont"/>
    <w:link w:val="textbold"/>
    <w:qFormat/>
    <w:rsid w:val="008377AA"/>
  </w:style>
  <w:style w:type="paragraph" w:customStyle="1" w:styleId="textbold">
    <w:name w:val="text bold"/>
    <w:basedOn w:val="Normal"/>
    <w:link w:val="underline"/>
    <w:rsid w:val="008377AA"/>
    <w:pPr>
      <w:ind w:left="720"/>
      <w:jc w:val="both"/>
    </w:pPr>
    <w:rPr>
      <w:rFonts w:asciiTheme="minorHAnsi" w:hAnsiTheme="minorHAnsi" w:cstheme="minorBidi"/>
    </w:rPr>
  </w:style>
  <w:style w:type="paragraph" w:customStyle="1" w:styleId="card">
    <w:name w:val="card"/>
    <w:basedOn w:val="Normal"/>
    <w:next w:val="Normal"/>
    <w:link w:val="cardChar"/>
    <w:qFormat/>
    <w:rsid w:val="008377AA"/>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8377AA"/>
    <w:rPr>
      <w:rFonts w:ascii="Times New Roman" w:eastAsia="Times New Roman" w:hAnsi="Times New Roman" w:cs="Times New Roman"/>
      <w:szCs w:val="20"/>
    </w:rPr>
  </w:style>
  <w:style w:type="character" w:customStyle="1" w:styleId="boldunderline0">
    <w:name w:val="bold underline"/>
    <w:basedOn w:val="underline"/>
    <w:qFormat/>
    <w:rsid w:val="008377AA"/>
    <w:rPr>
      <w:b/>
      <w:bCs w:val="0"/>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americasquarterly.org/node/2058" TargetMode="External"/><Relationship Id="rId18" Type="http://schemas.openxmlformats.org/officeDocument/2006/relationships/hyperlink" Target="http://www.outsidethebeltway.com/the-gops-ridiculous-appeasement-argument/" TargetMode="External"/><Relationship Id="rId26" Type="http://schemas.openxmlformats.org/officeDocument/2006/relationships/hyperlink" Target="http://www.humanevents.com/2012/10/09/allen-west-looking-the-other-way-president-obamas-dangerous-foreign-policy/" TargetMode="External"/><Relationship Id="rId39" Type="http://schemas.openxmlformats.org/officeDocument/2006/relationships/hyperlink" Target="http://www.foreignpolicy.com/articles/2006/10/12/the_umbrellas_shadow" TargetMode="External"/><Relationship Id="rId3" Type="http://schemas.openxmlformats.org/officeDocument/2006/relationships/customXml" Target="../customXml/item2.xml"/><Relationship Id="rId21" Type="http://schemas.openxmlformats.org/officeDocument/2006/relationships/hyperlink" Target="http://www.cato.org/publications/commentary/gops-allegations-appeasement-against-obama" TargetMode="External"/><Relationship Id="rId34" Type="http://schemas.openxmlformats.org/officeDocument/2006/relationships/hyperlink" Target="http://latino.foxnews.com/latino/politics/2012/08/21/mario-diaz-balart-obama-has-pursued-policy-appeasement-toward-castro-regime/" TargetMode="External"/><Relationship Id="rId42" Type="http://schemas.openxmlformats.org/officeDocument/2006/relationships/hyperlink" Target="http://www.foreignaffairs.com/articles/65986/charles-a-kupchan/enemies-into-friends?page=show" TargetMode="External"/><Relationship Id="rId47" Type="http://schemas.openxmlformats.org/officeDocument/2006/relationships/hyperlink" Target="http://www.msnbc.msn.com/id/35011959/ns/business-businessweekcom/" TargetMode="External"/><Relationship Id="rId50"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usnews.com/opinion/blogs/world-report/2013/06/13/us-overtures-to-chavez-successor-maduro-hurt-venezuelas-opposition" TargetMode="External"/><Relationship Id="rId17" Type="http://schemas.openxmlformats.org/officeDocument/2006/relationships/hyperlink" Target="http://www.newsmax.com/Politics/obama-liberal-cabinet-nominations/2013/01/28/id/487676" TargetMode="External"/><Relationship Id="rId25" Type="http://schemas.openxmlformats.org/officeDocument/2006/relationships/hyperlink" Target="http://www.mitpressjournals.org/doi/abs/10.1162/ISEC_a_00107" TargetMode="External"/><Relationship Id="rId33" Type="http://schemas.openxmlformats.org/officeDocument/2006/relationships/hyperlink" Target="http://www.nationaljournal.com/2012-presidential-campaign/santorum-calls-obama-appeaser-in-chief-20120318" TargetMode="External"/><Relationship Id="rId38" Type="http://schemas.openxmlformats.org/officeDocument/2006/relationships/hyperlink" Target="http://www.foreignpolicy.com/articles/2006/10/12/the_umbrellas_shadow" TargetMode="External"/><Relationship Id="rId46" Type="http://schemas.openxmlformats.org/officeDocument/2006/relationships/hyperlink" Target="http://www.washingtonpost.com/wp-dyn/content/article/2010/01/22/AR2010012200487.html?wprss=rss_world/wires" TargetMode="External"/><Relationship Id="rId2" Type="http://schemas.openxmlformats.org/officeDocument/2006/relationships/customXml" Target="../customXml/item1.xml"/><Relationship Id="rId16" Type="http://schemas.openxmlformats.org/officeDocument/2006/relationships/hyperlink" Target="http://www.politifact.com/truth-o-meter/statements/2011/mar/23/ted-poe/ted-poe-decries-us-aid-venezuela-cuba/" TargetMode="External"/><Relationship Id="rId20" Type="http://schemas.openxmlformats.org/officeDocument/2006/relationships/hyperlink" Target="http://www.npr.org/2013/01/22/169980241/obamas-unfinished-business-latin-america" TargetMode="External"/><Relationship Id="rId29" Type="http://schemas.openxmlformats.org/officeDocument/2006/relationships/hyperlink" Target="http://pjmedia.com/blog/change-weakness-disaster-obama-answers-from-victor-davis-hanson/" TargetMode="External"/><Relationship Id="rId41" Type="http://schemas.openxmlformats.org/officeDocument/2006/relationships/hyperlink" Target="http://thecable.foreignpolicy.com/posts/2012/12/17/chuck_hagel_does_not_like_sanctions"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yperlink" Target="http://www.americanthinker.com/2010/08/president_obamas_compulsive_ap.html" TargetMode="External"/><Relationship Id="rId24" Type="http://schemas.openxmlformats.org/officeDocument/2006/relationships/hyperlink" Target="http://www.moneynews.com/Peter-Morici/trade-deficit-energy-China/2013/07/03/id/513244" TargetMode="External"/><Relationship Id="rId32" Type="http://schemas.openxmlformats.org/officeDocument/2006/relationships/hyperlink" Target="http://blogs.the-american-interest.com/wrm/2013/04/03/ap-obama-an-appeaser-on-iran/" TargetMode="External"/><Relationship Id="rId37" Type="http://schemas.openxmlformats.org/officeDocument/2006/relationships/hyperlink" Target="http://www.foreignaffairs.com/articles/65986/charles-a-kupchan/enemies-into-friends?page=show" TargetMode="External"/><Relationship Id="rId40" Type="http://schemas.openxmlformats.org/officeDocument/2006/relationships/hyperlink" Target="http://www.foreignaffairs.com/articles/65986/charles-a-kupchan/enemies-into-friends?page=show" TargetMode="External"/><Relationship Id="rId45" Type="http://schemas.openxmlformats.org/officeDocument/2006/relationships/hyperlink" Target="http://rothkopf.foreignpolicy.com/posts/2010/01/22/americas_credibility_takes_another_blow" TargetMode="External"/><Relationship Id="rId5" Type="http://schemas.openxmlformats.org/officeDocument/2006/relationships/styles" Target="styles.xml"/><Relationship Id="rId15" Type="http://schemas.openxmlformats.org/officeDocument/2006/relationships/hyperlink" Target="http://havanajournal.com/politics/entry/appeasing-the-castros-will-backfire-keep-the-embargo-calzon/" TargetMode="External"/><Relationship Id="rId23" Type="http://schemas.openxmlformats.org/officeDocument/2006/relationships/hyperlink" Target="http://www.meforum.org/meq/pdfs/3297.pdf" TargetMode="External"/><Relationship Id="rId28" Type="http://schemas.openxmlformats.org/officeDocument/2006/relationships/hyperlink" Target="http://www.washingtonpost.com/wp-dyn/content/article/2010/05/20/AR2010052003885.html" TargetMode="External"/><Relationship Id="rId36" Type="http://schemas.openxmlformats.org/officeDocument/2006/relationships/hyperlink" Target="http://www.americanprogress.org/issues/security/news/2010/09/09/8413/heritage-makes-a-weak-case-against-engagement/" TargetMode="External"/><Relationship Id="rId49" Type="http://schemas.openxmlformats.org/officeDocument/2006/relationships/fontTable" Target="fontTable.xml"/><Relationship Id="rId10" Type="http://schemas.openxmlformats.org/officeDocument/2006/relationships/hyperlink" Target="http://www.csmonitor.com/World/Americas/2013/0517/Venezuela-s-Maduro-still-waiting-on-Washington-s-recognition" TargetMode="External"/><Relationship Id="rId19" Type="http://schemas.openxmlformats.org/officeDocument/2006/relationships/hyperlink" Target="http://reason.com/archives/2012/02/09/appease-this" TargetMode="External"/><Relationship Id="rId31" Type="http://schemas.openxmlformats.org/officeDocument/2006/relationships/hyperlink" Target="http://www.realclearpolitics.com/articles/2009/06/24/obamas_weakness_issue_97145.html" TargetMode="External"/><Relationship Id="rId44" Type="http://schemas.openxmlformats.org/officeDocument/2006/relationships/hyperlink" Target="http://rothkopf.foreignpolicy.com/posts/2010/01/22/americas_credibility_takes_another_blow" TargetMode="External"/><Relationship Id="rId4" Type="http://schemas.openxmlformats.org/officeDocument/2006/relationships/customXml" Target="../customXml/item3.xml"/><Relationship Id="rId9" Type="http://schemas.openxmlformats.org/officeDocument/2006/relationships/endnotes" Target="endnotes.xml"/><Relationship Id="rId14" Type="http://schemas.openxmlformats.org/officeDocument/2006/relationships/hyperlink" Target="http://blog.heritage.org/2012/06/25/cuban-american-leaders-no-substitute-for-freedom-in-cuba/" TargetMode="External"/><Relationship Id="rId22" Type="http://schemas.openxmlformats.org/officeDocument/2006/relationships/hyperlink" Target="http://www.forbes.com/sites/ilanberman/2012/12/04/confronting-irans-latin-american-ambitions/" TargetMode="External"/><Relationship Id="rId27" Type="http://schemas.openxmlformats.org/officeDocument/2006/relationships/hyperlink" Target="http://latino.foxnews.com/latino/opinion/2013/01/16/ileana-ros-lehtinen-failed-policies-in-latam-emboldens-rogue-regimes/" TargetMode="External"/><Relationship Id="rId30" Type="http://schemas.openxmlformats.org/officeDocument/2006/relationships/hyperlink" Target="https://lawreview.uchicago.edu/sites/lawreview.uchicago.edu/files/uploads/74.3/74_3_Posner_Vermeule.pdf" TargetMode="External"/><Relationship Id="rId35" Type="http://schemas.openxmlformats.org/officeDocument/2006/relationships/hyperlink" Target="http://venezuelanalysis.com/news/7283" TargetMode="External"/><Relationship Id="rId43" Type="http://schemas.openxmlformats.org/officeDocument/2006/relationships/hyperlink" Target="http://www.foreignaffairs.com/articles/65986/charles-a-kupchan/enemies-into-friends?page=show" TargetMode="External"/><Relationship Id="rId48" Type="http://schemas.openxmlformats.org/officeDocument/2006/relationships/hyperlink" Target="http://www.worldaffairsjournal.org/article/ghost-munich-americas-appeasement-complex" TargetMode="External"/><Relationship Id="rId8" Type="http://schemas.openxmlformats.org/officeDocument/2006/relationships/footnotes" Target="footnotes.xml"/><Relationship Id="rId51"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61</Pages>
  <Words>26177</Words>
  <Characters>149213</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175040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dc:creator>
  <cp:lastModifiedBy>Owner, Team 2011</cp:lastModifiedBy>
  <cp:revision>2</cp:revision>
  <dcterms:created xsi:type="dcterms:W3CDTF">2013-08-09T17:04:00Z</dcterms:created>
  <dcterms:modified xsi:type="dcterms:W3CDTF">2013-08-09T17:04:00Z</dcterms:modified>
</cp:coreProperties>
</file>