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5116" w:rsidRPr="00635116" w:rsidRDefault="00635116" w:rsidP="00196488">
      <w:pPr>
        <w:pStyle w:val="Heading1"/>
      </w:pPr>
      <w:r>
        <w:t>Mexico Politics</w:t>
      </w:r>
    </w:p>
    <w:p w:rsidR="00954F62" w:rsidRDefault="00954F62" w:rsidP="00D76166">
      <w:pPr>
        <w:pStyle w:val="Heading1"/>
      </w:pPr>
      <w:bookmarkStart w:id="0" w:name="_GoBack"/>
      <w:bookmarkEnd w:id="0"/>
      <w:r>
        <w:lastRenderedPageBreak/>
        <w:t>1NC</w:t>
      </w:r>
    </w:p>
    <w:p w:rsidR="00954F62" w:rsidRDefault="00954F62" w:rsidP="00954F62">
      <w:pPr>
        <w:pStyle w:val="Heading4"/>
      </w:pPr>
      <w:r>
        <w:t>Pemex will pass—but Nieto has to push</w:t>
      </w:r>
    </w:p>
    <w:p w:rsidR="00954F62" w:rsidRPr="007D0B08" w:rsidRDefault="00954F62" w:rsidP="00954F62">
      <w:pPr>
        <w:rPr>
          <w:rStyle w:val="StyleStyleBold12pt"/>
          <w:b w:val="0"/>
        </w:rPr>
      </w:pPr>
      <w:r w:rsidRPr="007D0B08">
        <w:rPr>
          <w:b/>
        </w:rPr>
        <w:t xml:space="preserve">Estevez 13 </w:t>
      </w:r>
      <w:r w:rsidRPr="006A21BD">
        <w:rPr>
          <w:rStyle w:val="StyleStyleBold12pt"/>
          <w:b w:val="0"/>
        </w:rPr>
        <w:t>(Dolia Estevez, contributor, journalist specializing in politics and U.S.-Mexico relations, “Most Mexicans Oppose President Peña Nieto's Plans To Open Up Pemex To Private Investment,” June 26, 2013, http://www.forbes.com/sites/doliaestevez/2013/06/26/most-mexicans-oppose-president-pena-nietos-plans-to-open-up-pemex-to-private-investment/</w:t>
      </w:r>
      <w:r>
        <w:rPr>
          <w:rStyle w:val="StyleStyleBold12pt"/>
          <w:b w:val="0"/>
        </w:rPr>
        <w:t>/MRG</w:t>
      </w:r>
      <w:r w:rsidRPr="006A21BD">
        <w:rPr>
          <w:rStyle w:val="StyleStyleBold12pt"/>
          <w:b w:val="0"/>
        </w:rPr>
        <w:t>)</w:t>
      </w:r>
    </w:p>
    <w:p w:rsidR="00954F62" w:rsidRDefault="00954F62" w:rsidP="00954F62">
      <w:pPr>
        <w:rPr>
          <w:sz w:val="16"/>
        </w:rPr>
      </w:pPr>
      <w:r w:rsidRPr="00EE31CF">
        <w:rPr>
          <w:sz w:val="16"/>
        </w:rPr>
        <w:t xml:space="preserve">In London last week, Mexican </w:t>
      </w:r>
      <w:r w:rsidRPr="00D511F7">
        <w:rPr>
          <w:rStyle w:val="StyleBoldUnderline"/>
        </w:rPr>
        <w:t xml:space="preserve">President </w:t>
      </w:r>
      <w:r w:rsidRPr="00EE31CF">
        <w:rPr>
          <w:sz w:val="16"/>
        </w:rPr>
        <w:t xml:space="preserve">Enrique Peña </w:t>
      </w:r>
      <w:r w:rsidRPr="00D511F7">
        <w:rPr>
          <w:rStyle w:val="Emphasis"/>
        </w:rPr>
        <w:t>Nieto said he will</w:t>
      </w:r>
      <w:r>
        <w:rPr>
          <w:rStyle w:val="Emphasis"/>
        </w:rPr>
        <w:t xml:space="preserve"> </w:t>
      </w:r>
      <w:r w:rsidRPr="00D511F7">
        <w:rPr>
          <w:rStyle w:val="Emphasis"/>
        </w:rPr>
        <w:t>push for a “transformational” reform of</w:t>
      </w:r>
      <w:r>
        <w:rPr>
          <w:sz w:val="16"/>
        </w:rPr>
        <w:t xml:space="preserve"> </w:t>
      </w:r>
      <w:r w:rsidRPr="00EE31CF">
        <w:rPr>
          <w:sz w:val="16"/>
        </w:rPr>
        <w:t>Petroleos Mexicanos (</w:t>
      </w:r>
      <w:r w:rsidRPr="00D511F7">
        <w:rPr>
          <w:rStyle w:val="Emphasis"/>
        </w:rPr>
        <w:t>Pemex</w:t>
      </w:r>
      <w:r w:rsidRPr="00EE31CF">
        <w:rPr>
          <w:sz w:val="16"/>
        </w:rPr>
        <w:t>),</w:t>
      </w:r>
      <w:r>
        <w:rPr>
          <w:sz w:val="16"/>
        </w:rPr>
        <w:t xml:space="preserve"> </w:t>
      </w:r>
      <w:r w:rsidRPr="00D511F7">
        <w:rPr>
          <w:rStyle w:val="StyleBoldUnderline"/>
        </w:rPr>
        <w:t xml:space="preserve">Mexico’s state-owned monopoly in oil and gas exploration and production. “There are different options on what the reform should be, but I am confident … </w:t>
      </w:r>
      <w:r w:rsidRPr="00D511F7">
        <w:rPr>
          <w:rStyle w:val="StyleBoldUnderline"/>
          <w:rFonts w:ascii="Times New Roman" w:hAnsi="Times New Roman" w:cs="Times New Roman"/>
        </w:rPr>
        <w:t> </w:t>
      </w:r>
      <w:r w:rsidRPr="00D511F7">
        <w:rPr>
          <w:rStyle w:val="StyleBoldUnderline"/>
        </w:rPr>
        <w:t>It will be transformational,</w:t>
      </w:r>
      <w:r w:rsidRPr="00D511F7">
        <w:rPr>
          <w:rStyle w:val="StyleBoldUnderline"/>
          <w:rFonts w:cs="Georgia"/>
        </w:rPr>
        <w:t>”</w:t>
      </w:r>
      <w:r w:rsidRPr="00EE31CF">
        <w:rPr>
          <w:sz w:val="16"/>
        </w:rPr>
        <w:t xml:space="preserve"> Pe</w:t>
      </w:r>
      <w:r w:rsidRPr="00EE31CF">
        <w:rPr>
          <w:rFonts w:cs="Georgia"/>
          <w:sz w:val="16"/>
        </w:rPr>
        <w:t>ñ</w:t>
      </w:r>
      <w:r w:rsidRPr="00EE31CF">
        <w:rPr>
          <w:sz w:val="16"/>
        </w:rPr>
        <w:t>a Nieto told the Financial Times, adding that the reform would include “the constitutional changes needed to give private investors certainty.”</w:t>
      </w:r>
      <w:r>
        <w:rPr>
          <w:sz w:val="16"/>
        </w:rPr>
        <w:t xml:space="preserve"> </w:t>
      </w:r>
      <w:r w:rsidRPr="00EE31CF">
        <w:rPr>
          <w:sz w:val="16"/>
        </w:rPr>
        <w:t xml:space="preserve">Foreign oil companies were expropriated by Mexican President Lazaro Cárdenas in 1938, and ever since Mexico’s vast oil resources — 13.9 billion barrels of crude-oil and possibly the world’s fourth-largest shale-gas reserves– became forbidden to outsiders. </w:t>
      </w:r>
      <w:r w:rsidRPr="004B6826">
        <w:rPr>
          <w:rStyle w:val="StyleBoldUnderline"/>
        </w:rPr>
        <w:t xml:space="preserve">The Wall Street Journal said the announcement highlights a “willingness to break with the past among young, reformist members” of the PRI, </w:t>
      </w:r>
      <w:r w:rsidRPr="00EE31CF">
        <w:rPr>
          <w:sz w:val="16"/>
        </w:rPr>
        <w:t>Peña Nieto’s party.</w:t>
      </w:r>
      <w:r>
        <w:rPr>
          <w:sz w:val="16"/>
        </w:rPr>
        <w:t xml:space="preserve"> </w:t>
      </w:r>
      <w:r w:rsidRPr="00EE31CF">
        <w:rPr>
          <w:sz w:val="16"/>
        </w:rPr>
        <w:t>Exxon Mobil and Royal Dutch Shell are reported to be ready to return to Mexico, if Congress passes the measure.</w:t>
      </w:r>
      <w:r>
        <w:rPr>
          <w:sz w:val="16"/>
        </w:rPr>
        <w:t xml:space="preserve"> </w:t>
      </w:r>
      <w:r w:rsidRPr="00EE31CF">
        <w:rPr>
          <w:sz w:val="16"/>
        </w:rPr>
        <w:t>Both were among the group of American and British companies expropriated 75 years ago.</w:t>
      </w:r>
      <w:r>
        <w:rPr>
          <w:sz w:val="16"/>
        </w:rPr>
        <w:t xml:space="preserve"> </w:t>
      </w:r>
      <w:r w:rsidRPr="004B6826">
        <w:rPr>
          <w:rStyle w:val="StyleBoldUnderline"/>
        </w:rPr>
        <w:t xml:space="preserve">But Mexicans are less than ready to support </w:t>
      </w:r>
      <w:r w:rsidRPr="00EE31CF">
        <w:rPr>
          <w:sz w:val="16"/>
        </w:rPr>
        <w:t xml:space="preserve">Peña </w:t>
      </w:r>
      <w:r w:rsidRPr="004B6826">
        <w:rPr>
          <w:rStyle w:val="StyleBoldUnderline"/>
        </w:rPr>
        <w:t xml:space="preserve">Nieto’s most ambitious and controversial reform to date. </w:t>
      </w:r>
      <w:r w:rsidRPr="00EE31CF">
        <w:rPr>
          <w:sz w:val="16"/>
        </w:rPr>
        <w:t>A new poll by the Centro de Investigación y Docencia Económicas (CIDE), a research institute, shows that 65 out of every 100 Mexicans are against opening up Pemex, the world’s seventh-largest oil producer with annual sales of more than $100 billion.</w:t>
      </w:r>
      <w:r>
        <w:rPr>
          <w:sz w:val="16"/>
        </w:rPr>
        <w:t xml:space="preserve"> </w:t>
      </w:r>
      <w:r w:rsidRPr="00CF24AD">
        <w:rPr>
          <w:rStyle w:val="StyleBoldUnderline"/>
        </w:rPr>
        <w:t>“Energy, particularly oil, continues to be the stronghold of Mexican nationalism,”</w:t>
      </w:r>
      <w:r w:rsidRPr="00EE31CF">
        <w:rPr>
          <w:sz w:val="16"/>
        </w:rPr>
        <w:t xml:space="preserve"> said CIDE.</w:t>
      </w:r>
      <w:r>
        <w:rPr>
          <w:sz w:val="16"/>
        </w:rPr>
        <w:t xml:space="preserve"> </w:t>
      </w:r>
      <w:r w:rsidRPr="00CF24AD">
        <w:rPr>
          <w:rStyle w:val="StyleBoldUnderline"/>
        </w:rPr>
        <w:t>Peña Nieto is counting on the Pact for Mexico, an alliance of the country’s top three political parties, to try to get the reform passed. The proposal, which is expected to involve reforming the Constitution, will need two-thirds support from Mexico’s Congress; the PRI, his party, does not hold a simple majority in either house.</w:t>
      </w:r>
      <w:r w:rsidRPr="00EE31CF">
        <w:rPr>
          <w:sz w:val="16"/>
        </w:rPr>
        <w:t xml:space="preserve"> Peña </w:t>
      </w:r>
      <w:r w:rsidRPr="00CF24AD">
        <w:rPr>
          <w:rStyle w:val="StyleBoldUnderline"/>
        </w:rPr>
        <w:t>Nieto reported that he’s negotiating to get the political support he needs to break the state monopoly.</w:t>
      </w:r>
      <w:r w:rsidRPr="00EE31CF">
        <w:rPr>
          <w:sz w:val="16"/>
        </w:rPr>
        <w:t xml:space="preserve"> However, some analysts believe that the Pacto, which succeeded in getting through a monopoly-busting telecom reform in May, will not hold up this time. The left-leaning Party of the Democratic Revolution, or PRD, warned that they will oppose Pemex’s reform. Marcelo Ebrard, a popular former mayor of Mexico City and likely PRD Presidential candidate in 2018, challenged Peña Nieto to a televised debate on the oil overhaul.</w:t>
      </w:r>
      <w:r>
        <w:rPr>
          <w:sz w:val="16"/>
        </w:rPr>
        <w:t xml:space="preserve"> </w:t>
      </w:r>
      <w:r w:rsidRPr="00EE31CF">
        <w:rPr>
          <w:sz w:val="16"/>
        </w:rPr>
        <w:t>Former PRD Presidential candidate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w:t>
      </w:r>
      <w:r>
        <w:rPr>
          <w:sz w:val="16"/>
        </w:rPr>
        <w:t xml:space="preserve"> </w:t>
      </w:r>
      <w:r w:rsidRPr="00F03BAC">
        <w:rPr>
          <w:rStyle w:val="StyleBoldUnderline"/>
        </w:rPr>
        <w:t xml:space="preserve">Pemex claims there is a need to boost annual investment by 46%, to $37 billion, to tap undeveloped shale-gas deposits and deep-water reserves. </w:t>
      </w:r>
      <w:r w:rsidRPr="00EE31CF">
        <w:rPr>
          <w:sz w:val="16"/>
        </w:rPr>
        <w:t xml:space="preserve">Peña </w:t>
      </w:r>
      <w:r w:rsidRPr="00F03BAC">
        <w:rPr>
          <w:rStyle w:val="StyleBoldUnderline"/>
        </w:rPr>
        <w:t>Nieto says that while he wants investment to come from private capital, he insists that Mexico’s oil and gas reserves will remain under the state’s control, i.e. will not be sold to private firms or privatized.</w:t>
      </w:r>
      <w:r>
        <w:rPr>
          <w:rStyle w:val="StyleBoldUnderline"/>
        </w:rPr>
        <w:t xml:space="preserve"> </w:t>
      </w:r>
      <w:r w:rsidRPr="00F03BAC">
        <w:rPr>
          <w:rStyle w:val="StyleBoldUnderline"/>
        </w:rPr>
        <w:t>But many Mexicans are skeptical.</w:t>
      </w:r>
      <w:r w:rsidRPr="00EE31CF">
        <w:rPr>
          <w:sz w:val="16"/>
        </w:rPr>
        <w:t xml:space="preserve"> They believe that a better alternative would be for the government to stop taking such a high tax from Pemex —40% of total government revenues — to allow it to reinvest instead of leaving it struggling to fund investment.</w:t>
      </w:r>
      <w:r>
        <w:rPr>
          <w:sz w:val="16"/>
        </w:rPr>
        <w:t xml:space="preserve"> </w:t>
      </w:r>
      <w:r w:rsidRPr="00EE31CF">
        <w:rPr>
          <w:sz w:val="16"/>
        </w:rPr>
        <w:t>Then there is the ever present problem of high-level corruption in Pemex that accounts for billions in losses.</w:t>
      </w:r>
      <w:r>
        <w:rPr>
          <w:sz w:val="16"/>
        </w:rPr>
        <w:t xml:space="preserve"> </w:t>
      </w:r>
      <w:r w:rsidRPr="00EE31CF">
        <w:rPr>
          <w:sz w:val="16"/>
        </w:rPr>
        <w:t xml:space="preserve">The press has reported on government officials being paid millions of dollars by drug-connected contractors for juicy contracts with Pemex. The lavish lifestyle of the oil workers union leader, Carlos Romero Deschamps and his children, has also come out in the open. Newspapers published Facebook FB -1.82% images of Paulina Romero, Romero Deschamps’ daughter, boasting about her world travels aboard private jets accompanied by her three English bulldogs — Keiko, Boli and Morgancita, dining in first class restaurants with Vega Sicilia wines, and sporting Hermes luxury hand bags. His brother, José Carlos Romero Durán, was also featured driving a $2 million limited edition red Enzo Ferrari sport car, a gift from his father, whose trade union monthly salary is $1,864. </w:t>
      </w:r>
      <w:r w:rsidRPr="00F03BAC">
        <w:rPr>
          <w:rStyle w:val="StyleBoldUnderline"/>
        </w:rPr>
        <w:t>Opposition politicians are conditioning talks on the oil overhaul to the government cracking down first on high level corruption,</w:t>
      </w:r>
      <w:r w:rsidRPr="00EE31CF">
        <w:rPr>
          <w:sz w:val="16"/>
        </w:rPr>
        <w:t xml:space="preserve"> starting with Romero Deschamps.</w:t>
      </w:r>
    </w:p>
    <w:p w:rsidR="009361A6" w:rsidRDefault="009361A6" w:rsidP="00954F62">
      <w:pPr>
        <w:rPr>
          <w:sz w:val="16"/>
        </w:rPr>
      </w:pPr>
    </w:p>
    <w:p w:rsidR="009361A6" w:rsidRDefault="009361A6" w:rsidP="009361A6">
      <w:pPr>
        <w:pStyle w:val="Heading4"/>
      </w:pPr>
      <w:r>
        <w:t>Plan unpopular—Mexico constrained by the US policies</w:t>
      </w:r>
    </w:p>
    <w:p w:rsidR="009361A6" w:rsidRPr="00810144" w:rsidRDefault="009361A6" w:rsidP="009361A6">
      <w:pPr>
        <w:rPr>
          <w:rStyle w:val="StyleStyleBold12pt"/>
          <w:b w:val="0"/>
        </w:rPr>
      </w:pPr>
      <w:r w:rsidRPr="00810144">
        <w:rPr>
          <w:b/>
        </w:rPr>
        <w:t>Starr 12</w:t>
      </w:r>
      <w:r w:rsidRPr="00810144">
        <w:t xml:space="preserve"> </w:t>
      </w:r>
      <w:r w:rsidRPr="00810144">
        <w:rPr>
          <w:rStyle w:val="StyleStyleBold12pt"/>
          <w:b w:val="0"/>
        </w:rPr>
        <w:t xml:space="preserve">(Pamela K. Starr, Director, U.S.-Mexico Network, Associate Professor (NTT), University Fellow, Center on Public Diplomacy at the University of Southern California, “U.S.-Mexico Relations and Mexican Domestic Politics,” October 2012, </w:t>
      </w:r>
      <w:hyperlink r:id="rId10" w:history="1">
        <w:r w:rsidRPr="00810144">
          <w:rPr>
            <w:rStyle w:val="StyleStyleBold12pt"/>
            <w:b w:val="0"/>
          </w:rPr>
          <w:t>https://www.google.com/url?sa=t&amp;rct=j&amp;q=&amp;esrc=s&amp;source=web&amp;cd=3&amp;cad=rja&amp;ved=0CD4QFjAC&amp;url=http%</w:t>
        </w:r>
      </w:hyperlink>
      <w:r w:rsidRPr="00810144">
        <w:rPr>
          <w:rStyle w:val="StyleStyleBold12pt"/>
          <w:b w:val="0"/>
        </w:rPr>
        <w:t xml:space="preserve"> 3A%2F%2Fcollege.usc.edu%2Fusmexnet%2Fwp-content%2Fuploads%2F2010%2F10%2FCamp-Oxford-paper-</w:t>
      </w:r>
      <w:r w:rsidRPr="00810144">
        <w:rPr>
          <w:rStyle w:val="StyleStyleBold12pt"/>
          <w:b w:val="0"/>
        </w:rPr>
        <w:lastRenderedPageBreak/>
        <w:t>final.doc&amp;ei=mTLYUZTDMbOLyQGT14GwCQ&amp;usg=AFQjCNH_cqiYTQRo7SFmpfWugH9ABshhCg&amp;sig2=_M2KmLNnt3e8v4vVshc_fQ</w:t>
      </w:r>
      <w:r>
        <w:rPr>
          <w:rStyle w:val="StyleStyleBold12pt"/>
          <w:b w:val="0"/>
        </w:rPr>
        <w:t>//MRG</w:t>
      </w:r>
      <w:r w:rsidRPr="00810144">
        <w:rPr>
          <w:rStyle w:val="StyleStyleBold12pt"/>
          <w:b w:val="0"/>
        </w:rPr>
        <w:t xml:space="preserve">) </w:t>
      </w:r>
    </w:p>
    <w:p w:rsidR="009361A6" w:rsidRDefault="009361A6" w:rsidP="009361A6">
      <w:pPr>
        <w:rPr>
          <w:rStyle w:val="Emphasis"/>
        </w:rPr>
      </w:pPr>
      <w:r w:rsidRPr="00810144">
        <w:rPr>
          <w:rStyle w:val="StyleBoldUnderline"/>
        </w:rPr>
        <w:t>The nature, depth, and anti-American undertones of Mexican nationalism have operated as a powerful impediment to U.S. interference in Mexican domestic matters.</w:t>
      </w:r>
      <w:r w:rsidRPr="000954F0">
        <w:rPr>
          <w:sz w:val="16"/>
        </w:rPr>
        <w:t xml:space="preserve"> While </w:t>
      </w:r>
      <w:r w:rsidRPr="005634DE">
        <w:rPr>
          <w:rStyle w:val="StyleBoldUnderline"/>
        </w:rPr>
        <w:t>Mexico’s resulting hypersensitivity to any sign that the United States might be trying to have an effect on its internal affairs has softened in recent years, it remains a strong barrier to the capacity of the United States to exercise its power to positive effect.</w:t>
      </w:r>
      <w:r w:rsidRPr="000954F0">
        <w:rPr>
          <w:sz w:val="16"/>
        </w:rPr>
        <w:t xml:space="preserve"> Growing interdependence between the United States and Mexico beginning in the last decades of the twentieth century transformed a traditionally arm’s-length relationship into one characterized by mutual dependencies that have narrowed the range of viable policy options for both countries. At the same time, the gradual emergence of shared ideas about economics, politics, and most recently narcotics control has encouraged each country to perceive the challenges and policy solutions for a key set of national interests in a similar light. </w:t>
      </w:r>
      <w:r w:rsidRPr="004B71EC">
        <w:rPr>
          <w:rStyle w:val="StyleBoldUnderline"/>
        </w:rPr>
        <w:t>This has reduced the range of situations in which Mexico follows a policy approach unacceptable to U.S. national interests and which might thereby stimulate the natural impulse of the powerful to exploit its position to gain cooperation through coercion.</w:t>
      </w:r>
      <w:r w:rsidRPr="000954F0">
        <w:rPr>
          <w:sz w:val="16"/>
        </w:rPr>
        <w:t xml:space="preserve"> Shared ideas and policy approaches have also encouraged the United States to see Mexico as a kindred state worthy of the benefit of the doubt. Finally, </w:t>
      </w:r>
      <w:r w:rsidRPr="004B71EC">
        <w:rPr>
          <w:rStyle w:val="StyleBoldUnderline"/>
        </w:rPr>
        <w:t xml:space="preserve">as interdependence has amplified Mexico’s impact on U.S. domestic concerns, the role of the U.S. Congress in bilateral affairs has increased. The bias of this institution, and especially the House of Representatives, toward domestic instead of international concerns weakens the restraining influence that interdependence and shared ideas can have on the interventionist impulse. Members of the U.S. Congress are thus prone to demand and even require the exercise of U.S. power to force Mexico to help resolve a U.S. domestic policy problem. As a consequence, </w:t>
      </w:r>
      <w:r w:rsidRPr="001B3DCA">
        <w:rPr>
          <w:rStyle w:val="Emphasis"/>
        </w:rPr>
        <w:t xml:space="preserve">Mexico has repeatedly found its policy autonomy constrained in situations where Congress has interests. </w:t>
      </w:r>
    </w:p>
    <w:p w:rsidR="009361A6" w:rsidRDefault="009361A6" w:rsidP="009361A6">
      <w:pPr>
        <w:rPr>
          <w:rStyle w:val="Emphasis"/>
        </w:rPr>
      </w:pPr>
    </w:p>
    <w:p w:rsidR="009361A6" w:rsidRPr="001A16CF" w:rsidRDefault="009361A6" w:rsidP="009361A6">
      <w:pPr>
        <w:pStyle w:val="Heading4"/>
      </w:pPr>
      <w:r w:rsidRPr="001A16CF">
        <w:t xml:space="preserve">Nieto capital key to push energy reform </w:t>
      </w:r>
    </w:p>
    <w:p w:rsidR="009361A6" w:rsidRPr="000A7731" w:rsidRDefault="009361A6" w:rsidP="009361A6">
      <w:pPr>
        <w:rPr>
          <w:rStyle w:val="StyleStyleBold12pt"/>
          <w:b w:val="0"/>
        </w:rPr>
      </w:pPr>
      <w:r w:rsidRPr="000A7731">
        <w:rPr>
          <w:b/>
        </w:rPr>
        <w:t>Clines 13</w:t>
      </w:r>
      <w:r>
        <w:t xml:space="preserve"> </w:t>
      </w:r>
      <w:r w:rsidRPr="000A7731">
        <w:rPr>
          <w:rStyle w:val="StyleStyleBold12pt"/>
          <w:b w:val="0"/>
        </w:rPr>
        <w:t>(Francis x. Clines, expert on National Politics, Congress strategy and Campaign Finance at the New York Times, “Mexico’s Ambitious Economic Agenda ,” March 31, 2013, http://www.nytimes.com/2013/04/01/opinion/mexicos-ambitious-economic-agenda.html</w:t>
      </w:r>
      <w:r>
        <w:rPr>
          <w:rStyle w:val="StyleStyleBold12pt"/>
          <w:b w:val="0"/>
        </w:rPr>
        <w:t>//MRG</w:t>
      </w:r>
      <w:r w:rsidRPr="000A7731">
        <w:rPr>
          <w:rStyle w:val="StyleStyleBold12pt"/>
          <w:b w:val="0"/>
        </w:rPr>
        <w:t>)</w:t>
      </w:r>
    </w:p>
    <w:p w:rsidR="009361A6" w:rsidRDefault="009361A6" w:rsidP="009361A6">
      <w:pPr>
        <w:rPr>
          <w:rStyle w:val="StyleBoldUnderline"/>
        </w:rPr>
      </w:pPr>
      <w:r w:rsidRPr="0018450E">
        <w:rPr>
          <w:sz w:val="16"/>
        </w:rPr>
        <w:t xml:space="preserve">Mexico’s new </w:t>
      </w:r>
      <w:r w:rsidRPr="0018450E">
        <w:rPr>
          <w:rStyle w:val="StyleBoldUnderline"/>
        </w:rPr>
        <w:t>president</w:t>
      </w:r>
      <w:r w:rsidRPr="0018450E">
        <w:rPr>
          <w:sz w:val="16"/>
        </w:rPr>
        <w:t xml:space="preserve">, Enrique Peña </w:t>
      </w:r>
      <w:r w:rsidRPr="0018450E">
        <w:rPr>
          <w:rStyle w:val="StyleBoldUnderline"/>
        </w:rPr>
        <w:t>Nieto, has proposed reforms that could make monopolistic industries like telecommunications more competitive, bolster oil production and improve the government’s finances. The proposals are commendable and could transform Mexico’s economy. But success is far from guaranteed.</w:t>
      </w:r>
      <w:r>
        <w:rPr>
          <w:rStyle w:val="StyleBoldUnderline"/>
        </w:rPr>
        <w:t xml:space="preserve"> </w:t>
      </w:r>
      <w:r w:rsidRPr="0018450E">
        <w:rPr>
          <w:sz w:val="16"/>
        </w:rPr>
        <w:t>Today's Editorials</w:t>
      </w:r>
      <w:r>
        <w:rPr>
          <w:sz w:val="16"/>
        </w:rPr>
        <w:t xml:space="preserve"> </w:t>
      </w:r>
      <w:r w:rsidRPr="0018450E">
        <w:rPr>
          <w:sz w:val="16"/>
        </w:rPr>
        <w:t>Mexico has long failed to take full advantage of its many assets, including big energy reserves, a growing middle class and access to the American market. One obstacle has been crony capitalist policies that have concentrated economic power in the hands of a few oligarchs. As a result, Mexicans pay much more for goods and services like phone calls, medicines and airfares than the citizens of most other advanced countries, according to the Organization for Economic Cooperation and Development.</w:t>
      </w:r>
      <w:r>
        <w:rPr>
          <w:sz w:val="16"/>
        </w:rPr>
        <w:t xml:space="preserve"> </w:t>
      </w:r>
      <w:r w:rsidRPr="0018450E">
        <w:rPr>
          <w:sz w:val="16"/>
        </w:rPr>
        <w:t>Mr. Peña Nieto is the young face of Mexico’s grand old political party, the Institutional Revolutionary Party, or PRI, which governed the country for more than 70 years and is responsible for many of its problems. He argues that it has changed and that he and the PRI are ready to take on vested interests like the broadcasting giant Televisa and the telecom colossus América Móvil, which is controlled by Carlos Slim Helú, who also owns about 8 percent of the Class A shares of The New York Times Company.</w:t>
      </w:r>
      <w:r>
        <w:rPr>
          <w:sz w:val="16"/>
        </w:rPr>
        <w:t xml:space="preserve"> </w:t>
      </w:r>
      <w:r w:rsidRPr="005F4B86">
        <w:rPr>
          <w:rStyle w:val="StyleBoldUnderline"/>
        </w:rPr>
        <w:t>In recent weeks,</w:t>
      </w:r>
      <w:r w:rsidRPr="0018450E">
        <w:rPr>
          <w:sz w:val="16"/>
        </w:rPr>
        <w:t xml:space="preserve"> Mr. Peña </w:t>
      </w:r>
      <w:r w:rsidRPr="005F4B86">
        <w:rPr>
          <w:rStyle w:val="StyleBoldUnderline"/>
        </w:rPr>
        <w:t>Nieto</w:t>
      </w:r>
      <w:r w:rsidRPr="0018450E">
        <w:rPr>
          <w:sz w:val="16"/>
        </w:rPr>
        <w:t xml:space="preserve"> and leaders of the country’s two other large parties agreed to introduce more competition in broadcasting and telecommunications by giving a new regulator the power to break up dominant companies and award licenses to new firms. Mr. Peña Nieto also </w:t>
      </w:r>
      <w:r w:rsidRPr="003301BF">
        <w:rPr>
          <w:rStyle w:val="StyleBoldUnderline"/>
        </w:rPr>
        <w:t>plans to reform the country’s tax code to cut down on evasion by corporations and the rich. And he wants to allow the country’s state-owned oil monopoly to form joint ventures with foreign energy companies to improve its ability to produce oil from deepwater wells.</w:t>
      </w:r>
      <w:r>
        <w:rPr>
          <w:rStyle w:val="StyleBoldUnderline"/>
        </w:rPr>
        <w:t xml:space="preserve"> </w:t>
      </w:r>
      <w:r w:rsidRPr="003301BF">
        <w:rPr>
          <w:rStyle w:val="StyleBoldUnderline"/>
        </w:rPr>
        <w:t xml:space="preserve">The big questions are whether and how these proposals will be implemented. </w:t>
      </w:r>
      <w:r w:rsidRPr="00445C5B">
        <w:rPr>
          <w:rStyle w:val="Emphasis"/>
        </w:rPr>
        <w:t>The new</w:t>
      </w:r>
      <w:r w:rsidRPr="0018450E">
        <w:rPr>
          <w:sz w:val="16"/>
        </w:rPr>
        <w:t xml:space="preserve"> regulator overseeing the telecommunications and broadcasting </w:t>
      </w:r>
      <w:r w:rsidRPr="00445C5B">
        <w:rPr>
          <w:rStyle w:val="Emphasis"/>
        </w:rPr>
        <w:t>industries will need real authority and political backing</w:t>
      </w:r>
      <w:r w:rsidRPr="00445C5B">
        <w:rPr>
          <w:rStyle w:val="StyleBoldUnderline"/>
        </w:rPr>
        <w:t xml:space="preserve"> to confront powerful companies that have undermined previous efforts to allow more competition. </w:t>
      </w:r>
      <w:r w:rsidRPr="0018450E">
        <w:rPr>
          <w:sz w:val="16"/>
        </w:rPr>
        <w:t>In the energy sector, policy makers will have to guarantee that concessions involving foreign oil companies are awarded fairly and transparently and are not handed out to a favored few.</w:t>
      </w:r>
      <w:r>
        <w:rPr>
          <w:sz w:val="16"/>
        </w:rPr>
        <w:t xml:space="preserve"> </w:t>
      </w:r>
      <w:r w:rsidRPr="0018450E">
        <w:rPr>
          <w:sz w:val="16"/>
        </w:rPr>
        <w:t>One house of the Mexican Congress has already approved a new telecommunications law and changes to the constitution that could usher in education reforms that will pay off in the long run. Other proposals like tax reform have been delayed because other political parties oppose plans to expand the country’s value-added tax to food and medicine, which are not currently taxed.</w:t>
      </w:r>
      <w:r>
        <w:rPr>
          <w:sz w:val="16"/>
        </w:rPr>
        <w:t xml:space="preserve"> </w:t>
      </w:r>
      <w:r w:rsidRPr="0018450E">
        <w:rPr>
          <w:sz w:val="16"/>
        </w:rPr>
        <w:t xml:space="preserve">Mr. Peña </w:t>
      </w:r>
      <w:r w:rsidRPr="00445C5B">
        <w:rPr>
          <w:rStyle w:val="StyleBoldUnderline"/>
        </w:rPr>
        <w:t>Nieto,</w:t>
      </w:r>
      <w:r w:rsidRPr="0018450E">
        <w:rPr>
          <w:sz w:val="16"/>
        </w:rPr>
        <w:t xml:space="preserve"> who took office in December</w:t>
      </w:r>
      <w:r w:rsidRPr="00445C5B">
        <w:rPr>
          <w:rStyle w:val="StyleBoldUnderline"/>
        </w:rPr>
        <w:t xml:space="preserve">, is not the first Mexican president to attempt big economic reforms, </w:t>
      </w:r>
      <w:r w:rsidRPr="0018450E">
        <w:rPr>
          <w:sz w:val="16"/>
        </w:rPr>
        <w:t xml:space="preserve">though he has moved further </w:t>
      </w:r>
      <w:r w:rsidRPr="00445C5B">
        <w:rPr>
          <w:rStyle w:val="StyleBoldUnderline"/>
        </w:rPr>
        <w:t xml:space="preserve">and </w:t>
      </w:r>
      <w:r w:rsidRPr="0018450E">
        <w:rPr>
          <w:sz w:val="16"/>
        </w:rPr>
        <w:t xml:space="preserve">faster than his predecessors, who were often stymied </w:t>
      </w:r>
      <w:r w:rsidRPr="0018450E">
        <w:rPr>
          <w:sz w:val="16"/>
        </w:rPr>
        <w:lastRenderedPageBreak/>
        <w:t xml:space="preserve">by the PRI. Now that the PRI is back in power after a 12-year absence, </w:t>
      </w:r>
      <w:r w:rsidRPr="001A16CF">
        <w:rPr>
          <w:rStyle w:val="StyleBoldUnderline"/>
        </w:rPr>
        <w:t>it must demonstrate that it can turn Mr. Peña Nieto’s ambitious agenda into national policy.</w:t>
      </w:r>
    </w:p>
    <w:p w:rsidR="00FC6181" w:rsidRDefault="00FC6181" w:rsidP="009361A6">
      <w:pPr>
        <w:rPr>
          <w:rStyle w:val="StyleBoldUnderline"/>
        </w:rPr>
      </w:pPr>
    </w:p>
    <w:p w:rsidR="00FC6181" w:rsidRDefault="00FC6181" w:rsidP="00FC6181">
      <w:pPr>
        <w:pStyle w:val="Heading4"/>
      </w:pPr>
      <w:r>
        <w:t>Energy reform</w:t>
      </w:r>
      <w:r w:rsidR="001956F4">
        <w:t xml:space="preserve"> key to Mexico competitiveness and economy </w:t>
      </w:r>
    </w:p>
    <w:p w:rsidR="00FC6181" w:rsidRDefault="00FC6181" w:rsidP="00FC6181">
      <w:r w:rsidRPr="0001294E">
        <w:rPr>
          <w:b/>
        </w:rPr>
        <w:t>MBW 13</w:t>
      </w:r>
      <w:r>
        <w:t xml:space="preserve"> </w:t>
      </w:r>
      <w:r w:rsidRPr="0001294E">
        <w:rPr>
          <w:rStyle w:val="StyleStyleBold12pt"/>
          <w:b w:val="0"/>
        </w:rPr>
        <w:t>(Mexico Business Web, “Competitiveness tied to Energy Reform,” July 10, 2013, http://www.mexicanbusinessweb.mx/eng/2013/competitiveness-tied-to-energy-reform//MRG)</w:t>
      </w:r>
    </w:p>
    <w:p w:rsidR="00FC6181" w:rsidRDefault="00FC6181" w:rsidP="00FC6181">
      <w:pPr>
        <w:rPr>
          <w:rStyle w:val="StyleBoldUnderline"/>
        </w:rPr>
      </w:pPr>
      <w:r w:rsidRPr="0001294E">
        <w:rPr>
          <w:rStyle w:val="StyleBoldUnderline"/>
        </w:rPr>
        <w:t>Competitiveness tied to energy reform</w:t>
      </w:r>
      <w:r>
        <w:rPr>
          <w:rStyle w:val="StyleBoldUnderline"/>
        </w:rPr>
        <w:t xml:space="preserve"> </w:t>
      </w:r>
      <w:r w:rsidRPr="0001294E">
        <w:rPr>
          <w:rStyle w:val="StyleBoldUnderline"/>
        </w:rPr>
        <w:t>The pending reform in the energy production sector, could take Mexico off the stagnation that it has in terms of competitiveness,</w:t>
      </w:r>
      <w:r w:rsidRPr="0001294E">
        <w:rPr>
          <w:sz w:val="16"/>
        </w:rPr>
        <w:t xml:space="preserve"> because it ranked in the 32nd position among 46 countries, the same which it had 11 years ago, said the Instituto Mexicano para la Competitividad (IMCO) in 2013.</w:t>
      </w:r>
      <w:r>
        <w:rPr>
          <w:sz w:val="16"/>
        </w:rPr>
        <w:t xml:space="preserve"> </w:t>
      </w:r>
      <w:r w:rsidRPr="00AD03C0">
        <w:rPr>
          <w:rStyle w:val="StyleBoldUnderline"/>
        </w:rPr>
        <w:t>The general director</w:t>
      </w:r>
      <w:r w:rsidRPr="0001294E">
        <w:rPr>
          <w:sz w:val="16"/>
        </w:rPr>
        <w:t xml:space="preserve"> of the agency, Juan Pardinas, </w:t>
      </w:r>
      <w:r w:rsidRPr="00AD03C0">
        <w:rPr>
          <w:rStyle w:val="StyleBoldUnderline"/>
        </w:rPr>
        <w:t>presenting the study “Mexico in the energy revolution of the 21st century”, said that the reform in the field of energy that is constitutional, the country will grow 1.7% more and generate 310,231 additional jobs per year.</w:t>
      </w:r>
      <w:r>
        <w:rPr>
          <w:rStyle w:val="StyleBoldUnderline"/>
        </w:rPr>
        <w:t xml:space="preserve"> </w:t>
      </w:r>
      <w:r w:rsidRPr="00AD03C0">
        <w:rPr>
          <w:rStyle w:val="StyleBoldUnderline"/>
        </w:rPr>
        <w:t>At press conference said that with a deep and constitutional energy reform, foreign direct investment (FDI) would grow 332% in the next 15 years and would pass from 21.864 billion in 2010 to 87.623 million in 2015.</w:t>
      </w:r>
      <w:r>
        <w:rPr>
          <w:rStyle w:val="StyleBoldUnderline"/>
        </w:rPr>
        <w:t xml:space="preserve"> </w:t>
      </w:r>
      <w:r w:rsidRPr="0001294E">
        <w:rPr>
          <w:sz w:val="16"/>
        </w:rPr>
        <w:t xml:space="preserve">The expert said that from the IMCO they will say no to privatization, but </w:t>
      </w:r>
      <w:r w:rsidRPr="00AD03C0">
        <w:rPr>
          <w:rStyle w:val="StyleBoldUnderline"/>
        </w:rPr>
        <w:t>the success of reform depends on the relationship between the level of investment that will attract and the income that it generates to the Mexican State.</w:t>
      </w:r>
      <w:r>
        <w:rPr>
          <w:rStyle w:val="StyleBoldUnderline"/>
        </w:rPr>
        <w:t xml:space="preserve"> </w:t>
      </w:r>
      <w:r w:rsidRPr="0001294E">
        <w:rPr>
          <w:sz w:val="16"/>
        </w:rPr>
        <w:t>“In IMCO we are totally against the privatization of assets of the Mexican nation, to pass into private hands.”</w:t>
      </w:r>
      <w:r>
        <w:rPr>
          <w:sz w:val="16"/>
        </w:rPr>
        <w:t xml:space="preserve"> </w:t>
      </w:r>
      <w:r w:rsidRPr="0001294E">
        <w:rPr>
          <w:sz w:val="16"/>
        </w:rPr>
        <w:t xml:space="preserve">Juan Pardinas said, however, that </w:t>
      </w:r>
      <w:r w:rsidRPr="00AD03C0">
        <w:rPr>
          <w:rStyle w:val="StyleBoldUnderline"/>
        </w:rPr>
        <w:t>the world lives a new era of hydrocarbons, so not making changes in the energy sector of the country will mean losing industrial competitiveness, trapped in the ground and that Mexico is unable to adapt to the new world energy order.</w:t>
      </w:r>
    </w:p>
    <w:p w:rsidR="00FC6181" w:rsidRDefault="00FC6181" w:rsidP="00FC6181">
      <w:pPr>
        <w:rPr>
          <w:rStyle w:val="StyleBoldUnderline"/>
        </w:rPr>
      </w:pPr>
    </w:p>
    <w:p w:rsidR="00FC6181" w:rsidRPr="001A0FA3" w:rsidRDefault="00FC6181" w:rsidP="00FC6181">
      <w:pPr>
        <w:pStyle w:val="Heading4"/>
      </w:pPr>
      <w:r w:rsidRPr="001A0FA3">
        <w:t xml:space="preserve">Economic decline will lead to an arms race and nuclear war </w:t>
      </w:r>
    </w:p>
    <w:p w:rsidR="00FC6181" w:rsidRPr="001A0FA3" w:rsidRDefault="00FC6181" w:rsidP="00FC6181">
      <w:pPr>
        <w:rPr>
          <w:rStyle w:val="StyleStyleBold12pt"/>
          <w:b w:val="0"/>
        </w:rPr>
      </w:pPr>
      <w:r w:rsidRPr="001A0FA3">
        <w:rPr>
          <w:b/>
        </w:rPr>
        <w:t>Heinberg 12</w:t>
      </w:r>
      <w:r w:rsidRPr="001A0FA3">
        <w:t xml:space="preserve"> </w:t>
      </w:r>
      <w:r w:rsidRPr="001A0FA3">
        <w:rPr>
          <w:rStyle w:val="StyleStyleBold12pt"/>
          <w:b w:val="0"/>
        </w:rPr>
        <w:t>(Richard Heinberg, an American journalist and educator who has written extensively on energy, economic, and ecological issues, including oil depletion, he is the author of ten books, he serves as the senior fellow at the Post Carbon Institute, Conflict and Change in the Era of Economic Decline: Part 2: War and peace in a shrinking economy,” December 12, 2012, http://www.resilience.org/stories/2012-12-12/conflict-and-change-in-the-era-of-economic-decline-part-2-war-and-peace-in-a-shrinking-economy//MRG)</w:t>
      </w:r>
    </w:p>
    <w:p w:rsidR="00FC6181" w:rsidRPr="005A536B" w:rsidRDefault="00FC6181" w:rsidP="00FC6181">
      <w:pPr>
        <w:rPr>
          <w:sz w:val="16"/>
        </w:rPr>
      </w:pPr>
      <w:r w:rsidRPr="005A536B">
        <w:rPr>
          <w:sz w:val="16"/>
        </w:rPr>
        <w:t xml:space="preserve">But there is a problem with Pinker’s implied conclusion that global violence will continue to decline. </w:t>
      </w:r>
      <w:r w:rsidRPr="00391A10">
        <w:rPr>
          <w:rStyle w:val="StyleBoldUnderline"/>
        </w:rPr>
        <w:t>The</w:t>
      </w:r>
      <w:r w:rsidRPr="005A536B">
        <w:rPr>
          <w:sz w:val="16"/>
        </w:rPr>
        <w:t xml:space="preserve"> Long </w:t>
      </w:r>
      <w:r w:rsidRPr="00391A10">
        <w:rPr>
          <w:rStyle w:val="StyleBoldUnderline"/>
        </w:rPr>
        <w:t>Peace we have known since World War II may well turn out to be shorter than hoped as world economic growth stalls and as American hegemony falters</w:t>
      </w:r>
      <w:r w:rsidRPr="005A536B">
        <w:rPr>
          <w:sz w:val="16"/>
        </w:rPr>
        <w:t xml:space="preserve">—in John Michael Greer’s words, </w:t>
      </w:r>
      <w:r w:rsidRPr="00BD0913">
        <w:rPr>
          <w:rStyle w:val="StyleBoldUnderline"/>
        </w:rPr>
        <w:t>as “the costs of maintaining a global imperial presence soar and the profits of the imperial wealth pump slump.”</w:t>
      </w:r>
      <w:r w:rsidRPr="005A536B">
        <w:rPr>
          <w:sz w:val="16"/>
        </w:rPr>
        <w:t xml:space="preserve"> Books and articles predicting the end of the American empire are legion; </w:t>
      </w:r>
      <w:r w:rsidRPr="00BD0913">
        <w:rPr>
          <w:rStyle w:val="StyleBoldUnderline"/>
        </w:rPr>
        <w:t>while some merely point to the rise of China as a global rival, others describe the looming failure of the essential basis of the U.S. imperial system—the global system of oil production and trade</w:t>
      </w:r>
      <w:r w:rsidRPr="005A536B">
        <w:rPr>
          <w:sz w:val="16"/>
        </w:rPr>
        <w:t xml:space="preserve"> (with its petro-dollar recycling program) centered in the Middle East. There are any number of scenarios describing how the end of empire might come, but few credible narratives explaining why it won’t.</w:t>
      </w:r>
      <w:r>
        <w:rPr>
          <w:sz w:val="16"/>
        </w:rPr>
        <w:t xml:space="preserve"> </w:t>
      </w:r>
      <w:r w:rsidRPr="005A536B">
        <w:rPr>
          <w:sz w:val="16"/>
        </w:rPr>
        <w:t xml:space="preserve">When empires crumble, as they always do, the result is often a free-for-all among previous subject nations and potential rivals as they sort out power relations. The British Empire was a seeming exception to this rule: in that instance, the locus of military, political, and economic power simply migrated to an ally across the Atlantic. </w:t>
      </w:r>
      <w:r w:rsidRPr="00BD0913">
        <w:rPr>
          <w:rStyle w:val="StyleBoldUnderline"/>
        </w:rPr>
        <w:t>A similar graceful transfer seems unlikely in the case of the U.S., as economic decline during the 21st century will be global in scope. A better analogy to the current case might be the fall of Rome, which led to centuries of incursions by barbarians as well as uprisings in client states.</w:t>
      </w:r>
      <w:r>
        <w:rPr>
          <w:rStyle w:val="StyleBoldUnderline"/>
        </w:rPr>
        <w:t xml:space="preserve"> </w:t>
      </w:r>
      <w:r w:rsidRPr="005A536B">
        <w:rPr>
          <w:sz w:val="16"/>
        </w:rPr>
        <w:t>Disaster per se need not lead to violence, as Rebecca Solnit argues in her book A Paradise Built in Hell: The Extraordinary Communities that Arise in Disaster. She documents five disasters—the aftermath of Hurricane Katrina; earthquakes in San Francisco and Mexico City; a giant ship explosion in Halifax, Canada; and 9/11—and shows that rioting, looting, rape, and murder were not automatic results. Instead, for the most part, people pulled together, shared what resources they had, cared for the victims, and in many instances found new sources of joy in everyday life.</w:t>
      </w:r>
      <w:r>
        <w:rPr>
          <w:sz w:val="16"/>
        </w:rPr>
        <w:t xml:space="preserve"> </w:t>
      </w:r>
      <w:r w:rsidRPr="005A536B">
        <w:rPr>
          <w:sz w:val="16"/>
        </w:rPr>
        <w:t>However, the kinds of social stresses we are discussing now may differ from the disasters Solnit surveys, in that they comprise a “long emergency,” to borrow James Kunstler’s durable phrase. For every heartwarming anecdote about the convergence of rescuers and caregivers on a disaster site, there is a grim historic tale of resource competition turning normal people into monsters.</w:t>
      </w:r>
      <w:r>
        <w:rPr>
          <w:sz w:val="16"/>
        </w:rPr>
        <w:t xml:space="preserve"> </w:t>
      </w:r>
      <w:r w:rsidRPr="008952D2">
        <w:rPr>
          <w:rStyle w:val="StyleBoldUnderline"/>
        </w:rPr>
        <w:t>In the current context, a continuing source of concern must be the large number of nuclear weapons now scattered among nine nations.</w:t>
      </w:r>
      <w:r w:rsidRPr="005A536B">
        <w:rPr>
          <w:sz w:val="16"/>
        </w:rPr>
        <w:t xml:space="preserve"> While these weapons primarily exist as a deterrent to military aggression, and while the end of the Cold War has arguably reduced the likelihood of a massive release of these weapons in an apocalyptic fury, </w:t>
      </w:r>
      <w:r w:rsidRPr="008952D2">
        <w:rPr>
          <w:rStyle w:val="StyleBoldUnderline"/>
        </w:rPr>
        <w:t>it is still possible to imagine several scenarios in which a nuclear detonation could occur as a result of accident, aggression, pre-emption, or retaliation.</w:t>
      </w:r>
      <w:r>
        <w:rPr>
          <w:rStyle w:val="StyleBoldUnderline"/>
        </w:rPr>
        <w:t xml:space="preserve"> </w:t>
      </w:r>
      <w:r w:rsidRPr="008952D2">
        <w:rPr>
          <w:rStyle w:val="StyleBoldUnderline"/>
        </w:rPr>
        <w:t xml:space="preserve">We are in a race—but it’s </w:t>
      </w:r>
      <w:r w:rsidRPr="008952D2">
        <w:rPr>
          <w:rStyle w:val="StyleBoldUnderline"/>
        </w:rPr>
        <w:lastRenderedPageBreak/>
        <w:t>not just an arms race; indeed, it may end up being an arms race in reverse. In many nations around the globe the means to pay for armaments and war are starting to disappear; meanwhile, however, there is increasing incentive to engage in international conflict as a way of re-channeling the energies of jobless young males and of distracting the general populace,</w:t>
      </w:r>
      <w:r w:rsidRPr="005A536B">
        <w:rPr>
          <w:sz w:val="16"/>
        </w:rPr>
        <w:t xml:space="preserve"> which might otherwise be in a revolutionary mood. We can only hope that historical momentum can maintain The Great Peace until industrial nations are sufficiently bankrupt that they cannot afford to mount foreign wars on any substantial scale.</w:t>
      </w:r>
    </w:p>
    <w:p w:rsidR="00FC6181" w:rsidRDefault="00FC6181" w:rsidP="00FC6181">
      <w:pPr>
        <w:rPr>
          <w:rStyle w:val="StyleBoldUnderline"/>
        </w:rPr>
      </w:pPr>
    </w:p>
    <w:p w:rsidR="00FC6181" w:rsidRPr="001A16CF" w:rsidRDefault="00FC6181" w:rsidP="009361A6">
      <w:pPr>
        <w:rPr>
          <w:rStyle w:val="StyleBoldUnderline"/>
        </w:rPr>
      </w:pPr>
    </w:p>
    <w:p w:rsidR="009361A6" w:rsidRDefault="009361A6" w:rsidP="009361A6">
      <w:pPr>
        <w:rPr>
          <w:rStyle w:val="Emphasis"/>
        </w:rPr>
      </w:pPr>
    </w:p>
    <w:p w:rsidR="009361A6" w:rsidRPr="001A5936" w:rsidRDefault="009361A6" w:rsidP="00954F62">
      <w:pPr>
        <w:rPr>
          <w:sz w:val="16"/>
        </w:rPr>
      </w:pPr>
    </w:p>
    <w:p w:rsidR="00954F62" w:rsidRPr="00954F62" w:rsidRDefault="00954F62" w:rsidP="00954F62"/>
    <w:p w:rsidR="00954F62" w:rsidRPr="00954F62" w:rsidRDefault="00954F62" w:rsidP="00954F62"/>
    <w:p w:rsidR="006A05F5" w:rsidRDefault="005A2128" w:rsidP="006A05F5">
      <w:pPr>
        <w:pStyle w:val="Heading1"/>
      </w:pPr>
      <w:r>
        <w:lastRenderedPageBreak/>
        <w:t xml:space="preserve">2NC </w:t>
      </w:r>
      <w:r w:rsidR="006A05F5">
        <w:t>Uniqueness</w:t>
      </w:r>
      <w:r>
        <w:t xml:space="preserve"> Wall</w:t>
      </w:r>
      <w:r w:rsidR="00254AE8">
        <w:t xml:space="preserve"> </w:t>
      </w:r>
    </w:p>
    <w:p w:rsidR="00E0455A" w:rsidRPr="00333BC5" w:rsidRDefault="00E0455A" w:rsidP="00E0455A">
      <w:pPr>
        <w:pStyle w:val="Heading4"/>
      </w:pPr>
      <w:r w:rsidRPr="00333BC5">
        <w:t xml:space="preserve">Pemex will pass but its close </w:t>
      </w:r>
    </w:p>
    <w:p w:rsidR="00E0455A" w:rsidRDefault="00E0455A" w:rsidP="00E0455A">
      <w:pPr>
        <w:rPr>
          <w:sz w:val="16"/>
        </w:rPr>
      </w:pPr>
      <w:r w:rsidRPr="00E937CF">
        <w:rPr>
          <w:b/>
        </w:rPr>
        <w:t>Gutierrez &amp; Barrera 13</w:t>
      </w:r>
      <w:r w:rsidRPr="00E937CF">
        <w:t xml:space="preserve"> </w:t>
      </w:r>
      <w:r w:rsidRPr="00333BC5">
        <w:rPr>
          <w:rStyle w:val="StyleStyleBold12pt"/>
          <w:b w:val="0"/>
        </w:rPr>
        <w:t xml:space="preserve">(Miguel Gutierrez, Reuter’s specialist in Consumer Cyclical, Energy and Technology and Adriana Barrera, reporter, “Mexico's opposition conservatives prepare energy reform bill,” July 16, 2013, </w:t>
      </w:r>
      <w:hyperlink r:id="rId11" w:history="1">
        <w:r w:rsidRPr="00333BC5">
          <w:rPr>
            <w:rStyle w:val="StyleStyleBold12pt"/>
            <w:b w:val="0"/>
          </w:rPr>
          <w:t>http://www.reuters.com/article/2013/07/17/us-mexico-reform-idUSBRE96G03020130717//MRG</w:t>
        </w:r>
      </w:hyperlink>
      <w:r w:rsidRPr="00333BC5">
        <w:rPr>
          <w:rStyle w:val="StyleStyleBold12pt"/>
          <w:b w:val="0"/>
        </w:rPr>
        <w:t>)</w:t>
      </w:r>
    </w:p>
    <w:p w:rsidR="00E0455A" w:rsidRPr="00333BC5" w:rsidRDefault="00E0455A" w:rsidP="00E0455A">
      <w:pPr>
        <w:rPr>
          <w:rStyle w:val="StyleBoldUnderline"/>
          <w:bCs w:val="0"/>
          <w:sz w:val="16"/>
          <w:u w:val="none"/>
        </w:rPr>
      </w:pPr>
      <w:r>
        <w:rPr>
          <w:sz w:val="16"/>
        </w:rPr>
        <w:t xml:space="preserve">(Reuters) - </w:t>
      </w:r>
      <w:r w:rsidRPr="00E937CF">
        <w:rPr>
          <w:rStyle w:val="StyleBoldUnderline"/>
        </w:rPr>
        <w:t>Mexico's opposition conservative party will present its own bill to open up the state-run oil sector to private investment,</w:t>
      </w:r>
      <w:r>
        <w:rPr>
          <w:sz w:val="16"/>
        </w:rPr>
        <w:t xml:space="preserve"> a top lawmaker said Tuesday</w:t>
      </w:r>
      <w:r w:rsidRPr="00E937CF">
        <w:rPr>
          <w:rStyle w:val="StyleBoldUnderline"/>
        </w:rPr>
        <w:t>, putting pressure on the government to follow suit.</w:t>
      </w:r>
      <w:r>
        <w:rPr>
          <w:rStyle w:val="StyleBoldUnderline"/>
        </w:rPr>
        <w:t xml:space="preserve"> </w:t>
      </w:r>
      <w:r>
        <w:rPr>
          <w:sz w:val="16"/>
        </w:rPr>
        <w:t xml:space="preserve">President Enrique Pena </w:t>
      </w:r>
      <w:r w:rsidRPr="007717C8">
        <w:rPr>
          <w:rStyle w:val="StyleBoldUnderline"/>
        </w:rPr>
        <w:t>Nieto has pledged to allow more private capital in the state-run oil business to revive flagging oil output, but he has yet to present the details of his own legislation and it is unclear how far his bill will go.</w:t>
      </w:r>
      <w:r>
        <w:rPr>
          <w:rStyle w:val="StyleBoldUnderline"/>
        </w:rPr>
        <w:t xml:space="preserve"> </w:t>
      </w:r>
      <w:r>
        <w:rPr>
          <w:sz w:val="16"/>
        </w:rPr>
        <w:t>Ruben Camarillo, from the conservative National Action Party (</w:t>
      </w:r>
      <w:r w:rsidRPr="007717C8">
        <w:rPr>
          <w:rStyle w:val="StyleBoldUnderline"/>
        </w:rPr>
        <w:t>PAN</w:t>
      </w:r>
      <w:r>
        <w:rPr>
          <w:sz w:val="16"/>
        </w:rPr>
        <w:t xml:space="preserve">), </w:t>
      </w:r>
      <w:r w:rsidRPr="007717C8">
        <w:rPr>
          <w:rStyle w:val="StyleBoldUnderline"/>
        </w:rPr>
        <w:t>said Mexico needed to open up exploration, production and refining to private companies. The PAN has spent years pushing for a shake-up of state oil firm Pemex.</w:t>
      </w:r>
      <w:r>
        <w:rPr>
          <w:rStyle w:val="StyleBoldUnderline"/>
        </w:rPr>
        <w:t xml:space="preserve"> </w:t>
      </w:r>
      <w:r w:rsidRPr="007717C8">
        <w:rPr>
          <w:rStyle w:val="StyleBoldUnderline"/>
        </w:rPr>
        <w:t>"Cosmetic reforms won't go anywhere. We are going to present a very audacious reform,"</w:t>
      </w:r>
      <w:r>
        <w:rPr>
          <w:sz w:val="16"/>
        </w:rPr>
        <w:t xml:space="preserve"> Camarillo told Reuters in an interview. </w:t>
      </w:r>
      <w:r w:rsidRPr="007717C8">
        <w:rPr>
          <w:rStyle w:val="StyleBoldUnderline"/>
        </w:rPr>
        <w:t>"Private-sector participation in all oil processes should not be prohibited as it is now."</w:t>
      </w:r>
      <w:r>
        <w:rPr>
          <w:sz w:val="16"/>
        </w:rPr>
        <w:t xml:space="preserve"> Camarillo said the PAN bill will likely be presented in August and that it will propose changes to the hotly debated section of article 27 in the constitution seen as a legal obstacle to granting third parties contracts or concessions to participate directly in the oil sector. </w:t>
      </w:r>
      <w:r w:rsidRPr="007717C8">
        <w:rPr>
          <w:rStyle w:val="StyleBoldUnderline"/>
        </w:rPr>
        <w:t xml:space="preserve">Mexico already allows private companies to partner with Pemex on a wide range of service contracts, but explicitly prohibits profit-sharing and production-sharing agreements. </w:t>
      </w:r>
      <w:r>
        <w:rPr>
          <w:sz w:val="16"/>
        </w:rPr>
        <w:t xml:space="preserve">Camarillo declined to clarify what type of contracts the PAN would back. No party holds a majority in Congress, and the Party of the Democratic Revolution (PRD), Mexico's main leftist party, has said it will not back constitutional reform that would cede control of oil resources to foreigners. Camarillo said a cross-party political pact that </w:t>
      </w:r>
      <w:r w:rsidRPr="00593EC4">
        <w:rPr>
          <w:rStyle w:val="StyleBoldUnderline"/>
        </w:rPr>
        <w:t>Pena Nieto has used to hammer out consensus between his own party and the opposition may not work for the more controversial issue of energy reform.</w:t>
      </w:r>
      <w:r>
        <w:rPr>
          <w:sz w:val="16"/>
        </w:rPr>
        <w:t xml:space="preserve"> </w:t>
      </w:r>
      <w:r w:rsidRPr="00593EC4">
        <w:rPr>
          <w:rStyle w:val="StyleBoldUnderline"/>
        </w:rPr>
        <w:t>The</w:t>
      </w:r>
      <w:r>
        <w:rPr>
          <w:sz w:val="16"/>
        </w:rPr>
        <w:t xml:space="preserve"> so-called </w:t>
      </w:r>
      <w:r w:rsidRPr="00593EC4">
        <w:rPr>
          <w:rStyle w:val="StyleBoldUnderline"/>
        </w:rPr>
        <w:t>"Pact for Mexico" helped</w:t>
      </w:r>
      <w:r>
        <w:rPr>
          <w:sz w:val="16"/>
        </w:rPr>
        <w:t xml:space="preserve"> Pena </w:t>
      </w:r>
      <w:r w:rsidRPr="00593EC4">
        <w:rPr>
          <w:rStyle w:val="StyleBoldUnderline"/>
        </w:rPr>
        <w:t>Nieto win support from the PAN and the PRD</w:t>
      </w:r>
      <w:r>
        <w:rPr>
          <w:sz w:val="16"/>
        </w:rPr>
        <w:t xml:space="preserve"> for sweeping education and telecommunications legislation since he took office in December. </w:t>
      </w:r>
      <w:r w:rsidRPr="00593EC4">
        <w:rPr>
          <w:rStyle w:val="StyleBoldUnderline"/>
        </w:rPr>
        <w:t>A PAN energy bill could force</w:t>
      </w:r>
      <w:r>
        <w:rPr>
          <w:sz w:val="16"/>
        </w:rPr>
        <w:t xml:space="preserve"> Pena </w:t>
      </w:r>
      <w:r w:rsidRPr="00593EC4">
        <w:rPr>
          <w:rStyle w:val="StyleBoldUnderline"/>
        </w:rPr>
        <w:t xml:space="preserve">Nieto to join forces with conservatives to pass more far-reaching reform. If </w:t>
      </w:r>
      <w:r>
        <w:rPr>
          <w:sz w:val="16"/>
        </w:rPr>
        <w:t xml:space="preserve">Pena </w:t>
      </w:r>
      <w:r w:rsidRPr="00593EC4">
        <w:rPr>
          <w:rStyle w:val="StyleBoldUnderline"/>
        </w:rPr>
        <w:t>Nieto goes for a more moderate bill that would win support from the left, he could risk losing conservatives' backing.</w:t>
      </w:r>
      <w:r>
        <w:rPr>
          <w:rStyle w:val="StyleBoldUnderline"/>
        </w:rPr>
        <w:t xml:space="preserve"> </w:t>
      </w:r>
      <w:r w:rsidRPr="00593EC4">
        <w:rPr>
          <w:rStyle w:val="StyleBoldUnderline"/>
        </w:rPr>
        <w:t>The pact is facing other pressures</w:t>
      </w:r>
      <w:r>
        <w:rPr>
          <w:sz w:val="16"/>
        </w:rPr>
        <w:t xml:space="preserve"> as well. On Sunday, PAN and PRD leaders demanded Pena Nieto's government investigate allegations that his Institutional Revolutionary Party (PRI) illegally used public funds to finance campaigns for local elections in early July. </w:t>
      </w:r>
      <w:r w:rsidRPr="00333BC5">
        <w:rPr>
          <w:rStyle w:val="StyleBoldUnderline"/>
        </w:rPr>
        <w:t>The opposition leaders also said the PRI would need to support a pending political and electoral reform aimed at combating bad practices before the opposition would pick up energy legislation.</w:t>
      </w:r>
    </w:p>
    <w:p w:rsidR="00E0455A" w:rsidRPr="00441523" w:rsidRDefault="00E0455A" w:rsidP="00E0455A">
      <w:pPr>
        <w:rPr>
          <w:sz w:val="16"/>
        </w:rPr>
      </w:pPr>
    </w:p>
    <w:p w:rsidR="00E0455A" w:rsidRPr="00C8049A" w:rsidRDefault="00E0455A" w:rsidP="00E0455A">
      <w:pPr>
        <w:pStyle w:val="Heading4"/>
        <w:rPr>
          <w:rStyle w:val="StyleStyleBold12pt"/>
          <w:b/>
          <w:sz w:val="22"/>
        </w:rPr>
      </w:pPr>
      <w:r w:rsidRPr="00C8049A">
        <w:rPr>
          <w:rStyle w:val="StyleStyleBold12pt"/>
          <w:b/>
          <w:sz w:val="22"/>
        </w:rPr>
        <w:t xml:space="preserve">Nieto’s influence energy reform will pass in Mexico by the end of 2013 </w:t>
      </w:r>
    </w:p>
    <w:p w:rsidR="00E0455A" w:rsidRPr="004C07C4" w:rsidRDefault="00E0455A" w:rsidP="00E0455A">
      <w:pPr>
        <w:rPr>
          <w:rStyle w:val="StyleStyleBold12pt"/>
        </w:rPr>
      </w:pPr>
      <w:r w:rsidRPr="00720D19">
        <w:rPr>
          <w:rStyle w:val="StyleStyleBold12pt"/>
          <w:sz w:val="22"/>
        </w:rPr>
        <w:t xml:space="preserve">Hernandez 13 </w:t>
      </w:r>
      <w:r w:rsidRPr="00C8049A">
        <w:rPr>
          <w:rStyle w:val="StyleStyleBold12pt"/>
          <w:b w:val="0"/>
        </w:rPr>
        <w:t>(Maria Jose Hernandez is an analyst in Eurasia Group's Latin America practice, “Politics and Oil: Mexico's Road to Reform,” June 20, 2013, http://eurasia.foreignpolicy.com/posts/2013/06/20/politics_and _oil_mexicos_ road_to_reform</w:t>
      </w:r>
      <w:r>
        <w:rPr>
          <w:rStyle w:val="StyleStyleBold12pt"/>
          <w:b w:val="0"/>
        </w:rPr>
        <w:t>//MRG</w:t>
      </w:r>
      <w:r w:rsidRPr="00C8049A">
        <w:rPr>
          <w:rStyle w:val="StyleStyleBold12pt"/>
          <w:b w:val="0"/>
        </w:rPr>
        <w:t>)</w:t>
      </w:r>
      <w:r>
        <w:rPr>
          <w:rStyle w:val="StyleStyleBold12pt"/>
          <w:b w:val="0"/>
        </w:rPr>
        <w:t xml:space="preserve"> </w:t>
      </w:r>
      <w:r w:rsidRPr="00411310">
        <w:rPr>
          <w:rStyle w:val="StyleStyleBold12pt"/>
          <w:b w:val="0"/>
        </w:rPr>
        <w:t xml:space="preserve"> </w:t>
      </w:r>
    </w:p>
    <w:p w:rsidR="00E0455A" w:rsidRPr="00A766C3" w:rsidRDefault="00E0455A" w:rsidP="00E0455A">
      <w:pPr>
        <w:rPr>
          <w:sz w:val="16"/>
        </w:rPr>
      </w:pPr>
      <w:r w:rsidRPr="00A766C3">
        <w:rPr>
          <w:sz w:val="16"/>
        </w:rPr>
        <w:t xml:space="preserve">But the highest hurdle, energy reform, has not yet been cleared. In the past decade, </w:t>
      </w:r>
      <w:r w:rsidRPr="00A766C3">
        <w:rPr>
          <w:rStyle w:val="TitleChar"/>
        </w:rPr>
        <w:t>Mexico's energy sector has suffered from deteriorating</w:t>
      </w:r>
      <w:r w:rsidRPr="00A766C3">
        <w:rPr>
          <w:sz w:val="16"/>
        </w:rPr>
        <w:t xml:space="preserve"> operational, financial, and technological </w:t>
      </w:r>
      <w:r w:rsidRPr="00A766C3">
        <w:rPr>
          <w:rStyle w:val="TitleChar"/>
        </w:rPr>
        <w:t>capabilities,</w:t>
      </w:r>
      <w:r w:rsidRPr="00A766C3">
        <w:rPr>
          <w:sz w:val="16"/>
        </w:rPr>
        <w:t xml:space="preserve"> sharply </w:t>
      </w:r>
      <w:r w:rsidRPr="00A766C3">
        <w:rPr>
          <w:rStyle w:val="TitleChar"/>
        </w:rPr>
        <w:t>lowering production for a vital source of state revenue</w:t>
      </w:r>
      <w:r w:rsidRPr="00A766C3">
        <w:rPr>
          <w:sz w:val="16"/>
        </w:rPr>
        <w:t xml:space="preserve">. Production has fallen from a record 3.4 million barrels per day in 2004 to about 2.5 million today. Faced with rising pensions and health-care bills, </w:t>
      </w:r>
      <w:r w:rsidRPr="00A766C3">
        <w:rPr>
          <w:rStyle w:val="TitleChar"/>
        </w:rPr>
        <w:t>the government's high dependency on oil revenues</w:t>
      </w:r>
      <w:r w:rsidRPr="00A766C3">
        <w:rPr>
          <w:sz w:val="16"/>
        </w:rPr>
        <w:t xml:space="preserve"> (around 30 percent of total revenues) </w:t>
      </w:r>
      <w:r w:rsidRPr="00A766C3">
        <w:rPr>
          <w:rStyle w:val="TitleChar"/>
        </w:rPr>
        <w:t>is becoming increasingly worrisome</w:t>
      </w:r>
      <w:r w:rsidRPr="00A766C3">
        <w:rPr>
          <w:sz w:val="16"/>
        </w:rPr>
        <w:t xml:space="preserve">. Given the opportunities it might create and its impact on the broader economy, substantive reform of Mexico's energy sector has also captured the attention of foreign investors. In particular, Mexico may have the world's fourth-largest shale deposits, exciting intense investor interest in opportunities for private participation in both offshore and shale plays through profit-sharing agreements (possibly a variant of production-sharing agreements). </w:t>
      </w:r>
      <w:r w:rsidRPr="00A766C3">
        <w:rPr>
          <w:rStyle w:val="TitleChar"/>
        </w:rPr>
        <w:t>Energy reform would also offer Peña Nieto an important political victory, since he will have succeeded where so many of his predecessors have failed. Past attempts have been defeated by a populist commitment to nationalized energy that is written into the Mexican Constitution, limits on investments by state-owned oil company Pemex, t</w:t>
      </w:r>
      <w:r w:rsidRPr="00A766C3">
        <w:rPr>
          <w:sz w:val="16"/>
        </w:rPr>
        <w:t xml:space="preserve">he ability of state governments to grab a large share of the industry's resources, Pemex's labyrinthine bureaucracy, assertive labor unions, and politicians who were unwilling to accept the costs and risks that come with change. The </w:t>
      </w:r>
      <w:r w:rsidRPr="00A766C3">
        <w:rPr>
          <w:rStyle w:val="TitleChar"/>
        </w:rPr>
        <w:t xml:space="preserve">Mexican public has historically opposed the </w:t>
      </w:r>
      <w:r w:rsidRPr="00A766C3">
        <w:rPr>
          <w:rStyle w:val="TitleChar"/>
        </w:rPr>
        <w:lastRenderedPageBreak/>
        <w:t>constitutional changes needed for real reform</w:t>
      </w:r>
      <w:r w:rsidRPr="00A766C3">
        <w:rPr>
          <w:sz w:val="16"/>
        </w:rPr>
        <w:t xml:space="preserve">, and it's not clear that this has changed. Recent polling data suggest that 65 percent of Mexicans are aware of the so-called Pact for Mexico, the president's broader reform plan, but there is no public survey on popular attitudes toward the opening of the energy sector to private investment. Yet, this time around, </w:t>
      </w:r>
      <w:r w:rsidRPr="00A766C3">
        <w:rPr>
          <w:rStyle w:val="TitleChar"/>
        </w:rPr>
        <w:t>Mexico's president has the demonstrated political will to bring about change,</w:t>
      </w:r>
      <w:r w:rsidRPr="00A766C3">
        <w:rPr>
          <w:sz w:val="16"/>
        </w:rPr>
        <w:t xml:space="preserve"> </w:t>
      </w:r>
      <w:r w:rsidRPr="00A766C3">
        <w:rPr>
          <w:rStyle w:val="TitleChar"/>
        </w:rPr>
        <w:t>and there are enough lawmakers within his own party and the major opposition party,</w:t>
      </w:r>
      <w:r w:rsidRPr="00A766C3">
        <w:rPr>
          <w:sz w:val="16"/>
        </w:rPr>
        <w:t xml:space="preserve"> the National Action Party (PAN), </w:t>
      </w:r>
      <w:r w:rsidRPr="00A766C3">
        <w:rPr>
          <w:rStyle w:val="TitleChar"/>
        </w:rPr>
        <w:t>to negotiate a substantive agreement by the end of 2013</w:t>
      </w:r>
      <w:r w:rsidRPr="00A766C3">
        <w:rPr>
          <w:sz w:val="16"/>
        </w:rPr>
        <w:t xml:space="preserve">. That said, </w:t>
      </w:r>
      <w:r w:rsidRPr="00A766C3">
        <w:rPr>
          <w:rStyle w:val="TitleChar"/>
        </w:rPr>
        <w:t>there are a few obstacles Peña Nieto must overcome</w:t>
      </w:r>
      <w:r w:rsidRPr="00A766C3">
        <w:rPr>
          <w:sz w:val="16"/>
        </w:rPr>
        <w:t xml:space="preserve">. The most underappreciated of these is the need to reform Mexico's electoral politics. In early May, </w:t>
      </w:r>
      <w:r w:rsidRPr="00A766C3">
        <w:rPr>
          <w:rStyle w:val="TitleChar"/>
        </w:rPr>
        <w:t>the Pact for Mexico survived a challenge from opposition parties when Peña Nieto agreed to allow discussion of electoral reform</w:t>
      </w:r>
      <w:r w:rsidRPr="00A766C3">
        <w:rPr>
          <w:sz w:val="16"/>
        </w:rPr>
        <w:t xml:space="preserve"> before September, forcing lawmakers to debate a hotly contested issue just before they take up a crucial energy reform plan that demands goodwill and compromise. The Mexican Congress is currently in recess, but legislators have announced that they will hold at least two extraordinary sessions in July and August to debate some bills left on the table, helping to clear the legislative calendar. But electoral reform was not included in the schedule; lawmakers are still in the process of designing it and are probably waiting until after local elections on July 7 to finish drafting their proposal.</w:t>
      </w:r>
    </w:p>
    <w:p w:rsidR="009E6DB8" w:rsidRDefault="009E6DB8" w:rsidP="009E6DB8">
      <w:pPr>
        <w:pStyle w:val="Heading4"/>
      </w:pPr>
      <w:r>
        <w:t>Energy Reform will pass—but Nieto has to push</w:t>
      </w:r>
    </w:p>
    <w:p w:rsidR="009E6DB8" w:rsidRDefault="009E6DB8" w:rsidP="009E6DB8">
      <w:r w:rsidRPr="00441523">
        <w:rPr>
          <w:b/>
        </w:rPr>
        <w:t>Garza 13</w:t>
      </w:r>
      <w:r>
        <w:t xml:space="preserve"> </w:t>
      </w:r>
      <w:r w:rsidRPr="009E6DB8">
        <w:rPr>
          <w:rStyle w:val="StyleStyleBold12pt"/>
          <w:b w:val="0"/>
        </w:rPr>
        <w:t>(Antonio Garza, a former U.S. Ambassador to Mexico, counsel in the Mexico City office of White &amp; Case and chairman of Vianovo Ventures, “To Keep Mexico’s Energy Reforms on Track, Pena Nieto Must Engage Public,” July 19, 2013, http://www.worldpoliticsreview.com/articles/13102/to-keep-mexico-s-energy-reforms-on-track-pena-nieto-must-engage-public</w:t>
      </w:r>
      <w:r w:rsidR="00BD0B98">
        <w:rPr>
          <w:rStyle w:val="StyleStyleBold12pt"/>
          <w:b w:val="0"/>
        </w:rPr>
        <w:t>//MRG</w:t>
      </w:r>
      <w:r w:rsidRPr="009E6DB8">
        <w:rPr>
          <w:rStyle w:val="StyleStyleBold12pt"/>
          <w:b w:val="0"/>
        </w:rPr>
        <w:t>)</w:t>
      </w:r>
    </w:p>
    <w:p w:rsidR="009E6DB8" w:rsidRDefault="009E6DB8" w:rsidP="009E6DB8">
      <w:pPr>
        <w:rPr>
          <w:sz w:val="16"/>
        </w:rPr>
      </w:pPr>
      <w:r w:rsidRPr="00441523">
        <w:rPr>
          <w:sz w:val="16"/>
        </w:rPr>
        <w:t xml:space="preserve">A reform push in Mexico that many have termed historic could get epic this fall. That’s when President Enrique </w:t>
      </w:r>
      <w:r w:rsidRPr="00D91F1D">
        <w:rPr>
          <w:rStyle w:val="StyleBoldUnderline"/>
        </w:rPr>
        <w:t>Pena Nieto will introduce plans to reform the oil and gas sector</w:t>
      </w:r>
      <w:r w:rsidRPr="00441523">
        <w:rPr>
          <w:sz w:val="16"/>
        </w:rPr>
        <w:t xml:space="preserve"> and overhaul the country’s tax system.</w:t>
      </w:r>
      <w:r>
        <w:rPr>
          <w:sz w:val="16"/>
        </w:rPr>
        <w:t xml:space="preserve"> </w:t>
      </w:r>
      <w:r w:rsidRPr="00D91F1D">
        <w:rPr>
          <w:rStyle w:val="StyleBoldUnderline"/>
        </w:rPr>
        <w:t>There’s a broad consensus among economists that Mexico’s growth and long-term vitality rely on the passage of these plans, interlinked because oil revenues constitute a substantial part</w:t>
      </w:r>
      <w:r w:rsidRPr="00441523">
        <w:rPr>
          <w:sz w:val="16"/>
        </w:rPr>
        <w:t>—around one-third—of the federal budget.</w:t>
      </w:r>
      <w:r>
        <w:rPr>
          <w:sz w:val="16"/>
        </w:rPr>
        <w:t xml:space="preserve"> </w:t>
      </w:r>
      <w:r w:rsidRPr="00D91F1D">
        <w:rPr>
          <w:rStyle w:val="StyleBoldUnderline"/>
        </w:rPr>
        <w:t xml:space="preserve">And there’s a general acknowledgment across much of the Mexican political spectrum that </w:t>
      </w:r>
      <w:r w:rsidRPr="00AE0EE0">
        <w:rPr>
          <w:rStyle w:val="Emphasis"/>
        </w:rPr>
        <w:t>Pemex, the state-owned oil company, is in dire need of reform.</w:t>
      </w:r>
      <w:r w:rsidRPr="00441523">
        <w:rPr>
          <w:sz w:val="16"/>
        </w:rPr>
        <w:t xml:space="preserve"> Now in its 75th year, the company’s reputation is one of inefficiency and corruption while large and persistent financial losses—only one of its four subsidiaries is profitable—underscore its deficiencies. A host of problems, operational and structural, have limited the company’s ability to invest in the technology necessary to tap deep-water reserves and develop Mexico’s extensive shale-gas deposits.</w:t>
      </w:r>
      <w:r>
        <w:rPr>
          <w:sz w:val="16"/>
        </w:rPr>
        <w:t xml:space="preserve"> </w:t>
      </w:r>
      <w:r w:rsidRPr="00441523">
        <w:rPr>
          <w:sz w:val="16"/>
        </w:rPr>
        <w:t xml:space="preserve">Analysts argue that </w:t>
      </w:r>
      <w:r w:rsidRPr="00AE0EE0">
        <w:rPr>
          <w:rStyle w:val="StyleBoldUnderline"/>
        </w:rPr>
        <w:t xml:space="preserve">Mexico’s window to expand energy production is closing, and in order to fulfill this strategic imperative, Mexico must change the regulatory framework to permit deeper international partnerships. </w:t>
      </w:r>
      <w:r w:rsidRPr="00441523">
        <w:rPr>
          <w:sz w:val="16"/>
        </w:rPr>
        <w:t>Despite the grim outlook, there is not significant public support for reform of the oil sector. A recent poll by a respected Mexican research institute found that 65 percent of Mexicans disapprove of foreign investment in the sector.</w:t>
      </w:r>
      <w:r>
        <w:rPr>
          <w:sz w:val="16"/>
        </w:rPr>
        <w:t xml:space="preserve"> </w:t>
      </w:r>
      <w:r w:rsidRPr="00441523">
        <w:rPr>
          <w:sz w:val="16"/>
        </w:rPr>
        <w:t xml:space="preserve">In an indication of his leadership mettle, Pena </w:t>
      </w:r>
      <w:r w:rsidRPr="00265525">
        <w:rPr>
          <w:rStyle w:val="StyleBoldUnderline"/>
        </w:rPr>
        <w:t>Nieto has not shied away from declaring his support for such change.</w:t>
      </w:r>
      <w:r w:rsidRPr="00441523">
        <w:rPr>
          <w:sz w:val="16"/>
        </w:rPr>
        <w:t xml:space="preserve"> As a presidential candidate he spoke often of Mexico’s being a “hostage to ideology” and the need to open oil to private investment for the good of the economy and the Mexican people. And </w:t>
      </w:r>
      <w:r w:rsidRPr="00265525">
        <w:rPr>
          <w:rStyle w:val="StyleBoldUnderline"/>
        </w:rPr>
        <w:t>in March at the national convention of</w:t>
      </w:r>
      <w:r w:rsidRPr="00441523">
        <w:rPr>
          <w:sz w:val="16"/>
        </w:rPr>
        <w:t xml:space="preserve"> Pena </w:t>
      </w:r>
      <w:r w:rsidRPr="00265525">
        <w:rPr>
          <w:rStyle w:val="StyleBoldUnderline"/>
        </w:rPr>
        <w:t>Nieto’s</w:t>
      </w:r>
      <w:r w:rsidRPr="00441523">
        <w:rPr>
          <w:sz w:val="16"/>
        </w:rPr>
        <w:t xml:space="preserve"> Institutional Revolutionary Party (</w:t>
      </w:r>
      <w:r w:rsidRPr="00265525">
        <w:rPr>
          <w:rStyle w:val="StyleBoldUnderline"/>
        </w:rPr>
        <w:t>PRI</w:t>
      </w:r>
      <w:r w:rsidRPr="00441523">
        <w:rPr>
          <w:sz w:val="16"/>
        </w:rPr>
        <w:t xml:space="preserve">), </w:t>
      </w:r>
      <w:r w:rsidRPr="00265525">
        <w:rPr>
          <w:rStyle w:val="StyleBoldUnderline"/>
        </w:rPr>
        <w:t>the president advanced his cause by marshaling unity behind a statute to allow increased private participation in Mexico’s oil sector.</w:t>
      </w:r>
      <w:r w:rsidRPr="00441523">
        <w:rPr>
          <w:sz w:val="16"/>
        </w:rPr>
        <w:t xml:space="preserve"> It was a remarkable outcome given the country’s oil narrative and the symbiosis between the PRI and Pemex. And it was a shot across the bow signifying that internal party divisions will not stall the administration’s planned reforms.</w:t>
      </w:r>
      <w:r>
        <w:rPr>
          <w:sz w:val="16"/>
        </w:rPr>
        <w:t xml:space="preserve"> </w:t>
      </w:r>
      <w:r w:rsidRPr="002603BA">
        <w:rPr>
          <w:rStyle w:val="StyleBoldUnderline"/>
        </w:rPr>
        <w:t xml:space="preserve">Speaking at </w:t>
      </w:r>
      <w:r w:rsidRPr="002603BA">
        <w:rPr>
          <w:rStyle w:val="Emphasis"/>
        </w:rPr>
        <w:t>Pemex</w:t>
      </w:r>
      <w:r w:rsidRPr="002603BA">
        <w:rPr>
          <w:rStyle w:val="StyleBoldUnderline"/>
        </w:rPr>
        <w:t xml:space="preserve">’s anniversary commemoration on June 7, the president emphasized his view that the company </w:t>
      </w:r>
      <w:r w:rsidRPr="002603BA">
        <w:rPr>
          <w:rStyle w:val="Emphasis"/>
        </w:rPr>
        <w:t>“must be transformed in order to remain an engine for the country’s development,”</w:t>
      </w:r>
      <w:r w:rsidRPr="00441523">
        <w:rPr>
          <w:sz w:val="16"/>
        </w:rPr>
        <w:t xml:space="preserve"> while also stressing that “Pemex will not be sold or privatized.” He reiterated these remarks a few days later in a speech and interviews while in Europe for the G-8, adding that the reform would include “the constitutional changes needed to give private investors certainty.” </w:t>
      </w:r>
      <w:r w:rsidRPr="002603BA">
        <w:rPr>
          <w:rStyle w:val="StyleBoldUnderline"/>
        </w:rPr>
        <w:t>He also declared his confidence that the Pact for Mexico, the three-party alliance that has so far produced substantive reform for Mexico’s labor, education and telecom sectors, could deliver the reform.</w:t>
      </w:r>
      <w:r w:rsidRPr="00441523">
        <w:rPr>
          <w:sz w:val="16"/>
        </w:rPr>
        <w:t xml:space="preserve"> Though the staying power of the pact remains to be seen, the results of the July 7 local elections help solidify its spirit of cooperation and coordination—at least for two of the three parties. The PRI’s strong national showing and, paradoxically, its loss to the National Action Party (PAN) in the only gubernatorial election—in Baja California—strengthen Pena Nieto’s position as the next push for reforms begins.</w:t>
      </w:r>
      <w:r>
        <w:rPr>
          <w:sz w:val="16"/>
        </w:rPr>
        <w:t xml:space="preserve"> </w:t>
      </w:r>
      <w:r w:rsidRPr="000F6E1B">
        <w:rPr>
          <w:rStyle w:val="StyleBoldUnderline"/>
        </w:rPr>
        <w:t xml:space="preserve">Nevertheless, the president’s statements in Europe, along with an article in the Wall Street Journal on June 18 reporting that highly placed officials had revealed in an exclusive interview that the government would open the state-run oil-and-gas industry to private investment and competition, produced a shrill outcry in Mexico. </w:t>
      </w:r>
      <w:r w:rsidRPr="00441523">
        <w:rPr>
          <w:sz w:val="16"/>
        </w:rPr>
        <w:t xml:space="preserve">The article also contained other previously unknown aspects of the plan, including that the reform would grant 25-year contracts in specific deep-water areas, develop a mechanism to allow foreign firms to book reserves and create a national petroleum agency to administer the new partnership model. The blowback came not only because of the specific revelations, but also because of where (abroad) and to whom (foreign journalists) they were first delivered. </w:t>
      </w:r>
    </w:p>
    <w:p w:rsidR="00683BB8" w:rsidRPr="00F76382" w:rsidRDefault="00683BB8" w:rsidP="00D15C0A">
      <w:pPr>
        <w:pStyle w:val="Heading4"/>
      </w:pPr>
      <w:r w:rsidRPr="00F76382">
        <w:lastRenderedPageBreak/>
        <w:t xml:space="preserve">Nieto has credibility </w:t>
      </w:r>
      <w:r w:rsidR="005A0552">
        <w:t>for</w:t>
      </w:r>
      <w:r w:rsidRPr="00F76382">
        <w:t xml:space="preserve"> reform but must be careful of political opposition </w:t>
      </w:r>
    </w:p>
    <w:p w:rsidR="00F76382" w:rsidRPr="00F76382" w:rsidRDefault="00F76382" w:rsidP="00F76382">
      <w:pPr>
        <w:rPr>
          <w:sz w:val="16"/>
          <w:szCs w:val="16"/>
        </w:rPr>
      </w:pPr>
      <w:r w:rsidRPr="00F76382">
        <w:rPr>
          <w:b/>
        </w:rPr>
        <w:t>Jones 13</w:t>
      </w:r>
      <w:r>
        <w:rPr>
          <w:sz w:val="16"/>
          <w:szCs w:val="16"/>
        </w:rPr>
        <w:t xml:space="preserve"> </w:t>
      </w:r>
      <w:r w:rsidRPr="008E4C97">
        <w:rPr>
          <w:rStyle w:val="StyleStyleBold12pt"/>
          <w:b w:val="0"/>
        </w:rPr>
        <w:t>(</w:t>
      </w:r>
      <w:r w:rsidR="0029471B" w:rsidRPr="008E4C97">
        <w:rPr>
          <w:rStyle w:val="StyleStyleBold12pt"/>
          <w:b w:val="0"/>
        </w:rPr>
        <w:t xml:space="preserve">James R. Jones, member of the Advisor board and co-chair of Manatt Jones Global Strategies: </w:t>
      </w:r>
      <w:r w:rsidRPr="008E4C97">
        <w:rPr>
          <w:rStyle w:val="StyleStyleBold12pt"/>
          <w:b w:val="0"/>
        </w:rPr>
        <w:t>“</w:t>
      </w:r>
      <w:r w:rsidR="0029471B" w:rsidRPr="008E4C97">
        <w:rPr>
          <w:rStyle w:val="StyleStyleBold12pt"/>
          <w:b w:val="0"/>
        </w:rPr>
        <w:t>How Well Has Peña Nieto Performed in His First 100 Days?</w:t>
      </w:r>
      <w:r w:rsidRPr="008E4C97">
        <w:rPr>
          <w:rStyle w:val="StyleStyleBold12pt"/>
          <w:b w:val="0"/>
        </w:rPr>
        <w:t>” March 1, 2013, http://www.thedialogue.org/page.cfm?pageID=32&amp;pubID=3245</w:t>
      </w:r>
      <w:r w:rsidR="00994BA8">
        <w:rPr>
          <w:rStyle w:val="StyleStyleBold12pt"/>
          <w:b w:val="0"/>
        </w:rPr>
        <w:t>//MRG</w:t>
      </w:r>
      <w:r w:rsidRPr="008E4C97">
        <w:rPr>
          <w:rStyle w:val="StyleStyleBold12pt"/>
          <w:b w:val="0"/>
        </w:rPr>
        <w:t>)</w:t>
      </w:r>
    </w:p>
    <w:p w:rsidR="0029471B" w:rsidRPr="00683BB8" w:rsidRDefault="0029471B" w:rsidP="0029471B">
      <w:pPr>
        <w:rPr>
          <w:sz w:val="16"/>
          <w:szCs w:val="16"/>
        </w:rPr>
      </w:pPr>
      <w:r w:rsidRPr="00A84CCC">
        <w:rPr>
          <w:sz w:val="16"/>
        </w:rPr>
        <w:t xml:space="preserve">"President Peña </w:t>
      </w:r>
      <w:r w:rsidRPr="00A84CCC">
        <w:rPr>
          <w:rStyle w:val="TitleChar"/>
        </w:rPr>
        <w:t>Nieto has excellent political instincts and he understands building momentum to accomplish his political goals. While the anticipated energy and fiscal reforms seem to have been pushed back to the second half of this year, I don't detect any substantive or permanent retreat by the government in pursuing such reforms.</w:t>
      </w:r>
      <w:r w:rsidRPr="00A84CCC">
        <w:rPr>
          <w:sz w:val="16"/>
        </w:rPr>
        <w:t xml:space="preserve"> Peña Nieto's performance has been impressive so far. Even before taking office, Peña Nieto and the PRI worked with the ruling PAN government to achieve significant, although not complete, reforms to Mexico's labor laws. And this week, Peña </w:t>
      </w:r>
      <w:r w:rsidRPr="00A84CCC">
        <w:rPr>
          <w:rStyle w:val="TitleChar"/>
        </w:rPr>
        <w:t>Nieto signed into law comprehensive education reforms which are absolutely necessary if Mexico is to be a competitive global economic player in the future. As if to emphasize that he intends to fundamentally reform education, the government arrested and criminally charged the powerful leader of the teachers' union who had been considered the main obstacle to giving Mexico a first-class education system. This also sends a strong signal to other powerful interests not to block other reforms that will be proposed.</w:t>
      </w:r>
      <w:r w:rsidRPr="00A84CCC">
        <w:rPr>
          <w:sz w:val="16"/>
        </w:rPr>
        <w:t xml:space="preserve"> Next come reforms to the telecommunications and broadcasting sectors as well as transparency reforms to state and local government financing. All of these reforms have popular public support. </w:t>
      </w:r>
      <w:r w:rsidRPr="001A31B4">
        <w:rPr>
          <w:rStyle w:val="TitleChar"/>
        </w:rPr>
        <w:t>Such support should help</w:t>
      </w:r>
      <w:r w:rsidRPr="00A84CCC">
        <w:rPr>
          <w:sz w:val="16"/>
        </w:rPr>
        <w:t xml:space="preserve"> Peña </w:t>
      </w:r>
      <w:r w:rsidRPr="001A31B4">
        <w:rPr>
          <w:rStyle w:val="TitleChar"/>
        </w:rPr>
        <w:t>Nieto build further backing in the summer local elections. With all of that political capital banked, every indication is that</w:t>
      </w:r>
      <w:r w:rsidRPr="00A84CCC">
        <w:rPr>
          <w:sz w:val="16"/>
        </w:rPr>
        <w:t xml:space="preserve"> Peña </w:t>
      </w:r>
      <w:r w:rsidRPr="001A31B4">
        <w:rPr>
          <w:rStyle w:val="TitleChar"/>
        </w:rPr>
        <w:t>Nieto will start spending it during the last session of Congress this year to advance the energy and fiscal reforms. If all of this unfolds successfully,</w:t>
      </w:r>
      <w:r w:rsidRPr="00A84CCC">
        <w:rPr>
          <w:sz w:val="16"/>
        </w:rPr>
        <w:t xml:space="preserve"> Peña </w:t>
      </w:r>
      <w:r w:rsidRPr="001A31B4">
        <w:rPr>
          <w:rStyle w:val="TitleChar"/>
        </w:rPr>
        <w:t xml:space="preserve">Nieto will have moved Mexico forward more progressively than anyone since NAFTA passed and put Mexico on the path to economic and democratic modernity. </w:t>
      </w:r>
      <w:r w:rsidRPr="00683BB8">
        <w:rPr>
          <w:rStyle w:val="TitleChar"/>
          <w:sz w:val="16"/>
          <w:szCs w:val="16"/>
          <w:u w:val="none"/>
        </w:rPr>
        <w:t>His next challenge needs to be reforming and strengthening the rule of law."</w:t>
      </w:r>
    </w:p>
    <w:p w:rsidR="00DF426A" w:rsidRDefault="00DF426A" w:rsidP="00DF426A">
      <w:pPr>
        <w:pStyle w:val="Heading1"/>
      </w:pPr>
      <w:r>
        <w:lastRenderedPageBreak/>
        <w:t xml:space="preserve">2NC Internal Link Extension </w:t>
      </w:r>
    </w:p>
    <w:p w:rsidR="00DF426A" w:rsidRDefault="00DF426A" w:rsidP="00DF426A">
      <w:pPr>
        <w:pStyle w:val="Heading4"/>
      </w:pPr>
      <w:r>
        <w:t>Nieto must push for energy reform</w:t>
      </w:r>
    </w:p>
    <w:p w:rsidR="00DF426A" w:rsidRPr="00F74432" w:rsidRDefault="00DF426A" w:rsidP="00DF426A">
      <w:pPr>
        <w:rPr>
          <w:sz w:val="16"/>
        </w:rPr>
      </w:pPr>
      <w:r>
        <w:rPr>
          <w:b/>
        </w:rPr>
        <w:t xml:space="preserve">LAA 13 </w:t>
      </w:r>
      <w:r w:rsidRPr="00D15C0A">
        <w:rPr>
          <w:rStyle w:val="StyleStyleBold12pt"/>
          <w:b w:val="0"/>
        </w:rPr>
        <w:t>(Latin America Advisor, Inter-American Dialogue, “Will Mexico be able to reform its energy sector this year?” April, 15, 2013, http://latinvex.com/app/article.aspx?id=644</w:t>
      </w:r>
      <w:r>
        <w:rPr>
          <w:rStyle w:val="StyleStyleBold12pt"/>
          <w:b w:val="0"/>
        </w:rPr>
        <w:t>//MRG</w:t>
      </w:r>
      <w:r w:rsidRPr="00D15C0A">
        <w:rPr>
          <w:rStyle w:val="StyleStyleBold12pt"/>
          <w:b w:val="0"/>
        </w:rPr>
        <w:t>)</w:t>
      </w:r>
    </w:p>
    <w:p w:rsidR="00DF426A" w:rsidRPr="00C47930" w:rsidRDefault="00DF426A" w:rsidP="00DF426A">
      <w:pPr>
        <w:rPr>
          <w:sz w:val="16"/>
          <w:szCs w:val="16"/>
        </w:rPr>
      </w:pPr>
      <w:r w:rsidRPr="00780A4C">
        <w:rPr>
          <w:rStyle w:val="TitleChar"/>
        </w:rPr>
        <w:t>Nearly 5,000 members of Mexico's PRI, the Institutional Revolutionary Party, voted unanimously at their national convention last month to remove language in the party's platform that for years had opposed injecting private money into the sector,</w:t>
      </w:r>
      <w:r w:rsidRPr="00DB50E9">
        <w:rPr>
          <w:sz w:val="16"/>
          <w:szCs w:val="16"/>
        </w:rPr>
        <w:t xml:space="preserve"> the Associated Press reported. National oil monopoly Petroleos Mexicanos, or Pemex, will remain in state hands however, party officials insisted. What does the platform change say about the chances for meaningful energy reforms passing Mexico's Congress? Does President Enrique Peña Nieto have the right plan for improving the country's energy sector performance?</w:t>
      </w:r>
      <w:r>
        <w:rPr>
          <w:sz w:val="16"/>
          <w:szCs w:val="16"/>
        </w:rPr>
        <w:t xml:space="preserve"> </w:t>
      </w:r>
      <w:r w:rsidRPr="00780A4C">
        <w:rPr>
          <w:rStyle w:val="TitleChar"/>
        </w:rPr>
        <w:t xml:space="preserve">David Shields, independent energy consultant based in Mexico City: The PRI's overhaul of its statutes will give party lawmakers freedom to make decisions on energy reform and it gives </w:t>
      </w:r>
      <w:r w:rsidRPr="00DB50E9">
        <w:rPr>
          <w:sz w:val="16"/>
          <w:szCs w:val="16"/>
        </w:rPr>
        <w:t xml:space="preserve">President Enrique Peña </w:t>
      </w:r>
      <w:r w:rsidRPr="00780A4C">
        <w:rPr>
          <w:rStyle w:val="TitleChar"/>
        </w:rPr>
        <w:t>Nieto the status of party leader. It may not be entirely auspicious for Mexico's democracy for the president to also be the leader of the ruling party, as it implies concentration of power in one person. However, it may well be vital to energy reform because the decision to get foreign and private investment involved in a more competitive, open Mexican oil industry is very much the president's. The country's political establishment is fickle and fragmented on this issue and it is still not clear just what form reform will take and who will support it.</w:t>
      </w:r>
      <w:r w:rsidRPr="00DB50E9">
        <w:rPr>
          <w:sz w:val="16"/>
          <w:szCs w:val="16"/>
        </w:rPr>
        <w:t xml:space="preserve"> So </w:t>
      </w:r>
      <w:r w:rsidRPr="0084583C">
        <w:rPr>
          <w:rStyle w:val="Emphasis"/>
        </w:rPr>
        <w:t xml:space="preserve">if </w:t>
      </w:r>
      <w:r w:rsidRPr="00DB50E9">
        <w:rPr>
          <w:sz w:val="16"/>
          <w:szCs w:val="16"/>
        </w:rPr>
        <w:t xml:space="preserve">Peña </w:t>
      </w:r>
      <w:r w:rsidRPr="0084583C">
        <w:rPr>
          <w:rStyle w:val="Emphasis"/>
        </w:rPr>
        <w:t>Nieto does not put his full weight behind it, the reform may not happen in any meaningful way.</w:t>
      </w:r>
      <w:r w:rsidRPr="00DB50E9">
        <w:rPr>
          <w:sz w:val="16"/>
          <w:szCs w:val="16"/>
        </w:rPr>
        <w:t xml:space="preserve"> </w:t>
      </w:r>
      <w:r w:rsidRPr="0084583C">
        <w:rPr>
          <w:rStyle w:val="TitleChar"/>
        </w:rPr>
        <w:t>Even the PRI may not be united in supporting the changes, but its lawmakers are certainly more likely to back it now that the party's statutes are no longer steeped in nationalistic, protectionist rhetoric.</w:t>
      </w:r>
      <w:r w:rsidRPr="00DB50E9">
        <w:rPr>
          <w:sz w:val="16"/>
          <w:szCs w:val="16"/>
        </w:rPr>
        <w:t xml:space="preserve"> A</w:t>
      </w:r>
      <w:r>
        <w:rPr>
          <w:sz w:val="16"/>
          <w:szCs w:val="16"/>
        </w:rPr>
        <w:t xml:space="preserve"> </w:t>
      </w:r>
      <w:r w:rsidRPr="00DB50E9">
        <w:rPr>
          <w:sz w:val="16"/>
          <w:szCs w:val="16"/>
        </w:rPr>
        <w:t>head lies a complex debate on just how best to improve the energy industry's performance, but it seems clear that if the key goal is to increase crude oil production, then Mexico will have to welcome major flows of foreign investment into the industry. Curiously, this opportunity arises at a time when Latin America's other major oil-producing nations are sending less favorable signals to foreign investors, so let's see if Mexico can make changes that will whet investors' appetite.</w:t>
      </w:r>
    </w:p>
    <w:p w:rsidR="00DF426A" w:rsidRDefault="00DF426A" w:rsidP="00DF426A">
      <w:pPr>
        <w:pStyle w:val="Heading4"/>
      </w:pPr>
      <w:r>
        <w:t>Scandal proves opposition to Nieto—limited capital</w:t>
      </w:r>
    </w:p>
    <w:p w:rsidR="00DF426A" w:rsidRDefault="00DF426A" w:rsidP="00DF426A">
      <w:pPr>
        <w:rPr>
          <w:sz w:val="16"/>
        </w:rPr>
      </w:pPr>
      <w:r w:rsidRPr="00B46A31">
        <w:rPr>
          <w:b/>
        </w:rPr>
        <w:t xml:space="preserve">Martinez &amp; Graham 13 </w:t>
      </w:r>
      <w:r w:rsidRPr="007B4F0E">
        <w:rPr>
          <w:rStyle w:val="StyleStyleBold12pt"/>
          <w:b w:val="0"/>
        </w:rPr>
        <w:t xml:space="preserve">(Ana Isabel Martinez, journalist and Dave Graham, senior correspondent for Reuters News, “No talks on key Mexico reforms until spat resolved: opposition,” April 30, 2013, </w:t>
      </w:r>
      <w:hyperlink r:id="rId12" w:history="1">
        <w:r w:rsidRPr="007B4F0E">
          <w:rPr>
            <w:rStyle w:val="StyleStyleBold12pt"/>
            <w:b w:val="0"/>
          </w:rPr>
          <w:t>http://www.reuters.com/article/2013/04</w:t>
        </w:r>
      </w:hyperlink>
      <w:r w:rsidRPr="007B4F0E">
        <w:rPr>
          <w:rStyle w:val="StyleStyleBold12pt"/>
          <w:b w:val="0"/>
        </w:rPr>
        <w:t xml:space="preserve"> /30/us-mexico-reforms-opposition-idUSBRE93T15L20130430</w:t>
      </w:r>
      <w:r>
        <w:rPr>
          <w:rStyle w:val="StyleStyleBold12pt"/>
          <w:b w:val="0"/>
        </w:rPr>
        <w:t>//MRG</w:t>
      </w:r>
      <w:r w:rsidRPr="007B4F0E">
        <w:rPr>
          <w:rStyle w:val="StyleStyleBold12pt"/>
          <w:b w:val="0"/>
        </w:rPr>
        <w:t>)</w:t>
      </w:r>
    </w:p>
    <w:p w:rsidR="00DF426A" w:rsidRPr="00EE3A62" w:rsidRDefault="00DF426A" w:rsidP="00DF426A">
      <w:pPr>
        <w:rPr>
          <w:sz w:val="16"/>
        </w:rPr>
      </w:pPr>
      <w:r>
        <w:rPr>
          <w:sz w:val="16"/>
        </w:rPr>
        <w:t xml:space="preserve"> (Reuters) - A multi-party alliance to modernize </w:t>
      </w:r>
      <w:r w:rsidRPr="00B46A31">
        <w:rPr>
          <w:rStyle w:val="StyleBoldUnderline"/>
        </w:rPr>
        <w:t xml:space="preserve">Mexico's economy will not discuss </w:t>
      </w:r>
      <w:r>
        <w:rPr>
          <w:sz w:val="16"/>
        </w:rPr>
        <w:t xml:space="preserve">pending energy and tax </w:t>
      </w:r>
      <w:r w:rsidRPr="00B46A31">
        <w:rPr>
          <w:rStyle w:val="StyleBoldUnderline"/>
        </w:rPr>
        <w:t>reforms until an electoral spat between the opposition and the government is resolved,</w:t>
      </w:r>
      <w:r>
        <w:rPr>
          <w:sz w:val="16"/>
        </w:rPr>
        <w:t xml:space="preserve"> the head of the main leftist party said on Tuesday. Jesus Zambrano, chairman of the opposition Party of the Democratic Revolution (PRD), said </w:t>
      </w:r>
      <w:r w:rsidRPr="00157869">
        <w:rPr>
          <w:rStyle w:val="StyleBoldUnderline"/>
        </w:rPr>
        <w:t>there could be no talks on these reforms until the government had taken clear steps to punish those responsible for a vote-buying scandal</w:t>
      </w:r>
      <w:r>
        <w:rPr>
          <w:sz w:val="16"/>
        </w:rPr>
        <w:t xml:space="preserve"> in the Gulf state of Veracruz that was exposed this month. </w:t>
      </w:r>
      <w:r w:rsidRPr="00310C69">
        <w:rPr>
          <w:rStyle w:val="StyleBoldUnderline"/>
        </w:rPr>
        <w:t>"There won't be (talks) about anything that is not to do with the political and legal ... structure that will enable us to get out of this impasse,"</w:t>
      </w:r>
      <w:r>
        <w:rPr>
          <w:sz w:val="16"/>
        </w:rPr>
        <w:t xml:space="preserve"> he told Reuters in an interview. President Enrique Pena </w:t>
      </w:r>
      <w:r w:rsidRPr="00310C69">
        <w:rPr>
          <w:rStyle w:val="StyleBoldUnderline"/>
        </w:rPr>
        <w:t>Nieto's</w:t>
      </w:r>
      <w:r>
        <w:rPr>
          <w:sz w:val="16"/>
        </w:rPr>
        <w:t xml:space="preserve"> ruling Institutional Revolutionary Party, or PRI</w:t>
      </w:r>
      <w:r w:rsidRPr="00310C69">
        <w:rPr>
          <w:rStyle w:val="StyleBoldUnderline"/>
        </w:rPr>
        <w:t>, has been forced on the defensive since the conservative National Action Party</w:t>
      </w:r>
      <w:r>
        <w:rPr>
          <w:sz w:val="16"/>
        </w:rPr>
        <w:t xml:space="preserve"> (PAN) </w:t>
      </w:r>
      <w:r w:rsidRPr="00310C69">
        <w:rPr>
          <w:rStyle w:val="StyleBoldUnderline"/>
        </w:rPr>
        <w:t>put out recordings of PRI officials advocating the use of government funds to secure votes in Veracruz in elections due on July 7.</w:t>
      </w:r>
      <w:r>
        <w:rPr>
          <w:sz w:val="16"/>
        </w:rPr>
        <w:t xml:space="preserve"> "I tell you, the main responsibility for whether the pact continues lies with the PRI and the government," Zambrano said. The PAN and the PRD, who signed up to the three-way agreement with the PRI known as the "Pact for Mexico" have said heads must roll over Veracruz for the deal to stay alive. Pena </w:t>
      </w:r>
      <w:r w:rsidRPr="00215FFC">
        <w:rPr>
          <w:rStyle w:val="StyleBoldUnderline"/>
        </w:rPr>
        <w:t>Nieto, the first PRI president in 12 years, forged the pact to create a platform for economic reform when he fell short of a congressional majority in last year's elections.</w:t>
      </w:r>
      <w:r>
        <w:rPr>
          <w:rStyle w:val="StyleBoldUnderline"/>
        </w:rPr>
        <w:t xml:space="preserve"> </w:t>
      </w:r>
      <w:r>
        <w:rPr>
          <w:sz w:val="16"/>
        </w:rPr>
        <w:t xml:space="preserve">The PRI dominated Mexico during the past century, ruling for 71 straight years until the PAN defeated it in 2000 elections. By then, the PRI's name had become synonymous with vote-buying, corruption and a range of other underhanded political tricks. The opposition has accused the PRI of using Social Development Ministry funds earmarked to fight extreme poverty to buy votes, and Zambrano urged Veracruz's PRI Governor Javier Duarte and Social Development Minister Rosario Robles to resign. But he stopped short of making their resignations a condition of the PRD continuing in the pact, saying the party would make its decision based on the government's response. </w:t>
      </w:r>
      <w:r w:rsidRPr="00215FFC">
        <w:rPr>
          <w:rStyle w:val="StyleBoldUnderline"/>
        </w:rPr>
        <w:t xml:space="preserve">"The country needs the pact, that's why we called it 'for Mexico.' Pena Nieto needs the pact," </w:t>
      </w:r>
      <w:r>
        <w:rPr>
          <w:sz w:val="16"/>
        </w:rPr>
        <w:t xml:space="preserve">Zambrano said. </w:t>
      </w:r>
      <w:r w:rsidRPr="007B4F0E">
        <w:rPr>
          <w:rStyle w:val="StyleBoldUnderline"/>
        </w:rPr>
        <w:t xml:space="preserve">The PAN </w:t>
      </w:r>
      <w:r w:rsidRPr="007B4F0E">
        <w:rPr>
          <w:rStyle w:val="StyleBoldUnderline"/>
        </w:rPr>
        <w:lastRenderedPageBreak/>
        <w:t>has said officials involved in the scandal should be "properly sanctioned"</w:t>
      </w:r>
      <w:r>
        <w:rPr>
          <w:sz w:val="16"/>
        </w:rPr>
        <w:t xml:space="preserve"> if the pact is </w:t>
      </w:r>
      <w:r w:rsidRPr="007B4F0E">
        <w:rPr>
          <w:rStyle w:val="StyleBoldUnderline"/>
        </w:rPr>
        <w:t>to retain credibility</w:t>
      </w:r>
      <w:r>
        <w:rPr>
          <w:sz w:val="16"/>
        </w:rPr>
        <w:t>, and the party identified 57 people at fault. Robles herself dismissed seven officials but denied any wrongdoing.</w:t>
      </w:r>
    </w:p>
    <w:p w:rsidR="00DF426A" w:rsidRPr="00340514" w:rsidRDefault="00DF426A" w:rsidP="00DF426A">
      <w:pPr>
        <w:pStyle w:val="Heading4"/>
      </w:pPr>
      <w:r w:rsidRPr="00340514">
        <w:t xml:space="preserve">Nieto’s capital low—strong PRI opposition </w:t>
      </w:r>
    </w:p>
    <w:p w:rsidR="00DF426A" w:rsidRPr="00D15C0A" w:rsidRDefault="00DF426A" w:rsidP="00DF426A">
      <w:pPr>
        <w:rPr>
          <w:rStyle w:val="StyleStyleBold12pt"/>
          <w:b w:val="0"/>
        </w:rPr>
      </w:pPr>
      <w:r w:rsidRPr="00243B3E">
        <w:rPr>
          <w:b/>
        </w:rPr>
        <w:t>Dyer 13</w:t>
      </w:r>
      <w:r w:rsidRPr="00243B3E">
        <w:t xml:space="preserve"> </w:t>
      </w:r>
      <w:r w:rsidRPr="00D15C0A">
        <w:rPr>
          <w:rStyle w:val="StyleStyleBold12pt"/>
          <w:b w:val="0"/>
        </w:rPr>
        <w:t>(Dwight Dyer is a senior analyst for Control Risks, a global risk and security consultancy, “The PRI's Losses are Peña Nieto's Gains,” July 10, 2013, http://www.americasquarterly.org/pri-losses-are-pena-nieto-gains</w:t>
      </w:r>
      <w:r>
        <w:rPr>
          <w:rStyle w:val="StyleStyleBold12pt"/>
          <w:b w:val="0"/>
        </w:rPr>
        <w:t>//MRG</w:t>
      </w:r>
      <w:r w:rsidRPr="00D15C0A">
        <w:rPr>
          <w:rStyle w:val="StyleStyleBold12pt"/>
          <w:b w:val="0"/>
        </w:rPr>
        <w:t>)</w:t>
      </w:r>
    </w:p>
    <w:p w:rsidR="00DF426A" w:rsidRPr="00650FC7" w:rsidRDefault="00DF426A" w:rsidP="00DF426A">
      <w:pPr>
        <w:rPr>
          <w:bCs/>
          <w:u w:val="single"/>
        </w:rPr>
      </w:pPr>
      <w:r>
        <w:rPr>
          <w:sz w:val="16"/>
        </w:rPr>
        <w:t xml:space="preserve">MEXICO CITY —Mexico’s July 7 local elections, held in half of the country’s states, were the first since President Enrique Peña Nieto took office. As such, they served as a quasi-referendum on the president’s Partido Revolucionario Institucional (Institutional Revolutionary Party—PRI), and provide the political backdrop against which Peña Nieto will push his agenda to remake Mexico into a global powerhouse with a vibrant, reformed democracy. </w:t>
      </w:r>
      <w:r w:rsidRPr="005E23F4">
        <w:rPr>
          <w:rStyle w:val="TitleChar"/>
        </w:rPr>
        <w:t xml:space="preserve">On the surface, the election results represented a mild defeat for </w:t>
      </w:r>
      <w:r>
        <w:rPr>
          <w:sz w:val="16"/>
        </w:rPr>
        <w:t xml:space="preserve">Peña </w:t>
      </w:r>
      <w:r w:rsidRPr="005E23F4">
        <w:rPr>
          <w:rStyle w:val="TitleChar"/>
        </w:rPr>
        <w:t>Nieto. Out of 13 state capital mayoralties in play, the PRI won nine</w:t>
      </w:r>
      <w:r>
        <w:rPr>
          <w:sz w:val="16"/>
        </w:rPr>
        <w:t xml:space="preserve"> and the Partido Acción Nacional (National Action Party—PAN) won four. The PRI retained important cities like Tijuana and Ciudad Juárez—the largest ones on the border with the United States—and won others from the opposition in the states of Sinaloa, Quintana Roo and Oaxaca. However, the PAN retained the city of Puebla and pulled in significant victories in the states of Coahuila and Tamaulipas, both PRI strongholds, and in the states of Aguascalientes, Sinaloa and Veracruz. In Baja California, the only state to hold a gubernatorial election, the outcome was very close and awaits certification through a recount—but the PAN’s candidate, Francisco Vega, who ran against PRI candidate Fernando Castro Trenti, is confident the party will prevail for the fifth consecutive time. In the end, the PRI will govern approximately 5 million fewer people than it does now. Yet </w:t>
      </w:r>
      <w:r w:rsidRPr="005E23F4">
        <w:rPr>
          <w:rStyle w:val="TitleChar"/>
        </w:rPr>
        <w:t>the mild electoral snub for the PRI could prove to be</w:t>
      </w:r>
      <w:r>
        <w:rPr>
          <w:sz w:val="16"/>
        </w:rPr>
        <w:t xml:space="preserve"> Peña </w:t>
      </w:r>
      <w:r w:rsidRPr="005E23F4">
        <w:rPr>
          <w:rStyle w:val="TitleChar"/>
        </w:rPr>
        <w:t>Nieto’s gain. Had the results tilted a little too much in PRI’s favor, it would have risked alienating the opposition and cost the president vital allies in his quest to reform energy and government finances. As it stands, the vote preserved the delicate political balance he needs to press forward with reforms.</w:t>
      </w:r>
      <w:r>
        <w:rPr>
          <w:rStyle w:val="TitleChar"/>
        </w:rPr>
        <w:t xml:space="preserve"> </w:t>
      </w:r>
      <w:r w:rsidRPr="00EE36F6">
        <w:rPr>
          <w:rStyle w:val="TitleChar"/>
        </w:rPr>
        <w:t>It seems counterintuitive that state losses can help the president at the national level, but given the degree to which governors influence the local electoral systems, when a governor’s party loses, the loss can actually boost the ousted party’s credibility by showing that the party is willing to play by the rules.</w:t>
      </w:r>
      <w:r>
        <w:rPr>
          <w:rStyle w:val="TitleChar"/>
        </w:rPr>
        <w:t xml:space="preserve"> </w:t>
      </w:r>
      <w:r>
        <w:rPr>
          <w:sz w:val="16"/>
        </w:rPr>
        <w:t xml:space="preserve">Peña </w:t>
      </w:r>
      <w:r w:rsidRPr="00EE36F6">
        <w:rPr>
          <w:rStyle w:val="TitleChar"/>
        </w:rPr>
        <w:t>Nieto may well benefit from this effect. In the face of soaring public financing expenditures, a lack of political accountability due to single term limits and major parties comfortable with the status quo, Mexican voters may be losing faith in the electoral process.</w:t>
      </w:r>
      <w:r>
        <w:rPr>
          <w:sz w:val="16"/>
        </w:rPr>
        <w:t xml:space="preserve"> At a minimum, they are not turning out to vote—a fact showcased by the 60 percent abstention rate. Moreover, these elections demonstrated yet again how easily sitting governors can break the rules without facing consequences. In May, after the PAN released a taped telephone conversation between Veracruz state officials and federal Ministry of Social Development representatives in the state discussing details of how to divert antipoverty funds to PRI campaigns, Gustavo Madero and Jesús Zambrano, the respective leaders of the opposition PAN and the Partido de la Revolución Democrática (Democratic Revolution Party—PRD), demanded the governor’s and Minister Rosario Robles’ resignation. But Peña Nieto was satisfied by sacking mid-level officials. The opposition leaders then started calling for sanctions to keep the hands tied of the PRI governors for Durango, Chihuahua, Coahuila, and Aguascalientes. César Camacho, </w:t>
      </w:r>
      <w:r w:rsidRPr="00650FC7">
        <w:rPr>
          <w:rStyle w:val="TitleChar"/>
        </w:rPr>
        <w:t>the PRI party president, replied with complaints about the opposition</w:t>
      </w:r>
      <w:r>
        <w:rPr>
          <w:sz w:val="16"/>
        </w:rPr>
        <w:t xml:space="preserve"> governors in Sinaloa, Puebla and especially Baja California, </w:t>
      </w:r>
      <w:r w:rsidRPr="00650FC7">
        <w:rPr>
          <w:rStyle w:val="TitleChar"/>
        </w:rPr>
        <w:t>where he claimed that 1350 million pesos were illegally funneled into the gubernatorial election. These mutual accusations of foul play have further undermined the credibility of the major political parties. If the PRI claims that its losses demonstrate that it was only playing fair, it will keep the need for political reform front and center.</w:t>
      </w:r>
    </w:p>
    <w:p w:rsidR="00DF426A" w:rsidRPr="00083A4C" w:rsidRDefault="00DF426A" w:rsidP="00DF426A"/>
    <w:p w:rsidR="00DF426A" w:rsidRPr="00083A4C" w:rsidRDefault="00DF426A" w:rsidP="00DF426A"/>
    <w:p w:rsidR="006A05F5" w:rsidRDefault="00DF426A" w:rsidP="00D76166">
      <w:pPr>
        <w:pStyle w:val="Heading1"/>
      </w:pPr>
      <w:r>
        <w:lastRenderedPageBreak/>
        <w:t xml:space="preserve">2NC </w:t>
      </w:r>
      <w:r w:rsidR="006A05F5">
        <w:t>Link</w:t>
      </w:r>
      <w:r>
        <w:t xml:space="preserve"> Wall</w:t>
      </w:r>
    </w:p>
    <w:p w:rsidR="005B34EA" w:rsidRDefault="005B34EA" w:rsidP="005B34EA">
      <w:pPr>
        <w:pStyle w:val="Heading4"/>
      </w:pPr>
      <w:r>
        <w:t xml:space="preserve">Nieto’s capital is limited—must focus only on proposed reform, the aff will dilute this </w:t>
      </w:r>
    </w:p>
    <w:p w:rsidR="005B34EA" w:rsidRPr="00D15C0A" w:rsidRDefault="005B34EA" w:rsidP="005B34EA">
      <w:pPr>
        <w:rPr>
          <w:rStyle w:val="StyleStyleBold12pt"/>
          <w:b w:val="0"/>
        </w:rPr>
      </w:pPr>
      <w:r w:rsidRPr="00341FED">
        <w:rPr>
          <w:b/>
          <w:szCs w:val="16"/>
        </w:rPr>
        <w:t>Wilkinson 13</w:t>
      </w:r>
      <w:r w:rsidRPr="00341FED">
        <w:rPr>
          <w:szCs w:val="16"/>
        </w:rPr>
        <w:t xml:space="preserve"> </w:t>
      </w:r>
      <w:r w:rsidRPr="00D15C0A">
        <w:rPr>
          <w:rStyle w:val="StyleStyleBold12pt"/>
          <w:b w:val="0"/>
        </w:rPr>
        <w:t>(Tracy Wilkinson, journalist for LA Times, “Opposition dispute rivets Mexico, threatens reforms,” May 20, 2013, http://articles.latimes.com/2013/may/20/world/la-fg-wn-mexico-opposition-dispute-20130520</w:t>
      </w:r>
      <w:r>
        <w:rPr>
          <w:rStyle w:val="StyleStyleBold12pt"/>
          <w:b w:val="0"/>
        </w:rPr>
        <w:t>//MRG</w:t>
      </w:r>
      <w:r w:rsidRPr="00D15C0A">
        <w:rPr>
          <w:rStyle w:val="StyleStyleBold12pt"/>
          <w:b w:val="0"/>
        </w:rPr>
        <w:t>)</w:t>
      </w:r>
    </w:p>
    <w:p w:rsidR="005B34EA" w:rsidRDefault="005B34EA" w:rsidP="005B34EA">
      <w:pPr>
        <w:rPr>
          <w:sz w:val="16"/>
          <w:szCs w:val="16"/>
        </w:rPr>
      </w:pPr>
      <w:r>
        <w:rPr>
          <w:sz w:val="16"/>
          <w:szCs w:val="16"/>
        </w:rPr>
        <w:t xml:space="preserve">MEXICO CITY -- </w:t>
      </w:r>
      <w:r w:rsidRPr="002116B0">
        <w:rPr>
          <w:rStyle w:val="TitleChar"/>
        </w:rPr>
        <w:t>A dramatic rupture in Mexico’s main opposition political party has aired the group’s dirty laundry and also could trip up</w:t>
      </w:r>
      <w:r>
        <w:rPr>
          <w:sz w:val="16"/>
          <w:szCs w:val="16"/>
        </w:rPr>
        <w:t xml:space="preserve"> President Enrique Peña </w:t>
      </w:r>
      <w:r w:rsidRPr="002116B0">
        <w:rPr>
          <w:rStyle w:val="TitleChar"/>
        </w:rPr>
        <w:t>Nieto’s ambitious agenda of reform.</w:t>
      </w:r>
      <w:r>
        <w:rPr>
          <w:sz w:val="16"/>
          <w:szCs w:val="16"/>
        </w:rPr>
        <w:t xml:space="preserve"> The political fireworks riveted Mexicans on Monday, dominating airwaves and social media as leaders of the National Action Party, or PAN, bickered openly. On one level, </w:t>
      </w:r>
      <w:r w:rsidRPr="002116B0">
        <w:rPr>
          <w:rStyle w:val="TitleChar"/>
        </w:rPr>
        <w:t>citizens were viewing another chapter in the agony of a party that ruled for the last 12 years but has been corroded by infighting and a bitter power struggle. Also at stake, potentially, was the ease with which</w:t>
      </w:r>
      <w:r>
        <w:rPr>
          <w:sz w:val="16"/>
          <w:szCs w:val="16"/>
        </w:rPr>
        <w:t xml:space="preserve"> Peña </w:t>
      </w:r>
      <w:r w:rsidRPr="002116B0">
        <w:rPr>
          <w:rStyle w:val="TitleChar"/>
        </w:rPr>
        <w:t xml:space="preserve">Nieto has been getting legislation through a fairly compliant Congress. </w:t>
      </w:r>
      <w:r>
        <w:rPr>
          <w:sz w:val="16"/>
          <w:szCs w:val="16"/>
        </w:rPr>
        <w:t xml:space="preserve">PAN chair Gustavo Madero over the weekend unceremoniously fired his party’s caucus leader in the Senate, Ernesto Cordero. Cordero will remain in the Senate, even continuing to hold his title of Senate president, but will no longer be the party’s go-to man. Analysts quickly saw in this a slap at Mexico's former president, Felipe Calderon. Calderon’s conservative PAN held the presidency from 2000 until it lost the election last year, when Calderon’s term ended. He quickly decamped to Harvard University but remains close to Cordero and on the outs with Madero. Cordero has been critical of Madero’s willingness to cooperate with Peña Nieto. </w:t>
      </w:r>
      <w:r w:rsidRPr="00633F3E">
        <w:rPr>
          <w:rStyle w:val="TitleChar"/>
        </w:rPr>
        <w:t>On behalf of the PAN, Madero signed a so-called Pact for Mexico in which he pledged support for numerous initiatives that</w:t>
      </w:r>
      <w:r>
        <w:rPr>
          <w:sz w:val="16"/>
          <w:szCs w:val="16"/>
        </w:rPr>
        <w:t xml:space="preserve"> Peña </w:t>
      </w:r>
      <w:r w:rsidRPr="00633F3E">
        <w:rPr>
          <w:rStyle w:val="TitleChar"/>
        </w:rPr>
        <w:t>Nieto and his Institutional Revolutionary Party, or PRI, are pushing. The PAN has the second-largest faction in the Senate, and Peña Nieto needs its votes as he presses the reforms, which target the banking industry, telecommunications, the state oil monopoly and Mexico’s abysmal education system.</w:t>
      </w:r>
      <w:r>
        <w:rPr>
          <w:sz w:val="16"/>
          <w:szCs w:val="16"/>
        </w:rPr>
        <w:t xml:space="preserve"> But Cordero of late has been resisting, and even joined forces with the left to put forward alternative legislation on campaign financing. That seemed to be the last straw for Madero, who dismissed Cordero in what he called the interest of party unity. </w:t>
      </w:r>
      <w:r w:rsidRPr="00633F3E">
        <w:rPr>
          <w:rStyle w:val="TitleChar"/>
        </w:rPr>
        <w:t>The party, clearly, is anything but united.</w:t>
      </w:r>
      <w:r>
        <w:rPr>
          <w:sz w:val="16"/>
          <w:szCs w:val="16"/>
        </w:rPr>
        <w:t xml:space="preserve"> Twenty-four of the PAN’s 38 senators are reportedly siding with Cordero against Madero. “This is the most undemocratic behavior,” Cordero complained on a morning television talk show -- during which Madero phoned in to reaffirm his decision. Cordero accused Madero of being closer to the president's party than his own. “The PAN cannot be a satellite of the PRI,” Cordero said at a later news conference. </w:t>
      </w:r>
      <w:r w:rsidRPr="009C3E60">
        <w:rPr>
          <w:rStyle w:val="TitleChar"/>
        </w:rPr>
        <w:t>The divisions within the PAN are heightened not just by disagreement over whether to cooperate with the PRI, but also by conflicting visions on the future and direction of the party,</w:t>
      </w:r>
      <w:r>
        <w:rPr>
          <w:sz w:val="16"/>
          <w:szCs w:val="16"/>
        </w:rPr>
        <w:t xml:space="preserve"> which lost badly in the 2012 election for president and several state governorships. Fourteen states are holding local elections in July, and the PAN desperately needs to pull out victories to remain viable, analysts say.</w:t>
      </w:r>
    </w:p>
    <w:p w:rsidR="005B34EA" w:rsidRDefault="005B34EA" w:rsidP="005B34EA">
      <w:pPr>
        <w:rPr>
          <w:sz w:val="16"/>
          <w:szCs w:val="16"/>
        </w:rPr>
      </w:pPr>
    </w:p>
    <w:p w:rsidR="005B34EA" w:rsidRPr="008E4C97" w:rsidRDefault="005B34EA" w:rsidP="005B34EA">
      <w:pPr>
        <w:pStyle w:val="Heading4"/>
        <w:rPr>
          <w:rStyle w:val="StyleStyleBold12pt"/>
          <w:b/>
          <w:sz w:val="22"/>
        </w:rPr>
      </w:pPr>
      <w:r w:rsidRPr="008E4C97">
        <w:rPr>
          <w:rStyle w:val="StyleStyleBold12pt"/>
          <w:b/>
          <w:sz w:val="22"/>
        </w:rPr>
        <w:t xml:space="preserve">Energy reform doesn’t happen without the Nieto’s undivided attention and use of the Pact for Mexico </w:t>
      </w:r>
    </w:p>
    <w:p w:rsidR="005B34EA" w:rsidRDefault="005B34EA" w:rsidP="005B34EA">
      <w:r w:rsidRPr="009A33F4">
        <w:rPr>
          <w:b/>
        </w:rPr>
        <w:t>Martin, Rodriguez, &amp; Marinho 13</w:t>
      </w:r>
      <w:r w:rsidRPr="009A33F4">
        <w:rPr>
          <w:sz w:val="16"/>
        </w:rPr>
        <w:t xml:space="preserve"> </w:t>
      </w:r>
      <w:r w:rsidRPr="008E4C97">
        <w:rPr>
          <w:rStyle w:val="StyleStyleBold12pt"/>
          <w:b w:val="0"/>
        </w:rPr>
        <w:t>(Eric Martin is a reporter for Bloomberg News in Mexico City, Carlos Rodriguez is a reporter for Bloomberg News in Mexico City, Helder Marinho is an editor for Bloomberg News in São Paulo, “Mexico's President Pushes Reforms for State Oil Company Pemex” June 20, 2013, http://www.businessweek.com/articles/2013-06-20/mexicos-president-pushes-reforms-for-state-oil-company-pemex</w:t>
      </w:r>
      <w:r>
        <w:rPr>
          <w:rStyle w:val="StyleStyleBold12pt"/>
          <w:b w:val="0"/>
        </w:rPr>
        <w:t>//MRG</w:t>
      </w:r>
      <w:r w:rsidRPr="008E4C97">
        <w:rPr>
          <w:rStyle w:val="StyleStyleBold12pt"/>
          <w:b w:val="0"/>
        </w:rPr>
        <w:t>)</w:t>
      </w:r>
      <w:r w:rsidRPr="009A33F4">
        <w:rPr>
          <w:sz w:val="16"/>
        </w:rPr>
        <w:t xml:space="preserve"> </w:t>
      </w:r>
    </w:p>
    <w:p w:rsidR="005B34EA" w:rsidRPr="00A766C3" w:rsidRDefault="005B34EA" w:rsidP="005B34EA">
      <w:pPr>
        <w:rPr>
          <w:sz w:val="16"/>
        </w:rPr>
      </w:pPr>
      <w:r w:rsidRPr="00A766C3">
        <w:rPr>
          <w:sz w:val="16"/>
        </w:rPr>
        <w:t xml:space="preserve">Peña </w:t>
      </w:r>
      <w:r w:rsidRPr="003B19FB">
        <w:rPr>
          <w:rStyle w:val="TitleChar"/>
        </w:rPr>
        <w:t>Nieto</w:t>
      </w:r>
      <w:r w:rsidRPr="00A766C3">
        <w:rPr>
          <w:rStyle w:val="TitleChar"/>
        </w:rPr>
        <w:t xml:space="preserve"> says his administration will send the energy bill to Congress by September</w:t>
      </w:r>
      <w:r w:rsidRPr="00A766C3">
        <w:rPr>
          <w:sz w:val="16"/>
        </w:rPr>
        <w:t xml:space="preserve">, when regular sessions resume. </w:t>
      </w:r>
      <w:r w:rsidRPr="00A766C3">
        <w:rPr>
          <w:rStyle w:val="TitleChar"/>
        </w:rPr>
        <w:t xml:space="preserve">He’s </w:t>
      </w:r>
      <w:r w:rsidRPr="003B19FB">
        <w:rPr>
          <w:rStyle w:val="TitleChar"/>
        </w:rPr>
        <w:t>relying on the Pact for Mexico</w:t>
      </w:r>
      <w:r w:rsidRPr="00A766C3">
        <w:rPr>
          <w:sz w:val="16"/>
        </w:rPr>
        <w:t xml:space="preserve">, </w:t>
      </w:r>
      <w:r w:rsidRPr="00A766C3">
        <w:rPr>
          <w:rStyle w:val="TitleChar"/>
        </w:rPr>
        <w:t>an alliance of the country’s top three political parties</w:t>
      </w:r>
      <w:r w:rsidRPr="00A766C3">
        <w:rPr>
          <w:sz w:val="16"/>
        </w:rPr>
        <w:t xml:space="preserve">, </w:t>
      </w:r>
      <w:r w:rsidRPr="00A766C3">
        <w:rPr>
          <w:rStyle w:val="TitleChar"/>
        </w:rPr>
        <w:t xml:space="preserve">which have vowed </w:t>
      </w:r>
      <w:r w:rsidRPr="003B19FB">
        <w:rPr>
          <w:rStyle w:val="TitleChar"/>
        </w:rPr>
        <w:t>to work together to achieve major reforms</w:t>
      </w:r>
      <w:r w:rsidRPr="00A766C3">
        <w:rPr>
          <w:sz w:val="16"/>
        </w:rPr>
        <w:t xml:space="preserve">. </w:t>
      </w:r>
      <w:r w:rsidRPr="00A766C3">
        <w:rPr>
          <w:rStyle w:val="TitleChar"/>
        </w:rPr>
        <w:t>Peña Nieto’s</w:t>
      </w:r>
      <w:r w:rsidRPr="00A766C3">
        <w:rPr>
          <w:sz w:val="16"/>
        </w:rPr>
        <w:t xml:space="preserve"> own </w:t>
      </w:r>
      <w:r w:rsidRPr="00A766C3">
        <w:rPr>
          <w:rStyle w:val="TitleChar"/>
        </w:rPr>
        <w:t>party,</w:t>
      </w:r>
      <w:r w:rsidRPr="00A766C3">
        <w:rPr>
          <w:sz w:val="16"/>
        </w:rPr>
        <w:t xml:space="preserve"> the Institutional Revolutionary Party (</w:t>
      </w:r>
      <w:r w:rsidRPr="00A766C3">
        <w:rPr>
          <w:rStyle w:val="TitleChar"/>
        </w:rPr>
        <w:t>PRI</w:t>
      </w:r>
      <w:r w:rsidRPr="00A766C3">
        <w:rPr>
          <w:sz w:val="16"/>
        </w:rPr>
        <w:t xml:space="preserve">), </w:t>
      </w:r>
      <w:r w:rsidRPr="00A766C3">
        <w:rPr>
          <w:rStyle w:val="TitleChar"/>
        </w:rPr>
        <w:t>doesn’t have enough votes on its own</w:t>
      </w:r>
      <w:r w:rsidRPr="00A766C3">
        <w:rPr>
          <w:sz w:val="16"/>
        </w:rPr>
        <w:t xml:space="preserve"> for a constitutional amendment. “We’re approaching key deadlines,” Peña Nieto says. “I’m optimistic that this political climate of understanding and agreement will be maintained.” Yet </w:t>
      </w:r>
      <w:r w:rsidRPr="00A766C3">
        <w:rPr>
          <w:rStyle w:val="TitleChar"/>
        </w:rPr>
        <w:t>investors have pushed down the price of Pemex bonds in the last month</w:t>
      </w:r>
      <w:r w:rsidRPr="00A766C3">
        <w:rPr>
          <w:sz w:val="16"/>
        </w:rPr>
        <w:t xml:space="preserve">. </w:t>
      </w:r>
      <w:r w:rsidRPr="00A766C3">
        <w:rPr>
          <w:rStyle w:val="TitleChar"/>
        </w:rPr>
        <w:t xml:space="preserve">They’re </w:t>
      </w:r>
      <w:r w:rsidRPr="003B19FB">
        <w:rPr>
          <w:rStyle w:val="TitleChar"/>
        </w:rPr>
        <w:t>losing confidence in the president’s ability to achieve the needed changes amid signs that the Pact for Mexico is fraying. Corruption allegations against the PRI have already almost derailed the alliance</w:t>
      </w:r>
      <w:r w:rsidRPr="00A766C3">
        <w:rPr>
          <w:sz w:val="16"/>
        </w:rPr>
        <w:t>. In April, the National Action Party, a member of the pact, released video and audio tapes allegedly showing officials from Peña Nieto’s party arranging to use government social programs to win support before local elections. The accord may end if Peña Nieto doesn’t prevent electoral irregularities in states where local contests will take place on July 7, said Jesús Zambrano, head of the Party of the Democratic Revolution, another member of the pact in May. “</w:t>
      </w:r>
      <w:r w:rsidRPr="00A766C3">
        <w:rPr>
          <w:rStyle w:val="TitleChar"/>
        </w:rPr>
        <w:t xml:space="preserve">If the Pacto por México dies, then </w:t>
      </w:r>
      <w:r w:rsidRPr="00A766C3">
        <w:rPr>
          <w:rStyle w:val="TitleChar"/>
        </w:rPr>
        <w:lastRenderedPageBreak/>
        <w:t>what’s the plan</w:t>
      </w:r>
      <w:r w:rsidRPr="00A766C3">
        <w:rPr>
          <w:sz w:val="16"/>
        </w:rPr>
        <w:t>?” asks Duncan Wood, director of the Mexico Institute at the Woodrow Wilson International Center for Scholars in Washington. “</w:t>
      </w:r>
      <w:r w:rsidRPr="00A766C3">
        <w:rPr>
          <w:rStyle w:val="TitleChar"/>
        </w:rPr>
        <w:t>We don’t know what the plan is after that</w:t>
      </w:r>
      <w:r w:rsidRPr="00A766C3">
        <w:rPr>
          <w:sz w:val="16"/>
        </w:rPr>
        <w:t xml:space="preserve">.” </w:t>
      </w:r>
      <w:r w:rsidRPr="00A766C3">
        <w:rPr>
          <w:rStyle w:val="TitleChar"/>
        </w:rPr>
        <w:t xml:space="preserve">Peña Nieto has also waited a long time to make his push for a new oil law. </w:t>
      </w:r>
      <w:r w:rsidRPr="001A6B9A">
        <w:rPr>
          <w:rStyle w:val="TitleChar"/>
        </w:rPr>
        <w:t>Delays in introducing an energy bill could threaten its depth and support</w:t>
      </w:r>
      <w:r w:rsidRPr="00A766C3">
        <w:rPr>
          <w:sz w:val="16"/>
        </w:rPr>
        <w:t>, says Jeremy Martin, an oil specialist at the Institute of the Americas in La Jolla, Calif. “</w:t>
      </w:r>
      <w:r w:rsidRPr="00A766C3">
        <w:rPr>
          <w:rStyle w:val="TitleChar"/>
        </w:rPr>
        <w:t>The longer things go, people start taking different directions, and then politicians, his team, start finding reasons why they shouldn’t do something big</w:t>
      </w:r>
      <w:r w:rsidRPr="00A766C3">
        <w:rPr>
          <w:sz w:val="16"/>
        </w:rPr>
        <w:t>,” Martin says. In the fall legislative session, an oil bill may also have to compete with the annual budget,a major distraction.</w:t>
      </w:r>
    </w:p>
    <w:p w:rsidR="005B34EA" w:rsidRPr="00AE33F1" w:rsidRDefault="005B34EA" w:rsidP="005B34EA"/>
    <w:p w:rsidR="007C54E3" w:rsidRDefault="007C54E3" w:rsidP="007C54E3">
      <w:pPr>
        <w:pStyle w:val="Heading4"/>
      </w:pPr>
      <w:r>
        <w:t>Nieto has little capital—must focus on initial reform—the plan diverts this</w:t>
      </w:r>
    </w:p>
    <w:p w:rsidR="007C54E3" w:rsidRPr="00C30316" w:rsidRDefault="007C54E3" w:rsidP="007C54E3">
      <w:pPr>
        <w:rPr>
          <w:sz w:val="16"/>
          <w:szCs w:val="16"/>
        </w:rPr>
      </w:pPr>
      <w:r w:rsidRPr="002208B1">
        <w:rPr>
          <w:b/>
          <w:szCs w:val="16"/>
        </w:rPr>
        <w:t>Wilkinson &amp; Ellingwood 12</w:t>
      </w:r>
      <w:r w:rsidRPr="002208B1">
        <w:rPr>
          <w:szCs w:val="16"/>
        </w:rPr>
        <w:t xml:space="preserve"> </w:t>
      </w:r>
      <w:r w:rsidRPr="008E4C97">
        <w:rPr>
          <w:rStyle w:val="StyleStyleBold12pt"/>
          <w:b w:val="0"/>
        </w:rPr>
        <w:t>(Tracy Wilkinson journalist for the Los Angeles Times, and Ken Ellingwood, reporter for the Los Angeles Times, “Mexico President-elect Peña Nieto's win is weaker than expected,” July 2, 2012, http://articles.latimes.com/2012/jul/02/world/la-fg-mexico-election-analysis-20120703</w:t>
      </w:r>
      <w:r>
        <w:rPr>
          <w:rStyle w:val="StyleStyleBold12pt"/>
          <w:b w:val="0"/>
        </w:rPr>
        <w:t>//MRG</w:t>
      </w:r>
      <w:r w:rsidRPr="008E4C97">
        <w:rPr>
          <w:rStyle w:val="StyleStyleBold12pt"/>
          <w:b w:val="0"/>
        </w:rPr>
        <w:t>)</w:t>
      </w:r>
    </w:p>
    <w:p w:rsidR="007C54E3" w:rsidRDefault="007C54E3" w:rsidP="007C54E3">
      <w:pPr>
        <w:rPr>
          <w:rStyle w:val="TitleChar"/>
        </w:rPr>
      </w:pPr>
      <w:r w:rsidRPr="003C20A5">
        <w:rPr>
          <w:rStyle w:val="TitleChar"/>
        </w:rPr>
        <w:t>A landslide failed to materialize and now Enrique Peña Nieto will have to negotiate with two opposition parties to push through his ambitious program</w:t>
      </w:r>
      <w:r>
        <w:rPr>
          <w:sz w:val="16"/>
          <w:szCs w:val="16"/>
        </w:rPr>
        <w:t xml:space="preserve">, </w:t>
      </w:r>
      <w:r w:rsidRPr="003C20A5">
        <w:rPr>
          <w:rStyle w:val="TitleChar"/>
          <w:sz w:val="16"/>
          <w:u w:val="none"/>
        </w:rPr>
        <w:t>Enrique Peña</w:t>
      </w:r>
      <w:r w:rsidRPr="003C20A5">
        <w:rPr>
          <w:rStyle w:val="TitleChar"/>
          <w:sz w:val="16"/>
        </w:rPr>
        <w:t xml:space="preserve"> </w:t>
      </w:r>
      <w:r w:rsidRPr="008F563D">
        <w:rPr>
          <w:rStyle w:val="TitleChar"/>
        </w:rPr>
        <w:t>Nieto won 38% of the vote</w:t>
      </w:r>
      <w:r w:rsidRPr="00C30316">
        <w:rPr>
          <w:sz w:val="16"/>
          <w:szCs w:val="16"/>
        </w:rPr>
        <w:t>, more than 6 percentage points ahead of his nearest rival, leftist candidate Andres Manuel Lopez Obrador.</w:t>
      </w:r>
      <w:r>
        <w:rPr>
          <w:sz w:val="16"/>
          <w:szCs w:val="16"/>
        </w:rPr>
        <w:t xml:space="preserve"> </w:t>
      </w:r>
      <w:r w:rsidRPr="00C30316">
        <w:rPr>
          <w:sz w:val="16"/>
          <w:szCs w:val="16"/>
        </w:rPr>
        <w:t>Enrique Peña Nieto won 38% of the vote, more than 6 percentage points… (Yuri Cortez / AFP/Getty…)</w:t>
      </w:r>
      <w:r>
        <w:rPr>
          <w:sz w:val="16"/>
          <w:szCs w:val="16"/>
        </w:rPr>
        <w:t xml:space="preserve"> </w:t>
      </w:r>
      <w:r w:rsidRPr="00C30316">
        <w:rPr>
          <w:sz w:val="16"/>
          <w:szCs w:val="16"/>
        </w:rPr>
        <w:t>MEXICO CITY — Mexico's Institutional Revolutionary Party is marching back into the presidential palace bolstered by its control of a raft of state governorships and a good standing in Congress.</w:t>
      </w:r>
      <w:r>
        <w:rPr>
          <w:sz w:val="16"/>
          <w:szCs w:val="16"/>
        </w:rPr>
        <w:t xml:space="preserve"> </w:t>
      </w:r>
      <w:r w:rsidRPr="008F563D">
        <w:rPr>
          <w:rStyle w:val="TitleChar"/>
        </w:rPr>
        <w:t>But its mandate is much shakier than the party had predicted before Sunday's election, reflecting the nagging suspicions with which many Mexicans regard the PRI and complicating</w:t>
      </w:r>
      <w:r w:rsidRPr="00C30316">
        <w:rPr>
          <w:sz w:val="16"/>
          <w:szCs w:val="16"/>
        </w:rPr>
        <w:t xml:space="preserve"> President-elect Enrique Peña </w:t>
      </w:r>
      <w:r w:rsidRPr="008F563D">
        <w:rPr>
          <w:rStyle w:val="TitleChar"/>
        </w:rPr>
        <w:t>Nieto's ability to execute an ambitious reform program.</w:t>
      </w:r>
      <w:r>
        <w:rPr>
          <w:rStyle w:val="TitleChar"/>
        </w:rPr>
        <w:t xml:space="preserve"> </w:t>
      </w:r>
      <w:r w:rsidRPr="008F563D">
        <w:rPr>
          <w:rStyle w:val="TitleChar"/>
        </w:rPr>
        <w:t xml:space="preserve">He will have to negotiate with rival parties, including a newly empowered left, and will not have the free hand he might have expected as he pursues initiatives such as opening up the massive state oil company, Pemex, to foreign investment. </w:t>
      </w:r>
      <w:r w:rsidRPr="00C30316">
        <w:rPr>
          <w:sz w:val="16"/>
          <w:szCs w:val="16"/>
        </w:rPr>
        <w:t>Resistance from the opposition, as well as the old guard of his party and the unions that backed him, could block reforms and condemn Mexico to status quo and economic malaise.</w:t>
      </w:r>
      <w:r>
        <w:rPr>
          <w:sz w:val="16"/>
          <w:szCs w:val="16"/>
        </w:rPr>
        <w:t xml:space="preserve"> </w:t>
      </w:r>
      <w:r w:rsidRPr="009A63BA">
        <w:rPr>
          <w:rStyle w:val="TitleChar"/>
        </w:rPr>
        <w:t>"His mandate is clearly weaker than expected,"</w:t>
      </w:r>
      <w:r w:rsidRPr="00C30316">
        <w:rPr>
          <w:sz w:val="16"/>
          <w:szCs w:val="16"/>
        </w:rPr>
        <w:t xml:space="preserve"> said Carlos Ramirez, a Mexico analyst for the New York-based Eurasia Group.</w:t>
      </w:r>
      <w:r>
        <w:rPr>
          <w:sz w:val="16"/>
          <w:szCs w:val="16"/>
        </w:rPr>
        <w:t xml:space="preserve"> </w:t>
      </w:r>
      <w:r w:rsidRPr="00C30316">
        <w:rPr>
          <w:sz w:val="16"/>
          <w:szCs w:val="16"/>
        </w:rPr>
        <w:t>"He will be in a tough spot. The view inside the party was that they were going to win by a landslide.... Peña will have to choose his battles because he's likely to encounter resistance from within his coalition."</w:t>
      </w:r>
      <w:r>
        <w:rPr>
          <w:sz w:val="16"/>
          <w:szCs w:val="16"/>
        </w:rPr>
        <w:t xml:space="preserve"> </w:t>
      </w:r>
      <w:r w:rsidRPr="005F307E">
        <w:rPr>
          <w:rStyle w:val="TitleChar"/>
        </w:rPr>
        <w:t>Peña Nieto will be handcuffed to some degree by the wariness with which voters viewed handing power back to his party, whose 70-year rule was characterized by rampant corruption and authoritarian practices. Despite his victory, 3 in 5 voters cast ballots for other parties.</w:t>
      </w:r>
      <w:r>
        <w:rPr>
          <w:rStyle w:val="TitleChar"/>
        </w:rPr>
        <w:t xml:space="preserve"> </w:t>
      </w:r>
      <w:r w:rsidRPr="005F307E">
        <w:rPr>
          <w:rStyle w:val="TitleChar"/>
        </w:rPr>
        <w:t>"It would be in the PRI's interest to read this victory with humility, that they won despite their limitations,"</w:t>
      </w:r>
      <w:r w:rsidRPr="00C30316">
        <w:rPr>
          <w:sz w:val="16"/>
          <w:szCs w:val="16"/>
        </w:rPr>
        <w:t xml:space="preserve"> said Jesus Silva-Herzog Marquez, a columnist with the newspaper Reforma. "The PRI is obliged now to show it can govern democratically. It must admit that the sources of this deep, stubborn lack of confidence are, in the end, healthy and necessary."</w:t>
      </w:r>
      <w:r>
        <w:rPr>
          <w:sz w:val="16"/>
          <w:szCs w:val="16"/>
        </w:rPr>
        <w:t xml:space="preserve"> </w:t>
      </w:r>
      <w:r w:rsidRPr="00C30316">
        <w:rPr>
          <w:sz w:val="16"/>
          <w:szCs w:val="16"/>
        </w:rPr>
        <w:t>Peña Nieto, who does not take office until December, appears to understand the pressure he is under to prove that the PRI has changed. Claiming victory shortly before midnight Sunday, and repeating it Monday in a meeting with reporters, he declared his future government "willing to listen, open to criticism." What he will not do, he said, is "return to the past."</w:t>
      </w:r>
      <w:r>
        <w:rPr>
          <w:sz w:val="16"/>
          <w:szCs w:val="16"/>
        </w:rPr>
        <w:t xml:space="preserve"> </w:t>
      </w:r>
      <w:r w:rsidRPr="00C30316">
        <w:rPr>
          <w:sz w:val="16"/>
          <w:szCs w:val="16"/>
        </w:rPr>
        <w:t>In the Monday remarks, Peña Nieto also said he had received congratulatory messages from various heads of state, including a telephone call from President Obama. The White House said the president "reiterated his commitment to working in partnership with Mexico and looks forward to advancing common goals, including promoting democracy, economic prosperity and security in the region and around the globe, in the coming years."</w:t>
      </w:r>
      <w:r>
        <w:rPr>
          <w:sz w:val="16"/>
          <w:szCs w:val="16"/>
        </w:rPr>
        <w:t xml:space="preserve"> </w:t>
      </w:r>
      <w:r w:rsidRPr="00C30316">
        <w:rPr>
          <w:sz w:val="16"/>
          <w:szCs w:val="16"/>
        </w:rPr>
        <w:t>Peña Nieto repeated his plans to reform Pemex, a potential political minefield. Nationalized in the 1930s, the oil giant occupies a special place in the Mexican psyche, but needs expensive investments to maintain the production that is a principal source of state revenue.</w:t>
      </w:r>
      <w:r>
        <w:rPr>
          <w:sz w:val="16"/>
          <w:szCs w:val="16"/>
        </w:rPr>
        <w:t xml:space="preserve"> </w:t>
      </w:r>
      <w:r w:rsidRPr="00C30316">
        <w:rPr>
          <w:sz w:val="16"/>
          <w:szCs w:val="16"/>
        </w:rPr>
        <w:t>Some Mexicans regard adding foreign capital as an affront to national pride, and the oil company's powerful unions also will object to any loss of jobs or control.</w:t>
      </w:r>
      <w:r>
        <w:rPr>
          <w:sz w:val="16"/>
          <w:szCs w:val="16"/>
        </w:rPr>
        <w:t xml:space="preserve"> </w:t>
      </w:r>
      <w:r w:rsidRPr="00C30316">
        <w:rPr>
          <w:sz w:val="16"/>
          <w:szCs w:val="16"/>
        </w:rPr>
        <w:t>Peña Nieto also repeated his pledge to work to reduce the violence sweeping the country while continuing the fight against drug cartels. His proposed policies do not differ radically from those of the current president, Felipe Calderon.</w:t>
      </w:r>
      <w:r>
        <w:rPr>
          <w:sz w:val="16"/>
          <w:szCs w:val="16"/>
        </w:rPr>
        <w:t xml:space="preserve"> </w:t>
      </w:r>
      <w:r w:rsidRPr="00C30316">
        <w:rPr>
          <w:sz w:val="16"/>
          <w:szCs w:val="16"/>
        </w:rPr>
        <w:t>"There will be no truce, no pact," Peña Nieto said of the fight against drug cartels, alluding to suggestions that the PRI of the past made deals with traffickers in exchange for peace.</w:t>
      </w:r>
      <w:r>
        <w:rPr>
          <w:sz w:val="16"/>
          <w:szCs w:val="16"/>
        </w:rPr>
        <w:t xml:space="preserve"> </w:t>
      </w:r>
      <w:r w:rsidRPr="00C30316">
        <w:rPr>
          <w:sz w:val="16"/>
          <w:szCs w:val="16"/>
        </w:rPr>
        <w:t>According to a nearly complete vote count, Peña Nieto won 38% of the vote, more than 6 percentage points ahead of his nearest rival, leftist candidate Andres Manuel Lopez Obrador. Even as voting booths were closing, PRI officials had predicted a double-digit margin, a forecast that many opinion polls bolstered.</w:t>
      </w:r>
      <w:r>
        <w:rPr>
          <w:sz w:val="16"/>
          <w:szCs w:val="16"/>
        </w:rPr>
        <w:t xml:space="preserve"> </w:t>
      </w:r>
      <w:r w:rsidRPr="00E82EA8">
        <w:rPr>
          <w:rStyle w:val="TitleChar"/>
        </w:rPr>
        <w:t xml:space="preserve">The PRI did chalk up a couple of additional governorships, which is important for major reforms that require constitutional changes because states have to sign off on them. </w:t>
      </w:r>
      <w:r w:rsidRPr="00C30316">
        <w:rPr>
          <w:sz w:val="16"/>
          <w:szCs w:val="16"/>
        </w:rPr>
        <w:t>The legislative picture is less clear.</w:t>
      </w:r>
      <w:r>
        <w:rPr>
          <w:sz w:val="16"/>
          <w:szCs w:val="16"/>
        </w:rPr>
        <w:t xml:space="preserve"> </w:t>
      </w:r>
      <w:r w:rsidRPr="00C30316">
        <w:rPr>
          <w:sz w:val="16"/>
          <w:szCs w:val="16"/>
        </w:rPr>
        <w:t>The complex machinery for dividing up the upper and lower houses of Congress was just getting started. It appeared that the PRI will have the most seats, but not the outright majority it had craved. That means the PRI will have to negotiate any new initiatives with Lopez Obrador's Democratic Revolution Party, which has emerged as the second political force in the nation, and Calderon's badly trounced National Action Party.</w:t>
      </w:r>
      <w:r>
        <w:rPr>
          <w:sz w:val="16"/>
          <w:szCs w:val="16"/>
        </w:rPr>
        <w:t xml:space="preserve"> </w:t>
      </w:r>
      <w:r w:rsidRPr="00C30316">
        <w:rPr>
          <w:sz w:val="16"/>
          <w:szCs w:val="16"/>
        </w:rPr>
        <w:t>Peña Nieto's mandate is also undermined by his opponent's refusal to accept defeat. Lopez Obrador, who finished in a stronger second place than expected, has said he will wait for final results and a legal review before conceding. In the 2006 presidential election, Lopez Obrador lost by less than a percentage point, and his refusal then to recognize the results unleashed a series of protests that paralyzed Mexico City.</w:t>
      </w:r>
      <w:r>
        <w:rPr>
          <w:sz w:val="16"/>
          <w:szCs w:val="16"/>
        </w:rPr>
        <w:t xml:space="preserve"> </w:t>
      </w:r>
      <w:r w:rsidRPr="00C30316">
        <w:rPr>
          <w:sz w:val="16"/>
          <w:szCs w:val="16"/>
        </w:rPr>
        <w:t>On Monday, Lopez Obrador again stood firm, alleging that PRI supporters were guilty of massive fraud and vote-buying. Regardless, the left picked up two state governorships, will gain in Congress and appears newly energized.</w:t>
      </w:r>
      <w:r>
        <w:rPr>
          <w:sz w:val="16"/>
          <w:szCs w:val="16"/>
        </w:rPr>
        <w:t xml:space="preserve"> </w:t>
      </w:r>
      <w:r w:rsidRPr="00E82EA8">
        <w:rPr>
          <w:rStyle w:val="TitleChar"/>
        </w:rPr>
        <w:t xml:space="preserve">Although not the margin it predicted, the PRI did appear to have won by a </w:t>
      </w:r>
      <w:r w:rsidRPr="00E82EA8">
        <w:rPr>
          <w:rStyle w:val="TitleChar"/>
        </w:rPr>
        <w:lastRenderedPageBreak/>
        <w:t>healthy enough difference to give it the kind of democratic legitimacy that PRI presidents in the days of rigged elections did not always enjoy,</w:t>
      </w:r>
      <w:r w:rsidRPr="00C30316">
        <w:rPr>
          <w:sz w:val="16"/>
          <w:szCs w:val="16"/>
        </w:rPr>
        <w:t xml:space="preserve"> and more of a mandate than Calderon could claim after his razor-thin defeat of Lopez Obrador.</w:t>
      </w:r>
      <w:r>
        <w:rPr>
          <w:sz w:val="16"/>
          <w:szCs w:val="16"/>
        </w:rPr>
        <w:t xml:space="preserve"> </w:t>
      </w:r>
      <w:r w:rsidRPr="00E82EA8">
        <w:rPr>
          <w:rStyle w:val="TitleChar"/>
        </w:rPr>
        <w:t>"He arrives with plenty of political capital,"</w:t>
      </w:r>
      <w:r w:rsidRPr="00C30316">
        <w:rPr>
          <w:sz w:val="16"/>
          <w:szCs w:val="16"/>
        </w:rPr>
        <w:t xml:space="preserve"> Alfonso Zarate, a Mexico City political analyst, said of Peña Nieto. </w:t>
      </w:r>
      <w:r w:rsidRPr="00E82EA8">
        <w:rPr>
          <w:rStyle w:val="TitleChar"/>
        </w:rPr>
        <w:t>But "he has to consider that there are two significant opposition forces. The ballot boxes are saying that you won by a generous margin but there is an important group: Mexicans who voted for the other choices. You can't ignore those choices."</w:t>
      </w:r>
    </w:p>
    <w:p w:rsidR="001B3DCA" w:rsidRPr="001B3DCA" w:rsidRDefault="001B3DCA" w:rsidP="001B3DCA"/>
    <w:p w:rsidR="00B62B10" w:rsidRDefault="00B62B10" w:rsidP="00B62B10">
      <w:pPr>
        <w:pStyle w:val="Heading1"/>
      </w:pPr>
      <w:r>
        <w:lastRenderedPageBreak/>
        <w:t xml:space="preserve">A2: Political Capital Not Key </w:t>
      </w:r>
    </w:p>
    <w:p w:rsidR="00B62B10" w:rsidRPr="00DB50E9" w:rsidRDefault="00B62B10" w:rsidP="00B62B10">
      <w:pPr>
        <w:rPr>
          <w:sz w:val="16"/>
          <w:szCs w:val="16"/>
        </w:rPr>
      </w:pPr>
    </w:p>
    <w:p w:rsidR="00B62B10" w:rsidRDefault="00B62B10" w:rsidP="00B62B10">
      <w:pPr>
        <w:pStyle w:val="Heading4"/>
      </w:pPr>
      <w:r w:rsidRPr="00DB50E9">
        <w:t xml:space="preserve">Nieto’s </w:t>
      </w:r>
      <w:r>
        <w:t xml:space="preserve">political capital key to push Pemex reform </w:t>
      </w:r>
    </w:p>
    <w:p w:rsidR="00B62B10" w:rsidRDefault="00B62B10" w:rsidP="00B62B10">
      <w:pPr>
        <w:rPr>
          <w:sz w:val="16"/>
          <w:szCs w:val="16"/>
        </w:rPr>
      </w:pPr>
      <w:r w:rsidRPr="007D1FBF">
        <w:rPr>
          <w:b/>
          <w:szCs w:val="16"/>
        </w:rPr>
        <w:t>Garanton 13</w:t>
      </w:r>
      <w:r w:rsidRPr="007D1FBF">
        <w:rPr>
          <w:szCs w:val="16"/>
        </w:rPr>
        <w:t xml:space="preserve"> </w:t>
      </w:r>
      <w:r w:rsidRPr="00D15C0A">
        <w:rPr>
          <w:rStyle w:val="StyleStyleBold12pt"/>
          <w:b w:val="0"/>
        </w:rPr>
        <w:t>(Ana Cristina Garanton, journalist in Mexico for oils, and gases “The Energy Mindset of Mexico’s New President,” May 27, 2013, http://www.oilandgasmexico.com/2013/05/28/in-expectation-of-mexico-oil-gas-review-2013/</w:t>
      </w:r>
      <w:r>
        <w:rPr>
          <w:rStyle w:val="StyleStyleBold12pt"/>
          <w:b w:val="0"/>
        </w:rPr>
        <w:t>/MRG</w:t>
      </w:r>
      <w:r w:rsidRPr="00D15C0A">
        <w:rPr>
          <w:rStyle w:val="StyleStyleBold12pt"/>
          <w:b w:val="0"/>
        </w:rPr>
        <w:t>)</w:t>
      </w:r>
    </w:p>
    <w:p w:rsidR="00B62B10" w:rsidRPr="000C4192" w:rsidRDefault="00B62B10" w:rsidP="00B62B10">
      <w:pPr>
        <w:rPr>
          <w:sz w:val="16"/>
          <w:szCs w:val="16"/>
        </w:rPr>
      </w:pPr>
      <w:r w:rsidRPr="00B2263C">
        <w:rPr>
          <w:rStyle w:val="TitleChar"/>
        </w:rPr>
        <w:t>The topics covered in this year’s edition of Mexico Oil &amp; Gas Review are those that have mattered the most in the Mexican oil and gas industry over the last twelve months, while the publication also provides an in-depth understanding of the most relevant issues that are expected to influence and transform the industry in the coming year.</w:t>
      </w:r>
      <w:r w:rsidRPr="000C4192">
        <w:rPr>
          <w:sz w:val="16"/>
          <w:szCs w:val="16"/>
        </w:rPr>
        <w:t xml:space="preserve"> On Wednesday, June 5th, Mexico Oil &amp; Gas Review will be officially released at the Mexican Petroleum Congress. Until then, we will be providing you with previews of the articles that will be featured in Mexico Oil &amp; Gas Review 2013. Today, we invite you to enjoy our article dedicated to the energy ambitions of President Enrique Peña Nieto.</w:t>
      </w:r>
      <w:r>
        <w:rPr>
          <w:sz w:val="16"/>
          <w:szCs w:val="16"/>
        </w:rPr>
        <w:t xml:space="preserve"> </w:t>
      </w:r>
      <w:r w:rsidRPr="00403022">
        <w:rPr>
          <w:rStyle w:val="TitleChar"/>
        </w:rPr>
        <w:t xml:space="preserve">The Energy Mindset of </w:t>
      </w:r>
      <w:r w:rsidRPr="00403022">
        <w:rPr>
          <w:sz w:val="16"/>
        </w:rPr>
        <w:t>Mexico’s New President</w:t>
      </w:r>
      <w:r>
        <w:rPr>
          <w:rStyle w:val="TitleChar"/>
        </w:rPr>
        <w:t xml:space="preserve"> </w:t>
      </w:r>
      <w:r w:rsidRPr="000C4192">
        <w:rPr>
          <w:sz w:val="16"/>
          <w:szCs w:val="16"/>
        </w:rPr>
        <w:t xml:space="preserve">President Enrique Peña </w:t>
      </w:r>
      <w:r w:rsidRPr="00403022">
        <w:rPr>
          <w:rStyle w:val="TitleChar"/>
        </w:rPr>
        <w:t>Nieto has been very clear about the fact that an energy reform is coming, and that it is needed in order for the country to develop, and face its most difficult challenges, such as poverty reduction.</w:t>
      </w:r>
      <w:r w:rsidRPr="000C4192">
        <w:rPr>
          <w:sz w:val="16"/>
          <w:szCs w:val="16"/>
        </w:rPr>
        <w:t xml:space="preserve"> Peña </w:t>
      </w:r>
      <w:r w:rsidRPr="00403022">
        <w:rPr>
          <w:rStyle w:val="TitleChar"/>
        </w:rPr>
        <w:t>Nieto’s emphasis is on a reform that will modernize Pemex, transforming it into a productive company focused on value creation, and making the NOC “a stronger lever for national development.” The energy reform was a key proposal in</w:t>
      </w:r>
      <w:r w:rsidRPr="000C4192">
        <w:rPr>
          <w:sz w:val="16"/>
          <w:szCs w:val="16"/>
        </w:rPr>
        <w:t xml:space="preserve"> Peña </w:t>
      </w:r>
      <w:r w:rsidRPr="00403022">
        <w:rPr>
          <w:rStyle w:val="TitleChar"/>
        </w:rPr>
        <w:t>Nieto’s electoral campaign, and has become one of the president’s signature issues since he took office, as well as being one of the structural reforms agreed upon in the Pact for Mexico.</w:t>
      </w:r>
      <w:r w:rsidRPr="000C4192">
        <w:rPr>
          <w:sz w:val="16"/>
          <w:szCs w:val="16"/>
        </w:rPr>
        <w:t xml:space="preserve"> The aim is clear: to increase private investment in the oil sector, which the president hopes will kick-start economic growth in the country.</w:t>
      </w:r>
      <w:r>
        <w:rPr>
          <w:sz w:val="16"/>
          <w:szCs w:val="16"/>
        </w:rPr>
        <w:t xml:space="preserve"> </w:t>
      </w:r>
      <w:r w:rsidRPr="000C4192">
        <w:rPr>
          <w:sz w:val="16"/>
          <w:szCs w:val="16"/>
        </w:rPr>
        <w:t xml:space="preserve">During the campaign leading up to the 2012 elections Peña </w:t>
      </w:r>
      <w:r w:rsidRPr="003B3CBF">
        <w:rPr>
          <w:rStyle w:val="TitleChar"/>
        </w:rPr>
        <w:t>Nieto expressed his desire to promote reforms that allow private investment in Pemex, especially in exploration, production and refining.</w:t>
      </w:r>
      <w:r w:rsidRPr="000C4192">
        <w:rPr>
          <w:sz w:val="16"/>
          <w:szCs w:val="16"/>
        </w:rPr>
        <w:t xml:space="preserve"> “I am not in favor of privatization, but I am in favor of opening the sector to private investment, while guaranteeing the state’s sole ownership of its resources. Mexico has a great opportunity, as Colombia and Brazil had, among other countries that have made the necessary reforms to modernize their oil and gas industries,” he said during the Mexican Construction Industry Congress in April 2012. During the run-up to the election, Peña </w:t>
      </w:r>
      <w:r w:rsidRPr="003B3CBF">
        <w:rPr>
          <w:rStyle w:val="TitleChar"/>
        </w:rPr>
        <w:t>Nieto’s proposals focused on making Pemex a modern and competitive company that meets and exceeds international industry standards,</w:t>
      </w:r>
      <w:r w:rsidRPr="000C4192">
        <w:rPr>
          <w:sz w:val="16"/>
          <w:szCs w:val="16"/>
        </w:rPr>
        <w:t xml:space="preserve"> chiefly by increasing the use of state-of-the-art technology.</w:t>
      </w:r>
      <w:r>
        <w:rPr>
          <w:sz w:val="16"/>
          <w:szCs w:val="16"/>
        </w:rPr>
        <w:t xml:space="preserve"> </w:t>
      </w:r>
      <w:r w:rsidRPr="000C4192">
        <w:rPr>
          <w:sz w:val="16"/>
          <w:szCs w:val="16"/>
        </w:rPr>
        <w:t xml:space="preserve">On July 2, 2012 – just a day after the presidential elections in Mexico and before he was declared elected president – Peña </w:t>
      </w:r>
      <w:r w:rsidRPr="00155D2F">
        <w:rPr>
          <w:rStyle w:val="TitleChar"/>
        </w:rPr>
        <w:t>Nieto published an op-ed piece in the New York Times in which he mentioned that after the improvement of economic conditions for millions of struggling Mexicans, his priority was to end the polarization that has paralyzed Mexico’s politics, and make urgently needed reforms in the energy sector, and in other areas, impossible. The pivotal moment of change in his party’s attitude towards energy reform came at the beginning of March, when the PRI broke with long-standing tradition and agreed to modify its formal position on the energy sector, in order to provide backing for Peña Nieto’s plan to increase private investment in Pemex.</w:t>
      </w:r>
      <w:r>
        <w:rPr>
          <w:rStyle w:val="TitleChar"/>
        </w:rPr>
        <w:t xml:space="preserve"> </w:t>
      </w:r>
    </w:p>
    <w:p w:rsidR="00B62B10" w:rsidRPr="00E56382" w:rsidRDefault="00B62B10" w:rsidP="00B62B10"/>
    <w:p w:rsidR="00B62B10" w:rsidRPr="00DB50E9" w:rsidRDefault="00B62B10" w:rsidP="00B62B10">
      <w:pPr>
        <w:pStyle w:val="Heading4"/>
      </w:pPr>
      <w:r w:rsidRPr="00DB50E9">
        <w:t xml:space="preserve">Nieto’s </w:t>
      </w:r>
      <w:r>
        <w:t xml:space="preserve">capital key to energy reform </w:t>
      </w:r>
    </w:p>
    <w:p w:rsidR="00B62B10" w:rsidRDefault="00B62B10" w:rsidP="00B62B10">
      <w:pPr>
        <w:rPr>
          <w:sz w:val="16"/>
          <w:szCs w:val="16"/>
        </w:rPr>
      </w:pPr>
      <w:r w:rsidRPr="00571457">
        <w:rPr>
          <w:b/>
          <w:szCs w:val="16"/>
        </w:rPr>
        <w:t>Martin &amp; Rodriguez 13</w:t>
      </w:r>
      <w:r w:rsidRPr="00571457">
        <w:rPr>
          <w:szCs w:val="16"/>
        </w:rPr>
        <w:t xml:space="preserve"> </w:t>
      </w:r>
      <w:r w:rsidRPr="00B8620A">
        <w:rPr>
          <w:rStyle w:val="StyleStyleBold12pt"/>
          <w:b w:val="0"/>
        </w:rPr>
        <w:t>(Eric Martin, Chairman of Management Boars at BGL BNP Paribas, Deputy Chairman of BIP Investment Partners, Director of BIP, and the Director of the Association des Banques et Banquiers, Carlos Manuel Rodriguez, is a reporter for Bloomberg News in Mexico City, “Mexico's President Pushes Reforms for State Oil Company Pemex,” June 20, 2013, http://www.businessweek.com/articles/2013-06-20/mexicos-president-pushes-reforms-for-state-oil-company-pemex</w:t>
      </w:r>
      <w:r>
        <w:rPr>
          <w:rStyle w:val="StyleStyleBold12pt"/>
          <w:b w:val="0"/>
        </w:rPr>
        <w:t>//MRG</w:t>
      </w:r>
      <w:r w:rsidRPr="00B8620A">
        <w:rPr>
          <w:rStyle w:val="StyleStyleBold12pt"/>
          <w:b w:val="0"/>
        </w:rPr>
        <w:t>)</w:t>
      </w:r>
    </w:p>
    <w:p w:rsidR="00B62B10" w:rsidRPr="00421EA1" w:rsidRDefault="00B62B10" w:rsidP="00B62B10">
      <w:pPr>
        <w:rPr>
          <w:sz w:val="16"/>
          <w:szCs w:val="16"/>
        </w:rPr>
      </w:pPr>
      <w:r w:rsidRPr="00421EA1">
        <w:rPr>
          <w:sz w:val="16"/>
          <w:szCs w:val="16"/>
        </w:rPr>
        <w:t xml:space="preserve">Petróleos Mexicanos, known as </w:t>
      </w:r>
      <w:r w:rsidRPr="00AC7768">
        <w:rPr>
          <w:rStyle w:val="TitleChar"/>
        </w:rPr>
        <w:t>Pemex, has long been the third rail of Mexican politics. The state-owned company, originally based on oil fields seized from foreign owners over 70 years ago, has produced sizable government revenue and union jobs for hundreds of thousands of Mexicans. Foreign investment has been largely restricted.</w:t>
      </w:r>
      <w:r>
        <w:rPr>
          <w:rStyle w:val="TitleChar"/>
        </w:rPr>
        <w:t xml:space="preserve"> </w:t>
      </w:r>
      <w:r w:rsidRPr="002B256E">
        <w:rPr>
          <w:rStyle w:val="TitleChar"/>
        </w:rPr>
        <w:t>But now Pemex’s main asset, the giant Cantarell offshore field, is shrinking fast. The company says it needs to boost annual investment by 46 percent,</w:t>
      </w:r>
      <w:r w:rsidRPr="00421EA1">
        <w:rPr>
          <w:sz w:val="16"/>
          <w:szCs w:val="16"/>
        </w:rPr>
        <w:t xml:space="preserve"> to $37 billion, to tap undeveloped shale-gas deposits and deep-water reserves. </w:t>
      </w:r>
      <w:r w:rsidRPr="002B256E">
        <w:rPr>
          <w:rStyle w:val="TitleChar"/>
        </w:rPr>
        <w:t xml:space="preserve">Without some private capital and expertise from abroad, Mexico risks becoming an importer in the next decade. Many of Mexico’s politicians and policymakers have known this for years. Yet Mexican nationalism, </w:t>
      </w:r>
      <w:r w:rsidRPr="002B256E">
        <w:rPr>
          <w:rStyle w:val="TitleChar"/>
        </w:rPr>
        <w:lastRenderedPageBreak/>
        <w:t>resistance from the unions, and the sheer size of the task of transforming Pemex have stood in the way.</w:t>
      </w:r>
      <w:r>
        <w:rPr>
          <w:rStyle w:val="TitleChar"/>
        </w:rPr>
        <w:t xml:space="preserve"> </w:t>
      </w:r>
      <w:r w:rsidRPr="00421EA1">
        <w:rPr>
          <w:sz w:val="16"/>
          <w:szCs w:val="16"/>
        </w:rPr>
        <w:t xml:space="preserve">The planets may be aligning for a solution: Mexican President Enrique Peña </w:t>
      </w:r>
      <w:r w:rsidRPr="00B00F5D">
        <w:rPr>
          <w:rStyle w:val="TitleChar"/>
        </w:rPr>
        <w:t>Nieto says he’s negotiating to get the political support he needs to break the state monopoly in oil and gas exploration and production this year in a bid to accelerate Mexico’s economic growth. In the model envisioned by Peña Nieto, Pemex would develop certain fields, while foreign and private companies would tap others.</w:t>
      </w:r>
      <w:r w:rsidRPr="00421EA1">
        <w:rPr>
          <w:sz w:val="16"/>
          <w:szCs w:val="16"/>
        </w:rPr>
        <w:t xml:space="preserve"> The oil and gas reserves in the ground would still be the property of Mexico. Peña Nieto declines to discuss many details of the proposal or whether it would include a change in the constitution, which limits how private companies can profit from the nation’s energy resources.</w:t>
      </w:r>
      <w:r>
        <w:rPr>
          <w:sz w:val="16"/>
          <w:szCs w:val="16"/>
        </w:rPr>
        <w:t xml:space="preserve"> </w:t>
      </w:r>
      <w:r w:rsidRPr="00421EA1">
        <w:rPr>
          <w:sz w:val="16"/>
          <w:szCs w:val="16"/>
        </w:rPr>
        <w:t>He has, however, been sending signals to international oil companies that he needs their help to arrest eight years of decline in Mexico’s crude output. “It’s obvious that Pemex doesn’t have the financial capacity to be in every single front of energy generation,” the 46-year-old president said in an interview in London on June 17, before he traveled to Northern Ireland for meetings with Group of Eight leaders. “Shale is one of the areas where there’s room for private companies, but not the only one.”</w:t>
      </w:r>
      <w:r>
        <w:rPr>
          <w:sz w:val="16"/>
          <w:szCs w:val="16"/>
        </w:rPr>
        <w:t xml:space="preserve"> </w:t>
      </w:r>
      <w:r w:rsidRPr="00421EA1">
        <w:rPr>
          <w:sz w:val="16"/>
          <w:szCs w:val="16"/>
        </w:rPr>
        <w:t xml:space="preserve">Peña </w:t>
      </w:r>
      <w:r w:rsidRPr="002969A8">
        <w:rPr>
          <w:rStyle w:val="TitleChar"/>
        </w:rPr>
        <w:t>Nieto says his administration will send the energy bill to Congress by September, when regular sessions resume. He’s relying on the Pact for Mexico, an alliance of the country’s top three political parties, which have vowed to work together to achieve major reforms.</w:t>
      </w:r>
      <w:r w:rsidRPr="00421EA1">
        <w:rPr>
          <w:sz w:val="16"/>
          <w:szCs w:val="16"/>
        </w:rPr>
        <w:t xml:space="preserve"> Peña </w:t>
      </w:r>
      <w:r w:rsidRPr="002969A8">
        <w:rPr>
          <w:rStyle w:val="TitleChar"/>
        </w:rPr>
        <w:t>Nieto’s own party, the</w:t>
      </w:r>
      <w:r w:rsidRPr="00421EA1">
        <w:rPr>
          <w:sz w:val="16"/>
          <w:szCs w:val="16"/>
        </w:rPr>
        <w:t xml:space="preserve"> Institutional Revolutionary Party (</w:t>
      </w:r>
      <w:r w:rsidRPr="002969A8">
        <w:rPr>
          <w:rStyle w:val="TitleChar"/>
        </w:rPr>
        <w:t>PRI</w:t>
      </w:r>
      <w:r w:rsidRPr="00421EA1">
        <w:rPr>
          <w:sz w:val="16"/>
          <w:szCs w:val="16"/>
        </w:rPr>
        <w:t xml:space="preserve">), </w:t>
      </w:r>
      <w:r w:rsidRPr="002969A8">
        <w:rPr>
          <w:rStyle w:val="TitleChar"/>
        </w:rPr>
        <w:t>doesn’t have enough votes on its own for a constitutional amendment.</w:t>
      </w:r>
      <w:r>
        <w:rPr>
          <w:rStyle w:val="TitleChar"/>
        </w:rPr>
        <w:t xml:space="preserve"> </w:t>
      </w:r>
      <w:r w:rsidRPr="00421EA1">
        <w:rPr>
          <w:sz w:val="16"/>
          <w:szCs w:val="16"/>
        </w:rPr>
        <w:t xml:space="preserve">“We’re approaching key deadlines,” Peña </w:t>
      </w:r>
      <w:r w:rsidRPr="002969A8">
        <w:rPr>
          <w:rStyle w:val="TitleChar"/>
        </w:rPr>
        <w:t xml:space="preserve">Nieto says. “I’m optimistic that this political climate of understanding and agreement will be maintained.” Yet investors have pushed down the price of Pemex bonds in the last month. They’re losing confidence in the president’s ability to achieve the needed changes amid signs that the Pact for Mexico is fraying. </w:t>
      </w:r>
      <w:r w:rsidRPr="00421EA1">
        <w:rPr>
          <w:sz w:val="16"/>
          <w:szCs w:val="16"/>
        </w:rPr>
        <w:t>Corruption allegations against the PRI have already almost derailed the alliance. In April, the National Action Party, a member of the pact, released video and audio tapes allegedly showing officials from Peña Nieto’s party arranging to use government social programs to win support before local elections. The accord may end if Peña Nieto doesn’t prevent electoral irregularities in states where local contests will take place on July 7, said Jesús Zambrano, head of the Party of the Democratic Revolution, another member of the pact in May.</w:t>
      </w:r>
    </w:p>
    <w:p w:rsidR="00B62B10" w:rsidRPr="009B3526" w:rsidRDefault="00B62B10" w:rsidP="00B62B10">
      <w:pPr>
        <w:rPr>
          <w:sz w:val="16"/>
          <w:szCs w:val="16"/>
        </w:rPr>
      </w:pPr>
    </w:p>
    <w:p w:rsidR="00B62B10" w:rsidRPr="00571457" w:rsidRDefault="00B62B10" w:rsidP="00B62B10"/>
    <w:p w:rsidR="006A05F5" w:rsidRDefault="00E56382" w:rsidP="00D76166">
      <w:pPr>
        <w:pStyle w:val="Heading1"/>
      </w:pPr>
      <w:r>
        <w:lastRenderedPageBreak/>
        <w:t>Impact</w:t>
      </w:r>
      <w:r w:rsidR="00B91866">
        <w:t>s</w:t>
      </w:r>
    </w:p>
    <w:p w:rsidR="009508FC" w:rsidRPr="00066C2F" w:rsidRDefault="00066C2F" w:rsidP="00066C2F">
      <w:pPr>
        <w:pStyle w:val="Heading2"/>
      </w:pPr>
      <w:r w:rsidRPr="00066C2F">
        <w:rPr>
          <w:rFonts w:eastAsiaTheme="minorHAnsi" w:cs="Calibri"/>
          <w:bCs w:val="0"/>
          <w:iCs/>
        </w:rPr>
        <w:lastRenderedPageBreak/>
        <w:t>Economy/</w:t>
      </w:r>
      <w:r w:rsidR="009508FC" w:rsidRPr="00066C2F">
        <w:rPr>
          <w:rFonts w:eastAsiaTheme="minorHAnsi" w:cs="Calibri"/>
          <w:bCs w:val="0"/>
          <w:iCs/>
        </w:rPr>
        <w:t xml:space="preserve">Competitiveness </w:t>
      </w:r>
    </w:p>
    <w:p w:rsidR="00066C2F" w:rsidRPr="00014E63" w:rsidRDefault="00066C2F" w:rsidP="00066C2F">
      <w:pPr>
        <w:pStyle w:val="Heading4"/>
      </w:pPr>
      <w:r>
        <w:t xml:space="preserve">Nieto’s pushing for energy reform—key to the economy </w:t>
      </w:r>
    </w:p>
    <w:p w:rsidR="00066C2F" w:rsidRPr="007A33B5" w:rsidRDefault="00066C2F" w:rsidP="00066C2F">
      <w:pPr>
        <w:rPr>
          <w:rStyle w:val="StyleStyleBold12pt"/>
          <w:b w:val="0"/>
        </w:rPr>
      </w:pPr>
      <w:r w:rsidRPr="00014E63">
        <w:rPr>
          <w:b/>
        </w:rPr>
        <w:t>Casey 13</w:t>
      </w:r>
      <w:r>
        <w:t xml:space="preserve"> </w:t>
      </w:r>
      <w:r w:rsidRPr="00B8620A">
        <w:rPr>
          <w:rStyle w:val="StyleStyleBold12pt"/>
          <w:b w:val="0"/>
        </w:rPr>
        <w:t>(Nicholas Casey, Facilities and Events Coordinator at the Center for American Progress, Facilities Coordinator at the Center for American Progress V.C. for the Ohio Democratic Party, “Mexico Leader's Next Push Is to Tackle Energy,” March 12, 2013, http://online.wsj.com/article/SB10001424127887323826704578356641370976554.html</w:t>
      </w:r>
      <w:r>
        <w:rPr>
          <w:rStyle w:val="StyleStyleBold12pt"/>
          <w:b w:val="0"/>
        </w:rPr>
        <w:t>//MRG</w:t>
      </w:r>
      <w:r w:rsidRPr="00B8620A">
        <w:rPr>
          <w:rStyle w:val="StyleStyleBold12pt"/>
          <w:b w:val="0"/>
        </w:rPr>
        <w:t>)</w:t>
      </w:r>
    </w:p>
    <w:p w:rsidR="00066C2F" w:rsidRPr="001B6DC5" w:rsidRDefault="00066C2F" w:rsidP="00066C2F">
      <w:pPr>
        <w:rPr>
          <w:rStyle w:val="TitleChar"/>
        </w:rPr>
      </w:pPr>
      <w:r w:rsidRPr="00F453D9">
        <w:rPr>
          <w:sz w:val="16"/>
          <w:szCs w:val="16"/>
        </w:rPr>
        <w:t xml:space="preserve">In his first 100 days, </w:t>
      </w:r>
      <w:r w:rsidRPr="00672DC4">
        <w:rPr>
          <w:rStyle w:val="TitleChar"/>
        </w:rPr>
        <w:t>the new Mexican president has surprised many with the momentum he has gathered toward achieving a major economic overhaul.</w:t>
      </w:r>
      <w:r>
        <w:rPr>
          <w:sz w:val="16"/>
          <w:szCs w:val="16"/>
        </w:rPr>
        <w:t xml:space="preserve"> </w:t>
      </w:r>
      <w:r w:rsidRPr="00F453D9">
        <w:rPr>
          <w:sz w:val="16"/>
          <w:szCs w:val="16"/>
        </w:rPr>
        <w:t>Enrique Peña Nieto has revised Mexico's 40-year-old labor code and its dysfunctional education system. He jailed a union boss once considered untouchable and submitted legislation to attack corruption by stripping away public officials' immunity from prosecution.</w:t>
      </w:r>
      <w:r>
        <w:rPr>
          <w:sz w:val="16"/>
          <w:szCs w:val="16"/>
        </w:rPr>
        <w:t xml:space="preserve"> </w:t>
      </w:r>
      <w:r w:rsidRPr="00F453D9">
        <w:rPr>
          <w:sz w:val="16"/>
          <w:szCs w:val="16"/>
        </w:rPr>
        <w:t>On Monday, he presented to Congress proposals to reform Mexico's telecommunications sector that would give the government for the first time the power to force asset sales of monopolies and challenge the world's richest businessman, Carlos Slim, who controls more than 70% of Mexican phones.</w:t>
      </w:r>
      <w:r>
        <w:rPr>
          <w:sz w:val="16"/>
          <w:szCs w:val="16"/>
        </w:rPr>
        <w:t xml:space="preserve"> </w:t>
      </w:r>
      <w:r w:rsidRPr="00F453D9">
        <w:rPr>
          <w:sz w:val="16"/>
          <w:szCs w:val="16"/>
        </w:rPr>
        <w:t>Mr. Peña Nieto, center, displays a three-party political pact in March.</w:t>
      </w:r>
      <w:r>
        <w:rPr>
          <w:sz w:val="16"/>
          <w:szCs w:val="16"/>
        </w:rPr>
        <w:t xml:space="preserve"> </w:t>
      </w:r>
      <w:r w:rsidRPr="00F453D9">
        <w:rPr>
          <w:sz w:val="16"/>
          <w:szCs w:val="16"/>
        </w:rPr>
        <w:t xml:space="preserve">Now </w:t>
      </w:r>
      <w:r w:rsidRPr="00CE43D2">
        <w:rPr>
          <w:rStyle w:val="TitleChar"/>
        </w:rPr>
        <w:t xml:space="preserve">the president is setting his sights on another major goal: An overhaul of the energy sector </w:t>
      </w:r>
      <w:r w:rsidRPr="00F453D9">
        <w:rPr>
          <w:sz w:val="16"/>
          <w:szCs w:val="16"/>
        </w:rPr>
        <w:t xml:space="preserve">and state-run Petróleos Mexicanos, </w:t>
      </w:r>
      <w:r w:rsidRPr="00CE43D2">
        <w:rPr>
          <w:rStyle w:val="TitleChar"/>
        </w:rPr>
        <w:t>one of the world's biggest oil firms, whose output is slipping.</w:t>
      </w:r>
      <w:r w:rsidRPr="00F453D9">
        <w:rPr>
          <w:sz w:val="16"/>
          <w:szCs w:val="16"/>
        </w:rPr>
        <w:t xml:space="preserve"> He proposes to change the law to attract foreign investors—an about-face for a country that once nationalized its oil and barred foreign participation by constitutional amendment.</w:t>
      </w:r>
      <w:r>
        <w:rPr>
          <w:sz w:val="16"/>
          <w:szCs w:val="16"/>
        </w:rPr>
        <w:t xml:space="preserve"> </w:t>
      </w:r>
      <w:r w:rsidRPr="002F56EF">
        <w:rPr>
          <w:rStyle w:val="TitleChar"/>
        </w:rPr>
        <w:t xml:space="preserve">"Mexico was long viewed as a stable country but one that was marred by lots of security concerns," </w:t>
      </w:r>
      <w:r w:rsidRPr="00F453D9">
        <w:rPr>
          <w:sz w:val="16"/>
          <w:szCs w:val="16"/>
        </w:rPr>
        <w:t xml:space="preserve">said Gray Newman, Morgan Stanley's MS +2.27% chief Latin America economist. </w:t>
      </w:r>
      <w:r w:rsidRPr="002F56EF">
        <w:rPr>
          <w:rStyle w:val="TitleChar"/>
        </w:rPr>
        <w:t>"But now it's seen as a leader among emerging markets on the reform front."</w:t>
      </w:r>
      <w:r>
        <w:rPr>
          <w:rStyle w:val="TitleChar"/>
        </w:rPr>
        <w:t xml:space="preserve"> </w:t>
      </w:r>
      <w:r w:rsidRPr="00F453D9">
        <w:rPr>
          <w:sz w:val="16"/>
          <w:szCs w:val="16"/>
        </w:rPr>
        <w:t>Economic Revision</w:t>
      </w:r>
      <w:r>
        <w:rPr>
          <w:sz w:val="16"/>
          <w:szCs w:val="16"/>
        </w:rPr>
        <w:t xml:space="preserve"> </w:t>
      </w:r>
      <w:r w:rsidRPr="00F453D9">
        <w:rPr>
          <w:sz w:val="16"/>
          <w:szCs w:val="16"/>
        </w:rPr>
        <w:t xml:space="preserve">Peña </w:t>
      </w:r>
      <w:r w:rsidRPr="003C2523">
        <w:rPr>
          <w:rStyle w:val="TitleChar"/>
        </w:rPr>
        <w:t>Nieto's initiatives on</w:t>
      </w:r>
      <w:r w:rsidRPr="00F453D9">
        <w:rPr>
          <w:sz w:val="16"/>
          <w:szCs w:val="16"/>
        </w:rPr>
        <w:t xml:space="preserve"> labor, education, telecom and </w:t>
      </w:r>
      <w:r w:rsidRPr="003C2523">
        <w:rPr>
          <w:rStyle w:val="TitleChar"/>
        </w:rPr>
        <w:t>energy</w:t>
      </w:r>
      <w:r>
        <w:rPr>
          <w:rStyle w:val="TitleChar"/>
        </w:rPr>
        <w:t xml:space="preserve"> </w:t>
      </w:r>
      <w:r w:rsidRPr="00F453D9">
        <w:rPr>
          <w:sz w:val="16"/>
          <w:szCs w:val="16"/>
        </w:rPr>
        <w:t>Giving employers more flexibility in hiring and firing</w:t>
      </w:r>
      <w:r>
        <w:rPr>
          <w:sz w:val="16"/>
          <w:szCs w:val="16"/>
        </w:rPr>
        <w:t xml:space="preserve"> </w:t>
      </w:r>
      <w:r w:rsidRPr="00F453D9">
        <w:rPr>
          <w:sz w:val="16"/>
          <w:szCs w:val="16"/>
        </w:rPr>
        <w:t>Diminishing control of teachers union</w:t>
      </w:r>
      <w:r>
        <w:rPr>
          <w:sz w:val="16"/>
          <w:szCs w:val="16"/>
        </w:rPr>
        <w:t xml:space="preserve"> </w:t>
      </w:r>
      <w:r w:rsidRPr="00F453D9">
        <w:rPr>
          <w:sz w:val="16"/>
          <w:szCs w:val="16"/>
        </w:rPr>
        <w:t>Letting the government evaluate teachers</w:t>
      </w:r>
      <w:r>
        <w:rPr>
          <w:sz w:val="16"/>
          <w:szCs w:val="16"/>
        </w:rPr>
        <w:t xml:space="preserve"> </w:t>
      </w:r>
      <w:r w:rsidRPr="00F453D9">
        <w:rPr>
          <w:sz w:val="16"/>
          <w:szCs w:val="16"/>
        </w:rPr>
        <w:t>Allowing regulators to break up large telecom companies</w:t>
      </w:r>
      <w:r>
        <w:rPr>
          <w:sz w:val="16"/>
          <w:szCs w:val="16"/>
        </w:rPr>
        <w:t xml:space="preserve"> </w:t>
      </w:r>
      <w:r w:rsidRPr="00F453D9">
        <w:rPr>
          <w:sz w:val="16"/>
          <w:szCs w:val="16"/>
        </w:rPr>
        <w:t>Creating two new television networks to challenge duopoly</w:t>
      </w:r>
      <w:r>
        <w:rPr>
          <w:sz w:val="16"/>
          <w:szCs w:val="16"/>
        </w:rPr>
        <w:t xml:space="preserve"> </w:t>
      </w:r>
      <w:r w:rsidRPr="003C2523">
        <w:rPr>
          <w:rStyle w:val="TitleChar"/>
        </w:rPr>
        <w:t>Pushing for a constitutional amendment to open state-owned Pemex to foreign cash</w:t>
      </w:r>
      <w:r>
        <w:rPr>
          <w:rStyle w:val="TitleChar"/>
        </w:rPr>
        <w:t xml:space="preserve"> </w:t>
      </w:r>
      <w:r w:rsidRPr="003C2523">
        <w:rPr>
          <w:rStyle w:val="TitleChar"/>
        </w:rPr>
        <w:t>To be sure,</w:t>
      </w:r>
      <w:r w:rsidRPr="00F453D9">
        <w:rPr>
          <w:sz w:val="16"/>
          <w:szCs w:val="16"/>
        </w:rPr>
        <w:t xml:space="preserve"> Mr. Peña </w:t>
      </w:r>
      <w:r w:rsidRPr="003C2523">
        <w:rPr>
          <w:rStyle w:val="TitleChar"/>
        </w:rPr>
        <w:t xml:space="preserve">Nieto's reforms depend on the continued support of Mexico's three political parties, which are often fractious. </w:t>
      </w:r>
      <w:r w:rsidRPr="00F453D9">
        <w:rPr>
          <w:sz w:val="16"/>
          <w:szCs w:val="16"/>
        </w:rPr>
        <w:t>When Mexico transitioned out of one-party rule in 2000, the country's political establishment disintegrated. State governors refused to cooperate with presidents for the first time; Mr. Peña Nieto's Institutional Revolutionary Party, the PRI, then in the opposition, even blocked many measures it now supports.</w:t>
      </w:r>
      <w:r>
        <w:rPr>
          <w:sz w:val="16"/>
          <w:szCs w:val="16"/>
        </w:rPr>
        <w:t xml:space="preserve"> </w:t>
      </w:r>
      <w:r w:rsidRPr="00F453D9">
        <w:rPr>
          <w:sz w:val="16"/>
          <w:szCs w:val="16"/>
        </w:rPr>
        <w:t>There is also the issue of enforcement. Mexico has a long history of laws on the books that authorities fail to implement and powerful interests manage to circumvent.</w:t>
      </w:r>
      <w:r>
        <w:rPr>
          <w:sz w:val="16"/>
          <w:szCs w:val="16"/>
        </w:rPr>
        <w:t xml:space="preserve"> </w:t>
      </w:r>
      <w:r w:rsidRPr="00F453D9">
        <w:rPr>
          <w:sz w:val="16"/>
          <w:szCs w:val="16"/>
        </w:rPr>
        <w:t>But there are signs that Mr. Peña Nieto has found a workable solution with Mexico's lawmakers, Mexican politicians say. Shortly after taking office, he signed the so-called Pact for Mexico, an accord with Mexico's three main political parties, which includes wide-ranging reform goals to be achieved during his term in office.</w:t>
      </w:r>
      <w:r>
        <w:rPr>
          <w:sz w:val="16"/>
          <w:szCs w:val="16"/>
        </w:rPr>
        <w:t xml:space="preserve"> </w:t>
      </w:r>
      <w:r w:rsidRPr="001B6DC5">
        <w:rPr>
          <w:rStyle w:val="TitleChar"/>
        </w:rPr>
        <w:t>Members of</w:t>
      </w:r>
      <w:r w:rsidRPr="00F453D9">
        <w:rPr>
          <w:sz w:val="16"/>
          <w:szCs w:val="16"/>
        </w:rPr>
        <w:t xml:space="preserve"> Mr. Peña </w:t>
      </w:r>
      <w:r w:rsidRPr="001B6DC5">
        <w:rPr>
          <w:rStyle w:val="TitleChar"/>
        </w:rPr>
        <w:t>Nieto's opposition say they are inclined to cooperate.</w:t>
      </w:r>
      <w:r w:rsidRPr="00F453D9">
        <w:rPr>
          <w:sz w:val="16"/>
          <w:szCs w:val="16"/>
        </w:rPr>
        <w:t xml:space="preserve"> Alejandra Barrales, a senator from the leftist Party of the Democratic Revolution, who helped negotiate the pact for her party, said she felt "the PRI is open to negotiation.…They want to get the reforms."</w:t>
      </w:r>
      <w:r>
        <w:rPr>
          <w:sz w:val="16"/>
          <w:szCs w:val="16"/>
        </w:rPr>
        <w:t xml:space="preserve"> </w:t>
      </w:r>
      <w:r w:rsidRPr="002727F4">
        <w:rPr>
          <w:rStyle w:val="TitleChar"/>
        </w:rPr>
        <w:t>On Tuesday, ratings agency Standard &amp; Poor's moved Mexico's debt ratings outlook to "positive" from "stable," saying energy reform was now looking likely.</w:t>
      </w:r>
      <w:r w:rsidRPr="00F453D9">
        <w:rPr>
          <w:sz w:val="16"/>
          <w:szCs w:val="16"/>
        </w:rPr>
        <w:t xml:space="preserve"> Mr. Peña </w:t>
      </w:r>
      <w:r w:rsidRPr="002727F4">
        <w:rPr>
          <w:rStyle w:val="TitleChar"/>
        </w:rPr>
        <w:t>Nieto</w:t>
      </w:r>
      <w:r w:rsidRPr="00F453D9">
        <w:rPr>
          <w:sz w:val="16"/>
          <w:szCs w:val="16"/>
        </w:rPr>
        <w:t xml:space="preserve">, the agency said, </w:t>
      </w:r>
      <w:r w:rsidRPr="002727F4">
        <w:rPr>
          <w:rStyle w:val="TitleChar"/>
        </w:rPr>
        <w:t>was pushing through overhauls that escaped his predecessors "due in part to the president's stronger political power."</w:t>
      </w:r>
      <w:r>
        <w:rPr>
          <w:rStyle w:val="TitleChar"/>
        </w:rPr>
        <w:t xml:space="preserve"> </w:t>
      </w:r>
      <w:r w:rsidRPr="00F453D9">
        <w:rPr>
          <w:sz w:val="16"/>
          <w:szCs w:val="16"/>
        </w:rPr>
        <w:t xml:space="preserve">In trying to overhaul the telecom sector, education, labor and energy, Mr. Peña </w:t>
      </w:r>
      <w:r w:rsidRPr="004A1448">
        <w:rPr>
          <w:rStyle w:val="TitleChar"/>
        </w:rPr>
        <w:t>Nieto is taking on many of Mexico's sacred cows. In trying to do so, he has the professed support of large majorities in Congress.</w:t>
      </w:r>
      <w:r>
        <w:rPr>
          <w:rStyle w:val="TitleChar"/>
        </w:rPr>
        <w:t xml:space="preserve"> </w:t>
      </w:r>
      <w:r w:rsidRPr="00F453D9">
        <w:rPr>
          <w:sz w:val="16"/>
          <w:szCs w:val="16"/>
        </w:rPr>
        <w:t>In November, at Mr. Peña Nieto's urging before he took office, the legislators passed a bill that overhauled a set of labor laws which dated back to the 1970s. The reform, signed by the previous president, Felipe Calderón, made it easier for companies to hire and fire workers, and created regulations for outsourcing and new kinds of temporary employment.</w:t>
      </w:r>
      <w:r>
        <w:rPr>
          <w:sz w:val="16"/>
          <w:szCs w:val="16"/>
        </w:rPr>
        <w:t xml:space="preserve"> </w:t>
      </w:r>
      <w:r w:rsidRPr="001B6DC5">
        <w:rPr>
          <w:rStyle w:val="TitleChar"/>
        </w:rPr>
        <w:t>And by sharing political credit with the opposition, the measure helped pave the way for cooperation with the opposition.</w:t>
      </w:r>
    </w:p>
    <w:p w:rsidR="00066C2F" w:rsidRPr="00FE57A9" w:rsidRDefault="00066C2F" w:rsidP="00066C2F"/>
    <w:p w:rsidR="007C54E3" w:rsidRPr="008E4C97" w:rsidRDefault="007C54E3" w:rsidP="007C54E3">
      <w:pPr>
        <w:pStyle w:val="Heading4"/>
        <w:rPr>
          <w:rStyle w:val="StyleStyleBold12pt"/>
          <w:b/>
          <w:sz w:val="22"/>
        </w:rPr>
      </w:pPr>
      <w:r w:rsidRPr="008E4C97">
        <w:rPr>
          <w:rStyle w:val="StyleStyleBold12pt"/>
          <w:b/>
          <w:sz w:val="22"/>
        </w:rPr>
        <w:t xml:space="preserve">Energy reform key to economic competitiveness </w:t>
      </w:r>
    </w:p>
    <w:p w:rsidR="007C54E3" w:rsidRPr="002E0820" w:rsidRDefault="007C54E3" w:rsidP="007C54E3">
      <w:pPr>
        <w:rPr>
          <w:rStyle w:val="Emphasis"/>
        </w:rPr>
      </w:pPr>
      <w:r w:rsidRPr="004F398E">
        <w:rPr>
          <w:rStyle w:val="StyleStyleBold12pt"/>
          <w:sz w:val="22"/>
        </w:rPr>
        <w:t xml:space="preserve">Mander 13 </w:t>
      </w:r>
      <w:r w:rsidRPr="008E4C97">
        <w:rPr>
          <w:rStyle w:val="StyleStyleBold12pt"/>
          <w:b w:val="0"/>
        </w:rPr>
        <w:t>(Benedict Mander is the Financial Times' Venezuela and Caribbean correspondent. “Energy: Focus on Pemex raises hopes of private investors” June 27, 2013, http://www.ft.com/intl/cms/s/0/6aeb8e5a-c79c-11e2-9c52-00144feab7de.html#axzz2XkfRdFAO</w:t>
      </w:r>
      <w:r>
        <w:rPr>
          <w:rStyle w:val="StyleStyleBold12pt"/>
          <w:b w:val="0"/>
        </w:rPr>
        <w:t>//MRG</w:t>
      </w:r>
      <w:r w:rsidRPr="008E4C97">
        <w:rPr>
          <w:rStyle w:val="StyleStyleBold12pt"/>
          <w:b w:val="0"/>
        </w:rPr>
        <w:t>)</w:t>
      </w:r>
    </w:p>
    <w:p w:rsidR="007C54E3" w:rsidRDefault="007C54E3" w:rsidP="007C54E3">
      <w:pPr>
        <w:rPr>
          <w:rStyle w:val="TitleChar"/>
        </w:rPr>
      </w:pPr>
      <w:r w:rsidRPr="009A73B0">
        <w:rPr>
          <w:sz w:val="16"/>
        </w:rPr>
        <w:t xml:space="preserve">Although some Mexicans celebrated the anniversary of the 1938 nationalisation of their oil and gas this year, </w:t>
      </w:r>
      <w:r w:rsidRPr="002E0820">
        <w:rPr>
          <w:rStyle w:val="TitleChar"/>
        </w:rPr>
        <w:t>there are high hopes that the industry is on the brink of i</w:t>
      </w:r>
      <w:r w:rsidRPr="009A73B0">
        <w:rPr>
          <w:sz w:val="16"/>
        </w:rPr>
        <w:t xml:space="preserve">mportant constitutional </w:t>
      </w:r>
      <w:r w:rsidRPr="002E0820">
        <w:rPr>
          <w:rStyle w:val="TitleChar"/>
        </w:rPr>
        <w:t>reform. If successful, the reforms will enable an influx of private investment in long-needed projects</w:t>
      </w:r>
      <w:r w:rsidRPr="009A73B0">
        <w:rPr>
          <w:sz w:val="16"/>
        </w:rPr>
        <w:t xml:space="preserve">. </w:t>
      </w:r>
      <w:r w:rsidRPr="002E0820">
        <w:rPr>
          <w:rStyle w:val="TitleChar"/>
        </w:rPr>
        <w:t>This could</w:t>
      </w:r>
      <w:r w:rsidRPr="009A73B0">
        <w:rPr>
          <w:sz w:val="16"/>
        </w:rPr>
        <w:t xml:space="preserve"> transform the industry and </w:t>
      </w:r>
      <w:r w:rsidRPr="002E0820">
        <w:rPr>
          <w:rStyle w:val="TitleChar"/>
        </w:rPr>
        <w:t>boost the country’s economic competitiveness after decades of meagre investment</w:t>
      </w:r>
      <w:r w:rsidRPr="009A73B0">
        <w:rPr>
          <w:sz w:val="16"/>
        </w:rPr>
        <w:t xml:space="preserve"> contributed to the gradual decline of Pemex, the state oil monopoly that was once a source of national pride. “</w:t>
      </w:r>
      <w:r w:rsidRPr="002E0820">
        <w:rPr>
          <w:rStyle w:val="TitleChar"/>
        </w:rPr>
        <w:t xml:space="preserve">Pemex’s infrastructure is </w:t>
      </w:r>
      <w:r w:rsidRPr="002E0820">
        <w:rPr>
          <w:rStyle w:val="TitleChar"/>
        </w:rPr>
        <w:lastRenderedPageBreak/>
        <w:t>stretched to the limit,</w:t>
      </w:r>
      <w:r w:rsidRPr="009A73B0">
        <w:rPr>
          <w:sz w:val="16"/>
        </w:rPr>
        <w:t>” says Marcelo Mereles, a partner at Mexico City-based energy consultancy, EnergeA. “</w:t>
      </w:r>
      <w:r w:rsidRPr="002E0820">
        <w:rPr>
          <w:rStyle w:val="TitleChar"/>
        </w:rPr>
        <w:t>There is desperate need for investment,</w:t>
      </w:r>
      <w:r w:rsidRPr="009A73B0">
        <w:rPr>
          <w:sz w:val="16"/>
        </w:rPr>
        <w:t xml:space="preserve">” he says, explaining that </w:t>
      </w:r>
      <w:r w:rsidRPr="002E0820">
        <w:rPr>
          <w:rStyle w:val="TitleChar"/>
        </w:rPr>
        <w:t>Pemex has become increasingly inefficient, with debilitating losses and steep production declines</w:t>
      </w:r>
    </w:p>
    <w:p w:rsidR="00B91866" w:rsidRDefault="00B91866" w:rsidP="00066C2F">
      <w:pPr>
        <w:pStyle w:val="Heading4"/>
      </w:pPr>
      <w:r>
        <w:t xml:space="preserve">Energy reform key to boost Mexico competitiveness </w:t>
      </w:r>
    </w:p>
    <w:p w:rsidR="00B91866" w:rsidRDefault="00B91866" w:rsidP="00B91866">
      <w:pPr>
        <w:rPr>
          <w:sz w:val="16"/>
          <w:szCs w:val="16"/>
        </w:rPr>
      </w:pPr>
      <w:r w:rsidRPr="00E16AFD">
        <w:rPr>
          <w:b/>
          <w:szCs w:val="16"/>
        </w:rPr>
        <w:t>Snow 13</w:t>
      </w:r>
      <w:r w:rsidRPr="00E16AFD">
        <w:rPr>
          <w:szCs w:val="16"/>
        </w:rPr>
        <w:t xml:space="preserve"> </w:t>
      </w:r>
      <w:r w:rsidRPr="003B1F1B">
        <w:rPr>
          <w:rStyle w:val="StyleStyleBold12pt"/>
          <w:b w:val="0"/>
        </w:rPr>
        <w:t>(Nick Snow, senior energy specialist for the Oil Daily, editor of Petroleum Finance Week, Washington Editor, “Mexico's energy reforms will need to be bold, experts suggest,” July 8, 2013, http://www.ogj.com/articles/print/volume-111/issue-7a/general-interest/mexico-s-energy-reforms-will-need.html</w:t>
      </w:r>
      <w:r>
        <w:rPr>
          <w:rStyle w:val="StyleStyleBold12pt"/>
          <w:b w:val="0"/>
        </w:rPr>
        <w:t>//MRG</w:t>
      </w:r>
      <w:r w:rsidRPr="003B1F1B">
        <w:rPr>
          <w:rStyle w:val="StyleStyleBold12pt"/>
          <w:b w:val="0"/>
        </w:rPr>
        <w:t>)</w:t>
      </w:r>
    </w:p>
    <w:p w:rsidR="00B91866" w:rsidRDefault="00B91866" w:rsidP="00B91866">
      <w:pPr>
        <w:rPr>
          <w:sz w:val="16"/>
          <w:szCs w:val="16"/>
        </w:rPr>
      </w:pPr>
      <w:r w:rsidRPr="003B1F1B">
        <w:rPr>
          <w:rStyle w:val="StyleBoldUnderline"/>
        </w:rPr>
        <w:t>Mexico's government, which is expected to announce energy reforms in August, will need to take bold steps if it expects to meaningfully participate in North America's oil and gas renaissance,</w:t>
      </w:r>
      <w:r>
        <w:rPr>
          <w:sz w:val="16"/>
          <w:szCs w:val="16"/>
        </w:rPr>
        <w:t xml:space="preserve"> experts said at a Woodrow Wilson Center for International Studies forum. </w:t>
      </w:r>
      <w:r w:rsidRPr="0078766F">
        <w:rPr>
          <w:rStyle w:val="StyleBoldUnderline"/>
        </w:rPr>
        <w:t>"North America's oil and gas revolution is of enormous importance to Mexico,"</w:t>
      </w:r>
      <w:r>
        <w:rPr>
          <w:sz w:val="16"/>
          <w:szCs w:val="16"/>
        </w:rPr>
        <w:t xml:space="preserve"> said Ernesto Marcos Giacoman, founding partner of Marcos y Associados, a consulting firm specializing in Mexico's energy industry. </w:t>
      </w:r>
      <w:r w:rsidRPr="0078766F">
        <w:rPr>
          <w:rStyle w:val="StyleBoldUnderline"/>
        </w:rPr>
        <w:t>"If we don't do more serious reforms, more Mexican companies will start to build plans in the US because natural gas prices are lower, and Mexico will lose its competitive advantage."</w:t>
      </w:r>
      <w:r>
        <w:rPr>
          <w:rStyle w:val="StyleBoldUnderline"/>
        </w:rPr>
        <w:t xml:space="preserve"> </w:t>
      </w:r>
      <w:r w:rsidRPr="0078766F">
        <w:rPr>
          <w:rStyle w:val="StyleBoldUnderline"/>
        </w:rPr>
        <w:t xml:space="preserve">"A good part of Mexico's private sector is withholding investment in [national oil company Petroleos Mexicanos] because it wants to see what happens with the reforms," </w:t>
      </w:r>
      <w:r>
        <w:rPr>
          <w:sz w:val="16"/>
          <w:szCs w:val="16"/>
        </w:rPr>
        <w:t xml:space="preserve">added Juan Pardinas Carpizo, general director of the Mexican Institute </w:t>
      </w:r>
      <w:r w:rsidRPr="0078766F">
        <w:rPr>
          <w:rStyle w:val="StyleBoldUnderline"/>
        </w:rPr>
        <w:t>for Competitiveness. "The sooner this is resolved, the better."</w:t>
      </w:r>
      <w:r>
        <w:rPr>
          <w:sz w:val="16"/>
          <w:szCs w:val="16"/>
        </w:rPr>
        <w:t xml:space="preserve"> Duncan Wood, who directs the Wilson Center's Mexico Institute and led the June 21 discussion, said Enrique Pena Nieto became president in December after campaigning to reform the government overall. Other political reforms agreed to move legislation ahead, and fiscal and energy reform proposals are pending, he indicated. </w:t>
      </w:r>
      <w:r w:rsidRPr="008D3384">
        <w:rPr>
          <w:rStyle w:val="StyleBoldUnderline"/>
        </w:rPr>
        <w:t>"This time around, everyone recognizes that changes need to be made,"</w:t>
      </w:r>
      <w:r>
        <w:rPr>
          <w:sz w:val="16"/>
          <w:szCs w:val="16"/>
        </w:rPr>
        <w:t xml:space="preserve"> Wood said. </w:t>
      </w:r>
      <w:r w:rsidRPr="008D3384">
        <w:rPr>
          <w:rStyle w:val="StyleBoldUnderline"/>
        </w:rPr>
        <w:t>"There's not agreement yet on what those changes will be."</w:t>
      </w:r>
      <w:r>
        <w:rPr>
          <w:rStyle w:val="StyleBoldUnderline"/>
        </w:rPr>
        <w:t xml:space="preserve"> </w:t>
      </w:r>
      <w:r w:rsidRPr="008D3384">
        <w:rPr>
          <w:rStyle w:val="StyleBoldUnderline"/>
        </w:rPr>
        <w:t>Possible steps</w:t>
      </w:r>
      <w:r>
        <w:rPr>
          <w:rStyle w:val="StyleBoldUnderline"/>
        </w:rPr>
        <w:t xml:space="preserve"> </w:t>
      </w:r>
      <w:r w:rsidRPr="008D3384">
        <w:rPr>
          <w:rStyle w:val="StyleBoldUnderline"/>
        </w:rPr>
        <w:t xml:space="preserve">It's generally assumed that Pemex will continue to own Mexico's hydrocarbon resources, but production-sharing contracts and labor reform have been mentioned, </w:t>
      </w:r>
      <w:r>
        <w:rPr>
          <w:sz w:val="16"/>
          <w:szCs w:val="16"/>
        </w:rPr>
        <w:t xml:space="preserve">according to Marcos. Downstream private investment also might be allowed, and the national hydrocarbons commission could have more regulatory power, he said. "The last time I checked, there were no chemical molecules on Mexico's flag, but everyone treats it that way," said Pardinas. "The challenge the next few months will be to draw a line from oil and other chemical molecules through a national company with a confused corporate identity." </w:t>
      </w:r>
      <w:r w:rsidRPr="00EB60E7">
        <w:rPr>
          <w:rStyle w:val="StyleBoldUnderline"/>
        </w:rPr>
        <w:t xml:space="preserve">The US could help reform efforts by releasing more information about dramatic changes under way in North American energy so Mexico would understand what it's missing, </w:t>
      </w:r>
      <w:r>
        <w:rPr>
          <w:sz w:val="16"/>
          <w:szCs w:val="16"/>
        </w:rPr>
        <w:t xml:space="preserve">he added. </w:t>
      </w:r>
      <w:r w:rsidRPr="00EB60E7">
        <w:rPr>
          <w:rStyle w:val="StyleBoldUnderline"/>
        </w:rPr>
        <w:t>Pemex is the only one in the world that operates from the wellhead to the retailer,</w:t>
      </w:r>
      <w:r>
        <w:rPr>
          <w:sz w:val="16"/>
          <w:szCs w:val="16"/>
        </w:rPr>
        <w:t xml:space="preserve"> Pardinas said. "</w:t>
      </w:r>
      <w:r w:rsidRPr="00EB60E7">
        <w:rPr>
          <w:rStyle w:val="StyleBoldUnderline"/>
        </w:rPr>
        <w:t>Even Cuba is more competitive,"</w:t>
      </w:r>
      <w:r>
        <w:rPr>
          <w:sz w:val="16"/>
          <w:szCs w:val="16"/>
        </w:rPr>
        <w:t xml:space="preserve"> he observed.</w:t>
      </w:r>
    </w:p>
    <w:p w:rsidR="00BE3081" w:rsidRDefault="00BE3081" w:rsidP="00BE3081">
      <w:pPr>
        <w:pStyle w:val="Heading4"/>
      </w:pPr>
      <w:r>
        <w:t xml:space="preserve">Energy Reform is key to Mexico’s oil competitiveness </w:t>
      </w:r>
    </w:p>
    <w:p w:rsidR="00BE3081" w:rsidRPr="00F76FCB" w:rsidRDefault="00BE3081" w:rsidP="00BE3081">
      <w:pPr>
        <w:rPr>
          <w:rStyle w:val="StyleStyleBold12pt"/>
          <w:b w:val="0"/>
        </w:rPr>
      </w:pPr>
      <w:r w:rsidRPr="00F76FCB">
        <w:rPr>
          <w:b/>
        </w:rPr>
        <w:t>Arzate 13</w:t>
      </w:r>
      <w:r>
        <w:t xml:space="preserve"> </w:t>
      </w:r>
      <w:r w:rsidRPr="00F76FCB">
        <w:rPr>
          <w:rStyle w:val="StyleStyleBold12pt"/>
          <w:b w:val="0"/>
        </w:rPr>
        <w:t>(Elizabeth Arzate, Expert Advisory, General Manager, Staff Trainer for Pemex Finance,  “Facing up the energy taboo in Mexico,” July 12, 2013, http://kither.org/politics-governance/facing-up-the-energy-taboo-in-mexico//MRG)</w:t>
      </w:r>
    </w:p>
    <w:p w:rsidR="00BE3081" w:rsidRDefault="00BE3081" w:rsidP="00BE3081">
      <w:pPr>
        <w:rPr>
          <w:sz w:val="16"/>
        </w:rPr>
      </w:pPr>
      <w:r w:rsidRPr="00677886">
        <w:rPr>
          <w:rStyle w:val="StyleBoldUnderline"/>
          <w:sz w:val="16"/>
          <w:u w:val="none"/>
        </w:rPr>
        <w:t>Mexico’s energy sector is at a crossroads.</w:t>
      </w:r>
      <w:r w:rsidRPr="00677886">
        <w:rPr>
          <w:rStyle w:val="StyleBoldUnderline"/>
          <w:sz w:val="16"/>
        </w:rPr>
        <w:t xml:space="preserve"> </w:t>
      </w:r>
      <w:r w:rsidRPr="00677886">
        <w:rPr>
          <w:rStyle w:val="StyleBoldUnderline"/>
        </w:rPr>
        <w:t xml:space="preserve">The Mexican state-owned energy system, </w:t>
      </w:r>
      <w:r w:rsidRPr="00626605">
        <w:rPr>
          <w:rStyle w:val="StyleBoldUnderline"/>
          <w:sz w:val="16"/>
          <w:u w:val="none"/>
        </w:rPr>
        <w:t xml:space="preserve">namely the oil industry, </w:t>
      </w:r>
      <w:r w:rsidRPr="00677886">
        <w:rPr>
          <w:rStyle w:val="StyleBoldUnderline"/>
        </w:rPr>
        <w:t>is lagging behind its potential in terms of performance, investment and capabilities to meet increasing energy demand</w:t>
      </w:r>
      <w:r>
        <w:rPr>
          <w:rStyle w:val="StyleBoldUnderline"/>
        </w:rPr>
        <w:t>,</w:t>
      </w:r>
      <w:r w:rsidRPr="00677886">
        <w:rPr>
          <w:rStyle w:val="StyleBoldUnderline"/>
        </w:rPr>
        <w:t xml:space="preserve"> achieve economic growth and distribute social welfare. The gas and electricity markets, two natural monopolies in Mexico, deliberately dependent on Pemex decisions, thus they are also striving to keep adding value and being competitive. Therefore the Mexican energy future, economic growth and social welfare hinge upon passing a practical, integral and progressive energy reform next September 2013.</w:t>
      </w:r>
      <w:r>
        <w:rPr>
          <w:rStyle w:val="StyleBoldUnderline"/>
        </w:rPr>
        <w:t xml:space="preserve"> </w:t>
      </w:r>
      <w:r w:rsidRPr="00626605">
        <w:rPr>
          <w:rStyle w:val="StyleBoldUnderline"/>
        </w:rPr>
        <w:t>Pemex, the Mexican petroleum sector monopolist, sets as its statutory mission to “maximize the value of the nation’s hydrocarbon assets by satisfying national demand for oil products with the quality required in a safe, reliable, profitable and sustainable fashion.”</w:t>
      </w:r>
      <w:r w:rsidRPr="00807639">
        <w:rPr>
          <w:sz w:val="16"/>
        </w:rPr>
        <w:t xml:space="preserve"> However, it is falling short to accomplish this mission. The nation’s hydrocarbons are harder to exploit due to more complex geological reserves (around 55% of Mexico’s oil reserves lie in deep waters[1]), due to lack of capital (since oil revenue represents approximately 32 % of total government revenue, 16% of total exports, and Pemex is used as the money coffer to be raided) and technological downgrade (the national oil company is an efficient producer of existing reserves but lacks the know-how on world-class technologies and managerial expertise; the impossibility of partnering with other companies has left Pemex to shoulder the drill bit risk entirely on its own).</w:t>
      </w:r>
    </w:p>
    <w:p w:rsidR="008939E4" w:rsidRDefault="008939E4" w:rsidP="00BE3081">
      <w:pPr>
        <w:rPr>
          <w:sz w:val="16"/>
        </w:rPr>
      </w:pPr>
    </w:p>
    <w:p w:rsidR="008939E4" w:rsidRPr="001A0FA3" w:rsidRDefault="008939E4" w:rsidP="008939E4">
      <w:pPr>
        <w:pStyle w:val="Heading4"/>
      </w:pPr>
      <w:r w:rsidRPr="001A0FA3">
        <w:t xml:space="preserve">Economic decline will lead to an arms race and nuclear war </w:t>
      </w:r>
    </w:p>
    <w:p w:rsidR="008939E4" w:rsidRPr="001A0FA3" w:rsidRDefault="008939E4" w:rsidP="008939E4">
      <w:pPr>
        <w:rPr>
          <w:rStyle w:val="StyleStyleBold12pt"/>
          <w:b w:val="0"/>
        </w:rPr>
      </w:pPr>
      <w:r w:rsidRPr="001A0FA3">
        <w:rPr>
          <w:b/>
        </w:rPr>
        <w:t>Heinberg 12</w:t>
      </w:r>
      <w:r w:rsidRPr="001A0FA3">
        <w:t xml:space="preserve"> </w:t>
      </w:r>
      <w:r w:rsidRPr="001A0FA3">
        <w:rPr>
          <w:rStyle w:val="StyleStyleBold12pt"/>
          <w:b w:val="0"/>
        </w:rPr>
        <w:t xml:space="preserve">(Richard Heinberg, an American journalist and educator who has written extensively on energy, economic, and ecological issues, including oil depletion, he is the author of ten books, he serves as the senior fellow at the Post Carbon Institute, Conflict and Change in the Era of Economic Decline: Part 2: War and peace in a shrinking economy,” December 12, 2012, </w:t>
      </w:r>
      <w:r w:rsidRPr="001A0FA3">
        <w:rPr>
          <w:rStyle w:val="StyleStyleBold12pt"/>
          <w:b w:val="0"/>
        </w:rPr>
        <w:lastRenderedPageBreak/>
        <w:t>http://www.resilience.org/stories/2012-12-12/conflict-and-change-in-the-era-of-economic-decline-part-2-war-and-peace-in-a-shrinking-economy//MRG)</w:t>
      </w:r>
    </w:p>
    <w:p w:rsidR="008939E4" w:rsidRPr="005A536B" w:rsidRDefault="008939E4" w:rsidP="008939E4">
      <w:pPr>
        <w:rPr>
          <w:sz w:val="16"/>
        </w:rPr>
      </w:pPr>
      <w:r w:rsidRPr="005A536B">
        <w:rPr>
          <w:sz w:val="16"/>
        </w:rPr>
        <w:t xml:space="preserve">But there is a problem with Pinker’s implied conclusion that global violence will continue to decline. </w:t>
      </w:r>
      <w:r w:rsidRPr="00391A10">
        <w:rPr>
          <w:rStyle w:val="StyleBoldUnderline"/>
        </w:rPr>
        <w:t>The</w:t>
      </w:r>
      <w:r w:rsidRPr="005A536B">
        <w:rPr>
          <w:sz w:val="16"/>
        </w:rPr>
        <w:t xml:space="preserve"> Long </w:t>
      </w:r>
      <w:r w:rsidRPr="00391A10">
        <w:rPr>
          <w:rStyle w:val="StyleBoldUnderline"/>
        </w:rPr>
        <w:t>Peace we have known since World War II may well turn out to be shorter than hoped as world economic growth stalls and as American hegemony falters</w:t>
      </w:r>
      <w:r w:rsidRPr="005A536B">
        <w:rPr>
          <w:sz w:val="16"/>
        </w:rPr>
        <w:t xml:space="preserve">—in John Michael Greer’s words, </w:t>
      </w:r>
      <w:r w:rsidRPr="00BD0913">
        <w:rPr>
          <w:rStyle w:val="StyleBoldUnderline"/>
        </w:rPr>
        <w:t>as “the costs of maintaining a global imperial presence soar and the profits of the imperial wealth pump slump.”</w:t>
      </w:r>
      <w:r w:rsidRPr="005A536B">
        <w:rPr>
          <w:sz w:val="16"/>
        </w:rPr>
        <w:t xml:space="preserve"> Books and articles predicting the end of the American empire are legion; </w:t>
      </w:r>
      <w:r w:rsidRPr="00BD0913">
        <w:rPr>
          <w:rStyle w:val="StyleBoldUnderline"/>
        </w:rPr>
        <w:t>while some merely point to the rise of China as a global rival, others describe the looming failure of the essential basis of the U.S. imperial system—the global system of oil production and trade</w:t>
      </w:r>
      <w:r w:rsidRPr="005A536B">
        <w:rPr>
          <w:sz w:val="16"/>
        </w:rPr>
        <w:t xml:space="preserve"> (with its petro-dollar recycling program) centered in the Middle East. There are any number of scenarios describing how the end of empire might come, but few credible narratives explaining why it won’t.</w:t>
      </w:r>
      <w:r>
        <w:rPr>
          <w:sz w:val="16"/>
        </w:rPr>
        <w:t xml:space="preserve"> </w:t>
      </w:r>
      <w:r w:rsidRPr="005A536B">
        <w:rPr>
          <w:sz w:val="16"/>
        </w:rPr>
        <w:t xml:space="preserve">When empires crumble, as they always do, the result is often a free-for-all among previous subject nations and potential rivals as they sort out power relations. The British Empire was a seeming exception to this rule: in that instance, the locus of military, political, and economic power simply migrated to an ally across the Atlantic. </w:t>
      </w:r>
      <w:r w:rsidRPr="00BD0913">
        <w:rPr>
          <w:rStyle w:val="StyleBoldUnderline"/>
        </w:rPr>
        <w:t>A similar graceful transfer seems unlikely in the case of the U.S., as economic decline during the 21st century will be global in scope. A better analogy to the current case might be the fall of Rome, which led to centuries of incursions by barbarians as well as uprisings in client states.</w:t>
      </w:r>
      <w:r>
        <w:rPr>
          <w:rStyle w:val="StyleBoldUnderline"/>
        </w:rPr>
        <w:t xml:space="preserve"> </w:t>
      </w:r>
      <w:r w:rsidRPr="005A536B">
        <w:rPr>
          <w:sz w:val="16"/>
        </w:rPr>
        <w:t>Disaster per se need not lead to violence, as Rebecca Solnit argues in her book A Paradise Built in Hell: The Extraordinary Communities that Arise in Disaster. She documents five disasters—the aftermath of Hurricane Katrina; earthquakes in San Francisco and Mexico City; a giant ship explosion in Halifax, Canada; and 9/11—and shows that rioting, looting, rape, and murder were not automatic results. Instead, for the most part, people pulled together, shared what resources they had, cared for the victims, and in many instances found new sources of joy in everyday life.</w:t>
      </w:r>
      <w:r>
        <w:rPr>
          <w:sz w:val="16"/>
        </w:rPr>
        <w:t xml:space="preserve"> </w:t>
      </w:r>
      <w:r w:rsidRPr="005A536B">
        <w:rPr>
          <w:sz w:val="16"/>
        </w:rPr>
        <w:t>However, the kinds of social stresses we are discussing now may differ from the disasters Solnit surveys, in that they comprise a “long emergency,” to borrow James Kunstler’s durable phrase. For every heartwarming anecdote about the convergence of rescuers and caregivers on a disaster site, there is a grim historic tale of resource competition turning normal people into monsters.</w:t>
      </w:r>
      <w:r>
        <w:rPr>
          <w:sz w:val="16"/>
        </w:rPr>
        <w:t xml:space="preserve"> </w:t>
      </w:r>
      <w:r w:rsidRPr="008952D2">
        <w:rPr>
          <w:rStyle w:val="StyleBoldUnderline"/>
        </w:rPr>
        <w:t>In the current context, a continuing source of concern must be the large number of nuclear weapons now scattered among nine nations.</w:t>
      </w:r>
      <w:r w:rsidRPr="005A536B">
        <w:rPr>
          <w:sz w:val="16"/>
        </w:rPr>
        <w:t xml:space="preserve"> While these weapons primarily exist as a deterrent to military aggression, and while the end of the Cold War has arguably reduced the likelihood of a massive release of these weapons in an apocalyptic fury, </w:t>
      </w:r>
      <w:r w:rsidRPr="008952D2">
        <w:rPr>
          <w:rStyle w:val="StyleBoldUnderline"/>
        </w:rPr>
        <w:t>it is still possible to imagine several scenarios in which a nuclear detonation could occur as a result of accident, aggression, pre-emption, or retaliation.</w:t>
      </w:r>
      <w:r>
        <w:rPr>
          <w:rStyle w:val="StyleBoldUnderline"/>
        </w:rPr>
        <w:t xml:space="preserve"> </w:t>
      </w:r>
      <w:r w:rsidRPr="008952D2">
        <w:rPr>
          <w:rStyle w:val="StyleBoldUnderline"/>
        </w:rPr>
        <w:t>We are in a race—but it’s not just an arms race; indeed, it may end up being an arms race in reverse. In many nations around the globe the means to pay for armaments and war are starting to disappear; meanwhile, however, there is increasing incentive to engage in international conflict as a way of re-channeling the energies of jobless young males and of distracting the general populace,</w:t>
      </w:r>
      <w:r w:rsidRPr="005A536B">
        <w:rPr>
          <w:sz w:val="16"/>
        </w:rPr>
        <w:t xml:space="preserve"> which might otherwise be in a revolutionary mood. We can only hope that historical momentum can maintain The Great Peace until industrial nations are sufficiently bankrupt that they cannot afford to mount foreign wars on any substantial scale.</w:t>
      </w:r>
    </w:p>
    <w:p w:rsidR="008939E4" w:rsidRPr="00807639" w:rsidRDefault="008939E4" w:rsidP="00BE3081">
      <w:pPr>
        <w:rPr>
          <w:sz w:val="16"/>
        </w:rPr>
      </w:pPr>
    </w:p>
    <w:p w:rsidR="00BE3081" w:rsidRDefault="00BE3081" w:rsidP="00B91866">
      <w:pPr>
        <w:rPr>
          <w:sz w:val="16"/>
          <w:szCs w:val="16"/>
        </w:rPr>
      </w:pPr>
    </w:p>
    <w:p w:rsidR="00B91866" w:rsidRDefault="00B91866" w:rsidP="00B91866"/>
    <w:p w:rsidR="00B91866" w:rsidRPr="00EB60E7" w:rsidRDefault="00B91866" w:rsidP="00B91866"/>
    <w:p w:rsidR="006A05F5" w:rsidRDefault="006A05F5" w:rsidP="006A05F5">
      <w:pPr>
        <w:pStyle w:val="Heading2"/>
      </w:pPr>
      <w:r>
        <w:lastRenderedPageBreak/>
        <w:t>US Economy</w:t>
      </w:r>
    </w:p>
    <w:p w:rsidR="00B17451" w:rsidRDefault="00B17451" w:rsidP="00B17451"/>
    <w:p w:rsidR="003C5D15" w:rsidRDefault="003C5D15" w:rsidP="00B8620A">
      <w:pPr>
        <w:pStyle w:val="Heading4"/>
      </w:pPr>
      <w:r>
        <w:t>Mexico key to US economy—valuable trading partner</w:t>
      </w:r>
    </w:p>
    <w:p w:rsidR="00B17451" w:rsidRPr="00B8620A" w:rsidRDefault="003C5D15" w:rsidP="00B17451">
      <w:pPr>
        <w:rPr>
          <w:rStyle w:val="StyleStyleBold12pt"/>
          <w:b w:val="0"/>
        </w:rPr>
      </w:pPr>
      <w:r w:rsidRPr="003C5D15">
        <w:rPr>
          <w:b/>
        </w:rPr>
        <w:t>IPC 13</w:t>
      </w:r>
      <w:r>
        <w:t xml:space="preserve"> </w:t>
      </w:r>
      <w:r w:rsidRPr="00B8620A">
        <w:rPr>
          <w:rStyle w:val="StyleStyleBold12pt"/>
          <w:b w:val="0"/>
        </w:rPr>
        <w:t xml:space="preserve">(Immigration Policy Center, “A border fence will hurt the economic relationship of Mexico and U.S.” May 12, 2013, </w:t>
      </w:r>
      <w:r w:rsidR="00B17451" w:rsidRPr="00B8620A">
        <w:rPr>
          <w:rStyle w:val="StyleStyleBold12pt"/>
          <w:b w:val="0"/>
        </w:rPr>
        <w:t>http://www.voxxi.com/border-fence-economic-relation-mexico-us/#ixzz2Z9VJ49RD</w:t>
      </w:r>
      <w:r w:rsidR="00A66EF4">
        <w:rPr>
          <w:rStyle w:val="StyleStyleBold12pt"/>
          <w:b w:val="0"/>
        </w:rPr>
        <w:t>//MRG</w:t>
      </w:r>
      <w:r w:rsidRPr="00B8620A">
        <w:rPr>
          <w:rStyle w:val="StyleStyleBold12pt"/>
          <w:b w:val="0"/>
        </w:rPr>
        <w:t>)</w:t>
      </w:r>
    </w:p>
    <w:p w:rsidR="001310D7" w:rsidRDefault="001310D7" w:rsidP="00AD2D1C">
      <w:pPr>
        <w:rPr>
          <w:sz w:val="16"/>
          <w:szCs w:val="16"/>
        </w:rPr>
      </w:pPr>
      <w:r w:rsidRPr="00E12455">
        <w:rPr>
          <w:rStyle w:val="TitleChar"/>
        </w:rPr>
        <w:t>Mexico is the United States’ third largest trading partner, after</w:t>
      </w:r>
      <w:r>
        <w:rPr>
          <w:sz w:val="16"/>
          <w:szCs w:val="16"/>
        </w:rPr>
        <w:t xml:space="preserve"> Canada and China, in terms of total trade in goods, </w:t>
      </w:r>
      <w:r w:rsidRPr="00E12455">
        <w:rPr>
          <w:rStyle w:val="TitleChar"/>
        </w:rPr>
        <w:t>while the U.S. is Mexico’s largest trading partner. As such, the economic ties of the U.S. and Mexico are significantly important to the economy and society in both countries.</w:t>
      </w:r>
      <w:r w:rsidR="00B17451">
        <w:rPr>
          <w:rStyle w:val="TitleChar"/>
        </w:rPr>
        <w:t xml:space="preserve"> </w:t>
      </w:r>
      <w:r>
        <w:rPr>
          <w:sz w:val="16"/>
          <w:szCs w:val="16"/>
        </w:rPr>
        <w:t>Further, the U.S.-Mexico border is not a static line drawn on a map, but a dynamic and ever-evolving place along which substantial daily interaction takes place. Yet the resounding refrain we repeatedly hear from some members of Congress is that building a 1,969-mile fence to separate us from one of our largest economic partners, and the eleventh largest economy in the world, is a key component to solving the issues presented by an outdated immigration system and a requirement that must be completed before moving forward with proposed immigration reforms. To be clear, there is a need for secure borders, but there is also a need for further streamlining and efficiently facilitating the daily cross-border flows of people, goods and services important to the bi-national economic relationship of the United States and Mexico—an economic relationship the following facts highlight.</w:t>
      </w:r>
      <w:r w:rsidR="00B17451">
        <w:rPr>
          <w:sz w:val="16"/>
          <w:szCs w:val="16"/>
        </w:rPr>
        <w:t xml:space="preserve"> </w:t>
      </w:r>
      <w:r w:rsidRPr="00E12455">
        <w:rPr>
          <w:rStyle w:val="Emphasis"/>
        </w:rPr>
        <w:t>The United States and Mexico have an enormous trading partnership</w:t>
      </w:r>
      <w:r w:rsidR="00B17451">
        <w:rPr>
          <w:rStyle w:val="Emphasis"/>
        </w:rPr>
        <w:t xml:space="preserve"> </w:t>
      </w:r>
      <w:r>
        <w:rPr>
          <w:sz w:val="16"/>
          <w:szCs w:val="16"/>
        </w:rPr>
        <w:t>In calendar year 2011, the United States had a total trade in goods with Mexico of $460.6 billion. And in 2012, the total amount of goods traded was even larger at $494 billion. Only trade with Canada and China were greater.</w:t>
      </w:r>
      <w:r w:rsidR="00B17451">
        <w:rPr>
          <w:sz w:val="16"/>
          <w:szCs w:val="16"/>
        </w:rPr>
        <w:t xml:space="preserve"> </w:t>
      </w:r>
      <w:r>
        <w:rPr>
          <w:sz w:val="16"/>
          <w:szCs w:val="16"/>
        </w:rPr>
        <w:t>Combined, total trade in goods and services between Mexico and the United States totaled more than $500 billion in 2011. And in 2012, that number was up to $535.9 billion. As such, six million American jobs depend upon the U.S. trade relationship with Mexico.</w:t>
      </w:r>
      <w:r w:rsidR="00B17451">
        <w:rPr>
          <w:sz w:val="16"/>
          <w:szCs w:val="16"/>
        </w:rPr>
        <w:t xml:space="preserve"> </w:t>
      </w:r>
      <w:r>
        <w:rPr>
          <w:sz w:val="16"/>
          <w:szCs w:val="16"/>
        </w:rPr>
        <w:t>In 2012, Mexico was the United States’ second largest goods export market, with $216.3 billion in goods exported to Mexico that year. 2012 saw a 9.1 percent increase in goods exports from the U.S. to Mexico from 2011 and an increase of 121.9 percent from 2002. The major categories of goods the U.S. exported to Mexico in 2012 include machinery, electrical machinery, mineral fuel and oil, vehicles and plastic, and major industry sectors include computer and electronic products, transportation equipment, chemicals, electrical equipment, appliances and agricultural g</w:t>
      </w:r>
      <w:r w:rsidR="00EE48B9">
        <w:rPr>
          <w:sz w:val="16"/>
          <w:szCs w:val="16"/>
        </w:rPr>
        <w:t>oods.</w:t>
      </w:r>
      <w:r w:rsidR="00B17451">
        <w:rPr>
          <w:sz w:val="16"/>
          <w:szCs w:val="16"/>
        </w:rPr>
        <w:t xml:space="preserve"> </w:t>
      </w:r>
      <w:r w:rsidRPr="00EE48B9">
        <w:rPr>
          <w:rStyle w:val="TitleChar"/>
        </w:rPr>
        <w:t>Mexico was the United States’ third largest recipient of agricultural product exports in 2012</w:t>
      </w:r>
      <w:r>
        <w:rPr>
          <w:sz w:val="16"/>
          <w:szCs w:val="16"/>
        </w:rPr>
        <w:t>, totaling $18.9 billion. Major agricultural product categories the U.S. shipped to Mexico in 2012 include coarse grains, red meats, soybeans, dairy products and wheat.</w:t>
      </w:r>
      <w:r w:rsidR="00B17451">
        <w:rPr>
          <w:sz w:val="16"/>
          <w:szCs w:val="16"/>
        </w:rPr>
        <w:t xml:space="preserve"> </w:t>
      </w:r>
      <w:r w:rsidRPr="00EE48B9">
        <w:rPr>
          <w:rStyle w:val="TitleChar"/>
        </w:rPr>
        <w:t>In 2012, in terms of imports, Mexico was the United States third largest supplier of goods, with the U.S. receiving $277.7 billion worth of goods from Mexico.</w:t>
      </w:r>
      <w:r>
        <w:rPr>
          <w:sz w:val="16"/>
          <w:szCs w:val="16"/>
        </w:rPr>
        <w:t xml:space="preserve"> This amount represents an increase of 5.6 percent from 2011 and an increase of 106.3 percent from 2002. </w:t>
      </w:r>
      <w:r w:rsidRPr="00EE48B9">
        <w:rPr>
          <w:rStyle w:val="TitleChar"/>
        </w:rPr>
        <w:t>In 2012, U.S. imports from Mexico represented 12.2 percent of overall U.S. imports. The five largest import categories in 2012 include electrical machinery, vehicles, machinery, mineral fuel, oil and optic and medical instruments.</w:t>
      </w:r>
      <w:r w:rsidR="00B17451">
        <w:rPr>
          <w:rStyle w:val="TitleChar"/>
        </w:rPr>
        <w:t xml:space="preserve"> </w:t>
      </w:r>
      <w:r>
        <w:rPr>
          <w:sz w:val="16"/>
          <w:szCs w:val="16"/>
        </w:rPr>
        <w:t>In 2012, Mexico supplied $16.4 billion in agricultural products to the United States, representing the second largest supplier of such goods. Major agricultural categories of agricultural goods the U.S. imported from Mexico include fresh fruit and vegetables, wine, beer and snack foods.</w:t>
      </w:r>
      <w:r w:rsidR="00B17451">
        <w:rPr>
          <w:sz w:val="16"/>
          <w:szCs w:val="16"/>
        </w:rPr>
        <w:t xml:space="preserve"> </w:t>
      </w:r>
      <w:r>
        <w:rPr>
          <w:sz w:val="16"/>
          <w:szCs w:val="16"/>
        </w:rPr>
        <w:t>Many U.S. states are in a trading relationship with Mexico as their number one or number two export market. Consider data from 2012 presented in the following table.</w:t>
      </w:r>
      <w:r w:rsidR="00B17451">
        <w:rPr>
          <w:sz w:val="16"/>
          <w:szCs w:val="16"/>
        </w:rPr>
        <w:t xml:space="preserve"> </w:t>
      </w:r>
      <w:r>
        <w:rPr>
          <w:sz w:val="16"/>
          <w:szCs w:val="16"/>
        </w:rPr>
        <w:t>Table 1</w:t>
      </w:r>
      <w:r w:rsidR="00B17451">
        <w:rPr>
          <w:sz w:val="16"/>
          <w:szCs w:val="16"/>
        </w:rPr>
        <w:t xml:space="preserve"> </w:t>
      </w:r>
      <w:r w:rsidRPr="00604A2B">
        <w:rPr>
          <w:rStyle w:val="TitleChar"/>
        </w:rPr>
        <w:t>U.S. investment in Mexico, and Mexican investment in the U.S. is strong.</w:t>
      </w:r>
      <w:r w:rsidR="00B17451">
        <w:rPr>
          <w:rStyle w:val="TitleChar"/>
        </w:rPr>
        <w:t xml:space="preserve"> </w:t>
      </w:r>
      <w:r>
        <w:rPr>
          <w:sz w:val="16"/>
          <w:szCs w:val="16"/>
        </w:rPr>
        <w:t>U.S. foreign direct investment (FDI) in Mexico (stock) in 2011 was $91.4 billion, which is an increase of 8.4 percent from 2010. These investments are primarily in manufacturing, nonbank holding companies and finance and insurance sectors.</w:t>
      </w:r>
      <w:r w:rsidR="00B17451">
        <w:rPr>
          <w:sz w:val="16"/>
          <w:szCs w:val="16"/>
        </w:rPr>
        <w:t xml:space="preserve"> </w:t>
      </w:r>
      <w:r>
        <w:rPr>
          <w:sz w:val="16"/>
          <w:szCs w:val="16"/>
        </w:rPr>
        <w:t>Mexican foreign direct investment in the United States in 2011 was $13.8 billion, which is an increase of 22.2 percent from 2010. Such investments in the U.S. are primarily in manufacturing and wholesale trade sectors.</w:t>
      </w:r>
      <w:r w:rsidR="00B17451">
        <w:rPr>
          <w:sz w:val="16"/>
          <w:szCs w:val="16"/>
        </w:rPr>
        <w:t xml:space="preserve"> </w:t>
      </w:r>
      <w:r w:rsidRPr="00604A2B">
        <w:rPr>
          <w:rStyle w:val="TitleChar"/>
        </w:rPr>
        <w:t>Mexico is one of the largest sources of travelers and tourism spending in the United States</w:t>
      </w:r>
      <w:r w:rsidR="00B17451">
        <w:rPr>
          <w:rStyle w:val="TitleChar"/>
        </w:rPr>
        <w:t xml:space="preserve"> </w:t>
      </w:r>
      <w:r w:rsidRPr="00604A2B">
        <w:rPr>
          <w:rStyle w:val="TitleChar"/>
        </w:rPr>
        <w:t>International travel is one of the largest exports for the United States, ranking ahead of agricultural goods and motor vehicles. It is the single largest services sector export, accounting for 25 percent of all service exports</w:t>
      </w:r>
      <w:r>
        <w:rPr>
          <w:sz w:val="16"/>
          <w:szCs w:val="16"/>
        </w:rPr>
        <w:t xml:space="preserve"> in 2011. </w:t>
      </w:r>
      <w:r w:rsidRPr="00604A2B">
        <w:rPr>
          <w:rStyle w:val="TitleChar"/>
        </w:rPr>
        <w:t>Mexico is one of the most valuable participants in the United States travel and tourism market, which translates into economic benefits for a host of related service and support industries.</w:t>
      </w:r>
      <w:r w:rsidR="00B17451">
        <w:rPr>
          <w:rStyle w:val="TitleChar"/>
        </w:rPr>
        <w:t xml:space="preserve"> </w:t>
      </w:r>
      <w:r>
        <w:rPr>
          <w:sz w:val="16"/>
          <w:szCs w:val="16"/>
        </w:rPr>
        <w:t>Mexico, a middle-income country with over 115 million people (2012 est.) is the second largest international visitor market for the United States, after Canada. There were a total of 13.42 million visits to the U.S. from Mexico in 2011.</w:t>
      </w:r>
      <w:r w:rsidR="00B17451">
        <w:rPr>
          <w:sz w:val="16"/>
          <w:szCs w:val="16"/>
        </w:rPr>
        <w:t xml:space="preserve"> </w:t>
      </w:r>
      <w:r>
        <w:rPr>
          <w:sz w:val="16"/>
          <w:szCs w:val="16"/>
        </w:rPr>
        <w:t>Mexican tourists represented the fourth largest source of international tourism spending in the U.S. in 2010, at $8.7 billion, after Canada, Japan and the United Kingdom. The amount of spending by Mexicans traveling in the U.S. surpassed $10 billion in 2012.</w:t>
      </w:r>
      <w:r w:rsidR="00B17451">
        <w:rPr>
          <w:sz w:val="16"/>
          <w:szCs w:val="16"/>
        </w:rPr>
        <w:t xml:space="preserve"> </w:t>
      </w:r>
      <w:r>
        <w:rPr>
          <w:sz w:val="16"/>
          <w:szCs w:val="16"/>
        </w:rPr>
        <w:t xml:space="preserve">While </w:t>
      </w:r>
      <w:r w:rsidRPr="0037514A">
        <w:rPr>
          <w:rStyle w:val="TitleChar"/>
        </w:rPr>
        <w:t>Mexican tourism to the U.S</w:t>
      </w:r>
      <w:r>
        <w:rPr>
          <w:sz w:val="16"/>
          <w:szCs w:val="16"/>
        </w:rPr>
        <w:t xml:space="preserve">. can be divided into three categories—fly-in, drive-in and pedestrian—the majority of tourists from Mexico enter the United States through one of the land ports of entry along the U.S. southern border on foot, in buses or in privately owned vehicles. </w:t>
      </w:r>
      <w:r w:rsidRPr="0037514A">
        <w:rPr>
          <w:rStyle w:val="TitleChar"/>
        </w:rPr>
        <w:t>This method of entry undoubtedly brings significant economic benefits and job creation potential to local and state economies along the U.S. southern border.</w:t>
      </w:r>
      <w:r w:rsidR="00B17451">
        <w:rPr>
          <w:rStyle w:val="TitleChar"/>
        </w:rPr>
        <w:t xml:space="preserve"> </w:t>
      </w:r>
    </w:p>
    <w:p w:rsidR="007B6CF4" w:rsidRDefault="007B6CF4" w:rsidP="00AD2D1C">
      <w:pPr>
        <w:rPr>
          <w:sz w:val="16"/>
          <w:szCs w:val="16"/>
        </w:rPr>
      </w:pPr>
    </w:p>
    <w:p w:rsidR="007B6CF4" w:rsidRDefault="007B6CF4" w:rsidP="00AD2D1C">
      <w:pPr>
        <w:rPr>
          <w:sz w:val="16"/>
          <w:szCs w:val="16"/>
        </w:rPr>
      </w:pPr>
    </w:p>
    <w:p w:rsidR="006235A0" w:rsidRPr="006D5752" w:rsidRDefault="006235A0" w:rsidP="00B8620A">
      <w:pPr>
        <w:pStyle w:val="Heading4"/>
      </w:pPr>
      <w:r w:rsidRPr="006D5752">
        <w:t xml:space="preserve">Mexico key to US economy </w:t>
      </w:r>
    </w:p>
    <w:p w:rsidR="006235A0" w:rsidRPr="00B8620A" w:rsidRDefault="006235A0" w:rsidP="006235A0">
      <w:pPr>
        <w:rPr>
          <w:rStyle w:val="StyleStyleBold12pt"/>
          <w:b w:val="0"/>
        </w:rPr>
      </w:pPr>
      <w:r w:rsidRPr="006D5752">
        <w:rPr>
          <w:b/>
          <w:szCs w:val="16"/>
        </w:rPr>
        <w:t>WWC 09</w:t>
      </w:r>
      <w:r w:rsidRPr="006D5752">
        <w:rPr>
          <w:szCs w:val="16"/>
        </w:rPr>
        <w:t xml:space="preserve"> </w:t>
      </w:r>
      <w:r w:rsidRPr="00B8620A">
        <w:rPr>
          <w:rStyle w:val="StyleStyleBold12pt"/>
          <w:b w:val="0"/>
        </w:rPr>
        <w:t xml:space="preserve">(Woodrow Wilson Center, Mexico Institute “The United States and Mexico: A Strategic Approach to U.S.-Mexico Relations towards a Strategic Partnership,” January 2009, </w:t>
      </w:r>
      <w:hyperlink r:id="rId13" w:history="1">
        <w:r w:rsidRPr="00B8620A">
          <w:rPr>
            <w:rStyle w:val="StyleStyleBold12pt"/>
            <w:b w:val="0"/>
          </w:rPr>
          <w:t>http://www.wilsoncenter.org/sites/default/files/The%20 U.S.%20and %20Mexico</w:t>
        </w:r>
      </w:hyperlink>
      <w:r w:rsidRPr="00B8620A">
        <w:rPr>
          <w:rStyle w:val="StyleStyleBold12pt"/>
          <w:b w:val="0"/>
        </w:rPr>
        <w:t>.%20Towards%20a%20Strategic%20Partnership.pdf</w:t>
      </w:r>
      <w:r w:rsidR="00A66EF4">
        <w:rPr>
          <w:rStyle w:val="StyleStyleBold12pt"/>
          <w:b w:val="0"/>
        </w:rPr>
        <w:t>//MRG</w:t>
      </w:r>
      <w:r w:rsidRPr="00B8620A">
        <w:rPr>
          <w:rStyle w:val="StyleStyleBold12pt"/>
          <w:b w:val="0"/>
        </w:rPr>
        <w:t>)</w:t>
      </w:r>
    </w:p>
    <w:p w:rsidR="006235A0" w:rsidRDefault="006235A0" w:rsidP="006235A0">
      <w:pPr>
        <w:rPr>
          <w:sz w:val="16"/>
          <w:szCs w:val="16"/>
        </w:rPr>
      </w:pPr>
      <w:r w:rsidRPr="006D5752">
        <w:rPr>
          <w:rStyle w:val="TitleChar"/>
        </w:rPr>
        <w:t>Mexico</w:t>
      </w:r>
      <w:r w:rsidRPr="006D5752">
        <w:rPr>
          <w:sz w:val="16"/>
          <w:szCs w:val="16"/>
        </w:rPr>
        <w:t xml:space="preserve"> also </w:t>
      </w:r>
      <w:r w:rsidRPr="006D5752">
        <w:rPr>
          <w:rStyle w:val="TitleChar"/>
        </w:rPr>
        <w:t>remains vital for the U.S. economy</w:t>
      </w:r>
      <w:r w:rsidRPr="006D5752">
        <w:rPr>
          <w:sz w:val="16"/>
          <w:szCs w:val="16"/>
        </w:rPr>
        <w:t xml:space="preserve">, although the current economic slowdown presents special challenges that will have to be addressed with great care. </w:t>
      </w:r>
      <w:r w:rsidRPr="006D5752">
        <w:rPr>
          <w:rStyle w:val="TitleChar"/>
        </w:rPr>
        <w:t>Mexico is the second destination for U.S. exports, and the ﬁrst or second destination of exports for at least twentytwo U.S. states. Over six million Americans live in cities and counties on the border and over 60 million in border states, whose economies are particularly tied with Mexico’s.</w:t>
      </w:r>
      <w:r w:rsidRPr="006D5752">
        <w:rPr>
          <w:sz w:val="16"/>
          <w:szCs w:val="16"/>
        </w:rPr>
        <w:t xml:space="preserve"> !is degree of integration creates opportunities for more focused economic cooperation, but also generates risks for spillover e</w:t>
      </w:r>
      <w:r w:rsidRPr="006D5752">
        <w:rPr>
          <w:rFonts w:ascii="Cambria Math" w:hAnsi="Cambria Math" w:cs="Cambria Math"/>
          <w:sz w:val="16"/>
          <w:szCs w:val="16"/>
        </w:rPr>
        <w:t>ﬀ</w:t>
      </w:r>
      <w:r w:rsidRPr="006D5752">
        <w:rPr>
          <w:sz w:val="16"/>
          <w:szCs w:val="16"/>
        </w:rPr>
        <w:t xml:space="preserve">ects in times of economic crisis. </w:t>
      </w:r>
      <w:r w:rsidRPr="006D5752">
        <w:rPr>
          <w:rStyle w:val="TitleChar"/>
        </w:rPr>
        <w:t>An economic slowdown in either country will inevitably a</w:t>
      </w:r>
      <w:r w:rsidRPr="006D5752">
        <w:rPr>
          <w:rStyle w:val="TitleChar"/>
          <w:rFonts w:ascii="Cambria Math" w:hAnsi="Cambria Math" w:cs="Cambria Math"/>
        </w:rPr>
        <w:t>ﬀ</w:t>
      </w:r>
      <w:r w:rsidRPr="006D5752">
        <w:rPr>
          <w:rStyle w:val="TitleChar"/>
        </w:rPr>
        <w:t>ect the other and a full-scale crisis could send shockwaves across the border. Moreover, the persistent wage gap between the two countries presents a long-term challenge that has been insu</w:t>
      </w:r>
      <w:r w:rsidRPr="006D5752">
        <w:rPr>
          <w:rStyle w:val="TitleChar"/>
          <w:rFonts w:ascii="Cambria Math" w:hAnsi="Cambria Math" w:cs="Cambria Math"/>
        </w:rPr>
        <w:t>ﬃ</w:t>
      </w:r>
      <w:r w:rsidRPr="006D5752">
        <w:rPr>
          <w:rStyle w:val="TitleChar"/>
        </w:rPr>
        <w:t>ciently addressed in past e</w:t>
      </w:r>
      <w:r w:rsidRPr="006D5752">
        <w:rPr>
          <w:rStyle w:val="TitleChar"/>
          <w:rFonts w:ascii="Cambria Math" w:hAnsi="Cambria Math" w:cs="Cambria Math"/>
        </w:rPr>
        <w:t>ﬀ</w:t>
      </w:r>
      <w:r w:rsidRPr="006D5752">
        <w:rPr>
          <w:rStyle w:val="TitleChar"/>
        </w:rPr>
        <w:t>orts at deepening cross-border economic ties. !e United States and Mexico have the opportunity to develop a framework for economic integration that helps to contain the e</w:t>
      </w:r>
      <w:r w:rsidRPr="006D5752">
        <w:rPr>
          <w:rStyle w:val="TitleChar"/>
          <w:rFonts w:ascii="Cambria Math" w:hAnsi="Cambria Math" w:cs="Cambria Math"/>
        </w:rPr>
        <w:t>ﬀ</w:t>
      </w:r>
      <w:r w:rsidRPr="006D5752">
        <w:rPr>
          <w:rStyle w:val="TitleChar"/>
        </w:rPr>
        <w:t>ect of economic shocks, takes advantage of complementarities to increase the competitive position of both countries, and, above all, places an emphasis on improving the well-being of average citizens in both countries.</w:t>
      </w:r>
      <w:r w:rsidRPr="006D5752">
        <w:rPr>
          <w:sz w:val="16"/>
          <w:szCs w:val="16"/>
        </w:rPr>
        <w:t xml:space="preserve"> </w:t>
      </w:r>
    </w:p>
    <w:p w:rsidR="008939E4" w:rsidRDefault="008939E4" w:rsidP="006235A0">
      <w:pPr>
        <w:rPr>
          <w:sz w:val="16"/>
          <w:szCs w:val="16"/>
        </w:rPr>
      </w:pPr>
    </w:p>
    <w:p w:rsidR="008939E4" w:rsidRPr="001A0FA3" w:rsidRDefault="008939E4" w:rsidP="008939E4">
      <w:pPr>
        <w:pStyle w:val="Heading4"/>
      </w:pPr>
      <w:r w:rsidRPr="001A0FA3">
        <w:t xml:space="preserve">Economic decline will lead to an arms race and nuclear war </w:t>
      </w:r>
    </w:p>
    <w:p w:rsidR="008939E4" w:rsidRPr="001A0FA3" w:rsidRDefault="008939E4" w:rsidP="008939E4">
      <w:pPr>
        <w:rPr>
          <w:rStyle w:val="StyleStyleBold12pt"/>
          <w:b w:val="0"/>
        </w:rPr>
      </w:pPr>
      <w:r w:rsidRPr="001A0FA3">
        <w:rPr>
          <w:b/>
        </w:rPr>
        <w:t>Heinberg 12</w:t>
      </w:r>
      <w:r w:rsidRPr="001A0FA3">
        <w:t xml:space="preserve"> </w:t>
      </w:r>
      <w:r w:rsidRPr="001A0FA3">
        <w:rPr>
          <w:rStyle w:val="StyleStyleBold12pt"/>
          <w:b w:val="0"/>
        </w:rPr>
        <w:t>(Richard Heinberg, an American journalist and educator who has written extensively on energy, economic, and ecological issues, including oil depletion, he is the author of ten books, he serves as the senior fellow at the Post Carbon Institute, Conflict and Change in the Era of Economic Decline: Part 2: War and peace in a shrinking economy,” December 12, 2012, http://www.resilience.org/stories/2012-12-12/conflict-and-change-in-the-era-of-economic-decline-part-2-war-and-peace-in-a-shrinking-economy//MRG)</w:t>
      </w:r>
    </w:p>
    <w:p w:rsidR="008939E4" w:rsidRPr="005A536B" w:rsidRDefault="008939E4" w:rsidP="008939E4">
      <w:pPr>
        <w:rPr>
          <w:sz w:val="16"/>
        </w:rPr>
      </w:pPr>
      <w:r w:rsidRPr="005A536B">
        <w:rPr>
          <w:sz w:val="16"/>
        </w:rPr>
        <w:t xml:space="preserve">But there is a problem with Pinker’s implied conclusion that global violence will continue to decline. </w:t>
      </w:r>
      <w:r w:rsidRPr="00391A10">
        <w:rPr>
          <w:rStyle w:val="StyleBoldUnderline"/>
        </w:rPr>
        <w:t>The</w:t>
      </w:r>
      <w:r w:rsidRPr="005A536B">
        <w:rPr>
          <w:sz w:val="16"/>
        </w:rPr>
        <w:t xml:space="preserve"> Long </w:t>
      </w:r>
      <w:r w:rsidRPr="00391A10">
        <w:rPr>
          <w:rStyle w:val="StyleBoldUnderline"/>
        </w:rPr>
        <w:t>Peace we have known since World War II may well turn out to be shorter than hoped as world economic growth stalls and as American hegemony falters</w:t>
      </w:r>
      <w:r w:rsidRPr="005A536B">
        <w:rPr>
          <w:sz w:val="16"/>
        </w:rPr>
        <w:t xml:space="preserve">—in John Michael Greer’s words, </w:t>
      </w:r>
      <w:r w:rsidRPr="00BD0913">
        <w:rPr>
          <w:rStyle w:val="StyleBoldUnderline"/>
        </w:rPr>
        <w:t>as “the costs of maintaining a global imperial presence soar and the profits of the imperial wealth pump slump.”</w:t>
      </w:r>
      <w:r w:rsidRPr="005A536B">
        <w:rPr>
          <w:sz w:val="16"/>
        </w:rPr>
        <w:t xml:space="preserve"> Books and articles predicting the end of the American empire are legion; </w:t>
      </w:r>
      <w:r w:rsidRPr="00BD0913">
        <w:rPr>
          <w:rStyle w:val="StyleBoldUnderline"/>
        </w:rPr>
        <w:t>while some merely point to the rise of China as a global rival, others describe the looming failure of the essential basis of the U.S. imperial system—the global system of oil production and trade</w:t>
      </w:r>
      <w:r w:rsidRPr="005A536B">
        <w:rPr>
          <w:sz w:val="16"/>
        </w:rPr>
        <w:t xml:space="preserve"> (with its petro-dollar recycling program) centered in the Middle East. There are any number of scenarios describing how the end of empire might come, but few credible narratives explaining why it won’t.</w:t>
      </w:r>
      <w:r>
        <w:rPr>
          <w:sz w:val="16"/>
        </w:rPr>
        <w:t xml:space="preserve"> </w:t>
      </w:r>
      <w:r w:rsidRPr="005A536B">
        <w:rPr>
          <w:sz w:val="16"/>
        </w:rPr>
        <w:t xml:space="preserve">When empires crumble, as they always do, the result is often a free-for-all among previous subject nations and potential rivals as they sort out power relations. The British Empire was a seeming exception to this rule: in that instance, the locus of military, political, and economic power simply migrated to an ally across the Atlantic. </w:t>
      </w:r>
      <w:r w:rsidRPr="00BD0913">
        <w:rPr>
          <w:rStyle w:val="StyleBoldUnderline"/>
        </w:rPr>
        <w:t>A similar graceful transfer seems unlikely in the case of the U.S., as economic decline during the 21st century will be global in scope. A better analogy to the current case might be the fall of Rome, which led to centuries of incursions by barbarians as well as uprisings in client states.</w:t>
      </w:r>
      <w:r>
        <w:rPr>
          <w:rStyle w:val="StyleBoldUnderline"/>
        </w:rPr>
        <w:t xml:space="preserve"> </w:t>
      </w:r>
      <w:r w:rsidRPr="005A536B">
        <w:rPr>
          <w:sz w:val="16"/>
        </w:rPr>
        <w:t>Disaster per se need not lead to violence, as Rebecca Solnit argues in her book A Paradise Built in Hell: The Extraordinary Communities that Arise in Disaster. She documents five disasters—the aftermath of Hurricane Katrina; earthquakes in San Francisco and Mexico City; a giant ship explosion in Halifax, Canada; and 9/11—and shows that rioting, looting, rape, and murder were not automatic results. Instead, for the most part, people pulled together, shared what resources they had, cared for the victims, and in many instances found new sources of joy in everyday life.</w:t>
      </w:r>
      <w:r>
        <w:rPr>
          <w:sz w:val="16"/>
        </w:rPr>
        <w:t xml:space="preserve"> </w:t>
      </w:r>
      <w:r w:rsidRPr="005A536B">
        <w:rPr>
          <w:sz w:val="16"/>
        </w:rPr>
        <w:t>However, the kinds of social stresses we are discussing now may differ from the disasters Solnit surveys, in that they comprise a “long emergency,” to borrow James Kunstler’s durable phrase. For every heartwarming anecdote about the convergence of rescuers and caregivers on a disaster site, there is a grim historic tale of resource competition turning normal people into monsters.</w:t>
      </w:r>
      <w:r>
        <w:rPr>
          <w:sz w:val="16"/>
        </w:rPr>
        <w:t xml:space="preserve"> </w:t>
      </w:r>
      <w:r w:rsidRPr="008952D2">
        <w:rPr>
          <w:rStyle w:val="StyleBoldUnderline"/>
        </w:rPr>
        <w:t>In the current context, a continuing source of concern must be the large number of nuclear weapons now scattered among nine nations.</w:t>
      </w:r>
      <w:r w:rsidRPr="005A536B">
        <w:rPr>
          <w:sz w:val="16"/>
        </w:rPr>
        <w:t xml:space="preserve"> While these weapons primarily exist as a deterrent to military aggression, and while the end of the Cold War has arguably reduced the likelihood of a massive release of these weapons in an apocalyptic fury, </w:t>
      </w:r>
      <w:r w:rsidRPr="008952D2">
        <w:rPr>
          <w:rStyle w:val="StyleBoldUnderline"/>
        </w:rPr>
        <w:t>it is still possible to imagine several scenarios in which a nuclear detonation could occur as a result of accident, aggression, pre-emption, or retaliation.</w:t>
      </w:r>
      <w:r>
        <w:rPr>
          <w:rStyle w:val="StyleBoldUnderline"/>
        </w:rPr>
        <w:t xml:space="preserve"> </w:t>
      </w:r>
      <w:r w:rsidRPr="008952D2">
        <w:rPr>
          <w:rStyle w:val="StyleBoldUnderline"/>
        </w:rPr>
        <w:t>We are in a race—but it’s not just an arms race; indeed, it may end up being an arms race in reverse. In many nations around the globe the means to pay for armaments and war are starting to disappear; meanwhile, however, there is increasing incentive to engage in international conflict as a way of re-channeling the energies of jobless young males and of distracting the general populace,</w:t>
      </w:r>
      <w:r w:rsidRPr="005A536B">
        <w:rPr>
          <w:sz w:val="16"/>
        </w:rPr>
        <w:t xml:space="preserve"> which might </w:t>
      </w:r>
      <w:r w:rsidRPr="005A536B">
        <w:rPr>
          <w:sz w:val="16"/>
        </w:rPr>
        <w:lastRenderedPageBreak/>
        <w:t>otherwise be in a revolutionary mood. We can only hope that historical momentum can maintain The Great Peace until industrial nations are sufficiently bankrupt that they cannot afford to mount foreign wars on any substantial scale.</w:t>
      </w:r>
    </w:p>
    <w:p w:rsidR="008939E4" w:rsidRDefault="008939E4" w:rsidP="006235A0">
      <w:pPr>
        <w:rPr>
          <w:sz w:val="16"/>
          <w:szCs w:val="16"/>
        </w:rPr>
      </w:pPr>
    </w:p>
    <w:p w:rsidR="006235A0" w:rsidRDefault="006235A0" w:rsidP="006235A0">
      <w:pPr>
        <w:rPr>
          <w:sz w:val="16"/>
          <w:szCs w:val="16"/>
        </w:rPr>
      </w:pPr>
    </w:p>
    <w:p w:rsidR="006235A0" w:rsidRDefault="006235A0" w:rsidP="006235A0">
      <w:pPr>
        <w:rPr>
          <w:sz w:val="16"/>
          <w:szCs w:val="16"/>
        </w:rPr>
      </w:pPr>
    </w:p>
    <w:p w:rsidR="006A05F5" w:rsidRDefault="006A05F5" w:rsidP="006A05F5">
      <w:pPr>
        <w:pStyle w:val="Heading2"/>
      </w:pPr>
      <w:r>
        <w:lastRenderedPageBreak/>
        <w:t xml:space="preserve">Drug Trade </w:t>
      </w:r>
    </w:p>
    <w:p w:rsidR="00B33786" w:rsidRPr="00983712" w:rsidRDefault="00B33786" w:rsidP="00B33786">
      <w:pPr>
        <w:pStyle w:val="Heading4"/>
      </w:pPr>
      <w:r w:rsidRPr="00983712">
        <w:t xml:space="preserve">Nieto must push for drug and law reforms </w:t>
      </w:r>
    </w:p>
    <w:p w:rsidR="00B33786" w:rsidRPr="00983712" w:rsidRDefault="00B33786" w:rsidP="00B33786">
      <w:pPr>
        <w:rPr>
          <w:sz w:val="16"/>
        </w:rPr>
      </w:pPr>
      <w:r w:rsidRPr="00983712">
        <w:rPr>
          <w:b/>
        </w:rPr>
        <w:t>Brown 13</w:t>
      </w:r>
      <w:r>
        <w:t xml:space="preserve"> </w:t>
      </w:r>
      <w:r w:rsidRPr="00A25E4C">
        <w:rPr>
          <w:rStyle w:val="StyleStyleBold12pt"/>
          <w:b w:val="0"/>
        </w:rPr>
        <w:t xml:space="preserve">(Vanda Felbab-Brown, a senior fellow with the Center for 21st Century Security and Intelligence in the Foreign Policy program at Brookings, “Peña Nieto’s Piñata: The Promise and Pitfalls of Mexico’s New Security Policy against Organized Crime,” February 2013, </w:t>
      </w:r>
      <w:hyperlink r:id="rId14" w:history="1">
        <w:r w:rsidRPr="00A25E4C">
          <w:rPr>
            <w:rStyle w:val="StyleStyleBold12pt"/>
            <w:b w:val="0"/>
          </w:rPr>
          <w:t>http://www.brookings.edu/~/media/research/files/papers/2013/02/mexico%20new%20security%20pol</w:t>
        </w:r>
      </w:hyperlink>
      <w:r w:rsidRPr="00A25E4C">
        <w:rPr>
          <w:rStyle w:val="StyleStyleBold12pt"/>
          <w:b w:val="0"/>
        </w:rPr>
        <w:t xml:space="preserve"> icy%20felbabbrown/mexico%20new%20security%20policy%20felbabbrown.pdf</w:t>
      </w:r>
      <w:r>
        <w:rPr>
          <w:rStyle w:val="StyleStyleBold12pt"/>
          <w:b w:val="0"/>
        </w:rPr>
        <w:t>//MRG</w:t>
      </w:r>
      <w:r w:rsidRPr="00A25E4C">
        <w:rPr>
          <w:rStyle w:val="StyleStyleBold12pt"/>
          <w:b w:val="0"/>
        </w:rPr>
        <w:t>)</w:t>
      </w:r>
    </w:p>
    <w:p w:rsidR="00B33786" w:rsidRDefault="00B33786" w:rsidP="00B33786">
      <w:pPr>
        <w:rPr>
          <w:sz w:val="16"/>
          <w:szCs w:val="16"/>
        </w:rPr>
      </w:pPr>
      <w:r w:rsidRPr="00D51AF6">
        <w:rPr>
          <w:sz w:val="16"/>
          <w:szCs w:val="16"/>
        </w:rPr>
        <w:t xml:space="preserve">Peña Nieto’s New Strategy Mexico’s new president Enrique Peña </w:t>
      </w:r>
      <w:r w:rsidRPr="00D51AF6">
        <w:rPr>
          <w:rStyle w:val="TitleChar"/>
        </w:rPr>
        <w:t>Nieto</w:t>
      </w:r>
      <w:r w:rsidRPr="00D51AF6">
        <w:rPr>
          <w:sz w:val="16"/>
          <w:szCs w:val="16"/>
        </w:rPr>
        <w:t xml:space="preserve"> has accepted that prioritization. But he </w:t>
      </w:r>
      <w:r w:rsidRPr="00D51AF6">
        <w:rPr>
          <w:rStyle w:val="TitleChar"/>
        </w:rPr>
        <w:t>has been rather vague about how he actually plans to reduce violence, particularly homicides, kidnappings, and extortion. Throughout the presidential campaign,</w:t>
      </w:r>
      <w:r w:rsidRPr="00D51AF6">
        <w:rPr>
          <w:sz w:val="16"/>
          <w:szCs w:val="16"/>
        </w:rPr>
        <w:t xml:space="preserve"> Peña </w:t>
      </w:r>
      <w:r w:rsidRPr="00D51AF6">
        <w:rPr>
          <w:rStyle w:val="TitleChar"/>
        </w:rPr>
        <w:t>Nieto clearly and repeatedly disavowed any inclination to engage in negotiations with the cartels. He also promised to move away from Calderón’s frequent use of military forces in law enforcement tasks.</w:t>
      </w:r>
      <w:r w:rsidRPr="00D51AF6">
        <w:rPr>
          <w:sz w:val="16"/>
          <w:szCs w:val="16"/>
        </w:rPr>
        <w:t xml:space="preserve"> </w:t>
      </w:r>
      <w:r w:rsidRPr="00D51AF6">
        <w:rPr>
          <w:rStyle w:val="TitleChar"/>
        </w:rPr>
        <w:t xml:space="preserve">After assuming office he announced that he intended to establish a new 10,000 member National Gendarmerie </w:t>
      </w:r>
      <w:r w:rsidRPr="00D51AF6">
        <w:rPr>
          <w:sz w:val="16"/>
          <w:szCs w:val="16"/>
        </w:rPr>
        <w:t>(Gendarmería Nacional);</w:t>
      </w:r>
      <w:r w:rsidRPr="00D51AF6">
        <w:rPr>
          <w:rStyle w:val="TitleChar"/>
        </w:rPr>
        <w:t xml:space="preserve"> boost security spending and expand the federal police by at least 35,000 officers; reorganize Mexico’s national security and law enforcement agencies and improve coordination among them; and divide Mexico into five distinct regions according to cartel presence and criminal activity type</w:t>
      </w:r>
      <w:r w:rsidRPr="00D51AF6">
        <w:rPr>
          <w:sz w:val="16"/>
          <w:szCs w:val="16"/>
        </w:rPr>
        <w:t xml:space="preserve">.10 His 34-point security plan Pacto por Mexico, which Mexico’s major political parties signed, also includes establishing a unified police command system at the state-level and emphasizing crime prevention.11 Like his predecessor, he has been asking the United States to do more to combat the southward flow of weapons and money to Mexican drug trafficking groups and to reduce the demand in the United States for illicit narcotics. Negotiating with the DTOs? — Apparently Not in the Plan and Certainly Unwise There has been concern in the United States policy community that the returning Institutional Revolutionary Party (PRI) which Enrique Peña Nieto leads and which had an authoritarian grip on Mexico for 71 years may be tempted to go back to some revived negotiated deals with at least some of the DTOs or to let the DTOs off the hook and allow them to have a freer run in exchange for violence being reduced. The negotiated truce between the two large gangs in El Salvador—the Mara Salvatrucha (MS-13) and Calle 18 gangs—endorsed and facilitated by the El Salvadorian government did reduce violence there during 2012 and was pointed to by some community leaders and analysts in Mexico as a possible model for how to deal with Mexico’s crime problems.12 </w:t>
      </w:r>
      <w:r w:rsidRPr="00D51AF6">
        <w:rPr>
          <w:rStyle w:val="TitleChar"/>
        </w:rPr>
        <w:t>But</w:t>
      </w:r>
      <w:r w:rsidRPr="00D51AF6">
        <w:rPr>
          <w:sz w:val="16"/>
          <w:szCs w:val="16"/>
        </w:rPr>
        <w:t xml:space="preserve"> even Peña </w:t>
      </w:r>
      <w:r w:rsidRPr="00D51AF6">
        <w:rPr>
          <w:rStyle w:val="TitleChar"/>
        </w:rPr>
        <w:t>Nieto’s commitments aside, a negotiate-with-the-criminals strategy cannot easily be instituted in today’s Mexico: The end of the PRI rule in 2000 brought the end of the so-called imperial presidency that concentrated great power in the PRI leadership and the office of the president. Political power in Mexico is now far more fractured and devolved to various layers of the government.</w:t>
      </w:r>
      <w:r w:rsidRPr="00D51AF6">
        <w:rPr>
          <w:sz w:val="16"/>
          <w:szCs w:val="16"/>
        </w:rPr>
        <w:t xml:space="preserve"> Equally, the DTOs are too splintered and unstable to be able to commit to a grand bargain and struggle even to uphold any negotiated deals among themselves. Yet </w:t>
      </w:r>
      <w:r w:rsidRPr="00D51AF6">
        <w:rPr>
          <w:rStyle w:val="TitleChar"/>
        </w:rPr>
        <w:t>under pressure to bring violence down quickly—difficult to do—the new government may be tempted to lessen federal law-enforcement pressure and let local authorities resolve their crime problems on their own.</w:t>
      </w:r>
      <w:r w:rsidRPr="008E36D0">
        <w:rPr>
          <w:sz w:val="16"/>
          <w:szCs w:val="16"/>
        </w:rPr>
        <w:t xml:space="preserve"> In many areas, municipal and even state authorities will be unable to generate sufficient resources to resist the coercion of organized crime. As has historically been the case</w:t>
      </w:r>
      <w:r>
        <w:rPr>
          <w:sz w:val="16"/>
          <w:szCs w:val="16"/>
        </w:rPr>
        <w:t xml:space="preserve"> </w:t>
      </w:r>
      <w:r w:rsidRPr="008E36D0">
        <w:rPr>
          <w:sz w:val="16"/>
          <w:szCs w:val="16"/>
        </w:rPr>
        <w:t>in many rural municipalities in Mexico, including, for example, in the showcase of anti-crime efforts,</w:t>
      </w:r>
      <w:r>
        <w:rPr>
          <w:sz w:val="16"/>
          <w:szCs w:val="16"/>
        </w:rPr>
        <w:t xml:space="preserve"> </w:t>
      </w:r>
      <w:r w:rsidRPr="008E36D0">
        <w:rPr>
          <w:sz w:val="16"/>
          <w:szCs w:val="16"/>
        </w:rPr>
        <w:t>Michoacán, many local authorities would yield to the coercion, cooptation, and corruption pressures</w:t>
      </w:r>
      <w:r>
        <w:rPr>
          <w:sz w:val="16"/>
          <w:szCs w:val="16"/>
        </w:rPr>
        <w:t xml:space="preserve"> </w:t>
      </w:r>
      <w:r w:rsidRPr="008E36D0">
        <w:rPr>
          <w:sz w:val="16"/>
          <w:szCs w:val="16"/>
        </w:rPr>
        <w:t>and temptations from the criminal groups and strike localized deals with them. Local legal businesses would be forced to pay a cut to organized crime groups or launder their proceeds—be they</w:t>
      </w:r>
      <w:r>
        <w:rPr>
          <w:sz w:val="16"/>
          <w:szCs w:val="16"/>
        </w:rPr>
        <w:t xml:space="preserve"> </w:t>
      </w:r>
      <w:r w:rsidRPr="008E36D0">
        <w:rPr>
          <w:sz w:val="16"/>
          <w:szCs w:val="16"/>
        </w:rPr>
        <w:t>avocado farmers or logging firms in Michoacán, mining companies in Coahuila, or even the national</w:t>
      </w:r>
      <w:r>
        <w:rPr>
          <w:sz w:val="16"/>
          <w:szCs w:val="16"/>
        </w:rPr>
        <w:t xml:space="preserve"> </w:t>
      </w:r>
      <w:r w:rsidRPr="008E36D0">
        <w:rPr>
          <w:sz w:val="16"/>
          <w:szCs w:val="16"/>
        </w:rPr>
        <w:t>oil company Pemex.13 Authority would thus be (continually) located in the criminal groups instead of</w:t>
      </w:r>
      <w:r>
        <w:rPr>
          <w:sz w:val="16"/>
          <w:szCs w:val="16"/>
        </w:rPr>
        <w:t xml:space="preserve"> </w:t>
      </w:r>
      <w:r w:rsidRPr="008E36D0">
        <w:rPr>
          <w:sz w:val="16"/>
          <w:szCs w:val="16"/>
        </w:rPr>
        <w:t>elected officials, and the public’s allegiance may even rest with the criminals as well.14</w:t>
      </w:r>
      <w:r>
        <w:rPr>
          <w:sz w:val="16"/>
          <w:szCs w:val="16"/>
        </w:rPr>
        <w:t xml:space="preserve"> </w:t>
      </w:r>
    </w:p>
    <w:p w:rsidR="00AB7F9A" w:rsidRPr="00AB7F9A" w:rsidRDefault="00AB7F9A" w:rsidP="00B8620A">
      <w:pPr>
        <w:pStyle w:val="Heading4"/>
      </w:pPr>
      <w:r w:rsidRPr="00AB7F9A">
        <w:t xml:space="preserve">Political capital key to prevent violence </w:t>
      </w:r>
      <w:r w:rsidR="0049138C">
        <w:t xml:space="preserve">and escalation </w:t>
      </w:r>
      <w:r w:rsidRPr="00AB7F9A">
        <w:t>in Mexico</w:t>
      </w:r>
    </w:p>
    <w:p w:rsidR="00503296" w:rsidRPr="00DC5DBD" w:rsidRDefault="0083203D" w:rsidP="00503296">
      <w:pPr>
        <w:rPr>
          <w:sz w:val="16"/>
          <w:szCs w:val="16"/>
        </w:rPr>
      </w:pPr>
      <w:r w:rsidRPr="00DC5DBD">
        <w:rPr>
          <w:b/>
        </w:rPr>
        <w:t>Corchado 13</w:t>
      </w:r>
      <w:r>
        <w:t xml:space="preserve"> </w:t>
      </w:r>
      <w:r w:rsidRPr="00B8620A">
        <w:rPr>
          <w:rStyle w:val="StyleStyleBold12pt"/>
          <w:b w:val="0"/>
        </w:rPr>
        <w:t xml:space="preserve">(Alfredo Corchado, Mexico Bureau, </w:t>
      </w:r>
      <w:r w:rsidR="00503296" w:rsidRPr="00B8620A">
        <w:rPr>
          <w:rStyle w:val="StyleStyleBold12pt"/>
          <w:b w:val="0"/>
        </w:rPr>
        <w:t xml:space="preserve">“Mexico's drug war undiminished in some areas close to Texas,” </w:t>
      </w:r>
      <w:r w:rsidR="00DC5DBD" w:rsidRPr="00B8620A">
        <w:rPr>
          <w:rStyle w:val="StyleStyleBold12pt"/>
          <w:b w:val="0"/>
        </w:rPr>
        <w:t xml:space="preserve">January 12, 2013, </w:t>
      </w:r>
      <w:r w:rsidRPr="00B8620A">
        <w:rPr>
          <w:rStyle w:val="StyleStyleBold12pt"/>
          <w:b w:val="0"/>
        </w:rPr>
        <w:t>http://www.dallasnews.com/news/nationworld/mexico/20130112-mexico-s-drug-war-undiminished-in-some-areas-close-to-texas-authorities-say.ece</w:t>
      </w:r>
      <w:r w:rsidR="00A66EF4">
        <w:rPr>
          <w:rStyle w:val="StyleStyleBold12pt"/>
          <w:b w:val="0"/>
        </w:rPr>
        <w:t>//MRG</w:t>
      </w:r>
      <w:r w:rsidRPr="00B8620A">
        <w:rPr>
          <w:rStyle w:val="StyleStyleBold12pt"/>
          <w:b w:val="0"/>
        </w:rPr>
        <w:t>)</w:t>
      </w:r>
    </w:p>
    <w:p w:rsidR="00503296" w:rsidRPr="00503296" w:rsidRDefault="00503296" w:rsidP="00503296">
      <w:pPr>
        <w:rPr>
          <w:sz w:val="16"/>
          <w:szCs w:val="16"/>
        </w:rPr>
      </w:pPr>
      <w:r w:rsidRPr="00DC5DBD">
        <w:rPr>
          <w:sz w:val="16"/>
          <w:szCs w:val="16"/>
        </w:rPr>
        <w:t xml:space="preserve"> </w:t>
      </w:r>
      <w:r w:rsidRPr="00503296">
        <w:rPr>
          <w:sz w:val="16"/>
          <w:szCs w:val="16"/>
        </w:rPr>
        <w:t xml:space="preserve">CIUDAD JUÁREZ, Mexico — </w:t>
      </w:r>
      <w:r w:rsidRPr="0054519D">
        <w:rPr>
          <w:rStyle w:val="TitleChar"/>
        </w:rPr>
        <w:t>A new surge of killing, kidnapping and extortion is the latest sign that the violent crime wave in Mexico has not subsided since</w:t>
      </w:r>
      <w:r w:rsidRPr="00503296">
        <w:rPr>
          <w:sz w:val="16"/>
          <w:szCs w:val="16"/>
        </w:rPr>
        <w:t xml:space="preserve"> President Enrique Peña </w:t>
      </w:r>
      <w:r w:rsidRPr="0054519D">
        <w:rPr>
          <w:rStyle w:val="TitleChar"/>
        </w:rPr>
        <w:t>Nieto took office</w:t>
      </w:r>
      <w:r w:rsidRPr="00503296">
        <w:rPr>
          <w:sz w:val="16"/>
          <w:szCs w:val="16"/>
        </w:rPr>
        <w:t xml:space="preserve"> Dec. 1 and could grow further in the weeks to come, U.S. law enforcement officials say.</w:t>
      </w:r>
      <w:r w:rsidR="0049138C">
        <w:rPr>
          <w:sz w:val="16"/>
          <w:szCs w:val="16"/>
        </w:rPr>
        <w:t xml:space="preserve"> </w:t>
      </w:r>
      <w:r w:rsidRPr="00503296">
        <w:rPr>
          <w:sz w:val="16"/>
          <w:szCs w:val="16"/>
        </w:rPr>
        <w:t>Fresh intelligence indicates that the paramilitary group known as the Zetas is pushing farther into northern Coahuila and Chihuahua states, threatening to reignite deadly violence in areas bordering Texas, including Ciudad Juárez.</w:t>
      </w:r>
      <w:r w:rsidR="0049138C">
        <w:rPr>
          <w:sz w:val="16"/>
          <w:szCs w:val="16"/>
        </w:rPr>
        <w:t xml:space="preserve"> </w:t>
      </w:r>
      <w:r w:rsidRPr="0054519D">
        <w:rPr>
          <w:rStyle w:val="TitleChar"/>
        </w:rPr>
        <w:t xml:space="preserve">Since </w:t>
      </w:r>
      <w:r w:rsidRPr="0054519D">
        <w:rPr>
          <w:sz w:val="16"/>
        </w:rPr>
        <w:t>Peña</w:t>
      </w:r>
      <w:r w:rsidRPr="0054519D">
        <w:rPr>
          <w:rStyle w:val="TitleChar"/>
        </w:rPr>
        <w:t xml:space="preserve"> Nieto </w:t>
      </w:r>
      <w:r w:rsidRPr="00EE745F">
        <w:rPr>
          <w:sz w:val="16"/>
        </w:rPr>
        <w:t xml:space="preserve">took office Dec. 1, </w:t>
      </w:r>
      <w:r w:rsidRPr="0054519D">
        <w:rPr>
          <w:rStyle w:val="TitleChar"/>
        </w:rPr>
        <w:t>estimates by media outlets indicate that more than 1,000 people have been killed across Mexico</w:t>
      </w:r>
      <w:r w:rsidRPr="00503296">
        <w:rPr>
          <w:sz w:val="16"/>
          <w:szCs w:val="16"/>
        </w:rPr>
        <w:t xml:space="preserve"> — a pace even faster than during the administration of his predecessor, Felipe Calderón — with many of those killings in Coahuila and Chihuahua, three U.S. law enforcement officials said. The violence threatens to overshadow the new administration’s attempt to highlight economic reforms and a growing middle class.</w:t>
      </w:r>
      <w:r w:rsidR="0049138C">
        <w:rPr>
          <w:sz w:val="16"/>
          <w:szCs w:val="16"/>
        </w:rPr>
        <w:t xml:space="preserve"> </w:t>
      </w:r>
      <w:r w:rsidRPr="00503296">
        <w:rPr>
          <w:sz w:val="16"/>
          <w:szCs w:val="16"/>
        </w:rPr>
        <w:t xml:space="preserve">Ciudad Juárez, once the murder capital of Mexico, has been touted for a turnaround and is now a relative model of stability. In 2012, the city of 1.2 million people recorded 750 homicides, a substantial drop from the previous year, </w:t>
      </w:r>
      <w:r w:rsidRPr="00503296">
        <w:rPr>
          <w:sz w:val="16"/>
          <w:szCs w:val="16"/>
        </w:rPr>
        <w:lastRenderedPageBreak/>
        <w:t>when 2,086 people were killed.</w:t>
      </w:r>
      <w:r w:rsidR="0049138C">
        <w:rPr>
          <w:sz w:val="16"/>
          <w:szCs w:val="16"/>
        </w:rPr>
        <w:t xml:space="preserve"> </w:t>
      </w:r>
      <w:r w:rsidRPr="00503296">
        <w:rPr>
          <w:sz w:val="16"/>
          <w:szCs w:val="16"/>
        </w:rPr>
        <w:t xml:space="preserve">But a </w:t>
      </w:r>
      <w:r w:rsidRPr="002C650B">
        <w:rPr>
          <w:rStyle w:val="TitleChar"/>
        </w:rPr>
        <w:t>U.S. law enforcement official cautioned: “We’re witnessing the calm before the storm. It’s not over yet, not by any means.”</w:t>
      </w:r>
      <w:r w:rsidR="0049138C">
        <w:rPr>
          <w:rStyle w:val="TitleChar"/>
        </w:rPr>
        <w:t xml:space="preserve"> </w:t>
      </w:r>
      <w:r w:rsidRPr="00503296">
        <w:rPr>
          <w:sz w:val="16"/>
          <w:szCs w:val="16"/>
        </w:rPr>
        <w:t>In the past week, according to media reports, at least four people were killed in Juárez, some with signs bearing the work of organized crime. One man appeared to have been beaten to death, one was found hanged in a motel room, and two others were shot and killed inside their vehicles.</w:t>
      </w:r>
      <w:r w:rsidR="0049138C">
        <w:rPr>
          <w:sz w:val="16"/>
          <w:szCs w:val="16"/>
        </w:rPr>
        <w:t xml:space="preserve"> </w:t>
      </w:r>
      <w:r w:rsidRPr="00783E52">
        <w:rPr>
          <w:rStyle w:val="TitleChar"/>
        </w:rPr>
        <w:t>The assessment of the U.S. law enforcement officials, who spoke on condition of anonymity, is significant because they are based along the border and tend to speak more candidly than their counterparts in Mexico City or Washington.</w:t>
      </w:r>
      <w:r w:rsidR="0049138C">
        <w:rPr>
          <w:rStyle w:val="TitleChar"/>
        </w:rPr>
        <w:t xml:space="preserve"> </w:t>
      </w:r>
      <w:r w:rsidRPr="00783E52">
        <w:rPr>
          <w:rStyle w:val="TitleChar"/>
        </w:rPr>
        <w:t>Security steps</w:t>
      </w:r>
      <w:r w:rsidR="0049138C">
        <w:rPr>
          <w:rStyle w:val="TitleChar"/>
        </w:rPr>
        <w:t xml:space="preserve"> </w:t>
      </w:r>
      <w:r w:rsidRPr="00503296">
        <w:rPr>
          <w:sz w:val="16"/>
          <w:szCs w:val="16"/>
        </w:rPr>
        <w:t xml:space="preserve">Their assessment </w:t>
      </w:r>
      <w:r w:rsidRPr="00783E52">
        <w:rPr>
          <w:rStyle w:val="TitleChar"/>
        </w:rPr>
        <w:t>come</w:t>
      </w:r>
      <w:r w:rsidRPr="00503296">
        <w:rPr>
          <w:sz w:val="16"/>
          <w:szCs w:val="16"/>
        </w:rPr>
        <w:t xml:space="preserve">s </w:t>
      </w:r>
      <w:r w:rsidRPr="00783E52">
        <w:rPr>
          <w:rStyle w:val="TitleChar"/>
        </w:rPr>
        <w:t>as</w:t>
      </w:r>
      <w:r w:rsidRPr="00503296">
        <w:rPr>
          <w:sz w:val="16"/>
          <w:szCs w:val="16"/>
        </w:rPr>
        <w:t xml:space="preserve"> Peña </w:t>
      </w:r>
      <w:r w:rsidRPr="00783E52">
        <w:rPr>
          <w:rStyle w:val="TitleChar"/>
        </w:rPr>
        <w:t>Nieto is taking the initial steps of addressing security matters, which ranks as a priority for most Mexicans. Last month, before Mexico’s National Council on Public Security,</w:t>
      </w:r>
      <w:r w:rsidRPr="00503296">
        <w:rPr>
          <w:sz w:val="16"/>
          <w:szCs w:val="16"/>
        </w:rPr>
        <w:t xml:space="preserve"> Peña </w:t>
      </w:r>
      <w:r w:rsidRPr="00783E52">
        <w:rPr>
          <w:rStyle w:val="TitleChar"/>
        </w:rPr>
        <w:t>Nieto reiterated that he would focus on reducing crimes against ordinary citizens — such as murder, kidnapping and extortion — rather than pursuing top capos.</w:t>
      </w:r>
      <w:r w:rsidR="0049138C">
        <w:rPr>
          <w:rStyle w:val="TitleChar"/>
        </w:rPr>
        <w:t xml:space="preserve"> </w:t>
      </w:r>
      <w:r w:rsidRPr="00503296">
        <w:rPr>
          <w:sz w:val="16"/>
          <w:szCs w:val="16"/>
        </w:rPr>
        <w:t>Peña Nieto and members of his Cabinet also unleashed criticism of the previous administration’s policies, which resulted in a drawn-out conflict with cartels in which more than 60,000 people were killed. Some estimates suggest that thousands more — as many as 24,000 — are missing and presumed dead.</w:t>
      </w:r>
      <w:r w:rsidR="0049138C">
        <w:rPr>
          <w:sz w:val="16"/>
          <w:szCs w:val="16"/>
        </w:rPr>
        <w:t xml:space="preserve"> </w:t>
      </w:r>
      <w:r w:rsidRPr="00503296">
        <w:rPr>
          <w:sz w:val="16"/>
          <w:szCs w:val="16"/>
        </w:rPr>
        <w:t xml:space="preserve">Last week, Peña </w:t>
      </w:r>
      <w:r w:rsidRPr="004C1895">
        <w:rPr>
          <w:rStyle w:val="TitleChar"/>
        </w:rPr>
        <w:t>Nieto and his new ambassador to the United States</w:t>
      </w:r>
      <w:r w:rsidRPr="00503296">
        <w:rPr>
          <w:sz w:val="16"/>
          <w:szCs w:val="16"/>
        </w:rPr>
        <w:t>, Eduardo Medina Mora</w:t>
      </w:r>
      <w:r w:rsidRPr="004C1895">
        <w:rPr>
          <w:rStyle w:val="TitleChar"/>
        </w:rPr>
        <w:t>, stressed the importance of positioning Mexico as a country that wants peace and is open for investment.</w:t>
      </w:r>
      <w:r w:rsidR="0049138C">
        <w:rPr>
          <w:rStyle w:val="TitleChar"/>
        </w:rPr>
        <w:t xml:space="preserve"> </w:t>
      </w:r>
      <w:r w:rsidRPr="004C1895">
        <w:rPr>
          <w:rStyle w:val="TitleChar"/>
        </w:rPr>
        <w:t>The focus of</w:t>
      </w:r>
      <w:r w:rsidRPr="00503296">
        <w:rPr>
          <w:sz w:val="16"/>
          <w:szCs w:val="16"/>
        </w:rPr>
        <w:t xml:space="preserve"> Peña </w:t>
      </w:r>
      <w:r w:rsidRPr="004C1895">
        <w:rPr>
          <w:rStyle w:val="TitleChar"/>
        </w:rPr>
        <w:t>Nieto’s security plan is the creation of a 10,000-member national paramilitary police force, designed to take back territories where local law enforcement and military forces have failed to eradicate criminal groups and where kingpins rule.</w:t>
      </w:r>
      <w:r w:rsidR="0049138C">
        <w:rPr>
          <w:rStyle w:val="TitleChar"/>
        </w:rPr>
        <w:t xml:space="preserve"> </w:t>
      </w:r>
      <w:r w:rsidRPr="00EE745F">
        <w:rPr>
          <w:rStyle w:val="TitleChar"/>
        </w:rPr>
        <w:t>But any new measure from</w:t>
      </w:r>
      <w:r w:rsidRPr="00503296">
        <w:rPr>
          <w:sz w:val="16"/>
          <w:szCs w:val="16"/>
        </w:rPr>
        <w:t xml:space="preserve"> Peña </w:t>
      </w:r>
      <w:r w:rsidRPr="00EE745F">
        <w:rPr>
          <w:rStyle w:val="TitleChar"/>
        </w:rPr>
        <w:t>Nieto could take months to implement because congressional approval is required,</w:t>
      </w:r>
      <w:r w:rsidRPr="00503296">
        <w:rPr>
          <w:sz w:val="16"/>
          <w:szCs w:val="16"/>
        </w:rPr>
        <w:t xml:space="preserve"> said Alejandro Hope, a former intelligence official and a security expert and columnist for the website Animal Politico.</w:t>
      </w:r>
      <w:r w:rsidR="0049138C">
        <w:rPr>
          <w:sz w:val="16"/>
          <w:szCs w:val="16"/>
        </w:rPr>
        <w:t xml:space="preserve"> </w:t>
      </w:r>
      <w:r w:rsidRPr="005A2F61">
        <w:rPr>
          <w:rStyle w:val="TitleChar"/>
        </w:rPr>
        <w:t>“It’s not so much a question of whether violence will lead to a loss of political capital for Peña Nieto, but when and how much?”</w:t>
      </w:r>
      <w:r w:rsidRPr="00503296">
        <w:rPr>
          <w:sz w:val="16"/>
          <w:szCs w:val="16"/>
        </w:rPr>
        <w:t xml:space="preserve"> said Hope. “I don’t know, but I would think that much of the country’s future depends on that one answer.”</w:t>
      </w:r>
    </w:p>
    <w:p w:rsidR="00D51AF6" w:rsidRPr="009B6FDC" w:rsidRDefault="009B6FDC" w:rsidP="00A25E4C">
      <w:pPr>
        <w:pStyle w:val="Heading4"/>
      </w:pPr>
      <w:r w:rsidRPr="009B6FDC">
        <w:t>Drug reform possible—but only if Nieto pushes</w:t>
      </w:r>
    </w:p>
    <w:p w:rsidR="007C0483" w:rsidRPr="00E51EC8" w:rsidRDefault="00525F66" w:rsidP="007C0483">
      <w:pPr>
        <w:rPr>
          <w:b/>
        </w:rPr>
      </w:pPr>
      <w:r>
        <w:rPr>
          <w:b/>
        </w:rPr>
        <w:t xml:space="preserve">Stewart 13 </w:t>
      </w:r>
      <w:r w:rsidRPr="00A25E4C">
        <w:rPr>
          <w:rStyle w:val="StyleStyleBold12pt"/>
          <w:b w:val="0"/>
        </w:rPr>
        <w:t>(</w:t>
      </w:r>
      <w:r w:rsidR="00BC7D19" w:rsidRPr="00A25E4C">
        <w:rPr>
          <w:rStyle w:val="StyleStyleBold12pt"/>
          <w:b w:val="0"/>
        </w:rPr>
        <w:t>Scott Stewart</w:t>
      </w:r>
      <w:r w:rsidRPr="00A25E4C">
        <w:rPr>
          <w:rStyle w:val="StyleStyleBold12pt"/>
          <w:b w:val="0"/>
        </w:rPr>
        <w:t xml:space="preserve">, </w:t>
      </w:r>
      <w:r w:rsidR="00BC7D19" w:rsidRPr="00A25E4C">
        <w:rPr>
          <w:rStyle w:val="StyleStyleBold12pt"/>
          <w:b w:val="0"/>
        </w:rPr>
        <w:t>Vice President of Analysis</w:t>
      </w:r>
      <w:r w:rsidR="007C0483" w:rsidRPr="00A25E4C">
        <w:rPr>
          <w:rStyle w:val="StyleStyleBold12pt"/>
          <w:b w:val="0"/>
        </w:rPr>
        <w:t>, “Understanding Pena Nieto's Approach to the Cartels Security Weekly,” May 16, 2013, http://www.stratfor.com/weekly/understanding-pena-nietos-approach-cartels</w:t>
      </w:r>
      <w:r w:rsidR="00A66EF4">
        <w:rPr>
          <w:rStyle w:val="StyleStyleBold12pt"/>
          <w:b w:val="0"/>
        </w:rPr>
        <w:t>//MRG</w:t>
      </w:r>
      <w:r w:rsidR="007C0483" w:rsidRPr="00A25E4C">
        <w:rPr>
          <w:rStyle w:val="StyleStyleBold12pt"/>
          <w:b w:val="0"/>
        </w:rPr>
        <w:t>)</w:t>
      </w:r>
    </w:p>
    <w:p w:rsidR="00BC7D19" w:rsidRDefault="00BC7D19" w:rsidP="00BC7D19">
      <w:pPr>
        <w:rPr>
          <w:rStyle w:val="TitleChar"/>
        </w:rPr>
      </w:pPr>
      <w:r w:rsidRPr="00BC7D19">
        <w:rPr>
          <w:sz w:val="16"/>
        </w:rPr>
        <w:t xml:space="preserve">Mexican President Enrique Pena </w:t>
      </w:r>
      <w:r w:rsidRPr="007C0483">
        <w:rPr>
          <w:rStyle w:val="TitleChar"/>
        </w:rPr>
        <w:t>Nieto's approach to combating Mexican drug cartels has been a much-discussed topic since well before he was elected.</w:t>
      </w:r>
      <w:r w:rsidRPr="00BC7D19">
        <w:rPr>
          <w:sz w:val="16"/>
        </w:rPr>
        <w:t xml:space="preserve"> Indeed, in June 2011 -- more than a year before the July 2012 Mexican presidential election -- I wrote an analysis discussing rumors that, if elected, Pena </w:t>
      </w:r>
      <w:r w:rsidRPr="006D491A">
        <w:rPr>
          <w:rStyle w:val="TitleChar"/>
        </w:rPr>
        <w:t>Nieto was going to attempt to reach some sort of accommodation with Mexico's drug cartels in order to bring down the level of violence.</w:t>
      </w:r>
      <w:r w:rsidR="00C92B22">
        <w:rPr>
          <w:rStyle w:val="TitleChar"/>
        </w:rPr>
        <w:t xml:space="preserve"> </w:t>
      </w:r>
      <w:r w:rsidRPr="00BC7D19">
        <w:rPr>
          <w:sz w:val="16"/>
        </w:rPr>
        <w:t xml:space="preserve">Such rumors were certainly understandable, given the arrangement that had existed for many years between some senior members of Pena Nieto's Institutional Revolutionary Party and some powerful cartel figures during the Institutional Revolutionary Party's long reign in Mexico prior to the election of Vicente Fox of the National Action Party in 2000. However, as we argued in 2011 and repeated in March 2013, much has changed in Mexico since 2000, and </w:t>
      </w:r>
      <w:r w:rsidRPr="009B6FDC">
        <w:rPr>
          <w:rStyle w:val="TitleChar"/>
        </w:rPr>
        <w:t>the new reality in Mexico means that it would be impossible for the</w:t>
      </w:r>
      <w:r w:rsidRPr="00BC7D19">
        <w:rPr>
          <w:sz w:val="16"/>
        </w:rPr>
        <w:t xml:space="preserve"> Pena </w:t>
      </w:r>
      <w:r w:rsidRPr="009B6FDC">
        <w:rPr>
          <w:rStyle w:val="TitleChar"/>
        </w:rPr>
        <w:t>Nieto administration to reach any sort of deal with the cartels even if it made an attempt.</w:t>
      </w:r>
      <w:r w:rsidR="00C92B22">
        <w:rPr>
          <w:rStyle w:val="TitleChar"/>
        </w:rPr>
        <w:t xml:space="preserve"> </w:t>
      </w:r>
      <w:r w:rsidRPr="009B6FDC">
        <w:rPr>
          <w:rStyle w:val="TitleChar"/>
        </w:rPr>
        <w:t>But</w:t>
      </w:r>
      <w:r w:rsidRPr="00BC7D19">
        <w:rPr>
          <w:sz w:val="16"/>
        </w:rPr>
        <w:t xml:space="preserve"> the rumors of the Pena </w:t>
      </w:r>
      <w:r w:rsidRPr="009B6FDC">
        <w:rPr>
          <w:rStyle w:val="TitleChar"/>
        </w:rPr>
        <w:t xml:space="preserve">Nieto government reaching an accommodation with some cartel figures </w:t>
      </w:r>
      <w:r w:rsidRPr="00BC7D19">
        <w:rPr>
          <w:sz w:val="16"/>
        </w:rPr>
        <w:t xml:space="preserve">such as Joaquin "El Chapo" Guzman Loera have </w:t>
      </w:r>
      <w:r w:rsidRPr="009B6FDC">
        <w:rPr>
          <w:rStyle w:val="TitleChar"/>
        </w:rPr>
        <w:t>persisted,</w:t>
      </w:r>
      <w:r w:rsidRPr="00BC7D19">
        <w:rPr>
          <w:sz w:val="16"/>
        </w:rPr>
        <w:t xml:space="preserve"> even as the Mexican government arrests key operatives in Guzman's network, such as Ines Coronel Barreras, Guzman's father-in-law, who was arrested May 1 in Agua Prieta, Mexico. Indeed, on April 27, </w:t>
      </w:r>
      <w:r w:rsidRPr="009B6FDC">
        <w:rPr>
          <w:rStyle w:val="TitleChar"/>
        </w:rPr>
        <w:t>Washington Post reporter Dana Priest published a detailed article outlining how U.S. authorities were fearful that the Mexican government was restructuring its security relationship with the U.S. government so that it could more easily reach an unofficial truce with cartel leaders. Yet four days later, Coronel -- a significant cartel figure -- was arrested in a joint operation between the Mexicans and Americans.</w:t>
      </w:r>
      <w:r w:rsidR="00C92B22">
        <w:rPr>
          <w:rStyle w:val="TitleChar"/>
        </w:rPr>
        <w:t xml:space="preserve"> </w:t>
      </w:r>
      <w:r w:rsidRPr="00BC7D19">
        <w:rPr>
          <w:sz w:val="16"/>
        </w:rPr>
        <w:t>Clearly, there is some confusion on the U.S. side about the approach the Pena Nieto government is taking, but conversations with both U.S. and Mexican officials reveal that these changes in Mexico's approach do not appear to be as drastic as some have feared. There will need to be adjustments on both sides of the border while organizational changes are underway in Mexico, but this does not mean that bilateral U.S.-Mexico cooperation will decline in the long term.</w:t>
      </w:r>
      <w:r w:rsidR="00C92B22">
        <w:rPr>
          <w:sz w:val="16"/>
        </w:rPr>
        <w:t xml:space="preserve"> </w:t>
      </w:r>
      <w:r w:rsidRPr="00F139BE">
        <w:rPr>
          <w:rStyle w:val="TitleChar"/>
        </w:rPr>
        <w:t>Opportunities and Challenges</w:t>
      </w:r>
      <w:r w:rsidR="00C92B22">
        <w:rPr>
          <w:rStyle w:val="TitleChar"/>
        </w:rPr>
        <w:t xml:space="preserve"> </w:t>
      </w:r>
      <w:r w:rsidRPr="00F139BE">
        <w:rPr>
          <w:rStyle w:val="TitleChar"/>
        </w:rPr>
        <w:t>Despite the violence that has wracked Mexico over the past decade, the Mexican economy is booming.</w:t>
      </w:r>
      <w:r w:rsidRPr="00BC7D19">
        <w:rPr>
          <w:sz w:val="16"/>
        </w:rPr>
        <w:t xml:space="preserve"> Arguably, </w:t>
      </w:r>
      <w:r w:rsidRPr="00F139BE">
        <w:rPr>
          <w:rStyle w:val="TitleChar"/>
        </w:rPr>
        <w:t>the economy would be doing even better if potential investors were not concerned about cartel violence and street crime -- and if such criminal activity did not have such a significant impact on businesses operating in Mexico.</w:t>
      </w:r>
      <w:r w:rsidR="00C92B22">
        <w:rPr>
          <w:rStyle w:val="TitleChar"/>
        </w:rPr>
        <w:t xml:space="preserve"> </w:t>
      </w:r>
      <w:r w:rsidR="00C92B22">
        <w:rPr>
          <w:sz w:val="16"/>
        </w:rPr>
        <w:t xml:space="preserve"> </w:t>
      </w:r>
      <w:r w:rsidRPr="00F139BE">
        <w:rPr>
          <w:rStyle w:val="TitleChar"/>
        </w:rPr>
        <w:t>Because of this</w:t>
      </w:r>
      <w:r w:rsidRPr="00BC7D19">
        <w:rPr>
          <w:sz w:val="16"/>
        </w:rPr>
        <w:t xml:space="preserve">, the Pena </w:t>
      </w:r>
      <w:r w:rsidRPr="00F139BE">
        <w:rPr>
          <w:rStyle w:val="TitleChar"/>
        </w:rPr>
        <w:t xml:space="preserve">Nieto administration believes that it is critical to reduce the overall level of violence in the country. Essentially it wants to transform the cartel issue into a law enforcement problem, something handled by the Interior Ministry and the national police, rather than a national security problem handled by the Mexican military and </w:t>
      </w:r>
      <w:r w:rsidRPr="00F139BE">
        <w:rPr>
          <w:rStyle w:val="TitleChar"/>
        </w:rPr>
        <w:lastRenderedPageBreak/>
        <w:t xml:space="preserve">the Center for Research and National Security </w:t>
      </w:r>
      <w:r w:rsidRPr="00BC7D19">
        <w:rPr>
          <w:sz w:val="16"/>
        </w:rPr>
        <w:t>(Mexico's national-level intelligence agency). In many ways the Pena Nieto administration wants to follow the model of the government of Colombia, which has never been able to stop trafficking in its territory but was able to defeat the powerful Medellin and Cali cartels and relegate their successor organizations to a law enforcement problem.</w:t>
      </w:r>
      <w:r w:rsidR="00C92B22">
        <w:rPr>
          <w:sz w:val="16"/>
        </w:rPr>
        <w:t xml:space="preserve">   </w:t>
      </w:r>
      <w:r w:rsidRPr="007C6B60">
        <w:rPr>
          <w:rStyle w:val="TitleChar"/>
        </w:rPr>
        <w:t>The Mexicans also believe that if they can attenuate cartel violence, they will be able to free up law enforcement forces to tackle common crime instead of focusing nearly all their resources on containing the cartel wars.</w:t>
      </w:r>
      <w:r w:rsidR="00C92B22">
        <w:rPr>
          <w:rStyle w:val="TitleChar"/>
        </w:rPr>
        <w:t xml:space="preserve"> </w:t>
      </w:r>
      <w:r w:rsidRPr="007C6B60">
        <w:rPr>
          <w:rStyle w:val="TitleChar"/>
        </w:rPr>
        <w:t xml:space="preserve"> </w:t>
      </w:r>
    </w:p>
    <w:p w:rsidR="00F925D0" w:rsidRDefault="00F925D0" w:rsidP="00BC7D19">
      <w:pPr>
        <w:rPr>
          <w:rStyle w:val="TitleChar"/>
        </w:rPr>
      </w:pPr>
    </w:p>
    <w:p w:rsidR="00F925D0" w:rsidRDefault="00F925D0" w:rsidP="00F925D0">
      <w:pPr>
        <w:pStyle w:val="Heading4"/>
      </w:pPr>
      <w:r>
        <w:t xml:space="preserve">Mexico drug war escalating  </w:t>
      </w:r>
    </w:p>
    <w:p w:rsidR="00F925D0" w:rsidRDefault="00F925D0" w:rsidP="00F925D0">
      <w:pPr>
        <w:rPr>
          <w:rStyle w:val="StyleStyleBold12pt"/>
          <w:b w:val="0"/>
        </w:rPr>
      </w:pPr>
      <w:r>
        <w:rPr>
          <w:b/>
        </w:rPr>
        <w:t>Vivanco</w:t>
      </w:r>
      <w:r w:rsidRPr="00DC38C5">
        <w:rPr>
          <w:b/>
        </w:rPr>
        <w:t xml:space="preserve"> 11</w:t>
      </w:r>
      <w:r>
        <w:t xml:space="preserve"> </w:t>
      </w:r>
      <w:r w:rsidRPr="002D4473">
        <w:rPr>
          <w:rStyle w:val="StyleStyleBold12pt"/>
          <w:b w:val="0"/>
        </w:rPr>
        <w:t xml:space="preserve">(José Miguel Vivanco, director of Human Rights Watch's Americas division, is a general expert on Latin America. Human Rights Watch, “Mexico: Widespread Rights Abuses in ‘War on Drugs’ Impunity for Torture, ‘Disappearances,’ Killings Undermines Security-Neither Rights Nor Security,” November 10, 2011, </w:t>
      </w:r>
      <w:hyperlink r:id="rId15" w:history="1">
        <w:r w:rsidRPr="002D4473">
          <w:rPr>
            <w:rStyle w:val="StyleStyleBold12pt"/>
            <w:b w:val="0"/>
          </w:rPr>
          <w:t>http://www.hrw.org/news/2011/11/09/me xico-widespread-rights-abuses-war-drugs//MRG</w:t>
        </w:r>
      </w:hyperlink>
      <w:r w:rsidRPr="002D4473">
        <w:rPr>
          <w:rStyle w:val="StyleStyleBold12pt"/>
          <w:b w:val="0"/>
        </w:rPr>
        <w:t>)</w:t>
      </w:r>
    </w:p>
    <w:p w:rsidR="00F925D0" w:rsidRDefault="00F925D0" w:rsidP="00F925D0">
      <w:pPr>
        <w:rPr>
          <w:sz w:val="16"/>
          <w:szCs w:val="16"/>
        </w:rPr>
      </w:pPr>
      <w:r w:rsidRPr="00E82A00">
        <w:rPr>
          <w:sz w:val="16"/>
          <w:szCs w:val="16"/>
        </w:rPr>
        <w:t>(Mexico City) – Mexico’s military and police have committed widespread human rights violations in efforts to combat organized crime, virtually none of which are being adequately investigated, Human Rights Watch said in a report released today.</w:t>
      </w:r>
      <w:r>
        <w:rPr>
          <w:sz w:val="16"/>
          <w:szCs w:val="16"/>
        </w:rPr>
        <w:t xml:space="preserve"> </w:t>
      </w:r>
      <w:r w:rsidRPr="00E82A00">
        <w:rPr>
          <w:sz w:val="16"/>
          <w:szCs w:val="16"/>
        </w:rPr>
        <w:t xml:space="preserve">The 212-page report “Neither Rights Nor Security: Killings, Torture, and Disappearances in Mexico’s ‘War on Drugs,’” examines the human rights consequences of President Felipe Calderón’s approach to confronting Mexico’s powerful drug cartels. Through in-depth research in five of Mexico’s most violent states, </w:t>
      </w:r>
      <w:r w:rsidRPr="005A7887">
        <w:rPr>
          <w:rStyle w:val="StyleBoldUnderline"/>
        </w:rPr>
        <w:t>Human Rights Watch found evidence that strongly suggests the participation of security forces in more than 170 cases of torture, 39 “disappearances,” and 24 extrajudicial killings</w:t>
      </w:r>
      <w:r w:rsidRPr="00E82A00">
        <w:rPr>
          <w:sz w:val="16"/>
          <w:szCs w:val="16"/>
        </w:rPr>
        <w:t xml:space="preserve"> since Calderón took office in December 2006.</w:t>
      </w:r>
      <w:r>
        <w:rPr>
          <w:sz w:val="16"/>
          <w:szCs w:val="16"/>
        </w:rPr>
        <w:t xml:space="preserve"> </w:t>
      </w:r>
      <w:r w:rsidRPr="00E82A00">
        <w:rPr>
          <w:sz w:val="16"/>
          <w:szCs w:val="16"/>
        </w:rPr>
        <w:t>Instead of reducing violence</w:t>
      </w:r>
      <w:r w:rsidRPr="00C3259C">
        <w:rPr>
          <w:rStyle w:val="StyleBoldUnderline"/>
        </w:rPr>
        <w:t>, Mexico’s ‘war on drugs’ has resulted in a dramatic increase in killings, torture, and</w:t>
      </w:r>
      <w:r w:rsidRPr="00E82A00">
        <w:rPr>
          <w:sz w:val="16"/>
          <w:szCs w:val="16"/>
        </w:rPr>
        <w:t xml:space="preserve"> other appalling </w:t>
      </w:r>
      <w:r w:rsidRPr="00C3259C">
        <w:rPr>
          <w:rStyle w:val="StyleBoldUnderline"/>
        </w:rPr>
        <w:t>abuses by security forces, which only make the climate of lawlessness and fear worse in many parts of the country.</w:t>
      </w:r>
      <w:r>
        <w:rPr>
          <w:rStyle w:val="StyleBoldUnderline"/>
        </w:rPr>
        <w:t xml:space="preserve"> </w:t>
      </w:r>
      <w:r w:rsidRPr="00E82A00">
        <w:rPr>
          <w:sz w:val="16"/>
          <w:szCs w:val="16"/>
        </w:rPr>
        <w:t>Said José Miguel Vivanco, Americas director at Human Rights Watch.</w:t>
      </w:r>
      <w:r>
        <w:rPr>
          <w:bCs/>
          <w:u w:val="single"/>
        </w:rPr>
        <w:t xml:space="preserve"> </w:t>
      </w:r>
      <w:r w:rsidRPr="00E82A00">
        <w:rPr>
          <w:sz w:val="16"/>
          <w:szCs w:val="16"/>
        </w:rPr>
        <w:t>A Human Rights Watch delegation led by Executive Director Kenneth Roth and Vivanco presented the report to Calderón, members of Mexico’s Congress, and the Supreme Court, as well civil society groups.</w:t>
      </w:r>
      <w:r>
        <w:rPr>
          <w:sz w:val="16"/>
          <w:szCs w:val="16"/>
        </w:rPr>
        <w:t xml:space="preserve"> </w:t>
      </w:r>
      <w:r w:rsidRPr="00DD1F5A">
        <w:rPr>
          <w:rStyle w:val="StyleBoldUnderline"/>
        </w:rPr>
        <w:t>Shortly after</w:t>
      </w:r>
      <w:r w:rsidRPr="00E82A00">
        <w:rPr>
          <w:sz w:val="16"/>
          <w:szCs w:val="16"/>
        </w:rPr>
        <w:t xml:space="preserve"> taking office in December 2006, </w:t>
      </w:r>
      <w:r w:rsidRPr="00DD1F5A">
        <w:rPr>
          <w:rStyle w:val="StyleBoldUnderline"/>
        </w:rPr>
        <w:t>Calderón declared “war” on organized crime and deployed Mexico’s military to combat cartels, despite the military’s long track record of abuse and impunity. More than 50,000 soldiers are involved, along with thousands of members of the Navy, the federal police, and state and local police forces.</w:t>
      </w:r>
      <w:r>
        <w:rPr>
          <w:rStyle w:val="StyleBoldUnderline"/>
        </w:rPr>
        <w:t xml:space="preserve"> </w:t>
      </w:r>
      <w:r w:rsidRPr="00E82A00">
        <w:rPr>
          <w:sz w:val="16"/>
          <w:szCs w:val="16"/>
        </w:rPr>
        <w:t>In all five states surveyed – Baja California, Chihuahua, Guerrero, Nuevo León, and Tabasco –Human Rights Watch found that security forces systematically use torture to obtain forced confessions from detainees or information about cartels. The report also provides evidence strongly suggesting that soldiers and police have carried out “disappearances” and extrajudicial executions, and in many cases have taken steps to conceal their crimes.</w:t>
      </w:r>
      <w:r>
        <w:rPr>
          <w:sz w:val="16"/>
          <w:szCs w:val="16"/>
        </w:rPr>
        <w:t xml:space="preserve"> </w:t>
      </w:r>
      <w:r w:rsidRPr="00997587">
        <w:rPr>
          <w:rStyle w:val="StyleBoldUnderline"/>
        </w:rPr>
        <w:t>Human Rights Watch analyzed data gathered through more than 200 interviews with victims and government officials, 60 public information requests, and a wide-ranging review of government statistics. While the incidence of grave human rights violations has increased dramatically in the context of Mexico’s counter-narcotics efforts, the effective investigation and prosecution of such abuses has not,</w:t>
      </w:r>
      <w:r w:rsidRPr="00E82A00">
        <w:rPr>
          <w:sz w:val="16"/>
          <w:szCs w:val="16"/>
        </w:rPr>
        <w:t xml:space="preserve"> Human Rights Watch found.</w:t>
      </w:r>
      <w:r>
        <w:rPr>
          <w:sz w:val="16"/>
          <w:szCs w:val="16"/>
        </w:rPr>
        <w:t xml:space="preserve"> </w:t>
      </w:r>
      <w:r w:rsidRPr="00E82A00">
        <w:rPr>
          <w:sz w:val="16"/>
          <w:szCs w:val="16"/>
        </w:rPr>
        <w:t xml:space="preserve">In part, this is because </w:t>
      </w:r>
      <w:r w:rsidRPr="00997587">
        <w:rPr>
          <w:rStyle w:val="StyleBoldUnderline"/>
        </w:rPr>
        <w:t>soldiers who commit human rights violations against civilians continue to be investigated and prosecuted under military jurisdiction, despite rulings by Mexico’s Supreme Court and the Inter-American Court of Human Rights that such abuses should be investigated under civilian jurisdiction, and that military courts lack the impartiality and transparency to judge their own.</w:t>
      </w:r>
      <w:r w:rsidRPr="00E82A00">
        <w:rPr>
          <w:sz w:val="16"/>
          <w:szCs w:val="16"/>
        </w:rPr>
        <w:t xml:space="preserve"> The result has been near total impunity, Human Rights Watch said. In the five states surveyed, military prosecutors opened 1,615 investigations from 2007 to April 2011 into crimes allegedly committed by soldiers against civilians. Not a single soldier has been convicted in these cases.</w:t>
      </w:r>
      <w:r>
        <w:rPr>
          <w:sz w:val="16"/>
          <w:szCs w:val="16"/>
        </w:rPr>
        <w:t xml:space="preserve"> </w:t>
      </w:r>
      <w:r w:rsidRPr="00E82A00">
        <w:rPr>
          <w:sz w:val="16"/>
          <w:szCs w:val="16"/>
        </w:rPr>
        <w:t>Civilian prosecutors have also failed to undertake basic steps – such as interviewing key witnesses or visiting crime scenes – to investigate allegations of human rights violations perpetrated by police and other civilian officials. For example, according to information requested from state prosecutor’s offices in the five states surveyed, there were hundreds of complaints of torture and cruel, inhuman, or degrading treatment to state human rights commissions. But not a single official in these states has been convicted on charges of torture.</w:t>
      </w:r>
    </w:p>
    <w:p w:rsidR="001A5936" w:rsidRDefault="001A5936" w:rsidP="00F925D0">
      <w:pPr>
        <w:rPr>
          <w:sz w:val="16"/>
          <w:szCs w:val="16"/>
        </w:rPr>
      </w:pPr>
    </w:p>
    <w:p w:rsidR="001A5936" w:rsidRDefault="001A5936" w:rsidP="001A5936">
      <w:pPr>
        <w:pStyle w:val="Heading4"/>
      </w:pPr>
      <w:r>
        <w:t>Drug trafficking increases Mexico’s vulnerability</w:t>
      </w:r>
    </w:p>
    <w:p w:rsidR="001A5936" w:rsidRDefault="001A5936" w:rsidP="001A5936">
      <w:r w:rsidRPr="004E1170">
        <w:rPr>
          <w:b/>
        </w:rPr>
        <w:t>Aguilar 11</w:t>
      </w:r>
      <w:r>
        <w:t xml:space="preserve"> </w:t>
      </w:r>
      <w:r w:rsidRPr="004E1170">
        <w:rPr>
          <w:rStyle w:val="StyleStyleBold12pt"/>
          <w:b w:val="0"/>
        </w:rPr>
        <w:t>(Julián Aguilar, reporter for the Laredo Morning Times, journalist, “Is the Border Vulnerable to Terrorists?” March 17, 2013, http://www.texastribune.org/2011/03/17/is-the-border-vulnerable-to-terrorists//MRG)</w:t>
      </w:r>
    </w:p>
    <w:p w:rsidR="001A5936" w:rsidRPr="002A0DF9" w:rsidRDefault="001A5936" w:rsidP="001A5936">
      <w:pPr>
        <w:rPr>
          <w:rStyle w:val="StyleStyleBold12pt"/>
          <w:b w:val="0"/>
          <w:bCs w:val="0"/>
        </w:rPr>
      </w:pPr>
      <w:r w:rsidRPr="00115A06">
        <w:rPr>
          <w:sz w:val="16"/>
        </w:rPr>
        <w:t xml:space="preserve">During a U.S. Senate Armed Services Committee hearing, Sen. John Cornyn, R-Texas, </w:t>
      </w:r>
      <w:r w:rsidRPr="00916A66">
        <w:rPr>
          <w:rStyle w:val="StyleBoldUnderline"/>
        </w:rPr>
        <w:t>cited a recent government report</w:t>
      </w:r>
      <w:r w:rsidRPr="00115A06">
        <w:rPr>
          <w:sz w:val="16"/>
        </w:rPr>
        <w:t xml:space="preserve"> that </w:t>
      </w:r>
      <w:r w:rsidRPr="00916A66">
        <w:rPr>
          <w:rStyle w:val="StyleBoldUnderline"/>
        </w:rPr>
        <w:t>indicated more than 45,000 people from countries other than Mexico were apprehended along the country’s southern border in 2010. Director of National Intelligence James Clapper allowed that could pose a significant threat to this country.</w:t>
      </w:r>
      <w:r>
        <w:rPr>
          <w:rStyle w:val="StyleBoldUnderline"/>
        </w:rPr>
        <w:t xml:space="preserve"> </w:t>
      </w:r>
      <w:r w:rsidRPr="00115A06">
        <w:rPr>
          <w:sz w:val="16"/>
        </w:rPr>
        <w:t xml:space="preserve">“Yes, sir, </w:t>
      </w:r>
      <w:r w:rsidRPr="00916A66">
        <w:rPr>
          <w:rStyle w:val="StyleBoldUnderline"/>
        </w:rPr>
        <w:t>it does [present a security threat],”</w:t>
      </w:r>
      <w:r w:rsidRPr="00115A06">
        <w:rPr>
          <w:sz w:val="16"/>
        </w:rPr>
        <w:t xml:space="preserve"> he told Cornyn during the committee hearing. </w:t>
      </w:r>
      <w:r w:rsidRPr="00916A66">
        <w:rPr>
          <w:rStyle w:val="StyleBoldUnderline"/>
        </w:rPr>
        <w:t>“The issues of narco-trafficking and the prevalence of the drug cartels in Mexico is a matter of national security</w:t>
      </w:r>
      <w:r w:rsidRPr="00115A06">
        <w:rPr>
          <w:sz w:val="16"/>
        </w:rPr>
        <w:t xml:space="preserve"> interest to both countries.”</w:t>
      </w:r>
      <w:r>
        <w:rPr>
          <w:sz w:val="16"/>
        </w:rPr>
        <w:t xml:space="preserve"> </w:t>
      </w:r>
      <w:r w:rsidRPr="00115A06">
        <w:rPr>
          <w:sz w:val="16"/>
        </w:rPr>
        <w:t xml:space="preserve">But </w:t>
      </w:r>
      <w:r w:rsidRPr="00182503">
        <w:rPr>
          <w:rStyle w:val="StyleBoldUnderline"/>
        </w:rPr>
        <w:t xml:space="preserve">some security </w:t>
      </w:r>
      <w:r w:rsidRPr="00182503">
        <w:rPr>
          <w:rStyle w:val="StyleBoldUnderline"/>
        </w:rPr>
        <w:lastRenderedPageBreak/>
        <w:t>experts say that even with the current turmoil in Mexico, it is in that government’s best interest to do all it can to ensure that terrorists do not use its border to cross over into the U.S.</w:t>
      </w:r>
      <w:r>
        <w:rPr>
          <w:rStyle w:val="StyleBoldUnderline"/>
        </w:rPr>
        <w:t xml:space="preserve"> </w:t>
      </w:r>
      <w:r w:rsidRPr="00115A06">
        <w:rPr>
          <w:sz w:val="16"/>
        </w:rPr>
        <w:t>Of the 45,280 non-Mexicans apprehended in 2010, about 32,900 were detained on the Texas border. The number is an increase from 2009’s 31,750, according to unofficial U.S. Border Patrol statistics provided by Cornyn’s office.</w:t>
      </w:r>
      <w:r>
        <w:rPr>
          <w:sz w:val="16"/>
        </w:rPr>
        <w:t xml:space="preserve"> </w:t>
      </w:r>
      <w:r w:rsidRPr="00115A06">
        <w:rPr>
          <w:sz w:val="16"/>
        </w:rPr>
        <w:t>The number of non-Mexicans apprehended last year, despite the increase from 2009, is a fraction of what is was in 2005, the year before Mexican President Felipe Calderón took office and unleashed his war on the cartels. That year 138,700 non-Mexicans were apprehended on the Texas-Mexico border.</w:t>
      </w:r>
      <w:r>
        <w:rPr>
          <w:sz w:val="16"/>
        </w:rPr>
        <w:t xml:space="preserve"> </w:t>
      </w:r>
      <w:r w:rsidRPr="00115A06">
        <w:rPr>
          <w:sz w:val="16"/>
        </w:rPr>
        <w:t>Cornyn, who during the last year has called Calderón a “hero” for his commitment to fighting the cartels but also publicly rebuked him for comments he made concerning this country’s drug consumption and gun laws, said Wednesday he didn’t believe Mexico would knowingly allow the activity. But, he said, the country is in peril and anything is possible.</w:t>
      </w:r>
      <w:r>
        <w:rPr>
          <w:sz w:val="16"/>
        </w:rPr>
        <w:t xml:space="preserve"> </w:t>
      </w:r>
      <w:r w:rsidRPr="00947336">
        <w:rPr>
          <w:rStyle w:val="StyleBoldUnderline"/>
        </w:rPr>
        <w:t>“I don’t believe the Mexican government would ever approve of or sanction people coming through their country to do us harm, but I do know that they don’t have control over their own country,”</w:t>
      </w:r>
      <w:r w:rsidRPr="00115A06">
        <w:rPr>
          <w:sz w:val="16"/>
        </w:rPr>
        <w:t xml:space="preserve"> he said. “Unfortunately </w:t>
      </w:r>
      <w:r w:rsidRPr="00947336">
        <w:rPr>
          <w:rStyle w:val="StyleBoldUnderline"/>
        </w:rPr>
        <w:t>the cartels and criminal gangs do have control of significant areas and are more than happy to make money off the transporting of human beings through their country.”</w:t>
      </w:r>
      <w:r>
        <w:rPr>
          <w:rStyle w:val="StyleBoldUnderline"/>
        </w:rPr>
        <w:t xml:space="preserve"> </w:t>
      </w:r>
      <w:r w:rsidRPr="00115A06">
        <w:rPr>
          <w:sz w:val="16"/>
        </w:rPr>
        <w:t>Eric Olson, a senior adviser at the Mexico Institute of the Woodrow Wilson International Center for Scholars in Washington, D.C., said the possibility always exists, but that Mexico has no motivation to see that happen.</w:t>
      </w:r>
      <w:r>
        <w:rPr>
          <w:sz w:val="16"/>
        </w:rPr>
        <w:t xml:space="preserve"> </w:t>
      </w:r>
      <w:r w:rsidRPr="00E56701">
        <w:rPr>
          <w:rStyle w:val="StyleBoldUnderline"/>
        </w:rPr>
        <w:t xml:space="preserve">“They have no interest in having a terrorist organization use their border with us. They would only suffer the consequences,” </w:t>
      </w:r>
      <w:r w:rsidRPr="00115A06">
        <w:rPr>
          <w:sz w:val="16"/>
        </w:rPr>
        <w:t>he said. “Keep in mind that 80 percent of Mexican trade is with the U.S. Why would they ever want put that at risk?”</w:t>
      </w:r>
    </w:p>
    <w:p w:rsidR="001A5936" w:rsidRPr="00F50314" w:rsidRDefault="001A5936" w:rsidP="001A5936">
      <w:pPr>
        <w:pStyle w:val="Heading4"/>
        <w:rPr>
          <w:rStyle w:val="StyleStyleBold12pt"/>
          <w:b/>
          <w:sz w:val="22"/>
        </w:rPr>
      </w:pPr>
      <w:r w:rsidRPr="00F50314">
        <w:rPr>
          <w:rStyle w:val="StyleStyleBold12pt"/>
          <w:b/>
          <w:sz w:val="22"/>
        </w:rPr>
        <w:t xml:space="preserve">Hezbollah encroaching in Mexico now </w:t>
      </w:r>
    </w:p>
    <w:p w:rsidR="001A5936" w:rsidRPr="009A1471" w:rsidRDefault="001A5936" w:rsidP="001A5936">
      <w:pPr>
        <w:rPr>
          <w:rStyle w:val="StyleBoldUnderline"/>
        </w:rPr>
      </w:pPr>
      <w:r w:rsidRPr="005F12A4">
        <w:rPr>
          <w:rStyle w:val="StyleStyleBold12pt"/>
          <w:sz w:val="22"/>
        </w:rPr>
        <w:t>ABC 11</w:t>
      </w:r>
      <w:r w:rsidRPr="005F12A4">
        <w:rPr>
          <w:rStyle w:val="StyleBoldUnderline"/>
          <w:sz w:val="32"/>
          <w:u w:val="none"/>
        </w:rPr>
        <w:t xml:space="preserve"> </w:t>
      </w:r>
      <w:r w:rsidRPr="005F12A4">
        <w:rPr>
          <w:rStyle w:val="StyleStyleBold12pt"/>
          <w:b w:val="0"/>
        </w:rPr>
        <w:t xml:space="preserve">(ABC News, “Terrorist Group Setting Up Operations Near Border,” May 4, 2011,    </w:t>
      </w:r>
      <w:hyperlink r:id="rId16" w:history="1">
        <w:r w:rsidRPr="005F12A4">
          <w:rPr>
            <w:rStyle w:val="StyleStyleBold12pt"/>
            <w:b w:val="0"/>
          </w:rPr>
          <w:t>http://www.10news.com/news/terrorist-group-setting-up-operations-near-border 05/04/2011</w:t>
        </w:r>
      </w:hyperlink>
      <w:r w:rsidRPr="005F12A4">
        <w:rPr>
          <w:rStyle w:val="StyleStyleBold12pt"/>
          <w:b w:val="0"/>
        </w:rPr>
        <w:t>//MRG)</w:t>
      </w:r>
    </w:p>
    <w:p w:rsidR="001A5936" w:rsidRPr="009A1471" w:rsidRDefault="001A5936" w:rsidP="001A5936">
      <w:pPr>
        <w:rPr>
          <w:sz w:val="16"/>
        </w:rPr>
      </w:pPr>
      <w:r w:rsidRPr="009A1471">
        <w:rPr>
          <w:rStyle w:val="StyleBoldUnderline"/>
        </w:rPr>
        <w:t xml:space="preserve">A terrorist organization whose home base is in the Middle East has established another home base </w:t>
      </w:r>
      <w:r w:rsidRPr="009A1471">
        <w:rPr>
          <w:sz w:val="16"/>
        </w:rPr>
        <w:t xml:space="preserve">across the border </w:t>
      </w:r>
      <w:r w:rsidRPr="009A1471">
        <w:rPr>
          <w:rStyle w:val="StyleBoldUnderline"/>
        </w:rPr>
        <w:t>in Mexico</w:t>
      </w:r>
      <w:r w:rsidRPr="009A1471">
        <w:rPr>
          <w:sz w:val="16"/>
        </w:rPr>
        <w:t>.</w:t>
      </w:r>
      <w:r w:rsidRPr="009A1471">
        <w:rPr>
          <w:sz w:val="12"/>
        </w:rPr>
        <w:t>¶</w:t>
      </w:r>
      <w:r w:rsidRPr="009A1471">
        <w:rPr>
          <w:sz w:val="16"/>
        </w:rPr>
        <w:t xml:space="preserve"> "</w:t>
      </w:r>
      <w:r w:rsidRPr="009A1471">
        <w:rPr>
          <w:rStyle w:val="StyleBoldUnderline"/>
        </w:rPr>
        <w:t>They are recognized</w:t>
      </w:r>
      <w:r w:rsidRPr="009A1471">
        <w:rPr>
          <w:sz w:val="16"/>
        </w:rPr>
        <w:t xml:space="preserve"> by many experts </w:t>
      </w:r>
      <w:r w:rsidRPr="009A1471">
        <w:rPr>
          <w:rStyle w:val="StyleBoldUnderline"/>
        </w:rPr>
        <w:t>as the 'A' team of Muslim terrorist organizations," a former U.S. intelligence agent told 10News</w:t>
      </w:r>
      <w:r w:rsidRPr="009A1471">
        <w:rPr>
          <w:sz w:val="16"/>
        </w:rPr>
        <w:t>.</w:t>
      </w:r>
      <w:r w:rsidRPr="009A1471">
        <w:rPr>
          <w:sz w:val="12"/>
        </w:rPr>
        <w:t>¶</w:t>
      </w:r>
      <w:r w:rsidRPr="009A1471">
        <w:rPr>
          <w:sz w:val="16"/>
        </w:rPr>
        <w:t xml:space="preserve"> The former agent, </w:t>
      </w:r>
      <w:r w:rsidRPr="009A1471">
        <w:rPr>
          <w:rStyle w:val="StyleBoldUnderline"/>
        </w:rPr>
        <w:t>referring to</w:t>
      </w:r>
      <w:r w:rsidRPr="009A1471">
        <w:rPr>
          <w:sz w:val="16"/>
        </w:rPr>
        <w:t xml:space="preserve"> Shi'a Muslim terrorist group </w:t>
      </w:r>
      <w:r w:rsidRPr="009A1471">
        <w:rPr>
          <w:rStyle w:val="StyleBoldUnderline"/>
        </w:rPr>
        <w:t>Hezbollah</w:t>
      </w:r>
      <w:r w:rsidRPr="009A1471">
        <w:rPr>
          <w:sz w:val="16"/>
        </w:rPr>
        <w:t>, added, "</w:t>
      </w:r>
      <w:r w:rsidRPr="009A1471">
        <w:rPr>
          <w:rStyle w:val="StyleBoldUnderline"/>
        </w:rPr>
        <w:t>They certainly have had successes in big-ticket bombings</w:t>
      </w:r>
      <w:r w:rsidRPr="009A1471">
        <w:rPr>
          <w:sz w:val="16"/>
        </w:rPr>
        <w:t>." "They are more shooters than thinkers … it's a lot of muscles, courage, desire but not a lot of training," the agent said, referring to al-Qaida.</w:t>
      </w:r>
      <w:r w:rsidRPr="009A1471">
        <w:rPr>
          <w:sz w:val="12"/>
        </w:rPr>
        <w:t>¶</w:t>
      </w:r>
      <w:r w:rsidRPr="009A1471">
        <w:rPr>
          <w:sz w:val="16"/>
        </w:rPr>
        <w:t xml:space="preserve"> </w:t>
      </w:r>
      <w:r w:rsidRPr="009A1471">
        <w:rPr>
          <w:rStyle w:val="StyleBoldUnderline"/>
        </w:rPr>
        <w:t>Hezbollah, he said, is far more advanced.</w:t>
      </w:r>
      <w:r w:rsidRPr="009A1471">
        <w:rPr>
          <w:rStyle w:val="StyleBoldUnderline"/>
          <w:sz w:val="12"/>
          <w:u w:val="none"/>
        </w:rPr>
        <w:t>¶</w:t>
      </w:r>
      <w:r w:rsidRPr="009A1471">
        <w:rPr>
          <w:rStyle w:val="StyleBoldUnderline"/>
        </w:rPr>
        <w:t xml:space="preserve"> "Their operators are far more skilled … they are the equals of Russians, Chinese or Cubans</w:t>
      </w:r>
      <w:r w:rsidRPr="009A1471">
        <w:rPr>
          <w:sz w:val="16"/>
        </w:rPr>
        <w:t xml:space="preserve">," he said. "I consider Hezbollah much more dangerous in that sense because of strategic thinking; </w:t>
      </w:r>
      <w:r w:rsidRPr="009A1471">
        <w:rPr>
          <w:rStyle w:val="StyleBoldUnderline"/>
        </w:rPr>
        <w:t>they think more long-term</w:t>
      </w:r>
      <w:r w:rsidRPr="009A1471">
        <w:rPr>
          <w:sz w:val="16"/>
        </w:rPr>
        <w:t>."</w:t>
      </w:r>
    </w:p>
    <w:p w:rsidR="001A5936" w:rsidRPr="007E4212" w:rsidRDefault="001A5936" w:rsidP="001A5936">
      <w:pPr>
        <w:pStyle w:val="Heading4"/>
      </w:pPr>
      <w:r>
        <w:t>Terrorists will use Mexico to gain access to the US</w:t>
      </w:r>
    </w:p>
    <w:p w:rsidR="001A5936" w:rsidRPr="00F50314" w:rsidRDefault="001A5936" w:rsidP="001A5936">
      <w:pPr>
        <w:rPr>
          <w:rStyle w:val="StyleStyleBold12pt"/>
          <w:b w:val="0"/>
        </w:rPr>
      </w:pPr>
      <w:r>
        <w:rPr>
          <w:rStyle w:val="StyleStyleBold12pt"/>
          <w:sz w:val="22"/>
        </w:rPr>
        <w:t>Bartell &amp;</w:t>
      </w:r>
      <w:r w:rsidRPr="00C63ED5">
        <w:rPr>
          <w:rStyle w:val="StyleStyleBold12pt"/>
          <w:sz w:val="22"/>
        </w:rPr>
        <w:t xml:space="preserve"> Gray 12 </w:t>
      </w:r>
      <w:r w:rsidRPr="00F50314">
        <w:rPr>
          <w:rStyle w:val="StyleStyleBold12pt"/>
          <w:b w:val="0"/>
        </w:rPr>
        <w:t xml:space="preserve">(Dawn L. Bartell, Norwich University Masters of Diplomacy, David H. Gray Campbell University, “Hezbollah and Al Shabaab in Mexico and the Terrorist Threat to the United States,” 2012, </w:t>
      </w:r>
    </w:p>
    <w:p w:rsidR="001A5936" w:rsidRPr="00F50314" w:rsidRDefault="001A5936" w:rsidP="001A5936">
      <w:pPr>
        <w:rPr>
          <w:rStyle w:val="StyleStyleBold12pt"/>
          <w:b w:val="0"/>
        </w:rPr>
      </w:pPr>
      <w:r w:rsidRPr="00F50314">
        <w:rPr>
          <w:rStyle w:val="StyleStyleBold12pt"/>
          <w:b w:val="0"/>
        </w:rPr>
        <w:t xml:space="preserve">http://globalsecuritystudies.com/Bartell%20Hezbollah%20and%20Al%20Shabaab%20in%20Mexico.pdf//MRG) </w:t>
      </w:r>
    </w:p>
    <w:p w:rsidR="001A5936" w:rsidRPr="007E1BEC" w:rsidRDefault="001A5936" w:rsidP="001A5936">
      <w:pPr>
        <w:rPr>
          <w:sz w:val="16"/>
          <w:szCs w:val="16"/>
        </w:rPr>
      </w:pPr>
      <w:r w:rsidRPr="00937027">
        <w:rPr>
          <w:rStyle w:val="StyleBoldUnderline"/>
        </w:rPr>
        <w:t>The inability of Mexico to secure its</w:t>
      </w:r>
      <w:r w:rsidRPr="007E4212">
        <w:rPr>
          <w:sz w:val="14"/>
        </w:rPr>
        <w:t xml:space="preserve"> </w:t>
      </w:r>
      <w:r w:rsidRPr="007C342D">
        <w:rPr>
          <w:sz w:val="16"/>
        </w:rPr>
        <w:t xml:space="preserve">sovereign territories and </w:t>
      </w:r>
      <w:r w:rsidRPr="00937027">
        <w:rPr>
          <w:rStyle w:val="StyleBoldUnderline"/>
        </w:rPr>
        <w:t>border areas has contributed to the ability of Hezbollah and Al Shabaab to develop a footprint within Mexico</w:t>
      </w:r>
      <w:r w:rsidRPr="007E4212">
        <w:rPr>
          <w:sz w:val="14"/>
        </w:rPr>
        <w:t xml:space="preserve">, </w:t>
      </w:r>
      <w:r w:rsidRPr="007C342D">
        <w:rPr>
          <w:sz w:val="16"/>
        </w:rPr>
        <w:t>reside in Mexico,</w:t>
      </w:r>
      <w:r w:rsidRPr="007E4212">
        <w:rPr>
          <w:sz w:val="14"/>
        </w:rPr>
        <w:t xml:space="preserve"> </w:t>
      </w:r>
      <w:r w:rsidRPr="00937027">
        <w:rPr>
          <w:rStyle w:val="StyleBoldUnderline"/>
        </w:rPr>
        <w:t>and use Mexico as a safe haven and as a transit area to smuggle weapons and terrorist operatives into the U</w:t>
      </w:r>
      <w:r w:rsidRPr="007C342D">
        <w:rPr>
          <w:sz w:val="16"/>
        </w:rPr>
        <w:t>nited</w:t>
      </w:r>
      <w:r w:rsidRPr="007E4212">
        <w:rPr>
          <w:sz w:val="14"/>
        </w:rPr>
        <w:t xml:space="preserve"> </w:t>
      </w:r>
      <w:r w:rsidRPr="00937027">
        <w:rPr>
          <w:rStyle w:val="StyleBoldUnderline"/>
        </w:rPr>
        <w:t>S</w:t>
      </w:r>
      <w:r w:rsidRPr="007C342D">
        <w:rPr>
          <w:sz w:val="16"/>
        </w:rPr>
        <w:t xml:space="preserve">tates. The ability of </w:t>
      </w:r>
      <w:r w:rsidRPr="00937027">
        <w:rPr>
          <w:rStyle w:val="StyleBoldUnderline"/>
        </w:rPr>
        <w:t>Hezbollah and Al Shabaab</w:t>
      </w:r>
      <w:r w:rsidRPr="007E4212">
        <w:rPr>
          <w:sz w:val="14"/>
        </w:rPr>
        <w:t xml:space="preserve"> </w:t>
      </w:r>
      <w:r w:rsidRPr="007C342D">
        <w:rPr>
          <w:sz w:val="16"/>
        </w:rPr>
        <w:t xml:space="preserve">to reside and operate within Mexico and to successfully smuggle weapons and terrorist operatives into the United States </w:t>
      </w:r>
      <w:r w:rsidRPr="00937027">
        <w:rPr>
          <w:rStyle w:val="StyleBoldUnderline"/>
        </w:rPr>
        <w:t>has created a growing terrorist threat to the U</w:t>
      </w:r>
      <w:r w:rsidRPr="007C342D">
        <w:rPr>
          <w:sz w:val="16"/>
        </w:rPr>
        <w:t>nited</w:t>
      </w:r>
      <w:r w:rsidRPr="007E4212">
        <w:rPr>
          <w:sz w:val="14"/>
        </w:rPr>
        <w:t xml:space="preserve"> </w:t>
      </w:r>
      <w:r w:rsidRPr="00937027">
        <w:rPr>
          <w:rStyle w:val="StyleBoldUnderline"/>
        </w:rPr>
        <w:t>S</w:t>
      </w:r>
      <w:r w:rsidRPr="007C342D">
        <w:rPr>
          <w:sz w:val="16"/>
        </w:rPr>
        <w:t xml:space="preserve">tates </w:t>
      </w:r>
      <w:r w:rsidRPr="00937027">
        <w:rPr>
          <w:rStyle w:val="StyleBoldUnderline"/>
        </w:rPr>
        <w:t>by providing</w:t>
      </w:r>
      <w:r w:rsidRPr="007E4212">
        <w:rPr>
          <w:sz w:val="14"/>
        </w:rPr>
        <w:t xml:space="preserve"> </w:t>
      </w:r>
      <w:r w:rsidRPr="007C342D">
        <w:rPr>
          <w:sz w:val="16"/>
        </w:rPr>
        <w:t xml:space="preserve">Hezbollah and Al Shabaab </w:t>
      </w:r>
      <w:r w:rsidRPr="00937027">
        <w:rPr>
          <w:rStyle w:val="StyleBoldUnderline"/>
        </w:rPr>
        <w:t>the ability to access</w:t>
      </w:r>
      <w:r w:rsidRPr="007E4212">
        <w:rPr>
          <w:sz w:val="14"/>
        </w:rPr>
        <w:t xml:space="preserve"> </w:t>
      </w:r>
      <w:r w:rsidRPr="007C342D">
        <w:rPr>
          <w:sz w:val="16"/>
        </w:rPr>
        <w:t xml:space="preserve">and strike targets on </w:t>
      </w:r>
      <w:r w:rsidRPr="00937027">
        <w:rPr>
          <w:rStyle w:val="StyleBoldUnderline"/>
        </w:rPr>
        <w:t>American soil</w:t>
      </w:r>
      <w:r w:rsidRPr="007E4212">
        <w:rPr>
          <w:sz w:val="14"/>
        </w:rPr>
        <w:t xml:space="preserve">. </w:t>
      </w:r>
      <w:r w:rsidRPr="007C342D">
        <w:rPr>
          <w:sz w:val="16"/>
        </w:rPr>
        <w:t xml:space="preserve">Hezbollah and Al Shabaab pose a threat to the United States by residing in Mexico, therefore </w:t>
      </w:r>
      <w:r w:rsidRPr="007E4212">
        <w:rPr>
          <w:rStyle w:val="StyleBoldUnderline"/>
        </w:rPr>
        <w:t xml:space="preserve">it is vital for </w:t>
      </w:r>
      <w:r w:rsidRPr="007C342D">
        <w:rPr>
          <w:sz w:val="16"/>
        </w:rPr>
        <w:t xml:space="preserve">the international community, </w:t>
      </w:r>
      <w:r w:rsidRPr="007E4212">
        <w:rPr>
          <w:rStyle w:val="StyleBoldUnderline"/>
        </w:rPr>
        <w:t>the United States, and Mexico to work together in order to help create a strong Mexico</w:t>
      </w:r>
      <w:r w:rsidRPr="007E4212">
        <w:rPr>
          <w:sz w:val="14"/>
        </w:rPr>
        <w:t xml:space="preserve">. </w:t>
      </w:r>
      <w:r w:rsidRPr="007E4212">
        <w:rPr>
          <w:rStyle w:val="StyleBoldUnderline"/>
        </w:rPr>
        <w:t>This would red</w:t>
      </w:r>
      <w:r>
        <w:rPr>
          <w:rStyle w:val="StyleBoldUnderline"/>
        </w:rPr>
        <w:t>uce or eliminate the ability of</w:t>
      </w:r>
      <w:r w:rsidRPr="007E4212">
        <w:rPr>
          <w:rStyle w:val="StyleBoldUnderline"/>
        </w:rPr>
        <w:t xml:space="preserve"> Hezbollah or Al Shabaab to use Mexico as a safe haven and as a platform to plan and </w:t>
      </w:r>
      <w:r w:rsidRPr="007E4212">
        <w:rPr>
          <w:rStyle w:val="StyleBoldUnderline"/>
          <w:sz w:val="12"/>
          <w:u w:val="none"/>
        </w:rPr>
        <w:t>¶</w:t>
      </w:r>
      <w:r w:rsidRPr="007E4212">
        <w:rPr>
          <w:rStyle w:val="StyleBoldUnderline"/>
        </w:rPr>
        <w:t xml:space="preserve"> conduct terrorist operations against</w:t>
      </w:r>
      <w:r w:rsidRPr="007E4212">
        <w:rPr>
          <w:sz w:val="14"/>
        </w:rPr>
        <w:t xml:space="preserve"> </w:t>
      </w:r>
      <w:r w:rsidRPr="007E1BEC">
        <w:rPr>
          <w:sz w:val="16"/>
        </w:rPr>
        <w:t xml:space="preserve">Mexico, </w:t>
      </w:r>
      <w:r w:rsidRPr="007E4212">
        <w:rPr>
          <w:rStyle w:val="StyleBoldUnderline"/>
        </w:rPr>
        <w:t>the U</w:t>
      </w:r>
      <w:r w:rsidRPr="007E1BEC">
        <w:rPr>
          <w:sz w:val="16"/>
        </w:rPr>
        <w:t>nited</w:t>
      </w:r>
      <w:r w:rsidRPr="007E4212">
        <w:rPr>
          <w:sz w:val="14"/>
        </w:rPr>
        <w:t xml:space="preserve"> </w:t>
      </w:r>
      <w:r w:rsidRPr="007E1BEC">
        <w:rPr>
          <w:rStyle w:val="StyleBoldUnderline"/>
          <w:szCs w:val="16"/>
        </w:rPr>
        <w:t>S</w:t>
      </w:r>
      <w:r w:rsidRPr="007E1BEC">
        <w:rPr>
          <w:sz w:val="16"/>
          <w:szCs w:val="16"/>
        </w:rPr>
        <w:t xml:space="preserve">tates, or any other state in the international community. </w:t>
      </w:r>
    </w:p>
    <w:p w:rsidR="001A5936" w:rsidRPr="00A44F5D" w:rsidRDefault="001A5936" w:rsidP="001A5936">
      <w:pPr>
        <w:pStyle w:val="Heading4"/>
      </w:pPr>
      <w:r>
        <w:t>Nuclear terrorism is the biggest threat to national s</w:t>
      </w:r>
      <w:r w:rsidRPr="00A44F5D">
        <w:t xml:space="preserve">ecurity </w:t>
      </w:r>
    </w:p>
    <w:p w:rsidR="001A5936" w:rsidRDefault="001A5936" w:rsidP="001A5936">
      <w:r w:rsidRPr="0007137D">
        <w:rPr>
          <w:rStyle w:val="StyleStyleBold12pt"/>
          <w:sz w:val="22"/>
        </w:rPr>
        <w:t>Brill &amp; Luongo 12</w:t>
      </w:r>
      <w:r w:rsidRPr="0007137D">
        <w:rPr>
          <w:sz w:val="32"/>
        </w:rPr>
        <w:t xml:space="preserve"> </w:t>
      </w:r>
      <w:r w:rsidRPr="0007137D">
        <w:rPr>
          <w:rStyle w:val="StyleStyleBold12pt"/>
          <w:b w:val="0"/>
        </w:rPr>
        <w:t xml:space="preserve">(Kenneth C. Brill, a former U.S. ambassador to the I.A.E.A., Kenneth N. Luongo, president of the Partnership for Global Security, both are members of the Fissile Material Working Group, a nonpartisan nongovernmental organization, “Nuclear Terrorism: A Clear Danger,” March 15, 2012, </w:t>
      </w:r>
      <w:hyperlink r:id="rId17" w:history="1">
        <w:r w:rsidRPr="0007137D">
          <w:rPr>
            <w:rStyle w:val="StyleStyleBold12pt"/>
            <w:b w:val="0"/>
          </w:rPr>
          <w:t>http://www.nytimes.com/2012/03/16/opinion/nuclear-terrorism-a-clear-danger.html//MRG)</w:t>
        </w:r>
      </w:hyperlink>
      <w:r w:rsidRPr="00A44F5D">
        <w:rPr>
          <w:sz w:val="16"/>
          <w:szCs w:val="16"/>
        </w:rPr>
        <w:t xml:space="preserve"> </w:t>
      </w:r>
    </w:p>
    <w:p w:rsidR="001A5936" w:rsidRPr="00937027" w:rsidRDefault="001A5936" w:rsidP="001A5936">
      <w:pPr>
        <w:rPr>
          <w:sz w:val="16"/>
        </w:rPr>
      </w:pPr>
      <w:r w:rsidRPr="00937027">
        <w:rPr>
          <w:sz w:val="16"/>
        </w:rPr>
        <w:t xml:space="preserve"> </w:t>
      </w:r>
      <w:r w:rsidRPr="0004732A">
        <w:rPr>
          <w:rStyle w:val="StyleBoldUnderline"/>
        </w:rPr>
        <w:t>Terrorists exploit gaps in security</w:t>
      </w:r>
      <w:r w:rsidRPr="00937027">
        <w:rPr>
          <w:sz w:val="16"/>
        </w:rPr>
        <w:t xml:space="preserve">. </w:t>
      </w:r>
      <w:r w:rsidRPr="0004732A">
        <w:rPr>
          <w:rStyle w:val="StyleBoldUnderline"/>
        </w:rPr>
        <w:t>The current global regime for protecting the nuclear materials</w:t>
      </w:r>
      <w:r w:rsidRPr="00937027">
        <w:rPr>
          <w:sz w:val="16"/>
        </w:rPr>
        <w:t xml:space="preserve"> that terrorists desire for their ultimate weapon </w:t>
      </w:r>
      <w:r w:rsidRPr="0004732A">
        <w:rPr>
          <w:rStyle w:val="StyleBoldUnderline"/>
        </w:rPr>
        <w:t>is far from seamless</w:t>
      </w:r>
      <w:r w:rsidRPr="00937027">
        <w:rPr>
          <w:sz w:val="16"/>
        </w:rPr>
        <w:t xml:space="preserve">. It is based largely on unaccountable, voluntary arrangements that are inconsistent across borders. </w:t>
      </w:r>
      <w:r w:rsidRPr="0004732A">
        <w:rPr>
          <w:rStyle w:val="StyleBoldUnderline"/>
        </w:rPr>
        <w:t>Its weak links make it dangerous and inadequate to prevent nuclear terrorism</w:t>
      </w:r>
      <w:r w:rsidRPr="00937027">
        <w:rPr>
          <w:sz w:val="16"/>
        </w:rPr>
        <w:t xml:space="preserve">. There is a consensus among international leaders that </w:t>
      </w:r>
      <w:r w:rsidRPr="0004732A">
        <w:rPr>
          <w:rStyle w:val="StyleBoldUnderline"/>
        </w:rPr>
        <w:t>the threat of nuclear terrorism is real, not a Hollywood confection</w:t>
      </w:r>
      <w:r w:rsidRPr="00937027">
        <w:rPr>
          <w:sz w:val="16"/>
        </w:rPr>
        <w:t xml:space="preserve">. President </w:t>
      </w:r>
      <w:r w:rsidRPr="0004732A">
        <w:rPr>
          <w:rStyle w:val="StyleBoldUnderline"/>
        </w:rPr>
        <w:t>Obama</w:t>
      </w:r>
      <w:r w:rsidRPr="00937027">
        <w:rPr>
          <w:sz w:val="16"/>
        </w:rPr>
        <w:t xml:space="preserve">, </w:t>
      </w:r>
      <w:r w:rsidRPr="0004732A">
        <w:rPr>
          <w:rStyle w:val="StyleBoldUnderline"/>
        </w:rPr>
        <w:t>the leaders of 46 other nations</w:t>
      </w:r>
      <w:r w:rsidRPr="00937027">
        <w:rPr>
          <w:sz w:val="16"/>
        </w:rPr>
        <w:t xml:space="preserve">, the </w:t>
      </w:r>
      <w:r w:rsidRPr="00937027">
        <w:rPr>
          <w:sz w:val="16"/>
        </w:rPr>
        <w:lastRenderedPageBreak/>
        <w:t xml:space="preserve">heads of the International Atomic Energy Agency </w:t>
      </w:r>
      <w:r w:rsidRPr="0004732A">
        <w:rPr>
          <w:rStyle w:val="StyleBoldUnderline"/>
        </w:rPr>
        <w:t>and the U</w:t>
      </w:r>
      <w:r w:rsidRPr="00937027">
        <w:rPr>
          <w:sz w:val="16"/>
        </w:rPr>
        <w:t xml:space="preserve">nited </w:t>
      </w:r>
      <w:r w:rsidRPr="0004732A">
        <w:rPr>
          <w:rStyle w:val="StyleBoldUnderline"/>
        </w:rPr>
        <w:t>N</w:t>
      </w:r>
      <w:r w:rsidRPr="00937027">
        <w:rPr>
          <w:sz w:val="16"/>
        </w:rPr>
        <w:t xml:space="preserve">ations, and numerous experts </w:t>
      </w:r>
      <w:r w:rsidRPr="0004732A">
        <w:rPr>
          <w:rStyle w:val="StyleBoldUnderline"/>
        </w:rPr>
        <w:t>have called nuclear terrorism one of the most serious threats to global security and stability</w:t>
      </w:r>
      <w:r w:rsidRPr="00937027">
        <w:rPr>
          <w:sz w:val="16"/>
        </w:rPr>
        <w:t xml:space="preserve">. It is also preventable with more aggressive action. </w:t>
      </w:r>
      <w:r w:rsidRPr="0004732A">
        <w:rPr>
          <w:rStyle w:val="StyleBoldUnderline"/>
        </w:rPr>
        <w:t>At least four terrorist groups</w:t>
      </w:r>
      <w:r w:rsidRPr="00937027">
        <w:rPr>
          <w:sz w:val="16"/>
        </w:rPr>
        <w:t xml:space="preserve">, including Al Qaeda, </w:t>
      </w:r>
      <w:r w:rsidRPr="0004732A">
        <w:rPr>
          <w:rStyle w:val="StyleBoldUnderline"/>
        </w:rPr>
        <w:t>have demonstrated interest in using a nuclear device</w:t>
      </w:r>
      <w:r w:rsidRPr="00937027">
        <w:rPr>
          <w:sz w:val="16"/>
        </w:rPr>
        <w:t xml:space="preserve">. These groups operate in or near states with histories of questionable nuclear security practices. </w:t>
      </w:r>
      <w:r w:rsidRPr="0004732A">
        <w:rPr>
          <w:rStyle w:val="StyleBoldUnderline"/>
        </w:rPr>
        <w:t>Terrorists do not need to steal a nuclear weapon</w:t>
      </w:r>
      <w:r w:rsidRPr="00937027">
        <w:rPr>
          <w:sz w:val="16"/>
        </w:rPr>
        <w:t xml:space="preserve">. </w:t>
      </w:r>
      <w:r w:rsidRPr="0004732A">
        <w:rPr>
          <w:rStyle w:val="StyleBoldUnderline"/>
        </w:rPr>
        <w:t>It is quite possible to make an improvised nuclear device</w:t>
      </w:r>
      <w:r w:rsidRPr="00937027">
        <w:rPr>
          <w:sz w:val="16"/>
        </w:rPr>
        <w:t xml:space="preserve"> from highly enriched uranium or plutonium being used for civilian purposes. And there is a black market in such material. </w:t>
      </w:r>
      <w:r w:rsidRPr="0004732A">
        <w:rPr>
          <w:rStyle w:val="StyleBoldUnderline"/>
        </w:rPr>
        <w:t>There have been 18 confirmed thefts or loss of weapons-usable nuclear material</w:t>
      </w:r>
      <w:r w:rsidRPr="00937027">
        <w:rPr>
          <w:sz w:val="16"/>
        </w:rPr>
        <w:t>. In 2011, the Moldovan police broke up part of a smuggling ring attempting to sell highly enriched uranium; one member is thought to remain at large with a kilogram of this material.</w:t>
      </w:r>
    </w:p>
    <w:p w:rsidR="001A5936" w:rsidRDefault="001A5936" w:rsidP="00F925D0">
      <w:pPr>
        <w:rPr>
          <w:sz w:val="16"/>
          <w:szCs w:val="16"/>
        </w:rPr>
      </w:pPr>
    </w:p>
    <w:p w:rsidR="00B03811" w:rsidRDefault="00B03811" w:rsidP="00F925D0">
      <w:pPr>
        <w:rPr>
          <w:sz w:val="16"/>
          <w:szCs w:val="16"/>
        </w:rPr>
      </w:pPr>
    </w:p>
    <w:p w:rsidR="00B03811" w:rsidRPr="00E82A00" w:rsidRDefault="00B03811" w:rsidP="00F925D0">
      <w:pPr>
        <w:rPr>
          <w:sz w:val="16"/>
          <w:szCs w:val="16"/>
        </w:rPr>
      </w:pPr>
    </w:p>
    <w:p w:rsidR="00F925D0" w:rsidRPr="007C6B60" w:rsidRDefault="00F925D0" w:rsidP="00BC7D19">
      <w:pPr>
        <w:rPr>
          <w:rStyle w:val="TitleChar"/>
        </w:rPr>
      </w:pPr>
    </w:p>
    <w:p w:rsidR="00BC7D19" w:rsidRPr="00BC7D19" w:rsidRDefault="00BC7D19" w:rsidP="00BC7D19">
      <w:pPr>
        <w:rPr>
          <w:sz w:val="16"/>
        </w:rPr>
      </w:pPr>
    </w:p>
    <w:p w:rsidR="00B62B10" w:rsidRDefault="00B62B10" w:rsidP="001956F4">
      <w:pPr>
        <w:pStyle w:val="Heading1"/>
        <w:rPr>
          <w:rStyle w:val="TitleChar"/>
          <w:sz w:val="52"/>
          <w:u w:val="none"/>
        </w:rPr>
      </w:pPr>
    </w:p>
    <w:p w:rsidR="001956F4" w:rsidRDefault="001956F4" w:rsidP="001956F4">
      <w:pPr>
        <w:pStyle w:val="Heading1"/>
        <w:rPr>
          <w:rStyle w:val="TitleChar"/>
          <w:sz w:val="52"/>
          <w:u w:val="none"/>
        </w:rPr>
      </w:pPr>
      <w:r w:rsidRPr="001956F4">
        <w:rPr>
          <w:rStyle w:val="TitleChar"/>
          <w:sz w:val="52"/>
          <w:u w:val="none"/>
        </w:rPr>
        <w:lastRenderedPageBreak/>
        <w:t>Aff Answers</w:t>
      </w:r>
    </w:p>
    <w:p w:rsidR="001956F4" w:rsidRDefault="001956F4" w:rsidP="001956F4">
      <w:pPr>
        <w:pStyle w:val="Heading1"/>
      </w:pPr>
      <w:r>
        <w:lastRenderedPageBreak/>
        <w:t>Uniqueness</w:t>
      </w:r>
    </w:p>
    <w:p w:rsidR="009916B8" w:rsidRDefault="009916B8" w:rsidP="009916B8">
      <w:pPr>
        <w:pStyle w:val="Heading4"/>
      </w:pPr>
      <w:r>
        <w:t xml:space="preserve">Energy reform won’t pass—recent elections prove </w:t>
      </w:r>
    </w:p>
    <w:p w:rsidR="009916B8" w:rsidRPr="009916B8" w:rsidRDefault="009916B8" w:rsidP="009916B8">
      <w:pPr>
        <w:rPr>
          <w:rStyle w:val="StyleStyleBold12pt"/>
        </w:rPr>
      </w:pPr>
      <w:r w:rsidRPr="009916B8">
        <w:rPr>
          <w:b/>
        </w:rPr>
        <w:t>GRA 13</w:t>
      </w:r>
      <w:r>
        <w:t xml:space="preserve"> </w:t>
      </w:r>
      <w:r w:rsidRPr="009916B8">
        <w:rPr>
          <w:rStyle w:val="StyleStyleBold12pt"/>
          <w:b w:val="0"/>
        </w:rPr>
        <w:t>(Maple-croft, Global Risk Analysis, “Pact for Mexico survives state elections, yet oil and gas uncertainty grows,” July 19, 2013, http://maplecroft.com/portfolio/new-analysis/2013/07/19/pact-mexico-survives-state-elections-uncertainty-increases-oil-and-gas-investors//MRG)</w:t>
      </w:r>
    </w:p>
    <w:p w:rsidR="009916B8" w:rsidRPr="005B1B1B" w:rsidRDefault="009916B8" w:rsidP="009916B8">
      <w:pPr>
        <w:rPr>
          <w:sz w:val="16"/>
        </w:rPr>
      </w:pPr>
      <w:r w:rsidRPr="005B1B1B">
        <w:rPr>
          <w:sz w:val="16"/>
        </w:rPr>
        <w:t xml:space="preserve">State </w:t>
      </w:r>
      <w:r w:rsidRPr="00F912E4">
        <w:rPr>
          <w:rStyle w:val="StyleBoldUnderline"/>
        </w:rPr>
        <w:t>elections</w:t>
      </w:r>
      <w:r w:rsidRPr="005B1B1B">
        <w:rPr>
          <w:sz w:val="16"/>
        </w:rPr>
        <w:t xml:space="preserve"> held on 7 July 2013 in Mexico </w:t>
      </w:r>
      <w:r w:rsidRPr="00F912E4">
        <w:rPr>
          <w:rStyle w:val="StyleBoldUnderline"/>
        </w:rPr>
        <w:t>have increased tensions between the country’s three major parties, heightening investor uncertainty over the medium term.</w:t>
      </w:r>
      <w:r w:rsidRPr="005B1B1B">
        <w:rPr>
          <w:sz w:val="16"/>
        </w:rPr>
        <w:t xml:space="preserve"> President Peña Nieto’s centrist Institutional Revolutionary Party (PRI) emerged as the overall winner from the polls, but faced accusations of electioneering from the right-wing National Action Party (PAN) and the leftist Party of the Democratic Revolution (PRD). The accusations matter because the three parties are signatories to the Pact for Mexico, an agreement drawn up by Peña Nieto to enable the passage of structural reforms in the federal Congress.</w:t>
      </w:r>
      <w:r>
        <w:rPr>
          <w:sz w:val="16"/>
        </w:rPr>
        <w:t xml:space="preserve"> </w:t>
      </w:r>
      <w:r w:rsidRPr="00A35385">
        <w:rPr>
          <w:rStyle w:val="StyleBoldUnderline"/>
        </w:rPr>
        <w:t>The dispute</w:t>
      </w:r>
      <w:r w:rsidRPr="005B1B1B">
        <w:rPr>
          <w:sz w:val="16"/>
        </w:rPr>
        <w:t xml:space="preserve"> therefore </w:t>
      </w:r>
      <w:r w:rsidRPr="00A35385">
        <w:rPr>
          <w:rStyle w:val="StyleBoldUnderline"/>
        </w:rPr>
        <w:t>represents a threat to the government’s chances of achieving the necessary support for its top priorities of tax and energy reform.</w:t>
      </w:r>
      <w:r w:rsidRPr="005B1B1B">
        <w:rPr>
          <w:sz w:val="16"/>
        </w:rPr>
        <w:t xml:space="preserve"> It plans to present bills on both measures as early as September. In this context, PAN and PRD leaders have stated that the continuation of the Pact will be conditional on the PRI’s response to their claims of electioneering.</w:t>
      </w:r>
      <w:r>
        <w:rPr>
          <w:sz w:val="16"/>
        </w:rPr>
        <w:t xml:space="preserve"> </w:t>
      </w:r>
      <w:r w:rsidRPr="005B1B1B">
        <w:rPr>
          <w:sz w:val="16"/>
        </w:rPr>
        <w:t>They have also demanded prompt action on a number of other issues already under discussion by the cross-party Governing Council. This was set up to oversee progress on the agenda agreed in the Pact. Their demands include the approval of secondary legislation for the telecoms, education and competition reforms –some of which have already been enacted - the holding of extraordinary legislative sessions to embark on electoral reform, and initiation of a broader political reform. Both the PAN and the PRD appear to be behaving opportunistically in seeking to use the state elections to put increased pressure on the government. This will increase the risk that party interests will prevail over national interests in the months ahead.</w:t>
      </w:r>
      <w:r>
        <w:rPr>
          <w:sz w:val="16"/>
        </w:rPr>
        <w:t xml:space="preserve"> </w:t>
      </w:r>
      <w:r w:rsidRPr="005B1B1B">
        <w:rPr>
          <w:sz w:val="16"/>
        </w:rPr>
        <w:t>The challenge will be particularly acute in the case of energy reform, which has been argued by many to be essential if Mexico is to achieve energy security, become a major hydrocarbon exporter, and boost weak economic growth. As Mexican state ownership of hydrocarbons is guaranteed in the Constitution, the PRI will need to make constitutional amendments, which are only possible with a special two-thirds majority in the national Congress and a simple majority in the local legislatures of Mexico’s 32 states. The PRI’s victories in the state congressional races have made achieving simple majorities at the state level more feasible than previously.</w:t>
      </w:r>
      <w:r>
        <w:rPr>
          <w:sz w:val="16"/>
        </w:rPr>
        <w:t xml:space="preserve"> </w:t>
      </w:r>
      <w:r w:rsidRPr="005B1B1B">
        <w:rPr>
          <w:sz w:val="16"/>
        </w:rPr>
        <w:t xml:space="preserve">However, </w:t>
      </w:r>
      <w:r w:rsidRPr="00AC611F">
        <w:rPr>
          <w:rStyle w:val="StyleBoldUnderline"/>
        </w:rPr>
        <w:t>the party will struggle to achieve the necessary backing in the Federal Congress if either the PAN or PRD leave the Pact. In particular, without the PRD, the PRI would need to secure the support of most or all other smaller parties and ensure universal backing among its own ranks. In this regard, while internal ideological divisions are most visible in the PRD, some PRI legislators may also conceivably dissent in a vote on energy reform.</w:t>
      </w:r>
      <w:r>
        <w:rPr>
          <w:rStyle w:val="StyleBoldUnderline"/>
        </w:rPr>
        <w:t xml:space="preserve"> </w:t>
      </w:r>
      <w:r w:rsidRPr="005B1B1B">
        <w:rPr>
          <w:sz w:val="16"/>
        </w:rPr>
        <w:t>Sweeping reform unlikely, but midstream and downstream opportunities are set to increase</w:t>
      </w:r>
      <w:r>
        <w:rPr>
          <w:sz w:val="16"/>
        </w:rPr>
        <w:t xml:space="preserve"> </w:t>
      </w:r>
      <w:r w:rsidRPr="005B1B1B">
        <w:rPr>
          <w:rStyle w:val="StyleBoldUnderline"/>
        </w:rPr>
        <w:t>The survival of the Pact through the remainder of 2013 does not in itself guarantee comprehensive energy reform. In particular, the injection of private capital into PEMEX appears to have already been ruled out by</w:t>
      </w:r>
      <w:r w:rsidRPr="005B1B1B">
        <w:rPr>
          <w:sz w:val="16"/>
        </w:rPr>
        <w:t xml:space="preserve"> Peña </w:t>
      </w:r>
      <w:r w:rsidRPr="00F912E4">
        <w:rPr>
          <w:rStyle w:val="StyleBoldUnderline"/>
        </w:rPr>
        <w:t xml:space="preserve">Nieto and key officials, as well as allowing foreign investors unrestricted upstream production rights. </w:t>
      </w:r>
      <w:r w:rsidRPr="005B1B1B">
        <w:rPr>
          <w:sz w:val="16"/>
        </w:rPr>
        <w:t>However, the tensions that have arisen in the aftermath of the state elections have made it more likely that the reform will only introduce incremental changes to upstream opportunities and focus on the broadening of private sector participation in midstream and downstream activities, including refining, distribution and commercialisation.</w:t>
      </w:r>
    </w:p>
    <w:p w:rsidR="009916B8" w:rsidRPr="009916B8" w:rsidRDefault="009916B8" w:rsidP="009916B8"/>
    <w:p w:rsidR="005A5D4F" w:rsidRPr="00860D68" w:rsidRDefault="005A5D4F" w:rsidP="00860D68">
      <w:pPr>
        <w:pStyle w:val="Heading4"/>
        <w:rPr>
          <w:rStyle w:val="StyleStyleBold12pt"/>
          <w:b/>
        </w:rPr>
      </w:pPr>
      <w:r w:rsidRPr="00860D68">
        <w:rPr>
          <w:rStyle w:val="StyleStyleBold12pt"/>
          <w:b/>
          <w:sz w:val="22"/>
        </w:rPr>
        <w:t xml:space="preserve">Energy reform won’t pass—political opposition </w:t>
      </w:r>
    </w:p>
    <w:p w:rsidR="005A5D4F" w:rsidRPr="003A72F5" w:rsidRDefault="005A5D4F" w:rsidP="005A5D4F">
      <w:pPr>
        <w:rPr>
          <w:sz w:val="16"/>
        </w:rPr>
      </w:pPr>
      <w:r w:rsidRPr="00B14CF7">
        <w:rPr>
          <w:b/>
        </w:rPr>
        <w:t>Cattan 13</w:t>
      </w:r>
      <w:r>
        <w:t xml:space="preserve"> </w:t>
      </w:r>
      <w:r w:rsidRPr="00B14CF7">
        <w:rPr>
          <w:rStyle w:val="StyleStyleBold12pt"/>
          <w:b w:val="0"/>
        </w:rPr>
        <w:t>(Nacha Cattan, reporter for Bloomberg News in Mexico City, “Pena Nieto’s Mexico Energy Reform Faces Delay in PAN Shakeup,” May 21, 2013, http://www.bloomberg.com/news/2013-05-21/pena-nieto-s-mexico-energy-reform-faces-delay-in-pan-shakeup.html//MRG)</w:t>
      </w:r>
    </w:p>
    <w:p w:rsidR="005A5D4F" w:rsidRPr="00B14CF7" w:rsidRDefault="005A5D4F" w:rsidP="005A5D4F">
      <w:pPr>
        <w:rPr>
          <w:sz w:val="16"/>
        </w:rPr>
      </w:pPr>
      <w:r w:rsidRPr="00B14CF7">
        <w:rPr>
          <w:sz w:val="16"/>
        </w:rPr>
        <w:t xml:space="preserve">Mexico President Enrique Pena </w:t>
      </w:r>
      <w:r w:rsidRPr="00B14CF7">
        <w:rPr>
          <w:rStyle w:val="StyleBoldUnderline"/>
        </w:rPr>
        <w:t>Nieto’s reform agenda</w:t>
      </w:r>
      <w:r w:rsidRPr="00B14CF7">
        <w:rPr>
          <w:sz w:val="16"/>
        </w:rPr>
        <w:t xml:space="preserve"> that includes legislation to end the monopoly of state-owned Petroleos Mexicanos </w:t>
      </w:r>
      <w:r w:rsidRPr="00B14CF7">
        <w:rPr>
          <w:rStyle w:val="StyleBoldUnderline"/>
        </w:rPr>
        <w:t>faces delays due to a shake-up in the former ruling party’s leadership.</w:t>
      </w:r>
      <w:r>
        <w:rPr>
          <w:rStyle w:val="StyleBoldUnderline"/>
        </w:rPr>
        <w:t xml:space="preserve"> </w:t>
      </w:r>
      <w:r w:rsidRPr="00B14CF7">
        <w:rPr>
          <w:sz w:val="16"/>
        </w:rPr>
        <w:t xml:space="preserve">Former President Felipe Calderon’s National Action Party, or PAN, yesterday ousted former Finance Minister Ernesto Cordero from the Senate party leadership. </w:t>
      </w:r>
      <w:r w:rsidRPr="007E045D">
        <w:rPr>
          <w:rStyle w:val="StyleBoldUnderline"/>
        </w:rPr>
        <w:t>The decision erodes the political consensus parties have built in congress, complicating the economic reform agenda,</w:t>
      </w:r>
      <w:r w:rsidRPr="00B14CF7">
        <w:rPr>
          <w:sz w:val="16"/>
        </w:rPr>
        <w:t xml:space="preserve"> according to IdeaGlobal and Javier Oliva, a political scientist at Mexico’s National Autonomous University.</w:t>
      </w:r>
      <w:r>
        <w:rPr>
          <w:sz w:val="16"/>
        </w:rPr>
        <w:t xml:space="preserve"> </w:t>
      </w:r>
      <w:r w:rsidRPr="007E045D">
        <w:rPr>
          <w:rStyle w:val="StyleBoldUnderline"/>
        </w:rPr>
        <w:t>“What may happen is that factions of the party would vote against part of an energy reform,”</w:t>
      </w:r>
      <w:r w:rsidRPr="00B14CF7">
        <w:rPr>
          <w:sz w:val="16"/>
        </w:rPr>
        <w:t xml:space="preserve"> Oliva said in a telephone interview from Cuernavaca, outside Mexico City. “It may slow down the reform’s approval process.”</w:t>
      </w:r>
      <w:r>
        <w:rPr>
          <w:sz w:val="16"/>
        </w:rPr>
        <w:t xml:space="preserve"> </w:t>
      </w:r>
      <w:r w:rsidRPr="00B14CF7">
        <w:rPr>
          <w:sz w:val="16"/>
        </w:rPr>
        <w:t>Pena Nieto has pledged to double the pace of economic growth by passing reforms to open up the state-owned oil company to private investment, boost tax revenue and spur competition in sectors like telecommunications. A multiparty accord, led by Pena Nieto’s Institutional Revolutionary Party, or PRI, and PAN that has sped up passage of reforms in Congress and that recently resolved differences over vote buying allegations now faces a divided PAN in the Senate, where it’s the second-largest party.</w:t>
      </w:r>
      <w:r>
        <w:rPr>
          <w:sz w:val="16"/>
        </w:rPr>
        <w:t xml:space="preserve"> </w:t>
      </w:r>
      <w:r w:rsidRPr="00B14CF7">
        <w:rPr>
          <w:sz w:val="16"/>
        </w:rPr>
        <w:t xml:space="preserve">Cordero, who will remain president of the Senate, confirmed yesterday that 24 of 37 PAN senators wrote a letter backing his </w:t>
      </w:r>
      <w:r w:rsidRPr="00B14CF7">
        <w:rPr>
          <w:sz w:val="16"/>
        </w:rPr>
        <w:lastRenderedPageBreak/>
        <w:t>leadership in the Senate.</w:t>
      </w:r>
      <w:r>
        <w:rPr>
          <w:sz w:val="16"/>
        </w:rPr>
        <w:t xml:space="preserve"> </w:t>
      </w:r>
      <w:r w:rsidRPr="00B14CF7">
        <w:rPr>
          <w:sz w:val="16"/>
        </w:rPr>
        <w:t>Internal Division</w:t>
      </w:r>
      <w:r>
        <w:rPr>
          <w:sz w:val="16"/>
        </w:rPr>
        <w:t xml:space="preserve"> </w:t>
      </w:r>
      <w:r w:rsidRPr="007E045D">
        <w:rPr>
          <w:rStyle w:val="StyleBoldUnderline"/>
        </w:rPr>
        <w:t>The party’s internal divisions stem from differences over its role as an opposition</w:t>
      </w:r>
      <w:r w:rsidRPr="00B14CF7">
        <w:rPr>
          <w:sz w:val="16"/>
        </w:rPr>
        <w:t xml:space="preserve"> presence after losing the presidency it held for 12 years in 2012, </w:t>
      </w:r>
      <w:r w:rsidRPr="00592FBE">
        <w:rPr>
          <w:rStyle w:val="StyleBoldUnderline"/>
        </w:rPr>
        <w:t>including how it should operate within the Pact for Mexico political accord to pass economic reforms.</w:t>
      </w:r>
      <w:r>
        <w:rPr>
          <w:rStyle w:val="StyleBoldUnderline"/>
        </w:rPr>
        <w:t xml:space="preserve"> </w:t>
      </w:r>
      <w:r w:rsidRPr="00B14CF7">
        <w:rPr>
          <w:sz w:val="16"/>
        </w:rPr>
        <w:t>Earlier this month the PAN resumed its activity within the pact after suspending it in April on accusations the PRI used government funds to buy votes ahead of July 7 local elections.</w:t>
      </w:r>
      <w:r>
        <w:rPr>
          <w:sz w:val="16"/>
        </w:rPr>
        <w:t xml:space="preserve"> </w:t>
      </w:r>
      <w:r w:rsidRPr="00B14CF7">
        <w:rPr>
          <w:sz w:val="16"/>
        </w:rPr>
        <w:t>“The PAN can’t be a satellite of the PRI,” Cordero told reporters yesterday. “I’m worried that the PAN is losing its independence to the government.”</w:t>
      </w:r>
      <w:r>
        <w:rPr>
          <w:sz w:val="16"/>
        </w:rPr>
        <w:t xml:space="preserve"> </w:t>
      </w:r>
      <w:r w:rsidRPr="00B14CF7">
        <w:rPr>
          <w:sz w:val="16"/>
        </w:rPr>
        <w:t>PAN President Gustavo Madero countered that Cordero has been acting without consulting party leadership, such as presenting a campaign finance bill a day after Madero had announced one.</w:t>
      </w:r>
      <w:r>
        <w:rPr>
          <w:sz w:val="16"/>
        </w:rPr>
        <w:t xml:space="preserve"> </w:t>
      </w:r>
      <w:r w:rsidRPr="00B14CF7">
        <w:rPr>
          <w:sz w:val="16"/>
        </w:rPr>
        <w:t>Under Cordero’s leadership, PAN senators have pushed through changes to a telecommunications reform approved in April, allowing companies to gain temporary injunctions during trials. The senators also strengthened oversight of unions in a labor law passed in November.</w:t>
      </w:r>
      <w:r>
        <w:rPr>
          <w:sz w:val="16"/>
        </w:rPr>
        <w:t xml:space="preserve"> </w:t>
      </w:r>
      <w:r w:rsidRPr="00592FBE">
        <w:rPr>
          <w:rStyle w:val="StyleBoldUnderline"/>
        </w:rPr>
        <w:t>“The outlook on reform has become somewhat more challenging and that in turn overflows into the investment decision process,”</w:t>
      </w:r>
      <w:r w:rsidRPr="00B14CF7">
        <w:rPr>
          <w:sz w:val="16"/>
        </w:rPr>
        <w:t xml:space="preserve"> said Enrique Alvarez, the head of Latin America for fixed income at research company IdeaGlobal. </w:t>
      </w:r>
      <w:r w:rsidRPr="00592FBE">
        <w:rPr>
          <w:rStyle w:val="StyleBoldUnderline"/>
        </w:rPr>
        <w:t>“If there’s infighting, if there are more visible divisions and a sort of questionable desire to work in unison going forward,</w:t>
      </w:r>
      <w:r w:rsidRPr="00B14CF7">
        <w:rPr>
          <w:sz w:val="16"/>
        </w:rPr>
        <w:t xml:space="preserve"> I think that’s going to complicate the investment” outlook.</w:t>
      </w:r>
    </w:p>
    <w:p w:rsidR="005A5D4F" w:rsidRDefault="005A5D4F" w:rsidP="005A5D4F"/>
    <w:p w:rsidR="005A5D4F" w:rsidRPr="005A5D4F" w:rsidRDefault="005A5D4F" w:rsidP="005A5D4F"/>
    <w:p w:rsidR="001956F4" w:rsidRDefault="001956F4" w:rsidP="001956F4">
      <w:pPr>
        <w:pStyle w:val="Heading1"/>
      </w:pPr>
      <w:r>
        <w:lastRenderedPageBreak/>
        <w:t>Link</w:t>
      </w:r>
    </w:p>
    <w:p w:rsidR="0029299D" w:rsidRDefault="0029299D" w:rsidP="0029299D">
      <w:pPr>
        <w:pStyle w:val="Heading4"/>
      </w:pPr>
      <w:r>
        <w:t>No link—Mexico wants to strengthen overall ties with the US</w:t>
      </w:r>
    </w:p>
    <w:p w:rsidR="0029299D" w:rsidRDefault="0029299D" w:rsidP="0029299D">
      <w:pPr>
        <w:rPr>
          <w:sz w:val="16"/>
        </w:rPr>
      </w:pPr>
      <w:r w:rsidRPr="0099200C">
        <w:rPr>
          <w:b/>
        </w:rPr>
        <w:t>Shoichet 12</w:t>
      </w:r>
      <w:r w:rsidRPr="0099200C">
        <w:t xml:space="preserve"> </w:t>
      </w:r>
      <w:r w:rsidRPr="0099200C">
        <w:rPr>
          <w:rStyle w:val="StyleStyleBold12pt"/>
          <w:b w:val="0"/>
        </w:rPr>
        <w:t>(Catherine E. Shoichet, journalist for CNN News in the United States and Mexico, “Mexico's president-elect focuses on economy during U.S. visit,” November 27, 2012, http://www.cnn.com/2012/11/27/politics/mexico-president-us-visit//MRG)</w:t>
      </w:r>
    </w:p>
    <w:p w:rsidR="0029299D" w:rsidRPr="00C16BA0" w:rsidRDefault="0029299D" w:rsidP="0029299D">
      <w:pPr>
        <w:rPr>
          <w:sz w:val="16"/>
        </w:rPr>
      </w:pPr>
      <w:r w:rsidRPr="00C16BA0">
        <w:rPr>
          <w:sz w:val="16"/>
        </w:rPr>
        <w:t xml:space="preserve">(CNN) -- </w:t>
      </w:r>
      <w:r w:rsidRPr="000E3AFB">
        <w:rPr>
          <w:rStyle w:val="StyleBoldUnderline"/>
        </w:rPr>
        <w:t>Mexico's new leader had a message for U.S. officials as he toured Washington on Tuesday: Ties between the neighboring nations must go beyond the drug war.</w:t>
      </w:r>
      <w:r>
        <w:rPr>
          <w:rStyle w:val="StyleBoldUnderline"/>
        </w:rPr>
        <w:t xml:space="preserve"> </w:t>
      </w:r>
      <w:r w:rsidRPr="000E3AFB">
        <w:rPr>
          <w:rStyle w:val="StyleBoldUnderline"/>
        </w:rPr>
        <w:t xml:space="preserve">The two countries should team up to create jobs, </w:t>
      </w:r>
      <w:r w:rsidRPr="00C16BA0">
        <w:rPr>
          <w:sz w:val="16"/>
        </w:rPr>
        <w:t>Mexican President-elect Enrique Pena Nieto said at the White House.</w:t>
      </w:r>
      <w:r>
        <w:rPr>
          <w:sz w:val="16"/>
        </w:rPr>
        <w:t xml:space="preserve"> </w:t>
      </w:r>
      <w:r w:rsidRPr="000E3AFB">
        <w:rPr>
          <w:rStyle w:val="StyleBoldUnderline"/>
        </w:rPr>
        <w:t>"We should reconsider greater integration of North America to achieve a region that is more competitive and capable of creating more jobs,"</w:t>
      </w:r>
      <w:r w:rsidRPr="00C16BA0">
        <w:rPr>
          <w:sz w:val="16"/>
        </w:rPr>
        <w:t xml:space="preserve"> Pena Nieto told U.S. President Barack Obama as reporters looked on.</w:t>
      </w:r>
      <w:r>
        <w:rPr>
          <w:sz w:val="16"/>
        </w:rPr>
        <w:t xml:space="preserve"> </w:t>
      </w:r>
      <w:r w:rsidRPr="00C16BA0">
        <w:rPr>
          <w:sz w:val="16"/>
        </w:rPr>
        <w:t>Before his first meeting with Obama, the 46-year-old former governor said he wanted to reshuffle the list of priorities the United States and Mexico share.</w:t>
      </w:r>
      <w:r>
        <w:rPr>
          <w:sz w:val="16"/>
        </w:rPr>
        <w:t xml:space="preserve"> </w:t>
      </w:r>
      <w:r w:rsidRPr="00C16BA0">
        <w:rPr>
          <w:sz w:val="16"/>
        </w:rPr>
        <w:t xml:space="preserve">In an editorial published by the Washington Post on Friday, Pena </w:t>
      </w:r>
      <w:r w:rsidRPr="000E3AFB">
        <w:rPr>
          <w:rStyle w:val="StyleBoldUnderline"/>
        </w:rPr>
        <w:t>Nieto said there was a potential for more trade, manufacturing and energy deals.</w:t>
      </w:r>
      <w:r>
        <w:rPr>
          <w:rStyle w:val="StyleBoldUnderline"/>
        </w:rPr>
        <w:t xml:space="preserve"> </w:t>
      </w:r>
      <w:r w:rsidRPr="00A21F76">
        <w:rPr>
          <w:rStyle w:val="StyleBoldUnderline"/>
        </w:rPr>
        <w:t>"It is a mistake to limit our bilateral relationship to drugs and security concerns,"</w:t>
      </w:r>
      <w:r w:rsidRPr="00C16BA0">
        <w:rPr>
          <w:sz w:val="16"/>
        </w:rPr>
        <w:t xml:space="preserve"> the president-elect wrote. "Our mutual interests are too vast and complex to be restricted in this short-sighted way."</w:t>
      </w:r>
      <w:r>
        <w:rPr>
          <w:sz w:val="16"/>
        </w:rPr>
        <w:t xml:space="preserve"> </w:t>
      </w:r>
      <w:r w:rsidRPr="00A21F76">
        <w:rPr>
          <w:rStyle w:val="StyleBoldUnderline"/>
        </w:rPr>
        <w:t xml:space="preserve">Obama told reporters he was eager to develop a strong relationship with </w:t>
      </w:r>
      <w:r w:rsidRPr="00C16BA0">
        <w:rPr>
          <w:sz w:val="16"/>
        </w:rPr>
        <w:t xml:space="preserve">Pena </w:t>
      </w:r>
      <w:r w:rsidRPr="00A21F76">
        <w:rPr>
          <w:rStyle w:val="StyleBoldUnderline"/>
        </w:rPr>
        <w:t>Nieto and take on a broad agenda.</w:t>
      </w:r>
      <w:r>
        <w:rPr>
          <w:rStyle w:val="StyleBoldUnderline"/>
        </w:rPr>
        <w:t xml:space="preserve"> </w:t>
      </w:r>
      <w:r w:rsidRPr="00C16BA0">
        <w:rPr>
          <w:sz w:val="16"/>
        </w:rPr>
        <w:t xml:space="preserve">"We are very much looking forward to having a fruitful discussion here today about ... how </w:t>
      </w:r>
      <w:r w:rsidRPr="00A57966">
        <w:rPr>
          <w:rStyle w:val="StyleBoldUnderline"/>
        </w:rPr>
        <w:t xml:space="preserve">we can strengthen economic ties, trade ties, coordination along the border and improving our joint competitiveness, as well as public security issues," </w:t>
      </w:r>
      <w:r w:rsidRPr="00C16BA0">
        <w:rPr>
          <w:sz w:val="16"/>
        </w:rPr>
        <w:t>he said.</w:t>
      </w:r>
      <w:r>
        <w:rPr>
          <w:sz w:val="16"/>
        </w:rPr>
        <w:t xml:space="preserve"> </w:t>
      </w:r>
      <w:r w:rsidRPr="00C16BA0">
        <w:rPr>
          <w:sz w:val="16"/>
        </w:rPr>
        <w:t>New president: Grow economy to fight drugs</w:t>
      </w:r>
      <w:r>
        <w:rPr>
          <w:sz w:val="16"/>
        </w:rPr>
        <w:t xml:space="preserve"> </w:t>
      </w:r>
      <w:r w:rsidRPr="00C16BA0">
        <w:rPr>
          <w:sz w:val="16"/>
        </w:rPr>
        <w:t>A crackdown on cartels was a hallmark of outgoing President Felipe Calderon's six-year tenure, and the United States voiced its support, offering $1.6 billion to aid in the fight.</w:t>
      </w:r>
      <w:r>
        <w:rPr>
          <w:sz w:val="16"/>
        </w:rPr>
        <w:t xml:space="preserve"> </w:t>
      </w:r>
      <w:r w:rsidRPr="00C16BA0">
        <w:rPr>
          <w:sz w:val="16"/>
        </w:rPr>
        <w:t>Pena Nieto said Tuesday that his government will focus more on reducing violence, but he's offered few specifics about that approach.</w:t>
      </w:r>
      <w:r>
        <w:rPr>
          <w:sz w:val="16"/>
        </w:rPr>
        <w:t xml:space="preserve"> </w:t>
      </w:r>
      <w:r w:rsidRPr="00C16BA0">
        <w:rPr>
          <w:sz w:val="16"/>
        </w:rPr>
        <w:t>Peña Nieto on the drug war Aerospace industry expanding in Mexico Mexicans feeling persecuted flee U.S. Mexico may change name to 'Mexico'</w:t>
      </w:r>
      <w:r>
        <w:rPr>
          <w:sz w:val="16"/>
        </w:rPr>
        <w:t xml:space="preserve"> </w:t>
      </w:r>
      <w:r w:rsidRPr="00C16BA0">
        <w:rPr>
          <w:sz w:val="16"/>
        </w:rPr>
        <w:t>He told CNN's Wolf Blitzer on Tuesday that boosting his country's economy and creating more social programs could be the greatest weapon to fight organized crime.</w:t>
      </w:r>
      <w:r>
        <w:rPr>
          <w:sz w:val="16"/>
        </w:rPr>
        <w:t xml:space="preserve"> </w:t>
      </w:r>
      <w:r w:rsidRPr="00C16BA0">
        <w:rPr>
          <w:sz w:val="16"/>
        </w:rPr>
        <w:t>Without economic opportunities, he said, "millions of my countrymen have no other option than to dedicate themselves sometimes to criminal activity."</w:t>
      </w:r>
      <w:r>
        <w:rPr>
          <w:sz w:val="16"/>
        </w:rPr>
        <w:t xml:space="preserve"> </w:t>
      </w:r>
      <w:r w:rsidRPr="00C16BA0">
        <w:rPr>
          <w:sz w:val="16"/>
        </w:rPr>
        <w:t>Opinion: To-do list for Obama and Mexico's new president</w:t>
      </w:r>
      <w:r>
        <w:rPr>
          <w:sz w:val="16"/>
        </w:rPr>
        <w:t xml:space="preserve"> </w:t>
      </w:r>
      <w:r w:rsidRPr="00B416C2">
        <w:rPr>
          <w:rStyle w:val="StyleBoldUnderline"/>
        </w:rPr>
        <w:t>The United States is Mexico's largest trading partner. The two countries share billions of dollars in imports and exports and a border that stretches nearly 2,000 miles.</w:t>
      </w:r>
      <w:r>
        <w:rPr>
          <w:rStyle w:val="StyleBoldUnderline"/>
        </w:rPr>
        <w:t xml:space="preserve"> </w:t>
      </w:r>
      <w:r w:rsidRPr="00B416C2">
        <w:rPr>
          <w:rStyle w:val="StyleBoldUnderline"/>
        </w:rPr>
        <w:t>For the first time in more than a decade, economic issues are likely to dominate the agenda shared by Mexico and the United States,</w:t>
      </w:r>
      <w:r w:rsidRPr="00C16BA0">
        <w:rPr>
          <w:sz w:val="16"/>
        </w:rPr>
        <w:t xml:space="preserve"> the Washington-based Woodrow Wilson International Center for Scholars said in a policy brief this week.</w:t>
      </w:r>
    </w:p>
    <w:p w:rsidR="00A42953" w:rsidRDefault="00A42953" w:rsidP="00A42953">
      <w:pPr>
        <w:pStyle w:val="Heading4"/>
      </w:pPr>
      <w:r>
        <w:t>No link—Mexico wants to strengthen ties with the US</w:t>
      </w:r>
    </w:p>
    <w:p w:rsidR="005535C1" w:rsidRDefault="005535C1" w:rsidP="005535C1">
      <w:r w:rsidRPr="00A42953">
        <w:rPr>
          <w:b/>
        </w:rPr>
        <w:t>LT 13</w:t>
      </w:r>
      <w:r w:rsidRPr="00A42953">
        <w:rPr>
          <w:rStyle w:val="StyleStyleBold12pt"/>
          <w:b w:val="0"/>
        </w:rPr>
        <w:t xml:space="preserve"> (Latin </w:t>
      </w:r>
      <w:r w:rsidR="00A42953" w:rsidRPr="00A42953">
        <w:rPr>
          <w:rStyle w:val="StyleStyleBold12pt"/>
          <w:b w:val="0"/>
        </w:rPr>
        <w:t>Times, “</w:t>
      </w:r>
      <w:r w:rsidRPr="00A42953">
        <w:rPr>
          <w:rStyle w:val="StyleStyleBold12pt"/>
          <w:b w:val="0"/>
        </w:rPr>
        <w:t>Mexican Consulate wants to strengthen ties between U.S. and Mexico</w:t>
      </w:r>
      <w:r w:rsidR="00A42953" w:rsidRPr="00A42953">
        <w:rPr>
          <w:rStyle w:val="StyleStyleBold12pt"/>
          <w:b w:val="0"/>
        </w:rPr>
        <w:t>,” January 7, 2013, http://latinotimes.com/latinos/414703-mexican-consulate-wants-to-strengthen-ties-between-u-s-and-mexico.html//MRG)</w:t>
      </w:r>
    </w:p>
    <w:p w:rsidR="005535C1" w:rsidRPr="00D8246D" w:rsidRDefault="005535C1" w:rsidP="005535C1">
      <w:pPr>
        <w:rPr>
          <w:sz w:val="16"/>
        </w:rPr>
      </w:pPr>
      <w:r w:rsidRPr="00D8246D">
        <w:rPr>
          <w:sz w:val="16"/>
        </w:rPr>
        <w:t>Seattle is a long way from Mexico, but it is getting closer all the time.</w:t>
      </w:r>
      <w:r w:rsidR="00DF2B9C">
        <w:rPr>
          <w:sz w:val="16"/>
        </w:rPr>
        <w:t xml:space="preserve"> </w:t>
      </w:r>
      <w:r w:rsidRPr="00D8246D">
        <w:rPr>
          <w:rStyle w:val="StyleBoldUnderline"/>
        </w:rPr>
        <w:t>Immigrants and trade are drawing us closer to our southern neighbor, and Mexico's representative</w:t>
      </w:r>
      <w:r w:rsidRPr="00D8246D">
        <w:rPr>
          <w:sz w:val="16"/>
        </w:rPr>
        <w:t xml:space="preserve"> here, Consul Eduardo Baca, </w:t>
      </w:r>
      <w:r w:rsidRPr="00D8246D">
        <w:rPr>
          <w:rStyle w:val="StyleBoldUnderline"/>
        </w:rPr>
        <w:t>would like to see even stronger ties.</w:t>
      </w:r>
      <w:r w:rsidR="00DF2B9C">
        <w:rPr>
          <w:rStyle w:val="StyleBoldUnderline"/>
        </w:rPr>
        <w:t xml:space="preserve"> </w:t>
      </w:r>
      <w:r w:rsidRPr="00D8246D">
        <w:rPr>
          <w:rStyle w:val="StyleBoldUnderline"/>
        </w:rPr>
        <w:t>Baca</w:t>
      </w:r>
      <w:r w:rsidRPr="00D8246D">
        <w:rPr>
          <w:sz w:val="16"/>
        </w:rPr>
        <w:t xml:space="preserve">, who's just finished his first month in Seattle, said he </w:t>
      </w:r>
      <w:r w:rsidRPr="00D8246D">
        <w:rPr>
          <w:rStyle w:val="StyleBoldUnderline"/>
        </w:rPr>
        <w:t>wants to serve the Mexican expatriate population, expand economic relationships and cultural understanding, and find time to enjoy the Northwest,</w:t>
      </w:r>
      <w:r w:rsidRPr="00D8246D">
        <w:rPr>
          <w:sz w:val="16"/>
        </w:rPr>
        <w:t xml:space="preserve"> maybe go whale watching in the San Juans.</w:t>
      </w:r>
      <w:r w:rsidR="00DF2B9C">
        <w:rPr>
          <w:sz w:val="16"/>
        </w:rPr>
        <w:t xml:space="preserve"> </w:t>
      </w:r>
      <w:r w:rsidRPr="00D8246D">
        <w:rPr>
          <w:rStyle w:val="StyleBoldUnderline"/>
        </w:rPr>
        <w:t>We spoke last Thursday as the U.S. Senate was passing an immigration bill in which the border with Mexico and the relationship between the peoples on either side was central.</w:t>
      </w:r>
      <w:r w:rsidR="00DF2B9C">
        <w:rPr>
          <w:rStyle w:val="StyleBoldUnderline"/>
        </w:rPr>
        <w:t xml:space="preserve"> </w:t>
      </w:r>
      <w:r w:rsidRPr="00D8246D">
        <w:rPr>
          <w:sz w:val="16"/>
        </w:rPr>
        <w:t>Baca was, well, diplomatic about the bill. It would offer a path to citizenship for millions who are in the country without legal permission, and would make the border harder to cross. "At this point we view it as an internal matter of U.S. government process, and we are following it very closely to see what eventual implications it would have for our citizens," he said.</w:t>
      </w:r>
      <w:r w:rsidR="00DF2B9C">
        <w:rPr>
          <w:sz w:val="16"/>
        </w:rPr>
        <w:t xml:space="preserve"> </w:t>
      </w:r>
      <w:r w:rsidRPr="00D8246D">
        <w:rPr>
          <w:sz w:val="16"/>
        </w:rPr>
        <w:t xml:space="preserve">Baca acknowledged that the United States and Mexico have a complex relationship that includes both positives and negatives but said </w:t>
      </w:r>
      <w:r w:rsidRPr="00576967">
        <w:rPr>
          <w:rStyle w:val="StyleBoldUnderline"/>
        </w:rPr>
        <w:t xml:space="preserve">the important thing is that the countries have created frameworks for dealing with the negatives without letting </w:t>
      </w:r>
      <w:r w:rsidR="00576967" w:rsidRPr="00576967">
        <w:rPr>
          <w:rStyle w:val="StyleBoldUnderline"/>
        </w:rPr>
        <w:t>anyone</w:t>
      </w:r>
      <w:r w:rsidRPr="00576967">
        <w:rPr>
          <w:rStyle w:val="StyleBoldUnderline"/>
        </w:rPr>
        <w:t xml:space="preserve"> issue contaminate a relationship that is beneficial to both.</w:t>
      </w:r>
      <w:r w:rsidR="00DF2B9C">
        <w:rPr>
          <w:rStyle w:val="StyleBoldUnderline"/>
        </w:rPr>
        <w:t xml:space="preserve"> </w:t>
      </w:r>
      <w:r w:rsidRPr="00D8246D">
        <w:rPr>
          <w:sz w:val="16"/>
        </w:rPr>
        <w:t>Washington state "is a long way from the border," Baca said, "but we do have an important Mexican community here." More than 11 percent of the state's population is Hispanic, he said, and close to 80 percent of that are people who have roots in Mexico some recent, some generations old.</w:t>
      </w:r>
      <w:r w:rsidR="00DF2B9C">
        <w:rPr>
          <w:sz w:val="16"/>
        </w:rPr>
        <w:t xml:space="preserve"> </w:t>
      </w:r>
      <w:r w:rsidRPr="00D8246D">
        <w:rPr>
          <w:sz w:val="16"/>
        </w:rPr>
        <w:t>Since the North American Free Trade Agreement went into effect in 1994, Baca said, trade between the state and Mexico has increased 500 percent, to about $3 billion last year. Most of that trade, $2.5 billion worth, is in goods Washington sells to Mexico.</w:t>
      </w:r>
      <w:r w:rsidR="00DF2B9C">
        <w:rPr>
          <w:sz w:val="16"/>
        </w:rPr>
        <w:t xml:space="preserve"> </w:t>
      </w:r>
      <w:r w:rsidRPr="001A4352">
        <w:rPr>
          <w:rStyle w:val="StyleBoldUnderline"/>
        </w:rPr>
        <w:t>One</w:t>
      </w:r>
      <w:r w:rsidRPr="00D8246D">
        <w:rPr>
          <w:sz w:val="16"/>
        </w:rPr>
        <w:t xml:space="preserve"> of Baca's </w:t>
      </w:r>
      <w:r w:rsidRPr="001A4352">
        <w:rPr>
          <w:rStyle w:val="StyleBoldUnderline"/>
        </w:rPr>
        <w:t>goal</w:t>
      </w:r>
      <w:r w:rsidRPr="00D8246D">
        <w:rPr>
          <w:sz w:val="16"/>
        </w:rPr>
        <w:t xml:space="preserve">s </w:t>
      </w:r>
      <w:r w:rsidRPr="001A4352">
        <w:rPr>
          <w:rStyle w:val="StyleBoldUnderline"/>
        </w:rPr>
        <w:t>is to encourage Washington businesses to further expand that trade.</w:t>
      </w:r>
      <w:r w:rsidRPr="00D8246D">
        <w:rPr>
          <w:sz w:val="16"/>
        </w:rPr>
        <w:t xml:space="preserve"> His consulate serves Washington state and six counties in Idaho. In addition to managing Mexican interests here, the consulate provides assistance with passports, visas and other help for Mexican nationals </w:t>
      </w:r>
      <w:r w:rsidRPr="00D8246D">
        <w:rPr>
          <w:sz w:val="16"/>
        </w:rPr>
        <w:lastRenderedPageBreak/>
        <w:t>and people traveling to Mexico. When I visited the consulate, on Third Avenue near Blanchard Street in downtown Seattle, it was packed with people waiting for services.</w:t>
      </w:r>
      <w:r w:rsidR="00DF2B9C">
        <w:rPr>
          <w:sz w:val="16"/>
        </w:rPr>
        <w:t xml:space="preserve"> </w:t>
      </w:r>
      <w:r w:rsidRPr="00D8246D">
        <w:rPr>
          <w:sz w:val="16"/>
        </w:rPr>
        <w:t>The staff of 19 serves 2,000 to 2,400 people a month, most of them wanting passports, birth certificates and other documents. A team of six staffers periodically sets up shop in a mobile consulate in other parts of the state.</w:t>
      </w:r>
      <w:r w:rsidR="00DF2B9C">
        <w:rPr>
          <w:sz w:val="16"/>
        </w:rPr>
        <w:t xml:space="preserve"> </w:t>
      </w:r>
      <w:r w:rsidRPr="00D8246D">
        <w:rPr>
          <w:sz w:val="16"/>
        </w:rPr>
        <w:t xml:space="preserve">Baca said his first impression is that because of its geographic location, and tradition, Washington state has been focused on Asia. Mexico is also interested in Asia, he said, but he hopes </w:t>
      </w:r>
      <w:r w:rsidRPr="001A4352">
        <w:rPr>
          <w:rStyle w:val="StyleBoldUnderline"/>
        </w:rPr>
        <w:t>the relationships that Mexico, the United States and Canada have with one another can make all of North America more competitive in the global market.</w:t>
      </w:r>
      <w:r w:rsidR="00DF2B9C">
        <w:rPr>
          <w:rStyle w:val="StyleBoldUnderline"/>
        </w:rPr>
        <w:t xml:space="preserve"> </w:t>
      </w:r>
      <w:r w:rsidRPr="00DF2B9C">
        <w:rPr>
          <w:rStyle w:val="StyleBoldUnderline"/>
        </w:rPr>
        <w:t>He cited the auto industry as an example of a business sector in which cooperation benefits all three countries, making them stronger than they would be separately.</w:t>
      </w:r>
      <w:r w:rsidRPr="00D8246D">
        <w:rPr>
          <w:sz w:val="16"/>
        </w:rPr>
        <w:t xml:space="preserve"> He'd like to see some form of that model in other industries.</w:t>
      </w:r>
    </w:p>
    <w:p w:rsidR="001956F4" w:rsidRDefault="001956F4" w:rsidP="001956F4">
      <w:pPr>
        <w:pStyle w:val="Heading1"/>
      </w:pPr>
      <w:r>
        <w:lastRenderedPageBreak/>
        <w:t>PC</w:t>
      </w:r>
    </w:p>
    <w:p w:rsidR="005A2128" w:rsidRPr="00DC4804" w:rsidRDefault="005A2128" w:rsidP="005A2128">
      <w:pPr>
        <w:pStyle w:val="Heading4"/>
      </w:pPr>
      <w:r w:rsidRPr="001956F4">
        <w:t>Nieto untrustworthy</w:t>
      </w:r>
      <w:r>
        <w:t xml:space="preserve"> he has no political capital to push</w:t>
      </w:r>
    </w:p>
    <w:p w:rsidR="005A2128" w:rsidRDefault="005A2128" w:rsidP="005A2128">
      <w:r w:rsidRPr="00954408">
        <w:rPr>
          <w:b/>
        </w:rPr>
        <w:t xml:space="preserve">Avalos 12 </w:t>
      </w:r>
      <w:r w:rsidRPr="00CA7130">
        <w:rPr>
          <w:rStyle w:val="StyleStyleBold12pt"/>
          <w:b w:val="0"/>
        </w:rPr>
        <w:t>(Jorge Ramos Ávalos is a Mexican journalist, anchor for Noticiero Univision and host of the Sunday morning news talk show Al Punto, “A Credibility Crisis for Mexico’s New President,” November 21, 2012, http://jorgeramos.com/en/a-credibility-crisis-for-mexicos-new-president/</w:t>
      </w:r>
      <w:r>
        <w:rPr>
          <w:rStyle w:val="StyleStyleBold12pt"/>
          <w:b w:val="0"/>
        </w:rPr>
        <w:t>/MRG</w:t>
      </w:r>
      <w:r w:rsidRPr="00CA7130">
        <w:rPr>
          <w:rStyle w:val="StyleStyleBold12pt"/>
          <w:b w:val="0"/>
        </w:rPr>
        <w:t>)</w:t>
      </w:r>
    </w:p>
    <w:p w:rsidR="005A2128" w:rsidRDefault="005A2128" w:rsidP="005A2128">
      <w:pPr>
        <w:rPr>
          <w:sz w:val="16"/>
          <w:szCs w:val="16"/>
        </w:rPr>
      </w:pPr>
      <w:r w:rsidRPr="00954408">
        <w:rPr>
          <w:sz w:val="16"/>
          <w:szCs w:val="16"/>
        </w:rPr>
        <w:t xml:space="preserve">Enrique Pena </w:t>
      </w:r>
      <w:r w:rsidRPr="00C11B9D">
        <w:rPr>
          <w:rStyle w:val="StyleBoldUnderline"/>
        </w:rPr>
        <w:t>Nieto is facing a credibility problem</w:t>
      </w:r>
      <w:r w:rsidRPr="00954408">
        <w:rPr>
          <w:sz w:val="16"/>
          <w:szCs w:val="16"/>
        </w:rPr>
        <w:t>: Millions of Mexicans</w:t>
      </w:r>
      <w:r>
        <w:rPr>
          <w:sz w:val="16"/>
          <w:szCs w:val="16"/>
        </w:rPr>
        <w:t xml:space="preserve"> </w:t>
      </w:r>
      <w:r w:rsidRPr="00954408">
        <w:rPr>
          <w:sz w:val="16"/>
          <w:szCs w:val="16"/>
        </w:rPr>
        <w:t>remain convinced that he won this summer’s presidential election by cheating.</w:t>
      </w:r>
      <w:r>
        <w:rPr>
          <w:sz w:val="16"/>
          <w:szCs w:val="16"/>
        </w:rPr>
        <w:t xml:space="preserve"> </w:t>
      </w:r>
      <w:r w:rsidRPr="00954408">
        <w:rPr>
          <w:sz w:val="16"/>
          <w:szCs w:val="16"/>
        </w:rPr>
        <w:t xml:space="preserve">“Pena </w:t>
      </w:r>
      <w:r w:rsidRPr="00C11B9D">
        <w:rPr>
          <w:rStyle w:val="StyleBoldUnderline"/>
        </w:rPr>
        <w:t>Nieto</w:t>
      </w:r>
      <w:r w:rsidRPr="00954408">
        <w:rPr>
          <w:sz w:val="16"/>
          <w:szCs w:val="16"/>
        </w:rPr>
        <w:t xml:space="preserve"> won’t be my president,” some have told me. “</w:t>
      </w:r>
      <w:r w:rsidRPr="00C11B9D">
        <w:rPr>
          <w:rStyle w:val="StyleBoldUnderline"/>
        </w:rPr>
        <w:t>He has no</w:t>
      </w:r>
      <w:r>
        <w:rPr>
          <w:rStyle w:val="StyleBoldUnderline"/>
        </w:rPr>
        <w:t xml:space="preserve"> </w:t>
      </w:r>
      <w:r w:rsidRPr="00C11B9D">
        <w:rPr>
          <w:rStyle w:val="StyleBoldUnderline"/>
        </w:rPr>
        <w:t>legitimacy</w:t>
      </w:r>
      <w:r w:rsidRPr="00954408">
        <w:rPr>
          <w:sz w:val="16"/>
          <w:szCs w:val="16"/>
        </w:rPr>
        <w:t>,” others say.</w:t>
      </w:r>
      <w:r>
        <w:rPr>
          <w:sz w:val="16"/>
          <w:szCs w:val="16"/>
        </w:rPr>
        <w:t xml:space="preserve"> </w:t>
      </w:r>
      <w:r w:rsidRPr="00954408">
        <w:rPr>
          <w:sz w:val="16"/>
          <w:szCs w:val="16"/>
        </w:rPr>
        <w:t>I respect such views, but Pena Nieto will be inaugurated on Dec. 1, and he</w:t>
      </w:r>
      <w:r>
        <w:rPr>
          <w:sz w:val="16"/>
          <w:szCs w:val="16"/>
        </w:rPr>
        <w:t xml:space="preserve"> </w:t>
      </w:r>
      <w:r w:rsidRPr="00954408">
        <w:rPr>
          <w:sz w:val="16"/>
          <w:szCs w:val="16"/>
        </w:rPr>
        <w:t xml:space="preserve">will lead the country for the next six years whether voters like him or not. </w:t>
      </w:r>
      <w:r w:rsidRPr="00C11B9D">
        <w:rPr>
          <w:rStyle w:val="StyleBoldUnderline"/>
        </w:rPr>
        <w:t>We</w:t>
      </w:r>
      <w:r>
        <w:rPr>
          <w:rStyle w:val="StyleBoldUnderline"/>
        </w:rPr>
        <w:t xml:space="preserve"> </w:t>
      </w:r>
      <w:r w:rsidRPr="00C11B9D">
        <w:rPr>
          <w:rStyle w:val="StyleBoldUnderline"/>
        </w:rPr>
        <w:t>must now find a way to overcome our divisions and move forward, but that doesn’t</w:t>
      </w:r>
      <w:r>
        <w:rPr>
          <w:rStyle w:val="StyleBoldUnderline"/>
        </w:rPr>
        <w:t xml:space="preserve"> </w:t>
      </w:r>
      <w:r w:rsidRPr="00C11B9D">
        <w:rPr>
          <w:rStyle w:val="StyleBoldUnderline"/>
        </w:rPr>
        <w:t>mean we should disregard our outrage or ignore the terrible sense that the new</w:t>
      </w:r>
      <w:r>
        <w:rPr>
          <w:rStyle w:val="StyleBoldUnderline"/>
        </w:rPr>
        <w:t xml:space="preserve"> </w:t>
      </w:r>
      <w:r w:rsidRPr="00C11B9D">
        <w:rPr>
          <w:rStyle w:val="StyleBoldUnderline"/>
        </w:rPr>
        <w:t>president skirted the law.</w:t>
      </w:r>
      <w:r>
        <w:rPr>
          <w:rStyle w:val="StyleBoldUnderline"/>
        </w:rPr>
        <w:t xml:space="preserve"> </w:t>
      </w:r>
      <w:r w:rsidRPr="00C11B9D">
        <w:rPr>
          <w:rStyle w:val="StyleBoldUnderline"/>
        </w:rPr>
        <w:t>Uniting and leading the country will be a difficult task for</w:t>
      </w:r>
      <w:r w:rsidRPr="00954408">
        <w:rPr>
          <w:sz w:val="16"/>
          <w:szCs w:val="16"/>
        </w:rPr>
        <w:t xml:space="preserve"> Pena </w:t>
      </w:r>
      <w:r w:rsidRPr="00C11B9D">
        <w:rPr>
          <w:rStyle w:val="StyleBoldUnderline"/>
        </w:rPr>
        <w:t>Nieto since</w:t>
      </w:r>
      <w:r>
        <w:rPr>
          <w:rStyle w:val="StyleBoldUnderline"/>
        </w:rPr>
        <w:t xml:space="preserve"> </w:t>
      </w:r>
      <w:r w:rsidRPr="00C11B9D">
        <w:rPr>
          <w:rStyle w:val="StyleBoldUnderline"/>
        </w:rPr>
        <w:t>he and his Institutional Revolutionary Party (PRI) are widely suspected of using</w:t>
      </w:r>
      <w:r>
        <w:rPr>
          <w:rStyle w:val="StyleBoldUnderline"/>
        </w:rPr>
        <w:t xml:space="preserve"> </w:t>
      </w:r>
      <w:r w:rsidRPr="00C11B9D">
        <w:rPr>
          <w:rStyle w:val="StyleBoldUnderline"/>
        </w:rPr>
        <w:t xml:space="preserve">the same sort of trickery in the July election </w:t>
      </w:r>
      <w:r w:rsidRPr="00954408">
        <w:rPr>
          <w:sz w:val="16"/>
          <w:szCs w:val="16"/>
        </w:rPr>
        <w:t>that it relied upon for most of</w:t>
      </w:r>
      <w:r>
        <w:rPr>
          <w:sz w:val="16"/>
          <w:szCs w:val="16"/>
        </w:rPr>
        <w:t xml:space="preserve"> </w:t>
      </w:r>
      <w:r w:rsidRPr="00954408">
        <w:rPr>
          <w:sz w:val="16"/>
          <w:szCs w:val="16"/>
        </w:rPr>
        <w:t>the 20th century, as its leaders passed on the presidency to their hand-picked</w:t>
      </w:r>
      <w:r>
        <w:rPr>
          <w:sz w:val="16"/>
          <w:szCs w:val="16"/>
        </w:rPr>
        <w:t xml:space="preserve"> </w:t>
      </w:r>
      <w:r w:rsidRPr="00954408">
        <w:rPr>
          <w:sz w:val="16"/>
          <w:szCs w:val="16"/>
        </w:rPr>
        <w:t>successors for more than 70 years. It’s hard to believe PRI leaders when they</w:t>
      </w:r>
      <w:r>
        <w:rPr>
          <w:sz w:val="16"/>
          <w:szCs w:val="16"/>
        </w:rPr>
        <w:t xml:space="preserve"> </w:t>
      </w:r>
      <w:r w:rsidRPr="00954408">
        <w:rPr>
          <w:sz w:val="16"/>
          <w:szCs w:val="16"/>
        </w:rPr>
        <w:t>say that the party has changed or when they denounce the use of underhanded</w:t>
      </w:r>
      <w:r>
        <w:rPr>
          <w:sz w:val="16"/>
          <w:szCs w:val="16"/>
        </w:rPr>
        <w:t xml:space="preserve"> </w:t>
      </w:r>
      <w:r w:rsidRPr="00954408">
        <w:rPr>
          <w:sz w:val="16"/>
          <w:szCs w:val="16"/>
        </w:rPr>
        <w:t>electoral tactics — there is so much evidence to the contrary.</w:t>
      </w:r>
      <w:r>
        <w:rPr>
          <w:sz w:val="16"/>
          <w:szCs w:val="16"/>
        </w:rPr>
        <w:t xml:space="preserve"> </w:t>
      </w:r>
      <w:r w:rsidRPr="00954408">
        <w:rPr>
          <w:sz w:val="16"/>
          <w:szCs w:val="16"/>
        </w:rPr>
        <w:t xml:space="preserve">To recap: </w:t>
      </w:r>
      <w:r w:rsidRPr="00E64C11">
        <w:rPr>
          <w:rStyle w:val="StyleBoldUnderline"/>
        </w:rPr>
        <w:t>Despite spending limits,</w:t>
      </w:r>
      <w:r w:rsidRPr="00954408">
        <w:rPr>
          <w:sz w:val="16"/>
          <w:szCs w:val="16"/>
        </w:rPr>
        <w:t xml:space="preserve"> during the 2012 election </w:t>
      </w:r>
      <w:r w:rsidRPr="00E64C11">
        <w:rPr>
          <w:rStyle w:val="StyleBoldUnderline"/>
        </w:rPr>
        <w:t>the PRI found</w:t>
      </w:r>
      <w:r>
        <w:rPr>
          <w:rStyle w:val="StyleBoldUnderline"/>
        </w:rPr>
        <w:t xml:space="preserve"> </w:t>
      </w:r>
      <w:r w:rsidRPr="00E64C11">
        <w:rPr>
          <w:rStyle w:val="StyleBoldUnderline"/>
        </w:rPr>
        <w:t>ways to spend more money on</w:t>
      </w:r>
      <w:r w:rsidRPr="00954408">
        <w:rPr>
          <w:sz w:val="16"/>
          <w:szCs w:val="16"/>
        </w:rPr>
        <w:t xml:space="preserve"> Pena </w:t>
      </w:r>
      <w:r w:rsidRPr="00E64C11">
        <w:rPr>
          <w:rStyle w:val="StyleBoldUnderline"/>
        </w:rPr>
        <w:t>Nieto’s campaign than the other parties did on</w:t>
      </w:r>
      <w:r>
        <w:rPr>
          <w:rStyle w:val="StyleBoldUnderline"/>
        </w:rPr>
        <w:t xml:space="preserve"> </w:t>
      </w:r>
      <w:r w:rsidRPr="00E64C11">
        <w:rPr>
          <w:rStyle w:val="StyleBoldUnderline"/>
        </w:rPr>
        <w:t>their candidates’ campaigns.</w:t>
      </w:r>
      <w:r w:rsidRPr="00954408">
        <w:rPr>
          <w:sz w:val="16"/>
          <w:szCs w:val="16"/>
        </w:rPr>
        <w:t xml:space="preserve"> PRI leaders used cozy relationships with news</w:t>
      </w:r>
      <w:r>
        <w:rPr>
          <w:sz w:val="16"/>
          <w:szCs w:val="16"/>
        </w:rPr>
        <w:t xml:space="preserve"> </w:t>
      </w:r>
      <w:r w:rsidRPr="00954408">
        <w:rPr>
          <w:sz w:val="16"/>
          <w:szCs w:val="16"/>
        </w:rPr>
        <w:t xml:space="preserve">organizations that are friendly to the party to gain publicity, </w:t>
      </w:r>
      <w:r w:rsidRPr="00E64C11">
        <w:rPr>
          <w:rStyle w:val="StyleBoldUnderline"/>
        </w:rPr>
        <w:t>which gave</w:t>
      </w:r>
      <w:r w:rsidRPr="00954408">
        <w:rPr>
          <w:sz w:val="16"/>
          <w:szCs w:val="16"/>
        </w:rPr>
        <w:t xml:space="preserve"> Pena</w:t>
      </w:r>
      <w:r>
        <w:rPr>
          <w:sz w:val="16"/>
          <w:szCs w:val="16"/>
        </w:rPr>
        <w:t xml:space="preserve"> </w:t>
      </w:r>
      <w:r w:rsidRPr="00E64C11">
        <w:rPr>
          <w:rStyle w:val="StyleBoldUnderline"/>
        </w:rPr>
        <w:t>Nieto an unfair advantage over his opponents.</w:t>
      </w:r>
      <w:r w:rsidRPr="00954408">
        <w:rPr>
          <w:sz w:val="16"/>
          <w:szCs w:val="16"/>
        </w:rPr>
        <w:t xml:space="preserve"> Some members of the PRI even tried</w:t>
      </w:r>
      <w:r>
        <w:rPr>
          <w:sz w:val="16"/>
          <w:szCs w:val="16"/>
        </w:rPr>
        <w:t xml:space="preserve"> </w:t>
      </w:r>
      <w:r w:rsidRPr="00954408">
        <w:rPr>
          <w:sz w:val="16"/>
          <w:szCs w:val="16"/>
        </w:rPr>
        <w:t>to influence voters by distributing gift cards.</w:t>
      </w:r>
      <w:r>
        <w:rPr>
          <w:sz w:val="16"/>
          <w:szCs w:val="16"/>
        </w:rPr>
        <w:t xml:space="preserve"> </w:t>
      </w:r>
      <w:r w:rsidRPr="00954408">
        <w:rPr>
          <w:sz w:val="16"/>
          <w:szCs w:val="16"/>
        </w:rPr>
        <w:t>After the election, Pena Nieto’s opposition brought these accusations to</w:t>
      </w:r>
      <w:r>
        <w:rPr>
          <w:sz w:val="16"/>
          <w:szCs w:val="16"/>
        </w:rPr>
        <w:t xml:space="preserve"> </w:t>
      </w:r>
      <w:r w:rsidRPr="00954408">
        <w:rPr>
          <w:sz w:val="16"/>
          <w:szCs w:val="16"/>
        </w:rPr>
        <w:t>Mexico’s electoral tribunal, but the seven judges declared the allegations</w:t>
      </w:r>
      <w:r>
        <w:rPr>
          <w:sz w:val="16"/>
          <w:szCs w:val="16"/>
        </w:rPr>
        <w:t xml:space="preserve"> </w:t>
      </w:r>
      <w:r w:rsidRPr="00954408">
        <w:rPr>
          <w:sz w:val="16"/>
          <w:szCs w:val="16"/>
        </w:rPr>
        <w:t>“unfounded.” They concluded that no voter fraud had occurred and, despite the</w:t>
      </w:r>
      <w:r>
        <w:rPr>
          <w:sz w:val="16"/>
          <w:szCs w:val="16"/>
        </w:rPr>
        <w:t xml:space="preserve"> </w:t>
      </w:r>
      <w:r w:rsidRPr="00954408">
        <w:rPr>
          <w:sz w:val="16"/>
          <w:szCs w:val="16"/>
        </w:rPr>
        <w:t>evidence, that Mexico had held “a free and authentic election.”</w:t>
      </w:r>
    </w:p>
    <w:p w:rsidR="005E4B0F" w:rsidRDefault="005E4B0F" w:rsidP="005E4B0F">
      <w:pPr>
        <w:pStyle w:val="Heading4"/>
      </w:pPr>
      <w:r>
        <w:t xml:space="preserve">Nieto’s capital finite, he won’t push for reform—scandal proves </w:t>
      </w:r>
    </w:p>
    <w:p w:rsidR="005E4B0F" w:rsidRDefault="005E4B0F" w:rsidP="005E4B0F">
      <w:r w:rsidRPr="00A61ABF">
        <w:rPr>
          <w:b/>
        </w:rPr>
        <w:t>The Economist 13</w:t>
      </w:r>
      <w:r>
        <w:t xml:space="preserve"> </w:t>
      </w:r>
      <w:r w:rsidRPr="00D15C0A">
        <w:rPr>
          <w:rStyle w:val="StyleStyleBold12pt"/>
          <w:b w:val="0"/>
        </w:rPr>
        <w:t>(The Economist, “A battle is brewing between Enrique Peña Nieto and the dinosaurs in his party,” May 11, 2013, http://www.economist.com/news/americas/21577401-battle-brewing-between-enrique-pe-nieto-and-dinosaurs-his-party-pris-long</w:t>
      </w:r>
      <w:r w:rsidR="005B34EA">
        <w:rPr>
          <w:rStyle w:val="StyleStyleBold12pt"/>
          <w:b w:val="0"/>
        </w:rPr>
        <w:t>/</w:t>
      </w:r>
      <w:r>
        <w:rPr>
          <w:rStyle w:val="StyleStyleBold12pt"/>
          <w:b w:val="0"/>
        </w:rPr>
        <w:t>/MRG</w:t>
      </w:r>
      <w:r w:rsidRPr="00D15C0A">
        <w:rPr>
          <w:rStyle w:val="StyleStyleBold12pt"/>
          <w:b w:val="0"/>
        </w:rPr>
        <w:t>)</w:t>
      </w:r>
    </w:p>
    <w:p w:rsidR="005E4B0F" w:rsidRDefault="005E4B0F" w:rsidP="005E4B0F">
      <w:pPr>
        <w:rPr>
          <w:sz w:val="16"/>
        </w:rPr>
      </w:pPr>
      <w:r w:rsidRPr="006A05F5">
        <w:rPr>
          <w:sz w:val="16"/>
        </w:rPr>
        <w:t xml:space="preserve">ON MAY 7th Enrique Peña </w:t>
      </w:r>
      <w:r w:rsidRPr="00C310DB">
        <w:rPr>
          <w:rStyle w:val="TitleChar"/>
        </w:rPr>
        <w:t>Nieto</w:t>
      </w:r>
      <w:r w:rsidRPr="006A05F5">
        <w:rPr>
          <w:sz w:val="16"/>
        </w:rPr>
        <w:t xml:space="preserve">, Mexico’s president, </w:t>
      </w:r>
      <w:r w:rsidRPr="00C310DB">
        <w:rPr>
          <w:rStyle w:val="TitleChar"/>
        </w:rPr>
        <w:t>showed off some of the fancy political footwork that days before had earned him the gushing endorsement of his first visiting head of state, Barack Obama. Flanked in the National Palace by leaders of Mexico’s three main political parties, he resurrected an ambitious reform programme that a scandal in his Institutional Revolutionary Party</w:t>
      </w:r>
      <w:r w:rsidRPr="006A05F5">
        <w:rPr>
          <w:sz w:val="16"/>
        </w:rPr>
        <w:t xml:space="preserve"> (PRI) </w:t>
      </w:r>
      <w:r w:rsidRPr="00C310DB">
        <w:rPr>
          <w:rStyle w:val="TitleChar"/>
        </w:rPr>
        <w:t>had threatened to derail.</w:t>
      </w:r>
      <w:r>
        <w:rPr>
          <w:rStyle w:val="TitleChar"/>
        </w:rPr>
        <w:t xml:space="preserve"> </w:t>
      </w:r>
      <w:r w:rsidRPr="000C34E1">
        <w:rPr>
          <w:sz w:val="16"/>
        </w:rPr>
        <w:t>Notwith</w:t>
      </w:r>
      <w:r w:rsidRPr="006A05F5">
        <w:rPr>
          <w:sz w:val="16"/>
        </w:rPr>
        <w:t>standing finger-wagging by opposition leaders, Mr Peña persuaded them to restart a tri-party political pact that is the crown jewel of his five-month-old administration. On May 8th the pact was put into action when the government sent a package of bills to Congress to increase bank lending and competition. Next it hopes to liberalize the state-strangled oil industry and raise taxes broadly. Eventually, as Mr Obama succinctly put it, the aim is for Mexicans to make it through each day without paying a bribe.</w:t>
      </w:r>
      <w:r>
        <w:rPr>
          <w:sz w:val="16"/>
        </w:rPr>
        <w:t xml:space="preserve"> </w:t>
      </w:r>
      <w:r w:rsidRPr="00A45B4A">
        <w:rPr>
          <w:rStyle w:val="TitleChar"/>
        </w:rPr>
        <w:t xml:space="preserve">The scandal exposed how much danger to the reform process lurks in dark corners of </w:t>
      </w:r>
      <w:r w:rsidRPr="006A05F5">
        <w:rPr>
          <w:sz w:val="16"/>
        </w:rPr>
        <w:t xml:space="preserve">Mr </w:t>
      </w:r>
      <w:r w:rsidRPr="00A45B4A">
        <w:rPr>
          <w:rStyle w:val="TitleChar"/>
        </w:rPr>
        <w:t xml:space="preserve">Peña’s own party, </w:t>
      </w:r>
      <w:r w:rsidRPr="006A05F5">
        <w:rPr>
          <w:sz w:val="16"/>
        </w:rPr>
        <w:t xml:space="preserve">which governed Mexico for most of the 20th century. For a few tense weeks, </w:t>
      </w:r>
      <w:r w:rsidRPr="00A45B4A">
        <w:rPr>
          <w:rStyle w:val="TitleChar"/>
        </w:rPr>
        <w:t>the pact was hijacked by allegations that senior members of the PRI in the eastern state of Veracruz were up to one of the party’s oldest tricks. Damning video footage showed them apparently planning to use handouts from federal anti-poverty programmes—which one official called “gold dust”—to buy votes in upcoming local elections.</w:t>
      </w:r>
      <w:r>
        <w:rPr>
          <w:rStyle w:val="TitleChar"/>
        </w:rPr>
        <w:t xml:space="preserve"> </w:t>
      </w:r>
      <w:r w:rsidRPr="006A05F5">
        <w:rPr>
          <w:sz w:val="16"/>
        </w:rPr>
        <w:t xml:space="preserve">They claimed in the video that this was what the National Action Party had done when it was in power before the PRI retook the presidency last year. </w:t>
      </w:r>
      <w:r w:rsidRPr="00C86088">
        <w:rPr>
          <w:rStyle w:val="TitleChar"/>
        </w:rPr>
        <w:t>Nevertheless, opposition parties sought prosecution for the PRI officials involved, and were mollified only when</w:t>
      </w:r>
      <w:r w:rsidRPr="006A05F5">
        <w:rPr>
          <w:sz w:val="16"/>
        </w:rPr>
        <w:t xml:space="preserve"> Mr </w:t>
      </w:r>
      <w:r w:rsidRPr="00C86088">
        <w:rPr>
          <w:rStyle w:val="TitleChar"/>
        </w:rPr>
        <w:t xml:space="preserve">Peña agreed to amend the pact, after having at first shrugged off the scandal. </w:t>
      </w:r>
      <w:r w:rsidRPr="006A05F5">
        <w:rPr>
          <w:sz w:val="16"/>
        </w:rPr>
        <w:t>He promised to “armour plate” anti-poverty programmes from electoral meddling, prosecute any officials who abuse them in the run up to local elections on July 7th, and ban the distribution of goodies for 45 days beforehand.</w:t>
      </w:r>
      <w:r>
        <w:rPr>
          <w:sz w:val="16"/>
        </w:rPr>
        <w:t xml:space="preserve"> </w:t>
      </w:r>
      <w:r w:rsidRPr="006A05F5">
        <w:rPr>
          <w:sz w:val="16"/>
        </w:rPr>
        <w:t xml:space="preserve">Veracruz is just the sort of sultry backwater where such a promise may be hard to keep. </w:t>
      </w:r>
      <w:r w:rsidRPr="00CA2589">
        <w:rPr>
          <w:rStyle w:val="TitleChar"/>
        </w:rPr>
        <w:t>Always a PRI stronghold, it has in recent years become a haven for organised crime, with drug gangs frequently discarding corpses in public. Even before the latest uproar, scandals dogged the administration</w:t>
      </w:r>
      <w:r w:rsidRPr="006A05F5">
        <w:rPr>
          <w:sz w:val="16"/>
        </w:rPr>
        <w:t xml:space="preserve"> of its governor, Javier Duarte; last year prosecutors investigated the provenance of 25m pesos ($1.9m) in cash seized on one of his government’s planes, before returning the money. Under his watch nine journalists have been murdered since 2010, more than in any other state. None of the killings has been convincingly investigated, says the Committee to Protect Journalists, a New York-based advocacy group.</w:t>
      </w:r>
    </w:p>
    <w:p w:rsidR="005E4B0F" w:rsidRDefault="005E4B0F" w:rsidP="005E4B0F">
      <w:pPr>
        <w:rPr>
          <w:sz w:val="16"/>
        </w:rPr>
      </w:pPr>
    </w:p>
    <w:p w:rsidR="001956F4" w:rsidRDefault="001956F4" w:rsidP="001956F4">
      <w:pPr>
        <w:pStyle w:val="Heading1"/>
      </w:pPr>
      <w:r>
        <w:lastRenderedPageBreak/>
        <w:t>Impact</w:t>
      </w:r>
    </w:p>
    <w:p w:rsidR="001956F4" w:rsidRDefault="001956F4" w:rsidP="001956F4">
      <w:pPr>
        <w:pStyle w:val="Heading2"/>
      </w:pPr>
      <w:r>
        <w:lastRenderedPageBreak/>
        <w:t>Economy/Competitiveness</w:t>
      </w:r>
    </w:p>
    <w:p w:rsidR="00C849E9" w:rsidRPr="007B2074" w:rsidRDefault="00C849E9" w:rsidP="00C849E9">
      <w:pPr>
        <w:pStyle w:val="Heading4"/>
      </w:pPr>
      <w:r w:rsidRPr="007B2074">
        <w:t>No risk of Mexican economic collapse</w:t>
      </w:r>
    </w:p>
    <w:p w:rsidR="00C849E9" w:rsidRDefault="00C849E9" w:rsidP="00C849E9">
      <w:pPr>
        <w:rPr>
          <w:rStyle w:val="StyleStyleBold12pt"/>
          <w:b w:val="0"/>
        </w:rPr>
      </w:pPr>
      <w:r w:rsidRPr="007B2074">
        <w:rPr>
          <w:b/>
        </w:rPr>
        <w:t>BBC 13</w:t>
      </w:r>
      <w:r>
        <w:t xml:space="preserve"> </w:t>
      </w:r>
      <w:r w:rsidRPr="007B2074">
        <w:rPr>
          <w:rStyle w:val="StyleStyleBold12pt"/>
          <w:b w:val="0"/>
        </w:rPr>
        <w:t xml:space="preserve">(BBC News, “BBC News Touts Mexico’s Strong Democracy &amp; Booming Economy,” July 8, 2013, </w:t>
      </w:r>
      <w:hyperlink r:id="rId18" w:history="1">
        <w:r w:rsidRPr="009E5607">
          <w:rPr>
            <w:rStyle w:val="Hyperlink"/>
            <w:sz w:val="16"/>
          </w:rPr>
          <w:t>http://www.investmentpropertiesmexico.com/mexico-real-estate-news-blog/2013/07/bbc-news-touts-mexicos-strong-democracy-and-booming-economy//MRG</w:t>
        </w:r>
      </w:hyperlink>
      <w:r w:rsidRPr="007B2074">
        <w:rPr>
          <w:rStyle w:val="StyleStyleBold12pt"/>
          <w:b w:val="0"/>
        </w:rPr>
        <w:t>)</w:t>
      </w:r>
    </w:p>
    <w:p w:rsidR="00C849E9" w:rsidRPr="00C849E9" w:rsidRDefault="00C849E9" w:rsidP="00C849E9">
      <w:r w:rsidRPr="007B2074">
        <w:rPr>
          <w:sz w:val="16"/>
        </w:rPr>
        <w:t>Another sign of Mexico’s growing middle class can be found in the many new private schools cropping up in the nation’s most affluent areas.</w:t>
      </w:r>
      <w:r>
        <w:t xml:space="preserve"> </w:t>
      </w:r>
      <w:r w:rsidRPr="00D04FC6">
        <w:rPr>
          <w:rStyle w:val="StyleBoldUnderline"/>
        </w:rPr>
        <w:t>Mexico has reached a relatively enviable space, ranking in the upper tiers of nearly all relative international measures of democracy</w:t>
      </w:r>
      <w:r>
        <w:rPr>
          <w:rStyle w:val="StyleBoldUnderline"/>
        </w:rPr>
        <w:t xml:space="preserve"> </w:t>
      </w:r>
      <w:r w:rsidRPr="00D04FC6">
        <w:rPr>
          <w:rStyle w:val="Emphasis"/>
        </w:rPr>
        <w:t>Mexico’s thriving economy, growing middle class and secure democracy</w:t>
      </w:r>
      <w:r w:rsidRPr="00D04FC6">
        <w:rPr>
          <w:sz w:val="16"/>
        </w:rPr>
        <w:t xml:space="preserve"> have made old myths about this progressive nation obsolete in the face of progressive change. </w:t>
      </w:r>
      <w:r w:rsidRPr="00D04FC6">
        <w:rPr>
          <w:rStyle w:val="StyleBoldUnderline"/>
        </w:rPr>
        <w:t>The new realities of what Mexico has to offer are much more complex and are poised to remain very influential over the coming months and years as this emerging superpower takes its rightful place among the world’s major players.</w:t>
      </w:r>
      <w:r>
        <w:rPr>
          <w:sz w:val="16"/>
        </w:rPr>
        <w:t xml:space="preserve"> </w:t>
      </w:r>
      <w:r w:rsidRPr="00D04FC6">
        <w:rPr>
          <w:sz w:val="16"/>
        </w:rPr>
        <w:t>“A majority of Mexican households – incorporating roughly 60 million people – now have disposable income,” writes the BBC News. “Half of the people in Mexico own their own car, and one-third own a computer. Nearly everyone has a television and mobile phone.”</w:t>
      </w:r>
      <w:r>
        <w:rPr>
          <w:sz w:val="16"/>
        </w:rPr>
        <w:t xml:space="preserve"> </w:t>
      </w:r>
      <w:r w:rsidRPr="00D04FC6">
        <w:rPr>
          <w:sz w:val="16"/>
        </w:rPr>
        <w:t>Another sign of Mexico’s growing middle class can be found in the many new private schools cropping up in the nation’s most affluent areas. In fact, the BBC reports that private schools now account for a full one-third of the total number of schools found throughout Mexico real estate. Also of note, the number of students going on to college has more than tripled over the last few decades.</w:t>
      </w:r>
      <w:r>
        <w:rPr>
          <w:sz w:val="16"/>
        </w:rPr>
        <w:t xml:space="preserve"> </w:t>
      </w:r>
      <w:r w:rsidRPr="00D04FC6">
        <w:rPr>
          <w:sz w:val="16"/>
        </w:rPr>
        <w:t>In addition, the net migration numbers of Mexican citizens opting to live in the U.S. has bottomed out to hit zero over the last few years, which basically means that the same number of Mexicans left and came into the U.S. Part of this is due to increased security along the borders coupled with the recession, but an even greater factor is the demographic shift Mexico has experienced over the last few decades. Since women are now having fewer children, fewer citizens are coming of age and entering the workforce each year, which means more opportunities for today’s youths.</w:t>
      </w:r>
      <w:r>
        <w:rPr>
          <w:sz w:val="16"/>
        </w:rPr>
        <w:t xml:space="preserve"> </w:t>
      </w:r>
      <w:r w:rsidRPr="00D04FC6">
        <w:rPr>
          <w:sz w:val="16"/>
        </w:rPr>
        <w:t xml:space="preserve">As current President Enrique Peña </w:t>
      </w:r>
      <w:r w:rsidRPr="008A3EF3">
        <w:rPr>
          <w:rStyle w:val="Emphasis"/>
        </w:rPr>
        <w:t>Nieto works to expand Mexico’s already strong economy,</w:t>
      </w:r>
      <w:r w:rsidRPr="00D04FC6">
        <w:rPr>
          <w:sz w:val="16"/>
        </w:rPr>
        <w:t xml:space="preserve"> </w:t>
      </w:r>
      <w:r w:rsidRPr="00C849E9">
        <w:rPr>
          <w:rStyle w:val="StyleBoldUnderline"/>
        </w:rPr>
        <w:t>the government has adopted a variety of progressive checks and balances that are designed to prevent corruption and expose misdeeds of public officials.</w:t>
      </w:r>
      <w:r>
        <w:rPr>
          <w:rStyle w:val="StyleBoldUnderline"/>
        </w:rPr>
        <w:t xml:space="preserve"> </w:t>
      </w:r>
      <w:r w:rsidRPr="00C849E9">
        <w:rPr>
          <w:rStyle w:val="StyleBoldUnderline"/>
        </w:rPr>
        <w:t>“Mexico has reached a relatively enviable space, ranking in the upper tiers of nearly all relative international measures of democracy,”</w:t>
      </w:r>
      <w:r w:rsidRPr="00D04FC6">
        <w:rPr>
          <w:sz w:val="16"/>
        </w:rPr>
        <w:t xml:space="preserve"> writes the BBC News</w:t>
      </w:r>
      <w:r w:rsidRPr="00C849E9">
        <w:rPr>
          <w:rStyle w:val="Emphasis"/>
        </w:rPr>
        <w:t>. “Its economy has grown steadily and Mexico maintains an important presence in multilateral groups and summits.”</w:t>
      </w:r>
      <w:r>
        <w:rPr>
          <w:rStyle w:val="Emphasis"/>
        </w:rPr>
        <w:t xml:space="preserve"> </w:t>
      </w:r>
      <w:r w:rsidRPr="00D04FC6">
        <w:rPr>
          <w:sz w:val="16"/>
        </w:rPr>
        <w:t>It is also important to point out that the rise in manufacturing activity throughout Mexico is also beneficial for U.S. workers, since having the factories closer to home allows corporations to be more competitive and will lead to stronger commercial and economic ties between the two nations.</w:t>
      </w:r>
    </w:p>
    <w:p w:rsidR="00C849E9" w:rsidRDefault="00C849E9" w:rsidP="00C849E9"/>
    <w:p w:rsidR="003225A9" w:rsidRDefault="003225A9" w:rsidP="003225A9">
      <w:pPr>
        <w:pStyle w:val="Heading4"/>
      </w:pPr>
      <w:r>
        <w:t xml:space="preserve">Mexico economy resilient </w:t>
      </w:r>
    </w:p>
    <w:p w:rsidR="003225A9" w:rsidRDefault="003225A9" w:rsidP="003225A9">
      <w:r w:rsidRPr="00103552">
        <w:rPr>
          <w:b/>
        </w:rPr>
        <w:t>Vardi 12</w:t>
      </w:r>
      <w:r>
        <w:t xml:space="preserve"> </w:t>
      </w:r>
      <w:r w:rsidRPr="00103552">
        <w:rPr>
          <w:rStyle w:val="StyleStyleBold12pt"/>
          <w:b w:val="0"/>
        </w:rPr>
        <w:t>(Nathan Vardi, Forbes Staff writer, “The Mexican Miracle: Despite Drug War, Economy Is Booming,” October 15, 2012, http://www.forbes.com/sites/nathanvardi/2012/10/15/the-mexican-mircale//MRG)</w:t>
      </w:r>
    </w:p>
    <w:p w:rsidR="003225A9" w:rsidRPr="00EF4E87" w:rsidRDefault="003225A9" w:rsidP="003225A9">
      <w:pPr>
        <w:rPr>
          <w:sz w:val="16"/>
        </w:rPr>
      </w:pPr>
      <w:r w:rsidRPr="00EF4E87">
        <w:rPr>
          <w:sz w:val="16"/>
        </w:rPr>
        <w:t>Mexico fans hold up a Mexican flag ahead of th...When Vikram Pandit, the chief executive of Citigroup, was asked on Monday to break down the emerging markets that had contributed to some good-looking financial results for the third-biggest U.S. bank, the first country he pointed to was Mexico.</w:t>
      </w:r>
      <w:r>
        <w:rPr>
          <w:sz w:val="16"/>
        </w:rPr>
        <w:t xml:space="preserve"> </w:t>
      </w:r>
      <w:r w:rsidRPr="00EF4E87">
        <w:rPr>
          <w:sz w:val="16"/>
        </w:rPr>
        <w:t xml:space="preserve">Driven by Mexico, Citigroup’s </w:t>
      </w:r>
      <w:r w:rsidRPr="006564CE">
        <w:rPr>
          <w:rStyle w:val="StyleBoldUnderline"/>
        </w:rPr>
        <w:t>Latin-American consumer banking revenue grew 7% year-over-year in the third quarter</w:t>
      </w:r>
      <w:r w:rsidRPr="00EF4E87">
        <w:rPr>
          <w:sz w:val="16"/>
        </w:rPr>
        <w:t xml:space="preserve"> to $2.4 billion, while the bank’s revenue in Asia was down. </w:t>
      </w:r>
      <w:r w:rsidRPr="006564CE">
        <w:rPr>
          <w:rStyle w:val="StyleBoldUnderline"/>
        </w:rPr>
        <w:t>“We think that Mexico is extremely well-poised for growth,”</w:t>
      </w:r>
      <w:r w:rsidRPr="00EF4E87">
        <w:rPr>
          <w:sz w:val="16"/>
        </w:rPr>
        <w:t xml:space="preserve"> Pandit said on Citigroup’s earnings conference call. </w:t>
      </w:r>
      <w:r w:rsidRPr="006564CE">
        <w:rPr>
          <w:rStyle w:val="StyleBoldUnderline"/>
        </w:rPr>
        <w:t>“I was just there not too long ago and with the leadership change there in addition to prospects for reforms and what you are seeing on the ground—that is a high spot definitely.”</w:t>
      </w:r>
      <w:r w:rsidRPr="00EF4E87">
        <w:rPr>
          <w:sz w:val="16"/>
        </w:rPr>
        <w:t xml:space="preserve"> Citigroup’s stock was up 4% on Monday.</w:t>
      </w:r>
      <w:r>
        <w:rPr>
          <w:sz w:val="16"/>
        </w:rPr>
        <w:t xml:space="preserve"> </w:t>
      </w:r>
      <w:r w:rsidRPr="00EF4E87">
        <w:rPr>
          <w:sz w:val="16"/>
        </w:rPr>
        <w:t>Not too long ago, the idea that big-shot American CEOs would be touting Mexico would have seemed unlikely. When the financial crisis hit the U.S. in 2008, FORBES predicted a “Mexican Meltdown.” The explosion of the drug war between the Mexican drug cartels and the government, coupled with the sure-to-come drop in exports to the contracting U.S. economy, seemed like it would derail Mexico again and ensure that other emerging markets like Brazil would keep passing it by. The U.S. Joint Forces Command lumped Mexico in the same category as Pakistan and worried it was becoming a failed state.</w:t>
      </w:r>
      <w:r>
        <w:rPr>
          <w:sz w:val="16"/>
        </w:rPr>
        <w:t xml:space="preserve"> </w:t>
      </w:r>
      <w:r w:rsidRPr="00EF4E87">
        <w:rPr>
          <w:sz w:val="16"/>
        </w:rPr>
        <w:t xml:space="preserve">Mexico’s economy was hit very hard by the financial crisis and its recession was severe, but </w:t>
      </w:r>
      <w:r w:rsidRPr="00FB1C4A">
        <w:rPr>
          <w:rStyle w:val="StyleBoldUnderline"/>
        </w:rPr>
        <w:t>its recovery miraculously has been even stronger. Even with the weak U.S. recovery and the ongoing drug violence, Mexico has boomed. Top officials in the Mexican government predict the country’s economic growth could reach 5% in 2012,</w:t>
      </w:r>
      <w:r w:rsidRPr="00EF4E87">
        <w:rPr>
          <w:sz w:val="16"/>
        </w:rPr>
        <w:t xml:space="preserve"> after gross domestic product increased by 3.9% and 5.5% in the last two years.</w:t>
      </w:r>
      <w:r>
        <w:rPr>
          <w:sz w:val="16"/>
        </w:rPr>
        <w:t xml:space="preserve"> </w:t>
      </w:r>
      <w:r w:rsidRPr="00EF4E87">
        <w:rPr>
          <w:sz w:val="16"/>
        </w:rPr>
        <w:t xml:space="preserve">At the same time, Brazil’s economy has slowed and </w:t>
      </w:r>
      <w:r w:rsidRPr="00C51342">
        <w:rPr>
          <w:rStyle w:val="StyleBoldUnderline"/>
        </w:rPr>
        <w:t xml:space="preserve">Mexico is starting to catch up to its regional rival. The Mexican stock market has </w:t>
      </w:r>
      <w:r w:rsidRPr="00C51342">
        <w:rPr>
          <w:rStyle w:val="StyleBoldUnderline"/>
        </w:rPr>
        <w:lastRenderedPageBreak/>
        <w:t xml:space="preserve">performed well, with the benchmark IPC index up nearly 13% in 2012 and more than 20% in the last year. </w:t>
      </w:r>
      <w:r w:rsidRPr="00EF4E87">
        <w:rPr>
          <w:sz w:val="16"/>
        </w:rPr>
        <w:t>Pemex, the state-owned oil company that dominates the Mexican economy, recently announced deep-water oil discoveries in the Gulf of Mexico, suggesting the company might be able to slow the decline of its production.</w:t>
      </w:r>
      <w:r>
        <w:rPr>
          <w:sz w:val="16"/>
        </w:rPr>
        <w:t xml:space="preserve"> </w:t>
      </w:r>
      <w:r w:rsidRPr="00EF4E87">
        <w:rPr>
          <w:sz w:val="16"/>
        </w:rPr>
        <w:t>Enrique Pena Nieto of the PRI has been ratified as the winner of the presidential election and the transfer of power appears to be going on with much less social unrest than when Felipe Calderon was elected in 2006. It’s not just U.S. banks that are benefiting from Mexico’s resurgent economy: Wal-Mart said its important Mexican stores increased monthly sales by 15.3% in September to $2.59 billion. Wal-Mart opened 20 Mexican stores in September alone.</w:t>
      </w:r>
      <w:r>
        <w:rPr>
          <w:sz w:val="16"/>
        </w:rPr>
        <w:t xml:space="preserve"> </w:t>
      </w:r>
      <w:r w:rsidRPr="00EF4E87">
        <w:rPr>
          <w:sz w:val="16"/>
        </w:rPr>
        <w:t>Wal-Mart, of course, demonstrates both the opportunity and peril with which</w:t>
      </w:r>
      <w:r>
        <w:rPr>
          <w:sz w:val="16"/>
        </w:rPr>
        <w:t xml:space="preserve"> </w:t>
      </w:r>
      <w:r w:rsidRPr="00EF4E87">
        <w:rPr>
          <w:sz w:val="16"/>
        </w:rPr>
        <w:t>foreign investors view Mexico. Wal-Mart’s Mexican unit is the company’s most important foreign subsidiary, but it has been embroiled in an embarrassing and costly bribery controversy that was first exposed by The New York Times. Indeed, foreign direct investment has remained weak. But if the new leadership in Mexico can open Mexico’s energy sector to foreign investment, even that statistic could soon turn around for Mexico.</w:t>
      </w:r>
      <w:r>
        <w:rPr>
          <w:sz w:val="16"/>
        </w:rPr>
        <w:t xml:space="preserve"> </w:t>
      </w:r>
      <w:r w:rsidRPr="00577C67">
        <w:rPr>
          <w:rStyle w:val="StyleBoldUnderline"/>
        </w:rPr>
        <w:t xml:space="preserve">The biggest evidence of Mexico’s recent relative success can probably been seen in the number of Mexicans who are staying or returning to Mexico. </w:t>
      </w:r>
      <w:r w:rsidRPr="00EF4E87">
        <w:rPr>
          <w:sz w:val="16"/>
        </w:rPr>
        <w:t xml:space="preserve">As Calderon recently noted in The Wall Street Journal, </w:t>
      </w:r>
      <w:r w:rsidRPr="00577C67">
        <w:rPr>
          <w:rStyle w:val="StyleBoldUnderline"/>
        </w:rPr>
        <w:t>the net rate of migration of Mexican workers toward the United States has recently been zero. “We are in the middle of the rebirth,”</w:t>
      </w:r>
      <w:r w:rsidRPr="00EF4E87">
        <w:rPr>
          <w:sz w:val="16"/>
        </w:rPr>
        <w:t xml:space="preserve"> he said.</w:t>
      </w:r>
    </w:p>
    <w:p w:rsidR="00D44BF8" w:rsidRDefault="00D44BF8" w:rsidP="001956F4">
      <w:pPr>
        <w:pStyle w:val="Heading2"/>
      </w:pPr>
      <w:r>
        <w:lastRenderedPageBreak/>
        <w:t xml:space="preserve">US Economy  </w:t>
      </w:r>
    </w:p>
    <w:p w:rsidR="00F907F4" w:rsidRPr="00F907F4" w:rsidRDefault="00F907F4" w:rsidP="00F907F4">
      <w:pPr>
        <w:pStyle w:val="Heading4"/>
      </w:pPr>
      <w:r>
        <w:t xml:space="preserve">US economy resilient </w:t>
      </w:r>
    </w:p>
    <w:p w:rsidR="00D44BF8" w:rsidRDefault="00566AD6" w:rsidP="00D44BF8">
      <w:r w:rsidRPr="00F907F4">
        <w:rPr>
          <w:b/>
        </w:rPr>
        <w:t>Mutikani 13</w:t>
      </w:r>
      <w:r>
        <w:t xml:space="preserve"> </w:t>
      </w:r>
      <w:r w:rsidRPr="00F907F4">
        <w:rPr>
          <w:rStyle w:val="StyleStyleBold12pt"/>
          <w:b w:val="0"/>
        </w:rPr>
        <w:t>(Lucia Mutikani, reporter for Reuters, “</w:t>
      </w:r>
      <w:r w:rsidR="00D44BF8" w:rsidRPr="00F907F4">
        <w:rPr>
          <w:rStyle w:val="StyleStyleBold12pt"/>
          <w:b w:val="0"/>
        </w:rPr>
        <w:t>U.S. activity gauge at five-year high, shows economic resilience</w:t>
      </w:r>
      <w:r w:rsidRPr="00F907F4">
        <w:rPr>
          <w:rStyle w:val="StyleStyleBold12pt"/>
          <w:b w:val="0"/>
        </w:rPr>
        <w:t xml:space="preserve">,” </w:t>
      </w:r>
      <w:r w:rsidR="00D44BF8" w:rsidRPr="00F907F4">
        <w:rPr>
          <w:rStyle w:val="StyleStyleBold12pt"/>
          <w:b w:val="0"/>
        </w:rPr>
        <w:t>Jun</w:t>
      </w:r>
      <w:r w:rsidRPr="00F907F4">
        <w:rPr>
          <w:rStyle w:val="StyleStyleBold12pt"/>
          <w:b w:val="0"/>
        </w:rPr>
        <w:t>e</w:t>
      </w:r>
      <w:r w:rsidR="00D44BF8" w:rsidRPr="00F907F4">
        <w:rPr>
          <w:rStyle w:val="StyleStyleBold12pt"/>
          <w:b w:val="0"/>
        </w:rPr>
        <w:t xml:space="preserve"> 20, 2013</w:t>
      </w:r>
      <w:r w:rsidRPr="00F907F4">
        <w:rPr>
          <w:rStyle w:val="StyleStyleBold12pt"/>
          <w:b w:val="0"/>
        </w:rPr>
        <w:t>, http://www.reuters.com/article/2013/06/20/us-usa-economy-index-idUSBRE95J0S820130620//MRG)</w:t>
      </w:r>
    </w:p>
    <w:p w:rsidR="00D44BF8" w:rsidRPr="00EA3F43" w:rsidRDefault="00566AD6" w:rsidP="00D44BF8">
      <w:pPr>
        <w:rPr>
          <w:rStyle w:val="StyleBoldUnderline"/>
        </w:rPr>
      </w:pPr>
      <w:r w:rsidRPr="00F907F4">
        <w:rPr>
          <w:rStyle w:val="StyleBoldUnderline"/>
        </w:rPr>
        <w:t>U.S. activity gauge at five-year high, shows economic resilience</w:t>
      </w:r>
      <w:r w:rsidRPr="00F907F4">
        <w:rPr>
          <w:sz w:val="16"/>
        </w:rPr>
        <w:t xml:space="preserve"> </w:t>
      </w:r>
      <w:r w:rsidR="00D44BF8" w:rsidRPr="00F907F4">
        <w:rPr>
          <w:sz w:val="16"/>
        </w:rPr>
        <w:t xml:space="preserve">(Reuters) - </w:t>
      </w:r>
      <w:r w:rsidR="00D44BF8" w:rsidRPr="00F907F4">
        <w:rPr>
          <w:rStyle w:val="StyleBoldUnderline"/>
        </w:rPr>
        <w:t>A gauge of future economic activity touched its highest level in nearly five years</w:t>
      </w:r>
      <w:r w:rsidR="00D44BF8" w:rsidRPr="00F907F4">
        <w:rPr>
          <w:sz w:val="16"/>
        </w:rPr>
        <w:t xml:space="preserve"> in May </w:t>
      </w:r>
      <w:r w:rsidR="00D44BF8" w:rsidRPr="00F907F4">
        <w:rPr>
          <w:rStyle w:val="StyleBoldUnderline"/>
        </w:rPr>
        <w:t>as a strengthening housing market continues to lend support to the overall economy.</w:t>
      </w:r>
      <w:r w:rsidR="00F907F4">
        <w:rPr>
          <w:sz w:val="16"/>
        </w:rPr>
        <w:t xml:space="preserve"> </w:t>
      </w:r>
      <w:r w:rsidR="00D44BF8" w:rsidRPr="00F907F4">
        <w:rPr>
          <w:sz w:val="16"/>
        </w:rPr>
        <w:t xml:space="preserve">The Conference Board said on Thursday that </w:t>
      </w:r>
      <w:r w:rsidR="00D44BF8" w:rsidRPr="00EA3F43">
        <w:rPr>
          <w:rStyle w:val="StyleBoldUnderline"/>
        </w:rPr>
        <w:t>its Leading Economic Index increased 0.1 percent to 95.2 last month, the highest level since</w:t>
      </w:r>
      <w:r w:rsidR="00D44BF8" w:rsidRPr="00F907F4">
        <w:rPr>
          <w:sz w:val="16"/>
        </w:rPr>
        <w:t xml:space="preserve"> June </w:t>
      </w:r>
      <w:r w:rsidR="00D44BF8" w:rsidRPr="00EA3F43">
        <w:rPr>
          <w:rStyle w:val="StyleBoldUnderline"/>
        </w:rPr>
        <w:t>2008.</w:t>
      </w:r>
      <w:r w:rsidR="00F907F4">
        <w:rPr>
          <w:sz w:val="16"/>
        </w:rPr>
        <w:t xml:space="preserve"> </w:t>
      </w:r>
      <w:r w:rsidR="00D44BF8" w:rsidRPr="00F907F4">
        <w:rPr>
          <w:sz w:val="16"/>
        </w:rPr>
        <w:t>While the increase in the index was less than economists' expectations for a 0.2 percent gain, it followed a solid 0.8 percent rise in April.</w:t>
      </w:r>
      <w:r w:rsidR="00F907F4">
        <w:rPr>
          <w:sz w:val="16"/>
        </w:rPr>
        <w:t xml:space="preserve"> </w:t>
      </w:r>
      <w:r w:rsidR="00D44BF8" w:rsidRPr="00EA3F43">
        <w:rPr>
          <w:rStyle w:val="StyleBoldUnderline"/>
        </w:rPr>
        <w:t>"Despite the month-to-month volatility, the LEI's six month growth rate remains steady, suggesting that conditions in the economy remain resilient,"</w:t>
      </w:r>
      <w:r w:rsidR="00D44BF8" w:rsidRPr="00F907F4">
        <w:rPr>
          <w:sz w:val="16"/>
        </w:rPr>
        <w:t xml:space="preserve"> said Ataman Ozyildirim, an economist at The Conference Board.</w:t>
      </w:r>
      <w:r w:rsidR="00F907F4">
        <w:rPr>
          <w:sz w:val="16"/>
        </w:rPr>
        <w:t xml:space="preserve"> </w:t>
      </w:r>
      <w:r w:rsidR="00D44BF8" w:rsidRPr="00F907F4">
        <w:rPr>
          <w:sz w:val="16"/>
        </w:rPr>
        <w:t>"</w:t>
      </w:r>
      <w:r w:rsidR="00D44BF8" w:rsidRPr="00EA3F43">
        <w:rPr>
          <w:rStyle w:val="StyleBoldUnderline"/>
        </w:rPr>
        <w:t>Widespread gains in the leading indicators over the last six months suggest there is some upside potential for economic activity in the second half of the year."</w:t>
      </w:r>
    </w:p>
    <w:p w:rsidR="00D44BF8" w:rsidRDefault="00D44BF8" w:rsidP="00D44BF8"/>
    <w:p w:rsidR="00D30E7F" w:rsidRDefault="00D30E7F" w:rsidP="00D30E7F">
      <w:pPr>
        <w:pStyle w:val="Heading4"/>
      </w:pPr>
      <w:r>
        <w:t>No risk of US economic collapse</w:t>
      </w:r>
    </w:p>
    <w:p w:rsidR="00D30E7F" w:rsidRPr="00D30E7F" w:rsidRDefault="00D30E7F" w:rsidP="00D30E7F">
      <w:pPr>
        <w:rPr>
          <w:rStyle w:val="StyleStyleBold12pt"/>
          <w:b w:val="0"/>
        </w:rPr>
      </w:pPr>
      <w:r w:rsidRPr="00D30E7F">
        <w:rPr>
          <w:b/>
        </w:rPr>
        <w:t>Weisenthal 12</w:t>
      </w:r>
      <w:r w:rsidRPr="00D30E7F">
        <w:rPr>
          <w:rStyle w:val="StyleStyleBold12pt"/>
          <w:b w:val="0"/>
        </w:rPr>
        <w:t xml:space="preserve"> (Joe Weisenthal, journalist at the Business Insider, “3 Reasons Why The US Economy Is Doing Better Than Everywhere Else In The World,”</w:t>
      </w:r>
      <w:r>
        <w:rPr>
          <w:rStyle w:val="StyleStyleBold12pt"/>
          <w:b w:val="0"/>
        </w:rPr>
        <w:t xml:space="preserve"> </w:t>
      </w:r>
      <w:r w:rsidRPr="00D30E7F">
        <w:rPr>
          <w:rStyle w:val="StyleStyleBold12pt"/>
          <w:b w:val="0"/>
        </w:rPr>
        <w:t>August 23, 2012, http://www.businessinsider.com/three-reasons-the-us-economy-is-doing-better-than-everywhere-else-in-the-world-2012-8#ixzz2Zt5el2Gi//MRG)</w:t>
      </w:r>
    </w:p>
    <w:p w:rsidR="00D30E7F" w:rsidRPr="0014393E" w:rsidRDefault="00D30E7F" w:rsidP="00D30E7F">
      <w:pPr>
        <w:rPr>
          <w:rStyle w:val="StyleBoldUnderline"/>
        </w:rPr>
      </w:pPr>
      <w:r w:rsidRPr="006F222D">
        <w:rPr>
          <w:sz w:val="16"/>
        </w:rPr>
        <w:t>With the latest batch of manufacturing data out</w:t>
      </w:r>
      <w:r w:rsidRPr="006F222D">
        <w:rPr>
          <w:rStyle w:val="StyleBoldUnderline"/>
        </w:rPr>
        <w:t>, it couldn't be more clear that the US economy is outperforming the rest of the world. As far as big economy's go, we're pretty much the world's last best hope.</w:t>
      </w:r>
      <w:r w:rsidRPr="006F222D">
        <w:rPr>
          <w:sz w:val="16"/>
        </w:rPr>
        <w:t xml:space="preserve"> But beyond the sheer numbers, a more interesting question might be: why is the US doing so good? We'd point to a few reasons. </w:t>
      </w:r>
      <w:r w:rsidRPr="006F222D">
        <w:rPr>
          <w:rStyle w:val="StyleBoldUnderline"/>
        </w:rPr>
        <w:t>1. Excellent policy out of Washington DC.</w:t>
      </w:r>
      <w:r w:rsidRPr="006F222D">
        <w:rPr>
          <w:sz w:val="16"/>
        </w:rPr>
        <w:t xml:space="preserve"> No, really! Despite the utter dysfunction, the US has not (yet) succumbed to the global austerity wave, as </w:t>
      </w:r>
      <w:r w:rsidRPr="006F222D">
        <w:rPr>
          <w:rStyle w:val="StyleBoldUnderline"/>
        </w:rPr>
        <w:t>fiscal policy has remained incredibly accommodative.</w:t>
      </w:r>
      <w:r w:rsidRPr="006F222D">
        <w:rPr>
          <w:sz w:val="16"/>
        </w:rPr>
        <w:t xml:space="preserve"> You can see that deficits compared to GDP have been extraordinarily high in recent years, meaning plenty of firepower. image Compare that to England (where David Cameron) came in with a mandate to cut spending, or the Eurozone where, well, you know... and you can't not conclude that US policy is stellar</w:t>
      </w:r>
      <w:r w:rsidRPr="0014393E">
        <w:rPr>
          <w:rStyle w:val="StyleBoldUnderline"/>
        </w:rPr>
        <w:t>. 2. A balanced economy, not too dependent on exports.</w:t>
      </w:r>
      <w:r w:rsidRPr="006F222D">
        <w:rPr>
          <w:sz w:val="16"/>
        </w:rPr>
        <w:t xml:space="preserve"> Unlike China and other hot emerging markets, </w:t>
      </w:r>
      <w:r w:rsidRPr="0014393E">
        <w:rPr>
          <w:rStyle w:val="StyleBoldUnderline"/>
        </w:rPr>
        <w:t>the US is not all that export reliant.</w:t>
      </w:r>
      <w:r w:rsidRPr="006F222D">
        <w:rPr>
          <w:sz w:val="16"/>
        </w:rPr>
        <w:t xml:space="preserve"> Sure, we trade massively with the ret of the world, but as a country that does not rely on its trade surplus for growth (unlike China), weakening of demand in Europe </w:t>
      </w:r>
      <w:r w:rsidRPr="0014393E">
        <w:rPr>
          <w:rStyle w:val="StyleBoldUnderline"/>
        </w:rPr>
        <w:t>3. Housing. This was at the center</w:t>
      </w:r>
      <w:r w:rsidRPr="006F222D">
        <w:rPr>
          <w:sz w:val="16"/>
        </w:rPr>
        <w:t xml:space="preserve"> (or near the center) </w:t>
      </w:r>
      <w:r w:rsidRPr="0014393E">
        <w:rPr>
          <w:rStyle w:val="StyleBoldUnderline"/>
        </w:rPr>
        <w:t>of the crash, but now it's coming back on virtually all measures.</w:t>
      </w:r>
      <w:r w:rsidRPr="006F222D">
        <w:rPr>
          <w:sz w:val="16"/>
        </w:rPr>
        <w:t xml:space="preserve"> At a time when other economic factors are proving to be impediments, this is a nice (and arguably surprising) shot in the arm. </w:t>
      </w:r>
      <w:r w:rsidRPr="0014393E">
        <w:rPr>
          <w:rStyle w:val="StyleBoldUnderline"/>
        </w:rPr>
        <w:t>There are other factors that make the US generally good (a good climate for business, silicon valley, etc.). But these are three trends that define the current landscape.</w:t>
      </w:r>
    </w:p>
    <w:p w:rsidR="00D30E7F" w:rsidRDefault="00D30E7F" w:rsidP="00D30E7F"/>
    <w:p w:rsidR="00D30E7F" w:rsidRDefault="00D30E7F" w:rsidP="00D30E7F"/>
    <w:p w:rsidR="00D30E7F" w:rsidRDefault="00D30E7F" w:rsidP="00D30E7F"/>
    <w:p w:rsidR="001956F4" w:rsidRDefault="001956F4" w:rsidP="001956F4">
      <w:pPr>
        <w:pStyle w:val="Heading2"/>
      </w:pPr>
      <w:r>
        <w:lastRenderedPageBreak/>
        <w:t>Drug Trade</w:t>
      </w:r>
    </w:p>
    <w:p w:rsidR="00EF239D" w:rsidRDefault="00EF239D" w:rsidP="00EF239D">
      <w:pPr>
        <w:pStyle w:val="Heading4"/>
      </w:pPr>
      <w:r>
        <w:t xml:space="preserve">Drug violence has decreased—no chance of escalation </w:t>
      </w:r>
    </w:p>
    <w:p w:rsidR="00BF6DFA" w:rsidRPr="00BF6DFA" w:rsidRDefault="00EF239D" w:rsidP="00BF6DFA">
      <w:r w:rsidRPr="00EF239D">
        <w:rPr>
          <w:b/>
        </w:rPr>
        <w:t>Cabrera &amp; Sharma 13</w:t>
      </w:r>
      <w:r>
        <w:t xml:space="preserve"> </w:t>
      </w:r>
      <w:r w:rsidRPr="00EF239D">
        <w:rPr>
          <w:rStyle w:val="StyleStyleBold12pt"/>
          <w:b w:val="0"/>
        </w:rPr>
        <w:t>(</w:t>
      </w:r>
      <w:r w:rsidR="00BF6DFA" w:rsidRPr="00EF239D">
        <w:rPr>
          <w:rStyle w:val="StyleStyleBold12pt"/>
          <w:b w:val="0"/>
        </w:rPr>
        <w:t>Marissa Cabrera,</w:t>
      </w:r>
      <w:r w:rsidR="00E062EA" w:rsidRPr="00EF239D">
        <w:rPr>
          <w:rStyle w:val="StyleStyleBold12pt"/>
          <w:b w:val="0"/>
        </w:rPr>
        <w:t xml:space="preserve"> KPBS producer,</w:t>
      </w:r>
      <w:r w:rsidR="00BF6DFA" w:rsidRPr="00EF239D">
        <w:rPr>
          <w:rStyle w:val="StyleStyleBold12pt"/>
          <w:b w:val="0"/>
        </w:rPr>
        <w:t xml:space="preserve"> Amita Sharma</w:t>
      </w:r>
      <w:r w:rsidR="00E062EA" w:rsidRPr="00EF239D">
        <w:rPr>
          <w:rStyle w:val="StyleStyleBold12pt"/>
          <w:b w:val="0"/>
        </w:rPr>
        <w:t xml:space="preserve">, investigative reporter for KPBS News, </w:t>
      </w:r>
      <w:r w:rsidRPr="00EF239D">
        <w:rPr>
          <w:rStyle w:val="StyleStyleBold12pt"/>
          <w:b w:val="0"/>
        </w:rPr>
        <w:t xml:space="preserve">“Drug Violence Dropped In Mexico In 2012,” February 11, 2013, http://www.kpbs.org/news/2013/feb/11/drug-violence-dropped-mexico-2012//MRG) </w:t>
      </w:r>
    </w:p>
    <w:p w:rsidR="00F066C8" w:rsidRPr="00F066C8" w:rsidRDefault="00F066C8" w:rsidP="00F066C8">
      <w:pPr>
        <w:rPr>
          <w:sz w:val="16"/>
        </w:rPr>
      </w:pPr>
      <w:r w:rsidRPr="00F066C8">
        <w:rPr>
          <w:rStyle w:val="StyleBoldUnderline"/>
        </w:rPr>
        <w:t>Drug-related violence in Mexico seems to have leveled off and even decreased</w:t>
      </w:r>
      <w:r w:rsidRPr="00F066C8">
        <w:rPr>
          <w:sz w:val="16"/>
        </w:rPr>
        <w:t xml:space="preserve"> slightly, according to a new report from the University of San Diego.</w:t>
      </w:r>
      <w:r w:rsidR="00BF6DFA">
        <w:rPr>
          <w:sz w:val="16"/>
        </w:rPr>
        <w:t xml:space="preserve"> </w:t>
      </w:r>
      <w:r w:rsidRPr="00F066C8">
        <w:rPr>
          <w:sz w:val="16"/>
        </w:rPr>
        <w:t>But, USD researchers say they may have some trouble tracking violence in Mexico in the future because the Mexican government has begun to reduce access to data about violence.</w:t>
      </w:r>
      <w:r w:rsidR="00BF6DFA">
        <w:rPr>
          <w:sz w:val="16"/>
        </w:rPr>
        <w:t xml:space="preserve"> </w:t>
      </w:r>
      <w:r w:rsidRPr="00F066C8">
        <w:rPr>
          <w:sz w:val="16"/>
        </w:rPr>
        <w:t>Octavio Rodriguez, who co-wrote the report, told KPBS the violence especially decreased in Juarez, Mexico. From 2011 to 2012, homicides decreased 40 percent, he said.</w:t>
      </w:r>
      <w:r w:rsidR="00BF6DFA">
        <w:rPr>
          <w:sz w:val="16"/>
        </w:rPr>
        <w:t xml:space="preserve"> </w:t>
      </w:r>
      <w:r w:rsidRPr="00F066C8">
        <w:rPr>
          <w:rStyle w:val="StyleBoldUnderline"/>
        </w:rPr>
        <w:t>Murders in Tijuana decreased</w:t>
      </w:r>
      <w:r w:rsidRPr="00F066C8">
        <w:rPr>
          <w:sz w:val="16"/>
        </w:rPr>
        <w:t xml:space="preserve"> as well, he said. </w:t>
      </w:r>
      <w:r w:rsidRPr="00F066C8">
        <w:rPr>
          <w:rStyle w:val="StyleBoldUnderline"/>
        </w:rPr>
        <w:t>While Tijuana was the second-most violent Mexican city</w:t>
      </w:r>
      <w:r w:rsidRPr="00F066C8">
        <w:rPr>
          <w:sz w:val="16"/>
        </w:rPr>
        <w:t xml:space="preserve"> in 2007, it is now the eighth-most violent.</w:t>
      </w:r>
      <w:r w:rsidR="00BF6DFA">
        <w:rPr>
          <w:sz w:val="16"/>
        </w:rPr>
        <w:t xml:space="preserve"> </w:t>
      </w:r>
      <w:r w:rsidRPr="00F066C8">
        <w:rPr>
          <w:sz w:val="16"/>
        </w:rPr>
        <w:t>But, there has been an increase in homicides in other parts of Mexico, he said.</w:t>
      </w:r>
      <w:r w:rsidR="00BF6DFA">
        <w:rPr>
          <w:sz w:val="16"/>
        </w:rPr>
        <w:t xml:space="preserve"> </w:t>
      </w:r>
      <w:r w:rsidRPr="00F066C8">
        <w:rPr>
          <w:sz w:val="16"/>
        </w:rPr>
        <w:t>"Violence has moved to some other areas, not the traditional northern border states," he said. "Now in places such as the city of Monterrey or the touristic spot of Acapulco on the Pacific Coast."</w:t>
      </w:r>
      <w:r w:rsidR="00BF6DFA">
        <w:rPr>
          <w:sz w:val="16"/>
        </w:rPr>
        <w:t xml:space="preserve"> </w:t>
      </w:r>
      <w:r w:rsidRPr="00F066C8">
        <w:rPr>
          <w:sz w:val="16"/>
        </w:rPr>
        <w:t xml:space="preserve">Rodriguez said </w:t>
      </w:r>
      <w:r w:rsidRPr="00BF6DFA">
        <w:rPr>
          <w:rStyle w:val="StyleBoldUnderline"/>
        </w:rPr>
        <w:t>the most reliable hypothesis for this change in violence patterns is that the previous Mexican administration's crackdown on drug cartels</w:t>
      </w:r>
      <w:r w:rsidRPr="00F066C8">
        <w:rPr>
          <w:sz w:val="16"/>
        </w:rPr>
        <w:t xml:space="preserve"> created splinter groups that operate in different areas.</w:t>
      </w:r>
    </w:p>
    <w:p w:rsidR="00F066C8" w:rsidRPr="00F066C8" w:rsidRDefault="00F066C8" w:rsidP="00F066C8">
      <w:pPr>
        <w:rPr>
          <w:sz w:val="16"/>
        </w:rPr>
      </w:pPr>
    </w:p>
    <w:p w:rsidR="00F066C8" w:rsidRPr="00F066C8" w:rsidRDefault="00F066C8" w:rsidP="00F066C8">
      <w:pPr>
        <w:rPr>
          <w:sz w:val="16"/>
        </w:rPr>
      </w:pPr>
    </w:p>
    <w:p w:rsidR="000A1007" w:rsidRDefault="000A1007" w:rsidP="000A1007">
      <w:pPr>
        <w:pStyle w:val="Heading4"/>
      </w:pPr>
      <w:r>
        <w:t>No impact—violence continues to decrease</w:t>
      </w:r>
    </w:p>
    <w:p w:rsidR="000A1007" w:rsidRDefault="000A1007" w:rsidP="000A1007">
      <w:r w:rsidRPr="004A168C">
        <w:rPr>
          <w:b/>
        </w:rPr>
        <w:t>Luhnow 12</w:t>
      </w:r>
      <w:r>
        <w:t xml:space="preserve"> </w:t>
      </w:r>
      <w:r w:rsidRPr="004A168C">
        <w:rPr>
          <w:rStyle w:val="StyleStyleBold12pt"/>
          <w:b w:val="0"/>
        </w:rPr>
        <w:t>(David Luhnow, Wall Street Journal’s Bureau Chief in Latin American, “Mexico Drug Violence Shows Decline,” June 14, 2012, http://online.wsj.com/article/SB10001424052702303822204577464821699025772.html//MRG)</w:t>
      </w:r>
    </w:p>
    <w:p w:rsidR="000A1007" w:rsidRPr="004A168C" w:rsidRDefault="000A1007" w:rsidP="000A1007">
      <w:pPr>
        <w:rPr>
          <w:sz w:val="16"/>
        </w:rPr>
      </w:pPr>
      <w:r w:rsidRPr="004A168C">
        <w:rPr>
          <w:sz w:val="16"/>
        </w:rPr>
        <w:t>MEXICO CITY—</w:t>
      </w:r>
      <w:r w:rsidRPr="004A168C">
        <w:rPr>
          <w:rStyle w:val="StyleBoldUnderline"/>
        </w:rPr>
        <w:t>Violence from Mexico's drug war is slowing,</w:t>
      </w:r>
      <w:r w:rsidRPr="004A168C">
        <w:rPr>
          <w:sz w:val="16"/>
        </w:rPr>
        <w:t xml:space="preserve"> the country's president said, after years of steadily growing carnage that has traumatized its society, hurt the economy and damaged the nation's international standing.</w:t>
      </w:r>
      <w:r>
        <w:rPr>
          <w:sz w:val="16"/>
        </w:rPr>
        <w:t xml:space="preserve"> </w:t>
      </w:r>
      <w:r w:rsidRPr="004A168C">
        <w:rPr>
          <w:rStyle w:val="StyleBoldUnderline"/>
        </w:rPr>
        <w:t>Mexico's drug-related murders fell about 12% during the first five months of this year,</w:t>
      </w:r>
      <w:r w:rsidRPr="004A168C">
        <w:rPr>
          <w:sz w:val="16"/>
        </w:rPr>
        <w:t xml:space="preserve"> President Felipe Calderón said in an interview with The Wall Street Journal this week. That marks the first decline in violence in at least eight years.</w:t>
      </w:r>
      <w:r>
        <w:rPr>
          <w:sz w:val="16"/>
        </w:rPr>
        <w:t xml:space="preserve"> </w:t>
      </w:r>
      <w:r w:rsidRPr="004A168C">
        <w:rPr>
          <w:sz w:val="16"/>
        </w:rPr>
        <w:t>'The U.S., and not just President Obama, but its congress, its society, needs to look at alternatives that reduce the cash flow to these criminal groups,' Mexican President Felipe Calderón said.</w:t>
      </w:r>
      <w:r>
        <w:rPr>
          <w:sz w:val="16"/>
        </w:rPr>
        <w:t xml:space="preserve"> </w:t>
      </w:r>
      <w:r w:rsidRPr="004A168C">
        <w:rPr>
          <w:sz w:val="16"/>
        </w:rPr>
        <w:t xml:space="preserve">The president, whose term ends later this year, said </w:t>
      </w:r>
      <w:r w:rsidRPr="00755B8B">
        <w:rPr>
          <w:rStyle w:val="StyleBoldUnderline"/>
        </w:rPr>
        <w:t xml:space="preserve">Mexico was making real progress in the fight against organized crime, </w:t>
      </w:r>
      <w:r w:rsidRPr="004A168C">
        <w:rPr>
          <w:sz w:val="16"/>
        </w:rPr>
        <w:t>and that his eventual successor, elected in a July 1 presidential vote, should continue efforts to build honest cops and a working judicial system.</w:t>
      </w:r>
      <w:r>
        <w:rPr>
          <w:sz w:val="16"/>
        </w:rPr>
        <w:t xml:space="preserve"> </w:t>
      </w:r>
      <w:r w:rsidRPr="00755B8B">
        <w:rPr>
          <w:rStyle w:val="StyleBoldUnderline"/>
        </w:rPr>
        <w:t>"Our strategy is in place, it is working. Violence is coming down,</w:t>
      </w:r>
      <w:r w:rsidRPr="004A168C">
        <w:rPr>
          <w:sz w:val="16"/>
        </w:rPr>
        <w:t xml:space="preserve"> although we obviously can't claim victory yet," said Mr. Calderón, who is constitutionally barred from re-election.</w:t>
      </w:r>
      <w:r>
        <w:rPr>
          <w:sz w:val="16"/>
        </w:rPr>
        <w:t xml:space="preserve"> </w:t>
      </w:r>
      <w:r w:rsidRPr="004A168C">
        <w:rPr>
          <w:sz w:val="16"/>
        </w:rPr>
        <w:t xml:space="preserve">Mr. Calderón </w:t>
      </w:r>
      <w:r w:rsidRPr="00755B8B">
        <w:rPr>
          <w:rStyle w:val="StyleBoldUnderline"/>
        </w:rPr>
        <w:t>said he hoped his administration would be seen as a turning point in Mexico, when the country began to clean up its notoriously dirty police and improve its dysfunctional judicial system.</w:t>
      </w:r>
      <w:r w:rsidRPr="004A168C">
        <w:rPr>
          <w:sz w:val="16"/>
        </w:rPr>
        <w:t xml:space="preserve"> He credited a new federal police for much of the progress.</w:t>
      </w:r>
      <w:r>
        <w:rPr>
          <w:sz w:val="16"/>
        </w:rPr>
        <w:t xml:space="preserve"> </w:t>
      </w:r>
      <w:r w:rsidRPr="004A168C">
        <w:rPr>
          <w:sz w:val="16"/>
        </w:rPr>
        <w:t>"We have lost a lot of people. But these last six years have hopefully served as an inflection point, where Mexico began to go from having institutions that were a liability, that were the source of the cancer, to a place where these institutions can be an asset for the country, a part of the solution," he said.</w:t>
      </w:r>
    </w:p>
    <w:p w:rsidR="000A1007" w:rsidRPr="004A168C" w:rsidRDefault="000A1007" w:rsidP="000A1007">
      <w:pPr>
        <w:rPr>
          <w:sz w:val="16"/>
        </w:rPr>
      </w:pPr>
    </w:p>
    <w:p w:rsidR="000A1007" w:rsidRDefault="000A1007">
      <w:pPr>
        <w:spacing w:after="200" w:line="276" w:lineRule="auto"/>
        <w:rPr>
          <w:rFonts w:asciiTheme="minorHAnsi" w:hAnsiTheme="minorHAnsi" w:cstheme="minorBidi"/>
        </w:rPr>
      </w:pPr>
    </w:p>
    <w:sectPr w:rsidR="000A1007" w:rsidSect="00D04C7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75DB8" w:rsidRDefault="00D75DB8" w:rsidP="005F5576">
      <w:r>
        <w:separator/>
      </w:r>
    </w:p>
  </w:endnote>
  <w:endnote w:type="continuationSeparator" w:id="0">
    <w:p w:rsidR="00D75DB8" w:rsidRDefault="00D75DB8"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75DB8" w:rsidRDefault="00D75DB8" w:rsidP="005F5576">
      <w:r>
        <w:separator/>
      </w:r>
    </w:p>
  </w:footnote>
  <w:footnote w:type="continuationSeparator" w:id="0">
    <w:p w:rsidR="00D75DB8" w:rsidRDefault="00D75DB8"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A16639"/>
    <w:multiLevelType w:val="hybridMultilevel"/>
    <w:tmpl w:val="6CC06F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2F87273"/>
    <w:multiLevelType w:val="hybridMultilevel"/>
    <w:tmpl w:val="6CC06F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B93F12"/>
    <w:multiLevelType w:val="hybridMultilevel"/>
    <w:tmpl w:val="A1863F0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624A7D76"/>
    <w:multiLevelType w:val="hybridMultilevel"/>
    <w:tmpl w:val="DEFAC57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nsid w:val="67BF67B7"/>
    <w:multiLevelType w:val="hybridMultilevel"/>
    <w:tmpl w:val="6CC06F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11037F6"/>
    <w:multiLevelType w:val="hybridMultilevel"/>
    <w:tmpl w:val="BFFEEA4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nsid w:val="77D61F76"/>
    <w:multiLevelType w:val="hybridMultilevel"/>
    <w:tmpl w:val="AB7A00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783B365D"/>
    <w:multiLevelType w:val="hybridMultilevel"/>
    <w:tmpl w:val="26249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EAA15C8"/>
    <w:multiLevelType w:val="hybridMultilevel"/>
    <w:tmpl w:val="4476D98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
  </w:num>
  <w:num w:numId="2">
    <w:abstractNumId w:val="4"/>
  </w:num>
  <w:num w:numId="3">
    <w:abstractNumId w:val="0"/>
  </w:num>
  <w:num w:numId="4">
    <w:abstractNumId w:val="7"/>
  </w:num>
  <w:num w:numId="5">
    <w:abstractNumId w:val="6"/>
  </w:num>
  <w:num w:numId="6">
    <w:abstractNumId w:val="8"/>
  </w:num>
  <w:num w:numId="7">
    <w:abstractNumId w:val="5"/>
  </w:num>
  <w:num w:numId="8">
    <w:abstractNumId w:val="2"/>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7F440B"/>
    <w:rsid w:val="000022F2"/>
    <w:rsid w:val="0000459F"/>
    <w:rsid w:val="00004EB4"/>
    <w:rsid w:val="0001294E"/>
    <w:rsid w:val="00014E63"/>
    <w:rsid w:val="0002196C"/>
    <w:rsid w:val="00021F29"/>
    <w:rsid w:val="00027EED"/>
    <w:rsid w:val="0003041D"/>
    <w:rsid w:val="00033028"/>
    <w:rsid w:val="000360A7"/>
    <w:rsid w:val="00044D92"/>
    <w:rsid w:val="0004587D"/>
    <w:rsid w:val="0005168E"/>
    <w:rsid w:val="000524AF"/>
    <w:rsid w:val="00052A1D"/>
    <w:rsid w:val="00055E12"/>
    <w:rsid w:val="000563B8"/>
    <w:rsid w:val="00057B90"/>
    <w:rsid w:val="00064A59"/>
    <w:rsid w:val="00066C2F"/>
    <w:rsid w:val="0007137D"/>
    <w:rsid w:val="0007162E"/>
    <w:rsid w:val="00073B9A"/>
    <w:rsid w:val="00082731"/>
    <w:rsid w:val="00083A4C"/>
    <w:rsid w:val="00090287"/>
    <w:rsid w:val="00090BA2"/>
    <w:rsid w:val="000954F0"/>
    <w:rsid w:val="000978A3"/>
    <w:rsid w:val="00097D7E"/>
    <w:rsid w:val="000A1007"/>
    <w:rsid w:val="000A1D39"/>
    <w:rsid w:val="000A4FA5"/>
    <w:rsid w:val="000A7731"/>
    <w:rsid w:val="000B3DE3"/>
    <w:rsid w:val="000B61C8"/>
    <w:rsid w:val="000C2F48"/>
    <w:rsid w:val="000C34E1"/>
    <w:rsid w:val="000C4192"/>
    <w:rsid w:val="000C767D"/>
    <w:rsid w:val="000D0433"/>
    <w:rsid w:val="000D0B76"/>
    <w:rsid w:val="000D2AE5"/>
    <w:rsid w:val="000D3A26"/>
    <w:rsid w:val="000D3D8D"/>
    <w:rsid w:val="000D4EB5"/>
    <w:rsid w:val="000D72DF"/>
    <w:rsid w:val="000E3AFB"/>
    <w:rsid w:val="000E41A3"/>
    <w:rsid w:val="000E6C70"/>
    <w:rsid w:val="000F37E7"/>
    <w:rsid w:val="000F6E1B"/>
    <w:rsid w:val="00103552"/>
    <w:rsid w:val="0010565F"/>
    <w:rsid w:val="00106EC8"/>
    <w:rsid w:val="00113C68"/>
    <w:rsid w:val="00114663"/>
    <w:rsid w:val="00115A06"/>
    <w:rsid w:val="0012057B"/>
    <w:rsid w:val="00122C4B"/>
    <w:rsid w:val="00126B6A"/>
    <w:rsid w:val="00126D92"/>
    <w:rsid w:val="001301AC"/>
    <w:rsid w:val="001304DF"/>
    <w:rsid w:val="001310D7"/>
    <w:rsid w:val="00140397"/>
    <w:rsid w:val="0014072D"/>
    <w:rsid w:val="00141F7D"/>
    <w:rsid w:val="00141FBF"/>
    <w:rsid w:val="0014393E"/>
    <w:rsid w:val="001503E0"/>
    <w:rsid w:val="00155D2F"/>
    <w:rsid w:val="00157869"/>
    <w:rsid w:val="00162765"/>
    <w:rsid w:val="0016509D"/>
    <w:rsid w:val="0016711C"/>
    <w:rsid w:val="00167A9F"/>
    <w:rsid w:val="001711E1"/>
    <w:rsid w:val="00175018"/>
    <w:rsid w:val="00177828"/>
    <w:rsid w:val="00177A1E"/>
    <w:rsid w:val="00182503"/>
    <w:rsid w:val="00182D51"/>
    <w:rsid w:val="0018450E"/>
    <w:rsid w:val="0018565A"/>
    <w:rsid w:val="001923B1"/>
    <w:rsid w:val="001956F4"/>
    <w:rsid w:val="0019587B"/>
    <w:rsid w:val="00196488"/>
    <w:rsid w:val="001A0FA3"/>
    <w:rsid w:val="001A16CF"/>
    <w:rsid w:val="001A1F37"/>
    <w:rsid w:val="001A31B4"/>
    <w:rsid w:val="001A4352"/>
    <w:rsid w:val="001A4F0E"/>
    <w:rsid w:val="001A5936"/>
    <w:rsid w:val="001B0A04"/>
    <w:rsid w:val="001B3CEC"/>
    <w:rsid w:val="001B3DCA"/>
    <w:rsid w:val="001B6DC5"/>
    <w:rsid w:val="001C1D82"/>
    <w:rsid w:val="001C2147"/>
    <w:rsid w:val="001C587E"/>
    <w:rsid w:val="001C7C90"/>
    <w:rsid w:val="001D0D51"/>
    <w:rsid w:val="001F7572"/>
    <w:rsid w:val="0020006E"/>
    <w:rsid w:val="002009AE"/>
    <w:rsid w:val="00201455"/>
    <w:rsid w:val="002068C8"/>
    <w:rsid w:val="002101DA"/>
    <w:rsid w:val="002116B0"/>
    <w:rsid w:val="00212AA8"/>
    <w:rsid w:val="00215FFC"/>
    <w:rsid w:val="00217499"/>
    <w:rsid w:val="002208B1"/>
    <w:rsid w:val="0024023F"/>
    <w:rsid w:val="00240C4E"/>
    <w:rsid w:val="00243B3E"/>
    <w:rsid w:val="00243DC0"/>
    <w:rsid w:val="00250E16"/>
    <w:rsid w:val="00254AE8"/>
    <w:rsid w:val="00257696"/>
    <w:rsid w:val="002603BA"/>
    <w:rsid w:val="00261D57"/>
    <w:rsid w:val="0026382E"/>
    <w:rsid w:val="00265525"/>
    <w:rsid w:val="00265BE8"/>
    <w:rsid w:val="002665FA"/>
    <w:rsid w:val="00272786"/>
    <w:rsid w:val="002727F4"/>
    <w:rsid w:val="00276C29"/>
    <w:rsid w:val="00287AB7"/>
    <w:rsid w:val="0029299D"/>
    <w:rsid w:val="0029471B"/>
    <w:rsid w:val="00294D00"/>
    <w:rsid w:val="002969A8"/>
    <w:rsid w:val="00296AD5"/>
    <w:rsid w:val="002A0DF9"/>
    <w:rsid w:val="002A20F7"/>
    <w:rsid w:val="002A213E"/>
    <w:rsid w:val="002A612B"/>
    <w:rsid w:val="002A7F71"/>
    <w:rsid w:val="002B256E"/>
    <w:rsid w:val="002B4E59"/>
    <w:rsid w:val="002B68A4"/>
    <w:rsid w:val="002C3FDF"/>
    <w:rsid w:val="002C571D"/>
    <w:rsid w:val="002C5772"/>
    <w:rsid w:val="002C650B"/>
    <w:rsid w:val="002D0374"/>
    <w:rsid w:val="002D2946"/>
    <w:rsid w:val="002D4473"/>
    <w:rsid w:val="002D529E"/>
    <w:rsid w:val="002D6BD6"/>
    <w:rsid w:val="002D7E3D"/>
    <w:rsid w:val="002E4DD9"/>
    <w:rsid w:val="002E762A"/>
    <w:rsid w:val="002F0314"/>
    <w:rsid w:val="002F2FF5"/>
    <w:rsid w:val="002F56EF"/>
    <w:rsid w:val="00310C69"/>
    <w:rsid w:val="0031182D"/>
    <w:rsid w:val="00314B9D"/>
    <w:rsid w:val="00315CA2"/>
    <w:rsid w:val="00316FEB"/>
    <w:rsid w:val="003225A9"/>
    <w:rsid w:val="00326EEB"/>
    <w:rsid w:val="003301BF"/>
    <w:rsid w:val="0033078A"/>
    <w:rsid w:val="00331559"/>
    <w:rsid w:val="00332937"/>
    <w:rsid w:val="00333BC5"/>
    <w:rsid w:val="00340514"/>
    <w:rsid w:val="00341D6C"/>
    <w:rsid w:val="00344E91"/>
    <w:rsid w:val="00347123"/>
    <w:rsid w:val="0034756E"/>
    <w:rsid w:val="00347E74"/>
    <w:rsid w:val="003507DF"/>
    <w:rsid w:val="003509E7"/>
    <w:rsid w:val="00351D97"/>
    <w:rsid w:val="00354B5B"/>
    <w:rsid w:val="00360AA8"/>
    <w:rsid w:val="0037514A"/>
    <w:rsid w:val="00381CE2"/>
    <w:rsid w:val="00383E0A"/>
    <w:rsid w:val="003847C7"/>
    <w:rsid w:val="00385298"/>
    <w:rsid w:val="003852CE"/>
    <w:rsid w:val="00391A10"/>
    <w:rsid w:val="00392E92"/>
    <w:rsid w:val="00395C83"/>
    <w:rsid w:val="003A2A3B"/>
    <w:rsid w:val="003A440C"/>
    <w:rsid w:val="003A5F21"/>
    <w:rsid w:val="003A72F5"/>
    <w:rsid w:val="003B024E"/>
    <w:rsid w:val="003B0C84"/>
    <w:rsid w:val="003B183E"/>
    <w:rsid w:val="003B1EA6"/>
    <w:rsid w:val="003B1F1B"/>
    <w:rsid w:val="003B2F3E"/>
    <w:rsid w:val="003B3CBF"/>
    <w:rsid w:val="003B55B7"/>
    <w:rsid w:val="003C20A5"/>
    <w:rsid w:val="003C2523"/>
    <w:rsid w:val="003C327F"/>
    <w:rsid w:val="003C5D15"/>
    <w:rsid w:val="003C756E"/>
    <w:rsid w:val="003D2C33"/>
    <w:rsid w:val="003E18AC"/>
    <w:rsid w:val="003E4831"/>
    <w:rsid w:val="003E48DE"/>
    <w:rsid w:val="003E7E8B"/>
    <w:rsid w:val="003F3030"/>
    <w:rsid w:val="003F47AE"/>
    <w:rsid w:val="00403022"/>
    <w:rsid w:val="00403971"/>
    <w:rsid w:val="00407386"/>
    <w:rsid w:val="0041270B"/>
    <w:rsid w:val="004129AB"/>
    <w:rsid w:val="004138EF"/>
    <w:rsid w:val="00421EA1"/>
    <w:rsid w:val="00424BDC"/>
    <w:rsid w:val="00425544"/>
    <w:rsid w:val="004319DE"/>
    <w:rsid w:val="00435232"/>
    <w:rsid w:val="004400EA"/>
    <w:rsid w:val="00441523"/>
    <w:rsid w:val="00445C5B"/>
    <w:rsid w:val="00450882"/>
    <w:rsid w:val="00451C20"/>
    <w:rsid w:val="00452001"/>
    <w:rsid w:val="0045442E"/>
    <w:rsid w:val="004564E2"/>
    <w:rsid w:val="00462418"/>
    <w:rsid w:val="00471799"/>
    <w:rsid w:val="00471A70"/>
    <w:rsid w:val="00473A79"/>
    <w:rsid w:val="00475E03"/>
    <w:rsid w:val="00476723"/>
    <w:rsid w:val="0047798D"/>
    <w:rsid w:val="00485598"/>
    <w:rsid w:val="0049138C"/>
    <w:rsid w:val="004931DE"/>
    <w:rsid w:val="0049470B"/>
    <w:rsid w:val="004A1448"/>
    <w:rsid w:val="004A168C"/>
    <w:rsid w:val="004A6083"/>
    <w:rsid w:val="004A6E81"/>
    <w:rsid w:val="004A7806"/>
    <w:rsid w:val="004B0545"/>
    <w:rsid w:val="004B2199"/>
    <w:rsid w:val="004B6826"/>
    <w:rsid w:val="004B71EC"/>
    <w:rsid w:val="004B7E46"/>
    <w:rsid w:val="004C1895"/>
    <w:rsid w:val="004C3CD8"/>
    <w:rsid w:val="004C557A"/>
    <w:rsid w:val="004C6FB0"/>
    <w:rsid w:val="004D3745"/>
    <w:rsid w:val="004D3987"/>
    <w:rsid w:val="004E1170"/>
    <w:rsid w:val="004E20D0"/>
    <w:rsid w:val="004E294C"/>
    <w:rsid w:val="004E3132"/>
    <w:rsid w:val="004E552E"/>
    <w:rsid w:val="004E5DA8"/>
    <w:rsid w:val="004E5E83"/>
    <w:rsid w:val="004E656D"/>
    <w:rsid w:val="004F0849"/>
    <w:rsid w:val="004F173C"/>
    <w:rsid w:val="004F1B8C"/>
    <w:rsid w:val="004F33F3"/>
    <w:rsid w:val="004F398E"/>
    <w:rsid w:val="004F4546"/>
    <w:rsid w:val="004F45B0"/>
    <w:rsid w:val="005020C3"/>
    <w:rsid w:val="00503296"/>
    <w:rsid w:val="005111F8"/>
    <w:rsid w:val="005135B7"/>
    <w:rsid w:val="00513FA2"/>
    <w:rsid w:val="00514387"/>
    <w:rsid w:val="00516459"/>
    <w:rsid w:val="00520153"/>
    <w:rsid w:val="00525F66"/>
    <w:rsid w:val="005349E1"/>
    <w:rsid w:val="00535695"/>
    <w:rsid w:val="00537EF5"/>
    <w:rsid w:val="005420CC"/>
    <w:rsid w:val="005434D0"/>
    <w:rsid w:val="0054437C"/>
    <w:rsid w:val="0054519D"/>
    <w:rsid w:val="00546D61"/>
    <w:rsid w:val="005535C1"/>
    <w:rsid w:val="005579BF"/>
    <w:rsid w:val="00557F1C"/>
    <w:rsid w:val="00560C3E"/>
    <w:rsid w:val="00563468"/>
    <w:rsid w:val="005634DE"/>
    <w:rsid w:val="00564EC2"/>
    <w:rsid w:val="00565EAE"/>
    <w:rsid w:val="00566AD6"/>
    <w:rsid w:val="00570203"/>
    <w:rsid w:val="00571457"/>
    <w:rsid w:val="00573677"/>
    <w:rsid w:val="00575F7D"/>
    <w:rsid w:val="00576967"/>
    <w:rsid w:val="00577B67"/>
    <w:rsid w:val="00577C67"/>
    <w:rsid w:val="00580383"/>
    <w:rsid w:val="00580E40"/>
    <w:rsid w:val="005874B4"/>
    <w:rsid w:val="00587FA0"/>
    <w:rsid w:val="00590731"/>
    <w:rsid w:val="00592FBE"/>
    <w:rsid w:val="00593854"/>
    <w:rsid w:val="00593EC4"/>
    <w:rsid w:val="005A0552"/>
    <w:rsid w:val="005A2128"/>
    <w:rsid w:val="005A2F61"/>
    <w:rsid w:val="005A506B"/>
    <w:rsid w:val="005A536B"/>
    <w:rsid w:val="005A5D4F"/>
    <w:rsid w:val="005A701C"/>
    <w:rsid w:val="005A771A"/>
    <w:rsid w:val="005A7887"/>
    <w:rsid w:val="005B1B1B"/>
    <w:rsid w:val="005B2444"/>
    <w:rsid w:val="005B2D14"/>
    <w:rsid w:val="005B3140"/>
    <w:rsid w:val="005B34EA"/>
    <w:rsid w:val="005C0B05"/>
    <w:rsid w:val="005C4C9A"/>
    <w:rsid w:val="005C6144"/>
    <w:rsid w:val="005D1156"/>
    <w:rsid w:val="005E0681"/>
    <w:rsid w:val="005E23F4"/>
    <w:rsid w:val="005E3B08"/>
    <w:rsid w:val="005E3FE4"/>
    <w:rsid w:val="005E4B0F"/>
    <w:rsid w:val="005E572E"/>
    <w:rsid w:val="005F12A4"/>
    <w:rsid w:val="005F307E"/>
    <w:rsid w:val="005F4B86"/>
    <w:rsid w:val="005F5576"/>
    <w:rsid w:val="005F79AF"/>
    <w:rsid w:val="006014AB"/>
    <w:rsid w:val="00604A2B"/>
    <w:rsid w:val="00605F20"/>
    <w:rsid w:val="0061680A"/>
    <w:rsid w:val="006235A0"/>
    <w:rsid w:val="00623B70"/>
    <w:rsid w:val="00626605"/>
    <w:rsid w:val="00633F3E"/>
    <w:rsid w:val="00635116"/>
    <w:rsid w:val="0063578B"/>
    <w:rsid w:val="00636B3D"/>
    <w:rsid w:val="00641025"/>
    <w:rsid w:val="00641667"/>
    <w:rsid w:val="00650E98"/>
    <w:rsid w:val="00650FC7"/>
    <w:rsid w:val="006564CE"/>
    <w:rsid w:val="00656907"/>
    <w:rsid w:val="00656C61"/>
    <w:rsid w:val="006576D7"/>
    <w:rsid w:val="006672D8"/>
    <w:rsid w:val="00670D96"/>
    <w:rsid w:val="00672877"/>
    <w:rsid w:val="00672DC4"/>
    <w:rsid w:val="00677886"/>
    <w:rsid w:val="00682ABF"/>
    <w:rsid w:val="00683154"/>
    <w:rsid w:val="00683BB8"/>
    <w:rsid w:val="00690115"/>
    <w:rsid w:val="00690898"/>
    <w:rsid w:val="00693039"/>
    <w:rsid w:val="00693A5A"/>
    <w:rsid w:val="00697AAE"/>
    <w:rsid w:val="006A05F5"/>
    <w:rsid w:val="006A21BD"/>
    <w:rsid w:val="006B302F"/>
    <w:rsid w:val="006B4AE4"/>
    <w:rsid w:val="006C64D4"/>
    <w:rsid w:val="006D32AB"/>
    <w:rsid w:val="006D491A"/>
    <w:rsid w:val="006D5752"/>
    <w:rsid w:val="006E53F0"/>
    <w:rsid w:val="006F222D"/>
    <w:rsid w:val="006F46C3"/>
    <w:rsid w:val="006F7CDF"/>
    <w:rsid w:val="00700BDB"/>
    <w:rsid w:val="0070121B"/>
    <w:rsid w:val="00701E73"/>
    <w:rsid w:val="007020E6"/>
    <w:rsid w:val="00711FE2"/>
    <w:rsid w:val="00712649"/>
    <w:rsid w:val="00714BC9"/>
    <w:rsid w:val="00715F52"/>
    <w:rsid w:val="00722338"/>
    <w:rsid w:val="00723F91"/>
    <w:rsid w:val="00725623"/>
    <w:rsid w:val="00727B09"/>
    <w:rsid w:val="007339C6"/>
    <w:rsid w:val="00734F53"/>
    <w:rsid w:val="00743059"/>
    <w:rsid w:val="00744F58"/>
    <w:rsid w:val="00750CED"/>
    <w:rsid w:val="00751AAA"/>
    <w:rsid w:val="00752104"/>
    <w:rsid w:val="00755B8B"/>
    <w:rsid w:val="00757557"/>
    <w:rsid w:val="00760A29"/>
    <w:rsid w:val="0076391C"/>
    <w:rsid w:val="00765A73"/>
    <w:rsid w:val="00766111"/>
    <w:rsid w:val="00766AD4"/>
    <w:rsid w:val="007717C8"/>
    <w:rsid w:val="00771E18"/>
    <w:rsid w:val="007739F1"/>
    <w:rsid w:val="007745C6"/>
    <w:rsid w:val="007755F6"/>
    <w:rsid w:val="007761AD"/>
    <w:rsid w:val="00777387"/>
    <w:rsid w:val="00780A4C"/>
    <w:rsid w:val="007815E5"/>
    <w:rsid w:val="0078343B"/>
    <w:rsid w:val="00783E52"/>
    <w:rsid w:val="00787343"/>
    <w:rsid w:val="0078766F"/>
    <w:rsid w:val="00790BFA"/>
    <w:rsid w:val="00791121"/>
    <w:rsid w:val="00791C88"/>
    <w:rsid w:val="007936A6"/>
    <w:rsid w:val="00797B76"/>
    <w:rsid w:val="007A33B5"/>
    <w:rsid w:val="007A3D06"/>
    <w:rsid w:val="007A6AA0"/>
    <w:rsid w:val="007B2074"/>
    <w:rsid w:val="007B383B"/>
    <w:rsid w:val="007B4F0E"/>
    <w:rsid w:val="007B6CF4"/>
    <w:rsid w:val="007C0483"/>
    <w:rsid w:val="007C342D"/>
    <w:rsid w:val="007C350D"/>
    <w:rsid w:val="007C3689"/>
    <w:rsid w:val="007C3C9B"/>
    <w:rsid w:val="007C54E3"/>
    <w:rsid w:val="007C6B60"/>
    <w:rsid w:val="007D0B08"/>
    <w:rsid w:val="007D1FBF"/>
    <w:rsid w:val="007D3012"/>
    <w:rsid w:val="007D65A7"/>
    <w:rsid w:val="007E045D"/>
    <w:rsid w:val="007E1BEC"/>
    <w:rsid w:val="007E3F59"/>
    <w:rsid w:val="007E5043"/>
    <w:rsid w:val="007E5183"/>
    <w:rsid w:val="007F440B"/>
    <w:rsid w:val="0080091E"/>
    <w:rsid w:val="00807639"/>
    <w:rsid w:val="00810144"/>
    <w:rsid w:val="008133F9"/>
    <w:rsid w:val="00821B2F"/>
    <w:rsid w:val="00823AAC"/>
    <w:rsid w:val="0083203D"/>
    <w:rsid w:val="0084583C"/>
    <w:rsid w:val="00846DC2"/>
    <w:rsid w:val="00854C66"/>
    <w:rsid w:val="008553E1"/>
    <w:rsid w:val="00860D68"/>
    <w:rsid w:val="0087643B"/>
    <w:rsid w:val="00877669"/>
    <w:rsid w:val="00886634"/>
    <w:rsid w:val="00891719"/>
    <w:rsid w:val="008939E4"/>
    <w:rsid w:val="008952D2"/>
    <w:rsid w:val="00897F92"/>
    <w:rsid w:val="008A0C53"/>
    <w:rsid w:val="008A3EF3"/>
    <w:rsid w:val="008A64C9"/>
    <w:rsid w:val="008B180A"/>
    <w:rsid w:val="008B24B7"/>
    <w:rsid w:val="008B65D0"/>
    <w:rsid w:val="008C2CD8"/>
    <w:rsid w:val="008C5743"/>
    <w:rsid w:val="008C68EE"/>
    <w:rsid w:val="008C7F44"/>
    <w:rsid w:val="008D3384"/>
    <w:rsid w:val="008D4273"/>
    <w:rsid w:val="008D4EF3"/>
    <w:rsid w:val="008E0E4F"/>
    <w:rsid w:val="008E1FD5"/>
    <w:rsid w:val="008E36D0"/>
    <w:rsid w:val="008E4139"/>
    <w:rsid w:val="008E4C97"/>
    <w:rsid w:val="008E5DA6"/>
    <w:rsid w:val="008F13E8"/>
    <w:rsid w:val="008F322F"/>
    <w:rsid w:val="008F563D"/>
    <w:rsid w:val="008F7AD3"/>
    <w:rsid w:val="00907DFE"/>
    <w:rsid w:val="00914596"/>
    <w:rsid w:val="009146BF"/>
    <w:rsid w:val="00915AD4"/>
    <w:rsid w:val="00915EF1"/>
    <w:rsid w:val="00916A66"/>
    <w:rsid w:val="00924C08"/>
    <w:rsid w:val="00927D88"/>
    <w:rsid w:val="00930D1F"/>
    <w:rsid w:val="00933DAC"/>
    <w:rsid w:val="00935127"/>
    <w:rsid w:val="009361A6"/>
    <w:rsid w:val="00937B3F"/>
    <w:rsid w:val="0094025E"/>
    <w:rsid w:val="00941952"/>
    <w:rsid w:val="0094256C"/>
    <w:rsid w:val="00947336"/>
    <w:rsid w:val="0095000C"/>
    <w:rsid w:val="009508FC"/>
    <w:rsid w:val="00953F11"/>
    <w:rsid w:val="00954408"/>
    <w:rsid w:val="00954F62"/>
    <w:rsid w:val="009706C1"/>
    <w:rsid w:val="009736F5"/>
    <w:rsid w:val="00976675"/>
    <w:rsid w:val="00976FBF"/>
    <w:rsid w:val="00981EF0"/>
    <w:rsid w:val="0098369C"/>
    <w:rsid w:val="00983712"/>
    <w:rsid w:val="00984B38"/>
    <w:rsid w:val="009916B8"/>
    <w:rsid w:val="0099200C"/>
    <w:rsid w:val="00994BA8"/>
    <w:rsid w:val="00995CD3"/>
    <w:rsid w:val="00997587"/>
    <w:rsid w:val="009A0636"/>
    <w:rsid w:val="009A2690"/>
    <w:rsid w:val="009A63BA"/>
    <w:rsid w:val="009A6FF5"/>
    <w:rsid w:val="009B17A1"/>
    <w:rsid w:val="009B2B47"/>
    <w:rsid w:val="009B35DB"/>
    <w:rsid w:val="009B626B"/>
    <w:rsid w:val="009B6FDC"/>
    <w:rsid w:val="009C1F7E"/>
    <w:rsid w:val="009C3E60"/>
    <w:rsid w:val="009C4298"/>
    <w:rsid w:val="009D21E8"/>
    <w:rsid w:val="009D318C"/>
    <w:rsid w:val="009D636C"/>
    <w:rsid w:val="009E6DB8"/>
    <w:rsid w:val="009F6277"/>
    <w:rsid w:val="00A057D7"/>
    <w:rsid w:val="00A10B8B"/>
    <w:rsid w:val="00A1119D"/>
    <w:rsid w:val="00A15BC3"/>
    <w:rsid w:val="00A20D78"/>
    <w:rsid w:val="00A2174A"/>
    <w:rsid w:val="00A21F76"/>
    <w:rsid w:val="00A234EE"/>
    <w:rsid w:val="00A25E4C"/>
    <w:rsid w:val="00A26733"/>
    <w:rsid w:val="00A35385"/>
    <w:rsid w:val="00A3595E"/>
    <w:rsid w:val="00A42953"/>
    <w:rsid w:val="00A45B4A"/>
    <w:rsid w:val="00A46C7F"/>
    <w:rsid w:val="00A57966"/>
    <w:rsid w:val="00A61ABF"/>
    <w:rsid w:val="00A66EF4"/>
    <w:rsid w:val="00A7221B"/>
    <w:rsid w:val="00A73245"/>
    <w:rsid w:val="00A77145"/>
    <w:rsid w:val="00A82989"/>
    <w:rsid w:val="00A84CCC"/>
    <w:rsid w:val="00A904FE"/>
    <w:rsid w:val="00A9262C"/>
    <w:rsid w:val="00AB1A1B"/>
    <w:rsid w:val="00AB3B76"/>
    <w:rsid w:val="00AB61DD"/>
    <w:rsid w:val="00AB7F9A"/>
    <w:rsid w:val="00AC222F"/>
    <w:rsid w:val="00AC2CC7"/>
    <w:rsid w:val="00AC611F"/>
    <w:rsid w:val="00AC7768"/>
    <w:rsid w:val="00AC7B3B"/>
    <w:rsid w:val="00AD03C0"/>
    <w:rsid w:val="00AD2D1C"/>
    <w:rsid w:val="00AD31C5"/>
    <w:rsid w:val="00AD3CE6"/>
    <w:rsid w:val="00AD4132"/>
    <w:rsid w:val="00AD5A29"/>
    <w:rsid w:val="00AE0EE0"/>
    <w:rsid w:val="00AE1307"/>
    <w:rsid w:val="00AE2CA6"/>
    <w:rsid w:val="00AE33F1"/>
    <w:rsid w:val="00AE4EF9"/>
    <w:rsid w:val="00AE73EE"/>
    <w:rsid w:val="00AE7586"/>
    <w:rsid w:val="00AF222E"/>
    <w:rsid w:val="00AF7A65"/>
    <w:rsid w:val="00B00F5D"/>
    <w:rsid w:val="00B03811"/>
    <w:rsid w:val="00B06710"/>
    <w:rsid w:val="00B07EBF"/>
    <w:rsid w:val="00B14CF7"/>
    <w:rsid w:val="00B16529"/>
    <w:rsid w:val="00B166CB"/>
    <w:rsid w:val="00B17451"/>
    <w:rsid w:val="00B2263C"/>
    <w:rsid w:val="00B2289A"/>
    <w:rsid w:val="00B235E1"/>
    <w:rsid w:val="00B272CF"/>
    <w:rsid w:val="00B3145D"/>
    <w:rsid w:val="00B33786"/>
    <w:rsid w:val="00B33981"/>
    <w:rsid w:val="00B357BA"/>
    <w:rsid w:val="00B416C2"/>
    <w:rsid w:val="00B46A31"/>
    <w:rsid w:val="00B55C6D"/>
    <w:rsid w:val="00B564DB"/>
    <w:rsid w:val="00B62B10"/>
    <w:rsid w:val="00B768B6"/>
    <w:rsid w:val="00B816A3"/>
    <w:rsid w:val="00B8620A"/>
    <w:rsid w:val="00B908D1"/>
    <w:rsid w:val="00B91866"/>
    <w:rsid w:val="00B92481"/>
    <w:rsid w:val="00B940D1"/>
    <w:rsid w:val="00BA3BE8"/>
    <w:rsid w:val="00BB58BD"/>
    <w:rsid w:val="00BB6A26"/>
    <w:rsid w:val="00BC1034"/>
    <w:rsid w:val="00BC7D19"/>
    <w:rsid w:val="00BD0913"/>
    <w:rsid w:val="00BD0B98"/>
    <w:rsid w:val="00BD396E"/>
    <w:rsid w:val="00BE2408"/>
    <w:rsid w:val="00BE3081"/>
    <w:rsid w:val="00BE3EC6"/>
    <w:rsid w:val="00BE5BEB"/>
    <w:rsid w:val="00BE6528"/>
    <w:rsid w:val="00BF6DFA"/>
    <w:rsid w:val="00C0087A"/>
    <w:rsid w:val="00C05F9D"/>
    <w:rsid w:val="00C11B9D"/>
    <w:rsid w:val="00C16BA0"/>
    <w:rsid w:val="00C27212"/>
    <w:rsid w:val="00C30316"/>
    <w:rsid w:val="00C310DB"/>
    <w:rsid w:val="00C312F3"/>
    <w:rsid w:val="00C3259C"/>
    <w:rsid w:val="00C33D02"/>
    <w:rsid w:val="00C34185"/>
    <w:rsid w:val="00C42DD6"/>
    <w:rsid w:val="00C47930"/>
    <w:rsid w:val="00C51342"/>
    <w:rsid w:val="00C51F93"/>
    <w:rsid w:val="00C545E7"/>
    <w:rsid w:val="00C63ED5"/>
    <w:rsid w:val="00C66858"/>
    <w:rsid w:val="00C72E69"/>
    <w:rsid w:val="00C73A6B"/>
    <w:rsid w:val="00C7411E"/>
    <w:rsid w:val="00C7620E"/>
    <w:rsid w:val="00C8049A"/>
    <w:rsid w:val="00C84988"/>
    <w:rsid w:val="00C849E9"/>
    <w:rsid w:val="00C86088"/>
    <w:rsid w:val="00C92B22"/>
    <w:rsid w:val="00C94123"/>
    <w:rsid w:val="00C9602B"/>
    <w:rsid w:val="00CA2589"/>
    <w:rsid w:val="00CA4AF6"/>
    <w:rsid w:val="00CA59CA"/>
    <w:rsid w:val="00CA7130"/>
    <w:rsid w:val="00CB2356"/>
    <w:rsid w:val="00CB4075"/>
    <w:rsid w:val="00CB492B"/>
    <w:rsid w:val="00CB4E6D"/>
    <w:rsid w:val="00CC23DE"/>
    <w:rsid w:val="00CD3E3A"/>
    <w:rsid w:val="00CD7459"/>
    <w:rsid w:val="00CE0429"/>
    <w:rsid w:val="00CE43D2"/>
    <w:rsid w:val="00CE55A6"/>
    <w:rsid w:val="00CF13FC"/>
    <w:rsid w:val="00CF24AD"/>
    <w:rsid w:val="00CF4AAF"/>
    <w:rsid w:val="00CF561A"/>
    <w:rsid w:val="00CF6C18"/>
    <w:rsid w:val="00CF7C0F"/>
    <w:rsid w:val="00CF7EA8"/>
    <w:rsid w:val="00D004DA"/>
    <w:rsid w:val="00D01673"/>
    <w:rsid w:val="00D0309A"/>
    <w:rsid w:val="00D04C7E"/>
    <w:rsid w:val="00D04FC6"/>
    <w:rsid w:val="00D07BA4"/>
    <w:rsid w:val="00D109BA"/>
    <w:rsid w:val="00D15C0A"/>
    <w:rsid w:val="00D176BE"/>
    <w:rsid w:val="00D17C4E"/>
    <w:rsid w:val="00D21359"/>
    <w:rsid w:val="00D215F6"/>
    <w:rsid w:val="00D22BE1"/>
    <w:rsid w:val="00D2765B"/>
    <w:rsid w:val="00D30E7F"/>
    <w:rsid w:val="00D31DF7"/>
    <w:rsid w:val="00D33B91"/>
    <w:rsid w:val="00D415C6"/>
    <w:rsid w:val="00D420EA"/>
    <w:rsid w:val="00D44BF8"/>
    <w:rsid w:val="00D4639E"/>
    <w:rsid w:val="00D511F7"/>
    <w:rsid w:val="00D51ABF"/>
    <w:rsid w:val="00D51AF6"/>
    <w:rsid w:val="00D5444B"/>
    <w:rsid w:val="00D55302"/>
    <w:rsid w:val="00D57CBF"/>
    <w:rsid w:val="00D65B89"/>
    <w:rsid w:val="00D66ABC"/>
    <w:rsid w:val="00D71CFC"/>
    <w:rsid w:val="00D75DB8"/>
    <w:rsid w:val="00D76166"/>
    <w:rsid w:val="00D8246D"/>
    <w:rsid w:val="00D86024"/>
    <w:rsid w:val="00D91F1D"/>
    <w:rsid w:val="00D94CA3"/>
    <w:rsid w:val="00D96595"/>
    <w:rsid w:val="00DA018C"/>
    <w:rsid w:val="00DA053A"/>
    <w:rsid w:val="00DA13A9"/>
    <w:rsid w:val="00DA3580"/>
    <w:rsid w:val="00DA3C9D"/>
    <w:rsid w:val="00DA67F1"/>
    <w:rsid w:val="00DB0F7E"/>
    <w:rsid w:val="00DB50E9"/>
    <w:rsid w:val="00DB5489"/>
    <w:rsid w:val="00DB6C98"/>
    <w:rsid w:val="00DC38C5"/>
    <w:rsid w:val="00DC4804"/>
    <w:rsid w:val="00DC5DBD"/>
    <w:rsid w:val="00DC701C"/>
    <w:rsid w:val="00DD1F5A"/>
    <w:rsid w:val="00DD7F91"/>
    <w:rsid w:val="00DE258B"/>
    <w:rsid w:val="00DE5A93"/>
    <w:rsid w:val="00DF2B9C"/>
    <w:rsid w:val="00DF30E2"/>
    <w:rsid w:val="00DF426A"/>
    <w:rsid w:val="00E00376"/>
    <w:rsid w:val="00E01016"/>
    <w:rsid w:val="00E043B1"/>
    <w:rsid w:val="00E0455A"/>
    <w:rsid w:val="00E0559C"/>
    <w:rsid w:val="00E062EA"/>
    <w:rsid w:val="00E12455"/>
    <w:rsid w:val="00E14EBD"/>
    <w:rsid w:val="00E16734"/>
    <w:rsid w:val="00E16AFD"/>
    <w:rsid w:val="00E23260"/>
    <w:rsid w:val="00E2367A"/>
    <w:rsid w:val="00E27BC7"/>
    <w:rsid w:val="00E35FC9"/>
    <w:rsid w:val="00E377A4"/>
    <w:rsid w:val="00E41346"/>
    <w:rsid w:val="00E420E9"/>
    <w:rsid w:val="00E4635D"/>
    <w:rsid w:val="00E51EC8"/>
    <w:rsid w:val="00E56382"/>
    <w:rsid w:val="00E56701"/>
    <w:rsid w:val="00E61D76"/>
    <w:rsid w:val="00E64C11"/>
    <w:rsid w:val="00E674DB"/>
    <w:rsid w:val="00E70912"/>
    <w:rsid w:val="00E75F28"/>
    <w:rsid w:val="00E7693F"/>
    <w:rsid w:val="00E77803"/>
    <w:rsid w:val="00E82A00"/>
    <w:rsid w:val="00E82EA8"/>
    <w:rsid w:val="00E90AA6"/>
    <w:rsid w:val="00E937CF"/>
    <w:rsid w:val="00E977B8"/>
    <w:rsid w:val="00E97AD1"/>
    <w:rsid w:val="00EA109B"/>
    <w:rsid w:val="00EA15A8"/>
    <w:rsid w:val="00EA2926"/>
    <w:rsid w:val="00EA3F43"/>
    <w:rsid w:val="00EA6008"/>
    <w:rsid w:val="00EB262E"/>
    <w:rsid w:val="00EB2CDE"/>
    <w:rsid w:val="00EB4885"/>
    <w:rsid w:val="00EB60E7"/>
    <w:rsid w:val="00EC1A81"/>
    <w:rsid w:val="00EC7E5C"/>
    <w:rsid w:val="00ED7288"/>
    <w:rsid w:val="00ED78F1"/>
    <w:rsid w:val="00EE1792"/>
    <w:rsid w:val="00EE31CF"/>
    <w:rsid w:val="00EE36F6"/>
    <w:rsid w:val="00EE3A62"/>
    <w:rsid w:val="00EE48B9"/>
    <w:rsid w:val="00EE4CC3"/>
    <w:rsid w:val="00EE4DCA"/>
    <w:rsid w:val="00EE745F"/>
    <w:rsid w:val="00EF0F62"/>
    <w:rsid w:val="00EF239D"/>
    <w:rsid w:val="00EF37A9"/>
    <w:rsid w:val="00EF4E87"/>
    <w:rsid w:val="00F007E1"/>
    <w:rsid w:val="00F0134E"/>
    <w:rsid w:val="00F03BAC"/>
    <w:rsid w:val="00F057C6"/>
    <w:rsid w:val="00F066C8"/>
    <w:rsid w:val="00F12A8A"/>
    <w:rsid w:val="00F139BE"/>
    <w:rsid w:val="00F17D96"/>
    <w:rsid w:val="00F22565"/>
    <w:rsid w:val="00F32340"/>
    <w:rsid w:val="00F3380E"/>
    <w:rsid w:val="00F40837"/>
    <w:rsid w:val="00F42F79"/>
    <w:rsid w:val="00F453D9"/>
    <w:rsid w:val="00F47773"/>
    <w:rsid w:val="00F5019D"/>
    <w:rsid w:val="00F50314"/>
    <w:rsid w:val="00F56308"/>
    <w:rsid w:val="00F56590"/>
    <w:rsid w:val="00F601CE"/>
    <w:rsid w:val="00F634D6"/>
    <w:rsid w:val="00F63678"/>
    <w:rsid w:val="00F64385"/>
    <w:rsid w:val="00F6473F"/>
    <w:rsid w:val="00F74432"/>
    <w:rsid w:val="00F76366"/>
    <w:rsid w:val="00F76382"/>
    <w:rsid w:val="00F76FCB"/>
    <w:rsid w:val="00F805C0"/>
    <w:rsid w:val="00F907F4"/>
    <w:rsid w:val="00F912E4"/>
    <w:rsid w:val="00F925D0"/>
    <w:rsid w:val="00FA1E57"/>
    <w:rsid w:val="00FB1C4A"/>
    <w:rsid w:val="00FB20F2"/>
    <w:rsid w:val="00FB4261"/>
    <w:rsid w:val="00FB43B1"/>
    <w:rsid w:val="00FC0608"/>
    <w:rsid w:val="00FC2155"/>
    <w:rsid w:val="00FC41A7"/>
    <w:rsid w:val="00FC6181"/>
    <w:rsid w:val="00FD675B"/>
    <w:rsid w:val="00FD7483"/>
    <w:rsid w:val="00FE352F"/>
    <w:rsid w:val="00FE380E"/>
    <w:rsid w:val="00FE4404"/>
    <w:rsid w:val="00FE57A9"/>
    <w:rsid w:val="00FF0FC1"/>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54F62"/>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954F6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54F6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54F6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read,No Spacing211,small space,Medium Grid 21,Dont use,Very Small Text,No Spacing12,No Spacing2111,No Spacing11111,Tags,TAG,No Spacing4"/>
    <w:basedOn w:val="Normal"/>
    <w:next w:val="Normal"/>
    <w:link w:val="Heading4Char"/>
    <w:uiPriority w:val="4"/>
    <w:qFormat/>
    <w:rsid w:val="00954F62"/>
    <w:pPr>
      <w:keepNext/>
      <w:keepLines/>
      <w:spacing w:before="200"/>
      <w:outlineLvl w:val="3"/>
    </w:pPr>
    <w:rPr>
      <w:rFonts w:eastAsiaTheme="majorEastAsia" w:cstheme="majorBidi"/>
      <w:b/>
      <w:bCs/>
      <w:iCs/>
    </w:rPr>
  </w:style>
  <w:style w:type="paragraph" w:styleId="Heading6">
    <w:name w:val="heading 6"/>
    <w:basedOn w:val="Normal"/>
    <w:next w:val="Normal"/>
    <w:link w:val="Heading6Char"/>
    <w:uiPriority w:val="9"/>
    <w:semiHidden/>
    <w:qFormat/>
    <w:rsid w:val="00EB4885"/>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54F62"/>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954F62"/>
    <w:rPr>
      <w:rFonts w:ascii="Georgia" w:eastAsiaTheme="majorEastAsia" w:hAnsi="Georgia" w:cstheme="majorBidi"/>
      <w:b/>
      <w:bCs/>
      <w:sz w:val="44"/>
      <w:szCs w:val="26"/>
      <w:u w:val="double"/>
    </w:rPr>
  </w:style>
  <w:style w:type="character" w:styleId="Emphasis">
    <w:name w:val="Emphasis"/>
    <w:aliases w:val="minimized,Evidence,Highlighted,tag2,Size 10,emphasis in card,CD Card,ED - Tag,emphasis,Minimized,Underlined,Bold Underline,Emphasis!!,small,Qualifications"/>
    <w:basedOn w:val="DefaultParagraphFont"/>
    <w:uiPriority w:val="7"/>
    <w:qFormat/>
    <w:rsid w:val="00954F62"/>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954F62"/>
    <w:rPr>
      <w:b/>
      <w:bCs/>
    </w:rPr>
  </w:style>
  <w:style w:type="character" w:customStyle="1" w:styleId="Heading3Char">
    <w:name w:val="Heading 3 Char"/>
    <w:aliases w:val="Block Char"/>
    <w:basedOn w:val="DefaultParagraphFont"/>
    <w:link w:val="Heading3"/>
    <w:uiPriority w:val="3"/>
    <w:rsid w:val="00954F62"/>
    <w:rPr>
      <w:rFonts w:ascii="Georgia" w:eastAsiaTheme="majorEastAsia" w:hAnsi="Georgia" w:cstheme="majorBidi"/>
      <w:b/>
      <w:bCs/>
      <w:sz w:val="32"/>
      <w:u w:val="single"/>
    </w:rPr>
  </w:style>
  <w:style w:type="character" w:customStyle="1" w:styleId="TitleChar">
    <w:name w:val="Title Char"/>
    <w:basedOn w:val="DefaultParagraphFont"/>
    <w:link w:val="Title"/>
    <w:uiPriority w:val="6"/>
    <w:qFormat/>
    <w:rsid w:val="00E0559C"/>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54F62"/>
    <w:rPr>
      <w:b/>
      <w:bCs/>
      <w:sz w:val="16"/>
      <w:u w:val="none"/>
    </w:rPr>
  </w:style>
  <w:style w:type="paragraph" w:styleId="Header">
    <w:name w:val="header"/>
    <w:basedOn w:val="Normal"/>
    <w:link w:val="HeaderChar"/>
    <w:uiPriority w:val="99"/>
    <w:semiHidden/>
    <w:rsid w:val="00954F62"/>
    <w:pPr>
      <w:tabs>
        <w:tab w:val="center" w:pos="4680"/>
        <w:tab w:val="right" w:pos="9360"/>
      </w:tabs>
    </w:pPr>
  </w:style>
  <w:style w:type="character" w:customStyle="1" w:styleId="HeaderChar">
    <w:name w:val="Header Char"/>
    <w:basedOn w:val="DefaultParagraphFont"/>
    <w:link w:val="Header"/>
    <w:uiPriority w:val="99"/>
    <w:semiHidden/>
    <w:rsid w:val="00954F62"/>
    <w:rPr>
      <w:rFonts w:ascii="Georgia" w:hAnsi="Georgia" w:cs="Calibri"/>
    </w:rPr>
  </w:style>
  <w:style w:type="paragraph" w:styleId="Footer">
    <w:name w:val="footer"/>
    <w:basedOn w:val="Normal"/>
    <w:link w:val="FooterChar"/>
    <w:uiPriority w:val="99"/>
    <w:semiHidden/>
    <w:rsid w:val="00954F62"/>
    <w:pPr>
      <w:tabs>
        <w:tab w:val="center" w:pos="4680"/>
        <w:tab w:val="right" w:pos="9360"/>
      </w:tabs>
    </w:pPr>
  </w:style>
  <w:style w:type="character" w:customStyle="1" w:styleId="FooterChar">
    <w:name w:val="Footer Char"/>
    <w:basedOn w:val="DefaultParagraphFont"/>
    <w:link w:val="Footer"/>
    <w:uiPriority w:val="99"/>
    <w:semiHidden/>
    <w:rsid w:val="00954F62"/>
    <w:rPr>
      <w:rFonts w:ascii="Georgia" w:hAnsi="Georgia" w:cs="Calibri"/>
    </w:rPr>
  </w:style>
  <w:style w:type="character" w:styleId="Hyperlink">
    <w:name w:val="Hyperlink"/>
    <w:aliases w:val="heading 1 (block title),Important,Read,Card Text,Internet Link"/>
    <w:basedOn w:val="DefaultParagraphFont"/>
    <w:uiPriority w:val="99"/>
    <w:rsid w:val="00954F62"/>
    <w:rPr>
      <w:color w:val="auto"/>
      <w:u w:val="none"/>
    </w:rPr>
  </w:style>
  <w:style w:type="character" w:styleId="FollowedHyperlink">
    <w:name w:val="FollowedHyperlink"/>
    <w:basedOn w:val="DefaultParagraphFont"/>
    <w:uiPriority w:val="99"/>
    <w:semiHidden/>
    <w:rsid w:val="00954F62"/>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read Char,No Spacing211 Char,small space Char,Medium Grid 21 Char,Dont use Char"/>
    <w:basedOn w:val="DefaultParagraphFont"/>
    <w:link w:val="Heading4"/>
    <w:uiPriority w:val="4"/>
    <w:rsid w:val="00954F62"/>
    <w:rPr>
      <w:rFonts w:ascii="Georgia" w:eastAsiaTheme="majorEastAsia" w:hAnsi="Georgia" w:cstheme="majorBidi"/>
      <w:b/>
      <w:bCs/>
      <w:iCs/>
    </w:rPr>
  </w:style>
  <w:style w:type="paragraph" w:styleId="ListParagraph">
    <w:name w:val="List Paragraph"/>
    <w:basedOn w:val="Normal"/>
    <w:uiPriority w:val="34"/>
    <w:semiHidden/>
    <w:rsid w:val="006A05F5"/>
    <w:pPr>
      <w:ind w:left="720"/>
      <w:contextualSpacing/>
    </w:pPr>
  </w:style>
  <w:style w:type="paragraph" w:styleId="Title">
    <w:name w:val="Title"/>
    <w:basedOn w:val="Normal"/>
    <w:next w:val="Normal"/>
    <w:link w:val="TitleChar"/>
    <w:uiPriority w:val="5"/>
    <w:qFormat/>
    <w:rsid w:val="00937B3F"/>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937B3F"/>
    <w:rPr>
      <w:rFonts w:asciiTheme="majorHAnsi" w:eastAsiaTheme="majorEastAsia" w:hAnsiTheme="majorHAnsi" w:cstheme="majorBidi"/>
      <w:color w:val="17365D" w:themeColor="text2" w:themeShade="BF"/>
      <w:spacing w:val="5"/>
      <w:kern w:val="28"/>
      <w:sz w:val="52"/>
      <w:szCs w:val="52"/>
    </w:rPr>
  </w:style>
  <w:style w:type="character" w:customStyle="1" w:styleId="StyleBoldUnderline">
    <w:name w:val="Style Bold Underline"/>
    <w:aliases w:val="Underline"/>
    <w:basedOn w:val="DefaultParagraphFont"/>
    <w:uiPriority w:val="6"/>
    <w:qFormat/>
    <w:rsid w:val="00954F62"/>
    <w:rPr>
      <w:b w:val="0"/>
      <w:bCs/>
      <w:sz w:val="22"/>
      <w:u w:val="single"/>
    </w:rPr>
  </w:style>
  <w:style w:type="character" w:customStyle="1" w:styleId="Heading6Char">
    <w:name w:val="Heading 6 Char"/>
    <w:basedOn w:val="DefaultParagraphFont"/>
    <w:link w:val="Heading6"/>
    <w:uiPriority w:val="9"/>
    <w:semiHidden/>
    <w:rsid w:val="00EB4885"/>
    <w:rPr>
      <w:rFonts w:asciiTheme="majorHAnsi" w:eastAsiaTheme="majorEastAsia" w:hAnsiTheme="majorHAnsi" w:cstheme="majorBidi"/>
      <w:i/>
      <w:iCs/>
      <w:color w:val="243F60" w:themeColor="accent1" w:themeShade="7F"/>
    </w:rPr>
  </w:style>
  <w:style w:type="paragraph" w:styleId="DocumentMap">
    <w:name w:val="Document Map"/>
    <w:basedOn w:val="Normal"/>
    <w:link w:val="DocumentMapChar"/>
    <w:uiPriority w:val="99"/>
    <w:semiHidden/>
    <w:rsid w:val="006576D7"/>
    <w:rPr>
      <w:rFonts w:ascii="Tahoma" w:hAnsi="Tahoma" w:cs="Tahoma"/>
      <w:sz w:val="16"/>
      <w:szCs w:val="16"/>
    </w:rPr>
  </w:style>
  <w:style w:type="character" w:customStyle="1" w:styleId="DocumentMapChar">
    <w:name w:val="Document Map Char"/>
    <w:basedOn w:val="DefaultParagraphFont"/>
    <w:link w:val="DocumentMap"/>
    <w:uiPriority w:val="99"/>
    <w:semiHidden/>
    <w:rsid w:val="006576D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54F62"/>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954F6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54F6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54F6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read,No Spacing211,small space,Medium Grid 21,Dont use,Very Small Text,No Spacing12,No Spacing2111,No Spacing11111,Tags,TAG,No Spacing4"/>
    <w:basedOn w:val="Normal"/>
    <w:next w:val="Normal"/>
    <w:link w:val="Heading4Char"/>
    <w:uiPriority w:val="4"/>
    <w:qFormat/>
    <w:rsid w:val="00954F62"/>
    <w:pPr>
      <w:keepNext/>
      <w:keepLines/>
      <w:spacing w:before="200"/>
      <w:outlineLvl w:val="3"/>
    </w:pPr>
    <w:rPr>
      <w:rFonts w:eastAsiaTheme="majorEastAsia" w:cstheme="majorBidi"/>
      <w:b/>
      <w:bCs/>
      <w:iCs/>
    </w:rPr>
  </w:style>
  <w:style w:type="paragraph" w:styleId="Heading6">
    <w:name w:val="heading 6"/>
    <w:basedOn w:val="Normal"/>
    <w:next w:val="Normal"/>
    <w:link w:val="Heading6Char"/>
    <w:uiPriority w:val="9"/>
    <w:semiHidden/>
    <w:qFormat/>
    <w:rsid w:val="00EB4885"/>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rsid w:val="00954F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4F62"/>
  </w:style>
  <w:style w:type="character" w:customStyle="1" w:styleId="Heading1Char">
    <w:name w:val="Heading 1 Char"/>
    <w:aliases w:val="Pocket Char"/>
    <w:basedOn w:val="DefaultParagraphFont"/>
    <w:link w:val="Heading1"/>
    <w:uiPriority w:val="1"/>
    <w:rsid w:val="00954F62"/>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954F62"/>
    <w:rPr>
      <w:rFonts w:ascii="Georgia" w:eastAsiaTheme="majorEastAsia" w:hAnsi="Georgia" w:cstheme="majorBidi"/>
      <w:b/>
      <w:bCs/>
      <w:sz w:val="44"/>
      <w:szCs w:val="26"/>
      <w:u w:val="double"/>
    </w:rPr>
  </w:style>
  <w:style w:type="character" w:styleId="Emphasis">
    <w:name w:val="Emphasis"/>
    <w:aliases w:val="minimized,Evidence,Highlighted,tag2,Size 10,emphasis in card,CD Card,ED - Tag,emphasis,Minimized,Underlined,Bold Underline,Emphasis!!,small,Qualifications"/>
    <w:basedOn w:val="DefaultParagraphFont"/>
    <w:uiPriority w:val="7"/>
    <w:qFormat/>
    <w:rsid w:val="00954F62"/>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954F62"/>
    <w:rPr>
      <w:b/>
      <w:bCs/>
    </w:rPr>
  </w:style>
  <w:style w:type="character" w:customStyle="1" w:styleId="Heading3Char">
    <w:name w:val="Heading 3 Char"/>
    <w:aliases w:val="Block Char"/>
    <w:basedOn w:val="DefaultParagraphFont"/>
    <w:link w:val="Heading3"/>
    <w:uiPriority w:val="3"/>
    <w:rsid w:val="00954F62"/>
    <w:rPr>
      <w:rFonts w:ascii="Georgia" w:eastAsiaTheme="majorEastAsia" w:hAnsi="Georgia" w:cstheme="majorBidi"/>
      <w:b/>
      <w:bCs/>
      <w:sz w:val="32"/>
      <w:u w:val="single"/>
    </w:rPr>
  </w:style>
  <w:style w:type="character" w:customStyle="1" w:styleId="TitleChar">
    <w:name w:val="Title Char"/>
    <w:basedOn w:val="DefaultParagraphFont"/>
    <w:link w:val="Title"/>
    <w:uiPriority w:val="6"/>
    <w:qFormat/>
    <w:rsid w:val="00E0559C"/>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54F62"/>
    <w:rPr>
      <w:b/>
      <w:bCs/>
      <w:sz w:val="16"/>
      <w:u w:val="none"/>
    </w:rPr>
  </w:style>
  <w:style w:type="paragraph" w:styleId="Header">
    <w:name w:val="header"/>
    <w:basedOn w:val="Normal"/>
    <w:link w:val="HeaderChar"/>
    <w:uiPriority w:val="99"/>
    <w:semiHidden/>
    <w:rsid w:val="00954F62"/>
    <w:pPr>
      <w:tabs>
        <w:tab w:val="center" w:pos="4680"/>
        <w:tab w:val="right" w:pos="9360"/>
      </w:tabs>
    </w:pPr>
  </w:style>
  <w:style w:type="character" w:customStyle="1" w:styleId="HeaderChar">
    <w:name w:val="Header Char"/>
    <w:basedOn w:val="DefaultParagraphFont"/>
    <w:link w:val="Header"/>
    <w:uiPriority w:val="99"/>
    <w:semiHidden/>
    <w:rsid w:val="00954F62"/>
    <w:rPr>
      <w:rFonts w:ascii="Georgia" w:hAnsi="Georgia" w:cs="Calibri"/>
    </w:rPr>
  </w:style>
  <w:style w:type="paragraph" w:styleId="Footer">
    <w:name w:val="footer"/>
    <w:basedOn w:val="Normal"/>
    <w:link w:val="FooterChar"/>
    <w:uiPriority w:val="99"/>
    <w:semiHidden/>
    <w:rsid w:val="00954F62"/>
    <w:pPr>
      <w:tabs>
        <w:tab w:val="center" w:pos="4680"/>
        <w:tab w:val="right" w:pos="9360"/>
      </w:tabs>
    </w:pPr>
  </w:style>
  <w:style w:type="character" w:customStyle="1" w:styleId="FooterChar">
    <w:name w:val="Footer Char"/>
    <w:basedOn w:val="DefaultParagraphFont"/>
    <w:link w:val="Footer"/>
    <w:uiPriority w:val="99"/>
    <w:semiHidden/>
    <w:rsid w:val="00954F62"/>
    <w:rPr>
      <w:rFonts w:ascii="Georgia" w:hAnsi="Georgia" w:cs="Calibri"/>
    </w:rPr>
  </w:style>
  <w:style w:type="character" w:styleId="Hyperlink">
    <w:name w:val="Hyperlink"/>
    <w:aliases w:val="heading 1 (block title),Important,Read,Card Text,Internet Link"/>
    <w:basedOn w:val="DefaultParagraphFont"/>
    <w:uiPriority w:val="99"/>
    <w:rsid w:val="00954F62"/>
    <w:rPr>
      <w:color w:val="auto"/>
      <w:u w:val="none"/>
    </w:rPr>
  </w:style>
  <w:style w:type="character" w:styleId="FollowedHyperlink">
    <w:name w:val="FollowedHyperlink"/>
    <w:basedOn w:val="DefaultParagraphFont"/>
    <w:uiPriority w:val="99"/>
    <w:semiHidden/>
    <w:rsid w:val="00954F62"/>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read Char,No Spacing211 Char,small space Char,Medium Grid 21 Char,Dont use Char"/>
    <w:basedOn w:val="DefaultParagraphFont"/>
    <w:link w:val="Heading4"/>
    <w:uiPriority w:val="4"/>
    <w:rsid w:val="00954F62"/>
    <w:rPr>
      <w:rFonts w:ascii="Georgia" w:eastAsiaTheme="majorEastAsia" w:hAnsi="Georgia" w:cstheme="majorBidi"/>
      <w:b/>
      <w:bCs/>
      <w:iCs/>
    </w:rPr>
  </w:style>
  <w:style w:type="paragraph" w:styleId="ListParagraph">
    <w:name w:val="List Paragraph"/>
    <w:basedOn w:val="Normal"/>
    <w:uiPriority w:val="34"/>
    <w:semiHidden/>
    <w:rsid w:val="006A05F5"/>
    <w:pPr>
      <w:ind w:left="720"/>
      <w:contextualSpacing/>
    </w:pPr>
  </w:style>
  <w:style w:type="paragraph" w:styleId="Title">
    <w:name w:val="Title"/>
    <w:basedOn w:val="Normal"/>
    <w:next w:val="Normal"/>
    <w:link w:val="TitleChar"/>
    <w:uiPriority w:val="5"/>
    <w:qFormat/>
    <w:rsid w:val="00937B3F"/>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937B3F"/>
    <w:rPr>
      <w:rFonts w:asciiTheme="majorHAnsi" w:eastAsiaTheme="majorEastAsia" w:hAnsiTheme="majorHAnsi" w:cstheme="majorBidi"/>
      <w:color w:val="17365D" w:themeColor="text2" w:themeShade="BF"/>
      <w:spacing w:val="5"/>
      <w:kern w:val="28"/>
      <w:sz w:val="52"/>
      <w:szCs w:val="52"/>
    </w:rPr>
  </w:style>
  <w:style w:type="character" w:customStyle="1" w:styleId="StyleBoldUnderline">
    <w:name w:val="Style Bold Underline"/>
    <w:aliases w:val="Underline"/>
    <w:basedOn w:val="DefaultParagraphFont"/>
    <w:uiPriority w:val="6"/>
    <w:qFormat/>
    <w:rsid w:val="00954F62"/>
    <w:rPr>
      <w:b w:val="0"/>
      <w:bCs/>
      <w:sz w:val="22"/>
      <w:u w:val="single"/>
    </w:rPr>
  </w:style>
  <w:style w:type="character" w:customStyle="1" w:styleId="Heading6Char">
    <w:name w:val="Heading 6 Char"/>
    <w:basedOn w:val="DefaultParagraphFont"/>
    <w:link w:val="Heading6"/>
    <w:uiPriority w:val="9"/>
    <w:semiHidden/>
    <w:rsid w:val="00EB4885"/>
    <w:rPr>
      <w:rFonts w:asciiTheme="majorHAnsi" w:eastAsiaTheme="majorEastAsia" w:hAnsiTheme="majorHAnsi" w:cstheme="majorBidi"/>
      <w:i/>
      <w:iCs/>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394158368">
      <w:bodyDiv w:val="1"/>
      <w:marLeft w:val="0"/>
      <w:marRight w:val="0"/>
      <w:marTop w:val="0"/>
      <w:marBottom w:val="0"/>
      <w:divBdr>
        <w:top w:val="none" w:sz="0" w:space="0" w:color="auto"/>
        <w:left w:val="none" w:sz="0" w:space="0" w:color="auto"/>
        <w:bottom w:val="none" w:sz="0" w:space="0" w:color="auto"/>
        <w:right w:val="none" w:sz="0" w:space="0" w:color="auto"/>
      </w:divBdr>
      <w:divsChild>
        <w:div w:id="874581743">
          <w:marLeft w:val="0"/>
          <w:marRight w:val="0"/>
          <w:marTop w:val="0"/>
          <w:marBottom w:val="0"/>
          <w:divBdr>
            <w:top w:val="single" w:sz="18" w:space="3" w:color="4A4A4A"/>
            <w:left w:val="none" w:sz="0" w:space="3" w:color="auto"/>
            <w:bottom w:val="single" w:sz="12" w:space="3" w:color="FFFFFF"/>
            <w:right w:val="none" w:sz="0" w:space="3" w:color="auto"/>
          </w:divBdr>
        </w:div>
        <w:div w:id="1571691426">
          <w:marLeft w:val="0"/>
          <w:marRight w:val="0"/>
          <w:marTop w:val="0"/>
          <w:marBottom w:val="450"/>
          <w:divBdr>
            <w:top w:val="none" w:sz="0" w:space="0" w:color="auto"/>
            <w:left w:val="none" w:sz="0" w:space="0" w:color="auto"/>
            <w:bottom w:val="none" w:sz="0" w:space="0" w:color="auto"/>
            <w:right w:val="none" w:sz="0" w:space="0" w:color="auto"/>
          </w:divBdr>
        </w:div>
        <w:div w:id="885146684">
          <w:marLeft w:val="0"/>
          <w:marRight w:val="0"/>
          <w:marTop w:val="0"/>
          <w:marBottom w:val="0"/>
          <w:divBdr>
            <w:top w:val="single" w:sz="18" w:space="3" w:color="4A4A4A"/>
            <w:left w:val="none" w:sz="0" w:space="3" w:color="auto"/>
            <w:bottom w:val="single" w:sz="12" w:space="3" w:color="FFFFFF"/>
            <w:right w:val="none" w:sz="0" w:space="3" w:color="auto"/>
          </w:divBdr>
        </w:div>
      </w:divsChild>
    </w:div>
    <w:div w:id="941760725">
      <w:bodyDiv w:val="1"/>
      <w:marLeft w:val="0"/>
      <w:marRight w:val="0"/>
      <w:marTop w:val="0"/>
      <w:marBottom w:val="0"/>
      <w:divBdr>
        <w:top w:val="none" w:sz="0" w:space="0" w:color="auto"/>
        <w:left w:val="none" w:sz="0" w:space="0" w:color="auto"/>
        <w:bottom w:val="none" w:sz="0" w:space="0" w:color="auto"/>
        <w:right w:val="none" w:sz="0" w:space="0" w:color="auto"/>
      </w:divBdr>
    </w:div>
    <w:div w:id="1773623088">
      <w:bodyDiv w:val="1"/>
      <w:marLeft w:val="0"/>
      <w:marRight w:val="0"/>
      <w:marTop w:val="0"/>
      <w:marBottom w:val="0"/>
      <w:divBdr>
        <w:top w:val="none" w:sz="0" w:space="0" w:color="auto"/>
        <w:left w:val="none" w:sz="0" w:space="0" w:color="auto"/>
        <w:bottom w:val="none" w:sz="0" w:space="0" w:color="auto"/>
        <w:right w:val="none" w:sz="0" w:space="0" w:color="auto"/>
      </w:divBdr>
      <w:divsChild>
        <w:div w:id="544875579">
          <w:marLeft w:val="75"/>
          <w:marRight w:val="0"/>
          <w:marTop w:val="75"/>
          <w:marBottom w:val="75"/>
          <w:divBdr>
            <w:top w:val="none" w:sz="0" w:space="0" w:color="auto"/>
            <w:left w:val="none" w:sz="0" w:space="0" w:color="auto"/>
            <w:bottom w:val="none" w:sz="0" w:space="0" w:color="auto"/>
            <w:right w:val="none" w:sz="0" w:space="0" w:color="auto"/>
          </w:divBdr>
          <w:divsChild>
            <w:div w:id="19625469">
              <w:marLeft w:val="0"/>
              <w:marRight w:val="0"/>
              <w:marTop w:val="0"/>
              <w:marBottom w:val="0"/>
              <w:divBdr>
                <w:top w:val="single" w:sz="6" w:space="0" w:color="EAE8E9"/>
                <w:left w:val="single" w:sz="6" w:space="0" w:color="EAE8E9"/>
                <w:bottom w:val="single" w:sz="6" w:space="0" w:color="EAE8E9"/>
                <w:right w:val="single" w:sz="6" w:space="0" w:color="EAE8E9"/>
              </w:divBdr>
            </w:div>
          </w:divsChild>
        </w:div>
        <w:div w:id="268591724">
          <w:marLeft w:val="0"/>
          <w:marRight w:val="0"/>
          <w:marTop w:val="360"/>
          <w:marBottom w:val="408"/>
          <w:divBdr>
            <w:top w:val="none" w:sz="0" w:space="0" w:color="auto"/>
            <w:left w:val="none" w:sz="0" w:space="0" w:color="auto"/>
            <w:bottom w:val="none" w:sz="0" w:space="0" w:color="auto"/>
            <w:right w:val="none" w:sz="0" w:space="0" w:color="auto"/>
          </w:divBdr>
        </w:div>
        <w:div w:id="513230391">
          <w:marLeft w:val="150"/>
          <w:marRight w:val="105"/>
          <w:marTop w:val="0"/>
          <w:marBottom w:val="180"/>
          <w:divBdr>
            <w:top w:val="single" w:sz="24" w:space="9" w:color="000000"/>
            <w:left w:val="none" w:sz="0" w:space="0" w:color="auto"/>
            <w:bottom w:val="none" w:sz="0" w:space="0" w:color="auto"/>
            <w:right w:val="none" w:sz="0" w:space="0" w:color="auto"/>
          </w:divBdr>
        </w:div>
        <w:div w:id="319427589">
          <w:marLeft w:val="0"/>
          <w:marRight w:val="0"/>
          <w:marTop w:val="0"/>
          <w:marBottom w:val="180"/>
          <w:divBdr>
            <w:top w:val="single" w:sz="24" w:space="9" w:color="000000"/>
            <w:left w:val="none" w:sz="0" w:space="0" w:color="auto"/>
            <w:bottom w:val="none" w:sz="0" w:space="0" w:color="auto"/>
            <w:right w:val="none" w:sz="0" w:space="0" w:color="auto"/>
          </w:divBdr>
          <w:divsChild>
            <w:div w:id="1768651461">
              <w:marLeft w:val="0"/>
              <w:marRight w:val="0"/>
              <w:marTop w:val="0"/>
              <w:marBottom w:val="0"/>
              <w:divBdr>
                <w:top w:val="none" w:sz="0" w:space="0" w:color="auto"/>
                <w:left w:val="none" w:sz="0" w:space="0" w:color="auto"/>
                <w:bottom w:val="none" w:sz="0" w:space="0" w:color="auto"/>
                <w:right w:val="none" w:sz="0" w:space="0" w:color="auto"/>
              </w:divBdr>
              <w:divsChild>
                <w:div w:id="1264680147">
                  <w:marLeft w:val="90"/>
                  <w:marRight w:val="0"/>
                  <w:marTop w:val="30"/>
                  <w:marBottom w:val="90"/>
                  <w:divBdr>
                    <w:top w:val="none" w:sz="0" w:space="0" w:color="auto"/>
                    <w:left w:val="none" w:sz="0" w:space="0" w:color="auto"/>
                    <w:bottom w:val="none" w:sz="0" w:space="0" w:color="auto"/>
                    <w:right w:val="none" w:sz="0" w:space="0" w:color="auto"/>
                  </w:divBdr>
                </w:div>
              </w:divsChild>
            </w:div>
          </w:divsChild>
        </w:div>
        <w:div w:id="132911151">
          <w:marLeft w:val="0"/>
          <w:marRight w:val="0"/>
          <w:marTop w:val="360"/>
          <w:marBottom w:val="408"/>
          <w:divBdr>
            <w:top w:val="none" w:sz="0" w:space="0" w:color="auto"/>
            <w:left w:val="none" w:sz="0" w:space="0" w:color="auto"/>
            <w:bottom w:val="none" w:sz="0" w:space="0" w:color="auto"/>
            <w:right w:val="none" w:sz="0" w:space="0" w:color="auto"/>
          </w:divBdr>
        </w:div>
      </w:divsChild>
    </w:div>
    <w:div w:id="1906993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wilsoncenter.org/sites/default/files/The%20%20U.S.%20and%20%20Mexico" TargetMode="External"/><Relationship Id="rId18" Type="http://schemas.openxmlformats.org/officeDocument/2006/relationships/hyperlink" Target="http://www.investmentpropertiesmexico.com/mexico-real-estate-news-blog/2013/07/bbc-news-touts-mexicos-strong-democracy-and-booming-economy//MRG" TargetMode="External"/><Relationship Id="rId3" Type="http://schemas.openxmlformats.org/officeDocument/2006/relationships/customXml" Target="../customXml/item3.xml"/><Relationship Id="rId21" Type="http://schemas.microsoft.com/office/2007/relationships/stylesWithEffects" Target="stylesWithEffects.xml"/><Relationship Id="rId7" Type="http://schemas.openxmlformats.org/officeDocument/2006/relationships/webSettings" Target="webSettings.xml"/><Relationship Id="rId12" Type="http://schemas.openxmlformats.org/officeDocument/2006/relationships/hyperlink" Target="http://www.reuters.com/article/2013/04" TargetMode="External"/><Relationship Id="rId17" Type="http://schemas.openxmlformats.org/officeDocument/2006/relationships/hyperlink" Target="http://www.nytimes.com/2012/03/16/opinion/nuclear-terrorism-a-clear-danger.html//MRG)" TargetMode="External"/><Relationship Id="rId2" Type="http://schemas.openxmlformats.org/officeDocument/2006/relationships/customXml" Target="../customXml/item2.xml"/><Relationship Id="rId16" Type="http://schemas.openxmlformats.org/officeDocument/2006/relationships/hyperlink" Target="http://www.10news.com/news/terrorist-group-setting-up-operations-near-border%2005/04/201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reuters.com/article/2013/07/17/us-mexico-reform-idUSBRE96G03020130717//MRG" TargetMode="External"/><Relationship Id="rId5" Type="http://schemas.openxmlformats.org/officeDocument/2006/relationships/styles" Target="styles.xml"/><Relationship Id="rId15" Type="http://schemas.openxmlformats.org/officeDocument/2006/relationships/hyperlink" Target="http://www.hrw.org/news/2011/11/09/me%20xico-widespread-rights-abuses-war-drugs//MRG" TargetMode="External"/><Relationship Id="rId10" Type="http://schemas.openxmlformats.org/officeDocument/2006/relationships/hyperlink" Target="https://www.google.com/url?sa=t&amp;rct=j&amp;q=&amp;esrc=s&amp;source=web&amp;cd=3&amp;cad=rja&amp;ved=0CD4QFjAC&amp;url=http%25"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brookings.edu/~/media/research/files/papers/2013/02/mexico%20new%20security%20po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40</Pages>
  <Words>21062</Words>
  <Characters>120060</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140841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Mikayla Rae, Team 2012</dc:creator>
  <cp:lastModifiedBy>Owner, Team 2011</cp:lastModifiedBy>
  <cp:revision>2</cp:revision>
  <dcterms:created xsi:type="dcterms:W3CDTF">2013-08-09T16:26:00Z</dcterms:created>
  <dcterms:modified xsi:type="dcterms:W3CDTF">2013-08-09T16:26:00Z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