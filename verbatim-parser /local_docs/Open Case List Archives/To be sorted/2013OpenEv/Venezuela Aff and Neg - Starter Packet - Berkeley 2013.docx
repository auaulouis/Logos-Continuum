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20B2" w:rsidRDefault="00B320B2" w:rsidP="00B320B2">
      <w:pPr>
        <w:pStyle w:val="Heading1"/>
      </w:pPr>
      <w:r>
        <w:t>Venezuela Aff</w:t>
      </w:r>
    </w:p>
    <w:p w:rsidR="00C41374" w:rsidRDefault="00745209" w:rsidP="00C41374">
      <w:pPr>
        <w:pStyle w:val="Heading3"/>
      </w:pPr>
      <w:r>
        <w:lastRenderedPageBreak/>
        <w:t>1ac Plan</w:t>
      </w:r>
    </w:p>
    <w:p w:rsidR="00C41374" w:rsidRDefault="00C41374" w:rsidP="00C41374"/>
    <w:p w:rsidR="00C41374" w:rsidRDefault="00C41374" w:rsidP="00C41374">
      <w:pPr>
        <w:pStyle w:val="Heading4"/>
      </w:pPr>
      <w:r>
        <w:t xml:space="preserve">The United States federal government should assist Venezuela in liberalizing its energy sector. </w:t>
      </w:r>
    </w:p>
    <w:p w:rsidR="00B45591" w:rsidRDefault="00B45591" w:rsidP="00B45591"/>
    <w:p w:rsidR="00B45591" w:rsidRDefault="00B45591" w:rsidP="00B45591">
      <w:pPr>
        <w:pStyle w:val="Heading3"/>
      </w:pPr>
      <w:r>
        <w:lastRenderedPageBreak/>
        <w:t>1ac Venezuela Advantage</w:t>
      </w:r>
    </w:p>
    <w:p w:rsidR="00B45591" w:rsidRDefault="00B45591" w:rsidP="00B45591">
      <w:pPr>
        <w:pStyle w:val="Heading4"/>
      </w:pPr>
      <w:r>
        <w:t>Growing state control of oil resources in Venezuela is limiting investment, restricting growth and democracy and increasing risk of oil shocks --- U.S. action is key to reverse the trend</w:t>
      </w:r>
    </w:p>
    <w:p w:rsidR="00B45591" w:rsidRDefault="00B45591" w:rsidP="00B45591">
      <w:r w:rsidRPr="00E82FBA">
        <w:rPr>
          <w:rStyle w:val="StyleStyleBold12pt"/>
        </w:rPr>
        <w:t>Goldwyn, 13</w:t>
      </w:r>
      <w:r>
        <w:t xml:space="preserve"> --- 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w:t>
      </w:r>
      <w:hyperlink r:id="rId9" w:history="1">
        <w:r w:rsidRPr="00400BBB">
          <w:rPr>
            <w:rStyle w:val="Hyperlink"/>
          </w:rPr>
          <w:t>http://docs.house.gov/meetings/FA/FA07/20130411/100622/HHRG-113-FA07-Wstate-GoldwynD-20130411.pdf</w:t>
        </w:r>
      </w:hyperlink>
      <w:r>
        <w:t>, JMP)</w:t>
      </w:r>
    </w:p>
    <w:p w:rsidR="00B45591" w:rsidRDefault="00B45591" w:rsidP="00B45591"/>
    <w:p w:rsidR="00B45591" w:rsidRPr="00732213" w:rsidRDefault="00B45591" w:rsidP="00B45591">
      <w:pPr>
        <w:rPr>
          <w:b/>
          <w:bCs/>
          <w:u w:val="single"/>
        </w:rPr>
      </w:pPr>
      <w:r w:rsidRPr="00E27450">
        <w:rPr>
          <w:rStyle w:val="StyleBoldUnderline"/>
        </w:rPr>
        <w:t>The unconventional revolution will also force the resource-endowed nations of the Western Hemisphere to develop more competitive investment frameworks. North America has become the investment destination of choice, with large markets, attractive fiscal terms, strong rule of law and respect for contract sanctity in the U.S and Canada</w:t>
      </w:r>
      <w:r>
        <w:t xml:space="preserve">. As will be discussed in greater depth, </w:t>
      </w:r>
      <w:r w:rsidRPr="00E27450">
        <w:rPr>
          <w:rStyle w:val="StyleBoldUnderline"/>
        </w:rPr>
        <w:t>many Latin American countries are noted for resource nationalism, volatile investment frameworks, and political extremes rather than stability. In order for Latin America to compete, investment terms will have to improve and regulatory frameworks must be enforced with equity and consistency.</w:t>
      </w:r>
      <w:r w:rsidRPr="00176399">
        <w:t xml:space="preserve"> In short, </w:t>
      </w:r>
      <w:r w:rsidRPr="00E27450">
        <w:rPr>
          <w:rStyle w:val="StyleBoldUnderline"/>
        </w:rPr>
        <w:t>the southern half of the Hemisphere must prove that it can adapt to changing markets, resource bases and technologies in order to compete with the opportunities found in North America.</w:t>
      </w:r>
      <w:r>
        <w:t xml:space="preserve"> The prospects for this adaptation are mixed, </w:t>
      </w:r>
      <w:r w:rsidRPr="00E27450">
        <w:rPr>
          <w:rStyle w:val="StyleBoldUnderline"/>
        </w:rPr>
        <w:t xml:space="preserve">providing opportunities </w:t>
      </w:r>
      <w:r w:rsidRPr="00203F3D">
        <w:rPr>
          <w:rStyle w:val="StyleBoldUnderline"/>
        </w:rPr>
        <w:t>for U.S. energy diplomacy</w:t>
      </w:r>
      <w:r w:rsidRPr="00E27450">
        <w:rPr>
          <w:rStyle w:val="StyleBoldUnderline"/>
        </w:rPr>
        <w:t>.</w:t>
      </w:r>
    </w:p>
    <w:p w:rsidR="00B45591" w:rsidRDefault="00B45591" w:rsidP="00B45591">
      <w:r>
        <w:t>II. Energy Trends in the Western Hemisphere</w:t>
      </w:r>
    </w:p>
    <w:p w:rsidR="00B45591" w:rsidRDefault="00B45591" w:rsidP="00B45591">
      <w:r>
        <w:t xml:space="preserve">The Western Hemisphere has seen the rise of two trends in energy governance in recent years. One trend is towards </w:t>
      </w:r>
      <w:r w:rsidRPr="0031211F">
        <w:rPr>
          <w:rStyle w:val="StyleBoldUnderline"/>
        </w:rPr>
        <w:t>rising state control of energy resources – in Venezuela</w:t>
      </w:r>
      <w:r>
        <w:t xml:space="preserve">, Argentina, Bolivia and Ecuador in particular. </w:t>
      </w:r>
      <w:r w:rsidRPr="0031211F">
        <w:rPr>
          <w:rStyle w:val="StyleBoldUnderline"/>
        </w:rPr>
        <w:t>The concern</w:t>
      </w:r>
      <w:r>
        <w:t xml:space="preserve"> here </w:t>
      </w:r>
      <w:r w:rsidRPr="0031211F">
        <w:rPr>
          <w:rStyle w:val="StyleBoldUnderline"/>
        </w:rPr>
        <w:t>is that this</w:t>
      </w:r>
      <w:r>
        <w:t xml:space="preserve"> trend </w:t>
      </w:r>
      <w:r w:rsidRPr="0031211F">
        <w:rPr>
          <w:rStyle w:val="StyleBoldUnderline"/>
        </w:rPr>
        <w:t xml:space="preserve">will </w:t>
      </w:r>
      <w:r w:rsidRPr="00732213">
        <w:rPr>
          <w:rStyle w:val="Emphasis"/>
        </w:rPr>
        <w:t>limit the growth of global supplies of oil</w:t>
      </w:r>
      <w:r w:rsidRPr="0031211F">
        <w:rPr>
          <w:rStyle w:val="StyleBoldUnderline"/>
        </w:rPr>
        <w:t xml:space="preserve"> and gas by undermining the value of existing investments, discouraging future investment and leading to political instability resulting from declining living standards.</w:t>
      </w:r>
      <w:r>
        <w:t xml:space="preserve"> </w:t>
      </w:r>
      <w:r w:rsidRPr="0031211F">
        <w:rPr>
          <w:rStyle w:val="StyleBoldUnderline"/>
        </w:rPr>
        <w:t xml:space="preserve">The economic consequence of this trend is that the hemisphere will contribute less to the diversification of oil supply, thereby engendering a tighter international oil market </w:t>
      </w:r>
      <w:r w:rsidRPr="00DE3552">
        <w:rPr>
          <w:rStyle w:val="Emphasis"/>
        </w:rPr>
        <w:t>more vulnerable to the negative effects of supply shocks</w:t>
      </w:r>
      <w:r w:rsidRPr="0031211F">
        <w:rPr>
          <w:rStyle w:val="StyleBoldUnderline"/>
        </w:rPr>
        <w:t xml:space="preserve">, increasing the importance of OPEC supply and, over time, undermining economic development in the region. The political consequences of these trends include the </w:t>
      </w:r>
      <w:r w:rsidRPr="00DE3552">
        <w:rPr>
          <w:rStyle w:val="Emphasis"/>
        </w:rPr>
        <w:t>decline of U.S. influence in the region</w:t>
      </w:r>
      <w:r w:rsidRPr="0031211F">
        <w:rPr>
          <w:rStyle w:val="StyleBoldUnderline"/>
        </w:rPr>
        <w:t xml:space="preserve"> relative to competing ideologies and the erosion of democratic structures.</w:t>
      </w:r>
    </w:p>
    <w:p w:rsidR="00B45591" w:rsidRDefault="00B45591" w:rsidP="00B45591">
      <w:r>
        <w:t>A second, much more positive, trend is towards creative fiscal regimes that welcome foreign investment and require state owned companies to compete with international companies, with independent regulators that promote fair and efficient regulation. Countries observing this model are increasing production or stalling the decline of existing reserves. Colombia, Trinidad and Tobago, and Peru are key examples of this creative model.</w:t>
      </w:r>
    </w:p>
    <w:p w:rsidR="00B45591" w:rsidRDefault="00B45591" w:rsidP="00B45591">
      <w:r>
        <w:t xml:space="preserve">When I last testified on Latin American energy trends before Congress, Mexico was generally considered to be a part of the first group, making the net trend negative. Today, however, Mexico’s government is actively seeking reforms that include, but are certainly not limited to, the energy sector. A new question mark hangs over Brazil, however. While Petrobras had been viewed as an exemplar national oil company in recent years, it has recently seen its production estimates curtailed, and its market value tumble. The company is no longer second in value only </w:t>
      </w:r>
      <w:r>
        <w:lastRenderedPageBreak/>
        <w:t>to Exxon Mobil. Perhaps as a sign of changing regional dynamics, Petrobras is now reported to be worth less than Colombia’s national oil company, a development that would have been thought to be nearly unthinkable just a few years ago. 14 While natural gas production is rising, oil production is falling, as Petrobras has faced major challenges fulfill both its newfound responsibilities in the deep and ultra-deepwater subsalt resources, companies face challenges meeting aggressive local content requirements and Petrobras struggles to meet the political expectations of the government.</w:t>
      </w:r>
    </w:p>
    <w:p w:rsidR="00B45591" w:rsidRDefault="00B45591" w:rsidP="00B45591">
      <w:r w:rsidRPr="004C364F">
        <w:rPr>
          <w:rStyle w:val="StyleBoldUnderline"/>
        </w:rPr>
        <w:t>Venezuela and Mexico are the most important oil exporters in the hemisphere</w:t>
      </w:r>
      <w:r>
        <w:t xml:space="preserve">. </w:t>
      </w:r>
      <w:r w:rsidRPr="004C364F">
        <w:rPr>
          <w:rStyle w:val="StyleBoldUnderline"/>
        </w:rPr>
        <w:t>While Brazil, Colombia and Argentina are important destinations for foreign investment</w:t>
      </w:r>
      <w:r>
        <w:t xml:space="preserve">, and helpfully produce enough oil to meet their own domestic needs and make some contribution to the global export market, </w:t>
      </w:r>
      <w:r w:rsidRPr="004C364F">
        <w:rPr>
          <w:rStyle w:val="StyleBoldUnderline"/>
        </w:rPr>
        <w:t>they are not strategic suppliers to the global market at this time</w:t>
      </w:r>
      <w:r>
        <w:t>. Only Mexico, Brazil and Venezuela produce more than a million barrels per day, although Colombian crude oil production rose as high as 944,310 barrels per day in 2012,15 and Federico Renjifo, the Colombian Energy and Mining Minister, has stated that the country expects to produce 1.01 mbd in 2013.16 Bolivia has enormous gas reserves, but exports mostly to Brazil and modestly to Argentina. Only Trinidad and Tobago is a key supplier to the world gas market.</w:t>
      </w:r>
    </w:p>
    <w:p w:rsidR="00B45591" w:rsidRDefault="00B45591" w:rsidP="00B45591">
      <w:r>
        <w:t>A. The Rise in State Control</w:t>
      </w:r>
    </w:p>
    <w:p w:rsidR="00B45591" w:rsidRDefault="00B45591" w:rsidP="00B45591">
      <w:r>
        <w:t>From those countries now committed to increasing state control, the U.S. faces two key challenges: the loss of production growth and diversity of supply from the region if new economic frameworks are unattractive to foreign investors and, most critically, the loss of U.S. influence vis-à-vis competing political visions.</w:t>
      </w:r>
    </w:p>
    <w:p w:rsidR="00B45591" w:rsidRDefault="00B45591" w:rsidP="00B45591">
      <w:r>
        <w:t>The Economic Impact of Rising State Control</w:t>
      </w:r>
    </w:p>
    <w:p w:rsidR="00B45591" w:rsidRDefault="00B45591" w:rsidP="00B45591">
      <w:r w:rsidRPr="00E96B0F">
        <w:rPr>
          <w:rStyle w:val="StyleBoldUnderline"/>
        </w:rPr>
        <w:t>The recent wave of changes in contractual terms and dramatic changes in tax regimes in Venezuela</w:t>
      </w:r>
      <w:r>
        <w:t xml:space="preserve">, Bolivia, Ecuador and, in recent years, Argentina, </w:t>
      </w:r>
      <w:r w:rsidRPr="00E96B0F">
        <w:rPr>
          <w:rStyle w:val="StyleBoldUnderline"/>
        </w:rPr>
        <w:t xml:space="preserve">threatens to slow new investment and eventually </w:t>
      </w:r>
      <w:r w:rsidRPr="004217C3">
        <w:rPr>
          <w:rStyle w:val="Emphasis"/>
        </w:rPr>
        <w:t>deepen instability and poverty</w:t>
      </w:r>
      <w:r w:rsidRPr="004217C3">
        <w:t xml:space="preserve"> in these nations, </w:t>
      </w:r>
      <w:r w:rsidRPr="00E96B0F">
        <w:rPr>
          <w:rStyle w:val="StyleBoldUnderline"/>
        </w:rPr>
        <w:t>as well as destroy shareholder value for the companies invested there. The deterioration in the investment climate for energy in these countries is primarily an economic threat</w:t>
      </w:r>
      <w:r>
        <w:t xml:space="preserve">, as </w:t>
      </w:r>
      <w:r w:rsidRPr="00CD33A4">
        <w:rPr>
          <w:rStyle w:val="StyleBoldUnderline"/>
        </w:rPr>
        <w:t>it foments an environment where supply is constrained and prices are high</w:t>
      </w:r>
      <w:r>
        <w:t>. We are seeing the revision of economic terms at a time when producers rather than companies hold more market power.</w:t>
      </w:r>
    </w:p>
    <w:p w:rsidR="00B45591" w:rsidRDefault="00B45591" w:rsidP="00B45591">
      <w:r>
        <w:t>Venezuela</w:t>
      </w:r>
    </w:p>
    <w:p w:rsidR="00B45591" w:rsidRDefault="00B45591" w:rsidP="00B45591">
      <w:r>
        <w:t xml:space="preserve">In 2007, President Hugo Chavez led the nationalization of oil exploration and production in Venezuela, mandating renegotiation of contracts with a minimum 60 percent PdVSA share. While sixteen companies, including Shell and Chevron, complied with the new agreements, ExxonMobil and ENI refused to cooperate and were forcibly taken over. Both companies have pending complaints before the International Centre for the Settlement of Investment Disputes (ICSID) at the World Bank that are expected to be decided in late 2013. As a result of those claims, particularly the ExxonMobil claim, Venezuela withdrew from the ICSID in 2012.17 The impact of the nationalizations, according to expert analysts like Deutsche Bank and Wood Mackenzie, was </w:t>
      </w:r>
      <w:r w:rsidRPr="000E638F">
        <w:rPr>
          <w:rStyle w:val="StyleBoldUnderline"/>
        </w:rPr>
        <w:t xml:space="preserve">a massive flight of investment capital from Venezuela’s heavy oil sector to Canada’s oil sands, effectively freezing development of the hemisphere’s largest oil reserves during one of the greatest oil booms </w:t>
      </w:r>
      <w:r w:rsidRPr="00DE3552">
        <w:rPr>
          <w:rStyle w:val="StyleBoldUnderline"/>
        </w:rPr>
        <w:t xml:space="preserve">in history. The net impact on Venezuela’s credit and credibility are quite negative, again with </w:t>
      </w:r>
      <w:r w:rsidRPr="00DE3552">
        <w:rPr>
          <w:rStyle w:val="Emphasis"/>
        </w:rPr>
        <w:t>serious negative long-term consequences for the global oil market</w:t>
      </w:r>
      <w:r w:rsidRPr="00DE3552">
        <w:rPr>
          <w:rStyle w:val="StyleBoldUnderline"/>
        </w:rPr>
        <w:t xml:space="preserve"> and Venezuela’s own economy.</w:t>
      </w:r>
      <w:r>
        <w:t xml:space="preserve"> In 2008, ENI and Total came reached an agreement with PdVSA regarding a 2005 joint venture requirement that they had not previously signed an MOU for. Terms for involvement in natural gas development in Venezuela are slightly more beneficial, although in 2012, the year before his death, President Chavez expressed some interest in altering those terms. It is generally expected that </w:t>
      </w:r>
      <w:r w:rsidRPr="00DE3552">
        <w:rPr>
          <w:rStyle w:val="StyleBoldUnderline"/>
        </w:rPr>
        <w:t xml:space="preserve">Venezuela’s oil production will continue to </w:t>
      </w:r>
      <w:r w:rsidRPr="00E9604E">
        <w:rPr>
          <w:rStyle w:val="Emphasis"/>
        </w:rPr>
        <w:lastRenderedPageBreak/>
        <w:t>fluctuate or stagnate without considerable outside investment</w:t>
      </w:r>
      <w:r>
        <w:t xml:space="preserve">. According to the EIA, some analysts estimate that PdVSA must spend at least $3 billion annually in order to keep production at its current levels.18 </w:t>
      </w:r>
      <w:r w:rsidRPr="00DE3552">
        <w:rPr>
          <w:rStyle w:val="StyleBoldUnderline"/>
        </w:rPr>
        <w:t>Venezuela plays a significant role in the Western Hemisphere, acting as a proxy for Cuba and providing oil at favorable cost and financing terms to Caribbean nations through Petrocaribe and the Southern Cone through Petrosur, ventures which add stress to the country’s fiscal situation</w:t>
      </w:r>
      <w:r>
        <w:t xml:space="preserve">. While change is unlikely to happen quickly, </w:t>
      </w:r>
      <w:r w:rsidRPr="00DE3552">
        <w:rPr>
          <w:rStyle w:val="StyleBoldUnderline"/>
        </w:rPr>
        <w:t>pressure stemming from the recent failed currency devaluation, rising inflation, and vast external subsidies will take a toll on the economy and are ultimately unsustainable</w:t>
      </w:r>
      <w:r>
        <w:t>.</w:t>
      </w:r>
    </w:p>
    <w:p w:rsidR="00B45591" w:rsidRDefault="00B45591" w:rsidP="00B45591"/>
    <w:p w:rsidR="0041055D" w:rsidRPr="00270DA2" w:rsidRDefault="0041055D" w:rsidP="0041055D">
      <w:pPr>
        <w:pStyle w:val="Heading4"/>
      </w:pPr>
      <w:r>
        <w:t>Growing economic crises and ties with Iran are fueling narco terror networks targeting the U.S.</w:t>
      </w:r>
    </w:p>
    <w:p w:rsidR="0041055D" w:rsidRDefault="0041055D" w:rsidP="0041055D">
      <w:r w:rsidRPr="00880A3A">
        <w:rPr>
          <w:rStyle w:val="StyleStyleBold12pt"/>
        </w:rPr>
        <w:t>Shinkman, 13</w:t>
      </w:r>
      <w:r>
        <w:t xml:space="preserve"> --- national security reporter at U.S. News and World Report (4/24/2013, Paul D., “Iranian-Sponsored Narco-Terrorism in Venezuela: How Will Maduro Respond? New Venezuelan president at a crossroads for major threat to U.S.,” </w:t>
      </w:r>
      <w:hyperlink r:id="rId10" w:history="1">
        <w:r w:rsidRPr="00400BBB">
          <w:rPr>
            <w:rStyle w:val="Hyperlink"/>
          </w:rPr>
          <w:t>http://www.usnews.com/news/articles/2013/04/24/iranian-sponsored-narco-terrorism-in-venezuela-how-will-maduro-respond</w:t>
        </w:r>
      </w:hyperlink>
      <w:r>
        <w:t>, JMP)</w:t>
      </w:r>
    </w:p>
    <w:p w:rsidR="0041055D" w:rsidRDefault="0041055D" w:rsidP="0041055D"/>
    <w:p w:rsidR="0041055D" w:rsidRPr="00224BDA" w:rsidRDefault="0041055D" w:rsidP="0041055D">
      <w:pPr>
        <w:rPr>
          <w:rStyle w:val="StyleBoldUnderline"/>
        </w:rPr>
      </w:pPr>
      <w:r>
        <w:t xml:space="preserve">At a conference earlier this month, </w:t>
      </w:r>
      <w:r w:rsidRPr="00224BDA">
        <w:rPr>
          <w:rStyle w:val="StyleBoldUnderline"/>
        </w:rPr>
        <w:t xml:space="preserve">top U.S. military officers identified what they thought would be the </w:t>
      </w:r>
      <w:r w:rsidRPr="004A2278">
        <w:rPr>
          <w:rStyle w:val="Emphasis"/>
        </w:rPr>
        <w:t>top threats</w:t>
      </w:r>
      <w:r w:rsidRPr="00224BDA">
        <w:rPr>
          <w:rStyle w:val="StyleBoldUnderline"/>
        </w:rPr>
        <w:t xml:space="preserve"> to the U.S. as it draws down from protracte</w:t>
      </w:r>
      <w:r>
        <w:rPr>
          <w:rStyle w:val="StyleBoldUnderline"/>
        </w:rPr>
        <w:t>d wars in Iraq and Afghanistan.</w:t>
      </w:r>
    </w:p>
    <w:p w:rsidR="0041055D" w:rsidRPr="00224BDA" w:rsidRDefault="0041055D" w:rsidP="0041055D">
      <w:pPr>
        <w:rPr>
          <w:rStyle w:val="StyleBoldUnderline"/>
        </w:rPr>
      </w:pPr>
      <w:r w:rsidRPr="00224BDA">
        <w:rPr>
          <w:rStyle w:val="StyleBoldUnderline"/>
        </w:rPr>
        <w:t>Gen.</w:t>
      </w:r>
      <w:r w:rsidRPr="004A2278">
        <w:t xml:space="preserve"> James </w:t>
      </w:r>
      <w:r w:rsidRPr="00224BDA">
        <w:rPr>
          <w:rStyle w:val="StyleBoldUnderline"/>
        </w:rPr>
        <w:t>Amos, commandant of the Marine Corps, was unequivocal abo</w:t>
      </w:r>
      <w:r>
        <w:rPr>
          <w:rStyle w:val="StyleBoldUnderline"/>
        </w:rPr>
        <w:t>ut a largely unreported danger:</w:t>
      </w:r>
    </w:p>
    <w:p w:rsidR="0041055D" w:rsidRDefault="0041055D" w:rsidP="0041055D">
      <w:r w:rsidRPr="00224BDA">
        <w:rPr>
          <w:rStyle w:val="StyleBoldUnderline"/>
        </w:rPr>
        <w:t>"Narco-terrorism just on our south border</w:t>
      </w:r>
      <w:r>
        <w:t>: [it is] yet to be seen just how that is going to play out in our own nation, but it is an issue and it is something that our nation is going to have to deal with."</w:t>
      </w:r>
    </w:p>
    <w:p w:rsidR="0041055D" w:rsidRDefault="0041055D" w:rsidP="0041055D">
      <w:r>
        <w:t>"Colombia is doing particularly well, but there is an insurgency growing," Amos continued. "They have been fighting it, probably the greatest success story in this part of the world."</w:t>
      </w:r>
    </w:p>
    <w:p w:rsidR="0041055D" w:rsidRDefault="0041055D" w:rsidP="0041055D">
      <w:r>
        <w:t>The commandant's remarks came a week before the April 14 election where Venezuelans chose a successor to the wildly popular and charismatic Hugo Chavez, who died March 5. Amos indicated the outcome of this election would define much of future relations between the U.S. and Venezuela, located on a continent that has rarely appeared on America's foreign policy radar in the last decade.</w:t>
      </w:r>
    </w:p>
    <w:p w:rsidR="0041055D" w:rsidRDefault="0041055D" w:rsidP="0041055D">
      <w:r>
        <w:t>Experts, analysts and pundits could not have predicted the election outcome: The establishment's Nicolas Maduro beat reformer Henrique Capriles by a margin of roughly 1 percent. Chavez's hand-picked successor inherited the presidency, but he would not enjoy a broad public mandate to get a teetering Venezuela back on track.</w:t>
      </w:r>
    </w:p>
    <w:p w:rsidR="0041055D" w:rsidRPr="004A2278" w:rsidRDefault="0041055D" w:rsidP="0041055D">
      <w:pPr>
        <w:rPr>
          <w:rStyle w:val="StyleBoldUnderline"/>
        </w:rPr>
      </w:pPr>
      <w:r w:rsidRPr="004A2278">
        <w:rPr>
          <w:rStyle w:val="StyleBoldUnderline"/>
        </w:rPr>
        <w:t>The situation in the South American nation remains dire amid skyrocketing inflation, largely due to Chavez's efforts to nationalize private industry and increase social benefits.</w:t>
      </w:r>
    </w:p>
    <w:p w:rsidR="0041055D" w:rsidRPr="00224BDA" w:rsidRDefault="0041055D" w:rsidP="0041055D">
      <w:pPr>
        <w:rPr>
          <w:rStyle w:val="StyleBoldUnderline"/>
        </w:rPr>
      </w:pPr>
      <w:r w:rsidRPr="00224BDA">
        <w:rPr>
          <w:rStyle w:val="StyleBoldUnderline"/>
        </w:rPr>
        <w:t>Maduro's immediate attention after claiming victory was drawn to remedying widespread blackouts and food shortages.</w:t>
      </w:r>
    </w:p>
    <w:p w:rsidR="0041055D" w:rsidRDefault="0041055D" w:rsidP="0041055D">
      <w:r w:rsidRPr="00224BDA">
        <w:rPr>
          <w:rStyle w:val="StyleBoldUnderline"/>
        </w:rPr>
        <w:t>One expert on the region says the new leader may need to tap into a shadow world of transnational crime to maintain the stability his countrymen expect.</w:t>
      </w:r>
    </w:p>
    <w:p w:rsidR="0041055D" w:rsidRDefault="0041055D" w:rsidP="0041055D">
      <w:r w:rsidRPr="002F687A">
        <w:rPr>
          <w:rStyle w:val="StyleBoldUnderline"/>
        </w:rPr>
        <w:t>"Venezuela is a really nice bar, and anybody can go in there and pick up anybody else," says</w:t>
      </w:r>
      <w:r>
        <w:t xml:space="preserve"> Doug </w:t>
      </w:r>
      <w:r w:rsidRPr="002F687A">
        <w:rPr>
          <w:rStyle w:val="StyleBoldUnderline"/>
        </w:rPr>
        <w:t>Farah, an expert on narco-terrorism and Latin American crime</w:t>
      </w:r>
      <w:r>
        <w:t>.</w:t>
      </w:r>
    </w:p>
    <w:p w:rsidR="0041055D" w:rsidRDefault="0041055D" w:rsidP="0041055D">
      <w:r>
        <w:t xml:space="preserve">He compares the country to the kind of establishment where nefarious actors can find solutions to a problem. </w:t>
      </w:r>
      <w:r w:rsidRPr="00172CEE">
        <w:rPr>
          <w:rStyle w:val="StyleBoldUnderline"/>
        </w:rPr>
        <w:t xml:space="preserve">Anti-American groups can find freelance cyber terrorists, for example, </w:t>
      </w:r>
      <w:r w:rsidRPr="00172CEE">
        <w:rPr>
          <w:rStyle w:val="StyleBoldUnderline"/>
        </w:rPr>
        <w:lastRenderedPageBreak/>
        <w:t>or potential drug runners can make connections with the FARC</w:t>
      </w:r>
      <w:r>
        <w:t>, the Colombian guerilla organization, he says.</w:t>
      </w:r>
    </w:p>
    <w:p w:rsidR="0041055D" w:rsidRDefault="0041055D" w:rsidP="0041055D">
      <w:r w:rsidRPr="00F94A1B">
        <w:rPr>
          <w:rStyle w:val="StyleBoldUnderline"/>
        </w:rPr>
        <w:t>"Sometimes it creates a long-term relationship, and sometimes it creates a one-night stand,"</w:t>
      </w:r>
      <w:r>
        <w:t xml:space="preserve"> says Farah, a former Washington Post investigative reporter who is now a senior fellow at the Virginia-based International Assessment and Strategy Center.</w:t>
      </w:r>
    </w:p>
    <w:p w:rsidR="0041055D" w:rsidRDefault="0041055D" w:rsidP="0041055D">
      <w:r>
        <w:t>Under Chavez, Venezuela also created strong ties with Cuba, which for decades has navigated treacherous financial waters and desperate economic straits, all while dodging U.S. influence. But the help Venezuela receives is not limited to its own hemisphere.</w:t>
      </w:r>
    </w:p>
    <w:p w:rsidR="0041055D" w:rsidRDefault="0041055D" w:rsidP="0041055D">
      <w:r>
        <w:t xml:space="preserve">Farah produced a research paper for the U.S. Army War College in August 2012 about </w:t>
      </w:r>
      <w:r w:rsidRPr="000C2DBF">
        <w:rPr>
          <w:rStyle w:val="StyleBoldUnderline"/>
        </w:rPr>
        <w:t>the "growing alliance" between state-sponsored Iranian agents and other anti-American groups in Latin America, including</w:t>
      </w:r>
      <w:r>
        <w:t xml:space="preserve"> the governments of </w:t>
      </w:r>
      <w:r w:rsidRPr="000C2DBF">
        <w:rPr>
          <w:rStyle w:val="StyleBoldUnderline"/>
        </w:rPr>
        <w:t>Venezuela</w:t>
      </w:r>
      <w:r>
        <w:t xml:space="preserve"> and Cuba.</w:t>
      </w:r>
    </w:p>
    <w:p w:rsidR="0041055D" w:rsidRPr="00783564" w:rsidRDefault="0041055D" w:rsidP="0041055D">
      <w:pPr>
        <w:rPr>
          <w:b/>
          <w:bCs/>
          <w:u w:val="single"/>
        </w:rPr>
      </w:pPr>
      <w:r w:rsidRPr="002E0E01">
        <w:rPr>
          <w:rStyle w:val="StyleBoldUnderline"/>
        </w:rPr>
        <w:t xml:space="preserve">This alliance with Iran uses established drug trade routes from countries in South and Central America to </w:t>
      </w:r>
      <w:r w:rsidRPr="00DC42F0">
        <w:rPr>
          <w:rStyle w:val="Emphasis"/>
        </w:rPr>
        <w:t>penetrate North American borders</w:t>
      </w:r>
      <w:r w:rsidRPr="002E0E01">
        <w:rPr>
          <w:rStyle w:val="StyleBoldUnderline"/>
        </w:rPr>
        <w:t>, all under a banner of mutual malevolence toward the U.S.</w:t>
      </w:r>
    </w:p>
    <w:p w:rsidR="0041055D" w:rsidRDefault="0041055D" w:rsidP="0041055D">
      <w:r>
        <w:t>The results of this access are largely secret, though security experts who spoke with U.S. News believe the attempted assassination of the Saudi Arabian ambassador in Washington, D.C.'s Georgetown neighborhood was carried out by Iranian intelligence operatives.</w:t>
      </w:r>
    </w:p>
    <w:p w:rsidR="0041055D" w:rsidRDefault="0041055D" w:rsidP="0041055D">
      <w:r>
        <w:t>"Each of the Bolivarian states has lifted visa requirements for Iranian citizens, thereby erasing any public record of the Iranian citizens that come and go to these countries," wrote Farah of countries such as Venezuela, Ecuador, Colombia and Panama.</w:t>
      </w:r>
    </w:p>
    <w:p w:rsidR="0041055D" w:rsidRDefault="0041055D" w:rsidP="0041055D">
      <w:r>
        <w:t>He also cited Venezuelan Foreign Minister David Velasquez who said, while speaking at a press conference in Tehran in 2010, "We are confident that Iran can give a crushing response to the threats and sanctions imposed by the West and imperialism."</w:t>
      </w:r>
    </w:p>
    <w:p w:rsidR="0041055D" w:rsidRDefault="0041055D" w:rsidP="0041055D">
      <w:r>
        <w:t>These relationships are controlled by a group of military elites within Venezuela, Farah tells U.S. News. He wonders whether the 50.8 percent of the vote Maduro won in the April 14 election gives him enough support to keep the country – and its shadow commerce – stable enough to continue its usual business.</w:t>
      </w:r>
    </w:p>
    <w:p w:rsidR="0041055D" w:rsidRDefault="0041055D" w:rsidP="0041055D">
      <w:r w:rsidRPr="00783564">
        <w:rPr>
          <w:rStyle w:val="StyleBoldUnderline"/>
        </w:rPr>
        <w:t>"[Maduro] has been and will continue to be forced to take all the unpopular macroeconomic steps and corrections that are painful, but Chavez never took,"</w:t>
      </w:r>
      <w:r>
        <w:t xml:space="preserve"> Farah says. </w:t>
      </w:r>
      <w:r w:rsidRPr="00783564">
        <w:rPr>
          <w:rStyle w:val="StyleBoldUnderline"/>
        </w:rPr>
        <w:t>"There is going to be</w:t>
      </w:r>
      <w:r>
        <w:t xml:space="preserve">, I would guess, </w:t>
      </w:r>
      <w:r w:rsidRPr="00783564">
        <w:rPr>
          <w:rStyle w:val="StyleBoldUnderline"/>
        </w:rPr>
        <w:t>a great temptation to turn to [the elites] for money."</w:t>
      </w:r>
    </w:p>
    <w:p w:rsidR="0041055D" w:rsidRPr="00783564" w:rsidRDefault="0041055D" w:rsidP="0041055D">
      <w:pPr>
        <w:rPr>
          <w:rStyle w:val="StyleBoldUnderline"/>
        </w:rPr>
      </w:pPr>
      <w:r w:rsidRPr="00783564">
        <w:rPr>
          <w:rStyle w:val="StyleBoldUnderline"/>
        </w:rPr>
        <w:t>"Most criminalized elements of the Boliavarian structure will gain more power because he needs them,"</w:t>
      </w:r>
      <w:r>
        <w:t xml:space="preserve"> he says, adding </w:t>
      </w:r>
      <w:r w:rsidRPr="00783564">
        <w:rPr>
          <w:rStyle w:val="StyleBoldUnderline"/>
        </w:rPr>
        <w:t>"it won't be as chummy a relationship" as they enjoyed with the ever-charismatic Chavez.</w:t>
      </w:r>
    </w:p>
    <w:p w:rsidR="0041055D" w:rsidRDefault="0041055D" w:rsidP="0041055D"/>
    <w:p w:rsidR="0041055D" w:rsidRDefault="0041055D" w:rsidP="0041055D">
      <w:pPr>
        <w:pStyle w:val="Heading4"/>
      </w:pPr>
      <w:r>
        <w:t>Results in WMD terrorism on the U.S.</w:t>
      </w:r>
    </w:p>
    <w:p w:rsidR="0041055D" w:rsidRDefault="0041055D" w:rsidP="0041055D">
      <w:r w:rsidRPr="00646894">
        <w:rPr>
          <w:rStyle w:val="StyleStyleBold12pt"/>
        </w:rPr>
        <w:t>Anderson, 08</w:t>
      </w:r>
      <w:r>
        <w:t xml:space="preserve"> (10/8/2008, Curt, AP, “US officials fear terrorist links with drug lords,” </w:t>
      </w:r>
      <w:hyperlink r:id="rId11" w:history="1">
        <w:r w:rsidRPr="00400BBB">
          <w:rPr>
            <w:rStyle w:val="Hyperlink"/>
          </w:rPr>
          <w:t>http://usatoday30.usatoday.com/news/nation/2008-10-08-805146709_x.htm</w:t>
        </w:r>
      </w:hyperlink>
      <w:r>
        <w:t>)</w:t>
      </w:r>
    </w:p>
    <w:p w:rsidR="0041055D" w:rsidRDefault="0041055D" w:rsidP="0041055D"/>
    <w:p w:rsidR="0041055D" w:rsidRDefault="0041055D" w:rsidP="0041055D">
      <w:r>
        <w:t xml:space="preserve">MIAMI — </w:t>
      </w:r>
      <w:r w:rsidRPr="000B220B">
        <w:rPr>
          <w:rStyle w:val="StyleBoldUnderline"/>
        </w:rPr>
        <w:t>There is real danger that Islamic extremist groups such as al-Qaida and Hezbollah could form alliances with wealthy and powerful Latin American drug lords to launch new terrorist attacks</w:t>
      </w:r>
      <w:r>
        <w:t>, U.S. officials said Wednesday.</w:t>
      </w:r>
    </w:p>
    <w:p w:rsidR="0041055D" w:rsidRPr="000B220B" w:rsidRDefault="0041055D" w:rsidP="0041055D">
      <w:pPr>
        <w:rPr>
          <w:b/>
          <w:bCs/>
          <w:u w:val="single"/>
        </w:rPr>
      </w:pPr>
      <w:r w:rsidRPr="000B220B">
        <w:rPr>
          <w:rStyle w:val="StyleBoldUnderline"/>
        </w:rPr>
        <w:t>Extremist group operatives have already been identified in several Latin American countries, mostly involved in fundraising and finding logistical support.</w:t>
      </w:r>
      <w:r>
        <w:t xml:space="preserve"> But Charles Allen, chief of intelligence analysis at the Homeland Security Department, said </w:t>
      </w:r>
      <w:r w:rsidRPr="000B220B">
        <w:rPr>
          <w:rStyle w:val="StyleBoldUnderline"/>
        </w:rPr>
        <w:t xml:space="preserve">they could use well-established smuggling routes and drug profits to bring people or even </w:t>
      </w:r>
      <w:r w:rsidRPr="000B220B">
        <w:rPr>
          <w:rStyle w:val="Emphasis"/>
        </w:rPr>
        <w:t>weapons of mass destruction</w:t>
      </w:r>
      <w:r w:rsidRPr="000B220B">
        <w:rPr>
          <w:rStyle w:val="StyleBoldUnderline"/>
        </w:rPr>
        <w:t xml:space="preserve"> to the U.S.</w:t>
      </w:r>
    </w:p>
    <w:p w:rsidR="0041055D" w:rsidRDefault="0041055D" w:rsidP="0041055D">
      <w:r w:rsidRPr="000B220B">
        <w:rPr>
          <w:rStyle w:val="StyleBoldUnderline"/>
        </w:rPr>
        <w:lastRenderedPageBreak/>
        <w:t>"The presence of these people in the region leaves open the possibility that they will attempt to attack the</w:t>
      </w:r>
      <w:r>
        <w:t xml:space="preserve"> </w:t>
      </w:r>
      <w:r w:rsidRPr="000B220B">
        <w:rPr>
          <w:rStyle w:val="Emphasis"/>
        </w:rPr>
        <w:t>U</w:t>
      </w:r>
      <w:r>
        <w:t xml:space="preserve">nited </w:t>
      </w:r>
      <w:r w:rsidRPr="000B220B">
        <w:rPr>
          <w:rStyle w:val="Emphasis"/>
        </w:rPr>
        <w:t>S</w:t>
      </w:r>
      <w:r>
        <w:t xml:space="preserve">tates," </w:t>
      </w:r>
      <w:r w:rsidRPr="000B220B">
        <w:rPr>
          <w:rStyle w:val="StyleBoldUnderline"/>
        </w:rPr>
        <w:t>said Allen, a veteran CIA analyst</w:t>
      </w:r>
      <w:r>
        <w:t>. "</w:t>
      </w:r>
      <w:r w:rsidRPr="000B220B">
        <w:rPr>
          <w:rStyle w:val="StyleBoldUnderline"/>
        </w:rPr>
        <w:t>The threats in this hemisphere are real.</w:t>
      </w:r>
      <w:r>
        <w:t xml:space="preserve"> We cannot ignore them."</w:t>
      </w:r>
    </w:p>
    <w:p w:rsidR="0041055D" w:rsidRDefault="0041055D" w:rsidP="0041055D">
      <w:r>
        <w:t>Added U.S. Drug Enforcement Administration operations chief Michael Braun: "It is not in our interest to let that potpourri of scum to come together."</w:t>
      </w:r>
    </w:p>
    <w:p w:rsidR="0041055D" w:rsidRDefault="0041055D" w:rsidP="0041055D"/>
    <w:p w:rsidR="0041055D" w:rsidRDefault="0041055D" w:rsidP="0041055D">
      <w:pPr>
        <w:pStyle w:val="Heading4"/>
      </w:pPr>
      <w:r>
        <w:t>Expanding market based investment is essential to Venezuelan stability and Maduro’s grip on power</w:t>
      </w:r>
    </w:p>
    <w:p w:rsidR="0041055D" w:rsidRDefault="0041055D" w:rsidP="0041055D">
      <w:r w:rsidRPr="00FB4D83">
        <w:rPr>
          <w:rStyle w:val="StyleStyleBold12pt"/>
        </w:rPr>
        <w:t>Campbell, 13</w:t>
      </w:r>
      <w:r>
        <w:t xml:space="preserve"> (4/16/2013, Darren, “A new leader could signal change for Venezuela’s troubled oil and gas sector; If Nicolas Maduro can reverse the industry's decline, it could siphon off investment in Alberta's oil sands,” http://www.albertaoilmagazine.com/2013/04/a-new-leader-could-signal-change-for-venenzuelas-oil-and-gas-sector/, JMP)</w:t>
      </w:r>
    </w:p>
    <w:p w:rsidR="0041055D" w:rsidRDefault="0041055D" w:rsidP="0041055D"/>
    <w:p w:rsidR="0041055D" w:rsidRDefault="0041055D" w:rsidP="0041055D">
      <w:r>
        <w:t>That’s because Venezuelan heavy oil is a competitor to the bitumen and heavy oil Alberta produces, and as long as the Venezuelan oil and gas industry is badly underperforming, some of the investment that could be going to develop its reserves will flow to the oil sands.</w:t>
      </w:r>
    </w:p>
    <w:p w:rsidR="0041055D" w:rsidRDefault="0041055D" w:rsidP="0041055D">
      <w:r>
        <w:t>But now that Maduro is the new boss in Venezuela, is he likely to reverse the decline?</w:t>
      </w:r>
    </w:p>
    <w:p w:rsidR="0041055D" w:rsidRDefault="0041055D" w:rsidP="0041055D">
      <w:r>
        <w:t>Devon Energy Big Box</w:t>
      </w:r>
    </w:p>
    <w:p w:rsidR="0041055D" w:rsidRDefault="0041055D" w:rsidP="0041055D">
      <w:r>
        <w:t>To gain some insight into that question, I contacted Roger Tissot – a native of Colombia who is now a British Columbia-based industry consultant who specializes in South America. Last June, Tissot wrote an essay on Chavez and the future of the Venezuela oil and gas industry that appeared in Alberta Oil.</w:t>
      </w:r>
    </w:p>
    <w:p w:rsidR="0041055D" w:rsidRDefault="0041055D" w:rsidP="0041055D">
      <w:r>
        <w:t>Maduro was Chavez’s hand-picked successor, and knowing that, Tissot says no one should expect a drastic reversal of policies – or a drastic turnaround in the industry’s fortunes.</w:t>
      </w:r>
    </w:p>
    <w:p w:rsidR="0041055D" w:rsidRPr="005310D5" w:rsidRDefault="0041055D" w:rsidP="0041055D">
      <w:pPr>
        <w:rPr>
          <w:rStyle w:val="StyleBoldUnderline"/>
        </w:rPr>
      </w:pPr>
      <w:r>
        <w:t xml:space="preserve">However, </w:t>
      </w:r>
      <w:r w:rsidRPr="005310D5">
        <w:rPr>
          <w:rStyle w:val="StyleBoldUnderline"/>
        </w:rPr>
        <w:t>the status quo can’t continue</w:t>
      </w:r>
      <w:r>
        <w:t xml:space="preserve">, either. </w:t>
      </w:r>
      <w:r w:rsidRPr="005310D5">
        <w:rPr>
          <w:rStyle w:val="StyleBoldUnderline"/>
        </w:rPr>
        <w:t xml:space="preserve">Maduro needs oil and gas revenue to fund the country’s social programs and </w:t>
      </w:r>
      <w:r w:rsidRPr="009E7750">
        <w:rPr>
          <w:rStyle w:val="Emphasis"/>
        </w:rPr>
        <w:t>keep the country from falling into chaos</w:t>
      </w:r>
      <w:r w:rsidRPr="005310D5">
        <w:rPr>
          <w:rStyle w:val="StyleBoldUnderline"/>
        </w:rPr>
        <w:t>. A better run, more free market-leaning oil and gas industry will help Maduro accomplish this and keep him in power longer.</w:t>
      </w:r>
    </w:p>
    <w:p w:rsidR="0041055D" w:rsidRPr="00C319D7" w:rsidRDefault="0041055D" w:rsidP="0041055D">
      <w:pPr>
        <w:rPr>
          <w:rStyle w:val="StyleBoldUnderline"/>
        </w:rPr>
      </w:pPr>
      <w:r>
        <w:t xml:space="preserve">Therefore, </w:t>
      </w:r>
      <w:r w:rsidRPr="00C319D7">
        <w:rPr>
          <w:rStyle w:val="StyleBoldUnderline"/>
        </w:rPr>
        <w:t>Tissot thinks Maduro has little choice but to shake things up when it comes to oil and gas matters.</w:t>
      </w:r>
    </w:p>
    <w:p w:rsidR="0041055D" w:rsidRPr="00E54B65" w:rsidRDefault="0041055D" w:rsidP="0041055D">
      <w:r w:rsidRPr="00202D04">
        <w:rPr>
          <w:rStyle w:val="StyleBoldUnderline"/>
        </w:rPr>
        <w:t>“One could expect a government more accessible to foreign investments, and foreign investors concerns (rule of law, security of payments, stability of contracts.)</w:t>
      </w:r>
      <w:r>
        <w:t xml:space="preserve"> Although it is too early to say, one should expect the Venezuelan oil sectors – after years of stagnation and mismanagement – to perhaps start showing some signs of life again,” he wrote in an email exchange. </w:t>
      </w:r>
      <w:r w:rsidRPr="00202D04">
        <w:rPr>
          <w:rStyle w:val="StyleBoldUnderline"/>
        </w:rPr>
        <w:t>“How soon and how deep is something that will depend on how</w:t>
      </w:r>
      <w:r>
        <w:t xml:space="preserve"> Mr. </w:t>
      </w:r>
      <w:r w:rsidRPr="00202D04">
        <w:rPr>
          <w:rStyle w:val="StyleBoldUnderline"/>
        </w:rPr>
        <w:t>Maduro’s administration performs</w:t>
      </w:r>
      <w:r>
        <w:t>.</w:t>
      </w:r>
    </w:p>
    <w:p w:rsidR="0041055D" w:rsidRDefault="0041055D" w:rsidP="0041055D"/>
    <w:p w:rsidR="0041055D" w:rsidRPr="00C358D5" w:rsidRDefault="0041055D" w:rsidP="0041055D">
      <w:pPr>
        <w:pStyle w:val="Heading4"/>
      </w:pPr>
      <w:r>
        <w:t>Instability spills over to rest of the region</w:t>
      </w:r>
    </w:p>
    <w:p w:rsidR="0041055D" w:rsidRDefault="0041055D" w:rsidP="0041055D">
      <w:r w:rsidRPr="00571C47">
        <w:rPr>
          <w:rStyle w:val="StyleStyleBold12pt"/>
        </w:rPr>
        <w:t>Shifter, 3</w:t>
      </w:r>
      <w:r>
        <w:t xml:space="preserve"> --- vice president for policy at the Inter-American Dialogue (7/16/2003, Michael, “Why Venezuela Matters,” </w:t>
      </w:r>
      <w:hyperlink r:id="rId12" w:history="1">
        <w:r w:rsidRPr="00400BBB">
          <w:rPr>
            <w:rStyle w:val="Hyperlink"/>
          </w:rPr>
          <w:t>http://nationalinterest.org/article/why-venezuela-matters-2388?page=1</w:t>
        </w:r>
      </w:hyperlink>
      <w:r>
        <w:t>, JMP)</w:t>
      </w:r>
    </w:p>
    <w:p w:rsidR="0041055D" w:rsidRDefault="0041055D" w:rsidP="0041055D"/>
    <w:p w:rsidR="0041055D" w:rsidRDefault="0041055D" w:rsidP="0041055D">
      <w:r>
        <w:t xml:space="preserve">For the United States, </w:t>
      </w:r>
      <w:r w:rsidRPr="005C2EFD">
        <w:rPr>
          <w:rStyle w:val="StyleBoldUnderline"/>
        </w:rPr>
        <w:t>Venezuela is not just another Latin American country in turmoil.   It is</w:t>
      </w:r>
      <w:r>
        <w:t xml:space="preserve">, after all, </w:t>
      </w:r>
      <w:r w:rsidRPr="005C2EFD">
        <w:rPr>
          <w:rStyle w:val="StyleBoldUnderline"/>
        </w:rPr>
        <w:t>the fourth largest oil supplier to the</w:t>
      </w:r>
      <w:r>
        <w:t xml:space="preserve"> </w:t>
      </w:r>
      <w:r w:rsidRPr="005C2EFD">
        <w:rPr>
          <w:rStyle w:val="Emphasis"/>
        </w:rPr>
        <w:t>U</w:t>
      </w:r>
      <w:r>
        <w:t xml:space="preserve">nited </w:t>
      </w:r>
      <w:r w:rsidRPr="005C2EFD">
        <w:rPr>
          <w:rStyle w:val="Emphasis"/>
        </w:rPr>
        <w:t>S</w:t>
      </w:r>
      <w:r>
        <w:t xml:space="preserve">tates, </w:t>
      </w:r>
      <w:r w:rsidRPr="005C2EFD">
        <w:rPr>
          <w:rStyle w:val="StyleBoldUnderline"/>
        </w:rPr>
        <w:t>accounting for 15 percent of its oil imports.</w:t>
      </w:r>
      <w:r>
        <w:t xml:space="preserve">   Senior US officials point to oil as the overriding interest in Venezuela.   In the wake of US military action in Iraq, and the tremendous uncertainty in the Middle East, one would think that Venezuela would acquire even greater urgency for the United States.   Oil works both ways, however.  Shrewdly, the Chavez </w:t>
      </w:r>
      <w:r>
        <w:lastRenderedPageBreak/>
        <w:t xml:space="preserve">government allows the oil to flow precisely to avoid antagonizing foreign operations and, especially, the United States.        </w:t>
      </w:r>
    </w:p>
    <w:p w:rsidR="0041055D" w:rsidRDefault="0041055D" w:rsidP="0041055D">
      <w:r>
        <w:t xml:space="preserve">Oil aside, </w:t>
      </w:r>
      <w:r w:rsidRPr="005C2EFD">
        <w:rPr>
          <w:rStyle w:val="StyleBoldUnderline"/>
        </w:rPr>
        <w:t>there are other key U.S. interests at play in Venezuela</w:t>
      </w:r>
      <w:r>
        <w:t xml:space="preserve">, though these are less widely recognized.    </w:t>
      </w:r>
      <w:r w:rsidRPr="005C2EFD">
        <w:rPr>
          <w:rStyle w:val="StyleBoldUnderline"/>
        </w:rPr>
        <w:t xml:space="preserve">Regional stability and security top the list.   The five countries that make up the Andean region of South America are particularly convulsed.   Continued chaos and escalating violence in Venezuela would not only inflict damage on the country itself, but could well undermine the ability of neighboring countries to achieve and maintain social peace.    </w:t>
      </w:r>
    </w:p>
    <w:p w:rsidR="0041055D" w:rsidRDefault="0041055D" w:rsidP="0041055D">
      <w:r>
        <w:t xml:space="preserve">In this regard, </w:t>
      </w:r>
      <w:r w:rsidRPr="003278CF">
        <w:rPr>
          <w:rStyle w:val="StyleBoldUnderline"/>
        </w:rPr>
        <w:t>Colombia deserves special mention</w:t>
      </w:r>
      <w:r>
        <w:t xml:space="preserve">.    The United States has long sought to bolster the Colombian government's efforts to extend state authority and control.   Since 1999, Colombia has received some $2.5 billion in security aid from the United States, making it the largest beneficiary outside of the Middle East.   Yet, there has been increasing violence on the Colombia/Venezuela border involving Colombian guerrilla and paramilitary forces - and even Venezuela's armed forces.   </w:t>
      </w:r>
      <w:r w:rsidRPr="00112ECD">
        <w:rPr>
          <w:rStyle w:val="StyleBoldUnderline"/>
        </w:rPr>
        <w:t xml:space="preserve">Should the Venezuelan crisis become a </w:t>
      </w:r>
      <w:r w:rsidRPr="00A155D2">
        <w:rPr>
          <w:rStyle w:val="Emphasis"/>
        </w:rPr>
        <w:t>military conflagration</w:t>
      </w:r>
      <w:r w:rsidRPr="00112ECD">
        <w:rPr>
          <w:rStyle w:val="StyleBoldUnderline"/>
        </w:rPr>
        <w:t>, the resulting instability would be detrimental to longstanding US policy objectives.</w:t>
      </w:r>
      <w:r>
        <w:t xml:space="preserve">   The conditions are combustible, and the risks are growing.    </w:t>
      </w:r>
    </w:p>
    <w:p w:rsidR="0041055D" w:rsidRPr="005E2DCE" w:rsidRDefault="0041055D" w:rsidP="0041055D"/>
    <w:p w:rsidR="0041055D" w:rsidRPr="005E2DCE" w:rsidRDefault="0041055D" w:rsidP="0041055D">
      <w:pPr>
        <w:pStyle w:val="Heading4"/>
      </w:pPr>
      <w:r>
        <w:t xml:space="preserve">Impact is </w:t>
      </w:r>
      <w:r w:rsidRPr="005E2DCE">
        <w:t>global war</w:t>
      </w:r>
    </w:p>
    <w:p w:rsidR="0041055D" w:rsidRPr="005E2DCE" w:rsidRDefault="0041055D" w:rsidP="0041055D">
      <w:pPr>
        <w:pStyle w:val="tag"/>
        <w:rPr>
          <w:b w:val="0"/>
          <w:sz w:val="22"/>
          <w:szCs w:val="22"/>
        </w:rPr>
      </w:pPr>
      <w:r w:rsidRPr="005E2DCE">
        <w:rPr>
          <w:sz w:val="22"/>
          <w:szCs w:val="22"/>
        </w:rPr>
        <w:t xml:space="preserve">Rochlin ‘94 </w:t>
      </w:r>
      <w:r w:rsidRPr="005E2DCE">
        <w:rPr>
          <w:b w:val="0"/>
          <w:sz w:val="22"/>
          <w:szCs w:val="22"/>
        </w:rPr>
        <w:t xml:space="preserve">[James Francis, Professor of Political Science at Okanagan U. College, </w:t>
      </w:r>
      <w:r w:rsidRPr="005E2DCE">
        <w:rPr>
          <w:b w:val="0"/>
          <w:i/>
          <w:iCs/>
          <w:sz w:val="22"/>
          <w:szCs w:val="22"/>
        </w:rPr>
        <w:t>Discovering the Americas: The Evolution of Canadian Foreign Policy Towards Latin America</w:t>
      </w:r>
      <w:r w:rsidRPr="005E2DCE">
        <w:rPr>
          <w:b w:val="0"/>
          <w:sz w:val="22"/>
          <w:szCs w:val="22"/>
        </w:rPr>
        <w:t>, 130-131, Wake Early Bird File]</w:t>
      </w:r>
    </w:p>
    <w:p w:rsidR="0041055D" w:rsidRPr="005E2DCE" w:rsidRDefault="0041055D" w:rsidP="0041055D"/>
    <w:p w:rsidR="0041055D" w:rsidRPr="005E2DCE" w:rsidRDefault="0041055D" w:rsidP="0041055D">
      <w:pPr>
        <w:pStyle w:val="card"/>
        <w:ind w:left="0"/>
        <w:rPr>
          <w:rFonts w:ascii="Georgia" w:hAnsi="Georgia" w:cs="Times New Roman"/>
          <w:sz w:val="16"/>
          <w:u w:val="none"/>
        </w:rPr>
      </w:pPr>
      <w:r w:rsidRPr="005E2DCE">
        <w:rPr>
          <w:rFonts w:ascii="Georgia" w:hAnsi="Georgia" w:cs="Times New Roman"/>
          <w:sz w:val="16"/>
          <w:u w:val="none"/>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5E2DCE">
        <w:rPr>
          <w:rStyle w:val="underline"/>
          <w:rFonts w:ascii="Georgia" w:hAnsi="Georgia" w:cs="Times New Roman"/>
          <w:highlight w:val="yellow"/>
        </w:rPr>
        <w:t>Perceptions of declining U.S. influence</w:t>
      </w:r>
      <w:r w:rsidRPr="005E2DCE">
        <w:rPr>
          <w:rFonts w:ascii="Georgia" w:hAnsi="Georgia" w:cs="Times New Roman"/>
          <w:sz w:val="16"/>
          <w:u w:val="none"/>
        </w:rPr>
        <w:t xml:space="preserv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5E2DCE">
        <w:rPr>
          <w:rStyle w:val="underline"/>
          <w:rFonts w:ascii="Georgia" w:hAnsi="Georgia" w:cs="Times New Roman"/>
          <w:highlight w:val="yellow"/>
        </w:rPr>
        <w:t>were linked to the prospect of explosive events occurring</w:t>
      </w:r>
      <w:r w:rsidRPr="005E2DCE">
        <w:rPr>
          <w:rFonts w:ascii="Georgia" w:hAnsi="Georgia" w:cs="Times New Roman"/>
          <w:sz w:val="16"/>
          <w:u w:val="none"/>
        </w:rPr>
        <w:t xml:space="preserve"> in the hemisphere. Hence, the Central American imbroglio was viewed as a fuse which could ignite a cataclysmic process throughout the region. Analysts at the time worried that in a worstcase scenario, </w:t>
      </w:r>
      <w:r w:rsidRPr="005E2DCE">
        <w:rPr>
          <w:rStyle w:val="underline"/>
          <w:rFonts w:ascii="Georgia" w:hAnsi="Georgia" w:cs="Times New Roman"/>
          <w:highlight w:val="yellow"/>
        </w:rPr>
        <w:t>instability created by a regional war</w:t>
      </w:r>
      <w:r w:rsidRPr="005E2DCE">
        <w:rPr>
          <w:rFonts w:ascii="Georgia" w:hAnsi="Georgia" w:cs="Times New Roman"/>
          <w:sz w:val="16"/>
          <w:u w:val="none"/>
        </w:rPr>
        <w:t xml:space="preserve">, beginning in Central America and </w:t>
      </w:r>
      <w:r w:rsidRPr="005E2DCE">
        <w:rPr>
          <w:rStyle w:val="underline"/>
          <w:rFonts w:ascii="Georgia" w:hAnsi="Georgia" w:cs="Times New Roman"/>
          <w:highlight w:val="yellow"/>
        </w:rPr>
        <w:t>spreading</w:t>
      </w:r>
      <w:r w:rsidRPr="005E2DCE">
        <w:rPr>
          <w:rFonts w:ascii="Georgia" w:hAnsi="Georgia" w:cs="Times New Roman"/>
          <w:sz w:val="16"/>
          <w:u w:val="none"/>
        </w:rPr>
        <w:t xml:space="preserve"> elsewhere </w:t>
      </w:r>
      <w:r w:rsidRPr="005E2DCE">
        <w:rPr>
          <w:rStyle w:val="underline"/>
          <w:rFonts w:ascii="Georgia" w:hAnsi="Georgia" w:cs="Times New Roman"/>
          <w:highlight w:val="yellow"/>
        </w:rPr>
        <w:t>in Latin America, might preoccupy Washington</w:t>
      </w:r>
      <w:r w:rsidRPr="005E2DCE">
        <w:rPr>
          <w:rStyle w:val="underline"/>
          <w:rFonts w:ascii="Georgia" w:hAnsi="Georgia" w:cs="Times New Roman"/>
        </w:rPr>
        <w:t xml:space="preserve"> to the extent that </w:t>
      </w:r>
      <w:r w:rsidRPr="005E2DCE">
        <w:rPr>
          <w:rStyle w:val="underline"/>
          <w:rFonts w:ascii="Georgia" w:hAnsi="Georgia" w:cs="Times New Roman"/>
          <w:highlight w:val="yellow"/>
        </w:rPr>
        <w:t>the U</w:t>
      </w:r>
      <w:r w:rsidRPr="005E2DCE">
        <w:rPr>
          <w:rStyle w:val="underline"/>
          <w:rFonts w:ascii="Georgia" w:hAnsi="Georgia" w:cs="Times New Roman"/>
        </w:rPr>
        <w:t xml:space="preserve">nited </w:t>
      </w:r>
      <w:r w:rsidRPr="005E2DCE">
        <w:rPr>
          <w:rStyle w:val="underline"/>
          <w:rFonts w:ascii="Georgia" w:hAnsi="Georgia" w:cs="Times New Roman"/>
          <w:highlight w:val="yellow"/>
        </w:rPr>
        <w:t>S</w:t>
      </w:r>
      <w:r w:rsidRPr="005E2DCE">
        <w:rPr>
          <w:rStyle w:val="underline"/>
          <w:rFonts w:ascii="Georgia" w:hAnsi="Georgia" w:cs="Times New Roman"/>
        </w:rPr>
        <w:t xml:space="preserve">tates </w:t>
      </w:r>
      <w:r w:rsidRPr="005E2DCE">
        <w:rPr>
          <w:rStyle w:val="underline"/>
          <w:rFonts w:ascii="Georgia" w:hAnsi="Georgia" w:cs="Times New Roman"/>
          <w:highlight w:val="yellow"/>
        </w:rPr>
        <w:t>would be unable to perform adequately its important hegemonic role in the international arena</w:t>
      </w:r>
      <w:r w:rsidRPr="005E2DCE">
        <w:rPr>
          <w:rFonts w:ascii="Georgia" w:hAnsi="Georgia" w:cs="Times New Roman"/>
          <w:sz w:val="16"/>
          <w:u w:val="none"/>
        </w:rPr>
        <w:t xml:space="preserve"> – a concern expressed by the director of research for Canada’s Standing Committee Report on Central America. It was feared </w:t>
      </w:r>
      <w:r w:rsidRPr="005E2DCE">
        <w:rPr>
          <w:rStyle w:val="underline"/>
          <w:rFonts w:ascii="Georgia" w:hAnsi="Georgia" w:cs="Times New Roman"/>
          <w:sz w:val="16"/>
          <w:szCs w:val="16"/>
          <w:u w:val="none"/>
        </w:rPr>
        <w:t xml:space="preserve">that </w:t>
      </w:r>
      <w:r w:rsidRPr="005E2DCE">
        <w:rPr>
          <w:rStyle w:val="underline"/>
          <w:rFonts w:ascii="Georgia" w:hAnsi="Georgia" w:cs="Times New Roman"/>
          <w:highlight w:val="yellow"/>
        </w:rPr>
        <w:t xml:space="preserve">such a predicament could generate increased </w:t>
      </w:r>
      <w:r w:rsidRPr="001537D1">
        <w:rPr>
          <w:rStyle w:val="Emphasis"/>
          <w:highlight w:val="yellow"/>
        </w:rPr>
        <w:t>global instability</w:t>
      </w:r>
      <w:r w:rsidRPr="005E2DCE">
        <w:rPr>
          <w:rStyle w:val="underline"/>
          <w:rFonts w:ascii="Georgia" w:hAnsi="Georgia" w:cs="Times New Roman"/>
          <w:highlight w:val="yellow"/>
        </w:rPr>
        <w:t xml:space="preserve"> and</w:t>
      </w:r>
      <w:r w:rsidRPr="005E2DCE">
        <w:rPr>
          <w:rFonts w:ascii="Georgia" w:hAnsi="Georgia" w:cs="Times New Roman"/>
          <w:sz w:val="16"/>
          <w:u w:val="none"/>
        </w:rPr>
        <w:t xml:space="preserve"> perhaps </w:t>
      </w:r>
      <w:r w:rsidRPr="005E2DCE">
        <w:rPr>
          <w:rStyle w:val="underline"/>
          <w:rFonts w:ascii="Georgia" w:hAnsi="Georgia" w:cs="Times New Roman"/>
          <w:highlight w:val="yellow"/>
        </w:rPr>
        <w:t xml:space="preserve">even a </w:t>
      </w:r>
      <w:r w:rsidRPr="001537D1">
        <w:rPr>
          <w:rStyle w:val="Emphasis"/>
          <w:highlight w:val="yellow"/>
        </w:rPr>
        <w:t>hegemonic war</w:t>
      </w:r>
      <w:r w:rsidRPr="005E2DCE">
        <w:rPr>
          <w:rFonts w:ascii="Georgia" w:hAnsi="Georgia" w:cs="Times New Roman"/>
          <w:sz w:val="16"/>
          <w:u w:val="none"/>
        </w:rPr>
        <w:t>. This is one of the motivations which led Canada to become involved in efforts at regional conflict resolution, such as Contadora, as will be discussed in the next chapter.</w:t>
      </w:r>
    </w:p>
    <w:p w:rsidR="0041055D" w:rsidRPr="005E2DCE" w:rsidRDefault="0041055D" w:rsidP="0041055D"/>
    <w:p w:rsidR="0041055D" w:rsidRDefault="0041055D" w:rsidP="0041055D">
      <w:pPr>
        <w:pStyle w:val="Heading4"/>
      </w:pPr>
      <w:r>
        <w:t>U.S. energy engagement solves --- political and economic changes make Maduro’s acceptance likely</w:t>
      </w:r>
    </w:p>
    <w:p w:rsidR="0041055D" w:rsidRDefault="0041055D" w:rsidP="0041055D">
      <w:r w:rsidRPr="00361647">
        <w:rPr>
          <w:rStyle w:val="Heading4Char"/>
        </w:rPr>
        <w:t>Shifter, 13</w:t>
      </w:r>
      <w:r>
        <w:t xml:space="preserve"> --- Adjunct Professor of Latin American Studies at Georgetown University's School of Foreign Service (3/11/2013, Michael, “The Empire Makes Nice: Is it time for a Venezuela reset?” </w:t>
      </w:r>
      <w:hyperlink r:id="rId13" w:history="1">
        <w:r w:rsidRPr="000539DF">
          <w:rPr>
            <w:rStyle w:val="Hyperlink"/>
          </w:rPr>
          <w:t>http://www.foreignpolicy.com/articles/2013/03/11/the_empire_makes_nice_venezuela_hugo_chavez</w:t>
        </w:r>
      </w:hyperlink>
      <w:r>
        <w:t>, JMP)</w:t>
      </w:r>
    </w:p>
    <w:p w:rsidR="0041055D" w:rsidRDefault="0041055D" w:rsidP="0041055D"/>
    <w:p w:rsidR="0041055D" w:rsidRDefault="0041055D" w:rsidP="0041055D">
      <w:r>
        <w:t xml:space="preserve">Four years ago, when the first Obama administration was still hopeful about the prospects of resetting relationships with U.S. adversaries in the world, Venezuela was high on the list. "Eight years of isolation has resulted in the kinds of outreach that, I think, both you and I find </w:t>
      </w:r>
      <w:r>
        <w:lastRenderedPageBreak/>
        <w:t xml:space="preserve">troubling," then Secretary of State Hillary Clinton told the Senate in 2009. "Our belief is, if it hasn't worked, why keep it going? Let's see what else might be possible." Things haven't turned out quite as planned, but </w:t>
      </w:r>
      <w:r w:rsidRPr="001343DC">
        <w:rPr>
          <w:rStyle w:val="StyleBoldUnderline"/>
        </w:rPr>
        <w:t>following the death of</w:t>
      </w:r>
      <w:r>
        <w:t xml:space="preserve"> Hugo </w:t>
      </w:r>
      <w:r w:rsidRPr="001343DC">
        <w:rPr>
          <w:rStyle w:val="StyleBoldUnderline"/>
        </w:rPr>
        <w:t>Chávez, the</w:t>
      </w:r>
      <w:r>
        <w:t xml:space="preserve"> </w:t>
      </w:r>
      <w:r w:rsidRPr="001343DC">
        <w:rPr>
          <w:rStyle w:val="Emphasis"/>
        </w:rPr>
        <w:t>U</w:t>
      </w:r>
      <w:r>
        <w:t xml:space="preserve">nited </w:t>
      </w:r>
      <w:r w:rsidRPr="001343DC">
        <w:rPr>
          <w:rStyle w:val="Emphasis"/>
        </w:rPr>
        <w:t>S</w:t>
      </w:r>
      <w:r>
        <w:t xml:space="preserve">tates </w:t>
      </w:r>
      <w:r w:rsidRPr="001343DC">
        <w:rPr>
          <w:rStyle w:val="StyleBoldUnderline"/>
        </w:rPr>
        <w:t>may get a new opportunity to improve one of its most frustrating relationships, and find out if a new way of operating might indeed be possible</w:t>
      </w:r>
      <w:r>
        <w:t>.</w:t>
      </w:r>
    </w:p>
    <w:p w:rsidR="0041055D" w:rsidRDefault="0041055D" w:rsidP="0041055D">
      <w:r>
        <w:t>Some progress has been made, of course. The Obama administration learned some important lessons from the George W. Bush years. It wisely avoided becoming embroiled in rhetorical tit-for-tats -- a game Chávez played with relish and of which he was the undisputed master. In 2006, for instance, then-Defense Secretary Donald Rumsfeld likened Chávez to Adolf Hitler. The Venezuelan president responded in kind at a rally in Caracas, "The imperialist, genocidal, fascist attitude of the U.S. president has no limits. I think Hitler would be like a suckling baby next to George W Bush."</w:t>
      </w:r>
    </w:p>
    <w:p w:rsidR="0041055D" w:rsidRDefault="0041055D" w:rsidP="0041055D">
      <w:r>
        <w:t>The Obama White House also seemed to accept the fact that, for all his faults and the problems he posed for the United States, Chávez was Venezuela's legitimately elected president. Had there been another attempt to oust him, Obama officials would, one hopes, not have expressed undisguised glee, as the Bush White House did during the brief putsch of 2002.</w:t>
      </w:r>
    </w:p>
    <w:p w:rsidR="0041055D" w:rsidRDefault="0041055D" w:rsidP="0041055D">
      <w:r>
        <w:t xml:space="preserve">Seven years after that failed coup attempt, and three months into his presidency, Obama shook hands and bantered a bit with Chávez at a hemispheric summit in Trinidad and Tobago. (Chávez, ever the showman, gave Obama a copy of a book by leftist historian Eduardo Galeano, a gift presumably aimed at enlightening the incoming president about the evils of U.S. imperialism.) True, </w:t>
      </w:r>
      <w:r w:rsidRPr="0019517A">
        <w:rPr>
          <w:rStyle w:val="StyleBoldUnderline"/>
        </w:rPr>
        <w:t>Obama has eschewed Bush's military adventurism, which touched a deep nerve in Latin America. But a more restrained U.S. foreign policy and a commitment to "engage" with the region as "partners" did little to persuade Chávez that Washington had changed its tutelary ways.</w:t>
      </w:r>
      <w:r>
        <w:t xml:space="preserve"> "Obama, to me, until now, has been a great disappointment." Chavez told CNN in 2010, comparing the U.S. president to a highly rated baseball pitching prospect who "end up being wild."</w:t>
      </w:r>
    </w:p>
    <w:p w:rsidR="0041055D" w:rsidRDefault="0041055D" w:rsidP="0041055D">
      <w:r>
        <w:t>Today, three months into Obama's second term, Washington will have to deal with a Venezuela -- a country with the world's largest oil reserves that accounts for roughly 10 percent of U.S. imports today -- without Chávez. No one can match the riveting theater Chávez reliably provided -- his trademark, strident rhetoric and audacious, provocative moves on the regional and global stages, so often targeted at Washington. Still, after 14 years of distancing and mutual suspicions, the U.S.-Venezuela relationship is sure to be very difficult.</w:t>
      </w:r>
    </w:p>
    <w:p w:rsidR="0041055D" w:rsidRDefault="0041055D" w:rsidP="0041055D">
      <w:r>
        <w:t>Though uncertainty abounds in the country that Chávez so thoroughly dominated for so long, the most likely scenario is that acting President Nicolás Maduro, Chávez's designated successor, will win the election scheduled for April 14. He will benefit from an emotional boost from Chavez's death and a demoralized opposition that that was thrown off balance by major defeats in presidential and gubernatorial elections in late 2012. Maduro will preside over a government made up of diverse factions that, absent Chávez's charisma and political shrewdness, will have a hard time staying together -- particularly as the country's already serious economic conditions worsen.</w:t>
      </w:r>
    </w:p>
    <w:p w:rsidR="0041055D" w:rsidRPr="0037739C" w:rsidRDefault="0041055D" w:rsidP="0041055D">
      <w:pPr>
        <w:rPr>
          <w:b/>
          <w:bCs/>
          <w:u w:val="single"/>
        </w:rPr>
      </w:pPr>
      <w:r>
        <w:t xml:space="preserve">The </w:t>
      </w:r>
      <w:r w:rsidRPr="00A97C69">
        <w:rPr>
          <w:rStyle w:val="StyleBoldUnderline"/>
        </w:rPr>
        <w:t>Obama</w:t>
      </w:r>
      <w:r>
        <w:t xml:space="preserve"> administration </w:t>
      </w:r>
      <w:r w:rsidRPr="00A97C69">
        <w:rPr>
          <w:rStyle w:val="StyleBoldUnderline"/>
        </w:rPr>
        <w:t xml:space="preserve">should take two critical facts about Venezuela's post-Chávez political reality into account. First, since Maduro is not Chávez, he will have little choice but to govern in a different fashion than his predecessor. Lacking comparable magnetism and resources, </w:t>
      </w:r>
      <w:r w:rsidRPr="00F6107E">
        <w:rPr>
          <w:rStyle w:val="Emphasis"/>
        </w:rPr>
        <w:t>Maduro will likely be somewhat more accommodating</w:t>
      </w:r>
      <w:r w:rsidRPr="00A97C69">
        <w:rPr>
          <w:rStyle w:val="StyleBoldUnderline"/>
        </w:rPr>
        <w:t xml:space="preserve"> to those Chávez treated with utter intransigence, such as the </w:t>
      </w:r>
      <w:r w:rsidRPr="00F6107E">
        <w:rPr>
          <w:rStyle w:val="Emphasis"/>
        </w:rPr>
        <w:t>private sector, foreign investors, and the opposition</w:t>
      </w:r>
      <w:r w:rsidRPr="00A97C69">
        <w:rPr>
          <w:rStyle w:val="StyleBoldUnderline"/>
        </w:rPr>
        <w:t>. Maduro, acting out of self-interest, will need, and look for, political oxygen.</w:t>
      </w:r>
    </w:p>
    <w:p w:rsidR="0041055D" w:rsidRDefault="0041055D" w:rsidP="0041055D">
      <w:r>
        <w:t xml:space="preserve">The second is simply the risk of turbulence in Venezuela, especially after the upcoming electoral cycle. To be sure, analysts' occasional predictions about political violence during the Chávez years were (happily) not borne out. And given the extent of rancor and polarization in the </w:t>
      </w:r>
      <w:r>
        <w:lastRenderedPageBreak/>
        <w:t>society, it is striking how little political violence there has been (common crime, on the other hand, has skyrocketed). Still, the security situation is far from settled -- a militia force of 125,000 answered directly to Chávez -- and it would be a mistake to rule out chaotic and perilous scenarios that should be of great concern to the entire hemisphere.</w:t>
      </w:r>
    </w:p>
    <w:p w:rsidR="0041055D" w:rsidRPr="0037739C" w:rsidRDefault="0041055D" w:rsidP="0041055D">
      <w:pPr>
        <w:rPr>
          <w:b/>
          <w:bCs/>
          <w:u w:val="single"/>
        </w:rPr>
      </w:pPr>
      <w:r>
        <w:t xml:space="preserve">What does this mean for Washington? Assuming that Maduro succeeds Chávez, the </w:t>
      </w:r>
      <w:r w:rsidRPr="00A97C69">
        <w:rPr>
          <w:rStyle w:val="StyleBoldUnderline"/>
        </w:rPr>
        <w:t>Obama</w:t>
      </w:r>
      <w:r>
        <w:t xml:space="preserve"> administration </w:t>
      </w:r>
      <w:r w:rsidRPr="00A97C69">
        <w:rPr>
          <w:rStyle w:val="StyleBoldUnderline"/>
        </w:rPr>
        <w:t>should be amenable to taking steps toward establishing a better relationship with Caracas. Since the relationship today is practically nonexistent, that would not require a big leap.</w:t>
      </w:r>
    </w:p>
    <w:p w:rsidR="0041055D" w:rsidRDefault="0041055D" w:rsidP="0041055D">
      <w:r>
        <w:t xml:space="preserve">It might simply entail opening up channels of communication and seeking to establish an ambassadorial presence in both capitals which -- absurdly, given the strong commercial relationship between the two countries -- have not existed since 2010. Beyond that, depending on how Venezuela's economic situation unfolds, </w:t>
      </w:r>
      <w:r w:rsidRPr="00A97C69">
        <w:rPr>
          <w:rStyle w:val="StyleBoldUnderline"/>
        </w:rPr>
        <w:t xml:space="preserve">it might be worth exploring some degree of </w:t>
      </w:r>
      <w:r w:rsidRPr="00A97C69">
        <w:rPr>
          <w:rStyle w:val="Emphasis"/>
        </w:rPr>
        <w:t>cooperation and support in energy</w:t>
      </w:r>
      <w:r w:rsidRPr="00A97C69">
        <w:rPr>
          <w:rStyle w:val="StyleBoldUnderline"/>
        </w:rPr>
        <w:t>. Under Chávez, Venezuela's state oil company PDVSA has suffered from declining production and investment and heavy politicization. Maduro may not want to change that right away -- he will need to show that he is a loyal Chávista. But if the country's fiscal pressures prove untenable, he may have few options, and the</w:t>
      </w:r>
      <w:r>
        <w:t xml:space="preserve"> </w:t>
      </w:r>
      <w:r w:rsidRPr="00A97C69">
        <w:rPr>
          <w:rStyle w:val="Emphasis"/>
        </w:rPr>
        <w:t>U</w:t>
      </w:r>
      <w:r>
        <w:t xml:space="preserve">nited </w:t>
      </w:r>
      <w:r w:rsidRPr="00A97C69">
        <w:rPr>
          <w:rStyle w:val="Emphasis"/>
        </w:rPr>
        <w:t>S</w:t>
      </w:r>
      <w:r>
        <w:t xml:space="preserve">tates </w:t>
      </w:r>
      <w:r w:rsidRPr="00A97C69">
        <w:rPr>
          <w:rStyle w:val="StyleBoldUnderline"/>
        </w:rPr>
        <w:t>should be open to helping out</w:t>
      </w:r>
      <w:r>
        <w:t>. Collaboration on counternarcotics and law enforcement would also be desirable but for the time being are probably non-starters politically, given the depth of mutual mistrust (not to mention that seven Venezuelan officials are on a Treasury Department blacklist for their alleged involvement in drugs and arms dealing).</w:t>
      </w:r>
    </w:p>
    <w:p w:rsidR="0041055D" w:rsidRDefault="0041055D" w:rsidP="0041055D">
      <w:r>
        <w:t>To its credit, the State Department reached out to Maduro several months ago, and following Chávez's death the Obama administration has expressed an interest in improving the tense bilateral relationship. Its entreaty was surely not helped by Maduro's broadside against the United States, just hours before he announced that Chávez had died -- a move right out of Hugo's playbook.</w:t>
      </w:r>
    </w:p>
    <w:p w:rsidR="0041055D" w:rsidRDefault="0041055D" w:rsidP="0041055D">
      <w:r>
        <w:t>Maduro not only expelled two military attaches from the U.S. Embassy but also intimated that Washington might have been responsible in some way for Chávez's death. Absent a shred of evidence, Maduro's words were outrageous, but aimed at proving to the base that he was a worthy heir to Chávez before the election.</w:t>
      </w:r>
    </w:p>
    <w:p w:rsidR="0041055D" w:rsidRPr="0037739C" w:rsidRDefault="0041055D" w:rsidP="0041055D">
      <w:pPr>
        <w:rPr>
          <w:b/>
          <w:bCs/>
          <w:u w:val="single"/>
        </w:rPr>
      </w:pPr>
      <w:r>
        <w:t xml:space="preserve">But </w:t>
      </w:r>
      <w:r w:rsidRPr="002E2928">
        <w:rPr>
          <w:rStyle w:val="StyleBoldUnderline"/>
        </w:rPr>
        <w:t>it's far too early for the</w:t>
      </w:r>
      <w:r>
        <w:t xml:space="preserve"> </w:t>
      </w:r>
      <w:r w:rsidRPr="002E2928">
        <w:rPr>
          <w:rStyle w:val="Emphasis"/>
        </w:rPr>
        <w:t>U</w:t>
      </w:r>
      <w:r>
        <w:t xml:space="preserve">nited </w:t>
      </w:r>
      <w:r w:rsidRPr="002E2928">
        <w:rPr>
          <w:rStyle w:val="Emphasis"/>
        </w:rPr>
        <w:t>S</w:t>
      </w:r>
      <w:r>
        <w:t xml:space="preserve">tates </w:t>
      </w:r>
      <w:r w:rsidRPr="002E2928">
        <w:rPr>
          <w:rStyle w:val="StyleBoldUnderline"/>
        </w:rPr>
        <w:t>to give up hope on Maduro. Despite his reckless words in recent days, his ideologically hard-line views, and close relationship with Cuban leaders, Maduro's style contrasts sharply with Chávez's</w:t>
      </w:r>
      <w:r>
        <w:t xml:space="preserve">. Chávez was a military man, a former paratrooper who attempted a coup in 1992. </w:t>
      </w:r>
      <w:r w:rsidRPr="004F681C">
        <w:rPr>
          <w:rStyle w:val="StyleBoldUnderline"/>
        </w:rPr>
        <w:t xml:space="preserve">Maduro was not only foreign minister and head of the National Assembly, but earlier in his career was a union official who negotiated deals. He will be tough rhetorically, but </w:t>
      </w:r>
      <w:r w:rsidRPr="004F681C">
        <w:rPr>
          <w:rStyle w:val="Emphasis"/>
        </w:rPr>
        <w:t>some give-and-take behind the scenes seems feasible</w:t>
      </w:r>
      <w:r w:rsidRPr="004F681C">
        <w:rPr>
          <w:rStyle w:val="StyleBoldUnderline"/>
        </w:rPr>
        <w:t xml:space="preserve"> -- a balancing act Washington will have to understand and deal with.</w:t>
      </w:r>
      <w:r>
        <w:t xml:space="preserve"> </w:t>
      </w:r>
      <w:r w:rsidRPr="004F681C">
        <w:rPr>
          <w:rStyle w:val="StyleBoldUnderline"/>
        </w:rPr>
        <w:t xml:space="preserve">Maduro will likely also confront more dire economic circumstances than Chávez ever did. </w:t>
      </w:r>
      <w:r w:rsidRPr="0083071D">
        <w:rPr>
          <w:rStyle w:val="Emphasis"/>
        </w:rPr>
        <w:t>Politically, he will not be able to afford to reject communication and some accommodation with the private sector.</w:t>
      </w:r>
    </w:p>
    <w:p w:rsidR="0041055D" w:rsidRDefault="0041055D" w:rsidP="0041055D">
      <w:r>
        <w:t>In fact, Maduro has been instrumental in the Venezuelan government's constructive role in current peace talks in Havana between the Colombian government and the Revolutionary Armed Forces of Colombia (FARC). His support to what is arguably Washington's closest South American ally in an effort to bring to an end the only remaining armed conflict in the hemisphere can be construed as an example of his pragmatism.</w:t>
      </w:r>
    </w:p>
    <w:p w:rsidR="0041055D" w:rsidRDefault="0041055D" w:rsidP="0041055D">
      <w:r>
        <w:t xml:space="preserve"> A peace accord between the Colombian government and the FARC (which uses Venezuelan territory as a sanctuary and was supported by Chávez) would reduce a key source of instability in the wider region. To anticipate potential turmoil in Venezuela in the coming period, Washington </w:t>
      </w:r>
      <w:r>
        <w:lastRenderedPageBreak/>
        <w:t>should be consulting regularly and at the highest levels with South American allies, especially Colombia and Brazil, who have the most at stake should the security situation deteriorate.</w:t>
      </w:r>
    </w:p>
    <w:p w:rsidR="0041055D" w:rsidRDefault="0041055D" w:rsidP="0041055D">
      <w:r>
        <w:t>Although many commentators have drawn attention to Cuba's role in the Venezuelan transition, and have particularly highlighted Cuba's huge dependence on Venezuelan oil and money, Brazil will probably end up being just as influential as the situation unfolds. South America's undisputed superpower -- whose leverage on Venezuela stems from key exports, especially food, and political backing -- is chiefly interested in maintaining social peace within its own neighborhood</w:t>
      </w:r>
    </w:p>
    <w:p w:rsidR="0041055D" w:rsidRDefault="0041055D" w:rsidP="0041055D">
      <w:r w:rsidRPr="0037739C">
        <w:rPr>
          <w:rStyle w:val="StyleBoldUnderline"/>
        </w:rPr>
        <w:t>In keeping with Brazil's own governance and political evolution in recent years, Brasilia will aim to keep the situation in Venezuela under control and to encourage moderation, gradualism, and communication on both sides.</w:t>
      </w:r>
      <w:r>
        <w:t xml:space="preserve"> It does not want trouble on its borders. Venezuela's recent entry into the Brazil-led MERCOSUR trade group will makes this issue of even greater concern for President Dilma Rousseff's government. In this respect, there is ample coincidence of interests between Washington and Brasília.</w:t>
      </w:r>
    </w:p>
    <w:p w:rsidR="0041055D" w:rsidRDefault="0041055D" w:rsidP="0041055D">
      <w:r>
        <w:t>Absent Chávez, Venezuela will continue to be tricky in the second Obama administration. The administration will need to arrive at a more accurate on-the-ground reading of what is happening in the country. It will need to engage in quiet, steady, high-level diplomacy with key allies in the region not only to closely monitor the security situation and guard against dire scenarios but to press for free and fair elections and adherence to the rule of law.</w:t>
      </w:r>
    </w:p>
    <w:p w:rsidR="0041055D" w:rsidRDefault="0041055D" w:rsidP="0041055D">
      <w:r>
        <w:t xml:space="preserve">None of this will be easy, and recent history is not encouraging. But </w:t>
      </w:r>
      <w:r w:rsidRPr="0037739C">
        <w:rPr>
          <w:rStyle w:val="StyleBoldUnderline"/>
        </w:rPr>
        <w:t>Chávez is gone, and although for now some measure of continuity in Venezuela is most likely, conditions of scarcity -- in charisma, money, and political astuteness -- will soon be acutely felt.</w:t>
      </w:r>
      <w:r>
        <w:t xml:space="preserve"> It is important not to forget that </w:t>
      </w:r>
      <w:r w:rsidRPr="0037739C">
        <w:rPr>
          <w:rStyle w:val="StyleBoldUnderline"/>
        </w:rPr>
        <w:t>Chávez was able to do what he did for 14 years</w:t>
      </w:r>
      <w:r>
        <w:t xml:space="preserve"> for a simple reason -- </w:t>
      </w:r>
      <w:r w:rsidRPr="0037739C">
        <w:rPr>
          <w:rStyle w:val="StyleBoldUnderline"/>
        </w:rPr>
        <w:t>because he could</w:t>
      </w:r>
      <w:r>
        <w:t xml:space="preserve">. </w:t>
      </w:r>
    </w:p>
    <w:p w:rsidR="0041055D" w:rsidRDefault="0041055D" w:rsidP="0041055D"/>
    <w:p w:rsidR="00EE79AC" w:rsidRDefault="00EE79AC" w:rsidP="00EE79AC">
      <w:pPr>
        <w:pStyle w:val="Heading4"/>
      </w:pPr>
      <w:r>
        <w:t>U.S. resources and expertise are key</w:t>
      </w:r>
    </w:p>
    <w:p w:rsidR="00EE79AC" w:rsidRDefault="00EE79AC" w:rsidP="00EE79AC">
      <w:r w:rsidRPr="00EF7152">
        <w:rPr>
          <w:rStyle w:val="StyleStyleBold12pt"/>
        </w:rPr>
        <w:t>Farnsworth, 13</w:t>
      </w:r>
      <w:r>
        <w:t xml:space="preserve"> --- vice president of the Council of the Americas and Americas Society (4/11/2013, Eric, “ENERGY SECURITY OPPORTUNITIES IN LATIN AMERICA</w:t>
      </w:r>
    </w:p>
    <w:p w:rsidR="00EE79AC" w:rsidRDefault="00EE79AC" w:rsidP="00EE79AC">
      <w:r>
        <w:t xml:space="preserve">AND THE CARIBBEAN, HEARING BEFORE THE HOUSE COMMITTEE ON FOREIGN AFFAIRS SUBCOMMITTEE ON THE WESTERN HEMISPHERE, </w:t>
      </w:r>
      <w:hyperlink r:id="rId14" w:history="1">
        <w:r w:rsidRPr="00400BBB">
          <w:rPr>
            <w:rStyle w:val="Hyperlink"/>
          </w:rPr>
          <w:t>http://docs.house.gov/meetings/FA/FA07/20130411/100622/HHRG-113-FA07-Wstate-FarnsworthE-20130411.pdf</w:t>
        </w:r>
      </w:hyperlink>
      <w:r>
        <w:t>, JMP)</w:t>
      </w:r>
    </w:p>
    <w:p w:rsidR="00EE79AC" w:rsidRDefault="00EE79AC" w:rsidP="00EE79AC"/>
    <w:p w:rsidR="00EE79AC" w:rsidRDefault="00EE79AC" w:rsidP="00EE79AC">
      <w:r>
        <w:t xml:space="preserve">More broadly, </w:t>
      </w:r>
      <w:r w:rsidRPr="00F51FCC">
        <w:rPr>
          <w:rStyle w:val="StyleBoldUnderline"/>
        </w:rPr>
        <w:t>the</w:t>
      </w:r>
      <w:r>
        <w:t xml:space="preserve"> </w:t>
      </w:r>
      <w:r w:rsidRPr="00F51FCC">
        <w:rPr>
          <w:rStyle w:val="Emphasis"/>
        </w:rPr>
        <w:t>U</w:t>
      </w:r>
      <w:r>
        <w:t xml:space="preserve">nited </w:t>
      </w:r>
      <w:r w:rsidRPr="00F51FCC">
        <w:rPr>
          <w:rStyle w:val="Emphasis"/>
        </w:rPr>
        <w:t>S</w:t>
      </w:r>
      <w:r>
        <w:t xml:space="preserve">tates </w:t>
      </w:r>
      <w:r w:rsidRPr="00F51FCC">
        <w:rPr>
          <w:rStyle w:val="StyleBoldUnderline"/>
        </w:rPr>
        <w:t>has a strategic interest in working with willing nations in the hemisphere to develop their own energy resources effectively, while promoting models that reduce the negative if unintended consequences of regional energy development, including a lack of transparency and official corruption, the distorting impact of consumption subsidies, an over-reliance on a single commodity or sector, environmental concerns, and a concentration of wealth and political power around the sector</w:t>
      </w:r>
      <w:r>
        <w:t xml:space="preserve">. In order to develop their respective industries, </w:t>
      </w:r>
      <w:r w:rsidRPr="00F51FCC">
        <w:rPr>
          <w:rStyle w:val="StyleBoldUnderline"/>
        </w:rPr>
        <w:t xml:space="preserve">nations </w:t>
      </w:r>
      <w:r w:rsidRPr="00F51FCC">
        <w:rPr>
          <w:rStyle w:val="Emphasis"/>
        </w:rPr>
        <w:t>need U.S. technology</w:t>
      </w:r>
      <w:r w:rsidRPr="00F51FCC">
        <w:rPr>
          <w:rStyle w:val="StyleBoldUnderline"/>
        </w:rPr>
        <w:t xml:space="preserve">, management expertise, and investment dollars. They </w:t>
      </w:r>
      <w:r w:rsidRPr="00F51FCC">
        <w:rPr>
          <w:rStyle w:val="Emphasis"/>
        </w:rPr>
        <w:t>need our education system</w:t>
      </w:r>
      <w:r w:rsidRPr="00F51FCC">
        <w:rPr>
          <w:rStyle w:val="StyleBoldUnderline"/>
        </w:rPr>
        <w:t xml:space="preserve"> to develop their engineers and seismologists, they </w:t>
      </w:r>
      <w:r w:rsidRPr="00D16C1D">
        <w:rPr>
          <w:rStyle w:val="Emphasis"/>
        </w:rPr>
        <w:t>need help to understand regulatory, tax, and policy models</w:t>
      </w:r>
      <w:r w:rsidRPr="00F51FCC">
        <w:rPr>
          <w:rStyle w:val="StyleBoldUnderline"/>
        </w:rPr>
        <w:t xml:space="preserve"> that work, they need to be exposed to best practices in environmental mitigation, and they </w:t>
      </w:r>
      <w:r w:rsidRPr="00F51FCC">
        <w:rPr>
          <w:rStyle w:val="Emphasis"/>
        </w:rPr>
        <w:t>need our technical assistance</w:t>
      </w:r>
      <w:r w:rsidRPr="00F51FCC">
        <w:rPr>
          <w:rStyle w:val="StyleBoldUnderline"/>
        </w:rPr>
        <w:t xml:space="preserve"> to improve the investment climate and the rule of law</w:t>
      </w:r>
      <w:r>
        <w:t>.</w:t>
      </w:r>
    </w:p>
    <w:p w:rsidR="00EE79AC" w:rsidRDefault="00EE79AC" w:rsidP="00EE79AC"/>
    <w:p w:rsidR="00706BD6" w:rsidRDefault="00706BD6" w:rsidP="00706BD6">
      <w:pPr>
        <w:pStyle w:val="Heading3"/>
      </w:pPr>
      <w:r>
        <w:lastRenderedPageBreak/>
        <w:t>1ac Relations Advantage</w:t>
      </w:r>
    </w:p>
    <w:p w:rsidR="00706BD6" w:rsidRDefault="00706BD6" w:rsidP="00706BD6">
      <w:pPr>
        <w:pStyle w:val="Heading4"/>
      </w:pPr>
      <w:r>
        <w:t>Large-scale rapprochement not likely now but oil investment could catalyze stronger relations</w:t>
      </w:r>
    </w:p>
    <w:p w:rsidR="00706BD6" w:rsidRDefault="00706BD6" w:rsidP="00706BD6">
      <w:r w:rsidRPr="00116880">
        <w:rPr>
          <w:rStyle w:val="StyleStyleBold12pt"/>
        </w:rPr>
        <w:t>Metzker, 13</w:t>
      </w:r>
      <w:r>
        <w:t xml:space="preserve"> (6/17/2013, Jared, “Analysts Say </w:t>
      </w:r>
      <w:r w:rsidRPr="00C7083A">
        <w:rPr>
          <w:rStyle w:val="Emphasis"/>
        </w:rPr>
        <w:t>Oil Could Help Mend U.S.-Venezuela Relations</w:t>
      </w:r>
      <w:r>
        <w:t xml:space="preserve">,” </w:t>
      </w:r>
      <w:hyperlink r:id="rId15" w:history="1">
        <w:r w:rsidRPr="00072056">
          <w:rPr>
            <w:rStyle w:val="Hyperlink"/>
          </w:rPr>
          <w:t>http://www.ipsnews.net/2013/06/analysts-say-oil-could-help-mend-u-s-venezuela-relations/</w:t>
        </w:r>
      </w:hyperlink>
      <w:r>
        <w:t>, JMP)</w:t>
      </w:r>
    </w:p>
    <w:p w:rsidR="00706BD6" w:rsidRDefault="00706BD6" w:rsidP="00706BD6"/>
    <w:p w:rsidR="00706BD6" w:rsidRDefault="00706BD6" w:rsidP="00706BD6">
      <w:r>
        <w:t xml:space="preserve">WASHINGTON, Jun 17 2013 (IPS) - A shift in U.S. foreign policy towards Venezuela may be pending as </w:t>
      </w:r>
      <w:r w:rsidRPr="0009653D">
        <w:rPr>
          <w:rStyle w:val="StyleBoldUnderline"/>
        </w:rPr>
        <w:t>a bilateral rapprochement suddenly appears more possible than it has in years</w:t>
      </w:r>
      <w:r>
        <w:t>.</w:t>
      </w:r>
    </w:p>
    <w:p w:rsidR="00706BD6" w:rsidRDefault="00706BD6" w:rsidP="00706BD6">
      <w:r>
        <w:t>On the sidelines of talks held earlier this month in Guatemala by the Organisation of American States (OAS), U.S. Secretary of State John Kerry met with Venezuelan Foreign Minister Elias Jaua, with Kerry’s subsequent statements indicating that relations could be heading in a friendlier direction.</w:t>
      </w:r>
    </w:p>
    <w:p w:rsidR="00706BD6" w:rsidRDefault="00706BD6" w:rsidP="00706BD6">
      <w:r>
        <w:t>“We agreed today – both of us, Venezuela and the United States – that we would like to see our countries find a new way forward, establish a more constructive and positive relationship and find the ways to do that,” Kerry said following the meeting with Jaua, which was reportedly requested by the Venezuelans.</w:t>
      </w:r>
    </w:p>
    <w:p w:rsidR="00706BD6" w:rsidRDefault="00706BD6" w:rsidP="00706BD6">
      <w:r>
        <w:t>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recognised.</w:t>
      </w:r>
    </w:p>
    <w:p w:rsidR="00706BD6" w:rsidRDefault="00706BD6" w:rsidP="00706BD6">
      <w:r>
        <w:t>Only months ago, before the death of Venezuela’s long-time socialist leader Hugo Chavez, any normalisation of relations between Venezuela and the United States seemed highly unlikely.</w:t>
      </w:r>
    </w:p>
    <w:p w:rsidR="00706BD6" w:rsidRDefault="00706BD6" w:rsidP="00706BD6">
      <w:r>
        <w:t>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w:t>
      </w:r>
    </w:p>
    <w:p w:rsidR="00706BD6" w:rsidRDefault="00706BD6" w:rsidP="00706BD6">
      <w:r>
        <w:t>In 2006, he famously told the United Nations General Assembly that then-U.S. President George W. Bush was “the devil himself”.</w:t>
      </w:r>
    </w:p>
    <w:p w:rsidR="00706BD6" w:rsidRDefault="00706BD6" w:rsidP="00706BD6">
      <w:r>
        <w:t>Following Chavez’s death from cancer in March, however, his hand-picked successor, Maduro, the former vice-president, has not been as vitriolic in his posturing vis-à-vis the United States.</w:t>
      </w:r>
    </w:p>
    <w:p w:rsidR="00706BD6" w:rsidRDefault="00706BD6" w:rsidP="00706BD6">
      <w:r>
        <w:t>According to Michael Shifter, president of the Inter-American Dialogue, a Washington-based think tank, Maduro has offered “conflicting signals”.</w:t>
      </w:r>
    </w:p>
    <w:p w:rsidR="00706BD6" w:rsidRDefault="00706BD6" w:rsidP="00706BD6">
      <w:r>
        <w:t>“Maduro has so far shifted in his position toward the U.S. between a moderate approach and a more hard-line one,” Shifter told IPS.</w:t>
      </w:r>
    </w:p>
    <w:p w:rsidR="00706BD6" w:rsidRDefault="00706BD6" w:rsidP="00706BD6">
      <w:r>
        <w:t>The new president’s waffling may be a reflection of his tenuous grip on power. By many accounts, Maduro lacks the political prowess and rabble-rousing charm of Chavez, who enjoyed military backing as well as fervent support from the lower classes.</w:t>
      </w:r>
    </w:p>
    <w:p w:rsidR="00706BD6" w:rsidRDefault="00706BD6" w:rsidP="00706BD6">
      <w:r>
        <w:t>In addition to a strong anti-Chavista opposition that openly challenges the legitimacy of his narrowly won election, Maduro has had to deal with a split within Chavez’s own former political base.</w:t>
      </w:r>
    </w:p>
    <w:p w:rsidR="00706BD6" w:rsidRDefault="00706BD6" w:rsidP="00706BD6">
      <w:r>
        <w:t>Shifter pointed out that among the military, which was once a source of significant strength for Chavez, more support is given to Diosdado Cabello, currently head of Venezuela’s parliament and whose supporters believe he was the rightful heir to the presidency.</w:t>
      </w:r>
    </w:p>
    <w:p w:rsidR="00706BD6" w:rsidRDefault="00706BD6" w:rsidP="00706BD6">
      <w:r w:rsidRPr="0009653D">
        <w:rPr>
          <w:rStyle w:val="StyleBoldUnderline"/>
        </w:rPr>
        <w:t>Maduro’s legitimacy stems largely from his perceived ideological fidelity</w:t>
      </w:r>
      <w:r>
        <w:t xml:space="preserve">, the reason for his selection by Chavez to lead in the first place. Shifter said </w:t>
      </w:r>
      <w:r w:rsidRPr="0009653D">
        <w:rPr>
          <w:rStyle w:val="StyleBoldUnderline"/>
        </w:rPr>
        <w:t>this leads him to “emulate” his predecessor and makes rapprochement with the</w:t>
      </w:r>
      <w:r>
        <w:t xml:space="preserve"> </w:t>
      </w:r>
      <w:r w:rsidRPr="0009653D">
        <w:rPr>
          <w:rStyle w:val="Emphasis"/>
        </w:rPr>
        <w:t>U</w:t>
      </w:r>
      <w:r>
        <w:t xml:space="preserve">nited </w:t>
      </w:r>
      <w:r w:rsidRPr="0009653D">
        <w:rPr>
          <w:rStyle w:val="Emphasis"/>
        </w:rPr>
        <w:t>S</w:t>
      </w:r>
      <w:r>
        <w:t xml:space="preserve">tates </w:t>
      </w:r>
      <w:r w:rsidRPr="0009653D">
        <w:rPr>
          <w:rStyle w:val="StyleBoldUnderline"/>
        </w:rPr>
        <w:t>less probable</w:t>
      </w:r>
      <w:r>
        <w:t>.</w:t>
      </w:r>
    </w:p>
    <w:p w:rsidR="00706BD6" w:rsidRDefault="00706BD6" w:rsidP="00706BD6">
      <w:r>
        <w:lastRenderedPageBreak/>
        <w:t xml:space="preserve">Still, </w:t>
      </w:r>
      <w:r w:rsidRPr="0009653D">
        <w:rPr>
          <w:rStyle w:val="Emphasis"/>
        </w:rPr>
        <w:t>ideological concerns may not ultimately decide the issue</w:t>
      </w:r>
      <w:r w:rsidRPr="0009653D">
        <w:rPr>
          <w:rStyle w:val="StyleBoldUnderline"/>
        </w:rPr>
        <w:t>. Venezuela has inherited from Chavez an economy in difficult straits</w:t>
      </w:r>
      <w:r>
        <w:t>, which continues to suffer from notorious shortages and high inflation.</w:t>
      </w:r>
    </w:p>
    <w:p w:rsidR="00706BD6" w:rsidRDefault="00706BD6" w:rsidP="00706BD6">
      <w:r>
        <w:t>Oil economy</w:t>
      </w:r>
    </w:p>
    <w:p w:rsidR="00706BD6" w:rsidRDefault="00706BD6" w:rsidP="00706BD6">
      <w:r w:rsidRPr="0009653D">
        <w:rPr>
          <w:rStyle w:val="StyleBoldUnderline"/>
        </w:rPr>
        <w:t>Over half of Venezuela’s federal budget revenues come from its oil industry</w:t>
      </w:r>
      <w:r>
        <w:t>, which also accounts for 95 percent of the country’s exports. Estimated at 77 billion barrels, its proven reserves of black gold are the largest of any nation in the world.</w:t>
      </w:r>
    </w:p>
    <w:p w:rsidR="00706BD6" w:rsidRDefault="00706BD6" w:rsidP="00706BD6">
      <w:r>
        <w:t>Despite a troubled political relationship, its principal customer is the United States, which imports nearly a million barrels a day from Venezuela.</w:t>
      </w:r>
    </w:p>
    <w:p w:rsidR="00706BD6" w:rsidRDefault="00706BD6" w:rsidP="00706BD6">
      <w:r>
        <w:t>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p>
    <w:p w:rsidR="00706BD6" w:rsidRDefault="00706BD6" w:rsidP="00706BD6">
      <w:r>
        <w:t>While these measures may be popular with Venezuelans, who pay the lowest price for gasoline in the world, critics argue such policies hampered growth and led to mismanagement of Petroleos de Venezuela, S.A. (PdVSA), the main state-run oil company.</w:t>
      </w:r>
    </w:p>
    <w:p w:rsidR="00706BD6" w:rsidRDefault="00706BD6" w:rsidP="00706BD6">
      <w:r>
        <w:t>The same critics also point to increasing debt levels, slowdowns in productions and accidents stemming from faulty infrastructure.</w:t>
      </w:r>
    </w:p>
    <w:p w:rsidR="00706BD6" w:rsidRDefault="00706BD6" w:rsidP="00706BD6">
      <w:r>
        <w:t>In order to boost production, PdVSA agreed in May to accept a number of major loans. This includes one from Chevron, one of the largest U.S. oil companies, which will work with Venezuelans to develop new extraction sites.</w:t>
      </w:r>
    </w:p>
    <w:p w:rsidR="00706BD6" w:rsidRDefault="00706BD6" w:rsidP="00706BD6">
      <w:r w:rsidRPr="0009653D">
        <w:rPr>
          <w:rStyle w:val="StyleBoldUnderline"/>
        </w:rPr>
        <w:t>“The oil sector is in deep trouble in Venezuela – production is down and the economic situation is deteriorating,”</w:t>
      </w:r>
      <w:r>
        <w:t xml:space="preserve"> explained Shifter. </w:t>
      </w:r>
      <w:r w:rsidRPr="00F6136A">
        <w:rPr>
          <w:rStyle w:val="Emphasis"/>
        </w:rPr>
        <w:t>“They know they need foreign investment</w:t>
      </w:r>
      <w:r w:rsidRPr="0009653D">
        <w:rPr>
          <w:rStyle w:val="StyleBoldUnderline"/>
        </w:rPr>
        <w:t xml:space="preserve"> to increase production, and this is in part what has motivated Maduro to reach out.”</w:t>
      </w:r>
    </w:p>
    <w:p w:rsidR="00706BD6" w:rsidRDefault="00706BD6" w:rsidP="00706BD6">
      <w:r w:rsidRPr="0009653D">
        <w:rPr>
          <w:rStyle w:val="StyleBoldUnderline"/>
        </w:rPr>
        <w:t>If its economy continues to falter, Venezuela may be further tempted to embrace the</w:t>
      </w:r>
      <w:r>
        <w:t xml:space="preserve"> </w:t>
      </w:r>
      <w:r w:rsidRPr="0009653D">
        <w:rPr>
          <w:rStyle w:val="Emphasis"/>
        </w:rPr>
        <w:t>U</w:t>
      </w:r>
      <w:r>
        <w:t xml:space="preserve">nited </w:t>
      </w:r>
      <w:r w:rsidRPr="0009653D">
        <w:rPr>
          <w:rStyle w:val="Emphasis"/>
        </w:rPr>
        <w:t>S</w:t>
      </w:r>
      <w:r>
        <w:t xml:space="preserve">tates, </w:t>
      </w:r>
      <w:r w:rsidRPr="0009653D">
        <w:rPr>
          <w:rStyle w:val="StyleBoldUnderline"/>
        </w:rPr>
        <w:t xml:space="preserve">which has </w:t>
      </w:r>
      <w:r w:rsidRPr="00C7083A">
        <w:rPr>
          <w:rStyle w:val="Emphasis"/>
        </w:rPr>
        <w:t>the largest, most sophisticated fossil fuel industry in the world</w:t>
      </w:r>
      <w:r w:rsidRPr="0009653D">
        <w:rPr>
          <w:rStyle w:val="StyleBoldUnderline"/>
        </w:rPr>
        <w:t>.</w:t>
      </w:r>
      <w:r>
        <w:t xml:space="preserve"> Kerry’s recent words suggest that the administration of President Barack Obama would be waiting with open arms.</w:t>
      </w:r>
    </w:p>
    <w:p w:rsidR="00706BD6" w:rsidRDefault="00706BD6" w:rsidP="00706BD6">
      <w:r>
        <w:t>“Venezuela cannot confront its economic crisis and the United States at the same time,” Diana Villiers Negroponte, a senior fellow at the Brookings Institute, a Washington think tank, told IPS, “and we are a pragmatic country which will deal with Maduro if it is in our interests.”</w:t>
      </w:r>
    </w:p>
    <w:p w:rsidR="00706BD6" w:rsidRDefault="00706BD6" w:rsidP="00706BD6">
      <w:r>
        <w:t>Indeed,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p>
    <w:p w:rsidR="00706BD6" w:rsidRPr="00D20D08" w:rsidRDefault="00706BD6" w:rsidP="00706BD6">
      <w:pPr>
        <w:rPr>
          <w:b/>
          <w:bCs/>
          <w:u w:val="single"/>
        </w:rPr>
      </w:pPr>
      <w:r>
        <w:t xml:space="preserve">Nonetheless, </w:t>
      </w:r>
      <w:r w:rsidRPr="0009653D">
        <w:rPr>
          <w:rStyle w:val="StyleBoldUnderline"/>
        </w:rPr>
        <w:t>major actions remain to be taken if normalisation is to even begin</w:t>
      </w:r>
      <w:r w:rsidRPr="00A5237B">
        <w:t xml:space="preserve">, </w:t>
      </w:r>
      <w:r w:rsidRPr="00F6136A">
        <w:t>such as the exchange of ambassadors and official U.S. recognition of the Maduro government.</w:t>
      </w:r>
      <w:r w:rsidRPr="00E33C8E">
        <w:t xml:space="preserve"> </w:t>
      </w:r>
      <w:r w:rsidRPr="0009653D">
        <w:rPr>
          <w:rStyle w:val="StyleBoldUnderline"/>
        </w:rPr>
        <w:t xml:space="preserve">Shifter (who regards the Kerry-Jaua meeting as “a small step”) </w:t>
      </w:r>
      <w:r w:rsidRPr="006D4A93">
        <w:rPr>
          <w:rStyle w:val="Emphasis"/>
        </w:rPr>
        <w:t>was not optimistic</w:t>
      </w:r>
      <w:r w:rsidRPr="0009653D">
        <w:rPr>
          <w:rStyle w:val="StyleBoldUnderline"/>
        </w:rPr>
        <w:t xml:space="preserve"> that these larger requirements will be completed in the short term.</w:t>
      </w:r>
    </w:p>
    <w:p w:rsidR="00706BD6" w:rsidRDefault="00706BD6" w:rsidP="00706BD6">
      <w:r w:rsidRPr="0009653D">
        <w:rPr>
          <w:rStyle w:val="StyleBoldUnderline"/>
        </w:rPr>
        <w:t>“I don’t think Washington is going to push hard to send an ambassador to Caracas,”</w:t>
      </w:r>
      <w:r>
        <w:t xml:space="preserve"> he said. “It will probably take more time to observe the new government and see where it is going.”</w:t>
      </w:r>
    </w:p>
    <w:p w:rsidR="00706BD6" w:rsidRDefault="00706BD6" w:rsidP="00706BD6">
      <w:pPr>
        <w:pStyle w:val="Heading4"/>
      </w:pPr>
      <w:r>
        <w:t>Venezuela’s oil nationalization has undermined diplomatic relations</w:t>
      </w:r>
    </w:p>
    <w:p w:rsidR="00706BD6" w:rsidRDefault="00706BD6" w:rsidP="00706BD6">
      <w:r w:rsidRPr="00FE5996">
        <w:rPr>
          <w:rStyle w:val="StyleStyleBold12pt"/>
        </w:rPr>
        <w:t>Daly, 13</w:t>
      </w:r>
      <w:r>
        <w:t xml:space="preserve"> --- non-resident Fellow at The Johns Hopkins University Paul H. Nitze School of Advanced International Studies’ Central Asia-Caucasus Institute and one of the leading specialists on the post-Soviet space, particularly the Caucasus and Central Asia energy issues, having provided professional audiences with indepth analysis of energy issues there for more </w:t>
      </w:r>
      <w:r>
        <w:lastRenderedPageBreak/>
        <w:t xml:space="preserve">than a decade (5/28/2013, John, “Venezuelan President Maduro Offers Olive Branch to Washington,” </w:t>
      </w:r>
      <w:hyperlink r:id="rId16" w:history="1">
        <w:r w:rsidRPr="00400BBB">
          <w:rPr>
            <w:rStyle w:val="Hyperlink"/>
          </w:rPr>
          <w:t>http://www.economonitor.com/blog/2013/05/venezuelan-president-maduro-offers-olive-branch-to-washington/</w:t>
        </w:r>
      </w:hyperlink>
      <w:r>
        <w:t>, JMP)</w:t>
      </w:r>
    </w:p>
    <w:p w:rsidR="00706BD6" w:rsidRDefault="00706BD6" w:rsidP="00706BD6"/>
    <w:p w:rsidR="00706BD6" w:rsidRDefault="00706BD6" w:rsidP="00706BD6">
      <w:r>
        <w:t>To say that U.S. relations with Venezuela’s former President Hugo Rafael Chávez grew increasingly strained would be an understatement. But Chávez succumbed to cancer on 5 March, and the winds of change are blowing through Caracas.</w:t>
      </w:r>
    </w:p>
    <w:p w:rsidR="00706BD6" w:rsidRDefault="00706BD6" w:rsidP="00706BD6">
      <w:r>
        <w:t>Why was Chávez in Washington’s bad books? His choice of allies, which included the Russian Federation, Iran and Cuba, but worse still were the social programs that Chávez implemented to benefit his people, which were socialist in nature, anathema to Washington’s proscriptions.</w:t>
      </w:r>
    </w:p>
    <w:p w:rsidR="00706BD6" w:rsidRDefault="00706BD6" w:rsidP="00706BD6">
      <w:r>
        <w:t xml:space="preserve">But, </w:t>
      </w:r>
      <w:r w:rsidRPr="000E4345">
        <w:rPr>
          <w:rStyle w:val="StyleBoldUnderline"/>
        </w:rPr>
        <w:t>tying the U.S. and Venezuela together like Siamese twins is – oil</w:t>
      </w:r>
      <w:r>
        <w:t xml:space="preserve">. According to the U.S. Energy Administration, Venezuela is the fourth largest provider of crude oil imports to the U.S., averaging 930 thousand barrels per day. In itscountry report on Venezuela the EIA succinctly noted, “Venezuela contains some of the largest oil and natural gas reserves in the world. It consistently ranks as one of the top suppliers of oil to the U.S. Venezuela is one of the world’s largest exporters of crude oil and the largest in the Western Hemisphere. </w:t>
      </w:r>
      <w:r w:rsidRPr="00687DDF">
        <w:rPr>
          <w:rStyle w:val="StyleBoldUnderline"/>
        </w:rPr>
        <w:t>The oil sector is of central importance to the Venezuelan economy</w:t>
      </w:r>
      <w:r>
        <w:t xml:space="preserve">. </w:t>
      </w:r>
      <w:r w:rsidRPr="00687DDF">
        <w:rPr>
          <w:rStyle w:val="StyleBoldUnderline"/>
        </w:rPr>
        <w:t>As a founding member of</w:t>
      </w:r>
      <w:r>
        <w:t xml:space="preserve"> the Organization of the Petroleum Exporting Countries (</w:t>
      </w:r>
      <w:r w:rsidRPr="00687DDF">
        <w:rPr>
          <w:rStyle w:val="StyleBoldUnderline"/>
        </w:rPr>
        <w:t>OPEC</w:t>
      </w:r>
      <w:r>
        <w:t xml:space="preserve">), </w:t>
      </w:r>
      <w:r w:rsidRPr="00687DDF">
        <w:rPr>
          <w:rStyle w:val="StyleBoldUnderline"/>
        </w:rPr>
        <w:t xml:space="preserve">Venezuela is an important player in the </w:t>
      </w:r>
      <w:r w:rsidRPr="00687DDF">
        <w:rPr>
          <w:rStyle w:val="Emphasis"/>
        </w:rPr>
        <w:t>global oil market</w:t>
      </w:r>
      <w:r w:rsidRPr="00687DDF">
        <w:rPr>
          <w:rStyle w:val="StyleBoldUnderline"/>
        </w:rPr>
        <w:t>.”</w:t>
      </w:r>
    </w:p>
    <w:p w:rsidR="00706BD6" w:rsidRDefault="00706BD6" w:rsidP="00706BD6">
      <w:r w:rsidRPr="00687DDF">
        <w:rPr>
          <w:rStyle w:val="StyleBoldUnderline"/>
        </w:rPr>
        <w:t>Venezuela has the largest conventional oil reserves and the second-largest natural gas reserves in the Western Hemisphere</w:t>
      </w:r>
      <w:r>
        <w:t xml:space="preserve"> and two years ago OPEC reported that of the organization’s 81.33 percent of the globe’s known oil reserves Venezuela had 24.8 percent, exceeding Saudi Arabia with 22.2 percent. According to state oil company Petróleos de Venezuela, S.A.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w:t>
      </w:r>
    </w:p>
    <w:p w:rsidR="00706BD6" w:rsidRDefault="00706BD6" w:rsidP="00706BD6">
      <w:r>
        <w:t>To fund his social programs, Chávez was determined to bring the country’s oil sector under government control, putting him into direct conflict with Washington’s belief in free markets.</w:t>
      </w:r>
    </w:p>
    <w:p w:rsidR="00706BD6" w:rsidRDefault="00706BD6" w:rsidP="00706BD6">
      <w:r>
        <w:t>Venezuela’s oil industry had been under private control until 1974, when Venezuela nationalized it, setting up PDVSA. Venezuela’s oil production is centered in the Orinoco Oil Belt, which analysts believe contains the world’s largest reserves of extra-heavy oil, with an estimated 300 billion recoverable barrels. In the 1990s PDVSA began a so-called “oil opening,” where it allowed more and more foreign private companies to extract oil, via majority shares in joint ventures and the operating agreements.</w:t>
      </w:r>
    </w:p>
    <w:p w:rsidR="00706BD6" w:rsidRDefault="00706BD6" w:rsidP="00706BD6">
      <w:r>
        <w:t xml:space="preserve">But difficulties began with Washington </w:t>
      </w:r>
      <w:r w:rsidRPr="00687DDF">
        <w:rPr>
          <w:rStyle w:val="StyleBoldUnderline"/>
        </w:rPr>
        <w:t>in</w:t>
      </w:r>
      <w:r>
        <w:t xml:space="preserve"> February </w:t>
      </w:r>
      <w:r w:rsidRPr="00687DDF">
        <w:rPr>
          <w:rStyle w:val="StyleBoldUnderline"/>
        </w:rPr>
        <w:t>2007</w:t>
      </w:r>
      <w:r>
        <w:t xml:space="preserve">, when </w:t>
      </w:r>
      <w:r w:rsidRPr="00687DDF">
        <w:rPr>
          <w:rStyle w:val="StyleBoldUnderline"/>
        </w:rPr>
        <w:t>Chávez announced a new law to nationalize the last remaining oil production sites that are under foreign company control</w:t>
      </w:r>
      <w:r>
        <w:t xml:space="preserve">, to take effect on 1 May. Under the law, which allowed foreign companies to negotiate the nationalization terms, </w:t>
      </w:r>
      <w:r w:rsidRPr="00687DDF">
        <w:rPr>
          <w:rStyle w:val="StyleBoldUnderline"/>
        </w:rPr>
        <w:t>earlier joint ventures, involving ExxonMobil, ChevronTexaco, Statoil, ConocoPhillips, and BP, were transformed to give PDVSA a minimum 60 percent stake</w:t>
      </w:r>
      <w:r>
        <w:t>.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most foreign companies accepting the new arrangements, but ExxonMobil and ConocoPhillips refused, instituting lawsuits for compensation that continue to this day.</w:t>
      </w:r>
    </w:p>
    <w:p w:rsidR="00706BD6" w:rsidRDefault="00706BD6" w:rsidP="00706BD6">
      <w:r w:rsidRPr="00687DDF">
        <w:rPr>
          <w:rStyle w:val="StyleBoldUnderline"/>
        </w:rPr>
        <w:t xml:space="preserve">The policies </w:t>
      </w:r>
      <w:r w:rsidRPr="00687DDF">
        <w:rPr>
          <w:rStyle w:val="Emphasis"/>
        </w:rPr>
        <w:t>had repercussions in the diplomatic sphere</w:t>
      </w:r>
      <w:r>
        <w:t xml:space="preserve">. </w:t>
      </w:r>
      <w:r w:rsidRPr="00617549">
        <w:t>On 28</w:t>
      </w:r>
      <w:r>
        <w:t xml:space="preserve"> </w:t>
      </w:r>
      <w:r w:rsidRPr="00617549">
        <w:rPr>
          <w:rStyle w:val="StyleBoldUnderline"/>
        </w:rPr>
        <w:t>June 2010</w:t>
      </w:r>
      <w:r>
        <w:t xml:space="preserve"> President </w:t>
      </w:r>
      <w:r w:rsidRPr="00C36411">
        <w:rPr>
          <w:rStyle w:val="StyleBoldUnderline"/>
        </w:rPr>
        <w:t>Obama nominated Palmer as U.S. Ambassador to Venezuela but three months later Chávez announced</w:t>
      </w:r>
      <w:r>
        <w:t xml:space="preserve"> on his weekly TV program </w:t>
      </w:r>
      <w:r w:rsidRPr="00C36411">
        <w:rPr>
          <w:rStyle w:val="StyleBoldUnderline"/>
        </w:rPr>
        <w:t>that he would not allow</w:t>
      </w:r>
      <w:r>
        <w:t xml:space="preserve"> Larry </w:t>
      </w:r>
      <w:r w:rsidRPr="00C36411">
        <w:rPr>
          <w:rStyle w:val="StyleBoldUnderline"/>
        </w:rPr>
        <w:t xml:space="preserve">Palmer to take up his post after Palmer told a US senator that morale in the Venezuelan army was low and that members of Chávez’s government had ties to </w:t>
      </w:r>
      <w:r w:rsidRPr="00C36411">
        <w:rPr>
          <w:rStyle w:val="StyleBoldUnderline"/>
        </w:rPr>
        <w:lastRenderedPageBreak/>
        <w:t>leftist FARC Colombian rebels</w:t>
      </w:r>
      <w:r>
        <w:t xml:space="preserve">. On 28 December </w:t>
      </w:r>
      <w:r w:rsidRPr="00C36411">
        <w:rPr>
          <w:rStyle w:val="StyleBoldUnderline"/>
        </w:rPr>
        <w:t>Chávez flatly refused to accept Palmer because of his derogatory remarks and the following day the U.S. revoked the accreditation of Venezuelan ambassador</w:t>
      </w:r>
      <w:r>
        <w:t>, Bernardo Álvarez Herrera.</w:t>
      </w:r>
    </w:p>
    <w:p w:rsidR="00706BD6" w:rsidRDefault="00706BD6" w:rsidP="00706BD6">
      <w:r>
        <w:t>And there relations have remained until now, even as oil sales have continued unabated.</w:t>
      </w:r>
    </w:p>
    <w:p w:rsidR="00706BD6" w:rsidRDefault="00706BD6" w:rsidP="00706BD6"/>
    <w:p w:rsidR="00706BD6" w:rsidRDefault="00706BD6" w:rsidP="00706BD6">
      <w:pPr>
        <w:pStyle w:val="Heading4"/>
      </w:pPr>
      <w:r>
        <w:t>Expanding U.S. investment and partnership with Venezuela oil industry will revive relations</w:t>
      </w:r>
    </w:p>
    <w:p w:rsidR="00706BD6" w:rsidRDefault="00706BD6" w:rsidP="00706BD6">
      <w:r w:rsidRPr="00110560">
        <w:rPr>
          <w:rStyle w:val="StyleStyleBold12pt"/>
        </w:rPr>
        <w:t>Clarke, 13</w:t>
      </w:r>
      <w:r>
        <w:t xml:space="preserve"> --- Associate Editor of America The National Catholic Review and MA in International Studies from DePaul University (3/25/2013, Kevin, “Chavez Death Brings New Chance For U.S.-Venezuela Engagement,” </w:t>
      </w:r>
      <w:hyperlink r:id="rId17" w:history="1">
        <w:r w:rsidRPr="000539DF">
          <w:rPr>
            <w:rStyle w:val="Hyperlink"/>
          </w:rPr>
          <w:t>http://americamagazine.org/issue/chavez-death-brings-new-chance-us-venezuela-engagement</w:t>
        </w:r>
      </w:hyperlink>
      <w:r>
        <w:t>, JMP)</w:t>
      </w:r>
    </w:p>
    <w:p w:rsidR="00706BD6" w:rsidRDefault="00706BD6" w:rsidP="00706BD6"/>
    <w:p w:rsidR="00706BD6" w:rsidRDefault="00706BD6" w:rsidP="00706BD6">
      <w:r>
        <w:t xml:space="preserve">The passing of President Hugo Chávez of Venezuela unleashed an epic outpouring of grief among his supporters in Venezuela, the likes of which may only be eventually paralleled with the passing of another larger-than-life figure in Latin American socialism, Cuba’s Fidel Castro. Matthew </w:t>
      </w:r>
      <w:r w:rsidRPr="00F57419">
        <w:rPr>
          <w:rStyle w:val="StyleBoldUnderline"/>
        </w:rPr>
        <w:t>Carnes</w:t>
      </w:r>
      <w:r>
        <w:t xml:space="preserve">, S.J., </w:t>
      </w:r>
      <w:r w:rsidRPr="00F57419">
        <w:rPr>
          <w:rStyle w:val="StyleBoldUnderline"/>
        </w:rPr>
        <w:t>assistant professor of government at Georgetown</w:t>
      </w:r>
      <w:r>
        <w:t xml:space="preserve"> University, said Chávez will be remembered as a leader who had an “outsized impact in Venezuelan politics.”</w:t>
      </w:r>
    </w:p>
    <w:p w:rsidR="00706BD6" w:rsidRDefault="00706BD6" w:rsidP="00706BD6">
      <w:r w:rsidRPr="00F57419">
        <w:t xml:space="preserve">Father Carnes </w:t>
      </w:r>
      <w:r w:rsidRPr="00027537">
        <w:rPr>
          <w:rStyle w:val="StyleBoldUnderline"/>
        </w:rPr>
        <w:t>said Chávez’s passing offers an opportunity for the</w:t>
      </w:r>
      <w:r>
        <w:t xml:space="preserve"> </w:t>
      </w:r>
      <w:r w:rsidRPr="00027537">
        <w:rPr>
          <w:rStyle w:val="Emphasis"/>
        </w:rPr>
        <w:t>U</w:t>
      </w:r>
      <w:r>
        <w:t xml:space="preserve">nited </w:t>
      </w:r>
      <w:r w:rsidRPr="00027537">
        <w:rPr>
          <w:rStyle w:val="Emphasis"/>
        </w:rPr>
        <w:t>S</w:t>
      </w:r>
      <w:r>
        <w:t xml:space="preserve">tates, </w:t>
      </w:r>
      <w:r w:rsidRPr="00774571">
        <w:t xml:space="preserve">politically and </w:t>
      </w:r>
      <w:r w:rsidRPr="00774571">
        <w:rPr>
          <w:rStyle w:val="Emphasis"/>
        </w:rPr>
        <w:t>economically, to revive its relationship</w:t>
      </w:r>
      <w:r w:rsidRPr="00027537">
        <w:rPr>
          <w:rStyle w:val="StyleBoldUnderline"/>
        </w:rPr>
        <w:t xml:space="preserve"> with Venezuela.</w:t>
      </w:r>
      <w:r>
        <w:t xml:space="preserve"> Occasionally “capricious and doctrinaire,” Chávez was “someone the United States had a hard time negotiating with,” according to Father Carnes.</w:t>
      </w:r>
    </w:p>
    <w:p w:rsidR="00706BD6" w:rsidRDefault="00706BD6" w:rsidP="00706BD6">
      <w:r>
        <w:t xml:space="preserve">Whether his designated political heir, Vice President Nicholas Maduro, or an opposition candidate, most likely Henrique Capriles Radonski, governor of the Venezuelan state of Miranda, is elected to replace Chávez, Father </w:t>
      </w:r>
      <w:r w:rsidRPr="00027537">
        <w:rPr>
          <w:rStyle w:val="StyleBoldUnderline"/>
        </w:rPr>
        <w:t>Carnes expects a more pragmatic and less confrontational leadership to emerge</w:t>
      </w:r>
      <w:r>
        <w:t xml:space="preserve">. </w:t>
      </w:r>
      <w:r w:rsidRPr="00A70480">
        <w:rPr>
          <w:rStyle w:val="StyleBoldUnderline"/>
        </w:rPr>
        <w:t>That could mean</w:t>
      </w:r>
      <w:r>
        <w:t xml:space="preserve"> improved ties not just with Venezuela but throughout the region, he said, and </w:t>
      </w:r>
      <w:r w:rsidRPr="00A70480">
        <w:rPr>
          <w:rStyle w:val="StyleBoldUnderline"/>
        </w:rPr>
        <w:t xml:space="preserve">a </w:t>
      </w:r>
      <w:r w:rsidRPr="00F57419">
        <w:rPr>
          <w:rStyle w:val="Emphasis"/>
        </w:rPr>
        <w:t>possible opening for renewed U.S. investment and partnership with the Venezuelan state oil industry</w:t>
      </w:r>
      <w:r>
        <w:t xml:space="preserve">. </w:t>
      </w:r>
      <w:r w:rsidRPr="00A70480">
        <w:rPr>
          <w:rStyle w:val="StyleBoldUnderline"/>
        </w:rPr>
        <w:t>Despite Chávez’s notorious distaste for U.S. political leaders, under his leadership Venezuela remained one of the largest suppliers of oil to the</w:t>
      </w:r>
      <w:r>
        <w:t xml:space="preserve"> </w:t>
      </w:r>
      <w:r w:rsidRPr="00A70480">
        <w:rPr>
          <w:rStyle w:val="Emphasis"/>
        </w:rPr>
        <w:t>U</w:t>
      </w:r>
      <w:r>
        <w:t xml:space="preserve">nited </w:t>
      </w:r>
      <w:r w:rsidRPr="00A70480">
        <w:rPr>
          <w:rStyle w:val="Emphasis"/>
        </w:rPr>
        <w:t>S</w:t>
      </w:r>
      <w:r>
        <w:t>tates. This is likely to continue.</w:t>
      </w:r>
    </w:p>
    <w:p w:rsidR="00706BD6" w:rsidRDefault="00706BD6" w:rsidP="00706BD6"/>
    <w:p w:rsidR="00706BD6" w:rsidRDefault="00706BD6" w:rsidP="00706BD6">
      <w:pPr>
        <w:pStyle w:val="Heading4"/>
      </w:pPr>
      <w:r>
        <w:t>This is critical to boost U.S. influence and mold the regional economic framework</w:t>
      </w:r>
    </w:p>
    <w:p w:rsidR="00706BD6" w:rsidRDefault="00706BD6" w:rsidP="00706BD6">
      <w:r w:rsidRPr="00E82FBA">
        <w:rPr>
          <w:rStyle w:val="StyleStyleBold12pt"/>
        </w:rPr>
        <w:t>Goldwyn, 13</w:t>
      </w:r>
      <w:r>
        <w:t xml:space="preserve"> --- 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w:t>
      </w:r>
      <w:hyperlink r:id="rId18" w:history="1">
        <w:r w:rsidRPr="00400BBB">
          <w:rPr>
            <w:rStyle w:val="Hyperlink"/>
          </w:rPr>
          <w:t>http://docs.house.gov/meetings/FA/FA07/20130411/100622/HHRG-113-FA07-Wstate-GoldwynD-20130411.pdf</w:t>
        </w:r>
      </w:hyperlink>
      <w:r>
        <w:t>, JMP)</w:t>
      </w:r>
    </w:p>
    <w:p w:rsidR="00706BD6" w:rsidRDefault="00706BD6" w:rsidP="00706BD6"/>
    <w:p w:rsidR="00706BD6" w:rsidRDefault="00706BD6" w:rsidP="00706BD6">
      <w:r>
        <w:t>III. The Impact of Hemispheric Energy Trends on U.S. Foreign Policy</w:t>
      </w:r>
    </w:p>
    <w:p w:rsidR="00706BD6" w:rsidRDefault="00706BD6" w:rsidP="00706BD6">
      <w:r w:rsidRPr="00D507C7">
        <w:rPr>
          <w:rStyle w:val="StyleBoldUnderline"/>
        </w:rPr>
        <w:t>The tight oil boom will produce competitive pressure on the region’s oil and gas producers.</w:t>
      </w:r>
      <w:r>
        <w:t xml:space="preserve"> If global oil prices soften, revenues could fall significantly and put major fiscal pressure on governments highly dependent on resource revenues for their budgets. </w:t>
      </w:r>
      <w:r w:rsidRPr="005957DA">
        <w:t xml:space="preserve">The market will impact these economies far more than any U.S. policy can. But </w:t>
      </w:r>
      <w:r w:rsidRPr="00D507C7">
        <w:rPr>
          <w:rStyle w:val="StyleBoldUnderline"/>
        </w:rPr>
        <w:t>there</w:t>
      </w:r>
      <w:r w:rsidRPr="00DE3552">
        <w:rPr>
          <w:rStyle w:val="StyleBoldUnderline"/>
        </w:rPr>
        <w:t xml:space="preserve"> will be a </w:t>
      </w:r>
      <w:r w:rsidRPr="00DE3552">
        <w:rPr>
          <w:rStyle w:val="Emphasis"/>
        </w:rPr>
        <w:t xml:space="preserve">debate </w:t>
      </w:r>
      <w:r w:rsidRPr="00DE3552">
        <w:rPr>
          <w:rStyle w:val="Emphasis"/>
        </w:rPr>
        <w:lastRenderedPageBreak/>
        <w:t>over economic frameworks</w:t>
      </w:r>
      <w:r w:rsidRPr="00DE3552">
        <w:rPr>
          <w:rStyle w:val="StyleBoldUnderline"/>
        </w:rPr>
        <w:t xml:space="preserve"> in the hemisphere, and </w:t>
      </w:r>
      <w:r w:rsidRPr="00D507C7">
        <w:rPr>
          <w:rStyle w:val="Emphasis"/>
        </w:rPr>
        <w:t>the U.S. should be a part of it</w:t>
      </w:r>
      <w:r>
        <w:t xml:space="preserve">. </w:t>
      </w:r>
      <w:r w:rsidRPr="00DE3552">
        <w:rPr>
          <w:rStyle w:val="StyleBoldUnderline"/>
        </w:rPr>
        <w:t>While U.S. influence in the hemisphere has waned</w:t>
      </w:r>
      <w:r w:rsidRPr="00D507C7">
        <w:t xml:space="preserve"> in key areas in recent years, </w:t>
      </w:r>
      <w:r w:rsidRPr="00DE3552">
        <w:rPr>
          <w:rStyle w:val="StyleBoldUnderline"/>
        </w:rPr>
        <w:t xml:space="preserve">our ability to help these economies revive through </w:t>
      </w:r>
      <w:r w:rsidRPr="00D507C7">
        <w:rPr>
          <w:rStyle w:val="Emphasis"/>
        </w:rPr>
        <w:t>energy investment</w:t>
      </w:r>
      <w:r w:rsidRPr="00DE3552">
        <w:rPr>
          <w:rStyle w:val="StyleBoldUnderline"/>
        </w:rPr>
        <w:t>, and to grow through more competitive energy feed stocks can help change this pattern if we take advantage of it.</w:t>
      </w:r>
      <w:r>
        <w:t xml:space="preserve"> We have key strategic partners in the region including Brazil, Mexico, Chile, Argentina, and Colombia. </w:t>
      </w:r>
      <w:r w:rsidRPr="00DE3552">
        <w:rPr>
          <w:rStyle w:val="StyleBoldUnderline"/>
        </w:rPr>
        <w:t>We can effectively use trade as a tool for good</w:t>
      </w:r>
      <w:r>
        <w:t xml:space="preserve">, as witnessed by the US-Colombia Free Trade Agreement. </w:t>
      </w:r>
      <w:r w:rsidRPr="00DE3552">
        <w:rPr>
          <w:rStyle w:val="StyleBoldUnderline"/>
        </w:rPr>
        <w:t>We need to appreciate the salience of legitimate regional issues like poverty and advocate how our economic and political models can alleviate them.</w:t>
      </w:r>
      <w:r>
        <w:t xml:space="preserve"> Examples of this are addressing trade barriers to agricultural imports, expanding educational opportunities in the U.S. for future leaders, improving the visa application process, dealing with migration issues with Mexico in a spirit of respect and fairness, supporting World Bank and Inter American Development Bank infrastructure programs in the hemisphere, supporting the development of civil society and the capacity of democratic institutions, and treating our relations with our hemispheric neighbors as intrinsically important, not as litmus tests of loyalty to the U.S. on issues external to the region itself. </w:t>
      </w:r>
      <w:r w:rsidRPr="006B4764">
        <w:t>In countries where we face ideological competition, it is crucial that we do not abandon the field. We need to increase our diplomatic engagement and defend our way of thinking.</w:t>
      </w:r>
    </w:p>
    <w:p w:rsidR="00706BD6" w:rsidRDefault="00706BD6" w:rsidP="00706BD6">
      <w:r>
        <w:t>A. Uncertainty in Venezuela</w:t>
      </w:r>
    </w:p>
    <w:p w:rsidR="00706BD6" w:rsidRDefault="00706BD6" w:rsidP="00706BD6">
      <w:r w:rsidRPr="00D507C7">
        <w:rPr>
          <w:rStyle w:val="StyleBoldUnderline"/>
        </w:rPr>
        <w:t>Venezuela has long been seen as the leader of a regional group of states seeking to wage an ideological and political competition for regional influence with the U.S. Yet the death of</w:t>
      </w:r>
      <w:r>
        <w:t xml:space="preserve"> President </w:t>
      </w:r>
      <w:r w:rsidRPr="00D507C7">
        <w:rPr>
          <w:rStyle w:val="StyleBoldUnderline"/>
        </w:rPr>
        <w:t>Chavez</w:t>
      </w:r>
      <w:r>
        <w:t xml:space="preserve">, whose charisma has long been regarded as a key facet of the Bolivarian narrative, </w:t>
      </w:r>
      <w:r w:rsidRPr="00D507C7">
        <w:rPr>
          <w:rStyle w:val="StyleBoldUnderline"/>
        </w:rPr>
        <w:t>and Venezuela’s growing economic problems</w:t>
      </w:r>
      <w:r>
        <w:t xml:space="preserve">, which were recently reflected by the government’s efforts to devalue the currency by more than 30% against the dollar, </w:t>
      </w:r>
      <w:r w:rsidRPr="00D507C7">
        <w:rPr>
          <w:rStyle w:val="StyleBoldUnderline"/>
        </w:rPr>
        <w:t>have led some observers to believe that the influence of the Venezuelan model has peaked</w:t>
      </w:r>
      <w:r>
        <w:t>. Many are now forecasting that the Brazilian economic model, which still provides for a generous state role in the economy, yet does so in a more market-friendly and democratic context, will gain clout among states in the region that remain skeptical of liberal economics and the Washington consensus.</w:t>
      </w:r>
    </w:p>
    <w:p w:rsidR="00706BD6" w:rsidRDefault="00706BD6" w:rsidP="00706BD6">
      <w:r>
        <w:t xml:space="preserve">In the wake of Hugo Chavez’s death, many questions remain about whether political change is possible in Venezuela itself. Indeed, the opposition candidate in the April 14 election to succeed Chavez, Henrique Capriles, is a vocal adherent of the Brazilian model that many say is gaining regional traction. Yet it is widely assumed that Chavez’ handpicked successor, Vice President Nicolas Maduro, will win the election. Several divergent prognostications have been made regarding what a Maduro Presidency would entail for the U.S. While </w:t>
      </w:r>
      <w:r w:rsidRPr="009320C0">
        <w:rPr>
          <w:rStyle w:val="StyleBoldUnderline"/>
        </w:rPr>
        <w:t>some perceive Maduro as a pragmatist who may be amenable to normalizing bilateral ties</w:t>
      </w:r>
      <w:r>
        <w:t xml:space="preserve">, others believe that he will be eager to prove his Bolivarian credentials to Chavez’s constituency and reject any U.S. entreaties to reengage. Still </w:t>
      </w:r>
      <w:r w:rsidRPr="009320C0">
        <w:rPr>
          <w:rStyle w:val="StyleBoldUnderline"/>
        </w:rPr>
        <w:t>others doubt whether he will be able to retain the Presidency at all should the economic situation deteriorate further</w:t>
      </w:r>
      <w:r>
        <w:t>. Diosdado Cabello, a fellow Chavez adherent who is President of the National Assembly and is reported to be a popular figure among the Venezuelan Armed Forces, is commonly cited as an individual capable of seizing the Presidency, potentially through forcible means, should an opportunistic situation present itself.</w:t>
      </w:r>
    </w:p>
    <w:p w:rsidR="00706BD6" w:rsidRPr="00030FF5" w:rsidRDefault="00706BD6" w:rsidP="00706BD6">
      <w:r w:rsidRPr="00FB79EC">
        <w:t xml:space="preserve">The manner in which the next Venezuelan President manages Venezuela’s oil wealth will have significant implications for international oil markets, which remain fairly tight due to supply disruptions in geopolitical hotspots Iran, South Sudan, Yemen, and Syria. In February 2012, the Economist estimated that international markets have lost 1.25 million barrels per day as a result of these and other recent supply disruptions.28 Venezuela is an even more significant player in international markets; EIA estimates that it exports around 1.7 million barrels of crude per day.29 The impacts on Venezuela’s own economy will also be very profound, as </w:t>
      </w:r>
      <w:r w:rsidRPr="009320C0">
        <w:rPr>
          <w:rStyle w:val="StyleBoldUnderline"/>
        </w:rPr>
        <w:t>Venezuela’s economy</w:t>
      </w:r>
      <w:r w:rsidRPr="00FB79EC">
        <w:t xml:space="preserve"> is far from diversified and </w:t>
      </w:r>
      <w:r w:rsidRPr="009320C0">
        <w:rPr>
          <w:rStyle w:val="Emphasis"/>
        </w:rPr>
        <w:t xml:space="preserve">remains nearly entirely dependent on the oil </w:t>
      </w:r>
      <w:r w:rsidRPr="009320C0">
        <w:rPr>
          <w:rStyle w:val="Emphasis"/>
        </w:rPr>
        <w:lastRenderedPageBreak/>
        <w:t>sector</w:t>
      </w:r>
      <w:r>
        <w:t xml:space="preserve">. In recent years, PdVSA’s exploration and production capital expenditures have not been sufficient to reverse production declines in the country’s mature conventional fields or to harness the country’s massive oil sands reserves in the Orinoco Belt. These unconventional resources are thought to account for around 90% of Venezuela’s remaining proven oil reserves. </w:t>
      </w:r>
      <w:r w:rsidRPr="00D01C4B">
        <w:rPr>
          <w:rStyle w:val="StyleBoldUnderline"/>
        </w:rPr>
        <w:t xml:space="preserve">In order to maintain production at a reasonable clip, the next Venezuelan President will have to </w:t>
      </w:r>
      <w:r w:rsidRPr="0087355F">
        <w:rPr>
          <w:rStyle w:val="Emphasis"/>
        </w:rPr>
        <w:t>improve the country’s oil and gas investment regime</w:t>
      </w:r>
      <w:r w:rsidRPr="00D01C4B">
        <w:rPr>
          <w:rStyle w:val="StyleBoldUnderline"/>
        </w:rPr>
        <w:t xml:space="preserve"> to attract international firms with expertise in enhanced oil recovery techniques</w:t>
      </w:r>
      <w:r w:rsidRPr="00030FF5">
        <w:t xml:space="preserve"> in conventional fields and in the unique, challenging technical requirements for producing the extra heavy crude oil in the Orinoco Belt, </w:t>
      </w:r>
      <w:r w:rsidRPr="00703A0A">
        <w:rPr>
          <w:rStyle w:val="StyleBoldUnderline"/>
        </w:rPr>
        <w:t>and that also have the resources to alleviate massive infrastructure bottlenecks that plague the oil sands production</w:t>
      </w:r>
      <w:r w:rsidRPr="00B81524">
        <w:t>.</w:t>
      </w:r>
      <w:r w:rsidRPr="00030FF5">
        <w:t xml:space="preserve"> </w:t>
      </w:r>
    </w:p>
    <w:p w:rsidR="00706BD6" w:rsidRDefault="00706BD6" w:rsidP="00706BD6">
      <w:r w:rsidRPr="00030FF5">
        <w:t xml:space="preserve">It is hard to be optimistic about Venezuela’s near term prospects. Canadian heavy </w:t>
      </w:r>
      <w:r>
        <w:t>crudes are likely to fulfill a greater share of the US need for heavy crude. While heavy coking refinery capacity is growing world wide, Venezuela will face a challenging market for its crudes and lower profit margins as the distance to market will grow.</w:t>
      </w:r>
    </w:p>
    <w:p w:rsidR="00706BD6" w:rsidRDefault="00706BD6" w:rsidP="00706BD6">
      <w:r>
        <w:t>B. The Status of Current Dialogues</w:t>
      </w:r>
    </w:p>
    <w:p w:rsidR="00706BD6" w:rsidRPr="00817D18" w:rsidRDefault="00706BD6" w:rsidP="00706BD6">
      <w:pPr>
        <w:rPr>
          <w:rStyle w:val="StyleBoldUnderline"/>
        </w:rPr>
      </w:pPr>
      <w:r w:rsidRPr="00817D18">
        <w:rPr>
          <w:rStyle w:val="StyleBoldUnderline"/>
        </w:rPr>
        <w:t xml:space="preserve">The US has had a number of bilateral and multilateral energy policy forums in the hemisphere over the years. These forums are platforms to understand market dynamics, share best practices on energy efficiency and conservation, share understanding on ways to enhance energy production, and exchange views on how a nation’s energy policies may be enhanced or reformed to promote the nation’s own policy. These policy dialogues are also essential for building the understanding and relationships that are </w:t>
      </w:r>
      <w:r w:rsidRPr="00817D18">
        <w:rPr>
          <w:rStyle w:val="Emphasis"/>
        </w:rPr>
        <w:t>essential for trade promotion and conflict resolution</w:t>
      </w:r>
      <w:r w:rsidRPr="00817D18">
        <w:rPr>
          <w:rStyle w:val="StyleBoldUnderline"/>
        </w:rPr>
        <w:t>.</w:t>
      </w:r>
    </w:p>
    <w:p w:rsidR="00706BD6" w:rsidRDefault="00706BD6" w:rsidP="00706BD6">
      <w:r>
        <w:t>Numerous dialogues and programs have been enacted since 2008, when I wrote that engagement with the Western Hemisphere needed to be renewed. Among those are a number of programs and initiatives aimed at energy relations.</w:t>
      </w:r>
    </w:p>
    <w:p w:rsidR="00706BD6" w:rsidRDefault="00706BD6" w:rsidP="00706BD6">
      <w:r>
        <w:t>The Energy and Climate Partnership of the Americas (ECPA) was founded at the invitation of President Obama following the April 2009 Summit of the Americas, hosted in Trinidad and Tobago. ECPA was intended to focus on issues including energy efficiency, renewable energy, cleaner and more efficient use of fossil fuels, energy poverty, and infrastructure, and Secretary of State Clinton later proposed expanding the focus to include sustainable forests and land use and climate change adaptation. ECPA brings together governments and public and private sector partners to implement initiatives and complete projects, and boasts numerous initiatives in Central and South America and the Caribbean.</w:t>
      </w:r>
    </w:p>
    <w:p w:rsidR="00706BD6" w:rsidRDefault="00706BD6" w:rsidP="00706BD6">
      <w:r>
        <w:t>Among the ECPA Initiatives are the Colombia Biomass Initiative, which aims to develop a technological plan for the production of energy from agroindustrial biomass, and the Chile Renewable Energy Center, which is intended to serve as a tool and resource for the region as it seeks to increase its use of renewable fuels. Both projects are undertaken in collaboration with the U.S. Department of Energy, which provides technical assistance and opportunities for collaborative work.</w:t>
      </w:r>
    </w:p>
    <w:p w:rsidR="00706BD6" w:rsidRDefault="00706BD6" w:rsidP="00706BD6">
      <w:r>
        <w:t>Numerous dialogues exist today between the U.S. and Brazil. The U.S.-Brazil Strategic Energy Dialogue (SED), a presidential-level partnership aiming to deepen energy cooperation between the two nations, is one of the most significant. Strengthening energy security, the creation of new jobs and industries and reduction of carbon emissions are key goals of the SED. Major topics of the dialogue include biofuels, renewables and the sustainable development of oil and gas resources.</w:t>
      </w:r>
    </w:p>
    <w:p w:rsidR="00706BD6" w:rsidRDefault="00706BD6" w:rsidP="00706BD6">
      <w:r>
        <w:t xml:space="preserve">The US has a trilateral energy policy dialogue with Canada and Mexico, which has addressed electric power, energy conservation, harmonization of standards and market outlooks. It has taken many forms, but it functions very well. In May 2012 the U.S., Mexico, Canada Map of Potential Carbon Dioxide Storage Capacity was released, identifying capacity in North America </w:t>
      </w:r>
      <w:r>
        <w:lastRenderedPageBreak/>
        <w:t>for at least 500 years worth of carbon dioxide emissions. The “New North American Carbon Storage Atlas” was created through the North American Carbon Atlas Partnership, and was developed by DOE, Natural Resources Canada, and the Mexican Ministry of Energy.</w:t>
      </w:r>
    </w:p>
    <w:p w:rsidR="00706BD6" w:rsidRPr="0004176A" w:rsidRDefault="00706BD6" w:rsidP="00706BD6">
      <w:r>
        <w:t xml:space="preserve">We have many paths for cooperation. </w:t>
      </w:r>
      <w:r w:rsidRPr="0004176A">
        <w:t>What we need now is a sharper focus on what we should prioritize, so we can maximize our impact and make the most of the limited engagement of our senior officials.</w:t>
      </w:r>
    </w:p>
    <w:p w:rsidR="00706BD6" w:rsidRPr="0004176A" w:rsidRDefault="00706BD6" w:rsidP="00706BD6">
      <w:r w:rsidRPr="0004176A">
        <w:t>IV. Energy Security Opportunities for the U.S.</w:t>
      </w:r>
    </w:p>
    <w:p w:rsidR="00706BD6" w:rsidRDefault="00706BD6" w:rsidP="00706BD6">
      <w:r>
        <w:t xml:space="preserve">The Committee is wise to see the unique period of opportunity that the massive changes in oil and gas markets have created for U.S. foreign policy. </w:t>
      </w:r>
      <w:r w:rsidRPr="00817D18">
        <w:rPr>
          <w:rStyle w:val="StyleBoldUnderline"/>
        </w:rPr>
        <w:t>While we will be more self-sufficient at home, our national security will still depend on a diverse global supply of oil gas, one able to withstand the inevitable disruptions we will face.</w:t>
      </w:r>
      <w:r>
        <w:t xml:space="preserve"> If we can take this moment to help the hemisphere increase its own self sufficiency, wean itself from high carbon fuels, access more cost competitive feed stocks for power and transportation, and reduce dependence on subsidized Venezuelan fuel oil, we will have helped our own national security interests and helped to foster a freer, more prosperous, and more climate secure hemisphere. Here I offer six steps that the United States can take to meet its energy security goals in the Hemisphere.</w:t>
      </w:r>
    </w:p>
    <w:p w:rsidR="00706BD6" w:rsidRDefault="00706BD6" w:rsidP="00706BD6">
      <w:r>
        <w:t>1. Sustain Efforts Aimed at Energy Efficiency and the Adoption of Biofuels and Renewable</w:t>
      </w:r>
    </w:p>
    <w:p w:rsidR="00706BD6" w:rsidRDefault="00706BD6" w:rsidP="00706BD6">
      <w:r>
        <w:t>Technologies</w:t>
      </w:r>
    </w:p>
    <w:p w:rsidR="00706BD6" w:rsidRDefault="00706BD6" w:rsidP="00706BD6">
      <w:r>
        <w:t>Lowering global carbon emissions in order to mitigate the impacts of climate change is an important step towards ensuring global energy security. Latin America is highly dependent upon fossil fuels for its energy needs, most notably oil, coal and natural gas. Fuel oil is still a frequently used fuel for power generation, in spite of the fact that it is relatively inefficient and particularly bad for the environment. Hydropower has long been the favored form of renewable energy in Latin America, but changing weather patterns and droughts have prevented it from being fully reliable. The United States has, as described above, undertaken initiatives aimed at expanding the spread of biofuels and renewables in the Western Hemisphere, and this should remain a priority. The expiration of the U.S. tariff on imported biofuels was a step in the right direction, and more can be done to develop biofuels industries in Latin America. The development of new industries, clean energy research centers and government policies incentivizing the use of renewable technologies for power generation will help to build long-term, sustainable industries in the Hemisphere. Regardless of the power source used, energy efficiency is a worthwhile goal for Latin America. The IEA noted in the World Energy Outlook 2012 that while energy intensity is not particularly high in Latin America, it is primarily because high energy intensity in energy producing nations is offset by low energy use in energy importing nations. Improving energy efficiency, particularly in energy producing nations, will permit more efficient use of energy resources, allowing them to stretch farther. Existing forums like the ECPA already have energy efficiency as an issue of focus and can aid in connecting companies that represent successful and proven efficiency technologies with partners in Latin America.</w:t>
      </w:r>
    </w:p>
    <w:p w:rsidR="00706BD6" w:rsidRPr="001A71BF" w:rsidRDefault="00706BD6" w:rsidP="00706BD6">
      <w:r w:rsidRPr="001A71BF">
        <w:t>2. Propagate Advanced Production Technologies Abroad</w:t>
      </w:r>
    </w:p>
    <w:p w:rsidR="00706BD6" w:rsidRDefault="00706BD6" w:rsidP="00706BD6">
      <w:r w:rsidRPr="001A71BF">
        <w:t xml:space="preserve">Latin America has significant reserves of oil and gas, including potentially huge unconventional resources. One of the fastest, and perhaps easiest, ways for the U.S. to ensure diversification of energy supplies is to help other nations take advantage of the unconventional energy revolution. This will mean sharing technology, building regulatory regimes, improving environmental safety standards and possibly even developing infrastructure in nations with shale gas and tight oil reserves. The U.S. should continue to expand upon the work that the Department of State and partner agencies are attempting to achieve through UGTEP, offering technical, regulatory, geological and other support to countries that want to develop their shale oil and gas resources. There are also roles for companies to play, sharing their technology and technical expertise through partnerships, investment opportunities or service contracts. Helping other nations </w:t>
      </w:r>
      <w:r w:rsidRPr="001A71BF">
        <w:lastRenderedPageBreak/>
        <w:t>develop their domestic resources will increase global energy security by increasing and diversifying global supply. Natural gas is</w:t>
      </w:r>
      <w:r>
        <w:t xml:space="preserve"> also, as far as fossil fuels go, a relatively low-carbon source of energy, and the expansion of the shale gas boom may offset global coal consumption and carbon emissions, serving as a boon for climate goals as well. By helping other nations, such as Colombia, Brazil and Mexico, adapt to changing energy markets and complex new sources of energy, the U.S. will be simultaneously ensuring its own energy security.</w:t>
      </w:r>
    </w:p>
    <w:p w:rsidR="00706BD6" w:rsidRDefault="00706BD6" w:rsidP="00706BD6">
      <w:r>
        <w:t>3. Research Ways to Encourage Gas Penetration in the Caribbean</w:t>
      </w:r>
    </w:p>
    <w:p w:rsidR="00706BD6" w:rsidRDefault="00706BD6" w:rsidP="00706BD6">
      <w:r>
        <w:t>With abundant natural gas supply a short distance from the Caribbean, the US should look for ways to back out fuel oil and gasoline as a feedstock for power and transportation. While these nations are trying to maximize renewable energy, they still need a non-intermittent source of power generation. But short driving distance makes CNG or other natural gas technologies a real possibility. The key challenges are moving gas to small islands, ensuring storage or other means of security of supply, and identifying the right forms of vehicle technology. How to make this transition economically is a question for engineers as well as policymakers. The U.S. should design ways that private foundations, in tandem with our national laboratories and perhaps the OAS, can look for near-term, practical ways to increase natural gas utilization. Combined with a permissive policy on natural gas exports to the Caribbean, this could be major step forward for climate and national security for the Caribbean.</w:t>
      </w:r>
    </w:p>
    <w:p w:rsidR="00706BD6" w:rsidRDefault="00706BD6" w:rsidP="00706BD6">
      <w:r>
        <w:t>4. Reconsider the U.S. Policy Regarding Oil and Gas Exports and Swaps</w:t>
      </w:r>
    </w:p>
    <w:p w:rsidR="00706BD6" w:rsidRDefault="00706BD6" w:rsidP="00706BD6">
      <w:r>
        <w:t>In light of the unconventional revolution, the U.S. will have surpluses of natural gas and even light oil, given that the domestic refining system is primarily configured to process heavy oil. Large price differentials also exist for U.S. resources, largely as a result of infrastructure and policy constraints that keep them trapped in the U.S. Current U.S. policy only permits the export of crude oil in highly limited circumstances. A careful reconsideration of U.S. export policy, particularly towards oil, may be warranted. Allowing some exports or swaps of light oil produced in the U.S. for the heavy oil needed for refineries would enable us to supply our hemispheric neighbors, increase export earnings, and sustain domestic job growth. Granting an additional avenue for sale of energy resources, either oil or gas, will also ensure that artificial barriers to export don’t lead to decreased production, high domestic prices and lost value to the economy, while simultaneously adding to global energy supply stability and security.</w:t>
      </w:r>
    </w:p>
    <w:p w:rsidR="00706BD6" w:rsidRDefault="00706BD6" w:rsidP="00706BD6">
      <w:r>
        <w:t>The hemisphere can also benefit from additional exports of natural gas. Mexico imports costly LNG at oil-linked prices. The Caribbean is dependent on fuel oil for power generation and Brent prices gasoline for transportation. These exports could present a political advantage as well as an economic one, granting the U.S. with another tool to use in the Western Hemisphere, where Venezuelan influence is cemented by subsidized sales of crude oil and products.</w:t>
      </w:r>
    </w:p>
    <w:p w:rsidR="00706BD6" w:rsidRDefault="00706BD6" w:rsidP="00706BD6">
      <w:r>
        <w:t>5. Complete the U.S.-Mexico Transboundary Agreement</w:t>
      </w:r>
    </w:p>
    <w:p w:rsidR="00706BD6" w:rsidRDefault="00706BD6" w:rsidP="00706BD6">
      <w:r>
        <w:t xml:space="preserve">On February 20, 2012, the U.S. and Mexico signed a transboundary hydrocarbons agreement that allows for the joint the development of oil and gas reservoirs that cross the international maritime boundary between the two countries in the Gulf of Mexico.30 If implemented, the agreement would end the current moratorium on exploration and production in the border area. While the Mexican Senate ratified the agreement on April 12, 2012, the Obama Administration has not formally submitted the agreement to the U.S. Congress for passage. The entry into force of this agreement would render significant benefits for both the U.S. and Mexico.31 It would provide a means for Pemex to collaborate with private companies in the Gulf of Mexico border area, which would give Pemex a crucial opportunity to gain expertise in deepwater activities that could be applied to the firm’s operations throughout Mexico. This would serve U.S. interests by boosting Mexican production and reducing U.S. dependence on imports from more politically troublesome regions, which have replaced lagging Mexican exports in recent years.32 Conversely, U.S. reticence to implement the agreement may send the wrong signal to Mexico and dampen enthusiasm for energy sector reform at a time when the stage may be set for historic change. Indeed, competent implementation of the agreement could demonstrate to </w:t>
      </w:r>
      <w:r>
        <w:lastRenderedPageBreak/>
        <w:t>Mexico that its interests can be protected in joint production regimes with U.S. companies and bring about an impetus for broader Mexican energy reforms.</w:t>
      </w:r>
    </w:p>
    <w:p w:rsidR="00706BD6" w:rsidRDefault="00706BD6" w:rsidP="00706BD6">
      <w:r>
        <w:t>6. Revive Energy Diplomacy and Commercial Engagement</w:t>
      </w:r>
    </w:p>
    <w:p w:rsidR="00706BD6" w:rsidRDefault="00706BD6" w:rsidP="00706BD6">
      <w:r w:rsidRPr="00EB58EB">
        <w:rPr>
          <w:rStyle w:val="StyleBoldUnderline"/>
        </w:rPr>
        <w:t>Energy diplomacy and commercial advocacy should be vital components of U.S. energy policy in the coming decades.</w:t>
      </w:r>
      <w:r w:rsidRPr="00040B28">
        <w:rPr>
          <w:rStyle w:val="StyleBoldUnderline"/>
        </w:rPr>
        <w:t xml:space="preserve"> The global energy system is projected to remain dependent upon fossil fuels for the foreseeable future, and as a result, having access to reliable, affordable sources of energy will remain important, as will the stability of energy markets. Energy diplomacy should center on ensuring that the U.S. has </w:t>
      </w:r>
      <w:r w:rsidRPr="00767138">
        <w:rPr>
          <w:rStyle w:val="StyleBoldUnderline"/>
        </w:rPr>
        <w:t xml:space="preserve">good working relationships with the countries that produce and consume energy. </w:t>
      </w:r>
      <w:r w:rsidRPr="00767138">
        <w:rPr>
          <w:rStyle w:val="Emphasis"/>
        </w:rPr>
        <w:t>Successful energy diplomacy can serve a critical role in managing tensions over energy development, transportation, investment, and other issues.</w:t>
      </w:r>
    </w:p>
    <w:p w:rsidR="00706BD6" w:rsidRDefault="00706BD6" w:rsidP="00706BD6">
      <w:r w:rsidRPr="00927783">
        <w:rPr>
          <w:rStyle w:val="StyleBoldUnderline"/>
        </w:rPr>
        <w:t>The Department of State has significantly increased its capabilities to conduct energy diplomacy</w:t>
      </w:r>
      <w:r>
        <w:t xml:space="preserve"> through the establishment of the Energy and Natural Resources Bureau, led by Ambassador Carlos Pascual. Its programs should be robustly funded. </w:t>
      </w:r>
      <w:r w:rsidRPr="00927783">
        <w:rPr>
          <w:rStyle w:val="StyleBoldUnderline"/>
        </w:rPr>
        <w:t>We should</w:t>
      </w:r>
      <w:r>
        <w:t xml:space="preserve"> also </w:t>
      </w:r>
      <w:r w:rsidRPr="00927783">
        <w:rPr>
          <w:rStyle w:val="StyleBoldUnderline"/>
        </w:rPr>
        <w:t>deepen the international energy diplomacy capacity of the Department of Energy</w:t>
      </w:r>
      <w:r>
        <w:t xml:space="preserve">. The Department of Energy’s relationships with civil servants in ministries across the globe provide a bridge across changes in government here and there. They can talk when the politics of non-energy issues obstruct dialogue among the foreign ministries. It is easier to get Energy Ministers together for regular meetings than Secretaries of State. </w:t>
      </w:r>
      <w:r w:rsidRPr="00927783">
        <w:rPr>
          <w:rStyle w:val="StyleBoldUnderline"/>
        </w:rPr>
        <w:t xml:space="preserve">Their </w:t>
      </w:r>
      <w:r w:rsidRPr="00040B28">
        <w:rPr>
          <w:rStyle w:val="Emphasis"/>
        </w:rPr>
        <w:t>staff should be expanded</w:t>
      </w:r>
      <w:r w:rsidRPr="00927783">
        <w:rPr>
          <w:rStyle w:val="StyleBoldUnderline"/>
        </w:rPr>
        <w:t xml:space="preserve"> and </w:t>
      </w:r>
      <w:r w:rsidRPr="00040B28">
        <w:rPr>
          <w:rStyle w:val="Emphasis"/>
        </w:rPr>
        <w:t>serious program budget established</w:t>
      </w:r>
      <w:r w:rsidRPr="00927783">
        <w:rPr>
          <w:rStyle w:val="StyleBoldUnderline"/>
        </w:rPr>
        <w:t xml:space="preserve"> to </w:t>
      </w:r>
      <w:r w:rsidRPr="00040B28">
        <w:rPr>
          <w:rStyle w:val="Emphasis"/>
        </w:rPr>
        <w:t>make our cooperation more than rhetorical</w:t>
      </w:r>
      <w:r w:rsidRPr="00040B28">
        <w:rPr>
          <w:rStyle w:val="StyleBoldUnderline"/>
        </w:rPr>
        <w:t>. For true reform to be achieved, foreign ministers and heads of government will have to be involved, as this will be the key to integrating energy security into foreign policy.</w:t>
      </w:r>
    </w:p>
    <w:p w:rsidR="00706BD6" w:rsidRPr="00755227" w:rsidRDefault="00706BD6" w:rsidP="00706BD6">
      <w:pPr>
        <w:rPr>
          <w:rStyle w:val="StyleBoldUnderline"/>
        </w:rPr>
      </w:pPr>
      <w:r w:rsidRPr="006536C9">
        <w:t>The three countries that need robust attention at this time are Mexico, Brazil and Venezuela. Mexico is considering major reforms and we have much we can share at a</w:t>
      </w:r>
      <w:r>
        <w:t xml:space="preserve"> technical level on gas markets, unconventional oil and gas technology, safe regulation of the deepwater, and energy efficiency. We should create a quiet bilateral mechanism for sharing this information with Mexican ministries, its nascent regulator and PEMEX. Changing global markets also impact Brazil, and we should ensure that the Strategic Energy Dialogue is reactivated as soon as new officials are on board at the Department of Energy. </w:t>
      </w:r>
      <w:r w:rsidRPr="00EB58EB">
        <w:rPr>
          <w:rStyle w:val="StyleBoldUnderline"/>
        </w:rPr>
        <w:t xml:space="preserve">Venezuela is trickier because it is in political transition and there is a great deal of rhetorical hostility. But the US had a </w:t>
      </w:r>
      <w:r w:rsidRPr="00B317D1">
        <w:rPr>
          <w:rStyle w:val="Emphasis"/>
        </w:rPr>
        <w:t>technical dialogue</w:t>
      </w:r>
      <w:r w:rsidRPr="00EB58EB">
        <w:rPr>
          <w:rStyle w:val="StyleBoldUnderline"/>
        </w:rPr>
        <w:t xml:space="preserve"> with Venezuela that lasted over 30 years. We need to know the new officials at the Ministry and PdVSA and to </w:t>
      </w:r>
      <w:r w:rsidRPr="00583E48">
        <w:rPr>
          <w:rStyle w:val="Emphasis"/>
        </w:rPr>
        <w:t>share our view of market realities</w:t>
      </w:r>
      <w:r w:rsidRPr="00EB58EB">
        <w:rPr>
          <w:rStyle w:val="StyleBoldUnderline"/>
        </w:rPr>
        <w:t xml:space="preserve">, even if we may not agree on them. Sometime in 2013, after the Venezuelan elections, this </w:t>
      </w:r>
      <w:r w:rsidRPr="00755227">
        <w:rPr>
          <w:rStyle w:val="Emphasis"/>
        </w:rPr>
        <w:t>technical dialogue should be revived</w:t>
      </w:r>
      <w:r>
        <w:t xml:space="preserve">, </w:t>
      </w:r>
      <w:r w:rsidRPr="00755227">
        <w:rPr>
          <w:rStyle w:val="StyleBoldUnderline"/>
        </w:rPr>
        <w:t>perhaps at the Assistant Secretary, or Deputy Assistant Secretary level.</w:t>
      </w:r>
    </w:p>
    <w:p w:rsidR="00706BD6" w:rsidRDefault="00706BD6" w:rsidP="00706BD6">
      <w:r>
        <w:t>Conclusion</w:t>
      </w:r>
    </w:p>
    <w:p w:rsidR="00706BD6" w:rsidRDefault="00706BD6" w:rsidP="00706BD6">
      <w:r>
        <w:t xml:space="preserve">Mr. Chairman, the ties between Latin America and the Caribbean and the energy security of the United States are numerous. Here I have addressed only a few of the possible avenues for improving U.S. energy security, and there are undoubtedly more, but the overarching conclusion is that </w:t>
      </w:r>
      <w:r w:rsidRPr="00BC7B13">
        <w:rPr>
          <w:rStyle w:val="StyleBoldUnderline"/>
        </w:rPr>
        <w:t>energy security goals in the Hemisphere can be achieved through improved dialogue and relations with allies and adversaries alike</w:t>
      </w:r>
      <w:r>
        <w:t xml:space="preserve">. As I stated in 2008, </w:t>
      </w:r>
      <w:r w:rsidRPr="00BC7B13">
        <w:rPr>
          <w:rStyle w:val="StyleBoldUnderline"/>
        </w:rPr>
        <w:t xml:space="preserve">it will require new approaches to energy and foreign policy. It will require fresh policy approaches, money, and creative diplomacy. But more than anything it </w:t>
      </w:r>
      <w:r w:rsidRPr="00BC7B13">
        <w:rPr>
          <w:rStyle w:val="Emphasis"/>
        </w:rPr>
        <w:t>will require leadership</w:t>
      </w:r>
      <w:r>
        <w:t>. As a citizen I thank the committee for its leadership on this critical issue.</w:t>
      </w:r>
    </w:p>
    <w:p w:rsidR="00706BD6" w:rsidRDefault="00706BD6" w:rsidP="00706BD6"/>
    <w:p w:rsidR="00706BD6" w:rsidRDefault="00706BD6" w:rsidP="00706BD6">
      <w:pPr>
        <w:pStyle w:val="Heading4"/>
      </w:pPr>
      <w:r>
        <w:lastRenderedPageBreak/>
        <w:t>This will boost U.S. standing in important Latin American regional forums</w:t>
      </w:r>
    </w:p>
    <w:p w:rsidR="00706BD6" w:rsidRDefault="00706BD6" w:rsidP="00706BD6">
      <w:r w:rsidRPr="000D4F46">
        <w:rPr>
          <w:rStyle w:val="StyleStyleBold12pt"/>
        </w:rPr>
        <w:t>Delahunt, 12</w:t>
      </w:r>
      <w:r>
        <w:t xml:space="preserve"> --- chairman of the Venezuela-US Friendship Group and retired U.S. Representative (10/30/2012, William, “A new role for the US and Venezuela,” </w:t>
      </w:r>
      <w:hyperlink r:id="rId19" w:history="1">
        <w:r w:rsidRPr="00400BBB">
          <w:rPr>
            <w:rStyle w:val="Hyperlink"/>
          </w:rPr>
          <w:t>http://www.bostonglobe.com/opinion/2012/10/30/podium-venezuela/EJ6Jd2yRKfaJ76HYrXb4WJ/story.html</w:t>
        </w:r>
      </w:hyperlink>
      <w:r>
        <w:t>, JMP)</w:t>
      </w:r>
    </w:p>
    <w:p w:rsidR="00706BD6" w:rsidRDefault="00706BD6" w:rsidP="00706BD6"/>
    <w:p w:rsidR="00706BD6" w:rsidRDefault="00706BD6" w:rsidP="00706BD6">
      <w:r w:rsidRPr="00767F93">
        <w:rPr>
          <w:rStyle w:val="StyleBoldUnderline"/>
        </w:rPr>
        <w:t>The</w:t>
      </w:r>
      <w:r>
        <w:t xml:space="preserve"> recent </w:t>
      </w:r>
      <w:r w:rsidRPr="00767F93">
        <w:rPr>
          <w:rStyle w:val="StyleBoldUnderline"/>
        </w:rPr>
        <w:t>election in Venezuela offers an opportunity to improve the US-Venezuela bilateral relationship</w:t>
      </w:r>
      <w:r>
        <w:t>. On Oc. 7th, President Hugo Chavez was reelected to a new six-year term by a nine point margin. I — along with hundreds of other international witnesses — was duly impressed with the transparency of the electoral process and the enthusiasm of Venezuelans for democracy. Eighty-one percent percent of registered voters went to the polls! This turnout was remarkable when compared to the United States and other “mature” democracies.</w:t>
      </w:r>
    </w:p>
    <w:p w:rsidR="00706BD6" w:rsidRDefault="00706BD6" w:rsidP="00706BD6">
      <w:r>
        <w:t>Whether or not one agrees with Chávez’s policies, there can be no doubt that he won these elections fairly. There are so many checks and balances in the electoral system in Venezuela that there is virtually no room for fraud. The voter registry, the voting machines, the electronic ballot and the data transmission system are all fully audited by representatives of all the different political parties and independent observers.</w:t>
      </w:r>
    </w:p>
    <w:p w:rsidR="00706BD6" w:rsidRDefault="00706BD6" w:rsidP="00706BD6">
      <w:r>
        <w:t>Former President Jimmy Carter recently called the Venezuelan voting system “the best in the world.” He noted that the voting machines print out a paper receipt that voters can look at to verify that their selection was recorded correctly, and poll workers check those receipts against the electronic tally.</w:t>
      </w:r>
    </w:p>
    <w:p w:rsidR="00706BD6" w:rsidRDefault="00706BD6" w:rsidP="00706BD6">
      <w:r>
        <w:t>I was particularly struck by the atmosphere of peacefulness and mutual respect in the voting centers, where monitors from both pro-government and opposition groups were present. In contrast with elections past, the two main candidates manifested a similar attitude. Once the election authorities announced the results, opposition candidate Henrique Capriles rapidly conceded defeat, and he quickly scolded “radical” opposition supporters who insisted on alleging that fraud had taken place, despite no evidence to support their claims. Chávez also behaved gracefully, calling Capriles the following day to express his willingness to work together to mitigate the polarization that divided Venezuelans.</w:t>
      </w:r>
    </w:p>
    <w:p w:rsidR="00706BD6" w:rsidRDefault="00706BD6" w:rsidP="00706BD6">
      <w:r>
        <w:t>Most of Venezuela’s political leadership — following a tumultuous power struggle, during which a coup d’Etat and violent protests occurred — appear to have accepted to follow the democratic rulebook and be more tolerant of one another. This is an important step forward, and the United States should encourage Venezuelans to continue seeking common ground, rather than support one group over another, as has at times been the case in recent years.</w:t>
      </w:r>
    </w:p>
    <w:p w:rsidR="00706BD6" w:rsidRDefault="00706BD6" w:rsidP="00706BD6">
      <w:r>
        <w:t xml:space="preserve">Most importantly, over 55 percent of Venezuelan voters cast their vote in favor of Chávez. </w:t>
      </w:r>
      <w:r w:rsidRPr="00767F93">
        <w:rPr>
          <w:rStyle w:val="StyleBoldUnderline"/>
        </w:rPr>
        <w:t>The</w:t>
      </w:r>
      <w:r>
        <w:t xml:space="preserve"> </w:t>
      </w:r>
      <w:r w:rsidRPr="00767F93">
        <w:rPr>
          <w:rStyle w:val="Emphasis"/>
        </w:rPr>
        <w:t>U</w:t>
      </w:r>
      <w:r>
        <w:t xml:space="preserve">nited </w:t>
      </w:r>
      <w:r w:rsidRPr="00767F93">
        <w:rPr>
          <w:rStyle w:val="Emphasis"/>
        </w:rPr>
        <w:t>S</w:t>
      </w:r>
      <w:r>
        <w:t xml:space="preserve">tates </w:t>
      </w:r>
      <w:r w:rsidRPr="00767F93">
        <w:rPr>
          <w:rStyle w:val="StyleBoldUnderline"/>
        </w:rPr>
        <w:t>should</w:t>
      </w:r>
      <w:r>
        <w:t xml:space="preserve"> respect this outcome and </w:t>
      </w:r>
      <w:r w:rsidRPr="00767F93">
        <w:rPr>
          <w:rStyle w:val="StyleBoldUnderline"/>
        </w:rPr>
        <w:t xml:space="preserve">seek to improve relations in areas where we can agree. </w:t>
      </w:r>
      <w:r w:rsidRPr="00807201">
        <w:rPr>
          <w:rStyle w:val="Emphasis"/>
        </w:rPr>
        <w:t>Commercial relations</w:t>
      </w:r>
      <w:r w:rsidRPr="00767F93">
        <w:rPr>
          <w:rStyle w:val="StyleBoldUnderline"/>
        </w:rPr>
        <w:t xml:space="preserve"> between our two countries have generally been excellent, despite political differences, and both countries would </w:t>
      </w:r>
      <w:r w:rsidRPr="00767F93">
        <w:rPr>
          <w:rStyle w:val="Emphasis"/>
        </w:rPr>
        <w:t>greatly benefit from their expansion</w:t>
      </w:r>
      <w:r w:rsidRPr="00767F93">
        <w:rPr>
          <w:rStyle w:val="StyleBoldUnderline"/>
        </w:rPr>
        <w:t>.</w:t>
      </w:r>
    </w:p>
    <w:p w:rsidR="00706BD6" w:rsidRPr="00767F93" w:rsidRDefault="00706BD6" w:rsidP="00706BD6">
      <w:pPr>
        <w:rPr>
          <w:rStyle w:val="StyleBoldUnderline"/>
        </w:rPr>
      </w:pPr>
      <w:r w:rsidRPr="00767F93">
        <w:rPr>
          <w:rStyle w:val="StyleBoldUnderline"/>
        </w:rPr>
        <w:t xml:space="preserve">Venezuela will no doubt continue to </w:t>
      </w:r>
      <w:r w:rsidRPr="00767F93">
        <w:rPr>
          <w:rStyle w:val="Emphasis"/>
        </w:rPr>
        <w:t>play a central role</w:t>
      </w:r>
      <w:r w:rsidRPr="00767F93">
        <w:rPr>
          <w:rStyle w:val="StyleBoldUnderline"/>
        </w:rPr>
        <w:t xml:space="preserve"> in the </w:t>
      </w:r>
      <w:r w:rsidRPr="00582927">
        <w:rPr>
          <w:rStyle w:val="Emphasis"/>
        </w:rPr>
        <w:t>region’s new multilateral cooperation and consultation mechanisms</w:t>
      </w:r>
      <w:r w:rsidRPr="00767F93">
        <w:rPr>
          <w:rStyle w:val="StyleBoldUnderline"/>
        </w:rPr>
        <w:t>, such as the Union of South American Nations</w:t>
      </w:r>
      <w:r>
        <w:t xml:space="preserve"> (UNASUR) </w:t>
      </w:r>
      <w:r w:rsidRPr="00767F93">
        <w:rPr>
          <w:rStyle w:val="StyleBoldUnderline"/>
        </w:rPr>
        <w:t>and the Community of Central American and Caribbean States</w:t>
      </w:r>
      <w:r>
        <w:t xml:space="preserve"> (CELAC). </w:t>
      </w:r>
      <w:r w:rsidRPr="00767F93">
        <w:rPr>
          <w:rStyle w:val="StyleBoldUnderline"/>
        </w:rPr>
        <w:t>The</w:t>
      </w:r>
      <w:r>
        <w:t xml:space="preserve"> </w:t>
      </w:r>
      <w:r w:rsidRPr="00767F93">
        <w:rPr>
          <w:rStyle w:val="Emphasis"/>
        </w:rPr>
        <w:t>U</w:t>
      </w:r>
      <w:r>
        <w:t xml:space="preserve">nited </w:t>
      </w:r>
      <w:r w:rsidRPr="00767F93">
        <w:rPr>
          <w:rStyle w:val="Emphasis"/>
        </w:rPr>
        <w:t>S</w:t>
      </w:r>
      <w:r>
        <w:t xml:space="preserve">tates, </w:t>
      </w:r>
      <w:r w:rsidRPr="00767F93">
        <w:rPr>
          <w:rStyle w:val="StyleBoldUnderline"/>
        </w:rPr>
        <w:t>which has increasingly found itself isolated in regional forums, would do well to find ways to work with these new groups on important issues such as drug trafficking and energy cooperation. Improved relations with Venezuela would greatly facilitate this task.</w:t>
      </w:r>
    </w:p>
    <w:p w:rsidR="00706BD6" w:rsidRDefault="00706BD6" w:rsidP="00706BD6">
      <w:r w:rsidRPr="00767F93">
        <w:rPr>
          <w:rStyle w:val="StyleBoldUnderline"/>
        </w:rPr>
        <w:lastRenderedPageBreak/>
        <w:t>Our government will certainly have important differences with Venezuela, particularly in the area of international relations. But we can agree to disagree</w:t>
      </w:r>
      <w:r>
        <w:t xml:space="preserve">, as we do with many other partners throughout the world. </w:t>
      </w:r>
      <w:r w:rsidRPr="00767F93">
        <w:rPr>
          <w:rStyle w:val="StyleBoldUnderline"/>
        </w:rPr>
        <w:t xml:space="preserve">I am convinced that the Venezuelan government is prepared to </w:t>
      </w:r>
      <w:r w:rsidRPr="00831500">
        <w:rPr>
          <w:rStyle w:val="Emphasis"/>
        </w:rPr>
        <w:t>respond favorably to such an initiative</w:t>
      </w:r>
      <w:r w:rsidRPr="00767F93">
        <w:rPr>
          <w:rStyle w:val="StyleBoldUnderline"/>
        </w:rPr>
        <w:t>.</w:t>
      </w:r>
    </w:p>
    <w:p w:rsidR="00706BD6" w:rsidRDefault="00706BD6" w:rsidP="00706BD6"/>
    <w:p w:rsidR="00706BD6" w:rsidRDefault="00706BD6" w:rsidP="00706BD6">
      <w:pPr>
        <w:pStyle w:val="Heading4"/>
      </w:pPr>
      <w:r>
        <w:t>Latin American relations key to solve proliferation, climate change, and insure economic growth.   Only engagement solves</w:t>
      </w:r>
      <w:r w:rsidR="004447E8">
        <w:t>.</w:t>
      </w:r>
    </w:p>
    <w:p w:rsidR="00706BD6" w:rsidRDefault="00706BD6" w:rsidP="00706BD6">
      <w:r w:rsidRPr="00C9781E">
        <w:rPr>
          <w:rStyle w:val="StyleStyleBold12pt"/>
        </w:rPr>
        <w:t>Zedillo</w:t>
      </w:r>
      <w:r>
        <w:rPr>
          <w:rStyle w:val="StyleStyleBold12pt"/>
        </w:rPr>
        <w:t>,</w:t>
      </w:r>
      <w:r w:rsidRPr="00C9781E">
        <w:rPr>
          <w:rStyle w:val="StyleStyleBold12pt"/>
        </w:rPr>
        <w:t xml:space="preserve"> et al 08 </w:t>
      </w:r>
      <w:r w:rsidRPr="000422F7">
        <w:t xml:space="preserve">--- Commission Co-Chair for the Brookings Institute Report on the Partnership for the Americas and former President of Mexico </w:t>
      </w:r>
      <w:r>
        <w:t xml:space="preserve">[Ernesto Zedillo, Thomas R. Pickering, etc, Rethinking U.S.–Latin American Relations A Hemispheric Partnership for a Turbulent World. Report of the Partnership for the Americas Commission, The Brookings Institution, November 2008, </w:t>
      </w:r>
      <w:hyperlink r:id="rId20" w:history="1">
        <w:r w:rsidRPr="001B4C57">
          <w:rPr>
            <w:rStyle w:val="Hyperlink"/>
          </w:rPr>
          <w:t>http://www.brookings.edu/~/media/Research/Files/Reports/2008/11/24%20latin%20america%20partnership/1124_latin_america_partnership.PDF</w:t>
        </w:r>
      </w:hyperlink>
      <w:r>
        <w:rPr>
          <w:rStyle w:val="Hyperlink"/>
        </w:rPr>
        <w:t>, ENDI File</w:t>
      </w:r>
      <w:r>
        <w:t>]</w:t>
      </w:r>
    </w:p>
    <w:p w:rsidR="00706BD6" w:rsidRPr="00C9781E" w:rsidRDefault="00706BD6" w:rsidP="00706BD6"/>
    <w:p w:rsidR="00706BD6" w:rsidRPr="00C9781E" w:rsidRDefault="00706BD6" w:rsidP="00706BD6">
      <w:pPr>
        <w:rPr>
          <w:sz w:val="16"/>
        </w:rPr>
      </w:pPr>
      <w:r w:rsidRPr="00C9781E">
        <w:rPr>
          <w:sz w:val="16"/>
        </w:rPr>
        <w:t>The Need for a Hemispheric Partnership</w:t>
      </w:r>
    </w:p>
    <w:p w:rsidR="00706BD6" w:rsidRPr="00C9781E" w:rsidRDefault="00706BD6" w:rsidP="00706BD6">
      <w:pPr>
        <w:rPr>
          <w:sz w:val="16"/>
        </w:rPr>
      </w:pPr>
      <w:r w:rsidRPr="00C53D0D">
        <w:rPr>
          <w:rStyle w:val="StyleBoldUnderline"/>
        </w:rPr>
        <w:t>Historically, the United States and Latin America have rarely</w:t>
      </w:r>
      <w:r>
        <w:rPr>
          <w:rStyle w:val="StyleBoldUnderline"/>
        </w:rPr>
        <w:t xml:space="preserve"> </w:t>
      </w:r>
      <w:r w:rsidRPr="00C53D0D">
        <w:rPr>
          <w:rStyle w:val="StyleBoldUnderline"/>
        </w:rPr>
        <w:t>developed a genuine and sustained partnership</w:t>
      </w:r>
      <w:r w:rsidRPr="00C9781E">
        <w:rPr>
          <w:sz w:val="16"/>
        </w:rPr>
        <w:t xml:space="preserve"> to address regional—let alone global—challenges. </w:t>
      </w:r>
      <w:r w:rsidRPr="00C53D0D">
        <w:rPr>
          <w:rStyle w:val="StyleBoldUnderline"/>
        </w:rPr>
        <w:t>Mutual distrust is</w:t>
      </w:r>
      <w:r>
        <w:rPr>
          <w:rStyle w:val="StyleBoldUnderline"/>
        </w:rPr>
        <w:t xml:space="preserve"> </w:t>
      </w:r>
      <w:r w:rsidRPr="00C53D0D">
        <w:rPr>
          <w:rStyle w:val="StyleBoldUnderline"/>
        </w:rPr>
        <w:t>partly to blame.</w:t>
      </w:r>
      <w:r w:rsidRPr="00C9781E">
        <w:rPr>
          <w:sz w:val="16"/>
        </w:rPr>
        <w:t xml:space="preserve"> Also, the LAC countries were often not ready to make stable commitments. </w:t>
      </w:r>
      <w:r w:rsidRPr="00C53D0D">
        <w:rPr>
          <w:rStyle w:val="StyleBoldUnderline"/>
        </w:rPr>
        <w:t>The United States had other</w:t>
      </w:r>
      <w:r>
        <w:rPr>
          <w:rStyle w:val="StyleBoldUnderline"/>
        </w:rPr>
        <w:t xml:space="preserve"> </w:t>
      </w:r>
      <w:r w:rsidRPr="00C53D0D">
        <w:rPr>
          <w:rStyle w:val="StyleBoldUnderline"/>
        </w:rPr>
        <w:t>preoccupations and did not make hemispheric partnership a</w:t>
      </w:r>
      <w:r>
        <w:rPr>
          <w:rStyle w:val="StyleBoldUnderline"/>
        </w:rPr>
        <w:t xml:space="preserve"> </w:t>
      </w:r>
      <w:r w:rsidRPr="00C53D0D">
        <w:rPr>
          <w:rStyle w:val="StyleBoldUnderline"/>
        </w:rPr>
        <w:t>priority.</w:t>
      </w:r>
      <w:r w:rsidRPr="00C9781E">
        <w:rPr>
          <w:sz w:val="16"/>
        </w:rPr>
        <w:t xml:space="preserve"> Problems and solutions were seen from Washington as country-specific and were managed mostly on a country-bycountry basis through bilateral channels. Meanwhile, </w:t>
      </w:r>
      <w:r w:rsidRPr="00C53D0D">
        <w:rPr>
          <w:rStyle w:val="StyleBoldUnderline"/>
        </w:rPr>
        <w:t>mult</w:t>
      </w:r>
      <w:bookmarkStart w:id="0" w:name="_GoBack"/>
      <w:bookmarkEnd w:id="0"/>
      <w:r w:rsidRPr="00C53D0D">
        <w:rPr>
          <w:rStyle w:val="StyleBoldUnderline"/>
        </w:rPr>
        <w:t>ilateral</w:t>
      </w:r>
      <w:r>
        <w:rPr>
          <w:rStyle w:val="StyleBoldUnderline"/>
        </w:rPr>
        <w:t xml:space="preserve"> </w:t>
      </w:r>
      <w:r w:rsidRPr="00C53D0D">
        <w:rPr>
          <w:rStyle w:val="StyleBoldUnderline"/>
        </w:rPr>
        <w:t>forums</w:t>
      </w:r>
      <w:r w:rsidRPr="00C9781E">
        <w:rPr>
          <w:sz w:val="16"/>
        </w:rPr>
        <w:t>—such as the Organization of American States and the summits of hemispheric leaders—</w:t>
      </w:r>
      <w:r w:rsidRPr="00C53D0D">
        <w:rPr>
          <w:rStyle w:val="StyleBoldUnderline"/>
        </w:rPr>
        <w:t>ran out of steam</w:t>
      </w:r>
      <w:r w:rsidRPr="00C9781E">
        <w:rPr>
          <w:sz w:val="16"/>
        </w:rPr>
        <w:t>, became mired in confrontation, or remained underresourced.</w:t>
      </w:r>
    </w:p>
    <w:p w:rsidR="00706BD6" w:rsidRPr="00C53D0D" w:rsidRDefault="00706BD6" w:rsidP="00706BD6">
      <w:pPr>
        <w:rPr>
          <w:rStyle w:val="StyleBoldUnderline"/>
        </w:rPr>
      </w:pPr>
      <w:r w:rsidRPr="00C53D0D">
        <w:rPr>
          <w:rStyle w:val="StyleBoldUnderline"/>
        </w:rPr>
        <w:t>If a hemispheric partnership remains elusive, the costs to the</w:t>
      </w:r>
      <w:r>
        <w:rPr>
          <w:rStyle w:val="StyleBoldUnderline"/>
        </w:rPr>
        <w:t xml:space="preserve"> </w:t>
      </w:r>
      <w:r w:rsidRPr="00C53D0D">
        <w:rPr>
          <w:rStyle w:val="StyleBoldUnderline"/>
        </w:rPr>
        <w:t>United States and its neighbors will be high,</w:t>
      </w:r>
      <w:r w:rsidRPr="00C9781E">
        <w:rPr>
          <w:sz w:val="16"/>
        </w:rPr>
        <w:t xml:space="preserve"> </w:t>
      </w:r>
      <w:r w:rsidRPr="00C53D0D">
        <w:rPr>
          <w:rStyle w:val="StyleBoldUnderline"/>
        </w:rPr>
        <w:t>in terms of both</w:t>
      </w:r>
      <w:r>
        <w:rPr>
          <w:rStyle w:val="StyleBoldUnderline"/>
        </w:rPr>
        <w:t xml:space="preserve"> </w:t>
      </w:r>
      <w:r w:rsidRPr="00C53D0D">
        <w:rPr>
          <w:rStyle w:val="StyleBoldUnderline"/>
        </w:rPr>
        <w:t>growing risks and missed opportunities.</w:t>
      </w:r>
      <w:r w:rsidRPr="00C9781E">
        <w:rPr>
          <w:sz w:val="16"/>
        </w:rPr>
        <w:t xml:space="preserve"> </w:t>
      </w:r>
      <w:r w:rsidRPr="00C53D0D">
        <w:rPr>
          <w:rStyle w:val="StyleBoldUnderline"/>
        </w:rPr>
        <w:t>Without a partnership,</w:t>
      </w:r>
      <w:r>
        <w:rPr>
          <w:rStyle w:val="StyleBoldUnderline"/>
        </w:rPr>
        <w:t xml:space="preserve"> </w:t>
      </w:r>
      <w:r w:rsidRPr="00C53D0D">
        <w:rPr>
          <w:rStyle w:val="StyleBoldUnderline"/>
        </w:rPr>
        <w:t>the risk that criminal networks pose to the region’s people and</w:t>
      </w:r>
      <w:r>
        <w:rPr>
          <w:rStyle w:val="StyleBoldUnderline"/>
        </w:rPr>
        <w:t xml:space="preserve"> </w:t>
      </w:r>
      <w:r w:rsidRPr="00C53D0D">
        <w:rPr>
          <w:rStyle w:val="StyleBoldUnderline"/>
        </w:rPr>
        <w:t>institutions will continue to grow</w:t>
      </w:r>
      <w:r w:rsidRPr="00C9781E">
        <w:rPr>
          <w:sz w:val="16"/>
        </w:rPr>
        <w:t xml:space="preserve">. </w:t>
      </w:r>
      <w:r w:rsidRPr="00C53D0D">
        <w:rPr>
          <w:rStyle w:val="StyleBoldUnderline"/>
        </w:rPr>
        <w:t>Peaceful nuclear technology</w:t>
      </w:r>
      <w:r>
        <w:rPr>
          <w:rStyle w:val="StyleBoldUnderline"/>
        </w:rPr>
        <w:t xml:space="preserve"> </w:t>
      </w:r>
      <w:r w:rsidRPr="00C53D0D">
        <w:rPr>
          <w:rStyle w:val="StyleBoldUnderline"/>
        </w:rPr>
        <w:t>may be adopted more widely, but without proper safeguards,</w:t>
      </w:r>
      <w:r>
        <w:rPr>
          <w:rStyle w:val="StyleBoldUnderline"/>
        </w:rPr>
        <w:t xml:space="preserve"> </w:t>
      </w:r>
      <w:r w:rsidRPr="00C53D0D">
        <w:rPr>
          <w:rStyle w:val="Emphasis"/>
        </w:rPr>
        <w:t>the risks of nuclear proliferation will increase</w:t>
      </w:r>
      <w:r w:rsidRPr="00C9781E">
        <w:rPr>
          <w:sz w:val="16"/>
        </w:rPr>
        <w:t xml:space="preserve">. </w:t>
      </w:r>
      <w:r w:rsidRPr="00C53D0D">
        <w:rPr>
          <w:rStyle w:val="StyleBoldUnderline"/>
        </w:rPr>
        <w:t>Adaptation to</w:t>
      </w:r>
      <w:r>
        <w:rPr>
          <w:rStyle w:val="StyleBoldUnderline"/>
        </w:rPr>
        <w:t xml:space="preserve"> </w:t>
      </w:r>
      <w:r w:rsidRPr="00C53D0D">
        <w:rPr>
          <w:rStyle w:val="StyleBoldUnderline"/>
        </w:rPr>
        <w:t>climate change will take place through isolated, improvised</w:t>
      </w:r>
      <w:r>
        <w:rPr>
          <w:rStyle w:val="StyleBoldUnderline"/>
        </w:rPr>
        <w:t xml:space="preserve"> </w:t>
      </w:r>
      <w:r w:rsidRPr="00C53D0D">
        <w:rPr>
          <w:rStyle w:val="StyleBoldUnderline"/>
        </w:rPr>
        <w:t xml:space="preserve">measures </w:t>
      </w:r>
      <w:r w:rsidRPr="00C9781E">
        <w:rPr>
          <w:sz w:val="16"/>
        </w:rPr>
        <w:t xml:space="preserve">by individual countries, </w:t>
      </w:r>
      <w:r w:rsidRPr="00C53D0D">
        <w:rPr>
          <w:rStyle w:val="StyleBoldUnderline"/>
        </w:rPr>
        <w:t>rather than through more</w:t>
      </w:r>
      <w:r>
        <w:rPr>
          <w:rStyle w:val="StyleBoldUnderline"/>
        </w:rPr>
        <w:t xml:space="preserve"> </w:t>
      </w:r>
      <w:r w:rsidRPr="00C53D0D">
        <w:rPr>
          <w:rStyle w:val="StyleBoldUnderline"/>
        </w:rPr>
        <w:t>effective efforts based on mutual learning and coordination</w:t>
      </w:r>
      <w:r w:rsidRPr="00C9781E">
        <w:rPr>
          <w:sz w:val="16"/>
        </w:rPr>
        <w:t xml:space="preserve">. </w:t>
      </w:r>
      <w:r w:rsidRPr="00C53D0D">
        <w:rPr>
          <w:rStyle w:val="StyleBoldUnderline"/>
        </w:rPr>
        <w:t>Illegal immigration</w:t>
      </w:r>
      <w:r w:rsidRPr="00C9781E">
        <w:rPr>
          <w:sz w:val="16"/>
        </w:rPr>
        <w:t xml:space="preserve"> to the United States </w:t>
      </w:r>
      <w:r w:rsidRPr="00C53D0D">
        <w:rPr>
          <w:rStyle w:val="StyleBoldUnderline"/>
        </w:rPr>
        <w:t>will continue unabated</w:t>
      </w:r>
      <w:r>
        <w:rPr>
          <w:rStyle w:val="StyleBoldUnderline"/>
        </w:rPr>
        <w:t xml:space="preserve"> </w:t>
      </w:r>
      <w:r w:rsidRPr="00C53D0D">
        <w:rPr>
          <w:rStyle w:val="StyleBoldUnderline"/>
        </w:rPr>
        <w:t>and unregulated,</w:t>
      </w:r>
      <w:r w:rsidRPr="00C9781E">
        <w:rPr>
          <w:sz w:val="16"/>
        </w:rPr>
        <w:t xml:space="preserve"> adding to an ever-larger underclass that lives and works at the margins of the law. Finally, </w:t>
      </w:r>
      <w:r w:rsidRPr="00C53D0D">
        <w:rPr>
          <w:rStyle w:val="StyleBoldUnderline"/>
        </w:rPr>
        <w:t>the countries around</w:t>
      </w:r>
      <w:r>
        <w:rPr>
          <w:rStyle w:val="StyleBoldUnderline"/>
        </w:rPr>
        <w:t xml:space="preserve"> </w:t>
      </w:r>
      <w:r w:rsidRPr="00C53D0D">
        <w:rPr>
          <w:rStyle w:val="StyleBoldUnderline"/>
        </w:rPr>
        <w:t>the hemisphere,</w:t>
      </w:r>
      <w:r w:rsidRPr="00C9781E">
        <w:rPr>
          <w:sz w:val="16"/>
        </w:rPr>
        <w:t xml:space="preserve"> including the United States, </w:t>
      </w:r>
      <w:r w:rsidRPr="00C53D0D">
        <w:rPr>
          <w:rStyle w:val="StyleBoldUnderline"/>
        </w:rPr>
        <w:t>will lose valuable</w:t>
      </w:r>
      <w:r>
        <w:rPr>
          <w:rStyle w:val="StyleBoldUnderline"/>
        </w:rPr>
        <w:t xml:space="preserve"> </w:t>
      </w:r>
      <w:r w:rsidRPr="00C53D0D">
        <w:rPr>
          <w:rStyle w:val="StyleBoldUnderline"/>
        </w:rPr>
        <w:t>opportunities to tap new markets, make new investments, and</w:t>
      </w:r>
      <w:r>
        <w:rPr>
          <w:rStyle w:val="StyleBoldUnderline"/>
        </w:rPr>
        <w:t xml:space="preserve"> </w:t>
      </w:r>
      <w:r w:rsidRPr="00C53D0D">
        <w:rPr>
          <w:rStyle w:val="StyleBoldUnderline"/>
        </w:rPr>
        <w:t>access valuable resources.</w:t>
      </w:r>
    </w:p>
    <w:p w:rsidR="00706BD6" w:rsidRPr="00C9781E" w:rsidRDefault="00706BD6" w:rsidP="00706BD6">
      <w:pPr>
        <w:rPr>
          <w:sz w:val="16"/>
        </w:rPr>
      </w:pPr>
      <w:r w:rsidRPr="00C9781E">
        <w:rPr>
          <w:sz w:val="16"/>
        </w:rPr>
        <w:t xml:space="preserve">It is important to note at the outset that the term “partnership” as used in this report does not mean equal responsibility for all. The asymmetries between the United States and its neighbors are large and will remain so for the foreseeable future. </w:t>
      </w:r>
      <w:r w:rsidRPr="00C53D0D">
        <w:rPr>
          <w:rStyle w:val="StyleBoldUnderline"/>
        </w:rPr>
        <w:t>Partnership</w:t>
      </w:r>
      <w:r>
        <w:rPr>
          <w:rStyle w:val="StyleBoldUnderline"/>
        </w:rPr>
        <w:t xml:space="preserve"> </w:t>
      </w:r>
      <w:r w:rsidRPr="00C53D0D">
        <w:rPr>
          <w:rStyle w:val="StyleBoldUnderline"/>
        </w:rPr>
        <w:t>here means a type of international cooperation whereby a</w:t>
      </w:r>
      <w:r>
        <w:rPr>
          <w:rStyle w:val="StyleBoldUnderline"/>
        </w:rPr>
        <w:t xml:space="preserve"> </w:t>
      </w:r>
      <w:r w:rsidRPr="00C53D0D">
        <w:rPr>
          <w:rStyle w:val="StyleBoldUnderline"/>
        </w:rPr>
        <w:t>group of countries identifies common interests, objectives,</w:t>
      </w:r>
      <w:r>
        <w:rPr>
          <w:rStyle w:val="StyleBoldUnderline"/>
        </w:rPr>
        <w:t xml:space="preserve"> </w:t>
      </w:r>
      <w:r w:rsidRPr="00C53D0D">
        <w:rPr>
          <w:rStyle w:val="StyleBoldUnderline"/>
        </w:rPr>
        <w:t>and solutions,</w:t>
      </w:r>
      <w:r w:rsidRPr="00C9781E">
        <w:rPr>
          <w:sz w:val="16"/>
        </w:rPr>
        <w:t xml:space="preserve"> and then each partner country undertakes responsibilities according to its own economic and political capacities to generate shared benefits.</w:t>
      </w:r>
    </w:p>
    <w:p w:rsidR="00706BD6" w:rsidRPr="00C9781E" w:rsidRDefault="00706BD6" w:rsidP="00706BD6">
      <w:pPr>
        <w:rPr>
          <w:sz w:val="16"/>
        </w:rPr>
      </w:pPr>
      <w:r w:rsidRPr="00C9781E">
        <w:rPr>
          <w:sz w:val="16"/>
        </w:rPr>
        <w:t xml:space="preserve">Today, </w:t>
      </w:r>
      <w:r w:rsidRPr="00C53D0D">
        <w:rPr>
          <w:rStyle w:val="StyleBoldUnderline"/>
        </w:rPr>
        <w:t>four changes</w:t>
      </w:r>
      <w:r w:rsidRPr="00C9781E">
        <w:rPr>
          <w:sz w:val="16"/>
        </w:rPr>
        <w:t xml:space="preserve"> in the region have </w:t>
      </w:r>
      <w:r w:rsidRPr="00C53D0D">
        <w:rPr>
          <w:rStyle w:val="StyleBoldUnderline"/>
        </w:rPr>
        <w:t>made a hemispheric</w:t>
      </w:r>
      <w:r>
        <w:rPr>
          <w:rStyle w:val="StyleBoldUnderline"/>
        </w:rPr>
        <w:t xml:space="preserve"> </w:t>
      </w:r>
      <w:r w:rsidRPr="00C53D0D">
        <w:rPr>
          <w:rStyle w:val="StyleBoldUnderline"/>
        </w:rPr>
        <w:t xml:space="preserve">partnership both possible and </w:t>
      </w:r>
      <w:r w:rsidRPr="00C53D0D">
        <w:rPr>
          <w:rStyle w:val="Emphasis"/>
        </w:rPr>
        <w:t>necessary</w:t>
      </w:r>
      <w:r w:rsidRPr="00C9781E">
        <w:rPr>
          <w:sz w:val="16"/>
        </w:rPr>
        <w:t xml:space="preserve">. </w:t>
      </w:r>
      <w:r w:rsidRPr="00C53D0D">
        <w:rPr>
          <w:rStyle w:val="StyleBoldUnderline"/>
        </w:rPr>
        <w:t>First, the key challenges</w:t>
      </w:r>
      <w:r>
        <w:rPr>
          <w:rStyle w:val="StyleBoldUnderline"/>
        </w:rPr>
        <w:t xml:space="preserve"> </w:t>
      </w:r>
      <w:r w:rsidRPr="00C53D0D">
        <w:rPr>
          <w:rStyle w:val="StyleBoldUnderline"/>
        </w:rPr>
        <w:t>faced</w:t>
      </w:r>
      <w:r w:rsidRPr="00C9781E">
        <w:rPr>
          <w:sz w:val="16"/>
        </w:rPr>
        <w:t xml:space="preserve"> by the United States and the hemisphere’s other countries— </w:t>
      </w:r>
      <w:r w:rsidRPr="00C53D0D">
        <w:rPr>
          <w:rStyle w:val="StyleBoldUnderline"/>
        </w:rPr>
        <w:t>such as securing sustainable energy</w:t>
      </w:r>
      <w:r w:rsidRPr="00C9781E">
        <w:rPr>
          <w:sz w:val="16"/>
        </w:rPr>
        <w:t xml:space="preserve"> supplies, </w:t>
      </w:r>
      <w:r w:rsidRPr="00C53D0D">
        <w:rPr>
          <w:rStyle w:val="StyleBoldUnderline"/>
        </w:rPr>
        <w:t>combating and</w:t>
      </w:r>
      <w:r>
        <w:rPr>
          <w:rStyle w:val="StyleBoldUnderline"/>
        </w:rPr>
        <w:t xml:space="preserve"> </w:t>
      </w:r>
      <w:r w:rsidRPr="00C53D0D">
        <w:rPr>
          <w:rStyle w:val="StyleBoldUnderline"/>
        </w:rPr>
        <w:t>adapting to climate change, and combating organized crime</w:t>
      </w:r>
      <w:r>
        <w:rPr>
          <w:rStyle w:val="StyleBoldUnderline"/>
        </w:rPr>
        <w:t xml:space="preserve"> </w:t>
      </w:r>
      <w:r w:rsidRPr="00C53D0D">
        <w:rPr>
          <w:rStyle w:val="StyleBoldUnderline"/>
        </w:rPr>
        <w:t>and drug trafficking—have become so complex and deeply</w:t>
      </w:r>
      <w:r>
        <w:rPr>
          <w:rStyle w:val="StyleBoldUnderline"/>
        </w:rPr>
        <w:t xml:space="preserve"> </w:t>
      </w:r>
      <w:r w:rsidRPr="00C53D0D">
        <w:rPr>
          <w:rStyle w:val="StyleBoldUnderline"/>
        </w:rPr>
        <w:t>transnational that they cannot be managed or overcome by</w:t>
      </w:r>
      <w:r>
        <w:rPr>
          <w:rStyle w:val="StyleBoldUnderline"/>
        </w:rPr>
        <w:t xml:space="preserve"> </w:t>
      </w:r>
      <w:r w:rsidRPr="00C53D0D">
        <w:rPr>
          <w:rStyle w:val="StyleBoldUnderline"/>
        </w:rPr>
        <w:t>any single country.</w:t>
      </w:r>
      <w:r w:rsidRPr="00C9781E">
        <w:rPr>
          <w:sz w:val="16"/>
        </w:rPr>
        <w:t xml:space="preserve"> </w:t>
      </w:r>
      <w:r w:rsidRPr="00C53D0D">
        <w:rPr>
          <w:rStyle w:val="StyleBoldUnderline"/>
        </w:rPr>
        <w:t>Washington needs partners</w:t>
      </w:r>
      <w:r w:rsidRPr="00C9781E">
        <w:rPr>
          <w:sz w:val="16"/>
        </w:rPr>
        <w:t xml:space="preserve"> in the LAC region with a shared sense of responsibility and a common stake in the future.</w:t>
      </w:r>
    </w:p>
    <w:p w:rsidR="00706BD6" w:rsidRPr="00C9781E" w:rsidRDefault="00706BD6" w:rsidP="00706BD6">
      <w:pPr>
        <w:rPr>
          <w:sz w:val="16"/>
        </w:rPr>
      </w:pPr>
      <w:r w:rsidRPr="00C53D0D">
        <w:rPr>
          <w:rStyle w:val="StyleBoldUnderline"/>
        </w:rPr>
        <w:t>For example, drug trafficking and its associated criminal networks</w:t>
      </w:r>
      <w:r>
        <w:rPr>
          <w:rStyle w:val="StyleBoldUnderline"/>
        </w:rPr>
        <w:t xml:space="preserve"> </w:t>
      </w:r>
      <w:r w:rsidRPr="00C53D0D">
        <w:rPr>
          <w:rStyle w:val="StyleBoldUnderline"/>
        </w:rPr>
        <w:t xml:space="preserve">have now spread so widely </w:t>
      </w:r>
      <w:r w:rsidRPr="00C9781E">
        <w:rPr>
          <w:sz w:val="16"/>
        </w:rPr>
        <w:t xml:space="preserve">across the hemisphere that </w:t>
      </w:r>
      <w:r w:rsidRPr="00C53D0D">
        <w:rPr>
          <w:rStyle w:val="StyleBoldUnderline"/>
        </w:rPr>
        <w:t>they</w:t>
      </w:r>
      <w:r>
        <w:rPr>
          <w:rStyle w:val="StyleBoldUnderline"/>
        </w:rPr>
        <w:t xml:space="preserve"> </w:t>
      </w:r>
      <w:r w:rsidRPr="00C53D0D">
        <w:rPr>
          <w:rStyle w:val="StyleBoldUnderline"/>
        </w:rPr>
        <w:t>can no longer be regarded as a “U.S. problem,”</w:t>
      </w:r>
      <w:r w:rsidRPr="00C9781E">
        <w:rPr>
          <w:sz w:val="16"/>
        </w:rPr>
        <w:t xml:space="preserve"> a “Colombian problem,” or a “Mexican problem.” </w:t>
      </w:r>
      <w:r w:rsidRPr="00C53D0D">
        <w:rPr>
          <w:rStyle w:val="StyleBoldUnderline"/>
        </w:rPr>
        <w:t>The threat</w:t>
      </w:r>
      <w:r w:rsidRPr="00C9781E">
        <w:rPr>
          <w:sz w:val="16"/>
        </w:rPr>
        <w:t xml:space="preserve"> posed by these networks </w:t>
      </w:r>
      <w:r w:rsidRPr="00C53D0D">
        <w:rPr>
          <w:rStyle w:val="StyleBoldUnderline"/>
        </w:rPr>
        <w:t xml:space="preserve">can </w:t>
      </w:r>
      <w:r w:rsidRPr="003C294B">
        <w:rPr>
          <w:rStyle w:val="Emphasis"/>
        </w:rPr>
        <w:t xml:space="preserve">only be </w:t>
      </w:r>
      <w:r w:rsidRPr="003C294B">
        <w:rPr>
          <w:rStyle w:val="Emphasis"/>
        </w:rPr>
        <w:lastRenderedPageBreak/>
        <w:t>countered through coordinated efforts</w:t>
      </w:r>
      <w:r>
        <w:rPr>
          <w:rStyle w:val="StyleBoldUnderline"/>
        </w:rPr>
        <w:t xml:space="preserve"> </w:t>
      </w:r>
      <w:r w:rsidRPr="00C9781E">
        <w:rPr>
          <w:sz w:val="16"/>
        </w:rPr>
        <w:t xml:space="preserve">across </w:t>
      </w:r>
      <w:r w:rsidRPr="003C294B">
        <w:rPr>
          <w:rStyle w:val="StyleBoldUnderline"/>
        </w:rPr>
        <w:t>producing, consuming, and transshipment countries</w:t>
      </w:r>
      <w:r w:rsidRPr="00C9781E">
        <w:rPr>
          <w:sz w:val="16"/>
        </w:rPr>
        <w:t xml:space="preserve">, all of which have a shared interest in controlling the flow of arms, money, vehicles, and drugs. </w:t>
      </w:r>
      <w:r w:rsidRPr="00C53D0D">
        <w:rPr>
          <w:rStyle w:val="StyleBoldUnderline"/>
        </w:rPr>
        <w:t xml:space="preserve">The process of </w:t>
      </w:r>
      <w:r w:rsidRPr="006220BA">
        <w:rPr>
          <w:rStyle w:val="Emphasis"/>
        </w:rPr>
        <w:t>combating and adapting to climate change</w:t>
      </w:r>
      <w:r w:rsidRPr="00C53D0D">
        <w:rPr>
          <w:rStyle w:val="StyleBoldUnderline"/>
        </w:rPr>
        <w:t xml:space="preserve"> also exemplifies the need for a</w:t>
      </w:r>
      <w:r>
        <w:rPr>
          <w:rStyle w:val="StyleBoldUnderline"/>
        </w:rPr>
        <w:t xml:space="preserve"> </w:t>
      </w:r>
      <w:r w:rsidRPr="00C53D0D">
        <w:rPr>
          <w:rStyle w:val="StyleBoldUnderline"/>
        </w:rPr>
        <w:t>hemispheric partnership. All carbon-emitting societies contribute</w:t>
      </w:r>
      <w:r>
        <w:rPr>
          <w:rStyle w:val="StyleBoldUnderline"/>
        </w:rPr>
        <w:t xml:space="preserve"> </w:t>
      </w:r>
      <w:r w:rsidRPr="00C9781E">
        <w:rPr>
          <w:sz w:val="16"/>
        </w:rPr>
        <w:t xml:space="preserve">to the problem to different degrees, </w:t>
      </w:r>
      <w:r w:rsidRPr="00C53D0D">
        <w:rPr>
          <w:rStyle w:val="StyleBoldUnderline"/>
        </w:rPr>
        <w:t>and all will experience</w:t>
      </w:r>
      <w:r>
        <w:rPr>
          <w:rStyle w:val="StyleBoldUnderline"/>
        </w:rPr>
        <w:t xml:space="preserve"> </w:t>
      </w:r>
      <w:r w:rsidRPr="00C53D0D">
        <w:rPr>
          <w:rStyle w:val="StyleBoldUnderline"/>
        </w:rPr>
        <w:t>its consequences. The solutions</w:t>
      </w:r>
      <w:r w:rsidRPr="00C9781E">
        <w:rPr>
          <w:sz w:val="16"/>
        </w:rPr>
        <w:t>—</w:t>
      </w:r>
      <w:r w:rsidRPr="00C53D0D">
        <w:rPr>
          <w:rStyle w:val="StyleBoldUnderline"/>
        </w:rPr>
        <w:t>ranging from developing</w:t>
      </w:r>
      <w:r>
        <w:rPr>
          <w:rStyle w:val="StyleBoldUnderline"/>
        </w:rPr>
        <w:t xml:space="preserve"> </w:t>
      </w:r>
      <w:r w:rsidRPr="00C53D0D">
        <w:rPr>
          <w:rStyle w:val="StyleBoldUnderline"/>
        </w:rPr>
        <w:t>alternative fuels to adapting to ecological shocks—all require</w:t>
      </w:r>
      <w:r>
        <w:rPr>
          <w:rStyle w:val="StyleBoldUnderline"/>
        </w:rPr>
        <w:t xml:space="preserve"> </w:t>
      </w:r>
      <w:r w:rsidRPr="00C53D0D">
        <w:rPr>
          <w:rStyle w:val="StyleBoldUnderline"/>
        </w:rPr>
        <w:t>sustained cooperation among the hemisphere’s countries</w:t>
      </w:r>
      <w:r w:rsidRPr="00C9781E">
        <w:rPr>
          <w:sz w:val="16"/>
        </w:rPr>
        <w:t>.</w:t>
      </w:r>
    </w:p>
    <w:p w:rsidR="00706BD6" w:rsidRPr="00C9781E" w:rsidRDefault="00706BD6" w:rsidP="00706BD6">
      <w:pPr>
        <w:rPr>
          <w:sz w:val="16"/>
        </w:rPr>
      </w:pPr>
      <w:r w:rsidRPr="00C53D0D">
        <w:rPr>
          <w:rStyle w:val="StyleBoldUnderline"/>
        </w:rPr>
        <w:t>The second change is that the LAC countries are diversifying</w:t>
      </w:r>
      <w:r>
        <w:rPr>
          <w:rStyle w:val="StyleBoldUnderline"/>
        </w:rPr>
        <w:t xml:space="preserve"> </w:t>
      </w:r>
      <w:r w:rsidRPr="00C53D0D">
        <w:rPr>
          <w:rStyle w:val="StyleBoldUnderline"/>
        </w:rPr>
        <w:t>their international economic relations. Their range of trading</w:t>
      </w:r>
      <w:r>
        <w:rPr>
          <w:rStyle w:val="StyleBoldUnderline"/>
        </w:rPr>
        <w:t xml:space="preserve"> </w:t>
      </w:r>
      <w:r w:rsidRPr="00C53D0D">
        <w:rPr>
          <w:rStyle w:val="StyleBoldUnderline"/>
        </w:rPr>
        <w:t xml:space="preserve">and investment partners is expanding, </w:t>
      </w:r>
      <w:r w:rsidRPr="00C9781E">
        <w:rPr>
          <w:sz w:val="16"/>
        </w:rPr>
        <w:t>with China in particular playing a prominent role in the region. Chinese imports from the LAC countries increased twentyfold between 1990 and 2005, while Chinese exports to the region grew even faster, from $620 million in 1990 to $37 billion in 2005. Latin America is also attracting significant foreign investment from nontraditional sources. Between just 2003 and 2005, the stock of Chinese foreign direct investment in the LAC region increased by 40 percent. China has become a key buyer of commodities, driving up prices and reversing the long-term decline in the region’s terms of trade. Meanwhile, the Caribbean countries have recently signed an Economic Partnership Agreement with the European Union, immediately opening all European markets and gradually opening Caribbean ones. With more valuable exports and less expensive manufactured imports, living standards in the LAC region have improved significantly.</w:t>
      </w:r>
    </w:p>
    <w:p w:rsidR="00706BD6" w:rsidRPr="00C9781E" w:rsidRDefault="00706BD6" w:rsidP="00706BD6">
      <w:pPr>
        <w:rPr>
          <w:sz w:val="16"/>
        </w:rPr>
      </w:pPr>
      <w:r w:rsidRPr="00C9781E">
        <w:rPr>
          <w:sz w:val="16"/>
        </w:rPr>
        <w:t>At the same time, many LAC countries have moved beyond their traditional reliance on resources from the International Monetary Fund, the World Bank, and the Inter-American Development Bank. Chile, Mexico, Peru, and Brazil now enjoy investment-grade status from credit-rating agencies and in recent years have been able to raise capital readily in international markets. The same is true of several other countries, including Colombia, El Salvador, Panama, and Uruguay, which until the recent financial crisis enjoyed ready access to private international capital. Regionally owned institutions, such as the Andean Development Corporation and the Central American Bank for Economic Integration, have also reduced the region’s dependence on traditional sources of capital.</w:t>
      </w:r>
    </w:p>
    <w:p w:rsidR="00706BD6" w:rsidRPr="00C9781E" w:rsidRDefault="00706BD6" w:rsidP="00706BD6">
      <w:pPr>
        <w:rPr>
          <w:sz w:val="16"/>
        </w:rPr>
      </w:pPr>
      <w:r w:rsidRPr="00C53D0D">
        <w:rPr>
          <w:rStyle w:val="StyleBoldUnderline"/>
        </w:rPr>
        <w:t>Some Latin American countries are investing abroad on an</w:t>
      </w:r>
      <w:r>
        <w:rPr>
          <w:rStyle w:val="StyleBoldUnderline"/>
        </w:rPr>
        <w:t xml:space="preserve"> </w:t>
      </w:r>
      <w:r w:rsidRPr="00C53D0D">
        <w:rPr>
          <w:rStyle w:val="StyleBoldUnderline"/>
        </w:rPr>
        <w:t>unprecedented scale</w:t>
      </w:r>
      <w:r w:rsidRPr="00C9781E">
        <w:rPr>
          <w:sz w:val="16"/>
        </w:rPr>
        <w:t>. In 2006, for example, Brazil invested more abroad ($28 billion) than it received in foreign direct investment ($19 billion). In Chile, private pension funds and the government have become active international investors. Surpluses have allowed Venezuela to inject billions of dollars into other countries, particularly through subsidized oil exports. Many Latin American multinationals—such as Brazil’s Vale, Gerdau, and Odebrecht; and Mexico’s CEMEX, America Movil, and Grupo FEMSA—have become global corporate giants. The current crisis may no doubt affect the relative magnitude of these investments, but economic relationships in the hemisphere will continue to diversify as the world economy recovers.</w:t>
      </w:r>
    </w:p>
    <w:p w:rsidR="00706BD6" w:rsidRPr="00C9781E" w:rsidRDefault="00706BD6" w:rsidP="00706BD6">
      <w:pPr>
        <w:rPr>
          <w:sz w:val="16"/>
        </w:rPr>
      </w:pPr>
      <w:r w:rsidRPr="00C53D0D">
        <w:rPr>
          <w:rStyle w:val="StyleBoldUnderline"/>
        </w:rPr>
        <w:t>The third change is that the LAC countries are diversifying</w:t>
      </w:r>
      <w:r>
        <w:rPr>
          <w:rStyle w:val="StyleBoldUnderline"/>
        </w:rPr>
        <w:t xml:space="preserve"> </w:t>
      </w:r>
      <w:r w:rsidRPr="00C53D0D">
        <w:rPr>
          <w:rStyle w:val="StyleBoldUnderline"/>
        </w:rPr>
        <w:t>their political and diplomatic relations</w:t>
      </w:r>
      <w:r w:rsidRPr="00C9781E">
        <w:rPr>
          <w:sz w:val="16"/>
        </w:rPr>
        <w:t xml:space="preserve">. </w:t>
      </w:r>
      <w:r w:rsidRPr="00C53D0D">
        <w:rPr>
          <w:rStyle w:val="StyleBoldUnderline"/>
        </w:rPr>
        <w:t>The most notable</w:t>
      </w:r>
      <w:r>
        <w:rPr>
          <w:rStyle w:val="StyleBoldUnderline"/>
        </w:rPr>
        <w:t xml:space="preserve"> </w:t>
      </w:r>
      <w:r w:rsidRPr="00C53D0D">
        <w:rPr>
          <w:rStyle w:val="StyleBoldUnderline"/>
        </w:rPr>
        <w:t>example is Brazil, which has opened thirty-two new embassies</w:t>
      </w:r>
      <w:r>
        <w:rPr>
          <w:rStyle w:val="StyleBoldUnderline"/>
        </w:rPr>
        <w:t xml:space="preserve"> </w:t>
      </w:r>
      <w:r w:rsidRPr="00C53D0D">
        <w:rPr>
          <w:rStyle w:val="StyleBoldUnderline"/>
        </w:rPr>
        <w:t>in the past five years.</w:t>
      </w:r>
      <w:r w:rsidRPr="00C9781E">
        <w:rPr>
          <w:sz w:val="16"/>
        </w:rPr>
        <w:t xml:space="preserve"> Together with Venezuela, Brazil is playing a more active political role in the region through the Union of South American Nations, which is already active at the presidential level and is expected to become a key forum for the discussion of defense issues. </w:t>
      </w:r>
      <w:r w:rsidRPr="00C53D0D">
        <w:rPr>
          <w:rStyle w:val="StyleBoldUnderline"/>
        </w:rPr>
        <w:t>Mexico and</w:t>
      </w:r>
      <w:r>
        <w:rPr>
          <w:rStyle w:val="StyleBoldUnderline"/>
        </w:rPr>
        <w:t xml:space="preserve"> </w:t>
      </w:r>
      <w:r w:rsidRPr="00C53D0D">
        <w:rPr>
          <w:rStyle w:val="StyleBoldUnderline"/>
        </w:rPr>
        <w:t>Brazil are also playing prominent roles in international</w:t>
      </w:r>
      <w:r>
        <w:rPr>
          <w:rStyle w:val="StyleBoldUnderline"/>
        </w:rPr>
        <w:t xml:space="preserve"> </w:t>
      </w:r>
      <w:r w:rsidRPr="00C53D0D">
        <w:rPr>
          <w:rStyle w:val="StyleBoldUnderline"/>
        </w:rPr>
        <w:t>forums and organizations,</w:t>
      </w:r>
      <w:r w:rsidRPr="00C9781E">
        <w:rPr>
          <w:sz w:val="16"/>
        </w:rPr>
        <w:t xml:space="preserve"> including the finance ministers’ Group of Twenty and the trade ministers’ Group of Twenty. Brazil has announced its intention to join the Organization of the Petroleum-Exporting Countries and the Paris Club. Chile and Brazil are expected to become members of the Organization for Economic Cooperation and Development (OECD) in the not-too-distant future. Mexico, Peru, and Chile are active members of the Asia-Pacific Economic Cooperation forum. In sum, this diversification of political and economic relations reflects many LAC countries’ new confidence in their capacity to chart their own course in the world.</w:t>
      </w:r>
    </w:p>
    <w:p w:rsidR="00706BD6" w:rsidRPr="00C9781E" w:rsidRDefault="00706BD6" w:rsidP="00706BD6">
      <w:pPr>
        <w:rPr>
          <w:sz w:val="16"/>
        </w:rPr>
      </w:pPr>
      <w:r w:rsidRPr="00D34657">
        <w:rPr>
          <w:rStyle w:val="StyleBoldUnderline"/>
        </w:rPr>
        <w:t>Their enhanced confidence and autonomy will make many LAC</w:t>
      </w:r>
      <w:r>
        <w:rPr>
          <w:rStyle w:val="StyleBoldUnderline"/>
        </w:rPr>
        <w:t xml:space="preserve"> </w:t>
      </w:r>
      <w:r w:rsidRPr="00D34657">
        <w:rPr>
          <w:rStyle w:val="StyleBoldUnderline"/>
        </w:rPr>
        <w:t>countries much less responsive to U.S. policies that are perceived</w:t>
      </w:r>
      <w:r>
        <w:rPr>
          <w:rStyle w:val="StyleBoldUnderline"/>
        </w:rPr>
        <w:t xml:space="preserve"> </w:t>
      </w:r>
      <w:r w:rsidRPr="00D34657">
        <w:rPr>
          <w:rStyle w:val="StyleBoldUnderline"/>
        </w:rPr>
        <w:t>as patronizing, intrusive, or prescriptive, and they will be more</w:t>
      </w:r>
      <w:r>
        <w:rPr>
          <w:rStyle w:val="StyleBoldUnderline"/>
        </w:rPr>
        <w:t xml:space="preserve"> </w:t>
      </w:r>
      <w:r w:rsidRPr="00D34657">
        <w:rPr>
          <w:rStyle w:val="StyleBoldUnderline"/>
        </w:rPr>
        <w:t>responsive to policies that engage them as partners on issues</w:t>
      </w:r>
      <w:r>
        <w:rPr>
          <w:rStyle w:val="StyleBoldUnderline"/>
        </w:rPr>
        <w:t xml:space="preserve"> </w:t>
      </w:r>
      <w:r w:rsidRPr="00D34657">
        <w:rPr>
          <w:rStyle w:val="StyleBoldUnderline"/>
        </w:rPr>
        <w:t>of mutual concern</w:t>
      </w:r>
      <w:r w:rsidRPr="00C9781E">
        <w:rPr>
          <w:sz w:val="16"/>
        </w:rPr>
        <w:t xml:space="preserve">. Also, the LAC countries’ diversification of economic and political relations means that </w:t>
      </w:r>
      <w:r w:rsidRPr="00D34657">
        <w:rPr>
          <w:rStyle w:val="StyleBoldUnderline"/>
        </w:rPr>
        <w:t>Washington will</w:t>
      </w:r>
      <w:r>
        <w:rPr>
          <w:rStyle w:val="StyleBoldUnderline"/>
        </w:rPr>
        <w:t xml:space="preserve"> </w:t>
      </w:r>
      <w:r w:rsidRPr="00D34657">
        <w:rPr>
          <w:rStyle w:val="StyleBoldUnderline"/>
        </w:rPr>
        <w:t>have to compete with governments both outside and within</w:t>
      </w:r>
      <w:r>
        <w:rPr>
          <w:rStyle w:val="StyleBoldUnderline"/>
        </w:rPr>
        <w:t xml:space="preserve"> </w:t>
      </w:r>
      <w:r w:rsidRPr="00D34657">
        <w:rPr>
          <w:rStyle w:val="StyleBoldUnderline"/>
        </w:rPr>
        <w:t>the region for regional influence.</w:t>
      </w:r>
      <w:r w:rsidRPr="00C9781E">
        <w:rPr>
          <w:sz w:val="16"/>
        </w:rPr>
        <w:t xml:space="preserve"> In particular, Brasília and Caracas are both vying for leadership in South America; and though they may have different visions for regional integration and different ways to approach other governments, they agree that Washington should play a more limited role in their part of the world.</w:t>
      </w:r>
    </w:p>
    <w:p w:rsidR="00706BD6" w:rsidRPr="00C9781E" w:rsidRDefault="00706BD6" w:rsidP="00706BD6">
      <w:pPr>
        <w:rPr>
          <w:sz w:val="16"/>
        </w:rPr>
      </w:pPr>
      <w:r w:rsidRPr="00C9781E">
        <w:rPr>
          <w:sz w:val="16"/>
        </w:rPr>
        <w:t xml:space="preserve">The fourth change is that, </w:t>
      </w:r>
      <w:r w:rsidRPr="00D34657">
        <w:rPr>
          <w:rStyle w:val="StyleBoldUnderline"/>
        </w:rPr>
        <w:t>today, the LAC countries are better</w:t>
      </w:r>
      <w:r>
        <w:rPr>
          <w:rStyle w:val="StyleBoldUnderline"/>
        </w:rPr>
        <w:t xml:space="preserve"> </w:t>
      </w:r>
      <w:r w:rsidRPr="00D34657">
        <w:rPr>
          <w:rStyle w:val="StyleBoldUnderline"/>
        </w:rPr>
        <w:t>positioned to act as reliable partners</w:t>
      </w:r>
      <w:r w:rsidRPr="00C9781E">
        <w:rPr>
          <w:sz w:val="16"/>
        </w:rPr>
        <w:t xml:space="preserve">. Despite remaining governance challenges, </w:t>
      </w:r>
      <w:r w:rsidRPr="00D34657">
        <w:rPr>
          <w:rStyle w:val="StyleBoldUnderline"/>
        </w:rPr>
        <w:t>the vast majority of these countries are</w:t>
      </w:r>
      <w:r>
        <w:rPr>
          <w:rStyle w:val="StyleBoldUnderline"/>
        </w:rPr>
        <w:t xml:space="preserve"> </w:t>
      </w:r>
      <w:r w:rsidRPr="00D34657">
        <w:rPr>
          <w:rStyle w:val="StyleBoldUnderline"/>
        </w:rPr>
        <w:t>stable democracies for which competitive elections and peaceful</w:t>
      </w:r>
      <w:r>
        <w:rPr>
          <w:rStyle w:val="StyleBoldUnderline"/>
        </w:rPr>
        <w:t xml:space="preserve"> </w:t>
      </w:r>
      <w:r w:rsidRPr="00D34657">
        <w:rPr>
          <w:rStyle w:val="StyleBoldUnderline"/>
        </w:rPr>
        <w:t>transitions of power are the norm, not the exception</w:t>
      </w:r>
      <w:r w:rsidRPr="00C9781E">
        <w:rPr>
          <w:sz w:val="16"/>
        </w:rPr>
        <w:t>. Throughout these countries, civil society groups now participate extensively in the policymaking process, and there is much less tolerance of violence as a means of political expression.</w:t>
      </w:r>
    </w:p>
    <w:p w:rsidR="00706BD6" w:rsidRPr="00C9781E" w:rsidRDefault="00706BD6" w:rsidP="00706BD6">
      <w:pPr>
        <w:rPr>
          <w:sz w:val="16"/>
        </w:rPr>
      </w:pPr>
      <w:r w:rsidRPr="00D34657">
        <w:rPr>
          <w:rStyle w:val="StyleBoldUnderline"/>
        </w:rPr>
        <w:t>Economic progress has also made the LAC countries more reliable</w:t>
      </w:r>
      <w:r>
        <w:rPr>
          <w:rStyle w:val="StyleBoldUnderline"/>
        </w:rPr>
        <w:t xml:space="preserve"> </w:t>
      </w:r>
      <w:r w:rsidRPr="00D34657">
        <w:rPr>
          <w:rStyle w:val="StyleBoldUnderline"/>
        </w:rPr>
        <w:t xml:space="preserve">partners. </w:t>
      </w:r>
      <w:r w:rsidRPr="00C9781E">
        <w:rPr>
          <w:sz w:val="16"/>
        </w:rPr>
        <w:t>Leaders, including some on the left, are committed to fiscal responsibility. Most central banks are now independent bodies focused on inflation control. Exchange rates largely reflect market forces. As a result, many LAC countries can now look beyond their borders and commit to sustained partnerships and responsibilities on regional and global issues.</w:t>
      </w:r>
    </w:p>
    <w:p w:rsidR="00706BD6" w:rsidRPr="00C9781E" w:rsidRDefault="00706BD6" w:rsidP="00706BD6">
      <w:pPr>
        <w:rPr>
          <w:sz w:val="16"/>
        </w:rPr>
      </w:pPr>
      <w:r w:rsidRPr="00D34657">
        <w:rPr>
          <w:rStyle w:val="StyleBoldUnderline"/>
        </w:rPr>
        <w:lastRenderedPageBreak/>
        <w:t>In sum, the countries of the LAC region have made significant</w:t>
      </w:r>
      <w:r>
        <w:rPr>
          <w:rStyle w:val="StyleBoldUnderline"/>
        </w:rPr>
        <w:t xml:space="preserve"> </w:t>
      </w:r>
      <w:r w:rsidRPr="00D34657">
        <w:rPr>
          <w:rStyle w:val="StyleBoldUnderline"/>
        </w:rPr>
        <w:t>strides</w:t>
      </w:r>
      <w:r w:rsidRPr="00C9781E">
        <w:rPr>
          <w:sz w:val="16"/>
        </w:rPr>
        <w:t xml:space="preserve"> in economic and social development </w:t>
      </w:r>
      <w:r w:rsidRPr="00D34657">
        <w:rPr>
          <w:rStyle w:val="StyleBoldUnderline"/>
        </w:rPr>
        <w:t>and will continue</w:t>
      </w:r>
      <w:r>
        <w:rPr>
          <w:rStyle w:val="StyleBoldUnderline"/>
        </w:rPr>
        <w:t xml:space="preserve"> </w:t>
      </w:r>
      <w:r w:rsidRPr="00D34657">
        <w:rPr>
          <w:rStyle w:val="StyleBoldUnderline"/>
        </w:rPr>
        <w:t>to prosper even if U.S. leaders remain disengaged</w:t>
      </w:r>
      <w:r w:rsidRPr="00C9781E">
        <w:rPr>
          <w:sz w:val="16"/>
        </w:rPr>
        <w:t xml:space="preserve">. </w:t>
      </w:r>
      <w:r w:rsidRPr="00D34657">
        <w:rPr>
          <w:rStyle w:val="StyleBoldUnderline"/>
        </w:rPr>
        <w:t>Washington</w:t>
      </w:r>
      <w:r>
        <w:rPr>
          <w:rStyle w:val="StyleBoldUnderline"/>
        </w:rPr>
        <w:t xml:space="preserve"> </w:t>
      </w:r>
      <w:r w:rsidRPr="00D34657">
        <w:rPr>
          <w:rStyle w:val="StyleBoldUnderline"/>
        </w:rPr>
        <w:t>must decide whether it wants to actively reengage and benefit</w:t>
      </w:r>
      <w:r>
        <w:rPr>
          <w:rStyle w:val="StyleBoldUnderline"/>
        </w:rPr>
        <w:t xml:space="preserve"> </w:t>
      </w:r>
      <w:r w:rsidRPr="00D34657">
        <w:rPr>
          <w:rStyle w:val="StyleBoldUnderline"/>
        </w:rPr>
        <w:t>from the region’s dynamism and resources or be sidelined as other</w:t>
      </w:r>
      <w:r>
        <w:rPr>
          <w:rStyle w:val="StyleBoldUnderline"/>
        </w:rPr>
        <w:t xml:space="preserve"> </w:t>
      </w:r>
      <w:r w:rsidRPr="00D34657">
        <w:rPr>
          <w:rStyle w:val="StyleBoldUnderline"/>
        </w:rPr>
        <w:t>economic and political actors fill the void left by its absence</w:t>
      </w:r>
      <w:r w:rsidRPr="00C9781E">
        <w:rPr>
          <w:sz w:val="16"/>
        </w:rPr>
        <w:t>.</w:t>
      </w:r>
    </w:p>
    <w:p w:rsidR="00706BD6" w:rsidRDefault="00706BD6" w:rsidP="00706BD6"/>
    <w:p w:rsidR="00706BD6" w:rsidRDefault="00706BD6" w:rsidP="00706BD6">
      <w:pPr>
        <w:pStyle w:val="Heading4"/>
      </w:pPr>
      <w:r>
        <w:t>Failure to rebuild ties on oil issues allows China to solidify its stronghold and use oil as a diplomatic weapon against the U.S.</w:t>
      </w:r>
    </w:p>
    <w:p w:rsidR="00706BD6" w:rsidRDefault="00706BD6" w:rsidP="00706BD6">
      <w:r w:rsidRPr="00FF1E4A">
        <w:rPr>
          <w:rStyle w:val="StyleStyleBold12pt"/>
        </w:rPr>
        <w:t>Hurst, 08</w:t>
      </w:r>
      <w:r>
        <w:t xml:space="preserve"> --- political-military research analyst with the Foreign Military Studies Office and a Lieutenant Commander in the United States Navy Reserve (9/8/2008, “China's Global Quest for Energy; Rocky U.S. Relationship with Venezuela is Playing into China's Energy Policy Despite The Ocean Between Them,” </w:t>
      </w:r>
      <w:hyperlink r:id="rId21" w:history="1">
        <w:r w:rsidRPr="000539DF">
          <w:rPr>
            <w:rStyle w:val="Hyperlink"/>
          </w:rPr>
          <w:t>www.thecuttingedgenews.com/index.php?article=740&amp;pageid=&amp;pagename</w:t>
        </w:r>
      </w:hyperlink>
      <w:r>
        <w:t>=, JMP)</w:t>
      </w:r>
    </w:p>
    <w:p w:rsidR="00706BD6" w:rsidRDefault="00706BD6" w:rsidP="00706BD6"/>
    <w:p w:rsidR="00706BD6" w:rsidRDefault="00706BD6" w:rsidP="00706BD6">
      <w:r w:rsidRPr="00832B6A">
        <w:rPr>
          <w:rStyle w:val="StyleBoldUnderline"/>
        </w:rPr>
        <w:t xml:space="preserve">The U.S. rocky relationship with Venezuela is </w:t>
      </w:r>
      <w:r w:rsidRPr="00D82E6C">
        <w:rPr>
          <w:rStyle w:val="Emphasis"/>
        </w:rPr>
        <w:t>playing into China’s hands</w:t>
      </w:r>
      <w:r w:rsidRPr="00832B6A">
        <w:rPr>
          <w:rStyle w:val="StyleBoldUnderline"/>
        </w:rPr>
        <w:t>, perhaps better than Beijing expected</w:t>
      </w:r>
      <w:r>
        <w:t>.</w:t>
      </w:r>
    </w:p>
    <w:p w:rsidR="00706BD6" w:rsidRDefault="00706BD6" w:rsidP="00706BD6">
      <w:r>
        <w:t xml:space="preserve">Venezuela exports approximately 60 percent of its oil to the U.S. However, since Hugo Chavez came into power in Venezuela in 1999, the U.S. and Venezuela have maintained a tense relationship, paving a path of continuous energy deals with China. </w:t>
      </w:r>
      <w:r w:rsidRPr="00EE67BB">
        <w:rPr>
          <w:rStyle w:val="StyleBoldUnderline"/>
        </w:rPr>
        <w:t>Both China and Venezuela have been striking "International cooperation deals" that would not only not only provide increased oil exports to China, but also bolster Venezuela’s economy and oil infrastructure</w:t>
      </w:r>
      <w:r>
        <w:t>. In 2004, Chavez, who has visited China at least five times since 1999, signed such eight agreements on energy cooperation with the Asian country. According to China Daily, Venezuela currently ships nearly 300,000 barrels per day (bpd) of oil and fuel to China. 80,000 of this is crude oil, which is up from 39,000 bpd the year before.</w:t>
      </w:r>
    </w:p>
    <w:p w:rsidR="00706BD6" w:rsidRDefault="00706BD6" w:rsidP="00706BD6">
      <w:r>
        <w:t xml:space="preserve">In addition to various business arrangements between Venezuela’s state-run oil company and China Petroleum that include purchasing Venezuelan fuel oil and power plant fuel, </w:t>
      </w:r>
      <w:r w:rsidRPr="00EE67BB">
        <w:rPr>
          <w:rStyle w:val="StyleBoldUnderline"/>
        </w:rPr>
        <w:t>Chinese companies are seeking to invest in oil exploration and production in the country</w:t>
      </w:r>
      <w:r>
        <w:t>. In return Chavez expects and is receiving Chinese assistance in the areas of telecommunications, food production and culture.</w:t>
      </w:r>
    </w:p>
    <w:p w:rsidR="00706BD6" w:rsidRDefault="00706BD6" w:rsidP="00706BD6">
      <w:r>
        <w:t>The list of joint project is long, including not only oil sales from existing supply, but also the exploration and development of new fields and the development of older fields. In fact, Chavez visited China in December 2004, where he declared that Venezuela was ready to help China establish its own strategic petroleum reserve. He also spoke “of a budding strategic alliance between the two countries, and signed an agreement that would allow Chinese companies to gain developmental rights to 15 oil fields in eastern Venezuela. Although this would appear to be an excellent opportunity for China, there are still a number of hurdles to overcome before the full export potential can be realized.</w:t>
      </w:r>
    </w:p>
    <w:p w:rsidR="00706BD6" w:rsidRDefault="00706BD6" w:rsidP="00706BD6">
      <w:r>
        <w:t>One issue facing China is transportation. China and Venezuela have a big ocean between them. While Chavez is opening the doors and allowing China access to Venezuela’s oil, transporting the oil is still costly. A tanker capable of hauling 500,000 barrels would be profitable on a short haul. However, that same size tanker will undoubtedly lose money hauling oil all the way to Asia. Currently, supertankers are not permitted to pass through the Panama Canal, which would save time and money by drastically cutting back the travel distance to transport the oil. In September 2007, the Panamanian government began a massive effort to widen the 93-year old canal. But the project is estimated to cost $5 billion and will take up to eight years to complete. The new canal will be able to accommodate maximum capacity ships. China will likely benefit most as it ranks second to the U.S. as the canal’s biggest user. But that will be years from now.</w:t>
      </w:r>
    </w:p>
    <w:p w:rsidR="00706BD6" w:rsidRDefault="00706BD6" w:rsidP="00706BD6">
      <w:r>
        <w:t xml:space="preserve">Another alternative to delivering the oil to China is to build a pipeline from Venezuelan oil fields across Colombia to Pacific ports in Colombia or Ecuador. Unfortunately such a pipeline would </w:t>
      </w:r>
      <w:r>
        <w:lastRenderedPageBreak/>
        <w:t>currently be vulnerable to sabotage because it would run across a war zone where rebels have long made a habit of attacking the country’s existing pipelines. Additionally, the necessary Pacific port facilities currently do not exist and would have to be constructed.</w:t>
      </w:r>
    </w:p>
    <w:p w:rsidR="00706BD6" w:rsidRDefault="00706BD6" w:rsidP="00706BD6">
      <w:r>
        <w:t>A third alternative would be an existing, refurbished inter-oceanic pipeline located in Panama. Large-scale oil shipments from Venezuela to China would dramatically increase the pipeline’s use. Additionally, the Venezuelan and Panamanian governments have been negotiating the use of the pipeline to pump the oil for quicker access to China. The pipeline reportedly has a capacity of 800,000 bpd. However, the pumps were installed to move oil from the Pacific to the Atlantic and would require modification or reversal to send the fuel the other direction.</w:t>
      </w:r>
    </w:p>
    <w:p w:rsidR="00706BD6" w:rsidRDefault="00706BD6" w:rsidP="00706BD6">
      <w:r>
        <w:t>Chavez has also signed a contract to have China construct a number of supertankers, which will eliminate its dependency on renting these tankers. It will also, according to Chavez, allow him to create one of the greatest fleets in the world. Additionally, Venezuela plans to manufacture parts for the tankers, which will enable it to conduct much of its own maintenance.</w:t>
      </w:r>
    </w:p>
    <w:p w:rsidR="00706BD6" w:rsidRDefault="00706BD6" w:rsidP="00706BD6">
      <w:r w:rsidRPr="002D65A6">
        <w:rPr>
          <w:rStyle w:val="StyleBoldUnderline"/>
        </w:rPr>
        <w:t>China’s interest in Venezuela’s oil poses a potential threat to U.S. interests</w:t>
      </w:r>
      <w:r>
        <w:t>. Venezuela is the U.S.’s fourth largest oil supplier after Canada, Mexico and Saudi Arabia. Tensions between the U.S. and Venezuela have been flaring since an April 2002 coup briefly removed Chavez from office. Chavez put the blame on the U.S., accusing Washington of sponsoring the attempted overthrow as well as a devastating oil lockout in 2002-2003. With a severe distrust of the Bush administration, and a marked “anti-imperialist viewpoint,” Chavez has voiced concerns that President Bush had plans to have him assassinated, adding that if he were killed the U.S. could “forget Venezuelan oil.”</w:t>
      </w:r>
    </w:p>
    <w:p w:rsidR="00706BD6" w:rsidRDefault="00706BD6" w:rsidP="00706BD6">
      <w:r w:rsidRPr="003563E0">
        <w:rPr>
          <w:rStyle w:val="StyleBoldUnderline"/>
        </w:rPr>
        <w:t>As the Venezuelan economy stands today, there is very little likelihood that Venezuela would stop exporting oil to the U.S. Venezuela depends too heavily on its oil industry.</w:t>
      </w:r>
      <w:r>
        <w:t xml:space="preserve"> In one study it was estimated that over 60 percent of Venezuela’s population live in poverty, earning less than $2 per day. Using the revenues from Venezuela’s oil industry, Chavez has been able to offer a number of programs promoting literacy, job training, land reform, subsidized food and small loans. He has also used the revenue for health care and to import Cuban doctors.</w:t>
      </w:r>
    </w:p>
    <w:p w:rsidR="00706BD6" w:rsidRDefault="00706BD6" w:rsidP="00706BD6">
      <w:r w:rsidRPr="0038658D">
        <w:rPr>
          <w:rStyle w:val="StyleBoldUnderline"/>
        </w:rPr>
        <w:t>Once Venezuela secures an alternate export partner in China to replace the U.S., it could hurt the U.S., which depends on Venezuela to provide oil for 12 to 15 percent of its consumption rate.</w:t>
      </w:r>
      <w:r>
        <w:t xml:space="preserve"> Despite statements made by Venezuelan officials, such as Ali Rodriguez, president of Venezuela’s state-owned oil company, PDVSA, who called the assumption of replacing its U.S. business with China “absurd,” Chavez has made a number of threats, including that of putting an embargo on oil shipments to the U.S. The U.S. currently has the infrastructure in place, such as refineries capable of processing Venezuela’s crude. Refineries in China are not currently capable of processing Venezuela’s heavy crude oil. In May of this year, however, China and Venezuela agreed to build a refinery in China’s Guangdong province. The refinery will be capable of processing up to 400,000 bpd and will make Chavez’s goal of shipping one million bpd of oil to china by 2011 a reality. </w:t>
      </w:r>
      <w:r w:rsidRPr="001441F2">
        <w:rPr>
          <w:rStyle w:val="StyleBoldUnderline"/>
        </w:rPr>
        <w:t>As China and Venezuela continue to work together, it will become easier</w:t>
      </w:r>
      <w:r>
        <w:t xml:space="preserve"> for Chavez </w:t>
      </w:r>
      <w:r w:rsidRPr="001441F2">
        <w:rPr>
          <w:rStyle w:val="StyleBoldUnderline"/>
        </w:rPr>
        <w:t>to</w:t>
      </w:r>
      <w:r>
        <w:t xml:space="preserve"> </w:t>
      </w:r>
      <w:r w:rsidRPr="001441F2">
        <w:rPr>
          <w:rStyle w:val="Emphasis"/>
        </w:rPr>
        <w:t>use oil as a geopolitical weapon</w:t>
      </w:r>
      <w:r>
        <w:t>.</w:t>
      </w:r>
    </w:p>
    <w:p w:rsidR="00706BD6" w:rsidRDefault="00706BD6" w:rsidP="00706BD6">
      <w:r w:rsidRPr="002D65A6">
        <w:rPr>
          <w:rStyle w:val="StyleBoldUnderline"/>
        </w:rPr>
        <w:t>China’s influence in certain countries could eventually backfire against the U.S. as certain major U.S. oil supplying nations find an oil export substitute in China.</w:t>
      </w:r>
      <w:r>
        <w:t xml:space="preserve"> </w:t>
      </w:r>
      <w:r w:rsidRPr="00F208F7">
        <w:rPr>
          <w:rStyle w:val="StyleBoldUnderline"/>
        </w:rPr>
        <w:t>The Venezuelan government</w:t>
      </w:r>
      <w:r>
        <w:t xml:space="preserve"> and its political disagreements and strong words with the Bush administration provides a perfect example of a country </w:t>
      </w:r>
      <w:r w:rsidRPr="001441F2">
        <w:t xml:space="preserve">that </w:t>
      </w:r>
      <w:r w:rsidRPr="00F208F7">
        <w:rPr>
          <w:rStyle w:val="StyleBoldUnderline"/>
        </w:rPr>
        <w:t>could potentially cut off the U.S. in favor of doing business with China</w:t>
      </w:r>
      <w:r>
        <w:t xml:space="preserve">. </w:t>
      </w:r>
      <w:r w:rsidRPr="00F208F7">
        <w:rPr>
          <w:rStyle w:val="StyleBoldUnderline"/>
        </w:rPr>
        <w:t xml:space="preserve">Should China be able to carry the Venezuelan oil business with adequate purchases, </w:t>
      </w:r>
      <w:r w:rsidRPr="00F208F7">
        <w:rPr>
          <w:rStyle w:val="Emphasis"/>
        </w:rPr>
        <w:t>oil could be used as a weapon of diplomacy against the U.S.</w:t>
      </w:r>
      <w:r>
        <w:t xml:space="preserve"> Finally China, knowing that it could face a bleak future if its appetite is not curbed, is also searching for technology that will stretch its resources.</w:t>
      </w:r>
    </w:p>
    <w:p w:rsidR="00706BD6" w:rsidRDefault="00706BD6" w:rsidP="00706BD6"/>
    <w:p w:rsidR="00706BD6" w:rsidRDefault="00706BD6" w:rsidP="00706BD6">
      <w:pPr>
        <w:pStyle w:val="Heading4"/>
      </w:pPr>
      <w:r>
        <w:lastRenderedPageBreak/>
        <w:t>Triggers great power conflict with China</w:t>
      </w:r>
    </w:p>
    <w:p w:rsidR="00706BD6" w:rsidRDefault="00706BD6" w:rsidP="00706BD6">
      <w:r w:rsidRPr="00D8169B">
        <w:rPr>
          <w:rStyle w:val="StyleStyleBold12pt"/>
        </w:rPr>
        <w:t>Salameh, 11</w:t>
      </w:r>
      <w:r>
        <w:t xml:space="preserve"> --- international oil economist, a consultant to the World Bank in Washington, DC on energy affairs and a technical expert of the United Nations Industrial Development Organization in Vienna (Second Quarter 2011, Mamdouh G., International Association for Energy Economics, “China’s Oil “Adventure” into Venezuela,” </w:t>
      </w:r>
      <w:hyperlink r:id="rId22" w:history="1">
        <w:r w:rsidRPr="00072056">
          <w:rPr>
            <w:rStyle w:val="Hyperlink"/>
          </w:rPr>
          <w:t>www.iaee.org</w:t>
        </w:r>
      </w:hyperlink>
      <w:r>
        <w:t>, JMP)</w:t>
      </w:r>
    </w:p>
    <w:p w:rsidR="00706BD6" w:rsidRDefault="00706BD6" w:rsidP="00706BD6"/>
    <w:p w:rsidR="00706BD6" w:rsidRDefault="00706BD6" w:rsidP="00706BD6">
      <w:r>
        <w:t>China’s Global Oil Diplomacy</w:t>
      </w:r>
    </w:p>
    <w:p w:rsidR="00706BD6" w:rsidRDefault="00706BD6" w:rsidP="00706BD6">
      <w:r w:rsidRPr="0084326C">
        <w:rPr>
          <w:rStyle w:val="StyleBoldUnderline"/>
        </w:rPr>
        <w:t xml:space="preserve">China’s growing involvement in Venezuela is an </w:t>
      </w:r>
      <w:r w:rsidRPr="0084326C">
        <w:rPr>
          <w:rStyle w:val="Emphasis"/>
        </w:rPr>
        <w:t>integral part of its global oil diplomacy</w:t>
      </w:r>
      <w:r w:rsidRPr="0084326C">
        <w:rPr>
          <w:rStyle w:val="StyleBoldUnderline"/>
        </w:rPr>
        <w:t>.</w:t>
      </w:r>
      <w:r>
        <w:t xml:space="preserve"> China is very aware that its robust economic growth would falter without secure oil supplies. China’s global oil diplomacy is, therefore, geared towards ensuring that this never happens.</w:t>
      </w:r>
    </w:p>
    <w:p w:rsidR="00706BD6" w:rsidRPr="00103E90" w:rsidRDefault="00706BD6" w:rsidP="00706BD6">
      <w:pPr>
        <w:rPr>
          <w:rStyle w:val="StyleBoldUnderline"/>
        </w:rPr>
      </w:pPr>
      <w:r w:rsidRPr="00103E90">
        <w:rPr>
          <w:rStyle w:val="StyleBoldUnderline"/>
        </w:rPr>
        <w:t>The growing dependence on oil imports has created an increasing sense of ‘energy insecurity’ among Chinese leaders. The Chinese military argue that China’s energy security needs to be taken ‘seriously and dealt with strategically’</w:t>
      </w:r>
      <w:r>
        <w:t xml:space="preserve">16 That means less reliance on the Middle East, less transportation of oil via sea lanes policed by the U.S. Navy, more oil brought in by pipeline across Asia and by tanker across the Pacific and more capability for the Chinese navy to protect Chinese tankers. Henry </w:t>
      </w:r>
      <w:r w:rsidRPr="00103E90">
        <w:rPr>
          <w:rStyle w:val="StyleBoldUnderline"/>
        </w:rPr>
        <w:t>Kissinger</w:t>
      </w:r>
      <w:r>
        <w:t xml:space="preserve"> has </w:t>
      </w:r>
      <w:r w:rsidRPr="00103E90">
        <w:rPr>
          <w:rStyle w:val="StyleBoldUnderline"/>
        </w:rPr>
        <w:t xml:space="preserve">warned of a potential </w:t>
      </w:r>
      <w:r w:rsidRPr="00103E90">
        <w:rPr>
          <w:rStyle w:val="Emphasis"/>
        </w:rPr>
        <w:t>great-power conflict</w:t>
      </w:r>
      <w:r w:rsidRPr="00103E90">
        <w:rPr>
          <w:rStyle w:val="StyleBoldUnderline"/>
        </w:rPr>
        <w:t xml:space="preserve"> over oil: this is it.</w:t>
      </w:r>
    </w:p>
    <w:p w:rsidR="00706BD6" w:rsidRPr="0022177F" w:rsidRDefault="00706BD6" w:rsidP="00706BD6">
      <w:pPr>
        <w:rPr>
          <w:rStyle w:val="StyleBoldUnderline"/>
        </w:rPr>
      </w:pPr>
      <w:r w:rsidRPr="0022177F">
        <w:rPr>
          <w:rStyle w:val="StyleBoldUnderline"/>
        </w:rPr>
        <w:t>For decades the doctrine of peaceful rise has meant that China has tried to secure energy and raw materials without confronting the</w:t>
      </w:r>
      <w:r>
        <w:t xml:space="preserve"> </w:t>
      </w:r>
      <w:r w:rsidRPr="0022177F">
        <w:rPr>
          <w:rStyle w:val="Emphasis"/>
        </w:rPr>
        <w:t>U</w:t>
      </w:r>
      <w:r>
        <w:t xml:space="preserve">nited </w:t>
      </w:r>
      <w:r w:rsidRPr="0022177F">
        <w:rPr>
          <w:rStyle w:val="Emphasis"/>
        </w:rPr>
        <w:t>S</w:t>
      </w:r>
      <w:r>
        <w:t xml:space="preserve">tates </w:t>
      </w:r>
      <w:r w:rsidRPr="0022177F">
        <w:rPr>
          <w:rStyle w:val="StyleBoldUnderline"/>
        </w:rPr>
        <w:t>and the West</w:t>
      </w:r>
      <w:r>
        <w:t xml:space="preserve">. China’s long-standing willingness to deal with states that the West regards pariahs is in part a recognition that dealing with Sudan, Angola, Iran or Uzbekistan allows China to avoid direct confrontation with Western interests. However, </w:t>
      </w:r>
      <w:r w:rsidRPr="0022177F">
        <w:rPr>
          <w:rStyle w:val="StyleBoldUnderline"/>
        </w:rPr>
        <w:t>the larger China has become, the sheer scale of its energy needs has forced it more and more to intrude into areas that the</w:t>
      </w:r>
      <w:r>
        <w:t xml:space="preserve"> </w:t>
      </w:r>
      <w:r w:rsidRPr="0022177F">
        <w:rPr>
          <w:rStyle w:val="Emphasis"/>
        </w:rPr>
        <w:t>U</w:t>
      </w:r>
      <w:r>
        <w:t xml:space="preserve">nited </w:t>
      </w:r>
      <w:r w:rsidRPr="0022177F">
        <w:rPr>
          <w:rStyle w:val="Emphasis"/>
        </w:rPr>
        <w:t>S</w:t>
      </w:r>
      <w:r>
        <w:t xml:space="preserve">tates </w:t>
      </w:r>
      <w:r w:rsidRPr="0022177F">
        <w:rPr>
          <w:rStyle w:val="StyleBoldUnderline"/>
        </w:rPr>
        <w:t>regards as its own sphere of influence such as Venezuela.</w:t>
      </w:r>
    </w:p>
    <w:p w:rsidR="00706BD6" w:rsidRDefault="00706BD6" w:rsidP="00706BD6">
      <w:r w:rsidRPr="0022177F">
        <w:rPr>
          <w:rStyle w:val="StyleBoldUnderline"/>
        </w:rPr>
        <w:t>China’s penetration into the U.S. backyard could have profound political and economic implications for the U.S., as it is dependent for one-third of its oil on imports from South American oil suppliers that it can’t afford to lose to China.</w:t>
      </w:r>
      <w:r>
        <w:t xml:space="preserve"> </w:t>
      </w:r>
      <w:r w:rsidRPr="0022177F">
        <w:rPr>
          <w:rStyle w:val="StyleBoldUnderline"/>
        </w:rPr>
        <w:t xml:space="preserve">China’s global oil diplomacy could </w:t>
      </w:r>
      <w:r w:rsidRPr="0022177F">
        <w:rPr>
          <w:rStyle w:val="Emphasis"/>
        </w:rPr>
        <w:t>bring it into conflict with the</w:t>
      </w:r>
      <w:r>
        <w:t xml:space="preserve"> </w:t>
      </w:r>
      <w:r w:rsidRPr="0022177F">
        <w:rPr>
          <w:rStyle w:val="Emphasis"/>
        </w:rPr>
        <w:t>U</w:t>
      </w:r>
      <w:r>
        <w:t xml:space="preserve">nited </w:t>
      </w:r>
      <w:r w:rsidRPr="0022177F">
        <w:rPr>
          <w:rStyle w:val="Emphasis"/>
        </w:rPr>
        <w:t>S</w:t>
      </w:r>
      <w:r>
        <w:t>tates unless both countries find a constructive accommodation that allows them to do business.</w:t>
      </w:r>
    </w:p>
    <w:p w:rsidR="00706BD6" w:rsidRDefault="00706BD6" w:rsidP="00706BD6">
      <w:r>
        <w:t>Conclusions</w:t>
      </w:r>
    </w:p>
    <w:p w:rsidR="00706BD6" w:rsidRDefault="00706BD6" w:rsidP="00706BD6">
      <w:r w:rsidRPr="0022177F">
        <w:rPr>
          <w:rStyle w:val="StyleBoldUnderline"/>
        </w:rPr>
        <w:t>Under the cloak of Washington’s indifference</w:t>
      </w:r>
      <w:r>
        <w:t xml:space="preserve">, President </w:t>
      </w:r>
      <w:r w:rsidRPr="0022177F">
        <w:rPr>
          <w:rStyle w:val="StyleBoldUnderline"/>
        </w:rPr>
        <w:t xml:space="preserve">Chavez is making steady progress in </w:t>
      </w:r>
      <w:r w:rsidRPr="00111198">
        <w:rPr>
          <w:rStyle w:val="Emphasis"/>
        </w:rPr>
        <w:t>cementing strategic relations with China</w:t>
      </w:r>
      <w:r w:rsidRPr="0022177F">
        <w:rPr>
          <w:rStyle w:val="StyleBoldUnderline"/>
        </w:rPr>
        <w:t xml:space="preserve"> principally in the oil field</w:t>
      </w:r>
      <w:r>
        <w:t>. For Chavez, such a strategy enables him to achieve his political ambitions of eliminating U.S. political influence in his country and also reducing his country’s dependence on oil exports to the United States.</w:t>
      </w:r>
    </w:p>
    <w:p w:rsidR="00706BD6" w:rsidRDefault="00706BD6" w:rsidP="00706BD6"/>
    <w:p w:rsidR="00706BD6" w:rsidRDefault="00706BD6" w:rsidP="00706BD6">
      <w:pPr>
        <w:pStyle w:val="Heading4"/>
      </w:pPr>
      <w:r>
        <w:t>This will also deck U.S. hegemony</w:t>
      </w:r>
    </w:p>
    <w:p w:rsidR="00706BD6" w:rsidRDefault="00706BD6" w:rsidP="00706BD6">
      <w:pPr>
        <w:rPr>
          <w:rStyle w:val="Hyperlink"/>
        </w:rPr>
      </w:pPr>
      <w:r w:rsidRPr="00553876">
        <w:rPr>
          <w:rStyle w:val="StyleStyleBold12pt"/>
        </w:rPr>
        <w:t>Elton, 10</w:t>
      </w:r>
      <w:r>
        <w:t xml:space="preserve"> (8/19/2010, Doug, “What would happen if Chavez cut off the US from Venezuelan oil?” </w:t>
      </w:r>
      <w:hyperlink r:id="rId23" w:history="1">
        <w:r w:rsidRPr="00072056">
          <w:rPr>
            <w:rStyle w:val="Hyperlink"/>
          </w:rPr>
          <w:t>http://www.helium.com/items/1926791-chavez-cut-off-the-us-from-venezuelan-oil-china-benefits</w:t>
        </w:r>
      </w:hyperlink>
      <w:r>
        <w:rPr>
          <w:rStyle w:val="Hyperlink"/>
        </w:rPr>
        <w:t>, JMP)</w:t>
      </w:r>
    </w:p>
    <w:p w:rsidR="00706BD6" w:rsidRDefault="00706BD6" w:rsidP="00706BD6"/>
    <w:p w:rsidR="00706BD6" w:rsidRDefault="00706BD6" w:rsidP="00706BD6">
      <w:r>
        <w:t>The international game of politics often plays like dominos. Columbia recently accused Venezuela of harboring rebels and this in turn lead Chavez to comment on oil exports to the U.S. If the dominos had fallen, a fourth country would have been the most likely to benefit in the long-term.</w:t>
      </w:r>
    </w:p>
    <w:p w:rsidR="00706BD6" w:rsidRDefault="00706BD6" w:rsidP="00706BD6">
      <w:r w:rsidRPr="001D37BC">
        <w:rPr>
          <w:rStyle w:val="StyleBoldUnderline"/>
        </w:rPr>
        <w:lastRenderedPageBreak/>
        <w:t>China is predicted to overcome the U.S. economy one day</w:t>
      </w:r>
      <w:r>
        <w:t xml:space="preserve">. Its rapid industrialization equals a need for oil. </w:t>
      </w:r>
      <w:r w:rsidRPr="00825A9F">
        <w:rPr>
          <w:rStyle w:val="StyleBoldUnderline"/>
        </w:rPr>
        <w:t>Venezuela is aware of this and has been keen to advance the relationship between the two countries.</w:t>
      </w:r>
      <w:r w:rsidRPr="004767C9">
        <w:t xml:space="preserve"> At present, exporting oil to the U.S. allows Venezuela leverage when dealing with the Chinese. The greater the demand, the more control favors the distributor. </w:t>
      </w:r>
      <w:r w:rsidRPr="00564334">
        <w:rPr>
          <w:rStyle w:val="StyleBoldUnderline"/>
        </w:rPr>
        <w:t>Take the U.S. out of the equation and Venezuela will be desperate to sell oil to the Chinese.</w:t>
      </w:r>
      <w:r>
        <w:t xml:space="preserve"> It’s the difference of coming to the feast a beggar or a king for Venezuela, but </w:t>
      </w:r>
      <w:r w:rsidRPr="004767C9">
        <w:rPr>
          <w:rStyle w:val="StyleBoldUnderline"/>
        </w:rPr>
        <w:t>for the U.S. it has a far greater consequence</w:t>
      </w:r>
      <w:r>
        <w:t>.</w:t>
      </w:r>
    </w:p>
    <w:p w:rsidR="00706BD6" w:rsidRDefault="00706BD6" w:rsidP="00706BD6">
      <w:r w:rsidRPr="004767C9">
        <w:rPr>
          <w:rStyle w:val="StyleBoldUnderline"/>
        </w:rPr>
        <w:t xml:space="preserve">As the economic playing field levels, </w:t>
      </w:r>
      <w:r w:rsidRPr="004767C9">
        <w:rPr>
          <w:rStyle w:val="Emphasis"/>
        </w:rPr>
        <w:t>China is eager to catch up to the U.S. in the race to be the world’s superpower</w:t>
      </w:r>
      <w:r w:rsidRPr="004767C9">
        <w:rPr>
          <w:rStyle w:val="StyleBoldUnderline"/>
        </w:rPr>
        <w:t>.</w:t>
      </w:r>
      <w:r>
        <w:t xml:space="preserve"> Environmental concerns aside, </w:t>
      </w:r>
      <w:r w:rsidRPr="00093DB8">
        <w:rPr>
          <w:rStyle w:val="StyleBoldUnderline"/>
        </w:rPr>
        <w:t>U.S. consumption of oil gives it control over the market. Essentially, if the U.S. uses more of it, then China has less of it.</w:t>
      </w:r>
      <w:r>
        <w:t xml:space="preserve"> </w:t>
      </w:r>
      <w:r w:rsidRPr="00093DB8">
        <w:rPr>
          <w:rStyle w:val="StyleBoldUnderline"/>
        </w:rPr>
        <w:t>It’s</w:t>
      </w:r>
      <w:r>
        <w:t xml:space="preserve"> a strange advantage, but </w:t>
      </w:r>
      <w:r w:rsidRPr="00093DB8">
        <w:rPr>
          <w:rStyle w:val="StyleBoldUnderline"/>
        </w:rPr>
        <w:t>an advantage</w:t>
      </w:r>
      <w:r>
        <w:t xml:space="preserve"> nonetheless. </w:t>
      </w:r>
      <w:r w:rsidRPr="00093DB8">
        <w:rPr>
          <w:rStyle w:val="StyleBoldUnderline"/>
        </w:rPr>
        <w:t>If Venezuelan oil is exported exclusively to China, the advantage is lost.</w:t>
      </w:r>
      <w:r>
        <w:t xml:space="preserve"> This may have little impact at first, but </w:t>
      </w:r>
      <w:r w:rsidRPr="00A279C3">
        <w:rPr>
          <w:rStyle w:val="StyleBoldUnderline"/>
        </w:rPr>
        <w:t xml:space="preserve">as China attempts to surpass the U.S. </w:t>
      </w:r>
      <w:r w:rsidRPr="00093DB8">
        <w:rPr>
          <w:rStyle w:val="Emphasis"/>
        </w:rPr>
        <w:t>this small measure could fuel global change.</w:t>
      </w:r>
    </w:p>
    <w:p w:rsidR="00706BD6" w:rsidRDefault="00706BD6" w:rsidP="00706BD6"/>
    <w:p w:rsidR="00706BD6" w:rsidRPr="00622668" w:rsidRDefault="00706BD6" w:rsidP="00706BD6">
      <w:pPr>
        <w:pStyle w:val="Heading4"/>
      </w:pPr>
      <w:r w:rsidRPr="00622668">
        <w:t xml:space="preserve">US primacy prevents global conflict – </w:t>
      </w:r>
      <w:r>
        <w:t xml:space="preserve">diminishing power creates a </w:t>
      </w:r>
      <w:r w:rsidRPr="00622668">
        <w:t>vacuum that causes transition wars in multiple places</w:t>
      </w:r>
    </w:p>
    <w:p w:rsidR="00706BD6" w:rsidRPr="00622668" w:rsidRDefault="00706BD6" w:rsidP="00706BD6">
      <w:r w:rsidRPr="00622668">
        <w:rPr>
          <w:rStyle w:val="Heading4Char"/>
          <w:rFonts w:eastAsia="Calibri"/>
        </w:rPr>
        <w:t>Brooks et al 13</w:t>
      </w:r>
      <w:r w:rsidRPr="00622668">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24" w:tgtFrame="_blank" w:history="1">
        <w:r w:rsidRPr="00622668">
          <w:rPr>
            <w:rStyle w:val="Hyperlink"/>
          </w:rPr>
          <w:t>http://www.mitpressjournals.org/doi/abs/10.1162/ISEC_a_00107</w:t>
        </w:r>
      </w:hyperlink>
      <w:r>
        <w:rPr>
          <w:rStyle w:val="Hyperlink"/>
        </w:rPr>
        <w:t>, GDI File</w:t>
      </w:r>
      <w:r w:rsidRPr="00622668">
        <w:t>]</w:t>
      </w:r>
    </w:p>
    <w:p w:rsidR="00706BD6" w:rsidRPr="00622668" w:rsidRDefault="00706BD6" w:rsidP="00706BD6">
      <w:pPr>
        <w:shd w:val="clear" w:color="auto" w:fill="FFFFFF"/>
        <w:rPr>
          <w:rFonts w:eastAsia="Times New Roman"/>
          <w:color w:val="222222"/>
          <w:szCs w:val="20"/>
        </w:rPr>
      </w:pPr>
      <w:r w:rsidRPr="00622668">
        <w:rPr>
          <w:rFonts w:eastAsia="Times New Roman"/>
          <w:color w:val="222222"/>
          <w:sz w:val="16"/>
          <w:szCs w:val="16"/>
        </w:rPr>
        <w:t> </w:t>
      </w:r>
    </w:p>
    <w:p w:rsidR="00706BD6" w:rsidRPr="00FA3CB4" w:rsidRDefault="00706BD6" w:rsidP="00706BD6">
      <w:pPr>
        <w:shd w:val="clear" w:color="auto" w:fill="FFFFFF"/>
        <w:rPr>
          <w:rFonts w:eastAsia="Times New Roman"/>
          <w:color w:val="222222"/>
          <w:szCs w:val="20"/>
        </w:rPr>
      </w:pPr>
      <w:r w:rsidRPr="00FA3CB4">
        <w:rPr>
          <w:rFonts w:eastAsia="Times New Roman"/>
          <w:color w:val="222222"/>
          <w:sz w:val="12"/>
          <w:szCs w:val="12"/>
        </w:rPr>
        <w:t>A core premise of deep </w:t>
      </w:r>
      <w:r w:rsidRPr="00694B64">
        <w:rPr>
          <w:rStyle w:val="StyleBoldUnderline"/>
          <w:highlight w:val="yellow"/>
        </w:rPr>
        <w:t>engagement</w:t>
      </w:r>
      <w:r w:rsidRPr="00FA3CB4">
        <w:rPr>
          <w:rFonts w:eastAsia="Times New Roman"/>
          <w:color w:val="222222"/>
          <w:sz w:val="12"/>
          <w:szCs w:val="12"/>
        </w:rPr>
        <w:t> is that it </w:t>
      </w:r>
      <w:r w:rsidRPr="00694B64">
        <w:rPr>
          <w:rStyle w:val="StyleBoldUnderline"/>
          <w:highlight w:val="yellow"/>
        </w:rPr>
        <w:t>prevents</w:t>
      </w:r>
      <w:r w:rsidRPr="00FA3CB4">
        <w:rPr>
          <w:rFonts w:eastAsia="Times New Roman"/>
          <w:color w:val="222222"/>
          <w:sz w:val="12"/>
          <w:szCs w:val="12"/>
        </w:rPr>
        <w:t> the </w:t>
      </w:r>
      <w:r w:rsidRPr="00694B64">
        <w:rPr>
          <w:rStyle w:val="StyleBoldUnderline"/>
          <w:highlight w:val="yellow"/>
        </w:rPr>
        <w:t>emergence of a</w:t>
      </w:r>
      <w:r w:rsidRPr="00FA3CB4">
        <w:rPr>
          <w:rFonts w:eastAsia="Times New Roman"/>
          <w:color w:val="222222"/>
          <w:sz w:val="12"/>
          <w:szCs w:val="12"/>
        </w:rPr>
        <w:t> far more </w:t>
      </w:r>
      <w:r w:rsidRPr="00694B64">
        <w:rPr>
          <w:rStyle w:val="StyleBoldUnderline"/>
          <w:highlight w:val="yellow"/>
        </w:rPr>
        <w:t>dangerous</w:t>
      </w:r>
      <w:r w:rsidRPr="00FA3CB4">
        <w:rPr>
          <w:rFonts w:eastAsia="Times New Roman"/>
          <w:iCs/>
          <w:color w:val="222222"/>
          <w:sz w:val="12"/>
          <w:szCs w:val="20"/>
        </w:rPr>
        <w:t> global </w:t>
      </w:r>
      <w:r w:rsidRPr="00694B64">
        <w:rPr>
          <w:rStyle w:val="StyleBoldUnderline"/>
          <w:highlight w:val="yellow"/>
        </w:rPr>
        <w:t>security environment</w:t>
      </w:r>
      <w:r w:rsidRPr="00FA3CB4">
        <w:rPr>
          <w:rFonts w:eastAsia="Times New Roman"/>
          <w:color w:val="222222"/>
          <w:sz w:val="12"/>
          <w:szCs w:val="12"/>
        </w:rPr>
        <w:t>. For one thing, as noted above, </w:t>
      </w:r>
      <w:r w:rsidRPr="00FA3CB4">
        <w:rPr>
          <w:rFonts w:eastAsia="Times New Roman"/>
          <w:color w:val="222222"/>
          <w:szCs w:val="20"/>
          <w:u w:val="single"/>
        </w:rPr>
        <w:t>the United States’ </w:t>
      </w:r>
      <w:r w:rsidRPr="00FA3CB4">
        <w:rPr>
          <w:rFonts w:eastAsia="Times New Roman"/>
          <w:iCs/>
          <w:color w:val="222222"/>
          <w:szCs w:val="20"/>
          <w:u w:val="single"/>
          <w:shd w:val="clear" w:color="auto" w:fill="FFFF00"/>
        </w:rPr>
        <w:t>overseas presence gives</w:t>
      </w:r>
      <w:r w:rsidRPr="00FA3CB4">
        <w:rPr>
          <w:rFonts w:eastAsia="Times New Roman"/>
          <w:iCs/>
          <w:color w:val="222222"/>
          <w:szCs w:val="20"/>
          <w:u w:val="single"/>
        </w:rPr>
        <w:t> it the </w:t>
      </w:r>
      <w:r w:rsidRPr="00FA3CB4">
        <w:rPr>
          <w:rFonts w:eastAsia="Times New Roman"/>
          <w:iCs/>
          <w:color w:val="222222"/>
          <w:szCs w:val="20"/>
          <w:u w:val="single"/>
          <w:shd w:val="clear" w:color="auto" w:fill="FFFF00"/>
        </w:rPr>
        <w:t>leverage to restrain</w:t>
      </w:r>
      <w:r w:rsidRPr="00FA3CB4">
        <w:rPr>
          <w:rFonts w:eastAsia="Times New Roman"/>
          <w:iCs/>
          <w:color w:val="222222"/>
          <w:szCs w:val="20"/>
          <w:u w:val="single"/>
        </w:rPr>
        <w:t> partners from taking </w:t>
      </w:r>
      <w:r w:rsidRPr="00FA3CB4">
        <w:rPr>
          <w:rFonts w:eastAsia="Times New Roman"/>
          <w:iCs/>
          <w:color w:val="222222"/>
          <w:szCs w:val="20"/>
          <w:u w:val="single"/>
          <w:shd w:val="clear" w:color="auto" w:fill="FFFF00"/>
        </w:rPr>
        <w:t>provocative action</w:t>
      </w:r>
      <w:r w:rsidRPr="00FA3CB4">
        <w:rPr>
          <w:rFonts w:eastAsia="Times New Roman"/>
          <w:color w:val="222222"/>
          <w:sz w:val="12"/>
          <w:szCs w:val="12"/>
        </w:rPr>
        <w:t xml:space="preserve">. </w:t>
      </w:r>
      <w:r w:rsidRPr="00FA3CB4">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FA3CB4">
        <w:rPr>
          <w:rFonts w:eastAsia="Times New Roman"/>
          <w:color w:val="222222"/>
          <w:sz w:val="12"/>
          <w:szCs w:val="12"/>
        </w:rPr>
        <w:t> </w:t>
      </w:r>
      <w:r w:rsidRPr="00694B64">
        <w:rPr>
          <w:rStyle w:val="StyleBoldUnderline"/>
          <w:highlight w:val="yellow"/>
        </w:rPr>
        <w:t>Europe</w:t>
      </w:r>
      <w:r w:rsidRPr="00FA3CB4">
        <w:rPr>
          <w:rFonts w:eastAsia="Times New Roman"/>
          <w:color w:val="222222"/>
          <w:szCs w:val="20"/>
          <w:u w:val="single"/>
        </w:rPr>
        <w:t> that </w:t>
      </w:r>
      <w:r w:rsidRPr="00694B64">
        <w:rPr>
          <w:rStyle w:val="StyleBoldUnderline"/>
          <w:highlight w:val="yellow"/>
        </w:rPr>
        <w:t>is incapable of securing itself</w:t>
      </w:r>
      <w:r w:rsidRPr="00FA3CB4">
        <w:rPr>
          <w:rFonts w:eastAsia="Times New Roman"/>
          <w:color w:val="222222"/>
          <w:szCs w:val="20"/>
          <w:u w:val="single"/>
        </w:rPr>
        <w:t> from various threats that could be destabilizing within the region and beyond</w:t>
      </w:r>
      <w:r w:rsidRPr="00FA3CB4">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FA3CB4">
        <w:rPr>
          <w:rFonts w:eastAsia="Times New Roman"/>
          <w:color w:val="222222"/>
          <w:szCs w:val="20"/>
          <w:u w:val="single"/>
        </w:rPr>
        <w:t>What about the</w:t>
      </w:r>
      <w:r w:rsidRPr="00FA3CB4">
        <w:rPr>
          <w:rFonts w:eastAsia="Times New Roman"/>
          <w:color w:val="222222"/>
          <w:sz w:val="12"/>
          <w:szCs w:val="12"/>
        </w:rPr>
        <w:t> </w:t>
      </w:r>
      <w:r w:rsidRPr="00FA3CB4">
        <w:rPr>
          <w:rFonts w:eastAsia="Times New Roman"/>
          <w:color w:val="222222"/>
          <w:szCs w:val="20"/>
          <w:u w:val="single"/>
        </w:rPr>
        <w:t>other parts of Eurasia where </w:t>
      </w:r>
      <w:r w:rsidRPr="00FA3CB4">
        <w:rPr>
          <w:rStyle w:val="StyleBoldUnderline"/>
        </w:rPr>
        <w:t>the U</w:t>
      </w:r>
      <w:r w:rsidRPr="00FA3CB4">
        <w:rPr>
          <w:rFonts w:eastAsia="Times New Roman"/>
          <w:color w:val="222222"/>
          <w:szCs w:val="20"/>
          <w:u w:val="single"/>
        </w:rPr>
        <w:t>nited </w:t>
      </w:r>
      <w:r w:rsidRPr="00FA3CB4">
        <w:rPr>
          <w:rStyle w:val="StyleBoldUnderline"/>
        </w:rPr>
        <w:t>S</w:t>
      </w:r>
      <w:r w:rsidRPr="00FA3CB4">
        <w:rPr>
          <w:rFonts w:eastAsia="Times New Roman"/>
          <w:color w:val="222222"/>
          <w:szCs w:val="20"/>
          <w:u w:val="single"/>
        </w:rPr>
        <w:t>tates ha</w:t>
      </w:r>
      <w:r w:rsidRPr="00FA3CB4">
        <w:rPr>
          <w:rStyle w:val="StyleBoldUnderline"/>
        </w:rPr>
        <w:t>s a substantial military presence</w:t>
      </w:r>
      <w:r w:rsidRPr="00FA3CB4">
        <w:rPr>
          <w:rFonts w:eastAsia="Times New Roman"/>
          <w:color w:val="222222"/>
          <w:sz w:val="12"/>
          <w:szCs w:val="12"/>
        </w:rPr>
        <w:t>? </w:t>
      </w:r>
      <w:r w:rsidRPr="00FA3CB4">
        <w:rPr>
          <w:rStyle w:val="StyleBoldUnderline"/>
        </w:rPr>
        <w:t>Regarding the Middle East</w:t>
      </w:r>
      <w:r w:rsidRPr="00FA3CB4">
        <w:rPr>
          <w:rFonts w:eastAsia="Times New Roman"/>
          <w:color w:val="222222"/>
          <w:sz w:val="12"/>
          <w:szCs w:val="12"/>
        </w:rPr>
        <w:t>, </w:t>
      </w:r>
      <w:r w:rsidRPr="00FA3CB4">
        <w:rPr>
          <w:rFonts w:eastAsia="Times New Roman"/>
          <w:color w:val="222222"/>
          <w:szCs w:val="20"/>
          <w:u w:val="single"/>
        </w:rPr>
        <w:t>the balance begins to</w:t>
      </w:r>
      <w:r w:rsidRPr="00FA3CB4">
        <w:rPr>
          <w:rFonts w:eastAsia="Times New Roman"/>
          <w:iCs/>
          <w:color w:val="222222"/>
          <w:szCs w:val="20"/>
          <w:u w:val="single"/>
        </w:rPr>
        <w:t>swing toward pessimists </w:t>
      </w:r>
      <w:r w:rsidRPr="00FA3CB4">
        <w:rPr>
          <w:rFonts w:eastAsia="Times New Roman"/>
          <w:color w:val="222222"/>
          <w:szCs w:val="20"/>
          <w:u w:val="single"/>
        </w:rPr>
        <w:t>concerned that states currently backed by Washington</w:t>
      </w:r>
      <w:r w:rsidRPr="00FA3CB4">
        <w:rPr>
          <w:rFonts w:eastAsia="Times New Roman"/>
          <w:color w:val="222222"/>
          <w:sz w:val="12"/>
          <w:szCs w:val="12"/>
        </w:rPr>
        <w:t>— notably </w:t>
      </w:r>
      <w:r w:rsidRPr="00694B64">
        <w:rPr>
          <w:rStyle w:val="StyleBoldUnderline"/>
          <w:highlight w:val="yellow"/>
        </w:rPr>
        <w:t>Israel, Egypt, and Saudi Arabia</w:t>
      </w:r>
      <w:r w:rsidRPr="00FA3CB4">
        <w:rPr>
          <w:rFonts w:eastAsia="Times New Roman"/>
          <w:color w:val="222222"/>
          <w:sz w:val="12"/>
          <w:szCs w:val="12"/>
        </w:rPr>
        <w:t>—</w:t>
      </w:r>
      <w:r w:rsidRPr="00694B64">
        <w:rPr>
          <w:rStyle w:val="StyleBoldUnderline"/>
          <w:highlight w:val="yellow"/>
        </w:rPr>
        <w:t>might</w:t>
      </w:r>
      <w:r w:rsidRPr="00FA3CB4">
        <w:rPr>
          <w:rFonts w:eastAsia="Times New Roman"/>
          <w:color w:val="222222"/>
          <w:sz w:val="12"/>
          <w:szCs w:val="12"/>
        </w:rPr>
        <w:t> </w:t>
      </w:r>
      <w:r w:rsidRPr="00FA3CB4">
        <w:rPr>
          <w:rFonts w:eastAsia="Times New Roman"/>
          <w:color w:val="222222"/>
          <w:szCs w:val="20"/>
          <w:u w:val="single"/>
        </w:rPr>
        <w:t>take actions upon U.S. retrenchment that would </w:t>
      </w:r>
      <w:r w:rsidRPr="00694B64">
        <w:rPr>
          <w:rStyle w:val="StyleBoldUnderline"/>
          <w:highlight w:val="yellow"/>
        </w:rPr>
        <w:t>intensify security dilemmas</w:t>
      </w:r>
      <w:r w:rsidRPr="00FA3CB4">
        <w:rPr>
          <w:rFonts w:eastAsia="Times New Roman"/>
          <w:color w:val="222222"/>
          <w:sz w:val="12"/>
          <w:szCs w:val="12"/>
        </w:rPr>
        <w:t>. And concerning </w:t>
      </w:r>
      <w:r w:rsidRPr="00FA3CB4">
        <w:rPr>
          <w:rStyle w:val="StyleBoldUnderline"/>
        </w:rPr>
        <w:t>East Asia, pessimism</w:t>
      </w:r>
      <w:r w:rsidRPr="00FA3CB4">
        <w:rPr>
          <w:rFonts w:eastAsia="Times New Roman"/>
          <w:color w:val="222222"/>
          <w:szCs w:val="20"/>
          <w:u w:val="single"/>
        </w:rPr>
        <w:t>regarding the region’s prospects without the American pacifier </w:t>
      </w:r>
      <w:r w:rsidRPr="00FA3CB4">
        <w:rPr>
          <w:rStyle w:val="StyleBoldUnderline"/>
        </w:rPr>
        <w:t>is pronounced</w:t>
      </w:r>
      <w:r w:rsidRPr="00FA3CB4">
        <w:rPr>
          <w:rFonts w:eastAsia="Times New Roman"/>
          <w:color w:val="222222"/>
          <w:szCs w:val="20"/>
          <w:u w:val="single"/>
        </w:rPr>
        <w:t>. </w:t>
      </w:r>
      <w:r w:rsidRPr="00FA3CB4">
        <w:rPr>
          <w:rFonts w:eastAsia="Times New Roman"/>
          <w:color w:val="222222"/>
          <w:sz w:val="12"/>
          <w:szCs w:val="12"/>
        </w:rPr>
        <w:t>Arguably the principal concern expressed by area experts is that </w:t>
      </w:r>
      <w:r w:rsidRPr="00FA3CB4">
        <w:rPr>
          <w:rFonts w:eastAsia="Times New Roman"/>
          <w:color w:val="222222"/>
          <w:szCs w:val="20"/>
          <w:u w:val="single"/>
        </w:rPr>
        <w:t>J</w:t>
      </w:r>
      <w:r w:rsidRPr="00694B64">
        <w:rPr>
          <w:rStyle w:val="StyleBoldUnderline"/>
          <w:highlight w:val="yellow"/>
        </w:rPr>
        <w:t>apan and South Korea are</w:t>
      </w:r>
      <w:r w:rsidRPr="00FA3CB4">
        <w:rPr>
          <w:rFonts w:eastAsia="Times New Roman"/>
          <w:color w:val="222222"/>
          <w:sz w:val="12"/>
          <w:szCs w:val="12"/>
          <w:shd w:val="clear" w:color="auto" w:fill="FFFF00"/>
        </w:rPr>
        <w:t> </w:t>
      </w:r>
      <w:r w:rsidRPr="00694B64">
        <w:rPr>
          <w:rStyle w:val="StyleBoldUnderline"/>
          <w:highlight w:val="yellow"/>
        </w:rPr>
        <w:t>likely to </w:t>
      </w:r>
      <w:r w:rsidRPr="00694B64">
        <w:rPr>
          <w:rStyle w:val="Emphasis"/>
          <w:highlight w:val="yellow"/>
        </w:rPr>
        <w:t>obtain a nuclear capacity</w:t>
      </w:r>
      <w:r w:rsidRPr="00FA3CB4">
        <w:rPr>
          <w:rFonts w:eastAsia="Times New Roman"/>
          <w:color w:val="222222"/>
          <w:sz w:val="12"/>
          <w:szCs w:val="12"/>
          <w:shd w:val="clear" w:color="auto" w:fill="FFFF00"/>
        </w:rPr>
        <w:t> </w:t>
      </w:r>
      <w:r w:rsidRPr="00694B64">
        <w:rPr>
          <w:rStyle w:val="StyleBoldUnderline"/>
          <w:highlight w:val="yellow"/>
        </w:rPr>
        <w:t>and</w:t>
      </w:r>
      <w:r w:rsidRPr="00FA3CB4">
        <w:rPr>
          <w:rFonts w:eastAsia="Times New Roman"/>
          <w:color w:val="222222"/>
          <w:sz w:val="12"/>
          <w:szCs w:val="12"/>
        </w:rPr>
        <w:t> increase their military commitments, which could </w:t>
      </w:r>
      <w:r w:rsidRPr="00694B64">
        <w:rPr>
          <w:rStyle w:val="StyleBoldUnderline"/>
          <w:highlight w:val="yellow"/>
        </w:rPr>
        <w:t>stoke a </w:t>
      </w:r>
      <w:r w:rsidRPr="00694B64">
        <w:rPr>
          <w:rStyle w:val="Emphasis"/>
          <w:highlight w:val="yellow"/>
        </w:rPr>
        <w:t xml:space="preserve">destabilizing </w:t>
      </w:r>
      <w:r w:rsidRPr="00694B64">
        <w:rPr>
          <w:rStyle w:val="Emphasis"/>
          <w:highlight w:val="yellow"/>
        </w:rPr>
        <w:lastRenderedPageBreak/>
        <w:t>reaction from China</w:t>
      </w:r>
      <w:r w:rsidRPr="00FA3CB4">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FA3CB4">
        <w:rPr>
          <w:rFonts w:eastAsia="Times New Roman"/>
          <w:color w:val="222222"/>
          <w:sz w:val="12"/>
          <w:szCs w:val="12"/>
        </w:rPr>
        <w:t xml:space="preserve"> defense. Burgeoning </w:t>
      </w:r>
      <w:r w:rsidRPr="00694B64">
        <w:rPr>
          <w:rStyle w:val="StyleBoldUnderline"/>
          <w:highlight w:val="yellow"/>
        </w:rPr>
        <w:t>research across</w:t>
      </w:r>
      <w:r w:rsidRPr="00FA3CB4">
        <w:rPr>
          <w:rFonts w:eastAsia="Times New Roman"/>
          <w:color w:val="222222"/>
          <w:szCs w:val="20"/>
          <w:u w:val="single"/>
        </w:rPr>
        <w:t> the </w:t>
      </w:r>
      <w:r w:rsidRPr="00FA3CB4">
        <w:rPr>
          <w:rFonts w:eastAsia="Times New Roman"/>
          <w:iCs/>
          <w:color w:val="222222"/>
          <w:szCs w:val="20"/>
          <w:u w:val="single"/>
          <w:shd w:val="clear" w:color="auto" w:fill="FFFF00"/>
        </w:rPr>
        <w:t>social</w:t>
      </w:r>
      <w:r w:rsidRPr="00FA3CB4">
        <w:rPr>
          <w:rFonts w:eastAsia="Times New Roman"/>
          <w:iCs/>
          <w:color w:val="222222"/>
          <w:szCs w:val="20"/>
          <w:u w:val="single"/>
        </w:rPr>
        <w:t> and other </w:t>
      </w:r>
      <w:r w:rsidRPr="00FA3CB4">
        <w:rPr>
          <w:rFonts w:eastAsia="Times New Roman"/>
          <w:iCs/>
          <w:color w:val="222222"/>
          <w:szCs w:val="20"/>
          <w:u w:val="single"/>
          <w:shd w:val="clear" w:color="auto" w:fill="FFFF00"/>
        </w:rPr>
        <w:t>sciences</w:t>
      </w:r>
      <w:r w:rsidRPr="00FA3CB4">
        <w:rPr>
          <w:rFonts w:eastAsia="Times New Roman"/>
          <w:color w:val="222222"/>
          <w:sz w:val="12"/>
          <w:szCs w:val="12"/>
        </w:rPr>
        <w:t>, however,</w:t>
      </w:r>
      <w:r w:rsidRPr="00FA3CB4">
        <w:rPr>
          <w:rStyle w:val="StyleBoldUnderline"/>
        </w:rPr>
        <w:t>undermines that</w:t>
      </w:r>
      <w:r w:rsidRPr="00FA3CB4">
        <w:rPr>
          <w:rFonts w:eastAsia="Times New Roman"/>
          <w:color w:val="222222"/>
          <w:sz w:val="12"/>
          <w:szCs w:val="12"/>
        </w:rPr>
        <w:t> core </w:t>
      </w:r>
      <w:r w:rsidRPr="00FA3CB4">
        <w:rPr>
          <w:rStyle w:val="StyleBoldUnderline"/>
        </w:rPr>
        <w:t>assumption</w:t>
      </w:r>
      <w:r w:rsidRPr="00FA3CB4">
        <w:rPr>
          <w:rFonts w:eastAsia="Times New Roman"/>
          <w:color w:val="222222"/>
          <w:sz w:val="12"/>
          <w:szCs w:val="12"/>
        </w:rPr>
        <w:t>: </w:t>
      </w:r>
      <w:r w:rsidRPr="00694B64">
        <w:rPr>
          <w:rStyle w:val="StyleBoldUnderline"/>
          <w:highlight w:val="yellow"/>
        </w:rPr>
        <w:t>states have preferences</w:t>
      </w:r>
      <w:r w:rsidRPr="00FA3CB4">
        <w:rPr>
          <w:rFonts w:eastAsia="Times New Roman"/>
          <w:color w:val="222222"/>
          <w:sz w:val="12"/>
          <w:szCs w:val="12"/>
        </w:rPr>
        <w:t> not only for security but also </w:t>
      </w:r>
      <w:r w:rsidRPr="00694B64">
        <w:rPr>
          <w:rStyle w:val="StyleBoldUnderline"/>
          <w:highlight w:val="yellow"/>
        </w:rPr>
        <w:t>for</w:t>
      </w:r>
      <w:r w:rsidRPr="00FA3CB4">
        <w:rPr>
          <w:rFonts w:eastAsia="Times New Roman"/>
          <w:color w:val="222222"/>
          <w:sz w:val="12"/>
          <w:szCs w:val="12"/>
          <w:shd w:val="clear" w:color="auto" w:fill="FFFF00"/>
        </w:rPr>
        <w:t> </w:t>
      </w:r>
      <w:r w:rsidRPr="00694B64">
        <w:rPr>
          <w:rStyle w:val="StyleBoldUnderline"/>
          <w:highlight w:val="yellow"/>
        </w:rPr>
        <w:t>prestige, status</w:t>
      </w:r>
      <w:r w:rsidRPr="00FA3CB4">
        <w:rPr>
          <w:rStyle w:val="StyleBoldUnderline"/>
        </w:rPr>
        <w:t>, and</w:t>
      </w:r>
      <w:r w:rsidRPr="00FA3CB4">
        <w:rPr>
          <w:rFonts w:eastAsia="Times New Roman"/>
          <w:iCs/>
          <w:color w:val="222222"/>
          <w:sz w:val="12"/>
          <w:szCs w:val="20"/>
        </w:rPr>
        <w:t> other aims, and they</w:t>
      </w:r>
      <w:r w:rsidRPr="00FA3CB4">
        <w:rPr>
          <w:rStyle w:val="StyleBoldUnderline"/>
        </w:rPr>
        <w:t>engage in trade-offs</w:t>
      </w:r>
      <w:r w:rsidRPr="00FA3CB4">
        <w:rPr>
          <w:rFonts w:eastAsia="Times New Roman"/>
          <w:color w:val="222222"/>
          <w:sz w:val="12"/>
          <w:szCs w:val="12"/>
        </w:rPr>
        <w:t> among the various objectives. 76 In addition, </w:t>
      </w:r>
      <w:r w:rsidRPr="00FA3CB4">
        <w:rPr>
          <w:rFonts w:eastAsia="Times New Roman"/>
          <w:color w:val="222222"/>
          <w:szCs w:val="20"/>
          <w:u w:val="single"/>
        </w:rPr>
        <w:t>they define security</w:t>
      </w:r>
      <w:r w:rsidRPr="00FA3CB4">
        <w:rPr>
          <w:rFonts w:eastAsia="Times New Roman"/>
          <w:color w:val="222222"/>
          <w:sz w:val="12"/>
          <w:szCs w:val="12"/>
        </w:rPr>
        <w:t> not just in terms of territorial protection but </w:t>
      </w:r>
      <w:r w:rsidRPr="00FA3CB4">
        <w:rPr>
          <w:rFonts w:eastAsia="Times New Roman"/>
          <w:color w:val="222222"/>
          <w:szCs w:val="20"/>
          <w:u w:val="single"/>
        </w:rPr>
        <w:t>in view of many and varied milieu goals</w:t>
      </w:r>
      <w:r w:rsidRPr="00FA3CB4">
        <w:rPr>
          <w:rFonts w:eastAsia="Times New Roman"/>
          <w:color w:val="222222"/>
          <w:sz w:val="12"/>
          <w:szCs w:val="12"/>
        </w:rPr>
        <w:t>. It follows that </w:t>
      </w:r>
      <w:r w:rsidRPr="00FA3CB4">
        <w:rPr>
          <w:rFonts w:eastAsia="Times New Roman"/>
          <w:color w:val="222222"/>
          <w:szCs w:val="20"/>
          <w:u w:val="single"/>
        </w:rPr>
        <w:t>even </w:t>
      </w:r>
      <w:r w:rsidRPr="00FA3CB4">
        <w:rPr>
          <w:rStyle w:val="StyleBoldUnderline"/>
        </w:rPr>
        <w:t>states that are</w:t>
      </w:r>
      <w:r w:rsidRPr="00FA3CB4">
        <w:rPr>
          <w:rFonts w:eastAsia="Times New Roman"/>
          <w:color w:val="222222"/>
          <w:sz w:val="12"/>
          <w:szCs w:val="12"/>
        </w:rPr>
        <w:t> relatively </w:t>
      </w:r>
      <w:r w:rsidRPr="00FA3CB4">
        <w:rPr>
          <w:rStyle w:val="StyleBoldUnderline"/>
        </w:rPr>
        <w:t>secure</w:t>
      </w:r>
      <w:r w:rsidRPr="00FA3CB4">
        <w:rPr>
          <w:rFonts w:eastAsia="Times New Roman"/>
          <w:color w:val="222222"/>
          <w:szCs w:val="20"/>
          <w:u w:val="single"/>
        </w:rPr>
        <w:t> may</w:t>
      </w:r>
      <w:r w:rsidRPr="00FA3CB4">
        <w:rPr>
          <w:rFonts w:eastAsia="Times New Roman"/>
          <w:color w:val="222222"/>
          <w:sz w:val="12"/>
          <w:szCs w:val="12"/>
        </w:rPr>
        <w:t> nevertheless </w:t>
      </w:r>
      <w:r w:rsidRPr="00FA3CB4">
        <w:rPr>
          <w:rStyle w:val="StyleBoldUnderline"/>
        </w:rPr>
        <w:t>engage in</w:t>
      </w:r>
      <w:r w:rsidRPr="00FA3CB4">
        <w:rPr>
          <w:rFonts w:eastAsia="Times New Roman"/>
          <w:color w:val="222222"/>
          <w:szCs w:val="20"/>
          <w:u w:val="single"/>
        </w:rPr>
        <w:t> </w:t>
      </w:r>
      <w:r w:rsidRPr="00FA3CB4">
        <w:rPr>
          <w:rFonts w:eastAsia="Times New Roman"/>
          <w:color w:val="222222"/>
          <w:sz w:val="12"/>
          <w:szCs w:val="12"/>
        </w:rPr>
        <w:t>highly </w:t>
      </w:r>
      <w:r w:rsidRPr="00FA3CB4">
        <w:rPr>
          <w:rStyle w:val="StyleBoldUnderline"/>
        </w:rPr>
        <w:t>competitive behavior</w:t>
      </w:r>
      <w:r w:rsidRPr="00FA3CB4">
        <w:rPr>
          <w:rFonts w:eastAsia="Times New Roman"/>
          <w:color w:val="222222"/>
          <w:sz w:val="12"/>
          <w:szCs w:val="12"/>
        </w:rPr>
        <w:t>. </w:t>
      </w:r>
      <w:r w:rsidRPr="00FA3CB4">
        <w:rPr>
          <w:rFonts w:eastAsia="Times New Roman"/>
          <w:color w:val="222222"/>
          <w:szCs w:val="20"/>
          <w:u w:val="single"/>
        </w:rPr>
        <w:t>Empirical studies show that this is</w:t>
      </w:r>
      <w:r w:rsidRPr="00FA3CB4">
        <w:rPr>
          <w:rFonts w:eastAsia="Times New Roman"/>
          <w:color w:val="222222"/>
          <w:sz w:val="12"/>
          <w:szCs w:val="12"/>
        </w:rPr>
        <w:t> indeed sometimes </w:t>
      </w:r>
      <w:r w:rsidRPr="00FA3CB4">
        <w:rPr>
          <w:rFonts w:eastAsia="Times New Roman"/>
          <w:color w:val="222222"/>
          <w:szCs w:val="20"/>
          <w:u w:val="single"/>
        </w:rPr>
        <w:t>the case</w:t>
      </w:r>
      <w:r w:rsidRPr="00FA3CB4">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FA3CB4">
        <w:rPr>
          <w:rFonts w:eastAsia="Times New Roman"/>
          <w:color w:val="222222"/>
          <w:szCs w:val="20"/>
          <w:u w:val="single"/>
        </w:rPr>
        <w:t>U.S. </w:t>
      </w:r>
      <w:r w:rsidRPr="00FA3CB4">
        <w:rPr>
          <w:rStyle w:val="StyleBoldUnderline"/>
        </w:rPr>
        <w:t>retrenchment would result in</w:t>
      </w:r>
      <w:r w:rsidRPr="00FA3CB4">
        <w:rPr>
          <w:rFonts w:eastAsia="Times New Roman"/>
          <w:color w:val="222222"/>
          <w:szCs w:val="20"/>
          <w:u w:val="single"/>
        </w:rPr>
        <w:t> a </w:t>
      </w:r>
      <w:r w:rsidRPr="00FA3CB4">
        <w:rPr>
          <w:rFonts w:eastAsia="Times New Roman"/>
          <w:color w:val="222222"/>
          <w:sz w:val="12"/>
          <w:szCs w:val="12"/>
        </w:rPr>
        <w:t>significant </w:t>
      </w:r>
      <w:r w:rsidRPr="00FA3CB4">
        <w:rPr>
          <w:rStyle w:val="StyleBoldUnderline"/>
        </w:rPr>
        <w:t>deterioration in the security environment in</w:t>
      </w:r>
      <w:r w:rsidRPr="00FA3CB4">
        <w:rPr>
          <w:rFonts w:eastAsia="Times New Roman"/>
          <w:color w:val="222222"/>
          <w:sz w:val="12"/>
          <w:szCs w:val="12"/>
        </w:rPr>
        <w:t> at least some of </w:t>
      </w:r>
      <w:r w:rsidRPr="00FA3CB4">
        <w:rPr>
          <w:rFonts w:eastAsia="Times New Roman"/>
          <w:color w:val="222222"/>
          <w:szCs w:val="20"/>
          <w:u w:val="single"/>
        </w:rPr>
        <w:t>the world’s </w:t>
      </w:r>
      <w:r w:rsidRPr="00FA3CB4">
        <w:rPr>
          <w:rStyle w:val="StyleBoldUnderline"/>
        </w:rPr>
        <w:t>key regions</w:t>
      </w:r>
      <w:r w:rsidRPr="00FA3CB4">
        <w:rPr>
          <w:rFonts w:eastAsia="Times New Roman"/>
          <w:color w:val="222222"/>
          <w:sz w:val="12"/>
          <w:szCs w:val="12"/>
        </w:rPr>
        <w:t>. We have already mentioned the third, even more alarming body of scholarship. Offensive realism predicts that</w:t>
      </w:r>
      <w:r w:rsidRPr="00FA3CB4">
        <w:rPr>
          <w:rFonts w:eastAsia="Times New Roman"/>
          <w:color w:val="222222"/>
          <w:szCs w:val="20"/>
          <w:u w:val="single"/>
        </w:rPr>
        <w:t>the </w:t>
      </w:r>
      <w:r w:rsidRPr="00694B64">
        <w:rPr>
          <w:rStyle w:val="StyleBoldUnderline"/>
          <w:highlight w:val="yellow"/>
        </w:rPr>
        <w:t>withdrawal</w:t>
      </w:r>
      <w:r w:rsidRPr="00FA3CB4">
        <w:rPr>
          <w:rFonts w:eastAsia="Times New Roman"/>
          <w:color w:val="222222"/>
          <w:szCs w:val="20"/>
          <w:u w:val="single"/>
        </w:rPr>
        <w:t> of the American pacifier </w:t>
      </w:r>
      <w:r w:rsidRPr="00694B64">
        <w:rPr>
          <w:rStyle w:val="StyleBoldUnderline"/>
          <w:highlight w:val="yellow"/>
        </w:rPr>
        <w:t>will yield</w:t>
      </w:r>
      <w:r w:rsidRPr="00FA3CB4">
        <w:rPr>
          <w:rFonts w:eastAsia="Times New Roman"/>
          <w:color w:val="222222"/>
          <w:szCs w:val="20"/>
          <w:u w:val="single"/>
        </w:rPr>
        <w:t> </w:t>
      </w:r>
      <w:r w:rsidRPr="00FA3CB4">
        <w:rPr>
          <w:rFonts w:eastAsia="Times New Roman"/>
          <w:color w:val="222222"/>
          <w:sz w:val="12"/>
          <w:szCs w:val="12"/>
        </w:rPr>
        <w:t>either</w:t>
      </w:r>
      <w:r w:rsidRPr="00FA3CB4">
        <w:rPr>
          <w:rFonts w:eastAsia="Times New Roman"/>
          <w:color w:val="222222"/>
          <w:szCs w:val="20"/>
          <w:u w:val="single"/>
        </w:rPr>
        <w:t> a </w:t>
      </w:r>
      <w:r w:rsidRPr="00FA3CB4">
        <w:rPr>
          <w:rFonts w:eastAsia="Times New Roman"/>
          <w:iCs/>
          <w:color w:val="222222"/>
          <w:szCs w:val="20"/>
          <w:u w:val="single"/>
          <w:shd w:val="clear" w:color="auto" w:fill="FFFF00"/>
        </w:rPr>
        <w:t>competitive</w:t>
      </w:r>
      <w:r w:rsidRPr="00FA3CB4">
        <w:rPr>
          <w:rFonts w:eastAsia="Times New Roman"/>
          <w:iCs/>
          <w:color w:val="222222"/>
          <w:szCs w:val="20"/>
          <w:u w:val="single"/>
        </w:rPr>
        <w:t> regional </w:t>
      </w:r>
      <w:r w:rsidRPr="00FA3CB4">
        <w:rPr>
          <w:rFonts w:eastAsia="Times New Roman"/>
          <w:iCs/>
          <w:color w:val="222222"/>
          <w:szCs w:val="20"/>
          <w:u w:val="single"/>
          <w:shd w:val="clear" w:color="auto" w:fill="FFFF00"/>
        </w:rPr>
        <w:t>multipolarity</w:t>
      </w:r>
      <w:r w:rsidRPr="00FA3CB4">
        <w:rPr>
          <w:rFonts w:eastAsia="Times New Roman"/>
          <w:iCs/>
          <w:color w:val="222222"/>
          <w:szCs w:val="20"/>
          <w:u w:val="single"/>
        </w:rPr>
        <w:t> </w:t>
      </w:r>
      <w:r w:rsidRPr="00FA3CB4">
        <w:rPr>
          <w:rFonts w:eastAsia="Times New Roman"/>
          <w:color w:val="222222"/>
          <w:szCs w:val="20"/>
          <w:u w:val="single"/>
        </w:rPr>
        <w:t>complete </w:t>
      </w:r>
      <w:r w:rsidRPr="00694B64">
        <w:rPr>
          <w:rStyle w:val="StyleBoldUnderline"/>
          <w:highlight w:val="yellow"/>
        </w:rPr>
        <w:t>with</w:t>
      </w:r>
      <w:r w:rsidRPr="00FA3CB4">
        <w:rPr>
          <w:rFonts w:eastAsia="Times New Roman"/>
          <w:color w:val="222222"/>
          <w:szCs w:val="20"/>
          <w:u w:val="single"/>
        </w:rPr>
        <w:t> associated</w:t>
      </w:r>
      <w:r>
        <w:rPr>
          <w:rFonts w:eastAsia="Times New Roman"/>
          <w:color w:val="222222"/>
          <w:szCs w:val="20"/>
          <w:u w:val="single"/>
        </w:rPr>
        <w:t xml:space="preserve"> </w:t>
      </w:r>
      <w:r w:rsidRPr="00FA3CB4">
        <w:rPr>
          <w:rFonts w:eastAsia="Times New Roman"/>
          <w:iCs/>
          <w:color w:val="222222"/>
          <w:szCs w:val="20"/>
          <w:u w:val="single"/>
          <w:shd w:val="clear" w:color="auto" w:fill="FFFF00"/>
        </w:rPr>
        <w:t>insecurity</w:t>
      </w:r>
      <w:r w:rsidRPr="00FA3CB4">
        <w:rPr>
          <w:rFonts w:eastAsia="Times New Roman"/>
          <w:iCs/>
          <w:color w:val="222222"/>
          <w:szCs w:val="20"/>
          <w:u w:val="single"/>
        </w:rPr>
        <w:t xml:space="preserve">, </w:t>
      </w:r>
      <w:r w:rsidRPr="00694B64">
        <w:rPr>
          <w:rFonts w:eastAsia="Times New Roman"/>
          <w:iCs/>
          <w:color w:val="222222"/>
          <w:szCs w:val="20"/>
          <w:highlight w:val="yellow"/>
          <w:u w:val="single"/>
        </w:rPr>
        <w:t>a</w:t>
      </w:r>
      <w:r w:rsidRPr="00694B64">
        <w:rPr>
          <w:rFonts w:eastAsia="Times New Roman"/>
          <w:iCs/>
          <w:color w:val="222222"/>
          <w:szCs w:val="20"/>
          <w:highlight w:val="yellow"/>
          <w:u w:val="single"/>
          <w:shd w:val="clear" w:color="auto" w:fill="FFFF00"/>
        </w:rPr>
        <w:t>r</w:t>
      </w:r>
      <w:r w:rsidRPr="00FA3CB4">
        <w:rPr>
          <w:rFonts w:eastAsia="Times New Roman"/>
          <w:iCs/>
          <w:color w:val="222222"/>
          <w:szCs w:val="20"/>
          <w:u w:val="single"/>
          <w:shd w:val="clear" w:color="auto" w:fill="FFFF00"/>
        </w:rPr>
        <w:t>ms racing, crisis instability, nuclear proliferation</w:t>
      </w:r>
      <w:r w:rsidRPr="00694B64">
        <w:rPr>
          <w:rStyle w:val="StyleBoldUnderline"/>
          <w:highlight w:val="yellow"/>
        </w:rPr>
        <w:t>,</w:t>
      </w:r>
      <w:r w:rsidRPr="00FA3CB4">
        <w:rPr>
          <w:rFonts w:eastAsia="Times New Roman"/>
          <w:color w:val="222222"/>
          <w:szCs w:val="20"/>
          <w:u w:val="single"/>
        </w:rPr>
        <w:t> and the like</w:t>
      </w:r>
      <w:r w:rsidRPr="00FA3CB4">
        <w:rPr>
          <w:rFonts w:eastAsia="Times New Roman"/>
          <w:color w:val="222222"/>
          <w:sz w:val="12"/>
          <w:szCs w:val="12"/>
        </w:rPr>
        <w:t>, or bids for regional hegemony, which may be </w:t>
      </w:r>
      <w:r w:rsidRPr="00694B64">
        <w:rPr>
          <w:rStyle w:val="StyleBoldUnderline"/>
          <w:highlight w:val="yellow"/>
        </w:rPr>
        <w:t>beyond the capacity of local</w:t>
      </w:r>
      <w:r w:rsidRPr="00FA3CB4">
        <w:rPr>
          <w:rFonts w:eastAsia="Times New Roman"/>
          <w:iCs/>
          <w:color w:val="222222"/>
          <w:sz w:val="12"/>
          <w:szCs w:val="20"/>
        </w:rPr>
        <w:t> great </w:t>
      </w:r>
      <w:r w:rsidRPr="00694B64">
        <w:rPr>
          <w:rStyle w:val="StyleBoldUnderline"/>
          <w:highlight w:val="yellow"/>
        </w:rPr>
        <w:t>powers to contain</w:t>
      </w:r>
      <w:r w:rsidRPr="00FA3CB4">
        <w:rPr>
          <w:rFonts w:eastAsia="Times New Roman"/>
          <w:color w:val="222222"/>
          <w:sz w:val="12"/>
          <w:szCs w:val="12"/>
        </w:rPr>
        <w:t> (and which in any case would generate intensely competitive behavior, possibly </w:t>
      </w:r>
      <w:r w:rsidRPr="00694B64">
        <w:rPr>
          <w:rStyle w:val="StyleBoldUnderline"/>
          <w:highlight w:val="yellow"/>
        </w:rPr>
        <w:t>including</w:t>
      </w:r>
      <w:r w:rsidRPr="00FA3CB4">
        <w:rPr>
          <w:rFonts w:eastAsia="Times New Roman"/>
          <w:color w:val="222222"/>
          <w:szCs w:val="20"/>
          <w:u w:val="single"/>
        </w:rPr>
        <w:t> </w:t>
      </w:r>
      <w:r w:rsidRPr="00FA3CB4">
        <w:rPr>
          <w:rFonts w:eastAsia="Times New Roman"/>
          <w:color w:val="222222"/>
          <w:sz w:val="12"/>
          <w:szCs w:val="16"/>
        </w:rPr>
        <w:t>regional</w:t>
      </w:r>
      <w:r w:rsidRPr="00FA3CB4">
        <w:rPr>
          <w:rFonts w:eastAsia="Times New Roman"/>
          <w:color w:val="222222"/>
          <w:szCs w:val="20"/>
          <w:u w:val="single"/>
        </w:rPr>
        <w:t> </w:t>
      </w:r>
      <w:r w:rsidRPr="00FA3CB4">
        <w:rPr>
          <w:rFonts w:eastAsia="Times New Roman"/>
          <w:iCs/>
          <w:color w:val="222222"/>
          <w:szCs w:val="20"/>
          <w:u w:val="single"/>
          <w:shd w:val="clear" w:color="auto" w:fill="FFFF00"/>
        </w:rPr>
        <w:t>great power war</w:t>
      </w:r>
      <w:r w:rsidRPr="00FA3CB4">
        <w:rPr>
          <w:rFonts w:eastAsia="Times New Roman"/>
          <w:color w:val="222222"/>
          <w:sz w:val="12"/>
          <w:szCs w:val="12"/>
        </w:rPr>
        <w:t xml:space="preserve">). </w:t>
      </w:r>
    </w:p>
    <w:p w:rsidR="00706BD6" w:rsidRDefault="00706BD6" w:rsidP="00706BD6"/>
    <w:p w:rsidR="00706BD6" w:rsidRPr="007E66A4" w:rsidRDefault="00706BD6" w:rsidP="00706BD6">
      <w:pPr>
        <w:pStyle w:val="Heading4"/>
      </w:pPr>
      <w:r>
        <w:t xml:space="preserve">China is using economic contacts to expand </w:t>
      </w:r>
      <w:r>
        <w:rPr>
          <w:u w:val="single"/>
        </w:rPr>
        <w:t>defense</w:t>
      </w:r>
      <w:r>
        <w:t xml:space="preserve"> ties --- U.S. reengagement key to signal a firm response and </w:t>
      </w:r>
      <w:r w:rsidRPr="00372347">
        <w:rPr>
          <w:u w:val="single"/>
        </w:rPr>
        <w:t>deter conflict</w:t>
      </w:r>
    </w:p>
    <w:p w:rsidR="00706BD6" w:rsidRDefault="00706BD6" w:rsidP="00706BD6">
      <w:r w:rsidRPr="00A210A2">
        <w:rPr>
          <w:rStyle w:val="StyleStyleBold12pt"/>
        </w:rPr>
        <w:t>Dowd, 13</w:t>
      </w:r>
      <w:r>
        <w:t xml:space="preserve"> --- served as an adjunct professor and lecturer at Butler University, a researcher and administrator at leading think tanks, and a congressional aide (4/19/2013, Alan W., “Monroe Doctrine Version 2.0,” </w:t>
      </w:r>
      <w:hyperlink r:id="rId25" w:history="1">
        <w:r w:rsidRPr="006F16FC">
          <w:rPr>
            <w:rStyle w:val="Hyperlink"/>
          </w:rPr>
          <w:t>http://www.legion.org/landingzone/214857/monroe-doctrine-version-20</w:t>
        </w:r>
      </w:hyperlink>
      <w:r>
        <w:t>, JMP)</w:t>
      </w:r>
    </w:p>
    <w:p w:rsidR="00706BD6" w:rsidRDefault="00706BD6" w:rsidP="00706BD6"/>
    <w:p w:rsidR="00706BD6" w:rsidRDefault="00706BD6" w:rsidP="00706BD6">
      <w:r>
        <w:t xml:space="preserve">Much has been reported about Washington’s pivot into Asia and the Pacific. What’s not as well-known is Beijing’s pivot into the Americas. </w:t>
      </w:r>
      <w:r w:rsidRPr="00750F9D">
        <w:rPr>
          <w:rStyle w:val="StyleBoldUnderline"/>
        </w:rPr>
        <w:t xml:space="preserve">Like a global chess match, Beijing is </w:t>
      </w:r>
      <w:r w:rsidRPr="00952F1C">
        <w:rPr>
          <w:rStyle w:val="Emphasis"/>
        </w:rPr>
        <w:t>probing the Western Hemisphere</w:t>
      </w:r>
      <w:r w:rsidRPr="00750F9D">
        <w:rPr>
          <w:rStyle w:val="StyleBoldUnderline"/>
        </w:rPr>
        <w:t xml:space="preserve"> and sending a message that it, too, can cultivate trade and military ties outside its neighborhood.</w:t>
      </w:r>
      <w:r>
        <w:t xml:space="preserve"> </w:t>
      </w:r>
      <w:r w:rsidRPr="00A14851">
        <w:rPr>
          <w:rStyle w:val="StyleBoldUnderline"/>
        </w:rPr>
        <w:t>Given that the</w:t>
      </w:r>
      <w:r>
        <w:t xml:space="preserve"> </w:t>
      </w:r>
      <w:r w:rsidRPr="00A14851">
        <w:rPr>
          <w:rStyle w:val="Emphasis"/>
        </w:rPr>
        <w:t>U</w:t>
      </w:r>
      <w:r>
        <w:t xml:space="preserve">nited </w:t>
      </w:r>
      <w:r w:rsidRPr="00A14851">
        <w:rPr>
          <w:rStyle w:val="Emphasis"/>
        </w:rPr>
        <w:t>S</w:t>
      </w:r>
      <w:r>
        <w:t xml:space="preserve">tates </w:t>
      </w:r>
      <w:r w:rsidRPr="00A14851">
        <w:rPr>
          <w:rStyle w:val="StyleBoldUnderline"/>
        </w:rPr>
        <w:t xml:space="preserve">has been the predominant power in this hemisphere since the 1800s, </w:t>
      </w:r>
      <w:r w:rsidRPr="00A14851">
        <w:rPr>
          <w:rStyle w:val="Emphasis"/>
        </w:rPr>
        <w:t>China’s message warrants a response</w:t>
      </w:r>
      <w:r w:rsidRPr="00A14851">
        <w:rPr>
          <w:rStyle w:val="StyleBoldUnderline"/>
        </w:rPr>
        <w:t>.</w:t>
      </w:r>
    </w:p>
    <w:p w:rsidR="00706BD6" w:rsidRDefault="00706BD6" w:rsidP="00706BD6">
      <w:r>
        <w:t>Before recapping some of China’s moves in Latin America, it’s important to note that there are pluses and minuses to Beijing’s increased interest and investment in this hemisphere. Investment from China, Europe, Britain and the United States is fueling a much-needed development boom in South America. That’s a plus. But China’s riches come with strings, and that’s what raises concerns.</w:t>
      </w:r>
    </w:p>
    <w:p w:rsidR="00706BD6" w:rsidRDefault="00706BD6" w:rsidP="00706BD6">
      <w:r w:rsidRPr="00A14851">
        <w:rPr>
          <w:rStyle w:val="Emphasis"/>
        </w:rPr>
        <w:t>Driven by a thirst for oil</w:t>
      </w:r>
      <w:r w:rsidRPr="00A14851">
        <w:rPr>
          <w:rStyle w:val="StyleBoldUnderline"/>
        </w:rPr>
        <w:t xml:space="preserve"> and other resources, China is aggressively and strategically building its economic portfolio in the Western Hemisphere</w:t>
      </w:r>
      <w:r>
        <w:t>. A study in Joint Forces Quarterly (JFQ) offers the highlights:</w:t>
      </w:r>
    </w:p>
    <w:p w:rsidR="00706BD6" w:rsidRDefault="00706BD6" w:rsidP="00706BD6">
      <w:r>
        <w:t xml:space="preserve">    $1.24 billion to upgrade Costa Rica’s main oil refinery;</w:t>
      </w:r>
    </w:p>
    <w:p w:rsidR="00706BD6" w:rsidRDefault="00706BD6" w:rsidP="00706BD6">
      <w:r>
        <w:t xml:space="preserve">    $28 billion to underwrite oil exploration and development in Venezuela;</w:t>
      </w:r>
    </w:p>
    <w:p w:rsidR="00706BD6" w:rsidRDefault="00706BD6" w:rsidP="00706BD6">
      <w:r>
        <w:t xml:space="preserve">    $2.7 billion, including a new hydroelectric plant, for access to Ecuadoran oil;</w:t>
      </w:r>
    </w:p>
    <w:p w:rsidR="00706BD6" w:rsidRDefault="00706BD6" w:rsidP="00706BD6">
      <w:r>
        <w:t xml:space="preserve">    $10 billion to modernize Argentina’s rail system and $3.1 billion to purchase Argentina’s petroleum company outright;</w:t>
      </w:r>
    </w:p>
    <w:p w:rsidR="00706BD6" w:rsidRDefault="00706BD6" w:rsidP="00706BD6">
      <w:r>
        <w:t xml:space="preserve">    $1.9 billion for development of Chile’s iron mines;</w:t>
      </w:r>
    </w:p>
    <w:p w:rsidR="00706BD6" w:rsidRDefault="00706BD6" w:rsidP="00706BD6">
      <w:r>
        <w:t xml:space="preserve">    a planned “dry canal” to link Colombia’s Pacific and Atlantic coasts by rail, with dedicated ports at the Pacific terminus for shipping Colombian coal to China;</w:t>
      </w:r>
    </w:p>
    <w:p w:rsidR="00706BD6" w:rsidRDefault="00706BD6" w:rsidP="00706BD6">
      <w:r>
        <w:lastRenderedPageBreak/>
        <w:t xml:space="preserve">    $3.1 billion for a slice of Brazil’s vast offshore oil fields.</w:t>
      </w:r>
    </w:p>
    <w:p w:rsidR="00706BD6" w:rsidRDefault="00706BD6" w:rsidP="00706BD6">
      <w:r>
        <w:t>Brazil is a prime example of how Beijing is using its checkbook to gain access to energy resources. As The Washington Times reports, China’s state-run oil and banking giants have inked technology-transfer, chemical, energy and real-estate deals with Brazil. Plus, China came to the rescue of Brazil’s main oil company when it sought financing for its massive drilling plans, pouring $10 billion into the project.</w:t>
      </w:r>
    </w:p>
    <w:p w:rsidR="00706BD6" w:rsidRDefault="00706BD6" w:rsidP="00706BD6">
      <w:r>
        <w:t>“They are buying loyalty,” warns a former British diplomat to the region. Indeed, U.S. diplomatic cables reveal concerns that Beijing’s largesse is making the Bahamas, to cite just one example,  “indebted to Chinese interests” and establishing “a relationship of patronage…less than 190 miles from the United States.”</w:t>
      </w:r>
    </w:p>
    <w:p w:rsidR="00706BD6" w:rsidRPr="007E66A4" w:rsidRDefault="00706BD6" w:rsidP="00706BD6">
      <w:pPr>
        <w:rPr>
          <w:b/>
          <w:bCs/>
          <w:u w:val="single"/>
        </w:rPr>
      </w:pPr>
      <w:r>
        <w:t xml:space="preserve">That brings us to the security dimensions of the China challenge. </w:t>
      </w:r>
      <w:r w:rsidRPr="00A14851">
        <w:rPr>
          <w:rStyle w:val="StyleBoldUnderline"/>
        </w:rPr>
        <w:t xml:space="preserve">We know from our own history that trade and economic ties </w:t>
      </w:r>
      <w:r w:rsidRPr="00A14851">
        <w:rPr>
          <w:rStyle w:val="Emphasis"/>
        </w:rPr>
        <w:t>often lead to security and defense ties</w:t>
      </w:r>
      <w:r w:rsidRPr="00A14851">
        <w:rPr>
          <w:rStyle w:val="StyleBoldUnderline"/>
        </w:rPr>
        <w:t>. And that’s exactly what’s happening as China lays down roots in the Americas:</w:t>
      </w:r>
    </w:p>
    <w:p w:rsidR="00706BD6" w:rsidRDefault="00706BD6" w:rsidP="00706BD6">
      <w:r>
        <w:t>Officials with U.S. Southern Command reported in 2006 that Beijing had “approached every country in our area of responsibility” and provided military exchanges, aid or training to Ecuador, Jamaica, Bolivia, Cuba, Chile and Venezuela.</w:t>
      </w:r>
    </w:p>
    <w:p w:rsidR="00706BD6" w:rsidRDefault="00706BD6" w:rsidP="00706BD6">
      <w:r>
        <w:t xml:space="preserve">    The Argentine defense minister traveled to Beijing in 2012 to hail a “bilateral strategic association in defense cooperation with China.”  </w:t>
      </w:r>
    </w:p>
    <w:p w:rsidR="00706BD6" w:rsidRDefault="00706BD6" w:rsidP="00706BD6">
      <w:r>
        <w:t xml:space="preserve">    JFQ reports that most Latin American nations “send officers to professional military education courses in the PRC.”</w:t>
      </w:r>
    </w:p>
    <w:p w:rsidR="00706BD6" w:rsidRDefault="00706BD6" w:rsidP="00706BD6">
      <w:r>
        <w:t xml:space="preserve">    A congressional commission reports that Venezuela, Bolivia and Ecuador are buying Chinese arms. Bolivia has a military cooperation agreement with Beijing.</w:t>
      </w:r>
    </w:p>
    <w:p w:rsidR="00706BD6" w:rsidRDefault="00706BD6" w:rsidP="00706BD6">
      <w:r>
        <w:t xml:space="preserve">    According to a 2012 Pentagon study, Beijing has sent senior military officials to Peru, Bolivia, Chile, Colombia, Cuba, Brazil, Mexico and Argentina in the past five years.</w:t>
      </w:r>
    </w:p>
    <w:p w:rsidR="00706BD6" w:rsidRDefault="00706BD6" w:rsidP="00706BD6">
      <w:r>
        <w:t xml:space="preserve">    A report in Military Review, a journal of the U.S. Army, concludes that China is “winning a foothold” in the Americas, detailing the flow of Chinese small-arms, medium artillery, air defenses and ground-attack aircraft into Bolivia, Ecuador and Venezuela.</w:t>
      </w:r>
    </w:p>
    <w:p w:rsidR="00706BD6" w:rsidRDefault="00706BD6" w:rsidP="00706BD6">
      <w:r>
        <w:t xml:space="preserve">    The JFQ report concludes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w:t>
      </w:r>
    </w:p>
    <w:p w:rsidR="00706BD6" w:rsidRDefault="00706BD6" w:rsidP="00706BD6">
      <w:r>
        <w:t xml:space="preserve">In short, </w:t>
      </w:r>
      <w:r w:rsidRPr="007E66A4">
        <w:rPr>
          <w:rStyle w:val="StyleBoldUnderline"/>
        </w:rPr>
        <w:t>China’s moves represent a challenge to U.S. primacy in the region—a challenge that must be answered</w:t>
      </w:r>
      <w:r>
        <w:t>. But how?</w:t>
      </w:r>
    </w:p>
    <w:p w:rsidR="00706BD6" w:rsidRDefault="00706BD6" w:rsidP="00706BD6">
      <w:r>
        <w:t>A good place to start would be to dust off the Monroe Doctrine. The origin of the threats may change—France and Spain in the 1800s, Imperial Germany in the early 1900s, the Soviet Union during the Cold War—but the Monroe Doctrine remains an important guide for U.S. foreign policy.</w:t>
      </w:r>
    </w:p>
    <w:p w:rsidR="00706BD6" w:rsidRDefault="00706BD6" w:rsidP="00706BD6">
      <w:r>
        <w:t>“Monroe 2.0” should make it clear to Beijing that while the United States welcomes China’s efforts to conduct trade in the Americas, the American people look unfavorably upon the sale of Chinese arms in this hemisphere and would not countenance the basing of Chinese military personnel or export of China’s authoritarian-capitalism model into this hemisphere. To borrow the polite but candid language of the original Monroe Doctrine, a Chinese outpost in the Americas could only be seen as an “unfriendly” action “endangering our peace and happiness.”</w:t>
      </w:r>
    </w:p>
    <w:p w:rsidR="00706BD6" w:rsidRDefault="00706BD6" w:rsidP="00706BD6">
      <w:r>
        <w:t xml:space="preserve">Likewise, </w:t>
      </w:r>
      <w:r w:rsidRPr="00D74F21">
        <w:rPr>
          <w:rStyle w:val="StyleBoldUnderline"/>
        </w:rPr>
        <w:t xml:space="preserve">Washington needs to </w:t>
      </w:r>
      <w:r w:rsidRPr="00D74F21">
        <w:rPr>
          <w:rStyle w:val="Emphasis"/>
        </w:rPr>
        <w:t>send the right message</w:t>
      </w:r>
      <w:r>
        <w:t>—and in the right way—to the Caribbean, Central America and South America. Specifically, Washington should emphasize that just as they are not U.S. colonies or European colonies, they should not allow themselves to become Chinese colonies. Already, there is a backlash in Brazil and Argentina against China buying up land, and in the Bahamas against the influx of Chinese workers. Washington should leverage this backlash.</w:t>
      </w:r>
    </w:p>
    <w:p w:rsidR="00706BD6" w:rsidRDefault="00706BD6" w:rsidP="00706BD6">
      <w:r>
        <w:t>U.S. actions should amplify U.S. pronouncements:</w:t>
      </w:r>
    </w:p>
    <w:p w:rsidR="00706BD6" w:rsidRDefault="00706BD6" w:rsidP="00706BD6">
      <w:r>
        <w:lastRenderedPageBreak/>
        <w:t xml:space="preserve">    The United States should make hemispheric trade a priority, instead of allowing trade deals to languish. Colombia and Panama waited five years for the U.S. to approve free-trade agreements.</w:t>
      </w:r>
    </w:p>
    <w:p w:rsidR="00706BD6" w:rsidRDefault="00706BD6" w:rsidP="00706BD6">
      <w:r>
        <w:t xml:space="preserve">    </w:t>
      </w:r>
      <w:r w:rsidRPr="00D74F21">
        <w:rPr>
          <w:rStyle w:val="StyleBoldUnderline"/>
        </w:rPr>
        <w:t>The</w:t>
      </w:r>
      <w:r>
        <w:t xml:space="preserve"> </w:t>
      </w:r>
      <w:r w:rsidRPr="00F52BF8">
        <w:rPr>
          <w:rStyle w:val="Emphasis"/>
        </w:rPr>
        <w:t>U</w:t>
      </w:r>
      <w:r>
        <w:t xml:space="preserve">nited </w:t>
      </w:r>
      <w:r w:rsidRPr="00F52BF8">
        <w:rPr>
          <w:rStyle w:val="Emphasis"/>
        </w:rPr>
        <w:t>S</w:t>
      </w:r>
      <w:r>
        <w:t xml:space="preserve">tates </w:t>
      </w:r>
      <w:r w:rsidRPr="00F52BF8">
        <w:rPr>
          <w:rStyle w:val="StyleBoldUnderline"/>
        </w:rPr>
        <w:t xml:space="preserve">should </w:t>
      </w:r>
      <w:r w:rsidRPr="00F52BF8">
        <w:rPr>
          <w:rStyle w:val="Emphasis"/>
        </w:rPr>
        <w:t>revive aid and investment</w:t>
      </w:r>
      <w:r w:rsidRPr="00F52BF8">
        <w:rPr>
          <w:rStyle w:val="StyleBoldUnderline"/>
        </w:rPr>
        <w:t xml:space="preserve"> in the Americas, instead of allowing China to outflank it. It pays to recall that Washington used to conduct the sort of checkbook diplomacy that characterizes Beijing’s approach to Latin America.</w:t>
      </w:r>
    </w:p>
    <w:p w:rsidR="00706BD6" w:rsidRDefault="00706BD6" w:rsidP="00706BD6">
      <w:r>
        <w:t xml:space="preserve">    Washington should be proactive on hemispheric security, building on successful partnership-oriented models in Colombia and Mexico. China will fill the vacuum created by a distracted United States.</w:t>
      </w:r>
    </w:p>
    <w:p w:rsidR="00706BD6" w:rsidRPr="00323D65" w:rsidRDefault="00706BD6" w:rsidP="00706BD6">
      <w:pPr>
        <w:rPr>
          <w:rStyle w:val="StyleBoldUnderline"/>
        </w:rPr>
      </w:pPr>
      <w:r w:rsidRPr="00323D65">
        <w:rPr>
          <w:rStyle w:val="StyleBoldUnderline"/>
        </w:rPr>
        <w:t xml:space="preserve">Monroe 2.0 would </w:t>
      </w:r>
      <w:r w:rsidRPr="00323D65">
        <w:rPr>
          <w:rStyle w:val="Emphasis"/>
        </w:rPr>
        <w:t>avoid conflict</w:t>
      </w:r>
      <w:r w:rsidRPr="00323D65">
        <w:rPr>
          <w:rStyle w:val="StyleBoldUnderline"/>
        </w:rPr>
        <w:t xml:space="preserve"> by </w:t>
      </w:r>
      <w:r w:rsidRPr="00323D65">
        <w:rPr>
          <w:rStyle w:val="Emphasis"/>
        </w:rPr>
        <w:t>helping Beijing understand</w:t>
      </w:r>
      <w:r w:rsidRPr="00323D65">
        <w:rPr>
          <w:rStyle w:val="StyleBoldUnderline"/>
        </w:rPr>
        <w:t xml:space="preserve"> how serious the</w:t>
      </w:r>
      <w:r>
        <w:t xml:space="preserve"> </w:t>
      </w:r>
      <w:r w:rsidRPr="00323D65">
        <w:rPr>
          <w:rStyle w:val="Emphasis"/>
        </w:rPr>
        <w:t>U</w:t>
      </w:r>
      <w:r>
        <w:t xml:space="preserve">nited </w:t>
      </w:r>
      <w:r w:rsidRPr="00323D65">
        <w:rPr>
          <w:rStyle w:val="Emphasis"/>
        </w:rPr>
        <w:t>S</w:t>
      </w:r>
      <w:r>
        <w:t xml:space="preserve">tates </w:t>
      </w:r>
      <w:r w:rsidRPr="00323D65">
        <w:rPr>
          <w:rStyle w:val="StyleBoldUnderline"/>
        </w:rPr>
        <w:t>is about the Americas. What was true in the 19th and 20th centuries must remain true in the 21st: There is room for only one great power in the Western Hemisphere.</w:t>
      </w:r>
    </w:p>
    <w:p w:rsidR="00706BD6" w:rsidRDefault="00706BD6" w:rsidP="00706BD6"/>
    <w:p w:rsidR="00706BD6" w:rsidRDefault="00706BD6" w:rsidP="00706BD6">
      <w:pPr>
        <w:pStyle w:val="Heading4"/>
      </w:pPr>
      <w:r>
        <w:t xml:space="preserve">U.S. assistance prevents </w:t>
      </w:r>
      <w:r w:rsidRPr="008C14C6">
        <w:rPr>
          <w:u w:val="single"/>
        </w:rPr>
        <w:t>exclusive</w:t>
      </w:r>
      <w:r>
        <w:t xml:space="preserve"> Chinese influence</w:t>
      </w:r>
    </w:p>
    <w:p w:rsidR="00706BD6" w:rsidRDefault="00706BD6" w:rsidP="00706BD6">
      <w:r w:rsidRPr="000D548A">
        <w:rPr>
          <w:rStyle w:val="StyleStyleBold12pt"/>
        </w:rPr>
        <w:t>Fillingham, 13</w:t>
      </w:r>
      <w:r>
        <w:t xml:space="preserve"> --- Managing Editor &amp; Asia Analyst and MA in Chinese Studies from the School of Oriental and African Studies in London (3/10/2013, Zachary, “Post-Chavez US-Venezuelan Relations: Headed for a Thaw?” </w:t>
      </w:r>
      <w:hyperlink r:id="rId26" w:history="1">
        <w:r w:rsidRPr="00400BBB">
          <w:rPr>
            <w:rStyle w:val="Hyperlink"/>
          </w:rPr>
          <w:t>http://www.geopoliticalmonitor.com/post-chavez-us-venezuelan-relations-headed-for-a-thaw-4790/</w:t>
        </w:r>
      </w:hyperlink>
      <w:r>
        <w:t>, JMP)</w:t>
      </w:r>
    </w:p>
    <w:p w:rsidR="00706BD6" w:rsidRDefault="00706BD6" w:rsidP="00706BD6"/>
    <w:p w:rsidR="00706BD6" w:rsidRDefault="00706BD6" w:rsidP="00706BD6">
      <w:r>
        <w:t>Current polls indicate that Maduro would triumph in the coming election, a scenario that does not bode well for a thaw in US-Venezuelan relations. Maduro has dropped several indications that he plans to carry on his predecessor’s anti-American tone, notably by suggesting that the U.S. might be behind Chavez’s illness and by kicking out two U.S. military attaches under the accusation of “trying to destabilize Venezuelan politics.”</w:t>
      </w:r>
    </w:p>
    <w:p w:rsidR="00706BD6" w:rsidRPr="000B6741" w:rsidRDefault="00706BD6" w:rsidP="00706BD6">
      <w:pPr>
        <w:rPr>
          <w:b/>
          <w:bCs/>
          <w:u w:val="single"/>
        </w:rPr>
      </w:pPr>
      <w:r>
        <w:t xml:space="preserve">But </w:t>
      </w:r>
      <w:r w:rsidRPr="000B6741">
        <w:rPr>
          <w:rStyle w:val="StyleBoldUnderline"/>
        </w:rPr>
        <w:t>to take the inevitability of another United Socialist government as proof of a perpetual flatline in US-Venezuelan relations would be premature. It is a short-term consideration, and it’s only in the medium term that things will likely get interesting.</w:t>
      </w:r>
    </w:p>
    <w:p w:rsidR="00706BD6" w:rsidRDefault="00706BD6" w:rsidP="00706BD6">
      <w:r>
        <w:t>First off, Maduro will have to grapple with the problem plaguing every political system that favors individual personality over rule of law.  A vacuum has opened up at the very top of Venezuelan politics, and it remains to be seen whether Maduro has the charisma, and perhaps more importantly, the personal networks with which to fill it. The Chavez-era Venezuelan state was one that operated on a complex system of personal patronage that led all the way to the top; supporters were rewarded and detractors were marginalized. It remains to be seen whether this system will function smoothly with its head cut off.</w:t>
      </w:r>
    </w:p>
    <w:p w:rsidR="00706BD6" w:rsidRDefault="00706BD6" w:rsidP="00706BD6">
      <w:r>
        <w:t>Political patronage goes hand in hand with Venezuela’s other pressing issue: an increasingly dysfunctional economy. Many Chavez-era policies could be described as political patronage on a mass scale, and while these policies did help Venezuela’s poor, they tended to be inefficient and short-sighted.  For example, the Chavez government’s adult literacy program cost anywhere from $543 to $977 per adult learner. Compare that to Brazil’s program that uses pre-existing educational infrastructure to achieve a cost of $2.50 per learner. In Venezuela’s case, most of this money went into hiring adult literacy trainers, thus providing people with jobs- but only for as long as the government’s finances can hold out.</w:t>
      </w:r>
    </w:p>
    <w:p w:rsidR="00706BD6" w:rsidRDefault="00706BD6" w:rsidP="00706BD6">
      <w:r>
        <w:t xml:space="preserve">And </w:t>
      </w:r>
      <w:r w:rsidRPr="00892D19">
        <w:rPr>
          <w:rStyle w:val="StyleBoldUnderline"/>
        </w:rPr>
        <w:t>by all indications, Venezuela’s finances aren’t going to hold out for very long</w:t>
      </w:r>
      <w:r>
        <w:t xml:space="preserve">. The country is currently running a deficit of over 20 percent, and its national inflation rate fluctuates between 20 and 30 percent. Though it presides over one of the world’s largest oil reserves and is a card-carrying member of OPEC, </w:t>
      </w:r>
      <w:r w:rsidRPr="00F43407">
        <w:rPr>
          <w:rStyle w:val="StyleBoldUnderline"/>
        </w:rPr>
        <w:t>Venezuela’s oil yields have been dropping throughout the Chavez era due to a lack of foreign investment</w:t>
      </w:r>
      <w:r>
        <w:t xml:space="preserve">. The same is </w:t>
      </w:r>
      <w:r>
        <w:lastRenderedPageBreak/>
        <w:t>true of Venezuela’s food industry. A lack of foreign investment, inefficiency, and costly subsidies have stunted overall output, resulting in food shortages that are now showing themselves in the huge lineups spilling out of government food depots nationwide.</w:t>
      </w:r>
    </w:p>
    <w:p w:rsidR="00706BD6" w:rsidRDefault="00706BD6" w:rsidP="00706BD6">
      <w:r>
        <w:t xml:space="preserve">A reoccurring theme of Chavez’s economic policy was a willful ignorance regarding the creation of infrastructure and social capital that could drive economic growth beyond the era of direct government handouts. Given the structural challenges that the Venezuelan economy now faces, challenges that will preclude the government’s ability to continue Chavez-era patronage ad infinitum, </w:t>
      </w:r>
      <w:r w:rsidRPr="00BD2844">
        <w:rPr>
          <w:rStyle w:val="StyleBoldUnderline"/>
        </w:rPr>
        <w:t>a Maduro government will inevitably be faced with an economic reckoning of sorts. In the aftermath of this economic reckoning, there will be an opportunity for both domestic opposition forces within Venezuela, and American foreign policy to make inroads</w:t>
      </w:r>
      <w:r>
        <w:t>.</w:t>
      </w:r>
    </w:p>
    <w:p w:rsidR="00706BD6" w:rsidRDefault="00706BD6" w:rsidP="00706BD6">
      <w:r>
        <w:t>Just to recap: what we are likely to see is a Maduro win, followed by a politico-economic crisis that ushers in either a return to credible multi-party democracy or a descent into conspicuous authoritarianism.</w:t>
      </w:r>
    </w:p>
    <w:p w:rsidR="00706BD6" w:rsidRDefault="00706BD6" w:rsidP="00706BD6">
      <w:r>
        <w:t>But how will this impact US-Venezuelan relations?</w:t>
      </w:r>
    </w:p>
    <w:p w:rsidR="00706BD6" w:rsidRDefault="00706BD6" w:rsidP="00706BD6">
      <w:r w:rsidRPr="00FB76AF">
        <w:rPr>
          <w:rStyle w:val="StyleBoldUnderline"/>
        </w:rPr>
        <w:t>Given its precarious economic situation, Venezuela will need outside assistance in the near future. And while some would say that China is best suited to step up and bail out Caracas, there are a few reasons to question whether this will actually come to pass</w:t>
      </w:r>
      <w:r>
        <w:t xml:space="preserve">. First of all, </w:t>
      </w:r>
      <w:r w:rsidRPr="00E26F9C">
        <w:rPr>
          <w:rStyle w:val="StyleBoldUnderline"/>
        </w:rPr>
        <w:t>Th</w:t>
      </w:r>
      <w:r w:rsidRPr="00755272">
        <w:rPr>
          <w:rStyle w:val="StyleBoldUnderline"/>
        </w:rPr>
        <w:t>e Chinese Development Bank has already provided a huge amount of money</w:t>
      </w:r>
      <w:r>
        <w:t xml:space="preserve"> to the Chavez government, about $40 billion between 2008 and 2012 alone. Thus, </w:t>
      </w:r>
      <w:r w:rsidRPr="00BA2B81">
        <w:rPr>
          <w:rStyle w:val="StyleBoldUnderline"/>
        </w:rPr>
        <w:t>if Venezuela were to be faced with a default, it would be Chinese investors with their money on the line. Any debt renegotiations would surely include provisions that didn’t sit well with the Venezuelan public</w:t>
      </w:r>
      <w:r>
        <w:t>. After all, there have already been agreements reached between Venezuela and the Chinese state-owned company Citic Group that have raised populist alarm bells regarding the signing of mineral rights over to foreign companies.</w:t>
      </w:r>
    </w:p>
    <w:p w:rsidR="00706BD6" w:rsidRDefault="00706BD6" w:rsidP="00706BD6">
      <w:r>
        <w:t xml:space="preserve">In this context, </w:t>
      </w:r>
      <w:r w:rsidRPr="00FB76AF">
        <w:rPr>
          <w:rStyle w:val="StyleBoldUnderline"/>
        </w:rPr>
        <w:t xml:space="preserve">a limited rapprochement makes sense from a Venezuelan point of view, as it would </w:t>
      </w:r>
      <w:r w:rsidRPr="00C40206">
        <w:rPr>
          <w:rStyle w:val="Emphasis"/>
        </w:rPr>
        <w:t>balance against a preponderance of Chinese economic influence</w:t>
      </w:r>
      <w:r>
        <w:t xml:space="preserve">. Now that the “Bolivarian Revolution” is all but discredited, and countries like Brazil have proven that it’s possible to alleviate poverty through trade and keep US influence at arm’s length, a </w:t>
      </w:r>
      <w:r w:rsidRPr="00F43E6E">
        <w:rPr>
          <w:rStyle w:val="StyleBoldUnderline"/>
        </w:rPr>
        <w:t>US-Venezuelan thaw is theoretically possible</w:t>
      </w:r>
      <w:r>
        <w:t xml:space="preserve">. However, authorities in Washington will likely have to endure another round of vitriol and wait until the dust settles in Venezuelan domestic politics before their window of opportunity presents itself.  </w:t>
      </w:r>
    </w:p>
    <w:p w:rsidR="00706BD6" w:rsidRDefault="00706BD6" w:rsidP="00706BD6"/>
    <w:p w:rsidR="0041055D" w:rsidRDefault="0041055D" w:rsidP="00B45591"/>
    <w:p w:rsidR="00B45591" w:rsidRDefault="00B45591" w:rsidP="00B45591"/>
    <w:p w:rsidR="00EE79AC" w:rsidRPr="00B45591" w:rsidRDefault="00EE79AC" w:rsidP="00EE79AC">
      <w:pPr>
        <w:pStyle w:val="Heading2"/>
      </w:pPr>
      <w:r>
        <w:lastRenderedPageBreak/>
        <w:t>Canada Addon</w:t>
      </w:r>
    </w:p>
    <w:p w:rsidR="00077528" w:rsidRDefault="00077528" w:rsidP="00077528">
      <w:pPr>
        <w:pStyle w:val="Heading3"/>
      </w:pPr>
      <w:r>
        <w:lastRenderedPageBreak/>
        <w:t>Canada Oil Sands Addon</w:t>
      </w:r>
    </w:p>
    <w:p w:rsidR="00077528" w:rsidRDefault="00077528" w:rsidP="00077528"/>
    <w:p w:rsidR="00077528" w:rsidRDefault="00077528" w:rsidP="00077528">
      <w:pPr>
        <w:pStyle w:val="Heading4"/>
      </w:pPr>
      <w:r>
        <w:t>Investment in Venezuela will force a tradeoff with Canadian oil sands</w:t>
      </w:r>
    </w:p>
    <w:p w:rsidR="00077528" w:rsidRDefault="00077528" w:rsidP="00077528">
      <w:r w:rsidRPr="00D123E5">
        <w:rPr>
          <w:rStyle w:val="StyleStyleBold12pt"/>
        </w:rPr>
        <w:t>Campbell, 13</w:t>
      </w:r>
      <w:r>
        <w:t xml:space="preserve"> (4/16/2013, Darren, “A new leader could signal change for Venezuela’s troubled oil and gas sector; </w:t>
      </w:r>
      <w:r w:rsidRPr="00D405BE">
        <w:rPr>
          <w:rStyle w:val="StyleBoldUnderline"/>
        </w:rPr>
        <w:t>If</w:t>
      </w:r>
      <w:r>
        <w:t xml:space="preserve"> Nicolas </w:t>
      </w:r>
      <w:r w:rsidRPr="00D405BE">
        <w:rPr>
          <w:rStyle w:val="StyleBoldUnderline"/>
        </w:rPr>
        <w:t xml:space="preserve">Maduro can reverse the industry's decline, it could </w:t>
      </w:r>
      <w:r w:rsidRPr="00F24C60">
        <w:rPr>
          <w:rStyle w:val="Emphasis"/>
        </w:rPr>
        <w:t>siphon off investment</w:t>
      </w:r>
      <w:r w:rsidRPr="00D405BE">
        <w:rPr>
          <w:rStyle w:val="StyleBoldUnderline"/>
        </w:rPr>
        <w:t xml:space="preserve"> in Alberta's oil sands</w:t>
      </w:r>
      <w:r w:rsidRPr="00D405BE">
        <w:t xml:space="preserve">,” </w:t>
      </w:r>
      <w:hyperlink r:id="rId27" w:history="1">
        <w:r w:rsidRPr="00400BBB">
          <w:rPr>
            <w:rStyle w:val="Hyperlink"/>
          </w:rPr>
          <w:t>http://www.albertaoilmagazine.com/2013/04/a-new-leader-could-signal-change-for-venenzuelas-oil-and-gas-sector/</w:t>
        </w:r>
      </w:hyperlink>
      <w:r>
        <w:t>, JMP)</w:t>
      </w:r>
    </w:p>
    <w:p w:rsidR="00077528" w:rsidRPr="00D405BE" w:rsidRDefault="00077528" w:rsidP="00077528"/>
    <w:p w:rsidR="00077528" w:rsidRDefault="00077528" w:rsidP="00077528">
      <w:r>
        <w:t>Oil-rich Venezuela has a new president and his name is Nicolas Maduro.</w:t>
      </w:r>
    </w:p>
    <w:p w:rsidR="00077528" w:rsidRDefault="00077528" w:rsidP="00077528">
      <w:r>
        <w:t>On Monday, Maduro was declared the winner of the closest presidential election the country has had in 45 years. He succeeds Hugo Chavez, who died of cancer on March 5.</w:t>
      </w:r>
    </w:p>
    <w:p w:rsidR="00077528" w:rsidRDefault="00077528" w:rsidP="00077528">
      <w:r>
        <w:t xml:space="preserve">Normally, we wouldn’t write about the results of an election from a far-off outpost like Venezuela here at Energy Ink. But </w:t>
      </w:r>
      <w:r w:rsidRPr="00371F8C">
        <w:rPr>
          <w:rStyle w:val="StyleBoldUnderline"/>
        </w:rPr>
        <w:t>Venezuela</w:t>
      </w:r>
      <w:r>
        <w:t xml:space="preserve"> isn’t just any outpost.</w:t>
      </w:r>
    </w:p>
    <w:p w:rsidR="00077528" w:rsidRDefault="00077528" w:rsidP="00077528">
      <w:r>
        <w:t xml:space="preserve">It </w:t>
      </w:r>
      <w:r w:rsidRPr="00371F8C">
        <w:rPr>
          <w:rStyle w:val="StyleBoldUnderline"/>
        </w:rPr>
        <w:t>has some of the largest oil and gas reserves in the world. And under Chavez, the industry and the state-run company</w:t>
      </w:r>
      <w:r>
        <w:t xml:space="preserve">, the Petroleos de Venezuela, S.A (PDVSA), </w:t>
      </w:r>
      <w:r w:rsidRPr="00371F8C">
        <w:rPr>
          <w:rStyle w:val="StyleBoldUnderline"/>
        </w:rPr>
        <w:t>have been run badly</w:t>
      </w:r>
      <w:r>
        <w:t>.</w:t>
      </w:r>
    </w:p>
    <w:p w:rsidR="00077528" w:rsidRDefault="00077528" w:rsidP="00077528">
      <w:r w:rsidRPr="00F24C60">
        <w:rPr>
          <w:rStyle w:val="StyleBoldUnderline"/>
        </w:rPr>
        <w:t>That</w:t>
      </w:r>
      <w:r>
        <w:t xml:space="preserve">, of course, </w:t>
      </w:r>
      <w:r w:rsidRPr="00F24C60">
        <w:rPr>
          <w:rStyle w:val="StyleBoldUnderline"/>
        </w:rPr>
        <w:t>has been good for Alberta’s own oil and gas industry, particularly the oil sand sector.</w:t>
      </w:r>
    </w:p>
    <w:p w:rsidR="00077528" w:rsidRPr="00F24C60" w:rsidRDefault="00077528" w:rsidP="00077528">
      <w:pPr>
        <w:rPr>
          <w:rStyle w:val="StyleBoldUnderline"/>
        </w:rPr>
      </w:pPr>
      <w:r>
        <w:t xml:space="preserve">That’s because </w:t>
      </w:r>
      <w:r w:rsidRPr="00F24C60">
        <w:rPr>
          <w:rStyle w:val="StyleBoldUnderline"/>
        </w:rPr>
        <w:t>Venezuelan heavy oil is a competitor to the bitumen and heavy oil Alberta produces, and as long as the Venezuelan oil and gas industry is badly underperforming, some of the investment that could be going to develop its reserves will flow to the oil sands.</w:t>
      </w:r>
    </w:p>
    <w:p w:rsidR="00077528" w:rsidRDefault="00077528" w:rsidP="00077528"/>
    <w:p w:rsidR="00077528" w:rsidRDefault="00077528" w:rsidP="00077528">
      <w:pPr>
        <w:pStyle w:val="Heading4"/>
      </w:pPr>
      <w:r>
        <w:t>Impact is extinction from runaway climate change</w:t>
      </w:r>
    </w:p>
    <w:p w:rsidR="00077528" w:rsidRDefault="00077528" w:rsidP="00077528">
      <w:r w:rsidRPr="00D20F8B">
        <w:rPr>
          <w:rStyle w:val="StyleStyleBold12pt"/>
        </w:rPr>
        <w:t>Hansen, 12</w:t>
      </w:r>
      <w:r>
        <w:t xml:space="preserve"> --- directs the NASA Goddard Institute for Space Studies (5/9/2012, James, NYT, “Game Over for the Climate,” </w:t>
      </w:r>
      <w:hyperlink r:id="rId28" w:history="1">
        <w:r w:rsidRPr="00400BBB">
          <w:rPr>
            <w:rStyle w:val="Hyperlink"/>
          </w:rPr>
          <w:t>http://www.nytimes.com/2012/05/10/opinion/game-over-for-the-climate.html?_r=0</w:t>
        </w:r>
      </w:hyperlink>
      <w:r>
        <w:t>)</w:t>
      </w:r>
    </w:p>
    <w:p w:rsidR="00077528" w:rsidRDefault="00077528" w:rsidP="00077528"/>
    <w:p w:rsidR="00077528" w:rsidRDefault="00077528" w:rsidP="00077528">
      <w:r>
        <w:t xml:space="preserve">GLOBAL warming isn’t a prediction. It is happening. That is why I was so troubled to read a recent interview with President </w:t>
      </w:r>
      <w:r w:rsidRPr="00473E9D">
        <w:rPr>
          <w:rStyle w:val="StyleBoldUnderline"/>
        </w:rPr>
        <w:t>Obama</w:t>
      </w:r>
      <w:r>
        <w:t xml:space="preserve"> in Rolling Stone in which he </w:t>
      </w:r>
      <w:r w:rsidRPr="00473E9D">
        <w:rPr>
          <w:rStyle w:val="StyleBoldUnderline"/>
        </w:rPr>
        <w:t>said</w:t>
      </w:r>
      <w:r>
        <w:t xml:space="preserve"> that </w:t>
      </w:r>
      <w:r w:rsidRPr="00473E9D">
        <w:rPr>
          <w:rStyle w:val="StyleBoldUnderline"/>
        </w:rPr>
        <w:t>Canada would exploit the oil in its vast tar sands reserves</w:t>
      </w:r>
      <w:r>
        <w:t xml:space="preserve"> “regardless of what we do.” </w:t>
      </w:r>
    </w:p>
    <w:p w:rsidR="00077528" w:rsidRDefault="00077528" w:rsidP="00077528">
      <w:r w:rsidRPr="00473E9D">
        <w:rPr>
          <w:rStyle w:val="StyleBoldUnderline"/>
        </w:rPr>
        <w:t>If Canada proceeds</w:t>
      </w:r>
      <w:r>
        <w:t xml:space="preserve">, and we do nothing, </w:t>
      </w:r>
      <w:r w:rsidRPr="00473E9D">
        <w:rPr>
          <w:rStyle w:val="Emphasis"/>
        </w:rPr>
        <w:t>it will be game over for the climate</w:t>
      </w:r>
      <w:r>
        <w:t>.</w:t>
      </w:r>
    </w:p>
    <w:p w:rsidR="00077528" w:rsidRPr="00DC6BCB" w:rsidRDefault="00077528" w:rsidP="00077528">
      <w:pPr>
        <w:rPr>
          <w:b/>
          <w:bCs/>
          <w:u w:val="single"/>
        </w:rPr>
      </w:pPr>
      <w:r w:rsidRPr="00473E9D">
        <w:rPr>
          <w:rStyle w:val="StyleBoldUnderline"/>
        </w:rPr>
        <w:t>Canada’s tar sands</w:t>
      </w:r>
      <w:r>
        <w:t xml:space="preserve">, deposits of sand saturated with bitumen, </w:t>
      </w:r>
      <w:r w:rsidRPr="00473E9D">
        <w:rPr>
          <w:rStyle w:val="StyleBoldUnderline"/>
        </w:rPr>
        <w:t>contain twice the amount of carbon dioxide emitted by global oil use in our entire history</w:t>
      </w:r>
      <w:r>
        <w:t xml:space="preserve">. If we were to fully exploit this new oil source, and continue to burn our conventional oil, gas and coal supplies, </w:t>
      </w:r>
      <w:r w:rsidRPr="00473E9D">
        <w:rPr>
          <w:rStyle w:val="StyleBoldUnderline"/>
        </w:rPr>
        <w:t>concentrations of carbon dioxide in the atmosphere eventually would reach levels higher than in the Pliocene era</w:t>
      </w:r>
      <w:r>
        <w:t xml:space="preserve">, more than 2.5 million years ago, </w:t>
      </w:r>
      <w:r w:rsidRPr="00473E9D">
        <w:rPr>
          <w:rStyle w:val="StyleBoldUnderline"/>
        </w:rPr>
        <w:t>when sea level was at least 50 feet higher than it is now</w:t>
      </w:r>
      <w:r w:rsidRPr="00DC6BCB">
        <w:rPr>
          <w:rStyle w:val="StyleBoldUnderline"/>
        </w:rPr>
        <w:t>. That level of heat-trapping gases would assure that the disintegration of the ice sheets would accelerate out of control. Sea levels would rise and destroy coastal cities. Global temperatures would become intolerable. Twenty to 50 percent of the planet’s species would be driven to extinction. Civilization would be at risk.</w:t>
      </w:r>
    </w:p>
    <w:p w:rsidR="00077528" w:rsidRDefault="00077528" w:rsidP="00077528">
      <w:r>
        <w:t xml:space="preserve">That is the long-term outlook. But near-term, things will be bad enough. Over the next several decades, </w:t>
      </w:r>
      <w:r w:rsidRPr="00DC6BCB">
        <w:rPr>
          <w:rStyle w:val="StyleBoldUnderline"/>
        </w:rPr>
        <w:t>the Western</w:t>
      </w:r>
      <w:r>
        <w:t xml:space="preserve"> </w:t>
      </w:r>
      <w:r w:rsidRPr="00DC6BCB">
        <w:rPr>
          <w:rStyle w:val="Emphasis"/>
        </w:rPr>
        <w:t>U</w:t>
      </w:r>
      <w:r>
        <w:t xml:space="preserve">nited </w:t>
      </w:r>
      <w:r w:rsidRPr="00DC6BCB">
        <w:rPr>
          <w:rStyle w:val="Emphasis"/>
        </w:rPr>
        <w:t>S</w:t>
      </w:r>
      <w:r>
        <w:t xml:space="preserve">tates </w:t>
      </w:r>
      <w:r w:rsidRPr="00DC6BCB">
        <w:rPr>
          <w:rStyle w:val="StyleBoldUnderline"/>
        </w:rPr>
        <w:t>and the semi-arid region from North Dakota to Texas will develop semi-permanent drought, with rain</w:t>
      </w:r>
      <w:r>
        <w:t xml:space="preserve">, when it does come, </w:t>
      </w:r>
      <w:r w:rsidRPr="00DC6BCB">
        <w:rPr>
          <w:rStyle w:val="StyleBoldUnderline"/>
        </w:rPr>
        <w:t>occurring in extreme events with heavy flooding. Economic losses would be incalculable</w:t>
      </w:r>
      <w:r>
        <w:t xml:space="preserve">. </w:t>
      </w:r>
      <w:r>
        <w:lastRenderedPageBreak/>
        <w:t xml:space="preserve">More and more of the Midwest would be a dust bowl. California’s Central Valley could no longer be irrigated. </w:t>
      </w:r>
      <w:r w:rsidRPr="00DC6BCB">
        <w:rPr>
          <w:rStyle w:val="StyleBoldUnderline"/>
        </w:rPr>
        <w:t>Food prices would rise to unprecedented levels</w:t>
      </w:r>
      <w:r>
        <w:t>.</w:t>
      </w:r>
    </w:p>
    <w:p w:rsidR="00077528" w:rsidRDefault="00077528" w:rsidP="00077528">
      <w:r w:rsidRPr="00DC6BCB">
        <w:rPr>
          <w:rStyle w:val="StyleBoldUnderline"/>
        </w:rPr>
        <w:t>If this sounds apocalyptic, it is.</w:t>
      </w:r>
      <w:r>
        <w:t xml:space="preserve"> This is why we need to reduce emissions dramatically. President Obama has the power not only to deny tar sands oil additional access to Gulf Coast refining, which Canada desires in part for export markets, but also to encourage economic incentives to leave tar sands and other dirty fuels in the ground.</w:t>
      </w:r>
    </w:p>
    <w:p w:rsidR="00077528" w:rsidRDefault="00077528" w:rsidP="00077528"/>
    <w:p w:rsidR="00077528" w:rsidRDefault="00077528" w:rsidP="00077528">
      <w:pPr>
        <w:pStyle w:val="Heading3"/>
      </w:pPr>
      <w:r>
        <w:lastRenderedPageBreak/>
        <w:t>--- XT: Venezuela Production Competes With Canada</w:t>
      </w:r>
    </w:p>
    <w:p w:rsidR="00077528" w:rsidRDefault="00077528" w:rsidP="00077528"/>
    <w:p w:rsidR="00077528" w:rsidRDefault="00077528" w:rsidP="00077528">
      <w:pPr>
        <w:pStyle w:val="Heading4"/>
      </w:pPr>
      <w:r>
        <w:t>Expanded Venezuelan oil will tradeoff with Canada’s oil exports to the U.S.</w:t>
      </w:r>
    </w:p>
    <w:p w:rsidR="00077528" w:rsidRDefault="00077528" w:rsidP="00077528">
      <w:r w:rsidRPr="00EB153A">
        <w:rPr>
          <w:rStyle w:val="StyleStyleBold12pt"/>
        </w:rPr>
        <w:t>Hussain, 13</w:t>
      </w:r>
      <w:r>
        <w:t xml:space="preserve"> (3/6/2013, Yadullah, “Life after Chavez: America’s oil gains could be Canada’s loss,” </w:t>
      </w:r>
      <w:hyperlink r:id="rId29" w:history="1">
        <w:r w:rsidRPr="006F16FC">
          <w:rPr>
            <w:rStyle w:val="Hyperlink"/>
          </w:rPr>
          <w:t>http://business.financialpost.com/2013/03/06/life-after-chavez-venezuela-u-s-oil-industries-are-naturally-attractive-trading-partners/?__lsa=d8ad-15ca</w:t>
        </w:r>
      </w:hyperlink>
      <w:r>
        <w:rPr>
          <w:rStyle w:val="Hyperlink"/>
        </w:rPr>
        <w:t>, JMP)</w:t>
      </w:r>
    </w:p>
    <w:p w:rsidR="00077528" w:rsidRDefault="00077528" w:rsidP="00077528"/>
    <w:p w:rsidR="00077528" w:rsidRDefault="00077528" w:rsidP="00077528">
      <w:r w:rsidRPr="00A34498">
        <w:rPr>
          <w:rStyle w:val="StyleBoldUnderline"/>
        </w:rPr>
        <w:t>Despite severe disagreements, the two countries’ oil industries are “naturally attractive oil trading partners” due to their proximity</w:t>
      </w:r>
      <w:r>
        <w:t>, according to the U.S. Department of Energy.</w:t>
      </w:r>
    </w:p>
    <w:p w:rsidR="00077528" w:rsidRDefault="00077528" w:rsidP="00077528">
      <w:r w:rsidRPr="0052080C">
        <w:rPr>
          <w:rStyle w:val="StyleBoldUnderline"/>
        </w:rPr>
        <w:t>“The robust trade in crude oil from Venezuela to the</w:t>
      </w:r>
      <w:r>
        <w:t xml:space="preserve"> </w:t>
      </w:r>
      <w:r w:rsidRPr="0052080C">
        <w:rPr>
          <w:rStyle w:val="Emphasis"/>
        </w:rPr>
        <w:t>U</w:t>
      </w:r>
      <w:r>
        <w:t xml:space="preserve">nited </w:t>
      </w:r>
      <w:r w:rsidRPr="0052080C">
        <w:rPr>
          <w:rStyle w:val="Emphasis"/>
        </w:rPr>
        <w:t>S</w:t>
      </w:r>
      <w:r>
        <w:t xml:space="preserve">tates </w:t>
      </w:r>
      <w:r w:rsidRPr="0052080C">
        <w:rPr>
          <w:rStyle w:val="StyleBoldUnderline"/>
        </w:rPr>
        <w:t>is due to the compatibility between the configuration of some U.S. refineries and the quality characteristics of Venezuelan crude</w:t>
      </w:r>
      <w:r>
        <w:t>, which is predominately sour and medium or heavy.”</w:t>
      </w:r>
    </w:p>
    <w:p w:rsidR="00077528" w:rsidRDefault="00077528" w:rsidP="00077528">
      <w:r>
        <w:t xml:space="preserve">This is a worrying development for </w:t>
      </w:r>
      <w:r w:rsidRPr="00A52F1B">
        <w:rPr>
          <w:rStyle w:val="StyleBoldUnderline"/>
        </w:rPr>
        <w:t>Canadian crude producers</w:t>
      </w:r>
      <w:r>
        <w:t xml:space="preserve">, which offer similar type of heavy crude to the U.S. Gulf Coast refineries, and </w:t>
      </w:r>
      <w:r w:rsidRPr="00A52F1B">
        <w:rPr>
          <w:rStyle w:val="StyleBoldUnderline"/>
        </w:rPr>
        <w:t>may lose out if Venezuela reforms its oil industry</w:t>
      </w:r>
      <w:r>
        <w:t>.</w:t>
      </w:r>
    </w:p>
    <w:p w:rsidR="00077528" w:rsidRPr="00B01894" w:rsidRDefault="00077528" w:rsidP="00077528">
      <w:pPr>
        <w:rPr>
          <w:rStyle w:val="StyleBoldUnderline"/>
        </w:rPr>
      </w:pPr>
      <w:r w:rsidRPr="00B01894">
        <w:rPr>
          <w:rStyle w:val="StyleBoldUnderline"/>
        </w:rPr>
        <w:t>Despite shrinking U.S. oil imports, Canada is now it southern neighbour’s largest supplier of crude, accounting for nearly  30% of all U.S. imports last year. Much of these gains were at the expense of heavier crudes from Venezuela and Mexico.</w:t>
      </w:r>
    </w:p>
    <w:p w:rsidR="00077528" w:rsidRDefault="00077528" w:rsidP="00077528">
      <w:r w:rsidRPr="00B01894">
        <w:rPr>
          <w:rStyle w:val="StyleBoldUnderline"/>
        </w:rPr>
        <w:t xml:space="preserve">A long-term reversal in Venezuela oil production could </w:t>
      </w:r>
      <w:r w:rsidRPr="006F6CC6">
        <w:rPr>
          <w:rStyle w:val="Emphasis"/>
        </w:rPr>
        <w:t>compete with Canada</w:t>
      </w:r>
      <w:r w:rsidRPr="00B01894">
        <w:rPr>
          <w:rStyle w:val="StyleBoldUnderline"/>
        </w:rPr>
        <w:t xml:space="preserve"> in the</w:t>
      </w:r>
      <w:r>
        <w:t xml:space="preserve"> </w:t>
      </w:r>
      <w:r w:rsidRPr="00B01894">
        <w:rPr>
          <w:rStyle w:val="Emphasis"/>
        </w:rPr>
        <w:t>U</w:t>
      </w:r>
      <w:r>
        <w:t xml:space="preserve">nited </w:t>
      </w:r>
      <w:r w:rsidRPr="00B01894">
        <w:rPr>
          <w:rStyle w:val="Emphasis"/>
        </w:rPr>
        <w:t>S</w:t>
      </w:r>
      <w:r>
        <w:t xml:space="preserve">tates </w:t>
      </w:r>
      <w:r w:rsidRPr="00B01894">
        <w:rPr>
          <w:rStyle w:val="StyleBoldUnderline"/>
        </w:rPr>
        <w:t>and even China and Asian markets</w:t>
      </w:r>
      <w:r>
        <w:t>.</w:t>
      </w:r>
    </w:p>
    <w:p w:rsidR="00077528" w:rsidRDefault="00077528" w:rsidP="00077528">
      <w:pPr>
        <w:pStyle w:val="Heading4"/>
      </w:pPr>
      <w:r>
        <w:t>Expanded Venezuela production will compete with Canadian imports to the U.S.</w:t>
      </w:r>
    </w:p>
    <w:p w:rsidR="00077528" w:rsidRDefault="00077528" w:rsidP="00077528">
      <w:r w:rsidRPr="00D67980">
        <w:rPr>
          <w:rStyle w:val="StyleStyleBold12pt"/>
        </w:rPr>
        <w:t>Kohl, 13</w:t>
      </w:r>
      <w:r>
        <w:t xml:space="preserve"> --- insider in the energy markets, one of few financial reporters to have visited the Alberta oil sands (3/8/2013, Keith, “Reviving Venezuela's Oil Industry; Heavy Oil Investments,” </w:t>
      </w:r>
      <w:hyperlink r:id="rId30" w:history="1">
        <w:r w:rsidRPr="00400BBB">
          <w:rPr>
            <w:rStyle w:val="Hyperlink"/>
          </w:rPr>
          <w:t>http://www.energyandcapital.com/articles/reviving-venezuelas-oil-industry/3151</w:t>
        </w:r>
      </w:hyperlink>
      <w:r>
        <w:t>, JMP)</w:t>
      </w:r>
    </w:p>
    <w:p w:rsidR="00077528" w:rsidRDefault="00077528" w:rsidP="00077528"/>
    <w:p w:rsidR="00077528" w:rsidRDefault="00077528" w:rsidP="00077528">
      <w:r>
        <w:t>Rex's Revenge</w:t>
      </w:r>
    </w:p>
    <w:p w:rsidR="00077528" w:rsidRDefault="00077528" w:rsidP="00077528">
      <w:r>
        <w:t>The bitter court battle that followed Chavez's May Day takeover didn't sit well with ExxonMobil Executive Rex Tillerson. But fear not, because he's about to have his revenge...</w:t>
      </w:r>
    </w:p>
    <w:p w:rsidR="00077528" w:rsidRDefault="00077528" w:rsidP="00077528">
      <w:r>
        <w:t>When the company announced it was spending $190 billion over the next five years, an interesting detail was where they're directing the capital. Out of 28 oil projects the company will start during that time frame, two dozen deal with heavy oil.</w:t>
      </w:r>
    </w:p>
    <w:p w:rsidR="00077528" w:rsidRDefault="00077528" w:rsidP="00077528">
      <w:r>
        <w:t>It's a good bet not a drop of it will come from Venezuelan fields.</w:t>
      </w:r>
    </w:p>
    <w:p w:rsidR="00077528" w:rsidRDefault="00077528" w:rsidP="00077528">
      <w:r>
        <w:t>Herein lies our opportunity, and I guarantee you most investors won't see it coming...</w:t>
      </w:r>
    </w:p>
    <w:p w:rsidR="00077528" w:rsidRDefault="00077528" w:rsidP="00077528">
      <w:r>
        <w:t>Battle for the Gulf</w:t>
      </w:r>
    </w:p>
    <w:p w:rsidR="00077528" w:rsidRDefault="00077528" w:rsidP="00077528">
      <w:r>
        <w:t>We've always known what the late Venezuelan president never said: The country needs us much more than we need them.</w:t>
      </w:r>
    </w:p>
    <w:p w:rsidR="00077528" w:rsidRDefault="00077528" w:rsidP="00077528">
      <w:r w:rsidRPr="001815DA">
        <w:rPr>
          <w:rStyle w:val="StyleBoldUnderline"/>
        </w:rPr>
        <w:t>About 40% of Venezuela's oil exports are shipped to the</w:t>
      </w:r>
      <w:r>
        <w:t xml:space="preserve"> </w:t>
      </w:r>
      <w:r w:rsidRPr="001815DA">
        <w:rPr>
          <w:rStyle w:val="Emphasis"/>
        </w:rPr>
        <w:t>U</w:t>
      </w:r>
      <w:r>
        <w:t xml:space="preserve">nited </w:t>
      </w:r>
      <w:r w:rsidRPr="001815DA">
        <w:rPr>
          <w:rStyle w:val="Emphasis"/>
        </w:rPr>
        <w:t>S</w:t>
      </w:r>
      <w:r>
        <w:t xml:space="preserve">tates. </w:t>
      </w:r>
      <w:r w:rsidRPr="001815DA">
        <w:rPr>
          <w:rStyle w:val="StyleBoldUnderline"/>
        </w:rPr>
        <w:t>Take it a step further, and you'll notice these barrels are heading for refineries along the Gulf Coast that are specifically designed to handle heavy crude.</w:t>
      </w:r>
    </w:p>
    <w:p w:rsidR="00077528" w:rsidRDefault="00077528" w:rsidP="00077528">
      <w:r w:rsidRPr="00612BB5">
        <w:rPr>
          <w:rStyle w:val="StyleBoldUnderline"/>
        </w:rPr>
        <w:t xml:space="preserve">Nearly half of all our oil imports are shipped to the Gulf Coast area (PADD 3). Our PADD 3 area will become a </w:t>
      </w:r>
      <w:r w:rsidRPr="00612BB5">
        <w:rPr>
          <w:rStyle w:val="Emphasis"/>
        </w:rPr>
        <w:t>battleground for heavy oil producers</w:t>
      </w:r>
      <w:r>
        <w:t xml:space="preserve"> (and there are more of them than you might think).</w:t>
      </w:r>
    </w:p>
    <w:p w:rsidR="00077528" w:rsidRDefault="00077528" w:rsidP="00077528">
      <w:r>
        <w:t>Refiners like Valero, meanwhile, have performed admirably for investors over the past year:</w:t>
      </w:r>
    </w:p>
    <w:p w:rsidR="00077528" w:rsidRDefault="00077528" w:rsidP="00077528">
      <w:r>
        <w:lastRenderedPageBreak/>
        <w:t>Valero</w:t>
      </w:r>
    </w:p>
    <w:p w:rsidR="00077528" w:rsidRPr="00350F32" w:rsidRDefault="00077528" w:rsidP="00077528">
      <w:pPr>
        <w:rPr>
          <w:rStyle w:val="StyleBoldUnderline"/>
        </w:rPr>
      </w:pPr>
      <w:r w:rsidRPr="00350F32">
        <w:rPr>
          <w:rStyle w:val="StyleBoldUnderline"/>
        </w:rPr>
        <w:t>The heavy oil showdown in the Gulf will come down to Canada and Venezuela.</w:t>
      </w:r>
    </w:p>
    <w:p w:rsidR="00077528" w:rsidRPr="008B0413" w:rsidRDefault="00077528" w:rsidP="00077528">
      <w:pPr>
        <w:rPr>
          <w:b/>
          <w:bCs/>
          <w:u w:val="single"/>
        </w:rPr>
      </w:pPr>
      <w:r w:rsidRPr="008B0413">
        <w:rPr>
          <w:rStyle w:val="StyleBoldUnderline"/>
        </w:rPr>
        <w:t>Both are developing their own massive heavy oil deposits, and although our initial reaction is to side with our Canadian friends, Chavez's death could breathe new life into Venezuela's dying oil industry.</w:t>
      </w:r>
    </w:p>
    <w:p w:rsidR="00077528" w:rsidRDefault="00077528" w:rsidP="00077528">
      <w:r>
        <w:t>Next month's election for Hugo's successor will be the first clear indication of whether that will happen...</w:t>
      </w:r>
    </w:p>
    <w:p w:rsidR="00077528" w:rsidRDefault="00077528" w:rsidP="00077528">
      <w:r>
        <w:t>If the current vice president fails to win, it'll be interesting to see if the country will become more market-friendly and open its doors once again for foreign investment.</w:t>
      </w:r>
    </w:p>
    <w:p w:rsidR="00077528" w:rsidRDefault="00077528" w:rsidP="00077528"/>
    <w:p w:rsidR="00077528" w:rsidRDefault="00077528" w:rsidP="00077528">
      <w:pPr>
        <w:pStyle w:val="Heading4"/>
      </w:pPr>
      <w:r>
        <w:t>Expanded Venezuelan production will compete with Canadian heavy oil</w:t>
      </w:r>
    </w:p>
    <w:p w:rsidR="00077528" w:rsidRDefault="00077528" w:rsidP="00077528">
      <w:r w:rsidRPr="007422D1">
        <w:rPr>
          <w:rStyle w:val="StyleStyleBold12pt"/>
        </w:rPr>
        <w:t>Ross, 13</w:t>
      </w:r>
      <w:r>
        <w:t xml:space="preserve"> (4/30/2013, Elsie, Daily Oil Bulletin, “Venezuela, Mexico Could Once Again Compete Against Canada In Heavy Oil Market,” Lexis-Academic, JMP)</w:t>
      </w:r>
    </w:p>
    <w:p w:rsidR="00077528" w:rsidRDefault="00077528" w:rsidP="00077528"/>
    <w:p w:rsidR="00077528" w:rsidRDefault="00077528" w:rsidP="00077528">
      <w:r w:rsidRPr="00DD0EC7">
        <w:rPr>
          <w:rStyle w:val="StyleBoldUnderline"/>
        </w:rPr>
        <w:t>Canadian heavy oil, which</w:t>
      </w:r>
      <w:r>
        <w:t xml:space="preserve"> in recent years </w:t>
      </w:r>
      <w:r w:rsidRPr="00DD0EC7">
        <w:rPr>
          <w:rStyle w:val="StyleBoldUnderline"/>
        </w:rPr>
        <w:t>has increased its share of the</w:t>
      </w:r>
      <w:r>
        <w:t xml:space="preserve"> United States </w:t>
      </w:r>
      <w:r w:rsidRPr="00DD0EC7">
        <w:rPr>
          <w:rStyle w:val="StyleBoldUnderline"/>
        </w:rPr>
        <w:t>Gulf of Mexico market at the expense of Venezuela and Mexico, could face increasing competition from those two countries</w:t>
      </w:r>
      <w:r>
        <w:t>, an oil conference heard Monday.</w:t>
      </w:r>
    </w:p>
    <w:p w:rsidR="00077528" w:rsidRDefault="00077528" w:rsidP="00077528">
      <w:r w:rsidRPr="00DD0EC7">
        <w:rPr>
          <w:rStyle w:val="StyleBoldUnderline"/>
        </w:rPr>
        <w:t>"There is going to be competition from Venezuela,"</w:t>
      </w:r>
      <w:r>
        <w:t xml:space="preserve"> Alberto Cisneros </w:t>
      </w:r>
      <w:r w:rsidRPr="00DD0EC7">
        <w:rPr>
          <w:rStyle w:val="StyleBoldUnderline"/>
        </w:rPr>
        <w:t>Lavaller, president and chief executive officer of Global Business Consultants, told the Canadian Energy Research Institute</w:t>
      </w:r>
      <w:r>
        <w:t xml:space="preserve"> event. </w:t>
      </w:r>
      <w:r w:rsidRPr="00DD0EC7">
        <w:rPr>
          <w:rStyle w:val="StyleBoldUnderline"/>
        </w:rPr>
        <w:t>"The question is the degree of competition and the amount of exports that we can expect."</w:t>
      </w:r>
    </w:p>
    <w:p w:rsidR="00077528" w:rsidRDefault="00077528" w:rsidP="00077528">
      <w:r w:rsidRPr="00DD0EC7">
        <w:rPr>
          <w:rStyle w:val="StyleBoldUnderline"/>
        </w:rPr>
        <w:t>At present, the U.S. imports less than one million bbls of oil a day from Venezuela but that could increase to 1.2 million bbls a day or 1.6 million bbls a day depending on whether</w:t>
      </w:r>
      <w:r>
        <w:t xml:space="preserve"> the recently-elected government of Nicolas </w:t>
      </w:r>
      <w:r w:rsidRPr="00DD0EC7">
        <w:rPr>
          <w:rStyle w:val="StyleBoldUnderline"/>
        </w:rPr>
        <w:t>Maduro maintains the socialist approach of former</w:t>
      </w:r>
      <w:r>
        <w:t xml:space="preserve"> President Hugo </w:t>
      </w:r>
      <w:r w:rsidRPr="00DD0EC7">
        <w:rPr>
          <w:rStyle w:val="StyleBoldUnderline"/>
        </w:rPr>
        <w:t>Chavez or whether there is a return to democracy</w:t>
      </w:r>
      <w:r>
        <w:t>, he said.</w:t>
      </w:r>
    </w:p>
    <w:p w:rsidR="00077528" w:rsidRDefault="00077528" w:rsidP="00077528"/>
    <w:p w:rsidR="00077528" w:rsidRDefault="00077528" w:rsidP="00077528">
      <w:pPr>
        <w:pStyle w:val="Heading3"/>
      </w:pPr>
      <w:r>
        <w:lastRenderedPageBreak/>
        <w:t>--- XT: Oil Sands Increase Warming</w:t>
      </w:r>
    </w:p>
    <w:p w:rsidR="00077528" w:rsidRDefault="00077528" w:rsidP="00077528"/>
    <w:p w:rsidR="00077528" w:rsidRPr="007D4541" w:rsidRDefault="00077528" w:rsidP="00077528">
      <w:pPr>
        <w:pStyle w:val="Heading4"/>
        <w:rPr>
          <w:u w:val="single"/>
        </w:rPr>
      </w:pPr>
      <w:r>
        <w:t xml:space="preserve">Canadian oil sands makes climate change </w:t>
      </w:r>
      <w:r>
        <w:rPr>
          <w:u w:val="single"/>
        </w:rPr>
        <w:t>unsolvable</w:t>
      </w:r>
    </w:p>
    <w:p w:rsidR="00077528" w:rsidRDefault="00077528" w:rsidP="00077528">
      <w:r w:rsidRPr="00BD544E">
        <w:rPr>
          <w:rStyle w:val="StyleStyleBold12pt"/>
        </w:rPr>
        <w:t>Carrington, 13</w:t>
      </w:r>
      <w:r>
        <w:t xml:space="preserve"> (5/19/2013, Damian, “Tar sands exploitation would mean game over for climate, warns leading scientist; Prof James Hansen rebukes oil firms and Canadian government over stance on exploiting fossil fuel, which he says would make climate problem unsolvable,” </w:t>
      </w:r>
      <w:hyperlink r:id="rId31" w:history="1">
        <w:r w:rsidRPr="00072056">
          <w:rPr>
            <w:rStyle w:val="Hyperlink"/>
          </w:rPr>
          <w:t>http://www.guardian.co.uk/environment/2013/may/19/tar-sands-exploitation-climate-scientist</w:t>
        </w:r>
      </w:hyperlink>
      <w:r>
        <w:t>, JMP)</w:t>
      </w:r>
    </w:p>
    <w:p w:rsidR="00077528" w:rsidRDefault="00077528" w:rsidP="00077528"/>
    <w:p w:rsidR="00077528" w:rsidRDefault="00077528" w:rsidP="00077528">
      <w:r w:rsidRPr="0032152F">
        <w:rPr>
          <w:rStyle w:val="StyleBoldUnderline"/>
        </w:rPr>
        <w:t>Major international oil companies are buying off governments, according to the world's most prominent climate scientist, Prof</w:t>
      </w:r>
      <w:r>
        <w:t xml:space="preserve"> James </w:t>
      </w:r>
      <w:r w:rsidRPr="0032152F">
        <w:rPr>
          <w:rStyle w:val="StyleBoldUnderline"/>
        </w:rPr>
        <w:t>Hansen</w:t>
      </w:r>
      <w:r>
        <w:t>. During a visit to London, he accused the Canadian government of acting as the industry's tar sands salesman and "holding a club" over the UK and European nations to accept its "dirty" oil.</w:t>
      </w:r>
    </w:p>
    <w:p w:rsidR="00077528" w:rsidRPr="003A7BBE" w:rsidRDefault="00077528" w:rsidP="00077528">
      <w:pPr>
        <w:rPr>
          <w:b/>
          <w:bCs/>
          <w:u w:val="single"/>
        </w:rPr>
      </w:pPr>
      <w:r w:rsidRPr="0032152F">
        <w:rPr>
          <w:rStyle w:val="StyleBoldUnderline"/>
        </w:rPr>
        <w:t>"Oil from tar sands makes sense only for a small number of people who are making a lot of money from that product,"</w:t>
      </w:r>
      <w:r>
        <w:t xml:space="preserve"> he said in an interview with the Guardian. "It doesn't make sense for the rest of the people on the planet. </w:t>
      </w:r>
      <w:r w:rsidRPr="0099305C">
        <w:rPr>
          <w:rStyle w:val="StyleBoldUnderline"/>
        </w:rPr>
        <w:t xml:space="preserve">We are getting close to the dangerous level of carbon in the atmosphere and if we add on to that unconventional fossil fuels, which have a tremendous amount of carbon, then </w:t>
      </w:r>
      <w:r w:rsidRPr="0099305C">
        <w:rPr>
          <w:rStyle w:val="Emphasis"/>
        </w:rPr>
        <w:t>the climate problem becomes unsolvable</w:t>
      </w:r>
      <w:r w:rsidRPr="0099305C">
        <w:rPr>
          <w:rStyle w:val="StyleBoldUnderline"/>
        </w:rPr>
        <w:t>."</w:t>
      </w:r>
    </w:p>
    <w:p w:rsidR="00077528" w:rsidRDefault="00077528" w:rsidP="00077528">
      <w:r>
        <w:t>Hansen met ministers in the UK government, which the Guardian previously revealed has secretly supported Canada's position at the highest level.</w:t>
      </w:r>
    </w:p>
    <w:p w:rsidR="00077528" w:rsidRDefault="00077528" w:rsidP="00077528">
      <w:r>
        <w:t>Canada's natural resources minister, Joe Oliver, has also visited London to campaign against EU proposals to penalise oil from Alberta's tar sands as highly polluting. "Canada can offer energy security and economic stability to the world," he said. Oliver also publicly threatened a trade war via the World Trade Organisation if the EU action went ahead: "Canada will not hesitate to defend its interests."</w:t>
      </w:r>
    </w:p>
    <w:p w:rsidR="00077528" w:rsidRDefault="00077528" w:rsidP="00077528">
      <w:r>
        <w:t>The lobbying for and against tar sands has intensified on both sides of the Atlantic as the EU moves forward on its proposals, which Canada fears could set a global precedent, and Barack Barack Obama considers approving the Keystone XL pipeline to transport tar sands oil from Canada to the US gulf coast refineries and ports. Canada's prime minister, Stephen Harper, was met by protesters when he visited New York last week to tell audiences that KXL "absolutely needs to go ahead".</w:t>
      </w:r>
    </w:p>
    <w:p w:rsidR="00077528" w:rsidRDefault="00077528" w:rsidP="00077528">
      <w:r>
        <w:t xml:space="preserve">Canada's tar sands are the third biggest oil reserve in the world, but </w:t>
      </w:r>
      <w:r w:rsidRPr="003122C2">
        <w:rPr>
          <w:rStyle w:val="StyleBoldUnderline"/>
        </w:rPr>
        <w:t>separating the oil from the rock is energy intensive and causes three to four times more carbon emissions per barrel than conve</w:t>
      </w:r>
      <w:r w:rsidRPr="004271B2">
        <w:rPr>
          <w:rStyle w:val="StyleBoldUnderline"/>
        </w:rPr>
        <w:t xml:space="preserve">ntional oil. </w:t>
      </w:r>
      <w:r w:rsidRPr="004C6D9B">
        <w:rPr>
          <w:rStyle w:val="StyleBoldUnderline"/>
        </w:rPr>
        <w:t xml:space="preserve">Hansen argues that it would be </w:t>
      </w:r>
      <w:r w:rsidRPr="004271B2">
        <w:rPr>
          <w:rStyle w:val="Emphasis"/>
        </w:rPr>
        <w:t>"game over" for the climate</w:t>
      </w:r>
      <w:r w:rsidRPr="004C6D9B">
        <w:rPr>
          <w:rStyle w:val="StyleBoldUnderline"/>
        </w:rPr>
        <w:t xml:space="preserve"> if tar sands were fully exploited, given that existing conventional oil and gas is certain to be burned.</w:t>
      </w:r>
    </w:p>
    <w:p w:rsidR="00077528" w:rsidRDefault="00077528" w:rsidP="00077528">
      <w:pPr>
        <w:pStyle w:val="Heading4"/>
      </w:pPr>
      <w:r>
        <w:t>Canadian oil sands produce 3 time more C02</w:t>
      </w:r>
    </w:p>
    <w:p w:rsidR="00077528" w:rsidRDefault="00077528" w:rsidP="00077528">
      <w:r w:rsidRPr="00737592">
        <w:rPr>
          <w:rStyle w:val="StyleStyleBold12pt"/>
        </w:rPr>
        <w:t>Reinhard, 09</w:t>
      </w:r>
      <w:r>
        <w:t xml:space="preserve"> --- LCDR, USN (April 2009, Paul B., “A Long-Term United States’ Energy Policy Without Venezuelan Oil,” </w:t>
      </w:r>
      <w:hyperlink r:id="rId32" w:history="1">
        <w:r w:rsidRPr="00072056">
          <w:rPr>
            <w:rStyle w:val="Hyperlink"/>
          </w:rPr>
          <w:t>http://www.dtic.mil/dtic/tr/fulltext/u2/a539679.pdf</w:t>
        </w:r>
      </w:hyperlink>
      <w:r>
        <w:t>, JMP)</w:t>
      </w:r>
    </w:p>
    <w:p w:rsidR="00077528" w:rsidRDefault="00077528" w:rsidP="00077528"/>
    <w:p w:rsidR="00077528" w:rsidRDefault="00077528" w:rsidP="00077528">
      <w:r w:rsidRPr="00F73886">
        <w:rPr>
          <w:rStyle w:val="StyleBoldUnderline"/>
        </w:rPr>
        <w:t xml:space="preserve">While Canada’s oil sands appear to be a panacea for a loss to Venezuelan oil, its importation poses significant political and environmental problems for the U.S. Oil sands, when refined, </w:t>
      </w:r>
      <w:r w:rsidRPr="00F73886">
        <w:rPr>
          <w:rStyle w:val="Emphasis"/>
        </w:rPr>
        <w:t>produce three times more carbon dioxide</w:t>
      </w:r>
      <w:r w:rsidRPr="00F73886">
        <w:rPr>
          <w:rStyle w:val="StyleBoldUnderline"/>
        </w:rPr>
        <w:t xml:space="preserve"> per barrel than contained in a barrel of conventional oil.</w:t>
      </w:r>
      <w:r>
        <w:t xml:space="preserve">67 The refining of oil sands in Canada is expected to account for half of its carbon dioxide emissions by 2010.68 </w:t>
      </w:r>
      <w:r w:rsidRPr="00F73886">
        <w:rPr>
          <w:rStyle w:val="StyleBoldUnderline"/>
        </w:rPr>
        <w:t xml:space="preserve">Importing and </w:t>
      </w:r>
      <w:r w:rsidRPr="00F73886">
        <w:rPr>
          <w:rStyle w:val="StyleBoldUnderline"/>
        </w:rPr>
        <w:lastRenderedPageBreak/>
        <w:t>refining Canadian oil sands will only increase the amount of greenhouse gases emissions produced by the U.S.</w:t>
      </w:r>
      <w:r>
        <w:t xml:space="preserve"> Due to concern over greenhouse gases, the 2007 Energy and Independence Security Act (EISA) included a provision which prevents the U.S. Air Force from developing coal to liquid fuels. Authors of the bill categorize Canadian oil sands under the same provision, which would prevent the U.S. military from purchasing Canadian oil sand syncrude.69 With the U.S. military being the largest domestic consumer of oil, purchasing 136 million barrels worldwide in fiscal year 2007, the impact of EISA will present challenges for the U.S. if ever placed in a position of supplanting Venezuelan oil. 70</w:t>
      </w:r>
    </w:p>
    <w:p w:rsidR="00077528" w:rsidRDefault="00077528" w:rsidP="00077528"/>
    <w:p w:rsidR="00A60345" w:rsidRDefault="00A60345" w:rsidP="00A60345">
      <w:pPr>
        <w:pStyle w:val="Heading2"/>
      </w:pPr>
      <w:r>
        <w:lastRenderedPageBreak/>
        <w:t>Venezuela Adv</w:t>
      </w:r>
    </w:p>
    <w:p w:rsidR="00A60345" w:rsidRDefault="00A60345" w:rsidP="00A60345"/>
    <w:p w:rsidR="00A60345" w:rsidRDefault="00A60345" w:rsidP="00A60345">
      <w:pPr>
        <w:pStyle w:val="Heading3"/>
      </w:pPr>
      <w:r>
        <w:lastRenderedPageBreak/>
        <w:t>Oil Key to Venezuela Economy</w:t>
      </w:r>
    </w:p>
    <w:p w:rsidR="00A60345" w:rsidRDefault="00A60345" w:rsidP="00A60345"/>
    <w:p w:rsidR="00A60345" w:rsidRDefault="00A60345" w:rsidP="00A60345">
      <w:pPr>
        <w:pStyle w:val="Heading4"/>
      </w:pPr>
      <w:r>
        <w:t>Oil key to the economy</w:t>
      </w:r>
    </w:p>
    <w:p w:rsidR="00A60345" w:rsidRDefault="00A60345" w:rsidP="00A60345">
      <w:r w:rsidRPr="00BE3AC1">
        <w:rPr>
          <w:rStyle w:val="StyleStyleBold12pt"/>
        </w:rPr>
        <w:t>Sullivan, 13</w:t>
      </w:r>
      <w:r>
        <w:t xml:space="preserve"> --- Specialist in Latin American Affairs at Congressional Research Service (1/10/2013, Mark P., “Venezuela: Issues for Congress,” </w:t>
      </w:r>
      <w:hyperlink r:id="rId33" w:history="1">
        <w:r w:rsidRPr="00400BBB">
          <w:rPr>
            <w:rStyle w:val="Hyperlink"/>
          </w:rPr>
          <w:t>http://www.fas.org/sgp/crs/row/R40938.pdf</w:t>
        </w:r>
      </w:hyperlink>
      <w:r>
        <w:t>, JMP)</w:t>
      </w:r>
    </w:p>
    <w:p w:rsidR="00A60345" w:rsidRDefault="00A60345" w:rsidP="00A60345"/>
    <w:p w:rsidR="00A60345" w:rsidRDefault="00A60345" w:rsidP="00A60345">
      <w:r>
        <w:t>Economic Conditions</w:t>
      </w:r>
    </w:p>
    <w:p w:rsidR="00A60345" w:rsidRDefault="00A60345" w:rsidP="00A60345">
      <w:r w:rsidRPr="00065C9B">
        <w:rPr>
          <w:rStyle w:val="StyleBoldUnderline"/>
        </w:rPr>
        <w:t>With an estimated 211 billion barrels of proven oil reserves</w:t>
      </w:r>
      <w:r>
        <w:t xml:space="preserve"> (the largest in the hemisphere, up from previously reported 99 billion in proven reserves), </w:t>
      </w:r>
      <w:r w:rsidRPr="00065C9B">
        <w:rPr>
          <w:rStyle w:val="StyleBoldUnderline"/>
        </w:rPr>
        <w:t>Venezuela’s major economic sector is petroleum, which accounts for 90% of exports, more than 30% of its gross domestic product, and half of the government’s fiscal income.</w:t>
      </w:r>
      <w:r>
        <w:t>50 The country is classified by the World Bank as an upper middle income developing country because of its relatively high per capita income of $11,820 (2011).51</w:t>
      </w:r>
    </w:p>
    <w:p w:rsidR="00A60345" w:rsidRDefault="00A60345" w:rsidP="00A60345">
      <w:r>
        <w:t>Despite Venezuela’s oil wealth, economic conditions in the country deteriorated in the 1990s. The percentage of Venezuelans living in poverty (income of less than $2 a day) increased from 32.2% to 48.5% of the population between 1991 and 2000, while the percentage of the population in extreme poverty (income of less than $1 a day) increased from 11.8% in 1990 to 23.5% in 2000.52</w:t>
      </w:r>
    </w:p>
    <w:p w:rsidR="00A60345" w:rsidRDefault="00A60345" w:rsidP="00A60345">
      <w:r>
        <w:t>In 2002-2003, the country’s political instability and polarization between the government of populist President Hugo Chávez and the political opposition contributed to a poor investment climate, capital flight, and declines in gross domestic product (GDP). A national strike orchestrated by the political opposition from late 2002 to early 2003 contributed to a contraction of the national economy by almost 9% in 2002 and 7.8% in 2003.53</w:t>
      </w:r>
    </w:p>
    <w:p w:rsidR="00A60345" w:rsidRDefault="00A60345" w:rsidP="00A60345">
      <w:r>
        <w:t xml:space="preserve">From 2004-2008, however, Venezuela benefitted from the rise in world oil prices that began in 2004. </w:t>
      </w:r>
      <w:r w:rsidRPr="007D3663">
        <w:rPr>
          <w:rStyle w:val="StyleBoldUnderline"/>
        </w:rPr>
        <w:t>Fueled by the windfall from oil price increases, the Venezuelan economy grew by over 18% in 2004 and averaged 8.6% growth annually from 2005 through 2008</w:t>
      </w:r>
      <w:r>
        <w:t xml:space="preserve"> (see Figure 2). The economic boom allowed President Chávez to move ahead with economic goals that fit into his “Bolivarian revolution.” These included the expansion of a state-led development model, renegotiation of contracts with large foreign investors (especially in the petroleum sector) for majority government control, and the restructuring of operations at the state oil company, Petroleos de Venezuela S.A. (PdVSA). The government also nationalized numerous enterprises, including telecommunications, electricity, and steel companies, as well as cement, coffee, sugar, flour, and milk production facilities.</w:t>
      </w:r>
    </w:p>
    <w:p w:rsidR="00A60345" w:rsidRDefault="00A60345" w:rsidP="00A60345"/>
    <w:p w:rsidR="00F866F3" w:rsidRDefault="00F866F3" w:rsidP="00F866F3">
      <w:pPr>
        <w:pStyle w:val="Heading3"/>
      </w:pPr>
      <w:r>
        <w:lastRenderedPageBreak/>
        <w:t>AT: SQ Solves</w:t>
      </w:r>
    </w:p>
    <w:p w:rsidR="00F866F3" w:rsidRDefault="00F866F3" w:rsidP="00F866F3">
      <w:pPr>
        <w:pStyle w:val="Heading4"/>
      </w:pPr>
      <w:r>
        <w:t>No improvements coming to Venezuela’s energy sector --- domestic and foreign investment are low</w:t>
      </w:r>
    </w:p>
    <w:p w:rsidR="00F866F3" w:rsidRDefault="00F866F3" w:rsidP="00F866F3">
      <w:r w:rsidRPr="00A6294C">
        <w:rPr>
          <w:rStyle w:val="StyleStyleBold12pt"/>
        </w:rPr>
        <w:t>Saefong, 13</w:t>
      </w:r>
      <w:r>
        <w:t xml:space="preserve"> --- MarketWatch reporter based in San Francisco (3/6/2013, Myra P., “Post-Chavez Venezuela: oil’s next Saudi Arabia?” </w:t>
      </w:r>
      <w:hyperlink r:id="rId34" w:history="1">
        <w:r w:rsidRPr="00400BBB">
          <w:rPr>
            <w:rStyle w:val="Hyperlink"/>
          </w:rPr>
          <w:t>http://www.marketwatch.com/story/post-chavez-venezuela-oils-next-saudi-arabia-2013-03-06?link=MW_story_popular</w:t>
        </w:r>
      </w:hyperlink>
      <w:r>
        <w:t>, JMP)</w:t>
      </w:r>
    </w:p>
    <w:p w:rsidR="00F866F3" w:rsidRDefault="00F866F3" w:rsidP="00F866F3"/>
    <w:p w:rsidR="00F866F3" w:rsidRDefault="00F866F3" w:rsidP="00F866F3">
      <w:r>
        <w:t xml:space="preserve">And it’s well known that the nation’s oil industry suffered under the leadership of Chavez, who died Tuesday after a two-year battle with cancer. Read Commodities Corner from early January: What happens to oil if </w:t>
      </w:r>
      <w:r w:rsidRPr="008F1797">
        <w:rPr>
          <w:rStyle w:val="StyleBoldUnderline"/>
        </w:rPr>
        <w:t>Chavez</w:t>
      </w:r>
      <w:r>
        <w:t xml:space="preserve"> goes?</w:t>
      </w:r>
    </w:p>
    <w:p w:rsidR="00F866F3" w:rsidRPr="008971B2" w:rsidRDefault="00F866F3" w:rsidP="00F866F3">
      <w:pPr>
        <w:rPr>
          <w:b/>
          <w:bCs/>
          <w:u w:val="single"/>
        </w:rPr>
      </w:pPr>
      <w:r>
        <w:t xml:space="preserve">His </w:t>
      </w:r>
      <w:r w:rsidRPr="008F1797">
        <w:rPr>
          <w:rStyle w:val="StyleBoldUnderline"/>
        </w:rPr>
        <w:t>presidency was built on diverting cash from state-owned oil and natural-gas company</w:t>
      </w:r>
      <w:r>
        <w:t xml:space="preserve"> Petroleos de Venezuelas, or PDVSA, </w:t>
      </w:r>
      <w:r w:rsidRPr="008F1797">
        <w:rPr>
          <w:rStyle w:val="StyleBoldUnderline"/>
        </w:rPr>
        <w:t>to social spending</w:t>
      </w:r>
      <w:r>
        <w:t xml:space="preserve">, said Clinton Carter, associate vice president for Latin America at Frontier Strategy Group. </w:t>
      </w:r>
      <w:r w:rsidRPr="008F1797">
        <w:rPr>
          <w:rStyle w:val="StyleBoldUnderline"/>
        </w:rPr>
        <w:t>“Little was invested in expanding production and maintaining output.”</w:t>
      </w:r>
    </w:p>
    <w:p w:rsidR="00F866F3" w:rsidRPr="00E97AAF" w:rsidRDefault="00F866F3" w:rsidP="00F866F3">
      <w:pPr>
        <w:rPr>
          <w:rStyle w:val="StyleBoldUnderline"/>
        </w:rPr>
      </w:pPr>
      <w:r w:rsidRPr="00E97AAF">
        <w:rPr>
          <w:rStyle w:val="StyleBoldUnderline"/>
        </w:rPr>
        <w:t>Chavez’s politicization of PDVSA also led to an exodus of talent, and political risk in the nation kept foreign investment in energy low.</w:t>
      </w:r>
    </w:p>
    <w:p w:rsidR="00F866F3" w:rsidRDefault="00F866F3" w:rsidP="00F866F3">
      <w:r w:rsidRPr="00E97AAF">
        <w:rPr>
          <w:rStyle w:val="StyleBoldUnderline"/>
        </w:rPr>
        <w:t>Now that the president is gone, big improvements in the energy sector won’t happen any time soon. “Venezuela’s declining output is unlikely to be reversed for years to come,”</w:t>
      </w:r>
      <w:r>
        <w:t xml:space="preserve"> Carter said.</w:t>
      </w:r>
    </w:p>
    <w:p w:rsidR="00F866F3" w:rsidRDefault="00F866F3" w:rsidP="00F866F3">
      <w:r>
        <w:t>But the first change in government leadership since 1999 for a major oil producer certainly offers the market some food for thought.</w:t>
      </w:r>
    </w:p>
    <w:p w:rsidR="00F866F3" w:rsidRDefault="00F866F3" w:rsidP="00F866F3"/>
    <w:p w:rsidR="00F866F3" w:rsidRDefault="00F866F3" w:rsidP="00F866F3">
      <w:pPr>
        <w:pStyle w:val="Heading4"/>
      </w:pPr>
      <w:r>
        <w:t>Venezuela won’t make changes to boost investment or improve oil production</w:t>
      </w:r>
    </w:p>
    <w:p w:rsidR="00F866F3" w:rsidRDefault="00F866F3" w:rsidP="00F866F3">
      <w:r w:rsidRPr="00DA45C9">
        <w:rPr>
          <w:rStyle w:val="StyleStyleBold12pt"/>
        </w:rPr>
        <w:t>Landers, 13</w:t>
      </w:r>
      <w:r>
        <w:t xml:space="preserve"> (3/7/2013, Jim, “Crumbling Venezuelan oil sector expected to remain hostile to U.S. investment,” </w:t>
      </w:r>
      <w:hyperlink r:id="rId35" w:history="1">
        <w:r w:rsidRPr="00400BBB">
          <w:rPr>
            <w:rStyle w:val="Hyperlink"/>
          </w:rPr>
          <w:t>http://www.dallasnews.com/business/energy/20130306-crumbling-venezuelan-oil-sector-expected-to-remain-hostile-to-u.s.-investment.ece</w:t>
        </w:r>
      </w:hyperlink>
      <w:r>
        <w:t>, JMP)</w:t>
      </w:r>
    </w:p>
    <w:p w:rsidR="00F866F3" w:rsidRDefault="00F866F3" w:rsidP="00F866F3"/>
    <w:p w:rsidR="00F866F3" w:rsidRDefault="00F866F3" w:rsidP="00F866F3">
      <w:r>
        <w:t xml:space="preserve">HOUSTON — Hugo </w:t>
      </w:r>
      <w:r w:rsidRPr="00E95CB3">
        <w:rPr>
          <w:rStyle w:val="StyleBoldUnderline"/>
        </w:rPr>
        <w:t>Chávez is gone, but his political allies and alliances are not expected to make major changes in the weak development of Venezuela’s enormous oil reserves</w:t>
      </w:r>
      <w:r>
        <w:t>.</w:t>
      </w:r>
    </w:p>
    <w:p w:rsidR="00F866F3" w:rsidRDefault="00F866F3" w:rsidP="00F866F3">
      <w:r>
        <w:t>Venezuela’s constitution requires presidential elections within 30 days, and the country has been almost evenly divided between Chávez loyalists and opponents. Chávez was re-elected in October although never inaugurated due to illness.</w:t>
      </w:r>
    </w:p>
    <w:p w:rsidR="00F866F3" w:rsidRDefault="00F866F3" w:rsidP="00F866F3">
      <w:r>
        <w:t>For now, his handpicked vice president, Nicolás Maduro, is acting president and the most likely candidate to lead Chávistas in any election.</w:t>
      </w:r>
    </w:p>
    <w:p w:rsidR="00F866F3" w:rsidRDefault="00F866F3" w:rsidP="00F866F3">
      <w:r>
        <w:t>Oil analysts here for IHS CERAWeek 2013, the energy industry’s big annual conference, blame Chávez’s socialist policies for a decline in Venezuela’s oil industry over the past 14 years. Despite having more oil reserves than any other country, production peaked in 1997 and is down by a fourth since Chávez took power in 1998.</w:t>
      </w:r>
    </w:p>
    <w:p w:rsidR="00F866F3" w:rsidRDefault="00F866F3" w:rsidP="00F866F3">
      <w:r>
        <w:t>“Venezuela is one of the countries with the largest hydrocarbon [oil and gas] endowments in the world,” said Enrique Sira, IHS’s director of Latin American energy research.</w:t>
      </w:r>
    </w:p>
    <w:p w:rsidR="00F866F3" w:rsidRDefault="00F866F3" w:rsidP="00F866F3">
      <w:r>
        <w:t xml:space="preserve">“Maybe because of that, it is so hard to understand why </w:t>
      </w:r>
      <w:r w:rsidRPr="009A6616">
        <w:rPr>
          <w:rStyle w:val="StyleBoldUnderline"/>
        </w:rPr>
        <w:t>today there is</w:t>
      </w:r>
      <w:r>
        <w:t xml:space="preserve"> electric power rationing in some parts of the country, a deficit of natural gas supply across the whole country, and </w:t>
      </w:r>
      <w:r w:rsidRPr="009A6616">
        <w:rPr>
          <w:rStyle w:val="StyleBoldUnderline"/>
        </w:rPr>
        <w:t>a productive oil capacity that is way below the actual potential that the country has.”</w:t>
      </w:r>
    </w:p>
    <w:p w:rsidR="00F866F3" w:rsidRDefault="00F866F3" w:rsidP="00F866F3">
      <w:r>
        <w:t xml:space="preserve">U.S. refiners import more than 1 million barrels a day of Venezuelan oil, which made the country second only to Canada last year among U.S. foreign oil suppliers. Much of that oil went to Citgo </w:t>
      </w:r>
      <w:r>
        <w:lastRenderedPageBreak/>
        <w:t>Petroleum Corp., which is owned by PDVSA, Venezuela’s national oil company. Citgo has three U.S. refineries, including one in Corpus Christi, and more than 6,100 gas stations across the country.</w:t>
      </w:r>
    </w:p>
    <w:p w:rsidR="00F866F3" w:rsidRDefault="00F866F3" w:rsidP="00F866F3">
      <w:r>
        <w:t>Copious reserves</w:t>
      </w:r>
    </w:p>
    <w:p w:rsidR="00F866F3" w:rsidRDefault="00F866F3" w:rsidP="00F866F3">
      <w:r>
        <w:t>Venezuela has more oil reserves than any other country thanks to massive deposits of asphalt-like crude in what’s called the Orinoco oil belt. Development of these deposits is both technology- and capital-intensive.</w:t>
      </w:r>
    </w:p>
    <w:p w:rsidR="00F866F3" w:rsidRDefault="00F866F3" w:rsidP="00F866F3">
      <w:r w:rsidRPr="00B53B06">
        <w:rPr>
          <w:rStyle w:val="StyleBoldUnderline"/>
        </w:rPr>
        <w:t>Chávez’s push for more national control over the oil sector in 2007 led Exxon Mobil Corp. and ConocoPhillips Co. to abandon big Orinoco projects.</w:t>
      </w:r>
      <w:r>
        <w:t xml:space="preserve"> Other international companies stayed, including firms from Russia, China and Vietnam, and the Orinoco now accounts for about 20 percent of Venezuela’s oil production.</w:t>
      </w:r>
    </w:p>
    <w:p w:rsidR="00F866F3" w:rsidRDefault="00F866F3" w:rsidP="00F866F3">
      <w:r>
        <w:t xml:space="preserve">Mark </w:t>
      </w:r>
      <w:r w:rsidRPr="00B53B06">
        <w:rPr>
          <w:rStyle w:val="StyleBoldUnderline"/>
        </w:rPr>
        <w:t>McNabb, director of the Emerging Markets Research Center at UTD’s Naveen Jindal School of Management</w:t>
      </w:r>
      <w:r>
        <w:t xml:space="preserve">, said in a phone interview that he </w:t>
      </w:r>
      <w:r w:rsidRPr="00B53B06">
        <w:rPr>
          <w:rStyle w:val="StyleBoldUnderline"/>
        </w:rPr>
        <w:t>expects U.S. firms will remain on the outside looking in.</w:t>
      </w:r>
    </w:p>
    <w:p w:rsidR="00F866F3" w:rsidRDefault="00F866F3" w:rsidP="00F866F3">
      <w:r w:rsidRPr="00FE0E3F">
        <w:rPr>
          <w:rStyle w:val="StyleBoldUnderline"/>
        </w:rPr>
        <w:t>“We’re</w:t>
      </w:r>
      <w:r>
        <w:t xml:space="preserve"> kind of </w:t>
      </w:r>
      <w:r w:rsidRPr="00FE0E3F">
        <w:rPr>
          <w:rStyle w:val="StyleBoldUnderline"/>
        </w:rPr>
        <w:t>frozen out for the next three to five years,”</w:t>
      </w:r>
      <w:r>
        <w:t xml:space="preserve"> he said.</w:t>
      </w:r>
    </w:p>
    <w:p w:rsidR="00F866F3" w:rsidRDefault="00F866F3" w:rsidP="00F866F3">
      <w:r w:rsidRPr="005B6BF2">
        <w:rPr>
          <w:rStyle w:val="StyleBoldUnderline"/>
        </w:rPr>
        <w:t>Venezuela’s oil sector has been in decline for a decade</w:t>
      </w:r>
      <w:r>
        <w:t>. In 2002, PDVSA employees went on strike and joined in an anti-Chávez movement that briefly ousted the president. When he regained power, Chávez fired many of his opponents in the firm and installed thousands of supporters.</w:t>
      </w:r>
    </w:p>
    <w:p w:rsidR="00F866F3" w:rsidRPr="00C84CBE" w:rsidRDefault="00F866F3" w:rsidP="00F866F3">
      <w:pPr>
        <w:rPr>
          <w:b/>
          <w:bCs/>
          <w:u w:val="single"/>
        </w:rPr>
      </w:pPr>
      <w:r w:rsidRPr="004D0D31">
        <w:rPr>
          <w:rStyle w:val="StyleBoldUnderline"/>
        </w:rPr>
        <w:t>“PDVSA’s been drained of its professionals,” said</w:t>
      </w:r>
      <w:r>
        <w:t xml:space="preserve"> Eric </w:t>
      </w:r>
      <w:r w:rsidRPr="004D0D31">
        <w:rPr>
          <w:rStyle w:val="StyleBoldUnderline"/>
        </w:rPr>
        <w:t>Farnsworth, a vice president with the Council of the Americas. “It’s now a political group that pumps oil.”</w:t>
      </w:r>
    </w:p>
    <w:p w:rsidR="00F866F3" w:rsidRDefault="00F866F3" w:rsidP="00F866F3">
      <w:r>
        <w:t>Venezuela’s Energy Minister Rafael Ramirez said Wednesday that PDVSA workers would remain on the job.</w:t>
      </w:r>
    </w:p>
    <w:p w:rsidR="00F866F3" w:rsidRDefault="00F866F3" w:rsidP="00F866F3">
      <w:r>
        <w:t>“The key to driving the oil industry is in the hands of the 100,000 valiant men and women who have shown their loyalty to Commander Chavez in everything we have been through,” he said, referring to PDVSA’s staff. “That situation will not change.”</w:t>
      </w:r>
    </w:p>
    <w:p w:rsidR="00F866F3" w:rsidRDefault="00F866F3" w:rsidP="00F866F3">
      <w:r>
        <w:t>Venezuela’s exports to the U.S. are under pressure from Canada, which produces a heavy type of crude oil from Alberta’s oil sands that is similar to Venezuela’s thick oil. Many Gulf Coast refineries prefer to use heavy oil because it can mean higher profits for gasoline, diesel and other refined products.</w:t>
      </w:r>
    </w:p>
    <w:p w:rsidR="00F866F3" w:rsidRPr="00F90959" w:rsidRDefault="00F866F3" w:rsidP="00F866F3"/>
    <w:p w:rsidR="00F866F3" w:rsidRDefault="00F866F3" w:rsidP="00F866F3">
      <w:pPr>
        <w:pStyle w:val="Heading4"/>
      </w:pPr>
      <w:r>
        <w:t>Oil investment and production will remain a disaster</w:t>
      </w:r>
    </w:p>
    <w:p w:rsidR="00F866F3" w:rsidRDefault="00F866F3" w:rsidP="00F866F3">
      <w:r w:rsidRPr="00807436">
        <w:rPr>
          <w:rStyle w:val="StyleStyleBold12pt"/>
        </w:rPr>
        <w:t>Laskoski, 13</w:t>
      </w:r>
      <w:r>
        <w:t xml:space="preserve"> --- senior petroleum analyst for GasBuddy.com (3/14/2013, Gregg, “Chavez's Death Presents Venezuela With Oil Boom Opportunity,” </w:t>
      </w:r>
      <w:hyperlink r:id="rId36" w:history="1">
        <w:r w:rsidRPr="00400BBB">
          <w:rPr>
            <w:rStyle w:val="Hyperlink"/>
          </w:rPr>
          <w:t>http://www.usnews.com/opinion/blogs/on-energy/2013/03/14/chavezs-death-presents-venezuela-with-oil-boom-opportunity</w:t>
        </w:r>
      </w:hyperlink>
      <w:r>
        <w:t>, JMP)</w:t>
      </w:r>
    </w:p>
    <w:p w:rsidR="00F866F3" w:rsidRDefault="00F866F3" w:rsidP="00F866F3"/>
    <w:p w:rsidR="00F866F3" w:rsidRDefault="00F866F3" w:rsidP="00F866F3">
      <w:r>
        <w:t>For now, ExxonMobil still has its arbitration case pending against Venezuela before the World Bank-affiliated International Center for Settlement of Investment Disputes. ExxonMobil spokesman David Eglinton said this week that "the larger International Center for Settlement of Investment Disputes  arbitration against the government of Venezuela remains. The dispute is not over Venezuela's power to expropriate; the dispute is over Venezuela's failure to meet its obligation under applicable international law to pay compensation based on fair market value of the expropriated investment. We have no indication of when the ICSID decision will be given."</w:t>
      </w:r>
    </w:p>
    <w:p w:rsidR="00F866F3" w:rsidRDefault="00F866F3" w:rsidP="00F866F3">
      <w:r>
        <w:t xml:space="preserve">Many remain uncertain. </w:t>
      </w:r>
      <w:r w:rsidRPr="00E35656">
        <w:rPr>
          <w:rStyle w:val="StyleBoldUnderline"/>
        </w:rPr>
        <w:t>One oil industry veteran</w:t>
      </w:r>
      <w:r>
        <w:t xml:space="preserve">, Terri Ignozzi-Little, of Merlin Petroleum, Westport, Conn., </w:t>
      </w:r>
      <w:r w:rsidRPr="00E35656">
        <w:rPr>
          <w:rStyle w:val="StyleBoldUnderline"/>
        </w:rPr>
        <w:t xml:space="preserve">says that "if the government remains the same, it will be as much of a </w:t>
      </w:r>
      <w:r w:rsidRPr="00D7403B">
        <w:rPr>
          <w:rStyle w:val="Emphasis"/>
        </w:rPr>
        <w:t>disaster</w:t>
      </w:r>
      <w:r w:rsidRPr="00E35656">
        <w:rPr>
          <w:rStyle w:val="StyleBoldUnderline"/>
        </w:rPr>
        <w:t xml:space="preserve"> as it has been for the last 16 </w:t>
      </w:r>
      <w:r w:rsidRPr="00416CEB">
        <w:rPr>
          <w:rStyle w:val="StyleBoldUnderline"/>
        </w:rPr>
        <w:t>years. Chavez did his best to undermine the efficiency over the past decades and cause tremendous disruptions in supply."</w:t>
      </w:r>
      <w:r>
        <w:t xml:space="preserve"> She said </w:t>
      </w:r>
      <w:r w:rsidRPr="00D7403B">
        <w:rPr>
          <w:rStyle w:val="StyleBoldUnderline"/>
        </w:rPr>
        <w:t>Venezuela may not see discernible change until after Castro dies</w:t>
      </w:r>
      <w:r>
        <w:t xml:space="preserve"> in Cuba. </w:t>
      </w:r>
      <w:r>
        <w:lastRenderedPageBreak/>
        <w:t>"Remember, Venezuela holds the cards for crude oil which is supplying the rest of Latin America and Argentina, which is getting natural gas supplies from them."</w:t>
      </w:r>
    </w:p>
    <w:p w:rsidR="00F866F3" w:rsidRDefault="00F866F3" w:rsidP="00F866F3">
      <w:r>
        <w:t>The International Center for Settlement of Investment Disputes lists 17 pending cases against Venezuela involving companies like ExxonMobil, pursuing billions of dollars in compensation from the oil nationalization effort which unlawfully seized private assets.</w:t>
      </w:r>
    </w:p>
    <w:p w:rsidR="00F866F3" w:rsidRDefault="00F866F3" w:rsidP="00F866F3"/>
    <w:p w:rsidR="0004447B" w:rsidRDefault="0004447B" w:rsidP="0004447B">
      <w:pPr>
        <w:pStyle w:val="Heading3"/>
      </w:pPr>
      <w:r>
        <w:lastRenderedPageBreak/>
        <w:t>AT: Oil Companies Won’t Return</w:t>
      </w:r>
    </w:p>
    <w:p w:rsidR="0004447B" w:rsidRDefault="0004447B" w:rsidP="0004447B">
      <w:pPr>
        <w:pStyle w:val="Heading4"/>
      </w:pPr>
      <w:r>
        <w:t>Oil companies will return to Venezuela --- lots of potential</w:t>
      </w:r>
    </w:p>
    <w:p w:rsidR="0004447B" w:rsidRDefault="0004447B" w:rsidP="0004447B">
      <w:r w:rsidRPr="00807436">
        <w:rPr>
          <w:rStyle w:val="StyleStyleBold12pt"/>
        </w:rPr>
        <w:t>Laskoski, 13</w:t>
      </w:r>
      <w:r>
        <w:t xml:space="preserve"> --- senior petroleum analyst for GasBuddy.com (3/14/2013, Gregg, “Chavez's Death Presents Venezuela With Oil Boom Opportunity,” </w:t>
      </w:r>
      <w:hyperlink r:id="rId37" w:history="1">
        <w:r w:rsidRPr="00400BBB">
          <w:rPr>
            <w:rStyle w:val="Hyperlink"/>
          </w:rPr>
          <w:t>http://www.usnews.com/opinion/blogs/on-energy/2013/03/14/chavezs-death-presents-venezuela-with-oil-boom-opportunity</w:t>
        </w:r>
      </w:hyperlink>
      <w:r>
        <w:t>, JMP)</w:t>
      </w:r>
    </w:p>
    <w:p w:rsidR="0004447B" w:rsidRDefault="0004447B" w:rsidP="0004447B"/>
    <w:p w:rsidR="0004447B" w:rsidRDefault="0004447B" w:rsidP="0004447B">
      <w:r>
        <w:t>The International Center for Settlement of Investment Disputes lists 17 pending cases against Venezuela involving companies like ExxonMobil, pursuing billions of dollars in compensation from the oil nationalization effort which unlawfully seized private assets.</w:t>
      </w:r>
    </w:p>
    <w:p w:rsidR="0004447B" w:rsidRDefault="0004447B" w:rsidP="0004447B">
      <w:r>
        <w:t xml:space="preserve">And </w:t>
      </w:r>
      <w:r w:rsidRPr="001D40D0">
        <w:rPr>
          <w:rStyle w:val="StyleBoldUnderline"/>
        </w:rPr>
        <w:t>despite their experience they may be willing to return to the fray, undoubtedly beguiled by the potential. They know that Venezuela's 297 billion barrels of oil reserves can correct a lot of mistakes</w:t>
      </w:r>
      <w:r>
        <w:t>. One-third of that oil is heavy crude and commercially viable only when crude oil is selling at $70 per barrel or higher. Either way, that's the largest inventory in the world, 32 billion barrels more than Saudi Arabia claims, according to OPEC's 2012 Statistical Bulletin.</w:t>
      </w:r>
    </w:p>
    <w:p w:rsidR="000022F2" w:rsidRDefault="000022F2" w:rsidP="00D17C4E"/>
    <w:p w:rsidR="007D63D6" w:rsidRDefault="007D63D6" w:rsidP="007D63D6">
      <w:pPr>
        <w:pStyle w:val="Heading2"/>
      </w:pPr>
      <w:r>
        <w:lastRenderedPageBreak/>
        <w:t>Relations Adv</w:t>
      </w:r>
    </w:p>
    <w:p w:rsidR="007D63D6" w:rsidRDefault="007D63D6" w:rsidP="007D63D6"/>
    <w:p w:rsidR="007D63D6" w:rsidRDefault="007D63D6" w:rsidP="007D63D6">
      <w:pPr>
        <w:pStyle w:val="Heading3"/>
      </w:pPr>
      <w:r>
        <w:lastRenderedPageBreak/>
        <w:t>AT: U.S.-Venezuela Relations Will Improve</w:t>
      </w:r>
    </w:p>
    <w:p w:rsidR="007D63D6" w:rsidRDefault="007D63D6" w:rsidP="007D63D6"/>
    <w:p w:rsidR="007D63D6" w:rsidRDefault="007D63D6" w:rsidP="007D63D6">
      <w:pPr>
        <w:pStyle w:val="Heading4"/>
      </w:pPr>
      <w:r>
        <w:t>Improvement in relations unlikely in the squo</w:t>
      </w:r>
    </w:p>
    <w:p w:rsidR="007D63D6" w:rsidRDefault="007D63D6" w:rsidP="007D63D6">
      <w:r>
        <w:rPr>
          <w:rStyle w:val="StyleStyleBold12pt"/>
        </w:rPr>
        <w:t>Weisbrot</w:t>
      </w:r>
      <w:r w:rsidRPr="00E5426E">
        <w:rPr>
          <w:rStyle w:val="StyleStyleBold12pt"/>
        </w:rPr>
        <w:t>, 13</w:t>
      </w:r>
      <w:r>
        <w:t xml:space="preserve"> --- co-director of the Center for Economic and Policy Research (5/3/2013, Mark, “What Does the Future Hold for U.S.-Venezuela Relations?” </w:t>
      </w:r>
      <w:hyperlink r:id="rId38" w:history="1">
        <w:r w:rsidRPr="00400BBB">
          <w:rPr>
            <w:rStyle w:val="Hyperlink"/>
          </w:rPr>
          <w:t>http://www.thedialogue.org/page.cfm?pageID=32&amp;pubID=3297</w:t>
        </w:r>
      </w:hyperlink>
      <w:r>
        <w:t>, JMP)</w:t>
      </w:r>
    </w:p>
    <w:p w:rsidR="007D63D6" w:rsidRDefault="007D63D6" w:rsidP="007D63D6"/>
    <w:p w:rsidR="007D63D6" w:rsidRDefault="007D63D6" w:rsidP="007D63D6">
      <w:r>
        <w:t xml:space="preserve">A: Mark Weisbrot, co-director of the Center for Economic and Policy Research: "According to a New York Times report on April 15, Maduro reached out to the Obama administration through Bill Richardson just before the election. The administration gave its answer within 48 hours, and it was a lot worse than 'no, thank you.' By refusing to recognize Venezuela's election results, and saying that a '100 percent audit' of the vote count was 'necessary,' the Obama administration was saying, 'we hate you, and we are going to do everything we can to undermine your ability to govern.' It was really an escalation of Washington's involvement in Venezuelan politics not seen since its support for the military coup of 2002. It was also disingenuous: given the results of the election-day audit of votes from 53 percent of the voting machines, a further audit could not possibly change the result. A statistical analysis we did shows that the probability of getting the April 14 audit result if the true winner were Capriles is far less than one in 1 quadrillion. </w:t>
      </w:r>
      <w:r w:rsidRPr="007D0B17">
        <w:rPr>
          <w:rStyle w:val="StyleBoldUnderline"/>
        </w:rPr>
        <w:t>The Obama administration's attempt to delegitimize Venezuela's election, although it was completely isolated in the world, indicates that there is no inclination from Washington to significantly improve relations with Venezuela in the foreseeable future. This is regardless of what Maduro does.</w:t>
      </w:r>
      <w:r w:rsidRPr="00DA45C9">
        <w:t xml:space="preserve"> As for businesses' political risk, I don't see any reason these would increase. The risk of </w:t>
      </w:r>
      <w:r>
        <w:t>expropriation has always been very small compared to normal investment risks such as prices of outputs or inputs."</w:t>
      </w:r>
    </w:p>
    <w:p w:rsidR="007D63D6" w:rsidRDefault="007D63D6" w:rsidP="007D63D6"/>
    <w:p w:rsidR="007D63D6" w:rsidRDefault="007D63D6" w:rsidP="007D63D6">
      <w:pPr>
        <w:pStyle w:val="Heading4"/>
      </w:pPr>
      <w:r>
        <w:t>SQ relations will be conditioned on Venezuelan cooperation</w:t>
      </w:r>
    </w:p>
    <w:p w:rsidR="007D63D6" w:rsidRDefault="007D63D6" w:rsidP="007D63D6">
      <w:r w:rsidRPr="00063DBA">
        <w:rPr>
          <w:rStyle w:val="StyleStyleBold12pt"/>
        </w:rPr>
        <w:t>DE CÓRDOBA and MUÑOZ, 13</w:t>
      </w:r>
      <w:r>
        <w:t xml:space="preserve"> (1/11/2013, JOSÉ DE CÓRDOBA and SARA MUÑOZ, “Venezuela, U.S. Start Talks to Mend Ties,” </w:t>
      </w:r>
      <w:hyperlink r:id="rId39" w:history="1">
        <w:r w:rsidRPr="00072056">
          <w:rPr>
            <w:rStyle w:val="Hyperlink"/>
          </w:rPr>
          <w:t>http://online.wsj.com/article/SB10001424127887324581504578235911777903292.html</w:t>
        </w:r>
      </w:hyperlink>
      <w:r>
        <w:t>, JMP)</w:t>
      </w:r>
    </w:p>
    <w:p w:rsidR="007D63D6" w:rsidRDefault="007D63D6" w:rsidP="007D63D6"/>
    <w:p w:rsidR="007D63D6" w:rsidRDefault="007D63D6" w:rsidP="007D63D6">
      <w:r>
        <w:t xml:space="preserve">But both sides have cautiously reached out to each other since then. </w:t>
      </w:r>
      <w:r w:rsidRPr="00113E07">
        <w:rPr>
          <w:rStyle w:val="StyleBoldUnderline"/>
        </w:rPr>
        <w:t>During their talk in November</w:t>
      </w:r>
      <w:r>
        <w:t xml:space="preserve">, Mr. </w:t>
      </w:r>
      <w:r w:rsidRPr="00113E07">
        <w:rPr>
          <w:rStyle w:val="StyleBoldUnderline"/>
        </w:rPr>
        <w:t>Maduro was interested in the possibility of exchanging ambassadors again, U.S. officials say</w:t>
      </w:r>
      <w:r>
        <w:t xml:space="preserve">. Mr. </w:t>
      </w:r>
      <w:r w:rsidRPr="009B2664">
        <w:rPr>
          <w:rStyle w:val="StyleBoldUnderline"/>
        </w:rPr>
        <w:t>Maduro said</w:t>
      </w:r>
      <w:r>
        <w:t xml:space="preserve"> this month that </w:t>
      </w:r>
      <w:r w:rsidRPr="009B2664">
        <w:rPr>
          <w:rStyle w:val="StyleBoldUnderline"/>
        </w:rPr>
        <w:t>the contacts had been made "with the authorization" of</w:t>
      </w:r>
      <w:r>
        <w:t xml:space="preserve"> Mr. </w:t>
      </w:r>
      <w:r w:rsidRPr="009B2664">
        <w:rPr>
          <w:rStyle w:val="StyleBoldUnderline"/>
        </w:rPr>
        <w:t>Chávez</w:t>
      </w:r>
      <w:r>
        <w:t>.</w:t>
      </w:r>
    </w:p>
    <w:p w:rsidR="007D63D6" w:rsidRDefault="007D63D6" w:rsidP="007D63D6">
      <w:r>
        <w:t xml:space="preserve">For its part, </w:t>
      </w:r>
      <w:r w:rsidRPr="002E1E19">
        <w:rPr>
          <w:rStyle w:val="StyleBoldUnderline"/>
        </w:rPr>
        <w:t>the U.S. prefers to move slowly. Before restoring ambassadors, it would like to see Venezuelan instances of cooperation</w:t>
      </w:r>
      <w:r>
        <w:t xml:space="preserve">, U.S. officials say. </w:t>
      </w:r>
      <w:r w:rsidRPr="002E1E19">
        <w:rPr>
          <w:rStyle w:val="StyleBoldUnderline"/>
        </w:rPr>
        <w:t>They say they would like to beef up the number of antidrug agents in the country as a first step</w:t>
      </w:r>
      <w:r>
        <w:t>.</w:t>
      </w:r>
    </w:p>
    <w:p w:rsidR="007D63D6" w:rsidRDefault="007D63D6" w:rsidP="007D63D6">
      <w:r>
        <w:t>"It is just going to take two to tango," Ms. Nuland said.</w:t>
      </w:r>
    </w:p>
    <w:p w:rsidR="007D63D6" w:rsidRDefault="007D63D6" w:rsidP="007D63D6">
      <w:r w:rsidRPr="00A307CB">
        <w:rPr>
          <w:rStyle w:val="StyleBoldUnderline"/>
        </w:rPr>
        <w:t>Other areas the U.S. would like to see progress on are counterterrorism cooperation and in resolving commercial disputes involving U.S. companies in Venezuela</w:t>
      </w:r>
      <w:r>
        <w:t>, some of which have been nationalized, and many of which sometimes have difficulty getting dollars from Venezuela's government to pay for needed imports and repatriate profits.</w:t>
      </w:r>
    </w:p>
    <w:p w:rsidR="007D63D6" w:rsidRDefault="007D63D6" w:rsidP="007D63D6"/>
    <w:p w:rsidR="007D63D6" w:rsidRDefault="007D63D6" w:rsidP="007D63D6">
      <w:pPr>
        <w:pStyle w:val="Heading3"/>
      </w:pPr>
      <w:r>
        <w:lastRenderedPageBreak/>
        <w:t>AT: Not Recognizing Maduro’s Victory Undermined Relations</w:t>
      </w:r>
    </w:p>
    <w:p w:rsidR="007D63D6" w:rsidRDefault="007D63D6" w:rsidP="007D63D6"/>
    <w:p w:rsidR="007D63D6" w:rsidRPr="00DE69C3" w:rsidRDefault="007D63D6" w:rsidP="007D63D6">
      <w:pPr>
        <w:pStyle w:val="Heading4"/>
      </w:pPr>
      <w:r>
        <w:t>Failure to recognize Maduro not make or break for relations</w:t>
      </w:r>
    </w:p>
    <w:p w:rsidR="007D63D6" w:rsidRDefault="007D63D6" w:rsidP="007D63D6">
      <w:r w:rsidRPr="003330CB">
        <w:rPr>
          <w:rStyle w:val="StyleStyleBold12pt"/>
        </w:rPr>
        <w:t>Business Recorder, 13</w:t>
      </w:r>
      <w:r>
        <w:t xml:space="preserve"> (6/18/2013, “US, Venezuela take steps towards mending ties,” </w:t>
      </w:r>
      <w:hyperlink r:id="rId40" w:history="1">
        <w:r w:rsidRPr="00072056">
          <w:rPr>
            <w:rStyle w:val="Hyperlink"/>
          </w:rPr>
          <w:t>http://www.brecorder.com/general-news/172/1197252/</w:t>
        </w:r>
      </w:hyperlink>
      <w:r>
        <w:t>, JMP)</w:t>
      </w:r>
    </w:p>
    <w:p w:rsidR="007D63D6" w:rsidRPr="005B3A8D" w:rsidRDefault="007D63D6" w:rsidP="007D63D6">
      <w:pPr>
        <w:rPr>
          <w:b/>
        </w:rPr>
      </w:pPr>
      <w:r w:rsidRPr="005B3A8D">
        <w:rPr>
          <w:b/>
        </w:rPr>
        <w:t xml:space="preserve">***Note --- Elias Jaua is Venezuela's foreign minister </w:t>
      </w:r>
    </w:p>
    <w:p w:rsidR="007D63D6" w:rsidRDefault="007D63D6" w:rsidP="007D63D6"/>
    <w:p w:rsidR="007D63D6" w:rsidRDefault="007D63D6" w:rsidP="007D63D6">
      <w:r w:rsidRPr="00302D68">
        <w:rPr>
          <w:rStyle w:val="StyleBoldUnderline"/>
        </w:rPr>
        <w:t>Jaua</w:t>
      </w:r>
      <w:r>
        <w:t xml:space="preserve"> also </w:t>
      </w:r>
      <w:r w:rsidRPr="00302D68">
        <w:rPr>
          <w:rStyle w:val="StyleBoldUnderline"/>
        </w:rPr>
        <w:t>downplayed Obama's failure to recognise Maduro's victory. It is "not an issue that matters,"</w:t>
      </w:r>
      <w:r>
        <w:t xml:space="preserve"> he said. During his lengthy presidency Chavez regularly criticised US "imperialism" and courted US foes like Iran and Syria. Jaua however said it was </w:t>
      </w:r>
      <w:r w:rsidRPr="00302D68">
        <w:rPr>
          <w:rStyle w:val="StyleBoldUnderline"/>
        </w:rPr>
        <w:t>the late leader</w:t>
      </w:r>
      <w:r>
        <w:t xml:space="preserve"> who </w:t>
      </w:r>
      <w:r w:rsidRPr="00302D68">
        <w:rPr>
          <w:rStyle w:val="StyleBoldUnderline"/>
        </w:rPr>
        <w:t>told Venezuelan officials "that we had to work towards normalising these relations" with Washington</w:t>
      </w:r>
      <w:r>
        <w:t>. On Wednesday Jaua met with US Secretary of State John Kerry in Antigua in a first step to mend ties.</w:t>
      </w:r>
    </w:p>
    <w:p w:rsidR="007D63D6" w:rsidRPr="005A043F" w:rsidRDefault="007D63D6" w:rsidP="007D63D6"/>
    <w:p w:rsidR="007D63D6" w:rsidRDefault="007D63D6" w:rsidP="007D63D6">
      <w:pPr>
        <w:pStyle w:val="Heading3"/>
      </w:pPr>
      <w:r>
        <w:lastRenderedPageBreak/>
        <w:t>AT: U.S.-Latin American Relations Inevitable</w:t>
      </w:r>
    </w:p>
    <w:p w:rsidR="007D63D6" w:rsidRDefault="007D63D6" w:rsidP="007D63D6"/>
    <w:p w:rsidR="007D63D6" w:rsidRPr="00A25934" w:rsidRDefault="007D63D6" w:rsidP="007D63D6">
      <w:pPr>
        <w:pStyle w:val="Heading4"/>
      </w:pPr>
      <w:r>
        <w:t xml:space="preserve">Relations are </w:t>
      </w:r>
      <w:r w:rsidRPr="002506B2">
        <w:rPr>
          <w:u w:val="single"/>
        </w:rPr>
        <w:t>ineffective</w:t>
      </w:r>
      <w:r>
        <w:t xml:space="preserve"> now even if there isn’t open conflict</w:t>
      </w:r>
    </w:p>
    <w:p w:rsidR="007D63D6" w:rsidRDefault="007D63D6" w:rsidP="007D63D6">
      <w:r w:rsidRPr="009A0ACB">
        <w:rPr>
          <w:rStyle w:val="StyleStyleBold12pt"/>
        </w:rPr>
        <w:t>Inter-American Dialogue, 12</w:t>
      </w:r>
      <w:r>
        <w:t xml:space="preserve"> ---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41" w:history="1">
        <w:r w:rsidRPr="000539DF">
          <w:rPr>
            <w:rStyle w:val="Hyperlink"/>
          </w:rPr>
          <w:t>http://www.thedialogue.org/PublicationFiles/IAD2012PolicyReportFINAL.pdf</w:t>
        </w:r>
      </w:hyperlink>
      <w:r>
        <w:t>, JMP)</w:t>
      </w:r>
    </w:p>
    <w:p w:rsidR="007D63D6" w:rsidRDefault="007D63D6" w:rsidP="007D63D6"/>
    <w:p w:rsidR="007D63D6" w:rsidRDefault="007D63D6" w:rsidP="007D63D6">
      <w:r w:rsidRPr="00586521">
        <w:rPr>
          <w:rStyle w:val="StyleBoldUnderline"/>
        </w:rPr>
        <w:t>In the main, hemispheric relations are amicable. Open conflict is rare and, happily, the sharp antagonisms that marred relations in the past have subsided. But the US-Latin America relationship would profit from more vitality and direction. Shared interests are not pursued as vigorously as they should be, and opportunities for more fruitful engagement are being missed. Well-developed ideas for reversing these disappointing trends are scarce.</w:t>
      </w:r>
      <w:r>
        <w:t xml:space="preserve">  Some enduring problems stand squarely in the way of partnership and effective cooperation. The inability of Washington to reform its broken immigration system is a constant source of friction between the United States and nearly every other country in the Americas. Yet US officials rarely refer to immigration as a foreign policy issue. Domestic policy debates on this issue disregard the United States’ hemispheric agenda as well as the interests of other nations.</w:t>
      </w:r>
    </w:p>
    <w:p w:rsidR="007D63D6" w:rsidRDefault="007D63D6" w:rsidP="007D63D6"/>
    <w:p w:rsidR="007D63D6" w:rsidRDefault="007D63D6" w:rsidP="007D63D6">
      <w:pPr>
        <w:pStyle w:val="Heading4"/>
      </w:pPr>
      <w:r>
        <w:t>Relations declining --- delay makes them worse</w:t>
      </w:r>
    </w:p>
    <w:p w:rsidR="007D63D6" w:rsidRDefault="007D63D6" w:rsidP="007D63D6">
      <w:r w:rsidRPr="009A0ACB">
        <w:rPr>
          <w:rStyle w:val="StyleStyleBold12pt"/>
        </w:rPr>
        <w:t>Inter-American Dialogue, 12</w:t>
      </w:r>
      <w:r>
        <w:t xml:space="preserve"> ---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42" w:history="1">
        <w:r w:rsidRPr="000539DF">
          <w:rPr>
            <w:rStyle w:val="Hyperlink"/>
          </w:rPr>
          <w:t>http://www.thedialogue.org/PublicationFiles/IAD2012PolicyReportFINAL.pdf</w:t>
        </w:r>
      </w:hyperlink>
      <w:r>
        <w:t>, JMP)</w:t>
      </w:r>
    </w:p>
    <w:p w:rsidR="007D63D6" w:rsidRDefault="007D63D6" w:rsidP="007D63D6"/>
    <w:p w:rsidR="007D63D6" w:rsidRDefault="007D63D6" w:rsidP="007D63D6">
      <w:r w:rsidRPr="00B003A5">
        <w:rPr>
          <w:rStyle w:val="StyleBoldUnderline"/>
        </w:rPr>
        <w:t>Despite the multiple opportunities and potential benefits, relations between the</w:t>
      </w:r>
      <w:r>
        <w:t xml:space="preserve"> </w:t>
      </w:r>
      <w:r w:rsidRPr="00B003A5">
        <w:rPr>
          <w:rStyle w:val="Emphasis"/>
        </w:rPr>
        <w:t>U</w:t>
      </w:r>
      <w:r>
        <w:t xml:space="preserve">nited </w:t>
      </w:r>
      <w:r w:rsidRPr="00B003A5">
        <w:rPr>
          <w:rStyle w:val="Emphasis"/>
        </w:rPr>
        <w:t>S</w:t>
      </w:r>
      <w:r>
        <w:t xml:space="preserve">tates </w:t>
      </w:r>
      <w:r w:rsidRPr="004F5D3E">
        <w:rPr>
          <w:rStyle w:val="StyleBoldUnderline"/>
        </w:rPr>
        <w:t>and Latin America remain disappointing. If new opportunities are not seized, relations will likely continue to drift apart. The longer the current situation persists, the harder it will be to reverse course and rebuild vigorous cooperation</w:t>
      </w:r>
      <w:r>
        <w:t>. Hemispheric affairs require urgent attention—both from the United States and from Latin America and the Caribbean.</w:t>
      </w:r>
    </w:p>
    <w:p w:rsidR="007D63D6" w:rsidRDefault="007D63D6" w:rsidP="007D63D6"/>
    <w:p w:rsidR="007C3C18" w:rsidRPr="008B2A91" w:rsidRDefault="007C3C18" w:rsidP="007C3C18">
      <w:pPr>
        <w:pStyle w:val="Heading2"/>
      </w:pPr>
      <w:r>
        <w:lastRenderedPageBreak/>
        <w:t>Solvency</w:t>
      </w:r>
    </w:p>
    <w:p w:rsidR="007C3C18" w:rsidRDefault="007C3C18" w:rsidP="007C3C18">
      <w:pPr>
        <w:pStyle w:val="Heading3"/>
      </w:pPr>
      <w:r>
        <w:lastRenderedPageBreak/>
        <w:t>AT: Say No</w:t>
      </w:r>
    </w:p>
    <w:p w:rsidR="007C3C18" w:rsidRDefault="007C3C18" w:rsidP="007C3C18"/>
    <w:p w:rsidR="007C3C18" w:rsidRDefault="007C3C18" w:rsidP="007C3C18">
      <w:pPr>
        <w:pStyle w:val="Heading4"/>
      </w:pPr>
      <w:r>
        <w:t>Maduro would accept greater U.S. oil investment</w:t>
      </w:r>
    </w:p>
    <w:p w:rsidR="007C3C18" w:rsidRDefault="007C3C18" w:rsidP="007C3C18">
      <w:r w:rsidRPr="00063DBA">
        <w:rPr>
          <w:rStyle w:val="StyleStyleBold12pt"/>
        </w:rPr>
        <w:t>DE CÓRDOBA and MUÑOZ, 13</w:t>
      </w:r>
      <w:r>
        <w:t xml:space="preserve"> (1/11/2013, JOSÉ DE CÓRDOBA and SARA MUÑOZ, “Venezuela, U.S. Start Talks to Mend Ties,” </w:t>
      </w:r>
      <w:hyperlink r:id="rId43" w:history="1">
        <w:r w:rsidRPr="00072056">
          <w:rPr>
            <w:rStyle w:val="Hyperlink"/>
          </w:rPr>
          <w:t>http://online.wsj.com/article/SB10001424127887324581504578235911777903292.html</w:t>
        </w:r>
      </w:hyperlink>
      <w:r>
        <w:t>, JMP)</w:t>
      </w:r>
    </w:p>
    <w:p w:rsidR="007C3C18" w:rsidRDefault="007C3C18" w:rsidP="007C3C18"/>
    <w:p w:rsidR="007C3C18" w:rsidRDefault="007C3C18" w:rsidP="007C3C18">
      <w:r>
        <w:t>Both sides remain deeply suspicious of the other. Many Republicans in Congress are opposed to trying to forge a new relationship with the Venezuelan government. On the Venezuelan side, Mr. Maduro or any other potential successor to Mr. Chávez is likely to try to claim the populist's revolutionary mantle and mimic his anti-U.S. rhetoric.</w:t>
      </w:r>
    </w:p>
    <w:p w:rsidR="007C3C18" w:rsidRDefault="007C3C18" w:rsidP="007C3C18">
      <w:r>
        <w:t xml:space="preserve">But Mr. </w:t>
      </w:r>
      <w:r w:rsidRPr="00526FD8">
        <w:rPr>
          <w:rStyle w:val="Emphasis"/>
        </w:rPr>
        <w:t>Maduro's pragmatism</w:t>
      </w:r>
      <w:r w:rsidRPr="008E31F4">
        <w:rPr>
          <w:rStyle w:val="StyleBoldUnderline"/>
        </w:rPr>
        <w:t xml:space="preserve"> and his several years of experience on the international stage as the government's foreign minister could make him more willing to open diplomatic channels privately</w:t>
      </w:r>
      <w:r>
        <w:t>, say experts and observers.</w:t>
      </w:r>
    </w:p>
    <w:p w:rsidR="007C3C18" w:rsidRDefault="007C3C18" w:rsidP="007C3C18">
      <w:r>
        <w:t xml:space="preserve">"It will be very slow, very difficult, </w:t>
      </w:r>
      <w:r w:rsidRPr="00526FD8">
        <w:t xml:space="preserve">but I think </w:t>
      </w:r>
      <w:r w:rsidRPr="00C6236E">
        <w:rPr>
          <w:rStyle w:val="StyleBoldUnderline"/>
        </w:rPr>
        <w:t>Maduro would be inclined to open up a little bit," said</w:t>
      </w:r>
      <w:r>
        <w:t xml:space="preserve"> Michael </w:t>
      </w:r>
      <w:r w:rsidRPr="00C6236E">
        <w:rPr>
          <w:rStyle w:val="StyleBoldUnderline"/>
        </w:rPr>
        <w:t>Shifter, president of the Inter-American Dialogue</w:t>
      </w:r>
      <w:r>
        <w:t xml:space="preserve">, a Washington think tank. Mr. Shifter said the subjects of drug-trafficking and terrorism remain "very sensitive, delicate issues, and there is a lot of mistrust that isn't going to be easily overcome." </w:t>
      </w:r>
      <w:r w:rsidRPr="00682C5C">
        <w:rPr>
          <w:rStyle w:val="StyleBoldUnderline"/>
        </w:rPr>
        <w:t>greater cooperation between the two countries could come from the private sector</w:t>
      </w:r>
      <w:r>
        <w:t xml:space="preserve">. </w:t>
      </w:r>
      <w:r w:rsidRPr="00526FD8">
        <w:rPr>
          <w:rStyle w:val="StyleBoldUnderline"/>
        </w:rPr>
        <w:t xml:space="preserve">With Venezuela's oil production in decline, giving the government less power to spend its way out of a likely recession, successors may be </w:t>
      </w:r>
      <w:r w:rsidRPr="00526FD8">
        <w:rPr>
          <w:rStyle w:val="Emphasis"/>
        </w:rPr>
        <w:t>more willing to reopen its border once again to U.S. investment</w:t>
      </w:r>
      <w:r w:rsidRPr="00526FD8">
        <w:rPr>
          <w:rStyle w:val="StyleBoldUnderline"/>
        </w:rPr>
        <w:t xml:space="preserve"> than it was under</w:t>
      </w:r>
      <w:r>
        <w:t xml:space="preserve"> Mr. </w:t>
      </w:r>
      <w:r w:rsidRPr="00526FD8">
        <w:rPr>
          <w:rStyle w:val="StyleBoldUnderline"/>
        </w:rPr>
        <w:t>Chávez, who expanded state control over parts of the oil sector</w:t>
      </w:r>
      <w:r>
        <w:t>.</w:t>
      </w:r>
    </w:p>
    <w:p w:rsidR="007C3C18" w:rsidRDefault="007C3C18" w:rsidP="007C3C18"/>
    <w:p w:rsidR="007C3C18" w:rsidRDefault="007C3C18" w:rsidP="007C3C18">
      <w:pPr>
        <w:pStyle w:val="Heading4"/>
      </w:pPr>
      <w:r>
        <w:t>Venezuela will consider oil sector reforms to boost invesment</w:t>
      </w:r>
    </w:p>
    <w:p w:rsidR="007C3C18" w:rsidRDefault="007C3C18" w:rsidP="007C3C18">
      <w:r w:rsidRPr="00EB153A">
        <w:rPr>
          <w:rStyle w:val="StyleStyleBold12pt"/>
        </w:rPr>
        <w:t>Hussain, 13</w:t>
      </w:r>
      <w:r>
        <w:t xml:space="preserve"> (3/6/2013, Yadullah, “Life after Chavez: America’s oil gains could be Canada’s loss,” </w:t>
      </w:r>
      <w:hyperlink r:id="rId44" w:history="1">
        <w:r w:rsidRPr="006F16FC">
          <w:rPr>
            <w:rStyle w:val="Hyperlink"/>
          </w:rPr>
          <w:t>http://business.financialpost.com/2013/03/06/life-after-chavez-venezuela-u-s-oil-industries-are-naturally-attractive-trading-partners/?__lsa=d8ad-15ca</w:t>
        </w:r>
      </w:hyperlink>
      <w:r>
        <w:rPr>
          <w:rStyle w:val="Hyperlink"/>
        </w:rPr>
        <w:t>, JMP)</w:t>
      </w:r>
    </w:p>
    <w:p w:rsidR="007C3C18" w:rsidRDefault="007C3C18" w:rsidP="007C3C18"/>
    <w:p w:rsidR="007C3C18" w:rsidRPr="003F01B5" w:rsidRDefault="007C3C18" w:rsidP="007C3C18">
      <w:pPr>
        <w:rPr>
          <w:b/>
          <w:bCs/>
          <w:u w:val="single"/>
        </w:rPr>
      </w:pPr>
      <w:r w:rsidRPr="00DF2247">
        <w:rPr>
          <w:rStyle w:val="StyleBoldUnderline"/>
        </w:rPr>
        <w:t>Oil is critical to Venezuela’s earnings, so there could be the potential for a change in approach to foreign investment in the sector</w:t>
      </w:r>
    </w:p>
    <w:p w:rsidR="007C3C18" w:rsidRDefault="007C3C18" w:rsidP="007C3C18">
      <w:r>
        <w:t>Brent crude prices didn’t move much as traders absorbed the death of Hugo Chavez who ruled the world’s sixth largest OPEC producer, but it may mask a long-term shift that could impact North American energy trading patterns.</w:t>
      </w:r>
    </w:p>
    <w:p w:rsidR="007C3C18" w:rsidRDefault="007C3C18" w:rsidP="007C3C18">
      <w:r>
        <w:t xml:space="preserve">“Over the longer term, </w:t>
      </w:r>
      <w:r w:rsidRPr="00533E7F">
        <w:rPr>
          <w:rStyle w:val="StyleBoldUnderline"/>
        </w:rPr>
        <w:t>changes in policy towards the energy sector might eventually allow Venezuela’s oil production to return to the much higher levels</w:t>
      </w:r>
      <w:r>
        <w:t xml:space="preserve"> seen in the late 1990s,” said Tom Pugh, commodities economist at Capital Economics. “However, any such recovery would take many years.”</w:t>
      </w:r>
    </w:p>
    <w:p w:rsidR="007C3C18" w:rsidRDefault="007C3C18" w:rsidP="007C3C18">
      <w:r>
        <w:t>Venezuela is home to the world’s largest proven oil reserves of around 296.5 billion barrels, but its production has steadily fallen under Mr. Chavez who diverted Venezuela’s oil revenues to his pet projects and weakened the state-owned Petróleos de Venezuela, which is responsible for developing the country’s enormous riches.</w:t>
      </w:r>
    </w:p>
    <w:p w:rsidR="007C3C18" w:rsidRDefault="007C3C18" w:rsidP="007C3C18">
      <w:r>
        <w:t>Evan as 40% of Venezuelan oil exports headed towards the United States, Mr. Chavez’ despised Washington’s policies and was actively pursuing a policy to shift exports to China, the Caribbean, Central America and other Asian markets.</w:t>
      </w:r>
    </w:p>
    <w:p w:rsidR="007C3C18" w:rsidRDefault="007C3C18" w:rsidP="007C3C18">
      <w:r>
        <w:lastRenderedPageBreak/>
        <w:t>“U.S. imports of Venezuelan petroleum products peaked in 1997, at 379,000 bbl/d, and have since fallen to as low as 23,000 bbl/d in October 2012,” the U.S. Department of Energy said in a January note.</w:t>
      </w:r>
    </w:p>
    <w:p w:rsidR="007C3C18" w:rsidRDefault="007C3C18" w:rsidP="007C3C18">
      <w:r w:rsidRPr="00A34498">
        <w:rPr>
          <w:rStyle w:val="StyleBoldUnderline"/>
        </w:rPr>
        <w:t>Despite severe disagreements, the two countries’ oil industries are “naturally attractive oil trading partners” due to their proximity</w:t>
      </w:r>
      <w:r>
        <w:t>, according to the U.S. Department of Energy.</w:t>
      </w:r>
    </w:p>
    <w:p w:rsidR="007C3C18" w:rsidRDefault="007C3C18" w:rsidP="007C3C18"/>
    <w:p w:rsidR="007C3C18" w:rsidRDefault="007C3C18" w:rsidP="007C3C18">
      <w:pPr>
        <w:pStyle w:val="Heading4"/>
      </w:pPr>
      <w:r>
        <w:t>Venezuela supports U.S. oil investment</w:t>
      </w:r>
    </w:p>
    <w:p w:rsidR="007C3C18" w:rsidRDefault="007C3C18" w:rsidP="007C3C18">
      <w:r w:rsidRPr="009F55A8">
        <w:rPr>
          <w:rStyle w:val="StyleStyleBold12pt"/>
        </w:rPr>
        <w:t>Gardner &amp; Doggett, 10</w:t>
      </w:r>
      <w:r>
        <w:t xml:space="preserve"> (4/15/2010, Timothy Gardner and Tom Doggett, “UPDATE 3-Venezuela oil minister seeks U.S. investment,” </w:t>
      </w:r>
      <w:hyperlink r:id="rId45" w:history="1">
        <w:r w:rsidRPr="00400BBB">
          <w:rPr>
            <w:rStyle w:val="Hyperlink"/>
          </w:rPr>
          <w:t>http://www.reuters.com/article/2010/04/15/venezuela-oil-opec-idUSN1523721520100415</w:t>
        </w:r>
      </w:hyperlink>
      <w:r>
        <w:t>, JMP)</w:t>
      </w:r>
    </w:p>
    <w:p w:rsidR="007C3C18" w:rsidRDefault="007C3C18" w:rsidP="007C3C18"/>
    <w:p w:rsidR="007C3C18" w:rsidRDefault="007C3C18" w:rsidP="007C3C18">
      <w:r>
        <w:t xml:space="preserve">WASHINGTON, April 15 (Reuters) - </w:t>
      </w:r>
      <w:r w:rsidRPr="00832B0E">
        <w:rPr>
          <w:rStyle w:val="StyleBoldUnderline"/>
        </w:rPr>
        <w:t>Venezuelan Oil Minister</w:t>
      </w:r>
      <w:r>
        <w:t xml:space="preserve"> Rafael Ramirez on Thursday </w:t>
      </w:r>
      <w:r w:rsidRPr="00832B0E">
        <w:rPr>
          <w:rStyle w:val="StyleBoldUnderline"/>
        </w:rPr>
        <w:t>welcomed investment by U.S. oil companies to help develop his country's vast crude reserves</w:t>
      </w:r>
      <w:r>
        <w:t>, as he held energy talks in Washington for the first time in six years.</w:t>
      </w:r>
    </w:p>
    <w:p w:rsidR="007C3C18" w:rsidRDefault="007C3C18" w:rsidP="007C3C18">
      <w:r>
        <w:t>Ramirez said Venezuela is signing agreements with companies in Russia, China, Europe and Japan to develop its reserves and U.S. companies should be there as well.</w:t>
      </w:r>
    </w:p>
    <w:p w:rsidR="007C3C18" w:rsidRDefault="007C3C18" w:rsidP="007C3C18">
      <w:r w:rsidRPr="004C799F">
        <w:rPr>
          <w:rStyle w:val="StyleBoldUnderline"/>
        </w:rPr>
        <w:t>"This</w:t>
      </w:r>
      <w:r>
        <w:t xml:space="preserve"> </w:t>
      </w:r>
      <w:r w:rsidRPr="004C799F">
        <w:rPr>
          <w:rStyle w:val="Emphasis"/>
        </w:rPr>
        <w:t>U</w:t>
      </w:r>
      <w:r>
        <w:t xml:space="preserve">nited </w:t>
      </w:r>
      <w:r w:rsidRPr="004C799F">
        <w:rPr>
          <w:rStyle w:val="Emphasis"/>
        </w:rPr>
        <w:t>S</w:t>
      </w:r>
      <w:r>
        <w:t xml:space="preserve">tates </w:t>
      </w:r>
      <w:r w:rsidRPr="004C799F">
        <w:rPr>
          <w:rStyle w:val="StyleBoldUnderline"/>
        </w:rPr>
        <w:t>cannot miss this opportunity</w:t>
      </w:r>
      <w:r>
        <w:t>," he told reporters on the sidelines of a two-day conference of Western Hemisphere countries meeting to address energy and climate change issues.</w:t>
      </w:r>
    </w:p>
    <w:p w:rsidR="007C3C18" w:rsidRDefault="007C3C18" w:rsidP="007C3C18"/>
    <w:p w:rsidR="007C3C18" w:rsidRDefault="007C3C18" w:rsidP="007C3C18">
      <w:pPr>
        <w:pStyle w:val="Heading4"/>
      </w:pPr>
      <w:r>
        <w:t xml:space="preserve">Venezuela will say yes --- expanding oil production is critical for the country </w:t>
      </w:r>
    </w:p>
    <w:p w:rsidR="007C3C18" w:rsidRDefault="007C3C18" w:rsidP="007C3C18">
      <w:r w:rsidRPr="00905281">
        <w:rPr>
          <w:rStyle w:val="StyleStyleBold12pt"/>
        </w:rPr>
        <w:t>Holland, 13</w:t>
      </w:r>
      <w:r>
        <w:t xml:space="preserve"> --- American Security Project’s Senior Fellow for Energy and Climate (3/9/2013, Andrew, “In Venezuela, oil and idealism won't mix forever; Venezuela's oil is too big for major energy companies to ignore and too risky to plunge into. Eventually, post-Chávez Venezuela will choose pragmatism over idealism,” </w:t>
      </w:r>
      <w:hyperlink r:id="rId46" w:history="1">
        <w:r w:rsidRPr="00400BBB">
          <w:rPr>
            <w:rStyle w:val="Hyperlink"/>
          </w:rPr>
          <w:t>http://www.csmonitor.com/Environment/Energy-Voices/2013/0309/In-Venezuela-oil-and-idealism-won-t-mix-forever</w:t>
        </w:r>
      </w:hyperlink>
      <w:r>
        <w:t>, JMP)</w:t>
      </w:r>
    </w:p>
    <w:p w:rsidR="007C3C18" w:rsidRDefault="007C3C18" w:rsidP="007C3C18"/>
    <w:p w:rsidR="007C3C18" w:rsidRDefault="007C3C18" w:rsidP="007C3C18">
      <w:r>
        <w:t>On Tuesday, the government of Venezuela announced that President Hugo Chavez had died from cancer. Recently re-elected, Chavez had long used the country's vast reserves of oil for his "Bolivarian Socialist Revolution."  His successor will face many challenges in continuing Venezuela's status as a major oil producer, largely due to the legacy of Chavez over the last decade.</w:t>
      </w:r>
    </w:p>
    <w:p w:rsidR="007C3C18" w:rsidRDefault="007C3C18" w:rsidP="007C3C18">
      <w:r>
        <w:t xml:space="preserve">Venezuela ranks as the country with the number one, two, or three oil reserves in the world, depending on who's doing the counting, along with Saudi Arabia and Canada. These reserves led the country to be a founding member of OPEC, and one of the petro monopoly's most ardent supporters. However, its oil has more in common with the heavy tar sands oil of Canada than the light, sweet crude of the Persian Gulf.  </w:t>
      </w:r>
      <w:r w:rsidRPr="00455A50">
        <w:rPr>
          <w:rStyle w:val="StyleBoldUnderline"/>
        </w:rPr>
        <w:t>Future production in the country will require new investment capital and expertise in the heavy oil of the Orinoco belt.</w:t>
      </w:r>
    </w:p>
    <w:p w:rsidR="007C3C18" w:rsidRPr="00660406" w:rsidRDefault="007C3C18" w:rsidP="007C3C18">
      <w:pPr>
        <w:rPr>
          <w:b/>
          <w:bCs/>
          <w:u w:val="single"/>
        </w:rPr>
      </w:pPr>
      <w:r w:rsidRPr="00E815C5">
        <w:rPr>
          <w:rStyle w:val="StyleBoldUnderline"/>
        </w:rPr>
        <w:t>When Chavez came to power, PdVSA, the national monopoly oil producer, was widely admired as one of the most professional in the world. Over the last decade</w:t>
      </w:r>
      <w:r>
        <w:t xml:space="preserve">, however, </w:t>
      </w:r>
      <w:r w:rsidRPr="00E815C5">
        <w:rPr>
          <w:rStyle w:val="StyleBoldUnderline"/>
        </w:rPr>
        <w:t>Chavez has wrung the golden goose to pay for the social spending  that has underwritten his social programs. The company is showing the stress resulting from poor management and underinvestment.</w:t>
      </w:r>
    </w:p>
    <w:p w:rsidR="007C3C18" w:rsidRDefault="007C3C18" w:rsidP="007C3C18">
      <w:r w:rsidRPr="001A7211">
        <w:rPr>
          <w:rStyle w:val="StyleBoldUnderline"/>
        </w:rPr>
        <w:lastRenderedPageBreak/>
        <w:t>The Amuay refinery fire in August of 2012, killing 48, was symptomatic of the problems faced by the company</w:t>
      </w:r>
      <w:r>
        <w:t xml:space="preserve">. And, </w:t>
      </w:r>
      <w:r w:rsidRPr="001A7211">
        <w:rPr>
          <w:rStyle w:val="StyleBoldUnderline"/>
        </w:rPr>
        <w:t>in a country in which about 95% of export revenue and 50% of the budget is due to profits from oil, the importance of PdVSA can not be overstated</w:t>
      </w:r>
      <w:r>
        <w:t>. Perhaps an even stronger symptom of the problems faced by PdVSA was that in September, it was forced to pay contracts with IOUs, not cash. It was widely speculated that the company's coffers were emptied in the lead-up to the October 7 election, in which Chavez was reelected.</w:t>
      </w:r>
    </w:p>
    <w:p w:rsidR="007C3C18" w:rsidRDefault="007C3C18" w:rsidP="007C3C18">
      <w:r>
        <w:t>An additional problem has been that Chavez has mixed his unique foreign policy with PdVSA's business, midwifing partnerships (with various degrees of success) with Russia's Rosneft and Iran's Petropars in projects in the Orinoco belt, and with China's CNPC in developing a refinery in China's Guangzhou Province. Meanwhile, Chavez had expropriated holdings from PdVSA's joint ventures with Exxon and Conoco-Phillips in 2007 - a process that dragged through international courts until 2012.</w:t>
      </w:r>
    </w:p>
    <w:p w:rsidR="007C3C18" w:rsidRDefault="007C3C18" w:rsidP="007C3C18">
      <w:r>
        <w:t>The major oil companies know that Venezuela is too large of a prize to leave because of political risk. At the same time that Exxon and Conoco-Phillips were kicked out of the country, other majors, like Chevron, Shell, Total, and BP renegotiated their partnerships, leaving them operating in the country. Releases from the Wikileaks cables, however, showed that these companies were not reinvesting their profits - largely out of concern about future returns.</w:t>
      </w:r>
    </w:p>
    <w:p w:rsidR="007C3C18" w:rsidRPr="00DC37FF" w:rsidRDefault="007C3C18" w:rsidP="007C3C18">
      <w:pPr>
        <w:rPr>
          <w:b/>
          <w:bCs/>
          <w:u w:val="single"/>
        </w:rPr>
      </w:pPr>
      <w:r>
        <w:t xml:space="preserve">If Chavez's successor wants to continue his aggressive foreign policy and the social spending of his domestic policy, increased revenues from PdVSA will be needed. However, the nationalism that undergirds these policies also makes it difficult for the government to accept that the capital and heavy oil expertise that it needs can only come from the western majors. </w:t>
      </w:r>
      <w:r w:rsidRPr="00D37046">
        <w:rPr>
          <w:rStyle w:val="StyleBoldUnderline"/>
        </w:rPr>
        <w:t>Like Mexico's "will-they, won't they" push to bring in private investment, Venezuela is likely to face the same questions.</w:t>
      </w:r>
    </w:p>
    <w:p w:rsidR="007C3C18" w:rsidRDefault="007C3C18" w:rsidP="007C3C18">
      <w:r w:rsidRPr="001C17FB">
        <w:rPr>
          <w:rStyle w:val="StyleBoldUnderline"/>
        </w:rPr>
        <w:t>Ultimately, I believe that the economic argument will win, and new partnerships will begin.</w:t>
      </w:r>
      <w:r>
        <w:t xml:space="preserve"> The companies most likely to benefit are those already operating in the country, particularly Chevron, ENI, or Total</w:t>
      </w:r>
    </w:p>
    <w:p w:rsidR="007C3C18" w:rsidRPr="00DA5EA6" w:rsidRDefault="007C3C18" w:rsidP="007C3C18"/>
    <w:p w:rsidR="007C3C18" w:rsidRDefault="007C3C18" w:rsidP="007C3C18">
      <w:pPr>
        <w:pStyle w:val="Heading4"/>
      </w:pPr>
      <w:r>
        <w:t>Venezuela has been pragmatic on economic issues with U.S. --- traditionally been coop on oil</w:t>
      </w:r>
    </w:p>
    <w:p w:rsidR="007C3C18" w:rsidRDefault="007C3C18" w:rsidP="007C3C18">
      <w:r w:rsidRPr="007F4C65">
        <w:rPr>
          <w:rStyle w:val="StyleStyleBold12pt"/>
        </w:rPr>
        <w:t>Fabian, 13</w:t>
      </w:r>
      <w:r>
        <w:t xml:space="preserve"> (3/6/2013, Jordan, 3/6/2013, “Hugo Chávez Death: Fixing the U.S.-Venezuela Relationship Won't Be Easy,” </w:t>
      </w:r>
      <w:hyperlink r:id="rId47" w:anchor=".UZr5x8r3Ugk" w:history="1">
        <w:r w:rsidRPr="00400BBB">
          <w:rPr>
            <w:rStyle w:val="Hyperlink"/>
          </w:rPr>
          <w:t>http://abcnews.go.com/ABC_Univision/Politics/hugo-chavez-death-fixing-us-venezuela-relationship-easy/story?id=18668275#.UZr5x8r3Ugk</w:t>
        </w:r>
      </w:hyperlink>
      <w:r>
        <w:t>, JMP)</w:t>
      </w:r>
    </w:p>
    <w:p w:rsidR="007C3C18" w:rsidRDefault="007C3C18" w:rsidP="007C3C18"/>
    <w:p w:rsidR="007C3C18" w:rsidRDefault="007C3C18" w:rsidP="007C3C18">
      <w:r>
        <w:t>During his presidency, Chávez earned the scorn of U.S. officials for cracking down on his political opposition and hostile media outlets. He also had a knack for spinning conspiracy theories against the American government. For example, in 2002 he accused the U.S. of being involved in a failed coup attempt.</w:t>
      </w:r>
    </w:p>
    <w:p w:rsidR="007C3C18" w:rsidRDefault="007C3C18" w:rsidP="007C3C18">
      <w:r>
        <w:t>Chávez also made overtures to Cuba's Fidel Castro and to Iran's Mahmoud Ahmadinejad, who lead governments that are also hostile toward the United States. A Univision documentary that aired last year revealed that a Venezuelan consulate official in Miami was involved in plotting cyber attacks on the U.S. that allegedly involved agents from Iran and Cuba.</w:t>
      </w:r>
    </w:p>
    <w:p w:rsidR="007C3C18" w:rsidRDefault="007C3C18" w:rsidP="007C3C18">
      <w:r>
        <w:t>The U.S. government expelled the Venezuelan official, Livia Acosta Noguera, from the country and Venezuela eventually shuttered its Miami consulate.</w:t>
      </w:r>
    </w:p>
    <w:p w:rsidR="007C3C18" w:rsidRDefault="007C3C18" w:rsidP="007C3C18">
      <w:r>
        <w:t xml:space="preserve">But </w:t>
      </w:r>
      <w:r w:rsidRPr="00E10ECF">
        <w:rPr>
          <w:rStyle w:val="StyleBoldUnderline"/>
        </w:rPr>
        <w:t>on a key economic front, Venezuela's government has taken a pragmatic approach to the</w:t>
      </w:r>
      <w:r>
        <w:t xml:space="preserve"> </w:t>
      </w:r>
      <w:r w:rsidRPr="00E10ECF">
        <w:rPr>
          <w:rStyle w:val="Emphasis"/>
        </w:rPr>
        <w:t>U</w:t>
      </w:r>
      <w:r>
        <w:t xml:space="preserve">nited </w:t>
      </w:r>
      <w:r w:rsidRPr="00E10ECF">
        <w:rPr>
          <w:rStyle w:val="Emphasis"/>
        </w:rPr>
        <w:t>S</w:t>
      </w:r>
      <w:r>
        <w:t xml:space="preserve">tates. </w:t>
      </w:r>
      <w:r w:rsidRPr="00E10ECF">
        <w:rPr>
          <w:rStyle w:val="StyleBoldUnderline"/>
        </w:rPr>
        <w:t>The South American nation remains one of the top contributors to the U.S.'s oil imports</w:t>
      </w:r>
      <w:r>
        <w:t>, ranking in the top four last year, according to the U.S. Energy Information Administration.</w:t>
      </w:r>
    </w:p>
    <w:p w:rsidR="007C3C18" w:rsidRDefault="007C3C18" w:rsidP="007C3C18">
      <w:r>
        <w:t>"Oil is their political weapon, but with the U.S., they never used it," Richardson said.</w:t>
      </w:r>
    </w:p>
    <w:p w:rsidR="007C3C18" w:rsidRPr="00E10ECF" w:rsidRDefault="007C3C18" w:rsidP="007C3C18">
      <w:pPr>
        <w:rPr>
          <w:b/>
          <w:bCs/>
          <w:u w:val="single"/>
        </w:rPr>
      </w:pPr>
      <w:r>
        <w:lastRenderedPageBreak/>
        <w:t xml:space="preserve">Eric </w:t>
      </w:r>
      <w:r w:rsidRPr="00E10ECF">
        <w:rPr>
          <w:rStyle w:val="StyleBoldUnderline"/>
        </w:rPr>
        <w:t>Farnsworth added that the Venezuelan people have not traditionally been anti-American throughout their history and it may be possible for a leader to eventually bridge the gap between the two nations.</w:t>
      </w:r>
    </w:p>
    <w:p w:rsidR="007C3C18" w:rsidRDefault="007C3C18" w:rsidP="007C3C18">
      <w:r>
        <w:t>And it is uncertain whether Venezuela can sustain its efforts to enrich its neighbors with its oil wealth. The country has a gaping budget deficit, which was exacerbated by the millions of dollars in foreign aid doled out by Chávez. That has done damage to the nation's domestic economy.</w:t>
      </w:r>
    </w:p>
    <w:p w:rsidR="007C3C18" w:rsidRDefault="007C3C18" w:rsidP="007C3C18">
      <w:r>
        <w:t>But regardless of what happens next, any healing process will will take time.</w:t>
      </w:r>
    </w:p>
    <w:p w:rsidR="007C3C18" w:rsidRDefault="007C3C18" w:rsidP="007C3C18">
      <w:r>
        <w:t>See Photos of Venezuelans Mourning the Death of Hugo Chavez</w:t>
      </w:r>
    </w:p>
    <w:p w:rsidR="007C3C18" w:rsidRDefault="007C3C18" w:rsidP="007C3C18">
      <w:r>
        <w:t xml:space="preserve">"This isn't going to change one day to the next, </w:t>
      </w:r>
      <w:r w:rsidRPr="00E10ECF">
        <w:rPr>
          <w:rStyle w:val="StyleBoldUnderline"/>
        </w:rPr>
        <w:t>you're going to build out a constructive relationship piece by piece starting with small things if you have a willing partner in Venezuela</w:t>
      </w:r>
      <w:r>
        <w:t xml:space="preserve">," said Restrepo. </w:t>
      </w:r>
    </w:p>
    <w:p w:rsidR="007C3C18" w:rsidRDefault="007C3C18" w:rsidP="007C3C18"/>
    <w:p w:rsidR="007C3C18" w:rsidRDefault="007C3C18" w:rsidP="007C3C18">
      <w:pPr>
        <w:pStyle w:val="Heading4"/>
      </w:pPr>
      <w:r>
        <w:t>Maduro will have to be more pragmatic --- better relations are possible</w:t>
      </w:r>
    </w:p>
    <w:p w:rsidR="007C3C18" w:rsidRDefault="007C3C18" w:rsidP="007C3C18">
      <w:r w:rsidRPr="007F4C65">
        <w:rPr>
          <w:rStyle w:val="StyleStyleBold12pt"/>
        </w:rPr>
        <w:t>Fabian, 13</w:t>
      </w:r>
      <w:r>
        <w:t xml:space="preserve"> (3/6/2013, Jordan, 3/6/2013, “Hugo Chávez Death: Fixing the U.S.-Venezuela Relationship Won't Be Easy,” </w:t>
      </w:r>
      <w:hyperlink r:id="rId48" w:anchor=".UZr5x8r3Ugk" w:history="1">
        <w:r w:rsidRPr="00400BBB">
          <w:rPr>
            <w:rStyle w:val="Hyperlink"/>
          </w:rPr>
          <w:t>http://abcnews.go.com/ABC_Univision/Politics/hugo-chavez-death-fixing-us-venezuela-relationship-easy/story?id=18668275#.UZr5x8r3Ugk</w:t>
        </w:r>
      </w:hyperlink>
      <w:r>
        <w:t>, JMP)</w:t>
      </w:r>
    </w:p>
    <w:p w:rsidR="007C3C18" w:rsidRDefault="007C3C18" w:rsidP="007C3C18"/>
    <w:p w:rsidR="007C3C18" w:rsidRDefault="007C3C18" w:rsidP="007C3C18">
      <w:r w:rsidRPr="001A1A85">
        <w:rPr>
          <w:rStyle w:val="StyleBoldUnderline"/>
        </w:rPr>
        <w:t>The death of</w:t>
      </w:r>
      <w:r>
        <w:t xml:space="preserve"> Venezuelan President Hugo </w:t>
      </w:r>
      <w:r w:rsidRPr="001A1A85">
        <w:rPr>
          <w:rStyle w:val="StyleBoldUnderline"/>
        </w:rPr>
        <w:t>Chávez</w:t>
      </w:r>
      <w:r>
        <w:t xml:space="preserve"> removes one of the United States' foremost geopolitical foes from Latin America, </w:t>
      </w:r>
      <w:r w:rsidRPr="001A1A85">
        <w:rPr>
          <w:rStyle w:val="StyleBoldUnderline"/>
        </w:rPr>
        <w:t>sparking hope among U.S. officials that the ensuing changes could lead to improved relations in the region. But it won't be easy</w:t>
      </w:r>
      <w:r>
        <w:t>.</w:t>
      </w:r>
    </w:p>
    <w:p w:rsidR="007C3C18" w:rsidRDefault="007C3C18" w:rsidP="007C3C18">
      <w:r>
        <w:t>The United States and Venezuela have shared a rancorous relationship since Chávez was first elected in 1998. Chávez angered multiple U.S. presidents by establishing ties to regimes in countries like Cuba and Iran that are hostile to the United States, and for fomenting anti-U.S. sentiment in other nations in the Western Hemisphere. And the Chávez regime repeatedly accused the U.S. of plotting to overthrow his rulership, fueling distrust between the two countries.</w:t>
      </w:r>
    </w:p>
    <w:p w:rsidR="007C3C18" w:rsidRDefault="007C3C18" w:rsidP="007C3C18">
      <w:r>
        <w:t>Relations have become so frayed that the U.S. and Venezuela have not exchanged ambassadors since 2010.</w:t>
      </w:r>
    </w:p>
    <w:p w:rsidR="007C3C18" w:rsidRDefault="007C3C18" w:rsidP="007C3C18">
      <w:r>
        <w:t>Those tensions were evident even on Tuesday, the final day of Chávez's life. Venezuela expelled two U.S. embassy officials from the country on allegations they tried to destabilize the country. Upon their ejection, Venezuelan Vice President Nicolás Maduro even suggested that U.S. interests were behind the cancer that eventually claimed Chávez's life.</w:t>
      </w:r>
    </w:p>
    <w:p w:rsidR="007C3C18" w:rsidRPr="001A1A85" w:rsidRDefault="007C3C18" w:rsidP="007C3C18">
      <w:pPr>
        <w:rPr>
          <w:b/>
          <w:bCs/>
          <w:u w:val="single"/>
        </w:rPr>
      </w:pPr>
      <w:r w:rsidRPr="001A1A85">
        <w:rPr>
          <w:rStyle w:val="StyleBoldUnderline"/>
        </w:rPr>
        <w:t>But now that Chávez has passed away, elected officials see an opening to reestablish ties with Venezuela.</w:t>
      </w:r>
    </w:p>
    <w:p w:rsidR="007C3C18" w:rsidRDefault="007C3C18" w:rsidP="007C3C18">
      <w:r>
        <w:t>"Hugo Chávez ruled Venezuela with an iron hand and his passing has left a political void that we hope will be filled peacefully and through a constitutional and democratic process," Senate Foreign Relation Committee Chairman Bob Menendez (D-N.J.) said in a statement. "With free and fair elections, Venezuela can begin to restore its once robust democracy and ensure respect for the human, political and civil rights of its people."</w:t>
      </w:r>
    </w:p>
    <w:p w:rsidR="007C3C18" w:rsidRDefault="007C3C18" w:rsidP="007C3C18">
      <w:r>
        <w:t>"It is my sincere hope that Venezuela's leaders will seek to rebuild our once strong friendship based on shared democratic and free enterprise principles," added Sen. Marco Rubio (R-Fla.), a member of the Senate Foreign Relations Committee.</w:t>
      </w:r>
    </w:p>
    <w:p w:rsidR="007C3C18" w:rsidRDefault="007C3C18" w:rsidP="007C3C18">
      <w:r>
        <w:t>The path, however, could be difficult.</w:t>
      </w:r>
    </w:p>
    <w:p w:rsidR="007C3C18" w:rsidRDefault="007C3C18" w:rsidP="007C3C18">
      <w:r>
        <w:t>Venezuelan officials have said a new election will be called within 30 days. That contest will likely pit Maduro against Henrique Capriles Radonski, an opposition leader who touts free market policies and is perceived as friendlier to the U.S. But it's not clear that Capriles will fare better than he did in October, when he was defeated by Chávez.</w:t>
      </w:r>
    </w:p>
    <w:p w:rsidR="007C3C18" w:rsidRDefault="007C3C18" w:rsidP="007C3C18">
      <w:r>
        <w:lastRenderedPageBreak/>
        <w:t>The former president sparked a passionate and loyal following among Venezuela's poor and lower-classes that's morphed into a strong social movement, known as chavismo. Maduro, who will lead the country on an interim basis and is considered the front runner, has pledged to continue Chávez's work. But experts are divided on whether chavismo can outlive its charismatic namesake.</w:t>
      </w:r>
    </w:p>
    <w:p w:rsidR="007C3C18" w:rsidRDefault="007C3C18" w:rsidP="007C3C18">
      <w:r>
        <w:t>Some foreign policy observers believe that, even if Maduro wins, ties could improve between the U.S. and Venezuela.</w:t>
      </w:r>
    </w:p>
    <w:p w:rsidR="007C3C18" w:rsidRPr="001A1A85" w:rsidRDefault="007C3C18" w:rsidP="007C3C18">
      <w:pPr>
        <w:rPr>
          <w:b/>
          <w:bCs/>
          <w:u w:val="single"/>
        </w:rPr>
      </w:pPr>
      <w:r w:rsidRPr="001A1A85">
        <w:rPr>
          <w:rStyle w:val="StyleBoldUnderline"/>
        </w:rPr>
        <w:t>"I think it is an opportunity for us to step into a new relationship with Venezuela," Former U.N. ambassador</w:t>
      </w:r>
      <w:r>
        <w:t xml:space="preserve"> Bill </w:t>
      </w:r>
      <w:r w:rsidRPr="001A1A85">
        <w:rPr>
          <w:rStyle w:val="StyleBoldUnderline"/>
        </w:rPr>
        <w:t>Richardson</w:t>
      </w:r>
      <w:r>
        <w:t xml:space="preserve">, who met with Chávez in 2008, </w:t>
      </w:r>
      <w:r w:rsidRPr="001A1A85">
        <w:rPr>
          <w:rStyle w:val="StyleBoldUnderline"/>
        </w:rPr>
        <w:t>said</w:t>
      </w:r>
      <w:r>
        <w:t xml:space="preserve"> on MSNBC. "The opposition candidate Capriles is pro-U.S. The vice president </w:t>
      </w:r>
      <w:r w:rsidRPr="001A1A85">
        <w:rPr>
          <w:rStyle w:val="StyleBoldUnderline"/>
        </w:rPr>
        <w:t>Maduro is not pro-U.S., but is, I think, going to be more pragmatic than Chávez."</w:t>
      </w:r>
    </w:p>
    <w:p w:rsidR="007C3C18" w:rsidRDefault="007C3C18" w:rsidP="007C3C18">
      <w:r>
        <w:t xml:space="preserve">Still, </w:t>
      </w:r>
      <w:r w:rsidRPr="001A1A85">
        <w:rPr>
          <w:rStyle w:val="StyleBoldUnderline"/>
        </w:rPr>
        <w:t>the U.S. will have to work to improve its image and standing in Venezuela following nearly a decade-and-a-half of anti-U.S. sentiment</w:t>
      </w:r>
      <w:r>
        <w:t xml:space="preserve"> being imbued into the country's government and political culture. </w:t>
      </w:r>
    </w:p>
    <w:p w:rsidR="007C3C18" w:rsidRDefault="007C3C18" w:rsidP="007C3C18"/>
    <w:p w:rsidR="007C3C18" w:rsidRPr="009C66F5" w:rsidRDefault="007C3C18" w:rsidP="007C3C18"/>
    <w:p w:rsidR="007C3C18" w:rsidRPr="005D0AA2" w:rsidRDefault="007C3C18" w:rsidP="007C3C18">
      <w:r>
        <w:tab/>
      </w:r>
    </w:p>
    <w:p w:rsidR="007C3C18" w:rsidRPr="00997651" w:rsidRDefault="007C3C18" w:rsidP="007C3C18">
      <w:pPr>
        <w:pStyle w:val="Heading3"/>
      </w:pPr>
      <w:r>
        <w:lastRenderedPageBreak/>
        <w:t>U.S. Solvency / U.S. Key</w:t>
      </w:r>
    </w:p>
    <w:p w:rsidR="007C3C18" w:rsidRDefault="007C3C18" w:rsidP="007C3C18">
      <w:pPr>
        <w:rPr>
          <w:rStyle w:val="StyleBoldUnderline"/>
        </w:rPr>
      </w:pPr>
    </w:p>
    <w:p w:rsidR="007C3C18" w:rsidRDefault="007C3C18" w:rsidP="007C3C18">
      <w:pPr>
        <w:pStyle w:val="Heading4"/>
      </w:pPr>
      <w:r>
        <w:t>U.S. leadership and expertise is key</w:t>
      </w:r>
    </w:p>
    <w:p w:rsidR="007C3C18" w:rsidRDefault="007C3C18" w:rsidP="007C3C18">
      <w:r w:rsidRPr="006F1A80">
        <w:rPr>
          <w:rStyle w:val="StyleStyleBold12pt"/>
        </w:rPr>
        <w:t>Snow, 13</w:t>
      </w:r>
      <w:r>
        <w:t xml:space="preserve"> --- Washington Editor (4/29/2013, Nick, “US can play constructive Western Hemisphere role, House panel told,” </w:t>
      </w:r>
      <w:hyperlink r:id="rId49" w:history="1">
        <w:r w:rsidRPr="00381F32">
          <w:rPr>
            <w:rStyle w:val="Hyperlink"/>
          </w:rPr>
          <w:t>http://www.ogj.com/articles/print/volume-111/issue-4d/general-interest/us-can-play-constructive-western-hemisphere.html</w:t>
        </w:r>
      </w:hyperlink>
      <w:r>
        <w:t>, JMP)</w:t>
      </w:r>
    </w:p>
    <w:p w:rsidR="007C3C18" w:rsidRDefault="007C3C18" w:rsidP="007C3C18">
      <w:pPr>
        <w:rPr>
          <w:b/>
        </w:rPr>
      </w:pPr>
      <w:r w:rsidRPr="00B44437">
        <w:rPr>
          <w:b/>
        </w:rPr>
        <w:t>*** Matthew M. Rooney is deputy assistant secretary in the US Department of State's Bureau of Western Hemisphere Affairs</w:t>
      </w:r>
    </w:p>
    <w:p w:rsidR="007C3C18" w:rsidRPr="00B44437" w:rsidRDefault="007C3C18" w:rsidP="007C3C18">
      <w:pPr>
        <w:rPr>
          <w:b/>
        </w:rPr>
      </w:pPr>
    </w:p>
    <w:p w:rsidR="007C3C18" w:rsidRDefault="007C3C18" w:rsidP="007C3C18">
      <w:r w:rsidRPr="00B44437">
        <w:rPr>
          <w:rStyle w:val="StyleBoldUnderline"/>
        </w:rPr>
        <w:t>"The</w:t>
      </w:r>
      <w:r w:rsidRPr="00032ECE">
        <w:t xml:space="preserve"> </w:t>
      </w:r>
      <w:r w:rsidRPr="00032ECE">
        <w:rPr>
          <w:rStyle w:val="Emphasis"/>
        </w:rPr>
        <w:t>U</w:t>
      </w:r>
      <w:r w:rsidRPr="00032ECE">
        <w:t xml:space="preserve">nited </w:t>
      </w:r>
      <w:r w:rsidRPr="00032ECE">
        <w:rPr>
          <w:rStyle w:val="Emphasis"/>
        </w:rPr>
        <w:t>S</w:t>
      </w:r>
      <w:r w:rsidRPr="00032ECE">
        <w:t xml:space="preserve">tates </w:t>
      </w:r>
      <w:r w:rsidRPr="00B44437">
        <w:rPr>
          <w:rStyle w:val="StyleBoldUnderline"/>
        </w:rPr>
        <w:t xml:space="preserve">has </w:t>
      </w:r>
      <w:r w:rsidRPr="00032ECE">
        <w:rPr>
          <w:rStyle w:val="Emphasis"/>
        </w:rPr>
        <w:t>extensive experience</w:t>
      </w:r>
      <w:r w:rsidRPr="00B44437">
        <w:rPr>
          <w:rStyle w:val="StyleBoldUnderline"/>
        </w:rPr>
        <w:t xml:space="preserve"> and has developed </w:t>
      </w:r>
      <w:r w:rsidRPr="00032ECE">
        <w:rPr>
          <w:rStyle w:val="Emphasis"/>
        </w:rPr>
        <w:t>significant expertise</w:t>
      </w:r>
      <w:r w:rsidRPr="00B44437">
        <w:rPr>
          <w:rStyle w:val="StyleBoldUnderline"/>
        </w:rPr>
        <w:t xml:space="preserve"> in permitting, regulatory oversight, and incident response planning for conventional and unconventional resource exploration and extraction,"</w:t>
      </w:r>
      <w:r>
        <w:t xml:space="preserve"> Rooney said, adding, "The Obama administration is sharing these environmental, regulatory, legal, and commercial best practices with other countries in the region."</w:t>
      </w:r>
    </w:p>
    <w:p w:rsidR="007C3C18" w:rsidRDefault="007C3C18" w:rsidP="007C3C18">
      <w:r>
        <w:t>Rooney did not mention TransCanada Corp.'s revised crossborder permit application for the Keystone XL project, which the State Department is reviewing. He noted in his written testimony that transparent, effective market structures are essential in the Americas, but major challenges must be overcome.</w:t>
      </w:r>
    </w:p>
    <w:p w:rsidR="007C3C18" w:rsidRDefault="007C3C18" w:rsidP="007C3C18">
      <w:r w:rsidRPr="00032ECE">
        <w:rPr>
          <w:rStyle w:val="StyleBoldUnderline"/>
        </w:rPr>
        <w:t>"Countries that have pursued statist, nontransparent energy policies have seen their production decline despite high energy prices</w:t>
      </w:r>
      <w:r>
        <w:t xml:space="preserve"> over the past couple of years," he said. "These countries have found it difficult to attract the necessary investments, both foreign and domestic, to help their energy production and economies grow.</w:t>
      </w:r>
    </w:p>
    <w:p w:rsidR="007C3C18" w:rsidRDefault="007C3C18" w:rsidP="007C3C18">
      <w:r>
        <w:t>'Avenue of engagement'</w:t>
      </w:r>
    </w:p>
    <w:p w:rsidR="007C3C18" w:rsidRDefault="007C3C18" w:rsidP="007C3C18">
      <w:r>
        <w:t xml:space="preserve">Rooney continued, "But </w:t>
      </w:r>
      <w:r w:rsidRPr="00545F0A">
        <w:rPr>
          <w:rStyle w:val="StyleBoldUnderline"/>
        </w:rPr>
        <w:t>our balanced approach of focused technical cooperation and broad policy discussions has provided an avenue of engagement</w:t>
      </w:r>
      <w:r>
        <w:t xml:space="preserve"> with most countries in the region—even some with which we have significant differences. </w:t>
      </w:r>
      <w:r w:rsidRPr="00545F0A">
        <w:rPr>
          <w:rStyle w:val="StyleBoldUnderline"/>
        </w:rPr>
        <w:t>We continue to advocate open and transparent energy markets, free from corruption and reinforced by strong protections for investments, to help countries enhance output and promote long-term economic growth."</w:t>
      </w:r>
    </w:p>
    <w:p w:rsidR="007C3C18" w:rsidRDefault="007C3C18" w:rsidP="007C3C18">
      <w:r>
        <w:t>He said the US has made clear to Argentina's government that expropriating assets is a bad idea, while Chile and a few others are "fairly clean." Still others "are somewhere in the middle on transparency and anticorruption efforts," Rooney said, adding, "It's clear that in some countries, foreign companies have to have a strong stomach. That said, many US companies do business there."</w:t>
      </w:r>
    </w:p>
    <w:p w:rsidR="007C3C18" w:rsidRDefault="007C3C18" w:rsidP="007C3C18">
      <w:r>
        <w:t>Other witnesses emphasized that the US will need to not make other countries feel it is not interfering in their internal affairs as it offers encouragement and assistance. That may prove difficult as China and other countries from outside the region negotiate resource agreements with teams of state energy companies and national banks, they conceded.</w:t>
      </w:r>
    </w:p>
    <w:p w:rsidR="007C3C18" w:rsidRDefault="007C3C18" w:rsidP="007C3C18">
      <w:r w:rsidRPr="000B5FED">
        <w:rPr>
          <w:rStyle w:val="Emphasis"/>
        </w:rPr>
        <w:t>"The US still leads the world in energy technology,"</w:t>
      </w:r>
      <w:r w:rsidRPr="000B5FED">
        <w:rPr>
          <w:rStyle w:val="StyleBoldUnderline"/>
        </w:rPr>
        <w:t xml:space="preserve"> said</w:t>
      </w:r>
      <w:r>
        <w:t xml:space="preserve"> David L. </w:t>
      </w:r>
      <w:r w:rsidRPr="000B5FED">
        <w:rPr>
          <w:rStyle w:val="StyleBoldUnderline"/>
        </w:rPr>
        <w:t>Goldwyn, the Special Envoy and Coordinator for International Energy Affairs at the State Department</w:t>
      </w:r>
      <w:r>
        <w:t xml:space="preserve"> during 2009-11 who now heads Goldwyn Strategies LLC. </w:t>
      </w:r>
      <w:r w:rsidRPr="000B5FED">
        <w:rPr>
          <w:rStyle w:val="StyleBoldUnderline"/>
        </w:rPr>
        <w:t>"It also has a business development model that is more favorable than China's, which is increasingly seen as colonial with employees who keep to themselves and don't work to help develop local economies."</w:t>
      </w:r>
    </w:p>
    <w:p w:rsidR="007C3C18" w:rsidRDefault="007C3C18" w:rsidP="007C3C18">
      <w:r>
        <w:t xml:space="preserve">Jorge R. Pinon, associate director of the Latin American and Caribbean Program at the University of Texas at Austin's Center for International Energy and Environmental Policy, said, "One thing US oil companies have done so well is that they're well separated from the federal </w:t>
      </w:r>
      <w:r>
        <w:lastRenderedPageBreak/>
        <w:t>government. We have to be careful how the US government becomes involved in US companies' overseas operations."</w:t>
      </w:r>
    </w:p>
    <w:p w:rsidR="007C3C18" w:rsidRDefault="007C3C18" w:rsidP="007C3C18">
      <w:r>
        <w:t>China could realize 600,000 b/d of production from the Western Hemisphere sooner than some people think, he added. "Its companies are partners in several ventures with Statoil and Petrobras, which already have deepwater expertise," Pinon said.</w:t>
      </w:r>
    </w:p>
    <w:p w:rsidR="007C3C18" w:rsidRDefault="007C3C18" w:rsidP="007C3C18">
      <w:r>
        <w:t>'Deeply complex'</w:t>
      </w:r>
    </w:p>
    <w:p w:rsidR="007C3C18" w:rsidRDefault="007C3C18" w:rsidP="007C3C18">
      <w:r>
        <w:t>Carlos Pascual, who succeeded Goldwyn as Special Envoy and Coordinator for International Energy Affairs at the State Department, said in his written statement that the Western Hemisphere's energy picture "is deeply complex and interconnected, with spectacular opportunities for US jobs, commercial interests, economic development, and energy supply linked to the political perspectives in Canada, Mexico, Venezuela, the Caribbean, and beyond."</w:t>
      </w:r>
    </w:p>
    <w:p w:rsidR="007C3C18" w:rsidRDefault="007C3C18" w:rsidP="007C3C18">
      <w:r>
        <w:t>He noted that as world energy markets transform as a reflection of the US's own energy revolution, it has much to share and to gain from being a formative part of the picture, especially in the Americas.</w:t>
      </w:r>
    </w:p>
    <w:p w:rsidR="007C3C18" w:rsidRDefault="007C3C18" w:rsidP="007C3C18">
      <w:r w:rsidRPr="000B5FED">
        <w:rPr>
          <w:rStyle w:val="StyleBoldUnderline"/>
        </w:rPr>
        <w:t xml:space="preserve">"From building North American energy security and shaping natural gas markets to paving the road for tomorrow's commercial and innovative transformation, </w:t>
      </w:r>
      <w:r w:rsidRPr="00F820B0">
        <w:rPr>
          <w:rStyle w:val="Emphasis"/>
        </w:rPr>
        <w:t>the US must continue to lead</w:t>
      </w:r>
      <w:r w:rsidRPr="000B5FED">
        <w:rPr>
          <w:rStyle w:val="StyleBoldUnderline"/>
        </w:rPr>
        <w:t>, to share our best practices and lessons learned, to support transparency and an even playing field, and to give our companies and innovators access to tomorrow's energy markets," Pascual, who formerly was US Ambassador to Mexico</w:t>
      </w:r>
      <w:r>
        <w:t>, told the subcommittee.</w:t>
      </w:r>
    </w:p>
    <w:p w:rsidR="007C3C18" w:rsidRDefault="007C3C18" w:rsidP="007C3C18">
      <w:r>
        <w:t>He said that Mexico's president, Enrique Pena Nieto, backs comprehensive energy policy reform and is working across three political parties to achieve it. "The goal is to protect Mexico's natural resources while creating conditions that attract foreign investment and participation," Pascual said, adding the country appreciates growing US congressional interest in approving and implementing the 2012 Trans-Boundary Hydrocarbons Agreement.</w:t>
      </w:r>
    </w:p>
    <w:p w:rsidR="007C3C18" w:rsidRDefault="007C3C18" w:rsidP="007C3C18">
      <w:r>
        <w:t>Eric Farnsworth, vice-president of the Council of the Americas in Washington, said, "Approval of legislation to implement the agreement will be seen as a sort of 'proof of concept' to find creative ways to introduce outside investment into Mexico's energy sector. It also creates mechanisms to increase collaboration on environmental protection and disaster response, and will open new avenues for US commercial activity which has been desired for many years."</w:t>
      </w:r>
    </w:p>
    <w:p w:rsidR="007C3C18" w:rsidRDefault="007C3C18" w:rsidP="007C3C18">
      <w:r>
        <w:t>Other witnesses said it's vital that any energy policy changes in Mexico be seen as internally driven, and part of bigger economic reforms. Pinon said this could be difficult since the national oil company, Petroleos Mexicanos (Pemex), is only active within Mexico, unlike Brazil's Petrobras and Colombia's Ecopetrol have international operations.</w:t>
      </w:r>
    </w:p>
    <w:p w:rsidR="007C3C18" w:rsidRDefault="007C3C18" w:rsidP="007C3C18">
      <w:r>
        <w:t>Chavez's legacy</w:t>
      </w:r>
    </w:p>
    <w:p w:rsidR="007C3C18" w:rsidRDefault="007C3C18" w:rsidP="007C3C18">
      <w:r>
        <w:t>Witnesses acknowledged that Venezuelan President Hugo Chavez's strategy of giving several countries deep discounts on their purchases of Venezuelan crude oil was having an impact before he died earlier this year. Pascual said it perpetuated some smaller nations' dependence on diesel fuel to generate electricity, making prices in them 4-5 times higher than in the US. "We are working with them to create alternative power generation," he said. "Projects can't run for long on subsidies. They need to compete economically."</w:t>
      </w:r>
    </w:p>
    <w:p w:rsidR="007C3C18" w:rsidRDefault="007C3C18" w:rsidP="007C3C18">
      <w:r>
        <w:t>Rooney conceded that the State Department has concerns about Chavez's discounts and subsidies program: Petro-Caribe. "Several countries bought into it 2-3 years ago because there was a spike in petroleum prices," Pascual said. "I don't think many, if any, did it for ideological reasons."</w:t>
      </w:r>
    </w:p>
    <w:p w:rsidR="007C3C18" w:rsidRDefault="007C3C18" w:rsidP="007C3C18">
      <w:r>
        <w:t>Speaking days before Venezuelans voted to elect Chavez's successor, Rooney said the US plans to watch what happens there in the next 2 years from a distance. "We have had a testy relationship with Venezuela," he told the subcommittee. "We see possibilities to work with them on energy, narcotics, and counterterrorism. Unfortunately, they've been cool to that idea, but we hope it will change."</w:t>
      </w:r>
    </w:p>
    <w:p w:rsidR="007C3C18" w:rsidRPr="00F820B0" w:rsidRDefault="007C3C18" w:rsidP="007C3C18">
      <w:pPr>
        <w:rPr>
          <w:rStyle w:val="StyleBoldUnderline"/>
        </w:rPr>
      </w:pPr>
      <w:r w:rsidRPr="00F820B0">
        <w:rPr>
          <w:rStyle w:val="StyleBoldUnderline"/>
        </w:rPr>
        <w:lastRenderedPageBreak/>
        <w:t>Goldwyn added</w:t>
      </w:r>
      <w:r>
        <w:t xml:space="preserve">, "The conversation is going to be difficult for a while, but </w:t>
      </w:r>
      <w:r w:rsidRPr="00F820B0">
        <w:rPr>
          <w:rStyle w:val="StyleBoldUnderline"/>
        </w:rPr>
        <w:t>we need to start talking to Venezuela again. There still may be some senior people at [national oil company Petroleos de Venezuela SA] who could be helpful."</w:t>
      </w:r>
    </w:p>
    <w:p w:rsidR="007C3C18" w:rsidRDefault="007C3C18" w:rsidP="007C3C18">
      <w:r>
        <w:t>Pascual said, "It bothers me that a country with so much of the Western Hemisphere's oil is broke."</w:t>
      </w:r>
    </w:p>
    <w:p w:rsidR="007D63D6" w:rsidRDefault="007D63D6" w:rsidP="00D17C4E"/>
    <w:p w:rsidR="00AF2B13" w:rsidRDefault="00AF2B13" w:rsidP="00AF2B13">
      <w:pPr>
        <w:pStyle w:val="Heading1"/>
      </w:pPr>
      <w:r>
        <w:lastRenderedPageBreak/>
        <w:t>Venezuela Negative</w:t>
      </w:r>
    </w:p>
    <w:p w:rsidR="00AF2B13" w:rsidRDefault="00AF2B13" w:rsidP="00AF2B13"/>
    <w:p w:rsidR="00AF2B13" w:rsidRDefault="00AF2B13" w:rsidP="00AF2B13">
      <w:pPr>
        <w:pStyle w:val="Heading2"/>
      </w:pPr>
      <w:r>
        <w:lastRenderedPageBreak/>
        <w:t>Case</w:t>
      </w:r>
    </w:p>
    <w:p w:rsidR="00AF2B13" w:rsidRDefault="00AF2B13" w:rsidP="00AF2B13">
      <w:pPr>
        <w:pStyle w:val="Heading3"/>
      </w:pPr>
      <w:r>
        <w:lastRenderedPageBreak/>
        <w:t>1nc SQ Solves</w:t>
      </w:r>
    </w:p>
    <w:p w:rsidR="00AF2B13" w:rsidRDefault="00AF2B13" w:rsidP="00AF2B13"/>
    <w:p w:rsidR="00AF2B13" w:rsidRDefault="00AF2B13" w:rsidP="00AF2B13">
      <w:pPr>
        <w:pStyle w:val="Heading4"/>
      </w:pPr>
      <w:r>
        <w:t>Market pressures will solve the case --- will push Venezuela to change</w:t>
      </w:r>
    </w:p>
    <w:p w:rsidR="00AF2B13" w:rsidRDefault="00AF2B13" w:rsidP="00AF2B13">
      <w:r w:rsidRPr="00457B37">
        <w:rPr>
          <w:rStyle w:val="StyleStyleBold12pt"/>
        </w:rPr>
        <w:t>González and Vyas, 13</w:t>
      </w:r>
      <w:r>
        <w:t xml:space="preserve"> (4/4/2013, Angel González and Kejal Vyas, “Unlocking Venezuela’s vast energy potential; Revival of the country’s oil sector post-Chávez on standby,” </w:t>
      </w:r>
      <w:hyperlink r:id="rId50" w:history="1">
        <w:r w:rsidRPr="00400BBB">
          <w:rPr>
            <w:rStyle w:val="Hyperlink"/>
          </w:rPr>
          <w:t>http://www.businesswithoutborders.com/topics/opportunities/unlocking-venezuelas-vast-energy-potential/</w:t>
        </w:r>
      </w:hyperlink>
      <w:r>
        <w:t>, JMP)</w:t>
      </w:r>
    </w:p>
    <w:p w:rsidR="00AF2B13" w:rsidRDefault="00AF2B13" w:rsidP="00AF2B13"/>
    <w:p w:rsidR="00AF2B13" w:rsidRDefault="00AF2B13" w:rsidP="00AF2B13">
      <w:r>
        <w:t xml:space="preserve">But </w:t>
      </w:r>
      <w:r w:rsidRPr="005A0AF8">
        <w:rPr>
          <w:rStyle w:val="StyleBoldUnderline"/>
        </w:rPr>
        <w:t>declining oil output and rising shale-oil production in the U.S., Venezuela’s main market, may force a redirection.</w:t>
      </w:r>
      <w:r>
        <w:t xml:space="preserve"> Barring any new political or military shocks in the Middle East, </w:t>
      </w:r>
      <w:r w:rsidRPr="005A0AF8">
        <w:rPr>
          <w:rStyle w:val="StyleBoldUnderline"/>
        </w:rPr>
        <w:t>global oil prices look like “a balloon with a slow leak</w:t>
      </w:r>
      <w:r>
        <w:t>,” said Amy Myers Jaffe, executive director for energy and sustainability at the University of California-Davis. The Venezuelan government can’t count on high oil prices to match rising public spending, she added.</w:t>
      </w:r>
    </w:p>
    <w:p w:rsidR="00AF2B13" w:rsidRDefault="00AF2B13" w:rsidP="00AF2B13">
      <w:r>
        <w:t>Anticapitalist rhetoric heated up in the days leading to Mr. Chávez’s death. Venezuelan Acting President Nicolás Maduro accused Chevron Corp., the No. 2 U.S. oil company by market value behind Exxon, of aggression against Ecuador in a multibillion-dollar environmental lawsuit pitting the company against Ecuadorean plaintiffs.</w:t>
      </w:r>
    </w:p>
    <w:p w:rsidR="00AF2B13" w:rsidRDefault="00AF2B13" w:rsidP="00AF2B13">
      <w:r>
        <w:t>Analysts said they were surprised by the comments, as Chevron, the only major U.S. oil company to remain in Venezuela, was considered by Mr. Chávez as a key investor, and is lending Venezuela $2 billion to increase output at a joint-venture oil development. A spokesman for Chevron declined to comment on Mr. Maduro’s assertion.</w:t>
      </w:r>
    </w:p>
    <w:p w:rsidR="00AF2B13" w:rsidRDefault="00AF2B13" w:rsidP="00AF2B13">
      <w:r>
        <w:t>Despite the posturing, Mr. Chávez’s death presents an opportunity for a new administration to lift some of the burdens heaped on PDVSA, which has supplied billions of dollars in cheap oil to Cuba and other friendly foreign governments, said Carlos Jordá, a Houston-based oil consultant who was once a senior manager at the oil company.</w:t>
      </w:r>
    </w:p>
    <w:p w:rsidR="00AF2B13" w:rsidRDefault="00AF2B13" w:rsidP="00AF2B13">
      <w:r>
        <w:t>To reach its full potential, Venezuela´s entire oil industry sector needs to be reinvented, something that is unlikely, said Luis Pacheco, a former PDVSA executive fired during the oil strike of 2003 along with 20,000 other employees who opposed Mr. Chávez.</w:t>
      </w:r>
    </w:p>
    <w:p w:rsidR="00AF2B13" w:rsidRDefault="00AF2B13" w:rsidP="00AF2B13">
      <w:r>
        <w:t>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w:t>
      </w:r>
    </w:p>
    <w:p w:rsidR="00AF2B13" w:rsidRDefault="00AF2B13" w:rsidP="00AF2B13">
      <w:r>
        <w:t>Mr. Jordá, who called those oil deals unsustainable, said that domestic fuel prices, the world’s lowest at around 6 cents a gallon, will also have to rise at some point. The cost to the country of the domestic fuel subsidies has also increased because refinery accidents forced the government to import growing quantities of gasoline, according to the EIA. The Venezuelan government denies it imports fuel.</w:t>
      </w:r>
    </w:p>
    <w:p w:rsidR="00AF2B13" w:rsidRDefault="00AF2B13" w:rsidP="00AF2B13">
      <w:r w:rsidRPr="00C40593">
        <w:rPr>
          <w:rStyle w:val="StyleBoldUnderline"/>
        </w:rPr>
        <w:t>Worsening fiscal conditions will</w:t>
      </w:r>
      <w:r>
        <w:t xml:space="preserve"> also </w:t>
      </w:r>
      <w:r w:rsidRPr="00C40593">
        <w:rPr>
          <w:rStyle w:val="StyleBoldUnderline"/>
        </w:rPr>
        <w:t>prompt</w:t>
      </w:r>
      <w:r>
        <w:t xml:space="preserve"> Mr. </w:t>
      </w:r>
      <w:r w:rsidRPr="00C40593">
        <w:rPr>
          <w:rStyle w:val="StyleBoldUnderline"/>
        </w:rPr>
        <w:t>Chávez’s successors to improve relations with foreign investors—and eliminate bottlenecks</w:t>
      </w:r>
      <w:r>
        <w:t xml:space="preserve"> created by the deceased leader’s highly-personal, hands-on management style, </w:t>
      </w:r>
      <w:r w:rsidRPr="00C40593">
        <w:rPr>
          <w:rStyle w:val="StyleBoldUnderline"/>
        </w:rPr>
        <w:t>said</w:t>
      </w:r>
      <w:r>
        <w:t xml:space="preserve"> Jim </w:t>
      </w:r>
      <w:r w:rsidRPr="00C40593">
        <w:rPr>
          <w:rStyle w:val="StyleBoldUnderline"/>
        </w:rPr>
        <w:t>Loftis, a partner with Vinson &amp; Elkins LLC’s international arbitration practice</w:t>
      </w:r>
      <w:r>
        <w:t>.</w:t>
      </w:r>
    </w:p>
    <w:p w:rsidR="00AF2B13" w:rsidRDefault="00AF2B13" w:rsidP="00AF2B13">
      <w:r w:rsidRPr="00C40593">
        <w:rPr>
          <w:rStyle w:val="StyleBoldUnderline"/>
        </w:rPr>
        <w:t>The country also needs to increase oil production to pay for tens of billions of dollars in Chinese loans</w:t>
      </w:r>
      <w:r>
        <w:t xml:space="preserve"> it undertook to finance large social projects and a big boost in election spending last year.</w:t>
      </w:r>
    </w:p>
    <w:p w:rsidR="00AF2B13" w:rsidRDefault="00AF2B13" w:rsidP="00AF2B13">
      <w:r>
        <w:t>“Venezuelans see their relationship with oil as if the nation’s virility is at stake,” Mr. Pacheco said. Until that perception changes, the oil industry will “keep dancing in a circle around the fire, waiting for it to rain.”</w:t>
      </w:r>
    </w:p>
    <w:p w:rsidR="00AF2B13" w:rsidRDefault="00AF2B13" w:rsidP="00AF2B13"/>
    <w:p w:rsidR="00AF2B13" w:rsidRPr="00B66612" w:rsidRDefault="00AF2B13" w:rsidP="00AF2B13">
      <w:pPr>
        <w:pStyle w:val="Heading4"/>
      </w:pPr>
      <w:r>
        <w:lastRenderedPageBreak/>
        <w:t>SQ solves the aff --- public won’t know about it</w:t>
      </w:r>
    </w:p>
    <w:p w:rsidR="00AF2B13" w:rsidRDefault="00AF2B13" w:rsidP="00AF2B13">
      <w:r w:rsidRPr="00B704CB">
        <w:rPr>
          <w:rStyle w:val="StyleStyleBold12pt"/>
        </w:rPr>
        <w:t>Daly, 12</w:t>
      </w:r>
      <w:r>
        <w:t xml:space="preserve"> --- CEO of U.S.-Central Asia Biofuels Ltd (12/19/2012, John, “If Chavez Dies, What Next for U.S. - Venezuelan Energy Relations?” </w:t>
      </w:r>
      <w:hyperlink r:id="rId51" w:history="1">
        <w:r w:rsidRPr="00400BBB">
          <w:rPr>
            <w:rStyle w:val="Hyperlink"/>
          </w:rPr>
          <w:t>http://oilprice.com/Geopolitics/South-America/If-Chavez-Dies-What-Next-for-U.S.-Venezuelan-Energy-Relations.html</w:t>
        </w:r>
      </w:hyperlink>
      <w:r>
        <w:t>, JMP)</w:t>
      </w:r>
    </w:p>
    <w:p w:rsidR="00AF2B13" w:rsidRDefault="00AF2B13" w:rsidP="00AF2B13"/>
    <w:p w:rsidR="00AF2B13" w:rsidRDefault="00AF2B13" w:rsidP="00AF2B13">
      <w:r>
        <w:t>So, if illness does sideline President Chavez, what might happen?</w:t>
      </w:r>
    </w:p>
    <w:p w:rsidR="00AF2B13" w:rsidRPr="009E6B42" w:rsidRDefault="00AF2B13" w:rsidP="00AF2B13">
      <w:pPr>
        <w:rPr>
          <w:b/>
          <w:bCs/>
          <w:u w:val="single"/>
        </w:rPr>
      </w:pPr>
      <w:r>
        <w:t xml:space="preserve">First, given the enormity of the nation’s energy reserves, it is most unlikely that foreign countries, starting with the U.S. will sit on their hands, but instead begin to manoeuvre behind the scenes to find and promote a pliable candidate and administration willing to work with them. </w:t>
      </w:r>
      <w:r w:rsidRPr="004007F3">
        <w:rPr>
          <w:rStyle w:val="StyleBoldUnderline"/>
        </w:rPr>
        <w:t>As Maduro is largely unknown</w:t>
      </w:r>
      <w:r>
        <w:t xml:space="preserve">, in the event of Chavez being incapacitated, </w:t>
      </w:r>
      <w:r w:rsidRPr="004007F3">
        <w:rPr>
          <w:rStyle w:val="StyleBoldUnderline"/>
        </w:rPr>
        <w:t>it is likely that he will come under enormous foreign pressure, little of which is likely to be made public.</w:t>
      </w:r>
    </w:p>
    <w:p w:rsidR="00AF2B13" w:rsidRDefault="00AF2B13" w:rsidP="00AF2B13">
      <w:r w:rsidRPr="009E6B42">
        <w:rPr>
          <w:rStyle w:val="StyleBoldUnderline"/>
        </w:rPr>
        <w:t>Washington’s wish list would include two primary elements – an end to Venezuelan radical rhetoric and ties to such states as Cuba and Iran, and increased U.S. access to those oil reserves.</w:t>
      </w:r>
      <w:r>
        <w:t xml:space="preserve"> In May 2011 the U.S. imposed sanctions on Venezuela’s state oil company Petroleos de Venezuela, S.A. (PVDSA), and the country’s fiscal crown jewel. President Chavez has used PVDSA as a cash cow for his social reform plans - between 2004 and 2010 PDVSA contributed $61.4 billion to social development funds. According to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w:t>
      </w:r>
    </w:p>
    <w:p w:rsidR="00AF2B13" w:rsidRDefault="00AF2B13" w:rsidP="00AF2B13">
      <w:r>
        <w:t>Related Article: Mexico to Privatize State Oil Company Pemex?</w:t>
      </w:r>
    </w:p>
    <w:p w:rsidR="00AF2B13" w:rsidRDefault="00AF2B13" w:rsidP="00AF2B13">
      <w:r>
        <w:t xml:space="preserve">But it is President Chavez’s nationalist approach to the country’s energy assets that is likely to be the first target of foreign governments in a post-Chavez Venezuela. In February 2007 President Chavez announced a new decree to nationalize the last remaining oil production sites that were under foreign majority company control, to take effect on 1 May, allowing the foreign companies to negotiate the nationalization terms. Under the new regulations, the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only two being challenged in court. Most foreign companies accepted the new arrangements, including Chevron, Statoil, Total and BP, but America’s ExxonMobil and ConocoPhillips refused. </w:t>
      </w:r>
      <w:r w:rsidRPr="00B66612">
        <w:rPr>
          <w:rStyle w:val="StyleBoldUnderline"/>
        </w:rPr>
        <w:t>It</w:t>
      </w:r>
      <w:r>
        <w:t xml:space="preserve"> therefore </w:t>
      </w:r>
      <w:r w:rsidRPr="00B66612">
        <w:rPr>
          <w:rStyle w:val="StyleBoldUnderline"/>
        </w:rPr>
        <w:t>seems likely that a new</w:t>
      </w:r>
      <w:r w:rsidRPr="004007F3">
        <w:rPr>
          <w:rStyle w:val="StyleBoldUnderline"/>
        </w:rPr>
        <w:t xml:space="preserve"> Maduro administration would hear about compensation issues during any first meeting with the U.S. ambassador</w:t>
      </w:r>
      <w:r>
        <w:t>.</w:t>
      </w:r>
    </w:p>
    <w:p w:rsidR="00AF2B13" w:rsidRPr="009E6B42" w:rsidRDefault="00AF2B13" w:rsidP="00AF2B13">
      <w:pPr>
        <w:rPr>
          <w:rStyle w:val="StyleBoldUnderline"/>
        </w:rPr>
      </w:pPr>
      <w:r w:rsidRPr="009E6B42">
        <w:rPr>
          <w:rStyle w:val="StyleBoldUnderline"/>
        </w:rPr>
        <w:t>Given relative inefficiency and capital starved nature of PDVSA for major expansion projects, calls to loosen up the country’s energy sector may be hard for Maduro to resist.</w:t>
      </w:r>
    </w:p>
    <w:p w:rsidR="00AF2B13" w:rsidRDefault="00AF2B13" w:rsidP="00AF2B13"/>
    <w:p w:rsidR="00AF2B13" w:rsidRDefault="00AF2B13" w:rsidP="00AF2B13">
      <w:pPr>
        <w:pStyle w:val="Heading3"/>
      </w:pPr>
      <w:r>
        <w:lastRenderedPageBreak/>
        <w:t xml:space="preserve">--- XT: Market Pressures =&gt; Oil Sector Reform </w:t>
      </w:r>
    </w:p>
    <w:p w:rsidR="00AF2B13" w:rsidRDefault="00AF2B13" w:rsidP="00AF2B13"/>
    <w:p w:rsidR="00AF2B13" w:rsidRDefault="00AF2B13" w:rsidP="00AF2B13">
      <w:pPr>
        <w:pStyle w:val="Heading4"/>
      </w:pPr>
      <w:r>
        <w:t>Economic pressures will force Venezuela to open up to foreign investment</w:t>
      </w:r>
    </w:p>
    <w:p w:rsidR="00AF2B13" w:rsidRDefault="00AF2B13" w:rsidP="00AF2B13">
      <w:r w:rsidRPr="00EB153A">
        <w:rPr>
          <w:rStyle w:val="StyleStyleBold12pt"/>
        </w:rPr>
        <w:t>Hussain, 13</w:t>
      </w:r>
      <w:r>
        <w:t xml:space="preserve"> (3/6/2013, Yadullah, “Life after Chavez: America’s oil gains could be Canada’s loss,” </w:t>
      </w:r>
      <w:hyperlink r:id="rId52" w:history="1">
        <w:r w:rsidRPr="006F16FC">
          <w:rPr>
            <w:rStyle w:val="Hyperlink"/>
          </w:rPr>
          <w:t>http://business.financialpost.com/2013/03/06/life-after-chavez-venezuela-u-s-oil-industries-are-naturally-attractive-trading-partners/?__lsa=d8ad-15ca</w:t>
        </w:r>
      </w:hyperlink>
      <w:r>
        <w:rPr>
          <w:rStyle w:val="Hyperlink"/>
        </w:rPr>
        <w:t>, JMP)</w:t>
      </w:r>
    </w:p>
    <w:p w:rsidR="00AF2B13" w:rsidRDefault="00AF2B13" w:rsidP="00AF2B13"/>
    <w:p w:rsidR="00AF2B13" w:rsidRDefault="00AF2B13" w:rsidP="00AF2B13">
      <w:r>
        <w:t>Nathan Piper of RBC Capital Market expects Mr. Chavez’s death to trigger new elections within 30 days. Vice President Maduro will continue in the meantime, and elections are likely to be contested between him and Henrique Radonski (Miranda State Governor who lost by 11% to Chavez last year).</w:t>
      </w:r>
    </w:p>
    <w:p w:rsidR="00AF2B13" w:rsidRDefault="00AF2B13" w:rsidP="00AF2B13">
      <w:r>
        <w:t xml:space="preserve">“However, this transition is not certain with Mr. Maduro claiming to ‘assume your (Chavez’s) legacy’. That said, </w:t>
      </w:r>
      <w:r w:rsidRPr="0088428E">
        <w:rPr>
          <w:rStyle w:val="StyleBoldUnderline"/>
        </w:rPr>
        <w:t>oil is critical to the country’s earnings (~95% of export earnings), so there could be the potential</w:t>
      </w:r>
      <w:r>
        <w:t xml:space="preserve"> (longer-term on political change) </w:t>
      </w:r>
      <w:r w:rsidRPr="0088428E">
        <w:rPr>
          <w:rStyle w:val="StyleBoldUnderline"/>
        </w:rPr>
        <w:t>for a change in approach to foreign investment in the sector.”</w:t>
      </w:r>
    </w:p>
    <w:p w:rsidR="00AF2B13" w:rsidRPr="0002544F" w:rsidRDefault="00AF2B13" w:rsidP="00AF2B13"/>
    <w:p w:rsidR="00AF2B13" w:rsidRDefault="00AF2B13" w:rsidP="00AF2B13">
      <w:pPr>
        <w:pStyle w:val="Heading3"/>
      </w:pPr>
      <w:r>
        <w:lastRenderedPageBreak/>
        <w:t>--- XT: Diplomatic Relations Will Improve</w:t>
      </w:r>
    </w:p>
    <w:p w:rsidR="00AF2B13" w:rsidRDefault="00AF2B13" w:rsidP="00AF2B13"/>
    <w:p w:rsidR="00AF2B13" w:rsidRDefault="00AF2B13" w:rsidP="00AF2B13">
      <w:pPr>
        <w:pStyle w:val="Heading4"/>
      </w:pPr>
      <w:r>
        <w:t xml:space="preserve">Relations will improve --- Chavez gave the order to improve ties before dying </w:t>
      </w:r>
    </w:p>
    <w:p w:rsidR="00AF2B13" w:rsidRDefault="00AF2B13" w:rsidP="00AF2B13">
      <w:r w:rsidRPr="003330CB">
        <w:rPr>
          <w:rStyle w:val="StyleStyleBold12pt"/>
        </w:rPr>
        <w:t>Business Recorder, 13</w:t>
      </w:r>
      <w:r>
        <w:t xml:space="preserve"> (6/18/2013, “US, Venezuela take steps towards mending ties,” </w:t>
      </w:r>
      <w:hyperlink r:id="rId53" w:history="1">
        <w:r w:rsidRPr="00072056">
          <w:rPr>
            <w:rStyle w:val="Hyperlink"/>
          </w:rPr>
          <w:t>http://www.brecorder.com/general-news/172/1197252/</w:t>
        </w:r>
      </w:hyperlink>
      <w:r>
        <w:t>, JMP)</w:t>
      </w:r>
    </w:p>
    <w:p w:rsidR="00AF2B13" w:rsidRPr="005B3A8D" w:rsidRDefault="00AF2B13" w:rsidP="00AF2B13">
      <w:pPr>
        <w:rPr>
          <w:b/>
        </w:rPr>
      </w:pPr>
      <w:r w:rsidRPr="005B3A8D">
        <w:rPr>
          <w:b/>
        </w:rPr>
        <w:t xml:space="preserve">***Note --- Elias Jaua is Venezuela's foreign minister </w:t>
      </w:r>
    </w:p>
    <w:p w:rsidR="00AF2B13" w:rsidRDefault="00AF2B13" w:rsidP="00AF2B13"/>
    <w:p w:rsidR="00AF2B13" w:rsidRDefault="00AF2B13" w:rsidP="00AF2B13">
      <w:r w:rsidRPr="005B3A8D">
        <w:rPr>
          <w:rStyle w:val="StyleBoldUnderline"/>
        </w:rPr>
        <w:t>US and Venezuelan officials will meet soon for talks that could lead to the countries exchanging ambassadors for the first time since 2010</w:t>
      </w:r>
      <w:r>
        <w:t>, Venezuela's foreign minister said late Thursday. The meeting will be "in the next days, probably in Washington," said Foreign Minister Elias Jaua, speaking on the sidelines of the Organisation of American States general assembly meeting here.</w:t>
      </w:r>
    </w:p>
    <w:p w:rsidR="00AF2B13" w:rsidRDefault="00AF2B13" w:rsidP="00AF2B13">
      <w:r>
        <w:t>Washington and Caracas have had a stormy relationship for years, even as Venezuela exports 900,000 barrels of oil per day to the United States. Caracas and Washington have been operating embassies in each other's country without an ambassador since a diplomatic spat in 2010. In one sign of the difficult ties, President Barack Obama has yet to acknowledge the victory of Venezuelan leader Nicolas Maduro - the hand-picked successor of the late leftist icon Hugo Chavez - in the April 14 presidential election.</w:t>
      </w:r>
    </w:p>
    <w:p w:rsidR="00AF2B13" w:rsidRPr="00CD24AC" w:rsidRDefault="00AF2B13" w:rsidP="00AF2B13">
      <w:pPr>
        <w:rPr>
          <w:rStyle w:val="StyleBoldUnderline"/>
        </w:rPr>
      </w:pPr>
      <w:r>
        <w:t xml:space="preserve">Maduro won the controversial vote by a razor-thin margin in an election that his rival, centrist Henrique Capriles, has refused to concede. Jaua did not give a date for the meeting, but told reporters that Venezuela will be represented by its charge d'affairs in Washington, Calixto Ortega. </w:t>
      </w:r>
      <w:r w:rsidRPr="00CD24AC">
        <w:rPr>
          <w:rStyle w:val="StyleBoldUnderline"/>
        </w:rPr>
        <w:t>"I believe there is good will on both sides," Jaua said about the upcoming meeting.</w:t>
      </w:r>
    </w:p>
    <w:p w:rsidR="00AF2B13" w:rsidRDefault="00AF2B13" w:rsidP="00AF2B13">
      <w:r>
        <w:t xml:space="preserve">Jaua also downplayed Obama's failure to recognise Maduro's victory. It is "not an issue that matters," he said. During his lengthy presidency Chavez regularly criticised US "imperialism" and courted US foes like Iran and Syria. </w:t>
      </w:r>
      <w:r w:rsidRPr="00713B63">
        <w:rPr>
          <w:rStyle w:val="StyleBoldUnderline"/>
        </w:rPr>
        <w:t>Jaua</w:t>
      </w:r>
      <w:r>
        <w:t xml:space="preserve"> however </w:t>
      </w:r>
      <w:r w:rsidRPr="00713B63">
        <w:rPr>
          <w:rStyle w:val="StyleBoldUnderline"/>
        </w:rPr>
        <w:t>said it was the late leader who told Venezuelan officials "that we had to work towards normalising these relations" with Washington</w:t>
      </w:r>
      <w:r>
        <w:t>. On Wednesday Jaua met with US Secretary of State John Kerry in Antigua in a first step to mend ties.</w:t>
      </w:r>
    </w:p>
    <w:p w:rsidR="00AF2B13" w:rsidRDefault="00AF2B13" w:rsidP="00AF2B13"/>
    <w:p w:rsidR="00AF2B13" w:rsidRDefault="00AF2B13" w:rsidP="00AF2B13">
      <w:pPr>
        <w:pStyle w:val="Heading4"/>
      </w:pPr>
      <w:r>
        <w:t>Diplomatic relations could be restarted</w:t>
      </w:r>
    </w:p>
    <w:p w:rsidR="00AF2B13" w:rsidRDefault="00AF2B13" w:rsidP="00AF2B13">
      <w:r w:rsidRPr="003A1F35">
        <w:rPr>
          <w:rStyle w:val="StyleStyleBold12pt"/>
        </w:rPr>
        <w:t>Graeber, 13</w:t>
      </w:r>
      <w:r>
        <w:t xml:space="preserve"> --- Senior Analyst at Oilprice.com (4/15/2013, Daniel J., “Maduro May Open Oil Doors, But For Who?” </w:t>
      </w:r>
      <w:hyperlink r:id="rId54" w:history="1">
        <w:r w:rsidRPr="00400BBB">
          <w:rPr>
            <w:rStyle w:val="Hyperlink"/>
          </w:rPr>
          <w:t>http://oilprice.com/Geopolitics/South-America/The-apparent-victory-for-Nicolos-Maduro-in-the-Venezuelan-presidential-election.html</w:t>
        </w:r>
      </w:hyperlink>
      <w:r>
        <w:t>, JMP)</w:t>
      </w:r>
    </w:p>
    <w:p w:rsidR="00AF2B13" w:rsidRDefault="00AF2B13" w:rsidP="00AF2B13"/>
    <w:p w:rsidR="00AF2B13" w:rsidRDefault="00AF2B13" w:rsidP="00AF2B13">
      <w:r>
        <w:t xml:space="preserve">The United States has been a key purchaser of Venezuelan crude in the past. </w:t>
      </w:r>
      <w:r w:rsidRPr="006C707C">
        <w:rPr>
          <w:rStyle w:val="StyleBoldUnderline"/>
        </w:rPr>
        <w:t>U.S. representatives met with Maduro</w:t>
      </w:r>
      <w:r>
        <w:t xml:space="preserve"> last weekend, </w:t>
      </w:r>
      <w:r w:rsidRPr="006C707C">
        <w:rPr>
          <w:rStyle w:val="StyleBoldUnderline"/>
        </w:rPr>
        <w:t>saying there was an opportunity with the former foreign minister to "regularize the relationship." That could kick start diplomatic outreach efforts suspended during the Chavez era.</w:t>
      </w:r>
      <w:r>
        <w:t xml:space="preserve"> U.S. consumption of Venezuelan crude, however, is in decline. The EIA said that, as of January, the United States imported 871,000 bpd of Venezuelan crude, down more than 17 percent from their December figures. Maduro, meanwhile, may draw on the long-standing relationship with Russian giants, and the Chinese economy.  Venezuela already sends 430,000 bpd to China, a substantial increase from a decade ago. Despite a challenge to the polls from rival Henrique Capriles, Maduro may nudge open some of the doors closed by his mentor, Hugo Chavez. The outcome of that effort, however, depends on who's knocking.</w:t>
      </w:r>
    </w:p>
    <w:p w:rsidR="00AF2B13" w:rsidRPr="005271F7" w:rsidRDefault="00AF2B13" w:rsidP="00AF2B13"/>
    <w:p w:rsidR="00AF2B13" w:rsidRDefault="00AF2B13" w:rsidP="00AF2B13">
      <w:pPr>
        <w:pStyle w:val="Heading3"/>
      </w:pPr>
      <w:r>
        <w:lastRenderedPageBreak/>
        <w:t>--- XT: U.S. Already Offered Engagement</w:t>
      </w:r>
    </w:p>
    <w:p w:rsidR="00AF2B13" w:rsidRDefault="00AF2B13" w:rsidP="00AF2B13"/>
    <w:p w:rsidR="00AF2B13" w:rsidRDefault="00AF2B13" w:rsidP="00AF2B13">
      <w:pPr>
        <w:pStyle w:val="Heading4"/>
      </w:pPr>
      <w:r>
        <w:t xml:space="preserve">U.S. has already offered to increase engagement with Venezuela </w:t>
      </w:r>
    </w:p>
    <w:p w:rsidR="00AF2B13" w:rsidRDefault="00AF2B13" w:rsidP="00AF2B13">
      <w:r w:rsidRPr="001855D2">
        <w:rPr>
          <w:rStyle w:val="StyleStyleBold12pt"/>
        </w:rPr>
        <w:t>Mohammed, 13</w:t>
      </w:r>
      <w:r>
        <w:t xml:space="preserve"> (1/9/2013, Arshad, “U.S. open to better Venezuela ties but it takes two to tango,” </w:t>
      </w:r>
      <w:hyperlink r:id="rId55" w:history="1">
        <w:r w:rsidRPr="000539DF">
          <w:rPr>
            <w:rStyle w:val="Hyperlink"/>
          </w:rPr>
          <w:t>http://www.reuters.com/article/2013/01/09/venezuela-chavez-usa-idUSL1E9C9BA320130109</w:t>
        </w:r>
      </w:hyperlink>
      <w:r>
        <w:rPr>
          <w:rStyle w:val="Hyperlink"/>
        </w:rPr>
        <w:t>, JMP)</w:t>
      </w:r>
    </w:p>
    <w:p w:rsidR="00AF2B13" w:rsidRDefault="00AF2B13" w:rsidP="00AF2B13"/>
    <w:p w:rsidR="00AF2B13" w:rsidRPr="00913950" w:rsidRDefault="00AF2B13" w:rsidP="00AF2B13">
      <w:pPr>
        <w:rPr>
          <w:b/>
          <w:bCs/>
          <w:u w:val="single"/>
        </w:rPr>
      </w:pPr>
      <w:r>
        <w:t xml:space="preserve">WASHINGTON, Jan 9 (Reuters) - </w:t>
      </w:r>
      <w:r w:rsidRPr="00913950">
        <w:rPr>
          <w:rStyle w:val="StyleBoldUnderline"/>
        </w:rPr>
        <w:t>The United States said</w:t>
      </w:r>
      <w:r>
        <w:t xml:space="preserve"> on Wednesday </w:t>
      </w:r>
      <w:r w:rsidRPr="00913950">
        <w:rPr>
          <w:rStyle w:val="StyleBoldUnderline"/>
        </w:rPr>
        <w:t>it would like to improve relations with Venezuela</w:t>
      </w:r>
      <w:r>
        <w:t xml:space="preserve">, gripped by political uncertainty following socialist President Hugo Chavez's fourth cancer operation, </w:t>
      </w:r>
      <w:r w:rsidRPr="00913950">
        <w:rPr>
          <w:rStyle w:val="StyleBoldUnderline"/>
        </w:rPr>
        <w:t>but it will "take two to tango."</w:t>
      </w:r>
    </w:p>
    <w:p w:rsidR="00AF2B13" w:rsidRDefault="00AF2B13" w:rsidP="00AF2B13">
      <w:r>
        <w:t>Venezuela has said it would postpone Thursday's scheduled inauguration for Chavez, 58, who has not been seen or heard from since surgery in Cuba on Dec. 11. He was diagnosed with an undisclosed type of cancer in his pelvis in June 2011.</w:t>
      </w:r>
    </w:p>
    <w:p w:rsidR="00AF2B13" w:rsidRDefault="00AF2B13" w:rsidP="00AF2B13">
      <w:r>
        <w:t>The unprecedented silence by the president, a fierce U.S. critic famous for speaking for hours in meandering broadcasts, and the postponement of his inauguration for a third six-year term has left many convinced he could be in his last days.</w:t>
      </w:r>
    </w:p>
    <w:p w:rsidR="00AF2B13" w:rsidRDefault="00AF2B13" w:rsidP="00AF2B13">
      <w:r>
        <w:t>While she did not tie it to Chavez's ill health, U</w:t>
      </w:r>
      <w:r w:rsidRPr="00913950">
        <w:rPr>
          <w:rStyle w:val="StyleBoldUnderline"/>
        </w:rPr>
        <w:t>.S. State Department spokeswoman</w:t>
      </w:r>
      <w:r>
        <w:t xml:space="preserve"> Victoria </w:t>
      </w:r>
      <w:r w:rsidRPr="00913950">
        <w:rPr>
          <w:rStyle w:val="StyleBoldUnderline"/>
        </w:rPr>
        <w:t>Nuland said the</w:t>
      </w:r>
      <w:r>
        <w:t xml:space="preserve"> </w:t>
      </w:r>
      <w:r w:rsidRPr="00913950">
        <w:rPr>
          <w:rStyle w:val="Emphasis"/>
        </w:rPr>
        <w:t>U</w:t>
      </w:r>
      <w:r>
        <w:t xml:space="preserve">nited </w:t>
      </w:r>
      <w:r w:rsidRPr="00913950">
        <w:rPr>
          <w:rStyle w:val="Emphasis"/>
        </w:rPr>
        <w:t>S</w:t>
      </w:r>
      <w:r>
        <w:t xml:space="preserve">tates </w:t>
      </w:r>
      <w:r w:rsidRPr="00913950">
        <w:rPr>
          <w:rStyle w:val="StyleBoldUnderline"/>
        </w:rPr>
        <w:t>had long been interested in improving ties with Venezuela</w:t>
      </w:r>
      <w:r>
        <w:t>, an OPEC member and historically the United States' fourth-largest supplier of imported crude oil and petroleum products.</w:t>
      </w:r>
    </w:p>
    <w:p w:rsidR="00AF2B13" w:rsidRDefault="00AF2B13" w:rsidP="00AF2B13">
      <w:r>
        <w:t xml:space="preserve">She also confirmed media reports that Roberta </w:t>
      </w:r>
      <w:r w:rsidRPr="00913950">
        <w:rPr>
          <w:rStyle w:val="StyleBoldUnderline"/>
        </w:rPr>
        <w:t>Jacobson, the senior U.S. diplomat for Latin America, spoke by telephone in November with</w:t>
      </w:r>
      <w:r>
        <w:t xml:space="preserve"> Venezuelan Vice President Nicolas </w:t>
      </w:r>
      <w:r w:rsidRPr="00913950">
        <w:rPr>
          <w:rStyle w:val="StyleBoldUnderline"/>
        </w:rPr>
        <w:t>Maduro</w:t>
      </w:r>
      <w:r>
        <w:t xml:space="preserve">, Chavez's heir apparent, </w:t>
      </w:r>
      <w:r w:rsidRPr="00913950">
        <w:rPr>
          <w:rStyle w:val="StyleBoldUnderline"/>
        </w:rPr>
        <w:t>about improving ties</w:t>
      </w:r>
      <w:r>
        <w:t>.</w:t>
      </w:r>
    </w:p>
    <w:p w:rsidR="00AF2B13" w:rsidRDefault="00AF2B13" w:rsidP="00AF2B13">
      <w:r w:rsidRPr="00913950">
        <w:rPr>
          <w:rStyle w:val="StyleBoldUnderline"/>
        </w:rPr>
        <w:t xml:space="preserve">"We have for some time made clear that we were willing and open to trying to improve our ties with Venezuela. </w:t>
      </w:r>
      <w:r w:rsidRPr="00913950">
        <w:rPr>
          <w:rStyle w:val="Emphasis"/>
        </w:rPr>
        <w:t>We've put a number of ideas forward to the government</w:t>
      </w:r>
      <w:r w:rsidRPr="00913950">
        <w:rPr>
          <w:rStyle w:val="StyleBoldUnderline"/>
        </w:rPr>
        <w:t>,"</w:t>
      </w:r>
      <w:r>
        <w:t xml:space="preserve"> Nuland said at her daily briefing, without detailing the U.S. proposals.</w:t>
      </w:r>
    </w:p>
    <w:p w:rsidR="00AF2B13" w:rsidRDefault="00AF2B13" w:rsidP="00AF2B13">
      <w:r>
        <w:t xml:space="preserve">"Regardless of what happens politically in Venezuela, </w:t>
      </w:r>
      <w:r w:rsidRPr="00913950">
        <w:rPr>
          <w:rStyle w:val="StyleBoldUnderline"/>
        </w:rPr>
        <w:t>if the Venezuelan government and if the Venezuelan people want to move forward with us, we think there is a path that's possible,"</w:t>
      </w:r>
      <w:r>
        <w:t xml:space="preserve"> she added. "It's just going to take two to tango."</w:t>
      </w:r>
    </w:p>
    <w:p w:rsidR="00AF2B13" w:rsidRDefault="00AF2B13" w:rsidP="00AF2B13">
      <w:r>
        <w:t>The spokeswoman declined to comment on the constitutionality of the Venezuelan government's decision to postpone Chavez' inauguration, a move that was endorsed by the country's Supreme Court on Wednesday, saying this was for Venezuelans to decide.</w:t>
      </w:r>
    </w:p>
    <w:p w:rsidR="00AF2B13" w:rsidRDefault="00AF2B13" w:rsidP="00AF2B13">
      <w:r>
        <w:t>Ties between the two countries have been tense for years for many reasons, including Chavez's fiery criticism of the United States and Washington's misgivings about his nationalizations of industry and what it regards as his authoritarian tendencies.</w:t>
      </w:r>
    </w:p>
    <w:p w:rsidR="00AF2B13" w:rsidRDefault="00AF2B13" w:rsidP="00AF2B13">
      <w:r>
        <w:t>The countries do not have ambassadors accredited to one another.</w:t>
      </w:r>
    </w:p>
    <w:p w:rsidR="00AF2B13" w:rsidRDefault="00AF2B13" w:rsidP="00AF2B13">
      <w:r>
        <w:t>In 2010 the U.S. government revoked the visa of Venezuela's ambassador to the United States in retaliation for Chavez's rejection of a nominated U.S. envoy critical of his government.</w:t>
      </w:r>
    </w:p>
    <w:p w:rsidR="00AF2B13" w:rsidRDefault="00AF2B13" w:rsidP="00AF2B13">
      <w:r>
        <w:t>Despite the tensions, Venezuelan oil has continued to flow to the United States.</w:t>
      </w:r>
    </w:p>
    <w:p w:rsidR="00AF2B13" w:rsidRDefault="00AF2B13" w:rsidP="00AF2B13">
      <w:r>
        <w:t xml:space="preserve">In a background note posted on its website </w:t>
      </w:r>
      <w:r w:rsidRPr="00913950">
        <w:rPr>
          <w:rStyle w:val="StyleBoldUnderline"/>
        </w:rPr>
        <w:t>in April 2012, the State Department said the</w:t>
      </w:r>
      <w:r>
        <w:t xml:space="preserve"> </w:t>
      </w:r>
      <w:r w:rsidRPr="00913950">
        <w:rPr>
          <w:rStyle w:val="Emphasis"/>
        </w:rPr>
        <w:t>U</w:t>
      </w:r>
      <w:r>
        <w:t xml:space="preserve">nited </w:t>
      </w:r>
      <w:r w:rsidRPr="00913950">
        <w:rPr>
          <w:rStyle w:val="Emphasis"/>
        </w:rPr>
        <w:t>S</w:t>
      </w:r>
      <w:r>
        <w:t xml:space="preserve">tates </w:t>
      </w:r>
      <w:r w:rsidRPr="00913950">
        <w:rPr>
          <w:rStyle w:val="StyleBoldUnderline"/>
        </w:rPr>
        <w:t>continued to seek constructive engagement with Venezuela's government, focusing on areas where cooperation was in both countries' interest</w:t>
      </w:r>
      <w:r>
        <w:t>.</w:t>
      </w:r>
    </w:p>
    <w:p w:rsidR="00AF2B13" w:rsidRDefault="00AF2B13" w:rsidP="00AF2B13">
      <w:r>
        <w:t>"Examples of such overlapping interests include cooperation in confronting narcotics trafficking and terrorism, as well as the commercial relationship," the note added.</w:t>
      </w:r>
    </w:p>
    <w:p w:rsidR="00AF2B13" w:rsidRDefault="00AF2B13" w:rsidP="00AF2B13"/>
    <w:p w:rsidR="003C7B49" w:rsidRDefault="003C7B49" w:rsidP="003C7B49">
      <w:pPr>
        <w:pStyle w:val="Heading3"/>
      </w:pPr>
      <w:r>
        <w:lastRenderedPageBreak/>
        <w:t>1nc Relations</w:t>
      </w:r>
    </w:p>
    <w:p w:rsidR="003C7B49" w:rsidRDefault="003C7B49" w:rsidP="003C7B49"/>
    <w:p w:rsidR="003C7B49" w:rsidRDefault="003C7B49" w:rsidP="003C7B49">
      <w:pPr>
        <w:pStyle w:val="Heading4"/>
      </w:pPr>
      <w:r>
        <w:t>U.S. influence and relations in Latin America are inevitable</w:t>
      </w:r>
    </w:p>
    <w:p w:rsidR="003C7B49" w:rsidRDefault="003C7B49" w:rsidP="003C7B49">
      <w:r w:rsidRPr="00E32104">
        <w:rPr>
          <w:rStyle w:val="StyleStyleBold12pt"/>
        </w:rPr>
        <w:t>Alvarado, 13</w:t>
      </w:r>
      <w:r>
        <w:t xml:space="preserve"> --- former diplomat in the Mission of Venezuela to the Organization of American States (5/31/2013, Liza Torres Alvarado, “The U.S. Must Re-evaluate its Foreign Policy in Latin America,” </w:t>
      </w:r>
      <w:hyperlink r:id="rId56" w:history="1">
        <w:r w:rsidRPr="00400BBB">
          <w:rPr>
            <w:rStyle w:val="Hyperlink"/>
          </w:rPr>
          <w:t>http://www.isn.ethz.ch/isn/Digital-Library/Articles/Detail/?lng=en&amp;id=164370</w:t>
        </w:r>
      </w:hyperlink>
      <w:r>
        <w:t>, JMP)</w:t>
      </w:r>
    </w:p>
    <w:p w:rsidR="003C7B49" w:rsidRDefault="003C7B49" w:rsidP="003C7B49"/>
    <w:p w:rsidR="003C7B49" w:rsidRDefault="003C7B49" w:rsidP="003C7B49">
      <w:r w:rsidRPr="00D03DD9">
        <w:rPr>
          <w:rStyle w:val="StyleBoldUnderline"/>
        </w:rPr>
        <w:t>Although there has been a decline in U.S. influence in the region, its presence is still there. In Venezuela, for example, U.S. oil companies have seen their actions limited, yet they still operate there. The</w:t>
      </w:r>
      <w:r>
        <w:t xml:space="preserve"> </w:t>
      </w:r>
      <w:r w:rsidRPr="00D03DD9">
        <w:rPr>
          <w:rStyle w:val="Emphasis"/>
        </w:rPr>
        <w:t>U</w:t>
      </w:r>
      <w:r>
        <w:t xml:space="preserve">nited </w:t>
      </w:r>
      <w:r w:rsidRPr="00D03DD9">
        <w:rPr>
          <w:rStyle w:val="Emphasis"/>
        </w:rPr>
        <w:t>S</w:t>
      </w:r>
      <w:r>
        <w:t xml:space="preserve">tates </w:t>
      </w:r>
      <w:r w:rsidRPr="00D03DD9">
        <w:rPr>
          <w:rStyle w:val="StyleBoldUnderline"/>
        </w:rPr>
        <w:t>is Venezuela’s top commercial partner</w:t>
      </w:r>
      <w:r>
        <w:t>, as Venezuela supplies 12 percent of U.S. oil imports.</w:t>
      </w:r>
    </w:p>
    <w:p w:rsidR="003C7B49" w:rsidRDefault="003C7B49" w:rsidP="003C7B49">
      <w:r w:rsidRPr="001A41E4">
        <w:rPr>
          <w:rStyle w:val="StyleBoldUnderline"/>
        </w:rPr>
        <w:t>Relations between 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and Latin America have experienced cyclical ups and downs. Geographically, 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 xml:space="preserve">and Latin America are linked and have a natural shared market, so </w:t>
      </w:r>
      <w:r w:rsidRPr="001A41E4">
        <w:rPr>
          <w:rStyle w:val="Emphasis"/>
        </w:rPr>
        <w:t>there will always be a relationship of one sort or another</w:t>
      </w:r>
      <w:r w:rsidRPr="001A41E4">
        <w:rPr>
          <w:rStyle w:val="StyleBoldUnderline"/>
        </w:rPr>
        <w:t>.</w:t>
      </w:r>
      <w:r>
        <w:t xml:space="preserve"> </w:t>
      </w:r>
      <w:r w:rsidRPr="001A41E4">
        <w:rPr>
          <w:rStyle w:val="StyleBoldUnderline"/>
        </w:rPr>
        <w:t>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will continue to seek to exert its influence over the region, whether through future plans for the placement of military bases or the promotion of bilateral trade agreements.</w:t>
      </w:r>
    </w:p>
    <w:p w:rsidR="003C7B49" w:rsidRPr="00933E33" w:rsidRDefault="003C7B49" w:rsidP="003C7B49">
      <w:pPr>
        <w:pStyle w:val="Heading4"/>
      </w:pPr>
      <w:r>
        <w:t>U.S. committed to constructive engagement now --- focused on anti-drug and counter terror</w:t>
      </w:r>
    </w:p>
    <w:p w:rsidR="003C7B49" w:rsidRDefault="003C7B49" w:rsidP="003C7B49">
      <w:r w:rsidRPr="00BE3AC1">
        <w:rPr>
          <w:rStyle w:val="StyleStyleBold12pt"/>
        </w:rPr>
        <w:t>Sullivan, 13</w:t>
      </w:r>
      <w:r>
        <w:t xml:space="preserve"> --- Specialist in Latin American Affairs at Congressional Research Service (1/10/2013, Mark P., “Venezuela: Issues for Congress,” </w:t>
      </w:r>
      <w:hyperlink r:id="rId57" w:history="1">
        <w:r w:rsidRPr="00400BBB">
          <w:rPr>
            <w:rStyle w:val="Hyperlink"/>
          </w:rPr>
          <w:t>http://www.fas.org/sgp/crs/row/R40938.pdf</w:t>
        </w:r>
      </w:hyperlink>
      <w:r>
        <w:t>, JMP)</w:t>
      </w:r>
    </w:p>
    <w:p w:rsidR="003C7B49" w:rsidRDefault="003C7B49" w:rsidP="003C7B49"/>
    <w:p w:rsidR="003C7B49" w:rsidRDefault="003C7B49" w:rsidP="003C7B49">
      <w:r>
        <w:t>U.S. Policy</w:t>
      </w:r>
    </w:p>
    <w:p w:rsidR="003C7B49" w:rsidRPr="00BF3687" w:rsidRDefault="003C7B49" w:rsidP="003C7B49">
      <w:pPr>
        <w:rPr>
          <w:rStyle w:val="StyleBoldUnderline"/>
        </w:rPr>
      </w:pPr>
      <w:r>
        <w:t xml:space="preserve">The United States traditionally has had close relations with Venezuela, a major supplier of foreign oil, but </w:t>
      </w:r>
      <w:r w:rsidRPr="00250D64">
        <w:rPr>
          <w:rStyle w:val="StyleBoldUnderline"/>
        </w:rPr>
        <w:t>there has been friction in relations under the Chávez government</w:t>
      </w:r>
      <w:r>
        <w:t xml:space="preserve">. Over the years, U.S. officials have expressed concerns about human rights, Venezuela’s military arms purchases, its relations with Iran, and its efforts to export its brand of populism to other Latin American countries. Declining cooperation on anti-drug and anti-terrorism efforts has been a major concern. The United States has imposed sanctions: on several Venezuelan government and military officials for allegedly helping the Revolutionary Armed Forces of Colombia (FARC) with drug and weapons trafficking; on three Venezuelan companies for providing support to Iran; and on several Venezuelan individuals for providing support to Hezbollah. </w:t>
      </w:r>
      <w:r w:rsidRPr="00BF3687">
        <w:rPr>
          <w:rStyle w:val="StyleBoldUnderline"/>
        </w:rPr>
        <w:t>Despite tensions in relations</w:t>
      </w:r>
      <w:r>
        <w:t xml:space="preserve">, the </w:t>
      </w:r>
      <w:r w:rsidRPr="00BF3687">
        <w:rPr>
          <w:rStyle w:val="StyleBoldUnderline"/>
        </w:rPr>
        <w:t>Obama</w:t>
      </w:r>
      <w:r>
        <w:t xml:space="preserve"> Administration </w:t>
      </w:r>
      <w:r w:rsidRPr="008B5954">
        <w:rPr>
          <w:rStyle w:val="Emphasis"/>
        </w:rPr>
        <w:t>remains committed to seeking constructive engagement</w:t>
      </w:r>
      <w:r w:rsidRPr="00BF3687">
        <w:rPr>
          <w:rStyle w:val="StyleBoldUnderline"/>
        </w:rPr>
        <w:t xml:space="preserve"> with Venezuela, focusing on such areas as anti-drug and counter-terrorism efforts</w:t>
      </w:r>
      <w:r>
        <w:t xml:space="preserve">. </w:t>
      </w:r>
      <w:r w:rsidRPr="00BF3687">
        <w:rPr>
          <w:rStyle w:val="StyleBoldUnderline"/>
        </w:rPr>
        <w:t>In the aftermath of</w:t>
      </w:r>
      <w:r>
        <w:t xml:space="preserve"> </w:t>
      </w:r>
      <w:r w:rsidRPr="00BF3687">
        <w:rPr>
          <w:rStyle w:val="StyleBoldUnderline"/>
        </w:rPr>
        <w:t>President Chávez’s reelection, the White House, while acknowledging differences</w:t>
      </w:r>
      <w:r>
        <w:t xml:space="preserve"> with President Chávez, </w:t>
      </w:r>
      <w:r w:rsidRPr="00BF3687">
        <w:rPr>
          <w:rStyle w:val="StyleBoldUnderline"/>
        </w:rPr>
        <w:t>congratulated the Venezuelan people on the high level of participation and the relatively peaceful election process.</w:t>
      </w:r>
    </w:p>
    <w:p w:rsidR="003C7B49" w:rsidRDefault="003C7B49" w:rsidP="003C7B49"/>
    <w:p w:rsidR="003C7B49" w:rsidRDefault="003C7B49" w:rsidP="003C7B49">
      <w:pPr>
        <w:pStyle w:val="Heading4"/>
      </w:pPr>
      <w:r>
        <w:lastRenderedPageBreak/>
        <w:t>Some tensions are inevitable</w:t>
      </w:r>
    </w:p>
    <w:p w:rsidR="003C7B49" w:rsidRDefault="003C7B49" w:rsidP="003C7B49">
      <w:r w:rsidRPr="00D40C8D">
        <w:rPr>
          <w:rStyle w:val="StyleStyleBold12pt"/>
        </w:rPr>
        <w:t>Duddy, 13</w:t>
      </w:r>
      <w:r>
        <w:t xml:space="preserve"> --- served as the U.S. ambassador to Venezuela from 2007 until 2010 (May 2013, Ambassador (ret.) Patrick Duddy, “Venezuela after Chavez,” </w:t>
      </w:r>
      <w:hyperlink r:id="rId58" w:history="1">
        <w:r w:rsidRPr="00400BBB">
          <w:rPr>
            <w:rStyle w:val="Hyperlink"/>
          </w:rPr>
          <w:t>http://www.unc.edu/depts/diplomat/item/2013/0105/ca/duddy_venezuela.html</w:t>
        </w:r>
      </w:hyperlink>
      <w:r>
        <w:t>, JMP)</w:t>
      </w:r>
    </w:p>
    <w:p w:rsidR="003C7B49" w:rsidRPr="004B4ACB" w:rsidRDefault="003C7B49" w:rsidP="003C7B49">
      <w:pPr>
        <w:rPr>
          <w:b/>
        </w:rPr>
      </w:pPr>
    </w:p>
    <w:p w:rsidR="003C7B49" w:rsidRDefault="003C7B49" w:rsidP="003C7B49">
      <w:pPr>
        <w:rPr>
          <w:rStyle w:val="StyleBoldUnderline"/>
        </w:rPr>
      </w:pPr>
      <w:r>
        <w:t xml:space="preserve">In such circumstances, would the Chavistas risk making the bilateral relationship worse? It is hard to imagine but probably not impossible.  That said, for the foreseeable future, Venezuela will depend on oil receipts from the U.S. to keep the ship of state afloat. Until other markets are able to absorb a greater percentage of Venezuela’s heavy, sulfuric oil and pay full price or Venezuela’s production increases substantially, Venezuela will continue to sell to the U.S.  Just as importantly, we will likely continue to buy what they produce.  Might the relationship improve? Those who have faith in the power of common interests believe it is possible.  Moreover, </w:t>
      </w:r>
      <w:r w:rsidRPr="004B4ACB">
        <w:rPr>
          <w:rStyle w:val="StyleBoldUnderline"/>
        </w:rPr>
        <w:t>during my tenure as ambassador</w:t>
      </w:r>
      <w:r>
        <w:t xml:space="preserve">, both the </w:t>
      </w:r>
      <w:r w:rsidRPr="004B4ACB">
        <w:rPr>
          <w:rStyle w:val="StyleBoldUnderline"/>
        </w:rPr>
        <w:t>Bush</w:t>
      </w:r>
      <w:r>
        <w:t xml:space="preserve"> administration </w:t>
      </w:r>
      <w:r w:rsidRPr="004B4ACB">
        <w:rPr>
          <w:rStyle w:val="StyleBoldUnderline"/>
        </w:rPr>
        <w:t>and</w:t>
      </w:r>
      <w:r>
        <w:t xml:space="preserve"> the </w:t>
      </w:r>
      <w:r w:rsidRPr="004B4ACB">
        <w:rPr>
          <w:rStyle w:val="StyleBoldUnderline"/>
        </w:rPr>
        <w:t>Obama</w:t>
      </w:r>
      <w:r>
        <w:t xml:space="preserve"> administration </w:t>
      </w:r>
      <w:r w:rsidRPr="004B4ACB">
        <w:rPr>
          <w:rStyle w:val="StyleBoldUnderline"/>
        </w:rPr>
        <w:t>have emphasized that the U.S. would like to have a more productive, a more functional relationship with Venezuela.  I think this will be tough to achieve with a Chavista government.  Anti-Americanism is a core tenet of Chavez’s Bolivarian movement.  Tensions may ease from time to time but</w:t>
      </w:r>
      <w:r>
        <w:t xml:space="preserve">, as we have seen since Chavez’s death, </w:t>
      </w:r>
      <w:r w:rsidRPr="004B4ACB">
        <w:rPr>
          <w:rStyle w:val="StyleBoldUnderline"/>
        </w:rPr>
        <w:t xml:space="preserve">but </w:t>
      </w:r>
      <w:r w:rsidRPr="00A705F8">
        <w:rPr>
          <w:rStyle w:val="Emphasis"/>
        </w:rPr>
        <w:t>the antipathy of the Chavistas toward the U.S. is deeply established and never entirely absent</w:t>
      </w:r>
      <w:r w:rsidRPr="004B4ACB">
        <w:rPr>
          <w:rStyle w:val="StyleBoldUnderline"/>
        </w:rPr>
        <w:t xml:space="preserve">. </w:t>
      </w:r>
    </w:p>
    <w:p w:rsidR="003C7B49" w:rsidRDefault="003C7B49" w:rsidP="003C7B49">
      <w:pPr>
        <w:rPr>
          <w:rStyle w:val="StyleBoldUnderline"/>
        </w:rPr>
      </w:pPr>
    </w:p>
    <w:p w:rsidR="003C7B49" w:rsidRDefault="003C7B49" w:rsidP="003C7B49">
      <w:pPr>
        <w:pStyle w:val="Heading4"/>
      </w:pPr>
      <w:r>
        <w:t>Single instances of action do not change international perceptions of the U.S.</w:t>
      </w:r>
    </w:p>
    <w:p w:rsidR="003C7B49" w:rsidRDefault="003C7B49" w:rsidP="003C7B49">
      <w:r w:rsidRPr="00913348">
        <w:rPr>
          <w:rStyle w:val="StyleStyleBold12pt"/>
        </w:rPr>
        <w:t>Fettweis 8</w:t>
      </w:r>
      <w:r>
        <w:t xml:space="preserve"> (Christopher – professor of political science at Tulane, Credibility and the War on Terror, Political Science Quarterly, Winter, GDI File)</w:t>
      </w:r>
    </w:p>
    <w:p w:rsidR="003C7B49" w:rsidRDefault="003C7B49" w:rsidP="003C7B49"/>
    <w:p w:rsidR="003C7B49" w:rsidRPr="009F6C33" w:rsidRDefault="003C7B49" w:rsidP="003C7B49">
      <w:pPr>
        <w:rPr>
          <w:sz w:val="16"/>
        </w:rPr>
      </w:pPr>
      <w:r w:rsidRPr="001C4578">
        <w:rPr>
          <w:sz w:val="16"/>
        </w:rPr>
        <w:t xml:space="preserve">Since Vietnam, </w:t>
      </w:r>
      <w:r w:rsidRPr="001C4578">
        <w:rPr>
          <w:rStyle w:val="StyleBoldUnderline"/>
          <w:highlight w:val="yellow"/>
        </w:rPr>
        <w:t>scholars have been</w:t>
      </w:r>
      <w:r w:rsidRPr="00486527">
        <w:rPr>
          <w:rStyle w:val="StyleBoldUnderline"/>
        </w:rPr>
        <w:t xml:space="preserve"> generally </w:t>
      </w:r>
      <w:r w:rsidRPr="001C4578">
        <w:rPr>
          <w:rStyle w:val="StyleBoldUnderline"/>
          <w:highlight w:val="yellow"/>
        </w:rPr>
        <w:t xml:space="preserve">unable to </w:t>
      </w:r>
      <w:r w:rsidRPr="001C4578">
        <w:rPr>
          <w:rStyle w:val="StyleBoldUnderline"/>
          <w:highlight w:val="yellow"/>
          <w:bdr w:val="single" w:sz="4" w:space="0" w:color="auto"/>
        </w:rPr>
        <w:t>identify</w:t>
      </w:r>
      <w:r w:rsidRPr="001C4578">
        <w:rPr>
          <w:rStyle w:val="StyleBoldUnderline"/>
          <w:highlight w:val="yellow"/>
        </w:rPr>
        <w:t xml:space="preserve"> cases in which</w:t>
      </w:r>
      <w:r w:rsidRPr="00486527">
        <w:rPr>
          <w:rStyle w:val="StyleBoldUnderline"/>
        </w:rPr>
        <w:t xml:space="preserve"> high </w:t>
      </w:r>
      <w:r w:rsidRPr="001C4578">
        <w:rPr>
          <w:rStyle w:val="StyleBoldUnderline"/>
          <w:highlight w:val="yellow"/>
        </w:rPr>
        <w:t xml:space="preserve">credibility helped the </w:t>
      </w:r>
      <w:r w:rsidRPr="001C4578">
        <w:rPr>
          <w:rStyle w:val="StyleBoldUnderline"/>
          <w:highlight w:val="yellow"/>
          <w:bdr w:val="single" w:sz="4" w:space="0" w:color="auto"/>
        </w:rPr>
        <w:t>U</w:t>
      </w:r>
      <w:r w:rsidRPr="001C4578">
        <w:rPr>
          <w:sz w:val="16"/>
        </w:rPr>
        <w:t xml:space="preserve">nited </w:t>
      </w:r>
      <w:r w:rsidRPr="001C4578">
        <w:rPr>
          <w:rStyle w:val="StyleBoldUnderline"/>
          <w:highlight w:val="yellow"/>
          <w:bdr w:val="single" w:sz="4" w:space="0" w:color="auto"/>
        </w:rPr>
        <w:t>S</w:t>
      </w:r>
      <w:r w:rsidRPr="001C4578">
        <w:rPr>
          <w:sz w:val="16"/>
        </w:rPr>
        <w:t xml:space="preserve">tates </w:t>
      </w:r>
      <w:r w:rsidRPr="001C4578">
        <w:rPr>
          <w:rStyle w:val="StyleBoldUnderline"/>
          <w:highlight w:val="yellow"/>
          <w:bdr w:val="single" w:sz="4" w:space="0" w:color="auto"/>
        </w:rPr>
        <w:t>achieve its goals</w:t>
      </w:r>
      <w:r w:rsidRPr="00486527">
        <w:rPr>
          <w:rStyle w:val="StyleBoldUnderline"/>
        </w:rPr>
        <w:t xml:space="preserve">. The shortterm aftermath of </w:t>
      </w:r>
      <w:r w:rsidRPr="001C4578">
        <w:rPr>
          <w:rStyle w:val="StyleBoldUnderline"/>
          <w:highlight w:val="yellow"/>
        </w:rPr>
        <w:t>the Cuban Missile Crisis</w:t>
      </w:r>
      <w:r w:rsidRPr="001C4578">
        <w:rPr>
          <w:sz w:val="16"/>
        </w:rPr>
        <w:t xml:space="preserve">, for example, </w:t>
      </w:r>
      <w:r w:rsidRPr="001C4578">
        <w:rPr>
          <w:rStyle w:val="StyleBoldUnderline"/>
          <w:highlight w:val="yellow"/>
        </w:rPr>
        <w:t>did not include</w:t>
      </w:r>
      <w:r w:rsidRPr="001C4578">
        <w:rPr>
          <w:sz w:val="16"/>
        </w:rPr>
        <w:t xml:space="preserve"> a string of </w:t>
      </w:r>
      <w:r w:rsidRPr="00486527">
        <w:rPr>
          <w:rStyle w:val="StyleBoldUnderline"/>
        </w:rPr>
        <w:t xml:space="preserve">Soviet </w:t>
      </w:r>
      <w:r w:rsidRPr="001C4578">
        <w:rPr>
          <w:rStyle w:val="StyleBoldUnderline"/>
          <w:highlight w:val="yellow"/>
        </w:rPr>
        <w:t>reversals</w:t>
      </w:r>
      <w:r w:rsidRPr="001C4578">
        <w:rPr>
          <w:sz w:val="16"/>
        </w:rPr>
        <w:t xml:space="preserve">, or the kind of benign bandwagoning with the West that deterrence theorists would have expected. In fact, the perceived reversal in Cuba seemed to harden Soviet resolve. As the crisis was drawing to a close, Soviet diplomat Vasily Kuznetsov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sidRPr="001C4578">
        <w:rPr>
          <w:rStyle w:val="StyleBoldUnderline"/>
          <w:highlight w:val="yellow"/>
        </w:rPr>
        <w:t>There is</w:t>
      </w:r>
      <w:r w:rsidRPr="00486527">
        <w:rPr>
          <w:rStyle w:val="StyleBoldUnderline"/>
        </w:rPr>
        <w:t xml:space="preserve"> actually </w:t>
      </w:r>
      <w:r w:rsidRPr="001C4578">
        <w:rPr>
          <w:rStyle w:val="StyleBoldUnderline"/>
          <w:highlight w:val="yellow"/>
          <w:bdr w:val="single" w:sz="4" w:space="0" w:color="auto"/>
        </w:rPr>
        <w:t>scant evidence</w:t>
      </w:r>
      <w:r w:rsidRPr="001C4578">
        <w:rPr>
          <w:rStyle w:val="StyleBoldUnderline"/>
          <w:highlight w:val="yellow"/>
        </w:rPr>
        <w:t xml:space="preserve"> that other states ever learn</w:t>
      </w:r>
      <w:r w:rsidRPr="00486527">
        <w:rPr>
          <w:rStyle w:val="StyleBoldUnderline"/>
        </w:rPr>
        <w:t xml:space="preserve"> the right </w:t>
      </w:r>
      <w:r w:rsidRPr="001C4578">
        <w:rPr>
          <w:rStyle w:val="StyleBoldUnderline"/>
          <w:highlight w:val="yellow"/>
        </w:rPr>
        <w:t xml:space="preserve">lessons. Cold War history contains </w:t>
      </w:r>
      <w:r w:rsidRPr="001C4578">
        <w:rPr>
          <w:rStyle w:val="StyleBoldUnderline"/>
          <w:highlight w:val="yellow"/>
          <w:bdr w:val="single" w:sz="4" w:space="0" w:color="auto"/>
        </w:rPr>
        <w:t>little reason</w:t>
      </w:r>
      <w:r w:rsidRPr="001C4578">
        <w:rPr>
          <w:rStyle w:val="StyleBoldUnderline"/>
          <w:highlight w:val="yellow"/>
        </w:rPr>
        <w:t xml:space="preserve"> to believe that</w:t>
      </w:r>
      <w:r w:rsidRPr="00486527">
        <w:rPr>
          <w:rStyle w:val="StyleBoldUnderline"/>
        </w:rPr>
        <w:t xml:space="preserve"> the </w:t>
      </w:r>
      <w:r w:rsidRPr="001C4578">
        <w:rPr>
          <w:rStyle w:val="StyleBoldUnderline"/>
          <w:highlight w:val="yellow"/>
        </w:rPr>
        <w:t>credibility</w:t>
      </w:r>
      <w:r w:rsidRPr="00486527">
        <w:rPr>
          <w:rStyle w:val="StyleBoldUnderline"/>
        </w:rPr>
        <w:t xml:space="preserve"> of the superpowers </w:t>
      </w:r>
      <w:r w:rsidRPr="001C4578">
        <w:rPr>
          <w:rStyle w:val="StyleBoldUnderline"/>
          <w:highlight w:val="yellow"/>
        </w:rPr>
        <w:t xml:space="preserve">had very much effect on their ability to </w:t>
      </w:r>
      <w:r w:rsidRPr="001C4578">
        <w:rPr>
          <w:rStyle w:val="StyleBoldUnderline"/>
          <w:highlight w:val="yellow"/>
          <w:bdr w:val="single" w:sz="4" w:space="0" w:color="auto"/>
        </w:rPr>
        <w:t>influence others</w:t>
      </w:r>
      <w:r w:rsidRPr="001C4578">
        <w:rPr>
          <w:sz w:val="16"/>
        </w:rPr>
        <w:t xml:space="preserve">. Over the last decade, </w:t>
      </w:r>
      <w:r w:rsidRPr="001C4578">
        <w:rPr>
          <w:rStyle w:val="StyleBoldUnderline"/>
          <w:highlight w:val="yellow"/>
        </w:rPr>
        <w:t>a series of</w:t>
      </w:r>
      <w:r w:rsidRPr="00486527">
        <w:rPr>
          <w:rStyle w:val="StyleBoldUnderline"/>
        </w:rPr>
        <w:t xml:space="preserve"> major </w:t>
      </w:r>
      <w:r w:rsidRPr="001C4578">
        <w:rPr>
          <w:rStyle w:val="StyleBoldUnderline"/>
          <w:highlight w:val="yellow"/>
        </w:rPr>
        <w:t xml:space="preserve">scholarly studies have cast further </w:t>
      </w:r>
      <w:r w:rsidRPr="001C4578">
        <w:rPr>
          <w:rStyle w:val="StyleBoldUnderline"/>
          <w:highlight w:val="yellow"/>
          <w:bdr w:val="single" w:sz="4" w:space="0" w:color="auto"/>
        </w:rPr>
        <w:t>doubt</w:t>
      </w:r>
      <w:r w:rsidRPr="001C4578">
        <w:rPr>
          <w:rStyle w:val="StyleBoldUnderline"/>
          <w:highlight w:val="yellow"/>
        </w:rPr>
        <w:t xml:space="preserve"> upon the </w:t>
      </w:r>
      <w:r w:rsidRPr="001C4578">
        <w:rPr>
          <w:rStyle w:val="StyleBoldUnderline"/>
          <w:highlight w:val="yellow"/>
          <w:bdr w:val="single" w:sz="4" w:space="0" w:color="auto"/>
        </w:rPr>
        <w:t>fundamental assumption</w:t>
      </w:r>
      <w:r w:rsidRPr="00486527">
        <w:rPr>
          <w:rStyle w:val="StyleBoldUnderline"/>
        </w:rPr>
        <w:t xml:space="preserve"> of interdependence across foreign policy actions</w:t>
      </w:r>
      <w:r w:rsidRPr="001C4578">
        <w:rPr>
          <w:sz w:val="16"/>
        </w:rPr>
        <w:t xml:space="preserve">. Employing methods borrowed from social psychology rather than the economics-based models commonly employed by deterrence theorists, Jonathan </w:t>
      </w:r>
      <w:r w:rsidRPr="00486527">
        <w:rPr>
          <w:rStyle w:val="StyleBoldUnderline"/>
        </w:rPr>
        <w:t>Mercer argued that threats are far more independent than is commonly believed and</w:t>
      </w:r>
      <w:r w:rsidRPr="001C4578">
        <w:rPr>
          <w:sz w:val="16"/>
        </w:rPr>
        <w:t xml:space="preserve">, therefore, </w:t>
      </w:r>
      <w:r w:rsidRPr="00486527">
        <w:rPr>
          <w:rStyle w:val="StyleBoldUnderline"/>
        </w:rPr>
        <w:t xml:space="preserve">that </w:t>
      </w:r>
      <w:r w:rsidRPr="001C4578">
        <w:rPr>
          <w:rStyle w:val="StyleBoldUnderline"/>
          <w:highlight w:val="yellow"/>
        </w:rPr>
        <w:t xml:space="preserve">reputations are </w:t>
      </w:r>
      <w:r w:rsidRPr="001C4578">
        <w:rPr>
          <w:rStyle w:val="StyleBoldUnderline"/>
          <w:highlight w:val="yellow"/>
          <w:bdr w:val="single" w:sz="4" w:space="0" w:color="auto"/>
        </w:rPr>
        <w:t>not likely</w:t>
      </w:r>
      <w:r w:rsidRPr="001C4578">
        <w:rPr>
          <w:rStyle w:val="StyleBoldUnderline"/>
          <w:highlight w:val="yellow"/>
        </w:rPr>
        <w:t xml:space="preserve"> to be formed on the basis of </w:t>
      </w:r>
      <w:r w:rsidRPr="001C4578">
        <w:rPr>
          <w:rStyle w:val="StyleBoldUnderline"/>
          <w:highlight w:val="yellow"/>
          <w:bdr w:val="single" w:sz="4" w:space="0" w:color="auto"/>
        </w:rPr>
        <w:t>individual actions</w:t>
      </w:r>
      <w:r w:rsidRPr="001C4578">
        <w:rPr>
          <w:sz w:val="16"/>
        </w:rPr>
        <w:t xml:space="preserve">.39 While policymakers may feel that their decisions send messages about their basic dispositions to others, most of the evidence from social psychology suggests otherwise. </w:t>
      </w:r>
      <w:r w:rsidRPr="001C4578">
        <w:rPr>
          <w:rStyle w:val="StyleBoldUnderline"/>
          <w:highlight w:val="yellow"/>
        </w:rPr>
        <w:t>Groups</w:t>
      </w:r>
      <w:r w:rsidRPr="00486527">
        <w:rPr>
          <w:rStyle w:val="StyleBoldUnderline"/>
        </w:rPr>
        <w:t xml:space="preserve"> tend to </w:t>
      </w:r>
      <w:r w:rsidRPr="001C4578">
        <w:rPr>
          <w:rStyle w:val="StyleBoldUnderline"/>
          <w:highlight w:val="yellow"/>
        </w:rPr>
        <w:t>interpret</w:t>
      </w:r>
      <w:r w:rsidRPr="00486527">
        <w:rPr>
          <w:rStyle w:val="StyleBoldUnderline"/>
        </w:rPr>
        <w:t xml:space="preserve"> the </w:t>
      </w:r>
      <w:r w:rsidRPr="001C4578">
        <w:rPr>
          <w:rStyle w:val="StyleBoldUnderline"/>
          <w:highlight w:val="yellow"/>
        </w:rPr>
        <w:t>actions</w:t>
      </w:r>
      <w:r w:rsidRPr="00486527">
        <w:rPr>
          <w:rStyle w:val="StyleBoldUnderline"/>
        </w:rPr>
        <w:t xml:space="preserve"> of their rivals </w:t>
      </w:r>
      <w:r w:rsidRPr="001C4578">
        <w:rPr>
          <w:rStyle w:val="StyleBoldUnderline"/>
          <w:highlight w:val="yellow"/>
        </w:rPr>
        <w:t xml:space="preserve">as situational, </w:t>
      </w:r>
      <w:r w:rsidRPr="001C4578">
        <w:rPr>
          <w:rStyle w:val="StyleBoldUnderline"/>
          <w:highlight w:val="yellow"/>
          <w:bdr w:val="single" w:sz="4" w:space="0" w:color="auto"/>
        </w:rPr>
        <w:t>dependent</w:t>
      </w:r>
      <w:r w:rsidRPr="001C4578">
        <w:rPr>
          <w:rStyle w:val="StyleBoldUnderline"/>
          <w:highlight w:val="yellow"/>
        </w:rPr>
        <w:t xml:space="preserve"> upon the constraints of </w:t>
      </w:r>
      <w:r w:rsidRPr="001C4578">
        <w:rPr>
          <w:rStyle w:val="StyleBoldUnderline"/>
          <w:highlight w:val="yellow"/>
          <w:bdr w:val="single" w:sz="4" w:space="0" w:color="auto"/>
        </w:rPr>
        <w:t>place</w:t>
      </w:r>
      <w:r w:rsidRPr="001C4578">
        <w:rPr>
          <w:rStyle w:val="StyleBoldUnderline"/>
          <w:highlight w:val="yellow"/>
        </w:rPr>
        <w:t xml:space="preserve"> and </w:t>
      </w:r>
      <w:r w:rsidRPr="001C4578">
        <w:rPr>
          <w:rStyle w:val="StyleBoldUnderline"/>
          <w:highlight w:val="yellow"/>
          <w:bdr w:val="single" w:sz="4" w:space="0" w:color="auto"/>
        </w:rPr>
        <w:t>time</w:t>
      </w:r>
      <w:r w:rsidRPr="001C4578">
        <w:rPr>
          <w:sz w:val="16"/>
        </w:rPr>
        <w:t xml:space="preserve">. Therefore, </w:t>
      </w:r>
      <w:r w:rsidRPr="001C4578">
        <w:rPr>
          <w:rStyle w:val="StyleBoldUnderline"/>
          <w:highlight w:val="yellow"/>
        </w:rPr>
        <w:t xml:space="preserve">they are not likely to form </w:t>
      </w:r>
      <w:r w:rsidRPr="001C4578">
        <w:rPr>
          <w:rStyle w:val="StyleBoldUnderline"/>
          <w:highlight w:val="yellow"/>
          <w:bdr w:val="single" w:sz="4" w:space="0" w:color="auto"/>
        </w:rPr>
        <w:t>lasting impressions</w:t>
      </w:r>
      <w:r w:rsidRPr="001C4578">
        <w:rPr>
          <w:sz w:val="16"/>
        </w:rPr>
        <w:t xml:space="preserve"> of irresolution </w:t>
      </w:r>
      <w:r w:rsidRPr="001C4578">
        <w:rPr>
          <w:rStyle w:val="StyleBoldUnderline"/>
          <w:highlight w:val="yellow"/>
        </w:rPr>
        <w:t xml:space="preserve">from </w:t>
      </w:r>
      <w:r w:rsidRPr="001C4578">
        <w:rPr>
          <w:rStyle w:val="StyleBoldUnderline"/>
          <w:highlight w:val="yellow"/>
          <w:bdr w:val="single" w:sz="4" w:space="0" w:color="auto"/>
        </w:rPr>
        <w:t>single</w:t>
      </w:r>
      <w:r w:rsidRPr="00B900DA">
        <w:rPr>
          <w:rStyle w:val="StyleBoldUnderline"/>
        </w:rPr>
        <w:t xml:space="preserve">, independent </w:t>
      </w:r>
      <w:r w:rsidRPr="001C4578">
        <w:rPr>
          <w:rStyle w:val="StyleBoldUnderline"/>
          <w:highlight w:val="yellow"/>
          <w:bdr w:val="single" w:sz="4" w:space="0" w:color="auto"/>
        </w:rPr>
        <w:t>events</w:t>
      </w:r>
      <w:r w:rsidRPr="001C4578">
        <w:rPr>
          <w:sz w:val="16"/>
        </w:rPr>
        <w:t>. Mercer argued that the interdependence assumption had been accepted on faith, and rarely put to a coherent test; when it was, it almost inevitably failed.40</w:t>
      </w:r>
    </w:p>
    <w:p w:rsidR="003C7B49" w:rsidRDefault="003C7B49" w:rsidP="003C7B49">
      <w:pPr>
        <w:rPr>
          <w:rStyle w:val="StyleBoldUnderline"/>
        </w:rPr>
      </w:pPr>
    </w:p>
    <w:p w:rsidR="003C7B49" w:rsidRDefault="003C7B49" w:rsidP="003C7B49">
      <w:pPr>
        <w:pStyle w:val="Heading4"/>
      </w:pPr>
      <w:r>
        <w:lastRenderedPageBreak/>
        <w:t>Can’t solve relations without addressing immigration, drugs and Cuba</w:t>
      </w:r>
    </w:p>
    <w:p w:rsidR="003C7B49" w:rsidRDefault="003C7B49" w:rsidP="003C7B49">
      <w:r w:rsidRPr="009A0ACB">
        <w:rPr>
          <w:rStyle w:val="StyleStyleBold12pt"/>
        </w:rPr>
        <w:t>Inter-American Dialogue, 12</w:t>
      </w:r>
      <w:r>
        <w:t xml:space="preserve"> ---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59" w:history="1">
        <w:r w:rsidRPr="000539DF">
          <w:rPr>
            <w:rStyle w:val="Hyperlink"/>
          </w:rPr>
          <w:t>http://www.thedialogue.org/PublicationFiles/IAD2012PolicyReportFINAL.pdf</w:t>
        </w:r>
      </w:hyperlink>
      <w:r>
        <w:t>, JMP)</w:t>
      </w:r>
    </w:p>
    <w:p w:rsidR="003C7B49" w:rsidRDefault="003C7B49" w:rsidP="003C7B49"/>
    <w:p w:rsidR="003C7B49" w:rsidRDefault="003C7B49" w:rsidP="003C7B49">
      <w:r>
        <w:t xml:space="preserve">US Reversals—Over the last decade, </w:t>
      </w:r>
      <w:r w:rsidRPr="009915C7">
        <w:rPr>
          <w:rStyle w:val="StyleBoldUnderline"/>
        </w:rPr>
        <w:t>the</w:t>
      </w:r>
      <w:r>
        <w:t xml:space="preserve"> </w:t>
      </w:r>
      <w:r w:rsidRPr="009915C7">
        <w:rPr>
          <w:rStyle w:val="Emphasis"/>
        </w:rPr>
        <w:t>U</w:t>
      </w:r>
      <w:r>
        <w:t xml:space="preserve">nited </w:t>
      </w:r>
      <w:r w:rsidRPr="009915C7">
        <w:rPr>
          <w:rStyle w:val="Emphasis"/>
        </w:rPr>
        <w:t>S</w:t>
      </w:r>
      <w:r>
        <w:t xml:space="preserve">tates </w:t>
      </w:r>
      <w:r w:rsidRPr="009915C7">
        <w:rPr>
          <w:rStyle w:val="StyleBoldUnderline"/>
        </w:rPr>
        <w:t>has suffered important setbacks in its regional and global standing.</w:t>
      </w:r>
      <w:r>
        <w:t xml:space="preserve"> </w:t>
      </w:r>
      <w:r w:rsidRPr="00D57D9A">
        <w:rPr>
          <w:rStyle w:val="StyleBoldUnderline"/>
        </w:rPr>
        <w:t xml:space="preserve">It has waged draining wars in Iraq and Afghanistan. It has suffered the 2008 financial crisis brought on by a lack of fiscal discipline and poor economic management. It has seen a widening gap between its rich and its poor and more acute social problems. The country’s politics </w:t>
      </w:r>
      <w:r w:rsidRPr="009A6AEC">
        <w:rPr>
          <w:rStyle w:val="StyleBoldUnderline"/>
        </w:rPr>
        <w:t xml:space="preserve">have become increasingly </w:t>
      </w:r>
      <w:r w:rsidRPr="00D57D9A">
        <w:rPr>
          <w:rStyle w:val="StyleBoldUnderline"/>
        </w:rPr>
        <w:t>dysfunctional, making it harder to develop sensible and effective foreign policies</w:t>
      </w:r>
      <w:r>
        <w:t xml:space="preserve"> except in situations of great urgency.</w:t>
      </w:r>
    </w:p>
    <w:p w:rsidR="003C7B49" w:rsidRPr="009915C7" w:rsidRDefault="003C7B49" w:rsidP="003C7B49">
      <w:pPr>
        <w:rPr>
          <w:rStyle w:val="StyleBoldUnderline"/>
        </w:rPr>
      </w:pPr>
      <w:r>
        <w:t xml:space="preserve">Taken together, </w:t>
      </w:r>
      <w:r w:rsidRPr="00D57D9A">
        <w:rPr>
          <w:rStyle w:val="StyleBoldUnderline"/>
        </w:rPr>
        <w:t xml:space="preserve">these developments have </w:t>
      </w:r>
      <w:r w:rsidRPr="00D57D9A">
        <w:rPr>
          <w:rStyle w:val="Emphasis"/>
        </w:rPr>
        <w:t>serious implications for US-Latin American relations</w:t>
      </w:r>
      <w:r>
        <w:t xml:space="preserve">. </w:t>
      </w:r>
      <w:r w:rsidRPr="00D57D9A">
        <w:t xml:space="preserve">There are ample opportunities for deeper engagement and more productive cooperation but, </w:t>
      </w:r>
      <w:r w:rsidRPr="009915C7">
        <w:rPr>
          <w:rStyle w:val="StyleBoldUnderline"/>
        </w:rPr>
        <w:t>before moving to anything resembling a genuine partnership, it will be necessary to deal more effectively with the long-standing challenges on the inter-American agenda. That is the only way the</w:t>
      </w:r>
      <w:r>
        <w:t xml:space="preserve"> </w:t>
      </w:r>
      <w:r w:rsidRPr="009915C7">
        <w:rPr>
          <w:rStyle w:val="Emphasis"/>
        </w:rPr>
        <w:t>U</w:t>
      </w:r>
      <w:r>
        <w:t xml:space="preserve">nited </w:t>
      </w:r>
      <w:r w:rsidRPr="009915C7">
        <w:rPr>
          <w:rStyle w:val="Emphasis"/>
        </w:rPr>
        <w:t>S</w:t>
      </w:r>
      <w:r>
        <w:t xml:space="preserve">tates </w:t>
      </w:r>
      <w:r w:rsidRPr="009915C7">
        <w:rPr>
          <w:rStyle w:val="StyleBoldUnderline"/>
        </w:rPr>
        <w:t>will be able to establish full trust and credibility.</w:t>
      </w:r>
    </w:p>
    <w:p w:rsidR="003C7B49" w:rsidRDefault="003C7B49" w:rsidP="003C7B49">
      <w:r>
        <w:t>Agenda for a New Relationship</w:t>
      </w:r>
    </w:p>
    <w:p w:rsidR="003C7B49" w:rsidRDefault="003C7B49" w:rsidP="003C7B49">
      <w:r w:rsidRPr="004C44E8">
        <w:rPr>
          <w:rStyle w:val="StyleBoldUnderline"/>
        </w:rPr>
        <w:t>An end to the current distancing and distraction in US-Latin American relations will require Washington and other governments</w:t>
      </w:r>
      <w:r>
        <w:t xml:space="preserve"> in the hemisphere</w:t>
      </w:r>
      <w:r w:rsidRPr="004C44E8">
        <w:rPr>
          <w:rStyle w:val="StyleBoldUnderline"/>
        </w:rPr>
        <w:t xml:space="preserve"> to refocus and deal more effectively with an array of difficult issues</w:t>
      </w:r>
      <w:r>
        <w:t xml:space="preserve">. </w:t>
      </w:r>
      <w:r w:rsidRPr="004B74BA">
        <w:rPr>
          <w:rStyle w:val="StyleBoldUnderline"/>
        </w:rPr>
        <w:t xml:space="preserve">Three long unresolved problems that </w:t>
      </w:r>
      <w:r w:rsidRPr="004B74BA">
        <w:rPr>
          <w:rStyle w:val="Emphasis"/>
        </w:rPr>
        <w:t>cause strain and frustration</w:t>
      </w:r>
      <w:r w:rsidRPr="004B74BA">
        <w:rPr>
          <w:rStyle w:val="StyleBoldUnderline"/>
        </w:rPr>
        <w:t xml:space="preserve"> in inter-American affairs—immigration, drugs, and Cuba—demand especially urgent attention.</w:t>
      </w:r>
      <w:r>
        <w:t xml:space="preserve"> Three other issues—economics and energy, democratic governance, and global and regional cooperation—stand out as opportunities for broader coordination among all nations of the hemisphere. To be sure, the nature and relevance of these challenges vary from country to country. In an increasingly differentiated hemisphere, it is risky to refer in general terms to relations between the United States and Latin America.</w:t>
      </w:r>
    </w:p>
    <w:p w:rsidR="003C7B49" w:rsidRPr="004B4ACB" w:rsidRDefault="003C7B49" w:rsidP="003C7B49">
      <w:pPr>
        <w:rPr>
          <w:rStyle w:val="StyleBoldUnderline"/>
        </w:rPr>
      </w:pPr>
    </w:p>
    <w:p w:rsidR="003C7B49" w:rsidRDefault="003C7B49" w:rsidP="003C7B49">
      <w:pPr>
        <w:pStyle w:val="Heading4"/>
      </w:pPr>
      <w:r>
        <w:t>No impact to credibility – allies won’t abandon us and adversaries can’t exploit it</w:t>
      </w:r>
    </w:p>
    <w:p w:rsidR="003C7B49" w:rsidRDefault="003C7B49" w:rsidP="003C7B49">
      <w:r w:rsidRPr="00731B9B">
        <w:rPr>
          <w:rStyle w:val="StyleStyleBold12pt"/>
        </w:rPr>
        <w:t>Walt 11</w:t>
      </w:r>
      <w:r>
        <w:t xml:space="preserve"> (Stephen, Professor of International Relations – Harvard University, “Does the U.S. still need to reassure its allies?” Foreign Policy, 12-5, </w:t>
      </w:r>
      <w:hyperlink r:id="rId60" w:history="1">
        <w:r w:rsidRPr="006F16FC">
          <w:rPr>
            <w:rStyle w:val="Hyperlink"/>
          </w:rPr>
          <w:t>http://walt.foreignpolicy.com/posts/2011/12/05/us_credibility_is_not_our_problem</w:t>
        </w:r>
      </w:hyperlink>
      <w:r>
        <w:t>, GDI File)</w:t>
      </w:r>
    </w:p>
    <w:p w:rsidR="003C7B49" w:rsidRDefault="003C7B49" w:rsidP="003C7B49"/>
    <w:p w:rsidR="003C7B49" w:rsidRDefault="003C7B49" w:rsidP="003C7B49">
      <w:pPr>
        <w:rPr>
          <w:sz w:val="16"/>
        </w:rPr>
      </w:pPr>
      <w:r w:rsidRPr="00D46B54">
        <w:rPr>
          <w:rStyle w:val="TitleChar"/>
          <w:highlight w:val="yellow"/>
        </w:rPr>
        <w:t>A</w:t>
      </w:r>
      <w:r w:rsidRPr="00D46B54">
        <w:rPr>
          <w:rStyle w:val="TitleChar"/>
        </w:rPr>
        <w:t xml:space="preserve"> perennial </w:t>
      </w:r>
      <w:r w:rsidRPr="00D46B54">
        <w:rPr>
          <w:rStyle w:val="TitleChar"/>
          <w:highlight w:val="yellow"/>
        </w:rPr>
        <w:t>preoccupation of U.S. diplomacy</w:t>
      </w:r>
      <w:r w:rsidRPr="00D46B54">
        <w:rPr>
          <w:rStyle w:val="TitleChar"/>
        </w:rPr>
        <w:t xml:space="preserve"> </w:t>
      </w:r>
      <w:r w:rsidRPr="00D46B54">
        <w:rPr>
          <w:rStyle w:val="TitleChar"/>
          <w:highlight w:val="yellow"/>
        </w:rPr>
        <w:t>has been the perceived need to reassure allies</w:t>
      </w:r>
      <w:r w:rsidRPr="00D46B54">
        <w:rPr>
          <w:rStyle w:val="TitleChar"/>
        </w:rPr>
        <w:t xml:space="preserve"> of our reliability</w:t>
      </w:r>
      <w:r w:rsidRPr="00E90D28">
        <w:rPr>
          <w:sz w:val="16"/>
        </w:rPr>
        <w:t xml:space="preserve">. Throughout the Cold War, </w:t>
      </w:r>
      <w:r w:rsidRPr="00D46B54">
        <w:rPr>
          <w:rStyle w:val="TitleChar"/>
        </w:rPr>
        <w:t xml:space="preserve">U.S. </w:t>
      </w:r>
      <w:r w:rsidRPr="00D46B54">
        <w:rPr>
          <w:rStyle w:val="TitleChar"/>
          <w:highlight w:val="yellow"/>
        </w:rPr>
        <w:t>leaders worried that</w:t>
      </w:r>
      <w:r w:rsidRPr="00D46B54">
        <w:rPr>
          <w:rStyle w:val="TitleChar"/>
        </w:rPr>
        <w:t xml:space="preserve"> any </w:t>
      </w:r>
      <w:r w:rsidRPr="00D46B54">
        <w:rPr>
          <w:rStyle w:val="TitleChar"/>
          <w:highlight w:val="yellow"/>
        </w:rPr>
        <w:t>loss of cred</w:t>
      </w:r>
      <w:r w:rsidRPr="00D46B54">
        <w:rPr>
          <w:rStyle w:val="TitleChar"/>
        </w:rPr>
        <w:t xml:space="preserve">ibility </w:t>
      </w:r>
      <w:r w:rsidRPr="00D46B54">
        <w:rPr>
          <w:rStyle w:val="TitleChar"/>
          <w:highlight w:val="yellow"/>
        </w:rPr>
        <w:t>might cause dominoes to fall</w:t>
      </w:r>
      <w:r w:rsidRPr="00D46B54">
        <w:rPr>
          <w:rStyle w:val="TitleChar"/>
        </w:rPr>
        <w:t xml:space="preserve">, </w:t>
      </w:r>
      <w:r w:rsidRPr="00D46B54">
        <w:rPr>
          <w:rStyle w:val="TitleChar"/>
          <w:highlight w:val="yellow"/>
        </w:rPr>
        <w:t>lead key allies to "bandwagon" with the Soviet Union</w:t>
      </w:r>
      <w:r w:rsidRPr="00E90D28">
        <w:rPr>
          <w:sz w:val="16"/>
        </w:rPr>
        <w:t xml:space="preserve">, or result in some form of "Finlandization." Such concerns justified fighting so-called "credibility wars"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allies. </w:t>
      </w:r>
      <w:r w:rsidRPr="00D46B54">
        <w:rPr>
          <w:rStyle w:val="TitleChar"/>
          <w:highlight w:val="yellow"/>
        </w:rPr>
        <w:t>The possibility</w:t>
      </w:r>
      <w:r w:rsidRPr="00D46B54">
        <w:rPr>
          <w:rStyle w:val="TitleChar"/>
        </w:rPr>
        <w:t xml:space="preserve"> that key allies would abandon us </w:t>
      </w:r>
      <w:r w:rsidRPr="00D46B54">
        <w:rPr>
          <w:rStyle w:val="TitleChar"/>
          <w:highlight w:val="yellow"/>
        </w:rPr>
        <w:t>was</w:t>
      </w:r>
      <w:r w:rsidRPr="00D46B54">
        <w:rPr>
          <w:rStyle w:val="TitleChar"/>
        </w:rPr>
        <w:t xml:space="preserve"> </w:t>
      </w:r>
      <w:r w:rsidRPr="00D46B54">
        <w:rPr>
          <w:rStyle w:val="TitleChar"/>
          <w:b/>
        </w:rPr>
        <w:t xml:space="preserve">almost </w:t>
      </w:r>
      <w:r w:rsidRPr="00D46B54">
        <w:rPr>
          <w:rStyle w:val="TitleChar"/>
          <w:b/>
          <w:highlight w:val="yellow"/>
        </w:rPr>
        <w:t>always exaggerated</w:t>
      </w:r>
      <w:r w:rsidRPr="00E90D28">
        <w:rPr>
          <w:sz w:val="16"/>
        </w:rPr>
        <w:t xml:space="preserve">, </w:t>
      </w:r>
      <w:r w:rsidRPr="00D46B54">
        <w:rPr>
          <w:rStyle w:val="TitleChar"/>
        </w:rPr>
        <w:t>but U.S. leaders remain overly sensitive to the possibility</w:t>
      </w:r>
      <w:r w:rsidRPr="00E90D28">
        <w:rPr>
          <w:sz w:val="16"/>
        </w:rPr>
        <w:t>. So Vice President Joe Biden has been out on the road this past week, telling various U.S. allies that "</w:t>
      </w:r>
      <w:r w:rsidRPr="00D46B54">
        <w:rPr>
          <w:rStyle w:val="TitleChar"/>
          <w:highlight w:val="yellow"/>
        </w:rPr>
        <w:t xml:space="preserve">the </w:t>
      </w:r>
      <w:r w:rsidRPr="00D46B54">
        <w:rPr>
          <w:rStyle w:val="TitleChar"/>
          <w:highlight w:val="yellow"/>
          <w:bdr w:val="single" w:sz="4" w:space="0" w:color="auto"/>
        </w:rPr>
        <w:t>U</w:t>
      </w:r>
      <w:r w:rsidRPr="00D46B54">
        <w:rPr>
          <w:rStyle w:val="TitleChar"/>
        </w:rPr>
        <w:t xml:space="preserve">nited </w:t>
      </w:r>
      <w:r w:rsidRPr="00D46B54">
        <w:rPr>
          <w:rStyle w:val="TitleChar"/>
          <w:highlight w:val="yellow"/>
          <w:bdr w:val="single" w:sz="4" w:space="0" w:color="auto"/>
        </w:rPr>
        <w:t>S</w:t>
      </w:r>
      <w:r w:rsidRPr="00D46B54">
        <w:rPr>
          <w:rStyle w:val="TitleChar"/>
        </w:rPr>
        <w:t xml:space="preserve">tates </w:t>
      </w:r>
      <w:r w:rsidRPr="00D46B54">
        <w:rPr>
          <w:rStyle w:val="TitleChar"/>
          <w:highlight w:val="yellow"/>
        </w:rPr>
        <w:t>isn't going anywhere</w:t>
      </w:r>
      <w:r w:rsidRPr="00E90D28">
        <w:rPr>
          <w:sz w:val="16"/>
        </w:rPr>
        <w:t xml:space="preserve">." (He wasn't suggesting we're stuck in a rut, of course, but saying that the imminent withdrawal </w:t>
      </w:r>
      <w:r w:rsidRPr="00E90D28">
        <w:rPr>
          <w:sz w:val="16"/>
        </w:rPr>
        <w:lastRenderedPageBreak/>
        <w:t xml:space="preserve">from Iraq doesn't mean a retreat to isolationism or anything like that.) There's nothing really wrong with offering up this sort of comforting rhetoric, but </w:t>
      </w:r>
      <w:r w:rsidRPr="00D46B54">
        <w:rPr>
          <w:rStyle w:val="TitleChar"/>
          <w:highlight w:val="yellow"/>
        </w:rPr>
        <w:t>I've never</w:t>
      </w:r>
      <w:r w:rsidRPr="00D46B54">
        <w:rPr>
          <w:rStyle w:val="TitleChar"/>
        </w:rPr>
        <w:t xml:space="preserve"> really </w:t>
      </w:r>
      <w:r w:rsidRPr="00D46B54">
        <w:rPr>
          <w:rStyle w:val="TitleChar"/>
          <w:highlight w:val="yellow"/>
        </w:rPr>
        <w:t>understood why</w:t>
      </w:r>
      <w:r w:rsidRPr="00D46B54">
        <w:rPr>
          <w:rStyle w:val="TitleChar"/>
        </w:rPr>
        <w:t xml:space="preserve"> U</w:t>
      </w:r>
      <w:r>
        <w:rPr>
          <w:rStyle w:val="TitleChar"/>
        </w:rPr>
        <w:t>SS</w:t>
      </w:r>
      <w:r w:rsidRPr="00D46B54">
        <w:rPr>
          <w:rStyle w:val="TitleChar"/>
        </w:rPr>
        <w:t xml:space="preserve">.S. </w:t>
      </w:r>
      <w:r w:rsidRPr="00D46B54">
        <w:rPr>
          <w:rStyle w:val="TitleChar"/>
          <w:highlight w:val="yellow"/>
        </w:rPr>
        <w:t>leaders</w:t>
      </w:r>
      <w:r w:rsidRPr="00D46B54">
        <w:rPr>
          <w:rStyle w:val="TitleChar"/>
        </w:rPr>
        <w:t xml:space="preserve"> were so </w:t>
      </w:r>
      <w:r w:rsidRPr="00D46B54">
        <w:rPr>
          <w:rStyle w:val="TitleChar"/>
          <w:highlight w:val="yellow"/>
        </w:rPr>
        <w:t>worried about</w:t>
      </w:r>
      <w:r w:rsidRPr="00D46B54">
        <w:rPr>
          <w:rStyle w:val="TitleChar"/>
        </w:rPr>
        <w:t xml:space="preserve"> the </w:t>
      </w:r>
      <w:r w:rsidRPr="00D46B54">
        <w:rPr>
          <w:rStyle w:val="TitleChar"/>
          <w:highlight w:val="yellow"/>
        </w:rPr>
        <w:t>credibility</w:t>
      </w:r>
      <w:r w:rsidRPr="00D46B54">
        <w:rPr>
          <w:rStyle w:val="TitleChar"/>
        </w:rPr>
        <w:t xml:space="preserve"> of our commitments to others</w:t>
      </w:r>
      <w:r w:rsidRPr="00E90D28">
        <w:rPr>
          <w:sz w:val="16"/>
        </w:rPr>
        <w:t xml:space="preserve">. For starters, </w:t>
      </w:r>
      <w:r w:rsidRPr="00D46B54">
        <w:rPr>
          <w:rStyle w:val="TitleChar"/>
          <w:highlight w:val="yellow"/>
        </w:rPr>
        <w:t>given our</w:t>
      </w:r>
      <w:r w:rsidRPr="00D46B54">
        <w:rPr>
          <w:rStyle w:val="TitleChar"/>
        </w:rPr>
        <w:t xml:space="preserve"> remarkably </w:t>
      </w:r>
      <w:r w:rsidRPr="00D46B54">
        <w:rPr>
          <w:rStyle w:val="TitleChar"/>
          <w:highlight w:val="yellow"/>
        </w:rPr>
        <w:t>secure geopolitical position</w:t>
      </w:r>
      <w:r w:rsidRPr="00D46B54">
        <w:rPr>
          <w:rStyle w:val="TitleChar"/>
        </w:rPr>
        <w:t xml:space="preserve">, </w:t>
      </w:r>
      <w:r w:rsidRPr="00D46B54">
        <w:rPr>
          <w:rStyle w:val="TitleChar"/>
          <w:highlight w:val="yellow"/>
        </w:rPr>
        <w:t>whether</w:t>
      </w:r>
      <w:r w:rsidRPr="00D46B54">
        <w:rPr>
          <w:rStyle w:val="TitleChar"/>
        </w:rPr>
        <w:t xml:space="preserve"> U.S. </w:t>
      </w:r>
      <w:r w:rsidRPr="00D46B54">
        <w:rPr>
          <w:rStyle w:val="TitleChar"/>
          <w:highlight w:val="yellow"/>
        </w:rPr>
        <w:t>pledges are credible is</w:t>
      </w:r>
      <w:r w:rsidRPr="00D46B54">
        <w:rPr>
          <w:rStyle w:val="TitleChar"/>
        </w:rPr>
        <w:t xml:space="preserve"> </w:t>
      </w:r>
      <w:r w:rsidRPr="00D46B54">
        <w:rPr>
          <w:rStyle w:val="TitleChar"/>
          <w:b/>
          <w:highlight w:val="yellow"/>
        </w:rPr>
        <w:t>first and foremost</w:t>
      </w:r>
      <w:r w:rsidRPr="00D46B54">
        <w:rPr>
          <w:rStyle w:val="TitleChar"/>
        </w:rPr>
        <w:t xml:space="preserve"> </w:t>
      </w:r>
      <w:r w:rsidRPr="00D46B54">
        <w:rPr>
          <w:rStyle w:val="TitleChar"/>
          <w:highlight w:val="yellow"/>
        </w:rPr>
        <w:t>a problem for those</w:t>
      </w:r>
      <w:r w:rsidRPr="00D46B54">
        <w:rPr>
          <w:rStyle w:val="TitleChar"/>
        </w:rPr>
        <w:t xml:space="preserve"> who are </w:t>
      </w:r>
      <w:r w:rsidRPr="00D46B54">
        <w:rPr>
          <w:rStyle w:val="TitleChar"/>
          <w:highlight w:val="yellow"/>
        </w:rPr>
        <w:t>dependent on U.S</w:t>
      </w:r>
      <w:r w:rsidRPr="00D46B54">
        <w:rPr>
          <w:rStyle w:val="TitleChar"/>
        </w:rPr>
        <w:t>. help</w:t>
      </w:r>
      <w:r w:rsidRPr="00E90D28">
        <w:rPr>
          <w:sz w:val="16"/>
        </w:rPr>
        <w:t xml:space="preserve">. </w:t>
      </w:r>
      <w:r w:rsidRPr="00D46B54">
        <w:rPr>
          <w:rStyle w:val="TitleChar"/>
        </w:rPr>
        <w:t>We should</w:t>
      </w:r>
      <w:r w:rsidRPr="00E90D28">
        <w:rPr>
          <w:sz w:val="16"/>
        </w:rPr>
        <w:t xml:space="preserve"> therefore </w:t>
      </w:r>
      <w:r w:rsidRPr="00D46B54">
        <w:rPr>
          <w:rStyle w:val="TitleChar"/>
        </w:rPr>
        <w:t>take</w:t>
      </w:r>
      <w:r w:rsidRPr="00E90D28">
        <w:rPr>
          <w:sz w:val="16"/>
        </w:rPr>
        <w:t xml:space="preserve"> our allies' occasional </w:t>
      </w:r>
      <w:r w:rsidRPr="00D46B54">
        <w:rPr>
          <w:rStyle w:val="TitleChar"/>
        </w:rPr>
        <w:t>hints about realignment or neutrality</w:t>
      </w:r>
      <w:r w:rsidRPr="00E90D28">
        <w:rPr>
          <w:sz w:val="16"/>
        </w:rPr>
        <w:t xml:space="preserve"> with some skepticism; </w:t>
      </w:r>
      <w:r w:rsidRPr="00D46B54">
        <w:rPr>
          <w:rStyle w:val="TitleChar"/>
          <w:highlight w:val="yellow"/>
        </w:rPr>
        <w:t>they have</w:t>
      </w:r>
      <w:r w:rsidRPr="00D46B54">
        <w:rPr>
          <w:rStyle w:val="TitleChar"/>
        </w:rPr>
        <w:t xml:space="preserve"> every </w:t>
      </w:r>
      <w:r w:rsidRPr="00D46B54">
        <w:rPr>
          <w:rStyle w:val="TitleChar"/>
          <w:highlight w:val="yellow"/>
        </w:rPr>
        <w:t>incentive to</w:t>
      </w:r>
      <w:r w:rsidRPr="00E90D28">
        <w:rPr>
          <w:sz w:val="16"/>
        </w:rPr>
        <w:t xml:space="preserve"> try to </w:t>
      </w:r>
      <w:r w:rsidRPr="00D46B54">
        <w:rPr>
          <w:rStyle w:val="TitleChar"/>
        </w:rPr>
        <w:t xml:space="preserve">make us </w:t>
      </w:r>
      <w:r w:rsidRPr="00D46B54">
        <w:rPr>
          <w:rStyle w:val="TitleChar"/>
          <w:highlight w:val="yellow"/>
        </w:rPr>
        <w:t>worry</w:t>
      </w:r>
      <w:r w:rsidRPr="00D46B54">
        <w:rPr>
          <w:rStyle w:val="TitleChar"/>
        </w:rPr>
        <w:t xml:space="preserve"> about it</w:t>
      </w:r>
      <w:r w:rsidRPr="00E90D28">
        <w:rPr>
          <w:sz w:val="16"/>
        </w:rPr>
        <w:t xml:space="preserve">, </w:t>
      </w:r>
      <w:r w:rsidRPr="00D46B54">
        <w:rPr>
          <w:rStyle w:val="TitleChar"/>
          <w:highlight w:val="yellow"/>
        </w:rPr>
        <w:t>but</w:t>
      </w:r>
      <w:r w:rsidRPr="00D46B54">
        <w:rPr>
          <w:rStyle w:val="TitleChar"/>
        </w:rPr>
        <w:t xml:space="preserve"> in most cases </w:t>
      </w:r>
      <w:r w:rsidRPr="00D46B54">
        <w:rPr>
          <w:rStyle w:val="TitleChar"/>
          <w:highlight w:val="yellow"/>
        </w:rPr>
        <w:t>little incentive to</w:t>
      </w:r>
      <w:r w:rsidRPr="00D46B54">
        <w:rPr>
          <w:rStyle w:val="TitleChar"/>
        </w:rPr>
        <w:t xml:space="preserve"> </w:t>
      </w:r>
      <w:r w:rsidRPr="003476EC">
        <w:rPr>
          <w:rStyle w:val="Emphasis"/>
          <w:highlight w:val="yellow"/>
        </w:rPr>
        <w:t>actually do it</w:t>
      </w:r>
      <w:r w:rsidRPr="00E90D28">
        <w:rPr>
          <w:sz w:val="16"/>
        </w:rPr>
        <w:t xml:space="preserve">. </w:t>
      </w:r>
    </w:p>
    <w:p w:rsidR="003C7B49" w:rsidRPr="009F6C33" w:rsidRDefault="003C7B49" w:rsidP="003C7B49"/>
    <w:p w:rsidR="003C7B49" w:rsidRDefault="003C7B49" w:rsidP="003C7B49">
      <w:pPr>
        <w:pStyle w:val="Heading3"/>
      </w:pPr>
      <w:r>
        <w:lastRenderedPageBreak/>
        <w:t xml:space="preserve">--- XT: Relations Resilient </w:t>
      </w:r>
    </w:p>
    <w:p w:rsidR="003C7B49" w:rsidRDefault="003C7B49" w:rsidP="003C7B49"/>
    <w:p w:rsidR="003C7B49" w:rsidRDefault="003C7B49" w:rsidP="003C7B49">
      <w:pPr>
        <w:pStyle w:val="Heading4"/>
      </w:pPr>
      <w:r>
        <w:t>Oil ties make relations resilient</w:t>
      </w:r>
    </w:p>
    <w:p w:rsidR="003C7B49" w:rsidRDefault="003C7B49" w:rsidP="003C7B49">
      <w:r w:rsidRPr="00D12A46">
        <w:rPr>
          <w:rStyle w:val="StyleStyleBold12pt"/>
        </w:rPr>
        <w:t>New York Daily Sun, 13</w:t>
      </w:r>
      <w:r>
        <w:t xml:space="preserve"> (1/29/2013, “Venezuela Open To Discussion On Improving Ties With The US,” </w:t>
      </w:r>
      <w:hyperlink r:id="rId61" w:history="1">
        <w:r w:rsidRPr="006253CF">
          <w:rPr>
            <w:rStyle w:val="Hyperlink"/>
          </w:rPr>
          <w:t>http://www.newyorkdailysun.com/venezuela-open-to-discussion-on-improving-ties-with-the-us/</w:t>
        </w:r>
      </w:hyperlink>
      <w:r>
        <w:t>, JMP)</w:t>
      </w:r>
    </w:p>
    <w:p w:rsidR="003C7B49" w:rsidRDefault="003C7B49" w:rsidP="003C7B49"/>
    <w:p w:rsidR="003C7B49" w:rsidRPr="007474DC" w:rsidRDefault="003C7B49" w:rsidP="003C7B49">
      <w:pPr>
        <w:rPr>
          <w:b/>
          <w:bCs/>
          <w:u w:val="single"/>
        </w:rPr>
      </w:pPr>
      <w:r w:rsidRPr="007474DC">
        <w:rPr>
          <w:rStyle w:val="StyleBoldUnderline"/>
        </w:rPr>
        <w:t xml:space="preserve">Despite the strained relationship of the US and Venezuela due to ideological differences, </w:t>
      </w:r>
      <w:r w:rsidRPr="007474DC">
        <w:rPr>
          <w:rStyle w:val="Emphasis"/>
        </w:rPr>
        <w:t>the two countries can’t help but keep their ties due to oil-trading</w:t>
      </w:r>
      <w:r w:rsidRPr="007474DC">
        <w:rPr>
          <w:rStyle w:val="StyleBoldUnderline"/>
        </w:rPr>
        <w:t>.</w:t>
      </w:r>
    </w:p>
    <w:p w:rsidR="003C7B49" w:rsidRDefault="003C7B49" w:rsidP="003C7B49">
      <w:r w:rsidRPr="007474DC">
        <w:rPr>
          <w:rStyle w:val="StyleBoldUnderline"/>
        </w:rPr>
        <w:t>To date, the US is Venezuela’s largest importer</w:t>
      </w:r>
      <w:r>
        <w:t>, with the US taking forty per cent of Venezuela’s crude oil exports. On the other hand, Venezuela provides about 5.8 per cent of the US’ oil demands.</w:t>
      </w:r>
    </w:p>
    <w:p w:rsidR="003C7B49" w:rsidRPr="00B235BB" w:rsidRDefault="003C7B49" w:rsidP="003C7B49"/>
    <w:p w:rsidR="003C7B49" w:rsidRDefault="003C7B49" w:rsidP="003C7B49">
      <w:pPr>
        <w:pStyle w:val="Heading3"/>
      </w:pPr>
      <w:r>
        <w:lastRenderedPageBreak/>
        <w:t>--- XT: U.S. Committed to Relations Now</w:t>
      </w:r>
    </w:p>
    <w:p w:rsidR="003C7B49" w:rsidRDefault="003C7B49" w:rsidP="003C7B49"/>
    <w:p w:rsidR="003C7B49" w:rsidRDefault="003C7B49" w:rsidP="003C7B49">
      <w:pPr>
        <w:pStyle w:val="Heading4"/>
      </w:pPr>
      <w:r>
        <w:t>Both countries are working to find common ground now on drugs</w:t>
      </w:r>
    </w:p>
    <w:p w:rsidR="003C7B49" w:rsidRDefault="003C7B49" w:rsidP="003C7B49">
      <w:r w:rsidRPr="00D12A46">
        <w:rPr>
          <w:rStyle w:val="StyleStyleBold12pt"/>
        </w:rPr>
        <w:t>New York Daily Sun, 13</w:t>
      </w:r>
      <w:r>
        <w:t xml:space="preserve"> (1/29/2013, “Venezuela Open To Discussion On Improving Ties With The US,” </w:t>
      </w:r>
      <w:hyperlink r:id="rId62" w:history="1">
        <w:r w:rsidRPr="006253CF">
          <w:rPr>
            <w:rStyle w:val="Hyperlink"/>
          </w:rPr>
          <w:t>http://www.newyorkdailysun.com/venezuela-open-to-discussion-on-improving-ties-with-the-us/</w:t>
        </w:r>
      </w:hyperlink>
      <w:r>
        <w:t>, JMP)</w:t>
      </w:r>
    </w:p>
    <w:p w:rsidR="003C7B49" w:rsidRDefault="003C7B49" w:rsidP="003C7B49"/>
    <w:p w:rsidR="003C7B49" w:rsidRDefault="003C7B49" w:rsidP="003C7B49">
      <w:r>
        <w:t>The two countries ties used to be strong. However, after taking office, President Hugo Chávez accused the Bush administration of attempting a coup to oust him from his position and broke off diplomatic ties with the U.S. Furthermore, Chavez reasserted sovereignty over Venezuela’s oil reserves and raised royalties for foreign firms, which challenged the US’ economic position. More than that, Chavez made his friendship with Fidel Castro public and made significant trade with Cuba which undermined the U.S. policy of isolating the said nation. Their relation was only reestablished in 2009 when Barack Obama was elected President of the United States, though their ties has been strained since then.</w:t>
      </w:r>
    </w:p>
    <w:p w:rsidR="003C7B49" w:rsidRDefault="003C7B49" w:rsidP="003C7B49">
      <w:r>
        <w:t xml:space="preserve">But the tide has once again turned. </w:t>
      </w:r>
      <w:r w:rsidRPr="009E7ACD">
        <w:rPr>
          <w:rStyle w:val="StyleBoldUnderline"/>
        </w:rPr>
        <w:t>With Chavez out of the picture</w:t>
      </w:r>
      <w:r>
        <w:t xml:space="preserve"> due to his illness, </w:t>
      </w:r>
      <w:r w:rsidRPr="00AD3AB3">
        <w:rPr>
          <w:rStyle w:val="StyleBoldUnderline"/>
        </w:rPr>
        <w:t>Venezuelan officials are trying to ally themselves with the US</w:t>
      </w:r>
      <w:r>
        <w:t>.</w:t>
      </w:r>
    </w:p>
    <w:p w:rsidR="003C7B49" w:rsidRDefault="003C7B49" w:rsidP="003C7B49">
      <w:r w:rsidRPr="00AD3AB3">
        <w:rPr>
          <w:rStyle w:val="StyleBoldUnderline"/>
        </w:rPr>
        <w:t>To amend their ties, the Venezuelan government is reported to be considering US’ proposal for the return of anti-drug agents chased out</w:t>
      </w:r>
      <w:r>
        <w:t xml:space="preserve"> of the Venezuela </w:t>
      </w:r>
      <w:r w:rsidRPr="00AD3AB3">
        <w:rPr>
          <w:rStyle w:val="StyleBoldUnderline"/>
        </w:rPr>
        <w:t>eight years ago by</w:t>
      </w:r>
      <w:r>
        <w:t xml:space="preserve"> President </w:t>
      </w:r>
      <w:r w:rsidRPr="00AD3AB3">
        <w:rPr>
          <w:rStyle w:val="StyleBoldUnderline"/>
        </w:rPr>
        <w:t>Chavez</w:t>
      </w:r>
      <w:r>
        <w:t>.</w:t>
      </w:r>
    </w:p>
    <w:p w:rsidR="003C7B49" w:rsidRDefault="003C7B49" w:rsidP="003C7B49">
      <w:r>
        <w:t xml:space="preserve">On this issue, </w:t>
      </w:r>
      <w:r w:rsidRPr="0069507C">
        <w:rPr>
          <w:rStyle w:val="StyleBoldUnderline"/>
        </w:rPr>
        <w:t>Venezuela’s ambassador to the</w:t>
      </w:r>
      <w:r>
        <w:t xml:space="preserve"> Organization of American States (</w:t>
      </w:r>
      <w:r w:rsidRPr="0069507C">
        <w:rPr>
          <w:rStyle w:val="StyleBoldUnderline"/>
        </w:rPr>
        <w:t>OAS</w:t>
      </w:r>
      <w:r>
        <w:t xml:space="preserve">), Roy Chaderton </w:t>
      </w:r>
      <w:r w:rsidRPr="0069507C">
        <w:rPr>
          <w:rStyle w:val="StyleBoldUnderline"/>
        </w:rPr>
        <w:t xml:space="preserve">said that </w:t>
      </w:r>
      <w:r w:rsidRPr="00034FD6">
        <w:rPr>
          <w:rStyle w:val="Emphasis"/>
        </w:rPr>
        <w:t>both countries are trying to find a common ground</w:t>
      </w:r>
      <w:r>
        <w:t>.</w:t>
      </w:r>
    </w:p>
    <w:p w:rsidR="003C7B49" w:rsidRDefault="003C7B49" w:rsidP="003C7B49">
      <w:r>
        <w:t>He said: “There are things that are being done with a great deal of seriousness and a lot of caution,” and added, “We are not obliged to have bad ties with governments which have different visions to ours … I hope pragmatism prevails and we reach a fair place of mutual interest.”</w:t>
      </w:r>
    </w:p>
    <w:p w:rsidR="003C7B49" w:rsidRDefault="003C7B49" w:rsidP="003C7B49"/>
    <w:p w:rsidR="003C7B49" w:rsidRDefault="003C7B49" w:rsidP="003C7B49">
      <w:pPr>
        <w:pStyle w:val="Heading4"/>
      </w:pPr>
      <w:r>
        <w:t>U.S. committed to relations despite recent diplomatic conflicts --- proves ties are resilient</w:t>
      </w:r>
    </w:p>
    <w:p w:rsidR="003C7B49" w:rsidRDefault="003C7B49" w:rsidP="003C7B49">
      <w:r w:rsidRPr="00BE3AC1">
        <w:rPr>
          <w:rStyle w:val="StyleStyleBold12pt"/>
        </w:rPr>
        <w:t>Sullivan, 13</w:t>
      </w:r>
      <w:r>
        <w:t xml:space="preserve"> --- Specialist in Latin American Affairs at Congressional Research Service (1/10/2013, Mark P., “Venezuela: Issues for Congress,” </w:t>
      </w:r>
      <w:hyperlink r:id="rId63" w:history="1">
        <w:r w:rsidRPr="00400BBB">
          <w:rPr>
            <w:rStyle w:val="Hyperlink"/>
          </w:rPr>
          <w:t>http://www.fas.org/sgp/crs/row/R40938.pdf</w:t>
        </w:r>
      </w:hyperlink>
      <w:r>
        <w:t>, JMP)</w:t>
      </w:r>
    </w:p>
    <w:p w:rsidR="003C7B49" w:rsidRDefault="003C7B49" w:rsidP="003C7B49"/>
    <w:p w:rsidR="003C7B49" w:rsidRDefault="003C7B49" w:rsidP="003C7B49">
      <w:r>
        <w:t>Obama Administration Policy</w:t>
      </w:r>
    </w:p>
    <w:p w:rsidR="003C7B49" w:rsidRDefault="003C7B49" w:rsidP="003C7B49">
      <w:pPr>
        <w:rPr>
          <w:rStyle w:val="StyleBoldUnderline"/>
        </w:rPr>
      </w:pPr>
      <w:r>
        <w:t xml:space="preserve">During the 2008 U.S. presidential campaign, Barack Obama maintained that his Administration would use principled bilateral diplomacy to engage with such adversaries in the region as Venezuela under populist President Hugo Chávez. Nevertheless, tensions continued in U.S.- Venezuelan relations, with President Chávez continuing “to define himself in opposition to the United States, using incendiary rhetoric to insult the U.S. Government and U.S. influence in Latin America.”68 While in mid-2009, Ambassadors were returned, </w:t>
      </w:r>
      <w:r w:rsidRPr="00510658">
        <w:rPr>
          <w:rStyle w:val="StyleBoldUnderline"/>
        </w:rPr>
        <w:t>in late 2010, the Chávez government revoked an agreement for U.S. Ambassador-designate Larry Palmer to be posted to Venezuela</w:t>
      </w:r>
      <w:r>
        <w:t xml:space="preserve">. The </w:t>
      </w:r>
      <w:r w:rsidRPr="00510658">
        <w:rPr>
          <w:rStyle w:val="StyleBoldUnderline"/>
        </w:rPr>
        <w:t>Obama</w:t>
      </w:r>
      <w:r>
        <w:t xml:space="preserve"> Administration </w:t>
      </w:r>
      <w:r w:rsidRPr="00510658">
        <w:rPr>
          <w:rStyle w:val="StyleBoldUnderline"/>
        </w:rPr>
        <w:t>responded by revoking the diplomatic visa of the Venezuelan Ambassador to the United States. Despite tensions in relations, the State Department maintains that the</w:t>
      </w:r>
      <w:r>
        <w:t xml:space="preserve"> </w:t>
      </w:r>
      <w:r w:rsidRPr="00510658">
        <w:rPr>
          <w:rStyle w:val="Emphasis"/>
        </w:rPr>
        <w:t>U</w:t>
      </w:r>
      <w:r>
        <w:t xml:space="preserve">nited </w:t>
      </w:r>
      <w:r w:rsidRPr="00510658">
        <w:rPr>
          <w:rStyle w:val="Emphasis"/>
        </w:rPr>
        <w:t>S</w:t>
      </w:r>
      <w:r>
        <w:t xml:space="preserve">tates </w:t>
      </w:r>
      <w:r w:rsidRPr="00510658">
        <w:rPr>
          <w:rStyle w:val="Emphasis"/>
        </w:rPr>
        <w:t>remains committed to seeking constructive engagement</w:t>
      </w:r>
      <w:r w:rsidRPr="00510658">
        <w:rPr>
          <w:rStyle w:val="StyleBoldUnderline"/>
        </w:rPr>
        <w:t xml:space="preserve"> with Venezuela, focusing on such areas as anti-drug and counter-terrorism efforts.</w:t>
      </w:r>
    </w:p>
    <w:p w:rsidR="003C7B49" w:rsidRDefault="003C7B49" w:rsidP="003C7B49">
      <w:pPr>
        <w:rPr>
          <w:rStyle w:val="StyleBoldUnderline"/>
        </w:rPr>
      </w:pPr>
    </w:p>
    <w:p w:rsidR="003C7B49" w:rsidRPr="00392D97" w:rsidRDefault="003C7B49" w:rsidP="003C7B49">
      <w:pPr>
        <w:pStyle w:val="Heading4"/>
        <w:rPr>
          <w:rStyle w:val="StyleStyleBold12pt"/>
          <w:b/>
        </w:rPr>
      </w:pPr>
      <w:r w:rsidRPr="00392D97">
        <w:rPr>
          <w:rStyle w:val="StyleStyleBold12pt"/>
          <w:b/>
        </w:rPr>
        <w:lastRenderedPageBreak/>
        <w:t>U.S. open to improving relations now</w:t>
      </w:r>
    </w:p>
    <w:p w:rsidR="003C7B49" w:rsidRDefault="003C7B49" w:rsidP="003C7B49">
      <w:r w:rsidRPr="00BE3AC1">
        <w:rPr>
          <w:rStyle w:val="StyleStyleBold12pt"/>
        </w:rPr>
        <w:t>Sullivan, 13</w:t>
      </w:r>
      <w:r>
        <w:t xml:space="preserve"> --- Specialist in Latin American Affairs at Congressional Research Service (1/10/2013, Mark P., “Venezuela: Issues for Congress,” </w:t>
      </w:r>
      <w:hyperlink r:id="rId64" w:history="1">
        <w:r w:rsidRPr="00400BBB">
          <w:rPr>
            <w:rStyle w:val="Hyperlink"/>
          </w:rPr>
          <w:t>http://www.fas.org/sgp/crs/row/R40938.pdf</w:t>
        </w:r>
      </w:hyperlink>
      <w:r>
        <w:t>, JMP)</w:t>
      </w:r>
    </w:p>
    <w:p w:rsidR="003C7B49" w:rsidRDefault="003C7B49" w:rsidP="003C7B49">
      <w:pPr>
        <w:rPr>
          <w:rStyle w:val="StyleBoldUnderline"/>
        </w:rPr>
      </w:pPr>
    </w:p>
    <w:p w:rsidR="003C7B49" w:rsidRPr="006F12CE" w:rsidRDefault="003C7B49" w:rsidP="003C7B49">
      <w:r w:rsidRPr="006F12CE">
        <w:t>In the aftermath of President Chávez’s October 2012 reelection, the Obama Administration, while</w:t>
      </w:r>
      <w:r>
        <w:t xml:space="preserve"> </w:t>
      </w:r>
      <w:r w:rsidRPr="006F12CE">
        <w:t>acknowledging differences with Chávez, congratulated the Venezuelan people on the high level of</w:t>
      </w:r>
      <w:r>
        <w:t xml:space="preserve"> </w:t>
      </w:r>
      <w:r w:rsidRPr="006F12CE">
        <w:t>participation and the relatively peaceful electoral process (see “Election Results and</w:t>
      </w:r>
      <w:r>
        <w:t xml:space="preserve"> </w:t>
      </w:r>
      <w:r w:rsidRPr="006F12CE">
        <w:t xml:space="preserve">Implications” above). Subsequently, in November 2012, </w:t>
      </w:r>
      <w:r w:rsidRPr="00550DF6">
        <w:rPr>
          <w:rStyle w:val="StyleBoldUnderline"/>
        </w:rPr>
        <w:t>the State Department’s Assistant Secretary of State for Western Hemisphere Affairs</w:t>
      </w:r>
      <w:r w:rsidRPr="006F12CE">
        <w:t xml:space="preserve"> Roberta Jacobson </w:t>
      </w:r>
      <w:r w:rsidRPr="00550DF6">
        <w:rPr>
          <w:rStyle w:val="StyleBoldUnderline"/>
        </w:rPr>
        <w:t>engaged</w:t>
      </w:r>
      <w:r w:rsidRPr="006F12CE">
        <w:t xml:space="preserve"> in a conversation</w:t>
      </w:r>
      <w:r>
        <w:t xml:space="preserve"> </w:t>
      </w:r>
      <w:r w:rsidRPr="006F12CE">
        <w:t xml:space="preserve">with Vice President </w:t>
      </w:r>
      <w:r w:rsidRPr="00550DF6">
        <w:rPr>
          <w:rStyle w:val="StyleBoldUnderline"/>
        </w:rPr>
        <w:t>Maduro about improving bilateral relations, including greater cooperation on counternarcotics issues</w:t>
      </w:r>
      <w:r w:rsidRPr="006F12CE">
        <w:t>.</w:t>
      </w:r>
    </w:p>
    <w:p w:rsidR="003C7B49" w:rsidRDefault="003C7B49" w:rsidP="003C7B49">
      <w:r w:rsidRPr="00550DF6">
        <w:rPr>
          <w:rStyle w:val="StyleBoldUnderline"/>
        </w:rPr>
        <w:t>In early January 2013, the State Department reiterated that the</w:t>
      </w:r>
      <w:r w:rsidRPr="006F12CE">
        <w:t xml:space="preserve"> </w:t>
      </w:r>
      <w:r w:rsidRPr="00550DF6">
        <w:rPr>
          <w:rStyle w:val="Emphasis"/>
        </w:rPr>
        <w:t>U</w:t>
      </w:r>
      <w:r w:rsidRPr="006F12CE">
        <w:t xml:space="preserve">nited </w:t>
      </w:r>
      <w:r w:rsidRPr="00550DF6">
        <w:rPr>
          <w:rStyle w:val="Emphasis"/>
        </w:rPr>
        <w:t>S</w:t>
      </w:r>
      <w:r w:rsidRPr="006F12CE">
        <w:t xml:space="preserve">tates </w:t>
      </w:r>
      <w:r w:rsidRPr="00550DF6">
        <w:rPr>
          <w:rStyle w:val="StyleBoldUnderline"/>
        </w:rPr>
        <w:t>remains open to dialogue with Venezuela on a range of issues of mutual interest</w:t>
      </w:r>
      <w:r w:rsidRPr="006F12CE">
        <w:t>, and subsequently confirmed the</w:t>
      </w:r>
      <w:r>
        <w:t xml:space="preserve"> </w:t>
      </w:r>
      <w:r w:rsidRPr="006F12CE">
        <w:t>Assistant Secretary’s conversation with Vice President Maduro in November. In light of the</w:t>
      </w:r>
      <w:r>
        <w:t xml:space="preserve"> </w:t>
      </w:r>
      <w:r w:rsidRPr="006F12CE">
        <w:t>setback in President Chávez’s health, a State Department spokesman maintained on January 9,</w:t>
      </w:r>
      <w:r>
        <w:t xml:space="preserve"> </w:t>
      </w:r>
      <w:r w:rsidRPr="006F12CE">
        <w:t xml:space="preserve">2013, that “regardless of what happens politically in Venezuela, </w:t>
      </w:r>
      <w:r w:rsidRPr="00550DF6">
        <w:rPr>
          <w:rStyle w:val="StyleBoldUnderline"/>
        </w:rPr>
        <w:t>if the Venezuelan government and if the Venezuelan people want to move forward with us, we think there is a path that’s possible</w:t>
      </w:r>
      <w:r w:rsidRPr="006F12CE">
        <w:t>. It’s just going to take two to tango.” 80 With regard to U.S. views on Venezuela’s</w:t>
      </w:r>
      <w:r>
        <w:t xml:space="preserve"> </w:t>
      </w:r>
      <w:r w:rsidRPr="006F12CE">
        <w:t>potential political succession, the State Department has maintained that it is a decision for</w:t>
      </w:r>
      <w:r>
        <w:t xml:space="preserve"> </w:t>
      </w:r>
      <w:r w:rsidRPr="006F12CE">
        <w:t>Venezuelans to make, but would like to see any transition be democratic, constitutional, and legal</w:t>
      </w:r>
      <w:r>
        <w:t xml:space="preserve"> </w:t>
      </w:r>
      <w:r w:rsidRPr="006F12CE">
        <w:t>within Venezuela. (See “Chávez’s Health Status and Political Implications” above.)</w:t>
      </w:r>
    </w:p>
    <w:p w:rsidR="003C7B49" w:rsidRDefault="003C7B49" w:rsidP="003C7B49"/>
    <w:p w:rsidR="003C7B49" w:rsidRDefault="003C7B49" w:rsidP="003C7B49">
      <w:pPr>
        <w:pStyle w:val="Heading3"/>
      </w:pPr>
      <w:r>
        <w:lastRenderedPageBreak/>
        <w:t>--- XT: Alt Cause – Cuba</w:t>
      </w:r>
    </w:p>
    <w:p w:rsidR="003C7B49" w:rsidRDefault="003C7B49" w:rsidP="003C7B49"/>
    <w:p w:rsidR="003C7B49" w:rsidRDefault="003C7B49" w:rsidP="003C7B49">
      <w:pPr>
        <w:pStyle w:val="Heading4"/>
      </w:pPr>
      <w:r>
        <w:t>Embargo undermines relations --- outweighs the signal from the aff</w:t>
      </w:r>
    </w:p>
    <w:p w:rsidR="003C7B49" w:rsidRDefault="003C7B49" w:rsidP="003C7B49">
      <w:r w:rsidRPr="009A0ACB">
        <w:rPr>
          <w:rStyle w:val="StyleStyleBold12pt"/>
        </w:rPr>
        <w:t>Inter-American Dialogue, 12</w:t>
      </w:r>
      <w:r>
        <w:t xml:space="preserve"> ---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65" w:history="1">
        <w:r w:rsidRPr="000539DF">
          <w:rPr>
            <w:rStyle w:val="Hyperlink"/>
          </w:rPr>
          <w:t>http://www.thedialogue.org/PublicationFiles/IAD2012PolicyReportFINAL.pdf</w:t>
        </w:r>
      </w:hyperlink>
      <w:r>
        <w:t>, JMP)</w:t>
      </w:r>
    </w:p>
    <w:p w:rsidR="003C7B49" w:rsidRDefault="003C7B49" w:rsidP="003C7B49"/>
    <w:p w:rsidR="003C7B49" w:rsidRDefault="003C7B49" w:rsidP="003C7B49">
      <w:r w:rsidRPr="00CB14F0">
        <w:rPr>
          <w:rStyle w:val="StyleBoldUnderline"/>
        </w:rPr>
        <w:t>Cuba</w:t>
      </w:r>
      <w:r>
        <w:t xml:space="preserve">, too, </w:t>
      </w:r>
      <w:r w:rsidRPr="00CB14F0">
        <w:rPr>
          <w:rStyle w:val="StyleBoldUnderline"/>
        </w:rPr>
        <w:t>poses a significant challenge for relations between the</w:t>
      </w:r>
      <w:r w:rsidRPr="00B33416">
        <w:t xml:space="preserve"> </w:t>
      </w:r>
      <w:r w:rsidRPr="00B33416">
        <w:rPr>
          <w:rStyle w:val="Emphasis"/>
        </w:rPr>
        <w:t>U</w:t>
      </w:r>
      <w:r w:rsidRPr="00B33416">
        <w:t xml:space="preserve">nited </w:t>
      </w:r>
      <w:r w:rsidRPr="00B33416">
        <w:rPr>
          <w:rStyle w:val="Emphasis"/>
        </w:rPr>
        <w:t>S</w:t>
      </w:r>
      <w:r w:rsidRPr="00B33416">
        <w:t xml:space="preserve">tates </w:t>
      </w:r>
      <w:r w:rsidRPr="00CB14F0">
        <w:rPr>
          <w:rStyle w:val="StyleBoldUnderline"/>
        </w:rPr>
        <w:t>and Latin America</w:t>
      </w:r>
      <w:r>
        <w:t xml:space="preserve">. </w:t>
      </w:r>
      <w:r w:rsidRPr="00D50B83">
        <w:rPr>
          <w:rStyle w:val="StyleBoldUnderline"/>
        </w:rPr>
        <w:t>The</w:t>
      </w:r>
      <w:r>
        <w:t xml:space="preserve"> 50-year-old US </w:t>
      </w:r>
      <w:r w:rsidRPr="00D50B83">
        <w:rPr>
          <w:rStyle w:val="StyleBoldUnderline"/>
        </w:rPr>
        <w:t>embargo</w:t>
      </w:r>
      <w:r>
        <w:t xml:space="preserve"> against Cuba </w:t>
      </w:r>
      <w:r w:rsidRPr="00D50B83">
        <w:rPr>
          <w:rStyle w:val="StyleBoldUnderline"/>
        </w:rPr>
        <w:t xml:space="preserve">is rightly </w:t>
      </w:r>
      <w:r w:rsidRPr="00D50B83">
        <w:rPr>
          <w:rStyle w:val="Emphasis"/>
        </w:rPr>
        <w:t>criticized throughout the hemisphere</w:t>
      </w:r>
      <w:r>
        <w:t xml:space="preserve"> as a failed and punitive instrument. </w:t>
      </w:r>
      <w:r w:rsidRPr="00452F34">
        <w:rPr>
          <w:rStyle w:val="StyleBoldUnderline"/>
        </w:rPr>
        <w:t>It has long been a strain on US-Latin American relations.</w:t>
      </w:r>
      <w:r>
        <w:t xml:space="preserve"> Although the United States has recently moved in the right direction and taken steps to relax restrictions on travel to Cuba, Washington needs to do far more to dismantle its severe, outdated constraints on normalized relations with Cuba. </w:t>
      </w:r>
      <w:r w:rsidRPr="00BC179A">
        <w:rPr>
          <w:rStyle w:val="StyleBoldUnderline"/>
        </w:rPr>
        <w:t xml:space="preserve">Cuba is one of the residual issues that </w:t>
      </w:r>
      <w:r w:rsidRPr="00BC179A">
        <w:rPr>
          <w:rStyle w:val="Emphasis"/>
        </w:rPr>
        <w:t>most obstructs</w:t>
      </w:r>
      <w:r w:rsidRPr="00BC179A">
        <w:rPr>
          <w:rStyle w:val="StyleBoldUnderline"/>
        </w:rPr>
        <w:t xml:space="preserve"> more effective US-Latin American engagement</w:t>
      </w:r>
      <w:r>
        <w:t>.</w:t>
      </w:r>
    </w:p>
    <w:p w:rsidR="003C7B49" w:rsidRDefault="003C7B49" w:rsidP="003C7B49">
      <w:r>
        <w:t>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An end to the US policy of isolating Cuba, without setting aside US concern about human rights violations, would be an important first step.</w:t>
      </w:r>
    </w:p>
    <w:p w:rsidR="003C7B49" w:rsidRPr="007765DF" w:rsidRDefault="003C7B49" w:rsidP="003C7B49"/>
    <w:p w:rsidR="003C7B49" w:rsidRDefault="003C7B49" w:rsidP="003C7B49">
      <w:pPr>
        <w:pStyle w:val="Heading3"/>
      </w:pPr>
      <w:r>
        <w:lastRenderedPageBreak/>
        <w:t xml:space="preserve">--- XT: Alt Cause – Immigration </w:t>
      </w:r>
    </w:p>
    <w:p w:rsidR="003C7B49" w:rsidRDefault="003C7B49" w:rsidP="003C7B49"/>
    <w:p w:rsidR="003C7B49" w:rsidRDefault="003C7B49" w:rsidP="003C7B49">
      <w:pPr>
        <w:pStyle w:val="Heading4"/>
      </w:pPr>
      <w:r>
        <w:t>Lack of immigration reform major factor undermining relations</w:t>
      </w:r>
    </w:p>
    <w:p w:rsidR="003C7B49" w:rsidRDefault="003C7B49" w:rsidP="003C7B49">
      <w:r w:rsidRPr="009A0ACB">
        <w:rPr>
          <w:rStyle w:val="StyleStyleBold12pt"/>
        </w:rPr>
        <w:t>Inter-American Dialogue, 12</w:t>
      </w:r>
      <w:r>
        <w:t xml:space="preserve"> ---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66" w:history="1">
        <w:r w:rsidRPr="000539DF">
          <w:rPr>
            <w:rStyle w:val="Hyperlink"/>
          </w:rPr>
          <w:t>http://www.thedialogue.org/PublicationFiles/IAD2012PolicyReportFINAL.pdf</w:t>
        </w:r>
      </w:hyperlink>
      <w:r>
        <w:t>, JMP)</w:t>
      </w:r>
    </w:p>
    <w:p w:rsidR="003C7B49" w:rsidRDefault="003C7B49" w:rsidP="003C7B49"/>
    <w:p w:rsidR="003C7B49" w:rsidRDefault="003C7B49" w:rsidP="003C7B49">
      <w:r>
        <w:t>Immigration</w:t>
      </w:r>
    </w:p>
    <w:p w:rsidR="003C7B49" w:rsidRPr="007E00B6" w:rsidRDefault="003C7B49" w:rsidP="003C7B49">
      <w:pPr>
        <w:rPr>
          <w:rStyle w:val="StyleBoldUnderline"/>
        </w:rPr>
      </w:pPr>
      <w:r w:rsidRPr="004B74BA">
        <w:rPr>
          <w:rStyle w:val="StyleBoldUnderline"/>
        </w:rPr>
        <w:t>Washington’s failure to repair</w:t>
      </w:r>
      <w:r>
        <w:t xml:space="preserve"> the United States’ </w:t>
      </w:r>
      <w:r w:rsidRPr="004B74BA">
        <w:rPr>
          <w:rStyle w:val="StyleBoldUnderline"/>
        </w:rPr>
        <w:t xml:space="preserve">broken immigration system is </w:t>
      </w:r>
      <w:r w:rsidRPr="004B74BA">
        <w:rPr>
          <w:rStyle w:val="Emphasis"/>
        </w:rPr>
        <w:t>breeding resentment across the region</w:t>
      </w:r>
      <w:r>
        <w:t xml:space="preserve">, nowhere more so than in the principal points of origin and transit: Mexico, Central America, and the Caribbean. </w:t>
      </w:r>
      <w:r w:rsidRPr="007E00B6">
        <w:rPr>
          <w:rStyle w:val="StyleBoldUnderline"/>
        </w:rPr>
        <w:t>Latin Americans find the idea of building a wall on the US-Mexico border particularly offensive.</w:t>
      </w:r>
    </w:p>
    <w:p w:rsidR="003C7B49" w:rsidRDefault="003C7B49" w:rsidP="003C7B49">
      <w:r>
        <w:t>Despite bitter political battles over immigration in the United States, there is general agreement about what sensible reform would include. It combines effective border and employer enforcement, the adoption of a general worker program consistent with labor market needs in the United States, and a path toward residence and citizenship for the estimated 12 million unauthorized residents living in the country. This package is similar to the reform effort (unfortunately defeated in Congress) proposed under President George W. Bush.</w:t>
      </w:r>
    </w:p>
    <w:p w:rsidR="003C7B49" w:rsidRDefault="003C7B49" w:rsidP="003C7B49">
      <w:r w:rsidRPr="007E00B6">
        <w:rPr>
          <w:rStyle w:val="StyleBoldUnderline"/>
        </w:rPr>
        <w:t>The complicated and divisive politics</w:t>
      </w:r>
      <w:r>
        <w:t xml:space="preserve"> of the United States, </w:t>
      </w:r>
      <w:r w:rsidRPr="007E00B6">
        <w:rPr>
          <w:rStyle w:val="StyleBoldUnderline"/>
        </w:rPr>
        <w:t>compounded by the weakness of the US economy, have so far blocked this comprehensive approach</w:t>
      </w:r>
      <w:r>
        <w:t>. But more limited measures such as the Dream Act, allowing children brought to the United States without appropriate documentation an opportunity to qualify for citizenship, would not only be welcomed in US Latino communities and in Latin America, but it would demonstrate that the issue is being taken seriously and with a measure of compassion in Washington.</w:t>
      </w:r>
    </w:p>
    <w:p w:rsidR="003C7B49" w:rsidRDefault="003C7B49" w:rsidP="003C7B49"/>
    <w:p w:rsidR="003C7B49" w:rsidRDefault="003C7B49" w:rsidP="003C7B49">
      <w:pPr>
        <w:pStyle w:val="Heading3"/>
      </w:pPr>
      <w:r>
        <w:lastRenderedPageBreak/>
        <w:t>1nc China / Oil Cut Off Adv</w:t>
      </w:r>
    </w:p>
    <w:p w:rsidR="003C7B49" w:rsidRDefault="003C7B49" w:rsidP="003C7B49"/>
    <w:p w:rsidR="003C7B49" w:rsidRDefault="003C7B49" w:rsidP="003C7B49">
      <w:pPr>
        <w:pStyle w:val="Heading4"/>
      </w:pPr>
      <w:r>
        <w:t>China involvement in Venezuela not a threat and U.S. could get oil from Canada</w:t>
      </w:r>
    </w:p>
    <w:p w:rsidR="003C7B49" w:rsidRDefault="003C7B49" w:rsidP="003C7B49">
      <w:r w:rsidRPr="00D8169B">
        <w:rPr>
          <w:rStyle w:val="StyleStyleBold12pt"/>
        </w:rPr>
        <w:t>Salameh, 11</w:t>
      </w:r>
      <w:r>
        <w:t xml:space="preserve"> --- international oil economist, a consultant to the World Bank in Washington, DC on energy affairs and a technical expert of the United Nations Industrial Development Organization in Vienna (Second Quarter 2011, Mamdouh G., International Association for Energy Economics, “China’s Oil “Adventure” into Venezuela,” </w:t>
      </w:r>
      <w:hyperlink r:id="rId67" w:history="1">
        <w:r w:rsidRPr="00072056">
          <w:rPr>
            <w:rStyle w:val="Hyperlink"/>
          </w:rPr>
          <w:t>www.iaee.org</w:t>
        </w:r>
      </w:hyperlink>
      <w:r>
        <w:t>, JMP)</w:t>
      </w:r>
    </w:p>
    <w:p w:rsidR="003C7B49" w:rsidRDefault="003C7B49" w:rsidP="003C7B49"/>
    <w:p w:rsidR="003C7B49" w:rsidRDefault="003C7B49" w:rsidP="003C7B49">
      <w:r>
        <w:t>For China, its growing involvement in Venezuela is an integral part of its global oil diplomacy. China is very aware that its robust economic growth would falter without secure oil supplies. China’s global oil diplomacy is, therefore, geared towards ensuring that this never happens.</w:t>
      </w:r>
    </w:p>
    <w:p w:rsidR="003C7B49" w:rsidRPr="0022177F" w:rsidRDefault="003C7B49" w:rsidP="003C7B49">
      <w:pPr>
        <w:rPr>
          <w:rStyle w:val="StyleBoldUnderline"/>
        </w:rPr>
      </w:pPr>
      <w:r w:rsidRPr="0022177F">
        <w:rPr>
          <w:rStyle w:val="StyleBoldUnderline"/>
        </w:rPr>
        <w:t xml:space="preserve">Though China’s involvement in Venezuela could be construed by some political analysts as an intrusion into the U.S. back yard, </w:t>
      </w:r>
      <w:r w:rsidRPr="00CB511E">
        <w:rPr>
          <w:rStyle w:val="Emphasis"/>
        </w:rPr>
        <w:t>China has no interest in supplanting U.S. influence in Venezuela</w:t>
      </w:r>
      <w:r w:rsidRPr="0022177F">
        <w:rPr>
          <w:rStyle w:val="StyleBoldUnderline"/>
        </w:rPr>
        <w:t>. Its only interest is oil supply security and the diversification of its oil supply sources.</w:t>
      </w:r>
    </w:p>
    <w:p w:rsidR="003C7B49" w:rsidRPr="005F0EB3" w:rsidRDefault="003C7B49" w:rsidP="003C7B49">
      <w:pPr>
        <w:rPr>
          <w:rStyle w:val="StyleBoldUnderline"/>
        </w:rPr>
      </w:pPr>
      <w:r w:rsidRPr="005F0EB3">
        <w:rPr>
          <w:rStyle w:val="StyleBoldUnderline"/>
        </w:rPr>
        <w:t>Historically, Venezuela has been one of the most important suppliers of foreign oil to the United States and the U.S. government would have liked to keep its relationship with Venezuela on an even keel. If this is not going to be, it is not a great loss to the U.S. oil market since Canada with as great oil reserves as Venezuela could easily fill the gap.</w:t>
      </w:r>
    </w:p>
    <w:p w:rsidR="003C7B49" w:rsidRDefault="003C7B49" w:rsidP="003C7B49">
      <w:r w:rsidRPr="009B0F14">
        <w:rPr>
          <w:rStyle w:val="StyleBoldUnderline"/>
        </w:rPr>
        <w:t>China’s presence in Venezuela should not</w:t>
      </w:r>
      <w:r>
        <w:t xml:space="preserve">, therefore, </w:t>
      </w:r>
      <w:r w:rsidRPr="009B0F14">
        <w:rPr>
          <w:rStyle w:val="StyleBoldUnderline"/>
        </w:rPr>
        <w:t xml:space="preserve">be treated as a threat to U.S. national interests but a </w:t>
      </w:r>
      <w:r w:rsidRPr="00CB511E">
        <w:rPr>
          <w:rStyle w:val="Emphasis"/>
        </w:rPr>
        <w:t>purely commercial venture</w:t>
      </w:r>
      <w:r w:rsidRPr="009B0F14">
        <w:rPr>
          <w:rStyle w:val="StyleBoldUnderline"/>
        </w:rPr>
        <w:t xml:space="preserve"> by a country seeking to quench its thirst for oil.</w:t>
      </w:r>
    </w:p>
    <w:p w:rsidR="003C7B49" w:rsidRPr="000D7611" w:rsidRDefault="003C7B49" w:rsidP="003C7B49"/>
    <w:p w:rsidR="003C7B49" w:rsidRDefault="003C7B49" w:rsidP="003C7B49">
      <w:pPr>
        <w:pStyle w:val="Heading4"/>
      </w:pPr>
      <w:r>
        <w:t>Venezuela won’t cut off oil supplies to U.S. --- mutual dependence guarantees future oil trade</w:t>
      </w:r>
    </w:p>
    <w:p w:rsidR="003C7B49" w:rsidRDefault="003C7B49" w:rsidP="003C7B49">
      <w:r w:rsidRPr="00526FC8">
        <w:rPr>
          <w:rStyle w:val="StyleStyleBold12pt"/>
        </w:rPr>
        <w:t>Restrepo, 6</w:t>
      </w:r>
      <w:r>
        <w:t xml:space="preserve"> --- Director, The Americas Project Center for American Progress (December 2006, Dan, “US-Venezuela Policy: A Reality Based Approach,” </w:t>
      </w:r>
      <w:hyperlink r:id="rId68" w:history="1">
        <w:r w:rsidRPr="000539DF">
          <w:rPr>
            <w:rStyle w:val="Hyperlink"/>
          </w:rPr>
          <w:t>http://www.americanprogress.org/wp-content/uploads/issues/2006/12/pdf/venezuela.pdf</w:t>
        </w:r>
      </w:hyperlink>
      <w:r>
        <w:t>, JMP)</w:t>
      </w:r>
    </w:p>
    <w:p w:rsidR="003C7B49" w:rsidRDefault="003C7B49" w:rsidP="003C7B49"/>
    <w:p w:rsidR="003C7B49" w:rsidRDefault="003C7B49" w:rsidP="003C7B49">
      <w:r>
        <w:t>Beyond the rhetoric….oil</w:t>
      </w:r>
    </w:p>
    <w:p w:rsidR="003C7B49" w:rsidRDefault="003C7B49" w:rsidP="003C7B49">
      <w:r w:rsidRPr="00C32D1C">
        <w:rPr>
          <w:rStyle w:val="StyleBoldUnderline"/>
        </w:rPr>
        <w:t>The often vitriolic rhetoric exchanged between Caracas and Washington suggests a near complete and irreconcilable estrangement</w:t>
      </w:r>
      <w:r>
        <w:t xml:space="preserve"> between the two countries. Although at a political level such an estrangement may exist, </w:t>
      </w:r>
      <w:r w:rsidRPr="00D93FA0">
        <w:rPr>
          <w:rStyle w:val="StyleBoldUnderline"/>
        </w:rPr>
        <w:t>beyond the rhetoric lays a very different reality—a connection as deep as Venezuela’s abundant oils wells</w:t>
      </w:r>
      <w:r>
        <w:t>.</w:t>
      </w:r>
    </w:p>
    <w:p w:rsidR="003C7B49" w:rsidRDefault="003C7B49" w:rsidP="003C7B49">
      <w:r>
        <w:t>As President Bush has noted, the United States is addicted to oil.1111 One of the chief dealers feeding the addiction is none other than Chávez. Venezuela sits atop among the world’s largest oil reserves.12 Venezuela is the world’s eighth-largest exporter of crude oil.13 It is the fourth-largest supplier of oil and petroleum products to the United States, trailing only Canada, Saudi Arabia, and Mexico.14</w:t>
      </w:r>
    </w:p>
    <w:p w:rsidR="003C7B49" w:rsidRDefault="003C7B49" w:rsidP="003C7B49">
      <w:r>
        <w:t xml:space="preserve">What’s more, Venezuela has reliably provided oil to the United States since before 1960, making it one of the country’s longest standing and most stable sources of petroleum.15 </w:t>
      </w:r>
      <w:r w:rsidRPr="00D93FA0">
        <w:rPr>
          <w:rStyle w:val="StyleBoldUnderline"/>
        </w:rPr>
        <w:t>The magnitude of the U.S. addiction to Venezuelan oil is perhaps best captured by these two facts: Venezuela is only the fourth-largest economy in Latin America</w:t>
      </w:r>
      <w:r>
        <w:t xml:space="preserve">, </w:t>
      </w:r>
      <w:r>
        <w:lastRenderedPageBreak/>
        <w:t xml:space="preserve">with a 2005 Gross Domestic Product of approximately $13 0 billion,16 </w:t>
      </w:r>
      <w:r w:rsidRPr="00D93FA0">
        <w:rPr>
          <w:rStyle w:val="StyleBoldUnderline"/>
        </w:rPr>
        <w:t>yet the United States’ sixth-largest trade deficit that year was with Venezuela</w:t>
      </w:r>
      <w:r>
        <w:t>, totaling nearly $27 billion.17</w:t>
      </w:r>
    </w:p>
    <w:p w:rsidR="003C7B49" w:rsidRDefault="003C7B49" w:rsidP="003C7B49">
      <w:r>
        <w:t xml:space="preserve">Despite this dependence, </w:t>
      </w:r>
      <w:r w:rsidRPr="00D93FA0">
        <w:rPr>
          <w:rStyle w:val="StyleBoldUnderline"/>
        </w:rPr>
        <w:t>the physical properties of Venezuelan crude oil seriously impair Chávez’s ability to use the dependence to harm the</w:t>
      </w:r>
      <w:r>
        <w:t xml:space="preserve"> </w:t>
      </w:r>
      <w:r w:rsidRPr="00D93FA0">
        <w:rPr>
          <w:rStyle w:val="Emphasis"/>
        </w:rPr>
        <w:t>U</w:t>
      </w:r>
      <w:r>
        <w:t xml:space="preserve">nited </w:t>
      </w:r>
      <w:r w:rsidRPr="00D93FA0">
        <w:rPr>
          <w:rStyle w:val="Emphasis"/>
        </w:rPr>
        <w:t>S</w:t>
      </w:r>
      <w:r>
        <w:t xml:space="preserve">tates. </w:t>
      </w:r>
      <w:r w:rsidRPr="00D93FA0">
        <w:rPr>
          <w:rStyle w:val="StyleBoldUnderline"/>
        </w:rPr>
        <w:t>Most of the oil currently extracted in Venezuela is heavy, sour crude oil that requires specialized and costly refinement.</w:t>
      </w:r>
      <w:r>
        <w:t xml:space="preserve">18 Not surprisingly </w:t>
      </w:r>
      <w:r w:rsidRPr="00D93FA0">
        <w:rPr>
          <w:rStyle w:val="StyleBoldUnderline"/>
        </w:rPr>
        <w:t>most of the world’s refining capacity for such oil is</w:t>
      </w:r>
      <w:r>
        <w:t xml:space="preserve"> found a three-to-four day tanker trip from Venezuela to its closest and largest customer—</w:t>
      </w:r>
      <w:r w:rsidRPr="00D93FA0">
        <w:rPr>
          <w:rStyle w:val="StyleBoldUnderline"/>
        </w:rPr>
        <w:t>the</w:t>
      </w:r>
      <w:r>
        <w:t xml:space="preserve"> </w:t>
      </w:r>
      <w:r w:rsidRPr="00D93FA0">
        <w:rPr>
          <w:rStyle w:val="Emphasis"/>
        </w:rPr>
        <w:t>U</w:t>
      </w:r>
      <w:r>
        <w:t xml:space="preserve">nited </w:t>
      </w:r>
      <w:r w:rsidRPr="00D93FA0">
        <w:rPr>
          <w:rStyle w:val="Emphasis"/>
        </w:rPr>
        <w:t>S</w:t>
      </w:r>
      <w:r>
        <w:t>tates. Petroleos de Venezuela S.A, or PdVSA, the Venezuelan state-owed oil company, owns all or part of nine refineries serving the United States market from either inside the country or in the Caribbean. In combination, the nine facilities have a capacity of more than 1.5 million barrels per day,19 which is equal to more than half of Venezuela’s daily export output.20</w:t>
      </w:r>
    </w:p>
    <w:p w:rsidR="003C7B49" w:rsidRDefault="003C7B49" w:rsidP="003C7B49">
      <w:r w:rsidRPr="003D2791">
        <w:rPr>
          <w:rStyle w:val="StyleBoldUnderline"/>
        </w:rPr>
        <w:t>Any unilateral interruption of oil supply between Venezuela and the</w:t>
      </w:r>
      <w:r>
        <w:t xml:space="preserve"> </w:t>
      </w:r>
      <w:r w:rsidRPr="003D2791">
        <w:rPr>
          <w:rStyle w:val="Emphasis"/>
        </w:rPr>
        <w:t>U</w:t>
      </w:r>
      <w:r>
        <w:t xml:space="preserve">nited </w:t>
      </w:r>
      <w:r w:rsidRPr="003D2791">
        <w:rPr>
          <w:rStyle w:val="Emphasis"/>
        </w:rPr>
        <w:t>S</w:t>
      </w:r>
      <w:r>
        <w:t xml:space="preserve">tates, </w:t>
      </w:r>
      <w:r w:rsidRPr="003D2791">
        <w:rPr>
          <w:rStyle w:val="StyleBoldUnderline"/>
        </w:rPr>
        <w:t>be it initiated by one or the other country, would therefore impinge on the total refining capacity serving the</w:t>
      </w:r>
      <w:r>
        <w:t xml:space="preserve"> </w:t>
      </w:r>
      <w:r w:rsidRPr="003D2791">
        <w:rPr>
          <w:rStyle w:val="Emphasis"/>
        </w:rPr>
        <w:t>U</w:t>
      </w:r>
      <w:r>
        <w:t xml:space="preserve">nited </w:t>
      </w:r>
      <w:r w:rsidRPr="003D2791">
        <w:rPr>
          <w:rStyle w:val="Emphasis"/>
        </w:rPr>
        <w:t>S</w:t>
      </w:r>
      <w:r>
        <w:t xml:space="preserve">tates </w:t>
      </w:r>
      <w:r w:rsidRPr="003D2791">
        <w:rPr>
          <w:rStyle w:val="StyleBoldUnderline"/>
        </w:rPr>
        <w:t>market</w:t>
      </w:r>
      <w:r>
        <w:t>. Even if the U.S. government forced Venezuelan-owned refineries to continue operations during such an interruption, the specialized refining capacity cannot function at peak efficiency with alternative grades of oil.21 This phenomenon would likely be exacerbated because there is very little untapped production capacity elsewhere in the world to provide replacement oil.22</w:t>
      </w:r>
    </w:p>
    <w:p w:rsidR="003C7B49" w:rsidRDefault="003C7B49" w:rsidP="003C7B49">
      <w:r>
        <w:t>Notwithstanding Chávez’s nascent efforts to generate it, large-scale alternative refining capacity does not exist. Nor will efforts to develop such capacity in, for example, China or even Brazil ever replicate the unique blend of volume and proximity that shapes the U.S.-Venezuelan energy relationship.</w:t>
      </w:r>
    </w:p>
    <w:p w:rsidR="003C7B49" w:rsidRDefault="003C7B49" w:rsidP="003C7B49">
      <w:r w:rsidRPr="001757C9">
        <w:rPr>
          <w:rStyle w:val="StyleBoldUnderline"/>
        </w:rPr>
        <w:t>The U.S.-Venezuela oil relationship is thus one of co-dependence</w:t>
      </w:r>
      <w:r>
        <w:t>. The U.S. Department of Energy has estimated that a disruption of Venezuelan oil supply to the United States under current global market conditions would likely increase the per barrel price of oil by eight percent to 11 percent and the per gallon cost of gasoline by 1111 cents to 15 cents for the duration of any such disruption.23 Assuming Venezuela could still sell its oil on the world market, such a disruption in sales to the United States would curtail Venezuelan oil revenues by approximately $3 billion to $4 billion per year.24 The complete removal of Venezuelan oil from the world market would have a far more profound impact on Venezuela’s finances and would lower U.S. GDP by at least $23 billion by significantly boosting the price of oil and gasoline, even if it only lasted a relatively short period of time.25</w:t>
      </w:r>
    </w:p>
    <w:p w:rsidR="003C7B49" w:rsidRPr="00232B2B" w:rsidRDefault="003C7B49" w:rsidP="003C7B49">
      <w:pPr>
        <w:rPr>
          <w:rStyle w:val="StyleBoldUnderline"/>
        </w:rPr>
      </w:pPr>
      <w:r>
        <w:t xml:space="preserve">In short, </w:t>
      </w:r>
      <w:r w:rsidRPr="00232B2B">
        <w:rPr>
          <w:rStyle w:val="StyleBoldUnderline"/>
        </w:rPr>
        <w:t>neither the</w:t>
      </w:r>
      <w:r>
        <w:t xml:space="preserve"> </w:t>
      </w:r>
      <w:r w:rsidRPr="00232B2B">
        <w:rPr>
          <w:rStyle w:val="Emphasis"/>
        </w:rPr>
        <w:t>U</w:t>
      </w:r>
      <w:r>
        <w:t xml:space="preserve">nited </w:t>
      </w:r>
      <w:r w:rsidRPr="00232B2B">
        <w:rPr>
          <w:rStyle w:val="Emphasis"/>
        </w:rPr>
        <w:t>S</w:t>
      </w:r>
      <w:r>
        <w:t xml:space="preserve">tates </w:t>
      </w:r>
      <w:r w:rsidRPr="00232B2B">
        <w:rPr>
          <w:rStyle w:val="StyleBoldUnderline"/>
        </w:rPr>
        <w:t>nor Venezuela is in a position to end their energy relationship with the other in the foreseeable future. That fact both mitigates the national security threat presented by a Chávez-led Venezuela and limits the levers available to U.S. policy makers in relation to the country.</w:t>
      </w:r>
    </w:p>
    <w:p w:rsidR="003C7B49" w:rsidRDefault="003C7B49" w:rsidP="003C7B49"/>
    <w:p w:rsidR="003C7B49" w:rsidRDefault="003C7B49" w:rsidP="003C7B49">
      <w:pPr>
        <w:pStyle w:val="Heading4"/>
      </w:pPr>
      <w:r>
        <w:t>China not a threat to U.S. hegemony --- won’t risk conflict</w:t>
      </w:r>
    </w:p>
    <w:p w:rsidR="003C7B49" w:rsidRDefault="003C7B49" w:rsidP="003C7B49">
      <w:r w:rsidRPr="00836326">
        <w:rPr>
          <w:rStyle w:val="StyleStyleBold12pt"/>
        </w:rPr>
        <w:t>Jiang, 07</w:t>
      </w:r>
      <w:r>
        <w:t xml:space="preserve"> --- Deputy Director of the Institute of Latin American Studies (ILAS) of the Chinese Academy of Social Sciences (Shixue, “Three Factors in Recent Development of Sino-Latin American Relations,” in ENTER THE DRAGON? China’s Presence in Latin America, </w:t>
      </w:r>
      <w:hyperlink r:id="rId69" w:history="1">
        <w:r w:rsidRPr="006F16FC">
          <w:rPr>
            <w:rStyle w:val="Hyperlink"/>
          </w:rPr>
          <w:t>http://www.wilsoncenter.org/sites/default/files/EnterDragonFinal.pdf</w:t>
        </w:r>
      </w:hyperlink>
      <w:r>
        <w:t>, JMP)</w:t>
      </w:r>
    </w:p>
    <w:p w:rsidR="003C7B49" w:rsidRDefault="003C7B49" w:rsidP="003C7B49"/>
    <w:p w:rsidR="003C7B49" w:rsidRDefault="003C7B49" w:rsidP="003C7B49">
      <w:r>
        <w:t>THE U.S. FACTOR IN SINO-LATIN AMERICAN RELATIONS</w:t>
      </w:r>
    </w:p>
    <w:p w:rsidR="003C7B49" w:rsidRDefault="003C7B49" w:rsidP="003C7B49">
      <w:r w:rsidRPr="00B31D75">
        <w:rPr>
          <w:rStyle w:val="StyleBoldUnderline"/>
        </w:rPr>
        <w:t>A closer relationship between China and Latin America has caused concern in the</w:t>
      </w:r>
      <w:r>
        <w:t xml:space="preserve"> </w:t>
      </w:r>
      <w:r w:rsidRPr="00B31D75">
        <w:rPr>
          <w:rStyle w:val="Emphasis"/>
        </w:rPr>
        <w:t>U</w:t>
      </w:r>
      <w:r>
        <w:t xml:space="preserve">nited </w:t>
      </w:r>
      <w:r w:rsidRPr="00B31D75">
        <w:rPr>
          <w:rStyle w:val="Emphasis"/>
        </w:rPr>
        <w:t>S</w:t>
      </w:r>
      <w:r>
        <w:t xml:space="preserve">tates. At a hearing of the Western Hemisphere Subcommittee of the House International Relations Committee on April 6, 2005, U.S. Congressman Dan Burton (R-IN) said, </w:t>
      </w:r>
      <w:r>
        <w:lastRenderedPageBreak/>
        <w:t>“The traditional goals of U.S. policy in Latin America have always included promoting political stability, promoting democracy, increasing access to markets, and preventing the rise of hegemonic power. Until we know the definitive answer to this question of whether China will play by the rules of fair trade and engage responsibly on transnational issues, I believe we should be cautious and view the rise of Chinese power as something to be counterbalanced or contained, and perhaps go so far as to consider China’s actions in Latin America as the movement of a hegemonic power into our hemisphere.”4</w:t>
      </w:r>
    </w:p>
    <w:p w:rsidR="003C7B49" w:rsidRDefault="003C7B49" w:rsidP="003C7B49">
      <w:r w:rsidRPr="005F6BDB">
        <w:rPr>
          <w:rStyle w:val="StyleBoldUnderline"/>
        </w:rPr>
        <w:t>Burton mistakenly considered the development of Sino-Latin American relations as a danger to the</w:t>
      </w:r>
      <w:r>
        <w:t xml:space="preserve"> </w:t>
      </w:r>
      <w:r w:rsidRPr="005F6BDB">
        <w:rPr>
          <w:rStyle w:val="Emphasis"/>
        </w:rPr>
        <w:t>U</w:t>
      </w:r>
      <w:r>
        <w:t xml:space="preserve">nited </w:t>
      </w:r>
      <w:r w:rsidRPr="005F6BDB">
        <w:rPr>
          <w:rStyle w:val="Emphasis"/>
        </w:rPr>
        <w:t>S</w:t>
      </w:r>
      <w:r>
        <w:t>tates. He said at the hearing, “I believe China’s rising economic, political and military influence in the Western hemisphere poses serious challenges to the United States in the years ahead. And if we are not careful, Beijing’s influence could easily unravel the region’s hard-won, U.S.-backed reforms to fight against corruption, human rights abuses, increase government transparency and combat intellectual property violations, and the democracies that we see as fledgling democracies could be in real jeopardy. We must work in earnest to prevent this from happening.”</w:t>
      </w:r>
    </w:p>
    <w:p w:rsidR="003C7B49" w:rsidRDefault="003C7B49" w:rsidP="003C7B49">
      <w:r>
        <w:t>At the hearing, the U.S. Congressman even said, “I would also caution our friends throughout Latin America about granting China full market economy status. I think it is clear that China’s state subsidies, its currency peg, and poor labor rights conditions disqualify China from truly deserving ‘market economy status.’ Consequently, granting China full market economy status would be, in my view, a grave error in judgment.”</w:t>
      </w:r>
    </w:p>
    <w:p w:rsidR="003C7B49" w:rsidRDefault="003C7B49" w:rsidP="003C7B49">
      <w:r w:rsidRPr="00F61939">
        <w:rPr>
          <w:rStyle w:val="StyleBoldUnderline"/>
        </w:rPr>
        <w:t>The news media in the</w:t>
      </w:r>
      <w:r>
        <w:t xml:space="preserve"> </w:t>
      </w:r>
      <w:r w:rsidRPr="00F61939">
        <w:rPr>
          <w:rStyle w:val="Emphasis"/>
        </w:rPr>
        <w:t>U</w:t>
      </w:r>
      <w:r>
        <w:t xml:space="preserve">nited </w:t>
      </w:r>
      <w:r w:rsidRPr="00F61939">
        <w:rPr>
          <w:rStyle w:val="Emphasis"/>
        </w:rPr>
        <w:t>S</w:t>
      </w:r>
      <w:r>
        <w:t xml:space="preserve">ates </w:t>
      </w:r>
      <w:r w:rsidRPr="00F61939">
        <w:rPr>
          <w:rStyle w:val="StyleBoldUnderline"/>
        </w:rPr>
        <w:t>have been portraying a wrong perception of the development of Chinese relations with Latin America</w:t>
      </w:r>
      <w:r>
        <w:t xml:space="preserve">. </w:t>
      </w:r>
      <w:r w:rsidRPr="00F61939">
        <w:rPr>
          <w:rStyle w:val="StyleBoldUnderline"/>
        </w:rPr>
        <w:t>One editorial</w:t>
      </w:r>
      <w:r>
        <w:t xml:space="preserve"> in the Wall Street Journal, for instance, </w:t>
      </w:r>
      <w:r w:rsidRPr="00F61939">
        <w:rPr>
          <w:rStyle w:val="StyleBoldUnderline"/>
        </w:rPr>
        <w:t>says</w:t>
      </w:r>
      <w:r>
        <w:t xml:space="preserve">, “The rise of China in the region could complicate U.S. efforts to control illegal immigration, weapons shipments, the drug trade and money laundering because China is cooperating with Latin countries that are not especially friendly toward those efforts. Some of these </w:t>
      </w:r>
      <w:r w:rsidRPr="00F61939">
        <w:rPr>
          <w:rStyle w:val="StyleBoldUnderline"/>
        </w:rPr>
        <w:t>nations may try to use the Chinese alternative to challenge U.S. hegemony.</w:t>
      </w:r>
      <w:r>
        <w:t>”5</w:t>
      </w:r>
    </w:p>
    <w:p w:rsidR="003C7B49" w:rsidRDefault="003C7B49" w:rsidP="003C7B49">
      <w:r w:rsidRPr="003B27A3">
        <w:rPr>
          <w:rStyle w:val="StyleBoldUnderline"/>
        </w:rPr>
        <w:t>The</w:t>
      </w:r>
      <w:r>
        <w:t xml:space="preserve"> United States’ </w:t>
      </w:r>
      <w:r w:rsidRPr="003B27A3">
        <w:rPr>
          <w:rStyle w:val="StyleBoldUnderline"/>
        </w:rPr>
        <w:t>concern over the closer relationship between China and Latin America is misplaced and unnecessary</w:t>
      </w:r>
      <w:r>
        <w:t xml:space="preserve">. It is well-known that Latin America has been on the path of reform and opening to the outside world for almost two decades. It endeavors to attract more foreign investment and liberalize the market so as to stimulate growth. As a result, </w:t>
      </w:r>
      <w:r w:rsidRPr="00E769D0">
        <w:rPr>
          <w:rStyle w:val="StyleBoldUnderline"/>
        </w:rPr>
        <w:t xml:space="preserve">China is </w:t>
      </w:r>
      <w:r w:rsidRPr="00E769D0">
        <w:rPr>
          <w:rStyle w:val="Emphasis"/>
        </w:rPr>
        <w:t>only one</w:t>
      </w:r>
      <w:r w:rsidRPr="00E769D0">
        <w:rPr>
          <w:rStyle w:val="StyleBoldUnderline"/>
        </w:rPr>
        <w:t xml:space="preserve"> of the economic partners with whom Latin America has been trying to cooperate</w:t>
      </w:r>
      <w:r>
        <w:t>.</w:t>
      </w:r>
    </w:p>
    <w:p w:rsidR="003C7B49" w:rsidRDefault="003C7B49" w:rsidP="003C7B49">
      <w:r w:rsidRPr="00C355E5">
        <w:rPr>
          <w:rStyle w:val="StyleBoldUnderline"/>
        </w:rPr>
        <w:t>China understands well that Latin America is the backyard of the</w:t>
      </w:r>
      <w:r>
        <w:t xml:space="preserve"> </w:t>
      </w:r>
      <w:r w:rsidRPr="00C355E5">
        <w:rPr>
          <w:rStyle w:val="Emphasis"/>
        </w:rPr>
        <w:t>U</w:t>
      </w:r>
      <w:r>
        <w:t xml:space="preserve">nited </w:t>
      </w:r>
      <w:r w:rsidRPr="00C355E5">
        <w:rPr>
          <w:rStyle w:val="Emphasis"/>
        </w:rPr>
        <w:t>S</w:t>
      </w:r>
      <w:r>
        <w:t xml:space="preserve">tates, </w:t>
      </w:r>
      <w:r w:rsidRPr="00C355E5">
        <w:rPr>
          <w:rStyle w:val="StyleBoldUnderline"/>
        </w:rPr>
        <w:t xml:space="preserve">so China has </w:t>
      </w:r>
      <w:r w:rsidRPr="00C355E5">
        <w:rPr>
          <w:rStyle w:val="Emphasis"/>
        </w:rPr>
        <w:t>no intention whatsoever to challenge the American hegemony</w:t>
      </w:r>
      <w:r w:rsidRPr="00C355E5">
        <w:rPr>
          <w:rStyle w:val="StyleBoldUnderline"/>
        </w:rPr>
        <w:t xml:space="preserve"> in Latin America</w:t>
      </w:r>
      <w:r>
        <w:t xml:space="preserve">. Both China and Latin America have been opening to the outside world. </w:t>
      </w:r>
      <w:r w:rsidRPr="00C355E5">
        <w:rPr>
          <w:rStyle w:val="StyleBoldUnderline"/>
        </w:rPr>
        <w:t>In the age of globalization both of them should cooperate to push forward South-South cooperation.</w:t>
      </w:r>
      <w:r>
        <w:t xml:space="preserve"> As a matter of fact, </w:t>
      </w:r>
      <w:r w:rsidRPr="00C355E5">
        <w:rPr>
          <w:rStyle w:val="StyleBoldUnderline"/>
        </w:rPr>
        <w:t>further cooperation between China and Latin America will benefit regional peace and development in the Asia-Pacific region and in Latin America. Such an outcome would also certainly favor of the</w:t>
      </w:r>
      <w:r>
        <w:t xml:space="preserve"> </w:t>
      </w:r>
      <w:r w:rsidRPr="00C355E5">
        <w:rPr>
          <w:rStyle w:val="Emphasis"/>
        </w:rPr>
        <w:t>U</w:t>
      </w:r>
      <w:r>
        <w:t xml:space="preserve">nited </w:t>
      </w:r>
      <w:r w:rsidRPr="00C355E5">
        <w:rPr>
          <w:rStyle w:val="Emphasis"/>
        </w:rPr>
        <w:t>S</w:t>
      </w:r>
      <w:r>
        <w:t>tates.</w:t>
      </w:r>
    </w:p>
    <w:p w:rsidR="003C7B49" w:rsidRDefault="003C7B49" w:rsidP="003C7B49"/>
    <w:p w:rsidR="003C7B49" w:rsidRPr="00294FC1" w:rsidRDefault="003C7B49" w:rsidP="003C7B49">
      <w:pPr>
        <w:pStyle w:val="Heading4"/>
      </w:pPr>
      <w:r w:rsidRPr="00294FC1">
        <w:t xml:space="preserve">No US-China war – economics </w:t>
      </w:r>
    </w:p>
    <w:p w:rsidR="003C7B49" w:rsidRDefault="003C7B49" w:rsidP="003C7B49">
      <w:r w:rsidRPr="006F7514">
        <w:rPr>
          <w:rStyle w:val="StyleStyleBold12pt"/>
        </w:rPr>
        <w:t>Shor 12</w:t>
      </w:r>
      <w:r w:rsidRPr="00294FC1">
        <w:t xml:space="preserve"> (Francis, Professor of History – Wayne State, “Declining US Hegemony and Rising Chinese Power: A Formula for Conflict?”, Perspectives on Global Development and Technology, 11(1), pp. 157-167</w:t>
      </w:r>
      <w:r>
        <w:t>, GDI File</w:t>
      </w:r>
      <w:r w:rsidRPr="00294FC1">
        <w:t>)</w:t>
      </w:r>
    </w:p>
    <w:p w:rsidR="003C7B49" w:rsidRPr="00294FC1" w:rsidRDefault="003C7B49" w:rsidP="003C7B49"/>
    <w:p w:rsidR="003C7B49" w:rsidRPr="00077294" w:rsidRDefault="003C7B49" w:rsidP="003C7B49">
      <w:pPr>
        <w:ind w:right="360"/>
        <w:rPr>
          <w:sz w:val="16"/>
        </w:rPr>
      </w:pPr>
      <w:r w:rsidRPr="002908EC">
        <w:rPr>
          <w:rStyle w:val="StyleBoldUnderline"/>
        </w:rPr>
        <w:lastRenderedPageBreak/>
        <w:t xml:space="preserve">While </w:t>
      </w:r>
      <w:r w:rsidRPr="0057079B">
        <w:rPr>
          <w:rStyle w:val="StyleBoldUnderline"/>
          <w:highlight w:val="yellow"/>
        </w:rPr>
        <w:t>the U</w:t>
      </w:r>
      <w:r w:rsidRPr="002908EC">
        <w:rPr>
          <w:rStyle w:val="StyleBoldUnderline"/>
        </w:rPr>
        <w:t xml:space="preserve">nited </w:t>
      </w:r>
      <w:r w:rsidRPr="0057079B">
        <w:rPr>
          <w:rStyle w:val="StyleBoldUnderline"/>
          <w:highlight w:val="yellow"/>
        </w:rPr>
        <w:t>S</w:t>
      </w:r>
      <w:r w:rsidRPr="002908EC">
        <w:rPr>
          <w:rStyle w:val="StyleBoldUnderline"/>
        </w:rPr>
        <w:t>tates no longer dominates</w:t>
      </w:r>
      <w:r w:rsidRPr="00077294">
        <w:rPr>
          <w:sz w:val="16"/>
        </w:rPr>
        <w:t xml:space="preserve"> the global economy as it did during the first two decades after WWII, </w:t>
      </w:r>
      <w:r w:rsidRPr="002908EC">
        <w:rPr>
          <w:rStyle w:val="StyleBoldUnderline"/>
        </w:rPr>
        <w:t xml:space="preserve">it </w:t>
      </w:r>
      <w:r w:rsidRPr="0057079B">
        <w:rPr>
          <w:rStyle w:val="StyleBoldUnderline"/>
          <w:highlight w:val="yellow"/>
        </w:rPr>
        <w:t>still is the leading economic power</w:t>
      </w:r>
      <w:r w:rsidRPr="002908EC">
        <w:rPr>
          <w:rStyle w:val="StyleBoldUnderline"/>
        </w:rPr>
        <w:t xml:space="preserve"> in the world</w:t>
      </w:r>
      <w:r w:rsidRPr="00077294">
        <w:rPr>
          <w:sz w:val="16"/>
        </w:rPr>
        <w:t xml:space="preserve">. </w:t>
      </w:r>
      <w:r w:rsidRPr="002908EC">
        <w:rPr>
          <w:rStyle w:val="StyleBoldUnderline"/>
        </w:rPr>
        <w:t>However</w:t>
      </w:r>
      <w:r w:rsidRPr="00077294">
        <w:rPr>
          <w:sz w:val="16"/>
        </w:rPr>
        <w:t xml:space="preserve">, </w:t>
      </w:r>
      <w:r w:rsidRPr="002908EC">
        <w:rPr>
          <w:rStyle w:val="StyleBoldUnderline"/>
        </w:rPr>
        <w:t xml:space="preserve">over the last few decades </w:t>
      </w:r>
      <w:r w:rsidRPr="0057079B">
        <w:rPr>
          <w:rStyle w:val="StyleBoldUnderline"/>
          <w:highlight w:val="yellow"/>
        </w:rPr>
        <w:t>China</w:t>
      </w:r>
      <w:r w:rsidRPr="00077294">
        <w:rPr>
          <w:sz w:val="16"/>
        </w:rPr>
        <w:t xml:space="preserve">, with all its internal contradictions, </w:t>
      </w:r>
      <w:r w:rsidRPr="002908EC">
        <w:rPr>
          <w:rStyle w:val="StyleBoldUnderline"/>
        </w:rPr>
        <w:t xml:space="preserve">has made enormous leaps until it now </w:t>
      </w:r>
      <w:r w:rsidRPr="0057079B">
        <w:rPr>
          <w:rStyle w:val="StyleBoldUnderline"/>
          <w:highlight w:val="yellow"/>
        </w:rPr>
        <w:t>occupies</w:t>
      </w:r>
      <w:r w:rsidRPr="002908EC">
        <w:rPr>
          <w:rStyle w:val="StyleBoldUnderline"/>
        </w:rPr>
        <w:t xml:space="preserve"> the </w:t>
      </w:r>
      <w:r w:rsidRPr="0057079B">
        <w:rPr>
          <w:rStyle w:val="StyleBoldUnderline"/>
          <w:highlight w:val="yellow"/>
        </w:rPr>
        <w:t>number two</w:t>
      </w:r>
      <w:r w:rsidRPr="002908EC">
        <w:rPr>
          <w:rStyle w:val="StyleBoldUnderline"/>
        </w:rPr>
        <w:t xml:space="preserve"> spot</w:t>
      </w:r>
      <w:r w:rsidRPr="00077294">
        <w:rPr>
          <w:sz w:val="16"/>
        </w:rPr>
        <w:t xml:space="preserve">. In fact, the IMF recently projected that the Chinese economy would become the world's largest in 2016. In manufacturing China has displaced the US in so many areas, including becoming the number one producer of steel and exporter of four-fifths of all of the textile products in the world and two-thirds of the world's copy machines, DVD players, and microwaves ovens. Yet, </w:t>
      </w:r>
      <w:r w:rsidRPr="002908EC">
        <w:rPr>
          <w:rStyle w:val="StyleBoldUnderline"/>
        </w:rPr>
        <w:t xml:space="preserve">a </w:t>
      </w:r>
      <w:r w:rsidRPr="0057079B">
        <w:rPr>
          <w:rStyle w:val="StyleBoldUnderline"/>
          <w:highlight w:val="yellow"/>
        </w:rPr>
        <w:t>significant portion of</w:t>
      </w:r>
      <w:r w:rsidRPr="002908EC">
        <w:rPr>
          <w:rStyle w:val="StyleBoldUnderline"/>
        </w:rPr>
        <w:t xml:space="preserve"> this </w:t>
      </w:r>
      <w:r w:rsidRPr="0057079B">
        <w:rPr>
          <w:rStyle w:val="StyleBoldUnderline"/>
          <w:highlight w:val="yellow"/>
        </w:rPr>
        <w:t xml:space="preserve">manufacturing is </w:t>
      </w:r>
      <w:r w:rsidRPr="002908EC">
        <w:rPr>
          <w:rStyle w:val="StyleBoldUnderline"/>
        </w:rPr>
        <w:t xml:space="preserve">still </w:t>
      </w:r>
      <w:r w:rsidRPr="0057079B">
        <w:rPr>
          <w:rStyle w:val="StyleBoldUnderline"/>
          <w:highlight w:val="yellow"/>
        </w:rPr>
        <w:t>owned by foreign companies, including U.S. firms like General Motors</w:t>
      </w:r>
      <w:r w:rsidRPr="00077294">
        <w:rPr>
          <w:sz w:val="16"/>
        </w:rPr>
        <w:t xml:space="preserve">. [5] On the other hand, </w:t>
      </w:r>
      <w:r w:rsidRPr="0057079B">
        <w:rPr>
          <w:rStyle w:val="StyleBoldUnderline"/>
          <w:highlight w:val="yellow"/>
        </w:rPr>
        <w:t>China is</w:t>
      </w:r>
      <w:r w:rsidRPr="002908EC">
        <w:rPr>
          <w:rStyle w:val="StyleBoldUnderline"/>
        </w:rPr>
        <w:t xml:space="preserve"> also </w:t>
      </w:r>
      <w:r w:rsidRPr="0057079B">
        <w:rPr>
          <w:rStyle w:val="StyleBoldUnderline"/>
          <w:highlight w:val="yellow"/>
        </w:rPr>
        <w:t xml:space="preserve">the </w:t>
      </w:r>
      <w:r w:rsidRPr="0057079B">
        <w:rPr>
          <w:rStyle w:val="Emphasis"/>
          <w:highlight w:val="yellow"/>
        </w:rPr>
        <w:t>largest holder of U.S. foreign reserves</w:t>
      </w:r>
      <w:r w:rsidRPr="00077294">
        <w:rPr>
          <w:sz w:val="16"/>
        </w:rPr>
        <w:t xml:space="preserve">, </w:t>
      </w:r>
      <w:r w:rsidRPr="00077294">
        <w:rPr>
          <w:rStyle w:val="Emphasis"/>
        </w:rPr>
        <w:t>e.g. treasury bonds</w:t>
      </w:r>
      <w:r w:rsidRPr="00077294">
        <w:rPr>
          <w:sz w:val="16"/>
        </w:rPr>
        <w:t xml:space="preserve">. </w:t>
      </w:r>
      <w:r w:rsidRPr="0057079B">
        <w:rPr>
          <w:rStyle w:val="StyleBoldUnderline"/>
          <w:highlight w:val="yellow"/>
        </w:rPr>
        <w:t xml:space="preserve">This may be one of the reasons </w:t>
      </w:r>
      <w:r w:rsidRPr="0057079B">
        <w:rPr>
          <w:rStyle w:val="Emphasis"/>
          <w:highlight w:val="yellow"/>
        </w:rPr>
        <w:t>mitigating full-blown conflict</w:t>
      </w:r>
      <w:r w:rsidRPr="0057079B">
        <w:rPr>
          <w:sz w:val="16"/>
          <w:highlight w:val="yellow"/>
        </w:rPr>
        <w:t xml:space="preserve"> </w:t>
      </w:r>
      <w:r w:rsidRPr="0057079B">
        <w:rPr>
          <w:rStyle w:val="StyleBoldUnderline"/>
          <w:highlight w:val="yellow"/>
        </w:rPr>
        <w:t>with the U.S.</w:t>
      </w:r>
      <w:r w:rsidRPr="002908EC">
        <w:rPr>
          <w:rStyle w:val="StyleBoldUnderline"/>
        </w:rPr>
        <w:t xml:space="preserve"> now</w:t>
      </w:r>
      <w:r w:rsidRPr="00077294">
        <w:rPr>
          <w:sz w:val="16"/>
        </w:rPr>
        <w:t>,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rsidR="003C7B49" w:rsidRDefault="003C7B49" w:rsidP="003C7B49"/>
    <w:p w:rsidR="003C7B49" w:rsidRDefault="003C7B49" w:rsidP="003C7B49">
      <w:pPr>
        <w:pStyle w:val="Heading4"/>
      </w:pPr>
      <w:r>
        <w:t>Maduro won’t cut ties with China</w:t>
      </w:r>
    </w:p>
    <w:p w:rsidR="003C7B49" w:rsidRDefault="003C7B49" w:rsidP="003C7B49">
      <w:r w:rsidRPr="00324A05">
        <w:rPr>
          <w:rStyle w:val="StyleStyleBold12pt"/>
        </w:rPr>
        <w:t>Alic, 13</w:t>
      </w:r>
      <w:r>
        <w:t xml:space="preserve"> --- geopolitical analyst, co-founder of ISA Intel in Sarajevo (4/15/2013, Jen, “Foreign Oil &amp; Gas Companies Look to Status Quo in Venezuela,” </w:t>
      </w:r>
      <w:hyperlink r:id="rId70" w:history="1">
        <w:r w:rsidRPr="00400BBB">
          <w:rPr>
            <w:rStyle w:val="Hyperlink"/>
          </w:rPr>
          <w:t>http://oilprice.com/Geopolitics/South-America/Foreign-Oil-Gas-Companies-Look-to-Status-Quo-in-Venezuela.html</w:t>
        </w:r>
      </w:hyperlink>
      <w:r>
        <w:t>, JMP)</w:t>
      </w:r>
    </w:p>
    <w:p w:rsidR="003C7B49" w:rsidRDefault="003C7B49" w:rsidP="003C7B49"/>
    <w:p w:rsidR="003C7B49" w:rsidRDefault="003C7B49" w:rsidP="003C7B49">
      <w:r>
        <w:t xml:space="preserve">In the meantime, </w:t>
      </w:r>
      <w:r w:rsidRPr="00094B60">
        <w:rPr>
          <w:rStyle w:val="StyleBoldUnderline"/>
        </w:rPr>
        <w:t>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w:t>
      </w:r>
      <w:r>
        <w:t>, though most of the loan money has already been spent. According to Southern Pulse, Maduro will likely seek new loans from China, but this will depend on the terms and stability in Venezuela.</w:t>
      </w:r>
    </w:p>
    <w:p w:rsidR="003C7B49" w:rsidRDefault="003C7B49" w:rsidP="003C7B49"/>
    <w:p w:rsidR="003C7B49" w:rsidRDefault="003C7B49" w:rsidP="003C7B49">
      <w:pPr>
        <w:pStyle w:val="Heading4"/>
      </w:pPr>
      <w:r>
        <w:t>Venezuela not key to world’s oil --- U.S. could just use its strategic reserves</w:t>
      </w:r>
    </w:p>
    <w:p w:rsidR="003C7B49" w:rsidRDefault="003C7B49" w:rsidP="003C7B49">
      <w:r w:rsidRPr="00EB153A">
        <w:rPr>
          <w:rStyle w:val="StyleStyleBold12pt"/>
        </w:rPr>
        <w:t>Hussain, 13</w:t>
      </w:r>
      <w:r>
        <w:t xml:space="preserve"> (3/6/2013, Yadullah, “Life after Chavez: America’s oil gains could be Canada’s loss,” </w:t>
      </w:r>
      <w:hyperlink r:id="rId71" w:history="1">
        <w:r w:rsidRPr="006F16FC">
          <w:rPr>
            <w:rStyle w:val="Hyperlink"/>
          </w:rPr>
          <w:t>http://business.financialpost.com/2013/03/06/life-after-chavez-venezuela-u-s-oil-industries-are-naturally-attractive-trading-partners/?__lsa=d8ad-15ca</w:t>
        </w:r>
      </w:hyperlink>
      <w:r>
        <w:rPr>
          <w:rStyle w:val="Hyperlink"/>
        </w:rPr>
        <w:t>, JMP)</w:t>
      </w:r>
    </w:p>
    <w:p w:rsidR="003C7B49" w:rsidRDefault="003C7B49" w:rsidP="003C7B49"/>
    <w:p w:rsidR="003C7B49" w:rsidRPr="0088428E" w:rsidRDefault="003C7B49" w:rsidP="003C7B49">
      <w:pPr>
        <w:rPr>
          <w:rStyle w:val="StyleBoldUnderline"/>
        </w:rPr>
      </w:pPr>
      <w:r>
        <w:t xml:space="preserve">But </w:t>
      </w:r>
      <w:r w:rsidRPr="0088428E">
        <w:rPr>
          <w:rStyle w:val="StyleBoldUnderline"/>
        </w:rPr>
        <w:t>Capital Economics’</w:t>
      </w:r>
      <w:r>
        <w:t xml:space="preserve"> Mr. </w:t>
      </w:r>
      <w:r w:rsidRPr="0088428E">
        <w:rPr>
          <w:rStyle w:val="StyleBoldUnderline"/>
        </w:rPr>
        <w:t>Pugh argues that Venezuelan oil and gas is less important to the rest of the world than it used to be, especially given the boom in North American supply. “In a worst case scenario, the US in particular could draw on ample strategic reserves.”</w:t>
      </w:r>
    </w:p>
    <w:p w:rsidR="003C7B49" w:rsidRDefault="003C7B49" w:rsidP="003C7B49"/>
    <w:p w:rsidR="003C7B49" w:rsidRDefault="003C7B49" w:rsidP="003C7B49">
      <w:pPr>
        <w:pStyle w:val="Heading4"/>
      </w:pPr>
      <w:r>
        <w:t>No impact --- market can quickly adjust</w:t>
      </w:r>
    </w:p>
    <w:p w:rsidR="003C7B49" w:rsidRDefault="003C7B49" w:rsidP="003C7B49">
      <w:r w:rsidRPr="00D02690">
        <w:rPr>
          <w:rStyle w:val="StyleStyleBold12pt"/>
        </w:rPr>
        <w:t>Laten, 10</w:t>
      </w:r>
      <w:r>
        <w:t xml:space="preserve"> (8/3/2010, Grant, “Venezuelan Oil Embargo Wouldn’t Impact American Energy Security,” </w:t>
      </w:r>
      <w:hyperlink r:id="rId72" w:history="1">
        <w:r w:rsidRPr="00400BBB">
          <w:rPr>
            <w:rStyle w:val="Hyperlink"/>
          </w:rPr>
          <w:t>http://csis.org/blog/venezuelan-oil-embargo-wouldn%E2%80%99t-impact-american-energy-security</w:t>
        </w:r>
      </w:hyperlink>
      <w:r>
        <w:t>, JMP)</w:t>
      </w:r>
    </w:p>
    <w:p w:rsidR="003C7B49" w:rsidRDefault="003C7B49" w:rsidP="003C7B49"/>
    <w:p w:rsidR="003C7B49" w:rsidRDefault="003C7B49" w:rsidP="003C7B49">
      <w:r w:rsidRPr="00E754B6">
        <w:rPr>
          <w:rStyle w:val="StyleBoldUnderline"/>
        </w:rPr>
        <w:t>Should Venezuela cut off oil exports to the</w:t>
      </w:r>
      <w:r>
        <w:t xml:space="preserve"> </w:t>
      </w:r>
      <w:r w:rsidRPr="00E754B6">
        <w:rPr>
          <w:rStyle w:val="Emphasis"/>
        </w:rPr>
        <w:t>U</w:t>
      </w:r>
      <w:r>
        <w:t xml:space="preserve">nited </w:t>
      </w:r>
      <w:r w:rsidRPr="00E754B6">
        <w:rPr>
          <w:rStyle w:val="Emphasis"/>
        </w:rPr>
        <w:t>S</w:t>
      </w:r>
      <w:r>
        <w:t xml:space="preserve">tates, </w:t>
      </w:r>
      <w:r w:rsidRPr="00E754B6">
        <w:rPr>
          <w:rStyle w:val="StyleBoldUnderline"/>
        </w:rPr>
        <w:t>the American market would need to replace roughly one million barrels per day</w:t>
      </w:r>
      <w:r w:rsidRPr="00C3669F">
        <w:rPr>
          <w:rStyle w:val="StyleBoldUnderline"/>
        </w:rPr>
        <w:t xml:space="preserve">. Propitiously, current supply and demand conditions are such that </w:t>
      </w:r>
      <w:r w:rsidRPr="00CE5D5E">
        <w:rPr>
          <w:rStyle w:val="Emphasis"/>
        </w:rPr>
        <w:t>the market could easily adjust</w:t>
      </w:r>
      <w:r w:rsidRPr="00C3669F">
        <w:rPr>
          <w:rStyle w:val="StyleBoldUnderline"/>
        </w:rPr>
        <w:t xml:space="preserve"> to </w:t>
      </w:r>
      <w:r w:rsidRPr="00CE5D5E">
        <w:rPr>
          <w:rStyle w:val="Emphasis"/>
        </w:rPr>
        <w:lastRenderedPageBreak/>
        <w:t>prevent significant economic or political disruptions</w:t>
      </w:r>
      <w:r w:rsidRPr="00C3669F">
        <w:rPr>
          <w:rStyle w:val="StyleBoldUnderline"/>
        </w:rPr>
        <w:t xml:space="preserve">. </w:t>
      </w:r>
      <w:r>
        <w:t xml:space="preserve">With a daily surplus of roughly five million barrels, </w:t>
      </w:r>
      <w:r w:rsidRPr="005905BD">
        <w:rPr>
          <w:rStyle w:val="StyleBoldUnderline"/>
        </w:rPr>
        <w:t>the worldwide oil market vis-à-vis OPEC</w:t>
      </w:r>
      <w:r>
        <w:t xml:space="preserve"> (which does not participate in member countries’ embargos) </w:t>
      </w:r>
      <w:r w:rsidRPr="005905BD">
        <w:rPr>
          <w:rStyle w:val="StyleBoldUnderline"/>
        </w:rPr>
        <w:t>is more than capable of replacing Venezuelan exports to the US.</w:t>
      </w:r>
      <w:r>
        <w:t xml:space="preserve"> This is especially true because </w:t>
      </w:r>
      <w:r w:rsidRPr="00195E42">
        <w:rPr>
          <w:rStyle w:val="StyleBoldUnderline"/>
        </w:rPr>
        <w:t>spot demand for oil is zero-sum, meaning that with one million extra barrels of Venezuelan oil flowing into the Chinese market daily, China would need to purchase one million fewer barrels on the world market. This would free up supply for the</w:t>
      </w:r>
      <w:r>
        <w:t xml:space="preserve"> </w:t>
      </w:r>
      <w:r w:rsidRPr="00195E42">
        <w:rPr>
          <w:rStyle w:val="Emphasis"/>
        </w:rPr>
        <w:t>U</w:t>
      </w:r>
      <w:r>
        <w:t xml:space="preserve">nited </w:t>
      </w:r>
      <w:r w:rsidRPr="00195E42">
        <w:rPr>
          <w:rStyle w:val="Emphasis"/>
        </w:rPr>
        <w:t>S</w:t>
      </w:r>
      <w:r>
        <w:t xml:space="preserve">tates </w:t>
      </w:r>
      <w:r w:rsidRPr="00195E42">
        <w:rPr>
          <w:rStyle w:val="StyleBoldUnderline"/>
        </w:rPr>
        <w:t>and maintain the five million barrel surplus, since global oil production and consumption would remain unchanged</w:t>
      </w:r>
      <w:r>
        <w:t xml:space="preserve"> (PDVSA market adaptation issues notwithstanding).</w:t>
      </w:r>
    </w:p>
    <w:p w:rsidR="003C7B49" w:rsidRDefault="003C7B49" w:rsidP="003C7B49"/>
    <w:p w:rsidR="003C7B49" w:rsidRDefault="003C7B49" w:rsidP="003C7B49">
      <w:pPr>
        <w:pStyle w:val="Heading4"/>
      </w:pPr>
      <w:r>
        <w:t>Aff doesn’t solve --- China is developing vast economic relations with several Latin American countries</w:t>
      </w:r>
    </w:p>
    <w:p w:rsidR="003C7B49" w:rsidRDefault="003C7B49" w:rsidP="003C7B49">
      <w:r w:rsidRPr="00836326">
        <w:rPr>
          <w:rStyle w:val="StyleStyleBold12pt"/>
        </w:rPr>
        <w:t>Jiang, 07</w:t>
      </w:r>
      <w:r>
        <w:t xml:space="preserve"> --- Deputy Director of the Institute of Latin American Studies (ILAS) of the Chinese Academy of Social Sciences (Shixue, “Three Factors in Recent Development of Sino-Latin American Relations,” in ENTER THE DRAGON? China’s Presence in Latin America, </w:t>
      </w:r>
      <w:hyperlink r:id="rId73" w:history="1">
        <w:r w:rsidRPr="006F16FC">
          <w:rPr>
            <w:rStyle w:val="Hyperlink"/>
          </w:rPr>
          <w:t>http://www.wilsoncenter.org/sites/default/files/EnterDragonFinal.pdf</w:t>
        </w:r>
      </w:hyperlink>
      <w:r>
        <w:t>, JMP)</w:t>
      </w:r>
    </w:p>
    <w:p w:rsidR="003C7B49" w:rsidRDefault="003C7B49" w:rsidP="003C7B49"/>
    <w:p w:rsidR="003C7B49" w:rsidRPr="00245C0C" w:rsidRDefault="003C7B49" w:rsidP="003C7B49">
      <w:pPr>
        <w:rPr>
          <w:rStyle w:val="StyleBoldUnderline"/>
        </w:rPr>
      </w:pPr>
      <w:r w:rsidRPr="00245C0C">
        <w:rPr>
          <w:rStyle w:val="StyleBoldUnderline"/>
        </w:rPr>
        <w:t>In recent years China’s relations with Latin America have been developing very rapidly</w:t>
      </w:r>
      <w:r>
        <w:t xml:space="preserve">, attracting attention from around the world. </w:t>
      </w:r>
      <w:r w:rsidRPr="00245C0C">
        <w:rPr>
          <w:rStyle w:val="StyleBoldUnderline"/>
        </w:rPr>
        <w:t>There are three specific areas of rapid growth.</w:t>
      </w:r>
    </w:p>
    <w:p w:rsidR="003C7B49" w:rsidRDefault="003C7B49" w:rsidP="003C7B49">
      <w:r w:rsidRPr="00245C0C">
        <w:rPr>
          <w:rStyle w:val="StyleBoldUnderline"/>
        </w:rPr>
        <w:t>First, high-level visits between the two sides are frequent</w:t>
      </w:r>
      <w:r>
        <w:t xml:space="preserve">. </w:t>
      </w:r>
      <w:r w:rsidRPr="00C64A56">
        <w:rPr>
          <w:rStyle w:val="StyleBoldUnderline"/>
        </w:rPr>
        <w:t xml:space="preserve">In the past decade, for instance, </w:t>
      </w:r>
      <w:r w:rsidRPr="00C64A56">
        <w:rPr>
          <w:rStyle w:val="Emphasis"/>
        </w:rPr>
        <w:t>74 Latin American heads of state</w:t>
      </w:r>
      <w:r w:rsidRPr="00C64A56">
        <w:rPr>
          <w:rStyle w:val="StyleBoldUnderline"/>
        </w:rPr>
        <w:t xml:space="preserve">, members of the legislature and government leaders have visited China; and Chinese leaders have </w:t>
      </w:r>
      <w:r w:rsidRPr="00C64A56">
        <w:rPr>
          <w:rStyle w:val="Emphasis"/>
        </w:rPr>
        <w:t>visited 19 Latin American countries</w:t>
      </w:r>
      <w:r w:rsidRPr="00C64A56">
        <w:rPr>
          <w:rStyle w:val="StyleBoldUnderline"/>
        </w:rPr>
        <w:t>.</w:t>
      </w:r>
      <w:r>
        <w:t xml:space="preserve"> From November 11 to 23, 2004, Chinese President Hu Jintao paid an official visit to Brazil, Argentina, Chile and Cuba. From January 23 to February 3, 2005, Chinese Vice President Zeng Qinghong visited Mexico, Peru, Venezuela, Trinidad and Tobago and Jamaica. Thus, in a time span of just two months, the country’s president and vice president both paid visits to Latin America. This was unprecedented in China’s international relations. Then in May 2005, Jia Qinglin, Chairman of the National Committee of the Chinese People’s Political Consultative Conference (CPPCC), visited Mexico, Cuba, Colombia and Uruguay. In September 2005, Chinese President Hu Jintao visited Mexico during his tour of North America and the United Nations. This was Hu’s second trip to the Latin American region in less than one year.</w:t>
      </w:r>
    </w:p>
    <w:p w:rsidR="003C7B49" w:rsidRDefault="003C7B49" w:rsidP="003C7B49">
      <w:r w:rsidRPr="00F66FB2">
        <w:rPr>
          <w:rStyle w:val="StyleBoldUnderline"/>
        </w:rPr>
        <w:t>The second area of rapid growth is in economic exchanges, particularly bilateral trade with the region.</w:t>
      </w:r>
      <w:r>
        <w:t xml:space="preserve"> In 2000, China’s trade with Latin America was only $12.6 billion. It reached $40 billion in 2004, $50 billion in 2005, and surpassed $70 billion in 2006. In addition, bilateral investment has also been increasing, though at a much slower pace compared with that of trade.</w:t>
      </w:r>
    </w:p>
    <w:p w:rsidR="003C7B49" w:rsidRDefault="003C7B49" w:rsidP="003C7B49">
      <w:r w:rsidRPr="00F66FB2">
        <w:rPr>
          <w:rStyle w:val="StyleBoldUnderline"/>
        </w:rPr>
        <w:t xml:space="preserve">Third, cooperation and exchanges in other areas are growing. The Communist Party of China has established relations with </w:t>
      </w:r>
      <w:r w:rsidRPr="00F66FB2">
        <w:rPr>
          <w:rStyle w:val="Emphasis"/>
        </w:rPr>
        <w:t>most of the political parties in Latin America</w:t>
      </w:r>
      <w:r w:rsidRPr="00F66FB2">
        <w:rPr>
          <w:rStyle w:val="StyleBoldUnderline"/>
        </w:rPr>
        <w:t>.</w:t>
      </w:r>
      <w:r>
        <w:t xml:space="preserve"> Since 1990, China has had 15 dialogues with the Rio Group at the ministerial level. Since 1997, China and Mercosur, the South American Common Market, have held five dialogues. On May 26, 2004, the Organization of American States (OAS) accepted China as a permanent observer. Before obtaining OAS status, China had already become an observer in the United Nations Economic Commission for Latin America and the Caribbean, the Latin American Integration Association, the Inter-American Development Bank, and the Latin American Parliament.</w:t>
      </w:r>
    </w:p>
    <w:p w:rsidR="003C7B49" w:rsidRDefault="003C7B49" w:rsidP="003C7B49">
      <w:r>
        <w:lastRenderedPageBreak/>
        <w:t>People-to-people contacts have also been growing. Almost one hundred sister-city relationships have been established between Chinese cities or provinces and their counterparts in 15 countries in Latin America, including Panama, a Central American country that has no diplomatic tie with the People’s Republic. Moreover, 17 Latin American countries have become tourist destinations for Chinese citizens.</w:t>
      </w:r>
    </w:p>
    <w:p w:rsidR="003C7B49" w:rsidRDefault="003C7B49" w:rsidP="003C7B49">
      <w:r w:rsidRPr="001F62AA">
        <w:rPr>
          <w:rStyle w:val="StyleBoldUnderline"/>
        </w:rPr>
        <w:t>In the area of science and technology, the most notable example of cooperation was the joint launching of two satellites by China and Brazil.</w:t>
      </w:r>
      <w:r>
        <w:t xml:space="preserve"> This has been considered one of the best success stories of South-South cooperation in science and technology. Other Sino-Latin American cooperation has included such areas as agriculture, forestry, fishery, husbandry, medicine, earthquake prediction, manufacturing, information technology, biology, geology and space.</w:t>
      </w:r>
    </w:p>
    <w:p w:rsidR="003C7B49" w:rsidRDefault="003C7B49" w:rsidP="003C7B49">
      <w:r>
        <w:t>In discussing Sino-Latin American relations, it is necessary to take into consideration three factors: 1) the Latin American factor in China’s development; 2) the China factor in Latin American development; and 3) the U.S. factor in Sino-Latin American relations.</w:t>
      </w:r>
    </w:p>
    <w:p w:rsidR="003C7B49" w:rsidRDefault="003C7B49" w:rsidP="003C7B49"/>
    <w:p w:rsidR="003C7B49" w:rsidRDefault="003C7B49" w:rsidP="003C7B49"/>
    <w:p w:rsidR="003C7B49" w:rsidRDefault="003C7B49" w:rsidP="003C7B49">
      <w:pPr>
        <w:pStyle w:val="Heading3"/>
      </w:pPr>
      <w:r>
        <w:lastRenderedPageBreak/>
        <w:t>--- XT: Oil Cut Off Won’t Hurt U.S.</w:t>
      </w:r>
    </w:p>
    <w:p w:rsidR="003C7B49" w:rsidRDefault="003C7B49" w:rsidP="003C7B49"/>
    <w:p w:rsidR="003C7B49" w:rsidRDefault="003C7B49" w:rsidP="003C7B49">
      <w:pPr>
        <w:pStyle w:val="Heading4"/>
      </w:pPr>
      <w:r>
        <w:t>U.S. can easily survive without Venezuelan oil</w:t>
      </w:r>
    </w:p>
    <w:p w:rsidR="003C7B49" w:rsidRDefault="003C7B49" w:rsidP="003C7B49">
      <w:pPr>
        <w:rPr>
          <w:rStyle w:val="Hyperlink"/>
        </w:rPr>
      </w:pPr>
      <w:r w:rsidRPr="00553876">
        <w:rPr>
          <w:rStyle w:val="StyleStyleBold12pt"/>
        </w:rPr>
        <w:t>Elton, 10</w:t>
      </w:r>
      <w:r>
        <w:t xml:space="preserve"> (8/19/2010, Doug, “What would happen if Chavez cut off the US from Venezuelan oil?” </w:t>
      </w:r>
      <w:hyperlink r:id="rId74" w:history="1">
        <w:r w:rsidRPr="00072056">
          <w:rPr>
            <w:rStyle w:val="Hyperlink"/>
          </w:rPr>
          <w:t>http://www.helium.com/items/1926791-chavez-cut-off-the-us-from-venezuelan-oil-china-benefits</w:t>
        </w:r>
      </w:hyperlink>
      <w:r>
        <w:rPr>
          <w:rStyle w:val="Hyperlink"/>
        </w:rPr>
        <w:t>, JMP)</w:t>
      </w:r>
    </w:p>
    <w:p w:rsidR="003C7B49" w:rsidRDefault="003C7B49" w:rsidP="003C7B49"/>
    <w:p w:rsidR="003C7B49" w:rsidRPr="00B70C20" w:rsidRDefault="003C7B49" w:rsidP="003C7B49">
      <w:pPr>
        <w:rPr>
          <w:b/>
          <w:bCs/>
          <w:u w:val="single"/>
        </w:rPr>
      </w:pPr>
      <w:r>
        <w:t>The United States has long been the world’s leading oil consumer. Venezuelan President Hugo Chavez is aware of this fact and brandishes his country’s oil supply as a sword against the U.S. to defend his own political interests. W</w:t>
      </w:r>
      <w:r w:rsidRPr="004C3926">
        <w:rPr>
          <w:rStyle w:val="StyleBoldUnderline"/>
        </w:rPr>
        <w:t>hat if Chavez called his own bluff? The truth is that the “Yankee Empire,”</w:t>
      </w:r>
      <w:r>
        <w:t xml:space="preserve"> as Chavez would phrase it, </w:t>
      </w:r>
      <w:r w:rsidRPr="004C3926">
        <w:rPr>
          <w:rStyle w:val="StyleBoldUnderline"/>
        </w:rPr>
        <w:t xml:space="preserve">could </w:t>
      </w:r>
      <w:r w:rsidRPr="00E609EC">
        <w:rPr>
          <w:rStyle w:val="Emphasis"/>
        </w:rPr>
        <w:t>easily survive</w:t>
      </w:r>
      <w:r w:rsidRPr="004C3926">
        <w:rPr>
          <w:rStyle w:val="StyleBoldUnderline"/>
        </w:rPr>
        <w:t xml:space="preserve"> without Venezuelan oil in the short-term. In fact, initially the gamble would only serve to hurt Venezuela itself.</w:t>
      </w:r>
    </w:p>
    <w:p w:rsidR="003C7B49" w:rsidRDefault="003C7B49" w:rsidP="003C7B49">
      <w:r>
        <w:t>In recent years, the countries surrounding the Persian Gulf have taken most of the headlines regarding oil, but in reality most of the oil imported to the U.S. comes from sources closer to home. According to the U.S. Energy Information Administration, the U.S imports oil from Canada at 2.527 million barrels per day followed by Mexico at 1.428 million barrels per day, as of May 2010. Venezuela finishes as the bronze medalist at 1.109 million barrels per day. At first glance these numbers seem to skew in favor of Venezuela, but consider that oil accounts for a third of Venezuela’s gross domestic product. To lose the main contributor in such a vital revenue stream would cripple the Venezuelan economy and is the predominant reason Chavez has failed to make good on his threats.</w:t>
      </w:r>
    </w:p>
    <w:p w:rsidR="003C7B49" w:rsidRDefault="003C7B49" w:rsidP="003C7B49">
      <w:r>
        <w:t xml:space="preserve">There is no question Venezuelan oil means a great deal to the U.S., a country that basically runs on gas and diesel (sorry Dunkin’ Donuts). Still, </w:t>
      </w:r>
      <w:r w:rsidRPr="003B33A4">
        <w:rPr>
          <w:rStyle w:val="StyleBoldUnderline"/>
        </w:rPr>
        <w:t xml:space="preserve">years of </w:t>
      </w:r>
      <w:r w:rsidRPr="003B33A4">
        <w:rPr>
          <w:rStyle w:val="Emphasis"/>
        </w:rPr>
        <w:t>diversifying its international relationships</w:t>
      </w:r>
      <w:r w:rsidRPr="003B33A4">
        <w:rPr>
          <w:rStyle w:val="StyleBoldUnderline"/>
        </w:rPr>
        <w:t xml:space="preserve"> with oil rich countries has made the U.S. oil dependent, not oil desperate</w:t>
      </w:r>
      <w:r>
        <w:t xml:space="preserve">. Saudi Arabia falls just under Venezuela as a supplier to the U.S. and nearly matches it at 1.097 million barrels per day. </w:t>
      </w:r>
    </w:p>
    <w:p w:rsidR="003C7B49" w:rsidRPr="00C72FE2" w:rsidRDefault="003C7B49" w:rsidP="003C7B49"/>
    <w:p w:rsidR="003C7B49" w:rsidRDefault="003C7B49" w:rsidP="003C7B49">
      <w:pPr>
        <w:pStyle w:val="Heading3"/>
      </w:pPr>
      <w:r>
        <w:lastRenderedPageBreak/>
        <w:t>--- XT: Venezuela Won’t Cut Off U.S. Oil</w:t>
      </w:r>
    </w:p>
    <w:p w:rsidR="003C7B49" w:rsidRDefault="003C7B49" w:rsidP="003C7B49"/>
    <w:p w:rsidR="003C7B49" w:rsidRDefault="003C7B49" w:rsidP="003C7B49">
      <w:pPr>
        <w:pStyle w:val="Heading4"/>
      </w:pPr>
      <w:r>
        <w:t xml:space="preserve">Venezuela won’t cut imports and the impact would be quickly remedied </w:t>
      </w:r>
    </w:p>
    <w:p w:rsidR="003C7B49" w:rsidRDefault="003C7B49" w:rsidP="003C7B49">
      <w:r w:rsidRPr="006758D5">
        <w:rPr>
          <w:rStyle w:val="StyleStyleBold12pt"/>
        </w:rPr>
        <w:t>Arias, 09</w:t>
      </w:r>
      <w:r>
        <w:t xml:space="preserve"> --- M.A. Strategic Intelligence, B.A. Political Science (2/9/2009, Frances, “Venezuela’s Threats to U.S. Economic Security,” </w:t>
      </w:r>
      <w:hyperlink r:id="rId75" w:history="1">
        <w:r w:rsidRPr="00072056">
          <w:rPr>
            <w:rStyle w:val="Hyperlink"/>
          </w:rPr>
          <w:t>http://www.e-ir.info/2009/02/09/venezuela%E2%80%99s-threats-to-us-economic-security/</w:t>
        </w:r>
      </w:hyperlink>
      <w:r>
        <w:t>, JMP)</w:t>
      </w:r>
    </w:p>
    <w:p w:rsidR="003C7B49" w:rsidRDefault="003C7B49" w:rsidP="003C7B49"/>
    <w:p w:rsidR="003C7B49" w:rsidRDefault="003C7B49" w:rsidP="003C7B49">
      <w:r w:rsidRPr="00BC39BB">
        <w:rPr>
          <w:rStyle w:val="StyleBoldUnderline"/>
        </w:rPr>
        <w:t xml:space="preserve">The likelihood of Venezuela cutting oil exports is </w:t>
      </w:r>
      <w:r w:rsidRPr="00022C30">
        <w:rPr>
          <w:rStyle w:val="Emphasis"/>
        </w:rPr>
        <w:t>highly unlikely</w:t>
      </w:r>
      <w:r w:rsidRPr="00BC39BB">
        <w:rPr>
          <w:rStyle w:val="StyleBoldUnderline"/>
        </w:rPr>
        <w:t>.</w:t>
      </w:r>
      <w:r>
        <w:t xml:space="preserve"> “Venezuela beleaguered by food shortages, depends heavily on oil exports for about 90 percent of its export earnings and about half of the government revenue” (Mufson 2008, 1). The United States is Venezuela’s biggest customer. Halting crude sales would affect CITGO. “</w:t>
      </w:r>
      <w:r w:rsidRPr="00F64607">
        <w:rPr>
          <w:rStyle w:val="StyleBoldUnderline"/>
        </w:rPr>
        <w:t>Halting crude sales to the U.S. would divert heavy feed from CITGO, which PDVSA owns</w:t>
      </w:r>
      <w:r>
        <w:t xml:space="preserve"> and which has a total of 756,000 b/cd of deep-conversion capacity in three wholly owned U.S. refineries – 597,000 b/d of it on the Gulf Coast” (Oil &amp; Gas Journal 2008, 21). According to Oil &amp; Gas Journal, </w:t>
      </w:r>
      <w:r w:rsidRPr="00D6174C">
        <w:rPr>
          <w:rStyle w:val="StyleBoldUnderline"/>
        </w:rPr>
        <w:t xml:space="preserve">“If Chavez did lose his senses and halts sales of Venezuelan oil in the U.S., crude prices might jump in a trading panic but would </w:t>
      </w:r>
      <w:r w:rsidRPr="00D6174C">
        <w:rPr>
          <w:rStyle w:val="Emphasis"/>
        </w:rPr>
        <w:t>quickly resettle</w:t>
      </w:r>
      <w:r w:rsidRPr="00D6174C">
        <w:rPr>
          <w:rStyle w:val="StyleBoldUnderline"/>
        </w:rPr>
        <w:t xml:space="preserve"> as U.S. refineries found new sellers – probably the traders moving in to buy from PDSA”</w:t>
      </w:r>
      <w:r>
        <w:t xml:space="preserve"> (Oil &amp; Gas 2006, 21). </w:t>
      </w:r>
      <w:r w:rsidRPr="00D6174C">
        <w:rPr>
          <w:rStyle w:val="StyleBoldUnderline"/>
        </w:rPr>
        <w:t xml:space="preserve">Also, Venezuelans are importing more U.S. products such as construction machinery, cars, and computers. “Although it may be Chavez’s ultimate desire to end U.S.-Venezuelan interdependence, such </w:t>
      </w:r>
      <w:r w:rsidRPr="00193B46">
        <w:rPr>
          <w:rStyle w:val="Emphasis"/>
        </w:rPr>
        <w:t>close economic linkages cannot be easily dismantled</w:t>
      </w:r>
      <w:r w:rsidRPr="00D6174C">
        <w:rPr>
          <w:rStyle w:val="StyleBoldUnderline"/>
        </w:rPr>
        <w:t>”</w:t>
      </w:r>
      <w:r>
        <w:t xml:space="preserve"> (Lapper 2006, 17).</w:t>
      </w:r>
    </w:p>
    <w:p w:rsidR="003C7B49" w:rsidRDefault="003C7B49" w:rsidP="003C7B49">
      <w:r w:rsidRPr="002A0E81">
        <w:rPr>
          <w:rStyle w:val="StyleBoldUnderline"/>
        </w:rPr>
        <w:t>Not only would the stopping of oil exports hurt Venezuela’s economy, it would affect U.S. foreign aid being sent there</w:t>
      </w:r>
      <w:r>
        <w:t>. “According to the State Department’s fiscal year 2007 budget, Venezuela will receive $1 million in Andean Counter Drug Initiative funds this year – a decrease of nearly $2 million since 2005 – and $1.5 million in Economic Support Funds to strengthen civil society and the rule of law” (Lapper 2006, 23).</w:t>
      </w:r>
    </w:p>
    <w:p w:rsidR="003C7B49" w:rsidRDefault="003C7B49" w:rsidP="003C7B49"/>
    <w:p w:rsidR="003C7B49" w:rsidRDefault="003C7B49" w:rsidP="003C7B49">
      <w:pPr>
        <w:pStyle w:val="Heading4"/>
      </w:pPr>
      <w:r>
        <w:t>Venezuela won’t cut off the U.S. --- leverage is declining and it is importing U.S. gasoline</w:t>
      </w:r>
    </w:p>
    <w:p w:rsidR="003C7B49" w:rsidRDefault="003C7B49" w:rsidP="003C7B49">
      <w:pPr>
        <w:rPr>
          <w:rStyle w:val="Hyperlink"/>
        </w:rPr>
      </w:pPr>
      <w:r w:rsidRPr="0052656D">
        <w:rPr>
          <w:rStyle w:val="StyleStyleBold12pt"/>
        </w:rPr>
        <w:t>Blas, 12</w:t>
      </w:r>
      <w:r>
        <w:t xml:space="preserve"> (12/13/2012, Javier, “US net imports of Venezuelan oil hit 30-year low,” </w:t>
      </w:r>
      <w:hyperlink r:id="rId76" w:history="1">
        <w:r w:rsidRPr="00072056">
          <w:rPr>
            <w:rStyle w:val="Hyperlink"/>
          </w:rPr>
          <w:t>http://www.ft.com/intl/cms/s/0/5ef9e0fa-44f8-11e2-858f-00144feabdc0.html</w:t>
        </w:r>
      </w:hyperlink>
      <w:r>
        <w:rPr>
          <w:rStyle w:val="Hyperlink"/>
        </w:rPr>
        <w:t>, JMP)</w:t>
      </w:r>
    </w:p>
    <w:p w:rsidR="003C7B49" w:rsidRDefault="003C7B49" w:rsidP="003C7B49"/>
    <w:p w:rsidR="003C7B49" w:rsidRDefault="003C7B49" w:rsidP="003C7B49">
      <w:r>
        <w:t xml:space="preserve">Not so long ago, Hugo </w:t>
      </w:r>
      <w:r w:rsidRPr="00A33406">
        <w:rPr>
          <w:rStyle w:val="StyleBoldUnderline"/>
        </w:rPr>
        <w:t>Chávez</w:t>
      </w:r>
      <w:r>
        <w:t xml:space="preserve">, the leftist Venezuelan leader, </w:t>
      </w:r>
      <w:r w:rsidRPr="00A33406">
        <w:rPr>
          <w:rStyle w:val="StyleBoldUnderline"/>
        </w:rPr>
        <w:t>almost every month would threaten the US that he would shut down his country’s oil exports. Each time, Washington took the threats seriously</w:t>
      </w:r>
      <w:r>
        <w:t xml:space="preserve"> because of the importance of Caracas for US energy supplies.</w:t>
      </w:r>
    </w:p>
    <w:p w:rsidR="003C7B49" w:rsidRDefault="003C7B49" w:rsidP="003C7B49">
      <w:r w:rsidRPr="00A33406">
        <w:rPr>
          <w:rStyle w:val="StyleBoldUnderline"/>
        </w:rPr>
        <w:t>Not any longer. The US dependence of Venezuelan net crude and oil products exports</w:t>
      </w:r>
      <w:r>
        <w:t xml:space="preserve"> (including the US Virgin Islands, which largely refined Venezuelan crude to export into the US) </w:t>
      </w:r>
      <w:r w:rsidRPr="00A33406">
        <w:rPr>
          <w:rStyle w:val="StyleBoldUnderline"/>
        </w:rPr>
        <w:t>has dropped to levels last seen nearly 30 years ago</w:t>
      </w:r>
      <w:r>
        <w:t>.</w:t>
      </w:r>
    </w:p>
    <w:p w:rsidR="003C7B49" w:rsidRDefault="003C7B49" w:rsidP="003C7B49">
      <w:r>
        <w:t>The sharp drop is due to three factors. Overall US oil imports are down on the back of the shale boom. In addition, the closure of a large refinery in the US Virgin Islands co-owned by Petróleos de Venezuela (Pdvsa) has further reduced imports of Venezuelan-origin oil products. And more recently, Venezuela has started to import large amounts of US-made gasoline to offset a local shortage.</w:t>
      </w:r>
    </w:p>
    <w:p w:rsidR="003C7B49" w:rsidRDefault="003C7B49" w:rsidP="003C7B49">
      <w:r w:rsidRPr="00A33406">
        <w:rPr>
          <w:rStyle w:val="StyleBoldUnderline"/>
        </w:rPr>
        <w:lastRenderedPageBreak/>
        <w:t xml:space="preserve">The reduction in US imports of Venezuelan-origin crude and oil products has been going on for the last five </w:t>
      </w:r>
      <w:r w:rsidRPr="00D40468">
        <w:rPr>
          <w:rStyle w:val="StyleBoldUnderline"/>
        </w:rPr>
        <w:t>years. The new factor is the surge in US exports of oil products into Venezuela.</w:t>
      </w:r>
      <w:r>
        <w:t xml:space="preserve"> In September, US refiners shipped a record of 196,000 b/d of gasoline and other oil products to Caracas.</w:t>
      </w:r>
    </w:p>
    <w:p w:rsidR="003C7B49" w:rsidRDefault="003C7B49" w:rsidP="003C7B49">
      <w:r>
        <w:t>The International Energy Agency, the western countries’ oil watchdog, associates the surge in US exports to outages in Amuay and El Palito refineries in Venezuela.</w:t>
      </w:r>
    </w:p>
    <w:p w:rsidR="003C7B49" w:rsidRDefault="003C7B49" w:rsidP="003C7B49">
      <w:r>
        <w:t>The Amuay plant, part of the 955,000 b/d giant Paraguana Refining Center – the world’s second largest after the Jamnagar refinery in India – suffered an explosion and fire in August that killed nearly 50 people and injured more than 150. Although Caracas has said several times the refinery is returning to full production, the surge in oil products from the US suggests the contrary.</w:t>
      </w:r>
    </w:p>
    <w:p w:rsidR="003C7B49" w:rsidRDefault="003C7B49" w:rsidP="003C7B49">
      <w:r w:rsidRPr="00645249">
        <w:rPr>
          <w:rStyle w:val="StyleBoldUnderline"/>
        </w:rPr>
        <w:t xml:space="preserve">The jump in US gasoline exports to Venezuela means that for each 10 barrels of crude that Caracas ships to </w:t>
      </w:r>
      <w:r w:rsidRPr="006E7383">
        <w:rPr>
          <w:rStyle w:val="StyleBoldUnderline"/>
        </w:rPr>
        <w:t>the US, two return to Venezuela as products. The US oil product exports accounted in September for roughly 20 per cent of Venezuelan domestic oil consumption</w:t>
      </w:r>
      <w:r>
        <w:t xml:space="preserve"> of about 1m b/d.</w:t>
      </w:r>
    </w:p>
    <w:p w:rsidR="003C7B49" w:rsidRDefault="003C7B49" w:rsidP="003C7B49">
      <w:r>
        <w:t>The combination of lower Venezuelan oil exports – both from the country itself and the US Virgin Islands – and higher US gasoline exports reduced in June US net imports of Venezuelan-origin oil to 685,000 barrels a day, the lowest since March 1984, according to Financial Times’ estimates based on data from the US Energy Information Administration. US net imports of Venezuelan-origin oil recovered a bit in September – the last data available –, reaching 839,000 b/d.</w:t>
      </w:r>
    </w:p>
    <w:p w:rsidR="003C7B49" w:rsidRDefault="003C7B49" w:rsidP="003C7B49">
      <w:r>
        <w:t>Mr Chávez, who is undergoing cancer treatment in Cuba, may threaten an oil embargo in the future, as he did during the recent presidential elections. But his menace will no longer worry Washington.</w:t>
      </w:r>
    </w:p>
    <w:p w:rsidR="003C7B49" w:rsidRDefault="003C7B49" w:rsidP="003C7B49"/>
    <w:p w:rsidR="003C7B49" w:rsidRDefault="003C7B49" w:rsidP="003C7B49">
      <w:pPr>
        <w:pStyle w:val="Heading4"/>
      </w:pPr>
      <w:r>
        <w:t>Venezuela can’t cut exports to U.S. --- would hurt its country far more</w:t>
      </w:r>
    </w:p>
    <w:p w:rsidR="003C7B49" w:rsidRDefault="003C7B49" w:rsidP="003C7B49">
      <w:r w:rsidRPr="00D02690">
        <w:rPr>
          <w:rStyle w:val="StyleStyleBold12pt"/>
        </w:rPr>
        <w:t>Laten, 10</w:t>
      </w:r>
      <w:r>
        <w:t xml:space="preserve"> (8/3/2010, Grant, “Venezuelan Oil Embargo Wouldn’t Impact American Energy Security,” </w:t>
      </w:r>
      <w:hyperlink r:id="rId77" w:history="1">
        <w:r w:rsidRPr="00400BBB">
          <w:rPr>
            <w:rStyle w:val="Hyperlink"/>
          </w:rPr>
          <w:t>http://csis.org/blog/venezuelan-oil-embargo-wouldn%E2%80%99t-impact-american-energy-security</w:t>
        </w:r>
      </w:hyperlink>
      <w:r>
        <w:t>, JMP)</w:t>
      </w:r>
    </w:p>
    <w:p w:rsidR="003C7B49" w:rsidRDefault="003C7B49" w:rsidP="003C7B49"/>
    <w:p w:rsidR="003C7B49" w:rsidRDefault="003C7B49" w:rsidP="003C7B49">
      <w:r>
        <w:t xml:space="preserve">With Hugo Chávez’s July 25 announcement that he would cease oil shipments to the United States in the event that Colombia and Venezuela go to war, the potential implications for American energy security seem daunting. In 2009, Venezuela supplied 11.5 percent of the crude oil consumed in the United States, and with Colombia and Venezuela’s recent break of diplomatic and economic ties, the notion of armed confrontation in South America can’t be entirely overlooked. So </w:t>
      </w:r>
      <w:r w:rsidRPr="003F52D7">
        <w:rPr>
          <w:rStyle w:val="StyleBoldUnderline"/>
        </w:rPr>
        <w:t>what</w:t>
      </w:r>
      <w:r>
        <w:t xml:space="preserve">, then, </w:t>
      </w:r>
      <w:r w:rsidRPr="003F52D7">
        <w:rPr>
          <w:rStyle w:val="StyleBoldUnderline"/>
        </w:rPr>
        <w:t>would happen if Venezuela were to suddenly institute a petroleum embargo on the</w:t>
      </w:r>
      <w:r>
        <w:t xml:space="preserve"> </w:t>
      </w:r>
      <w:r w:rsidRPr="003F52D7">
        <w:rPr>
          <w:rStyle w:val="Emphasis"/>
        </w:rPr>
        <w:t>U</w:t>
      </w:r>
      <w:r>
        <w:t xml:space="preserve">nited </w:t>
      </w:r>
      <w:r w:rsidRPr="003F52D7">
        <w:rPr>
          <w:rStyle w:val="Emphasis"/>
        </w:rPr>
        <w:t>S</w:t>
      </w:r>
      <w:r>
        <w:t>tates? Would the ensuing chaos be politically worthwhile for the Chávez administration, or would it merely compound Venezuelan economic woes?</w:t>
      </w:r>
    </w:p>
    <w:p w:rsidR="003C7B49" w:rsidRPr="005B6D93" w:rsidRDefault="003C7B49" w:rsidP="003C7B49">
      <w:pPr>
        <w:rPr>
          <w:b/>
          <w:bCs/>
          <w:u w:val="single"/>
        </w:rPr>
      </w:pPr>
      <w:r>
        <w:t xml:space="preserve">Venezuela exports just over one million barrels of crude oil to the United States per day, most of which goes to refineries owned by Citgo, the American arm of Venezuela’s state-owned oil company, Petróleos de Venezuela, S.A. (PDVSA). Shipments of oil and refined petroleum products to the United States constitute roughly 60 percent of Venezuela’s total petroleum exports, and largely sustain Citgo’s operations. </w:t>
      </w:r>
      <w:r w:rsidRPr="00A438CE">
        <w:rPr>
          <w:rStyle w:val="StyleBoldUnderline"/>
        </w:rPr>
        <w:t>Over the past few years, Chávez has been gradually diversifying Venezuela’s petroleum customers, but the</w:t>
      </w:r>
      <w:r>
        <w:t xml:space="preserve"> </w:t>
      </w:r>
      <w:r w:rsidRPr="00A438CE">
        <w:rPr>
          <w:rStyle w:val="Emphasis"/>
        </w:rPr>
        <w:t>U</w:t>
      </w:r>
      <w:r>
        <w:t xml:space="preserve">nited </w:t>
      </w:r>
      <w:r w:rsidRPr="00A438CE">
        <w:rPr>
          <w:rStyle w:val="Emphasis"/>
        </w:rPr>
        <w:t>S</w:t>
      </w:r>
      <w:r>
        <w:t xml:space="preserve">tates </w:t>
      </w:r>
      <w:r w:rsidRPr="00A438CE">
        <w:rPr>
          <w:rStyle w:val="StyleBoldUnderline"/>
        </w:rPr>
        <w:t>remains its most important market</w:t>
      </w:r>
      <w:r>
        <w:t xml:space="preserve">. </w:t>
      </w:r>
      <w:r w:rsidRPr="005E0B3C">
        <w:rPr>
          <w:rStyle w:val="StyleBoldUnderline"/>
        </w:rPr>
        <w:t>An oil embargo</w:t>
      </w:r>
      <w:r>
        <w:t xml:space="preserve"> implemented within the next few months </w:t>
      </w:r>
      <w:r w:rsidRPr="005E0B3C">
        <w:rPr>
          <w:rStyle w:val="StyleBoldUnderline"/>
        </w:rPr>
        <w:t>would impact the Venezuelan economy much more acutely than it would that of the US because of Venezuela’s structural reliance on exports to the American market, coupled with current supply and demand conditions.</w:t>
      </w:r>
    </w:p>
    <w:p w:rsidR="003C7B49" w:rsidRDefault="003C7B49" w:rsidP="003C7B49">
      <w:r w:rsidRPr="004E45D7">
        <w:rPr>
          <w:rStyle w:val="StyleBoldUnderline"/>
        </w:rPr>
        <w:lastRenderedPageBreak/>
        <w:t>The sudden cessation of oil exports</w:t>
      </w:r>
      <w:r>
        <w:t xml:space="preserve"> to the United States </w:t>
      </w:r>
      <w:r w:rsidRPr="004E45D7">
        <w:rPr>
          <w:rStyle w:val="StyleBoldUnderline"/>
        </w:rPr>
        <w:t>would wreak havoc on several Venezuelan systems</w:t>
      </w:r>
      <w:r>
        <w:t>. First, because Venezuela would have to modify its production for another market – probably China – PDVSA would be forced to drastically revamp its domestic production and transportation infrastructures. Different demand proportions, chemistry, and regulatory constraints would tie up PDVSA assets, expose gross deficiencies in export refining capacity, and slash oil shipments for months, if not years. Meanwhile, Citgo refineries and distribution networks in the United States would sit dormant, leading to enormous investment losses for PDVSA and reductions in future operational capacity due to the loss of experienced employees.</w:t>
      </w:r>
    </w:p>
    <w:p w:rsidR="003C7B49" w:rsidRDefault="003C7B49" w:rsidP="003C7B49">
      <w:r>
        <w:t xml:space="preserve">With PDVSA feeling the financial brunt of an embargo, </w:t>
      </w:r>
      <w:r w:rsidRPr="005B6D93">
        <w:rPr>
          <w:rStyle w:val="StyleBoldUnderline"/>
        </w:rPr>
        <w:t>the availability of government-backed social services in Venezuela would plummet</w:t>
      </w:r>
      <w:r>
        <w:t xml:space="preserve">. Recent structural reforms have placed responsibility for administrating many aspects of the government’s programs on PDVSA directly because it generates the majority of government revenue. If that revenue disappeared, so would a large portion of PDVSA’s ability to subsidize groceries, provide healthcare, and maintain services for millions of people. </w:t>
      </w:r>
      <w:r w:rsidRPr="005B6D93">
        <w:rPr>
          <w:rStyle w:val="StyleBoldUnderline"/>
        </w:rPr>
        <w:t>Venezuelan citizens would be severely impacted by a measure meant to punish the</w:t>
      </w:r>
      <w:r>
        <w:t xml:space="preserve"> </w:t>
      </w:r>
      <w:r w:rsidRPr="005B6D93">
        <w:rPr>
          <w:rStyle w:val="Emphasis"/>
        </w:rPr>
        <w:t>U</w:t>
      </w:r>
      <w:r>
        <w:t xml:space="preserve">nited </w:t>
      </w:r>
      <w:r w:rsidRPr="005B6D93">
        <w:rPr>
          <w:rStyle w:val="Emphasis"/>
        </w:rPr>
        <w:t>S</w:t>
      </w:r>
      <w:r>
        <w:t>tates.</w:t>
      </w:r>
    </w:p>
    <w:p w:rsidR="003C7B49" w:rsidRDefault="003C7B49" w:rsidP="003C7B49"/>
    <w:p w:rsidR="003C7B49" w:rsidRDefault="003C7B49" w:rsidP="003C7B49">
      <w:pPr>
        <w:pStyle w:val="Heading4"/>
      </w:pPr>
      <w:r>
        <w:t>Won’t cut off oil and would only raise world prices $11 a barrel</w:t>
      </w:r>
    </w:p>
    <w:p w:rsidR="003C7B49" w:rsidRDefault="003C7B49" w:rsidP="003C7B49">
      <w:r w:rsidRPr="00BE3AC1">
        <w:rPr>
          <w:rStyle w:val="StyleStyleBold12pt"/>
        </w:rPr>
        <w:t>Sullivan, 13</w:t>
      </w:r>
      <w:r>
        <w:t xml:space="preserve"> --- Specialist in Latin American Affairs at Congressional Research Service (1/10/2013, Mark P., “Venezuela: Issues for Congress,” </w:t>
      </w:r>
      <w:hyperlink r:id="rId78" w:history="1">
        <w:r w:rsidRPr="00400BBB">
          <w:rPr>
            <w:rStyle w:val="Hyperlink"/>
          </w:rPr>
          <w:t>http://www.fas.org/sgp/crs/row/R40938.pdf</w:t>
        </w:r>
      </w:hyperlink>
      <w:r>
        <w:t>, JMP)</w:t>
      </w:r>
    </w:p>
    <w:p w:rsidR="003C7B49" w:rsidRDefault="003C7B49" w:rsidP="003C7B49"/>
    <w:p w:rsidR="003C7B49" w:rsidRDefault="003C7B49" w:rsidP="003C7B49">
      <w:r w:rsidRPr="001E58B8">
        <w:rPr>
          <w:rStyle w:val="StyleBoldUnderline"/>
        </w:rPr>
        <w:t>Despite notable frictions in bilateral relations, Venezuela has continued to be a major supplier of oil to the</w:t>
      </w:r>
      <w:r>
        <w:t xml:space="preserve"> </w:t>
      </w:r>
      <w:r w:rsidRPr="001E58B8">
        <w:rPr>
          <w:rStyle w:val="Emphasis"/>
        </w:rPr>
        <w:t>U</w:t>
      </w:r>
      <w:r>
        <w:t xml:space="preserve">nited </w:t>
      </w:r>
      <w:r w:rsidRPr="001E58B8">
        <w:rPr>
          <w:rStyle w:val="Emphasis"/>
        </w:rPr>
        <w:t>S</w:t>
      </w:r>
      <w:r>
        <w:t xml:space="preserve">tates. </w:t>
      </w:r>
      <w:r w:rsidRPr="00D5513D">
        <w:rPr>
          <w:rStyle w:val="StyleBoldUnderline"/>
        </w:rPr>
        <w:t>On numerous</w:t>
      </w:r>
      <w:r w:rsidRPr="001E58B8">
        <w:rPr>
          <w:rStyle w:val="StyleBoldUnderline"/>
        </w:rPr>
        <w:t xml:space="preserve"> past occasions, however, Chávez threatened to stop selling oil to the</w:t>
      </w:r>
      <w:r>
        <w:t xml:space="preserve"> </w:t>
      </w:r>
      <w:r w:rsidRPr="001E58B8">
        <w:rPr>
          <w:rStyle w:val="Emphasis"/>
        </w:rPr>
        <w:t>U</w:t>
      </w:r>
      <w:r>
        <w:t xml:space="preserve">nited </w:t>
      </w:r>
      <w:r w:rsidRPr="001E58B8">
        <w:rPr>
          <w:rStyle w:val="Emphasis"/>
        </w:rPr>
        <w:t>S</w:t>
      </w:r>
      <w:r>
        <w:t xml:space="preserve">tates, </w:t>
      </w:r>
      <w:r w:rsidRPr="001E58B8">
        <w:rPr>
          <w:rStyle w:val="StyleBoldUnderline"/>
        </w:rPr>
        <w:t>although Venezuelan officials maintained that Venezuela would only stop sending oil</w:t>
      </w:r>
      <w:r w:rsidRPr="001E58B8">
        <w:t xml:space="preserve"> </w:t>
      </w:r>
      <w:r>
        <w:t xml:space="preserve">to the United States </w:t>
      </w:r>
      <w:r w:rsidRPr="001E58B8">
        <w:rPr>
          <w:rStyle w:val="StyleBoldUnderline"/>
        </w:rPr>
        <w:t xml:space="preserve">if </w:t>
      </w:r>
      <w:r w:rsidRPr="00396324">
        <w:rPr>
          <w:rStyle w:val="StyleBoldUnderline"/>
        </w:rPr>
        <w:t>attacked by the</w:t>
      </w:r>
      <w:r>
        <w:t xml:space="preserve"> </w:t>
      </w:r>
      <w:r w:rsidRPr="00396324">
        <w:rPr>
          <w:rStyle w:val="Emphasis"/>
        </w:rPr>
        <w:t>U</w:t>
      </w:r>
      <w:r>
        <w:t xml:space="preserve">nited </w:t>
      </w:r>
      <w:r w:rsidRPr="00396324">
        <w:rPr>
          <w:rStyle w:val="Emphasis"/>
        </w:rPr>
        <w:t>S</w:t>
      </w:r>
      <w:r>
        <w:t xml:space="preserve">tates. Because of Chávez’s strong rhetoric, however, some observers raised questions about the security of Venezuela as a major supplier of foreign oil. In June 2006, the Government Accountability Office (GAO) issued a report, requested by then-Senate Foreign Relations Committee Chairman Richard Lugar, on the issue of potential Venezuelan oil supply disruption. At the time, </w:t>
      </w:r>
      <w:r w:rsidRPr="00D5513D">
        <w:rPr>
          <w:rStyle w:val="StyleBoldUnderline"/>
        </w:rPr>
        <w:t>the GAO report concluded that a sudden loss of all or most Venezuelan oil from the world market could raise world prices up to $11 per barrel and decrease U.S. gross domestic product by about $23 billion.</w:t>
      </w:r>
      <w:r>
        <w:t>116</w:t>
      </w:r>
    </w:p>
    <w:p w:rsidR="003C7B49" w:rsidRDefault="003C7B49" w:rsidP="003C7B49">
      <w:r>
        <w:t>On August 25, 2012, an explosion at a Venezuelan oil refinery killed more than 40 people, and raised questions about whether the government has neglected maintenance and safety in its management of PdVSA. Venezuela’s largest oil union has called for the resignation of the head of PdVSA, Rafael Ramirez, who also serves as minister of oil and mining. The issue became a campaign issue, with critics of President Chávez maintaining that his government has used PdVSA to fund social programs, with not enough slated for maintenance and investment for the oil company’s infrastructure.117</w:t>
      </w:r>
    </w:p>
    <w:p w:rsidR="003C7B49" w:rsidRDefault="003C7B49" w:rsidP="003C7B49"/>
    <w:p w:rsidR="003C7B49" w:rsidRDefault="003C7B49" w:rsidP="003C7B49">
      <w:pPr>
        <w:pStyle w:val="Heading4"/>
      </w:pPr>
      <w:r>
        <w:t>Venezuela uses oil to U.S. as leverage with China</w:t>
      </w:r>
    </w:p>
    <w:p w:rsidR="003C7B49" w:rsidRDefault="003C7B49" w:rsidP="003C7B49">
      <w:pPr>
        <w:rPr>
          <w:rStyle w:val="Hyperlink"/>
        </w:rPr>
      </w:pPr>
      <w:r w:rsidRPr="00553876">
        <w:rPr>
          <w:rStyle w:val="StyleStyleBold12pt"/>
        </w:rPr>
        <w:t>Elton, 10</w:t>
      </w:r>
      <w:r>
        <w:t xml:space="preserve"> (8/19/2010, Doug, “What would happen if Chavez cut off the US from Venezuelan oil?” </w:t>
      </w:r>
      <w:hyperlink r:id="rId79" w:history="1">
        <w:r w:rsidRPr="00072056">
          <w:rPr>
            <w:rStyle w:val="Hyperlink"/>
          </w:rPr>
          <w:t>http://www.helium.com/items/1926791-chavez-cut-off-the-us-from-venezuelan-oil-china-benefits</w:t>
        </w:r>
      </w:hyperlink>
      <w:r>
        <w:rPr>
          <w:rStyle w:val="Hyperlink"/>
        </w:rPr>
        <w:t>, JMP)</w:t>
      </w:r>
    </w:p>
    <w:p w:rsidR="003C7B49" w:rsidRDefault="003C7B49" w:rsidP="003C7B49"/>
    <w:p w:rsidR="003C7B49" w:rsidRDefault="003C7B49" w:rsidP="003C7B49">
      <w:r>
        <w:lastRenderedPageBreak/>
        <w:t>The international game of politics often plays like dominos. Columbia recently accused Venezuela of harboring rebels and this in turn lead Chavez to comment on oil exports to the U.S. If the dominos had fallen, a fourth country would have been the most likely to benefit in the long-term.</w:t>
      </w:r>
    </w:p>
    <w:p w:rsidR="003C7B49" w:rsidRDefault="003C7B49" w:rsidP="003C7B49">
      <w:r w:rsidRPr="001D37BC">
        <w:rPr>
          <w:rStyle w:val="StyleBoldUnderline"/>
        </w:rPr>
        <w:t>China is predicted to overcome the U.S. economy one day</w:t>
      </w:r>
      <w:r>
        <w:t xml:space="preserve">. Its rapid industrialization equals a need for oil. </w:t>
      </w:r>
      <w:r w:rsidRPr="00825A9F">
        <w:rPr>
          <w:rStyle w:val="StyleBoldUnderline"/>
        </w:rPr>
        <w:t>Venezuela is aware of this and has been keen to advance the relationship between the two countries. At present</w:t>
      </w:r>
      <w:r w:rsidRPr="00564334">
        <w:rPr>
          <w:rStyle w:val="StyleBoldUnderline"/>
        </w:rPr>
        <w:t>, exporting oil to the U.S. allows Venezuela leverage when dealing with the Chinese. The greater the demand, the more control favors the distributor. Take the U.S. out of the equation and Venezuela will be desperate to sell oil to the Chinese.</w:t>
      </w:r>
      <w:r>
        <w:t xml:space="preserve"> It’s the difference of coming to the feast a beggar or a king for Venezuela, but for the U.S. it has a far greater consequence.</w:t>
      </w:r>
    </w:p>
    <w:p w:rsidR="003C7B49" w:rsidRPr="002E6A90" w:rsidRDefault="003C7B49" w:rsidP="003C7B49"/>
    <w:p w:rsidR="003C7B49" w:rsidRDefault="003C7B49" w:rsidP="003C7B49">
      <w:pPr>
        <w:pStyle w:val="Heading4"/>
      </w:pPr>
      <w:r>
        <w:t>Venezuela cut off unlikely</w:t>
      </w:r>
    </w:p>
    <w:p w:rsidR="003C7B49" w:rsidRDefault="003C7B49" w:rsidP="003C7B49">
      <w:r w:rsidRPr="006758D5">
        <w:rPr>
          <w:rStyle w:val="StyleStyleBold12pt"/>
        </w:rPr>
        <w:t>Arias, 09</w:t>
      </w:r>
      <w:r>
        <w:t xml:space="preserve"> --- M.A. Strategic Intelligence, B.A. Political Science (2/9/2009, Frances, “Venezuela’s Threats to U.S. Economic Security,” </w:t>
      </w:r>
      <w:hyperlink r:id="rId80" w:history="1">
        <w:r w:rsidRPr="00072056">
          <w:rPr>
            <w:rStyle w:val="Hyperlink"/>
          </w:rPr>
          <w:t>http://www.e-ir.info/2009/02/09/venezuela%E2%80%99s-threats-to-us-economic-security/</w:t>
        </w:r>
      </w:hyperlink>
      <w:r>
        <w:t>, JMP)</w:t>
      </w:r>
    </w:p>
    <w:p w:rsidR="003C7B49" w:rsidRDefault="003C7B49" w:rsidP="003C7B49"/>
    <w:p w:rsidR="003C7B49" w:rsidRDefault="003C7B49" w:rsidP="003C7B49">
      <w:r>
        <w:t>Conclusion</w:t>
      </w:r>
    </w:p>
    <w:p w:rsidR="003C7B49" w:rsidRDefault="003C7B49" w:rsidP="003C7B49">
      <w:r>
        <w:t xml:space="preserve">Global consumption of oil will continue to grow as the years pass. The United States is overly dependent on oil imports to meet its demand to supply its industries. </w:t>
      </w:r>
      <w:r w:rsidRPr="000D0F11">
        <w:rPr>
          <w:rStyle w:val="StyleBoldUnderline"/>
        </w:rPr>
        <w:t>The U.S. must look to find alternatives should Venezuela decide to halt all oil imports to the</w:t>
      </w:r>
      <w:r>
        <w:t xml:space="preserve"> </w:t>
      </w:r>
      <w:r w:rsidRPr="000D0F11">
        <w:rPr>
          <w:rStyle w:val="Emphasis"/>
        </w:rPr>
        <w:t>U</w:t>
      </w:r>
      <w:r>
        <w:t xml:space="preserve">nited </w:t>
      </w:r>
      <w:r w:rsidRPr="000D0F11">
        <w:rPr>
          <w:rStyle w:val="Emphasis"/>
        </w:rPr>
        <w:t>S</w:t>
      </w:r>
      <w:r>
        <w:t xml:space="preserve">tates. </w:t>
      </w:r>
      <w:r w:rsidRPr="000D0F11">
        <w:rPr>
          <w:rStyle w:val="StyleBoldUnderline"/>
        </w:rPr>
        <w:t>This</w:t>
      </w:r>
      <w:r w:rsidRPr="00932A64">
        <w:t xml:space="preserve"> threat </w:t>
      </w:r>
      <w:r w:rsidRPr="000D0F11">
        <w:rPr>
          <w:rStyle w:val="StyleBoldUnderline"/>
        </w:rPr>
        <w:t xml:space="preserve">is a </w:t>
      </w:r>
      <w:r w:rsidRPr="00932A64">
        <w:rPr>
          <w:rStyle w:val="Emphasis"/>
        </w:rPr>
        <w:t>weak threat</w:t>
      </w:r>
      <w:r w:rsidRPr="000D0F11">
        <w:rPr>
          <w:rStyle w:val="StyleBoldUnderline"/>
        </w:rPr>
        <w:t xml:space="preserve"> considering the possible outcomes that would hamper Venezuela</w:t>
      </w:r>
      <w:r>
        <w:t>. If the U.S. plans to bounce back from the economic hit that would come with Venezuela pulling oil exports, then it must begin to create a strategy that will cushion the blow.</w:t>
      </w:r>
    </w:p>
    <w:p w:rsidR="003C7B49" w:rsidRDefault="003C7B49" w:rsidP="003C7B49"/>
    <w:p w:rsidR="003C7B49" w:rsidRDefault="003C7B49" w:rsidP="003C7B49">
      <w:pPr>
        <w:pStyle w:val="Heading3"/>
      </w:pPr>
      <w:r>
        <w:lastRenderedPageBreak/>
        <w:t>--- XT: China No Threat to U.S. Heg</w:t>
      </w:r>
    </w:p>
    <w:p w:rsidR="003C7B49" w:rsidRDefault="003C7B49" w:rsidP="003C7B49"/>
    <w:p w:rsidR="003C7B49" w:rsidRDefault="003C7B49" w:rsidP="003C7B49">
      <w:pPr>
        <w:pStyle w:val="Heading4"/>
      </w:pPr>
      <w:r>
        <w:t>Sino-Latin American cooperation benefits world peace and there is no threat to U.S.</w:t>
      </w:r>
    </w:p>
    <w:p w:rsidR="003C7B49" w:rsidRDefault="003C7B49" w:rsidP="003C7B49">
      <w:r w:rsidRPr="00836326">
        <w:rPr>
          <w:rStyle w:val="StyleStyleBold12pt"/>
        </w:rPr>
        <w:t>Jiang, 07</w:t>
      </w:r>
      <w:r>
        <w:t xml:space="preserve"> --- Deputy Director of the Institute of Latin American Studies (ILAS) of the Chinese Academy of Social Sciences (Shixue, “Three Factors in Recent Development of Sino-Latin American Relations,” in ENTER THE DRAGON? China’s Presence in Latin America, </w:t>
      </w:r>
      <w:hyperlink r:id="rId81" w:history="1">
        <w:r w:rsidRPr="006F16FC">
          <w:rPr>
            <w:rStyle w:val="Hyperlink"/>
          </w:rPr>
          <w:t>http://www.wilsoncenter.org/sites/default/files/EnterDragonFinal.pdf</w:t>
        </w:r>
      </w:hyperlink>
      <w:r>
        <w:t>, JMP)</w:t>
      </w:r>
    </w:p>
    <w:p w:rsidR="003C7B49" w:rsidRDefault="003C7B49" w:rsidP="003C7B49"/>
    <w:p w:rsidR="003C7B49" w:rsidRDefault="003C7B49" w:rsidP="003C7B49">
      <w:r w:rsidRPr="00840FCA">
        <w:rPr>
          <w:rStyle w:val="StyleBoldUnderline"/>
        </w:rPr>
        <w:t xml:space="preserve">In the age of globalization, there is a high priority on promoting South-South cooperation in all fields. China’s relations with Latin American countries are part of this cooperation. The strengthened cooperation between China and Latin America should </w:t>
      </w:r>
      <w:r w:rsidRPr="00D754A3">
        <w:rPr>
          <w:rStyle w:val="Emphasis"/>
        </w:rPr>
        <w:t>benefit world peace</w:t>
      </w:r>
      <w:r>
        <w:t xml:space="preserve"> and development. No less important is the fact </w:t>
      </w:r>
      <w:r w:rsidRPr="00840FCA">
        <w:rPr>
          <w:rStyle w:val="StyleBoldUnderline"/>
        </w:rPr>
        <w:t xml:space="preserve">that the development of Sino-Latin American relations will </w:t>
      </w:r>
      <w:r w:rsidRPr="008B06F1">
        <w:rPr>
          <w:rStyle w:val="Emphasis"/>
        </w:rPr>
        <w:t>not harm the interests of the</w:t>
      </w:r>
      <w:r>
        <w:t xml:space="preserve"> </w:t>
      </w:r>
      <w:r w:rsidRPr="00840FCA">
        <w:rPr>
          <w:rStyle w:val="Emphasis"/>
        </w:rPr>
        <w:t>U</w:t>
      </w:r>
      <w:r>
        <w:t xml:space="preserve">nited </w:t>
      </w:r>
      <w:r w:rsidRPr="00840FCA">
        <w:rPr>
          <w:rStyle w:val="Emphasis"/>
        </w:rPr>
        <w:t>S</w:t>
      </w:r>
      <w:r>
        <w:t>tates.</w:t>
      </w:r>
    </w:p>
    <w:p w:rsidR="003C7B49" w:rsidRPr="004A1D50" w:rsidRDefault="003C7B49" w:rsidP="003C7B49"/>
    <w:p w:rsidR="003C7B49" w:rsidRDefault="003C7B49" w:rsidP="003C7B49">
      <w:pPr>
        <w:pStyle w:val="Heading3"/>
      </w:pPr>
      <w:r>
        <w:lastRenderedPageBreak/>
        <w:t>--- XT: No China War</w:t>
      </w:r>
    </w:p>
    <w:p w:rsidR="003C7B49" w:rsidRDefault="003C7B49" w:rsidP="003C7B49"/>
    <w:p w:rsidR="003C7B49" w:rsidRDefault="003C7B49" w:rsidP="003C7B49">
      <w:pPr>
        <w:pStyle w:val="Heading4"/>
      </w:pPr>
      <w:r>
        <w:t>No China conflict – no military use</w:t>
      </w:r>
    </w:p>
    <w:p w:rsidR="003C7B49" w:rsidRDefault="003C7B49" w:rsidP="003C7B49">
      <w:r>
        <w:rPr>
          <w:rStyle w:val="StyleStyleBold12pt"/>
        </w:rPr>
        <w:t>Ali</w:t>
      </w:r>
      <w:r w:rsidRPr="007526C9">
        <w:rPr>
          <w:rStyle w:val="StyleStyleBold12pt"/>
        </w:rPr>
        <w:t>son &amp; Blackwill 13</w:t>
      </w:r>
      <w:r>
        <w:t xml:space="preserve"> --- *director of the Belfer Center for Science and International Affairs and Douglas Dillon Professor at Harvard's John F. Kennedy School of Government AND **Henry A. Kissinger Senior Fellow for U.S. foreign policy at the Council on Foreign Relations (Graham and Robert, 1/28/2013, "Beijing Still Prefers Diplomacy Over Force," </w:t>
      </w:r>
      <w:hyperlink r:id="rId82" w:history="1">
        <w:r w:rsidRPr="006F16FC">
          <w:rPr>
            <w:rStyle w:val="Hyperlink"/>
          </w:rPr>
          <w:t>http://www.cfr.org/china/beijing-still-prefers-diplomacy-over-force/p29892</w:t>
        </w:r>
      </w:hyperlink>
      <w:r>
        <w:t>, GDI File)</w:t>
      </w:r>
    </w:p>
    <w:p w:rsidR="003C7B49" w:rsidRDefault="003C7B49" w:rsidP="003C7B49"/>
    <w:p w:rsidR="003C7B49" w:rsidRDefault="003C7B49" w:rsidP="003C7B49">
      <w:pPr>
        <w:rPr>
          <w:rStyle w:val="StyleBoldUnderline"/>
        </w:rPr>
      </w:pPr>
      <w:r w:rsidRPr="00EE59CE">
        <w:rPr>
          <w:rStyle w:val="StyleBoldUnderline"/>
        </w:rPr>
        <w:t>As China has become a leading export market</w:t>
      </w:r>
      <w:r w:rsidRPr="00EE59CE">
        <w:rPr>
          <w:sz w:val="16"/>
        </w:rPr>
        <w:t xml:space="preserve"> for its neighbours, </w:t>
      </w:r>
      <w:r w:rsidRPr="00EE59CE">
        <w:rPr>
          <w:rStyle w:val="StyleBoldUnderline"/>
        </w:rPr>
        <w:t>it expects them to be "</w:t>
      </w:r>
      <w:r w:rsidRPr="00EE59CE">
        <w:rPr>
          <w:rStyle w:val="Emphasis"/>
        </w:rPr>
        <w:t>more respectful</w:t>
      </w:r>
      <w:r w:rsidRPr="00EE59CE">
        <w:rPr>
          <w:sz w:val="16"/>
        </w:rPr>
        <w:t>", in Mr Lee's words. In public statements, China usually downplays the advantages its size begets, but in a heated moment at a 2010 regional security meeting, its foreign minister had a different message: "China is a big country and other countries</w:t>
      </w:r>
      <w:r w:rsidRPr="00680F81">
        <w:rPr>
          <w:sz w:val="16"/>
        </w:rPr>
        <w:t xml:space="preserve">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F04307">
        <w:rPr>
          <w:rStyle w:val="StyleBoldUnderline"/>
        </w:rPr>
        <w:t>As tensions mount</w:t>
      </w:r>
      <w:r w:rsidRPr="00680F81">
        <w:rPr>
          <w:sz w:val="16"/>
        </w:rPr>
        <w:t xml:space="preserve"> over competing claims for contested territories, </w:t>
      </w:r>
      <w:r w:rsidRPr="00EE59CE">
        <w:rPr>
          <w:rStyle w:val="StyleBoldUnderline"/>
          <w:highlight w:val="yellow"/>
        </w:rPr>
        <w:t>should we expect Beijing to use military force</w:t>
      </w:r>
      <w:r w:rsidRPr="00680F81">
        <w:rPr>
          <w:sz w:val="16"/>
        </w:rPr>
        <w:t xml:space="preserve"> to advance its claims? From the perspective of the grand strategist, </w:t>
      </w:r>
      <w:r w:rsidRPr="00EE59CE">
        <w:rPr>
          <w:rStyle w:val="Emphasis"/>
          <w:highlight w:val="yellow"/>
        </w:rPr>
        <w:t>the answer is no</w:t>
      </w:r>
      <w:r w:rsidRPr="00680F81">
        <w:rPr>
          <w:sz w:val="16"/>
        </w:rPr>
        <w:t xml:space="preserve"> – unless it is provoked by others. "</w:t>
      </w:r>
      <w:r w:rsidRPr="00EE59CE">
        <w:rPr>
          <w:rStyle w:val="StyleBoldUnderline"/>
          <w:highlight w:val="yellow"/>
        </w:rPr>
        <w:t>China understands</w:t>
      </w:r>
      <w:r w:rsidRPr="00C153F9">
        <w:rPr>
          <w:rStyle w:val="StyleBoldUnderline"/>
        </w:rPr>
        <w:t xml:space="preserve"> that </w:t>
      </w:r>
      <w:r w:rsidRPr="00EE59CE">
        <w:rPr>
          <w:rStyle w:val="StyleBoldUnderline"/>
          <w:highlight w:val="yellow"/>
        </w:rPr>
        <w:t>its growth depends on imports</w:t>
      </w:r>
      <w:r w:rsidRPr="00680F81">
        <w:rPr>
          <w:sz w:val="16"/>
        </w:rPr>
        <w:t xml:space="preserve">, including energy, and that it needs open sea lanes. </w:t>
      </w:r>
      <w:r w:rsidRPr="00EE59CE">
        <w:rPr>
          <w:rStyle w:val="StyleBoldUnderline"/>
          <w:highlight w:val="yellow"/>
        </w:rPr>
        <w:t>They are determined to avoid the mistakes made by Germany and Japan</w:t>
      </w:r>
      <w:r w:rsidRPr="00680F81">
        <w:rPr>
          <w:sz w:val="16"/>
        </w:rPr>
        <w:t xml:space="preserve">," Mr Lee says. In his view, </w:t>
      </w:r>
      <w:r w:rsidRPr="00EE59CE">
        <w:rPr>
          <w:rStyle w:val="Emphasis"/>
          <w:highlight w:val="yellow"/>
        </w:rPr>
        <w:t>it is highly unlikely that China would choose to confront the US military</w:t>
      </w:r>
      <w:r w:rsidRPr="00680F81">
        <w:rPr>
          <w:sz w:val="16"/>
        </w:rPr>
        <w:t xml:space="preserve"> at this point, </w:t>
      </w:r>
      <w:r w:rsidRPr="00EE59CE">
        <w:rPr>
          <w:rStyle w:val="StyleBoldUnderline"/>
          <w:highlight w:val="yellow"/>
        </w:rPr>
        <w:t>since it is</w:t>
      </w:r>
      <w:r w:rsidRPr="00C153F9">
        <w:rPr>
          <w:rStyle w:val="StyleBoldUnderline"/>
        </w:rPr>
        <w:t xml:space="preserve"> still </w:t>
      </w:r>
      <w:r w:rsidRPr="00EE59CE">
        <w:rPr>
          <w:rStyle w:val="StyleBoldUnderline"/>
          <w:highlight w:val="yellow"/>
        </w:rPr>
        <w:t>at a clear</w:t>
      </w:r>
      <w:r w:rsidRPr="00C153F9">
        <w:rPr>
          <w:rStyle w:val="StyleBoldUnderline"/>
        </w:rPr>
        <w:t xml:space="preserve"> technological and </w:t>
      </w:r>
      <w:r w:rsidRPr="00EE59CE">
        <w:rPr>
          <w:rStyle w:val="StyleBoldUnderline"/>
        </w:rPr>
        <w:t xml:space="preserve">military </w:t>
      </w:r>
      <w:r w:rsidRPr="00EE59CE">
        <w:rPr>
          <w:rStyle w:val="StyleBoldUnderline"/>
          <w:highlight w:val="yellow"/>
        </w:rPr>
        <w:t>disadvantage</w:t>
      </w:r>
      <w:r w:rsidRPr="00680F81">
        <w:rPr>
          <w:sz w:val="16"/>
        </w:rPr>
        <w:t xml:space="preserve">. This means that, in the near term, </w:t>
      </w:r>
      <w:r w:rsidRPr="00EE59CE">
        <w:rPr>
          <w:rStyle w:val="StyleBoldUnderline"/>
          <w:highlight w:val="yellow"/>
        </w:rPr>
        <w:t>it will be more concerned with</w:t>
      </w:r>
      <w:r w:rsidRPr="00C153F9">
        <w:rPr>
          <w:rStyle w:val="StyleBoldUnderline"/>
        </w:rPr>
        <w:t xml:space="preserve"> using </w:t>
      </w:r>
      <w:r w:rsidRPr="00EE59CE">
        <w:rPr>
          <w:rStyle w:val="StyleBoldUnderline"/>
          <w:highlight w:val="yellow"/>
        </w:rPr>
        <w:t>diplomacy, not force</w:t>
      </w:r>
      <w:r w:rsidRPr="00680F81">
        <w:rPr>
          <w:sz w:val="16"/>
        </w:rPr>
        <w:t xml:space="preserve">, in foreign policy. Henry Kissinger, the western statesman who has spent most quality time with Chinese leaders in the past four decades, offers a complementary perspective. As he has written, </w:t>
      </w:r>
      <w:r w:rsidRPr="00EE59CE">
        <w:rPr>
          <w:rStyle w:val="StyleBoldUnderline"/>
          <w:highlight w:val="yellow"/>
        </w:rPr>
        <w:t>their approach</w:t>
      </w:r>
      <w:r w:rsidRPr="00C153F9">
        <w:rPr>
          <w:rStyle w:val="StyleBoldUnderline"/>
        </w:rPr>
        <w:t xml:space="preserve"> to the outside world </w:t>
      </w:r>
      <w:r w:rsidRPr="00EB07F5">
        <w:rPr>
          <w:rStyle w:val="StyleBoldUnderline"/>
          <w:highlight w:val="yellow"/>
        </w:rPr>
        <w:t>is best understood through</w:t>
      </w:r>
      <w:r w:rsidRPr="00680F81">
        <w:rPr>
          <w:sz w:val="16"/>
        </w:rPr>
        <w:t xml:space="preserve"> the lens of </w:t>
      </w:r>
      <w:r w:rsidRPr="00EB07F5">
        <w:rPr>
          <w:rStyle w:val="StyleBoldUnderline"/>
          <w:highlight w:val="yellow"/>
        </w:rPr>
        <w:t>Sun Tzu</w:t>
      </w:r>
      <w:r w:rsidRPr="00680F81">
        <w:rPr>
          <w:sz w:val="16"/>
        </w:rPr>
        <w:t>, the ancient strategist who focused on the psychological weaknesses of the adversary. "</w:t>
      </w:r>
      <w:r w:rsidRPr="00C153F9">
        <w:rPr>
          <w:rStyle w:val="StyleBoldUnderline"/>
        </w:rPr>
        <w:t>China seeks its objectives</w:t>
      </w:r>
      <w:r w:rsidRPr="00680F81">
        <w:rPr>
          <w:sz w:val="16"/>
        </w:rPr>
        <w:t>," Mr Kissinger says, "</w:t>
      </w:r>
      <w:r w:rsidRPr="00C153F9">
        <w:rPr>
          <w:rStyle w:val="StyleBoldUnderline"/>
        </w:rPr>
        <w:t xml:space="preserve">by </w:t>
      </w:r>
      <w:r w:rsidRPr="00EB07F5">
        <w:rPr>
          <w:rStyle w:val="StyleBoldUnderline"/>
          <w:highlight w:val="yellow"/>
        </w:rPr>
        <w:t>careful study, patience</w:t>
      </w:r>
      <w:r w:rsidRPr="00680F81">
        <w:rPr>
          <w:sz w:val="16"/>
        </w:rPr>
        <w:t xml:space="preserve"> and the accumulation of nuances – </w:t>
      </w:r>
      <w:r w:rsidRPr="00EB07F5">
        <w:rPr>
          <w:rStyle w:val="StyleBoldUnderline"/>
          <w:highlight w:val="yellow"/>
        </w:rPr>
        <w:t>only rarely does China risk a</w:t>
      </w:r>
      <w:r w:rsidRPr="00C153F9">
        <w:rPr>
          <w:rStyle w:val="StyleBoldUnderline"/>
        </w:rPr>
        <w:t xml:space="preserve"> winner-take-all </w:t>
      </w:r>
      <w:r w:rsidRPr="00EB07F5">
        <w:rPr>
          <w:rStyle w:val="StyleBoldUnderline"/>
          <w:highlight w:val="yellow"/>
        </w:rPr>
        <w:t>showdown</w:t>
      </w:r>
      <w:r w:rsidRPr="00680F81">
        <w:rPr>
          <w:sz w:val="16"/>
        </w:rPr>
        <w:t xml:space="preserve">." In Mr Lee's view, China is playing a long game driven by a compelling vision. "It is China's intention," Mr Lee says, "to be the greatest power in the world." </w:t>
      </w:r>
      <w:r w:rsidRPr="00EB07F5">
        <w:rPr>
          <w:rStyle w:val="StyleBoldUnderline"/>
          <w:highlight w:val="yellow"/>
        </w:rPr>
        <w:t>Success</w:t>
      </w:r>
      <w:r w:rsidRPr="00680F81">
        <w:rPr>
          <w:sz w:val="16"/>
        </w:rPr>
        <w:t xml:space="preserve"> in that quest </w:t>
      </w:r>
      <w:r w:rsidRPr="00EB07F5">
        <w:rPr>
          <w:rStyle w:val="StyleBoldUnderline"/>
          <w:highlight w:val="yellow"/>
        </w:rPr>
        <w:t>will require</w:t>
      </w:r>
      <w:r w:rsidRPr="00680F81">
        <w:rPr>
          <w:sz w:val="16"/>
        </w:rPr>
        <w:t xml:space="preserve"> not only sustaining historically unsustainable economic growth rates but also </w:t>
      </w:r>
      <w:r w:rsidRPr="00680F81">
        <w:rPr>
          <w:rStyle w:val="StyleBoldUnderline"/>
        </w:rPr>
        <w:t xml:space="preserve">exercising </w:t>
      </w:r>
      <w:r w:rsidRPr="00EB07F5">
        <w:rPr>
          <w:rStyle w:val="StyleBoldUnderline"/>
          <w:highlight w:val="yellow"/>
        </w:rPr>
        <w:t>greater caution and subtlety</w:t>
      </w:r>
      <w:r w:rsidRPr="00680F81">
        <w:rPr>
          <w:rStyle w:val="StyleBoldUnderline"/>
        </w:rPr>
        <w:t xml:space="preserve"> than it has shown recently, </w:t>
      </w:r>
      <w:r w:rsidRPr="00EB07F5">
        <w:rPr>
          <w:rStyle w:val="StyleBoldUnderline"/>
          <w:highlight w:val="yellow"/>
        </w:rPr>
        <w:t>in order to avoid</w:t>
      </w:r>
      <w:r w:rsidRPr="00680F81">
        <w:rPr>
          <w:rStyle w:val="StyleBoldUnderline"/>
        </w:rPr>
        <w:t xml:space="preserve"> an accident or blunder that sparks </w:t>
      </w:r>
      <w:r w:rsidRPr="00EB07F5">
        <w:rPr>
          <w:rStyle w:val="StyleBoldUnderline"/>
          <w:highlight w:val="yellow"/>
        </w:rPr>
        <w:t>military conflict</w:t>
      </w:r>
      <w:r w:rsidRPr="00680F81">
        <w:rPr>
          <w:sz w:val="16"/>
        </w:rPr>
        <w:t xml:space="preserve"> over the Senkakus, </w:t>
      </w:r>
      <w:r w:rsidRPr="00680F81">
        <w:rPr>
          <w:rStyle w:val="StyleBoldUnderline"/>
        </w:rPr>
        <w:t>which would serve no one's interests.</w:t>
      </w:r>
    </w:p>
    <w:p w:rsidR="003C7B49" w:rsidRDefault="003C7B49" w:rsidP="003C7B49"/>
    <w:p w:rsidR="003C7B49" w:rsidRPr="00294FC1" w:rsidRDefault="003C7B49" w:rsidP="003C7B49">
      <w:pPr>
        <w:pStyle w:val="Heading4"/>
      </w:pPr>
      <w:r w:rsidRPr="00294FC1">
        <w:t>Chinese leadership will pull back</w:t>
      </w:r>
    </w:p>
    <w:p w:rsidR="003C7B49" w:rsidRPr="00077294" w:rsidRDefault="003C7B49" w:rsidP="003C7B49">
      <w:r w:rsidRPr="006F7514">
        <w:rPr>
          <w:rStyle w:val="StyleStyleBold12pt"/>
        </w:rPr>
        <w:t>Ross 1</w:t>
      </w:r>
      <w:r w:rsidRPr="00077294">
        <w:t xml:space="preserve"> (Robert S., Professor of Political Science – Boston College, The National Interest, Fall, Lexis</w:t>
      </w:r>
      <w:r>
        <w:t>, GDI File</w:t>
      </w:r>
      <w:r w:rsidRPr="00077294">
        <w:t>)</w:t>
      </w:r>
    </w:p>
    <w:p w:rsidR="003C7B49" w:rsidRPr="00077294" w:rsidRDefault="003C7B49" w:rsidP="003C7B49"/>
    <w:p w:rsidR="003C7B49" w:rsidRPr="0057079B" w:rsidRDefault="003C7B49" w:rsidP="003C7B49">
      <w:pPr>
        <w:rPr>
          <w:b/>
          <w:highlight w:val="yellow"/>
        </w:rPr>
      </w:pPr>
      <w:r w:rsidRPr="00077294">
        <w:t xml:space="preserve">The strategic costs to China of a war with the United States are only part of the deterrence equation. </w:t>
      </w:r>
      <w:r w:rsidRPr="0057079B">
        <w:rPr>
          <w:rStyle w:val="Heading3Char1"/>
          <w:rFonts w:cs="Times New Roman"/>
          <w:highlight w:val="yellow"/>
        </w:rPr>
        <w:t>China</w:t>
      </w:r>
      <w:r w:rsidRPr="0057079B">
        <w:rPr>
          <w:highlight w:val="yellow"/>
        </w:rPr>
        <w:t xml:space="preserve"> </w:t>
      </w:r>
      <w:r w:rsidRPr="00077294">
        <w:t xml:space="preserve">also </w:t>
      </w:r>
      <w:r w:rsidRPr="0057079B">
        <w:rPr>
          <w:rStyle w:val="Heading3Char1"/>
          <w:rFonts w:cs="Times New Roman"/>
          <w:highlight w:val="yellow"/>
        </w:rPr>
        <w:t>possesses vital economic interests in stable relations with the</w:t>
      </w:r>
      <w:r w:rsidRPr="0057079B">
        <w:rPr>
          <w:highlight w:val="yellow"/>
        </w:rPr>
        <w:t xml:space="preserve"> </w:t>
      </w:r>
      <w:r w:rsidRPr="0057079B">
        <w:rPr>
          <w:rStyle w:val="Heading3Char1"/>
          <w:rFonts w:cs="Times New Roman"/>
          <w:highlight w:val="yellow"/>
          <w:bdr w:val="single" w:sz="4" w:space="0" w:color="auto"/>
        </w:rPr>
        <w:t>U</w:t>
      </w:r>
      <w:r w:rsidRPr="00077294">
        <w:t xml:space="preserve">nited </w:t>
      </w:r>
      <w:r w:rsidRPr="0057079B">
        <w:rPr>
          <w:rStyle w:val="Heading3Char1"/>
          <w:rFonts w:cs="Times New Roman"/>
          <w:highlight w:val="yellow"/>
          <w:bdr w:val="single" w:sz="4" w:space="0" w:color="auto"/>
        </w:rPr>
        <w:t>S</w:t>
      </w:r>
      <w:r w:rsidRPr="00077294">
        <w:t xml:space="preserve">tates. </w:t>
      </w:r>
      <w:r w:rsidRPr="0057079B">
        <w:rPr>
          <w:rStyle w:val="Heading3Char1"/>
          <w:rFonts w:cs="Times New Roman"/>
          <w:highlight w:val="yellow"/>
        </w:rPr>
        <w:t>War would</w:t>
      </w:r>
      <w:r w:rsidRPr="0057079B">
        <w:rPr>
          <w:highlight w:val="yellow"/>
        </w:rPr>
        <w:t xml:space="preserve"> </w:t>
      </w:r>
      <w:r w:rsidRPr="00077294">
        <w:t xml:space="preserve">end China's quest for modernization by </w:t>
      </w:r>
      <w:r w:rsidRPr="0057079B">
        <w:rPr>
          <w:rStyle w:val="Heading3Char1"/>
          <w:rFonts w:cs="Times New Roman"/>
          <w:highlight w:val="yellow"/>
        </w:rPr>
        <w:t>severely constrain</w:t>
      </w:r>
      <w:r w:rsidRPr="00077294">
        <w:t xml:space="preserve">ing its </w:t>
      </w:r>
      <w:r w:rsidRPr="0057079B">
        <w:rPr>
          <w:rStyle w:val="Heading3Char1"/>
          <w:rFonts w:cs="Times New Roman"/>
          <w:highlight w:val="yellow"/>
        </w:rPr>
        <w:t>access to U.S. markets, capital and technology, and by requiring China to place its economy on permanent war-time footing. The resultant economic reversal would derail China's quest for</w:t>
      </w:r>
      <w:r w:rsidRPr="0057079B">
        <w:rPr>
          <w:highlight w:val="yellow"/>
        </w:rPr>
        <w:t xml:space="preserve"> </w:t>
      </w:r>
      <w:r w:rsidRPr="00077294">
        <w:t xml:space="preserve">"comprehensive national power" and </w:t>
      </w:r>
      <w:r w:rsidRPr="0057079B">
        <w:rPr>
          <w:rStyle w:val="Heading3Char1"/>
          <w:rFonts w:cs="Times New Roman"/>
          <w:highlight w:val="yellow"/>
        </w:rPr>
        <w:t>great power status</w:t>
      </w:r>
      <w:r w:rsidRPr="00077294">
        <w:t xml:space="preserve">. Serious economic instability would also destabilize China's political system on account of the resulting unemployment in key sectors of the economy and the breakdown of social order. Both would probably impose insurmountable challenges to party leadership. Moreover, defeat in a war with the United States over Taiwan would impose devastating nationalist humiliation on the Chinese Communist Party. </w:t>
      </w:r>
      <w:r w:rsidRPr="0057079B">
        <w:rPr>
          <w:rStyle w:val="Heading3Char1"/>
          <w:rFonts w:cs="Times New Roman"/>
          <w:highlight w:val="yellow"/>
        </w:rPr>
        <w:t xml:space="preserve">In all, the survival of the party </w:t>
      </w:r>
      <w:r w:rsidRPr="0057079B">
        <w:rPr>
          <w:rStyle w:val="Heading3Char1"/>
          <w:rFonts w:cs="Times New Roman"/>
          <w:b/>
          <w:highlight w:val="yellow"/>
        </w:rPr>
        <w:t>depends on preventing a Sino-American war</w:t>
      </w:r>
      <w:r w:rsidRPr="0057079B">
        <w:rPr>
          <w:b/>
          <w:highlight w:val="yellow"/>
        </w:rPr>
        <w:t>.</w:t>
      </w:r>
    </w:p>
    <w:p w:rsidR="003C7B49" w:rsidRPr="008B1A05" w:rsidRDefault="003C7B49" w:rsidP="003C7B49"/>
    <w:p w:rsidR="003C7B49" w:rsidRPr="009B2702" w:rsidRDefault="003C7B49" w:rsidP="003C7B49"/>
    <w:p w:rsidR="003C7B49" w:rsidRDefault="003C7B49" w:rsidP="003C7B49">
      <w:pPr>
        <w:pStyle w:val="Heading3"/>
      </w:pPr>
      <w:r>
        <w:lastRenderedPageBreak/>
        <w:t>--- AT: Price Increases for U.S.</w:t>
      </w:r>
    </w:p>
    <w:p w:rsidR="003C7B49" w:rsidRDefault="003C7B49" w:rsidP="003C7B49"/>
    <w:p w:rsidR="003C7B49" w:rsidRDefault="003C7B49" w:rsidP="003C7B49">
      <w:pPr>
        <w:pStyle w:val="Heading4"/>
      </w:pPr>
      <w:r>
        <w:t>Price increases will be short term and offset by other factors</w:t>
      </w:r>
    </w:p>
    <w:p w:rsidR="003C7B49" w:rsidRDefault="003C7B49" w:rsidP="003C7B49">
      <w:r w:rsidRPr="00D02690">
        <w:rPr>
          <w:rStyle w:val="StyleStyleBold12pt"/>
        </w:rPr>
        <w:t>Laten, 10</w:t>
      </w:r>
      <w:r>
        <w:t xml:space="preserve"> (8/3/2010, Grant, “Venezuelan Oil Embargo Wouldn’t Impact American Energy Security,” </w:t>
      </w:r>
      <w:hyperlink r:id="rId83" w:history="1">
        <w:r w:rsidRPr="00400BBB">
          <w:rPr>
            <w:rStyle w:val="Hyperlink"/>
          </w:rPr>
          <w:t>http://csis.org/blog/venezuelan-oil-embargo-wouldn%E2%80%99t-impact-american-energy-security</w:t>
        </w:r>
      </w:hyperlink>
      <w:r>
        <w:t>, JMP)</w:t>
      </w:r>
    </w:p>
    <w:p w:rsidR="003C7B49" w:rsidRDefault="003C7B49" w:rsidP="003C7B49"/>
    <w:p w:rsidR="003C7B49" w:rsidRPr="00CE1723" w:rsidRDefault="003C7B49" w:rsidP="003C7B49">
      <w:pPr>
        <w:rPr>
          <w:rStyle w:val="StyleBoldUnderline"/>
        </w:rPr>
      </w:pPr>
      <w:r>
        <w:t xml:space="preserve">Despite having no measurable impact on trade volume, </w:t>
      </w:r>
      <w:r w:rsidRPr="0022329D">
        <w:rPr>
          <w:rStyle w:val="StyleBoldUnderline"/>
        </w:rPr>
        <w:t>the transition away from Venezuelan supply would temporarily increase the price Americans pay for oil</w:t>
      </w:r>
      <w:r>
        <w:t xml:space="preserve">, since stopgap supply would have to be purchased at market rates and possibly transported longer distances. </w:t>
      </w:r>
      <w:r w:rsidRPr="00587376">
        <w:rPr>
          <w:rStyle w:val="StyleBoldUnderline"/>
        </w:rPr>
        <w:t>This price increase would be partially offset, however, by market price drops due to the seasonal decline in demand as fall approaches and the summer travel season closes.</w:t>
      </w:r>
      <w:r>
        <w:t xml:space="preserve"> Fourth-quarter oil imports are projected to be 510,000 barrels per day lower than the third-quarter, signaling a reduction of roughly five percent. Unfortunately, the idling of Citgo facilities and the loss of related jobs could slow the American post-recession economic recovery by cutting tax revenue and contributing to the unemployment rate. Nevertheless, </w:t>
      </w:r>
      <w:r w:rsidRPr="00CE1723">
        <w:rPr>
          <w:rStyle w:val="StyleBoldUnderline"/>
        </w:rPr>
        <w:t>a Venezuelan oil embargo would have a far more contained impact on the American economy than on Venezuela’s economic and social security – something Chávez likely realizes.</w:t>
      </w:r>
    </w:p>
    <w:p w:rsidR="003C7B49" w:rsidRDefault="003C7B49" w:rsidP="003C7B49"/>
    <w:p w:rsidR="003C7B49" w:rsidRDefault="003C7B49" w:rsidP="003C7B49">
      <w:pPr>
        <w:pStyle w:val="Heading3"/>
      </w:pPr>
      <w:r>
        <w:lastRenderedPageBreak/>
        <w:t>--- AT: Colombia-Venezuela Conflict</w:t>
      </w:r>
    </w:p>
    <w:p w:rsidR="003C7B49" w:rsidRDefault="003C7B49" w:rsidP="003C7B49"/>
    <w:p w:rsidR="003C7B49" w:rsidRPr="00521A69" w:rsidRDefault="003C7B49" w:rsidP="003C7B49">
      <w:pPr>
        <w:pStyle w:val="Heading4"/>
      </w:pPr>
      <w:r>
        <w:t>Chance of conflict is small</w:t>
      </w:r>
    </w:p>
    <w:p w:rsidR="003C7B49" w:rsidRDefault="003C7B49" w:rsidP="003C7B49">
      <w:r w:rsidRPr="00D02690">
        <w:rPr>
          <w:rStyle w:val="StyleStyleBold12pt"/>
        </w:rPr>
        <w:t>Laten, 10</w:t>
      </w:r>
      <w:r>
        <w:t xml:space="preserve"> (8/3/2010, Grant, “Venezuelan Oil Embargo Wouldn’t Impact American Energy Security,” </w:t>
      </w:r>
      <w:hyperlink r:id="rId84" w:history="1">
        <w:r w:rsidRPr="00400BBB">
          <w:rPr>
            <w:rStyle w:val="Hyperlink"/>
          </w:rPr>
          <w:t>http://csis.org/blog/venezuelan-oil-embargo-wouldn%E2%80%99t-impact-american-energy-security</w:t>
        </w:r>
      </w:hyperlink>
      <w:r>
        <w:t>, JMP)</w:t>
      </w:r>
    </w:p>
    <w:p w:rsidR="003C7B49" w:rsidRDefault="003C7B49" w:rsidP="003C7B49"/>
    <w:p w:rsidR="003C7B49" w:rsidRPr="000425DF" w:rsidRDefault="003C7B49" w:rsidP="003C7B49">
      <w:pPr>
        <w:rPr>
          <w:rStyle w:val="StyleBoldUnderline"/>
        </w:rPr>
      </w:pPr>
      <w:r w:rsidRPr="00521A69">
        <w:rPr>
          <w:rStyle w:val="StyleBoldUnderline"/>
        </w:rPr>
        <w:t>Despite the economic doom and gloom, the precipitating condition for a Venezuelan embargo would be an armed conflict between Colombia and Venezuela, and the odds of that occurring are slim.</w:t>
      </w:r>
      <w:r>
        <w:t xml:space="preserve"> Chávez, who has long been known for his outspoken anxiety over American influence and “imperialism” in the region, certainly realizes that he has the most leverage over public opinion and, to a lesser extent, United States foreign policy, when he acts tough but tangibly steers clear of American interests. With last year’s military cooperation agreement between Bogotá and Washington allowing the American military use of seven Colombian bases, </w:t>
      </w:r>
      <w:r w:rsidRPr="000425DF">
        <w:rPr>
          <w:rStyle w:val="StyleBoldUnderline"/>
        </w:rPr>
        <w:t>Chávez has become increasingly outspoken over supposed American takeover plans for Venezuela. World energy markets, however, failed to react to this most recent embargo threat, signaling their desensitization to feather ruffling in Caracas. The reality remains that the</w:t>
      </w:r>
      <w:r>
        <w:t xml:space="preserve"> </w:t>
      </w:r>
      <w:r w:rsidRPr="000425DF">
        <w:rPr>
          <w:rStyle w:val="Emphasis"/>
        </w:rPr>
        <w:t>U</w:t>
      </w:r>
      <w:r>
        <w:t xml:space="preserve">nited </w:t>
      </w:r>
      <w:r w:rsidRPr="000425DF">
        <w:rPr>
          <w:rStyle w:val="Emphasis"/>
        </w:rPr>
        <w:t>S</w:t>
      </w:r>
      <w:r>
        <w:t xml:space="preserve">tates </w:t>
      </w:r>
      <w:r w:rsidRPr="000425DF">
        <w:rPr>
          <w:rStyle w:val="StyleBoldUnderline"/>
        </w:rPr>
        <w:t>intends to continue its symbiotic energy relationship with Venezuela, and that means managing its interests in Colombia to ensure economic and political stability in the region.</w:t>
      </w:r>
    </w:p>
    <w:p w:rsidR="003C7B49" w:rsidRDefault="003C7B49" w:rsidP="003C7B49"/>
    <w:p w:rsidR="003C7B49" w:rsidRPr="00A35F62" w:rsidRDefault="003C7B49" w:rsidP="003C7B49"/>
    <w:p w:rsidR="003C7B49" w:rsidRDefault="003C7B49" w:rsidP="003C7B49">
      <w:pPr>
        <w:pStyle w:val="Heading3"/>
      </w:pPr>
      <w:r>
        <w:lastRenderedPageBreak/>
        <w:t>1nc Venezuela Adv</w:t>
      </w:r>
    </w:p>
    <w:p w:rsidR="003C7B49" w:rsidRDefault="003C7B49" w:rsidP="003C7B49"/>
    <w:p w:rsidR="003C7B49" w:rsidRDefault="003C7B49" w:rsidP="003C7B49">
      <w:pPr>
        <w:pStyle w:val="Heading4"/>
      </w:pPr>
      <w:r>
        <w:t>New investment now --- will boost production</w:t>
      </w:r>
    </w:p>
    <w:p w:rsidR="003C7B49" w:rsidRDefault="003C7B49" w:rsidP="003C7B49">
      <w:r w:rsidRPr="00A465ED">
        <w:rPr>
          <w:rStyle w:val="StyleStyleBold12pt"/>
        </w:rPr>
        <w:t>UPI, 13</w:t>
      </w:r>
      <w:r>
        <w:t xml:space="preserve"> (5/30/2013, “Chevron, PDVSA shoot for higher production,” </w:t>
      </w:r>
      <w:hyperlink r:id="rId85" w:history="1">
        <w:r w:rsidRPr="00400BBB">
          <w:rPr>
            <w:rStyle w:val="Hyperlink"/>
          </w:rPr>
          <w:t>http://www.upi.com/Business_News/Energy-Resources/2013/05/30/Chevron-PDVSA-shoot-for-higher-production/UPI-86761369912958/</w:t>
        </w:r>
      </w:hyperlink>
      <w:r>
        <w:t>, JMP)</w:t>
      </w:r>
    </w:p>
    <w:p w:rsidR="003C7B49" w:rsidRDefault="003C7B49" w:rsidP="003C7B49"/>
    <w:p w:rsidR="003C7B49" w:rsidRDefault="003C7B49" w:rsidP="003C7B49">
      <w:r>
        <w:t xml:space="preserve">WASHINGTON, May 30 (UPI) -- </w:t>
      </w:r>
      <w:r w:rsidRPr="000F006A">
        <w:rPr>
          <w:rStyle w:val="StyleBoldUnderline"/>
        </w:rPr>
        <w:t>A $2 billion investment in onshore oil developments in Venezuela will help a recovery in production levels, Venezuelan Oil Minister</w:t>
      </w:r>
      <w:r>
        <w:t xml:space="preserve"> Rafael </w:t>
      </w:r>
      <w:r w:rsidRPr="000F006A">
        <w:rPr>
          <w:rStyle w:val="StyleBoldUnderline"/>
        </w:rPr>
        <w:t>Ramirez said</w:t>
      </w:r>
      <w:r>
        <w:t>.</w:t>
      </w:r>
    </w:p>
    <w:p w:rsidR="003C7B49" w:rsidRDefault="003C7B49" w:rsidP="003C7B49">
      <w:r>
        <w:t>The Venezuelan Embassy in Washington said U</w:t>
      </w:r>
      <w:r w:rsidRPr="000F006A">
        <w:rPr>
          <w:rStyle w:val="StyleBoldUnderline"/>
        </w:rPr>
        <w:t>.S. supermajor Chevron committed to a $2 billion investment in a joint venture with state oil company Petroleos de Venezuela</w:t>
      </w:r>
      <w:r>
        <w:t>, known also as PDVSA.</w:t>
      </w:r>
    </w:p>
    <w:p w:rsidR="003C7B49" w:rsidRDefault="003C7B49" w:rsidP="003C7B49">
      <w:r>
        <w:t>The investments target joint venture Petroboscan, formed to operate the Boscon oil field in western Venezuela.</w:t>
      </w:r>
    </w:p>
    <w:p w:rsidR="003C7B49" w:rsidRPr="00765CC0" w:rsidRDefault="003C7B49" w:rsidP="003C7B49">
      <w:pPr>
        <w:rPr>
          <w:b/>
          <w:bCs/>
          <w:u w:val="single"/>
        </w:rPr>
      </w:pPr>
      <w:r w:rsidRPr="000F006A">
        <w:rPr>
          <w:rStyle w:val="StyleBoldUnderline"/>
        </w:rPr>
        <w:t>Ramirez described the commitment as "an excellent arrangement for all of our joint ventures."</w:t>
      </w:r>
    </w:p>
    <w:p w:rsidR="003C7B49" w:rsidRDefault="003C7B49" w:rsidP="003C7B49">
      <w:r>
        <w:t>Ramirez is president of PDVSA. His country has some of the largest oil deposits in the world, leading the Organization of the Petroleum Exporting Countries.</w:t>
      </w:r>
    </w:p>
    <w:p w:rsidR="003C7B49" w:rsidRDefault="003C7B49" w:rsidP="003C7B49">
      <w:r>
        <w:t>Ramirez said the joint venture between Chevron and PDVSA aims to increase oil production at Boscon from 107,000 barrels of oil per day to 127,000 bpd. The financing is part of an overall initiative by PDVSA to increase oil production by more than 60 percent to 6 million bpd by 2019.</w:t>
      </w:r>
    </w:p>
    <w:p w:rsidR="003C7B49" w:rsidRDefault="003C7B49" w:rsidP="003C7B49">
      <w:r w:rsidRPr="000F006A">
        <w:rPr>
          <w:rStyle w:val="StyleBoldUnderline"/>
        </w:rPr>
        <w:t xml:space="preserve">"With this financing, we're going to </w:t>
      </w:r>
      <w:r w:rsidRPr="000F006A">
        <w:rPr>
          <w:rStyle w:val="Emphasis"/>
        </w:rPr>
        <w:t>recover production</w:t>
      </w:r>
      <w:r w:rsidRPr="000F006A">
        <w:rPr>
          <w:rStyle w:val="StyleBoldUnderline"/>
        </w:rPr>
        <w:t xml:space="preserve"> and then work to </w:t>
      </w:r>
      <w:r w:rsidRPr="000F006A">
        <w:rPr>
          <w:rStyle w:val="Emphasis"/>
        </w:rPr>
        <w:t>take maximum advantage of the remaining reserves</w:t>
      </w:r>
      <w:r w:rsidRPr="000F006A">
        <w:rPr>
          <w:rStyle w:val="StyleBoldUnderline"/>
        </w:rPr>
        <w:t>,"</w:t>
      </w:r>
      <w:r>
        <w:t xml:space="preserve"> Ramirez said.</w:t>
      </w:r>
    </w:p>
    <w:p w:rsidR="003C7B49" w:rsidRDefault="003C7B49" w:rsidP="003C7B49"/>
    <w:p w:rsidR="003C7B49" w:rsidRDefault="003C7B49" w:rsidP="003C7B49">
      <w:pPr>
        <w:pStyle w:val="Heading4"/>
      </w:pPr>
      <w:r>
        <w:t>Maduro will say no to the plan</w:t>
      </w:r>
    </w:p>
    <w:p w:rsidR="003C7B49" w:rsidRDefault="003C7B49" w:rsidP="003C7B49">
      <w:r w:rsidRPr="00880A3A">
        <w:rPr>
          <w:rStyle w:val="StyleStyleBold12pt"/>
        </w:rPr>
        <w:t>Shinkman, 13</w:t>
      </w:r>
      <w:r>
        <w:t xml:space="preserve"> --- national security reporter at U.S. News and World Report (4/24/2013, Paul D., “Iranian-Sponsored Narco-Terrorism in Venezuela: How Will Maduro Respond? New Venezuelan president at a crossroads for major threat to U.S.,” </w:t>
      </w:r>
      <w:hyperlink r:id="rId86" w:history="1">
        <w:r w:rsidRPr="00400BBB">
          <w:rPr>
            <w:rStyle w:val="Hyperlink"/>
          </w:rPr>
          <w:t>http://www.usnews.com/news/articles/2013/04/24/iranian-sponsored-narco-terrorism-in-venezuela-how-will-maduro-respond</w:t>
        </w:r>
      </w:hyperlink>
      <w:r>
        <w:t>, JMP)</w:t>
      </w:r>
    </w:p>
    <w:p w:rsidR="003C7B49" w:rsidRPr="009D6213" w:rsidRDefault="003C7B49" w:rsidP="003C7B49">
      <w:pPr>
        <w:rPr>
          <w:b/>
        </w:rPr>
      </w:pPr>
      <w:r w:rsidRPr="009D6213">
        <w:rPr>
          <w:b/>
        </w:rPr>
        <w:t>***Doug Farah is senior fellow at International Assessment and Strategy Center and an expert on narco-terrorism and Latin American crime</w:t>
      </w:r>
    </w:p>
    <w:p w:rsidR="003C7B49" w:rsidRDefault="003C7B49" w:rsidP="003C7B49"/>
    <w:p w:rsidR="003C7B49" w:rsidRPr="00136A4D" w:rsidRDefault="003C7B49" w:rsidP="003C7B49">
      <w:pPr>
        <w:rPr>
          <w:rStyle w:val="StyleBoldUnderline"/>
        </w:rPr>
      </w:pPr>
      <w:r w:rsidRPr="00136A4D">
        <w:rPr>
          <w:rStyle w:val="StyleBoldUnderline"/>
        </w:rPr>
        <w:t>U.S. officials might try to engage the new Venezuelan president first in the hopes of improving the strained ties between the two countries.</w:t>
      </w:r>
    </w:p>
    <w:p w:rsidR="003C7B49" w:rsidRPr="00136A4D" w:rsidRDefault="003C7B49" w:rsidP="003C7B49">
      <w:pPr>
        <w:rPr>
          <w:rStyle w:val="StyleBoldUnderline"/>
        </w:rPr>
      </w:pPr>
      <w:r w:rsidRPr="00136A4D">
        <w:rPr>
          <w:rStyle w:val="StyleBoldUnderline"/>
        </w:rPr>
        <w:t>But Maduro has never been close with the senior military class in his home country, and will likely adopt a more confrontational approach to the</w:t>
      </w:r>
      <w:r w:rsidRPr="00136A4D">
        <w:t xml:space="preserve"> </w:t>
      </w:r>
      <w:r w:rsidRPr="00136A4D">
        <w:rPr>
          <w:rStyle w:val="Emphasis"/>
        </w:rPr>
        <w:t>U</w:t>
      </w:r>
      <w:r w:rsidRPr="00136A4D">
        <w:t xml:space="preserve">nited </w:t>
      </w:r>
      <w:r w:rsidRPr="00136A4D">
        <w:rPr>
          <w:rStyle w:val="Emphasis"/>
        </w:rPr>
        <w:t>S</w:t>
      </w:r>
      <w:r w:rsidRPr="00136A4D">
        <w:t xml:space="preserve">tates </w:t>
      </w:r>
      <w:r w:rsidRPr="00136A4D">
        <w:rPr>
          <w:rStyle w:val="StyleBoldUnderline"/>
        </w:rPr>
        <w:t>to prove his credentials to these Bolivarian elites.</w:t>
      </w:r>
    </w:p>
    <w:p w:rsidR="003C7B49" w:rsidRDefault="003C7B49" w:rsidP="003C7B49">
      <w:pPr>
        <w:rPr>
          <w:rStyle w:val="StyleBoldUnderline"/>
        </w:rPr>
      </w:pPr>
      <w:r>
        <w:t xml:space="preserve">"Maybe if he were operating in different circumstances, he could be a pragmatist," Farah says. </w:t>
      </w:r>
      <w:r w:rsidRPr="00136A4D">
        <w:rPr>
          <w:rStyle w:val="StyleBoldUnderline"/>
        </w:rPr>
        <w:t>"I don't think he can be a pragmatist right now."</w:t>
      </w:r>
    </w:p>
    <w:p w:rsidR="003C7B49" w:rsidRDefault="003C7B49" w:rsidP="003C7B49">
      <w:pPr>
        <w:rPr>
          <w:rStyle w:val="StyleBoldUnderline"/>
        </w:rPr>
      </w:pPr>
    </w:p>
    <w:p w:rsidR="003C7B49" w:rsidRPr="00673991" w:rsidRDefault="003C7B49" w:rsidP="003C7B49">
      <w:pPr>
        <w:pStyle w:val="Heading4"/>
      </w:pPr>
      <w:r>
        <w:lastRenderedPageBreak/>
        <w:t>Political conditions prevent Maduro from being pragmatic</w:t>
      </w:r>
    </w:p>
    <w:p w:rsidR="003C7B49" w:rsidRDefault="003C7B49" w:rsidP="003C7B49">
      <w:r w:rsidRPr="00B560BA">
        <w:rPr>
          <w:rStyle w:val="StyleStyleBold12pt"/>
        </w:rPr>
        <w:t>Meacham, 13</w:t>
      </w:r>
      <w:r>
        <w:t xml:space="preserve"> --- director of the Americas Program at the Center for Strategic and International Studies (4/16/2013, Carl, “Venezuela Post-Election: Can Maduro Govern?” </w:t>
      </w:r>
      <w:hyperlink r:id="rId87" w:history="1">
        <w:r w:rsidRPr="00400BBB">
          <w:rPr>
            <w:rStyle w:val="Hyperlink"/>
          </w:rPr>
          <w:t>http://csis.org/publication/venezuela-post-election-can-maduro-govern</w:t>
        </w:r>
      </w:hyperlink>
      <w:r>
        <w:t>, JMP)</w:t>
      </w:r>
    </w:p>
    <w:p w:rsidR="003C7B49" w:rsidRDefault="003C7B49" w:rsidP="003C7B49"/>
    <w:p w:rsidR="003C7B49" w:rsidRDefault="003C7B49" w:rsidP="003C7B49">
      <w:r w:rsidRPr="003C1E89">
        <w:rPr>
          <w:rStyle w:val="StyleBoldUnderline"/>
        </w:rPr>
        <w:t>Maduro's narrow victory also dashes any expectations that he might turn pragmatic when dealing with such issues as the Venezuelan economy. Maduro’s first goal will likely be to show himself in charge and to satisfy Chavistas. This will likely lead to a doubling-down of Chávez’s policies</w:t>
      </w:r>
      <w:r>
        <w:t xml:space="preserve"> and to profligate spending on social programs within Venezuela.</w:t>
      </w:r>
    </w:p>
    <w:p w:rsidR="003C7B49" w:rsidRDefault="003C7B49" w:rsidP="003C7B49">
      <w:r>
        <w:t>Q4: What does the current situation mean for U.S.-Venezuela relations?</w:t>
      </w:r>
    </w:p>
    <w:p w:rsidR="003C7B49" w:rsidRDefault="003C7B49" w:rsidP="003C7B49">
      <w:r>
        <w:t xml:space="preserve">A4: </w:t>
      </w:r>
      <w:r w:rsidRPr="000B6153">
        <w:rPr>
          <w:rStyle w:val="StyleBoldUnderline"/>
        </w:rPr>
        <w:t>These results likely bode ill for U.S.-Venezuela relations as well. Maduro will likely be forced to play the anti-</w:t>
      </w:r>
      <w:r w:rsidRPr="000B6153">
        <w:rPr>
          <w:rStyle w:val="Emphasis"/>
        </w:rPr>
        <w:t>U</w:t>
      </w:r>
      <w:r>
        <w:t xml:space="preserve">nited </w:t>
      </w:r>
      <w:r w:rsidRPr="000B6153">
        <w:rPr>
          <w:rStyle w:val="Emphasis"/>
        </w:rPr>
        <w:t>S</w:t>
      </w:r>
      <w:r>
        <w:t xml:space="preserve">tates </w:t>
      </w:r>
      <w:r w:rsidRPr="000B6153">
        <w:rPr>
          <w:rStyle w:val="StyleBoldUnderline"/>
        </w:rPr>
        <w:t>card to placate Chavismo’s most ardent supporters and show himself to be a Chavista to the core.</w:t>
      </w:r>
    </w:p>
    <w:p w:rsidR="003C7B49" w:rsidRDefault="003C7B49" w:rsidP="003C7B49">
      <w:r>
        <w:t>Conclusion: Sunday’s result has changed the dynamics of Venezuela’s transition to its next president. The close showing signifies political uncertainty and potential conflict in the short term, as more Venezuelans seem to be tiring of the growing corruption, crime, and inflation that defined the later years of Chávez’s presidency. One thing is certain: while Maduro campaigned on inheriting the mantle from Chávez, the Venezuelan people will not overlook Venezuela’s problems as they did for the former president. Maduro described himself as the “son of Chávez,” while campaigning – but one has to believe Chávez would have been deeply disappointed with Sunday’s outcome.</w:t>
      </w:r>
    </w:p>
    <w:p w:rsidR="003C7B49" w:rsidRPr="008F5E6F" w:rsidRDefault="003C7B49" w:rsidP="003C7B49">
      <w:pPr>
        <w:pStyle w:val="Heading4"/>
      </w:pPr>
      <w:r>
        <w:t xml:space="preserve">Takes </w:t>
      </w:r>
      <w:r>
        <w:rPr>
          <w:u w:val="single"/>
        </w:rPr>
        <w:t>years</w:t>
      </w:r>
      <w:r>
        <w:t xml:space="preserve"> to solve</w:t>
      </w:r>
    </w:p>
    <w:p w:rsidR="003C7B49" w:rsidRDefault="003C7B49" w:rsidP="003C7B49">
      <w:r w:rsidRPr="00DB3DF7">
        <w:rPr>
          <w:rStyle w:val="StyleStyleBold12pt"/>
        </w:rPr>
        <w:t>AP, 13</w:t>
      </w:r>
      <w:r>
        <w:t xml:space="preserve"> (5/4/2013, Fabiola Sanchez, “Outlook grim in Venezuela's essential oil industry,” </w:t>
      </w:r>
      <w:hyperlink r:id="rId88" w:history="1">
        <w:r w:rsidRPr="00400BBB">
          <w:rPr>
            <w:rStyle w:val="Hyperlink"/>
          </w:rPr>
          <w:t>http://news.yahoo.com/outlook-grim-venezuelas-essential-oil-industry-143827999.html</w:t>
        </w:r>
      </w:hyperlink>
      <w:r>
        <w:t>, JMP)</w:t>
      </w:r>
    </w:p>
    <w:p w:rsidR="003C7B49" w:rsidRPr="009A0150" w:rsidRDefault="003C7B49" w:rsidP="003C7B49">
      <w:pPr>
        <w:rPr>
          <w:b/>
        </w:rPr>
      </w:pPr>
      <w:r w:rsidRPr="009A0150">
        <w:rPr>
          <w:b/>
        </w:rPr>
        <w:t>***Note --- Rafael Ramirez is Chavez's oil minister and the head of state oil company Petroleos de Venezuela S.A</w:t>
      </w:r>
    </w:p>
    <w:p w:rsidR="003C7B49" w:rsidRDefault="003C7B49" w:rsidP="003C7B49"/>
    <w:p w:rsidR="003C7B49" w:rsidRDefault="003C7B49" w:rsidP="003C7B49">
      <w:r>
        <w:t>Ramirez said that PDVSA's efforts remained focused on developing the remote Orinoco belt, site of the world's biggest oil reserves, with the aid of oil firms from China, Russia, the U.S., Italy, Vietnam, Malaysia, Japan and Spain. Venezuela hopes to lift overall production to some 3.32 million barrels a day, 200,000 more than last year.</w:t>
      </w:r>
    </w:p>
    <w:p w:rsidR="003C7B49" w:rsidRDefault="003C7B49" w:rsidP="003C7B49">
      <w:r w:rsidRPr="009A0150">
        <w:rPr>
          <w:rStyle w:val="StyleBoldUnderline"/>
        </w:rPr>
        <w:t>"We're in a process of trying to attract investment in dollars other than ours,"</w:t>
      </w:r>
      <w:r>
        <w:t xml:space="preserve"> Ramirez said, assuring reporters that PDVSA would work with private investors to not take on more debt to make new investment.</w:t>
      </w:r>
    </w:p>
    <w:p w:rsidR="003C7B49" w:rsidRPr="009A0150" w:rsidRDefault="003C7B49" w:rsidP="003C7B49">
      <w:pPr>
        <w:rPr>
          <w:rStyle w:val="StyleBoldUnderline"/>
        </w:rPr>
      </w:pPr>
      <w:r w:rsidRPr="009A0150">
        <w:rPr>
          <w:rStyle w:val="StyleBoldUnderline"/>
        </w:rPr>
        <w:t>Outside experts</w:t>
      </w:r>
      <w:r>
        <w:t xml:space="preserve">, however, </w:t>
      </w:r>
      <w:r w:rsidRPr="009A0150">
        <w:rPr>
          <w:rStyle w:val="StyleBoldUnderline"/>
        </w:rPr>
        <w:t xml:space="preserve">are deeply skeptical. They say PDVSA is badly mismanaged and that even a radical overhaul would </w:t>
      </w:r>
      <w:r w:rsidRPr="008F5E6F">
        <w:rPr>
          <w:rStyle w:val="Emphasis"/>
        </w:rPr>
        <w:t>take years to show results</w:t>
      </w:r>
      <w:r w:rsidRPr="009A0150">
        <w:rPr>
          <w:rStyle w:val="StyleBoldUnderline"/>
        </w:rPr>
        <w:t>.</w:t>
      </w:r>
    </w:p>
    <w:p w:rsidR="003C7B49" w:rsidRPr="00C32D9B" w:rsidRDefault="003C7B49" w:rsidP="003C7B49"/>
    <w:p w:rsidR="003C7B49" w:rsidRDefault="003C7B49" w:rsidP="003C7B49"/>
    <w:p w:rsidR="003C7B49" w:rsidRDefault="003C7B49" w:rsidP="003C7B49">
      <w:pPr>
        <w:pStyle w:val="Heading3"/>
      </w:pPr>
      <w:r>
        <w:lastRenderedPageBreak/>
        <w:t>--- XT: Say No</w:t>
      </w:r>
    </w:p>
    <w:p w:rsidR="003C7B49" w:rsidRDefault="003C7B49" w:rsidP="003C7B49">
      <w:pPr>
        <w:pStyle w:val="Heading4"/>
      </w:pPr>
      <w:r>
        <w:t>Venezuela will say no --- anti-Americanism is too entrenched</w:t>
      </w:r>
    </w:p>
    <w:p w:rsidR="003C7B49" w:rsidRDefault="003C7B49" w:rsidP="003C7B49">
      <w:r w:rsidRPr="00603ADC">
        <w:rPr>
          <w:rStyle w:val="StyleStyleBold12pt"/>
        </w:rPr>
        <w:t>Drezner, 13</w:t>
      </w:r>
      <w:r>
        <w:t xml:space="preserve"> --- professor of international politics at the Fletcher School of Law and Diplomacy at Tufts University (3/7/2013, Daniel W., “Why post-Chavez Venezuela won't be a U.S. ally anytime soon,” </w:t>
      </w:r>
      <w:hyperlink r:id="rId89" w:history="1">
        <w:r w:rsidRPr="000539DF">
          <w:rPr>
            <w:rStyle w:val="Hyperlink"/>
          </w:rPr>
          <w:t>http://drezner.foreignpolicy.com/category/wordpress_tag/venezuela</w:t>
        </w:r>
      </w:hyperlink>
      <w:r>
        <w:t>, JMP)</w:t>
      </w:r>
    </w:p>
    <w:p w:rsidR="003C7B49" w:rsidRDefault="003C7B49" w:rsidP="003C7B49"/>
    <w:p w:rsidR="003C7B49" w:rsidRDefault="003C7B49" w:rsidP="003C7B49">
      <w:r>
        <w:t xml:space="preserve">The passing of Hugo Chavez has prompted the usual 21st century cycle of news coverage and commentary that follows the death of a polarizing figure: the breaking news on Twitter, followed by the news obits, followed by the hosannahs from supporters, followed by denunciations of the figure, followed by official statements, followed by mealy-mouthed op-eds, followed by hysterical, unhinged criticism of standard diplomatic language. </w:t>
      </w:r>
    </w:p>
    <w:p w:rsidR="003C7B49" w:rsidRDefault="003C7B49" w:rsidP="003C7B49">
      <w:r>
        <w:t xml:space="preserve">Now that the first news cycle has passed, we can get to the more interesting question of assessing Venezuela's future. There was always a fundamental irony to Hugo </w:t>
      </w:r>
      <w:r w:rsidRPr="00633C3E">
        <w:rPr>
          <w:rStyle w:val="StyleBoldUnderline"/>
        </w:rPr>
        <w:t>Chavez</w:t>
      </w:r>
      <w:r>
        <w:t xml:space="preserve">'s foreign policy. Despite his best efforts to chart a course at odds with the United States, he </w:t>
      </w:r>
      <w:r w:rsidRPr="00633C3E">
        <w:rPr>
          <w:rStyle w:val="StyleBoldUnderline"/>
        </w:rPr>
        <w:t>could never escape a fundamental geopolitical fact of life: Venezuela's economic engine was based on exporting a kind of oil that could pretty much only be refined in the</w:t>
      </w:r>
      <w:r>
        <w:t xml:space="preserve"> </w:t>
      </w:r>
      <w:r w:rsidRPr="00633C3E">
        <w:rPr>
          <w:rStyle w:val="Emphasis"/>
        </w:rPr>
        <w:t>U</w:t>
      </w:r>
      <w:r>
        <w:t xml:space="preserve">nited </w:t>
      </w:r>
      <w:r w:rsidRPr="00633C3E">
        <w:rPr>
          <w:rStyle w:val="Emphasis"/>
        </w:rPr>
        <w:t>S</w:t>
      </w:r>
      <w:r>
        <w:t xml:space="preserve">tates. </w:t>
      </w:r>
    </w:p>
    <w:p w:rsidR="003C7B49" w:rsidRPr="00953661" w:rsidRDefault="003C7B49" w:rsidP="003C7B49">
      <w:pPr>
        <w:rPr>
          <w:b/>
          <w:bCs/>
          <w:u w:val="single"/>
        </w:rPr>
      </w:pPr>
      <w:r w:rsidRPr="00953661">
        <w:rPr>
          <w:rStyle w:val="StyleBoldUnderline"/>
        </w:rPr>
        <w:t>So, with Chavez's passing, it would seem like a no-brainer for his successor to tamp down hostility with the</w:t>
      </w:r>
      <w:r>
        <w:t xml:space="preserve"> </w:t>
      </w:r>
      <w:r w:rsidRPr="00953661">
        <w:rPr>
          <w:rStyle w:val="Emphasis"/>
        </w:rPr>
        <w:t>U</w:t>
      </w:r>
      <w:r>
        <w:t xml:space="preserve">nited </w:t>
      </w:r>
      <w:r w:rsidRPr="00953661">
        <w:rPr>
          <w:rStyle w:val="Emphasis"/>
        </w:rPr>
        <w:t>S</w:t>
      </w:r>
      <w:r>
        <w:t xml:space="preserve">tates. After all, Chavez's "Bolivarian" foreign policy was rather expensive -- energy subsidies to Cuba alone were equal to U.S. foreign aid to Israel, for example. </w:t>
      </w:r>
      <w:r w:rsidRPr="00953661">
        <w:rPr>
          <w:rStyle w:val="StyleBoldUnderline"/>
        </w:rPr>
        <w:t xml:space="preserve">With U.S. oil multinationals looking hopefully at Venezuela and Caracas in desperate need of foreign investment, could Chavez's successor re-align foreign relations closer to the U.S.A.? </w:t>
      </w:r>
    </w:p>
    <w:p w:rsidR="003C7B49" w:rsidRDefault="003C7B49" w:rsidP="003C7B49">
      <w:r w:rsidRPr="00953661">
        <w:rPr>
          <w:rStyle w:val="StyleBoldUnderline"/>
        </w:rPr>
        <w:t>I'm not betting on it</w:t>
      </w:r>
      <w:r>
        <w:t xml:space="preserve">, however, for one simple reason: </w:t>
      </w:r>
      <w:r w:rsidRPr="00953661">
        <w:rPr>
          <w:rStyle w:val="StyleBoldUnderline"/>
        </w:rPr>
        <w:t xml:space="preserve">Venezuela might be </w:t>
      </w:r>
      <w:r w:rsidRPr="00D624BD">
        <w:rPr>
          <w:rStyle w:val="Emphasis"/>
        </w:rPr>
        <w:t>the most primed country in the world for anti-American conspiracy theories</w:t>
      </w:r>
      <w:r w:rsidRPr="00953661">
        <w:rPr>
          <w:rStyle w:val="StyleBoldUnderline"/>
        </w:rPr>
        <w:t>.</w:t>
      </w:r>
      <w:r>
        <w:t xml:space="preserve"> </w:t>
      </w:r>
    </w:p>
    <w:p w:rsidR="003C7B49" w:rsidRDefault="003C7B49" w:rsidP="003C7B49">
      <w:r w:rsidRPr="00953661">
        <w:rPr>
          <w:rStyle w:val="StyleBoldUnderline"/>
        </w:rPr>
        <w:t>International relations theory doesn't talk a lot about conspiracy thinking, but I've read up a bit on it, and I'd say post-Chavez Venezuela is the perfect breeding ground. Indeed, the day of Chavez's death his vice president/anointed successor was already accusing the</w:t>
      </w:r>
      <w:r>
        <w:t xml:space="preserve"> </w:t>
      </w:r>
      <w:r w:rsidRPr="00953661">
        <w:rPr>
          <w:rStyle w:val="Emphasis"/>
        </w:rPr>
        <w:t>U</w:t>
      </w:r>
      <w:r>
        <w:t xml:space="preserve">nited </w:t>
      </w:r>
      <w:r w:rsidRPr="00953661">
        <w:rPr>
          <w:rStyle w:val="Emphasis"/>
        </w:rPr>
        <w:t>S</w:t>
      </w:r>
      <w:r>
        <w:t xml:space="preserve">tates </w:t>
      </w:r>
      <w:r w:rsidRPr="00953661">
        <w:rPr>
          <w:rStyle w:val="StyleBoldUnderline"/>
        </w:rPr>
        <w:t>of giving Chavez his cancer.</w:t>
      </w:r>
      <w:r>
        <w:t xml:space="preserve"> </w:t>
      </w:r>
    </w:p>
    <w:p w:rsidR="003C7B49" w:rsidRDefault="003C7B49" w:rsidP="003C7B49">
      <w:r>
        <w:t xml:space="preserve">Besides that, </w:t>
      </w:r>
      <w:r w:rsidRPr="005746FA">
        <w:rPr>
          <w:rStyle w:val="StyleBoldUnderline"/>
        </w:rPr>
        <w:t>here's a recipe for creating a political climate that is just itching to believe any wild-ass theory involving a malevolent</w:t>
      </w:r>
      <w:r>
        <w:t xml:space="preserve"> </w:t>
      </w:r>
      <w:r w:rsidRPr="005746FA">
        <w:rPr>
          <w:rStyle w:val="Emphasis"/>
        </w:rPr>
        <w:t>U</w:t>
      </w:r>
      <w:r>
        <w:t xml:space="preserve">nited </w:t>
      </w:r>
      <w:r w:rsidRPr="005746FA">
        <w:rPr>
          <w:rStyle w:val="Emphasis"/>
        </w:rPr>
        <w:t>S</w:t>
      </w:r>
      <w:r>
        <w:t>tates:</w:t>
      </w:r>
    </w:p>
    <w:p w:rsidR="003C7B49" w:rsidRDefault="003C7B49" w:rsidP="003C7B49">
      <w:r>
        <w:t xml:space="preserve">1) Pick a country that possesses very high levels of national self-regard. </w:t>
      </w:r>
    </w:p>
    <w:p w:rsidR="003C7B49" w:rsidRDefault="003C7B49" w:rsidP="003C7B49">
      <w:r>
        <w:t>2) Make sure that the country's economic performance fails to match expectations.</w:t>
      </w:r>
    </w:p>
    <w:p w:rsidR="003C7B49" w:rsidRDefault="003C7B49" w:rsidP="003C7B49">
      <w:r>
        <w:t xml:space="preserve">3) Create political institutions within the country that are semi-authoritarian or authoritarian. </w:t>
      </w:r>
    </w:p>
    <w:p w:rsidR="003C7B49" w:rsidRDefault="003C7B49" w:rsidP="003C7B49">
      <w:r>
        <w:t>4) Select a nation with a past history of U.S. interventions in the domestic body politic.</w:t>
      </w:r>
    </w:p>
    <w:p w:rsidR="003C7B49" w:rsidRDefault="003C7B49" w:rsidP="003C7B49">
      <w:r>
        <w:t xml:space="preserve">5) Have the United States play a minor supporting role in a recent coup attempt. </w:t>
      </w:r>
    </w:p>
    <w:p w:rsidR="003C7B49" w:rsidRDefault="003C7B49" w:rsidP="003C7B49">
      <w:r>
        <w:t>6) Make sure the United States is closely allied with the enduring rival of the country in question.</w:t>
      </w:r>
    </w:p>
    <w:p w:rsidR="003C7B49" w:rsidRDefault="003C7B49" w:rsidP="003C7B49">
      <w:r>
        <w:t xml:space="preserve">7) Inculcate a long history of accusations of nutty, American-led conspiracies from the political elite. </w:t>
      </w:r>
    </w:p>
    <w:p w:rsidR="003C7B49" w:rsidRDefault="003C7B49" w:rsidP="003C7B49">
      <w:r>
        <w:t xml:space="preserve">8) Finally, create a political transition in which the new leader is desperate to appropriate any popular tropes used by the previous leader. </w:t>
      </w:r>
    </w:p>
    <w:p w:rsidR="003C7B49" w:rsidRPr="00E62F5F" w:rsidRDefault="003C7B49" w:rsidP="003C7B49">
      <w:pPr>
        <w:rPr>
          <w:b/>
          <w:bCs/>
          <w:u w:val="single"/>
        </w:rPr>
      </w:pPr>
      <w:r w:rsidRPr="00D90E38">
        <w:rPr>
          <w:rStyle w:val="StyleBoldUnderline"/>
        </w:rPr>
        <w:t xml:space="preserve">Venezuela is the perfect breeding ground for populist, anti-American conspiracy theories. And once a conspiratorial, anti-American culture is fomented, it </w:t>
      </w:r>
      <w:r w:rsidRPr="00D90E38">
        <w:rPr>
          <w:rStyle w:val="Emphasis"/>
        </w:rPr>
        <w:t xml:space="preserve">sets like </w:t>
      </w:r>
      <w:r w:rsidRPr="00D90E38">
        <w:rPr>
          <w:rStyle w:val="Emphasis"/>
        </w:rPr>
        <w:lastRenderedPageBreak/>
        <w:t>concrete</w:t>
      </w:r>
      <w:r w:rsidRPr="00D90E38">
        <w:rPr>
          <w:rStyle w:val="StyleBoldUnderline"/>
        </w:rPr>
        <w:t xml:space="preserve">. Only genuine political reform in Venezuela will cure it, and </w:t>
      </w:r>
      <w:r w:rsidRPr="00D90E38">
        <w:rPr>
          <w:rStyle w:val="Emphasis"/>
        </w:rPr>
        <w:t>I don't expect that anytime soon</w:t>
      </w:r>
      <w:r w:rsidRPr="00D90E38">
        <w:rPr>
          <w:rStyle w:val="StyleBoldUnderline"/>
        </w:rPr>
        <w:t xml:space="preserve">. </w:t>
      </w:r>
    </w:p>
    <w:p w:rsidR="003C7B49" w:rsidRDefault="003C7B49" w:rsidP="003C7B49">
      <w:r>
        <w:t>Oh, and by the way: Those commentators anticipating a post-Castro shift by Cuba toward the U.S., should run through the checklist above veeeery carefully.</w:t>
      </w:r>
    </w:p>
    <w:p w:rsidR="003C7B49" w:rsidRDefault="003C7B49" w:rsidP="003C7B49">
      <w:r>
        <w:t xml:space="preserve">Am I missing anything? </w:t>
      </w:r>
    </w:p>
    <w:p w:rsidR="003C7B49" w:rsidRDefault="003C7B49" w:rsidP="003C7B49"/>
    <w:p w:rsidR="003C7B49" w:rsidRDefault="003C7B49" w:rsidP="003C7B49">
      <w:pPr>
        <w:pStyle w:val="Heading4"/>
      </w:pPr>
      <w:r>
        <w:t>Our argument is historically true</w:t>
      </w:r>
    </w:p>
    <w:p w:rsidR="003C7B49" w:rsidRDefault="003C7B49" w:rsidP="003C7B49">
      <w:r w:rsidRPr="00774571">
        <w:rPr>
          <w:rStyle w:val="StyleStyleBold12pt"/>
        </w:rPr>
        <w:t>Gvosdev, 13</w:t>
      </w:r>
      <w:r>
        <w:t xml:space="preserve"> --- faculty of the U.S. Naval War College and former editor of the National Interest (3/8/2013, Nikolas, “The Realist Prism: Washington’s Venezuela Dilemma,” </w:t>
      </w:r>
      <w:hyperlink r:id="rId90" w:history="1">
        <w:r w:rsidRPr="00400BBB">
          <w:rPr>
            <w:rStyle w:val="Hyperlink"/>
          </w:rPr>
          <w:t>http://www.worldpoliticsreview.com/articles/12776/the-realist-prism-washington-s-venezuela-dilemma</w:t>
        </w:r>
      </w:hyperlink>
      <w:r>
        <w:t>, JMP)</w:t>
      </w:r>
    </w:p>
    <w:p w:rsidR="003C7B49" w:rsidRDefault="003C7B49" w:rsidP="003C7B49"/>
    <w:p w:rsidR="003C7B49" w:rsidRDefault="003C7B49" w:rsidP="003C7B49">
      <w:r>
        <w:t>Most of the U.S. foreign policy community assumes that relations between the United States and Venezuela can only improve in the aftermath of Hugo Chavez's death. Exemplifying this optimism, the Obama administration’s initial reaction was to note that as a "new chapter" begins in Venezuela, Washington reaffirms "its interest in developing a constructive relationship with the Venezuelan government." The U.S. response was based on the hope that any successor to Chavez will be interested in repairing the breach that opened up between the two nations during the almost 13 years of Chavez's tenure.</w:t>
      </w:r>
    </w:p>
    <w:p w:rsidR="003C7B49" w:rsidRDefault="003C7B49" w:rsidP="003C7B49">
      <w:r>
        <w:t xml:space="preserve">But nothing should be taken for granted. </w:t>
      </w:r>
      <w:r w:rsidRPr="00C27C79">
        <w:rPr>
          <w:rStyle w:val="StyleBoldUnderline"/>
        </w:rPr>
        <w:t>When other implacably anti-American leaders have died or passed from the scene, their successors have not automatically sought to improve their relations with Washington</w:t>
      </w:r>
      <w:r>
        <w:t xml:space="preserve"> -- Iran being a prominent example. Careful attention needs to be paid to separating Chavez's personal animosities toward Washington -- which might not be shared by his successor -- from the incentives embedded in the needs of Venezuela’s ruling system. Depending on who wins the election to finish Chavez's term of office, </w:t>
      </w:r>
      <w:r w:rsidRPr="00FD742E">
        <w:rPr>
          <w:rStyle w:val="StyleBoldUnderline"/>
        </w:rPr>
        <w:t>the next Venezuelan president may not be interested in improving ties with the</w:t>
      </w:r>
      <w:r w:rsidRPr="00FD742E">
        <w:t xml:space="preserve"> </w:t>
      </w:r>
      <w:r w:rsidRPr="00FD742E">
        <w:rPr>
          <w:rStyle w:val="Emphasis"/>
        </w:rPr>
        <w:t>U</w:t>
      </w:r>
      <w:r w:rsidRPr="00FD742E">
        <w:t xml:space="preserve">nited </w:t>
      </w:r>
      <w:r w:rsidRPr="00FD742E">
        <w:rPr>
          <w:rStyle w:val="Emphasis"/>
        </w:rPr>
        <w:t>S</w:t>
      </w:r>
      <w:r w:rsidRPr="00FD742E">
        <w:t>tates;</w:t>
      </w:r>
      <w:r w:rsidRPr="004628AF">
        <w:t xml:space="preserve"> </w:t>
      </w:r>
      <w:r w:rsidRPr="00FD742E">
        <w:rPr>
          <w:rStyle w:val="StyleBoldUnderline"/>
        </w:rPr>
        <w:t>more likely, Chavez’s successor will have a far different standard as to what constitutes a rapprochement than most American officials</w:t>
      </w:r>
      <w:r>
        <w:t>.</w:t>
      </w:r>
    </w:p>
    <w:p w:rsidR="003C7B49" w:rsidRDefault="003C7B49" w:rsidP="003C7B49"/>
    <w:p w:rsidR="003C7B49" w:rsidRDefault="003C7B49" w:rsidP="003C7B49">
      <w:pPr>
        <w:pStyle w:val="Heading4"/>
      </w:pPr>
      <w:r>
        <w:t>Maduro’s political position is too precarious to say yes</w:t>
      </w:r>
    </w:p>
    <w:p w:rsidR="003C7B49" w:rsidRDefault="003C7B49" w:rsidP="003C7B49">
      <w:r w:rsidRPr="00E5426E">
        <w:rPr>
          <w:rStyle w:val="StyleStyleBold12pt"/>
        </w:rPr>
        <w:t>Shifter, 13</w:t>
      </w:r>
      <w:r>
        <w:t xml:space="preserve"> --- president of the Inter-American Dialogue (5/3/2013, Michael, “What Does the Future Hold for U.S.-Venezuela Relations?” </w:t>
      </w:r>
      <w:hyperlink r:id="rId91" w:history="1">
        <w:r w:rsidRPr="00400BBB">
          <w:rPr>
            <w:rStyle w:val="Hyperlink"/>
          </w:rPr>
          <w:t>http://www.thedialogue.org/page.cfm?pageID=32&amp;pubID=3297</w:t>
        </w:r>
      </w:hyperlink>
      <w:r>
        <w:t>, JMP)</w:t>
      </w:r>
    </w:p>
    <w:p w:rsidR="003C7B49" w:rsidRDefault="003C7B49" w:rsidP="003C7B49"/>
    <w:p w:rsidR="003C7B49" w:rsidRDefault="003C7B49" w:rsidP="003C7B49">
      <w:r>
        <w:t>Q: The future of U.S.-Venezuela relations remains uncertain in the early days of the Nicolás Maduro administration. Maduro has voiced a desire for "respectful relations" with the United States, though Washington has still not recognized his government. The United States has denied that it is considering sanctions against Venezuela, and Venezuelan authorities recently arrested a U.S. citizen on accusations of attempting to spark social unrest. The State Department has denied any efforts to destabilize the Venezuelan government. Will U.S.-Venezuela relations be better or worse under Maduro than they were under Hugo Chávez? What do Maduro's cabinet picks portend about the future of bilateral relations? Should businesses be more worried about political risk in Venezuela now than they were when Chávez was alive?</w:t>
      </w:r>
    </w:p>
    <w:p w:rsidR="003C7B49" w:rsidRDefault="003C7B49" w:rsidP="003C7B49">
      <w:r>
        <w:t xml:space="preserve">A: Michael Shifter, president of the Inter-American Dialogue: </w:t>
      </w:r>
      <w:r w:rsidRPr="00CC59D5">
        <w:rPr>
          <w:rStyle w:val="StyleBoldUnderline"/>
        </w:rPr>
        <w:t>"The prospects for improved relations between the United States and Venezuela under the Maduro administration now appear rather dim. Maduro's rhetoric directed at Washington has been notably tough and aggressive, as he seeks to shore up support among the Chavista base.</w:t>
      </w:r>
      <w:r>
        <w:t xml:space="preserve"> Arresting a U.S. citizen and accusing him of stirring up trouble in Venezuela is </w:t>
      </w:r>
      <w:r>
        <w:lastRenderedPageBreak/>
        <w:t xml:space="preserve">a vintage Chávez tactic, aimed at diverting attention from the country's myriad, fundamental problems. </w:t>
      </w:r>
      <w:r w:rsidRPr="00E5426E">
        <w:rPr>
          <w:rStyle w:val="StyleBoldUnderline"/>
        </w:rPr>
        <w:t>Lacking Chávez's political skills and common touch, Maduro is in a particularly shaky position, compounded by questions of legitimacy following the April 14 elections.</w:t>
      </w:r>
      <w:r>
        <w:t xml:space="preserve"> To date, personnel picks and policy signals coming out of the administration have been confusing and mixed. Some in Maduro's team are hardliners, while others, such as Calixto Ortega--the recently appointed representative in Washington--are more open and moderate. Ortega, for example, was very active in the so-called Boston Group, an effort that sought to facilitate dialogue between Chavista and opposition lawmakers. </w:t>
      </w:r>
      <w:r w:rsidRPr="00C643C3">
        <w:rPr>
          <w:rStyle w:val="StyleBoldUnderline"/>
        </w:rPr>
        <w:t>As long as Maduro's political standing remains precarious, he will be severely constrained in his ability to pursue closer ties with the</w:t>
      </w:r>
      <w:r>
        <w:t xml:space="preserve"> </w:t>
      </w:r>
      <w:r w:rsidRPr="00C643C3">
        <w:rPr>
          <w:rStyle w:val="Emphasis"/>
        </w:rPr>
        <w:t>U</w:t>
      </w:r>
      <w:r>
        <w:t xml:space="preserve">nited </w:t>
      </w:r>
      <w:r w:rsidRPr="00C643C3">
        <w:rPr>
          <w:rStyle w:val="Emphasis"/>
        </w:rPr>
        <w:t>S</w:t>
      </w:r>
      <w:r>
        <w:t xml:space="preserve">tates. There is no appetite or interest in Washington to adopt punitive measures and apply sanctions against Venezuela. </w:t>
      </w:r>
      <w:r w:rsidRPr="00C643C3">
        <w:rPr>
          <w:rStyle w:val="StyleBoldUnderline"/>
        </w:rPr>
        <w:t>In light of Maduro's confrontational rhetoric and actions--and disturbing incidents of violence--no one is calling for a rapprochement.</w:t>
      </w:r>
      <w:r>
        <w:t xml:space="preserve"> Still, assuming that things begin to settle down, and given that other governments have already recognized Maduro, it would be surprising if Washington didn't eventually come around and deal with the practical reality."</w:t>
      </w:r>
    </w:p>
    <w:p w:rsidR="003C7B49" w:rsidRDefault="003C7B49" w:rsidP="003C7B49"/>
    <w:p w:rsidR="003C7B49" w:rsidRDefault="003C7B49" w:rsidP="003C7B49">
      <w:pPr>
        <w:pStyle w:val="Heading4"/>
      </w:pPr>
      <w:r>
        <w:t>Doesn’t have the political capital to change energy policy</w:t>
      </w:r>
    </w:p>
    <w:p w:rsidR="003C7B49" w:rsidRDefault="003C7B49" w:rsidP="003C7B49">
      <w:r w:rsidRPr="00324A05">
        <w:rPr>
          <w:rStyle w:val="StyleStyleBold12pt"/>
        </w:rPr>
        <w:t>Alic, 13</w:t>
      </w:r>
      <w:r>
        <w:t xml:space="preserve"> --- geopolitical analyst, co-founder of ISA Intel in Sarajevo (4/15/2013, Jen, “Foreign Oil &amp; Gas Companies Look to Status Quo in Venezuela,” </w:t>
      </w:r>
      <w:hyperlink r:id="rId92" w:history="1">
        <w:r w:rsidRPr="00400BBB">
          <w:rPr>
            <w:rStyle w:val="Hyperlink"/>
          </w:rPr>
          <w:t>http://oilprice.com/Geopolitics/South-America/Foreign-Oil-Gas-Companies-Look-to-Status-Quo-in-Venezuela.html</w:t>
        </w:r>
      </w:hyperlink>
      <w:r>
        <w:t>, JMP)</w:t>
      </w:r>
    </w:p>
    <w:p w:rsidR="003C7B49" w:rsidRDefault="003C7B49" w:rsidP="003C7B49"/>
    <w:p w:rsidR="003C7B49" w:rsidRDefault="003C7B49" w:rsidP="003C7B49">
      <w:r>
        <w:t xml:space="preserve">Now that Nicolas </w:t>
      </w:r>
      <w:r w:rsidRPr="004C3159">
        <w:rPr>
          <w:rStyle w:val="StyleBoldUnderline"/>
        </w:rPr>
        <w:t>Maduro</w:t>
      </w:r>
      <w:r>
        <w:t xml:space="preserve">—the late Hugo Chavez’s choice for successor—has </w:t>
      </w:r>
      <w:r w:rsidRPr="004C3159">
        <w:rPr>
          <w:rStyle w:val="StyleBoldUnderline"/>
        </w:rPr>
        <w:t>narrowly won</w:t>
      </w:r>
      <w:r>
        <w:t xml:space="preserve"> Sunday’s presidential elections in Venezuela, </w:t>
      </w:r>
      <w:r w:rsidRPr="004C3159">
        <w:rPr>
          <w:rStyle w:val="StyleBoldUnderline"/>
        </w:rPr>
        <w:t>oil and gas investors can expect a perpetuation of the status quo</w:t>
      </w:r>
      <w:r>
        <w:t>.</w:t>
      </w:r>
    </w:p>
    <w:p w:rsidR="003C7B49" w:rsidRDefault="003C7B49" w:rsidP="003C7B49">
      <w:r>
        <w:t xml:space="preserve">In Sunday’s vote, Maduro won with a very narrow 50.7% and a vow to continue with Chavez’s “revolution,” which has seen the oil industry nationalized and the state-run PDVSA oil company funding social programs and voraciously courting China and Russia. </w:t>
      </w:r>
    </w:p>
    <w:p w:rsidR="003C7B49" w:rsidRDefault="003C7B49" w:rsidP="003C7B49">
      <w:r>
        <w:t>The narrow vote will not be without its challenges. Opposition rival candidate Henrique Capriles has refused to recognize the results and is demanding a recount, though the electoral commission is standing firm on Maduro’s victory.</w:t>
      </w:r>
    </w:p>
    <w:p w:rsidR="003C7B49" w:rsidRDefault="003C7B49" w:rsidP="003C7B49">
      <w:r w:rsidRPr="004C3159">
        <w:rPr>
          <w:rStyle w:val="StyleBoldUnderline"/>
        </w:rPr>
        <w:t>For foreign oil and gas companies, we can expect more of the same. There are no regulatory changes in the works, and an unattractive windfall tax system announced in January will likely be pushed forward under Maduro</w:t>
      </w:r>
      <w:r>
        <w:t>.</w:t>
      </w:r>
    </w:p>
    <w:p w:rsidR="003C7B49" w:rsidRDefault="003C7B49" w:rsidP="003C7B49">
      <w:r>
        <w:t>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w:t>
      </w:r>
    </w:p>
    <w:p w:rsidR="003C7B49" w:rsidRDefault="003C7B49" w:rsidP="003C7B49">
      <w:r>
        <w:t>If Maduro feels compelled to reduce fuel subsidies, it could lead to riots as cheap fuel—which cannot be sustained—is one of the most crucial social benefits for Venezuelans, who pay around 6 cents per gallon.</w:t>
      </w:r>
    </w:p>
    <w:p w:rsidR="003C7B49" w:rsidRDefault="003C7B49" w:rsidP="003C7B49">
      <w:r w:rsidRPr="0016065F">
        <w:rPr>
          <w:rStyle w:val="StyleBoldUnderline"/>
        </w:rPr>
        <w:t>Maduro has inherited a “sinking ship” and does not appear to have the political capital to make any short-term changes in Venezuela’s energy policy, experts at Southern Pulse told Oilprice.com</w:t>
      </w:r>
      <w:r>
        <w:t>.</w:t>
      </w:r>
    </w:p>
    <w:p w:rsidR="003C7B49" w:rsidRDefault="003C7B49" w:rsidP="003C7B49"/>
    <w:p w:rsidR="003C7B49" w:rsidRDefault="003C7B49" w:rsidP="003C7B49">
      <w:pPr>
        <w:pStyle w:val="Heading4"/>
      </w:pPr>
      <w:r>
        <w:t>Maduro will be more anti-American and anti-capitalist in the short term</w:t>
      </w:r>
    </w:p>
    <w:p w:rsidR="003C7B49" w:rsidRDefault="003C7B49" w:rsidP="003C7B49">
      <w:r w:rsidRPr="0015564F">
        <w:rPr>
          <w:rStyle w:val="StyleStyleBold12pt"/>
        </w:rPr>
        <w:t>NSN, 13</w:t>
      </w:r>
      <w:r>
        <w:t xml:space="preserve"> (3/7/2013, National Security Network, “A Post-Chávez Venezuela,” </w:t>
      </w:r>
      <w:hyperlink r:id="rId93" w:history="1">
        <w:r w:rsidRPr="00BD26A5">
          <w:rPr>
            <w:rStyle w:val="Hyperlink"/>
          </w:rPr>
          <w:t>http://nsnetwork.org/a-post-chavez-venezuela/</w:t>
        </w:r>
      </w:hyperlink>
      <w:r>
        <w:t>, JMP)</w:t>
      </w:r>
    </w:p>
    <w:p w:rsidR="003C7B49" w:rsidRDefault="003C7B49" w:rsidP="003C7B49"/>
    <w:p w:rsidR="003C7B49" w:rsidRDefault="003C7B49" w:rsidP="003C7B49">
      <w:r>
        <w:t xml:space="preserve">Carl </w:t>
      </w:r>
      <w:r w:rsidRPr="00982B8C">
        <w:rPr>
          <w:rStyle w:val="StyleBoldUnderline"/>
        </w:rPr>
        <w:t>Meacham, a Latin America expert at</w:t>
      </w:r>
      <w:r>
        <w:t xml:space="preserve"> the </w:t>
      </w:r>
      <w:r w:rsidRPr="00982B8C">
        <w:rPr>
          <w:rStyle w:val="Emphasis"/>
        </w:rPr>
        <w:t>C</w:t>
      </w:r>
      <w:r>
        <w:t xml:space="preserve">enter for </w:t>
      </w:r>
      <w:r w:rsidRPr="00982B8C">
        <w:rPr>
          <w:rStyle w:val="Emphasis"/>
        </w:rPr>
        <w:t>S</w:t>
      </w:r>
      <w:r>
        <w:t xml:space="preserve">trategic and </w:t>
      </w:r>
      <w:r w:rsidRPr="00982B8C">
        <w:rPr>
          <w:rStyle w:val="Emphasis"/>
        </w:rPr>
        <w:t>I</w:t>
      </w:r>
      <w:r>
        <w:t xml:space="preserve">nternational </w:t>
      </w:r>
      <w:r w:rsidRPr="00982B8C">
        <w:rPr>
          <w:rStyle w:val="Emphasis"/>
        </w:rPr>
        <w:t>S</w:t>
      </w:r>
      <w:r>
        <w:t xml:space="preserve">tudies </w:t>
      </w:r>
      <w:r w:rsidRPr="00BF1DB5">
        <w:rPr>
          <w:rStyle w:val="StyleBoldUnderline"/>
        </w:rPr>
        <w:t xml:space="preserve">explains, “For the next month or so, Maduro has to show he is even more Chávez than Chávez was. That means he is going to be </w:t>
      </w:r>
      <w:r w:rsidRPr="0095375D">
        <w:rPr>
          <w:rStyle w:val="Emphasis"/>
        </w:rPr>
        <w:t>more anti-American</w:t>
      </w:r>
      <w:r w:rsidRPr="00BF1DB5">
        <w:rPr>
          <w:rStyle w:val="StyleBoldUnderline"/>
        </w:rPr>
        <w:t xml:space="preserve">, </w:t>
      </w:r>
      <w:r w:rsidRPr="0095375D">
        <w:rPr>
          <w:rStyle w:val="Emphasis"/>
        </w:rPr>
        <w:t>more anti-capitalist</w:t>
      </w:r>
      <w:r w:rsidRPr="00BF1DB5">
        <w:rPr>
          <w:rStyle w:val="StyleBoldUnderline"/>
        </w:rPr>
        <w:t>, more anti-systemic. As far as a rapprochement, I don’t see it coming anytime soon…  The U.S. doesn’t want to be in a situation where it is viewed at all as getting involved in domestic affairs of Venezuela.</w:t>
      </w:r>
      <w:r>
        <w:t xml:space="preserve"> If </w:t>
      </w:r>
      <w:r w:rsidRPr="00BF1DB5">
        <w:rPr>
          <w:rStyle w:val="StyleBoldUnderline"/>
        </w:rPr>
        <w:t>Maduro</w:t>
      </w:r>
      <w:r>
        <w:t xml:space="preserve"> wins, he </w:t>
      </w:r>
      <w:r w:rsidRPr="00BF1DB5">
        <w:rPr>
          <w:rStyle w:val="StyleBoldUnderline"/>
        </w:rPr>
        <w:t>will be trying to keep the focus on domestic issues, and that could put the resolve of Chavismo to the test</w:t>
      </w:r>
      <w:r>
        <w:t xml:space="preserve">. And that could mean </w:t>
      </w:r>
      <w:r w:rsidRPr="00BF1DB5">
        <w:rPr>
          <w:rStyle w:val="StyleBoldUnderline"/>
        </w:rPr>
        <w:t>the hardest days between the U.S. and Venezuela</w:t>
      </w:r>
      <w:r>
        <w:t xml:space="preserve"> is not behind us, but </w:t>
      </w:r>
      <w:r w:rsidRPr="00BF1DB5">
        <w:rPr>
          <w:rStyle w:val="StyleBoldUnderline"/>
        </w:rPr>
        <w:t>ahead of us</w:t>
      </w:r>
      <w:r>
        <w:t>.”</w:t>
      </w:r>
    </w:p>
    <w:p w:rsidR="003C7B49" w:rsidRDefault="003C7B49" w:rsidP="003C7B49">
      <w:r>
        <w:t>Piccone recommends a patient and steady hand: “Washington should bide its time and quietly wait out what should be a relatively smooth transition to a post-Chávez leadership and then remount its earlier efforts to turn a page away from the antagonism of the Chávez era toward a more pragmatic relationship of mutual interests. If Maduro concludes, however, that he has more to gain parroting the Chávez line of virulent anti-Americanism, it will be difficult to turn the other cheek for another six years.” [NY Times, 3/6/13. Carl Meacham via CNN, 3/6/13. Ted Piccone, 3/6/13]</w:t>
      </w:r>
    </w:p>
    <w:p w:rsidR="003C7B49" w:rsidRDefault="003C7B49" w:rsidP="003C7B49"/>
    <w:p w:rsidR="003C7B49" w:rsidRDefault="003C7B49" w:rsidP="003C7B49">
      <w:pPr>
        <w:pStyle w:val="Heading4"/>
      </w:pPr>
      <w:r>
        <w:t>Certainly no short term acceptance</w:t>
      </w:r>
    </w:p>
    <w:p w:rsidR="003C7B49" w:rsidRDefault="003C7B49" w:rsidP="003C7B49">
      <w:r w:rsidRPr="000D548A">
        <w:rPr>
          <w:rStyle w:val="StyleStyleBold12pt"/>
        </w:rPr>
        <w:t>Fillingham, 13</w:t>
      </w:r>
      <w:r>
        <w:t xml:space="preserve"> --- Managing Editor &amp; Asia Analyst and MA in Chinese Studies from the School of Oriental and African Studies in London (3/10/2013, Zachary, “Post-Chavez US-Venezuelan Relations: Headed for a Thaw?” </w:t>
      </w:r>
      <w:hyperlink r:id="rId94" w:history="1">
        <w:r w:rsidRPr="00400BBB">
          <w:rPr>
            <w:rStyle w:val="Hyperlink"/>
          </w:rPr>
          <w:t>http://www.geopoliticalmonitor.com/post-chavez-us-venezuelan-relations-headed-for-a-thaw-4790/</w:t>
        </w:r>
      </w:hyperlink>
      <w:r>
        <w:t>, JMP)</w:t>
      </w:r>
    </w:p>
    <w:p w:rsidR="003C7B49" w:rsidRDefault="003C7B49" w:rsidP="003C7B49"/>
    <w:p w:rsidR="003C7B49" w:rsidRDefault="003C7B49" w:rsidP="003C7B49">
      <w:r>
        <w:t>Given its precarious economic situation, Venezuela will need outside assistance in the near future. And while some would say that China is best suited to step up and bail out Caracas, there are a few reasons to question whether this will actually come to pass. First of all, The Chinese Development Bank has already provided a huge amount of money to the Chavez government, about $40 billion between 2008 and 2012 alone. Thus, if Venezuela were to be faced with a default, it would be Chinese investors with their money on the line. Any debt renegotiations would surely include provisions that didn’t sit well with the Venezuelan public. After all, there have already been agreements reached between Venezuela and the Chinese state-owned company Citic Group that have raised populist alarm bells regarding the signing of mineral rights over to foreign companies.</w:t>
      </w:r>
    </w:p>
    <w:p w:rsidR="003C7B49" w:rsidRDefault="003C7B49" w:rsidP="003C7B49">
      <w:r>
        <w:t xml:space="preserve">In this context, a limited rapprochement makes sense from a Venezuelan point of view, as it would balance against a preponderance of Chinese economic influence. Now that the “Bolivarian Revolution” is all but discredited, and countries like Brazil have proven that it’s possible to alleviate poverty through trade and keep US influence at arm’s length, </w:t>
      </w:r>
      <w:r w:rsidRPr="001C3359">
        <w:rPr>
          <w:rStyle w:val="StyleBoldUnderline"/>
        </w:rPr>
        <w:t xml:space="preserve">a US-Venezuelan thaw is theoretically possible. However, authorities in Washington will likely have to endure another round of vitriol and </w:t>
      </w:r>
      <w:r w:rsidRPr="008A0DE2">
        <w:rPr>
          <w:rStyle w:val="Emphasis"/>
        </w:rPr>
        <w:t>wait until the dust settles in Venezuelan domestic politics</w:t>
      </w:r>
      <w:r w:rsidRPr="001C3359">
        <w:rPr>
          <w:rStyle w:val="StyleBoldUnderline"/>
        </w:rPr>
        <w:t xml:space="preserve"> before their window of opportunity presents itself.</w:t>
      </w:r>
      <w:r>
        <w:t xml:space="preserve">  </w:t>
      </w:r>
    </w:p>
    <w:p w:rsidR="003C7B49" w:rsidRDefault="003C7B49" w:rsidP="003C7B49"/>
    <w:p w:rsidR="003C7B49" w:rsidRDefault="003C7B49" w:rsidP="003C7B49">
      <w:pPr>
        <w:pStyle w:val="Heading4"/>
      </w:pPr>
      <w:r>
        <w:t>Maduro will maintain SQ oil policy</w:t>
      </w:r>
    </w:p>
    <w:p w:rsidR="003C7B49" w:rsidRDefault="003C7B49" w:rsidP="003C7B49">
      <w:r w:rsidRPr="00A6294C">
        <w:rPr>
          <w:rStyle w:val="StyleStyleBold12pt"/>
        </w:rPr>
        <w:t>Saefong, 13</w:t>
      </w:r>
      <w:r>
        <w:t xml:space="preserve"> --- MarketWatch reporter based in San Francisco (3/6/2013, Myra P., “Post-Chavez Venezuela: oil’s next Saudi Arabia?” </w:t>
      </w:r>
      <w:hyperlink r:id="rId95" w:history="1">
        <w:r w:rsidRPr="00400BBB">
          <w:rPr>
            <w:rStyle w:val="Hyperlink"/>
          </w:rPr>
          <w:t>http://www.marketwatch.com/story/post-chavez-venezuela-oils-next-saudi-arabia-2013-03-06?link=MW_story_popular</w:t>
        </w:r>
      </w:hyperlink>
      <w:r>
        <w:t>, JMP)</w:t>
      </w:r>
    </w:p>
    <w:p w:rsidR="003C7B49" w:rsidRPr="00295D25" w:rsidRDefault="003C7B49" w:rsidP="003C7B49">
      <w:pPr>
        <w:rPr>
          <w:b/>
        </w:rPr>
      </w:pPr>
      <w:r w:rsidRPr="00295D25">
        <w:rPr>
          <w:b/>
        </w:rPr>
        <w:lastRenderedPageBreak/>
        <w:t>***Clinton Carter is associate vice president for Latin America at Frontier Strategy Group</w:t>
      </w:r>
    </w:p>
    <w:p w:rsidR="003C7B49" w:rsidRDefault="003C7B49" w:rsidP="003C7B49"/>
    <w:p w:rsidR="003C7B49" w:rsidRDefault="003C7B49" w:rsidP="003C7B49">
      <w:r>
        <w:t>Chavez’s politicization of PDVSA also led to an exodus of talent, and political risk in the nation kept foreign investment in energy low.</w:t>
      </w:r>
    </w:p>
    <w:p w:rsidR="003C7B49" w:rsidRDefault="003C7B49" w:rsidP="003C7B49">
      <w:r w:rsidRPr="00295D25">
        <w:rPr>
          <w:rStyle w:val="StyleBoldUnderline"/>
        </w:rPr>
        <w:t>Now that the president is gone, big improvements in the energy sector won’t happen any time soon. “Venezuela’s declining output is unlikely to be reversed for years to come,”</w:t>
      </w:r>
      <w:r>
        <w:t xml:space="preserve"> Carter said.</w:t>
      </w:r>
    </w:p>
    <w:p w:rsidR="003C7B49" w:rsidRDefault="003C7B49" w:rsidP="003C7B49">
      <w:r>
        <w:t>But the first change in government leadership since 1999 for a major oil producer certainly offers the market some food for thought.</w:t>
      </w:r>
    </w:p>
    <w:p w:rsidR="003C7B49" w:rsidRDefault="003C7B49" w:rsidP="003C7B49">
      <w:r>
        <w:t>Change in power</w:t>
      </w:r>
    </w:p>
    <w:p w:rsidR="003C7B49" w:rsidRDefault="003C7B49" w:rsidP="003C7B49">
      <w:r>
        <w:t>There are at least a few different ways to look at what happens next for Venezuela and its oil industry.</w:t>
      </w:r>
    </w:p>
    <w:p w:rsidR="003C7B49" w:rsidRDefault="003C7B49" w:rsidP="003C7B49">
      <w:r>
        <w:t>“Most likely, Vice President Nicolás Maduro, Chavez heir apparent, will be elected” president, said Williams. “If the election proceeds on schedule and Maduro wins … then we will be in a better position to assess the long-term prospects for the country and its oil production.”</w:t>
      </w:r>
    </w:p>
    <w:p w:rsidR="003C7B49" w:rsidRPr="00BB246C" w:rsidRDefault="003C7B49" w:rsidP="003C7B49">
      <w:pPr>
        <w:rPr>
          <w:b/>
          <w:bCs/>
          <w:u w:val="single"/>
        </w:rPr>
      </w:pPr>
      <w:r w:rsidRPr="00EC1434">
        <w:rPr>
          <w:rStyle w:val="StyleBoldUnderline"/>
        </w:rPr>
        <w:t xml:space="preserve">Under a Maduro win, the nation would likely follow the oil policy it’s become accustomed to. </w:t>
      </w:r>
    </w:p>
    <w:p w:rsidR="003C7B49" w:rsidRDefault="003C7B49" w:rsidP="003C7B49">
      <w:r w:rsidRPr="00BB246C">
        <w:rPr>
          <w:rStyle w:val="StyleBoldUnderline"/>
        </w:rPr>
        <w:t xml:space="preserve">“The government and PDVSA’s </w:t>
      </w:r>
      <w:r w:rsidRPr="00BB246C">
        <w:rPr>
          <w:rStyle w:val="Emphasis"/>
        </w:rPr>
        <w:t>top priority</w:t>
      </w:r>
      <w:r w:rsidRPr="00BB246C">
        <w:rPr>
          <w:rStyle w:val="StyleBoldUnderline"/>
        </w:rPr>
        <w:t xml:space="preserve"> will be directing funds to social programs, instead of enhancing the oil industry’s capabilities” in exploration and production and refining, said</w:t>
      </w:r>
      <w:r>
        <w:t xml:space="preserve"> </w:t>
      </w:r>
      <w:r w:rsidRPr="00BB246C">
        <w:t xml:space="preserve">Carlos </w:t>
      </w:r>
      <w:r w:rsidRPr="00BB246C">
        <w:rPr>
          <w:rStyle w:val="StyleBoldUnderline"/>
        </w:rPr>
        <w:t>Bellorin, senior petroleum analyst at IHS</w:t>
      </w:r>
      <w:r>
        <w:t>, in an emailed analysis Wednesday.</w:t>
      </w:r>
    </w:p>
    <w:p w:rsidR="003C7B49" w:rsidRDefault="003C7B49" w:rsidP="003C7B49">
      <w:r>
        <w:t>PDVSA may be “forced to ease some terms in negotiations to obtain capital from its partners to start seven new projects in the Orinoco Belt and increase production from strategic assets,” Bellorin said, so the state-owned oil and gas company’s top management is likely to be reappointed.</w:t>
      </w:r>
    </w:p>
    <w:p w:rsidR="003C7B49" w:rsidRDefault="003C7B49" w:rsidP="003C7B49">
      <w:r>
        <w:t>“This could be seen as a continuity of the previous oil policy based on tight control over operations,” Bellorin said.</w:t>
      </w:r>
    </w:p>
    <w:p w:rsidR="003C7B49" w:rsidRDefault="003C7B49" w:rsidP="003C7B49"/>
    <w:p w:rsidR="003C7B49" w:rsidRDefault="003C7B49" w:rsidP="003C7B49">
      <w:pPr>
        <w:pStyle w:val="Heading3"/>
      </w:pPr>
      <w:r>
        <w:lastRenderedPageBreak/>
        <w:t>--- XT: Solvency Takes Years</w:t>
      </w:r>
    </w:p>
    <w:p w:rsidR="003C7B49" w:rsidRDefault="003C7B49" w:rsidP="003C7B49"/>
    <w:p w:rsidR="003C7B49" w:rsidRDefault="003C7B49" w:rsidP="003C7B49">
      <w:pPr>
        <w:pStyle w:val="Heading4"/>
      </w:pPr>
      <w:r>
        <w:t>Energy sector reform will take years</w:t>
      </w:r>
    </w:p>
    <w:p w:rsidR="003C7B49" w:rsidRDefault="003C7B49" w:rsidP="003C7B49">
      <w:r w:rsidRPr="00F330DF">
        <w:rPr>
          <w:rStyle w:val="StyleStyleBold12pt"/>
        </w:rPr>
        <w:t>Snow, 13</w:t>
      </w:r>
      <w:r>
        <w:t xml:space="preserve"> --- OGJ Washington Editor (3/6/2013, Nick, “Outlook uncertain following Chavez’s death in Venezuela,” </w:t>
      </w:r>
      <w:hyperlink r:id="rId96" w:history="1">
        <w:r w:rsidRPr="00400BBB">
          <w:rPr>
            <w:rStyle w:val="Hyperlink"/>
          </w:rPr>
          <w:t>http://www.ogj.com/articles/2013/03/outlook-uncertain-following-chavezs-death-in-venezuela.html</w:t>
        </w:r>
      </w:hyperlink>
      <w:r>
        <w:t>, JMP)</w:t>
      </w:r>
    </w:p>
    <w:p w:rsidR="003C7B49" w:rsidRDefault="003C7B49" w:rsidP="003C7B49"/>
    <w:p w:rsidR="003C7B49" w:rsidRDefault="003C7B49" w:rsidP="003C7B49">
      <w:r>
        <w:t>PDVSA’s deterioration</w:t>
      </w:r>
    </w:p>
    <w:p w:rsidR="003C7B49" w:rsidRDefault="003C7B49" w:rsidP="003C7B49">
      <w:r>
        <w:t>PDVSA’s internal and managerial capabilities have deteriorated since 2002, according to Sarah A. Ladislaw, co-director of the Center for Strategic and International Studies’ Energy and National Security Program, and CSIS Senior Vice-Pres. Frank A. Verrastro, who holds the James R. Schlesinger Chair for Energy and Geopolitics there.</w:t>
      </w:r>
    </w:p>
    <w:p w:rsidR="003C7B49" w:rsidRDefault="003C7B49" w:rsidP="003C7B49">
      <w:r>
        <w:t>“Increasingly, PDVSA relies on contractors, as well as other private company partners, to keep the fields in production but reports state that contractors have not been paid in months and that the political uncertainty in the country has even driven routine decision making to a halt,” they said in a Mar. 6 commentary.</w:t>
      </w:r>
    </w:p>
    <w:p w:rsidR="003C7B49" w:rsidRDefault="003C7B49" w:rsidP="003C7B49">
      <w:r w:rsidRPr="000024A2">
        <w:rPr>
          <w:rStyle w:val="StyleBoldUnderline"/>
        </w:rPr>
        <w:t>Sustained political uncertainty also has stifled outside investment in Venezuela’s oil sector,</w:t>
      </w:r>
      <w:r>
        <w:t xml:space="preserve"> Ladislaw and Verrastro noted. Russian and Indian companies planning to invest in the country’s oil fields have withheld incremental new money, and China has not announced a new line of credit or extensions on its development-linked financing since last April, they said.</w:t>
      </w:r>
    </w:p>
    <w:p w:rsidR="003C7B49" w:rsidRDefault="003C7B49" w:rsidP="003C7B49">
      <w:r>
        <w:t>In Venezuela, Oil and Mining Minister and PDVSA Pres. Rafael Ramirez said on Mar. 1 that PDVSA plans to increase its expenditures to $25 billion in 2013. Cooperation between PDVSA and Russia’s Rosneft consortium also has been growing, Ramirez said on Jan. 31.</w:t>
      </w:r>
    </w:p>
    <w:p w:rsidR="003C7B49" w:rsidRPr="000024A2" w:rsidRDefault="003C7B49" w:rsidP="003C7B49">
      <w:pPr>
        <w:rPr>
          <w:rStyle w:val="StyleBoldUnderline"/>
        </w:rPr>
      </w:pPr>
      <w:r w:rsidRPr="000024A2">
        <w:rPr>
          <w:rStyle w:val="StyleBoldUnderline"/>
        </w:rPr>
        <w:t>“</w:t>
      </w:r>
      <w:r w:rsidRPr="000024A2">
        <w:rPr>
          <w:rStyle w:val="Emphasis"/>
        </w:rPr>
        <w:t>Even under the best of circumstances</w:t>
      </w:r>
      <w:r w:rsidRPr="000024A2">
        <w:rPr>
          <w:rStyle w:val="StyleBoldUnderline"/>
        </w:rPr>
        <w:t>, reform in the energy sector will take a long time to emerge,”</w:t>
      </w:r>
      <w:r>
        <w:t xml:space="preserve"> Ladislaw and Verrastro said. “</w:t>
      </w:r>
      <w:r w:rsidRPr="000024A2">
        <w:rPr>
          <w:rStyle w:val="StyleBoldUnderline"/>
        </w:rPr>
        <w:t>The damage that has been done to not only PDVSA but to the institutions of the state and civil society could take years to rehabilitate.”</w:t>
      </w:r>
    </w:p>
    <w:p w:rsidR="003C7B49" w:rsidRDefault="003C7B49" w:rsidP="003C7B49"/>
    <w:p w:rsidR="003C7B49" w:rsidRDefault="003C7B49" w:rsidP="003C7B49">
      <w:pPr>
        <w:pStyle w:val="Heading4"/>
      </w:pPr>
      <w:r>
        <w:t>Even if Venezuela makes massive reforms it will take a long time to resume drilling</w:t>
      </w:r>
    </w:p>
    <w:p w:rsidR="003C7B49" w:rsidRDefault="003C7B49" w:rsidP="003C7B49">
      <w:r w:rsidRPr="00EA39A2">
        <w:rPr>
          <w:rStyle w:val="StyleStyleBold12pt"/>
        </w:rPr>
        <w:t>Sanati, 13</w:t>
      </w:r>
      <w:r>
        <w:t xml:space="preserve"> (3/6/2013, Cyrus, “Chavez's death won't spur new Venezuela oil drilling,” </w:t>
      </w:r>
      <w:hyperlink r:id="rId97" w:history="1">
        <w:r w:rsidRPr="00400BBB">
          <w:rPr>
            <w:rStyle w:val="Hyperlink"/>
          </w:rPr>
          <w:t>http://finance.fortune.cnn.com/2013/03/06/hugo-chavez-death-oil/</w:t>
        </w:r>
      </w:hyperlink>
      <w:r>
        <w:t>, JMP)</w:t>
      </w:r>
    </w:p>
    <w:p w:rsidR="003C7B49" w:rsidRDefault="003C7B49" w:rsidP="003C7B49"/>
    <w:p w:rsidR="003C7B49" w:rsidRDefault="003C7B49" w:rsidP="003C7B49">
      <w:r>
        <w:t xml:space="preserve">FORTUNE -- The death of Venezuelan President Hugo Chavez is no panacea for the nation's dysfunctional energy industry. </w:t>
      </w:r>
      <w:r w:rsidRPr="004B30B3">
        <w:rPr>
          <w:rStyle w:val="StyleBoldUnderline"/>
        </w:rPr>
        <w:t>Political and economic uncertainty will likely continue to deter foreign investors from fully committing the necessary cash, resources, and expertise that are desperately needed to effectively tap the nation's oil wealth.</w:t>
      </w:r>
      <w:r>
        <w:t xml:space="preserve"> Whoever takes over the reins of the nation will need to dismantle the policies, structures, and rhetoric that have made investing in Venezuela a fool's errand.</w:t>
      </w:r>
    </w:p>
    <w:p w:rsidR="003C7B49" w:rsidRDefault="003C7B49" w:rsidP="003C7B49">
      <w:r>
        <w:t>It is not hyperbole to say that Hugo Chavez's death Tuesday rocked the energy industry. The "Bolivarian" strongman has been the oil industry's biggest villain for over a decade. In his tenure as president of Venezuela, Chavez not only trashed contracts and expropriated lands and equipment from foreign oil companies, like ExxonMobil (XOM) and ConocoPhillips (COP); he also managed to crush the national oil company, Petróleos de Venezuela (PDVSA), by using it as a piggy bank to fund the programs and policies associated with his nebulously defined "21st Century Socialism" experiment.</w:t>
      </w:r>
    </w:p>
    <w:p w:rsidR="003C7B49" w:rsidRDefault="003C7B49" w:rsidP="003C7B49">
      <w:r>
        <w:lastRenderedPageBreak/>
        <w:t>There was a time when Venezuela was seen as a bastion of liberalism -- an exception to the so-called resource curse, which posits that oil wealth fosters corrupt and dictatorial regimes. Its democratically-elected governments, while far from perfect, were seen as more stable than other oil-rich nations, such as those in the Middle East. This stability attracted foreign investors from around the globe, especially U.S. oil giants like ConocoPhillips and Chevron (CVX).</w:t>
      </w:r>
    </w:p>
    <w:p w:rsidR="003C7B49" w:rsidRDefault="003C7B49" w:rsidP="003C7B49">
      <w:r>
        <w:t>By the 1990s PDVSA and its foreign partners, which at the time included pretty much all the big U.S. and European oil giants, were pumping around three million barrels a day of oil from Venezuelan fields, making it the third-largest oil exporter in OPEC. PDVSA's long-term plan was to gradually increase its production capacity to around eight million barrels a day, which would have put Venezuela on par with oil exporting giants like Russia and Saudi Arabia.</w:t>
      </w:r>
    </w:p>
    <w:p w:rsidR="003C7B49" w:rsidRDefault="003C7B49" w:rsidP="003C7B49">
      <w:r>
        <w:t>But the ineptitude and corruption of the Chavez kleptocracy have contributed to a decline in overall Venezuelan oil output, which at last count came in at 2.4 million barrels a day, 25% less than what it was when Chavez took power 14 years ago. That would have been excusable if Venezuela's oil reserves were rapidly depleting, but that isn't the case -- not by a long shot. Indeed, in 2010, OPEC confirmed that Venezuela's Orinoco oil belt contained tar sand deposits equivalent to around 300 billion barrels of oil, enough to fulfill current world demand for 10 years. That would mean Venezuela would have the largest oil reserves on the planet, outstripping Saudi Arabia's 260 billion barrel oil stash.</w:t>
      </w:r>
    </w:p>
    <w:p w:rsidR="003C7B49" w:rsidRDefault="003C7B49" w:rsidP="003C7B49">
      <w:r>
        <w:t xml:space="preserve">With today's oil price being 10 times higher than where it was when Chavez took power in 1998, one would surmise that the Orinoco oil belt today would be littered with equipment and workers trying furiously to tap its abundant oil wealth. But, of course, that isn't the case. During his reign, </w:t>
      </w:r>
      <w:r w:rsidRPr="004B30B3">
        <w:rPr>
          <w:rStyle w:val="StyleBoldUnderline"/>
        </w:rPr>
        <w:t>Chavez instituted a series of devastating "reforms" to the nation's oil industry, which ended up breaking its back. He ripped up production sharing contracts signed under the previous government, forcing foreign oil companies to hand over more of their profit to the state.</w:t>
      </w:r>
    </w:p>
    <w:p w:rsidR="003C7B49" w:rsidRDefault="003C7B49" w:rsidP="003C7B49">
      <w:r>
        <w:t>Chavez then used PDVSA as his own personal ATM, starving the company of the necessary investment capital needed to expand its operations in the Orinoco. In 2011, PDVSA was left with just $11 billion, or 9%, of its total income, to fund future operations. That was barely enough to keep the lights on, let alone go out and enough to drill. By contrast, Pemex, Mexico's state owned-oil company (and all-around bureaucratic basket case), spent around $19 billion, or 17%, of its income on operations, while Brazil's Petrobras invested $42 billion, or 29%, of its income.</w:t>
      </w:r>
    </w:p>
    <w:p w:rsidR="003C7B49" w:rsidRDefault="003C7B49" w:rsidP="003C7B49">
      <w:r>
        <w:t>PDVSA says it will be investing some $140 billion in the Orinoco by 2015. It is hard to see how that can happen given how much the government is siphoning off. In January, Chavez ordered PDVSA to increase its payments to his off-the-books slush fund, Fonden, which is used to support the "revolution," further draining its resources. Lastly, the government has saddled PDVSA with around $35 billion in debt, slapping the company with fat interest payments, which will only augment its money woes.</w:t>
      </w:r>
    </w:p>
    <w:p w:rsidR="003C7B49" w:rsidRDefault="003C7B49" w:rsidP="003C7B49">
      <w:r>
        <w:t xml:space="preserve">But probably </w:t>
      </w:r>
      <w:r w:rsidRPr="00F0181E">
        <w:rPr>
          <w:rStyle w:val="StyleBoldUnderline"/>
        </w:rPr>
        <w:t>the fatal blow to Venezuelan oil investment came in 2007 when Chavez essentially "renationalized" the industry, booting out a number of foreign oil companies</w:t>
      </w:r>
      <w:r>
        <w:t xml:space="preserve"> who refused to (once again) renegotiate their contracts, namely U.S. oil giants ExxonMobil and ConocoPhilips, which had each invested billions of dollars in the country since the early 1990s.</w:t>
      </w:r>
    </w:p>
    <w:p w:rsidR="003C7B49" w:rsidRDefault="003C7B49" w:rsidP="003C7B49">
      <w:r>
        <w:t>The new rules, which are more or less the same today, require foreign investors to form partnerships with PDVSA in which the state-owned oil company would have a 60% ownership. The foreign company, which would have 40% ownership, would still have to fund 100% of the investment. Furthermore, whatever the foreign company made would be subject to a 50% tax rate and a 33% royalty (tax). Oh, and investors must agree that any dispute that may arise in the future concerning their ownership with the government will be heard by Venezuelan courts, not those pesky impartial international arbitration courts.</w:t>
      </w:r>
    </w:p>
    <w:p w:rsidR="003C7B49" w:rsidRDefault="003C7B49" w:rsidP="003C7B49">
      <w:r>
        <w:t xml:space="preserve">But while the risk/reward ratio is clearly off, Venezuela says that it has auctioned off 36 lease blocks in the Orinoco to 27 companies hailing from 21 nations. Most are bizarre state-owned or </w:t>
      </w:r>
      <w:r>
        <w:lastRenderedPageBreak/>
        <w:t>controlled oil companies from places like Iran, Belorussia, and Cuba. But some of the big publicly traded oil companies like Spain's Repsol, Brazil's Petrobras, Italy's Eni and France's Total have stakes as well. Even Chevron was allocated a block -- albeit a small one.</w:t>
      </w:r>
    </w:p>
    <w:p w:rsidR="003C7B49" w:rsidRDefault="003C7B49" w:rsidP="003C7B49">
      <w:r>
        <w:t>MORE: Petrobras: The next oil colossus</w:t>
      </w:r>
    </w:p>
    <w:p w:rsidR="003C7B49" w:rsidRDefault="003C7B49" w:rsidP="003C7B49">
      <w:r>
        <w:t>While it makes sense to have a few foreign partners to help to spread out the risk, one can go too far, especially when those partners have pretty much zero experience working with oil sands. Indeed, this split looks more like a bizarre public relations stunt than a real division of labor. It should therefore come as no surprise to learn that there isn't too much drilling going on in the Orinoco right now. While PDVSA says that it has started to drill wells with its Russian and Vietnamese partners, the initial production numbers reported are trivial. Meanwhile, India's ONGC and several other companies are reportedly holding back from investing any more cash until there is some clarity as to the political situation in the country. You can bet even Venezuela's staunchest allies, like China, which has loaned the Chavez regime some $46 billion in the last few years, will be among those taking a breather.</w:t>
      </w:r>
    </w:p>
    <w:p w:rsidR="003C7B49" w:rsidRDefault="003C7B49" w:rsidP="003C7B49">
      <w:r>
        <w:t xml:space="preserve">It is difficult to see what, if anything, could change in Venezuela's oil industry in the next few months. </w:t>
      </w:r>
      <w:r w:rsidRPr="00F0181E">
        <w:rPr>
          <w:rStyle w:val="StyleBoldUnderline"/>
        </w:rPr>
        <w:t>The political apparatus Chavez has set up seems fully entrenched</w:t>
      </w:r>
      <w:r>
        <w:t>. It would probably take a full-fledged revolution for it to be wiped out at this point. Nevertheless, Venezuela is nearing a breaking point when it comes to oil production. The government cannot continue to rely on PDVSA to pay its bills. It needs real foreign partners with real experience to come in and help it boost production.</w:t>
      </w:r>
    </w:p>
    <w:p w:rsidR="003C7B49" w:rsidRDefault="003C7B49" w:rsidP="003C7B49">
      <w:r>
        <w:t>That means bringing back companies like ConocoPhilips, which before getting the boot in 2007, was the largest foreign operator in the country. They have the engineers and know-how to help Venezuela quickly get off the ground. Venezuela would be wise to also consult with oil companies like Husky, Suncor (SU), Syncrude and Nexen, all of which have extensive experience working in Canada's vast Athabasca oil sands.</w:t>
      </w:r>
    </w:p>
    <w:p w:rsidR="003C7B49" w:rsidRDefault="003C7B49" w:rsidP="003C7B49">
      <w:r w:rsidRPr="004B30B3">
        <w:rPr>
          <w:rStyle w:val="StyleBoldUnderline"/>
        </w:rPr>
        <w:t xml:space="preserve">To lure the right talent, Venezuela needs to make some serious changes to its ownership and tax laws. Companies must feel safe to make their investments so security and legal protections will need to be ironclad. But </w:t>
      </w:r>
      <w:r w:rsidRPr="004B30B3">
        <w:rPr>
          <w:rStyle w:val="Emphasis"/>
        </w:rPr>
        <w:t>even if</w:t>
      </w:r>
      <w:r w:rsidRPr="004B30B3">
        <w:rPr>
          <w:rStyle w:val="StyleBoldUnderline"/>
        </w:rPr>
        <w:t xml:space="preserve"> Venezuela's new leaders give in to all of the oil companies' demands, it will probably be a while before you see any real drilling. Chavez obliterated the nation's credibility, and it will take some time for Venezuela to earn back that trust.</w:t>
      </w:r>
      <w:r>
        <w:t xml:space="preserve"> So when Venezuelans go to the polls in a month to choose their new leader, they would be wise to choose someone who knows how to eat a big helping of humble pie.</w:t>
      </w:r>
    </w:p>
    <w:p w:rsidR="003C7B49" w:rsidRDefault="003C7B49" w:rsidP="003C7B49"/>
    <w:p w:rsidR="00D756AE" w:rsidRDefault="00D756AE" w:rsidP="00D756AE">
      <w:pPr>
        <w:pStyle w:val="Heading3"/>
      </w:pPr>
      <w:r>
        <w:lastRenderedPageBreak/>
        <w:t>AT: Canadian Oil Sands Addon</w:t>
      </w:r>
    </w:p>
    <w:p w:rsidR="00D756AE" w:rsidRDefault="00D756AE" w:rsidP="00D756AE"/>
    <w:p w:rsidR="00D756AE" w:rsidRDefault="00D756AE" w:rsidP="00D756AE">
      <w:pPr>
        <w:pStyle w:val="Heading4"/>
      </w:pPr>
      <w:r>
        <w:t>Investment and production in Canadian Oil Sands already declining</w:t>
      </w:r>
    </w:p>
    <w:p w:rsidR="00D756AE" w:rsidRDefault="00D756AE" w:rsidP="00D756AE">
      <w:r w:rsidRPr="00A54FFA">
        <w:rPr>
          <w:rStyle w:val="StyleStyleBold12pt"/>
        </w:rPr>
        <w:t>Jones, 13</w:t>
      </w:r>
      <w:r>
        <w:t xml:space="preserve"> (5/24/2013, Jeffrey, “Oil sands deals lose traction,” </w:t>
      </w:r>
      <w:hyperlink r:id="rId98" w:history="1">
        <w:r w:rsidRPr="006253CF">
          <w:rPr>
            <w:rStyle w:val="Hyperlink"/>
          </w:rPr>
          <w:t>http://www.theglobeandmail.com/report-on-business/industry-news/energy-and-resources/oil-sands-deals-lose-traction/article12115969/</w:t>
        </w:r>
      </w:hyperlink>
      <w:r>
        <w:t>, JMP)</w:t>
      </w:r>
    </w:p>
    <w:p w:rsidR="00D756AE" w:rsidRDefault="00D756AE" w:rsidP="00D756AE"/>
    <w:p w:rsidR="00D756AE" w:rsidRDefault="00D756AE" w:rsidP="00D756AE">
      <w:r>
        <w:t>There’s a buyers’ strike in the oil sands.</w:t>
      </w:r>
    </w:p>
    <w:p w:rsidR="00D756AE" w:rsidRPr="00992C7E" w:rsidRDefault="00D756AE" w:rsidP="00D756AE">
      <w:pPr>
        <w:rPr>
          <w:rStyle w:val="StyleBoldUnderline"/>
        </w:rPr>
      </w:pPr>
      <w:r w:rsidRPr="00992C7E">
        <w:rPr>
          <w:rStyle w:val="StyleBoldUnderline"/>
        </w:rPr>
        <w:t xml:space="preserve">At least a half dozen energy companies have come up dry in efforts to attract the rich bids they envisaged when they put oil sands assets on the auction block in the past year, </w:t>
      </w:r>
      <w:r w:rsidRPr="00D865B1">
        <w:rPr>
          <w:rStyle w:val="Emphasis"/>
        </w:rPr>
        <w:t>showing downward pricing pressure</w:t>
      </w:r>
      <w:r w:rsidRPr="00992C7E">
        <w:rPr>
          <w:rStyle w:val="StyleBoldUnderline"/>
        </w:rPr>
        <w:t xml:space="preserve"> on a sector touted as the cornerstone of Canada’s economic growth.</w:t>
      </w:r>
    </w:p>
    <w:p w:rsidR="00D756AE" w:rsidRPr="00936605" w:rsidRDefault="00D756AE" w:rsidP="00D756AE">
      <w:pPr>
        <w:rPr>
          <w:b/>
          <w:bCs/>
          <w:u w:val="single"/>
        </w:rPr>
      </w:pPr>
      <w:r w:rsidRPr="00F4784B">
        <w:rPr>
          <w:rStyle w:val="StyleBoldUnderline"/>
        </w:rPr>
        <w:t xml:space="preserve">Would-be buyers and joint venture partners are balking at deals amid a combination of wildly volatile Canadian crude prices, rising development costs and weakening returns, a situation that could </w:t>
      </w:r>
      <w:r w:rsidRPr="000849B7">
        <w:rPr>
          <w:rStyle w:val="Emphasis"/>
        </w:rPr>
        <w:t>force the industry to temper heady expectations for long-term oil sands production growth</w:t>
      </w:r>
      <w:r w:rsidRPr="00F4784B">
        <w:rPr>
          <w:rStyle w:val="StyleBoldUnderline"/>
        </w:rPr>
        <w:t>.</w:t>
      </w:r>
    </w:p>
    <w:p w:rsidR="00D756AE" w:rsidRDefault="00D756AE" w:rsidP="00D756AE">
      <w:r>
        <w:t>Marathon Oil Corp., Murphy Oil Corp. and Athabasca Oil Corp. had sought buyers and partners in the Northern Alberta oil sands, but now have changed their minds – or in Athabasca’s case, have told investors to hang tight after the company failed to clinch deals that had once appeared imminent.</w:t>
      </w:r>
    </w:p>
    <w:p w:rsidR="00D756AE" w:rsidRDefault="00D756AE" w:rsidP="00D756AE">
      <w:r>
        <w:t>Those companies join ConocoPhillips Co., Koch Industries Inc. and Royal Dutch Shell PLC in being disappointed after putting properties up for sale that may have once attracted bids totalling in the billions of dollars. Those three say they have rethought their plans after offers failed to meet expectations.</w:t>
      </w:r>
    </w:p>
    <w:p w:rsidR="00D756AE" w:rsidRDefault="00D756AE" w:rsidP="00D756AE">
      <w:r w:rsidRPr="00936605">
        <w:rPr>
          <w:rStyle w:val="StyleBoldUnderline"/>
        </w:rPr>
        <w:t xml:space="preserve">Unsold assets are another indication that oil price uncertainty, competition for limited pipeline capacity and high industry costs are </w:t>
      </w:r>
      <w:r w:rsidRPr="00936605">
        <w:rPr>
          <w:rStyle w:val="Emphasis"/>
        </w:rPr>
        <w:t>turning away investment</w:t>
      </w:r>
      <w:r>
        <w:t xml:space="preserve"> in the world’s third-largest crude reserves after those in Saudi Arabia and Venezuela.</w:t>
      </w:r>
    </w:p>
    <w:p w:rsidR="00D756AE" w:rsidRPr="00936605" w:rsidRDefault="00D756AE" w:rsidP="00D756AE">
      <w:pPr>
        <w:rPr>
          <w:rStyle w:val="StyleBoldUnderline"/>
        </w:rPr>
      </w:pPr>
      <w:r w:rsidRPr="00936605">
        <w:rPr>
          <w:rStyle w:val="StyleBoldUnderline"/>
        </w:rPr>
        <w:t xml:space="preserve">The deals slowdown may also add to a </w:t>
      </w:r>
      <w:r w:rsidRPr="00936605">
        <w:rPr>
          <w:rStyle w:val="Emphasis"/>
        </w:rPr>
        <w:t>pullback</w:t>
      </w:r>
      <w:r w:rsidRPr="00936605">
        <w:rPr>
          <w:rStyle w:val="StyleBoldUnderline"/>
        </w:rPr>
        <w:t xml:space="preserve"> in the sector’s spending and development frenzy.</w:t>
      </w:r>
    </w:p>
    <w:p w:rsidR="00D756AE" w:rsidRDefault="00D756AE" w:rsidP="00D756AE"/>
    <w:p w:rsidR="00D756AE" w:rsidRDefault="00D756AE" w:rsidP="00D756AE">
      <w:pPr>
        <w:pStyle w:val="Heading4"/>
      </w:pPr>
      <w:r>
        <w:t xml:space="preserve">Developing countries, lax regulation, and profit maximization means warming is inevitable </w:t>
      </w:r>
    </w:p>
    <w:p w:rsidR="00D756AE" w:rsidRDefault="00D756AE" w:rsidP="00D756AE">
      <w:r>
        <w:rPr>
          <w:rStyle w:val="StyleStyleBold12pt"/>
        </w:rPr>
        <w:t xml:space="preserve">Porter, </w:t>
      </w:r>
      <w:r w:rsidRPr="00E82196">
        <w:rPr>
          <w:rStyle w:val="StyleStyleBold12pt"/>
        </w:rPr>
        <w:t>13</w:t>
      </w:r>
      <w:r>
        <w:t xml:space="preserve"> - writes the Economic Scene column for the Wednesday Business section (March 19, Eduardo, “A Model for Reducing Emissions” </w:t>
      </w:r>
      <w:hyperlink r:id="rId99" w:history="1">
        <w:r w:rsidRPr="00AB7EA7">
          <w:rPr>
            <w:rStyle w:val="Hyperlink"/>
          </w:rPr>
          <w:t>http://www.nytimes.com/2013/03/20/business/us-example-offers-hope-for-cutting-carbon-emissions.html?_r=1&amp;</w:t>
        </w:r>
      </w:hyperlink>
      <w:r>
        <w:t>)</w:t>
      </w:r>
    </w:p>
    <w:p w:rsidR="00D756AE" w:rsidRPr="00E82196" w:rsidRDefault="00D756AE" w:rsidP="00D756AE"/>
    <w:p w:rsidR="00D756AE" w:rsidRDefault="00D756AE" w:rsidP="00D756AE">
      <w:r w:rsidRPr="00823E75">
        <w:rPr>
          <w:rStyle w:val="Emphasis"/>
          <w:highlight w:val="cyan"/>
        </w:rPr>
        <w:t>Even if every American coal</w:t>
      </w:r>
      <w:r w:rsidRPr="00E82196">
        <w:rPr>
          <w:rStyle w:val="Emphasis"/>
        </w:rPr>
        <w:t xml:space="preserve">-fired power </w:t>
      </w:r>
      <w:r w:rsidRPr="00823E75">
        <w:rPr>
          <w:rStyle w:val="Emphasis"/>
          <w:highlight w:val="cyan"/>
        </w:rPr>
        <w:t>plant were to close</w:t>
      </w:r>
      <w:r w:rsidRPr="00823E75">
        <w:rPr>
          <w:highlight w:val="cyan"/>
        </w:rPr>
        <w:t xml:space="preserve">, </w:t>
      </w:r>
      <w:r w:rsidRPr="00FA58E4">
        <w:rPr>
          <w:rStyle w:val="StyleBoldUnderline"/>
          <w:highlight w:val="cyan"/>
        </w:rPr>
        <w:t>th</w:t>
      </w:r>
      <w:r w:rsidRPr="00823E75">
        <w:rPr>
          <w:rStyle w:val="StyleBoldUnderline"/>
          <w:highlight w:val="cyan"/>
        </w:rPr>
        <w:t>at would not make up for the coal</w:t>
      </w:r>
      <w:r w:rsidRPr="00E82196">
        <w:rPr>
          <w:rStyle w:val="StyleBoldUnderline"/>
        </w:rPr>
        <w:t>-based genera</w:t>
      </w:r>
      <w:r w:rsidRPr="00823E75">
        <w:rPr>
          <w:rStyle w:val="StyleBoldUnderline"/>
          <w:highlight w:val="cyan"/>
        </w:rPr>
        <w:t>tors being built in developing countries</w:t>
      </w:r>
      <w:r>
        <w:t xml:space="preserve"> like India and China. “</w:t>
      </w:r>
      <w:r w:rsidRPr="00E82196">
        <w:rPr>
          <w:rStyle w:val="StyleBoldUnderline"/>
        </w:rPr>
        <w:t>Since 2000, the growth in coal has been 10 times that of renewables</w:t>
      </w:r>
      <w:r>
        <w:t>,” said Daniel Yergin, chairman of IHS Cambridge Energy Research Associates.</w:t>
      </w:r>
      <w:r w:rsidRPr="00E82196">
        <w:rPr>
          <w:sz w:val="12"/>
        </w:rPr>
        <w:t xml:space="preserve">¶ </w:t>
      </w:r>
      <w:r>
        <w:t xml:space="preserve">Fatih Birol, chief economist of the International Energy Agency in Paris, points out that </w:t>
      </w:r>
      <w:r w:rsidRPr="00E82196">
        <w:rPr>
          <w:rStyle w:val="StyleBoldUnderline"/>
        </w:rPr>
        <w:t xml:space="preserve">if </w:t>
      </w:r>
      <w:r w:rsidRPr="00823E75">
        <w:rPr>
          <w:rStyle w:val="StyleBoldUnderline"/>
          <w:highlight w:val="cyan"/>
        </w:rPr>
        <w:t>civilization is to avoid catastrophic climate change, only about one third of the</w:t>
      </w:r>
      <w:r>
        <w:t xml:space="preserve"> 3,000 gigatons of </w:t>
      </w:r>
      <w:r w:rsidRPr="00E82196">
        <w:rPr>
          <w:rStyle w:val="StyleBoldUnderline"/>
        </w:rPr>
        <w:t>CO2</w:t>
      </w:r>
      <w:r>
        <w:t xml:space="preserve"> contained </w:t>
      </w:r>
      <w:r w:rsidRPr="00E82196">
        <w:rPr>
          <w:rStyle w:val="StyleBoldUnderline"/>
        </w:rPr>
        <w:t>in</w:t>
      </w:r>
      <w:r>
        <w:t xml:space="preserve"> the world’s </w:t>
      </w:r>
      <w:r w:rsidRPr="00823E75">
        <w:rPr>
          <w:rStyle w:val="Emphasis"/>
          <w:highlight w:val="cyan"/>
        </w:rPr>
        <w:t>known reserves</w:t>
      </w:r>
      <w:r w:rsidRPr="00E82196">
        <w:rPr>
          <w:rStyle w:val="StyleBoldUnderline"/>
        </w:rPr>
        <w:t xml:space="preserve"> of oil, gas and coal </w:t>
      </w:r>
      <w:r w:rsidRPr="00823E75">
        <w:rPr>
          <w:rStyle w:val="StyleBoldUnderline"/>
          <w:highlight w:val="cyan"/>
        </w:rPr>
        <w:t>can be released</w:t>
      </w:r>
      <w:r w:rsidRPr="00E82196">
        <w:rPr>
          <w:rStyle w:val="StyleBoldUnderline"/>
        </w:rPr>
        <w:t xml:space="preserve"> into the atmosphere</w:t>
      </w:r>
      <w:r>
        <w:t>.</w:t>
      </w:r>
      <w:r w:rsidRPr="00E82196">
        <w:rPr>
          <w:sz w:val="12"/>
        </w:rPr>
        <w:t xml:space="preserve">¶ </w:t>
      </w:r>
      <w:r>
        <w:t xml:space="preserve">But </w:t>
      </w:r>
      <w:r w:rsidRPr="00823E75">
        <w:rPr>
          <w:rStyle w:val="StyleBoldUnderline"/>
          <w:highlight w:val="cyan"/>
        </w:rPr>
        <w:t>the</w:t>
      </w:r>
      <w:r>
        <w:t xml:space="preserve"> world </w:t>
      </w:r>
      <w:r w:rsidRPr="00823E75">
        <w:rPr>
          <w:rStyle w:val="StyleBoldUnderline"/>
          <w:highlight w:val="cyan"/>
        </w:rPr>
        <w:t>economy does not work as if this were the case</w:t>
      </w:r>
      <w:r>
        <w:t xml:space="preserve"> — not </w:t>
      </w:r>
      <w:r>
        <w:lastRenderedPageBreak/>
        <w:t>governments, nor businesses, nor consumers.</w:t>
      </w:r>
      <w:r w:rsidRPr="00E82196">
        <w:rPr>
          <w:sz w:val="12"/>
        </w:rPr>
        <w:t xml:space="preserve">¶ </w:t>
      </w:r>
      <w:r>
        <w:t>“</w:t>
      </w:r>
      <w:r w:rsidRPr="00E82196">
        <w:rPr>
          <w:rStyle w:val="StyleBoldUnderline"/>
        </w:rPr>
        <w:t xml:space="preserve">In all my experience as an oil company manager, </w:t>
      </w:r>
      <w:r w:rsidRPr="00823E75">
        <w:rPr>
          <w:rStyle w:val="StyleBoldUnderline"/>
          <w:highlight w:val="cyan"/>
        </w:rPr>
        <w:t>not a single oil company took into the picture the problem of CO2,” said</w:t>
      </w:r>
      <w:r>
        <w:t xml:space="preserve"> Leonardo </w:t>
      </w:r>
      <w:r w:rsidRPr="00823E75">
        <w:rPr>
          <w:highlight w:val="cyan"/>
        </w:rPr>
        <w:t>Ma</w:t>
      </w:r>
      <w:r w:rsidRPr="00823E75">
        <w:rPr>
          <w:rStyle w:val="StyleBoldUnderline"/>
          <w:highlight w:val="cyan"/>
        </w:rPr>
        <w:t>ugeri, an energy expert at Harvard</w:t>
      </w:r>
      <w:r>
        <w:t xml:space="preserve"> who until 2010 was head of strategy and development for Italy’s state-owned oil company, Eni. “</w:t>
      </w:r>
      <w:r w:rsidRPr="00E82196">
        <w:rPr>
          <w:rStyle w:val="StyleBoldUnderline"/>
        </w:rPr>
        <w:t>They are all totally devoted to replacing the reserves they consume every year.</w:t>
      </w:r>
      <w:r>
        <w:t>”</w:t>
      </w:r>
    </w:p>
    <w:p w:rsidR="00D756AE" w:rsidRDefault="00D756AE" w:rsidP="00D756AE"/>
    <w:p w:rsidR="00D756AE" w:rsidRDefault="00D756AE" w:rsidP="00D756AE">
      <w:pPr>
        <w:pStyle w:val="Heading4"/>
      </w:pPr>
      <w:r>
        <w:t>Declining U.S. demand will also undermine production</w:t>
      </w:r>
    </w:p>
    <w:p w:rsidR="00D756AE" w:rsidRDefault="00D756AE" w:rsidP="00D756AE">
      <w:r w:rsidRPr="00BC0B02">
        <w:rPr>
          <w:rStyle w:val="StyleStyleBold12pt"/>
        </w:rPr>
        <w:t>Cushman, 13</w:t>
      </w:r>
      <w:r>
        <w:t xml:space="preserve"> (5/23/2013, John H. Cushman Jr., “With U.S. Awash in Oil, Keystone Argument Weakens,” </w:t>
      </w:r>
      <w:hyperlink r:id="rId100" w:history="1">
        <w:r w:rsidRPr="006253CF">
          <w:rPr>
            <w:rStyle w:val="Hyperlink"/>
          </w:rPr>
          <w:t>http://www.bloomberg.com/news/2013-05-23/with-u-s-awash-in-oil-keystone-argument-weakens.html</w:t>
        </w:r>
      </w:hyperlink>
      <w:r>
        <w:t>, JMP)</w:t>
      </w:r>
    </w:p>
    <w:p w:rsidR="00D756AE" w:rsidRDefault="00D756AE" w:rsidP="00D756AE"/>
    <w:p w:rsidR="00D756AE" w:rsidRDefault="00D756AE" w:rsidP="00D756AE">
      <w:r>
        <w:t>Estimates of U.S. Oil Reserves Also Rise</w:t>
      </w:r>
    </w:p>
    <w:p w:rsidR="00D756AE" w:rsidRPr="004A782D" w:rsidRDefault="00D756AE" w:rsidP="00D756AE">
      <w:pPr>
        <w:rPr>
          <w:rStyle w:val="StyleBoldUnderline"/>
        </w:rPr>
      </w:pPr>
      <w:r w:rsidRPr="004A782D">
        <w:rPr>
          <w:rStyle w:val="StyleBoldUnderline"/>
        </w:rPr>
        <w:t>The U.S. government's striking new estimate of domestic oil production is just one of the new developments that undermines th</w:t>
      </w:r>
      <w:r>
        <w:rPr>
          <w:rStyle w:val="StyleBoldUnderline"/>
        </w:rPr>
        <w:t>e appeal of Canada's crude oil.</w:t>
      </w:r>
    </w:p>
    <w:p w:rsidR="00D756AE" w:rsidRDefault="00D756AE" w:rsidP="00D756AE">
      <w:r w:rsidRPr="004A782D">
        <w:rPr>
          <w:rStyle w:val="StyleBoldUnderline"/>
        </w:rPr>
        <w:t>The</w:t>
      </w:r>
      <w:r>
        <w:t xml:space="preserve"> </w:t>
      </w:r>
      <w:r w:rsidRPr="004A782D">
        <w:rPr>
          <w:rStyle w:val="Emphasis"/>
        </w:rPr>
        <w:t>U</w:t>
      </w:r>
      <w:r>
        <w:t xml:space="preserve">nited </w:t>
      </w:r>
      <w:r w:rsidRPr="004A782D">
        <w:rPr>
          <w:rStyle w:val="Emphasis"/>
        </w:rPr>
        <w:t>S</w:t>
      </w:r>
      <w:r>
        <w:t xml:space="preserve">tates </w:t>
      </w:r>
      <w:r w:rsidRPr="004A782D">
        <w:rPr>
          <w:rStyle w:val="StyleBoldUnderline"/>
        </w:rPr>
        <w:t>Geological Survey in April doubled its official estimate of recoverable oil reserves from the Bakken field and related deposits in North Dakota, South Dakota and Montana, suggesting that the region's oil boom won't fall off as quickly as previously assumed</w:t>
      </w:r>
      <w:r>
        <w:t>.</w:t>
      </w:r>
    </w:p>
    <w:p w:rsidR="00D756AE" w:rsidRDefault="00D756AE" w:rsidP="00D756AE">
      <w:r>
        <w:t>"The finding could have major implications for future oil and gas industrial activity in the region, particularly for pipeline companies," wrote Nathanial Gronewold, Houston bureau chief for Environment &amp; Energy Publishing.</w:t>
      </w:r>
    </w:p>
    <w:p w:rsidR="00D756AE" w:rsidRDefault="00D756AE" w:rsidP="00D756AE">
      <w:r>
        <w:t>Advocates of domestic oil production say more untapped oil is available on public lands. Responding to the USGS's new estimates, Thomas Pyle, president of the pro-drilling Institute for Energy Research said: "America's true energy supply is undoubtedly even more robust, providing further certainty that domestic resources can meet America's energy needs for years to come."</w:t>
      </w:r>
    </w:p>
    <w:p w:rsidR="00D756AE" w:rsidRDefault="00D756AE" w:rsidP="00D756AE">
      <w:r>
        <w:t>That bullish tone ran through the EIA's latest short-term energy outlook, released on May 7. It said it had revised upward its production forecast by 120,000 barrels a day this year and by 310,000 barrels a day next year compared to the estimate it had made just a month earlier.</w:t>
      </w:r>
    </w:p>
    <w:p w:rsidR="00D756AE" w:rsidRDefault="00D756AE" w:rsidP="00D756AE">
      <w:r>
        <w:t>"Production will rise from an average of 7.1 million barrels a day in the first quarter of 2013 to 8.5 million barrels a day in the fourth quarter of 2014," it said. All that growth would come before the Keystone could be completed, which TransCanada now says won't be until late 2015.</w:t>
      </w:r>
    </w:p>
    <w:p w:rsidR="00D756AE" w:rsidRPr="00C314E6" w:rsidRDefault="00D756AE" w:rsidP="00D756AE">
      <w:pPr>
        <w:rPr>
          <w:b/>
          <w:bCs/>
          <w:u w:val="single"/>
        </w:rPr>
      </w:pPr>
      <w:r w:rsidRPr="00526D3F">
        <w:rPr>
          <w:rStyle w:val="StyleBoldUnderline"/>
        </w:rPr>
        <w:t>Another sign of the market's upheaval is the possibility that refineries along the Gulf Coast might consider switching from Canadian heavy sour crude to the light, sweet U.S. grades.</w:t>
      </w:r>
    </w:p>
    <w:p w:rsidR="00D756AE" w:rsidRDefault="00D756AE" w:rsidP="00D756AE">
      <w:r>
        <w:t>In its market analysis, the State Department assumed that refineries wouldn't willingly make that switch and would continue importing heavy sour crude like Canada's. The Gulf refineries have invested in plants that are tailored for that type of oil.</w:t>
      </w:r>
    </w:p>
    <w:p w:rsidR="00D756AE" w:rsidRDefault="00D756AE" w:rsidP="00D756AE">
      <w:r>
        <w:t xml:space="preserve">But </w:t>
      </w:r>
      <w:r w:rsidRPr="007C0D8B">
        <w:rPr>
          <w:rStyle w:val="StyleBoldUnderline"/>
        </w:rPr>
        <w:t>the EIA</w:t>
      </w:r>
      <w:r>
        <w:t xml:space="preserve">, in its May 1 issue of "This Week in Petroleum," </w:t>
      </w:r>
      <w:r w:rsidRPr="00C314E6">
        <w:rPr>
          <w:rStyle w:val="StyleBoldUnderline"/>
        </w:rPr>
        <w:t>said swollen supplies of domestic oil could hold down prices so much that it would be attractive for refineries to switch. They could adjust the mix of fuels they produce, or spend some of their profits to switch over to the lighter U.S. crude.</w:t>
      </w:r>
    </w:p>
    <w:p w:rsidR="00D756AE" w:rsidRDefault="00D756AE" w:rsidP="00D756AE">
      <w:r>
        <w:t>Oil Change International, an advocacy group that campaigns for shifting from oil to clean energy, argues that the State Department's theory is already proving wrong because the leading Gulf coast refiner, Valero, is looking for opportunities to increase its use of light crude. Valero buys oil sands crude and is a big backer of the Keystone.</w:t>
      </w:r>
    </w:p>
    <w:p w:rsidR="00D756AE" w:rsidRDefault="00D756AE" w:rsidP="00D756AE">
      <w:r w:rsidRPr="007C0D8B">
        <w:rPr>
          <w:rStyle w:val="StyleBoldUnderline"/>
        </w:rPr>
        <w:t>"The world has changed dramatically with all this light sweet oil," Valero's chief executive,</w:t>
      </w:r>
      <w:r>
        <w:t xml:space="preserve"> William Klesse, </w:t>
      </w:r>
      <w:r w:rsidRPr="007C0D8B">
        <w:rPr>
          <w:rStyle w:val="StyleBoldUnderline"/>
        </w:rPr>
        <w:t>told a group of analysts</w:t>
      </w:r>
      <w:r>
        <w:t xml:space="preserve"> at a conference last week. "If you were going to build a grassroots refinery today," he said, "you would build a light-sweet refinery."</w:t>
      </w:r>
    </w:p>
    <w:p w:rsidR="00D756AE" w:rsidRPr="00286337" w:rsidRDefault="00D756AE" w:rsidP="00D756AE">
      <w:pPr>
        <w:pStyle w:val="Heading4"/>
      </w:pPr>
      <w:r w:rsidRPr="00286337">
        <w:lastRenderedPageBreak/>
        <w:t>Ecosystems will adapt – no impact</w:t>
      </w:r>
    </w:p>
    <w:p w:rsidR="00D756AE" w:rsidRPr="00286337" w:rsidRDefault="00D756AE" w:rsidP="00D756AE">
      <w:pPr>
        <w:rPr>
          <w:rFonts w:cstheme="minorHAnsi"/>
        </w:rPr>
      </w:pPr>
      <w:r w:rsidRPr="00286337">
        <w:rPr>
          <w:rStyle w:val="StyleStyleBold12pt"/>
          <w:rFonts w:cstheme="minorHAnsi"/>
        </w:rPr>
        <w:t>Center for the Study of Carbon Dioxide and Global Change</w:t>
      </w:r>
      <w:r w:rsidRPr="00286337">
        <w:rPr>
          <w:rFonts w:cstheme="minorHAnsi"/>
        </w:rPr>
        <w:t xml:space="preserve"> - Archived 8 March </w:t>
      </w:r>
      <w:r w:rsidRPr="00286337">
        <w:rPr>
          <w:rStyle w:val="StyleStyleBold12pt"/>
          <w:rFonts w:cstheme="minorHAnsi"/>
        </w:rPr>
        <w:t>’11</w:t>
      </w:r>
      <w:r w:rsidRPr="00286337">
        <w:rPr>
          <w:rFonts w:cstheme="minorHAnsi"/>
        </w:rPr>
        <w:t>, Surviving the Unprecedented Climate Change of the IPCC, http://www.nipccreport.org/articles/2011/mar/8mar2011a5.html</w:t>
      </w:r>
    </w:p>
    <w:p w:rsidR="00D756AE" w:rsidRDefault="00D756AE" w:rsidP="00D756AE">
      <w:pPr>
        <w:rPr>
          <w:rFonts w:cstheme="minorHAnsi"/>
        </w:rPr>
      </w:pPr>
      <w:r w:rsidRPr="00286337">
        <w:rPr>
          <w:rFonts w:cstheme="minorHAnsi"/>
        </w:rPr>
        <w:t>(Citing: Willis, K.J., Bennett, K.D., Bhagwat, S.A. and Birks, H.J.B. 2010. 4°C and beyond: what did this mean for biodiversity in the past? Systematics and Biodiversity 8: 3-9.)</w:t>
      </w:r>
    </w:p>
    <w:p w:rsidR="00D756AE" w:rsidRPr="00286337" w:rsidRDefault="00D756AE" w:rsidP="00D756AE">
      <w:pPr>
        <w:rPr>
          <w:rFonts w:cstheme="minorHAnsi"/>
        </w:rPr>
      </w:pPr>
    </w:p>
    <w:p w:rsidR="00D756AE" w:rsidRPr="00286337" w:rsidRDefault="00D756AE" w:rsidP="00D756AE">
      <w:pPr>
        <w:rPr>
          <w:rFonts w:cstheme="minorHAnsi"/>
          <w:bCs/>
          <w:u w:val="single"/>
        </w:rPr>
      </w:pPr>
      <w:r w:rsidRPr="00286337">
        <w:rPr>
          <w:rFonts w:cstheme="minorHAnsi"/>
        </w:rPr>
        <w:t xml:space="preserve">In a paper published in Systematics and Biodiversity, Willis et al. (2010) consider the IPCC (2007) "predicted climatic changes for the next century" -- i.e., their contentions that "global temperatures will increase by 2-4°C and possibly beyond, sea levels will rise (~1 m ± 0.5 m), and atmospheric CO2 will increase by up to 1000 ppm" -- noting that it is "widely suggested that the magnitude and rate of these changes will result in many plants and animals going extinct,"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286337">
        <w:rPr>
          <w:rStyle w:val="StyleBoldUnderline"/>
          <w:rFonts w:cstheme="minorHAnsi"/>
          <w:highlight w:val="cyan"/>
        </w:rPr>
        <w:t>biologists and climatologists</w:t>
      </w:r>
      <w:r w:rsidRPr="00286337">
        <w:rPr>
          <w:rStyle w:val="StyleBoldUnderline"/>
          <w:rFonts w:cstheme="minorHAnsi"/>
        </w:rPr>
        <w:t xml:space="preserve"> have </w:t>
      </w:r>
      <w:r w:rsidRPr="00286337">
        <w:rPr>
          <w:rStyle w:val="StyleBoldUnderline"/>
          <w:rFonts w:cstheme="minorHAnsi"/>
          <w:highlight w:val="cyan"/>
        </w:rPr>
        <w:t>pointed out</w:t>
      </w:r>
      <w:r w:rsidRPr="00286337">
        <w:rPr>
          <w:rStyle w:val="StyleBoldUnderline"/>
          <w:rFonts w:cstheme="minorHAnsi"/>
        </w:rPr>
        <w:t xml:space="preserve"> that "many of the predicted </w:t>
      </w:r>
      <w:r w:rsidRPr="00286337">
        <w:rPr>
          <w:rStyle w:val="StyleBoldUnderline"/>
          <w:rFonts w:cstheme="minorHAnsi"/>
          <w:highlight w:val="cyan"/>
        </w:rPr>
        <w:t>increases in climate have happened before, in terms of</w:t>
      </w:r>
      <w:r w:rsidRPr="00286337">
        <w:rPr>
          <w:rStyle w:val="StyleBoldUnderline"/>
          <w:rFonts w:cstheme="minorHAnsi"/>
        </w:rPr>
        <w:t xml:space="preserve"> both </w:t>
      </w:r>
      <w:r w:rsidRPr="00286337">
        <w:rPr>
          <w:rStyle w:val="StyleBoldUnderline"/>
          <w:rFonts w:cstheme="minorHAnsi"/>
          <w:highlight w:val="cyan"/>
        </w:rPr>
        <w:t>magnitude and rate of change</w:t>
      </w:r>
      <w:r w:rsidRPr="00286337">
        <w:rPr>
          <w:rFonts w:cstheme="minorHAnsi"/>
        </w:rPr>
        <w:t xml:space="preserve"> (e.g. Royer, 2008; Zachos et al., 2008), </w:t>
      </w:r>
      <w:r w:rsidRPr="00286337">
        <w:rPr>
          <w:rStyle w:val="StyleBoldUnderline"/>
          <w:rFonts w:cstheme="minorHAnsi"/>
        </w:rPr>
        <w:t xml:space="preserve">and yet biotic </w:t>
      </w:r>
      <w:r w:rsidRPr="00286337">
        <w:rPr>
          <w:rStyle w:val="StyleBoldUnderline"/>
          <w:rFonts w:cstheme="minorHAnsi"/>
          <w:highlight w:val="cyan"/>
        </w:rPr>
        <w:t>communities</w:t>
      </w:r>
      <w:r w:rsidRPr="00286337">
        <w:rPr>
          <w:rStyle w:val="StyleBoldUnderline"/>
          <w:rFonts w:cstheme="minorHAnsi"/>
        </w:rPr>
        <w:t xml:space="preserve"> have </w:t>
      </w:r>
      <w:r w:rsidRPr="00286337">
        <w:rPr>
          <w:rStyle w:val="StyleBoldUnderline"/>
          <w:rFonts w:cstheme="minorHAnsi"/>
          <w:highlight w:val="cyan"/>
        </w:rPr>
        <w:t>remained</w:t>
      </w:r>
      <w:r w:rsidRPr="00286337">
        <w:rPr>
          <w:rStyle w:val="StyleBoldUnderline"/>
          <w:rFonts w:cstheme="minorHAnsi"/>
        </w:rPr>
        <w:t xml:space="preserve"> remarkably </w:t>
      </w:r>
      <w:r w:rsidRPr="00286337">
        <w:rPr>
          <w:rStyle w:val="StyleBoldUnderline"/>
          <w:rFonts w:cstheme="minorHAnsi"/>
          <w:highlight w:val="cyan"/>
        </w:rPr>
        <w:t>resilient</w:t>
      </w:r>
      <w:r w:rsidRPr="00286337">
        <w:rPr>
          <w:rFonts w:cstheme="minorHAnsi"/>
        </w:rPr>
        <w:t xml:space="preserve"> (Mayle and Power, 2008) </w:t>
      </w:r>
      <w:r w:rsidRPr="00286337">
        <w:rPr>
          <w:rStyle w:val="StyleBoldUnderline"/>
          <w:rFonts w:cstheme="minorHAnsi"/>
        </w:rPr>
        <w:t>and in some cases thrived</w:t>
      </w:r>
      <w:r w:rsidRPr="00286337">
        <w:rPr>
          <w:rFonts w:cstheme="minorHAnsi"/>
        </w:rPr>
        <w:t xml:space="preserve"> (Svenning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t>
      </w:r>
      <w:r w:rsidRPr="00286337">
        <w:rPr>
          <w:rStyle w:val="StyleBoldUnderline"/>
          <w:rFonts w:cstheme="minorHAnsi"/>
          <w:highlight w:val="cyan"/>
        </w:rPr>
        <w:t>Willis</w:t>
      </w:r>
      <w:r w:rsidRPr="00286337">
        <w:rPr>
          <w:rStyle w:val="StyleBoldUnderline"/>
          <w:rFonts w:cstheme="minorHAnsi"/>
        </w:rPr>
        <w:t xml:space="preserve"> et al. </w:t>
      </w:r>
      <w:r w:rsidRPr="00286337">
        <w:rPr>
          <w:rStyle w:val="StyleBoldUnderline"/>
          <w:rFonts w:cstheme="minorHAnsi"/>
          <w:highlight w:val="cyan"/>
        </w:rPr>
        <w:t>focus on "intervals in time in</w:t>
      </w:r>
      <w:r w:rsidRPr="00286337">
        <w:rPr>
          <w:rStyle w:val="StyleBoldUnderline"/>
          <w:rFonts w:cstheme="minorHAnsi"/>
        </w:rPr>
        <w:t xml:space="preserve"> the </w:t>
      </w:r>
      <w:r w:rsidRPr="00286337">
        <w:rPr>
          <w:rStyle w:val="StyleBoldUnderline"/>
          <w:rFonts w:cstheme="minorHAnsi"/>
          <w:highlight w:val="cyan"/>
        </w:rPr>
        <w:t>fossil record</w:t>
      </w:r>
      <w:r w:rsidRPr="00286337">
        <w:rPr>
          <w:rStyle w:val="StyleBoldUnderline"/>
          <w:rFonts w:cstheme="minorHAnsi"/>
        </w:rPr>
        <w:t xml:space="preserve"> </w:t>
      </w:r>
      <w:r w:rsidRPr="00286337">
        <w:rPr>
          <w:rStyle w:val="StyleBoldUnderline"/>
          <w:rFonts w:cstheme="minorHAnsi"/>
          <w:highlight w:val="cyan"/>
        </w:rPr>
        <w:t>when</w:t>
      </w:r>
      <w:r w:rsidRPr="00286337">
        <w:rPr>
          <w:rStyle w:val="StyleBoldUnderline"/>
          <w:rFonts w:cstheme="minorHAnsi"/>
        </w:rPr>
        <w:t xml:space="preserve"> atmospheric </w:t>
      </w:r>
      <w:r w:rsidRPr="00286337">
        <w:rPr>
          <w:rStyle w:val="StyleBoldUnderline"/>
          <w:rFonts w:cstheme="minorHAnsi"/>
          <w:highlight w:val="cyan"/>
        </w:rPr>
        <w:t>CO2</w:t>
      </w:r>
      <w:r w:rsidRPr="00286337">
        <w:rPr>
          <w:rStyle w:val="StyleBoldUnderline"/>
          <w:rFonts w:cstheme="minorHAnsi"/>
        </w:rPr>
        <w:t xml:space="preserve"> concentrations </w:t>
      </w:r>
      <w:r w:rsidRPr="00286337">
        <w:rPr>
          <w:rStyle w:val="StyleBoldUnderline"/>
          <w:rFonts w:cstheme="minorHAnsi"/>
          <w:highlight w:val="cyan"/>
        </w:rPr>
        <w:t>increased</w:t>
      </w:r>
      <w:r w:rsidRPr="00286337">
        <w:rPr>
          <w:rStyle w:val="StyleBoldUnderline"/>
          <w:rFonts w:cstheme="minorHAnsi"/>
        </w:rPr>
        <w:t xml:space="preserve"> up </w:t>
      </w:r>
      <w:r w:rsidRPr="00286337">
        <w:rPr>
          <w:rStyle w:val="StyleBoldUnderline"/>
          <w:rFonts w:cstheme="minorHAnsi"/>
          <w:highlight w:val="cyan"/>
        </w:rPr>
        <w:t>to 1200 ppm</w:t>
      </w:r>
      <w:r w:rsidRPr="00286337">
        <w:rPr>
          <w:rStyle w:val="StyleBoldUnderline"/>
          <w:rFonts w:cstheme="minorHAnsi"/>
        </w:rPr>
        <w:t>, temperatures in mid- to high-latitudes increased by greater than 4°C within 60 years, and sea levels rose by up to 3 m higher than present</w:t>
      </w:r>
      <w:r w:rsidRPr="00286337">
        <w:rPr>
          <w:rFonts w:cstheme="minorHAnsi"/>
        </w:rPr>
        <w:t xml:space="preserve">," describing studies of past biotic responses that indicate "the scale and impact of the magnitude and rate of such climate changes on biodiversity." And </w:t>
      </w:r>
      <w:r w:rsidRPr="00286337">
        <w:rPr>
          <w:rStyle w:val="StyleBoldUnderline"/>
          <w:rFonts w:cstheme="minorHAnsi"/>
          <w:highlight w:val="cyan"/>
        </w:rPr>
        <w:t>what emerges</w:t>
      </w:r>
      <w:r w:rsidRPr="00286337">
        <w:rPr>
          <w:rStyle w:val="StyleBoldUnderline"/>
          <w:rFonts w:cstheme="minorHAnsi"/>
        </w:rPr>
        <w:t xml:space="preserve"> from those studies</w:t>
      </w:r>
      <w:r w:rsidRPr="00286337">
        <w:rPr>
          <w:rFonts w:cstheme="minorHAnsi"/>
        </w:rPr>
        <w:t>, as they describe it, "</w:t>
      </w:r>
      <w:r w:rsidRPr="00286337">
        <w:rPr>
          <w:rStyle w:val="StyleBoldUnderline"/>
          <w:rFonts w:cstheme="minorHAnsi"/>
        </w:rPr>
        <w:t xml:space="preserve">is </w:t>
      </w:r>
      <w:r w:rsidRPr="00286337">
        <w:rPr>
          <w:rStyle w:val="StyleBoldUnderline"/>
          <w:rFonts w:cstheme="minorHAnsi"/>
          <w:highlight w:val="cyan"/>
        </w:rPr>
        <w:t>evidence for rapid community turnover, migrations, development of novel ecosystem</w:t>
      </w:r>
      <w:r w:rsidRPr="00286337">
        <w:rPr>
          <w:rStyle w:val="StyleBoldUnderline"/>
          <w:rFonts w:cstheme="minorHAnsi"/>
        </w:rPr>
        <w:t>s and thresholds from one stable ecosystem state to another</w:t>
      </w:r>
      <w:r w:rsidRPr="00286337">
        <w:rPr>
          <w:rFonts w:cstheme="minorHAnsi"/>
        </w:rPr>
        <w:t>." And, most importantly in this regard, they report "</w:t>
      </w:r>
      <w:r w:rsidRPr="00286337">
        <w:rPr>
          <w:rStyle w:val="StyleBoldUnderline"/>
          <w:rFonts w:cstheme="minorHAnsi"/>
        </w:rPr>
        <w:t xml:space="preserve">there is very </w:t>
      </w:r>
      <w:r w:rsidRPr="00286337">
        <w:rPr>
          <w:rStyle w:val="StyleBoldUnderline"/>
          <w:rFonts w:cstheme="minorHAnsi"/>
          <w:highlight w:val="cyan"/>
        </w:rPr>
        <w:t>little evidence for broad-scale extinctions</w:t>
      </w:r>
      <w:r w:rsidRPr="00286337">
        <w:rPr>
          <w:rStyle w:val="StyleBoldUnderline"/>
          <w:rFonts w:cstheme="minorHAnsi"/>
        </w:rPr>
        <w:t xml:space="preserve"> due to a warming world." </w:t>
      </w:r>
      <w:r w:rsidRPr="00286337">
        <w:rPr>
          <w:rFonts w:cstheme="minorHAnsi"/>
        </w:rPr>
        <w:t xml:space="preserve">In concluding, </w:t>
      </w:r>
      <w:r w:rsidRPr="00286337">
        <w:rPr>
          <w:rStyle w:val="StyleBoldUnderline"/>
          <w:rFonts w:cstheme="minorHAnsi"/>
        </w:rPr>
        <w:t>the Norwegian, Swedish and UK researchers say that "based on such evidence we urge some caution in assuming broad-scale extinctions of species will occur due solely to climate changes of the magnitude and rate predicted for the next century</w:t>
      </w:r>
      <w:r w:rsidRPr="00286337">
        <w:rPr>
          <w:rFonts w:cstheme="minorHAnsi"/>
        </w:rPr>
        <w:t>," reiterating that "</w:t>
      </w:r>
      <w:r w:rsidRPr="00286337">
        <w:rPr>
          <w:rStyle w:val="StyleBoldUnderline"/>
          <w:rFonts w:cstheme="minorHAnsi"/>
        </w:rPr>
        <w:t xml:space="preserve">the </w:t>
      </w:r>
      <w:r w:rsidRPr="00286337">
        <w:rPr>
          <w:rStyle w:val="StyleBoldUnderline"/>
          <w:rFonts w:cstheme="minorHAnsi"/>
          <w:highlight w:val="cyan"/>
        </w:rPr>
        <w:t>fossil record indicates remarkable biotic resilience to wide amplitude fluctuations in climate</w:t>
      </w:r>
      <w:r w:rsidRPr="00286337">
        <w:rPr>
          <w:rStyle w:val="StyleBoldUnderline"/>
          <w:rFonts w:cstheme="minorHAnsi"/>
        </w:rPr>
        <w:t>."</w:t>
      </w:r>
    </w:p>
    <w:p w:rsidR="00D756AE" w:rsidRPr="00286337" w:rsidRDefault="00D756AE" w:rsidP="00D756AE"/>
    <w:p w:rsidR="00D756AE" w:rsidRPr="00286337" w:rsidRDefault="00D756AE" w:rsidP="00D756AE"/>
    <w:p w:rsidR="00D756AE" w:rsidRPr="00286337" w:rsidRDefault="00D756AE" w:rsidP="00D756AE"/>
    <w:p w:rsidR="00D756AE" w:rsidRPr="00823E75" w:rsidRDefault="00D756AE" w:rsidP="00D756AE"/>
    <w:p w:rsidR="00D756AE" w:rsidRDefault="00D756AE" w:rsidP="00D756AE"/>
    <w:p w:rsidR="00D756AE" w:rsidRDefault="00D756AE" w:rsidP="00D756AE">
      <w:pPr>
        <w:pStyle w:val="Heading3"/>
      </w:pPr>
      <w:r>
        <w:lastRenderedPageBreak/>
        <w:t>--- XT: Oil Sands Declining</w:t>
      </w:r>
    </w:p>
    <w:p w:rsidR="00D756AE" w:rsidRDefault="00D756AE" w:rsidP="00D756AE">
      <w:pPr>
        <w:pStyle w:val="Heading4"/>
      </w:pPr>
      <w:r>
        <w:t>Oil sands investment and production declining --- costs outpacing returns</w:t>
      </w:r>
    </w:p>
    <w:p w:rsidR="00D756AE" w:rsidRDefault="00D756AE" w:rsidP="00D756AE">
      <w:r w:rsidRPr="00A54FFA">
        <w:rPr>
          <w:rStyle w:val="StyleStyleBold12pt"/>
        </w:rPr>
        <w:t>Jones, 13</w:t>
      </w:r>
      <w:r>
        <w:t xml:space="preserve"> (5/24/2013, Jeffrey, “Oil sands deals lose traction,” </w:t>
      </w:r>
      <w:hyperlink r:id="rId101" w:history="1">
        <w:r w:rsidRPr="006253CF">
          <w:rPr>
            <w:rStyle w:val="Hyperlink"/>
          </w:rPr>
          <w:t>http://www.theglobeandmail.com/report-on-business/industry-news/energy-and-resources/oil-sands-deals-lose-traction/article12115969/</w:t>
        </w:r>
      </w:hyperlink>
      <w:r>
        <w:t>, JMP)</w:t>
      </w:r>
    </w:p>
    <w:p w:rsidR="00D756AE" w:rsidRDefault="00D756AE" w:rsidP="00D756AE"/>
    <w:p w:rsidR="00D756AE" w:rsidRDefault="00D756AE" w:rsidP="00D756AE">
      <w:r w:rsidRPr="004457E4">
        <w:rPr>
          <w:rStyle w:val="StyleBoldUnderline"/>
        </w:rPr>
        <w:t>Suncor Energy Inc., Canada’s largest oil company, is spending about $1-billion less on its oil sands projects this year</w:t>
      </w:r>
      <w:r>
        <w:t xml:space="preserve"> compared with early expectations for 2012, while reviewing costs.</w:t>
      </w:r>
    </w:p>
    <w:p w:rsidR="00D756AE" w:rsidRPr="009A7C50" w:rsidRDefault="00D756AE" w:rsidP="00D756AE">
      <w:pPr>
        <w:rPr>
          <w:rStyle w:val="StyleBoldUnderline"/>
        </w:rPr>
      </w:pPr>
      <w:r w:rsidRPr="009A7C50">
        <w:rPr>
          <w:rStyle w:val="StyleBoldUnderline"/>
        </w:rPr>
        <w:t xml:space="preserve">“We as a shop </w:t>
      </w:r>
      <w:r w:rsidRPr="007E5FFF">
        <w:rPr>
          <w:rStyle w:val="Emphasis"/>
        </w:rPr>
        <w:t>haven’t been bullish on oil sands for over a year</w:t>
      </w:r>
      <w:r w:rsidRPr="009A7C50">
        <w:rPr>
          <w:rStyle w:val="StyleBoldUnderline"/>
        </w:rPr>
        <w:t xml:space="preserve">. Part of the reason for that is that </w:t>
      </w:r>
      <w:r w:rsidRPr="007E5FFF">
        <w:rPr>
          <w:rStyle w:val="Emphasis"/>
        </w:rPr>
        <w:t>costs keep going up and the revenue is not following</w:t>
      </w:r>
      <w:r w:rsidRPr="009A7C50">
        <w:rPr>
          <w:rStyle w:val="StyleBoldUnderline"/>
        </w:rPr>
        <w:t>. This is an unusual situation from over the last 10 years,” said</w:t>
      </w:r>
      <w:r>
        <w:t xml:space="preserve"> Samir </w:t>
      </w:r>
      <w:r w:rsidRPr="009A7C50">
        <w:rPr>
          <w:rStyle w:val="StyleBoldUnderline"/>
        </w:rPr>
        <w:t>Kayande, an analyst and oil sands evaluation expert with research firm ITG Inc. “Over the last 10 years, you would make investments in marginal projects and the commodity price would always bail you out.”</w:t>
      </w:r>
    </w:p>
    <w:p w:rsidR="00D756AE" w:rsidRDefault="00D756AE" w:rsidP="00D756AE">
      <w:r w:rsidRPr="009A7C50">
        <w:rPr>
          <w:rStyle w:val="StyleBoldUnderline"/>
        </w:rPr>
        <w:t>That seems like a distant memory.</w:t>
      </w:r>
      <w:r>
        <w:t xml:space="preserve"> In the past half year, the discount on Western Canada Select heavy blend crude versus benchmark West Texas intermediate (WTI) widened beyond $40 a barrel, boomeranged back to as little as $12, and is now about $20.50, according to Net Energy Inc.</w:t>
      </w:r>
    </w:p>
    <w:p w:rsidR="00D756AE" w:rsidRDefault="00D756AE" w:rsidP="00D756AE">
      <w:r>
        <w:t>For new steam-driven oil sands projects, the break-even WTI price is around $83, compared with $60 to $70 a barrel for light oil production in the fast-growing Permian Basin region of West Texas, Mr. Kayande said. The heavy oil spread has to be layered on to the benchmark oil calculation, showing just how efficient a project has to be in terms of the amount of steam companies must pump into the ground to get a barrel of bitumen out.</w:t>
      </w:r>
    </w:p>
    <w:p w:rsidR="00D756AE" w:rsidRDefault="00D756AE" w:rsidP="00D756AE">
      <w:r>
        <w:t>Even interests in producing mining projects have proven to be a tough sell, especially after Ottawa restricted the ability of foreign state-owned enterprises to acquire oil sands assets in the wake of Chinese state-owned CNOOC Ltd.’s $15.1-billion bid for Nexen Inc. That essentially took away a category of customer.</w:t>
      </w:r>
    </w:p>
    <w:p w:rsidR="00D756AE" w:rsidRDefault="00D756AE" w:rsidP="00D756AE"/>
    <w:p w:rsidR="00D756AE" w:rsidRDefault="00D756AE" w:rsidP="00D756AE">
      <w:pPr>
        <w:pStyle w:val="Heading4"/>
      </w:pPr>
      <w:r>
        <w:t>Without Keystone oil sands won’t be economically viable</w:t>
      </w:r>
    </w:p>
    <w:p w:rsidR="00D756AE" w:rsidRDefault="00D756AE" w:rsidP="00D756AE">
      <w:r w:rsidRPr="0066085B">
        <w:rPr>
          <w:rStyle w:val="StyleStyleBold12pt"/>
        </w:rPr>
        <w:t>Johnson, 13</w:t>
      </w:r>
      <w:r>
        <w:t xml:space="preserve"> (6/7/2013, Keith, “Pipeline Called Key to Canada Oil Sands,” </w:t>
      </w:r>
      <w:hyperlink r:id="rId102" w:history="1">
        <w:r w:rsidRPr="006253CF">
          <w:rPr>
            <w:rStyle w:val="Hyperlink"/>
          </w:rPr>
          <w:t>http://online.wsj.com/article/SB10001424127887324069104578531713102125222.html</w:t>
        </w:r>
      </w:hyperlink>
      <w:r>
        <w:t>, JMP)</w:t>
      </w:r>
    </w:p>
    <w:p w:rsidR="00D756AE" w:rsidRDefault="00D756AE" w:rsidP="00D756AE"/>
    <w:p w:rsidR="00D756AE" w:rsidRDefault="00D756AE" w:rsidP="00D756AE">
      <w:r w:rsidRPr="00F51ED2">
        <w:rPr>
          <w:rStyle w:val="StyleBoldUnderline"/>
        </w:rPr>
        <w:t>Extracting Canada's huge deposits of oil sands in the next few years might not be economically viable without building the hotly contested Keystone XL pipeline</w:t>
      </w:r>
      <w:r>
        <w:t xml:space="preserve"> into the U.S., according to new research that environmentalists said bolsters their view that blocking the project would shut off development of the energy source.</w:t>
      </w:r>
    </w:p>
    <w:p w:rsidR="00D756AE" w:rsidRDefault="00D756AE" w:rsidP="00D756AE">
      <w:r>
        <w:t>Environmentalists say producing Canadian oil sands releases more carbon dioxide than other kinds of oil and are pressing President Barack Obama to block the pipeline, which would carry oil from Alberta and help it get to Gulf Coast refineries. The U.S. State Department, industry officials and some analysts counter that burgeoning railroad capacity will eventually give Canadian crude a way to reach global markets even if Keystone is blocked.</w:t>
      </w:r>
    </w:p>
    <w:p w:rsidR="00D756AE" w:rsidRDefault="00D756AE" w:rsidP="00D756AE">
      <w:r>
        <w:t>"The potential for Canadian heavy crude oil supply to remain trapped in the province of Alberta is a growing risk for the 2014-2017 period depending on the timing of new pipeline start-ups," analysts at Goldman Sachs Group Inc. wrote in a research report this past week.</w:t>
      </w:r>
    </w:p>
    <w:p w:rsidR="00D756AE" w:rsidRPr="00037EE2" w:rsidRDefault="00D756AE" w:rsidP="00D756AE">
      <w:pPr>
        <w:rPr>
          <w:b/>
          <w:bCs/>
          <w:u w:val="single"/>
        </w:rPr>
      </w:pPr>
      <w:r w:rsidRPr="00F51ED2">
        <w:rPr>
          <w:rStyle w:val="StyleBoldUnderline"/>
        </w:rPr>
        <w:lastRenderedPageBreak/>
        <w:t>Without adequate pipeline capacity, Canadian heavy crude will continue to trade at a steep discount to other grades of oil for the next few years, which could weigh on the economics of developing Canadian oil sands, according to the Goldman Sachs report and other analysts.</w:t>
      </w:r>
    </w:p>
    <w:p w:rsidR="00D756AE" w:rsidRDefault="00D756AE" w:rsidP="00D756AE">
      <w:r>
        <w:t>Environmentalists say Mr. Obama can help curb greenhouse gases by rejecting the pipeline, and they want the State Department, which is reviewing the pipeline, to take into account the environmental impact.</w:t>
      </w:r>
    </w:p>
    <w:p w:rsidR="00D756AE" w:rsidRDefault="00D756AE" w:rsidP="00D756AE">
      <w:r w:rsidRPr="00BB436C">
        <w:rPr>
          <w:rStyle w:val="StyleBoldUnderline"/>
        </w:rPr>
        <w:t xml:space="preserve">"The evidence shows that Keystone XL is the </w:t>
      </w:r>
      <w:r w:rsidRPr="00BB436C">
        <w:rPr>
          <w:rStyle w:val="Emphasis"/>
        </w:rPr>
        <w:t>linchpin" for oil-sands production,"</w:t>
      </w:r>
      <w:r w:rsidRPr="00BB436C">
        <w:rPr>
          <w:rStyle w:val="StyleBoldUnderline"/>
        </w:rPr>
        <w:t xml:space="preserve"> said</w:t>
      </w:r>
      <w:r>
        <w:t xml:space="preserve"> Danielle </w:t>
      </w:r>
      <w:r w:rsidRPr="00BB436C">
        <w:rPr>
          <w:rStyle w:val="StyleBoldUnderline"/>
        </w:rPr>
        <w:t>Droitsch of the Natural Resources Defense Council</w:t>
      </w:r>
      <w:r>
        <w:t>, an environmental advocacy group. Hundreds of activists called on Mr. Obama to block the project Thursday and Friday at fundraisers he held in California ahead of a summit with Chinese President Xi Jinping.</w:t>
      </w:r>
    </w:p>
    <w:p w:rsidR="00D756AE" w:rsidRDefault="00D756AE" w:rsidP="00D756AE">
      <w:r>
        <w:t>"If that added capacity from Keystone XL isn't brought online, there's potential for a gap between production and delivery," said Grady Semmens, a spokesman for TransCanada Corp., which is proposing to build the pipeline. "But we don't necessarily view XL as a linchpin in oil production. The industry will look for other ways to get to market," he said.</w:t>
      </w:r>
    </w:p>
    <w:p w:rsidR="00D756AE" w:rsidRDefault="00D756AE" w:rsidP="00D756AE">
      <w:r>
        <w:t>In a report this past week, the Canadian Association of Petroleum Producers projected oil-sands production capacity will more than double by 2030 to more than five million barrels a day. If the Keystone expansion is blocked, production could exceed shipping capacity by as early as 2016—unless rail delivery takes up the slack.</w:t>
      </w:r>
    </w:p>
    <w:p w:rsidR="00D756AE" w:rsidRDefault="00D756AE" w:rsidP="00D756AE">
      <w:r>
        <w:t>"We're very confident the market will respond," said Greg Stringham, CAPP vice president.</w:t>
      </w:r>
    </w:p>
    <w:p w:rsidR="00D756AE" w:rsidRPr="00561397" w:rsidRDefault="00D756AE" w:rsidP="00D756AE">
      <w:pPr>
        <w:rPr>
          <w:b/>
          <w:bCs/>
          <w:u w:val="single"/>
        </w:rPr>
      </w:pPr>
      <w:r w:rsidRPr="00206963">
        <w:rPr>
          <w:rStyle w:val="StyleBoldUnderline"/>
        </w:rPr>
        <w:t xml:space="preserve">Keystone is just the highest profile among a spate of pipeline projects that would be needed to carry all of the growing Canadian oil production to distant markets. The CAPP report says that </w:t>
      </w:r>
      <w:r w:rsidRPr="00206963">
        <w:rPr>
          <w:rStyle w:val="Emphasis"/>
        </w:rPr>
        <w:t>even if</w:t>
      </w:r>
      <w:r w:rsidRPr="00206963">
        <w:rPr>
          <w:rStyle w:val="StyleBoldUnderline"/>
        </w:rPr>
        <w:t xml:space="preserve"> all proposed pipelines for Canadian crude are built on schedule, oil-sands production will still fall short of the 2030 forecast by one million barrels a day.</w:t>
      </w:r>
    </w:p>
    <w:p w:rsidR="00D756AE" w:rsidRPr="00561397" w:rsidRDefault="00D756AE" w:rsidP="00D756AE">
      <w:pPr>
        <w:rPr>
          <w:rStyle w:val="StyleBoldUnderline"/>
        </w:rPr>
      </w:pPr>
      <w:r w:rsidRPr="00561397">
        <w:rPr>
          <w:rStyle w:val="StyleBoldUnderline"/>
        </w:rPr>
        <w:t>Canada's RBC Capital Markets said blocking Keystone would likely defer about $9 billion in oil-sands investment to the end of the decade.</w:t>
      </w:r>
    </w:p>
    <w:p w:rsidR="00D756AE" w:rsidRDefault="00D756AE" w:rsidP="00D756AE"/>
    <w:p w:rsidR="00D756AE" w:rsidRDefault="00D756AE" w:rsidP="00D756AE">
      <w:pPr>
        <w:pStyle w:val="Heading3"/>
      </w:pPr>
      <w:r>
        <w:lastRenderedPageBreak/>
        <w:t>--- XT: No Impact</w:t>
      </w:r>
    </w:p>
    <w:p w:rsidR="00D756AE" w:rsidRPr="00061505" w:rsidRDefault="00D756AE" w:rsidP="00D756AE"/>
    <w:p w:rsidR="00D756AE" w:rsidRPr="00061505" w:rsidRDefault="00D756AE" w:rsidP="00D756AE">
      <w:pPr>
        <w:pStyle w:val="Heading4"/>
        <w:rPr>
          <w:rFonts w:cstheme="minorHAnsi"/>
          <w:sz w:val="28"/>
        </w:rPr>
      </w:pPr>
      <w:r w:rsidRPr="00061505">
        <w:rPr>
          <w:rFonts w:cstheme="minorHAnsi"/>
          <w:sz w:val="28"/>
        </w:rPr>
        <w:t xml:space="preserve">Their studies prove the existence of warming, not the </w:t>
      </w:r>
      <w:r w:rsidRPr="00061505">
        <w:rPr>
          <w:rFonts w:cstheme="minorHAnsi"/>
          <w:sz w:val="28"/>
          <w:u w:val="single"/>
        </w:rPr>
        <w:t>impact</w:t>
      </w:r>
      <w:r w:rsidRPr="00061505">
        <w:rPr>
          <w:rFonts w:cstheme="minorHAnsi"/>
          <w:sz w:val="28"/>
        </w:rPr>
        <w:t xml:space="preserve"> – doomsday predictions are empirically denied and ignore scientists</w:t>
      </w:r>
    </w:p>
    <w:p w:rsidR="00D756AE" w:rsidRPr="00061505" w:rsidRDefault="00D756AE" w:rsidP="00D756AE">
      <w:pPr>
        <w:rPr>
          <w:rFonts w:cstheme="minorHAnsi"/>
        </w:rPr>
      </w:pPr>
      <w:r w:rsidRPr="00061505">
        <w:rPr>
          <w:rFonts w:cstheme="minorHAnsi"/>
        </w:rPr>
        <w:t xml:space="preserve">John </w:t>
      </w:r>
      <w:r w:rsidRPr="00061505">
        <w:rPr>
          <w:rStyle w:val="StyleStyleBold12pt"/>
          <w:rFonts w:cstheme="minorHAnsi"/>
          <w:sz w:val="28"/>
        </w:rPr>
        <w:t>Stossel</w:t>
      </w:r>
      <w:r w:rsidRPr="00061505">
        <w:rPr>
          <w:rFonts w:cstheme="minorHAnsi"/>
        </w:rPr>
        <w:t xml:space="preserve">, Award-winning ABC News correspondent, </w:t>
      </w:r>
      <w:r w:rsidRPr="00061505">
        <w:rPr>
          <w:rStyle w:val="StyleStyleBold12pt"/>
          <w:rFonts w:cstheme="minorHAnsi"/>
          <w:sz w:val="28"/>
        </w:rPr>
        <w:t>2007</w:t>
      </w:r>
    </w:p>
    <w:p w:rsidR="00D756AE" w:rsidRPr="00061505" w:rsidRDefault="00D756AE" w:rsidP="00D756AE">
      <w:pPr>
        <w:rPr>
          <w:rFonts w:cstheme="minorHAnsi"/>
        </w:rPr>
      </w:pPr>
      <w:r w:rsidRPr="00061505">
        <w:rPr>
          <w:rFonts w:cstheme="minorHAnsi"/>
        </w:rPr>
        <w:t xml:space="preserve">The Global Warming Myth?, </w:t>
      </w:r>
      <w:hyperlink r:id="rId103" w:history="1">
        <w:r w:rsidRPr="00061505">
          <w:rPr>
            <w:rStyle w:val="Hyperlink"/>
            <w:rFonts w:cstheme="minorHAnsi"/>
          </w:rPr>
          <w:t>http://abcnews.go.com/2020/Story?id=3061015&amp;page=1</w:t>
        </w:r>
      </w:hyperlink>
    </w:p>
    <w:p w:rsidR="00D756AE" w:rsidRPr="00061505" w:rsidRDefault="00D756AE" w:rsidP="00D756AE">
      <w:pPr>
        <w:rPr>
          <w:rFonts w:cstheme="minorHAnsi"/>
        </w:rPr>
      </w:pPr>
    </w:p>
    <w:p w:rsidR="00D756AE" w:rsidRPr="00061505" w:rsidRDefault="00D756AE" w:rsidP="00D756AE">
      <w:pPr>
        <w:rPr>
          <w:rStyle w:val="StyleBoldUnderline"/>
          <w:rFonts w:cstheme="minorHAnsi"/>
        </w:rPr>
      </w:pPr>
      <w:r w:rsidRPr="00061505">
        <w:rPr>
          <w:rFonts w:cstheme="minorHAnsi"/>
        </w:rPr>
        <w:t xml:space="preserve">Dr. John </w:t>
      </w:r>
      <w:r w:rsidRPr="00061505">
        <w:rPr>
          <w:rStyle w:val="StyleBoldUnderline"/>
          <w:rFonts w:cstheme="minorHAnsi"/>
          <w:highlight w:val="cyan"/>
        </w:rPr>
        <w:t>Christy</w:t>
      </w:r>
      <w:r w:rsidRPr="00061505">
        <w:rPr>
          <w:rFonts w:cstheme="minorHAnsi"/>
          <w:highlight w:val="cyan"/>
        </w:rPr>
        <w:t xml:space="preserve">, </w:t>
      </w:r>
      <w:r w:rsidRPr="00061505">
        <w:rPr>
          <w:rStyle w:val="StyleBoldUnderline"/>
          <w:rFonts w:cstheme="minorHAnsi"/>
          <w:highlight w:val="cyan"/>
        </w:rPr>
        <w:t>professor of Atmospheric Science at</w:t>
      </w:r>
      <w:r w:rsidRPr="00061505">
        <w:rPr>
          <w:rFonts w:cstheme="minorHAnsi"/>
        </w:rPr>
        <w:t xml:space="preserve"> the </w:t>
      </w:r>
      <w:r w:rsidRPr="00061505">
        <w:rPr>
          <w:rStyle w:val="StyleBoldUnderline"/>
          <w:rFonts w:cstheme="minorHAnsi"/>
          <w:highlight w:val="cyan"/>
        </w:rPr>
        <w:t>U</w:t>
      </w:r>
      <w:r w:rsidRPr="00061505">
        <w:rPr>
          <w:rFonts w:cstheme="minorHAnsi"/>
        </w:rPr>
        <w:t xml:space="preserve">niversity of </w:t>
      </w:r>
      <w:r w:rsidRPr="00061505">
        <w:rPr>
          <w:rStyle w:val="StyleBoldUnderline"/>
          <w:rFonts w:cstheme="minorHAnsi"/>
          <w:highlight w:val="cyan"/>
        </w:rPr>
        <w:t>Alabama</w:t>
      </w:r>
      <w:r w:rsidRPr="00061505">
        <w:rPr>
          <w:rFonts w:cstheme="minorHAnsi"/>
        </w:rPr>
        <w:t xml:space="preserve"> at Huntsville </w:t>
      </w:r>
      <w:r w:rsidRPr="00061505">
        <w:rPr>
          <w:rStyle w:val="StyleBoldUnderline"/>
          <w:rFonts w:cstheme="minorHAnsi"/>
          <w:highlight w:val="cyan"/>
        </w:rPr>
        <w:t>said</w:t>
      </w:r>
      <w:r w:rsidRPr="00061505">
        <w:rPr>
          <w:rFonts w:cstheme="minorHAnsi"/>
        </w:rPr>
        <w:t xml:space="preserve">: "I remember as a college student at the first Earth Day being told it was a certainty that by the year 2000, the world would be starving and out of energy. Such </w:t>
      </w:r>
      <w:r w:rsidRPr="00061505">
        <w:rPr>
          <w:rStyle w:val="StyleBoldUnderline"/>
          <w:rFonts w:cstheme="minorHAnsi"/>
          <w:highlight w:val="cyan"/>
        </w:rPr>
        <w:t>doomsday prophecies grabbed headlines, but have</w:t>
      </w:r>
      <w:r w:rsidRPr="00061505">
        <w:rPr>
          <w:rFonts w:cstheme="minorHAnsi"/>
          <w:highlight w:val="cyan"/>
        </w:rPr>
        <w:t xml:space="preserve"> </w:t>
      </w:r>
      <w:r w:rsidRPr="00061505">
        <w:rPr>
          <w:rStyle w:val="Emphasis"/>
          <w:highlight w:val="cyan"/>
        </w:rPr>
        <w:t>proven to be completely false."</w:t>
      </w:r>
      <w:r w:rsidRPr="00061505">
        <w:rPr>
          <w:rFonts w:cstheme="minorHAnsi"/>
        </w:rPr>
        <w:t xml:space="preserve"> "Similar </w:t>
      </w:r>
      <w:r w:rsidRPr="00061505">
        <w:rPr>
          <w:rStyle w:val="StyleBoldUnderline"/>
          <w:rFonts w:cstheme="minorHAnsi"/>
          <w:highlight w:val="cyan"/>
        </w:rPr>
        <w:t>pronouncements</w:t>
      </w:r>
      <w:r w:rsidRPr="00061505">
        <w:rPr>
          <w:rStyle w:val="StyleBoldUnderline"/>
          <w:rFonts w:cstheme="minorHAnsi"/>
        </w:rPr>
        <w:t xml:space="preserve"> today </w:t>
      </w:r>
      <w:r w:rsidRPr="00061505">
        <w:rPr>
          <w:rStyle w:val="StyleBoldUnderline"/>
          <w:rFonts w:cstheme="minorHAnsi"/>
          <w:highlight w:val="cyan"/>
        </w:rPr>
        <w:t>about catastrophes</w:t>
      </w:r>
      <w:r w:rsidRPr="00061505">
        <w:rPr>
          <w:rStyle w:val="StyleBoldUnderline"/>
          <w:rFonts w:cstheme="minorHAnsi"/>
        </w:rPr>
        <w:t xml:space="preserve"> due to human-induced climate change,"</w:t>
      </w:r>
      <w:r w:rsidRPr="00061505">
        <w:rPr>
          <w:rFonts w:cstheme="minorHAnsi"/>
        </w:rPr>
        <w:t xml:space="preserve"> he continued, </w:t>
      </w:r>
      <w:r w:rsidRPr="00061505">
        <w:rPr>
          <w:rStyle w:val="StyleBoldUnderline"/>
          <w:rFonts w:cstheme="minorHAnsi"/>
        </w:rPr>
        <w:t>"</w:t>
      </w:r>
      <w:r w:rsidRPr="00061505">
        <w:rPr>
          <w:rStyle w:val="StyleBoldUnderline"/>
          <w:rFonts w:cstheme="minorHAnsi"/>
          <w:highlight w:val="cyan"/>
        </w:rPr>
        <w:t>sound</w:t>
      </w:r>
      <w:r w:rsidRPr="00061505">
        <w:rPr>
          <w:rStyle w:val="StyleBoldUnderline"/>
          <w:rFonts w:cstheme="minorHAnsi"/>
        </w:rPr>
        <w:t xml:space="preserve"> all too familiar and</w:t>
      </w:r>
      <w:r w:rsidRPr="00061505">
        <w:rPr>
          <w:rFonts w:cstheme="minorHAnsi"/>
        </w:rPr>
        <w:t xml:space="preserve"> </w:t>
      </w:r>
      <w:r w:rsidRPr="00061505">
        <w:rPr>
          <w:rStyle w:val="Emphasis"/>
          <w:highlight w:val="cyan"/>
        </w:rPr>
        <w:t>all too exaggerated</w:t>
      </w:r>
      <w:r w:rsidRPr="00061505">
        <w:rPr>
          <w:rFonts w:cstheme="minorHAnsi"/>
        </w:rPr>
        <w:t xml:space="preserve"> to me </w:t>
      </w:r>
      <w:r w:rsidRPr="00061505">
        <w:rPr>
          <w:rStyle w:val="StyleBoldUnderline"/>
          <w:rFonts w:cstheme="minorHAnsi"/>
        </w:rPr>
        <w:t xml:space="preserve">as someone who actually produces and analyzes climate information." </w:t>
      </w:r>
      <w:r w:rsidRPr="00061505">
        <w:rPr>
          <w:rFonts w:cstheme="minorHAnsi"/>
        </w:rPr>
        <w:t xml:space="preserve">The media, of course, like the </w:t>
      </w:r>
      <w:r w:rsidRPr="00061505">
        <w:rPr>
          <w:rStyle w:val="StyleBoldUnderline"/>
          <w:rFonts w:cstheme="minorHAnsi"/>
        </w:rPr>
        <w:t>exaggerated claims</w:t>
      </w:r>
      <w:r w:rsidRPr="00061505">
        <w:rPr>
          <w:rFonts w:cstheme="minorHAnsi"/>
        </w:rPr>
        <w:t xml:space="preserve">. Most </w:t>
      </w:r>
      <w:r w:rsidRPr="00061505">
        <w:rPr>
          <w:rStyle w:val="StyleBoldUnderline"/>
          <w:rFonts w:cstheme="minorHAnsi"/>
        </w:rPr>
        <w:t xml:space="preserve">are based on computer models that purport to predict future climates. But </w:t>
      </w:r>
      <w:r w:rsidRPr="00061505">
        <w:rPr>
          <w:rStyle w:val="StyleBoldUnderline"/>
          <w:rFonts w:cstheme="minorHAnsi"/>
          <w:highlight w:val="cyan"/>
        </w:rPr>
        <w:t>computer models are</w:t>
      </w:r>
      <w:r w:rsidRPr="00061505">
        <w:rPr>
          <w:rFonts w:cstheme="minorHAnsi"/>
          <w:highlight w:val="cyan"/>
        </w:rPr>
        <w:t xml:space="preserve"> </w:t>
      </w:r>
      <w:r w:rsidRPr="00061505">
        <w:rPr>
          <w:rStyle w:val="Emphasis"/>
          <w:highlight w:val="cyan"/>
        </w:rPr>
        <w:t>lousy at predicting climate</w:t>
      </w:r>
      <w:r w:rsidRPr="00061505">
        <w:rPr>
          <w:rFonts w:cstheme="minorHAnsi"/>
          <w:highlight w:val="cyan"/>
        </w:rPr>
        <w:t xml:space="preserve"> </w:t>
      </w:r>
      <w:r w:rsidRPr="00061505">
        <w:rPr>
          <w:rStyle w:val="StyleBoldUnderline"/>
          <w:rFonts w:cstheme="minorHAnsi"/>
          <w:highlight w:val="cyan"/>
        </w:rPr>
        <w:t>because water vapor and cloud effects cause changes that computers fail to predict</w:t>
      </w:r>
      <w:r w:rsidRPr="00061505">
        <w:rPr>
          <w:rFonts w:cstheme="minorHAnsi"/>
        </w:rPr>
        <w:t xml:space="preserve">. In the mid-1970s, computer models told us we should prepare for global cooling. </w:t>
      </w:r>
      <w:r w:rsidRPr="00061505">
        <w:rPr>
          <w:rStyle w:val="StyleBoldUnderline"/>
          <w:rFonts w:cstheme="minorHAnsi"/>
          <w:highlight w:val="cyan"/>
        </w:rPr>
        <w:t>Scientists tell reporters</w:t>
      </w:r>
      <w:r w:rsidRPr="00061505">
        <w:rPr>
          <w:rStyle w:val="StyleBoldUnderline"/>
          <w:rFonts w:cstheme="minorHAnsi"/>
        </w:rPr>
        <w:t xml:space="preserve"> that computer </w:t>
      </w:r>
      <w:r w:rsidRPr="00061505">
        <w:rPr>
          <w:rStyle w:val="StyleBoldUnderline"/>
          <w:rFonts w:cstheme="minorHAnsi"/>
          <w:highlight w:val="cyan"/>
        </w:rPr>
        <w:t>models should "be viewed with great skepticism."</w:t>
      </w:r>
      <w:r w:rsidRPr="00061505">
        <w:rPr>
          <w:rFonts w:cstheme="minorHAnsi"/>
        </w:rPr>
        <w:t xml:space="preserve"> Well, why aren't they? The fundamentalist </w:t>
      </w:r>
      <w:r w:rsidRPr="00061505">
        <w:rPr>
          <w:rStyle w:val="StyleBoldUnderline"/>
          <w:rFonts w:cstheme="minorHAnsi"/>
          <w:highlight w:val="cyan"/>
        </w:rPr>
        <w:t>doom mongers</w:t>
      </w:r>
      <w:r w:rsidRPr="00061505">
        <w:rPr>
          <w:rFonts w:cstheme="minorHAnsi"/>
        </w:rPr>
        <w:t xml:space="preserve"> also </w:t>
      </w:r>
      <w:r w:rsidRPr="00061505">
        <w:rPr>
          <w:rStyle w:val="StyleBoldUnderline"/>
          <w:rFonts w:cstheme="minorHAnsi"/>
          <w:highlight w:val="cyan"/>
        </w:rPr>
        <w:t>ignore scientists who say the effects of global warming may be benign.</w:t>
      </w:r>
      <w:r w:rsidRPr="00061505">
        <w:rPr>
          <w:rStyle w:val="StyleBoldUnderline"/>
          <w:rFonts w:cstheme="minorHAnsi"/>
        </w:rPr>
        <w:t xml:space="preserve"> Harvard astrophysicist</w:t>
      </w:r>
      <w:r w:rsidRPr="00061505">
        <w:rPr>
          <w:rFonts w:cstheme="minorHAnsi"/>
        </w:rPr>
        <w:t xml:space="preserve"> Sallie </w:t>
      </w:r>
      <w:r w:rsidRPr="00061505">
        <w:rPr>
          <w:rStyle w:val="StyleBoldUnderline"/>
          <w:rFonts w:cstheme="minorHAnsi"/>
          <w:highlight w:val="cyan"/>
        </w:rPr>
        <w:t>Baliunas said</w:t>
      </w:r>
      <w:r w:rsidRPr="00061505">
        <w:rPr>
          <w:rFonts w:cstheme="minorHAnsi"/>
          <w:highlight w:val="cyan"/>
        </w:rPr>
        <w:t xml:space="preserve"> </w:t>
      </w:r>
      <w:r w:rsidRPr="00061505">
        <w:rPr>
          <w:rStyle w:val="StyleBoldUnderline"/>
          <w:rFonts w:cstheme="minorHAnsi"/>
          <w:highlight w:val="cyan"/>
        </w:rPr>
        <w:t>added CO2</w:t>
      </w:r>
      <w:r w:rsidRPr="00061505">
        <w:rPr>
          <w:rFonts w:cstheme="minorHAnsi"/>
        </w:rPr>
        <w:t xml:space="preserve"> in the atmosphere </w:t>
      </w:r>
      <w:r w:rsidRPr="00061505">
        <w:rPr>
          <w:rStyle w:val="Emphasis"/>
          <w:highlight w:val="cyan"/>
        </w:rPr>
        <w:t>may actually benefit the world</w:t>
      </w:r>
      <w:r w:rsidRPr="00061505">
        <w:rPr>
          <w:rFonts w:cstheme="minorHAnsi"/>
        </w:rPr>
        <w:t xml:space="preserve"> </w:t>
      </w:r>
      <w:r w:rsidRPr="00061505">
        <w:rPr>
          <w:rStyle w:val="StyleBoldUnderline"/>
          <w:rFonts w:cstheme="minorHAnsi"/>
        </w:rPr>
        <w:t>because more CO2 helps plants grow</w:t>
      </w:r>
      <w:r w:rsidRPr="00061505">
        <w:rPr>
          <w:rFonts w:cstheme="minorHAnsi"/>
        </w:rPr>
        <w:t xml:space="preserve">. Warmer winters would give farmers a longer harvest season, and might end the droughts in the Sahara Desert. </w:t>
      </w:r>
      <w:r w:rsidRPr="00061505">
        <w:rPr>
          <w:rStyle w:val="StyleBoldUnderline"/>
          <w:rFonts w:cstheme="minorHAnsi"/>
          <w:highlight w:val="cyan"/>
        </w:rPr>
        <w:t>Why don't we hear about this part of the global warming argument? "It's the money!"</w:t>
      </w:r>
      <w:r w:rsidRPr="00061505">
        <w:rPr>
          <w:rFonts w:cstheme="minorHAnsi"/>
        </w:rPr>
        <w:t xml:space="preserve"> said Dr. Baliunas. </w:t>
      </w:r>
      <w:r w:rsidRPr="00061505">
        <w:rPr>
          <w:rStyle w:val="StyleBoldUnderline"/>
          <w:rFonts w:cstheme="minorHAnsi"/>
        </w:rPr>
        <w:t xml:space="preserve">"Twenty-five billion dollars in government funding has been spent since 1990 to research global warming. </w:t>
      </w:r>
      <w:r w:rsidRPr="00061505">
        <w:rPr>
          <w:rStyle w:val="StyleBoldUnderline"/>
          <w:rFonts w:cstheme="minorHAnsi"/>
          <w:highlight w:val="cyan"/>
        </w:rPr>
        <w:t>If</w:t>
      </w:r>
      <w:r w:rsidRPr="00061505">
        <w:rPr>
          <w:rStyle w:val="StyleBoldUnderline"/>
          <w:rFonts w:cstheme="minorHAnsi"/>
        </w:rPr>
        <w:t xml:space="preserve"> scientists and </w:t>
      </w:r>
      <w:r w:rsidRPr="00061505">
        <w:rPr>
          <w:rStyle w:val="StyleBoldUnderline"/>
          <w:rFonts w:cstheme="minorHAnsi"/>
          <w:highlight w:val="cyan"/>
        </w:rPr>
        <w:t>researchers were</w:t>
      </w:r>
      <w:r w:rsidRPr="00061505">
        <w:rPr>
          <w:rStyle w:val="StyleBoldUnderline"/>
          <w:rFonts w:cstheme="minorHAnsi"/>
        </w:rPr>
        <w:t xml:space="preserve"> coming out </w:t>
      </w:r>
      <w:r w:rsidRPr="00061505">
        <w:rPr>
          <w:rStyle w:val="StyleBoldUnderline"/>
          <w:rFonts w:cstheme="minorHAnsi"/>
          <w:highlight w:val="cyan"/>
        </w:rPr>
        <w:t>releasing reports that</w:t>
      </w:r>
      <w:r w:rsidRPr="00061505">
        <w:rPr>
          <w:rStyle w:val="StyleBoldUnderline"/>
          <w:rFonts w:cstheme="minorHAnsi"/>
        </w:rPr>
        <w:t xml:space="preserve"> global </w:t>
      </w:r>
      <w:r w:rsidRPr="00061505">
        <w:rPr>
          <w:rStyle w:val="StyleBoldUnderline"/>
          <w:rFonts w:cstheme="minorHAnsi"/>
          <w:highlight w:val="cyan"/>
        </w:rPr>
        <w:t>warming has little to do with man</w:t>
      </w:r>
      <w:r w:rsidRPr="00061505">
        <w:rPr>
          <w:rStyle w:val="StyleBoldUnderline"/>
          <w:rFonts w:cstheme="minorHAnsi"/>
        </w:rPr>
        <w:t xml:space="preserve">, and most to do with just how the planet works, </w:t>
      </w:r>
      <w:r w:rsidRPr="00061505">
        <w:rPr>
          <w:rStyle w:val="StyleBoldUnderline"/>
          <w:rFonts w:cstheme="minorHAnsi"/>
          <w:highlight w:val="cyan"/>
        </w:rPr>
        <w:t>there wouldn't be as much money to study it."</w:t>
      </w:r>
    </w:p>
    <w:p w:rsidR="00D756AE" w:rsidRPr="00061505" w:rsidRDefault="00D756AE" w:rsidP="00D756AE"/>
    <w:p w:rsidR="00D756AE" w:rsidRDefault="00D756AE" w:rsidP="00D756AE">
      <w:pPr>
        <w:pStyle w:val="Heading3"/>
      </w:pPr>
      <w:r>
        <w:lastRenderedPageBreak/>
        <w:t>--- Oil Sands Inevitable</w:t>
      </w:r>
    </w:p>
    <w:p w:rsidR="00D756AE" w:rsidRDefault="00D756AE" w:rsidP="00D756AE">
      <w:pPr>
        <w:pStyle w:val="Heading4"/>
      </w:pPr>
      <w:r>
        <w:t>Oil sands inevitable</w:t>
      </w:r>
    </w:p>
    <w:p w:rsidR="00D756AE" w:rsidRDefault="00D756AE" w:rsidP="00D756AE">
      <w:r w:rsidRPr="00B8086C">
        <w:rPr>
          <w:rStyle w:val="StyleStyleBold12pt"/>
        </w:rPr>
        <w:t>Dlouhy, 13</w:t>
      </w:r>
      <w:r>
        <w:t xml:space="preserve"> (6/10/2013, Jennifer A., “Canadian ambassador: Alberta’s oil sands crude ‘will get to market’” </w:t>
      </w:r>
      <w:hyperlink r:id="rId104" w:history="1">
        <w:r w:rsidRPr="006253CF">
          <w:rPr>
            <w:rStyle w:val="Hyperlink"/>
          </w:rPr>
          <w:t>http://fuelfix.com/blog/2013/06/10/canadian-ambassador-albertas-oil-sands-crude-will-get-to-market/</w:t>
        </w:r>
      </w:hyperlink>
      <w:r>
        <w:t>, JMP)</w:t>
      </w:r>
    </w:p>
    <w:p w:rsidR="00D756AE" w:rsidRDefault="00D756AE" w:rsidP="00D756AE"/>
    <w:p w:rsidR="00D756AE" w:rsidRPr="000C37A9" w:rsidRDefault="00D756AE" w:rsidP="00D756AE">
      <w:pPr>
        <w:rPr>
          <w:rStyle w:val="StyleBoldUnderline"/>
        </w:rPr>
      </w:pPr>
      <w:r w:rsidRPr="000C37A9">
        <w:rPr>
          <w:rStyle w:val="StyleBoldUnderline"/>
        </w:rPr>
        <w:t>Companies will keep harvesting bitumen from Alberta’s oil sands, even if a pair of  pipelines through North America are blocked,</w:t>
      </w:r>
      <w:r>
        <w:rPr>
          <w:rStyle w:val="StyleBoldUnderline"/>
        </w:rPr>
        <w:t xml:space="preserve"> Canada’s U.S. ambassador says.</w:t>
      </w:r>
    </w:p>
    <w:p w:rsidR="00D756AE" w:rsidRDefault="00D756AE" w:rsidP="00D756AE">
      <w:r w:rsidRPr="000C37A9">
        <w:rPr>
          <w:rStyle w:val="StyleBoldUnderline"/>
        </w:rPr>
        <w:t>That “oil will get to market,”</w:t>
      </w:r>
      <w:r>
        <w:t xml:space="preserve"> Ambassador Gary Doer said on Platts Energy Week. The only question is how it gets there, Doer said. </w:t>
      </w:r>
      <w:r w:rsidRPr="000C37A9">
        <w:rPr>
          <w:rStyle w:val="StyleBoldUnderline"/>
        </w:rPr>
        <w:t>“The oil isn’t staying in the ground. It is going to get to the Gulf Coast.”</w:t>
      </w:r>
    </w:p>
    <w:p w:rsidR="00D756AE" w:rsidRDefault="00D756AE" w:rsidP="00D756AE">
      <w:r>
        <w:t>But oil sands producers are facing trouble on two fronts. Last month, British Columbia formally opposed Enbridge’s plan to build the Northern Gateway pipeline, which would transport oil sands crude through the province to the West Coast. In the United States, environmentalists have been battling TransCanada Corp.’s proposal to build the Keystone XL pipeline connecting Alberta with Gulf Coast refineries.</w:t>
      </w:r>
    </w:p>
    <w:p w:rsidR="00D756AE" w:rsidRPr="000C37A9" w:rsidRDefault="00D756AE" w:rsidP="00D756AE">
      <w:pPr>
        <w:rPr>
          <w:b/>
          <w:bCs/>
          <w:u w:val="single"/>
        </w:rPr>
      </w:pPr>
      <w:r w:rsidRPr="000C37A9">
        <w:rPr>
          <w:rStyle w:val="StyleBoldUnderline"/>
        </w:rPr>
        <w:t>“We’ve got a delay in British Columbia, and controversy in D.C.,”</w:t>
      </w:r>
      <w:r>
        <w:t xml:space="preserve"> Doer noted. </w:t>
      </w:r>
      <w:r w:rsidRPr="000C37A9">
        <w:rPr>
          <w:rStyle w:val="StyleBoldUnderline"/>
        </w:rPr>
        <w:t>But</w:t>
      </w:r>
      <w:r>
        <w:t xml:space="preserve">, he said, </w:t>
      </w:r>
      <w:r w:rsidRPr="000C37A9">
        <w:rPr>
          <w:rStyle w:val="Emphasis"/>
        </w:rPr>
        <w:t>even with the opposition,</w:t>
      </w:r>
      <w:r w:rsidRPr="000C37A9">
        <w:rPr>
          <w:rStyle w:val="StyleBoldUnderline"/>
        </w:rPr>
        <w:t xml:space="preserve"> “it’s not a question of (whether this) oil comes into the United States. It’s a matter of how.”</w:t>
      </w:r>
    </w:p>
    <w:p w:rsidR="00D756AE" w:rsidRDefault="00D756AE" w:rsidP="00D756AE">
      <w:r>
        <w:t>Other pipelines are a possibility to transport diluted bitumen from Alberta to Canadian ports. Separately, companies are already using rail to ship the Canadian crude across the U.S. border.</w:t>
      </w:r>
    </w:p>
    <w:p w:rsidR="00D756AE" w:rsidRPr="0052351B" w:rsidRDefault="00D756AE" w:rsidP="00D756AE">
      <w:pPr>
        <w:pStyle w:val="Heading4"/>
      </w:pPr>
      <w:r>
        <w:t>Other transportation avenues will be sought so the impact is inevitable</w:t>
      </w:r>
    </w:p>
    <w:p w:rsidR="00D756AE" w:rsidRDefault="00D756AE" w:rsidP="00D756AE">
      <w:r w:rsidRPr="00B8086C">
        <w:rPr>
          <w:rStyle w:val="StyleStyleBold12pt"/>
        </w:rPr>
        <w:t>Dlouhy, 13</w:t>
      </w:r>
      <w:r>
        <w:t xml:space="preserve"> (6/10/2013, Jennifer A., “Canadian ambassador: Alberta’s oil sands crude ‘will get to market’” </w:t>
      </w:r>
      <w:hyperlink r:id="rId105" w:history="1">
        <w:r w:rsidRPr="006253CF">
          <w:rPr>
            <w:rStyle w:val="Hyperlink"/>
          </w:rPr>
          <w:t>http://fuelfix.com/blog/2013/06/10/canadian-ambassador-albertas-oil-sands-crude-will-get-to-market/</w:t>
        </w:r>
      </w:hyperlink>
      <w:r>
        <w:t>, JMP)</w:t>
      </w:r>
    </w:p>
    <w:p w:rsidR="00D756AE" w:rsidRPr="00647309" w:rsidRDefault="00D756AE" w:rsidP="00D756AE">
      <w:pPr>
        <w:rPr>
          <w:b/>
        </w:rPr>
      </w:pPr>
      <w:r w:rsidRPr="00647309">
        <w:rPr>
          <w:b/>
        </w:rPr>
        <w:t xml:space="preserve">***Gary Doer is Canada’s U.S. ambassador </w:t>
      </w:r>
    </w:p>
    <w:p w:rsidR="00D756AE" w:rsidRDefault="00D756AE" w:rsidP="00D756AE"/>
    <w:p w:rsidR="00D756AE" w:rsidRDefault="00D756AE" w:rsidP="00D756AE">
      <w:r>
        <w:t>Doer’s assertions respond to a major argument from Keystone XL’s critics, who insist that the pipeline is essential to sustaining energy-intensive oil sands development in Canada that yields heavy crude that has a bigger carbon footprint — from its production to combustion — than alternatives.</w:t>
      </w:r>
    </w:p>
    <w:p w:rsidR="00D756AE" w:rsidRPr="000B0338" w:rsidRDefault="00D756AE" w:rsidP="00D756AE">
      <w:pPr>
        <w:rPr>
          <w:rStyle w:val="StyleBoldUnderline"/>
        </w:rPr>
      </w:pPr>
      <w:r>
        <w:t xml:space="preserve">Earlier this year, the State Department concluded that the project was unlikely to dramatically boost demand for Canada’s oil sands or the amount of heavy crude oil processed in Gulf Coast refineries. </w:t>
      </w:r>
      <w:r w:rsidRPr="000B0338">
        <w:rPr>
          <w:rStyle w:val="StyleBoldUnderline"/>
        </w:rPr>
        <w:t xml:space="preserve">According to the State Department analysis, companies will  turn to rail and other options to transport the product even if the government denies a permit for Keystone XL, so </w:t>
      </w:r>
      <w:r w:rsidRPr="00F775FA">
        <w:rPr>
          <w:rStyle w:val="Emphasis"/>
        </w:rPr>
        <w:t>there would be little change in greenhouse gas emissions tied to oil sands development</w:t>
      </w:r>
      <w:r w:rsidRPr="000B0338">
        <w:rPr>
          <w:rStyle w:val="StyleBoldUnderline"/>
        </w:rPr>
        <w:t>.</w:t>
      </w:r>
    </w:p>
    <w:p w:rsidR="00D756AE" w:rsidRDefault="00D756AE" w:rsidP="00D756AE">
      <w:r>
        <w:t>But the issue isn’t settled. The Environmental Protection Agency, which plays a secondary role reviewing the pipeline, suggested that other pipelines and rail transport may not be inevitable and pushed the State Department for a better analysis.</w:t>
      </w:r>
    </w:p>
    <w:p w:rsidR="00D756AE" w:rsidRDefault="00D756AE" w:rsidP="00D756AE">
      <w:r>
        <w:t>Keystone XL critics say British Columbia’s move is a sign at least one alternative pipeline won’t be built, undermining the State Department’s conclusion that greenhouse emissions will be the same with or without Keystone XL.</w:t>
      </w:r>
    </w:p>
    <w:p w:rsidR="00D756AE" w:rsidRPr="00090B80" w:rsidRDefault="00D756AE" w:rsidP="00D756AE">
      <w:pPr>
        <w:rPr>
          <w:rStyle w:val="StyleBoldUnderline"/>
        </w:rPr>
      </w:pPr>
      <w:r>
        <w:t xml:space="preserve">But </w:t>
      </w:r>
      <w:r w:rsidRPr="00090B80">
        <w:rPr>
          <w:rStyle w:val="StyleBoldUnderline"/>
        </w:rPr>
        <w:t>supporters note that British Columbia’s opposition doesn’t put the Northern Gateway on ice. Canada’s federal government still plays a role evalua</w:t>
      </w:r>
      <w:r>
        <w:rPr>
          <w:rStyle w:val="StyleBoldUnderline"/>
        </w:rPr>
        <w:t>ting the project.</w:t>
      </w:r>
    </w:p>
    <w:p w:rsidR="00D756AE" w:rsidRPr="00090B80" w:rsidRDefault="00D756AE" w:rsidP="00D756AE">
      <w:pPr>
        <w:rPr>
          <w:rStyle w:val="StyleBoldUnderline"/>
        </w:rPr>
      </w:pPr>
      <w:r w:rsidRPr="00090B80">
        <w:rPr>
          <w:rStyle w:val="StyleBoldUnderline"/>
        </w:rPr>
        <w:lastRenderedPageBreak/>
        <w:t>And other pipelines are still in the works</w:t>
      </w:r>
      <w:r>
        <w:t xml:space="preserve">, Doer noted, </w:t>
      </w:r>
      <w:r w:rsidRPr="00090B80">
        <w:rPr>
          <w:rStyle w:val="StyleBoldUnderline"/>
        </w:rPr>
        <w:t>including Kinder Morgan’s Trans Mountain pipeline expansion. Separately, TransCanada has proposed another project that would send oil sands crude to New Brunswick.</w:t>
      </w:r>
    </w:p>
    <w:p w:rsidR="00D756AE" w:rsidRPr="007F06DA" w:rsidRDefault="00D756AE" w:rsidP="00D756AE"/>
    <w:p w:rsidR="00D756AE" w:rsidRDefault="00D756AE" w:rsidP="00D756AE">
      <w:pPr>
        <w:pStyle w:val="Heading4"/>
      </w:pPr>
      <w:r>
        <w:t>Keystone isn’t key to oil sands --- can be transported other ways</w:t>
      </w:r>
    </w:p>
    <w:p w:rsidR="00D756AE" w:rsidRDefault="00D756AE" w:rsidP="00D756AE">
      <w:r w:rsidRPr="0066085B">
        <w:rPr>
          <w:rStyle w:val="StyleStyleBold12pt"/>
        </w:rPr>
        <w:t>Johnson, 13</w:t>
      </w:r>
      <w:r>
        <w:t xml:space="preserve"> (6/7/2013, Keith, “Pipeline Called Key to Canada Oil Sands,” </w:t>
      </w:r>
      <w:hyperlink r:id="rId106" w:history="1">
        <w:r w:rsidRPr="006253CF">
          <w:rPr>
            <w:rStyle w:val="Hyperlink"/>
          </w:rPr>
          <w:t>http://online.wsj.com/article/SB10001424127887324069104578531713102125222.html</w:t>
        </w:r>
      </w:hyperlink>
      <w:r>
        <w:t>, JMP)</w:t>
      </w:r>
    </w:p>
    <w:p w:rsidR="00D756AE" w:rsidRDefault="00D756AE" w:rsidP="00D756AE"/>
    <w:p w:rsidR="00D756AE" w:rsidRPr="005870AB" w:rsidRDefault="00D756AE" w:rsidP="00D756AE">
      <w:pPr>
        <w:rPr>
          <w:b/>
          <w:bCs/>
          <w:u w:val="single"/>
        </w:rPr>
      </w:pPr>
      <w:r>
        <w:t xml:space="preserve">But </w:t>
      </w:r>
      <w:r w:rsidRPr="005870AB">
        <w:rPr>
          <w:rStyle w:val="StyleBoldUnderline"/>
        </w:rPr>
        <w:t>market experts said blocking Keystone would at most temporarily sidetrack Alberta's development plans. They said that just as rail capacity expanded in the U.S. to handle a boom in oil output, alternative facilities will eventually handle the expected flood of Canadian crude.</w:t>
      </w:r>
    </w:p>
    <w:p w:rsidR="00D756AE" w:rsidRDefault="00D756AE" w:rsidP="00D756AE">
      <w:r w:rsidRPr="005870AB">
        <w:rPr>
          <w:rStyle w:val="StyleBoldUnderline"/>
        </w:rPr>
        <w:t>"Keystone is the preferred enabler" of Canada's oil sands, "but it isn't the only enabler.</w:t>
      </w:r>
      <w:r>
        <w:t xml:space="preserve"> There's more than one way to skin the cat," said Robert Johnston of the Eurasia Group, a consultancy that has closely studied the economics of Canadian oil production.</w:t>
      </w:r>
    </w:p>
    <w:p w:rsidR="00D756AE" w:rsidRDefault="00D756AE" w:rsidP="00D756AE"/>
    <w:p w:rsidR="00D756AE" w:rsidRDefault="00D756AE" w:rsidP="003C7B49"/>
    <w:p w:rsidR="00AF2B13" w:rsidRDefault="00E5364F" w:rsidP="00E5364F">
      <w:pPr>
        <w:pStyle w:val="Heading2"/>
      </w:pPr>
      <w:r>
        <w:lastRenderedPageBreak/>
        <w:t>Offcase</w:t>
      </w:r>
    </w:p>
    <w:p w:rsidR="00E5364F" w:rsidRDefault="00E5364F" w:rsidP="00E5364F"/>
    <w:p w:rsidR="00E5364F" w:rsidRDefault="00E5364F" w:rsidP="00E5364F">
      <w:pPr>
        <w:pStyle w:val="Heading3"/>
      </w:pPr>
      <w:r>
        <w:lastRenderedPageBreak/>
        <w:t>Russia DA Link</w:t>
      </w:r>
      <w:r w:rsidR="000E70E3">
        <w:t>s</w:t>
      </w:r>
    </w:p>
    <w:p w:rsidR="00E5364F" w:rsidRDefault="00E5364F" w:rsidP="00E5364F"/>
    <w:p w:rsidR="00E5364F" w:rsidRPr="00B22A33" w:rsidRDefault="00E5364F" w:rsidP="00E5364F">
      <w:pPr>
        <w:pStyle w:val="Heading4"/>
      </w:pPr>
      <w:r>
        <w:t>The plan trades off with Russia’s energy cooperation with Venezuela --- key to counter U.S. regional influence</w:t>
      </w:r>
    </w:p>
    <w:p w:rsidR="00E5364F" w:rsidRDefault="00E5364F" w:rsidP="00E5364F">
      <w:r w:rsidRPr="009D2DFD">
        <w:rPr>
          <w:rStyle w:val="StyleStyleBold12pt"/>
        </w:rPr>
        <w:t>Rinna, 13</w:t>
      </w:r>
      <w:r>
        <w:t xml:space="preserve"> (3/9/2013, Anthony, “Russia’s Uncertain Position in post-Chávez Venezuela,” </w:t>
      </w:r>
      <w:hyperlink r:id="rId107" w:history="1">
        <w:r w:rsidRPr="000539DF">
          <w:rPr>
            <w:rStyle w:val="Hyperlink"/>
          </w:rPr>
          <w:t>http://centerforworldconflictandpeace.blogspot.com/2013/03/russias-uncertain-position-in-post.html</w:t>
        </w:r>
      </w:hyperlink>
      <w:r>
        <w:t>, JMP)</w:t>
      </w:r>
    </w:p>
    <w:p w:rsidR="00E5364F" w:rsidRDefault="00E5364F" w:rsidP="00E5364F"/>
    <w:p w:rsidR="00E5364F" w:rsidRPr="000F05DB" w:rsidRDefault="00E5364F" w:rsidP="00E5364F">
      <w:pPr>
        <w:rPr>
          <w:b/>
          <w:bCs/>
          <w:u w:val="single"/>
        </w:rPr>
      </w:pPr>
      <w:r>
        <w:t xml:space="preserve">The domestic and regional implications of the death of Hugo Chávez are numerous and wide-ranging, but unique to Venezuela is the reverberations the death of its leader will have in faraway Russia and Eastern Europe. </w:t>
      </w:r>
      <w:r w:rsidRPr="00FD0137">
        <w:rPr>
          <w:rStyle w:val="StyleBoldUnderline"/>
        </w:rPr>
        <w:t>With the passing of “El Comandante," it’s possible that Russia’s geopolitical influence in Latin America may weaken and that it’s arms exports will decline, directly affecting Russia’s economic growth. Much of this depends on who succeeds Chávez and what sort of relationship his successor pursues with Russia.</w:t>
      </w:r>
    </w:p>
    <w:p w:rsidR="00E5364F" w:rsidRPr="00492FEE" w:rsidRDefault="00E5364F" w:rsidP="00E5364F">
      <w:pPr>
        <w:rPr>
          <w:b/>
          <w:bCs/>
          <w:u w:val="single"/>
        </w:rPr>
      </w:pPr>
      <w:r>
        <w:t xml:space="preserve">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Brazil, </w:t>
      </w:r>
      <w:r w:rsidRPr="00335C82">
        <w:rPr>
          <w:rStyle w:val="StyleBoldUnderline"/>
        </w:rPr>
        <w:t>Russia has found Venezuela to be a willing partner in supporting Russia’s own foreign policy</w:t>
      </w:r>
      <w:r>
        <w:t xml:space="preserve">, with Venezuela even going so far as to (hypocritically) recognize South Ossetia’s declaration of independence from Georgia while opposing Kosovo’s independence from Serbia because of the “bad precedent” it would set. Venezuelan vice president Nicolás </w:t>
      </w:r>
      <w:r w:rsidRPr="00492FEE">
        <w:rPr>
          <w:rStyle w:val="StyleBoldUnderline"/>
        </w:rPr>
        <w:t>Maduro said that "the unipolar world is collapsing and finishing in all aspects, and the alliance with Russia is part of that effort to build a multipolar world."</w:t>
      </w:r>
    </w:p>
    <w:p w:rsidR="00E5364F" w:rsidRDefault="00E5364F" w:rsidP="00E5364F">
      <w:r w:rsidRPr="00862B09">
        <w:rPr>
          <w:rStyle w:val="StyleBoldUnderline"/>
        </w:rPr>
        <w:t>Russia’s ties with Venezuela as its Latin American partner was a perfect match</w:t>
      </w:r>
      <w:r>
        <w:t xml:space="preserve">- </w:t>
      </w:r>
      <w:r w:rsidRPr="00862B09">
        <w:rPr>
          <w:rStyle w:val="StyleBoldUnderline"/>
        </w:rPr>
        <w:t>Chávez was an outspoken critic of the</w:t>
      </w:r>
      <w:r>
        <w:t xml:space="preserve"> </w:t>
      </w:r>
      <w:r w:rsidRPr="00862B09">
        <w:rPr>
          <w:rStyle w:val="Emphasis"/>
        </w:rPr>
        <w:t>U</w:t>
      </w:r>
      <w:r>
        <w:t xml:space="preserve">nited </w:t>
      </w:r>
      <w:r w:rsidRPr="00862B09">
        <w:rPr>
          <w:rStyle w:val="Emphasis"/>
        </w:rPr>
        <w:t>S</w:t>
      </w:r>
      <w:r>
        <w:t xml:space="preserve">tates </w:t>
      </w:r>
      <w:r w:rsidRPr="00862B09">
        <w:rPr>
          <w:rStyle w:val="StyleBoldUnderline"/>
        </w:rPr>
        <w:t xml:space="preserve">and his country controlled vast reserves of energy, which gave Russia an excellent opportunity to </w:t>
      </w:r>
      <w:r w:rsidRPr="00492FEE">
        <w:rPr>
          <w:rStyle w:val="Emphasis"/>
        </w:rPr>
        <w:t>exert its influence in the country and counter American power in the region</w:t>
      </w:r>
      <w:r w:rsidRPr="00862B09">
        <w:rPr>
          <w:rStyle w:val="StyleBoldUnderline"/>
        </w:rPr>
        <w:t>, namely, by combining mutual feelings on U.S. influence abroad with the capacity to develop Venezuela’s energy industry.</w:t>
      </w:r>
    </w:p>
    <w:p w:rsidR="00E5364F" w:rsidRDefault="00E5364F" w:rsidP="00E5364F">
      <w:r>
        <w:t>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 Venezuela provided a beacon through which Russia was able to exert geopolitical influence in a region far beyond its periphery.</w:t>
      </w:r>
    </w:p>
    <w:p w:rsidR="00E5364F" w:rsidRDefault="00E5364F" w:rsidP="00E5364F">
      <w:r w:rsidRPr="00492FEE">
        <w:rPr>
          <w:rStyle w:val="StyleBoldUnderline"/>
        </w:rPr>
        <w:t xml:space="preserve">One of the </w:t>
      </w:r>
      <w:r w:rsidRPr="00492FEE">
        <w:rPr>
          <w:rStyle w:val="Emphasis"/>
        </w:rPr>
        <w:t>biggest areas of cooperation</w:t>
      </w:r>
      <w:r w:rsidRPr="00492FEE">
        <w:rPr>
          <w:rStyle w:val="StyleBoldUnderline"/>
        </w:rPr>
        <w:t xml:space="preserve"> between Russia and Venezuela is the energy sector</w:t>
      </w:r>
      <w:r>
        <w:t xml:space="preserve">,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t>
      </w:r>
      <w:r>
        <w:lastRenderedPageBreak/>
        <w:t xml:space="preserve">world. </w:t>
      </w:r>
      <w:r w:rsidRPr="00492FEE">
        <w:rPr>
          <w:rStyle w:val="StyleBoldUnderline"/>
        </w:rPr>
        <w:t>Russia has the technological capabilities Venezuela needs to refine its heavy crude, and Russian energy companies are active in several aspects of the Venezuelan energy industry</w:t>
      </w:r>
      <w:r>
        <w:t>.</w:t>
      </w:r>
    </w:p>
    <w:p w:rsidR="00E5364F" w:rsidRPr="00EA75A6" w:rsidRDefault="00E5364F" w:rsidP="00E5364F">
      <w:pPr>
        <w:rPr>
          <w:b/>
          <w:bCs/>
          <w:u w:val="single"/>
        </w:rPr>
      </w:pPr>
      <w:r w:rsidRPr="005A4A14">
        <w:rPr>
          <w:rStyle w:val="StyleBoldUnderline"/>
        </w:rPr>
        <w:t>Russian companies plan to invest $17.6 billion in Venezuela by 2019 and multiply energy output fourfold in an attempt to expand cooperation to offshore areas and oil services</w:t>
      </w:r>
      <w:r>
        <w:t xml:space="preserve">, according to Reuters. Sechin has said Rosneft will finance production with loans from Russian banks and credit lines from international banks. Because the Venezuelan economy is currently in shambles, it is highly likely that the Russian-Venezuelan energy cooperation will continue, with the possibility </w:t>
      </w:r>
      <w:r w:rsidRPr="00C46F67">
        <w:rPr>
          <w:rStyle w:val="StyleBoldUnderline"/>
        </w:rPr>
        <w:t>that if a government friendlier to the</w:t>
      </w:r>
      <w:r>
        <w:t xml:space="preserve"> </w:t>
      </w:r>
      <w:r w:rsidRPr="00C46F67">
        <w:rPr>
          <w:rStyle w:val="Emphasis"/>
        </w:rPr>
        <w:t>U</w:t>
      </w:r>
      <w:r>
        <w:t xml:space="preserve">nited </w:t>
      </w:r>
      <w:r w:rsidRPr="00C46F67">
        <w:rPr>
          <w:rStyle w:val="Emphasis"/>
        </w:rPr>
        <w:t>S</w:t>
      </w:r>
      <w:r>
        <w:t xml:space="preserve">tates </w:t>
      </w:r>
      <w:r w:rsidRPr="00C46F67">
        <w:rPr>
          <w:rStyle w:val="StyleBoldUnderline"/>
        </w:rPr>
        <w:t xml:space="preserve">should take power, existing contracts with Russian companies would continue, but that </w:t>
      </w:r>
      <w:r w:rsidRPr="00112A71">
        <w:rPr>
          <w:rStyle w:val="Emphasis"/>
        </w:rPr>
        <w:t>American companies would be invited to participate in new ventures</w:t>
      </w:r>
      <w:r w:rsidRPr="00C46F67">
        <w:rPr>
          <w:rStyle w:val="StyleBoldUnderline"/>
        </w:rPr>
        <w:t>.</w:t>
      </w:r>
      <w:r>
        <w:t xml:space="preserve"> </w:t>
      </w:r>
    </w:p>
    <w:p w:rsidR="00E5364F" w:rsidRDefault="00E5364F" w:rsidP="00E5364F">
      <w:r w:rsidRPr="00FC7FFC">
        <w:t>The situation in Venezuela may actually effect Russia’s energy relations with one of its Eastern European neighbors- Belarus. Belarus has had a rather unique relationship with Russia, and is</w:t>
      </w:r>
      <w:r>
        <w:t xml:space="preserve">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w:t>
      </w:r>
    </w:p>
    <w:p w:rsidR="00E5364F" w:rsidRDefault="00E5364F" w:rsidP="00E5364F">
      <w:r>
        <w:t>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w:t>
      </w:r>
    </w:p>
    <w:p w:rsidR="00E5364F" w:rsidRDefault="00E5364F" w:rsidP="00E5364F">
      <w:r>
        <w:t>After energy, Russia’s most valuable export is armaments and military hardware.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w:t>
      </w:r>
    </w:p>
    <w:p w:rsidR="00E5364F" w:rsidRDefault="00E5364F" w:rsidP="00E5364F">
      <w:r>
        <w:t>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then-Secretary of State Hillary Clinton warned of a possible arms race between Colombia and Venezuela.</w:t>
      </w:r>
    </w:p>
    <w:p w:rsidR="00E5364F" w:rsidRDefault="00E5364F" w:rsidP="00E5364F">
      <w:r>
        <w:t>Since 2006, the gross income for Russian military sales abroad has doubled, and Russian arms sales are now almost exclusively handled through state-owned company Rosoboronexport. Chávez’s death, however, could reduce Russia’s client relationship with Venezuela in the arms industry, depending on how the succession plays out. It would be easy to assume that Nicolás Maduro, Venezuela’s vice president, would succeed the late Chávez, yet Venezuela’s opposition is relatively strong. The Venezuelan economy, despite the strength of the country’s crude reserves, is not entirely healthy, and if the Venezuelan opposition ends up in power they may decide that it is not economically viable to have such contracts arms with Russia. Viachelav Nikonov, deputy chair of the Russian Parliament’s committee on foreign affairs, has stated that he does not believe a new Venezuelan administration would be able to opt out of currently existing contracts, but future contracts may not be pursued.</w:t>
      </w:r>
    </w:p>
    <w:p w:rsidR="00E5364F" w:rsidRDefault="00E5364F" w:rsidP="00E5364F">
      <w:r>
        <w:t xml:space="preserve">Given the fragile state of Venezuela’s economy, Russia will most likely remain a major player in Venezuela’s foreign relations, because even if the opposition were somehow to come to power, </w:t>
      </w:r>
      <w:r>
        <w:lastRenderedPageBreak/>
        <w:t xml:space="preserve">Russian participation in the country’s energy sector is still largely necessary for it to be able to produce energy in adequate amounts and at sufficient levels of refinement. Yet Russia may lose a large part of its customer base in the armaments industry, and </w:t>
      </w:r>
      <w:r w:rsidRPr="00347F01">
        <w:rPr>
          <w:rStyle w:val="StyleBoldUnderline"/>
        </w:rPr>
        <w:t>if a right-wing administration comes to power, or at least a Chávez lieutenant who seeks to improve relations with the</w:t>
      </w:r>
      <w:r>
        <w:t xml:space="preserve"> </w:t>
      </w:r>
      <w:r w:rsidRPr="00347F01">
        <w:rPr>
          <w:rStyle w:val="Emphasis"/>
        </w:rPr>
        <w:t>U</w:t>
      </w:r>
      <w:r>
        <w:t xml:space="preserve">nited </w:t>
      </w:r>
      <w:r w:rsidRPr="00347F01">
        <w:rPr>
          <w:rStyle w:val="Emphasis"/>
        </w:rPr>
        <w:t>S</w:t>
      </w:r>
      <w:r>
        <w:t xml:space="preserve">tates, </w:t>
      </w:r>
      <w:r w:rsidRPr="00347F01">
        <w:rPr>
          <w:rStyle w:val="StyleBoldUnderline"/>
        </w:rPr>
        <w:t>Russia may also find itself with less of a partner in the geopolitical arena of countering U.S. influence in Latin America.</w:t>
      </w:r>
      <w:r>
        <w:t xml:space="preserve"> </w:t>
      </w:r>
    </w:p>
    <w:p w:rsidR="00BE2D49" w:rsidRDefault="00BE2D49" w:rsidP="00E5364F"/>
    <w:p w:rsidR="00BE2D49" w:rsidRPr="0089685F" w:rsidRDefault="00BE2D49" w:rsidP="00BE2D49">
      <w:pPr>
        <w:pStyle w:val="Heading4"/>
        <w:rPr>
          <w:rStyle w:val="StyleStyleBold12pt"/>
        </w:rPr>
      </w:pPr>
      <w:r>
        <w:t>Russian oil investment high now but increased U.S. involvement will crowd it out</w:t>
      </w:r>
    </w:p>
    <w:p w:rsidR="00BE2D49" w:rsidRDefault="00BE2D49" w:rsidP="00BE2D49">
      <w:r w:rsidRPr="00F12CBE">
        <w:rPr>
          <w:rStyle w:val="StyleStyleBold12pt"/>
        </w:rPr>
        <w:t>RT, 13</w:t>
      </w:r>
      <w:r>
        <w:t xml:space="preserve"> (3/6/2013, “Chavez’s death opens oil industry questions for Venezuela,” </w:t>
      </w:r>
      <w:hyperlink r:id="rId108" w:history="1">
        <w:r w:rsidRPr="00400BBB">
          <w:rPr>
            <w:rStyle w:val="Hyperlink"/>
          </w:rPr>
          <w:t>http://rt.com/business/chavez-venezuelan-death-oil-887/</w:t>
        </w:r>
      </w:hyperlink>
      <w:r>
        <w:t>, JMP)</w:t>
      </w:r>
    </w:p>
    <w:p w:rsidR="00BE2D49" w:rsidRDefault="00BE2D49" w:rsidP="00BE2D49"/>
    <w:p w:rsidR="00BE2D49" w:rsidRDefault="00BE2D49" w:rsidP="00BE2D49">
      <w:r>
        <w:t>Venezuela a 'priority' for Russian oil investment</w:t>
      </w:r>
    </w:p>
    <w:p w:rsidR="00BE2D49" w:rsidRDefault="00BE2D49" w:rsidP="00BE2D49">
      <w:r>
        <w:t xml:space="preserve">Similar to the US, </w:t>
      </w:r>
      <w:r w:rsidRPr="00C362E5">
        <w:rPr>
          <w:rStyle w:val="StyleBoldUnderline"/>
        </w:rPr>
        <w:t>Russia has also had a large presence in the Venezuelan energy sector</w:t>
      </w:r>
      <w:r>
        <w:t xml:space="preserve">. </w:t>
      </w:r>
      <w:r w:rsidRPr="006968C8">
        <w:rPr>
          <w:rStyle w:val="StyleBoldUnderline"/>
        </w:rPr>
        <w:t>For almost a decade, Russia’s largest privately owned oil company Lukoil has been developing the Venezuelan Orinoco Oil Belt with the country’s state-oil firm Petroleum of Venezuela</w:t>
      </w:r>
      <w:r>
        <w:t>, the world’s third largest.</w:t>
      </w:r>
    </w:p>
    <w:p w:rsidR="00BE2D49" w:rsidRPr="00531D1A" w:rsidRDefault="00BE2D49" w:rsidP="00BE2D49">
      <w:pPr>
        <w:rPr>
          <w:b/>
          <w:bCs/>
          <w:u w:val="single"/>
        </w:rPr>
      </w:pPr>
      <w:r w:rsidRPr="006968C8">
        <w:rPr>
          <w:rStyle w:val="StyleBoldUnderline"/>
        </w:rPr>
        <w:t>Another Russian energy major, Gazprom has been developing gas deposits in the Gulf of Venezuela since 2008.</w:t>
      </w:r>
    </w:p>
    <w:p w:rsidR="00BE2D49" w:rsidRDefault="00BE2D49" w:rsidP="00BE2D49">
      <w:r>
        <w:t xml:space="preserve">Last month </w:t>
      </w:r>
      <w:r w:rsidRPr="00531D1A">
        <w:rPr>
          <w:rStyle w:val="StyleBoldUnderline"/>
        </w:rPr>
        <w:t>Russia's leader in petroleum industry, Rosneft announced Venezuela will be a ‘priority’ for the company in foreign energy projects. The oil giant agreed to develop several fields in the crude-rich southeast region, and has committed $40 billion in investment.</w:t>
      </w:r>
      <w:r>
        <w:t xml:space="preserve"> However, Petroleum of Venezuela will control the majority of the project’s stake, at 60%.</w:t>
      </w:r>
    </w:p>
    <w:p w:rsidR="00BE2D49" w:rsidRDefault="00BE2D49" w:rsidP="00BE2D49">
      <w:r w:rsidRPr="00E51B2E">
        <w:rPr>
          <w:rStyle w:val="StyleBoldUnderline"/>
        </w:rPr>
        <w:t>Russia hopes all the agreements reached with Venezuela under</w:t>
      </w:r>
      <w:r>
        <w:t xml:space="preserve"> the Hugo </w:t>
      </w:r>
      <w:r w:rsidRPr="00E51B2E">
        <w:rPr>
          <w:rStyle w:val="StyleBoldUnderline"/>
        </w:rPr>
        <w:t>Chavez</w:t>
      </w:r>
      <w:r>
        <w:t xml:space="preserve"> presidency </w:t>
      </w:r>
      <w:r w:rsidRPr="00E51B2E">
        <w:rPr>
          <w:rStyle w:val="StyleBoldUnderline"/>
        </w:rPr>
        <w:t>will remain in place and the two countries will retain the same level of cooperation</w:t>
      </w:r>
      <w:r>
        <w:t>, Russian Deputy Prime Minister Arkady Dvorkovich said on Wednesday.</w:t>
      </w:r>
    </w:p>
    <w:p w:rsidR="00BE2D49" w:rsidRDefault="00BE2D49" w:rsidP="00BE2D49">
      <w:r>
        <w:t>“We hope that all the agreements that were reached will be implemented. We also intend to fulfill our commitments and hope that the policy of Venezuela will stay the same,” Mr Dvorkovich said.</w:t>
      </w:r>
    </w:p>
    <w:p w:rsidR="00BE2D49" w:rsidRDefault="00BE2D49" w:rsidP="00BE2D49">
      <w:r>
        <w:t>Oil games</w:t>
      </w:r>
    </w:p>
    <w:p w:rsidR="00BE2D49" w:rsidRDefault="00BE2D49" w:rsidP="00BE2D49">
      <w:r>
        <w:t>If the opposition comes to power in Venezuela, the rules of the oil game can change and not necessarily to the benefit of Russian companies, Konstantin Simonov, head of the National Energy Security Fund told RT Business.</w:t>
      </w:r>
    </w:p>
    <w:p w:rsidR="00BE2D49" w:rsidRDefault="00BE2D49" w:rsidP="00BE2D49">
      <w:r>
        <w:t xml:space="preserve">“The opposition in Venezuela is quite strong. We remember elections in 2012 when the gap between Chavez and his closest rival was just a small percent. It means Mr Maduro can lose the election and this scenario will be extremely dangerous for the Russian companies. I’m pretty sure in that case we will see American companies returning to Venezuela,” Mr Simonov said. </w:t>
      </w:r>
    </w:p>
    <w:p w:rsidR="00BE2D49" w:rsidRDefault="00BE2D49" w:rsidP="00BE2D49">
      <w:r w:rsidRPr="00644680">
        <w:rPr>
          <w:rStyle w:val="StyleBoldUnderline"/>
        </w:rPr>
        <w:t xml:space="preserve">Russian companies will be </w:t>
      </w:r>
      <w:r w:rsidRPr="000E7FF5">
        <w:rPr>
          <w:rStyle w:val="Emphasis"/>
        </w:rPr>
        <w:t>forced out of major projects</w:t>
      </w:r>
      <w:r w:rsidRPr="00644680">
        <w:rPr>
          <w:rStyle w:val="StyleBoldUnderline"/>
        </w:rPr>
        <w:t xml:space="preserve"> they managed to nail, once  American players enter the game, as they will try to eliminate unwanted rivals and become sole shareholders of the projects. </w:t>
      </w:r>
      <w:r w:rsidRPr="0089685F">
        <w:rPr>
          <w:rStyle w:val="Emphasis"/>
        </w:rPr>
        <w:t>Peaceful co-existence is unlikely to happen there</w:t>
      </w:r>
      <w:r>
        <w:t xml:space="preserve">, says Konstatin Simonov, </w:t>
      </w:r>
      <w:r w:rsidRPr="00644680">
        <w:rPr>
          <w:rStyle w:val="StyleBoldUnderline"/>
        </w:rPr>
        <w:t>as the costly production of the cites will leave not enough profit to be shared among all sides engaged.</w:t>
      </w:r>
    </w:p>
    <w:p w:rsidR="00BE2D49" w:rsidRDefault="00BE2D49" w:rsidP="00BE2D49">
      <w:r>
        <w:t xml:space="preserve">A new leader can also take advantage of the competition among the companies for the rights to get their hands on Venezuela’s oil reserves, Mr Simonov goes on, and simply sell the projects Russia has only agreed to develop but has yet to finialize. </w:t>
      </w:r>
    </w:p>
    <w:p w:rsidR="00BE2D49" w:rsidRDefault="00BE2D49" w:rsidP="00BE2D49">
      <w:r>
        <w:t xml:space="preserve">“If we are speaking about the Junin-6 project, Rosneft and its Russian partners paid Chavez an “entrance ticket” of $1 billion. It wasn’t an investment, just a payment. So instead of asking for $1 bln, how about half a billion, to take these assets from Russian companies and sell them to </w:t>
      </w:r>
      <w:r>
        <w:lastRenderedPageBreak/>
        <w:t>Americans. This is very simple logic with such political regimes – if we see a new leader come to power, they'll try to abolish all the old contracts and sell the same assets to the new parties because you can sell the same assets twice. This tactic clearly makes for very good business.”</w:t>
      </w:r>
    </w:p>
    <w:p w:rsidR="00BE2D49" w:rsidRDefault="00BE2D49" w:rsidP="00BE2D49">
      <w:r>
        <w:t xml:space="preserve">But </w:t>
      </w:r>
      <w:r w:rsidRPr="0089685F">
        <w:rPr>
          <w:rStyle w:val="StyleBoldUnderline"/>
        </w:rPr>
        <w:t>experts say that it is likely that the country’s policies will not change much</w:t>
      </w:r>
      <w:r>
        <w:t>, as Nicholas Maduro, endorsed by Chavez, is favored by political pundits to take over as president. The election will be held in 30 days.</w:t>
      </w:r>
    </w:p>
    <w:p w:rsidR="00BE2D49" w:rsidRDefault="00BE2D49" w:rsidP="00BE2D49">
      <w:r>
        <w:t>“My expectation is that we will see the status quo, with a transition to a similar style of government from Chavez’s successor,” said Katherine Spector, head of commodity strategy at CIBC World Markets in New York.</w:t>
      </w:r>
    </w:p>
    <w:p w:rsidR="00BE2D49" w:rsidRDefault="00BE2D49" w:rsidP="00BE2D49">
      <w:pPr>
        <w:pStyle w:val="Heading4"/>
      </w:pPr>
      <w:r>
        <w:t>Russia cooperating with Venezuela to develop Orinoco oil fields</w:t>
      </w:r>
    </w:p>
    <w:p w:rsidR="00BE2D49" w:rsidRDefault="00BE2D49" w:rsidP="00BE2D49">
      <w:r w:rsidRPr="00DC5A63">
        <w:rPr>
          <w:rStyle w:val="StyleStyleBold12pt"/>
        </w:rPr>
        <w:t>AFP, 13</w:t>
      </w:r>
      <w:r>
        <w:t xml:space="preserve"> (5/24/2013, Voice of Russia, “Russia and Venezuela to develop Orinoco oil fields,” </w:t>
      </w:r>
      <w:hyperlink r:id="rId109" w:history="1">
        <w:r w:rsidRPr="00400BBB">
          <w:rPr>
            <w:rStyle w:val="Hyperlink"/>
          </w:rPr>
          <w:t>http://english.ruvr.ru/news/2013_05_24/Russia-and-Venezuela-to-develop-Orinoco-oil-fields/</w:t>
        </w:r>
      </w:hyperlink>
      <w:r>
        <w:t>, JMP)</w:t>
      </w:r>
    </w:p>
    <w:p w:rsidR="00BE2D49" w:rsidRDefault="00BE2D49" w:rsidP="00BE2D49"/>
    <w:p w:rsidR="00BE2D49" w:rsidRPr="008E6506" w:rsidRDefault="00BE2D49" w:rsidP="00BE2D49">
      <w:pPr>
        <w:rPr>
          <w:rStyle w:val="StyleBoldUnderline"/>
        </w:rPr>
      </w:pPr>
      <w:r w:rsidRPr="008E6506">
        <w:rPr>
          <w:rStyle w:val="StyleBoldUnderline"/>
        </w:rPr>
        <w:t xml:space="preserve">The Russian federation and Venezuela have formed a </w:t>
      </w:r>
      <w:r w:rsidRPr="008E6506">
        <w:rPr>
          <w:rStyle w:val="Emphasis"/>
        </w:rPr>
        <w:t>joint venture</w:t>
      </w:r>
      <w:r w:rsidRPr="008E6506">
        <w:rPr>
          <w:rStyle w:val="StyleBoldUnderline"/>
        </w:rPr>
        <w:t xml:space="preserve"> to produce 120,000 barrels of oil a day by 2016 in two fields in the Orinoco Oil Belt.</w:t>
      </w:r>
    </w:p>
    <w:p w:rsidR="00BE2D49" w:rsidRPr="008E6506" w:rsidRDefault="00BE2D49" w:rsidP="00BE2D49">
      <w:pPr>
        <w:rPr>
          <w:rStyle w:val="StyleBoldUnderline"/>
        </w:rPr>
      </w:pPr>
      <w:r w:rsidRPr="008E6506">
        <w:rPr>
          <w:rStyle w:val="StyleBoldUnderline"/>
        </w:rPr>
        <w:t>Russia will provide</w:t>
      </w:r>
      <w:r>
        <w:t xml:space="preserve">s </w:t>
      </w:r>
      <w:r w:rsidRPr="008E6506">
        <w:rPr>
          <w:rStyle w:val="StyleBoldUnderline"/>
        </w:rPr>
        <w:t>a loan to Venezuela in the amount of $1.5 billion to finance the development of the fields under the terms of the agreement, and invest $1.1 billion for a 40 percent share in Petrovictoria.</w:t>
      </w:r>
    </w:p>
    <w:p w:rsidR="00BE2D49" w:rsidRDefault="00BE2D49" w:rsidP="00BE2D49">
      <w:r>
        <w:t>The agreement establishing Petrovictoria was signed by the president of the state-owned Petroleos de Venezuela (PDVSA), Rafael Ramirez, and the president of Russian state oil company Rosneft, Igor Sechin.</w:t>
      </w:r>
    </w:p>
    <w:p w:rsidR="00BE2D49" w:rsidRPr="008E6506" w:rsidRDefault="00BE2D49" w:rsidP="00BE2D49">
      <w:pPr>
        <w:rPr>
          <w:rStyle w:val="StyleBoldUnderline"/>
        </w:rPr>
      </w:pPr>
      <w:r w:rsidRPr="008E6506">
        <w:rPr>
          <w:rStyle w:val="StyleBoldUnderline"/>
        </w:rPr>
        <w:t>PDVSA will sell to Russia 72 percent of the heavy and extra-heavy crude produced by the company, which has a long-term goal of producing 400,000 barrels a day.</w:t>
      </w:r>
    </w:p>
    <w:p w:rsidR="00BE2D49" w:rsidRDefault="00BE2D49" w:rsidP="00BE2D49">
      <w:r>
        <w:t>Three mixed capital companies are currently operating in the Orinoco Belt, producing 230,000 barrels a day in a huge area of southeastern Venezuela.</w:t>
      </w:r>
    </w:p>
    <w:p w:rsidR="00BE2D49" w:rsidRDefault="00BE2D49" w:rsidP="00BE2D49">
      <w:r>
        <w:t>The Belt has estimated reserves of 220 billion barrels of harder-to-refine heavy and extra-heavy oil, the largest in the world.</w:t>
      </w:r>
    </w:p>
    <w:p w:rsidR="00BE2D49" w:rsidRDefault="00BE2D49" w:rsidP="00E5364F"/>
    <w:p w:rsidR="00795992" w:rsidRDefault="00795992" w:rsidP="00795992"/>
    <w:p w:rsidR="00B46F1F" w:rsidRDefault="00B46F1F" w:rsidP="00B46F1F">
      <w:pPr>
        <w:pStyle w:val="Heading3"/>
      </w:pPr>
      <w:r>
        <w:lastRenderedPageBreak/>
        <w:t>China DA Links</w:t>
      </w:r>
    </w:p>
    <w:p w:rsidR="00B46F1F" w:rsidRDefault="00B46F1F" w:rsidP="00B46F1F"/>
    <w:p w:rsidR="00B46F1F" w:rsidRDefault="00B46F1F" w:rsidP="00B46F1F">
      <w:pPr>
        <w:pStyle w:val="Heading4"/>
      </w:pPr>
      <w:r>
        <w:t>China is investing in Venezuelan oil --- key to fuel its economy</w:t>
      </w:r>
    </w:p>
    <w:p w:rsidR="00B46F1F" w:rsidRDefault="00B46F1F" w:rsidP="00B46F1F">
      <w:r w:rsidRPr="006754F6">
        <w:rPr>
          <w:rStyle w:val="StyleStyleBold12pt"/>
        </w:rPr>
        <w:t>Winkley, 13</w:t>
      </w:r>
      <w:r>
        <w:t xml:space="preserve"> (6/7/2013, Ben, WSJ, “Energy Journal: China Broadens Reach Into Latin America,” blogs.wsj.com/moneybeat/2013/06/06/energy-journal-china-broadens-reach-into-latin-america/, JMP)</w:t>
      </w:r>
    </w:p>
    <w:p w:rsidR="00B46F1F" w:rsidRDefault="00B46F1F" w:rsidP="00B46F1F"/>
    <w:p w:rsidR="00B46F1F" w:rsidRDefault="00B46F1F" w:rsidP="00B46F1F">
      <w:r>
        <w:t>CHINA TARGETS LATIN AMERICA</w:t>
      </w:r>
    </w:p>
    <w:p w:rsidR="00B46F1F" w:rsidRPr="000A1B4B" w:rsidRDefault="00B46F1F" w:rsidP="00B46F1F">
      <w:pPr>
        <w:rPr>
          <w:rStyle w:val="StyleBoldUnderline"/>
        </w:rPr>
      </w:pPr>
      <w:r w:rsidRPr="000A1B4B">
        <w:rPr>
          <w:rStyle w:val="StyleBoldUnderline"/>
        </w:rPr>
        <w:t xml:space="preserve">Having successfully made vast inroads into Africa, North America and the key oil-producing region of the North Sea, resource-hungry </w:t>
      </w:r>
      <w:r w:rsidRPr="00414579">
        <w:rPr>
          <w:rStyle w:val="Emphasis"/>
        </w:rPr>
        <w:t>China is turning its attention to Central and South America</w:t>
      </w:r>
      <w:r w:rsidRPr="000A1B4B">
        <w:rPr>
          <w:rStyle w:val="StyleBoldUnderline"/>
        </w:rPr>
        <w:t>.</w:t>
      </w:r>
    </w:p>
    <w:p w:rsidR="00B46F1F" w:rsidRDefault="00B46F1F" w:rsidP="00B46F1F">
      <w:r w:rsidRPr="000A1B4B">
        <w:rPr>
          <w:rStyle w:val="StyleBoldUnderline"/>
        </w:rPr>
        <w:t>Venezuela is negotiating a $4 billion credit line from the Export-Import Bank of China that would be used for purchasing oil-field equipment</w:t>
      </w:r>
      <w:r>
        <w:t xml:space="preserve">, The Wall Street Journal’s Kejal Vyas reports from Caracas. </w:t>
      </w:r>
      <w:r w:rsidRPr="00B50B8E">
        <w:rPr>
          <w:rStyle w:val="StyleBoldUnderline"/>
        </w:rPr>
        <w:t>The deal adds to a separate $4 billion loan that state oil company PdVSA will receive from the Chinese government to boost oil production</w:t>
      </w:r>
      <w:r>
        <w:t xml:space="preserve"> at Petrolera Sinovensa, a joint venture in Venezuela’s vast Orinoco heavy-oil belt.</w:t>
      </w:r>
    </w:p>
    <w:p w:rsidR="00B46F1F" w:rsidRDefault="00B46F1F" w:rsidP="00B46F1F">
      <w:r>
        <w:t>The Chinese Ex-Im Bank is also extending a credit line of $1 billion to Petroleos Mexicanos, Rigzone reports, again to buy vessels and offshore equipment.</w:t>
      </w:r>
    </w:p>
    <w:p w:rsidR="00B46F1F" w:rsidRDefault="00B46F1F" w:rsidP="00B46F1F">
      <w:r>
        <w:t>The Mexican and Venezuelan oil sectors have been hampered by underinvestment and restrictions on outside money.</w:t>
      </w:r>
    </w:p>
    <w:p w:rsidR="00B46F1F" w:rsidRDefault="00B46F1F" w:rsidP="00B46F1F">
      <w:r w:rsidRPr="00B50B8E">
        <w:rPr>
          <w:rStyle w:val="StyleBoldUnderline"/>
        </w:rPr>
        <w:t>What’s in it for China? As ever, access to the fuel for its economy—Venezuela currently sends more than 600,000 barrels of oil a day to China and aims to reach 1 million barrels a day within a couple of years</w:t>
      </w:r>
      <w:r>
        <w:t>, the Journal says. Pemex will begin increasing oil exports to China by an initial 30,000 barrels a day, Reuters reports.</w:t>
      </w:r>
    </w:p>
    <w:p w:rsidR="00B46F1F" w:rsidRDefault="00B46F1F" w:rsidP="00B46F1F"/>
    <w:p w:rsidR="00B46F1F" w:rsidRDefault="00B46F1F" w:rsidP="00B46F1F">
      <w:pPr>
        <w:pStyle w:val="Heading4"/>
      </w:pPr>
      <w:r>
        <w:t>China signing oil deals to boost Venezuelan oil production</w:t>
      </w:r>
    </w:p>
    <w:p w:rsidR="00B46F1F" w:rsidRDefault="00B46F1F" w:rsidP="00B46F1F">
      <w:r w:rsidRPr="002F1C90">
        <w:rPr>
          <w:rStyle w:val="StyleStyleBold12pt"/>
        </w:rPr>
        <w:t>PLNA, 13</w:t>
      </w:r>
      <w:r>
        <w:t xml:space="preserve"> (5/17/2013, From Presna Latina News Agency, “Venezuela, China Strengthen Cooperation in Oil Sector,” </w:t>
      </w:r>
      <w:hyperlink r:id="rId110" w:anchor="sthash.8RLoHoEy.dpbs" w:history="1">
        <w:r w:rsidRPr="00400BBB">
          <w:rPr>
            <w:rStyle w:val="Hyperlink"/>
          </w:rPr>
          <w:t>http://www.energytribune.com/76932/venezuela-china-strengthen-cooperation-in-oil-sector#sthash.8RLoHoEy.dpbs</w:t>
        </w:r>
      </w:hyperlink>
      <w:r>
        <w:t>, JMP)</w:t>
      </w:r>
    </w:p>
    <w:p w:rsidR="00B46F1F" w:rsidRDefault="00B46F1F" w:rsidP="00B46F1F"/>
    <w:p w:rsidR="00B46F1F" w:rsidRDefault="00B46F1F" w:rsidP="00B46F1F">
      <w:r w:rsidRPr="00B50B8E">
        <w:rPr>
          <w:rStyle w:val="StyleBoldUnderline"/>
        </w:rPr>
        <w:t>China’s Vice President</w:t>
      </w:r>
      <w:r>
        <w:t xml:space="preserve"> Li Yuanchao </w:t>
      </w:r>
      <w:r w:rsidRPr="00B50B8E">
        <w:rPr>
          <w:rStyle w:val="StyleBoldUnderline"/>
        </w:rPr>
        <w:t>and Venezuelan Minister of Oil and Mining</w:t>
      </w:r>
      <w:r>
        <w:t xml:space="preserve"> Rafael Ramirez today </w:t>
      </w:r>
      <w:r w:rsidRPr="00B50B8E">
        <w:rPr>
          <w:rStyle w:val="StyleBoldUnderline"/>
        </w:rPr>
        <w:t xml:space="preserve">ratified their will to </w:t>
      </w:r>
      <w:r w:rsidRPr="00274A1E">
        <w:rPr>
          <w:rStyle w:val="Emphasis"/>
        </w:rPr>
        <w:t>strengthen bilateral cooperation</w:t>
      </w:r>
      <w:r w:rsidRPr="00B50B8E">
        <w:rPr>
          <w:rStyle w:val="StyleBoldUnderline"/>
        </w:rPr>
        <w:t xml:space="preserve"> in the hydrocarbons field</w:t>
      </w:r>
      <w:r>
        <w:t xml:space="preserve">. In statements made from an oil extraction deposit of Sinovensa joint venture, in the Orinoco Oil Belt (OOB), the Chinese vice president said that </w:t>
      </w:r>
      <w:r w:rsidRPr="00B50B8E">
        <w:rPr>
          <w:rStyle w:val="StyleBoldUnderline"/>
        </w:rPr>
        <w:t>the goal is to jointly produce 40 million tons of oil annually in the coming years</w:t>
      </w:r>
      <w:r>
        <w:t>.</w:t>
      </w:r>
    </w:p>
    <w:p w:rsidR="00B46F1F" w:rsidRDefault="00B46F1F" w:rsidP="00B46F1F">
      <w:r w:rsidRPr="00B50B8E">
        <w:rPr>
          <w:rStyle w:val="StyleBoldUnderline"/>
        </w:rPr>
        <w:t>The Chinese government is willing to back the investment projects and also work in other aspects, such as the protection of the environment and the local populatio</w:t>
      </w:r>
      <w:r>
        <w:t>n, said the visitor during a visit to oil extraction areas.</w:t>
      </w:r>
    </w:p>
    <w:p w:rsidR="00B46F1F" w:rsidRDefault="00B46F1F" w:rsidP="00B46F1F">
      <w:r>
        <w:t>According to Ramirez, the next step in that sense will be to decide about a $4 billion USD funding to bring the Sinovensa or the OOB Carabobo division production to about 330,000 barrels of oil daily.</w:t>
      </w:r>
    </w:p>
    <w:p w:rsidR="00B46F1F" w:rsidRDefault="00B46F1F" w:rsidP="00B46F1F">
      <w:r>
        <w:t>The also president of Petroleos de Venezuela S.A. (Pdvsa) said that this agreement should be signed in his next visit to China.</w:t>
      </w:r>
    </w:p>
    <w:p w:rsidR="00B46F1F" w:rsidRDefault="00B46F1F" w:rsidP="00B46F1F">
      <w:r w:rsidRPr="004121F5">
        <w:rPr>
          <w:rStyle w:val="StyleBoldUnderline"/>
        </w:rPr>
        <w:t>Sinovensa</w:t>
      </w:r>
      <w:r>
        <w:t xml:space="preserve">, whose 60 percent belongs to Pdvsa and the rest to China National Petroleum Company, </w:t>
      </w:r>
      <w:r w:rsidRPr="004121F5">
        <w:rPr>
          <w:rStyle w:val="StyleBoldUnderline"/>
        </w:rPr>
        <w:t>increased its production from about 20,000 barrels of oil daily in 2005 to 140,000 barrels of oil in the present</w:t>
      </w:r>
      <w:r>
        <w:t xml:space="preserve"> day.</w:t>
      </w:r>
    </w:p>
    <w:p w:rsidR="00B46F1F" w:rsidRDefault="00B46F1F" w:rsidP="00B46F1F">
      <w:r w:rsidRPr="004121F5">
        <w:rPr>
          <w:rStyle w:val="StyleBoldUnderline"/>
        </w:rPr>
        <w:lastRenderedPageBreak/>
        <w:t>Ramirez also talked about the goal of extracting about 400,000 barrels of oil daily by 2017 in another of the Chinese-Venezuelan companies</w:t>
      </w:r>
      <w:r>
        <w:t>, Petrourica, located in Junin 4 bloc.</w:t>
      </w:r>
    </w:p>
    <w:p w:rsidR="00B46F1F" w:rsidRDefault="00B46F1F" w:rsidP="00B46F1F"/>
    <w:p w:rsidR="00B46F1F" w:rsidRDefault="00B46F1F" w:rsidP="00B46F1F">
      <w:pPr>
        <w:pStyle w:val="Heading4"/>
      </w:pPr>
      <w:r>
        <w:t>Plan will be seen as interference by China</w:t>
      </w:r>
    </w:p>
    <w:p w:rsidR="00B46F1F" w:rsidRDefault="00B46F1F" w:rsidP="00B46F1F">
      <w:r w:rsidRPr="006F1A80">
        <w:rPr>
          <w:rStyle w:val="StyleStyleBold12pt"/>
        </w:rPr>
        <w:t>Snow, 13</w:t>
      </w:r>
      <w:r>
        <w:t xml:space="preserve"> --- Washington Editor (4/29/2013, Nick, “US can play constructive Western Hemisphere role, House panel told,” </w:t>
      </w:r>
      <w:hyperlink r:id="rId111" w:history="1">
        <w:r w:rsidRPr="00381F32">
          <w:rPr>
            <w:rStyle w:val="Hyperlink"/>
          </w:rPr>
          <w:t>http://www.ogj.com/articles/print/volume-111/issue-4d/general-interest/us-can-play-constructive-western-hemisphere.html</w:t>
        </w:r>
      </w:hyperlink>
      <w:r>
        <w:t>, JMP)</w:t>
      </w:r>
    </w:p>
    <w:p w:rsidR="00B46F1F" w:rsidRDefault="00B46F1F" w:rsidP="00B46F1F"/>
    <w:p w:rsidR="00B46F1F" w:rsidRDefault="00B46F1F" w:rsidP="00B46F1F">
      <w:r>
        <w:t xml:space="preserve">Other witnesses emphasized that </w:t>
      </w:r>
      <w:r w:rsidRPr="00C90B21">
        <w:rPr>
          <w:rStyle w:val="StyleBoldUnderline"/>
        </w:rPr>
        <w:t>the US will need to not make other countries feel it is not interfering in their internal affairs as it offers encouragement and assistance. That may prove difficult as China and other countries from outside the region negotiate resource agreements with teams of state energy companies and national banks</w:t>
      </w:r>
      <w:r>
        <w:t>, they conceded.</w:t>
      </w:r>
    </w:p>
    <w:p w:rsidR="00B46F1F" w:rsidRDefault="00B46F1F" w:rsidP="00B46F1F">
      <w:r>
        <w:t>"The US still leads the world in energy technology," said David L. Goldwyn, the Special Envoy and Coordinator for International Energy Affairs at the State Department during 2009-11 who now heads Goldwyn Strategies LLC. "It also has a business development model that is more favorable than China's, which is increasingly seen as colonial with employees who keep to themselves and don't work to help develop local economies."</w:t>
      </w:r>
    </w:p>
    <w:p w:rsidR="00795992" w:rsidRPr="00795992" w:rsidRDefault="00795992" w:rsidP="00795992"/>
    <w:p w:rsidR="00181A35" w:rsidRDefault="00181A35" w:rsidP="00181A35">
      <w:pPr>
        <w:pStyle w:val="Heading3"/>
      </w:pPr>
      <w:r>
        <w:lastRenderedPageBreak/>
        <w:t>Politics Links</w:t>
      </w:r>
    </w:p>
    <w:p w:rsidR="00181A35" w:rsidRDefault="00181A35" w:rsidP="00181A35"/>
    <w:p w:rsidR="00181A35" w:rsidRDefault="00181A35" w:rsidP="00181A35">
      <w:pPr>
        <w:pStyle w:val="Heading4"/>
      </w:pPr>
      <w:r>
        <w:t>Congressional opposition to expanding engagement</w:t>
      </w:r>
    </w:p>
    <w:p w:rsidR="00181A35" w:rsidRDefault="00181A35" w:rsidP="00181A35">
      <w:r w:rsidRPr="00063DBA">
        <w:rPr>
          <w:rStyle w:val="StyleStyleBold12pt"/>
        </w:rPr>
        <w:t>DE CÓRDOBA and MUÑOZ, 13</w:t>
      </w:r>
      <w:r>
        <w:t xml:space="preserve"> (1/11/2013, JOSÉ DE CÓRDOBA and SARA MUÑOZ, “Venezuela, U.S. Start Talks to Mend Ties,” </w:t>
      </w:r>
      <w:hyperlink r:id="rId112" w:history="1">
        <w:r w:rsidRPr="00072056">
          <w:rPr>
            <w:rStyle w:val="Hyperlink"/>
          </w:rPr>
          <w:t>http://online.wsj.com/article/SB10001424127887324581504578235911777903292.html</w:t>
        </w:r>
      </w:hyperlink>
      <w:r>
        <w:t>, JMP)</w:t>
      </w:r>
    </w:p>
    <w:p w:rsidR="00181A35" w:rsidRDefault="00181A35" w:rsidP="00181A35"/>
    <w:p w:rsidR="00181A35" w:rsidRDefault="00181A35" w:rsidP="00181A35">
      <w:r w:rsidRPr="00C44728">
        <w:rPr>
          <w:rStyle w:val="StyleBoldUnderline"/>
        </w:rPr>
        <w:t>Both sides remain deeply suspicious of the other. Many Republicans in Congress are opposed to trying to forge a new relationship with the Venezuelan government.</w:t>
      </w:r>
      <w:r>
        <w:t xml:space="preserve"> On the Venezuelan side, Mr. Maduro or any other potential successor to Mr. Chávez is likely to try to claim the populist's revolutionary mantle and mimic his anti-U.S. rhetoric.</w:t>
      </w:r>
    </w:p>
    <w:p w:rsidR="00181A35" w:rsidRDefault="00181A35" w:rsidP="00181A35"/>
    <w:p w:rsidR="00181A35" w:rsidRDefault="00181A35" w:rsidP="00181A35">
      <w:pPr>
        <w:pStyle w:val="Heading4"/>
      </w:pPr>
      <w:r>
        <w:t>Congressional opposition to Venezuela because of ties to Iran</w:t>
      </w:r>
    </w:p>
    <w:p w:rsidR="00181A35" w:rsidRDefault="00181A35" w:rsidP="00181A35">
      <w:r w:rsidRPr="00711218">
        <w:rPr>
          <w:rStyle w:val="StyleStyleBold12pt"/>
        </w:rPr>
        <w:t>Bowman, 12</w:t>
      </w:r>
      <w:r>
        <w:t xml:space="preserve"> (2/16/2012, Michael, “U.S. Congress Warns Venezuela over Ties with Iran,” </w:t>
      </w:r>
      <w:hyperlink r:id="rId113" w:history="1">
        <w:r w:rsidRPr="00400BBB">
          <w:rPr>
            <w:rStyle w:val="Hyperlink"/>
          </w:rPr>
          <w:t>http://www.thecuttingedgenews.com/index.php?article=72042&amp;pageid=17&amp;pagename=News</w:t>
        </w:r>
      </w:hyperlink>
      <w:r>
        <w:t>, JMP)</w:t>
      </w:r>
    </w:p>
    <w:p w:rsidR="00181A35" w:rsidRDefault="00181A35" w:rsidP="00181A35"/>
    <w:p w:rsidR="00181A35" w:rsidRDefault="00181A35" w:rsidP="00181A35">
      <w:r w:rsidRPr="002A352C">
        <w:rPr>
          <w:rStyle w:val="StyleBoldUnderline"/>
        </w:rPr>
        <w:t>U.S. senators are warning Latin American nations against deepening financial and military ties with Iran</w:t>
      </w:r>
      <w:r>
        <w:t xml:space="preserve">, pledging heightened U.S. vigilance of Iranian activities in the Western Hemisphere. The Senate's Foreign Relations Subcommittee took a close look on February 16 at Tehran’s dealings with Latin America. </w:t>
      </w:r>
      <w:r w:rsidRPr="002A352C">
        <w:rPr>
          <w:rStyle w:val="StyleBoldUnderline"/>
        </w:rPr>
        <w:t>Iran</w:t>
      </w:r>
      <w:r>
        <w:t xml:space="preserve">’s increasingly isolated regime </w:t>
      </w:r>
      <w:r w:rsidRPr="002A352C">
        <w:rPr>
          <w:rStyle w:val="StyleBoldUnderline"/>
        </w:rPr>
        <w:t xml:space="preserve">retains friends in Latin America, most notably </w:t>
      </w:r>
      <w:r w:rsidRPr="00A84D4E">
        <w:rPr>
          <w:rStyle w:val="StyleBoldUnderline"/>
        </w:rPr>
        <w:t>Venezuelan President</w:t>
      </w:r>
      <w:r>
        <w:t xml:space="preserve"> Hugo </w:t>
      </w:r>
      <w:r w:rsidRPr="00A84D4E">
        <w:rPr>
          <w:rStyle w:val="StyleBoldUnderline"/>
        </w:rPr>
        <w:t>Chavez</w:t>
      </w:r>
      <w:r>
        <w:t>.</w:t>
      </w:r>
    </w:p>
    <w:p w:rsidR="00181A35" w:rsidRDefault="00181A35" w:rsidP="00181A35">
      <w:r>
        <w:t>U.S. Democratic Senator Robert Menendez had a stern message for the region. “Unfortunately, there are some countries in this hemisphere that, for political or financial gain, have courted Iranian overtures.  They proceed at their own risk: the risk of sanctions from the United States, and the risk of abetting a terrorist state,” he said.</w:t>
      </w:r>
    </w:p>
    <w:p w:rsidR="00181A35" w:rsidRDefault="00181A35" w:rsidP="00181A35">
      <w:r w:rsidRPr="002A352C">
        <w:rPr>
          <w:rStyle w:val="StyleBoldUnderline"/>
        </w:rPr>
        <w:t>Republican Senator Marco Rubio echoed</w:t>
      </w:r>
      <w:r w:rsidRPr="002A352C">
        <w:t xml:space="preserve"> that message. </w:t>
      </w:r>
      <w:r w:rsidRPr="002A352C">
        <w:rPr>
          <w:rStyle w:val="StyleBoldUnderline"/>
        </w:rPr>
        <w:t>“The leaders of these [Latin American] countries are playing with fire,”</w:t>
      </w:r>
      <w:r>
        <w:t xml:space="preserve"> Rubio said.</w:t>
      </w:r>
    </w:p>
    <w:p w:rsidR="00181A35" w:rsidRDefault="00181A35" w:rsidP="00181A35">
      <w:r>
        <w:t>Researcher Douglas Farah said Iran's intentions in Latin America are twofold. “To develop the capacity and capability to wreak havoc in Latin America and possibly the U.S. homeland, if the Iranian leadership views this as necessary to the survival of its nuclear program, and to develop and expand the ability to blunt international sanctions that are crippling the regime’s economic life,” Farah said.</w:t>
      </w:r>
    </w:p>
    <w:p w:rsidR="00181A35" w:rsidRDefault="00181A35" w:rsidP="00181A35">
      <w:r>
        <w:t xml:space="preserve">Of particular concern: Iran’s quest for raw nuclear materials and what U.S. National Intelligence Director James Clapper recently described as Iran’s increasing willingness to mount attacks on U.S. soil. </w:t>
      </w:r>
    </w:p>
    <w:p w:rsidR="00181A35" w:rsidRDefault="00181A35" w:rsidP="00181A35"/>
    <w:p w:rsidR="00181A35" w:rsidRDefault="00181A35" w:rsidP="00181A35">
      <w:pPr>
        <w:pStyle w:val="Heading4"/>
      </w:pPr>
      <w:r>
        <w:t>Perceived terror ties makes Venezuela unpopular</w:t>
      </w:r>
    </w:p>
    <w:p w:rsidR="00181A35" w:rsidRDefault="00181A35" w:rsidP="00181A35">
      <w:r w:rsidRPr="00BE3AC1">
        <w:rPr>
          <w:rStyle w:val="StyleStyleBold12pt"/>
        </w:rPr>
        <w:t>Sullivan, 13</w:t>
      </w:r>
      <w:r>
        <w:t xml:space="preserve"> --- Specialist in Latin American Affairs at Congressional Research Service (1/10/2013, Mark P., “Venezuela: Issues for Congress,” </w:t>
      </w:r>
      <w:hyperlink r:id="rId114" w:history="1">
        <w:r w:rsidRPr="00400BBB">
          <w:rPr>
            <w:rStyle w:val="Hyperlink"/>
          </w:rPr>
          <w:t>http://www.fas.org/sgp/crs/row/R40938.pdf</w:t>
        </w:r>
      </w:hyperlink>
      <w:r>
        <w:t>, JMP)</w:t>
      </w:r>
    </w:p>
    <w:p w:rsidR="00181A35" w:rsidRDefault="00181A35" w:rsidP="00181A35"/>
    <w:p w:rsidR="00181A35" w:rsidRDefault="00181A35" w:rsidP="00181A35">
      <w:r>
        <w:t>Terrorism Issues</w:t>
      </w:r>
    </w:p>
    <w:p w:rsidR="00181A35" w:rsidRDefault="00181A35" w:rsidP="00181A35">
      <w:r w:rsidRPr="00D74F54">
        <w:rPr>
          <w:rStyle w:val="StyleBoldUnderline"/>
        </w:rPr>
        <w:t>U.S. officials have expressed concerns over the past several years about Venezuela’s lack of cooperation on antiterrorism efforts</w:t>
      </w:r>
      <w:r>
        <w:t xml:space="preserve">, President </w:t>
      </w:r>
      <w:r w:rsidRPr="00D74F54">
        <w:rPr>
          <w:rStyle w:val="StyleBoldUnderline"/>
        </w:rPr>
        <w:t>Chávez’s sympathetic statements for Colombian terrorist groups</w:t>
      </w:r>
      <w:r>
        <w:t xml:space="preserve"> (the FARC and ELN), </w:t>
      </w:r>
      <w:r w:rsidRPr="00D74F54">
        <w:rPr>
          <w:rStyle w:val="StyleBoldUnderline"/>
        </w:rPr>
        <w:t>and Venezuela’s relations with Cuba and Iran</w:t>
      </w:r>
      <w:r>
        <w:t xml:space="preserve">. Since May 2006, the Secretary of State has </w:t>
      </w:r>
      <w:r>
        <w:lastRenderedPageBreak/>
        <w:t xml:space="preserve">made an annual determination that Venezuela has not been “cooperating fully with United States antiterrorism efforts” pursuant to Section 40A of the Arms Export Control Act (P.L. 90-629).143 As a result, the United States has imposed an arms embargo on Venezuela since 2006, which prohibits all U.S. commercial arms sales and retransfers to Venezuela. For several years, U.S. officials also expressed concern that Venezuelan citizenship, identity, and travel documents were easy to obtain, making the country a potentially attractive way-station for terrorists. </w:t>
      </w:r>
      <w:r w:rsidRPr="00D74F54">
        <w:rPr>
          <w:rStyle w:val="StyleBoldUnderline"/>
        </w:rPr>
        <w:t>In June 2011 congressional testimony, State Department officials again expressed concern about “Venezuela’s relations with Iran, its support for the FARC, [and] its lackluster cooperation on counterterrorism.”</w:t>
      </w:r>
      <w:r>
        <w:t xml:space="preserve">144  </w:t>
      </w:r>
    </w:p>
    <w:p w:rsidR="00181A35" w:rsidRDefault="00181A35" w:rsidP="00181A35"/>
    <w:p w:rsidR="00181A35" w:rsidRDefault="00181A35" w:rsidP="00181A35">
      <w:pPr>
        <w:pStyle w:val="Heading3"/>
      </w:pPr>
      <w:r>
        <w:lastRenderedPageBreak/>
        <w:t>--- Immigration Reform Solves U.S.-Latin American Relations</w:t>
      </w:r>
    </w:p>
    <w:p w:rsidR="00181A35" w:rsidRDefault="00181A35" w:rsidP="00181A35"/>
    <w:p w:rsidR="00181A35" w:rsidRPr="004E43A1" w:rsidRDefault="00181A35" w:rsidP="00181A35">
      <w:pPr>
        <w:pStyle w:val="Heading4"/>
      </w:pPr>
      <w:r>
        <w:t>DA solves relations better</w:t>
      </w:r>
    </w:p>
    <w:p w:rsidR="00181A35" w:rsidRDefault="00181A35" w:rsidP="00181A35">
      <w:r w:rsidRPr="009A0ACB">
        <w:rPr>
          <w:rStyle w:val="StyleStyleBold12pt"/>
        </w:rPr>
        <w:t>Inter-American Dialogue, 12</w:t>
      </w:r>
      <w:r>
        <w:t xml:space="preserve"> ---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115" w:history="1">
        <w:r w:rsidRPr="000539DF">
          <w:rPr>
            <w:rStyle w:val="Hyperlink"/>
          </w:rPr>
          <w:t>http://www.thedialogue.org/PublicationFiles/IAD2012PolicyReportFINAL.pdf</w:t>
        </w:r>
      </w:hyperlink>
      <w:r>
        <w:t>, JMP)</w:t>
      </w:r>
    </w:p>
    <w:p w:rsidR="00181A35" w:rsidRDefault="00181A35" w:rsidP="00181A35"/>
    <w:p w:rsidR="00181A35" w:rsidRDefault="00181A35" w:rsidP="00181A35">
      <w:r w:rsidRPr="00046849">
        <w:t xml:space="preserve">Still another advance could come through US immigration reform. </w:t>
      </w:r>
      <w:r w:rsidRPr="004E43A1">
        <w:rPr>
          <w:rStyle w:val="StyleBoldUnderline"/>
        </w:rPr>
        <w:t xml:space="preserve">By better aligning the supply and demand for workers in critical industries and opening new opportunities for millions of currently unauthorized residents, a more pragmatic migration policy would significantly bolster the US economy. </w:t>
      </w:r>
      <w:r w:rsidRPr="004E43A1">
        <w:rPr>
          <w:rStyle w:val="Emphasis"/>
        </w:rPr>
        <w:t>No other single policy measure would more clearly demonstrate US commitment to cooperation with Latin America.</w:t>
      </w:r>
      <w:r w:rsidRPr="004E43A1">
        <w:rPr>
          <w:rStyle w:val="StyleBoldUnderline"/>
        </w:rPr>
        <w:t xml:space="preserve"> </w:t>
      </w:r>
      <w:r>
        <w:t>The comprehensive reform advocated by both the George W. Bush and the Obama administrations represents the best approach. More modest changes, however, could still be helpful.</w:t>
      </w:r>
    </w:p>
    <w:p w:rsidR="00181A35" w:rsidRPr="00494EC8" w:rsidRDefault="00181A35" w:rsidP="00181A35"/>
    <w:p w:rsidR="00181A35" w:rsidRDefault="00181A35" w:rsidP="00181A35">
      <w:pPr>
        <w:pStyle w:val="Heading3"/>
      </w:pPr>
      <w:r>
        <w:lastRenderedPageBreak/>
        <w:t>Shunning Links</w:t>
      </w:r>
    </w:p>
    <w:p w:rsidR="00181A35" w:rsidRDefault="00181A35" w:rsidP="00181A35"/>
    <w:p w:rsidR="00181A35" w:rsidRDefault="00181A35" w:rsidP="00181A35">
      <w:pPr>
        <w:pStyle w:val="Heading4"/>
      </w:pPr>
      <w:r>
        <w:t>Venezuela is a massive human rights violator</w:t>
      </w:r>
    </w:p>
    <w:p w:rsidR="00181A35" w:rsidRDefault="00181A35" w:rsidP="00181A35">
      <w:r w:rsidRPr="00BE3AC1">
        <w:rPr>
          <w:rStyle w:val="StyleStyleBold12pt"/>
        </w:rPr>
        <w:t>Sullivan, 13</w:t>
      </w:r>
      <w:r>
        <w:t xml:space="preserve"> --- Specialist in Latin American Affairs at Congressional Research Service (1/10/2013, Mark P., “Venezuela: Issues for Congress,” </w:t>
      </w:r>
      <w:hyperlink r:id="rId116" w:history="1">
        <w:r w:rsidRPr="00400BBB">
          <w:rPr>
            <w:rStyle w:val="Hyperlink"/>
          </w:rPr>
          <w:t>http://www.fas.org/sgp/crs/row/R40938.pdf</w:t>
        </w:r>
      </w:hyperlink>
      <w:r>
        <w:t>, JMP)</w:t>
      </w:r>
    </w:p>
    <w:p w:rsidR="00181A35" w:rsidRDefault="00181A35" w:rsidP="00181A35"/>
    <w:p w:rsidR="00181A35" w:rsidRDefault="00181A35" w:rsidP="00181A35">
      <w:r>
        <w:t>Human Rights Concerns</w:t>
      </w:r>
    </w:p>
    <w:p w:rsidR="00181A35" w:rsidRDefault="00181A35" w:rsidP="00181A35">
      <w:r>
        <w:t>Human rights organizations and U.S. officials have expressed concerns for several years about the deterioration of democratic institutions and threats to freedom of speech and press in Venezuela under the Chávez government. According to Human Rights Watch’s World Report 2012, “the weakening of Venezuela’s democratic system of checks and balances under President Hugo Chávez has contributed to a precarious human rights situation.” It maintained that “without judicial checks on its actions, the government has systematically undermined the right to free expression, workers’ freedom of association, and the ability of human rights groups to protect rights.”87</w:t>
      </w:r>
    </w:p>
    <w:p w:rsidR="00181A35" w:rsidRPr="007213BE" w:rsidRDefault="00181A35" w:rsidP="00181A35">
      <w:pPr>
        <w:rPr>
          <w:rStyle w:val="StyleBoldUnderline"/>
        </w:rPr>
      </w:pPr>
      <w:r w:rsidRPr="007F100F">
        <w:rPr>
          <w:rStyle w:val="StyleBoldUnderline"/>
        </w:rPr>
        <w:t>An extensive Human Rights Watch report on Venezuela issued in July 2012 maintains that the human rights situation in the country has become even more precarious in recent years</w:t>
      </w:r>
      <w:r>
        <w:t xml:space="preserve">.88 It noted that the pro-Chávez majority in the National Assembly approved legislation in 2010 expanding the government’s powers to limit free speech and punish its critics. It asserts that the Supreme Court “has explicitly rejected the principle that the judiciary should serve as a check on presidential power, while joining with the president in dismissing the authority of the Inter- American system of human rights.” For almost a decade, President Chávez has not allowed the Inter-American Commission on Human Rights to visit the country, while in July 2012 he announced that Venezuela would withdraw from the jurisdiction of the Inter-American Court of Human Rights. </w:t>
      </w:r>
      <w:r w:rsidRPr="007213BE">
        <w:rPr>
          <w:rStyle w:val="StyleBoldUnderline"/>
        </w:rPr>
        <w:t>The report contends that “the accumulation of power in the executive, the removal of institutional safeguards, and the erosion of human rights guarantees have given the Chávez government free reign to intimidate, censor, and prosecute Venezuelans who criticize the president or thwart his political agenda.”</w:t>
      </w:r>
    </w:p>
    <w:p w:rsidR="00181A35" w:rsidRDefault="00181A35" w:rsidP="00181A35">
      <w:r w:rsidRPr="007F100F">
        <w:rPr>
          <w:rStyle w:val="StyleBoldUnderline"/>
        </w:rPr>
        <w:t>The State Department</w:t>
      </w:r>
      <w:r>
        <w:t xml:space="preserve">’s 2011 human rights report (issued in May 2012) </w:t>
      </w:r>
      <w:r w:rsidRPr="007F100F">
        <w:rPr>
          <w:rStyle w:val="StyleBoldUnderline"/>
        </w:rPr>
        <w:t>maintains that the “principal human rights abuses reported during the year included government actions to impede freedom of expression and criminalize dissent.”</w:t>
      </w:r>
      <w:r>
        <w:t>89 According to the State Department, the Venezuelan government harassed and intimidated privately owned television stations, other media outlets, and journalists. The government was reported to have thwarted judicial independence, and to have used the judiciary to intimidate and selectively prosecute political, union, business, and civil society leaders critical of the government. The State Department report also cites other human rights problems such as unlawful killings; torture and degrading treatment; prison violence and harsh prison conditions; inadequate juvenile detention centers; arbitrary arrests and detentions; police corruption and impunity; interference with property rights; and threats against domestic nongovernmental organizations. The significant problem of prison violence was highlighted once again on August 19, 2012, when a clash between gangs at a prison in Miranda state reportedly resulted in at least 25 deaths.</w:t>
      </w:r>
    </w:p>
    <w:p w:rsidR="00181A35" w:rsidRDefault="00181A35" w:rsidP="00181A35"/>
    <w:p w:rsidR="00181A35" w:rsidRDefault="00181A35" w:rsidP="00181A35">
      <w:pPr>
        <w:pStyle w:val="Heading4"/>
      </w:pPr>
      <w:r>
        <w:t>Venezuelan government is anti-Semitic</w:t>
      </w:r>
    </w:p>
    <w:p w:rsidR="00181A35" w:rsidRDefault="00181A35" w:rsidP="00181A35">
      <w:r w:rsidRPr="00BE3AC1">
        <w:rPr>
          <w:rStyle w:val="StyleStyleBold12pt"/>
        </w:rPr>
        <w:t>Sullivan, 13</w:t>
      </w:r>
      <w:r>
        <w:t xml:space="preserve"> --- Specialist in Latin American Affairs at Congressional Research Service (1/10/2013, Mark P., “Venezuela: Issues for Congress,” </w:t>
      </w:r>
      <w:hyperlink r:id="rId117" w:history="1">
        <w:r w:rsidRPr="00400BBB">
          <w:rPr>
            <w:rStyle w:val="Hyperlink"/>
          </w:rPr>
          <w:t>http://www.fas.org/sgp/crs/row/R40938.pdf</w:t>
        </w:r>
      </w:hyperlink>
      <w:r>
        <w:t>, JMP)</w:t>
      </w:r>
    </w:p>
    <w:p w:rsidR="00181A35" w:rsidRDefault="00181A35" w:rsidP="00181A35"/>
    <w:p w:rsidR="00181A35" w:rsidRDefault="00181A35" w:rsidP="00181A35">
      <w:r>
        <w:t>Anti-Semitism</w:t>
      </w:r>
    </w:p>
    <w:p w:rsidR="00181A35" w:rsidRDefault="00181A35" w:rsidP="00181A35">
      <w:r w:rsidRPr="00AD4C5C">
        <w:rPr>
          <w:rStyle w:val="StyleBoldUnderline"/>
        </w:rPr>
        <w:t>Venezuela</w:t>
      </w:r>
      <w:r>
        <w:t xml:space="preserve">, which has a Jewish community of about 9,000,104 </w:t>
      </w:r>
      <w:r w:rsidRPr="00AD4C5C">
        <w:rPr>
          <w:rStyle w:val="StyleBoldUnderline"/>
        </w:rPr>
        <w:t>has witnessed a rise in anti-Semitic acts over the past several years</w:t>
      </w:r>
      <w:r w:rsidRPr="00AD4C5C">
        <w:t xml:space="preserve"> under the government of President </w:t>
      </w:r>
      <w:r>
        <w:t xml:space="preserve">Chávez. In the past, </w:t>
      </w:r>
      <w:r w:rsidRPr="00AD4C5C">
        <w:rPr>
          <w:rStyle w:val="StyleBoldUnderline"/>
        </w:rPr>
        <w:t>anti- Semitism</w:t>
      </w:r>
      <w:r>
        <w:t xml:space="preserve"> appeared to be rare in Venezuela, but </w:t>
      </w:r>
      <w:r w:rsidRPr="00AD4C5C">
        <w:rPr>
          <w:rStyle w:val="StyleBoldUnderline"/>
        </w:rPr>
        <w:t>has grown in recent years as Venezuela has moved toward closer relations with Iran and as it has criticized Israel for its actions in Lebanon against Hezbollah and for its actions in Gaza</w:t>
      </w:r>
      <w:r>
        <w:t xml:space="preserve">.105 According to the State Department’s 2009 human rights report, there was an increase in anti-Semitic vandalism, caricatures, and expression at rallies and in newspapers. </w:t>
      </w:r>
      <w:r w:rsidRPr="00DC30C5">
        <w:rPr>
          <w:rStyle w:val="StyleBoldUnderline"/>
        </w:rPr>
        <w:t>Government-affiliated media outlets broadcast or printed numerous anti-Semitic comments.</w:t>
      </w:r>
      <w:r>
        <w:t xml:space="preserve"> The State Department report noted that the government did not officially condone anti-Semitism, but maintained that it orchestrated several anti-Israel demonstrations and that President Chávez called on the Jewish community to denounce Israel’s actions. These activities were accompanied by an increase in anti-Semitic rhetoric and graffiti, and vandalism of property owned by Jews.</w:t>
      </w:r>
    </w:p>
    <w:p w:rsidR="00181A35" w:rsidRDefault="00181A35" w:rsidP="00181A35">
      <w:r>
        <w:t>In late January 2009, a Caracas synagogue was vandalized. Criminal charges were filed against 11 people for the attack, including 8 police officers (A Venezuelan court sentenced six of the 11 defendants to 10 years in prison in July 2011, while the remaining five defendants remain on trial.) According to the State Department’s 2009 international religious freedom report, Venezuelan government officials publicly condemned the synagogue attack, including President Chávez, who phoned the president of the Confederation of Jewish Associations in Venezuela (CAIV) and promised to guarantee the safety of the Jewish community. A State Department official at the OAS condemned the incident, maintaining that it served “as a warning of what can happen in a highly politicized environment when intolerance is left to simmer.”106 In February 2009, 16 Members of Congress spoke out against the synagogue attack in a letter to President Chávez. They stated in the letter that they believed that the attack was “a direct result of the dangerous environment of fear and intimidation against the Jewish community which your government has fostered.” The Members called on Chávez “to end the bullying and harassment of the Jewish community” and “to extend the community the robust protection it deserves in light of the threats it faces.”107</w:t>
      </w:r>
    </w:p>
    <w:p w:rsidR="00181A35" w:rsidRDefault="00181A35" w:rsidP="00181A35">
      <w:r w:rsidRPr="00ED07B5">
        <w:rPr>
          <w:rStyle w:val="StyleBoldUnderline"/>
        </w:rPr>
        <w:t>In the aftermath of Israel’s Gaza flotilla incident in late May 2010, the Venezuelan government’s strong anti-Israeli rhetoric and conspiracy theories about the state of Israel contributed to continued anti-Semitic language in Venezuelan media.</w:t>
      </w:r>
      <w:r>
        <w:t>108 In a September 2010 meeting with President Chávez, Jewish leaders raised the problem of anti-Semitism in the state-owned media.</w:t>
      </w:r>
    </w:p>
    <w:p w:rsidR="00181A35" w:rsidRDefault="00181A35" w:rsidP="00181A35">
      <w:r>
        <w:t>In May 2011, CAIV and U.S.-based Jewish organizations denounced a state-owned radio station that featured a reading of selections from the anti-Semitic tract known as the “Protocols of the Elders of Zion,” with the radio host suggesting that listeners read it.</w:t>
      </w:r>
    </w:p>
    <w:p w:rsidR="00181A35" w:rsidRDefault="00181A35" w:rsidP="00181A35">
      <w:r>
        <w:t>In February 2012, U.S. Jewish groups criticized attacks in the Venezuelan media against opposition presidential candidate Henrique Capriles Radonski that portrayed his Jewish heritage negatively. Capriles is a practicing Catholic, but is the grandson of Polish Jewish immigrants who survived the Holocaust.</w:t>
      </w:r>
    </w:p>
    <w:p w:rsidR="00181A35" w:rsidRDefault="00181A35" w:rsidP="00181A35"/>
    <w:p w:rsidR="00713E73" w:rsidRDefault="00713E73" w:rsidP="00713E73">
      <w:pPr>
        <w:pStyle w:val="Heading3"/>
      </w:pPr>
      <w:r>
        <w:lastRenderedPageBreak/>
        <w:t>China CP</w:t>
      </w:r>
    </w:p>
    <w:p w:rsidR="00713E73" w:rsidRDefault="00713E73" w:rsidP="00713E73"/>
    <w:p w:rsidR="00713E73" w:rsidRDefault="00713E73" w:rsidP="00713E73">
      <w:pPr>
        <w:pStyle w:val="Heading4"/>
      </w:pPr>
      <w:r>
        <w:t xml:space="preserve">China oil companies have a </w:t>
      </w:r>
      <w:r w:rsidR="00DC32B4">
        <w:t>competitive advantage</w:t>
      </w:r>
      <w:r>
        <w:t xml:space="preserve"> --- have helped Venezuela boost oil production</w:t>
      </w:r>
    </w:p>
    <w:p w:rsidR="00713E73" w:rsidRDefault="00713E73" w:rsidP="00713E73">
      <w:r w:rsidRPr="001037D8">
        <w:rPr>
          <w:rStyle w:val="StyleStyleBold12pt"/>
        </w:rPr>
        <w:t>Tyler, 13</w:t>
      </w:r>
      <w:r>
        <w:t xml:space="preserve"> --- reporter for Marketplace’s Los Angeles bureau, where he reports on issues related to immigration and Latin America (5/31/2013, Jeff, “The battle of trade for Latin America,” </w:t>
      </w:r>
      <w:hyperlink r:id="rId118" w:history="1">
        <w:r w:rsidRPr="00400BBB">
          <w:rPr>
            <w:rStyle w:val="Hyperlink"/>
          </w:rPr>
          <w:t>http://www.marketplace.org/topics/world/battle-trade-latin-america</w:t>
        </w:r>
      </w:hyperlink>
      <w:r>
        <w:t>, JMP)</w:t>
      </w:r>
    </w:p>
    <w:p w:rsidR="00713E73" w:rsidRPr="00B07955" w:rsidRDefault="00713E73" w:rsidP="00713E73">
      <w:pPr>
        <w:rPr>
          <w:b/>
        </w:rPr>
      </w:pPr>
      <w:r w:rsidRPr="00B07955">
        <w:rPr>
          <w:b/>
        </w:rPr>
        <w:t>***Eric Farnsworth is vice president of the Council of the Americas</w:t>
      </w:r>
    </w:p>
    <w:p w:rsidR="00713E73" w:rsidRDefault="00713E73" w:rsidP="00713E73"/>
    <w:p w:rsidR="00713E73" w:rsidRDefault="00713E73" w:rsidP="00713E73">
      <w:r>
        <w:t>Leaders from the U.S. and China down-play their competition.</w:t>
      </w:r>
    </w:p>
    <w:p w:rsidR="00713E73" w:rsidRDefault="00713E73" w:rsidP="00713E73">
      <w:r>
        <w:t>“I don’t think either of them see themselves in a head-to-head race for influence in the region necessarily,” Farnsworth says.</w:t>
      </w:r>
    </w:p>
    <w:p w:rsidR="00713E73" w:rsidRDefault="00713E73" w:rsidP="00713E73">
      <w:r>
        <w:t xml:space="preserve">But </w:t>
      </w:r>
      <w:r w:rsidRPr="00B07955">
        <w:rPr>
          <w:rStyle w:val="StyleBoldUnderline"/>
        </w:rPr>
        <w:t>the U.S. and China also compete in Latin America, as the continent becomes increasingly important to the world’s economy</w:t>
      </w:r>
      <w:r>
        <w:t>.</w:t>
      </w:r>
    </w:p>
    <w:p w:rsidR="00713E73" w:rsidRPr="00AE2760" w:rsidRDefault="00713E73" w:rsidP="00713E73">
      <w:pPr>
        <w:rPr>
          <w:b/>
          <w:bCs/>
          <w:u w:val="single"/>
        </w:rPr>
      </w:pPr>
      <w:r w:rsidRPr="00AE2760">
        <w:rPr>
          <w:rStyle w:val="StyleBoldUnderline"/>
        </w:rPr>
        <w:t>“Chinese national oil companies have a competitive advantage over U.S. oil companies,” says</w:t>
      </w:r>
      <w:r>
        <w:t xml:space="preserve"> Jorge </w:t>
      </w:r>
      <w:r w:rsidRPr="00AE2760">
        <w:rPr>
          <w:rStyle w:val="StyleBoldUnderline"/>
        </w:rPr>
        <w:t>Piñón with</w:t>
      </w:r>
      <w:r>
        <w:t xml:space="preserve"> the </w:t>
      </w:r>
      <w:r w:rsidRPr="00AE2760">
        <w:rPr>
          <w:rStyle w:val="Emphasis"/>
        </w:rPr>
        <w:t>U</w:t>
      </w:r>
      <w:r>
        <w:t xml:space="preserve">niversity of </w:t>
      </w:r>
      <w:r w:rsidRPr="00AE2760">
        <w:rPr>
          <w:rStyle w:val="Emphasis"/>
        </w:rPr>
        <w:t>T</w:t>
      </w:r>
      <w:r>
        <w:t xml:space="preserve">exas in </w:t>
      </w:r>
      <w:r w:rsidRPr="00AE2760">
        <w:rPr>
          <w:rStyle w:val="StyleBoldUnderline"/>
        </w:rPr>
        <w:t>Austin</w:t>
      </w:r>
      <w:r>
        <w:t xml:space="preserve">. </w:t>
      </w:r>
      <w:r w:rsidRPr="00AE2760">
        <w:rPr>
          <w:rStyle w:val="StyleBoldUnderline"/>
        </w:rPr>
        <w:t>“They also play the role of a banker to the energy sector.”</w:t>
      </w:r>
    </w:p>
    <w:p w:rsidR="00713E73" w:rsidRDefault="00713E73" w:rsidP="00713E73">
      <w:r>
        <w:t xml:space="preserve">Piñón says </w:t>
      </w:r>
      <w:r w:rsidRPr="00AE2760">
        <w:rPr>
          <w:rStyle w:val="StyleBoldUnderline"/>
        </w:rPr>
        <w:t>China loaned a total of $45 billion to Brazil and Venezuela to develop energy projects</w:t>
      </w:r>
      <w:r>
        <w:t>, with the loans to be repaid with oil.</w:t>
      </w:r>
    </w:p>
    <w:p w:rsidR="00713E73" w:rsidRPr="00AE2760" w:rsidRDefault="00713E73" w:rsidP="00713E73">
      <w:pPr>
        <w:rPr>
          <w:rStyle w:val="StyleBoldUnderline"/>
        </w:rPr>
      </w:pPr>
      <w:r w:rsidRPr="00AE2760">
        <w:rPr>
          <w:rStyle w:val="StyleBoldUnderline"/>
        </w:rPr>
        <w:t>That’s a deal it would be hard for Exxon or Chevron to match.</w:t>
      </w:r>
    </w:p>
    <w:p w:rsidR="00713E73" w:rsidRDefault="00713E73" w:rsidP="00713E73"/>
    <w:p w:rsidR="00713E73" w:rsidRDefault="00713E73" w:rsidP="00713E73">
      <w:pPr>
        <w:pStyle w:val="Heading4"/>
      </w:pPr>
      <w:r>
        <w:t>China can help Venezuela boost oil production</w:t>
      </w:r>
    </w:p>
    <w:p w:rsidR="00713E73" w:rsidRDefault="00713E73" w:rsidP="00713E73">
      <w:r w:rsidRPr="002F1C90">
        <w:rPr>
          <w:rStyle w:val="StyleStyleBold12pt"/>
        </w:rPr>
        <w:t>PLNA, 13</w:t>
      </w:r>
      <w:r>
        <w:t xml:space="preserve"> (5/17/2013, From Presna Latina News Agency, “Venezuela, China Strengthen Cooperation in Oil Sector,” </w:t>
      </w:r>
      <w:hyperlink r:id="rId119" w:anchor="sthash.8RLoHoEy.dpbs" w:history="1">
        <w:r w:rsidRPr="00400BBB">
          <w:rPr>
            <w:rStyle w:val="Hyperlink"/>
          </w:rPr>
          <w:t>http://www.energytribune.com/76932/venezuela-china-strengthen-cooperation-in-oil-sector#sthash.8RLoHoEy.dpbs</w:t>
        </w:r>
      </w:hyperlink>
      <w:r>
        <w:t>, JMP)</w:t>
      </w:r>
    </w:p>
    <w:p w:rsidR="00713E73" w:rsidRDefault="00713E73" w:rsidP="00713E73"/>
    <w:p w:rsidR="00713E73" w:rsidRDefault="00713E73" w:rsidP="00713E73">
      <w:r w:rsidRPr="00B50B8E">
        <w:rPr>
          <w:rStyle w:val="StyleBoldUnderline"/>
        </w:rPr>
        <w:t>China’s Vice President</w:t>
      </w:r>
      <w:r>
        <w:t xml:space="preserve"> Li Yuanchao </w:t>
      </w:r>
      <w:r w:rsidRPr="00B50B8E">
        <w:rPr>
          <w:rStyle w:val="StyleBoldUnderline"/>
        </w:rPr>
        <w:t>and Venezuelan Minister of Oil and Mining</w:t>
      </w:r>
      <w:r>
        <w:t xml:space="preserve"> Rafael Ramirez today </w:t>
      </w:r>
      <w:r w:rsidRPr="00B50B8E">
        <w:rPr>
          <w:rStyle w:val="StyleBoldUnderline"/>
        </w:rPr>
        <w:t xml:space="preserve">ratified their will to </w:t>
      </w:r>
      <w:r w:rsidRPr="00274A1E">
        <w:rPr>
          <w:rStyle w:val="Emphasis"/>
        </w:rPr>
        <w:t>strengthen bilateral cooperation</w:t>
      </w:r>
      <w:r w:rsidRPr="00B50B8E">
        <w:rPr>
          <w:rStyle w:val="StyleBoldUnderline"/>
        </w:rPr>
        <w:t xml:space="preserve"> in the hydrocarbons field</w:t>
      </w:r>
      <w:r>
        <w:t xml:space="preserve">. In statements made from an oil extraction deposit of Sinovensa joint venture, in the Orinoco Oil Belt (OOB), the Chinese vice president said that </w:t>
      </w:r>
      <w:r w:rsidRPr="00B50B8E">
        <w:rPr>
          <w:rStyle w:val="StyleBoldUnderline"/>
        </w:rPr>
        <w:t>the goal is to jointly produce 40 million tons of oil annually in the coming years</w:t>
      </w:r>
      <w:r>
        <w:t>.</w:t>
      </w:r>
    </w:p>
    <w:p w:rsidR="00713E73" w:rsidRDefault="00713E73" w:rsidP="00713E73">
      <w:r w:rsidRPr="00B50B8E">
        <w:rPr>
          <w:rStyle w:val="StyleBoldUnderline"/>
        </w:rPr>
        <w:t>The Chinese government is willing to back the investment projects and also work in other aspects, such as the protection of the environment and the local populatio</w:t>
      </w:r>
      <w:r>
        <w:t>n, said the visitor during a visit to oil extraction areas.</w:t>
      </w:r>
    </w:p>
    <w:p w:rsidR="00713E73" w:rsidRDefault="00713E73" w:rsidP="00713E73">
      <w:r>
        <w:t>According to Ramirez, the next step in that sense will be to decide about a $4 billion USD funding to bring the Sinovensa or the OOB Carabobo division production to about 330,000 barrels of oil daily.</w:t>
      </w:r>
    </w:p>
    <w:p w:rsidR="00713E73" w:rsidRDefault="00713E73" w:rsidP="00713E73">
      <w:r>
        <w:t>The also president of Petroleos de Venezuela S.A. (Pdvsa) said that this agreement should be signed in his next visit to China.</w:t>
      </w:r>
    </w:p>
    <w:p w:rsidR="00713E73" w:rsidRDefault="00713E73" w:rsidP="00713E73">
      <w:r w:rsidRPr="004121F5">
        <w:rPr>
          <w:rStyle w:val="StyleBoldUnderline"/>
        </w:rPr>
        <w:t>Sinovensa</w:t>
      </w:r>
      <w:r>
        <w:t xml:space="preserve">, whose 60 percent belongs to Pdvsa and the rest to China National Petroleum Company, </w:t>
      </w:r>
      <w:r w:rsidRPr="004121F5">
        <w:rPr>
          <w:rStyle w:val="StyleBoldUnderline"/>
        </w:rPr>
        <w:t>increased its production from about 20,000 barrels of oil daily in 2005 to 140,000 barrels of oil in the present</w:t>
      </w:r>
      <w:r>
        <w:t xml:space="preserve"> day.</w:t>
      </w:r>
    </w:p>
    <w:p w:rsidR="00713E73" w:rsidRDefault="00713E73" w:rsidP="00713E73">
      <w:r w:rsidRPr="004121F5">
        <w:rPr>
          <w:rStyle w:val="StyleBoldUnderline"/>
        </w:rPr>
        <w:t>Ramirez also talked about the goal of extracting about 400,000 barrels of oil daily by 2017 in another of the Chinese-Venezuelan companies</w:t>
      </w:r>
      <w:r>
        <w:t>, Petrourica, located in Junin 4 bloc.</w:t>
      </w:r>
    </w:p>
    <w:p w:rsidR="00713E73" w:rsidRDefault="00713E73" w:rsidP="00713E73"/>
    <w:p w:rsidR="00713E73" w:rsidRDefault="00713E73" w:rsidP="00713E73">
      <w:pPr>
        <w:pStyle w:val="Heading4"/>
      </w:pPr>
      <w:r>
        <w:lastRenderedPageBreak/>
        <w:t>Maduro prefers to reach out to China for oil assistance</w:t>
      </w:r>
    </w:p>
    <w:p w:rsidR="00713E73" w:rsidRDefault="00713E73" w:rsidP="00713E73">
      <w:r w:rsidRPr="00324A05">
        <w:rPr>
          <w:rStyle w:val="StyleStyleBold12pt"/>
        </w:rPr>
        <w:t>Alic, 13</w:t>
      </w:r>
      <w:r>
        <w:t xml:space="preserve"> --- geopolitical analyst, co-founder of ISA Intel in Sarajevo (4/15/2013, Jen, “Foreign Oil &amp; Gas Companies Look to Status Quo in Venezuela,” </w:t>
      </w:r>
      <w:hyperlink r:id="rId120" w:history="1">
        <w:r w:rsidRPr="00400BBB">
          <w:rPr>
            <w:rStyle w:val="Hyperlink"/>
          </w:rPr>
          <w:t>http://oilprice.com/Geopolitics/South-America/Foreign-Oil-Gas-Companies-Look-to-Status-Quo-in-Venezuela.html</w:t>
        </w:r>
      </w:hyperlink>
      <w:r>
        <w:t>, JMP)</w:t>
      </w:r>
    </w:p>
    <w:p w:rsidR="00713E73" w:rsidRDefault="00713E73" w:rsidP="00713E73"/>
    <w:p w:rsidR="00713E73" w:rsidRDefault="00713E73" w:rsidP="00713E73">
      <w:r>
        <w:t xml:space="preserve">In the meantime, </w:t>
      </w:r>
      <w:r w:rsidRPr="00094B60">
        <w:rPr>
          <w:rStyle w:val="StyleBoldUnderline"/>
        </w:rPr>
        <w:t xml:space="preserve">China’s foothold in </w:t>
      </w:r>
      <w:r w:rsidRPr="00D03AB6">
        <w:rPr>
          <w:rStyle w:val="StyleBoldUnderline"/>
        </w:rPr>
        <w:t>Venezuela remains on solid ground. China is already privy to 600,000 bpd from Venezuela in return for $42 billion in loans. Maduro is not likely to rock this boat with Beijing</w:t>
      </w:r>
      <w:r w:rsidRPr="00624666">
        <w:t>, and according to the terms already in place, Venezuelan exports are set to increase to one million bpd by 2015, though most of the loan money has already been spent. According to Southern</w:t>
      </w:r>
      <w:r>
        <w:t xml:space="preserve"> Pulse, </w:t>
      </w:r>
      <w:r w:rsidRPr="00624666">
        <w:rPr>
          <w:rStyle w:val="StyleBoldUnderline"/>
        </w:rPr>
        <w:t>Maduro will likely seek new loans from China</w:t>
      </w:r>
      <w:r>
        <w:t>, but this will depend on the terms and stability in Venezuela.</w:t>
      </w:r>
    </w:p>
    <w:p w:rsidR="00713E73" w:rsidRDefault="00713E73" w:rsidP="00713E73">
      <w:r w:rsidRPr="00D03AB6">
        <w:t>If this doesn’t work, Maduro will have to look elsewhere—first to Russia and then perhaps to US Chevron or Spanish Repsol, the latter two having only limited operations</w:t>
      </w:r>
      <w:r>
        <w:t xml:space="preserve"> in the country.</w:t>
      </w:r>
    </w:p>
    <w:p w:rsidR="00713E73" w:rsidRDefault="00713E73" w:rsidP="00713E73">
      <w:r w:rsidRPr="00FE06FF">
        <w:rPr>
          <w:rStyle w:val="StyleBoldUnderline"/>
        </w:rPr>
        <w:t xml:space="preserve">Overall, we should consider that </w:t>
      </w:r>
      <w:r w:rsidRPr="00D03AB6">
        <w:rPr>
          <w:rStyle w:val="StyleBoldUnderline"/>
        </w:rPr>
        <w:t>Maduro will pursue all-out chavismo</w:t>
      </w:r>
      <w:r>
        <w:t xml:space="preserve">. “As president, </w:t>
      </w:r>
      <w:r w:rsidRPr="00FE06FF">
        <w:rPr>
          <w:rStyle w:val="StyleBoldUnderline"/>
        </w:rPr>
        <w:t>Maduro will govern as he thinks Chavez himself would have ruled</w:t>
      </w:r>
      <w:r>
        <w:t>. However, Maduro probably will not begin pandering to the most radical elements of his party, PSUV, because he has little to gain from that. Maduro is not blind to the myriad problems facing the next president such as blackouts, food shortages and rampant criminal violence,” according to Southern Pulse.</w:t>
      </w:r>
    </w:p>
    <w:p w:rsidR="00713E73" w:rsidRDefault="00713E73" w:rsidP="00181A35"/>
    <w:p w:rsidR="00E5364F" w:rsidRDefault="00495557" w:rsidP="00495557">
      <w:pPr>
        <w:pStyle w:val="Heading3"/>
      </w:pPr>
      <w:r>
        <w:lastRenderedPageBreak/>
        <w:t>--- AT: U.S. Key</w:t>
      </w:r>
    </w:p>
    <w:p w:rsidR="00495557" w:rsidRDefault="00495557" w:rsidP="00495557"/>
    <w:p w:rsidR="00495557" w:rsidRPr="00685DC0" w:rsidRDefault="00495557" w:rsidP="00495557">
      <w:pPr>
        <w:pStyle w:val="Heading4"/>
      </w:pPr>
      <w:r>
        <w:t>U.S. domestic flaws undermines capacity of its policies</w:t>
      </w:r>
    </w:p>
    <w:p w:rsidR="00495557" w:rsidRDefault="00495557" w:rsidP="00495557">
      <w:r w:rsidRPr="00D47BD8">
        <w:rPr>
          <w:rStyle w:val="StyleStyleBold12pt"/>
        </w:rPr>
        <w:t>Schultz, 13</w:t>
      </w:r>
      <w:r>
        <w:t xml:space="preserve"> (3/17/2013, Kylie, “The Rocky U.S.-Venezuela Relationship: What Both Countries Could Learn,” </w:t>
      </w:r>
      <w:hyperlink r:id="rId121" w:history="1">
        <w:r w:rsidRPr="00400BBB">
          <w:rPr>
            <w:rStyle w:val="Hyperlink"/>
          </w:rPr>
          <w:t>http://www.theinternational.org/articles/370-the-rocky-us-venezuela-relationship-wh</w:t>
        </w:r>
      </w:hyperlink>
      <w:r>
        <w:t>, JMP)</w:t>
      </w:r>
    </w:p>
    <w:p w:rsidR="00495557" w:rsidRDefault="00495557" w:rsidP="00495557"/>
    <w:p w:rsidR="00495557" w:rsidRDefault="00495557" w:rsidP="00495557">
      <w:r>
        <w:t xml:space="preserve">While confrontational rhetoric towards one another might serve some purpose for each country, </w:t>
      </w:r>
      <w:r w:rsidRPr="00676062">
        <w:t>the continued trade between the two countries, and the unique economic and social struggles facing each nation give both much more to gain from establishing a positive relationship than an oppositional one</w:t>
      </w:r>
      <w:r>
        <w:t>.</w:t>
      </w:r>
    </w:p>
    <w:p w:rsidR="00495557" w:rsidRDefault="00495557" w:rsidP="00495557">
      <w:r>
        <w:t>Why U.S. and Venezuela are wrong and how they can learn from each other</w:t>
      </w:r>
    </w:p>
    <w:p w:rsidR="00495557" w:rsidRDefault="00495557" w:rsidP="00495557">
      <w:r>
        <w:t xml:space="preserve">The aforementioned 2012 report from The Inter-American Dialogue on remaking U.S. and Latin American relations states that </w:t>
      </w:r>
      <w:r w:rsidRPr="00676062">
        <w:t>the longer relations are stagnant, “the harder it will be to reverse course and rebuild vigorous cooperation</w:t>
      </w:r>
      <w:r>
        <w:t xml:space="preserve">.” </w:t>
      </w:r>
      <w:r w:rsidRPr="006C055F">
        <w:rPr>
          <w:rStyle w:val="StyleBoldUnderline"/>
        </w:rPr>
        <w:t>The</w:t>
      </w:r>
      <w:r>
        <w:t xml:space="preserve"> </w:t>
      </w:r>
      <w:r w:rsidRPr="006C055F">
        <w:rPr>
          <w:rStyle w:val="Emphasis"/>
        </w:rPr>
        <w:t>U</w:t>
      </w:r>
      <w:r>
        <w:t xml:space="preserve">nited </w:t>
      </w:r>
      <w:r w:rsidRPr="006C055F">
        <w:rPr>
          <w:rStyle w:val="Emphasis"/>
        </w:rPr>
        <w:t>S</w:t>
      </w:r>
      <w:r>
        <w:t xml:space="preserve">tates </w:t>
      </w:r>
      <w:r w:rsidRPr="006C055F">
        <w:rPr>
          <w:rStyle w:val="StyleBoldUnderline"/>
        </w:rPr>
        <w:t xml:space="preserve">has lost standing with Latin American countries who see </w:t>
      </w:r>
      <w:r w:rsidRPr="00CC59D5">
        <w:rPr>
          <w:rStyle w:val="Emphasis"/>
        </w:rPr>
        <w:t>political gridlock</w:t>
      </w:r>
      <w:r w:rsidRPr="006C055F">
        <w:rPr>
          <w:rStyle w:val="StyleBoldUnderline"/>
        </w:rPr>
        <w:t xml:space="preserve">, </w:t>
      </w:r>
      <w:r w:rsidRPr="00CC59D5">
        <w:rPr>
          <w:rStyle w:val="Emphasis"/>
        </w:rPr>
        <w:t>poor immigration policies</w:t>
      </w:r>
      <w:r w:rsidRPr="006C055F">
        <w:rPr>
          <w:rStyle w:val="StyleBoldUnderline"/>
        </w:rPr>
        <w:t xml:space="preserve">, and </w:t>
      </w:r>
      <w:r w:rsidRPr="00CC59D5">
        <w:rPr>
          <w:rStyle w:val="Emphasis"/>
        </w:rPr>
        <w:t>substantial inequality</w:t>
      </w:r>
      <w:r w:rsidRPr="006C055F">
        <w:rPr>
          <w:rStyle w:val="StyleBoldUnderline"/>
        </w:rPr>
        <w:t xml:space="preserve"> and wealth disparity in the</w:t>
      </w:r>
      <w:r>
        <w:t xml:space="preserve"> </w:t>
      </w:r>
      <w:r w:rsidRPr="006C055F">
        <w:rPr>
          <w:rStyle w:val="Emphasis"/>
        </w:rPr>
        <w:t>U</w:t>
      </w:r>
      <w:r>
        <w:t xml:space="preserve">nited </w:t>
      </w:r>
      <w:r w:rsidRPr="006C055F">
        <w:rPr>
          <w:rStyle w:val="Emphasis"/>
        </w:rPr>
        <w:t>S</w:t>
      </w:r>
      <w:r>
        <w:t xml:space="preserve">tates </w:t>
      </w:r>
      <w:r w:rsidRPr="006C055F">
        <w:rPr>
          <w:rStyle w:val="StyleBoldUnderline"/>
        </w:rPr>
        <w:t>as undermining its “capacity to propose and carry out strategies to deal with the issues that most concern” Latin America.</w:t>
      </w:r>
      <w:r>
        <w:t xml:space="preserve"> The United States has long been accused of putting Latin American relations on the backburner which has led many Latin American countries to remain economically connected with the United States, but politically detached. The Inter-American dialogue report highlights the fact that the United States must be flexible, innovative and sensitive to different definitions of democratic ideals to reshape regional institutions and “better align them with current realities and challenges to make them more effective.”</w:t>
      </w:r>
    </w:p>
    <w:p w:rsidR="00495557" w:rsidRDefault="00495557" w:rsidP="00495557">
      <w:r w:rsidRPr="006C055F">
        <w:rPr>
          <w:rStyle w:val="StyleBoldUnderline"/>
        </w:rPr>
        <w:t>The</w:t>
      </w:r>
      <w:r w:rsidRPr="006C055F">
        <w:t xml:space="preserve"> </w:t>
      </w:r>
      <w:r w:rsidRPr="006C055F">
        <w:rPr>
          <w:rStyle w:val="Emphasis"/>
        </w:rPr>
        <w:t>U</w:t>
      </w:r>
      <w:r w:rsidRPr="006C055F">
        <w:t xml:space="preserve">nited </w:t>
      </w:r>
      <w:r w:rsidRPr="006C055F">
        <w:rPr>
          <w:rStyle w:val="Emphasis"/>
        </w:rPr>
        <w:t>S</w:t>
      </w:r>
      <w:r w:rsidRPr="006C055F">
        <w:t xml:space="preserve">tates </w:t>
      </w:r>
      <w:r w:rsidRPr="006C055F">
        <w:rPr>
          <w:rStyle w:val="StyleBoldUnderline"/>
        </w:rPr>
        <w:t>has also seen a sharp increase in poverty, and as current discussions over the national budget consider cutting social programs</w:t>
      </w:r>
      <w:r>
        <w:t xml:space="preserve"> like welfare, medicaid and social security, </w:t>
      </w:r>
      <w:r w:rsidRPr="006235C3">
        <w:rPr>
          <w:rStyle w:val="StyleBoldUnderline"/>
        </w:rPr>
        <w:t>the government needs to consider the success of social programs throughout Latin America and Venezuela</w:t>
      </w:r>
      <w:r>
        <w:t xml:space="preserve"> which have vastly decreased those nations’ poverty levels, lowered infant mortality and unemployment, increased literacy and availability of education, and increased living standards.</w:t>
      </w:r>
    </w:p>
    <w:p w:rsidR="00495557" w:rsidRDefault="00495557" w:rsidP="00495557">
      <w:r>
        <w:t>Venezuela’s extreme Chavez-era policies may prove to not be economically viable; instead Venezuela could look to more conservative leftist Latin American governments, like Brazil, who have implemented policies which allow for some free-trade, privatization and foreign investment, in order to ensure a more sustainable economy in the future. There is hope that Chavez’s supposedly more pragmatic successor, Nicolas Maduro, if elected in next month’s elections, might be open to a more positive relationship with the United States. Both sides have expressed interest in open dialogue and perhaps the exchange of ambassadors, but the recent expulsion of diplomats from each country seems to illustrate stubbornness from both parties.</w:t>
      </w:r>
    </w:p>
    <w:p w:rsidR="00495557" w:rsidRDefault="00495557" w:rsidP="00495557">
      <w:r>
        <w:t xml:space="preserve">When it comes to Hugo Chavez and his legacy in Venezuela, opinions remain divided. Whether he is remembered as a champion of the people, who trampled inequality and redistributed wealth while openly criticized the western policies which he believed promoted such inequality, or whether he is remembered as a radical leader who altered Venezuela forever through revolution but left it in shambles, </w:t>
      </w:r>
      <w:r w:rsidRPr="006235C3">
        <w:rPr>
          <w:rStyle w:val="StyleBoldUnderline"/>
        </w:rPr>
        <w:t>the legacy of Chavez challenges the world, and the</w:t>
      </w:r>
      <w:r>
        <w:t xml:space="preserve"> </w:t>
      </w:r>
      <w:r w:rsidRPr="006235C3">
        <w:rPr>
          <w:rStyle w:val="Emphasis"/>
        </w:rPr>
        <w:t>U</w:t>
      </w:r>
      <w:r>
        <w:t xml:space="preserve">nited </w:t>
      </w:r>
      <w:r w:rsidRPr="006235C3">
        <w:rPr>
          <w:rStyle w:val="Emphasis"/>
        </w:rPr>
        <w:t>S</w:t>
      </w:r>
      <w:r>
        <w:t xml:space="preserve">tates, </w:t>
      </w:r>
      <w:r w:rsidRPr="006235C3">
        <w:rPr>
          <w:rStyle w:val="StyleBoldUnderline"/>
        </w:rPr>
        <w:t>to consider the effectiveness of their own governments and policies</w:t>
      </w:r>
      <w:r>
        <w:t xml:space="preserve">. In his Time magazine obituary for Chavez, journalist Tim Padgett states that </w:t>
      </w:r>
      <w:r w:rsidRPr="00CC59D5">
        <w:rPr>
          <w:rStyle w:val="StyleBoldUnderline"/>
        </w:rPr>
        <w:t xml:space="preserve">“Washington and the rest of the world need to remember the unmistakable reasons for his rise to power” which has been their failure to build institutions that can close the </w:t>
      </w:r>
      <w:r w:rsidRPr="00CC59D5">
        <w:rPr>
          <w:rStyle w:val="StyleBoldUnderline"/>
        </w:rPr>
        <w:lastRenderedPageBreak/>
        <w:t>“unconscionable wealth gap.”</w:t>
      </w:r>
      <w:r>
        <w:t xml:space="preserve"> It seems both countries have much to learn and gain from one another, but seem unwilling to do so to the possible detriment of their own people and economies.</w:t>
      </w:r>
    </w:p>
    <w:p w:rsidR="00495557" w:rsidRPr="00495557" w:rsidRDefault="00495557" w:rsidP="00495557"/>
    <w:sectPr w:rsidR="00495557" w:rsidRPr="00495557" w:rsidSect="007C56F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356E" w:rsidRDefault="0081356E" w:rsidP="005F5576">
      <w:r>
        <w:separator/>
      </w:r>
    </w:p>
  </w:endnote>
  <w:endnote w:type="continuationSeparator" w:id="0">
    <w:p w:rsidR="0081356E" w:rsidRDefault="0081356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356E" w:rsidRDefault="0081356E" w:rsidP="005F5576">
      <w:r>
        <w:separator/>
      </w:r>
    </w:p>
  </w:footnote>
  <w:footnote w:type="continuationSeparator" w:id="0">
    <w:p w:rsidR="0081356E" w:rsidRDefault="0081356E"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F0EB4"/>
    <w:rsid w:val="000022F2"/>
    <w:rsid w:val="0000459F"/>
    <w:rsid w:val="00004EB4"/>
    <w:rsid w:val="0002196C"/>
    <w:rsid w:val="00021F29"/>
    <w:rsid w:val="00027EED"/>
    <w:rsid w:val="0003041D"/>
    <w:rsid w:val="00033028"/>
    <w:rsid w:val="000360A7"/>
    <w:rsid w:val="0004447B"/>
    <w:rsid w:val="00052A1D"/>
    <w:rsid w:val="00055E12"/>
    <w:rsid w:val="00064A59"/>
    <w:rsid w:val="0007162E"/>
    <w:rsid w:val="00073B9A"/>
    <w:rsid w:val="00077528"/>
    <w:rsid w:val="00090287"/>
    <w:rsid w:val="00090BA2"/>
    <w:rsid w:val="000978A3"/>
    <w:rsid w:val="00097D7E"/>
    <w:rsid w:val="000A1D39"/>
    <w:rsid w:val="000A4FA5"/>
    <w:rsid w:val="000B61C8"/>
    <w:rsid w:val="000C767D"/>
    <w:rsid w:val="000D0B76"/>
    <w:rsid w:val="000D2AE5"/>
    <w:rsid w:val="000D3A26"/>
    <w:rsid w:val="000D3D8D"/>
    <w:rsid w:val="000E41A3"/>
    <w:rsid w:val="000E70E3"/>
    <w:rsid w:val="000F37E7"/>
    <w:rsid w:val="00113C68"/>
    <w:rsid w:val="00114663"/>
    <w:rsid w:val="0012057B"/>
    <w:rsid w:val="00126D92"/>
    <w:rsid w:val="001301AC"/>
    <w:rsid w:val="001304DF"/>
    <w:rsid w:val="00132BC1"/>
    <w:rsid w:val="00140397"/>
    <w:rsid w:val="0014072D"/>
    <w:rsid w:val="00141F7D"/>
    <w:rsid w:val="00141FBF"/>
    <w:rsid w:val="0016509D"/>
    <w:rsid w:val="0016711C"/>
    <w:rsid w:val="00167A9F"/>
    <w:rsid w:val="001711E1"/>
    <w:rsid w:val="00175018"/>
    <w:rsid w:val="00177828"/>
    <w:rsid w:val="00177A1E"/>
    <w:rsid w:val="00181A35"/>
    <w:rsid w:val="00182D51"/>
    <w:rsid w:val="0018565A"/>
    <w:rsid w:val="0019587B"/>
    <w:rsid w:val="001A4F0E"/>
    <w:rsid w:val="001B0A04"/>
    <w:rsid w:val="001B3CEC"/>
    <w:rsid w:val="001C1D82"/>
    <w:rsid w:val="001C2147"/>
    <w:rsid w:val="001C587E"/>
    <w:rsid w:val="001C7C90"/>
    <w:rsid w:val="001D0D51"/>
    <w:rsid w:val="001F0EB4"/>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C7B49"/>
    <w:rsid w:val="003D2C33"/>
    <w:rsid w:val="003E4831"/>
    <w:rsid w:val="003E48DE"/>
    <w:rsid w:val="003E7E8B"/>
    <w:rsid w:val="003F3030"/>
    <w:rsid w:val="003F47AE"/>
    <w:rsid w:val="00403971"/>
    <w:rsid w:val="00407386"/>
    <w:rsid w:val="004074DE"/>
    <w:rsid w:val="0041055D"/>
    <w:rsid w:val="004138EF"/>
    <w:rsid w:val="004319DE"/>
    <w:rsid w:val="00435232"/>
    <w:rsid w:val="0043785C"/>
    <w:rsid w:val="004400EA"/>
    <w:rsid w:val="004447E8"/>
    <w:rsid w:val="00450882"/>
    <w:rsid w:val="00451C20"/>
    <w:rsid w:val="00452001"/>
    <w:rsid w:val="0045442E"/>
    <w:rsid w:val="004564E2"/>
    <w:rsid w:val="00462418"/>
    <w:rsid w:val="00471A70"/>
    <w:rsid w:val="00473A79"/>
    <w:rsid w:val="00475E03"/>
    <w:rsid w:val="00476723"/>
    <w:rsid w:val="0047798D"/>
    <w:rsid w:val="004931DE"/>
    <w:rsid w:val="00495557"/>
    <w:rsid w:val="004A6083"/>
    <w:rsid w:val="004A6E81"/>
    <w:rsid w:val="004A7806"/>
    <w:rsid w:val="004B0545"/>
    <w:rsid w:val="004B617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678E"/>
    <w:rsid w:val="00650E98"/>
    <w:rsid w:val="00656C61"/>
    <w:rsid w:val="006600C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6BD6"/>
    <w:rsid w:val="00711FE2"/>
    <w:rsid w:val="00712649"/>
    <w:rsid w:val="00713E73"/>
    <w:rsid w:val="00714BC9"/>
    <w:rsid w:val="00723F91"/>
    <w:rsid w:val="00725623"/>
    <w:rsid w:val="00743059"/>
    <w:rsid w:val="00744F58"/>
    <w:rsid w:val="00745209"/>
    <w:rsid w:val="00750CED"/>
    <w:rsid w:val="00760A29"/>
    <w:rsid w:val="00770C45"/>
    <w:rsid w:val="00771E18"/>
    <w:rsid w:val="007739F1"/>
    <w:rsid w:val="007745C6"/>
    <w:rsid w:val="007755F6"/>
    <w:rsid w:val="007761AD"/>
    <w:rsid w:val="00777387"/>
    <w:rsid w:val="007815E5"/>
    <w:rsid w:val="00787343"/>
    <w:rsid w:val="00790BFA"/>
    <w:rsid w:val="00791121"/>
    <w:rsid w:val="00791C88"/>
    <w:rsid w:val="00795992"/>
    <w:rsid w:val="00797B76"/>
    <w:rsid w:val="007A3D06"/>
    <w:rsid w:val="007B383B"/>
    <w:rsid w:val="007C350D"/>
    <w:rsid w:val="007C3689"/>
    <w:rsid w:val="007C3C18"/>
    <w:rsid w:val="007C3C9B"/>
    <w:rsid w:val="007C56F3"/>
    <w:rsid w:val="007D3012"/>
    <w:rsid w:val="007D63D6"/>
    <w:rsid w:val="007D65A7"/>
    <w:rsid w:val="007E3F59"/>
    <w:rsid w:val="007E5043"/>
    <w:rsid w:val="007E5183"/>
    <w:rsid w:val="008133F9"/>
    <w:rsid w:val="0081356E"/>
    <w:rsid w:val="00823AAC"/>
    <w:rsid w:val="00854C66"/>
    <w:rsid w:val="008553E1"/>
    <w:rsid w:val="0087643B"/>
    <w:rsid w:val="00877669"/>
    <w:rsid w:val="00897F92"/>
    <w:rsid w:val="008A64C9"/>
    <w:rsid w:val="008B180A"/>
    <w:rsid w:val="008B24B7"/>
    <w:rsid w:val="008B45C5"/>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0CE2"/>
    <w:rsid w:val="00A3595E"/>
    <w:rsid w:val="00A46C7F"/>
    <w:rsid w:val="00A60345"/>
    <w:rsid w:val="00A73245"/>
    <w:rsid w:val="00A77145"/>
    <w:rsid w:val="00A82989"/>
    <w:rsid w:val="00A84D4E"/>
    <w:rsid w:val="00A904FE"/>
    <w:rsid w:val="00A9262C"/>
    <w:rsid w:val="00AB3B76"/>
    <w:rsid w:val="00AB61DD"/>
    <w:rsid w:val="00AC222F"/>
    <w:rsid w:val="00AC2CC7"/>
    <w:rsid w:val="00AC7B3B"/>
    <w:rsid w:val="00AD3CE6"/>
    <w:rsid w:val="00AE1307"/>
    <w:rsid w:val="00AE7586"/>
    <w:rsid w:val="00AF2B13"/>
    <w:rsid w:val="00AF7A65"/>
    <w:rsid w:val="00B06710"/>
    <w:rsid w:val="00B07EBF"/>
    <w:rsid w:val="00B166CB"/>
    <w:rsid w:val="00B235E1"/>
    <w:rsid w:val="00B272CF"/>
    <w:rsid w:val="00B3145D"/>
    <w:rsid w:val="00B320B2"/>
    <w:rsid w:val="00B357BA"/>
    <w:rsid w:val="00B45591"/>
    <w:rsid w:val="00B46F1F"/>
    <w:rsid w:val="00B564DB"/>
    <w:rsid w:val="00B61A83"/>
    <w:rsid w:val="00B768B6"/>
    <w:rsid w:val="00B816A3"/>
    <w:rsid w:val="00B908D1"/>
    <w:rsid w:val="00B940D1"/>
    <w:rsid w:val="00BB58BD"/>
    <w:rsid w:val="00BB6A26"/>
    <w:rsid w:val="00BC1034"/>
    <w:rsid w:val="00BE2408"/>
    <w:rsid w:val="00BE2D49"/>
    <w:rsid w:val="00BE3EC6"/>
    <w:rsid w:val="00BE5BEB"/>
    <w:rsid w:val="00BE6528"/>
    <w:rsid w:val="00C0087A"/>
    <w:rsid w:val="00C05F9D"/>
    <w:rsid w:val="00C27212"/>
    <w:rsid w:val="00C34185"/>
    <w:rsid w:val="00C41374"/>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6AE"/>
    <w:rsid w:val="00D86024"/>
    <w:rsid w:val="00D94CA3"/>
    <w:rsid w:val="00D96595"/>
    <w:rsid w:val="00DA018C"/>
    <w:rsid w:val="00DA3C9D"/>
    <w:rsid w:val="00DB0F7E"/>
    <w:rsid w:val="00DB5489"/>
    <w:rsid w:val="00DB6C98"/>
    <w:rsid w:val="00DC32B4"/>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364F"/>
    <w:rsid w:val="00E61D76"/>
    <w:rsid w:val="00E674DB"/>
    <w:rsid w:val="00E70912"/>
    <w:rsid w:val="00E75F28"/>
    <w:rsid w:val="00E90AA6"/>
    <w:rsid w:val="00E977B8"/>
    <w:rsid w:val="00E97AD1"/>
    <w:rsid w:val="00EA109B"/>
    <w:rsid w:val="00EA15A8"/>
    <w:rsid w:val="00EA2926"/>
    <w:rsid w:val="00EB2B1B"/>
    <w:rsid w:val="00EB2CDE"/>
    <w:rsid w:val="00EC1A81"/>
    <w:rsid w:val="00EC7E5C"/>
    <w:rsid w:val="00ED78F1"/>
    <w:rsid w:val="00EE4DCA"/>
    <w:rsid w:val="00EE74AA"/>
    <w:rsid w:val="00EE79AC"/>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66F3"/>
    <w:rsid w:val="00FA223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752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D176BE"/>
    <w:rPr>
      <w:rFonts w:ascii="Georgia" w:eastAsiaTheme="majorEastAsia" w:hAnsi="Georgia" w:cstheme="majorBidi"/>
      <w:b/>
      <w:bCs/>
      <w:iCs/>
      <w:sz w:val="26"/>
    </w:rPr>
  </w:style>
  <w:style w:type="paragraph" w:customStyle="1" w:styleId="card">
    <w:name w:val="card"/>
    <w:basedOn w:val="Normal"/>
    <w:next w:val="Normal"/>
    <w:link w:val="cardChar"/>
    <w:qFormat/>
    <w:rsid w:val="0041055D"/>
    <w:pPr>
      <w:ind w:left="288" w:right="288"/>
    </w:pPr>
    <w:rPr>
      <w:rFonts w:asciiTheme="minorHAnsi" w:hAnsiTheme="minorHAnsi" w:cstheme="minorBidi"/>
      <w:bCs/>
      <w:u w:val="single"/>
    </w:rPr>
  </w:style>
  <w:style w:type="character" w:customStyle="1" w:styleId="underline">
    <w:name w:val="underline"/>
    <w:link w:val="textbold"/>
    <w:qFormat/>
    <w:rsid w:val="0041055D"/>
    <w:rPr>
      <w:b/>
      <w:u w:val="single"/>
    </w:rPr>
  </w:style>
  <w:style w:type="character" w:customStyle="1" w:styleId="cardChar">
    <w:name w:val="card Char"/>
    <w:link w:val="card"/>
    <w:rsid w:val="0041055D"/>
    <w:rPr>
      <w:bCs/>
      <w:u w:val="single"/>
    </w:rPr>
  </w:style>
  <w:style w:type="paragraph" w:customStyle="1" w:styleId="tag">
    <w:name w:val="tag"/>
    <w:basedOn w:val="Normal"/>
    <w:next w:val="Normal"/>
    <w:rsid w:val="0041055D"/>
    <w:rPr>
      <w:rFonts w:eastAsia="Times New Roman"/>
      <w:b/>
      <w:sz w:val="24"/>
      <w:szCs w:val="20"/>
    </w:rPr>
  </w:style>
  <w:style w:type="paragraph" w:customStyle="1" w:styleId="textbold">
    <w:name w:val="text bold"/>
    <w:basedOn w:val="Normal"/>
    <w:link w:val="underline"/>
    <w:rsid w:val="0041055D"/>
    <w:pPr>
      <w:ind w:left="720"/>
      <w:jc w:val="both"/>
    </w:pPr>
    <w:rPr>
      <w:rFonts w:asciiTheme="minorHAnsi" w:hAnsiTheme="minorHAnsi" w:cstheme="minorBidi"/>
      <w:b/>
      <w:u w:val="single"/>
    </w:rPr>
  </w:style>
  <w:style w:type="character" w:customStyle="1" w:styleId="apple-style-span">
    <w:name w:val="apple-style-span"/>
    <w:basedOn w:val="DefaultParagraphFont"/>
    <w:rsid w:val="003C7B49"/>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3C7B49"/>
    <w:rPr>
      <w:rFonts w:cs="Arial"/>
      <w:bCs/>
      <w:szCs w:val="26"/>
      <w:u w:val="single"/>
      <w:lang w:val="en-US" w:eastAsia="en-US" w:bidi="ar-SA"/>
    </w:rPr>
  </w:style>
  <w:style w:type="character" w:customStyle="1" w:styleId="TitleChar">
    <w:name w:val="Title Char"/>
    <w:aliases w:val="Cites and Cards Char"/>
    <w:basedOn w:val="DefaultParagraphFont"/>
    <w:link w:val="Title"/>
    <w:uiPriority w:val="6"/>
    <w:qFormat/>
    <w:rsid w:val="003C7B49"/>
    <w:rPr>
      <w:bCs/>
      <w:sz w:val="20"/>
      <w:u w:val="single"/>
    </w:rPr>
  </w:style>
  <w:style w:type="paragraph" w:styleId="Title">
    <w:name w:val="Title"/>
    <w:aliases w:val="Cites and Cards"/>
    <w:basedOn w:val="Normal"/>
    <w:next w:val="Normal"/>
    <w:link w:val="TitleChar"/>
    <w:uiPriority w:val="6"/>
    <w:qFormat/>
    <w:rsid w:val="003C7B49"/>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3C7B49"/>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64678E"/>
    <w:rPr>
      <w:rFonts w:ascii="Tahoma" w:hAnsi="Tahoma" w:cs="Tahoma"/>
      <w:sz w:val="16"/>
      <w:szCs w:val="16"/>
    </w:rPr>
  </w:style>
  <w:style w:type="character" w:customStyle="1" w:styleId="DocumentMapChar">
    <w:name w:val="Document Map Char"/>
    <w:basedOn w:val="DefaultParagraphFont"/>
    <w:link w:val="DocumentMap"/>
    <w:uiPriority w:val="99"/>
    <w:semiHidden/>
    <w:rsid w:val="006467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752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D176BE"/>
    <w:rPr>
      <w:rFonts w:ascii="Georgia" w:eastAsiaTheme="majorEastAsia" w:hAnsi="Georgia" w:cstheme="majorBidi"/>
      <w:b/>
      <w:bCs/>
      <w:iCs/>
      <w:sz w:val="26"/>
    </w:rPr>
  </w:style>
  <w:style w:type="paragraph" w:customStyle="1" w:styleId="card">
    <w:name w:val="card"/>
    <w:basedOn w:val="Normal"/>
    <w:next w:val="Normal"/>
    <w:link w:val="cardChar"/>
    <w:qFormat/>
    <w:rsid w:val="0041055D"/>
    <w:pPr>
      <w:ind w:left="288" w:right="288"/>
    </w:pPr>
    <w:rPr>
      <w:rFonts w:asciiTheme="minorHAnsi" w:hAnsiTheme="minorHAnsi" w:cstheme="minorBidi"/>
      <w:bCs/>
      <w:u w:val="single"/>
    </w:rPr>
  </w:style>
  <w:style w:type="character" w:customStyle="1" w:styleId="underline">
    <w:name w:val="underline"/>
    <w:link w:val="textbold"/>
    <w:qFormat/>
    <w:rsid w:val="0041055D"/>
    <w:rPr>
      <w:b/>
      <w:u w:val="single"/>
    </w:rPr>
  </w:style>
  <w:style w:type="character" w:customStyle="1" w:styleId="cardChar">
    <w:name w:val="card Char"/>
    <w:link w:val="card"/>
    <w:rsid w:val="0041055D"/>
    <w:rPr>
      <w:bCs/>
      <w:u w:val="single"/>
    </w:rPr>
  </w:style>
  <w:style w:type="paragraph" w:customStyle="1" w:styleId="tag">
    <w:name w:val="tag"/>
    <w:basedOn w:val="Normal"/>
    <w:next w:val="Normal"/>
    <w:rsid w:val="0041055D"/>
    <w:rPr>
      <w:rFonts w:eastAsia="Times New Roman"/>
      <w:b/>
      <w:sz w:val="24"/>
      <w:szCs w:val="20"/>
    </w:rPr>
  </w:style>
  <w:style w:type="paragraph" w:customStyle="1" w:styleId="textbold">
    <w:name w:val="text bold"/>
    <w:basedOn w:val="Normal"/>
    <w:link w:val="underline"/>
    <w:rsid w:val="0041055D"/>
    <w:pPr>
      <w:ind w:left="720"/>
      <w:jc w:val="both"/>
    </w:pPr>
    <w:rPr>
      <w:rFonts w:asciiTheme="minorHAnsi" w:hAnsiTheme="minorHAnsi" w:cstheme="minorBidi"/>
      <w:b/>
      <w:u w:val="single"/>
    </w:rPr>
  </w:style>
  <w:style w:type="character" w:customStyle="1" w:styleId="apple-style-span">
    <w:name w:val="apple-style-span"/>
    <w:basedOn w:val="DefaultParagraphFont"/>
    <w:rsid w:val="003C7B49"/>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3C7B49"/>
    <w:rPr>
      <w:rFonts w:cs="Arial"/>
      <w:bCs/>
      <w:szCs w:val="26"/>
      <w:u w:val="single"/>
      <w:lang w:val="en-US" w:eastAsia="en-US" w:bidi="ar-SA"/>
    </w:rPr>
  </w:style>
  <w:style w:type="character" w:customStyle="1" w:styleId="TitleChar">
    <w:name w:val="Title Char"/>
    <w:aliases w:val="Cites and Cards Char"/>
    <w:basedOn w:val="DefaultParagraphFont"/>
    <w:link w:val="Title"/>
    <w:uiPriority w:val="6"/>
    <w:qFormat/>
    <w:rsid w:val="003C7B49"/>
    <w:rPr>
      <w:bCs/>
      <w:sz w:val="20"/>
      <w:u w:val="single"/>
    </w:rPr>
  </w:style>
  <w:style w:type="paragraph" w:styleId="Title">
    <w:name w:val="Title"/>
    <w:aliases w:val="Cites and Cards"/>
    <w:basedOn w:val="Normal"/>
    <w:next w:val="Normal"/>
    <w:link w:val="TitleChar"/>
    <w:uiPriority w:val="6"/>
    <w:qFormat/>
    <w:rsid w:val="003C7B49"/>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3C7B4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eopoliticalmonitor.com/post-chavez-us-venezuelan-relations-headed-for-a-thaw-4790/" TargetMode="External"/><Relationship Id="rId117" Type="http://schemas.openxmlformats.org/officeDocument/2006/relationships/hyperlink" Target="http://www.fas.org/sgp/crs/row/R40938.pdf" TargetMode="External"/><Relationship Id="rId21" Type="http://schemas.openxmlformats.org/officeDocument/2006/relationships/hyperlink" Target="http://www.thecuttingedgenews.com/index.php?article=740&amp;pageid=&amp;pagename" TargetMode="External"/><Relationship Id="rId42" Type="http://schemas.openxmlformats.org/officeDocument/2006/relationships/hyperlink" Target="http://www.thedialogue.org/PublicationFiles/IAD2012PolicyReportFINAL.pdf" TargetMode="External"/><Relationship Id="rId47" Type="http://schemas.openxmlformats.org/officeDocument/2006/relationships/hyperlink" Target="http://abcnews.go.com/ABC_Univision/Politics/hugo-chavez-death-fixing-us-venezuela-relationship-easy/story?id=18668275" TargetMode="External"/><Relationship Id="rId63" Type="http://schemas.openxmlformats.org/officeDocument/2006/relationships/hyperlink" Target="http://www.fas.org/sgp/crs/row/R40938.pdf" TargetMode="External"/><Relationship Id="rId68" Type="http://schemas.openxmlformats.org/officeDocument/2006/relationships/hyperlink" Target="http://www.americanprogress.org/wp-content/uploads/issues/2006/12/pdf/venezuela.pdf" TargetMode="External"/><Relationship Id="rId84" Type="http://schemas.openxmlformats.org/officeDocument/2006/relationships/hyperlink" Target="http://csis.org/blog/venezuelan-oil-embargo-wouldn%E2%80%99t-impact-american-energy-security" TargetMode="External"/><Relationship Id="rId89" Type="http://schemas.openxmlformats.org/officeDocument/2006/relationships/hyperlink" Target="http://drezner.foreignpolicy.com/category/wordpress_tag/venezuela" TargetMode="External"/><Relationship Id="rId112" Type="http://schemas.openxmlformats.org/officeDocument/2006/relationships/hyperlink" Target="http://online.wsj.com/article/SB10001424127887324581504578235911777903292.html" TargetMode="External"/><Relationship Id="rId16" Type="http://schemas.openxmlformats.org/officeDocument/2006/relationships/hyperlink" Target="http://www.economonitor.com/blog/2013/05/venezuelan-president-maduro-offers-olive-branch-to-washington/" TargetMode="External"/><Relationship Id="rId107" Type="http://schemas.openxmlformats.org/officeDocument/2006/relationships/hyperlink" Target="http://centerforworldconflictandpeace.blogspot.com/2013/03/russias-uncertain-position-in-post.html" TargetMode="External"/><Relationship Id="rId11" Type="http://schemas.openxmlformats.org/officeDocument/2006/relationships/hyperlink" Target="http://usatoday30.usatoday.com/news/nation/2008-10-08-805146709_x.htm" TargetMode="External"/><Relationship Id="rId32" Type="http://schemas.openxmlformats.org/officeDocument/2006/relationships/hyperlink" Target="http://www.dtic.mil/dtic/tr/fulltext/u2/a539679.pdf" TargetMode="External"/><Relationship Id="rId37" Type="http://schemas.openxmlformats.org/officeDocument/2006/relationships/hyperlink" Target="http://www.usnews.com/opinion/blogs/on-energy/2013/03/14/chavezs-death-presents-venezuela-with-oil-boom-opportunity" TargetMode="External"/><Relationship Id="rId53" Type="http://schemas.openxmlformats.org/officeDocument/2006/relationships/hyperlink" Target="http://www.brecorder.com/general-news/172/1197252/" TargetMode="External"/><Relationship Id="rId58" Type="http://schemas.openxmlformats.org/officeDocument/2006/relationships/hyperlink" Target="http://www.unc.edu/depts/diplomat/item/2013/0105/ca/duddy_venezuela.html" TargetMode="External"/><Relationship Id="rId74" Type="http://schemas.openxmlformats.org/officeDocument/2006/relationships/hyperlink" Target="http://www.helium.com/items/1926791-chavez-cut-off-the-us-from-venezuelan-oil-china-benefits" TargetMode="External"/><Relationship Id="rId79" Type="http://schemas.openxmlformats.org/officeDocument/2006/relationships/hyperlink" Target="http://www.helium.com/items/1926791-chavez-cut-off-the-us-from-venezuelan-oil-china-benefits" TargetMode="External"/><Relationship Id="rId102" Type="http://schemas.openxmlformats.org/officeDocument/2006/relationships/hyperlink" Target="http://online.wsj.com/article/SB10001424127887324069104578531713102125222.html" TargetMode="External"/><Relationship Id="rId123"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www.newyorkdailysun.com/venezuela-open-to-discussion-on-improving-ties-with-the-us/" TargetMode="External"/><Relationship Id="rId82" Type="http://schemas.openxmlformats.org/officeDocument/2006/relationships/hyperlink" Target="http://www.cfr.org/china/beijing-still-prefers-diplomacy-over-force/p29892" TargetMode="External"/><Relationship Id="rId90" Type="http://schemas.openxmlformats.org/officeDocument/2006/relationships/hyperlink" Target="http://www.worldpoliticsreview.com/articles/12776/the-realist-prism-washington-s-venezuela-dilemma" TargetMode="External"/><Relationship Id="rId95" Type="http://schemas.openxmlformats.org/officeDocument/2006/relationships/hyperlink" Target="http://www.marketwatch.com/story/post-chavez-venezuela-oils-next-saudi-arabia-2013-03-06?link=MW_story_popular" TargetMode="External"/><Relationship Id="rId19" Type="http://schemas.openxmlformats.org/officeDocument/2006/relationships/hyperlink" Target="http://www.bostonglobe.com/opinion/2012/10/30/podium-venezuela/EJ6Jd2yRKfaJ76HYrXb4WJ/story.html" TargetMode="External"/><Relationship Id="rId14" Type="http://schemas.openxmlformats.org/officeDocument/2006/relationships/hyperlink" Target="http://docs.house.gov/meetings/FA/FA07/20130411/100622/HHRG-113-FA07-Wstate-FarnsworthE-20130411.pdf" TargetMode="External"/><Relationship Id="rId22" Type="http://schemas.openxmlformats.org/officeDocument/2006/relationships/hyperlink" Target="http://www.iaee.org" TargetMode="External"/><Relationship Id="rId27" Type="http://schemas.openxmlformats.org/officeDocument/2006/relationships/hyperlink" Target="http://www.albertaoilmagazine.com/2013/04/a-new-leader-could-signal-change-for-venenzuelas-oil-and-gas-sector/" TargetMode="External"/><Relationship Id="rId30" Type="http://schemas.openxmlformats.org/officeDocument/2006/relationships/hyperlink" Target="http://www.energyandcapital.com/articles/reviving-venezuelas-oil-industry/3151" TargetMode="External"/><Relationship Id="rId35" Type="http://schemas.openxmlformats.org/officeDocument/2006/relationships/hyperlink" Target="http://www.dallasnews.com/business/energy/20130306-crumbling-venezuelan-oil-sector-expected-to-remain-hostile-to-u.s.-investment.ece" TargetMode="External"/><Relationship Id="rId43" Type="http://schemas.openxmlformats.org/officeDocument/2006/relationships/hyperlink" Target="http://online.wsj.com/article/SB10001424127887324581504578235911777903292.html" TargetMode="External"/><Relationship Id="rId48" Type="http://schemas.openxmlformats.org/officeDocument/2006/relationships/hyperlink" Target="http://abcnews.go.com/ABC_Univision/Politics/hugo-chavez-death-fixing-us-venezuela-relationship-easy/story?id=18668275" TargetMode="External"/><Relationship Id="rId56" Type="http://schemas.openxmlformats.org/officeDocument/2006/relationships/hyperlink" Target="http://www.isn.ethz.ch/isn/Digital-Library/Articles/Detail/?lng=en&amp;id=164370" TargetMode="External"/><Relationship Id="rId64" Type="http://schemas.openxmlformats.org/officeDocument/2006/relationships/hyperlink" Target="http://www.fas.org/sgp/crs/row/R40938.pdf" TargetMode="External"/><Relationship Id="rId69" Type="http://schemas.openxmlformats.org/officeDocument/2006/relationships/hyperlink" Target="http://www.wilsoncenter.org/sites/default/files/EnterDragonFinal.pdf" TargetMode="External"/><Relationship Id="rId77" Type="http://schemas.openxmlformats.org/officeDocument/2006/relationships/hyperlink" Target="http://csis.org/blog/venezuelan-oil-embargo-wouldn%E2%80%99t-impact-american-energy-security" TargetMode="External"/><Relationship Id="rId100" Type="http://schemas.openxmlformats.org/officeDocument/2006/relationships/hyperlink" Target="http://www.bloomberg.com/news/2013-05-23/with-u-s-awash-in-oil-keystone-argument-weakens.html" TargetMode="External"/><Relationship Id="rId105" Type="http://schemas.openxmlformats.org/officeDocument/2006/relationships/hyperlink" Target="http://fuelfix.com/blog/2013/06/10/canadian-ambassador-albertas-oil-sands-crude-will-get-to-market/" TargetMode="External"/><Relationship Id="rId113" Type="http://schemas.openxmlformats.org/officeDocument/2006/relationships/hyperlink" Target="http://www.thecuttingedgenews.com/index.php?article=72042&amp;pageid=17&amp;pagename=News" TargetMode="External"/><Relationship Id="rId118" Type="http://schemas.openxmlformats.org/officeDocument/2006/relationships/hyperlink" Target="http://www.marketplace.org/topics/world/battle-trade-latin-america" TargetMode="External"/><Relationship Id="rId8" Type="http://schemas.openxmlformats.org/officeDocument/2006/relationships/endnotes" Target="endnotes.xml"/><Relationship Id="rId51" Type="http://schemas.openxmlformats.org/officeDocument/2006/relationships/hyperlink" Target="http://oilprice.com/Geopolitics/South-America/If-Chavez-Dies-What-Next-for-U.S.-Venezuelan-Energy-Relations.html" TargetMode="External"/><Relationship Id="rId72" Type="http://schemas.openxmlformats.org/officeDocument/2006/relationships/hyperlink" Target="http://csis.org/blog/venezuelan-oil-embargo-wouldn%E2%80%99t-impact-american-energy-security" TargetMode="External"/><Relationship Id="rId80" Type="http://schemas.openxmlformats.org/officeDocument/2006/relationships/hyperlink" Target="http://www.e-ir.info/2009/02/09/venezuela%E2%80%99s-threats-to-us-economic-security/" TargetMode="External"/><Relationship Id="rId85" Type="http://schemas.openxmlformats.org/officeDocument/2006/relationships/hyperlink" Target="http://www.upi.com/Business_News/Energy-Resources/2013/05/30/Chevron-PDVSA-shoot-for-higher-production/UPI-86761369912958/" TargetMode="External"/><Relationship Id="rId93" Type="http://schemas.openxmlformats.org/officeDocument/2006/relationships/hyperlink" Target="http://nsnetwork.org/a-post-chavez-venezuela/" TargetMode="External"/><Relationship Id="rId98" Type="http://schemas.openxmlformats.org/officeDocument/2006/relationships/hyperlink" Target="http://www.theglobeandmail.com/report-on-business/industry-news/energy-and-resources/oil-sands-deals-lose-traction/article12115969/" TargetMode="External"/><Relationship Id="rId121" Type="http://schemas.openxmlformats.org/officeDocument/2006/relationships/hyperlink" Target="http://www.theinternational.org/articles/370-the-rocky-us-venezuela-relationship-wh" TargetMode="External"/><Relationship Id="rId3" Type="http://schemas.openxmlformats.org/officeDocument/2006/relationships/customXml" Target="../customXml/item3.xml"/><Relationship Id="rId12" Type="http://schemas.openxmlformats.org/officeDocument/2006/relationships/hyperlink" Target="http://nationalinterest.org/article/why-venezuela-matters-2388?page=1" TargetMode="External"/><Relationship Id="rId17" Type="http://schemas.openxmlformats.org/officeDocument/2006/relationships/hyperlink" Target="http://americamagazine.org/issue/chavez-death-brings-new-chance-us-venezuela-engagement" TargetMode="External"/><Relationship Id="rId25" Type="http://schemas.openxmlformats.org/officeDocument/2006/relationships/hyperlink" Target="http://www.legion.org/landingzone/214857/monroe-doctrine-version-20" TargetMode="External"/><Relationship Id="rId33" Type="http://schemas.openxmlformats.org/officeDocument/2006/relationships/hyperlink" Target="http://www.fas.org/sgp/crs/row/R40938.pdf" TargetMode="External"/><Relationship Id="rId38" Type="http://schemas.openxmlformats.org/officeDocument/2006/relationships/hyperlink" Target="http://www.thedialogue.org/page.cfm?pageID=32&amp;pubID=3297" TargetMode="External"/><Relationship Id="rId46" Type="http://schemas.openxmlformats.org/officeDocument/2006/relationships/hyperlink" Target="http://www.csmonitor.com/Environment/Energy-Voices/2013/0309/In-Venezuela-oil-and-idealism-won-t-mix-forever" TargetMode="External"/><Relationship Id="rId59" Type="http://schemas.openxmlformats.org/officeDocument/2006/relationships/hyperlink" Target="http://www.thedialogue.org/PublicationFiles/IAD2012PolicyReportFINAL.pdf" TargetMode="External"/><Relationship Id="rId67" Type="http://schemas.openxmlformats.org/officeDocument/2006/relationships/hyperlink" Target="http://www.iaee.org" TargetMode="External"/><Relationship Id="rId103" Type="http://schemas.openxmlformats.org/officeDocument/2006/relationships/hyperlink" Target="http://abcnews.go.com/2020/Story?id=3061015&amp;page=1" TargetMode="External"/><Relationship Id="rId108" Type="http://schemas.openxmlformats.org/officeDocument/2006/relationships/hyperlink" Target="http://rt.com/business/chavez-venezuelan-death-oil-887/" TargetMode="External"/><Relationship Id="rId116" Type="http://schemas.openxmlformats.org/officeDocument/2006/relationships/hyperlink" Target="http://www.fas.org/sgp/crs/row/R40938.pdf" TargetMode="External"/><Relationship Id="rId124" Type="http://schemas.microsoft.com/office/2007/relationships/stylesWithEffects" Target="stylesWithEffects.xml"/><Relationship Id="rId20" Type="http://schemas.openxmlformats.org/officeDocument/2006/relationships/hyperlink" Target="http://www.brookings.edu/~/media/Research/Files/Reports/2008/11/24%20latin%20america%20partnership/1124_latin_america_partnership.PDF" TargetMode="External"/><Relationship Id="rId41" Type="http://schemas.openxmlformats.org/officeDocument/2006/relationships/hyperlink" Target="http://www.thedialogue.org/PublicationFiles/IAD2012PolicyReportFINAL.pdf" TargetMode="External"/><Relationship Id="rId54" Type="http://schemas.openxmlformats.org/officeDocument/2006/relationships/hyperlink" Target="http://oilprice.com/Geopolitics/South-America/The-apparent-victory-for-Nicolos-Maduro-in-the-Venezuelan-presidential-election.html" TargetMode="External"/><Relationship Id="rId62" Type="http://schemas.openxmlformats.org/officeDocument/2006/relationships/hyperlink" Target="http://www.newyorkdailysun.com/venezuela-open-to-discussion-on-improving-ties-with-the-us/" TargetMode="External"/><Relationship Id="rId70" Type="http://schemas.openxmlformats.org/officeDocument/2006/relationships/hyperlink" Target="http://oilprice.com/Geopolitics/South-America/Foreign-Oil-Gas-Companies-Look-to-Status-Quo-in-Venezuela.html" TargetMode="External"/><Relationship Id="rId75" Type="http://schemas.openxmlformats.org/officeDocument/2006/relationships/hyperlink" Target="http://www.e-ir.info/2009/02/09/venezuela%E2%80%99s-threats-to-us-economic-security/" TargetMode="External"/><Relationship Id="rId83" Type="http://schemas.openxmlformats.org/officeDocument/2006/relationships/hyperlink" Target="http://csis.org/blog/venezuelan-oil-embargo-wouldn%E2%80%99t-impact-american-energy-security" TargetMode="External"/><Relationship Id="rId88" Type="http://schemas.openxmlformats.org/officeDocument/2006/relationships/hyperlink" Target="http://news.yahoo.com/outlook-grim-venezuelas-essential-oil-industry-143827999.html" TargetMode="External"/><Relationship Id="rId91" Type="http://schemas.openxmlformats.org/officeDocument/2006/relationships/hyperlink" Target="http://www.thedialogue.org/page.cfm?pageID=32&amp;pubID=3297" TargetMode="External"/><Relationship Id="rId96" Type="http://schemas.openxmlformats.org/officeDocument/2006/relationships/hyperlink" Target="http://www.ogj.com/articles/2013/03/outlook-uncertain-following-chavezs-death-in-venezuela.html" TargetMode="External"/><Relationship Id="rId111" Type="http://schemas.openxmlformats.org/officeDocument/2006/relationships/hyperlink" Target="http://www.ogj.com/articles/print/volume-111/issue-4d/general-interest/us-can-play-constructive-western-hemisphere.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ipsnews.net/2013/06/analysts-say-oil-could-help-mend-u-s-venezuela-relations/" TargetMode="External"/><Relationship Id="rId23" Type="http://schemas.openxmlformats.org/officeDocument/2006/relationships/hyperlink" Target="http://www.helium.com/items/1926791-chavez-cut-off-the-us-from-venezuelan-oil-china-benefits" TargetMode="External"/><Relationship Id="rId28" Type="http://schemas.openxmlformats.org/officeDocument/2006/relationships/hyperlink" Target="http://www.nytimes.com/2012/05/10/opinion/game-over-for-the-climate.html?_r=0" TargetMode="External"/><Relationship Id="rId36" Type="http://schemas.openxmlformats.org/officeDocument/2006/relationships/hyperlink" Target="http://www.usnews.com/opinion/blogs/on-energy/2013/03/14/chavezs-death-presents-venezuela-with-oil-boom-opportunity" TargetMode="External"/><Relationship Id="rId49" Type="http://schemas.openxmlformats.org/officeDocument/2006/relationships/hyperlink" Target="http://www.ogj.com/articles/print/volume-111/issue-4d/general-interest/us-can-play-constructive-western-hemisphere.html" TargetMode="External"/><Relationship Id="rId57" Type="http://schemas.openxmlformats.org/officeDocument/2006/relationships/hyperlink" Target="http://www.fas.org/sgp/crs/row/R40938.pdf" TargetMode="External"/><Relationship Id="rId106" Type="http://schemas.openxmlformats.org/officeDocument/2006/relationships/hyperlink" Target="http://online.wsj.com/article/SB10001424127887324069104578531713102125222.html" TargetMode="External"/><Relationship Id="rId114" Type="http://schemas.openxmlformats.org/officeDocument/2006/relationships/hyperlink" Target="http://www.fas.org/sgp/crs/row/R40938.pdf" TargetMode="External"/><Relationship Id="rId119" Type="http://schemas.openxmlformats.org/officeDocument/2006/relationships/hyperlink" Target="http://www.energytribune.com/76932/venezuela-china-strengthen-cooperation-in-oil-sector" TargetMode="External"/><Relationship Id="rId10" Type="http://schemas.openxmlformats.org/officeDocument/2006/relationships/hyperlink" Target="http://www.usnews.com/news/articles/2013/04/24/iranian-sponsored-narco-terrorism-in-venezuela-how-will-maduro-respond" TargetMode="External"/><Relationship Id="rId31" Type="http://schemas.openxmlformats.org/officeDocument/2006/relationships/hyperlink" Target="http://www.guardian.co.uk/environment/2013/may/19/tar-sands-exploitation-climate-scientist" TargetMode="External"/><Relationship Id="rId44" Type="http://schemas.openxmlformats.org/officeDocument/2006/relationships/hyperlink" Target="http://business.financialpost.com/2013/03/06/life-after-chavez-venezuela-u-s-oil-industries-are-naturally-attractive-trading-partners/?__lsa=d8ad-15ca" TargetMode="External"/><Relationship Id="rId52" Type="http://schemas.openxmlformats.org/officeDocument/2006/relationships/hyperlink" Target="http://business.financialpost.com/2013/03/06/life-after-chavez-venezuela-u-s-oil-industries-are-naturally-attractive-trading-partners/?__lsa=d8ad-15ca" TargetMode="External"/><Relationship Id="rId60" Type="http://schemas.openxmlformats.org/officeDocument/2006/relationships/hyperlink" Target="http://walt.foreignpolicy.com/posts/2011/12/05/us_credibility_is_not_our_problem" TargetMode="External"/><Relationship Id="rId65" Type="http://schemas.openxmlformats.org/officeDocument/2006/relationships/hyperlink" Target="http://www.thedialogue.org/PublicationFiles/IAD2012PolicyReportFINAL.pdf" TargetMode="External"/><Relationship Id="rId73" Type="http://schemas.openxmlformats.org/officeDocument/2006/relationships/hyperlink" Target="http://www.wilsoncenter.org/sites/default/files/EnterDragonFinal.pdf" TargetMode="External"/><Relationship Id="rId78" Type="http://schemas.openxmlformats.org/officeDocument/2006/relationships/hyperlink" Target="http://www.fas.org/sgp/crs/row/R40938.pdf" TargetMode="External"/><Relationship Id="rId81" Type="http://schemas.openxmlformats.org/officeDocument/2006/relationships/hyperlink" Target="http://www.wilsoncenter.org/sites/default/files/EnterDragonFinal.pdf" TargetMode="External"/><Relationship Id="rId86" Type="http://schemas.openxmlformats.org/officeDocument/2006/relationships/hyperlink" Target="http://www.usnews.com/news/articles/2013/04/24/iranian-sponsored-narco-terrorism-in-venezuela-how-will-maduro-respond" TargetMode="External"/><Relationship Id="rId94" Type="http://schemas.openxmlformats.org/officeDocument/2006/relationships/hyperlink" Target="http://www.geopoliticalmonitor.com/post-chavez-us-venezuelan-relations-headed-for-a-thaw-4790/" TargetMode="External"/><Relationship Id="rId99" Type="http://schemas.openxmlformats.org/officeDocument/2006/relationships/hyperlink" Target="http://www.nytimes.com/2013/03/20/business/us-example-offers-hope-for-cutting-carbon-emissions.html?_r=1&amp;" TargetMode="External"/><Relationship Id="rId101" Type="http://schemas.openxmlformats.org/officeDocument/2006/relationships/hyperlink" Target="http://www.theglobeandmail.com/report-on-business/industry-news/energy-and-resources/oil-sands-deals-lose-traction/article12115969/" TargetMode="External"/><Relationship Id="rId12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docs.house.gov/meetings/FA/FA07/20130411/100622/HHRG-113-FA07-Wstate-GoldwynD-20130411.pdf" TargetMode="External"/><Relationship Id="rId13" Type="http://schemas.openxmlformats.org/officeDocument/2006/relationships/hyperlink" Target="http://www.foreignpolicy.com/articles/2013/03/11/the_empire_makes_nice_venezuela_hugo_chavez" TargetMode="External"/><Relationship Id="rId18" Type="http://schemas.openxmlformats.org/officeDocument/2006/relationships/hyperlink" Target="http://docs.house.gov/meetings/FA/FA07/20130411/100622/HHRG-113-FA07-Wstate-GoldwynD-20130411.pdf" TargetMode="External"/><Relationship Id="rId39" Type="http://schemas.openxmlformats.org/officeDocument/2006/relationships/hyperlink" Target="http://online.wsj.com/article/SB10001424127887324581504578235911777903292.html" TargetMode="External"/><Relationship Id="rId109" Type="http://schemas.openxmlformats.org/officeDocument/2006/relationships/hyperlink" Target="http://english.ruvr.ru/news/2013_05_24/Russia-and-Venezuela-to-develop-Orinoco-oil-fields/" TargetMode="External"/><Relationship Id="rId34" Type="http://schemas.openxmlformats.org/officeDocument/2006/relationships/hyperlink" Target="http://www.marketwatch.com/story/post-chavez-venezuela-oils-next-saudi-arabia-2013-03-06?link=MW_story_popular" TargetMode="External"/><Relationship Id="rId50" Type="http://schemas.openxmlformats.org/officeDocument/2006/relationships/hyperlink" Target="http://www.businesswithoutborders.com/topics/opportunities/unlocking-venezuelas-vast-energy-potential/" TargetMode="External"/><Relationship Id="rId55" Type="http://schemas.openxmlformats.org/officeDocument/2006/relationships/hyperlink" Target="http://www.reuters.com/article/2013/01/09/venezuela-chavez-usa-idUSL1E9C9BA320130109" TargetMode="External"/><Relationship Id="rId76" Type="http://schemas.openxmlformats.org/officeDocument/2006/relationships/hyperlink" Target="http://www.ft.com/intl/cms/s/0/5ef9e0fa-44f8-11e2-858f-00144feabdc0.html" TargetMode="External"/><Relationship Id="rId97" Type="http://schemas.openxmlformats.org/officeDocument/2006/relationships/hyperlink" Target="http://finance.fortune.cnn.com/2013/03/06/hugo-chavez-death-oil/" TargetMode="External"/><Relationship Id="rId104" Type="http://schemas.openxmlformats.org/officeDocument/2006/relationships/hyperlink" Target="http://fuelfix.com/blog/2013/06/10/canadian-ambassador-albertas-oil-sands-crude-will-get-to-market/" TargetMode="External"/><Relationship Id="rId120" Type="http://schemas.openxmlformats.org/officeDocument/2006/relationships/hyperlink" Target="http://oilprice.com/Geopolitics/South-America/Foreign-Oil-Gas-Companies-Look-to-Status-Quo-in-Venezuela.html" TargetMode="External"/><Relationship Id="rId7" Type="http://schemas.openxmlformats.org/officeDocument/2006/relationships/footnotes" Target="footnotes.xml"/><Relationship Id="rId71" Type="http://schemas.openxmlformats.org/officeDocument/2006/relationships/hyperlink" Target="http://business.financialpost.com/2013/03/06/life-after-chavez-venezuela-u-s-oil-industries-are-naturally-attractive-trading-partners/?__lsa=d8ad-15ca" TargetMode="External"/><Relationship Id="rId92" Type="http://schemas.openxmlformats.org/officeDocument/2006/relationships/hyperlink" Target="http://oilprice.com/Geopolitics/South-America/Foreign-Oil-Gas-Companies-Look-to-Status-Quo-in-Venezuela.html" TargetMode="External"/><Relationship Id="rId2" Type="http://schemas.openxmlformats.org/officeDocument/2006/relationships/customXml" Target="../customXml/item2.xml"/><Relationship Id="rId29" Type="http://schemas.openxmlformats.org/officeDocument/2006/relationships/hyperlink" Target="http://business.financialpost.com/2013/03/06/life-after-chavez-venezuela-u-s-oil-industries-are-naturally-attractive-trading-partners/?__lsa=d8ad-15ca" TargetMode="External"/><Relationship Id="rId24" Type="http://schemas.openxmlformats.org/officeDocument/2006/relationships/hyperlink" Target="http://www.mitpressjournals.org/doi/abs/10.1162/ISEC_a_00107" TargetMode="External"/><Relationship Id="rId40" Type="http://schemas.openxmlformats.org/officeDocument/2006/relationships/hyperlink" Target="http://www.brecorder.com/general-news/172/1197252/" TargetMode="External"/><Relationship Id="rId45" Type="http://schemas.openxmlformats.org/officeDocument/2006/relationships/hyperlink" Target="http://www.reuters.com/article/2010/04/15/venezuela-oil-opec-idUSN1523721520100415" TargetMode="External"/><Relationship Id="rId66" Type="http://schemas.openxmlformats.org/officeDocument/2006/relationships/hyperlink" Target="http://www.thedialogue.org/PublicationFiles/IAD2012PolicyReportFINAL.pdf" TargetMode="External"/><Relationship Id="rId87" Type="http://schemas.openxmlformats.org/officeDocument/2006/relationships/hyperlink" Target="http://csis.org/publication/venezuela-post-election-can-maduro-govern" TargetMode="External"/><Relationship Id="rId110" Type="http://schemas.openxmlformats.org/officeDocument/2006/relationships/hyperlink" Target="http://www.energytribune.com/76932/venezuela-china-strengthen-cooperation-in-oil-sector" TargetMode="External"/><Relationship Id="rId115" Type="http://schemas.openxmlformats.org/officeDocument/2006/relationships/hyperlink" Target="http://www.thedialogue.org/PublicationFiles/IAD2012PolicyReport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86CF82-4913-4AE8-B652-D4C424054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123</Pages>
  <Words>50855</Words>
  <Characters>289874</Characters>
  <Application>Microsoft Office Word</Application>
  <DocSecurity>0</DocSecurity>
  <Lines>2415</Lines>
  <Paragraphs>680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340049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Owner, Team 2011</cp:lastModifiedBy>
  <cp:revision>2</cp:revision>
  <dcterms:created xsi:type="dcterms:W3CDTF">2013-07-13T16:57:00Z</dcterms:created>
  <dcterms:modified xsi:type="dcterms:W3CDTF">2013-07-13T16:57:00Z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