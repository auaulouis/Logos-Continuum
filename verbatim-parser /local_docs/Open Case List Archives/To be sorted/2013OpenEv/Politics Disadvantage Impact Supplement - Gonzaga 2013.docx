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380" w:rsidRPr="00A643E0" w:rsidRDefault="00B767D2" w:rsidP="007C6380">
      <w:pPr>
        <w:pStyle w:val="Heading1"/>
        <w:rPr>
          <w:rFonts w:cs="Times New Roman"/>
        </w:rPr>
      </w:pPr>
      <w:r w:rsidRPr="00A643E0">
        <w:rPr>
          <w:rFonts w:cs="Times New Roman"/>
        </w:rPr>
        <w:t>Politics Impact Supplement</w:t>
      </w:r>
    </w:p>
    <w:p w:rsidR="00B767D2" w:rsidRPr="00A643E0" w:rsidRDefault="00B767D2" w:rsidP="00B767D2"/>
    <w:p w:rsidR="00B767D2" w:rsidRPr="00A643E0" w:rsidRDefault="00B767D2" w:rsidP="00B767D2"/>
    <w:p w:rsidR="00C96E95" w:rsidRPr="00A643E0" w:rsidRDefault="00C96E95" w:rsidP="007C6380"/>
    <w:p w:rsidR="007C6380" w:rsidRPr="00A643E0" w:rsidRDefault="007C6380" w:rsidP="007C6380"/>
    <w:p w:rsidR="007C6380" w:rsidRPr="00A643E0" w:rsidRDefault="007C6380" w:rsidP="007C6380"/>
    <w:p w:rsidR="0025071C" w:rsidRPr="00A643E0" w:rsidRDefault="0025071C" w:rsidP="0025071C">
      <w:pPr>
        <w:pStyle w:val="Heading2"/>
        <w:rPr>
          <w:rFonts w:cs="Times New Roman"/>
        </w:rPr>
      </w:pPr>
      <w:r w:rsidRPr="00A643E0">
        <w:rPr>
          <w:rFonts w:cs="Times New Roman"/>
        </w:rPr>
        <w:lastRenderedPageBreak/>
        <w:t>1NC</w:t>
      </w:r>
    </w:p>
    <w:p w:rsidR="0025071C" w:rsidRPr="00A643E0" w:rsidRDefault="0025071C" w:rsidP="0025071C">
      <w:pPr>
        <w:pStyle w:val="Heading3"/>
        <w:rPr>
          <w:rFonts w:cs="Times New Roman"/>
        </w:rPr>
      </w:pPr>
      <w:r w:rsidRPr="00A643E0">
        <w:rPr>
          <w:rFonts w:cs="Times New Roman"/>
        </w:rPr>
        <w:lastRenderedPageBreak/>
        <w:t>Politics – 1NC Shell</w:t>
      </w:r>
    </w:p>
    <w:p w:rsidR="0025071C" w:rsidRPr="00A643E0" w:rsidRDefault="0025071C" w:rsidP="0025071C">
      <w:bookmarkStart w:id="0" w:name="_GoBack"/>
      <w:bookmarkEnd w:id="0"/>
    </w:p>
    <w:p w:rsidR="00F066D4" w:rsidRPr="00A643E0" w:rsidRDefault="0029525C" w:rsidP="0029525C">
      <w:pPr>
        <w:pStyle w:val="Heading4"/>
        <w:rPr>
          <w:rFonts w:cs="Times New Roman"/>
        </w:rPr>
      </w:pPr>
      <w:r w:rsidRPr="00A643E0">
        <w:rPr>
          <w:rFonts w:cs="Times New Roman"/>
        </w:rPr>
        <w:t xml:space="preserve">A. </w:t>
      </w:r>
      <w:r w:rsidR="0025071C" w:rsidRPr="00A643E0">
        <w:rPr>
          <w:rFonts w:cs="Times New Roman"/>
        </w:rPr>
        <w:t>Obama will win Trade Promotion Authority now</w:t>
      </w:r>
      <w:r w:rsidR="00F066D4" w:rsidRPr="00A643E0">
        <w:rPr>
          <w:rFonts w:cs="Times New Roman"/>
        </w:rPr>
        <w:t xml:space="preserve"> – momentum</w:t>
      </w:r>
    </w:p>
    <w:p w:rsidR="00F066D4" w:rsidRPr="00A643E0" w:rsidRDefault="00F066D4" w:rsidP="0029525C">
      <w:pPr>
        <w:rPr>
          <w:rStyle w:val="StyleStyleBold12pt"/>
        </w:rPr>
      </w:pPr>
      <w:r w:rsidRPr="00A643E0">
        <w:rPr>
          <w:rStyle w:val="StyleStyleBold12pt"/>
        </w:rPr>
        <w:t xml:space="preserve">Needham, </w:t>
      </w:r>
      <w:proofErr w:type="gramStart"/>
      <w:r w:rsidRPr="00A643E0">
        <w:rPr>
          <w:rStyle w:val="StyleStyleBold12pt"/>
        </w:rPr>
        <w:t>The</w:t>
      </w:r>
      <w:proofErr w:type="gramEnd"/>
      <w:r w:rsidRPr="00A643E0">
        <w:rPr>
          <w:rStyle w:val="StyleStyleBold12pt"/>
        </w:rPr>
        <w:t xml:space="preserve"> Hill, 6-26-13</w:t>
      </w:r>
    </w:p>
    <w:p w:rsidR="00F066D4" w:rsidRPr="00A643E0" w:rsidRDefault="00F066D4" w:rsidP="0029525C">
      <w:r w:rsidRPr="00A643E0">
        <w:t xml:space="preserve">[Vicki, The Hill, “Trade agenda pushed by leading business group”, </w:t>
      </w:r>
      <w:hyperlink r:id="rId11" w:history="1">
        <w:r w:rsidRPr="00A643E0">
          <w:rPr>
            <w:rStyle w:val="Hyperlink"/>
          </w:rPr>
          <w:t>http://thehill.com/blogs/on-the-money/1005-trade/307937-trade-agenda-pushed-by-leading-business-group</w:t>
        </w:r>
      </w:hyperlink>
      <w:r w:rsidRPr="00A643E0">
        <w:t>, accessed 7-13-13, AFB]</w:t>
      </w:r>
    </w:p>
    <w:p w:rsidR="00F066D4" w:rsidRPr="00A643E0" w:rsidRDefault="00F066D4" w:rsidP="00F066D4">
      <w:pPr>
        <w:pStyle w:val="ListParagraph"/>
      </w:pPr>
      <w:r w:rsidRPr="00A643E0">
        <w:t xml:space="preserve">    </w:t>
      </w:r>
    </w:p>
    <w:p w:rsidR="00F066D4" w:rsidRPr="00A643E0" w:rsidRDefault="00F066D4" w:rsidP="0029525C">
      <w:r w:rsidRPr="00A643E0">
        <w:rPr>
          <w:rStyle w:val="StyleBoldUnderline"/>
        </w:rPr>
        <w:t>A leading business group is urging the Obama administration and Congress to ride a wave of recent momentum toward pursuing and completing a vast array of trade agreements that could boost U.S. jobs and economic growth</w:t>
      </w:r>
      <w:r w:rsidRPr="00A643E0">
        <w:t xml:space="preserve">. </w:t>
      </w:r>
    </w:p>
    <w:p w:rsidR="00F066D4" w:rsidRPr="00A643E0" w:rsidRDefault="00F066D4" w:rsidP="0029525C">
      <w:r w:rsidRPr="00A643E0">
        <w:rPr>
          <w:rStyle w:val="StyleBoldUnderline"/>
        </w:rPr>
        <w:t>The Business Roundtable on Wednesday specifically pushed for the completion trade promotion authority (TPA) as the United States embarks on trade talks</w:t>
      </w:r>
      <w:r w:rsidRPr="00A643E0">
        <w:t xml:space="preserve"> with the European Union and continues discussions on the 12-nation Trans-Pacific Partnership (TPP), in a letter to newly confirmed U.S. Trade Representative Michael </w:t>
      </w:r>
      <w:proofErr w:type="spellStart"/>
      <w:r w:rsidRPr="00A643E0">
        <w:t>Froman</w:t>
      </w:r>
      <w:proofErr w:type="spellEnd"/>
      <w:r w:rsidRPr="00A643E0">
        <w:t>.</w:t>
      </w:r>
    </w:p>
    <w:p w:rsidR="00F066D4" w:rsidRPr="00A643E0" w:rsidRDefault="00F066D4" w:rsidP="0029525C">
      <w:r w:rsidRPr="00A643E0">
        <w:t xml:space="preserve">"For its part, Business Roundtable is working to educate leaders in Washington and people around the country on the importance of trade, U.S. trade agreements and TPA to enhancing U.S. growth and jobs," said Doug </w:t>
      </w:r>
      <w:proofErr w:type="spellStart"/>
      <w:r w:rsidRPr="00A643E0">
        <w:t>Oberhelman</w:t>
      </w:r>
      <w:proofErr w:type="spellEnd"/>
      <w:r w:rsidRPr="00A643E0">
        <w:t>, chairman of BRT's International Engagement Committee.</w:t>
      </w:r>
    </w:p>
    <w:p w:rsidR="00F066D4" w:rsidRPr="00A643E0" w:rsidRDefault="00F066D4" w:rsidP="0029525C">
      <w:r w:rsidRPr="00A643E0">
        <w:t xml:space="preserve">"Reflecting this, a key trade priority is passing updated TPA legislation," he said. </w:t>
      </w:r>
    </w:p>
    <w:p w:rsidR="00F066D4" w:rsidRPr="00A643E0" w:rsidRDefault="00F066D4" w:rsidP="0029525C">
      <w:r w:rsidRPr="00A643E0">
        <w:t>He said BRT recently launched the Trade Benefits America coalition with other business groups, which represent the manufacturing, services and agricultural sectors.</w:t>
      </w:r>
    </w:p>
    <w:p w:rsidR="00F066D4" w:rsidRPr="00A643E0" w:rsidRDefault="00F066D4" w:rsidP="0029525C">
      <w:pPr>
        <w:rPr>
          <w:rStyle w:val="StyleBoldUnderline"/>
        </w:rPr>
      </w:pPr>
      <w:proofErr w:type="spellStart"/>
      <w:r w:rsidRPr="00A643E0">
        <w:rPr>
          <w:rStyle w:val="StyleBoldUnderline"/>
        </w:rPr>
        <w:t>Froman</w:t>
      </w:r>
      <w:proofErr w:type="spellEnd"/>
      <w:r w:rsidRPr="00A643E0">
        <w:rPr>
          <w:rStyle w:val="StyleBoldUnderline"/>
        </w:rPr>
        <w:t xml:space="preserve"> told The Hill earlier this week that the White House is ready to engage with Congress on fast-track authority legislation, of which </w:t>
      </w:r>
      <w:proofErr w:type="gramStart"/>
      <w:r w:rsidRPr="00A643E0">
        <w:rPr>
          <w:rStyle w:val="StyleBoldUnderline"/>
        </w:rPr>
        <w:t>a mix of Republican and Democratic lawmakers have</w:t>
      </w:r>
      <w:proofErr w:type="gramEnd"/>
      <w:r w:rsidRPr="00A643E0">
        <w:rPr>
          <w:rStyle w:val="StyleBoldUnderline"/>
        </w:rPr>
        <w:t xml:space="preserve"> also expressed support. </w:t>
      </w:r>
    </w:p>
    <w:p w:rsidR="00F066D4" w:rsidRPr="00A643E0" w:rsidRDefault="00F066D4" w:rsidP="0029525C">
      <w:r w:rsidRPr="00A643E0">
        <w:t xml:space="preserve">"With passage of the three FTAs, Russia PNTR, and several other trade measures during the last Congress, </w:t>
      </w:r>
      <w:r w:rsidRPr="00A643E0">
        <w:rPr>
          <w:rStyle w:val="StyleBoldUnderline"/>
        </w:rPr>
        <w:t xml:space="preserve">we see solid bipartisan support and momentum for promoting additional trade initiatives during this Congress," </w:t>
      </w:r>
      <w:proofErr w:type="spellStart"/>
      <w:r w:rsidRPr="00A643E0">
        <w:rPr>
          <w:rStyle w:val="StyleBoldUnderline"/>
        </w:rPr>
        <w:t>Oberhelman</w:t>
      </w:r>
      <w:proofErr w:type="spellEnd"/>
      <w:r w:rsidRPr="00A643E0">
        <w:rPr>
          <w:rStyle w:val="StyleBoldUnderline"/>
        </w:rPr>
        <w:t xml:space="preserve"> wrote.</w:t>
      </w:r>
      <w:r w:rsidRPr="00A643E0">
        <w:t xml:space="preserve"> </w:t>
      </w:r>
    </w:p>
    <w:p w:rsidR="0025071C" w:rsidRPr="00A643E0" w:rsidRDefault="0025071C" w:rsidP="0025071C"/>
    <w:p w:rsidR="0025071C" w:rsidRPr="00A643E0" w:rsidRDefault="0025071C" w:rsidP="0029525C">
      <w:pPr>
        <w:pStyle w:val="Heading4"/>
        <w:rPr>
          <w:rFonts w:cs="Times New Roman"/>
        </w:rPr>
      </w:pPr>
      <w:r w:rsidRPr="00A643E0">
        <w:rPr>
          <w:rFonts w:cs="Times New Roman"/>
        </w:rPr>
        <w:t>B. Plan spends political capital</w:t>
      </w:r>
    </w:p>
    <w:p w:rsidR="0025071C" w:rsidRPr="00A643E0" w:rsidRDefault="0025071C" w:rsidP="0025071C"/>
    <w:p w:rsidR="0025071C" w:rsidRPr="00A643E0" w:rsidRDefault="0025071C" w:rsidP="0025071C">
      <w:r w:rsidRPr="00A643E0">
        <w:t>[INSERT LINK]</w:t>
      </w:r>
    </w:p>
    <w:p w:rsidR="0025071C" w:rsidRPr="00A643E0" w:rsidRDefault="0025071C" w:rsidP="0025071C"/>
    <w:p w:rsidR="0025071C" w:rsidRPr="00A643E0" w:rsidRDefault="0025071C" w:rsidP="0029525C">
      <w:pPr>
        <w:pStyle w:val="Heading4"/>
        <w:rPr>
          <w:rFonts w:cs="Times New Roman"/>
        </w:rPr>
      </w:pPr>
      <w:r w:rsidRPr="00A643E0">
        <w:rPr>
          <w:rFonts w:cs="Times New Roman"/>
        </w:rPr>
        <w:t>C. Internal link – Political capital key to Trade Promotion Authority – failure collapses trade liberalization</w:t>
      </w:r>
    </w:p>
    <w:p w:rsidR="0025071C" w:rsidRPr="00A643E0" w:rsidRDefault="0025071C" w:rsidP="0029525C">
      <w:pPr>
        <w:rPr>
          <w:rStyle w:val="StyleStyleBold12pt"/>
        </w:rPr>
      </w:pPr>
      <w:proofErr w:type="spellStart"/>
      <w:r w:rsidRPr="00A643E0">
        <w:rPr>
          <w:rStyle w:val="StyleStyleBold12pt"/>
        </w:rPr>
        <w:t>Hadar</w:t>
      </w:r>
      <w:proofErr w:type="spellEnd"/>
      <w:r w:rsidRPr="00A643E0">
        <w:rPr>
          <w:rStyle w:val="StyleStyleBold12pt"/>
        </w:rPr>
        <w:t>, Business Times Singapore Washington Correspondent, 7-4-13</w:t>
      </w:r>
    </w:p>
    <w:p w:rsidR="0025071C" w:rsidRPr="00A643E0" w:rsidRDefault="0025071C" w:rsidP="0029525C">
      <w:r w:rsidRPr="00A643E0">
        <w:t>[Leon T., The Business Times Singapore, “TPP opponents in US gain momentum;</w:t>
      </w:r>
      <w:r w:rsidR="0029525C" w:rsidRPr="00A643E0">
        <w:t xml:space="preserve"> </w:t>
      </w:r>
      <w:r w:rsidRPr="00A643E0">
        <w:t xml:space="preserve">The Tea-Party contingency among GOP lawmakers in House may spell trouble for Obama's trade </w:t>
      </w:r>
      <w:proofErr w:type="spellStart"/>
      <w:r w:rsidRPr="00A643E0">
        <w:t>liberalisation</w:t>
      </w:r>
      <w:proofErr w:type="spellEnd"/>
      <w:r w:rsidRPr="00A643E0">
        <w:t xml:space="preserve"> agenda”, </w:t>
      </w:r>
      <w:r w:rsidR="00B85B97" w:rsidRPr="00A643E0">
        <w:t>Lexis</w:t>
      </w:r>
      <w:r w:rsidRPr="00A643E0">
        <w:t>, accessed 7-13-13]</w:t>
      </w:r>
    </w:p>
    <w:p w:rsidR="0025071C" w:rsidRPr="00A643E0" w:rsidRDefault="0025071C" w:rsidP="0025071C"/>
    <w:p w:rsidR="0025071C" w:rsidRPr="00A643E0" w:rsidRDefault="0025071C" w:rsidP="0025071C">
      <w:pPr>
        <w:rPr>
          <w:rStyle w:val="StyleBoldUnderline"/>
        </w:rPr>
      </w:pPr>
      <w:r w:rsidRPr="00A643E0">
        <w:t xml:space="preserve">Indeed, </w:t>
      </w:r>
      <w:r w:rsidRPr="00A643E0">
        <w:rPr>
          <w:rStyle w:val="StyleBoldUnderline"/>
        </w:rPr>
        <w:t>during his last State of the Union address</w:t>
      </w:r>
      <w:r w:rsidRPr="00A643E0">
        <w:t xml:space="preserve">, </w:t>
      </w:r>
      <w:proofErr w:type="spellStart"/>
      <w:r w:rsidRPr="00A643E0">
        <w:t>Mr</w:t>
      </w:r>
      <w:proofErr w:type="spellEnd"/>
      <w:r w:rsidRPr="00A643E0">
        <w:t xml:space="preserve"> </w:t>
      </w:r>
      <w:r w:rsidRPr="00A643E0">
        <w:rPr>
          <w:rStyle w:val="StyleBoldUnderline"/>
        </w:rPr>
        <w:t xml:space="preserve">Obama was promoting an ambitious agenda - some would even describe it as "historic" - to advance trade </w:t>
      </w:r>
      <w:proofErr w:type="spellStart"/>
      <w:r w:rsidRPr="00A643E0">
        <w:rPr>
          <w:rStyle w:val="StyleBoldUnderline"/>
        </w:rPr>
        <w:t>liberalisation</w:t>
      </w:r>
      <w:proofErr w:type="spellEnd"/>
      <w:r w:rsidRPr="00A643E0">
        <w:rPr>
          <w:rStyle w:val="StyleBoldUnderline"/>
        </w:rPr>
        <w:t>, pledging to launch negotiations to form two huge free-trade areas, the Trans-Pacific Partnership (TPP) with America's trade partners in the Pacific region and the Transatlantic Trade and Investment Partnership (TTIP), a free-trade agreement with the European Union.</w:t>
      </w:r>
    </w:p>
    <w:p w:rsidR="0025071C" w:rsidRPr="00A643E0" w:rsidRDefault="0025071C" w:rsidP="0025071C">
      <w:r w:rsidRPr="00A643E0">
        <w:t xml:space="preserve">The TPP negotiations consist of Singapore, New Zealand, Canada, Australia, Vietnam, Malaysia, Brunei, Peru, Chile, </w:t>
      </w:r>
      <w:proofErr w:type="gramStart"/>
      <w:r w:rsidRPr="00A643E0">
        <w:t>Mexico</w:t>
      </w:r>
      <w:proofErr w:type="gramEnd"/>
      <w:r w:rsidRPr="00A643E0">
        <w:t xml:space="preserve"> (and hopefully Japan), that altogether have a combined gross domestic product (GDP) of around US$11 trillion. And, according to estimates, the TPP could help grow the American </w:t>
      </w:r>
      <w:r w:rsidRPr="00A643E0">
        <w:lastRenderedPageBreak/>
        <w:t>economy by US$76 billion annually, while the TTIP could help increase the US GDP by US$1 trillion per year.</w:t>
      </w:r>
    </w:p>
    <w:p w:rsidR="0025071C" w:rsidRPr="00A643E0" w:rsidRDefault="0025071C" w:rsidP="0025071C">
      <w:r w:rsidRPr="00A643E0">
        <w:t xml:space="preserve">The problem is that between these two major trade deals and </w:t>
      </w:r>
      <w:proofErr w:type="spellStart"/>
      <w:r w:rsidRPr="00A643E0">
        <w:t>Mr</w:t>
      </w:r>
      <w:proofErr w:type="spellEnd"/>
      <w:r w:rsidRPr="00A643E0">
        <w:t xml:space="preserve"> Obama's signature stands the US Congress where the balance of power between the two parties could create obstacles for him on the road to the TPP and the TTIP.</w:t>
      </w:r>
    </w:p>
    <w:p w:rsidR="0025071C" w:rsidRPr="00A643E0" w:rsidRDefault="0025071C" w:rsidP="0025071C">
      <w:r w:rsidRPr="00A643E0">
        <w:t>And here lies the political-legislative paradox: Many of the Democrats who love the president also hate the two trade deals; and vice versa: Many of the Republicans who hate the Democratic president also love the free trade agreements he is proposing.</w:t>
      </w:r>
    </w:p>
    <w:p w:rsidR="0025071C" w:rsidRPr="00A643E0" w:rsidRDefault="0025071C" w:rsidP="0025071C">
      <w:r w:rsidRPr="00A643E0">
        <w:rPr>
          <w:rStyle w:val="StyleBoldUnderline"/>
        </w:rPr>
        <w:t>In order to start getting things moving on Capitol Hill</w:t>
      </w:r>
      <w:r w:rsidRPr="00A643E0">
        <w:t xml:space="preserve">, </w:t>
      </w:r>
      <w:proofErr w:type="spellStart"/>
      <w:r w:rsidRPr="00A643E0">
        <w:t>Mr</w:t>
      </w:r>
      <w:proofErr w:type="spellEnd"/>
      <w:r w:rsidRPr="00A643E0">
        <w:t xml:space="preserve"> </w:t>
      </w:r>
      <w:r w:rsidRPr="00A643E0">
        <w:rPr>
          <w:rStyle w:val="StyleBoldUnderline"/>
        </w:rPr>
        <w:t>Obama would need to have</w:t>
      </w:r>
      <w:r w:rsidRPr="00A643E0">
        <w:t xml:space="preserve"> this same </w:t>
      </w:r>
      <w:r w:rsidRPr="00A643E0">
        <w:rPr>
          <w:rStyle w:val="StyleBoldUnderline"/>
        </w:rPr>
        <w:t>lawmakers grant him the so-called Trade Promotion Authority (TPA) aka "fast-track". Under "fast-track", Congress agrees to give up some of its authority to conclude trade agreements and allows the president to be the chief player in the process</w:t>
      </w:r>
      <w:r w:rsidRPr="00A643E0">
        <w:t>.</w:t>
      </w:r>
    </w:p>
    <w:p w:rsidR="0025071C" w:rsidRPr="00A643E0" w:rsidRDefault="0025071C" w:rsidP="0025071C">
      <w:r w:rsidRPr="00A643E0">
        <w:rPr>
          <w:rStyle w:val="StyleBoldUnderline"/>
        </w:rPr>
        <w:t xml:space="preserve">Hence, lawmakers hold a straight up or down vote on a trade agreement the </w:t>
      </w:r>
      <w:proofErr w:type="gramStart"/>
      <w:r w:rsidRPr="00A643E0">
        <w:rPr>
          <w:rStyle w:val="StyleBoldUnderline"/>
        </w:rPr>
        <w:t>president concludes and are</w:t>
      </w:r>
      <w:proofErr w:type="gramEnd"/>
      <w:r w:rsidRPr="00A643E0">
        <w:rPr>
          <w:rStyle w:val="StyleBoldUnderline"/>
        </w:rPr>
        <w:t xml:space="preserve"> not allowed to offer amendments. That basically ensures that Congress has to approve or reject the trade deal that the White House negotiates with another government and makes it impossible for the lawmakers to make any changes</w:t>
      </w:r>
      <w:r w:rsidRPr="00A643E0">
        <w:t xml:space="preserve"> in the final agreement.</w:t>
      </w:r>
    </w:p>
    <w:p w:rsidR="0025071C" w:rsidRPr="00A643E0" w:rsidRDefault="0025071C" w:rsidP="0025071C">
      <w:pPr>
        <w:rPr>
          <w:rStyle w:val="StyleBoldUnderline"/>
        </w:rPr>
      </w:pPr>
      <w:r w:rsidRPr="00A643E0">
        <w:rPr>
          <w:rStyle w:val="StyleBoldUnderline"/>
        </w:rPr>
        <w:t>But there is a catch. The TPA legislation provides for a framework under which the president negotiates an agreement.</w:t>
      </w:r>
      <w:r w:rsidRPr="00A643E0">
        <w:t xml:space="preserve"> And the </w:t>
      </w:r>
      <w:r w:rsidRPr="00A643E0">
        <w:rPr>
          <w:rStyle w:val="StyleBoldUnderline"/>
        </w:rPr>
        <w:t xml:space="preserve">proponents of "fair trade" have insisted that they would not support granting the president a TPA unless he agrees to press for such goals as </w:t>
      </w:r>
      <w:proofErr w:type="spellStart"/>
      <w:r w:rsidRPr="00A643E0">
        <w:rPr>
          <w:rStyle w:val="StyleBoldUnderline"/>
        </w:rPr>
        <w:t>labour</w:t>
      </w:r>
      <w:proofErr w:type="spellEnd"/>
      <w:r w:rsidRPr="00A643E0">
        <w:rPr>
          <w:rStyle w:val="StyleBoldUnderline"/>
        </w:rPr>
        <w:t xml:space="preserve"> and environmental rules </w:t>
      </w:r>
      <w:r w:rsidRPr="00A643E0">
        <w:t xml:space="preserve">as well as commitments to help retrain workers whose jobs are lost as a result of free-trade deals, </w:t>
      </w:r>
      <w:r w:rsidRPr="00A643E0">
        <w:rPr>
          <w:rStyle w:val="StyleBoldUnderline"/>
        </w:rPr>
        <w:t>while Republican free traders tend to oppose including such requirements in the TPA.</w:t>
      </w:r>
    </w:p>
    <w:p w:rsidR="0025071C" w:rsidRPr="00A643E0" w:rsidRDefault="0025071C" w:rsidP="0025071C">
      <w:r w:rsidRPr="00A643E0">
        <w:rPr>
          <w:rStyle w:val="StyleBoldUnderline"/>
        </w:rPr>
        <w:t>The Senate and the House of Representatives are scheduled to debate TPA legislation this month</w:t>
      </w:r>
      <w:r w:rsidRPr="00A643E0">
        <w:t xml:space="preserve">, and there are already some signs that "fair trade" proponents are not in a rush to support it. Even in the Senate where a large number of Republicans and Democrats are in </w:t>
      </w:r>
      <w:proofErr w:type="spellStart"/>
      <w:r w:rsidRPr="00A643E0">
        <w:t>favour</w:t>
      </w:r>
      <w:proofErr w:type="spellEnd"/>
      <w:r w:rsidRPr="00A643E0">
        <w:t xml:space="preserve"> of granting </w:t>
      </w:r>
      <w:proofErr w:type="spellStart"/>
      <w:r w:rsidRPr="00A643E0">
        <w:t>Mr</w:t>
      </w:r>
      <w:proofErr w:type="spellEnd"/>
      <w:r w:rsidRPr="00A643E0">
        <w:t xml:space="preserve"> Obama a "fast-track" authority, two leading Democrats, Senator Sherrod Brown of Ohio and Senator Elizabeth Warren of Massachusetts, have expressed reservations about the president's trade agenda, and especially about the negotiations over the TPP.</w:t>
      </w:r>
    </w:p>
    <w:p w:rsidR="0025071C" w:rsidRPr="00A643E0" w:rsidRDefault="0025071C" w:rsidP="0025071C">
      <w:proofErr w:type="spellStart"/>
      <w:r w:rsidRPr="00A643E0">
        <w:t>Mr</w:t>
      </w:r>
      <w:proofErr w:type="spellEnd"/>
      <w:r w:rsidRPr="00A643E0">
        <w:t xml:space="preserve"> Brown and </w:t>
      </w:r>
      <w:proofErr w:type="spellStart"/>
      <w:r w:rsidRPr="00A643E0">
        <w:t>Ms</w:t>
      </w:r>
      <w:proofErr w:type="spellEnd"/>
      <w:r w:rsidRPr="00A643E0">
        <w:t xml:space="preserve"> Warren and other critics have pointed out to the secrecy under which the TPP talks have been taking place, and allege that corporate interests - as opposed to public interest groups - would have more influence on the negotiations.</w:t>
      </w:r>
    </w:p>
    <w:p w:rsidR="0025071C" w:rsidRPr="00A643E0" w:rsidRDefault="0025071C" w:rsidP="0025071C">
      <w:r w:rsidRPr="00A643E0">
        <w:t xml:space="preserve">"I am deeply concerned about the transparency record of the US Trade Representative and with one ongoing trade agreement, in particular the Trans-Pacific Partnership," </w:t>
      </w:r>
      <w:proofErr w:type="spellStart"/>
      <w:r w:rsidRPr="00A643E0">
        <w:t>Ms</w:t>
      </w:r>
      <w:proofErr w:type="spellEnd"/>
      <w:r w:rsidRPr="00A643E0">
        <w:t xml:space="preserve"> Warren said on the Senate floor last week. "I have heard the argument that transparency would undermine the Trade Representative's policy to complete the trade agreement because public opposition would be significant," </w:t>
      </w:r>
      <w:proofErr w:type="spellStart"/>
      <w:r w:rsidRPr="00A643E0">
        <w:t>Ms</w:t>
      </w:r>
      <w:proofErr w:type="spellEnd"/>
      <w:r w:rsidRPr="00A643E0">
        <w:t xml:space="preserve"> Warren explained.</w:t>
      </w:r>
    </w:p>
    <w:p w:rsidR="0025071C" w:rsidRPr="00A643E0" w:rsidRDefault="0025071C" w:rsidP="0025071C">
      <w:r w:rsidRPr="00A643E0">
        <w:t>"In other words, if people knew what was going on, they would stop it. This argument is exactly backwards. If transparency would lead to widespread public opposition to a trade agreement, then that trade agreement should not be the policy of the United States."</w:t>
      </w:r>
    </w:p>
    <w:p w:rsidR="0025071C" w:rsidRPr="00A643E0" w:rsidRDefault="0025071C" w:rsidP="0025071C">
      <w:r w:rsidRPr="00A643E0">
        <w:t xml:space="preserve">In fact, </w:t>
      </w:r>
      <w:proofErr w:type="spellStart"/>
      <w:r w:rsidRPr="00A643E0">
        <w:t>Ms</w:t>
      </w:r>
      <w:proofErr w:type="spellEnd"/>
      <w:r w:rsidRPr="00A643E0">
        <w:t xml:space="preserve"> Warren was one of the three Democratic senators (Joe </w:t>
      </w:r>
      <w:proofErr w:type="spellStart"/>
      <w:r w:rsidRPr="00A643E0">
        <w:t>Manchin</w:t>
      </w:r>
      <w:proofErr w:type="spellEnd"/>
      <w:r w:rsidRPr="00A643E0">
        <w:t xml:space="preserve"> of West Virginia and Carl Levin of Michigan, and one independent senator, Bernie Sanders of Vermont) who voted "no" during the confirmation of Michael </w:t>
      </w:r>
      <w:proofErr w:type="spellStart"/>
      <w:r w:rsidRPr="00A643E0">
        <w:t>Froman</w:t>
      </w:r>
      <w:proofErr w:type="spellEnd"/>
      <w:r w:rsidRPr="00A643E0">
        <w:t xml:space="preserve"> as the new US Trade Representative.</w:t>
      </w:r>
    </w:p>
    <w:p w:rsidR="0025071C" w:rsidRPr="00A643E0" w:rsidRDefault="0025071C" w:rsidP="0025071C">
      <w:r w:rsidRPr="00A643E0">
        <w:t xml:space="preserve">But </w:t>
      </w:r>
      <w:r w:rsidRPr="00A643E0">
        <w:rPr>
          <w:rStyle w:val="StyleBoldUnderline"/>
        </w:rPr>
        <w:t>the main battles over the TPA legislation and over trade policy, in general, are expected to take place in the Republican-controlled House where lawmakers from both parties tend to project more populist and protectionist sentiment than their colleagues in the Senate</w:t>
      </w:r>
      <w:r w:rsidRPr="00A643E0">
        <w:t>.</w:t>
      </w:r>
    </w:p>
    <w:p w:rsidR="0025071C" w:rsidRPr="00A643E0" w:rsidRDefault="0025071C" w:rsidP="0025071C">
      <w:r w:rsidRPr="00A643E0">
        <w:t>Free-market positions</w:t>
      </w:r>
    </w:p>
    <w:p w:rsidR="0025071C" w:rsidRPr="00A643E0" w:rsidRDefault="0025071C" w:rsidP="0025071C">
      <w:r w:rsidRPr="00A643E0">
        <w:rPr>
          <w:rStyle w:val="StyleBoldUnderline"/>
        </w:rPr>
        <w:t>While Republicans in the House tended to be more inclined support free-market positions and, by extension, free trade policies, than Democratic lawmakers, the large Tea-Party contingency among GOP lawmakers in the House may spell trouble for Obama's plan</w:t>
      </w:r>
      <w:r w:rsidRPr="00A643E0">
        <w:t>. More specifically, many of the anti-Obama Republicans may not be willing to cede to the hated White House their authority on trade policy for the TPA.</w:t>
      </w:r>
    </w:p>
    <w:p w:rsidR="0025071C" w:rsidRPr="00A643E0" w:rsidRDefault="0025071C" w:rsidP="0025071C">
      <w:r w:rsidRPr="00A643E0">
        <w:rPr>
          <w:rStyle w:val="StyleBoldUnderline"/>
        </w:rPr>
        <w:lastRenderedPageBreak/>
        <w:t xml:space="preserve">That could hurt the </w:t>
      </w:r>
      <w:proofErr w:type="spellStart"/>
      <w:r w:rsidRPr="00A643E0">
        <w:rPr>
          <w:rStyle w:val="StyleBoldUnderline"/>
        </w:rPr>
        <w:t>liberalisation</w:t>
      </w:r>
      <w:proofErr w:type="spellEnd"/>
      <w:r w:rsidRPr="00A643E0">
        <w:rPr>
          <w:rStyle w:val="StyleBoldUnderline"/>
        </w:rPr>
        <w:t xml:space="preserve"> agenda that many of them support by sabotaging the chances of getting the TPP and the TTIP approved. It would also prevent President Obama from becoming one of the nation's great trade policy presidents. Be warned: it's going to be a rough road for trade deals</w:t>
      </w:r>
      <w:r w:rsidRPr="00A643E0">
        <w:t>.</w:t>
      </w:r>
    </w:p>
    <w:p w:rsidR="0025071C" w:rsidRPr="00A643E0" w:rsidRDefault="0025071C" w:rsidP="0025071C"/>
    <w:p w:rsidR="00C56B70" w:rsidRPr="00A643E0" w:rsidRDefault="0025071C" w:rsidP="0029525C">
      <w:pPr>
        <w:pStyle w:val="Heading4"/>
        <w:rPr>
          <w:rFonts w:cs="Times New Roman"/>
        </w:rPr>
      </w:pPr>
      <w:r w:rsidRPr="00A643E0">
        <w:rPr>
          <w:rFonts w:cs="Times New Roman"/>
        </w:rPr>
        <w:t xml:space="preserve">D. </w:t>
      </w:r>
      <w:r w:rsidR="0029525C" w:rsidRPr="00A643E0">
        <w:rPr>
          <w:rFonts w:cs="Times New Roman"/>
        </w:rPr>
        <w:t xml:space="preserve">Impact – </w:t>
      </w:r>
      <w:r w:rsidR="00F36C3A" w:rsidRPr="00A643E0">
        <w:rPr>
          <w:rFonts w:cs="Times New Roman"/>
        </w:rPr>
        <w:t xml:space="preserve">Trans-Pacific Partnership </w:t>
      </w:r>
    </w:p>
    <w:p w:rsidR="00F36C3A" w:rsidRPr="00A643E0" w:rsidRDefault="00C56B70" w:rsidP="0029525C">
      <w:pPr>
        <w:pStyle w:val="Heading4"/>
        <w:rPr>
          <w:rFonts w:cs="Times New Roman"/>
        </w:rPr>
      </w:pPr>
      <w:r w:rsidRPr="00A643E0">
        <w:rPr>
          <w:rFonts w:cs="Times New Roman"/>
        </w:rPr>
        <w:t xml:space="preserve">1. TPP </w:t>
      </w:r>
      <w:r w:rsidR="00F36C3A" w:rsidRPr="00A643E0">
        <w:rPr>
          <w:rFonts w:cs="Times New Roman"/>
        </w:rPr>
        <w:t xml:space="preserve">key to </w:t>
      </w:r>
      <w:r w:rsidR="0025071C" w:rsidRPr="00A643E0">
        <w:rPr>
          <w:rFonts w:cs="Times New Roman"/>
        </w:rPr>
        <w:t xml:space="preserve">US leadership </w:t>
      </w:r>
      <w:r w:rsidR="00F36C3A" w:rsidRPr="00A643E0">
        <w:rPr>
          <w:rFonts w:cs="Times New Roman"/>
        </w:rPr>
        <w:t xml:space="preserve">– that checks protectionism </w:t>
      </w:r>
    </w:p>
    <w:p w:rsidR="00F36C3A" w:rsidRPr="00A643E0" w:rsidRDefault="00F36C3A" w:rsidP="0029525C">
      <w:pPr>
        <w:rPr>
          <w:rStyle w:val="StyleStyleBold12pt"/>
        </w:rPr>
      </w:pPr>
      <w:proofErr w:type="spellStart"/>
      <w:r w:rsidRPr="00A643E0">
        <w:rPr>
          <w:rStyle w:val="StyleStyleBold12pt"/>
        </w:rPr>
        <w:t>Suominen</w:t>
      </w:r>
      <w:proofErr w:type="spellEnd"/>
      <w:r w:rsidRPr="00A643E0">
        <w:rPr>
          <w:rStyle w:val="StyleStyleBold12pt"/>
        </w:rPr>
        <w:t>, German Marshall Fund of the United States resident fellow, 12</w:t>
      </w:r>
    </w:p>
    <w:p w:rsidR="00F36C3A" w:rsidRPr="00A643E0" w:rsidRDefault="00F36C3A" w:rsidP="0029525C">
      <w:r w:rsidRPr="00A643E0">
        <w:t xml:space="preserve">(Kati, 7-6-12, Foreign Policy, “America the </w:t>
      </w:r>
      <w:proofErr w:type="gramStart"/>
      <w:r w:rsidRPr="00A643E0">
        <w:t>Absent</w:t>
      </w:r>
      <w:proofErr w:type="gramEnd"/>
      <w:r w:rsidRPr="00A643E0">
        <w:t>,” http://www.foreignpolicy.com/articles/2012/07/06/america_the_absent?page=full, accessed 7-7-12)</w:t>
      </w:r>
    </w:p>
    <w:p w:rsidR="00F36C3A" w:rsidRPr="00A643E0" w:rsidRDefault="00F36C3A" w:rsidP="00F36C3A"/>
    <w:p w:rsidR="00F36C3A" w:rsidRPr="00A643E0" w:rsidRDefault="00F36C3A" w:rsidP="00F36C3A">
      <w:pPr>
        <w:rPr>
          <w:rStyle w:val="StyleBoldUnderline"/>
        </w:rPr>
      </w:pPr>
      <w:r w:rsidRPr="00A643E0">
        <w:rPr>
          <w:rStyle w:val="StyleBoldUnderline"/>
        </w:rPr>
        <w:t>In the 20th century</w:t>
      </w:r>
      <w:r w:rsidRPr="00A643E0">
        <w:t xml:space="preserve">, beginning with the creation of the Bretton Woods system in 1944, </w:t>
      </w:r>
      <w:r w:rsidRPr="00A643E0">
        <w:rPr>
          <w:rStyle w:val="StyleBoldUnderline"/>
        </w:rPr>
        <w:t>America's great contribution was to champion an economic paradigm and set of institutions that promoted open markets and economic stability around the world.</w:t>
      </w:r>
      <w:r w:rsidRPr="00A643E0">
        <w:t xml:space="preserve"> The successive Groups of Five, Seven, and Eight, first formed in the early 1970s, helped coordinate macroeconomic policies among the world's leading economies and combat global financial imbalances that burdened U.S. trade politics. </w:t>
      </w:r>
      <w:r w:rsidRPr="00A643E0">
        <w:rPr>
          <w:rStyle w:val="StyleBoldUnderline"/>
        </w:rPr>
        <w:t>The</w:t>
      </w:r>
      <w:r w:rsidRPr="00A643E0">
        <w:t xml:space="preserve"> International Monetary Fund (</w:t>
      </w:r>
      <w:r w:rsidRPr="00A643E0">
        <w:rPr>
          <w:rStyle w:val="StyleBoldUnderline"/>
        </w:rPr>
        <w:t>IMF</w:t>
      </w:r>
      <w:r w:rsidRPr="00A643E0">
        <w:t xml:space="preserve">) </w:t>
      </w:r>
      <w:r w:rsidRPr="00A643E0">
        <w:rPr>
          <w:rStyle w:val="StyleBoldUnderline"/>
        </w:rPr>
        <w:t>spread the Washington Consensus</w:t>
      </w:r>
      <w:r w:rsidRPr="00A643E0">
        <w:t xml:space="preserve"> across Asia and Latin America, and shepherded economies in transition toward capitalism. Eight </w:t>
      </w:r>
      <w:r w:rsidRPr="00A643E0">
        <w:rPr>
          <w:rStyle w:val="StyleBoldUnderline"/>
        </w:rPr>
        <w:t>multilateral trade rounds brought down barriers to global commerce</w:t>
      </w:r>
      <w:r w:rsidRPr="00A643E0">
        <w:t xml:space="preserve">, </w:t>
      </w:r>
      <w:r w:rsidRPr="00A643E0">
        <w:rPr>
          <w:rStyle w:val="StyleBoldUnderline"/>
        </w:rPr>
        <w:t>culminating in the establishment of the</w:t>
      </w:r>
      <w:r w:rsidRPr="00A643E0">
        <w:t xml:space="preserve"> World Trade Organization (</w:t>
      </w:r>
      <w:r w:rsidRPr="00A643E0">
        <w:rPr>
          <w:rStyle w:val="StyleBoldUnderline"/>
        </w:rPr>
        <w:t>WTO</w:t>
      </w:r>
      <w:r w:rsidRPr="00A643E0">
        <w:t xml:space="preserve">) in 1995.¶ </w:t>
      </w:r>
      <w:proofErr w:type="gramStart"/>
      <w:r w:rsidRPr="00A643E0">
        <w:t>Meanwhile</w:t>
      </w:r>
      <w:proofErr w:type="gramEnd"/>
      <w:r w:rsidRPr="00A643E0">
        <w:t xml:space="preserve">, </w:t>
      </w:r>
      <w:r w:rsidRPr="00A643E0">
        <w:rPr>
          <w:rStyle w:val="StyleBoldUnderline"/>
        </w:rPr>
        <w:t>a wave of</w:t>
      </w:r>
      <w:r w:rsidRPr="00A643E0">
        <w:t xml:space="preserve"> bank deregulation and </w:t>
      </w:r>
      <w:r w:rsidRPr="00A643E0">
        <w:rPr>
          <w:rStyle w:val="StyleBoldUnderline"/>
        </w:rPr>
        <w:t>financial liberalization began in the U</w:t>
      </w:r>
      <w:r w:rsidRPr="00A643E0">
        <w:t xml:space="preserve">nited States and proliferated around the world, </w:t>
      </w:r>
      <w:r w:rsidRPr="00A643E0">
        <w:rPr>
          <w:rStyle w:val="StyleBoldUnderline"/>
        </w:rPr>
        <w:t>making credit more available and affordable while propelling consumption and entrepreneurship the world over. The U.S. dollar</w:t>
      </w:r>
      <w:r w:rsidRPr="00A643E0">
        <w:t xml:space="preserve">, the world's venerable reserve currency, </w:t>
      </w:r>
      <w:r w:rsidRPr="00A643E0">
        <w:rPr>
          <w:rStyle w:val="StyleBoldUnderline"/>
        </w:rPr>
        <w:t>economized global transactions and fueled international trade. Central bank independence spread from Washington to the world and helped usher in the Great Moderation, which has produced a quarter-century of low and steady inflation around the world</w:t>
      </w:r>
      <w:r w:rsidRPr="00A643E0">
        <w:t xml:space="preserve">.¶ </w:t>
      </w:r>
      <w:r w:rsidRPr="00A643E0">
        <w:rPr>
          <w:rStyle w:val="StyleBoldUnderline"/>
        </w:rPr>
        <w:t>Globalization was not wished into being: It was the U.S.-led order that generated prosperity</w:t>
      </w:r>
      <w:r w:rsidRPr="00A643E0">
        <w:t xml:space="preserve"> unimaginable only a few decades ago. </w:t>
      </w:r>
      <w:r w:rsidRPr="00A643E0">
        <w:rPr>
          <w:rStyle w:val="StyleBoldUnderline"/>
        </w:rPr>
        <w:t xml:space="preserve">Since 1980, global GDP has quadrupled, world trade has grown more than </w:t>
      </w:r>
      <w:proofErr w:type="spellStart"/>
      <w:r w:rsidRPr="00A643E0">
        <w:rPr>
          <w:rStyle w:val="StyleBoldUnderline"/>
        </w:rPr>
        <w:t>sixfold</w:t>
      </w:r>
      <w:proofErr w:type="spellEnd"/>
      <w:r w:rsidRPr="00A643E0">
        <w:rPr>
          <w:rStyle w:val="StyleBoldUnderline"/>
        </w:rPr>
        <w:t>, the stock of foreign direct investment has shot up by 20 times</w:t>
      </w:r>
      <w:r w:rsidRPr="00A643E0">
        <w:t xml:space="preserve">, </w:t>
      </w:r>
      <w:r w:rsidRPr="00A643E0">
        <w:rPr>
          <w:rStyle w:val="StyleBoldUnderline"/>
        </w:rPr>
        <w:t>and</w:t>
      </w:r>
      <w:r w:rsidRPr="00A643E0">
        <w:t xml:space="preserve"> portfolio </w:t>
      </w:r>
      <w:r w:rsidRPr="00A643E0">
        <w:rPr>
          <w:rStyle w:val="StyleBoldUnderline"/>
        </w:rPr>
        <w:t>capital flows have surged to almost $200 trillion annually, roughly four times the size of the global economy</w:t>
      </w:r>
      <w:r w:rsidRPr="00A643E0">
        <w:t xml:space="preserve">. Economic reforms and global economic integration helped vibrant emerging markets emerge: The "Asian Tigers" (Hong Kong, Singapore, South Korea, and Taiwan) that boomed in the 1980s were joined in the 1990s by the awakening giants of Brazil, China, and India.¶ </w:t>
      </w:r>
      <w:r w:rsidRPr="00A643E0">
        <w:rPr>
          <w:rStyle w:val="StyleBoldUnderline"/>
        </w:rPr>
        <w:t>It was the U</w:t>
      </w:r>
      <w:r w:rsidRPr="00A643E0">
        <w:t xml:space="preserve">nited </w:t>
      </w:r>
      <w:r w:rsidRPr="00A643E0">
        <w:rPr>
          <w:rStyle w:val="StyleBoldUnderline"/>
        </w:rPr>
        <w:t>S</w:t>
      </w:r>
      <w:r w:rsidRPr="00A643E0">
        <w:t xml:space="preserve">tates </w:t>
      </w:r>
      <w:r w:rsidRPr="00A643E0">
        <w:rPr>
          <w:rStyle w:val="StyleBoldUnderline"/>
        </w:rPr>
        <w:t>that quarterbacked the play, brokering differences among nations and providing the right mix of global public goods: a universal reserve currency, an open-trade regime, deep financial markets, and vigorous economic growth.</w:t>
      </w:r>
      <w:r w:rsidRPr="00A643E0">
        <w:t xml:space="preserve"> </w:t>
      </w:r>
      <w:r w:rsidRPr="00A643E0">
        <w:rPr>
          <w:rStyle w:val="StyleBoldUnderline"/>
        </w:rPr>
        <w:t>Trade liberalization</w:t>
      </w:r>
      <w:r w:rsidRPr="00A643E0">
        <w:t xml:space="preserve"> alone </w:t>
      </w:r>
      <w:r w:rsidRPr="00A643E0">
        <w:rPr>
          <w:rStyle w:val="StyleBoldUnderline"/>
        </w:rPr>
        <w:t>paid off</w:t>
      </w:r>
      <w:r w:rsidRPr="00A643E0">
        <w:t xml:space="preserve"> handsomely, </w:t>
      </w:r>
      <w:r w:rsidRPr="00A643E0">
        <w:rPr>
          <w:rStyle w:val="StyleBoldUnderline"/>
        </w:rPr>
        <w:t>adding $1 trillion annually to the postwar U.S. economy.¶</w:t>
      </w:r>
      <w:r w:rsidRPr="00A643E0">
        <w:t xml:space="preserve"> Talk about American decline notwithstanding, </w:t>
      </w:r>
      <w:r w:rsidRPr="00A643E0">
        <w:rPr>
          <w:rStyle w:val="StyleBoldUnderline"/>
        </w:rPr>
        <w:t>the</w:t>
      </w:r>
      <w:r w:rsidRPr="00A643E0">
        <w:t xml:space="preserve"> </w:t>
      </w:r>
      <w:r w:rsidRPr="00A643E0">
        <w:rPr>
          <w:rStyle w:val="StyleBoldUnderline"/>
        </w:rPr>
        <w:t>economic order created by the U</w:t>
      </w:r>
      <w:r w:rsidRPr="00A643E0">
        <w:t xml:space="preserve">nited </w:t>
      </w:r>
      <w:r w:rsidRPr="00A643E0">
        <w:rPr>
          <w:rStyle w:val="StyleBoldUnderline"/>
        </w:rPr>
        <w:t>S</w:t>
      </w:r>
      <w:r w:rsidRPr="00A643E0">
        <w:t xml:space="preserve">tates </w:t>
      </w:r>
      <w:r w:rsidRPr="00A643E0">
        <w:rPr>
          <w:rStyle w:val="StyleBoldUnderline"/>
        </w:rPr>
        <w:t>persists</w:t>
      </w:r>
      <w:r w:rsidRPr="00A643E0">
        <w:t xml:space="preserve">. In fact, at first blush, </w:t>
      </w:r>
      <w:r w:rsidRPr="00A643E0">
        <w:rPr>
          <w:rStyle w:val="StyleBoldUnderline"/>
        </w:rPr>
        <w:t>it appears to have only been reinforced in the past few years. New institutions such as the G-20</w:t>
      </w:r>
      <w:r w:rsidRPr="00A643E0">
        <w:t xml:space="preserve">, a forum for the world's leading economies, </w:t>
      </w:r>
      <w:r w:rsidRPr="00A643E0">
        <w:rPr>
          <w:rStyle w:val="StyleBoldUnderline"/>
        </w:rPr>
        <w:t>and the Financial Stability Board</w:t>
      </w:r>
      <w:r w:rsidRPr="00A643E0">
        <w:t xml:space="preserve">, a watchdog for the international financial system, </w:t>
      </w:r>
      <w:r w:rsidRPr="00A643E0">
        <w:rPr>
          <w:rStyle w:val="StyleBoldUnderline"/>
        </w:rPr>
        <w:t>are but sequels to U.S.-created entities</w:t>
      </w:r>
      <w:r w:rsidRPr="00A643E0">
        <w:t xml:space="preserve">: the Group of Five and the Financial Stability Forum. </w:t>
      </w:r>
      <w:r w:rsidRPr="00A643E0">
        <w:rPr>
          <w:rStyle w:val="StyleBoldUnderline"/>
        </w:rPr>
        <w:t>Investors still view America as a financial safe haven, and the dollar remains the world's lead currency.</w:t>
      </w:r>
      <w:r w:rsidRPr="00A643E0">
        <w:t xml:space="preserve"> </w:t>
      </w:r>
      <w:r w:rsidRPr="00A643E0">
        <w:rPr>
          <w:rStyle w:val="StyleBoldUnderline"/>
        </w:rPr>
        <w:t>Open markets have survived, and 1930s-style protectionism has not materialized.</w:t>
      </w:r>
      <w:r w:rsidRPr="00A643E0">
        <w:t xml:space="preserve"> </w:t>
      </w:r>
      <w:r w:rsidRPr="00A643E0">
        <w:rPr>
          <w:rStyle w:val="StyleBoldUnderline"/>
        </w:rPr>
        <w:t>The WTO continues to resolve trade disputes and recently welcomed Russia as its 154th member</w:t>
      </w:r>
      <w:r w:rsidRPr="00A643E0">
        <w:t xml:space="preserve">, while the mission and resources of the Bretton Woods twins -- the World Bank and IMF -- have only expanded. </w:t>
      </w:r>
      <w:r w:rsidRPr="00A643E0">
        <w:rPr>
          <w:rStyle w:val="StyleBoldUnderline"/>
        </w:rPr>
        <w:t>No country has pulled out of these institutions</w:t>
      </w:r>
      <w:r w:rsidRPr="00A643E0">
        <w:t xml:space="preserve">; instead, emerging nations such as China and India are demanding greater power at the table. </w:t>
      </w:r>
      <w:r w:rsidRPr="00A643E0">
        <w:rPr>
          <w:rStyle w:val="StyleBoldUnderline"/>
        </w:rPr>
        <w:t>Countries have opted in, not out, of the American-led order, reflecting a reality of global governance: There are no rival orders that can yet match this one's promise of mutual economic gains.¶</w:t>
      </w:r>
      <w:r w:rsidRPr="00A643E0">
        <w:t xml:space="preserve"> Still, while </w:t>
      </w:r>
      <w:r w:rsidRPr="00A643E0">
        <w:rPr>
          <w:rStyle w:val="StyleBoldUnderline"/>
        </w:rPr>
        <w:t>the American order</w:t>
      </w:r>
      <w:r w:rsidRPr="00A643E0">
        <w:t xml:space="preserve"> is peerless, it </w:t>
      </w:r>
      <w:r w:rsidRPr="00A643E0">
        <w:rPr>
          <w:rStyle w:val="StyleBoldUnderline"/>
        </w:rPr>
        <w:t>is</w:t>
      </w:r>
      <w:r w:rsidRPr="00A643E0">
        <w:t xml:space="preserve"> also </w:t>
      </w:r>
      <w:r w:rsidRPr="00A643E0">
        <w:rPr>
          <w:rStyle w:val="StyleBoldUnderline"/>
        </w:rPr>
        <w:t>imperiled</w:t>
      </w:r>
      <w:r w:rsidRPr="00A643E0">
        <w:t xml:space="preserve">. The </w:t>
      </w:r>
      <w:r w:rsidRPr="00A643E0">
        <w:rPr>
          <w:rStyle w:val="StyleBoldUnderline"/>
        </w:rPr>
        <w:t>deepening Euro</w:t>
      </w:r>
      <w:r w:rsidRPr="00A643E0">
        <w:t xml:space="preserve">pean </w:t>
      </w:r>
      <w:r w:rsidRPr="00A643E0">
        <w:rPr>
          <w:rStyle w:val="StyleBoldUnderline"/>
        </w:rPr>
        <w:t xml:space="preserve">debt </w:t>
      </w:r>
      <w:r w:rsidRPr="00A643E0">
        <w:rPr>
          <w:rStyle w:val="StyleBoldUnderline"/>
        </w:rPr>
        <w:lastRenderedPageBreak/>
        <w:t>crisis, discord over national policies to restore growth, and</w:t>
      </w:r>
      <w:r w:rsidRPr="00A643E0">
        <w:t xml:space="preserve"> </w:t>
      </w:r>
      <w:r w:rsidRPr="00A643E0">
        <w:rPr>
          <w:rStyle w:val="StyleBoldUnderline"/>
        </w:rPr>
        <w:t>the all-but-dead</w:t>
      </w:r>
      <w:r w:rsidRPr="00A643E0">
        <w:t xml:space="preserve"> </w:t>
      </w:r>
      <w:r w:rsidRPr="00A643E0">
        <w:rPr>
          <w:rStyle w:val="StyleBoldUnderline"/>
        </w:rPr>
        <w:t>Doha</w:t>
      </w:r>
      <w:r w:rsidRPr="00A643E0">
        <w:t xml:space="preserve"> Development </w:t>
      </w:r>
      <w:r w:rsidRPr="00A643E0">
        <w:rPr>
          <w:rStyle w:val="StyleBoldUnderline"/>
        </w:rPr>
        <w:t>Round</w:t>
      </w:r>
      <w:r w:rsidRPr="00A643E0">
        <w:t xml:space="preserve"> of WTO negotiations </w:t>
      </w:r>
      <w:r w:rsidRPr="00A643E0">
        <w:rPr>
          <w:rStyle w:val="StyleBoldUnderline"/>
        </w:rPr>
        <w:t>speak to the failures of the global economy's existing instruments to manage 21st-century challenges</w:t>
      </w:r>
      <w:r w:rsidRPr="00A643E0">
        <w:t xml:space="preserve">. Instead of coordinating policies, </w:t>
      </w:r>
      <w:r w:rsidRPr="00A643E0">
        <w:rPr>
          <w:rStyle w:val="StyleBoldUnderline"/>
        </w:rPr>
        <w:t>leading countries are trapped in a prisoner's dilemma, elbowing for an edge in world trade and jockeying for power on the world stage. Tensions simmer over issues such as exchange-rate manipulation, capital controls, creeping protectionism, and financial nationalism.¶</w:t>
      </w:r>
      <w:r w:rsidRPr="00A643E0">
        <w:t xml:space="preserve"> </w:t>
      </w:r>
      <w:r w:rsidRPr="00A643E0">
        <w:rPr>
          <w:rStyle w:val="StyleBoldUnderline"/>
        </w:rPr>
        <w:t>Right at the moment when we most need to shore up the troubled global economic order, America</w:t>
      </w:r>
      <w:r w:rsidRPr="00A643E0">
        <w:t xml:space="preserve"> -- the architect of this very order -- </w:t>
      </w:r>
      <w:r w:rsidRPr="00A643E0">
        <w:rPr>
          <w:rStyle w:val="StyleBoldUnderline"/>
        </w:rPr>
        <w:t>is failing to lead</w:t>
      </w:r>
      <w:r w:rsidRPr="00A643E0">
        <w:t xml:space="preserve">. Even as the United States remains pivotal to global growth, U.S. corporations -- the engines of the American economy -- are stifled by taxes, regulations, and policy uncertainty. Gaping fiscal deficits in the United States are undermining the dollar, exacerbating trade deficits, and undercutting U.S. economic dynamism and credibility in world affairs, but political posturing has obstructed the country's path to solvency. Earlier this week, the IMF warned that if political deadlock takes America to the so-called fiscal cliff of automatic tax hikes and spending cuts in January 2013, it could have a devastating impact on the U.S. and world economies. No wonder America's image as the global economic superpower is receding around the world.¶ Europe's travails, meanwhile, are reducing U.S. companies' exports and overseas profits, threatening America's recovery. And yet Congress has balked at boosting the IMF's resources to fight the </w:t>
      </w:r>
      <w:proofErr w:type="spellStart"/>
      <w:r w:rsidRPr="00A643E0">
        <w:t>eurozone</w:t>
      </w:r>
      <w:proofErr w:type="spellEnd"/>
      <w:r w:rsidRPr="00A643E0">
        <w:t xml:space="preserve"> crisis while the Obama administration has deflected responsibility, framing the crisis as Europe's to manage. It has fallen to countries such as Brazil, China, India, Mexico, and Russia to instead build the firewall that will shield the rest of the world from Europe.¶ </w:t>
      </w:r>
      <w:r w:rsidRPr="00A643E0">
        <w:rPr>
          <w:rStyle w:val="StyleBoldUnderline"/>
        </w:rPr>
        <w:t>The</w:t>
      </w:r>
      <w:r w:rsidRPr="00A643E0">
        <w:t xml:space="preserve"> welcome </w:t>
      </w:r>
      <w:r w:rsidRPr="00A643E0">
        <w:rPr>
          <w:rStyle w:val="StyleBoldUnderline"/>
        </w:rPr>
        <w:t>momentum in negotiations between the United States and Pacific Rim countries on the Trans-Pacific Partnership free trade agreement does not undo over three years of drift in U.S. trade policy that has jeopardized the very global trading system that the U</w:t>
      </w:r>
      <w:r w:rsidRPr="00A643E0">
        <w:t xml:space="preserve">nited </w:t>
      </w:r>
      <w:r w:rsidRPr="00A643E0">
        <w:rPr>
          <w:rStyle w:val="StyleBoldUnderline"/>
        </w:rPr>
        <w:t>S</w:t>
      </w:r>
      <w:r w:rsidRPr="00A643E0">
        <w:t xml:space="preserve">tates </w:t>
      </w:r>
      <w:r w:rsidRPr="00A643E0">
        <w:rPr>
          <w:rStyle w:val="StyleBoldUnderline"/>
        </w:rPr>
        <w:t>built</w:t>
      </w:r>
      <w:r w:rsidRPr="00A643E0">
        <w:t xml:space="preserve"> and powered in the postwar era. </w:t>
      </w:r>
      <w:r w:rsidRPr="00A643E0">
        <w:rPr>
          <w:rStyle w:val="StyleBoldUnderline"/>
        </w:rPr>
        <w:t>The only trade deals that the Obama administration has passed</w:t>
      </w:r>
      <w:r w:rsidRPr="00A643E0">
        <w:t xml:space="preserve"> -- with Colombia, Panama, and South Korea -- </w:t>
      </w:r>
      <w:r w:rsidRPr="00A643E0">
        <w:rPr>
          <w:rStyle w:val="StyleBoldUnderline"/>
        </w:rPr>
        <w:t>were launched and negotiated by the Bush administration.¶</w:t>
      </w:r>
      <w:r w:rsidRPr="00A643E0">
        <w:t xml:space="preserve"> </w:t>
      </w:r>
      <w:proofErr w:type="gramStart"/>
      <w:r w:rsidRPr="00A643E0">
        <w:rPr>
          <w:rStyle w:val="StyleBoldUnderline"/>
        </w:rPr>
        <w:t>The</w:t>
      </w:r>
      <w:proofErr w:type="gramEnd"/>
      <w:r w:rsidRPr="00A643E0">
        <w:rPr>
          <w:rStyle w:val="StyleBoldUnderline"/>
        </w:rPr>
        <w:t xml:space="preserve"> world is now facing a triple threat of global economic instability, divisions among top powers, and a global leadership vacuum. This perfect storm could produce a world disorder of mercurial financial markets, widening global imbalances, spreading state capitalism, and beggar-thy-neighbor protectionism -- a scenario with a sorry past and few safe exits</w:t>
      </w:r>
      <w:r w:rsidRPr="00A643E0">
        <w:t xml:space="preserve">.¶ </w:t>
      </w:r>
      <w:r w:rsidRPr="00A643E0">
        <w:rPr>
          <w:rStyle w:val="StyleBoldUnderline"/>
        </w:rPr>
        <w:t>In the late 1940s, a new world order arose because of American strength, vision, and leadership, not because global governance was in vogue</w:t>
      </w:r>
      <w:r w:rsidRPr="00A643E0">
        <w:t xml:space="preserve">. Leadership was never easy: Resistance from allies, protectionist pressures at home, and resource-draining wars all stood in the way. But capitalism spread, trade and financial markets were liberalized, and emerging-market crises were defeated. Global economic integration forged ahead.¶ Today, </w:t>
      </w:r>
      <w:r w:rsidRPr="00A643E0">
        <w:rPr>
          <w:rStyle w:val="StyleBoldUnderline"/>
        </w:rPr>
        <w:t>American leadership is again essential</w:t>
      </w:r>
      <w:r w:rsidRPr="00A643E0">
        <w:t xml:space="preserve">. China prioritizes mercantilism over multilateralism, and emerging nations have yet to fully step up to the plate when it comes to global governance, while Europe and Japan are neither able nor willing to lead. In placing their faith in multilateralism, </w:t>
      </w:r>
      <w:r w:rsidRPr="00A643E0">
        <w:rPr>
          <w:rStyle w:val="StyleBoldUnderline"/>
        </w:rPr>
        <w:t xml:space="preserve">liberal </w:t>
      </w:r>
      <w:proofErr w:type="spellStart"/>
      <w:r w:rsidRPr="00A643E0">
        <w:rPr>
          <w:rStyle w:val="StyleBoldUnderline"/>
        </w:rPr>
        <w:t>institutionalists</w:t>
      </w:r>
      <w:proofErr w:type="spellEnd"/>
      <w:r w:rsidRPr="00A643E0">
        <w:rPr>
          <w:rStyle w:val="StyleBoldUnderline"/>
        </w:rPr>
        <w:t xml:space="preserve"> often fail to realize that the world economic order is built on American</w:t>
      </w:r>
      <w:r w:rsidRPr="00A643E0">
        <w:t xml:space="preserve"> primacy and </w:t>
      </w:r>
      <w:r w:rsidRPr="00A643E0">
        <w:rPr>
          <w:rStyle w:val="StyleBoldUnderline"/>
        </w:rPr>
        <w:t>power, and Washington's willingness to project it.¶</w:t>
      </w:r>
      <w:r w:rsidRPr="00A643E0">
        <w:t xml:space="preserve"> To lead abroad, the United States must reform at home by imposing ironclad fiscal discipline, cutting taxes and red tape for businesses, and locking in long-term policies -- summoning the private sector to reform schools and rebuild infrastructure, for instance -- that harness the productivity of America's future generations.¶ Abroad, </w:t>
      </w:r>
      <w:r w:rsidRPr="00A643E0">
        <w:rPr>
          <w:rStyle w:val="StyleBoldUnderline"/>
        </w:rPr>
        <w:t>the U</w:t>
      </w:r>
      <w:r w:rsidRPr="00A643E0">
        <w:t xml:space="preserve">nited </w:t>
      </w:r>
      <w:r w:rsidRPr="00A643E0">
        <w:rPr>
          <w:rStyle w:val="StyleBoldUnderline"/>
        </w:rPr>
        <w:t>S</w:t>
      </w:r>
      <w:r w:rsidRPr="00A643E0">
        <w:t xml:space="preserve">tates </w:t>
      </w:r>
      <w:r w:rsidRPr="00A643E0">
        <w:rPr>
          <w:rStyle w:val="StyleBoldUnderline"/>
        </w:rPr>
        <w:t>needs to focus on pre-empting instability and integrating the global economy</w:t>
      </w:r>
      <w:r w:rsidRPr="00A643E0">
        <w:t xml:space="preserve">. It should push the IMF to address financial risks before they mushroom into catastrophes, revise the multilateral trade regime to allow for fast deals among a critical mass of members rather than agonizing, decade-long talks requiring the consent of the full membership, and work toward unfettered global financial markets -- all the while deepening access to U.S. goods, services, and investment around the world. </w:t>
      </w:r>
      <w:r w:rsidRPr="00A643E0">
        <w:rPr>
          <w:rStyle w:val="StyleBoldUnderline"/>
        </w:rPr>
        <w:t>A Trans-Pacific Partnership agreement and a transatlantic free trade pact are low-hanging fruits that can jump-start global growth without any new stimulus dollars.¶</w:t>
      </w:r>
      <w:r w:rsidRPr="00A643E0">
        <w:t xml:space="preserve"> </w:t>
      </w:r>
      <w:r w:rsidRPr="00A643E0">
        <w:rPr>
          <w:rStyle w:val="StyleBoldUnderline"/>
        </w:rPr>
        <w:t>The quintessential challenge facing U.S. policymakers is to convince other nations to buy into a rules-based order rather than respond to the siren calls of currency wars and capital controls</w:t>
      </w:r>
      <w:r w:rsidRPr="00A643E0">
        <w:t xml:space="preserve">. For example, </w:t>
      </w:r>
      <w:r w:rsidRPr="00A643E0">
        <w:rPr>
          <w:rStyle w:val="StyleBoldUnderline"/>
        </w:rPr>
        <w:t>with most emerging economies uneasy about Beijing's trade and foreign policies, Washington must incentivize others to take the high ground and strengthen investor protections, enforce intellectual property rights, and adhere to trade rules</w:t>
      </w:r>
      <w:r w:rsidRPr="00A643E0">
        <w:t xml:space="preserve">. </w:t>
      </w:r>
      <w:r w:rsidRPr="00A643E0">
        <w:rPr>
          <w:rStyle w:val="StyleBoldUnderline"/>
        </w:rPr>
        <w:t xml:space="preserve">With others playing by the rules of </w:t>
      </w:r>
      <w:r w:rsidRPr="00A643E0">
        <w:rPr>
          <w:rStyle w:val="StyleBoldUnderline"/>
        </w:rPr>
        <w:lastRenderedPageBreak/>
        <w:t>the game, a misbehaving China would be turned into a pariah.¶</w:t>
      </w:r>
      <w:r w:rsidRPr="00A643E0">
        <w:t xml:space="preserve"> </w:t>
      </w:r>
      <w:r w:rsidRPr="00A643E0">
        <w:rPr>
          <w:rStyle w:val="StyleBoldUnderline"/>
        </w:rPr>
        <w:t>A stable, integrated, and growing world economy serves our national interests. But such a world is America's to make.</w:t>
      </w:r>
    </w:p>
    <w:p w:rsidR="00F36C3A" w:rsidRPr="00A643E0" w:rsidRDefault="00F36C3A" w:rsidP="00F36C3A"/>
    <w:p w:rsidR="00F36C3A" w:rsidRPr="00A643E0" w:rsidRDefault="00C56B70" w:rsidP="0029525C">
      <w:pPr>
        <w:pStyle w:val="Heading4"/>
        <w:rPr>
          <w:rFonts w:cs="Times New Roman"/>
        </w:rPr>
      </w:pPr>
      <w:r w:rsidRPr="00A643E0">
        <w:rPr>
          <w:rFonts w:cs="Times New Roman"/>
        </w:rPr>
        <w:t xml:space="preserve">2. </w:t>
      </w:r>
      <w:r w:rsidR="00F36C3A" w:rsidRPr="00A643E0">
        <w:rPr>
          <w:rFonts w:cs="Times New Roman"/>
        </w:rPr>
        <w:t>Protectionism escalates to global war</w:t>
      </w:r>
    </w:p>
    <w:p w:rsidR="00F36C3A" w:rsidRPr="00A643E0" w:rsidRDefault="00F36C3A" w:rsidP="0029525C">
      <w:pPr>
        <w:rPr>
          <w:rStyle w:val="StyleStyleBold12pt"/>
        </w:rPr>
      </w:pPr>
      <w:r w:rsidRPr="00A643E0">
        <w:rPr>
          <w:rStyle w:val="StyleStyleBold12pt"/>
        </w:rPr>
        <w:t>Cho, Professor Chicago-Kent law professor, 7</w:t>
      </w:r>
    </w:p>
    <w:p w:rsidR="00F36C3A" w:rsidRPr="00A643E0" w:rsidRDefault="00F36C3A" w:rsidP="0029525C">
      <w:r w:rsidRPr="00A643E0">
        <w:t>[</w:t>
      </w:r>
      <w:proofErr w:type="spellStart"/>
      <w:r w:rsidRPr="00A643E0">
        <w:t>Sungjoon</w:t>
      </w:r>
      <w:proofErr w:type="spellEnd"/>
      <w:r w:rsidRPr="00A643E0">
        <w:t>, Illinois Institute of Technology "Doha's Development," 25 Berkeley J. Int'l L. 165]</w:t>
      </w:r>
    </w:p>
    <w:p w:rsidR="00F36C3A" w:rsidRPr="00A643E0" w:rsidRDefault="00F36C3A" w:rsidP="00F36C3A"/>
    <w:p w:rsidR="00F36C3A" w:rsidRPr="00A643E0" w:rsidRDefault="00F36C3A" w:rsidP="00F36C3A">
      <w:pPr>
        <w:pStyle w:val="card"/>
        <w:ind w:left="0"/>
        <w:rPr>
          <w:rStyle w:val="StyleBoldUnderline"/>
          <w:rFonts w:eastAsiaTheme="majorEastAsia"/>
        </w:rPr>
      </w:pPr>
      <w:r w:rsidRPr="00A643E0">
        <w:t xml:space="preserve">Second, </w:t>
      </w:r>
      <w:r w:rsidRPr="00A643E0">
        <w:rPr>
          <w:rStyle w:val="StyleBoldUnderline"/>
          <w:rFonts w:eastAsiaTheme="majorEastAsia"/>
        </w:rPr>
        <w:t xml:space="preserve">the mercantilist nature of the current competitive regionalism tends to evoke the strikingly similar phenomenon of the interwar period, which </w:t>
      </w:r>
      <w:r w:rsidRPr="00A643E0">
        <w:rPr>
          <w:rStyle w:val="StyleBoldUnderline"/>
          <w:rFonts w:eastAsia="ヒラギノ角ゴ Pro W3"/>
        </w:rPr>
        <w:t>precipitated economic balkanization</w:t>
      </w:r>
      <w:r w:rsidRPr="00A643E0">
        <w:rPr>
          <w:rStyle w:val="StyleBoldUnderline"/>
          <w:rFonts w:eastAsiaTheme="majorEastAsia"/>
        </w:rPr>
        <w:t xml:space="preserve"> and led to the outbreak of the Second World War</w:t>
      </w:r>
      <w:r w:rsidRPr="00A643E0">
        <w:t xml:space="preserve">. </w:t>
      </w:r>
      <w:proofErr w:type="gramStart"/>
      <w:r w:rsidRPr="00A643E0">
        <w:t>n182</w:t>
      </w:r>
      <w:proofErr w:type="gramEnd"/>
      <w:r w:rsidRPr="00A643E0">
        <w:t xml:space="preserve"> </w:t>
      </w:r>
      <w:r w:rsidRPr="00A643E0">
        <w:rPr>
          <w:rStyle w:val="StyleBoldUnderline"/>
          <w:rFonts w:eastAsiaTheme="majorEastAsia"/>
        </w:rPr>
        <w:t xml:space="preserve">Highly preferential regional trading blocs instituted worldwide during this period eliminated the political space needed for multilateral economic cooperation and instead nurtured the </w:t>
      </w:r>
      <w:proofErr w:type="spellStart"/>
      <w:r w:rsidRPr="00A643E0">
        <w:rPr>
          <w:rStyle w:val="StyleBoldUnderline"/>
          <w:rFonts w:eastAsiaTheme="majorEastAsia"/>
        </w:rPr>
        <w:t>Hobbesean</w:t>
      </w:r>
      <w:proofErr w:type="spellEnd"/>
      <w:r w:rsidRPr="00A643E0">
        <w:rPr>
          <w:rStyle w:val="StyleBoldUnderline"/>
          <w:rFonts w:eastAsiaTheme="majorEastAsia"/>
        </w:rPr>
        <w:t xml:space="preserve"> struggle among major economic powers.</w:t>
      </w:r>
      <w:r w:rsidRPr="00A643E0">
        <w:t xml:space="preserve"> </w:t>
      </w:r>
      <w:proofErr w:type="gramStart"/>
      <w:r w:rsidRPr="00A643E0">
        <w:t>n183</w:t>
      </w:r>
      <w:proofErr w:type="gramEnd"/>
      <w:r w:rsidRPr="00A643E0">
        <w:t xml:space="preserve"> The interwar </w:t>
      </w:r>
      <w:r w:rsidRPr="00A643E0">
        <w:rPr>
          <w:rStyle w:val="StyleBoldUnderline"/>
          <w:rFonts w:eastAsiaTheme="majorEastAsia"/>
        </w:rPr>
        <w:t>regionalist competition is a textbook</w:t>
      </w:r>
      <w:r w:rsidRPr="00A643E0">
        <w:t xml:space="preserve">  [*195]  example of the </w:t>
      </w:r>
      <w:r w:rsidRPr="00A643E0">
        <w:rPr>
          <w:rStyle w:val="StyleBoldUnderline"/>
          <w:rFonts w:eastAsiaTheme="majorEastAsia"/>
        </w:rPr>
        <w:t>prisoners' dilemma. Beggar-thy-neighbor trade policies entailed a global economic crisis that</w:t>
      </w:r>
      <w:r w:rsidRPr="00A643E0">
        <w:rPr>
          <w:rStyle w:val="StyleBoldUnderline"/>
        </w:rPr>
        <w:t xml:space="preserve"> eventually </w:t>
      </w:r>
      <w:r w:rsidRPr="00A643E0">
        <w:rPr>
          <w:rStyle w:val="StyleBoldUnderline"/>
          <w:rFonts w:eastAsiaTheme="majorEastAsia"/>
        </w:rPr>
        <w:t>exacerbated</w:t>
      </w:r>
      <w:r w:rsidRPr="00A643E0">
        <w:rPr>
          <w:rStyle w:val="StyleBoldUnderline"/>
        </w:rPr>
        <w:t xml:space="preserve">, not reduced, </w:t>
      </w:r>
      <w:r w:rsidRPr="00A643E0">
        <w:rPr>
          <w:rStyle w:val="StyleBoldUnderline"/>
          <w:rFonts w:eastAsiaTheme="majorEastAsia"/>
        </w:rPr>
        <w:t>the evils of the Great Depression</w:t>
      </w:r>
      <w:r w:rsidRPr="00A643E0">
        <w:t xml:space="preserve">. Out of this history comes an undeniable historical lesson: the </w:t>
      </w:r>
      <w:r w:rsidRPr="00A643E0">
        <w:rPr>
          <w:rStyle w:val="StyleBoldUnderline"/>
          <w:rFonts w:eastAsiaTheme="majorEastAsia"/>
        </w:rPr>
        <w:t xml:space="preserve">fragmented global trading system is vulnerable to a </w:t>
      </w:r>
      <w:r w:rsidRPr="00A643E0">
        <w:rPr>
          <w:rStyle w:val="Emphasis"/>
          <w:rFonts w:eastAsia="ヒラギノ角ゴ Pro W3"/>
        </w:rPr>
        <w:t>chain of unfortunate events</w:t>
      </w:r>
      <w:r w:rsidRPr="00A643E0">
        <w:rPr>
          <w:rStyle w:val="Emphasis"/>
          <w:rFonts w:eastAsiaTheme="majorEastAsia"/>
        </w:rPr>
        <w:t xml:space="preserve"> such as tension, hostility, and violence</w:t>
      </w:r>
      <w:r w:rsidRPr="00A643E0">
        <w:rPr>
          <w:rStyle w:val="Emphasis"/>
        </w:rPr>
        <w:t>.</w:t>
      </w:r>
      <w:r w:rsidRPr="00A643E0">
        <w:rPr>
          <w:rStyle w:val="StyleBoldUnderline"/>
        </w:rPr>
        <w:t xml:space="preserve"> Considering that </w:t>
      </w:r>
      <w:r w:rsidRPr="00A643E0">
        <w:rPr>
          <w:rStyle w:val="StyleBoldUnderline"/>
          <w:rFonts w:eastAsiaTheme="majorEastAsia"/>
        </w:rPr>
        <w:t>recent trade policies are inextricably linked to security and other foreign affairs concerns</w:t>
      </w:r>
      <w:r w:rsidRPr="00A643E0">
        <w:rPr>
          <w:rStyle w:val="StyleBoldUnderline"/>
        </w:rPr>
        <w:t xml:space="preserve">, </w:t>
      </w:r>
      <w:r w:rsidRPr="00A643E0">
        <w:t>n184</w:t>
      </w:r>
      <w:r w:rsidRPr="00A643E0">
        <w:rPr>
          <w:rStyle w:val="StyleBoldUnderline"/>
        </w:rPr>
        <w:t xml:space="preserve"> </w:t>
      </w:r>
      <w:r w:rsidRPr="00A643E0">
        <w:rPr>
          <w:rStyle w:val="StyleBoldUnderline"/>
          <w:rFonts w:eastAsiaTheme="majorEastAsia"/>
        </w:rPr>
        <w:t>this lesson should be taken seriously lest we repeat the same historical errors and are punished for them</w:t>
      </w:r>
      <w:r w:rsidRPr="00A643E0">
        <w:rPr>
          <w:rStyle w:val="StyleBoldUnderline"/>
        </w:rPr>
        <w:t>.</w:t>
      </w:r>
    </w:p>
    <w:p w:rsidR="00F36C3A" w:rsidRPr="00A643E0" w:rsidRDefault="00F36C3A" w:rsidP="00F36C3A"/>
    <w:p w:rsidR="00F36C3A" w:rsidRPr="00A643E0" w:rsidRDefault="00F36C3A" w:rsidP="00F36C3A"/>
    <w:p w:rsidR="00F36C3A" w:rsidRPr="00A643E0" w:rsidRDefault="00F36C3A" w:rsidP="00F36C3A"/>
    <w:p w:rsidR="007C6380" w:rsidRPr="00A643E0" w:rsidRDefault="006038C6" w:rsidP="006038C6">
      <w:pPr>
        <w:pStyle w:val="Heading2"/>
        <w:rPr>
          <w:rFonts w:cs="Times New Roman"/>
        </w:rPr>
      </w:pPr>
      <w:r w:rsidRPr="00A643E0">
        <w:rPr>
          <w:rFonts w:cs="Times New Roman"/>
        </w:rPr>
        <w:lastRenderedPageBreak/>
        <w:t>Uniqueness</w:t>
      </w:r>
    </w:p>
    <w:p w:rsidR="006038C6" w:rsidRPr="00A643E0" w:rsidRDefault="006038C6" w:rsidP="006038C6"/>
    <w:p w:rsidR="0068118F" w:rsidRPr="00A643E0" w:rsidRDefault="0068118F" w:rsidP="0068118F">
      <w:pPr>
        <w:pStyle w:val="Heading3"/>
        <w:rPr>
          <w:rFonts w:cs="Times New Roman"/>
        </w:rPr>
      </w:pPr>
      <w:r w:rsidRPr="00A643E0">
        <w:rPr>
          <w:rFonts w:cs="Times New Roman"/>
        </w:rPr>
        <w:lastRenderedPageBreak/>
        <w:t>Pass Now</w:t>
      </w:r>
    </w:p>
    <w:p w:rsidR="0068118F" w:rsidRPr="00A643E0" w:rsidRDefault="0068118F" w:rsidP="0068118F"/>
    <w:p w:rsidR="00533ED8" w:rsidRPr="00A643E0" w:rsidRDefault="00533ED8" w:rsidP="0068118F"/>
    <w:p w:rsidR="003550F7" w:rsidRPr="00A643E0" w:rsidRDefault="003550F7" w:rsidP="003550F7">
      <w:pPr>
        <w:pStyle w:val="Heading4"/>
        <w:rPr>
          <w:rFonts w:cs="Times New Roman"/>
        </w:rPr>
      </w:pPr>
      <w:r w:rsidRPr="00A643E0">
        <w:rPr>
          <w:rFonts w:cs="Times New Roman"/>
        </w:rPr>
        <w:t>Will pass – bipartisan support now</w:t>
      </w:r>
    </w:p>
    <w:p w:rsidR="003550F7" w:rsidRPr="00A643E0" w:rsidRDefault="003550F7" w:rsidP="003550F7">
      <w:pPr>
        <w:rPr>
          <w:rStyle w:val="StyleStyleBold12pt"/>
        </w:rPr>
      </w:pPr>
      <w:r w:rsidRPr="00A643E0">
        <w:rPr>
          <w:rStyle w:val="StyleStyleBold12pt"/>
        </w:rPr>
        <w:t>Murphy, U.S. Chamber of Commerce International Affairs vice president, 6-14-13</w:t>
      </w:r>
    </w:p>
    <w:p w:rsidR="003550F7" w:rsidRPr="00A643E0" w:rsidRDefault="003550F7" w:rsidP="003550F7">
      <w:r w:rsidRPr="00A643E0">
        <w:t xml:space="preserve">[John G., He is responsible for representing the Chamber before the administration, Congress, and foreign officials as he directs advocacy efforts to open international markets for U.S. exports and investment, Free Enterprise, “Solve the Trade Puzzle with Trade Promotion Authority”, </w:t>
      </w:r>
      <w:hyperlink r:id="rId12" w:history="1">
        <w:r w:rsidRPr="00A643E0">
          <w:rPr>
            <w:rStyle w:val="Hyperlink"/>
          </w:rPr>
          <w:t>http://www.freeenterprise.com/international/solve-trade-puzzle-trade-promotion-authority?utm_medium=rss&amp;utm_campaign=sitewide_feed&amp;utm_source=0</w:t>
        </w:r>
      </w:hyperlink>
      <w:r w:rsidRPr="00A643E0">
        <w:t>, accessed 7-14-13, AFB]</w:t>
      </w:r>
    </w:p>
    <w:p w:rsidR="003550F7" w:rsidRPr="00A643E0" w:rsidRDefault="003550F7" w:rsidP="003550F7"/>
    <w:p w:rsidR="003550F7" w:rsidRPr="00A643E0" w:rsidRDefault="003550F7" w:rsidP="003550F7">
      <w:pPr>
        <w:rPr>
          <w:rStyle w:val="StyleBoldUnderline"/>
        </w:rPr>
      </w:pPr>
      <w:r w:rsidRPr="00A643E0">
        <w:rPr>
          <w:rStyle w:val="StyleBoldUnderline"/>
        </w:rPr>
        <w:t>Senate Finance Committee Chair</w:t>
      </w:r>
      <w:r w:rsidRPr="00A643E0">
        <w:t xml:space="preserve">man Max </w:t>
      </w:r>
      <w:r w:rsidRPr="00A643E0">
        <w:rPr>
          <w:rStyle w:val="StyleBoldUnderline"/>
        </w:rPr>
        <w:t xml:space="preserve">Baucus </w:t>
      </w:r>
      <w:r w:rsidRPr="00A643E0">
        <w:t xml:space="preserve">(D-MT) </w:t>
      </w:r>
      <w:r w:rsidRPr="00A643E0">
        <w:rPr>
          <w:rStyle w:val="StyleBoldUnderline"/>
        </w:rPr>
        <w:t>wants a bipartisan bill introduced as soon as possible. His colleague, Ranking Member</w:t>
      </w:r>
      <w:r w:rsidRPr="00A643E0">
        <w:t xml:space="preserve"> Orrin </w:t>
      </w:r>
      <w:r w:rsidRPr="00A643E0">
        <w:rPr>
          <w:rStyle w:val="StyleBoldUnderline"/>
        </w:rPr>
        <w:t>Hatch</w:t>
      </w:r>
      <w:r w:rsidRPr="00A643E0">
        <w:t xml:space="preserve"> (R-UT) </w:t>
      </w:r>
      <w:r w:rsidRPr="00A643E0">
        <w:rPr>
          <w:rStyle w:val="StyleBoldUnderline"/>
        </w:rPr>
        <w:t xml:space="preserve">has called it a top priority for years. </w:t>
      </w:r>
      <w:proofErr w:type="gramStart"/>
      <w:r w:rsidRPr="00A643E0">
        <w:rPr>
          <w:rStyle w:val="StyleBoldUnderline"/>
        </w:rPr>
        <w:t>Staff to House Ways and Means Committee Chair</w:t>
      </w:r>
      <w:r w:rsidRPr="00A643E0">
        <w:t>man Dave</w:t>
      </w:r>
      <w:r w:rsidRPr="00A643E0">
        <w:rPr>
          <w:rStyle w:val="StyleBoldUnderline"/>
        </w:rPr>
        <w:t xml:space="preserve"> Camp</w:t>
      </w:r>
      <w:r w:rsidRPr="00A643E0">
        <w:t xml:space="preserve"> (R-MI) a</w:t>
      </w:r>
      <w:r w:rsidRPr="00A643E0">
        <w:rPr>
          <w:rStyle w:val="StyleBoldUnderline"/>
        </w:rPr>
        <w:t xml:space="preserve">nd Ranking Member </w:t>
      </w:r>
      <w:r w:rsidRPr="00A643E0">
        <w:t xml:space="preserve">Sander </w:t>
      </w:r>
      <w:r w:rsidRPr="00A643E0">
        <w:rPr>
          <w:rStyle w:val="StyleBoldUnderline"/>
        </w:rPr>
        <w:t xml:space="preserve">Levin </w:t>
      </w:r>
      <w:r w:rsidRPr="00A643E0">
        <w:t xml:space="preserve">(D-MI) </w:t>
      </w:r>
      <w:r w:rsidRPr="00A643E0">
        <w:rPr>
          <w:rStyle w:val="StyleBoldUnderline"/>
        </w:rPr>
        <w:t>have</w:t>
      </w:r>
      <w:proofErr w:type="gramEnd"/>
      <w:r w:rsidRPr="00A643E0">
        <w:rPr>
          <w:rStyle w:val="StyleBoldUnderline"/>
        </w:rPr>
        <w:t xml:space="preserve"> been working with their Senate counterparts for weeks to produce such a bill.</w:t>
      </w:r>
    </w:p>
    <w:p w:rsidR="003550F7" w:rsidRPr="00A643E0" w:rsidRDefault="003550F7" w:rsidP="003550F7">
      <w:r w:rsidRPr="00A643E0">
        <w:t xml:space="preserve">Trade Promotion Authority </w:t>
      </w:r>
      <w:r w:rsidRPr="00A643E0">
        <w:rPr>
          <w:rStyle w:val="StyleBoldUnderline"/>
        </w:rPr>
        <w:t>(TPA) may be the sleeper bipartisan priority of the 113th Congress.</w:t>
      </w:r>
      <w:r w:rsidRPr="00A643E0">
        <w:t xml:space="preserve"> Driving home this point, Roll Call on June 13 published an insightful column by Senators Rob Portman (R-OH) and Maria Cantwell (D-WA) calling TPA “A Bipartisan Opportunity for Jobs”:</w:t>
      </w:r>
    </w:p>
    <w:p w:rsidR="003550F7" w:rsidRPr="00A643E0" w:rsidRDefault="003550F7" w:rsidP="003550F7">
      <w:pPr>
        <w:ind w:left="720"/>
      </w:pPr>
      <w:r w:rsidRPr="00A643E0">
        <w:t>From the Buckeye State to the Evergreen State, Americans want their elected officials to focus on supporting economic growth. And, wouldn’t it be nice if Democrats and Republicans worked together for a change?</w:t>
      </w:r>
    </w:p>
    <w:p w:rsidR="003550F7" w:rsidRPr="00A643E0" w:rsidRDefault="003550F7" w:rsidP="003550F7">
      <w:pPr>
        <w:ind w:left="720"/>
      </w:pPr>
      <w:r w:rsidRPr="00A643E0">
        <w:t>Trade Promotion Authority offers us exactly this opportunity: a bipartisan economic initiative that will support American job creation and keep our nation competitive in the global economy while not costing taxpayers any money.</w:t>
      </w:r>
    </w:p>
    <w:p w:rsidR="003550F7" w:rsidRPr="00A643E0" w:rsidRDefault="003550F7" w:rsidP="003550F7">
      <w:pPr>
        <w:ind w:left="720"/>
      </w:pPr>
      <w:r w:rsidRPr="00A643E0">
        <w:t xml:space="preserve">We were pleased to hear the president’s recent nominee to the post of U.S. trade representative, Mike </w:t>
      </w:r>
      <w:proofErr w:type="spellStart"/>
      <w:r w:rsidRPr="00A643E0">
        <w:t>Froman</w:t>
      </w:r>
      <w:proofErr w:type="spellEnd"/>
      <w:r w:rsidRPr="00A643E0">
        <w:t>, embrace TPA, a power requested by every president since Franklin D. Roosevelt, in his Finance Committee confirmation hearing. It seems that the president — who included a request for TPA in his 2013 trade agenda — is serious about pursuing new trade agreements. That’s good news for our economy.</w:t>
      </w:r>
    </w:p>
    <w:p w:rsidR="003550F7" w:rsidRPr="00A643E0" w:rsidRDefault="003550F7" w:rsidP="0068118F"/>
    <w:p w:rsidR="00533ED8" w:rsidRPr="00A643E0" w:rsidRDefault="00533ED8" w:rsidP="00533ED8">
      <w:pPr>
        <w:pStyle w:val="Heading4"/>
        <w:rPr>
          <w:rFonts w:cs="Times New Roman"/>
        </w:rPr>
      </w:pPr>
      <w:r w:rsidRPr="00A643E0">
        <w:rPr>
          <w:rFonts w:cs="Times New Roman"/>
        </w:rPr>
        <w:t>TPA has bipartisan support</w:t>
      </w:r>
    </w:p>
    <w:p w:rsidR="00533ED8" w:rsidRPr="00A643E0" w:rsidRDefault="00533ED8" w:rsidP="00533ED8">
      <w:pPr>
        <w:rPr>
          <w:rStyle w:val="StyleStyleBold12pt"/>
        </w:rPr>
      </w:pPr>
      <w:r w:rsidRPr="00A643E0">
        <w:rPr>
          <w:rStyle w:val="StyleStyleBold12pt"/>
        </w:rPr>
        <w:t>Senators Portman &amp; Cantwell, 6-13-13</w:t>
      </w:r>
    </w:p>
    <w:p w:rsidR="00533ED8" w:rsidRPr="00A643E0" w:rsidRDefault="00533ED8" w:rsidP="00533ED8">
      <w:r w:rsidRPr="00A643E0">
        <w:t xml:space="preserve">[Rob, R-Ohio, Maria, D-Washington, Roll Call, “A Bipartisan Opportunity for Jobs”, </w:t>
      </w:r>
      <w:hyperlink r:id="rId13" w:history="1">
        <w:r w:rsidRPr="00A643E0">
          <w:rPr>
            <w:rStyle w:val="Hyperlink"/>
          </w:rPr>
          <w:t>http://www.rollcall.com/news/a_bipartisan_opportunity_for_jobs_commentary-225603-1.html</w:t>
        </w:r>
      </w:hyperlink>
      <w:r w:rsidRPr="00A643E0">
        <w:t>, accessed 7-13-13, AFB]</w:t>
      </w:r>
    </w:p>
    <w:p w:rsidR="00533ED8" w:rsidRPr="00A643E0" w:rsidRDefault="00533ED8" w:rsidP="00533ED8"/>
    <w:p w:rsidR="00533ED8" w:rsidRPr="00A643E0" w:rsidRDefault="00533ED8" w:rsidP="00533ED8">
      <w:r w:rsidRPr="00A643E0">
        <w:rPr>
          <w:rStyle w:val="StyleBoldUnderline"/>
        </w:rPr>
        <w:t>From the Buckeye State to the Evergreen State, Americans want their elected officials to focus on supporting economic growth</w:t>
      </w:r>
      <w:r w:rsidRPr="00A643E0">
        <w:t>. And, wouldn’t it be nice if Democrats and Republicans worked together for a change?</w:t>
      </w:r>
    </w:p>
    <w:p w:rsidR="00533ED8" w:rsidRPr="00A643E0" w:rsidRDefault="00533ED8" w:rsidP="00533ED8">
      <w:pPr>
        <w:rPr>
          <w:rStyle w:val="StyleBoldUnderline"/>
        </w:rPr>
      </w:pPr>
      <w:r w:rsidRPr="00A643E0">
        <w:rPr>
          <w:rStyle w:val="StyleBoldUnderline"/>
        </w:rPr>
        <w:t>Trade Promotion Authority offers us exactly this opportunity: a bipartisan economic initiative that will support American job creation and keep our nation competitive in the global economy while not costing taxpayers any money.</w:t>
      </w:r>
    </w:p>
    <w:p w:rsidR="00533ED8" w:rsidRPr="00A643E0" w:rsidRDefault="00533ED8" w:rsidP="00533ED8">
      <w:r w:rsidRPr="00A643E0">
        <w:rPr>
          <w:rStyle w:val="StyleBoldUnderline"/>
        </w:rPr>
        <w:t>We were pleased to hear the president’s recent nominee to the post of U.S. trade representative</w:t>
      </w:r>
      <w:r w:rsidRPr="00A643E0">
        <w:t xml:space="preserve">, Mike </w:t>
      </w:r>
      <w:proofErr w:type="spellStart"/>
      <w:r w:rsidRPr="00A643E0">
        <w:rPr>
          <w:rStyle w:val="StyleBoldUnderline"/>
        </w:rPr>
        <w:t>Froman</w:t>
      </w:r>
      <w:proofErr w:type="spellEnd"/>
      <w:r w:rsidRPr="00A643E0">
        <w:rPr>
          <w:rStyle w:val="StyleBoldUnderline"/>
        </w:rPr>
        <w:t>, embrace TPA</w:t>
      </w:r>
      <w:r w:rsidRPr="00A643E0">
        <w:t>, a power requested by every president since Franklin D. Roosevelt, in his Finance Committee confirmation hearing. I</w:t>
      </w:r>
      <w:r w:rsidRPr="00A643E0">
        <w:rPr>
          <w:rStyle w:val="StyleBoldUnderline"/>
        </w:rPr>
        <w:t xml:space="preserve">t seems that the president — who included a request for </w:t>
      </w:r>
      <w:r w:rsidRPr="00A643E0">
        <w:rPr>
          <w:rStyle w:val="StyleBoldUnderline"/>
        </w:rPr>
        <w:lastRenderedPageBreak/>
        <w:t xml:space="preserve">TPA in his 2013 trade agenda — is serious about pursuing new trade agreements. </w:t>
      </w:r>
      <w:r w:rsidRPr="00A643E0">
        <w:t>That’s good news for our economy.</w:t>
      </w:r>
    </w:p>
    <w:p w:rsidR="00533ED8" w:rsidRPr="00A643E0" w:rsidRDefault="00533ED8" w:rsidP="0068118F"/>
    <w:p w:rsidR="0068118F" w:rsidRPr="00A643E0" w:rsidRDefault="0068118F" w:rsidP="0068118F">
      <w:pPr>
        <w:pStyle w:val="Heading4"/>
        <w:rPr>
          <w:rFonts w:cs="Times New Roman"/>
        </w:rPr>
      </w:pPr>
      <w:r w:rsidRPr="00A643E0">
        <w:rPr>
          <w:rFonts w:cs="Times New Roman"/>
        </w:rPr>
        <w:t>House GOP support now</w:t>
      </w:r>
    </w:p>
    <w:p w:rsidR="0068118F" w:rsidRPr="00A643E0" w:rsidRDefault="0068118F" w:rsidP="0068118F">
      <w:pPr>
        <w:rPr>
          <w:rStyle w:val="StyleStyleBold12pt"/>
        </w:rPr>
      </w:pPr>
      <w:r w:rsidRPr="00A643E0">
        <w:rPr>
          <w:rStyle w:val="StyleStyleBold12pt"/>
        </w:rPr>
        <w:t>Inside U.S. Trade, 7-5-13</w:t>
      </w:r>
    </w:p>
    <w:p w:rsidR="0068118F" w:rsidRPr="00A643E0" w:rsidRDefault="0068118F" w:rsidP="0068118F">
      <w:r w:rsidRPr="00A643E0">
        <w:t xml:space="preserve">[“Majority </w:t>
      </w:r>
      <w:proofErr w:type="gramStart"/>
      <w:r w:rsidRPr="00A643E0">
        <w:t>Of</w:t>
      </w:r>
      <w:proofErr w:type="gramEnd"/>
      <w:r w:rsidRPr="00A643E0">
        <w:t xml:space="preserve"> House Republican Freshmen Back TPA, Trade Initiatives”, Lexis, accessed 7-13-13, AFB]</w:t>
      </w:r>
    </w:p>
    <w:p w:rsidR="0068118F" w:rsidRPr="00A643E0" w:rsidRDefault="0068118F" w:rsidP="0068118F"/>
    <w:p w:rsidR="0068118F" w:rsidRPr="00A643E0" w:rsidRDefault="0068118F" w:rsidP="0068118F">
      <w:r w:rsidRPr="00A643E0">
        <w:rPr>
          <w:rStyle w:val="StyleBoldUnderline"/>
        </w:rPr>
        <w:t>All but one of the House Republican freshmen last week expressed their strong support for the Obama administration's "free and fair trade agenda" aimed at opening markets around the world, including passage of a new fast-track negotiating authority</w:t>
      </w:r>
      <w:r w:rsidRPr="00A643E0">
        <w:t xml:space="preserve"> bill.</w:t>
      </w:r>
    </w:p>
    <w:p w:rsidR="0068118F" w:rsidRPr="00A643E0" w:rsidRDefault="0068118F" w:rsidP="0068118F">
      <w:r w:rsidRPr="00A643E0">
        <w:t xml:space="preserve">The 35 freshmen, led by Rep. Rodney </w:t>
      </w:r>
      <w:r w:rsidRPr="00A643E0">
        <w:rPr>
          <w:rStyle w:val="StyleBoldUnderline"/>
        </w:rPr>
        <w:t>Davis</w:t>
      </w:r>
      <w:r w:rsidRPr="00A643E0">
        <w:t xml:space="preserve"> (R-IL), </w:t>
      </w:r>
      <w:r w:rsidRPr="00A643E0">
        <w:rPr>
          <w:rStyle w:val="StyleBoldUnderline"/>
        </w:rPr>
        <w:t>wrote in a letter to new U.S. Trade Representative</w:t>
      </w:r>
      <w:r w:rsidRPr="00A643E0">
        <w:t xml:space="preserve"> Michael </w:t>
      </w:r>
      <w:proofErr w:type="spellStart"/>
      <w:r w:rsidRPr="00A643E0">
        <w:rPr>
          <w:rStyle w:val="StyleBoldUnderline"/>
        </w:rPr>
        <w:t>Froman</w:t>
      </w:r>
      <w:proofErr w:type="spellEnd"/>
      <w:r w:rsidRPr="00A643E0">
        <w:rPr>
          <w:rStyle w:val="StyleBoldUnderline"/>
        </w:rPr>
        <w:t xml:space="preserve"> that they "stand ready" to work with the Obama administration on the Trans-Pacific Partnership, the Transatlantic Trade and Investment Partnership and the </w:t>
      </w:r>
      <w:proofErr w:type="spellStart"/>
      <w:r w:rsidRPr="00A643E0">
        <w:rPr>
          <w:rStyle w:val="StyleBoldUnderline"/>
        </w:rPr>
        <w:t>plurilateral</w:t>
      </w:r>
      <w:proofErr w:type="spellEnd"/>
      <w:r w:rsidRPr="00A643E0">
        <w:rPr>
          <w:rStyle w:val="StyleBoldUnderline"/>
        </w:rPr>
        <w:t xml:space="preserve"> services agreement being negotiated by selected W</w:t>
      </w:r>
      <w:r w:rsidRPr="00A643E0">
        <w:t xml:space="preserve">orld </w:t>
      </w:r>
      <w:r w:rsidRPr="00A643E0">
        <w:rPr>
          <w:rStyle w:val="StyleBoldUnderline"/>
        </w:rPr>
        <w:t>T</w:t>
      </w:r>
      <w:r w:rsidRPr="00A643E0">
        <w:t xml:space="preserve">rade </w:t>
      </w:r>
      <w:r w:rsidRPr="00A643E0">
        <w:rPr>
          <w:rStyle w:val="StyleBoldUnderline"/>
        </w:rPr>
        <w:t>O</w:t>
      </w:r>
      <w:r w:rsidRPr="00A643E0">
        <w:t xml:space="preserve">rganization </w:t>
      </w:r>
      <w:r w:rsidRPr="00A643E0">
        <w:rPr>
          <w:rStyle w:val="StyleBoldUnderline"/>
        </w:rPr>
        <w:t>members</w:t>
      </w:r>
      <w:r w:rsidRPr="00A643E0">
        <w:t xml:space="preserve">, </w:t>
      </w:r>
      <w:r w:rsidRPr="00A643E0">
        <w:rPr>
          <w:rStyle w:val="StyleBoldUnderline"/>
        </w:rPr>
        <w:t>among other trade initiatives.</w:t>
      </w:r>
    </w:p>
    <w:p w:rsidR="0068118F" w:rsidRPr="00A643E0" w:rsidRDefault="0068118F" w:rsidP="0068118F">
      <w:r w:rsidRPr="00A643E0">
        <w:t>"These negotiations provide an opportunity to include strong, ambitious, and enforceable provisions that would eliminate tariff and non-tariff barriers for U.S. exports of goods, services and agricultural products, as well as ensure strong intellectual property (IP) protections," they said in the letter.</w:t>
      </w:r>
    </w:p>
    <w:p w:rsidR="0068118F" w:rsidRPr="00A643E0" w:rsidRDefault="0068118F" w:rsidP="0068118F">
      <w:r w:rsidRPr="00A643E0">
        <w:t xml:space="preserve">"Lastly, </w:t>
      </w:r>
      <w:r w:rsidRPr="00A643E0">
        <w:rPr>
          <w:rStyle w:val="StyleBoldUnderline"/>
        </w:rPr>
        <w:t xml:space="preserve">we look forward to moving Trade Promotion Authority (TPA), which clarifies the executive-legislative partnership on trade negotiations," the letter said. The freshmen pledge to work with </w:t>
      </w:r>
      <w:proofErr w:type="spellStart"/>
      <w:r w:rsidRPr="00A643E0">
        <w:rPr>
          <w:rStyle w:val="StyleBoldUnderline"/>
        </w:rPr>
        <w:t>Froman</w:t>
      </w:r>
      <w:proofErr w:type="spellEnd"/>
      <w:r w:rsidRPr="00A643E0">
        <w:rPr>
          <w:rStyle w:val="StyleBoldUnderline"/>
        </w:rPr>
        <w:t xml:space="preserve"> to "continue building upon the bipartisan support for trade that we have seen in Congress over the past few years," according to the letter.</w:t>
      </w:r>
    </w:p>
    <w:p w:rsidR="0068118F" w:rsidRPr="00A643E0" w:rsidRDefault="0068118F" w:rsidP="0068118F"/>
    <w:p w:rsidR="0068118F" w:rsidRPr="00A643E0" w:rsidRDefault="0068118F" w:rsidP="0068118F"/>
    <w:p w:rsidR="006038C6" w:rsidRPr="00A643E0" w:rsidRDefault="006038C6" w:rsidP="006038C6">
      <w:pPr>
        <w:pStyle w:val="Heading3"/>
        <w:rPr>
          <w:rFonts w:cs="Times New Roman"/>
        </w:rPr>
      </w:pPr>
      <w:r w:rsidRPr="00A643E0">
        <w:rPr>
          <w:rFonts w:cs="Times New Roman"/>
        </w:rPr>
        <w:lastRenderedPageBreak/>
        <w:t>Vote Coming</w:t>
      </w:r>
    </w:p>
    <w:p w:rsidR="006038C6" w:rsidRPr="00A643E0" w:rsidRDefault="006038C6" w:rsidP="006038C6"/>
    <w:p w:rsidR="00A35084" w:rsidRPr="00A643E0" w:rsidRDefault="006038C6" w:rsidP="00A35084">
      <w:pPr>
        <w:pStyle w:val="Heading4"/>
        <w:rPr>
          <w:rFonts w:cs="Times New Roman"/>
        </w:rPr>
      </w:pPr>
      <w:r w:rsidRPr="00A643E0">
        <w:rPr>
          <w:rFonts w:cs="Times New Roman"/>
        </w:rPr>
        <w:t>Tough vote coming</w:t>
      </w:r>
    </w:p>
    <w:p w:rsidR="00A35084" w:rsidRPr="00A643E0" w:rsidRDefault="006038C6" w:rsidP="00A35084">
      <w:pPr>
        <w:rPr>
          <w:rStyle w:val="StyleStyleBold12pt"/>
        </w:rPr>
      </w:pPr>
      <w:r w:rsidRPr="00A643E0">
        <w:rPr>
          <w:rStyle w:val="StyleStyleBold12pt"/>
        </w:rPr>
        <w:t>Heritage Foundation press release, 7-13-13</w:t>
      </w:r>
    </w:p>
    <w:p w:rsidR="00A35084" w:rsidRPr="00A643E0" w:rsidRDefault="006038C6" w:rsidP="00D17C4E">
      <w:r w:rsidRPr="00A643E0">
        <w:t>[</w:t>
      </w:r>
      <w:r w:rsidR="00A35084" w:rsidRPr="00A643E0">
        <w:t>US Official News</w:t>
      </w:r>
      <w:r w:rsidRPr="00A643E0">
        <w:t>, “</w:t>
      </w:r>
      <w:r w:rsidR="00A35084" w:rsidRPr="00A643E0">
        <w:t>Washington: An Investment Treaty with China: Don’t Hold Your Breath</w:t>
      </w:r>
      <w:r w:rsidRPr="00A643E0">
        <w:t xml:space="preserve">”, </w:t>
      </w:r>
      <w:r w:rsidR="00B85B97" w:rsidRPr="00A643E0">
        <w:t>Lexis</w:t>
      </w:r>
      <w:r w:rsidRPr="00A643E0">
        <w:t>, accessed 7-13-13]</w:t>
      </w:r>
    </w:p>
    <w:p w:rsidR="006038C6" w:rsidRPr="00A643E0" w:rsidRDefault="006038C6" w:rsidP="00D17C4E"/>
    <w:p w:rsidR="00A35084" w:rsidRPr="00A643E0" w:rsidRDefault="00A35084" w:rsidP="00D17C4E">
      <w:r w:rsidRPr="00A643E0">
        <w:t>Problem #3 with a BIT is American politics. The main China issues that the U.S. Congress focuses on—the bilateral trade deficit, currency “manipulation,” and other trade distortions—are not likely to be addressed in an investment treaty. Further, Congress does not trust China to implement its pledges. China is not just any economic partner. A U.S.–China BIT is going to be debated—hotly.</w:t>
      </w:r>
    </w:p>
    <w:p w:rsidR="00A35084" w:rsidRPr="00A643E0" w:rsidRDefault="00A35084" w:rsidP="00D17C4E">
      <w:r w:rsidRPr="00A643E0">
        <w:rPr>
          <w:rStyle w:val="StyleBoldUnderline"/>
        </w:rPr>
        <w:t>The Senate already faces politically painful votes on Trade Promotion Authority (probably this year), the Trans-Pacific Partnership (probably next year), and, the Trans-Atlantic Partnership (possibly 2015)</w:t>
      </w:r>
      <w:r w:rsidRPr="00A643E0">
        <w:t xml:space="preserve">. It would be very dubious politics to jump China ahead of American friends in the trade queue. But multiple political bloodlettings in a single year </w:t>
      </w:r>
      <w:proofErr w:type="gramStart"/>
      <w:r w:rsidRPr="00A643E0">
        <w:t>is</w:t>
      </w:r>
      <w:proofErr w:type="gramEnd"/>
      <w:r w:rsidRPr="00A643E0">
        <w:t xml:space="preserve"> almost as difficult to see as a pro-China vote during the 2016 presidential campaign.</w:t>
      </w:r>
    </w:p>
    <w:p w:rsidR="006038C6" w:rsidRPr="00A643E0" w:rsidRDefault="006038C6" w:rsidP="00D17C4E"/>
    <w:p w:rsidR="00A35084" w:rsidRPr="00A643E0" w:rsidRDefault="00A35084" w:rsidP="00A35084">
      <w:pPr>
        <w:pStyle w:val="Heading4"/>
        <w:rPr>
          <w:rFonts w:cs="Times New Roman"/>
        </w:rPr>
      </w:pPr>
      <w:r w:rsidRPr="00A643E0">
        <w:rPr>
          <w:rFonts w:cs="Times New Roman"/>
        </w:rPr>
        <w:t>Vote soon</w:t>
      </w:r>
    </w:p>
    <w:p w:rsidR="00915E4A" w:rsidRPr="00A643E0" w:rsidRDefault="00915E4A" w:rsidP="00915E4A">
      <w:pPr>
        <w:rPr>
          <w:rStyle w:val="StyleStyleBold12pt"/>
        </w:rPr>
      </w:pPr>
      <w:r w:rsidRPr="00A643E0">
        <w:rPr>
          <w:rStyle w:val="StyleStyleBold12pt"/>
        </w:rPr>
        <w:t>Riley, Heritage Foundation Trade Policy senior policy analyst, 7-12-13</w:t>
      </w:r>
    </w:p>
    <w:p w:rsidR="00915E4A" w:rsidRPr="00A643E0" w:rsidRDefault="00915E4A" w:rsidP="00915E4A">
      <w:r w:rsidRPr="00A643E0">
        <w:t xml:space="preserve">[Bryan, Heritage Blogs, “Trade Promotion Authority Should Mean Authority to Promote Trade—Period”, </w:t>
      </w:r>
      <w:hyperlink r:id="rId14" w:history="1">
        <w:r w:rsidRPr="00A643E0">
          <w:rPr>
            <w:rStyle w:val="Hyperlink"/>
          </w:rPr>
          <w:t>http://blog.heritage.org/2013/07/12/trade-promotion-authority-should-mean-authority-to-promote-trade-period/</w:t>
        </w:r>
      </w:hyperlink>
      <w:r w:rsidRPr="00A643E0">
        <w:t>, accessed 7-13-13, AFB]</w:t>
      </w:r>
    </w:p>
    <w:p w:rsidR="006038C6" w:rsidRPr="00A643E0" w:rsidRDefault="006038C6" w:rsidP="00A35084"/>
    <w:p w:rsidR="00A35084" w:rsidRPr="00A643E0" w:rsidRDefault="00A35084" w:rsidP="00A35084">
      <w:r w:rsidRPr="00A643E0">
        <w:rPr>
          <w:rStyle w:val="StyleBoldUnderline"/>
        </w:rPr>
        <w:t>There’s a good chance Congress will consider legislation this summer to extend</w:t>
      </w:r>
      <w:r w:rsidRPr="00A643E0">
        <w:t xml:space="preserve"> trade promotion authority (</w:t>
      </w:r>
      <w:r w:rsidRPr="00A643E0">
        <w:rPr>
          <w:rStyle w:val="StyleBoldUnderline"/>
        </w:rPr>
        <w:t>TPA) to</w:t>
      </w:r>
      <w:r w:rsidRPr="00A643E0">
        <w:t xml:space="preserve"> President </w:t>
      </w:r>
      <w:r w:rsidRPr="00A643E0">
        <w:rPr>
          <w:rStyle w:val="StyleBoldUnderline"/>
        </w:rPr>
        <w:t>Obama</w:t>
      </w:r>
      <w:r w:rsidRPr="00A643E0">
        <w:t>. If it does, lawmakers should pay especially close attention to the wording of the bill.</w:t>
      </w:r>
    </w:p>
    <w:p w:rsidR="006038C6" w:rsidRPr="00A643E0" w:rsidRDefault="00A35084" w:rsidP="00A35084">
      <w:r w:rsidRPr="00A643E0">
        <w:rPr>
          <w:rStyle w:val="StyleBoldUnderline"/>
        </w:rPr>
        <w:t>TPA is the legislative vehicle that allows the President to negotiate with other countries on beneficial trade agreements.</w:t>
      </w:r>
      <w:r w:rsidRPr="00A643E0">
        <w:t xml:space="preserve"> The purpose of trade promotion authority is, obviously, to promote trade. If properly designed, TPA is an effective way to expand trade and economic freedom. However, a poorly worded TPA bill could allow implementing legislation for future trade agreements to be used for other purposes.</w:t>
      </w:r>
    </w:p>
    <w:p w:rsidR="00A35084" w:rsidRPr="00A643E0" w:rsidRDefault="00A35084" w:rsidP="00A35084">
      <w:r w:rsidRPr="00A643E0">
        <w:t>For example, under the last extension of TPA, Congress agreed to consider legislation that implemented trade agreements negotiated by the President on an up-or-down vote. This implementing legislation could include changes in laws that were “necessary or appropriate to implement such trade agreement or agreements, either repealing or amending existing laws or providing new statutory authority.”</w:t>
      </w:r>
    </w:p>
    <w:p w:rsidR="00A35084" w:rsidRPr="00A643E0" w:rsidRDefault="00A35084" w:rsidP="00A35084">
      <w:proofErr w:type="gramStart"/>
      <w:r w:rsidRPr="00A643E0">
        <w:t>When the South Korea–U.S. free trade agreement (KORUS) came up for a vote two years ago, the Obama Administration used this language as justification to try to attach Trade Adjustment Assistance (TAA)—which provides federal aid to those supposedly hurt by trade—to the implementing legislation for KORUS.</w:t>
      </w:r>
      <w:proofErr w:type="gramEnd"/>
      <w:r w:rsidRPr="00A643E0">
        <w:t xml:space="preserve"> At the time, TAA supporters argued that such assistance was “necessary and appropriate.”</w:t>
      </w:r>
    </w:p>
    <w:p w:rsidR="00A35084" w:rsidRPr="00A643E0" w:rsidRDefault="00A35084" w:rsidP="00A35084">
      <w:pPr>
        <w:rPr>
          <w:rStyle w:val="StyleBoldUnderline"/>
        </w:rPr>
      </w:pPr>
      <w:r w:rsidRPr="00A643E0">
        <w:t xml:space="preserve">Trade expert Phil Levy observed at the time </w:t>
      </w:r>
      <w:r w:rsidRPr="00A643E0">
        <w:rPr>
          <w:rStyle w:val="StyleBoldUnderline"/>
        </w:rPr>
        <w:t>that TPA “was hard to come by even in the best of circumstances. What chance would it have now, if it is interpreted as giving any White House the right to attach controversial and unrelated spending measures in a protected way?”</w:t>
      </w:r>
    </w:p>
    <w:p w:rsidR="00A35084" w:rsidRPr="00A643E0" w:rsidRDefault="00A35084" w:rsidP="00A35084">
      <w:r w:rsidRPr="00A643E0">
        <w:rPr>
          <w:rStyle w:val="StyleBoldUnderline"/>
        </w:rPr>
        <w:t>This is exactly why it is important to clarify how TPA works</w:t>
      </w:r>
      <w:r w:rsidRPr="00A643E0">
        <w:t>. Every U.S. President should have the authority to negotiate beneficial trade agreements. However, TPA was never intended to be a blank check. Congress should make it clear that future trade agreements submitted for implementation under TPA cannot be hijacked as a vehicle on which to attach extraneous provisions.</w:t>
      </w:r>
    </w:p>
    <w:p w:rsidR="00A35084" w:rsidRPr="00A643E0" w:rsidRDefault="00A35084" w:rsidP="00A35084"/>
    <w:p w:rsidR="00A35084" w:rsidRPr="00A643E0" w:rsidRDefault="00A35084" w:rsidP="00A35084"/>
    <w:p w:rsidR="005F3B03" w:rsidRPr="00A643E0" w:rsidRDefault="005F3B03" w:rsidP="005F3B03">
      <w:pPr>
        <w:pStyle w:val="Heading4"/>
        <w:rPr>
          <w:rFonts w:cs="Times New Roman"/>
        </w:rPr>
      </w:pPr>
      <w:r w:rsidRPr="00A643E0">
        <w:rPr>
          <w:rFonts w:cs="Times New Roman"/>
        </w:rPr>
        <w:t>Hearings on TPA coming</w:t>
      </w:r>
    </w:p>
    <w:p w:rsidR="005F3B03" w:rsidRPr="00A643E0" w:rsidRDefault="005F3B03" w:rsidP="005F3B03">
      <w:pPr>
        <w:rPr>
          <w:rStyle w:val="StyleStyleBold12pt"/>
        </w:rPr>
      </w:pPr>
      <w:r w:rsidRPr="00A643E0">
        <w:rPr>
          <w:rStyle w:val="StyleStyleBold12pt"/>
        </w:rPr>
        <w:t>U.S House Committee of Ways and Means press release, 7-12-13</w:t>
      </w:r>
    </w:p>
    <w:p w:rsidR="005F3B03" w:rsidRPr="00A643E0" w:rsidRDefault="005F3B03" w:rsidP="005F3B03">
      <w:r w:rsidRPr="00A643E0">
        <w:t xml:space="preserve">[US Official News, “Chairman Camp Announces Hearing on President Obama’s Trade Policy Agenda with U.S. Trade Representative Michael </w:t>
      </w:r>
      <w:proofErr w:type="spellStart"/>
      <w:r w:rsidRPr="00A643E0">
        <w:t>Froman</w:t>
      </w:r>
      <w:proofErr w:type="spellEnd"/>
      <w:r w:rsidRPr="00A643E0">
        <w:t xml:space="preserve">”, </w:t>
      </w:r>
      <w:r w:rsidR="00B85B97" w:rsidRPr="00A643E0">
        <w:t>Lexis</w:t>
      </w:r>
      <w:r w:rsidRPr="00A643E0">
        <w:t>, AFB]</w:t>
      </w:r>
    </w:p>
    <w:p w:rsidR="005F3B03" w:rsidRPr="00A643E0" w:rsidRDefault="005F3B03" w:rsidP="005F3B03"/>
    <w:p w:rsidR="00781440" w:rsidRPr="00A643E0" w:rsidRDefault="005F3B03" w:rsidP="005F3B03">
      <w:pPr>
        <w:rPr>
          <w:rStyle w:val="StyleBoldUnderline"/>
        </w:rPr>
      </w:pPr>
      <w:r w:rsidRPr="00A643E0">
        <w:t xml:space="preserve">Chairman </w:t>
      </w:r>
      <w:r w:rsidRPr="00A643E0">
        <w:rPr>
          <w:rStyle w:val="StyleBoldUnderline"/>
        </w:rPr>
        <w:t>Camp Announces Hearing on President Obama’s Trade Policy Agenda with U.S. Trade Representative</w:t>
      </w:r>
      <w:r w:rsidRPr="00A643E0">
        <w:t xml:space="preserve"> Michael </w:t>
      </w:r>
      <w:proofErr w:type="spellStart"/>
      <w:r w:rsidRPr="00A643E0">
        <w:rPr>
          <w:rStyle w:val="StyleBoldUnderline"/>
        </w:rPr>
        <w:t>Froman</w:t>
      </w:r>
      <w:proofErr w:type="spellEnd"/>
    </w:p>
    <w:p w:rsidR="005F3B03" w:rsidRPr="00A643E0" w:rsidRDefault="005F3B03" w:rsidP="005F3B03">
      <w:r w:rsidRPr="00A643E0">
        <w:t>1100 Longworth House Office Building at 9:00 AM</w:t>
      </w:r>
    </w:p>
    <w:p w:rsidR="005F3B03" w:rsidRPr="00A643E0" w:rsidRDefault="005F3B03" w:rsidP="005F3B03">
      <w:r w:rsidRPr="00A643E0">
        <w:t>Jul 18, 2013</w:t>
      </w:r>
    </w:p>
    <w:p w:rsidR="00781440" w:rsidRPr="00A643E0" w:rsidRDefault="005F3B03" w:rsidP="005F3B03">
      <w:r w:rsidRPr="00A643E0">
        <w:t xml:space="preserve">Focus </w:t>
      </w:r>
      <w:proofErr w:type="gramStart"/>
      <w:r w:rsidRPr="00A643E0">
        <w:t>Of</w:t>
      </w:r>
      <w:proofErr w:type="gramEnd"/>
      <w:r w:rsidRPr="00A643E0">
        <w:t xml:space="preserve"> The Hearing</w:t>
      </w:r>
    </w:p>
    <w:p w:rsidR="005F3B03" w:rsidRPr="00A643E0" w:rsidRDefault="005F3B03" w:rsidP="005F3B03">
      <w:r w:rsidRPr="00A643E0">
        <w:rPr>
          <w:rStyle w:val="StyleBoldUnderline"/>
        </w:rPr>
        <w:t xml:space="preserve">The hearing will provide an opportunity to explore with Ambassador </w:t>
      </w:r>
      <w:proofErr w:type="spellStart"/>
      <w:r w:rsidRPr="00A643E0">
        <w:rPr>
          <w:rStyle w:val="StyleBoldUnderline"/>
        </w:rPr>
        <w:t>Froman</w:t>
      </w:r>
      <w:proofErr w:type="spellEnd"/>
      <w:r w:rsidRPr="00A643E0">
        <w:rPr>
          <w:rStyle w:val="StyleBoldUnderline"/>
        </w:rPr>
        <w:t xml:space="preserve"> current and future trade issues such as: (1) developing and passing of Trade Promotion Authority legislation</w:t>
      </w:r>
      <w:r w:rsidRPr="00A643E0">
        <w:t>; (2) seeking to conclude a successful Trans-Pacific Partnership agreement this year; (3) negotiating with the European Union for a comprehensive and ambitious trade and investment agreement; (4) negotiating a Trade in International Services Agreement that increases access for all sectors of our economy; (5) improving our important trade relationship with major emerging economies like China, India and Brazil, and addressing their trade barriers; (6) ensuring appropriate trade enforcement efforts; (7) advancing WTO negotiations, including “post-Doha” issues at the WTO such as Information Technology Agreement (ITA) expansion, a trade facilitation agreement and an agreement for trade in environmental goods and services; (8) negotiating Bilateral Investment Treaties (BITs) with China and India and exploring new BITs and investment opportunities; and (9) establishing long-term, closer ties with important trading partners.</w:t>
      </w:r>
    </w:p>
    <w:p w:rsidR="00781440" w:rsidRPr="00A643E0" w:rsidRDefault="005F3B03" w:rsidP="005F3B03">
      <w:r w:rsidRPr="00A643E0">
        <w:t>Hearing Advisory</w:t>
      </w:r>
    </w:p>
    <w:p w:rsidR="005F3B03" w:rsidRPr="00A643E0" w:rsidRDefault="005F3B03" w:rsidP="005F3B03">
      <w:r w:rsidRPr="00A643E0">
        <w:t xml:space="preserve">Chairman Camp Announces Hearing on President Obama’s Trade Policy Agenda with U.S. Trade Representative Michael </w:t>
      </w:r>
      <w:proofErr w:type="spellStart"/>
      <w:r w:rsidRPr="00A643E0">
        <w:t>Froman</w:t>
      </w:r>
      <w:proofErr w:type="spellEnd"/>
    </w:p>
    <w:p w:rsidR="005F3B03" w:rsidRPr="00A643E0" w:rsidRDefault="005F3B03" w:rsidP="005F3B03">
      <w:r w:rsidRPr="00A643E0">
        <w:t>For more information please visit: http://waysandmeans.house.gov/</w:t>
      </w:r>
    </w:p>
    <w:p w:rsidR="005F3B03" w:rsidRPr="00A643E0" w:rsidRDefault="005F3B03" w:rsidP="005F3B03"/>
    <w:p w:rsidR="005F3B03" w:rsidRPr="00A643E0" w:rsidRDefault="005F3B03" w:rsidP="005F3B03"/>
    <w:p w:rsidR="0068118F" w:rsidRPr="00A643E0" w:rsidRDefault="0068118F" w:rsidP="0068118F">
      <w:pPr>
        <w:pStyle w:val="Heading3"/>
        <w:rPr>
          <w:rFonts w:cs="Times New Roman"/>
        </w:rPr>
      </w:pPr>
      <w:r w:rsidRPr="00A643E0">
        <w:rPr>
          <w:rFonts w:cs="Times New Roman"/>
        </w:rPr>
        <w:lastRenderedPageBreak/>
        <w:t>AT – No Obama Push</w:t>
      </w:r>
    </w:p>
    <w:p w:rsidR="0068118F" w:rsidRPr="00A643E0" w:rsidRDefault="0068118F" w:rsidP="0068118F"/>
    <w:p w:rsidR="0068118F" w:rsidRPr="00A643E0" w:rsidRDefault="0068118F" w:rsidP="0068118F"/>
    <w:p w:rsidR="00783587" w:rsidRPr="00A643E0" w:rsidRDefault="00783587" w:rsidP="00783587">
      <w:pPr>
        <w:pStyle w:val="Heading4"/>
        <w:rPr>
          <w:rFonts w:cs="Times New Roman"/>
        </w:rPr>
      </w:pPr>
      <w:r w:rsidRPr="00A643E0">
        <w:rPr>
          <w:rFonts w:cs="Times New Roman"/>
        </w:rPr>
        <w:t>Obama making serious push on trade – new USTR proves</w:t>
      </w:r>
    </w:p>
    <w:p w:rsidR="00783587" w:rsidRPr="00A643E0" w:rsidRDefault="00783587" w:rsidP="00783587">
      <w:pPr>
        <w:rPr>
          <w:rStyle w:val="StyleStyleBold12pt"/>
        </w:rPr>
      </w:pPr>
      <w:proofErr w:type="spellStart"/>
      <w:r w:rsidRPr="00A643E0">
        <w:rPr>
          <w:rStyle w:val="StyleStyleBold12pt"/>
        </w:rPr>
        <w:t>Ichniowski</w:t>
      </w:r>
      <w:proofErr w:type="spellEnd"/>
      <w:r w:rsidRPr="00A643E0">
        <w:rPr>
          <w:rStyle w:val="StyleStyleBold12pt"/>
        </w:rPr>
        <w:t>, Engineering News-Record, 7-1-13</w:t>
      </w:r>
    </w:p>
    <w:p w:rsidR="00783587" w:rsidRPr="00A643E0" w:rsidRDefault="00783587" w:rsidP="00783587">
      <w:r w:rsidRPr="00A643E0">
        <w:t xml:space="preserve">[Tom, “New USTR </w:t>
      </w:r>
      <w:proofErr w:type="spellStart"/>
      <w:r w:rsidRPr="00A643E0">
        <w:t>Froman</w:t>
      </w:r>
      <w:proofErr w:type="spellEnd"/>
      <w:r w:rsidRPr="00A643E0">
        <w:t xml:space="preserve"> Has Busy Agenda Ahead”, p. 1, Lexis, accessed 7-13-13, AFB]</w:t>
      </w:r>
    </w:p>
    <w:p w:rsidR="00783587" w:rsidRPr="00A643E0" w:rsidRDefault="00783587" w:rsidP="00783587"/>
    <w:p w:rsidR="00783587" w:rsidRPr="00A643E0" w:rsidRDefault="00783587" w:rsidP="00783587">
      <w:pPr>
        <w:rPr>
          <w:rStyle w:val="StyleBoldUnderline"/>
        </w:rPr>
      </w:pPr>
      <w:r w:rsidRPr="00A643E0">
        <w:rPr>
          <w:rStyle w:val="StyleBoldUnderline"/>
        </w:rPr>
        <w:t>As former White House aide</w:t>
      </w:r>
      <w:r w:rsidRPr="00A643E0">
        <w:t xml:space="preserve"> Michael </w:t>
      </w:r>
      <w:proofErr w:type="spellStart"/>
      <w:r w:rsidRPr="00A643E0">
        <w:rPr>
          <w:rStyle w:val="StyleBoldUnderline"/>
        </w:rPr>
        <w:t>Froman</w:t>
      </w:r>
      <w:proofErr w:type="spellEnd"/>
      <w:r w:rsidRPr="00A643E0">
        <w:rPr>
          <w:rStyle w:val="StyleBoldUnderline"/>
        </w:rPr>
        <w:t xml:space="preserve"> begins his new job as U.S. trade representative, he faces a full agenda, including two major multilateral trade negotiations that will have an impact on U.S. construction-equipment makers and companies in a wide range of other industries.</w:t>
      </w:r>
    </w:p>
    <w:p w:rsidR="00783587" w:rsidRPr="00A643E0" w:rsidRDefault="00783587" w:rsidP="00783587">
      <w:proofErr w:type="spellStart"/>
      <w:r w:rsidRPr="00A643E0">
        <w:t>Froman</w:t>
      </w:r>
      <w:proofErr w:type="spellEnd"/>
      <w:r w:rsidRPr="00A643E0">
        <w:t xml:space="preserve">, who was sworn in as U.S. trade representative (USTR) on June 21, had been </w:t>
      </w:r>
      <w:proofErr w:type="gramStart"/>
      <w:r w:rsidRPr="00A643E0">
        <w:t>assistant</w:t>
      </w:r>
      <w:proofErr w:type="gramEnd"/>
      <w:r w:rsidRPr="00A643E0">
        <w:t xml:space="preserve"> to the president and deputy national security adviser for international economic affairs. The Senate confirmed him two days earlier, by a strong 93-4 vote.</w:t>
      </w:r>
    </w:p>
    <w:p w:rsidR="00783587" w:rsidRPr="00A643E0" w:rsidRDefault="00783587" w:rsidP="00783587">
      <w:r w:rsidRPr="00A643E0">
        <w:t xml:space="preserve">Bill </w:t>
      </w:r>
      <w:r w:rsidRPr="00A643E0">
        <w:rPr>
          <w:rStyle w:val="StyleBoldUnderline"/>
        </w:rPr>
        <w:t>Lane, Caterpillar Inc. senior director for global government affairs, says, We may be about to embark on the most ambitious trade agenda since the early 1990s, when we did the [General Agreement on Tariffs and Trade] Uruguay Round and the North American Free Trade Agreement</w:t>
      </w:r>
      <w:r w:rsidRPr="00A643E0">
        <w:t>.</w:t>
      </w:r>
    </w:p>
    <w:p w:rsidR="00783587" w:rsidRPr="00A643E0" w:rsidRDefault="00783587" w:rsidP="00783587">
      <w:r w:rsidRPr="00A643E0">
        <w:rPr>
          <w:rStyle w:val="StyleBoldUnderline"/>
        </w:rPr>
        <w:t xml:space="preserve">Among the priorities facing </w:t>
      </w:r>
      <w:proofErr w:type="spellStart"/>
      <w:r w:rsidRPr="00A643E0">
        <w:rPr>
          <w:rStyle w:val="StyleBoldUnderline"/>
        </w:rPr>
        <w:t>Froman</w:t>
      </w:r>
      <w:proofErr w:type="spellEnd"/>
      <w:r w:rsidRPr="00A643E0">
        <w:rPr>
          <w:rStyle w:val="StyleBoldUnderline"/>
        </w:rPr>
        <w:t xml:space="preserve"> and his USTR team are trade talks with the European Union that </w:t>
      </w:r>
      <w:proofErr w:type="gramStart"/>
      <w:r w:rsidRPr="00A643E0">
        <w:rPr>
          <w:rStyle w:val="StyleBoldUnderline"/>
        </w:rPr>
        <w:t>are</w:t>
      </w:r>
      <w:proofErr w:type="gramEnd"/>
      <w:r w:rsidRPr="00A643E0">
        <w:rPr>
          <w:rStyle w:val="StyleBoldUnderline"/>
        </w:rPr>
        <w:t xml:space="preserve"> set to begin</w:t>
      </w:r>
      <w:r w:rsidRPr="00A643E0">
        <w:t xml:space="preserve"> on July 8 in Washington, D.C.</w:t>
      </w:r>
    </w:p>
    <w:p w:rsidR="00783587" w:rsidRPr="00A643E0" w:rsidRDefault="00783587" w:rsidP="00783587">
      <w:r w:rsidRPr="00A643E0">
        <w:t xml:space="preserve">Nick </w:t>
      </w:r>
      <w:proofErr w:type="spellStart"/>
      <w:r w:rsidRPr="00A643E0">
        <w:t>Yaksich</w:t>
      </w:r>
      <w:proofErr w:type="spellEnd"/>
      <w:r w:rsidRPr="00A643E0">
        <w:t>, Association of Equipment Manufacturers vice president for government and industry relations, says the EU negotiations will be critical for U.S. heavy-equipment manufacturers.</w:t>
      </w:r>
    </w:p>
    <w:p w:rsidR="00783587" w:rsidRPr="00A643E0" w:rsidRDefault="00783587" w:rsidP="00783587">
      <w:proofErr w:type="spellStart"/>
      <w:r w:rsidRPr="00A643E0">
        <w:t>Yaksich</w:t>
      </w:r>
      <w:proofErr w:type="spellEnd"/>
      <w:r w:rsidRPr="00A643E0">
        <w:t xml:space="preserve"> says technical issues will be particularly important topics, such as the harmonization of equipment standards and the development of common certification benchmarks between the two sides.</w:t>
      </w:r>
    </w:p>
    <w:p w:rsidR="00783587" w:rsidRPr="00A643E0" w:rsidRDefault="00783587" w:rsidP="00783587">
      <w:r w:rsidRPr="00A643E0">
        <w:t xml:space="preserve">Lane says U.S. trade barriers in Europe tend to be low, but the trade is so large that even removing low trade </w:t>
      </w:r>
      <w:proofErr w:type="gramStart"/>
      <w:r w:rsidRPr="00A643E0">
        <w:t>barriers ?</w:t>
      </w:r>
      <w:proofErr w:type="gramEnd"/>
      <w:r w:rsidRPr="00A643E0">
        <w:t xml:space="preserve"> </w:t>
      </w:r>
      <w:proofErr w:type="gramStart"/>
      <w:r w:rsidRPr="00A643E0">
        <w:t>will</w:t>
      </w:r>
      <w:proofErr w:type="gramEnd"/>
      <w:r w:rsidRPr="00A643E0">
        <w:t xml:space="preserve"> have an important impact on both economies. Overall U.S. exports to the EU last year totaled $458 billion, making it the country’s largest export market, according to the White House.</w:t>
      </w:r>
    </w:p>
    <w:p w:rsidR="00783587" w:rsidRPr="00A643E0" w:rsidRDefault="00783587" w:rsidP="00783587">
      <w:r w:rsidRPr="00A643E0">
        <w:rPr>
          <w:rStyle w:val="StyleBoldUnderline"/>
        </w:rPr>
        <w:t>Tariffs could be an important topic in trade talks</w:t>
      </w:r>
      <w:r w:rsidRPr="00A643E0">
        <w:t>. Lane notes that many European countries’ tariffs on U.S.-made heavy construction equipment are zero, but tariffs are imposed on U.S.-produced engines and other components, such as bearings. Those factors combine to make U.S. heavy-equipment makers’ average tariffs in Europe about 2%, he says.</w:t>
      </w:r>
    </w:p>
    <w:p w:rsidR="00783587" w:rsidRPr="00A643E0" w:rsidRDefault="00783587" w:rsidP="00783587">
      <w:r w:rsidRPr="00A643E0">
        <w:t>Though 2% may seem small, Lane says Caterpillar has a long-standing goal that, worldwide, we would like to be in a situation where none of our customers have to pay an extra tax to buy our products. In this case, an extra tax is tariffs.</w:t>
      </w:r>
    </w:p>
    <w:p w:rsidR="00783587" w:rsidRPr="00A643E0" w:rsidRDefault="00783587" w:rsidP="00783587">
      <w:r w:rsidRPr="00A643E0">
        <w:rPr>
          <w:rStyle w:val="StyleBoldUnderline"/>
        </w:rPr>
        <w:t>The other important negotiations are the ongoing Trans-Pacific Partnership (TPP) talks among the U.S., other North American countries and Asian nations</w:t>
      </w:r>
      <w:r w:rsidRPr="00A643E0">
        <w:t>. The U.S. joined the TPP negotiations in 2009, and, so far, the talks have gone through 17 rounds.</w:t>
      </w:r>
    </w:p>
    <w:p w:rsidR="00783587" w:rsidRPr="00A643E0" w:rsidRDefault="00783587" w:rsidP="00783587">
      <w:r w:rsidRPr="00A643E0">
        <w:t>Lane says many countries involved in the TPP talks have eliminated tariffs on heavy equipment. He says that, for Caterpillar, one of the biggest benefits of those negotiations is it gives us a chance to modernize NAFTA.</w:t>
      </w:r>
    </w:p>
    <w:p w:rsidR="00783587" w:rsidRPr="00A643E0" w:rsidRDefault="00783587" w:rsidP="00783587">
      <w:r w:rsidRPr="00A643E0">
        <w:t>He says that, for example, NAFTA has a very arcane rule of origin, which is a yardstick for determining whether a product, including components that may be produced in other countries, can be classified for trade-regulation purposes as made in the U.S.</w:t>
      </w:r>
    </w:p>
    <w:p w:rsidR="00783587" w:rsidRPr="00A643E0" w:rsidRDefault="00783587" w:rsidP="00783587">
      <w:r w:rsidRPr="00A643E0">
        <w:rPr>
          <w:rStyle w:val="StyleBoldUnderline"/>
        </w:rPr>
        <w:t>More broadly, Lane says, for U.S. trade officials, the key to everything that lies ahead is having Congress provide the president with trade promotion authority (TPA</w:t>
      </w:r>
      <w:r w:rsidRPr="00A643E0">
        <w:t>). That mechanism, formerly called fast track authority, gives the administration the ability to negotiate trade deals and have Congress review them quickly.</w:t>
      </w:r>
    </w:p>
    <w:p w:rsidR="00783587" w:rsidRPr="00A643E0" w:rsidRDefault="00783587" w:rsidP="00783587">
      <w:r w:rsidRPr="00A643E0">
        <w:t xml:space="preserve">TPA expired in 2007. </w:t>
      </w:r>
      <w:proofErr w:type="spellStart"/>
      <w:r w:rsidRPr="00A643E0">
        <w:t>Froman</w:t>
      </w:r>
      <w:proofErr w:type="spellEnd"/>
      <w:r w:rsidRPr="00A643E0">
        <w:t xml:space="preserve"> said in testimony prepared for his June 6 confirmation hearing before the Senate Finance Committee that he would engage with Congress to renew TPA. He added</w:t>
      </w:r>
      <w:proofErr w:type="gramStart"/>
      <w:r w:rsidRPr="00A643E0">
        <w:t>,</w:t>
      </w:r>
      <w:proofErr w:type="gramEnd"/>
      <w:r w:rsidRPr="00A643E0">
        <w:t xml:space="preserve"> TPA is a critical tool. I look forward to working with you to craft a bill that achieves our shared goals.</w:t>
      </w:r>
    </w:p>
    <w:p w:rsidR="00783587" w:rsidRPr="00A643E0" w:rsidRDefault="00783587" w:rsidP="00783587">
      <w:r w:rsidRPr="00A643E0">
        <w:lastRenderedPageBreak/>
        <w:t>Architectural and engineering firms are monitoring negotiations the Obama administration proposed in January with the EU and 18 other countries. U.S. firms in services industries hope the negotiations will expand their overseas markets. A USTR official says that the negotiations are under way and progressing positively.</w:t>
      </w:r>
    </w:p>
    <w:p w:rsidR="00783587" w:rsidRPr="00A643E0" w:rsidRDefault="00783587" w:rsidP="00783587">
      <w:pPr>
        <w:rPr>
          <w:rStyle w:val="StyleBoldUnderline"/>
        </w:rPr>
      </w:pPr>
      <w:r w:rsidRPr="00A643E0">
        <w:rPr>
          <w:rStyle w:val="StyleBoldUnderline"/>
        </w:rPr>
        <w:t>Senate Finance Chair</w:t>
      </w:r>
      <w:r w:rsidRPr="00A643E0">
        <w:t xml:space="preserve">man Max </w:t>
      </w:r>
      <w:r w:rsidRPr="00A643E0">
        <w:rPr>
          <w:rStyle w:val="StyleBoldUnderline"/>
        </w:rPr>
        <w:t>Baucus</w:t>
      </w:r>
      <w:r w:rsidRPr="00A643E0">
        <w:t xml:space="preserve"> (D-Mont.) </w:t>
      </w:r>
      <w:r w:rsidRPr="00A643E0">
        <w:rPr>
          <w:rStyle w:val="StyleBoldUnderline"/>
        </w:rPr>
        <w:t xml:space="preserve">called </w:t>
      </w:r>
      <w:proofErr w:type="spellStart"/>
      <w:r w:rsidRPr="00A643E0">
        <w:rPr>
          <w:rStyle w:val="StyleBoldUnderline"/>
        </w:rPr>
        <w:t>Froman</w:t>
      </w:r>
      <w:proofErr w:type="spellEnd"/>
      <w:r w:rsidRPr="00A643E0">
        <w:rPr>
          <w:rStyle w:val="StyleBoldUnderline"/>
        </w:rPr>
        <w:t xml:space="preserve"> the right man for the job at just the right time. Industry officials also are happy to see </w:t>
      </w:r>
      <w:proofErr w:type="spellStart"/>
      <w:r w:rsidRPr="00A643E0">
        <w:rPr>
          <w:rStyle w:val="StyleBoldUnderline"/>
        </w:rPr>
        <w:t>Froman</w:t>
      </w:r>
      <w:proofErr w:type="spellEnd"/>
      <w:r w:rsidRPr="00A643E0">
        <w:rPr>
          <w:rStyle w:val="StyleBoldUnderline"/>
        </w:rPr>
        <w:t xml:space="preserve"> as USTR. </w:t>
      </w:r>
      <w:proofErr w:type="spellStart"/>
      <w:r w:rsidRPr="00A643E0">
        <w:rPr>
          <w:rStyle w:val="StyleBoldUnderline"/>
        </w:rPr>
        <w:t>Yaksich</w:t>
      </w:r>
      <w:proofErr w:type="spellEnd"/>
      <w:r w:rsidRPr="00A643E0">
        <w:rPr>
          <w:rStyle w:val="StyleBoldUnderline"/>
        </w:rPr>
        <w:t xml:space="preserve"> says AEM is pleased that he has experience with past free-trade agreements and, therefore, understands the benefits of [those] agreements that take place.</w:t>
      </w:r>
    </w:p>
    <w:p w:rsidR="00783587" w:rsidRPr="00A643E0" w:rsidRDefault="00783587" w:rsidP="00783587">
      <w:pPr>
        <w:rPr>
          <w:rStyle w:val="StyleBoldUnderline"/>
        </w:rPr>
      </w:pPr>
      <w:r w:rsidRPr="00A643E0">
        <w:rPr>
          <w:rStyle w:val="StyleBoldUnderline"/>
        </w:rPr>
        <w:t xml:space="preserve">Lane notes that Caterpillar worked with </w:t>
      </w:r>
      <w:proofErr w:type="spellStart"/>
      <w:r w:rsidRPr="00A643E0">
        <w:rPr>
          <w:rStyle w:val="StyleBoldUnderline"/>
        </w:rPr>
        <w:t>Froman</w:t>
      </w:r>
      <w:proofErr w:type="spellEnd"/>
      <w:r w:rsidRPr="00A643E0">
        <w:rPr>
          <w:rStyle w:val="StyleBoldUnderline"/>
        </w:rPr>
        <w:t xml:space="preserve"> on U.S. free-trade agreements all of which went into force in 2012 with Panama, Colombia and South Korea as well as last year’s measure establishing permanent normal trade relations with Russia.</w:t>
      </w:r>
    </w:p>
    <w:p w:rsidR="00783587" w:rsidRPr="00A643E0" w:rsidRDefault="00783587" w:rsidP="00783587">
      <w:pPr>
        <w:rPr>
          <w:rStyle w:val="StyleBoldUnderline"/>
        </w:rPr>
      </w:pPr>
      <w:r w:rsidRPr="00A643E0">
        <w:rPr>
          <w:rStyle w:val="StyleBoldUnderline"/>
        </w:rPr>
        <w:t xml:space="preserve">Lane says, What we quickly learned is, if Mike </w:t>
      </w:r>
      <w:proofErr w:type="spellStart"/>
      <w:r w:rsidRPr="00A643E0">
        <w:rPr>
          <w:rStyle w:val="StyleBoldUnderline"/>
        </w:rPr>
        <w:t>Froman</w:t>
      </w:r>
      <w:proofErr w:type="spellEnd"/>
      <w:r w:rsidRPr="00A643E0">
        <w:rPr>
          <w:rStyle w:val="StyleBoldUnderline"/>
        </w:rPr>
        <w:t xml:space="preserve"> is involved in the effort, the White House is serious and is making the issue a priority.</w:t>
      </w:r>
    </w:p>
    <w:p w:rsidR="00783587" w:rsidRPr="00A643E0" w:rsidRDefault="00783587" w:rsidP="00783587"/>
    <w:p w:rsidR="0068118F" w:rsidRPr="00A643E0" w:rsidRDefault="0068118F" w:rsidP="0068118F">
      <w:pPr>
        <w:pStyle w:val="Heading4"/>
        <w:rPr>
          <w:rFonts w:cs="Times New Roman"/>
        </w:rPr>
      </w:pPr>
      <w:r w:rsidRPr="00A643E0">
        <w:rPr>
          <w:rFonts w:cs="Times New Roman"/>
        </w:rPr>
        <w:t>Obama is starting talks over TPA</w:t>
      </w:r>
    </w:p>
    <w:p w:rsidR="0068118F" w:rsidRPr="00A643E0" w:rsidRDefault="0068118F" w:rsidP="0068118F">
      <w:r w:rsidRPr="00A643E0">
        <w:rPr>
          <w:rStyle w:val="StyleStyleBold12pt"/>
        </w:rPr>
        <w:t xml:space="preserve">Leigh, </w:t>
      </w:r>
      <w:proofErr w:type="spellStart"/>
      <w:r w:rsidRPr="00A643E0">
        <w:rPr>
          <w:rStyle w:val="StyleStyleBold12pt"/>
        </w:rPr>
        <w:t>ExecutiveGov</w:t>
      </w:r>
      <w:proofErr w:type="spellEnd"/>
      <w:r w:rsidRPr="00A643E0">
        <w:rPr>
          <w:rStyle w:val="StyleStyleBold12pt"/>
        </w:rPr>
        <w:t>, 6/25/13</w:t>
      </w:r>
    </w:p>
    <w:p w:rsidR="0068118F" w:rsidRPr="00A643E0" w:rsidRDefault="0068118F" w:rsidP="0068118F">
      <w:r w:rsidRPr="00A643E0">
        <w:t xml:space="preserve">[Elizabeth, ExecutiveGov.com, “Michael </w:t>
      </w:r>
      <w:proofErr w:type="spellStart"/>
      <w:r w:rsidRPr="00A643E0">
        <w:t>Froman</w:t>
      </w:r>
      <w:proofErr w:type="spellEnd"/>
      <w:r w:rsidRPr="00A643E0">
        <w:t xml:space="preserve"> Speaks on Fast Track, Upcoming Trade Talks”, </w:t>
      </w:r>
      <w:hyperlink r:id="rId15" w:anchor="sthash.mNDhrgch.dpuf" w:history="1">
        <w:r w:rsidRPr="00A643E0">
          <w:rPr>
            <w:rStyle w:val="Hyperlink"/>
          </w:rPr>
          <w:t>http://www.executivegov.com/2013/06/froman-speaks-on-fast-track-upcoming-trade-talks-exports/#sthash.mNDhrgch.dpuf</w:t>
        </w:r>
      </w:hyperlink>
      <w:r w:rsidRPr="00A643E0">
        <w:t>, accessed: 7/8/13, ML]</w:t>
      </w:r>
    </w:p>
    <w:p w:rsidR="0068118F" w:rsidRPr="00A643E0" w:rsidRDefault="0068118F" w:rsidP="0068118F"/>
    <w:p w:rsidR="0068118F" w:rsidRPr="00A643E0" w:rsidRDefault="0068118F" w:rsidP="0068118F">
      <w:r w:rsidRPr="00A643E0">
        <w:t xml:space="preserve">U.S. Trade Representative Michael </w:t>
      </w:r>
      <w:proofErr w:type="spellStart"/>
      <w:r w:rsidRPr="00A643E0">
        <w:rPr>
          <w:rStyle w:val="StyleBoldUnderline"/>
        </w:rPr>
        <w:t>Froman</w:t>
      </w:r>
      <w:proofErr w:type="spellEnd"/>
      <w:r w:rsidRPr="00A643E0">
        <w:rPr>
          <w:rStyle w:val="StyleBoldUnderline"/>
        </w:rPr>
        <w:t xml:space="preserve"> revealed</w:t>
      </w:r>
      <w:r w:rsidRPr="00A643E0">
        <w:t xml:space="preserve"> that the </w:t>
      </w:r>
      <w:r w:rsidRPr="00A643E0">
        <w:rPr>
          <w:rStyle w:val="StyleBoldUnderline"/>
        </w:rPr>
        <w:t>Obama</w:t>
      </w:r>
      <w:r w:rsidRPr="00A643E0">
        <w:t xml:space="preserve"> administration </w:t>
      </w:r>
      <w:r w:rsidRPr="00A643E0">
        <w:rPr>
          <w:rStyle w:val="StyleBoldUnderline"/>
        </w:rPr>
        <w:t>is ready to</w:t>
      </w:r>
      <w:r w:rsidRPr="00A643E0">
        <w:t xml:space="preserve"> </w:t>
      </w:r>
      <w:r w:rsidRPr="00A643E0">
        <w:rPr>
          <w:rStyle w:val="StyleBoldUnderline"/>
        </w:rPr>
        <w:t>discuss</w:t>
      </w:r>
      <w:r w:rsidRPr="00A643E0">
        <w:t xml:space="preserve"> with lawmakers a tool to </w:t>
      </w:r>
      <w:r w:rsidRPr="00A643E0">
        <w:rPr>
          <w:rStyle w:val="StyleBoldUnderline"/>
        </w:rPr>
        <w:t xml:space="preserve">fast track trade </w:t>
      </w:r>
      <w:r w:rsidRPr="00A643E0">
        <w:t>negotiations, The Hill newspaper reported Monday.</w:t>
      </w:r>
    </w:p>
    <w:p w:rsidR="0068118F" w:rsidRPr="00A643E0" w:rsidRDefault="0068118F" w:rsidP="0068118F">
      <w:r w:rsidRPr="00A643E0">
        <w:t xml:space="preserve">Vicki Needham writes </w:t>
      </w:r>
      <w:r w:rsidRPr="00A643E0">
        <w:rPr>
          <w:rStyle w:val="StyleBoldUnderline"/>
        </w:rPr>
        <w:t>there was a negotiating authority that allowed trade deals to move through without congressional amendment</w:t>
      </w:r>
      <w:r w:rsidRPr="00A643E0">
        <w:t xml:space="preserve"> but this lapsed during President George W. Bush’s reign.</w:t>
      </w:r>
    </w:p>
    <w:p w:rsidR="0068118F" w:rsidRPr="00A643E0" w:rsidRDefault="0068118F" w:rsidP="0068118F">
      <w:r w:rsidRPr="00A643E0">
        <w:rPr>
          <w:rStyle w:val="StyleBoldUnderline"/>
        </w:rPr>
        <w:t>Talks focused on resurrecting the authority</w:t>
      </w:r>
      <w:r w:rsidRPr="00A643E0">
        <w:t xml:space="preserve"> have </w:t>
      </w:r>
      <w:r w:rsidRPr="00A643E0">
        <w:rPr>
          <w:rStyle w:val="StyleBoldUnderline"/>
        </w:rPr>
        <w:t>surfaced</w:t>
      </w:r>
      <w:r w:rsidRPr="00A643E0">
        <w:t xml:space="preserve"> </w:t>
      </w:r>
      <w:r w:rsidRPr="00A643E0">
        <w:rPr>
          <w:rStyle w:val="StyleBoldUnderline"/>
        </w:rPr>
        <w:t>as the U.S. prepares to broker a</w:t>
      </w:r>
      <w:r w:rsidRPr="00A643E0">
        <w:t xml:space="preserve"> $5 trillion trade </w:t>
      </w:r>
      <w:r w:rsidRPr="00A643E0">
        <w:rPr>
          <w:rStyle w:val="StyleBoldUnderline"/>
        </w:rPr>
        <w:t>deal with the E</w:t>
      </w:r>
      <w:r w:rsidRPr="00A643E0">
        <w:t xml:space="preserve">uropean </w:t>
      </w:r>
      <w:r w:rsidRPr="00A643E0">
        <w:rPr>
          <w:rStyle w:val="StyleBoldUnderline"/>
        </w:rPr>
        <w:t>U</w:t>
      </w:r>
      <w:r w:rsidRPr="00A643E0">
        <w:t>nion in two weeks.</w:t>
      </w:r>
    </w:p>
    <w:p w:rsidR="0068118F" w:rsidRPr="00A643E0" w:rsidRDefault="0068118F" w:rsidP="0068118F"/>
    <w:p w:rsidR="0068118F" w:rsidRPr="00A643E0" w:rsidRDefault="0068118F" w:rsidP="0068118F">
      <w:pPr>
        <w:pStyle w:val="Heading4"/>
        <w:rPr>
          <w:rFonts w:cs="Times New Roman"/>
        </w:rPr>
      </w:pPr>
      <w:r w:rsidRPr="00A643E0">
        <w:rPr>
          <w:rFonts w:cs="Times New Roman"/>
        </w:rPr>
        <w:t>Obama administration looking to negotiate over TPA</w:t>
      </w:r>
    </w:p>
    <w:p w:rsidR="0068118F" w:rsidRPr="00A643E0" w:rsidRDefault="0068118F" w:rsidP="0068118F">
      <w:r w:rsidRPr="00A643E0">
        <w:rPr>
          <w:rStyle w:val="StyleStyleBold12pt"/>
        </w:rPr>
        <w:t xml:space="preserve">Needham, </w:t>
      </w:r>
      <w:proofErr w:type="gramStart"/>
      <w:r w:rsidRPr="00A643E0">
        <w:rPr>
          <w:rStyle w:val="StyleStyleBold12pt"/>
        </w:rPr>
        <w:t>The</w:t>
      </w:r>
      <w:proofErr w:type="gramEnd"/>
      <w:r w:rsidRPr="00A643E0">
        <w:rPr>
          <w:rStyle w:val="StyleStyleBold12pt"/>
        </w:rPr>
        <w:t xml:space="preserve"> Hill, 6/24/13</w:t>
      </w:r>
    </w:p>
    <w:p w:rsidR="0068118F" w:rsidRPr="00A643E0" w:rsidRDefault="0068118F" w:rsidP="0068118F">
      <w:r w:rsidRPr="00A643E0">
        <w:t>[Vicki, The Hill “</w:t>
      </w:r>
      <w:proofErr w:type="spellStart"/>
      <w:r w:rsidRPr="00A643E0">
        <w:t>Froman</w:t>
      </w:r>
      <w:proofErr w:type="spellEnd"/>
      <w:r w:rsidRPr="00A643E0">
        <w:t>: Obama ‘ready to engage’ with Congress on fast track”</w:t>
      </w:r>
    </w:p>
    <w:p w:rsidR="0068118F" w:rsidRPr="00A643E0" w:rsidRDefault="006D42F1" w:rsidP="0068118F">
      <w:hyperlink r:id="rId16" w:anchor="ixzz2YUeTgxhy" w:history="1">
        <w:r w:rsidR="0068118F" w:rsidRPr="00A643E0">
          <w:rPr>
            <w:rStyle w:val="Hyperlink"/>
          </w:rPr>
          <w:t>http://thehill.com/blogs/on-the-money/1005-trade/307503-president-ready-to-engage-with-congress-on-fast-track#ixzz2YUeTgxhy</w:t>
        </w:r>
      </w:hyperlink>
      <w:r w:rsidR="0068118F" w:rsidRPr="00A643E0">
        <w:t>, accessed: 7/8/13, ML]</w:t>
      </w:r>
    </w:p>
    <w:p w:rsidR="0068118F" w:rsidRPr="00A643E0" w:rsidRDefault="0068118F" w:rsidP="0068118F"/>
    <w:p w:rsidR="0068118F" w:rsidRPr="00A643E0" w:rsidRDefault="0068118F" w:rsidP="0068118F">
      <w:r w:rsidRPr="00A643E0">
        <w:t xml:space="preserve">President </w:t>
      </w:r>
      <w:r w:rsidRPr="00A643E0">
        <w:rPr>
          <w:rStyle w:val="StyleBoldUnderline"/>
        </w:rPr>
        <w:t>Obama is ready to work with Congress to win fast-track trade negotiating authority,</w:t>
      </w:r>
      <w:r w:rsidRPr="00A643E0">
        <w:t xml:space="preserve"> U.S. Trade Representative Michael </w:t>
      </w:r>
      <w:proofErr w:type="spellStart"/>
      <w:r w:rsidRPr="00A643E0">
        <w:t>Froman</w:t>
      </w:r>
      <w:proofErr w:type="spellEnd"/>
      <w:r w:rsidRPr="00A643E0">
        <w:t xml:space="preserve"> told The Hill on Monday in an exclusive interview.</w:t>
      </w:r>
    </w:p>
    <w:p w:rsidR="0068118F" w:rsidRPr="00A643E0" w:rsidRDefault="0068118F" w:rsidP="0068118F">
      <w:proofErr w:type="spellStart"/>
      <w:r w:rsidRPr="00A643E0">
        <w:t>Froman</w:t>
      </w:r>
      <w:proofErr w:type="spellEnd"/>
      <w:r w:rsidRPr="00A643E0">
        <w:t xml:space="preserve"> said the </w:t>
      </w:r>
      <w:r w:rsidRPr="00A643E0">
        <w:rPr>
          <w:rStyle w:val="StyleBoldUnderline"/>
        </w:rPr>
        <w:t>negotiating authority “is a critical tool”</w:t>
      </w:r>
      <w:r w:rsidRPr="00A643E0">
        <w:t xml:space="preserve"> but doesn’t need to be in place when the U.S. begins talks with the European Union on a $5 trillion trade deal in two weeks.</w:t>
      </w:r>
    </w:p>
    <w:p w:rsidR="0068118F" w:rsidRPr="00A643E0" w:rsidRDefault="0068118F" w:rsidP="0068118F">
      <w:r w:rsidRPr="00A643E0">
        <w:t xml:space="preserve"> Still, he said </w:t>
      </w:r>
      <w:r w:rsidRPr="00A643E0">
        <w:rPr>
          <w:rStyle w:val="StyleBoldUnderline"/>
        </w:rPr>
        <w:t>the Obama administration is “ready to engage” with lawmakers</w:t>
      </w:r>
      <w:r w:rsidRPr="00A643E0">
        <w:t xml:space="preserve"> to hash out the authority, which lapsed during former President George W. Bush’s administration and would allow trade deals to move through Congress without amendments</w:t>
      </w:r>
    </w:p>
    <w:p w:rsidR="0068118F" w:rsidRPr="00A643E0" w:rsidRDefault="0068118F" w:rsidP="0068118F">
      <w:pPr>
        <w:rPr>
          <w:b/>
          <w:bCs/>
          <w:u w:val="single"/>
        </w:rPr>
      </w:pPr>
      <w:r w:rsidRPr="00A643E0">
        <w:t xml:space="preserve"> </w:t>
      </w:r>
      <w:r w:rsidRPr="00A643E0">
        <w:rPr>
          <w:rStyle w:val="StyleBoldUnderline"/>
        </w:rPr>
        <w:t xml:space="preserve">It will be tougher for </w:t>
      </w:r>
      <w:proofErr w:type="spellStart"/>
      <w:r w:rsidRPr="00A643E0">
        <w:rPr>
          <w:rStyle w:val="StyleBoldUnderline"/>
        </w:rPr>
        <w:t>Froman</w:t>
      </w:r>
      <w:proofErr w:type="spellEnd"/>
      <w:r w:rsidRPr="00A643E0">
        <w:rPr>
          <w:rStyle w:val="StyleBoldUnderline"/>
        </w:rPr>
        <w:t xml:space="preserve"> to negotiate the EU deal, as well as the Trans-Pacific Partnership (TPP) </w:t>
      </w:r>
      <w:r w:rsidRPr="00A643E0">
        <w:t xml:space="preserve">with Japan and 11 other countries, </w:t>
      </w:r>
      <w:r w:rsidRPr="00A643E0">
        <w:rPr>
          <w:rStyle w:val="StyleBoldUnderline"/>
        </w:rPr>
        <w:t>without fast-track authority.</w:t>
      </w:r>
    </w:p>
    <w:p w:rsidR="0068118F" w:rsidRPr="00A643E0" w:rsidRDefault="0068118F" w:rsidP="0068118F">
      <w:r w:rsidRPr="00A643E0">
        <w:rPr>
          <w:rStyle w:val="StyleBoldUnderline"/>
        </w:rPr>
        <w:t xml:space="preserve"> Trading partners are more reluctant to make concessions</w:t>
      </w:r>
      <w:r w:rsidRPr="00A643E0">
        <w:t xml:space="preserve"> if they believe a trade deal negotiated by the administration will later be changed by Congress.</w:t>
      </w:r>
    </w:p>
    <w:p w:rsidR="0068118F" w:rsidRPr="00A643E0" w:rsidRDefault="0068118F" w:rsidP="0068118F">
      <w:r w:rsidRPr="00A643E0">
        <w:t xml:space="preserve"> EU leaders have said they are not concerned about the lack of trade promotion authority because they expect it to get done soon.</w:t>
      </w:r>
    </w:p>
    <w:p w:rsidR="0068118F" w:rsidRPr="00A643E0" w:rsidRDefault="0068118F" w:rsidP="0068118F">
      <w:r w:rsidRPr="00A643E0">
        <w:lastRenderedPageBreak/>
        <w:t xml:space="preserve"> </w:t>
      </w:r>
      <w:proofErr w:type="spellStart"/>
      <w:r w:rsidRPr="00A643E0">
        <w:t>Froman</w:t>
      </w:r>
      <w:proofErr w:type="spellEnd"/>
      <w:r w:rsidRPr="00A643E0">
        <w:t xml:space="preserve"> said </w:t>
      </w:r>
      <w:r w:rsidRPr="00A643E0">
        <w:rPr>
          <w:rStyle w:val="StyleBoldUnderline"/>
        </w:rPr>
        <w:t>Obama</w:t>
      </w:r>
      <w:r w:rsidRPr="00A643E0">
        <w:t xml:space="preserve"> </w:t>
      </w:r>
      <w:r w:rsidRPr="00A643E0">
        <w:rPr>
          <w:rStyle w:val="StyleBoldUnderline"/>
        </w:rPr>
        <w:t>is committed to working with Congress on trade</w:t>
      </w:r>
      <w:r w:rsidRPr="00A643E0">
        <w:t xml:space="preserve"> and suggested several times in the interview that one of his focuses will be on improving the office’s working relationship with lawmakers.</w:t>
      </w:r>
    </w:p>
    <w:p w:rsidR="0068118F" w:rsidRPr="00A643E0" w:rsidRDefault="0068118F" w:rsidP="0068118F">
      <w:r w:rsidRPr="00A643E0">
        <w:rPr>
          <w:rStyle w:val="StyleBoldUnderline"/>
        </w:rPr>
        <w:t xml:space="preserve"> “I think the one thing we can do a better job of is explaining what we are doing in terms of briefing members of Congress so that they, representing their constituents, can reflect the views of the American public,” he told The Hill</w:t>
      </w:r>
      <w:r w:rsidRPr="00A643E0">
        <w:t xml:space="preserve"> in his one of his first interviews since he was sworn in on Friday.</w:t>
      </w:r>
    </w:p>
    <w:p w:rsidR="00993678" w:rsidRPr="00A643E0" w:rsidRDefault="00993678" w:rsidP="0068118F"/>
    <w:p w:rsidR="0068118F" w:rsidRPr="00A643E0" w:rsidRDefault="0068118F" w:rsidP="0068118F">
      <w:pPr>
        <w:pStyle w:val="Heading4"/>
        <w:rPr>
          <w:rFonts w:cs="Times New Roman"/>
        </w:rPr>
      </w:pPr>
      <w:r w:rsidRPr="00A643E0">
        <w:rPr>
          <w:rFonts w:cs="Times New Roman"/>
        </w:rPr>
        <w:t xml:space="preserve">Obama wants TPA – </w:t>
      </w:r>
      <w:proofErr w:type="spellStart"/>
      <w:r w:rsidRPr="00A643E0">
        <w:rPr>
          <w:rFonts w:cs="Times New Roman"/>
        </w:rPr>
        <w:t>Froman</w:t>
      </w:r>
      <w:proofErr w:type="spellEnd"/>
      <w:r w:rsidRPr="00A643E0">
        <w:rPr>
          <w:rFonts w:cs="Times New Roman"/>
        </w:rPr>
        <w:t xml:space="preserve"> confirmed</w:t>
      </w:r>
    </w:p>
    <w:p w:rsidR="0068118F" w:rsidRPr="00A643E0" w:rsidRDefault="0068118F" w:rsidP="0068118F">
      <w:pPr>
        <w:rPr>
          <w:rStyle w:val="verdana"/>
        </w:rPr>
      </w:pPr>
      <w:r w:rsidRPr="00A643E0">
        <w:rPr>
          <w:rStyle w:val="StyleStyleBold12pt"/>
        </w:rPr>
        <w:t>Inside US-China Trade, 6/12/13</w:t>
      </w:r>
    </w:p>
    <w:p w:rsidR="0068118F" w:rsidRPr="00A643E0" w:rsidRDefault="0068118F" w:rsidP="0068118F">
      <w:pPr>
        <w:rPr>
          <w:rStyle w:val="verdana"/>
        </w:rPr>
      </w:pPr>
      <w:r w:rsidRPr="00A643E0">
        <w:rPr>
          <w:rStyle w:val="verdana"/>
        </w:rPr>
        <w:t>[“</w:t>
      </w:r>
      <w:proofErr w:type="spellStart"/>
      <w:r w:rsidRPr="00A643E0">
        <w:rPr>
          <w:rStyle w:val="verdana"/>
        </w:rPr>
        <w:t>Froman</w:t>
      </w:r>
      <w:proofErr w:type="spellEnd"/>
      <w:r w:rsidRPr="00A643E0">
        <w:rPr>
          <w:rStyle w:val="verdana"/>
        </w:rPr>
        <w:t xml:space="preserve"> Says Obama Wants TPA Renewal; Pledges </w:t>
      </w:r>
      <w:proofErr w:type="gramStart"/>
      <w:r w:rsidRPr="00A643E0">
        <w:rPr>
          <w:rStyle w:val="verdana"/>
        </w:rPr>
        <w:t>To Work With</w:t>
      </w:r>
      <w:proofErr w:type="gramEnd"/>
      <w:r w:rsidRPr="00A643E0">
        <w:rPr>
          <w:rStyle w:val="verdana"/>
        </w:rPr>
        <w:t xml:space="preserve"> Congress”, Lexis, accessed: 7/8/13, ML]</w:t>
      </w:r>
    </w:p>
    <w:p w:rsidR="0068118F" w:rsidRPr="00A643E0" w:rsidRDefault="0068118F" w:rsidP="0068118F"/>
    <w:p w:rsidR="0068118F" w:rsidRPr="00A643E0" w:rsidRDefault="0068118F" w:rsidP="0068118F">
      <w:r w:rsidRPr="00A643E0">
        <w:t xml:space="preserve"> U.S. Trade Representative </w:t>
      </w:r>
      <w:proofErr w:type="gramStart"/>
      <w:r w:rsidRPr="00A643E0">
        <w:t>nominee</w:t>
      </w:r>
      <w:proofErr w:type="gramEnd"/>
      <w:r w:rsidRPr="00A643E0">
        <w:t xml:space="preserve"> Michael </w:t>
      </w:r>
      <w:proofErr w:type="spellStart"/>
      <w:r w:rsidRPr="00A643E0">
        <w:rPr>
          <w:rStyle w:val="StyleBoldUnderline"/>
        </w:rPr>
        <w:t>Froman</w:t>
      </w:r>
      <w:proofErr w:type="spellEnd"/>
      <w:r w:rsidRPr="00A643E0">
        <w:t xml:space="preserve"> on June 6 </w:t>
      </w:r>
      <w:r w:rsidRPr="00A643E0">
        <w:rPr>
          <w:rStyle w:val="StyleBoldUnderline"/>
        </w:rPr>
        <w:t>testified</w:t>
      </w:r>
      <w:r w:rsidRPr="00A643E0">
        <w:t xml:space="preserve"> at his confirmation hearing </w:t>
      </w:r>
      <w:r w:rsidRPr="00A643E0">
        <w:rPr>
          <w:rStyle w:val="StyleBoldUnderline"/>
        </w:rPr>
        <w:t>that</w:t>
      </w:r>
      <w:r w:rsidRPr="00A643E0">
        <w:t xml:space="preserve"> President Obama wants to extend Trade Promotion Authority (</w:t>
      </w:r>
      <w:r w:rsidRPr="00A643E0">
        <w:rPr>
          <w:rStyle w:val="StyleBoldUnderline"/>
        </w:rPr>
        <w:t>TPA</w:t>
      </w:r>
      <w:r w:rsidRPr="00A643E0">
        <w:t xml:space="preserve">) </w:t>
      </w:r>
      <w:r w:rsidRPr="00A643E0">
        <w:rPr>
          <w:rStyle w:val="StyleBoldUnderline"/>
        </w:rPr>
        <w:t>and is requesting its renewal</w:t>
      </w:r>
      <w:r w:rsidRPr="00A643E0">
        <w:t>. But he stopped short of saying that the administration would develop a specific proposal laying out its priorities for a TPA bill.</w:t>
      </w:r>
    </w:p>
    <w:p w:rsidR="0068118F" w:rsidRPr="00A643E0" w:rsidRDefault="0068118F" w:rsidP="0068118F">
      <w:r w:rsidRPr="00A643E0">
        <w:t xml:space="preserve">Senate Finance Committee Chairman Max </w:t>
      </w:r>
      <w:r w:rsidRPr="00A643E0">
        <w:rPr>
          <w:rStyle w:val="StyleBoldUnderline"/>
        </w:rPr>
        <w:t>Baucus</w:t>
      </w:r>
      <w:r w:rsidRPr="00A643E0">
        <w:t xml:space="preserve"> (D-MT) </w:t>
      </w:r>
      <w:r w:rsidRPr="00A643E0">
        <w:rPr>
          <w:rStyle w:val="StyleBoldUnderline"/>
        </w:rPr>
        <w:t>and other committee members said</w:t>
      </w:r>
      <w:r w:rsidRPr="00A643E0">
        <w:t xml:space="preserve"> </w:t>
      </w:r>
      <w:r w:rsidRPr="00A643E0">
        <w:rPr>
          <w:rStyle w:val="StyleBoldUnderline"/>
        </w:rPr>
        <w:t xml:space="preserve">they consider </w:t>
      </w:r>
      <w:proofErr w:type="spellStart"/>
      <w:r w:rsidRPr="00A643E0">
        <w:rPr>
          <w:rStyle w:val="StyleBoldUnderline"/>
        </w:rPr>
        <w:t>Froman's</w:t>
      </w:r>
      <w:proofErr w:type="spellEnd"/>
      <w:r w:rsidRPr="00A643E0">
        <w:rPr>
          <w:rStyle w:val="StyleBoldUnderline"/>
        </w:rPr>
        <w:t xml:space="preserve"> remarks to be a formal request for TPA</w:t>
      </w:r>
      <w:r w:rsidRPr="00A643E0">
        <w:t>, also known as "fast-track" authority, by the president.</w:t>
      </w:r>
    </w:p>
    <w:p w:rsidR="0068118F" w:rsidRPr="00A643E0" w:rsidRDefault="0068118F" w:rsidP="0068118F">
      <w:pPr>
        <w:rPr>
          <w:b/>
          <w:bCs/>
          <w:u w:val="single"/>
        </w:rPr>
      </w:pPr>
      <w:r w:rsidRPr="00A643E0">
        <w:t xml:space="preserve">After the confirmation hearing, Baucus said he had not received an official written request from Obama for fast-track. But he said </w:t>
      </w:r>
      <w:r w:rsidRPr="00A643E0">
        <w:rPr>
          <w:rStyle w:val="StyleBoldUnderline"/>
        </w:rPr>
        <w:t xml:space="preserve">the fact that </w:t>
      </w:r>
      <w:proofErr w:type="spellStart"/>
      <w:r w:rsidRPr="00A643E0">
        <w:rPr>
          <w:rStyle w:val="StyleBoldUnderline"/>
        </w:rPr>
        <w:t>Froman</w:t>
      </w:r>
      <w:proofErr w:type="spellEnd"/>
      <w:r w:rsidRPr="00A643E0">
        <w:rPr>
          <w:rStyle w:val="StyleBoldUnderline"/>
        </w:rPr>
        <w:t xml:space="preserve"> testified that the president wants fast-track authority "is good enough" to be considered a presidential request.</w:t>
      </w:r>
    </w:p>
    <w:p w:rsidR="0068118F" w:rsidRPr="00A643E0" w:rsidRDefault="0068118F" w:rsidP="0068118F">
      <w:r w:rsidRPr="00A643E0">
        <w:t xml:space="preserve">Asked by Sen. Ron </w:t>
      </w:r>
      <w:r w:rsidRPr="00A643E0">
        <w:rPr>
          <w:rStyle w:val="StyleBoldUnderline"/>
        </w:rPr>
        <w:t>Wyden</w:t>
      </w:r>
      <w:r w:rsidRPr="00A643E0">
        <w:t xml:space="preserve"> (D-OR) if there would be a TPA proposal from the administration, </w:t>
      </w:r>
      <w:proofErr w:type="spellStart"/>
      <w:r w:rsidRPr="00A643E0">
        <w:t>Froman</w:t>
      </w:r>
      <w:proofErr w:type="spellEnd"/>
      <w:r w:rsidRPr="00A643E0">
        <w:t xml:space="preserve"> </w:t>
      </w:r>
      <w:r w:rsidRPr="00A643E0">
        <w:rPr>
          <w:rStyle w:val="StyleBoldUnderline"/>
        </w:rPr>
        <w:t>responded: "I think we'll have to work through what format</w:t>
      </w:r>
      <w:r w:rsidRPr="00A643E0">
        <w:t xml:space="preserve"> [the administration's] engagement [on the</w:t>
      </w:r>
      <w:r w:rsidRPr="00A643E0">
        <w:rPr>
          <w:rStyle w:val="StyleBoldUnderline"/>
        </w:rPr>
        <w:t xml:space="preserve"> fast-track</w:t>
      </w:r>
      <w:r w:rsidRPr="00A643E0">
        <w:t xml:space="preserve"> bill] </w:t>
      </w:r>
      <w:r w:rsidRPr="00A643E0">
        <w:rPr>
          <w:rStyle w:val="StyleBoldUnderline"/>
        </w:rPr>
        <w:t>takes</w:t>
      </w:r>
      <w:r w:rsidRPr="00A643E0">
        <w:t>."</w:t>
      </w:r>
    </w:p>
    <w:p w:rsidR="0068118F" w:rsidRPr="00A643E0" w:rsidRDefault="0068118F" w:rsidP="0068118F">
      <w:r w:rsidRPr="00A643E0">
        <w:t>He added that the administration's intention is "to engage with this committee and engage with the House Ways and Means Committee as you work through TPA issues."</w:t>
      </w:r>
    </w:p>
    <w:p w:rsidR="0068118F" w:rsidRPr="00A643E0" w:rsidRDefault="0068118F" w:rsidP="0068118F">
      <w:proofErr w:type="spellStart"/>
      <w:r w:rsidRPr="00A643E0">
        <w:t>Froman</w:t>
      </w:r>
      <w:proofErr w:type="spellEnd"/>
      <w:r w:rsidRPr="00A643E0">
        <w:t>, however, also did not commit to a specific timetable for when the administration wants action on a fast-track bill, even after he was asked by Sen. Rob Portman (R-OH) whether he wants to work to get a new TPA bill approved before the end of the year.</w:t>
      </w:r>
    </w:p>
    <w:p w:rsidR="0068118F" w:rsidRPr="00A643E0" w:rsidRDefault="0068118F" w:rsidP="0068118F">
      <w:r w:rsidRPr="00A643E0">
        <w:t>"</w:t>
      </w:r>
      <w:r w:rsidRPr="00A643E0">
        <w:rPr>
          <w:rStyle w:val="StyleBoldUnderline"/>
        </w:rPr>
        <w:t>We'd like to get the TPA done as soon as possible,"</w:t>
      </w:r>
      <w:r w:rsidRPr="00A643E0">
        <w:t xml:space="preserve"> </w:t>
      </w:r>
      <w:proofErr w:type="spellStart"/>
      <w:r w:rsidRPr="00A643E0">
        <w:t>Froman</w:t>
      </w:r>
      <w:proofErr w:type="spellEnd"/>
      <w:r w:rsidRPr="00A643E0">
        <w:t xml:space="preserve"> responded. "We are ready to engage; we are ready to work with the committee."</w:t>
      </w:r>
    </w:p>
    <w:p w:rsidR="0068118F" w:rsidRPr="00A643E0" w:rsidRDefault="0068118F" w:rsidP="0068118F"/>
    <w:p w:rsidR="00993678" w:rsidRPr="00A643E0" w:rsidRDefault="00993678" w:rsidP="00993678">
      <w:pPr>
        <w:pStyle w:val="Heading4"/>
        <w:rPr>
          <w:rFonts w:cs="Times New Roman"/>
        </w:rPr>
      </w:pPr>
      <w:r w:rsidRPr="00A643E0">
        <w:rPr>
          <w:rFonts w:cs="Times New Roman"/>
        </w:rPr>
        <w:t>US Trade Rep will work with Congress on TPA</w:t>
      </w:r>
    </w:p>
    <w:p w:rsidR="00993678" w:rsidRPr="00A643E0" w:rsidRDefault="00993678" w:rsidP="00993678">
      <w:pPr>
        <w:rPr>
          <w:rStyle w:val="StyleStyleBold12pt"/>
        </w:rPr>
      </w:pPr>
      <w:r w:rsidRPr="00A643E0">
        <w:rPr>
          <w:rStyle w:val="StyleStyleBold12pt"/>
        </w:rPr>
        <w:t>Reuters, 6-6-13</w:t>
      </w:r>
    </w:p>
    <w:p w:rsidR="00993678" w:rsidRPr="00A643E0" w:rsidRDefault="00993678" w:rsidP="00993678">
      <w:r w:rsidRPr="00A643E0">
        <w:t xml:space="preserve">[“USTR nominee </w:t>
      </w:r>
      <w:proofErr w:type="spellStart"/>
      <w:r w:rsidRPr="00A643E0">
        <w:t>Froman</w:t>
      </w:r>
      <w:proofErr w:type="spellEnd"/>
      <w:r w:rsidRPr="00A643E0">
        <w:t xml:space="preserve"> promises push for trade promotion authority” </w:t>
      </w:r>
      <w:hyperlink r:id="rId17" w:history="1">
        <w:r w:rsidRPr="00A643E0">
          <w:rPr>
            <w:rStyle w:val="Hyperlink"/>
          </w:rPr>
          <w:t>http://www.reuters.com/article/2013/06/06/us-usa-trade-nominee-idUSBRE9550WL20130606</w:t>
        </w:r>
      </w:hyperlink>
      <w:r w:rsidRPr="00A643E0">
        <w:t>, accessed 7-14-13, AFB]</w:t>
      </w:r>
    </w:p>
    <w:p w:rsidR="00993678" w:rsidRPr="00A643E0" w:rsidRDefault="00993678" w:rsidP="00993678"/>
    <w:p w:rsidR="00993678" w:rsidRPr="00A643E0" w:rsidRDefault="00993678" w:rsidP="00993678">
      <w:r w:rsidRPr="00A643E0">
        <w:t xml:space="preserve"> (Reuters) - President Barack </w:t>
      </w:r>
      <w:r w:rsidRPr="00A643E0">
        <w:rPr>
          <w:rStyle w:val="StyleBoldUnderline"/>
        </w:rPr>
        <w:t>Obama's nominee to be U.S. trade representative on</w:t>
      </w:r>
      <w:r w:rsidRPr="00A643E0">
        <w:t xml:space="preserve"> Thursday </w:t>
      </w:r>
      <w:r w:rsidRPr="00A643E0">
        <w:rPr>
          <w:rStyle w:val="StyleBoldUnderline"/>
        </w:rPr>
        <w:t>pledged to work with leaders of the Senate Finance Committee to craft major trade legislation needed by the White House to win approval of trade deals.</w:t>
      </w:r>
    </w:p>
    <w:p w:rsidR="00993678" w:rsidRPr="00A643E0" w:rsidRDefault="00993678" w:rsidP="00993678">
      <w:r w:rsidRPr="00A643E0">
        <w:rPr>
          <w:rStyle w:val="StyleBoldUnderline"/>
        </w:rPr>
        <w:t xml:space="preserve">"If confirmed, I will engage with you to renew Trade Promotion Authority. TPA is a critical tool. I look forward to working with you to craft a bill that achieves our shared goals," </w:t>
      </w:r>
      <w:r w:rsidRPr="00A643E0">
        <w:t xml:space="preserve">Mike </w:t>
      </w:r>
      <w:proofErr w:type="spellStart"/>
      <w:r w:rsidRPr="00A643E0">
        <w:rPr>
          <w:rStyle w:val="StyleBoldUnderline"/>
        </w:rPr>
        <w:t>Froman</w:t>
      </w:r>
      <w:proofErr w:type="spellEnd"/>
      <w:r w:rsidRPr="00A643E0">
        <w:rPr>
          <w:rStyle w:val="StyleBoldUnderline"/>
        </w:rPr>
        <w:t>,</w:t>
      </w:r>
      <w:r w:rsidRPr="00A643E0">
        <w:t xml:space="preserve"> currently the White House international economic affairs adviser, </w:t>
      </w:r>
      <w:r w:rsidRPr="00A643E0">
        <w:rPr>
          <w:rStyle w:val="StyleBoldUnderline"/>
        </w:rPr>
        <w:t>said at his confirmation hearing.</w:t>
      </w:r>
    </w:p>
    <w:p w:rsidR="00993678" w:rsidRPr="00A643E0" w:rsidRDefault="00993678" w:rsidP="00993678"/>
    <w:p w:rsidR="00993678" w:rsidRPr="00A643E0" w:rsidRDefault="00993678" w:rsidP="0068118F"/>
    <w:p w:rsidR="00A91785" w:rsidRPr="00A643E0" w:rsidRDefault="00A91785" w:rsidP="00A91785">
      <w:pPr>
        <w:pStyle w:val="Heading3"/>
        <w:rPr>
          <w:rFonts w:cs="Times New Roman"/>
        </w:rPr>
      </w:pPr>
      <w:bookmarkStart w:id="1" w:name="_Toc225860657"/>
      <w:bookmarkStart w:id="2" w:name="_Toc225860786"/>
      <w:bookmarkStart w:id="3" w:name="_Toc226124950"/>
      <w:r w:rsidRPr="00A643E0">
        <w:rPr>
          <w:rFonts w:cs="Times New Roman"/>
        </w:rPr>
        <w:lastRenderedPageBreak/>
        <w:t>AT – Uniqueness Overwhelms – Business Support</w:t>
      </w:r>
      <w:bookmarkEnd w:id="1"/>
      <w:bookmarkEnd w:id="2"/>
      <w:bookmarkEnd w:id="3"/>
    </w:p>
    <w:p w:rsidR="00A91785" w:rsidRPr="00A643E0" w:rsidRDefault="00A91785" w:rsidP="00A91785"/>
    <w:p w:rsidR="00A91785" w:rsidRPr="00A643E0" w:rsidRDefault="00A91785" w:rsidP="00A91785">
      <w:pPr>
        <w:pStyle w:val="Heading4"/>
        <w:rPr>
          <w:rFonts w:cs="Times New Roman"/>
        </w:rPr>
      </w:pPr>
      <w:r w:rsidRPr="00A643E0">
        <w:rPr>
          <w:rFonts w:cs="Times New Roman"/>
        </w:rPr>
        <w:t>Democratic support isn’t locked-it</w:t>
      </w:r>
    </w:p>
    <w:p w:rsidR="00A91785" w:rsidRPr="00A643E0" w:rsidRDefault="00A91785" w:rsidP="00A91785">
      <w:pPr>
        <w:rPr>
          <w:rStyle w:val="StyleStyleBold12pt"/>
        </w:rPr>
      </w:pPr>
      <w:proofErr w:type="spellStart"/>
      <w:r w:rsidRPr="00A643E0">
        <w:rPr>
          <w:rStyle w:val="StyleStyleBold12pt"/>
        </w:rPr>
        <w:t>Dadush</w:t>
      </w:r>
      <w:proofErr w:type="spellEnd"/>
      <w:r w:rsidRPr="00A643E0">
        <w:rPr>
          <w:rStyle w:val="StyleStyleBold12pt"/>
        </w:rPr>
        <w:t>, Carnegie Endowment for International Peace International Economics Program Director, 13</w:t>
      </w:r>
    </w:p>
    <w:p w:rsidR="00A91785" w:rsidRPr="00A643E0" w:rsidRDefault="00A91785" w:rsidP="00A91785">
      <w:r w:rsidRPr="00A643E0">
        <w:t>(Uri, 3-18-13, “Don’t Buy the Hype on the Transatlantic Trade Deal,” http://www.carnegieendowment.org/2013/03/18/don-t-buy-hype-on-transatlantic-trade-deal/frd5, accessed 6-25-13)</w:t>
      </w:r>
    </w:p>
    <w:p w:rsidR="00A91785" w:rsidRPr="00A643E0" w:rsidRDefault="00A91785" w:rsidP="00A91785"/>
    <w:p w:rsidR="00A91785" w:rsidRPr="00A643E0" w:rsidRDefault="00A91785" w:rsidP="00A91785">
      <w:pPr>
        <w:rPr>
          <w:rStyle w:val="StyleBoldUnderline"/>
        </w:rPr>
      </w:pPr>
      <w:r w:rsidRPr="00A643E0">
        <w:rPr>
          <w:rStyle w:val="StyleBoldUnderline"/>
        </w:rPr>
        <w:t>Are there political drivers of the negotiations?</w:t>
      </w:r>
    </w:p>
    <w:p w:rsidR="00A91785" w:rsidRPr="00A643E0" w:rsidRDefault="00A91785" w:rsidP="00A91785">
      <w:proofErr w:type="gramStart"/>
      <w:r w:rsidRPr="00A643E0">
        <w:rPr>
          <w:rStyle w:val="StyleBoldUnderline"/>
        </w:rPr>
        <w:t>Certainly.</w:t>
      </w:r>
      <w:proofErr w:type="gramEnd"/>
      <w:r w:rsidRPr="00A643E0">
        <w:rPr>
          <w:rStyle w:val="StyleBoldUnderline"/>
        </w:rPr>
        <w:t xml:space="preserve"> On the American side, this is a </w:t>
      </w:r>
      <w:r w:rsidRPr="00A643E0">
        <w:rPr>
          <w:rStyle w:val="Emphasis"/>
        </w:rPr>
        <w:t>key initiative</w:t>
      </w:r>
      <w:r w:rsidRPr="00A643E0">
        <w:rPr>
          <w:rStyle w:val="StyleBoldUnderline"/>
        </w:rPr>
        <w:t xml:space="preserve"> for</w:t>
      </w:r>
      <w:r w:rsidRPr="00A643E0">
        <w:t xml:space="preserve"> the new </w:t>
      </w:r>
      <w:r w:rsidRPr="00A643E0">
        <w:rPr>
          <w:rStyle w:val="StyleBoldUnderline"/>
        </w:rPr>
        <w:t>Obama</w:t>
      </w:r>
      <w:r w:rsidRPr="00A643E0">
        <w:t xml:space="preserve"> administration. </w:t>
      </w:r>
      <w:r w:rsidRPr="00A643E0">
        <w:rPr>
          <w:rStyle w:val="StyleBoldUnderline"/>
        </w:rPr>
        <w:t>With the U</w:t>
      </w:r>
      <w:r w:rsidRPr="00A643E0">
        <w:t xml:space="preserve">nited </w:t>
      </w:r>
      <w:r w:rsidRPr="00A643E0">
        <w:rPr>
          <w:rStyle w:val="StyleBoldUnderline"/>
        </w:rPr>
        <w:t>S</w:t>
      </w:r>
      <w:r w:rsidRPr="00A643E0">
        <w:t xml:space="preserve">tates </w:t>
      </w:r>
      <w:r w:rsidRPr="00A643E0">
        <w:rPr>
          <w:rStyle w:val="StyleBoldUnderline"/>
        </w:rPr>
        <w:t>emerging from a recession, the time is ripe for talking about trade and how it can generate more growth. Obama is looking for issues that he can work with the Republicans on, and this fits the bill</w:t>
      </w:r>
      <w:r w:rsidRPr="00A643E0">
        <w:t xml:space="preserve">. Now, </w:t>
      </w:r>
      <w:r w:rsidRPr="00A643E0">
        <w:rPr>
          <w:rStyle w:val="StyleBoldUnderline"/>
        </w:rPr>
        <w:t>whether the Democrats in Congress will end up supporting the deal is another matter.</w:t>
      </w:r>
    </w:p>
    <w:p w:rsidR="00A91785" w:rsidRPr="00A643E0" w:rsidRDefault="00A91785" w:rsidP="00A91785"/>
    <w:p w:rsidR="00A91785" w:rsidRPr="00A643E0" w:rsidRDefault="00A91785" w:rsidP="00A91785">
      <w:pPr>
        <w:pStyle w:val="Heading4"/>
        <w:rPr>
          <w:rFonts w:cs="Times New Roman"/>
        </w:rPr>
      </w:pPr>
      <w:r w:rsidRPr="00A643E0">
        <w:rPr>
          <w:rFonts w:cs="Times New Roman"/>
        </w:rPr>
        <w:t>Obama’s push is key</w:t>
      </w:r>
    </w:p>
    <w:p w:rsidR="00A91785" w:rsidRPr="00A643E0" w:rsidRDefault="00A91785" w:rsidP="00A91785">
      <w:pPr>
        <w:rPr>
          <w:rStyle w:val="StyleStyleBold12pt"/>
        </w:rPr>
      </w:pPr>
      <w:r w:rsidRPr="00A643E0">
        <w:rPr>
          <w:rStyle w:val="StyleStyleBold12pt"/>
        </w:rPr>
        <w:t xml:space="preserve">Needham, </w:t>
      </w:r>
      <w:proofErr w:type="gramStart"/>
      <w:r w:rsidRPr="00A643E0">
        <w:rPr>
          <w:rStyle w:val="StyleStyleBold12pt"/>
        </w:rPr>
        <w:t>The</w:t>
      </w:r>
      <w:proofErr w:type="gramEnd"/>
      <w:r w:rsidRPr="00A643E0">
        <w:rPr>
          <w:rStyle w:val="StyleStyleBold12pt"/>
        </w:rPr>
        <w:t xml:space="preserve"> Hill, 13</w:t>
      </w:r>
    </w:p>
    <w:p w:rsidR="00A91785" w:rsidRPr="00A643E0" w:rsidRDefault="00A91785" w:rsidP="00A91785">
      <w:r w:rsidRPr="00A643E0">
        <w:t>(Vicki, 2-24-13, The Hill, “Support builds for renewing Obama’s trade-agreement fast-track authority,” http://thehill.com/blogs/on-the-money/1005-trade/284463-support-builds-for-renewing-fast-track-authority, accessed 6-27-13)</w:t>
      </w:r>
    </w:p>
    <w:p w:rsidR="00A91785" w:rsidRPr="00A643E0" w:rsidRDefault="00A91785" w:rsidP="00A91785"/>
    <w:p w:rsidR="00A91785" w:rsidRPr="00A643E0" w:rsidRDefault="00A91785" w:rsidP="00A91785">
      <w:r w:rsidRPr="00A643E0">
        <w:rPr>
          <w:rStyle w:val="StyleBoldUnderline"/>
        </w:rPr>
        <w:t>Despite the stronger push from business groups</w:t>
      </w:r>
      <w:r w:rsidRPr="00A643E0">
        <w:t xml:space="preserve">, </w:t>
      </w:r>
      <w:proofErr w:type="spellStart"/>
      <w:r w:rsidRPr="00A643E0">
        <w:rPr>
          <w:rStyle w:val="StyleBoldUnderline"/>
        </w:rPr>
        <w:t>Engler</w:t>
      </w:r>
      <w:proofErr w:type="spellEnd"/>
      <w:r w:rsidRPr="00A643E0">
        <w:rPr>
          <w:rStyle w:val="StyleBoldUnderline"/>
        </w:rPr>
        <w:t xml:space="preserve"> said the effort needs the clear backing of Obama</w:t>
      </w:r>
      <w:r w:rsidRPr="00A643E0">
        <w:t xml:space="preserve"> — </w:t>
      </w:r>
      <w:r w:rsidRPr="00A643E0">
        <w:rPr>
          <w:rStyle w:val="StyleBoldUnderline"/>
        </w:rPr>
        <w:t>the president usually asks Congress to grant him the authority</w:t>
      </w:r>
      <w:r w:rsidRPr="00A643E0">
        <w:t xml:space="preserve"> — and that means nominating a replacement for U.S. Trade Representative Ron Kirk, who is heading into his final week on the job.¶ </w:t>
      </w:r>
      <w:proofErr w:type="spellStart"/>
      <w:r w:rsidRPr="00A643E0">
        <w:t>Engler</w:t>
      </w:r>
      <w:proofErr w:type="spellEnd"/>
      <w:r w:rsidRPr="00A643E0">
        <w:t xml:space="preserve">, who said recently that he thought a nomination was imminent — is sticking with his prediction that Obama will choose top White House official Jeffery </w:t>
      </w:r>
      <w:proofErr w:type="spellStart"/>
      <w:r w:rsidRPr="00A643E0">
        <w:t>Zients</w:t>
      </w:r>
      <w:proofErr w:type="spellEnd"/>
      <w:r w:rsidRPr="00A643E0">
        <w:t>, who has headed up the Office of Management and Budget.¶ He is still hoping a nomination will happen soon.¶ “We need the person in place and they need to get busy.”</w:t>
      </w:r>
    </w:p>
    <w:p w:rsidR="002C637A" w:rsidRPr="00A643E0" w:rsidRDefault="002C637A" w:rsidP="00A91785"/>
    <w:p w:rsidR="00A91785" w:rsidRPr="00A643E0" w:rsidRDefault="002C637A" w:rsidP="00A91785">
      <w:r w:rsidRPr="00A643E0">
        <w:t xml:space="preserve">[Note – </w:t>
      </w:r>
      <w:proofErr w:type="spellStart"/>
      <w:r w:rsidR="00A91785" w:rsidRPr="00A643E0">
        <w:t>Engler</w:t>
      </w:r>
      <w:proofErr w:type="spellEnd"/>
      <w:r w:rsidR="00A91785" w:rsidRPr="00A643E0">
        <w:t xml:space="preserve"> - John </w:t>
      </w:r>
      <w:proofErr w:type="spellStart"/>
      <w:r w:rsidR="00A91785" w:rsidRPr="00A643E0">
        <w:t>Engler</w:t>
      </w:r>
      <w:proofErr w:type="spellEnd"/>
      <w:r w:rsidR="00A91785" w:rsidRPr="00A643E0">
        <w:t>, president of the Business Roundtable and a former Michigan Republican governor</w:t>
      </w:r>
      <w:r w:rsidRPr="00A643E0">
        <w:t>]</w:t>
      </w:r>
    </w:p>
    <w:p w:rsidR="002C637A" w:rsidRPr="00A643E0" w:rsidRDefault="002C637A" w:rsidP="00A91785"/>
    <w:p w:rsidR="00A91785" w:rsidRPr="00A643E0" w:rsidRDefault="00A91785" w:rsidP="00A91785">
      <w:pPr>
        <w:pStyle w:val="Heading4"/>
        <w:rPr>
          <w:rFonts w:cs="Times New Roman"/>
        </w:rPr>
      </w:pPr>
      <w:r w:rsidRPr="00A643E0">
        <w:rPr>
          <w:rFonts w:cs="Times New Roman"/>
        </w:rPr>
        <w:t>Passage isn’t guaranteed – tough sell</w:t>
      </w:r>
    </w:p>
    <w:p w:rsidR="00A91785" w:rsidRPr="00A643E0" w:rsidRDefault="00A91785" w:rsidP="00A91785">
      <w:pPr>
        <w:rPr>
          <w:rStyle w:val="StyleStyleBold12pt"/>
        </w:rPr>
      </w:pPr>
      <w:r w:rsidRPr="00A643E0">
        <w:rPr>
          <w:rStyle w:val="StyleStyleBold12pt"/>
        </w:rPr>
        <w:t xml:space="preserve">Schroeder, </w:t>
      </w:r>
      <w:proofErr w:type="spellStart"/>
      <w:r w:rsidRPr="00A643E0">
        <w:rPr>
          <w:rStyle w:val="StyleStyleBold12pt"/>
        </w:rPr>
        <w:t>MarketWatch</w:t>
      </w:r>
      <w:proofErr w:type="spellEnd"/>
      <w:r w:rsidRPr="00A643E0">
        <w:rPr>
          <w:rStyle w:val="StyleStyleBold12pt"/>
        </w:rPr>
        <w:t>, 13</w:t>
      </w:r>
    </w:p>
    <w:p w:rsidR="00A91785" w:rsidRPr="00A643E0" w:rsidRDefault="00A91785" w:rsidP="00A91785">
      <w:r w:rsidRPr="00A643E0">
        <w:t>(Robert, 2-21-13, “CEO group pushes for renewed U.S. trade authority,” http://blogs.marketwatch.com/election/2013/02/21/ceo-group-pushes-for-renewed-u-s-trade-authority/, accessed 7-10-13)</w:t>
      </w:r>
    </w:p>
    <w:p w:rsidR="00A91785" w:rsidRPr="00A643E0" w:rsidRDefault="00A91785" w:rsidP="00A91785"/>
    <w:p w:rsidR="00A91785" w:rsidRPr="00A643E0" w:rsidRDefault="00A91785" w:rsidP="00A91785">
      <w:pPr>
        <w:rPr>
          <w:rFonts w:eastAsiaTheme="majorEastAsia"/>
          <w:b/>
          <w:bCs/>
          <w:sz w:val="32"/>
          <w:u w:val="single"/>
        </w:rPr>
      </w:pPr>
      <w:r w:rsidRPr="00A643E0">
        <w:rPr>
          <w:rStyle w:val="StyleBoldUnderline"/>
        </w:rPr>
        <w:t>Baucus’s and Camp’s backing doesn’t guarantee a smooth ride in Congress</w:t>
      </w:r>
      <w:r w:rsidRPr="00A643E0">
        <w:t xml:space="preserve">, however. </w:t>
      </w:r>
      <w:r w:rsidRPr="00A643E0">
        <w:rPr>
          <w:rStyle w:val="StyleBoldUnderline"/>
        </w:rPr>
        <w:t>T</w:t>
      </w:r>
      <w:r w:rsidRPr="00A643E0">
        <w:t xml:space="preserve">rade </w:t>
      </w:r>
      <w:r w:rsidRPr="00A643E0">
        <w:rPr>
          <w:rStyle w:val="StyleBoldUnderline"/>
        </w:rPr>
        <w:t>P</w:t>
      </w:r>
      <w:r w:rsidRPr="00A643E0">
        <w:t xml:space="preserve">romotion </w:t>
      </w:r>
      <w:r w:rsidRPr="00A643E0">
        <w:rPr>
          <w:rStyle w:val="StyleBoldUnderline"/>
        </w:rPr>
        <w:t>A</w:t>
      </w:r>
      <w:r w:rsidRPr="00A643E0">
        <w:t xml:space="preserve">uthority </w:t>
      </w:r>
      <w:r w:rsidRPr="00A643E0">
        <w:rPr>
          <w:rStyle w:val="StyleBoldUnderline"/>
        </w:rPr>
        <w:t>would allow the president to send trade deals to Congress for votes without amendments, and that could make for another tough sell to lawmakers</w:t>
      </w:r>
      <w:r w:rsidRPr="00A643E0">
        <w:t>.</w:t>
      </w:r>
    </w:p>
    <w:p w:rsidR="00A91785" w:rsidRPr="00A643E0" w:rsidRDefault="00A91785" w:rsidP="00A91785"/>
    <w:p w:rsidR="00A91785" w:rsidRPr="00A643E0" w:rsidRDefault="00A91785" w:rsidP="00A91785"/>
    <w:p w:rsidR="00F066D4" w:rsidRPr="00A643E0" w:rsidRDefault="00F066D4" w:rsidP="00F066D4">
      <w:pPr>
        <w:pStyle w:val="Heading3"/>
        <w:rPr>
          <w:rFonts w:cs="Times New Roman"/>
        </w:rPr>
      </w:pPr>
      <w:r w:rsidRPr="00A643E0">
        <w:rPr>
          <w:rFonts w:cs="Times New Roman"/>
        </w:rPr>
        <w:lastRenderedPageBreak/>
        <w:t>AT – Immigration</w:t>
      </w:r>
    </w:p>
    <w:p w:rsidR="00F066D4" w:rsidRPr="00A643E0" w:rsidRDefault="00F066D4" w:rsidP="00F066D4"/>
    <w:p w:rsidR="00F066D4" w:rsidRPr="00A643E0" w:rsidRDefault="00F066D4" w:rsidP="00F066D4"/>
    <w:p w:rsidR="00F066D4" w:rsidRPr="00A643E0" w:rsidRDefault="00F066D4" w:rsidP="00F066D4">
      <w:pPr>
        <w:pStyle w:val="Heading4"/>
        <w:rPr>
          <w:rFonts w:cs="Times New Roman"/>
        </w:rPr>
      </w:pPr>
      <w:r w:rsidRPr="00A643E0">
        <w:rPr>
          <w:rFonts w:cs="Times New Roman"/>
        </w:rPr>
        <w:t>Sequencing solves – no immigration reform until the fall</w:t>
      </w:r>
    </w:p>
    <w:p w:rsidR="00F066D4" w:rsidRPr="00A643E0" w:rsidRDefault="00F066D4" w:rsidP="00F066D4">
      <w:pPr>
        <w:rPr>
          <w:rStyle w:val="StyleStyleBold12pt"/>
        </w:rPr>
      </w:pPr>
      <w:proofErr w:type="spellStart"/>
      <w:r w:rsidRPr="00A643E0">
        <w:rPr>
          <w:rStyle w:val="StyleStyleBold12pt"/>
        </w:rPr>
        <w:t>Kuhnhenn</w:t>
      </w:r>
      <w:proofErr w:type="spellEnd"/>
      <w:r w:rsidRPr="00A643E0">
        <w:rPr>
          <w:rStyle w:val="StyleStyleBold12pt"/>
        </w:rPr>
        <w:t>, Associated Press, 7-13-13</w:t>
      </w:r>
    </w:p>
    <w:p w:rsidR="00F066D4" w:rsidRPr="00A643E0" w:rsidRDefault="00F066D4" w:rsidP="00F066D4">
      <w:r w:rsidRPr="00A643E0">
        <w:t>[Jim, Real Clear Politics, “Immigration Mired, Political Wins Elude Obama in 2nd Term”,</w:t>
      </w:r>
    </w:p>
    <w:p w:rsidR="00F066D4" w:rsidRPr="00A643E0" w:rsidRDefault="006D42F1" w:rsidP="00F066D4">
      <w:hyperlink r:id="rId18" w:history="1">
        <w:r w:rsidR="00F066D4" w:rsidRPr="00A643E0">
          <w:rPr>
            <w:rStyle w:val="Hyperlink"/>
          </w:rPr>
          <w:t>http://www.realclearpolitics.com/articles/2013/07/13/immigration_mired_political_wins_elude_obama_in_2nd_term_119201.html</w:t>
        </w:r>
      </w:hyperlink>
      <w:r w:rsidR="00F066D4" w:rsidRPr="00A643E0">
        <w:t>, accessed 7-13-13, AFB]</w:t>
      </w:r>
    </w:p>
    <w:p w:rsidR="00F066D4" w:rsidRPr="00A643E0" w:rsidRDefault="00F066D4" w:rsidP="00F066D4"/>
    <w:p w:rsidR="00F066D4" w:rsidRPr="00A643E0" w:rsidRDefault="00F066D4" w:rsidP="00F066D4">
      <w:r w:rsidRPr="00A643E0">
        <w:t>WASHINGTON (AP) -- A dramatic tax-raising deal last New Year's looked like it might be a breakthrough, signaling improved second-term relations between newly re-elected President Barack Obama and a divided Congress. At least that's what the White House hoped.</w:t>
      </w:r>
    </w:p>
    <w:p w:rsidR="00F066D4" w:rsidRPr="00A643E0" w:rsidRDefault="00F066D4" w:rsidP="00F066D4">
      <w:r w:rsidRPr="00A643E0">
        <w:t xml:space="preserve">But six months later, </w:t>
      </w:r>
      <w:r w:rsidRPr="00A643E0">
        <w:rPr>
          <w:rStyle w:val="StyleBoldUnderline"/>
        </w:rPr>
        <w:t>growing uncertainty over a sweeping immigration overhaul measure has dimmed expectations for a big summertime achievement and left Obama still in search of a marquee legislative accomplishment</w:t>
      </w:r>
      <w:r w:rsidRPr="00A643E0">
        <w:t xml:space="preserve"> to mark his second four years.</w:t>
      </w:r>
    </w:p>
    <w:p w:rsidR="00F066D4" w:rsidRPr="00A643E0" w:rsidRDefault="00F066D4" w:rsidP="00F066D4">
      <w:r w:rsidRPr="00A643E0">
        <w:rPr>
          <w:rStyle w:val="StyleBoldUnderline"/>
        </w:rPr>
        <w:t>His advisers now concede that their best shot at changing the immigration system might come in the fall,</w:t>
      </w:r>
      <w:r w:rsidRPr="00A643E0">
        <w:t xml:space="preserve"> after lawmakers return from their August recess. But that could be a long shot during a period already crowded with other issues.</w:t>
      </w:r>
    </w:p>
    <w:p w:rsidR="00F066D4" w:rsidRPr="00A643E0" w:rsidRDefault="00F066D4" w:rsidP="00F066D4"/>
    <w:p w:rsidR="00F066D4" w:rsidRPr="00A643E0" w:rsidRDefault="00F066D4" w:rsidP="00F066D4"/>
    <w:p w:rsidR="00F066D4" w:rsidRPr="00A643E0" w:rsidRDefault="00F066D4" w:rsidP="00F066D4">
      <w:pPr>
        <w:pStyle w:val="Heading4"/>
        <w:rPr>
          <w:rFonts w:cs="Times New Roman"/>
        </w:rPr>
      </w:pPr>
      <w:r w:rsidRPr="00A643E0">
        <w:rPr>
          <w:rFonts w:cs="Times New Roman"/>
        </w:rPr>
        <w:t>Obama treading carefully – not alienating GOP on immigration</w:t>
      </w:r>
    </w:p>
    <w:p w:rsidR="00F066D4" w:rsidRPr="00A643E0" w:rsidRDefault="00F066D4" w:rsidP="00F066D4">
      <w:pPr>
        <w:rPr>
          <w:rStyle w:val="StyleStyleBold12pt"/>
        </w:rPr>
      </w:pPr>
      <w:proofErr w:type="spellStart"/>
      <w:r w:rsidRPr="00A643E0">
        <w:rPr>
          <w:rStyle w:val="StyleStyleBold12pt"/>
        </w:rPr>
        <w:t>Kuhnhenn</w:t>
      </w:r>
      <w:proofErr w:type="spellEnd"/>
      <w:r w:rsidRPr="00A643E0">
        <w:rPr>
          <w:rStyle w:val="StyleStyleBold12pt"/>
        </w:rPr>
        <w:t>, Associated Press, 7-13-13</w:t>
      </w:r>
    </w:p>
    <w:p w:rsidR="00F066D4" w:rsidRPr="00A643E0" w:rsidRDefault="00F066D4" w:rsidP="00F066D4">
      <w:r w:rsidRPr="00A643E0">
        <w:t>[Jim, Real Clear Politics, “Immigration Mired, Political Wins Elude Obama in 2nd Term”,</w:t>
      </w:r>
    </w:p>
    <w:p w:rsidR="00F066D4" w:rsidRPr="00A643E0" w:rsidRDefault="006D42F1" w:rsidP="00F066D4">
      <w:hyperlink r:id="rId19" w:history="1">
        <w:r w:rsidR="00F066D4" w:rsidRPr="00A643E0">
          <w:rPr>
            <w:rStyle w:val="Hyperlink"/>
          </w:rPr>
          <w:t>http://www.realclearpolitics.com/articles/2013/07/13/immigration_mired_political_wins_elude_obama_in_2nd_term_119201.html</w:t>
        </w:r>
      </w:hyperlink>
      <w:r w:rsidR="00F066D4" w:rsidRPr="00A643E0">
        <w:t>, accessed 7-13-13, AFB]</w:t>
      </w:r>
    </w:p>
    <w:p w:rsidR="00F066D4" w:rsidRPr="00A643E0" w:rsidRDefault="00F066D4" w:rsidP="00F066D4"/>
    <w:p w:rsidR="00F066D4" w:rsidRPr="00A643E0" w:rsidRDefault="00F066D4" w:rsidP="00F066D4">
      <w:pPr>
        <w:rPr>
          <w:rStyle w:val="StyleBoldUnderline"/>
        </w:rPr>
      </w:pPr>
      <w:r w:rsidRPr="00A643E0">
        <w:rPr>
          <w:rStyle w:val="StyleBoldUnderline"/>
        </w:rPr>
        <w:t>Others are still upbeat.</w:t>
      </w:r>
    </w:p>
    <w:p w:rsidR="00F066D4" w:rsidRPr="00A643E0" w:rsidRDefault="00F066D4" w:rsidP="00F066D4">
      <w:pPr>
        <w:rPr>
          <w:rStyle w:val="StyleBoldUnderline"/>
        </w:rPr>
      </w:pPr>
      <w:r w:rsidRPr="00A643E0">
        <w:rPr>
          <w:rStyle w:val="StyleBoldUnderline"/>
        </w:rPr>
        <w:t>"It's an important moment that could help him if something gets done, if not in his timeline, in the near future," said</w:t>
      </w:r>
      <w:r w:rsidRPr="00A643E0">
        <w:t xml:space="preserve"> Patrick </w:t>
      </w:r>
      <w:r w:rsidRPr="00A643E0">
        <w:rPr>
          <w:rStyle w:val="StyleBoldUnderline"/>
        </w:rPr>
        <w:t>Griffin, who handled legislative relations for former President</w:t>
      </w:r>
      <w:r w:rsidRPr="00A643E0">
        <w:t xml:space="preserve"> Bill </w:t>
      </w:r>
      <w:r w:rsidRPr="00A643E0">
        <w:rPr>
          <w:rStyle w:val="StyleBoldUnderline"/>
        </w:rPr>
        <w:t>Clinton.</w:t>
      </w:r>
    </w:p>
    <w:p w:rsidR="00F066D4" w:rsidRPr="00A643E0" w:rsidRDefault="00F066D4" w:rsidP="00F066D4">
      <w:r w:rsidRPr="00A643E0">
        <w:rPr>
          <w:rStyle w:val="StyleBoldUnderline"/>
        </w:rPr>
        <w:t>As significant as the immigration legislation may be, Obama is treading carefully, wary of alienating Republicans. He has faced some pressure to speak out more forcefully and to use the power of his office to give immigration the visibility</w:t>
      </w:r>
      <w:r w:rsidRPr="00A643E0">
        <w:t xml:space="preserve"> he has given to past clashes with Congress over taxes and student loans.</w:t>
      </w:r>
    </w:p>
    <w:p w:rsidR="00F066D4" w:rsidRPr="00A643E0" w:rsidRDefault="00F066D4" w:rsidP="00F066D4">
      <w:r w:rsidRPr="00A643E0">
        <w:rPr>
          <w:rStyle w:val="StyleBoldUnderline"/>
        </w:rPr>
        <w:t>"Every situation is different,"</w:t>
      </w:r>
      <w:r w:rsidRPr="00A643E0">
        <w:t xml:space="preserve"> David </w:t>
      </w:r>
      <w:proofErr w:type="spellStart"/>
      <w:r w:rsidRPr="00A643E0">
        <w:rPr>
          <w:rStyle w:val="StyleBoldUnderline"/>
        </w:rPr>
        <w:t>Plouffe</w:t>
      </w:r>
      <w:proofErr w:type="spellEnd"/>
      <w:r w:rsidRPr="00A643E0">
        <w:rPr>
          <w:rStyle w:val="StyleBoldUnderline"/>
        </w:rPr>
        <w:t>, Obama's former top political adviser, said after visiting the White House this week. "Some have called for more of an approach that is geared to the outside. I think you have to wait and see how this develops</w:t>
      </w:r>
      <w:r w:rsidRPr="00A643E0">
        <w:t>."</w:t>
      </w:r>
    </w:p>
    <w:p w:rsidR="00F066D4" w:rsidRPr="00A643E0" w:rsidRDefault="00F066D4" w:rsidP="00F066D4">
      <w:r w:rsidRPr="00A643E0">
        <w:t xml:space="preserve">While White House aides and advisers believe Republicans will inflict long-lasting political damage on their own party if they continue to block a comprehensive immigration bill, those </w:t>
      </w:r>
      <w:r w:rsidRPr="00A643E0">
        <w:rPr>
          <w:rStyle w:val="StyleBoldUnderline"/>
        </w:rPr>
        <w:t>advisers say Obama is not ready to hit the road and wage a full-throated partisan fight.</w:t>
      </w:r>
    </w:p>
    <w:p w:rsidR="00F066D4" w:rsidRPr="00A643E0" w:rsidRDefault="00F066D4" w:rsidP="00F066D4"/>
    <w:p w:rsidR="00F066D4" w:rsidRPr="00A643E0" w:rsidRDefault="00F066D4" w:rsidP="00F066D4"/>
    <w:p w:rsidR="00F066D4" w:rsidRPr="00A643E0" w:rsidRDefault="00F066D4" w:rsidP="00F066D4">
      <w:pPr>
        <w:pStyle w:val="Heading4"/>
        <w:rPr>
          <w:rFonts w:cs="Times New Roman"/>
        </w:rPr>
      </w:pPr>
      <w:r w:rsidRPr="00A643E0">
        <w:rPr>
          <w:rFonts w:cs="Times New Roman"/>
        </w:rPr>
        <w:t>Immigration reform inevitable – centrist GOP</w:t>
      </w:r>
    </w:p>
    <w:p w:rsidR="00F066D4" w:rsidRPr="00A643E0" w:rsidRDefault="00F066D4" w:rsidP="00F066D4">
      <w:pPr>
        <w:rPr>
          <w:rStyle w:val="StyleStyleBold12pt"/>
        </w:rPr>
      </w:pPr>
      <w:r w:rsidRPr="00A643E0">
        <w:rPr>
          <w:rStyle w:val="StyleStyleBold12pt"/>
        </w:rPr>
        <w:t xml:space="preserve">Alter, Bloomberg View columnist, </w:t>
      </w:r>
    </w:p>
    <w:p w:rsidR="00F066D4" w:rsidRPr="00A643E0" w:rsidRDefault="00F066D4" w:rsidP="00F066D4">
      <w:r w:rsidRPr="00A643E0">
        <w:t>[Jonathan, 4-12-13, Bloomberg: Surveillance Show, “Bloomberg`s Jonathan Alter Talks Politics on Bloomberg Radio”, BYLINE: Tom Keene; Mike McKee, Lexis, accessed 7-13-13[</w:t>
      </w:r>
    </w:p>
    <w:p w:rsidR="00F066D4" w:rsidRPr="00A643E0" w:rsidRDefault="00F066D4" w:rsidP="00F066D4"/>
    <w:p w:rsidR="00F066D4" w:rsidRPr="00A643E0" w:rsidRDefault="00F066D4" w:rsidP="00F066D4">
      <w:r w:rsidRPr="00A643E0">
        <w:t xml:space="preserve">KEENE: Well, that's the history of Jonathan Alter. There is a lot of hope and a lot of optimism. And what I love about it Jonathan is - and you have it in your new Bloomberg View column - something I've noticed as the amateur is </w:t>
      </w:r>
      <w:r w:rsidRPr="00A643E0">
        <w:rPr>
          <w:rStyle w:val="StyleBoldUnderline"/>
        </w:rPr>
        <w:t>this president is finally going for the center to pull over a select group of Republicans instead of going head on with the Republican Party</w:t>
      </w:r>
      <w:r w:rsidRPr="00A643E0">
        <w:t>.</w:t>
      </w:r>
    </w:p>
    <w:p w:rsidR="00F066D4" w:rsidRPr="00A643E0" w:rsidRDefault="00F066D4" w:rsidP="00F066D4">
      <w:pPr>
        <w:rPr>
          <w:rStyle w:val="StyleBoldUnderline"/>
        </w:rPr>
      </w:pPr>
      <w:r w:rsidRPr="00A643E0">
        <w:t xml:space="preserve">ALTER: </w:t>
      </w:r>
      <w:r w:rsidRPr="00A643E0">
        <w:rPr>
          <w:rStyle w:val="StyleBoldUnderline"/>
        </w:rPr>
        <w:t>Yes, there were plenty of signs of his trying to do that earlier in his first term. But the last two years were almost complete gridlock for a lot of different reasons we can talk about.</w:t>
      </w:r>
    </w:p>
    <w:p w:rsidR="00F066D4" w:rsidRPr="00A643E0" w:rsidRDefault="00F066D4" w:rsidP="00F066D4">
      <w:pPr>
        <w:rPr>
          <w:rStyle w:val="StyleBoldUnderline"/>
        </w:rPr>
      </w:pPr>
      <w:r w:rsidRPr="00A643E0">
        <w:rPr>
          <w:rStyle w:val="StyleBoldUnderline"/>
        </w:rPr>
        <w:t>But elections have consequences and the consequences of this one were that on immigration reform, for instance, we are going to get it because the Republican Party understands that they got clobbered among Latinos who are a rapidly expanding part of the population. And they have to do something about it, or they are going to be in big trouble as a political party so I think you are going to see movement there.</w:t>
      </w:r>
    </w:p>
    <w:p w:rsidR="00F066D4" w:rsidRPr="00A643E0" w:rsidRDefault="00F066D4" w:rsidP="00F066D4">
      <w:r w:rsidRPr="00A643E0">
        <w:t>You saw him calling the bluff of the Republicans and actually moving towards some entitlement reform. We'll see what that ends up being, whether it is changed CPI or something else. But I think you will see some kind of progress there.</w:t>
      </w:r>
    </w:p>
    <w:p w:rsidR="00F066D4" w:rsidRPr="00A643E0" w:rsidRDefault="00F066D4" w:rsidP="00F066D4">
      <w:pPr>
        <w:rPr>
          <w:rStyle w:val="StyleBoldUnderline"/>
        </w:rPr>
      </w:pPr>
      <w:r w:rsidRPr="00A643E0">
        <w:t xml:space="preserve">And then on guns with the agreement between Senators </w:t>
      </w:r>
      <w:proofErr w:type="spellStart"/>
      <w:r w:rsidRPr="00A643E0">
        <w:t>Manchin</w:t>
      </w:r>
      <w:proofErr w:type="spellEnd"/>
      <w:r w:rsidRPr="00A643E0">
        <w:t xml:space="preserve"> and Toomey, they have taken a path forward on background checks. So </w:t>
      </w:r>
      <w:r w:rsidRPr="00A643E0">
        <w:rPr>
          <w:rStyle w:val="StyleBoldUnderline"/>
        </w:rPr>
        <w:t>it could be a surprisingly productive legislative year for President Obama.</w:t>
      </w:r>
    </w:p>
    <w:p w:rsidR="00F066D4" w:rsidRPr="00A643E0" w:rsidRDefault="00F066D4" w:rsidP="00F066D4"/>
    <w:p w:rsidR="00F066D4" w:rsidRPr="00A643E0" w:rsidRDefault="00F066D4" w:rsidP="00F066D4">
      <w:pPr>
        <w:pStyle w:val="Heading3"/>
        <w:rPr>
          <w:rFonts w:cs="Times New Roman"/>
        </w:rPr>
      </w:pPr>
      <w:r w:rsidRPr="00A643E0">
        <w:rPr>
          <w:rFonts w:cs="Times New Roman"/>
        </w:rPr>
        <w:lastRenderedPageBreak/>
        <w:t>AT – Gridlock</w:t>
      </w:r>
    </w:p>
    <w:p w:rsidR="00F066D4" w:rsidRPr="00A643E0" w:rsidRDefault="00F066D4" w:rsidP="00F066D4"/>
    <w:p w:rsidR="00F066D4" w:rsidRPr="00A643E0" w:rsidRDefault="00F066D4" w:rsidP="00F066D4">
      <w:pPr>
        <w:pStyle w:val="Heading4"/>
        <w:rPr>
          <w:rFonts w:cs="Times New Roman"/>
        </w:rPr>
      </w:pPr>
      <w:r w:rsidRPr="00A643E0">
        <w:rPr>
          <w:rFonts w:cs="Times New Roman"/>
        </w:rPr>
        <w:t>Not “all gridlock, all the time”</w:t>
      </w:r>
    </w:p>
    <w:p w:rsidR="00F066D4" w:rsidRPr="00A643E0" w:rsidRDefault="00F066D4" w:rsidP="00F066D4">
      <w:pPr>
        <w:rPr>
          <w:rStyle w:val="StyleStyleBold12pt"/>
        </w:rPr>
      </w:pPr>
      <w:proofErr w:type="spellStart"/>
      <w:r w:rsidRPr="00A643E0">
        <w:rPr>
          <w:rStyle w:val="StyleStyleBold12pt"/>
        </w:rPr>
        <w:t>Kuhnhenn</w:t>
      </w:r>
      <w:proofErr w:type="spellEnd"/>
      <w:r w:rsidRPr="00A643E0">
        <w:rPr>
          <w:rStyle w:val="StyleStyleBold12pt"/>
        </w:rPr>
        <w:t>, Associated Press, 7-13-13</w:t>
      </w:r>
    </w:p>
    <w:p w:rsidR="00F066D4" w:rsidRPr="00A643E0" w:rsidRDefault="00F066D4" w:rsidP="00F066D4">
      <w:r w:rsidRPr="00A643E0">
        <w:t>[Jim, Real Clear Politics, “Immigration Mired, Political Wins Elude Obama in 2nd Term”,</w:t>
      </w:r>
    </w:p>
    <w:p w:rsidR="00F066D4" w:rsidRPr="00A643E0" w:rsidRDefault="006D42F1" w:rsidP="00F066D4">
      <w:hyperlink r:id="rId20" w:history="1">
        <w:r w:rsidR="00F066D4" w:rsidRPr="00A643E0">
          <w:rPr>
            <w:rStyle w:val="Hyperlink"/>
          </w:rPr>
          <w:t>http://www.realclearpolitics.com/articles/2013/07/13/immigration_mired_political_wins_elude_obama_in_2nd_term_119201.html</w:t>
        </w:r>
      </w:hyperlink>
      <w:r w:rsidR="00F066D4" w:rsidRPr="00A643E0">
        <w:t>, accessed 7-13-13, AFB]</w:t>
      </w:r>
    </w:p>
    <w:p w:rsidR="00F066D4" w:rsidRPr="00A643E0" w:rsidRDefault="00F066D4" w:rsidP="00F066D4"/>
    <w:p w:rsidR="00F066D4" w:rsidRPr="00A643E0" w:rsidRDefault="00F066D4" w:rsidP="00F066D4">
      <w:pPr>
        <w:rPr>
          <w:rStyle w:val="StyleBoldUnderline"/>
        </w:rPr>
      </w:pPr>
      <w:r w:rsidRPr="00A643E0">
        <w:t xml:space="preserve">To be sure, </w:t>
      </w:r>
      <w:r w:rsidRPr="00A643E0">
        <w:rPr>
          <w:rStyle w:val="StyleBoldUnderline"/>
        </w:rPr>
        <w:t xml:space="preserve">the legislative gridlock has occasionally eased. In February, Republican leaders allowed an expansion to the Violence </w:t>
      </w:r>
      <w:proofErr w:type="gramStart"/>
      <w:r w:rsidRPr="00A643E0">
        <w:rPr>
          <w:rStyle w:val="StyleBoldUnderline"/>
        </w:rPr>
        <w:t>Against</w:t>
      </w:r>
      <w:proofErr w:type="gramEnd"/>
      <w:r w:rsidRPr="00A643E0">
        <w:rPr>
          <w:rStyle w:val="StyleBoldUnderline"/>
        </w:rPr>
        <w:t xml:space="preserve"> Women Act</w:t>
      </w:r>
      <w:r w:rsidRPr="00A643E0">
        <w:t xml:space="preserve"> by extending domestic violence protections to gays, lesbians and transsexuals. </w:t>
      </w:r>
      <w:r w:rsidRPr="00A643E0">
        <w:rPr>
          <w:rStyle w:val="StyleBoldUnderline"/>
        </w:rPr>
        <w:t>And Republicans and Democrats are still trying to strike a deal that would lower interest rates on student loans.</w:t>
      </w:r>
    </w:p>
    <w:p w:rsidR="00F066D4" w:rsidRPr="00A643E0" w:rsidRDefault="00F066D4" w:rsidP="00F066D4">
      <w:pPr>
        <w:spacing w:after="200" w:line="276" w:lineRule="auto"/>
      </w:pPr>
    </w:p>
    <w:p w:rsidR="00F066D4" w:rsidRPr="00A643E0" w:rsidRDefault="00F066D4" w:rsidP="00F066D4">
      <w:pPr>
        <w:pStyle w:val="Heading4"/>
        <w:rPr>
          <w:rFonts w:cs="Times New Roman"/>
        </w:rPr>
      </w:pPr>
      <w:r w:rsidRPr="00A643E0">
        <w:rPr>
          <w:rFonts w:cs="Times New Roman"/>
        </w:rPr>
        <w:t>Gridlock won’t stop Obama – he’s ready to handle obstruction</w:t>
      </w:r>
    </w:p>
    <w:p w:rsidR="00F066D4" w:rsidRPr="00A643E0" w:rsidRDefault="00F066D4" w:rsidP="00F066D4">
      <w:pPr>
        <w:rPr>
          <w:rStyle w:val="StyleStyleBold12pt"/>
        </w:rPr>
      </w:pPr>
      <w:proofErr w:type="spellStart"/>
      <w:r w:rsidRPr="00A643E0">
        <w:rPr>
          <w:rStyle w:val="StyleStyleBold12pt"/>
        </w:rPr>
        <w:t>Kuhnhenn</w:t>
      </w:r>
      <w:proofErr w:type="spellEnd"/>
      <w:r w:rsidRPr="00A643E0">
        <w:rPr>
          <w:rStyle w:val="StyleStyleBold12pt"/>
        </w:rPr>
        <w:t>, Associated Press, 7-13-13</w:t>
      </w:r>
    </w:p>
    <w:p w:rsidR="00F066D4" w:rsidRPr="00A643E0" w:rsidRDefault="00F066D4" w:rsidP="00F066D4">
      <w:r w:rsidRPr="00A643E0">
        <w:t>[Jim, Real Clear Politics, “Immigration Mired, Political Wins Elude Obama in 2nd Term”,</w:t>
      </w:r>
    </w:p>
    <w:p w:rsidR="00F066D4" w:rsidRPr="00A643E0" w:rsidRDefault="006D42F1" w:rsidP="00F066D4">
      <w:hyperlink r:id="rId21" w:history="1">
        <w:r w:rsidR="00F066D4" w:rsidRPr="00A643E0">
          <w:rPr>
            <w:rStyle w:val="Hyperlink"/>
          </w:rPr>
          <w:t>http://www.realclearpolitics.com/articles/2013/07/13/immigration_mired_political_wins_elude_obama_in_2nd_term_119201.html</w:t>
        </w:r>
      </w:hyperlink>
      <w:r w:rsidR="00F066D4" w:rsidRPr="00A643E0">
        <w:t>, accessed 7-13-13, AFB]</w:t>
      </w:r>
    </w:p>
    <w:p w:rsidR="00F066D4" w:rsidRPr="00A643E0" w:rsidRDefault="00F066D4" w:rsidP="00F066D4"/>
    <w:p w:rsidR="00F066D4" w:rsidRPr="00A643E0" w:rsidRDefault="00F066D4" w:rsidP="00F066D4">
      <w:r w:rsidRPr="00A643E0">
        <w:rPr>
          <w:rStyle w:val="StyleBoldUnderline"/>
        </w:rPr>
        <w:t>"He has a Herculean task ahead of him," Rep.</w:t>
      </w:r>
      <w:r w:rsidRPr="00A643E0">
        <w:t xml:space="preserve"> Emanuel </w:t>
      </w:r>
      <w:r w:rsidRPr="00A643E0">
        <w:rPr>
          <w:rStyle w:val="StyleBoldUnderline"/>
        </w:rPr>
        <w:t>Cleaver, the past chair</w:t>
      </w:r>
      <w:r w:rsidRPr="00A643E0">
        <w:t xml:space="preserve">man </w:t>
      </w:r>
      <w:r w:rsidRPr="00A643E0">
        <w:rPr>
          <w:rStyle w:val="StyleBoldUnderline"/>
        </w:rPr>
        <w:t>of the Congressional Black Caucus, said hours after he and other black lawmakers met with the president this week. "I am convinced he is fully aware of the difficulties in his path,</w:t>
      </w:r>
      <w:r w:rsidRPr="00A643E0">
        <w:t xml:space="preserve"> difficulties that could reduce his legacy."</w:t>
      </w:r>
    </w:p>
    <w:p w:rsidR="00F066D4" w:rsidRPr="00A643E0" w:rsidRDefault="00F066D4" w:rsidP="00F066D4"/>
    <w:p w:rsidR="00F066D4" w:rsidRPr="00A643E0" w:rsidRDefault="00F066D4" w:rsidP="00F066D4">
      <w:pPr>
        <w:pStyle w:val="Heading4"/>
        <w:rPr>
          <w:rFonts w:cs="Times New Roman"/>
        </w:rPr>
      </w:pPr>
      <w:r w:rsidRPr="00A643E0">
        <w:rPr>
          <w:rFonts w:cs="Times New Roman"/>
        </w:rPr>
        <w:t>Gridlock won’t be easy – but administration is prepared</w:t>
      </w:r>
    </w:p>
    <w:p w:rsidR="00F066D4" w:rsidRPr="00A643E0" w:rsidRDefault="00F066D4" w:rsidP="00F066D4">
      <w:pPr>
        <w:rPr>
          <w:rStyle w:val="StyleStyleBold12pt"/>
        </w:rPr>
      </w:pPr>
      <w:proofErr w:type="spellStart"/>
      <w:r w:rsidRPr="00A643E0">
        <w:rPr>
          <w:rStyle w:val="StyleStyleBold12pt"/>
        </w:rPr>
        <w:t>Kuhnhenn</w:t>
      </w:r>
      <w:proofErr w:type="spellEnd"/>
      <w:r w:rsidRPr="00A643E0">
        <w:rPr>
          <w:rStyle w:val="StyleStyleBold12pt"/>
        </w:rPr>
        <w:t>, Associated Press, 7-13-13</w:t>
      </w:r>
    </w:p>
    <w:p w:rsidR="00F066D4" w:rsidRPr="00A643E0" w:rsidRDefault="00F066D4" w:rsidP="00F066D4">
      <w:r w:rsidRPr="00A643E0">
        <w:t>[Jim, Real Clear Politics, “Immigration Mired, Political Wins Elude Obama in 2nd Term”,</w:t>
      </w:r>
    </w:p>
    <w:p w:rsidR="00F066D4" w:rsidRPr="00A643E0" w:rsidRDefault="006D42F1" w:rsidP="00F066D4">
      <w:hyperlink r:id="rId22" w:history="1">
        <w:r w:rsidR="00F066D4" w:rsidRPr="00A643E0">
          <w:rPr>
            <w:rStyle w:val="Hyperlink"/>
          </w:rPr>
          <w:t>http://www.realclearpolitics.com/articles/2013/07/13/immigration_mired_political_wins_elude_obama_in_2nd_term_119201.html</w:t>
        </w:r>
      </w:hyperlink>
      <w:r w:rsidR="00F066D4" w:rsidRPr="00A643E0">
        <w:t>, accessed 7-13-13, AFB]</w:t>
      </w:r>
    </w:p>
    <w:p w:rsidR="00F066D4" w:rsidRPr="00A643E0" w:rsidRDefault="00F066D4" w:rsidP="00F066D4"/>
    <w:p w:rsidR="00F066D4" w:rsidRPr="00A643E0" w:rsidRDefault="00F066D4" w:rsidP="00F066D4">
      <w:pPr>
        <w:rPr>
          <w:rStyle w:val="StyleBoldUnderline"/>
        </w:rPr>
      </w:pPr>
      <w:r w:rsidRPr="00A643E0">
        <w:rPr>
          <w:rStyle w:val="StyleBoldUnderline"/>
        </w:rPr>
        <w:t>White House aides say they're not surprised by the difficulties Obama faces.</w:t>
      </w:r>
    </w:p>
    <w:p w:rsidR="00F066D4" w:rsidRPr="00A643E0" w:rsidRDefault="00F066D4" w:rsidP="00F066D4">
      <w:r w:rsidRPr="00A643E0">
        <w:rPr>
          <w:rStyle w:val="StyleBoldUnderline"/>
        </w:rPr>
        <w:t>"No one expected that postelection everything would be easy, that all the historic, huge differences between the parties on the big issues would all go away," said senior Obama adviser</w:t>
      </w:r>
      <w:r w:rsidRPr="00A643E0">
        <w:t xml:space="preserve"> Dan </w:t>
      </w:r>
      <w:r w:rsidRPr="00A643E0">
        <w:rPr>
          <w:rStyle w:val="StyleBoldUnderline"/>
        </w:rPr>
        <w:t>Pfeiffer.</w:t>
      </w:r>
    </w:p>
    <w:p w:rsidR="00F066D4" w:rsidRPr="00A643E0" w:rsidRDefault="00F066D4" w:rsidP="00F066D4">
      <w:r w:rsidRPr="00A643E0">
        <w:rPr>
          <w:rStyle w:val="StyleBoldUnderline"/>
        </w:rPr>
        <w:t>"We're six months into our term," he added. "We've already fulfilled one of our biggest campaign pledges in preserving tax cuts for the middle class and having the rates of the wealthy go back to what they were under President Clinton." On immigration, he says that "there are some serious challenges in the way, but six months in and having a bill through the Senate with a bipartisan majority is historically rapid progress.</w:t>
      </w:r>
      <w:r w:rsidRPr="00A643E0">
        <w:t>"</w:t>
      </w:r>
    </w:p>
    <w:p w:rsidR="00F066D4" w:rsidRPr="00A643E0" w:rsidRDefault="00F066D4" w:rsidP="00F066D4"/>
    <w:p w:rsidR="004367C8" w:rsidRPr="00A643E0" w:rsidRDefault="004367C8" w:rsidP="004367C8">
      <w:pPr>
        <w:pStyle w:val="Heading3"/>
      </w:pPr>
      <w:r w:rsidRPr="00A643E0">
        <w:lastRenderedPageBreak/>
        <w:t>AT – Food Stamps</w:t>
      </w:r>
    </w:p>
    <w:p w:rsidR="004367C8" w:rsidRPr="00A643E0" w:rsidRDefault="004367C8" w:rsidP="004367C8"/>
    <w:p w:rsidR="004367C8" w:rsidRPr="00A643E0" w:rsidRDefault="004367C8" w:rsidP="004367C8">
      <w:pPr>
        <w:pStyle w:val="Heading4"/>
      </w:pPr>
      <w:r w:rsidRPr="00A643E0">
        <w:t>Food stamps fight will backfire on GOP</w:t>
      </w:r>
    </w:p>
    <w:p w:rsidR="004367C8" w:rsidRPr="00A643E0" w:rsidRDefault="004367C8" w:rsidP="004367C8">
      <w:pPr>
        <w:rPr>
          <w:rStyle w:val="StyleStyleBold12pt"/>
        </w:rPr>
      </w:pPr>
      <w:r w:rsidRPr="00A643E0">
        <w:rPr>
          <w:rStyle w:val="StyleStyleBold12pt"/>
        </w:rPr>
        <w:t>Parker, Washington Post columnist, 7-14-13</w:t>
      </w:r>
    </w:p>
    <w:p w:rsidR="004367C8" w:rsidRPr="00A643E0" w:rsidRDefault="004367C8" w:rsidP="004367C8">
      <w:r w:rsidRPr="00A643E0">
        <w:t>[Kathleen, Washington Post, “Principled self-destruction”, p. A19, Lexis, accessed 7-15-13, AFB]</w:t>
      </w:r>
    </w:p>
    <w:p w:rsidR="004367C8" w:rsidRPr="00A643E0" w:rsidRDefault="004367C8" w:rsidP="004367C8"/>
    <w:p w:rsidR="004367C8" w:rsidRPr="00A643E0" w:rsidRDefault="004367C8" w:rsidP="004367C8">
      <w:pPr>
        <w:rPr>
          <w:rStyle w:val="StyleBoldUnderline"/>
        </w:rPr>
      </w:pPr>
      <w:r w:rsidRPr="00A643E0">
        <w:rPr>
          <w:rStyle w:val="StyleBoldUnderline"/>
        </w:rPr>
        <w:t>Republicans seem to be adopting the self-immolation tactics of principled martyrs.</w:t>
      </w:r>
    </w:p>
    <w:p w:rsidR="004367C8" w:rsidRPr="00A643E0" w:rsidRDefault="004367C8" w:rsidP="004367C8">
      <w:pPr>
        <w:rPr>
          <w:rStyle w:val="StyleBoldUnderline"/>
        </w:rPr>
      </w:pPr>
      <w:r w:rsidRPr="00A643E0">
        <w:rPr>
          <w:rStyle w:val="StyleBoldUnderline"/>
        </w:rPr>
        <w:t>Of course, principled or not, you're still dead in the end.</w:t>
      </w:r>
    </w:p>
    <w:p w:rsidR="004367C8" w:rsidRPr="00A643E0" w:rsidRDefault="004367C8" w:rsidP="004367C8">
      <w:pPr>
        <w:rPr>
          <w:rStyle w:val="StyleBoldUnderline"/>
        </w:rPr>
      </w:pPr>
      <w:r w:rsidRPr="00A643E0">
        <w:rPr>
          <w:rStyle w:val="StyleBoldUnderline"/>
        </w:rPr>
        <w:t>At this stage in the second term of the president they couldn't defeat, Republicans seem more like stubborn children refusing to come out of their rooms for supper, even though the alternative is going to bed hungry.</w:t>
      </w:r>
    </w:p>
    <w:p w:rsidR="004367C8" w:rsidRPr="00A643E0" w:rsidRDefault="004367C8" w:rsidP="004367C8">
      <w:pPr>
        <w:rPr>
          <w:rStyle w:val="StyleBoldUnderline"/>
        </w:rPr>
      </w:pPr>
      <w:r w:rsidRPr="00A643E0">
        <w:rPr>
          <w:rStyle w:val="StyleBoldUnderline"/>
        </w:rPr>
        <w:t>This simile is unavoidable in light of the House's passage of a farm bill without any provision for food stamps - the first in 40 years. The move prompted fantastic outrage from Democrats, notably Rep</w:t>
      </w:r>
      <w:r w:rsidRPr="00A643E0">
        <w:t xml:space="preserve">. Corrine </w:t>
      </w:r>
      <w:r w:rsidRPr="00A643E0">
        <w:rPr>
          <w:rStyle w:val="StyleBoldUnderline"/>
        </w:rPr>
        <w:t>Brown</w:t>
      </w:r>
      <w:r w:rsidRPr="00A643E0">
        <w:t xml:space="preserve"> (Fla.), </w:t>
      </w:r>
      <w:r w:rsidRPr="00A643E0">
        <w:rPr>
          <w:rStyle w:val="StyleBoldUnderline"/>
        </w:rPr>
        <w:t xml:space="preserve">who shrieked: "Mitt Romney was right: You all do not care about the 47 percent. </w:t>
      </w:r>
      <w:proofErr w:type="gramStart"/>
      <w:r w:rsidRPr="00A643E0">
        <w:rPr>
          <w:rStyle w:val="StyleBoldUnderline"/>
        </w:rPr>
        <w:t>Shame on you!"</w:t>
      </w:r>
      <w:proofErr w:type="gramEnd"/>
    </w:p>
    <w:p w:rsidR="004367C8" w:rsidRPr="00A643E0" w:rsidRDefault="004367C8" w:rsidP="004367C8">
      <w:r w:rsidRPr="00A643E0">
        <w:t>Histrionics aside, whether the fact that something has been done a certain way for 40 years is an argument for repeating the same bears a bit of scrutiny. Republicans argued that they'd prefer to deal with agricultural issues in one bill without the leverage of a welfare program.</w:t>
      </w:r>
    </w:p>
    <w:p w:rsidR="004367C8" w:rsidRPr="00A643E0" w:rsidRDefault="004367C8" w:rsidP="004367C8">
      <w:r w:rsidRPr="00A643E0">
        <w:t>These two programs historically were tied together in the spirit of - watch out now - compromise. And, though food stamps certainly will be funded, probably at current levels, through some other vehicle, Republicans managed to create yet another partisan problem where none existed and opened themselves up for gratuitous criticism.</w:t>
      </w:r>
    </w:p>
    <w:p w:rsidR="004367C8" w:rsidRPr="00A643E0" w:rsidRDefault="004367C8" w:rsidP="004367C8">
      <w:pPr>
        <w:rPr>
          <w:rStyle w:val="StyleBoldUnderline"/>
        </w:rPr>
      </w:pPr>
      <w:r w:rsidRPr="00A643E0">
        <w:rPr>
          <w:rStyle w:val="StyleBoldUnderline"/>
        </w:rPr>
        <w:t>Was this really the right fight at the right time?</w:t>
      </w:r>
    </w:p>
    <w:p w:rsidR="004367C8" w:rsidRPr="00A643E0" w:rsidRDefault="004367C8" w:rsidP="004367C8">
      <w:r w:rsidRPr="00A643E0">
        <w:rPr>
          <w:rStyle w:val="StyleBoldUnderline"/>
        </w:rPr>
        <w:t>The wrong time would be in the midst of the politically life-altering debate on immigration reform.</w:t>
      </w:r>
      <w:r w:rsidRPr="00A643E0">
        <w:t xml:space="preserve"> Again, congressional Republicans want to parse reform in pieces, excluding the 11 million or so immigrants here illegally, instead of dealing with reform comprehensively, as the Senate has done - and as most Americans think necessary.</w:t>
      </w:r>
    </w:p>
    <w:p w:rsidR="004367C8" w:rsidRPr="00A643E0" w:rsidRDefault="004367C8" w:rsidP="004367C8">
      <w:r w:rsidRPr="00A643E0">
        <w:t>Republicans do have a point, in theory. Comprehensive bills are cumbersome and difficult to enforce. Democrats love great big lumbering programs because they (a) often do great good, at least in the short term; and (b) create great big self-sustaining bureaucracies that are, by nature, self-propagating and attract large constituencies of voters. This latter is Republicans' chief objection.</w:t>
      </w:r>
    </w:p>
    <w:p w:rsidR="004367C8" w:rsidRPr="00A643E0" w:rsidRDefault="004367C8" w:rsidP="004367C8">
      <w:r w:rsidRPr="00A643E0">
        <w:t>But 90 percent of life is picking your battles, and congressional Republicans keep picking the wrong ones. This is not true of all. Former Republican vice presidential candidate Paul Ryan (R-Wis.) has joined Luis V. Gutierrez (D-Ill.) to push comprehensive immigration reform.</w:t>
      </w:r>
    </w:p>
    <w:p w:rsidR="004367C8" w:rsidRPr="00A643E0" w:rsidRDefault="004367C8" w:rsidP="004367C8">
      <w:r w:rsidRPr="00A643E0">
        <w:t>This is also not to say that Democrats have it all right. Both sides are often dishonest and usually self-serving. Democrats are maddeningly disingenuous when they say Republicans are anti- immigrant - and then lecture us about how this country was built by immigrants.</w:t>
      </w:r>
    </w:p>
    <w:p w:rsidR="004367C8" w:rsidRPr="00A643E0" w:rsidRDefault="004367C8" w:rsidP="004367C8">
      <w:r w:rsidRPr="00A643E0">
        <w:t>True, because the entire planet was "built" by immigrants. But why do immigrants want to come specifically to the United States? Not only for jobs, education and opportunity but also because we are a nation of laws. Playing by the rules and waiting one's turn are also part of our immigrant legacy.</w:t>
      </w:r>
    </w:p>
    <w:p w:rsidR="004367C8" w:rsidRPr="00A643E0" w:rsidRDefault="004367C8" w:rsidP="004367C8">
      <w:r w:rsidRPr="00A643E0">
        <w:t xml:space="preserve">Likewise, Republicans are not shooting straight when they insist that the Senate bill's path to citizenship is de facto amnesty. As paths go, it's a 13-year pilgrimage along a precipice lined with bramble bushes - taxes, fines and various burning hoops through which one must leap in order to stand in line. </w:t>
      </w:r>
      <w:proofErr w:type="gramStart"/>
      <w:r w:rsidRPr="00A643E0">
        <w:t>Hardly rose-petal strewn.</w:t>
      </w:r>
      <w:proofErr w:type="gramEnd"/>
    </w:p>
    <w:p w:rsidR="004367C8" w:rsidRPr="00A643E0" w:rsidRDefault="004367C8" w:rsidP="004367C8">
      <w:r w:rsidRPr="00A643E0">
        <w:t>To the real point, many Republicans fear that allowing 11 million immigrants to become citizens essentially means 11 million more Democrats. This outcome wasn't preordained, but given the tenor of recent debate, their fears are probably justified.</w:t>
      </w:r>
    </w:p>
    <w:p w:rsidR="004367C8" w:rsidRPr="00A643E0" w:rsidRDefault="004367C8" w:rsidP="004367C8">
      <w:r w:rsidRPr="00A643E0">
        <w:lastRenderedPageBreak/>
        <w:t xml:space="preserve">Republican intransigence is further compounded by the echo chamber of the Tinker Bell Coalition - the Weekly Standard's Bill </w:t>
      </w:r>
      <w:proofErr w:type="spellStart"/>
      <w:r w:rsidRPr="00A643E0">
        <w:t>Kristol</w:t>
      </w:r>
      <w:proofErr w:type="spellEnd"/>
      <w:r w:rsidRPr="00A643E0">
        <w:t xml:space="preserve"> and National Review's Rich Lowry, who recently co-authored an editorial urging Republicans to drive a stake through the heart of immigration reform.</w:t>
      </w:r>
    </w:p>
    <w:p w:rsidR="004367C8" w:rsidRPr="00A643E0" w:rsidRDefault="004367C8" w:rsidP="004367C8">
      <w:r w:rsidRPr="00A643E0">
        <w:t xml:space="preserve">These are the same two who thought Sarah Palin would be the perfect running mate for John McCain. </w:t>
      </w:r>
      <w:proofErr w:type="spellStart"/>
      <w:r w:rsidRPr="00A643E0">
        <w:t>Kristol</w:t>
      </w:r>
      <w:proofErr w:type="spellEnd"/>
      <w:r w:rsidRPr="00A643E0">
        <w:t xml:space="preserve"> was the first to advance her name, and Lowry famously reported seeing starbursts ricocheting around the living room as he watched Palin wink during her vice presidential debate - and imagined that she was winking at him.</w:t>
      </w:r>
    </w:p>
    <w:p w:rsidR="004367C8" w:rsidRPr="00A643E0" w:rsidRDefault="004367C8" w:rsidP="004367C8">
      <w:pPr>
        <w:rPr>
          <w:rStyle w:val="StyleBoldUnderline"/>
        </w:rPr>
      </w:pPr>
      <w:r w:rsidRPr="00A643E0">
        <w:t xml:space="preserve">One lapse in judgment doesn't condemn a man to a lifetime of </w:t>
      </w:r>
      <w:proofErr w:type="spellStart"/>
      <w:r w:rsidRPr="00A643E0">
        <w:t>errancy</w:t>
      </w:r>
      <w:proofErr w:type="spellEnd"/>
      <w:r w:rsidRPr="00A643E0">
        <w:t xml:space="preserve"> - and a winking Alaskan beauty is perhaps a test too far - but </w:t>
      </w:r>
      <w:r w:rsidRPr="00A643E0">
        <w:rPr>
          <w:rStyle w:val="StyleBoldUnderline"/>
        </w:rPr>
        <w:t>fairy dust has a way of contaminating the Republican Way of Thinking. Before you can govern, you have to win. And before you can win, you have to offer something people want to buy.</w:t>
      </w:r>
    </w:p>
    <w:p w:rsidR="004367C8" w:rsidRPr="00A643E0" w:rsidRDefault="004367C8" w:rsidP="004367C8">
      <w:r w:rsidRPr="00A643E0">
        <w:t xml:space="preserve">What Republicans are selling appeals to an ever-diminishing market that doesn't even include their erstwhile allies in business and </w:t>
      </w:r>
      <w:proofErr w:type="gramStart"/>
      <w:r w:rsidRPr="00A643E0">
        <w:t>industry.</w:t>
      </w:r>
      <w:proofErr w:type="gramEnd"/>
      <w:r w:rsidRPr="00A643E0">
        <w:t xml:space="preserve"> And </w:t>
      </w:r>
      <w:r w:rsidRPr="00A643E0">
        <w:rPr>
          <w:rStyle w:val="StyleBoldUnderline"/>
        </w:rPr>
        <w:t>their self-immolation may prove to have been nothing more than a bonfire of vanities.</w:t>
      </w:r>
      <w:r w:rsidRPr="00A643E0">
        <w:tab/>
      </w:r>
      <w:r w:rsidRPr="00A643E0">
        <w:tab/>
      </w:r>
    </w:p>
    <w:p w:rsidR="004367C8" w:rsidRPr="00A643E0" w:rsidRDefault="004367C8" w:rsidP="004367C8"/>
    <w:p w:rsidR="004367C8" w:rsidRPr="00A643E0" w:rsidRDefault="004367C8" w:rsidP="004367C8">
      <w:r w:rsidRPr="00A643E0">
        <w:tab/>
      </w:r>
    </w:p>
    <w:p w:rsidR="004367C8" w:rsidRPr="00A643E0" w:rsidRDefault="004367C8" w:rsidP="004367C8"/>
    <w:p w:rsidR="00875093" w:rsidRPr="00A643E0" w:rsidRDefault="00875093" w:rsidP="00875093">
      <w:pPr>
        <w:pStyle w:val="Heading2"/>
        <w:rPr>
          <w:rFonts w:cs="Times New Roman"/>
        </w:rPr>
      </w:pPr>
      <w:r w:rsidRPr="00A643E0">
        <w:rPr>
          <w:rFonts w:cs="Times New Roman"/>
        </w:rPr>
        <w:lastRenderedPageBreak/>
        <w:t>Internal Link</w:t>
      </w:r>
    </w:p>
    <w:p w:rsidR="002E06FC" w:rsidRPr="00A643E0" w:rsidRDefault="002E06FC" w:rsidP="002E06FC">
      <w:pPr>
        <w:pStyle w:val="Heading3"/>
        <w:rPr>
          <w:rFonts w:cs="Times New Roman"/>
        </w:rPr>
      </w:pPr>
      <w:r w:rsidRPr="00A643E0">
        <w:rPr>
          <w:rFonts w:cs="Times New Roman"/>
        </w:rPr>
        <w:lastRenderedPageBreak/>
        <w:t>Political Capital Key</w:t>
      </w:r>
    </w:p>
    <w:p w:rsidR="002E06FC" w:rsidRPr="00A643E0" w:rsidRDefault="002E06FC" w:rsidP="002E06FC"/>
    <w:p w:rsidR="00781440" w:rsidRPr="00A643E0" w:rsidRDefault="00781440" w:rsidP="00781440">
      <w:pPr>
        <w:pStyle w:val="Heading4"/>
        <w:rPr>
          <w:rFonts w:cs="Times New Roman"/>
        </w:rPr>
      </w:pPr>
      <w:r w:rsidRPr="00A643E0">
        <w:rPr>
          <w:rFonts w:cs="Times New Roman"/>
        </w:rPr>
        <w:t>Obama will push and political capital is key</w:t>
      </w:r>
    </w:p>
    <w:p w:rsidR="00781440" w:rsidRPr="00A643E0" w:rsidRDefault="00781440" w:rsidP="00781440">
      <w:r w:rsidRPr="00A643E0">
        <w:rPr>
          <w:rStyle w:val="StyleStyleBold12pt"/>
        </w:rPr>
        <w:t xml:space="preserve">Riley, Heritage Foundation Trade Policy senior policy analyst, &amp; </w:t>
      </w:r>
      <w:hyperlink r:id="rId23" w:history="1">
        <w:r w:rsidRPr="00A643E0">
          <w:rPr>
            <w:rStyle w:val="StyleStyleBold12pt"/>
          </w:rPr>
          <w:t>Kim</w:t>
        </w:r>
      </w:hyperlink>
      <w:r w:rsidRPr="00A643E0">
        <w:rPr>
          <w:rStyle w:val="StyleStyleBold12pt"/>
        </w:rPr>
        <w:t>, Heritage Foundation Senior Policy Analyst, 13</w:t>
      </w:r>
    </w:p>
    <w:p w:rsidR="00781440" w:rsidRPr="00A643E0" w:rsidRDefault="00781440" w:rsidP="00781440">
      <w:r w:rsidRPr="00A643E0">
        <w:t xml:space="preserve">[Bryan and Anthony B, Heritage Foundation, “Advancing Trade Freedom: Key Objective of Trade Promotion Authority Renewal”, </w:t>
      </w:r>
      <w:hyperlink r:id="rId24" w:history="1">
        <w:r w:rsidRPr="00A643E0">
          <w:rPr>
            <w:rStyle w:val="Hyperlink"/>
          </w:rPr>
          <w:t>http://www.heritage.org/research/reports/2013/04/advancing-trade-freedom-key-objective-of-trade-promotion-authority-renewal</w:t>
        </w:r>
      </w:hyperlink>
      <w:r w:rsidRPr="00A643E0">
        <w:t>, accessed: 7/8/13, ML]</w:t>
      </w:r>
    </w:p>
    <w:p w:rsidR="00781440" w:rsidRPr="00A643E0" w:rsidRDefault="00781440" w:rsidP="00781440"/>
    <w:p w:rsidR="00781440" w:rsidRPr="00A643E0" w:rsidRDefault="00781440" w:rsidP="00781440">
      <w:r w:rsidRPr="00A643E0">
        <w:rPr>
          <w:rStyle w:val="StyleBoldUnderline"/>
        </w:rPr>
        <w:t>Both</w:t>
      </w:r>
      <w:r w:rsidRPr="00A643E0">
        <w:t xml:space="preserve"> House Ways and Means Committee chairman David </w:t>
      </w:r>
      <w:r w:rsidRPr="00A643E0">
        <w:rPr>
          <w:rStyle w:val="StyleBoldUnderline"/>
        </w:rPr>
        <w:t>Camp</w:t>
      </w:r>
      <w:r w:rsidRPr="00A643E0">
        <w:t xml:space="preserve"> (R–MI) </w:t>
      </w:r>
      <w:r w:rsidRPr="00A643E0">
        <w:rPr>
          <w:rStyle w:val="StyleBoldUnderline"/>
        </w:rPr>
        <w:t>and</w:t>
      </w:r>
      <w:r w:rsidRPr="00A643E0">
        <w:t xml:space="preserve"> Senate Finance Committee chairman Max </w:t>
      </w:r>
      <w:r w:rsidRPr="00A643E0">
        <w:rPr>
          <w:rStyle w:val="StyleBoldUnderline"/>
        </w:rPr>
        <w:t>Baucus</w:t>
      </w:r>
      <w:r w:rsidRPr="00A643E0">
        <w:t xml:space="preserve"> (D–MT) have </w:t>
      </w:r>
      <w:r w:rsidRPr="00A643E0">
        <w:rPr>
          <w:rStyle w:val="StyleBoldUnderline"/>
        </w:rPr>
        <w:t>announced plans to pursue TPA</w:t>
      </w:r>
      <w:r w:rsidRPr="00A643E0">
        <w:t xml:space="preserve"> legislation. However, </w:t>
      </w:r>
      <w:r w:rsidRPr="00A643E0">
        <w:rPr>
          <w:rStyle w:val="Emphasis"/>
        </w:rPr>
        <w:t>many lawmakers have correctly pointed out that</w:t>
      </w:r>
      <w:r w:rsidRPr="00A643E0">
        <w:t xml:space="preserve"> a proactive </w:t>
      </w:r>
      <w:r w:rsidRPr="00A643E0">
        <w:rPr>
          <w:rStyle w:val="Emphasis"/>
        </w:rPr>
        <w:t>push from</w:t>
      </w:r>
      <w:r w:rsidRPr="00A643E0">
        <w:t xml:space="preserve"> President </w:t>
      </w:r>
      <w:r w:rsidRPr="00A643E0">
        <w:rPr>
          <w:rStyle w:val="Emphasis"/>
        </w:rPr>
        <w:t>Obama is critical</w:t>
      </w:r>
      <w:r w:rsidRPr="00A643E0">
        <w:rPr>
          <w:rStyle w:val="StyleBoldUnderline"/>
        </w:rPr>
        <w:t>, given that trade bills have been a thorny issue</w:t>
      </w:r>
      <w:r w:rsidRPr="00A643E0">
        <w:t xml:space="preserve"> for many Democrats in recent years.</w:t>
      </w:r>
    </w:p>
    <w:p w:rsidR="00781440" w:rsidRPr="00A643E0" w:rsidRDefault="00781440" w:rsidP="00781440">
      <w:r w:rsidRPr="00A643E0">
        <w:t>Historically, it has been common practice, although not formally required, to have the President request that Congress provide renewed TPA. In fact, except for President Obama, every President since Franklin Roosevelt has either requested or received trade negotiating authority</w:t>
      </w:r>
      <w:proofErr w:type="gramStart"/>
      <w:r w:rsidRPr="00A643E0">
        <w:t>.[</w:t>
      </w:r>
      <w:proofErr w:type="gramEnd"/>
      <w:r w:rsidRPr="00A643E0">
        <w:t>1]</w:t>
      </w:r>
    </w:p>
    <w:p w:rsidR="00781440" w:rsidRPr="00A643E0" w:rsidRDefault="00781440" w:rsidP="00781440">
      <w:r w:rsidRPr="00A643E0">
        <w:t>After four years of informing Congress</w:t>
      </w:r>
      <w:r w:rsidRPr="00A643E0">
        <w:rPr>
          <w:rStyle w:val="StyleBoldUnderline"/>
        </w:rPr>
        <w:t xml:space="preserve"> it would seek TPA at “the appropriate time,” early this year the Obama Administration finally indicated its interest in working with Congress to get TPA</w:t>
      </w:r>
      <w:r w:rsidRPr="00A643E0">
        <w:t xml:space="preserve"> done. </w:t>
      </w:r>
      <w:r w:rsidRPr="00A643E0">
        <w:rPr>
          <w:rStyle w:val="Emphasis"/>
        </w:rPr>
        <w:t>The President’s 2013 trade agenda offered</w:t>
      </w:r>
      <w:r w:rsidRPr="00A643E0">
        <w:t xml:space="preserve"> the Administration’s most forward-leaning language yet, specifying that “to facilitate the conclusion, approval, and implementation of market-opening negotiating efforts</w:t>
      </w:r>
      <w:r w:rsidRPr="00A643E0">
        <w:rPr>
          <w:rStyle w:val="Emphasis"/>
        </w:rPr>
        <w:t>, we will also work with Congress on T</w:t>
      </w:r>
      <w:r w:rsidRPr="00A643E0">
        <w:t xml:space="preserve">rade </w:t>
      </w:r>
      <w:r w:rsidRPr="00A643E0">
        <w:rPr>
          <w:rStyle w:val="Emphasis"/>
        </w:rPr>
        <w:t>P</w:t>
      </w:r>
      <w:r w:rsidRPr="00A643E0">
        <w:t xml:space="preserve">romotion </w:t>
      </w:r>
      <w:r w:rsidRPr="00A643E0">
        <w:rPr>
          <w:rStyle w:val="Emphasis"/>
        </w:rPr>
        <w:t>A</w:t>
      </w:r>
      <w:r w:rsidRPr="00A643E0">
        <w:t>uthority.”[2]</w:t>
      </w:r>
    </w:p>
    <w:p w:rsidR="001D43C9" w:rsidRPr="00A643E0" w:rsidRDefault="001D43C9" w:rsidP="00781440"/>
    <w:p w:rsidR="001D43C9" w:rsidRPr="00A643E0" w:rsidRDefault="001D43C9" w:rsidP="001D43C9">
      <w:pPr>
        <w:pStyle w:val="Heading4"/>
      </w:pPr>
      <w:r w:rsidRPr="00A643E0">
        <w:t>Obama push key</w:t>
      </w:r>
    </w:p>
    <w:p w:rsidR="001D43C9" w:rsidRPr="00A643E0" w:rsidRDefault="001D43C9" w:rsidP="001D43C9">
      <w:r w:rsidRPr="00A643E0">
        <w:t>Inside US Trade, 6-14-13</w:t>
      </w:r>
    </w:p>
    <w:p w:rsidR="001D43C9" w:rsidRPr="00A643E0" w:rsidRDefault="001D43C9" w:rsidP="001D43C9">
      <w:r w:rsidRPr="00A643E0">
        <w:t>[Inside U.S. Trade, “</w:t>
      </w:r>
      <w:proofErr w:type="spellStart"/>
      <w:r w:rsidRPr="00A643E0">
        <w:t>Nunes</w:t>
      </w:r>
      <w:proofErr w:type="spellEnd"/>
      <w:r w:rsidRPr="00A643E0">
        <w:t xml:space="preserve"> Says Congress Unlikely To Renew GSP </w:t>
      </w:r>
      <w:proofErr w:type="gramStart"/>
      <w:r w:rsidRPr="00A643E0">
        <w:t>Before</w:t>
      </w:r>
      <w:proofErr w:type="gramEnd"/>
      <w:r w:rsidRPr="00A643E0">
        <w:t xml:space="preserve"> July Expiration”, Lexis, AFB]</w:t>
      </w:r>
    </w:p>
    <w:p w:rsidR="001D43C9" w:rsidRPr="00A643E0" w:rsidRDefault="001D43C9" w:rsidP="001D43C9"/>
    <w:p w:rsidR="001D43C9" w:rsidRPr="00A643E0" w:rsidRDefault="001D43C9" w:rsidP="001D43C9">
      <w:proofErr w:type="spellStart"/>
      <w:r w:rsidRPr="00A643E0">
        <w:rPr>
          <w:rStyle w:val="StyleBoldUnderline"/>
        </w:rPr>
        <w:t>Nunes</w:t>
      </w:r>
      <w:proofErr w:type="spellEnd"/>
      <w:r w:rsidRPr="00A643E0">
        <w:rPr>
          <w:rStyle w:val="StyleBoldUnderline"/>
        </w:rPr>
        <w:t xml:space="preserve"> said the hesitancy of the House to move forward on legislation without an agreement with the Senate applies to a range of trade bills, including legislation to renew fast-track negotiating authority</w:t>
      </w:r>
      <w:r w:rsidRPr="00A643E0">
        <w:t xml:space="preserve"> and a customs modernization bill. But he stressed that there are also other factors at play when it comes to moving those bills.</w:t>
      </w:r>
    </w:p>
    <w:p w:rsidR="001D43C9" w:rsidRPr="00A643E0" w:rsidRDefault="001D43C9" w:rsidP="001D43C9">
      <w:r w:rsidRPr="00A643E0">
        <w:rPr>
          <w:rStyle w:val="StyleBoldUnderline"/>
        </w:rPr>
        <w:t>On fast-track, which is also known as</w:t>
      </w:r>
      <w:r w:rsidRPr="00A643E0">
        <w:t xml:space="preserve"> Trade Promotion Authority </w:t>
      </w:r>
      <w:r w:rsidRPr="00A643E0">
        <w:rPr>
          <w:rStyle w:val="StyleBoldUnderline"/>
        </w:rPr>
        <w:t xml:space="preserve">(TPA), </w:t>
      </w:r>
      <w:proofErr w:type="spellStart"/>
      <w:r w:rsidRPr="00A643E0">
        <w:rPr>
          <w:rStyle w:val="StyleBoldUnderline"/>
        </w:rPr>
        <w:t>Nunes</w:t>
      </w:r>
      <w:proofErr w:type="spellEnd"/>
      <w:r w:rsidRPr="00A643E0">
        <w:rPr>
          <w:rStyle w:val="StyleBoldUnderline"/>
        </w:rPr>
        <w:t xml:space="preserve"> put the onus squarely on the White House to ensure passage of the bill, even as he acknowledged that House and Senate committees of jurisdiction have begun discussions on renewing TPA</w:t>
      </w:r>
      <w:r w:rsidRPr="00A643E0">
        <w:t>.</w:t>
      </w:r>
    </w:p>
    <w:p w:rsidR="001D43C9" w:rsidRPr="00A643E0" w:rsidRDefault="001D43C9" w:rsidP="001D43C9">
      <w:pPr>
        <w:rPr>
          <w:rStyle w:val="StyleBoldUnderline"/>
        </w:rPr>
      </w:pPr>
      <w:r w:rsidRPr="00A643E0">
        <w:t xml:space="preserve">"I think we're having a productive dialogue [in the committees], but still </w:t>
      </w:r>
      <w:r w:rsidRPr="00A643E0">
        <w:rPr>
          <w:rStyle w:val="StyleBoldUnderline"/>
        </w:rPr>
        <w:t>at the end of the day it's going to take the White House pushing this over the top," he said, referring to TPA.</w:t>
      </w:r>
    </w:p>
    <w:p w:rsidR="001D43C9" w:rsidRPr="00A643E0" w:rsidRDefault="001D43C9" w:rsidP="001D43C9"/>
    <w:p w:rsidR="001D43C9" w:rsidRPr="00A643E0" w:rsidRDefault="001D43C9" w:rsidP="001D43C9">
      <w:r w:rsidRPr="00A643E0">
        <w:t>[</w:t>
      </w:r>
      <w:proofErr w:type="spellStart"/>
      <w:r w:rsidRPr="00A643E0">
        <w:t>Nunes</w:t>
      </w:r>
      <w:proofErr w:type="spellEnd"/>
      <w:r w:rsidRPr="00A643E0">
        <w:t xml:space="preserve"> = House Ways and Means trade subcommittee Chair Devin </w:t>
      </w:r>
      <w:proofErr w:type="spellStart"/>
      <w:r w:rsidRPr="00A643E0">
        <w:t>Nunes</w:t>
      </w:r>
      <w:proofErr w:type="spellEnd"/>
      <w:r w:rsidRPr="00A643E0">
        <w:t xml:space="preserve"> (R-CA)]</w:t>
      </w:r>
    </w:p>
    <w:p w:rsidR="001D43C9" w:rsidRPr="00A643E0" w:rsidRDefault="001D43C9" w:rsidP="001D43C9"/>
    <w:p w:rsidR="002E06FC" w:rsidRPr="00A643E0" w:rsidRDefault="002E06FC" w:rsidP="002E06FC">
      <w:pPr>
        <w:pStyle w:val="Heading4"/>
        <w:rPr>
          <w:rFonts w:cs="Times New Roman"/>
        </w:rPr>
      </w:pPr>
      <w:r w:rsidRPr="00A643E0">
        <w:rPr>
          <w:rFonts w:cs="Times New Roman"/>
        </w:rPr>
        <w:t>Obama pushing - p</w:t>
      </w:r>
      <w:r w:rsidR="00930F6A" w:rsidRPr="00A643E0">
        <w:rPr>
          <w:rFonts w:cs="Times New Roman"/>
        </w:rPr>
        <w:t>olitical capital is key</w:t>
      </w:r>
    </w:p>
    <w:p w:rsidR="002E06FC" w:rsidRPr="00A643E0" w:rsidRDefault="002E06FC" w:rsidP="00A35084">
      <w:pPr>
        <w:rPr>
          <w:rStyle w:val="StyleStyleBold12pt"/>
        </w:rPr>
      </w:pPr>
      <w:r w:rsidRPr="00A643E0">
        <w:rPr>
          <w:rStyle w:val="StyleStyleBold12pt"/>
        </w:rPr>
        <w:t>Abrams, AP, 3-11-13</w:t>
      </w:r>
    </w:p>
    <w:p w:rsidR="002E06FC" w:rsidRPr="00A643E0" w:rsidRDefault="002E06FC" w:rsidP="00A35084">
      <w:r w:rsidRPr="00A643E0">
        <w:t xml:space="preserve">[Jim, Associated Press, “Congress wants role as Obama pushes trade agenda,” </w:t>
      </w:r>
      <w:r w:rsidR="00B85B97" w:rsidRPr="00A643E0">
        <w:t>Lexis</w:t>
      </w:r>
      <w:r w:rsidRPr="00A643E0">
        <w:t>, accessed 7-13-13]</w:t>
      </w:r>
    </w:p>
    <w:p w:rsidR="002E06FC" w:rsidRPr="00A643E0" w:rsidRDefault="002E06FC" w:rsidP="002E06FC"/>
    <w:p w:rsidR="002E06FC" w:rsidRPr="00A643E0" w:rsidRDefault="002E06FC" w:rsidP="002E06FC">
      <w:pPr>
        <w:rPr>
          <w:rStyle w:val="StyleBoldUnderline"/>
        </w:rPr>
      </w:pPr>
      <w:r w:rsidRPr="00A643E0">
        <w:t xml:space="preserve">The </w:t>
      </w:r>
      <w:r w:rsidRPr="00A643E0">
        <w:rPr>
          <w:rStyle w:val="StyleBoldUnderline"/>
        </w:rPr>
        <w:t>Obama</w:t>
      </w:r>
      <w:r w:rsidRPr="00A643E0">
        <w:t xml:space="preserve"> administration </w:t>
      </w:r>
      <w:r w:rsidRPr="00A643E0">
        <w:rPr>
          <w:rStyle w:val="StyleBoldUnderline"/>
        </w:rPr>
        <w:t xml:space="preserve">has embarked on an aggressive trade agenda that could lower barriers and increase U.S. exports to many of the economic giants of Asia and Europe. To make that a </w:t>
      </w:r>
      <w:r w:rsidRPr="00A643E0">
        <w:rPr>
          <w:rStyle w:val="StyleBoldUnderline"/>
        </w:rPr>
        <w:lastRenderedPageBreak/>
        <w:t>reality, though, it may first have to negotiate future trade policy a little closer to home with Congress</w:t>
      </w:r>
      <w:r w:rsidRPr="00A643E0">
        <w:t>.</w:t>
      </w:r>
      <w:r w:rsidRPr="00A643E0">
        <w:rPr>
          <w:sz w:val="12"/>
        </w:rPr>
        <w:t xml:space="preserve">¶ </w:t>
      </w:r>
      <w:r w:rsidRPr="00A643E0">
        <w:rPr>
          <w:rStyle w:val="StyleBoldUnderline"/>
        </w:rPr>
        <w:t>The administration hopes to complete talks</w:t>
      </w:r>
      <w:r w:rsidRPr="00A643E0">
        <w:t xml:space="preserve"> by October </w:t>
      </w:r>
      <w:r w:rsidRPr="00A643E0">
        <w:rPr>
          <w:rStyle w:val="StyleBoldUnderline"/>
        </w:rPr>
        <w:t>on the Trans-Pacific Partnership</w:t>
      </w:r>
      <w:r w:rsidRPr="00A643E0">
        <w:t>, which would reduce duties on a wide range of goods and services in the world's most vibrant trading area. Eleven countries, including Australia, Peru, Malaysia, Vietnam, Mexico and Canada, are participating, and Japan has expressed interest in joining.</w:t>
      </w:r>
      <w:r w:rsidRPr="00A643E0">
        <w:rPr>
          <w:sz w:val="12"/>
        </w:rPr>
        <w:t xml:space="preserve">¶ </w:t>
      </w:r>
      <w:r w:rsidRPr="00A643E0">
        <w:t>In his State of the Union address, President Barack Obama announced plans for a second deal, the Transatlantic Trade and Investment Partnership, which would link the United States and the European Union, the world's two largest economies.</w:t>
      </w:r>
      <w:r w:rsidRPr="00A643E0">
        <w:rPr>
          <w:sz w:val="12"/>
        </w:rPr>
        <w:t xml:space="preserve">¶ </w:t>
      </w:r>
      <w:r w:rsidRPr="00A643E0">
        <w:t>Departing U.S. Trade Representative Ron Kirk added to the agenda in January when he notified Congress of plans to start negotiations for a new trade agreement on international trade in services. The talks will include a group of 20 trading partners representing nearly two-thirds of global trade in services.</w:t>
      </w:r>
      <w:r w:rsidRPr="00A643E0">
        <w:rPr>
          <w:sz w:val="12"/>
        </w:rPr>
        <w:t xml:space="preserve">¶ </w:t>
      </w:r>
      <w:r w:rsidRPr="00A643E0">
        <w:t>Obama has set a goal of doubling exports by the end of next year, after drawing criticism from free-trade advocates during his first term for moving too slowly on trade issues.</w:t>
      </w:r>
      <w:r w:rsidRPr="00A643E0">
        <w:rPr>
          <w:sz w:val="12"/>
        </w:rPr>
        <w:t xml:space="preserve">¶ </w:t>
      </w:r>
      <w:r w:rsidRPr="00A643E0">
        <w:t xml:space="preserve">"The </w:t>
      </w:r>
      <w:r w:rsidRPr="00A643E0">
        <w:rPr>
          <w:rStyle w:val="StyleBoldUnderline"/>
        </w:rPr>
        <w:t>Obama</w:t>
      </w:r>
      <w:r w:rsidRPr="00A643E0">
        <w:t xml:space="preserve"> administration suddenly </w:t>
      </w:r>
      <w:r w:rsidRPr="00A643E0">
        <w:rPr>
          <w:rStyle w:val="StyleBoldUnderline"/>
        </w:rPr>
        <w:t>has this highly ambitious trade agenda that they've laid out</w:t>
      </w:r>
      <w:r w:rsidRPr="00A643E0">
        <w:t>," said John Murphy, vice president for international affairs at the U.S. Chamber of Commerce. "</w:t>
      </w:r>
      <w:r w:rsidRPr="00A643E0">
        <w:rPr>
          <w:rStyle w:val="StyleBoldUnderline"/>
        </w:rPr>
        <w:t>Now the challenge is going to be executing."</w:t>
      </w:r>
      <w:r w:rsidRPr="00A643E0">
        <w:rPr>
          <w:rStyle w:val="StyleBoldUnderline"/>
          <w:sz w:val="12"/>
        </w:rPr>
        <w:t>¶</w:t>
      </w:r>
      <w:r w:rsidRPr="00A643E0">
        <w:rPr>
          <w:sz w:val="12"/>
        </w:rPr>
        <w:t xml:space="preserve"> </w:t>
      </w:r>
      <w:r w:rsidRPr="00A643E0">
        <w:t xml:space="preserve">First, </w:t>
      </w:r>
      <w:r w:rsidRPr="00A643E0">
        <w:rPr>
          <w:rStyle w:val="StyleBoldUnderline"/>
        </w:rPr>
        <w:t>Obama</w:t>
      </w:r>
      <w:r w:rsidRPr="00A643E0">
        <w:t xml:space="preserve"> must nominate a successor to Kirk, who in January announced plans to step down. Then, he </w:t>
      </w:r>
      <w:r w:rsidRPr="00A643E0">
        <w:rPr>
          <w:rStyle w:val="StyleBoldUnderline"/>
        </w:rPr>
        <w:t>has to work with lawmakers to restore a procedure called trade promotion authority that is regarded as key to getting trade treaties finalized and approved by Congress.</w:t>
      </w:r>
      <w:r w:rsidRPr="00A643E0">
        <w:rPr>
          <w:rStyle w:val="StyleBoldUnderline"/>
          <w:sz w:val="12"/>
        </w:rPr>
        <w:t>¶</w:t>
      </w:r>
      <w:r w:rsidRPr="00A643E0">
        <w:rPr>
          <w:sz w:val="12"/>
        </w:rPr>
        <w:t xml:space="preserve"> </w:t>
      </w:r>
      <w:r w:rsidRPr="00A643E0">
        <w:t>TPA, also known as "fast track," has a history going back to the 1930s and was formalized in a 1974 trade law. Under TPA, Congress and the White House agree on the objectives of trade negotiations, and Congress affirms that it will vote on any trade treaty without offering amendments that would force the administration to go back to the negotiating table.</w:t>
      </w:r>
      <w:r w:rsidRPr="00A643E0">
        <w:rPr>
          <w:sz w:val="12"/>
        </w:rPr>
        <w:t xml:space="preserve">¶ </w:t>
      </w:r>
      <w:proofErr w:type="gramStart"/>
      <w:r w:rsidRPr="00A643E0">
        <w:t>The</w:t>
      </w:r>
      <w:proofErr w:type="gramEnd"/>
      <w:r w:rsidRPr="00A643E0">
        <w:t xml:space="preserve"> last TPA law expired in 2007, and up to now, the Obama White House hasn't pushed for its renewal. Without TPA on the books, trade partners are reluctant to sign off on deals that could later be amended.</w:t>
      </w:r>
      <w:r w:rsidRPr="00A643E0">
        <w:rPr>
          <w:sz w:val="12"/>
        </w:rPr>
        <w:t xml:space="preserve">¶ </w:t>
      </w:r>
      <w:r w:rsidRPr="00A643E0">
        <w:t>That could be fatal to some complex trade deals, such as the future talks with the EU where success hinges on reaching delicate compromises on such issues as European agriculture subsidies and Europe's restrictions on genetically engineered crops.</w:t>
      </w:r>
      <w:r w:rsidRPr="00A643E0">
        <w:rPr>
          <w:sz w:val="12"/>
        </w:rPr>
        <w:t xml:space="preserve">¶ </w:t>
      </w:r>
      <w:r w:rsidRPr="00A643E0">
        <w:rPr>
          <w:rStyle w:val="StyleBoldUnderline"/>
        </w:rPr>
        <w:t>A strong trade agenda</w:t>
      </w:r>
      <w:r w:rsidRPr="00A643E0">
        <w:t xml:space="preserve">, said Sen. Orrin Hatch of Utah, the top Republican on the Senate Finance Committee, </w:t>
      </w:r>
      <w:r w:rsidRPr="00A643E0">
        <w:rPr>
          <w:rStyle w:val="StyleBoldUnderline"/>
        </w:rPr>
        <w:t>requires close cooperation and consultation with Congress, and "trade promotion authority is the linchpin that brings these elements together."</w:t>
      </w:r>
      <w:r w:rsidRPr="00A643E0">
        <w:rPr>
          <w:rStyle w:val="StyleBoldUnderline"/>
          <w:sz w:val="12"/>
        </w:rPr>
        <w:t>¶</w:t>
      </w:r>
      <w:r w:rsidRPr="00A643E0">
        <w:rPr>
          <w:sz w:val="12"/>
        </w:rPr>
        <w:t xml:space="preserve"> </w:t>
      </w:r>
      <w:r w:rsidRPr="00A643E0">
        <w:rPr>
          <w:rStyle w:val="StyleBoldUnderline"/>
        </w:rPr>
        <w:t>Members of Obama's Democratic Party tend to oppose TPA, arguing that trade pacts negotiated by past administrations have resulted in job losses in America and given short shrift to environmental and labor and human rights issues. The last TPA law was passed in 2002 by the slimmest of margins</w:t>
      </w:r>
      <w:r w:rsidRPr="00A643E0">
        <w:t>, with House votes of 215-214 and 215-212.</w:t>
      </w:r>
      <w:r w:rsidRPr="00A643E0">
        <w:rPr>
          <w:sz w:val="12"/>
        </w:rPr>
        <w:t xml:space="preserve">¶ </w:t>
      </w:r>
      <w:r w:rsidRPr="00A643E0">
        <w:rPr>
          <w:rStyle w:val="StyleBoldUnderline"/>
        </w:rPr>
        <w:t>More than 300 labor and environmental groups,</w:t>
      </w:r>
      <w:r w:rsidRPr="00A643E0">
        <w:t xml:space="preserve"> in a letter last week opposing the Trans-Pacific talks, </w:t>
      </w:r>
      <w:r w:rsidRPr="00A643E0">
        <w:rPr>
          <w:rStyle w:val="StyleBoldUnderline"/>
        </w:rPr>
        <w:t>said no TPA legislation should be considered without a thorough assessment of how a trade deal will affect job creation, environmental and labor rights, food sovereignty, access to medicine and other issues.</w:t>
      </w:r>
      <w:r w:rsidRPr="00A643E0">
        <w:rPr>
          <w:rStyle w:val="StyleBoldUnderline"/>
          <w:sz w:val="12"/>
        </w:rPr>
        <w:t>¶</w:t>
      </w:r>
      <w:r w:rsidRPr="00A643E0">
        <w:rPr>
          <w:sz w:val="12"/>
        </w:rPr>
        <w:t xml:space="preserve"> </w:t>
      </w:r>
      <w:r w:rsidRPr="00A643E0">
        <w:t>The administration is coming off a good two years on trade. In 2011, it succeeded in getting Congress to approve three bilateral free trade agreements with South Korea, Colombia and Panama and extend a law that helps workers hurt by foreign competition. Last December, Congress sent the president legislation that removed Cold War restrictions standing in the way of permanent normal trade relations with Russia.</w:t>
      </w:r>
      <w:r w:rsidRPr="00A643E0">
        <w:rPr>
          <w:sz w:val="12"/>
        </w:rPr>
        <w:t xml:space="preserve">¶ </w:t>
      </w:r>
      <w:r w:rsidRPr="00A643E0">
        <w:t>The three free trade bills, negotiated by the George W. Bush administration and reworked after Obama took office, were all covered by the TPA law in effect before 2007.</w:t>
      </w:r>
      <w:r w:rsidRPr="00A643E0">
        <w:rPr>
          <w:sz w:val="12"/>
        </w:rPr>
        <w:t xml:space="preserve">¶ </w:t>
      </w:r>
      <w:r w:rsidRPr="00A643E0">
        <w:rPr>
          <w:rStyle w:val="StyleBoldUnderline"/>
        </w:rPr>
        <w:t>The administration, in its trade policy agenda report released last week, pledged to work with Congress on TPA "to facilitate the conclusion, approval and implementation of market-opening negotiating efforts."</w:t>
      </w:r>
    </w:p>
    <w:p w:rsidR="002E06FC" w:rsidRPr="00A643E0" w:rsidRDefault="002E06FC" w:rsidP="00A35084"/>
    <w:p w:rsidR="005A0B51" w:rsidRPr="00A643E0" w:rsidRDefault="005A0B51" w:rsidP="005A0B51">
      <w:pPr>
        <w:pStyle w:val="Heading4"/>
        <w:rPr>
          <w:rFonts w:cs="Times New Roman"/>
        </w:rPr>
      </w:pPr>
      <w:r w:rsidRPr="00A643E0">
        <w:rPr>
          <w:rFonts w:cs="Times New Roman"/>
        </w:rPr>
        <w:t>Obama’s push is necessary</w:t>
      </w:r>
    </w:p>
    <w:p w:rsidR="005A0B51" w:rsidRPr="00A643E0" w:rsidRDefault="005A0B51" w:rsidP="005A0B51">
      <w:pPr>
        <w:rPr>
          <w:rStyle w:val="StyleStyleBold12pt"/>
        </w:rPr>
      </w:pPr>
      <w:r w:rsidRPr="00A643E0">
        <w:rPr>
          <w:rStyle w:val="StyleStyleBold12pt"/>
        </w:rPr>
        <w:t>Palmer, Reuters, 13</w:t>
      </w:r>
    </w:p>
    <w:p w:rsidR="005A0B51" w:rsidRPr="00A643E0" w:rsidRDefault="005A0B51" w:rsidP="005A0B51">
      <w:r w:rsidRPr="00A643E0">
        <w:t>(Doug, 3-1-13, Chicago Tribune, “White House says it will seek "fast-track" trade authority,” http://articles.chicagotribune.com/2013-03-01/news/sns-rt-us-obama-tradebre9200pk-20130301_1_trans-pacific-partnership-trade-promotion-authority-trade-talks, accessed 6-17-13)</w:t>
      </w:r>
    </w:p>
    <w:p w:rsidR="005A0B51" w:rsidRPr="00A643E0" w:rsidRDefault="005A0B51" w:rsidP="005A0B51"/>
    <w:p w:rsidR="005A0B51" w:rsidRPr="00A643E0" w:rsidRDefault="005A0B51" w:rsidP="005A0B51">
      <w:pPr>
        <w:rPr>
          <w:rStyle w:val="StyleBoldUnderline"/>
        </w:rPr>
      </w:pPr>
      <w:r w:rsidRPr="00A643E0">
        <w:lastRenderedPageBreak/>
        <w:t xml:space="preserve">Senator Orrin </w:t>
      </w:r>
      <w:r w:rsidRPr="00A643E0">
        <w:rPr>
          <w:rStyle w:val="StyleBoldUnderline"/>
        </w:rPr>
        <w:t>Hatch</w:t>
      </w:r>
      <w:r w:rsidRPr="00A643E0">
        <w:t xml:space="preserve"> of Utah, </w:t>
      </w:r>
      <w:r w:rsidRPr="00A643E0">
        <w:rPr>
          <w:rStyle w:val="StyleBoldUnderline"/>
        </w:rPr>
        <w:t>the top Republican on the Senate Finance Committee, said</w:t>
      </w:r>
      <w:r w:rsidRPr="00A643E0">
        <w:t xml:space="preserve"> on Friday he was pleased the White House was "finally" asking for renewal of the legislation.</w:t>
      </w:r>
      <w:r w:rsidRPr="00A643E0">
        <w:rPr>
          <w:sz w:val="12"/>
        </w:rPr>
        <w:t xml:space="preserve">¶ </w:t>
      </w:r>
      <w:r w:rsidRPr="00A643E0">
        <w:t>But "</w:t>
      </w:r>
      <w:r w:rsidRPr="00A643E0">
        <w:rPr>
          <w:rStyle w:val="StyleBoldUnderline"/>
        </w:rPr>
        <w:t>making TPA a reality requires</w:t>
      </w:r>
      <w:r w:rsidRPr="00A643E0">
        <w:t xml:space="preserve"> more than talk, it </w:t>
      </w:r>
      <w:r w:rsidRPr="00A643E0">
        <w:rPr>
          <w:rStyle w:val="StyleBoldUnderline"/>
        </w:rPr>
        <w:t>demands real leadership and action from the president,"</w:t>
      </w:r>
      <w:r w:rsidRPr="00A643E0">
        <w:t xml:space="preserve"> Hatch </w:t>
      </w:r>
      <w:r w:rsidRPr="00A643E0">
        <w:rPr>
          <w:rStyle w:val="StyleBoldUnderline"/>
        </w:rPr>
        <w:t>said, calling the legislation an essential "lynchpin" for Obama's trade agenda</w:t>
      </w:r>
      <w:r w:rsidRPr="00A643E0">
        <w:t>.</w:t>
      </w:r>
      <w:r w:rsidRPr="00A643E0">
        <w:rPr>
          <w:sz w:val="12"/>
        </w:rPr>
        <w:t xml:space="preserve">¶ </w:t>
      </w:r>
      <w:r w:rsidRPr="00A643E0">
        <w:rPr>
          <w:rStyle w:val="StyleBoldUnderline"/>
        </w:rPr>
        <w:t>Senator</w:t>
      </w:r>
      <w:r w:rsidRPr="00A643E0">
        <w:t xml:space="preserve"> Rob </w:t>
      </w:r>
      <w:r w:rsidRPr="00A643E0">
        <w:rPr>
          <w:rStyle w:val="StyleBoldUnderline"/>
        </w:rPr>
        <w:t>Portman, an Ohio Republican and former U.S. trade representative under</w:t>
      </w:r>
      <w:r w:rsidRPr="00A643E0">
        <w:t xml:space="preserve"> President George W. </w:t>
      </w:r>
      <w:r w:rsidRPr="00A643E0">
        <w:rPr>
          <w:rStyle w:val="StyleBoldUnderline"/>
        </w:rPr>
        <w:t>Bush</w:t>
      </w:r>
      <w:r w:rsidRPr="00A643E0">
        <w:t xml:space="preserve">, </w:t>
      </w:r>
      <w:r w:rsidRPr="00A643E0">
        <w:rPr>
          <w:rStyle w:val="StyleBoldUnderline"/>
        </w:rPr>
        <w:t>welcomed the statement but said it was critical the administration "focus needed resources to developing and passing TPA."</w:t>
      </w:r>
      <w:r w:rsidRPr="00A643E0">
        <w:rPr>
          <w:rStyle w:val="StyleBoldUnderline"/>
          <w:sz w:val="12"/>
        </w:rPr>
        <w:t>¶</w:t>
      </w:r>
      <w:r w:rsidRPr="00A643E0">
        <w:rPr>
          <w:sz w:val="12"/>
        </w:rPr>
        <w:t xml:space="preserve"> </w:t>
      </w:r>
      <w:r w:rsidRPr="00A643E0">
        <w:rPr>
          <w:rStyle w:val="StyleBoldUnderline"/>
        </w:rPr>
        <w:t>The U.S. business community has made passage of TPA one of its top priorities this year.</w:t>
      </w:r>
      <w:r w:rsidRPr="00A643E0">
        <w:rPr>
          <w:rStyle w:val="StyleBoldUnderline"/>
          <w:sz w:val="12"/>
        </w:rPr>
        <w:t>¶</w:t>
      </w:r>
      <w:r w:rsidRPr="00A643E0">
        <w:rPr>
          <w:sz w:val="12"/>
        </w:rPr>
        <w:t xml:space="preserve"> </w:t>
      </w:r>
      <w:r w:rsidRPr="00A643E0">
        <w:t>"</w:t>
      </w:r>
      <w:r w:rsidRPr="00A643E0">
        <w:rPr>
          <w:rStyle w:val="StyleBoldUnderline"/>
        </w:rPr>
        <w:t>We think it's a critical tool to effectively negotiate agreements and get them passed by Congress," said</w:t>
      </w:r>
      <w:r w:rsidRPr="00A643E0">
        <w:t xml:space="preserve"> John </w:t>
      </w:r>
      <w:proofErr w:type="spellStart"/>
      <w:r w:rsidRPr="00A643E0">
        <w:rPr>
          <w:rStyle w:val="StyleBoldUnderline"/>
        </w:rPr>
        <w:t>Engler</w:t>
      </w:r>
      <w:proofErr w:type="spellEnd"/>
      <w:r w:rsidRPr="00A643E0">
        <w:rPr>
          <w:rStyle w:val="StyleBoldUnderline"/>
        </w:rPr>
        <w:t>, president of the Business Roundtable</w:t>
      </w:r>
      <w:r w:rsidRPr="00A643E0">
        <w:t xml:space="preserve"> </w:t>
      </w:r>
      <w:r w:rsidRPr="00A643E0">
        <w:rPr>
          <w:rStyle w:val="StyleBoldUnderline"/>
        </w:rPr>
        <w:t>and a former Michigan Republican governor</w:t>
      </w:r>
      <w:r w:rsidRPr="00A643E0">
        <w:t>.</w:t>
      </w:r>
      <w:r w:rsidRPr="00A643E0">
        <w:rPr>
          <w:sz w:val="12"/>
        </w:rPr>
        <w:t xml:space="preserve">¶ </w:t>
      </w:r>
      <w:r w:rsidRPr="00A643E0">
        <w:t xml:space="preserve">Christopher </w:t>
      </w:r>
      <w:proofErr w:type="spellStart"/>
      <w:r w:rsidRPr="00A643E0">
        <w:rPr>
          <w:rStyle w:val="StyleBoldUnderline"/>
        </w:rPr>
        <w:t>Wenk</w:t>
      </w:r>
      <w:proofErr w:type="spellEnd"/>
      <w:r w:rsidRPr="00A643E0">
        <w:rPr>
          <w:rStyle w:val="StyleBoldUnderline"/>
        </w:rPr>
        <w:t>, senior director of international policy at the U.S. Chamber of Commerce, said his group welcomed the administration's acknowledgement that "TPA needs to be on the agenda" as it pursues an expanding list of trade initiatives.</w:t>
      </w:r>
    </w:p>
    <w:p w:rsidR="005A0B51" w:rsidRPr="00A643E0" w:rsidRDefault="005A0B51" w:rsidP="005A0B51"/>
    <w:p w:rsidR="005A0B51" w:rsidRPr="00A643E0" w:rsidRDefault="005A0B51" w:rsidP="005A0B51">
      <w:pPr>
        <w:pStyle w:val="Heading4"/>
        <w:rPr>
          <w:rFonts w:cs="Times New Roman"/>
        </w:rPr>
      </w:pPr>
      <w:r w:rsidRPr="00A643E0">
        <w:rPr>
          <w:rFonts w:cs="Times New Roman"/>
        </w:rPr>
        <w:t>Obama political capital is necessary</w:t>
      </w:r>
    </w:p>
    <w:p w:rsidR="005A0B51" w:rsidRPr="00A643E0" w:rsidRDefault="005A0B51" w:rsidP="005A0B51">
      <w:pPr>
        <w:rPr>
          <w:rStyle w:val="StyleStyleBold12pt"/>
        </w:rPr>
      </w:pPr>
      <w:proofErr w:type="spellStart"/>
      <w:r w:rsidRPr="00A643E0">
        <w:rPr>
          <w:rStyle w:val="StyleStyleBold12pt"/>
        </w:rPr>
        <w:t>Hadar</w:t>
      </w:r>
      <w:proofErr w:type="spellEnd"/>
      <w:r w:rsidRPr="00A643E0">
        <w:rPr>
          <w:rStyle w:val="StyleStyleBold12pt"/>
        </w:rPr>
        <w:t>, Business Times Singapore Washington Bureau Chief, 13</w:t>
      </w:r>
    </w:p>
    <w:p w:rsidR="005A0B51" w:rsidRPr="00A643E0" w:rsidRDefault="005A0B51" w:rsidP="005A0B51">
      <w:r w:rsidRPr="00A643E0">
        <w:t xml:space="preserve"> (Leon, former research fellow with the Cato Institute, 2-19-13, Business Times Singapore, “Obama must show free trade is high on his plans; His rhetorical skills will come in handy to market an energetic trade agenda to Americans,” lexis, accessed 6-14-13)</w:t>
      </w:r>
    </w:p>
    <w:p w:rsidR="005A0B51" w:rsidRPr="00A643E0" w:rsidRDefault="005A0B51" w:rsidP="005A0B51"/>
    <w:p w:rsidR="005A0B51" w:rsidRPr="00A643E0" w:rsidRDefault="005A0B51" w:rsidP="005A0B51">
      <w:r w:rsidRPr="00A643E0">
        <w:rPr>
          <w:rStyle w:val="StyleBoldUnderline"/>
        </w:rPr>
        <w:t>“Obama must show free trade is high on his plans; His rhetorical skills will come in handy to market an energetic trade agenda to Americans</w:t>
      </w:r>
      <w:r w:rsidRPr="00A643E0">
        <w:t>”</w:t>
      </w:r>
    </w:p>
    <w:p w:rsidR="005A0B51" w:rsidRPr="00A643E0" w:rsidRDefault="005A0B51" w:rsidP="005A0B51">
      <w:r w:rsidRPr="00A643E0">
        <w:t xml:space="preserve">PRESIDENT Barack </w:t>
      </w:r>
      <w:r w:rsidRPr="00A643E0">
        <w:rPr>
          <w:rStyle w:val="StyleBoldUnderline"/>
        </w:rPr>
        <w:t xml:space="preserve">Obama delivered a rousing and detailed State </w:t>
      </w:r>
      <w:proofErr w:type="gramStart"/>
      <w:r w:rsidRPr="00A643E0">
        <w:rPr>
          <w:rStyle w:val="StyleBoldUnderline"/>
        </w:rPr>
        <w:t>Of</w:t>
      </w:r>
      <w:proofErr w:type="gramEnd"/>
      <w:r w:rsidRPr="00A643E0">
        <w:rPr>
          <w:rStyle w:val="StyleBoldUnderline"/>
        </w:rPr>
        <w:t xml:space="preserve"> the Union Address before Congress last week</w:t>
      </w:r>
      <w:r w:rsidRPr="00A643E0">
        <w:t xml:space="preserve">. In the speech, </w:t>
      </w:r>
      <w:r w:rsidRPr="00A643E0">
        <w:rPr>
          <w:rStyle w:val="StyleBoldUnderline"/>
        </w:rPr>
        <w:t>he urged the lawmakers and the American people to unite behind his proposed policy agenda</w:t>
      </w:r>
      <w:r w:rsidRPr="00A643E0">
        <w:t xml:space="preserve"> that aims at accelerating the economic recovery and creating new jobs through the </w:t>
      </w:r>
      <w:proofErr w:type="spellStart"/>
      <w:r w:rsidRPr="00A643E0">
        <w:t>revitalisation</w:t>
      </w:r>
      <w:proofErr w:type="spellEnd"/>
      <w:r w:rsidRPr="00A643E0">
        <w:t xml:space="preserve"> of the nation's middle class.</w:t>
      </w:r>
      <w:r w:rsidRPr="00A643E0">
        <w:rPr>
          <w:sz w:val="12"/>
        </w:rPr>
        <w:t xml:space="preserve">¶ </w:t>
      </w:r>
      <w:r w:rsidRPr="00A643E0">
        <w:t xml:space="preserve">Among other things, he called on Congress to raise government assistance to pre-school </w:t>
      </w:r>
      <w:proofErr w:type="spellStart"/>
      <w:r w:rsidRPr="00A643E0">
        <w:t>programmes</w:t>
      </w:r>
      <w:proofErr w:type="spellEnd"/>
      <w:r w:rsidRPr="00A643E0">
        <w:t xml:space="preserve"> and R&amp;D projects, to finance repairing the country's crumbling infrastructure and to increase the minimum wage.</w:t>
      </w:r>
      <w:r w:rsidRPr="00A643E0">
        <w:rPr>
          <w:sz w:val="12"/>
        </w:rPr>
        <w:t xml:space="preserve">¶ </w:t>
      </w:r>
      <w:r w:rsidRPr="00A643E0">
        <w:t xml:space="preserve">And while </w:t>
      </w:r>
      <w:proofErr w:type="spellStart"/>
      <w:r w:rsidRPr="00A643E0">
        <w:t>Mr</w:t>
      </w:r>
      <w:proofErr w:type="spellEnd"/>
      <w:r w:rsidRPr="00A643E0">
        <w:t xml:space="preserve"> Obama reiterated his commitment to lower the federal deficit and put America's fiscal house in order, it is doubtful that the Republicans who control the House of Representatives will support his proposal to close tax loopholes for corporations and wealthy Americans which would take the form of new tax increases. </w:t>
      </w:r>
      <w:r w:rsidRPr="00A643E0">
        <w:rPr>
          <w:rStyle w:val="StyleBoldUnderline"/>
        </w:rPr>
        <w:t>The political deadlock between the White House and the Republicans over budgetary priorities will continue to dominate legislation and policymaking for much of the president's second term.</w:t>
      </w:r>
      <w:r w:rsidRPr="00A643E0">
        <w:rPr>
          <w:sz w:val="12"/>
        </w:rPr>
        <w:t xml:space="preserve">¶ </w:t>
      </w:r>
      <w:r w:rsidRPr="00A643E0">
        <w:t xml:space="preserve">In fact, it is unlikely that </w:t>
      </w:r>
      <w:proofErr w:type="spellStart"/>
      <w:r w:rsidRPr="00A643E0">
        <w:t>Mr</w:t>
      </w:r>
      <w:proofErr w:type="spellEnd"/>
      <w:r w:rsidRPr="00A643E0">
        <w:t xml:space="preserve"> Obama would even be able to win support from Republicans on Capitol Hill for his plans to reform the current immigration system and to place modest restrictions on gun ownership, and certainly not for his business-friendly ideas in dealing with the issue of climate change.</w:t>
      </w:r>
      <w:r w:rsidRPr="00A643E0">
        <w:rPr>
          <w:sz w:val="12"/>
        </w:rPr>
        <w:t xml:space="preserve">¶ </w:t>
      </w:r>
      <w:r w:rsidRPr="00A643E0">
        <w:t xml:space="preserve">But </w:t>
      </w:r>
      <w:r w:rsidRPr="00A643E0">
        <w:rPr>
          <w:rStyle w:val="StyleBoldUnderline"/>
        </w:rPr>
        <w:t xml:space="preserve">there is one policy arena that could help produce </w:t>
      </w:r>
      <w:r w:rsidRPr="00A643E0">
        <w:rPr>
          <w:rStyle w:val="Emphasis"/>
        </w:rPr>
        <w:t>bipartisanship consensus</w:t>
      </w:r>
      <w:r w:rsidRPr="00A643E0">
        <w:rPr>
          <w:rStyle w:val="StyleBoldUnderline"/>
        </w:rPr>
        <w:t xml:space="preserve"> and help </w:t>
      </w:r>
      <w:proofErr w:type="spellStart"/>
      <w:r w:rsidRPr="00A643E0">
        <w:rPr>
          <w:rStyle w:val="StyleBoldUnderline"/>
        </w:rPr>
        <w:t>Mr</w:t>
      </w:r>
      <w:proofErr w:type="spellEnd"/>
      <w:r w:rsidRPr="00A643E0">
        <w:rPr>
          <w:rStyle w:val="StyleBoldUnderline"/>
        </w:rPr>
        <w:t xml:space="preserve"> Obama and even make history in the next for years: International trade.</w:t>
      </w:r>
      <w:r w:rsidRPr="00A643E0">
        <w:rPr>
          <w:rStyle w:val="StyleBoldUnderline"/>
          <w:sz w:val="12"/>
        </w:rPr>
        <w:t>¶</w:t>
      </w:r>
      <w:r w:rsidRPr="00A643E0">
        <w:rPr>
          <w:sz w:val="12"/>
        </w:rPr>
        <w:t xml:space="preserve"> </w:t>
      </w:r>
      <w:r w:rsidRPr="00A643E0">
        <w:t xml:space="preserve">Indeed, </w:t>
      </w:r>
      <w:r w:rsidRPr="00A643E0">
        <w:rPr>
          <w:rStyle w:val="StyleBoldUnderline"/>
        </w:rPr>
        <w:t>during his address</w:t>
      </w:r>
      <w:r w:rsidRPr="00A643E0">
        <w:t xml:space="preserve"> last week, </w:t>
      </w:r>
      <w:proofErr w:type="spellStart"/>
      <w:r w:rsidRPr="00A643E0">
        <w:t>Mr</w:t>
      </w:r>
      <w:proofErr w:type="spellEnd"/>
      <w:r w:rsidRPr="00A643E0">
        <w:t xml:space="preserve"> </w:t>
      </w:r>
      <w:r w:rsidRPr="00A643E0">
        <w:rPr>
          <w:rStyle w:val="StyleBoldUnderline"/>
        </w:rPr>
        <w:t xml:space="preserve">Obama insisted that promoting free trade would be </w:t>
      </w:r>
      <w:r w:rsidRPr="00A643E0">
        <w:rPr>
          <w:rStyle w:val="Emphasis"/>
        </w:rPr>
        <w:t xml:space="preserve">the central component </w:t>
      </w:r>
      <w:r w:rsidRPr="00A643E0">
        <w:rPr>
          <w:rStyle w:val="StyleBoldUnderline"/>
        </w:rPr>
        <w:t>of his plans to create new jobs and grow the economy,</w:t>
      </w:r>
      <w:r w:rsidRPr="00A643E0">
        <w:t xml:space="preserve"> </w:t>
      </w:r>
      <w:r w:rsidRPr="00A643E0">
        <w:rPr>
          <w:rStyle w:val="StyleBoldUnderline"/>
        </w:rPr>
        <w:t>which was one of the few times in which he won applause from both Democrats and Republicans in the chamber.</w:t>
      </w:r>
      <w:r w:rsidRPr="00A643E0">
        <w:rPr>
          <w:rStyle w:val="StyleBoldUnderline"/>
          <w:sz w:val="12"/>
        </w:rPr>
        <w:t>¶</w:t>
      </w:r>
      <w:r w:rsidRPr="00A643E0">
        <w:rPr>
          <w:sz w:val="12"/>
        </w:rPr>
        <w:t xml:space="preserve"> </w:t>
      </w:r>
      <w:r w:rsidRPr="00A643E0">
        <w:t xml:space="preserve">More specifically, </w:t>
      </w:r>
      <w:proofErr w:type="spellStart"/>
      <w:r w:rsidRPr="00A643E0">
        <w:t>Mr</w:t>
      </w:r>
      <w:proofErr w:type="spellEnd"/>
      <w:r w:rsidRPr="00A643E0">
        <w:t xml:space="preserve"> </w:t>
      </w:r>
      <w:r w:rsidRPr="00A643E0">
        <w:rPr>
          <w:rStyle w:val="StyleBoldUnderline"/>
        </w:rPr>
        <w:t>Obama</w:t>
      </w:r>
      <w:r w:rsidRPr="00A643E0">
        <w:t xml:space="preserve"> </w:t>
      </w:r>
      <w:r w:rsidRPr="00A643E0">
        <w:rPr>
          <w:rStyle w:val="StyleBoldUnderline"/>
        </w:rPr>
        <w:t>promised</w:t>
      </w:r>
      <w:r w:rsidRPr="00A643E0">
        <w:t xml:space="preserve"> not only </w:t>
      </w:r>
      <w:r w:rsidRPr="00A643E0">
        <w:rPr>
          <w:rStyle w:val="StyleBoldUnderline"/>
        </w:rPr>
        <w:t>to conclude</w:t>
      </w:r>
      <w:r w:rsidRPr="00A643E0">
        <w:t xml:space="preserve"> a free trade accord with the economies in the trans-Pacific region, </w:t>
      </w:r>
      <w:r w:rsidRPr="00A643E0">
        <w:rPr>
          <w:rStyle w:val="StyleBoldUnderline"/>
        </w:rPr>
        <w:t>the</w:t>
      </w:r>
      <w:r w:rsidRPr="00A643E0">
        <w:t xml:space="preserve"> Trans-Pacific Partnership (</w:t>
      </w:r>
      <w:r w:rsidRPr="00A643E0">
        <w:rPr>
          <w:rStyle w:val="StyleBoldUnderline"/>
        </w:rPr>
        <w:t>TPP</w:t>
      </w:r>
      <w:r w:rsidRPr="00A643E0">
        <w:t>), but also to launch new negotiations over a similar accord with the economies of the European Union (EU), the proposed Trans-Atlantic Trade and Investment Partnership (TTIP).</w:t>
      </w:r>
      <w:r w:rsidRPr="00A643E0">
        <w:rPr>
          <w:sz w:val="12"/>
        </w:rPr>
        <w:t xml:space="preserve">¶ </w:t>
      </w:r>
      <w:proofErr w:type="spellStart"/>
      <w:r w:rsidRPr="00A643E0">
        <w:t>Mr</w:t>
      </w:r>
      <w:proofErr w:type="spellEnd"/>
      <w:r w:rsidRPr="00A643E0">
        <w:t xml:space="preserve"> Obama's record on free trade during his first term was mediocre at best, concluding and winning Congressional support for trade accords with South Korea, Colombia and Panama that had been signed by his Republican predecessor, and continuing negotiations over the TPP.</w:t>
      </w:r>
      <w:r w:rsidRPr="00A643E0">
        <w:rPr>
          <w:sz w:val="12"/>
        </w:rPr>
        <w:t xml:space="preserve">¶ </w:t>
      </w:r>
      <w:r w:rsidRPr="00A643E0">
        <w:t xml:space="preserve">In a way, notwithstanding his declared commitment to multilateral strategy, </w:t>
      </w:r>
      <w:proofErr w:type="spellStart"/>
      <w:r w:rsidRPr="00A643E0">
        <w:t>Mr</w:t>
      </w:r>
      <w:proofErr w:type="spellEnd"/>
      <w:r w:rsidRPr="00A643E0">
        <w:t xml:space="preserve"> </w:t>
      </w:r>
      <w:r w:rsidRPr="00A643E0">
        <w:rPr>
          <w:rStyle w:val="StyleBoldUnderline"/>
        </w:rPr>
        <w:t xml:space="preserve">Obama has relegated global trade </w:t>
      </w:r>
      <w:proofErr w:type="spellStart"/>
      <w:r w:rsidRPr="00A643E0">
        <w:rPr>
          <w:rStyle w:val="StyleBoldUnderline"/>
        </w:rPr>
        <w:t>liberalisation</w:t>
      </w:r>
      <w:proofErr w:type="spellEnd"/>
      <w:r w:rsidRPr="00A643E0">
        <w:rPr>
          <w:rStyle w:val="StyleBoldUnderline"/>
        </w:rPr>
        <w:t xml:space="preserve"> to the bottom of his policy agenda in the past four years,</w:t>
      </w:r>
      <w:r w:rsidRPr="00A643E0">
        <w:t xml:space="preserve"> when other economies were much more active in advancing new trade initiatives.</w:t>
      </w:r>
      <w:r w:rsidRPr="00A643E0">
        <w:rPr>
          <w:sz w:val="12"/>
        </w:rPr>
        <w:t xml:space="preserve">¶ </w:t>
      </w:r>
      <w:r w:rsidRPr="00A643E0">
        <w:t xml:space="preserve">In part, </w:t>
      </w:r>
      <w:r w:rsidRPr="00A643E0">
        <w:rPr>
          <w:rStyle w:val="StyleBoldUnderline"/>
        </w:rPr>
        <w:t xml:space="preserve">the White House may have been reluctant to embrace </w:t>
      </w:r>
      <w:proofErr w:type="spellStart"/>
      <w:r w:rsidRPr="00A643E0">
        <w:rPr>
          <w:rStyle w:val="StyleBoldUnderline"/>
        </w:rPr>
        <w:lastRenderedPageBreak/>
        <w:t>globalisation</w:t>
      </w:r>
      <w:proofErr w:type="spellEnd"/>
      <w:r w:rsidRPr="00A643E0">
        <w:rPr>
          <w:rStyle w:val="StyleBoldUnderline"/>
        </w:rPr>
        <w:t xml:space="preserve"> at a time of slow economic growth and high unemployment, especially in key electoral states such as Ohio and Michigan</w:t>
      </w:r>
      <w:r w:rsidRPr="00A643E0">
        <w:t xml:space="preserve">. And </w:t>
      </w:r>
      <w:proofErr w:type="spellStart"/>
      <w:r w:rsidRPr="00A643E0">
        <w:t>Mr</w:t>
      </w:r>
      <w:proofErr w:type="spellEnd"/>
      <w:r w:rsidRPr="00A643E0">
        <w:t xml:space="preserve"> </w:t>
      </w:r>
      <w:r w:rsidRPr="00A643E0">
        <w:rPr>
          <w:rStyle w:val="StyleBoldUnderline"/>
        </w:rPr>
        <w:t>Obama was not interested in picking-up fights with key Democratic Party constituencies such as the trade unions and environmental groups.</w:t>
      </w:r>
      <w:r w:rsidRPr="00A643E0">
        <w:rPr>
          <w:rStyle w:val="StyleBoldUnderline"/>
          <w:sz w:val="12"/>
        </w:rPr>
        <w:t>¶</w:t>
      </w:r>
      <w:r w:rsidRPr="00A643E0">
        <w:rPr>
          <w:sz w:val="12"/>
        </w:rPr>
        <w:t xml:space="preserve"> </w:t>
      </w:r>
      <w:r w:rsidRPr="00A643E0">
        <w:rPr>
          <w:rStyle w:val="StyleBoldUnderline"/>
        </w:rPr>
        <w:t>Now that the presidential election is behind him</w:t>
      </w:r>
      <w:r w:rsidRPr="00A643E0">
        <w:t xml:space="preserve"> and he is not worried about running again for office, but wants to ensure his historical legacy, </w:t>
      </w:r>
      <w:r w:rsidRPr="00A643E0">
        <w:rPr>
          <w:rStyle w:val="StyleBoldUnderline"/>
        </w:rPr>
        <w:t>the time has come for</w:t>
      </w:r>
      <w:r w:rsidRPr="00A643E0">
        <w:t xml:space="preserve"> </w:t>
      </w:r>
      <w:proofErr w:type="spellStart"/>
      <w:r w:rsidRPr="00A643E0">
        <w:t>Mr</w:t>
      </w:r>
      <w:proofErr w:type="spellEnd"/>
      <w:r w:rsidRPr="00A643E0">
        <w:t xml:space="preserve"> </w:t>
      </w:r>
      <w:r w:rsidRPr="00A643E0">
        <w:rPr>
          <w:rStyle w:val="StyleBoldUnderline"/>
        </w:rPr>
        <w:t xml:space="preserve">Obama to demonstrate whether he is a genuine free-trader who </w:t>
      </w:r>
      <w:proofErr w:type="spellStart"/>
      <w:r w:rsidRPr="00A643E0">
        <w:rPr>
          <w:rStyle w:val="StyleBoldUnderline"/>
        </w:rPr>
        <w:t>recognises</w:t>
      </w:r>
      <w:proofErr w:type="spellEnd"/>
      <w:r w:rsidRPr="00A643E0">
        <w:rPr>
          <w:rStyle w:val="StyleBoldUnderline"/>
        </w:rPr>
        <w:t xml:space="preserve"> that </w:t>
      </w:r>
      <w:proofErr w:type="spellStart"/>
      <w:r w:rsidRPr="00A643E0">
        <w:rPr>
          <w:rStyle w:val="StyleBoldUnderline"/>
        </w:rPr>
        <w:t>liberalising</w:t>
      </w:r>
      <w:proofErr w:type="spellEnd"/>
      <w:r w:rsidRPr="00A643E0">
        <w:rPr>
          <w:rStyle w:val="StyleBoldUnderline"/>
        </w:rPr>
        <w:t xml:space="preserve"> trade and investment are an integral part of his broader agenda of advancing global peace and prosperity in multilateral settings.</w:t>
      </w:r>
      <w:r w:rsidRPr="00A643E0">
        <w:rPr>
          <w:rStyle w:val="StyleBoldUnderline"/>
          <w:sz w:val="12"/>
        </w:rPr>
        <w:t>¶</w:t>
      </w:r>
      <w:r w:rsidRPr="00A643E0">
        <w:rPr>
          <w:sz w:val="12"/>
        </w:rPr>
        <w:t xml:space="preserve"> </w:t>
      </w:r>
      <w:r w:rsidRPr="00A643E0">
        <w:rPr>
          <w:rStyle w:val="StyleBoldUnderline"/>
        </w:rPr>
        <w:t>He should start by asking that Congress renew</w:t>
      </w:r>
      <w:r w:rsidRPr="00A643E0">
        <w:t xml:space="preserve"> the White House's Trade Promotion Authority (</w:t>
      </w:r>
      <w:r w:rsidRPr="00A643E0">
        <w:rPr>
          <w:rStyle w:val="StyleBoldUnderline"/>
        </w:rPr>
        <w:t>TPA</w:t>
      </w:r>
      <w:r w:rsidRPr="00A643E0">
        <w:t xml:space="preserve">), </w:t>
      </w:r>
      <w:r w:rsidRPr="00A643E0">
        <w:rPr>
          <w:rStyle w:val="StyleBoldUnderline"/>
        </w:rPr>
        <w:t>This would allow him to start negotiating new trade agreements without Congress and interest groups that manipulate it looking over his shoulder all the time,</w:t>
      </w:r>
      <w:r w:rsidRPr="00A643E0">
        <w:t xml:space="preserve"> and well as by selecting a new US Trade Representative (USTR) and get him confirmed by Congress.</w:t>
      </w:r>
      <w:r w:rsidRPr="00A643E0">
        <w:rPr>
          <w:sz w:val="12"/>
        </w:rPr>
        <w:t xml:space="preserve">¶ </w:t>
      </w:r>
      <w:r w:rsidRPr="00A643E0">
        <w:rPr>
          <w:rStyle w:val="StyleBoldUnderline"/>
        </w:rPr>
        <w:t>He should</w:t>
      </w:r>
      <w:r w:rsidRPr="00A643E0">
        <w:t xml:space="preserve"> also try to </w:t>
      </w:r>
      <w:r w:rsidRPr="00A643E0">
        <w:rPr>
          <w:rStyle w:val="StyleBoldUnderline"/>
        </w:rPr>
        <w:t>use his rhetorical skills as part of an effort to market an energetic trade agenda to the American public which has been exhibiting protectionist sentiments in recent years.</w:t>
      </w:r>
      <w:r w:rsidRPr="00A643E0">
        <w:rPr>
          <w:rStyle w:val="StyleBoldUnderline"/>
          <w:sz w:val="12"/>
        </w:rPr>
        <w:t>¶</w:t>
      </w:r>
      <w:r w:rsidRPr="00A643E0">
        <w:rPr>
          <w:sz w:val="12"/>
        </w:rPr>
        <w:t xml:space="preserve"> </w:t>
      </w:r>
      <w:r w:rsidRPr="00A643E0">
        <w:t xml:space="preserve">Helping to facilitate the trade and investment ties between the United States and the EU is a good idea. But trade in goods and </w:t>
      </w:r>
      <w:proofErr w:type="gramStart"/>
      <w:r w:rsidRPr="00A643E0">
        <w:t>services between the two economies already approaches</w:t>
      </w:r>
      <w:proofErr w:type="gramEnd"/>
      <w:r w:rsidRPr="00A643E0">
        <w:t xml:space="preserve"> US$1 trillion, while bilateral investment between the sides is about US$4 trillion. Tariffs on imports on both sides are quite low, and negotiating to lower them further will probably take several years. In any case, the trans-Atlantic strategic and economic ties will remain very strong with or without a TIIP.</w:t>
      </w:r>
      <w:r w:rsidRPr="00A643E0">
        <w:rPr>
          <w:sz w:val="12"/>
        </w:rPr>
        <w:t xml:space="preserve">¶ </w:t>
      </w:r>
      <w:r w:rsidRPr="00A643E0">
        <w:rPr>
          <w:rStyle w:val="StyleBoldUnderline"/>
        </w:rPr>
        <w:t xml:space="preserve">Hence it makes more sense for the Obama administration to invest most of its </w:t>
      </w:r>
      <w:r w:rsidRPr="00A643E0">
        <w:rPr>
          <w:rStyle w:val="Emphasis"/>
        </w:rPr>
        <w:t>time and energy</w:t>
      </w:r>
      <w:r w:rsidRPr="00A643E0">
        <w:rPr>
          <w:rStyle w:val="StyleBoldUnderline"/>
        </w:rPr>
        <w:t xml:space="preserve"> in the coming months in trying to conclude the TPP and sign it ASAP after the White House's TPA is extended by Congress</w:t>
      </w:r>
      <w:r w:rsidRPr="00A643E0">
        <w:t>.</w:t>
      </w:r>
      <w:r w:rsidRPr="00A643E0">
        <w:rPr>
          <w:sz w:val="12"/>
        </w:rPr>
        <w:t xml:space="preserve">¶ </w:t>
      </w:r>
      <w:r w:rsidRPr="00A643E0">
        <w:t>With the 16th round of the TPP negotiations starting next month in Singapore, the White House and its new USTR need to draw the outlines of a strategy of winning support for a TPP in Congress, where several leading Democratic lawmakers have reservations about some of its provisions, especially those relating to the protection of Intellectual Property Rights (IPR).</w:t>
      </w:r>
      <w:r w:rsidRPr="00A643E0">
        <w:rPr>
          <w:sz w:val="12"/>
        </w:rPr>
        <w:t xml:space="preserve">¶ </w:t>
      </w:r>
      <w:r w:rsidRPr="00A643E0">
        <w:t xml:space="preserve">Getting the TPP signed and approved by Congress should be seen as critical to promoting US economic and strategic interests at a time when Washington is promoting its "pivot" to East Asia, strengthening its ties with the </w:t>
      </w:r>
      <w:proofErr w:type="spellStart"/>
      <w:r w:rsidRPr="00A643E0">
        <w:t>Asean</w:t>
      </w:r>
      <w:proofErr w:type="spellEnd"/>
      <w:r w:rsidRPr="00A643E0">
        <w:t xml:space="preserve"> and other partners in the region, and managing its complex relationship with Beijing.</w:t>
      </w:r>
      <w:r w:rsidRPr="00A643E0">
        <w:rPr>
          <w:sz w:val="12"/>
        </w:rPr>
        <w:t xml:space="preserve">¶ </w:t>
      </w:r>
      <w:r w:rsidRPr="00A643E0">
        <w:t xml:space="preserve">Moreover, </w:t>
      </w:r>
      <w:r w:rsidRPr="00A643E0">
        <w:rPr>
          <w:rStyle w:val="StyleBoldUnderline"/>
        </w:rPr>
        <w:t xml:space="preserve">the TPP </w:t>
      </w:r>
      <w:r w:rsidRPr="00A643E0">
        <w:t xml:space="preserve">as part of an activist US global trade agenda </w:t>
      </w:r>
      <w:r w:rsidRPr="00A643E0">
        <w:rPr>
          <w:rStyle w:val="StyleBoldUnderline"/>
        </w:rPr>
        <w:t>is</w:t>
      </w:r>
      <w:r w:rsidRPr="00A643E0">
        <w:t xml:space="preserve">, in a way, a "no-brainer" when </w:t>
      </w:r>
      <w:proofErr w:type="spellStart"/>
      <w:r w:rsidRPr="00A643E0">
        <w:t>its</w:t>
      </w:r>
      <w:proofErr w:type="spellEnd"/>
      <w:r w:rsidRPr="00A643E0">
        <w:t xml:space="preserve"> comes to strengthening American economic interests, </w:t>
      </w:r>
      <w:r w:rsidRPr="00A643E0">
        <w:rPr>
          <w:rStyle w:val="StyleBoldUnderline"/>
        </w:rPr>
        <w:t>a win-win strategy that enjoys the support of a bipartisan coalition of Democrats and Republicans on Capitol Hill,</w:t>
      </w:r>
      <w:r w:rsidRPr="00A643E0">
        <w:t xml:space="preserve"> a very rare event in Washington these days.</w:t>
      </w:r>
    </w:p>
    <w:p w:rsidR="005A0B51" w:rsidRPr="00A643E0" w:rsidRDefault="005A0B51" w:rsidP="005A0B51"/>
    <w:p w:rsidR="005A0B51" w:rsidRPr="00A643E0" w:rsidRDefault="005A0B51" w:rsidP="005A0B51">
      <w:pPr>
        <w:pStyle w:val="Heading4"/>
        <w:rPr>
          <w:rFonts w:cs="Times New Roman"/>
        </w:rPr>
      </w:pPr>
      <w:r w:rsidRPr="00A643E0">
        <w:rPr>
          <w:rFonts w:cs="Times New Roman"/>
        </w:rPr>
        <w:t>TPA requires political capital</w:t>
      </w:r>
    </w:p>
    <w:p w:rsidR="005A0B51" w:rsidRPr="00A643E0" w:rsidRDefault="005A0B51" w:rsidP="005A0B51">
      <w:pPr>
        <w:rPr>
          <w:rStyle w:val="StyleStyleBold12pt"/>
        </w:rPr>
      </w:pPr>
      <w:r w:rsidRPr="00A643E0">
        <w:rPr>
          <w:rStyle w:val="StyleStyleBold12pt"/>
        </w:rPr>
        <w:t>Levy, Foreign Policy, 12</w:t>
      </w:r>
    </w:p>
    <w:p w:rsidR="005A0B51" w:rsidRPr="00A643E0" w:rsidRDefault="005A0B51" w:rsidP="005A0B51">
      <w:r w:rsidRPr="00A643E0">
        <w:t>(Philip, 1-17-12, “A tricked-out trade bureaucracy,” http://shadow.foreignpolicy.com/posts/2012/01/17/a_tricked_out_trade_bureaucracy, accessed 6-13-13)</w:t>
      </w:r>
    </w:p>
    <w:p w:rsidR="005A0B51" w:rsidRPr="00A643E0" w:rsidRDefault="005A0B51" w:rsidP="005A0B51"/>
    <w:p w:rsidR="005A0B51" w:rsidRPr="00A643E0" w:rsidRDefault="005A0B51" w:rsidP="005A0B51">
      <w:r w:rsidRPr="00A643E0">
        <w:t xml:space="preserve">2. </w:t>
      </w:r>
      <w:r w:rsidRPr="00A643E0">
        <w:rPr>
          <w:rStyle w:val="StyleBoldUnderline"/>
        </w:rPr>
        <w:t>Is this trade process politics in lieu of actual trade progress</w:t>
      </w:r>
      <w:proofErr w:type="gramStart"/>
      <w:r w:rsidRPr="00A643E0">
        <w:rPr>
          <w:rStyle w:val="StyleBoldUnderline"/>
        </w:rPr>
        <w:t>?</w:t>
      </w:r>
      <w:r w:rsidRPr="00A643E0">
        <w:rPr>
          <w:rStyle w:val="StyleBoldUnderline"/>
          <w:sz w:val="12"/>
        </w:rPr>
        <w:t>¶</w:t>
      </w:r>
      <w:proofErr w:type="gramEnd"/>
      <w:r w:rsidRPr="00A643E0">
        <w:rPr>
          <w:sz w:val="12"/>
        </w:rPr>
        <w:t xml:space="preserve"> </w:t>
      </w:r>
      <w:r w:rsidRPr="00A643E0">
        <w:rPr>
          <w:rStyle w:val="StyleBoldUnderline"/>
        </w:rPr>
        <w:t>This is not the first trade process reform advocated by the administration</w:t>
      </w:r>
      <w:r w:rsidRPr="00A643E0">
        <w:t xml:space="preserve">. </w:t>
      </w:r>
      <w:r w:rsidRPr="00A643E0">
        <w:rPr>
          <w:rStyle w:val="StyleBoldUnderline"/>
        </w:rPr>
        <w:t>In</w:t>
      </w:r>
      <w:r w:rsidRPr="00A643E0">
        <w:t xml:space="preserve"> August </w:t>
      </w:r>
      <w:r w:rsidRPr="00A643E0">
        <w:rPr>
          <w:rStyle w:val="StyleBoldUnderline"/>
        </w:rPr>
        <w:t>2009</w:t>
      </w:r>
      <w:r w:rsidRPr="00A643E0">
        <w:t xml:space="preserve">, President </w:t>
      </w:r>
      <w:r w:rsidRPr="00A643E0">
        <w:rPr>
          <w:rStyle w:val="StyleBoldUnderline"/>
        </w:rPr>
        <w:t>Obama launched a review to reform the U.S. export control system.</w:t>
      </w:r>
      <w:r w:rsidRPr="00A643E0">
        <w:t xml:space="preserve"> Over </w:t>
      </w:r>
      <w:r w:rsidRPr="00A643E0">
        <w:rPr>
          <w:rStyle w:val="StyleBoldUnderline"/>
        </w:rPr>
        <w:t>two years later, progress has been minimal. It is the same sort of issue that requires Congressional action and threatens committee jurisdictions.</w:t>
      </w:r>
      <w:r w:rsidRPr="00A643E0">
        <w:rPr>
          <w:rStyle w:val="StyleBoldUnderline"/>
          <w:sz w:val="12"/>
        </w:rPr>
        <w:t>¶</w:t>
      </w:r>
      <w:r w:rsidRPr="00A643E0">
        <w:rPr>
          <w:sz w:val="12"/>
        </w:rPr>
        <w:t xml:space="preserve"> </w:t>
      </w:r>
      <w:proofErr w:type="gramStart"/>
      <w:r w:rsidRPr="00A643E0">
        <w:rPr>
          <w:rStyle w:val="StyleBoldUnderline"/>
        </w:rPr>
        <w:t>To</w:t>
      </w:r>
      <w:proofErr w:type="gramEnd"/>
      <w:r w:rsidRPr="00A643E0">
        <w:rPr>
          <w:rStyle w:val="StyleBoldUnderline"/>
        </w:rPr>
        <w:t xml:space="preserve"> avoid lengthy delays with his latest reform, the president is seeking a version of "fast track" authority</w:t>
      </w:r>
      <w:r w:rsidRPr="00A643E0">
        <w:t xml:space="preserve"> from Congress to conduct the reorganization. </w:t>
      </w:r>
      <w:r w:rsidRPr="00A643E0">
        <w:rPr>
          <w:rStyle w:val="StyleBoldUnderline"/>
        </w:rPr>
        <w:t xml:space="preserve">This request comes just months after refusing to seek new "fast track" authority to pursue actual trade liberalization. When Senate Minority Leader </w:t>
      </w:r>
      <w:r w:rsidRPr="00A643E0">
        <w:t xml:space="preserve">Mitch </w:t>
      </w:r>
      <w:r w:rsidRPr="00A643E0">
        <w:rPr>
          <w:rStyle w:val="StyleBoldUnderline"/>
        </w:rPr>
        <w:t>McConnell</w:t>
      </w:r>
      <w:r w:rsidRPr="00A643E0">
        <w:t xml:space="preserve"> (R-KY) </w:t>
      </w:r>
      <w:r w:rsidRPr="00A643E0">
        <w:rPr>
          <w:rStyle w:val="StyleBoldUnderline"/>
        </w:rPr>
        <w:t>tried to attach such authority</w:t>
      </w:r>
      <w:r w:rsidRPr="00A643E0">
        <w:t xml:space="preserve"> (Trade Promotion Authority, or TPA) </w:t>
      </w:r>
      <w:r w:rsidRPr="00A643E0">
        <w:rPr>
          <w:rStyle w:val="StyleBoldUnderline"/>
        </w:rPr>
        <w:t>to the September trade package, opponents argued that the issue was too complicated and needed a more thorough rethink</w:t>
      </w:r>
      <w:r w:rsidRPr="00A643E0">
        <w:t xml:space="preserve">. </w:t>
      </w:r>
      <w:r w:rsidRPr="00A643E0">
        <w:rPr>
          <w:rStyle w:val="StyleBoldUnderline"/>
        </w:rPr>
        <w:t>Yet, years after TPA lapsed, no rethink or request has been forthcoming from the White House.</w:t>
      </w:r>
      <w:r w:rsidRPr="00A643E0">
        <w:t xml:space="preserve"> TPA not only paves the way for a trade agreement to move through Congress, it also provides crucial signals in the negotiating stage about whether any given White House trade stance will have Congressional backing.</w:t>
      </w:r>
      <w:r w:rsidRPr="00A643E0">
        <w:rPr>
          <w:sz w:val="12"/>
        </w:rPr>
        <w:t xml:space="preserve">¶ </w:t>
      </w:r>
      <w:r w:rsidRPr="00A643E0">
        <w:t xml:space="preserve">This choice of agency reorganization over trade negotiating authority </w:t>
      </w:r>
      <w:r w:rsidRPr="00A643E0">
        <w:lastRenderedPageBreak/>
        <w:t>may sound hopelessly arcane to any but the most devoted Beltway trade devotee. There are some serious foreign policy implications, however.</w:t>
      </w:r>
      <w:r w:rsidRPr="00A643E0">
        <w:rPr>
          <w:sz w:val="12"/>
        </w:rPr>
        <w:t xml:space="preserve">¶ </w:t>
      </w:r>
      <w:proofErr w:type="gramStart"/>
      <w:r w:rsidRPr="00A643E0">
        <w:t>If</w:t>
      </w:r>
      <w:proofErr w:type="gramEnd"/>
      <w:r w:rsidRPr="00A643E0">
        <w:t xml:space="preserve"> history is any guide, </w:t>
      </w:r>
      <w:r w:rsidRPr="00A643E0">
        <w:rPr>
          <w:rStyle w:val="StyleBoldUnderline"/>
        </w:rPr>
        <w:t>the president will devote limited political capital to pushing trade matters through Congress in the foreseeable future</w:t>
      </w:r>
      <w:r w:rsidRPr="00A643E0">
        <w:t xml:space="preserve"> (he devoted none over his first two years). </w:t>
      </w:r>
      <w:r w:rsidRPr="00A643E0">
        <w:rPr>
          <w:rStyle w:val="StyleBoldUnderline"/>
        </w:rPr>
        <w:t>He has just declared that his priority will be a contentious organization chart reshuffle. If this is in lieu of TPA, then the president will have no hope of getting trade agreements through Congress in the near future. If that's the case, his vaunted Trans-Pacific Partnership will be little more than endless talk.</w:t>
      </w:r>
      <w:r w:rsidRPr="00A643E0">
        <w:t xml:space="preserve"> And, if that's the case, his trumpeted pivot to Asia will have lost its economic pillar.</w:t>
      </w:r>
      <w:r w:rsidRPr="00A643E0">
        <w:rPr>
          <w:sz w:val="12"/>
        </w:rPr>
        <w:t xml:space="preserve">¶ </w:t>
      </w:r>
      <w:proofErr w:type="gramStart"/>
      <w:r w:rsidRPr="00A643E0">
        <w:t>The</w:t>
      </w:r>
      <w:proofErr w:type="gramEnd"/>
      <w:r w:rsidRPr="00A643E0">
        <w:t xml:space="preserve"> president just asked for the wrong fast track. He must hope independent voters don't notice.</w:t>
      </w:r>
    </w:p>
    <w:p w:rsidR="005A0B51" w:rsidRPr="00A643E0" w:rsidRDefault="005A0B51" w:rsidP="005A0B51"/>
    <w:p w:rsidR="005A0B51" w:rsidRPr="00A643E0" w:rsidRDefault="005A0B51" w:rsidP="005A0B51">
      <w:pPr>
        <w:pStyle w:val="Heading4"/>
        <w:rPr>
          <w:rFonts w:cs="Times New Roman"/>
        </w:rPr>
      </w:pPr>
      <w:r w:rsidRPr="00A643E0">
        <w:rPr>
          <w:rFonts w:cs="Times New Roman"/>
        </w:rPr>
        <w:t xml:space="preserve">Capital is key – Clinton proves </w:t>
      </w:r>
    </w:p>
    <w:p w:rsidR="005A0B51" w:rsidRPr="00A643E0" w:rsidRDefault="005A0B51" w:rsidP="005A0B51">
      <w:pPr>
        <w:rPr>
          <w:rStyle w:val="StyleStyleBold12pt"/>
        </w:rPr>
      </w:pPr>
      <w:r w:rsidRPr="00A643E0">
        <w:rPr>
          <w:rStyle w:val="StyleStyleBold12pt"/>
        </w:rPr>
        <w:t>Williams, Washington Times, 11</w:t>
      </w:r>
    </w:p>
    <w:p w:rsidR="005A0B51" w:rsidRPr="00A643E0" w:rsidRDefault="005A0B51" w:rsidP="005A0B51">
      <w:r w:rsidRPr="00A643E0">
        <w:t>(Armstrong, 10-3-11, Washington Times, “Righteous Indignation: Obama would do well to emulate Clinton,” lexis, accessed 6-6-13)</w:t>
      </w:r>
    </w:p>
    <w:p w:rsidR="005A0B51" w:rsidRPr="00A643E0" w:rsidRDefault="005A0B51" w:rsidP="005A0B51"/>
    <w:p w:rsidR="005A0B51" w:rsidRPr="00A643E0" w:rsidRDefault="005A0B51" w:rsidP="005A0B51">
      <w:r w:rsidRPr="00A643E0">
        <w:t>Trade policy</w:t>
      </w:r>
      <w:r w:rsidRPr="00A643E0">
        <w:rPr>
          <w:sz w:val="12"/>
        </w:rPr>
        <w:t xml:space="preserve">¶ </w:t>
      </w:r>
      <w:r w:rsidRPr="00A643E0">
        <w:t xml:space="preserve">I lead with this because it's easily the quickest thing President Obama could accomplish to help set the economy on the right footing again. Mr. </w:t>
      </w:r>
      <w:r w:rsidRPr="00A643E0">
        <w:rPr>
          <w:rStyle w:val="StyleBoldUnderline"/>
        </w:rPr>
        <w:t>Clinton bucked the powerful labor unions and even some of the most liberal wings in his party to push through</w:t>
      </w:r>
      <w:r w:rsidRPr="00A643E0">
        <w:t xml:space="preserve"> Trade Promotion Authority (</w:t>
      </w:r>
      <w:r w:rsidRPr="00A643E0">
        <w:rPr>
          <w:rStyle w:val="StyleBoldUnderline"/>
        </w:rPr>
        <w:t>TPA</w:t>
      </w:r>
      <w:r w:rsidRPr="00A643E0">
        <w:t xml:space="preserve">) during his tenure. For the first time, </w:t>
      </w:r>
      <w:r w:rsidRPr="00A643E0">
        <w:rPr>
          <w:rStyle w:val="StyleBoldUnderline"/>
        </w:rPr>
        <w:t>the administration had the power to negotiate trade deals and send them to the Congress for an up-or-down vote. TPA was a signature legislative jewel in the crown of the Clinton presidency, and it took none other than</w:t>
      </w:r>
      <w:r w:rsidRPr="00A643E0">
        <w:t xml:space="preserve"> Mr. </w:t>
      </w:r>
      <w:r w:rsidRPr="00A643E0">
        <w:rPr>
          <w:rStyle w:val="StyleBoldUnderline"/>
        </w:rPr>
        <w:t>Clinton himself to put his own political capital on the line to marshal it through the Congress.</w:t>
      </w:r>
      <w:r w:rsidRPr="00A643E0">
        <w:rPr>
          <w:rStyle w:val="StyleBoldUnderline"/>
          <w:sz w:val="12"/>
        </w:rPr>
        <w:t>¶</w:t>
      </w:r>
      <w:r w:rsidRPr="00A643E0">
        <w:rPr>
          <w:sz w:val="12"/>
        </w:rPr>
        <w:t xml:space="preserve"> </w:t>
      </w:r>
      <w:r w:rsidRPr="00A643E0">
        <w:t xml:space="preserve">Mr. </w:t>
      </w:r>
      <w:r w:rsidRPr="00A643E0">
        <w:rPr>
          <w:rStyle w:val="StyleBoldUnderline"/>
        </w:rPr>
        <w:t>Clinton was a master of acknowledging the concerns of labor rights yet channeling them into meaningful legislation. It was not enough to just fight and lose the battles. Mr. Clinton needed to win</w:t>
      </w:r>
      <w:r w:rsidRPr="00A643E0">
        <w:t>. And when it came to trade, and the United States' continued dominance on the world commercial scene, he was one of the best trade envoys for the nation.</w:t>
      </w:r>
      <w:r w:rsidRPr="00A643E0">
        <w:rPr>
          <w:sz w:val="12"/>
        </w:rPr>
        <w:t xml:space="preserve">¶ </w:t>
      </w:r>
      <w:r w:rsidRPr="00A643E0">
        <w:t xml:space="preserve">Mr. </w:t>
      </w:r>
      <w:r w:rsidRPr="00A643E0">
        <w:rPr>
          <w:rStyle w:val="StyleBoldUnderline"/>
        </w:rPr>
        <w:t>Obama would do well to emulate Mr. Clinton's behavior in this regard, especially since many in Congress have teed up three free-trade agreements</w:t>
      </w:r>
      <w:r w:rsidRPr="00A643E0">
        <w:t xml:space="preserve"> (South Korea, Panama and Colombia) </w:t>
      </w:r>
      <w:r w:rsidRPr="00A643E0">
        <w:rPr>
          <w:rStyle w:val="StyleBoldUnderline"/>
        </w:rPr>
        <w:t>for him to carry over the finish line</w:t>
      </w:r>
      <w:r w:rsidRPr="00A643E0">
        <w:t>.</w:t>
      </w:r>
    </w:p>
    <w:p w:rsidR="005A0B51" w:rsidRPr="00A643E0" w:rsidRDefault="005A0B51" w:rsidP="005A0B51"/>
    <w:p w:rsidR="005A0B51" w:rsidRPr="00A643E0" w:rsidRDefault="005A0B51" w:rsidP="005A0B51">
      <w:pPr>
        <w:pStyle w:val="Heading3"/>
        <w:rPr>
          <w:rFonts w:cs="Times New Roman"/>
        </w:rPr>
      </w:pPr>
      <w:r w:rsidRPr="00A643E0">
        <w:rPr>
          <w:rFonts w:cs="Times New Roman"/>
        </w:rPr>
        <w:lastRenderedPageBreak/>
        <w:t>Political Capital Key to Win Democrats</w:t>
      </w:r>
    </w:p>
    <w:p w:rsidR="005A0B51" w:rsidRPr="00A643E0" w:rsidRDefault="005A0B51" w:rsidP="005A0B51"/>
    <w:p w:rsidR="005A0B51" w:rsidRPr="00A643E0" w:rsidRDefault="005A0B51" w:rsidP="005A0B51">
      <w:pPr>
        <w:pStyle w:val="Heading4"/>
        <w:rPr>
          <w:rFonts w:cs="Times New Roman"/>
        </w:rPr>
      </w:pPr>
      <w:r w:rsidRPr="00A643E0">
        <w:rPr>
          <w:rFonts w:cs="Times New Roman"/>
        </w:rPr>
        <w:t>Political capital key to win Democrats</w:t>
      </w:r>
    </w:p>
    <w:p w:rsidR="005A0B51" w:rsidRPr="00A643E0" w:rsidRDefault="005A0B51" w:rsidP="005A0B51">
      <w:pPr>
        <w:rPr>
          <w:rStyle w:val="StyleStyleBold12pt"/>
        </w:rPr>
      </w:pPr>
      <w:r w:rsidRPr="00A643E0">
        <w:rPr>
          <w:rStyle w:val="StyleStyleBold12pt"/>
        </w:rPr>
        <w:t>Palmer, Reuters, 13</w:t>
      </w:r>
    </w:p>
    <w:p w:rsidR="005A0B51" w:rsidRPr="00A643E0" w:rsidRDefault="005A0B51" w:rsidP="005A0B51">
      <w:r w:rsidRPr="00A643E0">
        <w:t>(Doug, 3-1-13, Chicago Tribune, “White House says it will seek "fast-track" trade authority,” http://articles.chicagotribune.com/2013-03-01/news/sns-rt-us-obama-tradebre9200pk-20130301_1_trans-pacific-partnership-trade-promotion-authority-trade-talks, accessed 6-17-13)</w:t>
      </w:r>
    </w:p>
    <w:p w:rsidR="005A0B51" w:rsidRPr="00A643E0" w:rsidRDefault="005A0B51" w:rsidP="005A0B51"/>
    <w:p w:rsidR="005A0B51" w:rsidRPr="00A643E0" w:rsidRDefault="005A0B51" w:rsidP="005A0B51">
      <w:pPr>
        <w:rPr>
          <w:rStyle w:val="StyleBoldUnderline"/>
          <w:sz w:val="12"/>
        </w:rPr>
      </w:pPr>
      <w:r w:rsidRPr="00A643E0">
        <w:rPr>
          <w:rStyle w:val="StyleBoldUnderline"/>
        </w:rPr>
        <w:t>Both Camp and</w:t>
      </w:r>
      <w:r w:rsidRPr="00A643E0">
        <w:t xml:space="preserve"> Senate Finance Committee Chairman Max </w:t>
      </w:r>
      <w:r w:rsidRPr="00A643E0">
        <w:rPr>
          <w:rStyle w:val="StyleBoldUnderline"/>
        </w:rPr>
        <w:t>Baucus</w:t>
      </w:r>
      <w:r w:rsidRPr="00A643E0">
        <w:t xml:space="preserve">, a Democrat from Montana, </w:t>
      </w:r>
      <w:r w:rsidRPr="00A643E0">
        <w:rPr>
          <w:rStyle w:val="StyleBoldUnderline"/>
        </w:rPr>
        <w:t>have announced plans to pursue TPA legislation</w:t>
      </w:r>
      <w:r w:rsidRPr="00A643E0">
        <w:t xml:space="preserve">. But many </w:t>
      </w:r>
      <w:r w:rsidRPr="00A643E0">
        <w:rPr>
          <w:rStyle w:val="StyleBoldUnderline"/>
        </w:rPr>
        <w:t>lawmakers believe a strong push from Obama is needed because trade bills are unpopular with many Democrats.</w:t>
      </w:r>
      <w:r w:rsidRPr="00A643E0">
        <w:rPr>
          <w:rStyle w:val="StyleBoldUnderline"/>
          <w:sz w:val="12"/>
        </w:rPr>
        <w:t>¶</w:t>
      </w:r>
    </w:p>
    <w:p w:rsidR="005A0B51" w:rsidRPr="00A643E0" w:rsidRDefault="005A0B51" w:rsidP="005A0B51">
      <w:pPr>
        <w:rPr>
          <w:rStyle w:val="StyleBoldUnderline"/>
          <w:sz w:val="12"/>
        </w:rPr>
      </w:pPr>
    </w:p>
    <w:p w:rsidR="005A0B51" w:rsidRPr="00A643E0" w:rsidRDefault="005A0B51" w:rsidP="00A35084"/>
    <w:p w:rsidR="007C6380" w:rsidRPr="00A643E0" w:rsidRDefault="0068118F" w:rsidP="0068118F">
      <w:pPr>
        <w:pStyle w:val="Heading3"/>
        <w:rPr>
          <w:rFonts w:cs="Times New Roman"/>
        </w:rPr>
      </w:pPr>
      <w:r w:rsidRPr="00A643E0">
        <w:rPr>
          <w:rFonts w:cs="Times New Roman"/>
        </w:rPr>
        <w:lastRenderedPageBreak/>
        <w:t>Political Capital Key to Agenda</w:t>
      </w:r>
    </w:p>
    <w:p w:rsidR="0068118F" w:rsidRPr="00A643E0" w:rsidRDefault="0068118F" w:rsidP="0068118F"/>
    <w:p w:rsidR="0068118F" w:rsidRPr="00A643E0" w:rsidRDefault="0068118F" w:rsidP="0068118F">
      <w:pPr>
        <w:pStyle w:val="Heading4"/>
        <w:rPr>
          <w:rFonts w:cs="Times New Roman"/>
        </w:rPr>
      </w:pPr>
      <w:r w:rsidRPr="00A643E0">
        <w:rPr>
          <w:rFonts w:cs="Times New Roman"/>
        </w:rPr>
        <w:t>Presidential strength key to agenda</w:t>
      </w:r>
    </w:p>
    <w:p w:rsidR="0068118F" w:rsidRPr="00A643E0" w:rsidRDefault="0068118F" w:rsidP="0068118F">
      <w:pPr>
        <w:rPr>
          <w:rStyle w:val="StyleStyleBold12pt"/>
        </w:rPr>
      </w:pPr>
      <w:r w:rsidRPr="00A643E0">
        <w:rPr>
          <w:rStyle w:val="StyleStyleBold12pt"/>
        </w:rPr>
        <w:t>Horowitz, Washington Post, 6-13-13</w:t>
      </w:r>
    </w:p>
    <w:p w:rsidR="0068118F" w:rsidRPr="00A643E0" w:rsidRDefault="0068118F" w:rsidP="0068118F">
      <w:r w:rsidRPr="00A643E0">
        <w:t>[Jason, Washingtonpost.com, “The man guarding Obama's legacy”, Lexis, p. C2, accessed 7-13-13]</w:t>
      </w:r>
    </w:p>
    <w:p w:rsidR="0068118F" w:rsidRPr="00A643E0" w:rsidRDefault="0068118F" w:rsidP="0068118F">
      <w:pPr>
        <w:rPr>
          <w:rStyle w:val="StyleBoldUnderline"/>
        </w:rPr>
      </w:pPr>
    </w:p>
    <w:p w:rsidR="0068118F" w:rsidRPr="00A643E0" w:rsidRDefault="0068118F" w:rsidP="0068118F">
      <w:pPr>
        <w:rPr>
          <w:rStyle w:val="StyleBoldUnderline"/>
        </w:rPr>
      </w:pPr>
      <w:r w:rsidRPr="00A643E0">
        <w:rPr>
          <w:rStyle w:val="StyleBoldUnderline"/>
        </w:rPr>
        <w:t>Pfeiffer said his communications experience has made him more mindful above all of projecting the president's strength. The 2011 debt-ceiling negotiations, he said, showed him the importance of Obama not being perceived as weak or taking the base for granted.</w:t>
      </w:r>
    </w:p>
    <w:p w:rsidR="0068118F" w:rsidRPr="00A643E0" w:rsidRDefault="0068118F" w:rsidP="0068118F">
      <w:pPr>
        <w:rPr>
          <w:rStyle w:val="StyleBoldUnderline"/>
        </w:rPr>
      </w:pPr>
      <w:r w:rsidRPr="00A643E0">
        <w:rPr>
          <w:rStyle w:val="StyleBoldUnderline"/>
        </w:rPr>
        <w:t>"The greatest danger zone a president can be in is when he is being attacked on the left and the right," Pfeiffer said,</w:t>
      </w:r>
      <w:r w:rsidRPr="00A643E0">
        <w:t xml:space="preserve"> recalling the negative reaction to the debt deal. "</w:t>
      </w:r>
      <w:r w:rsidRPr="00A643E0">
        <w:rPr>
          <w:rStyle w:val="StyleBoldUnderline"/>
        </w:rPr>
        <w:t>When they are reading off the same talking points, that's when presidencies fall apart."</w:t>
      </w:r>
    </w:p>
    <w:p w:rsidR="0068118F" w:rsidRPr="00A643E0" w:rsidRDefault="0068118F" w:rsidP="0068118F"/>
    <w:p w:rsidR="0068118F" w:rsidRPr="00A643E0" w:rsidRDefault="0068118F" w:rsidP="0068118F">
      <w:r w:rsidRPr="00A643E0">
        <w:t>[Note – Dan Pfeiffer = Assistant to the President of the United States and Senior Advisor to the President for Strategy and Communications]</w:t>
      </w:r>
    </w:p>
    <w:p w:rsidR="0068118F" w:rsidRPr="00A643E0" w:rsidRDefault="0068118F" w:rsidP="0068118F"/>
    <w:p w:rsidR="0068118F" w:rsidRPr="00A643E0" w:rsidRDefault="0068118F" w:rsidP="0068118F"/>
    <w:p w:rsidR="00875093" w:rsidRPr="00A643E0" w:rsidRDefault="00875093" w:rsidP="00875093">
      <w:pPr>
        <w:pStyle w:val="Heading2"/>
        <w:rPr>
          <w:rFonts w:cs="Times New Roman"/>
        </w:rPr>
      </w:pPr>
      <w:r w:rsidRPr="00A643E0">
        <w:rPr>
          <w:rFonts w:cs="Times New Roman"/>
        </w:rPr>
        <w:lastRenderedPageBreak/>
        <w:t>Trade Promotion Authority Impacts</w:t>
      </w:r>
    </w:p>
    <w:p w:rsidR="00875093" w:rsidRPr="00A643E0" w:rsidRDefault="00875093" w:rsidP="00875093"/>
    <w:p w:rsidR="00462DFC" w:rsidRPr="00A643E0" w:rsidRDefault="00462DFC" w:rsidP="00462DFC">
      <w:pPr>
        <w:pStyle w:val="Heading3"/>
        <w:rPr>
          <w:rFonts w:cs="Times New Roman"/>
        </w:rPr>
      </w:pPr>
      <w:r w:rsidRPr="00A643E0">
        <w:rPr>
          <w:rFonts w:cs="Times New Roman"/>
        </w:rPr>
        <w:lastRenderedPageBreak/>
        <w:t>Key – Laundry List</w:t>
      </w:r>
    </w:p>
    <w:p w:rsidR="00462DFC" w:rsidRPr="00A643E0" w:rsidRDefault="00462DFC" w:rsidP="00462DFC"/>
    <w:p w:rsidR="00462DFC" w:rsidRPr="00A643E0" w:rsidRDefault="00462DFC" w:rsidP="00462DFC">
      <w:pPr>
        <w:pStyle w:val="Heading4"/>
        <w:rPr>
          <w:rFonts w:cs="Times New Roman"/>
        </w:rPr>
      </w:pPr>
      <w:r w:rsidRPr="00A643E0">
        <w:rPr>
          <w:rFonts w:cs="Times New Roman"/>
        </w:rPr>
        <w:t xml:space="preserve">TPA key to exports, global model for agreements, and trade leadership </w:t>
      </w:r>
    </w:p>
    <w:p w:rsidR="00462DFC" w:rsidRPr="00A643E0" w:rsidRDefault="00462DFC" w:rsidP="00462DFC">
      <w:pPr>
        <w:rPr>
          <w:rStyle w:val="StyleStyleBold12pt"/>
        </w:rPr>
      </w:pPr>
      <w:r w:rsidRPr="00A643E0">
        <w:rPr>
          <w:rStyle w:val="StyleStyleBold12pt"/>
        </w:rPr>
        <w:t>Senators Portman &amp; Cantwell, 6-13-13</w:t>
      </w:r>
    </w:p>
    <w:p w:rsidR="00462DFC" w:rsidRPr="00A643E0" w:rsidRDefault="00462DFC" w:rsidP="00462DFC">
      <w:r w:rsidRPr="00A643E0">
        <w:t xml:space="preserve">[Rob, R-Ohio, Maria, D-Washington, Roll Call, “A Bipartisan Opportunity for Jobs”, </w:t>
      </w:r>
      <w:hyperlink r:id="rId25" w:history="1">
        <w:r w:rsidRPr="00A643E0">
          <w:rPr>
            <w:rStyle w:val="Hyperlink"/>
          </w:rPr>
          <w:t>http://www.rollcall.com/news/a_bipartisan_opportunity_for_jobs_commentary-225603-1.html</w:t>
        </w:r>
      </w:hyperlink>
      <w:r w:rsidRPr="00A643E0">
        <w:t>, accessed 7-13-13, AFB]</w:t>
      </w:r>
    </w:p>
    <w:p w:rsidR="00462DFC" w:rsidRPr="00A643E0" w:rsidRDefault="00462DFC" w:rsidP="00462DFC"/>
    <w:p w:rsidR="00462DFC" w:rsidRPr="00A643E0" w:rsidRDefault="00462DFC" w:rsidP="00462DFC">
      <w:pPr>
        <w:rPr>
          <w:rStyle w:val="StyleBoldUnderline"/>
        </w:rPr>
      </w:pPr>
      <w:r w:rsidRPr="00A643E0">
        <w:rPr>
          <w:rStyle w:val="StyleBoldUnderline"/>
        </w:rPr>
        <w:t>This expedited authority</w:t>
      </w:r>
      <w:r w:rsidRPr="00A643E0">
        <w:t xml:space="preserve">, which expired in 2007, </w:t>
      </w:r>
      <w:r w:rsidRPr="00A643E0">
        <w:rPr>
          <w:rStyle w:val="StyleBoldUnderline"/>
        </w:rPr>
        <w:t xml:space="preserve">would allow the president to negotiate and submit export agreements to Congress for a </w:t>
      </w:r>
      <w:proofErr w:type="spellStart"/>
      <w:r w:rsidRPr="00A643E0">
        <w:rPr>
          <w:rStyle w:val="StyleBoldUnderline"/>
        </w:rPr>
        <w:t>clean up</w:t>
      </w:r>
      <w:proofErr w:type="spellEnd"/>
      <w:r w:rsidRPr="00A643E0">
        <w:rPr>
          <w:rStyle w:val="StyleBoldUnderline"/>
        </w:rPr>
        <w:t>-or-down vote without amendments. TPA also would outline principles and framework for trade negotiations, while ensuring continued congressional consultation. TPA principles have guided U.S. bilateral negotiations with countless countries from Chile to Australia, helping us knock down barriers to exports.</w:t>
      </w:r>
    </w:p>
    <w:p w:rsidR="00462DFC" w:rsidRPr="00A643E0" w:rsidRDefault="00462DFC" w:rsidP="00462DFC">
      <w:pPr>
        <w:rPr>
          <w:rStyle w:val="StyleBoldUnderline"/>
        </w:rPr>
      </w:pPr>
      <w:r w:rsidRPr="00A643E0">
        <w:rPr>
          <w:rStyle w:val="StyleBoldUnderline"/>
        </w:rPr>
        <w:t>Although all of our trade agreement partners combined only make up about 10 percent of global gross domestic product, America sends more than 45 percent of our exports to them.</w:t>
      </w:r>
    </w:p>
    <w:p w:rsidR="00462DFC" w:rsidRPr="00A643E0" w:rsidRDefault="00462DFC" w:rsidP="00462DFC">
      <w:r w:rsidRPr="00A643E0">
        <w:rPr>
          <w:rStyle w:val="StyleBoldUnderline"/>
        </w:rPr>
        <w:t xml:space="preserve">Exports are vital to our economy, supporting nearly 10 million American jobs. More than 1 in 3 jobs in Washington </w:t>
      </w:r>
      <w:proofErr w:type="gramStart"/>
      <w:r w:rsidRPr="00A643E0">
        <w:rPr>
          <w:rStyle w:val="StyleBoldUnderline"/>
        </w:rPr>
        <w:t>state</w:t>
      </w:r>
      <w:proofErr w:type="gramEnd"/>
      <w:r w:rsidRPr="00A643E0">
        <w:rPr>
          <w:rStyle w:val="StyleBoldUnderline"/>
        </w:rPr>
        <w:t xml:space="preserve"> is dependent on international trade. And in Ohio, more than one-quarter of manufacturing jobs are dependent on exports</w:t>
      </w:r>
      <w:r w:rsidRPr="00A643E0">
        <w:t>. Exports support American-made products and jobs, from soybean farmers and auto manufacturers in the Midwest to cherry growers and airplane manufacturers in the Pacific Northwest.</w:t>
      </w:r>
    </w:p>
    <w:p w:rsidR="00462DFC" w:rsidRPr="00A643E0" w:rsidRDefault="00462DFC" w:rsidP="00462DFC">
      <w:r w:rsidRPr="00A643E0">
        <w:t xml:space="preserve">But we need to ensure that these jobs continue to grow under a 21st-century trade-negotiating framework. </w:t>
      </w:r>
      <w:r w:rsidRPr="00A643E0">
        <w:rPr>
          <w:rStyle w:val="StyleBoldUnderline"/>
        </w:rPr>
        <w:t>By creating a comprehensive, high-standard model for trade, we can establish new trade disciplines and structure agreements that include enforceable provisions on issues important to our domestic workforce and businesses</w:t>
      </w:r>
    </w:p>
    <w:p w:rsidR="00462DFC" w:rsidRPr="00A643E0" w:rsidRDefault="00462DFC" w:rsidP="00462DFC">
      <w:pPr>
        <w:rPr>
          <w:rStyle w:val="StyleBoldUnderline"/>
        </w:rPr>
      </w:pPr>
      <w:r w:rsidRPr="00A643E0">
        <w:rPr>
          <w:rStyle w:val="StyleBoldUnderline"/>
        </w:rPr>
        <w:t>Passing TPA is crucial to asserting America’s leadership in the global economy. With competitors such as China creating alliances around the world daily, we must proactively engage our trading partners to improve access for American goods and to knock down unfair barriers. Equally important, these agreements allow us to hold our competitors’ feet to the fire when they don’t play by the rules.</w:t>
      </w:r>
    </w:p>
    <w:p w:rsidR="00462DFC" w:rsidRPr="00A643E0" w:rsidRDefault="00462DFC" w:rsidP="00462DFC">
      <w:pPr>
        <w:rPr>
          <w:rStyle w:val="StyleBoldUnderline"/>
        </w:rPr>
      </w:pPr>
    </w:p>
    <w:p w:rsidR="00E47456" w:rsidRPr="00A643E0" w:rsidRDefault="00E47456" w:rsidP="00E47456">
      <w:pPr>
        <w:pStyle w:val="Heading3"/>
        <w:rPr>
          <w:rFonts w:cs="Times New Roman"/>
        </w:rPr>
      </w:pPr>
      <w:r w:rsidRPr="00A643E0">
        <w:rPr>
          <w:rFonts w:cs="Times New Roman"/>
        </w:rPr>
        <w:lastRenderedPageBreak/>
        <w:t>Key to Trade</w:t>
      </w:r>
    </w:p>
    <w:p w:rsidR="00E47456" w:rsidRPr="00A643E0" w:rsidRDefault="00E47456" w:rsidP="00E47456"/>
    <w:p w:rsidR="00E47456" w:rsidRPr="00A643E0" w:rsidRDefault="00E47456" w:rsidP="00E47456">
      <w:pPr>
        <w:pStyle w:val="Heading4"/>
        <w:rPr>
          <w:rFonts w:cs="Times New Roman"/>
        </w:rPr>
      </w:pPr>
      <w:r w:rsidRPr="00A643E0">
        <w:rPr>
          <w:rFonts w:cs="Times New Roman"/>
        </w:rPr>
        <w:t>TPA’s key to growth and trade, and completing trade agreements</w:t>
      </w:r>
    </w:p>
    <w:p w:rsidR="00E47456" w:rsidRPr="00A643E0" w:rsidRDefault="00E47456" w:rsidP="00E47456">
      <w:r w:rsidRPr="00A643E0">
        <w:rPr>
          <w:rStyle w:val="StyleStyleBold12pt"/>
        </w:rPr>
        <w:t>US Chamber of Commerce 13</w:t>
      </w:r>
    </w:p>
    <w:p w:rsidR="00E47456" w:rsidRPr="00A643E0" w:rsidRDefault="00E47456" w:rsidP="00E47456">
      <w:r w:rsidRPr="00A643E0">
        <w:t>[2013, “Why Does America Need Trade Promotion Authority (TPA)?</w:t>
      </w:r>
      <w:proofErr w:type="gramStart"/>
      <w:r w:rsidRPr="00A643E0">
        <w:t>”,</w:t>
      </w:r>
      <w:proofErr w:type="gramEnd"/>
      <w:r w:rsidRPr="00A643E0">
        <w:t xml:space="preserve"> </w:t>
      </w:r>
      <w:hyperlink r:id="rId26" w:history="1">
        <w:r w:rsidRPr="00A643E0">
          <w:rPr>
            <w:rStyle w:val="Hyperlink"/>
          </w:rPr>
          <w:t>http://www.uschamber.com/international/why-does-america-need-trade-promotion-authority-tpa</w:t>
        </w:r>
      </w:hyperlink>
      <w:r w:rsidRPr="00A643E0">
        <w:t>, accessed: 7/8/13, ML]</w:t>
      </w:r>
    </w:p>
    <w:p w:rsidR="00E47456" w:rsidRPr="00A643E0" w:rsidRDefault="00E47456" w:rsidP="00E47456"/>
    <w:p w:rsidR="00E47456" w:rsidRPr="00A643E0" w:rsidRDefault="00E47456" w:rsidP="00E47456">
      <w:r w:rsidRPr="00A643E0">
        <w:rPr>
          <w:rStyle w:val="StyleBoldUnderline"/>
        </w:rPr>
        <w:t xml:space="preserve">Why Does America Need </w:t>
      </w:r>
      <w:r w:rsidRPr="00A643E0">
        <w:t xml:space="preserve">Trade Promotion Authority </w:t>
      </w:r>
      <w:r w:rsidRPr="00A643E0">
        <w:rPr>
          <w:rStyle w:val="StyleBoldUnderline"/>
        </w:rPr>
        <w:t>(TPA)?</w:t>
      </w:r>
    </w:p>
    <w:p w:rsidR="00E47456" w:rsidRPr="00A643E0" w:rsidRDefault="00E47456" w:rsidP="00E47456">
      <w:r w:rsidRPr="00A643E0">
        <w:t xml:space="preserve">Reason 1: </w:t>
      </w:r>
      <w:r w:rsidRPr="00A643E0">
        <w:rPr>
          <w:rStyle w:val="StyleBoldUnderline"/>
        </w:rPr>
        <w:t>Trade Supports Growth</w:t>
      </w:r>
      <w:r w:rsidRPr="00A643E0">
        <w:t xml:space="preserve"> </w:t>
      </w:r>
      <w:r w:rsidRPr="00A643E0">
        <w:rPr>
          <w:rStyle w:val="StyleBoldUnderline"/>
        </w:rPr>
        <w:t>and Jobs</w:t>
      </w:r>
    </w:p>
    <w:p w:rsidR="00E47456" w:rsidRPr="00A643E0" w:rsidRDefault="00E47456" w:rsidP="00E47456">
      <w:pPr>
        <w:pStyle w:val="ListParagraph"/>
        <w:numPr>
          <w:ilvl w:val="0"/>
          <w:numId w:val="2"/>
        </w:numPr>
      </w:pPr>
      <w:r w:rsidRPr="00A643E0">
        <w:t>Outside our borders are markets that represent</w:t>
      </w:r>
      <w:r w:rsidRPr="00A643E0">
        <w:rPr>
          <w:b/>
        </w:rPr>
        <w:t xml:space="preserve"> </w:t>
      </w:r>
      <w:r w:rsidRPr="00A643E0">
        <w:rPr>
          <w:rStyle w:val="Strong"/>
          <w:b w:val="0"/>
        </w:rPr>
        <w:t>80% of the world’s purchasing power, 92% of its economic growth, and 95% of its consumers.</w:t>
      </w:r>
    </w:p>
    <w:p w:rsidR="00E47456" w:rsidRPr="00A643E0" w:rsidRDefault="00E47456" w:rsidP="00E47456">
      <w:pPr>
        <w:pStyle w:val="ListParagraph"/>
        <w:numPr>
          <w:ilvl w:val="0"/>
          <w:numId w:val="2"/>
        </w:numPr>
      </w:pPr>
      <w:r w:rsidRPr="00A643E0">
        <w:rPr>
          <w:b/>
          <w:u w:val="single"/>
        </w:rPr>
        <w:t>Trade</w:t>
      </w:r>
      <w:r w:rsidRPr="00A643E0">
        <w:t xml:space="preserve"> already </w:t>
      </w:r>
      <w:r w:rsidRPr="00A643E0">
        <w:rPr>
          <w:b/>
          <w:u w:val="single"/>
        </w:rPr>
        <w:t>supports</w:t>
      </w:r>
      <w:r w:rsidRPr="00A643E0">
        <w:rPr>
          <w:u w:val="single"/>
        </w:rPr>
        <w:t xml:space="preserve"> </w:t>
      </w:r>
      <w:r w:rsidRPr="00A643E0">
        <w:rPr>
          <w:rStyle w:val="Strong"/>
        </w:rPr>
        <w:t>38 million American jobs</w:t>
      </w:r>
    </w:p>
    <w:p w:rsidR="00E47456" w:rsidRPr="00A643E0" w:rsidRDefault="00E47456" w:rsidP="00E47456">
      <w:pPr>
        <w:pStyle w:val="ListParagraph"/>
        <w:numPr>
          <w:ilvl w:val="0"/>
          <w:numId w:val="2"/>
        </w:numPr>
      </w:pPr>
      <w:r w:rsidRPr="00A643E0">
        <w:rPr>
          <w:rStyle w:val="StyleBoldUnderline"/>
        </w:rPr>
        <w:t>One in three manufacturing jobs</w:t>
      </w:r>
      <w:r w:rsidRPr="00A643E0">
        <w:rPr>
          <w:rStyle w:val="Strong"/>
        </w:rPr>
        <w:t xml:space="preserve"> </w:t>
      </w:r>
      <w:r w:rsidRPr="00A643E0">
        <w:rPr>
          <w:rStyle w:val="StyleBoldUnderline"/>
        </w:rPr>
        <w:t>depends</w:t>
      </w:r>
      <w:r w:rsidRPr="00A643E0">
        <w:t xml:space="preserve"> </w:t>
      </w:r>
      <w:r w:rsidRPr="00A643E0">
        <w:rPr>
          <w:rStyle w:val="StyleBoldUnderline"/>
        </w:rPr>
        <w:t>on exports</w:t>
      </w:r>
      <w:r w:rsidRPr="00A643E0">
        <w:t xml:space="preserve">, and </w:t>
      </w:r>
      <w:r w:rsidRPr="00A643E0">
        <w:rPr>
          <w:rStyle w:val="Strong"/>
        </w:rPr>
        <w:t>one in three acres</w:t>
      </w:r>
      <w:r w:rsidRPr="00A643E0">
        <w:t xml:space="preserve"> on American farms is planted for export.</w:t>
      </w:r>
    </w:p>
    <w:p w:rsidR="00E47456" w:rsidRPr="00A643E0" w:rsidRDefault="00E47456" w:rsidP="00E47456">
      <w:pPr>
        <w:pStyle w:val="ListParagraph"/>
        <w:numPr>
          <w:ilvl w:val="0"/>
          <w:numId w:val="2"/>
        </w:numPr>
      </w:pPr>
      <w:r w:rsidRPr="00A643E0">
        <w:rPr>
          <w:rStyle w:val="StyleBoldUnderline"/>
        </w:rPr>
        <w:t xml:space="preserve">U.S. </w:t>
      </w:r>
      <w:r w:rsidRPr="00A643E0">
        <w:t>services</w:t>
      </w:r>
      <w:r w:rsidRPr="00A643E0">
        <w:rPr>
          <w:rStyle w:val="StyleBoldUnderline"/>
        </w:rPr>
        <w:t xml:space="preserve"> exports top $600 billion</w:t>
      </w:r>
      <w:r w:rsidRPr="00A643E0">
        <w:t>, leading the world rankings.</w:t>
      </w:r>
    </w:p>
    <w:p w:rsidR="00E47456" w:rsidRPr="00A643E0" w:rsidRDefault="00E47456" w:rsidP="00E47456">
      <w:pPr>
        <w:rPr>
          <w:b/>
          <w:bCs/>
          <w:u w:val="single"/>
        </w:rPr>
      </w:pPr>
      <w:r w:rsidRPr="00A643E0">
        <w:t xml:space="preserve">Reason 2: </w:t>
      </w:r>
      <w:r w:rsidRPr="00A643E0">
        <w:rPr>
          <w:rStyle w:val="StyleBoldUnderline"/>
        </w:rPr>
        <w:t>Trade is Vital to Small Business</w:t>
      </w:r>
    </w:p>
    <w:p w:rsidR="00E47456" w:rsidRPr="00A643E0" w:rsidRDefault="00E47456" w:rsidP="00E47456">
      <w:pPr>
        <w:pStyle w:val="ListParagraph"/>
        <w:numPr>
          <w:ilvl w:val="0"/>
          <w:numId w:val="3"/>
        </w:numPr>
        <w:rPr>
          <w:rStyle w:val="StyleBoldUnderline"/>
          <w:b w:val="0"/>
          <w:bCs w:val="0"/>
          <w:u w:val="none"/>
        </w:rPr>
      </w:pPr>
      <w:r w:rsidRPr="00A643E0">
        <w:t xml:space="preserve">More than </w:t>
      </w:r>
      <w:r w:rsidRPr="00A643E0">
        <w:rPr>
          <w:rStyle w:val="StyleBoldUnderline"/>
        </w:rPr>
        <w:t>97% of the 300,000 U.S. companies that export</w:t>
      </w:r>
      <w:r w:rsidRPr="00A643E0">
        <w:t xml:space="preserve"> their products </w:t>
      </w:r>
      <w:r w:rsidRPr="00A643E0">
        <w:rPr>
          <w:rStyle w:val="StyleBoldUnderline"/>
        </w:rPr>
        <w:t>are small and medium-sized companies.</w:t>
      </w:r>
    </w:p>
    <w:p w:rsidR="00E47456" w:rsidRPr="00A643E0" w:rsidRDefault="00E47456" w:rsidP="00E47456">
      <w:pPr>
        <w:pStyle w:val="ListParagraph"/>
        <w:numPr>
          <w:ilvl w:val="0"/>
          <w:numId w:val="3"/>
        </w:numPr>
      </w:pPr>
      <w:r w:rsidRPr="00A643E0">
        <w:rPr>
          <w:rStyle w:val="StyleBoldUnderline"/>
        </w:rPr>
        <w:t>Small firms account for</w:t>
      </w:r>
      <w:r w:rsidRPr="00A643E0">
        <w:t xml:space="preserve"> </w:t>
      </w:r>
      <w:r w:rsidRPr="00A643E0">
        <w:rPr>
          <w:rStyle w:val="Strong"/>
        </w:rPr>
        <w:t xml:space="preserve">more than </w:t>
      </w:r>
      <w:r w:rsidRPr="00A643E0">
        <w:rPr>
          <w:rStyle w:val="StyleBoldUnderline"/>
        </w:rPr>
        <w:t>one-third of all U.S. merchandise</w:t>
      </w:r>
      <w:r w:rsidRPr="00A643E0">
        <w:t xml:space="preserve"> exports.</w:t>
      </w:r>
    </w:p>
    <w:p w:rsidR="00E47456" w:rsidRPr="00A643E0" w:rsidRDefault="00E47456" w:rsidP="00E47456">
      <w:pPr>
        <w:rPr>
          <w:rStyle w:val="StyleBoldUnderline"/>
        </w:rPr>
      </w:pPr>
      <w:r w:rsidRPr="00A643E0">
        <w:t xml:space="preserve">Reason 3: </w:t>
      </w:r>
      <w:r w:rsidRPr="00A643E0">
        <w:rPr>
          <w:rStyle w:val="StyleBoldUnderline"/>
        </w:rPr>
        <w:t>Trade Agreements Level the Playing Field</w:t>
      </w:r>
    </w:p>
    <w:p w:rsidR="00E47456" w:rsidRPr="00A643E0" w:rsidRDefault="00E47456" w:rsidP="00E47456">
      <w:pPr>
        <w:pStyle w:val="ListParagraph"/>
        <w:numPr>
          <w:ilvl w:val="0"/>
          <w:numId w:val="4"/>
        </w:numPr>
      </w:pPr>
      <w:r w:rsidRPr="00A643E0">
        <w:t xml:space="preserve">Many </w:t>
      </w:r>
      <w:r w:rsidRPr="00A643E0">
        <w:rPr>
          <w:rStyle w:val="StyleBoldUnderline"/>
        </w:rPr>
        <w:t>countries slap tariffs on U.S. exports</w:t>
      </w:r>
      <w:r w:rsidRPr="00A643E0">
        <w:t xml:space="preserve"> that are</w:t>
      </w:r>
      <w:r w:rsidRPr="00A643E0">
        <w:rPr>
          <w:rStyle w:val="Strong"/>
        </w:rPr>
        <w:t xml:space="preserve"> ten or twenty times </w:t>
      </w:r>
      <w:r w:rsidRPr="00A643E0">
        <w:t>as high as our own, and a web of non-tariff barriers overseas often shut out U.S. goods and services.</w:t>
      </w:r>
    </w:p>
    <w:p w:rsidR="00E47456" w:rsidRPr="00A643E0" w:rsidRDefault="00E47456" w:rsidP="00E47456">
      <w:pPr>
        <w:pStyle w:val="ListParagraph"/>
        <w:numPr>
          <w:ilvl w:val="0"/>
          <w:numId w:val="4"/>
        </w:numPr>
      </w:pPr>
      <w:r w:rsidRPr="00A643E0">
        <w:rPr>
          <w:rStyle w:val="StyleBoldUnderline"/>
        </w:rPr>
        <w:t>Trade agreements</w:t>
      </w:r>
      <w:r w:rsidRPr="00A643E0">
        <w:t xml:space="preserve"> can </w:t>
      </w:r>
      <w:r w:rsidRPr="00A643E0">
        <w:rPr>
          <w:rStyle w:val="StyleBoldUnderline"/>
        </w:rPr>
        <w:t>tear down those</w:t>
      </w:r>
      <w:r w:rsidRPr="00A643E0">
        <w:t xml:space="preserve"> barriers. That’s why </w:t>
      </w:r>
      <w:r w:rsidRPr="00A643E0">
        <w:rPr>
          <w:rStyle w:val="StyleBoldUnderline"/>
        </w:rPr>
        <w:t>U.S. exports to new</w:t>
      </w:r>
      <w:r w:rsidRPr="00A643E0">
        <w:t xml:space="preserve"> free-trade agreement (</w:t>
      </w:r>
      <w:r w:rsidRPr="00A643E0">
        <w:rPr>
          <w:rStyle w:val="StyleBoldUnderline"/>
        </w:rPr>
        <w:t>FTA) partners have grown on average four times as rapidly</w:t>
      </w:r>
      <w:r w:rsidRPr="00A643E0">
        <w:rPr>
          <w:rStyle w:val="Strong"/>
        </w:rPr>
        <w:t xml:space="preserve"> </w:t>
      </w:r>
      <w:r w:rsidRPr="00A643E0">
        <w:t>in the period following an agreement’s entry-into-force as U.S. exports globally.</w:t>
      </w:r>
    </w:p>
    <w:p w:rsidR="00E47456" w:rsidRPr="00A643E0" w:rsidRDefault="00E47456" w:rsidP="00E47456">
      <w:pPr>
        <w:pStyle w:val="ListParagraph"/>
        <w:numPr>
          <w:ilvl w:val="0"/>
          <w:numId w:val="4"/>
        </w:numPr>
        <w:rPr>
          <w:rStyle w:val="StyleBoldUnderline"/>
          <w:b w:val="0"/>
          <w:bCs w:val="0"/>
          <w:u w:val="none"/>
        </w:rPr>
      </w:pPr>
      <w:r w:rsidRPr="00A643E0">
        <w:t xml:space="preserve">The expansion in trade spurred by </w:t>
      </w:r>
      <w:r w:rsidRPr="00A643E0">
        <w:rPr>
          <w:rStyle w:val="StyleBoldUnderline"/>
        </w:rPr>
        <w:t>FTAs</w:t>
      </w:r>
      <w:r w:rsidRPr="00A643E0">
        <w:t xml:space="preserve"> </w:t>
      </w:r>
      <w:r w:rsidRPr="00A643E0">
        <w:rPr>
          <w:rStyle w:val="StyleBoldUnderline"/>
        </w:rPr>
        <w:t>sustains</w:t>
      </w:r>
      <w:r w:rsidRPr="00A643E0">
        <w:t xml:space="preserve"> more than </w:t>
      </w:r>
      <w:r w:rsidRPr="00A643E0">
        <w:rPr>
          <w:rStyle w:val="StyleBoldUnderline"/>
        </w:rPr>
        <w:t>five million American jobs.</w:t>
      </w:r>
    </w:p>
    <w:p w:rsidR="00E47456" w:rsidRPr="00A643E0" w:rsidRDefault="00E47456" w:rsidP="00E47456">
      <w:pPr>
        <w:pStyle w:val="ListParagraph"/>
        <w:numPr>
          <w:ilvl w:val="0"/>
          <w:numId w:val="4"/>
        </w:numPr>
      </w:pPr>
      <w:r w:rsidRPr="00A643E0">
        <w:t xml:space="preserve">While they represent just 10% of global GDP, </w:t>
      </w:r>
      <w:r w:rsidRPr="00A643E0">
        <w:rPr>
          <w:rStyle w:val="Strong"/>
        </w:rPr>
        <w:t>America’s 20 FTA partners buy nearly half of U.S. exports.</w:t>
      </w:r>
    </w:p>
    <w:p w:rsidR="00E47456" w:rsidRPr="00A643E0" w:rsidRDefault="00E47456" w:rsidP="00E47456">
      <w:pPr>
        <w:pStyle w:val="ListParagraph"/>
        <w:numPr>
          <w:ilvl w:val="0"/>
          <w:numId w:val="4"/>
        </w:numPr>
      </w:pPr>
      <w:r w:rsidRPr="00A643E0">
        <w:t>The U</w:t>
      </w:r>
      <w:r w:rsidRPr="00A643E0">
        <w:rPr>
          <w:rStyle w:val="StyleBoldUnderline"/>
        </w:rPr>
        <w:t>.S. has a trade surplus with</w:t>
      </w:r>
      <w:r w:rsidRPr="00A643E0">
        <w:rPr>
          <w:rStyle w:val="Strong"/>
        </w:rPr>
        <w:t xml:space="preserve"> its 20 </w:t>
      </w:r>
      <w:r w:rsidRPr="00A643E0">
        <w:rPr>
          <w:rStyle w:val="StyleBoldUnderline"/>
        </w:rPr>
        <w:t>FTA partners</w:t>
      </w:r>
      <w:r w:rsidRPr="00A643E0">
        <w:t xml:space="preserve"> in manufactures, services, and agricultural products.</w:t>
      </w:r>
    </w:p>
    <w:p w:rsidR="00E47456" w:rsidRPr="00A643E0" w:rsidRDefault="00E47456" w:rsidP="00E47456">
      <w:r w:rsidRPr="00A643E0">
        <w:t>Reason 4: We Can Do More to Seize the Benefits of Trade</w:t>
      </w:r>
    </w:p>
    <w:p w:rsidR="00E47456" w:rsidRPr="00A643E0" w:rsidRDefault="00E47456" w:rsidP="00E47456">
      <w:pPr>
        <w:pStyle w:val="ListParagraph"/>
        <w:numPr>
          <w:ilvl w:val="0"/>
          <w:numId w:val="5"/>
        </w:numPr>
      </w:pPr>
      <w:r w:rsidRPr="00A643E0">
        <w:rPr>
          <w:rStyle w:val="StyleBoldUnderline"/>
        </w:rPr>
        <w:t>To extend these benefits</w:t>
      </w:r>
      <w:r w:rsidRPr="00A643E0">
        <w:t xml:space="preserve">, the U.S. </w:t>
      </w:r>
      <w:r w:rsidRPr="00A643E0">
        <w:rPr>
          <w:rStyle w:val="StyleBoldUnderline"/>
        </w:rPr>
        <w:t>has</w:t>
      </w:r>
      <w:r w:rsidRPr="00A643E0">
        <w:t xml:space="preserve"> embarked on a bold new trade agenda that includes </w:t>
      </w:r>
      <w:r w:rsidRPr="00A643E0">
        <w:rPr>
          <w:rStyle w:val="StyleBoldUnderline"/>
        </w:rPr>
        <w:t>negotiations for the T</w:t>
      </w:r>
      <w:r w:rsidRPr="00A643E0">
        <w:rPr>
          <w:rStyle w:val="Strong"/>
          <w:b w:val="0"/>
        </w:rPr>
        <w:t>rans-</w:t>
      </w:r>
      <w:r w:rsidRPr="00A643E0">
        <w:rPr>
          <w:rStyle w:val="StyleBoldUnderline"/>
        </w:rPr>
        <w:t>P</w:t>
      </w:r>
      <w:r w:rsidRPr="00A643E0">
        <w:rPr>
          <w:rStyle w:val="Strong"/>
          <w:b w:val="0"/>
        </w:rPr>
        <w:t xml:space="preserve">acific </w:t>
      </w:r>
      <w:r w:rsidRPr="00A643E0">
        <w:rPr>
          <w:rStyle w:val="StyleBoldUnderline"/>
        </w:rPr>
        <w:t>P</w:t>
      </w:r>
      <w:r w:rsidRPr="00A643E0">
        <w:rPr>
          <w:rStyle w:val="Strong"/>
          <w:b w:val="0"/>
        </w:rPr>
        <w:t>artnership</w:t>
      </w:r>
      <w:r w:rsidRPr="00A643E0">
        <w:t>, with 11 other Asia-Pacific nations;</w:t>
      </w:r>
    </w:p>
    <w:p w:rsidR="00E47456" w:rsidRPr="00A643E0" w:rsidRDefault="00E47456" w:rsidP="00E47456">
      <w:pPr>
        <w:pStyle w:val="ListParagraph"/>
        <w:numPr>
          <w:ilvl w:val="0"/>
          <w:numId w:val="5"/>
        </w:numPr>
      </w:pPr>
      <w:r w:rsidRPr="00A643E0">
        <w:t>The</w:t>
      </w:r>
      <w:r w:rsidRPr="00A643E0">
        <w:rPr>
          <w:rStyle w:val="Strong"/>
        </w:rPr>
        <w:t xml:space="preserve"> </w:t>
      </w:r>
      <w:r w:rsidRPr="00A643E0">
        <w:rPr>
          <w:rStyle w:val="StyleBoldUnderline"/>
        </w:rPr>
        <w:t>Trans-Atlantic Trade</w:t>
      </w:r>
      <w:r w:rsidRPr="00A643E0">
        <w:rPr>
          <w:rStyle w:val="Strong"/>
        </w:rPr>
        <w:t xml:space="preserve"> and Investment </w:t>
      </w:r>
      <w:r w:rsidRPr="00A643E0">
        <w:rPr>
          <w:rStyle w:val="StyleBoldUnderline"/>
        </w:rPr>
        <w:t>Partnership</w:t>
      </w:r>
      <w:r w:rsidRPr="00A643E0">
        <w:t xml:space="preserve">, with the European Union; </w:t>
      </w:r>
      <w:r w:rsidRPr="00A643E0">
        <w:rPr>
          <w:rStyle w:val="StyleBoldUnderline"/>
        </w:rPr>
        <w:t>and</w:t>
      </w:r>
    </w:p>
    <w:p w:rsidR="00E47456" w:rsidRPr="00A643E0" w:rsidRDefault="00E47456" w:rsidP="00E47456">
      <w:pPr>
        <w:pStyle w:val="ListParagraph"/>
        <w:numPr>
          <w:ilvl w:val="0"/>
          <w:numId w:val="5"/>
        </w:numPr>
      </w:pPr>
      <w:r w:rsidRPr="00A643E0">
        <w:rPr>
          <w:rStyle w:val="StyleBoldUnderline"/>
        </w:rPr>
        <w:t>The Trade in Services Agreement</w:t>
      </w:r>
      <w:r w:rsidRPr="00A643E0">
        <w:t>, with nearly 50 other countries.</w:t>
      </w:r>
    </w:p>
    <w:p w:rsidR="00E47456" w:rsidRPr="00A643E0" w:rsidRDefault="00E47456" w:rsidP="00E47456">
      <w:r w:rsidRPr="00A643E0">
        <w:t xml:space="preserve">Reason 5: </w:t>
      </w:r>
      <w:r w:rsidRPr="00A643E0">
        <w:rPr>
          <w:rStyle w:val="StyleBoldUnderline"/>
        </w:rPr>
        <w:t>To Do Any of the Above, America Needs TPA</w:t>
      </w:r>
    </w:p>
    <w:p w:rsidR="00E47456" w:rsidRPr="00A643E0" w:rsidRDefault="00E47456" w:rsidP="00E47456">
      <w:pPr>
        <w:pStyle w:val="ListParagraph"/>
        <w:numPr>
          <w:ilvl w:val="0"/>
          <w:numId w:val="6"/>
        </w:numPr>
      </w:pPr>
      <w:r w:rsidRPr="00A643E0">
        <w:t xml:space="preserve">But </w:t>
      </w:r>
      <w:r w:rsidRPr="00A643E0">
        <w:rPr>
          <w:rStyle w:val="StyleBoldUnderline"/>
        </w:rPr>
        <w:t>to finalize any of these</w:t>
      </w:r>
      <w:r w:rsidRPr="00A643E0">
        <w:t xml:space="preserve"> agreements</w:t>
      </w:r>
      <w:r w:rsidRPr="00A643E0">
        <w:rPr>
          <w:rStyle w:val="StyleBoldUnderline"/>
        </w:rPr>
        <w:t>, Congress must approve</w:t>
      </w:r>
      <w:r w:rsidRPr="00A643E0">
        <w:t xml:space="preserve"> Trade Promotion Authority (</w:t>
      </w:r>
      <w:r w:rsidRPr="00A643E0">
        <w:rPr>
          <w:rStyle w:val="StyleBoldUnderline"/>
        </w:rPr>
        <w:t>TPA</w:t>
      </w:r>
      <w:r w:rsidRPr="00A643E0">
        <w:t>).</w:t>
      </w:r>
    </w:p>
    <w:p w:rsidR="00E47456" w:rsidRPr="00A643E0" w:rsidRDefault="00E47456" w:rsidP="00E47456">
      <w:pPr>
        <w:pStyle w:val="ListParagraph"/>
        <w:numPr>
          <w:ilvl w:val="0"/>
          <w:numId w:val="6"/>
        </w:numPr>
      </w:pPr>
      <w:r w:rsidRPr="00A643E0">
        <w:t xml:space="preserve">The Constitution gives </w:t>
      </w:r>
      <w:r w:rsidRPr="00A643E0">
        <w:rPr>
          <w:rStyle w:val="Strong"/>
        </w:rPr>
        <w:t>Congress</w:t>
      </w:r>
      <w:r w:rsidRPr="00A643E0">
        <w:t xml:space="preserve"> authority to regulate international trade, but it gives the </w:t>
      </w:r>
      <w:r w:rsidRPr="00A643E0">
        <w:rPr>
          <w:rStyle w:val="Strong"/>
        </w:rPr>
        <w:t xml:space="preserve">President </w:t>
      </w:r>
      <w:r w:rsidRPr="00A643E0">
        <w:t>authority to negotiate with foreign governments.</w:t>
      </w:r>
    </w:p>
    <w:p w:rsidR="00E47456" w:rsidRPr="00A643E0" w:rsidRDefault="00E47456" w:rsidP="00E47456">
      <w:pPr>
        <w:pStyle w:val="ListParagraph"/>
        <w:numPr>
          <w:ilvl w:val="0"/>
          <w:numId w:val="6"/>
        </w:numPr>
      </w:pPr>
      <w:r w:rsidRPr="00A643E0">
        <w:rPr>
          <w:rStyle w:val="StyleBoldUnderline"/>
        </w:rPr>
        <w:t>TPA builds on this constitutional partnership</w:t>
      </w:r>
      <w:r w:rsidRPr="00A643E0">
        <w:t xml:space="preserve"> </w:t>
      </w:r>
      <w:r w:rsidRPr="00A643E0">
        <w:rPr>
          <w:rStyle w:val="StyleBoldUnderline"/>
        </w:rPr>
        <w:t>by requiring the executive branch to consult</w:t>
      </w:r>
      <w:r w:rsidRPr="00A643E0">
        <w:t xml:space="preserve"> extensively </w:t>
      </w:r>
      <w:r w:rsidRPr="00A643E0">
        <w:rPr>
          <w:rStyle w:val="StyleBoldUnderline"/>
        </w:rPr>
        <w:t>with Congress</w:t>
      </w:r>
      <w:r w:rsidRPr="00A643E0">
        <w:t xml:space="preserve"> during negotiations while assuring U.S. trading partners that agreements will receive an up-or-down vote.</w:t>
      </w:r>
    </w:p>
    <w:p w:rsidR="00E47456" w:rsidRPr="00A643E0" w:rsidRDefault="00E47456" w:rsidP="00E47456"/>
    <w:p w:rsidR="009013B0" w:rsidRPr="00A643E0" w:rsidRDefault="009013B0" w:rsidP="009013B0">
      <w:pPr>
        <w:pStyle w:val="Heading3"/>
        <w:rPr>
          <w:rFonts w:cs="Times New Roman"/>
        </w:rPr>
      </w:pPr>
      <w:r w:rsidRPr="00A643E0">
        <w:rPr>
          <w:rFonts w:cs="Times New Roman"/>
        </w:rPr>
        <w:lastRenderedPageBreak/>
        <w:t>Key to Jobs</w:t>
      </w:r>
    </w:p>
    <w:p w:rsidR="009013B0" w:rsidRPr="00A643E0" w:rsidRDefault="009013B0" w:rsidP="009013B0"/>
    <w:p w:rsidR="009013B0" w:rsidRPr="00A643E0" w:rsidRDefault="009013B0" w:rsidP="009013B0">
      <w:pPr>
        <w:pStyle w:val="Heading4"/>
        <w:rPr>
          <w:rFonts w:cs="Times New Roman"/>
        </w:rPr>
      </w:pPr>
      <w:r w:rsidRPr="00A643E0">
        <w:rPr>
          <w:rFonts w:cs="Times New Roman"/>
        </w:rPr>
        <w:t>TPA renewal increases imports – critical to jobs and the manufacturing industry</w:t>
      </w:r>
    </w:p>
    <w:p w:rsidR="009013B0" w:rsidRPr="00A643E0" w:rsidRDefault="009013B0" w:rsidP="009013B0">
      <w:r w:rsidRPr="00A643E0">
        <w:rPr>
          <w:rStyle w:val="StyleStyleBold12pt"/>
        </w:rPr>
        <w:t xml:space="preserve">Riley, Heritage Foundation Trade Policy senior policy analyst, &amp; </w:t>
      </w:r>
      <w:hyperlink r:id="rId27" w:history="1">
        <w:r w:rsidRPr="00A643E0">
          <w:rPr>
            <w:rStyle w:val="StyleStyleBold12pt"/>
          </w:rPr>
          <w:t>Kim</w:t>
        </w:r>
      </w:hyperlink>
      <w:r w:rsidRPr="00A643E0">
        <w:rPr>
          <w:rStyle w:val="StyleStyleBold12pt"/>
        </w:rPr>
        <w:t>, Heritage Foundation Senior Policy Analyst, 13</w:t>
      </w:r>
    </w:p>
    <w:p w:rsidR="009013B0" w:rsidRPr="00A643E0" w:rsidRDefault="009013B0" w:rsidP="009013B0">
      <w:r w:rsidRPr="00A643E0">
        <w:t xml:space="preserve">[Bryan and Anthony B, Heritage Foundation, 4/16/13, “Advancing Trade Freedom: Key Objective of Trade Promotion Authority Renewal”, </w:t>
      </w:r>
      <w:hyperlink r:id="rId28" w:history="1">
        <w:r w:rsidRPr="00A643E0">
          <w:rPr>
            <w:rStyle w:val="Hyperlink"/>
          </w:rPr>
          <w:t>http://www.heritage.org/research/reports/2013/04/advancing-trade-freedom-key-objective-of-trade-promotion-authority-renewal</w:t>
        </w:r>
      </w:hyperlink>
      <w:r w:rsidRPr="00A643E0">
        <w:t>, accessed: 7/8/13, ML]</w:t>
      </w:r>
    </w:p>
    <w:p w:rsidR="009013B0" w:rsidRPr="00A643E0" w:rsidRDefault="009013B0" w:rsidP="009013B0"/>
    <w:p w:rsidR="009013B0" w:rsidRPr="00A643E0" w:rsidRDefault="009013B0" w:rsidP="009013B0">
      <w:r w:rsidRPr="00A643E0">
        <w:t xml:space="preserve">The </w:t>
      </w:r>
      <w:r w:rsidRPr="00A643E0">
        <w:rPr>
          <w:rStyle w:val="StyleBoldUnderline"/>
        </w:rPr>
        <w:t>TPA renewal</w:t>
      </w:r>
      <w:r w:rsidRPr="00A643E0">
        <w:t xml:space="preserve"> debate in Congress </w:t>
      </w:r>
      <w:r w:rsidRPr="00A643E0">
        <w:rPr>
          <w:rStyle w:val="StyleBoldUnderline"/>
        </w:rPr>
        <w:t xml:space="preserve">should reflect </w:t>
      </w:r>
      <w:r w:rsidRPr="00A643E0">
        <w:t xml:space="preserve">the fact </w:t>
      </w:r>
      <w:r w:rsidRPr="00A643E0">
        <w:rPr>
          <w:rStyle w:val="StyleBoldUnderline"/>
        </w:rPr>
        <w:t>that both exports and imports are</w:t>
      </w:r>
      <w:r w:rsidRPr="00A643E0">
        <w:t xml:space="preserve"> </w:t>
      </w:r>
      <w:r w:rsidRPr="00A643E0">
        <w:rPr>
          <w:rStyle w:val="StyleBoldUnderline"/>
        </w:rPr>
        <w:t>job-supporting activities</w:t>
      </w:r>
      <w:r w:rsidRPr="00A643E0">
        <w:t xml:space="preserve">. </w:t>
      </w:r>
      <w:r w:rsidRPr="00A643E0">
        <w:rPr>
          <w:rStyle w:val="StyleBoldUnderline"/>
        </w:rPr>
        <w:t>In other words, the debate should focus on how to deliver greater trade freedom to Americans that advances the benefits of trade in both directions.</w:t>
      </w:r>
    </w:p>
    <w:p w:rsidR="009013B0" w:rsidRPr="00A643E0" w:rsidRDefault="009013B0" w:rsidP="009013B0">
      <w:r w:rsidRPr="00A643E0">
        <w:rPr>
          <w:rStyle w:val="StyleBoldUnderline"/>
        </w:rPr>
        <w:t xml:space="preserve">It is a </w:t>
      </w:r>
      <w:r w:rsidRPr="00A643E0">
        <w:t xml:space="preserve">common </w:t>
      </w:r>
      <w:r w:rsidRPr="00A643E0">
        <w:rPr>
          <w:rStyle w:val="StyleBoldUnderline"/>
        </w:rPr>
        <w:t>misperception that importing goods</w:t>
      </w:r>
      <w:r w:rsidRPr="00A643E0">
        <w:t xml:space="preserve"> to America </w:t>
      </w:r>
      <w:r w:rsidRPr="00A643E0">
        <w:rPr>
          <w:rStyle w:val="StyleBoldUnderline"/>
        </w:rPr>
        <w:t>comes at the cost of</w:t>
      </w:r>
      <w:r w:rsidRPr="00A643E0">
        <w:t xml:space="preserve"> </w:t>
      </w:r>
      <w:r w:rsidRPr="00A643E0">
        <w:rPr>
          <w:rStyle w:val="StyleBoldUnderline"/>
        </w:rPr>
        <w:t>American jobs</w:t>
      </w:r>
      <w:r w:rsidRPr="00A643E0">
        <w:t xml:space="preserve">. In fact, </w:t>
      </w:r>
      <w:r w:rsidRPr="00A643E0">
        <w:rPr>
          <w:rStyle w:val="StyleBoldUnderline"/>
        </w:rPr>
        <w:t>imports contribute to job creation</w:t>
      </w:r>
      <w:r w:rsidRPr="00A643E0">
        <w:t xml:space="preserve"> on a large scale. The </w:t>
      </w:r>
      <w:r w:rsidRPr="00A643E0">
        <w:rPr>
          <w:rStyle w:val="StyleBoldUnderline"/>
        </w:rPr>
        <w:t>increased</w:t>
      </w:r>
      <w:r w:rsidRPr="00A643E0">
        <w:t xml:space="preserve"> </w:t>
      </w:r>
      <w:r w:rsidRPr="00A643E0">
        <w:rPr>
          <w:rStyle w:val="StyleBoldUnderline"/>
        </w:rPr>
        <w:t>economic activity</w:t>
      </w:r>
      <w:r w:rsidRPr="00A643E0">
        <w:t xml:space="preserve"> associated with every stage of the import process </w:t>
      </w:r>
      <w:r w:rsidRPr="00A643E0">
        <w:rPr>
          <w:rStyle w:val="StyleBoldUnderline"/>
        </w:rPr>
        <w:t>helps support millions</w:t>
      </w:r>
      <w:r w:rsidRPr="00A643E0">
        <w:t xml:space="preserve"> of jobs in the U.S. As shown by a recent Heritage Foundation study, for instance, </w:t>
      </w:r>
      <w:r w:rsidRPr="00A643E0">
        <w:rPr>
          <w:rStyle w:val="StyleBoldUnderline"/>
        </w:rPr>
        <w:t>over half a million</w:t>
      </w:r>
      <w:r w:rsidRPr="00A643E0">
        <w:t xml:space="preserve"> </w:t>
      </w:r>
      <w:r w:rsidRPr="00A643E0">
        <w:rPr>
          <w:rStyle w:val="StyleBoldUnderline"/>
        </w:rPr>
        <w:t>American jobs</w:t>
      </w:r>
      <w:r w:rsidRPr="00A643E0">
        <w:t>—in fields such as transportation, wholesale, retail, construction, and finance—</w:t>
      </w:r>
      <w:r w:rsidRPr="00A643E0">
        <w:rPr>
          <w:rStyle w:val="StyleBoldUnderline"/>
        </w:rPr>
        <w:t>are supported by imports</w:t>
      </w:r>
      <w:r w:rsidRPr="00A643E0">
        <w:t xml:space="preserve"> of clothes and toys from China alone.[4]</w:t>
      </w:r>
    </w:p>
    <w:p w:rsidR="009013B0" w:rsidRPr="00A643E0" w:rsidRDefault="009013B0" w:rsidP="009013B0">
      <w:r w:rsidRPr="00A643E0">
        <w:t>Highlighting the dynamic and value-adding role played by imports in the U.S. economy, an empirical analysis published in the Federal Reserve Bank of St. Louis Review presents strong evidence that “policies to bolster exports at the expense of imports would significantly harm U.S. manufacturing,” adding that “</w:t>
      </w:r>
      <w:r w:rsidRPr="00A643E0">
        <w:rPr>
          <w:rStyle w:val="StyleBoldUnderline"/>
        </w:rPr>
        <w:t>imports have played a critical positive role in boosting</w:t>
      </w:r>
      <w:r w:rsidRPr="00A643E0">
        <w:t xml:space="preserve"> </w:t>
      </w:r>
      <w:r w:rsidRPr="00A643E0">
        <w:rPr>
          <w:rStyle w:val="StyleBoldUnderline"/>
        </w:rPr>
        <w:t>manufacturing</w:t>
      </w:r>
      <w:r w:rsidRPr="00A643E0">
        <w:t xml:space="preserve"> </w:t>
      </w:r>
      <w:r w:rsidRPr="00A643E0">
        <w:rPr>
          <w:rStyle w:val="StyleBoldUnderline"/>
        </w:rPr>
        <w:t>output in the U</w:t>
      </w:r>
      <w:r w:rsidRPr="00A643E0">
        <w:t xml:space="preserve">nited </w:t>
      </w:r>
      <w:r w:rsidRPr="00A643E0">
        <w:rPr>
          <w:rStyle w:val="StyleBoldUnderline"/>
        </w:rPr>
        <w:t>S</w:t>
      </w:r>
      <w:r w:rsidRPr="00A643E0">
        <w:t>tates—much</w:t>
      </w:r>
      <w:r w:rsidRPr="00A643E0">
        <w:rPr>
          <w:rStyle w:val="StyleBoldUnderline"/>
        </w:rPr>
        <w:t xml:space="preserve"> more so,</w:t>
      </w:r>
      <w:r w:rsidRPr="00A643E0">
        <w:t xml:space="preserve"> in fact, </w:t>
      </w:r>
      <w:r w:rsidRPr="00A643E0">
        <w:rPr>
          <w:rStyle w:val="StyleBoldUnderline"/>
        </w:rPr>
        <w:t>than exports</w:t>
      </w:r>
      <w:r w:rsidRPr="00A643E0">
        <w:t>.”[5</w:t>
      </w:r>
      <w:r w:rsidRPr="00A643E0">
        <w:rPr>
          <w:rStyle w:val="StyleBoldUnderline"/>
        </w:rPr>
        <w:t>]</w:t>
      </w:r>
      <w:r w:rsidRPr="00A643E0">
        <w:t xml:space="preserve"> </w:t>
      </w:r>
      <w:r w:rsidRPr="00A643E0">
        <w:rPr>
          <w:rStyle w:val="StyleBoldUnderline"/>
        </w:rPr>
        <w:t>Indeed</w:t>
      </w:r>
      <w:r w:rsidRPr="00A643E0">
        <w:t xml:space="preserve">, intermediate </w:t>
      </w:r>
      <w:r w:rsidRPr="00A643E0">
        <w:rPr>
          <w:rStyle w:val="StyleBoldUnderline"/>
        </w:rPr>
        <w:t>goods imports and capital goods imports are the lifeblood of U.S. manufacturing</w:t>
      </w:r>
      <w:r w:rsidRPr="00A643E0">
        <w:t xml:space="preserve">. </w:t>
      </w:r>
      <w:r w:rsidRPr="00A643E0">
        <w:rPr>
          <w:rStyle w:val="StyleBoldUnderline"/>
        </w:rPr>
        <w:t>Without them, manufacturing output is impossible</w:t>
      </w:r>
      <w:r w:rsidRPr="00A643E0">
        <w:t>.</w:t>
      </w:r>
    </w:p>
    <w:p w:rsidR="009013B0" w:rsidRPr="00A643E0" w:rsidRDefault="009013B0" w:rsidP="009013B0"/>
    <w:p w:rsidR="009013B0" w:rsidRPr="00A643E0" w:rsidRDefault="009013B0" w:rsidP="009013B0"/>
    <w:p w:rsidR="00875093" w:rsidRPr="00A643E0" w:rsidRDefault="00875093" w:rsidP="00875093">
      <w:pPr>
        <w:pStyle w:val="Heading3"/>
        <w:rPr>
          <w:rFonts w:cs="Times New Roman"/>
        </w:rPr>
      </w:pPr>
      <w:r w:rsidRPr="00A643E0">
        <w:rPr>
          <w:rFonts w:cs="Times New Roman"/>
        </w:rPr>
        <w:lastRenderedPageBreak/>
        <w:t>Key to Trade Leadership</w:t>
      </w:r>
    </w:p>
    <w:p w:rsidR="00875093" w:rsidRPr="00A643E0" w:rsidRDefault="00875093" w:rsidP="00875093"/>
    <w:p w:rsidR="00875093" w:rsidRPr="00A643E0" w:rsidRDefault="00875093" w:rsidP="00875093">
      <w:pPr>
        <w:pStyle w:val="Heading4"/>
        <w:rPr>
          <w:rFonts w:cs="Times New Roman"/>
        </w:rPr>
      </w:pPr>
      <w:r w:rsidRPr="00A643E0">
        <w:rPr>
          <w:rFonts w:cs="Times New Roman"/>
        </w:rPr>
        <w:t>TPA is crucial to US trade leadership, competitiveness, job growth and more exports</w:t>
      </w:r>
    </w:p>
    <w:p w:rsidR="00875093" w:rsidRPr="00A643E0" w:rsidRDefault="00875093" w:rsidP="00875093">
      <w:pPr>
        <w:rPr>
          <w:rStyle w:val="StyleStyleBold12pt"/>
        </w:rPr>
      </w:pPr>
      <w:r w:rsidRPr="00A643E0">
        <w:rPr>
          <w:rStyle w:val="StyleStyleBold12pt"/>
        </w:rPr>
        <w:t>Murphy, International Affairs at the Chamber of Commerce vice president, 6/14/13</w:t>
      </w:r>
    </w:p>
    <w:p w:rsidR="00875093" w:rsidRPr="00A643E0" w:rsidRDefault="00875093" w:rsidP="00875093">
      <w:r w:rsidRPr="00A643E0">
        <w:t xml:space="preserve">[John, Free Enterprise, “Solve the Trade Puzzle with Trade Promotion Authority”, </w:t>
      </w:r>
      <w:hyperlink r:id="rId29" w:history="1">
        <w:r w:rsidRPr="00A643E0">
          <w:rPr>
            <w:rStyle w:val="Hyperlink"/>
          </w:rPr>
          <w:t>http://www.freeenterprise.com/international/solve-trade-puzzle-trade-promotion-authority</w:t>
        </w:r>
      </w:hyperlink>
      <w:r w:rsidRPr="00A643E0">
        <w:t>, accessed: 7/7/13, ML]</w:t>
      </w:r>
    </w:p>
    <w:p w:rsidR="00875093" w:rsidRPr="00A643E0" w:rsidRDefault="00875093" w:rsidP="00875093"/>
    <w:p w:rsidR="00875093" w:rsidRPr="00A643E0" w:rsidRDefault="00875093" w:rsidP="00875093">
      <w:pPr>
        <w:rPr>
          <w:b/>
          <w:iCs/>
          <w:u w:val="single"/>
          <w:bdr w:val="single" w:sz="18" w:space="0" w:color="auto"/>
        </w:rPr>
      </w:pPr>
      <w:r w:rsidRPr="00A643E0">
        <w:rPr>
          <w:rStyle w:val="StyleBoldUnderline"/>
        </w:rPr>
        <w:t>T</w:t>
      </w:r>
      <w:r w:rsidRPr="00A643E0">
        <w:t>rade</w:t>
      </w:r>
      <w:r w:rsidRPr="00A643E0">
        <w:rPr>
          <w:rStyle w:val="StyleBoldUnderline"/>
        </w:rPr>
        <w:t xml:space="preserve"> P</w:t>
      </w:r>
      <w:r w:rsidRPr="00A643E0">
        <w:t xml:space="preserve">romotion </w:t>
      </w:r>
      <w:r w:rsidRPr="00A643E0">
        <w:rPr>
          <w:rStyle w:val="StyleBoldUnderline"/>
        </w:rPr>
        <w:t>A</w:t>
      </w:r>
      <w:r w:rsidRPr="00A643E0">
        <w:t xml:space="preserve">uthority </w:t>
      </w:r>
      <w:r w:rsidRPr="00A643E0">
        <w:rPr>
          <w:rStyle w:val="StyleBoldUnderline"/>
        </w:rPr>
        <w:t>offers</w:t>
      </w:r>
      <w:r w:rsidRPr="00A643E0">
        <w:t xml:space="preserve"> us exactly this opportunity: a </w:t>
      </w:r>
      <w:r w:rsidRPr="00A643E0">
        <w:rPr>
          <w:rStyle w:val="Emphasis"/>
        </w:rPr>
        <w:t>bipartisan economic initiative that will support American job creation and keep our nation competitive in the global economy while not costing taxpayers any money.</w:t>
      </w:r>
    </w:p>
    <w:p w:rsidR="00875093" w:rsidRPr="00A643E0" w:rsidRDefault="00875093" w:rsidP="00875093">
      <w:r w:rsidRPr="00A643E0">
        <w:t xml:space="preserve">We were pleased to hear the president’s recent nominee to the post of U.S. trade representative, Mike </w:t>
      </w:r>
      <w:proofErr w:type="spellStart"/>
      <w:r w:rsidRPr="00A643E0">
        <w:t>Froman</w:t>
      </w:r>
      <w:proofErr w:type="spellEnd"/>
      <w:r w:rsidRPr="00A643E0">
        <w:t>, embrace TPA, a power requested by every president since Franklin D. Roosevelt, in his Finance Committee confirmation hearing. It seems that the president — who included a request for TPA in his 2013 trade agenda — is serious about pursuing new trade agreements. That’s good news for our economy.</w:t>
      </w:r>
    </w:p>
    <w:p w:rsidR="00875093" w:rsidRPr="00A643E0" w:rsidRDefault="00875093" w:rsidP="00875093">
      <w:r w:rsidRPr="00A643E0">
        <w:rPr>
          <w:rStyle w:val="StyleBoldUnderline"/>
        </w:rPr>
        <w:t xml:space="preserve">Passing </w:t>
      </w:r>
      <w:r w:rsidRPr="00A643E0">
        <w:rPr>
          <w:rStyle w:val="Emphasis"/>
        </w:rPr>
        <w:t xml:space="preserve">TPA is crucial to </w:t>
      </w:r>
      <w:r w:rsidRPr="00A643E0">
        <w:rPr>
          <w:rStyle w:val="StyleBoldUnderline"/>
        </w:rPr>
        <w:t xml:space="preserve">asserting </w:t>
      </w:r>
      <w:r w:rsidRPr="00A643E0">
        <w:rPr>
          <w:rStyle w:val="Emphasis"/>
        </w:rPr>
        <w:t>America’s leadership</w:t>
      </w:r>
      <w:r w:rsidRPr="00A643E0">
        <w:rPr>
          <w:rStyle w:val="StyleBoldUnderline"/>
        </w:rPr>
        <w:t xml:space="preserve"> in the global economy</w:t>
      </w:r>
      <w:r w:rsidRPr="00A643E0">
        <w:t xml:space="preserve">. With competitors such as China creating alliances around the world daily, </w:t>
      </w:r>
      <w:r w:rsidRPr="00A643E0">
        <w:rPr>
          <w:rStyle w:val="StyleBoldUnderline"/>
        </w:rPr>
        <w:t>we must</w:t>
      </w:r>
      <w:r w:rsidRPr="00A643E0">
        <w:t xml:space="preserve"> proactively </w:t>
      </w:r>
      <w:r w:rsidRPr="00A643E0">
        <w:rPr>
          <w:rStyle w:val="StyleBoldUnderline"/>
        </w:rPr>
        <w:t>engage our trading partners to improve access for American goods and to knock</w:t>
      </w:r>
      <w:r w:rsidRPr="00A643E0">
        <w:t xml:space="preserve"> down unfair </w:t>
      </w:r>
      <w:r w:rsidRPr="00A643E0">
        <w:rPr>
          <w:rStyle w:val="StyleBoldUnderline"/>
        </w:rPr>
        <w:t>barriers</w:t>
      </w:r>
      <w:r w:rsidRPr="00A643E0">
        <w:t>.</w:t>
      </w:r>
    </w:p>
    <w:p w:rsidR="00875093" w:rsidRPr="00A643E0" w:rsidRDefault="00875093" w:rsidP="00875093">
      <w:r w:rsidRPr="00A643E0">
        <w:rPr>
          <w:rStyle w:val="StyleBoldUnderline"/>
        </w:rPr>
        <w:t>One</w:t>
      </w:r>
      <w:r w:rsidRPr="00A643E0">
        <w:t xml:space="preserve"> of the </w:t>
      </w:r>
      <w:r w:rsidRPr="00A643E0">
        <w:rPr>
          <w:rStyle w:val="StyleBoldUnderline"/>
        </w:rPr>
        <w:t>agreement</w:t>
      </w:r>
      <w:r w:rsidRPr="00A643E0">
        <w:t xml:space="preserve">s the United States </w:t>
      </w:r>
      <w:r w:rsidRPr="00A643E0">
        <w:rPr>
          <w:rStyle w:val="StyleBoldUnderline"/>
        </w:rPr>
        <w:t>is negotiating is the</w:t>
      </w:r>
      <w:r w:rsidRPr="00A643E0">
        <w:t xml:space="preserve"> </w:t>
      </w:r>
      <w:r w:rsidRPr="00A643E0">
        <w:rPr>
          <w:rStyle w:val="StyleBoldUnderline"/>
        </w:rPr>
        <w:t>T</w:t>
      </w:r>
      <w:r w:rsidRPr="00A643E0">
        <w:t>rans-</w:t>
      </w:r>
      <w:r w:rsidRPr="00A643E0">
        <w:rPr>
          <w:rStyle w:val="StyleBoldUnderline"/>
        </w:rPr>
        <w:t>P</w:t>
      </w:r>
      <w:r w:rsidRPr="00A643E0">
        <w:t xml:space="preserve">acific </w:t>
      </w:r>
      <w:r w:rsidRPr="00A643E0">
        <w:rPr>
          <w:rStyle w:val="StyleBoldUnderline"/>
        </w:rPr>
        <w:t>P</w:t>
      </w:r>
      <w:r w:rsidRPr="00A643E0">
        <w:t xml:space="preserve">artnership. The United States and Japan recently announced an agreement for Japan’s entry into Trans-Pacific Partnership negotiations. </w:t>
      </w:r>
      <w:r w:rsidRPr="00A643E0">
        <w:rPr>
          <w:rStyle w:val="StyleBoldUnderline"/>
        </w:rPr>
        <w:t>Japan’s inclusion would open the world’s third-largest market</w:t>
      </w:r>
      <w:r w:rsidRPr="00A643E0">
        <w:t xml:space="preserve"> </w:t>
      </w:r>
      <w:r w:rsidRPr="00A643E0">
        <w:rPr>
          <w:rStyle w:val="StyleBoldUnderline"/>
        </w:rPr>
        <w:t xml:space="preserve">for American-made goods and force Japan to address unfair barriers </w:t>
      </w:r>
      <w:r w:rsidRPr="00A643E0">
        <w:t xml:space="preserve">that hurt American auto exports. </w:t>
      </w:r>
      <w:r w:rsidRPr="00A643E0">
        <w:rPr>
          <w:rStyle w:val="StyleBoldUnderline"/>
        </w:rPr>
        <w:t>With Japan</w:t>
      </w:r>
      <w:r w:rsidRPr="00A643E0">
        <w:t xml:space="preserve"> included, trade among the </w:t>
      </w:r>
      <w:r w:rsidRPr="00A643E0">
        <w:rPr>
          <w:rStyle w:val="StyleBoldUnderline"/>
        </w:rPr>
        <w:t>T</w:t>
      </w:r>
      <w:r w:rsidRPr="00A643E0">
        <w:t>rans-</w:t>
      </w:r>
      <w:r w:rsidRPr="00A643E0">
        <w:rPr>
          <w:rStyle w:val="StyleBoldUnderline"/>
        </w:rPr>
        <w:t>P</w:t>
      </w:r>
      <w:r w:rsidRPr="00A643E0">
        <w:t xml:space="preserve">acific </w:t>
      </w:r>
      <w:r w:rsidRPr="00A643E0">
        <w:rPr>
          <w:rStyle w:val="StyleBoldUnderline"/>
        </w:rPr>
        <w:t>P</w:t>
      </w:r>
      <w:r w:rsidRPr="00A643E0">
        <w:t xml:space="preserve">artnership </w:t>
      </w:r>
      <w:r w:rsidRPr="00A643E0">
        <w:rPr>
          <w:rStyle w:val="StyleBoldUnderline"/>
        </w:rPr>
        <w:t>countries would equal</w:t>
      </w:r>
      <w:r w:rsidRPr="00A643E0">
        <w:t xml:space="preserve"> about </w:t>
      </w:r>
      <w:r w:rsidRPr="00A643E0">
        <w:rPr>
          <w:rStyle w:val="StyleBoldUnderline"/>
        </w:rPr>
        <w:t>one-third of all global trade</w:t>
      </w:r>
      <w:r w:rsidRPr="00A643E0">
        <w:t>, accounting for nearly 40 percent of global GDP.</w:t>
      </w:r>
    </w:p>
    <w:p w:rsidR="00875093" w:rsidRPr="00A643E0" w:rsidRDefault="00875093" w:rsidP="00875093">
      <w:r w:rsidRPr="00A643E0">
        <w:rPr>
          <w:rStyle w:val="StyleBoldUnderline"/>
        </w:rPr>
        <w:t>At the same time, the U.S. is negotiating the Transatlantic Trade and Investment Partnership, which would expand access to the E</w:t>
      </w:r>
      <w:r w:rsidRPr="00A643E0">
        <w:t xml:space="preserve">uropean </w:t>
      </w:r>
      <w:r w:rsidRPr="00A643E0">
        <w:rPr>
          <w:rStyle w:val="StyleBoldUnderline"/>
        </w:rPr>
        <w:t>U</w:t>
      </w:r>
      <w:r w:rsidRPr="00A643E0">
        <w:t>nion.</w:t>
      </w:r>
    </w:p>
    <w:p w:rsidR="00875093" w:rsidRPr="00A643E0" w:rsidRDefault="00875093" w:rsidP="00875093">
      <w:r w:rsidRPr="00A643E0">
        <w:rPr>
          <w:rStyle w:val="StyleBoldUnderline"/>
        </w:rPr>
        <w:t>Europe</w:t>
      </w:r>
      <w:r w:rsidRPr="00A643E0">
        <w:t xml:space="preserve"> </w:t>
      </w:r>
      <w:r w:rsidRPr="00A643E0">
        <w:rPr>
          <w:rStyle w:val="StyleBoldUnderline"/>
        </w:rPr>
        <w:t>is</w:t>
      </w:r>
      <w:r w:rsidRPr="00A643E0">
        <w:t xml:space="preserve"> currently America’s largest export market</w:t>
      </w:r>
      <w:r w:rsidRPr="00A643E0">
        <w:rPr>
          <w:rStyle w:val="StyleBoldUnderline"/>
        </w:rPr>
        <w:t>,</w:t>
      </w:r>
      <w:r w:rsidRPr="00A643E0">
        <w:t xml:space="preserve"> </w:t>
      </w:r>
      <w:r w:rsidRPr="00A643E0">
        <w:rPr>
          <w:rStyle w:val="StyleBoldUnderline"/>
        </w:rPr>
        <w:t>purchasing</w:t>
      </w:r>
      <w:r w:rsidRPr="00A643E0">
        <w:t xml:space="preserve"> $459 billion in American-made </w:t>
      </w:r>
      <w:r w:rsidRPr="00A643E0">
        <w:rPr>
          <w:rStyle w:val="StyleBoldUnderline"/>
        </w:rPr>
        <w:t>goods that support 2.4 million jobs</w:t>
      </w:r>
      <w:r w:rsidRPr="00A643E0">
        <w:t xml:space="preserve"> in the United States. We believe </w:t>
      </w:r>
      <w:r w:rsidRPr="00A643E0">
        <w:rPr>
          <w:rStyle w:val="StyleBoldUnderline"/>
        </w:rPr>
        <w:t>this agreement</w:t>
      </w:r>
      <w:r w:rsidRPr="00A643E0">
        <w:t xml:space="preserve">, if properly constructed, </w:t>
      </w:r>
      <w:r w:rsidRPr="00A643E0">
        <w:rPr>
          <w:rStyle w:val="StyleBoldUnderline"/>
        </w:rPr>
        <w:t>could be a catalyst for greater economic growth</w:t>
      </w:r>
      <w:r w:rsidRPr="00A643E0">
        <w:t xml:space="preserve"> on both continents.</w:t>
      </w:r>
    </w:p>
    <w:p w:rsidR="00875093" w:rsidRPr="00A643E0" w:rsidRDefault="00875093" w:rsidP="00875093">
      <w:pPr>
        <w:rPr>
          <w:rStyle w:val="StyleBoldUnderline"/>
        </w:rPr>
      </w:pPr>
      <w:r w:rsidRPr="00A643E0">
        <w:t>Through TPA, Congress can ensure that future trade agreements reflect the best interests of Americans. In short,</w:t>
      </w:r>
      <w:r w:rsidRPr="00A643E0">
        <w:rPr>
          <w:rStyle w:val="StyleBoldUnderline"/>
        </w:rPr>
        <w:t xml:space="preserve"> T</w:t>
      </w:r>
      <w:r w:rsidRPr="00A643E0">
        <w:t xml:space="preserve">rade </w:t>
      </w:r>
      <w:r w:rsidRPr="00A643E0">
        <w:rPr>
          <w:rStyle w:val="StyleBoldUnderline"/>
        </w:rPr>
        <w:t>P</w:t>
      </w:r>
      <w:r w:rsidRPr="00A643E0">
        <w:t xml:space="preserve">romotion </w:t>
      </w:r>
      <w:r w:rsidRPr="00A643E0">
        <w:rPr>
          <w:rStyle w:val="StyleBoldUnderline"/>
        </w:rPr>
        <w:t>A</w:t>
      </w:r>
      <w:r w:rsidRPr="00A643E0">
        <w:t xml:space="preserve">uthority </w:t>
      </w:r>
      <w:r w:rsidRPr="00A643E0">
        <w:rPr>
          <w:rStyle w:val="StyleBoldUnderline"/>
        </w:rPr>
        <w:t>is a symbol of the partnership that exists</w:t>
      </w:r>
      <w:r w:rsidRPr="00A643E0">
        <w:t xml:space="preserve"> </w:t>
      </w:r>
      <w:r w:rsidRPr="00A643E0">
        <w:rPr>
          <w:rStyle w:val="StyleBoldUnderline"/>
        </w:rPr>
        <w:t>between the executive and legislative branches of government in developing and facilitating global exports to support American jobs.</w:t>
      </w:r>
    </w:p>
    <w:p w:rsidR="00875093" w:rsidRPr="00A643E0" w:rsidRDefault="00875093" w:rsidP="00875093">
      <w:r w:rsidRPr="00A643E0">
        <w:rPr>
          <w:rStyle w:val="StyleBoldUnderline"/>
        </w:rPr>
        <w:t>Now is the time for Congress to push forward</w:t>
      </w:r>
      <w:r w:rsidRPr="00A643E0">
        <w:t xml:space="preserve"> and lead, </w:t>
      </w:r>
      <w:r w:rsidRPr="00A643E0">
        <w:rPr>
          <w:rStyle w:val="StyleBoldUnderline"/>
        </w:rPr>
        <w:t>giving American exporters</w:t>
      </w:r>
      <w:r w:rsidRPr="00A643E0">
        <w:t xml:space="preserve"> — and American jobs — </w:t>
      </w:r>
      <w:r w:rsidRPr="00A643E0">
        <w:rPr>
          <w:rStyle w:val="StyleBoldUnderline"/>
        </w:rPr>
        <w:t>the edge</w:t>
      </w:r>
      <w:r w:rsidRPr="00A643E0">
        <w:t xml:space="preserve"> in the global economy.</w:t>
      </w:r>
    </w:p>
    <w:p w:rsidR="00875093" w:rsidRPr="00A643E0" w:rsidRDefault="00875093" w:rsidP="00875093"/>
    <w:p w:rsidR="00875093" w:rsidRPr="00A643E0" w:rsidRDefault="001B484F" w:rsidP="00875093">
      <w:pPr>
        <w:pStyle w:val="Heading3"/>
        <w:rPr>
          <w:rFonts w:cs="Times New Roman"/>
        </w:rPr>
      </w:pPr>
      <w:r w:rsidRPr="00A643E0">
        <w:rPr>
          <w:rFonts w:cs="Times New Roman"/>
        </w:rPr>
        <w:lastRenderedPageBreak/>
        <w:t>Key to Trade Agreement Negotiation</w:t>
      </w:r>
    </w:p>
    <w:p w:rsidR="00875093" w:rsidRPr="00A643E0" w:rsidRDefault="00875093" w:rsidP="00875093"/>
    <w:p w:rsidR="00875093" w:rsidRPr="00A643E0" w:rsidRDefault="00875093" w:rsidP="00875093">
      <w:pPr>
        <w:pStyle w:val="Heading4"/>
        <w:rPr>
          <w:rFonts w:cs="Times New Roman"/>
        </w:rPr>
      </w:pPr>
      <w:r w:rsidRPr="00A643E0">
        <w:rPr>
          <w:rFonts w:cs="Times New Roman"/>
        </w:rPr>
        <w:t>TPA is key to effective trade agreement negotiations</w:t>
      </w:r>
    </w:p>
    <w:p w:rsidR="00875093" w:rsidRPr="00A643E0" w:rsidRDefault="00875093" w:rsidP="00875093">
      <w:proofErr w:type="spellStart"/>
      <w:r w:rsidRPr="00A643E0">
        <w:rPr>
          <w:rStyle w:val="StyleStyleBold12pt"/>
        </w:rPr>
        <w:t>Soltas</w:t>
      </w:r>
      <w:proofErr w:type="spellEnd"/>
      <w:r w:rsidRPr="00A643E0">
        <w:rPr>
          <w:rStyle w:val="StyleStyleBold12pt"/>
        </w:rPr>
        <w:t>, Bloomberg Ticker blog, 13</w:t>
      </w:r>
    </w:p>
    <w:p w:rsidR="00875093" w:rsidRPr="00A643E0" w:rsidRDefault="00875093" w:rsidP="00875093">
      <w:r w:rsidRPr="00A643E0">
        <w:t xml:space="preserve">[Evan, 6/12/13, Bloomberg, “A Fairer Way to Fast-Track Trade Deals”, </w:t>
      </w:r>
      <w:hyperlink r:id="rId30" w:history="1">
        <w:r w:rsidRPr="00A643E0">
          <w:rPr>
            <w:rStyle w:val="Hyperlink"/>
          </w:rPr>
          <w:t>http://www.bloomberg.com/news/2013-06-12/a-fairer-way-to-fast-track-trade-deals.html</w:t>
        </w:r>
      </w:hyperlink>
      <w:r w:rsidRPr="00A643E0">
        <w:t>, accessed: 7/7/13, ML]</w:t>
      </w:r>
    </w:p>
    <w:p w:rsidR="00A702FC" w:rsidRPr="00A643E0" w:rsidRDefault="00A702FC" w:rsidP="00A702FC"/>
    <w:p w:rsidR="00A702FC" w:rsidRPr="00A643E0" w:rsidRDefault="00A702FC" w:rsidP="00A702FC">
      <w:r w:rsidRPr="00A643E0">
        <w:t xml:space="preserve">The Obama administration wants a renewal of its congressionally granted authority to get fast-track legislative treatment of trade agreements. Michael </w:t>
      </w:r>
      <w:proofErr w:type="spellStart"/>
      <w:r w:rsidRPr="00A643E0">
        <w:t>Froman</w:t>
      </w:r>
      <w:proofErr w:type="spellEnd"/>
      <w:r w:rsidRPr="00A643E0">
        <w:t>, the president’s nominee for U.S. trade representative, said in confirmation testimony that he'll be back to ask for it soon.</w:t>
      </w:r>
    </w:p>
    <w:p w:rsidR="00A702FC" w:rsidRPr="00A643E0" w:rsidRDefault="00A702FC" w:rsidP="00A702FC">
      <w:r w:rsidRPr="00A643E0">
        <w:t>That power, known officially as trade-promotion authority, began in 1974 when the U.S. joined the Tokyo Round of multilateral trade talks -- but it expired in 2007. It allowed the executive branch to negotiate trade deals and prevented Congress from filibustering or amending them, requiring an up-or-down vote after no more than 20 hours of debate.</w:t>
      </w:r>
    </w:p>
    <w:p w:rsidR="00A702FC" w:rsidRPr="00A643E0" w:rsidRDefault="00A702FC" w:rsidP="00A702FC">
      <w:pPr>
        <w:rPr>
          <w:rStyle w:val="StyleBoldUnderline"/>
        </w:rPr>
      </w:pPr>
      <w:r w:rsidRPr="00A643E0">
        <w:rPr>
          <w:rStyle w:val="StyleBoldUnderline"/>
        </w:rPr>
        <w:t>The U.S. is now working on two trade deals of historic size -- one with the European Union, another with an assortment of Pacific-Rim nations. The Obama administration says it needs the authority to strike good bargains.</w:t>
      </w:r>
    </w:p>
    <w:p w:rsidR="00A702FC" w:rsidRPr="00A643E0" w:rsidRDefault="00A702FC" w:rsidP="00A702FC">
      <w:pPr>
        <w:rPr>
          <w:rStyle w:val="StyleBoldUnderline"/>
        </w:rPr>
      </w:pPr>
      <w:r w:rsidRPr="00A643E0">
        <w:t xml:space="preserve">Is that right? The case for trade-promotion authority should be considered separately from the case for liberal trade. Free traders and trade skeptics alike are apt to bundle the two issues together. Whatever you views on liberal trade, </w:t>
      </w:r>
      <w:r w:rsidRPr="00A643E0">
        <w:rPr>
          <w:rStyle w:val="StyleBoldUnderline"/>
        </w:rPr>
        <w:t>the case for fast-track deserves consideration on its merits.</w:t>
      </w:r>
    </w:p>
    <w:p w:rsidR="00A702FC" w:rsidRPr="00A643E0" w:rsidRDefault="00A702FC" w:rsidP="00A702FC">
      <w:pPr>
        <w:rPr>
          <w:rStyle w:val="StyleBoldUnderline"/>
        </w:rPr>
      </w:pPr>
      <w:r w:rsidRPr="00A643E0">
        <w:rPr>
          <w:rStyle w:val="StyleBoldUnderline"/>
        </w:rPr>
        <w:t>The best argument is that breakthrough deals -- ones with sensitive concessions on both sides -- become all but impossible without it. Imagine you’re a negotiator from a foreign country. You might be prepared to yield on some issues, such as a tariff that enjoys wide popular support at home, but only if you get something significant in return. What you won’t do is make concessions and then let the other guy back out of his side of the bargain. That's the risk when Congress is allowed to amend negotiated agreements.</w:t>
      </w:r>
    </w:p>
    <w:p w:rsidR="00A702FC" w:rsidRPr="00A643E0" w:rsidRDefault="00A702FC" w:rsidP="00875093"/>
    <w:p w:rsidR="00875093" w:rsidRPr="00A643E0" w:rsidRDefault="00875093" w:rsidP="00875093">
      <w:pPr>
        <w:pStyle w:val="Heading4"/>
        <w:rPr>
          <w:rFonts w:cs="Times New Roman"/>
        </w:rPr>
      </w:pPr>
      <w:r w:rsidRPr="00A643E0">
        <w:rPr>
          <w:rFonts w:cs="Times New Roman"/>
        </w:rPr>
        <w:t>TPA is key to new trade agreements – increases jobs and exports</w:t>
      </w:r>
    </w:p>
    <w:p w:rsidR="00875093" w:rsidRPr="00A643E0" w:rsidRDefault="00875093" w:rsidP="00875093">
      <w:pPr>
        <w:rPr>
          <w:rStyle w:val="StyleStyleBold12pt"/>
        </w:rPr>
      </w:pPr>
      <w:r w:rsidRPr="00A643E0">
        <w:rPr>
          <w:rStyle w:val="StyleStyleBold12pt"/>
        </w:rPr>
        <w:t>Senate Finance Committee press release, 13</w:t>
      </w:r>
    </w:p>
    <w:p w:rsidR="00875093" w:rsidRPr="00A643E0" w:rsidRDefault="00875093" w:rsidP="00875093">
      <w:r w:rsidRPr="00A643E0">
        <w:t xml:space="preserve">[Sean </w:t>
      </w:r>
      <w:proofErr w:type="spellStart"/>
      <w:r w:rsidRPr="00A643E0">
        <w:t>Neary</w:t>
      </w:r>
      <w:proofErr w:type="spellEnd"/>
      <w:r w:rsidRPr="00A643E0">
        <w:t xml:space="preserve"> and Meaghan Smith, 6/6/13, The US Senate Committee on Finance, “Baucus Secures Administration's Commitment to Renewing Trade Promotion Authority”, </w:t>
      </w:r>
      <w:hyperlink r:id="rId31" w:history="1">
        <w:r w:rsidRPr="00A643E0">
          <w:rPr>
            <w:rStyle w:val="Hyperlink"/>
          </w:rPr>
          <w:t>http://www.finance.senate.gov/newsroom/chairman/release/?id=0021bd8e-4ecd-438d-a9eb-23fe596320a5</w:t>
        </w:r>
      </w:hyperlink>
      <w:r w:rsidRPr="00A643E0">
        <w:t>, ACCESSED: 7/7/13, ml]</w:t>
      </w:r>
    </w:p>
    <w:p w:rsidR="00875093" w:rsidRPr="00A643E0" w:rsidRDefault="00875093" w:rsidP="00875093"/>
    <w:p w:rsidR="00875093" w:rsidRPr="00A643E0" w:rsidRDefault="00875093" w:rsidP="00875093">
      <w:r w:rsidRPr="00A643E0">
        <w:t xml:space="preserve">WASHINGTON – </w:t>
      </w:r>
      <w:r w:rsidRPr="00A643E0">
        <w:rPr>
          <w:rStyle w:val="StyleBoldUnderline"/>
        </w:rPr>
        <w:t>At</w:t>
      </w:r>
      <w:r w:rsidRPr="00A643E0">
        <w:t xml:space="preserve"> a Senate Finance Committee hearing today on Mike </w:t>
      </w:r>
      <w:proofErr w:type="spellStart"/>
      <w:r w:rsidRPr="00A643E0">
        <w:rPr>
          <w:rStyle w:val="StyleBoldUnderline"/>
        </w:rPr>
        <w:t>Froman’s</w:t>
      </w:r>
      <w:proofErr w:type="spellEnd"/>
      <w:r w:rsidRPr="00A643E0">
        <w:rPr>
          <w:rStyle w:val="StyleBoldUnderline"/>
        </w:rPr>
        <w:t xml:space="preserve"> nomination </w:t>
      </w:r>
      <w:r w:rsidRPr="00A643E0">
        <w:t xml:space="preserve">to be U.S. trade representative (USTR), Chairman Max </w:t>
      </w:r>
      <w:r w:rsidRPr="00A643E0">
        <w:rPr>
          <w:rStyle w:val="StyleBoldUnderline"/>
        </w:rPr>
        <w:t>Baucus</w:t>
      </w:r>
      <w:r w:rsidRPr="00A643E0">
        <w:t xml:space="preserve"> (D-Mont.) </w:t>
      </w:r>
      <w:r w:rsidRPr="00A643E0">
        <w:rPr>
          <w:rStyle w:val="StyleBoldUnderline"/>
        </w:rPr>
        <w:t>urged</w:t>
      </w:r>
      <w:r w:rsidRPr="00A643E0">
        <w:t xml:space="preserve"> </w:t>
      </w:r>
      <w:r w:rsidRPr="00A643E0">
        <w:rPr>
          <w:rStyle w:val="StyleBoldUnderline"/>
        </w:rPr>
        <w:t>him to aggressively pursue an ambitious trade agenda</w:t>
      </w:r>
      <w:r w:rsidRPr="00A643E0">
        <w:t xml:space="preserve"> that will boost U.S. exports and create U.S. jobs. Senator Baucus noted that </w:t>
      </w:r>
      <w:proofErr w:type="spellStart"/>
      <w:r w:rsidRPr="00A643E0">
        <w:t>Froman</w:t>
      </w:r>
      <w:proofErr w:type="spellEnd"/>
      <w:r w:rsidRPr="00A643E0">
        <w:t xml:space="preserve"> has key experience in recent negotiations and at forums of G8 and G20 members that make him the right choice for USTR. </w:t>
      </w:r>
      <w:proofErr w:type="spellStart"/>
      <w:r w:rsidRPr="00A643E0">
        <w:rPr>
          <w:rStyle w:val="Emphasis"/>
        </w:rPr>
        <w:t>Froman</w:t>
      </w:r>
      <w:proofErr w:type="spellEnd"/>
      <w:r w:rsidRPr="00A643E0">
        <w:rPr>
          <w:rStyle w:val="Emphasis"/>
        </w:rPr>
        <w:t xml:space="preserve"> also said the President is formally requesting trade promotion authority</w:t>
      </w:r>
      <w:r w:rsidRPr="00A643E0">
        <w:rPr>
          <w:rStyle w:val="StyleBoldUnderline"/>
        </w:rPr>
        <w:t xml:space="preserve"> and pledged to</w:t>
      </w:r>
      <w:r w:rsidRPr="00A643E0">
        <w:t xml:space="preserve"> Senator </w:t>
      </w:r>
      <w:r w:rsidRPr="00A643E0">
        <w:rPr>
          <w:rStyle w:val="StyleBoldUnderline"/>
        </w:rPr>
        <w:t>Baucus to work with him</w:t>
      </w:r>
      <w:r w:rsidRPr="00A643E0">
        <w:t xml:space="preserve"> and the committee on the legislation.</w:t>
      </w:r>
    </w:p>
    <w:p w:rsidR="00875093" w:rsidRPr="00A643E0" w:rsidRDefault="00875093" w:rsidP="00875093">
      <w:r w:rsidRPr="00A643E0">
        <w:t>“</w:t>
      </w:r>
      <w:r w:rsidRPr="00A643E0">
        <w:rPr>
          <w:rStyle w:val="StyleBoldUnderline"/>
        </w:rPr>
        <w:t>With Trans-Pacific Partnership talks nearing completion and</w:t>
      </w:r>
      <w:r w:rsidRPr="00A643E0">
        <w:t xml:space="preserve"> trade </w:t>
      </w:r>
      <w:r w:rsidRPr="00A643E0">
        <w:rPr>
          <w:rStyle w:val="StyleBoldUnderline"/>
        </w:rPr>
        <w:t>negotiations with the EU getting off the ground, USTR must have</w:t>
      </w:r>
      <w:r w:rsidRPr="00A643E0">
        <w:t xml:space="preserve"> nimble, </w:t>
      </w:r>
      <w:r w:rsidRPr="00A643E0">
        <w:rPr>
          <w:rStyle w:val="StyleBoldUnderline"/>
        </w:rPr>
        <w:t>effective leadership</w:t>
      </w:r>
      <w:r w:rsidRPr="00A643E0">
        <w:t xml:space="preserve">. </w:t>
      </w:r>
      <w:r w:rsidRPr="00A643E0">
        <w:rPr>
          <w:rStyle w:val="StyleBoldUnderline"/>
        </w:rPr>
        <w:t>These trade deals</w:t>
      </w:r>
      <w:r w:rsidRPr="00A643E0">
        <w:t xml:space="preserve"> </w:t>
      </w:r>
      <w:r w:rsidRPr="00A643E0">
        <w:rPr>
          <w:rStyle w:val="StyleBoldUnderline"/>
        </w:rPr>
        <w:t xml:space="preserve">will make a real difference </w:t>
      </w:r>
      <w:r w:rsidRPr="00A643E0">
        <w:t xml:space="preserve">here at home, </w:t>
      </w:r>
      <w:r w:rsidRPr="00A643E0">
        <w:rPr>
          <w:rStyle w:val="StyleBoldUnderline"/>
        </w:rPr>
        <w:t>boosting</w:t>
      </w:r>
      <w:r w:rsidRPr="00A643E0">
        <w:t xml:space="preserve"> our </w:t>
      </w:r>
      <w:r w:rsidRPr="00A643E0">
        <w:rPr>
          <w:rStyle w:val="StyleBoldUnderline"/>
        </w:rPr>
        <w:t>exports and creating jobs</w:t>
      </w:r>
      <w:r w:rsidRPr="00A643E0">
        <w:t xml:space="preserve">. </w:t>
      </w:r>
      <w:r w:rsidRPr="00A643E0">
        <w:rPr>
          <w:rStyle w:val="StyleBoldUnderline"/>
        </w:rPr>
        <w:t>And we need</w:t>
      </w:r>
      <w:r w:rsidRPr="00A643E0">
        <w:t xml:space="preserve"> to renew </w:t>
      </w:r>
      <w:r w:rsidRPr="00A643E0">
        <w:rPr>
          <w:rStyle w:val="StyleBoldUnderline"/>
        </w:rPr>
        <w:t>t</w:t>
      </w:r>
      <w:r w:rsidRPr="00A643E0">
        <w:t xml:space="preserve">rade </w:t>
      </w:r>
      <w:r w:rsidRPr="00A643E0">
        <w:rPr>
          <w:rStyle w:val="StyleBoldUnderline"/>
        </w:rPr>
        <w:t>p</w:t>
      </w:r>
      <w:r w:rsidRPr="00A643E0">
        <w:t xml:space="preserve">romotion </w:t>
      </w:r>
      <w:r w:rsidRPr="00A643E0">
        <w:rPr>
          <w:rStyle w:val="StyleBoldUnderline"/>
        </w:rPr>
        <w:t>a</w:t>
      </w:r>
      <w:r w:rsidRPr="00A643E0">
        <w:t>uthority and critical worker training and assistance</w:t>
      </w:r>
      <w:r w:rsidRPr="00A643E0">
        <w:rPr>
          <w:rStyle w:val="StyleBoldUnderline"/>
        </w:rPr>
        <w:t xml:space="preserve"> to</w:t>
      </w:r>
      <w:r w:rsidRPr="00A643E0">
        <w:t xml:space="preserve"> help </w:t>
      </w:r>
      <w:r w:rsidRPr="00A643E0">
        <w:rPr>
          <w:rStyle w:val="StyleBoldUnderline"/>
        </w:rPr>
        <w:t>move</w:t>
      </w:r>
      <w:r w:rsidRPr="00A643E0">
        <w:t xml:space="preserve"> the ball </w:t>
      </w:r>
      <w:r w:rsidRPr="00A643E0">
        <w:rPr>
          <w:rStyle w:val="StyleBoldUnderline"/>
        </w:rPr>
        <w:t>forward</w:t>
      </w:r>
      <w:r w:rsidRPr="00A643E0">
        <w:t xml:space="preserve"> on these trade agreements. I’ve been working to renew fast-track authority for a long time, and I’m pleased that the </w:t>
      </w:r>
      <w:r w:rsidRPr="00A643E0">
        <w:lastRenderedPageBreak/>
        <w:t xml:space="preserve">President is putting the rubber to the road and formally requesting TPA,” Senator Baucus said. “Mike </w:t>
      </w:r>
      <w:proofErr w:type="spellStart"/>
      <w:r w:rsidRPr="00A643E0">
        <w:t>Froman</w:t>
      </w:r>
      <w:proofErr w:type="spellEnd"/>
      <w:r w:rsidRPr="00A643E0">
        <w:t xml:space="preserve"> is the right person for this job. I am confident that with him at the helm, USTR will meet the ambitious trade goals the President has set.”</w:t>
      </w:r>
    </w:p>
    <w:p w:rsidR="00875093" w:rsidRPr="00A643E0" w:rsidRDefault="00875093" w:rsidP="00875093">
      <w:r w:rsidRPr="00A643E0">
        <w:t>Senator Baucus said the U.S. needs a strong trade representative as Trans-Pacific Partnership (TPP) negotiations continue and free trade agreement talks with the E.U. ramp up. The two trade deals offer the U.S. landmark opportunities to boost exports.</w:t>
      </w:r>
    </w:p>
    <w:p w:rsidR="00875093" w:rsidRPr="00A643E0" w:rsidRDefault="00875093" w:rsidP="00875093">
      <w:pPr>
        <w:rPr>
          <w:rStyle w:val="StyleBoldUnderline"/>
        </w:rPr>
      </w:pPr>
      <w:r w:rsidRPr="00A643E0">
        <w:rPr>
          <w:rStyle w:val="StyleBoldUnderline"/>
        </w:rPr>
        <w:t>The TPP countries</w:t>
      </w:r>
      <w:r w:rsidRPr="00A643E0">
        <w:t xml:space="preserve"> – which represent many of the fastest-growing economies in the world – </w:t>
      </w:r>
      <w:r w:rsidRPr="00A643E0">
        <w:rPr>
          <w:rStyle w:val="StyleBoldUnderline"/>
        </w:rPr>
        <w:t>accounted for 40 percent of total U.S. goods</w:t>
      </w:r>
      <w:r w:rsidRPr="00A643E0">
        <w:t xml:space="preserve"> exports last year. </w:t>
      </w:r>
      <w:r w:rsidRPr="00A643E0">
        <w:rPr>
          <w:rStyle w:val="StyleBoldUnderline"/>
        </w:rPr>
        <w:t>And the EU purchased close to $460 billion in U.S. goods and services last year, supporting 2.4 million American jobs.</w:t>
      </w:r>
    </w:p>
    <w:p w:rsidR="00875093" w:rsidRPr="00A643E0" w:rsidRDefault="00875093" w:rsidP="00875093"/>
    <w:p w:rsidR="001B484F" w:rsidRPr="00A643E0" w:rsidRDefault="001B484F" w:rsidP="001B484F">
      <w:pPr>
        <w:pStyle w:val="Heading4"/>
        <w:rPr>
          <w:rFonts w:cs="Times New Roman"/>
        </w:rPr>
      </w:pPr>
      <w:r w:rsidRPr="00A643E0">
        <w:rPr>
          <w:rFonts w:cs="Times New Roman"/>
        </w:rPr>
        <w:t xml:space="preserve">TPA is key assuring other countries in negotiations </w:t>
      </w:r>
    </w:p>
    <w:p w:rsidR="001B484F" w:rsidRPr="00A643E0" w:rsidRDefault="001B484F" w:rsidP="001B484F">
      <w:pPr>
        <w:rPr>
          <w:rStyle w:val="StyleStyleBold12pt"/>
        </w:rPr>
      </w:pPr>
      <w:r w:rsidRPr="00A643E0">
        <w:rPr>
          <w:rStyle w:val="StyleStyleBold12pt"/>
        </w:rPr>
        <w:t>Palmer, Reuters, 3-1-13</w:t>
      </w:r>
    </w:p>
    <w:p w:rsidR="001B484F" w:rsidRPr="00A643E0" w:rsidRDefault="001B484F" w:rsidP="001B484F">
      <w:r w:rsidRPr="00A643E0">
        <w:t>(Doug, “White House says it will seek "fast-track" trade authority,” http://articles.chicagotribune.com/2013-03-01/news/sns-rt-us-obama-tradebre9200pk-20130301_1_trans-pacific-partnership-trade-promotion-authority-trade-talks</w:t>
      </w:r>
      <w:r w:rsidR="001C7FD8" w:rsidRPr="00A643E0">
        <w:t>, accessed 3-6-13</w:t>
      </w:r>
      <w:r w:rsidRPr="00A643E0">
        <w:t>)</w:t>
      </w:r>
    </w:p>
    <w:p w:rsidR="001B484F" w:rsidRPr="00A643E0" w:rsidRDefault="001B484F" w:rsidP="001B484F"/>
    <w:p w:rsidR="001B484F" w:rsidRPr="00A643E0" w:rsidRDefault="001B484F" w:rsidP="001B484F">
      <w:pPr>
        <w:rPr>
          <w:rStyle w:val="StyleBoldUnderline"/>
        </w:rPr>
      </w:pPr>
      <w:r w:rsidRPr="00A643E0">
        <w:rPr>
          <w:rStyle w:val="StyleBoldUnderline"/>
        </w:rPr>
        <w:t>Trade promotion authority</w:t>
      </w:r>
      <w:r w:rsidRPr="00A643E0">
        <w:t xml:space="preserve">, also </w:t>
      </w:r>
      <w:r w:rsidRPr="00A643E0">
        <w:rPr>
          <w:rStyle w:val="StyleBoldUnderline"/>
        </w:rPr>
        <w:t>known as TPA or "fast track," allows the White House to submit deals to Congress for straight up-or-down votes without any amendments.</w:t>
      </w:r>
      <w:r w:rsidRPr="00A643E0">
        <w:rPr>
          <w:sz w:val="12"/>
        </w:rPr>
        <w:t xml:space="preserve">¶ </w:t>
      </w:r>
      <w:proofErr w:type="gramStart"/>
      <w:r w:rsidRPr="00A643E0">
        <w:rPr>
          <w:rStyle w:val="StyleBoldUnderline"/>
        </w:rPr>
        <w:t>It</w:t>
      </w:r>
      <w:proofErr w:type="gramEnd"/>
      <w:r w:rsidRPr="00A643E0">
        <w:rPr>
          <w:rStyle w:val="StyleBoldUnderline"/>
        </w:rPr>
        <w:t xml:space="preserve"> is considered essential to assuring other countries that any deal they reach with the U</w:t>
      </w:r>
      <w:r w:rsidRPr="00A643E0">
        <w:t xml:space="preserve">nited </w:t>
      </w:r>
      <w:r w:rsidRPr="00A643E0">
        <w:rPr>
          <w:rStyle w:val="StyleBoldUnderline"/>
        </w:rPr>
        <w:t>S</w:t>
      </w:r>
      <w:r w:rsidRPr="00A643E0">
        <w:t xml:space="preserve">tates </w:t>
      </w:r>
      <w:r w:rsidRPr="00A643E0">
        <w:rPr>
          <w:rStyle w:val="StyleBoldUnderline"/>
        </w:rPr>
        <w:t>will not be picked apart by U.S. lawmakers during the approval process.</w:t>
      </w:r>
    </w:p>
    <w:p w:rsidR="001B484F" w:rsidRPr="00A643E0" w:rsidRDefault="001B484F" w:rsidP="001B484F">
      <w:pPr>
        <w:rPr>
          <w:rStyle w:val="StyleBoldUnderline"/>
        </w:rPr>
      </w:pPr>
    </w:p>
    <w:p w:rsidR="001B484F" w:rsidRPr="00A643E0" w:rsidRDefault="001B484F" w:rsidP="001B484F">
      <w:pPr>
        <w:pStyle w:val="Heading3"/>
        <w:rPr>
          <w:rFonts w:cs="Times New Roman"/>
        </w:rPr>
      </w:pPr>
      <w:r w:rsidRPr="00A643E0">
        <w:rPr>
          <w:rFonts w:cs="Times New Roman"/>
        </w:rPr>
        <w:lastRenderedPageBreak/>
        <w:t>Key to Trade Agreement Passage</w:t>
      </w:r>
    </w:p>
    <w:p w:rsidR="001B484F" w:rsidRPr="00A643E0" w:rsidRDefault="001B484F" w:rsidP="001B484F"/>
    <w:p w:rsidR="001B484F" w:rsidRPr="00A643E0" w:rsidRDefault="001B484F" w:rsidP="001B484F">
      <w:pPr>
        <w:pStyle w:val="Heading4"/>
        <w:rPr>
          <w:rFonts w:cs="Times New Roman"/>
        </w:rPr>
      </w:pPr>
      <w:r w:rsidRPr="00A643E0">
        <w:rPr>
          <w:rFonts w:cs="Times New Roman"/>
        </w:rPr>
        <w:t>TPA is key getting Congressional support for trade deals</w:t>
      </w:r>
    </w:p>
    <w:p w:rsidR="001B484F" w:rsidRPr="00A643E0" w:rsidRDefault="001B484F" w:rsidP="001B484F">
      <w:pPr>
        <w:rPr>
          <w:rStyle w:val="StyleStyleBold12pt"/>
        </w:rPr>
      </w:pPr>
      <w:r w:rsidRPr="00A643E0">
        <w:rPr>
          <w:rStyle w:val="StyleStyleBold12pt"/>
        </w:rPr>
        <w:t xml:space="preserve">Needham, </w:t>
      </w:r>
      <w:proofErr w:type="gramStart"/>
      <w:r w:rsidRPr="00A643E0">
        <w:rPr>
          <w:rStyle w:val="StyleStyleBold12pt"/>
        </w:rPr>
        <w:t>The</w:t>
      </w:r>
      <w:proofErr w:type="gramEnd"/>
      <w:r w:rsidRPr="00A643E0">
        <w:rPr>
          <w:rStyle w:val="StyleStyleBold12pt"/>
        </w:rPr>
        <w:t xml:space="preserve"> Hill, 13</w:t>
      </w:r>
    </w:p>
    <w:p w:rsidR="001B484F" w:rsidRPr="00A643E0" w:rsidRDefault="001B484F" w:rsidP="001B484F">
      <w:r w:rsidRPr="00A643E0">
        <w:t xml:space="preserve">(Vicki, 2-24-13, The Hill, “Support builds for renewing Obama’s trade-agreement fast-track authority,” http://thehill.com/blogs/on-the-money/1005-trade/284463-support-builds-for-renewing-fast-track-authority, accessed </w:t>
      </w:r>
      <w:r w:rsidR="00843210" w:rsidRPr="00A643E0">
        <w:t>6-14-13</w:t>
      </w:r>
      <w:r w:rsidRPr="00A643E0">
        <w:t>)</w:t>
      </w:r>
    </w:p>
    <w:p w:rsidR="001B484F" w:rsidRPr="00A643E0" w:rsidRDefault="001B484F" w:rsidP="001B484F">
      <w:pPr>
        <w:rPr>
          <w:rStyle w:val="StyleBoldUnderline"/>
        </w:rPr>
      </w:pPr>
    </w:p>
    <w:p w:rsidR="001B484F" w:rsidRPr="00A643E0" w:rsidRDefault="001B484F" w:rsidP="001B484F">
      <w:pPr>
        <w:rPr>
          <w:rStyle w:val="StyleBoldUnderline"/>
        </w:rPr>
      </w:pPr>
      <w:proofErr w:type="spellStart"/>
      <w:r w:rsidRPr="00A643E0">
        <w:rPr>
          <w:rStyle w:val="StyleBoldUnderline"/>
        </w:rPr>
        <w:t>Engler</w:t>
      </w:r>
      <w:proofErr w:type="spellEnd"/>
      <w:r w:rsidRPr="00A643E0">
        <w:rPr>
          <w:rStyle w:val="StyleBoldUnderline"/>
        </w:rPr>
        <w:t xml:space="preserve"> said the authority is imperative in showing potential trading partners that the U</w:t>
      </w:r>
      <w:r w:rsidRPr="00A643E0">
        <w:t xml:space="preserve">nited </w:t>
      </w:r>
      <w:r w:rsidRPr="00A643E0">
        <w:rPr>
          <w:rStyle w:val="StyleBoldUnderline"/>
        </w:rPr>
        <w:t>S</w:t>
      </w:r>
      <w:r w:rsidRPr="00A643E0">
        <w:t xml:space="preserve">tates </w:t>
      </w:r>
      <w:r w:rsidRPr="00A643E0">
        <w:rPr>
          <w:rStyle w:val="StyleBoldUnderline"/>
        </w:rPr>
        <w:t>is serious about not only forging new agreements but moving them quickly through Congress.</w:t>
      </w:r>
      <w:r w:rsidRPr="00A643E0">
        <w:rPr>
          <w:rStyle w:val="StyleBoldUnderline"/>
          <w:sz w:val="12"/>
        </w:rPr>
        <w:t>¶</w:t>
      </w:r>
      <w:r w:rsidRPr="00A643E0">
        <w:rPr>
          <w:sz w:val="12"/>
        </w:rPr>
        <w:t xml:space="preserve"> </w:t>
      </w:r>
      <w:proofErr w:type="spellStart"/>
      <w:r w:rsidRPr="00A643E0">
        <w:t>Whilte</w:t>
      </w:r>
      <w:proofErr w:type="spellEnd"/>
      <w:r w:rsidRPr="00A643E0">
        <w:t xml:space="preserve"> </w:t>
      </w:r>
      <w:r w:rsidRPr="00A643E0">
        <w:rPr>
          <w:rStyle w:val="StyleBoldUnderline"/>
        </w:rPr>
        <w:t>the authority isn't technically needed to begin or end trade talks, it does give Congress a way of framing the debate and influencing the agenda in conjunction with the White House while</w:t>
      </w:r>
      <w:r w:rsidRPr="00A643E0">
        <w:t xml:space="preserve">, usually, </w:t>
      </w:r>
      <w:r w:rsidRPr="00A643E0">
        <w:rPr>
          <w:rStyle w:val="StyleBoldUnderline"/>
        </w:rPr>
        <w:t>signaling support for a particular agreement.</w:t>
      </w:r>
      <w:r w:rsidRPr="00A643E0">
        <w:rPr>
          <w:rStyle w:val="StyleBoldUnderline"/>
          <w:sz w:val="12"/>
        </w:rPr>
        <w:t>¶</w:t>
      </w:r>
    </w:p>
    <w:p w:rsidR="001B484F" w:rsidRPr="00A643E0" w:rsidRDefault="001B484F" w:rsidP="001B484F"/>
    <w:p w:rsidR="001B484F" w:rsidRPr="00A643E0" w:rsidRDefault="001B484F" w:rsidP="001B484F">
      <w:r w:rsidRPr="00A643E0">
        <w:t xml:space="preserve">[Note – </w:t>
      </w:r>
      <w:proofErr w:type="spellStart"/>
      <w:r w:rsidRPr="00A643E0">
        <w:t>Engler</w:t>
      </w:r>
      <w:proofErr w:type="spellEnd"/>
      <w:r w:rsidRPr="00A643E0">
        <w:t xml:space="preserve"> = John </w:t>
      </w:r>
      <w:proofErr w:type="spellStart"/>
      <w:r w:rsidRPr="00A643E0">
        <w:t>Engler</w:t>
      </w:r>
      <w:proofErr w:type="spellEnd"/>
      <w:r w:rsidRPr="00A643E0">
        <w:t>, president of the Business Roundtable (BRT)]</w:t>
      </w:r>
    </w:p>
    <w:p w:rsidR="001B484F" w:rsidRPr="00A643E0" w:rsidRDefault="001B484F" w:rsidP="001B484F"/>
    <w:p w:rsidR="001B484F" w:rsidRPr="00A643E0" w:rsidRDefault="001B484F" w:rsidP="001B484F">
      <w:pPr>
        <w:pStyle w:val="Heading4"/>
        <w:rPr>
          <w:rFonts w:cs="Times New Roman"/>
        </w:rPr>
      </w:pPr>
      <w:r w:rsidRPr="00A643E0">
        <w:rPr>
          <w:rFonts w:cs="Times New Roman"/>
        </w:rPr>
        <w:t>TPA is key to quick negotiations</w:t>
      </w:r>
    </w:p>
    <w:p w:rsidR="001B484F" w:rsidRPr="00A643E0" w:rsidRDefault="001B484F" w:rsidP="001B484F">
      <w:pPr>
        <w:rPr>
          <w:rStyle w:val="StyleStyleBold12pt"/>
        </w:rPr>
      </w:pPr>
      <w:r w:rsidRPr="00A643E0">
        <w:rPr>
          <w:rStyle w:val="StyleStyleBold12pt"/>
        </w:rPr>
        <w:t>Palacio, Business Day, 13</w:t>
      </w:r>
    </w:p>
    <w:p w:rsidR="001B484F" w:rsidRPr="00A643E0" w:rsidRDefault="001B484F" w:rsidP="001B484F">
      <w:r w:rsidRPr="00A643E0">
        <w:t>(Ana, 3-6-13, Business Day, “Winning the transatlantic trade challenge,” http://www.businessdayonline.com/NG/index.php/analysis/commentary/52571-winning-the-transatlantic-trade-challenge, accessed 6-21-13)</w:t>
      </w:r>
    </w:p>
    <w:p w:rsidR="001B484F" w:rsidRPr="00A643E0" w:rsidRDefault="001B484F" w:rsidP="001B484F"/>
    <w:p w:rsidR="001B484F" w:rsidRPr="00A643E0" w:rsidRDefault="001B484F" w:rsidP="001B484F">
      <w:r w:rsidRPr="00A643E0">
        <w:t>Moreover</w:t>
      </w:r>
      <w:r w:rsidRPr="00A643E0">
        <w:rPr>
          <w:rStyle w:val="StyleBoldUnderline"/>
        </w:rPr>
        <w:t xml:space="preserve">, a bipartisan approach might ease authorization for so-called </w:t>
      </w:r>
      <w:r w:rsidRPr="00A643E0">
        <w:rPr>
          <w:rStyle w:val="Emphasis"/>
        </w:rPr>
        <w:t>T</w:t>
      </w:r>
      <w:r w:rsidRPr="00A643E0">
        <w:rPr>
          <w:rStyle w:val="StyleBoldUnderline"/>
        </w:rPr>
        <w:t xml:space="preserve">rade </w:t>
      </w:r>
      <w:r w:rsidRPr="00A643E0">
        <w:rPr>
          <w:rStyle w:val="Emphasis"/>
        </w:rPr>
        <w:t>P</w:t>
      </w:r>
      <w:r w:rsidRPr="00A643E0">
        <w:rPr>
          <w:rStyle w:val="StyleBoldUnderline"/>
        </w:rPr>
        <w:t xml:space="preserve">romotion </w:t>
      </w:r>
      <w:r w:rsidRPr="00A643E0">
        <w:rPr>
          <w:rStyle w:val="Emphasis"/>
        </w:rPr>
        <w:t>A</w:t>
      </w:r>
      <w:r w:rsidRPr="00A643E0">
        <w:rPr>
          <w:rStyle w:val="StyleBoldUnderline"/>
        </w:rPr>
        <w:t>uthority, allowing the president to present an agreement for an up-or-down vote without possibility of amendment</w:t>
      </w:r>
      <w:r w:rsidRPr="00A643E0">
        <w:t xml:space="preserve"> – </w:t>
      </w:r>
      <w:r w:rsidRPr="00A643E0">
        <w:rPr>
          <w:rStyle w:val="StyleBoldUnderline"/>
        </w:rPr>
        <w:t>which will be</w:t>
      </w:r>
      <w:r w:rsidRPr="00A643E0">
        <w:rPr>
          <w:rStyle w:val="Emphasis"/>
        </w:rPr>
        <w:t xml:space="preserve"> essential </w:t>
      </w:r>
      <w:r w:rsidRPr="00A643E0">
        <w:rPr>
          <w:rStyle w:val="StyleBoldUnderline"/>
        </w:rPr>
        <w:t xml:space="preserve">for the completion of negotiations. We have already seen qualified US congressional support from </w:t>
      </w:r>
      <w:r w:rsidRPr="00A643E0">
        <w:t xml:space="preserve">Senate Finance Committee Chairman Max </w:t>
      </w:r>
      <w:r w:rsidRPr="00A643E0">
        <w:rPr>
          <w:rStyle w:val="StyleBoldUnderline"/>
        </w:rPr>
        <w:t xml:space="preserve">Baucus and </w:t>
      </w:r>
      <w:r w:rsidRPr="00A643E0">
        <w:t xml:space="preserve">ranking Republican Orrin </w:t>
      </w:r>
      <w:r w:rsidRPr="00A643E0">
        <w:rPr>
          <w:rStyle w:val="StyleBoldUnderline"/>
        </w:rPr>
        <w:t xml:space="preserve">Hatch </w:t>
      </w:r>
      <w:r w:rsidRPr="00A643E0">
        <w:t>who, while calling the potential agreement “an enticing opportunity,” specifically noted the need to address “unwarranted agricultural barriers” in the EU, including policies on GM organisms and hormones.</w:t>
      </w:r>
    </w:p>
    <w:p w:rsidR="001B484F" w:rsidRPr="00A643E0" w:rsidRDefault="001B484F" w:rsidP="001B484F"/>
    <w:p w:rsidR="001B484F" w:rsidRPr="00A643E0" w:rsidRDefault="001B484F" w:rsidP="001B484F">
      <w:pPr>
        <w:pStyle w:val="Heading4"/>
        <w:rPr>
          <w:rFonts w:cs="Times New Roman"/>
        </w:rPr>
      </w:pPr>
      <w:r w:rsidRPr="00A643E0">
        <w:rPr>
          <w:rFonts w:cs="Times New Roman"/>
        </w:rPr>
        <w:t>That creates support for passage</w:t>
      </w:r>
    </w:p>
    <w:p w:rsidR="001B484F" w:rsidRPr="00A643E0" w:rsidRDefault="001B484F" w:rsidP="001B484F">
      <w:pPr>
        <w:rPr>
          <w:rStyle w:val="StyleStyleBold12pt"/>
        </w:rPr>
      </w:pPr>
      <w:r w:rsidRPr="00A643E0">
        <w:rPr>
          <w:rStyle w:val="StyleStyleBold12pt"/>
        </w:rPr>
        <w:t>Palacio, Business Day, 13</w:t>
      </w:r>
    </w:p>
    <w:p w:rsidR="001B484F" w:rsidRPr="00A643E0" w:rsidRDefault="001B484F" w:rsidP="001B484F">
      <w:r w:rsidRPr="00A643E0">
        <w:t>(Ana, 3-6-13, Business Day, “Winning the transatlantic trade challenge,” http://www.businessdayonline.com/NG/index.php/analysis/commentary/52571-winning-the-transatlantic-trade-challenge, accessed 6-21-13)</w:t>
      </w:r>
    </w:p>
    <w:p w:rsidR="001B484F" w:rsidRPr="00A643E0" w:rsidRDefault="001B484F" w:rsidP="001B484F"/>
    <w:p w:rsidR="001B484F" w:rsidRPr="00A643E0" w:rsidRDefault="001B484F" w:rsidP="001B484F">
      <w:r w:rsidRPr="00A643E0">
        <w:rPr>
          <w:rStyle w:val="StyleBoldUnderline"/>
        </w:rPr>
        <w:t>A working summit would demonstrate a willingness at the highest echelons to resolve in principle the major obstacles standing in the way of an agreement. If successful, such a meeting would lay a foundation of genuine political support for efficient and effective technical negotiations</w:t>
      </w:r>
      <w:r w:rsidRPr="00A643E0">
        <w:t>. An agreement that rejuvenates the transatlantic relationship will require nothing less.</w:t>
      </w:r>
    </w:p>
    <w:p w:rsidR="001B484F" w:rsidRPr="00A643E0" w:rsidRDefault="001B484F" w:rsidP="001B484F"/>
    <w:p w:rsidR="001B484F" w:rsidRPr="00A643E0" w:rsidRDefault="001B484F" w:rsidP="001B484F">
      <w:pPr>
        <w:pStyle w:val="Heading4"/>
        <w:rPr>
          <w:rFonts w:cs="Times New Roman"/>
        </w:rPr>
      </w:pPr>
      <w:r w:rsidRPr="00A643E0">
        <w:rPr>
          <w:rFonts w:cs="Times New Roman"/>
        </w:rPr>
        <w:t>TPA is key to passage</w:t>
      </w:r>
    </w:p>
    <w:p w:rsidR="001B484F" w:rsidRPr="00A643E0" w:rsidRDefault="001B484F" w:rsidP="001B484F">
      <w:pPr>
        <w:rPr>
          <w:rStyle w:val="StyleStyleBold12pt"/>
        </w:rPr>
      </w:pPr>
      <w:proofErr w:type="spellStart"/>
      <w:r w:rsidRPr="00A643E0">
        <w:rPr>
          <w:rStyle w:val="StyleStyleBold12pt"/>
        </w:rPr>
        <w:t>Politi</w:t>
      </w:r>
      <w:proofErr w:type="spellEnd"/>
      <w:r w:rsidRPr="00A643E0">
        <w:rPr>
          <w:rStyle w:val="StyleStyleBold12pt"/>
        </w:rPr>
        <w:t xml:space="preserve"> and McGregor, Financial Times, 13</w:t>
      </w:r>
    </w:p>
    <w:p w:rsidR="001B484F" w:rsidRPr="00A643E0" w:rsidRDefault="001B484F" w:rsidP="001B484F">
      <w:r w:rsidRPr="00A643E0">
        <w:lastRenderedPageBreak/>
        <w:t>(James and Richard, 2-13-13, Financial Times, “Obama injects fresh trade optimism,” http://www.zawya.com/story/Obama_injects_fresh_trade_optimism-20130213_3896_15432/, accessed 6-14-13)</w:t>
      </w:r>
    </w:p>
    <w:p w:rsidR="001B484F" w:rsidRPr="00A643E0" w:rsidRDefault="001B484F" w:rsidP="001B484F"/>
    <w:p w:rsidR="001B484F" w:rsidRPr="00A643E0" w:rsidRDefault="001B484F" w:rsidP="001B484F">
      <w:pPr>
        <w:rPr>
          <w:rStyle w:val="StyleBoldUnderline"/>
        </w:rPr>
      </w:pPr>
      <w:r w:rsidRPr="00A643E0">
        <w:t xml:space="preserve">The </w:t>
      </w:r>
      <w:r w:rsidRPr="00A643E0">
        <w:rPr>
          <w:rStyle w:val="StyleBoldUnderline"/>
        </w:rPr>
        <w:t>Obama</w:t>
      </w:r>
      <w:r w:rsidRPr="00A643E0">
        <w:t xml:space="preserve"> administration</w:t>
      </w:r>
      <w:r w:rsidRPr="00A643E0">
        <w:rPr>
          <w:rStyle w:val="StyleBoldUnderline"/>
        </w:rPr>
        <w:t>'s</w:t>
      </w:r>
      <w:r w:rsidRPr="00A643E0">
        <w:t xml:space="preserve"> </w:t>
      </w:r>
      <w:r w:rsidRPr="00A643E0">
        <w:rPr>
          <w:rStyle w:val="StyleBoldUnderline"/>
        </w:rPr>
        <w:t>pursuit of a trade deal with the EU received key endorsements in Congress</w:t>
      </w:r>
      <w:r w:rsidRPr="00A643E0">
        <w:t xml:space="preserve"> on Tuesday. Max </w:t>
      </w:r>
      <w:r w:rsidRPr="00A643E0">
        <w:rPr>
          <w:rStyle w:val="StyleBoldUnderline"/>
        </w:rPr>
        <w:t>Baucus</w:t>
      </w:r>
      <w:r w:rsidRPr="00A643E0">
        <w:t xml:space="preserve"> </w:t>
      </w:r>
      <w:r w:rsidRPr="00A643E0">
        <w:rPr>
          <w:rStyle w:val="StyleBoldUnderline"/>
        </w:rPr>
        <w:t>and</w:t>
      </w:r>
      <w:r w:rsidRPr="00A643E0">
        <w:t xml:space="preserve"> Orrin </w:t>
      </w:r>
      <w:r w:rsidRPr="00A643E0">
        <w:rPr>
          <w:rStyle w:val="StyleBoldUnderline"/>
        </w:rPr>
        <w:t>Hatch, respectively the Democratic chairman and the top Republican on the Senate finance committee, which oversees trade, issued a joint statement that was largely upbeat</w:t>
      </w:r>
      <w:r w:rsidRPr="00A643E0">
        <w:t>, saying such a deal would have "a multiplier effect and would be certain to generate much needed economic growth on both sides of the Atlantic".</w:t>
      </w:r>
      <w:r w:rsidRPr="00A643E0">
        <w:rPr>
          <w:sz w:val="12"/>
        </w:rPr>
        <w:t xml:space="preserve">¶ </w:t>
      </w:r>
      <w:r w:rsidRPr="00A643E0">
        <w:t xml:space="preserve">But </w:t>
      </w:r>
      <w:proofErr w:type="spellStart"/>
      <w:r w:rsidRPr="00A643E0">
        <w:t>Mr</w:t>
      </w:r>
      <w:proofErr w:type="spellEnd"/>
      <w:r w:rsidRPr="00A643E0">
        <w:t xml:space="preserve"> Baucus and </w:t>
      </w:r>
      <w:proofErr w:type="spellStart"/>
      <w:r w:rsidRPr="00A643E0">
        <w:t>Mr</w:t>
      </w:r>
      <w:proofErr w:type="spellEnd"/>
      <w:r w:rsidRPr="00A643E0">
        <w:t xml:space="preserve"> Hatch also warned that trade barriers between the US and the EU were "long standing and difficult to overcome" as they laid out their priorities for any deal - including access for US beef and pork exports, strong intellectual property protections, regulatory compliance, a dispute settlement mechanism and more access for US services providers.</w:t>
      </w:r>
      <w:r w:rsidRPr="00A643E0">
        <w:rPr>
          <w:sz w:val="12"/>
        </w:rPr>
        <w:t xml:space="preserve">¶ </w:t>
      </w:r>
      <w:r w:rsidRPr="00A643E0">
        <w:rPr>
          <w:rStyle w:val="StyleBoldUnderline"/>
        </w:rPr>
        <w:t xml:space="preserve">The pair also said they would seek to renew Trade Promotion Authority, which expired in 2007 and is </w:t>
      </w:r>
      <w:r w:rsidRPr="00A643E0">
        <w:rPr>
          <w:rStyle w:val="Emphasis"/>
        </w:rPr>
        <w:t>critical</w:t>
      </w:r>
      <w:r w:rsidRPr="00A643E0">
        <w:rPr>
          <w:rStyle w:val="StyleBoldUnderline"/>
        </w:rPr>
        <w:t xml:space="preserve"> to the passage of trade deals through Congress because it allows the agreements to advance under "fast track" rules with no amendments.</w:t>
      </w:r>
    </w:p>
    <w:p w:rsidR="001B484F" w:rsidRPr="00A643E0" w:rsidRDefault="001B484F" w:rsidP="001B484F"/>
    <w:p w:rsidR="00875093" w:rsidRPr="00A643E0" w:rsidRDefault="00875093" w:rsidP="00875093"/>
    <w:p w:rsidR="00875093" w:rsidRPr="00A643E0" w:rsidRDefault="00875093" w:rsidP="00875093">
      <w:pPr>
        <w:pStyle w:val="Heading3"/>
        <w:rPr>
          <w:rFonts w:cs="Times New Roman"/>
        </w:rPr>
      </w:pPr>
      <w:r w:rsidRPr="00A643E0">
        <w:rPr>
          <w:rFonts w:cs="Times New Roman"/>
        </w:rPr>
        <w:lastRenderedPageBreak/>
        <w:t>Key to Trans-Pacific Partnership</w:t>
      </w:r>
      <w:r w:rsidR="008E1387" w:rsidRPr="00A643E0">
        <w:rPr>
          <w:rFonts w:cs="Times New Roman"/>
        </w:rPr>
        <w:t xml:space="preserve"> (TPP)</w:t>
      </w:r>
    </w:p>
    <w:p w:rsidR="00875093" w:rsidRPr="00A643E0" w:rsidRDefault="00875093" w:rsidP="00875093"/>
    <w:p w:rsidR="00875093" w:rsidRPr="00A643E0" w:rsidRDefault="00875093" w:rsidP="00875093">
      <w:pPr>
        <w:pStyle w:val="Heading4"/>
        <w:rPr>
          <w:rFonts w:cs="Times New Roman"/>
        </w:rPr>
      </w:pPr>
      <w:r w:rsidRPr="00A643E0">
        <w:rPr>
          <w:rFonts w:cs="Times New Roman"/>
        </w:rPr>
        <w:t>TPA is key to effective TPP negotiations</w:t>
      </w:r>
    </w:p>
    <w:p w:rsidR="00875093" w:rsidRPr="00A643E0" w:rsidRDefault="00875093" w:rsidP="00875093">
      <w:r w:rsidRPr="00A643E0">
        <w:rPr>
          <w:rStyle w:val="StyleStyleBold12pt"/>
        </w:rPr>
        <w:t>Fergusson, Congressional Research Service International Trade and Finance Specialist, et al. 6/17/13</w:t>
      </w:r>
    </w:p>
    <w:p w:rsidR="00875093" w:rsidRPr="00A643E0" w:rsidRDefault="00875093" w:rsidP="00875093">
      <w:r w:rsidRPr="00A643E0">
        <w:t xml:space="preserve">[Ian F, William H. Cooper - Specialist in International Trade and Finance, Remy </w:t>
      </w:r>
      <w:proofErr w:type="spellStart"/>
      <w:r w:rsidRPr="00A643E0">
        <w:t>Jurenas</w:t>
      </w:r>
      <w:proofErr w:type="spellEnd"/>
      <w:r w:rsidRPr="00A643E0">
        <w:t xml:space="preserve"> - Specialist in Agricultural Policy, Brock R. Williams - Analyst in International Trade and Finance, Congressional Budget Office, “The Trans-Pacific Partnership Negotiations and Issues for Congress”, </w:t>
      </w:r>
      <w:hyperlink r:id="rId32" w:history="1">
        <w:r w:rsidRPr="00A643E0">
          <w:rPr>
            <w:rStyle w:val="Hyperlink"/>
          </w:rPr>
          <w:t>http://www.fas.org/sgp/crs/row/R42694.pdf</w:t>
        </w:r>
      </w:hyperlink>
      <w:r w:rsidRPr="00A643E0">
        <w:t>, p. 53, accessed: 7/7/13, ML]</w:t>
      </w:r>
    </w:p>
    <w:p w:rsidR="00875093" w:rsidRPr="00A643E0" w:rsidRDefault="00875093" w:rsidP="00875093"/>
    <w:p w:rsidR="00875093" w:rsidRPr="00A643E0" w:rsidRDefault="00875093" w:rsidP="00875093">
      <w:r w:rsidRPr="00A643E0">
        <w:rPr>
          <w:rStyle w:val="StyleBoldUnderline"/>
        </w:rPr>
        <w:t>Any</w:t>
      </w:r>
      <w:r w:rsidRPr="00A643E0">
        <w:t xml:space="preserve"> trade </w:t>
      </w:r>
      <w:r w:rsidRPr="00A643E0">
        <w:rPr>
          <w:rStyle w:val="StyleBoldUnderline"/>
        </w:rPr>
        <w:t>agreement</w:t>
      </w:r>
      <w:r w:rsidRPr="00A643E0">
        <w:t xml:space="preserve"> that the United States reaches with TPP partners </w:t>
      </w:r>
      <w:r w:rsidRPr="00A643E0">
        <w:rPr>
          <w:rStyle w:val="StyleBoldUnderline"/>
        </w:rPr>
        <w:t>would have to be</w:t>
      </w:r>
      <w:r w:rsidRPr="00A643E0">
        <w:t xml:space="preserve"> </w:t>
      </w:r>
      <w:r w:rsidRPr="00A643E0">
        <w:rPr>
          <w:rStyle w:val="StyleBoldUnderline"/>
        </w:rPr>
        <w:t>approved</w:t>
      </w:r>
      <w:r w:rsidRPr="00A643E0">
        <w:rPr>
          <w:sz w:val="12"/>
        </w:rPr>
        <w:t xml:space="preserve">¶ </w:t>
      </w:r>
      <w:r w:rsidRPr="00A643E0">
        <w:rPr>
          <w:rStyle w:val="StyleBoldUnderline"/>
        </w:rPr>
        <w:t>by Congress</w:t>
      </w:r>
      <w:r w:rsidRPr="00A643E0">
        <w:t xml:space="preserve"> through the passage of implementing legislation, </w:t>
      </w:r>
      <w:r w:rsidRPr="00A643E0">
        <w:rPr>
          <w:rStyle w:val="StyleBoldUnderline"/>
        </w:rPr>
        <w:t>presumably under</w:t>
      </w:r>
      <w:r w:rsidRPr="00A643E0">
        <w:t xml:space="preserve"> </w:t>
      </w:r>
      <w:r w:rsidRPr="00A643E0">
        <w:rPr>
          <w:rStyle w:val="StyleBoldUnderline"/>
        </w:rPr>
        <w:t>TPA</w:t>
      </w:r>
      <w:r w:rsidRPr="00A643E0">
        <w:t xml:space="preserve"> procedures.</w:t>
      </w:r>
      <w:r w:rsidRPr="00A643E0">
        <w:rPr>
          <w:sz w:val="12"/>
        </w:rPr>
        <w:t xml:space="preserve">¶ </w:t>
      </w:r>
      <w:r w:rsidRPr="00A643E0">
        <w:t>(see text box on TPA). The latest TPA expired on July 1, 2007, although the Obama</w:t>
      </w:r>
      <w:r w:rsidRPr="00A643E0">
        <w:rPr>
          <w:sz w:val="12"/>
        </w:rPr>
        <w:t xml:space="preserve">¶ </w:t>
      </w:r>
      <w:r w:rsidRPr="00A643E0">
        <w:t>Administration has proceeded to negotiate the prop</w:t>
      </w:r>
      <w:r w:rsidRPr="00A643E0">
        <w:rPr>
          <w:sz w:val="12"/>
        </w:rPr>
        <w:t xml:space="preserve">¶ </w:t>
      </w:r>
      <w:proofErr w:type="spellStart"/>
      <w:r w:rsidRPr="00A643E0">
        <w:t>osed</w:t>
      </w:r>
      <w:proofErr w:type="spellEnd"/>
      <w:r w:rsidRPr="00A643E0">
        <w:t xml:space="preserve"> TPP as if TPA were in effect. It has</w:t>
      </w:r>
      <w:r w:rsidRPr="00A643E0">
        <w:rPr>
          <w:sz w:val="12"/>
        </w:rPr>
        <w:t xml:space="preserve">¶ </w:t>
      </w:r>
      <w:r w:rsidRPr="00A643E0">
        <w:t>consulted with Congress and followed TPA’s procedural steps. For example, U.S. Trade</w:t>
      </w:r>
      <w:r w:rsidRPr="00A643E0">
        <w:rPr>
          <w:sz w:val="12"/>
        </w:rPr>
        <w:t xml:space="preserve">¶ </w:t>
      </w:r>
      <w:r w:rsidRPr="00A643E0">
        <w:t>Representative Ron Kirk formally notified Congress of the Administration’s intention to enter</w:t>
      </w:r>
      <w:r w:rsidRPr="00A643E0">
        <w:rPr>
          <w:sz w:val="12"/>
        </w:rPr>
        <w:t xml:space="preserve">¶ </w:t>
      </w:r>
      <w:r w:rsidRPr="00A643E0">
        <w:t>into negotiations with the TPP countries on December 14, 2009, 90 days prior to beginning the</w:t>
      </w:r>
      <w:r w:rsidRPr="00A643E0">
        <w:rPr>
          <w:sz w:val="12"/>
        </w:rPr>
        <w:t xml:space="preserve">¶ </w:t>
      </w:r>
      <w:r w:rsidRPr="00A643E0">
        <w:t>negotiations, as stipulated under the expired TPA. Nevertheless, some observers, including</w:t>
      </w:r>
      <w:r w:rsidRPr="00A643E0">
        <w:rPr>
          <w:sz w:val="12"/>
        </w:rPr>
        <w:t xml:space="preserve">¶ </w:t>
      </w:r>
      <w:r w:rsidRPr="00A643E0">
        <w:t xml:space="preserve">Members of Congress, have asserted that </w:t>
      </w:r>
      <w:r w:rsidRPr="00A643E0">
        <w:rPr>
          <w:rStyle w:val="StyleBoldUnderline"/>
        </w:rPr>
        <w:t>TPP partners will not engage in serious negotiations</w:t>
      </w:r>
      <w:r w:rsidRPr="00A643E0">
        <w:t xml:space="preserve"> on</w:t>
      </w:r>
      <w:r w:rsidRPr="00A643E0">
        <w:rPr>
          <w:sz w:val="12"/>
        </w:rPr>
        <w:t xml:space="preserve">¶ </w:t>
      </w:r>
      <w:r w:rsidRPr="00A643E0">
        <w:t xml:space="preserve">sensitive issues </w:t>
      </w:r>
      <w:r w:rsidRPr="00A643E0">
        <w:rPr>
          <w:rStyle w:val="StyleBoldUnderline"/>
        </w:rPr>
        <w:t>without the assurance that U.S. commitments are credible</w:t>
      </w:r>
      <w:r w:rsidRPr="00A643E0">
        <w:t xml:space="preserve"> </w:t>
      </w:r>
      <w:r w:rsidRPr="00A643E0">
        <w:rPr>
          <w:rStyle w:val="StyleBoldUnderline"/>
        </w:rPr>
        <w:t>and cannot be amended</w:t>
      </w:r>
      <w:r w:rsidRPr="00A643E0">
        <w:rPr>
          <w:sz w:val="12"/>
        </w:rPr>
        <w:t xml:space="preserve">¶ </w:t>
      </w:r>
      <w:r w:rsidRPr="00A643E0">
        <w:t>by Congress, although negotiators have not experienced this problem to date.</w:t>
      </w:r>
      <w:r w:rsidRPr="00A643E0">
        <w:rPr>
          <w:sz w:val="12"/>
        </w:rPr>
        <w:t xml:space="preserve">¶ </w:t>
      </w:r>
      <w:r w:rsidRPr="00A643E0">
        <w:t>148</w:t>
      </w:r>
    </w:p>
    <w:p w:rsidR="00875093" w:rsidRPr="00A643E0" w:rsidRDefault="00875093" w:rsidP="00875093">
      <w:r w:rsidRPr="00A643E0">
        <w:t>In addition, even though the Administration has</w:t>
      </w:r>
      <w:r w:rsidRPr="00A643E0">
        <w:rPr>
          <w:sz w:val="12"/>
        </w:rPr>
        <w:t xml:space="preserve">¶ </w:t>
      </w:r>
      <w:r w:rsidRPr="00A643E0">
        <w:t>been consulting Members and congressional</w:t>
      </w:r>
      <w:r w:rsidRPr="00A643E0">
        <w:rPr>
          <w:sz w:val="12"/>
        </w:rPr>
        <w:t xml:space="preserve">¶ </w:t>
      </w:r>
      <w:r w:rsidRPr="00A643E0">
        <w:t xml:space="preserve">staff, </w:t>
      </w:r>
      <w:r w:rsidRPr="00A643E0">
        <w:rPr>
          <w:rStyle w:val="StyleBoldUnderline"/>
        </w:rPr>
        <w:t>Congress, as a whole</w:t>
      </w:r>
      <w:r w:rsidRPr="00A643E0">
        <w:t xml:space="preserve">, formally </w:t>
      </w:r>
      <w:r w:rsidRPr="00A643E0">
        <w:rPr>
          <w:rStyle w:val="StyleBoldUnderline"/>
        </w:rPr>
        <w:t>has yet to weig</w:t>
      </w:r>
      <w:r w:rsidRPr="00A643E0">
        <w:t xml:space="preserve">h in on </w:t>
      </w:r>
      <w:r w:rsidRPr="00A643E0">
        <w:rPr>
          <w:rStyle w:val="StyleBoldUnderline"/>
        </w:rPr>
        <w:t>the</w:t>
      </w:r>
      <w:r w:rsidRPr="00A643E0">
        <w:t xml:space="preserve"> form of negotiating </w:t>
      </w:r>
      <w:r w:rsidRPr="00A643E0">
        <w:rPr>
          <w:rStyle w:val="StyleBoldUnderline"/>
        </w:rPr>
        <w:t>objectives</w:t>
      </w:r>
      <w:r w:rsidRPr="00A643E0">
        <w:rPr>
          <w:sz w:val="12"/>
        </w:rPr>
        <w:t xml:space="preserve">¶ </w:t>
      </w:r>
      <w:r w:rsidRPr="00A643E0">
        <w:t xml:space="preserve">embedded </w:t>
      </w:r>
      <w:r w:rsidRPr="00A643E0">
        <w:rPr>
          <w:rStyle w:val="StyleBoldUnderline"/>
        </w:rPr>
        <w:t>in TPA</w:t>
      </w:r>
      <w:r w:rsidRPr="00A643E0">
        <w:t xml:space="preserve"> authorizing statutes. In the past, these </w:t>
      </w:r>
      <w:r w:rsidRPr="00A643E0">
        <w:rPr>
          <w:rStyle w:val="StyleBoldUnderline"/>
        </w:rPr>
        <w:t>objectives</w:t>
      </w:r>
      <w:r w:rsidRPr="00A643E0">
        <w:t xml:space="preserve"> have</w:t>
      </w:r>
      <w:r w:rsidRPr="00A643E0">
        <w:rPr>
          <w:rStyle w:val="StyleBoldUnderline"/>
        </w:rPr>
        <w:t xml:space="preserve"> included</w:t>
      </w:r>
      <w:r w:rsidRPr="00A643E0">
        <w:t xml:space="preserve"> reducing</w:t>
      </w:r>
      <w:r w:rsidRPr="00A643E0">
        <w:rPr>
          <w:sz w:val="12"/>
        </w:rPr>
        <w:t xml:space="preserve">¶ </w:t>
      </w:r>
      <w:r w:rsidRPr="00A643E0">
        <w:rPr>
          <w:rStyle w:val="StyleBoldUnderline"/>
        </w:rPr>
        <w:t>barriers to</w:t>
      </w:r>
      <w:r w:rsidRPr="00A643E0">
        <w:t xml:space="preserve"> various types of </w:t>
      </w:r>
      <w:r w:rsidRPr="00A643E0">
        <w:rPr>
          <w:rStyle w:val="StyleBoldUnderline"/>
        </w:rPr>
        <w:t>trade</w:t>
      </w:r>
      <w:r w:rsidRPr="00A643E0">
        <w:t xml:space="preserve"> (e.g., goods, services, agriculture, electronic commerce); </w:t>
      </w:r>
      <w:r w:rsidRPr="00A643E0">
        <w:rPr>
          <w:rStyle w:val="StyleBoldUnderline"/>
        </w:rPr>
        <w:t>protecting foreign investment</w:t>
      </w:r>
      <w:r w:rsidRPr="00A643E0">
        <w:t xml:space="preserve"> and </w:t>
      </w:r>
      <w:r w:rsidRPr="00A643E0">
        <w:rPr>
          <w:rStyle w:val="StyleBoldUnderline"/>
        </w:rPr>
        <w:t xml:space="preserve">intellectual property rights; </w:t>
      </w:r>
      <w:r w:rsidRPr="00A643E0">
        <w:t xml:space="preserve">encouraging </w:t>
      </w:r>
      <w:r w:rsidRPr="00A643E0">
        <w:rPr>
          <w:rStyle w:val="StyleBoldUnderline"/>
        </w:rPr>
        <w:t>transparency</w:t>
      </w:r>
      <w:r w:rsidRPr="00A643E0">
        <w:t>, fair</w:t>
      </w:r>
      <w:r w:rsidRPr="00A643E0">
        <w:rPr>
          <w:sz w:val="12"/>
        </w:rPr>
        <w:t xml:space="preserve">¶ </w:t>
      </w:r>
      <w:r w:rsidRPr="00A643E0">
        <w:rPr>
          <w:rStyle w:val="StyleBoldUnderline"/>
        </w:rPr>
        <w:t>regulatory practices, and anti-corruption</w:t>
      </w:r>
      <w:r w:rsidRPr="00A643E0">
        <w:t>; ensuring that countries protect environment and worker</w:t>
      </w:r>
      <w:r w:rsidRPr="00A643E0">
        <w:rPr>
          <w:sz w:val="12"/>
        </w:rPr>
        <w:t xml:space="preserve">¶ </w:t>
      </w:r>
      <w:r w:rsidRPr="00A643E0">
        <w:t>rights; providing for an effective dispute settlement process; and protecting the U.S. right to</w:t>
      </w:r>
      <w:r w:rsidRPr="00A643E0">
        <w:rPr>
          <w:sz w:val="12"/>
        </w:rPr>
        <w:t xml:space="preserve">¶ </w:t>
      </w:r>
      <w:r w:rsidRPr="00A643E0">
        <w:t>enforce its trade remedy laws. However, over the years, Congress has revised and expanded the</w:t>
      </w:r>
      <w:r w:rsidRPr="00A643E0">
        <w:rPr>
          <w:sz w:val="12"/>
        </w:rPr>
        <w:t xml:space="preserve">¶ </w:t>
      </w:r>
      <w:r w:rsidRPr="00A643E0">
        <w:t>negotiating objectives as policy issues have evolved and the global trading system has become</w:t>
      </w:r>
      <w:r w:rsidRPr="00A643E0">
        <w:rPr>
          <w:sz w:val="12"/>
        </w:rPr>
        <w:t xml:space="preserve">¶ </w:t>
      </w:r>
      <w:r w:rsidRPr="00A643E0">
        <w:t xml:space="preserve">more complex. In any renewal of TPP, </w:t>
      </w:r>
      <w:r w:rsidRPr="00A643E0">
        <w:rPr>
          <w:rStyle w:val="StyleBoldUnderline"/>
        </w:rPr>
        <w:t>Congress</w:t>
      </w:r>
      <w:r w:rsidRPr="00A643E0">
        <w:t xml:space="preserve"> </w:t>
      </w:r>
      <w:r w:rsidRPr="00A643E0">
        <w:rPr>
          <w:rStyle w:val="StyleBoldUnderline"/>
        </w:rPr>
        <w:t>may wish</w:t>
      </w:r>
      <w:r w:rsidRPr="00A643E0">
        <w:t xml:space="preserve"> </w:t>
      </w:r>
      <w:r w:rsidRPr="00A643E0">
        <w:rPr>
          <w:rStyle w:val="StyleBoldUnderline"/>
        </w:rPr>
        <w:t>to establish new negotiating objectives</w:t>
      </w:r>
      <w:r w:rsidRPr="00A643E0">
        <w:rPr>
          <w:sz w:val="12"/>
        </w:rPr>
        <w:t xml:space="preserve">¶ </w:t>
      </w:r>
      <w:r w:rsidRPr="00A643E0">
        <w:t>to reflect 21</w:t>
      </w:r>
      <w:r w:rsidRPr="00A643E0">
        <w:rPr>
          <w:sz w:val="12"/>
        </w:rPr>
        <w:t xml:space="preserve">¶ </w:t>
      </w:r>
      <w:proofErr w:type="spellStart"/>
      <w:r w:rsidRPr="00A643E0">
        <w:t>st</w:t>
      </w:r>
      <w:proofErr w:type="spellEnd"/>
      <w:r w:rsidRPr="00A643E0">
        <w:rPr>
          <w:sz w:val="12"/>
        </w:rPr>
        <w:t xml:space="preserve">¶ </w:t>
      </w:r>
      <w:r w:rsidRPr="00A643E0">
        <w:t>Century trade policy including issues cu</w:t>
      </w:r>
      <w:r w:rsidRPr="00A643E0">
        <w:rPr>
          <w:sz w:val="12"/>
        </w:rPr>
        <w:t xml:space="preserve">¶ </w:t>
      </w:r>
      <w:proofErr w:type="spellStart"/>
      <w:r w:rsidRPr="00A643E0">
        <w:t>rrently</w:t>
      </w:r>
      <w:proofErr w:type="spellEnd"/>
      <w:r w:rsidRPr="00A643E0">
        <w:t xml:space="preserve"> under negotiation such as state-</w:t>
      </w:r>
      <w:r w:rsidRPr="00A643E0">
        <w:rPr>
          <w:sz w:val="12"/>
        </w:rPr>
        <w:t xml:space="preserve">¶ </w:t>
      </w:r>
      <w:r w:rsidRPr="00A643E0">
        <w:t>owned enterprises, regulatory coherence, digital technology, and trade in green technologies</w:t>
      </w:r>
      <w:proofErr w:type="gramStart"/>
      <w:r w:rsidRPr="00A643E0">
        <w:t>,</w:t>
      </w:r>
      <w:r w:rsidRPr="00A643E0">
        <w:rPr>
          <w:sz w:val="12"/>
        </w:rPr>
        <w:t>¶</w:t>
      </w:r>
      <w:proofErr w:type="gramEnd"/>
      <w:r w:rsidRPr="00A643E0">
        <w:rPr>
          <w:sz w:val="12"/>
        </w:rPr>
        <w:t xml:space="preserve"> </w:t>
      </w:r>
      <w:r w:rsidRPr="00A643E0">
        <w:t xml:space="preserve">among other areas. At the same time, </w:t>
      </w:r>
      <w:r w:rsidRPr="00A643E0">
        <w:rPr>
          <w:rStyle w:val="StyleBoldUnderline"/>
        </w:rPr>
        <w:t>the</w:t>
      </w:r>
      <w:r w:rsidRPr="00A643E0">
        <w:t xml:space="preserve"> </w:t>
      </w:r>
      <w:r w:rsidRPr="00A643E0">
        <w:rPr>
          <w:rStyle w:val="StyleBoldUnderline"/>
        </w:rPr>
        <w:t>objectives</w:t>
      </w:r>
      <w:r w:rsidRPr="00A643E0">
        <w:t xml:space="preserve"> </w:t>
      </w:r>
      <w:r w:rsidRPr="00A643E0">
        <w:rPr>
          <w:rStyle w:val="StyleBoldUnderline"/>
        </w:rPr>
        <w:t>would</w:t>
      </w:r>
      <w:r w:rsidRPr="00A643E0">
        <w:t xml:space="preserve"> likely </w:t>
      </w:r>
      <w:r w:rsidRPr="00A643E0">
        <w:rPr>
          <w:rStyle w:val="StyleBoldUnderline"/>
        </w:rPr>
        <w:t>have to be flexible</w:t>
      </w:r>
      <w:r w:rsidRPr="00A643E0">
        <w:t xml:space="preserve"> enough to</w:t>
      </w:r>
      <w:r w:rsidRPr="00A643E0">
        <w:rPr>
          <w:sz w:val="12"/>
        </w:rPr>
        <w:t xml:space="preserve">¶ </w:t>
      </w:r>
      <w:r w:rsidRPr="00A643E0">
        <w:t>allow the Administration to negotiate a “living agreement” that can change and be kept current</w:t>
      </w:r>
      <w:r w:rsidRPr="00A643E0">
        <w:rPr>
          <w:sz w:val="12"/>
        </w:rPr>
        <w:t xml:space="preserve">¶ </w:t>
      </w:r>
      <w:r w:rsidRPr="00A643E0">
        <w:t>with an evolving international trading system. It is unclear at this time if and when the</w:t>
      </w:r>
      <w:r w:rsidRPr="00A643E0">
        <w:rPr>
          <w:sz w:val="12"/>
        </w:rPr>
        <w:t xml:space="preserve">¶ </w:t>
      </w:r>
      <w:r w:rsidRPr="00A643E0">
        <w:t>Administration and Congress will take up the issue of TPA renewal.</w:t>
      </w:r>
    </w:p>
    <w:p w:rsidR="00875093" w:rsidRPr="00A643E0" w:rsidRDefault="00875093" w:rsidP="00875093"/>
    <w:p w:rsidR="004E5C19" w:rsidRPr="00A643E0" w:rsidRDefault="004E5C19" w:rsidP="004E5C19">
      <w:pPr>
        <w:pStyle w:val="Heading4"/>
        <w:rPr>
          <w:rFonts w:cs="Times New Roman"/>
        </w:rPr>
      </w:pPr>
      <w:r w:rsidRPr="00A643E0">
        <w:rPr>
          <w:rFonts w:cs="Times New Roman"/>
        </w:rPr>
        <w:t xml:space="preserve">TPA is key </w:t>
      </w:r>
      <w:r w:rsidR="006E41FB" w:rsidRPr="00A643E0">
        <w:rPr>
          <w:rFonts w:cs="Times New Roman"/>
        </w:rPr>
        <w:t xml:space="preserve">to negotiating </w:t>
      </w:r>
      <w:r w:rsidRPr="00A643E0">
        <w:rPr>
          <w:rFonts w:cs="Times New Roman"/>
        </w:rPr>
        <w:t>TPP</w:t>
      </w:r>
    </w:p>
    <w:p w:rsidR="004E5C19" w:rsidRPr="00A643E0" w:rsidRDefault="004E5C19" w:rsidP="004E5C19">
      <w:pPr>
        <w:rPr>
          <w:rStyle w:val="StyleStyleBold12pt"/>
        </w:rPr>
      </w:pPr>
      <w:r w:rsidRPr="00A643E0">
        <w:rPr>
          <w:rStyle w:val="StyleStyleBold12pt"/>
        </w:rPr>
        <w:t>Palmer, Reuters, 3-1-13</w:t>
      </w:r>
    </w:p>
    <w:p w:rsidR="004E5C19" w:rsidRPr="00A643E0" w:rsidRDefault="004E5C19" w:rsidP="004E5C19">
      <w:r w:rsidRPr="00A643E0">
        <w:t>(Doug, “White House says it will seek "fast-track" trade authority,” http://articles.chicagotribune.com/2013-03-01/news/sns-rt-us-obama-tradebre9200pk-20130301_1_trans-pacific-partnership-trade-promotion-authority-trade-talks, accessed 7-13-13)</w:t>
      </w:r>
    </w:p>
    <w:p w:rsidR="004E5C19" w:rsidRPr="00A643E0" w:rsidRDefault="004E5C19" w:rsidP="004E5C19">
      <w:pPr>
        <w:rPr>
          <w:sz w:val="12"/>
        </w:rPr>
      </w:pPr>
    </w:p>
    <w:p w:rsidR="004E5C19" w:rsidRPr="00A643E0" w:rsidRDefault="004E5C19" w:rsidP="004E5C19">
      <w:pPr>
        <w:rPr>
          <w:sz w:val="12"/>
        </w:rPr>
      </w:pPr>
    </w:p>
    <w:p w:rsidR="004E5C19" w:rsidRPr="00A643E0" w:rsidRDefault="004E5C19" w:rsidP="004E5C19">
      <w:r w:rsidRPr="00A643E0">
        <w:t>ASIA-PACIFIC TRADE PUSH</w:t>
      </w:r>
      <w:r w:rsidRPr="00A643E0">
        <w:rPr>
          <w:sz w:val="12"/>
        </w:rPr>
        <w:t xml:space="preserve">¶ </w:t>
      </w:r>
      <w:r w:rsidRPr="00A643E0">
        <w:t xml:space="preserve">The </w:t>
      </w:r>
      <w:r w:rsidRPr="00A643E0">
        <w:rPr>
          <w:rStyle w:val="StyleBoldUnderline"/>
        </w:rPr>
        <w:t>Obama</w:t>
      </w:r>
      <w:r w:rsidRPr="00A643E0">
        <w:t xml:space="preserve"> administration, even without the authority, </w:t>
      </w:r>
      <w:r w:rsidRPr="00A643E0">
        <w:rPr>
          <w:rStyle w:val="StyleBoldUnderline"/>
        </w:rPr>
        <w:t>has pursued the proposed Trans-Pacific accord between the</w:t>
      </w:r>
      <w:r w:rsidRPr="00A643E0">
        <w:t xml:space="preserve"> </w:t>
      </w:r>
      <w:r w:rsidRPr="00A643E0">
        <w:rPr>
          <w:rStyle w:val="StyleBoldUnderline"/>
        </w:rPr>
        <w:t>U</w:t>
      </w:r>
      <w:r w:rsidRPr="00A643E0">
        <w:t xml:space="preserve">nited </w:t>
      </w:r>
      <w:r w:rsidRPr="00A643E0">
        <w:rPr>
          <w:rStyle w:val="StyleBoldUnderline"/>
        </w:rPr>
        <w:t>S</w:t>
      </w:r>
      <w:r w:rsidRPr="00A643E0">
        <w:t xml:space="preserve">tates </w:t>
      </w:r>
      <w:r w:rsidRPr="00A643E0">
        <w:rPr>
          <w:rStyle w:val="StyleBoldUnderline"/>
        </w:rPr>
        <w:t>and 10 other countries in the Asia-Pacific region.</w:t>
      </w:r>
      <w:r w:rsidRPr="00A643E0">
        <w:rPr>
          <w:sz w:val="12"/>
        </w:rPr>
        <w:t xml:space="preserve">¶ </w:t>
      </w:r>
      <w:r w:rsidRPr="00A643E0">
        <w:rPr>
          <w:rStyle w:val="StyleBoldUnderline"/>
        </w:rPr>
        <w:t>But negotiators hope to finish those talks this year</w:t>
      </w:r>
      <w:r w:rsidRPr="00A643E0">
        <w:t>, possibly as early as the annual meeting of leaders from Asia-Pacific Economic Cooperation nations in October in Bali.</w:t>
      </w:r>
      <w:r w:rsidRPr="00A643E0">
        <w:rPr>
          <w:sz w:val="12"/>
        </w:rPr>
        <w:t xml:space="preserve">¶ </w:t>
      </w:r>
      <w:r w:rsidRPr="00A643E0">
        <w:rPr>
          <w:rStyle w:val="StyleBoldUnderline"/>
        </w:rPr>
        <w:t xml:space="preserve">That could be </w:t>
      </w:r>
      <w:r w:rsidRPr="00A643E0">
        <w:rPr>
          <w:rStyle w:val="StyleBoldUnderline"/>
        </w:rPr>
        <w:lastRenderedPageBreak/>
        <w:t>hard if the White House does not have TPA.</w:t>
      </w:r>
      <w:r w:rsidRPr="00A643E0">
        <w:rPr>
          <w:rStyle w:val="StyleBoldUnderline"/>
          <w:sz w:val="12"/>
        </w:rPr>
        <w:t>¶</w:t>
      </w:r>
      <w:r w:rsidRPr="00A643E0">
        <w:rPr>
          <w:sz w:val="12"/>
        </w:rPr>
        <w:t xml:space="preserve"> </w:t>
      </w:r>
      <w:r w:rsidRPr="00A643E0">
        <w:t>"</w:t>
      </w:r>
      <w:r w:rsidRPr="00A643E0">
        <w:rPr>
          <w:rStyle w:val="StyleBoldUnderline"/>
        </w:rPr>
        <w:t>Whether you're talking about the Trans-Pacific Partnership or a U.S.-EU FTA, they're both going to be complicated and having them subject to amendment will make it tough to get them through the Senate," said</w:t>
      </w:r>
      <w:r w:rsidRPr="00A643E0">
        <w:t xml:space="preserve"> Timothy </w:t>
      </w:r>
      <w:proofErr w:type="spellStart"/>
      <w:r w:rsidRPr="00A643E0">
        <w:rPr>
          <w:rStyle w:val="StyleBoldUnderline"/>
        </w:rPr>
        <w:t>Punke</w:t>
      </w:r>
      <w:proofErr w:type="spellEnd"/>
      <w:r w:rsidRPr="00A643E0">
        <w:rPr>
          <w:rStyle w:val="StyleBoldUnderline"/>
        </w:rPr>
        <w:t>, a former Senate aide who is now a partner at Monument Policy Group.</w:t>
      </w:r>
      <w:r w:rsidRPr="00A643E0">
        <w:rPr>
          <w:rStyle w:val="StyleBoldUnderline"/>
          <w:sz w:val="12"/>
        </w:rPr>
        <w:t>¶</w:t>
      </w:r>
      <w:r w:rsidRPr="00A643E0">
        <w:rPr>
          <w:sz w:val="12"/>
        </w:rPr>
        <w:t xml:space="preserve"> </w:t>
      </w:r>
      <w:r w:rsidRPr="00A643E0">
        <w:t>Congress last approved TPA legislation in 2002, following a bitter fight. Republicans, who generally favor free trade, passed the bill over the objections of Democrats, many of whom blame past trade agreements for U.S. job losses.</w:t>
      </w:r>
    </w:p>
    <w:p w:rsidR="007B43B9" w:rsidRPr="00A643E0" w:rsidRDefault="007B43B9" w:rsidP="007B43B9"/>
    <w:p w:rsidR="00A702FC" w:rsidRPr="00A643E0" w:rsidRDefault="00A702FC" w:rsidP="00A702FC">
      <w:pPr>
        <w:pStyle w:val="Heading3"/>
        <w:rPr>
          <w:rFonts w:cs="Times New Roman"/>
        </w:rPr>
      </w:pPr>
      <w:bookmarkStart w:id="4" w:name="_Toc226124940"/>
      <w:r w:rsidRPr="00A643E0">
        <w:rPr>
          <w:rFonts w:cs="Times New Roman"/>
        </w:rPr>
        <w:lastRenderedPageBreak/>
        <w:t>TPP Impact – Asia Pivot</w:t>
      </w:r>
    </w:p>
    <w:p w:rsidR="00A702FC" w:rsidRPr="00A643E0" w:rsidRDefault="00A702FC" w:rsidP="00A702FC"/>
    <w:p w:rsidR="00A702FC" w:rsidRPr="00A643E0" w:rsidRDefault="00A702FC" w:rsidP="00A702FC">
      <w:pPr>
        <w:pStyle w:val="Heading4"/>
        <w:rPr>
          <w:rFonts w:cs="Times New Roman"/>
        </w:rPr>
      </w:pPr>
      <w:r w:rsidRPr="00A643E0">
        <w:rPr>
          <w:rFonts w:cs="Times New Roman"/>
        </w:rPr>
        <w:t>TPP key to Asia pivot</w:t>
      </w:r>
    </w:p>
    <w:p w:rsidR="00A702FC" w:rsidRPr="00A643E0" w:rsidRDefault="00A702FC" w:rsidP="00A702FC">
      <w:pPr>
        <w:rPr>
          <w:rStyle w:val="StyleStyleBold12pt"/>
        </w:rPr>
      </w:pPr>
      <w:proofErr w:type="spellStart"/>
      <w:r w:rsidRPr="00A643E0">
        <w:rPr>
          <w:rStyle w:val="StyleStyleBold12pt"/>
        </w:rPr>
        <w:t>Tandon</w:t>
      </w:r>
      <w:proofErr w:type="spellEnd"/>
      <w:r w:rsidRPr="00A643E0">
        <w:rPr>
          <w:rStyle w:val="StyleStyleBold12pt"/>
        </w:rPr>
        <w:t xml:space="preserve">, </w:t>
      </w:r>
      <w:proofErr w:type="spellStart"/>
      <w:r w:rsidRPr="00A643E0">
        <w:rPr>
          <w:rStyle w:val="StyleStyleBold12pt"/>
        </w:rPr>
        <w:t>Agence</w:t>
      </w:r>
      <w:proofErr w:type="spellEnd"/>
      <w:r w:rsidRPr="00A643E0">
        <w:rPr>
          <w:rStyle w:val="StyleStyleBold12pt"/>
        </w:rPr>
        <w:t xml:space="preserve"> France </w:t>
      </w:r>
      <w:proofErr w:type="spellStart"/>
      <w:r w:rsidRPr="00A643E0">
        <w:rPr>
          <w:rStyle w:val="StyleStyleBold12pt"/>
        </w:rPr>
        <w:t>Presse</w:t>
      </w:r>
      <w:proofErr w:type="spellEnd"/>
      <w:r w:rsidRPr="00A643E0">
        <w:rPr>
          <w:rStyle w:val="StyleStyleBold12pt"/>
        </w:rPr>
        <w:t>, 6-11-13</w:t>
      </w:r>
    </w:p>
    <w:p w:rsidR="00A702FC" w:rsidRPr="00A643E0" w:rsidRDefault="00A702FC" w:rsidP="00A702FC">
      <w:r w:rsidRPr="00A643E0">
        <w:t xml:space="preserve">[Shaun, </w:t>
      </w:r>
      <w:proofErr w:type="spellStart"/>
      <w:r w:rsidRPr="00A643E0">
        <w:t>Agence</w:t>
      </w:r>
      <w:proofErr w:type="spellEnd"/>
      <w:r w:rsidRPr="00A643E0">
        <w:t xml:space="preserve"> France </w:t>
      </w:r>
      <w:proofErr w:type="spellStart"/>
      <w:r w:rsidRPr="00A643E0">
        <w:t>Presse</w:t>
      </w:r>
      <w:proofErr w:type="spellEnd"/>
      <w:r w:rsidRPr="00A643E0">
        <w:t xml:space="preserve">, “Obama base voices concern on Pacific trade pact”, </w:t>
      </w:r>
    </w:p>
    <w:p w:rsidR="00A702FC" w:rsidRPr="00A643E0" w:rsidRDefault="006D42F1" w:rsidP="00A702FC">
      <w:hyperlink r:id="rId33" w:history="1">
        <w:r w:rsidR="00A702FC" w:rsidRPr="00A643E0">
          <w:rPr>
            <w:rStyle w:val="Hyperlink"/>
          </w:rPr>
          <w:t>http://www.google.com/hostednews/afp/article/ALeqM5gWDxKm5d-i-UWExTZXTwuBVHYBCA?docId=CNG.b972a6177ab8474e09319ee67e5fb6c0.111</w:t>
        </w:r>
      </w:hyperlink>
    </w:p>
    <w:p w:rsidR="00A702FC" w:rsidRPr="00A643E0" w:rsidRDefault="00A702FC" w:rsidP="00A702FC"/>
    <w:p w:rsidR="00A702FC" w:rsidRPr="00A643E0" w:rsidRDefault="00A702FC" w:rsidP="00A702FC">
      <w:r w:rsidRPr="00A643E0">
        <w:rPr>
          <w:rStyle w:val="StyleBoldUnderline"/>
        </w:rPr>
        <w:t>The Trans-Pacific Partnership talks include Australia, Brunei, Canada, Chile, Malaysia, Mexico, New Zealand, Peru, Singapore, the United States and Vietnam, with Japan virtually certain to join negotiations</w:t>
      </w:r>
      <w:r w:rsidRPr="00A643E0">
        <w:t xml:space="preserve"> this year.</w:t>
      </w:r>
    </w:p>
    <w:p w:rsidR="00A702FC" w:rsidRPr="00A643E0" w:rsidRDefault="00A702FC" w:rsidP="00A702FC">
      <w:r w:rsidRPr="00A643E0">
        <w:t>Obama has billed the pact -- which would cover 40 percent of the world economy -- as a "21st-century" type of trade deal that would ensure labor and environmental standards while creating US jobs by opening up markets within the dynamic Asia-Pacific region.</w:t>
      </w:r>
    </w:p>
    <w:p w:rsidR="00A702FC" w:rsidRPr="00A643E0" w:rsidRDefault="00A702FC" w:rsidP="00A702FC">
      <w:r w:rsidRPr="00A643E0">
        <w:t xml:space="preserve">Obama discussed negotiations during a White House meeting Tuesday with Peruvian President </w:t>
      </w:r>
      <w:proofErr w:type="spellStart"/>
      <w:r w:rsidRPr="00A643E0">
        <w:t>Ollanta</w:t>
      </w:r>
      <w:proofErr w:type="spellEnd"/>
      <w:r w:rsidRPr="00A643E0">
        <w:t xml:space="preserve"> </w:t>
      </w:r>
      <w:proofErr w:type="spellStart"/>
      <w:r w:rsidRPr="00A643E0">
        <w:t>Humala</w:t>
      </w:r>
      <w:proofErr w:type="spellEnd"/>
      <w:r w:rsidRPr="00A643E0">
        <w:t xml:space="preserve">, after similar talks last week with Chilean President Sebastian </w:t>
      </w:r>
      <w:proofErr w:type="spellStart"/>
      <w:r w:rsidRPr="00A643E0">
        <w:t>Pinera</w:t>
      </w:r>
      <w:proofErr w:type="spellEnd"/>
      <w:r w:rsidRPr="00A643E0">
        <w:t>.</w:t>
      </w:r>
    </w:p>
    <w:p w:rsidR="00A702FC" w:rsidRPr="00A643E0" w:rsidRDefault="00A702FC" w:rsidP="00A702FC">
      <w:r w:rsidRPr="00A643E0">
        <w:t>"For both the United States and Peru, growth is also dependent on our continued expansion in the global marketplace," Obama said.</w:t>
      </w:r>
    </w:p>
    <w:p w:rsidR="00A702FC" w:rsidRPr="00A643E0" w:rsidRDefault="00A702FC" w:rsidP="00A702FC">
      <w:pPr>
        <w:rPr>
          <w:rStyle w:val="StyleBoldUnderline"/>
        </w:rPr>
      </w:pPr>
      <w:r w:rsidRPr="00A643E0">
        <w:t xml:space="preserve">The </w:t>
      </w:r>
      <w:r w:rsidRPr="00A643E0">
        <w:rPr>
          <w:rStyle w:val="StyleBoldUnderline"/>
        </w:rPr>
        <w:t>trade agreement has become part of Obama's so-called "pivot" strategy of boosting the US presence in Asia, in part by establishing rules and standards in a region marked by the rise of China -- which is not in the negotiations.</w:t>
      </w:r>
    </w:p>
    <w:p w:rsidR="00F40694" w:rsidRPr="00A643E0" w:rsidRDefault="00F40694" w:rsidP="00A702FC">
      <w:pPr>
        <w:rPr>
          <w:rStyle w:val="StyleBoldUnderline"/>
        </w:rPr>
      </w:pPr>
    </w:p>
    <w:p w:rsidR="00F40694" w:rsidRPr="00A643E0" w:rsidRDefault="00F40694" w:rsidP="00F40694">
      <w:pPr>
        <w:pStyle w:val="Heading4"/>
        <w:rPr>
          <w:rFonts w:cs="Times New Roman"/>
        </w:rPr>
      </w:pPr>
      <w:r w:rsidRPr="00A643E0">
        <w:rPr>
          <w:rFonts w:cs="Times New Roman"/>
        </w:rPr>
        <w:t>TPA is key to the Asia Pivot</w:t>
      </w:r>
    </w:p>
    <w:p w:rsidR="00F40694" w:rsidRPr="00A643E0" w:rsidRDefault="00F40694" w:rsidP="00F40694">
      <w:pPr>
        <w:rPr>
          <w:rStyle w:val="StyleStyleBold12pt"/>
        </w:rPr>
      </w:pPr>
      <w:r w:rsidRPr="00A643E0">
        <w:rPr>
          <w:rStyle w:val="StyleStyleBold12pt"/>
        </w:rPr>
        <w:t>Green, Center for Strategic and International Studies Japan chair &amp; Georgetown international relations professor, 12</w:t>
      </w:r>
    </w:p>
    <w:p w:rsidR="00F40694" w:rsidRPr="00A643E0" w:rsidRDefault="00F40694" w:rsidP="00F40694">
      <w:r w:rsidRPr="00A643E0">
        <w:t>(Michael, 10-3-12, “Is the Asia pivot coming apart on trade</w:t>
      </w:r>
      <w:proofErr w:type="gramStart"/>
      <w:r w:rsidRPr="00A643E0">
        <w:t>?,</w:t>
      </w:r>
      <w:proofErr w:type="gramEnd"/>
      <w:r w:rsidRPr="00A643E0">
        <w:t>” http://shadow.foreignpolicy.com/posts/2012/10/03/is_the_asia_pivot_coming_apart_on_trade, accessed 5-6-13)</w:t>
      </w:r>
    </w:p>
    <w:p w:rsidR="00F40694" w:rsidRPr="00A643E0" w:rsidRDefault="00F40694" w:rsidP="00F40694"/>
    <w:p w:rsidR="00F40694" w:rsidRPr="00A643E0" w:rsidRDefault="00F40694" w:rsidP="00F40694">
      <w:r w:rsidRPr="00A643E0">
        <w:rPr>
          <w:rStyle w:val="StyleBoldUnderline"/>
        </w:rPr>
        <w:t>There has been a lot of commentary on</w:t>
      </w:r>
      <w:r w:rsidRPr="00A643E0">
        <w:t xml:space="preserve"> the </w:t>
      </w:r>
      <w:r w:rsidRPr="00A643E0">
        <w:rPr>
          <w:rStyle w:val="StyleBoldUnderline"/>
        </w:rPr>
        <w:t>Obama</w:t>
      </w:r>
      <w:r w:rsidRPr="00A643E0">
        <w:t xml:space="preserve"> administration</w:t>
      </w:r>
      <w:r w:rsidRPr="00A643E0">
        <w:rPr>
          <w:rStyle w:val="StyleBoldUnderline"/>
        </w:rPr>
        <w:t>'s</w:t>
      </w:r>
      <w:r w:rsidRPr="00A643E0">
        <w:t xml:space="preserve"> "</w:t>
      </w:r>
      <w:r w:rsidRPr="00A643E0">
        <w:rPr>
          <w:rStyle w:val="StyleBoldUnderline"/>
        </w:rPr>
        <w:t>pivot</w:t>
      </w:r>
      <w:r w:rsidRPr="00A643E0">
        <w:t xml:space="preserve">" (or "rebalance") </w:t>
      </w:r>
      <w:r w:rsidRPr="00A643E0">
        <w:rPr>
          <w:rStyle w:val="StyleBoldUnderline"/>
        </w:rPr>
        <w:t>to Asia</w:t>
      </w:r>
      <w:r w:rsidRPr="00A643E0">
        <w:t xml:space="preserve"> here at Shadow Government. </w:t>
      </w:r>
      <w:r w:rsidRPr="00A643E0">
        <w:rPr>
          <w:rStyle w:val="StyleBoldUnderline"/>
        </w:rPr>
        <w:t>Most commentators have praised</w:t>
      </w:r>
      <w:r w:rsidRPr="00A643E0">
        <w:t xml:space="preserve"> Secretary </w:t>
      </w:r>
      <w:r w:rsidRPr="00A643E0">
        <w:rPr>
          <w:rStyle w:val="StyleBoldUnderline"/>
        </w:rPr>
        <w:t>Clinton's activism</w:t>
      </w:r>
      <w:r w:rsidRPr="00A643E0">
        <w:t xml:space="preserve"> </w:t>
      </w:r>
      <w:r w:rsidRPr="00A643E0">
        <w:rPr>
          <w:rStyle w:val="StyleBoldUnderline"/>
        </w:rPr>
        <w:t>towards Southeast Asia, but pointed out that the rhetoric of the pivot will look hollow without a real trade strategy and adequate resourcing for our forward military forces. This past month it looks like the wheels may have started coming off on the trade strategy axle.</w:t>
      </w:r>
      <w:r w:rsidRPr="00A643E0">
        <w:rPr>
          <w:rStyle w:val="StyleBoldUnderline"/>
          <w:sz w:val="12"/>
        </w:rPr>
        <w:t>¶</w:t>
      </w:r>
      <w:r w:rsidRPr="00A643E0">
        <w:rPr>
          <w:sz w:val="12"/>
        </w:rPr>
        <w:t xml:space="preserve"> </w:t>
      </w:r>
      <w:r w:rsidRPr="00A643E0">
        <w:t xml:space="preserve">In early September </w:t>
      </w:r>
      <w:r w:rsidRPr="00A643E0">
        <w:rPr>
          <w:rStyle w:val="StyleBoldUnderline"/>
        </w:rPr>
        <w:t>regional leaders met at the Asia Pacific Economic Cooperation</w:t>
      </w:r>
      <w:r w:rsidRPr="00A643E0">
        <w:t xml:space="preserve"> (</w:t>
      </w:r>
      <w:r w:rsidRPr="00A643E0">
        <w:rPr>
          <w:rStyle w:val="StyleBoldUnderline"/>
        </w:rPr>
        <w:t>APEC</w:t>
      </w:r>
      <w:r w:rsidRPr="00A643E0">
        <w:t xml:space="preserve">) leaders meeting in Vladivostok, </w:t>
      </w:r>
      <w:r w:rsidRPr="00A643E0">
        <w:rPr>
          <w:rStyle w:val="StyleBoldUnderline"/>
        </w:rPr>
        <w:t>sans</w:t>
      </w:r>
      <w:r w:rsidRPr="00A643E0">
        <w:t xml:space="preserve"> Barack </w:t>
      </w:r>
      <w:r w:rsidRPr="00A643E0">
        <w:rPr>
          <w:rStyle w:val="StyleBoldUnderline"/>
        </w:rPr>
        <w:t>Obama who was unwilling to skip town in election season,</w:t>
      </w:r>
      <w:r w:rsidRPr="00A643E0">
        <w:t xml:space="preserve"> and courtesy of </w:t>
      </w:r>
      <w:proofErr w:type="spellStart"/>
      <w:r w:rsidRPr="00A643E0">
        <w:t>Vladmir</w:t>
      </w:r>
      <w:proofErr w:type="spellEnd"/>
      <w:r w:rsidRPr="00A643E0">
        <w:t xml:space="preserve"> Putin who was unwilling to schedule the meeting at a time the U.S. President could attend. President Obama's absence was not the end of the world: Bill Clinton skipped two APEC summits and managed to compensate the next year (for the record, George W. Bush missed none...but that was before we were "back in Asia" as the current White House likes to say). </w:t>
      </w:r>
      <w:r w:rsidRPr="00A643E0">
        <w:rPr>
          <w:rStyle w:val="StyleBoldUnderline"/>
        </w:rPr>
        <w:t>The real problem</w:t>
      </w:r>
      <w:r w:rsidRPr="00A643E0">
        <w:t xml:space="preserve"> at Vladivostok </w:t>
      </w:r>
      <w:r w:rsidRPr="00A643E0">
        <w:rPr>
          <w:rStyle w:val="StyleBoldUnderline"/>
        </w:rPr>
        <w:t>was the hallway banter by the other delegates about TPP</w:t>
      </w:r>
      <w:r w:rsidRPr="00A643E0">
        <w:t xml:space="preserve"> -- the Trans-Pacific Partnership -- </w:t>
      </w:r>
      <w:r w:rsidRPr="00A643E0">
        <w:rPr>
          <w:rStyle w:val="StyleBoldUnderline"/>
        </w:rPr>
        <w:t>that forms the core of the administration's strategy for building a regional economic architecture that includes us and strives for WTO-consistent trade liberalization and rule-making</w:t>
      </w:r>
      <w:r w:rsidRPr="00A643E0">
        <w:t xml:space="preserve">. </w:t>
      </w:r>
      <w:r w:rsidRPr="00A643E0">
        <w:rPr>
          <w:rStyle w:val="StyleBoldUnderline"/>
        </w:rPr>
        <w:t xml:space="preserve">The overall critique in Vladivostok was that the U.S. side is playing small ball on TPP, to the frustration of multiple stakeholders. The U.S. business community is worried at the lack of market access in the negotiations; the Australians and Singaporeans are hedging with Asian-only negotiations because of what they see as </w:t>
      </w:r>
      <w:proofErr w:type="spellStart"/>
      <w:r w:rsidRPr="00A643E0">
        <w:rPr>
          <w:rStyle w:val="StyleBoldUnderline"/>
        </w:rPr>
        <w:t>incrementalism</w:t>
      </w:r>
      <w:proofErr w:type="spellEnd"/>
      <w:r w:rsidRPr="00A643E0">
        <w:rPr>
          <w:rStyle w:val="StyleBoldUnderline"/>
        </w:rPr>
        <w:t xml:space="preserve"> by USTR; and Japanese officials are dismayed by administration signals discouraging Tokyo from </w:t>
      </w:r>
      <w:r w:rsidRPr="00A643E0">
        <w:rPr>
          <w:rStyle w:val="StyleBoldUnderline"/>
        </w:rPr>
        <w:lastRenderedPageBreak/>
        <w:t>expressing readiness to join TPP.</w:t>
      </w:r>
      <w:r w:rsidRPr="00A643E0">
        <w:rPr>
          <w:rStyle w:val="StyleBoldUnderline"/>
          <w:sz w:val="12"/>
        </w:rPr>
        <w:t>¶</w:t>
      </w:r>
      <w:r w:rsidRPr="00A643E0">
        <w:rPr>
          <w:sz w:val="12"/>
        </w:rPr>
        <w:t xml:space="preserve"> </w:t>
      </w:r>
      <w:r w:rsidRPr="00A643E0">
        <w:rPr>
          <w:rStyle w:val="StyleBoldUnderline"/>
        </w:rPr>
        <w:t>This all matters because of the other summitry gossip that is coming out of Asia</w:t>
      </w:r>
      <w:r w:rsidRPr="00A643E0">
        <w:t xml:space="preserve">. On November 18-20, the </w:t>
      </w:r>
      <w:r w:rsidRPr="00A643E0">
        <w:rPr>
          <w:rStyle w:val="StyleBoldUnderline"/>
        </w:rPr>
        <w:t xml:space="preserve">Cambodians will be hosting the East Asia Summit, which President Obama joined with great fanfare last year and which the president will be able to attend this year because it is after the U.S. elections. The main deliverable on economics at that summit will be a decision within the region to proceed with the RCEP </w:t>
      </w:r>
      <w:r w:rsidRPr="00A643E0">
        <w:t xml:space="preserve">-- </w:t>
      </w:r>
      <w:r w:rsidRPr="00A643E0">
        <w:rPr>
          <w:rStyle w:val="StyleBoldUnderline"/>
        </w:rPr>
        <w:t xml:space="preserve">an Asian "Regional Comprehensive Economic Partnership" </w:t>
      </w:r>
      <w:r w:rsidRPr="00A643E0">
        <w:t xml:space="preserve">that includes the ten ASEAN states, Japan, China, Korea, India, Australia and New Zealand -- </w:t>
      </w:r>
      <w:r w:rsidRPr="00A643E0">
        <w:rPr>
          <w:rStyle w:val="StyleBoldUnderline"/>
        </w:rPr>
        <w:t>and does not include the U</w:t>
      </w:r>
      <w:r w:rsidRPr="00A643E0">
        <w:t xml:space="preserve">nited </w:t>
      </w:r>
      <w:r w:rsidRPr="00A643E0">
        <w:rPr>
          <w:rStyle w:val="StyleBoldUnderline"/>
        </w:rPr>
        <w:t>S</w:t>
      </w:r>
      <w:r w:rsidRPr="00A643E0">
        <w:t xml:space="preserve">tates. The Cambodians' current plan for the November summit is to hold an RCEP inaugural meeting while President Obama waits outside the room cooling his heels with </w:t>
      </w:r>
      <w:proofErr w:type="spellStart"/>
      <w:r w:rsidRPr="00A643E0">
        <w:t>Vladmir</w:t>
      </w:r>
      <w:proofErr w:type="spellEnd"/>
      <w:r w:rsidRPr="00A643E0">
        <w:t xml:space="preserve"> Putin (since Russia is also not included in the regional trade deal). Stunningly, our allies Japan, </w:t>
      </w:r>
      <w:proofErr w:type="gramStart"/>
      <w:r w:rsidRPr="00A643E0">
        <w:t>Australia ,and</w:t>
      </w:r>
      <w:proofErr w:type="gramEnd"/>
      <w:r w:rsidRPr="00A643E0">
        <w:t xml:space="preserve"> Korea all appear to be on board with this scenario.</w:t>
      </w:r>
      <w:r w:rsidRPr="00A643E0">
        <w:rPr>
          <w:sz w:val="12"/>
        </w:rPr>
        <w:t xml:space="preserve">¶ </w:t>
      </w:r>
      <w:r w:rsidRPr="00A643E0">
        <w:t xml:space="preserve">At one level this resembles the silliness of a junior high school prom, but at another level </w:t>
      </w:r>
      <w:r w:rsidRPr="00A643E0">
        <w:rPr>
          <w:rStyle w:val="StyleBoldUnderline"/>
        </w:rPr>
        <w:t>it could be the moment people start writing the obituary for the "pivot." To prevent that,</w:t>
      </w:r>
      <w:r w:rsidRPr="00A643E0">
        <w:t xml:space="preserve"> a returning </w:t>
      </w:r>
      <w:r w:rsidRPr="00A643E0">
        <w:rPr>
          <w:rStyle w:val="StyleBoldUnderline"/>
        </w:rPr>
        <w:t>Obama</w:t>
      </w:r>
      <w:r w:rsidRPr="00A643E0">
        <w:t xml:space="preserve"> administration or a new Romney administration </w:t>
      </w:r>
      <w:r w:rsidRPr="00A643E0">
        <w:rPr>
          <w:rStyle w:val="StyleBoldUnderline"/>
        </w:rPr>
        <w:t>has to put more oomph into the current anemic U.S. trade strategy</w:t>
      </w:r>
      <w:r w:rsidRPr="00A643E0">
        <w:t xml:space="preserve">. </w:t>
      </w:r>
      <w:r w:rsidRPr="00A643E0">
        <w:rPr>
          <w:rStyle w:val="StyleBoldUnderline"/>
        </w:rPr>
        <w:t>The RCEP launch will be embarrassing, but since those talks have no prospect of hitting a WTO-compliant level of trade liberalization, the U</w:t>
      </w:r>
      <w:r w:rsidRPr="00A643E0">
        <w:t xml:space="preserve">nited </w:t>
      </w:r>
      <w:r w:rsidRPr="00A643E0">
        <w:rPr>
          <w:rStyle w:val="StyleBoldUnderline"/>
        </w:rPr>
        <w:t>S</w:t>
      </w:r>
      <w:r w:rsidRPr="00A643E0">
        <w:t xml:space="preserve">tates </w:t>
      </w:r>
      <w:r w:rsidRPr="00A643E0">
        <w:rPr>
          <w:rStyle w:val="StyleBoldUnderline"/>
        </w:rPr>
        <w:t>can retake center stage again by showing that it can form an even more impressive coalition of trade liberalizing states.</w:t>
      </w:r>
      <w:r w:rsidRPr="00A643E0">
        <w:t xml:space="preserve"> This means getting Japan in to TPP; leveraging Canada and Mexico in the TPP process (which will also help us counter Brazilian efforts to separate South America from us); and beginning to move on a complementary trans-Atlantic FTA process. The "pivot" was never sustainable without like-minded allies in our hemisphere and Europe and now is the time to recognize that and develop a strategy accordingly.</w:t>
      </w:r>
      <w:r w:rsidRPr="00A643E0">
        <w:rPr>
          <w:sz w:val="12"/>
        </w:rPr>
        <w:t xml:space="preserve">¶ </w:t>
      </w:r>
      <w:r w:rsidRPr="00A643E0">
        <w:rPr>
          <w:rStyle w:val="StyleBoldUnderline"/>
        </w:rPr>
        <w:t>The next administration will also have to demonstrate credibility by moving to secure trade promotion authority</w:t>
      </w:r>
      <w:r w:rsidRPr="00A643E0">
        <w:t xml:space="preserve"> (</w:t>
      </w:r>
      <w:r w:rsidRPr="00A643E0">
        <w:rPr>
          <w:rStyle w:val="StyleBoldUnderline"/>
        </w:rPr>
        <w:t>TPA) from the Congress</w:t>
      </w:r>
      <w:r w:rsidRPr="00A643E0">
        <w:t xml:space="preserve"> (just can't get around Article One Section Eight of the Constitution). Finally, the administration had better start thinking about new ways to engage on economic issues within the EAS that keep us in the regional dialogue without requiring a high-standard FTA with countries like Laos or Burma. Bob </w:t>
      </w:r>
      <w:proofErr w:type="spellStart"/>
      <w:r w:rsidRPr="00A643E0">
        <w:t>Zoellick</w:t>
      </w:r>
      <w:proofErr w:type="spellEnd"/>
      <w:r w:rsidRPr="00A643E0">
        <w:t xml:space="preserve"> was a master of that art at USTR when he pioneered the Enterprise for ASEAN Initiative -- a flexible framework that allowed a la carte participation by countries ranging from an FTA (Singapore) to establishing very basic economic dialogues (Cambodia).</w:t>
      </w:r>
      <w:r w:rsidRPr="00A643E0">
        <w:rPr>
          <w:sz w:val="12"/>
        </w:rPr>
        <w:t xml:space="preserve">¶ </w:t>
      </w:r>
      <w:r w:rsidRPr="00A643E0">
        <w:t xml:space="preserve">In short, for </w:t>
      </w:r>
      <w:r w:rsidRPr="00A643E0">
        <w:rPr>
          <w:rStyle w:val="StyleBoldUnderline"/>
        </w:rPr>
        <w:t>trade to continue underpinning U.S. leadership in Asia, we will have to go global, be agile within the region, and give a shot of adrenaline to USTR. Otherwise, the "pivot" will be a minor footnote in the textbooks</w:t>
      </w:r>
      <w:r w:rsidRPr="00A643E0">
        <w:t>.</w:t>
      </w:r>
    </w:p>
    <w:p w:rsidR="00F40694" w:rsidRPr="00A643E0" w:rsidRDefault="00F40694" w:rsidP="00F40694"/>
    <w:p w:rsidR="00F40694" w:rsidRPr="00A643E0" w:rsidRDefault="00F40694" w:rsidP="00F40694">
      <w:pPr>
        <w:pStyle w:val="Heading4"/>
        <w:rPr>
          <w:rFonts w:cs="Times New Roman"/>
        </w:rPr>
      </w:pPr>
      <w:r w:rsidRPr="00A643E0">
        <w:rPr>
          <w:rFonts w:cs="Times New Roman"/>
        </w:rPr>
        <w:t>TPP is key to US hegemony in Asia</w:t>
      </w:r>
    </w:p>
    <w:p w:rsidR="00F40694" w:rsidRPr="00A643E0" w:rsidRDefault="00F40694" w:rsidP="00F40694">
      <w:pPr>
        <w:rPr>
          <w:rStyle w:val="StyleStyleBold12pt"/>
        </w:rPr>
      </w:pPr>
      <w:r w:rsidRPr="00A643E0">
        <w:rPr>
          <w:rStyle w:val="StyleStyleBold12pt"/>
        </w:rPr>
        <w:t>Gordon, University of New Hampshire Political Science Professor Emeritus, 12</w:t>
      </w:r>
    </w:p>
    <w:p w:rsidR="00F40694" w:rsidRPr="00A643E0" w:rsidRDefault="00F40694" w:rsidP="00F40694">
      <w:r w:rsidRPr="00A643E0">
        <w:t>(Bernard, July/Aug</w:t>
      </w:r>
      <w:proofErr w:type="gramStart"/>
      <w:r w:rsidRPr="00A643E0">
        <w:t>,  Foreign</w:t>
      </w:r>
      <w:proofErr w:type="gramEnd"/>
      <w:r w:rsidRPr="00A643E0">
        <w:t xml:space="preserve"> Affairs, “Trading Up in Asia: Why the United States Needs the Trans-Pacific Partnership,” http://global.factiva.com.ezproxy.umw.edu:2048/ha/default.aspx, accessed 9-17-12)</w:t>
      </w:r>
    </w:p>
    <w:p w:rsidR="00F40694" w:rsidRPr="00A643E0" w:rsidRDefault="00F40694" w:rsidP="00F40694"/>
    <w:p w:rsidR="00F40694" w:rsidRPr="00A643E0" w:rsidRDefault="00F40694" w:rsidP="00F40694">
      <w:pPr>
        <w:rPr>
          <w:rStyle w:val="StyleBoldUnderline"/>
        </w:rPr>
      </w:pPr>
      <w:r w:rsidRPr="00A643E0">
        <w:rPr>
          <w:rStyle w:val="StyleBoldUnderline"/>
        </w:rPr>
        <w:t xml:space="preserve">If the </w:t>
      </w:r>
      <w:proofErr w:type="spellStart"/>
      <w:r w:rsidRPr="00A643E0">
        <w:rPr>
          <w:rStyle w:val="StyleBoldUnderline"/>
        </w:rPr>
        <w:t>tpp</w:t>
      </w:r>
      <w:proofErr w:type="spellEnd"/>
      <w:r w:rsidRPr="00A643E0">
        <w:rPr>
          <w:rStyle w:val="StyleBoldUnderline"/>
        </w:rPr>
        <w:t xml:space="preserve"> negotiations bear fruit, the U</w:t>
      </w:r>
      <w:r w:rsidRPr="00A643E0">
        <w:t xml:space="preserve">nited </w:t>
      </w:r>
      <w:r w:rsidRPr="00A643E0">
        <w:rPr>
          <w:rStyle w:val="StyleBoldUnderline"/>
        </w:rPr>
        <w:t>S</w:t>
      </w:r>
      <w:r w:rsidRPr="00A643E0">
        <w:t xml:space="preserve">tates </w:t>
      </w:r>
      <w:r w:rsidRPr="00A643E0">
        <w:rPr>
          <w:rStyle w:val="StyleBoldUnderline"/>
        </w:rPr>
        <w:t>will become far stronger, economically and politically, over the next generation.</w:t>
      </w:r>
      <w:r w:rsidRPr="00A643E0">
        <w:t xml:space="preserve"> </w:t>
      </w:r>
      <w:r w:rsidRPr="00A643E0">
        <w:rPr>
          <w:rStyle w:val="StyleBoldUnderline"/>
        </w:rPr>
        <w:t>A deal</w:t>
      </w:r>
      <w:r w:rsidRPr="00A643E0">
        <w:t xml:space="preserve"> that included Japan </w:t>
      </w:r>
      <w:r w:rsidRPr="00A643E0">
        <w:rPr>
          <w:rStyle w:val="StyleBoldUnderline"/>
        </w:rPr>
        <w:t xml:space="preserve">would essentially result in a </w:t>
      </w:r>
      <w:proofErr w:type="spellStart"/>
      <w:r w:rsidRPr="00A643E0">
        <w:rPr>
          <w:rStyle w:val="StyleBoldUnderline"/>
        </w:rPr>
        <w:t>freetrade</w:t>
      </w:r>
      <w:proofErr w:type="spellEnd"/>
      <w:r w:rsidRPr="00A643E0">
        <w:rPr>
          <w:rStyle w:val="StyleBoldUnderline"/>
        </w:rPr>
        <w:t xml:space="preserve"> agreement between Washington and Tokyo, representing the long-sought "third opening" of Japan and the affirmation of U.S. power in the Pacific region.</w:t>
      </w:r>
      <w:r w:rsidRPr="00A643E0">
        <w:t xml:space="preserve"> More broadly, the United States hopes that the </w:t>
      </w:r>
      <w:proofErr w:type="spellStart"/>
      <w:r w:rsidRPr="00A643E0">
        <w:rPr>
          <w:rStyle w:val="StyleBoldUnderline"/>
        </w:rPr>
        <w:t>tpp</w:t>
      </w:r>
      <w:proofErr w:type="spellEnd"/>
      <w:r w:rsidRPr="00A643E0">
        <w:rPr>
          <w:rStyle w:val="StyleBoldUnderline"/>
        </w:rPr>
        <w:t xml:space="preserve"> will cement a system of open, interconnected trade based on mutually-agreed-on rules.</w:t>
      </w:r>
    </w:p>
    <w:p w:rsidR="00F40694" w:rsidRPr="00A643E0" w:rsidRDefault="00F40694" w:rsidP="00F40694">
      <w:pPr>
        <w:rPr>
          <w:rStyle w:val="StyleBoldUnderline"/>
        </w:rPr>
      </w:pPr>
    </w:p>
    <w:p w:rsidR="00F40694" w:rsidRPr="00A643E0" w:rsidRDefault="00F40694" w:rsidP="00F40694">
      <w:pPr>
        <w:pStyle w:val="Heading4"/>
        <w:rPr>
          <w:rFonts w:cs="Times New Roman"/>
        </w:rPr>
      </w:pPr>
      <w:r w:rsidRPr="00A643E0">
        <w:rPr>
          <w:rFonts w:cs="Times New Roman"/>
        </w:rPr>
        <w:t>TPP is key to the Asia Pivot</w:t>
      </w:r>
    </w:p>
    <w:p w:rsidR="00F40694" w:rsidRPr="00A643E0" w:rsidRDefault="00F40694" w:rsidP="00F40694">
      <w:pPr>
        <w:rPr>
          <w:rStyle w:val="cite"/>
        </w:rPr>
      </w:pPr>
      <w:proofErr w:type="spellStart"/>
      <w:r w:rsidRPr="00A643E0">
        <w:rPr>
          <w:rStyle w:val="cite"/>
        </w:rPr>
        <w:t>Stratfor</w:t>
      </w:r>
      <w:proofErr w:type="spellEnd"/>
      <w:r w:rsidRPr="00A643E0">
        <w:rPr>
          <w:rStyle w:val="cite"/>
        </w:rPr>
        <w:t>, 11-2-11</w:t>
      </w:r>
    </w:p>
    <w:p w:rsidR="00F40694" w:rsidRPr="00A643E0" w:rsidRDefault="00F40694" w:rsidP="00F40694">
      <w:r w:rsidRPr="00A643E0">
        <w:t>(“APEC, EAS Meetings a Test of the U.S. Re-Engagement in Asia,” http://www.stratfor.com/print/204156, accessed 11-4-11)</w:t>
      </w:r>
    </w:p>
    <w:p w:rsidR="00F40694" w:rsidRPr="00A643E0" w:rsidRDefault="00F40694" w:rsidP="00F40694"/>
    <w:p w:rsidR="00F40694" w:rsidRPr="00A643E0" w:rsidRDefault="00F40694" w:rsidP="00F40694">
      <w:pPr>
        <w:pStyle w:val="card"/>
      </w:pPr>
      <w:r w:rsidRPr="00A643E0">
        <w:lastRenderedPageBreak/>
        <w:t xml:space="preserve">The Asia-Pacific Economic Cooperation APEC was established in 1989 in Canberra, Australia, with the purpose of bringing together several dynamic economies from across the Pacific Rim. Gradually, the group grew to include 21 member states, including the United States, and became the region’s premier economic organization. </w:t>
      </w:r>
      <w:r w:rsidRPr="00A643E0">
        <w:rPr>
          <w:rStyle w:val="underline"/>
          <w:rFonts w:eastAsiaTheme="majorEastAsia"/>
        </w:rPr>
        <w:t>APEC’s member countries are vital to U.S. trade interests</w:t>
      </w:r>
      <w:r w:rsidRPr="00A643E0">
        <w:t xml:space="preserve"> — together, they represent 60 percent of U.S. goods exports — </w:t>
      </w:r>
      <w:r w:rsidRPr="00A643E0">
        <w:rPr>
          <w:rStyle w:val="underline"/>
          <w:rFonts w:eastAsiaTheme="majorEastAsia"/>
        </w:rPr>
        <w:t>as well as to the global economy, and Washington has thus used the bloc to exercise greater economic influence in the region</w:t>
      </w:r>
      <w:r w:rsidRPr="00A643E0">
        <w:t xml:space="preserve">. However, </w:t>
      </w:r>
      <w:r w:rsidRPr="00A643E0">
        <w:rPr>
          <w:rStyle w:val="underline"/>
          <w:rFonts w:eastAsiaTheme="majorEastAsia"/>
        </w:rPr>
        <w:t>the rise of a number of other regional economic blocs in the past decade that were</w:t>
      </w:r>
      <w:r w:rsidRPr="00A643E0">
        <w:t xml:space="preserve"> largely </w:t>
      </w:r>
      <w:r w:rsidRPr="00A643E0">
        <w:rPr>
          <w:rStyle w:val="underline"/>
          <w:rFonts w:eastAsiaTheme="majorEastAsia"/>
        </w:rPr>
        <w:t>led independently by Asian countries</w:t>
      </w:r>
      <w:r w:rsidRPr="00A643E0">
        <w:t xml:space="preserve"> — or dominated by China — </w:t>
      </w:r>
      <w:r w:rsidRPr="00A643E0">
        <w:rPr>
          <w:rStyle w:val="underline"/>
          <w:rFonts w:eastAsiaTheme="majorEastAsia"/>
        </w:rPr>
        <w:t>have caused APEC to wane in significance, and the U</w:t>
      </w:r>
      <w:r w:rsidRPr="00A643E0">
        <w:t xml:space="preserve">nited </w:t>
      </w:r>
      <w:r w:rsidRPr="00A643E0">
        <w:rPr>
          <w:rStyle w:val="underline"/>
          <w:rFonts w:eastAsiaTheme="majorEastAsia"/>
        </w:rPr>
        <w:t>S</w:t>
      </w:r>
      <w:r w:rsidRPr="00A643E0">
        <w:t xml:space="preserve">tates thus </w:t>
      </w:r>
      <w:r w:rsidRPr="00A643E0">
        <w:rPr>
          <w:rStyle w:val="underline"/>
          <w:rFonts w:eastAsiaTheme="majorEastAsia"/>
        </w:rPr>
        <w:t>has been looking for other avenues to shape Asian trade policy.</w:t>
      </w:r>
      <w:r w:rsidRPr="00A643E0">
        <w:rPr>
          <w:b/>
          <w:u w:val="single"/>
        </w:rPr>
        <w:t xml:space="preserve"> </w:t>
      </w:r>
      <w:r w:rsidRPr="00A643E0">
        <w:t xml:space="preserve">To this end, </w:t>
      </w:r>
      <w:r w:rsidRPr="00A643E0">
        <w:rPr>
          <w:rStyle w:val="underline"/>
          <w:rFonts w:eastAsiaTheme="majorEastAsia"/>
        </w:rPr>
        <w:t>the U</w:t>
      </w:r>
      <w:r w:rsidRPr="00A643E0">
        <w:t xml:space="preserve">nited </w:t>
      </w:r>
      <w:r w:rsidRPr="00A643E0">
        <w:rPr>
          <w:rStyle w:val="underline"/>
          <w:rFonts w:eastAsiaTheme="majorEastAsia"/>
        </w:rPr>
        <w:t>S</w:t>
      </w:r>
      <w:r w:rsidRPr="00A643E0">
        <w:t xml:space="preserve">tates </w:t>
      </w:r>
      <w:r w:rsidRPr="00A643E0">
        <w:rPr>
          <w:rStyle w:val="underline"/>
          <w:rFonts w:eastAsiaTheme="majorEastAsia"/>
        </w:rPr>
        <w:t>announced</w:t>
      </w:r>
      <w:r w:rsidRPr="00A643E0">
        <w:t xml:space="preserve"> in 2008 that </w:t>
      </w:r>
      <w:r w:rsidRPr="00A643E0">
        <w:rPr>
          <w:rStyle w:val="underline"/>
          <w:rFonts w:eastAsiaTheme="majorEastAsia"/>
        </w:rPr>
        <w:t>it would enter negotiations in a multilateral free trade agreement called the Trans-Pacific Strategic Economic Partnership</w:t>
      </w:r>
      <w:r w:rsidRPr="00A643E0">
        <w:t xml:space="preserve"> (</w:t>
      </w:r>
      <w:r w:rsidRPr="00A643E0">
        <w:rPr>
          <w:rStyle w:val="underline"/>
          <w:rFonts w:eastAsiaTheme="majorEastAsia"/>
        </w:rPr>
        <w:t>TPP</w:t>
      </w:r>
      <w:r w:rsidRPr="00A643E0">
        <w:t xml:space="preserve">). The original TPP went into effect in 2006 and included just Brunei, Chile, New Zealand and Singapore. Soon after the 2008 U.S. announcement, Australia, Malaysia, Peru and Vietnam all joined talks. Countries such as Canada, Japan, the Philippines, South Korea and Taiwan have since also shown interest. </w:t>
      </w:r>
      <w:r w:rsidRPr="00A643E0">
        <w:rPr>
          <w:rStyle w:val="underline"/>
          <w:rFonts w:eastAsiaTheme="majorEastAsia"/>
        </w:rPr>
        <w:t>The U</w:t>
      </w:r>
      <w:r w:rsidRPr="00A643E0">
        <w:t xml:space="preserve">nited </w:t>
      </w:r>
      <w:r w:rsidRPr="00A643E0">
        <w:rPr>
          <w:rStyle w:val="underline"/>
          <w:rFonts w:eastAsiaTheme="majorEastAsia"/>
        </w:rPr>
        <w:t>S</w:t>
      </w:r>
      <w:r w:rsidRPr="00A643E0">
        <w:t>tate</w:t>
      </w:r>
      <w:r w:rsidRPr="00A643E0">
        <w:rPr>
          <w:rStyle w:val="underline"/>
          <w:rFonts w:eastAsiaTheme="majorEastAsia"/>
        </w:rPr>
        <w:t>s’</w:t>
      </w:r>
      <w:r w:rsidRPr="00A643E0">
        <w:t xml:space="preserve"> </w:t>
      </w:r>
      <w:r w:rsidRPr="00A643E0">
        <w:rPr>
          <w:rStyle w:val="underline"/>
          <w:rFonts w:eastAsiaTheme="majorEastAsia"/>
        </w:rPr>
        <w:t>engagement has significantly accelerated the negotiations, and Washington is in the process of finalizing bilateral free trade agreements with participant countries.</w:t>
      </w:r>
      <w:r w:rsidRPr="00A643E0">
        <w:t xml:space="preserve"> The </w:t>
      </w:r>
      <w:r w:rsidRPr="00A643E0">
        <w:rPr>
          <w:rStyle w:val="underline"/>
          <w:rFonts w:eastAsiaTheme="majorEastAsia"/>
        </w:rPr>
        <w:t>Obama</w:t>
      </w:r>
      <w:r w:rsidRPr="00A643E0">
        <w:t xml:space="preserve"> administration </w:t>
      </w:r>
      <w:r w:rsidRPr="00A643E0">
        <w:rPr>
          <w:rStyle w:val="underline"/>
          <w:rFonts w:eastAsiaTheme="majorEastAsia"/>
        </w:rPr>
        <w:t>hopes to announce a framework for the TPP at this year’s APEC forum,</w:t>
      </w:r>
      <w:r w:rsidRPr="00A643E0">
        <w:t xml:space="preserve"> though this may be delayed. Despite domestic deadlock over the issue in Vietnam and Japan, Washington hopes </w:t>
      </w:r>
      <w:r w:rsidRPr="00A643E0">
        <w:rPr>
          <w:rStyle w:val="underline"/>
          <w:rFonts w:eastAsiaTheme="majorEastAsia"/>
        </w:rPr>
        <w:t>the agreement will improve trans-Pacific trade relations, lay the foundation for a U.S-led free trade agenda, and improve Asian perceptions of the U.S. commitment to the region</w:t>
      </w:r>
      <w:r w:rsidRPr="00A643E0">
        <w:t xml:space="preserve">. Conspicuously absent from TPP discussions is China. Beijing expressed an interest in joining the partnership, given the involvement of so many important trade partners. However, </w:t>
      </w:r>
      <w:r w:rsidRPr="00A643E0">
        <w:rPr>
          <w:rStyle w:val="underline"/>
          <w:rFonts w:eastAsiaTheme="majorEastAsia"/>
        </w:rPr>
        <w:t>a U.S.-led trade agenda would mean China would only be able to participate by opening its economy in ways shaped by the U</w:t>
      </w:r>
      <w:r w:rsidRPr="00A643E0">
        <w:t xml:space="preserve">nited </w:t>
      </w:r>
      <w:r w:rsidRPr="00A643E0">
        <w:rPr>
          <w:rStyle w:val="underline"/>
          <w:rFonts w:eastAsiaTheme="majorEastAsia"/>
        </w:rPr>
        <w:t>S</w:t>
      </w:r>
      <w:r w:rsidRPr="00A643E0">
        <w:t>tates. China’s exclusion is receiving some resistance from smaller players in the negotiations, who are concerned that such a move would undermine their economic relations with Beijing. China may become involved in the TPP in the long term, but absent an ability to shape the institution’s agenda, Beijing perceives it as counter to its economic interest.</w:t>
      </w:r>
    </w:p>
    <w:p w:rsidR="00F40694" w:rsidRPr="00A643E0" w:rsidRDefault="00F40694" w:rsidP="00F40694">
      <w:pPr>
        <w:rPr>
          <w:rStyle w:val="StyleBoldUnderline"/>
        </w:rPr>
      </w:pPr>
    </w:p>
    <w:p w:rsidR="00F40694" w:rsidRPr="00A643E0" w:rsidRDefault="00F40694" w:rsidP="00F40694">
      <w:pPr>
        <w:pStyle w:val="Heading3"/>
        <w:rPr>
          <w:rFonts w:cs="Times New Roman"/>
        </w:rPr>
      </w:pPr>
      <w:bookmarkStart w:id="5" w:name="_Toc209797002"/>
      <w:bookmarkStart w:id="6" w:name="_Toc225860686"/>
      <w:bookmarkStart w:id="7" w:name="_Toc225860815"/>
      <w:bookmarkStart w:id="8" w:name="_Toc226124985"/>
      <w:r w:rsidRPr="00A643E0">
        <w:rPr>
          <w:rFonts w:cs="Times New Roman"/>
        </w:rPr>
        <w:lastRenderedPageBreak/>
        <w:t xml:space="preserve">Asian </w:t>
      </w:r>
      <w:proofErr w:type="spellStart"/>
      <w:r w:rsidRPr="00A643E0">
        <w:rPr>
          <w:rFonts w:cs="Times New Roman"/>
        </w:rPr>
        <w:t>Heg</w:t>
      </w:r>
      <w:proofErr w:type="spellEnd"/>
      <w:r w:rsidRPr="00A643E0">
        <w:rPr>
          <w:rFonts w:cs="Times New Roman"/>
        </w:rPr>
        <w:t xml:space="preserve"> Good – Prolif</w:t>
      </w:r>
      <w:bookmarkEnd w:id="5"/>
      <w:bookmarkEnd w:id="6"/>
      <w:bookmarkEnd w:id="7"/>
      <w:bookmarkEnd w:id="8"/>
      <w:r w:rsidR="00801A8F" w:rsidRPr="00A643E0">
        <w:rPr>
          <w:rFonts w:cs="Times New Roman"/>
        </w:rPr>
        <w:t>eration</w:t>
      </w:r>
    </w:p>
    <w:p w:rsidR="00801A8F" w:rsidRPr="00A643E0" w:rsidRDefault="00801A8F" w:rsidP="00801A8F"/>
    <w:p w:rsidR="00F40694" w:rsidRPr="00A643E0" w:rsidRDefault="00F40694" w:rsidP="00F40694">
      <w:pPr>
        <w:pStyle w:val="Heading4"/>
        <w:rPr>
          <w:rFonts w:cs="Times New Roman"/>
        </w:rPr>
      </w:pPr>
      <w:r w:rsidRPr="00A643E0">
        <w:rPr>
          <w:rFonts w:cs="Times New Roman"/>
        </w:rPr>
        <w:t xml:space="preserve">US Asian primacy is key to prevent allied rearm – impact is Armageddon </w:t>
      </w:r>
    </w:p>
    <w:p w:rsidR="00F40694" w:rsidRPr="00A643E0" w:rsidRDefault="00F40694" w:rsidP="00F40694">
      <w:pPr>
        <w:rPr>
          <w:rStyle w:val="StyleStyleBold12pt"/>
        </w:rPr>
      </w:pPr>
      <w:r w:rsidRPr="00A643E0">
        <w:rPr>
          <w:rStyle w:val="StyleStyleBold12pt"/>
        </w:rPr>
        <w:t>Blumenthal et al, current commissioner and former vice chairman of the U.S.-China Economic and Security Review Commission, 9-6-11</w:t>
      </w:r>
    </w:p>
    <w:p w:rsidR="00F40694" w:rsidRPr="00A643E0" w:rsidRDefault="00F40694" w:rsidP="00F40694">
      <w:pPr>
        <w:rPr>
          <w:b/>
          <w:sz w:val="24"/>
        </w:rPr>
      </w:pPr>
      <w:r w:rsidRPr="00A643E0">
        <w:t xml:space="preserve">(Dan, member of the Project 2049 Institute’s Board of Advisors, was senior director for China, Taiwan, and Mongolia in the Secretary of Defense's Office of International Security Affairs; Mark Stokes is executive director of the Project 2049 Institute; Michael </w:t>
      </w:r>
      <w:proofErr w:type="spellStart"/>
      <w:r w:rsidRPr="00A643E0">
        <w:t>Mazza</w:t>
      </w:r>
      <w:proofErr w:type="spellEnd"/>
      <w:r w:rsidRPr="00A643E0">
        <w:t xml:space="preserve"> is a senior research associate in foreign and defense policy studies at AEI; Foreign Policy, “Avoiding Armageddon with China,” http://shadow.foreignpolicy.com/posts/2011/09/06/avoiding_armageddon_with_china, accessed 9-7-11)</w:t>
      </w:r>
    </w:p>
    <w:p w:rsidR="00F40694" w:rsidRPr="00A643E0" w:rsidRDefault="00F40694" w:rsidP="00F40694"/>
    <w:p w:rsidR="00F40694" w:rsidRPr="00A643E0" w:rsidRDefault="00F40694" w:rsidP="00F40694">
      <w:pPr>
        <w:pStyle w:val="card"/>
      </w:pPr>
      <w:r w:rsidRPr="00A643E0">
        <w:t xml:space="preserve">The paper argues that it </w:t>
      </w:r>
      <w:r w:rsidRPr="00A643E0">
        <w:rPr>
          <w:rStyle w:val="underline"/>
          <w:rFonts w:eastAsiaTheme="majorEastAsia"/>
        </w:rPr>
        <w:t>is time for the U</w:t>
      </w:r>
      <w:r w:rsidRPr="00A643E0">
        <w:t xml:space="preserve">nited </w:t>
      </w:r>
      <w:r w:rsidRPr="00A643E0">
        <w:rPr>
          <w:rStyle w:val="underline"/>
          <w:rFonts w:eastAsiaTheme="majorEastAsia"/>
        </w:rPr>
        <w:t>S</w:t>
      </w:r>
      <w:r w:rsidRPr="00A643E0">
        <w:t xml:space="preserve">tates </w:t>
      </w:r>
      <w:r w:rsidRPr="00A643E0">
        <w:rPr>
          <w:rStyle w:val="underline"/>
          <w:rFonts w:eastAsiaTheme="majorEastAsia"/>
        </w:rPr>
        <w:t xml:space="preserve">to offer </w:t>
      </w:r>
      <w:r w:rsidRPr="00A643E0">
        <w:t xml:space="preserve">more </w:t>
      </w:r>
      <w:r w:rsidRPr="00A643E0">
        <w:rPr>
          <w:rStyle w:val="underline"/>
          <w:rFonts w:eastAsiaTheme="majorEastAsia"/>
        </w:rPr>
        <w:t>serious assistance so that matters do not get out of hand. A strong U.S. presence and commitment to the region's security can help avoid a regional nuclear arms race,</w:t>
      </w:r>
      <w:r w:rsidRPr="00A643E0">
        <w:t xml:space="preserve"> for example. </w:t>
      </w:r>
      <w:r w:rsidRPr="00A643E0">
        <w:rPr>
          <w:rStyle w:val="underline"/>
          <w:rFonts w:eastAsiaTheme="majorEastAsia"/>
        </w:rPr>
        <w:t>The U</w:t>
      </w:r>
      <w:r w:rsidRPr="00A643E0">
        <w:t xml:space="preserve">nited </w:t>
      </w:r>
      <w:r w:rsidRPr="00A643E0">
        <w:rPr>
          <w:rStyle w:val="underline"/>
          <w:rFonts w:eastAsiaTheme="majorEastAsia"/>
        </w:rPr>
        <w:t>S</w:t>
      </w:r>
      <w:r w:rsidRPr="00A643E0">
        <w:t xml:space="preserve">tates </w:t>
      </w:r>
      <w:r w:rsidRPr="00A643E0">
        <w:rPr>
          <w:rStyle w:val="underline"/>
          <w:rFonts w:eastAsiaTheme="majorEastAsia"/>
        </w:rPr>
        <w:t xml:space="preserve">can be a force multiplier by providing the intelligence, surveillance, and reconnaissance that only Washington possesses, and by training, and equipping our allies and friends.  This strategy is one way of beginning to put Asia back in balance as China changes the status quo. </w:t>
      </w:r>
      <w:r w:rsidRPr="00A643E0">
        <w:rPr>
          <w:rStyle w:val="StyleBoldUnderline"/>
        </w:rPr>
        <w:t>Not doing so, we fear, would lead to Armageddon.</w:t>
      </w:r>
      <w:r w:rsidRPr="00A643E0">
        <w:t xml:space="preserve"> </w:t>
      </w:r>
    </w:p>
    <w:p w:rsidR="00F40694" w:rsidRPr="00A643E0" w:rsidRDefault="00F40694" w:rsidP="00F40694"/>
    <w:p w:rsidR="00F40694" w:rsidRPr="00A643E0" w:rsidRDefault="00F40694" w:rsidP="00F40694">
      <w:pPr>
        <w:pStyle w:val="Heading4"/>
        <w:rPr>
          <w:rFonts w:cs="Times New Roman"/>
        </w:rPr>
      </w:pPr>
      <w:r w:rsidRPr="00A643E0">
        <w:rPr>
          <w:rFonts w:cs="Times New Roman"/>
        </w:rPr>
        <w:t>Arms race leads to global nuclear war</w:t>
      </w:r>
    </w:p>
    <w:p w:rsidR="00F40694" w:rsidRPr="00A643E0" w:rsidRDefault="00F40694" w:rsidP="00F40694">
      <w:pPr>
        <w:rPr>
          <w:rStyle w:val="StyleStyleBold12pt"/>
        </w:rPr>
      </w:pPr>
      <w:proofErr w:type="spellStart"/>
      <w:r w:rsidRPr="00A643E0">
        <w:rPr>
          <w:rStyle w:val="StyleStyleBold12pt"/>
        </w:rPr>
        <w:t>Cimbala</w:t>
      </w:r>
      <w:proofErr w:type="spellEnd"/>
      <w:r w:rsidRPr="00A643E0">
        <w:rPr>
          <w:rStyle w:val="StyleStyleBold12pt"/>
        </w:rPr>
        <w:t>, Penn State Political Science Professor, 10</w:t>
      </w:r>
    </w:p>
    <w:p w:rsidR="00F40694" w:rsidRPr="00A643E0" w:rsidRDefault="00F40694" w:rsidP="00F40694">
      <w:r w:rsidRPr="00A643E0">
        <w:t>(Steven, Nuclear weapons and cooperative security in the 21st century: the new disorder, p. 117-118, ES)</w:t>
      </w:r>
    </w:p>
    <w:p w:rsidR="00F40694" w:rsidRPr="00A643E0" w:rsidRDefault="00F40694" w:rsidP="00F40694"/>
    <w:p w:rsidR="00F40694" w:rsidRPr="00A643E0" w:rsidRDefault="00F40694" w:rsidP="00F40694">
      <w:pPr>
        <w:pStyle w:val="card"/>
      </w:pPr>
      <w:r w:rsidRPr="00A643E0">
        <w:rPr>
          <w:rStyle w:val="underline"/>
          <w:rFonts w:eastAsiaTheme="majorEastAsia"/>
        </w:rPr>
        <w:t xml:space="preserve">Failure to contain proliferation in Pyongyang could spread nuclear fever throughout Asia. Japan and South Korea might seek nuclear weapons and missile defenses. A pentagonal configuration of nuclear powers in the Pacific basin (Russia, China, Japan, and the two Koreas—not including the United States, with its own Pacific interests) could put deterrence at risk </w:t>
      </w:r>
      <w:proofErr w:type="gramStart"/>
      <w:r w:rsidRPr="00A643E0">
        <w:rPr>
          <w:rStyle w:val="underline"/>
          <w:rFonts w:eastAsiaTheme="majorEastAsia"/>
        </w:rPr>
        <w:t>an</w:t>
      </w:r>
      <w:proofErr w:type="gramEnd"/>
      <w:r w:rsidRPr="00A643E0">
        <w:rPr>
          <w:rStyle w:val="underline"/>
          <w:rFonts w:eastAsiaTheme="majorEastAsia"/>
        </w:rPr>
        <w:t xml:space="preserve"> create enormous temptation toward nuclear </w:t>
      </w:r>
      <w:proofErr w:type="spellStart"/>
      <w:r w:rsidRPr="00A643E0">
        <w:rPr>
          <w:rStyle w:val="underline"/>
          <w:rFonts w:eastAsiaTheme="majorEastAsia"/>
        </w:rPr>
        <w:t>preemtion</w:t>
      </w:r>
      <w:proofErr w:type="spellEnd"/>
      <w:r w:rsidRPr="00A643E0">
        <w:rPr>
          <w:rStyle w:val="underline"/>
          <w:rFonts w:eastAsiaTheme="majorEastAsia"/>
        </w:rPr>
        <w:t>.</w:t>
      </w:r>
      <w:r w:rsidRPr="00A643E0">
        <w:t xml:space="preserve">  Apart from actual use or threat of use, North Korea could exploit the mere existence of an assumed nuclear capability in order to support its coercive diplomacy.  As George H. Quester has noted: If the Pyongyang regime plays its cards sensibly and well, therefore, the world will not see its nuclear weapons used against Japan or South Korea or anyone else, but will rather see this new nuclear arsenal held in reserve (just as the putative </w:t>
      </w:r>
      <w:proofErr w:type="spellStart"/>
      <w:r w:rsidRPr="00A643E0">
        <w:t>Isreali</w:t>
      </w:r>
      <w:proofErr w:type="spellEnd"/>
      <w:r w:rsidRPr="00A643E0">
        <w:t xml:space="preserve"> nuclear arsenal has been held in reserve), as a deterrent against the outside world’s applying maximal pressure on Pyongyang and as a bargaining chip to extract the economic and political concessions that the DPRK needs if it wishes to avoid giving up its peculiar approach to social engineering </w:t>
      </w:r>
      <w:r w:rsidRPr="00A643E0">
        <w:rPr>
          <w:rStyle w:val="underline"/>
          <w:rFonts w:eastAsiaTheme="majorEastAsia"/>
        </w:rPr>
        <w:t>A five-sided nuclear competition in the Pacific would be linked, in geopolitical deterrence and proliferation space, to the emerging nuclear instability from Tehran to Tokyo could place U.S. proliferation strategies into the ash heap of history and call for more drastic military options, not excluding preemptive war,</w:t>
      </w:r>
      <w:r w:rsidRPr="00A643E0">
        <w:t xml:space="preserve"> defenses, and counter-</w:t>
      </w:r>
      <w:proofErr w:type="spellStart"/>
      <w:r w:rsidRPr="00A643E0">
        <w:t>detterent</w:t>
      </w:r>
      <w:proofErr w:type="spellEnd"/>
      <w:r w:rsidRPr="00A643E0">
        <w:t xml:space="preserve"> special operations. In addition</w:t>
      </w:r>
      <w:r w:rsidRPr="00A643E0">
        <w:rPr>
          <w:rStyle w:val="underline"/>
          <w:rFonts w:eastAsiaTheme="majorEastAsia"/>
        </w:rPr>
        <w:t>, an eight-sided nuclear arms race in Asia would increase the likelihood of accidental or inadvertent nuclear war.</w:t>
      </w:r>
      <w:r w:rsidRPr="00A643E0">
        <w:t xml:space="preserve">  It would do so </w:t>
      </w:r>
      <w:r w:rsidRPr="00A643E0">
        <w:rPr>
          <w:rStyle w:val="underline"/>
          <w:rFonts w:eastAsiaTheme="majorEastAsia"/>
        </w:rPr>
        <w:t>because:</w:t>
      </w:r>
      <w:r w:rsidRPr="00A643E0">
        <w:t xml:space="preserve"> (1) some of these states already have histories of </w:t>
      </w:r>
      <w:r w:rsidRPr="00A643E0">
        <w:rPr>
          <w:rStyle w:val="underline"/>
          <w:rFonts w:eastAsiaTheme="majorEastAsia"/>
        </w:rPr>
        <w:t>protracted conflict</w:t>
      </w:r>
      <w:r w:rsidRPr="00A643E0">
        <w:t xml:space="preserve">; (2) states may have </w:t>
      </w:r>
      <w:r w:rsidRPr="00A643E0">
        <w:rPr>
          <w:rStyle w:val="underline"/>
          <w:rFonts w:eastAsiaTheme="majorEastAsia"/>
        </w:rPr>
        <w:t>politically unreliable or immature command and control systems</w:t>
      </w:r>
      <w:r w:rsidRPr="00A643E0">
        <w:t>, especially during a crisis involving a decision for nuclear first strike or retaliation; unreliable or immature systems might permit a technical malfunction that caused an unintended launch, or a deliberate but unauthorized launch by rogue commanders; (3</w:t>
      </w:r>
      <w:r w:rsidRPr="00A643E0">
        <w:rPr>
          <w:rStyle w:val="underline"/>
          <w:rFonts w:eastAsiaTheme="majorEastAsia"/>
        </w:rPr>
        <w:t>) faulty intelligence and warning systems</w:t>
      </w:r>
      <w:r w:rsidRPr="00A643E0">
        <w:t xml:space="preserve"> might cause one side to </w:t>
      </w:r>
      <w:r w:rsidRPr="00A643E0">
        <w:lastRenderedPageBreak/>
        <w:t xml:space="preserve">misinterpret the other’s defensive moves to forestall attack as offensive preparations for attack, thus triggering a mistaken preemption. </w:t>
      </w:r>
    </w:p>
    <w:p w:rsidR="00F40694" w:rsidRPr="00A643E0" w:rsidRDefault="00F40694" w:rsidP="00F40694">
      <w:pPr>
        <w:rPr>
          <w:rStyle w:val="StyleBoldUnderline"/>
        </w:rPr>
      </w:pPr>
    </w:p>
    <w:p w:rsidR="00F40694" w:rsidRPr="00A643E0" w:rsidRDefault="00F40694" w:rsidP="00F40694">
      <w:pPr>
        <w:rPr>
          <w:rStyle w:val="StyleBoldUnderline"/>
        </w:rPr>
      </w:pPr>
    </w:p>
    <w:p w:rsidR="00F40694" w:rsidRPr="00A643E0" w:rsidRDefault="00F40694" w:rsidP="00A702FC">
      <w:pPr>
        <w:rPr>
          <w:rStyle w:val="StyleBoldUnderline"/>
        </w:rPr>
      </w:pPr>
    </w:p>
    <w:p w:rsidR="00E47456" w:rsidRPr="00A643E0" w:rsidRDefault="00E47456" w:rsidP="00E47456">
      <w:pPr>
        <w:pStyle w:val="Heading3"/>
        <w:rPr>
          <w:rFonts w:cs="Times New Roman"/>
        </w:rPr>
      </w:pPr>
      <w:r w:rsidRPr="00A643E0">
        <w:rPr>
          <w:rFonts w:cs="Times New Roman"/>
        </w:rPr>
        <w:lastRenderedPageBreak/>
        <w:t>TPA Key to EU Trade</w:t>
      </w:r>
      <w:bookmarkEnd w:id="4"/>
      <w:r w:rsidRPr="00A643E0">
        <w:rPr>
          <w:rFonts w:cs="Times New Roman"/>
        </w:rPr>
        <w:t xml:space="preserve"> Agreement</w:t>
      </w:r>
    </w:p>
    <w:p w:rsidR="00E47456" w:rsidRPr="00A643E0" w:rsidRDefault="00E47456" w:rsidP="00E47456"/>
    <w:p w:rsidR="00E47456" w:rsidRPr="00A643E0" w:rsidRDefault="00E47456" w:rsidP="00E47456">
      <w:pPr>
        <w:pStyle w:val="Heading4"/>
        <w:rPr>
          <w:rFonts w:cs="Times New Roman"/>
        </w:rPr>
      </w:pPr>
      <w:r w:rsidRPr="00A643E0">
        <w:rPr>
          <w:rFonts w:cs="Times New Roman"/>
        </w:rPr>
        <w:t>Transatlantic deal key to relations and the global economy – now is key</w:t>
      </w:r>
    </w:p>
    <w:p w:rsidR="001A499D" w:rsidRPr="00A643E0" w:rsidRDefault="00E47456" w:rsidP="001A499D">
      <w:pPr>
        <w:rPr>
          <w:rStyle w:val="StyleStyleBold12pt"/>
        </w:rPr>
      </w:pPr>
      <w:r w:rsidRPr="00A643E0">
        <w:rPr>
          <w:rStyle w:val="StyleStyleBold12pt"/>
        </w:rPr>
        <w:t xml:space="preserve">Solana, ESADE Center for Global Economy and Geopolitics </w:t>
      </w:r>
      <w:r w:rsidR="001A499D" w:rsidRPr="00A643E0">
        <w:rPr>
          <w:rStyle w:val="StyleStyleBold12pt"/>
        </w:rPr>
        <w:t xml:space="preserve">president &amp; </w:t>
      </w:r>
      <w:r w:rsidRPr="00A643E0">
        <w:rPr>
          <w:rStyle w:val="StyleStyleBold12pt"/>
        </w:rPr>
        <w:t xml:space="preserve">Brookings </w:t>
      </w:r>
      <w:r w:rsidR="001A499D" w:rsidRPr="00A643E0">
        <w:rPr>
          <w:rStyle w:val="StyleStyleBold12pt"/>
        </w:rPr>
        <w:t>Distinguished Fellow</w:t>
      </w:r>
      <w:r w:rsidRPr="00A643E0">
        <w:rPr>
          <w:rStyle w:val="StyleStyleBold12pt"/>
        </w:rPr>
        <w:t xml:space="preserve">, 12 </w:t>
      </w:r>
    </w:p>
    <w:p w:rsidR="00E47456" w:rsidRPr="00A643E0" w:rsidRDefault="00E47456" w:rsidP="00E47456">
      <w:r w:rsidRPr="00A643E0">
        <w:t xml:space="preserve">[Javier, </w:t>
      </w:r>
      <w:r w:rsidR="001A499D" w:rsidRPr="00A643E0">
        <w:t>12-28-12, “</w:t>
      </w:r>
      <w:r w:rsidRPr="00A643E0">
        <w:t>Transatlantic Free Trade?</w:t>
      </w:r>
      <w:proofErr w:type="gramStart"/>
      <w:r w:rsidR="001A499D" w:rsidRPr="00A643E0">
        <w:t>”,</w:t>
      </w:r>
      <w:proofErr w:type="gramEnd"/>
      <w:r w:rsidRPr="00A643E0">
        <w:t xml:space="preserve"> </w:t>
      </w:r>
      <w:hyperlink r:id="rId34" w:history="1">
        <w:r w:rsidR="001A499D" w:rsidRPr="00A643E0">
          <w:rPr>
            <w:rStyle w:val="Hyperlink"/>
          </w:rPr>
          <w:t>http://www.project-syndicate.org/commentary/why-the-us-and-the-eu-need-a-free-trade-agreement-by-javier-solana</w:t>
        </w:r>
      </w:hyperlink>
      <w:r w:rsidR="001A499D" w:rsidRPr="00A643E0">
        <w:t>, accessed 7-12-13</w:t>
      </w:r>
      <w:r w:rsidRPr="00A643E0">
        <w:t>]</w:t>
      </w:r>
    </w:p>
    <w:p w:rsidR="00E47456" w:rsidRPr="00A643E0" w:rsidRDefault="00E47456" w:rsidP="00E47456"/>
    <w:p w:rsidR="00E47456" w:rsidRPr="00A643E0" w:rsidRDefault="00E47456" w:rsidP="00E47456">
      <w:r w:rsidRPr="00A643E0">
        <w:t xml:space="preserve">MADRID – This month, </w:t>
      </w:r>
      <w:r w:rsidRPr="00A643E0">
        <w:rPr>
          <w:rStyle w:val="StyleBoldUnderline"/>
        </w:rPr>
        <w:t>the United States National Intelligence Council released a sobering report</w:t>
      </w:r>
      <w:r w:rsidRPr="00A643E0">
        <w:t xml:space="preserve"> entitled Global Trends 2030: Alternative Worlds. </w:t>
      </w:r>
      <w:r w:rsidRPr="00A643E0">
        <w:rPr>
          <w:rStyle w:val="StyleBoldUnderline"/>
        </w:rPr>
        <w:t>Most important, according to the authors, if current trends continue, Asia could soon surpass North America and Europe in global power</w:t>
      </w:r>
      <w:r w:rsidRPr="00A643E0">
        <w:t xml:space="preserve">. It will have a higher GDP, larger population, higher military spending, and more technological investment. </w:t>
      </w:r>
      <w:r w:rsidRPr="00A643E0">
        <w:rPr>
          <w:rStyle w:val="StyleBoldUnderline"/>
        </w:rPr>
        <w:t>In this</w:t>
      </w:r>
      <w:r w:rsidRPr="00A643E0">
        <w:t xml:space="preserve"> geopolitical </w:t>
      </w:r>
      <w:r w:rsidRPr="00A643E0">
        <w:rPr>
          <w:rStyle w:val="StyleBoldUnderline"/>
        </w:rPr>
        <w:t>context, Europe and the US need each other more than ever, making greater transatlantic cooperation crucial</w:t>
      </w:r>
      <w:r w:rsidRPr="00A643E0">
        <w:t xml:space="preserve">.¶ </w:t>
      </w:r>
      <w:proofErr w:type="gramStart"/>
      <w:r w:rsidRPr="00A643E0">
        <w:t>This</w:t>
      </w:r>
      <w:proofErr w:type="gramEnd"/>
      <w:r w:rsidRPr="00A643E0">
        <w:t xml:space="preserve"> seems to be the approach that inspired outgoing US Secretary of State Hillary Clinton’s recent speech at the Brookings Institution on US-European relations. Given the shift in global power and the prospect of US energy self-sufficiency as domestic hydrocarbon output booms, America is trying to adapt its foreign policy to the new multi-polar international order. And, </w:t>
      </w:r>
      <w:r w:rsidRPr="00A643E0">
        <w:rPr>
          <w:rStyle w:val="StyleBoldUnderline"/>
        </w:rPr>
        <w:t>although Asia is now America’s strategic priority, Europe is still the partner with which Americans have the most in common</w:t>
      </w:r>
      <w:r w:rsidRPr="00A643E0">
        <w:t xml:space="preserve">. “I want to be clear,” Clinton noted. “Our reorientation toward Asia is not a withdrawal from Europe.”¶ The US, according to Clinton, hopes that Europe will follow suit, so that Asia is seen not only as a market, but also as a focus of common strategic action. But, beyond that, </w:t>
      </w:r>
      <w:r w:rsidRPr="00A643E0">
        <w:rPr>
          <w:rStyle w:val="StyleBoldUnderline"/>
        </w:rPr>
        <w:t>as the US and Europe seek to ensure their global roles, cooperation between them is more important than ever. So now is the time for</w:t>
      </w:r>
      <w:r w:rsidRPr="00A643E0">
        <w:t xml:space="preserve"> a bold initiative: </w:t>
      </w:r>
      <w:r w:rsidRPr="00A643E0">
        <w:rPr>
          <w:rStyle w:val="StyleBoldUnderline"/>
        </w:rPr>
        <w:t>the</w:t>
      </w:r>
      <w:r w:rsidRPr="00A643E0">
        <w:t xml:space="preserve"> launch of a </w:t>
      </w:r>
      <w:r w:rsidRPr="00A643E0">
        <w:rPr>
          <w:rStyle w:val="StyleBoldUnderline"/>
        </w:rPr>
        <w:t>US-European Union free-trade agreement.¶ Clinton has already hinted at America’s readiness</w:t>
      </w:r>
      <w:r w:rsidRPr="00A643E0">
        <w:t xml:space="preserve"> for this, mentioning the possibility of negotiating a complete agreement that would increase trade and stimulate growth on both sides of the Atlantic. The journalist David Ignatius even dared to give it a name in a recent article in The Washington Post: TAFTA (Transatlantic Free-Trade Agreement). Edward Luce, writing in the Financial Times, preferred “Transatlantic Partnership.”¶ The US and the EU (taken as a whole) are not only the world’s two largest economies and typically the largest commercial partners for other major economies; they also maintain the world’s largest bilateral trade relationship. American investment in Europe is three times higher than it is in Asia. European investment in the US is eight times larger than its investments in China and India combined. </w:t>
      </w:r>
      <w:proofErr w:type="gramStart"/>
      <w:r w:rsidRPr="00A643E0">
        <w:t xml:space="preserve">So </w:t>
      </w:r>
      <w:r w:rsidRPr="00A643E0">
        <w:rPr>
          <w:rStyle w:val="StyleBoldUnderline"/>
        </w:rPr>
        <w:t>transatlantic trade is crucial for both economies, particularly for job creation</w:t>
      </w:r>
      <w:r w:rsidRPr="00A643E0">
        <w:t>.</w:t>
      </w:r>
      <w:proofErr w:type="gramEnd"/>
      <w:r w:rsidRPr="00A643E0">
        <w:t xml:space="preserve"> Indeed, it is estimated that one-third of all bilateral US-EU trade consists of internal transfers by companies that operate in both markets.¶ Although US and EU tariffs on each other’s marketed manufactured goods are already low (below 3%, on average), </w:t>
      </w:r>
      <w:r w:rsidRPr="00A643E0">
        <w:rPr>
          <w:rStyle w:val="StyleBoldUnderline"/>
        </w:rPr>
        <w:t>a free-trade agreement would be enormously beneficial in promoting further investment,</w:t>
      </w:r>
      <w:r w:rsidRPr="00A643E0">
        <w:t xml:space="preserve"> thereby boosting economic growth and creating more jobs. Such an agreement could include trade in goods, services, financial instruments, and agriculture, and would necessitate greater compatibility of European and American regulations and legal norms, implying substantial savings.¶ </w:t>
      </w:r>
      <w:r w:rsidRPr="00A643E0">
        <w:rPr>
          <w:rStyle w:val="StyleBoldUnderline"/>
        </w:rPr>
        <w:t>Moreover, the effects of such an agreement would be felt far beyond the US and Europe. For example, both have already signed free-trade treaties with various Latin American countries, implying the creation of a geographically enormous free-trade area, which should boost economic resilience in the face of global crisis</w:t>
      </w:r>
      <w:r w:rsidRPr="00A643E0">
        <w:t xml:space="preserve">.¶ Indeed, regional free-trade agreements are gaining momentum worldwide. The Trans-Pacific Partnership, a free-trade agreement spearheaded by the US, is set to be a game-changer in the Asia-Pacific region, with decisive advances this year putting it on course to be concluded in 2015. Potential signatories include the US, Australia, Malaysia, Vietnam, Singapore, New Zealand, Chile, Peru, Brunei, Canada, Mexico, and perhaps Japan and South Korea. The result will be trade liberalization in an area that produces 40% of global GDP.¶ Isn’t it time to consider something similar for Europe and the US? The EU, now confronting a wave of </w:t>
      </w:r>
      <w:r w:rsidRPr="00A643E0">
        <w:lastRenderedPageBreak/>
        <w:t xml:space="preserve">populism and Euro-skepticism, could revive its sense of purpose by committing itself to closer transatlantic cooperation and coordination on trade, to be carried out by the European Commission. Such a project has worked before in bringing Europe together; it can do so again. </w:t>
      </w:r>
      <w:r w:rsidRPr="00A643E0">
        <w:rPr>
          <w:rStyle w:val="StyleBoldUnderline"/>
        </w:rPr>
        <w:t>The most precious asset today is confidence</w:t>
      </w:r>
      <w:r w:rsidRPr="00A643E0">
        <w:t xml:space="preserve">, and the mere fact of launching negotiations would generate it in abundance.¶ </w:t>
      </w:r>
      <w:r w:rsidRPr="00A643E0">
        <w:rPr>
          <w:rStyle w:val="StyleBoldUnderline"/>
        </w:rPr>
        <w:t>Protectionism is no solution</w:t>
      </w:r>
      <w:r w:rsidRPr="00A643E0">
        <w:t xml:space="preserve"> to the crisis, whereas a transatlantic free-trade agreement would favor multilateralism and openness. In this sense, it is important to stress the work of the World Trade Organization, the best multilateral forum that the world has for resolving trade disputes. </w:t>
      </w:r>
      <w:r w:rsidRPr="00A643E0">
        <w:rPr>
          <w:rStyle w:val="StyleBoldUnderline"/>
        </w:rPr>
        <w:t>Signing a transatlantic trade treaty would be irrefutable proof that the political case for open trade</w:t>
      </w:r>
      <w:r w:rsidRPr="00A643E0">
        <w:t xml:space="preserve"> can be made – and won.¶ </w:t>
      </w:r>
      <w:proofErr w:type="gramStart"/>
      <w:r w:rsidRPr="00A643E0">
        <w:rPr>
          <w:rStyle w:val="StyleBoldUnderline"/>
        </w:rPr>
        <w:t>The</w:t>
      </w:r>
      <w:proofErr w:type="gramEnd"/>
      <w:r w:rsidRPr="00A643E0">
        <w:rPr>
          <w:rStyle w:val="StyleBoldUnderline"/>
        </w:rPr>
        <w:t xml:space="preserve"> only way to achieve this is through the clear commitment of political leaders</w:t>
      </w:r>
      <w:r w:rsidRPr="00A643E0">
        <w:t xml:space="preserve"> on both sides of the Atlantic, together with private-sector involvement, which is fundamental to sustaining urgently needed economic growth. But let’s not wait: faced with predictions of the West’s relative decline, the US and the EU must commit themselves to more union, more cooperation, and more prosperity. Today, that means a transatlantic free-trade agreement.</w:t>
      </w:r>
    </w:p>
    <w:p w:rsidR="00E47456" w:rsidRPr="00A643E0" w:rsidRDefault="00E47456" w:rsidP="00E47456">
      <w:r w:rsidRPr="00A643E0">
        <w:t xml:space="preserve"> </w:t>
      </w:r>
    </w:p>
    <w:p w:rsidR="00801A8F" w:rsidRPr="00A643E0" w:rsidRDefault="00713E91" w:rsidP="00801A8F">
      <w:pPr>
        <w:pStyle w:val="Heading3"/>
        <w:rPr>
          <w:rFonts w:cs="Times New Roman"/>
        </w:rPr>
      </w:pPr>
      <w:r w:rsidRPr="00A643E0">
        <w:rPr>
          <w:rFonts w:cs="Times New Roman"/>
        </w:rPr>
        <w:lastRenderedPageBreak/>
        <w:t>EU Trade Agreement Key to the Economy</w:t>
      </w:r>
    </w:p>
    <w:p w:rsidR="00713E91" w:rsidRPr="00A643E0" w:rsidRDefault="00713E91" w:rsidP="00713E91"/>
    <w:p w:rsidR="00801A8F" w:rsidRPr="00A643E0" w:rsidRDefault="00801A8F" w:rsidP="00801A8F">
      <w:pPr>
        <w:pStyle w:val="Heading4"/>
        <w:rPr>
          <w:rFonts w:cs="Times New Roman"/>
        </w:rPr>
      </w:pPr>
      <w:r w:rsidRPr="00A643E0">
        <w:rPr>
          <w:rFonts w:cs="Times New Roman"/>
        </w:rPr>
        <w:t>This is the key to the global economy</w:t>
      </w:r>
    </w:p>
    <w:p w:rsidR="00713E91" w:rsidRPr="00A643E0" w:rsidRDefault="00801A8F" w:rsidP="00801A8F">
      <w:pPr>
        <w:rPr>
          <w:rStyle w:val="StyleStyleBold12pt"/>
        </w:rPr>
      </w:pPr>
      <w:r w:rsidRPr="00A643E0">
        <w:rPr>
          <w:rStyle w:val="StyleStyleBold12pt"/>
        </w:rPr>
        <w:t>Hamilton</w:t>
      </w:r>
      <w:r w:rsidR="00713E91" w:rsidRPr="00A643E0">
        <w:rPr>
          <w:rStyle w:val="StyleStyleBold12pt"/>
        </w:rPr>
        <w:t>, Center for Transatlantic Relations executive director, 12</w:t>
      </w:r>
    </w:p>
    <w:p w:rsidR="00801A8F" w:rsidRPr="00A643E0" w:rsidRDefault="00713E91" w:rsidP="00713E91">
      <w:proofErr w:type="gramStart"/>
      <w:r w:rsidRPr="00A643E0">
        <w:t>[Daniel S., E</w:t>
      </w:r>
      <w:r w:rsidR="00801A8F" w:rsidRPr="00A643E0">
        <w:t>xecutive Director of the American Consortium on EU Studies; Austrian Marshall Plan Foundation Research Professor.</w:t>
      </w:r>
      <w:proofErr w:type="gramEnd"/>
      <w:r w:rsidR="00801A8F" w:rsidRPr="00A643E0">
        <w:t xml:space="preserve"> Hamilton leads the international policy work of The Johns Hopkins Center for the Study of High Consequence Event Preparedness and Response; former deputy assistant secretary of State for European Affairs; US special coordinator for Southeast European Stabilization</w:t>
      </w:r>
      <w:r w:rsidRPr="00A643E0">
        <w:t>, January,</w:t>
      </w:r>
      <w:r w:rsidR="00801A8F" w:rsidRPr="00A643E0">
        <w:t xml:space="preserve"> </w:t>
      </w:r>
      <w:r w:rsidRPr="00A643E0">
        <w:t>“</w:t>
      </w:r>
      <w:r w:rsidR="00801A8F" w:rsidRPr="00A643E0">
        <w:t>A Transatlantic Free Trade Area – A Boost to Economic Growth?</w:t>
      </w:r>
      <w:r w:rsidRPr="00A643E0">
        <w:t>”</w:t>
      </w:r>
      <w:r w:rsidR="00801A8F" w:rsidRPr="00A643E0">
        <w:t xml:space="preserve"> </w:t>
      </w:r>
      <w:hyperlink r:id="rId35" w:history="1">
        <w:r w:rsidR="00801A8F" w:rsidRPr="00A643E0">
          <w:rPr>
            <w:rStyle w:val="Hyperlink"/>
          </w:rPr>
          <w:t>http://transatlantic.sais-jhu.edu/publications/articles/TAP_op_ed_Jan_2012_final.pdf</w:t>
        </w:r>
      </w:hyperlink>
      <w:r w:rsidRPr="00A643E0">
        <w:rPr>
          <w:rStyle w:val="Hyperlink"/>
        </w:rPr>
        <w:t xml:space="preserve">, p. 2, accessed </w:t>
      </w:r>
      <w:r w:rsidR="00D252AF" w:rsidRPr="00A643E0">
        <w:rPr>
          <w:rStyle w:val="Hyperlink"/>
        </w:rPr>
        <w:t>7-14-13, AFB</w:t>
      </w:r>
      <w:r w:rsidR="00801A8F" w:rsidRPr="00A643E0">
        <w:t>]</w:t>
      </w:r>
    </w:p>
    <w:p w:rsidR="00801A8F" w:rsidRPr="00A643E0" w:rsidRDefault="00801A8F" w:rsidP="00801A8F"/>
    <w:p w:rsidR="00801A8F" w:rsidRPr="00A643E0" w:rsidRDefault="00801A8F" w:rsidP="00801A8F">
      <w:r w:rsidRPr="00A643E0">
        <w:rPr>
          <w:rStyle w:val="StyleBoldUnderline"/>
        </w:rPr>
        <w:t>The stakes are high</w:t>
      </w:r>
      <w:r w:rsidRPr="00A643E0">
        <w:t xml:space="preserve">. </w:t>
      </w:r>
      <w:proofErr w:type="gramStart"/>
      <w:r w:rsidRPr="00A643E0">
        <w:t xml:space="preserve">Although rapidly rising economies have gained much attention, </w:t>
      </w:r>
      <w:r w:rsidRPr="00A643E0">
        <w:rPr>
          <w:rStyle w:val="StyleBoldUnderline"/>
        </w:rPr>
        <w:t>the US and Europe remain the anchor of the global economy</w:t>
      </w:r>
      <w:r w:rsidRPr="00A643E0">
        <w:t>.</w:t>
      </w:r>
      <w:proofErr w:type="gramEnd"/>
      <w:r w:rsidRPr="00A643E0">
        <w:t xml:space="preserve"> The transatlantic economy generates $5 trillion in total commercial sales a year and employs up to 15 million workers. It is the largest and wealthiest market in the world, accounting for three-quarters of global financial markets and over half of world trade and world GDP. No other commercial artery is as integrated. Every day roughly $1.7 billion in goods and services crosses the Atlantic, representing about one-third of total global trade in goods and more than 40 percent of world trade in services. Americans sold three times as many merchandise exports to Europe than to China and 15 times more than to India. The European Union sold the United States nearly twice the goods it sold China and nearly 7 times what it sold India.¶ </w:t>
      </w:r>
      <w:r w:rsidRPr="00A643E0">
        <w:rPr>
          <w:rStyle w:val="StyleBoldUnderline"/>
        </w:rPr>
        <w:t>The US and the EU are each other's most important investment partners</w:t>
      </w:r>
      <w:r w:rsidRPr="00A643E0">
        <w:t xml:space="preserve">, and transatlantic investment flows of nearly $2.7 trillion dwarf those among any other continents. </w:t>
      </w:r>
      <w:r w:rsidRPr="00A643E0">
        <w:rPr>
          <w:rStyle w:val="StyleBoldUnderline"/>
        </w:rPr>
        <w:t xml:space="preserve">In addition, </w:t>
      </w:r>
      <w:proofErr w:type="gramStart"/>
      <w:r w:rsidRPr="00A643E0">
        <w:rPr>
          <w:rStyle w:val="StyleBoldUnderline"/>
        </w:rPr>
        <w:t>US</w:t>
      </w:r>
      <w:proofErr w:type="gramEnd"/>
      <w:r w:rsidRPr="00A643E0">
        <w:rPr>
          <w:rStyle w:val="StyleBoldUnderline"/>
        </w:rPr>
        <w:t xml:space="preserve"> and European companies account for 60 percent of the top R&amp;D companies and 69 percent of private R&amp;D spending in the world. The US and Europe are allies in NATO, partners in addressing global political and economic problems, and account for 80 percent of all development assistance</w:t>
      </w:r>
      <w:r w:rsidRPr="00A643E0">
        <w:t xml:space="preserve"> around the world. </w:t>
      </w:r>
      <w:r w:rsidRPr="00A643E0">
        <w:rPr>
          <w:rStyle w:val="StyleBoldUnderline"/>
        </w:rPr>
        <w:t>We are democracies, market economies, and leading supporters of the rules-based international economic order.</w:t>
      </w:r>
      <w:r w:rsidRPr="00A643E0">
        <w:t xml:space="preserve">¶ </w:t>
      </w:r>
      <w:proofErr w:type="gramStart"/>
      <w:r w:rsidRPr="00A643E0">
        <w:rPr>
          <w:rStyle w:val="StyleBoldUnderline"/>
        </w:rPr>
        <w:t>Recent</w:t>
      </w:r>
      <w:proofErr w:type="gramEnd"/>
      <w:r w:rsidRPr="00A643E0">
        <w:rPr>
          <w:rStyle w:val="StyleBoldUnderline"/>
        </w:rPr>
        <w:t xml:space="preserve"> economic troubles have</w:t>
      </w:r>
      <w:r w:rsidRPr="00A643E0">
        <w:t xml:space="preserve"> only </w:t>
      </w:r>
      <w:r w:rsidRPr="00A643E0">
        <w:rPr>
          <w:rStyle w:val="StyleBoldUnderline"/>
        </w:rPr>
        <w:t>underscored the</w:t>
      </w:r>
      <w:r w:rsidRPr="00A643E0">
        <w:t xml:space="preserve"> deep integration of the transatlantic economy and the </w:t>
      </w:r>
      <w:r w:rsidRPr="00A643E0">
        <w:rPr>
          <w:rStyle w:val="StyleBoldUnderline"/>
        </w:rPr>
        <w:t>importance of healthy transatlantic economic ties</w:t>
      </w:r>
      <w:r w:rsidRPr="00A643E0">
        <w:t xml:space="preserve"> for millions of US and European workers, consumers and companies. Our companies are deeply engaged on both sides of the Atlantic. We are literally in each other's business. European companies employ more Americans than any other foreign nationality and are by far the most important source of </w:t>
      </w:r>
      <w:proofErr w:type="spellStart"/>
      <w:r w:rsidRPr="00A643E0">
        <w:t>onshored</w:t>
      </w:r>
      <w:proofErr w:type="spellEnd"/>
      <w:r w:rsidRPr="00A643E0">
        <w:t xml:space="preserve"> jobs in the United States. American companies employ more Europeans than anyone else and are by far the largest source of </w:t>
      </w:r>
      <w:proofErr w:type="spellStart"/>
      <w:r w:rsidRPr="00A643E0">
        <w:t>onshored</w:t>
      </w:r>
      <w:proofErr w:type="spellEnd"/>
      <w:r w:rsidRPr="00A643E0">
        <w:t xml:space="preserve"> jobs in Europe. We have never had a greater stake in each other’s economic success. </w:t>
      </w:r>
      <w:r w:rsidRPr="00A643E0">
        <w:rPr>
          <w:rStyle w:val="StyleBoldUnderline"/>
        </w:rPr>
        <w:t>The notion that we can “decouple” from each other's economic fortunes is mistaken and can lead to serious policy errors. The North Atlantic economic and financial crisis compels us to develop an integrated transatlantic strategy to bring debt and deficits back to sustainable levels, to meet the budgetary challenges of demographic change, and ensure sufficient room for fiscal maneuver in the future. Substantial gains in terms of jobs and growth would result from initiatives designed to boost flows of goods, services, capital and knowledge between the US and the EU</w:t>
      </w:r>
      <w:r w:rsidRPr="00A643E0">
        <w:t>.</w:t>
      </w:r>
    </w:p>
    <w:p w:rsidR="00801A8F" w:rsidRPr="00A643E0" w:rsidRDefault="00801A8F" w:rsidP="00801A8F"/>
    <w:p w:rsidR="00E547A8" w:rsidRPr="00A643E0" w:rsidRDefault="00E547A8" w:rsidP="00801A8F">
      <w:pPr>
        <w:pStyle w:val="Heading3"/>
        <w:rPr>
          <w:rFonts w:cs="Times New Roman"/>
        </w:rPr>
      </w:pPr>
      <w:bookmarkStart w:id="9" w:name="_Toc226124991"/>
      <w:r w:rsidRPr="00A643E0">
        <w:rPr>
          <w:rFonts w:cs="Times New Roman"/>
        </w:rPr>
        <w:lastRenderedPageBreak/>
        <w:t xml:space="preserve">EU Trade Agreement Key to </w:t>
      </w:r>
      <w:r w:rsidR="00801A8F" w:rsidRPr="00A643E0">
        <w:rPr>
          <w:rFonts w:cs="Times New Roman"/>
        </w:rPr>
        <w:t>Eurozone</w:t>
      </w:r>
    </w:p>
    <w:bookmarkEnd w:id="9"/>
    <w:p w:rsidR="00D252AF" w:rsidRPr="00A643E0" w:rsidRDefault="00D252AF" w:rsidP="00D252AF"/>
    <w:p w:rsidR="00801A8F" w:rsidRPr="00A643E0" w:rsidRDefault="00801A8F" w:rsidP="00801A8F">
      <w:pPr>
        <w:pStyle w:val="Heading4"/>
        <w:rPr>
          <w:rFonts w:cs="Times New Roman"/>
        </w:rPr>
      </w:pPr>
      <w:r w:rsidRPr="00A643E0">
        <w:rPr>
          <w:rFonts w:cs="Times New Roman"/>
        </w:rPr>
        <w:t>EU trade deal solves the euro crisis</w:t>
      </w:r>
    </w:p>
    <w:p w:rsidR="00D252AF" w:rsidRPr="00A643E0" w:rsidRDefault="00D252AF" w:rsidP="00D252AF">
      <w:pPr>
        <w:rPr>
          <w:rStyle w:val="StyleStyleBold12pt"/>
        </w:rPr>
      </w:pPr>
      <w:r w:rsidRPr="00A643E0">
        <w:rPr>
          <w:rStyle w:val="StyleStyleBold12pt"/>
        </w:rPr>
        <w:t>Hamilton, Center for Transatlantic Relations executive director, 12</w:t>
      </w:r>
    </w:p>
    <w:p w:rsidR="00D252AF" w:rsidRPr="00A643E0" w:rsidRDefault="00D252AF" w:rsidP="00D252AF">
      <w:proofErr w:type="gramStart"/>
      <w:r w:rsidRPr="00A643E0">
        <w:t>[Daniel S., Executive Director of the American Consortium on EU Studies; Austrian Marshall Plan Foundation Research Professor.</w:t>
      </w:r>
      <w:proofErr w:type="gramEnd"/>
      <w:r w:rsidRPr="00A643E0">
        <w:t xml:space="preserve"> Hamilton leads the international policy work of The Johns Hopkins Center for the Study of High Consequence Event Preparedness and Response; former deputy assistant secretary of State for European Affairs; US special coordinator for Southeast European Stabilization, January, “A Transatlantic Free Trade Area – A Boost to Economic Growth?” </w:t>
      </w:r>
      <w:hyperlink r:id="rId36" w:history="1">
        <w:r w:rsidRPr="00A643E0">
          <w:rPr>
            <w:rStyle w:val="Hyperlink"/>
          </w:rPr>
          <w:t>http://transatlantic.sais-jhu.edu/publications/articles/TAP_op_ed_Jan_2012_final.pdf</w:t>
        </w:r>
      </w:hyperlink>
      <w:r w:rsidRPr="00A643E0">
        <w:rPr>
          <w:rStyle w:val="Hyperlink"/>
        </w:rPr>
        <w:t>, p. 1-2, accessed 7-14-13, AFB</w:t>
      </w:r>
      <w:r w:rsidRPr="00A643E0">
        <w:t>]</w:t>
      </w:r>
    </w:p>
    <w:p w:rsidR="00801A8F" w:rsidRPr="00A643E0" w:rsidRDefault="00801A8F" w:rsidP="00801A8F"/>
    <w:p w:rsidR="00801A8F" w:rsidRPr="00A643E0" w:rsidRDefault="00801A8F" w:rsidP="00801A8F">
      <w:r w:rsidRPr="00A643E0">
        <w:rPr>
          <w:rStyle w:val="StyleBoldUnderline"/>
        </w:rPr>
        <w:t>European leaders continue to squabble about efforts needed to end the euro crisis, but they have coalesced around calls</w:t>
      </w:r>
      <w:r w:rsidRPr="00A643E0">
        <w:t xml:space="preserve"> in late January 2012 by German Chancellor Merkel, French President Sarkozy and British Prime Minister Cameron </w:t>
      </w:r>
      <w:r w:rsidRPr="00A643E0">
        <w:rPr>
          <w:rStyle w:val="StyleBoldUnderline"/>
        </w:rPr>
        <w:t>to open transatlantic markets.</w:t>
      </w:r>
      <w:r w:rsidRPr="00A643E0">
        <w:t xml:space="preserve"> US President </w:t>
      </w:r>
      <w:r w:rsidRPr="00A643E0">
        <w:rPr>
          <w:rStyle w:val="StyleBoldUnderline"/>
        </w:rPr>
        <w:t>Obama has also endorsed the bid. At the US-EU Summit last fall, leaders created a bilateral</w:t>
      </w:r>
      <w:r w:rsidRPr="00A643E0">
        <w:t xml:space="preserve"> High Level Working </w:t>
      </w:r>
      <w:r w:rsidRPr="00A643E0">
        <w:rPr>
          <w:rStyle w:val="StyleBoldUnderline"/>
        </w:rPr>
        <w:t>Group</w:t>
      </w:r>
      <w:r w:rsidRPr="00A643E0">
        <w:t xml:space="preserve"> on Jobs and Growth </w:t>
      </w:r>
      <w:r w:rsidRPr="00A643E0">
        <w:rPr>
          <w:rStyle w:val="StyleBoldUnderline"/>
        </w:rPr>
        <w:t>to consider the</w:t>
      </w:r>
      <w:r w:rsidRPr="00A643E0">
        <w:t xml:space="preserve"> full range of </w:t>
      </w:r>
      <w:r w:rsidRPr="00A643E0">
        <w:rPr>
          <w:rStyle w:val="StyleBoldUnderline"/>
        </w:rPr>
        <w:t>measures that could be taken</w:t>
      </w:r>
      <w:r w:rsidRPr="00A643E0">
        <w:t xml:space="preserve"> to deepen and expand the transatlantic economic relationship. The benefits could be substantial in terms of creating jobs, boosting innovation, improving our competitiveness, and ensuring long-term growth and prosperity. It is a moment of opportunity – to use or to lose. </w:t>
      </w:r>
      <w:r w:rsidRPr="00A643E0">
        <w:rPr>
          <w:rStyle w:val="StyleBoldUnderline"/>
        </w:rPr>
        <w:t>To win</w:t>
      </w:r>
      <w:r w:rsidRPr="00A643E0">
        <w:t xml:space="preserve"> the moment, business and other economic </w:t>
      </w:r>
      <w:r w:rsidRPr="00A643E0">
        <w:rPr>
          <w:rStyle w:val="StyleBoldUnderline"/>
        </w:rPr>
        <w:t>stakeholders must unite with political leaders</w:t>
      </w:r>
      <w:r w:rsidRPr="00A643E0">
        <w:t xml:space="preserve"> on both sides of the Atlantic </w:t>
      </w:r>
      <w:r w:rsidRPr="00A643E0">
        <w:rPr>
          <w:rStyle w:val="StyleBoldUnderline"/>
        </w:rPr>
        <w:t>to advance a shared vision</w:t>
      </w:r>
      <w:r w:rsidRPr="00A643E0">
        <w:t>, built on underlying values, to harness the potential of our partnership to create jobs, stimulate growth, and strengthen the multilateral system.</w:t>
      </w:r>
    </w:p>
    <w:p w:rsidR="00E547A8" w:rsidRPr="00A643E0" w:rsidRDefault="00E547A8" w:rsidP="00801A8F"/>
    <w:p w:rsidR="00E547A8" w:rsidRPr="00A643E0" w:rsidRDefault="00E547A8" w:rsidP="00E547A8">
      <w:pPr>
        <w:pStyle w:val="Heading3"/>
        <w:rPr>
          <w:rFonts w:cs="Times New Roman"/>
        </w:rPr>
      </w:pPr>
      <w:r w:rsidRPr="00A643E0">
        <w:rPr>
          <w:rFonts w:cs="Times New Roman"/>
        </w:rPr>
        <w:lastRenderedPageBreak/>
        <w:t>Eurozone Collapse Impact</w:t>
      </w:r>
    </w:p>
    <w:p w:rsidR="00E547A8" w:rsidRPr="00A643E0" w:rsidRDefault="00E547A8" w:rsidP="00E547A8"/>
    <w:p w:rsidR="00E547A8" w:rsidRPr="00A643E0" w:rsidRDefault="00E547A8" w:rsidP="00801A8F"/>
    <w:p w:rsidR="00801A8F" w:rsidRPr="00A643E0" w:rsidRDefault="00801A8F" w:rsidP="00801A8F">
      <w:pPr>
        <w:pStyle w:val="Heading4"/>
        <w:rPr>
          <w:rFonts w:cs="Times New Roman"/>
        </w:rPr>
      </w:pPr>
      <w:r w:rsidRPr="00A643E0">
        <w:rPr>
          <w:rFonts w:cs="Times New Roman"/>
        </w:rPr>
        <w:t>Euro failure collapses Europe</w:t>
      </w:r>
    </w:p>
    <w:p w:rsidR="00D252AF" w:rsidRPr="00A643E0" w:rsidRDefault="00801A8F" w:rsidP="00D252AF">
      <w:pPr>
        <w:rPr>
          <w:rStyle w:val="StyleStyleBold12pt"/>
        </w:rPr>
      </w:pPr>
      <w:r w:rsidRPr="00A643E0">
        <w:rPr>
          <w:rStyle w:val="StyleStyleBold12pt"/>
        </w:rPr>
        <w:t xml:space="preserve">Wright, Brookings Managing Global Order fellow, </w:t>
      </w:r>
      <w:r w:rsidR="00E547A8" w:rsidRPr="00A643E0">
        <w:rPr>
          <w:rStyle w:val="StyleStyleBold12pt"/>
        </w:rPr>
        <w:t>12</w:t>
      </w:r>
      <w:r w:rsidRPr="00A643E0">
        <w:rPr>
          <w:rStyle w:val="StyleStyleBold12pt"/>
        </w:rPr>
        <w:t xml:space="preserve"> </w:t>
      </w:r>
    </w:p>
    <w:p w:rsidR="00801A8F" w:rsidRPr="00A643E0" w:rsidRDefault="00801A8F" w:rsidP="00801A8F">
      <w:r w:rsidRPr="00A643E0">
        <w:t xml:space="preserve">[Thomas, </w:t>
      </w:r>
      <w:r w:rsidR="00D252AF" w:rsidRPr="00A643E0">
        <w:t xml:space="preserve">Summer 2012, Washington Quarterly, </w:t>
      </w:r>
      <w:r w:rsidRPr="00A643E0">
        <w:t>"What if Europe Fails?" csis.org/files/publication/twq12SummerWright.pdf</w:t>
      </w:r>
      <w:r w:rsidR="00D252AF" w:rsidRPr="00A643E0">
        <w:t>, p. 23-24, accessed 7-14-13</w:t>
      </w:r>
      <w:r w:rsidR="00E547A8" w:rsidRPr="00A643E0">
        <w:t>]</w:t>
      </w:r>
    </w:p>
    <w:p w:rsidR="00801A8F" w:rsidRPr="00A643E0" w:rsidRDefault="00801A8F" w:rsidP="00801A8F"/>
    <w:p w:rsidR="00801A8F" w:rsidRPr="00A643E0" w:rsidRDefault="00801A8F" w:rsidP="00801A8F">
      <w:r w:rsidRPr="00A643E0">
        <w:rPr>
          <w:rStyle w:val="StyleBoldUnderline"/>
        </w:rPr>
        <w:t>The European Union is engaged in a ferocious</w:t>
      </w:r>
      <w:r w:rsidRPr="00A643E0">
        <w:t xml:space="preserve"> political, diplomatic,¶ and economic </w:t>
      </w:r>
      <w:r w:rsidRPr="00A643E0">
        <w:rPr>
          <w:rStyle w:val="StyleBoldUnderline"/>
        </w:rPr>
        <w:t>struggle to preserve the future of the</w:t>
      </w:r>
      <w:r w:rsidRPr="00A643E0">
        <w:t xml:space="preserve"> single currency, the </w:t>
      </w:r>
      <w:r w:rsidRPr="00A643E0">
        <w:rPr>
          <w:rStyle w:val="StyleBoldUnderline"/>
        </w:rPr>
        <w:t>Euro</w:t>
      </w:r>
      <w:r w:rsidRPr="00A643E0">
        <w:t xml:space="preserve">, </w:t>
      </w:r>
      <w:r w:rsidRPr="00A643E0">
        <w:rPr>
          <w:rStyle w:val="StyleBoldUnderline"/>
        </w:rPr>
        <w:t>and¶ the viability of</w:t>
      </w:r>
      <w:r w:rsidRPr="00A643E0">
        <w:t xml:space="preserve"> what has become known simply as ‘‘the project,’’ namely the¶ process of </w:t>
      </w:r>
      <w:r w:rsidRPr="00A643E0">
        <w:rPr>
          <w:rStyle w:val="StyleBoldUnderline"/>
        </w:rPr>
        <w:t>integration that has been the bedrock of Western European politics</w:t>
      </w:r>
      <w:r w:rsidRPr="00A643E0">
        <w:t xml:space="preserve"> for¶ over half a century. It is distinctly possible that its members’ efforts may fail</w:t>
      </w:r>
      <w:proofErr w:type="gramStart"/>
      <w:r w:rsidRPr="00A643E0">
        <w:t>,¶</w:t>
      </w:r>
      <w:proofErr w:type="gramEnd"/>
      <w:r w:rsidRPr="00A643E0">
        <w:t xml:space="preserve"> either in the short or long term, and give way to an era of disintegration. Some¶ have sounded the alarm: German Chancellor Angela </w:t>
      </w:r>
      <w:r w:rsidRPr="00A643E0">
        <w:rPr>
          <w:rStyle w:val="StyleBoldUnderline"/>
        </w:rPr>
        <w:t>Merkel famously remarked</w:t>
      </w:r>
      <w:proofErr w:type="gramStart"/>
      <w:r w:rsidRPr="00A643E0">
        <w:rPr>
          <w:rStyle w:val="StyleBoldUnderline"/>
        </w:rPr>
        <w:t>,¶</w:t>
      </w:r>
      <w:proofErr w:type="gramEnd"/>
      <w:r w:rsidRPr="00A643E0">
        <w:rPr>
          <w:rStyle w:val="StyleBoldUnderline"/>
        </w:rPr>
        <w:t xml:space="preserve"> ‘‘If the Euro fails, Europe fails</w:t>
      </w:r>
      <w:r w:rsidRPr="00A643E0">
        <w:t xml:space="preserve">.’’1 Former president Nicolas </w:t>
      </w:r>
      <w:r w:rsidRPr="00A643E0">
        <w:rPr>
          <w:rStyle w:val="StyleBoldUnderline"/>
        </w:rPr>
        <w:t>Sarkozy</w:t>
      </w:r>
      <w:r w:rsidRPr="00A643E0">
        <w:t xml:space="preserve"> of France¶ </w:t>
      </w:r>
      <w:r w:rsidRPr="00A643E0">
        <w:rPr>
          <w:rStyle w:val="StyleBoldUnderline"/>
        </w:rPr>
        <w:t xml:space="preserve">predicted, </w:t>
      </w:r>
      <w:proofErr w:type="gramStart"/>
      <w:r w:rsidRPr="00A643E0">
        <w:rPr>
          <w:rStyle w:val="StyleBoldUnderline"/>
        </w:rPr>
        <w:t>‘‘If</w:t>
      </w:r>
      <w:proofErr w:type="gramEnd"/>
      <w:r w:rsidRPr="00A643E0">
        <w:rPr>
          <w:rStyle w:val="StyleBoldUnderline"/>
        </w:rPr>
        <w:t xml:space="preserve"> the euro explodes, Europe would explode.</w:t>
      </w:r>
      <w:r w:rsidRPr="00A643E0">
        <w:t xml:space="preserve"> It’s the guarantee of¶ peace in a continent where there were terrible wars.’’2 Polish Foreign Minister¶ </w:t>
      </w:r>
      <w:proofErr w:type="spellStart"/>
      <w:r w:rsidRPr="00A643E0">
        <w:t>Radek</w:t>
      </w:r>
      <w:proofErr w:type="spellEnd"/>
      <w:r w:rsidRPr="00A643E0">
        <w:t xml:space="preserve"> </w:t>
      </w:r>
      <w:proofErr w:type="spellStart"/>
      <w:r w:rsidRPr="00A643E0">
        <w:rPr>
          <w:rStyle w:val="StyleBoldUnderline"/>
        </w:rPr>
        <w:t>Sikorski</w:t>
      </w:r>
      <w:proofErr w:type="spellEnd"/>
      <w:r w:rsidRPr="00A643E0">
        <w:rPr>
          <w:rStyle w:val="StyleBoldUnderline"/>
        </w:rPr>
        <w:t xml:space="preserve"> warned the Euro’s collapse could cause an ‘‘apocalyptic’’ crisis</w:t>
      </w:r>
      <w:r w:rsidRPr="00A643E0">
        <w:t xml:space="preserve">.3¶ </w:t>
      </w:r>
      <w:r w:rsidRPr="00A643E0">
        <w:rPr>
          <w:rStyle w:val="StyleBoldUnderline"/>
        </w:rPr>
        <w:t>Harvard economist</w:t>
      </w:r>
      <w:r w:rsidRPr="00A643E0">
        <w:t xml:space="preserve"> </w:t>
      </w:r>
      <w:proofErr w:type="spellStart"/>
      <w:r w:rsidRPr="00A643E0">
        <w:t>Dani</w:t>
      </w:r>
      <w:proofErr w:type="spellEnd"/>
      <w:r w:rsidRPr="00A643E0">
        <w:t xml:space="preserve"> </w:t>
      </w:r>
      <w:proofErr w:type="spellStart"/>
      <w:r w:rsidRPr="00A643E0">
        <w:rPr>
          <w:rStyle w:val="StyleBoldUnderline"/>
        </w:rPr>
        <w:t>Rodrik</w:t>
      </w:r>
      <w:proofErr w:type="spellEnd"/>
      <w:r w:rsidRPr="00A643E0">
        <w:rPr>
          <w:rStyle w:val="StyleBoldUnderline"/>
        </w:rPr>
        <w:t xml:space="preserve"> cautioned ‘‘the nightmare scenario would . . . be¶ a 1930’s-style victory for political extremism</w:t>
      </w:r>
      <w:r w:rsidRPr="00A643E0">
        <w:t xml:space="preserve">.’’ After all, ‘‘fascism, Nazism, and¶ communism were children of a backlash against globalization.’’4 The erosion of¶ democracy in Hungary and the rise in support for populist parties in Greece, the¶ Netherlands, Finland, and France appears to some to be the beginning of¶ the end.¶ Yet, verbal warnings from nervous leaders and economists aside, there has¶ been remarkably little analysis of what the end of European integration might¶ mean for Europe and the rest of the world. This article does not predict that¶ failure will </w:t>
      </w:r>
      <w:proofErr w:type="spellStart"/>
      <w:r w:rsidRPr="00A643E0">
        <w:t>occurit</w:t>
      </w:r>
      <w:proofErr w:type="spellEnd"/>
      <w:r w:rsidRPr="00A643E0">
        <w:t xml:space="preserve"> only seeks to explain the geopolitical implications if it¶ does. </w:t>
      </w:r>
      <w:r w:rsidRPr="00A643E0">
        <w:rPr>
          <w:rStyle w:val="StyleBoldUnderline"/>
        </w:rPr>
        <w:t xml:space="preserve">The severity and trajectory of the crisis since 2008 suggest that failure is a¶ high-impact event with </w:t>
      </w:r>
      <w:r w:rsidRPr="00A643E0">
        <w:t xml:space="preserve">a non-trivial </w:t>
      </w:r>
      <w:r w:rsidRPr="00A643E0">
        <w:rPr>
          <w:rStyle w:val="StyleBoldUnderline"/>
        </w:rPr>
        <w:t>probability</w:t>
      </w:r>
      <w:r w:rsidRPr="00A643E0">
        <w:t>. It may not occur, but it¶ certainly merits serious analysis.</w:t>
      </w:r>
    </w:p>
    <w:p w:rsidR="00801A8F" w:rsidRPr="00A643E0" w:rsidRDefault="00801A8F" w:rsidP="00801A8F"/>
    <w:p w:rsidR="00801A8F" w:rsidRPr="00A643E0" w:rsidRDefault="00801A8F" w:rsidP="00801A8F">
      <w:pPr>
        <w:pStyle w:val="Heading4"/>
        <w:rPr>
          <w:rFonts w:cs="Times New Roman"/>
        </w:rPr>
      </w:pPr>
      <w:r w:rsidRPr="00A643E0">
        <w:rPr>
          <w:rFonts w:cs="Times New Roman"/>
        </w:rPr>
        <w:t>Collapse risks WWIII</w:t>
      </w:r>
    </w:p>
    <w:p w:rsidR="00E547A8" w:rsidRPr="00A643E0" w:rsidRDefault="00801A8F" w:rsidP="00801A8F">
      <w:pPr>
        <w:rPr>
          <w:rStyle w:val="StyleStyleBold12pt"/>
        </w:rPr>
      </w:pPr>
      <w:proofErr w:type="spellStart"/>
      <w:r w:rsidRPr="00A643E0">
        <w:rPr>
          <w:rStyle w:val="StyleStyleBold12pt"/>
        </w:rPr>
        <w:t>Gommes</w:t>
      </w:r>
      <w:proofErr w:type="spellEnd"/>
      <w:r w:rsidR="00E547A8" w:rsidRPr="00A643E0">
        <w:rPr>
          <w:rStyle w:val="StyleStyleBold12pt"/>
        </w:rPr>
        <w:t>, Periscope Post founder, 11</w:t>
      </w:r>
    </w:p>
    <w:p w:rsidR="00801A8F" w:rsidRPr="00A643E0" w:rsidRDefault="00801A8F" w:rsidP="00801A8F">
      <w:r w:rsidRPr="00A643E0">
        <w:t>[Thomas D.</w:t>
      </w:r>
      <w:r w:rsidR="00E547A8" w:rsidRPr="00A643E0">
        <w:t>, 12-9-11, “</w:t>
      </w:r>
      <w:r w:rsidRPr="00A643E0">
        <w:t>Eurozone in crisis: The death of the euro could trigger World War III,</w:t>
      </w:r>
      <w:r w:rsidR="00E547A8" w:rsidRPr="00A643E0">
        <w:t>”</w:t>
      </w:r>
      <w:r w:rsidRPr="00A643E0">
        <w:t xml:space="preserve"> 12-9, </w:t>
      </w:r>
      <w:hyperlink r:id="rId37" w:history="1">
        <w:r w:rsidR="00E547A8" w:rsidRPr="00A643E0">
          <w:rPr>
            <w:rStyle w:val="Hyperlink"/>
          </w:rPr>
          <w:t>http://www.periscopepost.com/2011/12/eurozone-in-crisis-the-death-of-the-euro-could-trigger-world-war-iii/</w:t>
        </w:r>
      </w:hyperlink>
      <w:r w:rsidR="00E547A8" w:rsidRPr="00A643E0">
        <w:t>, accessed 7-10-13</w:t>
      </w:r>
      <w:r w:rsidRPr="00A643E0">
        <w:t>]</w:t>
      </w:r>
    </w:p>
    <w:p w:rsidR="00801A8F" w:rsidRPr="00A643E0" w:rsidRDefault="00801A8F" w:rsidP="00801A8F"/>
    <w:p w:rsidR="00801A8F" w:rsidRPr="00A643E0" w:rsidRDefault="00801A8F" w:rsidP="00801A8F">
      <w:r w:rsidRPr="00A643E0">
        <w:t xml:space="preserve">At the risk of being accused of scaremongering, I’ll state my point simply and up front: </w:t>
      </w:r>
      <w:r w:rsidRPr="00A643E0">
        <w:rPr>
          <w:rStyle w:val="StyleBoldUnderline"/>
        </w:rPr>
        <w:t xml:space="preserve">Things in Europe are not as bad as they seem – they’re worse.¶ </w:t>
      </w:r>
      <w:r w:rsidRPr="00A643E0">
        <w:t xml:space="preserve">And though the </w:t>
      </w:r>
      <w:proofErr w:type="spellStart"/>
      <w:r w:rsidRPr="00A643E0">
        <w:t>commentariat</w:t>
      </w:r>
      <w:proofErr w:type="spellEnd"/>
      <w:r w:rsidRPr="00A643E0">
        <w:t xml:space="preserve"> is queuing up to predict the imminent demise of the euro currency and to lament the ongoing recession, that’s not even the half of it: </w:t>
      </w:r>
      <w:r w:rsidRPr="00A643E0">
        <w:rPr>
          <w:rStyle w:val="StyleBoldUnderline"/>
        </w:rPr>
        <w:t>We’re looking at World War III.</w:t>
      </w:r>
      <w:r w:rsidRPr="00A643E0">
        <w:rPr>
          <w:sz w:val="12"/>
        </w:rPr>
        <w:t xml:space="preserve">¶ </w:t>
      </w:r>
      <w:r w:rsidRPr="00A643E0">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w:t>
      </w:r>
      <w:proofErr w:type="gramStart"/>
      <w:r w:rsidRPr="00A643E0">
        <w:t>growth,</w:t>
      </w:r>
      <w:proofErr w:type="gramEnd"/>
      <w:r w:rsidRPr="00A643E0">
        <w:t xml:space="preserve"> or trading among European nations raises the question of what benefits a unified trading block offers. </w:t>
      </w:r>
      <w:r w:rsidRPr="00A643E0">
        <w:rPr>
          <w:rStyle w:val="StyleBoldUnderline"/>
        </w:rPr>
        <w:t xml:space="preserve">The driving motive behind the original Coal and Steel alliance that ultimately became today’s European Union was a desire among nations, </w:t>
      </w:r>
      <w:proofErr w:type="spellStart"/>
      <w:r w:rsidRPr="00A643E0">
        <w:rPr>
          <w:rStyle w:val="StyleBoldUnderline"/>
        </w:rPr>
        <w:t>traumatised</w:t>
      </w:r>
      <w:proofErr w:type="spellEnd"/>
      <w:r w:rsidRPr="00A643E0">
        <w:rPr>
          <w:rStyle w:val="StyleBoldUnderline"/>
        </w:rPr>
        <w:t xml:space="preserve"> by the worst war in their collective history, to provide a deterrent against another war. My concern is that that trauma has faded, and that the fear of war has been replaced by the fear of recession</w:t>
      </w:r>
      <w:r w:rsidRPr="00A643E0">
        <w:t>.</w:t>
      </w:r>
      <w:r w:rsidRPr="00A643E0">
        <w:rPr>
          <w:sz w:val="12"/>
        </w:rPr>
        <w:t xml:space="preserve">¶ </w:t>
      </w:r>
      <w:r w:rsidRPr="00A643E0">
        <w:t xml:space="preserve">As anyone with even a fleeting familiarity with European history can confirm, ours is not exactly a history of love and peace. In fact, the period since the end of World War II has been probably the longest period of relative peace the region has ever known. Arguably, it’s no coincidence that that period of peace has coincided exactly with </w:t>
      </w:r>
      <w:r w:rsidRPr="00A643E0">
        <w:lastRenderedPageBreak/>
        <w:t>the ever strengthening ties that have been forged between European nations over these past 60 years.</w:t>
      </w:r>
      <w:r w:rsidRPr="00A643E0">
        <w:rPr>
          <w:sz w:val="12"/>
        </w:rPr>
        <w:t xml:space="preserve">¶ </w:t>
      </w:r>
      <w:proofErr w:type="gramStart"/>
      <w:r w:rsidRPr="00A643E0">
        <w:rPr>
          <w:rStyle w:val="StyleBoldUnderline"/>
        </w:rPr>
        <w:t>If</w:t>
      </w:r>
      <w:proofErr w:type="gramEnd"/>
      <w:r w:rsidRPr="00A643E0">
        <w:rPr>
          <w:rStyle w:val="StyleBoldUnderline"/>
        </w:rPr>
        <w:t xml:space="preserve"> the bonds that tie European nations together are weakened, the incentives to avoid total war dwindle</w:t>
      </w:r>
      <w:r w:rsidRPr="00A643E0">
        <w:t xml:space="preserve">. And </w:t>
      </w:r>
      <w:proofErr w:type="spellStart"/>
      <w:proofErr w:type="gramStart"/>
      <w:r w:rsidRPr="00A643E0">
        <w:rPr>
          <w:rStyle w:val="StyleBoldUnderline"/>
        </w:rPr>
        <w:t>its</w:t>
      </w:r>
      <w:proofErr w:type="spellEnd"/>
      <w:proofErr w:type="gramEnd"/>
      <w:r w:rsidRPr="00A643E0">
        <w:rPr>
          <w:rStyle w:val="StyleBoldUnderline"/>
        </w:rPr>
        <w:t xml:space="preserve"> not</w:t>
      </w:r>
      <w:r w:rsidRPr="00A643E0">
        <w:t xml:space="preserve"> as dramatic or </w:t>
      </w:r>
      <w:proofErr w:type="spellStart"/>
      <w:r w:rsidRPr="00A643E0">
        <w:rPr>
          <w:rStyle w:val="StyleBoldUnderline"/>
        </w:rPr>
        <w:t>far fetched</w:t>
      </w:r>
      <w:proofErr w:type="spellEnd"/>
      <w:r w:rsidRPr="00A643E0">
        <w:t xml:space="preserve"> a theory as it may at first sound. </w:t>
      </w:r>
      <w:r w:rsidRPr="00A643E0">
        <w:rPr>
          <w:rStyle w:val="StyleBoldUnderline"/>
        </w:rPr>
        <w:t>The end of the euro currency and a reversion to national currencies could quite possibly provide the impetus for a further dissolution of the union. The unraveling of painstakingly negotiated ties becomes easier and easier as each strand frays and breaks. Combine this unraveling with an ongoing or even deepening recession,</w:t>
      </w:r>
      <w:r w:rsidRPr="00A643E0">
        <w:t xml:space="preserve"> and it all </w:t>
      </w:r>
      <w:r w:rsidRPr="00A643E0">
        <w:rPr>
          <w:rStyle w:val="StyleBoldUnderline"/>
        </w:rPr>
        <w:t>makes for a combustible atmosphere</w:t>
      </w:r>
      <w:r w:rsidRPr="00A643E0">
        <w:t>.</w:t>
      </w:r>
      <w:r w:rsidRPr="00A643E0">
        <w:rPr>
          <w:sz w:val="12"/>
        </w:rPr>
        <w:t xml:space="preserve">¶ </w:t>
      </w:r>
      <w:proofErr w:type="gramStart"/>
      <w:r w:rsidRPr="00A643E0">
        <w:t>Unfortunately</w:t>
      </w:r>
      <w:proofErr w:type="gramEnd"/>
      <w:r w:rsidRPr="00A643E0">
        <w:t xml:space="preserve">, it is human nature to blame others for our woes. In an environment of unemployment, austerity, and general resentment, it is not difficult to imagine nations starting to point the finger at their </w:t>
      </w:r>
      <w:proofErr w:type="spellStart"/>
      <w:r w:rsidRPr="00A643E0">
        <w:t>neighbours</w:t>
      </w:r>
      <w:proofErr w:type="spellEnd"/>
      <w:r w:rsidRPr="00A643E0">
        <w:t xml:space="preserve">. And without the unifying effect of a common currency, </w:t>
      </w:r>
      <w:proofErr w:type="gramStart"/>
      <w:r w:rsidRPr="00A643E0">
        <w:t>thriving</w:t>
      </w:r>
      <w:proofErr w:type="gramEnd"/>
      <w:r w:rsidRPr="00A643E0">
        <w:t xml:space="preserve"> trading relations, free movement of peoples, and common interests, </w:t>
      </w:r>
      <w:r w:rsidRPr="00A643E0">
        <w:rPr>
          <w:rStyle w:val="StyleBoldUnderline"/>
        </w:rPr>
        <w:t>Europe would find itself increasingly susceptible to war.</w:t>
      </w:r>
      <w:r w:rsidRPr="00A643E0">
        <w:t xml:space="preserve"> Moreover, </w:t>
      </w:r>
      <w:r w:rsidRPr="00A643E0">
        <w:rPr>
          <w:rStyle w:val="StyleBoldUnderline"/>
        </w:rPr>
        <w:t>as so few Europeans</w:t>
      </w:r>
      <w:r w:rsidRPr="00A643E0">
        <w:t xml:space="preserve"> in my generation, let alone subsequent generations, </w:t>
      </w:r>
      <w:r w:rsidRPr="00A643E0">
        <w:rPr>
          <w:rStyle w:val="StyleBoldUnderline"/>
        </w:rPr>
        <w:t>have even the slightest inkling about how horrific war is, it may be tempting to consider it as a solution to problems</w:t>
      </w:r>
      <w:r w:rsidRPr="00A643E0">
        <w:t xml:space="preserve">, </w:t>
      </w:r>
      <w:r w:rsidRPr="00A643E0">
        <w:rPr>
          <w:rStyle w:val="StyleBoldUnderline"/>
        </w:rPr>
        <w:t>or at minimum an acceptable response to perceived slights</w:t>
      </w:r>
      <w:r w:rsidRPr="00A643E0">
        <w:t>.</w:t>
      </w:r>
      <w:r w:rsidRPr="00A643E0">
        <w:rPr>
          <w:sz w:val="12"/>
        </w:rPr>
        <w:t xml:space="preserve">¶ </w:t>
      </w:r>
      <w:r w:rsidRPr="00A643E0">
        <w:t>Look around us today: Britain standing alone and isolated in Europe; France and a united Germany standing together and more powerful than the rest of the nations of a Europe mired in recession; strengthening nationalist political parties; unelected technocrats running nations; and quite possibly in the not too distant future, each nation with their own currency.</w:t>
      </w:r>
      <w:r w:rsidRPr="00A643E0">
        <w:rPr>
          <w:sz w:val="12"/>
        </w:rPr>
        <w:t xml:space="preserve">¶ </w:t>
      </w:r>
      <w:r w:rsidRPr="00A643E0">
        <w:t>Sound familiar?</w:t>
      </w:r>
    </w:p>
    <w:p w:rsidR="00801A8F" w:rsidRPr="00A643E0" w:rsidRDefault="00801A8F" w:rsidP="00801A8F"/>
    <w:p w:rsidR="00801A8F" w:rsidRPr="00A643E0" w:rsidRDefault="00801A8F" w:rsidP="00801A8F">
      <w:pPr>
        <w:pStyle w:val="Heading3"/>
        <w:rPr>
          <w:rFonts w:cs="Times New Roman"/>
        </w:rPr>
      </w:pPr>
      <w:bookmarkStart w:id="10" w:name="_Toc226124992"/>
      <w:r w:rsidRPr="00A643E0">
        <w:rPr>
          <w:rFonts w:cs="Times New Roman"/>
        </w:rPr>
        <w:lastRenderedPageBreak/>
        <w:t xml:space="preserve">Eurozone </w:t>
      </w:r>
      <w:r w:rsidR="00E547A8" w:rsidRPr="00A643E0">
        <w:rPr>
          <w:rFonts w:cs="Times New Roman"/>
        </w:rPr>
        <w:t>Crisis</w:t>
      </w:r>
      <w:r w:rsidRPr="00A643E0">
        <w:rPr>
          <w:rFonts w:cs="Times New Roman"/>
        </w:rPr>
        <w:t xml:space="preserve"> – Hegemony Impact</w:t>
      </w:r>
      <w:bookmarkEnd w:id="10"/>
    </w:p>
    <w:p w:rsidR="00801A8F" w:rsidRPr="00A643E0" w:rsidRDefault="00801A8F" w:rsidP="00801A8F"/>
    <w:p w:rsidR="00801A8F" w:rsidRPr="00A643E0" w:rsidRDefault="00E547A8" w:rsidP="00801A8F">
      <w:pPr>
        <w:pStyle w:val="Heading4"/>
        <w:rPr>
          <w:rFonts w:cs="Times New Roman"/>
        </w:rPr>
      </w:pPr>
      <w:r w:rsidRPr="00A643E0">
        <w:rPr>
          <w:rFonts w:eastAsiaTheme="minorHAnsi" w:cs="Times New Roman"/>
        </w:rPr>
        <w:t xml:space="preserve">Eurozone crisis undermines US </w:t>
      </w:r>
      <w:r w:rsidR="00801A8F" w:rsidRPr="00A643E0">
        <w:rPr>
          <w:rFonts w:eastAsiaTheme="minorHAnsi" w:cs="Times New Roman"/>
        </w:rPr>
        <w:t>global leadership</w:t>
      </w:r>
    </w:p>
    <w:p w:rsidR="00801A8F" w:rsidRPr="00A643E0" w:rsidRDefault="00713E91" w:rsidP="00801A8F">
      <w:pPr>
        <w:rPr>
          <w:rStyle w:val="StyleStyleBold12pt"/>
        </w:rPr>
      </w:pPr>
      <w:proofErr w:type="spellStart"/>
      <w:r w:rsidRPr="00A643E0">
        <w:rPr>
          <w:rStyle w:val="StyleStyleBold12pt"/>
        </w:rPr>
        <w:t>Dobriansky</w:t>
      </w:r>
      <w:proofErr w:type="spellEnd"/>
      <w:r w:rsidRPr="00A643E0">
        <w:rPr>
          <w:rStyle w:val="StyleStyleBold12pt"/>
        </w:rPr>
        <w:t>,</w:t>
      </w:r>
      <w:r w:rsidR="00801A8F" w:rsidRPr="00A643E0">
        <w:rPr>
          <w:rStyle w:val="StyleStyleBold12pt"/>
        </w:rPr>
        <w:t xml:space="preserve"> Harvard's </w:t>
      </w:r>
      <w:proofErr w:type="spellStart"/>
      <w:r w:rsidR="00801A8F" w:rsidRPr="00A643E0">
        <w:rPr>
          <w:rStyle w:val="StyleStyleBold12pt"/>
        </w:rPr>
        <w:t>Belfer</w:t>
      </w:r>
      <w:proofErr w:type="spellEnd"/>
      <w:r w:rsidR="00801A8F" w:rsidRPr="00A643E0">
        <w:rPr>
          <w:rStyle w:val="StyleStyleBold12pt"/>
        </w:rPr>
        <w:t xml:space="preserve"> Center for Science and International Affairs senior fellow, &amp; Saunders, executive director of the Center for the National Interest executive director, 12</w:t>
      </w:r>
    </w:p>
    <w:p w:rsidR="00801A8F" w:rsidRPr="00A643E0" w:rsidRDefault="00801A8F" w:rsidP="00801A8F">
      <w:r w:rsidRPr="00A643E0">
        <w:t>[Paula and Paul,</w:t>
      </w:r>
      <w:r w:rsidR="00713E91" w:rsidRPr="00A643E0">
        <w:t xml:space="preserve"> 7-8-12,</w:t>
      </w:r>
      <w:r w:rsidRPr="00A643E0">
        <w:t xml:space="preserve"> </w:t>
      </w:r>
      <w:r w:rsidR="00713E91" w:rsidRPr="00A643E0">
        <w:t xml:space="preserve">Wall Street Journal, </w:t>
      </w:r>
      <w:r w:rsidRPr="00A643E0">
        <w:t>How About a Free-Trade Deal With Europe?</w:t>
      </w:r>
      <w:proofErr w:type="gramStart"/>
      <w:r w:rsidR="00713E91" w:rsidRPr="00A643E0">
        <w:t>”,</w:t>
      </w:r>
      <w:proofErr w:type="gramEnd"/>
      <w:r w:rsidRPr="00A643E0">
        <w:t xml:space="preserve"> http://online.wsj.com/article/SB10001424052702304141204577510700096660154.html]</w:t>
      </w:r>
    </w:p>
    <w:p w:rsidR="00801A8F" w:rsidRPr="00A643E0" w:rsidRDefault="00801A8F" w:rsidP="00801A8F"/>
    <w:p w:rsidR="00801A8F" w:rsidRPr="00A643E0" w:rsidRDefault="00801A8F" w:rsidP="00801A8F">
      <w:r w:rsidRPr="00A643E0">
        <w:rPr>
          <w:rStyle w:val="StyleBoldUnderline"/>
        </w:rPr>
        <w:t>Europe's ongoing economic crisis</w:t>
      </w:r>
      <w:r w:rsidRPr="00A643E0">
        <w:t xml:space="preserve"> and the evident discord among its key </w:t>
      </w:r>
      <w:r w:rsidRPr="00A643E0">
        <w:rPr>
          <w:rStyle w:val="StyleBoldUnderline"/>
        </w:rPr>
        <w:t>leaders have profound implications for the United States.</w:t>
      </w:r>
      <w:r w:rsidRPr="00A643E0">
        <w:t xml:space="preserve"> Despite a new agreement during the most recent European Union summit last month, the crisis will likely endure for some time, </w:t>
      </w:r>
      <w:r w:rsidRPr="00A643E0">
        <w:rPr>
          <w:rStyle w:val="StyleBoldUnderline"/>
        </w:rPr>
        <w:t>with unpredictable political and economic consequences</w:t>
      </w:r>
      <w:r w:rsidRPr="00A643E0">
        <w:t xml:space="preserve">. Visionary and determined </w:t>
      </w:r>
      <w:r w:rsidRPr="00A643E0">
        <w:rPr>
          <w:rStyle w:val="StyleBoldUnderline"/>
        </w:rPr>
        <w:t>American leadership is essential</w:t>
      </w:r>
      <w:r w:rsidRPr="00A643E0">
        <w:t xml:space="preserve"> both </w:t>
      </w:r>
      <w:r w:rsidRPr="00A643E0">
        <w:rPr>
          <w:rStyle w:val="StyleBoldUnderline"/>
        </w:rPr>
        <w:t>to help</w:t>
      </w:r>
      <w:r w:rsidRPr="00A643E0">
        <w:t xml:space="preserve"> some of </w:t>
      </w:r>
      <w:r w:rsidRPr="00A643E0">
        <w:rPr>
          <w:rStyle w:val="StyleBoldUnderline"/>
        </w:rPr>
        <w:t>our closest and oldest allies and to protect our national interests</w:t>
      </w:r>
      <w:r w:rsidRPr="00A643E0">
        <w:t xml:space="preserve">, domestically and internationally.¶ </w:t>
      </w:r>
      <w:proofErr w:type="gramStart"/>
      <w:r w:rsidRPr="00A643E0">
        <w:t>The</w:t>
      </w:r>
      <w:proofErr w:type="gramEnd"/>
      <w:r w:rsidRPr="00A643E0">
        <w:t xml:space="preserve"> deep links between the American and European economies are not always fully appreciated. According to a recent study by the German Marshall Fund, European investment amounted to 72% of total foreign direct investment in the U.S. in 2010. U.S.-EU merchandise trade reached $632 billion in 2011.¶ </w:t>
      </w:r>
      <w:proofErr w:type="gramStart"/>
      <w:r w:rsidRPr="00A643E0">
        <w:t>The</w:t>
      </w:r>
      <w:proofErr w:type="gramEnd"/>
      <w:r w:rsidRPr="00A643E0">
        <w:t xml:space="preserve"> same study found that affiliates of European majority-owned companies employed 3.5 million Americans in 2010. Europe's economic health has a clear, direct and unparalleled impact on America's economy and American jobs.¶ </w:t>
      </w:r>
      <w:proofErr w:type="gramStart"/>
      <w:r w:rsidRPr="00A643E0">
        <w:rPr>
          <w:rStyle w:val="StyleBoldUnderline"/>
        </w:rPr>
        <w:t>The</w:t>
      </w:r>
      <w:proofErr w:type="gramEnd"/>
      <w:r w:rsidRPr="00A643E0">
        <w:rPr>
          <w:rStyle w:val="StyleBoldUnderline"/>
        </w:rPr>
        <w:t xml:space="preserve"> danger posed by Europe's crisis to American interests is not solely economic</w:t>
      </w:r>
      <w:r w:rsidRPr="00A643E0">
        <w:t xml:space="preserve">. Even before the euro crisis, our European allies were contributing less and less to sustaining the North Atlantic Treaty Organization, with the U.S. share of the costs rising to 70.5% in 2011, up from 63.6% in 2000. </w:t>
      </w:r>
      <w:r w:rsidRPr="00A643E0">
        <w:rPr>
          <w:rStyle w:val="StyleBoldUnderline"/>
        </w:rPr>
        <w:t xml:space="preserve">The crisis is sure to put further downward pressure on European defense spending. NATO was wholly unsuccessful in addressing this problem at its May summit.¶ </w:t>
      </w:r>
      <w:proofErr w:type="gramStart"/>
      <w:r w:rsidRPr="00A643E0">
        <w:rPr>
          <w:rStyle w:val="StyleBoldUnderline"/>
        </w:rPr>
        <w:t>The</w:t>
      </w:r>
      <w:proofErr w:type="gramEnd"/>
      <w:r w:rsidRPr="00A643E0">
        <w:rPr>
          <w:rStyle w:val="StyleBoldUnderline"/>
        </w:rPr>
        <w:t xml:space="preserve"> real-world consequences were apparent during NATO's operations in Libya last year,</w:t>
      </w:r>
      <w:r w:rsidRPr="00A643E0">
        <w:t xml:space="preserve"> when some allies nearly ran out of precision bombs. </w:t>
      </w:r>
      <w:r w:rsidRPr="00A643E0">
        <w:rPr>
          <w:rStyle w:val="StyleBoldUnderline"/>
        </w:rPr>
        <w:t>Looking ahead, though NATO members have formally committed to supporting Afghanistan's government as most foreign military forces withdraw, their ability to do so is increasingly in question.</w:t>
      </w:r>
      <w:r w:rsidRPr="00A643E0">
        <w:t xml:space="preserve">¶ More broadly, </w:t>
      </w:r>
      <w:r w:rsidRPr="00A643E0">
        <w:rPr>
          <w:rStyle w:val="StyleBoldUnderline"/>
        </w:rPr>
        <w:t>a Europe compelled to focus inward</w:t>
      </w:r>
      <w:r w:rsidRPr="00A643E0">
        <w:t xml:space="preserve"> to preserve the euro and the EU—already topics of heated debate within and among European nations—</w:t>
      </w:r>
      <w:r w:rsidRPr="00A643E0">
        <w:rPr>
          <w:rStyle w:val="StyleBoldUnderline"/>
        </w:rPr>
        <w:t xml:space="preserve">will be less capable of leading globally. It will also have trouble serving as an essential partner to the U.S. This challenge will exist at the EU, NATO, and individual-country levels; </w:t>
      </w:r>
      <w:r w:rsidRPr="00A643E0">
        <w:t xml:space="preserve">all will be preoccupied.¶ Tellingly, when France's new president, François </w:t>
      </w:r>
      <w:proofErr w:type="spellStart"/>
      <w:r w:rsidRPr="00A643E0">
        <w:t>Hollande</w:t>
      </w:r>
      <w:proofErr w:type="spellEnd"/>
      <w:r w:rsidRPr="00A643E0">
        <w:t xml:space="preserve">, declared last May that "it is not possible to allow Bashar Assad to massacre his own people," German Foreign Minister Guido </w:t>
      </w:r>
      <w:proofErr w:type="spellStart"/>
      <w:r w:rsidRPr="00A643E0">
        <w:t>Westerwelle</w:t>
      </w:r>
      <w:proofErr w:type="spellEnd"/>
      <w:r w:rsidRPr="00A643E0">
        <w:t xml:space="preserve"> promptly retorted that "there is no cause for speculation over military options." The message from Berlin was clear: A European-led military intervention in Syria will remain off the agenda. These are not new divisions, but they seem set to widen.¶ </w:t>
      </w:r>
      <w:proofErr w:type="gramStart"/>
      <w:r w:rsidRPr="00A643E0">
        <w:rPr>
          <w:rStyle w:val="StyleBoldUnderline"/>
        </w:rPr>
        <w:t>In</w:t>
      </w:r>
      <w:proofErr w:type="gramEnd"/>
      <w:r w:rsidRPr="00A643E0">
        <w:rPr>
          <w:rStyle w:val="StyleBoldUnderline"/>
        </w:rPr>
        <w:t xml:space="preserve"> this environment, U.S. leadership is simultaneously harder</w:t>
      </w:r>
      <w:r w:rsidRPr="00A643E0">
        <w:t xml:space="preserve"> and more important. The Obama administration's approach to Libya—waiting for and then hiding behind France and the United Kingdom—simply will not work in dealing with current challenges and those that may emerge in the next three to five years.¶ </w:t>
      </w:r>
      <w:r w:rsidRPr="00A643E0">
        <w:rPr>
          <w:rStyle w:val="StyleBoldUnderline"/>
        </w:rPr>
        <w:t>Historically, only the U.S. and Europe have had the ability to mobilize sufficiently broad international support to address major problems. Today, without leadership by one, the other or both, issues like Iran's nuclear ambitions and Syria's civil war will fester</w:t>
      </w:r>
      <w:r w:rsidRPr="00A643E0">
        <w:t xml:space="preserve">. This in turn will do more harm to U.S. interests and to regional and international security—not to mention our shared values.¶ Unfortunately, President Obama seems to be handling the euro crisis in the same manner that his administration dealt with Libya and so many other major issues. Asked about the impact of Europe's troubles on the U.S. at the G-20 summit in Mexico, the president acknowledged the danger to the American economy but failed to report any action other than financial and regulatory reforms that do little to reduce the risk to the U.S.—and then called on the Congress to pass his domestic jobs bill.¶ Of course, only Europe can ultimately solve its crisis, and the U.S. must concentrate its </w:t>
      </w:r>
      <w:r w:rsidRPr="00A643E0">
        <w:lastRenderedPageBreak/>
        <w:t xml:space="preserve">resources at home. But </w:t>
      </w:r>
      <w:r w:rsidRPr="00A643E0">
        <w:rPr>
          <w:rStyle w:val="StyleBoldUnderline"/>
        </w:rPr>
        <w:t xml:space="preserve">we have too much at stake to sit on the sidelines.¶ One bold policy option would be to conclude a trans-Atlantic free-trade agreement </w:t>
      </w:r>
      <w:r w:rsidRPr="00A643E0">
        <w:t xml:space="preserve">between the U.S. and Europe, something the EU has already welcomed in principle. Mr. </w:t>
      </w:r>
      <w:r w:rsidRPr="00A643E0">
        <w:rPr>
          <w:rStyle w:val="StyleBoldUnderline"/>
        </w:rPr>
        <w:t>Obama has called for greater trade</w:t>
      </w:r>
      <w:r w:rsidRPr="00A643E0">
        <w:t xml:space="preserve"> with Europe, </w:t>
      </w:r>
      <w:r w:rsidRPr="00A643E0">
        <w:rPr>
          <w:rStyle w:val="StyleBoldUnderline"/>
        </w:rPr>
        <w:t>but</w:t>
      </w:r>
      <w:r w:rsidRPr="00A643E0">
        <w:t xml:space="preserve"> his administration </w:t>
      </w:r>
      <w:r w:rsidRPr="00A643E0">
        <w:rPr>
          <w:rStyle w:val="StyleBoldUnderline"/>
        </w:rPr>
        <w:t>has pursued a</w:t>
      </w:r>
      <w:r w:rsidRPr="00A643E0">
        <w:t xml:space="preserve"> free-trade </w:t>
      </w:r>
      <w:r w:rsidRPr="00A643E0">
        <w:rPr>
          <w:rStyle w:val="StyleBoldUnderline"/>
        </w:rPr>
        <w:t>agreement</w:t>
      </w:r>
      <w:r w:rsidRPr="00A643E0">
        <w:t xml:space="preserve"> </w:t>
      </w:r>
      <w:r w:rsidRPr="00A643E0">
        <w:rPr>
          <w:rStyle w:val="StyleBoldUnderline"/>
        </w:rPr>
        <w:t>without</w:t>
      </w:r>
      <w:r w:rsidRPr="00A643E0">
        <w:t xml:space="preserve"> a sense of urgency or </w:t>
      </w:r>
      <w:r w:rsidRPr="00A643E0">
        <w:rPr>
          <w:rStyle w:val="StyleBoldUnderline"/>
        </w:rPr>
        <w:t>clear leadership</w:t>
      </w:r>
      <w:r w:rsidRPr="00A643E0">
        <w:t xml:space="preserve"> from the top.¶ </w:t>
      </w:r>
      <w:r w:rsidRPr="00A643E0">
        <w:rPr>
          <w:rStyle w:val="StyleBoldUnderline"/>
        </w:rPr>
        <w:t>An immediate and vocal commitment</w:t>
      </w:r>
      <w:r w:rsidRPr="00A643E0">
        <w:t xml:space="preserve"> to free trade with Europe—followed by prompt action to make it happen—</w:t>
      </w:r>
      <w:r w:rsidRPr="00A643E0">
        <w:rPr>
          <w:rStyle w:val="StyleBoldUnderline"/>
        </w:rPr>
        <w:t>would send a powerful signal</w:t>
      </w:r>
      <w:r w:rsidRPr="00A643E0">
        <w:t xml:space="preserve"> of America's enduring confidence in its closest and deepest economic relationship. While not a panacea, reducing the costs of trans-Atlantic trade can contribute importantly over the longer term to creating new jobs and fueling sustained economic growth on both sides of the ocean. This is sure to strengthen American and European leadership for decades to come.</w:t>
      </w:r>
    </w:p>
    <w:p w:rsidR="00801A8F" w:rsidRPr="00A643E0" w:rsidRDefault="00801A8F" w:rsidP="00801A8F"/>
    <w:p w:rsidR="00801A8F" w:rsidRPr="00A643E0" w:rsidRDefault="00801A8F" w:rsidP="00801A8F">
      <w:pPr>
        <w:pStyle w:val="Heading4"/>
        <w:rPr>
          <w:rFonts w:cs="Times New Roman"/>
        </w:rPr>
      </w:pPr>
      <w:r w:rsidRPr="00A643E0">
        <w:rPr>
          <w:rFonts w:cs="Times New Roman"/>
        </w:rPr>
        <w:t>Leadership solves nuclear conflict</w:t>
      </w:r>
    </w:p>
    <w:p w:rsidR="00801A8F" w:rsidRPr="00A643E0" w:rsidRDefault="00801A8F" w:rsidP="00801A8F">
      <w:pPr>
        <w:rPr>
          <w:rStyle w:val="StyleStyleBold12pt"/>
        </w:rPr>
      </w:pPr>
      <w:r w:rsidRPr="00A643E0">
        <w:rPr>
          <w:rStyle w:val="StyleStyleBold12pt"/>
        </w:rPr>
        <w:t xml:space="preserve">Zhang &amp; Shi, Researcher @ The Carnegie Endowment, &amp; Eurasia Group consultant, 11 </w:t>
      </w:r>
    </w:p>
    <w:p w:rsidR="00801A8F" w:rsidRPr="00A643E0" w:rsidRDefault="00801A8F" w:rsidP="00801A8F">
      <w:r w:rsidRPr="00A643E0">
        <w:t>[</w:t>
      </w:r>
      <w:proofErr w:type="spellStart"/>
      <w:r w:rsidRPr="00A643E0">
        <w:t>Yuhan</w:t>
      </w:r>
      <w:proofErr w:type="spellEnd"/>
      <w:r w:rsidRPr="00A643E0">
        <w:t xml:space="preserve"> Zhang, Researcher at the Carnegie Endowment for International Peace, Lin Shi, Columbia University, Independent consultant for the Eurasia Group, Consultant for the World Bank, “</w:t>
      </w:r>
      <w:hyperlink r:id="rId38" w:tooltip="Permanent Link: America’s decline: A harbinger of conflict and rivalry" w:history="1">
        <w:r w:rsidRPr="00A643E0">
          <w:rPr>
            <w:rStyle w:val="Hyperlink"/>
          </w:rPr>
          <w:t>America’s decline: A harbinger of conflict and rivalry</w:t>
        </w:r>
      </w:hyperlink>
      <w:r w:rsidRPr="00A643E0">
        <w:t>,” January 22</w:t>
      </w:r>
      <w:r w:rsidRPr="00A643E0">
        <w:rPr>
          <w:vertAlign w:val="superscript"/>
        </w:rPr>
        <w:t>nd</w:t>
      </w:r>
      <w:r w:rsidRPr="00A643E0">
        <w:t xml:space="preserve"> 2011, </w:t>
      </w:r>
      <w:hyperlink r:id="rId39" w:history="1">
        <w:r w:rsidRPr="00A643E0">
          <w:rPr>
            <w:rStyle w:val="Hyperlink"/>
          </w:rPr>
          <w:t>http://www.eastasiaforum.org/2011/01/22/americas-decline-a-harbinger-of-conflict-and-rivalry/</w:t>
        </w:r>
      </w:hyperlink>
      <w:r w:rsidRPr="00A643E0">
        <w:t xml:space="preserve">] </w:t>
      </w:r>
    </w:p>
    <w:p w:rsidR="00801A8F" w:rsidRPr="00A643E0" w:rsidRDefault="00801A8F" w:rsidP="00801A8F"/>
    <w:p w:rsidR="00801A8F" w:rsidRPr="00A643E0" w:rsidRDefault="00801A8F" w:rsidP="00801A8F">
      <w:r w:rsidRPr="00A643E0">
        <w:rPr>
          <w:rStyle w:val="StyleBoldUnderline"/>
        </w:rPr>
        <w:t>Over the past two decades, no other state has had the ability to seriously challenge the US military.</w:t>
      </w:r>
      <w:r w:rsidRPr="00A643E0">
        <w:t xml:space="preserve"> </w:t>
      </w:r>
      <w:r w:rsidRPr="00A643E0">
        <w:rPr>
          <w:rStyle w:val="StyleBoldUnderline"/>
        </w:rPr>
        <w:t>Under these circumstances</w:t>
      </w:r>
      <w:r w:rsidRPr="00A643E0">
        <w:t xml:space="preserve">, motivated by both opportunity and fear, </w:t>
      </w:r>
      <w:r w:rsidRPr="00A643E0">
        <w:rPr>
          <w:rStyle w:val="StyleBoldUnderline"/>
        </w:rPr>
        <w:t xml:space="preserve">many actors have </w:t>
      </w:r>
      <w:proofErr w:type="spellStart"/>
      <w:r w:rsidRPr="00A643E0">
        <w:rPr>
          <w:rStyle w:val="StyleBoldUnderline"/>
        </w:rPr>
        <w:t>bandwagoned</w:t>
      </w:r>
      <w:proofErr w:type="spellEnd"/>
      <w:r w:rsidRPr="00A643E0">
        <w:rPr>
          <w:rStyle w:val="StyleBoldUnderline"/>
        </w:rPr>
        <w:t xml:space="preserve"> with US hegemony and accepted a subordinate role.</w:t>
      </w:r>
      <w:r w:rsidRPr="00A643E0">
        <w:t xml:space="preserve"> Canada, most of </w:t>
      </w:r>
      <w:r w:rsidRPr="00A643E0">
        <w:rPr>
          <w:rStyle w:val="StyleBoldUnderline"/>
        </w:rPr>
        <w:t>Western Europe, India, Japan, South Korea</w:t>
      </w:r>
      <w:r w:rsidRPr="00A643E0">
        <w:t xml:space="preserve">, Australia, Singapore </w:t>
      </w:r>
      <w:r w:rsidRPr="00A643E0">
        <w:rPr>
          <w:rStyle w:val="StyleBoldUnderline"/>
        </w:rPr>
        <w:t>and the Philippines have all joined the US, creating a status quo that has tended to mute great power conflicts. However, </w:t>
      </w:r>
      <w:hyperlink r:id="rId40" w:tgtFrame="_blank" w:history="1">
        <w:r w:rsidRPr="00A643E0">
          <w:rPr>
            <w:rStyle w:val="StyleBoldUnderline"/>
          </w:rPr>
          <w:t>as the hegemony that drew these powers together withers</w:t>
        </w:r>
      </w:hyperlink>
      <w:r w:rsidRPr="00A643E0">
        <w:rPr>
          <w:rStyle w:val="StyleBoldUnderline"/>
        </w:rPr>
        <w:t>, so will the pulling power behind the US alliance. The result will be an international order where power is more diffuse, American interests and influence can be more readily challenged, and conflicts or wars may be harder to avoid.</w:t>
      </w:r>
      <w:r w:rsidRPr="00A643E0">
        <w:t xml:space="preserve"> </w:t>
      </w:r>
      <w:r w:rsidRPr="00A643E0">
        <w:rPr>
          <w:rStyle w:val="StyleBoldUnderline"/>
        </w:rPr>
        <w:t>As history attests, power decline</w:t>
      </w:r>
      <w:r w:rsidRPr="00A643E0">
        <w:t xml:space="preserve"> and redistribution </w:t>
      </w:r>
      <w:r w:rsidRPr="00A643E0">
        <w:rPr>
          <w:rStyle w:val="StyleBoldUnderline"/>
        </w:rPr>
        <w:t>result in military confrontation.</w:t>
      </w:r>
      <w:r w:rsidRPr="00A643E0">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A643E0">
        <w:rPr>
          <w:rStyle w:val="StyleBoldUnderline"/>
        </w:rPr>
        <w:t>Defining this US-</w:t>
      </w:r>
      <w:proofErr w:type="spellStart"/>
      <w:r w:rsidRPr="00A643E0">
        <w:rPr>
          <w:rStyle w:val="StyleBoldUnderline"/>
        </w:rPr>
        <w:t>centred</w:t>
      </w:r>
      <w:proofErr w:type="spellEnd"/>
      <w:r w:rsidRPr="00A643E0">
        <w:rPr>
          <w:rStyle w:val="StyleBoldUnderline"/>
        </w:rPr>
        <w:t xml:space="preserve">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w:t>
      </w:r>
      <w:r w:rsidRPr="00A643E0">
        <w:t xml:space="preserve"> And, with this, many countries have sought opportunities to enter this system, proliferating stable and cooperative relations. However, </w:t>
      </w:r>
      <w:r w:rsidRPr="00A643E0">
        <w:rPr>
          <w:rStyle w:val="StyleBoldUnderline"/>
        </w:rPr>
        <w:t>what will happen to these advances as America’s influence declines?</w:t>
      </w:r>
      <w:r w:rsidRPr="00A643E0">
        <w:t xml:space="preserve">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A643E0">
        <w:rPr>
          <w:rStyle w:val="StyleBoldUnderline"/>
        </w:rPr>
        <w:t>Public imagination and academia have anticipated that a post-hegemonic world would return to the problems of the 1930s: regional blocs, trade conflicts and strategic rivalry. Furthermore, multilateral institutions</w:t>
      </w:r>
      <w:r w:rsidRPr="00A643E0">
        <w:t xml:space="preserve"> such as the IMF, the World Bank or the WTO </w:t>
      </w:r>
      <w:r w:rsidRPr="00A643E0">
        <w:rPr>
          <w:rStyle w:val="StyleBoldUnderline"/>
        </w:rPr>
        <w:t xml:space="preserve">might give way to regional </w:t>
      </w:r>
      <w:proofErr w:type="spellStart"/>
      <w:r w:rsidRPr="00A643E0">
        <w:rPr>
          <w:rStyle w:val="StyleBoldUnderline"/>
        </w:rPr>
        <w:t>organisations</w:t>
      </w:r>
      <w:proofErr w:type="spellEnd"/>
      <w:r w:rsidRPr="00A643E0">
        <w:rPr>
          <w:rStyle w:val="StyleBoldUnderline"/>
        </w:rPr>
        <w:t xml:space="preserve">. For example, Europe and East Asia would each step forward to fill the vacuum left by Washington’s withering leadership to pursue their own visions of regional political and economic orders. Free markets would become more </w:t>
      </w:r>
      <w:proofErr w:type="spellStart"/>
      <w:r w:rsidRPr="00A643E0">
        <w:rPr>
          <w:rStyle w:val="StyleBoldUnderline"/>
        </w:rPr>
        <w:t>politicised</w:t>
      </w:r>
      <w:proofErr w:type="spellEnd"/>
      <w:r w:rsidRPr="00A643E0">
        <w:t xml:space="preserve"> — and, well, less free — </w:t>
      </w:r>
      <w:r w:rsidRPr="00A643E0">
        <w:rPr>
          <w:rStyle w:val="StyleBoldUnderline"/>
        </w:rPr>
        <w:t>and major powers would compete for supremacy. Additionally, such power plays have historically possessed a zero-sum element.</w:t>
      </w:r>
      <w:r w:rsidRPr="00A643E0">
        <w:t xml:space="preserve"> In the late 1960s and 1970s, US economic power declined </w:t>
      </w:r>
      <w:r w:rsidRPr="00A643E0">
        <w:lastRenderedPageBreak/>
        <w:t xml:space="preserve">relative to the rise of the Japanese and Western European economies, with the US dollar also becoming less attractive. And, as American power eroded, so did international regimes (such as the Bretton Woods System in 1973). </w:t>
      </w:r>
      <w:r w:rsidRPr="00A643E0">
        <w:rPr>
          <w:rStyle w:val="StyleBoldUnderline"/>
        </w:rPr>
        <w:t>A world without American hegemony is one where great power wars re-emerge, the liberal international system is supplanted by an authoritarian one, and trade protectionism devolves into restrictive, anti-</w:t>
      </w:r>
      <w:proofErr w:type="spellStart"/>
      <w:r w:rsidRPr="00A643E0">
        <w:rPr>
          <w:rStyle w:val="StyleBoldUnderline"/>
        </w:rPr>
        <w:t>globalisation</w:t>
      </w:r>
      <w:proofErr w:type="spellEnd"/>
      <w:r w:rsidRPr="00A643E0">
        <w:rPr>
          <w:rStyle w:val="StyleBoldUnderline"/>
        </w:rPr>
        <w:t xml:space="preserve"> barriers. This, at least, is one possibility we can forecast in a future that will inevitably be devoid of unrivalled US primacy</w:t>
      </w:r>
      <w:r w:rsidRPr="00A643E0">
        <w:t>.</w:t>
      </w:r>
    </w:p>
    <w:p w:rsidR="00801A8F" w:rsidRPr="00A643E0" w:rsidRDefault="00801A8F" w:rsidP="00801A8F"/>
    <w:p w:rsidR="00801A8F" w:rsidRPr="00A643E0" w:rsidRDefault="00801A8F" w:rsidP="00801A8F"/>
    <w:p w:rsidR="00801A8F" w:rsidRPr="00A643E0" w:rsidRDefault="00801A8F" w:rsidP="00E47456"/>
    <w:p w:rsidR="00C632AC" w:rsidRPr="00A643E0" w:rsidRDefault="00C632AC" w:rsidP="00C632AC">
      <w:pPr>
        <w:pStyle w:val="Heading3"/>
        <w:rPr>
          <w:rFonts w:cs="Times New Roman"/>
        </w:rPr>
      </w:pPr>
      <w:r w:rsidRPr="00A643E0">
        <w:rPr>
          <w:rFonts w:cs="Times New Roman"/>
        </w:rPr>
        <w:lastRenderedPageBreak/>
        <w:t>Economic Decline Impact</w:t>
      </w:r>
    </w:p>
    <w:p w:rsidR="00C632AC" w:rsidRPr="00A643E0" w:rsidRDefault="00C632AC" w:rsidP="00C632AC"/>
    <w:p w:rsidR="00E47456" w:rsidRPr="00A643E0" w:rsidRDefault="00E47456" w:rsidP="00E47456">
      <w:pPr>
        <w:pStyle w:val="Heading4"/>
        <w:rPr>
          <w:rFonts w:cs="Times New Roman"/>
        </w:rPr>
      </w:pPr>
      <w:r w:rsidRPr="00A643E0">
        <w:rPr>
          <w:rFonts w:cs="Times New Roman"/>
        </w:rPr>
        <w:t>Economic collapse leads to global war</w:t>
      </w:r>
    </w:p>
    <w:p w:rsidR="001A499D" w:rsidRPr="00A643E0" w:rsidRDefault="00E47456" w:rsidP="001A499D">
      <w:pPr>
        <w:rPr>
          <w:rStyle w:val="StyleStyleBold12pt"/>
        </w:rPr>
      </w:pPr>
      <w:r w:rsidRPr="00A643E0">
        <w:rPr>
          <w:rStyle w:val="StyleStyleBold12pt"/>
        </w:rPr>
        <w:t xml:space="preserve">Lind, New America Foundation Economic Growth Program Policy Director, </w:t>
      </w:r>
      <w:r w:rsidR="001A499D" w:rsidRPr="00A643E0">
        <w:rPr>
          <w:rStyle w:val="StyleStyleBold12pt"/>
        </w:rPr>
        <w:t>10</w:t>
      </w:r>
    </w:p>
    <w:p w:rsidR="00E47456" w:rsidRPr="00A643E0" w:rsidRDefault="00E47456" w:rsidP="00E47456">
      <w:r w:rsidRPr="00A643E0">
        <w:t xml:space="preserve">[Michael, </w:t>
      </w:r>
      <w:r w:rsidR="001A499D" w:rsidRPr="00A643E0">
        <w:t xml:space="preserve">5-11-10, Salon, </w:t>
      </w:r>
      <w:r w:rsidRPr="00A643E0">
        <w:t>"Will the great recession lead to World War IV</w:t>
      </w:r>
      <w:proofErr w:type="gramStart"/>
      <w:r w:rsidRPr="00A643E0">
        <w:t>?,</w:t>
      </w:r>
      <w:proofErr w:type="gramEnd"/>
      <w:r w:rsidRPr="00A643E0">
        <w:t>" http://www.salon.com/news/economics/index.html?story=/opinion/feature/2010/05/11/great_recession_world_war_iv]</w:t>
      </w:r>
    </w:p>
    <w:p w:rsidR="00E47456" w:rsidRPr="00A643E0" w:rsidRDefault="00E47456" w:rsidP="00E47456"/>
    <w:p w:rsidR="00E47456" w:rsidRPr="00A643E0" w:rsidRDefault="00E47456" w:rsidP="00E47456">
      <w:pPr>
        <w:pStyle w:val="card"/>
        <w:rPr>
          <w:szCs w:val="22"/>
        </w:rPr>
      </w:pPr>
      <w:r w:rsidRPr="00A643E0">
        <w:rPr>
          <w:szCs w:val="22"/>
        </w:rPr>
        <w:t>If history is any guide,</w:t>
      </w:r>
      <w:r w:rsidRPr="00A643E0">
        <w:rPr>
          <w:rStyle w:val="underline"/>
          <w:rFonts w:eastAsiaTheme="majorEastAsia"/>
          <w:szCs w:val="22"/>
        </w:rPr>
        <w:t xml:space="preserve"> an era of global economic stagnation will help the nationalist and populist right, at the expense of the neoliberal and cosmopolitan/</w:t>
      </w:r>
      <w:r w:rsidRPr="00A643E0">
        <w:rPr>
          <w:szCs w:val="22"/>
        </w:rPr>
        <w:t xml:space="preserve">multicultural </w:t>
      </w:r>
      <w:r w:rsidRPr="00A643E0">
        <w:rPr>
          <w:rStyle w:val="underline"/>
          <w:rFonts w:eastAsiaTheme="majorEastAsia"/>
          <w:szCs w:val="22"/>
        </w:rPr>
        <w:t>left. During the Long Depression of the late 19th century</w:t>
      </w:r>
      <w:r w:rsidRPr="00A643E0">
        <w:rPr>
          <w:szCs w:val="22"/>
        </w:rPr>
        <w:t xml:space="preserve">, which some historians claim lasted from 1873 to 1896, </w:t>
      </w:r>
      <w:r w:rsidRPr="00A643E0">
        <w:rPr>
          <w:rStyle w:val="underline"/>
          <w:rFonts w:eastAsiaTheme="majorEastAsia"/>
          <w:szCs w:val="22"/>
        </w:rPr>
        <w:t>the nations of the West adopted protectionist measures to promote their industries</w:t>
      </w:r>
      <w:r w:rsidRPr="00A643E0">
        <w:rPr>
          <w:szCs w:val="22"/>
        </w:rPr>
        <w:t xml:space="preserve">. Beginning with Bismarck’s Germany, many countries also adopted social reforms like government pensions and health insurance. These reforms were often favored by the nationalist right, as a way of luring the working class away from the temptations of Marxism and left-liberalism. By and large the strategy worked. </w:t>
      </w:r>
      <w:r w:rsidRPr="00A643E0">
        <w:rPr>
          <w:rStyle w:val="underline"/>
          <w:rFonts w:eastAsiaTheme="majorEastAsia"/>
          <w:szCs w:val="22"/>
        </w:rPr>
        <w:t>When World War I broke out, the working classes and farmers in most countries rallied enthusiastically around their respective flags.</w:t>
      </w:r>
      <w:r w:rsidRPr="00A643E0">
        <w:rPr>
          <w:szCs w:val="22"/>
        </w:rPr>
        <w:t xml:space="preserve"> </w:t>
      </w:r>
      <w:r w:rsidRPr="00A643E0">
        <w:rPr>
          <w:rStyle w:val="underline"/>
          <w:rFonts w:eastAsiaTheme="majorEastAsia"/>
          <w:szCs w:val="22"/>
        </w:rPr>
        <w:t>The Great Depression of the 1930s similarly led to the rise of one or another version of the authoritarian, nationalist right in Europe. Only in a few societies with deeply established liberal traditions</w:t>
      </w:r>
      <w:r w:rsidRPr="00A643E0">
        <w:rPr>
          <w:szCs w:val="22"/>
        </w:rPr>
        <w:t>, like the English-speaking countries and Scandinavia,</w:t>
      </w:r>
      <w:r w:rsidRPr="00A643E0">
        <w:rPr>
          <w:rStyle w:val="underline"/>
          <w:rFonts w:eastAsiaTheme="majorEastAsia"/>
          <w:szCs w:val="22"/>
        </w:rPr>
        <w:t xml:space="preserve"> did liberals or liberal conservatives hold on. And Franklin Delano Roosevelt’s New Deal Democratic Party,</w:t>
      </w:r>
      <w:r w:rsidRPr="00A643E0">
        <w:rPr>
          <w:szCs w:val="22"/>
        </w:rPr>
        <w:t xml:space="preserve"> a coalition that included racist Southerners and traditionalist Catholic immigrants, </w:t>
      </w:r>
      <w:r w:rsidRPr="00A643E0">
        <w:rPr>
          <w:rStyle w:val="underline"/>
          <w:rFonts w:eastAsiaTheme="majorEastAsia"/>
          <w:szCs w:val="22"/>
        </w:rPr>
        <w:t xml:space="preserve">was not particularly liberal </w:t>
      </w:r>
      <w:r w:rsidRPr="00A643E0">
        <w:rPr>
          <w:szCs w:val="22"/>
        </w:rPr>
        <w:t xml:space="preserve">by today’s standards. </w:t>
      </w:r>
      <w:r w:rsidRPr="00A643E0">
        <w:rPr>
          <w:rStyle w:val="underline"/>
          <w:rFonts w:eastAsiaTheme="majorEastAsia"/>
          <w:szCs w:val="22"/>
        </w:rPr>
        <w:t>In both eras of depression, great-power rivalry for resources and markets intensified and ultimately led to a world war.</w:t>
      </w:r>
      <w:r w:rsidRPr="00A643E0">
        <w:rPr>
          <w:szCs w:val="22"/>
        </w:rPr>
        <w:t xml:space="preserve"> Following World War II, the U.S. sought to avert a repetition of that pattern, by creating a global market secured by a global great-power concert in the form of the Security Council. But the project of economic disarmament and security cooperation broke down almost immediately after 1945 and the split between the Soviets and the Anglo-Americans produced the Cold War. The second attempt at a global market that began after the Cold War may be breaking down now, as the most important economic powers pursue their conflicting national interests. A functioning global market system can work only if its members abandon mercantilism -- the policy of trying to enjoy perpetual trade surpluses, by fair means or foul. However, the nations with the three largest economies after the U.S. -- China, Japan and Germany -- all want to enjoy never-ending merchandise trade surpluses. All three have used "currency mercantilism" to help their export industries, to the detriment of the global economic system. China and Japan, by different methods, have deliberately undervalued their currencies, to help their exports and keep imports out of their markets. Germany accomplished something similar, by persuading its trade partners to give up independent currencies that they were able to revalue for the crippling straitjacket of the euro. The system worked only as long as Americans borrowed to pay for imports from Japan and China, while southern Europeans borrowed to pay for imports from Germany. But the consumers are tapped out and neither Americans nor southern Europeans are in a mood for austerity measures in the middle of a near-depression. Unless the Chinese, Japanese and Germans turn into credit-happy consumer societies the global economy may be in for prolonged stagnation. Instead of changing their ways, however, the surplus countries are denouncing their own customers for their profligacy in buying their goods and insisting that the same customers be penalized by austerity programs.</w:t>
      </w:r>
      <w:r w:rsidRPr="00A643E0">
        <w:rPr>
          <w:rStyle w:val="underline"/>
          <w:rFonts w:eastAsiaTheme="majorEastAsia"/>
          <w:szCs w:val="22"/>
        </w:rPr>
        <w:t xml:space="preserve"> This will not end happily.</w:t>
      </w:r>
      <w:r w:rsidRPr="00A643E0">
        <w:rPr>
          <w:szCs w:val="22"/>
        </w:rPr>
        <w:t xml:space="preserve"> As the oversold promise of free-market globalization fades, countries large and small may turn increasingly toward state capitalism. At home, this would mean permanent state support of troubled industries like banking and the automobile industries, which all of the major industrial countries have bailed out. In trade, this would mean a retreat from global </w:t>
      </w:r>
      <w:r w:rsidRPr="00A643E0">
        <w:rPr>
          <w:szCs w:val="22"/>
        </w:rPr>
        <w:lastRenderedPageBreak/>
        <w:t xml:space="preserve">trade areas toward regional blocs and bilateral deals. Examples include agreements between energy-hungry governments like those of China and Japan and the state-owned oil or natural gas companies of Saudi Arabia and Russia. In a world of diplomatic rivalries among great powers to win contracts with state-owned corporations, the distinctions between </w:t>
      </w:r>
      <w:proofErr w:type="spellStart"/>
      <w:r w:rsidRPr="00A643E0">
        <w:rPr>
          <w:szCs w:val="22"/>
        </w:rPr>
        <w:t>geoeconomics</w:t>
      </w:r>
      <w:proofErr w:type="spellEnd"/>
      <w:r w:rsidRPr="00A643E0">
        <w:rPr>
          <w:szCs w:val="22"/>
        </w:rPr>
        <w:t xml:space="preserve"> and geopolitics would erode, with potentially dangerous consequences.</w:t>
      </w:r>
      <w:r w:rsidRPr="00A643E0">
        <w:rPr>
          <w:rStyle w:val="underline"/>
          <w:rFonts w:eastAsiaTheme="majorEastAsia"/>
          <w:szCs w:val="22"/>
        </w:rPr>
        <w:t xml:space="preserve"> Direct war between great powers seems unlikely, but if the Cold War was World War III, then a cold World War IV resembling Orwell’s shifting coalitions of Eurasia, </w:t>
      </w:r>
      <w:proofErr w:type="spellStart"/>
      <w:r w:rsidRPr="00A643E0">
        <w:rPr>
          <w:rStyle w:val="underline"/>
          <w:rFonts w:eastAsiaTheme="majorEastAsia"/>
          <w:szCs w:val="22"/>
        </w:rPr>
        <w:t>Eastasia</w:t>
      </w:r>
      <w:proofErr w:type="spellEnd"/>
      <w:r w:rsidRPr="00A643E0">
        <w:rPr>
          <w:rStyle w:val="underline"/>
          <w:rFonts w:eastAsiaTheme="majorEastAsia"/>
          <w:szCs w:val="22"/>
        </w:rPr>
        <w:t xml:space="preserve"> and Oceania in 1984 is all too easy to imagine.</w:t>
      </w:r>
    </w:p>
    <w:p w:rsidR="00E47456" w:rsidRPr="00A643E0" w:rsidRDefault="00E47456" w:rsidP="00E47456"/>
    <w:p w:rsidR="00E47456" w:rsidRPr="00A643E0" w:rsidRDefault="00E47456" w:rsidP="00E47456"/>
    <w:p w:rsidR="003F4D88" w:rsidRPr="00A643E0" w:rsidRDefault="003F4D88" w:rsidP="003F4D88">
      <w:pPr>
        <w:pStyle w:val="Heading3"/>
        <w:rPr>
          <w:rFonts w:cs="Times New Roman"/>
        </w:rPr>
      </w:pPr>
      <w:r w:rsidRPr="00A643E0">
        <w:rPr>
          <w:rFonts w:cs="Times New Roman"/>
        </w:rPr>
        <w:lastRenderedPageBreak/>
        <w:t>Now Key – Negotiations</w:t>
      </w:r>
    </w:p>
    <w:p w:rsidR="003F4D88" w:rsidRPr="00A643E0" w:rsidRDefault="003F4D88" w:rsidP="003F4D88"/>
    <w:p w:rsidR="003F4D88" w:rsidRPr="00A643E0" w:rsidRDefault="003F4D88" w:rsidP="003F4D88">
      <w:pPr>
        <w:pStyle w:val="Heading4"/>
        <w:rPr>
          <w:rFonts w:cs="Times New Roman"/>
        </w:rPr>
      </w:pPr>
      <w:r w:rsidRPr="00A643E0">
        <w:rPr>
          <w:rFonts w:cs="Times New Roman"/>
        </w:rPr>
        <w:t>Now key – delay risks agreements</w:t>
      </w:r>
    </w:p>
    <w:p w:rsidR="003F4D88" w:rsidRPr="00A643E0" w:rsidRDefault="003F4D88" w:rsidP="003F4D88">
      <w:pPr>
        <w:rPr>
          <w:rStyle w:val="StyleStyleBold12pt"/>
        </w:rPr>
      </w:pPr>
      <w:r w:rsidRPr="00A643E0">
        <w:rPr>
          <w:rStyle w:val="StyleStyleBold12pt"/>
        </w:rPr>
        <w:t>Senators Portman &amp; Cantwell, 6-13-13</w:t>
      </w:r>
    </w:p>
    <w:p w:rsidR="003F4D88" w:rsidRPr="00A643E0" w:rsidRDefault="003F4D88" w:rsidP="003F4D88">
      <w:r w:rsidRPr="00A643E0">
        <w:t xml:space="preserve">[Rob, R-Ohio, Maria, D-Washington, Roll Call, “A Bipartisan Opportunity for Jobs”, </w:t>
      </w:r>
      <w:hyperlink r:id="rId41" w:history="1">
        <w:r w:rsidRPr="00A643E0">
          <w:rPr>
            <w:rStyle w:val="Hyperlink"/>
          </w:rPr>
          <w:t>http://www.rollcall.com/news/a_bipartisan_opportunity_for_jobs_commentary-225603-1.html</w:t>
        </w:r>
      </w:hyperlink>
      <w:r w:rsidRPr="00A643E0">
        <w:t>, accessed 7-13-13, AFB]</w:t>
      </w:r>
    </w:p>
    <w:p w:rsidR="003F4D88" w:rsidRPr="00A643E0" w:rsidRDefault="003F4D88" w:rsidP="003F4D88">
      <w:pPr>
        <w:rPr>
          <w:rStyle w:val="StyleBoldUnderline"/>
        </w:rPr>
      </w:pPr>
    </w:p>
    <w:p w:rsidR="003F4D88" w:rsidRPr="00A643E0" w:rsidRDefault="003F4D88" w:rsidP="003F4D88">
      <w:r w:rsidRPr="00A643E0">
        <w:rPr>
          <w:rStyle w:val="StyleBoldUnderline"/>
        </w:rPr>
        <w:t>Time is of the essence. The European Union has nine trade agreements under negotiation, and the number of trade agreements between Asian countries has also soared</w:t>
      </w:r>
      <w:r w:rsidRPr="00A643E0">
        <w:t>, from three in 2000 to more than 50 in 2011.</w:t>
      </w:r>
    </w:p>
    <w:p w:rsidR="003F4D88" w:rsidRPr="00A643E0" w:rsidRDefault="003F4D88" w:rsidP="003F4D88">
      <w:pPr>
        <w:rPr>
          <w:rStyle w:val="StyleBoldUnderline"/>
        </w:rPr>
      </w:pPr>
      <w:r w:rsidRPr="00A643E0">
        <w:rPr>
          <w:rStyle w:val="StyleBoldUnderline"/>
        </w:rPr>
        <w:t>One of the agreements the United States is negotiating is the Trans-Pacific Partnership</w:t>
      </w:r>
      <w:r w:rsidRPr="00A643E0">
        <w:t xml:space="preserve">. </w:t>
      </w:r>
      <w:r w:rsidRPr="00A643E0">
        <w:rPr>
          <w:rStyle w:val="StyleBoldUnderline"/>
        </w:rPr>
        <w:t>The United States and Japan recently announced an agreement for Japan’s entry into Trans- Pacific Partnership negotiations. Japan’s inclusion would open the world’s third-largest market for American-made goods and force Japan to address unfair barriers that hurt American auto exports. With Japan included, trade among the Trans-Pacific Partnership countries would equal about one-third of all global trade, accounting for nearly 40 percent of global GDP.</w:t>
      </w:r>
    </w:p>
    <w:p w:rsidR="003F4D88" w:rsidRPr="00A643E0" w:rsidRDefault="003F4D88" w:rsidP="003F4D88">
      <w:r w:rsidRPr="00A643E0">
        <w:rPr>
          <w:rStyle w:val="StyleBoldUnderline"/>
        </w:rPr>
        <w:t>The Asia-Pacific region represents a tremendous opportunity to sell American-made products abroad</w:t>
      </w:r>
      <w:r w:rsidRPr="00A643E0">
        <w:t xml:space="preserve">. According to the U.S. trade representative, in 2010, 69 percent of Washington state exports and 68 percent of Ohio exports went to the Asia-Pacific region. </w:t>
      </w:r>
      <w:r w:rsidRPr="00A643E0">
        <w:rPr>
          <w:rStyle w:val="StyleBoldUnderline"/>
        </w:rPr>
        <w:t>By removing trade barriers such as high tariffs or regulatory hurdles, the TPP will only serve to increase exports further.</w:t>
      </w:r>
    </w:p>
    <w:p w:rsidR="003F4D88" w:rsidRPr="00A643E0" w:rsidRDefault="003F4D88" w:rsidP="003F4D88"/>
    <w:p w:rsidR="003F4D88" w:rsidRPr="00A643E0" w:rsidRDefault="003F4D88" w:rsidP="003F4D88"/>
    <w:p w:rsidR="00DF0E36" w:rsidRPr="00A643E0" w:rsidRDefault="00DF0E36" w:rsidP="00DF0E36">
      <w:pPr>
        <w:pStyle w:val="Heading3"/>
        <w:rPr>
          <w:rFonts w:cs="Times New Roman"/>
        </w:rPr>
      </w:pPr>
      <w:r w:rsidRPr="00A643E0">
        <w:rPr>
          <w:rFonts w:cs="Times New Roman"/>
        </w:rPr>
        <w:lastRenderedPageBreak/>
        <w:t>AT – Pass Later</w:t>
      </w:r>
    </w:p>
    <w:p w:rsidR="00DF0E36" w:rsidRPr="00A643E0" w:rsidRDefault="00DF0E36" w:rsidP="00DF0E36"/>
    <w:p w:rsidR="00DF0E36" w:rsidRPr="00A643E0" w:rsidRDefault="00DF0E36" w:rsidP="00DF0E36">
      <w:pPr>
        <w:pStyle w:val="Heading4"/>
        <w:rPr>
          <w:rFonts w:cs="Times New Roman"/>
        </w:rPr>
      </w:pPr>
      <w:r w:rsidRPr="00A643E0">
        <w:rPr>
          <w:rFonts w:cs="Times New Roman"/>
        </w:rPr>
        <w:t>Delay bad – risks failure to pass, risking negotiations</w:t>
      </w:r>
    </w:p>
    <w:p w:rsidR="00DF0E36" w:rsidRPr="00A643E0" w:rsidRDefault="00DF0E36" w:rsidP="00DF0E36">
      <w:pPr>
        <w:rPr>
          <w:rStyle w:val="StyleStyleBold12pt"/>
        </w:rPr>
      </w:pPr>
      <w:r w:rsidRPr="00A643E0">
        <w:rPr>
          <w:rStyle w:val="StyleStyleBold12pt"/>
        </w:rPr>
        <w:t>Inside U.S. Trade, 6-21-13</w:t>
      </w:r>
    </w:p>
    <w:p w:rsidR="00DF0E36" w:rsidRPr="00A643E0" w:rsidRDefault="00DF0E36" w:rsidP="00DF0E36">
      <w:r w:rsidRPr="00A643E0">
        <w:t xml:space="preserve">[“Freshmen House Dems Express Opposition </w:t>
      </w:r>
      <w:proofErr w:type="gramStart"/>
      <w:r w:rsidRPr="00A643E0">
        <w:t>To</w:t>
      </w:r>
      <w:proofErr w:type="gramEnd"/>
      <w:r w:rsidRPr="00A643E0">
        <w:t xml:space="preserve"> TPA Bill, Staff Efforts Slow”, Lexis, AFB]</w:t>
      </w:r>
    </w:p>
    <w:p w:rsidR="00DF0E36" w:rsidRPr="00A643E0" w:rsidRDefault="00DF0E36" w:rsidP="00DF0E36"/>
    <w:p w:rsidR="00DF0E36" w:rsidRPr="00A643E0" w:rsidRDefault="00DF0E36" w:rsidP="00DF0E36">
      <w:pPr>
        <w:rPr>
          <w:rStyle w:val="StyleBoldUnderline"/>
        </w:rPr>
      </w:pPr>
      <w:r w:rsidRPr="00A643E0">
        <w:rPr>
          <w:rStyle w:val="StyleBoldUnderline"/>
        </w:rPr>
        <w:t>The longer it takes to develop the bill, the harder it may be to move. In the fall, Congress will likely be preoccupied with extending the debt ceiling and reducing the budget deficit. The two are not formally linked but congressional Republicans will almost certainly link them politically.</w:t>
      </w:r>
    </w:p>
    <w:p w:rsidR="00DF0E36" w:rsidRPr="00A643E0" w:rsidRDefault="00DF0E36" w:rsidP="00DF0E36">
      <w:r w:rsidRPr="00A643E0">
        <w:t xml:space="preserve">Following the June 19 Senate confirmation of U.S. Trade Representative Michael </w:t>
      </w:r>
      <w:proofErr w:type="spellStart"/>
      <w:r w:rsidRPr="00A643E0">
        <w:t>Froman</w:t>
      </w:r>
      <w:proofErr w:type="spellEnd"/>
      <w:r w:rsidRPr="00A643E0">
        <w:t>, Finance Committee Chairman Max Baucus (D-MT) said in a statement he is "looking forward to working with [</w:t>
      </w:r>
      <w:proofErr w:type="spellStart"/>
      <w:r w:rsidRPr="00A643E0">
        <w:t>Froman</w:t>
      </w:r>
      <w:proofErr w:type="spellEnd"/>
      <w:r w:rsidRPr="00A643E0">
        <w:t>] to get Trade Promotion Authority done." He said it will "lay the groundwork for a successful trade agenda," along with Trade Adjustment Assistance.</w:t>
      </w:r>
    </w:p>
    <w:p w:rsidR="00DF0E36" w:rsidRPr="00A643E0" w:rsidRDefault="00DF0E36" w:rsidP="00DF0E36">
      <w:r w:rsidRPr="00A643E0">
        <w:rPr>
          <w:rStyle w:val="StyleBoldUnderline"/>
        </w:rPr>
        <w:t>Finance Committee Ranking Member</w:t>
      </w:r>
      <w:r w:rsidRPr="00A643E0">
        <w:t xml:space="preserve"> Orrin</w:t>
      </w:r>
      <w:r w:rsidRPr="00A643E0">
        <w:rPr>
          <w:rStyle w:val="StyleBoldUnderline"/>
        </w:rPr>
        <w:t xml:space="preserve"> Hatch</w:t>
      </w:r>
      <w:r w:rsidRPr="00A643E0">
        <w:t xml:space="preserve"> (R-UT) </w:t>
      </w:r>
      <w:r w:rsidRPr="00A643E0">
        <w:rPr>
          <w:rStyle w:val="StyleBoldUnderline"/>
        </w:rPr>
        <w:t>also stressed the need for White House engagement on fast-track</w:t>
      </w:r>
      <w:r w:rsidRPr="00A643E0">
        <w:t xml:space="preserve"> in a June 17 press release praising the launch of trade talks between the U.S. and the EU.</w:t>
      </w:r>
    </w:p>
    <w:p w:rsidR="00DF0E36" w:rsidRPr="00A643E0" w:rsidRDefault="00DF0E36" w:rsidP="00DF0E36">
      <w:pPr>
        <w:rPr>
          <w:rStyle w:val="StyleBoldUnderline"/>
        </w:rPr>
      </w:pPr>
      <w:r w:rsidRPr="00A643E0">
        <w:t xml:space="preserve">"While I am pleased the President is formally launching negotiations today, it ultimately won't matter unless these negotiations can be concluded and enacted into law," Hatch argued. "That is why </w:t>
      </w:r>
      <w:r w:rsidRPr="00A643E0">
        <w:rPr>
          <w:rStyle w:val="StyleBoldUnderline"/>
        </w:rPr>
        <w:t>it is imperative that the President show some real leadership on trade and begin working with Congress in earnest to renew Trade Promotion Authority (TPA). Without TPA, it is very hard to see how we can negotiate a strong trade agreement with Europe, and with the Pacific Rim nations through the Trans-Pacific Partnership."</w:t>
      </w:r>
    </w:p>
    <w:p w:rsidR="00DF0E36" w:rsidRPr="00A643E0" w:rsidRDefault="00DF0E36" w:rsidP="00DF0E36">
      <w:r w:rsidRPr="00A643E0">
        <w:t xml:space="preserve">In response to the announcement on the launch of the U.S.-EU trade agreement, Ways and Means Chairman Dave Camp (R-MI) issued a strong statement of support, and linked the ability of U.S. negotiators to get a good deal to </w:t>
      </w:r>
      <w:proofErr w:type="gramStart"/>
      <w:r w:rsidRPr="00A643E0">
        <w:t>renewing</w:t>
      </w:r>
      <w:proofErr w:type="gramEnd"/>
      <w:r w:rsidRPr="00A643E0">
        <w:t xml:space="preserve"> fast-track negotiating authority.</w:t>
      </w:r>
    </w:p>
    <w:p w:rsidR="00DF0E36" w:rsidRPr="00A643E0" w:rsidRDefault="00DF0E36" w:rsidP="00DF0E36">
      <w:r w:rsidRPr="00A643E0">
        <w:t xml:space="preserve">In a June 17 press release with Ways and Means Trade Subcommittee Chairman Devin </w:t>
      </w:r>
      <w:proofErr w:type="spellStart"/>
      <w:r w:rsidRPr="00A643E0">
        <w:t>Nunes</w:t>
      </w:r>
      <w:proofErr w:type="spellEnd"/>
      <w:r w:rsidRPr="00A643E0">
        <w:t xml:space="preserve"> (R-CA), he noted the importance of removing tariff, non-tariff and regulatory barriers to U.S. exports and investment.</w:t>
      </w:r>
    </w:p>
    <w:p w:rsidR="00DF0E36" w:rsidRPr="00A643E0" w:rsidRDefault="00DF0E36" w:rsidP="00DF0E36">
      <w:pPr>
        <w:rPr>
          <w:rStyle w:val="StyleBoldUnderline"/>
        </w:rPr>
      </w:pPr>
      <w:r w:rsidRPr="00A643E0">
        <w:t xml:space="preserve">"Tackling these barriers requires clear and effective negotiating objectives, and therefore I welcome the President's request for Trade Promotion Authority," </w:t>
      </w:r>
      <w:r w:rsidRPr="00A643E0">
        <w:rPr>
          <w:rStyle w:val="StyleBoldUnderline"/>
        </w:rPr>
        <w:t>Camp said. "Developing bipartisan Trade Promotion Authority is a vital and necessary tool to ensuring the success of these negotiations."</w:t>
      </w:r>
    </w:p>
    <w:p w:rsidR="00DF0E36" w:rsidRPr="00A643E0" w:rsidRDefault="00DF0E36" w:rsidP="00DF0E36">
      <w:pPr>
        <w:rPr>
          <w:rStyle w:val="StyleBoldUnderline"/>
        </w:rPr>
      </w:pPr>
    </w:p>
    <w:p w:rsidR="00875093" w:rsidRPr="00A643E0" w:rsidRDefault="00875093" w:rsidP="00875093">
      <w:pPr>
        <w:pStyle w:val="Heading2"/>
        <w:rPr>
          <w:rFonts w:cs="Times New Roman"/>
        </w:rPr>
      </w:pPr>
      <w:r w:rsidRPr="00A643E0">
        <w:rPr>
          <w:rFonts w:cs="Times New Roman"/>
        </w:rPr>
        <w:lastRenderedPageBreak/>
        <w:t>Clean Trade Promotion Authority Impacts</w:t>
      </w:r>
    </w:p>
    <w:p w:rsidR="00875093" w:rsidRPr="00A643E0" w:rsidRDefault="00875093" w:rsidP="00875093"/>
    <w:p w:rsidR="00875093" w:rsidRPr="00A643E0" w:rsidRDefault="00875093" w:rsidP="00875093"/>
    <w:p w:rsidR="00875093" w:rsidRPr="00A643E0" w:rsidRDefault="00875093" w:rsidP="00875093">
      <w:pPr>
        <w:pStyle w:val="Heading3"/>
        <w:rPr>
          <w:rFonts w:cs="Times New Roman"/>
        </w:rPr>
      </w:pPr>
      <w:r w:rsidRPr="00A643E0">
        <w:rPr>
          <w:rFonts w:cs="Times New Roman"/>
        </w:rPr>
        <w:lastRenderedPageBreak/>
        <w:t xml:space="preserve">Baucus Will Push </w:t>
      </w:r>
      <w:r w:rsidR="00993678" w:rsidRPr="00A643E0">
        <w:rPr>
          <w:rFonts w:cs="Times New Roman"/>
        </w:rPr>
        <w:t>Linkage to Trade Adjustment Assistance</w:t>
      </w:r>
    </w:p>
    <w:p w:rsidR="00875093" w:rsidRPr="00A643E0" w:rsidRDefault="00875093" w:rsidP="00875093"/>
    <w:p w:rsidR="00875093" w:rsidRPr="00A643E0" w:rsidRDefault="00875093" w:rsidP="00875093">
      <w:pPr>
        <w:pStyle w:val="Heading4"/>
        <w:rPr>
          <w:rFonts w:cs="Times New Roman"/>
        </w:rPr>
      </w:pPr>
      <w:r w:rsidRPr="00A643E0">
        <w:rPr>
          <w:rFonts w:cs="Times New Roman"/>
        </w:rPr>
        <w:t>Baucus wants TPA linked with Trade Adjustment Assistance</w:t>
      </w:r>
    </w:p>
    <w:p w:rsidR="00875093" w:rsidRPr="00A643E0" w:rsidRDefault="00875093" w:rsidP="00875093">
      <w:r w:rsidRPr="00A643E0">
        <w:rPr>
          <w:rStyle w:val="StyleStyleBold12pt"/>
        </w:rPr>
        <w:t>Reuters, 6/6/13</w:t>
      </w:r>
    </w:p>
    <w:p w:rsidR="00875093" w:rsidRPr="00A643E0" w:rsidRDefault="00875093" w:rsidP="00875093">
      <w:r w:rsidRPr="00A643E0">
        <w:t xml:space="preserve">[“USTR nominee </w:t>
      </w:r>
      <w:proofErr w:type="spellStart"/>
      <w:r w:rsidRPr="00A643E0">
        <w:t>Froman</w:t>
      </w:r>
      <w:proofErr w:type="spellEnd"/>
      <w:r w:rsidRPr="00A643E0">
        <w:t xml:space="preserve"> promises push for trade promotion authority”, </w:t>
      </w:r>
      <w:hyperlink r:id="rId42" w:history="1">
        <w:r w:rsidRPr="00A643E0">
          <w:rPr>
            <w:rStyle w:val="Hyperlink"/>
          </w:rPr>
          <w:t>http://www.reuters.com/article/2013/06/06/us-usa-trade-nominee-idUSBRE9550WL20130606</w:t>
        </w:r>
      </w:hyperlink>
      <w:r w:rsidRPr="00A643E0">
        <w:t>, accessed: 7/8/13, ML]</w:t>
      </w:r>
    </w:p>
    <w:p w:rsidR="00875093" w:rsidRPr="00A643E0" w:rsidRDefault="00875093" w:rsidP="00875093"/>
    <w:p w:rsidR="00875093" w:rsidRPr="00A643E0" w:rsidRDefault="00875093" w:rsidP="00875093">
      <w:r w:rsidRPr="00A643E0">
        <w:t xml:space="preserve">(Reuters) - President Barack </w:t>
      </w:r>
      <w:r w:rsidRPr="00A643E0">
        <w:rPr>
          <w:rStyle w:val="StyleBoldUnderline"/>
        </w:rPr>
        <w:t>Obama's nominee</w:t>
      </w:r>
      <w:r w:rsidRPr="00A643E0">
        <w:t xml:space="preserve"> to be U.S. trade representative on Thursday </w:t>
      </w:r>
      <w:r w:rsidRPr="00A643E0">
        <w:rPr>
          <w:rStyle w:val="StyleBoldUnderline"/>
        </w:rPr>
        <w:t>pledged to work with leaders</w:t>
      </w:r>
      <w:r w:rsidRPr="00A643E0">
        <w:t xml:space="preserve"> of the Senate Finance Committee to craft major trade legislation needed by the White House to win approval of trade deals.</w:t>
      </w:r>
    </w:p>
    <w:p w:rsidR="00875093" w:rsidRPr="00A643E0" w:rsidRDefault="00875093" w:rsidP="00875093">
      <w:r w:rsidRPr="00A643E0">
        <w:t xml:space="preserve">"If confirmed, I will engage with you to </w:t>
      </w:r>
      <w:r w:rsidRPr="00A643E0">
        <w:rPr>
          <w:rStyle w:val="StyleBoldUnderline"/>
        </w:rPr>
        <w:t>renew</w:t>
      </w:r>
      <w:r w:rsidRPr="00A643E0">
        <w:t xml:space="preserve"> </w:t>
      </w:r>
      <w:r w:rsidRPr="00A643E0">
        <w:rPr>
          <w:rStyle w:val="StyleBoldUnderline"/>
        </w:rPr>
        <w:t>T</w:t>
      </w:r>
      <w:r w:rsidRPr="00A643E0">
        <w:t xml:space="preserve">rade </w:t>
      </w:r>
      <w:r w:rsidRPr="00A643E0">
        <w:rPr>
          <w:rStyle w:val="StyleBoldUnderline"/>
        </w:rPr>
        <w:t>P</w:t>
      </w:r>
      <w:r w:rsidRPr="00A643E0">
        <w:t xml:space="preserve">romotion </w:t>
      </w:r>
      <w:r w:rsidRPr="00A643E0">
        <w:rPr>
          <w:rStyle w:val="StyleBoldUnderline"/>
        </w:rPr>
        <w:t>A</w:t>
      </w:r>
      <w:r w:rsidRPr="00A643E0">
        <w:t xml:space="preserve">uthority. </w:t>
      </w:r>
      <w:r w:rsidRPr="00A643E0">
        <w:rPr>
          <w:rStyle w:val="StyleBoldUnderline"/>
        </w:rPr>
        <w:t>TPA</w:t>
      </w:r>
      <w:r w:rsidRPr="00A643E0">
        <w:t xml:space="preserve"> </w:t>
      </w:r>
      <w:r w:rsidRPr="00A643E0">
        <w:rPr>
          <w:rStyle w:val="StyleBoldUnderline"/>
        </w:rPr>
        <w:t>is</w:t>
      </w:r>
      <w:r w:rsidRPr="00A643E0">
        <w:t xml:space="preserve"> a </w:t>
      </w:r>
      <w:r w:rsidRPr="00A643E0">
        <w:rPr>
          <w:rStyle w:val="StyleBoldUnderline"/>
        </w:rPr>
        <w:t>critical</w:t>
      </w:r>
      <w:r w:rsidRPr="00A643E0">
        <w:t xml:space="preserve"> tool. </w:t>
      </w:r>
      <w:r w:rsidRPr="00A643E0">
        <w:rPr>
          <w:rStyle w:val="StyleBoldUnderline"/>
        </w:rPr>
        <w:t>I look forward to working with you to craft a bill that achieves our shared goals</w:t>
      </w:r>
      <w:r w:rsidRPr="00A643E0">
        <w:t xml:space="preserve">," Mike </w:t>
      </w:r>
      <w:proofErr w:type="spellStart"/>
      <w:r w:rsidRPr="00A643E0">
        <w:t>Froman</w:t>
      </w:r>
      <w:proofErr w:type="spellEnd"/>
      <w:r w:rsidRPr="00A643E0">
        <w:t>, currently the White House international economic affairs adviser, said at his confirmation hearing.</w:t>
      </w:r>
    </w:p>
    <w:p w:rsidR="00875093" w:rsidRPr="00A643E0" w:rsidRDefault="00875093" w:rsidP="00875093">
      <w:proofErr w:type="spellStart"/>
      <w:r w:rsidRPr="00A643E0">
        <w:rPr>
          <w:rStyle w:val="StyleBoldUnderline"/>
        </w:rPr>
        <w:t>Froman</w:t>
      </w:r>
      <w:proofErr w:type="spellEnd"/>
      <w:r w:rsidRPr="00A643E0">
        <w:t xml:space="preserve">, a long-time friend of Obama, </w:t>
      </w:r>
      <w:r w:rsidRPr="00A643E0">
        <w:rPr>
          <w:rStyle w:val="StyleBoldUnderline"/>
        </w:rPr>
        <w:t>won</w:t>
      </w:r>
      <w:r w:rsidRPr="00A643E0">
        <w:t xml:space="preserve"> the </w:t>
      </w:r>
      <w:r w:rsidRPr="00A643E0">
        <w:rPr>
          <w:rStyle w:val="StyleBoldUnderline"/>
        </w:rPr>
        <w:t>endorsement of the panel's top Republican</w:t>
      </w:r>
      <w:r w:rsidRPr="00A643E0">
        <w:t xml:space="preserve">, Senator Orrin </w:t>
      </w:r>
      <w:r w:rsidRPr="00A643E0">
        <w:rPr>
          <w:rStyle w:val="StyleBoldUnderline"/>
        </w:rPr>
        <w:t>Hatch</w:t>
      </w:r>
      <w:r w:rsidRPr="00A643E0">
        <w:t>, at the hearing and appeared headed for easy Senate approval.</w:t>
      </w:r>
    </w:p>
    <w:p w:rsidR="00875093" w:rsidRPr="00A643E0" w:rsidRDefault="00875093" w:rsidP="00875093">
      <w:r w:rsidRPr="00A643E0">
        <w:t xml:space="preserve">"I intend to support you," Hatch said, although he did chide </w:t>
      </w:r>
      <w:proofErr w:type="spellStart"/>
      <w:r w:rsidRPr="00A643E0">
        <w:t>Froman</w:t>
      </w:r>
      <w:proofErr w:type="spellEnd"/>
      <w:r w:rsidRPr="00A643E0">
        <w:t xml:space="preserve"> over an account he holds in an offshore tax haven in the Cayman Islands.</w:t>
      </w:r>
    </w:p>
    <w:p w:rsidR="00875093" w:rsidRPr="00A643E0" w:rsidRDefault="00875093" w:rsidP="00875093">
      <w:r w:rsidRPr="00A643E0">
        <w:t>Hatch said that investment was at odds with Obama's "unequivocal condemnation of these types of activities during the campaign."</w:t>
      </w:r>
    </w:p>
    <w:p w:rsidR="00875093" w:rsidRPr="00A643E0" w:rsidRDefault="00875093" w:rsidP="00875093">
      <w:r w:rsidRPr="00A643E0">
        <w:t xml:space="preserve">Senate Finance Committee Chairman Max Baucus, a Montana Democrat, said he hoped for quick action on </w:t>
      </w:r>
      <w:proofErr w:type="spellStart"/>
      <w:r w:rsidRPr="00A643E0">
        <w:t>Froman's</w:t>
      </w:r>
      <w:proofErr w:type="spellEnd"/>
      <w:r w:rsidRPr="00A643E0">
        <w:t xml:space="preserve"> nomination.</w:t>
      </w:r>
    </w:p>
    <w:p w:rsidR="00875093" w:rsidRPr="00A643E0" w:rsidRDefault="00875093" w:rsidP="00875093">
      <w:r w:rsidRPr="00A643E0">
        <w:t xml:space="preserve">"Mike </w:t>
      </w:r>
      <w:proofErr w:type="spellStart"/>
      <w:r w:rsidRPr="00A643E0">
        <w:t>Froman</w:t>
      </w:r>
      <w:proofErr w:type="spellEnd"/>
      <w:r w:rsidRPr="00A643E0">
        <w:t xml:space="preserve"> is the right person for this job," Baucus said.</w:t>
      </w:r>
    </w:p>
    <w:p w:rsidR="00875093" w:rsidRPr="00A643E0" w:rsidRDefault="00875093" w:rsidP="00875093">
      <w:r w:rsidRPr="00A643E0">
        <w:t>Trade promotion authority, also known as "</w:t>
      </w:r>
      <w:r w:rsidRPr="00A643E0">
        <w:rPr>
          <w:rStyle w:val="StyleBoldUnderline"/>
        </w:rPr>
        <w:t>fast track" trade legislation, allows the White House to submit trade deals to Congress for straight up-or-down</w:t>
      </w:r>
      <w:r w:rsidRPr="00A643E0">
        <w:t xml:space="preserve"> votes without any amendments. It was last passed by Congress in 2002 and expired in 2007.</w:t>
      </w:r>
    </w:p>
    <w:p w:rsidR="00875093" w:rsidRPr="00A643E0" w:rsidRDefault="00875093" w:rsidP="00875093">
      <w:r w:rsidRPr="00A643E0">
        <w:t>The White House is already negotiating one of biggest trade deals in history with 11 other countries, including Japan, in the Asia Pacific region and plans to start talks in July on an another huge deal.</w:t>
      </w:r>
    </w:p>
    <w:p w:rsidR="00875093" w:rsidRPr="00A643E0" w:rsidRDefault="00875093" w:rsidP="00875093">
      <w:r w:rsidRPr="00A643E0">
        <w:t>Trade promotion authority would also allow lawmakers to set negotiating objectives for those two agreements, although the White House is pushing to finish talks on the proposed Trans-Pacific Partnership talks by the end of the year.</w:t>
      </w:r>
    </w:p>
    <w:p w:rsidR="00875093" w:rsidRPr="00A643E0" w:rsidRDefault="00875093" w:rsidP="00875093">
      <w:pPr>
        <w:rPr>
          <w:b/>
          <w:bCs/>
          <w:u w:val="single"/>
        </w:rPr>
      </w:pPr>
      <w:r w:rsidRPr="00A643E0">
        <w:t xml:space="preserve">Obama did not ask for renewal of TPA during his first four years in office. </w:t>
      </w:r>
      <w:proofErr w:type="spellStart"/>
      <w:r w:rsidRPr="00A643E0">
        <w:rPr>
          <w:rStyle w:val="StyleBoldUnderline"/>
        </w:rPr>
        <w:t>Froman</w:t>
      </w:r>
      <w:proofErr w:type="spellEnd"/>
      <w:r w:rsidRPr="00A643E0">
        <w:t xml:space="preserve">, under questioning from Baucus, </w:t>
      </w:r>
      <w:r w:rsidRPr="00A643E0">
        <w:rPr>
          <w:rStyle w:val="StyleBoldUnderline"/>
        </w:rPr>
        <w:t>clarified that Obama was asking for renewal now.</w:t>
      </w:r>
    </w:p>
    <w:p w:rsidR="00875093" w:rsidRPr="00A643E0" w:rsidRDefault="00875093" w:rsidP="00875093">
      <w:r w:rsidRPr="00A643E0">
        <w:rPr>
          <w:rStyle w:val="StyleBoldUnderline"/>
        </w:rPr>
        <w:t>Baucus said he hoped to win congressional approval</w:t>
      </w:r>
      <w:r w:rsidRPr="00A643E0">
        <w:t xml:space="preserve"> </w:t>
      </w:r>
      <w:r w:rsidRPr="00A643E0">
        <w:rPr>
          <w:rStyle w:val="StyleBoldUnderline"/>
        </w:rPr>
        <w:t>of a bill combining trade promotion authority with Trade Adjustment Assistance (TAA) in coming months.</w:t>
      </w:r>
    </w:p>
    <w:p w:rsidR="00875093" w:rsidRPr="00A643E0" w:rsidRDefault="00875093" w:rsidP="00875093">
      <w:r w:rsidRPr="00A643E0">
        <w:t>TAA provides retraining assistance for workers that have lost jobs because of imports or factories moving overseas.</w:t>
      </w:r>
    </w:p>
    <w:p w:rsidR="00875093" w:rsidRPr="00A643E0" w:rsidRDefault="00875093" w:rsidP="00875093">
      <w:r w:rsidRPr="00A643E0">
        <w:t xml:space="preserve">"With so many trade initiatives moving to completion and getting off the ground, </w:t>
      </w:r>
      <w:r w:rsidRPr="00A643E0">
        <w:rPr>
          <w:rStyle w:val="StyleBoldUnderline"/>
        </w:rPr>
        <w:t>we need TPA</w:t>
      </w:r>
      <w:r w:rsidRPr="00A643E0">
        <w:t xml:space="preserve"> </w:t>
      </w:r>
      <w:r w:rsidRPr="00A643E0">
        <w:rPr>
          <w:rStyle w:val="StyleBoldUnderline"/>
        </w:rPr>
        <w:t>now</w:t>
      </w:r>
      <w:r w:rsidRPr="00A643E0">
        <w:t xml:space="preserve"> to guide and support USTR. And we need TAA to ensure that our workforce remains ready to compete with anyone, anywhere in the world," Baucus said.</w:t>
      </w:r>
    </w:p>
    <w:p w:rsidR="00875093" w:rsidRPr="00A643E0" w:rsidRDefault="00875093" w:rsidP="00875093"/>
    <w:p w:rsidR="00875093" w:rsidRPr="00A643E0" w:rsidRDefault="00875093" w:rsidP="00875093"/>
    <w:p w:rsidR="00993678" w:rsidRPr="00A643E0" w:rsidRDefault="00993678" w:rsidP="00993678">
      <w:pPr>
        <w:pStyle w:val="Heading4"/>
        <w:rPr>
          <w:rStyle w:val="StyleStyleBold12pt"/>
          <w:rFonts w:cs="Times New Roman"/>
        </w:rPr>
      </w:pPr>
      <w:r w:rsidRPr="00A643E0">
        <w:rPr>
          <w:rFonts w:cs="Times New Roman"/>
        </w:rPr>
        <w:t>Baucus wants Trade Adjustment Assistance linked to TPA</w:t>
      </w:r>
      <w:r w:rsidRPr="00A643E0">
        <w:rPr>
          <w:rFonts w:cs="Times New Roman"/>
        </w:rPr>
        <w:br/>
      </w:r>
      <w:r w:rsidRPr="00A643E0">
        <w:rPr>
          <w:rStyle w:val="StyleStyleBold12pt"/>
          <w:rFonts w:cs="Times New Roman"/>
        </w:rPr>
        <w:t>Reuters, 6-6-13</w:t>
      </w:r>
    </w:p>
    <w:p w:rsidR="00993678" w:rsidRPr="00A643E0" w:rsidRDefault="00993678" w:rsidP="00993678">
      <w:r w:rsidRPr="00A643E0">
        <w:t xml:space="preserve">[“USTR nominee </w:t>
      </w:r>
      <w:proofErr w:type="spellStart"/>
      <w:r w:rsidRPr="00A643E0">
        <w:t>Froman</w:t>
      </w:r>
      <w:proofErr w:type="spellEnd"/>
      <w:r w:rsidRPr="00A643E0">
        <w:t xml:space="preserve"> promises push for trade promotion authority” </w:t>
      </w:r>
      <w:hyperlink r:id="rId43" w:history="1">
        <w:r w:rsidRPr="00A643E0">
          <w:rPr>
            <w:rStyle w:val="Hyperlink"/>
          </w:rPr>
          <w:t>http://www.reuters.com/article/2013/06/06/us-usa-trade-nominee-idUSBRE9550WL20130606</w:t>
        </w:r>
      </w:hyperlink>
      <w:r w:rsidRPr="00A643E0">
        <w:t>, accessed 7-14-13, AFB]</w:t>
      </w:r>
    </w:p>
    <w:p w:rsidR="00993678" w:rsidRPr="00A643E0" w:rsidRDefault="00993678" w:rsidP="00993678"/>
    <w:p w:rsidR="00993678" w:rsidRPr="00A643E0" w:rsidRDefault="00993678" w:rsidP="00993678">
      <w:r w:rsidRPr="00A643E0">
        <w:t xml:space="preserve">Obama did not ask for renewal of TPA during his first four years in office. </w:t>
      </w:r>
      <w:proofErr w:type="spellStart"/>
      <w:r w:rsidRPr="00A643E0">
        <w:t>Froman</w:t>
      </w:r>
      <w:proofErr w:type="spellEnd"/>
      <w:r w:rsidRPr="00A643E0">
        <w:t>, under questioning from Baucus, clarified that Obama was asking for renewal now.</w:t>
      </w:r>
    </w:p>
    <w:p w:rsidR="00993678" w:rsidRPr="00A643E0" w:rsidRDefault="00993678" w:rsidP="00993678">
      <w:pPr>
        <w:rPr>
          <w:rStyle w:val="StyleBoldUnderline"/>
        </w:rPr>
      </w:pPr>
      <w:r w:rsidRPr="00A643E0">
        <w:rPr>
          <w:rStyle w:val="StyleBoldUnderline"/>
        </w:rPr>
        <w:t>Baucus said he hoped to win congressional approval of a bill combining trade promotion authority with Trade Adjustment Assistance</w:t>
      </w:r>
      <w:r w:rsidRPr="00A643E0">
        <w:t xml:space="preserve"> (TAA) in coming months. </w:t>
      </w:r>
      <w:r w:rsidRPr="00A643E0">
        <w:rPr>
          <w:rStyle w:val="StyleBoldUnderline"/>
        </w:rPr>
        <w:t>TAA provides retraining assistance for workers that have lost jobs because of imports or factories moving overseas.</w:t>
      </w:r>
    </w:p>
    <w:p w:rsidR="00993678" w:rsidRPr="00A643E0" w:rsidRDefault="00993678" w:rsidP="00993678">
      <w:r w:rsidRPr="00A643E0">
        <w:rPr>
          <w:rStyle w:val="StyleBoldUnderline"/>
        </w:rPr>
        <w:t>"With so many trade initiatives moving to completion and getting off the ground, we need TPA now to guide and support USTR. And we need TAA to ensure that our workforce remains ready to compete</w:t>
      </w:r>
      <w:r w:rsidRPr="00A643E0">
        <w:t xml:space="preserve"> with anyone, anywhere in the world," Baucus said.</w:t>
      </w:r>
    </w:p>
    <w:p w:rsidR="00875093" w:rsidRPr="00A643E0" w:rsidRDefault="00875093" w:rsidP="00875093"/>
    <w:p w:rsidR="00875093" w:rsidRPr="00A643E0" w:rsidRDefault="00875093" w:rsidP="00875093"/>
    <w:p w:rsidR="00875093" w:rsidRPr="00A643E0" w:rsidRDefault="00875093" w:rsidP="00875093">
      <w:pPr>
        <w:pStyle w:val="Heading3"/>
        <w:rPr>
          <w:rFonts w:cs="Times New Roman"/>
        </w:rPr>
      </w:pPr>
      <w:r w:rsidRPr="00A643E0">
        <w:rPr>
          <w:rFonts w:cs="Times New Roman"/>
        </w:rPr>
        <w:lastRenderedPageBreak/>
        <w:t>Clean TPA Key to Free Trade</w:t>
      </w:r>
    </w:p>
    <w:p w:rsidR="00875093" w:rsidRPr="00A643E0" w:rsidRDefault="00875093" w:rsidP="00875093"/>
    <w:p w:rsidR="00875093" w:rsidRPr="00A643E0" w:rsidRDefault="00875093" w:rsidP="00875093"/>
    <w:p w:rsidR="00875093" w:rsidRPr="00A643E0" w:rsidRDefault="00875093" w:rsidP="00875093">
      <w:pPr>
        <w:pStyle w:val="Heading4"/>
        <w:rPr>
          <w:rFonts w:cs="Times New Roman"/>
        </w:rPr>
      </w:pPr>
      <w:r w:rsidRPr="00A643E0">
        <w:rPr>
          <w:rFonts w:cs="Times New Roman"/>
        </w:rPr>
        <w:t>Clean TPA key to avoiding free trade agreements aren’t hijacked by other measures</w:t>
      </w:r>
    </w:p>
    <w:p w:rsidR="00875093" w:rsidRPr="00A643E0" w:rsidRDefault="00875093" w:rsidP="00875093">
      <w:pPr>
        <w:rPr>
          <w:rStyle w:val="StyleStyleBold12pt"/>
        </w:rPr>
      </w:pPr>
      <w:r w:rsidRPr="00A643E0">
        <w:rPr>
          <w:rStyle w:val="StyleStyleBold12pt"/>
        </w:rPr>
        <w:t>Riley, Heritage Foundation Trade Policy senior policy analyst, 7-12-13</w:t>
      </w:r>
    </w:p>
    <w:p w:rsidR="00875093" w:rsidRPr="00A643E0" w:rsidRDefault="00875093" w:rsidP="00875093">
      <w:r w:rsidRPr="00A643E0">
        <w:t xml:space="preserve">[Bryan, Heritage Blogs, “Trade Promotion Authority Should Mean Authority to Promote Trade—Period”, </w:t>
      </w:r>
      <w:hyperlink r:id="rId44" w:history="1">
        <w:r w:rsidRPr="00A643E0">
          <w:rPr>
            <w:rStyle w:val="Hyperlink"/>
          </w:rPr>
          <w:t>http://blog.heritage.org/2013/07/12/trade-promotion-authority-should-mean-authority-to-promote-trade-period/</w:t>
        </w:r>
      </w:hyperlink>
      <w:r w:rsidRPr="00A643E0">
        <w:t>, accessed 7-13-13, AFB]</w:t>
      </w:r>
    </w:p>
    <w:p w:rsidR="00875093" w:rsidRPr="00A643E0" w:rsidRDefault="00875093" w:rsidP="00875093"/>
    <w:p w:rsidR="00875093" w:rsidRPr="00A643E0" w:rsidRDefault="00875093" w:rsidP="00875093">
      <w:pPr>
        <w:rPr>
          <w:rStyle w:val="StyleBoldUnderline"/>
        </w:rPr>
      </w:pPr>
      <w:r w:rsidRPr="00A643E0">
        <w:rPr>
          <w:rStyle w:val="StyleBoldUnderline"/>
        </w:rPr>
        <w:t>There’s a good chance Congress will consider legislation this summer to extend</w:t>
      </w:r>
      <w:r w:rsidRPr="00A643E0">
        <w:t xml:space="preserve"> trade promotion authority (</w:t>
      </w:r>
      <w:r w:rsidRPr="00A643E0">
        <w:rPr>
          <w:rStyle w:val="StyleBoldUnderline"/>
        </w:rPr>
        <w:t>TPA) to</w:t>
      </w:r>
      <w:r w:rsidRPr="00A643E0">
        <w:t xml:space="preserve"> President </w:t>
      </w:r>
      <w:r w:rsidRPr="00A643E0">
        <w:rPr>
          <w:rStyle w:val="StyleBoldUnderline"/>
        </w:rPr>
        <w:t>Obama</w:t>
      </w:r>
      <w:r w:rsidRPr="00A643E0">
        <w:t xml:space="preserve">. </w:t>
      </w:r>
      <w:r w:rsidRPr="00A643E0">
        <w:rPr>
          <w:rStyle w:val="StyleBoldUnderline"/>
        </w:rPr>
        <w:t>If it does, lawmakers should pay especially close attention to the wording of the bill.</w:t>
      </w:r>
    </w:p>
    <w:p w:rsidR="00875093" w:rsidRPr="00A643E0" w:rsidRDefault="00875093" w:rsidP="00875093">
      <w:pPr>
        <w:rPr>
          <w:rStyle w:val="StyleBoldUnderline"/>
        </w:rPr>
      </w:pPr>
      <w:r w:rsidRPr="00A643E0">
        <w:rPr>
          <w:rStyle w:val="StyleBoldUnderline"/>
        </w:rPr>
        <w:t>TPA is the legislative vehicle that allows the President to negotiate with other countries on beneficial trade agreements.</w:t>
      </w:r>
      <w:r w:rsidRPr="00A643E0">
        <w:t xml:space="preserve"> </w:t>
      </w:r>
      <w:r w:rsidRPr="00A643E0">
        <w:rPr>
          <w:rStyle w:val="StyleBoldUnderline"/>
        </w:rPr>
        <w:t>The purpose of trade promotion authority is, obviously, to promote trade. If properly designed, TPA is an effective way to expand trade and economic freedom. However, a poorly worded TPA bill could allow implementing legislation for future trade agreements to be used for other purposes.</w:t>
      </w:r>
    </w:p>
    <w:p w:rsidR="00875093" w:rsidRPr="00A643E0" w:rsidRDefault="00875093" w:rsidP="00875093">
      <w:pPr>
        <w:rPr>
          <w:rStyle w:val="StyleBoldUnderline"/>
        </w:rPr>
      </w:pPr>
      <w:r w:rsidRPr="00A643E0">
        <w:rPr>
          <w:rStyle w:val="StyleBoldUnderline"/>
        </w:rPr>
        <w:t>For example, under the last extension of TPA, Congress agreed to consider legislation that implemented trade agreements negotiated by the President on an up-or-down vote. This implementing legislation could include changes in laws that were “necessary or appropriate to implement such trade agreement or agreements, either repealing or amending existing laws or providing new statutory authority.”</w:t>
      </w:r>
    </w:p>
    <w:p w:rsidR="00875093" w:rsidRPr="00A643E0" w:rsidRDefault="00875093" w:rsidP="00875093">
      <w:proofErr w:type="gramStart"/>
      <w:r w:rsidRPr="00A643E0">
        <w:rPr>
          <w:rStyle w:val="StyleBoldUnderline"/>
        </w:rPr>
        <w:t>When the South Korea</w:t>
      </w:r>
      <w:r w:rsidRPr="00A643E0">
        <w:t xml:space="preserve">–U.S. free trade </w:t>
      </w:r>
      <w:r w:rsidRPr="00A643E0">
        <w:rPr>
          <w:rStyle w:val="StyleBoldUnderline"/>
        </w:rPr>
        <w:t>agreement</w:t>
      </w:r>
      <w:r w:rsidRPr="00A643E0">
        <w:t xml:space="preserve"> (KORUS) </w:t>
      </w:r>
      <w:r w:rsidRPr="00A643E0">
        <w:rPr>
          <w:rStyle w:val="StyleBoldUnderline"/>
        </w:rPr>
        <w:t>came up for a vote two years ago, the Obama Administration used this language as justification to try to attach Trade Adjustment Assistance</w:t>
      </w:r>
      <w:r w:rsidRPr="00A643E0">
        <w:t xml:space="preserve"> (TAA)—</w:t>
      </w:r>
      <w:r w:rsidRPr="00A643E0">
        <w:rPr>
          <w:rStyle w:val="StyleBoldUnderline"/>
        </w:rPr>
        <w:t>which provides federal aid to those supposedly hurt by trade—to the implementing legislation for KORUS.</w:t>
      </w:r>
      <w:proofErr w:type="gramEnd"/>
      <w:r w:rsidRPr="00A643E0">
        <w:rPr>
          <w:rStyle w:val="StyleBoldUnderline"/>
        </w:rPr>
        <w:t xml:space="preserve"> At the time, TAA supporters argued that such assistance was “necessary and appropriate</w:t>
      </w:r>
      <w:r w:rsidRPr="00A643E0">
        <w:t>.”</w:t>
      </w:r>
    </w:p>
    <w:p w:rsidR="00875093" w:rsidRPr="00A643E0" w:rsidRDefault="00875093" w:rsidP="00875093">
      <w:pPr>
        <w:rPr>
          <w:rStyle w:val="StyleBoldUnderline"/>
        </w:rPr>
      </w:pPr>
      <w:r w:rsidRPr="00A643E0">
        <w:t xml:space="preserve">Trade expert Phil </w:t>
      </w:r>
      <w:r w:rsidRPr="00A643E0">
        <w:rPr>
          <w:rStyle w:val="StyleBoldUnderline"/>
        </w:rPr>
        <w:t>Levy observed at the time that TPA “was hard to come by even in the best of circumstances. What chance would it have now, if it is interpreted as giving any White House the right to attach controversial and unrelated spending measures in a protected way?”</w:t>
      </w:r>
    </w:p>
    <w:p w:rsidR="00875093" w:rsidRPr="00A643E0" w:rsidRDefault="00875093" w:rsidP="00875093">
      <w:r w:rsidRPr="00A643E0">
        <w:rPr>
          <w:rStyle w:val="StyleBoldUnderline"/>
        </w:rPr>
        <w:t>This is exactly why it is important to clarify how TPA works. Every U.S. President should have the authority to negotiate beneficial trade agreements. However, TPA was never intended to be a blank check. Congress should make it clear that future trade agreements submitted for implementation under TPA cannot be hijacked as a vehicle on which to attach extraneous provisions</w:t>
      </w:r>
      <w:r w:rsidRPr="00A643E0">
        <w:t>.</w:t>
      </w:r>
    </w:p>
    <w:p w:rsidR="00875093" w:rsidRPr="00A643E0" w:rsidRDefault="00875093" w:rsidP="00875093"/>
    <w:p w:rsidR="00875093" w:rsidRPr="00A643E0" w:rsidRDefault="00875093" w:rsidP="00875093"/>
    <w:p w:rsidR="00875093" w:rsidRPr="00A643E0" w:rsidRDefault="00875093" w:rsidP="00875093">
      <w:pPr>
        <w:pStyle w:val="Heading3"/>
        <w:rPr>
          <w:rFonts w:cs="Times New Roman"/>
        </w:rPr>
      </w:pPr>
      <w:r w:rsidRPr="00A643E0">
        <w:rPr>
          <w:rFonts w:cs="Times New Roman"/>
        </w:rPr>
        <w:lastRenderedPageBreak/>
        <w:t>Clean TPA Key to Prevent Protectionism</w:t>
      </w:r>
    </w:p>
    <w:p w:rsidR="00875093" w:rsidRPr="00A643E0" w:rsidRDefault="00875093" w:rsidP="00875093"/>
    <w:p w:rsidR="00875093" w:rsidRPr="00A643E0" w:rsidRDefault="00875093" w:rsidP="00875093">
      <w:pPr>
        <w:pStyle w:val="Heading4"/>
        <w:rPr>
          <w:rFonts w:cs="Times New Roman"/>
        </w:rPr>
      </w:pPr>
      <w:r w:rsidRPr="00A643E0">
        <w:rPr>
          <w:rFonts w:cs="Times New Roman"/>
        </w:rPr>
        <w:t>TPA solves foreign and domestic protectionism which is currently in place</w:t>
      </w:r>
    </w:p>
    <w:p w:rsidR="00875093" w:rsidRPr="00A643E0" w:rsidRDefault="00875093" w:rsidP="00875093">
      <w:r w:rsidRPr="00A643E0">
        <w:rPr>
          <w:rStyle w:val="StyleStyleBold12pt"/>
        </w:rPr>
        <w:t xml:space="preserve">Riley, Heritage Foundation Trade Policy senior policy analyst, &amp; </w:t>
      </w:r>
      <w:hyperlink r:id="rId45" w:history="1">
        <w:r w:rsidRPr="00A643E0">
          <w:rPr>
            <w:rStyle w:val="StyleStyleBold12pt"/>
          </w:rPr>
          <w:t>Kim</w:t>
        </w:r>
      </w:hyperlink>
      <w:r w:rsidRPr="00A643E0">
        <w:rPr>
          <w:rStyle w:val="StyleStyleBold12pt"/>
        </w:rPr>
        <w:t>, Heritage Foundation Senior Policy Analyst, 13</w:t>
      </w:r>
    </w:p>
    <w:p w:rsidR="00875093" w:rsidRPr="00A643E0" w:rsidRDefault="00875093" w:rsidP="00875093">
      <w:r w:rsidRPr="00A643E0">
        <w:t xml:space="preserve">[Bryan and Anthony B, Heritage Foundation, 4/16/13, “Advancing Trade Freedom: Key Objective of Trade Promotion Authority Renewal”, </w:t>
      </w:r>
      <w:hyperlink r:id="rId46" w:history="1">
        <w:r w:rsidRPr="00A643E0">
          <w:rPr>
            <w:rStyle w:val="Hyperlink"/>
          </w:rPr>
          <w:t>http://www.heritage.org/research/reports/2013/04/advancing-trade-freedom-key-objective-of-trade-promotion-authority-renewal</w:t>
        </w:r>
      </w:hyperlink>
      <w:r w:rsidRPr="00A643E0">
        <w:t>, accessed: 7/8/13, ML]</w:t>
      </w:r>
    </w:p>
    <w:p w:rsidR="00875093" w:rsidRPr="00A643E0" w:rsidRDefault="00875093" w:rsidP="00875093"/>
    <w:p w:rsidR="00875093" w:rsidRPr="00A643E0" w:rsidRDefault="00875093" w:rsidP="00875093">
      <w:r w:rsidRPr="00A643E0">
        <w:t xml:space="preserve">The Obama Administration often seems to regard trade as a zero-sum game of capturing value that would otherwise go elsewhere. However, </w:t>
      </w:r>
      <w:r w:rsidRPr="00A643E0">
        <w:rPr>
          <w:rStyle w:val="StyleBoldUnderline"/>
        </w:rPr>
        <w:t xml:space="preserve">trade liberalization is about creating and adding value, capitalizing on competitive advantages, and </w:t>
      </w:r>
      <w:r w:rsidRPr="00A643E0">
        <w:t xml:space="preserve">further </w:t>
      </w:r>
      <w:r w:rsidRPr="00A643E0">
        <w:rPr>
          <w:rStyle w:val="StyleBoldUnderline"/>
        </w:rPr>
        <w:t>harnessing</w:t>
      </w:r>
      <w:r w:rsidRPr="00A643E0">
        <w:t xml:space="preserve"> the power of </w:t>
      </w:r>
      <w:r w:rsidRPr="00A643E0">
        <w:rPr>
          <w:rStyle w:val="StyleBoldUnderline"/>
        </w:rPr>
        <w:t>freedom</w:t>
      </w:r>
      <w:r w:rsidRPr="00A643E0">
        <w:t xml:space="preserve"> and choice. </w:t>
      </w:r>
      <w:r w:rsidRPr="00A643E0">
        <w:rPr>
          <w:rStyle w:val="StyleBoldUnderline"/>
        </w:rPr>
        <w:t>Trade has been an integral part of America’s extraordinary economic progress over the past decades.</w:t>
      </w:r>
      <w:r w:rsidRPr="00A643E0">
        <w:t xml:space="preserve"> Since 1929, </w:t>
      </w:r>
      <w:r w:rsidRPr="00A643E0">
        <w:rPr>
          <w:rStyle w:val="StyleBoldUnderline"/>
        </w:rPr>
        <w:t xml:space="preserve">trade volume has increased from </w:t>
      </w:r>
      <w:r w:rsidRPr="00A643E0">
        <w:t xml:space="preserve">less than </w:t>
      </w:r>
      <w:r w:rsidRPr="00A643E0">
        <w:rPr>
          <w:rStyle w:val="StyleBoldUnderline"/>
        </w:rPr>
        <w:t xml:space="preserve">9 </w:t>
      </w:r>
      <w:r w:rsidRPr="00A643E0">
        <w:t xml:space="preserve">percent of U.S. gross domestic product (GDP) </w:t>
      </w:r>
      <w:r w:rsidRPr="00A643E0">
        <w:rPr>
          <w:rStyle w:val="StyleBoldUnderline"/>
        </w:rPr>
        <w:t>to around 30 percent</w:t>
      </w:r>
      <w:r w:rsidRPr="00A643E0">
        <w:t>, while real U.S. GDP per person increased from $8,000 to more than $43,000.</w:t>
      </w:r>
    </w:p>
    <w:p w:rsidR="00875093" w:rsidRPr="00A643E0" w:rsidRDefault="00875093" w:rsidP="00875093">
      <w:pPr>
        <w:rPr>
          <w:rStyle w:val="StyleBoldUnderline"/>
        </w:rPr>
      </w:pPr>
      <w:r w:rsidRPr="00A643E0">
        <w:rPr>
          <w:rStyle w:val="StyleBoldUnderline"/>
        </w:rPr>
        <w:t>This progress faces continuing threats, mainly from special-interest groups that malign free trade in an attempt to seek protection from competition at the expense of everyone else. Some lawmakers have even viewed TPA legislation as a vehicle to address the perceived costs of free trade for the U.S. economy. However, using TPA renewal to redress the suspected costs of trade is an ill-advised idea.</w:t>
      </w:r>
    </w:p>
    <w:p w:rsidR="00875093" w:rsidRPr="00A643E0" w:rsidRDefault="00875093" w:rsidP="00875093">
      <w:r w:rsidRPr="00A643E0">
        <w:rPr>
          <w:rStyle w:val="StyleBoldUnderline"/>
        </w:rPr>
        <w:t>TPA</w:t>
      </w:r>
      <w:r w:rsidRPr="00A643E0">
        <w:t xml:space="preserve"> is an instrument that not only </w:t>
      </w:r>
      <w:r w:rsidRPr="00A643E0">
        <w:rPr>
          <w:rStyle w:val="StyleBoldUnderline"/>
        </w:rPr>
        <w:t>enables America to secure increased access to overseas markets</w:t>
      </w:r>
      <w:r w:rsidRPr="00A643E0">
        <w:t xml:space="preserve"> </w:t>
      </w:r>
      <w:r w:rsidRPr="00A643E0">
        <w:rPr>
          <w:rStyle w:val="StyleBoldUnderline"/>
        </w:rPr>
        <w:t>but also provides the</w:t>
      </w:r>
      <w:r w:rsidRPr="00A643E0">
        <w:t xml:space="preserve"> unique </w:t>
      </w:r>
      <w:r w:rsidRPr="00A643E0">
        <w:rPr>
          <w:rStyle w:val="StyleBoldUnderline"/>
        </w:rPr>
        <w:t>opportunity for the U.S. to reduce its own barriers</w:t>
      </w:r>
      <w:r w:rsidRPr="00A643E0">
        <w:t xml:space="preserve"> and advance economic freedom. </w:t>
      </w:r>
      <w:r w:rsidRPr="00A643E0">
        <w:rPr>
          <w:rStyle w:val="StyleBoldUnderline"/>
        </w:rPr>
        <w:t>Congress</w:t>
      </w:r>
      <w:r w:rsidRPr="00A643E0">
        <w:t xml:space="preserve"> and the President </w:t>
      </w:r>
      <w:r w:rsidRPr="00A643E0">
        <w:rPr>
          <w:rStyle w:val="StyleBoldUnderline"/>
        </w:rPr>
        <w:t>can help the American economy</w:t>
      </w:r>
      <w:r w:rsidRPr="00A643E0">
        <w:t xml:space="preserve"> </w:t>
      </w:r>
      <w:r w:rsidRPr="00A643E0">
        <w:rPr>
          <w:rStyle w:val="StyleBoldUnderline"/>
        </w:rPr>
        <w:t xml:space="preserve">by removing barriers that limit </w:t>
      </w:r>
      <w:r w:rsidRPr="00A643E0">
        <w:t xml:space="preserve">its </w:t>
      </w:r>
      <w:r w:rsidRPr="00A643E0">
        <w:rPr>
          <w:rStyle w:val="StyleBoldUnderline"/>
        </w:rPr>
        <w:t>competitiveness</w:t>
      </w:r>
      <w:r w:rsidRPr="00A643E0">
        <w:t xml:space="preserve">. With open trade and investment ensured, the interplay of low tax rates and efficient regulations could effectively enhance America’s economic freedom. </w:t>
      </w:r>
      <w:r w:rsidRPr="00A643E0">
        <w:rPr>
          <w:rStyle w:val="StyleBoldUnderline"/>
        </w:rPr>
        <w:t>Entangling TPA with a protectionist agenda, on the other hand, would not serve America’s interests in the global market.</w:t>
      </w:r>
    </w:p>
    <w:p w:rsidR="00875093" w:rsidRPr="00A643E0" w:rsidRDefault="00875093" w:rsidP="00875093"/>
    <w:p w:rsidR="007C6380" w:rsidRPr="00A643E0" w:rsidRDefault="00E06B9A" w:rsidP="00E06B9A">
      <w:pPr>
        <w:pStyle w:val="Heading1"/>
        <w:rPr>
          <w:rFonts w:cs="Times New Roman"/>
        </w:rPr>
      </w:pPr>
      <w:proofErr w:type="spellStart"/>
      <w:r w:rsidRPr="00A643E0">
        <w:rPr>
          <w:rFonts w:cs="Times New Roman"/>
        </w:rPr>
        <w:lastRenderedPageBreak/>
        <w:t>Aff</w:t>
      </w:r>
      <w:proofErr w:type="spellEnd"/>
      <w:r w:rsidRPr="00A643E0">
        <w:rPr>
          <w:rFonts w:cs="Times New Roman"/>
        </w:rPr>
        <w:t xml:space="preserve"> Answers</w:t>
      </w:r>
    </w:p>
    <w:p w:rsidR="00E06B9A" w:rsidRPr="00A643E0" w:rsidRDefault="00E06B9A" w:rsidP="00E06B9A"/>
    <w:p w:rsidR="00E06B9A" w:rsidRPr="00A643E0" w:rsidRDefault="00E06B9A" w:rsidP="00E06B9A">
      <w:pPr>
        <w:pStyle w:val="Heading2"/>
        <w:rPr>
          <w:rFonts w:cs="Times New Roman"/>
        </w:rPr>
      </w:pPr>
      <w:r w:rsidRPr="00A643E0">
        <w:rPr>
          <w:rFonts w:cs="Times New Roman"/>
        </w:rPr>
        <w:lastRenderedPageBreak/>
        <w:t>Uniqueness</w:t>
      </w:r>
      <w:r w:rsidR="00F066D4" w:rsidRPr="00A643E0">
        <w:rPr>
          <w:rFonts w:cs="Times New Roman"/>
        </w:rPr>
        <w:t xml:space="preserve"> Answers</w:t>
      </w:r>
    </w:p>
    <w:p w:rsidR="00F066D4" w:rsidRPr="00A643E0" w:rsidRDefault="00F066D4" w:rsidP="00F066D4"/>
    <w:p w:rsidR="00E06B9A" w:rsidRPr="00A643E0" w:rsidRDefault="00E06B9A" w:rsidP="00E06B9A"/>
    <w:p w:rsidR="00E06B9A" w:rsidRPr="00A643E0" w:rsidRDefault="00E06B9A" w:rsidP="00E06B9A"/>
    <w:p w:rsidR="00A702FC" w:rsidRPr="00A643E0" w:rsidRDefault="00A702FC" w:rsidP="00A702FC">
      <w:pPr>
        <w:pStyle w:val="Heading3"/>
        <w:rPr>
          <w:rFonts w:cs="Times New Roman"/>
        </w:rPr>
      </w:pPr>
      <w:r w:rsidRPr="00A643E0">
        <w:rPr>
          <w:rFonts w:cs="Times New Roman"/>
        </w:rPr>
        <w:lastRenderedPageBreak/>
        <w:t>Won’t Pass Now</w:t>
      </w:r>
    </w:p>
    <w:p w:rsidR="00A702FC" w:rsidRPr="00A643E0" w:rsidRDefault="00A702FC" w:rsidP="00A702FC"/>
    <w:p w:rsidR="00A702FC" w:rsidRPr="00A643E0" w:rsidRDefault="00A702FC" w:rsidP="00A702FC"/>
    <w:p w:rsidR="00783587" w:rsidRPr="00A643E0" w:rsidRDefault="00783587" w:rsidP="00783587">
      <w:pPr>
        <w:pStyle w:val="Heading4"/>
        <w:rPr>
          <w:rFonts w:cs="Times New Roman"/>
        </w:rPr>
      </w:pPr>
      <w:r w:rsidRPr="00A643E0">
        <w:rPr>
          <w:rFonts w:cs="Times New Roman"/>
        </w:rPr>
        <w:t>Won’t pass now – not persuaded of benefits yet</w:t>
      </w:r>
    </w:p>
    <w:p w:rsidR="00783587" w:rsidRPr="00A643E0" w:rsidRDefault="00783587" w:rsidP="00783587">
      <w:pPr>
        <w:rPr>
          <w:rStyle w:val="StyleStyleBold12pt"/>
        </w:rPr>
      </w:pPr>
      <w:r w:rsidRPr="00A643E0">
        <w:rPr>
          <w:rStyle w:val="StyleStyleBold12pt"/>
        </w:rPr>
        <w:t>Inside U.S. Trade, 7-5-13</w:t>
      </w:r>
    </w:p>
    <w:p w:rsidR="00783587" w:rsidRPr="00A643E0" w:rsidRDefault="00783587" w:rsidP="00783587">
      <w:r w:rsidRPr="00A643E0">
        <w:t>[“Short Of Completing TPP This Year, Countries Could Seek 'Early Harvest'”, Lexis, accessed 7-13-13, AFB]</w:t>
      </w:r>
    </w:p>
    <w:p w:rsidR="00783587" w:rsidRPr="00A643E0" w:rsidRDefault="00783587" w:rsidP="00783587"/>
    <w:p w:rsidR="00783587" w:rsidRPr="00A643E0" w:rsidRDefault="00783587" w:rsidP="00783587">
      <w:r w:rsidRPr="00A643E0">
        <w:t xml:space="preserve">It could also be used as a way to inject some urgency into a possible congressional debate about renewing fast-track negotiating authority, also known as Trade Promotion Authority (TPA), one observer said. This source noted that </w:t>
      </w:r>
      <w:r w:rsidRPr="00A643E0">
        <w:rPr>
          <w:rStyle w:val="StyleBoldUnderline"/>
        </w:rPr>
        <w:t>some members of Congress are reluctant to support TPA legislation because it does not entail concrete economic benefits like an actual trade agreement</w:t>
      </w:r>
      <w:r w:rsidRPr="00A643E0">
        <w:t>.</w:t>
      </w:r>
    </w:p>
    <w:p w:rsidR="00783587" w:rsidRPr="00A643E0" w:rsidRDefault="00783587" w:rsidP="00783587">
      <w:r w:rsidRPr="00A643E0">
        <w:rPr>
          <w:rStyle w:val="StyleBoldUnderline"/>
        </w:rPr>
        <w:t xml:space="preserve">But a TPP text that could be portrayed as an agreement in principle by supporters could be used as an argument to persuade skeptical members of Congress </w:t>
      </w:r>
      <w:r w:rsidRPr="00A643E0">
        <w:t>that they need to support a fast-track bill in order to allow the Obama administration to complete the deal, this source said.</w:t>
      </w:r>
    </w:p>
    <w:p w:rsidR="00783587" w:rsidRPr="00A643E0" w:rsidRDefault="00783587" w:rsidP="00A702FC"/>
    <w:p w:rsidR="00BA7E7B" w:rsidRPr="00A643E0" w:rsidRDefault="00BA7E7B" w:rsidP="00BA7E7B">
      <w:pPr>
        <w:pStyle w:val="Heading4"/>
        <w:rPr>
          <w:rFonts w:cs="Times New Roman"/>
        </w:rPr>
      </w:pPr>
      <w:r w:rsidRPr="00A643E0">
        <w:rPr>
          <w:rFonts w:cs="Times New Roman"/>
        </w:rPr>
        <w:t>Won’t pass now – multiple issues</w:t>
      </w:r>
    </w:p>
    <w:p w:rsidR="00BA7E7B" w:rsidRPr="00A643E0" w:rsidRDefault="00BA7E7B" w:rsidP="00BA7E7B">
      <w:pPr>
        <w:rPr>
          <w:rStyle w:val="StyleStyleBold12pt"/>
        </w:rPr>
      </w:pPr>
      <w:r w:rsidRPr="00A643E0">
        <w:rPr>
          <w:rStyle w:val="StyleStyleBold12pt"/>
        </w:rPr>
        <w:t>Inside U.S. Trade, 6-21-13</w:t>
      </w:r>
    </w:p>
    <w:p w:rsidR="00BA7E7B" w:rsidRPr="00A643E0" w:rsidRDefault="00BA7E7B" w:rsidP="00BA7E7B">
      <w:r w:rsidRPr="00A643E0">
        <w:t xml:space="preserve">[“Freshmen House Dems Express Opposition </w:t>
      </w:r>
      <w:proofErr w:type="gramStart"/>
      <w:r w:rsidRPr="00A643E0">
        <w:t>To</w:t>
      </w:r>
      <w:proofErr w:type="gramEnd"/>
      <w:r w:rsidRPr="00A643E0">
        <w:t xml:space="preserve"> TPA Bill, Staff Efforts Slow”, Lexis, AFB]</w:t>
      </w:r>
    </w:p>
    <w:p w:rsidR="00BA7E7B" w:rsidRPr="00A643E0" w:rsidRDefault="00BA7E7B" w:rsidP="00BA7E7B"/>
    <w:p w:rsidR="00BA7E7B" w:rsidRPr="00A643E0" w:rsidRDefault="00BA7E7B" w:rsidP="00BA7E7B">
      <w:pPr>
        <w:rPr>
          <w:rStyle w:val="StyleBoldUnderline"/>
        </w:rPr>
      </w:pPr>
      <w:r w:rsidRPr="00A643E0">
        <w:rPr>
          <w:rStyle w:val="StyleBoldUnderline"/>
        </w:rPr>
        <w:t>Thirty-six</w:t>
      </w:r>
      <w:r w:rsidRPr="00A643E0">
        <w:t xml:space="preserve"> </w:t>
      </w:r>
      <w:proofErr w:type="gramStart"/>
      <w:r w:rsidRPr="00A643E0">
        <w:t xml:space="preserve">freshman </w:t>
      </w:r>
      <w:r w:rsidRPr="00A643E0">
        <w:rPr>
          <w:rStyle w:val="StyleBoldUnderline"/>
        </w:rPr>
        <w:t>House Democrats -- or roughly one-fifth of the House Democratic caucus -- have</w:t>
      </w:r>
      <w:proofErr w:type="gramEnd"/>
      <w:r w:rsidRPr="00A643E0">
        <w:rPr>
          <w:rStyle w:val="StyleBoldUnderline"/>
        </w:rPr>
        <w:t xml:space="preserve"> expressed strong opposition to a renewal of "fast-track"</w:t>
      </w:r>
      <w:r w:rsidRPr="00A643E0">
        <w:t xml:space="preserve"> negotiating authority as an inappropriate delegation of congressional authority over trade, </w:t>
      </w:r>
      <w:r w:rsidRPr="00A643E0">
        <w:rPr>
          <w:rStyle w:val="StyleBoldUnderline"/>
        </w:rPr>
        <w:t>particularly in light of the secrecy surrounding the Trans-Pacific Partnership (TPP).</w:t>
      </w:r>
    </w:p>
    <w:p w:rsidR="00BA7E7B" w:rsidRPr="00A643E0" w:rsidRDefault="00BA7E7B" w:rsidP="00BA7E7B">
      <w:r w:rsidRPr="00A643E0">
        <w:t>That secrecy makes it hard to assess whether TPP negotiations will preempt domestic policy prerogatives, according to the June 7 letter to Ways and Means Ranking Member Sander Levin (D-MI). A copy of the letter was also sent to House Minority Leader Nancy Pelosi (D-CA).</w:t>
      </w:r>
    </w:p>
    <w:p w:rsidR="00BA7E7B" w:rsidRPr="00A643E0" w:rsidRDefault="00BA7E7B" w:rsidP="00BA7E7B">
      <w:r w:rsidRPr="00A643E0">
        <w:t>"We do not believe that a broad delegation of Congress's constitutional trade authority is generally appropriate," the letter said. "Negotiations on the [Trans-Pacific Partnership] delve deeply into many non-trade matters under the authority of Congress and state legislatures."</w:t>
      </w:r>
    </w:p>
    <w:p w:rsidR="00BA7E7B" w:rsidRPr="00A643E0" w:rsidRDefault="00BA7E7B" w:rsidP="00BA7E7B">
      <w:r w:rsidRPr="00A643E0">
        <w:t>The signatories make up two-thirds of the 48 freshmen Democrats in the House, but less than a fifth of the overall Democratic caucus, which consists of 201 members. None of the signatories serve on the House Ways and Means Committee, nor do any of the freshmen who did not sign the letter.</w:t>
      </w:r>
    </w:p>
    <w:p w:rsidR="00BA7E7B" w:rsidRPr="00A643E0" w:rsidRDefault="00BA7E7B" w:rsidP="00BA7E7B">
      <w:pPr>
        <w:rPr>
          <w:rStyle w:val="StyleBoldUnderline"/>
        </w:rPr>
      </w:pPr>
      <w:r w:rsidRPr="00A643E0">
        <w:rPr>
          <w:rStyle w:val="StyleBoldUnderline"/>
        </w:rPr>
        <w:t xml:space="preserve">In a related development, congressional staff working on developing legislation that would renew the 2002 fast-track bill over the past few weeks </w:t>
      </w:r>
      <w:proofErr w:type="gramStart"/>
      <w:r w:rsidRPr="00A643E0">
        <w:rPr>
          <w:rStyle w:val="StyleBoldUnderline"/>
        </w:rPr>
        <w:t>have</w:t>
      </w:r>
      <w:proofErr w:type="gramEnd"/>
      <w:r w:rsidRPr="00A643E0">
        <w:rPr>
          <w:rStyle w:val="StyleBoldUnderline"/>
        </w:rPr>
        <w:t xml:space="preserve"> made clear that their efforts are slowing down. This raises the prospect that a bill may not emerge until after the August recess, sources said.</w:t>
      </w:r>
    </w:p>
    <w:p w:rsidR="00BA7E7B" w:rsidRPr="00A643E0" w:rsidRDefault="00BA7E7B" w:rsidP="00BA7E7B">
      <w:r w:rsidRPr="00A643E0">
        <w:rPr>
          <w:rStyle w:val="StyleBoldUnderline"/>
        </w:rPr>
        <w:t>The slowdown is partially due to the fact that staff has done "pretty well" on non-controversial negotiating objectives, but faces more difficulties on controversial issues, sources said. There seems to be disagreement among staff how much to update the negotiating objectives</w:t>
      </w:r>
      <w:r w:rsidRPr="00A643E0">
        <w:t xml:space="preserve"> of a 2002 fast-track law, which is now expired.</w:t>
      </w:r>
    </w:p>
    <w:p w:rsidR="00BA7E7B" w:rsidRPr="00A643E0" w:rsidRDefault="00BA7E7B" w:rsidP="00BA7E7B">
      <w:r w:rsidRPr="00A643E0">
        <w:rPr>
          <w:rStyle w:val="StyleBoldUnderline"/>
        </w:rPr>
        <w:t>Controversial issues also include how to deal with the May 10, 2007, obligations on labor, environment and drug patents as well as how to address currency issues, state-owned enterprises and indigenous innovation, they said. One congressional aide also said that the procedures by which the administration has to consult with Congress is also a point of contention</w:t>
      </w:r>
      <w:r w:rsidRPr="00A643E0">
        <w:t>.</w:t>
      </w:r>
    </w:p>
    <w:p w:rsidR="00BA7E7B" w:rsidRPr="00A643E0" w:rsidRDefault="00BA7E7B" w:rsidP="00A702FC"/>
    <w:p w:rsidR="00A702FC" w:rsidRPr="00A643E0" w:rsidRDefault="00A702FC" w:rsidP="00A702FC">
      <w:pPr>
        <w:pStyle w:val="Heading4"/>
        <w:rPr>
          <w:rFonts w:cs="Times New Roman"/>
        </w:rPr>
      </w:pPr>
      <w:r w:rsidRPr="00A643E0">
        <w:rPr>
          <w:rFonts w:cs="Times New Roman"/>
        </w:rPr>
        <w:lastRenderedPageBreak/>
        <w:t>Passage not certain – Democratic opposition</w:t>
      </w:r>
    </w:p>
    <w:p w:rsidR="00A702FC" w:rsidRPr="00A643E0" w:rsidRDefault="00A702FC" w:rsidP="00A702FC">
      <w:pPr>
        <w:rPr>
          <w:rStyle w:val="StyleStyleBold12pt"/>
        </w:rPr>
      </w:pPr>
      <w:proofErr w:type="spellStart"/>
      <w:r w:rsidRPr="00A643E0">
        <w:rPr>
          <w:rStyle w:val="StyleStyleBold12pt"/>
        </w:rPr>
        <w:t>Tandon</w:t>
      </w:r>
      <w:proofErr w:type="spellEnd"/>
      <w:r w:rsidRPr="00A643E0">
        <w:rPr>
          <w:rStyle w:val="StyleStyleBold12pt"/>
        </w:rPr>
        <w:t xml:space="preserve">, </w:t>
      </w:r>
      <w:proofErr w:type="spellStart"/>
      <w:r w:rsidRPr="00A643E0">
        <w:rPr>
          <w:rStyle w:val="StyleStyleBold12pt"/>
        </w:rPr>
        <w:t>Agence</w:t>
      </w:r>
      <w:proofErr w:type="spellEnd"/>
      <w:r w:rsidRPr="00A643E0">
        <w:rPr>
          <w:rStyle w:val="StyleStyleBold12pt"/>
        </w:rPr>
        <w:t xml:space="preserve"> France </w:t>
      </w:r>
      <w:proofErr w:type="spellStart"/>
      <w:r w:rsidRPr="00A643E0">
        <w:rPr>
          <w:rStyle w:val="StyleStyleBold12pt"/>
        </w:rPr>
        <w:t>Presse</w:t>
      </w:r>
      <w:proofErr w:type="spellEnd"/>
      <w:r w:rsidRPr="00A643E0">
        <w:rPr>
          <w:rStyle w:val="StyleStyleBold12pt"/>
        </w:rPr>
        <w:t>, 6-11-13</w:t>
      </w:r>
    </w:p>
    <w:p w:rsidR="00A702FC" w:rsidRPr="00A643E0" w:rsidRDefault="00A702FC" w:rsidP="00A702FC">
      <w:r w:rsidRPr="00A643E0">
        <w:t xml:space="preserve">[Shaun, </w:t>
      </w:r>
      <w:proofErr w:type="spellStart"/>
      <w:r w:rsidRPr="00A643E0">
        <w:t>Agence</w:t>
      </w:r>
      <w:proofErr w:type="spellEnd"/>
      <w:r w:rsidRPr="00A643E0">
        <w:t xml:space="preserve"> France </w:t>
      </w:r>
      <w:proofErr w:type="spellStart"/>
      <w:r w:rsidRPr="00A643E0">
        <w:t>Presse</w:t>
      </w:r>
      <w:proofErr w:type="spellEnd"/>
      <w:r w:rsidRPr="00A643E0">
        <w:t xml:space="preserve">, “Obama base voices concern on Pacific trade pact”, </w:t>
      </w:r>
    </w:p>
    <w:p w:rsidR="00A702FC" w:rsidRPr="00A643E0" w:rsidRDefault="006D42F1" w:rsidP="00A702FC">
      <w:hyperlink r:id="rId47" w:history="1">
        <w:r w:rsidR="00A702FC" w:rsidRPr="00A643E0">
          <w:rPr>
            <w:rStyle w:val="Hyperlink"/>
          </w:rPr>
          <w:t>http://www.google.com/hostednews/afp/article/ALeqM5gWDxKm5d-i-UWExTZXTwuBVHYBCA?docId=CNG.b972a6177ab8474e09319ee67e5fb6c0.111</w:t>
        </w:r>
      </w:hyperlink>
    </w:p>
    <w:p w:rsidR="00A702FC" w:rsidRPr="00A643E0" w:rsidRDefault="00A702FC" w:rsidP="00A702FC"/>
    <w:p w:rsidR="00A702FC" w:rsidRPr="00A643E0" w:rsidRDefault="00A702FC" w:rsidP="00A702FC">
      <w:pPr>
        <w:rPr>
          <w:rStyle w:val="StyleBoldUnderline"/>
        </w:rPr>
      </w:pPr>
      <w:r w:rsidRPr="00A643E0">
        <w:t xml:space="preserve">WASHINGTON — </w:t>
      </w:r>
      <w:r w:rsidRPr="00A643E0">
        <w:rPr>
          <w:rStyle w:val="StyleBoldUnderline"/>
        </w:rPr>
        <w:t>Lawmakers from</w:t>
      </w:r>
      <w:r w:rsidRPr="00A643E0">
        <w:t xml:space="preserve"> President Barack </w:t>
      </w:r>
      <w:r w:rsidRPr="00A643E0">
        <w:rPr>
          <w:rStyle w:val="StyleBoldUnderline"/>
        </w:rPr>
        <w:t>Obama's Democratic Party voiced alarm Tuesday over a proposed trans-Pacific trade pact, saying negotiations were too secretive and could lead to US job losses.</w:t>
      </w:r>
    </w:p>
    <w:p w:rsidR="00A702FC" w:rsidRPr="00A643E0" w:rsidRDefault="00A702FC" w:rsidP="00A702FC">
      <w:pPr>
        <w:rPr>
          <w:rStyle w:val="StyleBoldUnderline"/>
        </w:rPr>
      </w:pPr>
      <w:r w:rsidRPr="00A643E0">
        <w:rPr>
          <w:rStyle w:val="StyleBoldUnderline"/>
        </w:rPr>
        <w:t>A letter signed by a majority of first-term Democrats in the House</w:t>
      </w:r>
      <w:r w:rsidRPr="00A643E0">
        <w:t xml:space="preserve"> of Representatives </w:t>
      </w:r>
      <w:r w:rsidRPr="00A643E0">
        <w:rPr>
          <w:rStyle w:val="StyleBoldUnderline"/>
        </w:rPr>
        <w:t>said that talks on the Trans-Pacific Partnership, which Obama has billed as a signature priority, have progressed in "extreme secrecy."</w:t>
      </w:r>
    </w:p>
    <w:p w:rsidR="00A702FC" w:rsidRPr="00A643E0" w:rsidRDefault="00A702FC" w:rsidP="00A702FC">
      <w:r w:rsidRPr="00A643E0">
        <w:rPr>
          <w:rStyle w:val="StyleBoldUnderline"/>
        </w:rPr>
        <w:t>The lawmakers vowed to resist efforts to give Obama "fast-track" trade promotion authority --</w:t>
      </w:r>
      <w:r w:rsidRPr="00A643E0">
        <w:t xml:space="preserve"> which would let his team negotiate a deal, with Congress then voting up or down without the opportunity to make changes.</w:t>
      </w:r>
    </w:p>
    <w:p w:rsidR="00A702FC" w:rsidRPr="00A643E0" w:rsidRDefault="00A702FC" w:rsidP="00A702FC">
      <w:r w:rsidRPr="00A643E0">
        <w:rPr>
          <w:rStyle w:val="StyleBoldUnderline"/>
        </w:rPr>
        <w:t>"Congress needs to work together to get American trade policy back on track -- not give away its authority to do so," said the letter spearheaded by Representative</w:t>
      </w:r>
      <w:r w:rsidRPr="00A643E0">
        <w:t xml:space="preserve"> Mark </w:t>
      </w:r>
      <w:proofErr w:type="spellStart"/>
      <w:r w:rsidRPr="00A643E0">
        <w:rPr>
          <w:rStyle w:val="StyleBoldUnderline"/>
        </w:rPr>
        <w:t>Pocan</w:t>
      </w:r>
      <w:proofErr w:type="spellEnd"/>
      <w:r w:rsidRPr="00A643E0">
        <w:rPr>
          <w:rStyle w:val="StyleBoldUnderline"/>
        </w:rPr>
        <w:t xml:space="preserve"> </w:t>
      </w:r>
      <w:r w:rsidRPr="00A643E0">
        <w:t>of Wisconsin.</w:t>
      </w:r>
    </w:p>
    <w:p w:rsidR="00A702FC" w:rsidRPr="00A643E0" w:rsidRDefault="00A702FC" w:rsidP="00A702FC">
      <w:r w:rsidRPr="00A643E0">
        <w:t>"Reducing our authority to ensure our trade agreements serve the public interest will undermine our efforts to create American jobs and to reform a misguided trade policy that has devastated our manufacturing base through the offshoring of American production and American jobs," the letter said.</w:t>
      </w:r>
    </w:p>
    <w:p w:rsidR="00A702FC" w:rsidRPr="00A643E0" w:rsidRDefault="00A702FC" w:rsidP="00A702FC">
      <w:r w:rsidRPr="00A643E0">
        <w:rPr>
          <w:rStyle w:val="StyleBoldUnderline"/>
        </w:rPr>
        <w:t>Lawmakers from the rival Republican Party have sought a renewal of fast-track authority,</w:t>
      </w:r>
      <w:r w:rsidRPr="00A643E0">
        <w:t xml:space="preserve"> which ended in 2007, as a way to speed up work on the Trans-Pacific Partnership and other trade agreements.</w:t>
      </w:r>
    </w:p>
    <w:p w:rsidR="00A702FC" w:rsidRPr="00A643E0" w:rsidRDefault="00A702FC" w:rsidP="00A702FC"/>
    <w:p w:rsidR="003550F7" w:rsidRPr="00A643E0" w:rsidRDefault="003550F7" w:rsidP="003550F7">
      <w:pPr>
        <w:pStyle w:val="Heading4"/>
        <w:rPr>
          <w:rFonts w:cs="Times New Roman"/>
        </w:rPr>
      </w:pPr>
      <w:r w:rsidRPr="00A643E0">
        <w:rPr>
          <w:rFonts w:cs="Times New Roman"/>
        </w:rPr>
        <w:t>Passage not certain – Democratic opposition</w:t>
      </w:r>
    </w:p>
    <w:p w:rsidR="003550F7" w:rsidRPr="00A643E0" w:rsidRDefault="003550F7" w:rsidP="003550F7">
      <w:pPr>
        <w:rPr>
          <w:rStyle w:val="StyleStyleBold12pt"/>
        </w:rPr>
      </w:pPr>
      <w:r w:rsidRPr="00A643E0">
        <w:rPr>
          <w:rStyle w:val="StyleStyleBold12pt"/>
        </w:rPr>
        <w:t>Mauldin, Wall Street Journal Washington Wire, 6-19-13</w:t>
      </w:r>
    </w:p>
    <w:p w:rsidR="003550F7" w:rsidRPr="00A643E0" w:rsidRDefault="003550F7" w:rsidP="003550F7">
      <w:r w:rsidRPr="00A643E0">
        <w:t>[William, Wall Street Journal Washington Wire blog, “Warren Opposes Nominee for Trade Rep”</w:t>
      </w:r>
      <w:proofErr w:type="gramStart"/>
      <w:r w:rsidRPr="00A643E0">
        <w:t xml:space="preserve">,  </w:t>
      </w:r>
      <w:proofErr w:type="gramEnd"/>
      <w:r w:rsidRPr="00A643E0">
        <w:fldChar w:fldCharType="begin"/>
      </w:r>
      <w:r w:rsidRPr="00A643E0">
        <w:instrText xml:space="preserve"> HYPERLINK "http://blogs.wsj.com/washwire/2013/06/19/elizabeth-warren-opposes-obamas-nominee-for-trade-rep/" </w:instrText>
      </w:r>
      <w:r w:rsidRPr="00A643E0">
        <w:fldChar w:fldCharType="separate"/>
      </w:r>
      <w:r w:rsidRPr="00A643E0">
        <w:rPr>
          <w:rStyle w:val="Hyperlink"/>
        </w:rPr>
        <w:t>http://blogs.wsj.com/washwire/2013/06/19/elizabeth-warren-opposes-obamas-nominee-for-trade-rep/</w:t>
      </w:r>
      <w:r w:rsidRPr="00A643E0">
        <w:fldChar w:fldCharType="end"/>
      </w:r>
      <w:r w:rsidRPr="00A643E0">
        <w:t>, accessed 7-12-13, AFB]</w:t>
      </w:r>
    </w:p>
    <w:p w:rsidR="003550F7" w:rsidRPr="00A643E0" w:rsidRDefault="003550F7" w:rsidP="003550F7"/>
    <w:p w:rsidR="003550F7" w:rsidRPr="00A643E0" w:rsidRDefault="003550F7" w:rsidP="003550F7">
      <w:r w:rsidRPr="00A643E0">
        <w:t xml:space="preserve">A group of </w:t>
      </w:r>
      <w:r w:rsidRPr="00A643E0">
        <w:rPr>
          <w:rStyle w:val="StyleBoldUnderline"/>
        </w:rPr>
        <w:t xml:space="preserve">Democratic </w:t>
      </w:r>
      <w:r w:rsidRPr="00A643E0">
        <w:t xml:space="preserve">freshmen in the House of </w:t>
      </w:r>
      <w:r w:rsidRPr="00A643E0">
        <w:rPr>
          <w:rStyle w:val="StyleBoldUnderline"/>
        </w:rPr>
        <w:t>Representatives this month expressed reservations about granting the administration trade promotion authority, also known as “fast track,” since it weakens the influence of lawmakers</w:t>
      </w:r>
      <w:r w:rsidRPr="00A643E0">
        <w:t>. The ability to finalize deals without congressional input can help the U.S. finish trade deals more quickly, experts say.</w:t>
      </w:r>
    </w:p>
    <w:p w:rsidR="003550F7" w:rsidRPr="00A643E0" w:rsidRDefault="003550F7" w:rsidP="003550F7">
      <w:r w:rsidRPr="00A643E0">
        <w:t>Ms. Warren said Wednesday she is “deeply concerned about the transparency record of the U.S. trade representative” and wants the office to release “composite bracketed text” showing the latest direction of the talks for the Trans-Pacific Partnership.</w:t>
      </w:r>
    </w:p>
    <w:p w:rsidR="003550F7" w:rsidRPr="00A643E0" w:rsidRDefault="003550F7" w:rsidP="003550F7">
      <w:r w:rsidRPr="00A643E0">
        <w:t xml:space="preserve">“I am voting against Mr. </w:t>
      </w:r>
      <w:proofErr w:type="spellStart"/>
      <w:r w:rsidRPr="00A643E0">
        <w:t>Froman’s</w:t>
      </w:r>
      <w:proofErr w:type="spellEnd"/>
      <w:r w:rsidRPr="00A643E0">
        <w:t xml:space="preserve"> nomination later today because I believe we need a new direction from the trade representative, a direction that prioritizes transparency and public debate. The American people have the right to know more about our negotiations that will have a dramatic impact on our working men and women.”</w:t>
      </w:r>
    </w:p>
    <w:p w:rsidR="003550F7" w:rsidRPr="00A643E0" w:rsidRDefault="003550F7" w:rsidP="00A702FC"/>
    <w:p w:rsidR="007C6380" w:rsidRPr="00A643E0" w:rsidRDefault="00B42C13" w:rsidP="007C6380">
      <w:pPr>
        <w:pStyle w:val="Heading3"/>
        <w:rPr>
          <w:rFonts w:cs="Times New Roman"/>
        </w:rPr>
      </w:pPr>
      <w:r w:rsidRPr="00A643E0">
        <w:rPr>
          <w:rFonts w:cs="Times New Roman"/>
        </w:rPr>
        <w:lastRenderedPageBreak/>
        <w:t xml:space="preserve">Non-Unique – </w:t>
      </w:r>
      <w:r w:rsidR="00E06B9A" w:rsidRPr="00A643E0">
        <w:rPr>
          <w:rFonts w:cs="Times New Roman"/>
        </w:rPr>
        <w:t>Agenda Won’t Pass Now</w:t>
      </w:r>
    </w:p>
    <w:p w:rsidR="00E06B9A" w:rsidRPr="00A643E0" w:rsidRDefault="00E06B9A" w:rsidP="00E06B9A"/>
    <w:p w:rsidR="007C6380" w:rsidRPr="00A643E0" w:rsidRDefault="007C6380" w:rsidP="00A62F1F"/>
    <w:p w:rsidR="00A62F1F" w:rsidRPr="00A643E0" w:rsidRDefault="00A62F1F" w:rsidP="00A62F1F">
      <w:pPr>
        <w:pStyle w:val="Heading4"/>
        <w:rPr>
          <w:rFonts w:cs="Times New Roman"/>
        </w:rPr>
      </w:pPr>
      <w:r w:rsidRPr="00A643E0">
        <w:rPr>
          <w:rFonts w:cs="Times New Roman"/>
        </w:rPr>
        <w:t>No uniqueness – majors losses, budget fights, international turmoil</w:t>
      </w:r>
    </w:p>
    <w:p w:rsidR="00E06B9A" w:rsidRPr="00A643E0" w:rsidRDefault="00E06B9A" w:rsidP="007C6380">
      <w:pPr>
        <w:rPr>
          <w:rStyle w:val="StyleStyleBold12pt"/>
        </w:rPr>
      </w:pPr>
      <w:proofErr w:type="spellStart"/>
      <w:r w:rsidRPr="00A643E0">
        <w:rPr>
          <w:rStyle w:val="StyleStyleBold12pt"/>
        </w:rPr>
        <w:t>Kuhnhenn</w:t>
      </w:r>
      <w:proofErr w:type="spellEnd"/>
      <w:r w:rsidRPr="00A643E0">
        <w:rPr>
          <w:rStyle w:val="StyleStyleBold12pt"/>
        </w:rPr>
        <w:t>, Associated Press, 7-13-13</w:t>
      </w:r>
    </w:p>
    <w:p w:rsidR="00E06B9A" w:rsidRPr="00A643E0" w:rsidRDefault="00E06B9A" w:rsidP="00E06B9A">
      <w:r w:rsidRPr="00A643E0">
        <w:t>[Jim, Real Clear Politics, “Immigration Mired, Political Wins Elude Obama in 2nd Term”,</w:t>
      </w:r>
    </w:p>
    <w:p w:rsidR="007C6380" w:rsidRPr="00A643E0" w:rsidRDefault="006D42F1" w:rsidP="007C6380">
      <w:hyperlink r:id="rId48" w:history="1">
        <w:r w:rsidR="007C6380" w:rsidRPr="00A643E0">
          <w:rPr>
            <w:rStyle w:val="Hyperlink"/>
          </w:rPr>
          <w:t>http://www.realclearpolitics.com/articles/2013/07/13/immigration_mired_political_wins_elude_obama_in_2nd_term_119201.html</w:t>
        </w:r>
      </w:hyperlink>
      <w:r w:rsidR="00E06B9A" w:rsidRPr="00A643E0">
        <w:t>, accessed 7-13-13, AFB]</w:t>
      </w:r>
    </w:p>
    <w:p w:rsidR="007C6380" w:rsidRPr="00A643E0" w:rsidRDefault="007C6380" w:rsidP="007C6380"/>
    <w:p w:rsidR="007C6380" w:rsidRPr="00A643E0" w:rsidRDefault="007C6380" w:rsidP="007C6380">
      <w:r w:rsidRPr="00A643E0">
        <w:t>WASHINGTON (AP) -- A dramatic tax-raising deal last New Year's looked like it might be a breakthrough, signaling improved second-term relations between newly re-elected President Barack Obama and a divided Congress. At least that's what the White House hop</w:t>
      </w:r>
      <w:r w:rsidR="00E06B9A" w:rsidRPr="00A643E0">
        <w:t>ed.</w:t>
      </w:r>
    </w:p>
    <w:p w:rsidR="007C6380" w:rsidRPr="00A643E0" w:rsidRDefault="007C6380" w:rsidP="007C6380">
      <w:r w:rsidRPr="00A643E0">
        <w:t xml:space="preserve">But six months later, </w:t>
      </w:r>
      <w:r w:rsidRPr="00A643E0">
        <w:rPr>
          <w:rStyle w:val="StyleBoldUnderline"/>
        </w:rPr>
        <w:t>growing uncertainty over a sweeping immigration overhaul measure has dimmed expectations for a big summertime achievement and left Obama still in search of a marquee legislative accomplishment</w:t>
      </w:r>
      <w:r w:rsidRPr="00A643E0">
        <w:t xml:space="preserve"> to mark his second four years.</w:t>
      </w:r>
    </w:p>
    <w:p w:rsidR="007C6380" w:rsidRPr="00A643E0" w:rsidRDefault="007C6380" w:rsidP="007C6380">
      <w:r w:rsidRPr="00A643E0">
        <w:t>His advisers now concede that their best shot at changing the immigration system might come in the fall, after lawmakers return from their August recess. But that could be a long shot during a period alr</w:t>
      </w:r>
      <w:r w:rsidR="00E06B9A" w:rsidRPr="00A643E0">
        <w:t>eady crowded with other issues.</w:t>
      </w:r>
    </w:p>
    <w:p w:rsidR="007C6380" w:rsidRPr="00A643E0" w:rsidRDefault="007C6380" w:rsidP="007C6380">
      <w:r w:rsidRPr="00A643E0">
        <w:rPr>
          <w:rStyle w:val="StyleBoldUnderline"/>
        </w:rPr>
        <w:t>During the autumn months, Obama's administration will be dealing with one of the most challenging aspects of the historic health care overhaul</w:t>
      </w:r>
      <w:r w:rsidRPr="00A643E0">
        <w:t xml:space="preserve"> - signing up millions of Americans for insurance coverage. And if that's not enough, </w:t>
      </w:r>
      <w:r w:rsidRPr="00A643E0">
        <w:rPr>
          <w:rStyle w:val="StyleBoldUnderline"/>
        </w:rPr>
        <w:t>Obama also will be locked in an unexpected battle over domestic food aid - while working through budget disputes with Congress as the new fiscal year looms in October and the government approaches its borrowing limit. Then there's overseas turmoil in Egypt and Syria</w:t>
      </w:r>
      <w:r w:rsidRPr="00A643E0">
        <w:t>.</w:t>
      </w:r>
    </w:p>
    <w:p w:rsidR="007C6380" w:rsidRPr="00A643E0" w:rsidRDefault="007C6380" w:rsidP="007C6380">
      <w:r w:rsidRPr="00A643E0">
        <w:rPr>
          <w:rStyle w:val="StyleBoldUnderline"/>
        </w:rPr>
        <w:t>Already shadowing the president are two major letdowns earlier this year - a gun control measure that Republicans blocked in the Democratic-controlled Senate and the failure to avoid automatic spending cuts</w:t>
      </w:r>
      <w:r w:rsidRPr="00A643E0">
        <w:t xml:space="preserve"> that further trimmed the government's budget.</w:t>
      </w:r>
    </w:p>
    <w:p w:rsidR="007C6380" w:rsidRPr="00A643E0" w:rsidRDefault="007C6380" w:rsidP="007C6380"/>
    <w:p w:rsidR="007C6380" w:rsidRPr="00A643E0" w:rsidRDefault="007C6380" w:rsidP="007C6380"/>
    <w:p w:rsidR="00E06B9A" w:rsidRPr="00A643E0" w:rsidRDefault="00A62F1F" w:rsidP="00A62F1F">
      <w:pPr>
        <w:pStyle w:val="Heading4"/>
        <w:rPr>
          <w:rFonts w:cs="Times New Roman"/>
        </w:rPr>
      </w:pPr>
      <w:r w:rsidRPr="00A643E0">
        <w:rPr>
          <w:rFonts w:cs="Times New Roman"/>
        </w:rPr>
        <w:t>No agenda – gridlock checks</w:t>
      </w:r>
    </w:p>
    <w:p w:rsidR="00E06B9A" w:rsidRPr="00A643E0" w:rsidRDefault="00E06B9A" w:rsidP="00E06B9A">
      <w:pPr>
        <w:rPr>
          <w:rStyle w:val="StyleStyleBold12pt"/>
        </w:rPr>
      </w:pPr>
      <w:proofErr w:type="spellStart"/>
      <w:r w:rsidRPr="00A643E0">
        <w:rPr>
          <w:rStyle w:val="StyleStyleBold12pt"/>
        </w:rPr>
        <w:t>Kuhnhenn</w:t>
      </w:r>
      <w:proofErr w:type="spellEnd"/>
      <w:r w:rsidRPr="00A643E0">
        <w:rPr>
          <w:rStyle w:val="StyleStyleBold12pt"/>
        </w:rPr>
        <w:t>, Associated Press, 7-13-13</w:t>
      </w:r>
    </w:p>
    <w:p w:rsidR="00E06B9A" w:rsidRPr="00A643E0" w:rsidRDefault="00E06B9A" w:rsidP="00E06B9A">
      <w:r w:rsidRPr="00A643E0">
        <w:t>[Jim, Real Clear Politics, “Immigration Mired, Political Wins Elude Obama in 2nd Term”,</w:t>
      </w:r>
    </w:p>
    <w:p w:rsidR="00E06B9A" w:rsidRPr="00A643E0" w:rsidRDefault="006D42F1" w:rsidP="00E06B9A">
      <w:hyperlink r:id="rId49" w:history="1">
        <w:r w:rsidR="00E06B9A" w:rsidRPr="00A643E0">
          <w:rPr>
            <w:rStyle w:val="Hyperlink"/>
          </w:rPr>
          <w:t>http://www.realclearpolitics.com/articles/2013/07/13/immigration_mired_political_wins_elude_obama_in_2nd_term_119201.html</w:t>
        </w:r>
      </w:hyperlink>
      <w:r w:rsidR="00E06B9A" w:rsidRPr="00A643E0">
        <w:t>, accessed 7-13-13, AFB]</w:t>
      </w:r>
    </w:p>
    <w:p w:rsidR="00E06B9A" w:rsidRPr="00A643E0" w:rsidRDefault="00E06B9A" w:rsidP="007C6380">
      <w:pPr>
        <w:rPr>
          <w:rStyle w:val="StyleBoldUnderline"/>
        </w:rPr>
      </w:pPr>
    </w:p>
    <w:p w:rsidR="007C6380" w:rsidRPr="00A643E0" w:rsidRDefault="007C6380" w:rsidP="007C6380">
      <w:r w:rsidRPr="00A643E0">
        <w:rPr>
          <w:rStyle w:val="StyleBoldUnderline"/>
        </w:rPr>
        <w:t>Before his re-election, Obama liked to tell supporters that a second term would "break the fever" with Republicans, arguing that they no longer would need to routinely block his agenda because he wouldn't be seeking election again. By last month, that optimism was gone</w:t>
      </w:r>
      <w:r w:rsidR="00A62F1F" w:rsidRPr="00A643E0">
        <w:t>.</w:t>
      </w:r>
    </w:p>
    <w:p w:rsidR="007C6380" w:rsidRPr="00A643E0" w:rsidRDefault="007C6380" w:rsidP="007C6380">
      <w:r w:rsidRPr="00A643E0">
        <w:rPr>
          <w:rStyle w:val="StyleBoldUnderline"/>
        </w:rPr>
        <w:t xml:space="preserve">"When it comes to doing the things that need to get done, we're just not getting a lot of cooperation from the other side," he grumbled </w:t>
      </w:r>
      <w:r w:rsidRPr="00A643E0">
        <w:t xml:space="preserve">to donors </w:t>
      </w:r>
      <w:r w:rsidRPr="00A643E0">
        <w:rPr>
          <w:rStyle w:val="StyleBoldUnderline"/>
        </w:rPr>
        <w:t>at a June fundraiser</w:t>
      </w:r>
      <w:r w:rsidR="00A62F1F" w:rsidRPr="00A643E0">
        <w:t xml:space="preserve"> in Palo Alto, Calif.</w:t>
      </w:r>
    </w:p>
    <w:p w:rsidR="007C6380" w:rsidRPr="00A643E0" w:rsidRDefault="007C6380" w:rsidP="007C6380">
      <w:r w:rsidRPr="00A643E0">
        <w:rPr>
          <w:rStyle w:val="StyleBoldUnderline"/>
        </w:rPr>
        <w:t>Republicans maintain that Obama's initiatives simply go further than they are willing to go. Many refused to support expanded background checks for firearm purchases at gun shows and online. They rejected Obama's efforts to combine spending cuts with more tax increases. And now, on immigration, many oppose a path to citizenship for immigrants illegally in the U</w:t>
      </w:r>
      <w:r w:rsidRPr="00A643E0">
        <w:t xml:space="preserve">nited </w:t>
      </w:r>
      <w:r w:rsidRPr="00A643E0">
        <w:rPr>
          <w:rStyle w:val="StyleBoldUnderline"/>
        </w:rPr>
        <w:t>S</w:t>
      </w:r>
      <w:r w:rsidRPr="00A643E0">
        <w:t xml:space="preserve">tates - </w:t>
      </w:r>
      <w:r w:rsidRPr="00A643E0">
        <w:rPr>
          <w:rStyle w:val="StyleBoldUnderline"/>
        </w:rPr>
        <w:t>a key provision in the overhaul Obama seeks.</w:t>
      </w:r>
    </w:p>
    <w:p w:rsidR="007C6380" w:rsidRPr="00A643E0" w:rsidRDefault="007C6380" w:rsidP="004367C8"/>
    <w:p w:rsidR="004367C8" w:rsidRPr="00A643E0" w:rsidRDefault="004367C8" w:rsidP="004367C8"/>
    <w:p w:rsidR="004367C8" w:rsidRPr="00A643E0" w:rsidRDefault="004367C8" w:rsidP="004367C8">
      <w:pPr>
        <w:pStyle w:val="Heading3"/>
      </w:pPr>
      <w:r w:rsidRPr="00A643E0">
        <w:lastRenderedPageBreak/>
        <w:t>Non-Unique – Food Stamps</w:t>
      </w:r>
    </w:p>
    <w:p w:rsidR="006731FA" w:rsidRPr="00A643E0" w:rsidRDefault="006731FA" w:rsidP="004367C8">
      <w:pPr>
        <w:pStyle w:val="Heading3"/>
      </w:pPr>
      <w:r w:rsidRPr="00A643E0">
        <w:lastRenderedPageBreak/>
        <w:br w:type="page"/>
      </w:r>
    </w:p>
    <w:p w:rsidR="006731FA" w:rsidRPr="00A643E0" w:rsidRDefault="006731FA" w:rsidP="006731FA">
      <w:pPr>
        <w:pStyle w:val="Heading4"/>
        <w:rPr>
          <w:rFonts w:cs="Times New Roman"/>
        </w:rPr>
      </w:pPr>
      <w:r w:rsidRPr="00A643E0">
        <w:rPr>
          <w:rFonts w:cs="Times New Roman"/>
        </w:rPr>
        <w:lastRenderedPageBreak/>
        <w:t>Non-unique – food stamps fight</w:t>
      </w:r>
    </w:p>
    <w:p w:rsidR="006731FA" w:rsidRPr="00A643E0" w:rsidRDefault="006731FA" w:rsidP="006731FA">
      <w:pPr>
        <w:rPr>
          <w:rStyle w:val="StyleStyleBold12pt"/>
        </w:rPr>
      </w:pPr>
      <w:proofErr w:type="spellStart"/>
      <w:r w:rsidRPr="00A643E0">
        <w:rPr>
          <w:rStyle w:val="StyleStyleBold12pt"/>
        </w:rPr>
        <w:t>Kuhnhenn</w:t>
      </w:r>
      <w:proofErr w:type="spellEnd"/>
      <w:r w:rsidRPr="00A643E0">
        <w:rPr>
          <w:rStyle w:val="StyleStyleBold12pt"/>
        </w:rPr>
        <w:t>, Associated Press, 7-13-13</w:t>
      </w:r>
    </w:p>
    <w:p w:rsidR="006731FA" w:rsidRPr="00A643E0" w:rsidRDefault="006731FA" w:rsidP="006731FA">
      <w:r w:rsidRPr="00A643E0">
        <w:t>[Jim, Real Clear Politics, “Immigration Mired, Political Wins Elude Obama in 2nd Term”,</w:t>
      </w:r>
    </w:p>
    <w:p w:rsidR="006731FA" w:rsidRPr="00A643E0" w:rsidRDefault="006D42F1" w:rsidP="006731FA">
      <w:hyperlink r:id="rId50" w:history="1">
        <w:r w:rsidR="006731FA" w:rsidRPr="00A643E0">
          <w:rPr>
            <w:rStyle w:val="Hyperlink"/>
          </w:rPr>
          <w:t>http://www.realclearpolitics.com/articles/2013/07/13/immigration_mired_political_wins_elude_obama_in_2nd_term_119201.html</w:t>
        </w:r>
      </w:hyperlink>
      <w:r w:rsidR="006731FA" w:rsidRPr="00A643E0">
        <w:t>, accessed 7-13-13, AFB]</w:t>
      </w:r>
    </w:p>
    <w:p w:rsidR="006731FA" w:rsidRPr="00A643E0" w:rsidRDefault="006731FA" w:rsidP="006731FA"/>
    <w:p w:rsidR="006731FA" w:rsidRPr="00A643E0" w:rsidRDefault="006731FA" w:rsidP="006731FA">
      <w:pPr>
        <w:rPr>
          <w:rStyle w:val="StyleBoldUnderline"/>
        </w:rPr>
      </w:pPr>
      <w:r w:rsidRPr="00A643E0">
        <w:t xml:space="preserve">But </w:t>
      </w:r>
      <w:r w:rsidRPr="00A643E0">
        <w:rPr>
          <w:rStyle w:val="StyleBoldUnderline"/>
        </w:rPr>
        <w:t>another trouble spot for Obama emerged just recently on what historically has been a guaranteed bipartisan achievement: approval of legislation that includes money for agricultural subsidies and food stamps. The Senate passed a single measure. The House defeated its version. And Republican leaders this week divided that measure into two. Obama, who opposes proposed cuts to food stamps</w:t>
      </w:r>
      <w:r w:rsidRPr="00A643E0">
        <w:t xml:space="preserve"> in the House bill</w:t>
      </w:r>
      <w:r w:rsidRPr="00A643E0">
        <w:rPr>
          <w:rStyle w:val="StyleBoldUnderline"/>
        </w:rPr>
        <w:t>, has threatened a veto, signaling the food fight could consume the coming weeks.</w:t>
      </w:r>
    </w:p>
    <w:p w:rsidR="006731FA" w:rsidRPr="00A643E0" w:rsidRDefault="006731FA" w:rsidP="007C6380"/>
    <w:p w:rsidR="007C6380" w:rsidRPr="00A643E0" w:rsidRDefault="00B42C13" w:rsidP="00B42C13">
      <w:pPr>
        <w:pStyle w:val="Heading3"/>
        <w:rPr>
          <w:rFonts w:cs="Times New Roman"/>
        </w:rPr>
      </w:pPr>
      <w:r w:rsidRPr="00A643E0">
        <w:rPr>
          <w:rFonts w:cs="Times New Roman"/>
        </w:rPr>
        <w:lastRenderedPageBreak/>
        <w:t>Non-Unique – Immigration</w:t>
      </w:r>
    </w:p>
    <w:p w:rsidR="00B42C13" w:rsidRPr="00A643E0" w:rsidRDefault="00B42C13" w:rsidP="00B42C13"/>
    <w:p w:rsidR="00B42C13" w:rsidRPr="00A643E0" w:rsidRDefault="00B42C13" w:rsidP="00B42C13">
      <w:pPr>
        <w:pStyle w:val="Heading4"/>
        <w:rPr>
          <w:rFonts w:cs="Times New Roman"/>
        </w:rPr>
      </w:pPr>
      <w:r w:rsidRPr="00A643E0">
        <w:rPr>
          <w:rFonts w:cs="Times New Roman"/>
        </w:rPr>
        <w:t>Immigration crushes Obama’s agenda</w:t>
      </w:r>
    </w:p>
    <w:p w:rsidR="00B42C13" w:rsidRPr="00A643E0" w:rsidRDefault="00B42C13" w:rsidP="00B42C13">
      <w:pPr>
        <w:rPr>
          <w:rStyle w:val="StyleStyleBold12pt"/>
        </w:rPr>
      </w:pPr>
      <w:proofErr w:type="spellStart"/>
      <w:r w:rsidRPr="00A643E0">
        <w:rPr>
          <w:rStyle w:val="StyleStyleBold12pt"/>
        </w:rPr>
        <w:t>Kuhnhenn</w:t>
      </w:r>
      <w:proofErr w:type="spellEnd"/>
      <w:r w:rsidRPr="00A643E0">
        <w:rPr>
          <w:rStyle w:val="StyleStyleBold12pt"/>
        </w:rPr>
        <w:t>, Associated Press, 7-13-13</w:t>
      </w:r>
    </w:p>
    <w:p w:rsidR="00B42C13" w:rsidRPr="00A643E0" w:rsidRDefault="00B42C13" w:rsidP="00B42C13">
      <w:r w:rsidRPr="00A643E0">
        <w:t>[Jim, Real Clear Politics, “Immigration Mired, Political Wins Elude Obama in 2nd Term”,</w:t>
      </w:r>
    </w:p>
    <w:p w:rsidR="00B42C13" w:rsidRPr="00A643E0" w:rsidRDefault="006D42F1" w:rsidP="00B42C13">
      <w:hyperlink r:id="rId51" w:history="1">
        <w:r w:rsidR="00B42C13" w:rsidRPr="00A643E0">
          <w:rPr>
            <w:rStyle w:val="Hyperlink"/>
          </w:rPr>
          <w:t>http://www.realclearpolitics.com/articles/2013/07/13/immigration_mired_political_wins_elude_obama_in_2nd_term_119201.html</w:t>
        </w:r>
      </w:hyperlink>
      <w:r w:rsidR="00B42C13" w:rsidRPr="00A643E0">
        <w:t>, accessed 7-13-13, AFB]</w:t>
      </w:r>
    </w:p>
    <w:p w:rsidR="00B42C13" w:rsidRPr="00A643E0" w:rsidRDefault="00B42C13" w:rsidP="00B42C13"/>
    <w:p w:rsidR="007C6380" w:rsidRPr="00A643E0" w:rsidRDefault="007C6380" w:rsidP="007C6380">
      <w:pPr>
        <w:rPr>
          <w:rStyle w:val="StyleBoldUnderline"/>
        </w:rPr>
      </w:pPr>
      <w:r w:rsidRPr="00A643E0">
        <w:t xml:space="preserve">Still, </w:t>
      </w:r>
      <w:r w:rsidRPr="00A643E0">
        <w:rPr>
          <w:rStyle w:val="StyleBoldUnderline"/>
        </w:rPr>
        <w:t>White House aides had argued that a solid bipartisan vote on immigration in the Senate would give the legislation momentum through the House. Two weeks ago</w:t>
      </w:r>
      <w:r w:rsidRPr="00A643E0">
        <w:t xml:space="preserve">, at a news conference in South Africa, </w:t>
      </w:r>
      <w:r w:rsidRPr="00A643E0">
        <w:rPr>
          <w:rStyle w:val="StyleBoldUnderline"/>
        </w:rPr>
        <w:t>Obama called on the House to act before the August recess. "Now is the time," he declared.</w:t>
      </w:r>
    </w:p>
    <w:p w:rsidR="007C6380" w:rsidRPr="00A643E0" w:rsidRDefault="007C6380" w:rsidP="007C6380">
      <w:pPr>
        <w:rPr>
          <w:rStyle w:val="StyleBoldUnderline"/>
        </w:rPr>
      </w:pPr>
      <w:r w:rsidRPr="00A643E0">
        <w:rPr>
          <w:rStyle w:val="StyleBoldUnderline"/>
        </w:rPr>
        <w:t>House Republicans ignored him, saying they would not take up the Senate bill and would instead tackle immigration in a piecemeal way. "I'm much more concerned about doing it right than I am in meeting some deadline,"</w:t>
      </w:r>
      <w:r w:rsidRPr="00A643E0">
        <w:t xml:space="preserve"> House Speaker John </w:t>
      </w:r>
      <w:r w:rsidRPr="00A643E0">
        <w:rPr>
          <w:rStyle w:val="StyleBoldUnderline"/>
        </w:rPr>
        <w:t>Boehner said.</w:t>
      </w:r>
    </w:p>
    <w:p w:rsidR="007C6380" w:rsidRPr="00A643E0" w:rsidRDefault="007C6380" w:rsidP="007C6380">
      <w:pPr>
        <w:rPr>
          <w:rStyle w:val="StyleBoldUnderline"/>
        </w:rPr>
      </w:pPr>
      <w:r w:rsidRPr="00A643E0">
        <w:rPr>
          <w:rStyle w:val="StyleBoldUnderline"/>
        </w:rPr>
        <w:t>That decision put a sizable question mark over one of Obama's biggest second-term priorities.</w:t>
      </w:r>
    </w:p>
    <w:p w:rsidR="007C6380" w:rsidRPr="00A643E0" w:rsidRDefault="007C6380" w:rsidP="007C6380">
      <w:pPr>
        <w:rPr>
          <w:rStyle w:val="StyleBoldUnderline"/>
        </w:rPr>
      </w:pPr>
      <w:r w:rsidRPr="00A643E0">
        <w:rPr>
          <w:rStyle w:val="StyleBoldUnderline"/>
        </w:rPr>
        <w:t>"This is going to be a tougher fight than people had anticipated," said</w:t>
      </w:r>
      <w:r w:rsidRPr="00A643E0">
        <w:t xml:space="preserve"> Simon </w:t>
      </w:r>
      <w:r w:rsidRPr="00A643E0">
        <w:rPr>
          <w:rStyle w:val="StyleBoldUnderline"/>
        </w:rPr>
        <w:t>Rosenberg, president of NDN, a Democratic-leaning Washington think tank and a longtime advocate of overhauling immigration laws. "It could go on for six months; it could go on for the next couple of years."</w:t>
      </w:r>
    </w:p>
    <w:p w:rsidR="007C6380" w:rsidRPr="00A643E0" w:rsidRDefault="007C6380" w:rsidP="007C6380">
      <w:pPr>
        <w:rPr>
          <w:rStyle w:val="StyleBoldUnderline"/>
        </w:rPr>
      </w:pPr>
      <w:r w:rsidRPr="00A643E0">
        <w:rPr>
          <w:rStyle w:val="StyleBoldUnderline"/>
        </w:rPr>
        <w:t>Some Obama allies fear that failure to win on immigration - an issue many believed was ripe for change after last year's elections - will simply embolden his opponents. Cleaver, a Missouri Democrat, said it "could conceivably wound the president in a way that would make the next three years move very, very slowly and painfully."</w:t>
      </w:r>
    </w:p>
    <w:p w:rsidR="00B42C13" w:rsidRPr="00A643E0" w:rsidRDefault="00B42C13" w:rsidP="00B42C13"/>
    <w:p w:rsidR="00F066D4" w:rsidRPr="00A643E0" w:rsidRDefault="00F066D4" w:rsidP="00F066D4">
      <w:pPr>
        <w:pStyle w:val="Heading2"/>
        <w:rPr>
          <w:rFonts w:cs="Times New Roman"/>
        </w:rPr>
      </w:pPr>
      <w:r w:rsidRPr="00A643E0">
        <w:rPr>
          <w:rFonts w:cs="Times New Roman"/>
        </w:rPr>
        <w:lastRenderedPageBreak/>
        <w:t>Impact Answers</w:t>
      </w:r>
    </w:p>
    <w:p w:rsidR="00F066D4" w:rsidRPr="00A643E0" w:rsidRDefault="00F066D4" w:rsidP="00F066D4"/>
    <w:p w:rsidR="000B4B88" w:rsidRPr="00A643E0" w:rsidRDefault="000B4B88" w:rsidP="000B4B88">
      <w:pPr>
        <w:pStyle w:val="Heading3"/>
        <w:rPr>
          <w:rFonts w:cs="Times New Roman"/>
        </w:rPr>
      </w:pPr>
      <w:r w:rsidRPr="00A643E0">
        <w:rPr>
          <w:rFonts w:cs="Times New Roman"/>
        </w:rPr>
        <w:lastRenderedPageBreak/>
        <w:t xml:space="preserve">AT – </w:t>
      </w:r>
      <w:r w:rsidR="00DF71BA" w:rsidRPr="00A643E0">
        <w:rPr>
          <w:rFonts w:cs="Times New Roman"/>
        </w:rPr>
        <w:t>Transpacific Partnership Impact</w:t>
      </w:r>
    </w:p>
    <w:p w:rsidR="000B4B88" w:rsidRPr="00A643E0" w:rsidRDefault="000B4B88" w:rsidP="00776222"/>
    <w:p w:rsidR="000B4B88" w:rsidRPr="00A643E0" w:rsidRDefault="000B4B88" w:rsidP="000B4B88">
      <w:pPr>
        <w:pStyle w:val="Heading4"/>
        <w:rPr>
          <w:rFonts w:cs="Times New Roman"/>
        </w:rPr>
      </w:pPr>
      <w:r w:rsidRPr="00A643E0">
        <w:rPr>
          <w:rFonts w:cs="Times New Roman"/>
        </w:rPr>
        <w:t xml:space="preserve">No rush – negotiations won’t be complete any time soon  </w:t>
      </w:r>
    </w:p>
    <w:p w:rsidR="000B4B88" w:rsidRPr="00A643E0" w:rsidRDefault="000B4B88" w:rsidP="000B4B88">
      <w:pPr>
        <w:rPr>
          <w:rStyle w:val="StyleStyleBold12pt"/>
        </w:rPr>
      </w:pPr>
      <w:r w:rsidRPr="00A643E0">
        <w:rPr>
          <w:rStyle w:val="StyleStyleBold12pt"/>
        </w:rPr>
        <w:t>Scissors, Heritage Foundation Asian Studies Center Asian Economic Policy research fellow, 6-5-13</w:t>
      </w:r>
    </w:p>
    <w:p w:rsidR="000B4B88" w:rsidRPr="00A643E0" w:rsidRDefault="000B4B88" w:rsidP="000B4B88">
      <w:r w:rsidRPr="00A643E0">
        <w:t xml:space="preserve">[Derek, Heritage Foundation, “Trade Promotion Authority: Make the Case”, </w:t>
      </w:r>
      <w:hyperlink r:id="rId52" w:history="1">
        <w:r w:rsidRPr="00A643E0">
          <w:rPr>
            <w:rStyle w:val="Hyperlink"/>
          </w:rPr>
          <w:t>http://blog.heritage.org/2013/06/05/trade-promotion-authority-make-the-case/</w:t>
        </w:r>
      </w:hyperlink>
      <w:r w:rsidRPr="00A643E0">
        <w:t>, accessed 7-12-13, AFB]</w:t>
      </w:r>
    </w:p>
    <w:p w:rsidR="000B4B88" w:rsidRPr="00A643E0" w:rsidRDefault="000B4B88" w:rsidP="000B4B88"/>
    <w:p w:rsidR="000B4B88" w:rsidRPr="00A643E0" w:rsidRDefault="000B4B88" w:rsidP="000B4B88">
      <w:pPr>
        <w:rPr>
          <w:rStyle w:val="StyleBoldUnderline"/>
        </w:rPr>
      </w:pPr>
      <w:r w:rsidRPr="00A643E0">
        <w:t xml:space="preserve">Trade promotion authority (TPA) does several positive things. For one, it gives the President a window where Congress agrees to an up-or-down vote on trade agreements, without the possibility of amendments. It therefore raises the chances of a vote in favor of a deal and is generally welcomed by free traders. </w:t>
      </w:r>
      <w:r w:rsidRPr="00A643E0">
        <w:rPr>
          <w:rStyle w:val="StyleBoldUnderline"/>
        </w:rPr>
        <w:t>It’s not clear, however, that TPA should be moving forward right now.</w:t>
      </w:r>
    </w:p>
    <w:p w:rsidR="000B4B88" w:rsidRPr="00A643E0" w:rsidRDefault="000B4B88" w:rsidP="000B4B88">
      <w:pPr>
        <w:rPr>
          <w:rStyle w:val="StyleBoldUnderline"/>
        </w:rPr>
      </w:pPr>
      <w:r w:rsidRPr="00A643E0">
        <w:rPr>
          <w:rStyle w:val="StyleBoldUnderline"/>
        </w:rPr>
        <w:t>TPA wisely institutionalizes the need for the President to keep Congress informed during the trade negotiation process. The binding negotiating objectives Congress provides to the President in TPA can seek to promote competition or to limit it</w:t>
      </w:r>
      <w:r w:rsidRPr="00A643E0">
        <w:t xml:space="preserve">, where more competition should certainly be the goal for international services negotiations and imminent EU–U.S. talks. </w:t>
      </w:r>
      <w:r w:rsidRPr="00A643E0">
        <w:rPr>
          <w:rStyle w:val="StyleBoldUnderline"/>
        </w:rPr>
        <w:t>If, for some reason, now is the time that the best, competition-promoting TPA can be written and passed, so be it.</w:t>
      </w:r>
    </w:p>
    <w:p w:rsidR="000B4B88" w:rsidRPr="00A643E0" w:rsidRDefault="000B4B88" w:rsidP="000B4B88">
      <w:r w:rsidRPr="00A643E0">
        <w:rPr>
          <w:rStyle w:val="StyleBoldUnderline"/>
        </w:rPr>
        <w:t>Such a reason is not apparent. The first agreement that would come up for a vote under TPA is almost surely the Trans–Pacific Partnership (TPP). In the past, TPA has been sought near the start of negotiations, so Congress could provide a policy benchmark and instill political confidence. The Obama Administration has still not made a formal request for TPA, after negotiating the TPP throughout the President’s first term. Congressional guidance was not sought</w:t>
      </w:r>
      <w:r w:rsidRPr="00A643E0">
        <w:t xml:space="preserve"> and Congress is not obligated to support anything.</w:t>
      </w:r>
    </w:p>
    <w:p w:rsidR="000B4B88" w:rsidRPr="00A643E0" w:rsidRDefault="000B4B88" w:rsidP="000B4B88">
      <w:pPr>
        <w:rPr>
          <w:rStyle w:val="StyleBoldUnderline"/>
        </w:rPr>
      </w:pPr>
      <w:r w:rsidRPr="00A643E0">
        <w:t xml:space="preserve">While it would be foolish to oppose a sound TPP on those grounds, </w:t>
      </w:r>
      <w:r w:rsidRPr="00A643E0">
        <w:rPr>
          <w:rStyle w:val="StyleBoldUnderline"/>
        </w:rPr>
        <w:t>we have no indication a sound TPP is forthcoming. The Administration has imposed such stringent limits on information concerning the talks that it is difficult for most interested observers to say what is settled, what is nearly settled, and what is quite unsettled.</w:t>
      </w:r>
    </w:p>
    <w:p w:rsidR="000B4B88" w:rsidRPr="00A643E0" w:rsidRDefault="000B4B88" w:rsidP="000B4B88">
      <w:r w:rsidRPr="00A643E0">
        <w:rPr>
          <w:rStyle w:val="StyleBoldUnderline"/>
        </w:rPr>
        <w:t>One implication is unclear timing. When will the TPP be ready for a vote? The answers range from late this year to early 2015. The TPP includes 12 members of very different sizes and stages of development. It must address difficult issues involving intellectual property and state-owned enterprises. From what little information is available, it will be a serious challenge to conclude discussion of these issues this year</w:t>
      </w:r>
      <w:r w:rsidRPr="00A643E0">
        <w:t>.</w:t>
      </w:r>
    </w:p>
    <w:p w:rsidR="000B4B88" w:rsidRPr="00A643E0" w:rsidRDefault="000B4B88" w:rsidP="000B4B88">
      <w:r w:rsidRPr="00A643E0">
        <w:t>And 2014 is an election year, when trade votes are traditionally put off to protect incumbents against protectionist challengers. Further, the TPP will likely be more sensitive for the party that controls the Senate, as Democrats’ union supporters may be unhappy at the thought of expanded economic ties with Asian and Latin American partners.</w:t>
      </w:r>
    </w:p>
    <w:p w:rsidR="000B4B88" w:rsidRPr="00A643E0" w:rsidRDefault="000B4B88" w:rsidP="000B4B88">
      <w:pPr>
        <w:rPr>
          <w:rStyle w:val="StyleBoldUnderline"/>
        </w:rPr>
      </w:pPr>
      <w:r w:rsidRPr="00A643E0">
        <w:t xml:space="preserve">Trade promotion authority is desirable because it heralds something positive. </w:t>
      </w:r>
      <w:r w:rsidRPr="00A643E0">
        <w:rPr>
          <w:rStyle w:val="StyleBoldUnderline"/>
        </w:rPr>
        <w:t>If TPA can improve the TPP even this late in the game, that case should be made explicitly and in detail. Otherwise, there is little reason to see the TPP as imminent and there is not especially much reason to see it as necessarily wonderful—too many core issues at least appear to be unresolved.</w:t>
      </w:r>
    </w:p>
    <w:p w:rsidR="000B4B88" w:rsidRPr="00A643E0" w:rsidRDefault="000B4B88" w:rsidP="000B4B88">
      <w:r w:rsidRPr="00A643E0">
        <w:rPr>
          <w:rStyle w:val="StyleBoldUnderline"/>
        </w:rPr>
        <w:t>That makes it hard to be particularly enthusiastic about TPA right now, either</w:t>
      </w:r>
      <w:r w:rsidRPr="00A643E0">
        <w:t>.</w:t>
      </w:r>
    </w:p>
    <w:p w:rsidR="000B4B88" w:rsidRPr="00A643E0" w:rsidRDefault="000B4B88" w:rsidP="00776222"/>
    <w:p w:rsidR="000B4B88" w:rsidRPr="00A643E0" w:rsidRDefault="000B4B88" w:rsidP="00776222"/>
    <w:p w:rsidR="000B4B88" w:rsidRPr="00A643E0" w:rsidRDefault="000B4B88" w:rsidP="00776222"/>
    <w:p w:rsidR="001379C7" w:rsidRPr="00A643E0" w:rsidRDefault="001379C7" w:rsidP="001379C7">
      <w:pPr>
        <w:pStyle w:val="Heading3"/>
        <w:rPr>
          <w:rFonts w:cs="Times New Roman"/>
        </w:rPr>
      </w:pPr>
      <w:r w:rsidRPr="00A643E0">
        <w:rPr>
          <w:rFonts w:cs="Times New Roman"/>
        </w:rPr>
        <w:lastRenderedPageBreak/>
        <w:t>AT – TPA Key to EU Trade Agreement</w:t>
      </w:r>
    </w:p>
    <w:p w:rsidR="001379C7" w:rsidRPr="00A643E0" w:rsidRDefault="001379C7" w:rsidP="001379C7"/>
    <w:p w:rsidR="001379C7" w:rsidRPr="00A643E0" w:rsidRDefault="001379C7" w:rsidP="001379C7">
      <w:pPr>
        <w:pStyle w:val="Heading4"/>
        <w:rPr>
          <w:rFonts w:cs="Times New Roman"/>
        </w:rPr>
      </w:pPr>
      <w:r w:rsidRPr="00A643E0">
        <w:rPr>
          <w:rFonts w:cs="Times New Roman"/>
        </w:rPr>
        <w:t>TPA not key – can negotiate without it</w:t>
      </w:r>
    </w:p>
    <w:p w:rsidR="001379C7" w:rsidRPr="00A643E0" w:rsidRDefault="001379C7" w:rsidP="001379C7">
      <w:pPr>
        <w:rPr>
          <w:rStyle w:val="StyleStyleBold12pt"/>
        </w:rPr>
      </w:pPr>
      <w:r w:rsidRPr="00A643E0">
        <w:rPr>
          <w:rStyle w:val="StyleStyleBold12pt"/>
        </w:rPr>
        <w:t xml:space="preserve">Needham, </w:t>
      </w:r>
      <w:proofErr w:type="gramStart"/>
      <w:r w:rsidRPr="00A643E0">
        <w:rPr>
          <w:rStyle w:val="StyleStyleBold12pt"/>
        </w:rPr>
        <w:t>The</w:t>
      </w:r>
      <w:proofErr w:type="gramEnd"/>
      <w:r w:rsidRPr="00A643E0">
        <w:rPr>
          <w:rStyle w:val="StyleStyleBold12pt"/>
        </w:rPr>
        <w:t xml:space="preserve"> Hill, 6-24-13</w:t>
      </w:r>
    </w:p>
    <w:p w:rsidR="001379C7" w:rsidRPr="00A643E0" w:rsidRDefault="001379C7" w:rsidP="001379C7">
      <w:r w:rsidRPr="00A643E0">
        <w:t>[Vicki, The Hill, “</w:t>
      </w:r>
      <w:proofErr w:type="spellStart"/>
      <w:r w:rsidRPr="00A643E0">
        <w:t>Froman</w:t>
      </w:r>
      <w:proofErr w:type="spellEnd"/>
      <w:r w:rsidRPr="00A643E0">
        <w:t xml:space="preserve">: Obama ‘ready to engage’ with Congress on fast track” </w:t>
      </w:r>
      <w:hyperlink r:id="rId53" w:history="1">
        <w:r w:rsidRPr="00A643E0">
          <w:rPr>
            <w:rStyle w:val="Hyperlink"/>
          </w:rPr>
          <w:t>http://thehill.com/blogs/on-the-money/1005-trade/307503-president-ready-to-engage-with-congress-on-fast-track</w:t>
        </w:r>
      </w:hyperlink>
      <w:r w:rsidRPr="00A643E0">
        <w:t>, accessed 7-13-13, AFB]</w:t>
      </w:r>
    </w:p>
    <w:p w:rsidR="001379C7" w:rsidRPr="00A643E0" w:rsidRDefault="001379C7" w:rsidP="001379C7"/>
    <w:p w:rsidR="001379C7" w:rsidRPr="00A643E0" w:rsidRDefault="001379C7" w:rsidP="001379C7">
      <w:r w:rsidRPr="00A643E0">
        <w:t xml:space="preserve">President Obama is ready to work with Congress to win fast-track trade negotiating authority, U.S. Trade Representative Michael </w:t>
      </w:r>
      <w:proofErr w:type="spellStart"/>
      <w:r w:rsidRPr="00A643E0">
        <w:t>Froman</w:t>
      </w:r>
      <w:proofErr w:type="spellEnd"/>
      <w:r w:rsidRPr="00A643E0">
        <w:t xml:space="preserve"> told The Hill on Monday in an exclusive interview.</w:t>
      </w:r>
    </w:p>
    <w:p w:rsidR="001379C7" w:rsidRPr="00A643E0" w:rsidRDefault="001379C7" w:rsidP="001379C7">
      <w:pPr>
        <w:rPr>
          <w:rStyle w:val="StyleBoldUnderline"/>
        </w:rPr>
      </w:pPr>
      <w:proofErr w:type="spellStart"/>
      <w:r w:rsidRPr="00A643E0">
        <w:rPr>
          <w:rStyle w:val="StyleBoldUnderline"/>
        </w:rPr>
        <w:t>Froman</w:t>
      </w:r>
      <w:proofErr w:type="spellEnd"/>
      <w:r w:rsidRPr="00A643E0">
        <w:rPr>
          <w:rStyle w:val="StyleBoldUnderline"/>
        </w:rPr>
        <w:t xml:space="preserve"> said the negotiating authority</w:t>
      </w:r>
      <w:r w:rsidRPr="00A643E0">
        <w:t xml:space="preserve"> “is a critical tool” but </w:t>
      </w:r>
      <w:r w:rsidRPr="00A643E0">
        <w:rPr>
          <w:rStyle w:val="StyleBoldUnderline"/>
        </w:rPr>
        <w:t>doesn’t need to be in place when the U.S. begins talks with the European Union on a $5 trillion trade deal in two weeks.</w:t>
      </w:r>
    </w:p>
    <w:p w:rsidR="001379C7" w:rsidRPr="00A643E0" w:rsidRDefault="001379C7" w:rsidP="001379C7">
      <w:r w:rsidRPr="00A643E0">
        <w:t xml:space="preserve"> Still, he said the Obama administration is “ready to engage” with lawmakers to hash out the authority, which lapsed during former President George W. Bush’s administration and would allow trade deals to move through Congress without amendments.</w:t>
      </w:r>
    </w:p>
    <w:p w:rsidR="001379C7" w:rsidRPr="00A643E0" w:rsidRDefault="001379C7" w:rsidP="001379C7">
      <w:pPr>
        <w:rPr>
          <w:rStyle w:val="StyleBoldUnderline"/>
        </w:rPr>
      </w:pPr>
      <w:r w:rsidRPr="00A643E0">
        <w:rPr>
          <w:rStyle w:val="StyleBoldUnderline"/>
        </w:rPr>
        <w:t xml:space="preserve"> It will be tougher for </w:t>
      </w:r>
      <w:proofErr w:type="spellStart"/>
      <w:r w:rsidRPr="00A643E0">
        <w:rPr>
          <w:rStyle w:val="StyleBoldUnderline"/>
        </w:rPr>
        <w:t>Froman</w:t>
      </w:r>
      <w:proofErr w:type="spellEnd"/>
      <w:r w:rsidRPr="00A643E0">
        <w:rPr>
          <w:rStyle w:val="StyleBoldUnderline"/>
        </w:rPr>
        <w:t xml:space="preserve"> to negotiate the EU deal</w:t>
      </w:r>
      <w:r w:rsidRPr="00A643E0">
        <w:t xml:space="preserve">, as well as the Trans-Pacific Partnership (TPP) with Japan and 11 other countries, </w:t>
      </w:r>
      <w:r w:rsidRPr="00A643E0">
        <w:rPr>
          <w:rStyle w:val="StyleBoldUnderline"/>
        </w:rPr>
        <w:t>without fast-track authority.</w:t>
      </w:r>
    </w:p>
    <w:p w:rsidR="001379C7" w:rsidRPr="00A643E0" w:rsidRDefault="001379C7" w:rsidP="001379C7">
      <w:pPr>
        <w:rPr>
          <w:rStyle w:val="StyleBoldUnderline"/>
        </w:rPr>
      </w:pPr>
      <w:r w:rsidRPr="00A643E0">
        <w:rPr>
          <w:rStyle w:val="StyleBoldUnderline"/>
        </w:rPr>
        <w:t xml:space="preserve"> Trading partners are more reluctant to make concessions if they believe a trade deal negotiated by the administration will later be changed by Congress.</w:t>
      </w:r>
    </w:p>
    <w:p w:rsidR="001379C7" w:rsidRPr="00A643E0" w:rsidRDefault="001379C7" w:rsidP="001379C7">
      <w:pPr>
        <w:rPr>
          <w:rStyle w:val="StyleBoldUnderline"/>
        </w:rPr>
      </w:pPr>
      <w:r w:rsidRPr="00A643E0">
        <w:rPr>
          <w:rStyle w:val="StyleBoldUnderline"/>
        </w:rPr>
        <w:t xml:space="preserve"> EU leaders have said they are not concerned about the lack of trade promotion authority because they expect it to get done soon.</w:t>
      </w:r>
    </w:p>
    <w:p w:rsidR="001379C7" w:rsidRPr="00A643E0" w:rsidRDefault="001379C7" w:rsidP="001379C7"/>
    <w:p w:rsidR="001379C7" w:rsidRPr="00A643E0" w:rsidRDefault="001379C7" w:rsidP="001379C7"/>
    <w:p w:rsidR="001379C7" w:rsidRPr="00A643E0" w:rsidRDefault="001379C7" w:rsidP="001379C7">
      <w:pPr>
        <w:pStyle w:val="Heading3"/>
        <w:rPr>
          <w:rFonts w:cs="Times New Roman"/>
        </w:rPr>
      </w:pPr>
      <w:r w:rsidRPr="00A643E0">
        <w:rPr>
          <w:rFonts w:cs="Times New Roman"/>
        </w:rPr>
        <w:lastRenderedPageBreak/>
        <w:t>AT – EU Trade Agreement</w:t>
      </w:r>
    </w:p>
    <w:p w:rsidR="001379C7" w:rsidRPr="00A643E0" w:rsidRDefault="001379C7" w:rsidP="001379C7"/>
    <w:p w:rsidR="001379C7" w:rsidRPr="00A643E0" w:rsidRDefault="001379C7" w:rsidP="001379C7">
      <w:pPr>
        <w:pStyle w:val="Heading4"/>
        <w:rPr>
          <w:rFonts w:cs="Times New Roman"/>
        </w:rPr>
      </w:pPr>
      <w:r w:rsidRPr="00A643E0">
        <w:rPr>
          <w:rFonts w:cs="Times New Roman"/>
        </w:rPr>
        <w:t>Double bind – either it won’t pass or if it does there’s no real impact</w:t>
      </w:r>
    </w:p>
    <w:p w:rsidR="001379C7" w:rsidRPr="00A643E0" w:rsidRDefault="001379C7" w:rsidP="001379C7">
      <w:pPr>
        <w:rPr>
          <w:rStyle w:val="StyleStyleBold12pt"/>
        </w:rPr>
      </w:pPr>
      <w:proofErr w:type="spellStart"/>
      <w:r w:rsidRPr="00A643E0">
        <w:rPr>
          <w:rStyle w:val="StyleStyleBold12pt"/>
        </w:rPr>
        <w:t>Dadush</w:t>
      </w:r>
      <w:proofErr w:type="spellEnd"/>
      <w:r w:rsidRPr="00A643E0">
        <w:rPr>
          <w:rStyle w:val="StyleStyleBold12pt"/>
        </w:rPr>
        <w:t>, Carnegie Endowment for International Peace International Economics Program Director, 13</w:t>
      </w:r>
    </w:p>
    <w:p w:rsidR="001379C7" w:rsidRPr="00A643E0" w:rsidRDefault="001379C7" w:rsidP="001379C7">
      <w:r w:rsidRPr="00A643E0">
        <w:t>(Uri, 3-18-13, “Don’t Buy the Hype on the Transatlantic Trade Deal,” http://www.carnegieendowment.org/2013/03/18/don-t-buy-hype-on-transatlantic-trade-deal/frd5, accessed 6-25-13)</w:t>
      </w:r>
    </w:p>
    <w:p w:rsidR="001379C7" w:rsidRPr="00A643E0" w:rsidRDefault="001379C7" w:rsidP="001379C7"/>
    <w:p w:rsidR="001379C7" w:rsidRPr="00A643E0" w:rsidRDefault="001379C7" w:rsidP="001379C7">
      <w:r w:rsidRPr="00A643E0">
        <w:t xml:space="preserve">But in a </w:t>
      </w:r>
      <w:proofErr w:type="spellStart"/>
      <w:r w:rsidRPr="00A643E0">
        <w:t>QandA</w:t>
      </w:r>
      <w:proofErr w:type="spellEnd"/>
      <w:r w:rsidRPr="00A643E0">
        <w:t xml:space="preserve">, Uri </w:t>
      </w:r>
      <w:proofErr w:type="spellStart"/>
      <w:r w:rsidRPr="00A643E0">
        <w:rPr>
          <w:rStyle w:val="StyleBoldUnderline"/>
        </w:rPr>
        <w:t>Dadush</w:t>
      </w:r>
      <w:proofErr w:type="spellEnd"/>
      <w:r w:rsidRPr="00A643E0">
        <w:t xml:space="preserve">, former director of international trade at the World Bank, </w:t>
      </w:r>
      <w:r w:rsidRPr="00A643E0">
        <w:rPr>
          <w:rStyle w:val="StyleBoldUnderline"/>
        </w:rPr>
        <w:t>warns that expectations are dangerously high. Reaching an agreement is likely to take much longer and produce significantly smaller gains than the optimistic calculations currently suggest</w:t>
      </w:r>
      <w:r w:rsidRPr="00A643E0">
        <w:t xml:space="preserve">. </w:t>
      </w:r>
      <w:r w:rsidRPr="00A643E0">
        <w:rPr>
          <w:rStyle w:val="StyleBoldUnderline"/>
        </w:rPr>
        <w:t xml:space="preserve">Beyond dashed </w:t>
      </w:r>
      <w:proofErr w:type="gramStart"/>
      <w:r w:rsidRPr="00A643E0">
        <w:rPr>
          <w:rStyle w:val="StyleBoldUnderline"/>
        </w:rPr>
        <w:t>expectations,</w:t>
      </w:r>
      <w:proofErr w:type="gramEnd"/>
      <w:r w:rsidRPr="00A643E0">
        <w:rPr>
          <w:rStyle w:val="StyleBoldUnderline"/>
        </w:rPr>
        <w:t xml:space="preserve"> the launch of these negotiations probably marks the final blow against the moribund Doha round of global trade</w:t>
      </w:r>
      <w:r w:rsidRPr="00A643E0">
        <w:t xml:space="preserve"> </w:t>
      </w:r>
      <w:r w:rsidRPr="00A643E0">
        <w:rPr>
          <w:rStyle w:val="StyleBoldUnderline"/>
        </w:rPr>
        <w:t>talks</w:t>
      </w:r>
      <w:r w:rsidRPr="00A643E0">
        <w:t>.</w:t>
      </w:r>
    </w:p>
    <w:p w:rsidR="001379C7" w:rsidRPr="00A643E0" w:rsidRDefault="001379C7" w:rsidP="001379C7"/>
    <w:p w:rsidR="001379C7" w:rsidRPr="00A643E0" w:rsidRDefault="001379C7" w:rsidP="001379C7">
      <w:pPr>
        <w:pStyle w:val="Heading4"/>
        <w:rPr>
          <w:rFonts w:cs="Times New Roman"/>
        </w:rPr>
      </w:pPr>
      <w:r w:rsidRPr="00A643E0">
        <w:rPr>
          <w:rFonts w:cs="Times New Roman"/>
        </w:rPr>
        <w:t>Won’t pass – key issues haven’t been addressed</w:t>
      </w:r>
    </w:p>
    <w:p w:rsidR="001379C7" w:rsidRPr="00A643E0" w:rsidRDefault="001379C7" w:rsidP="001379C7">
      <w:pPr>
        <w:rPr>
          <w:rStyle w:val="StyleStyleBold12pt"/>
        </w:rPr>
      </w:pPr>
      <w:proofErr w:type="spellStart"/>
      <w:r w:rsidRPr="00A643E0">
        <w:rPr>
          <w:rStyle w:val="StyleStyleBold12pt"/>
        </w:rPr>
        <w:t>Dadush</w:t>
      </w:r>
      <w:proofErr w:type="spellEnd"/>
      <w:r w:rsidRPr="00A643E0">
        <w:rPr>
          <w:rStyle w:val="StyleStyleBold12pt"/>
        </w:rPr>
        <w:t>, Carnegie Endowment for International Peace International Economics Program Director, 13</w:t>
      </w:r>
    </w:p>
    <w:p w:rsidR="001379C7" w:rsidRPr="00A643E0" w:rsidRDefault="001379C7" w:rsidP="001379C7">
      <w:r w:rsidRPr="00A643E0">
        <w:t>(Uri, 3-18-13, “Don’t Buy the Hype on the Transatlantic Trade Deal,” http://www.carnegieendowment.org/2013/03/18/don-t-buy-hype-on-transatlantic-trade-deal/frd5, accessed 6-25-13)</w:t>
      </w:r>
    </w:p>
    <w:p w:rsidR="001379C7" w:rsidRPr="00A643E0" w:rsidRDefault="001379C7" w:rsidP="001379C7"/>
    <w:p w:rsidR="001379C7" w:rsidRPr="00A643E0" w:rsidRDefault="001379C7" w:rsidP="001379C7">
      <w:pPr>
        <w:rPr>
          <w:rStyle w:val="StyleBoldUnderline"/>
        </w:rPr>
      </w:pPr>
      <w:r w:rsidRPr="00A643E0">
        <w:rPr>
          <w:rStyle w:val="StyleBoldUnderline"/>
        </w:rPr>
        <w:t>What complications could derail or stall the negotiations</w:t>
      </w:r>
      <w:proofErr w:type="gramStart"/>
      <w:r w:rsidRPr="00A643E0">
        <w:rPr>
          <w:rStyle w:val="StyleBoldUnderline"/>
        </w:rPr>
        <w:t>?</w:t>
      </w:r>
      <w:r w:rsidRPr="00A643E0">
        <w:rPr>
          <w:rStyle w:val="StyleBoldUnderline"/>
          <w:sz w:val="12"/>
        </w:rPr>
        <w:t>¶</w:t>
      </w:r>
      <w:proofErr w:type="gramEnd"/>
      <w:r w:rsidRPr="00A643E0">
        <w:rPr>
          <w:rStyle w:val="StyleBoldUnderline"/>
          <w:sz w:val="12"/>
        </w:rPr>
        <w:t xml:space="preserve"> </w:t>
      </w:r>
      <w:r w:rsidRPr="00A643E0">
        <w:t>Despite conventional wisdom,</w:t>
      </w:r>
      <w:r w:rsidRPr="00A643E0">
        <w:rPr>
          <w:rStyle w:val="StyleBoldUnderline"/>
        </w:rPr>
        <w:t xml:space="preserve"> the potential deal is not as comprehensive as people think. The negotiations may not cover subsidies for the agricultural industry and aircraft manufacturers</w:t>
      </w:r>
      <w:r w:rsidRPr="00A643E0">
        <w:t xml:space="preserve"> Boeing and Airbus. </w:t>
      </w:r>
      <w:r w:rsidRPr="00A643E0">
        <w:rPr>
          <w:rStyle w:val="StyleBoldUnderline"/>
        </w:rPr>
        <w:t>Nor has there been mention so far at least of the movement of temporary workers. These are important issues and their omission could result in a big lost opportunity or cause problems as the parties most interested in them may block the deal.</w:t>
      </w:r>
      <w:r w:rsidRPr="00A643E0">
        <w:rPr>
          <w:sz w:val="12"/>
        </w:rPr>
        <w:t xml:space="preserve">¶ </w:t>
      </w:r>
      <w:proofErr w:type="gramStart"/>
      <w:r w:rsidRPr="00A643E0">
        <w:rPr>
          <w:rStyle w:val="StyleBoldUnderline"/>
        </w:rPr>
        <w:t>There</w:t>
      </w:r>
      <w:proofErr w:type="gramEnd"/>
      <w:r w:rsidRPr="00A643E0">
        <w:rPr>
          <w:rStyle w:val="StyleBoldUnderline"/>
        </w:rPr>
        <w:t xml:space="preserve"> are several other complicating factors that could hold up negotiations</w:t>
      </w:r>
      <w:r w:rsidRPr="00A643E0">
        <w:t>.</w:t>
      </w:r>
      <w:r w:rsidRPr="00A643E0">
        <w:rPr>
          <w:sz w:val="12"/>
        </w:rPr>
        <w:t xml:space="preserve">¶ </w:t>
      </w:r>
      <w:r w:rsidRPr="00A643E0">
        <w:rPr>
          <w:rStyle w:val="StyleBoldUnderline"/>
        </w:rPr>
        <w:t>Tariffs will be harder to reduce than imagined</w:t>
      </w:r>
      <w:r w:rsidRPr="00A643E0">
        <w:t xml:space="preserve">. </w:t>
      </w:r>
      <w:r w:rsidRPr="00A643E0">
        <w:rPr>
          <w:rStyle w:val="StyleBoldUnderline"/>
        </w:rPr>
        <w:t>The reason the tariff peaks have existed for so long is that there are powerful vested interests involved that will not easily forgo their domestic advantages</w:t>
      </w:r>
      <w:r w:rsidRPr="00A643E0">
        <w:t xml:space="preserve">. </w:t>
      </w:r>
      <w:r w:rsidRPr="00A643E0">
        <w:rPr>
          <w:rStyle w:val="StyleBoldUnderline"/>
        </w:rPr>
        <w:t>Anything to do with agriculture is particularly sensitive, as special interest groups have strong organizational foundations and sway in their own regional political environments making them unusually powerful</w:t>
      </w:r>
      <w:r w:rsidRPr="00A643E0">
        <w:t xml:space="preserve">. For example, </w:t>
      </w:r>
      <w:r w:rsidRPr="00A643E0">
        <w:rPr>
          <w:rStyle w:val="StyleBoldUnderline"/>
        </w:rPr>
        <w:t>French farmers and the U.S. sugar and cotton industries exhibit a remarkable track record of victory over the general interest.</w:t>
      </w:r>
      <w:r w:rsidRPr="00A643E0">
        <w:rPr>
          <w:rStyle w:val="StyleBoldUnderline"/>
          <w:sz w:val="12"/>
        </w:rPr>
        <w:t xml:space="preserve">¶ </w:t>
      </w:r>
      <w:proofErr w:type="gramStart"/>
      <w:r w:rsidRPr="00A643E0">
        <w:t>And</w:t>
      </w:r>
      <w:proofErr w:type="gramEnd"/>
      <w:r w:rsidRPr="00A643E0">
        <w:t xml:space="preserve"> </w:t>
      </w:r>
      <w:r w:rsidRPr="00A643E0">
        <w:rPr>
          <w:rStyle w:val="StyleBoldUnderline"/>
        </w:rPr>
        <w:t>these negotiations are going to wade into some of the thorniest issues imaginable. Regulations are even more challenging than tariffs to negotiate.</w:t>
      </w:r>
      <w:r w:rsidRPr="00A643E0">
        <w:t xml:space="preserve"> Regulations are highly technical and exist for a reason, often to protect health, the environment, or safety. Tariffs are clearly protectionism. But it is usually entirely possible to argue over the merits of the regulations and there can be genuine differences of opinion among experts over what a change will do.</w:t>
      </w:r>
      <w:r w:rsidRPr="00A643E0">
        <w:rPr>
          <w:sz w:val="12"/>
        </w:rPr>
        <w:t xml:space="preserve">¶ </w:t>
      </w:r>
      <w:r w:rsidRPr="00A643E0">
        <w:t xml:space="preserve">Moreover, </w:t>
      </w:r>
      <w:r w:rsidRPr="00A643E0">
        <w:rPr>
          <w:rStyle w:val="StyleBoldUnderline"/>
        </w:rPr>
        <w:t>agreements on modifications to regulations cannot just be made between trade negotiators. It quickly becomes much more complicated because it involves other government agencies, such as the Food and Drug Administration or the Environmental Protection Agency in the U</w:t>
      </w:r>
      <w:r w:rsidRPr="00A643E0">
        <w:t xml:space="preserve">nited </w:t>
      </w:r>
      <w:r w:rsidRPr="00A643E0">
        <w:rPr>
          <w:rStyle w:val="StyleBoldUnderline"/>
        </w:rPr>
        <w:t>S</w:t>
      </w:r>
      <w:r w:rsidRPr="00A643E0">
        <w:t xml:space="preserve">tates, </w:t>
      </w:r>
      <w:r w:rsidRPr="00A643E0">
        <w:rPr>
          <w:rStyle w:val="StyleBoldUnderline"/>
        </w:rPr>
        <w:t>and agencies from all EU countries. Each of these agencies and national authorities will be relentlessly lobbied.</w:t>
      </w:r>
    </w:p>
    <w:p w:rsidR="001379C7" w:rsidRPr="00A643E0" w:rsidRDefault="001379C7" w:rsidP="001379C7">
      <w:pPr>
        <w:pStyle w:val="Heading4"/>
        <w:rPr>
          <w:rFonts w:cs="Times New Roman"/>
        </w:rPr>
      </w:pPr>
      <w:r w:rsidRPr="00A643E0">
        <w:rPr>
          <w:rFonts w:cs="Times New Roman"/>
        </w:rPr>
        <w:lastRenderedPageBreak/>
        <w:t>Won’t pass anytime soon</w:t>
      </w:r>
    </w:p>
    <w:p w:rsidR="001379C7" w:rsidRPr="00A643E0" w:rsidRDefault="001379C7" w:rsidP="001379C7">
      <w:pPr>
        <w:rPr>
          <w:rStyle w:val="StyleStyleBold12pt"/>
        </w:rPr>
      </w:pPr>
      <w:proofErr w:type="spellStart"/>
      <w:r w:rsidRPr="00A643E0">
        <w:rPr>
          <w:rStyle w:val="StyleStyleBold12pt"/>
        </w:rPr>
        <w:t>Dadush</w:t>
      </w:r>
      <w:proofErr w:type="spellEnd"/>
      <w:r w:rsidRPr="00A643E0">
        <w:rPr>
          <w:rStyle w:val="StyleStyleBold12pt"/>
        </w:rPr>
        <w:t>, Carnegie Endowment for International Peace International Economics Program Director, 13</w:t>
      </w:r>
    </w:p>
    <w:p w:rsidR="001379C7" w:rsidRPr="00A643E0" w:rsidRDefault="001379C7" w:rsidP="001379C7">
      <w:r w:rsidRPr="00A643E0">
        <w:t>(Uri, 3-18-13, “Don’t Buy the Hype on the Transatlantic Trade Deal,” http://www.carnegieendowment.org/2013/03/18/don-t-buy-hype-on-transatlantic-trade-deal/frd5, accessed 6-25-13)</w:t>
      </w:r>
    </w:p>
    <w:p w:rsidR="001379C7" w:rsidRPr="00A643E0" w:rsidRDefault="001379C7" w:rsidP="001379C7"/>
    <w:p w:rsidR="001379C7" w:rsidRPr="00A643E0" w:rsidRDefault="001379C7" w:rsidP="001379C7">
      <w:pPr>
        <w:rPr>
          <w:rStyle w:val="StyleBoldUnderline"/>
        </w:rPr>
      </w:pPr>
      <w:r w:rsidRPr="00A643E0">
        <w:rPr>
          <w:rStyle w:val="StyleBoldUnderline"/>
        </w:rPr>
        <w:t>Will a deal be reached?</w:t>
      </w:r>
    </w:p>
    <w:p w:rsidR="001379C7" w:rsidRPr="00A643E0" w:rsidRDefault="001379C7" w:rsidP="001379C7">
      <w:pPr>
        <w:rPr>
          <w:rStyle w:val="StyleBoldUnderline"/>
        </w:rPr>
      </w:pPr>
      <w:proofErr w:type="spellStart"/>
      <w:proofErr w:type="gramStart"/>
      <w:r w:rsidRPr="00A643E0">
        <w:rPr>
          <w:rStyle w:val="StyleBoldUnderline"/>
        </w:rPr>
        <w:t>Im</w:t>
      </w:r>
      <w:proofErr w:type="spellEnd"/>
      <w:r w:rsidRPr="00A643E0">
        <w:rPr>
          <w:rStyle w:val="StyleBoldUnderline"/>
        </w:rPr>
        <w:t xml:space="preserve"> skeptical</w:t>
      </w:r>
      <w:r w:rsidRPr="00A643E0">
        <w:t>.</w:t>
      </w:r>
      <w:proofErr w:type="gramEnd"/>
      <w:r w:rsidRPr="00A643E0">
        <w:t xml:space="preserve"> On paper there is a great deal the United States and Europe can do, and these prospects can help propel negotiations forward. But </w:t>
      </w:r>
      <w:r w:rsidRPr="00A643E0">
        <w:rPr>
          <w:rStyle w:val="StyleBoldUnderline"/>
        </w:rPr>
        <w:t>everything that needs to be addressed is complicated and, for very different reasons, political forces on both sides are more divided than ever.</w:t>
      </w:r>
    </w:p>
    <w:p w:rsidR="001379C7" w:rsidRPr="00A643E0" w:rsidRDefault="001379C7" w:rsidP="001379C7">
      <w:pPr>
        <w:rPr>
          <w:rStyle w:val="StyleBoldUnderline"/>
        </w:rPr>
      </w:pPr>
      <w:r w:rsidRPr="00A643E0">
        <w:rPr>
          <w:rStyle w:val="StyleBoldUnderline"/>
        </w:rPr>
        <w:t xml:space="preserve">Given all the obstacles, if a deal is reached it will almost certainly not happen before the end of Obamas term and will deliver a lot less than is promised. And there is a significant possibility that the deal </w:t>
      </w:r>
      <w:proofErr w:type="spellStart"/>
      <w:proofErr w:type="gramStart"/>
      <w:r w:rsidRPr="00A643E0">
        <w:rPr>
          <w:rStyle w:val="StyleBoldUnderline"/>
        </w:rPr>
        <w:t>wont</w:t>
      </w:r>
      <w:proofErr w:type="spellEnd"/>
      <w:proofErr w:type="gramEnd"/>
      <w:r w:rsidRPr="00A643E0">
        <w:rPr>
          <w:rStyle w:val="StyleBoldUnderline"/>
        </w:rPr>
        <w:t xml:space="preserve"> happen at all. Much simpler trade deals than this have faltered and fallen apart in the past.</w:t>
      </w:r>
    </w:p>
    <w:p w:rsidR="001379C7" w:rsidRPr="00A643E0" w:rsidRDefault="001379C7" w:rsidP="001379C7">
      <w:pPr>
        <w:rPr>
          <w:rStyle w:val="StyleBoldUnderline"/>
        </w:rPr>
      </w:pPr>
    </w:p>
    <w:p w:rsidR="001379C7" w:rsidRPr="00A643E0" w:rsidRDefault="001379C7" w:rsidP="001379C7">
      <w:pPr>
        <w:pStyle w:val="Heading4"/>
        <w:rPr>
          <w:rFonts w:cs="Times New Roman"/>
        </w:rPr>
      </w:pPr>
      <w:r w:rsidRPr="00A643E0">
        <w:rPr>
          <w:rFonts w:cs="Times New Roman"/>
        </w:rPr>
        <w:t>No economy impact – can’t predict outcome</w:t>
      </w:r>
    </w:p>
    <w:p w:rsidR="001379C7" w:rsidRPr="00A643E0" w:rsidRDefault="001379C7" w:rsidP="001379C7">
      <w:pPr>
        <w:rPr>
          <w:rStyle w:val="StyleStyleBold12pt"/>
        </w:rPr>
      </w:pPr>
      <w:proofErr w:type="spellStart"/>
      <w:r w:rsidRPr="00A643E0">
        <w:rPr>
          <w:rStyle w:val="StyleStyleBold12pt"/>
        </w:rPr>
        <w:t>Dadush</w:t>
      </w:r>
      <w:proofErr w:type="spellEnd"/>
      <w:r w:rsidRPr="00A643E0">
        <w:rPr>
          <w:rStyle w:val="StyleStyleBold12pt"/>
        </w:rPr>
        <w:t>, Carnegie Endowment for International Peace International Economics Program Director, 13</w:t>
      </w:r>
    </w:p>
    <w:p w:rsidR="001379C7" w:rsidRPr="00A643E0" w:rsidRDefault="001379C7" w:rsidP="001379C7">
      <w:r w:rsidRPr="00A643E0">
        <w:t>(Uri, 3-18-13, “Don’t Buy the Hype on the Transatlantic Trade Deal,” http://www.carnegieendowment.org/2013/03/18/don-t-buy-hype-on-transatlantic-trade-deal/frd5, accessed 6-25-13)</w:t>
      </w:r>
    </w:p>
    <w:p w:rsidR="001379C7" w:rsidRPr="00A643E0" w:rsidRDefault="001379C7" w:rsidP="001379C7"/>
    <w:p w:rsidR="001379C7" w:rsidRPr="00A643E0" w:rsidRDefault="001379C7" w:rsidP="001379C7">
      <w:pPr>
        <w:rPr>
          <w:rStyle w:val="StyleBoldUnderline"/>
        </w:rPr>
      </w:pPr>
      <w:r w:rsidRPr="00A643E0">
        <w:rPr>
          <w:rStyle w:val="StyleBoldUnderline"/>
        </w:rPr>
        <w:t>Will a deal impact global trade talks and benefit the world economy?</w:t>
      </w:r>
    </w:p>
    <w:p w:rsidR="001379C7" w:rsidRPr="00A643E0" w:rsidRDefault="001379C7" w:rsidP="001379C7">
      <w:r w:rsidRPr="00A643E0">
        <w:rPr>
          <w:rStyle w:val="StyleBoldUnderline"/>
        </w:rPr>
        <w:t>If it works, the deal will lead to significant gains, just not to the degree currently touted by supporters. While estimates of 1 percent gains in GDP in both the U</w:t>
      </w:r>
      <w:r w:rsidRPr="00A643E0">
        <w:t xml:space="preserve">nited </w:t>
      </w:r>
      <w:r w:rsidRPr="00A643E0">
        <w:rPr>
          <w:rStyle w:val="StyleBoldUnderline"/>
        </w:rPr>
        <w:t>S</w:t>
      </w:r>
      <w:r w:rsidRPr="00A643E0">
        <w:t xml:space="preserve">tates </w:t>
      </w:r>
      <w:r w:rsidRPr="00A643E0">
        <w:rPr>
          <w:rStyle w:val="StyleBoldUnderline"/>
        </w:rPr>
        <w:t xml:space="preserve">and the EU are tossed around, </w:t>
      </w:r>
      <w:proofErr w:type="gramStart"/>
      <w:r w:rsidRPr="00A643E0">
        <w:rPr>
          <w:rStyle w:val="StyleBoldUnderline"/>
        </w:rPr>
        <w:t>its</w:t>
      </w:r>
      <w:proofErr w:type="gramEnd"/>
      <w:r w:rsidRPr="00A643E0">
        <w:rPr>
          <w:rStyle w:val="StyleBoldUnderline"/>
        </w:rPr>
        <w:t xml:space="preserve"> actually extraordinarily difficult to make those calculations. Because the EU accounts for a larger part of U.S. trade than the United States does for the EU, the United States may gain more proportionally</w:t>
      </w:r>
      <w:r w:rsidRPr="00A643E0">
        <w:t>.</w:t>
      </w:r>
    </w:p>
    <w:p w:rsidR="00993678" w:rsidRPr="00A643E0" w:rsidRDefault="00993678" w:rsidP="00993678">
      <w:pPr>
        <w:pStyle w:val="Heading3"/>
        <w:rPr>
          <w:rFonts w:cs="Times New Roman"/>
        </w:rPr>
      </w:pPr>
      <w:r w:rsidRPr="00A643E0">
        <w:rPr>
          <w:rFonts w:cs="Times New Roman"/>
        </w:rPr>
        <w:lastRenderedPageBreak/>
        <w:t>AT</w:t>
      </w:r>
      <w:r w:rsidR="000B4B88" w:rsidRPr="00A643E0">
        <w:rPr>
          <w:rFonts w:cs="Times New Roman"/>
        </w:rPr>
        <w:t xml:space="preserve"> –</w:t>
      </w:r>
      <w:r w:rsidRPr="00A643E0">
        <w:rPr>
          <w:rFonts w:cs="Times New Roman"/>
        </w:rPr>
        <w:t xml:space="preserve"> Clean TPA Key to Trade Agreements</w:t>
      </w:r>
    </w:p>
    <w:p w:rsidR="00993678" w:rsidRPr="00A643E0" w:rsidRDefault="00993678" w:rsidP="00993678"/>
    <w:p w:rsidR="00993678" w:rsidRPr="00A643E0" w:rsidRDefault="00993678" w:rsidP="00993678">
      <w:pPr>
        <w:pStyle w:val="Heading4"/>
        <w:rPr>
          <w:rFonts w:cs="Times New Roman"/>
        </w:rPr>
      </w:pPr>
      <w:r w:rsidRPr="00A643E0">
        <w:rPr>
          <w:rFonts w:cs="Times New Roman"/>
        </w:rPr>
        <w:t>Linking TPA to Trade Adjustment Assistance key to bolstering support for agreements</w:t>
      </w:r>
    </w:p>
    <w:p w:rsidR="00993678" w:rsidRPr="00A643E0" w:rsidRDefault="00993678" w:rsidP="00993678">
      <w:pPr>
        <w:rPr>
          <w:rStyle w:val="StyleStyleBold12pt"/>
        </w:rPr>
      </w:pPr>
      <w:proofErr w:type="spellStart"/>
      <w:r w:rsidRPr="00A643E0">
        <w:rPr>
          <w:rStyle w:val="StyleStyleBold12pt"/>
        </w:rPr>
        <w:t>Soltas</w:t>
      </w:r>
      <w:proofErr w:type="spellEnd"/>
      <w:r w:rsidRPr="00A643E0">
        <w:rPr>
          <w:rStyle w:val="StyleStyleBold12pt"/>
        </w:rPr>
        <w:t>, Bloomberg’s Ticker blog, 6-12-13</w:t>
      </w:r>
    </w:p>
    <w:p w:rsidR="00993678" w:rsidRPr="00A643E0" w:rsidRDefault="00993678" w:rsidP="00993678">
      <w:r w:rsidRPr="00A643E0">
        <w:t xml:space="preserve">[Evan, Bloomberg, “A Fairer Way to Fast-Track Trade Deals”, </w:t>
      </w:r>
      <w:hyperlink r:id="rId54" w:history="1">
        <w:r w:rsidRPr="00A643E0">
          <w:rPr>
            <w:rStyle w:val="Hyperlink"/>
          </w:rPr>
          <w:t>http://www.bloomberg.com/news/2013-06-12/a-fairer-way-to-fast-track-trade-deals.html</w:t>
        </w:r>
      </w:hyperlink>
      <w:r w:rsidRPr="00A643E0">
        <w:t>, accessed 7-14-13, AFB]</w:t>
      </w:r>
    </w:p>
    <w:p w:rsidR="00993678" w:rsidRPr="00A643E0" w:rsidRDefault="00993678" w:rsidP="00993678">
      <w:pPr>
        <w:rPr>
          <w:rStyle w:val="StyleBoldUnderline"/>
        </w:rPr>
      </w:pPr>
    </w:p>
    <w:p w:rsidR="00993678" w:rsidRPr="00A643E0" w:rsidRDefault="00993678" w:rsidP="00993678">
      <w:pPr>
        <w:rPr>
          <w:rStyle w:val="StyleBoldUnderline"/>
        </w:rPr>
      </w:pPr>
      <w:r w:rsidRPr="00A643E0">
        <w:rPr>
          <w:rStyle w:val="StyleBoldUnderline"/>
        </w:rPr>
        <w:t>There are arguments against fast-track authority</w:t>
      </w:r>
      <w:r w:rsidRPr="00A643E0">
        <w:t xml:space="preserve">, too. </w:t>
      </w:r>
      <w:r w:rsidRPr="00A643E0">
        <w:rPr>
          <w:rStyle w:val="StyleBoldUnderline"/>
        </w:rPr>
        <w:t>It limits congressional input on the content</w:t>
      </w:r>
      <w:r w:rsidRPr="00A643E0">
        <w:t xml:space="preserve"> of trade agreements, </w:t>
      </w:r>
      <w:r w:rsidRPr="00A643E0">
        <w:rPr>
          <w:rStyle w:val="StyleBoldUnderline"/>
        </w:rPr>
        <w:t>and it tilts the balance of legislative power in favor of those who gain from liberal trade and away from those who might be injured by it. These are fair points, but both can be addressed while restoring authority.</w:t>
      </w:r>
    </w:p>
    <w:p w:rsidR="00993678" w:rsidRPr="00A643E0" w:rsidRDefault="00993678" w:rsidP="00993678">
      <w:pPr>
        <w:rPr>
          <w:rStyle w:val="StyleBoldUnderline"/>
        </w:rPr>
      </w:pPr>
      <w:r w:rsidRPr="00A643E0">
        <w:rPr>
          <w:rStyle w:val="StyleBoldUnderline"/>
        </w:rPr>
        <w:t>Congress isn't looking to negotiate the agreements themselves -- what its members want is a voice early in the process</w:t>
      </w:r>
      <w:r w:rsidRPr="00A643E0">
        <w:t xml:space="preserve">. Under the old authority, congressional hearings about the treaty happened late and outside the legislative process. </w:t>
      </w:r>
      <w:r w:rsidRPr="00A643E0">
        <w:rPr>
          <w:rStyle w:val="StyleBoldUnderline"/>
        </w:rPr>
        <w:t>In a new authority, relevant committees could be given automatic hearings whenever the president notifies Congress of his intention to begin negotiations, with regular meetings to follow.</w:t>
      </w:r>
    </w:p>
    <w:p w:rsidR="00993678" w:rsidRPr="00A643E0" w:rsidRDefault="00993678" w:rsidP="00993678">
      <w:pPr>
        <w:rPr>
          <w:rStyle w:val="StyleBoldUnderline"/>
        </w:rPr>
      </w:pPr>
      <w:r w:rsidRPr="00A643E0">
        <w:rPr>
          <w:rStyle w:val="StyleBoldUnderline"/>
        </w:rPr>
        <w:t>To encourage policies that mitigate the impact of trade agreements, a new trade-promotion authority could provide for a similar up-or-down vote on an associated domestic-policy bill. This</w:t>
      </w:r>
      <w:r w:rsidRPr="00A643E0">
        <w:t xml:space="preserve"> would have to exclude tariff or other trade measures but </w:t>
      </w:r>
      <w:r w:rsidRPr="00A643E0">
        <w:rPr>
          <w:rStyle w:val="StyleBoldUnderline"/>
        </w:rPr>
        <w:t>could include, for instance, an expanded Trade Adjustment Assistance Program, which provides aid, re-training and career counseling to displaced workers. The package would equalize the leverage of trade and labor interests.</w:t>
      </w:r>
    </w:p>
    <w:p w:rsidR="00993678" w:rsidRPr="00A643E0" w:rsidRDefault="00993678" w:rsidP="00993678">
      <w:pPr>
        <w:rPr>
          <w:rStyle w:val="StyleBoldUnderline"/>
        </w:rPr>
      </w:pPr>
      <w:r w:rsidRPr="00A643E0">
        <w:rPr>
          <w:rStyle w:val="StyleBoldUnderline"/>
        </w:rPr>
        <w:t>Trade promotion authority is an essential tool -- there's no other way to get round the commitment problem it addresses. But linking fast-track authority to trade-adjustment policies would give even better results.</w:t>
      </w:r>
    </w:p>
    <w:p w:rsidR="00993678" w:rsidRPr="00A643E0" w:rsidRDefault="00993678" w:rsidP="00993678">
      <w:pPr>
        <w:rPr>
          <w:rStyle w:val="StyleBoldUnderline"/>
        </w:rPr>
      </w:pPr>
    </w:p>
    <w:p w:rsidR="00993678" w:rsidRPr="00A643E0" w:rsidRDefault="00993678" w:rsidP="00993678"/>
    <w:p w:rsidR="00993678" w:rsidRPr="00A643E0" w:rsidRDefault="00993678" w:rsidP="00B42C13"/>
    <w:p w:rsidR="00DD5D7A" w:rsidRPr="00A643E0" w:rsidRDefault="00DD5D7A" w:rsidP="00DD5D7A">
      <w:pPr>
        <w:pStyle w:val="Heading3"/>
        <w:rPr>
          <w:rFonts w:cs="Times New Roman"/>
        </w:rPr>
      </w:pPr>
      <w:r w:rsidRPr="00A643E0">
        <w:rPr>
          <w:rFonts w:cs="Times New Roman"/>
        </w:rPr>
        <w:lastRenderedPageBreak/>
        <w:t>TPA Bad – Environment</w:t>
      </w:r>
    </w:p>
    <w:p w:rsidR="00DD5D7A" w:rsidRPr="00A643E0" w:rsidRDefault="00DD5D7A" w:rsidP="00DD5D7A"/>
    <w:p w:rsidR="00DD5D7A" w:rsidRPr="00A643E0" w:rsidRDefault="00DD5D7A" w:rsidP="00DD5D7A">
      <w:pPr>
        <w:pStyle w:val="Heading4"/>
        <w:rPr>
          <w:rStyle w:val="StyleStyleBold12pt"/>
          <w:rFonts w:cs="Times New Roman"/>
        </w:rPr>
      </w:pPr>
      <w:r w:rsidRPr="00A643E0">
        <w:rPr>
          <w:rFonts w:cs="Times New Roman"/>
        </w:rPr>
        <w:t>TPA bad – eliminates opportunity to revise bad agreements – allows agreements like the TPP that destroy the environment</w:t>
      </w:r>
    </w:p>
    <w:p w:rsidR="00DD5D7A" w:rsidRPr="00A643E0" w:rsidRDefault="00DD5D7A" w:rsidP="00DD5D7A">
      <w:pPr>
        <w:rPr>
          <w:rStyle w:val="StyleStyleBold12pt"/>
        </w:rPr>
      </w:pPr>
      <w:r w:rsidRPr="00A643E0">
        <w:rPr>
          <w:rStyle w:val="StyleStyleBold12pt"/>
        </w:rPr>
        <w:t>Nash-Hoff, Huffington Post contributor, 7-10-13</w:t>
      </w:r>
    </w:p>
    <w:p w:rsidR="00DD5D7A" w:rsidRPr="00A643E0" w:rsidRDefault="00DD5D7A" w:rsidP="00DD5D7A">
      <w:r w:rsidRPr="00A643E0">
        <w:t>[Huffington Post, “The Trans-Pacific Partnership Trade Agreement Would Harm Our Environment”, Lexis, accessed 7-12-13]</w:t>
      </w:r>
    </w:p>
    <w:p w:rsidR="00DD5D7A" w:rsidRPr="00A643E0" w:rsidRDefault="00DD5D7A" w:rsidP="00DD5D7A"/>
    <w:p w:rsidR="00DD5D7A" w:rsidRPr="00A643E0" w:rsidRDefault="00DD5D7A" w:rsidP="00DD5D7A">
      <w:r w:rsidRPr="00A643E0">
        <w:t xml:space="preserve">Jul 10, 2013 (The Huffington </w:t>
      </w:r>
      <w:proofErr w:type="spellStart"/>
      <w:r w:rsidRPr="00A643E0">
        <w:t>Post:http</w:t>
      </w:r>
      <w:proofErr w:type="spellEnd"/>
      <w:r w:rsidRPr="00A643E0">
        <w:t xml:space="preserve">://www.huffingtonpost.com/ Delivered by </w:t>
      </w:r>
      <w:proofErr w:type="spellStart"/>
      <w:r w:rsidRPr="00A643E0">
        <w:t>Newstex</w:t>
      </w:r>
      <w:proofErr w:type="spellEnd"/>
      <w:r w:rsidRPr="00A643E0">
        <w:t>)</w:t>
      </w:r>
    </w:p>
    <w:p w:rsidR="00DD5D7A" w:rsidRPr="00A643E0" w:rsidRDefault="00DD5D7A" w:rsidP="00DD5D7A">
      <w:r w:rsidRPr="00A643E0">
        <w:rPr>
          <w:rStyle w:val="StyleBoldUnderline"/>
        </w:rPr>
        <w:t>Proponents say that the Trans Pacific Partnership (TPP) trade agreement would be a platform for economic integration and government deregulation for nations surrounding the Pacific Rim and facilitate free trade to counter China's financial influence in Asia and the Pacific.</w:t>
      </w:r>
      <w:r w:rsidRPr="00A643E0">
        <w:t xml:space="preserve"> The negotiating parties include Australia, Brunei, Canada, Chile, Malaysia, Mexico, New Zealand, Peru, Singapore, Vietnam, and the United States. Japan also announced its intention to join the agreement last spring. Because the TPP is intended as a "docking agreement," other Pacific Rim countries could join over time, and the Philippines, Thailand, Colombia, and others are already expressing interest.</w:t>
      </w:r>
    </w:p>
    <w:p w:rsidR="00DD5D7A" w:rsidRPr="00A643E0" w:rsidRDefault="00DD5D7A" w:rsidP="00DD5D7A">
      <w:r w:rsidRPr="00A643E0">
        <w:rPr>
          <w:rStyle w:val="StyleBoldUnderline"/>
        </w:rPr>
        <w:t>The TPP is poised to become the largest Free Trade Agreement in the world</w:t>
      </w:r>
      <w:r w:rsidRPr="00A643E0">
        <w:t xml:space="preserve">. According to </w:t>
      </w:r>
      <w:proofErr w:type="gramStart"/>
      <w:r w:rsidRPr="00A643E0">
        <w:t>CitizensTrade.org[</w:t>
      </w:r>
      <w:proofErr w:type="gramEnd"/>
      <w:r w:rsidRPr="00A643E0">
        <w:t xml:space="preserve">1], "The ongoing, multi-year negotiations over the TPP are supposed to conclude this year, so </w:t>
      </w:r>
      <w:r w:rsidRPr="00A643E0">
        <w:rPr>
          <w:rStyle w:val="StyleBoldUnderline"/>
        </w:rPr>
        <w:t>the window of opportunity for preventing this free trade agreement is rapidly closing."</w:t>
      </w:r>
    </w:p>
    <w:p w:rsidR="00DD5D7A" w:rsidRPr="00A643E0" w:rsidRDefault="00DD5D7A" w:rsidP="00DD5D7A">
      <w:r w:rsidRPr="00A643E0">
        <w:t xml:space="preserve">Among other reasons about which I have written </w:t>
      </w:r>
      <w:proofErr w:type="gramStart"/>
      <w:r w:rsidRPr="00A643E0">
        <w:t>previously[</w:t>
      </w:r>
      <w:proofErr w:type="gramEnd"/>
      <w:r w:rsidRPr="00A643E0">
        <w:t xml:space="preserve">2], opponents of the TPP say it would harm our planet's environment, subverting climate change measures and regulation of mining, land use, and biotechnology. </w:t>
      </w:r>
      <w:r w:rsidRPr="00A643E0">
        <w:rPr>
          <w:rStyle w:val="StyleBoldUnderline"/>
        </w:rPr>
        <w:t>The Pacific Rim is an area of great significance from an environmental perspective. It includes Australia's Great Barrier Reef, the world's largest coral reef system, home to more than 11,000 species. It includes Peru and its Amazon Rainforest -- one of the most biologically diverse areas on Earth</w:t>
      </w:r>
      <w:r w:rsidRPr="00A643E0">
        <w:t xml:space="preserve">. </w:t>
      </w:r>
    </w:p>
    <w:p w:rsidR="00DD5D7A" w:rsidRPr="00A643E0" w:rsidRDefault="00DD5D7A" w:rsidP="00DD5D7A">
      <w:r w:rsidRPr="00A643E0">
        <w:t>In May 2007, citizen-led advocacy groups including the http://sierraclub.org/trade/downloads/TPP-LNG%20Factsheet%20FINAL.</w:t>
      </w:r>
      <w:r w:rsidRPr="00A643E0">
        <w:rPr>
          <w:rStyle w:val="StyleBoldUnderline"/>
        </w:rPr>
        <w:t>pdfSierra Club forged a bipartisan consensus that set the minimum standards for environment, labor and other provisions to be included in future trade agreements</w:t>
      </w:r>
      <w:r w:rsidRPr="00A643E0">
        <w:t xml:space="preserve">. </w:t>
      </w:r>
      <w:r w:rsidRPr="00A643E0">
        <w:rPr>
          <w:rStyle w:val="StyleBoldUnderline"/>
        </w:rPr>
        <w:t>According to sections of the TPP that have been leaked, it appears that these minimum standards are being ignored.</w:t>
      </w:r>
      <w:r w:rsidRPr="00A643E0">
        <w:t xml:space="preserve"> </w:t>
      </w:r>
    </w:p>
    <w:p w:rsidR="00DD5D7A" w:rsidRPr="00A643E0" w:rsidRDefault="00DD5D7A" w:rsidP="00DD5D7A">
      <w:r w:rsidRPr="00A643E0">
        <w:t xml:space="preserve">It is essential that the environment chapter of the TPP build on the environmental protection progress that has been made: </w:t>
      </w:r>
    </w:p>
    <w:p w:rsidR="00DD5D7A" w:rsidRPr="00A643E0" w:rsidRDefault="00DD5D7A" w:rsidP="00DD5D7A">
      <w:r w:rsidRPr="00A643E0">
        <w:t>"At the minimum, the chapter should be binding and subject to the same dispute settlement provisions as commercial chapters; ensure that countries uphold and strengthen their domestic environmental laws and policies and their obligations under agreed multilateral environmental agreements; and include biding provisions to address the core environment and conservation challenges of the Pacific Rim region, such as efforts to combat illegal trade in wood, wood products, and wildlife and to strengthen fisheries management."</w:t>
      </w:r>
    </w:p>
    <w:p w:rsidR="00DD5D7A" w:rsidRPr="00A643E0" w:rsidRDefault="00DD5D7A" w:rsidP="00DD5D7A">
      <w:r w:rsidRPr="00A643E0">
        <w:rPr>
          <w:rStyle w:val="StyleBoldUnderline"/>
        </w:rPr>
        <w:t>If you "Google" TPP and the environment, you come up with more than 20 pages of articles by one organization after another and one author after another expressing reasons why the TPP would harm the environment.</w:t>
      </w:r>
      <w:r w:rsidRPr="00A643E0">
        <w:t xml:space="preserve"> The opposition to the TPP began as early as 2011 when the first drafts were leaked and intensified in 2012. These organizations include the http://sierraclub.org/trade/downloads/TPP-LNG%20Factsheet%20FINAL.pdfSierra Club, http://www.citizen.org/Page.aspx?pid=5411frcrld=Public Citizen </w:t>
      </w:r>
      <w:proofErr w:type="gramStart"/>
      <w:r w:rsidRPr="00A643E0">
        <w:t>group</w:t>
      </w:r>
      <w:proofErr w:type="gramEnd"/>
      <w:r w:rsidRPr="00A643E0">
        <w:t xml:space="preserve"> (founded by Ralph Nader), the http://www.citizenstrade.org/ctc/trade-policies/tpp-potential-trade-policy-problems/Citizens Trade Campaign, and http://economyincrisis.org/content/the-trans-pacific-partnership-tpp-will-cause-continued-harm-to-u-s-economy-manufacturingEconomy in Crisis, among many others. A common thread of the </w:t>
      </w:r>
      <w:r w:rsidRPr="00A643E0">
        <w:lastRenderedPageBreak/>
        <w:t>articles is either a subtle or overt accusation that President Obama has "sold out" to Wall Street/big banks and multinational/transnational corporations.</w:t>
      </w:r>
    </w:p>
    <w:p w:rsidR="00DD5D7A" w:rsidRPr="00A643E0" w:rsidRDefault="00DD5D7A" w:rsidP="00DD5D7A">
      <w:r w:rsidRPr="00A643E0">
        <w:t xml:space="preserve">On their website, Union-backed http://wepartypatriots.com/wp/2012/12/03/the-trans-pacific-parterships-international-tribunals-will-take-corporate-personhood-to-the-level-of-corporate-super-humanism/We Party Patriots states, "...the Trans-Pacific Partnership (TPP) is being put together in extreme secrecy. This secrecy comes complete with a total lack of mainstream media coverage despite serious potential long-term effects. Leaked documents show that </w:t>
      </w:r>
      <w:r w:rsidRPr="00A643E0">
        <w:rPr>
          <w:rStyle w:val="StyleBoldUnderline"/>
        </w:rPr>
        <w:t>the TPP will have a chilling effect on the ability of the United States government to take legal action against multi-national corporations for their abuses of environmental, agricultural, and labor laws</w:t>
      </w:r>
      <w:r w:rsidRPr="00A643E0">
        <w:t>."</w:t>
      </w:r>
    </w:p>
    <w:p w:rsidR="00DD5D7A" w:rsidRPr="00A643E0" w:rsidRDefault="00DD5D7A" w:rsidP="00DD5D7A">
      <w:r w:rsidRPr="00A643E0">
        <w:t>The Fair World Project's website http://fairworldproject.org/wp-content/uploads/2013/03/FWP_Spring_publication_2013_page12.pdfstates that in late 2012, "a group of labor leaders, trade justice advocates, family farmers, environmentalists, food sovereignty groups and others from the U.S., Canada and Mexico created a 'North American Unity Statement Opposing NAFTA Expansion through the Trans-Pacific Partnership (TPP),' with the goal of uniting 1,000 organizations in opposition to the TPP."</w:t>
      </w:r>
    </w:p>
    <w:p w:rsidR="00DD5D7A" w:rsidRPr="00A643E0" w:rsidRDefault="00DD5D7A" w:rsidP="00DD5D7A">
      <w:r w:rsidRPr="00A643E0">
        <w:t xml:space="preserve">On March 7, 2013,http://www.foe.org/news/archives/2013-03-new-video-peril-in-the-pacific </w:t>
      </w:r>
      <w:r w:rsidRPr="00A643E0">
        <w:rPr>
          <w:rStyle w:val="StyleBoldUnderline"/>
        </w:rPr>
        <w:t>Friends of the Earth announced that it had released a new video, "Peril in the Pacific: Trans Pacific trade agreement threatens people and the planet</w:t>
      </w:r>
      <w:r w:rsidRPr="00A643E0">
        <w:t>." The video illustrates these threats by telling the story of "http://www.newyorker.com/reporting/2012/01/09/120109fa_fact_keefe?currentPage=allChevron v. Ecuador" international investment suit brought under an existing U.S. treaty. The video raises questions like: "Who should pay to clean up what has been called the "http://www.foe.org/news/blog/2012-02-the-rainforest-chernobyl--will-us-investment-</w:t>
      </w:r>
      <w:proofErr w:type="spellStart"/>
      <w:r w:rsidRPr="00A643E0">
        <w:t>treatyRainforest</w:t>
      </w:r>
      <w:proofErr w:type="spellEnd"/>
      <w:r w:rsidRPr="00A643E0">
        <w:t xml:space="preserve"> Chernobyl" in the Ecuadorian Amazon? Why are the people of the rainforest who suffered the most not represented at the international tribunal hearing the case? Is it U.S. policy to favor the financial interests of multi-national corporations over people and the environment in such disputes?"</w:t>
      </w:r>
    </w:p>
    <w:p w:rsidR="00DD5D7A" w:rsidRPr="00A643E0" w:rsidRDefault="00DD5D7A" w:rsidP="00DD5D7A">
      <w:pPr>
        <w:rPr>
          <w:rStyle w:val="StyleBoldUnderline"/>
        </w:rPr>
      </w:pPr>
      <w:r w:rsidRPr="00A643E0">
        <w:rPr>
          <w:rStyle w:val="StyleBoldUnderline"/>
        </w:rPr>
        <w:t xml:space="preserve">The video also asks why the negotiating framework for the TPP favors Wall Street and multinational corporations at the expense of current U. S. environmental and climate policy and why does it allow multinational corporations to challenge laws that protect our air, land and water. </w:t>
      </w:r>
    </w:p>
    <w:p w:rsidR="00DD5D7A" w:rsidRPr="00A643E0" w:rsidRDefault="00DD5D7A" w:rsidP="00DD5D7A">
      <w:pPr>
        <w:rPr>
          <w:rStyle w:val="StyleBoldUnderline"/>
        </w:rPr>
      </w:pPr>
      <w:r w:rsidRPr="00A643E0">
        <w:rPr>
          <w:rStyle w:val="StyleBoldUnderline"/>
        </w:rPr>
        <w:t xml:space="preserve">Because the Asia-Pacific region accounts for about one third of all the threatened species in the world, Friends of the Earth is concerned that the TPP trade agreement potentially checkmates many of our country's past environmental victories and would block new initiatives. The natural environment and rich biodiversity of the Pacific Rim are threatened by illegal and/or unsustainable commercial exploitation of the ocean, natural resources, and forests. </w:t>
      </w:r>
    </w:p>
    <w:p w:rsidR="00DD5D7A" w:rsidRPr="00A643E0" w:rsidRDefault="00DD5D7A" w:rsidP="00DD5D7A">
      <w:pPr>
        <w:rPr>
          <w:rStyle w:val="StyleBoldUnderline"/>
        </w:rPr>
      </w:pPr>
      <w:proofErr w:type="gramStart"/>
      <w:r w:rsidRPr="00A643E0">
        <w:rPr>
          <w:rStyle w:val="StyleBoldUnderline"/>
        </w:rPr>
        <w:t>Friends of the Earth recommends</w:t>
      </w:r>
      <w:proofErr w:type="gramEnd"/>
      <w:r w:rsidRPr="00A643E0">
        <w:t xml:space="preserve"> that the TPP negotiators must address the following issues to avoid the most serious environmental harms by: Including an environment chapter that would obligate countries to enforce domestic environmental protections and abide by global environmental agreements that are enforceable through international lawsuits. Rejecting the proposed TPP investment chapter that would authorize foreign investors to bypass domestic courts and bring suit before special international tribunals biased in favor of multinationals to seek awards of unlimited monetary damages in compensation for the cost of complying with environmental and other public interest regulations. </w:t>
      </w:r>
      <w:proofErr w:type="gramStart"/>
      <w:r w:rsidRPr="00A643E0">
        <w:t>Rejecting "provisions of the TPP intellectual property chapter that would provide international legal protections for corporate patents on plant and animal life, granting companies ownership and sole access to these building blocks of life."</w:t>
      </w:r>
      <w:proofErr w:type="gramEnd"/>
      <w:r w:rsidRPr="00A643E0">
        <w:t xml:space="preserve"> </w:t>
      </w:r>
      <w:proofErr w:type="gramStart"/>
      <w:r w:rsidRPr="00A643E0">
        <w:rPr>
          <w:rStyle w:val="StyleBoldUnderline"/>
        </w:rPr>
        <w:t>Rejecting the regulatory coherence chapter that could hamstring environmental regulation and "encourage cost-benefit analysis that exaggerates financial costs and minimizes the intrinsic value of protecting living things, wild places, and the stability of the ecosystem."</w:t>
      </w:r>
      <w:proofErr w:type="gramEnd"/>
      <w:r w:rsidRPr="00A643E0">
        <w:t xml:space="preserve"> </w:t>
      </w:r>
      <w:proofErr w:type="gramStart"/>
      <w:r w:rsidRPr="00A643E0">
        <w:rPr>
          <w:rStyle w:val="StyleBoldUnderline"/>
        </w:rPr>
        <w:t>Friends of the Earth urges</w:t>
      </w:r>
      <w:proofErr w:type="gramEnd"/>
      <w:r w:rsidRPr="00A643E0">
        <w:rPr>
          <w:rStyle w:val="StyleBoldUnderline"/>
        </w:rPr>
        <w:t xml:space="preserve"> that the TPP "must serve to strengthen environmental protection and support the biodiversity in the Pacific Rim and not facilitate a race to the bottom in environmental deregulation." </w:t>
      </w:r>
    </w:p>
    <w:p w:rsidR="00DD5D7A" w:rsidRPr="00A643E0" w:rsidRDefault="00DD5D7A" w:rsidP="00DD5D7A">
      <w:r w:rsidRPr="00A643E0">
        <w:t>What surprises me is that all of the above organizations supported President Obama in his bid for reelection last year despite the fact that he had gone back on his pledge[3] "to oppose Bush-style free trade agreements that lead to thousands of lost American jobs" and his word [4]to "not support NAFTA-</w:t>
      </w:r>
      <w:r w:rsidRPr="00A643E0">
        <w:lastRenderedPageBreak/>
        <w:t xml:space="preserve">type trade agreements" in his 2008 campaign. Now that he is elected for his second and last term, what incentive does he have to listen to the opinions of these organizations that oppose the Trans-Pacific Partnership agreement? None! </w:t>
      </w:r>
    </w:p>
    <w:p w:rsidR="00DD5D7A" w:rsidRPr="00A643E0" w:rsidRDefault="00DD5D7A" w:rsidP="00DD5D7A">
      <w:r w:rsidRPr="00A643E0">
        <w:t xml:space="preserve">A few conservative news outlets such as WorldNet Daily began to recognize the dangers of the TPP early this year, beginning with the article[5], "Obama skirting Congress in globalist plan?" in which Jerome </w:t>
      </w:r>
      <w:proofErr w:type="spellStart"/>
      <w:r w:rsidRPr="00A643E0">
        <w:rPr>
          <w:rStyle w:val="StyleBoldUnderline"/>
        </w:rPr>
        <w:t>Corsi</w:t>
      </w:r>
      <w:proofErr w:type="spellEnd"/>
      <w:r w:rsidRPr="00A643E0">
        <w:rPr>
          <w:rStyle w:val="StyleBoldUnderline"/>
        </w:rPr>
        <w:t xml:space="preserve"> warn that "the administration apparently plans to restrict congressional prerogatives to an up-or-down vote" utilizing the "fast-track authority," a provision under the Trade Promotion Authority</w:t>
      </w:r>
      <w:r w:rsidRPr="00A643E0">
        <w:t xml:space="preserve"> that requires Congress to review a FTA under limited debate, in an accelerated time frame </w:t>
      </w:r>
      <w:r w:rsidRPr="00A643E0">
        <w:rPr>
          <w:rStyle w:val="StyleBoldUnderline"/>
        </w:rPr>
        <w:t>subject to a yes-or-no vote.</w:t>
      </w:r>
      <w:r w:rsidRPr="00A643E0">
        <w:t xml:space="preserve"> Under fast-track authority, there is no provision for Congress to modify the agreement by submitting amendments to ensure foreign partners that the FTA, once signed, will not be changed during the legislative process.</w:t>
      </w:r>
    </w:p>
    <w:p w:rsidR="00DD5D7A" w:rsidRPr="00A643E0" w:rsidRDefault="00DD5D7A" w:rsidP="00DD5D7A">
      <w:r w:rsidRPr="00A643E0">
        <w:t xml:space="preserve">In a more recent </w:t>
      </w:r>
      <w:proofErr w:type="gramStart"/>
      <w:r w:rsidRPr="00A643E0">
        <w:t>article[</w:t>
      </w:r>
      <w:proofErr w:type="gramEnd"/>
      <w:r w:rsidRPr="00A643E0">
        <w:t xml:space="preserve">6], "Obama's 2-ocean globalist plan," Jerome </w:t>
      </w:r>
      <w:proofErr w:type="spellStart"/>
      <w:r w:rsidRPr="00A643E0">
        <w:t>Corsi</w:t>
      </w:r>
      <w:proofErr w:type="spellEnd"/>
      <w:r w:rsidRPr="00A643E0">
        <w:t xml:space="preserve"> writes, "Quietly, the Obama administration is systematically putting into place a two-ocean globalist plan that will dwarf all prior trade agreements, including NAFTA, with the goal of establishing the global sovereignty envisioned by New World Order enthusiasts. The two agreements are the Trans-Pacific Partnership, or TPP, and the Transatlantic Trade and Investment Partnership, or TIPP. WND has learned the Obama administration plans to jam the TPP through Congress no later than Dec. 31."</w:t>
      </w:r>
    </w:p>
    <w:p w:rsidR="00DD5D7A" w:rsidRPr="00A643E0" w:rsidRDefault="00DD5D7A" w:rsidP="00DD5D7A">
      <w:r w:rsidRPr="00A643E0">
        <w:t xml:space="preserve">We certainly cannot expect to influence the President to oppose the TPP near the end of three-years of negotiations that took place under his direction. With the virtual black out of coverage about the TPP in the mainstream media, the best we can do is make our opinions heard loud and clear to our Senators and Congressional representatives and urge our family, friends, and members of our personal and business network to do the same. We must urge our elected representatives to vote against granting President Obama "fast track authority" under the Trade Promotion Authority. There is no time to waste. </w:t>
      </w:r>
      <w:r w:rsidRPr="00A643E0">
        <w:rPr>
          <w:rStyle w:val="StyleBoldUnderline"/>
        </w:rPr>
        <w:t>Contact your congressional representative and tell them we cannot afford another damaging "free trade" agreement that would destroy our national sovereignty, hurt American manufacturers, and harm our environment</w:t>
      </w:r>
      <w:r w:rsidRPr="00A643E0">
        <w:t>. Tell them to vote "no" to granting the President "fast track authority."</w:t>
      </w:r>
    </w:p>
    <w:p w:rsidR="00DD5D7A" w:rsidRPr="00A643E0" w:rsidRDefault="00DD5D7A" w:rsidP="00DD5D7A"/>
    <w:p w:rsidR="00932192" w:rsidRPr="00A643E0" w:rsidRDefault="00932192" w:rsidP="00932192">
      <w:pPr>
        <w:pStyle w:val="Heading3"/>
      </w:pPr>
      <w:bookmarkStart w:id="11" w:name="_Toc226108210"/>
      <w:r w:rsidRPr="00A643E0">
        <w:lastRenderedPageBreak/>
        <w:t>TPA Bad – Oversight</w:t>
      </w:r>
    </w:p>
    <w:p w:rsidR="00932192" w:rsidRPr="00A643E0" w:rsidRDefault="00932192" w:rsidP="00932192"/>
    <w:p w:rsidR="00932192" w:rsidRPr="00A643E0" w:rsidRDefault="00932192" w:rsidP="00932192">
      <w:pPr>
        <w:pStyle w:val="Heading4"/>
      </w:pPr>
      <w:r w:rsidRPr="00A643E0">
        <w:t>TPA undermines Congressional oversight – facilitating trade provisions that flout sovereignty and environmental protections</w:t>
      </w:r>
    </w:p>
    <w:p w:rsidR="00932192" w:rsidRPr="00A643E0" w:rsidRDefault="00932192" w:rsidP="00932192">
      <w:pPr>
        <w:rPr>
          <w:rStyle w:val="StyleStyleBold12pt"/>
        </w:rPr>
      </w:pPr>
      <w:r w:rsidRPr="00A643E0">
        <w:rPr>
          <w:rStyle w:val="StyleStyleBold12pt"/>
        </w:rPr>
        <w:t>Shank, Friends Committee on National Legislation Foreign Policy director, 7-11-13</w:t>
      </w:r>
    </w:p>
    <w:p w:rsidR="00932192" w:rsidRPr="00A643E0" w:rsidRDefault="00932192" w:rsidP="00932192">
      <w:r w:rsidRPr="00A643E0">
        <w:t>[Michael, The Hill, “Congress needs to be involved in trade talks”, http://thehill.com/blogs/congress-blog/foreign-policy/310205-congress-needs-to-be-involved-in-trade-talksaccessed 7-13-13, AFB]</w:t>
      </w:r>
    </w:p>
    <w:p w:rsidR="00932192" w:rsidRPr="00A643E0" w:rsidRDefault="00932192" w:rsidP="00932192">
      <w:proofErr w:type="gramStart"/>
      <w:r w:rsidRPr="00A643E0">
        <w:t>By Michael Shank, Ph.D.</w:t>
      </w:r>
      <w:proofErr w:type="gramEnd"/>
      <w:r w:rsidRPr="00A643E0">
        <w:tab/>
        <w:t xml:space="preserve"> - 07/11/13 09:00 AM ET</w:t>
      </w:r>
    </w:p>
    <w:p w:rsidR="00932192" w:rsidRPr="00A643E0" w:rsidRDefault="00932192" w:rsidP="00932192">
      <w:r w:rsidRPr="00A643E0">
        <w:t xml:space="preserve">    </w:t>
      </w:r>
    </w:p>
    <w:p w:rsidR="00932192" w:rsidRPr="00A643E0" w:rsidRDefault="00932192" w:rsidP="00932192">
      <w:r w:rsidRPr="00A643E0">
        <w:t xml:space="preserve">With 150 negotiators in 24 working groups descending on Washington D.C. this week to take part in the first round of US-EU trade talks, and with the joint EU-US High Level Working Group saying that “ambitious outcomes” should be sought for the areas of “market access,” “regulatory issues and non-tariff barriers,” and “rules, principles, and new modes of cooperation to address shared global trade challenges and opportunities,” </w:t>
      </w:r>
      <w:r w:rsidRPr="00A643E0">
        <w:rPr>
          <w:rStyle w:val="StyleBoldUnderline"/>
        </w:rPr>
        <w:t xml:space="preserve">Congress is about to witness a complete overhaul on trade.  </w:t>
      </w:r>
      <w:proofErr w:type="gramStart"/>
      <w:r w:rsidRPr="00A643E0">
        <w:rPr>
          <w:rStyle w:val="StyleBoldUnderline"/>
        </w:rPr>
        <w:t>From a transpacific agreement to a transatlantic one.</w:t>
      </w:r>
      <w:proofErr w:type="gramEnd"/>
      <w:r w:rsidRPr="00A643E0">
        <w:rPr>
          <w:rStyle w:val="StyleBoldUnderline"/>
        </w:rPr>
        <w:t xml:space="preserve"> Congress will be sidelined from the conversations unless it asserts itself.  It should because the impact on America will be profound.  The US-EU Transatlantic Trade and Investment Partnership (TTIP) and Trans-Pacific Partnership (TPP) make up the majority of the world’s global domestic product and are already plagued with serious accountability issues.  </w:t>
      </w:r>
    </w:p>
    <w:p w:rsidR="00932192" w:rsidRPr="00A643E0" w:rsidRDefault="00932192" w:rsidP="00932192">
      <w:r w:rsidRPr="00A643E0">
        <w:rPr>
          <w:rStyle w:val="StyleBoldUnderline"/>
        </w:rPr>
        <w:t>As a way of circumventing oversight, Congress will be asked for fast-track authority to move forward trade agreements</w:t>
      </w:r>
      <w:r w:rsidRPr="00A643E0">
        <w:t xml:space="preserve">. Thankfully, two-thirds of the Democratic freshman class in the House of Representatives came out opposing it. </w:t>
      </w:r>
    </w:p>
    <w:p w:rsidR="00932192" w:rsidRPr="00A643E0" w:rsidRDefault="00932192" w:rsidP="00932192">
      <w:r w:rsidRPr="00A643E0">
        <w:rPr>
          <w:rStyle w:val="StyleBoldUnderline"/>
        </w:rPr>
        <w:t>Why is there such concern in Congress? One might think it’s the disembowelment of environmental and labor standards, but there’s a larger issue.  It is the creation of extrajudicial ‘investor-state’ tribunals as the final arbiter on trade disputes.</w:t>
      </w:r>
      <w:r w:rsidRPr="00A643E0">
        <w:t xml:space="preserve"> The operative word here is extrajudicial.  </w:t>
      </w:r>
    </w:p>
    <w:p w:rsidR="00932192" w:rsidRPr="00A643E0" w:rsidRDefault="00932192" w:rsidP="00932192">
      <w:pPr>
        <w:rPr>
          <w:b/>
          <w:bCs/>
          <w:u w:val="single"/>
        </w:rPr>
      </w:pPr>
      <w:r w:rsidRPr="00A643E0">
        <w:rPr>
          <w:rStyle w:val="StyleBoldUnderline"/>
        </w:rPr>
        <w:t>Congress should be united in opposition as it undermines American sovereignty</w:t>
      </w:r>
      <w:r w:rsidRPr="00A643E0">
        <w:t>. As Huffington Post’s Zach Carter explained, “</w:t>
      </w:r>
      <w:r w:rsidRPr="00A643E0">
        <w:rPr>
          <w:rStyle w:val="StyleBoldUnderline"/>
        </w:rPr>
        <w:t xml:space="preserve">Foreign corporations operating within the U.S. would be permitted to appeal key American legal or regulatory rulings to an international tribunal. That international tribunal would be granted the power to overrule American law.” </w:t>
      </w:r>
    </w:p>
    <w:p w:rsidR="00932192" w:rsidRPr="00A643E0" w:rsidRDefault="00932192" w:rsidP="00932192">
      <w:r w:rsidRPr="00A643E0">
        <w:rPr>
          <w:rStyle w:val="StyleBoldUnderline"/>
        </w:rPr>
        <w:t>The tribunals can order taxpayer compensation for health and environmental policies that inhibit foreign investors’ “expected future profits</w:t>
      </w:r>
      <w:r w:rsidRPr="00A643E0">
        <w:t xml:space="preserve">”.  This is hardly good for America and why there should be bipartisan concern.  </w:t>
      </w:r>
      <w:r w:rsidRPr="00A643E0">
        <w:rPr>
          <w:rStyle w:val="StyleBoldUnderline"/>
        </w:rPr>
        <w:t>Let’s say a Japanese company wants to do business in California but state law puts limits on parts of the firm’s operations due to environmental standards</w:t>
      </w:r>
      <w:r w:rsidRPr="00A643E0">
        <w:t xml:space="preserve">.   (A company needs only to be operating in, not based in, a TPP country to use the regime.) In response, </w:t>
      </w:r>
      <w:r w:rsidRPr="00A643E0">
        <w:rPr>
          <w:rStyle w:val="StyleBoldUnderline"/>
        </w:rPr>
        <w:t>California, a leader on environmental protection, sticks to its standards.  The Japanese firm counters by taking California to these extrajudicial TPP trade “courts”.</w:t>
      </w:r>
      <w:r w:rsidRPr="00A643E0">
        <w:t xml:space="preserve">  </w:t>
      </w:r>
    </w:p>
    <w:p w:rsidR="00932192" w:rsidRPr="00A643E0" w:rsidRDefault="00932192" w:rsidP="00932192">
      <w:r w:rsidRPr="00A643E0">
        <w:t xml:space="preserve">These court “judges,” however, are not part of a reputable international tribunal based in an international institution. The judges are often private sector lawyers that “rotate between acting as ‘judges’ and as advocates for the investors suing the governments.” </w:t>
      </w:r>
      <w:r w:rsidRPr="00A643E0">
        <w:rPr>
          <w:rStyle w:val="StyleBoldUnderline"/>
        </w:rPr>
        <w:t>If the company wins the suit, the “losing” country’s taxpayers pay the settlement,</w:t>
      </w:r>
      <w:r w:rsidRPr="00A643E0">
        <w:t xml:space="preserve"> which is often in the tens of millions and occasionally in the billions of dollars. </w:t>
      </w:r>
    </w:p>
    <w:p w:rsidR="00932192" w:rsidRPr="00A643E0" w:rsidRDefault="00932192" w:rsidP="00932192">
      <w:r w:rsidRPr="00A643E0">
        <w:t>Companies won these lawsuits 70 percent of the time last year. Even when governments win, they have to shell out $8 million on average per case just to defend existing public interest policies.  The three cases below are exemplary of what we’ll see more of:</w:t>
      </w:r>
    </w:p>
    <w:p w:rsidR="00932192" w:rsidRPr="00A643E0" w:rsidRDefault="00932192" w:rsidP="00932192">
      <w:r w:rsidRPr="00A643E0">
        <w:t xml:space="preserve">Under US-Ecuador’s Bilateral Investment Treaty, which mimics the investor-state system enshrined in the North American Free Trade Agreement (NAFTA), the largest-ever reward from one of these tribunals hit the poor country of Ecuador hard.  In a decision by a World Bank tribunal last year, Ecuador lost to Occidental Petroleum and now is forced to pay a penalty of $2.4 billion for ending their oil contract.  Ecuador, reeling from decades of environmental pollution by Chevron/Texaco in the Ecuadorean </w:t>
      </w:r>
      <w:r w:rsidRPr="00A643E0">
        <w:lastRenderedPageBreak/>
        <w:t>Amazon, had concerns with Occidental illegally selling off portions of the agreed-upon oil contract without government authorization, a move that abrogated the contract. Now the country is billions in debt.</w:t>
      </w:r>
    </w:p>
    <w:p w:rsidR="00932192" w:rsidRPr="00A643E0" w:rsidRDefault="00932192" w:rsidP="00932192">
      <w:r w:rsidRPr="00A643E0">
        <w:t xml:space="preserve">The story of Peru and the </w:t>
      </w:r>
      <w:proofErr w:type="spellStart"/>
      <w:r w:rsidRPr="00A643E0">
        <w:t>Renco</w:t>
      </w:r>
      <w:proofErr w:type="spellEnd"/>
      <w:r w:rsidRPr="00A643E0">
        <w:t xml:space="preserve"> Group Inc. and its subsidiary Doe Run Peru, owned by US billionaire Ira </w:t>
      </w:r>
      <w:proofErr w:type="spellStart"/>
      <w:r w:rsidRPr="00A643E0">
        <w:t>Rennert</w:t>
      </w:r>
      <w:proofErr w:type="spellEnd"/>
      <w:r w:rsidRPr="00A643E0">
        <w:t xml:space="preserve">, is equally disconcerting.  Pollution from the company’s lead and zinc smelters, which are operated in the mountain town of La </w:t>
      </w:r>
      <w:proofErr w:type="spellStart"/>
      <w:r w:rsidRPr="00A643E0">
        <w:t>Oroya</w:t>
      </w:r>
      <w:proofErr w:type="spellEnd"/>
      <w:r w:rsidRPr="00A643E0">
        <w:t xml:space="preserve">, was linked with high lead levels in the town’s children. After myriad cases emerged of mental retardation, convulsions, anemia, and stunted growth, Peru ordered an environmental cleanup, to which </w:t>
      </w:r>
      <w:proofErr w:type="spellStart"/>
      <w:r w:rsidRPr="00A643E0">
        <w:t>Renco</w:t>
      </w:r>
      <w:proofErr w:type="spellEnd"/>
      <w:r w:rsidRPr="00A643E0">
        <w:t xml:space="preserve"> responded by launching an $800 million claim against the government under the U.S.-Peru Free Trade Agreement.  The company claimed that the cleanup ran Doe Run Peru into bankruptcy. Meanwhile, the children get sicker and the town poorer. </w:t>
      </w:r>
    </w:p>
    <w:p w:rsidR="00932192" w:rsidRPr="00A643E0" w:rsidRDefault="00932192" w:rsidP="00932192">
      <w:r w:rsidRPr="00A643E0">
        <w:t xml:space="preserve">After Quebec passed a moratorium on </w:t>
      </w:r>
      <w:proofErr w:type="spellStart"/>
      <w:r w:rsidRPr="00A643E0">
        <w:t>fracking</w:t>
      </w:r>
      <w:proofErr w:type="spellEnd"/>
      <w:r w:rsidRPr="00A643E0">
        <w:t xml:space="preserve"> two years ago because it wanted to conduct an environmental impact assessment on the impacts of leached chemicals and gases from </w:t>
      </w:r>
      <w:proofErr w:type="spellStart"/>
      <w:r w:rsidRPr="00A643E0">
        <w:t>fracking</w:t>
      </w:r>
      <w:proofErr w:type="spellEnd"/>
      <w:r w:rsidRPr="00A643E0">
        <w:t xml:space="preserve">, US-based company Lone Pine Resources demanded $250 million saying Canada violated its NAFTA obligations.  The company had planned to </w:t>
      </w:r>
      <w:proofErr w:type="spellStart"/>
      <w:r w:rsidRPr="00A643E0">
        <w:t>frack</w:t>
      </w:r>
      <w:proofErr w:type="spellEnd"/>
      <w:r w:rsidRPr="00A643E0">
        <w:t xml:space="preserve"> 30,000 acres near the St. Lawrence River, injecting toxic chemicals into a critical watershed. </w:t>
      </w:r>
    </w:p>
    <w:p w:rsidR="00932192" w:rsidRPr="00A643E0" w:rsidRDefault="00932192" w:rsidP="00932192">
      <w:r w:rsidRPr="00A643E0">
        <w:rPr>
          <w:rStyle w:val="StyleBoldUnderline"/>
        </w:rPr>
        <w:t>These cases, where extrajudicial tribunals usurp national law, are becoming common.  Oversight by Congress, then, is needed now more than ever.  The majority of the trade advisory boards are stacked with private sector representatives with little nongovernmental participation.  If these trade deals are the “win” the White House claims there should be no reservations in opening up the process for participation by stakeholders at the receiving end of these trade agreements, for which Congress must now advocate</w:t>
      </w:r>
      <w:r w:rsidRPr="00A643E0">
        <w:t>.  That would make it truly trans-pacific and transatlantic. And that would make it a real partnership.</w:t>
      </w:r>
    </w:p>
    <w:p w:rsidR="00932192" w:rsidRPr="00A643E0" w:rsidRDefault="00932192" w:rsidP="00932192"/>
    <w:p w:rsidR="00932192" w:rsidRPr="00A643E0" w:rsidRDefault="00932192" w:rsidP="00932192">
      <w:pPr>
        <w:pStyle w:val="Heading4"/>
      </w:pPr>
      <w:r w:rsidRPr="00A643E0">
        <w:t xml:space="preserve">No agreement – </w:t>
      </w:r>
      <w:r w:rsidR="001379C7" w:rsidRPr="00A643E0">
        <w:t>Japan literally is only just joining the talks, and they have an agenda</w:t>
      </w:r>
    </w:p>
    <w:p w:rsidR="00932192" w:rsidRPr="00A643E0" w:rsidRDefault="00932192" w:rsidP="00932192">
      <w:pPr>
        <w:rPr>
          <w:rStyle w:val="StyleStyleBold12pt"/>
        </w:rPr>
      </w:pPr>
      <w:r w:rsidRPr="00A643E0">
        <w:rPr>
          <w:rStyle w:val="StyleStyleBold12pt"/>
        </w:rPr>
        <w:t>Miyazaki, Japan News, 7-9-13</w:t>
      </w:r>
    </w:p>
    <w:p w:rsidR="00932192" w:rsidRPr="00A643E0" w:rsidRDefault="00932192" w:rsidP="00932192">
      <w:r w:rsidRPr="00A643E0">
        <w:t>[Takao, “</w:t>
      </w:r>
      <w:proofErr w:type="spellStart"/>
      <w:r w:rsidRPr="00A643E0">
        <w:t>Govt</w:t>
      </w:r>
      <w:proofErr w:type="spellEnd"/>
      <w:r w:rsidRPr="00A643E0">
        <w:t xml:space="preserve"> to form strategy after July TPP talks”</w:t>
      </w:r>
    </w:p>
    <w:p w:rsidR="00932192" w:rsidRPr="00A643E0" w:rsidRDefault="006D42F1" w:rsidP="00932192">
      <w:hyperlink r:id="rId55" w:history="1">
        <w:r w:rsidR="00932192" w:rsidRPr="00A643E0">
          <w:rPr>
            <w:rStyle w:val="Hyperlink"/>
          </w:rPr>
          <w:t>http://the-japan-news.com/news/article/0000379732</w:t>
        </w:r>
      </w:hyperlink>
      <w:r w:rsidR="00932192" w:rsidRPr="00A643E0">
        <w:t>, accessed 7-15-13, AFB]</w:t>
      </w:r>
    </w:p>
    <w:p w:rsidR="00932192" w:rsidRPr="00A643E0" w:rsidRDefault="00932192" w:rsidP="00932192"/>
    <w:p w:rsidR="00932192" w:rsidRPr="00A643E0" w:rsidRDefault="00932192" w:rsidP="00932192">
      <w:r w:rsidRPr="00A643E0">
        <w:rPr>
          <w:rStyle w:val="StyleBoldUnderline"/>
        </w:rPr>
        <w:t>The government plans to send a team of about 100 people to this month’s 18th round of Trans-Pacific Partnership negotiations, but with only three days for Japan to take part in the talks, its primary objective is understanding the lay of the land</w:t>
      </w:r>
      <w:r w:rsidR="001379C7" w:rsidRPr="00A643E0">
        <w:t>.</w:t>
      </w:r>
    </w:p>
    <w:p w:rsidR="00932192" w:rsidRPr="00A643E0" w:rsidRDefault="00932192" w:rsidP="00932192">
      <w:r w:rsidRPr="00A643E0">
        <w:rPr>
          <w:rStyle w:val="StyleBoldUnderline"/>
        </w:rPr>
        <w:t>The talks will begin Monday</w:t>
      </w:r>
      <w:r w:rsidRPr="00A643E0">
        <w:t xml:space="preserve"> in Kota </w:t>
      </w:r>
      <w:proofErr w:type="spellStart"/>
      <w:r w:rsidRPr="00A643E0">
        <w:t>Kinabalu</w:t>
      </w:r>
      <w:proofErr w:type="spellEnd"/>
      <w:r w:rsidRPr="00A643E0">
        <w:t xml:space="preserve">, Malaysia, </w:t>
      </w:r>
      <w:r w:rsidRPr="00A643E0">
        <w:rPr>
          <w:rStyle w:val="StyleBoldUnderline"/>
        </w:rPr>
        <w:t>and wrap up July 25. U.S. government procedures to approve Japan’s participation are set to end on the afternoon of July 23</w:t>
      </w:r>
      <w:r w:rsidRPr="00A643E0">
        <w:t>.</w:t>
      </w:r>
    </w:p>
    <w:p w:rsidR="00932192" w:rsidRPr="00A643E0" w:rsidRDefault="00932192" w:rsidP="00932192">
      <w:r w:rsidRPr="00A643E0">
        <w:rPr>
          <w:rStyle w:val="StyleBoldUnderline"/>
        </w:rPr>
        <w:t>The government has decided not to introduce concrete arguments on maintaining tariffs for rice and other agricultural products during these three days</w:t>
      </w:r>
      <w:r w:rsidRPr="00A643E0">
        <w:t>, when it would be a</w:t>
      </w:r>
      <w:r w:rsidR="001379C7" w:rsidRPr="00A643E0">
        <w:t>llowed to join the discussions.</w:t>
      </w:r>
    </w:p>
    <w:p w:rsidR="00932192" w:rsidRPr="00A643E0" w:rsidRDefault="00932192" w:rsidP="00932192">
      <w:pPr>
        <w:rPr>
          <w:b/>
          <w:bCs/>
          <w:u w:val="single"/>
        </w:rPr>
      </w:pPr>
      <w:r w:rsidRPr="00A643E0">
        <w:t xml:space="preserve">Hoping to expand exports of automobiles and other goods through the TPP </w:t>
      </w:r>
      <w:proofErr w:type="gramStart"/>
      <w:r w:rsidRPr="00A643E0">
        <w:t xml:space="preserve">negotiations, </w:t>
      </w:r>
      <w:r w:rsidRPr="00A643E0">
        <w:rPr>
          <w:rStyle w:val="StyleBoldUnderline"/>
        </w:rPr>
        <w:t>the government intends</w:t>
      </w:r>
      <w:proofErr w:type="gramEnd"/>
      <w:r w:rsidRPr="00A643E0">
        <w:rPr>
          <w:rStyle w:val="StyleBoldUnderline"/>
        </w:rPr>
        <w:t xml:space="preserve"> to demand tariffs be repealed for industrial products.</w:t>
      </w:r>
    </w:p>
    <w:p w:rsidR="00932192" w:rsidRPr="00A643E0" w:rsidRDefault="00932192" w:rsidP="00932192">
      <w:r w:rsidRPr="00A643E0">
        <w:rPr>
          <w:rStyle w:val="StyleBoldUnderline"/>
        </w:rPr>
        <w:t>The Liberal Democratic Party</w:t>
      </w:r>
      <w:r w:rsidRPr="00A643E0">
        <w:t xml:space="preserve"> and other players </w:t>
      </w:r>
      <w:r w:rsidRPr="00A643E0">
        <w:rPr>
          <w:rStyle w:val="StyleBoldUnderline"/>
        </w:rPr>
        <w:t>have designated five important agricultural products for which they particularly want to preserve tariffs: rice, wheat, beef and pork, dairy products, and sweetener crops</w:t>
      </w:r>
      <w:r w:rsidRPr="00A643E0">
        <w:t xml:space="preserve"> such as sugar cane. </w:t>
      </w:r>
      <w:r w:rsidRPr="00A643E0">
        <w:rPr>
          <w:rStyle w:val="StyleBoldUnderline"/>
        </w:rPr>
        <w:t>But without information on the progress of negotiations, the government will not know what bargaining chips it holds. It has therefore decided to focus this time on gathering information</w:t>
      </w:r>
      <w:r w:rsidRPr="00A643E0">
        <w:t xml:space="preserve"> that has not yet been disclosed to parties besides the United States, Australia and the other nine na</w:t>
      </w:r>
      <w:r w:rsidR="001379C7" w:rsidRPr="00A643E0">
        <w:t>tions taking part in the talks.</w:t>
      </w:r>
    </w:p>
    <w:p w:rsidR="00932192" w:rsidRPr="00A643E0" w:rsidRDefault="00932192" w:rsidP="00932192">
      <w:r w:rsidRPr="00A643E0">
        <w:t>July 23 will be the first time for Japan to lay eyes on a summary of the negotiations that is several thousand pages long. The nation is scheduled to be the focus of the final day of talks, at which time the other countries will explain th</w:t>
      </w:r>
      <w:r w:rsidR="001379C7" w:rsidRPr="00A643E0">
        <w:t>e state of negotiations so far.</w:t>
      </w:r>
    </w:p>
    <w:p w:rsidR="00932192" w:rsidRPr="00A643E0" w:rsidRDefault="00932192" w:rsidP="00932192">
      <w:r w:rsidRPr="00A643E0">
        <w:t xml:space="preserve">In addition to the government team, the LDP is planning to send four representatives, including Diet member </w:t>
      </w:r>
      <w:proofErr w:type="spellStart"/>
      <w:r w:rsidRPr="00A643E0">
        <w:t>Koya</w:t>
      </w:r>
      <w:proofErr w:type="spellEnd"/>
      <w:r w:rsidRPr="00A643E0">
        <w:t xml:space="preserve"> Nishikawa, hea</w:t>
      </w:r>
      <w:r w:rsidR="001379C7" w:rsidRPr="00A643E0">
        <w:t>d of the party’s TPP committee.</w:t>
      </w:r>
    </w:p>
    <w:p w:rsidR="00932192" w:rsidRPr="00A643E0" w:rsidRDefault="00932192" w:rsidP="00932192">
      <w:r w:rsidRPr="00A643E0">
        <w:rPr>
          <w:rStyle w:val="StyleBoldUnderline"/>
        </w:rPr>
        <w:lastRenderedPageBreak/>
        <w:t>After the Malaysia meeting, the government plans to quickly analyze the text so it can understand other parties’ interests and make plans for the 19th round of negotiations, which is scheduled for late August</w:t>
      </w:r>
      <w:r w:rsidRPr="00A643E0">
        <w:t xml:space="preserve">. </w:t>
      </w:r>
      <w:r w:rsidRPr="00A643E0">
        <w:rPr>
          <w:rStyle w:val="StyleBoldUnderline"/>
        </w:rPr>
        <w:t>It intends to present concrete proposals on the five important agricultural products at this meeting.</w:t>
      </w:r>
    </w:p>
    <w:p w:rsidR="00932192" w:rsidRPr="00A643E0" w:rsidRDefault="00932192" w:rsidP="00932192">
      <w:r w:rsidRPr="00A643E0">
        <w:t>Up to this point, the TPP talks have been focused on achieving a “liberalization rate”--the proportion of products whose tariffs are to be eliminated within 10</w:t>
      </w:r>
      <w:r w:rsidR="001379C7" w:rsidRPr="00A643E0">
        <w:t xml:space="preserve"> years--of at least 98 percent.</w:t>
      </w:r>
    </w:p>
    <w:p w:rsidR="00932192" w:rsidRPr="00A643E0" w:rsidRDefault="00932192" w:rsidP="00932192">
      <w:r w:rsidRPr="00A643E0">
        <w:t>If Japan were to maintain tariffs on all of the above-mentioned products, it would only achieve a liberalization rate of about 94 percent, indicating the government has tough choices to make as it formulates its game plan.</w:t>
      </w:r>
    </w:p>
    <w:p w:rsidR="00932192" w:rsidRPr="00A643E0" w:rsidRDefault="00932192" w:rsidP="00932192"/>
    <w:p w:rsidR="001379C7" w:rsidRPr="00A643E0" w:rsidRDefault="001379C7" w:rsidP="001379C7">
      <w:pPr>
        <w:pStyle w:val="Heading4"/>
      </w:pPr>
      <w:r w:rsidRPr="00A643E0">
        <w:t>No agreement – talks won’t even be concluded this year</w:t>
      </w:r>
    </w:p>
    <w:p w:rsidR="001379C7" w:rsidRPr="00A643E0" w:rsidRDefault="001379C7" w:rsidP="001379C7">
      <w:pPr>
        <w:rPr>
          <w:rStyle w:val="StyleStyleBold12pt"/>
        </w:rPr>
      </w:pPr>
      <w:r w:rsidRPr="00A643E0">
        <w:rPr>
          <w:rStyle w:val="StyleStyleBold12pt"/>
        </w:rPr>
        <w:t>Miyazaki, Japan News, 7-9-13</w:t>
      </w:r>
    </w:p>
    <w:p w:rsidR="001379C7" w:rsidRPr="00A643E0" w:rsidRDefault="001379C7" w:rsidP="001379C7">
      <w:r w:rsidRPr="00A643E0">
        <w:t>[Takao, “</w:t>
      </w:r>
      <w:proofErr w:type="spellStart"/>
      <w:r w:rsidRPr="00A643E0">
        <w:t>Govt</w:t>
      </w:r>
      <w:proofErr w:type="spellEnd"/>
      <w:r w:rsidRPr="00A643E0">
        <w:t xml:space="preserve"> to form strategy after July TPP talks”</w:t>
      </w:r>
    </w:p>
    <w:p w:rsidR="001379C7" w:rsidRPr="00A643E0" w:rsidRDefault="006D42F1" w:rsidP="001379C7">
      <w:hyperlink r:id="rId56" w:history="1">
        <w:r w:rsidR="001379C7" w:rsidRPr="00A643E0">
          <w:rPr>
            <w:rStyle w:val="Hyperlink"/>
          </w:rPr>
          <w:t>http://the-japan-news.com/news/article/0000379732</w:t>
        </w:r>
      </w:hyperlink>
      <w:r w:rsidR="001379C7" w:rsidRPr="00A643E0">
        <w:t>, accessed 7-15-13, AFB]</w:t>
      </w:r>
    </w:p>
    <w:p w:rsidR="001379C7" w:rsidRPr="00A643E0" w:rsidRDefault="001379C7" w:rsidP="00932192"/>
    <w:p w:rsidR="00932192" w:rsidRPr="00A643E0" w:rsidRDefault="00932192" w:rsidP="00932192">
      <w:pPr>
        <w:rPr>
          <w:b/>
          <w:bCs/>
          <w:u w:val="single"/>
        </w:rPr>
      </w:pPr>
      <w:r w:rsidRPr="00A643E0">
        <w:rPr>
          <w:rStyle w:val="StyleBoldUnderline"/>
        </w:rPr>
        <w:t>No end to talks this year</w:t>
      </w:r>
    </w:p>
    <w:p w:rsidR="00932192" w:rsidRPr="00A643E0" w:rsidRDefault="00932192" w:rsidP="00932192">
      <w:pPr>
        <w:rPr>
          <w:b/>
          <w:bCs/>
          <w:u w:val="single"/>
        </w:rPr>
      </w:pPr>
      <w:r w:rsidRPr="00A643E0">
        <w:rPr>
          <w:rStyle w:val="StyleBoldUnderline"/>
        </w:rPr>
        <w:t>Despite a stated goal to conclude the TPP talks this year, unresolved issues over tariffs and other matters have made it nearly certain they will stretch into at least 2014</w:t>
      </w:r>
      <w:r w:rsidRPr="00A643E0">
        <w:t xml:space="preserve">. </w:t>
      </w:r>
      <w:r w:rsidRPr="00A643E0">
        <w:rPr>
          <w:rStyle w:val="StyleBoldUnderline"/>
        </w:rPr>
        <w:t>The focus</w:t>
      </w:r>
      <w:r w:rsidRPr="00A643E0">
        <w:t xml:space="preserve"> of a meeting between the leaders of participating countries scheduled for October </w:t>
      </w:r>
      <w:r w:rsidRPr="00A643E0">
        <w:rPr>
          <w:rStyle w:val="StyleBoldUnderline"/>
        </w:rPr>
        <w:t>is quickly shifting to figuring out if a conclusion can be reached next year.</w:t>
      </w:r>
    </w:p>
    <w:p w:rsidR="00932192" w:rsidRPr="00A643E0" w:rsidRDefault="00932192" w:rsidP="00932192">
      <w:r w:rsidRPr="00A643E0">
        <w:rPr>
          <w:rStyle w:val="StyleBoldUnderline"/>
        </w:rPr>
        <w:t>The TPP talks cover 29 areas, including “commodity market access,” which covers discussions on tariffs, and “intellectual property,”</w:t>
      </w:r>
      <w:r w:rsidRPr="00A643E0">
        <w:t xml:space="preserve"> which covers formulation of rules to control c</w:t>
      </w:r>
      <w:r w:rsidR="001379C7" w:rsidRPr="00A643E0">
        <w:t>ounterfeiting.</w:t>
      </w:r>
    </w:p>
    <w:p w:rsidR="00932192" w:rsidRPr="00A643E0" w:rsidRDefault="00932192" w:rsidP="00932192">
      <w:pPr>
        <w:rPr>
          <w:b/>
          <w:bCs/>
          <w:u w:val="single"/>
        </w:rPr>
      </w:pPr>
      <w:r w:rsidRPr="00A643E0">
        <w:t xml:space="preserve">For this month’s meeting, host country Malaysia has stated that 14 areas have essentially been settled, with only small disagreements remaining, which means that </w:t>
      </w:r>
      <w:r w:rsidRPr="00A643E0">
        <w:rPr>
          <w:rStyle w:val="StyleBoldUnderline"/>
        </w:rPr>
        <w:t>talks on</w:t>
      </w:r>
      <w:r w:rsidRPr="00A643E0">
        <w:t xml:space="preserve"> the remaining </w:t>
      </w:r>
      <w:r w:rsidRPr="00A643E0">
        <w:rPr>
          <w:rStyle w:val="StyleBoldUnderline"/>
        </w:rPr>
        <w:t>15 areas have not gone as planned.</w:t>
      </w:r>
    </w:p>
    <w:p w:rsidR="00932192" w:rsidRPr="00A643E0" w:rsidRDefault="00932192" w:rsidP="00932192">
      <w:r w:rsidRPr="00A643E0">
        <w:rPr>
          <w:rStyle w:val="StyleBoldUnderline"/>
        </w:rPr>
        <w:t>This is particularly true with tariffs. “Conflicting interests, such as the United States’ desire to keep tariffs on sugar and Australia’s goal to get rid of them, have not been resolved</w:t>
      </w:r>
      <w:r w:rsidRPr="00A643E0">
        <w:t>,” a J</w:t>
      </w:r>
      <w:r w:rsidR="001379C7" w:rsidRPr="00A643E0">
        <w:t>apanese government source said.</w:t>
      </w:r>
    </w:p>
    <w:p w:rsidR="00932192" w:rsidRPr="00A643E0" w:rsidRDefault="00932192" w:rsidP="00932192">
      <w:r w:rsidRPr="00A643E0">
        <w:t xml:space="preserve">The government is also expected to hold talks with the United States in August </w:t>
      </w:r>
      <w:r w:rsidR="001379C7" w:rsidRPr="00A643E0">
        <w:t>alongside the TPP negotiations.</w:t>
      </w:r>
    </w:p>
    <w:p w:rsidR="00932192" w:rsidRDefault="00932192" w:rsidP="00932192">
      <w:r w:rsidRPr="00A643E0">
        <w:rPr>
          <w:rStyle w:val="StyleBoldUnderline"/>
        </w:rPr>
        <w:t xml:space="preserve">As the United States is clearly the toughest negotiating partner in the talks, the government plans to dispatch Cabinet members and other officials across the Pacific this summer to sound out the United States’ “true motives” </w:t>
      </w:r>
      <w:r w:rsidRPr="00A643E0">
        <w:t>for opening up agricultural markets and other issues.</w:t>
      </w:r>
    </w:p>
    <w:p w:rsidR="001379C7" w:rsidRDefault="001379C7" w:rsidP="00932192"/>
    <w:bookmarkEnd w:id="11"/>
    <w:p w:rsidR="006573F8" w:rsidRDefault="006573F8" w:rsidP="006573F8"/>
    <w:sectPr w:rsidR="006573F8">
      <w:head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42F1" w:rsidRDefault="006D42F1" w:rsidP="005F5576">
      <w:r>
        <w:separator/>
      </w:r>
    </w:p>
  </w:endnote>
  <w:endnote w:type="continuationSeparator" w:id="0">
    <w:p w:rsidR="006D42F1" w:rsidRDefault="006D42F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ヒラギノ角ゴ Pro W3">
    <w:charset w:val="80"/>
    <w:family w:val="auto"/>
    <w:pitch w:val="variable"/>
    <w:sig w:usb0="00000001" w:usb1="00000000" w:usb2="01000407"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42F1" w:rsidRDefault="006D42F1" w:rsidP="005F5576">
      <w:r>
        <w:separator/>
      </w:r>
    </w:p>
  </w:footnote>
  <w:footnote w:type="continuationSeparator" w:id="0">
    <w:p w:rsidR="006D42F1" w:rsidRDefault="006D42F1"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F43863">
      <w:tc>
        <w:tcPr>
          <w:tcW w:w="0" w:type="auto"/>
          <w:tcBorders>
            <w:right w:val="single" w:sz="6" w:space="0" w:color="000000" w:themeColor="text1"/>
          </w:tcBorders>
        </w:tcPr>
        <w:sdt>
          <w:sdtPr>
            <w:alias w:val="Company"/>
            <w:id w:val="78735422"/>
            <w:placeholder>
              <w:docPart w:val="058A1179E68B49A49B3ADBA2A7ED1B5D"/>
            </w:placeholder>
            <w:dataBinding w:prefixMappings="xmlns:ns0='http://schemas.openxmlformats.org/officeDocument/2006/extended-properties'" w:xpath="/ns0:Properties[1]/ns0:Company[1]" w:storeItemID="{6668398D-A668-4E3E-A5EB-62B293D839F1}"/>
            <w:text/>
          </w:sdtPr>
          <w:sdtEndPr/>
          <w:sdtContent>
            <w:p w:rsidR="00F43863" w:rsidRDefault="00F43863">
              <w:pPr>
                <w:pStyle w:val="Header"/>
                <w:jc w:val="right"/>
              </w:pPr>
              <w:r>
                <w:t>Gonzaga Debate Institute</w:t>
              </w:r>
            </w:p>
          </w:sdtContent>
        </w:sdt>
        <w:sdt>
          <w:sdtPr>
            <w:rPr>
              <w:b/>
              <w:bCs/>
            </w:rPr>
            <w:alias w:val="Title"/>
            <w:id w:val="78735415"/>
            <w:placeholder>
              <w:docPart w:val="6D67A4A58A4744A2A9CAE3D352E7F319"/>
            </w:placeholder>
            <w:dataBinding w:prefixMappings="xmlns:ns0='http://schemas.openxmlformats.org/package/2006/metadata/core-properties' xmlns:ns1='http://purl.org/dc/elements/1.1/'" w:xpath="/ns0:coreProperties[1]/ns1:title[1]" w:storeItemID="{6C3C8BC8-F283-45AE-878A-BAB7291924A1}"/>
            <w:text/>
          </w:sdtPr>
          <w:sdtEndPr/>
          <w:sdtContent>
            <w:p w:rsidR="00F43863" w:rsidRDefault="00B767D2" w:rsidP="00B767D2">
              <w:pPr>
                <w:pStyle w:val="Header"/>
                <w:jc w:val="right"/>
                <w:rPr>
                  <w:b/>
                  <w:bCs/>
                </w:rPr>
              </w:pPr>
              <w:r>
                <w:rPr>
                  <w:b/>
                  <w:bCs/>
                </w:rPr>
                <w:t>Brovero-</w:t>
              </w:r>
              <w:proofErr w:type="spellStart"/>
              <w:r>
                <w:rPr>
                  <w:b/>
                  <w:bCs/>
                </w:rPr>
                <w:t>Lundeen</w:t>
              </w:r>
              <w:proofErr w:type="spellEnd"/>
              <w:r>
                <w:rPr>
                  <w:b/>
                  <w:bCs/>
                </w:rPr>
                <w:t xml:space="preserve"> – Politics Impact Supplement</w:t>
              </w:r>
            </w:p>
          </w:sdtContent>
        </w:sdt>
      </w:tc>
      <w:tc>
        <w:tcPr>
          <w:tcW w:w="1152" w:type="dxa"/>
          <w:tcBorders>
            <w:left w:val="single" w:sz="6" w:space="0" w:color="000000" w:themeColor="text1"/>
          </w:tcBorders>
        </w:tcPr>
        <w:p w:rsidR="00F43863" w:rsidRDefault="00F43863">
          <w:pPr>
            <w:pStyle w:val="Header"/>
            <w:rPr>
              <w:b/>
              <w:bCs/>
            </w:rPr>
          </w:pPr>
          <w:r>
            <w:fldChar w:fldCharType="begin"/>
          </w:r>
          <w:r>
            <w:instrText xml:space="preserve"> PAGE   \* MERGEFORMAT </w:instrText>
          </w:r>
          <w:r>
            <w:fldChar w:fldCharType="separate"/>
          </w:r>
          <w:r w:rsidR="00A643E0">
            <w:rPr>
              <w:noProof/>
            </w:rPr>
            <w:t>84</w:t>
          </w:r>
          <w:r>
            <w:rPr>
              <w:noProof/>
            </w:rPr>
            <w:fldChar w:fldCharType="end"/>
          </w:r>
        </w:p>
      </w:tc>
    </w:tr>
  </w:tbl>
  <w:p w:rsidR="00F43863" w:rsidRDefault="00F438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C2794"/>
    <w:multiLevelType w:val="hybridMultilevel"/>
    <w:tmpl w:val="2ABA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F353BF"/>
    <w:multiLevelType w:val="hybridMultilevel"/>
    <w:tmpl w:val="0610D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7D93BCC"/>
    <w:multiLevelType w:val="hybridMultilevel"/>
    <w:tmpl w:val="9258C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1C631F"/>
    <w:multiLevelType w:val="hybridMultilevel"/>
    <w:tmpl w:val="1A522E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7AD20B4"/>
    <w:multiLevelType w:val="hybridMultilevel"/>
    <w:tmpl w:val="83664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F57AF5"/>
    <w:multiLevelType w:val="hybridMultilevel"/>
    <w:tmpl w:val="97DAF1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2A5158"/>
    <w:multiLevelType w:val="hybridMultilevel"/>
    <w:tmpl w:val="D434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6"/>
  </w:num>
  <w:num w:numId="4">
    <w:abstractNumId w:val="4"/>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084"/>
    <w:rsid w:val="000022F2"/>
    <w:rsid w:val="0000459F"/>
    <w:rsid w:val="00004EB4"/>
    <w:rsid w:val="0002196C"/>
    <w:rsid w:val="00021F29"/>
    <w:rsid w:val="00027EED"/>
    <w:rsid w:val="0003041D"/>
    <w:rsid w:val="00033028"/>
    <w:rsid w:val="0003324C"/>
    <w:rsid w:val="000360A7"/>
    <w:rsid w:val="00041235"/>
    <w:rsid w:val="00052A1D"/>
    <w:rsid w:val="00055E12"/>
    <w:rsid w:val="00064A59"/>
    <w:rsid w:val="0007162E"/>
    <w:rsid w:val="00073B9A"/>
    <w:rsid w:val="00090287"/>
    <w:rsid w:val="00090BA2"/>
    <w:rsid w:val="000978A3"/>
    <w:rsid w:val="00097D7E"/>
    <w:rsid w:val="000A1D39"/>
    <w:rsid w:val="000A4FA5"/>
    <w:rsid w:val="000B4B88"/>
    <w:rsid w:val="000B61C8"/>
    <w:rsid w:val="000C0801"/>
    <w:rsid w:val="000C767D"/>
    <w:rsid w:val="000D0B76"/>
    <w:rsid w:val="000D2AE5"/>
    <w:rsid w:val="000D3A26"/>
    <w:rsid w:val="000D3D8D"/>
    <w:rsid w:val="000D61B4"/>
    <w:rsid w:val="000D6B81"/>
    <w:rsid w:val="000E41A3"/>
    <w:rsid w:val="000F37E7"/>
    <w:rsid w:val="00113C68"/>
    <w:rsid w:val="00114663"/>
    <w:rsid w:val="0012057B"/>
    <w:rsid w:val="00126D92"/>
    <w:rsid w:val="001301AC"/>
    <w:rsid w:val="001304DF"/>
    <w:rsid w:val="001379C7"/>
    <w:rsid w:val="00140397"/>
    <w:rsid w:val="0014072D"/>
    <w:rsid w:val="00141F7D"/>
    <w:rsid w:val="00141FBF"/>
    <w:rsid w:val="0016509D"/>
    <w:rsid w:val="0016711C"/>
    <w:rsid w:val="00167A9F"/>
    <w:rsid w:val="001711E1"/>
    <w:rsid w:val="00175018"/>
    <w:rsid w:val="00177828"/>
    <w:rsid w:val="00177A1E"/>
    <w:rsid w:val="00182D51"/>
    <w:rsid w:val="0018557C"/>
    <w:rsid w:val="0018565A"/>
    <w:rsid w:val="00192670"/>
    <w:rsid w:val="0019587B"/>
    <w:rsid w:val="001A499D"/>
    <w:rsid w:val="001A4F0E"/>
    <w:rsid w:val="001B0A04"/>
    <w:rsid w:val="001B3CEC"/>
    <w:rsid w:val="001B3E82"/>
    <w:rsid w:val="001B484F"/>
    <w:rsid w:val="001C1D82"/>
    <w:rsid w:val="001C2147"/>
    <w:rsid w:val="001C587E"/>
    <w:rsid w:val="001C7C90"/>
    <w:rsid w:val="001C7FD8"/>
    <w:rsid w:val="001D0D51"/>
    <w:rsid w:val="001D43C9"/>
    <w:rsid w:val="001E08CE"/>
    <w:rsid w:val="001F7572"/>
    <w:rsid w:val="0020006E"/>
    <w:rsid w:val="002009AE"/>
    <w:rsid w:val="0020105D"/>
    <w:rsid w:val="002101DA"/>
    <w:rsid w:val="00217499"/>
    <w:rsid w:val="0024023F"/>
    <w:rsid w:val="00240C4E"/>
    <w:rsid w:val="00243DC0"/>
    <w:rsid w:val="0025071C"/>
    <w:rsid w:val="00250E16"/>
    <w:rsid w:val="00257696"/>
    <w:rsid w:val="0026382E"/>
    <w:rsid w:val="00272786"/>
    <w:rsid w:val="002749AC"/>
    <w:rsid w:val="00287AB7"/>
    <w:rsid w:val="00294D00"/>
    <w:rsid w:val="0029525C"/>
    <w:rsid w:val="002A213E"/>
    <w:rsid w:val="002A612B"/>
    <w:rsid w:val="002B68A4"/>
    <w:rsid w:val="002B68B9"/>
    <w:rsid w:val="002C571D"/>
    <w:rsid w:val="002C5772"/>
    <w:rsid w:val="002C637A"/>
    <w:rsid w:val="002D0374"/>
    <w:rsid w:val="002D2946"/>
    <w:rsid w:val="002D529E"/>
    <w:rsid w:val="002D6BD6"/>
    <w:rsid w:val="002E06FC"/>
    <w:rsid w:val="002E4DD9"/>
    <w:rsid w:val="002F0314"/>
    <w:rsid w:val="0031182D"/>
    <w:rsid w:val="00313D12"/>
    <w:rsid w:val="00314B9D"/>
    <w:rsid w:val="00315CA2"/>
    <w:rsid w:val="00316FEB"/>
    <w:rsid w:val="00326EEB"/>
    <w:rsid w:val="00327CD5"/>
    <w:rsid w:val="0033078A"/>
    <w:rsid w:val="00331559"/>
    <w:rsid w:val="00341D6C"/>
    <w:rsid w:val="00344E91"/>
    <w:rsid w:val="00347123"/>
    <w:rsid w:val="0034756E"/>
    <w:rsid w:val="00347E74"/>
    <w:rsid w:val="00351214"/>
    <w:rsid w:val="00351D97"/>
    <w:rsid w:val="00354B5B"/>
    <w:rsid w:val="003550F7"/>
    <w:rsid w:val="0035758B"/>
    <w:rsid w:val="00383E0A"/>
    <w:rsid w:val="003847C7"/>
    <w:rsid w:val="00385298"/>
    <w:rsid w:val="003852CE"/>
    <w:rsid w:val="00392E92"/>
    <w:rsid w:val="00395C83"/>
    <w:rsid w:val="003A2A3B"/>
    <w:rsid w:val="003A440C"/>
    <w:rsid w:val="003A4C80"/>
    <w:rsid w:val="003B024E"/>
    <w:rsid w:val="003B0C84"/>
    <w:rsid w:val="003B183E"/>
    <w:rsid w:val="003B2F3E"/>
    <w:rsid w:val="003B55B7"/>
    <w:rsid w:val="003C756E"/>
    <w:rsid w:val="003D2C33"/>
    <w:rsid w:val="003E4831"/>
    <w:rsid w:val="003E48DE"/>
    <w:rsid w:val="003E7E8B"/>
    <w:rsid w:val="003F3030"/>
    <w:rsid w:val="003F47AE"/>
    <w:rsid w:val="003F4D88"/>
    <w:rsid w:val="00403971"/>
    <w:rsid w:val="00407386"/>
    <w:rsid w:val="004138EF"/>
    <w:rsid w:val="004209F8"/>
    <w:rsid w:val="004319DE"/>
    <w:rsid w:val="0043509F"/>
    <w:rsid w:val="00435232"/>
    <w:rsid w:val="004367C8"/>
    <w:rsid w:val="004400EA"/>
    <w:rsid w:val="00450882"/>
    <w:rsid w:val="00451C20"/>
    <w:rsid w:val="00452001"/>
    <w:rsid w:val="0045442E"/>
    <w:rsid w:val="004564E2"/>
    <w:rsid w:val="00462418"/>
    <w:rsid w:val="00462DFC"/>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4AE3"/>
    <w:rsid w:val="004E552E"/>
    <w:rsid w:val="004E5C19"/>
    <w:rsid w:val="004E656D"/>
    <w:rsid w:val="004F0849"/>
    <w:rsid w:val="004F173C"/>
    <w:rsid w:val="004F1B8C"/>
    <w:rsid w:val="004F33F3"/>
    <w:rsid w:val="004F45B0"/>
    <w:rsid w:val="005020C3"/>
    <w:rsid w:val="005111F8"/>
    <w:rsid w:val="00513AE9"/>
    <w:rsid w:val="00513FA2"/>
    <w:rsid w:val="00514387"/>
    <w:rsid w:val="00516459"/>
    <w:rsid w:val="00520153"/>
    <w:rsid w:val="00533ED8"/>
    <w:rsid w:val="005349E1"/>
    <w:rsid w:val="00537EF5"/>
    <w:rsid w:val="005420CC"/>
    <w:rsid w:val="005434D0"/>
    <w:rsid w:val="00543576"/>
    <w:rsid w:val="0054437C"/>
    <w:rsid w:val="00546D61"/>
    <w:rsid w:val="005579BF"/>
    <w:rsid w:val="00560C3E"/>
    <w:rsid w:val="00563468"/>
    <w:rsid w:val="00564EC2"/>
    <w:rsid w:val="00565EAE"/>
    <w:rsid w:val="00573677"/>
    <w:rsid w:val="00575F7D"/>
    <w:rsid w:val="00580383"/>
    <w:rsid w:val="00580E40"/>
    <w:rsid w:val="00590731"/>
    <w:rsid w:val="005A0B51"/>
    <w:rsid w:val="005A506B"/>
    <w:rsid w:val="005A701C"/>
    <w:rsid w:val="005B1BC3"/>
    <w:rsid w:val="005B2444"/>
    <w:rsid w:val="005B2D14"/>
    <w:rsid w:val="005B3140"/>
    <w:rsid w:val="005B6762"/>
    <w:rsid w:val="005C0B05"/>
    <w:rsid w:val="005D1156"/>
    <w:rsid w:val="005E0681"/>
    <w:rsid w:val="005E3B08"/>
    <w:rsid w:val="005E3FE4"/>
    <w:rsid w:val="005E572E"/>
    <w:rsid w:val="005F3B03"/>
    <w:rsid w:val="005F5576"/>
    <w:rsid w:val="006014AB"/>
    <w:rsid w:val="006038C6"/>
    <w:rsid w:val="00605F20"/>
    <w:rsid w:val="00611038"/>
    <w:rsid w:val="0061680A"/>
    <w:rsid w:val="00623B70"/>
    <w:rsid w:val="0063578B"/>
    <w:rsid w:val="00636B3D"/>
    <w:rsid w:val="00641025"/>
    <w:rsid w:val="00650E98"/>
    <w:rsid w:val="00656C61"/>
    <w:rsid w:val="006573F8"/>
    <w:rsid w:val="006672D8"/>
    <w:rsid w:val="00670D96"/>
    <w:rsid w:val="00672877"/>
    <w:rsid w:val="006731FA"/>
    <w:rsid w:val="0068118F"/>
    <w:rsid w:val="00683154"/>
    <w:rsid w:val="00690115"/>
    <w:rsid w:val="00690898"/>
    <w:rsid w:val="00693039"/>
    <w:rsid w:val="00693A5A"/>
    <w:rsid w:val="006B302F"/>
    <w:rsid w:val="006C64D4"/>
    <w:rsid w:val="006D42F1"/>
    <w:rsid w:val="006E41FB"/>
    <w:rsid w:val="006E53F0"/>
    <w:rsid w:val="006F46C3"/>
    <w:rsid w:val="006F7CDF"/>
    <w:rsid w:val="00700BDB"/>
    <w:rsid w:val="0070121B"/>
    <w:rsid w:val="00701E73"/>
    <w:rsid w:val="00711FE2"/>
    <w:rsid w:val="00712649"/>
    <w:rsid w:val="00713E91"/>
    <w:rsid w:val="00714BC9"/>
    <w:rsid w:val="00723F91"/>
    <w:rsid w:val="00725623"/>
    <w:rsid w:val="00736540"/>
    <w:rsid w:val="00743059"/>
    <w:rsid w:val="00744F58"/>
    <w:rsid w:val="00750CED"/>
    <w:rsid w:val="00760A29"/>
    <w:rsid w:val="00761707"/>
    <w:rsid w:val="00771E18"/>
    <w:rsid w:val="007739F1"/>
    <w:rsid w:val="007745C6"/>
    <w:rsid w:val="007755F6"/>
    <w:rsid w:val="007761AD"/>
    <w:rsid w:val="00776222"/>
    <w:rsid w:val="00777387"/>
    <w:rsid w:val="00781440"/>
    <w:rsid w:val="007815E5"/>
    <w:rsid w:val="00783587"/>
    <w:rsid w:val="0078525C"/>
    <w:rsid w:val="00787343"/>
    <w:rsid w:val="00790BFA"/>
    <w:rsid w:val="00791121"/>
    <w:rsid w:val="00791C88"/>
    <w:rsid w:val="00797B76"/>
    <w:rsid w:val="007A3D06"/>
    <w:rsid w:val="007B383B"/>
    <w:rsid w:val="007B43B9"/>
    <w:rsid w:val="007C350D"/>
    <w:rsid w:val="007C3689"/>
    <w:rsid w:val="007C3C9B"/>
    <w:rsid w:val="007C6380"/>
    <w:rsid w:val="007D3012"/>
    <w:rsid w:val="007D65A7"/>
    <w:rsid w:val="007E3F59"/>
    <w:rsid w:val="007E5043"/>
    <w:rsid w:val="007E5183"/>
    <w:rsid w:val="008018A0"/>
    <w:rsid w:val="00801A8F"/>
    <w:rsid w:val="008133F9"/>
    <w:rsid w:val="00823AAC"/>
    <w:rsid w:val="00843210"/>
    <w:rsid w:val="00854C66"/>
    <w:rsid w:val="008553E1"/>
    <w:rsid w:val="00875093"/>
    <w:rsid w:val="0087643B"/>
    <w:rsid w:val="00877669"/>
    <w:rsid w:val="00897F92"/>
    <w:rsid w:val="008A64C9"/>
    <w:rsid w:val="008B180A"/>
    <w:rsid w:val="008B24B7"/>
    <w:rsid w:val="008C2CD8"/>
    <w:rsid w:val="008C5743"/>
    <w:rsid w:val="008C68EE"/>
    <w:rsid w:val="008C7F44"/>
    <w:rsid w:val="008D4273"/>
    <w:rsid w:val="008D4EF3"/>
    <w:rsid w:val="008E0E4F"/>
    <w:rsid w:val="008E1387"/>
    <w:rsid w:val="008E1FD5"/>
    <w:rsid w:val="008E4139"/>
    <w:rsid w:val="008F322F"/>
    <w:rsid w:val="009013B0"/>
    <w:rsid w:val="00907DFE"/>
    <w:rsid w:val="00914596"/>
    <w:rsid w:val="009146BF"/>
    <w:rsid w:val="00915AD4"/>
    <w:rsid w:val="00915E4A"/>
    <w:rsid w:val="00915EF1"/>
    <w:rsid w:val="00923008"/>
    <w:rsid w:val="00924C08"/>
    <w:rsid w:val="00927D88"/>
    <w:rsid w:val="00930D1F"/>
    <w:rsid w:val="00930F6A"/>
    <w:rsid w:val="00932192"/>
    <w:rsid w:val="00935127"/>
    <w:rsid w:val="0094025E"/>
    <w:rsid w:val="0094256C"/>
    <w:rsid w:val="00953F11"/>
    <w:rsid w:val="009706C1"/>
    <w:rsid w:val="00972CE4"/>
    <w:rsid w:val="00976675"/>
    <w:rsid w:val="00976FBF"/>
    <w:rsid w:val="00984B38"/>
    <w:rsid w:val="00993678"/>
    <w:rsid w:val="009A0636"/>
    <w:rsid w:val="009A6FF5"/>
    <w:rsid w:val="009B2B47"/>
    <w:rsid w:val="009B35DB"/>
    <w:rsid w:val="009C4298"/>
    <w:rsid w:val="009D318C"/>
    <w:rsid w:val="009D4613"/>
    <w:rsid w:val="00A10B8B"/>
    <w:rsid w:val="00A20D78"/>
    <w:rsid w:val="00A2174A"/>
    <w:rsid w:val="00A26733"/>
    <w:rsid w:val="00A35084"/>
    <w:rsid w:val="00A3595E"/>
    <w:rsid w:val="00A46C7F"/>
    <w:rsid w:val="00A62F1F"/>
    <w:rsid w:val="00A643E0"/>
    <w:rsid w:val="00A702FC"/>
    <w:rsid w:val="00A73245"/>
    <w:rsid w:val="00A77145"/>
    <w:rsid w:val="00A82989"/>
    <w:rsid w:val="00A904FE"/>
    <w:rsid w:val="00A91785"/>
    <w:rsid w:val="00A9262C"/>
    <w:rsid w:val="00AB3B76"/>
    <w:rsid w:val="00AB61DD"/>
    <w:rsid w:val="00AC222F"/>
    <w:rsid w:val="00AC2CC7"/>
    <w:rsid w:val="00AC7B3B"/>
    <w:rsid w:val="00AD3CE6"/>
    <w:rsid w:val="00AE1307"/>
    <w:rsid w:val="00AE7586"/>
    <w:rsid w:val="00AF7A65"/>
    <w:rsid w:val="00B06710"/>
    <w:rsid w:val="00B07EBF"/>
    <w:rsid w:val="00B10CBE"/>
    <w:rsid w:val="00B166CB"/>
    <w:rsid w:val="00B235E1"/>
    <w:rsid w:val="00B272CF"/>
    <w:rsid w:val="00B3145D"/>
    <w:rsid w:val="00B357BA"/>
    <w:rsid w:val="00B3667E"/>
    <w:rsid w:val="00B42C13"/>
    <w:rsid w:val="00B564DB"/>
    <w:rsid w:val="00B767D2"/>
    <w:rsid w:val="00B768B6"/>
    <w:rsid w:val="00B816A3"/>
    <w:rsid w:val="00B85B97"/>
    <w:rsid w:val="00B908D1"/>
    <w:rsid w:val="00B940D1"/>
    <w:rsid w:val="00BA7E7B"/>
    <w:rsid w:val="00BB58BD"/>
    <w:rsid w:val="00BB6A26"/>
    <w:rsid w:val="00BC1034"/>
    <w:rsid w:val="00BE2408"/>
    <w:rsid w:val="00BE3EC6"/>
    <w:rsid w:val="00BE5BEB"/>
    <w:rsid w:val="00BE6528"/>
    <w:rsid w:val="00C0087A"/>
    <w:rsid w:val="00C05F9D"/>
    <w:rsid w:val="00C27212"/>
    <w:rsid w:val="00C34185"/>
    <w:rsid w:val="00C42DD6"/>
    <w:rsid w:val="00C545E7"/>
    <w:rsid w:val="00C56B70"/>
    <w:rsid w:val="00C632AC"/>
    <w:rsid w:val="00C66858"/>
    <w:rsid w:val="00C72E69"/>
    <w:rsid w:val="00C7411E"/>
    <w:rsid w:val="00C80AC1"/>
    <w:rsid w:val="00C84988"/>
    <w:rsid w:val="00C96E95"/>
    <w:rsid w:val="00CA4AF6"/>
    <w:rsid w:val="00CA59CA"/>
    <w:rsid w:val="00CB2356"/>
    <w:rsid w:val="00CB4075"/>
    <w:rsid w:val="00CB4E6D"/>
    <w:rsid w:val="00CC23DE"/>
    <w:rsid w:val="00CD3E3A"/>
    <w:rsid w:val="00CD7459"/>
    <w:rsid w:val="00CE55A6"/>
    <w:rsid w:val="00CE72C4"/>
    <w:rsid w:val="00CF13FC"/>
    <w:rsid w:val="00CF4AAF"/>
    <w:rsid w:val="00CF561A"/>
    <w:rsid w:val="00CF6C18"/>
    <w:rsid w:val="00CF7EA8"/>
    <w:rsid w:val="00D004DA"/>
    <w:rsid w:val="00D01673"/>
    <w:rsid w:val="00D0309A"/>
    <w:rsid w:val="00D06604"/>
    <w:rsid w:val="00D07BA4"/>
    <w:rsid w:val="00D109BA"/>
    <w:rsid w:val="00D176BE"/>
    <w:rsid w:val="00D17C4E"/>
    <w:rsid w:val="00D21359"/>
    <w:rsid w:val="00D215F6"/>
    <w:rsid w:val="00D22BE1"/>
    <w:rsid w:val="00D252AF"/>
    <w:rsid w:val="00D2765B"/>
    <w:rsid w:val="00D31DF7"/>
    <w:rsid w:val="00D33B91"/>
    <w:rsid w:val="00D415C6"/>
    <w:rsid w:val="00D420EA"/>
    <w:rsid w:val="00D4639E"/>
    <w:rsid w:val="00D51ABF"/>
    <w:rsid w:val="00D5444B"/>
    <w:rsid w:val="00D55302"/>
    <w:rsid w:val="00D57CBF"/>
    <w:rsid w:val="00D66ABC"/>
    <w:rsid w:val="00D71CFC"/>
    <w:rsid w:val="00D7256B"/>
    <w:rsid w:val="00D86024"/>
    <w:rsid w:val="00D94CA3"/>
    <w:rsid w:val="00D96595"/>
    <w:rsid w:val="00DA018C"/>
    <w:rsid w:val="00DA3C9D"/>
    <w:rsid w:val="00DB0F7E"/>
    <w:rsid w:val="00DB5489"/>
    <w:rsid w:val="00DB6C98"/>
    <w:rsid w:val="00DC701C"/>
    <w:rsid w:val="00DD5D7A"/>
    <w:rsid w:val="00DD7F91"/>
    <w:rsid w:val="00DF0E36"/>
    <w:rsid w:val="00DF71BA"/>
    <w:rsid w:val="00E00376"/>
    <w:rsid w:val="00E01016"/>
    <w:rsid w:val="00E043B1"/>
    <w:rsid w:val="00E06B9A"/>
    <w:rsid w:val="00E14EBD"/>
    <w:rsid w:val="00E16734"/>
    <w:rsid w:val="00E23260"/>
    <w:rsid w:val="00E2367A"/>
    <w:rsid w:val="00E27BC7"/>
    <w:rsid w:val="00E35FC9"/>
    <w:rsid w:val="00E377A4"/>
    <w:rsid w:val="00E41346"/>
    <w:rsid w:val="00E420E9"/>
    <w:rsid w:val="00E4635D"/>
    <w:rsid w:val="00E47456"/>
    <w:rsid w:val="00E547A8"/>
    <w:rsid w:val="00E61D76"/>
    <w:rsid w:val="00E637FB"/>
    <w:rsid w:val="00E674DB"/>
    <w:rsid w:val="00E70912"/>
    <w:rsid w:val="00E75F28"/>
    <w:rsid w:val="00E90AA6"/>
    <w:rsid w:val="00E977B8"/>
    <w:rsid w:val="00E97AD1"/>
    <w:rsid w:val="00EA109B"/>
    <w:rsid w:val="00EA15A8"/>
    <w:rsid w:val="00EA2926"/>
    <w:rsid w:val="00EB2CDE"/>
    <w:rsid w:val="00EC1A81"/>
    <w:rsid w:val="00EC41F4"/>
    <w:rsid w:val="00EC7E5C"/>
    <w:rsid w:val="00ED78F1"/>
    <w:rsid w:val="00EE4DCA"/>
    <w:rsid w:val="00EF0F62"/>
    <w:rsid w:val="00F007E1"/>
    <w:rsid w:val="00F0134E"/>
    <w:rsid w:val="00F057C6"/>
    <w:rsid w:val="00F066D4"/>
    <w:rsid w:val="00F17D96"/>
    <w:rsid w:val="00F223F8"/>
    <w:rsid w:val="00F22565"/>
    <w:rsid w:val="00F3380E"/>
    <w:rsid w:val="00F36C3A"/>
    <w:rsid w:val="00F40694"/>
    <w:rsid w:val="00F40837"/>
    <w:rsid w:val="00F42F79"/>
    <w:rsid w:val="00F43863"/>
    <w:rsid w:val="00F465AF"/>
    <w:rsid w:val="00F47773"/>
    <w:rsid w:val="00F5019D"/>
    <w:rsid w:val="00F56308"/>
    <w:rsid w:val="00F634D6"/>
    <w:rsid w:val="00F64385"/>
    <w:rsid w:val="00F6473F"/>
    <w:rsid w:val="00F76366"/>
    <w:rsid w:val="00F805C0"/>
    <w:rsid w:val="00F8140D"/>
    <w:rsid w:val="00FB4261"/>
    <w:rsid w:val="00FB43B1"/>
    <w:rsid w:val="00FC0608"/>
    <w:rsid w:val="00FC2155"/>
    <w:rsid w:val="00FC354E"/>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643E0"/>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643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643E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643E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643E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643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43E0"/>
  </w:style>
  <w:style w:type="character" w:customStyle="1" w:styleId="Heading1Char">
    <w:name w:val="Heading 1 Char"/>
    <w:aliases w:val="Pocket Char"/>
    <w:basedOn w:val="DefaultParagraphFont"/>
    <w:link w:val="Heading1"/>
    <w:uiPriority w:val="1"/>
    <w:rsid w:val="00A643E0"/>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643E0"/>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Emphasis!!"/>
    <w:basedOn w:val="DefaultParagraphFont"/>
    <w:uiPriority w:val="7"/>
    <w:qFormat/>
    <w:rsid w:val="00A643E0"/>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A643E0"/>
    <w:rPr>
      <w:b/>
      <w:bCs/>
    </w:rPr>
  </w:style>
  <w:style w:type="character" w:customStyle="1" w:styleId="Heading3Char">
    <w:name w:val="Heading 3 Char"/>
    <w:aliases w:val="Block Char"/>
    <w:basedOn w:val="DefaultParagraphFont"/>
    <w:link w:val="Heading3"/>
    <w:uiPriority w:val="3"/>
    <w:rsid w:val="00A643E0"/>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Intense Emphasis1,Intense Emphasis11,Intense Emphasis111,Intense Emphasis2,HHeading 3 + 12 pt,Cards + Font: 12 pt Char,Bold Cite Char,Citation Char Char Char,ci,c,Bo,B"/>
    <w:basedOn w:val="DefaultParagraphFont"/>
    <w:uiPriority w:val="6"/>
    <w:qFormat/>
    <w:rsid w:val="00A643E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643E0"/>
    <w:rPr>
      <w:b/>
      <w:bCs/>
      <w:sz w:val="26"/>
      <w:u w:val="none"/>
    </w:rPr>
  </w:style>
  <w:style w:type="paragraph" w:styleId="Header">
    <w:name w:val="header"/>
    <w:basedOn w:val="Normal"/>
    <w:link w:val="HeaderChar"/>
    <w:uiPriority w:val="99"/>
    <w:rsid w:val="00A643E0"/>
    <w:pPr>
      <w:tabs>
        <w:tab w:val="center" w:pos="4680"/>
        <w:tab w:val="right" w:pos="9360"/>
      </w:tabs>
    </w:pPr>
  </w:style>
  <w:style w:type="character" w:customStyle="1" w:styleId="HeaderChar">
    <w:name w:val="Header Char"/>
    <w:basedOn w:val="DefaultParagraphFont"/>
    <w:link w:val="Header"/>
    <w:uiPriority w:val="99"/>
    <w:rsid w:val="00A643E0"/>
    <w:rPr>
      <w:rFonts w:ascii="Times New Roman" w:hAnsi="Times New Roman" w:cs="Times New Roman"/>
    </w:rPr>
  </w:style>
  <w:style w:type="paragraph" w:styleId="Footer">
    <w:name w:val="footer"/>
    <w:basedOn w:val="Normal"/>
    <w:link w:val="FooterChar"/>
    <w:uiPriority w:val="99"/>
    <w:semiHidden/>
    <w:rsid w:val="00A643E0"/>
    <w:pPr>
      <w:tabs>
        <w:tab w:val="center" w:pos="4680"/>
        <w:tab w:val="right" w:pos="9360"/>
      </w:tabs>
    </w:pPr>
  </w:style>
  <w:style w:type="character" w:customStyle="1" w:styleId="FooterChar">
    <w:name w:val="Footer Char"/>
    <w:basedOn w:val="DefaultParagraphFont"/>
    <w:link w:val="Footer"/>
    <w:uiPriority w:val="99"/>
    <w:semiHidden/>
    <w:rsid w:val="00A643E0"/>
    <w:rPr>
      <w:rFonts w:ascii="Times New Roman" w:hAnsi="Times New Roman" w:cs="Times New Roman"/>
    </w:rPr>
  </w:style>
  <w:style w:type="character" w:styleId="Hyperlink">
    <w:name w:val="Hyperlink"/>
    <w:aliases w:val="heading 1 (block title),Important,Read"/>
    <w:basedOn w:val="DefaultParagraphFont"/>
    <w:uiPriority w:val="99"/>
    <w:rsid w:val="00A643E0"/>
    <w:rPr>
      <w:color w:val="auto"/>
      <w:u w:val="none"/>
    </w:rPr>
  </w:style>
  <w:style w:type="character" w:styleId="FollowedHyperlink">
    <w:name w:val="FollowedHyperlink"/>
    <w:basedOn w:val="DefaultParagraphFont"/>
    <w:uiPriority w:val="99"/>
    <w:semiHidden/>
    <w:rsid w:val="00A643E0"/>
    <w:rPr>
      <w:color w:val="auto"/>
      <w:u w:val="none"/>
    </w:rPr>
  </w:style>
  <w:style w:type="character" w:customStyle="1" w:styleId="Heading4Char">
    <w:name w:val="Heading 4 Char"/>
    <w:aliases w:val="Tag Char"/>
    <w:basedOn w:val="DefaultParagraphFont"/>
    <w:link w:val="Heading4"/>
    <w:uiPriority w:val="4"/>
    <w:rsid w:val="00A643E0"/>
    <w:rPr>
      <w:rFonts w:ascii="Times New Roman" w:eastAsiaTheme="majorEastAsia" w:hAnsi="Times New Roman" w:cstheme="majorBidi"/>
      <w:b/>
      <w:bCs/>
      <w:iCs/>
      <w:sz w:val="26"/>
    </w:rPr>
  </w:style>
  <w:style w:type="paragraph" w:customStyle="1" w:styleId="card">
    <w:name w:val="card"/>
    <w:basedOn w:val="Normal"/>
    <w:next w:val="Normal"/>
    <w:link w:val="cardChar"/>
    <w:qFormat/>
    <w:rsid w:val="00972CE4"/>
    <w:pPr>
      <w:ind w:left="288" w:right="288"/>
    </w:pPr>
    <w:rPr>
      <w:rFonts w:eastAsia="Times New Roman"/>
      <w:szCs w:val="20"/>
    </w:rPr>
  </w:style>
  <w:style w:type="character" w:customStyle="1" w:styleId="underline">
    <w:name w:val="underline"/>
    <w:link w:val="textbold"/>
    <w:qFormat/>
    <w:rsid w:val="00972CE4"/>
    <w:rPr>
      <w:b/>
      <w:u w:val="single"/>
    </w:rPr>
  </w:style>
  <w:style w:type="paragraph" w:customStyle="1" w:styleId="textbold">
    <w:name w:val="text bold"/>
    <w:basedOn w:val="Normal"/>
    <w:link w:val="underline"/>
    <w:rsid w:val="00972CE4"/>
    <w:pPr>
      <w:ind w:left="720"/>
      <w:jc w:val="both"/>
    </w:pPr>
    <w:rPr>
      <w:rFonts w:asciiTheme="minorHAnsi" w:hAnsiTheme="minorHAnsi" w:cstheme="minorBidi"/>
      <w:b/>
      <w:u w:val="single"/>
    </w:rPr>
  </w:style>
  <w:style w:type="character" w:customStyle="1" w:styleId="cardChar">
    <w:name w:val="card Char"/>
    <w:link w:val="card"/>
    <w:rsid w:val="00972CE4"/>
    <w:rPr>
      <w:rFonts w:ascii="Times New Roman" w:eastAsia="Times New Roman" w:hAnsi="Times New Roman" w:cs="Times New Roman"/>
      <w:szCs w:val="20"/>
    </w:rPr>
  </w:style>
  <w:style w:type="character" w:customStyle="1" w:styleId="UnderlinestyleChar2">
    <w:name w:val="Underline style Char2"/>
    <w:basedOn w:val="DefaultParagraphFont"/>
    <w:rsid w:val="00972CE4"/>
    <w:rPr>
      <w:sz w:val="22"/>
      <w:szCs w:val="24"/>
      <w:u w:val="single"/>
      <w:lang w:val="en-US" w:eastAsia="en-US" w:bidi="ar-SA"/>
    </w:rPr>
  </w:style>
  <w:style w:type="character" w:styleId="Strong">
    <w:name w:val="Strong"/>
    <w:basedOn w:val="DefaultParagraphFont"/>
    <w:uiPriority w:val="22"/>
    <w:qFormat/>
    <w:rsid w:val="00543576"/>
    <w:rPr>
      <w:b/>
      <w:bCs/>
    </w:rPr>
  </w:style>
  <w:style w:type="paragraph" w:styleId="ListParagraph">
    <w:name w:val="List Paragraph"/>
    <w:basedOn w:val="Normal"/>
    <w:uiPriority w:val="34"/>
    <w:semiHidden/>
    <w:rsid w:val="00543576"/>
    <w:pPr>
      <w:ind w:left="720"/>
      <w:contextualSpacing/>
    </w:pPr>
  </w:style>
  <w:style w:type="character" w:customStyle="1" w:styleId="verdana">
    <w:name w:val="verdana"/>
    <w:basedOn w:val="DefaultParagraphFont"/>
    <w:rsid w:val="00543576"/>
  </w:style>
  <w:style w:type="character" w:customStyle="1" w:styleId="Emphasis2">
    <w:name w:val="Emphasis2"/>
    <w:basedOn w:val="DefaultParagraphFont"/>
    <w:rsid w:val="004E5C19"/>
    <w:rPr>
      <w:rFonts w:ascii="Franklin Gothic Heavy" w:hAnsi="Franklin Gothic Heavy"/>
      <w:iCs/>
      <w:u w:val="single"/>
    </w:rPr>
  </w:style>
  <w:style w:type="character" w:customStyle="1" w:styleId="cite">
    <w:name w:val="cite"/>
    <w:aliases w:val="Heading 3 Char Char Char1,Char Char2,Citation Char,cites Char Char,Citation Char Char1 Char Char Char Char Char,Underlined Text Char,Block Writing Char,Index Headers Char, Char Char Char1,Char Char Char1,Heading 3 Char Char Char Char,Tag Ch"/>
    <w:basedOn w:val="DefaultParagraphFont"/>
    <w:qFormat/>
    <w:rsid w:val="00E47456"/>
    <w:rPr>
      <w:rFonts w:ascii="Times New Roman" w:hAnsi="Times New Roman"/>
      <w:b/>
      <w:sz w:val="24"/>
    </w:rPr>
  </w:style>
  <w:style w:type="character" w:customStyle="1" w:styleId="StyleDate">
    <w:name w:val="Style Date"/>
    <w:aliases w:val="Author"/>
    <w:basedOn w:val="DefaultParagraphFont"/>
    <w:uiPriority w:val="1"/>
    <w:qFormat/>
    <w:rsid w:val="00801A8F"/>
    <w:rPr>
      <w:b/>
      <w:sz w:val="24"/>
      <w:u w:val="single"/>
    </w:rPr>
  </w:style>
  <w:style w:type="paragraph" w:styleId="BalloonText">
    <w:name w:val="Balloon Text"/>
    <w:basedOn w:val="Normal"/>
    <w:link w:val="BalloonTextChar"/>
    <w:uiPriority w:val="99"/>
    <w:semiHidden/>
    <w:rsid w:val="00F43863"/>
    <w:rPr>
      <w:rFonts w:ascii="Tahoma" w:hAnsi="Tahoma" w:cs="Tahoma"/>
      <w:sz w:val="16"/>
      <w:szCs w:val="16"/>
    </w:rPr>
  </w:style>
  <w:style w:type="character" w:customStyle="1" w:styleId="BalloonTextChar">
    <w:name w:val="Balloon Text Char"/>
    <w:basedOn w:val="DefaultParagraphFont"/>
    <w:link w:val="BalloonText"/>
    <w:uiPriority w:val="99"/>
    <w:semiHidden/>
    <w:rsid w:val="00F438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643E0"/>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643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643E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643E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643E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643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43E0"/>
  </w:style>
  <w:style w:type="character" w:customStyle="1" w:styleId="Heading1Char">
    <w:name w:val="Heading 1 Char"/>
    <w:aliases w:val="Pocket Char"/>
    <w:basedOn w:val="DefaultParagraphFont"/>
    <w:link w:val="Heading1"/>
    <w:uiPriority w:val="1"/>
    <w:rsid w:val="00A643E0"/>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643E0"/>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Emphasis!!"/>
    <w:basedOn w:val="DefaultParagraphFont"/>
    <w:uiPriority w:val="7"/>
    <w:qFormat/>
    <w:rsid w:val="00A643E0"/>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A643E0"/>
    <w:rPr>
      <w:b/>
      <w:bCs/>
    </w:rPr>
  </w:style>
  <w:style w:type="character" w:customStyle="1" w:styleId="Heading3Char">
    <w:name w:val="Heading 3 Char"/>
    <w:aliases w:val="Block Char"/>
    <w:basedOn w:val="DefaultParagraphFont"/>
    <w:link w:val="Heading3"/>
    <w:uiPriority w:val="3"/>
    <w:rsid w:val="00A643E0"/>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Intense Emphasis1,Intense Emphasis11,Intense Emphasis111,Intense Emphasis2,HHeading 3 + 12 pt,Cards + Font: 12 pt Char,Bold Cite Char,Citation Char Char Char,ci,c,Bo,B"/>
    <w:basedOn w:val="DefaultParagraphFont"/>
    <w:uiPriority w:val="6"/>
    <w:qFormat/>
    <w:rsid w:val="00A643E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643E0"/>
    <w:rPr>
      <w:b/>
      <w:bCs/>
      <w:sz w:val="26"/>
      <w:u w:val="none"/>
    </w:rPr>
  </w:style>
  <w:style w:type="paragraph" w:styleId="Header">
    <w:name w:val="header"/>
    <w:basedOn w:val="Normal"/>
    <w:link w:val="HeaderChar"/>
    <w:uiPriority w:val="99"/>
    <w:rsid w:val="00A643E0"/>
    <w:pPr>
      <w:tabs>
        <w:tab w:val="center" w:pos="4680"/>
        <w:tab w:val="right" w:pos="9360"/>
      </w:tabs>
    </w:pPr>
  </w:style>
  <w:style w:type="character" w:customStyle="1" w:styleId="HeaderChar">
    <w:name w:val="Header Char"/>
    <w:basedOn w:val="DefaultParagraphFont"/>
    <w:link w:val="Header"/>
    <w:uiPriority w:val="99"/>
    <w:rsid w:val="00A643E0"/>
    <w:rPr>
      <w:rFonts w:ascii="Times New Roman" w:hAnsi="Times New Roman" w:cs="Times New Roman"/>
    </w:rPr>
  </w:style>
  <w:style w:type="paragraph" w:styleId="Footer">
    <w:name w:val="footer"/>
    <w:basedOn w:val="Normal"/>
    <w:link w:val="FooterChar"/>
    <w:uiPriority w:val="99"/>
    <w:semiHidden/>
    <w:rsid w:val="00A643E0"/>
    <w:pPr>
      <w:tabs>
        <w:tab w:val="center" w:pos="4680"/>
        <w:tab w:val="right" w:pos="9360"/>
      </w:tabs>
    </w:pPr>
  </w:style>
  <w:style w:type="character" w:customStyle="1" w:styleId="FooterChar">
    <w:name w:val="Footer Char"/>
    <w:basedOn w:val="DefaultParagraphFont"/>
    <w:link w:val="Footer"/>
    <w:uiPriority w:val="99"/>
    <w:semiHidden/>
    <w:rsid w:val="00A643E0"/>
    <w:rPr>
      <w:rFonts w:ascii="Times New Roman" w:hAnsi="Times New Roman" w:cs="Times New Roman"/>
    </w:rPr>
  </w:style>
  <w:style w:type="character" w:styleId="Hyperlink">
    <w:name w:val="Hyperlink"/>
    <w:aliases w:val="heading 1 (block title),Important,Read"/>
    <w:basedOn w:val="DefaultParagraphFont"/>
    <w:uiPriority w:val="99"/>
    <w:rsid w:val="00A643E0"/>
    <w:rPr>
      <w:color w:val="auto"/>
      <w:u w:val="none"/>
    </w:rPr>
  </w:style>
  <w:style w:type="character" w:styleId="FollowedHyperlink">
    <w:name w:val="FollowedHyperlink"/>
    <w:basedOn w:val="DefaultParagraphFont"/>
    <w:uiPriority w:val="99"/>
    <w:semiHidden/>
    <w:rsid w:val="00A643E0"/>
    <w:rPr>
      <w:color w:val="auto"/>
      <w:u w:val="none"/>
    </w:rPr>
  </w:style>
  <w:style w:type="character" w:customStyle="1" w:styleId="Heading4Char">
    <w:name w:val="Heading 4 Char"/>
    <w:aliases w:val="Tag Char"/>
    <w:basedOn w:val="DefaultParagraphFont"/>
    <w:link w:val="Heading4"/>
    <w:uiPriority w:val="4"/>
    <w:rsid w:val="00A643E0"/>
    <w:rPr>
      <w:rFonts w:ascii="Times New Roman" w:eastAsiaTheme="majorEastAsia" w:hAnsi="Times New Roman" w:cstheme="majorBidi"/>
      <w:b/>
      <w:bCs/>
      <w:iCs/>
      <w:sz w:val="26"/>
    </w:rPr>
  </w:style>
  <w:style w:type="paragraph" w:customStyle="1" w:styleId="card">
    <w:name w:val="card"/>
    <w:basedOn w:val="Normal"/>
    <w:next w:val="Normal"/>
    <w:link w:val="cardChar"/>
    <w:qFormat/>
    <w:rsid w:val="00972CE4"/>
    <w:pPr>
      <w:ind w:left="288" w:right="288"/>
    </w:pPr>
    <w:rPr>
      <w:rFonts w:eastAsia="Times New Roman"/>
      <w:szCs w:val="20"/>
    </w:rPr>
  </w:style>
  <w:style w:type="character" w:customStyle="1" w:styleId="underline">
    <w:name w:val="underline"/>
    <w:link w:val="textbold"/>
    <w:qFormat/>
    <w:rsid w:val="00972CE4"/>
    <w:rPr>
      <w:b/>
      <w:u w:val="single"/>
    </w:rPr>
  </w:style>
  <w:style w:type="paragraph" w:customStyle="1" w:styleId="textbold">
    <w:name w:val="text bold"/>
    <w:basedOn w:val="Normal"/>
    <w:link w:val="underline"/>
    <w:rsid w:val="00972CE4"/>
    <w:pPr>
      <w:ind w:left="720"/>
      <w:jc w:val="both"/>
    </w:pPr>
    <w:rPr>
      <w:rFonts w:asciiTheme="minorHAnsi" w:hAnsiTheme="minorHAnsi" w:cstheme="minorBidi"/>
      <w:b/>
      <w:u w:val="single"/>
    </w:rPr>
  </w:style>
  <w:style w:type="character" w:customStyle="1" w:styleId="cardChar">
    <w:name w:val="card Char"/>
    <w:link w:val="card"/>
    <w:rsid w:val="00972CE4"/>
    <w:rPr>
      <w:rFonts w:ascii="Times New Roman" w:eastAsia="Times New Roman" w:hAnsi="Times New Roman" w:cs="Times New Roman"/>
      <w:szCs w:val="20"/>
    </w:rPr>
  </w:style>
  <w:style w:type="character" w:customStyle="1" w:styleId="UnderlinestyleChar2">
    <w:name w:val="Underline style Char2"/>
    <w:basedOn w:val="DefaultParagraphFont"/>
    <w:rsid w:val="00972CE4"/>
    <w:rPr>
      <w:sz w:val="22"/>
      <w:szCs w:val="24"/>
      <w:u w:val="single"/>
      <w:lang w:val="en-US" w:eastAsia="en-US" w:bidi="ar-SA"/>
    </w:rPr>
  </w:style>
  <w:style w:type="character" w:styleId="Strong">
    <w:name w:val="Strong"/>
    <w:basedOn w:val="DefaultParagraphFont"/>
    <w:uiPriority w:val="22"/>
    <w:qFormat/>
    <w:rsid w:val="00543576"/>
    <w:rPr>
      <w:b/>
      <w:bCs/>
    </w:rPr>
  </w:style>
  <w:style w:type="paragraph" w:styleId="ListParagraph">
    <w:name w:val="List Paragraph"/>
    <w:basedOn w:val="Normal"/>
    <w:uiPriority w:val="34"/>
    <w:semiHidden/>
    <w:rsid w:val="00543576"/>
    <w:pPr>
      <w:ind w:left="720"/>
      <w:contextualSpacing/>
    </w:pPr>
  </w:style>
  <w:style w:type="character" w:customStyle="1" w:styleId="verdana">
    <w:name w:val="verdana"/>
    <w:basedOn w:val="DefaultParagraphFont"/>
    <w:rsid w:val="00543576"/>
  </w:style>
  <w:style w:type="character" w:customStyle="1" w:styleId="Emphasis2">
    <w:name w:val="Emphasis2"/>
    <w:basedOn w:val="DefaultParagraphFont"/>
    <w:rsid w:val="004E5C19"/>
    <w:rPr>
      <w:rFonts w:ascii="Franklin Gothic Heavy" w:hAnsi="Franklin Gothic Heavy"/>
      <w:iCs/>
      <w:u w:val="single"/>
    </w:rPr>
  </w:style>
  <w:style w:type="character" w:customStyle="1" w:styleId="cite">
    <w:name w:val="cite"/>
    <w:aliases w:val="Heading 3 Char Char Char1,Char Char2,Citation Char,cites Char Char,Citation Char Char1 Char Char Char Char Char,Underlined Text Char,Block Writing Char,Index Headers Char, Char Char Char1,Char Char Char1,Heading 3 Char Char Char Char,Tag Ch"/>
    <w:basedOn w:val="DefaultParagraphFont"/>
    <w:qFormat/>
    <w:rsid w:val="00E47456"/>
    <w:rPr>
      <w:rFonts w:ascii="Times New Roman" w:hAnsi="Times New Roman"/>
      <w:b/>
      <w:sz w:val="24"/>
    </w:rPr>
  </w:style>
  <w:style w:type="character" w:customStyle="1" w:styleId="StyleDate">
    <w:name w:val="Style Date"/>
    <w:aliases w:val="Author"/>
    <w:basedOn w:val="DefaultParagraphFont"/>
    <w:uiPriority w:val="1"/>
    <w:qFormat/>
    <w:rsid w:val="00801A8F"/>
    <w:rPr>
      <w:b/>
      <w:sz w:val="24"/>
      <w:u w:val="single"/>
    </w:rPr>
  </w:style>
  <w:style w:type="paragraph" w:styleId="BalloonText">
    <w:name w:val="Balloon Text"/>
    <w:basedOn w:val="Normal"/>
    <w:link w:val="BalloonTextChar"/>
    <w:uiPriority w:val="99"/>
    <w:semiHidden/>
    <w:rsid w:val="00F43863"/>
    <w:rPr>
      <w:rFonts w:ascii="Tahoma" w:hAnsi="Tahoma" w:cs="Tahoma"/>
      <w:sz w:val="16"/>
      <w:szCs w:val="16"/>
    </w:rPr>
  </w:style>
  <w:style w:type="character" w:customStyle="1" w:styleId="BalloonTextChar">
    <w:name w:val="Balloon Text Char"/>
    <w:basedOn w:val="DefaultParagraphFont"/>
    <w:link w:val="BalloonText"/>
    <w:uiPriority w:val="99"/>
    <w:semiHidden/>
    <w:rsid w:val="00F438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ollcall.com/news/a_bipartisan_opportunity_for_jobs_commentary-225603-1.html" TargetMode="External"/><Relationship Id="rId18" Type="http://schemas.openxmlformats.org/officeDocument/2006/relationships/hyperlink" Target="http://www.realclearpolitics.com/articles/2013/07/13/immigration_mired_political_wins_elude_obama_in_2nd_term_119201.html" TargetMode="External"/><Relationship Id="rId26" Type="http://schemas.openxmlformats.org/officeDocument/2006/relationships/hyperlink" Target="http://www.uschamber.com/international/why-does-america-need-trade-promotion-authority-tpa" TargetMode="External"/><Relationship Id="rId39" Type="http://schemas.openxmlformats.org/officeDocument/2006/relationships/hyperlink" Target="http://www.eastasiaforum.org/2011/01/22/americas-decline-a-harbinger-of-conflict-and-rivalry/" TargetMode="External"/><Relationship Id="rId21" Type="http://schemas.openxmlformats.org/officeDocument/2006/relationships/hyperlink" Target="http://www.realclearpolitics.com/articles/2013/07/13/immigration_mired_political_wins_elude_obama_in_2nd_term_119201.html" TargetMode="External"/><Relationship Id="rId34" Type="http://schemas.openxmlformats.org/officeDocument/2006/relationships/hyperlink" Target="http://www.project-syndicate.org/commentary/why-the-us-and-the-eu-need-a-free-trade-agreement-by-javier-solana" TargetMode="External"/><Relationship Id="rId42" Type="http://schemas.openxmlformats.org/officeDocument/2006/relationships/hyperlink" Target="http://www.reuters.com/article/2013/06/06/us-usa-trade-nominee-idUSBRE9550WL20130606" TargetMode="External"/><Relationship Id="rId47" Type="http://schemas.openxmlformats.org/officeDocument/2006/relationships/hyperlink" Target="http://www.google.com/hostednews/afp/article/ALeqM5gWDxKm5d-i-UWExTZXTwuBVHYBCA?docId=CNG.b972a6177ab8474e09319ee67e5fb6c0.111" TargetMode="External"/><Relationship Id="rId50" Type="http://schemas.openxmlformats.org/officeDocument/2006/relationships/hyperlink" Target="http://www.realclearpolitics.com/articles/2013/07/13/immigration_mired_political_wins_elude_obama_in_2nd_term_119201.html" TargetMode="External"/><Relationship Id="rId55" Type="http://schemas.openxmlformats.org/officeDocument/2006/relationships/hyperlink" Target="http://the-japan-news.com/news/article/0000379732" TargetMode="External"/><Relationship Id="rId7" Type="http://schemas.openxmlformats.org/officeDocument/2006/relationships/settings" Target="settings.xml"/><Relationship Id="rId12" Type="http://schemas.openxmlformats.org/officeDocument/2006/relationships/hyperlink" Target="http://www.freeenterprise.com/international/solve-trade-puzzle-trade-promotion-authority?utm_medium=rss&amp;utm_campaign=sitewide_feed&amp;utm_source=0" TargetMode="External"/><Relationship Id="rId17" Type="http://schemas.openxmlformats.org/officeDocument/2006/relationships/hyperlink" Target="http://www.reuters.com/article/2013/06/06/us-usa-trade-nominee-idUSBRE9550WL20130606" TargetMode="External"/><Relationship Id="rId25" Type="http://schemas.openxmlformats.org/officeDocument/2006/relationships/hyperlink" Target="http://www.rollcall.com/news/a_bipartisan_opportunity_for_jobs_commentary-225603-1.html" TargetMode="External"/><Relationship Id="rId33" Type="http://schemas.openxmlformats.org/officeDocument/2006/relationships/hyperlink" Target="http://www.google.com/hostednews/afp/article/ALeqM5gWDxKm5d-i-UWExTZXTwuBVHYBCA?docId=CNG.b972a6177ab8474e09319ee67e5fb6c0.111" TargetMode="External"/><Relationship Id="rId38" Type="http://schemas.openxmlformats.org/officeDocument/2006/relationships/hyperlink" Target="http://www.eastasiaforum.org/2011/01/22/americas-decline-a-harbinger-of-conflict-and-rivalry/" TargetMode="External"/><Relationship Id="rId46" Type="http://schemas.openxmlformats.org/officeDocument/2006/relationships/hyperlink" Target="http://www.heritage.org/research/reports/2013/04/advancing-trade-freedom-key-objective-of-trade-promotion-authority-renewal" TargetMode="External"/><Relationship Id="rId59"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thehill.com/blogs/on-the-money/1005-trade/307503-president-ready-to-engage-with-congress-on-fast-track" TargetMode="External"/><Relationship Id="rId20" Type="http://schemas.openxmlformats.org/officeDocument/2006/relationships/hyperlink" Target="http://www.realclearpolitics.com/articles/2013/07/13/immigration_mired_political_wins_elude_obama_in_2nd_term_119201.html" TargetMode="External"/><Relationship Id="rId29" Type="http://schemas.openxmlformats.org/officeDocument/2006/relationships/hyperlink" Target="http://www.freeenterprise.com/international/solve-trade-puzzle-trade-promotion-authority" TargetMode="External"/><Relationship Id="rId41" Type="http://schemas.openxmlformats.org/officeDocument/2006/relationships/hyperlink" Target="http://www.rollcall.com/news/a_bipartisan_opportunity_for_jobs_commentary-225603-1.html" TargetMode="External"/><Relationship Id="rId54" Type="http://schemas.openxmlformats.org/officeDocument/2006/relationships/hyperlink" Target="http://www.bloomberg.com/news/2013-06-12/a-fairer-way-to-fast-track-trade-deals.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thehill.com/blogs/on-the-money/1005-trade/307937-trade-agenda-pushed-by-leading-business-group" TargetMode="External"/><Relationship Id="rId24" Type="http://schemas.openxmlformats.org/officeDocument/2006/relationships/hyperlink" Target="http://www.heritage.org/research/reports/2013/04/advancing-trade-freedom-key-objective-of-trade-promotion-authority-renewal" TargetMode="External"/><Relationship Id="rId32" Type="http://schemas.openxmlformats.org/officeDocument/2006/relationships/hyperlink" Target="http://www.fas.org/sgp/crs/row/R42694.pdf" TargetMode="External"/><Relationship Id="rId37" Type="http://schemas.openxmlformats.org/officeDocument/2006/relationships/hyperlink" Target="http://www.periscopepost.com/2011/12/eurozone-in-crisis-the-death-of-the-euro-could-trigger-world-war-iii/" TargetMode="External"/><Relationship Id="rId40" Type="http://schemas.openxmlformats.org/officeDocument/2006/relationships/hyperlink" Target="http://www.cfr.org/publication/23537/belttightening_for_us_foreign_policy.html" TargetMode="External"/><Relationship Id="rId45" Type="http://schemas.openxmlformats.org/officeDocument/2006/relationships/hyperlink" Target="http://www.heritage.org/about/staff/k/anthony-kim" TargetMode="External"/><Relationship Id="rId53" Type="http://schemas.openxmlformats.org/officeDocument/2006/relationships/hyperlink" Target="http://thehill.com/blogs/on-the-money/1005-trade/307503-president-ready-to-engage-with-congress-on-fast-track" TargetMode="External"/><Relationship Id="rId58"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executivegov.com/2013/06/froman-speaks-on-fast-track-upcoming-trade-talks-exports/" TargetMode="External"/><Relationship Id="rId23" Type="http://schemas.openxmlformats.org/officeDocument/2006/relationships/hyperlink" Target="http://www.heritage.org/about/staff/k/anthony-kim" TargetMode="External"/><Relationship Id="rId28" Type="http://schemas.openxmlformats.org/officeDocument/2006/relationships/hyperlink" Target="http://www.heritage.org/research/reports/2013/04/advancing-trade-freedom-key-objective-of-trade-promotion-authority-renewal" TargetMode="External"/><Relationship Id="rId36" Type="http://schemas.openxmlformats.org/officeDocument/2006/relationships/hyperlink" Target="http://transatlantic.sais-jhu.edu/publications/articles/TAP_op_ed_Jan_2012_final.pdf" TargetMode="External"/><Relationship Id="rId49" Type="http://schemas.openxmlformats.org/officeDocument/2006/relationships/hyperlink" Target="http://www.realclearpolitics.com/articles/2013/07/13/immigration_mired_political_wins_elude_obama_in_2nd_term_119201.html" TargetMode="External"/><Relationship Id="rId57"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www.realclearpolitics.com/articles/2013/07/13/immigration_mired_political_wins_elude_obama_in_2nd_term_119201.html" TargetMode="External"/><Relationship Id="rId31" Type="http://schemas.openxmlformats.org/officeDocument/2006/relationships/hyperlink" Target="http://www.finance.senate.gov/newsroom/chairman/release/?id=0021bd8e-4ecd-438d-a9eb-23fe596320a5" TargetMode="External"/><Relationship Id="rId44" Type="http://schemas.openxmlformats.org/officeDocument/2006/relationships/hyperlink" Target="http://blog.heritage.org/2013/07/12/trade-promotion-authority-should-mean-authority-to-promote-trade-period/" TargetMode="External"/><Relationship Id="rId52" Type="http://schemas.openxmlformats.org/officeDocument/2006/relationships/hyperlink" Target="http://blog.heritage.org/2013/06/05/trade-promotion-authority-make-the-case/" TargetMode="External"/><Relationship Id="rId6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blog.heritage.org/2013/07/12/trade-promotion-authority-should-mean-authority-to-promote-trade-period/" TargetMode="External"/><Relationship Id="rId22" Type="http://schemas.openxmlformats.org/officeDocument/2006/relationships/hyperlink" Target="http://www.realclearpolitics.com/articles/2013/07/13/immigration_mired_political_wins_elude_obama_in_2nd_term_119201.html" TargetMode="External"/><Relationship Id="rId27" Type="http://schemas.openxmlformats.org/officeDocument/2006/relationships/hyperlink" Target="http://www.heritage.org/about/staff/k/anthony-kim" TargetMode="External"/><Relationship Id="rId30" Type="http://schemas.openxmlformats.org/officeDocument/2006/relationships/hyperlink" Target="http://www.bloomberg.com/news/2013-06-12/a-fairer-way-to-fast-track-trade-deals.html" TargetMode="External"/><Relationship Id="rId35" Type="http://schemas.openxmlformats.org/officeDocument/2006/relationships/hyperlink" Target="http://transatlantic.sais-jhu.edu/publications/articles/TAP_op_ed_Jan_2012_final.pdf" TargetMode="External"/><Relationship Id="rId43" Type="http://schemas.openxmlformats.org/officeDocument/2006/relationships/hyperlink" Target="http://www.reuters.com/article/2013/06/06/us-usa-trade-nominee-idUSBRE9550WL20130606" TargetMode="External"/><Relationship Id="rId48" Type="http://schemas.openxmlformats.org/officeDocument/2006/relationships/hyperlink" Target="http://www.realclearpolitics.com/articles/2013/07/13/immigration_mired_political_wins_elude_obama_in_2nd_term_119201.html" TargetMode="External"/><Relationship Id="rId56" Type="http://schemas.openxmlformats.org/officeDocument/2006/relationships/hyperlink" Target="http://the-japan-news.com/news/article/0000379732" TargetMode="External"/><Relationship Id="rId8" Type="http://schemas.openxmlformats.org/officeDocument/2006/relationships/webSettings" Target="webSettings.xml"/><Relationship Id="rId51" Type="http://schemas.openxmlformats.org/officeDocument/2006/relationships/hyperlink" Target="http://www.realclearpolitics.com/articles/2013/07/13/immigration_mired_political_wins_elude_obama_in_2nd_term_119201.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vero\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58A1179E68B49A49B3ADBA2A7ED1B5D"/>
        <w:category>
          <w:name w:val="General"/>
          <w:gallery w:val="placeholder"/>
        </w:category>
        <w:types>
          <w:type w:val="bbPlcHdr"/>
        </w:types>
        <w:behaviors>
          <w:behavior w:val="content"/>
        </w:behaviors>
        <w:guid w:val="{7B0C89CA-D26F-4916-A25E-9F2A03C6DFC4}"/>
      </w:docPartPr>
      <w:docPartBody>
        <w:p w:rsidR="009F5706" w:rsidRDefault="0042608D" w:rsidP="0042608D">
          <w:pPr>
            <w:pStyle w:val="058A1179E68B49A49B3ADBA2A7ED1B5D"/>
          </w:pPr>
          <w:r>
            <w:t>[Type the company name]</w:t>
          </w:r>
        </w:p>
      </w:docPartBody>
    </w:docPart>
    <w:docPart>
      <w:docPartPr>
        <w:name w:val="6D67A4A58A4744A2A9CAE3D352E7F319"/>
        <w:category>
          <w:name w:val="General"/>
          <w:gallery w:val="placeholder"/>
        </w:category>
        <w:types>
          <w:type w:val="bbPlcHdr"/>
        </w:types>
        <w:behaviors>
          <w:behavior w:val="content"/>
        </w:behaviors>
        <w:guid w:val="{278C0729-D3ED-41CC-97AC-530E2FB002A1}"/>
      </w:docPartPr>
      <w:docPartBody>
        <w:p w:rsidR="009F5706" w:rsidRDefault="0042608D" w:rsidP="0042608D">
          <w:pPr>
            <w:pStyle w:val="6D67A4A58A4744A2A9CAE3D352E7F319"/>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ヒラギノ角ゴ Pro W3">
    <w:charset w:val="80"/>
    <w:family w:val="auto"/>
    <w:pitch w:val="variable"/>
    <w:sig w:usb0="00000001" w:usb1="00000000" w:usb2="01000407" w:usb3="00000000" w:csb0="0002000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08D"/>
    <w:rsid w:val="000B37F0"/>
    <w:rsid w:val="0042608D"/>
    <w:rsid w:val="004A72BF"/>
    <w:rsid w:val="009F5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8A1179E68B49A49B3ADBA2A7ED1B5D">
    <w:name w:val="058A1179E68B49A49B3ADBA2A7ED1B5D"/>
    <w:rsid w:val="0042608D"/>
  </w:style>
  <w:style w:type="paragraph" w:customStyle="1" w:styleId="6D67A4A58A4744A2A9CAE3D352E7F319">
    <w:name w:val="6D67A4A58A4744A2A9CAE3D352E7F319"/>
    <w:rsid w:val="0042608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8A1179E68B49A49B3ADBA2A7ED1B5D">
    <w:name w:val="058A1179E68B49A49B3ADBA2A7ED1B5D"/>
    <w:rsid w:val="0042608D"/>
  </w:style>
  <w:style w:type="paragraph" w:customStyle="1" w:styleId="6D67A4A58A4744A2A9CAE3D352E7F319">
    <w:name w:val="6D67A4A58A4744A2A9CAE3D352E7F319"/>
    <w:rsid w:val="004260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84</Pages>
  <Words>29818</Words>
  <Characters>169967</Characters>
  <Application>Microsoft Office Word</Application>
  <DocSecurity>0</DocSecurity>
  <Lines>1416</Lines>
  <Paragraphs>398</Paragraphs>
  <ScaleCrop>false</ScaleCrop>
  <HeadingPairs>
    <vt:vector size="2" baseType="variant">
      <vt:variant>
        <vt:lpstr>Title</vt:lpstr>
      </vt:variant>
      <vt:variant>
        <vt:i4>1</vt:i4>
      </vt:variant>
    </vt:vector>
  </HeadingPairs>
  <TitlesOfParts>
    <vt:vector size="1" baseType="lpstr">
      <vt:lpstr/>
    </vt:vector>
  </TitlesOfParts>
  <Company>Gonzaga Debate Institute</Company>
  <LinksUpToDate>false</LinksUpToDate>
  <CharactersWithSpaces>199387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Brovero-Lundeen – Politics Impact Supplement</dc:title>
  <dc:creator>Adrienne Brovero (abrovero)</dc:creator>
  <cp:lastModifiedBy>Adrienne Brovero (abrovero)</cp:lastModifiedBy>
  <cp:revision>3</cp:revision>
  <dcterms:created xsi:type="dcterms:W3CDTF">2013-07-16T05:11:00Z</dcterms:created>
  <dcterms:modified xsi:type="dcterms:W3CDTF">2013-07-16T05:14:00Z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