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056" w:rsidRDefault="001E3056" w:rsidP="00E6609A">
      <w:pPr>
        <w:pStyle w:val="Heading1"/>
      </w:pPr>
      <w:r>
        <w:t>***1NC***</w:t>
      </w:r>
      <w:bookmarkStart w:id="0" w:name="_GoBack"/>
      <w:bookmarkEnd w:id="0"/>
    </w:p>
    <w:p w:rsidR="001E3056" w:rsidRDefault="001E3056" w:rsidP="001E3056">
      <w:pPr>
        <w:pStyle w:val="Heading3"/>
      </w:pPr>
      <w:r>
        <w:lastRenderedPageBreak/>
        <w:t>1NC</w:t>
      </w:r>
    </w:p>
    <w:p w:rsidR="001E3056" w:rsidRPr="001E3056" w:rsidRDefault="001E3056" w:rsidP="001E3056">
      <w:pPr>
        <w:pStyle w:val="Heading4"/>
        <w:rPr>
          <w:rStyle w:val="StyleStyleBold12pt"/>
          <w:b/>
          <w:bCs/>
        </w:rPr>
      </w:pPr>
      <w:r>
        <w:rPr>
          <w:rStyle w:val="StyleStyleBold12pt"/>
          <w:b/>
          <w:bCs/>
        </w:rPr>
        <w:t xml:space="preserve">Economic engagement with Latin America fuels capitalist exploitation – the plan is used to make imperialist violence more efficient and invisible </w:t>
      </w:r>
    </w:p>
    <w:p w:rsidR="001E3056" w:rsidRPr="00491BCF" w:rsidRDefault="001E3056" w:rsidP="001E3056">
      <w:pPr>
        <w:rPr>
          <w:rStyle w:val="StyleStyleBold12pt"/>
        </w:rPr>
      </w:pPr>
      <w:r w:rsidRPr="00491BCF">
        <w:rPr>
          <w:rStyle w:val="StyleStyleBold12pt"/>
        </w:rPr>
        <w:t xml:space="preserve">Tumino </w:t>
      </w:r>
      <w:r>
        <w:rPr>
          <w:rStyle w:val="StyleStyleBold12pt"/>
        </w:rPr>
        <w:t xml:space="preserve">Assistant Professor of English @ City University of New York, </w:t>
      </w:r>
      <w:r w:rsidRPr="00491BCF">
        <w:rPr>
          <w:rStyle w:val="StyleStyleBold12pt"/>
        </w:rPr>
        <w:t>02,</w:t>
      </w:r>
    </w:p>
    <w:p w:rsidR="001E3056" w:rsidRDefault="001E3056" w:rsidP="001E3056">
      <w:r>
        <w:t xml:space="preserve">(Stephen, author of Cultural Theory </w:t>
      </w:r>
      <w:proofErr w:type="gramStart"/>
      <w:r>
        <w:t>After</w:t>
      </w:r>
      <w:proofErr w:type="gramEnd"/>
      <w:r>
        <w:t xml:space="preserve"> the Contemporary, May/June 02, </w:t>
      </w:r>
      <w:r>
        <w:rPr>
          <w:u w:val="single"/>
        </w:rPr>
        <w:t>The Red Critique</w:t>
      </w:r>
      <w:r>
        <w:t xml:space="preserve">, “Contesting the Empire-al Imaginary: The Truth of Democracy as Class,” </w:t>
      </w:r>
      <w:hyperlink r:id="rId11" w:history="1">
        <w:r w:rsidRPr="0075527C">
          <w:rPr>
            <w:rStyle w:val="Hyperlink"/>
          </w:rPr>
          <w:t>http://redcritique.org/MayJune02/contestingtheempirealimaginary.htm</w:t>
        </w:r>
      </w:hyperlink>
      <w:r>
        <w:t>, [Accessed 7/8/13], JB).</w:t>
      </w:r>
    </w:p>
    <w:p w:rsidR="001E3056" w:rsidRPr="00491BCF" w:rsidRDefault="001E3056" w:rsidP="001E3056"/>
    <w:p w:rsidR="001E3056" w:rsidRDefault="001E3056" w:rsidP="001E3056">
      <w:pPr>
        <w:rPr>
          <w:sz w:val="16"/>
        </w:rPr>
      </w:pPr>
      <w:r w:rsidRPr="001E3056">
        <w:rPr>
          <w:sz w:val="16"/>
        </w:rPr>
        <w:t xml:space="preserve">But </w:t>
      </w:r>
      <w:r w:rsidRPr="001E3056">
        <w:rPr>
          <w:b/>
          <w:bCs/>
          <w:u w:val="single"/>
        </w:rPr>
        <w:t>freedom and democracy under capitalism is only for the few who can afford it because they live off the labor of the many</w:t>
      </w:r>
      <w:r w:rsidRPr="001E3056">
        <w:rPr>
          <w:b/>
          <w:bCs/>
          <w:sz w:val="16"/>
        </w:rPr>
        <w:t xml:space="preserve">. </w:t>
      </w:r>
      <w:r w:rsidRPr="001E3056">
        <w:rPr>
          <w:b/>
          <w:bCs/>
          <w:u w:val="single"/>
        </w:rPr>
        <w:t>As capitalism develops on a global scale, the many cannot even meet their basic needs</w:t>
      </w:r>
      <w:r w:rsidRPr="001E3056">
        <w:rPr>
          <w:u w:val="single"/>
        </w:rPr>
        <w:t xml:space="preserve"> </w:t>
      </w:r>
      <w:r w:rsidRPr="001E3056">
        <w:rPr>
          <w:sz w:val="16"/>
        </w:rPr>
        <w:t xml:space="preserve">and are compelled to enter into struggle against the bosses—as Argentina, after only 10 years of neoliberal deregulation, and Venezuela, whose workers must arm themselves simply to defend the minor redistributions of wealth of the Chavez government, once again show. </w:t>
      </w:r>
      <w:r w:rsidRPr="001E3056">
        <w:rPr>
          <w:b/>
          <w:bCs/>
          <w:u w:val="single"/>
        </w:rPr>
        <w:t>The emergent revolutionary struggles in Latin America once again prove the basic truth of Marxism: that the global development of capitalism leads to its own downfall by producing a revolutionary working class with nothing left to lose and a world to win by taking power from the owners and running the economy for the social good</w:t>
      </w:r>
      <w:r w:rsidRPr="001E3056">
        <w:rPr>
          <w:b/>
          <w:bCs/>
          <w:sz w:val="16"/>
        </w:rPr>
        <w:t xml:space="preserve">. </w:t>
      </w:r>
      <w:r w:rsidRPr="001E3056">
        <w:rPr>
          <w:b/>
          <w:bCs/>
          <w:u w:val="single"/>
        </w:rPr>
        <w:t>This truth is</w:t>
      </w:r>
      <w:r w:rsidRPr="001E3056">
        <w:rPr>
          <w:sz w:val="16"/>
        </w:rPr>
        <w:t xml:space="preserve">, however, </w:t>
      </w:r>
      <w:r w:rsidRPr="001E3056">
        <w:rPr>
          <w:b/>
          <w:bCs/>
          <w:u w:val="single"/>
        </w:rPr>
        <w:t xml:space="preserve">covered up by </w:t>
      </w:r>
      <w:r w:rsidRPr="001E3056">
        <w:rPr>
          <w:sz w:val="16"/>
        </w:rPr>
        <w:t xml:space="preserve">a thick layer of </w:t>
      </w:r>
      <w:r w:rsidRPr="001E3056">
        <w:rPr>
          <w:b/>
          <w:bCs/>
          <w:u w:val="single"/>
        </w:rPr>
        <w:t xml:space="preserve">mystification by the corporate media </w:t>
      </w:r>
      <w:r w:rsidRPr="001E3056">
        <w:rPr>
          <w:sz w:val="16"/>
        </w:rPr>
        <w:t xml:space="preserve">through a variety of relays and mediations. </w:t>
      </w:r>
      <w:r w:rsidRPr="001E3056">
        <w:rPr>
          <w:b/>
          <w:bCs/>
          <w:u w:val="single"/>
        </w:rPr>
        <w:t xml:space="preserve">This </w:t>
      </w:r>
      <w:r w:rsidRPr="001E3056">
        <w:rPr>
          <w:sz w:val="16"/>
        </w:rPr>
        <w:t xml:space="preserve">mystification </w:t>
      </w:r>
      <w:r w:rsidRPr="001E3056">
        <w:rPr>
          <w:b/>
          <w:bCs/>
          <w:u w:val="single"/>
        </w:rPr>
        <w:t>serves to naturalize the social inequality at the basis of capitalism and maintain the status quo</w:t>
      </w:r>
      <w:r w:rsidRPr="001E3056">
        <w:rPr>
          <w:sz w:val="16"/>
        </w:rPr>
        <w:t xml:space="preserve">. Take the lie that the North, led by the US, has a moral destiny to bring freedom and democracy to the South crushed by poverty and corruption. The poverty and corruption of course are the result of freedom and democracy—the freedom of the capitalist to exploit human labor power for profit which is what in actuality "chases the bourgeoisie over the whole surface of the globe" and "compels all nations, on pain of extinction, to […] introduce what it calls civilization into their midst", as The Communist Manifesto says (Marx 477). The "moral" story about protecting human rights is told to cover up the material truth about democracy being the freedom to exploit others for profit. </w:t>
      </w:r>
      <w:r w:rsidRPr="001E3056">
        <w:rPr>
          <w:b/>
          <w:bCs/>
          <w:u w:val="single"/>
        </w:rPr>
        <w:t>The story is needed to alibi the regime of wage-labor and capital as a fact of nature</w:t>
      </w:r>
      <w:r w:rsidRPr="001E3056">
        <w:rPr>
          <w:sz w:val="16"/>
        </w:rPr>
        <w:t xml:space="preserve">. In other words, </w:t>
      </w:r>
      <w:r w:rsidRPr="001E3056">
        <w:rPr>
          <w:b/>
          <w:bCs/>
          <w:u w:val="single"/>
        </w:rPr>
        <w:t>it portrays the normal daily exploitation of labor under capitalism as the free expression of human nature in comparison with which its everyday brutality is made to appear</w:t>
      </w:r>
      <w:r w:rsidRPr="001E3056">
        <w:rPr>
          <w:u w:val="single"/>
        </w:rPr>
        <w:t xml:space="preserve"> </w:t>
      </w:r>
      <w:r w:rsidRPr="001E3056">
        <w:rPr>
          <w:sz w:val="16"/>
        </w:rPr>
        <w:t xml:space="preserve">"extreme" and </w:t>
      </w:r>
      <w:r w:rsidRPr="001E3056">
        <w:rPr>
          <w:u w:val="single"/>
        </w:rPr>
        <w:t>"</w:t>
      </w:r>
      <w:r w:rsidRPr="001E3056">
        <w:rPr>
          <w:b/>
          <w:bCs/>
          <w:u w:val="single"/>
        </w:rPr>
        <w:t>irrational" rather than a socially necessary consequence of private property</w:t>
      </w:r>
      <w:r w:rsidRPr="001E3056">
        <w:rPr>
          <w:b/>
          <w:bCs/>
          <w:sz w:val="16"/>
        </w:rPr>
        <w:t xml:space="preserve">. </w:t>
      </w:r>
      <w:r w:rsidRPr="001E3056">
        <w:rPr>
          <w:b/>
          <w:bCs/>
          <w:u w:val="single"/>
        </w:rPr>
        <w:t>The representation of capitalism as natural</w:t>
      </w:r>
      <w:r w:rsidRPr="001E3056">
        <w:rPr>
          <w:u w:val="single"/>
        </w:rPr>
        <w:t xml:space="preserve"> </w:t>
      </w:r>
      <w:r w:rsidRPr="001E3056">
        <w:rPr>
          <w:sz w:val="16"/>
        </w:rPr>
        <w:t xml:space="preserve">is of course not natural at all but historical: it </w:t>
      </w:r>
      <w:r w:rsidRPr="001E3056">
        <w:rPr>
          <w:b/>
          <w:bCs/>
          <w:u w:val="single"/>
        </w:rPr>
        <w:t>is needed</w:t>
      </w:r>
      <w:r w:rsidRPr="001E3056">
        <w:rPr>
          <w:u w:val="single"/>
        </w:rPr>
        <w:t xml:space="preserve"> </w:t>
      </w:r>
      <w:r w:rsidRPr="001E3056">
        <w:rPr>
          <w:sz w:val="16"/>
        </w:rPr>
        <w:t xml:space="preserve">now </w:t>
      </w:r>
      <w:r w:rsidRPr="001E3056">
        <w:rPr>
          <w:b/>
          <w:u w:val="single"/>
        </w:rPr>
        <w:t>to manufacture consensus that capitalism cannot be changed</w:t>
      </w:r>
      <w:r w:rsidRPr="001E3056">
        <w:rPr>
          <w:u w:val="single"/>
        </w:rPr>
        <w:t xml:space="preserve"> </w:t>
      </w:r>
      <w:r w:rsidRPr="001E3056">
        <w:rPr>
          <w:sz w:val="16"/>
        </w:rPr>
        <w:t xml:space="preserve">at a time when it is obvious that the material conditions already exist to abolish class inequality. As Venezuela shows, it is obvious that what stands in the way of a regime directed toward meeting people's needs, which is what Chavez represents, is not a lack of respect for human rights by immoral and corrupt people of the South, but the need of big business for a bigger share of the world market. It was the US oil giants represented by the Bush regime, supported by the trade union bureaucracy in this country, that aided the counter-revolutionary coup in Venezuela (e.g., by fomenting the oil workers strike as the core of a "civil society" movement that tried to abolish the popular social reforms of the Chavez government). It is for profit not democracy that the US supported the reactionary coup to overthrow Chavez (not just in words but with financial aid, military weapons and advisors as the British Guardian has reported); it is for profit and not for democracy that the US supports Israel and is currently colonizing Afghanistan as preparation for taking Iraq. It is obvious that the Bush regime is guided by profit and not democracy, which is why global public opinion is everywhere outside the US opposed to US "unilateralism" and "empire" building. This growing "obviousness" of democracy as hegemony of the rich threatens the ideology of capitalism by exposing democracy as the bourgeois freedom to exploit the labor and resources of the world. It is also behind the formation of a transnational populist left, however, that goes along with the system of wage labor and capital by marking the obvious hoax of democracy but nevertheless channeling the opposition into a reformist politics to maintain capitalism. By merely contesting its obviously barbaric effects rather than engage in a radical critique of capitalism for a social revolution against wage-slavery that is the cause of the effects, the left supports the ideology of democracy as class rule. It thus goes along with the reactionary backlash to make social contradictions into problems of "governance" and "policy" of "unruly" subjects—the powerless are made to bear responsibility for the contradictions of class society. </w:t>
      </w:r>
      <w:r w:rsidRPr="001E3056">
        <w:rPr>
          <w:b/>
          <w:bCs/>
          <w:u w:val="single"/>
        </w:rPr>
        <w:t>What is emerging in the wake of the revolutionary explosions in Latin America is the growing awareness that it is becoming impossible to simply deny the</w:t>
      </w:r>
      <w:r w:rsidRPr="001E3056">
        <w:rPr>
          <w:u w:val="single"/>
        </w:rPr>
        <w:t xml:space="preserve"> </w:t>
      </w:r>
      <w:r w:rsidRPr="001E3056">
        <w:rPr>
          <w:sz w:val="16"/>
        </w:rPr>
        <w:t xml:space="preserve">basic </w:t>
      </w:r>
      <w:r w:rsidRPr="001E3056">
        <w:rPr>
          <w:b/>
          <w:bCs/>
          <w:u w:val="single"/>
        </w:rPr>
        <w:t>truth of Marxism on democracy as class inequality</w:t>
      </w:r>
      <w:r w:rsidRPr="001E3056">
        <w:rPr>
          <w:sz w:val="16"/>
        </w:rPr>
        <w:t xml:space="preserve">. As a result, newer mystifications of capitalism and why it changes are also emerging to stabilize the status quo. </w:t>
      </w:r>
      <w:r w:rsidRPr="001E3056">
        <w:rPr>
          <w:b/>
          <w:bCs/>
          <w:u w:val="single"/>
        </w:rPr>
        <w:t>The dominant mode of naturalizing capitalism is to represent the new social struggles as spontaneous movements of the oppressed, by denying that they are a product of history as class struggle over the conditions of production. Rather than produce awareness of the class interests</w:t>
      </w:r>
      <w:r w:rsidRPr="001E3056">
        <w:rPr>
          <w:u w:val="single"/>
        </w:rPr>
        <w:t xml:space="preserve"> </w:t>
      </w:r>
      <w:r w:rsidRPr="001E3056">
        <w:rPr>
          <w:sz w:val="16"/>
        </w:rPr>
        <w:t xml:space="preserve">behind the emerging struggles </w:t>
      </w:r>
      <w:r w:rsidRPr="001E3056">
        <w:rPr>
          <w:b/>
          <w:bCs/>
          <w:u w:val="single"/>
        </w:rPr>
        <w:t>the</w:t>
      </w:r>
      <w:r w:rsidRPr="001E3056">
        <w:rPr>
          <w:u w:val="single"/>
        </w:rPr>
        <w:t xml:space="preserve"> </w:t>
      </w:r>
      <w:r w:rsidRPr="001E3056">
        <w:rPr>
          <w:sz w:val="16"/>
        </w:rPr>
        <w:t xml:space="preserve">populist </w:t>
      </w:r>
      <w:r w:rsidRPr="001E3056">
        <w:rPr>
          <w:b/>
          <w:bCs/>
          <w:u w:val="single"/>
        </w:rPr>
        <w:t>left portrays them as the outcome of spontaneous rebellions of the people against power</w:t>
      </w:r>
      <w:r w:rsidRPr="001E3056">
        <w:rPr>
          <w:b/>
          <w:bCs/>
          <w:sz w:val="16"/>
        </w:rPr>
        <w:t xml:space="preserve">. </w:t>
      </w:r>
      <w:r w:rsidRPr="001E3056">
        <w:rPr>
          <w:b/>
          <w:bCs/>
          <w:u w:val="single"/>
        </w:rPr>
        <w:t>It is</w:t>
      </w:r>
      <w:r w:rsidRPr="001E3056">
        <w:rPr>
          <w:u w:val="single"/>
        </w:rPr>
        <w:t xml:space="preserve"> </w:t>
      </w:r>
      <w:r w:rsidRPr="001E3056">
        <w:rPr>
          <w:sz w:val="16"/>
        </w:rPr>
        <w:t xml:space="preserve">thus </w:t>
      </w:r>
      <w:r w:rsidRPr="001E3056">
        <w:rPr>
          <w:b/>
          <w:bCs/>
          <w:u w:val="single"/>
        </w:rPr>
        <w:t xml:space="preserve">on the left most of all that one finds the alibi of capitalism as </w:t>
      </w:r>
      <w:r w:rsidRPr="001E3056">
        <w:rPr>
          <w:b/>
          <w:bCs/>
          <w:u w:val="single"/>
        </w:rPr>
        <w:lastRenderedPageBreak/>
        <w:t>democracy that proposes capitalism may be reformed while the exploitation at its root remains intact</w:t>
      </w:r>
      <w:r w:rsidRPr="001E3056">
        <w:rPr>
          <w:b/>
          <w:bCs/>
          <w:sz w:val="16"/>
        </w:rPr>
        <w:t xml:space="preserve">. </w:t>
      </w:r>
      <w:r w:rsidRPr="001E3056">
        <w:rPr>
          <w:b/>
          <w:bCs/>
          <w:u w:val="single"/>
        </w:rPr>
        <w:t>A reformed capitalism is</w:t>
      </w:r>
      <w:r w:rsidRPr="001E3056">
        <w:rPr>
          <w:u w:val="single"/>
        </w:rPr>
        <w:t xml:space="preserve"> </w:t>
      </w:r>
      <w:r w:rsidRPr="001E3056">
        <w:rPr>
          <w:sz w:val="16"/>
        </w:rPr>
        <w:t xml:space="preserve">simply a </w:t>
      </w:r>
      <w:r w:rsidRPr="001E3056">
        <w:rPr>
          <w:b/>
          <w:bCs/>
          <w:u w:val="single"/>
        </w:rPr>
        <w:t>code for a more efficient regime of exploitation and imperialist brutality</w:t>
      </w:r>
      <w:r w:rsidRPr="001E3056">
        <w:rPr>
          <w:sz w:val="16"/>
        </w:rPr>
        <w:t>—it is appeasement of the violent democracy of the owners.</w:t>
      </w:r>
    </w:p>
    <w:p w:rsidR="00962435" w:rsidRPr="008222D5" w:rsidRDefault="00962435" w:rsidP="00962435">
      <w:pPr>
        <w:pStyle w:val="Heading4"/>
      </w:pPr>
      <w:r w:rsidRPr="008222D5">
        <w:t xml:space="preserve">The impact is extinction </w:t>
      </w:r>
    </w:p>
    <w:p w:rsidR="00962435" w:rsidRPr="008222D5" w:rsidRDefault="00962435" w:rsidP="00962435">
      <w:r w:rsidRPr="008222D5">
        <w:rPr>
          <w:b/>
        </w:rPr>
        <w:t xml:space="preserve">Brown, 05 </w:t>
      </w:r>
      <w:r w:rsidRPr="008222D5">
        <w:rPr>
          <w:sz w:val="20"/>
          <w:szCs w:val="20"/>
        </w:rPr>
        <w:t xml:space="preserve">(Charles, Professor of Economics and Research Scientist at the University of Michigan, 05/13/2005, </w:t>
      </w:r>
      <w:hyperlink r:id="rId12" w:history="1">
        <w:r w:rsidRPr="008222D5">
          <w:rPr>
            <w:rStyle w:val="Hyperlink"/>
            <w:sz w:val="20"/>
            <w:szCs w:val="20"/>
          </w:rPr>
          <w:t>http://archives.econ.utah.edu/archives/pen-l/2005w15/msg00062.htm</w:t>
        </w:r>
      </w:hyperlink>
      <w:r w:rsidRPr="008222D5">
        <w:rPr>
          <w:sz w:val="20"/>
          <w:szCs w:val="20"/>
        </w:rPr>
        <w:t>)</w:t>
      </w:r>
    </w:p>
    <w:p w:rsidR="00962435" w:rsidRPr="008222D5" w:rsidRDefault="00962435" w:rsidP="00962435">
      <w:pPr>
        <w:rPr>
          <w:sz w:val="16"/>
        </w:rPr>
      </w:pPr>
      <w:r w:rsidRPr="00962435">
        <w:rPr>
          <w:sz w:val="16"/>
        </w:rPr>
        <w:t xml:space="preserve">The capitalist class owns the factories, the banks, and transportation-the means of production and distribution. Workers sell their ability to work in order to acquire the necessities of life. </w:t>
      </w:r>
      <w:r w:rsidRPr="00962435">
        <w:rPr>
          <w:u w:val="single"/>
        </w:rPr>
        <w:t xml:space="preserve">Capitalists buy </w:t>
      </w:r>
      <w:r w:rsidRPr="00962435">
        <w:rPr>
          <w:sz w:val="16"/>
        </w:rPr>
        <w:t xml:space="preserve">the workers' </w:t>
      </w:r>
      <w:r w:rsidRPr="00962435">
        <w:rPr>
          <w:u w:val="single"/>
        </w:rPr>
        <w:t xml:space="preserve">labor, but only pay them back a portion </w:t>
      </w:r>
      <w:r w:rsidRPr="00962435">
        <w:rPr>
          <w:sz w:val="16"/>
        </w:rPr>
        <w:t xml:space="preserve">of the wealth they create. Because the capitalists own the means of production, </w:t>
      </w:r>
      <w:r w:rsidRPr="00962435">
        <w:rPr>
          <w:u w:val="single"/>
        </w:rPr>
        <w:t xml:space="preserve">they </w:t>
      </w:r>
      <w:r w:rsidRPr="00962435">
        <w:rPr>
          <w:sz w:val="16"/>
        </w:rPr>
        <w:t xml:space="preserve">are able to </w:t>
      </w:r>
      <w:r w:rsidRPr="00962435">
        <w:rPr>
          <w:u w:val="single"/>
        </w:rPr>
        <w:t xml:space="preserve">keep </w:t>
      </w:r>
      <w:r w:rsidRPr="00962435">
        <w:rPr>
          <w:sz w:val="16"/>
        </w:rPr>
        <w:t xml:space="preserve">the </w:t>
      </w:r>
      <w:r w:rsidRPr="00962435">
        <w:rPr>
          <w:u w:val="single"/>
        </w:rPr>
        <w:t>surplus wealth created by workers above and beyond the cost of paying worker's wages and other costs of production</w:t>
      </w:r>
      <w:r w:rsidRPr="00962435">
        <w:rPr>
          <w:sz w:val="16"/>
        </w:rPr>
        <w:t xml:space="preserve">. This surplus is called "profit" and consists of unpaid labor that the capitalists appropriate and use to achieve ever-greater profits. These profits are turned into capital which capitalists use to further exploit the producers of all wealth-the working class.  Capitalists are compelled by competition to seek to maximize profits. The capitalist class as a whole can do that only by extracting a greater surplus from the unpaid labor of workers by increasing exploitation. </w:t>
      </w:r>
      <w:r w:rsidRPr="00962435">
        <w:rPr>
          <w:u w:val="single"/>
        </w:rPr>
        <w:t xml:space="preserve">Under capitalism, economic development happens only if it is profitable to the individual capitalists, not for any social need or good. The profit drive is inherent in capitalism, and </w:t>
      </w:r>
      <w:r w:rsidRPr="00962435">
        <w:rPr>
          <w:sz w:val="16"/>
        </w:rPr>
        <w:t xml:space="preserve">underlies or </w:t>
      </w:r>
      <w:r w:rsidRPr="00962435">
        <w:rPr>
          <w:b/>
          <w:u w:val="single"/>
        </w:rPr>
        <w:t>exacerbates all major social ills of our times</w:t>
      </w:r>
      <w:r w:rsidRPr="00962435">
        <w:rPr>
          <w:sz w:val="16"/>
        </w:rPr>
        <w:t xml:space="preserve">. With the rapid advance of technology and productivity, new forms of capitalist ownership have developed to maximize profit.  The working people of our country confront serious, chronic problems because of capitalism. These chronic problems become part of the objective conditions that confront each new generation of working people.  </w:t>
      </w:r>
      <w:r w:rsidRPr="00962435">
        <w:rPr>
          <w:rStyle w:val="Box"/>
          <w:b/>
        </w:rPr>
        <w:t>The threat of nuclear war</w:t>
      </w:r>
      <w:r w:rsidRPr="00962435">
        <w:rPr>
          <w:b/>
          <w:u w:val="single"/>
        </w:rPr>
        <w:t xml:space="preserve">, which can destroy all humanity, grows </w:t>
      </w:r>
      <w:r w:rsidRPr="00962435">
        <w:rPr>
          <w:sz w:val="16"/>
        </w:rPr>
        <w:t xml:space="preserve">with the spread of nuclear weapons, space-based weaponry, and a military doctrine that justifies their use in preemptive wars and wars without end. Ever since the end of World War II, the U.S. has been constantly involved in aggressive military actions big and small. These wars have cost millions of lives and casualties, huge material losses, as well as trillions of U.S. taxpayer dollars. </w:t>
      </w:r>
      <w:r w:rsidRPr="00962435">
        <w:rPr>
          <w:u w:val="single"/>
        </w:rPr>
        <w:t xml:space="preserve">Threats to the environment continue to </w:t>
      </w:r>
      <w:r w:rsidRPr="00962435">
        <w:rPr>
          <w:b/>
          <w:u w:val="single"/>
        </w:rPr>
        <w:t>spiral</w:t>
      </w:r>
      <w:r w:rsidRPr="00962435">
        <w:rPr>
          <w:sz w:val="16"/>
        </w:rPr>
        <w:t xml:space="preserve">, threatening all life on our planet.  Millions of workers are unemployed or insecure in their jobs, even during economic upswings and periods of "recovery" from recessions. Most </w:t>
      </w:r>
      <w:r w:rsidRPr="00962435">
        <w:rPr>
          <w:u w:val="single"/>
        </w:rPr>
        <w:t xml:space="preserve">workers experience long years of </w:t>
      </w:r>
      <w:r w:rsidRPr="00962435">
        <w:rPr>
          <w:b/>
          <w:u w:val="single"/>
        </w:rPr>
        <w:t xml:space="preserve">stagnant real wages, </w:t>
      </w:r>
      <w:r w:rsidRPr="00962435">
        <w:rPr>
          <w:u w:val="single"/>
        </w:rPr>
        <w:t>while health and education costs</w:t>
      </w:r>
      <w:r w:rsidRPr="00962435">
        <w:rPr>
          <w:b/>
          <w:u w:val="single"/>
        </w:rPr>
        <w:t xml:space="preserve"> soar</w:t>
      </w:r>
      <w:r w:rsidRPr="00962435">
        <w:rPr>
          <w:sz w:val="16"/>
        </w:rPr>
        <w:t xml:space="preserve">.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 </w:t>
      </w:r>
      <w:r w:rsidRPr="00962435">
        <w:rPr>
          <w:u w:val="single"/>
        </w:rPr>
        <w:t xml:space="preserve">Millions of people </w:t>
      </w:r>
      <w:r w:rsidRPr="00962435">
        <w:rPr>
          <w:sz w:val="16"/>
        </w:rPr>
        <w:t xml:space="preserve">continuously </w:t>
      </w:r>
      <w:r w:rsidRPr="00962435">
        <w:rPr>
          <w:u w:val="single"/>
        </w:rPr>
        <w:t>live below the poverty level</w:t>
      </w:r>
      <w:r w:rsidRPr="00962435">
        <w:rPr>
          <w:sz w:val="16"/>
        </w:rPr>
        <w:t xml:space="preserve">; </w:t>
      </w:r>
      <w:r w:rsidRPr="00962435">
        <w:rPr>
          <w:u w:val="single"/>
        </w:rPr>
        <w:t>many suffer homelessness and hunger</w:t>
      </w:r>
      <w:r w:rsidRPr="00962435">
        <w:rPr>
          <w:sz w:val="16"/>
        </w:rPr>
        <w:t xml:space="preserve">. Public and private programs to alleviate poverty and hunger do not reach everyone, and are inadequate even for those they do reach.  </w:t>
      </w:r>
      <w:r w:rsidRPr="00962435">
        <w:rPr>
          <w:u w:val="single"/>
        </w:rPr>
        <w:t xml:space="preserve">Racism remains </w:t>
      </w:r>
      <w:r w:rsidRPr="00962435">
        <w:rPr>
          <w:sz w:val="16"/>
        </w:rPr>
        <w:t xml:space="preserve">the most potent weapon to divide working people. </w:t>
      </w:r>
      <w:r w:rsidRPr="00962435">
        <w:rPr>
          <w:u w:val="single"/>
        </w:rPr>
        <w:t>Institutionalized racism provides billions in extra profits for the capitalists every year due to the unequal pay racially oppressed workers receive for work of comparable value</w:t>
      </w:r>
      <w:r w:rsidRPr="00962435">
        <w:rPr>
          <w:sz w:val="16"/>
        </w:rPr>
        <w:t xml:space="preserve">. All workers receive lower wages when racism succeeds in dividing and disorganizing them. In every aspect of economic and social life, African Americans, Latinos, Native Americans, Asian a nd Pacific Islanders, Arabs and Middle Eastern peoples, and other nationally and racially oppressed people experience conditions inferior to that of whites. </w:t>
      </w:r>
      <w:r w:rsidRPr="00962435">
        <w:rPr>
          <w:b/>
          <w:u w:val="single"/>
        </w:rPr>
        <w:t>Racist violence</w:t>
      </w:r>
      <w:r w:rsidRPr="00962435">
        <w:rPr>
          <w:u w:val="single"/>
        </w:rPr>
        <w:t xml:space="preserve"> and the poison of racist ideas </w:t>
      </w:r>
      <w:r w:rsidRPr="00962435">
        <w:rPr>
          <w:b/>
          <w:u w:val="single"/>
        </w:rPr>
        <w:t>victimize</w:t>
      </w:r>
      <w:r w:rsidRPr="00962435">
        <w:rPr>
          <w:u w:val="single"/>
        </w:rPr>
        <w:t xml:space="preserve"> all people of color no matter which economic class </w:t>
      </w:r>
      <w:r w:rsidRPr="00962435">
        <w:rPr>
          <w:sz w:val="16"/>
        </w:rPr>
        <w:t xml:space="preserve">they belong to.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The democratic, civil and human rights of all working people are continually under attack. 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 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These abuses all serve to maintain the grip of the capitalists on government power. They use this power to ensure the economic and political dominance of their class. </w:t>
      </w:r>
      <w:r w:rsidRPr="00962435">
        <w:rPr>
          <w:u w:val="single"/>
        </w:rPr>
        <w:t xml:space="preserve">Women </w:t>
      </w:r>
      <w:r w:rsidRPr="00962435">
        <w:rPr>
          <w:sz w:val="16"/>
        </w:rPr>
        <w:t xml:space="preserve">still </w:t>
      </w:r>
      <w:r w:rsidRPr="00962435">
        <w:rPr>
          <w:u w:val="single"/>
        </w:rPr>
        <w:t xml:space="preserve">face a considerable differential in wages for work of equal or comparable value. They </w:t>
      </w:r>
      <w:r w:rsidRPr="00962435">
        <w:rPr>
          <w:sz w:val="16"/>
        </w:rPr>
        <w:t xml:space="preserve">also </w:t>
      </w:r>
      <w:r w:rsidRPr="00962435">
        <w:rPr>
          <w:u w:val="single"/>
        </w:rPr>
        <w:t xml:space="preserve">confront barriers to promotion, physical and sexual abuse, continuing unequal workload in home and family life, and </w:t>
      </w:r>
      <w:r w:rsidRPr="00962435">
        <w:rPr>
          <w:b/>
          <w:u w:val="single"/>
        </w:rPr>
        <w:t>male supremacist ideology</w:t>
      </w:r>
      <w:r w:rsidRPr="00962435">
        <w:rPr>
          <w:u w:val="single"/>
        </w:rPr>
        <w:t xml:space="preserve"> perpetuating unequal and often unsafe conditions. </w:t>
      </w:r>
      <w:r w:rsidRPr="00962435">
        <w:rPr>
          <w:sz w:val="16"/>
        </w:rPr>
        <w:t>The constant attacks on social welfare programs severely impact single women, single mothers, nationally and racially oppressed women, and all working class women. The reproductive rights of all women are continually under attack ideologically and politically. Violence against women in the home and in society at large remains a shameful fact of life in the U.S.</w:t>
      </w:r>
    </w:p>
    <w:p w:rsidR="00962435" w:rsidRDefault="00962435" w:rsidP="00962435">
      <w:pPr>
        <w:pStyle w:val="Heading4"/>
      </w:pPr>
      <w:r>
        <w:lastRenderedPageBreak/>
        <w:t>The alternative is to reject the aff</w:t>
      </w:r>
    </w:p>
    <w:p w:rsidR="00962435" w:rsidRPr="00962435" w:rsidRDefault="00962435" w:rsidP="00962435">
      <w:pPr>
        <w:pStyle w:val="Heading4"/>
      </w:pPr>
      <w:r>
        <w:t xml:space="preserve">Rejection of the aff is key to a historical materialist criticism – voting negative endorses an anti-capitalist methodology that denaturalizes the functions of capital </w:t>
      </w:r>
    </w:p>
    <w:p w:rsidR="00962435" w:rsidRPr="00444F81" w:rsidRDefault="00962435" w:rsidP="00962435">
      <w:pPr>
        <w:rPr>
          <w:rFonts w:asciiTheme="minorHAnsi" w:hAnsiTheme="minorHAnsi" w:cstheme="minorHAnsi"/>
          <w:sz w:val="16"/>
          <w:szCs w:val="16"/>
        </w:rPr>
      </w:pPr>
      <w:r w:rsidRPr="00444F81">
        <w:rPr>
          <w:rStyle w:val="StyleStyleBold12pt"/>
          <w:rFonts w:asciiTheme="minorHAnsi" w:hAnsiTheme="minorHAnsi" w:cstheme="minorHAnsi"/>
        </w:rPr>
        <w:t xml:space="preserve">San Juan 6 </w:t>
      </w:r>
      <w:r w:rsidRPr="00444F81">
        <w:rPr>
          <w:rFonts w:asciiTheme="minorHAnsi" w:hAnsiTheme="minorHAnsi" w:cstheme="minorHAnsi"/>
          <w:sz w:val="16"/>
          <w:szCs w:val="16"/>
        </w:rPr>
        <w:t>(Epifanio, Jr., Fulbright Lecturer in American Studies at the Catholic University of Leuven, Belgium, “Crisis and Contradiction in Globalization Discourse” http://www.redcritique.org/WinterSpring2006/crisisandcontradictioninglobalizationdiscourse.htm) APB</w:t>
      </w:r>
    </w:p>
    <w:p w:rsidR="00962435" w:rsidRPr="00444F81" w:rsidRDefault="00962435" w:rsidP="00962435">
      <w:pPr>
        <w:rPr>
          <w:rFonts w:asciiTheme="minorHAnsi" w:hAnsiTheme="minorHAnsi" w:cstheme="minorHAnsi"/>
          <w:sz w:val="10"/>
          <w:szCs w:val="16"/>
        </w:rPr>
      </w:pPr>
    </w:p>
    <w:p w:rsidR="00962435" w:rsidRPr="00444F81" w:rsidRDefault="00962435" w:rsidP="00962435">
      <w:pPr>
        <w:jc w:val="both"/>
        <w:rPr>
          <w:rStyle w:val="StyleBoldUnderline"/>
          <w:rFonts w:asciiTheme="minorHAnsi" w:hAnsiTheme="minorHAnsi" w:cstheme="minorHAnsi"/>
        </w:rPr>
      </w:pPr>
      <w:r w:rsidRPr="00444F81">
        <w:rPr>
          <w:rFonts w:asciiTheme="minorHAnsi" w:hAnsiTheme="minorHAnsi" w:cstheme="minorHAnsi"/>
          <w:sz w:val="16"/>
        </w:rPr>
        <w:t xml:space="preserve">In order </w:t>
      </w:r>
      <w:r w:rsidRPr="00444F81">
        <w:rPr>
          <w:rStyle w:val="StyleBoldUnderline"/>
          <w:rFonts w:asciiTheme="minorHAnsi" w:hAnsiTheme="minorHAnsi" w:cstheme="minorHAnsi"/>
        </w:rPr>
        <w:t xml:space="preserve">to </w:t>
      </w:r>
      <w:r w:rsidRPr="00444F81">
        <w:rPr>
          <w:rFonts w:asciiTheme="minorHAnsi" w:hAnsiTheme="minorHAnsi" w:cstheme="minorHAnsi"/>
          <w:sz w:val="16"/>
        </w:rPr>
        <w:t>probe and</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analyze the multilayered contradictions of any phenomenon, we need to apply the principle of historical totalizing</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connecting spheres of culture, ideology, and politics to the overarching structure of production and reproduction</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This is axiomatic for any historical-materialist critique</w:t>
      </w:r>
      <w:r w:rsidRPr="00444F81">
        <w:rPr>
          <w:rFonts w:asciiTheme="minorHAnsi" w:hAnsiTheme="minorHAnsi" w:cstheme="minorHAnsi"/>
          <w:color w:val="000000"/>
          <w:sz w:val="16"/>
        </w:rPr>
        <w:t xml:space="preserve">. </w:t>
      </w:r>
      <w:r w:rsidRPr="00444F81">
        <w:rPr>
          <w:rFonts w:asciiTheme="minorHAnsi" w:hAnsiTheme="minorHAnsi" w:cstheme="minorHAnsi"/>
          <w:sz w:val="16"/>
        </w:rPr>
        <w:t>Consequently</w:t>
      </w:r>
      <w:r w:rsidRPr="00444F81">
        <w:rPr>
          <w:rFonts w:asciiTheme="minorHAnsi" w:hAnsiTheme="minorHAnsi" w:cstheme="minorHAnsi"/>
          <w:color w:val="000000"/>
          <w:u w:val="single"/>
        </w:rPr>
        <w:t>, t</w:t>
      </w:r>
      <w:r w:rsidRPr="00444F81">
        <w:rPr>
          <w:rStyle w:val="StyleBoldUnderline"/>
          <w:rFonts w:asciiTheme="minorHAnsi" w:hAnsiTheme="minorHAnsi" w:cstheme="minorHAnsi"/>
        </w:rPr>
        <w:t>he question of cultural identity cannot be mechanically divorced from the historically determinate mode of production and attendant social relations of any given socioeconomic formation</w:t>
      </w:r>
      <w:r w:rsidRPr="00444F81">
        <w:rPr>
          <w:rFonts w:asciiTheme="minorHAnsi" w:hAnsiTheme="minorHAnsi" w:cstheme="minorHAnsi"/>
          <w:color w:val="000000"/>
          <w:sz w:val="16"/>
        </w:rPr>
        <w:t xml:space="preserve">. </w:t>
      </w:r>
      <w:r w:rsidRPr="00444F81">
        <w:rPr>
          <w:rFonts w:asciiTheme="minorHAnsi" w:hAnsiTheme="minorHAnsi" w:cstheme="minorHAnsi"/>
          <w:color w:val="000000"/>
          <w:sz w:val="20"/>
          <w:u w:val="single"/>
        </w:rPr>
        <w:t>What is the point of eulogizing hybrid, cyborg-esque, nomadic global citizens—even fluid, ambivalent "subject positions" if you like—when the majority of these postmodernized creatures are dying of hunger, curable epidemics, diseases and psychosomatic illnesses brought about precisely by the predatory encroachment of globalizing transnational corporations,</w:t>
      </w:r>
      <w:r w:rsidRPr="00444F81">
        <w:rPr>
          <w:rFonts w:asciiTheme="minorHAnsi" w:hAnsiTheme="minorHAnsi" w:cstheme="minorHAnsi"/>
          <w:color w:val="000000"/>
          <w:sz w:val="16"/>
        </w:rPr>
        <w:t xml:space="preserve"> mostly based in the U.S. and Western </w:t>
      </w:r>
      <w:r w:rsidRPr="00444F81">
        <w:rPr>
          <w:rFonts w:asciiTheme="minorHAnsi" w:hAnsiTheme="minorHAnsi" w:cstheme="minorHAnsi"/>
          <w:sz w:val="16"/>
        </w:rPr>
        <w:t>Europe? But it is not just</w:t>
      </w:r>
      <w:r w:rsidRPr="00444F81">
        <w:rPr>
          <w:rFonts w:asciiTheme="minorHAnsi" w:hAnsiTheme="minorHAnsi" w:cstheme="minorHAnsi"/>
          <w:color w:val="000000"/>
          <w:u w:val="single"/>
        </w:rPr>
        <w:t xml:space="preserve"> </w:t>
      </w:r>
      <w:r w:rsidRPr="00444F81">
        <w:rPr>
          <w:rFonts w:asciiTheme="minorHAnsi" w:hAnsiTheme="minorHAnsi" w:cstheme="minorHAnsi"/>
          <w:sz w:val="16"/>
        </w:rPr>
        <w:t xml:space="preserve">academic postmodernists suffering from the virus of pragmatist metaphysics who apologize for profit-making globalization. Even a latterly repentant World Bank expert, Joseph Stiglitz, could submit in his well-known Globalization and Its Discontents, the following ideological plea: "Foreign aid, another aspect of the globalized world, for all its faults still has brought benefits to millions, often in ways that have almost gone unnoticed: guerillas in the Philippines were provided jobs by a World Bank financed-project as they laid down their arms" (Stiglitz 420). Any one slightly familiar with the Cold War policies of Washington vis-à-vis a neocolony like the Philippines knows </w:t>
      </w:r>
      <w:r w:rsidRPr="00444F81">
        <w:rPr>
          <w:rStyle w:val="StyleBoldUnderline"/>
          <w:rFonts w:asciiTheme="minorHAnsi" w:hAnsiTheme="minorHAnsi" w:cstheme="minorHAnsi"/>
        </w:rPr>
        <w:t>that World Bank funds were then used by the U.S. Pentagon to suppress the</w:t>
      </w:r>
      <w:r w:rsidRPr="00444F81">
        <w:rPr>
          <w:rFonts w:asciiTheme="minorHAnsi" w:hAnsiTheme="minorHAnsi" w:cstheme="minorHAnsi"/>
          <w:color w:val="000000"/>
          <w:sz w:val="16"/>
        </w:rPr>
        <w:t xml:space="preserve"> Communist Party-led </w:t>
      </w:r>
      <w:r w:rsidRPr="00444F81">
        <w:rPr>
          <w:rStyle w:val="StyleBoldUnderline"/>
          <w:rFonts w:asciiTheme="minorHAnsi" w:hAnsiTheme="minorHAnsi" w:cstheme="minorHAnsi"/>
        </w:rPr>
        <w:t>peasant rebellion in the 1950s against the iniquitous semi-feudal system</w:t>
      </w:r>
      <w:r w:rsidRPr="00444F81">
        <w:rPr>
          <w:rFonts w:asciiTheme="minorHAnsi" w:hAnsiTheme="minorHAnsi" w:cstheme="minorHAnsi"/>
          <w:color w:val="000000"/>
          <w:sz w:val="16"/>
        </w:rPr>
        <w:t xml:space="preserve"> and corrupt comprador regime (Doty; Constantino). It is globalization utilized to maintain direct coercive U.S. domination of the Philippines at a crucial conjuncture when the Korean War was mutating into the Vietnam War, all designed to contain "World Communism" (China, Soviet Union). Up to now, despite nationalist gains in the last decade, the Philippine government plays host every year to thousands of U.S. "Special Forces" purportedly training Filipino troops in the war against "terrorism"—that is, against anti-imperialist forces like the Communist Party-led New People's Army and progressive elements of the Moro Islamic National Liberation Front and the Moro National Liberation Front (International Peace Mission). One needs to repeat again that the present world system, as Hugo Radice argues, remains "both global and national", a contingent and contradictory process (4). Globalization dialectically negates and affirms national entities—pseudo-nations as well as those peoples struggling for various forms of national sovereignty. </w:t>
      </w:r>
      <w:r w:rsidRPr="00444F81">
        <w:rPr>
          <w:rFonts w:asciiTheme="minorHAnsi" w:hAnsiTheme="minorHAnsi" w:cstheme="minorHAnsi"/>
          <w:sz w:val="16"/>
        </w:rPr>
        <w:t>While</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a universal "free market"</w:t>
      </w:r>
      <w:r w:rsidRPr="00444F81">
        <w:rPr>
          <w:rFonts w:asciiTheme="minorHAnsi" w:hAnsiTheme="minorHAnsi" w:cstheme="minorHAnsi"/>
          <w:color w:val="000000"/>
          <w:u w:val="single"/>
        </w:rPr>
        <w:t xml:space="preserve"> </w:t>
      </w:r>
      <w:r w:rsidRPr="00444F81">
        <w:rPr>
          <w:rFonts w:asciiTheme="minorHAnsi" w:hAnsiTheme="minorHAnsi" w:cstheme="minorHAnsi"/>
          <w:sz w:val="16"/>
        </w:rPr>
        <w:t>promoted by TNC triumphalism</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is</w:t>
      </w:r>
      <w:r w:rsidRPr="00444F81">
        <w:rPr>
          <w:rFonts w:asciiTheme="minorHAnsi" w:hAnsiTheme="minorHAnsi" w:cstheme="minorHAnsi"/>
          <w:color w:val="000000"/>
          <w:u w:val="single"/>
        </w:rPr>
        <w:t xml:space="preserve"> </w:t>
      </w:r>
      <w:r w:rsidRPr="00444F81">
        <w:rPr>
          <w:rFonts w:asciiTheme="minorHAnsi" w:hAnsiTheme="minorHAnsi" w:cstheme="minorHAnsi"/>
          <w:sz w:val="16"/>
        </w:rPr>
        <w:t>deemed to be</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homogenizing and centralizing</w:t>
      </w:r>
      <w:r w:rsidRPr="00444F81">
        <w:rPr>
          <w:rFonts w:asciiTheme="minorHAnsi" w:hAnsiTheme="minorHAnsi" w:cstheme="minorHAnsi"/>
          <w:color w:val="000000"/>
          <w:u w:val="single"/>
        </w:rPr>
        <w:t xml:space="preserve"> </w:t>
      </w:r>
      <w:r w:rsidRPr="00444F81">
        <w:rPr>
          <w:rFonts w:asciiTheme="minorHAnsi" w:hAnsiTheme="minorHAnsi" w:cstheme="minorHAnsi"/>
          <w:sz w:val="16"/>
        </w:rPr>
        <w:t>in effect</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abolishing independent states</w:t>
      </w:r>
      <w:r w:rsidRPr="00444F81">
        <w:rPr>
          <w:rFonts w:asciiTheme="minorHAnsi" w:hAnsiTheme="minorHAnsi" w:cstheme="minorHAnsi"/>
          <w:color w:val="000000"/>
          <w:u w:val="single"/>
        </w:rPr>
        <w:t>/</w:t>
      </w:r>
      <w:r w:rsidRPr="00444F81">
        <w:rPr>
          <w:rFonts w:asciiTheme="minorHAnsi" w:hAnsiTheme="minorHAnsi" w:cstheme="minorHAnsi"/>
          <w:sz w:val="16"/>
        </w:rPr>
        <w:t>nationalities</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 xml:space="preserve">and creating </w:t>
      </w:r>
      <w:r w:rsidRPr="00444F81">
        <w:rPr>
          <w:rFonts w:asciiTheme="minorHAnsi" w:hAnsiTheme="minorHAnsi" w:cstheme="minorHAnsi"/>
          <w:sz w:val="16"/>
        </w:rPr>
        <w:t xml:space="preserve">a global public sphere through juxtaposition, syncretic amalgamation, and so on, one perceives a counter-current of fragmentation, increasing asymmetry, </w:t>
      </w:r>
      <w:r w:rsidRPr="00444F81">
        <w:rPr>
          <w:rStyle w:val="StyleBoldUnderline"/>
          <w:rFonts w:asciiTheme="minorHAnsi" w:hAnsiTheme="minorHAnsi" w:cstheme="minorHAnsi"/>
        </w:rPr>
        <w:t>unbridgeable inequalities, and particularistic challenges</w:t>
      </w:r>
      <w:r w:rsidRPr="00444F81">
        <w:rPr>
          <w:rFonts w:asciiTheme="minorHAnsi" w:hAnsiTheme="minorHAnsi" w:cstheme="minorHAnsi"/>
          <w:color w:val="000000"/>
          <w:u w:val="single"/>
        </w:rPr>
        <w:t xml:space="preserve"> </w:t>
      </w:r>
      <w:r w:rsidRPr="00444F81">
        <w:rPr>
          <w:rFonts w:asciiTheme="minorHAnsi" w:hAnsiTheme="minorHAnsi" w:cstheme="minorHAnsi"/>
          <w:sz w:val="16"/>
        </w:rPr>
        <w:t>to neoliberal integration—including fundamentalist political Islam, eco-terrorism, drugs, migration, and other movements of "barbarians at the gates" (Schaeffer). Is it a question of mere human rights in representation and life-style, or actual dignity and justice in the everyday lives of whole populations with singular life-forms?</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Articulating these historical contradictions without theorizing the concept of crisis in capital accumulation will only lead to the short-circuiting transculturalism of</w:t>
      </w:r>
      <w:r w:rsidRPr="00444F81">
        <w:rPr>
          <w:rFonts w:asciiTheme="minorHAnsi" w:hAnsiTheme="minorHAnsi" w:cstheme="minorHAnsi"/>
          <w:color w:val="000000"/>
          <w:u w:val="single"/>
        </w:rPr>
        <w:t xml:space="preserve"> </w:t>
      </w:r>
      <w:r w:rsidRPr="00444F81">
        <w:rPr>
          <w:rFonts w:asciiTheme="minorHAnsi" w:hAnsiTheme="minorHAnsi" w:cstheme="minorHAnsi"/>
          <w:color w:val="000000"/>
          <w:sz w:val="16"/>
        </w:rPr>
        <w:t>Ashcroft and other</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ideologies waging battle for supremacy/hegemony over "popular common sense" imposing meaning</w:t>
      </w:r>
      <w:r w:rsidRPr="00444F81">
        <w:rPr>
          <w:rFonts w:asciiTheme="minorHAnsi" w:hAnsiTheme="minorHAnsi" w:cstheme="minorHAnsi"/>
          <w:color w:val="000000"/>
          <w:u w:val="single"/>
        </w:rPr>
        <w:t>/</w:t>
      </w:r>
      <w:r w:rsidRPr="00444F81">
        <w:rPr>
          <w:rFonts w:asciiTheme="minorHAnsi" w:hAnsiTheme="minorHAnsi" w:cstheme="minorHAnsi"/>
          <w:sz w:val="16"/>
        </w:rPr>
        <w:t>order/significance</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on the whole globalization process</w:t>
      </w:r>
      <w:r w:rsidRPr="00444F81">
        <w:rPr>
          <w:rFonts w:asciiTheme="minorHAnsi" w:hAnsiTheme="minorHAnsi" w:cstheme="minorHAnsi"/>
          <w:color w:val="000000"/>
          <w:sz w:val="16"/>
        </w:rPr>
        <w:t xml:space="preserve"> (Rup</w:t>
      </w:r>
      <w:r w:rsidRPr="00444F81">
        <w:rPr>
          <w:rFonts w:asciiTheme="minorHAnsi" w:hAnsiTheme="minorHAnsi" w:cstheme="minorHAnsi"/>
          <w:sz w:val="16"/>
        </w:rPr>
        <w:t xml:space="preserve">ert). Indeed, academic inquirers of globalization are protagonists in this unfolding drama of universalization under duress. One may pose the following questions as a heuristic pedagogical maneuver: </w:t>
      </w:r>
      <w:r w:rsidRPr="00444F81">
        <w:rPr>
          <w:rStyle w:val="StyleBoldUnderline"/>
          <w:rFonts w:asciiTheme="minorHAnsi" w:hAnsiTheme="minorHAnsi" w:cstheme="minorHAnsi"/>
        </w:rPr>
        <w:t>Can globalized capital truly universalize the world and bring freedom and prosperity to everyone,</w:t>
      </w:r>
      <w:r w:rsidRPr="00444F81">
        <w:rPr>
          <w:rFonts w:asciiTheme="minorHAnsi" w:hAnsiTheme="minorHAnsi" w:cstheme="minorHAnsi"/>
          <w:color w:val="000000"/>
          <w:u w:val="single"/>
        </w:rPr>
        <w:t xml:space="preserve"> </w:t>
      </w:r>
      <w:r w:rsidRPr="00444F81">
        <w:rPr>
          <w:rFonts w:asciiTheme="minorHAnsi" w:hAnsiTheme="minorHAnsi" w:cstheme="minorHAnsi"/>
          <w:sz w:val="16"/>
        </w:rPr>
        <w:t>as its celebrants claim</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Globalization as the transnationalized domination of capital exposes its historical limit in the deepening class inequality in a polarized, segregated and policed world. While surplus-value extraction</w:t>
      </w:r>
      <w:r w:rsidRPr="00444F81">
        <w:rPr>
          <w:rFonts w:asciiTheme="minorHAnsi" w:hAnsiTheme="minorHAnsi" w:cstheme="minorHAnsi"/>
          <w:color w:val="000000"/>
          <w:sz w:val="16"/>
        </w:rPr>
        <w:t xml:space="preserve"> in the international labor market </w:t>
      </w:r>
      <w:r w:rsidRPr="00444F81">
        <w:rPr>
          <w:rStyle w:val="StyleBoldUnderline"/>
          <w:rFonts w:asciiTheme="minorHAnsi" w:hAnsiTheme="minorHAnsi" w:cstheme="minorHAnsi"/>
        </w:rPr>
        <w:t>remains basic to the logic of accumulation, the ideology of neoliberal transnationalism has evolved into the discourse of war on terrorism</w:t>
      </w:r>
      <w:r w:rsidRPr="00444F81">
        <w:rPr>
          <w:rFonts w:asciiTheme="minorHAnsi" w:hAnsiTheme="minorHAnsi" w:cstheme="minorHAnsi"/>
          <w:color w:val="000000"/>
          <w:u w:val="single"/>
        </w:rPr>
        <w:t xml:space="preserve"> ("</w:t>
      </w:r>
      <w:r w:rsidRPr="00444F81">
        <w:rPr>
          <w:rFonts w:asciiTheme="minorHAnsi" w:hAnsiTheme="minorHAnsi" w:cstheme="minorHAnsi"/>
          <w:sz w:val="16"/>
        </w:rPr>
        <w:t>extremism</w:t>
      </w:r>
      <w:r w:rsidRPr="00444F81">
        <w:rPr>
          <w:rFonts w:asciiTheme="minorHAnsi" w:hAnsiTheme="minorHAnsi" w:cstheme="minorHAnsi"/>
          <w:color w:val="000000"/>
          <w:u w:val="single"/>
        </w:rPr>
        <w:t>"</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rationalized as "the clash of civilizations". Contradictions and its temporary resolutions constitute the imperialist project of eliding the crisis of unilateral globalism. A historical-materialist critique should seek to highlight the political economy of this recolonizing strategy</w:t>
      </w:r>
      <w:r w:rsidRPr="00444F81">
        <w:rPr>
          <w:rFonts w:asciiTheme="minorHAnsi" w:hAnsiTheme="minorHAnsi" w:cstheme="minorHAnsi"/>
          <w:sz w:val="16"/>
        </w:rPr>
        <w:t xml:space="preserve"> operating in the fierce competition of the ruling classes of the U.S., Japan, and Europe </w:t>
      </w:r>
      <w:r w:rsidRPr="00444F81">
        <w:rPr>
          <w:rStyle w:val="StyleBoldUnderline"/>
          <w:rFonts w:asciiTheme="minorHAnsi" w:hAnsiTheme="minorHAnsi" w:cstheme="minorHAnsi"/>
        </w:rPr>
        <w:t xml:space="preserve">to impose hegemonic control in an increasingly boundary-destroying space and continue the neocolonial oppression of the rest of the world. What is needed is a radical critique of the ideology of technological determinism and its associated apologetics of the "civilizing mission", the evangelism of "pre-emptive" intervention in the </w:t>
      </w:r>
      <w:r w:rsidRPr="00444F81">
        <w:rPr>
          <w:rStyle w:val="StyleBoldUnderline"/>
          <w:rFonts w:asciiTheme="minorHAnsi" w:hAnsiTheme="minorHAnsi" w:cstheme="minorHAnsi"/>
        </w:rPr>
        <w:lastRenderedPageBreak/>
        <w:t>name of Realpolitik "democracy" against resistance by workers, peasants, women, indigenous communities</w:t>
      </w:r>
      <w:r w:rsidRPr="00444F81">
        <w:rPr>
          <w:rFonts w:asciiTheme="minorHAnsi" w:hAnsiTheme="minorHAnsi" w:cstheme="minorHAnsi"/>
          <w:sz w:val="16"/>
        </w:rPr>
        <w:t xml:space="preserve"> (in Latin America, Africa, the Philippines and elsewhere [see Houghton and Bell; San Juan, "U.S. Imperial Terror"]), </w:t>
      </w:r>
      <w:r w:rsidRPr="00444F81">
        <w:rPr>
          <w:rStyle w:val="StyleBoldUnderline"/>
          <w:rFonts w:asciiTheme="minorHAnsi" w:hAnsiTheme="minorHAnsi" w:cstheme="minorHAnsi"/>
        </w:rPr>
        <w:t xml:space="preserve">and all the excluded and marginalized peoples of the planet. </w:t>
      </w:r>
    </w:p>
    <w:p w:rsidR="001E3056" w:rsidRPr="001E3056" w:rsidRDefault="001E3056" w:rsidP="001E3056"/>
    <w:p w:rsidR="00E6609A" w:rsidRDefault="001E3056" w:rsidP="00E6609A">
      <w:pPr>
        <w:pStyle w:val="Heading1"/>
      </w:pPr>
      <w:r>
        <w:lastRenderedPageBreak/>
        <w:t>***</w:t>
      </w:r>
      <w:r w:rsidR="00E6609A">
        <w:t>Link</w:t>
      </w:r>
      <w:r>
        <w:t>s***</w:t>
      </w:r>
    </w:p>
    <w:p w:rsidR="001E3056" w:rsidRPr="00392832" w:rsidRDefault="001E3056" w:rsidP="001E3056">
      <w:pPr>
        <w:pStyle w:val="Heading2"/>
        <w:rPr>
          <w:rFonts w:cs="Times New Roman"/>
        </w:rPr>
      </w:pPr>
      <w:r w:rsidRPr="00392832">
        <w:rPr>
          <w:rFonts w:cs="Times New Roman"/>
        </w:rPr>
        <w:lastRenderedPageBreak/>
        <w:t xml:space="preserve">Link </w:t>
      </w:r>
      <w:r>
        <w:t xml:space="preserve">— </w:t>
      </w:r>
      <w:r w:rsidRPr="00392832">
        <w:rPr>
          <w:rFonts w:cs="Times New Roman"/>
        </w:rPr>
        <w:t>Anthro</w:t>
      </w:r>
    </w:p>
    <w:p w:rsidR="001E3056" w:rsidRPr="00392832" w:rsidRDefault="001E3056" w:rsidP="001E3056">
      <w:pPr>
        <w:pStyle w:val="Heading4"/>
        <w:rPr>
          <w:rFonts w:cs="Times New Roman"/>
        </w:rPr>
      </w:pPr>
      <w:r w:rsidRPr="00392832">
        <w:rPr>
          <w:rFonts w:cs="Times New Roman"/>
        </w:rPr>
        <w:t>The aff’s attempt to reconnect human and animal ignores the materialist thoughts that created the binary</w:t>
      </w:r>
    </w:p>
    <w:p w:rsidR="001E3056" w:rsidRPr="00392832" w:rsidRDefault="001E3056" w:rsidP="001E3056">
      <w:pPr>
        <w:rPr>
          <w:rStyle w:val="StyleStyleBold12pt"/>
        </w:rPr>
      </w:pPr>
      <w:r w:rsidRPr="00392832">
        <w:rPr>
          <w:rStyle w:val="StyleStyleBold12pt"/>
        </w:rPr>
        <w:t>Cotter, Assistant Professor of English at William Jewell College, 12</w:t>
      </w:r>
    </w:p>
    <w:p w:rsidR="001E3056" w:rsidRPr="00392832" w:rsidRDefault="001E3056" w:rsidP="001E3056">
      <w:r w:rsidRPr="00392832">
        <w:t xml:space="preserve">(Jennifer, Winter/Spring 2012, The Red Critique, “Bio-politics, Transspecies Love and/as Class Commons-Sense”, </w:t>
      </w:r>
      <w:hyperlink r:id="rId13" w:history="1">
        <w:r w:rsidRPr="00392832">
          <w:rPr>
            <w:rStyle w:val="Hyperlink"/>
          </w:rPr>
          <w:t>http://redcritique.org/WinterSpring2012/biopoliticstransspeciesismandclasscommonssense.htm</w:t>
        </w:r>
      </w:hyperlink>
      <w:r w:rsidRPr="00392832">
        <w:t>, accessed 7/3/13, JZ)</w:t>
      </w:r>
    </w:p>
    <w:p w:rsidR="001E3056" w:rsidRPr="008675FC" w:rsidRDefault="001E3056" w:rsidP="001E3056">
      <w:pPr>
        <w:rPr>
          <w:sz w:val="16"/>
        </w:rPr>
      </w:pPr>
      <w:r w:rsidRPr="008675FC">
        <w:rPr>
          <w:sz w:val="16"/>
        </w:rPr>
        <w:t>This essentially spiritualist understanding of life, moreover, is codified on a new level within a specific variant of biopolitical theories—</w:t>
      </w:r>
      <w:r w:rsidRPr="00392832">
        <w:rPr>
          <w:rStyle w:val="TitleChar"/>
        </w:rPr>
        <w:t>transspeciesist posthumanism—which posits a common spiritual life beyond historical differences between "humans" and "animals" as the basis of new global social relations.</w:t>
      </w:r>
      <w:r w:rsidRPr="008675FC">
        <w:rPr>
          <w:sz w:val="16"/>
        </w:rPr>
        <w:t xml:space="preserve"> As a form of biopolitical ideology, </w:t>
      </w:r>
      <w:r w:rsidRPr="00392832">
        <w:rPr>
          <w:rStyle w:val="TitleChar"/>
        </w:rPr>
        <w:t>transspecies posthumanism displaces class relations with an ahistorical and spiritualist understanding of common life. Transspecies posthumanism does so more specifically by declaring the historical differences between species</w:t>
      </w:r>
      <w:r w:rsidRPr="008675FC">
        <w:rPr>
          <w:sz w:val="16"/>
        </w:rPr>
        <w:t>—specifically between humans and other animals—</w:t>
      </w:r>
      <w:r w:rsidRPr="00392832">
        <w:rPr>
          <w:rStyle w:val="TitleChar"/>
        </w:rPr>
        <w:t>as a metaphysical abstraction of the common fact of living that exists within all species.</w:t>
      </w:r>
      <w:r>
        <w:rPr>
          <w:rStyle w:val="TitleChar"/>
        </w:rPr>
        <w:t xml:space="preserve"> </w:t>
      </w:r>
      <w:r w:rsidRPr="00392832">
        <w:rPr>
          <w:rStyle w:val="TitleChar"/>
        </w:rPr>
        <w:t>One of the main goals of transspecies posthumanism is to divert attention away from class relations and exploitation of surplus-labor, by enacting a "fissure" in the concept of the human—that is, by ideologically dissolving the historical difference between human and animal—and, in so doing, invoking a</w:t>
      </w:r>
      <w:r>
        <w:rPr>
          <w:rStyle w:val="TitleChar"/>
        </w:rPr>
        <w:t xml:space="preserve"> </w:t>
      </w:r>
      <w:r w:rsidRPr="00392832">
        <w:rPr>
          <w:rStyle w:val="TitleChar"/>
        </w:rPr>
        <w:t>"crisis" in the concept of human labor-power. Transspecies posthumanism, therefore, situates "life"—which it understands as "transspecies" life or life common to all species—outside of the historical relations that produce differences between the species</w:t>
      </w:r>
      <w:r w:rsidRPr="008675FC">
        <w:rPr>
          <w:sz w:val="16"/>
        </w:rPr>
        <w:t xml:space="preserve">. In doing so it dispense with projects for material transformation of historical relations of production on the grounds that they are "violently anthropocentric" and function on the basis of what Donna Haraway calls "the goad of human exceptionalism" (When Species Meet 46). One of the central concepts through which biopolitical and transspecies posthumanist theories advance a new spiritualism is in their theorizations of "love." "Love" is re-articulated in these discourses as an autonomous life-force that will bring into being new social forms and particularly a new "true," alternative globalization—what Hardt and Negri call an "ontological event" which brings into being the "commons," and Donna Haraway calls an "other"-world but is, in actuality, a spiritualist theory of the "other-worldly" which provides an ideological space for the privileged to accommodate capitalism and the exploitation of labor of the majority, in the name of a "resistant" and alternative globalization. In particular, post-nuclear and transspecies love, family and/or sexual relations are put forward in biopolitical and posthumanist theories as "constitutive" of a new world order. This paper addresses the class politics of the new bio-political and transspecies posthumanist spiritualism and especially what they offer as "resistant" theories of questions of life, love, family, and sexuality now. In particular, this essay critiques the class politics of Hardt and Negri’s argument that "love" is a "biopolitical event" that constitutes the commons, including their seemingly radical argument in Commonwealth for a "mass exodus" from the family and capitalism, which they argue is an institution which corrupts the creative forces of biopolitical labor and prevents the multitude from bringing about commonwealth in society. As well, this essay critiques the class politics of Donna Haraway’s transspecies posthumanist theory of love in which intimacy and "love" with companion species are represented as a radical "other-world-making" evolution and thus, representing capitalism itself as evolved and the regime of the "evolved." The argument that biopolitics is a form of spiritualism, to be clear, is at odds with the claims and self-representations of bio-political cultural theorists, who contend that their theories are a "new" and "true" form of materialism. Bio-politics maintains that capitalist relations of production has been fundamentally materially transformed by the development of bio-technologies, cybertechnologies, knowledge work, the growth of service industries, the erosion of industrial manufacturing in the North... so that earlier distinctions between "productive" and "reproductive" labor have collapsed. Antonella Corsani, for example, claims that "what is emerging from the metamorphoses of capitalism is a new relationship between capital and life" (107). "The sphere of reproductive activities," Corsani contends, "is integrated into that of production, so that ‘life itself’ is productive of surplus-value" whether we are eating, drinking, "even," she claims, "when we are sleeping or making love" (117). Michael Hardt and Antonio Negri confirm this assumption when they suggest that we should no longer speak of capitalism in terms of "productive labor" but of "biopolitical labor" (which they use as a trope for reproductive labor) which produces social life itself or "subjectivities." In their recently published book, Commonwealth, Hardt and Negri displace "exploitation" with "alienation" as the key site of struggle and social transformation when they declare: "we find ourselves being pulled back from exploitation to alienation, reversing the trajectory of Marx’s thought" (139-140). According to Hardt and Negri, "alienation" has no material relation to exploitation (the theft of surplus-labor by owners of the means of production during the working day) and this, they claim, </w:t>
      </w:r>
      <w:proofErr w:type="gramStart"/>
      <w:r w:rsidRPr="008675FC">
        <w:rPr>
          <w:sz w:val="16"/>
        </w:rPr>
        <w:t>is owing</w:t>
      </w:r>
      <w:proofErr w:type="gramEnd"/>
      <w:r w:rsidRPr="008675FC">
        <w:rPr>
          <w:sz w:val="16"/>
        </w:rPr>
        <w:t xml:space="preserve"> "to the fact that some characteristics closely tied to exploitation particularly those designating capital’s productive role, have faded" (140). On this basis bio-political theories posit reproduction—what Hardt and Negri refer to as "biopolitical production"—as having materially displaced production in capitalism. </w:t>
      </w:r>
      <w:r w:rsidRPr="00392832">
        <w:rPr>
          <w:rStyle w:val="TitleChar"/>
        </w:rPr>
        <w:t>What has actually been occurring in transnational capitalism, however, is not a disappearance of productive labor or exploitation</w:t>
      </w:r>
      <w:r w:rsidRPr="008675FC">
        <w:rPr>
          <w:sz w:val="16"/>
        </w:rPr>
        <w:t xml:space="preserve"> (the theft of worker’s surplus labor by owners of the means of </w:t>
      </w:r>
      <w:r w:rsidRPr="008675FC">
        <w:rPr>
          <w:sz w:val="16"/>
        </w:rPr>
        <w:lastRenderedPageBreak/>
        <w:t xml:space="preserve">production), </w:t>
      </w:r>
      <w:r w:rsidRPr="00392832">
        <w:rPr>
          <w:rStyle w:val="TitleChar"/>
        </w:rPr>
        <w:t>but the transfer of productive labor and the export of capital from the global North to the global South in search of securing sources of cheaper labor to exploit</w:t>
      </w:r>
      <w:r w:rsidRPr="008675FC">
        <w:rPr>
          <w:sz w:val="16"/>
        </w:rPr>
        <w:t xml:space="preserve">. As Paula Cerni has argued </w:t>
      </w:r>
      <w:r w:rsidRPr="00392832">
        <w:rPr>
          <w:rStyle w:val="TitleChar"/>
        </w:rPr>
        <w:t>"something very material has accompanied the creation of a ‘post-material’ economy</w:t>
      </w:r>
      <w:r w:rsidRPr="008675FC">
        <w:rPr>
          <w:sz w:val="16"/>
        </w:rPr>
        <w:t xml:space="preserve"> where 83% of non-farm employees work in services." Far from actually bringing about a "post-material" economy "the real shift towards [unproductive] service sectors in Western economies" has resulted in a situation in which </w:t>
      </w:r>
      <w:r w:rsidRPr="00392832">
        <w:rPr>
          <w:rStyle w:val="TitleChar"/>
        </w:rPr>
        <w:t>Western economies "no longer produce enough goods to fund [their] own massive physical requirements, and, as a result, [they are] running an unprecedented trade deficit"</w:t>
      </w:r>
      <w:r w:rsidRPr="008675FC">
        <w:rPr>
          <w:sz w:val="16"/>
        </w:rPr>
        <w:t xml:space="preserve"> (Cerni n. pag.). What is at the root of this is the fact that it is labor not the "immaterial" of culture or ideology that is the source of social wealth. It is precisely because </w:t>
      </w:r>
      <w:r w:rsidRPr="00392832">
        <w:rPr>
          <w:rStyle w:val="TitleChar"/>
        </w:rPr>
        <w:t>the basis of profit has been and continues to be the exploitation of productive labor that the wealth of North Atlantic capital</w:t>
      </w:r>
      <w:r w:rsidRPr="008675FC">
        <w:rPr>
          <w:sz w:val="16"/>
        </w:rPr>
        <w:t>—and its share of the profits of the world market—</w:t>
      </w:r>
      <w:r w:rsidRPr="00392832">
        <w:rPr>
          <w:rStyle w:val="TitleChar"/>
        </w:rPr>
        <w:t>is in decline as it has concentrated investment in reproductive labor within its own respective national borders, has relied more heavily on productive labor around the world</w:t>
      </w:r>
      <w:r w:rsidRPr="008675FC">
        <w:rPr>
          <w:sz w:val="16"/>
        </w:rPr>
        <w:t xml:space="preserve">. To conflate the shifts in the way in which North Atlantic capital aims to acquire a larger share of the social wealth in transnational capitalism, with a fundamental change in basis of how this wealth is actually produced in transnational capitalism, is a parochial analysis of the global economy that erases the continued exploitation of surplus labor of workers around the world in China, in India, in Pakistan, Iraq, Afghanistan... These shifts in production are not a break from the class relations of capitalism and the exploitation of workers around the world; they are an intensification of its irreconcilable class contradictions. And the consequences of these class contradictions and their "solutions" have been devastating for workers both in the global North and the global South, from the spiking of unemployment, to the loss of homes and pensions, to the gutting of public infrastructure for workers and transferring this social wealth to corporations, to increases in suicide rates, depression, anxiety, and pharmaceutical dependency, to "jobless and wageless recovery" which, in actuality, means an increase in the rate of exploitation of workers. I argue that biopolitics </w:t>
      </w:r>
      <w:r w:rsidRPr="00392832">
        <w:rPr>
          <w:rStyle w:val="TitleChar"/>
        </w:rPr>
        <w:t>and transspecies posthumanism, in displacing "class" with "life," "production" with "reproduction," "labor" with "love," are affective and ultimately spiritualist understandings of material contradictions that articulate what Marx calls an "inverted world-consciousness."</w:t>
      </w:r>
      <w:r w:rsidRPr="008675FC">
        <w:rPr>
          <w:sz w:val="16"/>
        </w:rPr>
        <w:t xml:space="preserve"> In "A Contribution to a Critique of Hegel’s Philosophy of Right: Introduction," Marx critiques religion for the way in which it articulates an inverted world consciousness because, on the one hand, it is "an expression of and protest against real suffering" and, on the other hand, it provides an "illusory happiness" for "real suffering." By "illusory happiness" Marx means that </w:t>
      </w:r>
      <w:r w:rsidRPr="00392832">
        <w:rPr>
          <w:rStyle w:val="TitleChar"/>
        </w:rPr>
        <w:t>religion provides an illusory resolution of the material contradictions of exploitation in capitalism that cause the "real suffering" to</w:t>
      </w:r>
      <w:r w:rsidRPr="008675FC">
        <w:rPr>
          <w:sz w:val="16"/>
        </w:rPr>
        <w:t xml:space="preserve"> which religion is both an effect and a response. In this way, rather than providing a material solution to problems of social alienation whose origin are in material relations of production, </w:t>
      </w:r>
      <w:r w:rsidRPr="00392832">
        <w:rPr>
          <w:rStyle w:val="TitleChar"/>
        </w:rPr>
        <w:t>religion ends up providing a "spiritual aroma" for capitalism that helps to ideologically blur material relations of class and culturally adjust exploited workers to ruling class interests</w:t>
      </w:r>
      <w:r w:rsidRPr="008675FC">
        <w:rPr>
          <w:sz w:val="16"/>
        </w:rPr>
        <w:t>. It is on this basis that Marx argues that "</w:t>
      </w:r>
      <w:r w:rsidRPr="00392832">
        <w:rPr>
          <w:rStyle w:val="TitleChar"/>
        </w:rPr>
        <w:t>The call [to workers] to abandon illusions about their condition is the call to abandon a condition which requires illusions</w:t>
      </w:r>
      <w:r w:rsidRPr="008675FC">
        <w:rPr>
          <w:sz w:val="16"/>
        </w:rPr>
        <w:t xml:space="preserve">" (131). Biopolitics and </w:t>
      </w:r>
      <w:r w:rsidRPr="00392832">
        <w:rPr>
          <w:rStyle w:val="TitleChar"/>
        </w:rPr>
        <w:t>transspecies posthumanism articulate the "spiritual aroma"—the cultural imaginary—of transnational capital now. They do so by putting forward a "common share" in the "immaterial" of a new "global" culture under capitalism in place of transformation of the material relations of production in capitalism and freedom from exploitation. In doing so they serve to naturalize the material relations of exploitation and culturally adjust the contemporary workforces to the needs of capitalism now.</w:t>
      </w:r>
      <w:r w:rsidRPr="008675FC">
        <w:rPr>
          <w:sz w:val="16"/>
        </w:rPr>
        <w:t xml:space="preserve"> In this respect, bio-political and transspecies posthumanist theories of love are a continuation—in a new historical form—of updating the working class into a new morality. George Sampson, in his 1921 book on British national education, English for the English, provides a telling historical example of this practice in his comments on the role of teaching "English" literature and culture to the working-class: "Deny to working-class children any common share in the immaterial, and presently they will grow into the men who demand with menaces a communism of the material" (as qtd in Eagleton 21). To put this another way, the "common share" in the "immaterial" of "culture" for all, was proposed by representatives of ruling class interests, such as Sampson, in order to ideologically smooth over severe material contradictions which were leading British workers to increasingly call into question the basis of ruling class wealth in their own exploitation. More generally, moreover</w:t>
      </w:r>
      <w:r w:rsidRPr="00392832">
        <w:rPr>
          <w:rStyle w:val="TitleChar"/>
        </w:rPr>
        <w:t>, these comments are symptomatic of the fact that it is in the material interests of capital to provide "immaterial" and "spiritual" resolutions to deflect attention away from the economic and at the same time maintain the cultural cohesion of social bonds that are necessitated by social relations of production founded on exploitation.</w:t>
      </w:r>
      <w:r>
        <w:rPr>
          <w:rStyle w:val="TitleChar"/>
        </w:rPr>
        <w:t xml:space="preserve"> </w:t>
      </w:r>
      <w:r w:rsidRPr="00392832">
        <w:rPr>
          <w:rStyle w:val="TitleChar"/>
        </w:rPr>
        <w:t>Bio-political and transspecies posthumanist theories</w:t>
      </w:r>
      <w:r w:rsidRPr="008675FC">
        <w:rPr>
          <w:sz w:val="16"/>
        </w:rPr>
        <w:t xml:space="preserve"> of "love" are ideological and illusory articulations of workers’ actual need to do away with the conditions that "require illusions." They </w:t>
      </w:r>
      <w:r w:rsidRPr="00392832">
        <w:rPr>
          <w:rStyle w:val="TitleChar"/>
        </w:rPr>
        <w:t>are a form of "inverted world-consciousness" because they obscure the material need of workers to abolish the material relations under which they are exploited—material relations, that is, which lead to sharpening alienation for workers</w:t>
      </w:r>
      <w:r w:rsidRPr="008675FC">
        <w:rPr>
          <w:sz w:val="16"/>
        </w:rPr>
        <w:t xml:space="preserve">. This is to say that biopolitical and </w:t>
      </w:r>
      <w:r w:rsidRPr="00392832">
        <w:rPr>
          <w:rStyle w:val="TitleChar"/>
        </w:rPr>
        <w:t>transspecies posthumanist theories of love are ideological and illusory not because exploited workers do not actually have affective needs;</w:t>
      </w:r>
      <w:r w:rsidRPr="008675FC">
        <w:rPr>
          <w:sz w:val="16"/>
        </w:rPr>
        <w:t xml:space="preserve"> workers do, indeed, have affective needs such as needs for love. </w:t>
      </w:r>
      <w:r w:rsidRPr="00392832">
        <w:rPr>
          <w:rStyle w:val="TitleChar"/>
        </w:rPr>
        <w:lastRenderedPageBreak/>
        <w:t>Rather,</w:t>
      </w:r>
      <w:r w:rsidRPr="008675FC">
        <w:rPr>
          <w:sz w:val="16"/>
        </w:rPr>
        <w:t xml:space="preserve"> they are ideological and illusory—a form of "inverted world-consciousness"—</w:t>
      </w:r>
      <w:r w:rsidRPr="00392832">
        <w:rPr>
          <w:rStyle w:val="TitleChar"/>
        </w:rPr>
        <w:t>because they present love as a spiritual force that will heal social alienation without the transformation of material relations founded on private property and exploitation that produce alienation in the first place</w:t>
      </w:r>
      <w:r w:rsidRPr="008675FC">
        <w:rPr>
          <w:sz w:val="16"/>
        </w:rPr>
        <w:t>.</w:t>
      </w:r>
    </w:p>
    <w:p w:rsidR="001E3056" w:rsidRPr="00392832" w:rsidRDefault="001E3056" w:rsidP="001E3056"/>
    <w:p w:rsidR="001E3056" w:rsidRPr="00392832" w:rsidRDefault="001E3056" w:rsidP="001E3056">
      <w:pPr>
        <w:pStyle w:val="Heading4"/>
        <w:rPr>
          <w:rFonts w:cs="Times New Roman"/>
        </w:rPr>
      </w:pPr>
      <w:r w:rsidRPr="00392832">
        <w:rPr>
          <w:rFonts w:cs="Times New Roman"/>
        </w:rPr>
        <w:t>The aff’s focus on ethically reconsolidating the human-animal relationship ignores the human-human relationship of class struggles</w:t>
      </w:r>
    </w:p>
    <w:p w:rsidR="001E3056" w:rsidRPr="00392832" w:rsidRDefault="001E3056" w:rsidP="001E3056">
      <w:pPr>
        <w:rPr>
          <w:rStyle w:val="StyleStyleBold12pt"/>
        </w:rPr>
      </w:pPr>
      <w:r w:rsidRPr="00392832">
        <w:rPr>
          <w:rStyle w:val="StyleStyleBold12pt"/>
        </w:rPr>
        <w:t>DeFazio, English Professor at University of Wisconsin Lacrosse, 12</w:t>
      </w:r>
    </w:p>
    <w:p w:rsidR="001E3056" w:rsidRPr="00392832" w:rsidRDefault="001E3056" w:rsidP="001E3056">
      <w:r w:rsidRPr="00392832">
        <w:t xml:space="preserve">(Kimberly, Winter/Spring 2012, The Red Critique, “Machine-Thinking and the Romance of Posthumanism”, </w:t>
      </w:r>
      <w:hyperlink r:id="rId14" w:history="1">
        <w:r w:rsidRPr="00392832">
          <w:rPr>
            <w:rStyle w:val="Hyperlink"/>
          </w:rPr>
          <w:t>http://redcritique.org/WinterSpring2012/machinethinkingandtheromanceofposthumanism.htm</w:t>
        </w:r>
      </w:hyperlink>
      <w:r w:rsidRPr="00392832">
        <w:t>, accessed 7/6/13, JZ)</w:t>
      </w:r>
    </w:p>
    <w:p w:rsidR="001E3056" w:rsidRPr="00392832" w:rsidRDefault="001E3056" w:rsidP="001E3056"/>
    <w:p w:rsidR="001E3056" w:rsidRPr="008675FC" w:rsidRDefault="001E3056" w:rsidP="001E3056">
      <w:pPr>
        <w:rPr>
          <w:sz w:val="16"/>
        </w:rPr>
      </w:pPr>
      <w:r w:rsidRPr="008675FC">
        <w:rPr>
          <w:sz w:val="16"/>
        </w:rPr>
        <w:t xml:space="preserve">It is quite telling, then, that, as Wolfe makes clear, </w:t>
      </w:r>
      <w:r w:rsidRPr="00392832">
        <w:rPr>
          <w:rStyle w:val="TitleChar"/>
        </w:rPr>
        <w:t>for posthumanists, human exploitation of humans stems from human exploitation of animals: "if we allow the human/animal distinction to remain intact... then the machinery of speciesism and animalization will be available to use against various subjugated groups, animal or human, as history well shows"</w:t>
      </w:r>
      <w:r w:rsidRPr="008675FC">
        <w:rPr>
          <w:sz w:val="16"/>
        </w:rPr>
        <w:t xml:space="preserve"> ("Speciesism, Identity Politics, and Ecocriticism" 102). Such arguments are especially effective (and hence popular in the publishing industry) because, however much he may criticize commodification, he ultimately takes critical pressure off of the role of capital in impoverishing the world's majority and destroying the environment, and places it (back) onto a "humanity" beyond classes. The implication of Wolfe's argument is that struggles which prioritize social equality are not only unethical but futile, since there can be no social change between humans until humans change their (more "fundamental") relations to animals. </w:t>
      </w:r>
      <w:r w:rsidRPr="00392832">
        <w:rPr>
          <w:rStyle w:val="TitleChar"/>
        </w:rPr>
        <w:t>But human-animal relations, once again, are shaped by the social relations between people</w:t>
      </w:r>
      <w:r w:rsidRPr="008675FC">
        <w:rPr>
          <w:sz w:val="16"/>
        </w:rPr>
        <w:t xml:space="preserve">. And because it is the social relations that shape material life, not only for humans but also for other species, </w:t>
      </w:r>
      <w:r w:rsidRPr="00392832">
        <w:rPr>
          <w:rStyle w:val="TitleChar"/>
        </w:rPr>
        <w:t>different forms of social organization consequently have different relations to animals. Social organizations based on collective ownership of property</w:t>
      </w:r>
      <w:r w:rsidRPr="008675FC">
        <w:rPr>
          <w:sz w:val="16"/>
        </w:rPr>
        <w:t xml:space="preserve"> (as in early Native American tribes) </w:t>
      </w:r>
      <w:r w:rsidRPr="00392832">
        <w:rPr>
          <w:rStyle w:val="TitleChar"/>
        </w:rPr>
        <w:t>have very different</w:t>
      </w:r>
      <w:r w:rsidRPr="008675FC">
        <w:rPr>
          <w:sz w:val="16"/>
        </w:rPr>
        <w:t xml:space="preserve"> (in contemporary discourses, "ecological") </w:t>
      </w:r>
      <w:r w:rsidRPr="00392832">
        <w:rPr>
          <w:rStyle w:val="TitleChar"/>
        </w:rPr>
        <w:t>relations to the natural environment, compared to societies based on the commodification of labor,</w:t>
      </w:r>
      <w:r w:rsidRPr="008675FC">
        <w:rPr>
          <w:sz w:val="16"/>
        </w:rPr>
        <w:t xml:space="preserve"> in which all aspects of social and natural life are exchanged for private profit, regardless of the human or ecological consequences. </w:t>
      </w:r>
      <w:r w:rsidRPr="00392832">
        <w:rPr>
          <w:rStyle w:val="TitleChar"/>
        </w:rPr>
        <w:t>In claiming that human exploitation is caused by the exploitation of animals by humans, not only does Wolfe therefore invert the real relations conditioning human's lives and cover over historical difference but he renders insignificant the great historical struggles to transform class relations</w:t>
      </w:r>
      <w:r w:rsidRPr="008675FC">
        <w:rPr>
          <w:sz w:val="16"/>
        </w:rPr>
        <w:t xml:space="preserve">. It is not therefore surprising that </w:t>
      </w:r>
      <w:r w:rsidRPr="00392832">
        <w:rPr>
          <w:rStyle w:val="TitleChar"/>
        </w:rPr>
        <w:t>the argument for the "most different difference" of the animal is closely tied to Wolfe's and other posthumanists' pragmatic, "ethical" argument against the possibilities of an equal society</w:t>
      </w:r>
      <w:r w:rsidRPr="008675FC">
        <w:rPr>
          <w:sz w:val="16"/>
        </w:rPr>
        <w:t xml:space="preserve">—arguments which recall the more politically reactionary aspects of romanticism. In discussing a text by Paul Patton on the relations between horses and humans, for instance, Wolfe writes that what makes Patton's analysis so important is that "it helps to make clear the requirements and obligations of those hierarchical relations of power we do enter into (with animals, with children, with each other) and draws our attention to how those requirements are always specific to the beings involved, in the light of which, he argues, the presumption of a one-size-fits-all notion of 'equality in all contexts' is 'not only misleading but dangerous'" (Zoontologies xix). While the argument here seems to be a "progressive" call to be aware of the power dynamics that exist in all relations so as to treat others "ethically," its more emphatic claim is the deeply conservative argument against establishing "equal" conditions of equality for all, which casts principles for universal equality as "dangerous." </w:t>
      </w:r>
      <w:r w:rsidRPr="00392832">
        <w:rPr>
          <w:rStyle w:val="TitleChar"/>
        </w:rPr>
        <w:t>Wolfe's pragmatism tellingly echoes the right-wing argument that efforts to provide "universal" health care, to establish federal laws requiring corporations to set caps on emissions or provide workers compensation are violent "impositions" on the local and the specific</w:t>
      </w:r>
      <w:r w:rsidRPr="008675FC">
        <w:rPr>
          <w:sz w:val="16"/>
        </w:rPr>
        <w:t xml:space="preserve">. It is in this context that Edmund Burke advocated as "natural" the "hereditary succession [of power] by law" and denounced the struggles for democracy around the French Revolution as a "perversion" of individuality: "We procure reverence to our civil institutions on the principle upon which nature teaches us to revere individual men," whereas "those who attempt to </w:t>
      </w:r>
      <w:proofErr w:type="gramStart"/>
      <w:r w:rsidRPr="008675FC">
        <w:rPr>
          <w:sz w:val="16"/>
        </w:rPr>
        <w:t>level,</w:t>
      </w:r>
      <w:proofErr w:type="gramEnd"/>
      <w:r w:rsidRPr="008675FC">
        <w:rPr>
          <w:sz w:val="16"/>
        </w:rPr>
        <w:t xml:space="preserve"> never equalise. In all societies, consisting of various descriptions of citizens, some description must be uppermost. The levelers therefore only change and pervert the natural order of things" (Reflections on the Revolution in France 30, 43)—a sentiment that has grown increasingly popular in the American political context. This is, by the way, why </w:t>
      </w:r>
      <w:r w:rsidRPr="00392832">
        <w:rPr>
          <w:rStyle w:val="TitleChar"/>
        </w:rPr>
        <w:t xml:space="preserve">pragmatism is so effectively aligned with ethics: both highlight the specificity of context and the absence of any foundation of judgment and reject any notion of objective basis that might be used to explain the underlying relations of specificities. Ethics, to put it bluntly, is the ruse through which the "natural" </w:t>
      </w:r>
      <w:r w:rsidRPr="00392832">
        <w:rPr>
          <w:rStyle w:val="TitleChar"/>
        </w:rPr>
        <w:lastRenderedPageBreak/>
        <w:t>existence of class relations is justified today. Ethics</w:t>
      </w:r>
      <w:r w:rsidRPr="008675FC">
        <w:rPr>
          <w:sz w:val="16"/>
        </w:rPr>
        <w:t xml:space="preserve"> (individual acts of kindness, or what Foucault calls the "care of the self") </w:t>
      </w:r>
      <w:r w:rsidRPr="00392832">
        <w:rPr>
          <w:rStyle w:val="TitleChar"/>
        </w:rPr>
        <w:t>is what follows once one has already decided that no serious social change is possible.</w:t>
      </w:r>
    </w:p>
    <w:p w:rsidR="00E6609A" w:rsidRDefault="00E6609A" w:rsidP="00E6609A">
      <w:pPr>
        <w:pStyle w:val="Heading2"/>
      </w:pPr>
      <w:r>
        <w:lastRenderedPageBreak/>
        <w:t xml:space="preserve">Link </w:t>
      </w:r>
      <w:r w:rsidR="001E3056">
        <w:t xml:space="preserve">— </w:t>
      </w:r>
      <w:r>
        <w:t>Containment</w:t>
      </w:r>
    </w:p>
    <w:p w:rsidR="00E6609A" w:rsidRDefault="00E6609A" w:rsidP="00E6609A">
      <w:pPr>
        <w:pStyle w:val="Heading4"/>
      </w:pPr>
      <w:r>
        <w:t>The aff’s containment strategies are fueled by capitalist motives</w:t>
      </w:r>
    </w:p>
    <w:p w:rsidR="00E6609A" w:rsidRDefault="00E6609A" w:rsidP="00E6609A">
      <w:pPr>
        <w:rPr>
          <w:rStyle w:val="StyleStyleBold12pt"/>
        </w:rPr>
      </w:pPr>
      <w:r>
        <w:rPr>
          <w:rStyle w:val="StyleStyleBold12pt"/>
        </w:rPr>
        <w:t>Bromund and Phillips, Senior Research Fellows @ the Heritage Foundation, 11</w:t>
      </w:r>
    </w:p>
    <w:p w:rsidR="00E6609A" w:rsidRDefault="00E6609A" w:rsidP="00E6609A">
      <w:r w:rsidRPr="004039AE">
        <w:t>[</w:t>
      </w:r>
      <w:r>
        <w:t xml:space="preserve">Theodore R. and James, 2/14/11, The Heritage Foundation, “Containing a Nuclear Iran: Difficult, Costly, and Dangerous,” </w:t>
      </w:r>
      <w:hyperlink r:id="rId15" w:history="1">
        <w:r>
          <w:rPr>
            <w:rStyle w:val="Hyperlink"/>
          </w:rPr>
          <w:t>http://www.heritage.org/research/reports/2011/02/containing-a-nuclear-iran-difficult-costly-and-dangerous</w:t>
        </w:r>
      </w:hyperlink>
      <w:r>
        <w:t>, accessed 7/7/13, YGS]</w:t>
      </w:r>
    </w:p>
    <w:p w:rsidR="00E6609A" w:rsidRPr="004039AE" w:rsidRDefault="00E6609A" w:rsidP="00E6609A"/>
    <w:p w:rsidR="00E6609A" w:rsidRPr="00244879" w:rsidRDefault="00E6609A" w:rsidP="00E6609A">
      <w:r w:rsidRPr="004039AE">
        <w:rPr>
          <w:rStyle w:val="TitleChar"/>
        </w:rPr>
        <w:t>The fundamental logic of containment is that the U.S., as a democratic and capitalist society, is stronger than its enemies and that their weaknesses will become apparent over time and ultimately destroy them</w:t>
      </w:r>
      <w:r w:rsidRPr="004039AE">
        <w:rPr>
          <w:sz w:val="16"/>
        </w:rPr>
        <w:t>.</w:t>
      </w:r>
      <w:bookmarkStart w:id="1" w:name="_ftnref23"/>
      <w:r w:rsidR="002400EF" w:rsidRPr="004039AE">
        <w:rPr>
          <w:sz w:val="16"/>
        </w:rPr>
        <w:fldChar w:fldCharType="begin"/>
      </w:r>
      <w:r w:rsidRPr="004039AE">
        <w:rPr>
          <w:sz w:val="16"/>
        </w:rPr>
        <w:instrText xml:space="preserve"> HYPERLINK "http://www.heritage.org/research/reports/2011/02/containing-a-nuclear-iran-difficult-costly-and-dangerous" \l "_ftn23" </w:instrText>
      </w:r>
      <w:r w:rsidR="002400EF" w:rsidRPr="004039AE">
        <w:rPr>
          <w:sz w:val="16"/>
        </w:rPr>
        <w:fldChar w:fldCharType="separate"/>
      </w:r>
      <w:r w:rsidRPr="004039AE">
        <w:rPr>
          <w:rStyle w:val="Hyperlink"/>
          <w:sz w:val="16"/>
        </w:rPr>
        <w:t>[23]</w:t>
      </w:r>
      <w:r w:rsidR="002400EF" w:rsidRPr="004039AE">
        <w:rPr>
          <w:sz w:val="16"/>
        </w:rPr>
        <w:fldChar w:fldCharType="end"/>
      </w:r>
      <w:bookmarkEnd w:id="1"/>
      <w:r w:rsidRPr="004039AE">
        <w:rPr>
          <w:sz w:val="16"/>
        </w:rPr>
        <w:t xml:space="preserve"> </w:t>
      </w:r>
      <w:proofErr w:type="gramStart"/>
      <w:r w:rsidRPr="004039AE">
        <w:rPr>
          <w:sz w:val="16"/>
        </w:rPr>
        <w:t>That</w:t>
      </w:r>
      <w:proofErr w:type="gramEnd"/>
      <w:r w:rsidRPr="004039AE">
        <w:rPr>
          <w:sz w:val="16"/>
        </w:rPr>
        <w:t xml:space="preserve"> is true, but it is no reason to believe that containment is therefore politically, economically, or morally easy. On the contrary, it is a long-term policy that requires a profound and enduring national commitment.</w:t>
      </w:r>
      <w:r w:rsidRPr="004039AE">
        <w:rPr>
          <w:sz w:val="12"/>
        </w:rPr>
        <w:t>¶</w:t>
      </w:r>
      <w:r w:rsidRPr="004039AE">
        <w:rPr>
          <w:sz w:val="16"/>
        </w:rPr>
        <w:t xml:space="preserve"> </w:t>
      </w:r>
      <w:proofErr w:type="gramStart"/>
      <w:r w:rsidRPr="004039AE">
        <w:rPr>
          <w:sz w:val="16"/>
        </w:rPr>
        <w:t>Calling</w:t>
      </w:r>
      <w:proofErr w:type="gramEnd"/>
      <w:r w:rsidRPr="004039AE">
        <w:rPr>
          <w:sz w:val="16"/>
        </w:rPr>
        <w:t xml:space="preserve"> for such a commitment is easy, but keeping it is difficult. </w:t>
      </w:r>
      <w:r w:rsidRPr="004039AE">
        <w:rPr>
          <w:rStyle w:val="TitleChar"/>
        </w:rPr>
        <w:t>Democracies are capable of manifesting such commitment, as the U.S. and its allies proved during the Cold War</w:t>
      </w:r>
      <w:r w:rsidRPr="004039AE">
        <w:rPr>
          <w:sz w:val="16"/>
        </w:rPr>
        <w:t xml:space="preserve">, but the Soviet Union posed an existential threat that concentrated the minds of many policymakers. Iran’s nuclear program and the regime’s hostility to the West have not produced an equivalent concentration among policymakers around the </w:t>
      </w:r>
      <w:proofErr w:type="gramStart"/>
      <w:r w:rsidRPr="004039AE">
        <w:rPr>
          <w:sz w:val="16"/>
        </w:rPr>
        <w:t>world,</w:t>
      </w:r>
      <w:proofErr w:type="gramEnd"/>
      <w:r w:rsidRPr="004039AE">
        <w:rPr>
          <w:sz w:val="16"/>
        </w:rPr>
        <w:t xml:space="preserve"> even among U.S. policymakers.</w:t>
      </w:r>
      <w:r w:rsidRPr="004039AE">
        <w:rPr>
          <w:sz w:val="12"/>
        </w:rPr>
        <w:t>¶</w:t>
      </w:r>
      <w:r w:rsidRPr="004039AE">
        <w:rPr>
          <w:sz w:val="16"/>
        </w:rPr>
        <w:t xml:space="preserve"> It is true that Iran is not the Soviet Union. The Soviet Union was a formidable military power that made and could deliver advanced weapons, including a devastating nuclear arsenal. It controlled a vast empire and influenced many other societies. Its economy faltered and ultimately collapsed, but for decades it could mobilize substantial resources in pursuit of its aims, and it appeared to have no great need to become part of the free economic order. Above all, it had an ideology that—no matter how bizarre or inhumane—appealed to many around the world who sought to justify their pursuit of power.</w:t>
      </w:r>
      <w:r w:rsidRPr="004039AE">
        <w:rPr>
          <w:sz w:val="12"/>
        </w:rPr>
        <w:t>¶</w:t>
      </w:r>
      <w:r w:rsidRPr="004039AE">
        <w:rPr>
          <w:sz w:val="16"/>
        </w:rPr>
        <w:t xml:space="preserve"> By comparison, Iran’s most significant military achievements apart from its nuclear and ballistic missile programs are its mobilization of suicide terrorists and its use of IEDs.</w:t>
      </w:r>
      <w:bookmarkStart w:id="2" w:name="_ftnref24"/>
      <w:r w:rsidR="002400EF" w:rsidRPr="004039AE">
        <w:rPr>
          <w:sz w:val="16"/>
        </w:rPr>
        <w:fldChar w:fldCharType="begin"/>
      </w:r>
      <w:r w:rsidRPr="004039AE">
        <w:rPr>
          <w:sz w:val="16"/>
        </w:rPr>
        <w:instrText xml:space="preserve"> HYPERLINK "http://www.heritage.org/research/reports/2011/02/containing-a-nuclear-iran-difficult-costly-and-dangerous" \l "_ftn24" </w:instrText>
      </w:r>
      <w:r w:rsidR="002400EF" w:rsidRPr="004039AE">
        <w:rPr>
          <w:sz w:val="16"/>
        </w:rPr>
        <w:fldChar w:fldCharType="separate"/>
      </w:r>
      <w:r w:rsidRPr="004039AE">
        <w:rPr>
          <w:rStyle w:val="Hyperlink"/>
          <w:sz w:val="16"/>
        </w:rPr>
        <w:t>[24]</w:t>
      </w:r>
      <w:r w:rsidR="002400EF" w:rsidRPr="004039AE">
        <w:rPr>
          <w:sz w:val="16"/>
        </w:rPr>
        <w:fldChar w:fldCharType="end"/>
      </w:r>
      <w:bookmarkEnd w:id="2"/>
      <w:r w:rsidRPr="004039AE">
        <w:rPr>
          <w:sz w:val="16"/>
        </w:rPr>
        <w:t xml:space="preserve"> Its direct influence is regional, its economy is in shambles and relies heavily on oil exports, and its ideology appeals primarily to Shia who are embroiled in conflicts with non-Shia and have not had the misfortune to experience Iran’s misgovernment directly.</w:t>
      </w:r>
      <w:r w:rsidRPr="004039AE">
        <w:rPr>
          <w:sz w:val="12"/>
        </w:rPr>
        <w:t>¶</w:t>
      </w:r>
      <w:r w:rsidRPr="004039AE">
        <w:rPr>
          <w:sz w:val="16"/>
        </w:rPr>
        <w:t xml:space="preserve"> </w:t>
      </w:r>
      <w:proofErr w:type="gramStart"/>
      <w:r w:rsidRPr="004039AE">
        <w:rPr>
          <w:sz w:val="16"/>
        </w:rPr>
        <w:t>Yet</w:t>
      </w:r>
      <w:proofErr w:type="gramEnd"/>
      <w:r w:rsidRPr="004039AE">
        <w:rPr>
          <w:sz w:val="16"/>
        </w:rPr>
        <w:t xml:space="preserve"> the differences between Iran and the Soviet Union cut both ways. The magnitude of the Soviet threat enabled the West to summon the political will to contain it. Iran, precisely because it is not a superpower, cannot inspire such unified political will, even though it poses a clear threat. During the Cold War, the policy of containment was far from glorious, but it was necessary. The alternative to outlasting the Soviet Union was a war that no one would have won. Concluding that the only way to deal with Iran is to treat it like a new superpower gives Iran far too much credit. The Iranian regime may rhetorically aspire to become a superpower, but that aspiration is laughable.</w:t>
      </w:r>
      <w:r w:rsidRPr="004039AE">
        <w:rPr>
          <w:sz w:val="12"/>
        </w:rPr>
        <w:t>¶</w:t>
      </w:r>
      <w:r w:rsidRPr="004039AE">
        <w:rPr>
          <w:sz w:val="16"/>
        </w:rPr>
        <w:t xml:space="preserve"> </w:t>
      </w:r>
      <w:proofErr w:type="gramStart"/>
      <w:r w:rsidRPr="004039AE">
        <w:rPr>
          <w:sz w:val="16"/>
        </w:rPr>
        <w:t>By</w:t>
      </w:r>
      <w:proofErr w:type="gramEnd"/>
      <w:r w:rsidRPr="004039AE">
        <w:rPr>
          <w:sz w:val="16"/>
        </w:rPr>
        <w:t xml:space="preserve"> treating Iran like a new Soviet Union, the U.S. gives the Iranian regime a level of respect that its power does not merit. By emphasizing the containment of Iran, the U.S. would also slight the more positive and creative elements of its Cold War grand strategy, especially President Reagan’s policy of placing the Soviet Union under as much economic, diplomatic, and moral pressure as possible. The U.S. could and should similarly pressure Iran. However, as long as containment remains a mere analogy, devoid of policies reasonably comparable to those that the U.S. undertook during the Cold War, the U.S. will fail to build a comprehensive grand strategy to counter and ultimately end the Iranian menace.</w:t>
      </w:r>
      <w:r w:rsidRPr="004039AE">
        <w:rPr>
          <w:sz w:val="12"/>
        </w:rPr>
        <w:t>¶</w:t>
      </w:r>
      <w:r w:rsidRPr="004039AE">
        <w:rPr>
          <w:sz w:val="16"/>
        </w:rPr>
        <w:t xml:space="preserve"> Containment Requires a Commitment to Freedom at Home</w:t>
      </w:r>
      <w:r w:rsidRPr="004039AE">
        <w:rPr>
          <w:sz w:val="12"/>
        </w:rPr>
        <w:t>¶</w:t>
      </w:r>
      <w:r w:rsidRPr="004039AE">
        <w:rPr>
          <w:sz w:val="16"/>
        </w:rPr>
        <w:t xml:space="preserve"> Containment requires one more thing. As Aaron Friedberg has pointed out, </w:t>
      </w:r>
      <w:r w:rsidRPr="00694FBC">
        <w:rPr>
          <w:rStyle w:val="TitleChar"/>
        </w:rPr>
        <w:t>U.S.</w:t>
      </w:r>
      <w:r w:rsidRPr="004039AE">
        <w:rPr>
          <w:rStyle w:val="TitleChar"/>
        </w:rPr>
        <w:t xml:space="preserve"> grand strategy in the Cold War emphasized avoiding “the garrison state.”</w:t>
      </w:r>
      <w:bookmarkStart w:id="3" w:name="_ftnref25"/>
      <w:r w:rsidR="002400EF" w:rsidRPr="004039AE">
        <w:rPr>
          <w:rStyle w:val="TitleChar"/>
        </w:rPr>
        <w:fldChar w:fldCharType="begin"/>
      </w:r>
      <w:r w:rsidRPr="004039AE">
        <w:rPr>
          <w:rStyle w:val="TitleChar"/>
        </w:rPr>
        <w:instrText xml:space="preserve"> HYPERLINK "http://www.heritage.org/research/reports/2011/02/containing-a-nuclear-iran-difficult-costly-and-dangerous" \l "_ftn25" </w:instrText>
      </w:r>
      <w:r w:rsidR="002400EF" w:rsidRPr="004039AE">
        <w:rPr>
          <w:rStyle w:val="TitleChar"/>
        </w:rPr>
        <w:fldChar w:fldCharType="separate"/>
      </w:r>
      <w:r w:rsidRPr="004039AE">
        <w:rPr>
          <w:rStyle w:val="TitleChar"/>
        </w:rPr>
        <w:t>[25]</w:t>
      </w:r>
      <w:r w:rsidR="002400EF" w:rsidRPr="004039AE">
        <w:rPr>
          <w:rStyle w:val="TitleChar"/>
        </w:rPr>
        <w:fldChar w:fldCharType="end"/>
      </w:r>
      <w:bookmarkEnd w:id="3"/>
      <w:r w:rsidRPr="004039AE">
        <w:rPr>
          <w:rStyle w:val="TitleChar"/>
        </w:rPr>
        <w:t xml:space="preserve"> In other words, the U.S. was fighting to keep the world safe for democracy and capitalism. It was therefore vital to ensure that the U.S. </w:t>
      </w:r>
      <w:proofErr w:type="gramStart"/>
      <w:r w:rsidRPr="004039AE">
        <w:rPr>
          <w:rStyle w:val="TitleChar"/>
        </w:rPr>
        <w:t>preserve</w:t>
      </w:r>
      <w:proofErr w:type="gramEnd"/>
      <w:r w:rsidRPr="004039AE">
        <w:rPr>
          <w:rStyle w:val="TitleChar"/>
        </w:rPr>
        <w:t xml:space="preserve"> democracy and capitalism at home, both for moral reasons and for the practical reason that America’s free society gave it an advantage against the Soviet Union over the long term. </w:t>
      </w:r>
      <w:r w:rsidRPr="004039AE">
        <w:rPr>
          <w:sz w:val="16"/>
        </w:rPr>
        <w:t>Thus, leading supporters of containment, such as President Dwight D. Eisenhower, also supported limite</w:t>
      </w:r>
    </w:p>
    <w:p w:rsidR="001E3056" w:rsidRDefault="001E3056" w:rsidP="001E3056">
      <w:pPr>
        <w:pStyle w:val="Heading2"/>
      </w:pPr>
      <w:r>
        <w:lastRenderedPageBreak/>
        <w:t>Link — Critical Terrorism Studies</w:t>
      </w:r>
    </w:p>
    <w:p w:rsidR="001E3056" w:rsidRDefault="001E3056" w:rsidP="001E3056">
      <w:pPr>
        <w:pStyle w:val="Heading4"/>
      </w:pPr>
      <w:r>
        <w:t>The aff excludes class and material analysis – that crowds out interest in capitalism in the field  – that means its bound to fail and makes it just another tool in class domination</w:t>
      </w:r>
    </w:p>
    <w:p w:rsidR="001E3056" w:rsidRPr="0040270E" w:rsidRDefault="001E3056" w:rsidP="001E3056">
      <w:pPr>
        <w:rPr>
          <w:b/>
          <w:bCs/>
          <w:sz w:val="26"/>
        </w:rPr>
      </w:pPr>
      <w:r w:rsidRPr="0040270E">
        <w:rPr>
          <w:rStyle w:val="StyleStyleBold12pt"/>
        </w:rPr>
        <w:t>Herring, Reader in International Politics, 2008</w:t>
      </w:r>
    </w:p>
    <w:p w:rsidR="001E3056" w:rsidRDefault="001E3056" w:rsidP="001E3056">
      <w:r>
        <w:t>(Eric Herring, Reader in International Politics, 2008, “Critical terrorism studies: an activist scholar perspective”, Critical studies on terrorism, Vol. 1, No. 2, p. 198 – 200, Fontana)</w:t>
      </w:r>
    </w:p>
    <w:p w:rsidR="001E3056" w:rsidRPr="00944C57" w:rsidRDefault="001E3056" w:rsidP="001E3056">
      <w:r>
        <w:t xml:space="preserve"> </w:t>
      </w:r>
    </w:p>
    <w:p w:rsidR="001E3056" w:rsidRPr="00971F43" w:rsidRDefault="001E3056" w:rsidP="001E3056">
      <w:pPr>
        <w:rPr>
          <w:sz w:val="16"/>
        </w:rPr>
      </w:pPr>
      <w:r w:rsidRPr="00BF2BAD">
        <w:rPr>
          <w:rStyle w:val="TitleChar"/>
        </w:rPr>
        <w:t>In the development of critical security studies thus far, never mind mainstream security studies,</w:t>
      </w:r>
      <w:r w:rsidRPr="00971F43">
        <w:rPr>
          <w:rStyle w:val="TitleChar"/>
          <w:sz w:val="12"/>
          <w:u w:val="none"/>
        </w:rPr>
        <w:t>¶</w:t>
      </w:r>
      <w:r w:rsidRPr="005A2BEB">
        <w:rPr>
          <w:rStyle w:val="TitleChar"/>
          <w:sz w:val="12"/>
        </w:rPr>
        <w:t xml:space="preserve"> </w:t>
      </w:r>
      <w:r w:rsidRPr="00BF2BAD">
        <w:rPr>
          <w:rStyle w:val="TitleChar"/>
        </w:rPr>
        <w:t>historical materialist</w:t>
      </w:r>
      <w:r w:rsidRPr="00971F43">
        <w:rPr>
          <w:sz w:val="16"/>
        </w:rPr>
        <w:t xml:space="preserve"> (</w:t>
      </w:r>
      <w:r w:rsidRPr="00BF2BAD">
        <w:rPr>
          <w:rStyle w:val="TitleChar"/>
        </w:rPr>
        <w:t>Marxist, neo-Marxist, and fusions of these with post-Marxist as opposed</w:t>
      </w:r>
      <w:r w:rsidRPr="00971F43">
        <w:rPr>
          <w:rStyle w:val="TitleChar"/>
          <w:sz w:val="12"/>
          <w:u w:val="none"/>
        </w:rPr>
        <w:t>¶</w:t>
      </w:r>
      <w:r w:rsidRPr="005A2BEB">
        <w:rPr>
          <w:rStyle w:val="TitleChar"/>
          <w:sz w:val="12"/>
        </w:rPr>
        <w:t xml:space="preserve"> </w:t>
      </w:r>
      <w:r w:rsidRPr="00BF2BAD">
        <w:rPr>
          <w:rStyle w:val="TitleChar"/>
        </w:rPr>
        <w:t>to exclusively post-Marxist) elements have been present to a minimal degree</w:t>
      </w:r>
      <w:r w:rsidRPr="00971F43">
        <w:rPr>
          <w:sz w:val="16"/>
        </w:rPr>
        <w:t>. For example</w:t>
      </w:r>
      <w:proofErr w:type="gramStart"/>
      <w:r w:rsidRPr="00971F43">
        <w:rPr>
          <w:sz w:val="16"/>
        </w:rPr>
        <w:t>,</w:t>
      </w:r>
      <w:r w:rsidRPr="00971F43">
        <w:rPr>
          <w:sz w:val="12"/>
        </w:rPr>
        <w:t>¶</w:t>
      </w:r>
      <w:proofErr w:type="gramEnd"/>
      <w:r w:rsidRPr="00971F43">
        <w:rPr>
          <w:sz w:val="16"/>
        </w:rPr>
        <w:t xml:space="preserve"> Karin </w:t>
      </w:r>
      <w:r w:rsidRPr="00BF2BAD">
        <w:rPr>
          <w:rStyle w:val="TitleChar"/>
        </w:rPr>
        <w:t>Fierke</w:t>
      </w:r>
      <w:r w:rsidRPr="00971F43">
        <w:rPr>
          <w:sz w:val="16"/>
        </w:rPr>
        <w:t xml:space="preserve">’s Critical Approaches to International Security (2007) </w:t>
      </w:r>
      <w:r w:rsidRPr="00BF2BAD">
        <w:rPr>
          <w:rStyle w:val="TitleChar"/>
        </w:rPr>
        <w:t>makes</w:t>
      </w:r>
      <w:r w:rsidRPr="00971F43">
        <w:rPr>
          <w:sz w:val="16"/>
        </w:rPr>
        <w:t xml:space="preserve"> </w:t>
      </w:r>
      <w:r w:rsidRPr="00BF2BAD">
        <w:rPr>
          <w:rStyle w:val="TitleChar"/>
        </w:rPr>
        <w:t>only</w:t>
      </w:r>
      <w:r w:rsidRPr="00971F43">
        <w:rPr>
          <w:sz w:val="16"/>
        </w:rPr>
        <w:t xml:space="preserve"> </w:t>
      </w:r>
      <w:r w:rsidRPr="00BF2BAD">
        <w:rPr>
          <w:rStyle w:val="TitleChar"/>
        </w:rPr>
        <w:t>passing</w:t>
      </w:r>
      <w:r w:rsidRPr="00971F43">
        <w:rPr>
          <w:sz w:val="12"/>
        </w:rPr>
        <w:t>¶</w:t>
      </w:r>
      <w:r w:rsidRPr="00971F43">
        <w:rPr>
          <w:sz w:val="16"/>
        </w:rPr>
        <w:t xml:space="preserve"> </w:t>
      </w:r>
      <w:r w:rsidRPr="00BF2BAD">
        <w:rPr>
          <w:rStyle w:val="TitleChar"/>
        </w:rPr>
        <w:t>mention</w:t>
      </w:r>
      <w:r w:rsidRPr="00971F43">
        <w:rPr>
          <w:sz w:val="16"/>
        </w:rPr>
        <w:t xml:space="preserve"> </w:t>
      </w:r>
      <w:r w:rsidRPr="00BF2BAD">
        <w:rPr>
          <w:rStyle w:val="TitleChar"/>
        </w:rPr>
        <w:t>to</w:t>
      </w:r>
      <w:r w:rsidRPr="00971F43">
        <w:rPr>
          <w:sz w:val="16"/>
        </w:rPr>
        <w:t xml:space="preserve"> </w:t>
      </w:r>
      <w:r w:rsidRPr="00BF2BAD">
        <w:rPr>
          <w:rStyle w:val="TitleChar"/>
        </w:rPr>
        <w:t>Marx</w:t>
      </w:r>
      <w:r w:rsidRPr="00971F43">
        <w:rPr>
          <w:sz w:val="16"/>
        </w:rPr>
        <w:t xml:space="preserve"> </w:t>
      </w:r>
      <w:r w:rsidRPr="00BF2BAD">
        <w:rPr>
          <w:rStyle w:val="TitleChar"/>
        </w:rPr>
        <w:t>and none to class, capitalism, or neoliberalism</w:t>
      </w:r>
      <w:r w:rsidRPr="00971F43">
        <w:rPr>
          <w:sz w:val="16"/>
        </w:rPr>
        <w:t xml:space="preserve"> (</w:t>
      </w:r>
      <w:r w:rsidRPr="00BF2BAD">
        <w:rPr>
          <w:rStyle w:val="TitleChar"/>
        </w:rPr>
        <w:t>despite it being the currently</w:t>
      </w:r>
      <w:r w:rsidRPr="00971F43">
        <w:rPr>
          <w:rStyle w:val="TitleChar"/>
          <w:sz w:val="12"/>
          <w:u w:val="none"/>
        </w:rPr>
        <w:t>¶</w:t>
      </w:r>
      <w:r w:rsidRPr="005A2BEB">
        <w:rPr>
          <w:rStyle w:val="TitleChar"/>
          <w:sz w:val="12"/>
        </w:rPr>
        <w:t xml:space="preserve"> </w:t>
      </w:r>
      <w:r w:rsidRPr="00BF2BAD">
        <w:rPr>
          <w:rStyle w:val="TitleChar"/>
        </w:rPr>
        <w:t>dominant ideology, form and project of capitalism</w:t>
      </w:r>
      <w:r w:rsidRPr="00971F43">
        <w:rPr>
          <w:sz w:val="16"/>
        </w:rPr>
        <w:t>). In Mutimer’s (2007) overview of critical</w:t>
      </w:r>
      <w:r w:rsidRPr="00971F43">
        <w:rPr>
          <w:sz w:val="12"/>
        </w:rPr>
        <w:t>¶</w:t>
      </w:r>
      <w:r w:rsidRPr="00971F43">
        <w:rPr>
          <w:sz w:val="16"/>
        </w:rPr>
        <w:t xml:space="preserve"> security studies in the textbook edited by Alan Collins (one of the standard textbooks on security</w:t>
      </w:r>
      <w:r w:rsidRPr="00971F43">
        <w:rPr>
          <w:sz w:val="12"/>
        </w:rPr>
        <w:t>¶</w:t>
      </w:r>
      <w:r w:rsidRPr="00971F43">
        <w:rPr>
          <w:sz w:val="16"/>
        </w:rPr>
        <w:t xml:space="preserve"> studies), </w:t>
      </w:r>
      <w:r w:rsidRPr="00F807E8">
        <w:rPr>
          <w:rStyle w:val="TitleChar"/>
        </w:rPr>
        <w:t xml:space="preserve">Marxism is mentioned only once </w:t>
      </w:r>
      <w:r w:rsidRPr="00971F43">
        <w:rPr>
          <w:sz w:val="16"/>
        </w:rPr>
        <w:t xml:space="preserve">in terms of Booth’s endorsement of it as part of critical security studies, and with critical theory framed as post-Marxist (pp. 62, 63). </w:t>
      </w:r>
      <w:r w:rsidRPr="00F807E8">
        <w:rPr>
          <w:rStyle w:val="TitleChar"/>
        </w:rPr>
        <w:t>While critical</w:t>
      </w:r>
      <w:r w:rsidRPr="00971F43">
        <w:rPr>
          <w:rStyle w:val="TitleChar"/>
          <w:sz w:val="12"/>
          <w:u w:val="none"/>
        </w:rPr>
        <w:t>¶</w:t>
      </w:r>
      <w:r w:rsidRPr="005A2BEB">
        <w:rPr>
          <w:rStyle w:val="TitleChar"/>
          <w:sz w:val="12"/>
        </w:rPr>
        <w:t xml:space="preserve"> </w:t>
      </w:r>
      <w:r w:rsidRPr="00F807E8">
        <w:rPr>
          <w:rStyle w:val="TitleChar"/>
        </w:rPr>
        <w:t>theory has its origins in Marxism,</w:t>
      </w:r>
      <w:r w:rsidRPr="00971F43">
        <w:rPr>
          <w:sz w:val="16"/>
        </w:rPr>
        <w:t xml:space="preserve"> as Mutimer hints, </w:t>
      </w:r>
      <w:r w:rsidRPr="00F807E8">
        <w:rPr>
          <w:rStyle w:val="TitleChar"/>
        </w:rPr>
        <w:t>it has become somewhat distanced from</w:t>
      </w:r>
      <w:r w:rsidRPr="00971F43">
        <w:rPr>
          <w:rStyle w:val="TitleChar"/>
          <w:sz w:val="12"/>
          <w:u w:val="none"/>
        </w:rPr>
        <w:t>¶</w:t>
      </w:r>
      <w:r w:rsidRPr="005A2BEB">
        <w:rPr>
          <w:rStyle w:val="TitleChar"/>
          <w:sz w:val="12"/>
        </w:rPr>
        <w:t xml:space="preserve"> </w:t>
      </w:r>
      <w:r w:rsidRPr="00F807E8">
        <w:rPr>
          <w:rStyle w:val="TitleChar"/>
        </w:rPr>
        <w:t>Marxist and neo-Marxist scholarship, even though that scholarship continues to flourish</w:t>
      </w:r>
      <w:r w:rsidRPr="00971F43">
        <w:rPr>
          <w:sz w:val="16"/>
        </w:rPr>
        <w:t>. Wyn</w:t>
      </w:r>
      <w:r w:rsidRPr="00971F43">
        <w:rPr>
          <w:sz w:val="12"/>
        </w:rPr>
        <w:t>¶</w:t>
      </w:r>
      <w:r w:rsidRPr="00971F43">
        <w:rPr>
          <w:sz w:val="16"/>
        </w:rPr>
        <w:t xml:space="preserve"> Jones’s (1999) attempt to ground critical security studies in Frankfurt school critical theory</w:t>
      </w:r>
      <w:r w:rsidRPr="00971F43">
        <w:rPr>
          <w:sz w:val="12"/>
        </w:rPr>
        <w:t>¶</w:t>
      </w:r>
      <w:r w:rsidRPr="00971F43">
        <w:rPr>
          <w:sz w:val="16"/>
        </w:rPr>
        <w:t xml:space="preserve"> involved relying mainly on Ulrich Beck’s post-Marxism. One chapter in Booth’s edited volume</w:t>
      </w:r>
      <w:r w:rsidRPr="00971F43">
        <w:rPr>
          <w:sz w:val="12"/>
        </w:rPr>
        <w:t>¶</w:t>
      </w:r>
      <w:r w:rsidRPr="00971F43">
        <w:rPr>
          <w:sz w:val="16"/>
        </w:rPr>
        <w:t xml:space="preserve"> Critical Security Studies and World Politics (2005b) has a few brief discussions of Marxism and</w:t>
      </w:r>
      <w:r w:rsidRPr="00971F43">
        <w:rPr>
          <w:sz w:val="12"/>
        </w:rPr>
        <w:t>¶</w:t>
      </w:r>
      <w:r w:rsidRPr="00971F43">
        <w:rPr>
          <w:sz w:val="16"/>
        </w:rPr>
        <w:t xml:space="preserve"> capitalism and a slightly more sustained discussion of neoliberalism, but nothing on class. </w:t>
      </w:r>
      <w:r w:rsidRPr="006179C8">
        <w:rPr>
          <w:rStyle w:val="TitleChar"/>
        </w:rPr>
        <w:t>The</w:t>
      </w:r>
      <w:r w:rsidRPr="00971F43">
        <w:rPr>
          <w:rStyle w:val="TitleChar"/>
          <w:sz w:val="12"/>
          <w:u w:val="none"/>
        </w:rPr>
        <w:t>¶</w:t>
      </w:r>
      <w:r w:rsidRPr="005A2BEB">
        <w:rPr>
          <w:rStyle w:val="TitleChar"/>
          <w:sz w:val="12"/>
        </w:rPr>
        <w:t xml:space="preserve"> </w:t>
      </w:r>
      <w:r w:rsidRPr="006179C8">
        <w:rPr>
          <w:rStyle w:val="TitleChar"/>
        </w:rPr>
        <w:t>lack of interest in historical materialism is a major weakness and imbalance within critical security studies as it has developed thus far</w:t>
      </w:r>
      <w:r w:rsidRPr="00971F43">
        <w:rPr>
          <w:sz w:val="16"/>
        </w:rPr>
        <w:t xml:space="preserve">. </w:t>
      </w:r>
      <w:r w:rsidRPr="006179C8">
        <w:rPr>
          <w:rStyle w:val="TitleChar"/>
        </w:rPr>
        <w:t>There has been an overwhelming emphasis on the ideational dimension, discourse analysis, constructivism, and post-structuralism, and this is a crucial</w:t>
      </w:r>
      <w:r w:rsidRPr="00971F43">
        <w:rPr>
          <w:rStyle w:val="TitleChar"/>
          <w:sz w:val="12"/>
          <w:u w:val="none"/>
        </w:rPr>
        <w:t>¶</w:t>
      </w:r>
      <w:r w:rsidRPr="005A2BEB">
        <w:rPr>
          <w:rStyle w:val="TitleChar"/>
          <w:sz w:val="12"/>
        </w:rPr>
        <w:t xml:space="preserve"> </w:t>
      </w:r>
      <w:r w:rsidRPr="006179C8">
        <w:rPr>
          <w:rStyle w:val="TitleChar"/>
        </w:rPr>
        <w:t>limitation on its ability to theorise world politics in a systematic and politically relevant way.</w:t>
      </w:r>
      <w:r w:rsidRPr="00971F43">
        <w:rPr>
          <w:rStyle w:val="TitleChar"/>
          <w:sz w:val="12"/>
          <w:u w:val="none"/>
        </w:rPr>
        <w:t>¶</w:t>
      </w:r>
      <w:r w:rsidRPr="005A2BEB">
        <w:rPr>
          <w:rStyle w:val="TitleChar"/>
          <w:sz w:val="12"/>
        </w:rPr>
        <w:t xml:space="preserve"> </w:t>
      </w:r>
      <w:r w:rsidRPr="00971F43">
        <w:rPr>
          <w:sz w:val="16"/>
        </w:rPr>
        <w:t xml:space="preserve">Meanwhile, </w:t>
      </w:r>
      <w:r w:rsidRPr="00C77C0C">
        <w:rPr>
          <w:rStyle w:val="TitleChar"/>
        </w:rPr>
        <w:t>scholars working with historical materialist perspectives are generating far-reaching</w:t>
      </w:r>
      <w:r w:rsidRPr="00971F43">
        <w:rPr>
          <w:rStyle w:val="TitleChar"/>
          <w:sz w:val="12"/>
          <w:u w:val="none"/>
        </w:rPr>
        <w:t>¶</w:t>
      </w:r>
      <w:r w:rsidRPr="005A2BEB">
        <w:rPr>
          <w:rStyle w:val="TitleChar"/>
          <w:sz w:val="12"/>
        </w:rPr>
        <w:t xml:space="preserve"> </w:t>
      </w:r>
      <w:r w:rsidRPr="00C77C0C">
        <w:rPr>
          <w:rStyle w:val="TitleChar"/>
        </w:rPr>
        <w:t>and influential analyses which locate the discursive within the context of hierarchically structured relations at multiple levels globally</w:t>
      </w:r>
      <w:r w:rsidRPr="00971F43">
        <w:rPr>
          <w:sz w:val="16"/>
        </w:rPr>
        <w:t xml:space="preserve"> (e.g. Harvey 2000, 2005, Jessop 2002, 2003, 2007).</w:t>
      </w:r>
      <w:r w:rsidRPr="00971F43">
        <w:rPr>
          <w:sz w:val="12"/>
        </w:rPr>
        <w:t>¶</w:t>
      </w:r>
      <w:r w:rsidRPr="00971F43">
        <w:rPr>
          <w:sz w:val="16"/>
        </w:rPr>
        <w:t xml:space="preserve"> </w:t>
      </w:r>
      <w:r w:rsidRPr="00DF52E6">
        <w:rPr>
          <w:rStyle w:val="TitleChar"/>
        </w:rPr>
        <w:t>Such analyses have been central to the enormously successful development of</w:t>
      </w:r>
      <w:r w:rsidRPr="00971F43">
        <w:rPr>
          <w:sz w:val="16"/>
        </w:rPr>
        <w:t xml:space="preserve"> critical geography, critical sociology, and critical education studies, </w:t>
      </w:r>
      <w:r w:rsidRPr="00DF52E6">
        <w:rPr>
          <w:rStyle w:val="TitleChar"/>
        </w:rPr>
        <w:t>all politically engaged fields intertwined</w:t>
      </w:r>
      <w:r w:rsidRPr="00971F43">
        <w:rPr>
          <w:rStyle w:val="TitleChar"/>
          <w:sz w:val="12"/>
          <w:u w:val="none"/>
        </w:rPr>
        <w:t>¶</w:t>
      </w:r>
      <w:r w:rsidRPr="005A2BEB">
        <w:rPr>
          <w:rStyle w:val="TitleChar"/>
          <w:sz w:val="12"/>
        </w:rPr>
        <w:t xml:space="preserve"> </w:t>
      </w:r>
      <w:r w:rsidRPr="00DF52E6">
        <w:rPr>
          <w:rStyle w:val="TitleChar"/>
        </w:rPr>
        <w:t>with actually existing current social movements</w:t>
      </w:r>
      <w:r w:rsidRPr="00971F43">
        <w:rPr>
          <w:sz w:val="16"/>
        </w:rPr>
        <w:t xml:space="preserve"> (e.g. International Critical Geography Group</w:t>
      </w:r>
      <w:r w:rsidRPr="00971F43">
        <w:rPr>
          <w:sz w:val="12"/>
        </w:rPr>
        <w:t>¶</w:t>
      </w:r>
      <w:r w:rsidRPr="00971F43">
        <w:rPr>
          <w:sz w:val="16"/>
        </w:rPr>
        <w:t xml:space="preserve"> (ICCG) n.d., Antipode n.d.). As Booth (2005a), in defining it as being within the scope of critical</w:t>
      </w:r>
      <w:r w:rsidRPr="00971F43">
        <w:rPr>
          <w:sz w:val="12"/>
        </w:rPr>
        <w:t>¶</w:t>
      </w:r>
      <w:r w:rsidRPr="00971F43">
        <w:rPr>
          <w:sz w:val="16"/>
        </w:rPr>
        <w:t xml:space="preserve"> security studies, states: ‘</w:t>
      </w:r>
      <w:r w:rsidRPr="00DF52E6">
        <w:rPr>
          <w:rStyle w:val="TitleChar"/>
        </w:rPr>
        <w:t>The Marxian tradition offers a deep mine of ideas that are especially</w:t>
      </w:r>
      <w:r w:rsidRPr="00971F43">
        <w:rPr>
          <w:rStyle w:val="TitleChar"/>
          <w:sz w:val="12"/>
          <w:u w:val="none"/>
        </w:rPr>
        <w:t>¶</w:t>
      </w:r>
      <w:r w:rsidRPr="005A2BEB">
        <w:rPr>
          <w:rStyle w:val="TitleChar"/>
          <w:sz w:val="12"/>
        </w:rPr>
        <w:t xml:space="preserve"> </w:t>
      </w:r>
      <w:r w:rsidRPr="00DF52E6">
        <w:rPr>
          <w:rStyle w:val="TitleChar"/>
        </w:rPr>
        <w:t>useful for thinking about ideology, class, and structural power’</w:t>
      </w:r>
      <w:r w:rsidRPr="00971F43">
        <w:rPr>
          <w:sz w:val="16"/>
        </w:rPr>
        <w:t xml:space="preserve"> (p. 261). And he adds: ‘</w:t>
      </w:r>
      <w:r w:rsidRPr="00906E4B">
        <w:rPr>
          <w:rStyle w:val="TitleChar"/>
        </w:rPr>
        <w:t>class …</w:t>
      </w:r>
      <w:r w:rsidRPr="00971F43">
        <w:rPr>
          <w:rStyle w:val="TitleChar"/>
          <w:sz w:val="12"/>
          <w:u w:val="none"/>
        </w:rPr>
        <w:t>¶</w:t>
      </w:r>
      <w:r w:rsidRPr="005A2BEB">
        <w:rPr>
          <w:rStyle w:val="TitleChar"/>
          <w:sz w:val="12"/>
        </w:rPr>
        <w:t xml:space="preserve"> </w:t>
      </w:r>
      <w:r w:rsidRPr="00906E4B">
        <w:rPr>
          <w:rStyle w:val="TitleChar"/>
        </w:rPr>
        <w:t>is a much-ignored referent, despite massive life-threatening and life-determining insecurity</w:t>
      </w:r>
      <w:r w:rsidRPr="00971F43">
        <w:rPr>
          <w:rStyle w:val="TitleChar"/>
          <w:sz w:val="12"/>
          <w:u w:val="none"/>
        </w:rPr>
        <w:t>¶</w:t>
      </w:r>
      <w:r w:rsidRPr="005A2BEB">
        <w:rPr>
          <w:rStyle w:val="TitleChar"/>
          <w:sz w:val="12"/>
        </w:rPr>
        <w:t xml:space="preserve"> </w:t>
      </w:r>
      <w:r w:rsidRPr="00906E4B">
        <w:rPr>
          <w:rStyle w:val="TitleChar"/>
        </w:rPr>
        <w:t>being the direct result of poverty’</w:t>
      </w:r>
      <w:r w:rsidRPr="00971F43">
        <w:rPr>
          <w:sz w:val="16"/>
        </w:rPr>
        <w:t xml:space="preserve"> (Booth 2007, p. 197). </w:t>
      </w:r>
      <w:r w:rsidRPr="00906E4B">
        <w:rPr>
          <w:rStyle w:val="TitleChar"/>
        </w:rPr>
        <w:t>Historical materialism, including its</w:t>
      </w:r>
      <w:r w:rsidRPr="00971F43">
        <w:rPr>
          <w:rStyle w:val="TitleChar"/>
          <w:sz w:val="12"/>
          <w:u w:val="none"/>
        </w:rPr>
        <w:t>¶</w:t>
      </w:r>
      <w:r w:rsidRPr="005A2BEB">
        <w:rPr>
          <w:rStyle w:val="TitleChar"/>
          <w:sz w:val="12"/>
        </w:rPr>
        <w:t xml:space="preserve"> </w:t>
      </w:r>
      <w:r w:rsidRPr="00906E4B">
        <w:rPr>
          <w:rStyle w:val="TitleChar"/>
        </w:rPr>
        <w:t>Gramscian and historical sociology variants, is flourishing within international relations</w:t>
      </w:r>
      <w:r w:rsidRPr="00971F43">
        <w:rPr>
          <w:sz w:val="16"/>
        </w:rPr>
        <w:t xml:space="preserve"> (for a</w:t>
      </w:r>
      <w:r w:rsidRPr="00971F43">
        <w:rPr>
          <w:sz w:val="12"/>
        </w:rPr>
        <w:t>¶</w:t>
      </w:r>
      <w:r w:rsidRPr="00971F43">
        <w:rPr>
          <w:sz w:val="16"/>
        </w:rPr>
        <w:t xml:space="preserve"> survey, see Hobden and Wyn Jones 2005) </w:t>
      </w:r>
      <w:r w:rsidRPr="00906E4B">
        <w:rPr>
          <w:rStyle w:val="TitleChar"/>
        </w:rPr>
        <w:t>and is a major resource for critical terrorism studies.</w:t>
      </w:r>
      <w:r w:rsidRPr="00971F43">
        <w:rPr>
          <w:rStyle w:val="TitleChar"/>
          <w:sz w:val="12"/>
          <w:u w:val="none"/>
        </w:rPr>
        <w:t>¶</w:t>
      </w:r>
      <w:r w:rsidRPr="005A2BEB">
        <w:rPr>
          <w:rStyle w:val="TitleChar"/>
          <w:sz w:val="12"/>
        </w:rPr>
        <w:t xml:space="preserve"> </w:t>
      </w:r>
      <w:proofErr w:type="gramStart"/>
      <w:r w:rsidRPr="00906E4B">
        <w:rPr>
          <w:rStyle w:val="TitleChar"/>
        </w:rPr>
        <w:t>Those</w:t>
      </w:r>
      <w:proofErr w:type="gramEnd"/>
      <w:r w:rsidRPr="00906E4B">
        <w:rPr>
          <w:rStyle w:val="TitleChar"/>
        </w:rPr>
        <w:t xml:space="preserve"> who ‘do’ historical materialist analysis generally do not ‘do’ security studies</w:t>
      </w:r>
      <w:r w:rsidRPr="00971F43">
        <w:rPr>
          <w:sz w:val="16"/>
        </w:rPr>
        <w:t>. This is</w:t>
      </w:r>
      <w:r w:rsidRPr="00971F43">
        <w:rPr>
          <w:sz w:val="12"/>
        </w:rPr>
        <w:t>¶</w:t>
      </w:r>
      <w:r w:rsidRPr="00971F43">
        <w:rPr>
          <w:sz w:val="16"/>
        </w:rPr>
        <w:t xml:space="preserve"> mainly for political reasons, in that </w:t>
      </w:r>
      <w:r w:rsidRPr="00E32314">
        <w:rPr>
          <w:rStyle w:val="TitleChar"/>
        </w:rPr>
        <w:t>they see it overwhelmingly as a field which serves primarily</w:t>
      </w:r>
      <w:r w:rsidRPr="00971F43">
        <w:rPr>
          <w:rStyle w:val="TitleChar"/>
          <w:sz w:val="12"/>
          <w:u w:val="none"/>
        </w:rPr>
        <w:t>¶</w:t>
      </w:r>
      <w:r w:rsidRPr="005A2BEB">
        <w:rPr>
          <w:rStyle w:val="TitleChar"/>
          <w:sz w:val="12"/>
        </w:rPr>
        <w:t xml:space="preserve"> </w:t>
      </w:r>
      <w:r w:rsidRPr="00E32314">
        <w:rPr>
          <w:rStyle w:val="TitleChar"/>
        </w:rPr>
        <w:t>as an instrument of class domination, and for intellectual reasons, in that the concept of security</w:t>
      </w:r>
      <w:r w:rsidRPr="00971F43">
        <w:rPr>
          <w:rStyle w:val="TitleChar"/>
          <w:sz w:val="12"/>
          <w:u w:val="none"/>
        </w:rPr>
        <w:t>¶</w:t>
      </w:r>
      <w:r w:rsidRPr="005A2BEB">
        <w:rPr>
          <w:rStyle w:val="TitleChar"/>
          <w:sz w:val="12"/>
        </w:rPr>
        <w:t xml:space="preserve"> </w:t>
      </w:r>
      <w:r w:rsidRPr="00E32314">
        <w:rPr>
          <w:rStyle w:val="TitleChar"/>
        </w:rPr>
        <w:t>is seen as a relatively unsatisfying one for theorising about world politics</w:t>
      </w:r>
      <w:r w:rsidRPr="00971F43">
        <w:rPr>
          <w:sz w:val="16"/>
        </w:rPr>
        <w:t>. The problem with this</w:t>
      </w:r>
      <w:r w:rsidRPr="00971F43">
        <w:rPr>
          <w:sz w:val="12"/>
        </w:rPr>
        <w:t>¶</w:t>
      </w:r>
      <w:r w:rsidRPr="00971F43">
        <w:rPr>
          <w:sz w:val="16"/>
        </w:rPr>
        <w:t xml:space="preserve"> approach is that </w:t>
      </w:r>
      <w:r w:rsidRPr="008612CD">
        <w:rPr>
          <w:rStyle w:val="TitleChar"/>
        </w:rPr>
        <w:t>students new to security studies will effectively, even if unintentionally</w:t>
      </w:r>
      <w:r w:rsidRPr="00971F43">
        <w:rPr>
          <w:sz w:val="16"/>
        </w:rPr>
        <w:t xml:space="preserve"> and</w:t>
      </w:r>
      <w:r w:rsidRPr="00971F43">
        <w:rPr>
          <w:sz w:val="12"/>
        </w:rPr>
        <w:t>¶</w:t>
      </w:r>
      <w:r w:rsidRPr="00971F43">
        <w:rPr>
          <w:sz w:val="16"/>
        </w:rPr>
        <w:t xml:space="preserve"> despite Booth’s assertion to the contrary, </w:t>
      </w:r>
      <w:r w:rsidRPr="008612CD">
        <w:rPr>
          <w:rStyle w:val="TitleChar"/>
        </w:rPr>
        <w:t>be guided to the conclusion that they have little to</w:t>
      </w:r>
      <w:r w:rsidRPr="00971F43">
        <w:rPr>
          <w:rStyle w:val="TitleChar"/>
          <w:sz w:val="12"/>
          <w:u w:val="none"/>
        </w:rPr>
        <w:t>¶</w:t>
      </w:r>
      <w:r w:rsidRPr="005A2BEB">
        <w:rPr>
          <w:rStyle w:val="TitleChar"/>
          <w:sz w:val="12"/>
        </w:rPr>
        <w:t xml:space="preserve"> </w:t>
      </w:r>
      <w:r w:rsidRPr="008612CD">
        <w:rPr>
          <w:rStyle w:val="TitleChar"/>
        </w:rPr>
        <w:t>learn from historical materialism and do not need to think about class and capitalism</w:t>
      </w:r>
      <w:r w:rsidRPr="00971F43">
        <w:rPr>
          <w:sz w:val="16"/>
        </w:rPr>
        <w:t>. Path</w:t>
      </w:r>
      <w:r w:rsidRPr="00971F43">
        <w:rPr>
          <w:sz w:val="12"/>
        </w:rPr>
        <w:t>¶</w:t>
      </w:r>
      <w:r w:rsidRPr="00971F43">
        <w:rPr>
          <w:sz w:val="16"/>
        </w:rPr>
        <w:t xml:space="preserve"> dependency – roads more and less travelled – will operate in a powerful way. For example, the</w:t>
      </w:r>
      <w:r w:rsidRPr="00971F43">
        <w:rPr>
          <w:sz w:val="12"/>
        </w:rPr>
        <w:t>¶</w:t>
      </w:r>
      <w:r w:rsidRPr="00971F43">
        <w:rPr>
          <w:sz w:val="16"/>
        </w:rPr>
        <w:t xml:space="preserve"> ‘Approaches to Security’ section of the first edition of the Collins Contemporary Security</w:t>
      </w:r>
      <w:r w:rsidRPr="00971F43">
        <w:rPr>
          <w:sz w:val="12"/>
        </w:rPr>
        <w:t>¶</w:t>
      </w:r>
      <w:r w:rsidRPr="00971F43">
        <w:rPr>
          <w:sz w:val="16"/>
        </w:rPr>
        <w:t xml:space="preserve"> Studies (2007) textbook effectively sets out security studies as involving choices between a</w:t>
      </w:r>
      <w:r w:rsidRPr="00971F43">
        <w:rPr>
          <w:sz w:val="12"/>
        </w:rPr>
        <w:t>¶</w:t>
      </w:r>
      <w:r w:rsidRPr="00971F43">
        <w:rPr>
          <w:sz w:val="16"/>
        </w:rPr>
        <w:t xml:space="preserve"> traditional state-centric realist-liberal framing, a discursive-constructivist critical framing, or</w:t>
      </w:r>
      <w:r w:rsidRPr="00971F43">
        <w:rPr>
          <w:sz w:val="12"/>
        </w:rPr>
        <w:t>¶</w:t>
      </w:r>
      <w:r w:rsidRPr="00971F43">
        <w:rPr>
          <w:sz w:val="16"/>
        </w:rPr>
        <w:t xml:space="preserve"> one </w:t>
      </w:r>
      <w:r w:rsidRPr="00971F43">
        <w:rPr>
          <w:sz w:val="16"/>
        </w:rPr>
        <w:lastRenderedPageBreak/>
        <w:t xml:space="preserve">focused thematically on peace studies, gender, securitisation, or human security. </w:t>
      </w:r>
      <w:proofErr w:type="gramStart"/>
      <w:r w:rsidRPr="00971F43">
        <w:rPr>
          <w:sz w:val="16"/>
        </w:rPr>
        <w:t>Marxism is</w:t>
      </w:r>
      <w:r w:rsidRPr="00971F43">
        <w:rPr>
          <w:sz w:val="12"/>
        </w:rPr>
        <w:t>¶</w:t>
      </w:r>
      <w:r w:rsidRPr="00971F43">
        <w:rPr>
          <w:sz w:val="16"/>
        </w:rPr>
        <w:t xml:space="preserve"> discussed briefly in the traditional approaches chapter which is structured around realism and</w:t>
      </w:r>
      <w:r w:rsidRPr="00971F43">
        <w:rPr>
          <w:sz w:val="12"/>
        </w:rPr>
        <w:t>¶</w:t>
      </w:r>
      <w:r w:rsidRPr="00971F43">
        <w:rPr>
          <w:sz w:val="16"/>
        </w:rPr>
        <w:t xml:space="preserve"> liberalism.</w:t>
      </w:r>
      <w:proofErr w:type="gramEnd"/>
    </w:p>
    <w:p w:rsidR="001E3056" w:rsidRDefault="001E3056" w:rsidP="001E3056"/>
    <w:p w:rsidR="001E3056" w:rsidRDefault="001E3056" w:rsidP="001E3056"/>
    <w:p w:rsidR="001E3056" w:rsidRDefault="001E3056" w:rsidP="001E3056"/>
    <w:p w:rsidR="001E3056" w:rsidRPr="007F49D7" w:rsidRDefault="001E3056" w:rsidP="001E3056">
      <w:pPr>
        <w:pStyle w:val="Heading4"/>
      </w:pPr>
      <w:r w:rsidRPr="007F49D7">
        <w:t xml:space="preserve">CTS fails to explain class relations in terrorism – historical materialism is needed as a new tradition in terror studies </w:t>
      </w:r>
    </w:p>
    <w:p w:rsidR="001E3056" w:rsidRPr="00DB6689" w:rsidRDefault="001E3056" w:rsidP="001E3056">
      <w:pPr>
        <w:rPr>
          <w:rStyle w:val="StyleStyleBold12pt"/>
        </w:rPr>
      </w:pPr>
      <w:r w:rsidRPr="00DB6689">
        <w:rPr>
          <w:rStyle w:val="StyleStyleBold12pt"/>
        </w:rPr>
        <w:t>Ogunrotifa, Research Assistant at Edinburgh University, 12</w:t>
      </w:r>
    </w:p>
    <w:p w:rsidR="001E3056" w:rsidRDefault="001E3056" w:rsidP="001E3056">
      <w:r>
        <w:t>(</w:t>
      </w:r>
      <w:r w:rsidRPr="00914FFB">
        <w:t xml:space="preserve">Bayo Ogunrotifa, Research Assistant at Edinburgh University, April 2012 ,“PUTTING HISTORICAL MATERIALISM INTO TERRORISM STUDIES” , International Journal of Current Research, Vol. 4, </w:t>
      </w:r>
      <w:r>
        <w:t>P.228-229,JF)</w:t>
      </w:r>
    </w:p>
    <w:p w:rsidR="001E3056" w:rsidRDefault="001E3056" w:rsidP="001E3056">
      <w:pPr>
        <w:rPr>
          <w:rStyle w:val="TitleChar"/>
        </w:rPr>
      </w:pPr>
      <w:r w:rsidRPr="00403FEF">
        <w:rPr>
          <w:sz w:val="16"/>
        </w:rPr>
        <w:t xml:space="preserve">However, </w:t>
      </w:r>
      <w:r w:rsidRPr="001210B5">
        <w:rPr>
          <w:rStyle w:val="TitleChar"/>
        </w:rPr>
        <w:t xml:space="preserve">CTS can be credited for espousing history, </w:t>
      </w:r>
      <w:r w:rsidRPr="00403FEF">
        <w:rPr>
          <w:rStyle w:val="TitleChar"/>
          <w:sz w:val="12"/>
          <w:u w:val="none"/>
        </w:rPr>
        <w:t>¶</w:t>
      </w:r>
      <w:r w:rsidRPr="00D461C4">
        <w:rPr>
          <w:rStyle w:val="TitleChar"/>
          <w:sz w:val="12"/>
        </w:rPr>
        <w:t xml:space="preserve"> </w:t>
      </w:r>
      <w:r w:rsidRPr="001210B5">
        <w:rPr>
          <w:rStyle w:val="TitleChar"/>
        </w:rPr>
        <w:t xml:space="preserve">ideology, context and intentions behind terrorism beyond the </w:t>
      </w:r>
      <w:r w:rsidRPr="00403FEF">
        <w:rPr>
          <w:rStyle w:val="TitleChar"/>
          <w:sz w:val="12"/>
          <w:u w:val="none"/>
        </w:rPr>
        <w:t>¶</w:t>
      </w:r>
      <w:r w:rsidRPr="00D461C4">
        <w:rPr>
          <w:rStyle w:val="TitleChar"/>
          <w:sz w:val="12"/>
        </w:rPr>
        <w:t xml:space="preserve"> </w:t>
      </w:r>
      <w:r w:rsidRPr="001210B5">
        <w:rPr>
          <w:rStyle w:val="TitleChar"/>
        </w:rPr>
        <w:t xml:space="preserve">narrow lens of orthodox approach. It is not clear following the </w:t>
      </w:r>
      <w:r w:rsidRPr="00403FEF">
        <w:rPr>
          <w:rStyle w:val="TitleChar"/>
          <w:sz w:val="12"/>
          <w:u w:val="none"/>
        </w:rPr>
        <w:t>¶</w:t>
      </w:r>
      <w:r w:rsidRPr="00D461C4">
        <w:rPr>
          <w:rStyle w:val="TitleChar"/>
          <w:sz w:val="12"/>
        </w:rPr>
        <w:t xml:space="preserve"> </w:t>
      </w:r>
      <w:r w:rsidRPr="001210B5">
        <w:rPr>
          <w:rStyle w:val="TitleChar"/>
        </w:rPr>
        <w:t xml:space="preserve">review of literature at what point in its history did state and </w:t>
      </w:r>
      <w:r w:rsidRPr="00403FEF">
        <w:rPr>
          <w:rStyle w:val="TitleChar"/>
          <w:sz w:val="12"/>
          <w:u w:val="none"/>
        </w:rPr>
        <w:t>¶</w:t>
      </w:r>
      <w:r w:rsidRPr="00D461C4">
        <w:rPr>
          <w:rStyle w:val="TitleChar"/>
          <w:sz w:val="12"/>
        </w:rPr>
        <w:t xml:space="preserve"> </w:t>
      </w:r>
      <w:r w:rsidRPr="001210B5">
        <w:rPr>
          <w:rStyle w:val="TitleChar"/>
        </w:rPr>
        <w:t xml:space="preserve">non-state actors engage or continue to engage in terrorism, </w:t>
      </w:r>
      <w:r w:rsidRPr="00403FEF">
        <w:rPr>
          <w:rStyle w:val="TitleChar"/>
          <w:sz w:val="12"/>
          <w:u w:val="none"/>
        </w:rPr>
        <w:t>¶</w:t>
      </w:r>
      <w:r w:rsidRPr="00D461C4">
        <w:rPr>
          <w:rStyle w:val="TitleChar"/>
          <w:sz w:val="12"/>
        </w:rPr>
        <w:t xml:space="preserve"> </w:t>
      </w:r>
      <w:r w:rsidRPr="001210B5">
        <w:rPr>
          <w:rStyle w:val="TitleChar"/>
        </w:rPr>
        <w:t>what class2</w:t>
      </w:r>
      <w:r w:rsidRPr="00403FEF">
        <w:rPr>
          <w:rStyle w:val="TitleChar"/>
          <w:sz w:val="12"/>
          <w:u w:val="none"/>
        </w:rPr>
        <w:t>¶</w:t>
      </w:r>
      <w:r w:rsidRPr="00D461C4">
        <w:rPr>
          <w:rStyle w:val="TitleChar"/>
          <w:sz w:val="12"/>
        </w:rPr>
        <w:t xml:space="preserve"> </w:t>
      </w:r>
      <w:r w:rsidRPr="001210B5">
        <w:rPr>
          <w:rStyle w:val="TitleChar"/>
        </w:rPr>
        <w:t xml:space="preserve">in society did non-state actors belong to, which </w:t>
      </w:r>
      <w:r w:rsidRPr="00403FEF">
        <w:rPr>
          <w:rStyle w:val="TitleChar"/>
          <w:sz w:val="12"/>
          <w:u w:val="none"/>
        </w:rPr>
        <w:t>¶</w:t>
      </w:r>
      <w:r w:rsidRPr="00D461C4">
        <w:rPr>
          <w:rStyle w:val="TitleChar"/>
          <w:sz w:val="12"/>
        </w:rPr>
        <w:t xml:space="preserve"> </w:t>
      </w:r>
      <w:r w:rsidRPr="001210B5">
        <w:rPr>
          <w:rStyle w:val="TitleChar"/>
        </w:rPr>
        <w:t xml:space="preserve">class in society did non-state actors recruit to carry out </w:t>
      </w:r>
      <w:r w:rsidRPr="00403FEF">
        <w:rPr>
          <w:rStyle w:val="TitleChar"/>
          <w:sz w:val="12"/>
          <w:u w:val="none"/>
        </w:rPr>
        <w:t>¶</w:t>
      </w:r>
      <w:r w:rsidRPr="00D461C4">
        <w:rPr>
          <w:rStyle w:val="TitleChar"/>
          <w:sz w:val="12"/>
        </w:rPr>
        <w:t xml:space="preserve"> </w:t>
      </w:r>
      <w:r w:rsidRPr="001210B5">
        <w:rPr>
          <w:rStyle w:val="TitleChar"/>
        </w:rPr>
        <w:t>individual terrorism</w:t>
      </w:r>
      <w:r w:rsidRPr="00403FEF">
        <w:rPr>
          <w:sz w:val="16"/>
        </w:rPr>
        <w:t xml:space="preserve">? </w:t>
      </w:r>
      <w:r w:rsidRPr="001210B5">
        <w:rPr>
          <w:rStyle w:val="TitleChar"/>
        </w:rPr>
        <w:t xml:space="preserve">How social contradictions in the society </w:t>
      </w:r>
      <w:r w:rsidRPr="00403FEF">
        <w:rPr>
          <w:rStyle w:val="TitleChar"/>
          <w:sz w:val="12"/>
          <w:u w:val="none"/>
        </w:rPr>
        <w:t>¶</w:t>
      </w:r>
      <w:r w:rsidRPr="00D461C4">
        <w:rPr>
          <w:rStyle w:val="TitleChar"/>
          <w:sz w:val="12"/>
        </w:rPr>
        <w:t xml:space="preserve"> </w:t>
      </w:r>
      <w:r w:rsidRPr="001210B5">
        <w:rPr>
          <w:rStyle w:val="TitleChar"/>
        </w:rPr>
        <w:t xml:space="preserve">usher terrorism within different classes? In other words, CTS </w:t>
      </w:r>
      <w:r w:rsidRPr="00403FEF">
        <w:rPr>
          <w:rStyle w:val="TitleChar"/>
          <w:sz w:val="12"/>
          <w:u w:val="none"/>
        </w:rPr>
        <w:t>¶</w:t>
      </w:r>
      <w:r w:rsidRPr="00D461C4">
        <w:rPr>
          <w:rStyle w:val="TitleChar"/>
          <w:sz w:val="12"/>
        </w:rPr>
        <w:t xml:space="preserve"> </w:t>
      </w:r>
      <w:r w:rsidRPr="001210B5">
        <w:rPr>
          <w:rStyle w:val="TitleChar"/>
        </w:rPr>
        <w:t>failed to explain class analysis of terrorism</w:t>
      </w:r>
      <w:r w:rsidRPr="00403FEF">
        <w:rPr>
          <w:sz w:val="16"/>
        </w:rPr>
        <w:t xml:space="preserve">: </w:t>
      </w:r>
      <w:r w:rsidRPr="001210B5">
        <w:rPr>
          <w:rStyle w:val="TitleChar"/>
        </w:rPr>
        <w:t xml:space="preserve">how social </w:t>
      </w:r>
      <w:r w:rsidRPr="00403FEF">
        <w:rPr>
          <w:rStyle w:val="TitleChar"/>
          <w:sz w:val="12"/>
          <w:u w:val="none"/>
        </w:rPr>
        <w:t>¶</w:t>
      </w:r>
      <w:r w:rsidRPr="00D461C4">
        <w:rPr>
          <w:rStyle w:val="TitleChar"/>
          <w:sz w:val="12"/>
        </w:rPr>
        <w:t xml:space="preserve"> </w:t>
      </w:r>
      <w:r w:rsidRPr="001210B5">
        <w:rPr>
          <w:rStyle w:val="TitleChar"/>
        </w:rPr>
        <w:t xml:space="preserve">relations of production among different social class produce </w:t>
      </w:r>
      <w:r w:rsidRPr="00403FEF">
        <w:rPr>
          <w:rStyle w:val="TitleChar"/>
          <w:sz w:val="12"/>
          <w:u w:val="none"/>
        </w:rPr>
        <w:t>¶</w:t>
      </w:r>
      <w:r w:rsidRPr="00D461C4">
        <w:rPr>
          <w:rStyle w:val="TitleChar"/>
          <w:sz w:val="12"/>
        </w:rPr>
        <w:t xml:space="preserve"> </w:t>
      </w:r>
      <w:r w:rsidRPr="001210B5">
        <w:rPr>
          <w:rStyle w:val="TitleChar"/>
        </w:rPr>
        <w:t>terrorism within and across states</w:t>
      </w:r>
      <w:r w:rsidRPr="00403FEF">
        <w:rPr>
          <w:sz w:val="16"/>
        </w:rPr>
        <w:t xml:space="preserve">. </w:t>
      </w:r>
      <w:r w:rsidRPr="001210B5">
        <w:rPr>
          <w:rStyle w:val="TitleChar"/>
        </w:rPr>
        <w:t xml:space="preserve">The inability of CTS to </w:t>
      </w:r>
      <w:r w:rsidRPr="00403FEF">
        <w:rPr>
          <w:rStyle w:val="TitleChar"/>
          <w:sz w:val="12"/>
          <w:u w:val="none"/>
        </w:rPr>
        <w:t>¶</w:t>
      </w:r>
      <w:r w:rsidRPr="00D461C4">
        <w:rPr>
          <w:rStyle w:val="TitleChar"/>
          <w:sz w:val="12"/>
        </w:rPr>
        <w:t xml:space="preserve"> </w:t>
      </w:r>
      <w:r w:rsidRPr="001210B5">
        <w:rPr>
          <w:rStyle w:val="TitleChar"/>
        </w:rPr>
        <w:t xml:space="preserve">address this brings us back to Historical Materialism as a </w:t>
      </w:r>
      <w:r w:rsidRPr="00403FEF">
        <w:rPr>
          <w:rStyle w:val="TitleChar"/>
          <w:sz w:val="12"/>
          <w:u w:val="none"/>
        </w:rPr>
        <w:t>¶</w:t>
      </w:r>
      <w:r w:rsidRPr="00D461C4">
        <w:rPr>
          <w:rStyle w:val="TitleChar"/>
          <w:sz w:val="12"/>
        </w:rPr>
        <w:t xml:space="preserve"> </w:t>
      </w:r>
      <w:r w:rsidRPr="001210B5">
        <w:rPr>
          <w:rStyle w:val="TitleChar"/>
        </w:rPr>
        <w:t xml:space="preserve">theory that is needed to engage in class analysis of terrorism </w:t>
      </w:r>
      <w:r w:rsidRPr="00403FEF">
        <w:rPr>
          <w:rStyle w:val="TitleChar"/>
          <w:sz w:val="12"/>
          <w:u w:val="none"/>
        </w:rPr>
        <w:t>¶</w:t>
      </w:r>
      <w:r w:rsidRPr="00D461C4">
        <w:rPr>
          <w:rStyle w:val="TitleChar"/>
          <w:sz w:val="12"/>
        </w:rPr>
        <w:t xml:space="preserve"> </w:t>
      </w:r>
      <w:r w:rsidRPr="001210B5">
        <w:rPr>
          <w:rStyle w:val="TitleChar"/>
        </w:rPr>
        <w:t>more than critical theory.</w:t>
      </w:r>
      <w:r w:rsidRPr="00403FEF">
        <w:rPr>
          <w:sz w:val="16"/>
        </w:rPr>
        <w:t xml:space="preserve"> Although, Herring (2008), Herring </w:t>
      </w:r>
      <w:r w:rsidRPr="00403FEF">
        <w:rPr>
          <w:sz w:val="12"/>
        </w:rPr>
        <w:t>¶</w:t>
      </w:r>
      <w:r w:rsidRPr="00403FEF">
        <w:rPr>
          <w:sz w:val="16"/>
        </w:rPr>
        <w:t xml:space="preserve"> and Stokes (2011) and Jonathan (2011) have suggested that </w:t>
      </w:r>
      <w:r w:rsidRPr="00403FEF">
        <w:rPr>
          <w:sz w:val="12"/>
        </w:rPr>
        <w:t>¶</w:t>
      </w:r>
      <w:r w:rsidRPr="00403FEF">
        <w:rPr>
          <w:sz w:val="16"/>
        </w:rPr>
        <w:t xml:space="preserve"> CTS should incorporate class analysis into its theoretical </w:t>
      </w:r>
      <w:r w:rsidRPr="00403FEF">
        <w:rPr>
          <w:sz w:val="12"/>
        </w:rPr>
        <w:t>¶</w:t>
      </w:r>
      <w:r w:rsidRPr="00403FEF">
        <w:rPr>
          <w:sz w:val="16"/>
        </w:rPr>
        <w:t xml:space="preserve"> vocabulary, </w:t>
      </w:r>
      <w:r w:rsidRPr="00B3070E">
        <w:rPr>
          <w:rStyle w:val="TitleChar"/>
        </w:rPr>
        <w:t xml:space="preserve">these appeals seems to raise fundamental concern </w:t>
      </w:r>
      <w:r w:rsidRPr="00403FEF">
        <w:rPr>
          <w:rStyle w:val="TitleChar"/>
          <w:sz w:val="12"/>
          <w:u w:val="none"/>
        </w:rPr>
        <w:t>¶</w:t>
      </w:r>
      <w:r w:rsidRPr="00D461C4">
        <w:rPr>
          <w:rStyle w:val="TitleChar"/>
          <w:sz w:val="12"/>
        </w:rPr>
        <w:t xml:space="preserve"> </w:t>
      </w:r>
      <w:r w:rsidRPr="00B3070E">
        <w:rPr>
          <w:rStyle w:val="TitleChar"/>
        </w:rPr>
        <w:t>that may pitch it against certain interests who have somewhat severed their link with Marxist</w:t>
      </w:r>
      <w:r w:rsidRPr="00403FEF">
        <w:rPr>
          <w:sz w:val="16"/>
        </w:rPr>
        <w:t xml:space="preserve"> and neo-Marxist </w:t>
      </w:r>
      <w:r w:rsidRPr="00B3070E">
        <w:rPr>
          <w:rStyle w:val="TitleChar"/>
        </w:rPr>
        <w:t>scholarship</w:t>
      </w:r>
      <w:r w:rsidRPr="00403FEF">
        <w:rPr>
          <w:sz w:val="16"/>
        </w:rPr>
        <w:t xml:space="preserve">, </w:t>
      </w:r>
      <w:r w:rsidRPr="00403FEF">
        <w:rPr>
          <w:sz w:val="12"/>
        </w:rPr>
        <w:t>¶</w:t>
      </w:r>
      <w:r w:rsidRPr="00403FEF">
        <w:rPr>
          <w:sz w:val="16"/>
        </w:rPr>
        <w:t xml:space="preserve"> particularly in Frankfurt Critical School or Welsh school of </w:t>
      </w:r>
      <w:r w:rsidRPr="00403FEF">
        <w:rPr>
          <w:sz w:val="12"/>
        </w:rPr>
        <w:t>¶</w:t>
      </w:r>
      <w:r w:rsidRPr="00403FEF">
        <w:rPr>
          <w:sz w:val="16"/>
        </w:rPr>
        <w:t xml:space="preserve"> Critical Security Studies. </w:t>
      </w:r>
      <w:r w:rsidRPr="00B3070E">
        <w:rPr>
          <w:rStyle w:val="TitleChar"/>
        </w:rPr>
        <w:t xml:space="preserve">It is my contention here that </w:t>
      </w:r>
      <w:r w:rsidRPr="00403FEF">
        <w:rPr>
          <w:rStyle w:val="TitleChar"/>
          <w:sz w:val="12"/>
          <w:u w:val="none"/>
        </w:rPr>
        <w:t>¶</w:t>
      </w:r>
      <w:r w:rsidRPr="00D461C4">
        <w:rPr>
          <w:rStyle w:val="TitleChar"/>
          <w:sz w:val="12"/>
        </w:rPr>
        <w:t xml:space="preserve"> </w:t>
      </w:r>
      <w:r w:rsidRPr="00B3070E">
        <w:rPr>
          <w:rStyle w:val="TitleChar"/>
        </w:rPr>
        <w:t>Historical Materialism</w:t>
      </w:r>
      <w:r w:rsidRPr="00403FEF">
        <w:rPr>
          <w:sz w:val="16"/>
        </w:rPr>
        <w:t xml:space="preserve"> (HM) </w:t>
      </w:r>
      <w:r w:rsidRPr="00B3070E">
        <w:rPr>
          <w:rStyle w:val="TitleChar"/>
        </w:rPr>
        <w:t xml:space="preserve">should stand alone as new </w:t>
      </w:r>
      <w:r w:rsidRPr="00403FEF">
        <w:rPr>
          <w:rStyle w:val="TitleChar"/>
          <w:sz w:val="12"/>
          <w:u w:val="none"/>
        </w:rPr>
        <w:t>¶</w:t>
      </w:r>
      <w:r w:rsidRPr="00D461C4">
        <w:rPr>
          <w:rStyle w:val="TitleChar"/>
          <w:sz w:val="12"/>
        </w:rPr>
        <w:t xml:space="preserve"> </w:t>
      </w:r>
      <w:r w:rsidRPr="00B3070E">
        <w:rPr>
          <w:rStyle w:val="TitleChar"/>
        </w:rPr>
        <w:t xml:space="preserve">theoretical tradition in terrorism studies or in the alternative be </w:t>
      </w:r>
      <w:r w:rsidRPr="00403FEF">
        <w:rPr>
          <w:rStyle w:val="TitleChar"/>
          <w:sz w:val="12"/>
          <w:u w:val="none"/>
        </w:rPr>
        <w:t>¶</w:t>
      </w:r>
      <w:r w:rsidRPr="00D461C4">
        <w:rPr>
          <w:rStyle w:val="TitleChar"/>
          <w:sz w:val="12"/>
        </w:rPr>
        <w:t xml:space="preserve"> </w:t>
      </w:r>
      <w:r w:rsidRPr="00B3070E">
        <w:rPr>
          <w:rStyle w:val="TitleChar"/>
        </w:rPr>
        <w:t>a new variant that is taking paradigmatic shift in CTS</w:t>
      </w:r>
      <w:r w:rsidRPr="00403FEF">
        <w:rPr>
          <w:sz w:val="16"/>
        </w:rPr>
        <w:t xml:space="preserve">. This </w:t>
      </w:r>
      <w:r w:rsidRPr="00403FEF">
        <w:rPr>
          <w:sz w:val="12"/>
        </w:rPr>
        <w:t>¶</w:t>
      </w:r>
      <w:r w:rsidRPr="00403FEF">
        <w:rPr>
          <w:sz w:val="16"/>
        </w:rPr>
        <w:t xml:space="preserve"> stems from the fact that if the focus of orthodox approach is to </w:t>
      </w:r>
      <w:r w:rsidRPr="00403FEF">
        <w:rPr>
          <w:sz w:val="12"/>
        </w:rPr>
        <w:t>¶</w:t>
      </w:r>
      <w:r w:rsidRPr="00403FEF">
        <w:rPr>
          <w:sz w:val="16"/>
        </w:rPr>
        <w:t xml:space="preserve"> provide problem-solving tools (as Robert Cox 1981:128-130 </w:t>
      </w:r>
      <w:r w:rsidRPr="00403FEF">
        <w:rPr>
          <w:sz w:val="12"/>
        </w:rPr>
        <w:t>¶</w:t>
      </w:r>
      <w:r w:rsidRPr="00403FEF">
        <w:rPr>
          <w:sz w:val="16"/>
        </w:rPr>
        <w:t xml:space="preserve"> argued) to combat military threats using counter-terrorism</w:t>
      </w:r>
      <w:r w:rsidRPr="00403FEF">
        <w:rPr>
          <w:sz w:val="12"/>
        </w:rPr>
        <w:t>¶</w:t>
      </w:r>
      <w:r w:rsidRPr="00403FEF">
        <w:rPr>
          <w:sz w:val="16"/>
        </w:rPr>
        <w:t xml:space="preserve"> strategies against perceived enemies under the pretext of Waron Terror</w:t>
      </w:r>
      <w:r w:rsidRPr="00D461C4">
        <w:rPr>
          <w:rStyle w:val="TitleChar"/>
        </w:rPr>
        <w:t xml:space="preserve">, CTS as far as its current literature stands is less </w:t>
      </w:r>
      <w:r w:rsidRPr="00403FEF">
        <w:rPr>
          <w:rStyle w:val="TitleChar"/>
          <w:sz w:val="12"/>
          <w:u w:val="none"/>
        </w:rPr>
        <w:t>¶</w:t>
      </w:r>
      <w:r w:rsidRPr="00D461C4">
        <w:rPr>
          <w:rStyle w:val="TitleChar"/>
          <w:sz w:val="12"/>
        </w:rPr>
        <w:t xml:space="preserve"> </w:t>
      </w:r>
      <w:r w:rsidRPr="00D461C4">
        <w:rPr>
          <w:rStyle w:val="TitleChar"/>
        </w:rPr>
        <w:t>likely to shape policy direction</w:t>
      </w:r>
      <w:r w:rsidRPr="00403FEF">
        <w:rPr>
          <w:sz w:val="16"/>
        </w:rPr>
        <w:t xml:space="preserve">. That explains why Duvall and </w:t>
      </w:r>
      <w:r w:rsidRPr="00403FEF">
        <w:rPr>
          <w:sz w:val="12"/>
        </w:rPr>
        <w:t>¶</w:t>
      </w:r>
      <w:r w:rsidRPr="00403FEF">
        <w:rPr>
          <w:sz w:val="16"/>
        </w:rPr>
        <w:t xml:space="preserve"> Varadarajan (2003:81) opines that critical theories is grossly </w:t>
      </w:r>
      <w:r w:rsidRPr="00403FEF">
        <w:rPr>
          <w:sz w:val="12"/>
        </w:rPr>
        <w:t>¶</w:t>
      </w:r>
      <w:r w:rsidRPr="00403FEF">
        <w:rPr>
          <w:sz w:val="16"/>
        </w:rPr>
        <w:t xml:space="preserve"> overdrawn for imposing dubious categorisation and </w:t>
      </w:r>
      <w:r w:rsidRPr="00403FEF">
        <w:rPr>
          <w:sz w:val="12"/>
        </w:rPr>
        <w:t>¶</w:t>
      </w:r>
      <w:r w:rsidRPr="00403FEF">
        <w:rPr>
          <w:sz w:val="16"/>
        </w:rPr>
        <w:t xml:space="preserve"> simplifying all research into either being policy relevant or </w:t>
      </w:r>
      <w:r w:rsidRPr="00403FEF">
        <w:rPr>
          <w:sz w:val="12"/>
        </w:rPr>
        <w:t>¶</w:t>
      </w:r>
      <w:r w:rsidRPr="00403FEF">
        <w:rPr>
          <w:sz w:val="16"/>
        </w:rPr>
        <w:t xml:space="preserve"> having no bearing on policymaking. </w:t>
      </w:r>
      <w:r w:rsidRPr="00D461C4">
        <w:rPr>
          <w:rStyle w:val="TitleChar"/>
        </w:rPr>
        <w:t xml:space="preserve">Therefore, HM must rise </w:t>
      </w:r>
      <w:r w:rsidRPr="00403FEF">
        <w:rPr>
          <w:rStyle w:val="TitleChar"/>
          <w:sz w:val="12"/>
          <w:u w:val="none"/>
        </w:rPr>
        <w:t>¶</w:t>
      </w:r>
      <w:r w:rsidRPr="00D461C4">
        <w:rPr>
          <w:rStyle w:val="TitleChar"/>
          <w:sz w:val="12"/>
        </w:rPr>
        <w:t xml:space="preserve"> </w:t>
      </w:r>
      <w:r w:rsidRPr="00D461C4">
        <w:rPr>
          <w:rStyle w:val="TitleChar"/>
        </w:rPr>
        <w:t xml:space="preserve">to the task of unpractical gap left by CTS in order to advance </w:t>
      </w:r>
      <w:r w:rsidRPr="00403FEF">
        <w:rPr>
          <w:rStyle w:val="TitleChar"/>
          <w:sz w:val="12"/>
          <w:u w:val="none"/>
        </w:rPr>
        <w:t>¶</w:t>
      </w:r>
      <w:r w:rsidRPr="00D461C4">
        <w:rPr>
          <w:rStyle w:val="TitleChar"/>
          <w:sz w:val="12"/>
        </w:rPr>
        <w:t xml:space="preserve"> </w:t>
      </w:r>
      <w:r w:rsidRPr="00D461C4">
        <w:rPr>
          <w:rStyle w:val="TitleChar"/>
        </w:rPr>
        <w:t xml:space="preserve">scholarship that bears implications for Policy and Practical </w:t>
      </w:r>
      <w:r w:rsidRPr="00403FEF">
        <w:rPr>
          <w:rStyle w:val="TitleChar"/>
          <w:sz w:val="12"/>
          <w:u w:val="none"/>
        </w:rPr>
        <w:t>¶</w:t>
      </w:r>
      <w:r w:rsidRPr="00D461C4">
        <w:rPr>
          <w:rStyle w:val="TitleChar"/>
          <w:sz w:val="12"/>
        </w:rPr>
        <w:t xml:space="preserve"> </w:t>
      </w:r>
      <w:r w:rsidRPr="00D461C4">
        <w:rPr>
          <w:rStyle w:val="TitleChar"/>
        </w:rPr>
        <w:t xml:space="preserve">socio-political action that will help to stem the tide of state </w:t>
      </w:r>
      <w:r w:rsidRPr="00403FEF">
        <w:rPr>
          <w:rStyle w:val="TitleChar"/>
          <w:sz w:val="12"/>
          <w:u w:val="none"/>
        </w:rPr>
        <w:t>¶</w:t>
      </w:r>
      <w:r w:rsidRPr="00D461C4">
        <w:rPr>
          <w:rStyle w:val="TitleChar"/>
          <w:sz w:val="12"/>
        </w:rPr>
        <w:t xml:space="preserve"> </w:t>
      </w:r>
      <w:r w:rsidRPr="00D461C4">
        <w:rPr>
          <w:rStyle w:val="TitleChar"/>
        </w:rPr>
        <w:t xml:space="preserve">terrorism and individual terrorism of non-state actors that are </w:t>
      </w:r>
      <w:r w:rsidRPr="00403FEF">
        <w:rPr>
          <w:rStyle w:val="TitleChar"/>
          <w:sz w:val="12"/>
          <w:u w:val="none"/>
        </w:rPr>
        <w:t>¶</w:t>
      </w:r>
      <w:r w:rsidRPr="00D461C4">
        <w:rPr>
          <w:rStyle w:val="TitleChar"/>
          <w:sz w:val="12"/>
        </w:rPr>
        <w:t xml:space="preserve"> </w:t>
      </w:r>
      <w:r w:rsidRPr="00D461C4">
        <w:rPr>
          <w:rStyle w:val="TitleChar"/>
        </w:rPr>
        <w:t xml:space="preserve">more likely to occur in the Third world countries than </w:t>
      </w:r>
      <w:r w:rsidRPr="00403FEF">
        <w:rPr>
          <w:rStyle w:val="TitleChar"/>
          <w:sz w:val="12"/>
          <w:u w:val="none"/>
        </w:rPr>
        <w:t>¶</w:t>
      </w:r>
      <w:r w:rsidRPr="00D461C4">
        <w:rPr>
          <w:rStyle w:val="TitleChar"/>
          <w:sz w:val="12"/>
        </w:rPr>
        <w:t xml:space="preserve"> </w:t>
      </w:r>
      <w:r w:rsidRPr="00D461C4">
        <w:rPr>
          <w:rStyle w:val="TitleChar"/>
        </w:rPr>
        <w:t xml:space="preserve">anywhere else in the future. </w:t>
      </w:r>
    </w:p>
    <w:p w:rsidR="001E3056" w:rsidRDefault="001E3056" w:rsidP="001E3056">
      <w:pPr>
        <w:pStyle w:val="Heading4"/>
      </w:pPr>
      <w:r>
        <w:t xml:space="preserve">Ideological examinations of terrorism crowds out material ones–that ensures CTS will fail to fully develop </w:t>
      </w:r>
    </w:p>
    <w:p w:rsidR="001E3056" w:rsidRPr="0049086F" w:rsidRDefault="001E3056" w:rsidP="001E3056">
      <w:pPr>
        <w:rPr>
          <w:rStyle w:val="StyleStyleBold12pt"/>
        </w:rPr>
      </w:pPr>
      <w:r w:rsidRPr="0049086F">
        <w:rPr>
          <w:rStyle w:val="StyleStyleBold12pt"/>
        </w:rPr>
        <w:t>Jackson, Deputy Director at the National Centre for Peace and Conflict Studies, 2009</w:t>
      </w:r>
    </w:p>
    <w:p w:rsidR="001E3056" w:rsidRDefault="001E3056" w:rsidP="001E3056">
      <w:r>
        <w:t xml:space="preserve">Richard Jackson, Deputy Director at the National Centre for Peace and Conflict Studies, 12-14-2009, Paper prepared for the BISA Annual Conference @ the University of Leicester, UK, “Critical Terrorism Studies: An Explanation, a Defence and a Way Forward”, p 17-18, accessed 7/2/13, Fontana </w:t>
      </w:r>
    </w:p>
    <w:p w:rsidR="001E3056" w:rsidRPr="0049086F" w:rsidRDefault="001E3056" w:rsidP="001E3056"/>
    <w:p w:rsidR="001E3056" w:rsidRPr="0049086F" w:rsidRDefault="001E3056" w:rsidP="001E3056">
      <w:pPr>
        <w:rPr>
          <w:sz w:val="16"/>
        </w:rPr>
      </w:pPr>
      <w:r w:rsidRPr="002966A0">
        <w:rPr>
          <w:rStyle w:val="TitleChar"/>
        </w:rPr>
        <w:t>A second necessity if CTS is to make a lasting impact on the future development of Terrorism Studies, is to go beyond critique and deconstruction and articulate an alternative, credible research agenda</w:t>
      </w:r>
      <w:r w:rsidRPr="0049086F">
        <w:rPr>
          <w:sz w:val="16"/>
        </w:rPr>
        <w:t xml:space="preserve">. </w:t>
      </w:r>
      <w:r w:rsidRPr="00DE6E8F">
        <w:rPr>
          <w:rStyle w:val="TitleChar"/>
        </w:rPr>
        <w:t>As detailed elsewhere</w:t>
      </w:r>
      <w:r w:rsidRPr="0049086F">
        <w:rPr>
          <w:sz w:val="16"/>
        </w:rPr>
        <w:t xml:space="preserve"> (Jackson, Breen Smyth and Gunning, 2009), </w:t>
      </w:r>
      <w:r w:rsidRPr="00DE6E8F">
        <w:rPr>
          <w:rStyle w:val="TitleChar"/>
        </w:rPr>
        <w:t>CTS</w:t>
      </w:r>
      <w:r w:rsidRPr="0049086F">
        <w:rPr>
          <w:sz w:val="16"/>
        </w:rPr>
        <w:t xml:space="preserve"> </w:t>
      </w:r>
      <w:r w:rsidRPr="00DE6E8F">
        <w:rPr>
          <w:rStyle w:val="TitleChar"/>
        </w:rPr>
        <w:t>is a call for</w:t>
      </w:r>
      <w:r w:rsidRPr="0049086F">
        <w:rPr>
          <w:sz w:val="16"/>
        </w:rPr>
        <w:t xml:space="preserve">: (1) </w:t>
      </w:r>
      <w:r w:rsidRPr="00DE6E8F">
        <w:rPr>
          <w:rStyle w:val="TitleChar"/>
        </w:rPr>
        <w:t>broadening the study of terrorism to include subjects neglected by the leading scholars of the field and in its main journals, including, among other things, the wider social context of political violence, state violence, non-violent practices</w:t>
      </w:r>
      <w:r w:rsidRPr="0049086F">
        <w:rPr>
          <w:sz w:val="16"/>
        </w:rPr>
        <w:t xml:space="preserve">, and gender aspects of terrorism; (2) deepening terrorism research by uncovering the field‟s underlying ideological, </w:t>
      </w:r>
      <w:r w:rsidRPr="0049086F">
        <w:rPr>
          <w:sz w:val="16"/>
        </w:rPr>
        <w:lastRenderedPageBreak/>
        <w:t xml:space="preserve">institutional, and material interests and make the subjectivities and normative commitments of both researchers and researched more explicit; and (3) making a commitment to emancipatory praxis central to the research enterprise . More specifically, </w:t>
      </w:r>
      <w:r w:rsidRPr="00DE6E8F">
        <w:rPr>
          <w:rStyle w:val="TitleChar"/>
        </w:rPr>
        <w:t>I would suggest that an initial CTS research agenda should include some of the following subjects.</w:t>
      </w:r>
      <w:r w:rsidRPr="0049086F">
        <w:rPr>
          <w:sz w:val="16"/>
        </w:rPr>
        <w:t xml:space="preserve"> I recognise that there is a growing literature on some of these subjects already; however, much of this research occurs largely outside of Terrorism Studies and does not always engage directly with the issues and concerns of the broader terrorism field. Indeed, </w:t>
      </w:r>
      <w:r w:rsidRPr="000F5259">
        <w:rPr>
          <w:rStyle w:val="TitleChar"/>
        </w:rPr>
        <w:t>one of the tasks of a CTS field is to gather in all these fragmented voices and serve as a tent under whose canvas research from cognate disciplines can coalesce and cross-pollinate</w:t>
      </w:r>
      <w:r w:rsidRPr="0049086F">
        <w:rPr>
          <w:sz w:val="16"/>
        </w:rPr>
        <w:t xml:space="preserve"> (Gunning 2007a).</w:t>
      </w:r>
      <w:r w:rsidRPr="0049086F">
        <w:rPr>
          <w:sz w:val="12"/>
        </w:rPr>
        <w:t>¶</w:t>
      </w:r>
      <w:r w:rsidRPr="0049086F">
        <w:rPr>
          <w:sz w:val="16"/>
        </w:rPr>
        <w:t xml:space="preserve"> First, I would argue that there is a need to examine more thoroughly and systematically the discourses and representational practices of terrorism, and the ontological-discursive foundations – the ideological, conceptual, and institutional underpinnings – which make both Terrorism Studies, and the practices of terrorism and counter-terrorism, possible in the first place.</w:t>
      </w:r>
      <w:r w:rsidRPr="0049086F">
        <w:rPr>
          <w:sz w:val="12"/>
        </w:rPr>
        <w:t>¶</w:t>
      </w:r>
      <w:r w:rsidRPr="0049086F">
        <w:rPr>
          <w:sz w:val="16"/>
        </w:rPr>
        <w:t xml:space="preserve"> Second, in addition to exposing and deconstructing the field‟s „conditions of possibility‟, I would suggest that </w:t>
      </w:r>
      <w:r w:rsidRPr="00E55BAA">
        <w:t>there is also a need to explore in much more detail the political-economic contexts of both the Terrorism Studies field as a politically-embedded domain of knowledge, and the theory and practice of counter-terrorism</w:t>
      </w:r>
      <w:r w:rsidRPr="000F5259">
        <w:rPr>
          <w:rStyle w:val="TitleChar"/>
        </w:rPr>
        <w:t>. In other words, applying historical materialist approaches</w:t>
      </w:r>
      <w:r w:rsidRPr="0049086F">
        <w:rPr>
          <w:rStyle w:val="TitleChar"/>
          <w:sz w:val="12"/>
          <w:u w:val="none"/>
        </w:rPr>
        <w:t>¶</w:t>
      </w:r>
      <w:r w:rsidRPr="000F5259">
        <w:rPr>
          <w:rStyle w:val="TitleChar"/>
          <w:sz w:val="12"/>
        </w:rPr>
        <w:t xml:space="preserve"> </w:t>
      </w:r>
      <w:r w:rsidRPr="000F5259">
        <w:rPr>
          <w:rStyle w:val="TitleChar"/>
        </w:rPr>
        <w:t>18</w:t>
      </w:r>
      <w:r w:rsidRPr="0049086F">
        <w:rPr>
          <w:rStyle w:val="TitleChar"/>
          <w:sz w:val="12"/>
          <w:u w:val="none"/>
        </w:rPr>
        <w:t>¶</w:t>
      </w:r>
      <w:r w:rsidRPr="000F5259">
        <w:rPr>
          <w:rStyle w:val="TitleChar"/>
          <w:sz w:val="12"/>
        </w:rPr>
        <w:t xml:space="preserve"> </w:t>
      </w:r>
      <w:r w:rsidRPr="000F5259">
        <w:rPr>
          <w:rStyle w:val="TitleChar"/>
        </w:rPr>
        <w:t>and taking materiality seriously</w:t>
      </w:r>
      <w:r w:rsidRPr="00E55BAA">
        <w:rPr>
          <w:rStyle w:val="TitleChar"/>
        </w:rPr>
        <w:t>, there is a need for further exploration of how counter-terrorism functions as a form of ideology –</w:t>
      </w:r>
      <w:r w:rsidRPr="0049086F">
        <w:rPr>
          <w:sz w:val="16"/>
        </w:rPr>
        <w:t xml:space="preserve"> </w:t>
      </w:r>
      <w:r w:rsidRPr="000F5259">
        <w:rPr>
          <w:rStyle w:val="TitleChar"/>
        </w:rPr>
        <w:t xml:space="preserve">how it works to promote certain kinds of material and class interests, maintain political hegemony, and sustain dominant economic relationships. This means rooting critical analyses of the theory and practice of counter-terrorism within theories of </w:t>
      </w:r>
      <w:r w:rsidRPr="0049086F">
        <w:rPr>
          <w:sz w:val="16"/>
        </w:rPr>
        <w:t xml:space="preserve">class, </w:t>
      </w:r>
      <w:r w:rsidRPr="000F5259">
        <w:rPr>
          <w:rStyle w:val="TitleChar"/>
        </w:rPr>
        <w:t>capitalism</w:t>
      </w:r>
      <w:r w:rsidRPr="0049086F">
        <w:rPr>
          <w:sz w:val="16"/>
        </w:rPr>
        <w:t>, hegemony, and imperialism (see Herring, 2008).</w:t>
      </w:r>
    </w:p>
    <w:p w:rsidR="001E3056" w:rsidRDefault="001E3056" w:rsidP="001E3056">
      <w:pPr>
        <w:pStyle w:val="Heading2"/>
      </w:pPr>
      <w:r>
        <w:lastRenderedPageBreak/>
        <w:t xml:space="preserve">Link — Democracy </w:t>
      </w:r>
    </w:p>
    <w:p w:rsidR="001E3056" w:rsidRDefault="001E3056" w:rsidP="001E3056">
      <w:pPr>
        <w:pStyle w:val="Heading4"/>
      </w:pPr>
      <w:r>
        <w:t xml:space="preserve">Their drive to spread democracy to the ‘rest’ legitimates the expansion of capitalism by mystifying class relations as an antagonism between </w:t>
      </w:r>
      <w:proofErr w:type="gramStart"/>
      <w:r>
        <w:t>culture</w:t>
      </w:r>
      <w:proofErr w:type="gramEnd"/>
      <w:r>
        <w:t>.</w:t>
      </w:r>
    </w:p>
    <w:p w:rsidR="001E3056" w:rsidRPr="00BD0ACC" w:rsidRDefault="001E3056" w:rsidP="001E3056">
      <w:pPr>
        <w:rPr>
          <w:rStyle w:val="StyleStyleBold12pt"/>
        </w:rPr>
      </w:pPr>
      <w:r w:rsidRPr="00BD0ACC">
        <w:rPr>
          <w:rStyle w:val="StyleStyleBold12pt"/>
        </w:rPr>
        <w:t xml:space="preserve">Wilkie, Assistant Professor of Cultural and Digital Studies </w:t>
      </w:r>
      <w:proofErr w:type="gramStart"/>
      <w:r w:rsidRPr="00BD0ACC">
        <w:rPr>
          <w:rStyle w:val="StyleStyleBold12pt"/>
        </w:rPr>
        <w:t>@  University</w:t>
      </w:r>
      <w:proofErr w:type="gramEnd"/>
      <w:r w:rsidRPr="00BD0ACC">
        <w:rPr>
          <w:rStyle w:val="StyleStyleBold12pt"/>
        </w:rPr>
        <w:t xml:space="preserve"> of Wisconsin-La Crosse, 08,</w:t>
      </w:r>
    </w:p>
    <w:p w:rsidR="001E3056" w:rsidRDefault="001E3056" w:rsidP="001E3056">
      <w:proofErr w:type="gramStart"/>
      <w:r>
        <w:t xml:space="preserve">(Rob, Fall/Winter 2008, </w:t>
      </w:r>
      <w:r w:rsidRPr="004866D2">
        <w:rPr>
          <w:u w:val="single"/>
        </w:rPr>
        <w:t>The Red Critique,</w:t>
      </w:r>
      <w:r>
        <w:t xml:space="preserve"> “Supply-Chain Democracy and the Circuits of Imperialism,” </w:t>
      </w:r>
      <w:hyperlink r:id="rId16" w:history="1">
        <w:r w:rsidRPr="0075527C">
          <w:rPr>
            <w:rStyle w:val="Hyperlink"/>
          </w:rPr>
          <w:t>http://www.redcritique.org/FallWinter2008/supplychaindemocracyandcircuitsofimperialism.htm</w:t>
        </w:r>
      </w:hyperlink>
      <w:r>
        <w:t>, [Accessed 7/8/13], JB).</w:t>
      </w:r>
      <w:proofErr w:type="gramEnd"/>
    </w:p>
    <w:p w:rsidR="001E3056" w:rsidRPr="0004103F" w:rsidRDefault="001E3056" w:rsidP="001E3056"/>
    <w:p w:rsidR="001E3056" w:rsidRPr="0004103F" w:rsidRDefault="001E3056" w:rsidP="001E3056">
      <w:r w:rsidRPr="0004103F">
        <w:rPr>
          <w:rStyle w:val="TitleChar"/>
        </w:rPr>
        <w:t>On the right, one also finds economic differences rewritten as cultural differences</w:t>
      </w:r>
      <w:r>
        <w:t xml:space="preserve">, and in many of the same terms, but the sides are reversed. Instead of the image of encroaching corporate homogenization led by the United States imposing its cultural will on the local communities in the South, it is precisely U.S. and European capital that is the guarantee of heterogeneity and difference. As David Pryce-Jones writes in "Why They Hate Us", "Democracy means </w:t>
      </w:r>
      <w:proofErr w:type="gramStart"/>
      <w:r>
        <w:t>Us</w:t>
      </w:r>
      <w:proofErr w:type="gramEnd"/>
      <w:r>
        <w:t xml:space="preserve"> and Them. Yet nothing in the history or the culture of Arabs and Muslims allows them to put this into any form of political practice. From long ago they have inherited a cast-iron absolute system, in which the ruler does as he pleases, and the rest have no redress, indeed going to the wall" (Pryce-Jones 8). </w:t>
      </w:r>
      <w:r w:rsidRPr="0004103F">
        <w:rPr>
          <w:rStyle w:val="TitleChar"/>
        </w:rPr>
        <w:t>According to this logic</w:t>
      </w:r>
      <w:r>
        <w:t xml:space="preserve">, which has perhaps been most popularly advanced in Samuel Huntington's The Class of Civilizations, global </w:t>
      </w:r>
      <w:r w:rsidRPr="0004103F">
        <w:rPr>
          <w:rStyle w:val="TitleChar"/>
        </w:rPr>
        <w:t>conflict is driven today by a cultural divide between the values of "democracy" and "free enterprise" in the West and authoritarian, closed, anti-capitalist regimes in the East</w:t>
      </w:r>
      <w:r>
        <w:t xml:space="preserve">. Huntington writes, "[i]n the post-Cold War world, the most important distinctions among peoples are not ideological, political, or economic. </w:t>
      </w:r>
      <w:proofErr w:type="gramStart"/>
      <w:r>
        <w:t>They are cultural" (21).</w:t>
      </w:r>
      <w:proofErr w:type="gramEnd"/>
      <w:r>
        <w:t xml:space="preserve"> It is in these terms that Huntington rewrites economic divisions as cultural differences. </w:t>
      </w:r>
      <w:r w:rsidRPr="0004103F">
        <w:rPr>
          <w:rStyle w:val="TitleChar"/>
        </w:rPr>
        <w:t xml:space="preserve">He argues, "[i]n this new world the most pervasive, important, and dangerous conflicts will not be between social classes, rich and poor, or other economically defined groups, but between peoples belonging to different cultural entities" </w:t>
      </w:r>
      <w:r>
        <w:t xml:space="preserve">(28). </w:t>
      </w:r>
      <w:r w:rsidRPr="0004103F">
        <w:rPr>
          <w:rStyle w:val="TitleChar"/>
        </w:rPr>
        <w:t>Again, sharpening global class divisions are constructed as those between homogeneity and heterogeneity in which the "West" represents a civilization of "democracy</w:t>
      </w:r>
      <w:r>
        <w:t xml:space="preserve">, free markets, limited government, human rights, individualism, the rule of law" </w:t>
      </w:r>
      <w:r w:rsidRPr="0004103F">
        <w:rPr>
          <w:rStyle w:val="TitleChar"/>
        </w:rPr>
        <w:t>with the "Rest" who are said to oppose such values</w:t>
      </w:r>
      <w:r>
        <w:t xml:space="preserve"> (184</w:t>
      </w:r>
      <w:r w:rsidRPr="0004103F">
        <w:rPr>
          <w:rStyle w:val="TitleChar"/>
        </w:rPr>
        <w:t>). These divisions are then naturalized as the source of capitalist development and expansion</w:t>
      </w:r>
      <w:r>
        <w:t xml:space="preserve">—an updated version of Weber's "protestant ethic" in which "values" and "attitudes" produce reality, rather than being an effect of it. Although Huntington himself believes it to be "immoral" to impose Western cultural values on the East (for the "paternalistic" reason that that the East is not prepared or interested in any form of "democracy" or "human rights") others on the right, such as "anglobalization" historian Niall </w:t>
      </w:r>
      <w:r w:rsidRPr="0004103F">
        <w:rPr>
          <w:rStyle w:val="TitleChar"/>
        </w:rPr>
        <w:t>Ferguson</w:t>
      </w:r>
      <w:r>
        <w:t xml:space="preserve">, </w:t>
      </w:r>
      <w:r w:rsidRPr="0004103F">
        <w:rPr>
          <w:rStyle w:val="TitleChar"/>
        </w:rPr>
        <w:t>take this thesis and argue that globalization is the means by which to spread through a new colonial project the culture of democracy, free markets, and individual liberty to what he describes as the "failed states" of the South that lack the "cultural values" of the North</w:t>
      </w:r>
      <w:r>
        <w:t xml:space="preserve"> (Ferguson 25). </w:t>
      </w:r>
      <w:r w:rsidRPr="0004103F">
        <w:rPr>
          <w:rStyle w:val="TitleChar"/>
        </w:rPr>
        <w:t>In the substitution of the discourse of "culture" and "values" for class relations what is placed outside the boundaries of "real" discourse by both the left and the right is any theory of globalization as imperialism</w:t>
      </w:r>
      <w:r>
        <w:t xml:space="preserve">, in which the primary goal of capital expansion is explained as a necessary effect of the material conditions for the further accumulation of capital. </w:t>
      </w:r>
      <w:r w:rsidRPr="0004103F">
        <w:rPr>
          <w:rStyle w:val="TitleChar"/>
        </w:rPr>
        <w:t>This is what has made "globalization" such an effective concept for global capital—it substitutes for economic imperialism a world of spiritual conflicts and cultural bargains.</w:t>
      </w:r>
      <w:r>
        <w:t xml:space="preserve"> In this context, </w:t>
      </w:r>
      <w:r w:rsidRPr="0004103F">
        <w:rPr>
          <w:rStyle w:val="TitleChar"/>
        </w:rPr>
        <w:t>while a number on the right are calling for reconsideration of "imperialism" as a way of spreading "democracy,</w:t>
      </w:r>
      <w:r>
        <w:t xml:space="preserve">" </w:t>
      </w:r>
      <w:r w:rsidRPr="0004103F">
        <w:rPr>
          <w:rStyle w:val="TitleChar"/>
        </w:rPr>
        <w:t>many on the left have simply abandoned the theory of imperialism</w:t>
      </w:r>
      <w:r>
        <w:t xml:space="preserve"> and argue </w:t>
      </w:r>
      <w:r>
        <w:lastRenderedPageBreak/>
        <w:t xml:space="preserve">that "the term imperialism may no longer be adequate to address the present situation […which…] is less coherent and less purposeful than imperialism" (Pieterse 77). Or, as Hardt and Negri put it more succinctly, "imperialism is over" (Empire xiv). To draw connections between the global expansion of capitalism and rising inequality is to be too reductive and trapped in the metanarrative of the past (Waters 186). Instead, the world is described as "multidimensional" (Steger 14), "without borders and spatial boundaries" (Waters 5), and "a complex, overlapping, disjunctive order, which cannot be understood in terms of existing center-periphery models" (Appadurai 221). </w:t>
      </w:r>
      <w:r w:rsidRPr="0004103F">
        <w:rPr>
          <w:rStyle w:val="TitleChar"/>
        </w:rPr>
        <w:t>What is at stake for both the right and the left in deploying the rhetoric of cultural difference as a substitute for class divisions is obscuring the economic realities of imperialism in order to maintain the illusion of the possibility of capitalism without exploitation that works at the level of ideology to divide the global working class against one another and bind them to the capitalist system.</w:t>
      </w:r>
      <w:r>
        <w:rPr>
          <w:rStyle w:val="TitleChar"/>
        </w:rPr>
        <w:t xml:space="preserve"> </w:t>
      </w:r>
      <w:r w:rsidRPr="0004103F">
        <w:t xml:space="preserve">In contrast to these narratives, which are superficial readings of the contemporary in the sense of describing rather than analyzing recent economic developments and therefore remaining on the surfaces of society rather than addressing its fundamental logic, </w:t>
      </w:r>
      <w:r w:rsidRPr="0004103F">
        <w:rPr>
          <w:rStyle w:val="TitleChar"/>
        </w:rPr>
        <w:t>I argue that in actuality capitalism has become more itself</w:t>
      </w:r>
      <w:r w:rsidRPr="0004103F">
        <w:t xml:space="preserve">, not less, </w:t>
      </w:r>
      <w:r w:rsidRPr="0004103F">
        <w:rPr>
          <w:rStyle w:val="TitleChar"/>
        </w:rPr>
        <w:t>by going global</w:t>
      </w:r>
      <w:r w:rsidRPr="0004103F">
        <w:t xml:space="preserve"> and that </w:t>
      </w:r>
      <w:r w:rsidRPr="0004103F">
        <w:rPr>
          <w:rStyle w:val="TitleChar"/>
        </w:rPr>
        <w:t>the most effective means for understanding the interests of capital today remains the historical materialist theorization of imperialism</w:t>
      </w:r>
      <w:r w:rsidRPr="0004103F">
        <w:t xml:space="preserve">. While the </w:t>
      </w:r>
      <w:r w:rsidRPr="0004103F">
        <w:rPr>
          <w:rStyle w:val="TitleChar"/>
        </w:rPr>
        <w:t>dominant approach to the developments of globalization obscures any discussion of the material conditions in which global society is currently being produced</w:t>
      </w:r>
      <w:r w:rsidRPr="0004103F">
        <w:t xml:space="preserve"> </w:t>
      </w:r>
      <w:r w:rsidRPr="0004103F">
        <w:rPr>
          <w:rStyle w:val="TitleChar"/>
        </w:rPr>
        <w:t>by inverting the relationship between culture and the economic</w:t>
      </w:r>
      <w:r w:rsidRPr="0004103F">
        <w:t xml:space="preserve">, </w:t>
      </w:r>
      <w:r w:rsidRPr="0004103F">
        <w:rPr>
          <w:rStyle w:val="TitleChar"/>
        </w:rPr>
        <w:t>what is represented as the emergence of a fundamentally new moment</w:t>
      </w:r>
      <w:r w:rsidRPr="0004103F">
        <w:t xml:space="preserve"> in capitalism based in communication technologies, cultural and economic networks, and immaterial labor is </w:t>
      </w:r>
      <w:r w:rsidRPr="0004103F">
        <w:rPr>
          <w:rStyle w:val="TitleChar"/>
        </w:rPr>
        <w:t>best understood as the global mode of accumulation corresponding to the stage of monopoly capitalism</w:t>
      </w:r>
      <w:r w:rsidRPr="0004103F">
        <w:t xml:space="preserve"> as explained by Lenin in Imperialism, The Highest Stage of Capitalism: </w:t>
      </w:r>
      <w:r w:rsidRPr="0004103F">
        <w:rPr>
          <w:rStyle w:val="TitleChar"/>
        </w:rPr>
        <w:t>namely the increasing concentration and centralizing of production in monopolies, the subsequent development of "finance capital" and the export of capital to "underdeveloped" regions</w:t>
      </w:r>
      <w:r w:rsidRPr="0004103F">
        <w:t xml:space="preserve"> required by the rising level of organic capital in "developed" nations, </w:t>
      </w:r>
      <w:r w:rsidRPr="0004103F">
        <w:rPr>
          <w:rStyle w:val="TitleChar"/>
        </w:rPr>
        <w:t>and the division of the world's markets and resources between the economic monopolies.</w:t>
      </w:r>
      <w:r w:rsidRPr="0004103F">
        <w:t xml:space="preserve"> What makes such a view so controversial today, particularly for the Northern Left, is that while theories of globalization have increasingly had to attend to the growing contradictions of global capitalism it still remains almost universally accepted, even among more "radical" social theorists who argue that capitalism is a global system of "exploitation," that the labor theory of value, which Lenin argues is essential to understanding why capital must expand globally and why it can be transformed into socialism, no longer has any explanatory value (Brenner 11; Wallerstein 20; Hardt and Negri, Multitude 150).</w:t>
      </w:r>
    </w:p>
    <w:p w:rsidR="001E3056" w:rsidRDefault="001E3056" w:rsidP="001E3056"/>
    <w:p w:rsidR="001E3056" w:rsidRDefault="001E3056" w:rsidP="001E3056">
      <w:pPr>
        <w:pStyle w:val="Heading4"/>
      </w:pPr>
      <w:proofErr w:type="gramStart"/>
      <w:r>
        <w:t>No risk of a turn- true democracy isn’t possible within their framework because money corrupts the system so that it always serves the interests of the elite.</w:t>
      </w:r>
      <w:proofErr w:type="gramEnd"/>
    </w:p>
    <w:p w:rsidR="001E3056" w:rsidRPr="00B018B1" w:rsidRDefault="001E3056" w:rsidP="001E3056">
      <w:pPr>
        <w:rPr>
          <w:rStyle w:val="StyleStyleBold12pt"/>
        </w:rPr>
      </w:pPr>
      <w:r w:rsidRPr="00B018B1">
        <w:rPr>
          <w:rStyle w:val="StyleStyleBold12pt"/>
        </w:rPr>
        <w:t xml:space="preserve">Wilkie, Assistant </w:t>
      </w:r>
      <w:r>
        <w:rPr>
          <w:rStyle w:val="StyleStyleBold12pt"/>
        </w:rPr>
        <w:t>Prof</w:t>
      </w:r>
      <w:r w:rsidRPr="00B018B1">
        <w:rPr>
          <w:rStyle w:val="StyleStyleBold12pt"/>
        </w:rPr>
        <w:t xml:space="preserve"> of Cultural and Digital Studies </w:t>
      </w:r>
      <w:proofErr w:type="gramStart"/>
      <w:r w:rsidRPr="00B018B1">
        <w:rPr>
          <w:rStyle w:val="StyleStyleBold12pt"/>
        </w:rPr>
        <w:t>@  University</w:t>
      </w:r>
      <w:proofErr w:type="gramEnd"/>
      <w:r w:rsidRPr="00B018B1">
        <w:rPr>
          <w:rStyle w:val="StyleStyleBold12pt"/>
        </w:rPr>
        <w:t xml:space="preserve"> of Wisconsin-La Crosse ,01</w:t>
      </w:r>
    </w:p>
    <w:p w:rsidR="001E3056" w:rsidRDefault="001E3056" w:rsidP="001E3056">
      <w:r>
        <w:t xml:space="preserve">(Rob, </w:t>
      </w:r>
      <w:proofErr w:type="gramStart"/>
      <w:r>
        <w:t>Spring</w:t>
      </w:r>
      <w:proofErr w:type="gramEnd"/>
      <w:r>
        <w:t xml:space="preserve"> 2001, </w:t>
      </w:r>
      <w:r w:rsidRPr="00B018B1">
        <w:rPr>
          <w:u w:val="single"/>
        </w:rPr>
        <w:t>The Red Critique</w:t>
      </w:r>
      <w:r>
        <w:rPr>
          <w:u w:val="single"/>
        </w:rPr>
        <w:t xml:space="preserve">, </w:t>
      </w:r>
      <w:r>
        <w:t xml:space="preserve">“Class, Labor and the "Cyber": A Red Critique of the "Post-Work" Ideology,” </w:t>
      </w:r>
      <w:hyperlink r:id="rId17" w:history="1">
        <w:r w:rsidRPr="0075527C">
          <w:rPr>
            <w:rStyle w:val="Hyperlink"/>
          </w:rPr>
          <w:t>http://redcritique.org/spring2001/printversions/classlaborandthecyberprint.htm</w:t>
        </w:r>
      </w:hyperlink>
      <w:r>
        <w:t>, [Accessed 7/8/13], JB).</w:t>
      </w:r>
    </w:p>
    <w:p w:rsidR="001E3056" w:rsidRPr="00B018B1" w:rsidRDefault="001E3056" w:rsidP="001E3056"/>
    <w:p w:rsidR="001E3056" w:rsidRDefault="001E3056" w:rsidP="001E3056">
      <w:proofErr w:type="gramStart"/>
      <w:r>
        <w:t>If "full employment" has become, according to Beck, a "zombie concept" (online) it is not because workers refuse to accept that "work" has become an ideological fetter in the "New Economy," but because "employment" is an objective index of the contradictions of class society.</w:t>
      </w:r>
      <w:proofErr w:type="gramEnd"/>
      <w:r>
        <w:t xml:space="preserve"> To put it simply, under capitalism the only means that workers have to meet their needs is to sell their labor-power. The working class interests of "full employment"—which would mean, in practice, a society of labor built on the principle from each according to her ability to each according to her need—is in direct contrast to </w:t>
      </w:r>
      <w:r>
        <w:lastRenderedPageBreak/>
        <w:t xml:space="preserve">the ruling classes use of the unemployment of the industrial reserve army to drive down the cost of labor-power in an attempt to increase profits. That is to say, it is not "ideas" that hold capitalism back—in this case, as Beck argues, an outdated puritan work ethic—but rather </w:t>
      </w:r>
      <w:r w:rsidRPr="00B018B1">
        <w:rPr>
          <w:rStyle w:val="TitleChar"/>
        </w:rPr>
        <w:t>capitalism that creates ideas that cannot be met</w:t>
      </w:r>
      <w:r>
        <w:t xml:space="preserve">. For example, as Lenin argues, </w:t>
      </w:r>
      <w:r w:rsidRPr="00B018B1">
        <w:rPr>
          <w:rStyle w:val="TitleChar"/>
        </w:rPr>
        <w:t xml:space="preserve">monopoly capitalism transforms democracy into an "illusion" </w:t>
      </w:r>
      <w:r>
        <w:t xml:space="preserve">("Reply" 24). </w:t>
      </w:r>
      <w:r w:rsidRPr="00B018B1">
        <w:rPr>
          <w:rStyle w:val="TitleChar"/>
        </w:rPr>
        <w:t>While capitalism engenders democratic aspirations and creates democratic institutions, the division of labor between those who own the means of production and those who own nothing but their labor power, a division which imperialism sharpens to its most brutal contradictions, means that for the majority of the worlds' population democracy is an impossibility</w:t>
      </w:r>
      <w:r>
        <w:t xml:space="preserve">. Thus, </w:t>
      </w:r>
      <w:r w:rsidRPr="00B018B1">
        <w:rPr>
          <w:rStyle w:val="TitleChar"/>
        </w:rPr>
        <w:t>while capitalism "cannot be overthrown by democratic transformations, no matter how ideal</w:t>
      </w:r>
      <w:r>
        <w:t xml:space="preserve">" </w:t>
      </w:r>
      <w:r w:rsidRPr="00B018B1">
        <w:rPr>
          <w:rStyle w:val="TitleChar"/>
        </w:rPr>
        <w:t>socialism can be implemented only "with [the] full development of democracy</w:t>
      </w:r>
      <w:r>
        <w:t>, i.e. the genuinely equal and genuinely universal participation of the entire mass of the population in all state affairs and in all the complex problems of abolishing capitalism" ("Reply" 25). In other words, contrary to Beck, it is not that the ideal form of "work" has not been thought, but rather that the social system necessary for the realization of the end of wage-labor must be produced.</w:t>
      </w:r>
    </w:p>
    <w:p w:rsidR="001E3056" w:rsidRDefault="001E3056" w:rsidP="001E3056">
      <w:pPr>
        <w:pStyle w:val="Heading2"/>
      </w:pPr>
      <w:r>
        <w:lastRenderedPageBreak/>
        <w:t>Link — Drug War</w:t>
      </w:r>
    </w:p>
    <w:p w:rsidR="001E3056" w:rsidRDefault="001E3056" w:rsidP="001E3056">
      <w:pPr>
        <w:pStyle w:val="Heading4"/>
      </w:pPr>
      <w:r>
        <w:t>The Drug War is rooted in U.S. obsession for hemispheric hegemony and expanding its economic interests.</w:t>
      </w:r>
    </w:p>
    <w:p w:rsidR="001E3056" w:rsidRPr="00036CDA" w:rsidRDefault="001E3056" w:rsidP="001E3056">
      <w:pPr>
        <w:rPr>
          <w:rStyle w:val="StyleStyleBold12pt"/>
        </w:rPr>
      </w:pPr>
      <w:r>
        <w:rPr>
          <w:rStyle w:val="StyleStyleBold12pt"/>
        </w:rPr>
        <w:t xml:space="preserve">Karlin, Truthout senior editor, 12 </w:t>
      </w:r>
      <w:r w:rsidRPr="00036CDA">
        <w:t>— [Mark Karlin</w:t>
      </w:r>
      <w:r>
        <w:t xml:space="preserve">, </w:t>
      </w:r>
      <w:r w:rsidRPr="00036CDA">
        <w:t>BuzzFlash at Truthout</w:t>
      </w:r>
      <w:r>
        <w:t xml:space="preserve">, writes </w:t>
      </w:r>
      <w:r w:rsidRPr="00036CDA">
        <w:t xml:space="preserve">aggressively </w:t>
      </w:r>
      <w:r>
        <w:t xml:space="preserve">to </w:t>
      </w:r>
      <w:r w:rsidRPr="00036CDA">
        <w:t>expose political hypocrisy and manipulation of power among the right wing</w:t>
      </w:r>
      <w:r>
        <w:t xml:space="preserve">, he has </w:t>
      </w:r>
      <w:r w:rsidRPr="005653C7">
        <w:t>as won four Project Censored Awards.</w:t>
      </w:r>
      <w:r>
        <w:t>,</w:t>
      </w:r>
      <w:r w:rsidRPr="005653C7">
        <w:t xml:space="preserve"> </w:t>
      </w:r>
      <w:r>
        <w:t>B.A. in English, Writing, from Yale, 2012 (“</w:t>
      </w:r>
      <w:r w:rsidRPr="00036CDA">
        <w:t>How the Militarized War on Drugs in Latin America Benefits Transnational Corporations and Undermines Democracy</w:t>
      </w:r>
      <w:r>
        <w:t xml:space="preserve">,” Truthout, Buzzflash, News Analysis, 8-5-12, Available Online at </w:t>
      </w:r>
      <w:hyperlink r:id="rId18" w:history="1">
        <w:r w:rsidRPr="009562ED">
          <w:rPr>
            <w:rStyle w:val="Hyperlink"/>
          </w:rPr>
          <w:t>http://truth-out.org/news/item/10676-how-the-war-on-drugs-in-latin-america-benefits-transnational-corporations-and-undermines-democracy</w:t>
        </w:r>
      </w:hyperlink>
      <w:r>
        <w:t>, Accessed on July 2, 2013)][SP]</w:t>
      </w:r>
    </w:p>
    <w:p w:rsidR="001E3056" w:rsidRPr="00624B1A" w:rsidRDefault="001E3056" w:rsidP="001E3056">
      <w:pPr>
        <w:rPr>
          <w:sz w:val="16"/>
        </w:rPr>
      </w:pPr>
      <w:r w:rsidRPr="005653C7">
        <w:rPr>
          <w:rStyle w:val="TitleChar"/>
        </w:rPr>
        <w:t>The Truthout on the Mexican Border series has noted that more than 50,000 persons have been killed since</w:t>
      </w:r>
      <w:r w:rsidRPr="00624B1A">
        <w:rPr>
          <w:sz w:val="16"/>
        </w:rPr>
        <w:t xml:space="preserve"> the outgoing Mexican President, Felipe </w:t>
      </w:r>
      <w:r w:rsidRPr="005653C7">
        <w:rPr>
          <w:rStyle w:val="TitleChar"/>
        </w:rPr>
        <w:t xml:space="preserve">Calderón, launched the escalation of law enforcement and military attacks on drug cartels </w:t>
      </w:r>
      <w:r w:rsidRPr="00624B1A">
        <w:rPr>
          <w:sz w:val="16"/>
        </w:rPr>
        <w:t xml:space="preserve">in 2006, </w:t>
      </w:r>
      <w:r w:rsidRPr="005653C7">
        <w:rPr>
          <w:rStyle w:val="TitleChar"/>
        </w:rPr>
        <w:t>at the behest of the United States</w:t>
      </w:r>
      <w:r w:rsidRPr="00624B1A">
        <w:rPr>
          <w:sz w:val="16"/>
        </w:rPr>
        <w:t xml:space="preserve">. But </w:t>
      </w:r>
      <w:r w:rsidRPr="005653C7">
        <w:rPr>
          <w:rStyle w:val="TitleChar"/>
        </w:rPr>
        <w:t>most of those murdered and injured are widely considered civilian collateral damage</w:t>
      </w:r>
      <w:r w:rsidRPr="00624B1A">
        <w:rPr>
          <w:sz w:val="16"/>
        </w:rPr>
        <w:t>, as are the minimum of 10,000 missing persons and the more than 180,000 (primarily indigenous) Mexicans displaced by the conflict.</w:t>
      </w:r>
      <w:r w:rsidRPr="00624B1A">
        <w:rPr>
          <w:sz w:val="12"/>
        </w:rPr>
        <w:t>¶</w:t>
      </w:r>
      <w:r w:rsidRPr="00624B1A">
        <w:rPr>
          <w:sz w:val="16"/>
        </w:rPr>
        <w:t xml:space="preserve"> </w:t>
      </w:r>
      <w:r w:rsidRPr="005653C7">
        <w:rPr>
          <w:rStyle w:val="TitleChar"/>
        </w:rPr>
        <w:t xml:space="preserve">As a result of this record of destruction left in the wake of the US-declared war on drugs, </w:t>
      </w:r>
      <w:r w:rsidRPr="00624B1A">
        <w:rPr>
          <w:sz w:val="16"/>
        </w:rPr>
        <w:t>Paley speculated that</w:t>
      </w:r>
      <w:r w:rsidRPr="005653C7">
        <w:rPr>
          <w:rStyle w:val="TitleChar"/>
        </w:rPr>
        <w:t xml:space="preserve"> there may be other unstated goals at work, particularly US military hegemony through surrogate armies (and paramilitary forces) in Latin America that help facilitate economic "free trade" expansion for transnational corporations.</w:t>
      </w:r>
      <w:r w:rsidRPr="00624B1A">
        <w:rPr>
          <w:rStyle w:val="TitleChar"/>
          <w:sz w:val="12"/>
          <w:u w:val="none"/>
        </w:rPr>
        <w:t>¶</w:t>
      </w:r>
      <w:r w:rsidRPr="00624B1A">
        <w:rPr>
          <w:rStyle w:val="TitleChar"/>
          <w:sz w:val="12"/>
        </w:rPr>
        <w:t xml:space="preserve"> </w:t>
      </w:r>
      <w:r w:rsidRPr="00624B1A">
        <w:rPr>
          <w:sz w:val="16"/>
        </w:rPr>
        <w:t>As Paley concluded in her detailed article:</w:t>
      </w:r>
      <w:r w:rsidRPr="00624B1A">
        <w:rPr>
          <w:sz w:val="12"/>
        </w:rPr>
        <w:t>¶</w:t>
      </w:r>
      <w:r w:rsidRPr="00624B1A">
        <w:rPr>
          <w:sz w:val="16"/>
        </w:rPr>
        <w:t xml:space="preserve"> Precedents in Colombia and ongoing events elsewhere suggest possible areas for deepening the research in order to better ascertain to what extent Mexico and Central America are being subjected to a model whereby as David Maher and Andrew Thomson report, </w:t>
      </w:r>
      <w:r w:rsidRPr="005653C7">
        <w:rPr>
          <w:rStyle w:val="TitleChar"/>
        </w:rPr>
        <w:t>paramilitary terror " ... continues to be instrumental in the creation and maintenance of conditions, such as low labor costs and access to land, which are conducive to the expansion of the neo-liberal program</w:t>
      </w:r>
      <w:r w:rsidRPr="00624B1A">
        <w:rPr>
          <w:sz w:val="16"/>
        </w:rPr>
        <w:t xml:space="preserve"> ..."</w:t>
      </w:r>
      <w:r w:rsidRPr="00624B1A">
        <w:rPr>
          <w:sz w:val="12"/>
        </w:rPr>
        <w:t>¶</w:t>
      </w:r>
      <w:r w:rsidRPr="00624B1A">
        <w:rPr>
          <w:sz w:val="16"/>
        </w:rPr>
        <w:t xml:space="preserve"> </w:t>
      </w:r>
      <w:r w:rsidRPr="005653C7">
        <w:rPr>
          <w:rStyle w:val="TitleChar"/>
        </w:rPr>
        <w:t>Increased study and research of the new economic policies encouraged through US anti-narcotics policy could help reveal the full extent of the economic transformation that has been initiated in Mexico and Central America.</w:t>
      </w:r>
      <w:r w:rsidRPr="00624B1A">
        <w:rPr>
          <w:sz w:val="16"/>
        </w:rPr>
        <w:t>...</w:t>
      </w:r>
      <w:r w:rsidRPr="00624B1A">
        <w:rPr>
          <w:sz w:val="12"/>
        </w:rPr>
        <w:t>¶</w:t>
      </w:r>
      <w:r w:rsidRPr="00624B1A">
        <w:rPr>
          <w:sz w:val="16"/>
        </w:rPr>
        <w:t xml:space="preserve"> Without a better understanding, </w:t>
      </w:r>
      <w:r w:rsidRPr="005653C7">
        <w:rPr>
          <w:rStyle w:val="TitleChar"/>
        </w:rPr>
        <w:t xml:space="preserve">discussions about the war in Mexico could remain contained within the rhetoric of drug prohibition versus liberalization. This kind of debate is wholly inaccurate as a means of denouncing and mobilizing resistance to a "war on drugs" that may be better understood as being about increased social and territorial control over lands and people, in the interest of capitalist expansion. </w:t>
      </w:r>
      <w:r w:rsidRPr="00624B1A">
        <w:rPr>
          <w:rStyle w:val="TitleChar"/>
          <w:sz w:val="12"/>
          <w:u w:val="none"/>
        </w:rPr>
        <w:t>¶</w:t>
      </w:r>
      <w:r w:rsidRPr="00624B1A">
        <w:rPr>
          <w:rStyle w:val="TitleChar"/>
          <w:sz w:val="12"/>
        </w:rPr>
        <w:t xml:space="preserve"> </w:t>
      </w:r>
      <w:r w:rsidRPr="00624B1A">
        <w:rPr>
          <w:sz w:val="16"/>
        </w:rPr>
        <w:t xml:space="preserve">In short, are </w:t>
      </w:r>
      <w:r w:rsidRPr="005653C7">
        <w:rPr>
          <w:rStyle w:val="TitleChar"/>
        </w:rPr>
        <w:t xml:space="preserve">US taxpayers funding a losing war on drugs </w:t>
      </w:r>
      <w:r w:rsidRPr="00624B1A">
        <w:rPr>
          <w:sz w:val="16"/>
        </w:rPr>
        <w:t xml:space="preserve">to the tune of hundreds of billions of dollars </w:t>
      </w:r>
      <w:r w:rsidRPr="005653C7">
        <w:rPr>
          <w:rStyle w:val="TitleChar"/>
        </w:rPr>
        <w:t>as a means of expanding military influence and increasing political dominance over as many governments south of the border as possible - with the deliverable result of creating increased business opportunities for global companies</w:t>
      </w:r>
      <w:r w:rsidRPr="00624B1A">
        <w:rPr>
          <w:sz w:val="16"/>
        </w:rPr>
        <w:t xml:space="preserve"> based in the US?</w:t>
      </w:r>
      <w:r w:rsidRPr="00624B1A">
        <w:rPr>
          <w:sz w:val="12"/>
        </w:rPr>
        <w:t>¶</w:t>
      </w:r>
      <w:r w:rsidRPr="00624B1A">
        <w:rPr>
          <w:sz w:val="16"/>
        </w:rPr>
        <w:t xml:space="preserve"> Hemispheric Expansion of Transnational Corporations Is Dependent Upon Pro-"Free Trade" Governments in Latin America</w:t>
      </w:r>
      <w:r w:rsidRPr="00624B1A">
        <w:rPr>
          <w:sz w:val="12"/>
        </w:rPr>
        <w:t>¶</w:t>
      </w:r>
      <w:r w:rsidRPr="00624B1A">
        <w:rPr>
          <w:sz w:val="16"/>
        </w:rPr>
        <w:t xml:space="preserve"> With the election of more leftist governments in many South American nations since many of the military dictatorships and right-wing governments supported by the US have fallen, the State Department and Pentagon have become particularly concerned about using the military and intelligence services to increase US influence over Latin American armies as a counteracting measure. </w:t>
      </w:r>
      <w:r w:rsidRPr="005653C7">
        <w:rPr>
          <w:rStyle w:val="TitleChar"/>
        </w:rPr>
        <w:t xml:space="preserve">This had long been a key hemispheric goal, maintained to a certain degree by the training of key Latin American military officers </w:t>
      </w:r>
      <w:r w:rsidRPr="00624B1A">
        <w:rPr>
          <w:sz w:val="16"/>
        </w:rPr>
        <w:t xml:space="preserve">at the infamous School of the Americas (now renamed the euphemistic Western Hemisphere Institute for Security Cooperation: WHINSEC). </w:t>
      </w:r>
      <w:r w:rsidRPr="00624B1A">
        <w:rPr>
          <w:sz w:val="12"/>
        </w:rPr>
        <w:t>¶</w:t>
      </w:r>
      <w:r w:rsidRPr="00624B1A">
        <w:rPr>
          <w:sz w:val="16"/>
        </w:rPr>
        <w:t xml:space="preserve"> As Walmart has expanded into the largest retailer in Mexico (in fact in Latin America) and the biggest private-sector employer in that nation, </w:t>
      </w:r>
      <w:r w:rsidRPr="005653C7">
        <w:rPr>
          <w:rStyle w:val="TitleChar"/>
        </w:rPr>
        <w:t>the US military and intelligence services have expanded their presence in training and on-the-ground "support" teams south of the border. Not only are we sending drones over Mexico, we have embedded our military as "advisers" there</w:t>
      </w:r>
      <w:r w:rsidRPr="00624B1A">
        <w:rPr>
          <w:sz w:val="16"/>
        </w:rPr>
        <w:t xml:space="preserve"> through the Mérida Initiative (not to mention the Drug Enforcement Agency (DEA) and the Central Intelligence Agency (CIA)), which is based on Plan Colombia (the US militarization and economic initiative in that nation). Now</w:t>
      </w:r>
      <w:r w:rsidRPr="005653C7">
        <w:rPr>
          <w:rStyle w:val="TitleChar"/>
        </w:rPr>
        <w:t>, we are even considering sending military "cultural"</w:t>
      </w:r>
      <w:r w:rsidRPr="00624B1A">
        <w:rPr>
          <w:sz w:val="16"/>
        </w:rPr>
        <w:t xml:space="preserve"> officers (also known as "human terrain experts") </w:t>
      </w:r>
      <w:r w:rsidRPr="005653C7">
        <w:rPr>
          <w:rStyle w:val="TitleChar"/>
        </w:rPr>
        <w:t>beyond the great border wall to our south</w:t>
      </w:r>
      <w:r w:rsidRPr="00624B1A">
        <w:rPr>
          <w:sz w:val="16"/>
        </w:rPr>
        <w:t>.</w:t>
      </w:r>
      <w:r w:rsidRPr="00624B1A">
        <w:rPr>
          <w:sz w:val="12"/>
        </w:rPr>
        <w:t>¶</w:t>
      </w:r>
      <w:r w:rsidRPr="00624B1A">
        <w:rPr>
          <w:sz w:val="16"/>
        </w:rPr>
        <w:t xml:space="preserve"> Canada Joins the US in War on Drugs That Provides Cover for Transnational Expansion in Latin America</w:t>
      </w:r>
      <w:r w:rsidRPr="00624B1A">
        <w:rPr>
          <w:sz w:val="12"/>
        </w:rPr>
        <w:t>¶</w:t>
      </w:r>
      <w:r w:rsidRPr="00624B1A">
        <w:rPr>
          <w:sz w:val="16"/>
        </w:rPr>
        <w:t xml:space="preserve"> Ratcheting up military and intelligence agency involvement is not limited to the US in North America. Canada, which has a heavy </w:t>
      </w:r>
      <w:r w:rsidRPr="00624B1A">
        <w:rPr>
          <w:sz w:val="16"/>
        </w:rPr>
        <w:lastRenderedPageBreak/>
        <w:t>contingent of mining companies extracting natural resources in Latin America, is also playing a role in shaping the military and law enforcement structures in Mexico and Latin America.</w:t>
      </w:r>
      <w:r w:rsidRPr="00624B1A">
        <w:rPr>
          <w:sz w:val="12"/>
        </w:rPr>
        <w:t>¶</w:t>
      </w:r>
      <w:r w:rsidRPr="00624B1A">
        <w:rPr>
          <w:sz w:val="16"/>
        </w:rPr>
        <w:t xml:space="preserve"> According to the Canadian Internet site The Dominion:</w:t>
      </w:r>
      <w:r w:rsidRPr="00624B1A">
        <w:rPr>
          <w:sz w:val="12"/>
        </w:rPr>
        <w:t>¶</w:t>
      </w:r>
      <w:r w:rsidRPr="00624B1A">
        <w:rPr>
          <w:sz w:val="16"/>
        </w:rPr>
        <w:t xml:space="preserve"> "The Royal Canadian Mounted Police[RCMP], along with trainers from the United States and other international partners, are providing basic training to Mexican Federal Police recruits," said [Prime Minister] Stephen Harper during a stop in Guadalajara in 2009. In addition to training 1,500 low-level Federales, the RCMP trained 300 mid-level Mexican officers and 32 Mexican police commanders received training at the Canadian Police College....</w:t>
      </w:r>
      <w:r w:rsidRPr="00624B1A">
        <w:rPr>
          <w:sz w:val="12"/>
        </w:rPr>
        <w:t>¶</w:t>
      </w:r>
      <w:r w:rsidRPr="00624B1A">
        <w:rPr>
          <w:sz w:val="16"/>
        </w:rPr>
        <w:t xml:space="preserve"> By late 2011, US funding had been used to "train over 55,000 law enforcement and justice sector officials, including 7,200 Federal police officers," according to the US State Department.</w:t>
      </w:r>
      <w:r w:rsidRPr="00624B1A">
        <w:rPr>
          <w:sz w:val="12"/>
        </w:rPr>
        <w:t>¶</w:t>
      </w:r>
      <w:r w:rsidRPr="00624B1A">
        <w:rPr>
          <w:sz w:val="16"/>
        </w:rPr>
        <w:t xml:space="preserve"> The New York Times reported that this training involved "conducting wiretaps, running informants and interrogating suspects." </w:t>
      </w:r>
      <w:r w:rsidRPr="00624B1A">
        <w:rPr>
          <w:sz w:val="12"/>
        </w:rPr>
        <w:t>¶</w:t>
      </w:r>
      <w:r w:rsidRPr="00624B1A">
        <w:rPr>
          <w:sz w:val="16"/>
        </w:rPr>
        <w:t xml:space="preserve"> Indeed, an essay in Al Jazeera provided background on the growing surveillance aid that the US is providing to pro-US Latin American governments. In an article entitled, "How the US fuels Latin America's surveillance technology: The US war on drugs often bolsters anti-democratic forces abroad," the commentary stated that "in executing its wars on terror and drugs, the United States has been aiding the adoption of surveillance technologies in Latin America for decades."</w:t>
      </w:r>
      <w:r w:rsidRPr="00624B1A">
        <w:rPr>
          <w:sz w:val="12"/>
        </w:rPr>
        <w:t>¶</w:t>
      </w:r>
      <w:r w:rsidRPr="00624B1A">
        <w:rPr>
          <w:sz w:val="16"/>
        </w:rPr>
        <w:t xml:space="preserve"> Increased surveillance capabilities in Mexico and Latin America make for the ability of central governments to better control their nations, thus offering a more secure political environment for transnational corporations.</w:t>
      </w:r>
      <w:r w:rsidRPr="00624B1A">
        <w:rPr>
          <w:sz w:val="12"/>
        </w:rPr>
        <w:t>¶</w:t>
      </w:r>
      <w:r w:rsidRPr="00624B1A">
        <w:rPr>
          <w:sz w:val="16"/>
        </w:rPr>
        <w:t xml:space="preserve"> Global Corporations Prosper in Mexico in the Midst of Drug War Bloodshed</w:t>
      </w:r>
      <w:r w:rsidRPr="00624B1A">
        <w:rPr>
          <w:sz w:val="12"/>
        </w:rPr>
        <w:t>¶</w:t>
      </w:r>
      <w:r w:rsidRPr="00624B1A">
        <w:rPr>
          <w:sz w:val="16"/>
        </w:rPr>
        <w:t xml:space="preserve"> Paley argued that </w:t>
      </w:r>
      <w:r w:rsidRPr="005653C7">
        <w:rPr>
          <w:rStyle w:val="TitleChar"/>
        </w:rPr>
        <w:t xml:space="preserve">in spite of the bloody upheaval the last six years of the war on drugs has caused, </w:t>
      </w:r>
      <w:r w:rsidRPr="005653C7">
        <w:rPr>
          <w:rStyle w:val="Emphasis"/>
        </w:rPr>
        <w:t>it actually has coincided with a more stable environment for global corporations in Mexico</w:t>
      </w:r>
      <w:r w:rsidRPr="005653C7">
        <w:rPr>
          <w:rStyle w:val="TitleChar"/>
        </w:rPr>
        <w:t>.</w:t>
      </w:r>
      <w:r w:rsidRPr="00624B1A">
        <w:rPr>
          <w:sz w:val="16"/>
        </w:rPr>
        <w:t xml:space="preserve"> </w:t>
      </w:r>
      <w:r w:rsidRPr="005653C7">
        <w:rPr>
          <w:rStyle w:val="TitleChar"/>
        </w:rPr>
        <w:t>She described how transnational corporations and their workers are given special security forces to protect them amid the macabre violence, but she made a more significant point concerning the "shock doctrine value" of the war on drugs in advancing large corporate interests</w:t>
      </w:r>
      <w:proofErr w:type="gramStart"/>
      <w:r w:rsidRPr="005653C7">
        <w:rPr>
          <w:rStyle w:val="TitleChar"/>
        </w:rPr>
        <w:t>:</w:t>
      </w:r>
      <w:r w:rsidRPr="00624B1A">
        <w:rPr>
          <w:rStyle w:val="TitleChar"/>
          <w:sz w:val="12"/>
          <w:u w:val="none"/>
        </w:rPr>
        <w:t>¶</w:t>
      </w:r>
      <w:proofErr w:type="gramEnd"/>
      <w:r w:rsidRPr="00624B1A">
        <w:rPr>
          <w:rStyle w:val="TitleChar"/>
          <w:sz w:val="12"/>
        </w:rPr>
        <w:t xml:space="preserve"> </w:t>
      </w:r>
      <w:r w:rsidRPr="005653C7">
        <w:rPr>
          <w:rStyle w:val="TitleChar"/>
        </w:rPr>
        <w:t>Even more important is another kind of security transnational corporations need</w:t>
      </w:r>
      <w:r w:rsidRPr="00624B1A">
        <w:rPr>
          <w:sz w:val="16"/>
        </w:rPr>
        <w:t>. As the director of the Economic Commission for Latin America and the Caribbean underscored, "What is important for an investor in regards to security has to do with legal security and country risk."</w:t>
      </w:r>
      <w:r w:rsidRPr="00624B1A">
        <w:rPr>
          <w:sz w:val="12"/>
        </w:rPr>
        <w:t>¶</w:t>
      </w:r>
      <w:r w:rsidRPr="00624B1A">
        <w:rPr>
          <w:sz w:val="16"/>
        </w:rPr>
        <w:t xml:space="preserve"> </w:t>
      </w:r>
      <w:proofErr w:type="gramStart"/>
      <w:r w:rsidRPr="005653C7">
        <w:rPr>
          <w:rStyle w:val="TitleChar"/>
        </w:rPr>
        <w:t>This</w:t>
      </w:r>
      <w:proofErr w:type="gramEnd"/>
      <w:r w:rsidRPr="005653C7">
        <w:rPr>
          <w:rStyle w:val="TitleChar"/>
        </w:rPr>
        <w:t xml:space="preserve"> notion of "security" calls up the Colombia model: paramilitarization in the service of capital. </w:t>
      </w:r>
      <w:r w:rsidRPr="00624B1A">
        <w:rPr>
          <w:sz w:val="16"/>
        </w:rPr>
        <w:t>This model includes the formation of paramilitary death squads, the displacement of civilian populations and an increase in violence</w:t>
      </w:r>
      <w:r w:rsidRPr="005653C7">
        <w:rPr>
          <w:rStyle w:val="TitleChar"/>
        </w:rPr>
        <w:t>. In the commercial sector, it is workers, small businesses and a sector of the local elite who are hit hardest by drug war policies.</w:t>
      </w:r>
      <w:r w:rsidRPr="00624B1A">
        <w:rPr>
          <w:rStyle w:val="TitleChar"/>
          <w:sz w:val="12"/>
          <w:u w:val="none"/>
        </w:rPr>
        <w:t>¶</w:t>
      </w:r>
      <w:r w:rsidRPr="00624B1A">
        <w:rPr>
          <w:rStyle w:val="TitleChar"/>
          <w:sz w:val="12"/>
        </w:rPr>
        <w:t xml:space="preserve"> </w:t>
      </w:r>
      <w:r w:rsidRPr="005653C7">
        <w:rPr>
          <w:rStyle w:val="TitleChar"/>
        </w:rPr>
        <w:t xml:space="preserve">Though these non-official aspects of the war on drugs are sometimes presented as damaging or threatening foreign direct investment, in fact it is violence that controls workers and displaces land-based communities from territories of interest to transnational corporate expansion. </w:t>
      </w:r>
      <w:r w:rsidRPr="00624B1A">
        <w:rPr>
          <w:rStyle w:val="TitleChar"/>
          <w:sz w:val="12"/>
          <w:u w:val="none"/>
        </w:rPr>
        <w:t>¶</w:t>
      </w:r>
      <w:r w:rsidRPr="00624B1A">
        <w:rPr>
          <w:rStyle w:val="TitleChar"/>
          <w:sz w:val="12"/>
        </w:rPr>
        <w:t xml:space="preserve"> </w:t>
      </w:r>
      <w:r w:rsidRPr="00624B1A">
        <w:rPr>
          <w:sz w:val="16"/>
        </w:rPr>
        <w:t xml:space="preserve">Paley contended that just as </w:t>
      </w:r>
      <w:r w:rsidRPr="00D849A7">
        <w:rPr>
          <w:rStyle w:val="TitleChar"/>
        </w:rPr>
        <w:t>paramilitary forces have aided US interests</w:t>
      </w:r>
      <w:r w:rsidRPr="00624B1A">
        <w:rPr>
          <w:sz w:val="16"/>
        </w:rPr>
        <w:t xml:space="preserve"> in serving as an adjunct to US-affiliated Central American military forces - most notably during the Reagan and George Herbert Walker Bush administrations, but also before and after this period - </w:t>
      </w:r>
      <w:r w:rsidRPr="00D849A7">
        <w:rPr>
          <w:rStyle w:val="TitleChar"/>
        </w:rPr>
        <w:t>they are now a permanent part of protecting the interests of corporations setting up shop in Latin America</w:t>
      </w:r>
      <w:r w:rsidRPr="00624B1A">
        <w:rPr>
          <w:sz w:val="16"/>
        </w:rPr>
        <w:t xml:space="preserve"> as a result of NAFTA, CAFTA, and other free-trade agreements.</w:t>
      </w:r>
      <w:r w:rsidRPr="00624B1A">
        <w:rPr>
          <w:sz w:val="12"/>
        </w:rPr>
        <w:t>¶</w:t>
      </w:r>
      <w:r w:rsidRPr="00624B1A">
        <w:rPr>
          <w:sz w:val="16"/>
        </w:rPr>
        <w:t xml:space="preserve"> </w:t>
      </w:r>
      <w:r w:rsidRPr="00D849A7">
        <w:rPr>
          <w:rStyle w:val="TitleChar"/>
        </w:rPr>
        <w:t>This includes the contracted killing of union organizers and the clearing of indigenous populations on land coveted by companies or natural resource extraction businesses.</w:t>
      </w:r>
      <w:r w:rsidRPr="00624B1A">
        <w:rPr>
          <w:sz w:val="16"/>
        </w:rPr>
        <w:t xml:space="preserve"> Paley listed Chiquita Brands, Drummond (mining) Company and British Petroleum among those likely involved in such activities in Colombia, for example (Chiquita pled guilty to such a charge in 2007 in a DC court) - not to mention Coca-Cola.</w:t>
      </w:r>
      <w:r w:rsidRPr="00624B1A">
        <w:rPr>
          <w:sz w:val="12"/>
        </w:rPr>
        <w:t>¶</w:t>
      </w:r>
      <w:r w:rsidRPr="00624B1A">
        <w:rPr>
          <w:sz w:val="16"/>
        </w:rPr>
        <w:t xml:space="preserve"> Indeed, according to Strafor Global Intelligence, incoming Mexican President Peña Nieto, has "expressed a desire to create a new national gendarmerie, or paramilitary police force, to use in place of the Mexican army and Marine troops currently deployed to combat the heavily armed criminal cartels in Mexico's most violent hot spots. According to Peña Nieto, the new gendarmerie force would comprise some 40,000 agents."</w:t>
      </w:r>
      <w:r w:rsidRPr="00624B1A">
        <w:rPr>
          <w:sz w:val="12"/>
        </w:rPr>
        <w:t>¶</w:t>
      </w:r>
      <w:r w:rsidRPr="00624B1A">
        <w:rPr>
          <w:sz w:val="16"/>
        </w:rPr>
        <w:t xml:space="preserve"> </w:t>
      </w:r>
      <w:r w:rsidRPr="00D849A7">
        <w:rPr>
          <w:rStyle w:val="TitleChar"/>
        </w:rPr>
        <w:t>Government law enforcement and the military, as well as paramilitary organizations play a role, according to David Bacon, in protecting the interests of the ruling elite, who benefit and promote foreign investment at the cost of violating labor and environmental rights, as well as exploiting indigenous populations</w:t>
      </w:r>
      <w:proofErr w:type="gramStart"/>
      <w:r w:rsidRPr="00D849A7">
        <w:rPr>
          <w:rStyle w:val="TitleChar"/>
        </w:rPr>
        <w:t>:</w:t>
      </w:r>
      <w:r w:rsidRPr="00624B1A">
        <w:rPr>
          <w:rStyle w:val="TitleChar"/>
          <w:sz w:val="12"/>
          <w:u w:val="none"/>
        </w:rPr>
        <w:t>¶</w:t>
      </w:r>
      <w:proofErr w:type="gramEnd"/>
      <w:r w:rsidRPr="00624B1A">
        <w:rPr>
          <w:rStyle w:val="TitleChar"/>
          <w:sz w:val="12"/>
        </w:rPr>
        <w:t xml:space="preserve"> </w:t>
      </w:r>
      <w:r w:rsidRPr="00624B1A">
        <w:rPr>
          <w:sz w:val="16"/>
        </w:rPr>
        <w:t>For over two decades in many parts of Mexico, large corporations - mostly foreign owned but usually with wealthy Mexican partners - have developed huge projects in rural areas. Called mega-projects, the mines and resource extraction efforts take advantage of economic reforms and trade treaties like the North American Free Trade Agreement.</w:t>
      </w:r>
      <w:r w:rsidRPr="00624B1A">
        <w:rPr>
          <w:sz w:val="12"/>
        </w:rPr>
        <w:t>¶</w:t>
      </w:r>
      <w:r w:rsidRPr="00624B1A">
        <w:rPr>
          <w:sz w:val="16"/>
        </w:rPr>
        <w:t xml:space="preserve"> Emphasizing foreign investment, even at the cost of environmental destruction and the displacement of people, has been the development policy of Mexican administrations since the 1970s....</w:t>
      </w:r>
      <w:r w:rsidRPr="00624B1A">
        <w:rPr>
          <w:sz w:val="12"/>
        </w:rPr>
        <w:t>¶</w:t>
      </w:r>
      <w:r w:rsidRPr="00624B1A">
        <w:rPr>
          <w:sz w:val="16"/>
        </w:rPr>
        <w:t xml:space="preserve"> But while these projects enjoy official patronage at the top, they almost invariably incite local opposition over threatened or actual environmental disaster. </w:t>
      </w:r>
      <w:r w:rsidRPr="00D849A7">
        <w:rPr>
          <w:rStyle w:val="TitleChar"/>
        </w:rPr>
        <w:t xml:space="preserve">Environmental destruction, along with accompanying economic changes, causes the displacement of people. Families in communities affected by the impacts are uprooted and often begin to migrate. </w:t>
      </w:r>
      <w:r w:rsidRPr="00624B1A">
        <w:rPr>
          <w:rStyle w:val="TitleChar"/>
          <w:sz w:val="12"/>
          <w:u w:val="none"/>
        </w:rPr>
        <w:t>¶</w:t>
      </w:r>
      <w:r w:rsidRPr="00624B1A">
        <w:rPr>
          <w:rStyle w:val="TitleChar"/>
          <w:sz w:val="12"/>
        </w:rPr>
        <w:t xml:space="preserve"> </w:t>
      </w:r>
      <w:r w:rsidRPr="00D849A7">
        <w:rPr>
          <w:rStyle w:val="TitleChar"/>
        </w:rPr>
        <w:t>Upheaval caused by the war on drugs facilitates the seizing of lands owned by indigenous populations.</w:t>
      </w:r>
      <w:r w:rsidRPr="00624B1A">
        <w:rPr>
          <w:rStyle w:val="TitleChar"/>
          <w:sz w:val="12"/>
          <w:u w:val="none"/>
        </w:rPr>
        <w:t>¶</w:t>
      </w:r>
      <w:r w:rsidRPr="00624B1A">
        <w:rPr>
          <w:rStyle w:val="TitleChar"/>
          <w:sz w:val="12"/>
        </w:rPr>
        <w:t xml:space="preserve"> </w:t>
      </w:r>
      <w:r w:rsidRPr="00624B1A">
        <w:rPr>
          <w:sz w:val="16"/>
        </w:rPr>
        <w:t>The South American Trading Block Mercosur and Leftist Alliance ALBA Cause Increased US Military and Intelligence Agency Concern Over the Southern Hemisphere</w:t>
      </w:r>
      <w:r w:rsidRPr="00624B1A">
        <w:rPr>
          <w:sz w:val="12"/>
        </w:rPr>
        <w:t>¶</w:t>
      </w:r>
      <w:r w:rsidRPr="00624B1A">
        <w:rPr>
          <w:sz w:val="16"/>
        </w:rPr>
        <w:t xml:space="preserve"> On July 31, 2012, according to The New York Times, the South American trading alliance Mercosur admitted Venezuela after a long contentious delay. Meanwhile, the Bolivarian Alliance for the Peoples of Our America (ALBA) continues to build a coalition of leftist governments in South America and the Caribbean. In response to this climate, </w:t>
      </w:r>
      <w:r w:rsidRPr="00D849A7">
        <w:rPr>
          <w:rStyle w:val="Emphasis"/>
        </w:rPr>
        <w:t xml:space="preserve">the US is building more bases in South America, using the drug war as an excuse </w:t>
      </w:r>
      <w:r w:rsidRPr="00624B1A">
        <w:rPr>
          <w:sz w:val="16"/>
        </w:rPr>
        <w:t>according to an article reposted in Truthout.</w:t>
      </w:r>
      <w:r w:rsidRPr="00624B1A">
        <w:rPr>
          <w:sz w:val="12"/>
        </w:rPr>
        <w:t>¶</w:t>
      </w:r>
      <w:r w:rsidRPr="00624B1A">
        <w:rPr>
          <w:sz w:val="16"/>
        </w:rPr>
        <w:t xml:space="preserve"> Representative of what gives deep capitalist anxiety to Washington, DC, and Ottawa is the Bolivian government's decision to nationalize mines owned by the </w:t>
      </w:r>
      <w:r w:rsidRPr="00624B1A">
        <w:rPr>
          <w:sz w:val="16"/>
        </w:rPr>
        <w:lastRenderedPageBreak/>
        <w:t>transnational corporation Glencore: "On June 22, the Bolivian government seized the company's Colquiri tin and zinc mine, south of the capital city of La Paz. Colquiri was the third Glencore operation to be nationalized by Bolivia in the last five years."</w:t>
      </w:r>
      <w:r w:rsidRPr="00624B1A">
        <w:rPr>
          <w:sz w:val="12"/>
        </w:rPr>
        <w:t>¶</w:t>
      </w:r>
      <w:r w:rsidRPr="00624B1A">
        <w:rPr>
          <w:sz w:val="16"/>
        </w:rPr>
        <w:t xml:space="preserve"> </w:t>
      </w:r>
      <w:proofErr w:type="gramStart"/>
      <w:r w:rsidRPr="00624B1A">
        <w:rPr>
          <w:sz w:val="16"/>
        </w:rPr>
        <w:t>That</w:t>
      </w:r>
      <w:proofErr w:type="gramEnd"/>
      <w:r w:rsidRPr="00624B1A">
        <w:rPr>
          <w:sz w:val="16"/>
        </w:rPr>
        <w:t xml:space="preserve"> is an example of why the US was quick to accept the "soft coup" impeachment (accomplished within 24 hours) of the populist President of Paraguay, Fernando Lugo. According to journalist Ben Dangl, the new pro-US government is open for business to transnational corporations including the allegedly environmentally unfriendly and exploitative Montreal-based mining company, Rio Tinto Alcan, and Monsanto, in a nation heavily dependent on soy and cotton crops that Monsanto will now likely be able to monopolize. This is music to the ears of the free-trade proponents in the US and Canada, the war on drugs </w:t>
      </w:r>
      <w:proofErr w:type="gramStart"/>
      <w:r w:rsidRPr="00624B1A">
        <w:rPr>
          <w:sz w:val="16"/>
        </w:rPr>
        <w:t>be</w:t>
      </w:r>
      <w:proofErr w:type="gramEnd"/>
      <w:r w:rsidRPr="00624B1A">
        <w:rPr>
          <w:sz w:val="16"/>
        </w:rPr>
        <w:t xml:space="preserve"> damned.</w:t>
      </w:r>
    </w:p>
    <w:p w:rsidR="001E3056" w:rsidRDefault="001E3056" w:rsidP="001E3056">
      <w:pPr>
        <w:pStyle w:val="Heading4"/>
      </w:pPr>
      <w:r>
        <w:t>The affirmative’s so called solution to the “war on drugs” is actually an excuse for the U.S. to militarize Latin America to benefit big corporations at the expensive of the greater population</w:t>
      </w:r>
    </w:p>
    <w:p w:rsidR="001E3056" w:rsidRPr="00BB5EF3" w:rsidRDefault="001E3056" w:rsidP="001E3056">
      <w:pPr>
        <w:rPr>
          <w:rStyle w:val="StyleStyleBold12pt"/>
        </w:rPr>
      </w:pPr>
      <w:r>
        <w:rPr>
          <w:rStyle w:val="StyleStyleBold12pt"/>
        </w:rPr>
        <w:t xml:space="preserve">Paley, Vancouver Media Co-op cofounder, 12 </w:t>
      </w:r>
      <w:r w:rsidRPr="00BB5EF3">
        <w:t>— [</w:t>
      </w:r>
      <w:r>
        <w:t xml:space="preserve">Dawn Paley, </w:t>
      </w:r>
      <w:r w:rsidRPr="00BB5EF3">
        <w:t>co-founder of the Vancouver Media Co-op</w:t>
      </w:r>
      <w:r>
        <w:t xml:space="preserve">, </w:t>
      </w:r>
      <w:r w:rsidRPr="00BB5EF3">
        <w:t>has a Masters in Journalism from UBC and a degree in Women's Studies from SFU</w:t>
      </w:r>
      <w:r>
        <w:t>, 2012 (“</w:t>
      </w:r>
      <w:r w:rsidRPr="00BB5EF3">
        <w:t>Drug War Capitalism</w:t>
      </w:r>
      <w:r>
        <w:t xml:space="preserve">: </w:t>
      </w:r>
      <w:r w:rsidRPr="00BB5EF3">
        <w:t>Militarization &amp; Economic Transformation in Colombia &amp; Mexico</w:t>
      </w:r>
      <w:r>
        <w:t xml:space="preserve">,” Analysis, June/August 2012, Available Online at </w:t>
      </w:r>
      <w:hyperlink r:id="rId19" w:history="1">
        <w:r>
          <w:rPr>
            <w:rStyle w:val="Hyperlink"/>
          </w:rPr>
          <w:t>http://www.solidarity-us.org/pdfs/Dawn.pdf</w:t>
        </w:r>
      </w:hyperlink>
      <w:r>
        <w:t>, accessed on July 4</w:t>
      </w:r>
      <w:r w:rsidRPr="00BB5EF3">
        <w:rPr>
          <w:vertAlign w:val="superscript"/>
        </w:rPr>
        <w:t>th</w:t>
      </w:r>
      <w:r>
        <w:t>, 2013)][SP]</w:t>
      </w:r>
    </w:p>
    <w:p w:rsidR="001E3056" w:rsidRPr="00F14EAD" w:rsidRDefault="001E3056" w:rsidP="001E3056">
      <w:pPr>
        <w:rPr>
          <w:sz w:val="16"/>
        </w:rPr>
      </w:pPr>
      <w:r w:rsidRPr="00F14EAD">
        <w:rPr>
          <w:sz w:val="16"/>
        </w:rPr>
        <w:t xml:space="preserve">Barely two months later, </w:t>
      </w:r>
      <w:proofErr w:type="gramStart"/>
      <w:r w:rsidRPr="00931248">
        <w:rPr>
          <w:rStyle w:val="TitleChar"/>
        </w:rPr>
        <w:t>Calderón</w:t>
      </w:r>
      <w:proofErr w:type="gramEnd"/>
      <w:r w:rsidRPr="00931248">
        <w:rPr>
          <w:rStyle w:val="TitleChar"/>
        </w:rPr>
        <w:t xml:space="preserve"> launched the war on drugs in Mexico</w:t>
      </w:r>
      <w:r w:rsidRPr="00F14EAD">
        <w:rPr>
          <w:sz w:val="16"/>
        </w:rPr>
        <w:t xml:space="preserve">. </w:t>
      </w:r>
      <w:r w:rsidRPr="00931248">
        <w:rPr>
          <w:rStyle w:val="TitleChar"/>
        </w:rPr>
        <w:t>The following year, the U.S. and Mexican governments announced the Mérida Initiative, described as “a package of U.S. counterdrug and anticrime assistance for Mexico and Central America.”</w:t>
      </w:r>
      <w:r w:rsidRPr="00F14EAD">
        <w:rPr>
          <w:sz w:val="16"/>
        </w:rPr>
        <w:t>(27) By the time it was signed by George W. Bush in 2008, Garza’s prodding about cracking down on narcos in order to boost business was forgotten. Instead, the primary justification for lawmakers endorsing the bill was to stem the flow of drugs to the United States</w:t>
      </w:r>
      <w:proofErr w:type="gramStart"/>
      <w:r w:rsidRPr="00F14EAD">
        <w:rPr>
          <w:sz w:val="16"/>
        </w:rPr>
        <w:t>.(</w:t>
      </w:r>
      <w:proofErr w:type="gramEnd"/>
      <w:r w:rsidRPr="00F14EAD">
        <w:rPr>
          <w:sz w:val="16"/>
        </w:rPr>
        <w:t>28)</w:t>
      </w:r>
      <w:r w:rsidRPr="00F14EAD">
        <w:rPr>
          <w:sz w:val="12"/>
        </w:rPr>
        <w:t>¶</w:t>
      </w:r>
      <w:r w:rsidRPr="00F14EAD">
        <w:rPr>
          <w:sz w:val="16"/>
        </w:rPr>
        <w:t xml:space="preserve"> Both the U.S. government and critics agree that the Mérida Initiative in Mexico and Central America is a refined iteration of Plan Colombia. “We know from the work that the United States has supported in Colombia and now in Mexico that good leadership, proactive investments, and committed partnerships can turn the tide,” Hillary Clinton lectured delegates to the Central America Security Conference in Guatemala City last summer.(29)</w:t>
      </w:r>
      <w:r w:rsidRPr="00F14EAD">
        <w:rPr>
          <w:sz w:val="12"/>
        </w:rPr>
        <w:t>¶</w:t>
      </w:r>
      <w:r w:rsidRPr="00F14EAD">
        <w:rPr>
          <w:sz w:val="16"/>
        </w:rPr>
        <w:t xml:space="preserve"> Total U.S. funding for the Mérida Initiative between 2008 and 2010 was $1.3 billion for Mexico, whose government matched the funds 13 to 1.(30) Mérida/Central America Regional Security Initiative funds flowing to Central America during the same period stood at $248 million, while the Merida/Caribbean Basin Security Initiative funds of $42 million went to Haiti and the Dominician Republic.(31)</w:t>
      </w:r>
      <w:r w:rsidRPr="00F14EAD">
        <w:rPr>
          <w:sz w:val="12"/>
        </w:rPr>
        <w:t>¶</w:t>
      </w:r>
      <w:r w:rsidRPr="00F14EAD">
        <w:rPr>
          <w:sz w:val="16"/>
        </w:rPr>
        <w:t xml:space="preserve"> </w:t>
      </w:r>
      <w:r w:rsidRPr="00931248">
        <w:rPr>
          <w:rStyle w:val="TitleChar"/>
        </w:rPr>
        <w:t>Merida’s “comprehensive strategy” includes funds for training police and soldiers to protect critical infrastructure, militarizing police and outfitting local security forces with U.S. equipment, transforming the Mexican judicial system to a U.S.-style oral trials system, modernizing the U.S.-Mexico border and promoting institutional building and economic reform.</w:t>
      </w:r>
      <w:r w:rsidRPr="00F14EAD">
        <w:rPr>
          <w:rStyle w:val="TitleChar"/>
          <w:sz w:val="12"/>
          <w:u w:val="none"/>
        </w:rPr>
        <w:t>¶</w:t>
      </w:r>
      <w:r w:rsidRPr="00F14EAD">
        <w:rPr>
          <w:rStyle w:val="TitleChar"/>
          <w:sz w:val="12"/>
        </w:rPr>
        <w:t xml:space="preserve"> </w:t>
      </w:r>
      <w:r w:rsidRPr="00F14EAD">
        <w:rPr>
          <w:sz w:val="16"/>
        </w:rPr>
        <w:t xml:space="preserve">One of USAID’s program goals is that the “Government of Mexico becomes more effective in curbing monopolies and eliminating anticompetitive practices.”(32) They focus on legislation related to telecommunications, banking and energy regulation. </w:t>
      </w:r>
      <w:r w:rsidRPr="00931248">
        <w:rPr>
          <w:rStyle w:val="TitleChar"/>
        </w:rPr>
        <w:t>Another important objective is to advocate a new regulatory regime and additional privatization, deregulation, and foreign direct investment in the transportation, financial, energy and telecommunications sectors</w:t>
      </w:r>
      <w:proofErr w:type="gramStart"/>
      <w:r w:rsidRPr="00931248">
        <w:rPr>
          <w:rStyle w:val="TitleChar"/>
        </w:rPr>
        <w:t>.(</w:t>
      </w:r>
      <w:proofErr w:type="gramEnd"/>
      <w:r w:rsidRPr="00F14EAD">
        <w:rPr>
          <w:sz w:val="16"/>
        </w:rPr>
        <w:t>33)</w:t>
      </w:r>
      <w:r w:rsidRPr="00F14EAD">
        <w:rPr>
          <w:sz w:val="12"/>
        </w:rPr>
        <w:t>¶</w:t>
      </w:r>
      <w:r w:rsidRPr="00F14EAD">
        <w:rPr>
          <w:sz w:val="16"/>
        </w:rPr>
        <w:t xml:space="preserve"> Pemex — along with the Federal Electricity Commission — is the crown jewel of the privatization effort. Many prominent Mexicans, including Enrique Peña Nieto, the Institutional Revolutionary Party (PRI) candidate and frontrunner in the 2012 presidential elections, have advocated its privatization. Some, like the head of the Mexican Stock Exchange, have proposed using as their model Colombia’s oil sector reform</w:t>
      </w:r>
      <w:proofErr w:type="gramStart"/>
      <w:r w:rsidRPr="00F14EAD">
        <w:rPr>
          <w:sz w:val="16"/>
        </w:rPr>
        <w:t>.(</w:t>
      </w:r>
      <w:proofErr w:type="gramEnd"/>
      <w:r w:rsidRPr="00F14EAD">
        <w:rPr>
          <w:sz w:val="16"/>
        </w:rPr>
        <w:t>34)</w:t>
      </w:r>
      <w:r w:rsidRPr="00F14EAD">
        <w:rPr>
          <w:sz w:val="12"/>
        </w:rPr>
        <w:t>¶</w:t>
      </w:r>
      <w:r w:rsidRPr="00F14EAD">
        <w:rPr>
          <w:sz w:val="16"/>
        </w:rPr>
        <w:t xml:space="preserve"> In a March 2012 presentation, a Bank of Mexico representative talked about the pending reform agenda for the country’s central bank. This includes improving the ease with which companies can do business in Mexico, removing “legal obstacles,” preventing labor flexibility, “strengthening the rule of law,” and consolidating macroeconomic policies.(35)</w:t>
      </w:r>
      <w:r w:rsidRPr="00F14EAD">
        <w:rPr>
          <w:sz w:val="12"/>
        </w:rPr>
        <w:t>¶</w:t>
      </w:r>
      <w:r w:rsidRPr="00F14EAD">
        <w:rPr>
          <w:sz w:val="16"/>
        </w:rPr>
        <w:t xml:space="preserve"> In 2008, before the financial crisis spread to Mexico, FDI reached $23.2 billion but fell the following year to $11.4 billion.(36) However FDI has rebounded and by 2011 stood at $19.43 billion, primarily in the manufacturing sector (44.1%) followed by financial services (18%) and mining (8%).(37) Recent announcements indicate that there will be a surge of new investment in auto and aerospace manufacturing in central Mexico.</w:t>
      </w:r>
      <w:r w:rsidRPr="00F14EAD">
        <w:rPr>
          <w:sz w:val="12"/>
        </w:rPr>
        <w:t>¶</w:t>
      </w:r>
      <w:r w:rsidRPr="00F14EAD">
        <w:rPr>
          <w:sz w:val="16"/>
        </w:rPr>
        <w:t xml:space="preserve"> </w:t>
      </w:r>
      <w:r w:rsidRPr="00931248">
        <w:rPr>
          <w:rStyle w:val="TitleChar"/>
        </w:rPr>
        <w:t>Mexico’s Finance Minister</w:t>
      </w:r>
      <w:r w:rsidRPr="00F14EAD">
        <w:rPr>
          <w:sz w:val="16"/>
        </w:rPr>
        <w:t xml:space="preserve"> Bruno Ferrari </w:t>
      </w:r>
      <w:r w:rsidRPr="00931248">
        <w:rPr>
          <w:rStyle w:val="TitleChar"/>
        </w:rPr>
        <w:t>told Bloomberg</w:t>
      </w:r>
      <w:r w:rsidRPr="00F14EAD">
        <w:rPr>
          <w:sz w:val="16"/>
        </w:rPr>
        <w:t xml:space="preserve"> in an English interview in August 2011 </w:t>
      </w:r>
      <w:r w:rsidRPr="00931248">
        <w:rPr>
          <w:rStyle w:val="TitleChar"/>
        </w:rPr>
        <w:t xml:space="preserve">that “Nowadays what we are seeing is that we are having a big fight against crime so that, as I said, [it] guarantees the future investments and the investments we are having right now </w:t>
      </w:r>
      <w:r w:rsidRPr="00F14EAD">
        <w:rPr>
          <w:sz w:val="16"/>
        </w:rPr>
        <w:t>because what we are seeing is that Mexico is fighting to prevail against crime.”(38)</w:t>
      </w:r>
      <w:r w:rsidRPr="00F14EAD">
        <w:rPr>
          <w:sz w:val="12"/>
        </w:rPr>
        <w:t>¶</w:t>
      </w:r>
      <w:r w:rsidRPr="00F14EAD">
        <w:rPr>
          <w:sz w:val="16"/>
        </w:rPr>
        <w:t xml:space="preserve"> </w:t>
      </w:r>
      <w:r w:rsidRPr="00931248">
        <w:rPr>
          <w:rStyle w:val="TitleChar"/>
        </w:rPr>
        <w:t>Ferrari’s statement is backed up by the experiences of the transnational business elite</w:t>
      </w:r>
      <w:r w:rsidRPr="00F14EAD">
        <w:rPr>
          <w:sz w:val="16"/>
        </w:rPr>
        <w:t>. According to a 2009 Business Week cover story,(39) attacks on foreign staff and factories have been rare in Juárez and other border towns along drug-trafficking routes, including Reynosa, Nuevo Laredo, and Tijuana.</w:t>
      </w:r>
      <w:r w:rsidRPr="00F14EAD">
        <w:rPr>
          <w:sz w:val="12"/>
        </w:rPr>
        <w:t>¶</w:t>
      </w:r>
      <w:r w:rsidRPr="00F14EAD">
        <w:rPr>
          <w:sz w:val="16"/>
        </w:rPr>
        <w:t xml:space="preserve"> </w:t>
      </w:r>
      <w:r w:rsidRPr="00931248">
        <w:rPr>
          <w:rStyle w:val="TitleChar"/>
        </w:rPr>
        <w:t>Police are already deployed with special instructions to care for transnational corporations.</w:t>
      </w:r>
      <w:r w:rsidRPr="00F14EAD">
        <w:rPr>
          <w:sz w:val="16"/>
        </w:rPr>
        <w:t xml:space="preserve"> Following the kidnapping of a corporate executive, the police suggested managers alter their work routines, leave Juárez by sundown, and stick to two key roads. Patrols were beefed up along these roads, “creating relatively safe corridors between the border and the industrial parks.”(40)</w:t>
      </w:r>
      <w:r w:rsidRPr="00F14EAD">
        <w:rPr>
          <w:sz w:val="12"/>
        </w:rPr>
        <w:t>¶</w:t>
      </w:r>
      <w:r w:rsidRPr="00F14EAD">
        <w:rPr>
          <w:sz w:val="16"/>
        </w:rPr>
        <w:t xml:space="preserve"> </w:t>
      </w:r>
      <w:proofErr w:type="gramStart"/>
      <w:r w:rsidRPr="00931248">
        <w:rPr>
          <w:rStyle w:val="TitleChar"/>
        </w:rPr>
        <w:t>Even</w:t>
      </w:r>
      <w:proofErr w:type="gramEnd"/>
      <w:r w:rsidRPr="00931248">
        <w:rPr>
          <w:rStyle w:val="TitleChar"/>
        </w:rPr>
        <w:t xml:space="preserve"> more important is another kind of security transnational corporations need</w:t>
      </w:r>
      <w:r w:rsidRPr="00F14EAD">
        <w:rPr>
          <w:sz w:val="16"/>
        </w:rPr>
        <w:t xml:space="preserve">. </w:t>
      </w:r>
      <w:r w:rsidRPr="00931248">
        <w:rPr>
          <w:rStyle w:val="TitleChar"/>
        </w:rPr>
        <w:t>As the director of the Economic Commission for Latin America and the Caribbean underscored, “What is important for an investor in regards to security has to do with legal security and country risk.</w:t>
      </w:r>
      <w:r w:rsidRPr="00F14EAD">
        <w:rPr>
          <w:sz w:val="16"/>
        </w:rPr>
        <w:t>”(41)</w:t>
      </w:r>
      <w:r w:rsidRPr="00F14EAD">
        <w:rPr>
          <w:sz w:val="12"/>
        </w:rPr>
        <w:t>¶</w:t>
      </w:r>
      <w:r w:rsidRPr="00F14EAD">
        <w:rPr>
          <w:sz w:val="16"/>
        </w:rPr>
        <w:t xml:space="preserve"> </w:t>
      </w:r>
      <w:proofErr w:type="gramStart"/>
      <w:r w:rsidRPr="00931248">
        <w:rPr>
          <w:rStyle w:val="TitleChar"/>
        </w:rPr>
        <w:t>This</w:t>
      </w:r>
      <w:proofErr w:type="gramEnd"/>
      <w:r w:rsidRPr="00931248">
        <w:rPr>
          <w:rStyle w:val="TitleChar"/>
        </w:rPr>
        <w:t xml:space="preserve"> </w:t>
      </w:r>
      <w:r w:rsidRPr="00931248">
        <w:rPr>
          <w:rStyle w:val="TitleChar"/>
        </w:rPr>
        <w:lastRenderedPageBreak/>
        <w:t xml:space="preserve">notion of “security” calls up the Colombia model: </w:t>
      </w:r>
      <w:r w:rsidRPr="00931248">
        <w:rPr>
          <w:rStyle w:val="Emphasis"/>
        </w:rPr>
        <w:t>paramilitarization in the service of capital</w:t>
      </w:r>
      <w:r w:rsidRPr="00931248">
        <w:rPr>
          <w:rStyle w:val="TitleChar"/>
        </w:rPr>
        <w:t>. This model includes the formation of paramilitary death squads, the displacement of civilian populations, and an increase in violence</w:t>
      </w:r>
      <w:r w:rsidRPr="00F14EAD">
        <w:rPr>
          <w:sz w:val="16"/>
        </w:rPr>
        <w:t>. In the commercial sector</w:t>
      </w:r>
      <w:r w:rsidRPr="00931248">
        <w:rPr>
          <w:rStyle w:val="TitleChar"/>
        </w:rPr>
        <w:t>, it is workers, small businesses and a sector of the local elite who are hit hardest by drug war policies.</w:t>
      </w:r>
      <w:r w:rsidRPr="00F14EAD">
        <w:rPr>
          <w:rStyle w:val="TitleChar"/>
          <w:sz w:val="12"/>
          <w:u w:val="none"/>
        </w:rPr>
        <w:t>¶</w:t>
      </w:r>
      <w:r w:rsidRPr="00F14EAD">
        <w:rPr>
          <w:rStyle w:val="TitleChar"/>
          <w:sz w:val="12"/>
        </w:rPr>
        <w:t xml:space="preserve"> </w:t>
      </w:r>
      <w:r w:rsidRPr="00F14EAD">
        <w:rPr>
          <w:sz w:val="16"/>
        </w:rPr>
        <w:t xml:space="preserve">Though these non-official aspects of the war on drugs are sometimes presented as damaging or threatening foreign direct investment, in fact </w:t>
      </w:r>
      <w:r w:rsidRPr="00931248">
        <w:rPr>
          <w:rStyle w:val="TitleChar"/>
        </w:rPr>
        <w:t>it is violence that controls workers and displaces land-based communities from territories of interest to transnational corporate expansion</w:t>
      </w:r>
      <w:r w:rsidRPr="00F14EAD">
        <w:rPr>
          <w:sz w:val="16"/>
        </w:rPr>
        <w:t>.</w:t>
      </w:r>
      <w:r w:rsidRPr="00F14EAD">
        <w:rPr>
          <w:sz w:val="12"/>
        </w:rPr>
        <w:t>¶</w:t>
      </w:r>
      <w:r w:rsidRPr="00F14EAD">
        <w:rPr>
          <w:sz w:val="16"/>
        </w:rPr>
        <w:t xml:space="preserve"> For generations, Indigenous and peasant communities in Colombia had defended their collective title to their lands, yet paramilitary groups effectively forced them to flee. This phenomenon is concisely described by David Maher and Andrew Thompson</w:t>
      </w:r>
      <w:proofErr w:type="gramStart"/>
      <w:r w:rsidRPr="00F14EAD">
        <w:rPr>
          <w:sz w:val="16"/>
        </w:rPr>
        <w:t>:</w:t>
      </w:r>
      <w:r w:rsidRPr="00F14EAD">
        <w:rPr>
          <w:sz w:val="12"/>
        </w:rPr>
        <w:t>¶</w:t>
      </w:r>
      <w:proofErr w:type="gramEnd"/>
      <w:r w:rsidRPr="00F14EAD">
        <w:rPr>
          <w:sz w:val="16"/>
        </w:rPr>
        <w:t xml:space="preserve"> "…</w:t>
      </w:r>
      <w:r w:rsidRPr="00BB5EF3">
        <w:rPr>
          <w:rStyle w:val="TitleChar"/>
        </w:rPr>
        <w:t>paramilitary forces continue to advance a process of capital accumulation through the forced displacement of communities in areas of economic importance</w:t>
      </w:r>
      <w:r w:rsidRPr="00F14EAD">
        <w:rPr>
          <w:sz w:val="16"/>
        </w:rPr>
        <w:t xml:space="preserve">. Large sections of Colombia’s citizenry continue to abandon their lands as they are forcibly displaced from their homes, </w:t>
      </w:r>
      <w:r w:rsidRPr="00BB5EF3">
        <w:rPr>
          <w:rStyle w:val="TitleChar"/>
        </w:rPr>
        <w:t xml:space="preserve">satisfying the voracious appetite of foreign (mainly U.S.) multinational corporations </w:t>
      </w:r>
      <w:r w:rsidRPr="00F14EAD">
        <w:rPr>
          <w:sz w:val="16"/>
        </w:rPr>
        <w:t xml:space="preserve">(MNCs) for Colombian territory </w:t>
      </w:r>
      <w:r w:rsidRPr="00BB5EF3">
        <w:rPr>
          <w:rStyle w:val="TitleChar"/>
        </w:rPr>
        <w:t>as the neo-liberal economic programme is further entrenched in Colombian society</w:t>
      </w:r>
      <w:r w:rsidRPr="00F14EAD">
        <w:rPr>
          <w:sz w:val="16"/>
        </w:rPr>
        <w:t>."</w:t>
      </w:r>
      <w:bookmarkStart w:id="4" w:name="R42"/>
      <w:r w:rsidRPr="00F14EAD">
        <w:rPr>
          <w:sz w:val="16"/>
        </w:rPr>
        <w:fldChar w:fldCharType="begin"/>
      </w:r>
      <w:r w:rsidRPr="00F14EAD">
        <w:rPr>
          <w:sz w:val="16"/>
        </w:rPr>
        <w:instrText xml:space="preserve"> HYPERLINK "http://www.solidarity-us.org/node/3652" \l "N42" </w:instrText>
      </w:r>
      <w:r w:rsidRPr="00F14EAD">
        <w:rPr>
          <w:sz w:val="16"/>
        </w:rPr>
        <w:fldChar w:fldCharType="separate"/>
      </w:r>
      <w:r w:rsidRPr="00F14EAD">
        <w:rPr>
          <w:rStyle w:val="Hyperlink"/>
          <w:sz w:val="16"/>
        </w:rPr>
        <w:t>(42</w:t>
      </w:r>
      <w:proofErr w:type="gramStart"/>
      <w:r w:rsidRPr="00F14EAD">
        <w:rPr>
          <w:rStyle w:val="Hyperlink"/>
          <w:sz w:val="16"/>
        </w:rPr>
        <w:t>)</w:t>
      </w:r>
      <w:proofErr w:type="gramEnd"/>
      <w:r w:rsidRPr="00F14EAD">
        <w:rPr>
          <w:sz w:val="16"/>
        </w:rPr>
        <w:fldChar w:fldCharType="end"/>
      </w:r>
      <w:bookmarkEnd w:id="4"/>
      <w:r w:rsidRPr="00F14EAD">
        <w:rPr>
          <w:sz w:val="12"/>
        </w:rPr>
        <w:t>¶</w:t>
      </w:r>
      <w:r w:rsidRPr="00F14EAD">
        <w:rPr>
          <w:sz w:val="16"/>
        </w:rPr>
        <w:t xml:space="preserve"> In 2001, paramilitaries were responsible for half of all forced displacements in Colombia. Guerrilla groups caused 20% of the cases, with paramilitaries and guerrillas together for another 22%.</w:t>
      </w:r>
      <w:bookmarkStart w:id="5" w:name="R43"/>
      <w:r w:rsidRPr="00F14EAD">
        <w:rPr>
          <w:sz w:val="16"/>
        </w:rPr>
        <w:fldChar w:fldCharType="begin"/>
      </w:r>
      <w:r w:rsidRPr="00F14EAD">
        <w:rPr>
          <w:sz w:val="16"/>
        </w:rPr>
        <w:instrText xml:space="preserve"> HYPERLINK "http://www.solidarity-us.org/node/3652" \l "N43" </w:instrText>
      </w:r>
      <w:r w:rsidRPr="00F14EAD">
        <w:rPr>
          <w:sz w:val="16"/>
        </w:rPr>
        <w:fldChar w:fldCharType="separate"/>
      </w:r>
      <w:r w:rsidRPr="00F14EAD">
        <w:rPr>
          <w:rStyle w:val="Hyperlink"/>
          <w:sz w:val="16"/>
        </w:rPr>
        <w:t>(43)</w:t>
      </w:r>
      <w:r w:rsidRPr="00F14EAD">
        <w:rPr>
          <w:sz w:val="16"/>
        </w:rPr>
        <w:fldChar w:fldCharType="end"/>
      </w:r>
      <w:bookmarkEnd w:id="5"/>
      <w:r w:rsidRPr="00F14EAD">
        <w:rPr>
          <w:sz w:val="16"/>
        </w:rPr>
        <w:t xml:space="preserve"> “Paramilitary groups not only bear the bulk of the responsibility, they are also more effective in instigating displacement.”</w:t>
      </w:r>
      <w:bookmarkStart w:id="6" w:name="R44"/>
      <w:r w:rsidRPr="00F14EAD">
        <w:rPr>
          <w:sz w:val="16"/>
        </w:rPr>
        <w:fldChar w:fldCharType="begin"/>
      </w:r>
      <w:r w:rsidRPr="00F14EAD">
        <w:rPr>
          <w:sz w:val="16"/>
        </w:rPr>
        <w:instrText xml:space="preserve"> HYPERLINK "http://www.solidarity-us.org/node/3652" \l "N44" </w:instrText>
      </w:r>
      <w:r w:rsidRPr="00F14EAD">
        <w:rPr>
          <w:sz w:val="16"/>
        </w:rPr>
        <w:fldChar w:fldCharType="separate"/>
      </w:r>
      <w:r w:rsidRPr="00F14EAD">
        <w:rPr>
          <w:rStyle w:val="Hyperlink"/>
          <w:sz w:val="16"/>
        </w:rPr>
        <w:t>(44)</w:t>
      </w:r>
      <w:r w:rsidRPr="00F14EAD">
        <w:rPr>
          <w:sz w:val="16"/>
        </w:rPr>
        <w:fldChar w:fldCharType="end"/>
      </w:r>
      <w:bookmarkEnd w:id="6"/>
      <w:r w:rsidRPr="00F14EAD">
        <w:rPr>
          <w:sz w:val="12"/>
        </w:rPr>
        <w:t>¶</w:t>
      </w:r>
      <w:r w:rsidRPr="00F14EAD">
        <w:rPr>
          <w:sz w:val="16"/>
        </w:rPr>
        <w:t xml:space="preserve"> In Colombia, </w:t>
      </w:r>
      <w:r w:rsidRPr="00BB5EF3">
        <w:rPr>
          <w:rStyle w:val="TitleChar"/>
        </w:rPr>
        <w:t>paramilitarization is also beneficial to transnational corporations wishing to dissuade labor organizing</w:t>
      </w:r>
      <w:r w:rsidRPr="00F14EAD">
        <w:rPr>
          <w:sz w:val="16"/>
        </w:rPr>
        <w:t>:</w:t>
      </w:r>
      <w:r w:rsidRPr="00F14EAD">
        <w:rPr>
          <w:sz w:val="12"/>
        </w:rPr>
        <w:t>¶</w:t>
      </w:r>
      <w:r w:rsidRPr="00F14EAD">
        <w:rPr>
          <w:sz w:val="16"/>
        </w:rPr>
        <w:t xml:space="preserve"> "As part of the protracted U.S.-supported counterinsurgency campaign, </w:t>
      </w:r>
      <w:r w:rsidRPr="00BB5EF3">
        <w:rPr>
          <w:rStyle w:val="TitleChar"/>
        </w:rPr>
        <w:t>paramilitary–state violence continues to systematically target civil groups, such as trade union organisations, which are considered a threat to the political and economic 'stability' conducive to the neo-liberal development</w:t>
      </w:r>
      <w:r w:rsidRPr="00F14EAD">
        <w:rPr>
          <w:sz w:val="16"/>
        </w:rPr>
        <w:t xml:space="preserve"> of Colombia. This has made Colombia very attractive to foreign investment as poor working conditions and low wages keep pro</w:t>
      </w:r>
      <w:proofErr w:type="gramStart"/>
      <w:r w:rsidRPr="00F14EAD">
        <w:rPr>
          <w:sz w:val="16"/>
        </w:rPr>
        <w:t>?t</w:t>
      </w:r>
      <w:proofErr w:type="gramEnd"/>
      <w:r w:rsidRPr="00F14EAD">
        <w:rPr>
          <w:sz w:val="16"/>
        </w:rPr>
        <w:t xml:space="preserve"> margins high."</w:t>
      </w:r>
      <w:bookmarkStart w:id="7" w:name="R45"/>
      <w:r w:rsidRPr="00F14EAD">
        <w:rPr>
          <w:sz w:val="16"/>
        </w:rPr>
        <w:fldChar w:fldCharType="begin"/>
      </w:r>
      <w:r w:rsidRPr="00F14EAD">
        <w:rPr>
          <w:sz w:val="16"/>
        </w:rPr>
        <w:instrText xml:space="preserve"> HYPERLINK "http://www.solidarity-us.org/node/3652" \l "N45" </w:instrText>
      </w:r>
      <w:r w:rsidRPr="00F14EAD">
        <w:rPr>
          <w:sz w:val="16"/>
        </w:rPr>
        <w:fldChar w:fldCharType="separate"/>
      </w:r>
      <w:r w:rsidRPr="00F14EAD">
        <w:rPr>
          <w:rStyle w:val="Hyperlink"/>
          <w:sz w:val="16"/>
        </w:rPr>
        <w:t>(45</w:t>
      </w:r>
      <w:proofErr w:type="gramStart"/>
      <w:r w:rsidRPr="00F14EAD">
        <w:rPr>
          <w:rStyle w:val="Hyperlink"/>
          <w:sz w:val="16"/>
        </w:rPr>
        <w:t>)</w:t>
      </w:r>
      <w:proofErr w:type="gramEnd"/>
      <w:r w:rsidRPr="00F14EAD">
        <w:rPr>
          <w:sz w:val="16"/>
        </w:rPr>
        <w:fldChar w:fldCharType="end"/>
      </w:r>
      <w:bookmarkEnd w:id="7"/>
      <w:r w:rsidRPr="00F14EAD">
        <w:rPr>
          <w:sz w:val="12"/>
        </w:rPr>
        <w:t>¶</w:t>
      </w:r>
      <w:r w:rsidRPr="00F14EAD">
        <w:rPr>
          <w:sz w:val="16"/>
        </w:rPr>
        <w:t xml:space="preserve"> </w:t>
      </w:r>
      <w:r w:rsidRPr="00BB5EF3">
        <w:rPr>
          <w:rStyle w:val="TitleChar"/>
        </w:rPr>
        <w:t xml:space="preserve">Well-documented cases </w:t>
      </w:r>
      <w:r w:rsidRPr="00F14EAD">
        <w:rPr>
          <w:sz w:val="16"/>
        </w:rPr>
        <w:t xml:space="preserve">of Chiquita Brands, Drummond mining corporation, and BP, the oil giant, </w:t>
      </w:r>
      <w:r w:rsidRPr="00BB5EF3">
        <w:rPr>
          <w:rStyle w:val="TitleChar"/>
        </w:rPr>
        <w:t>have traced the links between paramilitary groups and U.S. and transnational corporations.</w:t>
      </w:r>
      <w:bookmarkStart w:id="8" w:name="R46"/>
      <w:r w:rsidRPr="00F14EAD">
        <w:rPr>
          <w:sz w:val="16"/>
        </w:rPr>
        <w:fldChar w:fldCharType="begin"/>
      </w:r>
      <w:r w:rsidRPr="00F14EAD">
        <w:rPr>
          <w:sz w:val="16"/>
        </w:rPr>
        <w:instrText xml:space="preserve"> HYPERLINK "http://www.solidarity-us.org/node/3652" \l "N46" </w:instrText>
      </w:r>
      <w:r w:rsidRPr="00F14EAD">
        <w:rPr>
          <w:sz w:val="16"/>
        </w:rPr>
        <w:fldChar w:fldCharType="separate"/>
      </w:r>
      <w:r w:rsidRPr="00F14EAD">
        <w:rPr>
          <w:rStyle w:val="Hyperlink"/>
          <w:sz w:val="16"/>
        </w:rPr>
        <w:t>(46)</w:t>
      </w:r>
      <w:r w:rsidRPr="00F14EAD">
        <w:rPr>
          <w:sz w:val="16"/>
        </w:rPr>
        <w:fldChar w:fldCharType="end"/>
      </w:r>
      <w:bookmarkEnd w:id="8"/>
      <w:r w:rsidRPr="00F14EAD">
        <w:rPr>
          <w:sz w:val="16"/>
        </w:rPr>
        <w:t xml:space="preserve"> In March of 2007, representatives of Chiquita Brands pled guilty in a Washington, D.C. court to making payments to the Autodefensas Unidas de Colombia (AUC) paramilitaries.</w:t>
      </w:r>
      <w:bookmarkStart w:id="9" w:name="R47"/>
      <w:r w:rsidRPr="00F14EAD">
        <w:rPr>
          <w:sz w:val="16"/>
        </w:rPr>
        <w:fldChar w:fldCharType="begin"/>
      </w:r>
      <w:r w:rsidRPr="00F14EAD">
        <w:rPr>
          <w:sz w:val="16"/>
        </w:rPr>
        <w:instrText xml:space="preserve"> HYPERLINK "http://www.solidarity-us.org/node/3652" \l "N47" </w:instrText>
      </w:r>
      <w:r w:rsidRPr="00F14EAD">
        <w:rPr>
          <w:sz w:val="16"/>
        </w:rPr>
        <w:fldChar w:fldCharType="separate"/>
      </w:r>
      <w:r w:rsidRPr="00F14EAD">
        <w:rPr>
          <w:rStyle w:val="Hyperlink"/>
          <w:sz w:val="16"/>
        </w:rPr>
        <w:t>(47</w:t>
      </w:r>
      <w:proofErr w:type="gramStart"/>
      <w:r w:rsidRPr="00F14EAD">
        <w:rPr>
          <w:rStyle w:val="Hyperlink"/>
          <w:sz w:val="16"/>
        </w:rPr>
        <w:t>)</w:t>
      </w:r>
      <w:proofErr w:type="gramEnd"/>
      <w:r w:rsidRPr="00F14EAD">
        <w:rPr>
          <w:sz w:val="16"/>
        </w:rPr>
        <w:fldChar w:fldCharType="end"/>
      </w:r>
      <w:bookmarkEnd w:id="9"/>
      <w:r w:rsidRPr="00F14EAD">
        <w:rPr>
          <w:sz w:val="12"/>
        </w:rPr>
        <w:t>¶</w:t>
      </w:r>
      <w:r w:rsidRPr="00F14EAD">
        <w:rPr>
          <w:sz w:val="16"/>
        </w:rPr>
        <w:t xml:space="preserve"> “Chiquita made over 100 payments to the AUC amounting to over $1.7 million,” according to the U.S. Department of Justice. “Chiquita Brands paid blood money to terrorists like Carlos Castaño to protect its financial interests,” according to the law firm representing the victims.</w:t>
      </w:r>
    </w:p>
    <w:p w:rsidR="001E3056" w:rsidRDefault="001E3056" w:rsidP="001E3056"/>
    <w:p w:rsidR="001E3056" w:rsidRDefault="001E3056" w:rsidP="001E3056">
      <w:pPr>
        <w:pStyle w:val="Heading4"/>
      </w:pPr>
      <w:r>
        <w:t>The “War on Drugs” is an excuse for the U.S. to pursue its interests in Latin America — undermines local economies for large corporate groups</w:t>
      </w:r>
    </w:p>
    <w:p w:rsidR="001E3056" w:rsidRPr="00F02571" w:rsidRDefault="001E3056" w:rsidP="001E3056">
      <w:pPr>
        <w:rPr>
          <w:b/>
          <w:bCs/>
          <w:sz w:val="26"/>
        </w:rPr>
      </w:pPr>
      <w:r>
        <w:rPr>
          <w:rStyle w:val="StyleStyleBold12pt"/>
        </w:rPr>
        <w:t>Paley,</w:t>
      </w:r>
      <w:r w:rsidRPr="00320B32">
        <w:rPr>
          <w:rStyle w:val="StyleStyleBold12pt"/>
        </w:rPr>
        <w:t xml:space="preserve"> </w:t>
      </w:r>
      <w:r>
        <w:rPr>
          <w:rStyle w:val="StyleStyleBold12pt"/>
        </w:rPr>
        <w:t xml:space="preserve">Vancouver Media Co-op cofounder 12 </w:t>
      </w:r>
      <w:r w:rsidRPr="00BB5EF3">
        <w:t>— [</w:t>
      </w:r>
      <w:r>
        <w:t xml:space="preserve">Dawn Paley, </w:t>
      </w:r>
      <w:r w:rsidRPr="00BB5EF3">
        <w:t>co-founder of the Vancouver Media Co-op</w:t>
      </w:r>
      <w:r>
        <w:t xml:space="preserve">, </w:t>
      </w:r>
      <w:r w:rsidRPr="00BB5EF3">
        <w:t>has a Masters in Journalism from UBC and a degree in Women's Studies from SFU</w:t>
      </w:r>
      <w:r>
        <w:t>, 2012 (“</w:t>
      </w:r>
      <w:r w:rsidRPr="00BB5EF3">
        <w:t>Drug War Capitalism</w:t>
      </w:r>
      <w:r>
        <w:t xml:space="preserve">: </w:t>
      </w:r>
      <w:r w:rsidRPr="00BB5EF3">
        <w:t>Militarization &amp; Economic Transformation in Colombia &amp; Mexico</w:t>
      </w:r>
      <w:r>
        <w:t xml:space="preserve">,” Analysis, June/August 2012, Available Online at </w:t>
      </w:r>
      <w:hyperlink r:id="rId20" w:history="1">
        <w:r>
          <w:rPr>
            <w:rStyle w:val="Hyperlink"/>
          </w:rPr>
          <w:t>http://www.solidarity-us.org/pdfs/Dawn.pdf</w:t>
        </w:r>
      </w:hyperlink>
      <w:r>
        <w:t>, accessed on July 4</w:t>
      </w:r>
      <w:r w:rsidRPr="00BB5EF3">
        <w:rPr>
          <w:vertAlign w:val="superscript"/>
        </w:rPr>
        <w:t>th</w:t>
      </w:r>
      <w:r>
        <w:t>, 2013)][SP]</w:t>
      </w:r>
    </w:p>
    <w:p w:rsidR="001E3056" w:rsidRPr="00F02571" w:rsidRDefault="001E3056" w:rsidP="001E3056">
      <w:pPr>
        <w:rPr>
          <w:rStyle w:val="TitleChar"/>
        </w:rPr>
      </w:pPr>
      <w:r w:rsidRPr="00F02571">
        <w:rPr>
          <w:rStyle w:val="TitleChar"/>
        </w:rPr>
        <w:t>Direct collusion between U.S. and transnational corporations and paramilitaries is generally difficult to prove — and when evidence emerges it is not likely to be discovered quickly.</w:t>
      </w:r>
      <w:r w:rsidRPr="00F14EAD">
        <w:rPr>
          <w:rStyle w:val="TitleChar"/>
          <w:sz w:val="12"/>
          <w:u w:val="none"/>
        </w:rPr>
        <w:t>¶</w:t>
      </w:r>
      <w:r w:rsidRPr="00F14EAD">
        <w:rPr>
          <w:rStyle w:val="TitleChar"/>
          <w:sz w:val="12"/>
        </w:rPr>
        <w:t xml:space="preserve"> </w:t>
      </w:r>
      <w:proofErr w:type="gramStart"/>
      <w:r w:rsidRPr="00F02571">
        <w:rPr>
          <w:rStyle w:val="TitleChar"/>
        </w:rPr>
        <w:t>But</w:t>
      </w:r>
      <w:proofErr w:type="gramEnd"/>
      <w:r w:rsidRPr="00F02571">
        <w:rPr>
          <w:rStyle w:val="TitleChar"/>
        </w:rPr>
        <w:t xml:space="preserve"> already we know that a group of Texas companies are accused of colluding with the Zetas to illegally import stolen fuel</w:t>
      </w:r>
      <w:r w:rsidRPr="00F14EAD">
        <w:rPr>
          <w:sz w:val="16"/>
        </w:rPr>
        <w:t>.</w:t>
      </w:r>
      <w:bookmarkStart w:id="10" w:name="R48"/>
      <w:r w:rsidRPr="00F14EAD">
        <w:rPr>
          <w:sz w:val="16"/>
        </w:rPr>
        <w:fldChar w:fldCharType="begin"/>
      </w:r>
      <w:r w:rsidRPr="00F14EAD">
        <w:rPr>
          <w:sz w:val="16"/>
        </w:rPr>
        <w:instrText xml:space="preserve"> HYPERLINK "http://www.solidarity-us.org/node/3652" \l "N48" </w:instrText>
      </w:r>
      <w:r w:rsidRPr="00F14EAD">
        <w:rPr>
          <w:sz w:val="16"/>
        </w:rPr>
        <w:fldChar w:fldCharType="separate"/>
      </w:r>
      <w:r w:rsidRPr="00F14EAD">
        <w:rPr>
          <w:rStyle w:val="Hyperlink"/>
          <w:sz w:val="16"/>
        </w:rPr>
        <w:t>(48)</w:t>
      </w:r>
      <w:r w:rsidRPr="00F14EAD">
        <w:rPr>
          <w:sz w:val="16"/>
        </w:rPr>
        <w:fldChar w:fldCharType="end"/>
      </w:r>
      <w:bookmarkEnd w:id="10"/>
      <w:r w:rsidRPr="00F14EAD">
        <w:rPr>
          <w:sz w:val="16"/>
        </w:rPr>
        <w:t xml:space="preserve"> (The Zetas were the armed wing of the Gulf Cartel, which is active in northeast Mexico. The two groups split in 2010, and since then the Zetas have essentially become a narco-paramilitary group, though they are often referred to in the media as a drug cartel.)</w:t>
      </w:r>
      <w:r w:rsidRPr="00F14EAD">
        <w:rPr>
          <w:sz w:val="12"/>
        </w:rPr>
        <w:t>¶</w:t>
      </w:r>
      <w:r w:rsidRPr="00F14EAD">
        <w:rPr>
          <w:sz w:val="16"/>
        </w:rPr>
        <w:t xml:space="preserve"> “</w:t>
      </w:r>
      <w:r w:rsidRPr="00F02571">
        <w:rPr>
          <w:rStyle w:val="TitleChar"/>
        </w:rPr>
        <w:t>The Zetas are a paramilitary force</w:t>
      </w:r>
      <w:r w:rsidRPr="00F14EAD">
        <w:rPr>
          <w:sz w:val="16"/>
        </w:rPr>
        <w:t>,” Dr. William Robinson, author of A Theory of Global Capitalism, told me when I interviewed him last summer: “</w:t>
      </w:r>
      <w:r w:rsidRPr="00F02571">
        <w:rPr>
          <w:rStyle w:val="TitleChar"/>
        </w:rPr>
        <w:t>Basically it’s the creation of paramilitarism alongside formal militarization</w:t>
      </w:r>
      <w:r w:rsidRPr="00F14EAD">
        <w:rPr>
          <w:sz w:val="16"/>
        </w:rPr>
        <w:t>, which is a Colombian model.”</w:t>
      </w:r>
      <w:r w:rsidRPr="00F14EAD">
        <w:rPr>
          <w:sz w:val="12"/>
        </w:rPr>
        <w:t>¶</w:t>
      </w:r>
      <w:r w:rsidRPr="00F14EAD">
        <w:rPr>
          <w:sz w:val="16"/>
        </w:rPr>
        <w:t xml:space="preserve"> The Zetas are active in various parts of Mexico, particularly Tamaulipas, Nuevo Leon and Veracruz, and they are also blamed for massacres in the state of Jalisco and Petén, Guatemala. Although they are not the only paramilitary group in Mexico, they are the group that receives by far the most media attention.</w:t>
      </w:r>
      <w:r w:rsidRPr="00F14EAD">
        <w:rPr>
          <w:sz w:val="12"/>
        </w:rPr>
        <w:t>¶</w:t>
      </w:r>
      <w:r w:rsidRPr="00F14EAD">
        <w:rPr>
          <w:sz w:val="16"/>
        </w:rPr>
        <w:t xml:space="preserve"> “We need to keep in mind that Colombian President Santos, like [Guatemalan President Otto] Pérez Molina, wants to expand Plan Colombia, which doesn’t just mean strengthening the fight against narcotrafficking, but actually means converting it into a form of paramilitarism in order to generate a new kind of counterinsurgency, not against social movements, but against indigenous communities,” said Maximo Ba Tiul, a Mayan Poqomchi analyst and professor based in Guatemala.</w:t>
      </w:r>
      <w:r w:rsidRPr="00F14EAD">
        <w:rPr>
          <w:sz w:val="12"/>
        </w:rPr>
        <w:t>¶</w:t>
      </w:r>
      <w:r w:rsidRPr="00F14EAD">
        <w:rPr>
          <w:sz w:val="16"/>
        </w:rPr>
        <w:t xml:space="preserve"> While there is a hesitation on the part of journalists to link their coverage of the “drug war” with struggles around natural resources, there is a growing list of places where this theme — and the lessons from the U.S. war in Colombia — can be further explored.</w:t>
      </w:r>
      <w:r w:rsidRPr="00F14EAD">
        <w:rPr>
          <w:sz w:val="12"/>
        </w:rPr>
        <w:t>¶</w:t>
      </w:r>
      <w:r w:rsidRPr="00F14EAD">
        <w:rPr>
          <w:sz w:val="16"/>
        </w:rPr>
        <w:t xml:space="preserve"> • Residents of Ciudad Mier, a small community in Tamaulipas, left en masse because of paramilitary violence. The town sits on top of Mexico’s largest gas field, as does a large portion of the violence-ridden state.</w:t>
      </w:r>
      <w:r w:rsidRPr="00F14EAD">
        <w:rPr>
          <w:sz w:val="12"/>
        </w:rPr>
        <w:t>¶</w:t>
      </w:r>
      <w:r w:rsidRPr="00F14EAD">
        <w:rPr>
          <w:sz w:val="16"/>
        </w:rPr>
        <w:t xml:space="preserve"> • In the Juárez Valley, considered the most dangerous place in Mexico, killings and threats have forced many to leave, just as a new border crossing between </w:t>
      </w:r>
      <w:r w:rsidRPr="00F14EAD">
        <w:rPr>
          <w:sz w:val="16"/>
        </w:rPr>
        <w:lastRenderedPageBreak/>
        <w:t>the U.S. and Mexico is being constructed.</w:t>
      </w:r>
      <w:r w:rsidRPr="00F14EAD">
        <w:rPr>
          <w:sz w:val="12"/>
        </w:rPr>
        <w:t>¶</w:t>
      </w:r>
      <w:r w:rsidRPr="00F14EAD">
        <w:rPr>
          <w:sz w:val="16"/>
        </w:rPr>
        <w:t xml:space="preserve"> • In Santa Maria Ostula, a small Indigenous Nahuatl community in coastal Mexico, at least 28 people have been killed (and four others disappeared) by paramilitary and state violence since 2009. Their territory is in a mineral rich and strategically located area.</w:t>
      </w:r>
      <w:r w:rsidRPr="00F14EAD">
        <w:rPr>
          <w:sz w:val="12"/>
        </w:rPr>
        <w:t>¶</w:t>
      </w:r>
      <w:r w:rsidRPr="00F14EAD">
        <w:rPr>
          <w:sz w:val="16"/>
        </w:rPr>
        <w:t xml:space="preserve"> • In the Sierra Madre mountain range in northern Mexico, Canadian mining companies operate in areas where even government officials fear to enter because of the presence of armed narcotraffickers.</w:t>
      </w:r>
      <w:r w:rsidRPr="00F14EAD">
        <w:rPr>
          <w:sz w:val="12"/>
        </w:rPr>
        <w:t>¶</w:t>
      </w:r>
      <w:r w:rsidRPr="00F14EAD">
        <w:rPr>
          <w:sz w:val="16"/>
        </w:rPr>
        <w:t xml:space="preserve"> • In Petén, Guatemala, government officials militarized the area and declared a state of emergency because of the presence of Zetas that lasted eight months, ending in early 2012. Recent announcements indicate that a new oil rush is taking place in the same region.</w:t>
      </w:r>
      <w:r w:rsidRPr="00F14EAD">
        <w:rPr>
          <w:sz w:val="12"/>
        </w:rPr>
        <w:t>¶</w:t>
      </w:r>
      <w:r w:rsidRPr="00F14EAD">
        <w:rPr>
          <w:sz w:val="16"/>
        </w:rPr>
        <w:t xml:space="preserve"> </w:t>
      </w:r>
      <w:r w:rsidRPr="00F02571">
        <w:rPr>
          <w:rStyle w:val="TitleChar"/>
        </w:rPr>
        <w:t>Paramilitarization can also impact local, regional and even national capitalists connected to the domestic economy, forcing them to close their shops and businesses. This, in turn, opens up space for transnational corporations and investors to gain access to sectors of the economy previously dominated by local capitalists.</w:t>
      </w:r>
      <w:r w:rsidRPr="00F14EAD">
        <w:rPr>
          <w:rStyle w:val="TitleChar"/>
          <w:sz w:val="12"/>
          <w:u w:val="none"/>
        </w:rPr>
        <w:t>¶</w:t>
      </w:r>
      <w:r w:rsidRPr="00F14EAD">
        <w:rPr>
          <w:rStyle w:val="TitleChar"/>
          <w:sz w:val="12"/>
        </w:rPr>
        <w:t xml:space="preserve"> </w:t>
      </w:r>
      <w:r w:rsidRPr="00F14EAD">
        <w:rPr>
          <w:sz w:val="16"/>
        </w:rPr>
        <w:t>“The businesses that are most affected by the violence are the smallest and those that are located in the states of northern Mexico,” writes Guadalupe Correa Cabrera, a professor at the University of Texas in Brownsville. “</w:t>
      </w:r>
      <w:r w:rsidRPr="00F02571">
        <w:rPr>
          <w:rStyle w:val="TitleChar"/>
        </w:rPr>
        <w:t>The lack of security hurts small and medium producers, businesses and vendors to a larger degree, due to the fact that organized crime has ‘a higher ease of penetration with them than with the directors of large companies, which, in many cases, operate from outside the country.’</w:t>
      </w:r>
      <w:r w:rsidRPr="00F14EAD">
        <w:rPr>
          <w:sz w:val="16"/>
        </w:rPr>
        <w:t>”</w:t>
      </w:r>
      <w:bookmarkStart w:id="11" w:name="R49"/>
      <w:r w:rsidRPr="00F14EAD">
        <w:rPr>
          <w:sz w:val="16"/>
        </w:rPr>
        <w:fldChar w:fldCharType="begin"/>
      </w:r>
      <w:r w:rsidRPr="00F14EAD">
        <w:rPr>
          <w:sz w:val="16"/>
        </w:rPr>
        <w:instrText xml:space="preserve"> HYPERLINK "http://www.solidarity-us.org/node/3652" \l "N49" </w:instrText>
      </w:r>
      <w:r w:rsidRPr="00F14EAD">
        <w:rPr>
          <w:sz w:val="16"/>
        </w:rPr>
        <w:fldChar w:fldCharType="separate"/>
      </w:r>
      <w:r w:rsidRPr="00F14EAD">
        <w:rPr>
          <w:rStyle w:val="Hyperlink"/>
          <w:sz w:val="16"/>
        </w:rPr>
        <w:t>(49</w:t>
      </w:r>
      <w:proofErr w:type="gramStart"/>
      <w:r w:rsidRPr="00F14EAD">
        <w:rPr>
          <w:rStyle w:val="Hyperlink"/>
          <w:sz w:val="16"/>
        </w:rPr>
        <w:t>)</w:t>
      </w:r>
      <w:proofErr w:type="gramEnd"/>
      <w:r w:rsidRPr="00F14EAD">
        <w:rPr>
          <w:sz w:val="16"/>
        </w:rPr>
        <w:fldChar w:fldCharType="end"/>
      </w:r>
      <w:bookmarkEnd w:id="11"/>
      <w:r w:rsidRPr="00F14EAD">
        <w:rPr>
          <w:sz w:val="12"/>
        </w:rPr>
        <w:t>¶</w:t>
      </w:r>
      <w:r w:rsidRPr="00F14EAD">
        <w:rPr>
          <w:sz w:val="16"/>
        </w:rPr>
        <w:t xml:space="preserve"> According to COPARMEX, a Mexican business association, 160,000 businesses closed because of insecurity during 2011.</w:t>
      </w:r>
      <w:bookmarkStart w:id="12" w:name="R50"/>
      <w:r w:rsidRPr="00F14EAD">
        <w:rPr>
          <w:sz w:val="16"/>
        </w:rPr>
        <w:fldChar w:fldCharType="begin"/>
      </w:r>
      <w:r w:rsidRPr="00F14EAD">
        <w:rPr>
          <w:sz w:val="16"/>
        </w:rPr>
        <w:instrText xml:space="preserve"> HYPERLINK "http://www.solidarity-us.org/node/3652" \l "N50" </w:instrText>
      </w:r>
      <w:r w:rsidRPr="00F14EAD">
        <w:rPr>
          <w:sz w:val="16"/>
        </w:rPr>
        <w:fldChar w:fldCharType="separate"/>
      </w:r>
      <w:r w:rsidRPr="00F14EAD">
        <w:rPr>
          <w:rStyle w:val="Hyperlink"/>
          <w:sz w:val="16"/>
        </w:rPr>
        <w:t>(50)</w:t>
      </w:r>
      <w:r w:rsidRPr="00F14EAD">
        <w:rPr>
          <w:sz w:val="16"/>
        </w:rPr>
        <w:fldChar w:fldCharType="end"/>
      </w:r>
      <w:bookmarkEnd w:id="12"/>
      <w:r w:rsidRPr="00F14EAD">
        <w:rPr>
          <w:sz w:val="16"/>
        </w:rPr>
        <w:t xml:space="preserve"> “</w:t>
      </w:r>
      <w:r w:rsidRPr="00F02571">
        <w:rPr>
          <w:rStyle w:val="TitleChar"/>
        </w:rPr>
        <w:t>There is a reconversion of the economy taking place at the national level that is favoring [large companies], and it is making more [Mexicans] into employees instead of entrepreneurs</w:t>
      </w:r>
      <w:r w:rsidRPr="00F14EAD">
        <w:rPr>
          <w:sz w:val="16"/>
        </w:rPr>
        <w:t>,” said Correa Cabrera during a presentation in Baja California Sur in February.</w:t>
      </w:r>
      <w:r w:rsidRPr="00F14EAD">
        <w:rPr>
          <w:sz w:val="12"/>
        </w:rPr>
        <w:t>¶</w:t>
      </w:r>
      <w:r w:rsidRPr="00F14EAD">
        <w:rPr>
          <w:sz w:val="16"/>
        </w:rPr>
        <w:t xml:space="preserve"> Precedents in Colombia and ongoing events elsewhere suggest possible areas for deepening the research in order to better ascertain to what extent Mexico and Central America are being subjected to a model whereby as David Maher and Andrew Thomson report, </w:t>
      </w:r>
      <w:r w:rsidRPr="00F02571">
        <w:rPr>
          <w:rStyle w:val="TitleChar"/>
        </w:rPr>
        <w:t>paramilitary terror “…continues to be instrumental in the creation and maintenance of conditions, such as low labour costs and access to land, which are conducive to the expansion of the neo-liberal programme</w:t>
      </w:r>
      <w:r w:rsidRPr="00F14EAD">
        <w:rPr>
          <w:sz w:val="16"/>
        </w:rPr>
        <w:t>...”</w:t>
      </w:r>
      <w:bookmarkStart w:id="13" w:name="R51"/>
      <w:r w:rsidRPr="00F14EAD">
        <w:rPr>
          <w:sz w:val="16"/>
        </w:rPr>
        <w:fldChar w:fldCharType="begin"/>
      </w:r>
      <w:r w:rsidRPr="00F14EAD">
        <w:rPr>
          <w:sz w:val="16"/>
        </w:rPr>
        <w:instrText xml:space="preserve"> HYPERLINK "http://www.solidarity-us.org/node/3652" \l "N51" </w:instrText>
      </w:r>
      <w:r w:rsidRPr="00F14EAD">
        <w:rPr>
          <w:sz w:val="16"/>
        </w:rPr>
        <w:fldChar w:fldCharType="separate"/>
      </w:r>
      <w:r w:rsidRPr="00F14EAD">
        <w:rPr>
          <w:rStyle w:val="Hyperlink"/>
          <w:sz w:val="16"/>
        </w:rPr>
        <w:t>(51</w:t>
      </w:r>
      <w:proofErr w:type="gramStart"/>
      <w:r w:rsidRPr="00F14EAD">
        <w:rPr>
          <w:rStyle w:val="Hyperlink"/>
          <w:sz w:val="16"/>
        </w:rPr>
        <w:t>)</w:t>
      </w:r>
      <w:proofErr w:type="gramEnd"/>
      <w:r w:rsidRPr="00F14EAD">
        <w:rPr>
          <w:sz w:val="16"/>
        </w:rPr>
        <w:fldChar w:fldCharType="end"/>
      </w:r>
      <w:bookmarkEnd w:id="13"/>
      <w:r w:rsidRPr="00F14EAD">
        <w:rPr>
          <w:sz w:val="12"/>
        </w:rPr>
        <w:t>¶</w:t>
      </w:r>
      <w:r w:rsidRPr="00F14EAD">
        <w:rPr>
          <w:sz w:val="16"/>
        </w:rPr>
        <w:t xml:space="preserve"> </w:t>
      </w:r>
      <w:r w:rsidRPr="00F02571">
        <w:rPr>
          <w:rStyle w:val="TitleChar"/>
        </w:rPr>
        <w:t>Increased study and research of the new economic policies encouraged through U.S. anti-narcotics policy could help reveal the full extent of the economic transformation that has been initiated in Mexico and Central America.</w:t>
      </w:r>
      <w:r w:rsidRPr="00F14EAD">
        <w:rPr>
          <w:rStyle w:val="TitleChar"/>
          <w:sz w:val="12"/>
          <w:u w:val="none"/>
        </w:rPr>
        <w:t>¶</w:t>
      </w:r>
      <w:r w:rsidRPr="00F14EAD">
        <w:rPr>
          <w:rStyle w:val="TitleChar"/>
          <w:sz w:val="12"/>
        </w:rPr>
        <w:t xml:space="preserve"> </w:t>
      </w:r>
      <w:r w:rsidRPr="00F14EAD">
        <w:rPr>
          <w:sz w:val="16"/>
        </w:rPr>
        <w:t>Upcoming elections in Mexico promise no relief from the horror and violence of the war, which will most likely carry on for at least another six years. “All the presidential hopefuls propose to continue or intensify the war against the gangsters,” reads a recent piece in The Economist.</w:t>
      </w:r>
      <w:bookmarkStart w:id="14" w:name="R52"/>
      <w:r w:rsidRPr="00F14EAD">
        <w:rPr>
          <w:sz w:val="16"/>
        </w:rPr>
        <w:fldChar w:fldCharType="begin"/>
      </w:r>
      <w:r w:rsidRPr="00F14EAD">
        <w:rPr>
          <w:sz w:val="16"/>
        </w:rPr>
        <w:instrText xml:space="preserve"> HYPERLINK "http://www.solidarity-us.org/node/3652" \l "N52" </w:instrText>
      </w:r>
      <w:r w:rsidRPr="00F14EAD">
        <w:rPr>
          <w:sz w:val="16"/>
        </w:rPr>
        <w:fldChar w:fldCharType="separate"/>
      </w:r>
      <w:r w:rsidRPr="00F14EAD">
        <w:rPr>
          <w:rStyle w:val="Hyperlink"/>
          <w:sz w:val="16"/>
        </w:rPr>
        <w:t>(52</w:t>
      </w:r>
      <w:proofErr w:type="gramStart"/>
      <w:r w:rsidRPr="00F14EAD">
        <w:rPr>
          <w:rStyle w:val="Hyperlink"/>
          <w:sz w:val="16"/>
        </w:rPr>
        <w:t>)</w:t>
      </w:r>
      <w:proofErr w:type="gramEnd"/>
      <w:r w:rsidRPr="00F14EAD">
        <w:rPr>
          <w:sz w:val="16"/>
        </w:rPr>
        <w:fldChar w:fldCharType="end"/>
      </w:r>
      <w:bookmarkEnd w:id="14"/>
      <w:r w:rsidRPr="00F14EAD">
        <w:rPr>
          <w:sz w:val="12"/>
        </w:rPr>
        <w:t>¶</w:t>
      </w:r>
      <w:r w:rsidRPr="00F14EAD">
        <w:rPr>
          <w:sz w:val="16"/>
        </w:rPr>
        <w:t xml:space="preserve"> Without a better understanding, discussions about </w:t>
      </w:r>
      <w:r w:rsidRPr="00F02571">
        <w:rPr>
          <w:rStyle w:val="TitleChar"/>
        </w:rPr>
        <w:t>the war in Mexico could remain contained within the rhetoric of drug prohibition versus liberalization. This kind of debate is wholly inaccurate as a means of denouncing and mobilizing resistance to a “war on drugs” that may be better understood as being about increased social and territorial control over lands and people, in the interest of capitalist expansion.</w:t>
      </w:r>
    </w:p>
    <w:p w:rsidR="001E3056" w:rsidRPr="00931248" w:rsidRDefault="001E3056" w:rsidP="001E3056"/>
    <w:p w:rsidR="001E3056" w:rsidRDefault="001E3056" w:rsidP="001E3056">
      <w:pPr>
        <w:pStyle w:val="Heading4"/>
        <w:rPr>
          <w:rStyle w:val="TitleChar"/>
          <w:sz w:val="28"/>
          <w:u w:val="none"/>
        </w:rPr>
      </w:pPr>
      <w:r>
        <w:t xml:space="preserve">The affirmative’s War on Drugs represses </w:t>
      </w:r>
      <w:r w:rsidRPr="007D26EE">
        <w:t xml:space="preserve">coalitions necessary for radical economic </w:t>
      </w:r>
      <w:r>
        <w:t>revolution</w:t>
      </w:r>
      <w:r>
        <w:rPr>
          <w:rStyle w:val="TitleChar"/>
          <w:sz w:val="28"/>
          <w:u w:val="none"/>
        </w:rPr>
        <w:t xml:space="preserve"> </w:t>
      </w:r>
    </w:p>
    <w:p w:rsidR="001E3056" w:rsidRDefault="001E3056" w:rsidP="001E3056">
      <w:r w:rsidRPr="00D10F71">
        <w:rPr>
          <w:rStyle w:val="StyleStyleBold12pt"/>
        </w:rPr>
        <w:t xml:space="preserve">A World to Win </w:t>
      </w:r>
      <w:r>
        <w:rPr>
          <w:rStyle w:val="StyleStyleBold12pt"/>
        </w:rPr>
        <w:t xml:space="preserve">12 </w:t>
      </w:r>
      <w:r w:rsidRPr="00D10F71">
        <w:t>— [A World to Win News Service is</w:t>
      </w:r>
      <w:r>
        <w:t xml:space="preserve"> </w:t>
      </w:r>
      <w:r w:rsidRPr="00D10F71">
        <w:t>a political and theoretical review inspired by the foundation of the Revolutionary Internationalist Movement</w:t>
      </w:r>
      <w:r>
        <w:t>, 2012 (“</w:t>
      </w:r>
      <w:r w:rsidRPr="00D10F71">
        <w:t>Mexico's drug wars and the deep crisis of capitalism</w:t>
      </w:r>
      <w:r>
        <w:t xml:space="preserve">,” </w:t>
      </w:r>
      <w:r w:rsidRPr="00D10F71">
        <w:t>A World to Win News Service</w:t>
      </w:r>
      <w:r>
        <w:t xml:space="preserve">, International, 5-3-12, Available Online at </w:t>
      </w:r>
      <w:hyperlink r:id="rId21" w:history="1">
        <w:r w:rsidRPr="009562ED">
          <w:rPr>
            <w:rStyle w:val="Hyperlink"/>
          </w:rPr>
          <w:t>http://kasamaproject.org/revolutionary-strategy/3999-31mexico-s-drug-wars-and-the-deep-crisis-of-capitalism</w:t>
        </w:r>
      </w:hyperlink>
      <w:r>
        <w:t>, Accessed on July 2, 2013)][SP]</w:t>
      </w:r>
    </w:p>
    <w:p w:rsidR="001E3056" w:rsidRPr="00F14EAD" w:rsidRDefault="001E3056" w:rsidP="001E3056">
      <w:pPr>
        <w:rPr>
          <w:sz w:val="16"/>
        </w:rPr>
      </w:pPr>
      <w:r w:rsidRPr="007D26EE">
        <w:rPr>
          <w:rStyle w:val="TitleChar"/>
        </w:rPr>
        <w:t xml:space="preserve">There is a crisis of the state, and the war against the narcotics gangs is both a product and cause of this crisis. The divisions and fractures within the power structure are intertwined with the clashes between the drug cartels that different parts of the state are allied with, undermining the state’s ability to defend the system’s overall interests. The government’s reactionary “war on drugs” aims to reinforce the state’s control over drug trafficking in alliance with certain drug cartels, reinforce the weakened reactionary state, and carry out a “preventative counter-insurgency” against the people, </w:t>
      </w:r>
      <w:r w:rsidRPr="007D26EE">
        <w:rPr>
          <w:rStyle w:val="Emphasis"/>
        </w:rPr>
        <w:t>repressing the people to try and prevent them from rising up in the future.</w:t>
      </w:r>
      <w:r w:rsidRPr="00F14EAD">
        <w:rPr>
          <w:rStyle w:val="Emphasis"/>
          <w:b w:val="0"/>
          <w:sz w:val="12"/>
          <w:u w:val="none"/>
        </w:rPr>
        <w:t>¶</w:t>
      </w:r>
      <w:r w:rsidRPr="00F14EAD">
        <w:rPr>
          <w:rStyle w:val="Emphasis"/>
          <w:sz w:val="12"/>
        </w:rPr>
        <w:t xml:space="preserve"> </w:t>
      </w:r>
      <w:r w:rsidRPr="007D26EE">
        <w:rPr>
          <w:rStyle w:val="TitleChar"/>
        </w:rPr>
        <w:t xml:space="preserve">The state and the corporatist political system </w:t>
      </w:r>
      <w:r w:rsidRPr="00F14EAD">
        <w:rPr>
          <w:sz w:val="16"/>
        </w:rPr>
        <w:t xml:space="preserve">presided over by the Party of the Institutional Revolution (PRI) and its predecessors that </w:t>
      </w:r>
      <w:r w:rsidRPr="007D26EE">
        <w:rPr>
          <w:rStyle w:val="TitleChar"/>
        </w:rPr>
        <w:t>had succeeded in maintaining a certain suffocating, repressive and deadly “stability” for several decades fell into a crisis rooted in the economic and social transformations in the world and in Mexico</w:t>
      </w:r>
      <w:r w:rsidRPr="00F14EAD">
        <w:rPr>
          <w:sz w:val="16"/>
        </w:rPr>
        <w:t xml:space="preserve"> [marked by splits in the ruling class, the end of the "PRI-government", the dismantling of state enterprises and the emergence of rival reactionary parties, and repeated social upheavals, starting with the 1994 indigenous peasant uprising in Chiapas].</w:t>
      </w:r>
      <w:r w:rsidRPr="00F14EAD">
        <w:rPr>
          <w:sz w:val="12"/>
        </w:rPr>
        <w:t>¶</w:t>
      </w:r>
      <w:r w:rsidRPr="00F14EAD">
        <w:rPr>
          <w:sz w:val="16"/>
        </w:rPr>
        <w:t xml:space="preserve"> In this context, drug trafficking, together with extortion, kidnapping and relateud criminal activities have contributed to the fragmentation of the power structure. The expansion of organized </w:t>
      </w:r>
      <w:r w:rsidRPr="00F14EAD">
        <w:rPr>
          <w:sz w:val="16"/>
        </w:rPr>
        <w:lastRenderedPageBreak/>
        <w:t>crime has been simultaneously a cause and product of this weakening of the state. The crisis of the political system was intensified by more popular rebellions and the acute electoral crisis of 2006 [when there was widespread popular anger that the governing PAN stole the election from the rival PRD], leading to a new level of militarization of the government and society.</w:t>
      </w:r>
      <w:r w:rsidRPr="00F14EAD">
        <w:rPr>
          <w:sz w:val="12"/>
        </w:rPr>
        <w:t>¶</w:t>
      </w:r>
      <w:r w:rsidRPr="00F14EAD">
        <w:rPr>
          <w:sz w:val="16"/>
        </w:rPr>
        <w:t xml:space="preserve"> Elaborate government and U.S. claims about drug cartels and routes</w:t>
      </w:r>
      <w:r w:rsidRPr="00F14EAD">
        <w:rPr>
          <w:sz w:val="12"/>
        </w:rPr>
        <w:t>¶</w:t>
      </w:r>
      <w:r w:rsidRPr="00F14EAD">
        <w:rPr>
          <w:sz w:val="16"/>
        </w:rPr>
        <w:t xml:space="preserve"> </w:t>
      </w:r>
      <w:r w:rsidRPr="007D26EE">
        <w:rPr>
          <w:rStyle w:val="TitleChar"/>
        </w:rPr>
        <w:t>The current crisis and decomposition of the state has reached a point where it is very difficult to distinguish between the attempts by the central power structure to reaffirm the authority of the state in alliance with one or another drug cartel, and the simple conflicts between different state institutions and levels allied with different drug gangs</w:t>
      </w:r>
      <w:r w:rsidRPr="00F14EAD">
        <w:rPr>
          <w:sz w:val="16"/>
        </w:rPr>
        <w:t xml:space="preserve">, or under their control, in competition for the merchandise and trafficking routes. Under the administration of Vincente Fox [2000-2006], the federal government protected the Sinaloa and Juarez drug cartels and hit at their competition, the Tijuana and Gulf cartels. In general, </w:t>
      </w:r>
      <w:r w:rsidRPr="007D26EE">
        <w:rPr>
          <w:rStyle w:val="TitleChar"/>
        </w:rPr>
        <w:t>the U.S. government and its so-called “anti-drug” agency,</w:t>
      </w:r>
      <w:r w:rsidRPr="00F14EAD">
        <w:rPr>
          <w:sz w:val="16"/>
        </w:rPr>
        <w:t xml:space="preserve"> the DEA, were in agreement with this approach and </w:t>
      </w:r>
      <w:r w:rsidRPr="007D26EE">
        <w:rPr>
          <w:rStyle w:val="TitleChar"/>
        </w:rPr>
        <w:t>played a decisive role in the operations</w:t>
      </w:r>
      <w:r w:rsidRPr="00F14EAD">
        <w:rPr>
          <w:sz w:val="16"/>
        </w:rPr>
        <w:t>, although they were not always happy with the way the plans were carried out.</w:t>
      </w:r>
      <w:r w:rsidRPr="00F14EAD">
        <w:rPr>
          <w:sz w:val="12"/>
        </w:rPr>
        <w:t>¶</w:t>
      </w:r>
      <w:r w:rsidRPr="00F14EAD">
        <w:rPr>
          <w:sz w:val="16"/>
        </w:rPr>
        <w:t xml:space="preserve"> </w:t>
      </w:r>
      <w:r w:rsidRPr="007D26EE">
        <w:rPr>
          <w:rStyle w:val="TitleChar"/>
        </w:rPr>
        <w:t>This is how the governments of Mexico and the United States tried to impose order on the drug markets and bring down the level of violence. I</w:t>
      </w:r>
      <w:r w:rsidRPr="00F14EAD">
        <w:rPr>
          <w:sz w:val="16"/>
        </w:rPr>
        <w:t>n the resulting battle, federal police fought municipal police in what was in reality a competition between the Sinaloa cartel (with the support of federal troops) and the Gulf cartel (which mobilized the local police under its command) for control of the “plaza”. Today there is still no “order”.</w:t>
      </w:r>
      <w:r w:rsidRPr="00F14EAD">
        <w:rPr>
          <w:sz w:val="12"/>
        </w:rPr>
        <w:t>¶</w:t>
      </w:r>
      <w:r w:rsidRPr="00F14EAD">
        <w:rPr>
          <w:sz w:val="16"/>
        </w:rPr>
        <w:t xml:space="preserve"> The current government of Felipe Calderon has continued supporting the Sinaloa cartel headed by “El Chapo” Guzman in an attempt to “impose order”. Very few of the 53,000 people arrested during 2003-2010 have belonged to the Sinaloa cartel. But the alliances among the drug gangs have shifted. One of the emerging cartels, La Linea, is mainly made up of local and federal police and Mexican army members. The authorities claimed that “El Chapo” escaped from prison in 2001, but really the federal government decided to let him go, and to ally with him to unite various drug lords in what was called The Federation, as part of a plan to establish a certain order, cooperation and mutual benefit sharing.</w:t>
      </w:r>
      <w:r w:rsidRPr="00F14EAD">
        <w:rPr>
          <w:sz w:val="12"/>
        </w:rPr>
        <w:t>¶</w:t>
      </w:r>
      <w:r w:rsidRPr="00F14EAD">
        <w:rPr>
          <w:sz w:val="16"/>
        </w:rPr>
        <w:t xml:space="preserve"> </w:t>
      </w:r>
      <w:r w:rsidRPr="00D10F71">
        <w:rPr>
          <w:rStyle w:val="Emphasis"/>
        </w:rPr>
        <w:t>Today organized crime has become an international big business</w:t>
      </w:r>
      <w:r w:rsidRPr="00F14EAD">
        <w:rPr>
          <w:sz w:val="16"/>
        </w:rPr>
        <w:t xml:space="preserve">. Although its illegality gives it certain particular characteristics, </w:t>
      </w:r>
      <w:r w:rsidRPr="00D10F71">
        <w:rPr>
          <w:rStyle w:val="TitleChar"/>
        </w:rPr>
        <w:t>in essence the drug trafficking organizations function like any other capitalist enterprise</w:t>
      </w:r>
      <w:r w:rsidRPr="00F14EAD">
        <w:rPr>
          <w:sz w:val="16"/>
        </w:rPr>
        <w:t xml:space="preserve">. </w:t>
      </w:r>
      <w:r w:rsidRPr="00D10F71">
        <w:rPr>
          <w:rStyle w:val="TitleChar"/>
        </w:rPr>
        <w:t>They have to compete with other organizations for control of various markets and if they don’t win in this competition they will disappear.</w:t>
      </w:r>
      <w:r w:rsidRPr="00F14EAD">
        <w:rPr>
          <w:sz w:val="16"/>
        </w:rPr>
        <w:t xml:space="preserve"> Although drugs and other illegal activities are the foundation of their fortunes, </w:t>
      </w:r>
      <w:r w:rsidRPr="00D10F71">
        <w:rPr>
          <w:rStyle w:val="TitleChar"/>
        </w:rPr>
        <w:t>the main drug lords also have major legal investments in shopping centres, hospitals, farms and other enterprises.</w:t>
      </w:r>
      <w:r w:rsidRPr="00F14EAD">
        <w:rPr>
          <w:rStyle w:val="TitleChar"/>
          <w:sz w:val="12"/>
          <w:u w:val="none"/>
        </w:rPr>
        <w:t>¶</w:t>
      </w:r>
      <w:r w:rsidRPr="00F14EAD">
        <w:rPr>
          <w:rStyle w:val="TitleChar"/>
          <w:sz w:val="12"/>
        </w:rPr>
        <w:t xml:space="preserve"> </w:t>
      </w:r>
      <w:proofErr w:type="gramStart"/>
      <w:r w:rsidRPr="00D10F71">
        <w:rPr>
          <w:rStyle w:val="TitleChar"/>
        </w:rPr>
        <w:t>The</w:t>
      </w:r>
      <w:proofErr w:type="gramEnd"/>
      <w:r w:rsidRPr="00D10F71">
        <w:rPr>
          <w:rStyle w:val="TitleChar"/>
        </w:rPr>
        <w:t xml:space="preserve"> illegal capitalists partner with legal ones and try to legalize part of their capital. And the legal capitalists in turn try to partner with the drug traffickers. “Businessmen approach us because they want to use our money to make more money.” </w:t>
      </w:r>
      <w:r w:rsidRPr="00F14EAD">
        <w:rPr>
          <w:sz w:val="16"/>
        </w:rPr>
        <w:t>For example, money laundering is a big business for the Mexican banking system, which is controlled by foreign capital for the most part. [One big-shot drug lord] happily deposited millions of dollars in cash through his “personal banker” at Citbank, one of the world’s most powerful financial institutions and now the owner of Banamex [Mexico's second-largest bank].</w:t>
      </w:r>
      <w:r w:rsidRPr="00F14EAD">
        <w:rPr>
          <w:sz w:val="12"/>
        </w:rPr>
        <w:t>¶</w:t>
      </w:r>
      <w:r w:rsidRPr="00F14EAD">
        <w:rPr>
          <w:sz w:val="16"/>
        </w:rPr>
        <w:t xml:space="preserve"> In the past, during the 1970s, large-scale drug cartels did not yet exist and [various government agencies and service branches took charge of the different aspects of the drug trade. It was under control.] In the 1980s the CIA opened up the U.S. drug market in exchange for the drug lords financing the “Contras” [organized by the CIA to overthrow the Sandinista government in Nicaragua].</w:t>
      </w:r>
      <w:r w:rsidRPr="00F14EAD">
        <w:rPr>
          <w:sz w:val="12"/>
        </w:rPr>
        <w:t>¶</w:t>
      </w:r>
      <w:r w:rsidRPr="00F14EAD">
        <w:rPr>
          <w:sz w:val="16"/>
        </w:rPr>
        <w:t xml:space="preserve"> </w:t>
      </w:r>
      <w:r w:rsidRPr="00D10F71">
        <w:rPr>
          <w:rStyle w:val="TitleChar"/>
        </w:rPr>
        <w:t>The problem today is not just the consumption of drugs, but the enormous profitability of their production and distribution for “illegal” and “legal” capitalists.</w:t>
      </w:r>
      <w:r w:rsidRPr="00F14EAD">
        <w:rPr>
          <w:sz w:val="16"/>
        </w:rPr>
        <w:t xml:space="preserve"> </w:t>
      </w:r>
      <w:r w:rsidRPr="00D10F71">
        <w:rPr>
          <w:rStyle w:val="TitleChar"/>
        </w:rPr>
        <w:t xml:space="preserve">At the same time, the structural crisis that makes it impossible for 60 percent of the working people to find a job in the formal economy and leaves many youth with no future and no hope makes it a “rational” choice for a broad section of the people to become petty drug dealers or killers for a drug gang. </w:t>
      </w:r>
      <w:r w:rsidRPr="00F14EAD">
        <w:rPr>
          <w:sz w:val="16"/>
        </w:rPr>
        <w:t xml:space="preserve">And although increased consumption is not the main factor driving the drug trade, poverty, the tearing of the “social fabric”, </w:t>
      </w:r>
      <w:r w:rsidRPr="00D10F71">
        <w:rPr>
          <w:rStyle w:val="TitleChar"/>
        </w:rPr>
        <w:t>the atomization of society and other factors accelerated by imperialist globalization in recent decades make conditions even more propitious for many people to see drugs as a way to gain an illusory and temporary relief from the madness of the “modern” capitalist world.</w:t>
      </w:r>
      <w:r w:rsidRPr="00F14EAD">
        <w:rPr>
          <w:rStyle w:val="TitleChar"/>
          <w:sz w:val="12"/>
          <w:u w:val="none"/>
        </w:rPr>
        <w:t>¶</w:t>
      </w:r>
      <w:r w:rsidRPr="00F14EAD">
        <w:rPr>
          <w:rStyle w:val="TitleChar"/>
          <w:sz w:val="12"/>
        </w:rPr>
        <w:t xml:space="preserve"> </w:t>
      </w:r>
      <w:r w:rsidRPr="00D10F71">
        <w:rPr>
          <w:rStyle w:val="TitleChar"/>
        </w:rPr>
        <w:t>The economic and social bases underlying the huge leap in drug trafficking, and the crisis of the capitalist-imperialist system</w:t>
      </w:r>
      <w:r w:rsidRPr="00F14EAD">
        <w:rPr>
          <w:sz w:val="16"/>
        </w:rPr>
        <w:t xml:space="preserve"> that began in 2008-09 </w:t>
      </w:r>
      <w:r w:rsidRPr="00D10F71">
        <w:rPr>
          <w:rStyle w:val="TitleChar"/>
        </w:rPr>
        <w:t>that has yet to end has exacerbated all these factors even more.</w:t>
      </w:r>
      <w:r w:rsidRPr="00F14EAD">
        <w:rPr>
          <w:sz w:val="16"/>
        </w:rPr>
        <w:t xml:space="preserve"> Other particularly important factors for Mexico are changes in the routes taken by the transport of drugs, which have made Mexico’s location next door to the U.S. especially important. While the actions of the U.S. and Colombian governments have done nothing to reduce the production and exportation of cocaine, they have influenced a shift in the drug circuits and the relative weight of the Colombian and Mexican cartels.</w:t>
      </w:r>
      <w:r w:rsidRPr="00F14EAD">
        <w:rPr>
          <w:sz w:val="12"/>
        </w:rPr>
        <w:t>¶</w:t>
      </w:r>
      <w:r w:rsidRPr="00F14EAD">
        <w:rPr>
          <w:sz w:val="16"/>
        </w:rPr>
        <w:t xml:space="preserve"> In short, </w:t>
      </w:r>
      <w:r w:rsidRPr="00D10F71">
        <w:rPr>
          <w:rStyle w:val="TitleChar"/>
        </w:rPr>
        <w:t>drug trafficking and its current boom are part and product of the dynamics of the capitalist-imperialist economy as well as the policies and measures applied by the governments that represent this system</w:t>
      </w:r>
      <w:r w:rsidRPr="00F14EAD">
        <w:rPr>
          <w:sz w:val="16"/>
        </w:rPr>
        <w:t xml:space="preserve">. </w:t>
      </w:r>
      <w:r w:rsidRPr="00D10F71">
        <w:rPr>
          <w:rStyle w:val="TitleChar"/>
        </w:rPr>
        <w:t xml:space="preserve">The ultra-high-profit rate of the drug trade has made it both an “entrance ticket” to wealth for new sectors of illegal capitalists and a “competitive advantage” and solution for the problems of profitability being experienced by major sections of legal capitalists. Drug addiction, the prostitution of women and children, people kidnapped and forced to work as slaves on drug plantations, people killed or incapacitated when their organs are taken to be sold – this is the </w:t>
      </w:r>
      <w:r w:rsidRPr="00D10F71">
        <w:rPr>
          <w:rStyle w:val="TitleChar"/>
        </w:rPr>
        <w:lastRenderedPageBreak/>
        <w:t>sordid reality of the capitalist globalization lauded as “modernity”.</w:t>
      </w:r>
      <w:r w:rsidRPr="00F14EAD">
        <w:rPr>
          <w:rStyle w:val="TitleChar"/>
          <w:sz w:val="12"/>
          <w:u w:val="none"/>
        </w:rPr>
        <w:t>¶</w:t>
      </w:r>
      <w:r w:rsidRPr="00F14EAD">
        <w:rPr>
          <w:rStyle w:val="TitleChar"/>
          <w:sz w:val="12"/>
        </w:rPr>
        <w:t xml:space="preserve"> </w:t>
      </w:r>
      <w:r w:rsidRPr="00D10F71">
        <w:rPr>
          <w:rStyle w:val="Emphasis"/>
        </w:rPr>
        <w:t>Drug trafficking is a product of this system</w:t>
      </w:r>
      <w:r w:rsidRPr="00F14EAD">
        <w:rPr>
          <w:sz w:val="16"/>
        </w:rPr>
        <w:t>, but the ruling classes do not have it under control. The fracturing of Mexican government institutions and the increasing intervention of the U.S. government and its army and police agencies are consequences of the basic contradictions of this system and the measures taken by the U.S. and Mexican government, which instead of solving problems aggravate them or create new ones.</w:t>
      </w:r>
    </w:p>
    <w:p w:rsidR="001E3056" w:rsidRDefault="001E3056" w:rsidP="001E3056">
      <w:pPr>
        <w:pStyle w:val="Heading4"/>
      </w:pPr>
      <w:r>
        <w:t>Capitalism is the root cause of Mexico’s drug war</w:t>
      </w:r>
    </w:p>
    <w:p w:rsidR="001E3056" w:rsidRPr="00F00608" w:rsidRDefault="001E3056" w:rsidP="001E3056">
      <w:pPr>
        <w:rPr>
          <w:rStyle w:val="StyleStyleBold12pt"/>
          <w:b w:val="0"/>
          <w:bCs w:val="0"/>
          <w:sz w:val="16"/>
        </w:rPr>
      </w:pPr>
      <w:r>
        <w:rPr>
          <w:rStyle w:val="StyleStyleBold12pt"/>
        </w:rPr>
        <w:t xml:space="preserve">Vulliamy, </w:t>
      </w:r>
      <w:r w:rsidRPr="00F00608">
        <w:rPr>
          <w:rStyle w:val="StyleStyleBold12pt"/>
        </w:rPr>
        <w:t>Guardian and Observer</w:t>
      </w:r>
      <w:r>
        <w:rPr>
          <w:rStyle w:val="StyleStyleBold12pt"/>
        </w:rPr>
        <w:t xml:space="preserve"> writer, 11 </w:t>
      </w:r>
      <w:r w:rsidRPr="00F00608">
        <w:t>—</w:t>
      </w:r>
      <w:r w:rsidRPr="00F14EAD">
        <w:rPr>
          <w:sz w:val="16"/>
        </w:rPr>
        <w:t xml:space="preserve"> [Ed Vulliamy, writer for the Guardian and Observer, Foreign Reporter of the Year in 1993 and 1997, educated at the independent University College School, won Ryszard Kapuściński award for his work on the Drug War, 2011 (“The Drug War Is the Inevitable Result of Capitalism Gone Mad; Ciudad Juarez Is All of Our Futures,” The Guardian, Drug Trade, 6-20-11, Available Online at </w:t>
      </w:r>
      <w:hyperlink r:id="rId22" w:history="1">
        <w:r w:rsidRPr="00F14EAD">
          <w:rPr>
            <w:rStyle w:val="Hyperlink"/>
            <w:sz w:val="16"/>
          </w:rPr>
          <w:t>http://www.guardian.co.uk/commentisfree/2011/jun/20/war-capitalism-mexico-drug-cartels</w:t>
        </w:r>
      </w:hyperlink>
      <w:r w:rsidRPr="00F14EAD">
        <w:rPr>
          <w:sz w:val="16"/>
        </w:rPr>
        <w:t>, Accessed on July 2, 2013)][SP]</w:t>
      </w:r>
    </w:p>
    <w:p w:rsidR="001E3056" w:rsidRPr="00F14EAD" w:rsidRDefault="001E3056" w:rsidP="001E3056">
      <w:pPr>
        <w:rPr>
          <w:sz w:val="16"/>
        </w:rPr>
      </w:pPr>
      <w:r w:rsidRPr="00F14EAD">
        <w:rPr>
          <w:sz w:val="16"/>
        </w:rPr>
        <w:t>War, as I came to report it, was something fought between people with causes, however crazy or honourable: like between the American and British occupiers of Iraq and the insurgents who opposed them. Then I stumbled across Mexico's drug war – which has claimed nearly 40,000 lives, mostly civilians – and all the rules changed. This is warfare for the 21st century, and another creature altogether.</w:t>
      </w:r>
      <w:r w:rsidRPr="00F14EAD">
        <w:rPr>
          <w:sz w:val="12"/>
        </w:rPr>
        <w:t>¶</w:t>
      </w:r>
      <w:r w:rsidRPr="00F14EAD">
        <w:rPr>
          <w:sz w:val="16"/>
        </w:rPr>
        <w:t xml:space="preserve"> </w:t>
      </w:r>
      <w:r w:rsidRPr="00F00608">
        <w:rPr>
          <w:rStyle w:val="TitleChar"/>
        </w:rPr>
        <w:t>Mexico's war is inextricable from everyday life. In</w:t>
      </w:r>
      <w:r w:rsidRPr="00F14EAD">
        <w:rPr>
          <w:sz w:val="16"/>
        </w:rPr>
        <w:t xml:space="preserve"> Ciudad Juarez, </w:t>
      </w:r>
      <w:r w:rsidRPr="00F00608">
        <w:rPr>
          <w:rStyle w:val="TitleChar"/>
        </w:rPr>
        <w:t>the most murderous city in the world, street markets and malls remain open</w:t>
      </w:r>
      <w:r w:rsidRPr="00F14EAD">
        <w:rPr>
          <w:sz w:val="16"/>
        </w:rPr>
        <w:t>; Sarah Brightman sang a concert there recently. When I was back there last month, people had reappeared at night to eat dinner and socialise, out of devil-may-care recklessness and exhaustion with years of self-imposed curfew. Before, there had been an eerie quiet at night, now there is an even eerier semblance of normality – punctuated by gunfire.</w:t>
      </w:r>
      <w:r w:rsidRPr="00F14EAD">
        <w:rPr>
          <w:sz w:val="12"/>
        </w:rPr>
        <w:t>¶</w:t>
      </w:r>
      <w:r w:rsidRPr="00F14EAD">
        <w:rPr>
          <w:sz w:val="16"/>
        </w:rPr>
        <w:t xml:space="preserve"> </w:t>
      </w:r>
      <w:proofErr w:type="gramStart"/>
      <w:r w:rsidRPr="00F00608">
        <w:rPr>
          <w:rStyle w:val="TitleChar"/>
        </w:rPr>
        <w:t>On</w:t>
      </w:r>
      <w:proofErr w:type="gramEnd"/>
      <w:r w:rsidRPr="00F00608">
        <w:rPr>
          <w:rStyle w:val="TitleChar"/>
        </w:rPr>
        <w:t xml:space="preserve"> the surface, the combatants have the veneer of a cause: control of smuggling routes into the US. But even if this were the full explanation, the cause of drugs places Mexico's war firmly in our new postideological, postmoral, postpolitical world. The only causes are profits from the chemicals that get America and Europe high.</w:t>
      </w:r>
      <w:r w:rsidRPr="00F14EAD">
        <w:rPr>
          <w:rStyle w:val="TitleChar"/>
          <w:sz w:val="12"/>
          <w:u w:val="none"/>
        </w:rPr>
        <w:t>¶</w:t>
      </w:r>
      <w:r w:rsidRPr="00F14EAD">
        <w:rPr>
          <w:rStyle w:val="TitleChar"/>
          <w:sz w:val="12"/>
        </w:rPr>
        <w:t xml:space="preserve"> </w:t>
      </w:r>
      <w:r w:rsidRPr="00F14EAD">
        <w:rPr>
          <w:sz w:val="16"/>
        </w:rPr>
        <w:t>Interestingly, in a highly politicised society there is no rightwing or Mussolinian "law and order" mass movement against the cartels, or any significant leftwing or union opposition. The grassroots movement against the postpolitical cartel warriors, the National Movement for Peace, is famously led by the poet Javier Sicilia, who organised a week-long peace march after the murder of his son in the spring. This very male war is opposed by women, in the workplaces and barrios, and in the home.</w:t>
      </w:r>
      <w:r w:rsidRPr="00F14EAD">
        <w:rPr>
          <w:sz w:val="12"/>
        </w:rPr>
        <w:t>¶</w:t>
      </w:r>
      <w:r w:rsidRPr="00F14EAD">
        <w:rPr>
          <w:sz w:val="16"/>
        </w:rPr>
        <w:t xml:space="preserve"> </w:t>
      </w:r>
      <w:proofErr w:type="gramStart"/>
      <w:r w:rsidRPr="00F00608">
        <w:rPr>
          <w:rStyle w:val="TitleChar"/>
        </w:rPr>
        <w:t>But</w:t>
      </w:r>
      <w:proofErr w:type="gramEnd"/>
      <w:r w:rsidRPr="00F00608">
        <w:rPr>
          <w:rStyle w:val="TitleChar"/>
        </w:rPr>
        <w:t xml:space="preserve"> this is not just a war between narco-cartels. Juarez has imploded into a state of criminal anarchy – the cartels, acting like any corporation, have outsourced violence to gangs affiliated or unaffiliated with them, who compete for tenders with corrupt police officers.</w:t>
      </w:r>
      <w:r w:rsidRPr="00F14EAD">
        <w:rPr>
          <w:sz w:val="16"/>
        </w:rPr>
        <w:t xml:space="preserve"> The army plays its own mercurial role. "</w:t>
      </w:r>
      <w:r w:rsidRPr="00F00608">
        <w:rPr>
          <w:rStyle w:val="TitleChar"/>
        </w:rPr>
        <w:t>Cartel war" does not explain the story my friend</w:t>
      </w:r>
      <w:r w:rsidRPr="00F14EAD">
        <w:rPr>
          <w:sz w:val="16"/>
        </w:rPr>
        <w:t>, and Juarez journalist, Sandra Rodriguez told me over dinner last month: about two children who killed their parents "because", they explained to her, "</w:t>
      </w:r>
      <w:proofErr w:type="gramStart"/>
      <w:r w:rsidRPr="00F14EAD">
        <w:rPr>
          <w:sz w:val="16"/>
        </w:rPr>
        <w:t>they</w:t>
      </w:r>
      <w:proofErr w:type="gramEnd"/>
      <w:r w:rsidRPr="00F14EAD">
        <w:rPr>
          <w:sz w:val="16"/>
        </w:rPr>
        <w:t xml:space="preserve"> could". </w:t>
      </w:r>
      <w:r w:rsidRPr="00F00608">
        <w:rPr>
          <w:rStyle w:val="TitleChar"/>
        </w:rPr>
        <w:t>The culture of impunity</w:t>
      </w:r>
      <w:r w:rsidRPr="00F14EAD">
        <w:rPr>
          <w:sz w:val="16"/>
        </w:rPr>
        <w:t xml:space="preserve">, she said, "goes from boys like that right to the top – the whole city </w:t>
      </w:r>
      <w:r w:rsidRPr="00574498">
        <w:rPr>
          <w:rStyle w:val="TitleChar"/>
        </w:rPr>
        <w:t>is a criminal enterprise</w:t>
      </w:r>
      <w:r w:rsidRPr="00F14EAD">
        <w:rPr>
          <w:sz w:val="16"/>
        </w:rPr>
        <w:t>".</w:t>
      </w:r>
      <w:r w:rsidRPr="00F14EAD">
        <w:rPr>
          <w:sz w:val="12"/>
        </w:rPr>
        <w:t>¶</w:t>
      </w:r>
      <w:r w:rsidRPr="00F14EAD">
        <w:rPr>
          <w:sz w:val="16"/>
        </w:rPr>
        <w:t xml:space="preserve"> </w:t>
      </w:r>
      <w:proofErr w:type="gramStart"/>
      <w:r w:rsidRPr="00574498">
        <w:rPr>
          <w:rStyle w:val="TitleChar"/>
        </w:rPr>
        <w:t>Not</w:t>
      </w:r>
      <w:proofErr w:type="gramEnd"/>
      <w:r w:rsidRPr="00574498">
        <w:rPr>
          <w:rStyle w:val="TitleChar"/>
        </w:rPr>
        <w:t xml:space="preserve"> by coincidence, Juarez is also </w:t>
      </w:r>
      <w:r w:rsidRPr="00574498">
        <w:rPr>
          <w:rStyle w:val="Emphasis"/>
        </w:rPr>
        <w:t>a model for the capitalist economy</w:t>
      </w:r>
      <w:r w:rsidRPr="00574498">
        <w:rPr>
          <w:rStyle w:val="TitleChar"/>
        </w:rPr>
        <w:t xml:space="preserve">. Recruits for the drug war come from </w:t>
      </w:r>
      <w:r w:rsidRPr="00F14EAD">
        <w:rPr>
          <w:sz w:val="16"/>
        </w:rPr>
        <w:t xml:space="preserve">the vast, sprawling maquiladora – </w:t>
      </w:r>
      <w:r w:rsidRPr="00574498">
        <w:rPr>
          <w:rStyle w:val="TitleChar"/>
        </w:rPr>
        <w:t>bonded assembly plants where, for rock-bottom wages, workers make the goods that fill America's supermarket shelves or become America's automobiles, imported duty-free. Now, the corporations can do it cheaper in Asia, casually shedding their Mexican workers, and Juarez has become a teeming recruitment pool for the cartels and killers. It is a city that follows religiously the philosophy of a free market.</w:t>
      </w:r>
      <w:r w:rsidRPr="00F14EAD">
        <w:rPr>
          <w:rStyle w:val="TitleChar"/>
          <w:sz w:val="12"/>
          <w:u w:val="none"/>
        </w:rPr>
        <w:t>¶</w:t>
      </w:r>
      <w:r w:rsidRPr="00F14EAD">
        <w:rPr>
          <w:rStyle w:val="TitleChar"/>
          <w:sz w:val="12"/>
        </w:rPr>
        <w:t xml:space="preserve"> </w:t>
      </w:r>
      <w:r w:rsidRPr="00F14EAD">
        <w:rPr>
          <w:sz w:val="16"/>
        </w:rPr>
        <w:t>"</w:t>
      </w:r>
      <w:r w:rsidRPr="00574498">
        <w:rPr>
          <w:rStyle w:val="TitleChar"/>
        </w:rPr>
        <w:t>It's a city based on markets and on trash</w:t>
      </w:r>
      <w:r w:rsidRPr="00F14EAD">
        <w:rPr>
          <w:sz w:val="16"/>
        </w:rPr>
        <w:t xml:space="preserve">," says Julián Cardona, a photographer who has chronicled the implosion. </w:t>
      </w:r>
      <w:r w:rsidRPr="00574498">
        <w:rPr>
          <w:rStyle w:val="TitleChar"/>
        </w:rPr>
        <w:t>"Killing and drug addiction are activities in the economy, and the economy is based on what happens when you treat people like trash</w:t>
      </w:r>
      <w:r w:rsidRPr="00F14EAD">
        <w:rPr>
          <w:sz w:val="16"/>
        </w:rPr>
        <w:t xml:space="preserve">." </w:t>
      </w:r>
      <w:proofErr w:type="gramStart"/>
      <w:r w:rsidRPr="00F14EAD">
        <w:rPr>
          <w:sz w:val="16"/>
        </w:rPr>
        <w:t>Very much, then, a war for the 21st century.</w:t>
      </w:r>
      <w:proofErr w:type="gramEnd"/>
      <w:r w:rsidRPr="00F14EAD">
        <w:rPr>
          <w:sz w:val="16"/>
        </w:rPr>
        <w:t xml:space="preserve"> Cardona told me how many times he had been asked for his view on the Javier Sicilia peace march: "I replied: 'How can you march against the market?'"</w:t>
      </w:r>
      <w:r w:rsidRPr="00F14EAD">
        <w:rPr>
          <w:sz w:val="12"/>
        </w:rPr>
        <w:t>¶</w:t>
      </w:r>
      <w:r w:rsidRPr="00F14EAD">
        <w:rPr>
          <w:sz w:val="16"/>
        </w:rPr>
        <w:t xml:space="preserve"> </w:t>
      </w:r>
      <w:r w:rsidRPr="00574498">
        <w:rPr>
          <w:rStyle w:val="TitleChar"/>
        </w:rPr>
        <w:t xml:space="preserve">Mexico's war does not only belong to the postpolitical, postmoral world. It belongs to the world of belligerent hyper-materialism, in which the only ideology left – which the leaders of "legitimate" politics, business and banking preach by example – is greed. </w:t>
      </w:r>
      <w:r w:rsidRPr="00F14EAD">
        <w:rPr>
          <w:sz w:val="16"/>
        </w:rPr>
        <w:t>A very brave man called Mario Trevino lives in the city of Reynosa, which is in the grip of the Gulf cartel. He said of the killers and cartels: "They are revolting people who do what they do because they cannot be seen to wear the same label T-shirt as they wore last year, they must wear another brand, and more expensive." It can't be that banal, I objected, but he pleaded with me not to underestimate these considerations. The thing that really makes Mexico's war a different war, and of our time, is that it is about, in the end, nothing.</w:t>
      </w:r>
      <w:r w:rsidRPr="00F14EAD">
        <w:rPr>
          <w:sz w:val="12"/>
        </w:rPr>
        <w:t>¶</w:t>
      </w:r>
      <w:r w:rsidRPr="00F14EAD">
        <w:rPr>
          <w:sz w:val="16"/>
        </w:rPr>
        <w:t xml:space="preserve"> </w:t>
      </w:r>
      <w:proofErr w:type="gramStart"/>
      <w:r w:rsidRPr="00F14EAD">
        <w:rPr>
          <w:sz w:val="16"/>
        </w:rPr>
        <w:t>It</w:t>
      </w:r>
      <w:proofErr w:type="gramEnd"/>
      <w:r w:rsidRPr="00F14EAD">
        <w:rPr>
          <w:sz w:val="16"/>
        </w:rPr>
        <w:t xml:space="preserve"> certainly belongs to the cacophony of the era of digital communication. The killers post their atrocities on YouTube with relish, commanding a vast viewing public; they are busy across thickets of internet hot-sites and the narco-blogosphere. Journalists find it hard that while even people as crazy as Osama bin Laden will talk to the media – they feel they have a message to get across – the narco-cartels have no interest in talking at all. They control the message, they are democratic the postmodern way.</w:t>
      </w:r>
      <w:r w:rsidRPr="00F14EAD">
        <w:rPr>
          <w:sz w:val="12"/>
        </w:rPr>
        <w:t>¶</w:t>
      </w:r>
      <w:r w:rsidRPr="00F14EAD">
        <w:rPr>
          <w:sz w:val="16"/>
        </w:rPr>
        <w:t xml:space="preserve"> People often ask: why the savagery of Mexico's war? It is infamous for such inventive perversions as sewing one victim's flayed face to a soccer ball or hanging decapitated corpses from bridges by the ankles; and innovative torture, such as dipping people into vats of acid so that their limbs evaporate while doctors keep the victim conscious.</w:t>
      </w:r>
      <w:r w:rsidRPr="00F14EAD">
        <w:rPr>
          <w:sz w:val="12"/>
        </w:rPr>
        <w:t>¶</w:t>
      </w:r>
      <w:r w:rsidRPr="00F14EAD">
        <w:rPr>
          <w:sz w:val="16"/>
        </w:rPr>
        <w:t xml:space="preserve"> I answer tentatively that I think </w:t>
      </w:r>
      <w:r w:rsidRPr="00574498">
        <w:rPr>
          <w:rStyle w:val="TitleChar"/>
        </w:rPr>
        <w:t xml:space="preserve">there is a correlation between the causelessness of Mexico's war and the savagery. The cruelty is in and of the nihilism, the </w:t>
      </w:r>
      <w:r w:rsidRPr="00574498">
        <w:rPr>
          <w:rStyle w:val="TitleChar"/>
        </w:rPr>
        <w:lastRenderedPageBreak/>
        <w:t>greed for violence reflects the greed for brands, and becomes a brand in itself.</w:t>
      </w:r>
      <w:r w:rsidRPr="00F14EAD">
        <w:rPr>
          <w:rStyle w:val="TitleChar"/>
          <w:sz w:val="12"/>
          <w:u w:val="none"/>
        </w:rPr>
        <w:t>¶</w:t>
      </w:r>
      <w:r w:rsidRPr="00F14EAD">
        <w:rPr>
          <w:rStyle w:val="TitleChar"/>
          <w:sz w:val="12"/>
        </w:rPr>
        <w:t xml:space="preserve"> </w:t>
      </w:r>
      <w:r w:rsidRPr="00F14EAD">
        <w:rPr>
          <w:sz w:val="16"/>
        </w:rPr>
        <w:t xml:space="preserve">People also ask: what can be done? </w:t>
      </w:r>
      <w:r w:rsidRPr="00574498">
        <w:rPr>
          <w:rStyle w:val="TitleChar"/>
        </w:rPr>
        <w:t>There is endless debate over military tactics, US aid to Mexico, the war on drugs, and whether narcotics should be decriminalised. I answer: these are largely of tangential importance; what can the authorities do? Simple: Go After the Money. But they won't.</w:t>
      </w:r>
      <w:r w:rsidRPr="00F14EAD">
        <w:rPr>
          <w:rStyle w:val="TitleChar"/>
          <w:sz w:val="12"/>
          <w:u w:val="none"/>
        </w:rPr>
        <w:t>¶</w:t>
      </w:r>
      <w:r w:rsidRPr="00F14EAD">
        <w:rPr>
          <w:rStyle w:val="TitleChar"/>
          <w:sz w:val="12"/>
        </w:rPr>
        <w:t xml:space="preserve"> </w:t>
      </w:r>
      <w:r w:rsidRPr="002F7F10">
        <w:rPr>
          <w:rStyle w:val="TitleChar"/>
        </w:rPr>
        <w:t xml:space="preserve">Narco-cartels are not pastiches of global corporations, nor are they errant bastards of the global economy – </w:t>
      </w:r>
      <w:r w:rsidRPr="002F7F10">
        <w:rPr>
          <w:rStyle w:val="Emphasis"/>
        </w:rPr>
        <w:t>they are pioneers of it</w:t>
      </w:r>
      <w:r w:rsidRPr="002F7F10">
        <w:rPr>
          <w:rStyle w:val="TitleChar"/>
        </w:rPr>
        <w:t>.</w:t>
      </w:r>
      <w:r w:rsidRPr="00F14EAD">
        <w:rPr>
          <w:sz w:val="16"/>
        </w:rPr>
        <w:t xml:space="preserve"> </w:t>
      </w:r>
      <w:r w:rsidRPr="00574498">
        <w:rPr>
          <w:rStyle w:val="TitleChar"/>
        </w:rPr>
        <w:t>They point, in their business logic and modus operandi, to how the legal economy will arrange itself next. The Mexican cartels epitomised the North American free trade agreement long before it was dreamed up, and they thrive upon it.</w:t>
      </w:r>
      <w:r w:rsidRPr="00F14EAD">
        <w:rPr>
          <w:rStyle w:val="TitleChar"/>
          <w:sz w:val="12"/>
          <w:u w:val="none"/>
        </w:rPr>
        <w:t>¶</w:t>
      </w:r>
      <w:r w:rsidRPr="00F14EAD">
        <w:rPr>
          <w:rStyle w:val="TitleChar"/>
          <w:sz w:val="12"/>
        </w:rPr>
        <w:t xml:space="preserve"> </w:t>
      </w:r>
      <w:r w:rsidRPr="00574498">
        <w:rPr>
          <w:rStyle w:val="TitleChar"/>
        </w:rPr>
        <w:t>Mexico's carnage is that of the age of effective global government by multinational banks</w:t>
      </w:r>
      <w:r w:rsidRPr="00F14EAD">
        <w:rPr>
          <w:sz w:val="16"/>
        </w:rPr>
        <w:t xml:space="preserve"> – banks that, according to Antonio Maria Costa, the former head of the UN Office on Drugs and Crime, </w:t>
      </w:r>
      <w:r w:rsidRPr="00574498">
        <w:rPr>
          <w:rStyle w:val="TitleChar"/>
        </w:rPr>
        <w:t>have been for years kept afloat by laundering drug and criminal profits. Cartel bosses</w:t>
      </w:r>
      <w:r w:rsidRPr="00F14EAD">
        <w:rPr>
          <w:sz w:val="16"/>
        </w:rPr>
        <w:t xml:space="preserve"> and street gangbangers </w:t>
      </w:r>
      <w:r w:rsidRPr="00574498">
        <w:rPr>
          <w:rStyle w:val="TitleChar"/>
        </w:rPr>
        <w:t>cannot go around in trucks full of cash. They have to bank it – and politicians could throttle this river of money</w:t>
      </w:r>
      <w:r w:rsidRPr="00F14EAD">
        <w:rPr>
          <w:sz w:val="16"/>
        </w:rPr>
        <w:t xml:space="preserve">, as they have with actions against terrorist funding. </w:t>
      </w:r>
      <w:r w:rsidRPr="00574498">
        <w:rPr>
          <w:rStyle w:val="TitleChar"/>
        </w:rPr>
        <w:t>But they choose not to, for obvious reasons: the good burgers of capitalism and their political quislings depend on this money,</w:t>
      </w:r>
      <w:r w:rsidRPr="00F14EAD">
        <w:rPr>
          <w:sz w:val="16"/>
        </w:rPr>
        <w:t xml:space="preserve"> while bleating about the evils of drugs cooked in the ghetto and snorted up the noses of the rich.</w:t>
      </w:r>
      <w:r w:rsidRPr="00F14EAD">
        <w:rPr>
          <w:sz w:val="12"/>
        </w:rPr>
        <w:t>¶</w:t>
      </w:r>
      <w:r w:rsidRPr="00F14EAD">
        <w:rPr>
          <w:sz w:val="16"/>
        </w:rPr>
        <w:t xml:space="preserve"> </w:t>
      </w:r>
      <w:r w:rsidRPr="00574498">
        <w:rPr>
          <w:rStyle w:val="TitleChar"/>
        </w:rPr>
        <w:t>So Mexico's war is</w:t>
      </w:r>
      <w:r w:rsidRPr="00F14EAD">
        <w:rPr>
          <w:sz w:val="16"/>
        </w:rPr>
        <w:t xml:space="preserve"> how the future will look, because it belongs not in the 19th century with wars of empire, or the 20th with wars of ideology, race and religion – but utterly </w:t>
      </w:r>
      <w:r w:rsidRPr="00574498">
        <w:rPr>
          <w:rStyle w:val="TitleChar"/>
        </w:rPr>
        <w:t>in a present to which the global economy is committed,</w:t>
      </w:r>
      <w:r w:rsidRPr="00F14EAD">
        <w:rPr>
          <w:sz w:val="16"/>
        </w:rPr>
        <w:t xml:space="preserve"> and to a zeitgeist of frenzied materialism we adamantly refuse to temper: </w:t>
      </w:r>
      <w:r w:rsidRPr="00574498">
        <w:rPr>
          <w:rStyle w:val="Emphasis"/>
        </w:rPr>
        <w:t>it is the inevitable war of capitalism gone mad</w:t>
      </w:r>
      <w:r w:rsidRPr="00F14EAD">
        <w:rPr>
          <w:sz w:val="16"/>
        </w:rPr>
        <w:t>. Twelve years ago Cardona and the writer Charles Bowden curated a book called Juarez: The Laboratory of Our Future. They could not have known how prescient their title was. In a recent book, Murder City, Bowden puts it another way: "Juarez is not a breakdown of the social order. Juarez is the new order."</w:t>
      </w:r>
    </w:p>
    <w:p w:rsidR="001E3056" w:rsidRPr="001D2DB4" w:rsidRDefault="001E3056" w:rsidP="001E3056">
      <w:pPr>
        <w:pStyle w:val="Heading2"/>
      </w:pPr>
      <w:r w:rsidRPr="001D2DB4">
        <w:lastRenderedPageBreak/>
        <w:t xml:space="preserve">Link </w:t>
      </w:r>
      <w:r>
        <w:t xml:space="preserve">— </w:t>
      </w:r>
      <w:r w:rsidRPr="001D2DB4">
        <w:t>Environmental Policy</w:t>
      </w:r>
    </w:p>
    <w:p w:rsidR="001E3056" w:rsidRDefault="001E3056" w:rsidP="001E3056">
      <w:pPr>
        <w:pStyle w:val="Heading4"/>
      </w:pPr>
      <w:r>
        <w:t>Environmental reform within capitalism will be ineffectively shallow to maintain profit levels</w:t>
      </w:r>
    </w:p>
    <w:p w:rsidR="001E3056" w:rsidRPr="009A4E94" w:rsidRDefault="001E3056" w:rsidP="001E3056">
      <w:r>
        <w:rPr>
          <w:rStyle w:val="StyleStyleBold12pt"/>
        </w:rPr>
        <w:t>DeFusco, Past Director of Yale School of Forestry &amp; Environmental Studies, 8</w:t>
      </w:r>
      <w:r>
        <w:t>—(</w:t>
      </w:r>
      <w:r w:rsidRPr="00ED4DEF">
        <w:rPr>
          <w:sz w:val="16"/>
          <w:szCs w:val="16"/>
        </w:rPr>
        <w:t>David is Communications Director at Highstead,</w:t>
      </w:r>
      <w:r>
        <w:t xml:space="preserve"> </w:t>
      </w:r>
      <w:r w:rsidRPr="009A4E94">
        <w:rPr>
          <w:sz w:val="16"/>
          <w:szCs w:val="16"/>
        </w:rPr>
        <w:t>James Gustave Speth</w:t>
      </w:r>
      <w:r>
        <w:rPr>
          <w:sz w:val="16"/>
          <w:szCs w:val="16"/>
        </w:rPr>
        <w:t xml:space="preserve"> [cited in the card]</w:t>
      </w:r>
      <w:r w:rsidRPr="009A4E94">
        <w:rPr>
          <w:sz w:val="16"/>
          <w:szCs w:val="16"/>
        </w:rPr>
        <w:t xml:space="preserve"> is the dean of the Yale School of Forestry &amp; Environmental Studies and is Co-founder of the Natural Resources Defense Council and the World Resources Institute and former White House advisor. (“Book Examines Clash of Capitalism and the Environment”—4/1/2008 http://livinglies.wordpress.com/2008/04/19/capitalism-and-environmental-policy-ultimate-reality-show/)</w:t>
      </w:r>
    </w:p>
    <w:p w:rsidR="001E3056" w:rsidRDefault="001E3056" w:rsidP="001E3056">
      <w:pPr>
        <w:rPr>
          <w:sz w:val="16"/>
        </w:rPr>
      </w:pPr>
      <w:r w:rsidRPr="00B75FEC">
        <w:rPr>
          <w:sz w:val="16"/>
        </w:rPr>
        <w:t>New Haven, Conn. —</w:t>
      </w:r>
      <w:proofErr w:type="gramStart"/>
      <w:r w:rsidRPr="005A7BB5">
        <w:rPr>
          <w:rStyle w:val="Emphasis"/>
        </w:rPr>
        <w:t>The</w:t>
      </w:r>
      <w:proofErr w:type="gramEnd"/>
      <w:r w:rsidRPr="005A7BB5">
        <w:rPr>
          <w:rStyle w:val="Emphasis"/>
        </w:rPr>
        <w:t xml:space="preserve"> environment will continue to deteriorate so long as capitalism continues to be the modern world’s economic engine</w:t>
      </w:r>
      <w:r w:rsidRPr="00CA4137">
        <w:rPr>
          <w:rStyle w:val="TitleChar"/>
        </w:rPr>
        <w:t>, argues</w:t>
      </w:r>
      <w:r w:rsidRPr="00B75FEC">
        <w:rPr>
          <w:sz w:val="16"/>
        </w:rPr>
        <w:t xml:space="preserve"> Gus </w:t>
      </w:r>
      <w:r w:rsidRPr="00CA4137">
        <w:rPr>
          <w:rStyle w:val="TitleChar"/>
        </w:rPr>
        <w:t>Speth, dean of the Yale School of Forestry &amp; Environmental Studies,</w:t>
      </w:r>
      <w:r w:rsidRPr="00B75FEC">
        <w:rPr>
          <w:sz w:val="16"/>
        </w:rPr>
        <w:t xml:space="preserve"> in his new book, The Bridge at the Edge of the World: Capitalism, the Environment, and Crossing from Crisis to Sustainability.</w:t>
      </w:r>
      <w:r>
        <w:rPr>
          <w:sz w:val="12"/>
        </w:rPr>
        <w:t xml:space="preserve"> </w:t>
      </w:r>
      <w:r w:rsidRPr="00B75FEC">
        <w:rPr>
          <w:sz w:val="16"/>
        </w:rPr>
        <w:t xml:space="preserve"> Seeing an “emerging environmental tragedy of unprecedented proportions,” Speth says the book’s aim is to describe a non-socialist alternative to capitalism. That alternative includes moving to a post-growth society and environmentally honest prices, curbing consumerism with a new ethic of sufficiency, rolling back growing corporate control of American political life, and addressing the enormous economic insecurity of the average person.</w:t>
      </w:r>
      <w:r>
        <w:rPr>
          <w:sz w:val="12"/>
        </w:rPr>
        <w:t xml:space="preserve"> </w:t>
      </w:r>
      <w:r w:rsidRPr="00B75FEC">
        <w:rPr>
          <w:sz w:val="16"/>
        </w:rPr>
        <w:t xml:space="preserve"> “My point of departure is the momentous environmental challenge we face,” Speth says. “But today’s environmental reality is linked powerfully with other realities, including growing social inequality and neglect and the erosion of democratic governance and popular control.” Speth examines how these seemingly separate areas of public concern are intertwined and calls upon citizens to mobilize spiritual and political resources for transformative change on all three fronts. Donald Kennedy, editor-in-chief of Science, calls Speth’s book, “A powerful and ambitious attempt to characterize the changed strategies that environmental organizations need to adopt to become more effective. This book challenges many things that would seem to have political immunity of a sort—among others, corporate capitalism, the environmental movement itself and the forces of globalization.”</w:t>
      </w:r>
      <w:r>
        <w:rPr>
          <w:sz w:val="12"/>
        </w:rPr>
        <w:t xml:space="preserve"> </w:t>
      </w:r>
      <w:r w:rsidRPr="00B75FEC">
        <w:rPr>
          <w:sz w:val="16"/>
        </w:rPr>
        <w:t xml:space="preserve"> Co-founder of the Natural Resources Defense Council and the World Resources Institute and former White House advisor, Speth has been called “the ultimate insider” by TIME magazine. But now, faced with evidence of galloping degradation of the planet, </w:t>
      </w:r>
      <w:r w:rsidRPr="00CA4137">
        <w:rPr>
          <w:rStyle w:val="TitleChar"/>
        </w:rPr>
        <w:t>Speth</w:t>
      </w:r>
      <w:r w:rsidRPr="00B75FEC">
        <w:rPr>
          <w:sz w:val="16"/>
        </w:rPr>
        <w:t xml:space="preserve"> has </w:t>
      </w:r>
      <w:r w:rsidRPr="00CA4137">
        <w:rPr>
          <w:rStyle w:val="TitleChar"/>
        </w:rPr>
        <w:t>concluded</w:t>
      </w:r>
      <w:r w:rsidRPr="00B75FEC">
        <w:rPr>
          <w:sz w:val="16"/>
        </w:rPr>
        <w:t xml:space="preserve"> that “all in all,</w:t>
      </w:r>
      <w:r w:rsidRPr="00564099">
        <w:rPr>
          <w:rStyle w:val="TitleChar"/>
        </w:rPr>
        <w:t xml:space="preserve"> today’s environmentalism has not been </w:t>
      </w:r>
      <w:r w:rsidRPr="00697ACC">
        <w:rPr>
          <w:rStyle w:val="TitleChar"/>
        </w:rPr>
        <w:t xml:space="preserve">succeeding.” </w:t>
      </w:r>
      <w:r w:rsidRPr="00CA4137">
        <w:rPr>
          <w:rStyle w:val="TitleChar"/>
        </w:rPr>
        <w:t>He calls on environmentalists to</w:t>
      </w:r>
      <w:r w:rsidRPr="00697ACC">
        <w:rPr>
          <w:rStyle w:val="TitleChar"/>
        </w:rPr>
        <w:t xml:space="preserve"> “step outside the system and develop a deeper critique </w:t>
      </w:r>
      <w:r w:rsidRPr="005A7BB5">
        <w:rPr>
          <w:sz w:val="16"/>
          <w:szCs w:val="16"/>
        </w:rPr>
        <w:t>of what is going on.”</w:t>
      </w:r>
      <w:r>
        <w:rPr>
          <w:sz w:val="16"/>
          <w:szCs w:val="16"/>
        </w:rPr>
        <w:t xml:space="preserve"> </w:t>
      </w:r>
      <w:r w:rsidRPr="00CA4137">
        <w:rPr>
          <w:rStyle w:val="TitleChar"/>
        </w:rPr>
        <w:t xml:space="preserve"> Speth argues</w:t>
      </w:r>
      <w:r w:rsidRPr="00B75FEC">
        <w:rPr>
          <w:sz w:val="16"/>
        </w:rPr>
        <w:t xml:space="preserve"> that </w:t>
      </w:r>
      <w:r w:rsidRPr="00564099">
        <w:rPr>
          <w:rStyle w:val="TitleChar"/>
        </w:rPr>
        <w:t xml:space="preserve">aggregate economic growth is no longer improving the lives of </w:t>
      </w:r>
      <w:r w:rsidRPr="00CA4137">
        <w:t xml:space="preserve">most </w:t>
      </w:r>
      <w:r w:rsidRPr="00564099">
        <w:rPr>
          <w:rStyle w:val="TitleChar"/>
        </w:rPr>
        <w:t xml:space="preserve">Americans and suggests </w:t>
      </w:r>
      <w:r w:rsidRPr="00CA4137">
        <w:t>that in some ways</w:t>
      </w:r>
      <w:r w:rsidRPr="00564099">
        <w:rPr>
          <w:rStyle w:val="TitleChar"/>
        </w:rPr>
        <w:t xml:space="preserve"> it is making individuals worse off—environmentally</w:t>
      </w:r>
      <w:r w:rsidRPr="00B75FEC">
        <w:rPr>
          <w:sz w:val="16"/>
        </w:rPr>
        <w:t>, socially and psychologically. “It is said that growth is good—so good that it is worth all the costs, that somehow we’ll be better off,” says Speth, “We are substituting economic growth and more consumption for dealing with the real issues—for doing things that would truly make us better off.”</w:t>
      </w:r>
      <w:r>
        <w:rPr>
          <w:sz w:val="12"/>
        </w:rPr>
        <w:t xml:space="preserve"> </w:t>
      </w:r>
      <w:r w:rsidRPr="00B75FEC">
        <w:rPr>
          <w:sz w:val="16"/>
        </w:rPr>
        <w:t xml:space="preserve"> The book calls for measures that provide for universal health care and alleviate the devastating effects of mental illness; guarantee good, well-paying jobs and increase employee satisfaction, minimize layoffs and job insecurity and provide for adequate retirement incomes; introduce more family-friendly policies at work, including flextime and easy access to quality child care; and provide individuals with more leisure time for connecting with their families, communities and nature.</w:t>
      </w:r>
      <w:r>
        <w:rPr>
          <w:sz w:val="12"/>
        </w:rPr>
        <w:t xml:space="preserve"> </w:t>
      </w:r>
      <w:r w:rsidRPr="00B75FEC">
        <w:rPr>
          <w:sz w:val="16"/>
        </w:rPr>
        <w:t xml:space="preserve"> “</w:t>
      </w:r>
      <w:r w:rsidRPr="00564099">
        <w:rPr>
          <w:rStyle w:val="TitleChar"/>
        </w:rPr>
        <w:t xml:space="preserve">My hope is </w:t>
      </w:r>
      <w:r w:rsidRPr="00B75FEC">
        <w:rPr>
          <w:sz w:val="16"/>
        </w:rPr>
        <w:t>that</w:t>
      </w:r>
      <w:r w:rsidRPr="00564099">
        <w:rPr>
          <w:rStyle w:val="TitleChar"/>
        </w:rPr>
        <w:t xml:space="preserve"> all Americans who care about the environment will come to embrace </w:t>
      </w:r>
      <w:r w:rsidRPr="00B75FEC">
        <w:rPr>
          <w:sz w:val="16"/>
        </w:rPr>
        <w:t>these measures—</w:t>
      </w:r>
      <w:r w:rsidRPr="00564099">
        <w:rPr>
          <w:rStyle w:val="TitleChar"/>
        </w:rPr>
        <w:t>the</w:t>
      </w:r>
      <w:r w:rsidRPr="00B75FEC">
        <w:rPr>
          <w:sz w:val="16"/>
        </w:rPr>
        <w:t>se</w:t>
      </w:r>
      <w:r w:rsidRPr="00564099">
        <w:rPr>
          <w:rStyle w:val="TitleChar"/>
        </w:rPr>
        <w:t xml:space="preserve"> hallmarks of a caring community and a good society—</w:t>
      </w:r>
      <w:r w:rsidRPr="00564099">
        <w:rPr>
          <w:rStyle w:val="Emphasis"/>
        </w:rPr>
        <w:t>as necessary to moving us beyond money to sustainability</w:t>
      </w:r>
      <w:r w:rsidRPr="00564099">
        <w:rPr>
          <w:rStyle w:val="TitleChar"/>
        </w:rPr>
        <w:t xml:space="preserve"> and community</w:t>
      </w:r>
      <w:r w:rsidRPr="00B75FEC">
        <w:rPr>
          <w:sz w:val="16"/>
        </w:rPr>
        <w:t>,” he says. “Sustaining people, sustaining nature—they are just one cause, inseparable.”</w:t>
      </w:r>
      <w:r>
        <w:rPr>
          <w:sz w:val="12"/>
        </w:rPr>
        <w:t xml:space="preserve"> </w:t>
      </w:r>
      <w:r w:rsidRPr="00B75FEC">
        <w:rPr>
          <w:sz w:val="16"/>
        </w:rPr>
        <w:t xml:space="preserve"> Speth writes that Gross Domestic Product (GDP), the dollar value of all goods and services produced by the economy, is a poor gauge of human well-being or welfare. The book cites studies showing that throughout the entire period following World War II, as incomes skyrocketed in the United States and other advanced economies, reported life satisfaction and happiness levels stagnated or even declined slightly.</w:t>
      </w:r>
      <w:r>
        <w:rPr>
          <w:sz w:val="12"/>
        </w:rPr>
        <w:t xml:space="preserve"> </w:t>
      </w:r>
      <w:r w:rsidRPr="00B75FEC">
        <w:rPr>
          <w:sz w:val="16"/>
        </w:rPr>
        <w:t xml:space="preserve"> Speth says that these studies suggest the need for a radical rethinking and reordering of society’s priorities. </w:t>
      </w:r>
      <w:r w:rsidRPr="00564099">
        <w:rPr>
          <w:rStyle w:val="TitleChar"/>
        </w:rPr>
        <w:t>Obsession</w:t>
      </w:r>
      <w:r w:rsidRPr="00697ACC">
        <w:rPr>
          <w:rStyle w:val="TitleChar"/>
        </w:rPr>
        <w:t xml:space="preserve"> with</w:t>
      </w:r>
      <w:r w:rsidRPr="00B75FEC">
        <w:rPr>
          <w:sz w:val="16"/>
        </w:rPr>
        <w:t xml:space="preserve"> consumption and GDP</w:t>
      </w:r>
      <w:r w:rsidRPr="00564099">
        <w:rPr>
          <w:rStyle w:val="TitleChar"/>
        </w:rPr>
        <w:t xml:space="preserve"> growth </w:t>
      </w:r>
      <w:r w:rsidRPr="00B75FEC">
        <w:rPr>
          <w:sz w:val="16"/>
        </w:rPr>
        <w:t>has now</w:t>
      </w:r>
      <w:r w:rsidRPr="00564099">
        <w:rPr>
          <w:rStyle w:val="TitleChar"/>
        </w:rPr>
        <w:t xml:space="preserve"> causes more harm—to the environment</w:t>
      </w:r>
      <w:r w:rsidRPr="00B75FEC">
        <w:rPr>
          <w:sz w:val="16"/>
        </w:rPr>
        <w:t>, social fabric and world security—</w:t>
      </w:r>
      <w:r w:rsidRPr="00564099">
        <w:rPr>
          <w:rStyle w:val="TitleChar"/>
        </w:rPr>
        <w:t>than good.</w:t>
      </w:r>
      <w:r>
        <w:rPr>
          <w:rStyle w:val="TitleChar"/>
          <w:sz w:val="12"/>
          <w:u w:val="none"/>
        </w:rPr>
        <w:t xml:space="preserve"> </w:t>
      </w:r>
      <w:r w:rsidRPr="00564099">
        <w:rPr>
          <w:rStyle w:val="TitleChar"/>
          <w:sz w:val="12"/>
        </w:rPr>
        <w:t xml:space="preserve"> </w:t>
      </w:r>
      <w:r w:rsidRPr="00B75FEC">
        <w:rPr>
          <w:sz w:val="16"/>
        </w:rPr>
        <w:t>It took all of history, Speth notes, to build the $7 trillion world economy of 1950; today, economic activity grows by that amount every decade. At current rates of growth, the world economy will double in size in less than two decades. “</w:t>
      </w:r>
      <w:r w:rsidRPr="00564099">
        <w:rPr>
          <w:rStyle w:val="TitleChar"/>
        </w:rPr>
        <w:t>Society is facing the possibility of an enormous increase in environmental deterioration, just when we need to move strongly in the opposite direction.”</w:t>
      </w:r>
      <w:r>
        <w:rPr>
          <w:rStyle w:val="TitleChar"/>
          <w:sz w:val="12"/>
          <w:u w:val="none"/>
        </w:rPr>
        <w:t xml:space="preserve"> </w:t>
      </w:r>
      <w:r w:rsidRPr="00564099">
        <w:rPr>
          <w:rStyle w:val="TitleChar"/>
          <w:sz w:val="12"/>
        </w:rPr>
        <w:t xml:space="preserve"> </w:t>
      </w:r>
      <w:r w:rsidRPr="00B75FEC">
        <w:rPr>
          <w:sz w:val="16"/>
        </w:rPr>
        <w:t xml:space="preserve">The Bridge at the Edge of the World: Capitalism, the Environment, and Crossing from Crisis to Sustainability </w:t>
      </w:r>
      <w:proofErr w:type="gramStart"/>
      <w:r w:rsidRPr="00B75FEC">
        <w:rPr>
          <w:sz w:val="16"/>
        </w:rPr>
        <w:t>is</w:t>
      </w:r>
      <w:proofErr w:type="gramEnd"/>
      <w:r w:rsidRPr="00B75FEC">
        <w:rPr>
          <w:sz w:val="16"/>
        </w:rPr>
        <w:t xml:space="preserve"> published by Yale University Press (yalebooks.com). See the Bridge at the Edge of the World website for more information.</w:t>
      </w:r>
    </w:p>
    <w:p w:rsidR="001E3056" w:rsidRDefault="001E3056" w:rsidP="001E3056">
      <w:pPr>
        <w:rPr>
          <w:sz w:val="16"/>
        </w:rPr>
      </w:pPr>
    </w:p>
    <w:p w:rsidR="001E3056" w:rsidRDefault="001E3056" w:rsidP="001E3056">
      <w:pPr>
        <w:pStyle w:val="Heading4"/>
      </w:pPr>
      <w:r>
        <w:lastRenderedPageBreak/>
        <w:t>Promoting both economic growth and preventing destruction of nature is impossible, profits take priority</w:t>
      </w:r>
    </w:p>
    <w:p w:rsidR="001E3056" w:rsidRPr="00CB511E" w:rsidRDefault="001E3056" w:rsidP="001E3056">
      <w:r w:rsidRPr="00CB511E">
        <w:rPr>
          <w:rStyle w:val="StyleStyleBold12pt"/>
        </w:rPr>
        <w:t>Sullivan</w:t>
      </w:r>
      <w:r>
        <w:rPr>
          <w:rStyle w:val="StyleStyleBold12pt"/>
        </w:rPr>
        <w:t>, phD in Anthropology, 9</w:t>
      </w:r>
      <w:r>
        <w:t xml:space="preserve"> </w:t>
      </w:r>
      <w:r w:rsidRPr="00CB511E">
        <w:rPr>
          <w:sz w:val="16"/>
          <w:szCs w:val="16"/>
        </w:rPr>
        <w:t>Sian--Senior Lecturer in Environment and Development</w:t>
      </w:r>
      <w:r>
        <w:rPr>
          <w:sz w:val="16"/>
          <w:szCs w:val="16"/>
        </w:rPr>
        <w:t xml:space="preserve"> </w:t>
      </w:r>
      <w:r w:rsidRPr="00CB511E">
        <w:rPr>
          <w:sz w:val="16"/>
          <w:szCs w:val="16"/>
        </w:rPr>
        <w:t xml:space="preserve"> 2008 Fellow of the Higher Education Academy</w:t>
      </w:r>
      <w:r>
        <w:rPr>
          <w:sz w:val="16"/>
          <w:szCs w:val="16"/>
        </w:rPr>
        <w:t xml:space="preserve"> </w:t>
      </w:r>
      <w:r w:rsidRPr="00CB511E">
        <w:rPr>
          <w:sz w:val="16"/>
          <w:szCs w:val="16"/>
        </w:rPr>
        <w:t xml:space="preserve"> 1998 PhD Anthropology (University College London) and is in the Department of Geography, Environment and Development Studies at Birkbeck, University of London. (“Green capitalism, and the cultural poverty </w:t>
      </w:r>
      <w:r>
        <w:rPr>
          <w:sz w:val="16"/>
          <w:szCs w:val="16"/>
        </w:rPr>
        <w:t xml:space="preserve"> </w:t>
      </w:r>
      <w:r w:rsidRPr="00CB511E">
        <w:rPr>
          <w:sz w:val="16"/>
          <w:szCs w:val="16"/>
        </w:rPr>
        <w:t xml:space="preserve"> of constructing nature as service provider”—Sian Sullivan 2009 http://siansullivan.files.wordpress.com/2010/02/sian-article.pdf</w:t>
      </w:r>
      <w:r>
        <w:t>)</w:t>
      </w:r>
    </w:p>
    <w:p w:rsidR="001E3056" w:rsidRDefault="001E3056" w:rsidP="001E3056">
      <w:pPr>
        <w:rPr>
          <w:sz w:val="16"/>
        </w:rPr>
      </w:pPr>
      <w:r w:rsidRPr="00CB511E">
        <w:rPr>
          <w:rStyle w:val="TitleChar"/>
        </w:rPr>
        <w:t xml:space="preserve">In recent years, two phenomena </w:t>
      </w:r>
      <w:r>
        <w:rPr>
          <w:rStyle w:val="TitleChar"/>
        </w:rPr>
        <w:t xml:space="preserve"> </w:t>
      </w:r>
      <w:r w:rsidRPr="00CB511E">
        <w:rPr>
          <w:rStyle w:val="TitleChar"/>
        </w:rPr>
        <w:t xml:space="preserve"> have conspired to push </w:t>
      </w:r>
      <w:r w:rsidRPr="005A7BB5">
        <w:rPr>
          <w:sz w:val="16"/>
          <w:szCs w:val="16"/>
        </w:rPr>
        <w:t xml:space="preserve">these </w:t>
      </w:r>
      <w:r>
        <w:rPr>
          <w:sz w:val="16"/>
          <w:szCs w:val="16"/>
        </w:rPr>
        <w:t xml:space="preserve"> </w:t>
      </w:r>
      <w:r w:rsidRPr="00CB511E">
        <w:rPr>
          <w:rStyle w:val="TitleChar"/>
        </w:rPr>
        <w:t xml:space="preserve"> concerns and concepts together to </w:t>
      </w:r>
      <w:r>
        <w:rPr>
          <w:rStyle w:val="TitleChar"/>
        </w:rPr>
        <w:t xml:space="preserve"> </w:t>
      </w:r>
      <w:r w:rsidRPr="00CB511E">
        <w:rPr>
          <w:rStyle w:val="TitleChar"/>
        </w:rPr>
        <w:t xml:space="preserve"> generate a utopian win-win scenario </w:t>
      </w:r>
      <w:r>
        <w:rPr>
          <w:rStyle w:val="TitleChar"/>
        </w:rPr>
        <w:t xml:space="preserve"> </w:t>
      </w:r>
      <w:r w:rsidRPr="00CB511E">
        <w:rPr>
          <w:rStyle w:val="TitleChar"/>
        </w:rPr>
        <w:t xml:space="preserve"> of both mitigating environmental </w:t>
      </w:r>
      <w:r>
        <w:rPr>
          <w:rStyle w:val="TitleChar"/>
        </w:rPr>
        <w:t xml:space="preserve"> </w:t>
      </w:r>
      <w:r w:rsidRPr="00CB511E">
        <w:rPr>
          <w:rStyle w:val="TitleChar"/>
        </w:rPr>
        <w:t xml:space="preserve"> degradation and facilitating </w:t>
      </w:r>
      <w:r>
        <w:rPr>
          <w:rStyle w:val="TitleChar"/>
        </w:rPr>
        <w:t xml:space="preserve"> </w:t>
      </w:r>
      <w:r w:rsidRPr="00CB511E">
        <w:rPr>
          <w:rStyle w:val="TitleChar"/>
        </w:rPr>
        <w:t xml:space="preserve"> economic growth </w:t>
      </w:r>
      <w:r>
        <w:rPr>
          <w:sz w:val="16"/>
        </w:rPr>
        <w:t xml:space="preserve">through pricing </w:t>
      </w:r>
      <w:r>
        <w:rPr>
          <w:sz w:val="12"/>
        </w:rPr>
        <w:t xml:space="preserve"> </w:t>
      </w:r>
      <w:r w:rsidRPr="00CB511E">
        <w:rPr>
          <w:sz w:val="12"/>
        </w:rPr>
        <w:t xml:space="preserve"> </w:t>
      </w:r>
      <w:r>
        <w:rPr>
          <w:sz w:val="16"/>
        </w:rPr>
        <w:t xml:space="preserve">the ecological services provided </w:t>
      </w:r>
      <w:r>
        <w:rPr>
          <w:sz w:val="12"/>
        </w:rPr>
        <w:t xml:space="preserve"> </w:t>
      </w:r>
      <w:r w:rsidRPr="00CB511E">
        <w:rPr>
          <w:sz w:val="12"/>
        </w:rPr>
        <w:t xml:space="preserve"> </w:t>
      </w:r>
      <w:r>
        <w:rPr>
          <w:sz w:val="16"/>
        </w:rPr>
        <w:t xml:space="preserve">by nature. The ﬁrst is the 2005 </w:t>
      </w:r>
      <w:r>
        <w:rPr>
          <w:sz w:val="12"/>
        </w:rPr>
        <w:t xml:space="preserve"> </w:t>
      </w:r>
      <w:r w:rsidRPr="00CB511E">
        <w:rPr>
          <w:sz w:val="12"/>
        </w:rPr>
        <w:t xml:space="preserve"> </w:t>
      </w:r>
      <w:r>
        <w:rPr>
          <w:sz w:val="16"/>
        </w:rPr>
        <w:t xml:space="preserve">publication of the inﬂuential United </w:t>
      </w:r>
      <w:r>
        <w:rPr>
          <w:sz w:val="12"/>
        </w:rPr>
        <w:t xml:space="preserve"> </w:t>
      </w:r>
      <w:r w:rsidRPr="00CB511E">
        <w:rPr>
          <w:sz w:val="12"/>
        </w:rPr>
        <w:t xml:space="preserve"> </w:t>
      </w:r>
      <w:r>
        <w:rPr>
          <w:sz w:val="16"/>
        </w:rPr>
        <w:t xml:space="preserve">Nations Millennium Ecosystem </w:t>
      </w:r>
      <w:r>
        <w:rPr>
          <w:sz w:val="12"/>
        </w:rPr>
        <w:t xml:space="preserve"> </w:t>
      </w:r>
      <w:r w:rsidRPr="00CB511E">
        <w:rPr>
          <w:sz w:val="12"/>
        </w:rPr>
        <w:t xml:space="preserve"> </w:t>
      </w:r>
      <w:r>
        <w:rPr>
          <w:sz w:val="16"/>
        </w:rPr>
        <w:t xml:space="preserve">Assessment (MEA), which highlights </w:t>
      </w:r>
      <w:r>
        <w:rPr>
          <w:sz w:val="12"/>
        </w:rPr>
        <w:t xml:space="preserve"> </w:t>
      </w:r>
      <w:r w:rsidRPr="00CB511E">
        <w:rPr>
          <w:sz w:val="12"/>
        </w:rPr>
        <w:t xml:space="preserve"> </w:t>
      </w:r>
      <w:r>
        <w:rPr>
          <w:sz w:val="16"/>
        </w:rPr>
        <w:t xml:space="preserve">human-generated change of the </w:t>
      </w:r>
      <w:r>
        <w:rPr>
          <w:sz w:val="12"/>
        </w:rPr>
        <w:t xml:space="preserve"> </w:t>
      </w:r>
      <w:r w:rsidRPr="00CB511E">
        <w:rPr>
          <w:sz w:val="12"/>
        </w:rPr>
        <w:t xml:space="preserve"> </w:t>
      </w:r>
      <w:r>
        <w:rPr>
          <w:sz w:val="16"/>
        </w:rPr>
        <w:t xml:space="preserve">biosphere and overwhelmingly uses </w:t>
      </w:r>
      <w:r>
        <w:rPr>
          <w:sz w:val="12"/>
        </w:rPr>
        <w:t xml:space="preserve"> </w:t>
      </w:r>
      <w:r w:rsidRPr="00CB511E">
        <w:rPr>
          <w:sz w:val="12"/>
        </w:rPr>
        <w:t xml:space="preserve"> </w:t>
      </w:r>
      <w:r>
        <w:rPr>
          <w:sz w:val="16"/>
        </w:rPr>
        <w:t xml:space="preserve">the language of ecosystem services </w:t>
      </w:r>
      <w:r>
        <w:rPr>
          <w:sz w:val="12"/>
        </w:rPr>
        <w:t xml:space="preserve"> </w:t>
      </w:r>
      <w:r w:rsidRPr="00CB511E">
        <w:rPr>
          <w:sz w:val="12"/>
        </w:rPr>
        <w:t xml:space="preserve"> </w:t>
      </w:r>
      <w:r>
        <w:rPr>
          <w:sz w:val="16"/>
        </w:rPr>
        <w:t xml:space="preserve">in speaking of the non-human </w:t>
      </w:r>
      <w:r>
        <w:rPr>
          <w:sz w:val="12"/>
        </w:rPr>
        <w:t xml:space="preserve"> </w:t>
      </w:r>
      <w:r w:rsidRPr="00CB511E">
        <w:rPr>
          <w:sz w:val="12"/>
        </w:rPr>
        <w:t xml:space="preserve"> </w:t>
      </w:r>
      <w:r>
        <w:rPr>
          <w:sz w:val="16"/>
        </w:rPr>
        <w:t xml:space="preserve">world. These are further categorised </w:t>
      </w:r>
      <w:r>
        <w:rPr>
          <w:sz w:val="12"/>
        </w:rPr>
        <w:t xml:space="preserve"> </w:t>
      </w:r>
      <w:r w:rsidRPr="00CB511E">
        <w:rPr>
          <w:sz w:val="12"/>
        </w:rPr>
        <w:t xml:space="preserve"> </w:t>
      </w:r>
      <w:r>
        <w:rPr>
          <w:sz w:val="16"/>
        </w:rPr>
        <w:t xml:space="preserve">into provisioning services (food, </w:t>
      </w:r>
      <w:r>
        <w:rPr>
          <w:sz w:val="12"/>
        </w:rPr>
        <w:t xml:space="preserve"> </w:t>
      </w:r>
      <w:r w:rsidRPr="00CB511E">
        <w:rPr>
          <w:sz w:val="12"/>
        </w:rPr>
        <w:t xml:space="preserve"> </w:t>
      </w:r>
      <w:r>
        <w:rPr>
          <w:sz w:val="16"/>
        </w:rPr>
        <w:t xml:space="preserve">water, timber, ﬁbre, etc.), regulating </w:t>
      </w:r>
      <w:r>
        <w:rPr>
          <w:sz w:val="12"/>
        </w:rPr>
        <w:t xml:space="preserve"> </w:t>
      </w:r>
      <w:r w:rsidRPr="00CB511E">
        <w:rPr>
          <w:sz w:val="12"/>
        </w:rPr>
        <w:t xml:space="preserve"> </w:t>
      </w:r>
      <w:r>
        <w:rPr>
          <w:sz w:val="16"/>
        </w:rPr>
        <w:t xml:space="preserve">services (ﬂoods, droughts, land </w:t>
      </w:r>
      <w:r>
        <w:rPr>
          <w:sz w:val="12"/>
        </w:rPr>
        <w:t xml:space="preserve"> </w:t>
      </w:r>
      <w:r w:rsidRPr="00CB511E">
        <w:rPr>
          <w:sz w:val="12"/>
        </w:rPr>
        <w:t xml:space="preserve"> </w:t>
      </w:r>
      <w:r>
        <w:rPr>
          <w:sz w:val="16"/>
        </w:rPr>
        <w:t xml:space="preserve">degradation and disease), supporting </w:t>
      </w:r>
      <w:r>
        <w:rPr>
          <w:sz w:val="12"/>
        </w:rPr>
        <w:t xml:space="preserve"> </w:t>
      </w:r>
      <w:r w:rsidRPr="00CB511E">
        <w:rPr>
          <w:sz w:val="12"/>
        </w:rPr>
        <w:t xml:space="preserve"> </w:t>
      </w:r>
      <w:r>
        <w:rPr>
          <w:sz w:val="16"/>
        </w:rPr>
        <w:t xml:space="preserve">services (such as soil formation and </w:t>
      </w:r>
      <w:r>
        <w:rPr>
          <w:sz w:val="12"/>
        </w:rPr>
        <w:t xml:space="preserve"> </w:t>
      </w:r>
      <w:r w:rsidRPr="00CB511E">
        <w:rPr>
          <w:sz w:val="12"/>
        </w:rPr>
        <w:t xml:space="preserve"> </w:t>
      </w:r>
      <w:r>
        <w:rPr>
          <w:sz w:val="16"/>
        </w:rPr>
        <w:t xml:space="preserve">nutrient cycling), and non-material </w:t>
      </w:r>
      <w:r>
        <w:rPr>
          <w:sz w:val="12"/>
        </w:rPr>
        <w:t xml:space="preserve"> </w:t>
      </w:r>
      <w:r w:rsidRPr="00CB511E">
        <w:rPr>
          <w:sz w:val="12"/>
        </w:rPr>
        <w:t xml:space="preserve"> </w:t>
      </w:r>
      <w:r>
        <w:rPr>
          <w:sz w:val="16"/>
        </w:rPr>
        <w:t xml:space="preserve">cultural services (recreational, </w:t>
      </w:r>
      <w:r>
        <w:rPr>
          <w:sz w:val="12"/>
        </w:rPr>
        <w:t xml:space="preserve"> </w:t>
      </w:r>
      <w:r w:rsidRPr="00CB511E">
        <w:rPr>
          <w:sz w:val="12"/>
        </w:rPr>
        <w:t xml:space="preserve"> </w:t>
      </w:r>
      <w:r>
        <w:rPr>
          <w:sz w:val="16"/>
        </w:rPr>
        <w:t xml:space="preserve">spiritual, religious, etc.).19 </w:t>
      </w:r>
      <w:r w:rsidRPr="00CB511E">
        <w:rPr>
          <w:rStyle w:val="TitleChar"/>
        </w:rPr>
        <w:t xml:space="preserve">Through </w:t>
      </w:r>
      <w:r>
        <w:rPr>
          <w:rStyle w:val="TitleChar"/>
        </w:rPr>
        <w:t xml:space="preserve"> </w:t>
      </w:r>
      <w:r w:rsidRPr="00CB511E">
        <w:rPr>
          <w:rStyle w:val="TitleChar"/>
        </w:rPr>
        <w:t xml:space="preserve"> combining the quantiﬁcation skills </w:t>
      </w:r>
      <w:r>
        <w:rPr>
          <w:rStyle w:val="TitleChar"/>
        </w:rPr>
        <w:t xml:space="preserve"> </w:t>
      </w:r>
      <w:r w:rsidRPr="00CB511E">
        <w:rPr>
          <w:rStyle w:val="TitleChar"/>
        </w:rPr>
        <w:t xml:space="preserve"> of ecological science and economics, </w:t>
      </w:r>
      <w:r>
        <w:rPr>
          <w:rStyle w:val="TitleChar"/>
        </w:rPr>
        <w:t xml:space="preserve"> </w:t>
      </w:r>
      <w:r w:rsidRPr="00CB511E">
        <w:rPr>
          <w:rStyle w:val="TitleChar"/>
        </w:rPr>
        <w:t xml:space="preserve"> the MEA proposes that breaking </w:t>
      </w:r>
      <w:r>
        <w:rPr>
          <w:rStyle w:val="TitleChar"/>
        </w:rPr>
        <w:t xml:space="preserve"> </w:t>
      </w:r>
      <w:r w:rsidRPr="00CB511E">
        <w:rPr>
          <w:rStyle w:val="TitleChar"/>
        </w:rPr>
        <w:t xml:space="preserve"> nature down into these increasingly </w:t>
      </w:r>
      <w:r>
        <w:rPr>
          <w:rStyle w:val="TitleChar"/>
        </w:rPr>
        <w:t xml:space="preserve"> </w:t>
      </w:r>
      <w:r w:rsidRPr="00CB511E">
        <w:rPr>
          <w:rStyle w:val="TitleChar"/>
        </w:rPr>
        <w:t xml:space="preserve"> scarce services,</w:t>
      </w:r>
      <w:r>
        <w:rPr>
          <w:sz w:val="16"/>
        </w:rPr>
        <w:t xml:space="preserve">20 </w:t>
      </w:r>
      <w:r w:rsidRPr="00CB511E">
        <w:rPr>
          <w:rStyle w:val="TitleChar"/>
        </w:rPr>
        <w:t xml:space="preserve">quantifying their </w:t>
      </w:r>
      <w:r>
        <w:rPr>
          <w:rStyle w:val="TitleChar"/>
        </w:rPr>
        <w:t xml:space="preserve"> </w:t>
      </w:r>
      <w:r w:rsidRPr="00CB511E">
        <w:rPr>
          <w:rStyle w:val="TitleChar"/>
        </w:rPr>
        <w:t xml:space="preserve"> functionality, and assigning a price </w:t>
      </w:r>
      <w:r>
        <w:rPr>
          <w:rStyle w:val="TitleChar"/>
        </w:rPr>
        <w:t xml:space="preserve"> </w:t>
      </w:r>
      <w:r w:rsidRPr="00CB511E">
        <w:rPr>
          <w:rStyle w:val="TitleChar"/>
        </w:rPr>
        <w:t xml:space="preserve"> to them, will assist conservation by </w:t>
      </w:r>
      <w:r>
        <w:rPr>
          <w:rStyle w:val="TitleChar"/>
        </w:rPr>
        <w:t xml:space="preserve"> </w:t>
      </w:r>
      <w:r w:rsidRPr="00CB511E">
        <w:rPr>
          <w:rStyle w:val="TitleChar"/>
        </w:rPr>
        <w:t xml:space="preserve"> asserting their ﬁnancial value; at the </w:t>
      </w:r>
      <w:r>
        <w:rPr>
          <w:rStyle w:val="TitleChar"/>
        </w:rPr>
        <w:t xml:space="preserve"> </w:t>
      </w:r>
      <w:r w:rsidRPr="00CB511E">
        <w:rPr>
          <w:rStyle w:val="TitleChar"/>
        </w:rPr>
        <w:t xml:space="preserve"> same time as fostering economic </w:t>
      </w:r>
      <w:r>
        <w:rPr>
          <w:rStyle w:val="TitleChar"/>
        </w:rPr>
        <w:t xml:space="preserve"> </w:t>
      </w:r>
      <w:r w:rsidRPr="00CB511E">
        <w:rPr>
          <w:rStyle w:val="TitleChar"/>
        </w:rPr>
        <w:t xml:space="preserve"> growth</w:t>
      </w:r>
      <w:r>
        <w:rPr>
          <w:sz w:val="16"/>
        </w:rPr>
        <w:t xml:space="preserve"> by creating new tradeable </w:t>
      </w:r>
      <w:r>
        <w:rPr>
          <w:sz w:val="12"/>
        </w:rPr>
        <w:t xml:space="preserve"> </w:t>
      </w:r>
      <w:r w:rsidRPr="00CB511E">
        <w:rPr>
          <w:sz w:val="12"/>
        </w:rPr>
        <w:t xml:space="preserve"> </w:t>
      </w:r>
      <w:r>
        <w:rPr>
          <w:sz w:val="16"/>
        </w:rPr>
        <w:t>assets.21</w:t>
      </w:r>
      <w:r>
        <w:rPr>
          <w:sz w:val="12"/>
        </w:rPr>
        <w:t xml:space="preserve"> </w:t>
      </w:r>
      <w:r w:rsidRPr="00CB511E">
        <w:rPr>
          <w:sz w:val="12"/>
        </w:rPr>
        <w:t xml:space="preserve"> </w:t>
      </w:r>
      <w:r>
        <w:rPr>
          <w:sz w:val="16"/>
        </w:rPr>
        <w:t xml:space="preserve">The second is the creation of a </w:t>
      </w:r>
      <w:r>
        <w:rPr>
          <w:sz w:val="12"/>
        </w:rPr>
        <w:t xml:space="preserve"> </w:t>
      </w:r>
      <w:r w:rsidRPr="00CB511E">
        <w:rPr>
          <w:sz w:val="12"/>
        </w:rPr>
        <w:t xml:space="preserve"> </w:t>
      </w:r>
      <w:r>
        <w:rPr>
          <w:sz w:val="16"/>
        </w:rPr>
        <w:t xml:space="preserve">multi-billion dollar market in a new </w:t>
      </w:r>
      <w:r>
        <w:rPr>
          <w:sz w:val="12"/>
        </w:rPr>
        <w:t xml:space="preserve"> </w:t>
      </w:r>
      <w:r w:rsidRPr="00CB511E">
        <w:rPr>
          <w:sz w:val="12"/>
        </w:rPr>
        <w:t xml:space="preserve"> </w:t>
      </w:r>
      <w:r>
        <w:rPr>
          <w:sz w:val="16"/>
        </w:rPr>
        <w:t xml:space="preserve">commodity – carbon – intended </w:t>
      </w:r>
      <w:r>
        <w:rPr>
          <w:sz w:val="12"/>
        </w:rPr>
        <w:t xml:space="preserve"> </w:t>
      </w:r>
      <w:r w:rsidRPr="00CB511E">
        <w:rPr>
          <w:sz w:val="12"/>
        </w:rPr>
        <w:t xml:space="preserve"> </w:t>
      </w:r>
      <w:r>
        <w:rPr>
          <w:sz w:val="16"/>
        </w:rPr>
        <w:t xml:space="preserve">to mitigate (i.e. minimise) climate </w:t>
      </w:r>
      <w:r>
        <w:rPr>
          <w:sz w:val="12"/>
        </w:rPr>
        <w:t xml:space="preserve"> </w:t>
      </w:r>
      <w:r w:rsidRPr="00CB511E">
        <w:rPr>
          <w:sz w:val="12"/>
        </w:rPr>
        <w:t xml:space="preserve"> </w:t>
      </w:r>
      <w:r>
        <w:rPr>
          <w:sz w:val="16"/>
        </w:rPr>
        <w:t xml:space="preserve">change by providing the possibility </w:t>
      </w:r>
      <w:r>
        <w:rPr>
          <w:sz w:val="12"/>
        </w:rPr>
        <w:t xml:space="preserve"> </w:t>
      </w:r>
      <w:r w:rsidRPr="00CB511E">
        <w:rPr>
          <w:sz w:val="12"/>
        </w:rPr>
        <w:t xml:space="preserve"> </w:t>
      </w:r>
      <w:r>
        <w:rPr>
          <w:sz w:val="16"/>
        </w:rPr>
        <w:t xml:space="preserve">of proﬁtably exchanging one of the </w:t>
      </w:r>
      <w:r>
        <w:rPr>
          <w:sz w:val="12"/>
        </w:rPr>
        <w:t xml:space="preserve"> </w:t>
      </w:r>
      <w:r w:rsidRPr="00CB511E">
        <w:rPr>
          <w:sz w:val="12"/>
        </w:rPr>
        <w:t xml:space="preserve"> </w:t>
      </w:r>
      <w:r>
        <w:rPr>
          <w:sz w:val="16"/>
        </w:rPr>
        <w:t xml:space="preserve">gases contributing to anthropogenic </w:t>
      </w:r>
      <w:r>
        <w:rPr>
          <w:sz w:val="12"/>
        </w:rPr>
        <w:t xml:space="preserve"> </w:t>
      </w:r>
      <w:r w:rsidRPr="00CB511E">
        <w:rPr>
          <w:sz w:val="12"/>
        </w:rPr>
        <w:t xml:space="preserve"> </w:t>
      </w:r>
      <w:r>
        <w:rPr>
          <w:sz w:val="16"/>
        </w:rPr>
        <w:t xml:space="preserve">global warming. As noted above, </w:t>
      </w:r>
      <w:r>
        <w:rPr>
          <w:sz w:val="12"/>
        </w:rPr>
        <w:t xml:space="preserve"> </w:t>
      </w:r>
      <w:r w:rsidRPr="00CB511E">
        <w:rPr>
          <w:sz w:val="12"/>
        </w:rPr>
        <w:t xml:space="preserve"> </w:t>
      </w:r>
      <w:r>
        <w:rPr>
          <w:sz w:val="16"/>
        </w:rPr>
        <w:t xml:space="preserve">this is generating a market-based </w:t>
      </w:r>
      <w:r>
        <w:rPr>
          <w:sz w:val="12"/>
        </w:rPr>
        <w:t xml:space="preserve"> </w:t>
      </w:r>
      <w:r w:rsidRPr="00CB511E">
        <w:rPr>
          <w:sz w:val="12"/>
        </w:rPr>
        <w:t xml:space="preserve"> </w:t>
      </w:r>
      <w:r>
        <w:rPr>
          <w:sz w:val="16"/>
        </w:rPr>
        <w:t xml:space="preserve">context for approaching the </w:t>
      </w:r>
      <w:r>
        <w:rPr>
          <w:sz w:val="12"/>
        </w:rPr>
        <w:t xml:space="preserve"> </w:t>
      </w:r>
      <w:r w:rsidRPr="00CB511E">
        <w:rPr>
          <w:sz w:val="12"/>
        </w:rPr>
        <w:t xml:space="preserve"> </w:t>
      </w:r>
      <w:r>
        <w:rPr>
          <w:sz w:val="16"/>
        </w:rPr>
        <w:t xml:space="preserve">broader environmental concerns </w:t>
      </w:r>
      <w:r>
        <w:rPr>
          <w:sz w:val="12"/>
        </w:rPr>
        <w:t xml:space="preserve"> </w:t>
      </w:r>
      <w:r w:rsidRPr="00CB511E">
        <w:rPr>
          <w:sz w:val="12"/>
        </w:rPr>
        <w:t xml:space="preserve"> </w:t>
      </w:r>
      <w:r>
        <w:rPr>
          <w:sz w:val="16"/>
        </w:rPr>
        <w:t xml:space="preserve">of the MEA. Like Adam Smith’s </w:t>
      </w:r>
      <w:r>
        <w:rPr>
          <w:sz w:val="12"/>
        </w:rPr>
        <w:t xml:space="preserve"> </w:t>
      </w:r>
      <w:r w:rsidRPr="00CB511E">
        <w:rPr>
          <w:sz w:val="12"/>
        </w:rPr>
        <w:t xml:space="preserve"> </w:t>
      </w:r>
      <w:r>
        <w:rPr>
          <w:sz w:val="16"/>
        </w:rPr>
        <w:t xml:space="preserve">putative economic ‘invisible </w:t>
      </w:r>
      <w:r>
        <w:rPr>
          <w:sz w:val="12"/>
        </w:rPr>
        <w:t xml:space="preserve"> </w:t>
      </w:r>
      <w:r w:rsidRPr="00CB511E">
        <w:rPr>
          <w:sz w:val="12"/>
        </w:rPr>
        <w:t xml:space="preserve"> </w:t>
      </w:r>
      <w:r>
        <w:rPr>
          <w:sz w:val="16"/>
        </w:rPr>
        <w:t xml:space="preserve">hand’,22 </w:t>
      </w:r>
      <w:r w:rsidRPr="00CB511E">
        <w:rPr>
          <w:rStyle w:val="TitleChar"/>
        </w:rPr>
        <w:t xml:space="preserve">the assumption is that both </w:t>
      </w:r>
      <w:r>
        <w:rPr>
          <w:rStyle w:val="TitleChar"/>
        </w:rPr>
        <w:t xml:space="preserve"> </w:t>
      </w:r>
      <w:r w:rsidRPr="00CB511E">
        <w:rPr>
          <w:rStyle w:val="TitleChar"/>
        </w:rPr>
        <w:t xml:space="preserve"> good environmental governance </w:t>
      </w:r>
      <w:r>
        <w:rPr>
          <w:rStyle w:val="TitleChar"/>
        </w:rPr>
        <w:t xml:space="preserve"> </w:t>
      </w:r>
      <w:r w:rsidRPr="00CB511E">
        <w:rPr>
          <w:rStyle w:val="TitleChar"/>
        </w:rPr>
        <w:t xml:space="preserve"> and the equitable distribution of </w:t>
      </w:r>
      <w:r>
        <w:rPr>
          <w:rStyle w:val="TitleChar"/>
        </w:rPr>
        <w:t xml:space="preserve"> </w:t>
      </w:r>
      <w:r w:rsidRPr="00CB511E">
        <w:rPr>
          <w:rStyle w:val="TitleChar"/>
        </w:rPr>
        <w:t xml:space="preserve"> environmental services will derive </w:t>
      </w:r>
      <w:r>
        <w:rPr>
          <w:rStyle w:val="TitleChar"/>
        </w:rPr>
        <w:t xml:space="preserve"> </w:t>
      </w:r>
      <w:r w:rsidRPr="00CB511E">
        <w:rPr>
          <w:rStyle w:val="TitleChar"/>
        </w:rPr>
        <w:t xml:space="preserve"> from the correct pricing of quantiﬁed </w:t>
      </w:r>
      <w:r>
        <w:rPr>
          <w:rStyle w:val="TitleChar"/>
        </w:rPr>
        <w:t xml:space="preserve"> </w:t>
      </w:r>
      <w:r w:rsidRPr="00CB511E">
        <w:rPr>
          <w:rStyle w:val="TitleChar"/>
        </w:rPr>
        <w:t xml:space="preserve"> environmental goods and services, </w:t>
      </w:r>
      <w:r>
        <w:rPr>
          <w:rStyle w:val="TitleChar"/>
        </w:rPr>
        <w:t xml:space="preserve"> </w:t>
      </w:r>
      <w:r w:rsidRPr="00CB511E">
        <w:rPr>
          <w:rStyle w:val="TitleChar"/>
        </w:rPr>
        <w:t xml:space="preserve"> combined with the self-regulating </w:t>
      </w:r>
      <w:r>
        <w:rPr>
          <w:rStyle w:val="TitleChar"/>
        </w:rPr>
        <w:t xml:space="preserve"> </w:t>
      </w:r>
      <w:r w:rsidRPr="00CB511E">
        <w:rPr>
          <w:rStyle w:val="TitleChar"/>
        </w:rPr>
        <w:t xml:space="preserve"> market behaviour that will emerge </w:t>
      </w:r>
      <w:r>
        <w:rPr>
          <w:rStyle w:val="TitleChar"/>
        </w:rPr>
        <w:t xml:space="preserve"> </w:t>
      </w:r>
      <w:r w:rsidRPr="00CB511E">
        <w:rPr>
          <w:rStyle w:val="TitleChar"/>
        </w:rPr>
        <w:t xml:space="preserve"> from their market exchange</w:t>
      </w:r>
      <w:r>
        <w:rPr>
          <w:sz w:val="16"/>
        </w:rPr>
        <w:t xml:space="preserve">. </w:t>
      </w:r>
      <w:r>
        <w:rPr>
          <w:sz w:val="12"/>
        </w:rPr>
        <w:t xml:space="preserve"> </w:t>
      </w:r>
      <w:r w:rsidRPr="00CB511E">
        <w:rPr>
          <w:sz w:val="12"/>
        </w:rPr>
        <w:t xml:space="preserve"> </w:t>
      </w:r>
      <w:r>
        <w:rPr>
          <w:sz w:val="16"/>
        </w:rPr>
        <w:t xml:space="preserve">In this case, the ﬁnancial price </w:t>
      </w:r>
      <w:r>
        <w:rPr>
          <w:sz w:val="12"/>
        </w:rPr>
        <w:t xml:space="preserve"> </w:t>
      </w:r>
      <w:r w:rsidRPr="00CB511E">
        <w:rPr>
          <w:sz w:val="12"/>
        </w:rPr>
        <w:t xml:space="preserve"> </w:t>
      </w:r>
      <w:r>
        <w:rPr>
          <w:sz w:val="16"/>
        </w:rPr>
        <w:t xml:space="preserve">attributed to carbon is allocated to, </w:t>
      </w:r>
      <w:r>
        <w:rPr>
          <w:sz w:val="12"/>
        </w:rPr>
        <w:t xml:space="preserve"> </w:t>
      </w:r>
      <w:r w:rsidRPr="00CB511E">
        <w:rPr>
          <w:sz w:val="12"/>
        </w:rPr>
        <w:t xml:space="preserve"> </w:t>
      </w:r>
      <w:r>
        <w:rPr>
          <w:sz w:val="16"/>
        </w:rPr>
        <w:t xml:space="preserve">and therefore captured by, heavy </w:t>
      </w:r>
      <w:r>
        <w:rPr>
          <w:sz w:val="12"/>
        </w:rPr>
        <w:t xml:space="preserve"> </w:t>
      </w:r>
      <w:r w:rsidRPr="00CB511E">
        <w:rPr>
          <w:sz w:val="12"/>
        </w:rPr>
        <w:t xml:space="preserve"> </w:t>
      </w:r>
      <w:r>
        <w:rPr>
          <w:sz w:val="16"/>
        </w:rPr>
        <w:t xml:space="preserve">industry emitters. It is they who </w:t>
      </w:r>
      <w:r>
        <w:rPr>
          <w:sz w:val="12"/>
        </w:rPr>
        <w:t xml:space="preserve"> </w:t>
      </w:r>
      <w:r w:rsidRPr="00CB511E">
        <w:rPr>
          <w:sz w:val="12"/>
        </w:rPr>
        <w:t xml:space="preserve"> </w:t>
      </w:r>
      <w:r>
        <w:rPr>
          <w:sz w:val="16"/>
        </w:rPr>
        <w:t xml:space="preserve">gain tradeable carbon credits (i.e. </w:t>
      </w:r>
      <w:r>
        <w:rPr>
          <w:sz w:val="12"/>
        </w:rPr>
        <w:t xml:space="preserve"> </w:t>
      </w:r>
      <w:r w:rsidRPr="00CB511E">
        <w:rPr>
          <w:sz w:val="12"/>
        </w:rPr>
        <w:t xml:space="preserve"> </w:t>
      </w:r>
      <w:r>
        <w:rPr>
          <w:sz w:val="16"/>
        </w:rPr>
        <w:t xml:space="preserve">the currency representing carbon), </w:t>
      </w:r>
      <w:r>
        <w:rPr>
          <w:sz w:val="12"/>
        </w:rPr>
        <w:t xml:space="preserve"> </w:t>
      </w:r>
      <w:r w:rsidRPr="00CB511E">
        <w:rPr>
          <w:sz w:val="12"/>
        </w:rPr>
        <w:t xml:space="preserve"> </w:t>
      </w:r>
      <w:r>
        <w:rPr>
          <w:sz w:val="16"/>
        </w:rPr>
        <w:t xml:space="preserve">for example, under the European </w:t>
      </w:r>
      <w:r>
        <w:rPr>
          <w:sz w:val="12"/>
        </w:rPr>
        <w:t xml:space="preserve"> </w:t>
      </w:r>
      <w:r w:rsidRPr="00CB511E">
        <w:rPr>
          <w:sz w:val="12"/>
        </w:rPr>
        <w:t xml:space="preserve"> </w:t>
      </w:r>
      <w:r>
        <w:rPr>
          <w:sz w:val="16"/>
        </w:rPr>
        <w:t xml:space="preserve">Union’s Emissions Trading </w:t>
      </w:r>
      <w:r>
        <w:rPr>
          <w:sz w:val="12"/>
        </w:rPr>
        <w:t xml:space="preserve"> </w:t>
      </w:r>
      <w:r w:rsidRPr="00CB511E">
        <w:rPr>
          <w:sz w:val="12"/>
        </w:rPr>
        <w:t xml:space="preserve"> </w:t>
      </w:r>
      <w:r>
        <w:rPr>
          <w:sz w:val="16"/>
        </w:rPr>
        <w:t xml:space="preserve">Scheme.23 Some (currently minimal) </w:t>
      </w:r>
      <w:r>
        <w:rPr>
          <w:sz w:val="12"/>
        </w:rPr>
        <w:t xml:space="preserve"> </w:t>
      </w:r>
      <w:r w:rsidRPr="00CB511E">
        <w:rPr>
          <w:sz w:val="12"/>
        </w:rPr>
        <w:t xml:space="preserve"> </w:t>
      </w:r>
      <w:r>
        <w:rPr>
          <w:sz w:val="16"/>
        </w:rPr>
        <w:t xml:space="preserve">scarcity is built into the market by </w:t>
      </w:r>
      <w:r>
        <w:rPr>
          <w:sz w:val="12"/>
        </w:rPr>
        <w:t xml:space="preserve"> </w:t>
      </w:r>
      <w:r w:rsidRPr="00CB511E">
        <w:rPr>
          <w:sz w:val="12"/>
        </w:rPr>
        <w:t xml:space="preserve"> </w:t>
      </w:r>
      <w:r>
        <w:rPr>
          <w:sz w:val="16"/>
        </w:rPr>
        <w:t xml:space="preserve">allocating credits at a level below </w:t>
      </w:r>
      <w:r>
        <w:rPr>
          <w:sz w:val="12"/>
        </w:rPr>
        <w:t xml:space="preserve"> </w:t>
      </w:r>
      <w:r w:rsidRPr="00CB511E">
        <w:rPr>
          <w:sz w:val="12"/>
        </w:rPr>
        <w:t xml:space="preserve"> </w:t>
      </w:r>
      <w:r>
        <w:rPr>
          <w:sz w:val="16"/>
        </w:rPr>
        <w:t xml:space="preserve">what major installations require </w:t>
      </w:r>
      <w:r>
        <w:rPr>
          <w:sz w:val="12"/>
        </w:rPr>
        <w:t xml:space="preserve"> </w:t>
      </w:r>
      <w:r w:rsidRPr="00CB511E">
        <w:rPr>
          <w:sz w:val="12"/>
        </w:rPr>
        <w:t xml:space="preserve"> </w:t>
      </w:r>
      <w:r>
        <w:rPr>
          <w:sz w:val="16"/>
        </w:rPr>
        <w:t xml:space="preserve">to cover their emitting levels, so </w:t>
      </w:r>
      <w:r>
        <w:rPr>
          <w:sz w:val="12"/>
        </w:rPr>
        <w:t xml:space="preserve"> </w:t>
      </w:r>
      <w:r w:rsidRPr="00CB511E">
        <w:rPr>
          <w:sz w:val="12"/>
        </w:rPr>
        <w:t xml:space="preserve"> </w:t>
      </w:r>
      <w:r>
        <w:rPr>
          <w:sz w:val="16"/>
        </w:rPr>
        <w:t xml:space="preserve">as to meet the emissions reducing </w:t>
      </w:r>
      <w:r>
        <w:rPr>
          <w:sz w:val="12"/>
        </w:rPr>
        <w:t xml:space="preserve"> </w:t>
      </w:r>
      <w:r w:rsidRPr="00CB511E">
        <w:rPr>
          <w:sz w:val="12"/>
        </w:rPr>
        <w:t xml:space="preserve"> </w:t>
      </w:r>
      <w:r>
        <w:rPr>
          <w:sz w:val="16"/>
        </w:rPr>
        <w:t xml:space="preserve">targets set by the Kyoto Protocol of </w:t>
      </w:r>
      <w:r>
        <w:rPr>
          <w:sz w:val="12"/>
        </w:rPr>
        <w:t xml:space="preserve"> </w:t>
      </w:r>
      <w:r w:rsidRPr="00CB511E">
        <w:rPr>
          <w:sz w:val="12"/>
        </w:rPr>
        <w:t xml:space="preserve"> </w:t>
      </w:r>
      <w:r>
        <w:rPr>
          <w:sz w:val="16"/>
        </w:rPr>
        <w:t xml:space="preserve">the UN Framework Convention on </w:t>
      </w:r>
      <w:r>
        <w:rPr>
          <w:sz w:val="12"/>
        </w:rPr>
        <w:t xml:space="preserve"> </w:t>
      </w:r>
      <w:r w:rsidRPr="00CB511E">
        <w:rPr>
          <w:sz w:val="12"/>
        </w:rPr>
        <w:t xml:space="preserve"> </w:t>
      </w:r>
      <w:r>
        <w:rPr>
          <w:sz w:val="16"/>
        </w:rPr>
        <w:t xml:space="preserve">Climate Change (UNFCCC). Once </w:t>
      </w:r>
      <w:r>
        <w:rPr>
          <w:sz w:val="12"/>
        </w:rPr>
        <w:t xml:space="preserve"> </w:t>
      </w:r>
      <w:r w:rsidRPr="00CB511E">
        <w:rPr>
          <w:sz w:val="12"/>
        </w:rPr>
        <w:t xml:space="preserve"> </w:t>
      </w:r>
      <w:r>
        <w:rPr>
          <w:sz w:val="16"/>
        </w:rPr>
        <w:t xml:space="preserve">these credits enter the international </w:t>
      </w:r>
      <w:r>
        <w:rPr>
          <w:sz w:val="12"/>
        </w:rPr>
        <w:t xml:space="preserve"> </w:t>
      </w:r>
      <w:r w:rsidRPr="00CB511E">
        <w:rPr>
          <w:sz w:val="12"/>
        </w:rPr>
        <w:t xml:space="preserve"> </w:t>
      </w:r>
      <w:r>
        <w:rPr>
          <w:sz w:val="16"/>
        </w:rPr>
        <w:t xml:space="preserve">ﬁnancial system their future value </w:t>
      </w:r>
      <w:r>
        <w:rPr>
          <w:sz w:val="12"/>
        </w:rPr>
        <w:t xml:space="preserve"> </w:t>
      </w:r>
      <w:r w:rsidRPr="00CB511E">
        <w:rPr>
          <w:sz w:val="12"/>
        </w:rPr>
        <w:t xml:space="preserve"> </w:t>
      </w:r>
      <w:r>
        <w:rPr>
          <w:sz w:val="16"/>
        </w:rPr>
        <w:t xml:space="preserve">can be speculated on (as with any </w:t>
      </w:r>
      <w:r>
        <w:rPr>
          <w:sz w:val="12"/>
        </w:rPr>
        <w:t xml:space="preserve"> </w:t>
      </w:r>
      <w:r w:rsidRPr="00CB511E">
        <w:rPr>
          <w:sz w:val="12"/>
        </w:rPr>
        <w:t xml:space="preserve"> </w:t>
      </w:r>
      <w:r>
        <w:rPr>
          <w:sz w:val="16"/>
        </w:rPr>
        <w:t xml:space="preserve">other currency or commodity, </w:t>
      </w:r>
      <w:r>
        <w:rPr>
          <w:sz w:val="12"/>
        </w:rPr>
        <w:t xml:space="preserve"> </w:t>
      </w:r>
      <w:r w:rsidRPr="00CB511E">
        <w:rPr>
          <w:sz w:val="12"/>
        </w:rPr>
        <w:t xml:space="preserve"> </w:t>
      </w:r>
      <w:r>
        <w:rPr>
          <w:sz w:val="16"/>
        </w:rPr>
        <w:t xml:space="preserve">including derivatives) and signiﬁcant </w:t>
      </w:r>
      <w:r>
        <w:rPr>
          <w:sz w:val="12"/>
        </w:rPr>
        <w:t xml:space="preserve"> </w:t>
      </w:r>
      <w:r w:rsidRPr="00CB511E">
        <w:rPr>
          <w:sz w:val="12"/>
        </w:rPr>
        <w:t xml:space="preserve"> </w:t>
      </w:r>
      <w:r>
        <w:rPr>
          <w:sz w:val="16"/>
        </w:rPr>
        <w:t xml:space="preserve">proﬁts can ensue. In the wake of this, </w:t>
      </w:r>
      <w:r>
        <w:rPr>
          <w:sz w:val="12"/>
        </w:rPr>
        <w:t xml:space="preserve"> </w:t>
      </w:r>
      <w:r w:rsidRPr="00CB511E">
        <w:rPr>
          <w:sz w:val="12"/>
        </w:rPr>
        <w:t xml:space="preserve"> </w:t>
      </w:r>
      <w:r>
        <w:rPr>
          <w:sz w:val="16"/>
        </w:rPr>
        <w:t xml:space="preserve">a veritable ecosystem of economists, </w:t>
      </w:r>
      <w:r>
        <w:rPr>
          <w:sz w:val="12"/>
        </w:rPr>
        <w:t xml:space="preserve"> </w:t>
      </w:r>
      <w:r w:rsidRPr="00CB511E">
        <w:rPr>
          <w:sz w:val="12"/>
        </w:rPr>
        <w:t xml:space="preserve"> </w:t>
      </w:r>
      <w:r>
        <w:rPr>
          <w:sz w:val="16"/>
        </w:rPr>
        <w:t xml:space="preserve">stockbrokers and ﬁnancial advisors </w:t>
      </w:r>
      <w:r>
        <w:rPr>
          <w:sz w:val="12"/>
        </w:rPr>
        <w:t xml:space="preserve"> </w:t>
      </w:r>
      <w:r w:rsidRPr="00CB511E">
        <w:rPr>
          <w:sz w:val="12"/>
        </w:rPr>
        <w:t xml:space="preserve"> </w:t>
      </w:r>
      <w:r>
        <w:rPr>
          <w:sz w:val="16"/>
        </w:rPr>
        <w:t xml:space="preserve">has emerged to service trade in this </w:t>
      </w:r>
      <w:r>
        <w:rPr>
          <w:sz w:val="12"/>
        </w:rPr>
        <w:t xml:space="preserve"> </w:t>
      </w:r>
      <w:r w:rsidRPr="00CB511E">
        <w:rPr>
          <w:sz w:val="12"/>
        </w:rPr>
        <w:t xml:space="preserve"> </w:t>
      </w:r>
      <w:r>
        <w:rPr>
          <w:sz w:val="16"/>
        </w:rPr>
        <w:t xml:space="preserve">new commodity, as epitomised by </w:t>
      </w:r>
      <w:r>
        <w:rPr>
          <w:sz w:val="12"/>
        </w:rPr>
        <w:t xml:space="preserve"> </w:t>
      </w:r>
      <w:r w:rsidRPr="00CB511E">
        <w:rPr>
          <w:sz w:val="12"/>
        </w:rPr>
        <w:t xml:space="preserve"> </w:t>
      </w:r>
      <w:r>
        <w:rPr>
          <w:sz w:val="16"/>
        </w:rPr>
        <w:t xml:space="preserve">the Europe Climate Exchange in </w:t>
      </w:r>
      <w:r>
        <w:rPr>
          <w:sz w:val="12"/>
        </w:rPr>
        <w:t xml:space="preserve"> </w:t>
      </w:r>
      <w:r w:rsidRPr="00CB511E">
        <w:rPr>
          <w:sz w:val="12"/>
        </w:rPr>
        <w:t xml:space="preserve"> </w:t>
      </w:r>
      <w:r>
        <w:rPr>
          <w:sz w:val="16"/>
        </w:rPr>
        <w:t xml:space="preserve">the City of London. This is “the </w:t>
      </w:r>
      <w:r>
        <w:rPr>
          <w:sz w:val="12"/>
        </w:rPr>
        <w:t xml:space="preserve"> </w:t>
      </w:r>
      <w:r w:rsidRPr="00CB511E">
        <w:rPr>
          <w:sz w:val="12"/>
        </w:rPr>
        <w:t xml:space="preserve"> </w:t>
      </w:r>
      <w:r>
        <w:rPr>
          <w:sz w:val="16"/>
        </w:rPr>
        <w:t xml:space="preserve">leading marketplace for trading </w:t>
      </w:r>
      <w:r>
        <w:rPr>
          <w:sz w:val="12"/>
        </w:rPr>
        <w:t xml:space="preserve"> </w:t>
      </w:r>
      <w:r w:rsidRPr="00CB511E">
        <w:rPr>
          <w:sz w:val="12"/>
        </w:rPr>
        <w:t xml:space="preserve"> </w:t>
      </w:r>
      <w:r>
        <w:rPr>
          <w:sz w:val="16"/>
        </w:rPr>
        <w:t>carbon dioxide (</w:t>
      </w:r>
      <w:proofErr w:type="gramStart"/>
      <w:r>
        <w:rPr>
          <w:sz w:val="16"/>
        </w:rPr>
        <w:t>CO2 )</w:t>
      </w:r>
      <w:proofErr w:type="gramEnd"/>
      <w:r>
        <w:rPr>
          <w:sz w:val="16"/>
        </w:rPr>
        <w:t xml:space="preserve"> emissions in </w:t>
      </w:r>
      <w:r>
        <w:rPr>
          <w:sz w:val="12"/>
        </w:rPr>
        <w:t xml:space="preserve"> </w:t>
      </w:r>
      <w:r w:rsidRPr="00CB511E">
        <w:rPr>
          <w:sz w:val="12"/>
        </w:rPr>
        <w:t xml:space="preserve"> </w:t>
      </w:r>
      <w:r>
        <w:rPr>
          <w:sz w:val="16"/>
        </w:rPr>
        <w:t xml:space="preserve">Europe and internationally”,24 and </w:t>
      </w:r>
      <w:r>
        <w:rPr>
          <w:sz w:val="12"/>
        </w:rPr>
        <w:t xml:space="preserve"> </w:t>
      </w:r>
      <w:r w:rsidRPr="00CB511E">
        <w:rPr>
          <w:sz w:val="12"/>
        </w:rPr>
        <w:t xml:space="preserve"> </w:t>
      </w:r>
      <w:r>
        <w:rPr>
          <w:sz w:val="16"/>
        </w:rPr>
        <w:t>basically a stock exchange for the 20 Radical Anthropology</w:t>
      </w:r>
      <w:r>
        <w:rPr>
          <w:sz w:val="12"/>
        </w:rPr>
        <w:t xml:space="preserve"> </w:t>
      </w:r>
      <w:r w:rsidRPr="00CB511E">
        <w:rPr>
          <w:sz w:val="12"/>
        </w:rPr>
        <w:t xml:space="preserve"> </w:t>
      </w:r>
      <w:r>
        <w:rPr>
          <w:sz w:val="16"/>
        </w:rPr>
        <w:t xml:space="preserve">currency of tradeable carbon credits. </w:t>
      </w:r>
      <w:r>
        <w:rPr>
          <w:sz w:val="12"/>
        </w:rPr>
        <w:t xml:space="preserve"> </w:t>
      </w:r>
      <w:r w:rsidRPr="00CB511E">
        <w:rPr>
          <w:sz w:val="12"/>
        </w:rPr>
        <w:t xml:space="preserve"> </w:t>
      </w:r>
      <w:r>
        <w:rPr>
          <w:sz w:val="16"/>
        </w:rPr>
        <w:t xml:space="preserve">Interestingly, the website of the </w:t>
      </w:r>
      <w:r>
        <w:rPr>
          <w:sz w:val="12"/>
        </w:rPr>
        <w:t xml:space="preserve"> </w:t>
      </w:r>
      <w:r w:rsidRPr="00CB511E">
        <w:rPr>
          <w:sz w:val="12"/>
        </w:rPr>
        <w:t xml:space="preserve"> </w:t>
      </w:r>
      <w:r>
        <w:rPr>
          <w:sz w:val="16"/>
        </w:rPr>
        <w:t xml:space="preserve">Europe Climate Exchange provides </w:t>
      </w:r>
      <w:r>
        <w:rPr>
          <w:sz w:val="12"/>
        </w:rPr>
        <w:t xml:space="preserve"> </w:t>
      </w:r>
      <w:r w:rsidRPr="00CB511E">
        <w:rPr>
          <w:sz w:val="12"/>
        </w:rPr>
        <w:t xml:space="preserve"> </w:t>
      </w:r>
      <w:r>
        <w:rPr>
          <w:sz w:val="16"/>
        </w:rPr>
        <w:t xml:space="preserve">very little information connecting </w:t>
      </w:r>
      <w:r>
        <w:rPr>
          <w:sz w:val="12"/>
        </w:rPr>
        <w:t xml:space="preserve"> </w:t>
      </w:r>
      <w:r w:rsidRPr="00CB511E">
        <w:rPr>
          <w:sz w:val="12"/>
        </w:rPr>
        <w:t xml:space="preserve"> </w:t>
      </w:r>
      <w:r>
        <w:rPr>
          <w:sz w:val="16"/>
        </w:rPr>
        <w:t xml:space="preserve">this exchange with environmental </w:t>
      </w:r>
      <w:r>
        <w:rPr>
          <w:sz w:val="12"/>
        </w:rPr>
        <w:t xml:space="preserve"> </w:t>
      </w:r>
      <w:r w:rsidRPr="00CB511E">
        <w:rPr>
          <w:sz w:val="12"/>
        </w:rPr>
        <w:t xml:space="preserve"> </w:t>
      </w:r>
      <w:r>
        <w:rPr>
          <w:sz w:val="16"/>
        </w:rPr>
        <w:t xml:space="preserve">impacts through the reduction of </w:t>
      </w:r>
      <w:r>
        <w:rPr>
          <w:sz w:val="12"/>
        </w:rPr>
        <w:t xml:space="preserve"> </w:t>
      </w:r>
      <w:r w:rsidRPr="00CB511E">
        <w:rPr>
          <w:sz w:val="12"/>
        </w:rPr>
        <w:t xml:space="preserve"> </w:t>
      </w:r>
      <w:r>
        <w:rPr>
          <w:sz w:val="16"/>
        </w:rPr>
        <w:t xml:space="preserve">atmospheric </w:t>
      </w:r>
      <w:proofErr w:type="gramStart"/>
      <w:r>
        <w:rPr>
          <w:sz w:val="16"/>
        </w:rPr>
        <w:t>CO2 .</w:t>
      </w:r>
      <w:proofErr w:type="gramEnd"/>
      <w:r>
        <w:rPr>
          <w:sz w:val="16"/>
        </w:rPr>
        <w:t xml:space="preserve"> Such presentation </w:t>
      </w:r>
      <w:r>
        <w:rPr>
          <w:sz w:val="12"/>
        </w:rPr>
        <w:t xml:space="preserve"> </w:t>
      </w:r>
      <w:r w:rsidRPr="00CB511E">
        <w:rPr>
          <w:sz w:val="12"/>
        </w:rPr>
        <w:t xml:space="preserve"> </w:t>
      </w:r>
      <w:r>
        <w:rPr>
          <w:sz w:val="16"/>
        </w:rPr>
        <w:t xml:space="preserve">seems to emphasise that this is a </w:t>
      </w:r>
      <w:r>
        <w:rPr>
          <w:sz w:val="12"/>
        </w:rPr>
        <w:t xml:space="preserve"> </w:t>
      </w:r>
      <w:r w:rsidRPr="00CB511E">
        <w:rPr>
          <w:sz w:val="12"/>
        </w:rPr>
        <w:t xml:space="preserve"> </w:t>
      </w:r>
      <w:r>
        <w:rPr>
          <w:sz w:val="16"/>
        </w:rPr>
        <w:t xml:space="preserve">product with a great deal to do with </w:t>
      </w:r>
      <w:r>
        <w:rPr>
          <w:sz w:val="12"/>
        </w:rPr>
        <w:t xml:space="preserve"> </w:t>
      </w:r>
      <w:r w:rsidRPr="00CB511E">
        <w:rPr>
          <w:sz w:val="12"/>
        </w:rPr>
        <w:t xml:space="preserve"> </w:t>
      </w:r>
      <w:r>
        <w:rPr>
          <w:sz w:val="16"/>
        </w:rPr>
        <w:t xml:space="preserve">trade, ﬁnance and proﬁt, operating </w:t>
      </w:r>
      <w:r>
        <w:rPr>
          <w:sz w:val="12"/>
        </w:rPr>
        <w:t xml:space="preserve"> </w:t>
      </w:r>
      <w:r w:rsidRPr="00CB511E">
        <w:rPr>
          <w:sz w:val="12"/>
        </w:rPr>
        <w:t xml:space="preserve"> </w:t>
      </w:r>
      <w:r>
        <w:rPr>
          <w:sz w:val="16"/>
        </w:rPr>
        <w:t xml:space="preserve">at a rather large remove from the </w:t>
      </w:r>
      <w:r>
        <w:rPr>
          <w:sz w:val="12"/>
        </w:rPr>
        <w:t xml:space="preserve"> </w:t>
      </w:r>
      <w:r w:rsidRPr="00CB511E">
        <w:rPr>
          <w:sz w:val="12"/>
        </w:rPr>
        <w:t xml:space="preserve"> </w:t>
      </w:r>
      <w:r>
        <w:rPr>
          <w:sz w:val="16"/>
        </w:rPr>
        <w:t>materiality of global climate and ecosystems.</w:t>
      </w:r>
    </w:p>
    <w:p w:rsidR="001E3056" w:rsidRDefault="001E3056" w:rsidP="001E3056">
      <w:pPr>
        <w:rPr>
          <w:sz w:val="16"/>
        </w:rPr>
      </w:pPr>
    </w:p>
    <w:p w:rsidR="001E3056" w:rsidRDefault="001E3056" w:rsidP="001E3056">
      <w:pPr>
        <w:pStyle w:val="Heading4"/>
      </w:pPr>
      <w:r>
        <w:t xml:space="preserve">The shallow ‘green capitalism’ of the aff is used to help profits, not the environment </w:t>
      </w:r>
    </w:p>
    <w:p w:rsidR="001E3056" w:rsidRPr="00AB6863" w:rsidRDefault="001E3056" w:rsidP="001E3056">
      <w:r w:rsidRPr="006D7C83">
        <w:rPr>
          <w:rStyle w:val="StyleStyleBold12pt"/>
        </w:rPr>
        <w:t>Smith</w:t>
      </w:r>
      <w:r>
        <w:rPr>
          <w:rStyle w:val="StyleStyleBold12pt"/>
        </w:rPr>
        <w:t>, Rutgers University professor,</w:t>
      </w:r>
      <w:r w:rsidRPr="006D7C83">
        <w:rPr>
          <w:rStyle w:val="StyleStyleBold12pt"/>
        </w:rPr>
        <w:t xml:space="preserve"> 11</w:t>
      </w:r>
      <w:r>
        <w:t xml:space="preserve"> </w:t>
      </w:r>
      <w:r w:rsidRPr="006D7C83">
        <w:rPr>
          <w:sz w:val="16"/>
          <w:szCs w:val="16"/>
        </w:rPr>
        <w:t>Richard Smith has taught history at Rutgers University in New Brunswick, and has written on the social and environmental impact of the transition to capitalism in China for the New Left Review, the Ecologist, and other publications. (“Green capitalism: the god that failed” –2011 http://paecon.net/PAEReview/issue56/Smith56.pdf)</w:t>
      </w:r>
    </w:p>
    <w:p w:rsidR="001E3056" w:rsidRDefault="001E3056" w:rsidP="001E3056">
      <w:pPr>
        <w:rPr>
          <w:sz w:val="14"/>
        </w:rPr>
      </w:pPr>
      <w:r w:rsidRPr="00AB6863">
        <w:rPr>
          <w:sz w:val="14"/>
        </w:rPr>
        <w:t>In rejecting the antigrowth approach of the first wave of environmentalists in the 1970s, pro-growth “</w:t>
      </w:r>
      <w:r w:rsidRPr="00AB6863">
        <w:rPr>
          <w:rStyle w:val="TitleChar"/>
        </w:rPr>
        <w:t xml:space="preserve">green </w:t>
      </w:r>
      <w:r>
        <w:rPr>
          <w:rStyle w:val="TitleChar"/>
          <w:sz w:val="12"/>
          <w:u w:val="none"/>
        </w:rPr>
        <w:t xml:space="preserve"> </w:t>
      </w:r>
      <w:r w:rsidRPr="00AB6863">
        <w:rPr>
          <w:rStyle w:val="TitleChar"/>
        </w:rPr>
        <w:t xml:space="preserve"> capitalism</w:t>
      </w:r>
      <w:r w:rsidRPr="00AB6863">
        <w:rPr>
          <w:sz w:val="14"/>
        </w:rPr>
        <w:t xml:space="preserve">” theorists of the 1980s-90s like Paul Hawken, Lester Brown, and Francis Cairncross argued that </w:t>
      </w:r>
      <w:r>
        <w:rPr>
          <w:sz w:val="12"/>
        </w:rPr>
        <w:t xml:space="preserve"> </w:t>
      </w:r>
      <w:r w:rsidRPr="00AB6863">
        <w:rPr>
          <w:sz w:val="14"/>
        </w:rPr>
        <w:t xml:space="preserve"> green technology, green taxes, eco-conscious shopping and the like could “align” profit-seeking with </w:t>
      </w:r>
      <w:r>
        <w:rPr>
          <w:sz w:val="12"/>
        </w:rPr>
        <w:t xml:space="preserve"> </w:t>
      </w:r>
      <w:r w:rsidRPr="00AB6863">
        <w:rPr>
          <w:sz w:val="14"/>
        </w:rPr>
        <w:t xml:space="preserve"> environmental goals, even “invert many fundamentals” of business practice such that “restoring the </w:t>
      </w:r>
      <w:r>
        <w:rPr>
          <w:sz w:val="12"/>
        </w:rPr>
        <w:t xml:space="preserve"> </w:t>
      </w:r>
      <w:r w:rsidRPr="00AB6863">
        <w:rPr>
          <w:sz w:val="14"/>
        </w:rPr>
        <w:t xml:space="preserve"> environment and making money become one and the same process.” This strategy </w:t>
      </w:r>
      <w:r w:rsidRPr="00AB6863">
        <w:rPr>
          <w:rStyle w:val="TitleChar"/>
        </w:rPr>
        <w:t>has clearly failed.</w:t>
      </w:r>
      <w:r w:rsidRPr="00AB6863">
        <w:rPr>
          <w:sz w:val="14"/>
        </w:rPr>
        <w:t xml:space="preserve"> I </w:t>
      </w:r>
      <w:r>
        <w:rPr>
          <w:sz w:val="12"/>
        </w:rPr>
        <w:t xml:space="preserve"> </w:t>
      </w:r>
      <w:r w:rsidRPr="00AB6863">
        <w:rPr>
          <w:sz w:val="14"/>
        </w:rPr>
        <w:t xml:space="preserve"> claim </w:t>
      </w:r>
      <w:r w:rsidRPr="00AB6863">
        <w:rPr>
          <w:rStyle w:val="TitleChar"/>
        </w:rPr>
        <w:t>first,</w:t>
      </w:r>
      <w:r w:rsidRPr="00AB6863">
        <w:rPr>
          <w:sz w:val="14"/>
        </w:rPr>
        <w:t xml:space="preserve"> that </w:t>
      </w:r>
      <w:r w:rsidRPr="00AB6863">
        <w:rPr>
          <w:rStyle w:val="TitleChar"/>
        </w:rPr>
        <w:t>the project of sustainable capitalism was</w:t>
      </w:r>
      <w:r w:rsidRPr="00AB6863">
        <w:rPr>
          <w:sz w:val="14"/>
        </w:rPr>
        <w:t xml:space="preserve"> misconceived and </w:t>
      </w:r>
      <w:r w:rsidRPr="00AB6863">
        <w:rPr>
          <w:rStyle w:val="TitleChar"/>
        </w:rPr>
        <w:t xml:space="preserve">doomed from the start because </w:t>
      </w:r>
      <w:r>
        <w:rPr>
          <w:rStyle w:val="TitleChar"/>
          <w:sz w:val="12"/>
          <w:u w:val="none"/>
        </w:rPr>
        <w:t xml:space="preserve"> </w:t>
      </w:r>
      <w:r w:rsidRPr="00AB6863">
        <w:rPr>
          <w:rStyle w:val="TitleChar"/>
        </w:rPr>
        <w:t xml:space="preserve"> maximizing profit and saving the planet are inherently in conflict and cannot be </w:t>
      </w:r>
      <w:r w:rsidRPr="00AB6863">
        <w:rPr>
          <w:sz w:val="14"/>
        </w:rPr>
        <w:t xml:space="preserve">systematically </w:t>
      </w:r>
      <w:r w:rsidRPr="00AB6863">
        <w:rPr>
          <w:rStyle w:val="TitleChar"/>
        </w:rPr>
        <w:t>aligned</w:t>
      </w:r>
      <w:r w:rsidRPr="00AB6863">
        <w:rPr>
          <w:sz w:val="14"/>
        </w:rPr>
        <w:t xml:space="preserve"> even </w:t>
      </w:r>
      <w:r>
        <w:rPr>
          <w:sz w:val="12"/>
        </w:rPr>
        <w:t xml:space="preserve"> </w:t>
      </w:r>
      <w:r w:rsidRPr="00AB6863">
        <w:rPr>
          <w:sz w:val="14"/>
        </w:rPr>
        <w:t xml:space="preserve"> if, here and there, they might coincide for a moment. That’s </w:t>
      </w:r>
      <w:r w:rsidRPr="00AB6863">
        <w:rPr>
          <w:rStyle w:val="TitleChar"/>
        </w:rPr>
        <w:t>because under capitalism</w:t>
      </w:r>
      <w:r w:rsidRPr="00AB6863">
        <w:rPr>
          <w:sz w:val="14"/>
        </w:rPr>
        <w:t xml:space="preserve">, CEOs and </w:t>
      </w:r>
      <w:r w:rsidRPr="00AB6863">
        <w:rPr>
          <w:rStyle w:val="TitleChar"/>
        </w:rPr>
        <w:t xml:space="preserve">corporate </w:t>
      </w:r>
      <w:r>
        <w:rPr>
          <w:rStyle w:val="TitleChar"/>
          <w:sz w:val="12"/>
          <w:u w:val="none"/>
        </w:rPr>
        <w:t xml:space="preserve"> </w:t>
      </w:r>
      <w:r w:rsidRPr="00AB6863">
        <w:rPr>
          <w:rStyle w:val="TitleChar"/>
        </w:rPr>
        <w:t xml:space="preserve"> boards are not responsible to society, they’re responsible to</w:t>
      </w:r>
      <w:r w:rsidRPr="00AB6863">
        <w:rPr>
          <w:sz w:val="14"/>
        </w:rPr>
        <w:t xml:space="preserve"> private </w:t>
      </w:r>
      <w:r w:rsidRPr="00AB6863">
        <w:rPr>
          <w:rStyle w:val="TitleChar"/>
        </w:rPr>
        <w:t>shareholders.</w:t>
      </w:r>
      <w:r w:rsidRPr="00AB6863">
        <w:rPr>
          <w:sz w:val="14"/>
        </w:rPr>
        <w:t xml:space="preserve"> </w:t>
      </w:r>
      <w:r w:rsidRPr="00AB6863">
        <w:rPr>
          <w:rStyle w:val="TitleChar"/>
        </w:rPr>
        <w:t xml:space="preserve">CEOs can embrace </w:t>
      </w:r>
      <w:r>
        <w:rPr>
          <w:rStyle w:val="TitleChar"/>
          <w:sz w:val="12"/>
          <w:u w:val="none"/>
        </w:rPr>
        <w:t xml:space="preserve"> </w:t>
      </w:r>
      <w:r w:rsidRPr="00AB6863">
        <w:rPr>
          <w:rStyle w:val="TitleChar"/>
        </w:rPr>
        <w:t xml:space="preserve"> environmentalism so long as this increases profits. But saving the world requires that the pursuit of profits </w:t>
      </w:r>
      <w:r>
        <w:rPr>
          <w:rStyle w:val="TitleChar"/>
          <w:sz w:val="12"/>
          <w:u w:val="none"/>
        </w:rPr>
        <w:t xml:space="preserve"> </w:t>
      </w:r>
      <w:r w:rsidRPr="00AB6863">
        <w:rPr>
          <w:rStyle w:val="TitleChar"/>
        </w:rPr>
        <w:t xml:space="preserve"> be systematically subordinated to ecological concerns</w:t>
      </w:r>
      <w:r w:rsidRPr="00AB6863">
        <w:rPr>
          <w:sz w:val="14"/>
        </w:rPr>
        <w:t xml:space="preserve">: For example, the science says that to save the </w:t>
      </w:r>
      <w:r>
        <w:rPr>
          <w:sz w:val="12"/>
        </w:rPr>
        <w:t xml:space="preserve"> </w:t>
      </w:r>
      <w:r w:rsidRPr="00AB6863">
        <w:rPr>
          <w:sz w:val="14"/>
        </w:rPr>
        <w:t xml:space="preserve"> humans, we have to drastically cut fossil fuel consumption, even close down industries like coal. But no </w:t>
      </w:r>
      <w:r>
        <w:rPr>
          <w:sz w:val="12"/>
        </w:rPr>
        <w:t xml:space="preserve"> </w:t>
      </w:r>
      <w:r w:rsidRPr="00AB6863">
        <w:rPr>
          <w:sz w:val="14"/>
        </w:rPr>
        <w:t xml:space="preserve"> corporate board can sacrifice earnings to save the humans because to do so would be to risk shareholder </w:t>
      </w:r>
      <w:r>
        <w:rPr>
          <w:sz w:val="12"/>
        </w:rPr>
        <w:t xml:space="preserve"> </w:t>
      </w:r>
      <w:r w:rsidRPr="00AB6863">
        <w:rPr>
          <w:sz w:val="14"/>
        </w:rPr>
        <w:t xml:space="preserve"> flight or worse. I claim that </w:t>
      </w:r>
      <w:r w:rsidRPr="00AB6863">
        <w:rPr>
          <w:rStyle w:val="TitleChar"/>
        </w:rPr>
        <w:t xml:space="preserve">profit-maximization is an iron rule of capitalism, a rule that trumps all else, and </w:t>
      </w:r>
      <w:r>
        <w:rPr>
          <w:rStyle w:val="TitleChar"/>
          <w:sz w:val="12"/>
          <w:u w:val="none"/>
        </w:rPr>
        <w:t xml:space="preserve"> </w:t>
      </w:r>
      <w:r w:rsidRPr="00AB6863">
        <w:rPr>
          <w:rStyle w:val="TitleChar"/>
        </w:rPr>
        <w:t xml:space="preserve"> this sets the limits to ecological reform</w:t>
      </w:r>
      <w:r w:rsidRPr="00AB6863">
        <w:rPr>
          <w:sz w:val="14"/>
        </w:rPr>
        <w:t xml:space="preserve"> -- and not the other way around as green capitalism theorists </w:t>
      </w:r>
      <w:r>
        <w:rPr>
          <w:sz w:val="12"/>
        </w:rPr>
        <w:t xml:space="preserve"> </w:t>
      </w:r>
      <w:r w:rsidRPr="00AB6863">
        <w:rPr>
          <w:sz w:val="14"/>
        </w:rPr>
        <w:t xml:space="preserve"> supposed. Secondly, I claim that contrary to green capitalism proponents, across the spectrum from </w:t>
      </w:r>
      <w:r>
        <w:rPr>
          <w:sz w:val="12"/>
        </w:rPr>
        <w:t xml:space="preserve"> </w:t>
      </w:r>
      <w:r w:rsidRPr="00AB6863">
        <w:rPr>
          <w:sz w:val="14"/>
        </w:rPr>
        <w:t xml:space="preserve"> resource extraction to manufacturing, the practical possibilities for “greening” and “dematerializing” </w:t>
      </w:r>
      <w:r>
        <w:rPr>
          <w:sz w:val="12"/>
        </w:rPr>
        <w:t xml:space="preserve"> </w:t>
      </w:r>
      <w:r w:rsidRPr="00AB6863">
        <w:rPr>
          <w:sz w:val="14"/>
        </w:rPr>
        <w:t xml:space="preserve"> production are severely limited. This means, I contend, that the only way to prevent overshoot and collapse </w:t>
      </w:r>
      <w:r>
        <w:rPr>
          <w:sz w:val="12"/>
        </w:rPr>
        <w:t xml:space="preserve"> </w:t>
      </w:r>
      <w:r w:rsidRPr="00AB6863">
        <w:rPr>
          <w:sz w:val="14"/>
        </w:rPr>
        <w:t xml:space="preserve"> is to </w:t>
      </w:r>
      <w:r w:rsidRPr="00AB6863">
        <w:rPr>
          <w:sz w:val="14"/>
        </w:rPr>
        <w:lastRenderedPageBreak/>
        <w:t xml:space="preserve">enforce a massive economic contraction in the industrialized economies, retrenching production </w:t>
      </w:r>
      <w:r>
        <w:rPr>
          <w:sz w:val="12"/>
        </w:rPr>
        <w:t xml:space="preserve"> </w:t>
      </w:r>
      <w:r w:rsidRPr="00AB6863">
        <w:rPr>
          <w:sz w:val="14"/>
        </w:rPr>
        <w:t xml:space="preserve"> across a broad range of unnecessary, resource-hogging, wasteful and polluting industries, even virtually </w:t>
      </w:r>
      <w:r>
        <w:rPr>
          <w:sz w:val="12"/>
        </w:rPr>
        <w:t xml:space="preserve"> </w:t>
      </w:r>
      <w:r w:rsidRPr="00AB6863">
        <w:rPr>
          <w:sz w:val="14"/>
        </w:rPr>
        <w:t xml:space="preserve"> shutting down the worst. Yet this option is foreclosed under capitalism because this is not socialism: no one </w:t>
      </w:r>
      <w:r>
        <w:rPr>
          <w:sz w:val="12"/>
        </w:rPr>
        <w:t xml:space="preserve"> </w:t>
      </w:r>
      <w:r w:rsidRPr="00AB6863">
        <w:rPr>
          <w:sz w:val="14"/>
        </w:rPr>
        <w:t xml:space="preserve"> is promising new jobs to unemployed coal miners, oil-drillers, automakers, airline pilots, chemists, plastic </w:t>
      </w:r>
      <w:r>
        <w:rPr>
          <w:sz w:val="12"/>
        </w:rPr>
        <w:t xml:space="preserve"> </w:t>
      </w:r>
      <w:r w:rsidRPr="00AB6863">
        <w:rPr>
          <w:sz w:val="14"/>
        </w:rPr>
        <w:t xml:space="preserve"> junk makers, and others whose jobs would be lost because their industries would have to be retrenched -- </w:t>
      </w:r>
      <w:r>
        <w:rPr>
          <w:sz w:val="12"/>
        </w:rPr>
        <w:t xml:space="preserve"> </w:t>
      </w:r>
      <w:r w:rsidRPr="00AB6863">
        <w:rPr>
          <w:sz w:val="14"/>
        </w:rPr>
        <w:t xml:space="preserve"> and unemployed workers don’t pay taxes. So CEOs, workers, and governments find that they all “need” to </w:t>
      </w:r>
      <w:r>
        <w:rPr>
          <w:sz w:val="12"/>
        </w:rPr>
        <w:t xml:space="preserve"> </w:t>
      </w:r>
      <w:r w:rsidRPr="00AB6863">
        <w:rPr>
          <w:sz w:val="14"/>
        </w:rPr>
        <w:t xml:space="preserve"> maximize growth, overconsumption, even pollution, to destroy their childrens’ tomorrows to hang onto their </w:t>
      </w:r>
      <w:r>
        <w:rPr>
          <w:sz w:val="12"/>
        </w:rPr>
        <w:t xml:space="preserve"> </w:t>
      </w:r>
      <w:r w:rsidRPr="00AB6863">
        <w:rPr>
          <w:sz w:val="14"/>
        </w:rPr>
        <w:t xml:space="preserve"> jobs today because, if they don’t, the system falls into crisis, or worse. So we’re all onboard the TGV of </w:t>
      </w:r>
      <w:r>
        <w:rPr>
          <w:sz w:val="12"/>
        </w:rPr>
        <w:t xml:space="preserve"> </w:t>
      </w:r>
      <w:r w:rsidRPr="00AB6863">
        <w:rPr>
          <w:sz w:val="14"/>
        </w:rPr>
        <w:t xml:space="preserve"> ravenous and ever-growing plunder and pollution. And as our locomotive races toward the cliff of ecological </w:t>
      </w:r>
      <w:r>
        <w:rPr>
          <w:sz w:val="12"/>
        </w:rPr>
        <w:t xml:space="preserve"> </w:t>
      </w:r>
      <w:r w:rsidRPr="00AB6863">
        <w:rPr>
          <w:sz w:val="14"/>
        </w:rPr>
        <w:t xml:space="preserve"> collapse, the only thoughts on the minds of our CEOS, capitalist economists, politicians and labor leaders </w:t>
      </w:r>
      <w:r>
        <w:rPr>
          <w:sz w:val="12"/>
        </w:rPr>
        <w:t xml:space="preserve"> </w:t>
      </w:r>
      <w:r w:rsidRPr="00AB6863">
        <w:rPr>
          <w:sz w:val="14"/>
        </w:rPr>
        <w:t xml:space="preserve"> is how to stoke the locomotive to get us there faster. Corporations aren’t necessarily evil. They just can’t </w:t>
      </w:r>
      <w:r>
        <w:rPr>
          <w:sz w:val="12"/>
        </w:rPr>
        <w:t xml:space="preserve"> </w:t>
      </w:r>
      <w:r w:rsidRPr="00AB6863">
        <w:rPr>
          <w:sz w:val="14"/>
        </w:rPr>
        <w:t xml:space="preserve"> help themselves. They’re doing what they’re supposed to do for the benefit of their owners. But this means </w:t>
      </w:r>
      <w:r>
        <w:rPr>
          <w:sz w:val="12"/>
        </w:rPr>
        <w:t xml:space="preserve"> </w:t>
      </w:r>
      <w:r w:rsidRPr="00AB6863">
        <w:rPr>
          <w:sz w:val="14"/>
        </w:rPr>
        <w:t xml:space="preserve"> that</w:t>
      </w:r>
      <w:r w:rsidRPr="00AB6863">
        <w:rPr>
          <w:rStyle w:val="TitleChar"/>
        </w:rPr>
        <w:t xml:space="preserve">, </w:t>
      </w:r>
      <w:r w:rsidRPr="00AB6863">
        <w:rPr>
          <w:rStyle w:val="Emphasis"/>
        </w:rPr>
        <w:t>so long as the global economy is based on capitalist</w:t>
      </w:r>
      <w:r w:rsidRPr="00AB6863">
        <w:rPr>
          <w:sz w:val="14"/>
        </w:rPr>
        <w:t xml:space="preserve"> private/corporate property and competitive </w:t>
      </w:r>
      <w:r>
        <w:rPr>
          <w:sz w:val="12"/>
        </w:rPr>
        <w:t xml:space="preserve"> </w:t>
      </w:r>
      <w:r w:rsidRPr="00AB6863">
        <w:rPr>
          <w:sz w:val="14"/>
        </w:rPr>
        <w:t xml:space="preserve"> </w:t>
      </w:r>
      <w:r w:rsidRPr="00AB6863">
        <w:rPr>
          <w:rStyle w:val="Emphasis"/>
        </w:rPr>
        <w:t>production</w:t>
      </w:r>
      <w:r w:rsidRPr="00AB6863">
        <w:rPr>
          <w:rStyle w:val="TitleChar"/>
        </w:rPr>
        <w:t xml:space="preserve"> </w:t>
      </w:r>
      <w:r w:rsidRPr="00AB6863">
        <w:rPr>
          <w:sz w:val="14"/>
        </w:rPr>
        <w:t>for market</w:t>
      </w:r>
      <w:r w:rsidRPr="00AB6863">
        <w:rPr>
          <w:rStyle w:val="TitleChar"/>
        </w:rPr>
        <w:t xml:space="preserve">, </w:t>
      </w:r>
      <w:r w:rsidRPr="00AB6863">
        <w:rPr>
          <w:rStyle w:val="Emphasis"/>
        </w:rPr>
        <w:t>we’re doomed to collective social suicide and</w:t>
      </w:r>
      <w:r w:rsidRPr="00AB6863">
        <w:rPr>
          <w:rStyle w:val="TitleChar"/>
        </w:rPr>
        <w:t xml:space="preserve"> </w:t>
      </w:r>
      <w:r w:rsidRPr="00AB6863">
        <w:rPr>
          <w:sz w:val="14"/>
        </w:rPr>
        <w:t xml:space="preserve">no amount of tinkering with the market </w:t>
      </w:r>
      <w:r>
        <w:rPr>
          <w:sz w:val="12"/>
        </w:rPr>
        <w:t xml:space="preserve"> </w:t>
      </w:r>
      <w:r w:rsidRPr="00AB6863">
        <w:rPr>
          <w:sz w:val="14"/>
        </w:rPr>
        <w:t xml:space="preserve"> can </w:t>
      </w:r>
      <w:proofErr w:type="gramStart"/>
      <w:r w:rsidRPr="00AB6863">
        <w:rPr>
          <w:sz w:val="14"/>
        </w:rPr>
        <w:t>brake</w:t>
      </w:r>
      <w:proofErr w:type="gramEnd"/>
      <w:r w:rsidRPr="00AB6863">
        <w:rPr>
          <w:sz w:val="14"/>
        </w:rPr>
        <w:t xml:space="preserve"> the drive to global</w:t>
      </w:r>
      <w:r w:rsidRPr="00AB6863">
        <w:rPr>
          <w:rStyle w:val="TitleChar"/>
        </w:rPr>
        <w:t xml:space="preserve"> </w:t>
      </w:r>
      <w:r w:rsidRPr="00AB6863">
        <w:rPr>
          <w:rStyle w:val="Emphasis"/>
        </w:rPr>
        <w:t>ecological collapse</w:t>
      </w:r>
      <w:r w:rsidRPr="00AB6863">
        <w:rPr>
          <w:rStyle w:val="TitleChar"/>
        </w:rPr>
        <w:t xml:space="preserve">. </w:t>
      </w:r>
      <w:r w:rsidRPr="00AB6863">
        <w:rPr>
          <w:sz w:val="14"/>
        </w:rPr>
        <w:t xml:space="preserve">We can’t shop our way to sustainability because the </w:t>
      </w:r>
      <w:r>
        <w:rPr>
          <w:sz w:val="12"/>
        </w:rPr>
        <w:t xml:space="preserve"> </w:t>
      </w:r>
      <w:r w:rsidRPr="00AB6863">
        <w:rPr>
          <w:sz w:val="14"/>
        </w:rPr>
        <w:t xml:space="preserve"> problems we face cannot be solved by individual choices in the marketplace. They require collective </w:t>
      </w:r>
      <w:r>
        <w:rPr>
          <w:sz w:val="12"/>
        </w:rPr>
        <w:t xml:space="preserve"> </w:t>
      </w:r>
      <w:r w:rsidRPr="00AB6863">
        <w:rPr>
          <w:sz w:val="14"/>
        </w:rPr>
        <w:t xml:space="preserve"> democratic control over the economy to prioritize the needs of society and the environment. And they </w:t>
      </w:r>
      <w:r>
        <w:rPr>
          <w:sz w:val="12"/>
        </w:rPr>
        <w:t xml:space="preserve"> </w:t>
      </w:r>
      <w:r w:rsidRPr="00AB6863">
        <w:rPr>
          <w:sz w:val="14"/>
        </w:rPr>
        <w:t xml:space="preserve"> require national and international economic planning to re-organize the economy and redeploy labor and </w:t>
      </w:r>
      <w:r>
        <w:rPr>
          <w:sz w:val="12"/>
        </w:rPr>
        <w:t xml:space="preserve"> </w:t>
      </w:r>
      <w:r w:rsidRPr="00AB6863">
        <w:rPr>
          <w:sz w:val="14"/>
        </w:rPr>
        <w:t xml:space="preserve"> resources to these ends. I conclude, therefore, that if humanity is to save itself, we have no choice but to </w:t>
      </w:r>
      <w:r>
        <w:rPr>
          <w:sz w:val="12"/>
        </w:rPr>
        <w:t xml:space="preserve"> </w:t>
      </w:r>
      <w:r w:rsidRPr="00AB6863">
        <w:rPr>
          <w:sz w:val="14"/>
        </w:rPr>
        <w:t xml:space="preserve"> overthrow capitalism and replace it with a democratically-planned socialist economy.</w:t>
      </w:r>
    </w:p>
    <w:p w:rsidR="001E3056" w:rsidRDefault="001E3056" w:rsidP="001E3056">
      <w:pPr>
        <w:rPr>
          <w:sz w:val="14"/>
        </w:rPr>
      </w:pPr>
    </w:p>
    <w:p w:rsidR="001E3056" w:rsidRDefault="001E3056" w:rsidP="001E3056">
      <w:pPr>
        <w:pStyle w:val="Heading4"/>
      </w:pPr>
      <w:r>
        <w:t>Modern environmentalism was created to legitimize capitalism</w:t>
      </w:r>
    </w:p>
    <w:p w:rsidR="001E3056" w:rsidRPr="009D38BE" w:rsidRDefault="001E3056" w:rsidP="001E3056">
      <w:r w:rsidRPr="00F601D7">
        <w:rPr>
          <w:rStyle w:val="StyleStyleBold12pt"/>
        </w:rPr>
        <w:t>Barker</w:t>
      </w:r>
      <w:r>
        <w:rPr>
          <w:rStyle w:val="StyleStyleBold12pt"/>
        </w:rPr>
        <w:t>, alternative journalist,</w:t>
      </w:r>
      <w:r w:rsidRPr="00F601D7">
        <w:rPr>
          <w:rStyle w:val="StyleStyleBold12pt"/>
        </w:rPr>
        <w:t xml:space="preserve"> 10</w:t>
      </w:r>
      <w:r>
        <w:t xml:space="preserve"> </w:t>
      </w:r>
      <w:r w:rsidRPr="00F601D7">
        <w:rPr>
          <w:sz w:val="16"/>
          <w:szCs w:val="16"/>
        </w:rPr>
        <w:t xml:space="preserve">Michael James has been writing for alternative media outlets since 2006, and at present is a regular contributor to Swans Commentary. </w:t>
      </w:r>
      <w:r>
        <w:rPr>
          <w:sz w:val="16"/>
          <w:szCs w:val="16"/>
        </w:rPr>
        <w:t xml:space="preserve">His </w:t>
      </w:r>
      <w:r w:rsidRPr="00F601D7">
        <w:rPr>
          <w:sz w:val="16"/>
          <w:szCs w:val="16"/>
        </w:rPr>
        <w:t>work has been published by the following media organizations: Ceasefire Magazine, Corporate Watch (UK), Countercurrents, CounterPunch, Dissident Voice, Fifth Estate Online, Green Left Weekly, Jacobin, Media-ocracy, Monthly Review Zine, New Community Quarterly, New Left Project, One Struggle, PULSE Media, Spinwatch, Socialist Project, State of Nature, Upside Down World, Variant, and in the past I was a regular contributor to Znet.</w:t>
      </w:r>
      <w:r>
        <w:rPr>
          <w:sz w:val="16"/>
          <w:szCs w:val="16"/>
        </w:rPr>
        <w:t xml:space="preserve">  (“Co-opting the Green Movement”—8/1/2010 http://www.newleftproject.org/index.php/site/article_comments/co-opting_greens_the_environmental_foundations_of_capitalism)</w:t>
      </w:r>
    </w:p>
    <w:p w:rsidR="001E3056" w:rsidRDefault="001E3056" w:rsidP="001E3056">
      <w:pPr>
        <w:rPr>
          <w:sz w:val="14"/>
        </w:rPr>
      </w:pPr>
      <w:r>
        <w:rPr>
          <w:sz w:val="14"/>
        </w:rPr>
        <w:t xml:space="preserve">“American </w:t>
      </w:r>
      <w:r w:rsidRPr="009D38BE">
        <w:rPr>
          <w:rStyle w:val="TitleChar"/>
        </w:rPr>
        <w:t>environmentalism emerged in the</w:t>
      </w:r>
      <w:r>
        <w:rPr>
          <w:sz w:val="14"/>
        </w:rPr>
        <w:t xml:space="preserve"> context of the </w:t>
      </w:r>
      <w:r w:rsidRPr="009D38BE">
        <w:rPr>
          <w:rStyle w:val="TitleChar"/>
        </w:rPr>
        <w:t>most rapid economic expansion in history</w:t>
      </w:r>
      <w:r>
        <w:rPr>
          <w:sz w:val="14"/>
        </w:rPr>
        <w:t xml:space="preserve"> and matured in the technological culture that capitalism had spawned. To the extent that it has been a response to technology itself, </w:t>
      </w:r>
      <w:r w:rsidRPr="009D38BE">
        <w:rPr>
          <w:rStyle w:val="TitleChar"/>
        </w:rPr>
        <w:t>American environmentalism</w:t>
      </w:r>
      <w:r>
        <w:rPr>
          <w:sz w:val="14"/>
        </w:rPr>
        <w:t xml:space="preserve"> has been shaped by it. And it </w:t>
      </w:r>
      <w:r w:rsidRPr="009D38BE">
        <w:rPr>
          <w:rStyle w:val="TitleChar"/>
        </w:rPr>
        <w:t>has been shaped by capitalism</w:t>
      </w:r>
      <w:r>
        <w:rPr>
          <w:sz w:val="14"/>
        </w:rPr>
        <w:t xml:space="preserve"> as well.” Mark Dowie, 1995.1</w:t>
      </w:r>
      <w:r>
        <w:rPr>
          <w:sz w:val="12"/>
        </w:rPr>
        <w:t xml:space="preserve"> </w:t>
      </w:r>
      <w:r w:rsidRPr="009D38BE">
        <w:rPr>
          <w:sz w:val="12"/>
        </w:rPr>
        <w:t xml:space="preserve"> </w:t>
      </w:r>
      <w:r>
        <w:rPr>
          <w:sz w:val="14"/>
        </w:rPr>
        <w:t xml:space="preserve">Needless to say, </w:t>
      </w:r>
      <w:r w:rsidRPr="009D38BE">
        <w:rPr>
          <w:rStyle w:val="TitleChar"/>
        </w:rPr>
        <w:t>the ‘green’ ideas spewing forth from</w:t>
      </w:r>
      <w:r>
        <w:rPr>
          <w:sz w:val="14"/>
        </w:rPr>
        <w:t xml:space="preserve"> the world’s leading </w:t>
      </w:r>
      <w:r w:rsidRPr="009D38BE">
        <w:rPr>
          <w:rStyle w:val="TitleChar"/>
        </w:rPr>
        <w:t>capitalists are unlikely to bring about any sort of meaningful resolution to the environmental destruction wrought by capitalism. This has not</w:t>
      </w:r>
      <w:r>
        <w:rPr>
          <w:sz w:val="14"/>
        </w:rPr>
        <w:t xml:space="preserve">, however, </w:t>
      </w:r>
      <w:r w:rsidRPr="009D38BE">
        <w:rPr>
          <w:rStyle w:val="TitleChar"/>
        </w:rPr>
        <w:t>stopped</w:t>
      </w:r>
      <w:r>
        <w:rPr>
          <w:sz w:val="14"/>
        </w:rPr>
        <w:t xml:space="preserve"> representatives of the world’s most </w:t>
      </w:r>
      <w:r w:rsidRPr="009D38BE">
        <w:rPr>
          <w:rStyle w:val="TitleChar"/>
        </w:rPr>
        <w:t>toxic corporations from using their wealth to create</w:t>
      </w:r>
      <w:r>
        <w:rPr>
          <w:sz w:val="14"/>
        </w:rPr>
        <w:t xml:space="preserve"> well-endowed grantmaking </w:t>
      </w:r>
      <w:r w:rsidRPr="009D38BE">
        <w:rPr>
          <w:rStyle w:val="TitleChar"/>
        </w:rPr>
        <w:t>bodies to manage</w:t>
      </w:r>
      <w:r>
        <w:rPr>
          <w:sz w:val="14"/>
        </w:rPr>
        <w:t xml:space="preserve"> their </w:t>
      </w:r>
      <w:r w:rsidRPr="009D38BE">
        <w:rPr>
          <w:rStyle w:val="TitleChar"/>
        </w:rPr>
        <w:t>environmental opposition</w:t>
      </w:r>
      <w:r>
        <w:rPr>
          <w:sz w:val="14"/>
        </w:rPr>
        <w:t>; a manipulative process that was successfully institutionalized by America’s leading robber barons in the early 20th century through the creation of not-for-profit corporations, otherwise known as philanthropic foundations.</w:t>
      </w:r>
      <w:r>
        <w:rPr>
          <w:sz w:val="12"/>
        </w:rPr>
        <w:t xml:space="preserve"> </w:t>
      </w:r>
      <w:r w:rsidRPr="009D38BE">
        <w:rPr>
          <w:sz w:val="12"/>
        </w:rPr>
        <w:t xml:space="preserve"> </w:t>
      </w:r>
      <w:r>
        <w:rPr>
          <w:sz w:val="14"/>
        </w:rPr>
        <w:t>Thankfully, prominent environmental historian Mark Dowie has traced the insidious influence of such so-called liberal foundations on popular struggles against the powers that be in two excellent books. The first, Losing Ground: American Environmentalism at the Close of the Twentieth Century (MIT Press, 1996), dealt specifically with the environmental movement, while the second, American Foundations: An Investigative History (MIT Press, 2001), provided an overview of the manipulative nature of elite philanthropoids. While in recent years a number of other writers have scrutinized the problematic relationship between liberal foundations and environmentalism, for example Daniel Faber and Robert Brulle, this article draws upon only Dowie’s work in an attempt to provide a brief introduction to this vitally important but oft-neglected subject.</w:t>
      </w:r>
      <w:r>
        <w:rPr>
          <w:sz w:val="12"/>
        </w:rPr>
        <w:t xml:space="preserve"> </w:t>
      </w:r>
      <w:r w:rsidRPr="009D38BE">
        <w:rPr>
          <w:sz w:val="12"/>
        </w:rPr>
        <w:t xml:space="preserve"> </w:t>
      </w:r>
      <w:r>
        <w:rPr>
          <w:sz w:val="14"/>
        </w:rPr>
        <w:t>For over a century foundation executives have adopted grantmaking practices that ensure they “fund research projects that document social pathologies… perhaps even ameliorate them, all the while protecting corporate capitalism.” It is therefore unsurprising that, in their multitudinous forays into managing “America’s signature social movements - for women’s rights, peace, environment, environmental justice, students, gay liberation, and particularly labor”, one finds that “foundations have generally favored middle-class over lower-class social movements.”2 And rather than helping citizens to work through existing democratic channels, it appears that “</w:t>
      </w:r>
      <w:r w:rsidRPr="00F601D7">
        <w:rPr>
          <w:sz w:val="16"/>
          <w:szCs w:val="16"/>
        </w:rPr>
        <w:t>if there is a central motive behind social-movement philanthropy” it is to encourage “concerned citizens to struggle outside the government domain” within a g</w:t>
      </w:r>
      <w:r>
        <w:rPr>
          <w:sz w:val="14"/>
        </w:rPr>
        <w:t>eneral “rights”-based framework for social change.3 This has the unfortunate effect of deflecting legitimate concerns away from the one democratic body that could arguably resolve these problems, the government. Concerned people are encouraged to seek justice (or simply democracy) in an indirect fashion by working through non-profit organizations that act as a moderating buffer between the citizenry and the government - a problem amplified by the fact that the most powerful and influential non-profits tend not to be run or organized around democratic principles.</w:t>
      </w:r>
      <w:r>
        <w:rPr>
          <w:sz w:val="12"/>
        </w:rPr>
        <w:t xml:space="preserve"> </w:t>
      </w:r>
      <w:r w:rsidRPr="009D38BE">
        <w:rPr>
          <w:sz w:val="12"/>
        </w:rPr>
        <w:t xml:space="preserve"> </w:t>
      </w:r>
      <w:r>
        <w:rPr>
          <w:sz w:val="14"/>
        </w:rPr>
        <w:t>Yet even with the focus on activism outside of government channels, “most foundation trustees [still] see environmental groups as too adversarial, too confrontational to rank alongside family, neighborhood, church, and palliative charities as legitimate institutions of civil society.” In this way, thousands of grassroots environmental groups tend to be “ignored by most foundations” while a handful of national organizations, which the corporate “media identify as the major players and agenda setters of American environmentalism,” receive the noblesse oblige of the major foundations. As one might expect, most of these “national” groups, like the Sierra Club, the Wilderness Society, the Environmental Defense Fund, the National Wildlife Federation, and the Audubon Society, “carefully avoid challenging the power structures and relationships that have the most profound environmental impacts.”4</w:t>
      </w:r>
    </w:p>
    <w:p w:rsidR="001E3056" w:rsidRDefault="001E3056" w:rsidP="001E3056">
      <w:pPr>
        <w:pStyle w:val="Heading2"/>
      </w:pPr>
      <w:r>
        <w:lastRenderedPageBreak/>
        <w:t>Link — Ethics</w:t>
      </w:r>
    </w:p>
    <w:p w:rsidR="001E3056" w:rsidRPr="008672FE" w:rsidRDefault="001E3056" w:rsidP="001E3056">
      <w:pPr>
        <w:pStyle w:val="Heading4"/>
      </w:pPr>
      <w:r>
        <w:t>Their notion of ethics makes the individual the base unit of society and all problems inter-personal- fractures attempts for broader social change.</w:t>
      </w:r>
    </w:p>
    <w:p w:rsidR="001E3056" w:rsidRPr="005107AD" w:rsidRDefault="001E3056" w:rsidP="001E3056">
      <w:pPr>
        <w:rPr>
          <w:rStyle w:val="StyleStyleBold12pt"/>
        </w:rPr>
      </w:pPr>
      <w:r w:rsidRPr="005107AD">
        <w:rPr>
          <w:rStyle w:val="StyleStyleBold12pt"/>
        </w:rPr>
        <w:t>DeFazio</w:t>
      </w:r>
      <w:r>
        <w:rPr>
          <w:rStyle w:val="StyleStyleBold12pt"/>
        </w:rPr>
        <w:t>, Ph.D. in English with specialty in Cultural Theory,</w:t>
      </w:r>
      <w:r w:rsidRPr="005107AD">
        <w:rPr>
          <w:rStyle w:val="StyleStyleBold12pt"/>
        </w:rPr>
        <w:t xml:space="preserve"> 03</w:t>
      </w:r>
    </w:p>
    <w:p w:rsidR="001E3056" w:rsidRDefault="001E3056" w:rsidP="001E3056">
      <w:r>
        <w:t xml:space="preserve">(Kimberly, Ph.D., English, </w:t>
      </w:r>
      <w:proofErr w:type="gramStart"/>
      <w:r>
        <w:t>Spring</w:t>
      </w:r>
      <w:proofErr w:type="gramEnd"/>
      <w:r>
        <w:t xml:space="preserve"> 2003, The Red Critique, “The Imperialism of "Eating Well",” </w:t>
      </w:r>
      <w:hyperlink r:id="rId23" w:history="1">
        <w:r w:rsidRPr="0075527C">
          <w:rPr>
            <w:rStyle w:val="Hyperlink"/>
          </w:rPr>
          <w:t>http://redcritique.org/Spring2003/theimperialismofeatingwell.htm</w:t>
        </w:r>
      </w:hyperlink>
      <w:r>
        <w:t>, [Accessed 7/8/13], JB).</w:t>
      </w:r>
    </w:p>
    <w:p w:rsidR="001E3056" w:rsidRPr="005107AD" w:rsidRDefault="001E3056" w:rsidP="001E3056"/>
    <w:p w:rsidR="001E3056" w:rsidRDefault="001E3056" w:rsidP="001E3056">
      <w:r w:rsidRPr="00E065EC">
        <w:rPr>
          <w:rStyle w:val="TitleChar"/>
        </w:rPr>
        <w:t>The cultural imaginary in the West today is dominated by the discourse of "ethics".</w:t>
      </w:r>
      <w:r>
        <w:t xml:space="preserve"> </w:t>
      </w:r>
      <w:r w:rsidRPr="000D71E5">
        <w:rPr>
          <w:rStyle w:val="TitleChar"/>
        </w:rPr>
        <w:t>Ethics</w:t>
      </w:r>
      <w:r w:rsidRPr="00E065EC">
        <w:rPr>
          <w:rStyle w:val="TitleChar"/>
        </w:rPr>
        <w:t>, in its privileging of the subjective over the objective, turns social structures into modes of personal behavior and thus sees social change basically as a matter of changing individuals' minds and ideas</w:t>
      </w:r>
      <w:r>
        <w:t xml:space="preserve">. On these terms, </w:t>
      </w:r>
      <w:r w:rsidRPr="00E065EC">
        <w:rPr>
          <w:rStyle w:val="TitleChar"/>
        </w:rPr>
        <w:t>hunger is not viewed as a structure of social relations tied to ownership of property</w:t>
      </w:r>
      <w:r>
        <w:t xml:space="preserve"> (class)—a view based on the understanding that a transformation in property relation is the necessary precondition of eradicating hunger. </w:t>
      </w:r>
      <w:r w:rsidRPr="00E065EC">
        <w:rPr>
          <w:rStyle w:val="TitleChar"/>
        </w:rPr>
        <w:t>Rather, the primary solutions to hunger are individual and subjective ones</w:t>
      </w:r>
      <w:r>
        <w:t xml:space="preserve"> </w:t>
      </w:r>
      <w:r w:rsidRPr="00770272">
        <w:rPr>
          <w:rStyle w:val="TitleChar"/>
        </w:rPr>
        <w:t>that promote life-style changes and daily negotiations within existing unequal social structures</w:t>
      </w:r>
      <w:r>
        <w:t>. For instance: those with food give to those who do not; food pantries redistribute surpluses; understanding that the hungry are not in any fundamental way "different" from the fed, etc. These and other similar reformist practices aimed at addressing only the most intolerable effects of hunger, not its material roots, are widely seen as the only "reasonable" solutions</w:t>
      </w:r>
      <w:r w:rsidRPr="00770272">
        <w:t xml:space="preserve">. Ethics, in other words, is one of the main manifestations of theoretical "savvy-ness" today. </w:t>
      </w:r>
      <w:r w:rsidRPr="00E065EC">
        <w:rPr>
          <w:rStyle w:val="TitleChar"/>
        </w:rPr>
        <w:t>Ethical theorists regard transforming hunger by eradicating its roots in private property as highly "unreasonable" and "crude"</w:t>
      </w:r>
      <w:r>
        <w:t xml:space="preserve">, if not deeply </w:t>
      </w:r>
      <w:proofErr w:type="gramStart"/>
      <w:r>
        <w:t>suspicious,</w:t>
      </w:r>
      <w:proofErr w:type="gramEnd"/>
      <w:r>
        <w:t xml:space="preserve"> </w:t>
      </w:r>
      <w:r w:rsidRPr="00E065EC">
        <w:rPr>
          <w:rStyle w:val="TitleChar"/>
        </w:rPr>
        <w:t>since transformation of class relations is deemed a "totalitarian" imposition of one subjective will over another. Social change, to put it differently, is only ethical when it deals with one hungry person at a time.</w:t>
      </w:r>
      <w:r>
        <w:rPr>
          <w:bCs/>
          <w:u w:val="single"/>
        </w:rPr>
        <w:t xml:space="preserve"> </w:t>
      </w:r>
      <w:r w:rsidRPr="00E065EC">
        <w:rPr>
          <w:rStyle w:val="TitleChar"/>
        </w:rPr>
        <w:t>What is necessary to note about contemporary ethics is that unlike the "traditional" ("modernist") ethic</w:t>
      </w:r>
      <w:r>
        <w:t xml:space="preserve">s of John Stuart Mill or Kant, for whom ethics involves the study of the "good society" (the "polis") and finding the ideal means of living a "good life", </w:t>
      </w:r>
      <w:r w:rsidRPr="00E065EC">
        <w:rPr>
          <w:rStyle w:val="TitleChar"/>
        </w:rPr>
        <w:t>ethics today is post-foundational. It puts itself forward as a "radical" ethics because it does not essentialize or monolithize the subject. Ethics</w:t>
      </w:r>
      <w:r>
        <w:t xml:space="preserve">, in other words, is now "post-al" and, as Mas'ud Zavarzadeh explains, </w:t>
      </w:r>
      <w:r w:rsidRPr="00E065EC">
        <w:rPr>
          <w:rStyle w:val="TitleChar"/>
        </w:rPr>
        <w:t>begins with the assumption that we have entered a post-historical, post-class, post-industrial, post-historical moment of history; a moment in which capitalism has somehow broken free from its exploitative pas</w:t>
      </w:r>
      <w:r>
        <w:t xml:space="preserve">t (1-2). That is to say, </w:t>
      </w:r>
      <w:r w:rsidRPr="00E065EC">
        <w:rPr>
          <w:rStyle w:val="TitleChar"/>
        </w:rPr>
        <w:t>in contemporary articulations of ethics the social is a series of autonomous, disparate, and aleatory events operating independently of any over-arching logic</w:t>
      </w:r>
      <w:r>
        <w:t xml:space="preserve"> (such as the logic of exploitation), </w:t>
      </w:r>
      <w:r w:rsidRPr="00E065EC">
        <w:rPr>
          <w:rStyle w:val="TitleChar"/>
        </w:rPr>
        <w:t>and, therefore, without any common and underlying principles of judgment</w:t>
      </w:r>
      <w:r>
        <w:t>. As a result, whereas tra</w:t>
      </w:r>
      <w:r w:rsidRPr="00E065EC">
        <w:rPr>
          <w:rStyle w:val="TitleChar"/>
        </w:rPr>
        <w:t>ditional ethics was at least formally committed to a notion of "equality</w:t>
      </w:r>
      <w:r>
        <w:t xml:space="preserve">", </w:t>
      </w:r>
      <w:r w:rsidRPr="00E065EC">
        <w:rPr>
          <w:rStyle w:val="TitleChar"/>
        </w:rPr>
        <w:t>post-al ethics is resigned to inequality, and views all discussions of "equality" as totalizing fictions aimed at concealing over the fundamental "difference" that constitutes the social</w:t>
      </w:r>
      <w:r>
        <w:t xml:space="preserve">. As pragmatist Chris Barker succinctly puts it "The modernist goal of equality is beset with problems, and equality of outcome is neither possible nor desirable" (20). Post-al ethicists, he declares, have instead learned not to "mistake our ethical choices for radical public politics" (19). As a result, ethics today is more concerned with managing the effects of social inequalities. The shift from modern to postmodern or post-al ethics, it is necessary to emphasize, is not the result of a more "savvy", "sophisticated" or "radical democratic" understanding of ethics—the shift, in other words, did not come about due to the triumph of new or "better" ideas. This is a claim that Francis Moore Lappé makes in the new introductory chapter to the 20th Anniversary Edition of Diet </w:t>
      </w:r>
      <w:proofErr w:type="gramStart"/>
      <w:r>
        <w:t>For</w:t>
      </w:r>
      <w:proofErr w:type="gramEnd"/>
      <w:r>
        <w:t xml:space="preserve"> a Small Planet, a book that has maintained its ongoing popularity by appealing to activist sentiments yet at the same time effectively disconnecting hunger from any encompassing theory </w:t>
      </w:r>
      <w:r>
        <w:lastRenderedPageBreak/>
        <w:t xml:space="preserve">of hunger as a product of capitalism. She writes that through the sheer "power of ideas" a new ecological "myth" which recognizes the net of relationships in which humans are involved is coming to replace an older Cartesian "mechanical" myth that separated people into "atoms" and denied them agency (xix-xxvii). This, of course, is the dominant understanding of social change today, which turns the history of capitalism into the progress of ideas and erases the way in which the possibilities of social change are the product of human labor in order to obscure the fundamental exploitation of labor that is central to the organization of capitalist society. Post-al ethics, in other words, is a response to the new needs of capital in the era of cybercapitalism in which the material developments in production that have enabled the possibility of an economically just society are held back by private ownership and must instead be explained as a problem of "bad ideas" if this contradiction is to be secured. </w:t>
      </w:r>
      <w:r w:rsidRPr="00E065EC">
        <w:rPr>
          <w:rStyle w:val="TitleChar"/>
        </w:rPr>
        <w:t>Ethics</w:t>
      </w:r>
      <w:r>
        <w:t xml:space="preserve">, to be more general, </w:t>
      </w:r>
      <w:r w:rsidRPr="00E065EC">
        <w:rPr>
          <w:rStyle w:val="TitleChar"/>
        </w:rPr>
        <w:t>is an articulation of the way in which individuals are trained to deal with the contradictions of capitalism</w:t>
      </w:r>
      <w:r>
        <w:t xml:space="preserve">. In other words, changes in what constitutes "ethical" behavior are an effect of shifts in the needs of capital. </w:t>
      </w:r>
      <w:r w:rsidRPr="00637BC1">
        <w:rPr>
          <w:rStyle w:val="TitleChar"/>
        </w:rPr>
        <w:t>Modern ethics,</w:t>
      </w:r>
      <w:r>
        <w:t xml:space="preserve"> now deemed too "mechanical" by both activists like Lappé and "high theorists" like Derrida alike, </w:t>
      </w:r>
      <w:r w:rsidRPr="00637BC1">
        <w:rPr>
          <w:rStyle w:val="TitleChar"/>
        </w:rPr>
        <w:t>responded to the needs of an emerging capitalist system</w:t>
      </w:r>
      <w:r>
        <w:t xml:space="preserve">; that is, </w:t>
      </w:r>
      <w:r w:rsidRPr="00637BC1">
        <w:rPr>
          <w:rStyle w:val="TitleChar"/>
        </w:rPr>
        <w:t>it was focused on the aims of "integrating" social classes into the capitalist system at a time of deep unrest brought about by the conflict between dying feudal relations and industrialization</w:t>
      </w:r>
      <w:r>
        <w:t xml:space="preserve">. </w:t>
      </w:r>
      <w:r w:rsidRPr="00637BC1">
        <w:rPr>
          <w:rStyle w:val="TitleChar"/>
        </w:rPr>
        <w:t>The "good society" was basically an attempt to assure the increasing numbers of dispossessed that the market could meet the common needs of a</w:t>
      </w:r>
      <w:r>
        <w:t xml:space="preserve">ll. </w:t>
      </w:r>
      <w:r w:rsidRPr="00637BC1">
        <w:rPr>
          <w:rStyle w:val="TitleChar"/>
        </w:rPr>
        <w:t>Ethics</w:t>
      </w:r>
      <w:r>
        <w:t xml:space="preserve"> </w:t>
      </w:r>
      <w:r w:rsidRPr="00637BC1">
        <w:rPr>
          <w:rStyle w:val="TitleChar"/>
        </w:rPr>
        <w:t>in what is called "post-industrialism</w:t>
      </w:r>
      <w:r>
        <w:t xml:space="preserve">", on the contrary, </w:t>
      </w:r>
      <w:r w:rsidRPr="00637BC1">
        <w:rPr>
          <w:rStyle w:val="TitleChar"/>
        </w:rPr>
        <w:t>is no longer aimed at "integrating</w:t>
      </w:r>
      <w:r>
        <w:t xml:space="preserve">", or including the excluded. With the generalization of capitalist relations throughout the world, and the resulting deepening divisions between the haves and the have-nots, </w:t>
      </w:r>
      <w:r w:rsidRPr="00637BC1">
        <w:rPr>
          <w:rStyle w:val="TitleChar"/>
        </w:rPr>
        <w:t>ethics has instead become more interested in "recognizing" "difference" and the underlying alterity tha</w:t>
      </w:r>
      <w:r>
        <w:t xml:space="preserve">t, on post-al terms, </w:t>
      </w:r>
      <w:r w:rsidRPr="00637BC1">
        <w:rPr>
          <w:rStyle w:val="TitleChar"/>
        </w:rPr>
        <w:t>subvert</w:t>
      </w:r>
      <w:r>
        <w:rPr>
          <w:rStyle w:val="TitleChar"/>
        </w:rPr>
        <w:t xml:space="preserve"> </w:t>
      </w:r>
      <w:r w:rsidRPr="00637BC1">
        <w:rPr>
          <w:rStyle w:val="TitleChar"/>
        </w:rPr>
        <w:t>the "good</w:t>
      </w:r>
      <w:r>
        <w:t xml:space="preserve"> society" (a concept that is, as a result, largely abandoned today as a modernist fantasy of wholeness that reduced the complexity of the social to a false unity). Whereas the ethics of the "polis" emphasized collectivity and politics (albeit often in an idealist fashion), post-al ethics abandons both. </w:t>
      </w:r>
      <w:r w:rsidRPr="00637BC1">
        <w:rPr>
          <w:rStyle w:val="TitleChar"/>
        </w:rPr>
        <w:t>It substitutes "community" for collectivity and emphasizes interpersonal relations and individual differences, in order to evacuate social (structural) contradictions from the scene of theory, and replace them with local ones which can be micro-managed</w:t>
      </w:r>
      <w:r>
        <w:t xml:space="preserve">. Ethics today is thus more concerned with managing the effects of growing divisions resulting from the concentration of capital in the hands of the few, and ongoing privatization of all aspects of social life. </w:t>
      </w:r>
      <w:r w:rsidRPr="00637BC1">
        <w:rPr>
          <w:rStyle w:val="TitleChar"/>
        </w:rPr>
        <w:t>To be ethical today is to recognize class and other differences but to conclude at the same time that nothing can be done to address these contradictions.</w:t>
      </w:r>
      <w:r>
        <w:t xml:space="preserve"> Post-al ethics, in short, is a manifestation of the growing cynicism of bourgeois society, resigned to deep inequalities. </w:t>
      </w:r>
    </w:p>
    <w:p w:rsidR="001E3056" w:rsidRPr="00392832" w:rsidRDefault="001E3056" w:rsidP="001E3056">
      <w:pPr>
        <w:pStyle w:val="Heading2"/>
        <w:rPr>
          <w:rFonts w:cs="Times New Roman"/>
        </w:rPr>
      </w:pPr>
      <w:r w:rsidRPr="00392832">
        <w:rPr>
          <w:rFonts w:cs="Times New Roman"/>
        </w:rPr>
        <w:lastRenderedPageBreak/>
        <w:t xml:space="preserve">Link </w:t>
      </w:r>
      <w:r>
        <w:t xml:space="preserve">— </w:t>
      </w:r>
      <w:r w:rsidRPr="00392832">
        <w:rPr>
          <w:rFonts w:cs="Times New Roman"/>
        </w:rPr>
        <w:t>Heidegger</w:t>
      </w:r>
    </w:p>
    <w:p w:rsidR="001E3056" w:rsidRPr="00392832" w:rsidRDefault="001E3056" w:rsidP="001E3056">
      <w:pPr>
        <w:pStyle w:val="Heading4"/>
        <w:rPr>
          <w:rFonts w:cs="Times New Roman"/>
        </w:rPr>
      </w:pPr>
      <w:r w:rsidRPr="00392832">
        <w:rPr>
          <w:rFonts w:cs="Times New Roman"/>
        </w:rPr>
        <w:t>Heidegger ignores the struggles of the proletariat in his focus on their relationship to machinery, dismantling the concepts needed in a materialist explanation of the world</w:t>
      </w:r>
    </w:p>
    <w:p w:rsidR="001E3056" w:rsidRPr="00392832" w:rsidRDefault="001E3056" w:rsidP="001E3056">
      <w:pPr>
        <w:rPr>
          <w:rStyle w:val="StyleStyleBold12pt"/>
        </w:rPr>
      </w:pPr>
      <w:r w:rsidRPr="00392832">
        <w:rPr>
          <w:rStyle w:val="StyleStyleBold12pt"/>
        </w:rPr>
        <w:t>DeFazio, English Professor at University of Wisconsin Lacrosse, 12</w:t>
      </w:r>
    </w:p>
    <w:p w:rsidR="001E3056" w:rsidRPr="00392832" w:rsidRDefault="001E3056" w:rsidP="001E3056">
      <w:r w:rsidRPr="00392832">
        <w:t xml:space="preserve">(Kimberly, Winter/Spring 2012, The Red Critique, “Machine-Thinking and the Romance of Posthumanism”, </w:t>
      </w:r>
      <w:hyperlink r:id="rId24" w:history="1">
        <w:r w:rsidRPr="00392832">
          <w:rPr>
            <w:rStyle w:val="Hyperlink"/>
          </w:rPr>
          <w:t>http://redcritique.org/WinterSpring2012/machinethinkingandtheromanceofposthumanism.htm</w:t>
        </w:r>
      </w:hyperlink>
      <w:r w:rsidRPr="00392832">
        <w:t>, accessed 7/2/13, JZ)</w:t>
      </w:r>
    </w:p>
    <w:p w:rsidR="001E3056" w:rsidRPr="00392832" w:rsidRDefault="001E3056" w:rsidP="001E3056"/>
    <w:p w:rsidR="001E3056" w:rsidRPr="00392832" w:rsidRDefault="001E3056" w:rsidP="001E3056">
      <w:pPr>
        <w:rPr>
          <w:rStyle w:val="TitleChar"/>
        </w:rPr>
      </w:pPr>
      <w:r w:rsidRPr="008675FC">
        <w:rPr>
          <w:sz w:val="16"/>
        </w:rPr>
        <w:t xml:space="preserve">In the most basic terms, of course, both Heidegger and Marx agree that, as Marx puts it, "at the present day general consciousness is an abstraction from real life and as such antagonistically confronts it" (Economic Manuscripts 105)—that is, that consciousness is alienated from reality. </w:t>
      </w:r>
      <w:r w:rsidRPr="00392832">
        <w:rPr>
          <w:rStyle w:val="TitleChar"/>
        </w:rPr>
        <w:t>But Heidegger's hostility to the "general consciousness" is deeply tied to his romantic treatment of technology and technological thinking.</w:t>
      </w:r>
      <w:r w:rsidRPr="008675FC">
        <w:rPr>
          <w:sz w:val="16"/>
        </w:rPr>
        <w:t xml:space="preserve"> "In utilizing public means of transport and in making use of information services such as the newspaper," Heidegger argues, "every </w:t>
      </w:r>
      <w:proofErr w:type="gramStart"/>
      <w:r w:rsidRPr="008675FC">
        <w:rPr>
          <w:sz w:val="16"/>
        </w:rPr>
        <w:t>Other</w:t>
      </w:r>
      <w:proofErr w:type="gramEnd"/>
      <w:r w:rsidRPr="008675FC">
        <w:rPr>
          <w:sz w:val="16"/>
        </w:rPr>
        <w:t xml:space="preserve"> is like the next. This Being-with-one-another dissolves one's own Dasein completely into the kind of </w:t>
      </w:r>
      <w:proofErr w:type="gramStart"/>
      <w:r w:rsidRPr="008675FC">
        <w:rPr>
          <w:sz w:val="16"/>
        </w:rPr>
        <w:t>Being</w:t>
      </w:r>
      <w:proofErr w:type="gramEnd"/>
      <w:r w:rsidRPr="008675FC">
        <w:rPr>
          <w:sz w:val="16"/>
        </w:rPr>
        <w:t xml:space="preserve"> of 'the Others' in such a way, indeed, that the Others, as distinguishable and explicit, vanish more and more. In this inconspicuousness and unascertainability, the real dictatorship of the 'they' is unfolded' (Being and Time 154). </w:t>
      </w:r>
      <w:r w:rsidRPr="00392832">
        <w:rPr>
          <w:rStyle w:val="TitleChar"/>
        </w:rPr>
        <w:t>Elaborating his machine-thinking, Heidegger here perhaps makes most manifest his rejection of the working class "mass," within whom (it is assumed) all individuality is lost and one sinks into "averageness" and "mediocrity</w:t>
      </w:r>
      <w:r w:rsidRPr="008675FC">
        <w:rPr>
          <w:sz w:val="16"/>
        </w:rPr>
        <w:t xml:space="preserve">." Deeply aware of the growing international power of the organized working class, not only in the Soviet Union, but throughout Europe and even in the US after the first world war, </w:t>
      </w:r>
      <w:r w:rsidRPr="00392832">
        <w:rPr>
          <w:rStyle w:val="TitleChar"/>
        </w:rPr>
        <w:t>what Heidegger "sees" in the strengthening urban proletariat is an indistinguishable mob threatening unique authenticity (individuality), which is a code for private property. As a result, it is not the property relations which strip workers of the means of production, forcing them to work for someone else that Heidegger sees as the root problem of the working class. It is instead the machines that cause the working class to lose their individual freedom and individuality, not workers' class relation to machinery but the machinery itself (along with its instrumental thinking).</w:t>
      </w:r>
      <w:r w:rsidRPr="008675FC">
        <w:rPr>
          <w:sz w:val="16"/>
        </w:rPr>
        <w:t xml:space="preserve"> Thus the homogenization (abstraction) of labor by capital gets translated as "leveling down" and "averageness" which themselves are then equated with "publicness." The "city" (the space in which technology is most concentrated) then is rejected because it "controls every way in which the world and Dasein get interpreted" (165). Nature in turn becomes the romantic space in which "every difference of level and of genuineness" and the "heart" of matters are experienced outside of social interpretation—as the "ineffable." This of course leads Heidegger, in his later writings, to become more and more concerned with the consequences of technology's "enframing" logic for nature. As he puts it in "The Question Concerning Technology," in a technological age "even the cultivation of the field has comes under the grip of another kind of setting-in-order, which sets upon nature. It sets upon it in the sense of challenging it. Agriculture is now the mechanized food industry, air is now set upon to yield nitrogen, the earth to yield ore, ore to yield uranium, for example" (320). For Heidegger, </w:t>
      </w:r>
      <w:r w:rsidRPr="00392832">
        <w:rPr>
          <w:rStyle w:val="TitleChar"/>
        </w:rPr>
        <w:t>the conflict between "consciousness and real life" (Marx) is ultimately a mode of thinking that has not been attentive to Being, and can be remedied with a new mode of thinking. For Marx, by contrast, this results from the social relations in which the products of human's labor are alienated from them. Only a society in which a few own the means of production can others be in a position that they not only must sell their labor to survive but under conditions in which they have no control over or property in their product of labor</w:t>
      </w:r>
      <w:r w:rsidRPr="008675FC">
        <w:rPr>
          <w:sz w:val="16"/>
        </w:rPr>
        <w:t xml:space="preserve">. </w:t>
      </w:r>
      <w:proofErr w:type="gramStart"/>
      <w:r w:rsidRPr="008675FC">
        <w:rPr>
          <w:sz w:val="16"/>
        </w:rPr>
        <w:t>"How would the worker come to face the product of his activity as a stranger," Marx asks, "were it not that in the very act of production he was estranging himself from himself?</w:t>
      </w:r>
      <w:proofErr w:type="gramEnd"/>
      <w:r w:rsidRPr="008675FC">
        <w:rPr>
          <w:sz w:val="16"/>
        </w:rPr>
        <w:t xml:space="preserve"> The product is after all but the summary of the activity, of production... In the estrangement of the object of labor is merely summarized the estrangement, the alienation, in the activity of labor itself" (73-4). For this reason, there can be no moving beyond the situation in which people are alienated from their productive activity ("hammering") unless the social relations of production are transformed. </w:t>
      </w:r>
      <w:r w:rsidRPr="00392832">
        <w:rPr>
          <w:rStyle w:val="TitleChar"/>
        </w:rPr>
        <w:t>But Heidegger bypasses change of material relations by suggesting that hiding behind (or "alongside") the materiality of the everyday world of tools is a deeper, more elusive</w:t>
      </w:r>
      <w:r w:rsidRPr="008675FC">
        <w:rPr>
          <w:sz w:val="16"/>
        </w:rPr>
        <w:t xml:space="preserve"> being—one which renders the relation of subject and object far more "ambiguous" (subjective) and which can be accessed only through intuition. For Heidegger, the more authentic approach to Being can only take place through the "qualitative experience" constitutive of being-in-the-world as against the "abstract" (concept) or theory. </w:t>
      </w:r>
      <w:r w:rsidRPr="00392832">
        <w:rPr>
          <w:rStyle w:val="TitleChar"/>
        </w:rPr>
        <w:t>It is, however, only abstraction that allows one to grasp the abstract material relations underlying experience</w:t>
      </w:r>
      <w:r w:rsidRPr="008675FC">
        <w:rPr>
          <w:sz w:val="16"/>
        </w:rPr>
        <w:t xml:space="preserve">. To repeat, </w:t>
      </w:r>
      <w:r w:rsidRPr="00392832">
        <w:rPr>
          <w:rStyle w:val="TitleChar"/>
        </w:rPr>
        <w:t xml:space="preserve">the hammer is </w:t>
      </w:r>
      <w:r w:rsidRPr="00392832">
        <w:rPr>
          <w:rStyle w:val="TitleChar"/>
        </w:rPr>
        <w:lastRenderedPageBreak/>
        <w:t>material not because of the qualities of its "thingness" (the argument of mechanical materialism and matterism) but because of the abstract social relations which both produce it and which determine its applications and its "meanings." In the guise of putting forward a new notion of the (immaterial) "material," Heidegger's argument is a means of dismantling the concepts needed for materialist explanation of the world.</w:t>
      </w:r>
      <w:r w:rsidRPr="008675FC">
        <w:rPr>
          <w:sz w:val="16"/>
        </w:rPr>
        <w:t xml:space="preserve"> Without concepts which make connections between apparently fundamentally different entities and phenomena, there is no way to understand the labor relations which position people in structurally similar ways much less the economic laws which compel capital to exploit labor. Heidegger forgets, in other words, that "pre-reflective" or "primordial" experience is the space of ideology. </w:t>
      </w:r>
      <w:r w:rsidRPr="00392832">
        <w:rPr>
          <w:rStyle w:val="TitleChar"/>
        </w:rPr>
        <w:t>Focusing only on the excessive "experience" of labor thus directs attention away from the material world which shapes experiences and onto the subjective ways of thinking about experience as an isolated "in itself": precisely the ideological ways of thinking capital fosters so as to inhibit working people from identifying common (class) interests and collectively fighting for them.</w:t>
      </w:r>
    </w:p>
    <w:p w:rsidR="001E3056" w:rsidRPr="00392832" w:rsidRDefault="001E3056" w:rsidP="001E3056">
      <w:pPr>
        <w:pStyle w:val="Heading4"/>
        <w:rPr>
          <w:rFonts w:cs="Times New Roman"/>
        </w:rPr>
      </w:pPr>
      <w:r w:rsidRPr="00392832">
        <w:rPr>
          <w:rFonts w:cs="Times New Roman"/>
        </w:rPr>
        <w:t>Heidegger’s focus on unveiling beings stifles the ability to study the material conditions of objects</w:t>
      </w:r>
    </w:p>
    <w:p w:rsidR="001E3056" w:rsidRPr="00392832" w:rsidRDefault="001E3056" w:rsidP="001E3056">
      <w:pPr>
        <w:rPr>
          <w:rStyle w:val="StyleStyleBold12pt"/>
        </w:rPr>
      </w:pPr>
      <w:r w:rsidRPr="00392832">
        <w:rPr>
          <w:rStyle w:val="StyleStyleBold12pt"/>
        </w:rPr>
        <w:t>DeFazio, English Professor at University of Wisconsin Lacrosse, 12</w:t>
      </w:r>
    </w:p>
    <w:p w:rsidR="001E3056" w:rsidRPr="00392832" w:rsidRDefault="001E3056" w:rsidP="001E3056">
      <w:r w:rsidRPr="00392832">
        <w:t xml:space="preserve">(Kimberly, Winter/Spring 2012, The Red Critique, “Machine-Thinking and the Romance of Posthumanism”, </w:t>
      </w:r>
      <w:hyperlink r:id="rId25" w:history="1">
        <w:r w:rsidRPr="00392832">
          <w:rPr>
            <w:rStyle w:val="Hyperlink"/>
          </w:rPr>
          <w:t>http://redcritique.org/WinterSpring2012/machinethinkingandtheromanceofposthumanism.htm</w:t>
        </w:r>
      </w:hyperlink>
      <w:r w:rsidRPr="00392832">
        <w:t>, accessed 7/2/13, JZ)</w:t>
      </w:r>
    </w:p>
    <w:p w:rsidR="001E3056" w:rsidRPr="00392832" w:rsidRDefault="001E3056" w:rsidP="001E3056"/>
    <w:p w:rsidR="001E3056" w:rsidRPr="008675FC" w:rsidRDefault="001E3056" w:rsidP="001E3056">
      <w:pPr>
        <w:rPr>
          <w:sz w:val="16"/>
        </w:rPr>
      </w:pPr>
      <w:r w:rsidRPr="00392832">
        <w:rPr>
          <w:rStyle w:val="TitleChar"/>
        </w:rPr>
        <w:t xml:space="preserve">To put </w:t>
      </w:r>
      <w:proofErr w:type="gramStart"/>
      <w:r w:rsidRPr="00392832">
        <w:rPr>
          <w:rStyle w:val="TitleChar"/>
        </w:rPr>
        <w:t>this another</w:t>
      </w:r>
      <w:proofErr w:type="gramEnd"/>
      <w:r w:rsidRPr="00392832">
        <w:rPr>
          <w:rStyle w:val="TitleChar"/>
        </w:rPr>
        <w:t xml:space="preserve"> way, in his theorization of production ("hammering"), which is centered on the subject, the world and products of labor increasingly recede and disappear</w:t>
      </w:r>
      <w:r w:rsidRPr="008675FC">
        <w:rPr>
          <w:sz w:val="16"/>
        </w:rPr>
        <w:t xml:space="preserve">. As he puts it elsewhere, </w:t>
      </w:r>
      <w:r w:rsidRPr="00392832">
        <w:rPr>
          <w:rStyle w:val="TitleChar"/>
        </w:rPr>
        <w:t>the approach he highlights</w:t>
      </w:r>
      <w:r w:rsidRPr="008675FC">
        <w:rPr>
          <w:sz w:val="16"/>
        </w:rPr>
        <w:t xml:space="preserve"> "is not a way of knowing those characteristics of entities which themselves are [seinder Beschaffenheiten des Seienden]; it </w:t>
      </w:r>
      <w:r w:rsidRPr="00392832">
        <w:rPr>
          <w:rStyle w:val="TitleChar"/>
        </w:rPr>
        <w:t>is rather a determination of the structure of the Being which entities possess.</w:t>
      </w:r>
      <w:r w:rsidRPr="008675FC">
        <w:rPr>
          <w:sz w:val="16"/>
        </w:rPr>
        <w:t xml:space="preserve"> But as an investigation of Being, </w:t>
      </w:r>
      <w:r w:rsidRPr="00392832">
        <w:rPr>
          <w:rStyle w:val="TitleChar"/>
        </w:rPr>
        <w:t>it brings to completion... that understanding of Being which belongs already to Dasein and which 'comes alive' in any of its dealings with entities</w:t>
      </w:r>
      <w:r w:rsidRPr="008675FC">
        <w:rPr>
          <w:sz w:val="16"/>
        </w:rPr>
        <w:t xml:space="preserve">" (95-6; emphasis added). </w:t>
      </w:r>
      <w:r w:rsidRPr="00392832">
        <w:rPr>
          <w:rStyle w:val="TitleChar"/>
        </w:rPr>
        <w:t>It is not about the material relations of human being or even the relations of humans and tools that matters here. It is instead what using equipment tells the subject (Dasein) about the innermost nature of human existence.</w:t>
      </w:r>
      <w:r w:rsidRPr="008675FC">
        <w:rPr>
          <w:sz w:val="16"/>
        </w:rPr>
        <w:t xml:space="preserve"> Thus the focus, as Dasein, becomes the interiority of the subject, the subject thinking about the hammer—or the "other" </w:t>
      </w:r>
      <w:proofErr w:type="gramStart"/>
      <w:r w:rsidRPr="008675FC">
        <w:rPr>
          <w:sz w:val="16"/>
        </w:rPr>
        <w:t>hammer</w:t>
      </w:r>
      <w:proofErr w:type="gramEnd"/>
      <w:r w:rsidRPr="008675FC">
        <w:rPr>
          <w:sz w:val="16"/>
        </w:rPr>
        <w:t xml:space="preserve"> in the subject's thoughts. Heidegger's is a spectral hammer, which seems to attain its more authentic ("primordial") sense of being precisely to the extent that its roots in the material world are suppressed. </w:t>
      </w:r>
      <w:r w:rsidRPr="00392832">
        <w:rPr>
          <w:rStyle w:val="TitleChar"/>
        </w:rPr>
        <w:t xml:space="preserve">The subject's "rootless" interior "sight" is then posited as (de-)establishing, negating, </w:t>
      </w:r>
      <w:proofErr w:type="gramStart"/>
      <w:r w:rsidRPr="00392832">
        <w:rPr>
          <w:rStyle w:val="TitleChar"/>
        </w:rPr>
        <w:t>the</w:t>
      </w:r>
      <w:proofErr w:type="gramEnd"/>
      <w:r w:rsidRPr="00392832">
        <w:rPr>
          <w:rStyle w:val="TitleChar"/>
        </w:rPr>
        <w:t xml:space="preserve"> qualities of the material world. The material world (that matters) ends up being an effect of the thinking subject.</w:t>
      </w:r>
      <w:r w:rsidRPr="008675FC">
        <w:rPr>
          <w:sz w:val="16"/>
        </w:rPr>
        <w:t xml:space="preserve"> Consequently, as his discussion unfolds, </w:t>
      </w:r>
      <w:r w:rsidRPr="00392832">
        <w:rPr>
          <w:rStyle w:val="TitleChar"/>
        </w:rPr>
        <w:t>the hammer looses more and more of its "hardness" (that which links it to the outside world) to the sensuousness of language and thinking (which renders that outside world increasingly ineffable)</w:t>
      </w:r>
      <w:r w:rsidRPr="008675FC">
        <w:rPr>
          <w:sz w:val="16"/>
        </w:rPr>
        <w:t xml:space="preserve">. The sensuousness of language here combats the instrumentalities of the material world. We are led throughout Being and Time, and especially in his later writing on poetry, to the materiality of language, which guides the subject, never to any "outside" reference (i.e., the objective world of history) but to an ever deeper interiority of meaning within language. Language, after all, is for Heidegger "the house of Being" ("Letter on Humanism" 217). And it is, more specifically, "[t]he liberation of language from grammar into a more original essential framework" (218) that constitutes the most "primordial" mode of language (poetry). Through the meditation on "grammarless" language (outside of social convention), </w:t>
      </w:r>
      <w:r w:rsidRPr="00392832">
        <w:rPr>
          <w:rStyle w:val="TitleChar"/>
        </w:rPr>
        <w:t>Heidegger's writing removes from language any material resistance, and dwells in the sensuousness of the signifier. What starts out as a gesture to the worldliness of the world, in short, ends up in the worldless subject</w:t>
      </w:r>
      <w:r w:rsidRPr="008675FC">
        <w:rPr>
          <w:sz w:val="16"/>
        </w:rPr>
        <w:t xml:space="preserve">. </w:t>
      </w:r>
      <w:r w:rsidRPr="00392832">
        <w:rPr>
          <w:rStyle w:val="TitleChar"/>
        </w:rPr>
        <w:t>This is because, in the first place, the being of hammering has little to do with the physical, material aspects of the hammer (its use value, which is in part related to a products' physical properties) or empirical properties which could be "tested" scientifically ("characteristics"). Even less so is the hammer's readiness-to-hand for Heidegger the result of its being a product of labor, used under specific historical relations of property which enable it to be "ready-to-hand" for those who sell their labor to survive (the "in order to" of commodity production).</w:t>
      </w:r>
      <w:r w:rsidRPr="008675FC">
        <w:rPr>
          <w:sz w:val="16"/>
        </w:rPr>
        <w:t xml:space="preserve"> This is not coincidental. For, </w:t>
      </w:r>
      <w:r w:rsidRPr="00392832">
        <w:rPr>
          <w:rStyle w:val="TitleChar"/>
        </w:rPr>
        <w:t xml:space="preserve">central to his treatment of the "hammer" is the double-move of first reducing materialism (which argues that </w:t>
      </w:r>
      <w:r w:rsidRPr="00392832">
        <w:rPr>
          <w:rStyle w:val="TitleChar"/>
        </w:rPr>
        <w:lastRenderedPageBreak/>
        <w:t xml:space="preserve">consciousness is determined by material relations) to mechanical materialism (the Newtonian thinking which treats the world as independent, isolated, and unchanging objects), and then, having done this, rejecting "materialism" as a rigid mode of thinking incapable of grasping the complexity and changes of social or natural life. </w:t>
      </w:r>
      <w:r w:rsidRPr="008675FC">
        <w:rPr>
          <w:sz w:val="16"/>
        </w:rPr>
        <w:t xml:space="preserve">As Heidegger explains, "When analysis starts with such entities [as Things] and goes on to inquire about Being, what it meets is Thinghood and Reality. </w:t>
      </w:r>
      <w:proofErr w:type="gramStart"/>
      <w:r w:rsidRPr="008675FC">
        <w:rPr>
          <w:sz w:val="16"/>
        </w:rPr>
        <w:t>Ontological explication [then] discovers... substantiality, materiality, extendedness, side-by-side-ness, and so forth" (96).</w:t>
      </w:r>
      <w:proofErr w:type="gramEnd"/>
      <w:r w:rsidRPr="008675FC">
        <w:rPr>
          <w:sz w:val="16"/>
        </w:rPr>
        <w:t xml:space="preserve"> But even on these terms, he argues, "the entities which we encounter in concern are proximally hidden"(96). This is because, to address things in terms of their materiality or their "substance" (127), Heidegger argues, is to posit "an idea in which Being is equated with constant presence-at-hand" (29), an idea based on entities as "That which enduringly remains, really is" (128). </w:t>
      </w:r>
      <w:r w:rsidRPr="00392832">
        <w:rPr>
          <w:rStyle w:val="TitleChar"/>
        </w:rPr>
        <w:t xml:space="preserve">Conflating idealist and materialist theories of substance, and thus representing materialism as positing an unchanging, eternal theory of the objective world, Heidegger suggests that the materiality of the object is an appearance only. </w:t>
      </w:r>
      <w:r w:rsidRPr="008675FC">
        <w:rPr>
          <w:sz w:val="16"/>
        </w:rPr>
        <w:t xml:space="preserve">Advancing a critique of present-ism that will later become central to textualism and posthumanism, </w:t>
      </w:r>
      <w:r w:rsidRPr="00392832">
        <w:rPr>
          <w:rStyle w:val="TitleChar"/>
        </w:rPr>
        <w:t>Heidegger suggests that empiricism, rationalism and historical materialism—all of which, in different ways, assume the existence of an "object" which can be "known" by a "subject" which is distinct from the object—have obscured the true being of entities by focusing only on appearances of objects (their "presence")</w:t>
      </w:r>
      <w:r w:rsidRPr="008675FC">
        <w:rPr>
          <w:sz w:val="16"/>
        </w:rPr>
        <w:t>. But these presentist appearances conceal deeper-lying dynamics (of becoming, of relations between presences and absence) that exceed attempts to conceptualize (or "fix") them.</w:t>
      </w:r>
    </w:p>
    <w:p w:rsidR="001E3056" w:rsidRPr="00392832" w:rsidRDefault="001E3056" w:rsidP="001E3056">
      <w:pPr>
        <w:pStyle w:val="Heading4"/>
        <w:rPr>
          <w:rFonts w:cs="Times New Roman"/>
        </w:rPr>
      </w:pPr>
      <w:r w:rsidRPr="00392832">
        <w:rPr>
          <w:rFonts w:cs="Times New Roman"/>
        </w:rPr>
        <w:t>The romantic machine-thinking of the affirmative signals a retreat from a focus on material conflicts</w:t>
      </w:r>
    </w:p>
    <w:p w:rsidR="001E3056" w:rsidRPr="00392832" w:rsidRDefault="001E3056" w:rsidP="001E3056">
      <w:pPr>
        <w:rPr>
          <w:rStyle w:val="StyleStyleBold12pt"/>
        </w:rPr>
      </w:pPr>
      <w:r w:rsidRPr="00392832">
        <w:rPr>
          <w:rStyle w:val="StyleStyleBold12pt"/>
        </w:rPr>
        <w:t>DeFazio, English Professor at University of Wisconsin Lacrosse, 12</w:t>
      </w:r>
    </w:p>
    <w:p w:rsidR="001E3056" w:rsidRPr="00392832" w:rsidRDefault="001E3056" w:rsidP="001E3056">
      <w:r w:rsidRPr="00392832">
        <w:t xml:space="preserve">(Kimberly, Winter/Spring 2012, The Red Critique, “Machine-Thinking and the Romance of Posthumanism”, </w:t>
      </w:r>
      <w:hyperlink r:id="rId26" w:history="1">
        <w:r w:rsidRPr="00392832">
          <w:rPr>
            <w:rStyle w:val="Hyperlink"/>
          </w:rPr>
          <w:t>http://redcritique.org/WinterSpring2012/machinethinkingandtheromanceofposthumanism.htm</w:t>
        </w:r>
      </w:hyperlink>
      <w:r w:rsidRPr="00392832">
        <w:t>, accessed 7/2/13, JZ)</w:t>
      </w:r>
    </w:p>
    <w:p w:rsidR="001E3056" w:rsidRPr="00392832" w:rsidRDefault="001E3056" w:rsidP="001E3056"/>
    <w:p w:rsidR="001E3056" w:rsidRPr="008675FC" w:rsidRDefault="001E3056" w:rsidP="001E3056">
      <w:pPr>
        <w:rPr>
          <w:sz w:val="16"/>
        </w:rPr>
      </w:pPr>
      <w:r w:rsidRPr="00392832">
        <w:rPr>
          <w:rStyle w:val="TitleChar"/>
        </w:rPr>
        <w:t>Romantic machine-thinking is a response to capital's relentless conversion of people into wage-laborers</w:t>
      </w:r>
      <w:r w:rsidRPr="008675FC">
        <w:rPr>
          <w:sz w:val="16"/>
        </w:rPr>
        <w:t xml:space="preserve">—a process which, in times of crisis, hits the "middle" sectors of class society (i.e, intellectuals, </w:t>
      </w:r>
      <w:proofErr w:type="gramStart"/>
      <w:r w:rsidRPr="008675FC">
        <w:rPr>
          <w:sz w:val="16"/>
        </w:rPr>
        <w:t>the</w:t>
      </w:r>
      <w:proofErr w:type="gramEnd"/>
      <w:r w:rsidRPr="008675FC">
        <w:rPr>
          <w:sz w:val="16"/>
        </w:rPr>
        <w:t xml:space="preserve"> petit-bourgeois) particularly hard. </w:t>
      </w:r>
      <w:r w:rsidRPr="00392832">
        <w:rPr>
          <w:rStyle w:val="TitleChar"/>
        </w:rPr>
        <w:t xml:space="preserve">Facing the deep insecurity of their class position yet ultimately opposed to the working class struggle to transform capital, the first line of defense among intellectuals facing growing economic and social crisis has always been the turn to the immaterial, and often the irrational. </w:t>
      </w:r>
      <w:r w:rsidRPr="008675FC">
        <w:rPr>
          <w:sz w:val="16"/>
        </w:rPr>
        <w:t xml:space="preserve">That is to say, </w:t>
      </w:r>
      <w:r w:rsidRPr="00392832">
        <w:rPr>
          <w:rStyle w:val="TitleChar"/>
        </w:rPr>
        <w:t>romantic idealism is a discursive relay of the displaced petit-bourgeoisie</w:t>
      </w:r>
      <w:r w:rsidRPr="008675FC">
        <w:rPr>
          <w:sz w:val="16"/>
        </w:rPr>
        <w:t xml:space="preserve">—and, in the face of the rising conflict between labor and capital, </w:t>
      </w:r>
      <w:r w:rsidRPr="00392832">
        <w:rPr>
          <w:rStyle w:val="TitleChar"/>
        </w:rPr>
        <w:t>signals a retreat into and call for some "other way of life" in order not to engage the material conflicts of the present</w:t>
      </w:r>
      <w:r w:rsidRPr="008675FC">
        <w:rPr>
          <w:sz w:val="16"/>
        </w:rPr>
        <w:t xml:space="preserve">. This is why it surfaces with such force during moments of intensified crisis. Thus, for instance, the rise of romanticism in late 1700s to the early 1800s is also the time of revolutionary upheavals, the intensified destruction of peasant life, as well as the consolidation of the early industrial city with its obvious class contradictions with life in the early factories (before the period of "social reform" from the 1840s on in England)—which romanticism sees in terms of the excesses of Enlightenment rationality and the logic of quantification. Although developed in many idioms, </w:t>
      </w:r>
      <w:r w:rsidRPr="00392832">
        <w:rPr>
          <w:rStyle w:val="TitleChar"/>
        </w:rPr>
        <w:t>what these romantic responses ultimately share, I argue, is</w:t>
      </w:r>
      <w:r w:rsidRPr="008675FC">
        <w:rPr>
          <w:sz w:val="16"/>
        </w:rPr>
        <w:t xml:space="preserve"> not so much a nostalgia for the past—this is a secondary effect—but </w:t>
      </w:r>
      <w:r w:rsidRPr="00392832">
        <w:rPr>
          <w:rStyle w:val="TitleChar"/>
        </w:rPr>
        <w:t>an idealist logic which ultimately erases the human as shaped by labor. The importance of critically re-examining such discourses</w:t>
      </w:r>
      <w:r w:rsidRPr="008675FC">
        <w:rPr>
          <w:sz w:val="16"/>
        </w:rPr>
        <w:t xml:space="preserve"> (which often claim to represent a radical departure from dominant thinking) </w:t>
      </w:r>
      <w:r w:rsidRPr="00392832">
        <w:rPr>
          <w:rStyle w:val="TitleChar"/>
        </w:rPr>
        <w:t xml:space="preserve">is that, by </w:t>
      </w:r>
      <w:proofErr w:type="gramStart"/>
      <w:r w:rsidRPr="00392832">
        <w:rPr>
          <w:rStyle w:val="TitleChar"/>
        </w:rPr>
        <w:t>disappearing</w:t>
      </w:r>
      <w:proofErr w:type="gramEnd"/>
      <w:r w:rsidRPr="00392832">
        <w:rPr>
          <w:rStyle w:val="TitleChar"/>
        </w:rPr>
        <w:t xml:space="preserve"> the relations of labor, and replacing the material with the immaterial, the ideological work of machine-thinking is to forestall transformative change. It substitutes for the revolution of material structures</w:t>
      </w:r>
      <w:r w:rsidRPr="008675FC">
        <w:rPr>
          <w:sz w:val="16"/>
        </w:rPr>
        <w:t xml:space="preserve"> what Wordsworth, in his Preface to Lyrical Ballads, calls "throw[ing] over [familiar incidents] a certain colouring of imagination" (597) or what Matthew Calarco, in reference to posthumanism, calls a "revolution in language and thought" (Zoographies 6): a substitution that has become increasingly appealing to ruling class interests at times of deepening social contradictions.</w:t>
      </w:r>
    </w:p>
    <w:p w:rsidR="001E3056" w:rsidRDefault="001E3056" w:rsidP="001E3056">
      <w:pPr>
        <w:pStyle w:val="Heading2"/>
      </w:pPr>
      <w:r>
        <w:lastRenderedPageBreak/>
        <w:t>Link — Hospitality/Infinite Obligation</w:t>
      </w:r>
    </w:p>
    <w:p w:rsidR="001E3056" w:rsidRPr="0055030F" w:rsidRDefault="001E3056" w:rsidP="001E3056">
      <w:pPr>
        <w:pStyle w:val="Heading4"/>
      </w:pPr>
      <w:r>
        <w:t>Derridian hospitality deligitmates all attempts to make ‘demands’ for social change- roots reciprocity in the assumption of property.</w:t>
      </w:r>
    </w:p>
    <w:p w:rsidR="001E3056" w:rsidRPr="005107AD" w:rsidRDefault="001E3056" w:rsidP="001E3056">
      <w:pPr>
        <w:rPr>
          <w:rStyle w:val="StyleStyleBold12pt"/>
        </w:rPr>
      </w:pPr>
      <w:r w:rsidRPr="005107AD">
        <w:rPr>
          <w:rStyle w:val="StyleStyleBold12pt"/>
        </w:rPr>
        <w:t>DeFazio</w:t>
      </w:r>
      <w:r>
        <w:rPr>
          <w:rStyle w:val="StyleStyleBold12pt"/>
        </w:rPr>
        <w:t>, Ph.D. in English with specialty in Cultural Theory,</w:t>
      </w:r>
      <w:r w:rsidRPr="005107AD">
        <w:rPr>
          <w:rStyle w:val="StyleStyleBold12pt"/>
        </w:rPr>
        <w:t xml:space="preserve"> 03</w:t>
      </w:r>
    </w:p>
    <w:p w:rsidR="001E3056" w:rsidRDefault="001E3056" w:rsidP="001E3056">
      <w:r>
        <w:t xml:space="preserve">(Kimberly, Ph.D., English, </w:t>
      </w:r>
      <w:proofErr w:type="gramStart"/>
      <w:r>
        <w:t>Spring</w:t>
      </w:r>
      <w:proofErr w:type="gramEnd"/>
      <w:r>
        <w:t xml:space="preserve"> 2003, The Red Critique, “The Imperialism of "Eating Well",” </w:t>
      </w:r>
      <w:hyperlink r:id="rId27" w:history="1">
        <w:r w:rsidRPr="0075527C">
          <w:rPr>
            <w:rStyle w:val="Hyperlink"/>
          </w:rPr>
          <w:t>http://redcritique.org/Spring2003/theimperialismofeatingwell.htm</w:t>
        </w:r>
      </w:hyperlink>
      <w:r>
        <w:t>, [Accessed 7/8/13], JB).</w:t>
      </w:r>
    </w:p>
    <w:p w:rsidR="001E3056" w:rsidRPr="00305F58" w:rsidRDefault="001E3056" w:rsidP="001E3056"/>
    <w:p w:rsidR="001E3056" w:rsidRDefault="001E3056" w:rsidP="001E3056">
      <w:r>
        <w:t xml:space="preserve">According to this logic, the </w:t>
      </w:r>
      <w:r w:rsidRPr="00637BC1">
        <w:rPr>
          <w:rStyle w:val="TitleChar"/>
        </w:rPr>
        <w:t>ethical subject is one who no longer simply identifies with the self but respects the other by "identify[ing] with the other, who is to be assimilated, interiorized,"</w:t>
      </w:r>
      <w:r>
        <w:t xml:space="preserve"> (283). </w:t>
      </w:r>
      <w:r w:rsidRPr="00637BC1">
        <w:rPr>
          <w:rStyle w:val="TitleChar"/>
        </w:rPr>
        <w:t>The self is never single but plural, and indeed the boundary between self and other is continually blurred.</w:t>
      </w:r>
      <w:r>
        <w:t xml:space="preserve"> And </w:t>
      </w:r>
      <w:r w:rsidRPr="00637BC1">
        <w:rPr>
          <w:rStyle w:val="TitleChar"/>
        </w:rPr>
        <w:t>it is precisely this ethical relation to the other that Derrida calls "infinite hospitality"</w:t>
      </w:r>
      <w:r>
        <w:t xml:space="preserve"> (282): the idea that one gives to the other "infinitely"—without beginning or end, without boundaries or determinants. The "excessiveness" of hospitality in fact becomes even more explicit in Derrida's recent text Of Hospitality, where he writes: "To be what it 'must' be, hospitality must not pay a debt, or be governed by a duty [...] For if I practice hospitality 'out of duty' […] this hospitality of paying up is no longer an absolute hospitality, it is no longer graciously offered beyond debt and economy" (83). </w:t>
      </w:r>
      <w:r w:rsidRPr="00637BC1">
        <w:rPr>
          <w:rStyle w:val="TitleChar"/>
        </w:rPr>
        <w:t>Hospitality</w:t>
      </w:r>
      <w:r>
        <w:t xml:space="preserve">, I argue, </w:t>
      </w:r>
      <w:r w:rsidRPr="00637BC1">
        <w:rPr>
          <w:rStyle w:val="TitleChar"/>
        </w:rPr>
        <w:t>is like "ethics" and "eating well", a trope deployed to exceed class binaries</w:t>
      </w:r>
      <w:r>
        <w:t xml:space="preserve">. As Derrida emphasizes, hospitality </w:t>
      </w:r>
      <w:r w:rsidRPr="00637BC1">
        <w:rPr>
          <w:rStyle w:val="TitleChar"/>
        </w:rPr>
        <w:t>cannot be the effect of existing relations of material inequality</w:t>
      </w:r>
      <w:r>
        <w:t xml:space="preserve"> (i.e., </w:t>
      </w:r>
      <w:r w:rsidRPr="00637BC1">
        <w:rPr>
          <w:rStyle w:val="TitleChar"/>
        </w:rPr>
        <w:t>to "repay</w:t>
      </w:r>
      <w:r>
        <w:t xml:space="preserve">" a social or economic debt); </w:t>
      </w:r>
      <w:r w:rsidRPr="00637BC1">
        <w:rPr>
          <w:rStyle w:val="TitleChar"/>
        </w:rPr>
        <w:t>nor can it be "legislated</w:t>
      </w:r>
      <w:r>
        <w:t>". "R</w:t>
      </w:r>
      <w:r w:rsidRPr="00637BC1">
        <w:rPr>
          <w:rStyle w:val="TitleChar"/>
        </w:rPr>
        <w:t>epaying" and "legislating" are textualist codes for the social praxis of changing objective historical structures</w:t>
      </w:r>
      <w:r>
        <w:t xml:space="preserve">—codes which are seen as "monolithic" and thus as stopping the play of differences that inherently undermine all attempts at conceptualization. </w:t>
      </w:r>
      <w:r w:rsidRPr="00637BC1">
        <w:rPr>
          <w:rStyle w:val="TitleChar"/>
        </w:rPr>
        <w:t>Hospitality, instead, "negotiates" on subjective and local terms the already existing unequal relations among people</w:t>
      </w:r>
      <w:r>
        <w:t xml:space="preserve">. It is an act of ethical willfulness that must be motivated spontaneously, without condition, obligation, or determination. But it is precisely this textual logic of "graciousness" and "hospitality" that enables corporations on the one hand to refuse to pay taxes on their profits—taxes on which working people are forced to rely for social services—and on the other to "donate" large (tax-free) sums to charity (to be used at the discretion of local administrators). Corporations too are invested in precisely such notions of "hospitality" because they function outside the "law". Rather than actually opening any space from which to examine the inherent contradictions of language, </w:t>
      </w:r>
      <w:r w:rsidRPr="00637BC1">
        <w:rPr>
          <w:rStyle w:val="TitleChar"/>
        </w:rPr>
        <w:t>Derrida's deconstruction of any connection between the local and the global operates to legitimate the suspension of all social structures such as regulation of the market and eliminates any conception that the state is required to ensure livable wages, support comprehensive healthcare, or to finance advanced educations for the working class</w:t>
      </w:r>
      <w:r>
        <w:t>. Hospitality is in effect a code, not so much for sophisticated reading, but for economic deregulation</w:t>
      </w:r>
      <w:r w:rsidRPr="00637BC1">
        <w:rPr>
          <w:rStyle w:val="TitleChar"/>
        </w:rPr>
        <w:t>.</w:t>
      </w:r>
      <w:r>
        <w:rPr>
          <w:rStyle w:val="TitleChar"/>
        </w:rPr>
        <w:t xml:space="preserve"> </w:t>
      </w:r>
      <w:r w:rsidRPr="00637BC1">
        <w:rPr>
          <w:rStyle w:val="TitleChar"/>
        </w:rPr>
        <w:t>It is the theoretical equivalent of free-trade agreements</w:t>
      </w:r>
      <w:r>
        <w:t xml:space="preserve">. That is, </w:t>
      </w:r>
      <w:r w:rsidRPr="00637BC1">
        <w:rPr>
          <w:rStyle w:val="TitleChar"/>
        </w:rPr>
        <w:t>it is an ethical ruse for the complete privatization of social resources under imperialism</w:t>
      </w:r>
      <w:r>
        <w:t xml:space="preserve">. Derrida's entire argument is based on the assumption that, as he puts it, "one must eat". But in fact many worldwide do not eat, and even more do not "eat well". </w:t>
      </w:r>
      <w:r w:rsidRPr="00637BC1">
        <w:rPr>
          <w:rStyle w:val="TitleChar"/>
        </w:rPr>
        <w:t>What appears to be a "beyond" class argument</w:t>
      </w:r>
      <w:r>
        <w:t xml:space="preserve">, in other words, </w:t>
      </w:r>
      <w:r w:rsidRPr="00637BC1">
        <w:rPr>
          <w:rStyle w:val="TitleChar"/>
        </w:rPr>
        <w:t>is an alibi for the interests of the bourgeois subject</w:t>
      </w:r>
      <w:r>
        <w:t xml:space="preserve">, for whom food, like other social resources, is always already available. Not only does the trope of ethical eating naturalize the relation between the haves and the have-nots, but </w:t>
      </w:r>
      <w:r w:rsidRPr="00770272">
        <w:rPr>
          <w:rStyle w:val="TitleChar"/>
        </w:rPr>
        <w:t>the very availability of the food "eaten well" by the subject—that is, the conditions under which it is produced—is taken for granted</w:t>
      </w:r>
      <w:r w:rsidRPr="00637BC1">
        <w:rPr>
          <w:rStyle w:val="TitleChar"/>
        </w:rPr>
        <w:t>. Derridean ethics, which claims to resist essentializing social relations by appealing to the textual slippage of social codes, is in actuality a means of defending the interests of the ruling class by removing the ethical act from determination by material conditions.</w:t>
      </w:r>
    </w:p>
    <w:p w:rsidR="001E3056" w:rsidRDefault="001E3056" w:rsidP="001E3056">
      <w:pPr>
        <w:pStyle w:val="Heading2"/>
      </w:pPr>
      <w:r w:rsidRPr="00D005F7">
        <w:lastRenderedPageBreak/>
        <w:t>Link</w:t>
      </w:r>
      <w:r>
        <w:t xml:space="preserve"> — </w:t>
      </w:r>
      <w:r w:rsidRPr="00D005F7">
        <w:t>Human Rights</w:t>
      </w:r>
    </w:p>
    <w:p w:rsidR="001E3056" w:rsidRPr="00832854" w:rsidRDefault="001E3056" w:rsidP="001E3056">
      <w:pPr>
        <w:pStyle w:val="Heading4"/>
        <w:rPr>
          <w:rStyle w:val="TitleChar"/>
        </w:rPr>
      </w:pPr>
      <w:r>
        <w:t xml:space="preserve"> ‘Human rights’ subordinate everyone to the only people who count as human, a determination made by global capital. </w:t>
      </w:r>
    </w:p>
    <w:p w:rsidR="001E3056" w:rsidRDefault="001E3056" w:rsidP="001E3056">
      <w:r>
        <w:rPr>
          <w:rStyle w:val="StyleStyleBold12pt"/>
        </w:rPr>
        <w:t>M</w:t>
      </w:r>
      <w:r w:rsidRPr="00A92C40">
        <w:rPr>
          <w:rStyle w:val="StyleStyleBold12pt"/>
        </w:rPr>
        <w:t>oufawad-</w:t>
      </w:r>
      <w:r>
        <w:rPr>
          <w:rStyle w:val="StyleStyleBold12pt"/>
        </w:rPr>
        <w:t>P</w:t>
      </w:r>
      <w:r w:rsidRPr="00A92C40">
        <w:rPr>
          <w:rStyle w:val="StyleStyleBold12pt"/>
        </w:rPr>
        <w:t>aul</w:t>
      </w:r>
      <w:r>
        <w:rPr>
          <w:rStyle w:val="StyleStyleBold12pt"/>
        </w:rPr>
        <w:t>,</w:t>
      </w:r>
      <w:r w:rsidRPr="00A92C40">
        <w:rPr>
          <w:rStyle w:val="StyleStyleBold12pt"/>
        </w:rPr>
        <w:t xml:space="preserve"> PhD in Philosophy</w:t>
      </w:r>
      <w:proofErr w:type="gramStart"/>
      <w:r w:rsidRPr="00A92C40">
        <w:rPr>
          <w:rStyle w:val="StyleStyleBold12pt"/>
        </w:rPr>
        <w:t>,13</w:t>
      </w:r>
      <w:proofErr w:type="gramEnd"/>
      <w:r>
        <w:t xml:space="preserve">, </w:t>
      </w:r>
    </w:p>
    <w:p w:rsidR="001E3056" w:rsidRDefault="001E3056" w:rsidP="001E3056">
      <w:r>
        <w:t xml:space="preserve"> (Josh, 4/10/13, </w:t>
      </w:r>
      <w:r w:rsidRPr="00A92C40">
        <w:rPr>
          <w:u w:val="single"/>
        </w:rPr>
        <w:t>M-L-M Mayhem</w:t>
      </w:r>
      <w:proofErr w:type="gramStart"/>
      <w:r w:rsidRPr="00A92C40">
        <w:rPr>
          <w:u w:val="single"/>
        </w:rPr>
        <w:t>!:</w:t>
      </w:r>
      <w:proofErr w:type="gramEnd"/>
      <w:r w:rsidRPr="00A92C40">
        <w:rPr>
          <w:u w:val="single"/>
        </w:rPr>
        <w:t xml:space="preserve"> Marxist-Leninist-Maoist reflections</w:t>
      </w:r>
      <w:r>
        <w:rPr>
          <w:u w:val="single"/>
        </w:rPr>
        <w:t>,</w:t>
      </w:r>
      <w:r>
        <w:t xml:space="preserve"> “Bourgeois Moralism,” </w:t>
      </w:r>
      <w:hyperlink r:id="rId28" w:history="1">
        <w:r w:rsidRPr="00907FB2">
          <w:rPr>
            <w:rStyle w:val="Hyperlink"/>
          </w:rPr>
          <w:t>http://moufawad-paul.blogspot.com/2013/04/bourgeois-moralism.html</w:t>
        </w:r>
      </w:hyperlink>
      <w:r>
        <w:t>, [Accessed 7/4/13], JB).</w:t>
      </w:r>
    </w:p>
    <w:p w:rsidR="001E3056" w:rsidRDefault="001E3056" w:rsidP="001E3056"/>
    <w:p w:rsidR="001E3056" w:rsidRDefault="001E3056" w:rsidP="001E3056">
      <w:pPr>
        <w:rPr>
          <w:rStyle w:val="TitleChar"/>
        </w:rPr>
      </w:pPr>
      <w:r>
        <w:t xml:space="preserve">Of course, it is worth recognizing that Marx did tend to philosophically ground the necessity of socialism/communism upon the concept of a specific notion of human commonality. In the introduction to the Grundrisse, for example, he distinguishes his approach from bourgeois political economy by declaring solidarity with the concept of the social rather than individual animal. Elsewhere, both Marx and Engels were wont to speak of socialism as being a humanization (or more properly "rehumanization") of society. And yet, as much as this is important on an abstract theoretical level, it is clear that </w:t>
      </w:r>
      <w:r w:rsidRPr="00822F90">
        <w:rPr>
          <w:rStyle w:val="TitleChar"/>
        </w:rPr>
        <w:t>Marx understood this final "humanization" as something that was only possible outside of a bourgeois humanism that understands the bourgeois concept of "Man"</w:t>
      </w:r>
      <w:r>
        <w:t xml:space="preserve"> (and here I am intentionally using the gendered concept because it really does speak to the ideology of bourgeois humanism and was not a concept, in my opinion, accidentally chosen by bourgeois utopians) </w:t>
      </w:r>
      <w:r w:rsidRPr="00822F90">
        <w:rPr>
          <w:rStyle w:val="TitleChar"/>
        </w:rPr>
        <w:t>as being universal</w:t>
      </w:r>
      <w:r>
        <w:t xml:space="preserve">. And </w:t>
      </w:r>
      <w:r w:rsidRPr="00822F90">
        <w:rPr>
          <w:rStyle w:val="TitleChar"/>
        </w:rPr>
        <w:t>it is precisely this understanding of humanity</w:t>
      </w:r>
      <w:r>
        <w:t xml:space="preserve">, </w:t>
      </w:r>
      <w:r w:rsidRPr="00822F90">
        <w:rPr>
          <w:rStyle w:val="TitleChar"/>
        </w:rPr>
        <w:t>which is one thoroughly compromised by a class society which can only speak of humanity according to bourgeois rights</w:t>
      </w:r>
      <w:r>
        <w:t xml:space="preserve">, </w:t>
      </w:r>
      <w:r w:rsidRPr="00822F90">
        <w:rPr>
          <w:rStyle w:val="TitleChar"/>
        </w:rPr>
        <w:t>that is behind our "common sense" morality.</w:t>
      </w:r>
      <w:r>
        <w:rPr>
          <w:rStyle w:val="TitleChar"/>
        </w:rPr>
        <w:t xml:space="preserve"> </w:t>
      </w:r>
      <w:r w:rsidRPr="00822F90">
        <w:rPr>
          <w:rStyle w:val="TitleChar"/>
        </w:rPr>
        <w:t>We are drawn to a vague humanitarian ethics because we glimpse the contradictions of bourgeois morality, because we see the rational kernel behind its platitudes, but we are still caught up in its ideology: we see "rights" violated</w:t>
      </w:r>
      <w:r w:rsidRPr="00822F90">
        <w:t xml:space="preserve"> and we</w:t>
      </w:r>
      <w:r>
        <w:t xml:space="preserve"> are enraged, we must be equally enraged when "the sanctity of life" of reactionaries are mocked by the victims of said reactionaries. We do not think of the necessities that can sling-shot us past this bourgeois humanism of equal rights. We do not often grasp what it might mean to struggle for a deeper concept of humanization because we cannot recognize that </w:t>
      </w:r>
      <w:r w:rsidRPr="005940DC">
        <w:rPr>
          <w:rStyle w:val="TitleChar"/>
        </w:rPr>
        <w:t>the</w:t>
      </w:r>
      <w:r>
        <w:t xml:space="preserve"> </w:t>
      </w:r>
      <w:r w:rsidRPr="00A92C40">
        <w:rPr>
          <w:rStyle w:val="TitleChar"/>
        </w:rPr>
        <w:t>current ideology of "common humanity", where everyone must be murderously subordinated to the only people who count as human, is actually standing in the way of the re/humanization proclaimed by Marx and Engels</w:t>
      </w:r>
      <w:r>
        <w:t xml:space="preserve">. We are troubled by the notion that the expropriators must be expropriated in order for such a moment of commonality to actually exist; </w:t>
      </w:r>
      <w:r w:rsidRPr="00A92C40">
        <w:rPr>
          <w:rStyle w:val="TitleChar"/>
        </w:rPr>
        <w:t>we want to believe that</w:t>
      </w:r>
      <w:r>
        <w:t xml:space="preserve"> this commonality can already be understood and that, i</w:t>
      </w:r>
      <w:r w:rsidRPr="00A92C40">
        <w:rPr>
          <w:rStyle w:val="TitleChar"/>
        </w:rPr>
        <w:t>n order to be truly moral, we have to equivocate between the rights of the oppressed and the rights of the oppressor</w:t>
      </w:r>
      <w:r>
        <w:t xml:space="preserve">s… But </w:t>
      </w:r>
      <w:r w:rsidRPr="00A92C40">
        <w:rPr>
          <w:rStyle w:val="TitleChar"/>
        </w:rPr>
        <w:t>between equal rights</w:t>
      </w:r>
      <w:r>
        <w:t xml:space="preserve">, as Marx pointed out in the first volume of Capital, </w:t>
      </w:r>
      <w:r w:rsidRPr="00A92C40">
        <w:rPr>
          <w:rStyle w:val="TitleChar"/>
        </w:rPr>
        <w:t>greater force decides.</w:t>
      </w:r>
    </w:p>
    <w:p w:rsidR="001E3056" w:rsidRDefault="001E3056" w:rsidP="001E3056">
      <w:pPr>
        <w:rPr>
          <w:rStyle w:val="TitleChar"/>
        </w:rPr>
      </w:pPr>
    </w:p>
    <w:p w:rsidR="001E3056" w:rsidRPr="00A92C40" w:rsidRDefault="001E3056" w:rsidP="001E3056">
      <w:pPr>
        <w:pStyle w:val="Heading4"/>
      </w:pPr>
      <w:r w:rsidRPr="00A92C40">
        <w:t xml:space="preserve">No risk of turn- </w:t>
      </w:r>
      <w:r>
        <w:t>the oppressed don’t need moral exhortation to convince them to rise up.</w:t>
      </w:r>
    </w:p>
    <w:p w:rsidR="001E3056" w:rsidRDefault="001E3056" w:rsidP="001E3056">
      <w:r>
        <w:rPr>
          <w:rStyle w:val="StyleStyleBold12pt"/>
        </w:rPr>
        <w:t>M</w:t>
      </w:r>
      <w:r w:rsidRPr="00A92C40">
        <w:rPr>
          <w:rStyle w:val="StyleStyleBold12pt"/>
        </w:rPr>
        <w:t>oufawad-</w:t>
      </w:r>
      <w:r>
        <w:rPr>
          <w:rStyle w:val="StyleStyleBold12pt"/>
        </w:rPr>
        <w:t>P</w:t>
      </w:r>
      <w:r w:rsidRPr="00A92C40">
        <w:rPr>
          <w:rStyle w:val="StyleStyleBold12pt"/>
        </w:rPr>
        <w:t>aul PhD in Philosophy</w:t>
      </w:r>
      <w:proofErr w:type="gramStart"/>
      <w:r w:rsidRPr="00A92C40">
        <w:rPr>
          <w:rStyle w:val="StyleStyleBold12pt"/>
        </w:rPr>
        <w:t>,13</w:t>
      </w:r>
      <w:proofErr w:type="gramEnd"/>
      <w:r>
        <w:t xml:space="preserve">, </w:t>
      </w:r>
    </w:p>
    <w:p w:rsidR="001E3056" w:rsidRDefault="001E3056" w:rsidP="001E3056">
      <w:r>
        <w:t xml:space="preserve"> (Josh, 4/10/13, </w:t>
      </w:r>
      <w:r w:rsidRPr="00A92C40">
        <w:rPr>
          <w:u w:val="single"/>
        </w:rPr>
        <w:t>M-L-M Mayhem</w:t>
      </w:r>
      <w:proofErr w:type="gramStart"/>
      <w:r w:rsidRPr="00A92C40">
        <w:rPr>
          <w:u w:val="single"/>
        </w:rPr>
        <w:t>!:</w:t>
      </w:r>
      <w:proofErr w:type="gramEnd"/>
      <w:r w:rsidRPr="00A92C40">
        <w:rPr>
          <w:u w:val="single"/>
        </w:rPr>
        <w:t xml:space="preserve"> Marxist-Leninist-Maoist reflections</w:t>
      </w:r>
      <w:r>
        <w:rPr>
          <w:u w:val="single"/>
        </w:rPr>
        <w:t>,</w:t>
      </w:r>
      <w:r>
        <w:t xml:space="preserve"> “Bourgeois Moralism,” </w:t>
      </w:r>
      <w:hyperlink r:id="rId29" w:history="1">
        <w:r w:rsidRPr="00907FB2">
          <w:rPr>
            <w:rStyle w:val="Hyperlink"/>
          </w:rPr>
          <w:t>http://moufawad-paul.blogspot.com/2013/04/bourgeois-moralism.html</w:t>
        </w:r>
      </w:hyperlink>
      <w:r>
        <w:t>, [Accessed 7/4/13], JB).</w:t>
      </w:r>
    </w:p>
    <w:p w:rsidR="001E3056" w:rsidRPr="00A92C40" w:rsidRDefault="001E3056" w:rsidP="001E3056">
      <w:pPr>
        <w:rPr>
          <w:rStyle w:val="TitleChar"/>
        </w:rPr>
      </w:pPr>
    </w:p>
    <w:p w:rsidR="001E3056" w:rsidRDefault="001E3056" w:rsidP="001E3056">
      <w:r>
        <w:t xml:space="preserve">Obviously I am reaching the point of philosophical obscurantism, if I haven't reached it already, and I apologize if I've been too hasty or opaque. The best way to escape with this descent into conceptual interrogation––a descent, I think it is only fair to argue, into which this bourgeois humanism necessarily </w:t>
      </w:r>
      <w:r>
        <w:lastRenderedPageBreak/>
        <w:t xml:space="preserve">leads––is to simply point out something that should be terrifyingly obvious: those who concretely occupy the social positions of exploitation and/or oppression do not care about the shared humanity of their exploiters/oppressors. That is, </w:t>
      </w:r>
      <w:r w:rsidRPr="00A92C40">
        <w:rPr>
          <w:rStyle w:val="TitleChar"/>
        </w:rPr>
        <w:t>the agent of revolution has never needed to be convinced of its agency because of some ethical assumption of a "shared humanity" or any of that sentimental moralism</w:t>
      </w:r>
      <w:r>
        <w:t xml:space="preserve"> that has convinced some of us ("some of us" generally a cipher for economic/social privilege and petty-bourgeois academicism) to question bourgeois morality. </w:t>
      </w:r>
      <w:r w:rsidRPr="00A92C40">
        <w:rPr>
          <w:rStyle w:val="TitleChar"/>
        </w:rPr>
        <w:t>If you have nothing left to lose but your chains</w:t>
      </w:r>
      <w:r>
        <w:t>, and are forced to recognize the class responsible for enforcing these chains</w:t>
      </w:r>
      <w:r w:rsidRPr="00A92C40">
        <w:rPr>
          <w:rStyle w:val="TitleChar"/>
        </w:rPr>
        <w:t>, you are not drawn to revolution because of some moralistic argument but because you viscerally recognize the necessity</w:t>
      </w:r>
      <w:r>
        <w:t>… And this is the moment, if properly understood, where all moralistic arguments about violence––the ethics of revolutionary violence, the death of reactionaries, etc.––are annihilated. Does a revolutionary movement consisting of the most wretched of the earth spend much time contemplating the humanity of those whose Humanity is premised upon this very wretchedness? The question is rather rhetorical because it is extremely doubtful: Fanon, for instance, talks about how the oppressed/exploited masses' "permanent dream" is to tear the oppressor/exploiter from hir pedestal. And in the face of this permanent dream all of us who speak of revolution and socialism will be forced to reassess our politics.</w:t>
      </w:r>
    </w:p>
    <w:p w:rsidR="001E3056" w:rsidRDefault="001E3056" w:rsidP="001E3056">
      <w:pPr>
        <w:pStyle w:val="Heading4"/>
      </w:pPr>
      <w:r>
        <w:t>The unequal treatment of human rights is rooted in the capitalist model</w:t>
      </w:r>
    </w:p>
    <w:p w:rsidR="001E3056" w:rsidRPr="00A06B79" w:rsidRDefault="001E3056" w:rsidP="001E3056">
      <w:pPr>
        <w:rPr>
          <w:rStyle w:val="StyleStyleBold12pt"/>
        </w:rPr>
      </w:pPr>
      <w:r w:rsidRPr="00A06B79">
        <w:rPr>
          <w:rStyle w:val="StyleStyleBold12pt"/>
        </w:rPr>
        <w:t>Rimlinger, professor of economics at rice, 83</w:t>
      </w:r>
    </w:p>
    <w:p w:rsidR="001E3056" w:rsidRPr="00A06B79" w:rsidRDefault="001E3056" w:rsidP="001E3056">
      <w:pPr>
        <w:rPr>
          <w:rStyle w:val="StyleStyleBold12pt"/>
          <w:b w:val="0"/>
        </w:rPr>
      </w:pPr>
      <w:r w:rsidRPr="00A06B79">
        <w:rPr>
          <w:rStyle w:val="StyleStyleBold12pt"/>
          <w:b w:val="0"/>
        </w:rPr>
        <w:t>[Gaston V, fall 1983, Daedalus, “capitalism and human rights” vol 112 No. 4, p. 51-52, accessed 7-5-13, CSO]</w:t>
      </w:r>
    </w:p>
    <w:p w:rsidR="001E3056" w:rsidRDefault="001E3056" w:rsidP="001E3056"/>
    <w:p w:rsidR="001E3056" w:rsidRDefault="001E3056" w:rsidP="001E3056">
      <w:r>
        <w:t xml:space="preserve">This essay relates to the crisis of the welfare state to the extent that this </w:t>
      </w:r>
      <w:r w:rsidRPr="00A57F0A">
        <w:rPr>
          <w:rStyle w:val="TitleChar"/>
        </w:rPr>
        <w:t>crisis is a dramatic manifestation of one of the dilemmas of human rights inherent in capitalism</w:t>
      </w:r>
      <w:r>
        <w:t xml:space="preserve"> under mass democracies. It is a dilemma </w:t>
      </w:r>
      <w:r w:rsidRPr="00A57F0A">
        <w:rPr>
          <w:rStyle w:val="TitleChar"/>
        </w:rPr>
        <w:t>that derives from a conflict in human rights which is deeply embedded in the history of capitalism</w:t>
      </w:r>
      <w:r>
        <w:t xml:space="preserve"> and modern mass democracy, the conflict between </w:t>
      </w:r>
      <w:r w:rsidRPr="00A57F0A">
        <w:rPr>
          <w:rStyle w:val="TitleChar"/>
        </w:rPr>
        <w:t>private property rights and social rights</w:t>
      </w:r>
      <w:r>
        <w:t xml:space="preserve">. In spite of the conflict, </w:t>
      </w:r>
      <w:r w:rsidRPr="00A57F0A">
        <w:rPr>
          <w:rStyle w:val="TitleChar"/>
        </w:rPr>
        <w:t>both</w:t>
      </w:r>
      <w:r>
        <w:t xml:space="preserve"> kinds of rights have </w:t>
      </w:r>
      <w:r w:rsidRPr="00A57F0A">
        <w:rPr>
          <w:rStyle w:val="TitleChar"/>
        </w:rPr>
        <w:t>contributed in major ways to the historic success of capitalism</w:t>
      </w:r>
      <w:r>
        <w:t xml:space="preserve"> as an economic system and as a civilization. </w:t>
      </w:r>
      <w:r w:rsidRPr="00A57F0A">
        <w:rPr>
          <w:rStyle w:val="TitleChar"/>
        </w:rPr>
        <w:t>Private property rights</w:t>
      </w:r>
      <w:r>
        <w:t xml:space="preserve"> protect the freedom of the individual to dispose of his property and his labor. Property rights </w:t>
      </w:r>
      <w:r w:rsidRPr="00A57F0A">
        <w:rPr>
          <w:rStyle w:val="TitleChar"/>
        </w:rPr>
        <w:t xml:space="preserve">are </w:t>
      </w:r>
      <w:r>
        <w:t xml:space="preserve">part of the civil rights that are </w:t>
      </w:r>
      <w:r w:rsidRPr="00A57F0A">
        <w:rPr>
          <w:rStyle w:val="TitleChar"/>
        </w:rPr>
        <w:t xml:space="preserve">essential to </w:t>
      </w:r>
      <w:r>
        <w:t xml:space="preserve">individual freedom, and in the form of the freedom of contract, they constitute </w:t>
      </w:r>
      <w:r w:rsidRPr="00A57F0A">
        <w:rPr>
          <w:rStyle w:val="TitleChar"/>
        </w:rPr>
        <w:t>the governing principle of a free market economy</w:t>
      </w:r>
      <w:r>
        <w:t>. Social rights, on the other hand, entitle the individual to some share of the social product based on membership in the community rather than on property or labor! To be a genuine social right, however, such an entitlement has to be effectively protected by custom or statute and be subject to due process. It cannot be a gift bestowed upon the individual by a benevolent or calculating dictatorial power that may cancel or alter the entitlement any time it suits its purpose. Social rights may be guaranteed by the strength of tradition, but in a modern setting, they normally presuppose mass democratic forces, though not necessarily democratic institutions. I</w:t>
      </w:r>
      <w:r w:rsidRPr="00A57F0A">
        <w:rPr>
          <w:rStyle w:val="TitleChar"/>
        </w:rPr>
        <w:t>n a capitalist economy</w:t>
      </w:r>
      <w:r>
        <w:t xml:space="preserve">, social rights represent an inevitable curtailment of property rights and, by logical extension, of individual freedom. This has always been the message of classical liberalism. Classical economists </w:t>
      </w:r>
      <w:r w:rsidRPr="00CF3280">
        <w:rPr>
          <w:rStyle w:val="TitleChar"/>
        </w:rPr>
        <w:t>since Adam Smith</w:t>
      </w:r>
      <w:r>
        <w:t xml:space="preserve"> have </w:t>
      </w:r>
      <w:r w:rsidRPr="00CF3280">
        <w:rPr>
          <w:rStyle w:val="TitleChar"/>
        </w:rPr>
        <w:t>argued</w:t>
      </w:r>
      <w:r>
        <w:t xml:space="preserve"> that, in addition </w:t>
      </w:r>
      <w:r w:rsidRPr="00CF3280">
        <w:rPr>
          <w:rStyle w:val="TitleChar"/>
        </w:rPr>
        <w:t>to reducing individual freedom</w:t>
      </w:r>
      <w:r>
        <w:t>, infringements of property rights tend to reduce economic effort, initiative, efficiency, willingness to take risks, and, ultimately, national prosperity. This is the central message of Milton Friedman’s Capitalism and Freedom; and of the other critics of the welfare state.</w:t>
      </w:r>
    </w:p>
    <w:p w:rsidR="001E3056" w:rsidRPr="006F2D3D" w:rsidRDefault="001E3056" w:rsidP="001E3056"/>
    <w:p w:rsidR="001E3056" w:rsidRDefault="001E3056" w:rsidP="001E3056"/>
    <w:p w:rsidR="001E3056" w:rsidRDefault="001E3056" w:rsidP="001E3056">
      <w:pPr>
        <w:pStyle w:val="Heading4"/>
      </w:pPr>
      <w:r>
        <w:lastRenderedPageBreak/>
        <w:t>Human rights are exploited under the aff’s model of production</w:t>
      </w:r>
    </w:p>
    <w:p w:rsidR="001E3056" w:rsidRPr="00D77B1D" w:rsidRDefault="001E3056" w:rsidP="001E3056">
      <w:pPr>
        <w:rPr>
          <w:rStyle w:val="StyleStyleBold12pt"/>
        </w:rPr>
      </w:pPr>
      <w:r w:rsidRPr="00D77B1D">
        <w:rPr>
          <w:rStyle w:val="StyleStyleBold12pt"/>
        </w:rPr>
        <w:t>Flere, writer for the monthly review, 01</w:t>
      </w:r>
    </w:p>
    <w:p w:rsidR="001E3056" w:rsidRPr="00D7339B" w:rsidRDefault="001E3056" w:rsidP="001E3056">
      <w:pPr>
        <w:rPr>
          <w:rStyle w:val="StyleStyleBold12pt"/>
          <w:b w:val="0"/>
        </w:rPr>
      </w:pPr>
      <w:r w:rsidRPr="00D77B1D">
        <w:rPr>
          <w:rStyle w:val="StyleStyleBold12pt"/>
          <w:b w:val="0"/>
        </w:rPr>
        <w:t>[</w:t>
      </w:r>
      <w:proofErr w:type="gramStart"/>
      <w:r w:rsidRPr="00D77B1D">
        <w:rPr>
          <w:rStyle w:val="StyleStyleBold12pt"/>
          <w:b w:val="0"/>
        </w:rPr>
        <w:t>sergej</w:t>
      </w:r>
      <w:proofErr w:type="gramEnd"/>
      <w:r w:rsidRPr="00D77B1D">
        <w:rPr>
          <w:rStyle w:val="StyleStyleBold12pt"/>
          <w:b w:val="0"/>
        </w:rPr>
        <w:t xml:space="preserve">, January 2001, Issue 08 Volume 52, Monthly Review, “Human rights and the Ideology of </w:t>
      </w:r>
      <w:r w:rsidRPr="00D7339B">
        <w:rPr>
          <w:rStyle w:val="StyleStyleBold12pt"/>
          <w:b w:val="0"/>
        </w:rPr>
        <w:t>Capitalist globalization,</w:t>
      </w:r>
      <w:hyperlink r:id="rId30" w:history="1">
        <w:r w:rsidRPr="00D7339B">
          <w:rPr>
            <w:rStyle w:val="StyleStyleBold12pt"/>
            <w:b w:val="0"/>
          </w:rPr>
          <w:t>http://monthlyreview.org/2001/01/01/human-rights-and-the-ideology-of-capitalist-globalization</w:t>
        </w:r>
      </w:hyperlink>
      <w:r w:rsidRPr="00D7339B">
        <w:rPr>
          <w:rStyle w:val="StyleStyleBold12pt"/>
          <w:b w:val="0"/>
        </w:rPr>
        <w:t>, accessed 7-5-13, CSO]</w:t>
      </w:r>
    </w:p>
    <w:p w:rsidR="001E3056" w:rsidRDefault="001E3056" w:rsidP="001E3056">
      <w:pPr>
        <w:rPr>
          <w:rStyle w:val="TitleChar"/>
          <w:b w:val="0"/>
        </w:rPr>
      </w:pPr>
    </w:p>
    <w:p w:rsidR="001E3056" w:rsidRPr="00B83A67" w:rsidRDefault="001E3056" w:rsidP="001E3056">
      <w:pPr>
        <w:rPr>
          <w:rStyle w:val="TitleChar"/>
          <w:b w:val="0"/>
        </w:rPr>
      </w:pPr>
      <w:r w:rsidRPr="00B83A67">
        <w:rPr>
          <w:rStyle w:val="TitleChar"/>
        </w:rPr>
        <w:t>Human rights are no mere fad, lacking content and history. They contain universal, all- embracing ideas with great allure. In political discourse and life, however, they seem to be flexible enough to be invoked in the most varied of situations. The concept of human rights is now used as a political tool in the legitimation of highly diverse political acts on the part of the ruling actors on national and world stages. Civilian targets in Novi Sad, Yugoslavia, can be bombed; Iraqi children deprived of essential foods and medicines by embargo; murderous South American military figures can be arrested (like Pinochet) or alternatively supported with billions of dollars and advanced weaponry (as in Colombia); and all justified with human rights talk. In the contemporary dominant ideology, human rights are understood almost exclusively as classical political rights (free speech, assembly, universal suffrage, etc.), while rights of a social nature, such as the right to health and welfare or the right to work, are ever less stressed or stressed only in the spirit of lip service, as was the case at the aborted Seattle World Trade Organization meetings. Shifts in “universal” and “timeless” rights are particularly informative. For much of the Cold War, refugees from “communist tyranny” were given honorary treatment. Now that refugees come to the developed parts of the world in greater numbers, citizenship and residence take on much greater importance as a precondition for the enjoyment of supposedly universal human rights. The movement of masses from the underdeveloped countries of the Third World is curtailed, and by force. This, of course, is the way capitalism works. Human rights are limited to legal residents, to political rights, and they are abstracted from their social, economic, and cultural setting and context.</w:t>
      </w:r>
    </w:p>
    <w:p w:rsidR="001E3056" w:rsidRDefault="001E3056" w:rsidP="001E3056">
      <w:pPr>
        <w:rPr>
          <w:rStyle w:val="StyleStyleBold12pt"/>
        </w:rPr>
      </w:pPr>
    </w:p>
    <w:p w:rsidR="001E3056" w:rsidRDefault="001E3056" w:rsidP="001E3056">
      <w:pPr>
        <w:rPr>
          <w:rStyle w:val="StyleStyleBold12pt"/>
        </w:rPr>
      </w:pPr>
    </w:p>
    <w:p w:rsidR="001E3056" w:rsidRDefault="001E3056" w:rsidP="001E3056">
      <w:pPr>
        <w:rPr>
          <w:rStyle w:val="StyleStyleBold12pt"/>
        </w:rPr>
      </w:pPr>
      <w:r>
        <w:rPr>
          <w:rStyle w:val="StyleStyleBold12pt"/>
        </w:rPr>
        <w:t>The market in the status quo empirically exploits humans’ rights</w:t>
      </w:r>
    </w:p>
    <w:p w:rsidR="001E3056" w:rsidRPr="00D77B1D" w:rsidRDefault="001E3056" w:rsidP="001E3056">
      <w:pPr>
        <w:rPr>
          <w:rStyle w:val="StyleStyleBold12pt"/>
        </w:rPr>
      </w:pPr>
      <w:r w:rsidRPr="00D77B1D">
        <w:rPr>
          <w:rStyle w:val="StyleStyleBold12pt"/>
        </w:rPr>
        <w:t>Flere, writer for the monthly review, 01</w:t>
      </w:r>
    </w:p>
    <w:p w:rsidR="001E3056" w:rsidRDefault="001E3056" w:rsidP="001E3056">
      <w:pPr>
        <w:rPr>
          <w:rStyle w:val="StyleStyleBold12pt"/>
          <w:b w:val="0"/>
        </w:rPr>
      </w:pPr>
      <w:r w:rsidRPr="00D77B1D">
        <w:rPr>
          <w:rStyle w:val="StyleStyleBold12pt"/>
          <w:b w:val="0"/>
        </w:rPr>
        <w:t>[</w:t>
      </w:r>
      <w:proofErr w:type="gramStart"/>
      <w:r w:rsidRPr="00D77B1D">
        <w:rPr>
          <w:rStyle w:val="StyleStyleBold12pt"/>
          <w:b w:val="0"/>
        </w:rPr>
        <w:t>sergej</w:t>
      </w:r>
      <w:proofErr w:type="gramEnd"/>
      <w:r w:rsidRPr="00D77B1D">
        <w:rPr>
          <w:rStyle w:val="StyleStyleBold12pt"/>
          <w:b w:val="0"/>
        </w:rPr>
        <w:t>, January 2001, Issue 08 Volume 52, Monthly Review, “Human rights and the Ideology of Capitalist globalization,</w:t>
      </w:r>
      <w:hyperlink r:id="rId31" w:history="1">
        <w:r w:rsidRPr="00D77B1D">
          <w:rPr>
            <w:rStyle w:val="StyleStyleBold12pt"/>
            <w:b w:val="0"/>
          </w:rPr>
          <w:t>http://monthlyreview.org/2001/01/01/human-rights-and-the-ideology-of-capitalist-globalization</w:t>
        </w:r>
      </w:hyperlink>
      <w:r w:rsidRPr="00D77B1D">
        <w:rPr>
          <w:rStyle w:val="StyleStyleBold12pt"/>
          <w:b w:val="0"/>
        </w:rPr>
        <w:t>, accessed 7-5-13, CSO]</w:t>
      </w:r>
    </w:p>
    <w:p w:rsidR="001E3056" w:rsidRPr="00D77B1D" w:rsidRDefault="001E3056" w:rsidP="001E3056"/>
    <w:p w:rsidR="001E3056" w:rsidRPr="00BC626C" w:rsidRDefault="001E3056" w:rsidP="001E3056">
      <w:pPr>
        <w:rPr>
          <w:rStyle w:val="StyleStyleBold12pt"/>
          <w:b w:val="0"/>
        </w:rPr>
      </w:pPr>
      <w:r w:rsidRPr="00F0610A">
        <w:rPr>
          <w:rStyle w:val="TitleChar"/>
        </w:rPr>
        <w:t>The concept of human rights</w:t>
      </w:r>
      <w:r w:rsidRPr="00F0610A">
        <w:rPr>
          <w:rStyle w:val="StyleStyleBold12pt"/>
          <w:b w:val="0"/>
        </w:rPr>
        <w:t xml:space="preserve">, and the national and international legal instruments that protect them, </w:t>
      </w:r>
      <w:r w:rsidRPr="00F0610A">
        <w:rPr>
          <w:rStyle w:val="TitleChar"/>
        </w:rPr>
        <w:t>are not without potential for the improvement of the human condition. But human rights as a legal instrument are implemented and realized within certain finite</w:t>
      </w:r>
      <w:r w:rsidRPr="00F0610A">
        <w:rPr>
          <w:rStyle w:val="StyleStyleBold12pt"/>
          <w:b w:val="0"/>
        </w:rPr>
        <w:t xml:space="preserve">, social, economic, and cultural </w:t>
      </w:r>
      <w:r w:rsidRPr="00F0610A">
        <w:rPr>
          <w:rStyle w:val="TitleChar"/>
        </w:rPr>
        <w:t>circumstances that determine the conditions of their meaning for human dignity</w:t>
      </w:r>
      <w:r w:rsidRPr="00F0610A">
        <w:rPr>
          <w:rStyle w:val="StyleStyleBold12pt"/>
          <w:b w:val="0"/>
        </w:rPr>
        <w:t xml:space="preserve">. Absent successful struggle to change those conditions for the better, human rights talk is but cruel mockery. Public property may lead to one distortion in the realization of human rights, primarily if it leads to bureaucratization and its evils. </w:t>
      </w:r>
      <w:r w:rsidRPr="00F0610A">
        <w:rPr>
          <w:rStyle w:val="TitleChar"/>
        </w:rPr>
        <w:t>On the other hand</w:t>
      </w:r>
      <w:r w:rsidRPr="00F0610A">
        <w:rPr>
          <w:rStyle w:val="StyleStyleBold12pt"/>
          <w:b w:val="0"/>
        </w:rPr>
        <w:t xml:space="preserve">, </w:t>
      </w:r>
      <w:r w:rsidRPr="00F0610A">
        <w:rPr>
          <w:rStyle w:val="TitleChar"/>
        </w:rPr>
        <w:t>huge disparities</w:t>
      </w:r>
      <w:r w:rsidRPr="00F0610A">
        <w:rPr>
          <w:rStyle w:val="StyleStyleBold12pt"/>
          <w:b w:val="0"/>
        </w:rPr>
        <w:t xml:space="preserve"> and inequalities of a social nature in private property </w:t>
      </w:r>
      <w:r w:rsidRPr="00F0610A">
        <w:rPr>
          <w:rStyle w:val="TitleChar"/>
        </w:rPr>
        <w:t>represent a fundamental limitation</w:t>
      </w:r>
      <w:r w:rsidRPr="00F0610A">
        <w:rPr>
          <w:rStyle w:val="StyleStyleBold12pt"/>
          <w:b w:val="0"/>
        </w:rPr>
        <w:t xml:space="preserve"> in the achievement and use </w:t>
      </w:r>
      <w:r w:rsidRPr="00F0610A">
        <w:rPr>
          <w:rStyle w:val="TitleChar"/>
        </w:rPr>
        <w:t>of human rights</w:t>
      </w:r>
      <w:r w:rsidRPr="00F0610A">
        <w:rPr>
          <w:rStyle w:val="StyleStyleBold12pt"/>
          <w:b w:val="0"/>
        </w:rPr>
        <w:t xml:space="preserve"> (not to speak of human dignity). It may even represent a denial of the existence and use of human rights. Therefore, </w:t>
      </w:r>
      <w:r w:rsidRPr="00F0610A">
        <w:rPr>
          <w:rStyle w:val="TitleChar"/>
        </w:rPr>
        <w:t>the idea of individual and collective human rights is</w:t>
      </w:r>
      <w:r w:rsidRPr="00F0610A">
        <w:rPr>
          <w:rStyle w:val="StyleStyleBold12pt"/>
          <w:b w:val="0"/>
        </w:rPr>
        <w:t xml:space="preserve"> a </w:t>
      </w:r>
      <w:r w:rsidRPr="00F0610A">
        <w:rPr>
          <w:rStyle w:val="TitleChar"/>
        </w:rPr>
        <w:t>limited</w:t>
      </w:r>
      <w:r w:rsidRPr="00F0610A">
        <w:rPr>
          <w:rStyle w:val="StyleStyleBold12pt"/>
          <w:b w:val="0"/>
        </w:rPr>
        <w:t xml:space="preserve"> one at best. On </w:t>
      </w:r>
      <w:r w:rsidRPr="00F0610A">
        <w:rPr>
          <w:rStyle w:val="StyleStyleBold12pt"/>
          <w:b w:val="0"/>
        </w:rPr>
        <w:lastRenderedPageBreak/>
        <w:t xml:space="preserve">inspection, it proves no better than any other ideological instrument, in spite of the rich international and domestic legal protection mechanisms it extends. </w:t>
      </w:r>
      <w:r w:rsidRPr="00F0610A">
        <w:rPr>
          <w:rStyle w:val="TitleChar"/>
        </w:rPr>
        <w:t>The existing domestic and international instruments of legal protection of human rights</w:t>
      </w:r>
      <w:r w:rsidRPr="00F0610A">
        <w:rPr>
          <w:rStyle w:val="StyleStyleBold12pt"/>
          <w:b w:val="0"/>
        </w:rPr>
        <w:t xml:space="preserve"> </w:t>
      </w:r>
      <w:r w:rsidRPr="00F0610A">
        <w:rPr>
          <w:rStyle w:val="TitleChar"/>
        </w:rPr>
        <w:t>may have little to offer</w:t>
      </w:r>
      <w:r w:rsidRPr="00F0610A">
        <w:rPr>
          <w:rStyle w:val="StyleStyleBold12pt"/>
          <w:b w:val="0"/>
        </w:rPr>
        <w:t xml:space="preserve"> to those thrown to the wolves in the arena of market exploitation, where full employment is becoming ever </w:t>
      </w:r>
      <w:proofErr w:type="gramStart"/>
      <w:r w:rsidRPr="00F0610A">
        <w:rPr>
          <w:rStyle w:val="StyleStyleBold12pt"/>
          <w:b w:val="0"/>
        </w:rPr>
        <w:t>more rare</w:t>
      </w:r>
      <w:proofErr w:type="gramEnd"/>
      <w:r w:rsidRPr="00F0610A">
        <w:rPr>
          <w:rStyle w:val="StyleStyleBold12pt"/>
          <w:b w:val="0"/>
        </w:rPr>
        <w:t xml:space="preserve"> and welfare protection measures are being dismantled. </w:t>
      </w:r>
      <w:r w:rsidRPr="00F0610A">
        <w:rPr>
          <w:rStyle w:val="TitleChar"/>
        </w:rPr>
        <w:t>It is necessary to draw attention to double standards in the application and enforcement of human rights</w:t>
      </w:r>
      <w:r w:rsidRPr="00F0610A">
        <w:rPr>
          <w:rStyle w:val="StyleStyleBold12pt"/>
          <w:b w:val="0"/>
        </w:rPr>
        <w:t xml:space="preserve"> and to the fact that these double standards are not accidental, but part and parcel of ideological discourse.</w:t>
      </w:r>
    </w:p>
    <w:p w:rsidR="001E3056" w:rsidRPr="0039448B" w:rsidRDefault="001E3056" w:rsidP="001E3056">
      <w:pPr>
        <w:pStyle w:val="Heading4"/>
        <w:rPr>
          <w:rStyle w:val="StyleStyleBold12pt"/>
          <w:b/>
        </w:rPr>
      </w:pPr>
      <w:r w:rsidRPr="0039448B">
        <w:rPr>
          <w:rStyle w:val="StyleStyleBold12pt"/>
          <w:b/>
        </w:rPr>
        <w:t xml:space="preserve">Capitalism controls </w:t>
      </w:r>
      <w:r>
        <w:rPr>
          <w:rStyle w:val="StyleStyleBold12pt"/>
          <w:b/>
        </w:rPr>
        <w:t>the direction of human rights</w:t>
      </w:r>
    </w:p>
    <w:p w:rsidR="001E3056" w:rsidRDefault="001E3056" w:rsidP="001E3056">
      <w:pPr>
        <w:rPr>
          <w:rStyle w:val="StyleStyleBold12pt"/>
        </w:rPr>
      </w:pPr>
      <w:r w:rsidRPr="0039448B">
        <w:rPr>
          <w:rStyle w:val="StyleStyleBold12pt"/>
        </w:rPr>
        <w:t>Douszinas, Professor of Law and Director of the Birkbeck Institute, 13</w:t>
      </w:r>
    </w:p>
    <w:p w:rsidR="001E3056" w:rsidRPr="0039448B" w:rsidRDefault="001E3056" w:rsidP="001E3056">
      <w:pPr>
        <w:rPr>
          <w:rStyle w:val="StyleStyleBold12pt"/>
          <w:b w:val="0"/>
        </w:rPr>
      </w:pPr>
      <w:r w:rsidRPr="0039448B">
        <w:rPr>
          <w:rStyle w:val="StyleStyleBold12pt"/>
          <w:b w:val="0"/>
        </w:rPr>
        <w:t xml:space="preserve">[Costas, 5-23-13, Critical Legal Thinking, “seven theses on human rights: (3) Neoliberal Capitalism and Voluntary Imperialism”, </w:t>
      </w:r>
      <w:hyperlink r:id="rId32" w:history="1">
        <w:r w:rsidRPr="0039448B">
          <w:rPr>
            <w:rStyle w:val="StyleStyleBold12pt"/>
            <w:b w:val="0"/>
          </w:rPr>
          <w:t>http://criticallegalthinking.com/2013/05/23/seven-theses-on-human-rights-3-neoliberal-capitalism-voluntary-imperialism/</w:t>
        </w:r>
      </w:hyperlink>
      <w:r w:rsidRPr="0039448B">
        <w:rPr>
          <w:rStyle w:val="StyleStyleBold12pt"/>
          <w:b w:val="0"/>
        </w:rPr>
        <w:t>, accessed 7-5-13, CSO]</w:t>
      </w:r>
    </w:p>
    <w:p w:rsidR="001E3056" w:rsidRPr="0039448B" w:rsidRDefault="001E3056" w:rsidP="001E3056">
      <w:pPr>
        <w:rPr>
          <w:rStyle w:val="StyleStyleBold12pt"/>
          <w:b w:val="0"/>
        </w:rPr>
      </w:pPr>
    </w:p>
    <w:p w:rsidR="001E3056" w:rsidRDefault="001E3056" w:rsidP="001E3056">
      <w:r w:rsidRPr="00F674D6">
        <w:rPr>
          <w:rStyle w:val="TitleChar"/>
        </w:rPr>
        <w:t>Sim</w:t>
      </w:r>
      <w:r w:rsidRPr="00F674D6">
        <w:rPr>
          <w:rStyle w:val="TitleChar"/>
        </w:rPr>
        <w:softHyphen/>
        <w:t>il</w:t>
      </w:r>
      <w:r w:rsidRPr="00F674D6">
        <w:rPr>
          <w:rStyle w:val="TitleChar"/>
        </w:rPr>
        <w:softHyphen/>
        <w:t>arly, human rights and their dis</w:t>
      </w:r>
      <w:r w:rsidRPr="00F674D6">
        <w:rPr>
          <w:rStyle w:val="TitleChar"/>
        </w:rPr>
        <w:softHyphen/>
        <w:t>sem</w:t>
      </w:r>
      <w:r w:rsidRPr="00F674D6">
        <w:rPr>
          <w:rStyle w:val="TitleChar"/>
        </w:rPr>
        <w:softHyphen/>
        <w:t>in</w:t>
      </w:r>
      <w:r w:rsidRPr="00F674D6">
        <w:rPr>
          <w:rStyle w:val="TitleChar"/>
        </w:rPr>
        <w:softHyphen/>
        <w:t>a</w:t>
      </w:r>
      <w:r w:rsidRPr="00F674D6">
        <w:rPr>
          <w:rStyle w:val="TitleChar"/>
        </w:rPr>
        <w:softHyphen/>
        <w:t>tion are not simply the res</w:t>
      </w:r>
      <w:r w:rsidRPr="00F674D6">
        <w:rPr>
          <w:rStyle w:val="TitleChar"/>
        </w:rPr>
        <w:softHyphen/>
        <w:t>ult of the lib</w:t>
      </w:r>
      <w:r w:rsidRPr="00F674D6">
        <w:rPr>
          <w:rStyle w:val="TitleChar"/>
        </w:rPr>
        <w:softHyphen/>
        <w:t>eral or char</w:t>
      </w:r>
      <w:r w:rsidRPr="00F674D6">
        <w:rPr>
          <w:rStyle w:val="TitleChar"/>
        </w:rPr>
        <w:softHyphen/>
        <w:t>it</w:t>
      </w:r>
      <w:r w:rsidRPr="00F674D6">
        <w:rPr>
          <w:rStyle w:val="TitleChar"/>
        </w:rPr>
        <w:softHyphen/>
        <w:t>able dis</w:t>
      </w:r>
      <w:r w:rsidRPr="00F674D6">
        <w:rPr>
          <w:rStyle w:val="TitleChar"/>
        </w:rPr>
        <w:softHyphen/>
        <w:t>pos</w:t>
      </w:r>
      <w:r w:rsidRPr="00F674D6">
        <w:rPr>
          <w:rStyle w:val="TitleChar"/>
        </w:rPr>
        <w:softHyphen/>
        <w:t>i</w:t>
      </w:r>
      <w:r w:rsidRPr="00F674D6">
        <w:rPr>
          <w:rStyle w:val="TitleChar"/>
        </w:rPr>
        <w:softHyphen/>
        <w:t>tion of the West.</w:t>
      </w:r>
      <w:r>
        <w:t xml:space="preserve"> The pre</w:t>
      </w:r>
      <w:r>
        <w:softHyphen/>
        <w:t>dom</w:t>
      </w:r>
      <w:r>
        <w:softHyphen/>
        <w:t>in</w:t>
      </w:r>
      <w:r>
        <w:softHyphen/>
        <w:t>antly neg</w:t>
      </w:r>
      <w:r>
        <w:softHyphen/>
        <w:t>at</w:t>
      </w:r>
      <w:r>
        <w:softHyphen/>
        <w:t>ive mean</w:t>
      </w:r>
      <w:r>
        <w:softHyphen/>
        <w:t>ing of free</w:t>
      </w:r>
      <w:r>
        <w:softHyphen/>
        <w:t>dom as the absence of external con</w:t>
      </w:r>
      <w:r>
        <w:softHyphen/>
        <w:t>straints — </w:t>
      </w:r>
      <w:r w:rsidRPr="00F674D6">
        <w:rPr>
          <w:rStyle w:val="TitleChar"/>
        </w:rPr>
        <w:t>a euphem</w:t>
      </w:r>
      <w:r w:rsidRPr="00F674D6">
        <w:rPr>
          <w:rStyle w:val="TitleChar"/>
        </w:rPr>
        <w:softHyphen/>
        <w:t>ism for keep</w:t>
      </w:r>
      <w:r w:rsidRPr="00F674D6">
        <w:rPr>
          <w:rStyle w:val="TitleChar"/>
        </w:rPr>
        <w:softHyphen/>
        <w:t>ing state reg</w:t>
      </w:r>
      <w:r w:rsidRPr="00F674D6">
        <w:rPr>
          <w:rStyle w:val="TitleChar"/>
        </w:rPr>
        <w:softHyphen/>
        <w:t>u</w:t>
      </w:r>
      <w:r w:rsidRPr="00F674D6">
        <w:rPr>
          <w:rStyle w:val="TitleChar"/>
        </w:rPr>
        <w:softHyphen/>
        <w:t>la</w:t>
      </w:r>
      <w:r w:rsidRPr="00F674D6">
        <w:rPr>
          <w:rStyle w:val="TitleChar"/>
        </w:rPr>
        <w:softHyphen/>
        <w:t>tion of the eco</w:t>
      </w:r>
      <w:r w:rsidRPr="00F674D6">
        <w:rPr>
          <w:rStyle w:val="TitleChar"/>
        </w:rPr>
        <w:softHyphen/>
        <w:t>nomy at a min</w:t>
      </w:r>
      <w:r w:rsidRPr="00F674D6">
        <w:rPr>
          <w:rStyle w:val="TitleChar"/>
        </w:rPr>
        <w:softHyphen/>
        <w:t>imum – has dom</w:t>
      </w:r>
      <w:r w:rsidRPr="00F674D6">
        <w:rPr>
          <w:rStyle w:val="TitleChar"/>
        </w:rPr>
        <w:softHyphen/>
        <w:t>in</w:t>
      </w:r>
      <w:r w:rsidRPr="00F674D6">
        <w:rPr>
          <w:rStyle w:val="TitleChar"/>
        </w:rPr>
        <w:softHyphen/>
        <w:t>ated</w:t>
      </w:r>
      <w:r>
        <w:t xml:space="preserve"> the West</w:t>
      </w:r>
      <w:r>
        <w:softHyphen/>
        <w:t>ern con</w:t>
      </w:r>
      <w:r>
        <w:softHyphen/>
        <w:t>cep</w:t>
      </w:r>
      <w:r>
        <w:softHyphen/>
        <w:t xml:space="preserve">tion of </w:t>
      </w:r>
      <w:r w:rsidRPr="00F674D6">
        <w:rPr>
          <w:rStyle w:val="TitleChar"/>
        </w:rPr>
        <w:t>human rights and turned them into the per</w:t>
      </w:r>
      <w:r w:rsidRPr="00F674D6">
        <w:rPr>
          <w:rStyle w:val="TitleChar"/>
        </w:rPr>
        <w:softHyphen/>
        <w:t>fect com</w:t>
      </w:r>
      <w:r w:rsidRPr="00F674D6">
        <w:rPr>
          <w:rStyle w:val="TitleChar"/>
        </w:rPr>
        <w:softHyphen/>
        <w:t>pan</w:t>
      </w:r>
      <w:r w:rsidRPr="00F674D6">
        <w:rPr>
          <w:rStyle w:val="TitleChar"/>
        </w:rPr>
        <w:softHyphen/>
        <w:t xml:space="preserve">ion of </w:t>
      </w:r>
      <w:r w:rsidRPr="00781798">
        <w:rPr>
          <w:rStyle w:val="TitleChar"/>
        </w:rPr>
        <w:t>neo</w:t>
      </w:r>
      <w:r w:rsidRPr="00781798">
        <w:rPr>
          <w:rStyle w:val="TitleChar"/>
        </w:rPr>
        <w:softHyphen/>
        <w:t>lib</w:t>
      </w:r>
      <w:r w:rsidRPr="00781798">
        <w:rPr>
          <w:rStyle w:val="TitleChar"/>
        </w:rPr>
        <w:softHyphen/>
        <w:t>er</w:t>
      </w:r>
      <w:r w:rsidRPr="00781798">
        <w:rPr>
          <w:rStyle w:val="TitleChar"/>
        </w:rPr>
        <w:softHyphen/>
        <w:t>al</w:t>
      </w:r>
      <w:r w:rsidRPr="00781798">
        <w:rPr>
          <w:rStyle w:val="TitleChar"/>
        </w:rPr>
        <w:softHyphen/>
        <w:t>ism. Global moral and civic rules are the neces</w:t>
      </w:r>
      <w:r w:rsidRPr="00781798">
        <w:rPr>
          <w:rStyle w:val="TitleChar"/>
        </w:rPr>
        <w:softHyphen/>
        <w:t>sary com</w:t>
      </w:r>
      <w:r w:rsidRPr="00781798">
        <w:rPr>
          <w:rStyle w:val="TitleChar"/>
        </w:rPr>
        <w:softHyphen/>
        <w:t>pan</w:t>
      </w:r>
      <w:r w:rsidRPr="00781798">
        <w:rPr>
          <w:rStyle w:val="TitleChar"/>
        </w:rPr>
        <w:softHyphen/>
        <w:t>ion of the glob</w:t>
      </w:r>
      <w:r w:rsidRPr="00781798">
        <w:rPr>
          <w:rStyle w:val="TitleChar"/>
        </w:rPr>
        <w:softHyphen/>
        <w:t>al</w:t>
      </w:r>
      <w:r w:rsidRPr="00781798">
        <w:rPr>
          <w:rStyle w:val="TitleChar"/>
        </w:rPr>
        <w:softHyphen/>
        <w:t>iz</w:t>
      </w:r>
      <w:r w:rsidRPr="00781798">
        <w:rPr>
          <w:rStyle w:val="TitleChar"/>
        </w:rPr>
        <w:softHyphen/>
        <w:t>a</w:t>
      </w:r>
      <w:r w:rsidRPr="00781798">
        <w:rPr>
          <w:rStyle w:val="TitleChar"/>
        </w:rPr>
        <w:softHyphen/>
        <w:t>tion of eco</w:t>
      </w:r>
      <w:r w:rsidRPr="00781798">
        <w:rPr>
          <w:rStyle w:val="TitleChar"/>
        </w:rPr>
        <w:softHyphen/>
        <w:t>nomic pro</w:t>
      </w:r>
      <w:r w:rsidRPr="00781798">
        <w:rPr>
          <w:rStyle w:val="TitleChar"/>
        </w:rPr>
        <w:softHyphen/>
        <w:t>duc</w:t>
      </w:r>
      <w:r w:rsidRPr="00781798">
        <w:rPr>
          <w:rStyle w:val="TitleChar"/>
        </w:rPr>
        <w:softHyphen/>
        <w:t>tion and con</w:t>
      </w:r>
      <w:r w:rsidRPr="00781798">
        <w:rPr>
          <w:rStyle w:val="TitleChar"/>
        </w:rPr>
        <w:softHyphen/>
        <w:t>sump</w:t>
      </w:r>
      <w:r w:rsidRPr="00781798">
        <w:rPr>
          <w:rStyle w:val="TitleChar"/>
        </w:rPr>
        <w:softHyphen/>
        <w:t>tion, of the com</w:t>
      </w:r>
      <w:r w:rsidRPr="00781798">
        <w:rPr>
          <w:rStyle w:val="TitleChar"/>
        </w:rPr>
        <w:softHyphen/>
        <w:t>ple</w:t>
      </w:r>
      <w:r w:rsidRPr="00781798">
        <w:rPr>
          <w:rStyle w:val="TitleChar"/>
        </w:rPr>
        <w:softHyphen/>
        <w:t>tion of world cap</w:t>
      </w:r>
      <w:r w:rsidRPr="00781798">
        <w:rPr>
          <w:rStyle w:val="TitleChar"/>
        </w:rPr>
        <w:softHyphen/>
        <w:t>it</w:t>
      </w:r>
      <w:r w:rsidRPr="00781798">
        <w:rPr>
          <w:rStyle w:val="TitleChar"/>
        </w:rPr>
        <w:softHyphen/>
        <w:t>al</w:t>
      </w:r>
      <w:r w:rsidRPr="00781798">
        <w:rPr>
          <w:rStyle w:val="TitleChar"/>
        </w:rPr>
        <w:softHyphen/>
        <w:t>ism</w:t>
      </w:r>
      <w:r>
        <w:t xml:space="preserve"> that fol</w:t>
      </w:r>
      <w:r>
        <w:softHyphen/>
        <w:t>lows neo</w:t>
      </w:r>
      <w:r>
        <w:softHyphen/>
        <w:t>lib</w:t>
      </w:r>
      <w:r>
        <w:softHyphen/>
        <w:t>eral dog</w:t>
      </w:r>
      <w:r>
        <w:softHyphen/>
        <w:t>mas. Over the last 30 years, we have wit</w:t>
      </w:r>
      <w:r>
        <w:softHyphen/>
        <w:t>nessed, without much com</w:t>
      </w:r>
      <w:r>
        <w:softHyphen/>
        <w:t>ment, the cre</w:t>
      </w:r>
      <w:r>
        <w:softHyphen/>
        <w:t>ation of global legal rules reg</w:t>
      </w:r>
      <w:r>
        <w:softHyphen/>
        <w:t>u</w:t>
      </w:r>
      <w:r>
        <w:softHyphen/>
        <w:t>lat</w:t>
      </w:r>
      <w:r>
        <w:softHyphen/>
        <w:t>ing the world cap</w:t>
      </w:r>
      <w:r>
        <w:softHyphen/>
        <w:t>it</w:t>
      </w:r>
      <w:r>
        <w:softHyphen/>
        <w:t>al</w:t>
      </w:r>
      <w:r>
        <w:softHyphen/>
        <w:t>ist eco</w:t>
      </w:r>
      <w:r>
        <w:softHyphen/>
        <w:t>nomy, includ</w:t>
      </w:r>
      <w:r>
        <w:softHyphen/>
        <w:t>ing rules on invest</w:t>
      </w:r>
      <w:r>
        <w:softHyphen/>
        <w:t>ment, trade, aid, and intel</w:t>
      </w:r>
      <w:r>
        <w:softHyphen/>
        <w:t>lec</w:t>
      </w:r>
      <w:r>
        <w:softHyphen/>
        <w:t>tual prop</w:t>
      </w:r>
      <w:r>
        <w:softHyphen/>
        <w:t>erty. Robert Cooper has called it the vol</w:t>
      </w:r>
      <w:r>
        <w:softHyphen/>
        <w:t>un</w:t>
      </w:r>
      <w:r>
        <w:softHyphen/>
        <w:t>tary imper</w:t>
      </w:r>
      <w:r>
        <w:softHyphen/>
        <w:t>i</w:t>
      </w:r>
      <w:r>
        <w:softHyphen/>
        <w:t>al</w:t>
      </w:r>
      <w:r>
        <w:softHyphen/>
        <w:t>ism of the global eco</w:t>
      </w:r>
      <w:r>
        <w:softHyphen/>
        <w:t>nomy. “It is oper</w:t>
      </w:r>
      <w:r>
        <w:softHyphen/>
        <w:t>ated by an inter</w:t>
      </w:r>
      <w:r>
        <w:softHyphen/>
        <w:t>na</w:t>
      </w:r>
      <w:r>
        <w:softHyphen/>
        <w:t>tional con</w:t>
      </w:r>
      <w:r>
        <w:softHyphen/>
        <w:t>sor</w:t>
      </w:r>
      <w:r>
        <w:softHyphen/>
        <w:t>tium of fin</w:t>
      </w:r>
      <w:r>
        <w:softHyphen/>
        <w:t>an</w:t>
      </w:r>
      <w:r>
        <w:softHyphen/>
        <w:t>cial Insti</w:t>
      </w:r>
      <w:r>
        <w:softHyphen/>
        <w:t>tu</w:t>
      </w:r>
      <w:r>
        <w:softHyphen/>
        <w:t>tions such as the</w:t>
      </w:r>
      <w:r>
        <w:rPr>
          <w:rStyle w:val="apple-converted-space"/>
          <w:rFonts w:ascii="Georgia" w:hAnsi="Georgia"/>
          <w:color w:val="222222"/>
        </w:rPr>
        <w:t> </w:t>
      </w:r>
      <w:r>
        <w:rPr>
          <w:rStyle w:val="caps"/>
          <w:rFonts w:ascii="Georgia" w:hAnsi="Georgia"/>
          <w:color w:val="222222"/>
          <w:sz w:val="21"/>
          <w:szCs w:val="21"/>
        </w:rPr>
        <w:t>IMF</w:t>
      </w:r>
      <w:r>
        <w:rPr>
          <w:rStyle w:val="apple-converted-space"/>
          <w:rFonts w:ascii="Georgia" w:hAnsi="Georgia"/>
          <w:color w:val="222222"/>
        </w:rPr>
        <w:t> </w:t>
      </w:r>
      <w:r>
        <w:t>and the World Bank … These insti</w:t>
      </w:r>
      <w:r>
        <w:softHyphen/>
        <w:t>tu</w:t>
      </w:r>
      <w:r>
        <w:softHyphen/>
        <w:t>tions … make demands, which increas</w:t>
      </w:r>
      <w:r>
        <w:softHyphen/>
        <w:t>ingly emphas</w:t>
      </w:r>
      <w:r>
        <w:softHyphen/>
        <w:t>ise good gov</w:t>
      </w:r>
      <w:r>
        <w:softHyphen/>
        <w:t xml:space="preserve">ernance. </w:t>
      </w:r>
      <w:r w:rsidRPr="00781798">
        <w:rPr>
          <w:rStyle w:val="TitleChar"/>
        </w:rPr>
        <w:t>If states wish to bene</w:t>
      </w:r>
      <w:r w:rsidRPr="00781798">
        <w:rPr>
          <w:rStyle w:val="TitleChar"/>
        </w:rPr>
        <w:softHyphen/>
        <w:t>fit, they must open them</w:t>
      </w:r>
      <w:r w:rsidRPr="00781798">
        <w:rPr>
          <w:rStyle w:val="TitleChar"/>
        </w:rPr>
        <w:softHyphen/>
        <w:t>selves up to the inter</w:t>
      </w:r>
      <w:r w:rsidRPr="00781798">
        <w:rPr>
          <w:rStyle w:val="TitleChar"/>
        </w:rPr>
        <w:softHyphen/>
        <w:t>fer</w:t>
      </w:r>
      <w:r w:rsidRPr="00781798">
        <w:rPr>
          <w:rStyle w:val="TitleChar"/>
        </w:rPr>
        <w:softHyphen/>
        <w:t>ence of inter</w:t>
      </w:r>
      <w:r w:rsidRPr="00781798">
        <w:rPr>
          <w:rStyle w:val="TitleChar"/>
        </w:rPr>
        <w:softHyphen/>
        <w:t>na</w:t>
      </w:r>
      <w:r w:rsidRPr="00781798">
        <w:rPr>
          <w:rStyle w:val="TitleChar"/>
        </w:rPr>
        <w:softHyphen/>
        <w:t>tional organ</w:t>
      </w:r>
      <w:r w:rsidRPr="00781798">
        <w:rPr>
          <w:rStyle w:val="TitleChar"/>
        </w:rPr>
        <w:softHyphen/>
        <w:t>isa</w:t>
      </w:r>
      <w:r w:rsidRPr="00781798">
        <w:rPr>
          <w:rStyle w:val="TitleChar"/>
        </w:rPr>
        <w:softHyphen/>
        <w:t>tions and for</w:t>
      </w:r>
      <w:r w:rsidRPr="00781798">
        <w:rPr>
          <w:rStyle w:val="TitleChar"/>
        </w:rPr>
        <w:softHyphen/>
        <w:t>eign states.”</w:t>
      </w:r>
      <w:r>
        <w:t xml:space="preserve"> Cooper con</w:t>
      </w:r>
      <w:r>
        <w:softHyphen/>
        <w:t>cludes that “what is needed then is a new kind of imper</w:t>
      </w:r>
      <w:r>
        <w:softHyphen/>
        <w:t>i</w:t>
      </w:r>
      <w:r>
        <w:softHyphen/>
        <w:t>al</w:t>
      </w:r>
      <w:r>
        <w:softHyphen/>
        <w:t>ism, one accept</w:t>
      </w:r>
      <w:r>
        <w:softHyphen/>
        <w:t>able to a world of human rights and cos</w:t>
      </w:r>
      <w:r>
        <w:softHyphen/>
        <w:t>mo</w:t>
      </w:r>
      <w:r>
        <w:softHyphen/>
        <w:t>pol</w:t>
      </w:r>
      <w:r>
        <w:softHyphen/>
        <w:t>itan val</w:t>
      </w:r>
      <w:r>
        <w:softHyphen/>
        <w:t>ues.”</w:t>
      </w:r>
      <w:hyperlink r:id="rId33" w:anchor="fn-14638-2" w:history="1">
        <w:r>
          <w:rPr>
            <w:rStyle w:val="Hyperlink"/>
            <w:color w:val="006AAB"/>
            <w:vertAlign w:val="superscript"/>
          </w:rPr>
          <w:t>2</w:t>
        </w:r>
      </w:hyperlink>
      <w:r>
        <w:t xml:space="preserve"> </w:t>
      </w:r>
      <w:r w:rsidRPr="00781798">
        <w:rPr>
          <w:rStyle w:val="TitleChar"/>
        </w:rPr>
        <w:t xml:space="preserve">The </w:t>
      </w:r>
      <w:r>
        <w:t>(impli</w:t>
      </w:r>
      <w:r>
        <w:softHyphen/>
        <w:t>cit) prom</w:t>
      </w:r>
      <w:r>
        <w:softHyphen/>
        <w:t>ise to the devel</w:t>
      </w:r>
      <w:r>
        <w:softHyphen/>
        <w:t>op</w:t>
      </w:r>
      <w:r>
        <w:softHyphen/>
        <w:t>ing world is that the viol</w:t>
      </w:r>
      <w:r>
        <w:softHyphen/>
        <w:t>ent or vol</w:t>
      </w:r>
      <w:r>
        <w:softHyphen/>
        <w:t>un</w:t>
      </w:r>
      <w:r>
        <w:softHyphen/>
        <w:t>tary adop</w:t>
      </w:r>
      <w:r>
        <w:softHyphen/>
        <w:t xml:space="preserve">tion of the </w:t>
      </w:r>
      <w:r w:rsidRPr="00781798">
        <w:rPr>
          <w:rStyle w:val="TitleChar"/>
        </w:rPr>
        <w:t>market-​led, neo</w:t>
      </w:r>
      <w:r w:rsidRPr="00781798">
        <w:rPr>
          <w:rStyle w:val="TitleChar"/>
        </w:rPr>
        <w:softHyphen/>
        <w:t>lib</w:t>
      </w:r>
      <w:r w:rsidRPr="00781798">
        <w:rPr>
          <w:rStyle w:val="TitleChar"/>
        </w:rPr>
        <w:softHyphen/>
        <w:t>eral model</w:t>
      </w:r>
      <w:r>
        <w:t xml:space="preserve"> of good gov</w:t>
      </w:r>
      <w:r>
        <w:softHyphen/>
        <w:t xml:space="preserve">ernance and </w:t>
      </w:r>
      <w:r w:rsidRPr="00781798">
        <w:rPr>
          <w:rStyle w:val="TitleChar"/>
        </w:rPr>
        <w:t>lim</w:t>
      </w:r>
      <w:r w:rsidRPr="00781798">
        <w:rPr>
          <w:rStyle w:val="TitleChar"/>
        </w:rPr>
        <w:softHyphen/>
        <w:t>ited rights</w:t>
      </w:r>
      <w:r>
        <w:t xml:space="preserve"> will inex</w:t>
      </w:r>
      <w:r>
        <w:softHyphen/>
        <w:t>or</w:t>
      </w:r>
      <w:r>
        <w:softHyphen/>
        <w:t>ably lead to West</w:t>
      </w:r>
      <w:r>
        <w:softHyphen/>
        <w:t>ern eco</w:t>
      </w:r>
      <w:r>
        <w:softHyphen/>
        <w:t>nomic stand</w:t>
      </w:r>
      <w:r>
        <w:softHyphen/>
        <w:t>ards. This is fraud</w:t>
      </w:r>
      <w:r>
        <w:softHyphen/>
        <w:t>u</w:t>
      </w:r>
      <w:r>
        <w:softHyphen/>
        <w:t>lent. His</w:t>
      </w:r>
      <w:r>
        <w:softHyphen/>
        <w:t>tor</w:t>
      </w:r>
      <w:r>
        <w:softHyphen/>
        <w:t>ic</w:t>
      </w:r>
      <w:r>
        <w:softHyphen/>
        <w:t>ally, the West</w:t>
      </w:r>
      <w:r>
        <w:softHyphen/>
        <w:t>ern abil</w:t>
      </w:r>
      <w:r>
        <w:softHyphen/>
        <w:t>ity to turn the pro</w:t>
      </w:r>
      <w:r>
        <w:softHyphen/>
        <w:t>tec</w:t>
      </w:r>
      <w:r>
        <w:softHyphen/>
        <w:t>tion of formal rights into a lim</w:t>
      </w:r>
      <w:r>
        <w:softHyphen/>
        <w:t>ited guar</w:t>
      </w:r>
      <w:r>
        <w:softHyphen/>
        <w:t>an</w:t>
      </w:r>
      <w:r>
        <w:softHyphen/>
        <w:t>tee of mater</w:t>
      </w:r>
      <w:r>
        <w:softHyphen/>
        <w:t>ial, eco</w:t>
      </w:r>
      <w:r>
        <w:softHyphen/>
        <w:t>nomic, and social rights was partly based on huge trans</w:t>
      </w:r>
      <w:r>
        <w:softHyphen/>
        <w:t>fers from the colon</w:t>
      </w:r>
      <w:r>
        <w:softHyphen/>
        <w:t>ies to the met</w:t>
      </w:r>
      <w:r>
        <w:softHyphen/>
        <w:t>ro</w:t>
      </w:r>
      <w:r>
        <w:softHyphen/>
        <w:t>polis. While uni</w:t>
      </w:r>
      <w:r>
        <w:softHyphen/>
        <w:t>ver</w:t>
      </w:r>
      <w:r>
        <w:softHyphen/>
        <w:t>sal mor</w:t>
      </w:r>
      <w:r>
        <w:softHyphen/>
        <w:t>al</w:t>
      </w:r>
      <w:r>
        <w:softHyphen/>
        <w:t>ity mil</w:t>
      </w:r>
      <w:r>
        <w:softHyphen/>
        <w:t>it</w:t>
      </w:r>
      <w:r>
        <w:softHyphen/>
        <w:t>ates in favour of reverse flows, West</w:t>
      </w:r>
      <w:r>
        <w:softHyphen/>
        <w:t>ern policies on devel</w:t>
      </w:r>
      <w:r>
        <w:softHyphen/>
        <w:t>op</w:t>
      </w:r>
      <w:r>
        <w:softHyphen/>
        <w:t>ment aid and Third World debt indic</w:t>
      </w:r>
      <w:r>
        <w:softHyphen/>
        <w:t>ate that this is not polit</w:t>
      </w:r>
      <w:r>
        <w:softHyphen/>
        <w:t>ic</w:t>
      </w:r>
      <w:r>
        <w:softHyphen/>
        <w:t>ally feas</w:t>
      </w:r>
      <w:r>
        <w:softHyphen/>
        <w:t xml:space="preserve">ible. </w:t>
      </w:r>
      <w:r w:rsidRPr="00781798">
        <w:rPr>
          <w:rStyle w:val="TitleChar"/>
        </w:rPr>
        <w:t>Indeed, the suc</w:t>
      </w:r>
      <w:r w:rsidRPr="00781798">
        <w:rPr>
          <w:rStyle w:val="TitleChar"/>
        </w:rPr>
        <w:softHyphen/>
        <w:t>cess</w:t>
      </w:r>
      <w:r w:rsidRPr="00781798">
        <w:rPr>
          <w:rStyle w:val="TitleChar"/>
        </w:rPr>
        <w:softHyphen/>
        <w:t>ive crises and re-​arrangements of neo</w:t>
      </w:r>
      <w:r w:rsidRPr="00781798">
        <w:rPr>
          <w:rStyle w:val="TitleChar"/>
        </w:rPr>
        <w:softHyphen/>
        <w:t>lib</w:t>
      </w:r>
      <w:r w:rsidRPr="00781798">
        <w:rPr>
          <w:rStyle w:val="TitleChar"/>
        </w:rPr>
        <w:softHyphen/>
        <w:t>eral cap</w:t>
      </w:r>
      <w:r w:rsidRPr="00781798">
        <w:rPr>
          <w:rStyle w:val="TitleChar"/>
        </w:rPr>
        <w:softHyphen/>
        <w:t>it</w:t>
      </w:r>
      <w:r w:rsidRPr="00781798">
        <w:rPr>
          <w:rStyle w:val="TitleChar"/>
        </w:rPr>
        <w:softHyphen/>
        <w:t>al</w:t>
      </w:r>
      <w:r w:rsidRPr="00781798">
        <w:rPr>
          <w:rStyle w:val="TitleChar"/>
        </w:rPr>
        <w:softHyphen/>
        <w:t>ism lead to dis</w:t>
      </w:r>
      <w:r w:rsidRPr="00781798">
        <w:rPr>
          <w:rStyle w:val="TitleChar"/>
        </w:rPr>
        <w:softHyphen/>
        <w:t>pos</w:t>
      </w:r>
      <w:r w:rsidRPr="00781798">
        <w:rPr>
          <w:rStyle w:val="TitleChar"/>
        </w:rPr>
        <w:softHyphen/>
        <w:t>ses</w:t>
      </w:r>
      <w:r w:rsidRPr="00781798">
        <w:rPr>
          <w:rStyle w:val="TitleChar"/>
        </w:rPr>
        <w:softHyphen/>
        <w:t>sion and dis</w:t>
      </w:r>
      <w:r w:rsidRPr="00781798">
        <w:rPr>
          <w:rStyle w:val="TitleChar"/>
        </w:rPr>
        <w:softHyphen/>
        <w:t>place</w:t>
      </w:r>
      <w:r w:rsidRPr="00781798">
        <w:rPr>
          <w:rStyle w:val="TitleChar"/>
        </w:rPr>
        <w:softHyphen/>
        <w:t>ment of fam</w:t>
      </w:r>
      <w:r w:rsidRPr="00781798">
        <w:rPr>
          <w:rStyle w:val="TitleChar"/>
        </w:rPr>
        <w:softHyphen/>
        <w:t xml:space="preserve">ily </w:t>
      </w:r>
      <w:r>
        <w:t>farm</w:t>
      </w:r>
      <w:r>
        <w:softHyphen/>
        <w:t>ing by agribusi</w:t>
      </w:r>
      <w:r>
        <w:softHyphen/>
        <w:t xml:space="preserve">ness, </w:t>
      </w:r>
      <w:r w:rsidRPr="00781798">
        <w:rPr>
          <w:rStyle w:val="TitleChar"/>
        </w:rPr>
        <w:t>to forced migra</w:t>
      </w:r>
      <w:r w:rsidRPr="00781798">
        <w:rPr>
          <w:rStyle w:val="TitleChar"/>
        </w:rPr>
        <w:softHyphen/>
        <w:t>tion and urb</w:t>
      </w:r>
      <w:r w:rsidRPr="00781798">
        <w:rPr>
          <w:rStyle w:val="TitleChar"/>
        </w:rPr>
        <w:softHyphen/>
        <w:t>an</w:t>
      </w:r>
      <w:r w:rsidRPr="00781798">
        <w:rPr>
          <w:rStyle w:val="TitleChar"/>
        </w:rPr>
        <w:softHyphen/>
        <w:t>iz</w:t>
      </w:r>
      <w:r w:rsidRPr="00781798">
        <w:rPr>
          <w:rStyle w:val="TitleChar"/>
        </w:rPr>
        <w:softHyphen/>
        <w:t>a</w:t>
      </w:r>
      <w:r w:rsidRPr="00781798">
        <w:rPr>
          <w:rStyle w:val="TitleChar"/>
        </w:rPr>
        <w:softHyphen/>
        <w:t>tion. These pro</w:t>
      </w:r>
      <w:r w:rsidRPr="00781798">
        <w:rPr>
          <w:rStyle w:val="TitleChar"/>
        </w:rPr>
        <w:softHyphen/>
        <w:t>cesses expand the num</w:t>
      </w:r>
      <w:r w:rsidRPr="00781798">
        <w:rPr>
          <w:rStyle w:val="TitleChar"/>
        </w:rPr>
        <w:softHyphen/>
        <w:t>ber of people without skills</w:t>
      </w:r>
      <w:r>
        <w:t>, status, or the basics for exist</w:t>
      </w:r>
      <w:r>
        <w:softHyphen/>
        <w:t xml:space="preserve">ence. </w:t>
      </w:r>
      <w:r w:rsidRPr="00781798">
        <w:rPr>
          <w:rStyle w:val="TitleChar"/>
        </w:rPr>
        <w:t>They become human debris, the waste-​life</w:t>
      </w:r>
      <w:r>
        <w:t>, the bot</w:t>
      </w:r>
      <w:r>
        <w:softHyphen/>
        <w:t>tom bil</w:t>
      </w:r>
      <w:r>
        <w:softHyphen/>
        <w:t xml:space="preserve">lions. </w:t>
      </w:r>
      <w:r w:rsidRPr="00781798">
        <w:rPr>
          <w:rStyle w:val="TitleChar"/>
        </w:rPr>
        <w:t>This</w:t>
      </w:r>
      <w:r>
        <w:t xml:space="preserve"> neo-​colonial atti</w:t>
      </w:r>
      <w:r>
        <w:softHyphen/>
        <w:t>tude has now been exten</w:t>
      </w:r>
      <w:r>
        <w:softHyphen/>
        <w:t>ded from the peri</w:t>
      </w:r>
      <w:r>
        <w:softHyphen/>
        <w:t>phery to the European core. Greece, Por</w:t>
      </w:r>
      <w:r>
        <w:softHyphen/>
        <w:t>tugal, Ire</w:t>
      </w:r>
      <w:r>
        <w:softHyphen/>
        <w:t>land, and Spain have been sub</w:t>
      </w:r>
      <w:r>
        <w:softHyphen/>
        <w:t>jec</w:t>
      </w:r>
      <w:r>
        <w:softHyphen/>
        <w:t xml:space="preserve">ted to the rigours of the </w:t>
      </w:r>
      <w:r w:rsidRPr="00781798">
        <w:rPr>
          <w:rStyle w:val="TitleChar"/>
        </w:rPr>
        <w:t>neo</w:t>
      </w:r>
      <w:r w:rsidRPr="00781798">
        <w:rPr>
          <w:rStyle w:val="TitleChar"/>
        </w:rPr>
        <w:softHyphen/>
        <w:t>lib</w:t>
      </w:r>
      <w:r w:rsidRPr="00781798">
        <w:rPr>
          <w:rStyle w:val="TitleChar"/>
        </w:rPr>
        <w:softHyphen/>
        <w:t xml:space="preserve">eral </w:t>
      </w:r>
      <w:r>
        <w:t>“Wash</w:t>
      </w:r>
      <w:r>
        <w:softHyphen/>
        <w:t>ing</w:t>
      </w:r>
      <w:r>
        <w:softHyphen/>
        <w:t>ton Con</w:t>
      </w:r>
      <w:r>
        <w:softHyphen/>
        <w:t xml:space="preserve">sensus” </w:t>
      </w:r>
      <w:r w:rsidRPr="00781798">
        <w:rPr>
          <w:rStyle w:val="TitleChar"/>
        </w:rPr>
        <w:t>of aus</w:t>
      </w:r>
      <w:r w:rsidRPr="00781798">
        <w:rPr>
          <w:rStyle w:val="TitleChar"/>
        </w:rPr>
        <w:softHyphen/>
        <w:t>ter</w:t>
      </w:r>
      <w:r w:rsidRPr="00781798">
        <w:rPr>
          <w:rStyle w:val="TitleChar"/>
        </w:rPr>
        <w:softHyphen/>
        <w:t>ity and destruc</w:t>
      </w:r>
      <w:r w:rsidRPr="00781798">
        <w:rPr>
          <w:rStyle w:val="TitleChar"/>
        </w:rPr>
        <w:softHyphen/>
        <w:t>tion of the wel</w:t>
      </w:r>
      <w:r w:rsidRPr="00781798">
        <w:rPr>
          <w:rStyle w:val="TitleChar"/>
        </w:rPr>
        <w:softHyphen/>
        <w:t>fare state,</w:t>
      </w:r>
      <w:r>
        <w:t xml:space="preserve"> des</w:t>
      </w:r>
      <w:r>
        <w:softHyphen/>
        <w:t>pite its fail</w:t>
      </w:r>
      <w:r>
        <w:softHyphen/>
        <w:t>ure in the devel</w:t>
      </w:r>
      <w:r>
        <w:softHyphen/>
        <w:t>op</w:t>
      </w:r>
      <w:r>
        <w:softHyphen/>
        <w:t>ing world. More than half the young people of Spain and Greece are per</w:t>
      </w:r>
      <w:r>
        <w:softHyphen/>
        <w:t>man</w:t>
      </w:r>
      <w:r>
        <w:softHyphen/>
        <w:t>ently unem</w:t>
      </w:r>
      <w:r>
        <w:softHyphen/>
        <w:t>ployed and a whole gen</w:t>
      </w:r>
      <w:r>
        <w:softHyphen/>
        <w:t>er</w:t>
      </w:r>
      <w:r>
        <w:softHyphen/>
        <w:t>a</w:t>
      </w:r>
      <w:r>
        <w:softHyphen/>
        <w:t>tion is being des</w:t>
      </w:r>
      <w:r>
        <w:softHyphen/>
        <w:t>troyed. But this</w:t>
      </w:r>
      <w:r>
        <w:rPr>
          <w:rStyle w:val="apple-converted-space"/>
          <w:rFonts w:ascii="Georgia" w:hAnsi="Georgia"/>
          <w:color w:val="222222"/>
        </w:rPr>
        <w:t> </w:t>
      </w:r>
      <w:r>
        <w:rPr>
          <w:i/>
          <w:iCs/>
        </w:rPr>
        <w:t>gene-​cide</w:t>
      </w:r>
      <w:r>
        <w:t>, to coin a term, has not gen</w:t>
      </w:r>
      <w:r>
        <w:softHyphen/>
        <w:t>er</w:t>
      </w:r>
      <w:r>
        <w:softHyphen/>
        <w:t xml:space="preserve">ated a human rights campaign. </w:t>
      </w:r>
    </w:p>
    <w:p w:rsidR="001E3056" w:rsidRDefault="001E3056" w:rsidP="001E3056">
      <w:pPr>
        <w:pStyle w:val="Heading2"/>
      </w:pPr>
      <w:r>
        <w:lastRenderedPageBreak/>
        <w:t>Link — Immigration</w:t>
      </w:r>
    </w:p>
    <w:p w:rsidR="001E3056" w:rsidRDefault="001E3056" w:rsidP="001E3056"/>
    <w:p w:rsidR="001E3056" w:rsidRDefault="001E3056" w:rsidP="001E3056">
      <w:pPr>
        <w:pStyle w:val="Heading4"/>
      </w:pPr>
      <w:r>
        <w:t>Capitalism causes forced migration and exploitation of foreign workers</w:t>
      </w:r>
    </w:p>
    <w:p w:rsidR="001E3056" w:rsidRPr="00682C01" w:rsidRDefault="001E3056" w:rsidP="001E3056">
      <w:pPr>
        <w:rPr>
          <w:rStyle w:val="StyleStyleBold12pt"/>
        </w:rPr>
      </w:pPr>
      <w:r>
        <w:rPr>
          <w:rStyle w:val="StyleStyleBold12pt"/>
        </w:rPr>
        <w:t xml:space="preserve">Beiter, Socialist Alternative: </w:t>
      </w:r>
      <w:r w:rsidRPr="00682C01">
        <w:rPr>
          <w:rStyle w:val="StyleStyleBold12pt"/>
        </w:rPr>
        <w:t>US</w:t>
      </w:r>
      <w:r>
        <w:rPr>
          <w:rStyle w:val="StyleStyleBold12pt"/>
        </w:rPr>
        <w:t>, ‘06</w:t>
      </w:r>
    </w:p>
    <w:p w:rsidR="001E3056" w:rsidRPr="00682C01" w:rsidRDefault="001E3056" w:rsidP="001E3056">
      <w:r w:rsidRPr="00682C01">
        <w:t>(Greg</w:t>
      </w:r>
      <w:r>
        <w:t>, Socialist World, “Global capitalism fueling poverty and immigration”</w:t>
      </w:r>
      <w:proofErr w:type="gramStart"/>
      <w:r>
        <w:t xml:space="preserve">,  </w:t>
      </w:r>
      <w:proofErr w:type="gramEnd"/>
      <w:r>
        <w:fldChar w:fldCharType="begin"/>
      </w:r>
      <w:r>
        <w:instrText xml:space="preserve"> HYPERLINK "</w:instrText>
      </w:r>
      <w:r w:rsidRPr="00682C01">
        <w:instrText>http://www.socialistworld.net/doc/2255</w:instrText>
      </w:r>
      <w:r>
        <w:instrText xml:space="preserve">" </w:instrText>
      </w:r>
      <w:r>
        <w:fldChar w:fldCharType="separate"/>
      </w:r>
      <w:r w:rsidRPr="00010AF0">
        <w:rPr>
          <w:rStyle w:val="Hyperlink"/>
        </w:rPr>
        <w:t>http://www.socialistworld.net/doc/2255</w:t>
      </w:r>
      <w:r>
        <w:fldChar w:fldCharType="end"/>
      </w:r>
      <w:r>
        <w:t>, 1/5/2006, Accessed 7/2/13 EB)</w:t>
      </w:r>
    </w:p>
    <w:p w:rsidR="001E3056" w:rsidRDefault="001E3056" w:rsidP="001E3056">
      <w:pPr>
        <w:rPr>
          <w:sz w:val="12"/>
        </w:rPr>
      </w:pPr>
    </w:p>
    <w:p w:rsidR="001E3056" w:rsidRDefault="001E3056" w:rsidP="001E3056">
      <w:r w:rsidRPr="00682C01">
        <w:rPr>
          <w:sz w:val="12"/>
        </w:rPr>
        <w:t xml:space="preserve"> </w:t>
      </w:r>
      <w:r>
        <w:t>Recent years have seen a massive wave of immigration to the United States from the “Third world,” especially Latin America. Politicians and corporate media personalities like CNN’s Lou Dobbs continually attack these undocumented workers as “illegal aliens” and “criminals.”</w:t>
      </w:r>
      <w:r w:rsidRPr="00682C01">
        <w:rPr>
          <w:sz w:val="12"/>
        </w:rPr>
        <w:t xml:space="preserve">¶ </w:t>
      </w:r>
      <w:r w:rsidRPr="00682C01">
        <w:rPr>
          <w:rStyle w:val="TitleChar"/>
        </w:rPr>
        <w:t>¶ The real criminals, however, are not immigrant workers, but the corporate chieftains and politicians who, in their insatiable lust for profits, plunder the natural resources of poor countries</w:t>
      </w:r>
      <w:r>
        <w:t xml:space="preserve">, set up sweatshops, and wage wars for oil and empire. </w:t>
      </w:r>
      <w:r w:rsidRPr="00682C01">
        <w:rPr>
          <w:rStyle w:val="TitleChar"/>
        </w:rPr>
        <w:t>It is their policies that create the grinding poverty and social breakdown throughout the neo-colonial world which forces millions to flee their home countries in search of work</w:t>
      </w:r>
      <w:r>
        <w:t xml:space="preserve"> here.</w:t>
      </w:r>
      <w:r w:rsidRPr="00682C01">
        <w:rPr>
          <w:sz w:val="12"/>
        </w:rPr>
        <w:t xml:space="preserve">¶ ¶ </w:t>
      </w:r>
      <w:r>
        <w:t>While U.S. corporations earn record profits, 128 million people in Latin America live on less than $2 per day (USAID.org). More than 130 million have no access to safe drinking water, and only one in six persons enjoy adequate sanitation service (NACLA.org).</w:t>
      </w:r>
      <w:r w:rsidRPr="00682C01">
        <w:rPr>
          <w:sz w:val="12"/>
        </w:rPr>
        <w:t xml:space="preserve">¶ ¶ </w:t>
      </w:r>
      <w:r w:rsidRPr="00682C01">
        <w:rPr>
          <w:rStyle w:val="TitleChar"/>
        </w:rPr>
        <w:t>Big business</w:t>
      </w:r>
      <w:r>
        <w:t xml:space="preserve"> sets up shop in all corners of the world, </w:t>
      </w:r>
      <w:r w:rsidRPr="00682C01">
        <w:rPr>
          <w:rStyle w:val="TitleChar"/>
        </w:rPr>
        <w:t>search</w:t>
      </w:r>
      <w:r>
        <w:t xml:space="preserve">ing </w:t>
      </w:r>
      <w:r w:rsidRPr="00682C01">
        <w:rPr>
          <w:rStyle w:val="TitleChar"/>
        </w:rPr>
        <w:t>for the cheapest labor and slackest environmental regulations</w:t>
      </w:r>
      <w:r>
        <w:t xml:space="preserve">. </w:t>
      </w:r>
      <w:r w:rsidRPr="00682C01">
        <w:rPr>
          <w:rStyle w:val="TitleChar"/>
        </w:rPr>
        <w:t>They argue that in a globalised world we need “free trade” and capital should be free to pick up and move to any country with the best market conditions</w:t>
      </w:r>
      <w:r>
        <w:t xml:space="preserve"> - yet they oppose the rights of workers to move to countries with more favorable labor markets.</w:t>
      </w:r>
      <w:r w:rsidRPr="00682C01">
        <w:rPr>
          <w:sz w:val="12"/>
        </w:rPr>
        <w:t xml:space="preserve">¶ ¶ </w:t>
      </w:r>
      <w:r>
        <w:t>The passage of the North American Free Trade Agreement (</w:t>
      </w:r>
      <w:r w:rsidRPr="00682C01">
        <w:rPr>
          <w:rStyle w:val="TitleChar"/>
        </w:rPr>
        <w:t>NAFTA</w:t>
      </w:r>
      <w:r>
        <w:t xml:space="preserve">) in 1994, under Democratic President Bill Clinton, </w:t>
      </w:r>
      <w:r w:rsidRPr="00682C01">
        <w:rPr>
          <w:rStyle w:val="TitleChar"/>
        </w:rPr>
        <w:t>allowed U.S. companies to massively step up their assault on working people by laying-off unionized workers in the U.S. and setting up sweatshops across the Mexican border</w:t>
      </w:r>
      <w:r>
        <w:t>.</w:t>
      </w:r>
      <w:r w:rsidRPr="00682C01">
        <w:rPr>
          <w:sz w:val="12"/>
        </w:rPr>
        <w:t xml:space="preserve">¶ ¶ </w:t>
      </w:r>
      <w:r>
        <w:t>NAFTA has spelled a complete disaster for workers in Canada, the U.S., and Mexico. U.S. workers have lost around 395,000 jobs, while their new jobs pay on average 23% less. Simultaneously, poverty has exploded in Mexico, with two-thirds of the population now living on less than $3 per day.</w:t>
      </w:r>
      <w:r w:rsidRPr="00682C01">
        <w:rPr>
          <w:sz w:val="12"/>
        </w:rPr>
        <w:t xml:space="preserve">¶ ¶ </w:t>
      </w:r>
      <w:r>
        <w:t>Millions of poor Mexican farmers have been driven into bankruptcy after being forced to compete with subsidized U.S. agribusiness (which relies on the cheap labor of Mexican immigrants, who are often paid less than minimum wage).</w:t>
      </w:r>
      <w:r w:rsidRPr="00682C01">
        <w:rPr>
          <w:sz w:val="12"/>
        </w:rPr>
        <w:t xml:space="preserve">¶ ¶ </w:t>
      </w:r>
      <w:r w:rsidRPr="00682C01">
        <w:rPr>
          <w:rStyle w:val="TitleChar"/>
        </w:rPr>
        <w:t>Most immigrant workers don’t want to leave their country of origin. They would prefer to stay with their families, where they know the language and culture</w:t>
      </w:r>
      <w:r>
        <w:t>. The risks they face coming to the U.S. are many: death in the desert, suffocation and starvation in shipping containers, or kidnapping and exploitation by smugglers.</w:t>
      </w:r>
      <w:r w:rsidRPr="00682C01">
        <w:rPr>
          <w:sz w:val="12"/>
        </w:rPr>
        <w:t xml:space="preserve">¶ ¶ </w:t>
      </w:r>
      <w:r w:rsidRPr="00682C01">
        <w:rPr>
          <w:rStyle w:val="TitleChar"/>
        </w:rPr>
        <w:t xml:space="preserve">Immigrants only come to the U.S. out of dire economic necessity. They come hoping to make a better life for themselves and their families </w:t>
      </w:r>
      <w:r>
        <w:t>– a goal they share in common with U.S. workers. However, this goal comes in direct conflict with the logic of capitalism and the desire of big business to maximize profits.</w:t>
      </w:r>
      <w:r w:rsidRPr="00682C01">
        <w:rPr>
          <w:sz w:val="12"/>
        </w:rPr>
        <w:t xml:space="preserve">¶ ¶ </w:t>
      </w:r>
      <w:proofErr w:type="gramStart"/>
      <w:r>
        <w:t>We</w:t>
      </w:r>
      <w:proofErr w:type="gramEnd"/>
      <w:r>
        <w:t xml:space="preserve"> can’t allow borders and nationality to divide us. In reality, workers of all countries have more in common with each other than we do with the bosses in our own countries. Although a U.S. worker and Bill Gates are both U.S. citizens, their lives are worlds apart. A U.S. worker and an immigrant worker are both likely living paycheck-to-paycheck, struggling to get by, while Mr. Gates has billions of dollars to live in luxury.</w:t>
      </w:r>
      <w:r w:rsidRPr="00682C01">
        <w:rPr>
          <w:sz w:val="12"/>
        </w:rPr>
        <w:t xml:space="preserve">¶ ¶ </w:t>
      </w:r>
      <w:proofErr w:type="gramStart"/>
      <w:r>
        <w:t>Our</w:t>
      </w:r>
      <w:proofErr w:type="gramEnd"/>
      <w:r>
        <w:t xml:space="preserve"> struggle is international, a struggle against corporations that seek to increase profits by pitting workers in different countries against one another in a race to the bottom. If corporations can push down wages in Mexico and China - or among immigrant workers in the U.S. - they are in a stronger position to demand U.S. workers make similar concessions in order to “compete.” We see this playing out daily, from the auto industry to software development.</w:t>
      </w:r>
      <w:r w:rsidRPr="00682C01">
        <w:rPr>
          <w:sz w:val="12"/>
        </w:rPr>
        <w:t xml:space="preserve">¶ ¶ </w:t>
      </w:r>
      <w:r>
        <w:t xml:space="preserve">On the other hand, if workers in Mexico or China win </w:t>
      </w:r>
      <w:r>
        <w:lastRenderedPageBreak/>
        <w:t>higher wages and benefits, U.S. workers will be in a stronger economic position to demand better wages and benefits here.</w:t>
      </w:r>
      <w:r w:rsidRPr="00682C01">
        <w:rPr>
          <w:sz w:val="12"/>
        </w:rPr>
        <w:t xml:space="preserve">¶ ¶ </w:t>
      </w:r>
      <w:r>
        <w:t>Build the Latin American Labor Movement</w:t>
      </w:r>
      <w:r w:rsidRPr="00682C01">
        <w:rPr>
          <w:sz w:val="12"/>
        </w:rPr>
        <w:t xml:space="preserve">¶ ¶ </w:t>
      </w:r>
      <w:r>
        <w:t>As long as massive poverty is the norm in the “Third world,” no matter how many fences are built and laws are passed, millions of desperate workers will find a way into the U.S. and other industrialized countries in search of a better life, and multinational corporations will want to outsource as many jobs as possible to take advantage of cheap labor in poor countries.</w:t>
      </w:r>
      <w:r w:rsidRPr="00682C01">
        <w:rPr>
          <w:sz w:val="12"/>
        </w:rPr>
        <w:t xml:space="preserve">¶ ¶ </w:t>
      </w:r>
      <w:r>
        <w:t>The only viable answer to this situation is building the labor movement in Mexico and throughout Latin America to fight for decent jobs and living conditions. The U.S. labor movement needs an internationalist outlook, with a policy of mobilizing its massive resources – financial, human, and political – to help build the strongest possible workers’ movement in Mexico and Latin America.</w:t>
      </w:r>
      <w:r w:rsidRPr="00682C01">
        <w:rPr>
          <w:sz w:val="12"/>
        </w:rPr>
        <w:t xml:space="preserve">¶ ¶ </w:t>
      </w:r>
      <w:r>
        <w:t>A fighting workers’ movement in Latin America will very quickly come up against the narrow limits of capitalism in the neo-colonial world and the resistance of U.S. imperialism, as has happened again and again.</w:t>
      </w:r>
      <w:r w:rsidRPr="00682C01">
        <w:rPr>
          <w:sz w:val="12"/>
        </w:rPr>
        <w:t xml:space="preserve">¶ ¶ </w:t>
      </w:r>
      <w:r>
        <w:t>That is why the workers’ movement needs to be armed with a clear programme and strategy for overthrowing capitalism and replacing it with socialism, where working people have democratic control of their workplaces and the resources of their society.</w:t>
      </w:r>
      <w:r w:rsidRPr="00682C01">
        <w:rPr>
          <w:sz w:val="12"/>
        </w:rPr>
        <w:t xml:space="preserve">¶ ¶ </w:t>
      </w:r>
      <w:r>
        <w:t>Rather than U.S. corporations exploiting their labor and resources to make mega-profits for their owners, the workers of Latin America could use this wealth to create jobs, schools, hospitals, public services, and infrastructure.</w:t>
      </w:r>
      <w:r w:rsidRPr="00682C01">
        <w:rPr>
          <w:sz w:val="12"/>
        </w:rPr>
        <w:t xml:space="preserve">¶ ¶ </w:t>
      </w:r>
      <w:r>
        <w:t>The potential impact of such policies can be seen now in Venezuela, where the left-wing government of Hugo Chavez has used Venezuela’s oil revenue to benefit ordinary workers and peasants instead of enriching the elite, as was the tradition. However, the Venezuelan revolution has unfortunately not yet gone all the way in decisively toppling capitalism and instituting democratic socialism, which means these reforms are limited and precarious, as the Venezuelan capitalists and U.S. imperialism prepare for a counter-revolution.</w:t>
      </w:r>
      <w:r w:rsidRPr="00682C01">
        <w:rPr>
          <w:sz w:val="12"/>
        </w:rPr>
        <w:t xml:space="preserve">¶ ¶ </w:t>
      </w:r>
      <w:r>
        <w:t>International Socialism is the Solution</w:t>
      </w:r>
      <w:r w:rsidRPr="00682C01">
        <w:rPr>
          <w:sz w:val="12"/>
        </w:rPr>
        <w:t xml:space="preserve">¶ ¶ </w:t>
      </w:r>
      <w:r>
        <w:t>While some claim that globalization is rendering the nation-state obsolete, the reality is that capitalism needs national borders and nation-states. Corporate America uses the U.S. government to assert its interests - that’s why they spend so much money on lobbying and funding corporate politicians</w:t>
      </w:r>
      <w:proofErr w:type="gramStart"/>
      <w:r>
        <w:t>!</w:t>
      </w:r>
      <w:r w:rsidRPr="00682C01">
        <w:rPr>
          <w:sz w:val="12"/>
        </w:rPr>
        <w:t>¶</w:t>
      </w:r>
      <w:proofErr w:type="gramEnd"/>
      <w:r w:rsidRPr="00682C01">
        <w:rPr>
          <w:sz w:val="12"/>
        </w:rPr>
        <w:t xml:space="preserve"> ¶ </w:t>
      </w:r>
      <w:r>
        <w:t>Big business needs its own nation-state and military to pursue its interests internationally against competitors, because it is in direct competition for the world’s markets and resources.</w:t>
      </w:r>
      <w:r w:rsidRPr="00682C01">
        <w:rPr>
          <w:sz w:val="12"/>
        </w:rPr>
        <w:t xml:space="preserve">¶ ¶ </w:t>
      </w:r>
      <w:r>
        <w:t>For example, U.S. capitalists engaged in a bitter dispute with their competitors in France, Germany, Russia, and China over the invasion of Iraq. U.S. imperialism out-muscled these countries, and used its military might to topple Saddam’s regime in an attempt to grab Iraq’s oil and assert its power over the Middle East. Today we see sharpening trade tensions between the U.S. and China and Europe.</w:t>
      </w:r>
      <w:r w:rsidRPr="00682C01">
        <w:rPr>
          <w:sz w:val="12"/>
        </w:rPr>
        <w:t xml:space="preserve">¶ ¶ </w:t>
      </w:r>
      <w:proofErr w:type="gramStart"/>
      <w:r>
        <w:t>Simultaneously</w:t>
      </w:r>
      <w:proofErr w:type="gramEnd"/>
      <w:r>
        <w:t>, big business needs a state apparatus – police, military, courts, jails, etc. - to prevent the working class and oppressed at home from rising up. Just look at the racist “war on drugs” that has criminalized a generation of black and Latino youth, or the brutal state repression of the civil rights movement in the 1960s.</w:t>
      </w:r>
      <w:r w:rsidRPr="00682C01">
        <w:rPr>
          <w:sz w:val="12"/>
        </w:rPr>
        <w:t xml:space="preserve">¶ ¶ </w:t>
      </w:r>
      <w:r>
        <w:t>The nation-state, which at one point in history played a progressive role in developing the economy and society, has now become a tremendous obstacle to the further development of society. With the development of global capitalism, our society and economy are increasingly globally integrated. Problems such as poverty, war, and global warming are international and cannot be solved on a narrow national basis. International coordination and planning is desperately needed.</w:t>
      </w:r>
      <w:r w:rsidRPr="00682C01">
        <w:rPr>
          <w:sz w:val="12"/>
        </w:rPr>
        <w:t xml:space="preserve">¶ ¶ </w:t>
      </w:r>
      <w:r>
        <w:t>However, with capitalist nations constantly divided by ruthless competition, genuine global cooperation is not possible. But there is a social force whose material interests compel it to organize together on an international plane - the working class. The working class is economically and socially bound together globally by capitalism. It is an international class that is united by common interests and faces a common enemy.</w:t>
      </w:r>
      <w:r w:rsidRPr="00682C01">
        <w:rPr>
          <w:sz w:val="12"/>
        </w:rPr>
        <w:t xml:space="preserve">¶ ¶ </w:t>
      </w:r>
      <w:proofErr w:type="gramStart"/>
      <w:r>
        <w:t>In</w:t>
      </w:r>
      <w:proofErr w:type="gramEnd"/>
      <w:r>
        <w:t xml:space="preserve"> taking power, the working class would be able to free the economy and society from the artificial confines of the national boundaries capitalism has established. Instead, a democratic socialist plan would link together the U.S., Canada, and Mexico with the rest of Latin America in a voluntary socialist confederation of the Americas to share our resources, knowledge, and technology.</w:t>
      </w:r>
      <w:r w:rsidRPr="00682C01">
        <w:rPr>
          <w:sz w:val="12"/>
        </w:rPr>
        <w:t xml:space="preserve">¶ ¶ </w:t>
      </w:r>
      <w:proofErr w:type="gramStart"/>
      <w:r>
        <w:t>A</w:t>
      </w:r>
      <w:proofErr w:type="gramEnd"/>
      <w:r>
        <w:t xml:space="preserve"> socialist confederation of the Americas would lay the foundation for decent living standards for working people across both continents, while </w:t>
      </w:r>
      <w:r>
        <w:lastRenderedPageBreak/>
        <w:t>protecting our environment. People would no longer be forced to leave their homeland for economic reasons, and free movement across borders would no longer be something to fear.</w:t>
      </w:r>
      <w:r w:rsidRPr="00682C01">
        <w:rPr>
          <w:sz w:val="12"/>
        </w:rPr>
        <w:t xml:space="preserve">¶ ¶ </w:t>
      </w:r>
      <w:r>
        <w:t>Only through fighting for a socialist world can we end this brutal capitalist system that pits workers against each other, seeks to take away our rights, and drives our living standards into the ground. When the workers of the world unite, the only thing we have to lose is our chains.</w:t>
      </w:r>
    </w:p>
    <w:p w:rsidR="001E3056" w:rsidRDefault="001E3056" w:rsidP="001E3056">
      <w:pPr>
        <w:pStyle w:val="Heading4"/>
      </w:pPr>
      <w:r>
        <w:t>The US exploits migrant workers and Forces them to work in the worst possible conditions</w:t>
      </w:r>
    </w:p>
    <w:p w:rsidR="001E3056" w:rsidRPr="00D90216" w:rsidRDefault="001E3056" w:rsidP="001E3056">
      <w:pPr>
        <w:rPr>
          <w:rStyle w:val="StyleStyleBold12pt"/>
        </w:rPr>
      </w:pPr>
      <w:r w:rsidRPr="00D90216">
        <w:rPr>
          <w:rStyle w:val="StyleStyleBold12pt"/>
        </w:rPr>
        <w:t xml:space="preserve">Misara, officer in the American Center for International Labor </w:t>
      </w:r>
      <w:proofErr w:type="gramStart"/>
      <w:r w:rsidRPr="00D90216">
        <w:rPr>
          <w:rStyle w:val="StyleStyleBold12pt"/>
        </w:rPr>
        <w:t>Solidarity ,‘07</w:t>
      </w:r>
      <w:proofErr w:type="gramEnd"/>
    </w:p>
    <w:p w:rsidR="001E3056" w:rsidRDefault="001E3056" w:rsidP="001E3056">
      <w:r>
        <w:t>(Neha, Human Rights Brief, “</w:t>
      </w:r>
      <w:r w:rsidRPr="00D90216">
        <w:t>The Push &amp; Pull of Globalization: How the Global Economy Makes Migrant Workers Vulnerable to Exploitation</w:t>
      </w:r>
      <w:r w:rsidRPr="00B8196C">
        <w:t>.” http://digitalcommons.wcl.american.edu/cgi/ viewcontent.cgi</w:t>
      </w:r>
      <w:proofErr w:type="gramStart"/>
      <w:r w:rsidRPr="00B8196C">
        <w:t>?article</w:t>
      </w:r>
      <w:proofErr w:type="gramEnd"/>
      <w:r w:rsidRPr="00B8196C">
        <w:t>=1223&amp;context=hrbrief</w:t>
      </w:r>
      <w:r>
        <w:t>, Accessed 7/2/13, Pg’s 2,3, EB)</w:t>
      </w:r>
    </w:p>
    <w:p w:rsidR="001E3056" w:rsidRDefault="001E3056" w:rsidP="001E3056"/>
    <w:p w:rsidR="001E3056" w:rsidRDefault="001E3056" w:rsidP="001E3056">
      <w:r>
        <w:t>Taking a migrant rights approach to the issue of global labor migration is increasingly being promoted as a way of ensuring that the human rights of migrant workers are protected. Together with such an approach, the international community must address the push and pull factors created by globalization, specifically, how international trade agree- ments and global economic policies make migrant workers vulner- able to exploitation.</w:t>
      </w:r>
      <w:r w:rsidRPr="00DA50EF">
        <w:rPr>
          <w:sz w:val="12"/>
        </w:rPr>
        <w:t xml:space="preserve">¶ </w:t>
      </w:r>
      <w:r w:rsidRPr="00DA50EF">
        <w:rPr>
          <w:rStyle w:val="TitleChar"/>
        </w:rPr>
        <w:t>In the context of worker rights, significant push factors for migration include poverty level incomes, low wages in rural areas, and lack of employment opportunities in poor countries, coupled with higher wages and greater job opportunities in urban areas and rich nations</w:t>
      </w:r>
      <w:r>
        <w:t xml:space="preserve">. Despite its general economic benefits, </w:t>
      </w:r>
      <w:r w:rsidRPr="00DA50EF">
        <w:rPr>
          <w:rStyle w:val="TitleChar"/>
        </w:rPr>
        <w:t>globalization has created an ever-widening wealth gap between countries, and rural and urban areas within countries</w:t>
      </w:r>
      <w:r>
        <w:t xml:space="preserve">.1 </w:t>
      </w:r>
      <w:proofErr w:type="gramStart"/>
      <w:r>
        <w:t>Indeed</w:t>
      </w:r>
      <w:proofErr w:type="gramEnd"/>
      <w:r>
        <w:t xml:space="preserve">, it is </w:t>
      </w:r>
      <w:r w:rsidRPr="00D90216">
        <w:rPr>
          <w:rStyle w:val="TitleChar"/>
        </w:rPr>
        <w:t>the lack of viable economic opportunities at home that often pushes workers to migrate in search of better options</w:t>
      </w:r>
      <w:r>
        <w:t xml:space="preserve">. Global economic policies, initiated through market liberalization and the structural adjust- ment policies (SAPs) of the World Bank and International Monetary Fund, are major causes of the gap in income and employment opportunities, </w:t>
      </w:r>
      <w:r w:rsidRPr="00D90216">
        <w:rPr>
          <w:rStyle w:val="TitleChar"/>
        </w:rPr>
        <w:t>displacing workers from their local livelihoods. For example, the flood of cheap agricultural products from the U.S. following the implementation of the North American Free Trade Agreement (NAFTA) displaced 1.7 million small-scale Mexican farmers, and destroyed the agricultural econ- omy in Mexico</w:t>
      </w:r>
      <w:r>
        <w:t xml:space="preserve">.2 </w:t>
      </w:r>
      <w:r w:rsidRPr="00D90216">
        <w:rPr>
          <w:rStyle w:val="TitleChar"/>
        </w:rPr>
        <w:t>Having lost their livelihoods, and faced with few employment opportunities in rural areas, agricultural workers migrated to urban areas in Mexico to compete for jobs.</w:t>
      </w:r>
      <w:r>
        <w:t xml:space="preserve"> </w:t>
      </w:r>
      <w:r w:rsidRPr="00D90216">
        <w:rPr>
          <w:rStyle w:val="TitleChar"/>
        </w:rPr>
        <w:t>This migration resulted in lower wages in urban centers and displaced workers who, in turn, migrated to countries such as the United States in search of work.</w:t>
      </w:r>
      <w:r>
        <w:t>3</w:t>
      </w:r>
      <w:r w:rsidRPr="00DA50EF">
        <w:rPr>
          <w:sz w:val="12"/>
        </w:rPr>
        <w:t xml:space="preserve">¶ </w:t>
      </w:r>
      <w:proofErr w:type="gramStart"/>
      <w:r>
        <w:t>The</w:t>
      </w:r>
      <w:proofErr w:type="gramEnd"/>
      <w:r>
        <w:t xml:space="preserve"> demand for cheap labor is a crucial pull factor for labor migration. </w:t>
      </w:r>
      <w:r w:rsidRPr="00D90216">
        <w:rPr>
          <w:rStyle w:val="TitleChar"/>
        </w:rPr>
        <w:t>Often, migrant workers fill positions that workers in the domestic workforce refuse to do because of low wages or harsh working conditions</w:t>
      </w:r>
      <w:r>
        <w:t xml:space="preserve">. </w:t>
      </w:r>
      <w:r w:rsidRPr="00D90216">
        <w:rPr>
          <w:rStyle w:val="TitleChar"/>
        </w:rPr>
        <w:t>In the United States for example, immigrant workers constitute the majority of the labor force in the U.S. meat and poultry industry</w:t>
      </w:r>
      <w:r>
        <w:t xml:space="preserve">. The meatpacking industry, from the 1930s through the 1970s, had a unionized workforce with higher wages than the average manufacturing job and safety conditions in line with other industries. Now, wages in the meatpacking industry are well below the average U.S. manufacturing wage (24 percent lower in 2002), and </w:t>
      </w:r>
      <w:r w:rsidRPr="00D90216">
        <w:rPr>
          <w:rStyle w:val="TitleChar"/>
        </w:rPr>
        <w:t>meatpacking has become the most dangerous factory job in America, with injury rates more than twice the national average</w:t>
      </w:r>
      <w:r>
        <w:t xml:space="preserve">.4 Studies of other economic sectors, such as construction, in other parts of the world show a similar </w:t>
      </w:r>
      <w:r w:rsidRPr="00D90216">
        <w:rPr>
          <w:rStyle w:val="TitleChar"/>
        </w:rPr>
        <w:t>pattern of increasing demand for cheap migrant labor accompanied by declining wages, benefits, and labor and safety standards</w:t>
      </w:r>
      <w:r>
        <w:t>.</w:t>
      </w:r>
      <w:r w:rsidRPr="00DA50EF">
        <w:rPr>
          <w:sz w:val="12"/>
        </w:rPr>
        <w:t xml:space="preserve">¶ </w:t>
      </w:r>
      <w:r w:rsidRPr="00D90216">
        <w:rPr>
          <w:rStyle w:val="TitleChar"/>
        </w:rPr>
        <w:t>When sectors employ primarily migrant workers, the employ- ers’ profit potential is much higher than would be the case if local labor were employed</w:t>
      </w:r>
      <w:r>
        <w:t xml:space="preserve">, particularly in the case of trafficked persons.5 </w:t>
      </w:r>
      <w:r w:rsidRPr="00D90216">
        <w:rPr>
          <w:rStyle w:val="TitleChar"/>
        </w:rPr>
        <w:t>Migrant workers</w:t>
      </w:r>
      <w:r>
        <w:t xml:space="preserve">, especially those in the informal economy, </w:t>
      </w:r>
      <w:r w:rsidRPr="00D90216">
        <w:rPr>
          <w:rStyle w:val="TitleChar"/>
        </w:rPr>
        <w:t>are invariably paid at a lower rate than local workers and usually do not receive benefits, such as healthcare or pensions, that would raise the costs to employers</w:t>
      </w:r>
      <w:r>
        <w:t xml:space="preserve">. Employers may prefer migrant work- ers over local workers </w:t>
      </w:r>
      <w:r>
        <w:lastRenderedPageBreak/>
        <w:t>because of their “vulnerability and lack of choice that results from their foreign status. Employers perceive them as comparatively ‘flexible’ and ‘cooperative’ with respect to longer working hours, more vulnerable to ‘molding’ ... and less likely to leave their jobs.”6</w:t>
      </w:r>
      <w:r w:rsidRPr="00DA50EF">
        <w:rPr>
          <w:sz w:val="12"/>
        </w:rPr>
        <w:t xml:space="preserve">¶ </w:t>
      </w:r>
      <w:r>
        <w:t>Globalization &amp; Exploitation of Migrant Workers</w:t>
      </w:r>
      <w:r w:rsidRPr="00DA50EF">
        <w:rPr>
          <w:sz w:val="12"/>
        </w:rPr>
        <w:t xml:space="preserve">¶ </w:t>
      </w:r>
      <w:r w:rsidRPr="00D90216">
        <w:rPr>
          <w:rStyle w:val="TitleChar"/>
        </w:rPr>
        <w:t>Globalization and neo-liberal economic policies are leading to an increased flexibility of the workforce, and the “degradation of work,” where workers are increasingly moving from formal to informal sectors of the economy, from permanent to temporary and contract work, and receiving fewer benefits</w:t>
      </w:r>
      <w:r>
        <w:t xml:space="preserve"> (such as healthcare and pensions) from their employers. </w:t>
      </w:r>
      <w:r w:rsidRPr="00D90216">
        <w:rPr>
          <w:rStyle w:val="TitleChar"/>
        </w:rPr>
        <w:t>Such a situation puts workers into an increasingly vulnerable position,</w:t>
      </w:r>
      <w:r>
        <w:t xml:space="preserve"> as the safety net that used to catch them when they were laid off, injured, or unable to find</w:t>
      </w:r>
      <w:r w:rsidRPr="00DA50EF">
        <w:rPr>
          <w:sz w:val="12"/>
        </w:rPr>
        <w:t xml:space="preserve">¶ </w:t>
      </w:r>
      <w:r>
        <w:t xml:space="preserve">work no longer exists. For example, global trade agreements such as the 2005 phase-out of the Multifiber Arrangement under World Trade Organization (WTO) rules left thousands of female textile and garment contract workers in places like Swaziland, Indonesia, and Bangladesh, without jobs almost overnight. Without adequate severance pay, unemployment insurance, and employment oppor- tunities, many of these young female workers were vulnerable to exploitation by labor </w:t>
      </w:r>
      <w:r w:rsidRPr="00D90216">
        <w:rPr>
          <w:rStyle w:val="TitleChar"/>
        </w:rPr>
        <w:t>recruiters trying to take advantage of the workers’ precarious situation by offering them jobs abroad that they had little choice but to accept</w:t>
      </w:r>
      <w:r>
        <w:t>.</w:t>
      </w:r>
      <w:r w:rsidRPr="00DA50EF">
        <w:rPr>
          <w:sz w:val="12"/>
        </w:rPr>
        <w:t xml:space="preserve">¶ </w:t>
      </w:r>
      <w:r>
        <w:t xml:space="preserve">Global trade agreements, which rarely include adequate labor standards and protections, often contribute to the exploitation of migrant workers. For example, the U.S. African Growth and Opportunity Act (AGOA) resulted in increased investment in Africa leading to the growth of textile and garment factories in Export Processing Zones (EPZs) in countries such as Uganda. </w:t>
      </w:r>
      <w:r w:rsidRPr="00D90216">
        <w:rPr>
          <w:rStyle w:val="TitleChar"/>
        </w:rPr>
        <w:t>To fill the low-wage jobs in</w:t>
      </w:r>
      <w:r>
        <w:t xml:space="preserve"> these </w:t>
      </w:r>
      <w:r w:rsidRPr="00D90216">
        <w:rPr>
          <w:rStyle w:val="TitleChar"/>
        </w:rPr>
        <w:t>factories</w:t>
      </w:r>
      <w:r>
        <w:t>, Ugandan and Kenyan agents recruited young women workers from Kenya. Once in Uganda, according to Kenyan trade unions, many of these women were exploited and even trafficked for forced labor and other exploitative labor and sexual practices. Some of these women work- ers, referred to as “AGOA girls,” were in a particularly vulnerable situation in Uganda due to their migrant status and the lack of labor law protections in Uganda. Similar movements of workers have occurred in Jordan, where large numbers of Bangladeshi work- ers migrate through recruitment agencies to work in textile and gar- ment factors in Qualified Industrial Zones that developed as part of a trade agreement between the U.S. and Jordanian governments. While the official line is often that there are not enough trained Jordanians to fill such jobs (despite unofficial unemployment rates get as high as 30%), the recent reports of exploitation and abuse of migrant workers in these factories indicates other motives.</w:t>
      </w:r>
    </w:p>
    <w:p w:rsidR="001E3056" w:rsidRDefault="001E3056" w:rsidP="001E3056"/>
    <w:p w:rsidR="001E3056" w:rsidRPr="00887C34" w:rsidRDefault="001E3056" w:rsidP="001E3056">
      <w:pPr>
        <w:pStyle w:val="Heading4"/>
      </w:pPr>
      <w:r w:rsidRPr="00887C34">
        <w:t>Immigration causes displacement which makes businesses exploit immigrants for cheap work and put natives out of work</w:t>
      </w:r>
    </w:p>
    <w:p w:rsidR="001E3056" w:rsidRPr="00615683" w:rsidRDefault="001E3056" w:rsidP="001E3056">
      <w:pPr>
        <w:rPr>
          <w:rStyle w:val="StyleStyleBold12pt"/>
        </w:rPr>
      </w:pPr>
      <w:r w:rsidRPr="00615683">
        <w:rPr>
          <w:rStyle w:val="StyleStyleBold12pt"/>
        </w:rPr>
        <w:t>Fair, 10</w:t>
      </w:r>
    </w:p>
    <w:p w:rsidR="001E3056" w:rsidRPr="00615683" w:rsidRDefault="001E3056" w:rsidP="001E3056">
      <w:r>
        <w:t>(Federation for American immigration reform, “</w:t>
      </w:r>
      <w:r w:rsidRPr="00615683">
        <w:t>Immigration and Job Displacement (2010)</w:t>
      </w:r>
      <w:r>
        <w:t xml:space="preserve">,”  </w:t>
      </w:r>
    </w:p>
    <w:p w:rsidR="001E3056" w:rsidRDefault="00694F46" w:rsidP="001E3056">
      <w:hyperlink r:id="rId34" w:history="1">
        <w:r w:rsidR="001E3056" w:rsidRPr="00F312CD">
          <w:rPr>
            <w:rStyle w:val="Hyperlink"/>
          </w:rPr>
          <w:t>http://www.fairus.org/issue/immigration-and-job-displacement</w:t>
        </w:r>
      </w:hyperlink>
      <w:r w:rsidR="001E3056">
        <w:t>, Accessed, 7/9/13, EB)</w:t>
      </w:r>
    </w:p>
    <w:p w:rsidR="001E3056" w:rsidRDefault="001E3056" w:rsidP="001E3056"/>
    <w:p w:rsidR="001E3056" w:rsidRDefault="001E3056" w:rsidP="001E3056">
      <w:r>
        <w:t xml:space="preserve">Sometimes </w:t>
      </w:r>
      <w:r w:rsidRPr="00615683">
        <w:rPr>
          <w:rStyle w:val="TitleChar"/>
        </w:rPr>
        <w:t>the employer intentionally replaces natives with immigrants to have a cheaper, more easily exploited workforce</w:t>
      </w:r>
      <w:r>
        <w:t xml:space="preserve">. Sometimes the displacement comes through an intermediary. In these cases, work may be delegated out to subcontractors. The firms that use immigrants — and pay them low wages — underbid other subcontractors that use natives. In some cases, the ultimate employer may not even be aware that native workers have been displaced. Regardless, the effects on Americans are real. </w:t>
      </w:r>
      <w:proofErr w:type="gramStart"/>
      <w:r>
        <w:t>As the Immigration and Naturalization Service put it: "</w:t>
      </w:r>
      <w:r w:rsidRPr="00615683">
        <w:rPr>
          <w:rStyle w:val="TitleChar"/>
        </w:rPr>
        <w:t>The critical potential negative impacts of immigrants are displacement of incumbent worker groups from their jobs and wage depression for those who remain in the affected sectors</w:t>
      </w:r>
      <w:r>
        <w:t>."</w:t>
      </w:r>
      <w:proofErr w:type="gramEnd"/>
      <w:r>
        <w:t>1</w:t>
      </w:r>
      <w:r w:rsidRPr="00615683">
        <w:rPr>
          <w:sz w:val="12"/>
        </w:rPr>
        <w:t xml:space="preserve">¶ </w:t>
      </w:r>
      <w:r w:rsidRPr="00615683">
        <w:rPr>
          <w:rStyle w:val="TitleChar"/>
        </w:rPr>
        <w:t>The web of complex interactions among factory openings and closings, choice of production methods, ethnic networking in hiring, and labor subcontracting make it difficult to prove iron-clad cases of displacement.</w:t>
      </w:r>
      <w:r>
        <w:t xml:space="preserve"> Yet such evidence does exist.</w:t>
      </w:r>
      <w:r w:rsidRPr="00615683">
        <w:rPr>
          <w:sz w:val="12"/>
        </w:rPr>
        <w:t xml:space="preserve">¶ </w:t>
      </w:r>
      <w:r>
        <w:t xml:space="preserve">Andrew Sum, </w:t>
      </w:r>
      <w:r>
        <w:lastRenderedPageBreak/>
        <w:t xml:space="preserve">director of the Center for Labor Market Studies at Northeastern University in Boston, says </w:t>
      </w:r>
      <w:r w:rsidRPr="00615683">
        <w:rPr>
          <w:rStyle w:val="TitleChar"/>
        </w:rPr>
        <w:t>56 percent of the rise in U.S. employment from 2000 to 2005 can be attributed to undocumented immigrants. In the same period,</w:t>
      </w:r>
      <w:r>
        <w:t xml:space="preserve"> he says jobs disappeared for U.S.-born adults aged 16 to 24 and African-Americans without college degrees. </w:t>
      </w:r>
      <w:proofErr w:type="gramStart"/>
      <w:r>
        <w:t>"</w:t>
      </w:r>
      <w:r w:rsidRPr="00615683">
        <w:rPr>
          <w:rStyle w:val="TitleChar"/>
        </w:rPr>
        <w:t xml:space="preserve">The greater the influx of illegal immigrants into any state, the greater the employment loss among people </w:t>
      </w:r>
      <w:r>
        <w:t>under the age of 35, particularly men without college degrees."</w:t>
      </w:r>
      <w:proofErr w:type="gramEnd"/>
      <w:r>
        <w:t xml:space="preserve"> 2 The overabundance of unskilled labor in the U.S. has led to a 14.6 percent unemployment rate among high school dropouts in 2009. 3</w:t>
      </w:r>
      <w:r w:rsidRPr="00615683">
        <w:rPr>
          <w:sz w:val="12"/>
        </w:rPr>
        <w:t xml:space="preserve">¶ </w:t>
      </w:r>
      <w:proofErr w:type="gramStart"/>
      <w:r>
        <w:t>One</w:t>
      </w:r>
      <w:proofErr w:type="gramEnd"/>
      <w:r>
        <w:t xml:space="preserve"> well-documented case of displacement happened in the tomato industry in the 1980s. A group of unionized legal border crossers picked the tomato crop for many years in San Diego County and were making $4.00 an hour in 1980. In the 1980s, growers switched to a crew of illegal aliens and lowered the wage to $3.35. Almost all the veteran workers who were unwilling to work at the reduced rate disappeared from the tomato fields.4</w:t>
      </w:r>
      <w:r w:rsidRPr="00615683">
        <w:rPr>
          <w:sz w:val="12"/>
        </w:rPr>
        <w:t xml:space="preserve">¶ </w:t>
      </w:r>
      <w:proofErr w:type="gramStart"/>
      <w:r>
        <w:t>Sometimes</w:t>
      </w:r>
      <w:proofErr w:type="gramEnd"/>
      <w:r>
        <w:t xml:space="preserve">, recent </w:t>
      </w:r>
      <w:r w:rsidRPr="00615683">
        <w:rPr>
          <w:rStyle w:val="TitleChar"/>
        </w:rPr>
        <w:t>immigrants themselves are the victims of displacement</w:t>
      </w:r>
      <w:r>
        <w:t>. In the raisin grape industry of California, Mestizos (the Spanish-speaking population of Mexico) were laid off and replaced with lower cost Mixtecs (the indigenous people of Mexico). According to a study of the industry, the Mixtecs "have driven the Mestizos out of the market."5</w:t>
      </w:r>
      <w:r w:rsidRPr="00615683">
        <w:rPr>
          <w:sz w:val="12"/>
        </w:rPr>
        <w:t xml:space="preserve">¶ </w:t>
      </w:r>
      <w:r>
        <w:t>A</w:t>
      </w:r>
      <w:r w:rsidRPr="00615683">
        <w:rPr>
          <w:rStyle w:val="TitleChar"/>
        </w:rPr>
        <w:t xml:space="preserve">griculture has many other instances of employers' switching to immigrant workers </w:t>
      </w:r>
      <w:r>
        <w:t xml:space="preserve">(legal and illegal) </w:t>
      </w:r>
      <w:r w:rsidRPr="00615683">
        <w:rPr>
          <w:rStyle w:val="TitleChar"/>
        </w:rPr>
        <w:t>to increase their profits</w:t>
      </w:r>
      <w:r>
        <w:t>. For example, Hispanic migrants have displaced native black workers in the Georgia peach industry,6 and migrants have replaced natives and previous immigrants in the cucumber and apple industries in Michigan.7 The melon industry slashed its mechanized packing houses in favor of manual packing in the field, eliminating unionized crews of mostly native workers and assigning their work to lower paid Mexican field crews.8</w:t>
      </w:r>
      <w:r w:rsidRPr="00615683">
        <w:rPr>
          <w:sz w:val="12"/>
        </w:rPr>
        <w:t xml:space="preserve">¶ </w:t>
      </w:r>
      <w:r>
        <w:t>In the furniture industry, competition from immigrant-laden plants in Southern California closed all the unionized plants in the San Francisco area and removed natives from the workforce in favor of underpaid aliens.9</w:t>
      </w:r>
      <w:r w:rsidRPr="00615683">
        <w:rPr>
          <w:sz w:val="12"/>
        </w:rPr>
        <w:t xml:space="preserve">¶ </w:t>
      </w:r>
      <w:r w:rsidRPr="00615683">
        <w:rPr>
          <w:rStyle w:val="TitleChar"/>
        </w:rPr>
        <w:t>Unions fall before the weight of imported labor.</w:t>
      </w:r>
      <w:r>
        <w:t xml:space="preserve"> In the Mission Foods tortilla factory strike, management lowered wages by 40 percent, and when the native labor went on strike, the Mexican managers intentionally brought in newly immigrated strikebreakers to </w:t>
      </w:r>
      <w:proofErr w:type="gramStart"/>
      <w:r>
        <w:t>replaced</w:t>
      </w:r>
      <w:proofErr w:type="gramEnd"/>
      <w:r>
        <w:t xml:space="preserve"> them. Some of the natives returned to work at the reduced wages but most left.10</w:t>
      </w:r>
      <w:r w:rsidRPr="00615683">
        <w:rPr>
          <w:sz w:val="12"/>
        </w:rPr>
        <w:t xml:space="preserve">¶ </w:t>
      </w:r>
      <w:proofErr w:type="gramStart"/>
      <w:r>
        <w:t>In</w:t>
      </w:r>
      <w:proofErr w:type="gramEnd"/>
      <w:r>
        <w:t xml:space="preserve"> the last 30 years, the meatpacking industry has completely reorganized around the use of immigrant rather than native labor. IBP, the nation's leading </w:t>
      </w:r>
      <w:proofErr w:type="gramStart"/>
      <w:r>
        <w:t>meatpacking company</w:t>
      </w:r>
      <w:proofErr w:type="gramEnd"/>
      <w:r>
        <w:t>, now recruits workers from Mexico and directly along the border. As a result, the proportion of the labor force protected by union contracts and the share of natives in meat processing has dropped dramatically.11 After a 2007 raid on the Smithfied plant in Tar Heel, North Carolina, unskilled natives soon filled vacancies left by illegal immigrants, a shift that contributed to workers’ successful unionization the following year. 12</w:t>
      </w:r>
      <w:r w:rsidRPr="00615683">
        <w:rPr>
          <w:sz w:val="12"/>
        </w:rPr>
        <w:t xml:space="preserve">¶ </w:t>
      </w:r>
      <w:proofErr w:type="gramStart"/>
      <w:r>
        <w:t>Similar</w:t>
      </w:r>
      <w:proofErr w:type="gramEnd"/>
      <w:r>
        <w:t xml:space="preserve"> phenomena have swept over the hotel industry as well, with immigrant workers displacing native black workers en masse.13 In Los Angeles, unionized black janitors had been earning $12 an hour, with benefits. But with the advent of subcontractors who compose roaming crews of Mexican and El Salvadoran laborers, the pay dropped to the then minimum wage of $3.35 an hour. Within two years, the unionized crews had all been displaced by the foreign ones, and without any other skills, most of the native workforce did not find new work.14</w:t>
      </w:r>
      <w:r w:rsidRPr="00615683">
        <w:rPr>
          <w:sz w:val="12"/>
        </w:rPr>
        <w:t xml:space="preserve">¶ </w:t>
      </w:r>
      <w:r>
        <w:t xml:space="preserve">Many politicians and some citizens do not concern themselves with such displacement since it affects primarily low-skilled Americans, who tend to lack political clout. As a result, immigration has been responsible for 40 to 50 percent of the wage depression for workers without a high school degree in recent decades.15 In an article on the effects of illegal immigration in North Carolina that claimed that it is not proven that illegal workers hurt job opportunities for American workers, data from the state's Employment Security Commission were reported that show lagging wage increases in industries known to hire many illegal workers, i.e., construction, cleaning and maintenance, and food preparation. "While the average hourly wage increased 97 cents for all triad workers, from $15.69 to $16.66 during the past 30 months, it rose in high-immigrant occupations as little as 3 cents in food preparation to as much as 83 cents in cleaning and maintenance."16 Some estimates indicate that nearly two million Americans a </w:t>
      </w:r>
      <w:r>
        <w:lastRenderedPageBreak/>
        <w:t>year are displaced by immigration.17</w:t>
      </w:r>
      <w:r w:rsidRPr="00615683">
        <w:rPr>
          <w:sz w:val="12"/>
        </w:rPr>
        <w:t xml:space="preserve">¶ </w:t>
      </w:r>
      <w:r>
        <w:t xml:space="preserve">Americans deserve decent jobs at decent wages, not unfair competition from imported foreign workers who are exploited to </w:t>
      </w:r>
      <w:proofErr w:type="gramStart"/>
      <w:r>
        <w:t>th</w:t>
      </w:r>
      <w:proofErr w:type="gramEnd"/>
    </w:p>
    <w:p w:rsidR="001E3056" w:rsidRDefault="001E3056" w:rsidP="001E3056">
      <w:pPr>
        <w:pStyle w:val="Heading4"/>
      </w:pPr>
      <w:r>
        <w:t>People move freely throughout countries for the best jobs</w:t>
      </w:r>
    </w:p>
    <w:p w:rsidR="001E3056" w:rsidRPr="00B84CDC" w:rsidRDefault="001E3056" w:rsidP="001E3056">
      <w:pPr>
        <w:rPr>
          <w:rStyle w:val="StyleStyleBold12pt"/>
        </w:rPr>
      </w:pPr>
      <w:r w:rsidRPr="00B84CDC">
        <w:rPr>
          <w:rStyle w:val="StyleStyleBold12pt"/>
        </w:rPr>
        <w:t>Tseng, ‘02</w:t>
      </w:r>
    </w:p>
    <w:p w:rsidR="001E3056" w:rsidRDefault="001E3056" w:rsidP="001E3056">
      <w:r>
        <w:t>(</w:t>
      </w:r>
      <w:r w:rsidRPr="00B84CDC">
        <w:t>Yen-Fen</w:t>
      </w:r>
      <w:r>
        <w:t>,</w:t>
      </w:r>
      <w:r w:rsidRPr="00B84CDC">
        <w:t xml:space="preserve"> </w:t>
      </w:r>
      <w:r>
        <w:t>International organization for migration, “The Mobility of Entrepreneurs and Capital: Taiwanese Capital-Linked Migration</w:t>
      </w:r>
      <w:r w:rsidRPr="00B8196C">
        <w:t>.” http://onlinelibrary.wiley.com/doi/10.1111/1468-2435.00105/abstract,</w:t>
      </w:r>
      <w:r>
        <w:t xml:space="preserve"> 12/16/2002, accessed 7/2/13, EB)</w:t>
      </w:r>
    </w:p>
    <w:p w:rsidR="001E3056" w:rsidRPr="00B84CDC" w:rsidRDefault="001E3056" w:rsidP="001E3056"/>
    <w:p w:rsidR="001E3056" w:rsidRDefault="001E3056" w:rsidP="001E3056">
      <w:r w:rsidRPr="00B84CDC">
        <w:t xml:space="preserve">Much of the literature concerning </w:t>
      </w:r>
      <w:r w:rsidRPr="00B84CDC">
        <w:rPr>
          <w:rStyle w:val="TitleChar"/>
        </w:rPr>
        <w:t>international investment focuses on the movement of capital or trade flows and does not cover the persons who migrate with the capital</w:t>
      </w:r>
      <w:r w:rsidRPr="00B84CDC">
        <w:t xml:space="preserve">, even though in a globalizing economic system new conditions emerge for the international migration of capitalists. On the one hand, capital owners have been recruited directly by business migration programmes in countries such as Canada, Australia, and the US. On the other hand, global economic restructuring, </w:t>
      </w:r>
      <w:r w:rsidRPr="00B84CDC">
        <w:rPr>
          <w:rStyle w:val="TitleChar"/>
        </w:rPr>
        <w:t xml:space="preserve">one part of which entails increasing foreign direct investment from a wider range of countries, has induced the migration of an entrepreneurial/managerial class. </w:t>
      </w:r>
      <w:r w:rsidRPr="00B84CDC">
        <w:t xml:space="preserve">This article analyses the relation between the mobility of capital and of entrepreneurs by investigating Taiwan’s capital-linked migrations. It aims to show that </w:t>
      </w:r>
      <w:r w:rsidRPr="00B84CDC">
        <w:rPr>
          <w:rStyle w:val="TitleChar"/>
        </w:rPr>
        <w:t xml:space="preserve">people can integrate migration and capital investment as a strategy to best serve their interests. Although their moves are mediated and constrained by different migration channels </w:t>
      </w:r>
      <w:r w:rsidRPr="00B84CDC">
        <w:t xml:space="preserve">(governmental policies, recruitment agencies, transnational corporations, etc.), </w:t>
      </w:r>
      <w:r w:rsidRPr="00B84CDC">
        <w:rPr>
          <w:rStyle w:val="TitleChar"/>
        </w:rPr>
        <w:t>capital-linked migrants are not passive players in international migration systems</w:t>
      </w:r>
      <w:r w:rsidRPr="00B84CDC">
        <w:t xml:space="preserve">. They actively position themselves with regard to migration channels and select active strategies that best suit their objectives. </w:t>
      </w:r>
      <w:r w:rsidRPr="00B84CDC">
        <w:rPr>
          <w:rStyle w:val="TitleChar"/>
        </w:rPr>
        <w:t>Sometimes immigration serves capitalists’ interest in capital accumulation</w:t>
      </w:r>
      <w:r w:rsidRPr="00B84CDC">
        <w:t>, at other times capital investment serves as the means for securing a second nationality. In this way, Taiwanese capitalist mobility has been incorporated into the open-ended logic of flexible capitalism itself. Such understanding of the processes of capital-linked migration and its implications contribute to new theories of the relationship between international flows of capital and international migration.</w:t>
      </w:r>
    </w:p>
    <w:p w:rsidR="001E3056" w:rsidRDefault="001E3056" w:rsidP="001E3056">
      <w:proofErr w:type="gramStart"/>
      <w:r>
        <w:t>e</w:t>
      </w:r>
      <w:proofErr w:type="gramEnd"/>
      <w:r>
        <w:t xml:space="preserve"> point of indentured servitude. We need immigration reform to stop the massive influx of foreign workers from harming the living standard of our most vulnerable citizens.</w:t>
      </w:r>
    </w:p>
    <w:p w:rsidR="001E3056" w:rsidRDefault="001E3056" w:rsidP="001E3056">
      <w:pPr>
        <w:pStyle w:val="Heading2"/>
      </w:pPr>
      <w:r>
        <w:lastRenderedPageBreak/>
        <w:t>Link — International Cooperation</w:t>
      </w:r>
    </w:p>
    <w:p w:rsidR="001E3056" w:rsidRPr="00A6466A" w:rsidRDefault="001E3056" w:rsidP="001E3056">
      <w:pPr>
        <w:pStyle w:val="Heading4"/>
        <w:rPr>
          <w:rStyle w:val="StyleStyleBold12pt"/>
          <w:b/>
        </w:rPr>
      </w:pPr>
      <w:r w:rsidRPr="00A6466A">
        <w:rPr>
          <w:rStyle w:val="StyleStyleBold12pt"/>
          <w:b/>
        </w:rPr>
        <w:t xml:space="preserve">Capitalism increases </w:t>
      </w:r>
      <w:r>
        <w:rPr>
          <w:rStyle w:val="StyleStyleBold12pt"/>
          <w:b/>
        </w:rPr>
        <w:t xml:space="preserve">cooperation </w:t>
      </w:r>
    </w:p>
    <w:p w:rsidR="001E3056" w:rsidRPr="00A6466A" w:rsidRDefault="001E3056" w:rsidP="001E3056">
      <w:pPr>
        <w:rPr>
          <w:rStyle w:val="StyleStyleBold12pt"/>
        </w:rPr>
      </w:pPr>
      <w:r w:rsidRPr="00A6466A">
        <w:rPr>
          <w:rStyle w:val="StyleStyleBold12pt"/>
        </w:rPr>
        <w:t>Levite, freelance writer, 97</w:t>
      </w:r>
    </w:p>
    <w:p w:rsidR="001E3056" w:rsidRPr="00A6466A" w:rsidRDefault="001E3056" w:rsidP="001E3056">
      <w:r w:rsidRPr="00A6466A">
        <w:t xml:space="preserve">[Allan, 10-1-97, The Freeman, “Capitalism and Cooperation”, </w:t>
      </w:r>
      <w:hyperlink r:id="rId35" w:anchor="axzz2Ya377BQR" w:history="1">
        <w:r w:rsidRPr="00A6466A">
          <w:rPr>
            <w:rStyle w:val="Hyperlink"/>
          </w:rPr>
          <w:t>http://www.fee.org/the_freeman/detail/capitalism-and-cooperation#axzz2Ya377BQR</w:t>
        </w:r>
      </w:hyperlink>
      <w:r w:rsidRPr="00A6466A">
        <w:t>, accessed 7-9-13, CSO]</w:t>
      </w:r>
    </w:p>
    <w:p w:rsidR="001E3056" w:rsidRDefault="001E3056" w:rsidP="001E3056"/>
    <w:p w:rsidR="001E3056" w:rsidRDefault="001E3056" w:rsidP="001E3056">
      <w:r w:rsidRPr="000B73BA">
        <w:t xml:space="preserve">In a 1989 article appropriately titled “The Triumph of Capitalism,” </w:t>
      </w:r>
      <w:r w:rsidRPr="003C0D06">
        <w:rPr>
          <w:rStyle w:val="TitleChar"/>
        </w:rPr>
        <w:t xml:space="preserve">socialist economist </w:t>
      </w:r>
      <w:r w:rsidRPr="000B73BA">
        <w:t>Robert Heilbroner, who deserves to be commended for his honesty, observed: “. . . at this moment socialism has no plausible economic framework.”</w:t>
      </w:r>
      <w:r w:rsidRPr="000B73BA">
        <w:rPr>
          <w:rFonts w:ascii="inherit" w:hAnsi="inherit"/>
          <w:sz w:val="15"/>
          <w:szCs w:val="15"/>
          <w:bdr w:val="none" w:sz="0" w:space="0" w:color="auto" w:frame="1"/>
          <w:vertAlign w:val="superscript"/>
        </w:rPr>
        <w:t>[</w:t>
      </w:r>
      <w:hyperlink r:id="rId36" w:anchor="1" w:history="1">
        <w:r w:rsidRPr="000B73BA">
          <w:rPr>
            <w:rStyle w:val="Hyperlink"/>
            <w:rFonts w:ascii="inherit" w:hAnsi="inherit"/>
            <w:sz w:val="15"/>
            <w:szCs w:val="15"/>
            <w:bdr w:val="none" w:sz="0" w:space="0" w:color="auto" w:frame="1"/>
          </w:rPr>
          <w:t>1</w:t>
        </w:r>
      </w:hyperlink>
      <w:r w:rsidRPr="000B73BA">
        <w:rPr>
          <w:rFonts w:ascii="inherit" w:hAnsi="inherit"/>
          <w:sz w:val="15"/>
          <w:szCs w:val="15"/>
          <w:bdr w:val="none" w:sz="0" w:space="0" w:color="auto" w:frame="1"/>
          <w:vertAlign w:val="superscript"/>
        </w:rPr>
        <w:t>]</w:t>
      </w:r>
      <w:r w:rsidRPr="000B73BA">
        <w:rPr>
          <w:rStyle w:val="apple-converted-space"/>
          <w:rFonts w:ascii="myriad_proregular" w:hAnsi="myriad_proregular"/>
          <w:color w:val="000000"/>
          <w:sz w:val="21"/>
          <w:szCs w:val="21"/>
        </w:rPr>
        <w:t> </w:t>
      </w:r>
      <w:r w:rsidRPr="000B73BA">
        <w:t xml:space="preserve">Perhaps socialists have finally reached the point where they </w:t>
      </w:r>
      <w:r w:rsidRPr="003C0D06">
        <w:rPr>
          <w:rStyle w:val="TitleChar"/>
        </w:rPr>
        <w:t>will no longer argue that socialism or communism can</w:t>
      </w:r>
      <w:r w:rsidRPr="000B73BA">
        <w:rPr>
          <w:rStyle w:val="TitleChar"/>
        </w:rPr>
        <w:t xml:space="preserve"> ever outperform capitalism,</w:t>
      </w:r>
      <w:r w:rsidRPr="000B73BA">
        <w:t xml:space="preserve"> confining themselves to the old argument that socialism is a more</w:t>
      </w:r>
      <w:r w:rsidRPr="000B73BA">
        <w:rPr>
          <w:rStyle w:val="apple-converted-space"/>
          <w:rFonts w:ascii="myriad_proregular" w:hAnsi="myriad_proregular"/>
          <w:color w:val="000000"/>
          <w:sz w:val="21"/>
          <w:szCs w:val="21"/>
        </w:rPr>
        <w:t> </w:t>
      </w:r>
      <w:r w:rsidRPr="000B73BA">
        <w:rPr>
          <w:rStyle w:val="Emphasis"/>
          <w:rFonts w:ascii="inherit" w:hAnsi="inherit"/>
          <w:color w:val="000000"/>
          <w:sz w:val="21"/>
          <w:szCs w:val="21"/>
          <w:bdr w:val="none" w:sz="0" w:space="0" w:color="auto" w:frame="1"/>
        </w:rPr>
        <w:t>moral</w:t>
      </w:r>
      <w:r w:rsidRPr="000B73BA">
        <w:rPr>
          <w:rStyle w:val="apple-converted-space"/>
          <w:rFonts w:ascii="myriad_proregular" w:hAnsi="myriad_proregular"/>
          <w:color w:val="000000"/>
          <w:sz w:val="21"/>
          <w:szCs w:val="21"/>
        </w:rPr>
        <w:t> </w:t>
      </w:r>
      <w:r w:rsidRPr="000B73BA">
        <w:t xml:space="preserve">system than </w:t>
      </w:r>
      <w:r w:rsidRPr="003C0D06">
        <w:rPr>
          <w:rStyle w:val="TitleChar"/>
        </w:rPr>
        <w:t>capitalism</w:t>
      </w:r>
      <w:r w:rsidRPr="000B73BA">
        <w:t xml:space="preserve">. Morality, however, is not something that </w:t>
      </w:r>
      <w:r w:rsidRPr="003C0D06">
        <w:rPr>
          <w:rStyle w:val="TitleChar"/>
        </w:rPr>
        <w:t>can be demonstrated by</w:t>
      </w:r>
      <w:r w:rsidRPr="000B73BA">
        <w:t xml:space="preserve"> facts. It is </w:t>
      </w:r>
      <w:r w:rsidRPr="003C0D06">
        <w:rPr>
          <w:rStyle w:val="TitleChar"/>
        </w:rPr>
        <w:t>an outgrowth of shared values, such as cooperation</w:t>
      </w:r>
      <w:r w:rsidRPr="000B73BA">
        <w:t>. In the past, socialists have tried to convince people that their doctrine not only adhered to this commonly accepted behavioral norm, but actually epitomized it. The program of utopian socialist Robert Owen, for example, was referred to as a system of “Mutual Cooperation and Community of Goods.”</w:t>
      </w:r>
      <w:r w:rsidRPr="000B73BA">
        <w:rPr>
          <w:rFonts w:ascii="inherit" w:hAnsi="inherit"/>
          <w:sz w:val="15"/>
          <w:szCs w:val="15"/>
          <w:bdr w:val="none" w:sz="0" w:space="0" w:color="auto" w:frame="1"/>
          <w:vertAlign w:val="superscript"/>
        </w:rPr>
        <w:t>[</w:t>
      </w:r>
      <w:hyperlink r:id="rId37" w:anchor="2" w:history="1">
        <w:r w:rsidRPr="000B73BA">
          <w:rPr>
            <w:rStyle w:val="Hyperlink"/>
            <w:rFonts w:ascii="inherit" w:hAnsi="inherit"/>
            <w:sz w:val="15"/>
            <w:szCs w:val="15"/>
            <w:bdr w:val="none" w:sz="0" w:space="0" w:color="auto" w:frame="1"/>
          </w:rPr>
          <w:t>2</w:t>
        </w:r>
      </w:hyperlink>
      <w:r w:rsidRPr="000B73BA">
        <w:rPr>
          <w:rFonts w:ascii="inherit" w:hAnsi="inherit"/>
          <w:sz w:val="15"/>
          <w:szCs w:val="15"/>
          <w:bdr w:val="none" w:sz="0" w:space="0" w:color="auto" w:frame="1"/>
          <w:vertAlign w:val="superscript"/>
        </w:rPr>
        <w:t>]</w:t>
      </w:r>
      <w:r w:rsidRPr="000B73BA">
        <w:t xml:space="preserve"> By using the word</w:t>
      </w:r>
      <w:r w:rsidRPr="000B73BA">
        <w:rPr>
          <w:rStyle w:val="apple-converted-space"/>
          <w:rFonts w:ascii="myriad_proregular" w:hAnsi="myriad_proregular"/>
          <w:color w:val="000000"/>
          <w:sz w:val="21"/>
          <w:szCs w:val="21"/>
        </w:rPr>
        <w:t> </w:t>
      </w:r>
      <w:r w:rsidRPr="000B73BA">
        <w:rPr>
          <w:rStyle w:val="Emphasis"/>
          <w:rFonts w:ascii="inherit" w:hAnsi="inherit"/>
          <w:color w:val="000000"/>
          <w:sz w:val="21"/>
          <w:szCs w:val="21"/>
          <w:bdr w:val="none" w:sz="0" w:space="0" w:color="auto" w:frame="1"/>
        </w:rPr>
        <w:t>cooperation</w:t>
      </w:r>
      <w:r w:rsidRPr="000B73BA">
        <w:rPr>
          <w:rStyle w:val="apple-converted-space"/>
          <w:rFonts w:ascii="myriad_proregular" w:hAnsi="myriad_proregular"/>
          <w:color w:val="000000"/>
          <w:sz w:val="21"/>
          <w:szCs w:val="21"/>
        </w:rPr>
        <w:t> </w:t>
      </w:r>
      <w:r w:rsidRPr="000B73BA">
        <w:t xml:space="preserve">as its own exclusive property, socialism has always implied that capitalism produces competition at the expense of cooperation. </w:t>
      </w:r>
      <w:r w:rsidRPr="003C0D06">
        <w:rPr>
          <w:rStyle w:val="TitleChar"/>
        </w:rPr>
        <w:t>Without a doubt, capitalism involves competition</w:t>
      </w:r>
      <w:r w:rsidRPr="000B73BA">
        <w:t xml:space="preserve">, but socialism seems to view competition as entirely harmful, placing little value on its role in economic improvement. Competition between products, however, launches the best ones to the forefront, while the makers of inferior products suffer losses. </w:t>
      </w:r>
      <w:r w:rsidRPr="003C0D06">
        <w:rPr>
          <w:rStyle w:val="TitleChar"/>
        </w:rPr>
        <w:t>Price competition results in lower prices for consumers</w:t>
      </w:r>
      <w:r w:rsidRPr="000B73BA">
        <w:t xml:space="preserve">, </w:t>
      </w:r>
      <w:r w:rsidRPr="003C0D06">
        <w:rPr>
          <w:rStyle w:val="TitleChar"/>
        </w:rPr>
        <w:t>and</w:t>
      </w:r>
      <w:r w:rsidRPr="000B73BA">
        <w:t xml:space="preserve"> even when price “wars” are not taking place, </w:t>
      </w:r>
      <w:r w:rsidRPr="003C0D06">
        <w:rPr>
          <w:rStyle w:val="TitleChar"/>
        </w:rPr>
        <w:t>competition keeps prices down</w:t>
      </w:r>
      <w:r w:rsidRPr="000B73BA">
        <w:t>. But in the midst of making these complaints about capitalism’s alleged suppression of cooperation, socialists joined liberals in complaining about oligopolies, price-fixing, and other efforts by manufacturers to divide up markets and keep competitors out—activities that would necessarily</w:t>
      </w:r>
      <w:r w:rsidRPr="000B73BA">
        <w:rPr>
          <w:rStyle w:val="apple-converted-space"/>
          <w:rFonts w:ascii="myriad_proregular" w:hAnsi="myriad_proregular"/>
          <w:color w:val="000000"/>
          <w:sz w:val="21"/>
          <w:szCs w:val="21"/>
        </w:rPr>
        <w:t> </w:t>
      </w:r>
      <w:r w:rsidRPr="000B73BA">
        <w:rPr>
          <w:rStyle w:val="Emphasis"/>
          <w:rFonts w:ascii="inherit" w:hAnsi="inherit"/>
          <w:color w:val="000000"/>
          <w:sz w:val="21"/>
          <w:szCs w:val="21"/>
          <w:bdr w:val="none" w:sz="0" w:space="0" w:color="auto" w:frame="1"/>
        </w:rPr>
        <w:t>involve</w:t>
      </w:r>
      <w:r w:rsidRPr="000B73BA">
        <w:rPr>
          <w:rStyle w:val="apple-converted-space"/>
          <w:rFonts w:ascii="myriad_proregular" w:hAnsi="myriad_proregular"/>
          <w:color w:val="000000"/>
          <w:sz w:val="21"/>
          <w:szCs w:val="21"/>
        </w:rPr>
        <w:t> </w:t>
      </w:r>
      <w:r w:rsidRPr="000B73BA">
        <w:t>cooperation between manufacturers who were trying to</w:t>
      </w:r>
      <w:r w:rsidRPr="000B73BA">
        <w:rPr>
          <w:rStyle w:val="apple-converted-space"/>
          <w:rFonts w:ascii="myriad_proregular" w:hAnsi="myriad_proregular"/>
          <w:color w:val="000000"/>
          <w:sz w:val="21"/>
          <w:szCs w:val="21"/>
        </w:rPr>
        <w:t> </w:t>
      </w:r>
      <w:r w:rsidRPr="000B73BA">
        <w:rPr>
          <w:rStyle w:val="Emphasis"/>
          <w:rFonts w:ascii="inherit" w:hAnsi="inherit"/>
          <w:color w:val="000000"/>
          <w:sz w:val="21"/>
          <w:szCs w:val="21"/>
          <w:bdr w:val="none" w:sz="0" w:space="0" w:color="auto" w:frame="1"/>
        </w:rPr>
        <w:t>avoid</w:t>
      </w:r>
      <w:r w:rsidRPr="000B73BA">
        <w:rPr>
          <w:rStyle w:val="apple-converted-space"/>
          <w:rFonts w:ascii="myriad_proregular" w:hAnsi="myriad_proregular"/>
          <w:color w:val="000000"/>
          <w:sz w:val="21"/>
          <w:szCs w:val="21"/>
        </w:rPr>
        <w:t> </w:t>
      </w:r>
      <w:r w:rsidRPr="000B73BA">
        <w:t>competing with each other. Under American law, conspiracies to fix prices and allocate market shares became illegal. Although socialists would probably applaud the motives behind antitrust laws, it would be hard to deny that one of the aims of these laws was to</w:t>
      </w:r>
      <w:r w:rsidRPr="000B73BA">
        <w:rPr>
          <w:rStyle w:val="apple-converted-space"/>
          <w:rFonts w:ascii="myriad_proregular" w:hAnsi="myriad_proregular"/>
          <w:color w:val="000000"/>
          <w:sz w:val="21"/>
          <w:szCs w:val="21"/>
        </w:rPr>
        <w:t> </w:t>
      </w:r>
      <w:r w:rsidRPr="000B73BA">
        <w:rPr>
          <w:rStyle w:val="Emphasis"/>
          <w:rFonts w:ascii="inherit" w:hAnsi="inherit"/>
          <w:color w:val="000000"/>
          <w:sz w:val="21"/>
          <w:szCs w:val="21"/>
          <w:bdr w:val="none" w:sz="0" w:space="0" w:color="auto" w:frame="1"/>
        </w:rPr>
        <w:t>prevent</w:t>
      </w:r>
      <w:r w:rsidRPr="000B73BA">
        <w:rPr>
          <w:rStyle w:val="apple-converted-space"/>
          <w:rFonts w:ascii="myriad_proregular" w:hAnsi="myriad_proregular"/>
          <w:color w:val="000000"/>
          <w:sz w:val="21"/>
          <w:szCs w:val="21"/>
        </w:rPr>
        <w:t> </w:t>
      </w:r>
      <w:r w:rsidRPr="000B73BA">
        <w:t xml:space="preserve">cooperation between capitalists. Despite socialism’s refusal to recognize it, </w:t>
      </w:r>
      <w:r w:rsidRPr="003C0D06">
        <w:rPr>
          <w:rStyle w:val="TitleChar"/>
        </w:rPr>
        <w:t>capitalism is founded on cooperation</w:t>
      </w:r>
      <w:r w:rsidRPr="000B73BA">
        <w:t xml:space="preserve">, and not only between capitalists within a given industry who might seek to regulate their markets and freeze out competitors. The farmer cooperates with the milling company, selling it grain at a price freely agreed upon by both. The railroad cooperates with the miller and ships the grain at agreed-upon rates to an agreed-upon destination, where both miller and railroad know that factory workers will cooperate by being on hand to receive and process it. The supermarket cooperates with the food processing company, buying the finished products and reselling them, and honoring the manufacturer’s coupons. In turn, the manufacturer cooperates with the supermarket by reimbursing it for coupons received. The bank cooperates with both by enabling them to make these millions of transactions very </w:t>
      </w:r>
      <w:proofErr w:type="gramStart"/>
      <w:r w:rsidRPr="000B73BA">
        <w:t>efficiently,</w:t>
      </w:r>
      <w:proofErr w:type="gramEnd"/>
      <w:r w:rsidRPr="000B73BA">
        <w:t xml:space="preserve"> and to transfer large sums electronically or by check. Banks also cooperate with families by making secured loans (e.g., mortgages), enabling them to buy homes, which also pleases real estate and residential construction companies. Consumers have cash to pay for what they buy because they have cooperated with their employers by showing up for work on time and performing labor, for which the employers cooperate by paying them. Consumers also cooperate with supermarkets by buying the products and paying cash (and sometimes even by returning shopping carts to the rack). Actually, even if relations between merchants and their suppliers are not taken into </w:t>
      </w:r>
      <w:r w:rsidRPr="000B73BA">
        <w:lastRenderedPageBreak/>
        <w:t>account, there is nothing new about inter-firm cooperation due to mutual self-interest. About a century ago, fire insurance companies began to suspect that electrical equipment was causing building fires, and backed William Henry Merrill’s idea for an independent testing laboratory for electrical products. Thus was born Underwriters Laboratories Inc., an independent, not-for-profit, nongovernmental organization that now conducts over 77,000 product investigations each year. Manufacturers voluntarily submit products to UL for testing and safety verification, and use of UL is not required by law. But few electrical manufacturers would even consider marketing an electrical product without the UL’s coveted seal of approval, which is placed on more than nine billion products annually and is known and trusted the world over.</w:t>
      </w:r>
      <w:r w:rsidRPr="000B73BA">
        <w:rPr>
          <w:rFonts w:ascii="inherit" w:hAnsi="inherit"/>
          <w:sz w:val="15"/>
          <w:szCs w:val="15"/>
          <w:bdr w:val="none" w:sz="0" w:space="0" w:color="auto" w:frame="1"/>
          <w:vertAlign w:val="superscript"/>
        </w:rPr>
        <w:t>[</w:t>
      </w:r>
      <w:hyperlink r:id="rId38" w:anchor="3" w:history="1">
        <w:r w:rsidRPr="000B73BA">
          <w:rPr>
            <w:rStyle w:val="Hyperlink"/>
            <w:rFonts w:ascii="inherit" w:hAnsi="inherit"/>
            <w:sz w:val="15"/>
            <w:szCs w:val="15"/>
            <w:bdr w:val="none" w:sz="0" w:space="0" w:color="auto" w:frame="1"/>
          </w:rPr>
          <w:t>3</w:t>
        </w:r>
      </w:hyperlink>
      <w:r w:rsidRPr="000B73BA">
        <w:rPr>
          <w:rFonts w:ascii="inherit" w:hAnsi="inherit"/>
          <w:sz w:val="15"/>
          <w:szCs w:val="15"/>
          <w:bdr w:val="none" w:sz="0" w:space="0" w:color="auto" w:frame="1"/>
          <w:vertAlign w:val="superscript"/>
        </w:rPr>
        <w:t>]</w:t>
      </w:r>
      <w:r w:rsidRPr="000B73BA">
        <w:rPr>
          <w:rStyle w:val="apple-converted-space"/>
          <w:rFonts w:ascii="myriad_proregular" w:hAnsi="myriad_proregular"/>
          <w:color w:val="000000"/>
          <w:sz w:val="21"/>
          <w:szCs w:val="21"/>
        </w:rPr>
        <w:t> </w:t>
      </w:r>
      <w:r w:rsidRPr="000B73BA">
        <w:t>Here is an organization that fulfills the function of a government bureau, helping make sure that products comply with rigid safety standards—all without costing the taxpayers a cent—and accomplishes all this because capitalists</w:t>
      </w:r>
      <w:r w:rsidRPr="000B73BA">
        <w:rPr>
          <w:rStyle w:val="apple-converted-space"/>
          <w:rFonts w:ascii="myriad_proregular" w:hAnsi="myriad_proregular"/>
          <w:color w:val="000000"/>
          <w:sz w:val="21"/>
          <w:szCs w:val="21"/>
        </w:rPr>
        <w:t> </w:t>
      </w:r>
      <w:r w:rsidRPr="000B73BA">
        <w:rPr>
          <w:rStyle w:val="Emphasis"/>
          <w:rFonts w:ascii="inherit" w:hAnsi="inherit"/>
          <w:color w:val="000000"/>
          <w:sz w:val="21"/>
          <w:szCs w:val="21"/>
          <w:bdr w:val="none" w:sz="0" w:space="0" w:color="auto" w:frame="1"/>
        </w:rPr>
        <w:t>want</w:t>
      </w:r>
      <w:r w:rsidRPr="000B73BA">
        <w:rPr>
          <w:rStyle w:val="apple-converted-space"/>
          <w:rFonts w:ascii="myriad_proregular" w:hAnsi="myriad_proregular"/>
          <w:color w:val="000000"/>
          <w:sz w:val="21"/>
          <w:szCs w:val="21"/>
        </w:rPr>
        <w:t> </w:t>
      </w:r>
      <w:r w:rsidRPr="000B73BA">
        <w:t xml:space="preserve">to cooperate with it! As this example illustrates, </w:t>
      </w:r>
      <w:r w:rsidRPr="00FC5624">
        <w:rPr>
          <w:rStyle w:val="TitleChar"/>
        </w:rPr>
        <w:t>self-interest does not necessarily lead to competition at the expense of cooperation. Capitalism also features cooperation in a more formal sense: what is now known as strategic partnering</w:t>
      </w:r>
      <w:r w:rsidRPr="000B73BA">
        <w:rPr>
          <w:rStyle w:val="Emphasis"/>
          <w:rFonts w:ascii="inherit" w:hAnsi="inherit"/>
          <w:color w:val="000000"/>
          <w:sz w:val="21"/>
          <w:szCs w:val="21"/>
          <w:bdr w:val="none" w:sz="0" w:space="0" w:color="auto" w:frame="1"/>
        </w:rPr>
        <w:t>.</w:t>
      </w:r>
      <w:r w:rsidRPr="000B73BA">
        <w:rPr>
          <w:rStyle w:val="apple-converted-space"/>
          <w:rFonts w:ascii="myriad_proregular" w:hAnsi="myriad_proregular"/>
          <w:color w:val="000000"/>
          <w:sz w:val="21"/>
          <w:szCs w:val="21"/>
        </w:rPr>
        <w:t> </w:t>
      </w:r>
      <w:r w:rsidRPr="000B73BA">
        <w:t>Despite this impressive new description, joint ventures and licensing agreements have taken place for quite a long time, and newer industries have merely adopted these standard practices. In the computer industry, for example, it is routine to buy a hardware device and find it “bundled” with software made by a different company, whose software the hardware company had licensed in order to include with their own product. Many companies have also been making agreements with other firms, by which marketing, manufacturing, or research will be conducted jointly between them. IBM, for example, jointly built a $200-million plant with Toshiba, for the manufacture of screens for laptop computers. IBM also began in 1991 to jointly develop dynamic RAM chips with the German electronics firm Siemens. In Japan, Mitsubishi sells IBM mainframes under its own name, which augments IBM’s own sales efforts.</w:t>
      </w:r>
      <w:r w:rsidRPr="000B73BA">
        <w:rPr>
          <w:rFonts w:ascii="inherit" w:hAnsi="inherit"/>
          <w:sz w:val="15"/>
          <w:szCs w:val="15"/>
          <w:bdr w:val="none" w:sz="0" w:space="0" w:color="auto" w:frame="1"/>
          <w:vertAlign w:val="superscript"/>
        </w:rPr>
        <w:t>[</w:t>
      </w:r>
      <w:hyperlink r:id="rId39" w:anchor="4" w:history="1">
        <w:r w:rsidRPr="000B73BA">
          <w:rPr>
            <w:rStyle w:val="Hyperlink"/>
            <w:rFonts w:ascii="inherit" w:hAnsi="inherit"/>
            <w:sz w:val="15"/>
            <w:szCs w:val="15"/>
            <w:bdr w:val="none" w:sz="0" w:space="0" w:color="auto" w:frame="1"/>
          </w:rPr>
          <w:t>4</w:t>
        </w:r>
      </w:hyperlink>
      <w:r w:rsidRPr="000B73BA">
        <w:rPr>
          <w:rFonts w:ascii="inherit" w:hAnsi="inherit"/>
          <w:sz w:val="15"/>
          <w:szCs w:val="15"/>
          <w:bdr w:val="none" w:sz="0" w:space="0" w:color="auto" w:frame="1"/>
          <w:vertAlign w:val="superscript"/>
        </w:rPr>
        <w:t>]</w:t>
      </w:r>
      <w:r w:rsidRPr="000B73BA">
        <w:rPr>
          <w:rStyle w:val="apple-converted-space"/>
          <w:rFonts w:ascii="myriad_proregular" w:hAnsi="myriad_proregular"/>
          <w:color w:val="000000"/>
          <w:sz w:val="21"/>
          <w:szCs w:val="21"/>
        </w:rPr>
        <w:t> </w:t>
      </w:r>
      <w:r w:rsidRPr="000B73BA">
        <w:t xml:space="preserve">No U.S. manufacturer produces its own color television sets, VCRs, or CD players; all electronics products sold under the Kodak, General Electric, RCA, Zenith, and Westinghouse brands are made by these firms’ foreign alliance partners and imported into the United </w:t>
      </w:r>
      <w:r w:rsidRPr="00FC5624">
        <w:t>States</w:t>
      </w:r>
      <w:r w:rsidRPr="00FC5624">
        <w:rPr>
          <w:b/>
        </w:rPr>
        <w:t>.</w:t>
      </w:r>
      <w:r w:rsidRPr="00FC5624">
        <w:rPr>
          <w:rFonts w:ascii="inherit" w:hAnsi="inherit"/>
          <w:b/>
          <w:sz w:val="15"/>
          <w:szCs w:val="15"/>
          <w:bdr w:val="none" w:sz="0" w:space="0" w:color="auto" w:frame="1"/>
          <w:vertAlign w:val="superscript"/>
        </w:rPr>
        <w:t>[</w:t>
      </w:r>
      <w:hyperlink r:id="rId40" w:anchor="5" w:history="1">
        <w:r w:rsidRPr="00FC5624">
          <w:rPr>
            <w:rStyle w:val="Hyperlink"/>
            <w:rFonts w:ascii="inherit" w:hAnsi="inherit"/>
            <w:sz w:val="15"/>
            <w:szCs w:val="15"/>
            <w:bdr w:val="none" w:sz="0" w:space="0" w:color="auto" w:frame="1"/>
          </w:rPr>
          <w:t>5</w:t>
        </w:r>
      </w:hyperlink>
      <w:r w:rsidRPr="00FC5624">
        <w:rPr>
          <w:rStyle w:val="TitleChar"/>
        </w:rPr>
        <w:t>] This cooperation between competitors is a far cry from the collusion that some capitalists have used on occasion to stifle competition or restrict output</w:t>
      </w:r>
      <w:r w:rsidRPr="000B73BA">
        <w:t xml:space="preserve">. Such conspiracies attracted criticism from writers and politicians, but the agreements never lasted long. The reason why Adam Smith observed that capitalists were always colluding to try to control markets is that markets were always changing, making yesterday’s agreement obsolete and constantly necessitating a new agreement to try to hold together the previous conditions. Today, </w:t>
      </w:r>
      <w:r w:rsidRPr="00FC5624">
        <w:rPr>
          <w:rStyle w:val="TitleChar"/>
        </w:rPr>
        <w:t>different reasons have been inducing capitalists to cooperate</w:t>
      </w:r>
      <w:r w:rsidRPr="000B73BA">
        <w:t xml:space="preserve">, and with different results. The fragmentation and spiraling complexity of today’s mass markets have made it increasingly difficult for any single firm to possess everything it needs to succeed. Such agreements as those entered into by IBM were designed not to restrict output or control markets, but to acquire the skills, resources, or markets that one firm lacked and could obtain only from another—which, in return, would receive something it lacked. Sometimes, the parties to such agreements are competitors, but these partnering agreements are cooperative, not collusive. </w:t>
      </w:r>
      <w:r w:rsidRPr="00FC5624">
        <w:rPr>
          <w:rStyle w:val="TitleChar"/>
        </w:rPr>
        <w:t>In the fast-changing world of today’s capitalism, competition and cooperation are becoming indistinguishable</w:t>
      </w:r>
      <w:r w:rsidRPr="000B73BA">
        <w:t xml:space="preserve">. </w:t>
      </w:r>
    </w:p>
    <w:p w:rsidR="001E3056" w:rsidRDefault="001E3056" w:rsidP="001E3056">
      <w:pPr>
        <w:rPr>
          <w:rStyle w:val="TitleChar"/>
        </w:rPr>
      </w:pPr>
    </w:p>
    <w:p w:rsidR="001E3056" w:rsidRPr="008C7061" w:rsidRDefault="001E3056" w:rsidP="001E3056">
      <w:pPr>
        <w:pStyle w:val="Heading4"/>
        <w:rPr>
          <w:rStyle w:val="TitleChar"/>
        </w:rPr>
      </w:pPr>
      <w:r w:rsidRPr="008C7061">
        <w:rPr>
          <w:rStyle w:val="TitleChar"/>
        </w:rPr>
        <w:t xml:space="preserve">Capitalism </w:t>
      </w:r>
      <w:r>
        <w:rPr>
          <w:rStyle w:val="TitleChar"/>
        </w:rPr>
        <w:t>is as much about cooperation as it is about competition</w:t>
      </w:r>
    </w:p>
    <w:p w:rsidR="001E3056" w:rsidRPr="008C7061" w:rsidRDefault="001E3056" w:rsidP="001E3056">
      <w:pPr>
        <w:rPr>
          <w:rFonts w:ascii="Arial" w:eastAsia="Times New Roman" w:hAnsi="Arial" w:cs="Arial"/>
          <w:b/>
          <w:color w:val="000000"/>
          <w:shd w:val="clear" w:color="auto" w:fill="FFFFFF"/>
        </w:rPr>
      </w:pPr>
      <w:r w:rsidRPr="008C7061">
        <w:rPr>
          <w:b/>
        </w:rPr>
        <w:t xml:space="preserve">Voss, </w:t>
      </w:r>
      <w:r w:rsidRPr="008C7061">
        <w:rPr>
          <w:rFonts w:ascii="Arial" w:eastAsia="Times New Roman" w:hAnsi="Arial" w:cs="Arial"/>
          <w:b/>
          <w:color w:val="000000"/>
          <w:shd w:val="clear" w:color="auto" w:fill="FFFFFF"/>
        </w:rPr>
        <w:t>content director at CFA Institute, 12</w:t>
      </w:r>
    </w:p>
    <w:p w:rsidR="001E3056" w:rsidRPr="008C7061" w:rsidRDefault="001E3056" w:rsidP="001E3056">
      <w:pPr>
        <w:rPr>
          <w:rFonts w:ascii="Times" w:eastAsia="Times New Roman" w:hAnsi="Times"/>
        </w:rPr>
      </w:pPr>
      <w:r w:rsidRPr="008C7061">
        <w:rPr>
          <w:rFonts w:ascii="Arial" w:eastAsia="Times New Roman" w:hAnsi="Arial" w:cs="Arial"/>
          <w:shd w:val="clear" w:color="auto" w:fill="FFFFFF"/>
        </w:rPr>
        <w:t xml:space="preserve">[Jason, 7-16-12, enterprising Investor, “Capitalism: </w:t>
      </w:r>
      <w:proofErr w:type="gramStart"/>
      <w:r w:rsidRPr="008C7061">
        <w:rPr>
          <w:rFonts w:ascii="Arial" w:eastAsia="Times New Roman" w:hAnsi="Arial" w:cs="Arial"/>
          <w:shd w:val="clear" w:color="auto" w:fill="FFFFFF"/>
        </w:rPr>
        <w:t>Its</w:t>
      </w:r>
      <w:proofErr w:type="gramEnd"/>
      <w:r w:rsidRPr="008C7061">
        <w:rPr>
          <w:rFonts w:ascii="Arial" w:eastAsia="Times New Roman" w:hAnsi="Arial" w:cs="Arial"/>
          <w:shd w:val="clear" w:color="auto" w:fill="FFFFFF"/>
        </w:rPr>
        <w:t xml:space="preserve"> as Much About Cooperation as Competition”, </w:t>
      </w:r>
      <w:hyperlink r:id="rId41" w:history="1">
        <w:r w:rsidRPr="008C7061">
          <w:rPr>
            <w:rStyle w:val="Hyperlink"/>
            <w:rFonts w:ascii="Arial" w:eastAsia="Times New Roman" w:hAnsi="Arial" w:cs="Arial"/>
            <w:shd w:val="clear" w:color="auto" w:fill="FFFFFF"/>
          </w:rPr>
          <w:t>http://blogs.cfainstitute.org/investor/2012/07/16/capitalism-it-is-as-much-about-cooperation-as-competition/</w:t>
        </w:r>
      </w:hyperlink>
      <w:r w:rsidRPr="008C7061">
        <w:rPr>
          <w:rFonts w:ascii="Arial" w:eastAsia="Times New Roman" w:hAnsi="Arial" w:cs="Arial"/>
          <w:shd w:val="clear" w:color="auto" w:fill="FFFFFF"/>
        </w:rPr>
        <w:t>, accessed 7-9-13, CSO]</w:t>
      </w:r>
    </w:p>
    <w:p w:rsidR="001E3056" w:rsidRPr="008C7061" w:rsidRDefault="001E3056" w:rsidP="001E3056"/>
    <w:p w:rsidR="001E3056" w:rsidRPr="00515E9E" w:rsidRDefault="001E3056" w:rsidP="001E3056">
      <w:r w:rsidRPr="00515E9E">
        <w:rPr>
          <w:rStyle w:val="TitleChar"/>
        </w:rPr>
        <w:t>We have myopically come to believe that “survival of the fittest” is synonymous with competition</w:t>
      </w:r>
      <w:r w:rsidRPr="00515E9E">
        <w:t xml:space="preserve"> and is the highest expression of our nature. Yet </w:t>
      </w:r>
      <w:r w:rsidRPr="00515E9E">
        <w:rPr>
          <w:rStyle w:val="TitleChar"/>
        </w:rPr>
        <w:t>survival of the fittest also includes</w:t>
      </w:r>
      <w:r w:rsidRPr="00515E9E">
        <w:t xml:space="preserve"> those creatures, </w:t>
      </w:r>
      <w:r w:rsidRPr="00515E9E">
        <w:lastRenderedPageBreak/>
        <w:t xml:space="preserve">including </w:t>
      </w:r>
      <w:r w:rsidRPr="00515E9E">
        <w:rPr>
          <w:rStyle w:val="TitleChar"/>
        </w:rPr>
        <w:t>humans, who</w:t>
      </w:r>
      <w:r w:rsidRPr="00515E9E">
        <w:t xml:space="preserve"> successfully and continuously </w:t>
      </w:r>
      <w:r w:rsidRPr="00515E9E">
        <w:rPr>
          <w:rStyle w:val="TitleChar"/>
        </w:rPr>
        <w:t>cooperate to survive</w:t>
      </w:r>
      <w:r w:rsidRPr="00515E9E">
        <w:t>. Case in point: Lions adorn the flags of many nations as symbols of individual power and unparalleled ferocity — think of King Richard I of England, who was, after all, called Richard the Lionheart. But as we all know, lions actually hunt and cooperate in packs in order to find and secure food. In fact, the natural world is replete with numerous examples of strength in numbers, from flocks of birds flying together to reduce wind drag during migration, to schools of fish swimming together to increase the chance of survival in the face of predation. In the human world, armies are vast cooperative enterprises in which troops “watch each others backs” when confronting enemies. Science has acknowledged these possibilities for decades, even though the subject receives little attention from the popular press. One notable exception, however, is a recent</w:t>
      </w:r>
      <w:r w:rsidRPr="00515E9E">
        <w:rPr>
          <w:rStyle w:val="apple-converted-space"/>
          <w:rFonts w:ascii="Arial" w:hAnsi="Arial" w:cs="Arial"/>
        </w:rPr>
        <w:t> </w:t>
      </w:r>
      <w:r w:rsidRPr="00515E9E">
        <w:rPr>
          <w:rStyle w:val="Emphasis"/>
          <w:rFonts w:ascii="Arial" w:hAnsi="Arial" w:cs="Arial"/>
          <w:b w:val="0"/>
          <w:bdr w:val="none" w:sz="0" w:space="0" w:color="auto" w:frame="1"/>
        </w:rPr>
        <w:t>Scientific American</w:t>
      </w:r>
      <w:r w:rsidRPr="00515E9E">
        <w:rPr>
          <w:rStyle w:val="apple-converted-space"/>
          <w:rFonts w:ascii="Arial" w:hAnsi="Arial" w:cs="Arial"/>
        </w:rPr>
        <w:t> </w:t>
      </w:r>
      <w:r w:rsidRPr="00515E9E">
        <w:t>cover story entitled “</w:t>
      </w:r>
      <w:hyperlink r:id="rId42" w:tooltip="Why We Help: The Evolution of Cooperation: Article Preview (Subscription Required)" w:history="1">
        <w:r w:rsidRPr="00515E9E">
          <w:rPr>
            <w:rStyle w:val="Hyperlink"/>
            <w:rFonts w:ascii="Arial" w:hAnsi="Arial" w:cs="Arial"/>
          </w:rPr>
          <w:t>Why We Help: The Evolution of Cooperation</w:t>
        </w:r>
      </w:hyperlink>
      <w:r w:rsidRPr="00515E9E">
        <w:t xml:space="preserve">.” For me, it’s an article that can help bring </w:t>
      </w:r>
      <w:r w:rsidRPr="00515E9E">
        <w:rPr>
          <w:rStyle w:val="TitleChar"/>
        </w:rPr>
        <w:t>an overlooked and understudied aspect of capitalism</w:t>
      </w:r>
      <w:r w:rsidRPr="00515E9E">
        <w:t xml:space="preserve"> into sharper view: </w:t>
      </w:r>
      <w:r w:rsidRPr="00515E9E">
        <w:rPr>
          <w:rStyle w:val="TitleChar"/>
        </w:rPr>
        <w:t>the fact that the capitalist system,</w:t>
      </w:r>
      <w:r w:rsidRPr="00515E9E">
        <w:t xml:space="preserve"> like nature itself, </w:t>
      </w:r>
      <w:r w:rsidRPr="00515E9E">
        <w:rPr>
          <w:rStyle w:val="TitleChar"/>
        </w:rPr>
        <w:t>depends on cooperation as much as competition</w:t>
      </w:r>
      <w:r w:rsidRPr="00515E9E">
        <w:t xml:space="preserve">. To be sure, </w:t>
      </w:r>
      <w:r w:rsidRPr="008C7061">
        <w:rPr>
          <w:rStyle w:val="TitleChar"/>
        </w:rPr>
        <w:t>we</w:t>
      </w:r>
      <w:r w:rsidRPr="00515E9E">
        <w:t xml:space="preserve"> tend to </w:t>
      </w:r>
      <w:r w:rsidRPr="008C7061">
        <w:rPr>
          <w:rStyle w:val="TitleChar"/>
        </w:rPr>
        <w:t xml:space="preserve">think of capitalism in the same way that we think of survival of the fittest </w:t>
      </w:r>
      <w:r w:rsidRPr="00515E9E">
        <w:t>— that it is one of the ultimate expressions of competition. In fact, it is difficult to find a definition of the word that does not emphasize competition in its description</w:t>
      </w:r>
    </w:p>
    <w:p w:rsidR="001E3056" w:rsidRDefault="001E3056" w:rsidP="001E3056">
      <w:pPr>
        <w:pStyle w:val="Heading2"/>
      </w:pPr>
      <w:r w:rsidRPr="00DF1395">
        <w:lastRenderedPageBreak/>
        <w:t>Link</w:t>
      </w:r>
      <w:r>
        <w:t xml:space="preserve"> — </w:t>
      </w:r>
      <w:r w:rsidRPr="00DF1395">
        <w:t>Justice</w:t>
      </w:r>
    </w:p>
    <w:p w:rsidR="001E3056" w:rsidRPr="005F2020" w:rsidRDefault="001E3056" w:rsidP="001E3056">
      <w:pPr>
        <w:pStyle w:val="Heading4"/>
      </w:pPr>
      <w:r w:rsidRPr="005F2020">
        <w:t>No fairer redistribution can tackle the fundamental problem of exploitation because it is fair by capitalist standards- appeals to justice mystify the question by making it  purely one of reforming excesses.</w:t>
      </w:r>
    </w:p>
    <w:p w:rsidR="001E3056" w:rsidRPr="000105D7" w:rsidRDefault="001E3056" w:rsidP="001E3056">
      <w:pPr>
        <w:rPr>
          <w:rStyle w:val="StyleStyleBold12pt"/>
        </w:rPr>
      </w:pPr>
      <w:r w:rsidRPr="000105D7">
        <w:rPr>
          <w:rStyle w:val="StyleStyleBold12pt"/>
        </w:rPr>
        <w:t xml:space="preserve">Wood, </w:t>
      </w:r>
      <w:r>
        <w:rPr>
          <w:rStyle w:val="StyleStyleBold12pt"/>
        </w:rPr>
        <w:t>PhD, Ruth Norman Halls</w:t>
      </w:r>
      <w:r w:rsidRPr="000105D7">
        <w:rPr>
          <w:rStyle w:val="StyleStyleBold12pt"/>
        </w:rPr>
        <w:t xml:space="preserve"> Professor of Philosophy at Indiana University</w:t>
      </w:r>
      <w:proofErr w:type="gramStart"/>
      <w:r w:rsidRPr="000105D7">
        <w:rPr>
          <w:rStyle w:val="StyleStyleBold12pt"/>
        </w:rPr>
        <w:t>,  72</w:t>
      </w:r>
      <w:proofErr w:type="gramEnd"/>
      <w:r w:rsidRPr="000105D7">
        <w:rPr>
          <w:rStyle w:val="StyleStyleBold12pt"/>
        </w:rPr>
        <w:t>,</w:t>
      </w:r>
    </w:p>
    <w:p w:rsidR="001E3056" w:rsidRDefault="001E3056" w:rsidP="001E3056">
      <w:r>
        <w:t xml:space="preserve">(Allen W., General editor of Cambridge Edition of Kant's Writings in English Translation, Ward W. and Priscilla B. Woods Professor emeritus at Stanford University, Spring 1972, Philosophy and Public Affairs, Vol. 1, No. 3, “The Marxian Critique of Justice,” p. 267-272, </w:t>
      </w:r>
      <w:hyperlink r:id="rId43" w:history="1">
        <w:r w:rsidRPr="00907FB2">
          <w:rPr>
            <w:rStyle w:val="Hyperlink"/>
          </w:rPr>
          <w:t>http://www.jstor.org/stable/2265053</w:t>
        </w:r>
      </w:hyperlink>
      <w:r>
        <w:t>, [Accessed 7/5/13], JB)</w:t>
      </w:r>
    </w:p>
    <w:p w:rsidR="001E3056" w:rsidRPr="0036286E" w:rsidRDefault="001E3056" w:rsidP="001E3056"/>
    <w:p w:rsidR="001E3056" w:rsidRDefault="001E3056" w:rsidP="001E3056">
      <w:pPr>
        <w:rPr>
          <w:szCs w:val="20"/>
        </w:rPr>
      </w:pPr>
      <w:r w:rsidRPr="0048180B">
        <w:rPr>
          <w:szCs w:val="20"/>
        </w:rPr>
        <w:t>"</w:t>
      </w:r>
      <w:r w:rsidRPr="0048180B">
        <w:rPr>
          <w:rStyle w:val="TitleChar"/>
          <w:szCs w:val="20"/>
        </w:rPr>
        <w:t>Justice</w:t>
      </w:r>
      <w:r w:rsidRPr="0048180B">
        <w:rPr>
          <w:szCs w:val="20"/>
        </w:rPr>
        <w:t xml:space="preserve">," as we have seen, </w:t>
      </w:r>
      <w:r w:rsidRPr="0048180B">
        <w:rPr>
          <w:rStyle w:val="TitleChar"/>
          <w:szCs w:val="20"/>
        </w:rPr>
        <w:t>is</w:t>
      </w:r>
      <w:r w:rsidRPr="0048180B">
        <w:rPr>
          <w:szCs w:val="20"/>
        </w:rPr>
        <w:t xml:space="preserve"> a Rechtsbegriff, </w:t>
      </w:r>
      <w:r w:rsidRPr="0048180B">
        <w:rPr>
          <w:rStyle w:val="TitleChar"/>
          <w:szCs w:val="20"/>
        </w:rPr>
        <w:t>a concept related to "law" and "right</w:t>
      </w:r>
      <w:r w:rsidRPr="0048180B">
        <w:rPr>
          <w:szCs w:val="20"/>
        </w:rPr>
        <w:t xml:space="preserve">." And although Marx never tries to tell us precisely what the scope of the class of Rechtsbegriffe is, it is clear that </w:t>
      </w:r>
      <w:r w:rsidRPr="005F2020">
        <w:rPr>
          <w:rStyle w:val="TitleChar"/>
        </w:rPr>
        <w:t>the</w:t>
      </w:r>
      <w:r w:rsidRPr="0048180B">
        <w:rPr>
          <w:szCs w:val="20"/>
        </w:rPr>
        <w:t xml:space="preserve"> </w:t>
      </w:r>
      <w:r w:rsidRPr="0048180B">
        <w:rPr>
          <w:rStyle w:val="TitleChar"/>
          <w:szCs w:val="20"/>
        </w:rPr>
        <w:t xml:space="preserve">central role of all these concepts has to do with political </w:t>
      </w:r>
      <w:r w:rsidRPr="0048180B">
        <w:rPr>
          <w:szCs w:val="20"/>
        </w:rPr>
        <w:t xml:space="preserve">or juridical (rechtlich) </w:t>
      </w:r>
      <w:r w:rsidRPr="005F2020">
        <w:rPr>
          <w:rStyle w:val="TitleChar"/>
        </w:rPr>
        <w:t>institutions</w:t>
      </w:r>
      <w:r w:rsidRPr="0048180B">
        <w:rPr>
          <w:szCs w:val="20"/>
        </w:rPr>
        <w:t xml:space="preserve">, institutions </w:t>
      </w:r>
      <w:r w:rsidRPr="0048180B">
        <w:rPr>
          <w:rStyle w:val="TitleChar"/>
          <w:szCs w:val="20"/>
        </w:rPr>
        <w:t>whose function is the regulation of the actions of individuals</w:t>
      </w:r>
      <w:r w:rsidRPr="0048180B">
        <w:rPr>
          <w:szCs w:val="20"/>
        </w:rPr>
        <w:t xml:space="preserve"> and groups through socially imposed sanctions of some kind, whether civil, criminal, or moral in nature. These institutions include those promulgating, applying, or administering laws, those in which collective political decisions are made or carried out, and those regulating the actions and practices of individuals by generally accepted norms of conduct. </w:t>
      </w:r>
      <w:r w:rsidRPr="0048180B">
        <w:rPr>
          <w:rStyle w:val="TitleChar"/>
          <w:szCs w:val="20"/>
        </w:rPr>
        <w:t>When something is called an "injustice," or when it is claimed that a practice violates someone's "rights," some sort of appeal is being made to juridical insti-tutions</w:t>
      </w:r>
      <w:r w:rsidRPr="0048180B">
        <w:rPr>
          <w:szCs w:val="20"/>
        </w:rPr>
        <w:t xml:space="preserve">, to the manner in which they regularly do act or the manner in which they should act if they are to fulfill their proper social function. When capitalist exploitation is described as an "injustice," </w:t>
      </w:r>
      <w:r w:rsidRPr="0048180B">
        <w:rPr>
          <w:rStyle w:val="TitleChar"/>
          <w:szCs w:val="20"/>
        </w:rPr>
        <w:t>the implication is that what is wrong with capitalism is its mode of distribution</w:t>
      </w:r>
      <w:r w:rsidRPr="0048180B">
        <w:rPr>
          <w:szCs w:val="20"/>
        </w:rPr>
        <w:t xml:space="preserve">. </w:t>
      </w:r>
      <w:r w:rsidRPr="0048180B">
        <w:rPr>
          <w:rStyle w:val="TitleChar"/>
          <w:szCs w:val="20"/>
        </w:rPr>
        <w:t>When the appropriation by capital of the worker's unpaid labor is thought of as "unjust," the claim being made is that the worker is being given a smaller</w:t>
      </w:r>
      <w:r w:rsidRPr="0048180B">
        <w:rPr>
          <w:szCs w:val="20"/>
        </w:rPr>
        <w:t xml:space="preserve"> (and the capitalist a larger) </w:t>
      </w:r>
      <w:r w:rsidRPr="0048180B">
        <w:rPr>
          <w:rStyle w:val="TitleChar"/>
          <w:szCs w:val="20"/>
        </w:rPr>
        <w:t>share of the collective product of society than he deserves</w:t>
      </w:r>
      <w:r w:rsidRPr="0048180B">
        <w:rPr>
          <w:szCs w:val="20"/>
        </w:rPr>
        <w:t xml:space="preserve">, </w:t>
      </w:r>
      <w:r w:rsidRPr="0048180B">
        <w:rPr>
          <w:rStyle w:val="TitleChar"/>
          <w:szCs w:val="20"/>
        </w:rPr>
        <w:t>according to the juridical or moral rules and practices which govern distribution,</w:t>
      </w:r>
      <w:r w:rsidRPr="0048180B">
        <w:rPr>
          <w:szCs w:val="20"/>
        </w:rPr>
        <w:t xml:space="preserve"> or at least, which should govern </w:t>
      </w:r>
      <w:r w:rsidRPr="0048180B">
        <w:rPr>
          <w:rStyle w:val="TitleChar"/>
          <w:szCs w:val="20"/>
        </w:rPr>
        <w:t xml:space="preserve">it. It is therefore being suggested that the answer to capitalist exploitation is to be found in the proper regulation of distribution by means of the promulgation and enforcement of laws, the taking of political decisions, and the stricter adherence by individuals to correct and appropriate moral precepts. </w:t>
      </w:r>
      <w:r w:rsidRPr="0048180B">
        <w:rPr>
          <w:szCs w:val="20"/>
        </w:rPr>
        <w:t xml:space="preserve">Such a conception of what is wrong with capitalist exploitation is, however, entirely mistaken according to Marx. </w:t>
      </w:r>
      <w:r w:rsidRPr="0048180B">
        <w:rPr>
          <w:rStyle w:val="TitleChar"/>
          <w:szCs w:val="20"/>
        </w:rPr>
        <w:t>Distribution</w:t>
      </w:r>
      <w:r w:rsidRPr="0048180B">
        <w:rPr>
          <w:szCs w:val="20"/>
        </w:rPr>
        <w:t xml:space="preserve">, he argues, </w:t>
      </w:r>
      <w:r w:rsidRPr="0048180B">
        <w:rPr>
          <w:rStyle w:val="TitleChar"/>
          <w:szCs w:val="20"/>
        </w:rPr>
        <w:t>is not something which exists alongside production</w:t>
      </w:r>
      <w:r w:rsidRPr="0048180B">
        <w:rPr>
          <w:szCs w:val="20"/>
        </w:rPr>
        <w:t xml:space="preserve">, indifferent to it, </w:t>
      </w:r>
      <w:r w:rsidRPr="0048180B">
        <w:rPr>
          <w:rStyle w:val="TitleChar"/>
          <w:szCs w:val="20"/>
        </w:rPr>
        <w:t>and subject to whatever modifications individuals in their collective moral and political wisdom should choose to make in it</w:t>
      </w:r>
      <w:r w:rsidRPr="0048180B">
        <w:rPr>
          <w:szCs w:val="20"/>
        </w:rPr>
        <w:t xml:space="preserve">. Any mode of distribution is determined by the mode of production of which it is a functional part.41 </w:t>
      </w:r>
      <w:r w:rsidRPr="0048180B">
        <w:rPr>
          <w:rStyle w:val="TitleChar"/>
          <w:szCs w:val="20"/>
        </w:rPr>
        <w:t>The appropriation of surplus value and the exploitation of labor are not abuses of capitalist productio</w:t>
      </w:r>
      <w:r w:rsidRPr="0048180B">
        <w:rPr>
          <w:szCs w:val="20"/>
        </w:rPr>
        <w:t xml:space="preserve">n, or arbitrary and unfair practices which happen accidentally to be carried on within it (like fraud, for instance, or smuggling, or protection rackets). </w:t>
      </w:r>
      <w:r w:rsidRPr="0048180B">
        <w:rPr>
          <w:rStyle w:val="TitleChar"/>
          <w:szCs w:val="20"/>
        </w:rPr>
        <w:t>Exploitation of the worker belongs to the essence of capitalism</w:t>
      </w:r>
      <w:r w:rsidRPr="0048180B">
        <w:rPr>
          <w:szCs w:val="20"/>
        </w:rPr>
        <w:t xml:space="preserve">, and as the capitalist mode of production progresses to later and later stages of its development, this exploitation must in Marx's view grow worse and worse as a result of the laws of this development itself. It cannot be removed by the passage or enforcement of laws regulating distribution, or by any moral or political reforms which capitalist political institutions could bring about. </w:t>
      </w:r>
      <w:r w:rsidRPr="0048180B">
        <w:rPr>
          <w:rStyle w:val="TitleChar"/>
          <w:szCs w:val="20"/>
        </w:rPr>
        <w:t>Moreover, any "reforms" of capitalist production which proposed to take surplus value away from capital and put an end to the exploitation of the worker would themselves be injustices of a most straightforward and unambiguous kind</w:t>
      </w:r>
      <w:r w:rsidRPr="0048180B">
        <w:rPr>
          <w:szCs w:val="20"/>
        </w:rPr>
        <w:t xml:space="preserve">. They would violate in the most obvious way the fundamental property rights derived from the capitalist mode of </w:t>
      </w:r>
      <w:r w:rsidRPr="0048180B">
        <w:rPr>
          <w:szCs w:val="20"/>
        </w:rPr>
        <w:lastRenderedPageBreak/>
        <w:t xml:space="preserve">production, and constitute the imposition on it of a system of distribution essentially incompatible with it. It is a mystery how such well-meaning reformers could expect to keep their scheme of "just" distribution working once it had been set up. (One is reminded of Aristotle's remark that any system, no matter how misconceived, can be made to work for a day or two.) But this is not all. Even if revolutionary practice should put an end to capitalist exploitation, and even if an important aspect of this practice should consist in a change in the juridical rules governing distribution, it would still be wrong to say that the end to exploitation constitutes the rectification of "injustice." Revolutionary politics does not consist, for Marx, in the imposition on society of whatever moral or juridical rules or "principles of justice" the revolutionary politician should find most commendable. It consists rather in the adjustment of the political or juridical institutions of society to a new mode of production, of a determinate form and character, which has already taken shape in society. Unless a fundamental change of this kind in the mode of man's productive activity is already taking place in society of its own accord, any attempt at a truly revolutionary politics would be irrational, futile, and, to use Marx's own word, mere "Donquichoterie."42T his is what Marx and Engels mean when they say in the German Ideology that "Communism is for us not a state of affairs to be brought about, an ideal to which reality must somehow adjust itself. We call communism the actual movement which is transcending [aufhebt] the present state of affairs. The conditions of this movement result from presuppositions already existing."43 Political </w:t>
      </w:r>
      <w:proofErr w:type="gramStart"/>
      <w:r w:rsidRPr="0048180B">
        <w:rPr>
          <w:szCs w:val="20"/>
        </w:rPr>
        <w:t>action</w:t>
      </w:r>
      <w:proofErr w:type="gramEnd"/>
      <w:r w:rsidRPr="0048180B">
        <w:rPr>
          <w:szCs w:val="20"/>
        </w:rPr>
        <w:t xml:space="preserve">, therefore, is for Marx one subordinate moment of revolutionary practice. Political institutions do not and cannot create a new mode of production, but can only be brought into harmony with a mode of production that men themselves are already bringing to birth. They can only set the juridical stamp of </w:t>
      </w:r>
      <w:proofErr w:type="gramStart"/>
      <w:r w:rsidRPr="0048180B">
        <w:rPr>
          <w:szCs w:val="20"/>
        </w:rPr>
        <w:t>approval,</w:t>
      </w:r>
      <w:proofErr w:type="gramEnd"/>
      <w:r w:rsidRPr="0048180B">
        <w:rPr>
          <w:szCs w:val="20"/>
        </w:rPr>
        <w:t xml:space="preserve"> so to speak, on whatever form of productive activity historical individuals are creating and living. If revolutionary institutions mean new laws, new standards of juridical regulation, new forms of property and distribution, this is not a sign that "justice" is at last being done where it was not done before; it is instead a sign that a new mode of production, with its own characteristic juridical forms, has been born from the old one. This new mode of production will not be "more just" than the old, it will only be just in its own way. If the new is higher, freer, more human than the old, it would be for Marx both entirely inaccurate and woefully inadequate to reduce its superiority to juridical terms and to commend it as "more just." Anyone who is tempted to do this is a person still captivated by the false and inverted political or juridical conception of society, since he insists on interpreting every crucial change in it as a change whose meaning is fundamentally political or juridical in character. He is treating the old mode of production as if it were merely one of the determinations of a mystical juridical structure of society, whereas in reality the actual juridical structure of society is a dependent moment of the prevailing productive mode. He is also treating the social whole as if he, in his sublime rationality, could measure this whole against some ideal of right or justice completely external to it, and could then, standing on some Archimedean point, adjust social reality to this ideal. He is removing social reality from his theory, and his social practice from reality. In Marx's view, when anyone demands an end to capitalist exploitation on the ground of its "injustice" he is employing an argument carrying no rational conviction to urge action with no practical basis toward a goal with no historical content. </w:t>
      </w:r>
      <w:r w:rsidRPr="0048180B">
        <w:rPr>
          <w:rStyle w:val="TitleChar"/>
          <w:szCs w:val="20"/>
        </w:rPr>
        <w:t>Someone might think that capitalism could be condemned as unjust by applying to it standards of justice</w:t>
      </w:r>
      <w:r w:rsidRPr="0048180B">
        <w:rPr>
          <w:szCs w:val="20"/>
        </w:rPr>
        <w:t xml:space="preserve"> or right which would be </w:t>
      </w:r>
      <w:r w:rsidRPr="0048180B">
        <w:rPr>
          <w:rStyle w:val="TitleChar"/>
          <w:szCs w:val="20"/>
        </w:rPr>
        <w:t>appropriate to some postcapitalist mode of production</w:t>
      </w:r>
      <w:r w:rsidRPr="0048180B">
        <w:rPr>
          <w:szCs w:val="20"/>
        </w:rPr>
        <w:t xml:space="preserve">. No doubt capitalism could be condemned in this way, but since any such standards would not be rationally applicable to capitalism at all, </w:t>
      </w:r>
      <w:r w:rsidRPr="0048180B">
        <w:rPr>
          <w:rStyle w:val="TitleChar"/>
          <w:szCs w:val="20"/>
        </w:rPr>
        <w:t>any such condemnations would be mistaken, confused, and without foundation</w:t>
      </w:r>
      <w:r w:rsidRPr="0048180B">
        <w:rPr>
          <w:szCs w:val="20"/>
        </w:rPr>
        <w:t xml:space="preserve">. The temptation to apply </w:t>
      </w:r>
      <w:r w:rsidRPr="0048180B">
        <w:rPr>
          <w:rStyle w:val="TitleChar"/>
          <w:szCs w:val="20"/>
        </w:rPr>
        <w:t>postcapitalist juridical standards</w:t>
      </w:r>
      <w:r w:rsidRPr="0048180B">
        <w:rPr>
          <w:szCs w:val="20"/>
        </w:rPr>
        <w:t xml:space="preserve"> (however they may be understood) to capitalist </w:t>
      </w:r>
      <w:r w:rsidRPr="0048180B">
        <w:rPr>
          <w:rStyle w:val="TitleChar"/>
          <w:szCs w:val="20"/>
        </w:rPr>
        <w:t>production can only derive</w:t>
      </w:r>
      <w:r w:rsidRPr="0048180B">
        <w:rPr>
          <w:szCs w:val="20"/>
        </w:rPr>
        <w:t xml:space="preserve">, once again, </w:t>
      </w:r>
      <w:r w:rsidRPr="0048180B">
        <w:rPr>
          <w:rStyle w:val="TitleChar"/>
          <w:szCs w:val="20"/>
        </w:rPr>
        <w:t>from the vision of postcapitalist society as a kind of eternal juridical structure</w:t>
      </w:r>
      <w:r w:rsidRPr="0048180B">
        <w:rPr>
          <w:szCs w:val="20"/>
        </w:rPr>
        <w:t xml:space="preserve"> against which the present state of affairs is to be measured and found wanting. </w:t>
      </w:r>
      <w:r w:rsidRPr="0048180B">
        <w:rPr>
          <w:rStyle w:val="TitleChar"/>
          <w:szCs w:val="20"/>
        </w:rPr>
        <w:t>The Marxian conception of society and social change</w:t>
      </w:r>
      <w:r w:rsidRPr="0048180B">
        <w:rPr>
          <w:szCs w:val="20"/>
        </w:rPr>
        <w:t xml:space="preserve">, as we have seen, </w:t>
      </w:r>
      <w:r w:rsidRPr="0048180B">
        <w:rPr>
          <w:rStyle w:val="TitleChar"/>
          <w:szCs w:val="20"/>
        </w:rPr>
        <w:t>repudiates any vision of this kind.</w:t>
      </w:r>
      <w:r w:rsidRPr="0048180B">
        <w:rPr>
          <w:szCs w:val="20"/>
        </w:rPr>
        <w:t xml:space="preserve"> In the Critique of the Gotha Program Marx points out that postcapitalist society itself will have different stages of development, to which different standards of </w:t>
      </w:r>
      <w:r w:rsidRPr="0048180B">
        <w:rPr>
          <w:szCs w:val="20"/>
        </w:rPr>
        <w:lastRenderedPageBreak/>
        <w:t xml:space="preserve">right will correspond. And in the long run, of course, Marx believes that the end of class society will mean the end of the social need for the state mechanism and the juridical institutions within which concepts like "right" and "justice" </w:t>
      </w:r>
      <w:proofErr w:type="gramStart"/>
      <w:r w:rsidRPr="0048180B">
        <w:rPr>
          <w:szCs w:val="20"/>
        </w:rPr>
        <w:t>have</w:t>
      </w:r>
      <w:proofErr w:type="gramEnd"/>
      <w:r w:rsidRPr="0048180B">
        <w:rPr>
          <w:szCs w:val="20"/>
        </w:rPr>
        <w:t xml:space="preserve"> their place. If, therefore, one insists on saying that Marx's "real" concept of justice is the one he would deem appropriate to a fully developed communist society, one's conclusion probably should be that Marx's "real" concept of justice is no concept of it at all. For Marx, justice is not and cannot be a genuinely revolutionary notion. The </w:t>
      </w:r>
      <w:r w:rsidRPr="0048180B">
        <w:rPr>
          <w:rStyle w:val="TitleChar"/>
          <w:szCs w:val="20"/>
        </w:rPr>
        <w:t>revolutionary who is captivated by the passion for justice</w:t>
      </w:r>
      <w:r w:rsidRPr="0048180B">
        <w:rPr>
          <w:szCs w:val="20"/>
        </w:rPr>
        <w:t xml:space="preserve"> misunderstands, in the Marxian view, both the existing production relations and his own revolutionary aspirations. He </w:t>
      </w:r>
      <w:r w:rsidRPr="0048180B">
        <w:rPr>
          <w:rStyle w:val="TitleChar"/>
          <w:szCs w:val="20"/>
        </w:rPr>
        <w:t>implies, by his use of juridical conceptions, that his protest against the prevailing mode of production is a protest against evils which can and should be remedied by moral, legal, or political processes</w:t>
      </w:r>
      <w:r w:rsidRPr="0048180B">
        <w:rPr>
          <w:szCs w:val="20"/>
        </w:rPr>
        <w:t>, which in fact are only dependent moments of that mode of production itself. He views his revolutionary aspirations as a kind of ideal juridical structure underlying the existing society, an ideal or hypothetical contract or set of natural rights or rational principles of right, which are being violated, concealed, or disfigured by the rampant "abuses" and "injustices" of the present society</w:t>
      </w:r>
      <w:r w:rsidRPr="0048180B">
        <w:rPr>
          <w:rStyle w:val="TitleChar"/>
          <w:szCs w:val="20"/>
        </w:rPr>
        <w:t>. He thus treats the essence of the actual production relations as arbitrary and inessential</w:t>
      </w:r>
      <w:r w:rsidRPr="0048180B">
        <w:rPr>
          <w:szCs w:val="20"/>
        </w:rPr>
        <w:t xml:space="preserve">, as a set of mere "abuses"; </w:t>
      </w:r>
      <w:r w:rsidRPr="0048180B">
        <w:rPr>
          <w:rStyle w:val="TitleChar"/>
          <w:szCs w:val="20"/>
        </w:rPr>
        <w:t>and</w:t>
      </w:r>
      <w:r w:rsidRPr="0048180B">
        <w:rPr>
          <w:szCs w:val="20"/>
        </w:rPr>
        <w:t xml:space="preserve"> he </w:t>
      </w:r>
      <w:r w:rsidRPr="0048180B">
        <w:rPr>
          <w:rStyle w:val="TitleChar"/>
          <w:szCs w:val="20"/>
        </w:rPr>
        <w:t>regards the social conflicts and antagonisms</w:t>
      </w:r>
      <w:r w:rsidRPr="0048180B">
        <w:rPr>
          <w:szCs w:val="20"/>
        </w:rPr>
        <w:t xml:space="preserve"> to which these relations give rise </w:t>
      </w:r>
      <w:r w:rsidRPr="0048180B">
        <w:rPr>
          <w:rStyle w:val="TitleChar"/>
          <w:szCs w:val="20"/>
        </w:rPr>
        <w:t>as unfortunate by-products of social abnormalities</w:t>
      </w:r>
      <w:r w:rsidRPr="0048180B">
        <w:rPr>
          <w:szCs w:val="20"/>
        </w:rPr>
        <w:t xml:space="preserve">, rather than as the driving force behind his own revolutionary consciousness. His "revolutionary" aim is therefore not really to overthrow the existing society, it is only to correct the abuses prevalent in it, to rectify its tragic and irrational injustices, and to make it live up to those ideals of right and justice which are, or ought to be, its genuine foundation. </w:t>
      </w:r>
      <w:r w:rsidRPr="0048180B">
        <w:rPr>
          <w:rStyle w:val="TitleChar"/>
          <w:szCs w:val="20"/>
        </w:rPr>
        <w:t>Our determined revolutionary</w:t>
      </w:r>
      <w:r w:rsidRPr="0048180B">
        <w:rPr>
          <w:szCs w:val="20"/>
        </w:rPr>
        <w:t xml:space="preserve">, in other words, animated by his passion for justice, </w:t>
      </w:r>
      <w:r w:rsidRPr="0048180B">
        <w:rPr>
          <w:rStyle w:val="TitleChar"/>
          <w:szCs w:val="20"/>
        </w:rPr>
        <w:t xml:space="preserve">is already equipped to deliver the keynote address at the next Democratic Convention. </w:t>
      </w:r>
      <w:r w:rsidRPr="0048180B">
        <w:rPr>
          <w:szCs w:val="20"/>
        </w:rPr>
        <w:t xml:space="preserve">Marx's call to the revolutionary overthrow of capitalist production therefore is not, and cannot be, founded on the claim that capitalism is unjust. </w:t>
      </w:r>
      <w:r w:rsidRPr="0048180B">
        <w:rPr>
          <w:rStyle w:val="TitleChar"/>
          <w:szCs w:val="20"/>
        </w:rPr>
        <w:t>Marx</w:t>
      </w:r>
      <w:r w:rsidRPr="0048180B">
        <w:rPr>
          <w:szCs w:val="20"/>
        </w:rPr>
        <w:t xml:space="preserve"> in fact </w:t>
      </w:r>
      <w:r w:rsidRPr="0048180B">
        <w:rPr>
          <w:rStyle w:val="TitleChar"/>
          <w:szCs w:val="20"/>
        </w:rPr>
        <w:t>regarded</w:t>
      </w:r>
      <w:r w:rsidRPr="0048180B">
        <w:rPr>
          <w:szCs w:val="20"/>
        </w:rPr>
        <w:t xml:space="preserve"> </w:t>
      </w:r>
      <w:r w:rsidRPr="0048180B">
        <w:rPr>
          <w:rStyle w:val="TitleChar"/>
          <w:szCs w:val="20"/>
        </w:rPr>
        <w:t>all attempts to base revolutionary practice on juridical notions</w:t>
      </w:r>
      <w:r w:rsidRPr="0048180B">
        <w:rPr>
          <w:szCs w:val="20"/>
        </w:rPr>
        <w:t xml:space="preserve"> a</w:t>
      </w:r>
      <w:r w:rsidRPr="0048180B">
        <w:rPr>
          <w:rStyle w:val="TitleChar"/>
          <w:szCs w:val="20"/>
        </w:rPr>
        <w:t xml:space="preserve">s an "ideological shuffle," </w:t>
      </w:r>
      <w:r w:rsidRPr="0048180B">
        <w:rPr>
          <w:szCs w:val="20"/>
        </w:rPr>
        <w:t xml:space="preserve">and he dismissed the use of terms like "equal right" and "just distribution" in the working-class movement as "outdated verbal trivia."44I t is simply not the case that Marx's condemnation of capitalism rests on some conception of justice (whether explicit or implicit), and those who attempt to reconstruct a "Marxian idea of justice" from Marx's manifold charges against capitalism are at best only translating Marx's critique of capitalism, or some aspect of it, into what Marx himself would have consistently regarded as a false, ideological, or "mystified" form.45 </w:t>
      </w:r>
    </w:p>
    <w:p w:rsidR="001E3056" w:rsidRDefault="001E3056" w:rsidP="001E3056">
      <w:pPr>
        <w:pStyle w:val="Heading2"/>
      </w:pPr>
      <w:r>
        <w:lastRenderedPageBreak/>
        <w:t>Link — LA Democracy</w:t>
      </w:r>
    </w:p>
    <w:p w:rsidR="001E3056" w:rsidRPr="00D4450C" w:rsidRDefault="001E3056" w:rsidP="001E3056">
      <w:pPr>
        <w:pStyle w:val="Heading4"/>
      </w:pPr>
      <w:r>
        <w:t xml:space="preserve">Democratizing Latin America serves as cover for interventions to accommodate big business—at best it merely channels protests into making the </w:t>
      </w:r>
      <w:proofErr w:type="gramStart"/>
      <w:r>
        <w:t>system  more</w:t>
      </w:r>
      <w:proofErr w:type="gramEnd"/>
      <w:r>
        <w:t xml:space="preserve"> efficient.</w:t>
      </w:r>
    </w:p>
    <w:p w:rsidR="001E3056" w:rsidRPr="00491BCF" w:rsidRDefault="001E3056" w:rsidP="001E3056">
      <w:pPr>
        <w:rPr>
          <w:rStyle w:val="StyleStyleBold12pt"/>
        </w:rPr>
      </w:pPr>
      <w:r w:rsidRPr="00491BCF">
        <w:rPr>
          <w:rStyle w:val="StyleStyleBold12pt"/>
        </w:rPr>
        <w:t xml:space="preserve">Tumino </w:t>
      </w:r>
      <w:r>
        <w:rPr>
          <w:rStyle w:val="StyleStyleBold12pt"/>
        </w:rPr>
        <w:t xml:space="preserve">Assistant Professor of English @ City University of New York, </w:t>
      </w:r>
      <w:r w:rsidRPr="00491BCF">
        <w:rPr>
          <w:rStyle w:val="StyleStyleBold12pt"/>
        </w:rPr>
        <w:t>02,</w:t>
      </w:r>
    </w:p>
    <w:p w:rsidR="001E3056" w:rsidRDefault="001E3056" w:rsidP="001E3056">
      <w:r>
        <w:t xml:space="preserve">(Stephen, author of Cultural Theory </w:t>
      </w:r>
      <w:proofErr w:type="gramStart"/>
      <w:r>
        <w:t>After</w:t>
      </w:r>
      <w:proofErr w:type="gramEnd"/>
      <w:r>
        <w:t xml:space="preserve"> the Contemporary, May/June 02, </w:t>
      </w:r>
      <w:r>
        <w:rPr>
          <w:u w:val="single"/>
        </w:rPr>
        <w:t>The Red Critique</w:t>
      </w:r>
      <w:r>
        <w:t xml:space="preserve">, “Contesting the Empire-al Imaginary: The Truth of Democracy as Class,” </w:t>
      </w:r>
      <w:hyperlink r:id="rId44" w:history="1">
        <w:r w:rsidRPr="0075527C">
          <w:rPr>
            <w:rStyle w:val="Hyperlink"/>
          </w:rPr>
          <w:t>http://redcritique.org/MayJune02/contestingtheempirealimaginary.htm</w:t>
        </w:r>
      </w:hyperlink>
      <w:r>
        <w:t>, [Accessed 7/8/13], JB).</w:t>
      </w:r>
    </w:p>
    <w:p w:rsidR="001E3056" w:rsidRPr="00491BCF" w:rsidRDefault="001E3056" w:rsidP="001E3056"/>
    <w:p w:rsidR="001E3056" w:rsidRDefault="001E3056" w:rsidP="001E3056">
      <w:pPr>
        <w:rPr>
          <w:rStyle w:val="TitleChar"/>
        </w:rPr>
      </w:pPr>
      <w:r>
        <w:t xml:space="preserve">But </w:t>
      </w:r>
      <w:r w:rsidRPr="001157EF">
        <w:rPr>
          <w:rStyle w:val="TitleChar"/>
        </w:rPr>
        <w:t>freedom and democracy under capitalism is only for the few who can afford it</w:t>
      </w:r>
      <w:r>
        <w:t xml:space="preserve"> because they live off the labor of the many. As capitalism develops on a global scale, the many cannot even meet their basic needs and are compelled to enter into struggle against the bosses—as Argentina, after only 10 years of neoliberal deregulation, and Venezuela, whose workers must arm themselves simply to defend the minor redistributions of wealth of the Chavez government, once again show. The emergent revolutionary struggles in Latin America once again prove the basic truth of Marxism: that the global development of capitalism leads to its own downfall by producing a revolutionary working class with nothing left to lose and a world to win by taking power from the owners and running the economy for the social good. This truth is, however, covered up by a thick layer of mystification by the corporate media through a variety of relays and mediations. This mystification serves to naturalize the social inequality at the basis of capitalism and maintain the status quo. </w:t>
      </w:r>
      <w:r w:rsidRPr="001157EF">
        <w:rPr>
          <w:rStyle w:val="TitleChar"/>
        </w:rPr>
        <w:t>Take the lie that the North, led by the US, has a moral destiny to bring freedom and democracy to the South crushed by poverty and corruption. The poverty and corruption</w:t>
      </w:r>
      <w:r>
        <w:t xml:space="preserve"> of course </w:t>
      </w:r>
      <w:r w:rsidRPr="001157EF">
        <w:rPr>
          <w:rStyle w:val="TitleChar"/>
        </w:rPr>
        <w:t>are the result of freedom and democracy—the freedom of the capitalist to exploit human labor power for profi</w:t>
      </w:r>
      <w:r>
        <w:t xml:space="preserve">t which is what in actuality "chases the bourgeoisie over the whole surface of the globe" and "compels all nations, on pain of extinction, to […] introduce what it calls civilization into their midst", as The Communist Manifesto says (Marx 477). </w:t>
      </w:r>
      <w:r w:rsidRPr="001157EF">
        <w:rPr>
          <w:rStyle w:val="TitleChar"/>
        </w:rPr>
        <w:t>The "moral" story about protecting human rights is told to cover up the material truth about democracy being the freedom to exploit others for profit</w:t>
      </w:r>
      <w:r>
        <w:t>. The story is needed to alibi the regime of wage-labor and capital as a fact of nature. In other words</w:t>
      </w:r>
      <w:r w:rsidRPr="001157EF">
        <w:rPr>
          <w:rStyle w:val="TitleChar"/>
        </w:rPr>
        <w:t>, it portrays the normal daily exploitation of labor under capitalism as the free expression of human nature in comparison with which its everyday brutality is made to appear "extreme" and "irrational" rather than a socially necessary consequence of private property.</w:t>
      </w:r>
      <w:r>
        <w:rPr>
          <w:rStyle w:val="TitleChar"/>
        </w:rPr>
        <w:t xml:space="preserve"> </w:t>
      </w:r>
      <w:r>
        <w:t xml:space="preserve">The representation of capitalism as natural is of course not natural at all but historical: it is needed now to manufacture consensus that capitalism cannot be changed at a time when it is obvious that the material conditions already exist to abolish class inequality. </w:t>
      </w:r>
      <w:r w:rsidRPr="001157EF">
        <w:rPr>
          <w:rStyle w:val="TitleChar"/>
        </w:rPr>
        <w:t>As Venezuela shows</w:t>
      </w:r>
      <w:r>
        <w:t xml:space="preserve">, it is obvious that </w:t>
      </w:r>
      <w:r w:rsidRPr="001157EF">
        <w:rPr>
          <w:rStyle w:val="TitleChar"/>
        </w:rPr>
        <w:t>what stands in the way of a regime</w:t>
      </w:r>
      <w:r>
        <w:t xml:space="preserve"> </w:t>
      </w:r>
      <w:r w:rsidRPr="001157EF">
        <w:rPr>
          <w:rStyle w:val="TitleChar"/>
        </w:rPr>
        <w:t>directed toward meeting people's needs</w:t>
      </w:r>
      <w:r>
        <w:t xml:space="preserve">, which is what Chavez represents, </w:t>
      </w:r>
      <w:r w:rsidRPr="001157EF">
        <w:rPr>
          <w:rStyle w:val="TitleChar"/>
        </w:rPr>
        <w:t>is not a lack of respect for human rights</w:t>
      </w:r>
      <w:r>
        <w:t xml:space="preserve"> by immoral and corrupt people of the South, </w:t>
      </w:r>
      <w:r w:rsidRPr="001157EF">
        <w:rPr>
          <w:rStyle w:val="TitleChar"/>
        </w:rPr>
        <w:t>but the need of big business for a bigger share of the world market</w:t>
      </w:r>
      <w:r>
        <w:t xml:space="preserve">. </w:t>
      </w:r>
      <w:r w:rsidRPr="001157EF">
        <w:rPr>
          <w:rStyle w:val="TitleChar"/>
        </w:rPr>
        <w:t>It was the US oil giants</w:t>
      </w:r>
      <w:r>
        <w:t xml:space="preserve"> represented by the Bush regime, </w:t>
      </w:r>
      <w:r w:rsidRPr="001157EF">
        <w:rPr>
          <w:rStyle w:val="TitleChar"/>
        </w:rPr>
        <w:t>supported by the trade union bureaucracy in this country,</w:t>
      </w:r>
      <w:r>
        <w:t xml:space="preserve"> </w:t>
      </w:r>
      <w:r w:rsidRPr="001157EF">
        <w:rPr>
          <w:rStyle w:val="TitleChar"/>
        </w:rPr>
        <w:t>that aided the counter-revolutionary coup in Venezuela</w:t>
      </w:r>
      <w:r>
        <w:t xml:space="preserve"> (e.g., by fomenting the oil workers strike as the core of a "civil society" movement that tried to abolish the popular social reforms of the Chavez government). </w:t>
      </w:r>
      <w:r w:rsidRPr="001157EF">
        <w:rPr>
          <w:rStyle w:val="TitleChar"/>
        </w:rPr>
        <w:t>It is for profit not democracy that the US supported the reactionary coup to overthrow Chavez</w:t>
      </w:r>
      <w:r>
        <w:t xml:space="preserve"> (not just in words but with financial aid, military weapons and advisors as the British Guardian has reported); </w:t>
      </w:r>
      <w:r w:rsidRPr="001157EF">
        <w:rPr>
          <w:rStyle w:val="TitleChar"/>
        </w:rPr>
        <w:t>it is for profit and not for democracy that the US supports Israel and is currently colonizing Afghanistan</w:t>
      </w:r>
      <w:r>
        <w:t xml:space="preserve"> as preparation for taking Iraq. It is obvious that the Bush regime is guided by profit and not democracy, which is why global public opinion is everywhere outside the US opposed to US "unilateralism" and "empire" building. </w:t>
      </w:r>
      <w:r w:rsidRPr="00D4450C">
        <w:rPr>
          <w:rStyle w:val="TitleChar"/>
        </w:rPr>
        <w:t>This</w:t>
      </w:r>
      <w:r>
        <w:t xml:space="preserve"> </w:t>
      </w:r>
      <w:r w:rsidRPr="001157EF">
        <w:rPr>
          <w:rStyle w:val="TitleChar"/>
        </w:rPr>
        <w:t xml:space="preserve">growing "obviousness" of democracy as hegemony of the rich threatens the </w:t>
      </w:r>
      <w:r w:rsidRPr="001157EF">
        <w:rPr>
          <w:rStyle w:val="TitleChar"/>
        </w:rPr>
        <w:lastRenderedPageBreak/>
        <w:t>ideology of capitalism by exposing democracy as the bourgeois freedom to exploit the labor and resources of the worl</w:t>
      </w:r>
      <w:r>
        <w:t>d. It is also behind the formation of a transnational populist left, however, that goes along with the system of wage labor and capital by marking the obvious hoax of democracy but nevertheless channeling the opposition into a reformist politics to maintain capitalism</w:t>
      </w:r>
      <w:r w:rsidRPr="001157EF">
        <w:rPr>
          <w:rStyle w:val="TitleChar"/>
        </w:rPr>
        <w:t>. By merely contesting its</w:t>
      </w:r>
      <w:r>
        <w:t xml:space="preserve"> obviously </w:t>
      </w:r>
      <w:r w:rsidRPr="001157EF">
        <w:rPr>
          <w:rStyle w:val="TitleChar"/>
        </w:rPr>
        <w:t>barbaric effects rather than engage in a radical critique of capitalism</w:t>
      </w:r>
      <w:r>
        <w:t xml:space="preserve"> for a social revolution against wage-slavery that is the cause of the effects, </w:t>
      </w:r>
      <w:r w:rsidRPr="001157EF">
        <w:rPr>
          <w:rStyle w:val="TitleChar"/>
        </w:rPr>
        <w:t>the left supports the ideology of democracy as class rule</w:t>
      </w:r>
      <w:r>
        <w:t xml:space="preserve">. </w:t>
      </w:r>
      <w:r w:rsidRPr="001157EF">
        <w:rPr>
          <w:rStyle w:val="TitleChar"/>
        </w:rPr>
        <w:t>It thus goes along with the reactionary backlash to make social contradictions into problems of "governance" and "policy" of "unruly" subjects</w:t>
      </w:r>
      <w:r>
        <w:t>—</w:t>
      </w:r>
      <w:r w:rsidRPr="001157EF">
        <w:rPr>
          <w:rStyle w:val="TitleChar"/>
        </w:rPr>
        <w:t>the powerless are made to bear responsibility for the contradictions of class society.</w:t>
      </w:r>
      <w:r>
        <w:rPr>
          <w:rStyle w:val="TitleChar"/>
        </w:rPr>
        <w:t xml:space="preserve"> </w:t>
      </w:r>
      <w:r w:rsidRPr="001157EF">
        <w:rPr>
          <w:rStyle w:val="TitleChar"/>
        </w:rPr>
        <w:t>What is emerging in the wake of the revolutionary explosions in Latin America is the growing awareness that it is becoming impossible to simply deny the basic truth of Marxism on democracy as class inequality</w:t>
      </w:r>
      <w:r>
        <w:t xml:space="preserve">. As a result, newer mystifications of capitalism and why it changes are also emerging to stabilize the status quo. The dominant mode of naturalizing capitalism is to represent the new social struggles as spontaneous movements of the oppressed, by denying that they are a product of history as class struggle over the conditions of </w:t>
      </w:r>
      <w:r w:rsidRPr="001157EF">
        <w:t>production</w:t>
      </w:r>
      <w:r w:rsidRPr="001157EF">
        <w:rPr>
          <w:rStyle w:val="TitleChar"/>
        </w:rPr>
        <w:t>. Rather than produce awareness of the class interests behind the emerging struggles the populist left portrays them as the outcome of spontaneous rebellions of the people against power</w:t>
      </w:r>
      <w:r>
        <w:t xml:space="preserve">. It </w:t>
      </w:r>
      <w:r w:rsidRPr="001157EF">
        <w:rPr>
          <w:rStyle w:val="TitleChar"/>
        </w:rPr>
        <w:t>is thus on the left most of all that one finds the alibi of capitalism as democracy that proposes capitalism may be reformed while the exploitation at its root remains intact. A reformed capitalism is simply a code for a more efficient regime of exploitation and imperialist brutality—it is appeasement of the violent democracy of the owners.</w:t>
      </w:r>
    </w:p>
    <w:p w:rsidR="001E3056" w:rsidRDefault="001E3056" w:rsidP="001E3056">
      <w:pPr>
        <w:pStyle w:val="Heading2"/>
      </w:pPr>
      <w:r>
        <w:lastRenderedPageBreak/>
        <w:t>Link — Labor</w:t>
      </w:r>
    </w:p>
    <w:p w:rsidR="001E3056" w:rsidRDefault="001E3056" w:rsidP="001E3056">
      <w:pPr>
        <w:pStyle w:val="Heading4"/>
      </w:pPr>
      <w:r>
        <w:t>Under the capitalist mindset, humans are only seen as a potential source of profit</w:t>
      </w:r>
    </w:p>
    <w:p w:rsidR="001E3056" w:rsidRPr="00CE5CDD" w:rsidRDefault="001E3056" w:rsidP="001E3056">
      <w:pPr>
        <w:rPr>
          <w:rStyle w:val="StyleStyleBold12pt"/>
        </w:rPr>
      </w:pPr>
      <w:r w:rsidRPr="00CE5CDD">
        <w:rPr>
          <w:rStyle w:val="StyleStyleBold12pt"/>
        </w:rPr>
        <w:t>Burawoy, Professor of Sosiology at University of California Berkley, 82</w:t>
      </w:r>
    </w:p>
    <w:p w:rsidR="001E3056" w:rsidRPr="00CE5CDD" w:rsidRDefault="001E3056" w:rsidP="001E3056">
      <w:pPr>
        <w:rPr>
          <w:rStyle w:val="StyleStyleBold12pt"/>
          <w:b w:val="0"/>
        </w:rPr>
      </w:pPr>
      <w:r>
        <w:rPr>
          <w:rStyle w:val="StyleStyleBold12pt"/>
          <w:b w:val="0"/>
        </w:rPr>
        <w:t>[</w:t>
      </w:r>
      <w:r w:rsidRPr="00CE5CDD">
        <w:rPr>
          <w:rStyle w:val="StyleStyleBold12pt"/>
          <w:b w:val="0"/>
        </w:rPr>
        <w:t>Michael, 9-15-13, University of Chicago Press, “Manufacturing Consent: Changes in the Labor Process Under Monopoly Capitalism” p. 22-23, CSO]</w:t>
      </w:r>
    </w:p>
    <w:p w:rsidR="001E3056" w:rsidRDefault="001E3056" w:rsidP="001E3056">
      <w:pPr>
        <w:rPr>
          <w:rStyle w:val="TitleChar"/>
        </w:rPr>
      </w:pPr>
    </w:p>
    <w:p w:rsidR="001E3056" w:rsidRDefault="001E3056" w:rsidP="001E3056">
      <w:r w:rsidRPr="0084172A">
        <w:rPr>
          <w:rStyle w:val="TitleChar"/>
        </w:rPr>
        <w:t>Under the feudal mode of production, surplus labor is transparent. It is produced neither automatically nor simultaneously with subsistence production</w:t>
      </w:r>
      <w:r>
        <w:t xml:space="preserve">. Rather, ser-fs can produce the means of existence independently of working for the lord, and surplus labor therefore has to be extracted through extraeconomic means. In short, </w:t>
      </w:r>
      <w:r w:rsidRPr="0084172A">
        <w:rPr>
          <w:rStyle w:val="TitleChar"/>
        </w:rPr>
        <w:t>because surplus labor is separated from necessary labor, the appropriation of surplus is directly intertwined with the political, legal, and ideological realms.</w:t>
      </w:r>
      <w:r>
        <w:t xml:space="preserve"> Is this true for capitalism? Do direct producers spend a certain amount of time working for capitalists and a certain amount for themselves? Are workers in possession of the means of subsistence as a product of their own activities? </w:t>
      </w:r>
      <w:r w:rsidRPr="0084172A">
        <w:rPr>
          <w:rStyle w:val="TitleChar"/>
        </w:rPr>
        <w:t>Are workers able to set the instruments of production into motion themselves, independently of the capitalist?</w:t>
      </w:r>
      <w:r>
        <w:t xml:space="preserve"> Does the appropriation of surplus labor depend on the intervention of extra economic means in the cycle of production? </w:t>
      </w:r>
      <w:r w:rsidRPr="0084172A">
        <w:rPr>
          <w:rStyle w:val="TitleChar"/>
        </w:rPr>
        <w:t>The answer to</w:t>
      </w:r>
      <w:r>
        <w:t xml:space="preserve"> all these questions </w:t>
      </w:r>
      <w:r w:rsidRPr="0084172A">
        <w:rPr>
          <w:rStyle w:val="TitleChar"/>
        </w:rPr>
        <w:t>is no. Under capitalism workers cannot by themselves transform nature and autonomously provide their own livelihood. They are dispossessed of access to their own means of production</w:t>
      </w:r>
      <w:r>
        <w:t xml:space="preserve">--raw materials as well as instruments of production. In order to survive, </w:t>
      </w:r>
      <w:r w:rsidRPr="0084172A">
        <w:rPr>
          <w:rStyle w:val="TitleChar"/>
        </w:rPr>
        <w:t>direct producers have no alternative but to sell their capacity to labor-their labor power-to the capitalist in return for a wage</w:t>
      </w:r>
      <w:r>
        <w:t xml:space="preserve">, which they then turn into the means of existence. In working for a capitalist, they turn their labor power into labor; their wage appears as compensation for the entire period they are at work. In reality they are paid only the equivalent, in monetary terms, of the value they produce in part of the working day, say five out of eight hours. The five hours constitute necessary labor (necessary for the reproduction of labor power), while the remaining three hours constitute surplus or unpaid labor. Just as workers are dependent on a market for selling their labor power for a wage, so </w:t>
      </w:r>
      <w:r w:rsidRPr="0084172A">
        <w:rPr>
          <w:rStyle w:val="TitleChar"/>
        </w:rPr>
        <w:t>capitalists are dependent on a market for selling their commodities</w:t>
      </w:r>
      <w:r>
        <w:t xml:space="preserve">. Surplus labor produces not only useful things but commodities that can be bought and sold, that is, things with exchange value. </w:t>
      </w:r>
      <w:proofErr w:type="gramStart"/>
      <w:r>
        <w:t>In other words.</w:t>
      </w:r>
      <w:proofErr w:type="gramEnd"/>
      <w:r>
        <w:t xml:space="preserve"> </w:t>
      </w:r>
      <w:proofErr w:type="gramStart"/>
      <w:r w:rsidRPr="0084172A">
        <w:rPr>
          <w:rStyle w:val="TitleChar"/>
        </w:rPr>
        <w:t>under</w:t>
      </w:r>
      <w:proofErr w:type="gramEnd"/>
      <w:r w:rsidRPr="0084172A">
        <w:rPr>
          <w:rStyle w:val="TitleChar"/>
        </w:rPr>
        <w:t xml:space="preserve"> capitalism, surplus labor takes the form of surplus value, which is realized as profit in the market.</w:t>
      </w:r>
      <w:r>
        <w:t xml:space="preserve"> </w:t>
      </w:r>
    </w:p>
    <w:p w:rsidR="001E3056" w:rsidRDefault="001E3056" w:rsidP="001E3056"/>
    <w:p w:rsidR="001E3056" w:rsidRDefault="001E3056" w:rsidP="001E3056">
      <w:pPr>
        <w:pStyle w:val="Heading4"/>
      </w:pPr>
      <w:r>
        <w:t>The aff makes the use of labor abusive on a geographic scale</w:t>
      </w:r>
    </w:p>
    <w:p w:rsidR="001E3056" w:rsidRPr="00C4164C" w:rsidRDefault="001E3056" w:rsidP="001E3056">
      <w:r w:rsidRPr="00C4164C">
        <w:t>Herod, Professor of International affairs at University of Georgia, 1</w:t>
      </w:r>
    </w:p>
    <w:p w:rsidR="001E3056" w:rsidRPr="00C4164C" w:rsidRDefault="001E3056" w:rsidP="001E3056">
      <w:r w:rsidRPr="00C4164C">
        <w:t xml:space="preserve">[Andrew, 2001, </w:t>
      </w:r>
      <w:proofErr w:type="gramStart"/>
      <w:r w:rsidRPr="00C4164C">
        <w:t>The</w:t>
      </w:r>
      <w:proofErr w:type="gramEnd"/>
      <w:r w:rsidRPr="00C4164C">
        <w:t xml:space="preserve"> Guileford Press, “Labor Geographies: Workers and the Landscapes of Capitalism” p. 36-37, CSO]</w:t>
      </w:r>
    </w:p>
    <w:p w:rsidR="001E3056" w:rsidRDefault="001E3056" w:rsidP="001E3056">
      <w:pPr>
        <w:rPr>
          <w:rStyle w:val="TitleChar"/>
        </w:rPr>
      </w:pPr>
    </w:p>
    <w:p w:rsidR="001E3056" w:rsidRDefault="001E3056" w:rsidP="001E3056">
      <w:r w:rsidRPr="003A1480">
        <w:rPr>
          <w:rStyle w:val="TitleChar"/>
        </w:rPr>
        <w:t>Fifth, in addition to recognizing the active roles played by working class people in making the geography of capitalism, there is also the need to recognize their roles in producing the very real geographic scales</w:t>
      </w:r>
      <w:r>
        <w:t xml:space="preserve"> that, as Smith (1990 (1984): xv) has argued, “give uneven development its coherence.” To talk of the “production of scale” may at first seem strange, though perhaps no more so than to talk of the “production of space." Yet, contrary to the assumptions of those neoclassical models that assume that people live in isotropic planes, space is not in fact produced as a uniform surface but is pockmarked at a number of geographic resolutions by the scars of uneven development. We cannot, therefore, consider the production of space without also considering geographic scale, for it is </w:t>
      </w:r>
      <w:r>
        <w:lastRenderedPageBreak/>
        <w:t xml:space="preserve">geographic scale that gives space much of its structure. For instance., the notion of an “industrial region" as a coherently produced space is meaningless unless we have some way of identifying the </w:t>
      </w:r>
      <w:r w:rsidRPr="00542811">
        <w:t>reg</w:t>
      </w:r>
      <w:r>
        <w:t xml:space="preserve">ion and what holds it together, </w:t>
      </w:r>
      <w:r w:rsidRPr="00542811">
        <w:t>of distinguishing how it is geograp</w:t>
      </w:r>
      <w:r>
        <w:t xml:space="preserve">hically bounded, </w:t>
      </w:r>
      <w:r w:rsidRPr="00542811">
        <w:t xml:space="preserve"> and of discerning where it ends and different regional space-economies begin." </w:t>
      </w:r>
      <w:proofErr w:type="gramStart"/>
      <w:r w:rsidRPr="00542811">
        <w:t>Likewise.</w:t>
      </w:r>
      <w:proofErr w:type="gramEnd"/>
      <w:r w:rsidRPr="00542811">
        <w:t xml:space="preserve"> </w:t>
      </w:r>
      <w:proofErr w:type="gramStart"/>
      <w:r w:rsidRPr="00542811">
        <w:t>it</w:t>
      </w:r>
      <w:proofErr w:type="gramEnd"/>
      <w:r w:rsidRPr="00542811">
        <w:t xml:space="preserve"> makes little sense to talk about "local" or "global" processes without a fuller understanding of what. Precisely, is meant by the </w:t>
      </w:r>
      <w:r>
        <w:t>“local” or the “global”-if processes</w:t>
      </w:r>
      <w:r w:rsidRPr="00542811">
        <w:t xml:space="preserve"> occur in geo</w:t>
      </w:r>
      <w:r>
        <w:t>graphically circumscribed areas but have impacts that rea</w:t>
      </w:r>
      <w:r w:rsidRPr="00542811">
        <w:t xml:space="preserve">ch the other side of the globe. </w:t>
      </w:r>
      <w:proofErr w:type="gramStart"/>
      <w:r w:rsidRPr="00542811">
        <w:t>are</w:t>
      </w:r>
      <w:proofErr w:type="gramEnd"/>
      <w:r w:rsidRPr="00542811">
        <w:t xml:space="preserve"> these local or global processes, or both. </w:t>
      </w:r>
      <w:proofErr w:type="gramStart"/>
      <w:r w:rsidRPr="00542811">
        <w:t>or</w:t>
      </w:r>
      <w:proofErr w:type="gramEnd"/>
      <w:r w:rsidRPr="00542811">
        <w:t xml:space="preserve"> neither? Conco</w:t>
      </w:r>
      <w:r>
        <w:t>mitantly, as the experiences of</w:t>
      </w:r>
      <w:r w:rsidRPr="00542811">
        <w:t xml:space="preserve"> the new international division of labor and </w:t>
      </w:r>
      <w:r w:rsidRPr="003A1480">
        <w:rPr>
          <w:rStyle w:val="TitleChar"/>
        </w:rPr>
        <w:t xml:space="preserve">the implementation of global assembly lines have shown, the scale at which space is socially produced is thoroughly implicated in the historical geography of capitalism. </w:t>
      </w:r>
      <w:proofErr w:type="gramStart"/>
      <w:r w:rsidRPr="003A1480">
        <w:rPr>
          <w:rStyle w:val="TitleChar"/>
        </w:rPr>
        <w:t>Thus.</w:t>
      </w:r>
      <w:proofErr w:type="gramEnd"/>
      <w:r w:rsidRPr="003A1480">
        <w:rPr>
          <w:rStyle w:val="TitleChar"/>
        </w:rPr>
        <w:t xml:space="preserve"> </w:t>
      </w:r>
      <w:proofErr w:type="gramStart"/>
      <w:r w:rsidRPr="003A1480">
        <w:rPr>
          <w:rStyle w:val="TitleChar"/>
        </w:rPr>
        <w:t>the</w:t>
      </w:r>
      <w:proofErr w:type="gramEnd"/>
      <w:r w:rsidRPr="003A1480">
        <w:rPr>
          <w:rStyle w:val="TitleChar"/>
        </w:rPr>
        <w:t xml:space="preserve"> geographies produced under nineteenth-century conditions of nationally organized capitalism were quite different from the geographies produced by late-twentieth-century globally organized capitalism</w:t>
      </w:r>
      <w:r w:rsidRPr="00542811">
        <w:t xml:space="preserve">. Equally, the male at which power is to he exercised may he vigorously fought over, for example when workers with different agendas argue over </w:t>
      </w:r>
      <w:r>
        <w:t>whether it is the provisions of</w:t>
      </w:r>
      <w:r w:rsidRPr="00542811">
        <w:t xml:space="preserve"> local or national labor agreements that</w:t>
      </w:r>
      <w:r>
        <w:t xml:space="preserve"> should take precedence in any particular situation. </w:t>
      </w:r>
    </w:p>
    <w:p w:rsidR="001E3056" w:rsidRDefault="001E3056" w:rsidP="001E3056"/>
    <w:p w:rsidR="001E3056" w:rsidRDefault="001E3056" w:rsidP="001E3056">
      <w:pPr>
        <w:pStyle w:val="Heading4"/>
        <w:rPr>
          <w:rStyle w:val="TitleChar"/>
        </w:rPr>
      </w:pPr>
      <w:r>
        <w:rPr>
          <w:rStyle w:val="TitleChar"/>
        </w:rPr>
        <w:t>Under capitalism, labor workers are exploited for the opportunity of profit</w:t>
      </w:r>
    </w:p>
    <w:p w:rsidR="001E3056" w:rsidRPr="002D747D" w:rsidRDefault="001E3056" w:rsidP="001E3056">
      <w:pPr>
        <w:rPr>
          <w:rStyle w:val="StyleStyleBold12pt"/>
        </w:rPr>
      </w:pPr>
      <w:r w:rsidRPr="002D747D">
        <w:rPr>
          <w:rStyle w:val="StyleStyleBold12pt"/>
        </w:rPr>
        <w:t xml:space="preserve">Price, writer for rational revolution, 5 </w:t>
      </w:r>
    </w:p>
    <w:p w:rsidR="001E3056" w:rsidRPr="002D747D" w:rsidRDefault="001E3056" w:rsidP="001E3056">
      <w:pPr>
        <w:rPr>
          <w:rStyle w:val="StyleStyleBold12pt"/>
          <w:b w:val="0"/>
        </w:rPr>
      </w:pPr>
      <w:r w:rsidRPr="002D747D">
        <w:rPr>
          <w:rStyle w:val="StyleStyleBold12pt"/>
          <w:b w:val="0"/>
        </w:rPr>
        <w:t xml:space="preserve">[R.G, 1-11-5, rationalrevolution.net, “Understanding Capitalism part 3: wages and labor markets” </w:t>
      </w:r>
      <w:hyperlink r:id="rId45" w:history="1">
        <w:r w:rsidRPr="002D747D">
          <w:rPr>
            <w:rStyle w:val="StyleStyleBold12pt"/>
            <w:b w:val="0"/>
          </w:rPr>
          <w:t>http://www.rationalrevolution.net/articles/capitalism_wages.htm</w:t>
        </w:r>
      </w:hyperlink>
      <w:r w:rsidRPr="002D747D">
        <w:rPr>
          <w:rStyle w:val="StyleStyleBold12pt"/>
          <w:b w:val="0"/>
        </w:rPr>
        <w:t>, accessed 7-5-13, CSO]</w:t>
      </w:r>
    </w:p>
    <w:p w:rsidR="001E3056" w:rsidRPr="00D7339B" w:rsidRDefault="001E3056" w:rsidP="001E3056">
      <w:r w:rsidRPr="00D7339B">
        <w:rPr>
          <w:rStyle w:val="TitleChar"/>
        </w:rPr>
        <w:t>Under the capitalist system workers are no longer paid for the value of what they produce, nor do they retain rights to ownership of what they produce</w:t>
      </w:r>
      <w:r w:rsidRPr="00D7339B">
        <w:t xml:space="preserve">, instead they are paid by how little compensation someone else is willing to do the same job for. </w:t>
      </w:r>
      <w:r w:rsidRPr="00EE3F19">
        <w:rPr>
          <w:rStyle w:val="TitleChar"/>
        </w:rPr>
        <w:t>Just as it is understood that market competition drives the price of other commodities down</w:t>
      </w:r>
      <w:r w:rsidRPr="00D7339B">
        <w:t>, it has the same impact on labor when labor is a commodity.</w:t>
      </w:r>
      <w:r>
        <w:t xml:space="preserve"> </w:t>
      </w:r>
      <w:r w:rsidRPr="00D7339B">
        <w:t xml:space="preserve">Labor markets and other commodity markets are two separate and distinct markets. </w:t>
      </w:r>
      <w:r w:rsidRPr="00EE3F19">
        <w:rPr>
          <w:rStyle w:val="TitleChar"/>
        </w:rPr>
        <w:t>By separating the cost of labor from the value of labor, capitalists are able to increase profits</w:t>
      </w:r>
      <w:r w:rsidRPr="00D7339B">
        <w:t>. Profits are generated in part by the difference between the cost of labor and the value that the labor has created, as Adam Smith himself stated.</w:t>
      </w:r>
    </w:p>
    <w:p w:rsidR="001E3056" w:rsidRDefault="001E3056" w:rsidP="001E3056">
      <w:pPr>
        <w:pStyle w:val="Heading2"/>
      </w:pPr>
      <w:r>
        <w:lastRenderedPageBreak/>
        <w:t>Link — Latin American development</w:t>
      </w:r>
    </w:p>
    <w:p w:rsidR="001E3056" w:rsidRPr="00AB0E7F" w:rsidRDefault="001E3056" w:rsidP="001E3056">
      <w:pPr>
        <w:pStyle w:val="Heading4"/>
      </w:pPr>
      <w:r>
        <w:t>Expansion of companies and land development furthers capitalism in Latin America</w:t>
      </w:r>
    </w:p>
    <w:p w:rsidR="001E3056" w:rsidRPr="00D92971" w:rsidRDefault="001E3056" w:rsidP="001E3056">
      <w:pPr>
        <w:rPr>
          <w:rStyle w:val="StyleStyleBold12pt"/>
        </w:rPr>
      </w:pPr>
      <w:r w:rsidRPr="002955C3">
        <w:rPr>
          <w:rStyle w:val="StyleStyleBold12pt"/>
        </w:rPr>
        <w:t>Ascher</w:t>
      </w:r>
      <w:r w:rsidRPr="00D92971">
        <w:rPr>
          <w:rStyle w:val="StyleStyleBold12pt"/>
        </w:rPr>
        <w:t xml:space="preserve">, Claremont McKenna College government and economics professor, </w:t>
      </w:r>
      <w:r>
        <w:rPr>
          <w:rStyle w:val="StyleStyleBold12pt"/>
        </w:rPr>
        <w:t xml:space="preserve">Mirovitskaya, Duke Sanford public policy lecturer, </w:t>
      </w:r>
      <w:r w:rsidRPr="00D92971">
        <w:rPr>
          <w:rStyle w:val="StyleStyleBold12pt"/>
        </w:rPr>
        <w:t>2012</w:t>
      </w:r>
    </w:p>
    <w:p w:rsidR="001E3056" w:rsidRDefault="001E3056" w:rsidP="001E3056">
      <w:r>
        <w:t xml:space="preserve"> [William, Natalia S., </w:t>
      </w:r>
      <w:r w:rsidRPr="006E178E">
        <w:t>Economic Development Strategies and the Evoluti</w:t>
      </w:r>
      <w:r>
        <w:t>on of Violence in Latin America, p.51, RN]</w:t>
      </w:r>
    </w:p>
    <w:p w:rsidR="001E3056" w:rsidRDefault="001E3056" w:rsidP="001E3056">
      <w:r w:rsidRPr="00711A89">
        <w:rPr>
          <w:rStyle w:val="TitleChar"/>
        </w:rPr>
        <w:t>While competition for resources was intense and economic hardship widespread</w:t>
      </w:r>
      <w:r>
        <w:t xml:space="preserve"> in Chiapas, </w:t>
      </w:r>
      <w:r w:rsidRPr="00711A89">
        <w:rPr>
          <w:rStyle w:val="TitleChar"/>
        </w:rPr>
        <w:t>conflicts</w:t>
      </w:r>
      <w:r>
        <w:t xml:space="preserve"> </w:t>
      </w:r>
      <w:r w:rsidRPr="00711A89">
        <w:rPr>
          <w:rStyle w:val="TitleChar"/>
        </w:rPr>
        <w:t>among the poor along ethnic and religious lines were not the main source of violent conflict</w:t>
      </w:r>
      <w:r>
        <w:t xml:space="preserve">. Rather, </w:t>
      </w:r>
      <w:r w:rsidRPr="00FF7FB5">
        <w:rPr>
          <w:rStyle w:val="TitleChar"/>
        </w:rPr>
        <w:t>conflict occurred largely between poor indigenous groups</w:t>
      </w:r>
      <w:r>
        <w:t xml:space="preserve">, on the one hand, </w:t>
      </w:r>
      <w:r w:rsidRPr="00FF7FB5">
        <w:rPr>
          <w:rStyle w:val="TitleChar"/>
        </w:rPr>
        <w:t>and</w:t>
      </w:r>
      <w:r>
        <w:t xml:space="preserve"> </w:t>
      </w:r>
      <w:r w:rsidRPr="00FF7FB5">
        <w:rPr>
          <w:rStyle w:val="TitleChar"/>
        </w:rPr>
        <w:t>powerful groups</w:t>
      </w:r>
      <w:r>
        <w:t xml:space="preserve"> </w:t>
      </w:r>
      <w:r w:rsidRPr="00E42C7B">
        <w:rPr>
          <w:rStyle w:val="TitleChar"/>
        </w:rPr>
        <w:t>such as ranchers, logging companies, and the state</w:t>
      </w:r>
      <w:r>
        <w:t xml:space="preserve">, on the other. </w:t>
      </w:r>
      <w:r w:rsidRPr="00FF7FB5">
        <w:rPr>
          <w:rStyle w:val="TitleChar"/>
        </w:rPr>
        <w:t>The</w:t>
      </w:r>
      <w:r>
        <w:t xml:space="preserve"> general </w:t>
      </w:r>
      <w:r w:rsidRPr="00FF7FB5">
        <w:rPr>
          <w:rStyle w:val="TitleChar"/>
        </w:rPr>
        <w:t xml:space="preserve">absence of violent ethnic and religious </w:t>
      </w:r>
      <w:r w:rsidRPr="00D32FE1">
        <w:rPr>
          <w:rStyle w:val="TitleChar"/>
        </w:rPr>
        <w:t>conflict among peasant groups</w:t>
      </w:r>
      <w:r>
        <w:t xml:space="preserve"> </w:t>
      </w:r>
      <w:r w:rsidRPr="00E42C7B">
        <w:rPr>
          <w:rStyle w:val="TitleChar"/>
        </w:rPr>
        <w:t xml:space="preserve">was </w:t>
      </w:r>
      <w:r>
        <w:t xml:space="preserve">likely </w:t>
      </w:r>
      <w:r w:rsidRPr="00E42C7B">
        <w:rPr>
          <w:rStyle w:val="TitleChar"/>
        </w:rPr>
        <w:t>related to</w:t>
      </w:r>
      <w:r>
        <w:t xml:space="preserve"> a number of factors that dulled potential sources of hostility. Indigenous people saw themselves as </w:t>
      </w:r>
      <w:r w:rsidRPr="00E42C7B">
        <w:rPr>
          <w:rStyle w:val="TitleChar"/>
        </w:rPr>
        <w:t>sharing a common condition of deprivation</w:t>
      </w:r>
      <w:r>
        <w:t xml:space="preserve">; </w:t>
      </w:r>
      <w:r w:rsidRPr="00D32FE1">
        <w:rPr>
          <w:rStyle w:val="TitleChar"/>
        </w:rPr>
        <w:t>land colonization did not cause peasants to lose land to other peasants</w:t>
      </w:r>
      <w:r>
        <w:t xml:space="preserve">, since </w:t>
      </w:r>
      <w:r w:rsidRPr="00D32FE1">
        <w:rPr>
          <w:rStyle w:val="TitleChar"/>
        </w:rPr>
        <w:t>the programs involved the occupation of vacant land or land claimed by logging companies</w:t>
      </w:r>
      <w:r>
        <w:t xml:space="preserve"> and significant out-migration from the state may have alleviated pressures that could have contributed to conflicts.</w:t>
      </w:r>
    </w:p>
    <w:p w:rsidR="001E3056" w:rsidRPr="00392832" w:rsidRDefault="001E3056" w:rsidP="001E3056">
      <w:pPr>
        <w:rPr>
          <w:rStyle w:val="TitleChar"/>
        </w:rPr>
      </w:pPr>
    </w:p>
    <w:p w:rsidR="00E6609A" w:rsidRDefault="00E6609A" w:rsidP="00E6609A">
      <w:pPr>
        <w:pStyle w:val="Heading2"/>
      </w:pPr>
      <w:r>
        <w:lastRenderedPageBreak/>
        <w:t xml:space="preserve">Link </w:t>
      </w:r>
      <w:r w:rsidR="001E3056">
        <w:t xml:space="preserve">— </w:t>
      </w:r>
      <w:r>
        <w:t>Mexico</w:t>
      </w:r>
    </w:p>
    <w:p w:rsidR="00E6609A" w:rsidRPr="00D82245" w:rsidRDefault="00E6609A" w:rsidP="00E6609A">
      <w:pPr>
        <w:pStyle w:val="Heading4"/>
      </w:pPr>
      <w:r w:rsidRPr="00D82245">
        <w:t>Economic engagement will be used by Mexico to further their neoliberal agenda</w:t>
      </w:r>
    </w:p>
    <w:p w:rsidR="00E6609A" w:rsidRPr="00FF4AB7" w:rsidRDefault="00E6609A" w:rsidP="00E6609A">
      <w:pPr>
        <w:rPr>
          <w:rStyle w:val="StyleStyleBold12pt"/>
        </w:rPr>
      </w:pPr>
      <w:r w:rsidRPr="00FF4AB7">
        <w:rPr>
          <w:rStyle w:val="StyleStyleBold12pt"/>
        </w:rPr>
        <w:t>Muñoz-Martínez</w:t>
      </w:r>
      <w:r>
        <w:rPr>
          <w:rStyle w:val="StyleStyleBold12pt"/>
        </w:rPr>
        <w:t>,</w:t>
      </w:r>
      <w:r w:rsidRPr="000102AF">
        <w:t xml:space="preserve"> Professor of Political Science at University of New Brunswick</w:t>
      </w:r>
      <w:r>
        <w:rPr>
          <w:rStyle w:val="StyleStyleBold12pt"/>
        </w:rPr>
        <w:t xml:space="preserve">, 2009 </w:t>
      </w:r>
      <w:r w:rsidRPr="00FF4AB7">
        <w:t>(Hepzibah, December 15th, 2009. MR Zine “Crisis, Populist Neoliberalism, and the Limits to Democracy in Mexico” http://mrzine.monthlyreview.org/2009/mm151209.html</w:t>
      </w:r>
      <w:r>
        <w:t xml:space="preserve"> </w:t>
      </w:r>
      <w:r w:rsidRPr="00FF4AB7">
        <w:t>NMS)</w:t>
      </w:r>
    </w:p>
    <w:p w:rsidR="00E6609A" w:rsidRDefault="00E6609A" w:rsidP="00E6609A">
      <w:r w:rsidRPr="00FF4AB7">
        <w:rPr>
          <w:rStyle w:val="TitleChar"/>
        </w:rPr>
        <w:t>Forbes magazine recently placed two Mexicans</w:t>
      </w:r>
      <w:r w:rsidRPr="00FF4AB7">
        <w:t xml:space="preserve">, Carlos Slim and Joaquín Guzmán, high on their list of the most powerful people in the world. </w:t>
      </w:r>
      <w:r w:rsidRPr="00FF4AB7">
        <w:rPr>
          <w:rStyle w:val="TitleChar"/>
        </w:rPr>
        <w:t>Carlos Slim is the world's third-richest man and CEO of a telecommunications company and Joaquín Guzmán is the leader of the Sinaloa drug cartel</w:t>
      </w:r>
      <w:r w:rsidRPr="00FF4AB7">
        <w:t xml:space="preserve">. While the purpose and the methodology of this list is problematic, </w:t>
      </w:r>
      <w:r w:rsidRPr="00FF4AB7">
        <w:rPr>
          <w:rStyle w:val="Emphasis"/>
        </w:rPr>
        <w:t>the inclusion of these two names in Forbes' list tells us a lot about the long night of neoliberal rule in Mexico as well as the current administration of Felipe Calderón,</w:t>
      </w:r>
      <w:r w:rsidRPr="00FF4AB7">
        <w:t xml:space="preserve"> who belongs to the centre-right National Action Party (PAN). The neoliberal policies that squeeze wages and working conditions downward while </w:t>
      </w:r>
      <w:r w:rsidRPr="00FF4AB7">
        <w:rPr>
          <w:rStyle w:val="TitleChar"/>
        </w:rPr>
        <w:t>promoting private investment help explain Mexico's combination of incredible wealth on the one hand and sharply rising poverty on the other</w:t>
      </w:r>
      <w:r w:rsidRPr="00FF4AB7">
        <w:t xml:space="preserve">. </w:t>
      </w:r>
      <w:r w:rsidRPr="00FF4AB7">
        <w:rPr>
          <w:rStyle w:val="TitleChar"/>
        </w:rPr>
        <w:t>Global banks such as Citigroup now consider their Mexican subsidiaries as their main source of profit. While accumulation and impoverishment continue hand in hand, the increasing violence, insecurity, and impunity caused by the rising power of drug cartels and the indifference, if not collaboration, of local authorities, particularly in some Northern states, have put a double burden on the Mexican population, who not only see their economic security but also their physical safety continuously threatened.</w:t>
      </w:r>
      <w:r w:rsidRPr="00FF4AB7">
        <w:t xml:space="preserve">¶ This is the context where </w:t>
      </w:r>
      <w:r w:rsidRPr="00FF4AB7">
        <w:rPr>
          <w:rStyle w:val="TitleChar"/>
        </w:rPr>
        <w:t>both the PAN and the PRI</w:t>
      </w:r>
      <w:r w:rsidRPr="00FF4AB7">
        <w:t xml:space="preserve"> (Institutional Revolutionary Party) -- </w:t>
      </w:r>
      <w:r w:rsidRPr="00FF4AB7">
        <w:rPr>
          <w:rStyle w:val="TitleChar"/>
        </w:rPr>
        <w:t>the party that monopolized the three branches of government for almost 70 years</w:t>
      </w:r>
      <w:r w:rsidRPr="00FF4AB7">
        <w:t xml:space="preserve"> -- </w:t>
      </w:r>
      <w:r w:rsidRPr="00FF4AB7">
        <w:rPr>
          <w:rStyle w:val="TitleChar"/>
        </w:rPr>
        <w:t>compete with a strategy of populist neoliberalism, each claiming that they can do a better job at fighting organized crime than the other</w:t>
      </w:r>
      <w:r w:rsidRPr="00FF4AB7">
        <w:t>. This has great popular appeal as the constantly escalating crime and insecurity affect all sectors of the population</w:t>
      </w:r>
      <w:r w:rsidRPr="00FF4AB7">
        <w:rPr>
          <w:rStyle w:val="TitleChar"/>
        </w:rPr>
        <w:t>. At the same time, both parties are committed to the neoliberal model that has allowed Slim and other companies to obtain and sustain their wealth</w:t>
      </w:r>
      <w:r w:rsidRPr="00FF4AB7">
        <w:t>. The commonalities and differences in the PRI's and PAN's populist neoliberalism can be seen in the policies undertaken to fight organized crime and the 2010 Budget negotiations in the Mexican Congress in the context of the global crisis.</w:t>
      </w:r>
    </w:p>
    <w:p w:rsidR="00E6609A" w:rsidRDefault="00E6609A" w:rsidP="00E6609A"/>
    <w:p w:rsidR="00E6609A" w:rsidRDefault="00E6609A" w:rsidP="00E6609A">
      <w:pPr>
        <w:pStyle w:val="Heading4"/>
      </w:pPr>
      <w:r>
        <w:t xml:space="preserve">The Mexican ruling class, the Mexican state as well as other organizations are fully committed to keeping neoliberal globalism firmly entrenched in Mexican society </w:t>
      </w:r>
    </w:p>
    <w:p w:rsidR="00E6609A" w:rsidRDefault="00E6609A" w:rsidP="00E6609A">
      <w:r w:rsidRPr="00A53795">
        <w:rPr>
          <w:rStyle w:val="StyleStyleBold12pt"/>
        </w:rPr>
        <w:t>Otero</w:t>
      </w:r>
      <w:r>
        <w:t xml:space="preserve">, Professor of Sociology at Simon Frasier University </w:t>
      </w:r>
      <w:r w:rsidRPr="00A53795">
        <w:rPr>
          <w:rStyle w:val="StyleStyleBold12pt"/>
        </w:rPr>
        <w:t>2004</w:t>
      </w:r>
      <w:r>
        <w:t xml:space="preserve"> (</w:t>
      </w:r>
      <w:r w:rsidRPr="000E55DC">
        <w:t xml:space="preserve">Gerardo </w:t>
      </w:r>
      <w:r>
        <w:t>December 17</w:t>
      </w:r>
      <w:r w:rsidRPr="00A53795">
        <w:rPr>
          <w:vertAlign w:val="superscript"/>
        </w:rPr>
        <w:t>th</w:t>
      </w:r>
      <w:r>
        <w:t xml:space="preserve"> </w:t>
      </w:r>
      <w:r w:rsidRPr="00A53795">
        <w:t>Mexico in Transition: Neoliberal Globalism, the State and Civil Society</w:t>
      </w:r>
      <w:r>
        <w:t xml:space="preserve"> P. 1 NMS)</w:t>
      </w:r>
    </w:p>
    <w:p w:rsidR="00E6609A" w:rsidRDefault="00E6609A" w:rsidP="00E6609A">
      <w:r w:rsidRPr="000102AF">
        <w:t xml:space="preserve">THE purpose of this book is to address the impacts, challengers¶ and alternatives to neoliberal globalism in Mexico. Because </w:t>
      </w:r>
      <w:r w:rsidRPr="000102AF">
        <w:rPr>
          <w:rStyle w:val="TitleChar"/>
        </w:rPr>
        <w:t>the main¶ impacts of neoliberal globalism have negatively affected the peasantry,¶ the working class and middle classes in rural and urban Mexico</w:t>
      </w:r>
      <w:r w:rsidRPr="000102AF">
        <w:t xml:space="preserve">, we pay¶ most attention to them. Given that </w:t>
      </w:r>
      <w:r w:rsidRPr="000102AF">
        <w:rPr>
          <w:rStyle w:val="TitleChar"/>
        </w:rPr>
        <w:t>the ruling classes and the Mexican¶ state have been the main architects of neoliberal globalism, along with¶ suprastate organizations such as the International Monetary Fund and¶ the World Bank</w:t>
      </w:r>
      <w:r w:rsidRPr="000102AF">
        <w:t>, we focus our attention on challengers and alternatives¶ coming from below, particularly from the subordinate groups, classes and¶ communities that are becoming increasingly organized in civil society</w:t>
      </w:r>
    </w:p>
    <w:p w:rsidR="00E6609A" w:rsidRDefault="00E6609A" w:rsidP="00E6609A">
      <w:pPr>
        <w:pStyle w:val="Heading4"/>
      </w:pPr>
      <w:r>
        <w:lastRenderedPageBreak/>
        <w:t>US-Mexico economic engagement will only be used to promote, spread, and entrench neoliberalism throughout both countries.</w:t>
      </w:r>
    </w:p>
    <w:p w:rsidR="00E6609A" w:rsidRDefault="00E6609A" w:rsidP="00E6609A">
      <w:r w:rsidRPr="002C4559">
        <w:rPr>
          <w:rStyle w:val="StyleStyleBold12pt"/>
        </w:rPr>
        <w:t>Mexican Solidarity Network 2011</w:t>
      </w:r>
      <w:r>
        <w:t xml:space="preserve"> (Mexican Solidarity Network/Red de Solidaridad con Mexico. 22 December 2011. “Neoliberalism: Mexico- a Neoliberal Experiment” </w:t>
      </w:r>
      <w:r w:rsidRPr="002C4559">
        <w:t>http://www.mexicosolidarity.org/programs/alternativeeconomy/neoliberalism</w:t>
      </w:r>
      <w:r>
        <w:t xml:space="preserve"> NMS)</w:t>
      </w:r>
    </w:p>
    <w:p w:rsidR="00E6609A" w:rsidRDefault="00E6609A" w:rsidP="00E6609A">
      <w:pPr>
        <w:rPr>
          <w:rStyle w:val="TitleChar"/>
        </w:rPr>
      </w:pPr>
      <w:r w:rsidRPr="001C0B43">
        <w:rPr>
          <w:rStyle w:val="TitleChar"/>
        </w:rPr>
        <w:t>The United States and Mexico have been central to the development of the neoliberal mode</w:t>
      </w:r>
      <w:r>
        <w:t xml:space="preserve">l. We share a 2,000 mile border, the only place in the world where the Global North meets the South. </w:t>
      </w:r>
      <w:r w:rsidRPr="001C0B43">
        <w:rPr>
          <w:rStyle w:val="TitleChar"/>
        </w:rPr>
        <w:t>The US-Mexico border is unique, and the relationship between the two nations is equally unique</w:t>
      </w:r>
      <w:r>
        <w:t>.</w:t>
      </w:r>
      <w:r w:rsidRPr="00CA72E3">
        <w:rPr>
          <w:sz w:val="12"/>
        </w:rPr>
        <w:t xml:space="preserve">¶ </w:t>
      </w:r>
      <w:proofErr w:type="gramStart"/>
      <w:r>
        <w:t>In</w:t>
      </w:r>
      <w:proofErr w:type="gramEnd"/>
      <w:r>
        <w:t xml:space="preserve"> many ways, this geographic marriage represents the most important relationship in the world - </w:t>
      </w:r>
      <w:r w:rsidRPr="001C0B43">
        <w:rPr>
          <w:rStyle w:val="TitleChar"/>
        </w:rPr>
        <w:t>a laboratory that is defining the neoliberal model.</w:t>
      </w:r>
      <w:r>
        <w:t xml:space="preserve"> </w:t>
      </w:r>
      <w:r w:rsidRPr="001C0B43">
        <w:rPr>
          <w:rStyle w:val="TitleChar"/>
        </w:rPr>
        <w:t>Three historical markers stand out as central to the development of neoliberalism: the establishment of free trade zones and maquiladoras</w:t>
      </w:r>
      <w:r>
        <w:t xml:space="preserve"> in 1965, </w:t>
      </w:r>
      <w:r w:rsidRPr="001C0B43">
        <w:rPr>
          <w:rStyle w:val="TitleChar"/>
        </w:rPr>
        <w:t>Structural Adjustment Programs</w:t>
      </w:r>
      <w:r>
        <w:t xml:space="preserve"> initiated by the International Monetary Fund in 1982, </w:t>
      </w:r>
      <w:r w:rsidRPr="001C0B43">
        <w:rPr>
          <w:rStyle w:val="TitleChar"/>
        </w:rPr>
        <w:t>and</w:t>
      </w:r>
      <w:r>
        <w:t xml:space="preserve"> the signing of the </w:t>
      </w:r>
      <w:r w:rsidRPr="001C0B43">
        <w:rPr>
          <w:rStyle w:val="TitleChar"/>
        </w:rPr>
        <w:t>North America Free Trade Agreement</w:t>
      </w:r>
      <w:r>
        <w:t xml:space="preserve"> in 1994.</w:t>
      </w:r>
      <w:r w:rsidRPr="00CA72E3">
        <w:rPr>
          <w:sz w:val="12"/>
        </w:rPr>
        <w:t xml:space="preserve">¶ </w:t>
      </w:r>
      <w:r w:rsidRPr="001C0B43">
        <w:rPr>
          <w:rStyle w:val="TitleChar"/>
        </w:rPr>
        <w:t>The US-Mexico relationship has bee</w:t>
      </w:r>
      <w:r w:rsidRPr="00445CF6">
        <w:rPr>
          <w:rStyle w:val="TitleChar"/>
        </w:rPr>
        <w:t xml:space="preserve">n the proving ground for the practical realities of the Washington consensus: </w:t>
      </w:r>
      <w:r>
        <w:t xml:space="preserve">production-for-export replacing production for internal consumption, the use of debt as a lever to force structural adjustment programs, loose investment rules that allow hot money to cross borders in seconds, and a </w:t>
      </w:r>
      <w:r w:rsidRPr="00445CF6">
        <w:rPr>
          <w:rStyle w:val="TitleChar"/>
        </w:rPr>
        <w:t>trade agreement (read NAFTA) that is the model for a new legal framework that expands the rights of corporations at the expense of civil society.</w:t>
      </w:r>
      <w:r w:rsidRPr="00CA72E3">
        <w:rPr>
          <w:sz w:val="12"/>
        </w:rPr>
        <w:t xml:space="preserve">¶ </w:t>
      </w:r>
      <w:r w:rsidRPr="00445CF6">
        <w:rPr>
          <w:rStyle w:val="TitleChar"/>
        </w:rPr>
        <w:t>Experiments that "work," from the perspective of transnational capital</w:t>
      </w:r>
      <w:r>
        <w:t xml:space="preserve"> (and all of the above-mentioned experiments "worked") are exported to other countries. </w:t>
      </w:r>
      <w:r w:rsidRPr="002C4559">
        <w:rPr>
          <w:rStyle w:val="TitleChar"/>
        </w:rPr>
        <w:t>This implies a complete restructuring of the economies, politics and cultures around the world, to make them consistent with the neoliberal vision</w:t>
      </w:r>
      <w:r>
        <w:t xml:space="preserve">. Nearly everything is on the table for reform: economic policy, public subsidies, social programs, industrial policy, government procurement, intellectual property rights, patents, banking and financial services, agricultural policy, foreign direct investment, energy policy, labor regulations, environmental protection, public education and health care - and the list goes on. </w:t>
      </w:r>
      <w:r w:rsidRPr="002C4559">
        <w:rPr>
          <w:rStyle w:val="TitleChar"/>
        </w:rPr>
        <w:t xml:space="preserve">Twenty-first century neoliberalism is a project for world domination, and the US and Mexico </w:t>
      </w:r>
      <w:proofErr w:type="gramStart"/>
      <w:r w:rsidRPr="002C4559">
        <w:rPr>
          <w:rStyle w:val="TitleChar"/>
        </w:rPr>
        <w:t>are</w:t>
      </w:r>
      <w:proofErr w:type="gramEnd"/>
      <w:r w:rsidRPr="002C4559">
        <w:rPr>
          <w:rStyle w:val="TitleChar"/>
        </w:rPr>
        <w:t xml:space="preserve"> at the center of the vortex.</w:t>
      </w:r>
    </w:p>
    <w:p w:rsidR="00E6609A" w:rsidRDefault="00E6609A" w:rsidP="00E6609A">
      <w:pPr>
        <w:rPr>
          <w:rStyle w:val="TitleChar"/>
        </w:rPr>
      </w:pPr>
    </w:p>
    <w:p w:rsidR="00E6609A" w:rsidRPr="006F1625" w:rsidRDefault="00E6609A" w:rsidP="00E6609A">
      <w:pPr>
        <w:pStyle w:val="Heading4"/>
      </w:pPr>
      <w:r w:rsidRPr="006F1625">
        <w:t>N</w:t>
      </w:r>
      <w:r>
        <w:t>AFTA and all other trade agreements between the US and Mexico will be used to promote neoliberal globalism at the expense of the working class</w:t>
      </w:r>
    </w:p>
    <w:p w:rsidR="00E6609A" w:rsidRPr="00FC7C6B" w:rsidRDefault="00E6609A" w:rsidP="00E6609A">
      <w:pPr>
        <w:rPr>
          <w:rStyle w:val="TitleChar"/>
          <w:b w:val="0"/>
        </w:rPr>
      </w:pPr>
      <w:r w:rsidRPr="002C4559">
        <w:rPr>
          <w:rStyle w:val="StyleStyleBold12pt"/>
        </w:rPr>
        <w:t>Mexican Solidarity Network 2011</w:t>
      </w:r>
      <w:r>
        <w:t xml:space="preserve"> (Mexican Solidarity Network/Red de Solidaridad con Mexico. 22 December 2011. “Neoliberalism: Mexico- a Neoliberal Experiment” </w:t>
      </w:r>
      <w:r w:rsidRPr="002C4559">
        <w:t>http://www.mexicosolidarity.org/programs/alternativeeconomy/neoliberalism</w:t>
      </w:r>
      <w:r>
        <w:t xml:space="preserve"> NMS)</w:t>
      </w:r>
    </w:p>
    <w:p w:rsidR="00E6609A" w:rsidRDefault="00E6609A" w:rsidP="00E6609A">
      <w:pPr>
        <w:rPr>
          <w:rStyle w:val="TitleChar"/>
        </w:rPr>
      </w:pPr>
      <w:r w:rsidRPr="00FC7C6B">
        <w:rPr>
          <w:rStyle w:val="TitleChar"/>
        </w:rPr>
        <w:t>After a decade of NAFTA, the results are obvious - corporations have benefited handsomely while the working class on both sides of the border suffer</w:t>
      </w:r>
      <w:r w:rsidRPr="00FC7C6B">
        <w:t xml:space="preserve">s declining living standards. </w:t>
      </w:r>
      <w:r w:rsidRPr="00FC7C6B">
        <w:rPr>
          <w:rStyle w:val="TitleChar"/>
        </w:rPr>
        <w:t>NAFTA has been nothing short of a disaster, yet it is proudly trumpeted by the ruling class as the blueprint for the Free Trade Area of the Americas,</w:t>
      </w:r>
      <w:r w:rsidRPr="00FC7C6B">
        <w:t xml:space="preserve"> a proposed (and ultimately failed) trade agreement that would have included every nation in the hemisphere except Cuba.</w:t>
      </w:r>
      <w:r w:rsidRPr="00FC7C6B">
        <w:rPr>
          <w:sz w:val="12"/>
        </w:rPr>
        <w:t xml:space="preserve">¶ </w:t>
      </w:r>
      <w:r w:rsidRPr="00FC7C6B">
        <w:rPr>
          <w:rStyle w:val="TitleChar"/>
        </w:rPr>
        <w:t>Neoliberal proponents promised that NAFTA would increase trade between the United States and Mexico and would increase foreign investment in Mexico, and this has generally been the case, though with significant deviations dependent largely on business cycles</w:t>
      </w:r>
      <w:r w:rsidRPr="00FC7C6B">
        <w:t xml:space="preserve">. Net US investment was a negative US$41 billion in 1995 (largely a result of capital flight due to the peso crisis) but the roller coaster turned positive in 1997 and topped out in 2000 at a whopping US$162 billion (much of this due to the purchase of Banamex by Citigroup), only to fall into negative territory again in 2002. Exports to the US increased from US$49.4 billion in 1994 to US$161 billion in 2002. Employment in the maquiladora sector increased from 546,433 in 1994 to 1,291,232 in 2000 (though this number has decreased to near one million since the 2001 recession). But numbers don't tell the whole story. Increasing exports can be good, bad or neutral, depending on the impact on </w:t>
      </w:r>
      <w:r w:rsidRPr="00FC7C6B">
        <w:lastRenderedPageBreak/>
        <w:t>living standards in both countries. Net foreign investment can be good, but it can also increase dollar-denominated debt, forcing nations into a perpetual debt treadmill, and short-term "hot money" investments often do more harm than good. Increases in maquiladora employment must be evaluated by the quality of jobs and the impact on the rest of the economy</w:t>
      </w:r>
      <w:r w:rsidRPr="009055EC">
        <w:rPr>
          <w:rStyle w:val="TitleChar"/>
        </w:rPr>
        <w:t xml:space="preserve">. A closer look reveals substantial negatives on both sides of the border.¶ </w:t>
      </w:r>
    </w:p>
    <w:p w:rsidR="00E6609A" w:rsidRPr="009C1DA3" w:rsidRDefault="00E6609A" w:rsidP="00E6609A">
      <w:pPr>
        <w:pStyle w:val="Heading4"/>
      </w:pPr>
      <w:r w:rsidRPr="009C1DA3">
        <w:t>N</w:t>
      </w:r>
      <w:r>
        <w:t>AFTA and US-Mexico economic engagement will be used by capitalist’s from both sides to enslave the working class in large corporations and encourages an oppressive capitalist system to become further entrenched</w:t>
      </w:r>
    </w:p>
    <w:p w:rsidR="00E6609A" w:rsidRPr="009C1DA3" w:rsidRDefault="00E6609A" w:rsidP="00E6609A">
      <w:r w:rsidRPr="009C1DA3">
        <w:rPr>
          <w:rStyle w:val="StyleStyleBold12pt"/>
        </w:rPr>
        <w:t>Ransom</w:t>
      </w:r>
      <w:r>
        <w:t xml:space="preserve">, Writer at People’s Tribune </w:t>
      </w:r>
      <w:r w:rsidRPr="009C1DA3">
        <w:rPr>
          <w:rStyle w:val="StyleStyleBold12pt"/>
        </w:rPr>
        <w:t>2013</w:t>
      </w:r>
      <w:r>
        <w:t xml:space="preserve"> (Dave. June 2013. People’s Tribune “</w:t>
      </w:r>
      <w:r w:rsidRPr="009C1DA3">
        <w:t>The Great Migration Together: the capitalist oligarchs of Mexico and the United States are driving millions off the land</w:t>
      </w:r>
      <w:r>
        <w:t xml:space="preserve">” </w:t>
      </w:r>
      <w:r w:rsidRPr="009C1DA3">
        <w:t>http://peoplestribune.org/pt-news/2013/06/great-migration-together-capitalist-oligarchs-mexico-united-states-driving-millions-land/</w:t>
      </w:r>
      <w:r>
        <w:t xml:space="preserve"> NMS)</w:t>
      </w:r>
    </w:p>
    <w:p w:rsidR="00E6609A" w:rsidRDefault="00E6609A" w:rsidP="00E6609A">
      <w:proofErr w:type="gramStart"/>
      <w:r>
        <w:t>)But</w:t>
      </w:r>
      <w:proofErr w:type="gramEnd"/>
      <w:r>
        <w:t xml:space="preserve"> </w:t>
      </w:r>
      <w:r w:rsidRPr="009C1DA3">
        <w:rPr>
          <w:rStyle w:val="TitleChar"/>
        </w:rPr>
        <w:t>the capitalist oligarchs of Mexico and the United States are now systematically undermining the milpas</w:t>
      </w:r>
      <w:r>
        <w:t>—</w:t>
      </w:r>
      <w:r w:rsidRPr="009C1DA3">
        <w:rPr>
          <w:rStyle w:val="TitleChar"/>
        </w:rPr>
        <w:t>replacing them with large-scale, soil-depleting, irrigated farms—and forcing the small farmers off the land</w:t>
      </w:r>
      <w:r>
        <w:t>.</w:t>
      </w:r>
      <w:r w:rsidRPr="009C1DA3">
        <w:rPr>
          <w:sz w:val="12"/>
        </w:rPr>
        <w:t xml:space="preserve">¶ </w:t>
      </w:r>
      <w:r>
        <w:t>A century ago, when the government of Porfirio Diaz concentrated the land into fewer and fewer hands, the forebears of these farmers rose in rebellion against the hacendados—the owners of the great agricultural estates. Led by Emiliano Zapata in the revolution of 1910-1920, they fought for a redistribution of the land.</w:t>
      </w:r>
      <w:r w:rsidRPr="009C1DA3">
        <w:rPr>
          <w:sz w:val="12"/>
        </w:rPr>
        <w:t xml:space="preserve">¶ </w:t>
      </w:r>
      <w:proofErr w:type="gramStart"/>
      <w:r>
        <w:t>The</w:t>
      </w:r>
      <w:proofErr w:type="gramEnd"/>
      <w:r>
        <w:t xml:space="preserve"> corn grown by those small farmers created the surplus on which Mexican industry was built. But with the step-by-step dismantling of the Cardenas reforms, Mexican finance, industry, and agriculture </w:t>
      </w:r>
      <w:proofErr w:type="gramStart"/>
      <w:r>
        <w:t>is</w:t>
      </w:r>
      <w:proofErr w:type="gramEnd"/>
      <w:r>
        <w:t xml:space="preserve"> being concentrated in fewer and fewer hands again. </w:t>
      </w:r>
      <w:r w:rsidRPr="009C1DA3">
        <w:rPr>
          <w:rStyle w:val="TitleChar"/>
        </w:rPr>
        <w:t>And Mexico has been thrown open to the capitalists of the world, especially the United States</w:t>
      </w:r>
      <w:r>
        <w:t>.</w:t>
      </w:r>
      <w:r w:rsidRPr="009C1DA3">
        <w:rPr>
          <w:sz w:val="12"/>
        </w:rPr>
        <w:t xml:space="preserve">¶ </w:t>
      </w:r>
      <w:r w:rsidRPr="009C1DA3">
        <w:rPr>
          <w:rStyle w:val="TitleChar"/>
        </w:rPr>
        <w:t>At the end of the 20th century, Mexico’s economy became increasingly entwined in the integrated world economy, and Mexico’s small farmers faced the Mexican and North American oligarchies united against them.¶ In the 1993 North American Free Trade Agreement (NAFTA), Mexican capitalists</w:t>
      </w:r>
      <w:r>
        <w:t xml:space="preserve">, operating through the government of Carlos Salinas, </w:t>
      </w:r>
      <w:r w:rsidRPr="009C1DA3">
        <w:rPr>
          <w:rStyle w:val="TitleChar"/>
        </w:rPr>
        <w:t>simply abandoned the small farmers</w:t>
      </w:r>
      <w:r>
        <w:t>. They dropped the tariffs against imports of cheap U.S. corn, knowing full well that doing so would destroy traditional agriculture.</w:t>
      </w:r>
      <w:r w:rsidRPr="009C1DA3">
        <w:rPr>
          <w:sz w:val="12"/>
        </w:rPr>
        <w:t xml:space="preserve">¶ </w:t>
      </w:r>
      <w:r w:rsidRPr="009C1DA3">
        <w:rPr>
          <w:rStyle w:val="TitleChar"/>
        </w:rPr>
        <w:t>NAFTA has been primarily the project of the capitalists of the U.S. They, too, knew that opening Mexico to U.S. corn would destroy small Mexican farmers</w:t>
      </w:r>
      <w:r>
        <w:t>.</w:t>
      </w:r>
      <w:r w:rsidRPr="009C1DA3">
        <w:rPr>
          <w:sz w:val="12"/>
        </w:rPr>
        <w:t xml:space="preserve">¶ </w:t>
      </w:r>
      <w:proofErr w:type="gramStart"/>
      <w:r>
        <w:t>Operating</w:t>
      </w:r>
      <w:proofErr w:type="gramEnd"/>
      <w:r>
        <w:t xml:space="preserve"> through presidents George G. H. Bush and Bill Clinton, they were successful in winning NAFTA. And within a few years, U.S. agribusiness—dominated by giant corporations like Cargill—was exporting four times as much corn into Mexico as before.</w:t>
      </w:r>
      <w:r w:rsidRPr="009C1DA3">
        <w:rPr>
          <w:sz w:val="12"/>
        </w:rPr>
        <w:t xml:space="preserve">¶ </w:t>
      </w:r>
      <w:r>
        <w:t>The U.S. government was actually subsidizing large-scale corn production in the United States and dumping it on the Mexican market at less than it cost to produce.</w:t>
      </w:r>
      <w:r w:rsidRPr="009C1DA3">
        <w:rPr>
          <w:sz w:val="12"/>
        </w:rPr>
        <w:t xml:space="preserve">¶ </w:t>
      </w:r>
      <w:r>
        <w:t xml:space="preserve">Mexican small farmers could not compete with this. More than two million people were pushed out of agricultural work and another five million could no longer live on farm income. Millions streamed north. </w:t>
      </w:r>
      <w:proofErr w:type="gramStart"/>
      <w:r w:rsidRPr="009C1DA3">
        <w:rPr>
          <w:rStyle w:val="TitleChar"/>
        </w:rPr>
        <w:t>Whole villages hollowed out, dispossessed of their traditional livelihood, and, in effect, of their culture and their land.¶ The Mexican oligarchy, too, was</w:t>
      </w:r>
      <w:proofErr w:type="gramEnd"/>
      <w:r w:rsidRPr="009C1DA3">
        <w:rPr>
          <w:rStyle w:val="TitleChar"/>
        </w:rPr>
        <w:t xml:space="preserve"> substantially subsidizing its agribusinesses, which erupted into the world marke</w:t>
      </w:r>
      <w:r>
        <w:t>t. Since NAFTA began, Mexican companies like Grupo Bimbo and Maseca have become dominant players in the global food industry.</w:t>
      </w:r>
      <w:r w:rsidRPr="009C1DA3">
        <w:rPr>
          <w:sz w:val="12"/>
        </w:rPr>
        <w:t xml:space="preserve">¶ </w:t>
      </w:r>
      <w:proofErr w:type="gramStart"/>
      <w:r>
        <w:t>But</w:t>
      </w:r>
      <w:proofErr w:type="gramEnd"/>
      <w:r>
        <w:t xml:space="preserve"> none of this helped the economic refugees fleeing north. Does the story end here? Only if the global oligarchy continues to have its way</w:t>
      </w:r>
    </w:p>
    <w:p w:rsidR="00E6609A" w:rsidRPr="00392832" w:rsidRDefault="00E6609A" w:rsidP="00E6609A"/>
    <w:p w:rsidR="001E3056" w:rsidRDefault="001E3056" w:rsidP="001E3056">
      <w:pPr>
        <w:pStyle w:val="Heading2"/>
      </w:pPr>
      <w:r>
        <w:lastRenderedPageBreak/>
        <w:t>Link — Morality</w:t>
      </w:r>
    </w:p>
    <w:p w:rsidR="001E3056" w:rsidRPr="00A36C9F" w:rsidRDefault="001E3056" w:rsidP="001E3056">
      <w:pPr>
        <w:pStyle w:val="Heading4"/>
      </w:pPr>
      <w:r>
        <w:t>Moral claims legitimates the current social order, even if they’re seemingly class-neutral--the bourgeoisie get to decide what counts as right and wrong.</w:t>
      </w:r>
    </w:p>
    <w:p w:rsidR="001E3056" w:rsidRPr="00D005F7" w:rsidRDefault="001E3056" w:rsidP="001E3056">
      <w:pPr>
        <w:rPr>
          <w:rStyle w:val="StyleStyleBold12pt"/>
        </w:rPr>
      </w:pPr>
      <w:r w:rsidRPr="00D005F7">
        <w:rPr>
          <w:rStyle w:val="StyleStyleBold12pt"/>
        </w:rPr>
        <w:t>The Red Phoenix 11,</w:t>
      </w:r>
    </w:p>
    <w:p w:rsidR="001E3056" w:rsidRDefault="001E3056" w:rsidP="001E3056">
      <w:r>
        <w:rPr>
          <w:u w:val="single"/>
        </w:rPr>
        <w:t>The Red Phoenix: Newspaper of the American Party of Labor</w:t>
      </w:r>
      <w:r w:rsidRPr="00F1132E">
        <w:t xml:space="preserve"> </w:t>
      </w:r>
      <w:r>
        <w:t xml:space="preserve">12/25/11, “On Communist Morality,” </w:t>
      </w:r>
      <w:hyperlink r:id="rId46" w:history="1">
        <w:r w:rsidRPr="00907FB2">
          <w:rPr>
            <w:rStyle w:val="Hyperlink"/>
          </w:rPr>
          <w:t>http://theredphoenixapl.org/2011/12/25/on-communist-morality/</w:t>
        </w:r>
      </w:hyperlink>
      <w:r>
        <w:t xml:space="preserve"> [Accessed 7/4/13], JB)</w:t>
      </w:r>
    </w:p>
    <w:p w:rsidR="001E3056" w:rsidRPr="00F1132E" w:rsidRDefault="001E3056" w:rsidP="001E3056">
      <w:pPr>
        <w:rPr>
          <w:u w:val="single"/>
        </w:rPr>
      </w:pPr>
    </w:p>
    <w:p w:rsidR="001E3056" w:rsidRPr="00F1132E" w:rsidRDefault="001E3056" w:rsidP="001E3056">
      <w:pPr>
        <w:rPr>
          <w:rStyle w:val="TitleChar"/>
        </w:rPr>
      </w:pPr>
      <w:r>
        <w:t>Bourgeois Morality’s Moral Imperative It is this defense of the position and power of the bourgeoisie that stands as the central axiom of bourgeois morality</w:t>
      </w:r>
      <w:r w:rsidRPr="00F1132E">
        <w:rPr>
          <w:rStyle w:val="TitleChar"/>
        </w:rPr>
        <w:t>. It is the definitive moral imperative of the bourgeoisie to preserve the property relations that define capitalism and their elevated position within it. Their morality stands as a justification for their existence and as a means of expressing their “legitimacy.”</w:t>
      </w:r>
      <w:r>
        <w:rPr>
          <w:bCs/>
          <w:u w:val="single"/>
        </w:rPr>
        <w:t xml:space="preserve"> </w:t>
      </w:r>
      <w:r>
        <w:t xml:space="preserve">The bourgeoisie exists as a parasitic class who exploit the labor of workers who are forced to work the means of production that the bourgeoisie owns for fear of destitution and starvation. The bourgeoisie accrue wealth and power from this relationship in the form of the surplus value generated by the workers and their monopoly over the productive property that is required to sustain life. As such, in order to justify and defend their existence, they rabidly defend the private ownership of the means of production as being a sacred right. In order to do this effectively, </w:t>
      </w:r>
      <w:r w:rsidRPr="00F1132E">
        <w:rPr>
          <w:rStyle w:val="TitleChar"/>
        </w:rPr>
        <w:t>they</w:t>
      </w:r>
      <w:r>
        <w:t xml:space="preserve"> must </w:t>
      </w:r>
      <w:r w:rsidRPr="00F1132E">
        <w:rPr>
          <w:rStyle w:val="TitleChar"/>
        </w:rPr>
        <w:t>do two things</w:t>
      </w:r>
      <w:r>
        <w:t xml:space="preserve">: to </w:t>
      </w:r>
      <w:r w:rsidRPr="00F1132E">
        <w:rPr>
          <w:rStyle w:val="TitleChar"/>
        </w:rPr>
        <w:t>obscure what it is precisely they are defending</w:t>
      </w:r>
      <w:r>
        <w:t xml:space="preserve"> </w:t>
      </w:r>
      <w:r w:rsidRPr="00F1132E">
        <w:rPr>
          <w:rStyle w:val="TitleChar"/>
        </w:rPr>
        <w:t>and</w:t>
      </w:r>
      <w:r>
        <w:t xml:space="preserve"> to make </w:t>
      </w:r>
      <w:r w:rsidRPr="00F1132E">
        <w:rPr>
          <w:rStyle w:val="TitleChar"/>
        </w:rPr>
        <w:t>the defense of this something</w:t>
      </w:r>
      <w:r>
        <w:t xml:space="preserve"> that is </w:t>
      </w:r>
      <w:r w:rsidRPr="00F1132E">
        <w:rPr>
          <w:rStyle w:val="TitleChar"/>
        </w:rPr>
        <w:t>defined by a power that is absolute.</w:t>
      </w:r>
      <w:r>
        <w:rPr>
          <w:bCs/>
          <w:u w:val="single"/>
        </w:rPr>
        <w:t xml:space="preserve"> </w:t>
      </w:r>
      <w:r>
        <w:t xml:space="preserve">We see the first in the characterization of the challenge on private property waged by those who would challenge this. The anti-communist interprets the attack on the private property of the bourgeoisie as an attack on all property, whether it be a factory or coal mine, or on an individual home, a television, a car or the shirt off of someone’s back. There is no distinction made in the anti-communist’s straw man characterization of communism between personal property and industry, the means of production or the means of personal subsistence. To acknowledge such a distinction would be counter-productive. Rather, all property must be equally under attack, and this attack must be condemned no matter who it attacks and for what reason. The second means of defense exist to obscure the class origin of the defense of private property. Rather than an individual member of the bourgeoisie arguing why he thinks that his private property, and his alone, must be defended, instead we have a sacred “right” applied to all such property, even if it is chiefly enforced to protect a certain kind of property. When it comes to the bourgeoisie, they are are “endowed by their Creator with certain unalienable Rights.” They may argue that the worker is, as well, so endowed with these rights, yet at the end of the day the worker can barely defend the existence of food on his plate, let alone some “right” he has no power to defend within the confines of the capitalist system. This is the material basis of bourgeois morality. </w:t>
      </w:r>
      <w:r w:rsidRPr="00A36C9F">
        <w:rPr>
          <w:rStyle w:val="TitleChar"/>
        </w:rPr>
        <w:t>Bourgeois</w:t>
      </w:r>
      <w:r w:rsidRPr="00F1132E">
        <w:rPr>
          <w:rStyle w:val="TitleChar"/>
        </w:rPr>
        <w:t xml:space="preserve"> moral statements may vary, may contradict, may exaggerate philosophical differences between groups and may make proclamations of moral right and wrong that are seemingly class-neutral. </w:t>
      </w:r>
      <w:r>
        <w:t xml:space="preserve">However, </w:t>
      </w:r>
      <w:r w:rsidRPr="00F1132E">
        <w:rPr>
          <w:rStyle w:val="TitleChar"/>
        </w:rPr>
        <w:t>when it comes to the role power plays in deciding what is considered moral and how it is enforced, we see bourgeois morality for what it is: an ideological framework wherein the bourgeoisie may advance perceptions of morality which specifically defend their class position and power</w:t>
      </w:r>
      <w:r>
        <w:t xml:space="preserve">. Trimmed of its superfluous moral proclamations, </w:t>
      </w:r>
      <w:r w:rsidRPr="00F1132E">
        <w:rPr>
          <w:rStyle w:val="TitleChar"/>
        </w:rPr>
        <w:t xml:space="preserve">bourgeois morality reveals itself as a convoluted way of saying “might </w:t>
      </w:r>
      <w:proofErr w:type="gramStart"/>
      <w:r w:rsidRPr="00F1132E">
        <w:rPr>
          <w:rStyle w:val="TitleChar"/>
        </w:rPr>
        <w:t>makes</w:t>
      </w:r>
      <w:proofErr w:type="gramEnd"/>
      <w:r w:rsidRPr="00F1132E">
        <w:rPr>
          <w:rStyle w:val="TitleChar"/>
        </w:rPr>
        <w:t xml:space="preserve"> right,” at least when it is their might that is the force for power in society</w:t>
      </w:r>
      <w:r>
        <w:t xml:space="preserve">. </w:t>
      </w:r>
      <w:r w:rsidRPr="00F1132E">
        <w:rPr>
          <w:rStyle w:val="TitleChar"/>
        </w:rPr>
        <w:t>After all, in capitalism, the bourgeoisie have the power and therefor have the means and the ability to decide what counts as right and wrong.</w:t>
      </w:r>
    </w:p>
    <w:p w:rsidR="001E3056" w:rsidRPr="00F1132E" w:rsidRDefault="001E3056" w:rsidP="001E3056">
      <w:pPr>
        <w:rPr>
          <w:rStyle w:val="TitleChar"/>
        </w:rPr>
      </w:pPr>
    </w:p>
    <w:p w:rsidR="001E3056" w:rsidRDefault="001E3056" w:rsidP="001E3056"/>
    <w:p w:rsidR="001E3056" w:rsidRDefault="001E3056" w:rsidP="001E3056">
      <w:pPr>
        <w:pStyle w:val="Heading4"/>
      </w:pPr>
      <w:r>
        <w:lastRenderedPageBreak/>
        <w:t xml:space="preserve">Appeal to morality will ultimately always help the Capitalist system --the only morality that can have a foundational grounding in a capitalist society is a bourgeoisie morality. </w:t>
      </w:r>
    </w:p>
    <w:p w:rsidR="001E3056" w:rsidRPr="008B4FA6" w:rsidRDefault="001E3056" w:rsidP="001E3056">
      <w:pPr>
        <w:rPr>
          <w:rStyle w:val="StyleStyleBold12pt"/>
        </w:rPr>
      </w:pPr>
      <w:r w:rsidRPr="008B4FA6">
        <w:rPr>
          <w:rStyle w:val="StyleStyleBold12pt"/>
        </w:rPr>
        <w:t>Wood</w:t>
      </w:r>
      <w:r>
        <w:rPr>
          <w:rStyle w:val="StyleStyleBold12pt"/>
        </w:rPr>
        <w:t>, PhD, Ruth Norman Halls professor of philosophy at Indiana University,</w:t>
      </w:r>
      <w:r w:rsidRPr="008B4FA6">
        <w:rPr>
          <w:rStyle w:val="StyleStyleBold12pt"/>
        </w:rPr>
        <w:t xml:space="preserve"> 04</w:t>
      </w:r>
    </w:p>
    <w:p w:rsidR="001E3056" w:rsidRDefault="001E3056" w:rsidP="001E3056">
      <w:r>
        <w:t xml:space="preserve">(Allen W, General editor of Cambridge Edition of Kant's Writings in English Translation, Ward W. and Priscilla B. Woods Professor emeritus at Stanford University, 2004, </w:t>
      </w:r>
      <w:r>
        <w:rPr>
          <w:u w:val="single"/>
        </w:rPr>
        <w:t xml:space="preserve">Karl Marx: Second Edition. </w:t>
      </w:r>
      <w:r>
        <w:t xml:space="preserve"> Routledge, p. 141-2. </w:t>
      </w:r>
      <w:proofErr w:type="gramStart"/>
      <w:r>
        <w:t>Google Books.)</w:t>
      </w:r>
      <w:proofErr w:type="gramEnd"/>
    </w:p>
    <w:p w:rsidR="001E3056" w:rsidRDefault="001E3056" w:rsidP="001E3056"/>
    <w:p w:rsidR="001E3056" w:rsidRDefault="001E3056" w:rsidP="001E3056">
      <w:r w:rsidRPr="008B4FA6">
        <w:rPr>
          <w:rStyle w:val="TitleChar"/>
        </w:rPr>
        <w:t>Engels</w:t>
      </w:r>
      <w:r>
        <w:t xml:space="preserve"> docs of course speak of the 'proletarian morality of the future' and its competition with the 'Christian feudal' and 'modern bourgeois' moralities. He interprets </w:t>
      </w:r>
      <w:r w:rsidRPr="008B4FA6">
        <w:rPr>
          <w:rStyle w:val="TitleChar"/>
        </w:rPr>
        <w:t>competing moral codes as class ideologies</w:t>
      </w:r>
      <w:r>
        <w:t xml:space="preserve">, 'either justifying the domination and the interests of the ruling class or else, as soon as the oppressed class becomes strong enough, representing the indignation against this dominion and the future interests of the oppressed'. He even says that there has been 'progress in morality largely and on the whole, as in all other branches ol human knowledge'.32 These remarks might lead us to expect that Marx and Engels would envision 'proletarian' standards of justice whose imposition on capitalist society would give expression to the proletarians' indignation against their condition and serve to promote their class interests. </w:t>
      </w:r>
      <w:r w:rsidRPr="008B4FA6">
        <w:rPr>
          <w:rStyle w:val="TitleChar"/>
        </w:rPr>
        <w:t>Engels</w:t>
      </w:r>
      <w:r>
        <w:t xml:space="preserve">, however, </w:t>
      </w:r>
      <w:r w:rsidRPr="008B4FA6">
        <w:rPr>
          <w:rStyle w:val="TitleChar"/>
        </w:rPr>
        <w:t>explicitly denies that the 'prole- tarian morality of the future' is 'true' as contrasted with its feudal and bourgeois predecessors.</w:t>
      </w:r>
      <w:r>
        <w:t xml:space="preserve"> And neither Marx nor Engels ever employs the standards of 'future' or 'proletarian' morality to condemn the present social order. </w:t>
      </w:r>
      <w:proofErr w:type="gramStart"/>
      <w:r>
        <w:t>But why not?</w:t>
      </w:r>
      <w:proofErr w:type="gramEnd"/>
      <w:r>
        <w:t xml:space="preserve"> The reason, I believe, is this: </w:t>
      </w:r>
      <w:r w:rsidRPr="008B4FA6">
        <w:rPr>
          <w:rStyle w:val="TitleChar"/>
        </w:rPr>
        <w:t>The fact that capitalism is just</w:t>
      </w:r>
      <w:r>
        <w:t xml:space="preserve"> (by the standards appropriate to capitalist production) </w:t>
      </w:r>
      <w:r w:rsidRPr="008B4FA6">
        <w:rPr>
          <w:rStyle w:val="TitleChar"/>
        </w:rPr>
        <w:t>provides no real defense of capitalist society</w:t>
      </w:r>
      <w:r>
        <w:t xml:space="preserve">. Likewise, </w:t>
      </w:r>
      <w:r w:rsidRPr="008B4FA6">
        <w:rPr>
          <w:rStyle w:val="TitleChar"/>
        </w:rPr>
        <w:t>the fact that it could be condemned as unjust by applying some foreign standard constitutes no valid criticism of capitalist relations</w:t>
      </w:r>
      <w:r>
        <w:t xml:space="preserve">. The rational content of prole- tarian moral ideologies consists in the real proletarian </w:t>
      </w:r>
      <w:proofErr w:type="gramStart"/>
      <w:r>
        <w:t>interests</w:t>
      </w:r>
      <w:proofErr w:type="gramEnd"/>
      <w:r>
        <w:t xml:space="preserve"> repre- sented by these ideologies, and the nonmoral goods which will come about as a result of the victory of these interests in the historical struggle. Marx prefers to criticize capitalism directly in terms of this rational content, and sees no point in presenting his criticisms in the mystified form they would assume in a moral ideology. Marx does not hold that an idea is correct just in case it is a proletar- </w:t>
      </w:r>
      <w:proofErr w:type="gramStart"/>
      <w:r>
        <w:t>ian</w:t>
      </w:r>
      <w:proofErr w:type="gramEnd"/>
      <w:r>
        <w:t xml:space="preserve"> idea. </w:t>
      </w:r>
      <w:r w:rsidRPr="008B4FA6">
        <w:rPr>
          <w:rStyle w:val="TitleChar"/>
        </w:rPr>
        <w:t>If Marx had condemned capitalism by measuring it against 'proletarian' standards of justice, then it would still be pertinent to inquire after the rational foundation of those standards, and the grounds for regarding them as applicable to capitalism</w:t>
      </w:r>
      <w:r>
        <w:t>. These questions are not settled for Marx merely by calling the standards '</w:t>
      </w:r>
      <w:proofErr w:type="gramStart"/>
      <w:r>
        <w:t>proletarian',</w:t>
      </w:r>
      <w:proofErr w:type="gramEnd"/>
      <w:r>
        <w:t xml:space="preserve"> or even by showing that their dissemination or satisfac- tion serves proletarian interests. For Marx</w:t>
      </w:r>
      <w:r w:rsidRPr="008B4FA6">
        <w:rPr>
          <w:rStyle w:val="TitleChar"/>
        </w:rPr>
        <w:t>, standards of justice based on correspondence to the prevailing mode of production can be given some sort of rational foundation. Alternative 'proletarian' standards could not.</w:t>
      </w:r>
      <w:r>
        <w:t xml:space="preserve"> The most that could be said for them is that people whose heads are stuffed with such ideological fluff would be easier converts to the proletarian cause. But one of the chief aims of that cause, as Marx pictures it, is to enable people to disenthrall themselves of ideo- logical illusions, to cast off the need for them. </w:t>
      </w:r>
      <w:r w:rsidRPr="008B4FA6">
        <w:rPr>
          <w:rStyle w:val="TitleChar"/>
        </w:rPr>
        <w:t>To create a 'proletarian morality* or 'proletarian concept of justice' by disseminating a set of ideas which working class agitators find politically advantageous would strike Marx as a shortsighted and self-defeating course for the movement</w:t>
      </w:r>
      <w:r>
        <w:t xml:space="preserve"> to adopt. </w:t>
      </w:r>
      <w:r w:rsidRPr="008B4FA6">
        <w:rPr>
          <w:rStyle w:val="TitleChar"/>
        </w:rPr>
        <w:t xml:space="preserve">It is far safer and more efficacious in the long run to rely simply on the genuine </w:t>
      </w:r>
      <w:r>
        <w:t xml:space="preserve">(i.e., nonmoral) </w:t>
      </w:r>
      <w:r w:rsidRPr="008B4FA6">
        <w:rPr>
          <w:rStyle w:val="TitleChar"/>
        </w:rPr>
        <w:t>reasons people have for wanting an obsolete and inhuman social system to be overthrown and replaced by a higher one</w:t>
      </w:r>
      <w:r>
        <w:t>.33</w:t>
      </w:r>
    </w:p>
    <w:p w:rsidR="001E3056" w:rsidRDefault="001E3056" w:rsidP="001E3056"/>
    <w:p w:rsidR="001E3056" w:rsidRDefault="001E3056" w:rsidP="001E3056">
      <w:pPr>
        <w:pStyle w:val="Heading4"/>
      </w:pPr>
      <w:r>
        <w:t>Class struggle must be the starting point- extraneous, idealistic principles cover up class interests by pretending to serve the greater good.</w:t>
      </w:r>
    </w:p>
    <w:p w:rsidR="001E3056" w:rsidRPr="00BD1230" w:rsidRDefault="001E3056" w:rsidP="001E3056">
      <w:pPr>
        <w:rPr>
          <w:rStyle w:val="StyleStyleBold12pt"/>
        </w:rPr>
      </w:pPr>
      <w:r w:rsidRPr="00BD1230">
        <w:rPr>
          <w:rStyle w:val="StyleStyleBold12pt"/>
        </w:rPr>
        <w:t>Motlhabi, PhD, 99</w:t>
      </w:r>
    </w:p>
    <w:p w:rsidR="001E3056" w:rsidRDefault="001E3056" w:rsidP="001E3056">
      <w:r>
        <w:lastRenderedPageBreak/>
        <w:t xml:space="preserve">(Mokgethi Buti George, Department of Systematic Theology and Theological Ethics, University of South Africa, 1999, Religion and Theology 6/2, “Marxism, Morality and Ideology: The Marxist Moral Paradox and the Struggle for Social Justice.”  p. 237-8. </w:t>
      </w:r>
      <w:proofErr w:type="gramStart"/>
      <w:r>
        <w:t>Ebscohost.</w:t>
      </w:r>
      <w:proofErr w:type="gramEnd"/>
    </w:p>
    <w:p w:rsidR="001E3056" w:rsidRDefault="001E3056" w:rsidP="001E3056"/>
    <w:p w:rsidR="001E3056" w:rsidRDefault="001E3056" w:rsidP="001E3056">
      <w:pPr>
        <w:rPr>
          <w:rStyle w:val="TitleChar"/>
        </w:rPr>
      </w:pPr>
      <w:r>
        <w:t xml:space="preserve">We- have also seen in what respect morality is said to be a form of ideology. It is mainly because </w:t>
      </w:r>
      <w:r w:rsidRPr="00996E0B">
        <w:rPr>
          <w:rStyle w:val="TitleChar"/>
        </w:rPr>
        <w:t>morality</w:t>
      </w:r>
      <w:r>
        <w:t xml:space="preserve"> is considered to be hugely not true to itself, it makes false claims about itself, and also </w:t>
      </w:r>
      <w:r w:rsidRPr="00996E0B">
        <w:rPr>
          <w:rStyle w:val="TitleChar"/>
        </w:rPr>
        <w:t>covers up some class interests which it promotes in the pretext that it is promoting common interests.</w:t>
      </w:r>
      <w:r>
        <w:t xml:space="preserve"> The assumption is that </w:t>
      </w:r>
      <w:r w:rsidRPr="00996E0B">
        <w:rPr>
          <w:rStyle w:val="TitleChar"/>
        </w:rPr>
        <w:t xml:space="preserve">morality does not have to </w:t>
      </w:r>
      <w:r>
        <w:rPr>
          <w:rStyle w:val="TitleChar"/>
        </w:rPr>
        <w:t>be ideological, but it</w:t>
      </w:r>
      <w:r w:rsidRPr="00996E0B">
        <w:rPr>
          <w:rStyle w:val="TitleChar"/>
        </w:rPr>
        <w:t xml:space="preserve"> cannot cease being so until </w:t>
      </w:r>
      <w:r>
        <w:rPr>
          <w:rStyle w:val="TitleChar"/>
        </w:rPr>
        <w:t>the</w:t>
      </w:r>
      <w:r w:rsidRPr="00996E0B">
        <w:rPr>
          <w:rStyle w:val="TitleChar"/>
        </w:rPr>
        <w:t xml:space="preserve"> communist ideal of a classless society has been attained</w:t>
      </w:r>
      <w:r>
        <w:t xml:space="preserve">. In other words, for morality to be true to itself, it must stop serving class interests and be- truly objective in its evaluation of die human predicament and human social needs. Further, it </w:t>
      </w:r>
      <w:r w:rsidRPr="00996E0B">
        <w:rPr>
          <w:rStyle w:val="TitleChar"/>
        </w:rPr>
        <w:t xml:space="preserve">must have as its </w:t>
      </w:r>
      <w:r w:rsidRPr="00996E0B">
        <w:rPr>
          <w:rStyle w:val="Emphasis"/>
        </w:rPr>
        <w:t>starting point</w:t>
      </w:r>
      <w:r w:rsidRPr="00996E0B">
        <w:rPr>
          <w:rStyle w:val="TitleChar"/>
        </w:rPr>
        <w:t xml:space="preserve"> the situational or materialist basis of this human predicament and stop trying to apply extraneous, idealistic principles in finding solutions to it.</w:t>
      </w:r>
    </w:p>
    <w:p w:rsidR="001E3056" w:rsidRPr="002A365F" w:rsidRDefault="001E3056" w:rsidP="001E3056">
      <w:pPr>
        <w:pStyle w:val="Heading2"/>
      </w:pPr>
      <w:r>
        <w:lastRenderedPageBreak/>
        <w:t>Link — Natural Resources</w:t>
      </w:r>
    </w:p>
    <w:p w:rsidR="001E3056" w:rsidRDefault="001E3056" w:rsidP="001E3056">
      <w:pPr>
        <w:pStyle w:val="Heading4"/>
      </w:pPr>
      <w:r>
        <w:t xml:space="preserve">Capitalism leads to economic degradation and the exploitation of natural resources </w:t>
      </w:r>
    </w:p>
    <w:p w:rsidR="001E3056" w:rsidRDefault="001E3056" w:rsidP="001E3056">
      <w:pPr>
        <w:rPr>
          <w:rStyle w:val="StyleStyleBold12pt"/>
        </w:rPr>
      </w:pPr>
      <w:r>
        <w:rPr>
          <w:rStyle w:val="StyleStyleBold12pt"/>
        </w:rPr>
        <w:t xml:space="preserve">MacLeod, Legal and Social Theorist at the University of Oxford, no date </w:t>
      </w:r>
    </w:p>
    <w:p w:rsidR="001E3056" w:rsidRDefault="001E3056" w:rsidP="001E3056">
      <w:pPr>
        <w:rPr>
          <w:rStyle w:val="StyleStyleBold12pt"/>
        </w:rPr>
      </w:pPr>
      <w:r>
        <w:rPr>
          <w:rStyle w:val="StyleStyleBold12pt"/>
        </w:rPr>
        <w:t xml:space="preserve">(Jason, JDM, “Marx, Capitalism, Globalization, and Climate Change: Revolutionary Ideas </w:t>
      </w:r>
      <w:proofErr w:type="gramStart"/>
      <w:r>
        <w:rPr>
          <w:rStyle w:val="StyleStyleBold12pt"/>
        </w:rPr>
        <w:t>For</w:t>
      </w:r>
      <w:proofErr w:type="gramEnd"/>
      <w:r>
        <w:rPr>
          <w:rStyle w:val="StyleStyleBold12pt"/>
        </w:rPr>
        <w:t xml:space="preserve"> Climate Mitigation”, Change</w:t>
      </w:r>
      <w:r w:rsidRPr="002A365F">
        <w:rPr>
          <w:rStyle w:val="StyleStyleBold12pt"/>
        </w:rPr>
        <w:t>http://www.jasond</w:t>
      </w:r>
      <w:r>
        <w:rPr>
          <w:rStyle w:val="StyleStyleBold12pt"/>
        </w:rPr>
        <w:t>macle</w:t>
      </w:r>
    </w:p>
    <w:p w:rsidR="001E3056" w:rsidRPr="002A365F" w:rsidRDefault="001E3056" w:rsidP="001E3056">
      <w:pPr>
        <w:rPr>
          <w:rStyle w:val="StyleStyleBold12pt"/>
        </w:rPr>
      </w:pPr>
      <w:proofErr w:type="gramStart"/>
      <w:r w:rsidRPr="002A365F">
        <w:rPr>
          <w:rStyle w:val="StyleStyleBold12pt"/>
        </w:rPr>
        <w:t>od.com/marx-capitalism-globalization-climate-change-revolutionary-ideas-climate-change-mitigation/</w:t>
      </w:r>
      <w:r>
        <w:rPr>
          <w:rStyle w:val="StyleStyleBold12pt"/>
        </w:rPr>
        <w:t>, 7/2/2013) GM.</w:t>
      </w:r>
      <w:proofErr w:type="gramEnd"/>
      <w:r>
        <w:rPr>
          <w:rStyle w:val="StyleStyleBold12pt"/>
        </w:rPr>
        <w:t xml:space="preserve"> </w:t>
      </w:r>
    </w:p>
    <w:p w:rsidR="001E3056" w:rsidRPr="001E07A9" w:rsidRDefault="001E3056" w:rsidP="001E3056">
      <w:pPr>
        <w:rPr>
          <w:b/>
          <w:u w:val="single"/>
        </w:rPr>
      </w:pPr>
      <w:r w:rsidRPr="00E9163F">
        <w:rPr>
          <w:rStyle w:val="TitleChar"/>
        </w:rPr>
        <w:t>The Industrial Revolution, the introduction of neoliberal economic ideology</w:t>
      </w:r>
      <w:r w:rsidRPr="002A365F">
        <w:t xml:space="preserve">, </w:t>
      </w:r>
      <w:r w:rsidRPr="00E9163F">
        <w:rPr>
          <w:rStyle w:val="TitleChar"/>
        </w:rPr>
        <w:t>and the capitalist notion of maximizing efficiency and production, have subjugated the environment to the limitless growth potential of capitalism. The arrival of free</w:t>
      </w:r>
      <w:r w:rsidRPr="002A365F">
        <w:t xml:space="preserve"> or near-free </w:t>
      </w:r>
      <w:r w:rsidRPr="00E9163F">
        <w:rPr>
          <w:rStyle w:val="TitleChar"/>
        </w:rPr>
        <w:t>market resources</w:t>
      </w:r>
      <w:r w:rsidRPr="002A365F">
        <w:t xml:space="preserve">, in tandem with globalization and cheap labor, </w:t>
      </w:r>
      <w:r w:rsidRPr="00E9163F">
        <w:rPr>
          <w:rStyle w:val="TitleChar"/>
        </w:rPr>
        <w:t xml:space="preserve">produced a cycle of exploitation, </w:t>
      </w:r>
      <w:r w:rsidRPr="008100EC">
        <w:t>thereby</w:t>
      </w:r>
      <w:r w:rsidRPr="00E9163F">
        <w:rPr>
          <w:rStyle w:val="TitleChar"/>
        </w:rPr>
        <w:t xml:space="preserve"> allowing industry to abandon the resource exploited sites to move on to other </w:t>
      </w:r>
      <w:r w:rsidRPr="0091736F">
        <w:t>more efficient and</w:t>
      </w:r>
      <w:r w:rsidRPr="00E9163F">
        <w:rPr>
          <w:rStyle w:val="TitleChar"/>
        </w:rPr>
        <w:t xml:space="preserve"> exploitable sites without regarding long-term environmental effects</w:t>
      </w:r>
      <w:r w:rsidRPr="002A365F">
        <w:t>.</w:t>
      </w:r>
      <w:r>
        <w:t xml:space="preserve"> </w:t>
      </w:r>
      <w:r w:rsidRPr="002A365F">
        <w:t>Professor Kütting from the State University of New York concluded, “</w:t>
      </w:r>
      <w:proofErr w:type="gramStart"/>
      <w:r w:rsidRPr="00E9163F">
        <w:rPr>
          <w:rStyle w:val="TitleChar"/>
        </w:rPr>
        <w:t>this</w:t>
      </w:r>
      <w:proofErr w:type="gramEnd"/>
      <w:r w:rsidRPr="00E9163F">
        <w:rPr>
          <w:rStyle w:val="TitleChar"/>
        </w:rPr>
        <w:t xml:space="preserve"> liberalization </w:t>
      </w:r>
      <w:r w:rsidRPr="0091736F">
        <w:t>and its supporting institutional framework</w:t>
      </w:r>
      <w:r w:rsidRPr="00E9163F">
        <w:rPr>
          <w:rStyle w:val="TitleChar"/>
        </w:rPr>
        <w:t xml:space="preserve"> have led to a new form of </w:t>
      </w:r>
      <w:r w:rsidRPr="0091736F">
        <w:t xml:space="preserve">ecological </w:t>
      </w:r>
      <w:r w:rsidRPr="00E9163F">
        <w:rPr>
          <w:rStyle w:val="TitleChar"/>
        </w:rPr>
        <w:t xml:space="preserve">imperialism that subjugates resource extraction </w:t>
      </w:r>
      <w:r w:rsidRPr="0091736F">
        <w:t>and production to market ideology.</w:t>
      </w:r>
      <w:r w:rsidRPr="002A365F">
        <w:t>”[1]</w:t>
      </w:r>
      <w:r>
        <w:t xml:space="preserve"> </w:t>
      </w:r>
      <w:r w:rsidRPr="00E9163F">
        <w:rPr>
          <w:rStyle w:val="TitleChar"/>
        </w:rPr>
        <w:t xml:space="preserve">Capitalism’s infinite potential for growth is incompatible with the finite natural resources available. The current ideology degrades environmental health as corporations fail to internalize the cost of environmental protection. A </w:t>
      </w:r>
      <w:r w:rsidRPr="0091736F">
        <w:t>recent</w:t>
      </w:r>
      <w:r w:rsidRPr="00E9163F">
        <w:rPr>
          <w:rStyle w:val="TitleChar"/>
        </w:rPr>
        <w:t xml:space="preserve"> study </w:t>
      </w:r>
      <w:r w:rsidRPr="0091736F">
        <w:t>commissioned by the United Nations Principles for Responsible Investment</w:t>
      </w:r>
      <w:r w:rsidRPr="00E9163F">
        <w:rPr>
          <w:rStyle w:val="TitleChar"/>
        </w:rPr>
        <w:t>, concluded that</w:t>
      </w:r>
      <w:r w:rsidRPr="002A365F">
        <w:t xml:space="preserve"> in 2008, “</w:t>
      </w:r>
      <w:r w:rsidRPr="00E9163F">
        <w:rPr>
          <w:rStyle w:val="TitleChar"/>
        </w:rPr>
        <w:t xml:space="preserve">the top 3,000 companies had an environmental impact of $2.2 trillion dollars…the estimated annual environmental costs from global human activity </w:t>
      </w:r>
      <w:proofErr w:type="gramStart"/>
      <w:r w:rsidRPr="00E9163F">
        <w:rPr>
          <w:rStyle w:val="TitleChar"/>
        </w:rPr>
        <w:t>equat[</w:t>
      </w:r>
      <w:proofErr w:type="gramEnd"/>
      <w:r w:rsidRPr="00E9163F">
        <w:rPr>
          <w:rStyle w:val="TitleChar"/>
        </w:rPr>
        <w:t>es] to 11% of global GDP</w:t>
      </w:r>
      <w:r w:rsidRPr="002A365F">
        <w:t xml:space="preserve"> or $6.6 trillion.”[2]</w:t>
      </w:r>
      <w:r>
        <w:t xml:space="preserve"> </w:t>
      </w:r>
      <w:r w:rsidRPr="00E9163F">
        <w:rPr>
          <w:rStyle w:val="TitleChar"/>
        </w:rPr>
        <w:t>They projected the cost to be $28 trillion by 2050</w:t>
      </w:r>
      <w:r w:rsidRPr="002A365F">
        <w:t xml:space="preserve"> (excluding the costs of invaluable ecosystem services, pollution and waste)</w:t>
      </w:r>
      <w:proofErr w:type="gramStart"/>
      <w:r w:rsidRPr="002A365F">
        <w:t>.[</w:t>
      </w:r>
      <w:proofErr w:type="gramEnd"/>
      <w:r w:rsidRPr="002A365F">
        <w:t>3]</w:t>
      </w:r>
      <w:r>
        <w:t xml:space="preserve"> </w:t>
      </w:r>
      <w:r w:rsidRPr="002A365F">
        <w:t>In the report, “</w:t>
      </w:r>
      <w:r w:rsidRPr="00E9163F">
        <w:rPr>
          <w:rStyle w:val="TitleChar"/>
        </w:rPr>
        <w:t xml:space="preserve">impact” is a euphemism for environmental degradation. This process is accumulation by dispossession, the exploitation of a resource without </w:t>
      </w:r>
      <w:r w:rsidRPr="0091736F">
        <w:t>appropriate</w:t>
      </w:r>
      <w:r w:rsidRPr="00E9163F">
        <w:rPr>
          <w:rStyle w:val="TitleChar"/>
        </w:rPr>
        <w:t xml:space="preserve"> reimbursement. The </w:t>
      </w:r>
      <w:r w:rsidRPr="0091736F">
        <w:t>ultimate</w:t>
      </w:r>
      <w:r w:rsidRPr="00E9163F">
        <w:rPr>
          <w:rStyle w:val="TitleChar"/>
        </w:rPr>
        <w:t xml:space="preserve"> outcome of market growth and environmental exploitation is climate change. Global society’s recreation </w:t>
      </w:r>
      <w:r w:rsidRPr="0091736F">
        <w:t>of this relationship</w:t>
      </w:r>
      <w:r w:rsidRPr="00E9163F">
        <w:rPr>
          <w:rStyle w:val="TitleChar"/>
        </w:rPr>
        <w:t xml:space="preserve"> is essential to safeguard natural resources </w:t>
      </w:r>
      <w:r w:rsidRPr="0091736F">
        <w:t>for future generations. The nature of</w:t>
      </w:r>
      <w:r w:rsidRPr="00E9163F">
        <w:rPr>
          <w:rStyle w:val="TitleChar"/>
        </w:rPr>
        <w:t xml:space="preserve"> capitalism </w:t>
      </w:r>
      <w:r w:rsidRPr="0091736F">
        <w:t xml:space="preserve">and its agents </w:t>
      </w:r>
      <w:r w:rsidRPr="001E07A9">
        <w:t>is that they</w:t>
      </w:r>
      <w:r w:rsidRPr="00E9163F">
        <w:rPr>
          <w:rStyle w:val="TitleChar"/>
        </w:rPr>
        <w:t xml:space="preserve"> operate</w:t>
      </w:r>
      <w:r>
        <w:rPr>
          <w:rStyle w:val="TitleChar"/>
        </w:rPr>
        <w:t>(s)</w:t>
      </w:r>
      <w:r w:rsidRPr="00E9163F">
        <w:rPr>
          <w:rStyle w:val="TitleChar"/>
        </w:rPr>
        <w:t xml:space="preserve"> in a short time horizon</w:t>
      </w:r>
      <w:r w:rsidRPr="002A365F">
        <w:t xml:space="preserve"> – </w:t>
      </w:r>
      <w:r w:rsidRPr="00E9163F">
        <w:rPr>
          <w:rStyle w:val="TitleChar"/>
        </w:rPr>
        <w:t>profits cannot be guaranteed in the future and capitalists want to receive their profit in the moment. This profit maximization</w:t>
      </w:r>
      <w:r w:rsidRPr="002A365F">
        <w:t xml:space="preserve">, in the moment, </w:t>
      </w:r>
      <w:r w:rsidRPr="00E9163F">
        <w:rPr>
          <w:rStyle w:val="TitleChar"/>
        </w:rPr>
        <w:t xml:space="preserve">will lead to faster </w:t>
      </w:r>
      <w:r w:rsidRPr="001E07A9">
        <w:t>and faster</w:t>
      </w:r>
      <w:r w:rsidRPr="00E9163F">
        <w:rPr>
          <w:rStyle w:val="TitleChar"/>
        </w:rPr>
        <w:t xml:space="preserve"> depletion of non-renewable energy and resources. Marx noted how this short time horizon exhausts resources</w:t>
      </w:r>
      <w:r w:rsidRPr="002A365F">
        <w:t xml:space="preserve"> –</w:t>
      </w:r>
      <w:r w:rsidRPr="002A365F">
        <w:rPr>
          <w:sz w:val="12"/>
        </w:rPr>
        <w:t xml:space="preserve">¶ </w:t>
      </w:r>
      <w:r w:rsidRPr="00E9163F">
        <w:rPr>
          <w:rStyle w:val="TitleChar"/>
        </w:rPr>
        <w:t>Anticipation of the future</w:t>
      </w:r>
      <w:r w:rsidRPr="002A365F">
        <w:t>—real anticipation—</w:t>
      </w:r>
      <w:r w:rsidRPr="000935AB">
        <w:rPr>
          <w:rStyle w:val="TitleChar"/>
        </w:rPr>
        <w:t>occurs in the production of wealth in relation to the worker and to the land</w:t>
      </w:r>
      <w:r w:rsidRPr="002A365F">
        <w:t>.</w:t>
      </w:r>
      <w:r>
        <w:t xml:space="preserve"> </w:t>
      </w:r>
      <w:r w:rsidRPr="000935AB">
        <w:rPr>
          <w:rStyle w:val="TitleChar"/>
        </w:rPr>
        <w:t>The future can</w:t>
      </w:r>
      <w:r w:rsidRPr="002A365F">
        <w:t xml:space="preserve"> indeed </w:t>
      </w:r>
      <w:r w:rsidRPr="000935AB">
        <w:rPr>
          <w:rStyle w:val="TitleChar"/>
        </w:rPr>
        <w:t xml:space="preserve">be anticipated and ruined </w:t>
      </w:r>
      <w:r w:rsidRPr="001E07A9">
        <w:t>in both cases</w:t>
      </w:r>
      <w:r w:rsidRPr="000935AB">
        <w:rPr>
          <w:rStyle w:val="TitleChar"/>
        </w:rPr>
        <w:t xml:space="preserve"> by premature overexertion and exhaustion, and by the disturbance of the balance between expenditure and income</w:t>
      </w:r>
      <w:r w:rsidRPr="002A365F">
        <w:t>.</w:t>
      </w:r>
      <w:r>
        <w:t xml:space="preserve"> </w:t>
      </w:r>
      <w:r w:rsidRPr="000935AB">
        <w:rPr>
          <w:rStyle w:val="TitleChar"/>
        </w:rPr>
        <w:t xml:space="preserve">In capitalist production this happens to </w:t>
      </w:r>
      <w:r w:rsidRPr="002A365F">
        <w:t xml:space="preserve">both </w:t>
      </w:r>
      <w:r w:rsidRPr="000935AB">
        <w:rPr>
          <w:rStyle w:val="TitleChar"/>
        </w:rPr>
        <w:t>the worker and the land</w:t>
      </w:r>
      <w:r w:rsidRPr="002A365F">
        <w:t>…What is shortened here exists as power and the life span of this power is shortened as a result of accelerated expenditure</w:t>
      </w:r>
      <w:proofErr w:type="gramStart"/>
      <w:r w:rsidRPr="002A365F">
        <w:t>.[</w:t>
      </w:r>
      <w:proofErr w:type="gramEnd"/>
      <w:r w:rsidRPr="002A365F">
        <w:t>4]</w:t>
      </w:r>
      <w:r w:rsidRPr="002A365F">
        <w:rPr>
          <w:sz w:val="12"/>
        </w:rPr>
        <w:t>¶</w:t>
      </w:r>
      <w:r>
        <w:rPr>
          <w:sz w:val="12"/>
        </w:rPr>
        <w:t xml:space="preserve"> </w:t>
      </w:r>
      <w:r w:rsidRPr="002A365F">
        <w:rPr>
          <w:sz w:val="12"/>
        </w:rPr>
        <w:t xml:space="preserve">¶ </w:t>
      </w:r>
      <w:r w:rsidRPr="000935AB">
        <w:rPr>
          <w:rStyle w:val="TitleChar"/>
        </w:rPr>
        <w:t>The unprecedented growth of advanced capitalist nations</w:t>
      </w:r>
      <w:r w:rsidRPr="002A365F">
        <w:t xml:space="preserve">, post industrial revolution, </w:t>
      </w:r>
      <w:r w:rsidRPr="000935AB">
        <w:rPr>
          <w:rStyle w:val="TitleChar"/>
        </w:rPr>
        <w:t xml:space="preserve">and the current growth rate of developing countries </w:t>
      </w:r>
      <w:r w:rsidRPr="001E07A9">
        <w:rPr>
          <w:rStyle w:val="TitleChar"/>
        </w:rPr>
        <w:t>expends vast natural capital, much of it non-renewable.</w:t>
      </w:r>
    </w:p>
    <w:p w:rsidR="001E3056" w:rsidRDefault="001E3056" w:rsidP="001E3056">
      <w:pPr>
        <w:pStyle w:val="Heading4"/>
      </w:pPr>
      <w:r>
        <w:lastRenderedPageBreak/>
        <w:t>A Few Centuries of Capitalist Development causes the exploitation of natural resources, especially water</w:t>
      </w:r>
    </w:p>
    <w:p w:rsidR="001E3056" w:rsidRPr="00F633E1" w:rsidRDefault="001E3056" w:rsidP="001E3056">
      <w:pPr>
        <w:rPr>
          <w:rStyle w:val="StyleStyleBold12pt"/>
        </w:rPr>
      </w:pPr>
      <w:proofErr w:type="gramStart"/>
      <w:r w:rsidRPr="00F633E1">
        <w:rPr>
          <w:rStyle w:val="StyleStyleBold12pt"/>
        </w:rPr>
        <w:t xml:space="preserve">Liodakis, </w:t>
      </w:r>
      <w:r>
        <w:rPr>
          <w:rStyle w:val="StyleStyleBold12pt"/>
        </w:rPr>
        <w:t xml:space="preserve">Professor of Political Economy at the Technical University of Crete, </w:t>
      </w:r>
      <w:r w:rsidRPr="00F633E1">
        <w:rPr>
          <w:rStyle w:val="StyleStyleBold12pt"/>
        </w:rPr>
        <w:t xml:space="preserve">10 (George, </w:t>
      </w:r>
      <w:r>
        <w:rPr>
          <w:rStyle w:val="StyleStyleBold12pt"/>
        </w:rPr>
        <w:t>8/18/10</w:t>
      </w:r>
      <w:r w:rsidRPr="00F633E1">
        <w:rPr>
          <w:rStyle w:val="StyleStyleBold12pt"/>
        </w:rPr>
        <w:t xml:space="preserve">, Greece, “Political Economy, Capitalism, and Sustainable Development”, Sustainability, </w:t>
      </w:r>
      <w:r>
        <w:rPr>
          <w:rStyle w:val="StyleStyleBold12pt"/>
        </w:rPr>
        <w:t>7/3/13</w:t>
      </w:r>
      <w:r w:rsidRPr="00F633E1">
        <w:rPr>
          <w:rStyle w:val="StyleStyleBold12pt"/>
        </w:rPr>
        <w:t>)</w:t>
      </w:r>
      <w:r>
        <w:rPr>
          <w:rStyle w:val="StyleStyleBold12pt"/>
        </w:rPr>
        <w:t xml:space="preserve"> GM.</w:t>
      </w:r>
      <w:proofErr w:type="gramEnd"/>
      <w:r>
        <w:rPr>
          <w:rStyle w:val="StyleStyleBold12pt"/>
        </w:rPr>
        <w:t xml:space="preserve"> </w:t>
      </w:r>
    </w:p>
    <w:p w:rsidR="001E3056" w:rsidRDefault="001E3056" w:rsidP="001E3056">
      <w:r w:rsidRPr="00F633E1">
        <w:t xml:space="preserve"> </w:t>
      </w:r>
      <w:r w:rsidRPr="001E07A9">
        <w:rPr>
          <w:sz w:val="16"/>
          <w:szCs w:val="16"/>
        </w:rPr>
        <w:t>Coming now to a more detailed explanation of this increasing ecological rift, we might stress that,</w:t>
      </w:r>
      <w:r w:rsidRPr="00F633E1">
        <w:t xml:space="preserve"> </w:t>
      </w:r>
      <w:r w:rsidRPr="00F633E1">
        <w:rPr>
          <w:rStyle w:val="TitleChar"/>
        </w:rPr>
        <w:t>under capitalism, an increase in labour productivity is essentially tantamount to a reduction in the amount of abstract socially necessary labour required for the production of any particular commodity</w:t>
      </w:r>
      <w:r w:rsidRPr="00F633E1">
        <w:t xml:space="preserve"> </w:t>
      </w:r>
      <w:r w:rsidRPr="001E07A9">
        <w:rPr>
          <w:sz w:val="16"/>
          <w:szCs w:val="16"/>
        </w:rPr>
        <w:t>(including labour power itself),</w:t>
      </w:r>
      <w:r w:rsidRPr="00F633E1">
        <w:t xml:space="preserve"> </w:t>
      </w:r>
      <w:r w:rsidRPr="00F633E1">
        <w:rPr>
          <w:rStyle w:val="TitleChar"/>
        </w:rPr>
        <w:t>which is a condition for an increased extraction and appropriation of surplus value</w:t>
      </w:r>
      <w:r w:rsidRPr="00F633E1">
        <w:t xml:space="preserve"> [19]. </w:t>
      </w:r>
      <w:r w:rsidRPr="00F633E1">
        <w:rPr>
          <w:rStyle w:val="TitleChar"/>
        </w:rPr>
        <w:t>This</w:t>
      </w:r>
      <w:r w:rsidRPr="00F633E1">
        <w:t xml:space="preserve">, </w:t>
      </w:r>
      <w:r w:rsidRPr="001E07A9">
        <w:rPr>
          <w:sz w:val="16"/>
          <w:szCs w:val="16"/>
        </w:rPr>
        <w:t>as I have noted</w:t>
      </w:r>
      <w:r w:rsidRPr="00F633E1">
        <w:t xml:space="preserve">, </w:t>
      </w:r>
      <w:r w:rsidRPr="00F633E1">
        <w:rPr>
          <w:rStyle w:val="TitleChar"/>
        </w:rPr>
        <w:t>is the</w:t>
      </w:r>
      <w:r w:rsidRPr="00F633E1">
        <w:t xml:space="preserve"> </w:t>
      </w:r>
      <w:r w:rsidRPr="001E07A9">
        <w:rPr>
          <w:sz w:val="16"/>
          <w:szCs w:val="16"/>
        </w:rPr>
        <w:t>dominant</w:t>
      </w:r>
      <w:r w:rsidRPr="00F633E1">
        <w:t xml:space="preserve"> </w:t>
      </w:r>
      <w:r w:rsidRPr="00F633E1">
        <w:rPr>
          <w:rStyle w:val="TitleChar"/>
        </w:rPr>
        <w:t xml:space="preserve">goal of capitalism, and </w:t>
      </w:r>
      <w:r w:rsidRPr="001E07A9">
        <w:rPr>
          <w:sz w:val="16"/>
          <w:szCs w:val="16"/>
        </w:rPr>
        <w:t>hence all</w:t>
      </w:r>
      <w:r w:rsidRPr="00F633E1">
        <w:t xml:space="preserve"> </w:t>
      </w:r>
      <w:r w:rsidRPr="00F633E1">
        <w:rPr>
          <w:rStyle w:val="TitleChar"/>
        </w:rPr>
        <w:t>increases in the productivity of labour should serve this goal</w:t>
      </w:r>
      <w:r w:rsidRPr="00F633E1">
        <w:t xml:space="preserve">. </w:t>
      </w:r>
      <w:r w:rsidRPr="001E07A9">
        <w:rPr>
          <w:sz w:val="16"/>
          <w:szCs w:val="16"/>
        </w:rPr>
        <w:t>Under this context</w:t>
      </w:r>
      <w:r w:rsidRPr="00F633E1">
        <w:t xml:space="preserve">, </w:t>
      </w:r>
      <w:r w:rsidRPr="00F633E1">
        <w:rPr>
          <w:rStyle w:val="TitleChar"/>
        </w:rPr>
        <w:t xml:space="preserve">an increasing productivity of labour does not imply a process economizing on labour or any other productive resources. </w:t>
      </w:r>
      <w:r w:rsidRPr="001E07A9">
        <w:rPr>
          <w:sz w:val="16"/>
          <w:szCs w:val="16"/>
        </w:rPr>
        <w:t>On the contrary, insofar as capital can proceed with a free appropriation of nature “as a gift to capital”,</w:t>
      </w:r>
      <w:r w:rsidRPr="00F633E1">
        <w:t xml:space="preserve"> </w:t>
      </w:r>
      <w:r w:rsidRPr="00E56CE9">
        <w:rPr>
          <w:rStyle w:val="TitleChar"/>
        </w:rPr>
        <w:t>there will be a permanent bias towards developing a labour-saving technology, but this technology is conducive to a maximum throughput of natural resources and energy, which further implies a rapidly increasing depletion of natural resources and an increasing pollution contributing to a systemic environmental degradation.</w:t>
      </w:r>
      <w:r w:rsidRPr="00F633E1">
        <w:t xml:space="preserve"> </w:t>
      </w:r>
      <w:r w:rsidRPr="001E07A9">
        <w:rPr>
          <w:sz w:val="16"/>
          <w:szCs w:val="16"/>
        </w:rPr>
        <w:t xml:space="preserve">A labour-saving technology, therefore, and a rising productivity of labour do not necessarily imply an increasing social and ecological efficiency, but rather an increasing potential for material and energy throughput, with an enhanced ecologically </w:t>
      </w:r>
      <w:proofErr w:type="gramStart"/>
      <w:r w:rsidRPr="001E07A9">
        <w:rPr>
          <w:sz w:val="16"/>
          <w:szCs w:val="16"/>
        </w:rPr>
        <w:t>damaging  impact</w:t>
      </w:r>
      <w:proofErr w:type="gramEnd"/>
      <w:r w:rsidRPr="001E07A9">
        <w:rPr>
          <w:sz w:val="16"/>
          <w:szCs w:val="16"/>
        </w:rPr>
        <w:t>. What is more</w:t>
      </w:r>
      <w:r w:rsidRPr="00F633E1">
        <w:t xml:space="preserve">, </w:t>
      </w:r>
      <w:r w:rsidRPr="004D34AA">
        <w:rPr>
          <w:rStyle w:val="TitleChar"/>
        </w:rPr>
        <w:t>even a resource-saving technological innovation cannot have</w:t>
      </w:r>
      <w:r w:rsidRPr="00F633E1">
        <w:t xml:space="preserve">, </w:t>
      </w:r>
      <w:r w:rsidRPr="001E07A9">
        <w:rPr>
          <w:sz w:val="16"/>
          <w:szCs w:val="16"/>
        </w:rPr>
        <w:t>under capitalism</w:t>
      </w:r>
      <w:r w:rsidRPr="00F633E1">
        <w:t xml:space="preserve">, </w:t>
      </w:r>
      <w:r w:rsidRPr="004D34AA">
        <w:rPr>
          <w:rStyle w:val="TitleChar"/>
        </w:rPr>
        <w:t>an environmentally protective impact insofar as it will</w:t>
      </w:r>
      <w:r w:rsidRPr="00F633E1">
        <w:t xml:space="preserve">, </w:t>
      </w:r>
      <w:r w:rsidRPr="00641A33">
        <w:rPr>
          <w:sz w:val="16"/>
          <w:szCs w:val="16"/>
        </w:rPr>
        <w:t>most likely,</w:t>
      </w:r>
      <w:r w:rsidRPr="00F633E1">
        <w:t xml:space="preserve"> </w:t>
      </w:r>
      <w:r w:rsidRPr="004D34AA">
        <w:rPr>
          <w:rStyle w:val="TitleChar"/>
        </w:rPr>
        <w:t>imply lower</w:t>
      </w:r>
      <w:r w:rsidRPr="00641A33">
        <w:rPr>
          <w:sz w:val="16"/>
          <w:szCs w:val="16"/>
        </w:rPr>
        <w:t xml:space="preserve"> commodity</w:t>
      </w:r>
      <w:r w:rsidRPr="00F633E1">
        <w:t xml:space="preserve"> </w:t>
      </w:r>
      <w:r w:rsidRPr="004D34AA">
        <w:rPr>
          <w:rStyle w:val="TitleChar"/>
        </w:rPr>
        <w:t xml:space="preserve">prices and </w:t>
      </w:r>
      <w:r w:rsidRPr="00641A33">
        <w:rPr>
          <w:sz w:val="16"/>
          <w:szCs w:val="16"/>
        </w:rPr>
        <w:t>hence an</w:t>
      </w:r>
      <w:r w:rsidRPr="004D34AA">
        <w:rPr>
          <w:rStyle w:val="TitleChar"/>
        </w:rPr>
        <w:t xml:space="preserve"> increas</w:t>
      </w:r>
      <w:r w:rsidRPr="00641A33">
        <w:rPr>
          <w:sz w:val="16"/>
          <w:szCs w:val="16"/>
        </w:rPr>
        <w:t>ing</w:t>
      </w:r>
      <w:r w:rsidRPr="004D34AA">
        <w:rPr>
          <w:rStyle w:val="TitleChar"/>
        </w:rPr>
        <w:t xml:space="preserve"> market demand, which will result in an increased</w:t>
      </w:r>
      <w:r w:rsidRPr="00F633E1">
        <w:t xml:space="preserve"> </w:t>
      </w:r>
      <w:r w:rsidRPr="00641A33">
        <w:rPr>
          <w:sz w:val="16"/>
          <w:szCs w:val="16"/>
        </w:rPr>
        <w:t>(rather than decreased)</w:t>
      </w:r>
      <w:r w:rsidRPr="00F633E1">
        <w:t xml:space="preserve"> </w:t>
      </w:r>
      <w:r w:rsidRPr="004D34AA">
        <w:rPr>
          <w:rStyle w:val="TitleChar"/>
        </w:rPr>
        <w:t>extraction of the natural resource concerned</w:t>
      </w:r>
      <w:r w:rsidRPr="00F633E1">
        <w:t xml:space="preserve">. </w:t>
      </w:r>
      <w:r w:rsidRPr="00641A33">
        <w:rPr>
          <w:rStyle w:val="TitleChar"/>
        </w:rPr>
        <w:t>This implication is clearly related with the so-called Jevon‟s Paradox [10</w:t>
      </w:r>
      <w:proofErr w:type="gramStart"/>
      <w:r w:rsidRPr="00641A33">
        <w:rPr>
          <w:rStyle w:val="TitleChar"/>
        </w:rPr>
        <w:t>,14,18</w:t>
      </w:r>
      <w:proofErr w:type="gramEnd"/>
      <w:r w:rsidRPr="00641A33">
        <w:rPr>
          <w:rStyle w:val="TitleChar"/>
        </w:rPr>
        <w:t>].</w:t>
      </w:r>
      <w:r w:rsidRPr="00F633E1">
        <w:t xml:space="preserve"> </w:t>
      </w:r>
      <w:r w:rsidRPr="004D34AA">
        <w:rPr>
          <w:rStyle w:val="TitleChar"/>
        </w:rPr>
        <w:t>Economic</w:t>
      </w:r>
      <w:r w:rsidRPr="00F633E1">
        <w:t xml:space="preserve"> </w:t>
      </w:r>
      <w:r w:rsidRPr="004D34AA">
        <w:rPr>
          <w:rStyle w:val="TitleChar"/>
        </w:rPr>
        <w:t>efficiency</w:t>
      </w:r>
      <w:r w:rsidRPr="00F633E1">
        <w:t xml:space="preserve">, </w:t>
      </w:r>
      <w:r w:rsidRPr="00641A33">
        <w:rPr>
          <w:sz w:val="16"/>
          <w:szCs w:val="16"/>
        </w:rPr>
        <w:t>at a societal level, is not simply a technical issue (a matter of input/output relation)</w:t>
      </w:r>
      <w:r w:rsidRPr="00F633E1">
        <w:t xml:space="preserve"> </w:t>
      </w:r>
      <w:r w:rsidRPr="00641A33">
        <w:rPr>
          <w:sz w:val="16"/>
          <w:szCs w:val="16"/>
        </w:rPr>
        <w:t xml:space="preserve">and </w:t>
      </w:r>
      <w:r w:rsidRPr="004D34AA">
        <w:rPr>
          <w:rStyle w:val="TitleChar"/>
        </w:rPr>
        <w:t xml:space="preserve">should not be understood, </w:t>
      </w:r>
      <w:r w:rsidRPr="00641A33">
        <w:rPr>
          <w:sz w:val="16"/>
          <w:szCs w:val="16"/>
        </w:rPr>
        <w:t xml:space="preserve">in general, </w:t>
      </w:r>
      <w:r w:rsidRPr="004D34AA">
        <w:rPr>
          <w:rStyle w:val="TitleChar"/>
        </w:rPr>
        <w:t xml:space="preserve">as </w:t>
      </w:r>
      <w:r w:rsidRPr="00F633E1">
        <w:t>market (</w:t>
      </w:r>
      <w:r w:rsidRPr="004D34AA">
        <w:rPr>
          <w:rStyle w:val="TitleChar"/>
        </w:rPr>
        <w:t>capitalist) efficiency</w:t>
      </w:r>
      <w:r w:rsidRPr="00F633E1">
        <w:t xml:space="preserve">. </w:t>
      </w:r>
      <w:r w:rsidRPr="00641A33">
        <w:rPr>
          <w:sz w:val="16"/>
          <w:szCs w:val="16"/>
        </w:rPr>
        <w:t>In fact it is largely determined, not only by the dominant goals of production, but also by the prevailing social relations and the scale of production, as well as relations of distribution and property regimes. Apart from other reasons, it should be noted that, insofar as negative externalities (cost shifting) are not taken into account and positive externalities are insufficiently utilized due to the fragmented and (individually) antagonistic character of capitalist production,</w:t>
      </w:r>
      <w:r w:rsidRPr="00F633E1">
        <w:t xml:space="preserve"> </w:t>
      </w:r>
      <w:r w:rsidRPr="004D34AA">
        <w:rPr>
          <w:rStyle w:val="TitleChar"/>
        </w:rPr>
        <w:t>a maximum social efficiency goal cannot be achieved under capitalism, and this has clear and significant ecological implications</w:t>
      </w:r>
      <w:r w:rsidRPr="00F633E1">
        <w:t xml:space="preserve"> </w:t>
      </w:r>
      <w:r w:rsidRPr="00E0150A">
        <w:rPr>
          <w:sz w:val="16"/>
          <w:szCs w:val="16"/>
        </w:rPr>
        <w:t xml:space="preserve">[14,16,18,23]. </w:t>
      </w:r>
      <w:r w:rsidRPr="00641A33">
        <w:rPr>
          <w:rStyle w:val="TitleChar"/>
        </w:rPr>
        <w:t>This would also largely apply within a context of “market socialism”, but on this issue we will return below</w:t>
      </w:r>
      <w:r w:rsidRPr="004D34AA">
        <w:rPr>
          <w:rStyle w:val="TitleChar"/>
        </w:rPr>
        <w:t xml:space="preserve">.  It should </w:t>
      </w:r>
      <w:r w:rsidRPr="00641A33">
        <w:rPr>
          <w:sz w:val="16"/>
          <w:szCs w:val="16"/>
        </w:rPr>
        <w:t>further</w:t>
      </w:r>
      <w:r w:rsidRPr="004D34AA">
        <w:rPr>
          <w:rStyle w:val="TitleChar"/>
        </w:rPr>
        <w:t xml:space="preserve"> be stressed that the expropriation and privatization of common property under contemporary capitalism has increased class tensions, economic inequality and environmental degradation, while mal-distribution and inequality undermine economic efficiency and the sustainability of production</w:t>
      </w:r>
      <w:r w:rsidRPr="00F633E1">
        <w:t xml:space="preserve"> </w:t>
      </w:r>
      <w:r w:rsidRPr="00641A33">
        <w:rPr>
          <w:sz w:val="16"/>
          <w:szCs w:val="16"/>
        </w:rPr>
        <w:t>[16</w:t>
      </w:r>
      <w:proofErr w:type="gramStart"/>
      <w:r w:rsidRPr="00641A33">
        <w:rPr>
          <w:sz w:val="16"/>
          <w:szCs w:val="16"/>
        </w:rPr>
        <w:t>,17,30</w:t>
      </w:r>
      <w:proofErr w:type="gramEnd"/>
      <w:r w:rsidRPr="00641A33">
        <w:rPr>
          <w:sz w:val="16"/>
          <w:szCs w:val="16"/>
        </w:rPr>
        <w:t>-32]. On the other hand, a large number of</w:t>
      </w:r>
      <w:r w:rsidRPr="00F633E1">
        <w:t xml:space="preserve"> </w:t>
      </w:r>
      <w:r w:rsidRPr="004D34AA">
        <w:rPr>
          <w:rStyle w:val="TitleChar"/>
        </w:rPr>
        <w:t>studies have</w:t>
      </w:r>
      <w:r w:rsidRPr="00F633E1">
        <w:t xml:space="preserve"> </w:t>
      </w:r>
      <w:r w:rsidRPr="00641A33">
        <w:rPr>
          <w:sz w:val="16"/>
          <w:szCs w:val="16"/>
        </w:rPr>
        <w:t xml:space="preserve">recently </w:t>
      </w:r>
      <w:r w:rsidRPr="004D34AA">
        <w:rPr>
          <w:rStyle w:val="TitleChar"/>
        </w:rPr>
        <w:t xml:space="preserve">questioned the assumed efficiency of private property and pointed out a remarkably efficient allocation and utilization of resources in some traditional or alternative property regimes, such as common property or open access regimes, which partly explains the long run sustainability of </w:t>
      </w:r>
      <w:proofErr w:type="gramStart"/>
      <w:r w:rsidRPr="004D34AA">
        <w:rPr>
          <w:rStyle w:val="TitleChar"/>
        </w:rPr>
        <w:t>these  regimes</w:t>
      </w:r>
      <w:proofErr w:type="gramEnd"/>
      <w:r w:rsidRPr="00F633E1">
        <w:t xml:space="preserve"> </w:t>
      </w:r>
      <w:r w:rsidRPr="00641A33">
        <w:rPr>
          <w:sz w:val="16"/>
          <w:szCs w:val="16"/>
        </w:rPr>
        <w:t>[18,31-34].</w:t>
      </w:r>
      <w:r w:rsidRPr="00F633E1">
        <w:t xml:space="preserve"> </w:t>
      </w:r>
      <w:r w:rsidRPr="00641A33">
        <w:rPr>
          <w:sz w:val="16"/>
          <w:szCs w:val="16"/>
        </w:rPr>
        <w:t>Despite this</w:t>
      </w:r>
      <w:r w:rsidRPr="00F633E1">
        <w:t xml:space="preserve"> </w:t>
      </w:r>
      <w:r w:rsidRPr="00641A33">
        <w:rPr>
          <w:sz w:val="16"/>
          <w:szCs w:val="16"/>
        </w:rPr>
        <w:t>evidence,</w:t>
      </w:r>
      <w:r w:rsidRPr="00F633E1">
        <w:t xml:space="preserve"> </w:t>
      </w:r>
      <w:r w:rsidRPr="004D34AA">
        <w:rPr>
          <w:rStyle w:val="TitleChar"/>
        </w:rPr>
        <w:t>the rapid privatization and commodification of natural resources within the context of the current neoliberal and rapidly globalizing capitalism, along with the commodification of scientific research and technological innovation, tend to a</w:t>
      </w:r>
      <w:r w:rsidRPr="00F633E1">
        <w:t xml:space="preserve"> </w:t>
      </w:r>
      <w:r w:rsidRPr="004D34AA">
        <w:rPr>
          <w:rStyle w:val="TitleChar"/>
        </w:rPr>
        <w:t>detriment</w:t>
      </w:r>
      <w:r>
        <w:rPr>
          <w:rStyle w:val="TitleChar"/>
        </w:rPr>
        <w:t xml:space="preserve">al and multifaceted ecological </w:t>
      </w:r>
      <w:r w:rsidRPr="004D34AA">
        <w:rPr>
          <w:rStyle w:val="TitleChar"/>
        </w:rPr>
        <w:t>impact</w:t>
      </w:r>
      <w:r w:rsidRPr="00F633E1">
        <w:t xml:space="preserve"> [35]. </w:t>
      </w:r>
      <w:r w:rsidRPr="00641A33">
        <w:rPr>
          <w:sz w:val="16"/>
          <w:szCs w:val="16"/>
        </w:rPr>
        <w:t>Among other forms of this ecological degradation, one might stress the rapid loss of biological diversity and the recent dramatic climate changes, as having far-reaching both ecological and economic implications.</w:t>
      </w:r>
      <w:r w:rsidRPr="00F633E1">
        <w:t xml:space="preserve"> </w:t>
      </w:r>
      <w:r w:rsidRPr="004D34AA">
        <w:rPr>
          <w:rStyle w:val="TitleChar"/>
        </w:rPr>
        <w:t>While</w:t>
      </w:r>
      <w:r w:rsidRPr="00F633E1">
        <w:t xml:space="preserve"> </w:t>
      </w:r>
      <w:r w:rsidRPr="00641A33">
        <w:rPr>
          <w:sz w:val="16"/>
          <w:szCs w:val="16"/>
        </w:rPr>
        <w:t>this</w:t>
      </w:r>
      <w:r w:rsidRPr="00F633E1">
        <w:t xml:space="preserve"> </w:t>
      </w:r>
      <w:r w:rsidRPr="004D34AA">
        <w:rPr>
          <w:rStyle w:val="TitleChar"/>
        </w:rPr>
        <w:t xml:space="preserve">ecological degradation may imply an upward push of the regulating cost of production without immediately putting </w:t>
      </w:r>
      <w:r w:rsidRPr="00641A33">
        <w:rPr>
          <w:sz w:val="16"/>
          <w:szCs w:val="16"/>
        </w:rPr>
        <w:t>absolute</w:t>
      </w:r>
      <w:r w:rsidRPr="004D34AA">
        <w:rPr>
          <w:rStyle w:val="TitleChar"/>
        </w:rPr>
        <w:t xml:space="preserve"> barrier to the reproduction of capital, this process cannot continue without ultimately causing crucial and perhaps insurmountable economic and environmental problems.</w:t>
      </w:r>
      <w:r w:rsidRPr="00F633E1">
        <w:t xml:space="preserve"> </w:t>
      </w:r>
      <w:r w:rsidRPr="00641A33">
        <w:rPr>
          <w:sz w:val="16"/>
          <w:szCs w:val="16"/>
        </w:rPr>
        <w:t>Here, of course,</w:t>
      </w:r>
      <w:r w:rsidRPr="00F633E1">
        <w:t xml:space="preserve"> </w:t>
      </w:r>
      <w:r w:rsidRPr="004D34AA">
        <w:rPr>
          <w:rStyle w:val="TitleChar"/>
        </w:rPr>
        <w:t>we need to take into account the possibility of extending nature,</w:t>
      </w:r>
      <w:r w:rsidRPr="00F633E1">
        <w:t xml:space="preserve"> </w:t>
      </w:r>
      <w:r w:rsidRPr="00641A33">
        <w:rPr>
          <w:sz w:val="16"/>
          <w:szCs w:val="16"/>
        </w:rPr>
        <w:t xml:space="preserve">of producing a “second nature” or alternative natures, </w:t>
      </w:r>
      <w:r w:rsidRPr="004D34AA">
        <w:rPr>
          <w:rStyle w:val="TitleChar"/>
        </w:rPr>
        <w:t>which may have important implications for the sustainability of capitalism</w:t>
      </w:r>
      <w:r w:rsidRPr="00F633E1">
        <w:t xml:space="preserve">. </w:t>
      </w:r>
      <w:r w:rsidRPr="00641A33">
        <w:rPr>
          <w:sz w:val="16"/>
          <w:szCs w:val="16"/>
        </w:rPr>
        <w:t>There is an extensive research concerning this production of a “second nature” or alternative natures and their socioeconomic and ecological implications [29</w:t>
      </w:r>
      <w:proofErr w:type="gramStart"/>
      <w:r w:rsidRPr="00641A33">
        <w:rPr>
          <w:sz w:val="16"/>
          <w:szCs w:val="16"/>
        </w:rPr>
        <w:t>,36</w:t>
      </w:r>
      <w:proofErr w:type="gramEnd"/>
      <w:r w:rsidRPr="00641A33">
        <w:rPr>
          <w:sz w:val="16"/>
          <w:szCs w:val="16"/>
        </w:rPr>
        <w:t xml:space="preserve">-38]. As E. Swyngedouw points out: “While one sort of sustainability seems to be predicated upon feverishly developing new natures ... forcing nature to act in a way we deem sustainable or socially necessary, the other type is predicated upon limiting or redressing our intervention in nature, returning it to a presumably more benign condition so that human and </w:t>
      </w:r>
      <w:r w:rsidRPr="00641A33">
        <w:rPr>
          <w:sz w:val="16"/>
          <w:szCs w:val="16"/>
        </w:rPr>
        <w:lastRenderedPageBreak/>
        <w:t xml:space="preserve">non-human sustainability in the medium and long term can be assured. Despite the apparent contradictions of these two ways of „becoming sustainable‟ (one predicated upon preserving nature‟s status quo, the other predicated upon producing new natures), they share the same basic vision that technonatural and sociometabolic interactions are urgently needed if we wish to secure the survival of the planet and much of what it contains” [39].  Although the possibility of producing new nature may extent the potential terrain of capitalist accumulation, and this may have important implication for an epoch characterized by a tendency towards a universal subsumption of nature under capital, it must be stressed that it does not imply that capitalism could ever escape all natural constraints. It is a rather limited and </w:t>
      </w:r>
      <w:proofErr w:type="gramStart"/>
      <w:r w:rsidRPr="00641A33">
        <w:rPr>
          <w:sz w:val="16"/>
          <w:szCs w:val="16"/>
        </w:rPr>
        <w:t>consequential  potential</w:t>
      </w:r>
      <w:proofErr w:type="gramEnd"/>
      <w:r w:rsidRPr="00641A33">
        <w:rPr>
          <w:sz w:val="16"/>
          <w:szCs w:val="16"/>
        </w:rPr>
        <w:t xml:space="preserve"> [40].  Distinct from this potential of producing new nature,</w:t>
      </w:r>
      <w:r w:rsidRPr="00F633E1">
        <w:t xml:space="preserve"> </w:t>
      </w:r>
      <w:r w:rsidRPr="00CA4E2F">
        <w:rPr>
          <w:rStyle w:val="TitleChar"/>
        </w:rPr>
        <w:t xml:space="preserve">Neo-Malthusian approaches </w:t>
      </w:r>
      <w:r w:rsidRPr="00641A33">
        <w:rPr>
          <w:sz w:val="16"/>
          <w:szCs w:val="16"/>
        </w:rPr>
        <w:t>to</w:t>
      </w:r>
      <w:r w:rsidRPr="00CA4E2F">
        <w:rPr>
          <w:rStyle w:val="TitleChar"/>
        </w:rPr>
        <w:t xml:space="preserve"> the environmental problem, by assuming a finite availability of natural resources, have tended to overstress natural limits, presenting them usually in a naturalistic </w:t>
      </w:r>
      <w:r w:rsidRPr="00641A33">
        <w:rPr>
          <w:sz w:val="16"/>
          <w:szCs w:val="16"/>
        </w:rPr>
        <w:t>and absolute</w:t>
      </w:r>
      <w:r w:rsidRPr="00CA4E2F">
        <w:rPr>
          <w:rStyle w:val="TitleChar"/>
        </w:rPr>
        <w:t xml:space="preserve"> manner, while blaming overpopulation as the main source of environmental degradation and crisis</w:t>
      </w:r>
      <w:r w:rsidRPr="00F633E1">
        <w:t xml:space="preserve"> [</w:t>
      </w:r>
      <w:r w:rsidRPr="00641A33">
        <w:rPr>
          <w:sz w:val="16"/>
          <w:szCs w:val="16"/>
        </w:rPr>
        <w:t>4,6]. On the other hand, Marx and contemporary Marxists, without ignoring natural and biological limits, conceive that social (organizational) or technological factors may, occasionally, relax or defer such limits. Reflecting on Marx‟s view, P. Burkett points out that, “</w:t>
      </w:r>
      <w:r w:rsidRPr="00CA4E2F">
        <w:rPr>
          <w:rStyle w:val="TitleChar"/>
        </w:rPr>
        <w:t>with its exploitative scientific development of productive forces, its</w:t>
      </w:r>
      <w:r w:rsidRPr="00F633E1">
        <w:t xml:space="preserve"> </w:t>
      </w:r>
      <w:r w:rsidRPr="00641A33">
        <w:rPr>
          <w:sz w:val="16"/>
          <w:szCs w:val="16"/>
        </w:rPr>
        <w:t>in-built</w:t>
      </w:r>
      <w:r w:rsidRPr="00F633E1">
        <w:t xml:space="preserve"> </w:t>
      </w:r>
      <w:r>
        <w:rPr>
          <w:rStyle w:val="TitleChar"/>
        </w:rPr>
        <w:t xml:space="preserve">tendency to </w:t>
      </w:r>
      <w:r w:rsidRPr="00CA4E2F">
        <w:rPr>
          <w:rStyle w:val="TitleChar"/>
        </w:rPr>
        <w:t xml:space="preserve">reproduce itself </w:t>
      </w:r>
      <w:r w:rsidRPr="00641A33">
        <w:rPr>
          <w:sz w:val="16"/>
          <w:szCs w:val="16"/>
        </w:rPr>
        <w:t xml:space="preserve">upon a constantly increasing scale, </w:t>
      </w:r>
      <w:r w:rsidRPr="00641A33">
        <w:rPr>
          <w:rStyle w:val="TitleChar"/>
        </w:rPr>
        <w:t>and the</w:t>
      </w:r>
      <w:r w:rsidRPr="00F633E1">
        <w:t xml:space="preserve"> </w:t>
      </w:r>
      <w:r w:rsidRPr="00641A33">
        <w:rPr>
          <w:sz w:val="16"/>
          <w:szCs w:val="16"/>
        </w:rPr>
        <w:t xml:space="preserve">attendant </w:t>
      </w:r>
      <w:r>
        <w:rPr>
          <w:rStyle w:val="TitleChar"/>
        </w:rPr>
        <w:t>extension of production’</w:t>
      </w:r>
      <w:r w:rsidRPr="00CA4E2F">
        <w:rPr>
          <w:rStyle w:val="TitleChar"/>
        </w:rPr>
        <w:t xml:space="preserve">s natural limits to the </w:t>
      </w:r>
      <w:r w:rsidRPr="00641A33">
        <w:rPr>
          <w:sz w:val="16"/>
          <w:szCs w:val="16"/>
        </w:rPr>
        <w:t>global,</w:t>
      </w:r>
      <w:r w:rsidRPr="00CA4E2F">
        <w:rPr>
          <w:rStyle w:val="TitleChar"/>
        </w:rPr>
        <w:t xml:space="preserve"> biospheric level, capitalism is the first society capable of </w:t>
      </w:r>
      <w:proofErr w:type="gramStart"/>
      <w:r w:rsidRPr="00CA4E2F">
        <w:rPr>
          <w:rStyle w:val="TitleChar"/>
        </w:rPr>
        <w:t>a</w:t>
      </w:r>
      <w:r>
        <w:rPr>
          <w:rStyle w:val="TitleChar"/>
        </w:rPr>
        <w:t>(</w:t>
      </w:r>
      <w:proofErr w:type="gramEnd"/>
      <w:r>
        <w:rPr>
          <w:rStyle w:val="TitleChar"/>
        </w:rPr>
        <w:t>n)</w:t>
      </w:r>
      <w:r w:rsidRPr="00CA4E2F">
        <w:rPr>
          <w:rStyle w:val="TitleChar"/>
        </w:rPr>
        <w:t xml:space="preserve"> </w:t>
      </w:r>
      <w:r w:rsidRPr="00641A33">
        <w:rPr>
          <w:sz w:val="16"/>
          <w:szCs w:val="16"/>
        </w:rPr>
        <w:t>truly planetary</w:t>
      </w:r>
      <w:r w:rsidRPr="00CA4E2F">
        <w:rPr>
          <w:rStyle w:val="TitleChar"/>
        </w:rPr>
        <w:t xml:space="preserve"> environmental catastrophe, </w:t>
      </w:r>
      <w:r w:rsidRPr="00641A33">
        <w:rPr>
          <w:sz w:val="16"/>
          <w:szCs w:val="16"/>
        </w:rPr>
        <w:t xml:space="preserve">one </w:t>
      </w:r>
      <w:r w:rsidRPr="00CA4E2F">
        <w:rPr>
          <w:rStyle w:val="TitleChar"/>
        </w:rPr>
        <w:t>that could ultimately threaten even capital‟s own material requirements</w:t>
      </w:r>
      <w:r w:rsidRPr="00F633E1">
        <w:t xml:space="preserve">” </w:t>
      </w:r>
      <w:r w:rsidRPr="00641A33">
        <w:rPr>
          <w:sz w:val="16"/>
          <w:szCs w:val="16"/>
        </w:rPr>
        <w:t>[23]. As I have argued, referring to a particular example, “</w:t>
      </w:r>
      <w:r w:rsidRPr="00CA4E2F">
        <w:rPr>
          <w:rStyle w:val="TitleChar"/>
        </w:rPr>
        <w:t xml:space="preserve">The increasing water scarcity, the declining quality of water, and the inequitable pattern of its use across countries </w:t>
      </w:r>
      <w:r w:rsidRPr="00EC0FF7">
        <w:rPr>
          <w:sz w:val="16"/>
          <w:szCs w:val="16"/>
        </w:rPr>
        <w:t>and in each particular country,</w:t>
      </w:r>
      <w:r w:rsidRPr="00CA4E2F">
        <w:rPr>
          <w:rStyle w:val="TitleChar"/>
        </w:rPr>
        <w:t xml:space="preserve"> along with </w:t>
      </w:r>
      <w:r w:rsidRPr="00EC0FF7">
        <w:rPr>
          <w:sz w:val="16"/>
          <w:szCs w:val="16"/>
        </w:rPr>
        <w:t>a green-house</w:t>
      </w:r>
      <w:r w:rsidRPr="00CA4E2F">
        <w:rPr>
          <w:rStyle w:val="TitleChar"/>
        </w:rPr>
        <w:t xml:space="preserve"> warming </w:t>
      </w:r>
      <w:r w:rsidRPr="00EC0FF7">
        <w:rPr>
          <w:sz w:val="16"/>
          <w:szCs w:val="16"/>
        </w:rPr>
        <w:t>that increasingly dries up mother earth</w:t>
      </w:r>
      <w:r w:rsidRPr="00EC0FF7">
        <w:t>,</w:t>
      </w:r>
      <w:r w:rsidRPr="00CA4E2F">
        <w:rPr>
          <w:rStyle w:val="TitleChar"/>
        </w:rPr>
        <w:t xml:space="preserve"> are not </w:t>
      </w:r>
      <w:r w:rsidRPr="00EC0FF7">
        <w:rPr>
          <w:sz w:val="16"/>
          <w:szCs w:val="16"/>
        </w:rPr>
        <w:t>of course</w:t>
      </w:r>
      <w:r w:rsidRPr="00CA4E2F">
        <w:rPr>
          <w:rStyle w:val="TitleChar"/>
        </w:rPr>
        <w:t xml:space="preserve"> the result of some natural evolution, nor </w:t>
      </w:r>
      <w:r w:rsidRPr="00EC0FF7">
        <w:rPr>
          <w:sz w:val="16"/>
          <w:szCs w:val="16"/>
        </w:rPr>
        <w:t>mainly</w:t>
      </w:r>
      <w:r w:rsidRPr="00CA4E2F">
        <w:rPr>
          <w:rStyle w:val="TitleChar"/>
        </w:rPr>
        <w:t xml:space="preserve"> the result of overpopulation, but rather an outcome of a few centuries of capitalist development and a </w:t>
      </w:r>
      <w:r w:rsidRPr="00EC0FF7">
        <w:rPr>
          <w:sz w:val="16"/>
          <w:szCs w:val="16"/>
        </w:rPr>
        <w:t>particularly</w:t>
      </w:r>
      <w:r w:rsidRPr="00CA4E2F">
        <w:rPr>
          <w:rStyle w:val="TitleChar"/>
        </w:rPr>
        <w:t xml:space="preserve"> rapid economic growth </w:t>
      </w:r>
      <w:r w:rsidRPr="00EC0FF7">
        <w:rPr>
          <w:sz w:val="16"/>
          <w:szCs w:val="16"/>
        </w:rPr>
        <w:t>during the last half of the twentieth century” [14]. In this case, as also in the case of energy, neo-Malthusian approaches are misleading insofar as they naturalize external limits (emphasizing natural scarcity), while largely ignoring the potentially important impact of drastic technological and organizational changes on both the supply and the demand side. On the latter side, quantitative and qualitative developments in social needs may be more the result of changes in technology and social organization, than the result of any population growth. But more importantly, neo-Malthusian approaches are misleading because they erroneously divorce the allocation of resources from the scale of production and, taking at face value the presumable allocative efficiency of the market mechanism, end up stressing a fixed scale of production and hence a steady-state model as a necessary condition for the sustainability of capitalism [41]. As R. Smith has plausibly argued, however, economic growth (and growthmania) is an inherent tendency of the market system and capitalism, and therefore</w:t>
      </w:r>
      <w:r w:rsidRPr="00F633E1">
        <w:t xml:space="preserve"> </w:t>
      </w:r>
      <w:r w:rsidRPr="00CA4E2F">
        <w:rPr>
          <w:rStyle w:val="TitleChar"/>
        </w:rPr>
        <w:t>a sustainability of capitalism through a steady-state adjustment is impossible</w:t>
      </w:r>
      <w:r w:rsidRPr="00F633E1">
        <w:t xml:space="preserve"> [42].  </w:t>
      </w:r>
      <w:r w:rsidRPr="00CA4E2F">
        <w:rPr>
          <w:rStyle w:val="TitleChar"/>
        </w:rPr>
        <w:t>It</w:t>
      </w:r>
      <w:r w:rsidRPr="00F633E1">
        <w:t xml:space="preserve"> </w:t>
      </w:r>
      <w:r w:rsidRPr="00EC0FF7">
        <w:rPr>
          <w:sz w:val="16"/>
          <w:szCs w:val="16"/>
        </w:rPr>
        <w:t>becomes rather clear</w:t>
      </w:r>
      <w:r w:rsidRPr="00F633E1">
        <w:t xml:space="preserve"> </w:t>
      </w:r>
      <w:r w:rsidRPr="00EC0FF7">
        <w:rPr>
          <w:sz w:val="16"/>
          <w:szCs w:val="16"/>
        </w:rPr>
        <w:t xml:space="preserve">from the preceding analysis and an increasing number of studies that capitalism, as a specific mode of production, </w:t>
      </w:r>
      <w:r w:rsidRPr="00CA4E2F">
        <w:rPr>
          <w:rStyle w:val="TitleChar"/>
        </w:rPr>
        <w:t xml:space="preserve">tends to undermine the </w:t>
      </w:r>
      <w:r w:rsidRPr="00EC0FF7">
        <w:rPr>
          <w:sz w:val="16"/>
          <w:szCs w:val="16"/>
        </w:rPr>
        <w:t>most</w:t>
      </w:r>
      <w:r w:rsidRPr="00EC0FF7">
        <w:t xml:space="preserve"> </w:t>
      </w:r>
      <w:r w:rsidRPr="00EC0FF7">
        <w:rPr>
          <w:sz w:val="16"/>
          <w:szCs w:val="16"/>
        </w:rPr>
        <w:t>basic</w:t>
      </w:r>
      <w:r w:rsidRPr="00CA4E2F">
        <w:rPr>
          <w:rStyle w:val="TitleChar"/>
        </w:rPr>
        <w:t xml:space="preserve"> conditions of ecological sustainability, jeopardizing </w:t>
      </w:r>
      <w:r w:rsidRPr="00F633E1">
        <w:t xml:space="preserve">thus </w:t>
      </w:r>
      <w:r w:rsidRPr="00CA4E2F">
        <w:rPr>
          <w:rStyle w:val="TitleChar"/>
        </w:rPr>
        <w:t xml:space="preserve">the survival of human </w:t>
      </w:r>
      <w:r w:rsidRPr="00EC0FF7">
        <w:rPr>
          <w:sz w:val="16"/>
          <w:szCs w:val="16"/>
        </w:rPr>
        <w:t>being</w:t>
      </w:r>
      <w:r w:rsidRPr="00CA4E2F">
        <w:rPr>
          <w:rStyle w:val="TitleChar"/>
        </w:rPr>
        <w:t>s and of the capitalist system itself</w:t>
      </w:r>
      <w:r w:rsidRPr="00F633E1">
        <w:t xml:space="preserve"> </w:t>
      </w:r>
      <w:r w:rsidRPr="00EC0FF7">
        <w:rPr>
          <w:sz w:val="16"/>
          <w:szCs w:val="16"/>
        </w:rPr>
        <w:t>[14</w:t>
      </w:r>
      <w:proofErr w:type="gramStart"/>
      <w:r w:rsidRPr="00EC0FF7">
        <w:rPr>
          <w:sz w:val="16"/>
          <w:szCs w:val="16"/>
        </w:rPr>
        <w:t>,15,43,44</w:t>
      </w:r>
      <w:proofErr w:type="gramEnd"/>
      <w:r w:rsidRPr="00EC0FF7">
        <w:rPr>
          <w:sz w:val="16"/>
          <w:szCs w:val="16"/>
        </w:rPr>
        <w:t>]. It would be rather misleading, however, to consider ecological sustainability separately from the conditions of economic and social sustainability of capitalism. Although this is not the place to expand on the deeper causes of the currently evolving and aggravated economic crisis, which tends to directly and indirectly undermine the conditions of economic and social sustainability of capitalism, we should briefly</w:t>
      </w:r>
      <w:r w:rsidRPr="00F633E1">
        <w:t xml:space="preserve"> </w:t>
      </w:r>
      <w:r w:rsidRPr="00CA4E2F">
        <w:rPr>
          <w:rStyle w:val="TitleChar"/>
        </w:rPr>
        <w:t>take into account the fundamental role of the law of the tendency of the rate of profit to fall</w:t>
      </w:r>
      <w:r w:rsidRPr="00F633E1">
        <w:t xml:space="preserve"> [28], </w:t>
      </w:r>
      <w:r w:rsidRPr="00EC0FF7">
        <w:rPr>
          <w:sz w:val="16"/>
          <w:szCs w:val="16"/>
        </w:rPr>
        <w:t>lying</w:t>
      </w:r>
      <w:r w:rsidRPr="00CA4E2F">
        <w:rPr>
          <w:rStyle w:val="TitleChar"/>
        </w:rPr>
        <w:t xml:space="preserve"> </w:t>
      </w:r>
      <w:r w:rsidRPr="00EC0FF7">
        <w:rPr>
          <w:sz w:val="16"/>
          <w:szCs w:val="16"/>
        </w:rPr>
        <w:t>behind the overaccumulation crisis of the early 1970s which continues</w:t>
      </w:r>
      <w:r w:rsidRPr="00F633E1">
        <w:t xml:space="preserve">, </w:t>
      </w:r>
      <w:r w:rsidRPr="00EC0FF7">
        <w:rPr>
          <w:sz w:val="16"/>
          <w:szCs w:val="16"/>
        </w:rPr>
        <w:t>with some fluctuations,</w:t>
      </w:r>
      <w:r w:rsidRPr="00F633E1">
        <w:t xml:space="preserve"> </w:t>
      </w:r>
      <w:r w:rsidRPr="00E0150A">
        <w:rPr>
          <w:sz w:val="16"/>
          <w:szCs w:val="16"/>
        </w:rPr>
        <w:t>until the currently aggravated worldwide recession.</w:t>
      </w:r>
      <w:r w:rsidRPr="00CA4E2F">
        <w:rPr>
          <w:rStyle w:val="TitleChar"/>
        </w:rPr>
        <w:t xml:space="preserve"> This crisis</w:t>
      </w:r>
      <w:r w:rsidRPr="00F633E1">
        <w:t xml:space="preserve">, </w:t>
      </w:r>
      <w:r w:rsidRPr="00E0150A">
        <w:rPr>
          <w:sz w:val="16"/>
          <w:szCs w:val="16"/>
        </w:rPr>
        <w:t>through a variety of processes and mechanisms,</w:t>
      </w:r>
      <w:r w:rsidRPr="00F633E1">
        <w:t xml:space="preserve"> </w:t>
      </w:r>
      <w:r w:rsidRPr="00CA4E2F">
        <w:rPr>
          <w:rStyle w:val="TitleChar"/>
        </w:rPr>
        <w:t xml:space="preserve">has fuelled the exacerbation of ecological crisis </w:t>
      </w:r>
      <w:r w:rsidRPr="00E0150A">
        <w:rPr>
          <w:rStyle w:val="TitleChar"/>
        </w:rPr>
        <w:t xml:space="preserve">in various forms. </w:t>
      </w:r>
      <w:r w:rsidRPr="00E0150A">
        <w:rPr>
          <w:sz w:val="16"/>
          <w:szCs w:val="16"/>
        </w:rPr>
        <w:t>Among these processes, we might consider</w:t>
      </w:r>
      <w:r w:rsidRPr="00F633E1">
        <w:t xml:space="preserve"> </w:t>
      </w:r>
      <w:r w:rsidRPr="00CA4E2F">
        <w:rPr>
          <w:rStyle w:val="TitleChar"/>
        </w:rPr>
        <w:t>the intensification of capitalist competition, the increasing externalities</w:t>
      </w:r>
      <w:r w:rsidRPr="00F633E1">
        <w:t xml:space="preserve"> </w:t>
      </w:r>
      <w:r w:rsidRPr="00E0150A">
        <w:rPr>
          <w:sz w:val="16"/>
          <w:szCs w:val="16"/>
        </w:rPr>
        <w:t xml:space="preserve">(cost-shifting), </w:t>
      </w:r>
      <w:r w:rsidRPr="00CA4E2F">
        <w:rPr>
          <w:rStyle w:val="TitleChar"/>
        </w:rPr>
        <w:t>and the over-exhaustive exploitation of both labour power and natural resources</w:t>
      </w:r>
      <w:r w:rsidRPr="00F633E1">
        <w:t xml:space="preserve">. </w:t>
      </w:r>
      <w:r w:rsidRPr="00E0150A">
        <w:rPr>
          <w:sz w:val="16"/>
          <w:szCs w:val="16"/>
        </w:rPr>
        <w:t>At the same time, there is an equally important dialectical feedback of the exacerbated ecological crisis on the further aggravation of economic and social crisis. At this point it may be pertinent to briefly address the “dematerialization” hypothesis as it might possibly have significant implications for both ecological crisis (reduction of materials and energy use) and the economic crisis caused by a rising organic composition of capital, namely the relation between constant to variable capital (C/V), and falling profits rates (as noted above). According to this hypothesis, the increasing information and knowledge content of production in modern capitalism, along with a relative expansion of the sector of services and a more energy-efficient technology imply a significant reduction in the material requirements of production. There are good reasons however, to argue that this “dematerialization” has not any significant real dimensions [45</w:t>
      </w:r>
      <w:proofErr w:type="gramStart"/>
      <w:r w:rsidRPr="00E0150A">
        <w:rPr>
          <w:sz w:val="16"/>
          <w:szCs w:val="16"/>
        </w:rPr>
        <w:t>,46</w:t>
      </w:r>
      <w:proofErr w:type="gramEnd"/>
      <w:r w:rsidRPr="00E0150A">
        <w:rPr>
          <w:sz w:val="16"/>
          <w:szCs w:val="16"/>
        </w:rPr>
        <w:t>]. More importantly, I would further argue that this presumable “dematerialization” trend cannot have a significant impact on the material requirements of production, negating the tendency towards a rising composition of capital. The capitalist imperatives behind this rising organic composition of capital relate to three interrelated processes. In the first place,</w:t>
      </w:r>
      <w:r w:rsidRPr="00F633E1">
        <w:t xml:space="preserve"> </w:t>
      </w:r>
      <w:r w:rsidRPr="00502C76">
        <w:rPr>
          <w:rStyle w:val="TitleChar"/>
        </w:rPr>
        <w:t xml:space="preserve">any process of production in capitalism encompasses a use-value production and a valorization process, and labour has </w:t>
      </w:r>
      <w:r w:rsidRPr="00E0150A">
        <w:rPr>
          <w:sz w:val="16"/>
          <w:szCs w:val="16"/>
        </w:rPr>
        <w:t>necessarily</w:t>
      </w:r>
      <w:r w:rsidRPr="00502C76">
        <w:rPr>
          <w:rStyle w:val="TitleChar"/>
        </w:rPr>
        <w:t xml:space="preserve"> to be materialized through the use </w:t>
      </w:r>
      <w:r w:rsidRPr="00E0150A">
        <w:rPr>
          <w:sz w:val="16"/>
          <w:szCs w:val="16"/>
        </w:rPr>
        <w:t>and transformation</w:t>
      </w:r>
      <w:r w:rsidRPr="00502C76">
        <w:rPr>
          <w:rStyle w:val="TitleChar"/>
        </w:rPr>
        <w:t xml:space="preserve"> of energy and natural resources.</w:t>
      </w:r>
      <w:r w:rsidRPr="00F633E1">
        <w:t xml:space="preserve"> </w:t>
      </w:r>
      <w:r w:rsidRPr="00E0150A">
        <w:rPr>
          <w:rStyle w:val="TitleChar"/>
        </w:rPr>
        <w:t>Secondly,</w:t>
      </w:r>
      <w:r w:rsidRPr="00F633E1">
        <w:t xml:space="preserve"> </w:t>
      </w:r>
      <w:r w:rsidRPr="00502C76">
        <w:rPr>
          <w:rStyle w:val="TitleChar"/>
        </w:rPr>
        <w:t>competition implies the need of an incessant mechanization and automation drive aiming at an increased labour productivity</w:t>
      </w:r>
      <w:r w:rsidRPr="00F633E1">
        <w:t xml:space="preserve">. </w:t>
      </w:r>
      <w:r w:rsidRPr="00E0150A">
        <w:rPr>
          <w:rStyle w:val="TitleChar"/>
        </w:rPr>
        <w:t>Thirdly,</w:t>
      </w:r>
      <w:r w:rsidRPr="00F633E1">
        <w:t xml:space="preserve"> </w:t>
      </w:r>
      <w:r w:rsidRPr="00502C76">
        <w:rPr>
          <w:rStyle w:val="TitleChar"/>
        </w:rPr>
        <w:t xml:space="preserve">the capitalist need to discipline and exploit labour in production can again be met by an increasing mechanization. This increasing mechanization requires increased energy and resource use and </w:t>
      </w:r>
      <w:proofErr w:type="gramStart"/>
      <w:r w:rsidRPr="00502C76">
        <w:rPr>
          <w:rStyle w:val="TitleChar"/>
        </w:rPr>
        <w:t>implies</w:t>
      </w:r>
      <w:r w:rsidRPr="00F633E1">
        <w:t xml:space="preserve">  </w:t>
      </w:r>
      <w:r w:rsidRPr="00E0150A">
        <w:rPr>
          <w:sz w:val="16"/>
          <w:szCs w:val="16"/>
        </w:rPr>
        <w:t>further</w:t>
      </w:r>
      <w:proofErr w:type="gramEnd"/>
      <w:r w:rsidRPr="00F633E1">
        <w:t xml:space="preserve"> </w:t>
      </w:r>
      <w:r w:rsidRPr="00502C76">
        <w:rPr>
          <w:rStyle w:val="TitleChar"/>
        </w:rPr>
        <w:t xml:space="preserve">a </w:t>
      </w:r>
      <w:r w:rsidRPr="00106B72">
        <w:rPr>
          <w:sz w:val="16"/>
          <w:szCs w:val="16"/>
        </w:rPr>
        <w:t>potentially</w:t>
      </w:r>
      <w:r w:rsidRPr="00502C76">
        <w:rPr>
          <w:rStyle w:val="TitleChar"/>
        </w:rPr>
        <w:t xml:space="preserve"> maximum </w:t>
      </w:r>
      <w:r w:rsidRPr="00106B72">
        <w:rPr>
          <w:sz w:val="16"/>
          <w:szCs w:val="16"/>
        </w:rPr>
        <w:t>throughput</w:t>
      </w:r>
      <w:r w:rsidRPr="00502C76">
        <w:rPr>
          <w:rStyle w:val="TitleChar"/>
        </w:rPr>
        <w:t xml:space="preserve"> of material resources with a minimum labour power</w:t>
      </w:r>
      <w:r w:rsidRPr="00F633E1">
        <w:t xml:space="preserve">. </w:t>
      </w:r>
      <w:r w:rsidRPr="00E0150A">
        <w:rPr>
          <w:sz w:val="16"/>
          <w:szCs w:val="16"/>
        </w:rPr>
        <w:t xml:space="preserve">It follows, therefore, that these </w:t>
      </w:r>
      <w:r w:rsidRPr="00E0150A">
        <w:rPr>
          <w:sz w:val="16"/>
          <w:szCs w:val="16"/>
        </w:rPr>
        <w:lastRenderedPageBreak/>
        <w:t>necessities cannot be significantly changed by any “dematerialization” trend, and hence it cannot have any significant ameliorating impact of economic and ecological crisis. Capital, of course, deploys all sorts of strategies and methods to stave off or ameliorate crisis, and popular pressure may also have some effect in limiting the implications of economic and ecological crisis. Despite this pressure and all attempts or policies aiming at an ecological adjustment, however, it is rather impossible to adequately tackle the ecological problem within the context of the currently prevailing capitalist relations of production [10</w:t>
      </w:r>
      <w:proofErr w:type="gramStart"/>
      <w:r w:rsidRPr="00E0150A">
        <w:rPr>
          <w:sz w:val="16"/>
          <w:szCs w:val="16"/>
        </w:rPr>
        <w:t>,14,18,21</w:t>
      </w:r>
      <w:proofErr w:type="gramEnd"/>
      <w:r w:rsidRPr="00E0150A">
        <w:rPr>
          <w:sz w:val="16"/>
          <w:szCs w:val="16"/>
        </w:rPr>
        <w:t>].</w:t>
      </w:r>
      <w:r w:rsidRPr="00F633E1">
        <w:t xml:space="preserve"> </w:t>
      </w:r>
    </w:p>
    <w:p w:rsidR="001E3056" w:rsidRDefault="001E3056" w:rsidP="001E3056"/>
    <w:p w:rsidR="001E3056" w:rsidRDefault="001E3056" w:rsidP="001E3056"/>
    <w:p w:rsidR="001E3056" w:rsidRDefault="001E3056" w:rsidP="001E3056">
      <w:pPr>
        <w:pStyle w:val="Heading4"/>
      </w:pPr>
      <w:r>
        <w:t>Corporate America continues to consume natural resources- Lead to more environmental problems</w:t>
      </w:r>
    </w:p>
    <w:p w:rsidR="001E3056" w:rsidRDefault="001E3056" w:rsidP="001E3056">
      <w:pPr>
        <w:rPr>
          <w:rStyle w:val="StyleStyleBold12pt"/>
        </w:rPr>
      </w:pPr>
      <w:r>
        <w:rPr>
          <w:rStyle w:val="StyleStyleBold12pt"/>
        </w:rPr>
        <w:t xml:space="preserve">Heimonen, Computer Software and a think tank blogger, 04, </w:t>
      </w:r>
    </w:p>
    <w:p w:rsidR="001E3056" w:rsidRDefault="001E3056" w:rsidP="001E3056">
      <w:pPr>
        <w:rPr>
          <w:rStyle w:val="StyleStyleBold12pt"/>
        </w:rPr>
      </w:pPr>
      <w:r>
        <w:rPr>
          <w:rStyle w:val="StyleStyleBold12pt"/>
        </w:rPr>
        <w:t>(Mark, 7/25/2004, Group Think, “Capitalism, Exploitation, and Over- Consumption”,</w:t>
      </w:r>
      <w:r w:rsidRPr="005826C0">
        <w:rPr>
          <w:rStyle w:val="StyleStyleBold12pt"/>
        </w:rPr>
        <w:t>http://markheimonen.blogspot.com/2004/07/capitalism-exploitation-and-over.html</w:t>
      </w:r>
      <w:r>
        <w:rPr>
          <w:rStyle w:val="StyleStyleBold12pt"/>
        </w:rPr>
        <w:t xml:space="preserve">/ 7/4/13) </w:t>
      </w:r>
      <w:proofErr w:type="gramStart"/>
      <w:r>
        <w:rPr>
          <w:rStyle w:val="StyleStyleBold12pt"/>
        </w:rPr>
        <w:t>GM.</w:t>
      </w:r>
      <w:proofErr w:type="gramEnd"/>
    </w:p>
    <w:p w:rsidR="001E3056" w:rsidRDefault="001E3056" w:rsidP="001E3056">
      <w:pPr>
        <w:rPr>
          <w:rStyle w:val="TitleChar"/>
        </w:rPr>
      </w:pPr>
      <w:r w:rsidRPr="00A03F4D">
        <w:rPr>
          <w:rStyle w:val="TitleChar"/>
        </w:rPr>
        <w:t>There are no more needs in our society</w:t>
      </w:r>
      <w:r w:rsidRPr="004B5D24">
        <w:t xml:space="preserve">, </w:t>
      </w:r>
      <w:r w:rsidRPr="00763158">
        <w:rPr>
          <w:rStyle w:val="TitleChar"/>
        </w:rPr>
        <w:t>yet corporations have convinced Americans to continually desire and upgrade the newest</w:t>
      </w:r>
      <w:r w:rsidRPr="004B5D24">
        <w:t xml:space="preserve">, greatest </w:t>
      </w:r>
      <w:r w:rsidRPr="00763158">
        <w:rPr>
          <w:rStyle w:val="TitleChar"/>
        </w:rPr>
        <w:t>fads</w:t>
      </w:r>
      <w:r w:rsidRPr="004B5D24">
        <w:t xml:space="preserve">, while disposing of perfectly good products that are no longer in style. We produce more food, housing, and other goods than we need, yet we continue to feel pressure to work hard to keep our jobs, all in the name of profitability. We have turned into a disposable nation, where it is cheaper to buy a new printer or monitor, than it is to have it repaired. One only needs to watch the recent documentary, Super Size Me, to recognize that we have become an over-indulgent nation. </w:t>
      </w:r>
      <w:r w:rsidRPr="00763158">
        <w:rPr>
          <w:rStyle w:val="TitleChar"/>
        </w:rPr>
        <w:t>We continue to consume vast quantities of our natural resources, with literal regard for environmental concerns</w:t>
      </w:r>
      <w:r w:rsidRPr="004B5D24">
        <w:t xml:space="preserve">. Here is but a small </w:t>
      </w:r>
      <w:r w:rsidRPr="00106B72">
        <w:t>sample of</w:t>
      </w:r>
      <w:r w:rsidRPr="00763158">
        <w:rPr>
          <w:rStyle w:val="TitleChar"/>
        </w:rPr>
        <w:t xml:space="preserve"> the issues we face: Ozone Layer Depletion, Greenhouse Effect, Deforestation, Over-harvesting of fish, Overflowing landfill sites, </w:t>
      </w:r>
      <w:proofErr w:type="gramStart"/>
      <w:r w:rsidRPr="00763158">
        <w:rPr>
          <w:rStyle w:val="TitleChar"/>
        </w:rPr>
        <w:t>Toxic</w:t>
      </w:r>
      <w:proofErr w:type="gramEnd"/>
      <w:r w:rsidRPr="00763158">
        <w:rPr>
          <w:rStyle w:val="TitleChar"/>
        </w:rPr>
        <w:t xml:space="preserve"> waste dumping, nuclear waste sites, Over-consumption of non-renewable resources</w:t>
      </w:r>
      <w:r>
        <w:t>.</w:t>
      </w:r>
      <w:r w:rsidRPr="004B5D24">
        <w:t xml:space="preserve"> </w:t>
      </w:r>
      <w:r w:rsidRPr="004B5D24">
        <w:rPr>
          <w:rStyle w:val="TitleChar"/>
        </w:rPr>
        <w:t xml:space="preserve">¶ </w:t>
      </w:r>
      <w:proofErr w:type="gramStart"/>
      <w:r w:rsidRPr="004B5D24">
        <w:rPr>
          <w:rStyle w:val="TitleChar"/>
        </w:rPr>
        <w:t>In</w:t>
      </w:r>
      <w:proofErr w:type="gramEnd"/>
      <w:r w:rsidRPr="004B5D24">
        <w:rPr>
          <w:rStyle w:val="TitleChar"/>
        </w:rPr>
        <w:t xml:space="preserve"> </w:t>
      </w:r>
      <w:r w:rsidRPr="001E07A9">
        <w:rPr>
          <w:rStyle w:val="TitleChar"/>
        </w:rPr>
        <w:t xml:space="preserve">the </w:t>
      </w:r>
      <w:r w:rsidRPr="004B5D24">
        <w:rPr>
          <w:rStyle w:val="TitleChar"/>
        </w:rPr>
        <w:t xml:space="preserve">capitalist system, there are no checks </w:t>
      </w:r>
      <w:r w:rsidRPr="00106B72">
        <w:t>in place</w:t>
      </w:r>
      <w:r w:rsidRPr="004B5D24">
        <w:rPr>
          <w:rStyle w:val="TitleChar"/>
        </w:rPr>
        <w:t xml:space="preserve"> to ensure that corporations function in an environmentally responsible manner. Each </w:t>
      </w:r>
      <w:r w:rsidRPr="00106B72">
        <w:t>individual and</w:t>
      </w:r>
      <w:r w:rsidRPr="004B5D24">
        <w:rPr>
          <w:rStyle w:val="TitleChar"/>
        </w:rPr>
        <w:t xml:space="preserve"> company is motivated to keep up with the mechanisms of the </w:t>
      </w:r>
      <w:r w:rsidRPr="00106B72">
        <w:t>giant</w:t>
      </w:r>
      <w:r w:rsidRPr="004B5D24">
        <w:rPr>
          <w:rStyle w:val="TitleChar"/>
        </w:rPr>
        <w:t xml:space="preserve"> profit-driven corporate machine. The U</w:t>
      </w:r>
      <w:r w:rsidRPr="004B5D24">
        <w:t xml:space="preserve">nited </w:t>
      </w:r>
      <w:r w:rsidRPr="004B5D24">
        <w:rPr>
          <w:rStyle w:val="TitleChar"/>
        </w:rPr>
        <w:t>S</w:t>
      </w:r>
      <w:r w:rsidRPr="004B5D24">
        <w:t xml:space="preserve">tates </w:t>
      </w:r>
      <w:r w:rsidRPr="00A03F4D">
        <w:rPr>
          <w:rStyle w:val="TitleChar"/>
        </w:rPr>
        <w:t>is</w:t>
      </w:r>
      <w:r w:rsidRPr="004B5D24">
        <w:t xml:space="preserve"> currently </w:t>
      </w:r>
      <w:r w:rsidRPr="00A03F4D">
        <w:rPr>
          <w:rStyle w:val="TitleChar"/>
        </w:rPr>
        <w:t xml:space="preserve">waging war, </w:t>
      </w:r>
      <w:r w:rsidRPr="00106B72">
        <w:t>all</w:t>
      </w:r>
      <w:r w:rsidRPr="00A03F4D">
        <w:rPr>
          <w:rStyle w:val="TitleChar"/>
        </w:rPr>
        <w:t xml:space="preserve"> in the name of keeping prices of gas and oil as low as possible</w:t>
      </w:r>
      <w:r w:rsidRPr="004B5D24">
        <w:t xml:space="preserve"> (Even as they refuse to publicly say so) The fact is, the </w:t>
      </w:r>
      <w:r w:rsidRPr="00763158">
        <w:rPr>
          <w:rStyle w:val="TitleChar"/>
        </w:rPr>
        <w:t>Bush</w:t>
      </w:r>
      <w:r w:rsidRPr="004B5D24">
        <w:t xml:space="preserve"> campaign has lied through their teeth, and have </w:t>
      </w:r>
      <w:r w:rsidRPr="00763158">
        <w:rPr>
          <w:rStyle w:val="TitleChar"/>
        </w:rPr>
        <w:t>failed to come up with a single plausible explanation for the war</w:t>
      </w:r>
      <w:r w:rsidRPr="004B5D24">
        <w:t xml:space="preserve">. One multinational company, Halliburton, is going to profit more from the Iraqi war than any other. This company, formerly headed by vice president Dick Cheney, was awarded hundreds of millions of dollars in no-bid contracts by the United States government. In 1999-2000, Halliburton gave $709,320 in political contributions, of which 95% went to the Republicans. At the same time, Halliburton’s Subsidiary, kellog Brown and Root (KBR), is under now under scrutiny for illegally operating in Iran, and wasting tremendous amounts of money. </w:t>
      </w:r>
      <w:r w:rsidRPr="00763158">
        <w:rPr>
          <w:rStyle w:val="TitleChar"/>
        </w:rPr>
        <w:t xml:space="preserve">Corporate America is in </w:t>
      </w:r>
      <w:r w:rsidRPr="00763158">
        <w:t>bed</w:t>
      </w:r>
      <w:r w:rsidRPr="00763158">
        <w:rPr>
          <w:rStyle w:val="TitleChar"/>
        </w:rPr>
        <w:t xml:space="preserve"> with the </w:t>
      </w:r>
      <w:r w:rsidRPr="001E07A9">
        <w:t>United States</w:t>
      </w:r>
      <w:r w:rsidRPr="00763158">
        <w:rPr>
          <w:rStyle w:val="TitleChar"/>
        </w:rPr>
        <w:t xml:space="preserve"> government, and for these reasons, the government cannot be relied upon to hold these companies accountable.</w:t>
      </w:r>
    </w:p>
    <w:p w:rsidR="001E3056" w:rsidRDefault="001E3056" w:rsidP="001E3056">
      <w:pPr>
        <w:pStyle w:val="Heading4"/>
      </w:pPr>
      <w:r>
        <w:t>Nature is limited- Must save resources for future resources</w:t>
      </w:r>
    </w:p>
    <w:p w:rsidR="001E3056" w:rsidRDefault="001E3056" w:rsidP="001E3056">
      <w:pPr>
        <w:rPr>
          <w:rStyle w:val="StyleStyleBold12pt"/>
        </w:rPr>
      </w:pPr>
      <w:r>
        <w:rPr>
          <w:rStyle w:val="StyleStyleBold12pt"/>
        </w:rPr>
        <w:t xml:space="preserve">Kikkawa, 11, (Khan, 4/2011, Wesleyan University, “Sustainable Capitalism Under Lockean Ethics”, </w:t>
      </w:r>
      <w:r w:rsidRPr="00D627AA">
        <w:rPr>
          <w:rStyle w:val="StyleStyleBold12pt"/>
        </w:rPr>
        <w:t>http://wesscholar.wesleyan.edu/cgi/viewcontent.cgi?article=</w:t>
      </w:r>
      <w:r>
        <w:rPr>
          <w:rStyle w:val="StyleStyleBold12pt"/>
        </w:rPr>
        <w:t>1 771&amp;context=etd_hon_theses&amp;sei</w:t>
      </w:r>
      <w:r w:rsidRPr="00D627AA">
        <w:rPr>
          <w:rStyle w:val="StyleStyleBold12pt"/>
        </w:rPr>
        <w:t>redir=1&amp;referer=http%3A%2F%2Fwww.google.com%2Furl%3Fsa%3Dt%26rct%3Dj%26q%3Dcapitalism%2520and%2520over%2520consumption%2520and%2520resources%26source%3Dweb%26cd%3D9%26ved%3D0CHAQFjAI%26url%3Dhttp%253A%252F%252Fwesscholar.wesleyan.edu%252Fcgi%252Fviewcontent.cgi%253Farticle%253D1771%2526context%253D</w:t>
      </w:r>
      <w:r>
        <w:rPr>
          <w:rStyle w:val="StyleStyleBold12pt"/>
        </w:rPr>
        <w:t>etd_hon_theses%26ei%3DtZncUYLcK</w:t>
      </w:r>
      <w:r w:rsidRPr="00D627AA">
        <w:rPr>
          <w:rStyle w:val="StyleStyleBold12pt"/>
        </w:rPr>
        <w:t>H8iwKr1oCgCw%26usg%3DAFQjCNE_B4ViKgaxot9BCCD0wgSYhm5gDA%26sig2%3</w:t>
      </w:r>
      <w:r w:rsidRPr="00D627AA">
        <w:rPr>
          <w:rStyle w:val="StyleStyleBold12pt"/>
        </w:rPr>
        <w:lastRenderedPageBreak/>
        <w:t>DIGdDmlByU5nRVK20mVIkaA%26bvm%3Dbv.48705608%2Cd.cGE#search=%22capitalism%20over%20consumption%20resources%22</w:t>
      </w:r>
      <w:r>
        <w:rPr>
          <w:rStyle w:val="StyleStyleBold12pt"/>
        </w:rPr>
        <w:t xml:space="preserve">, 7/9/13) GM. </w:t>
      </w:r>
    </w:p>
    <w:p w:rsidR="001E3056" w:rsidRPr="005242C8" w:rsidRDefault="001E3056" w:rsidP="001E3056">
      <w:pPr>
        <w:rPr>
          <w:b/>
          <w:bCs/>
          <w:u w:val="single"/>
        </w:rPr>
      </w:pPr>
      <w:r w:rsidRPr="00F312B6">
        <w:rPr>
          <w:rStyle w:val="TitleChar"/>
        </w:rPr>
        <w:t>Humanity has struggled to remedy the conflict between environmental sustainability and capitalism since the</w:t>
      </w:r>
      <w:r w:rsidRPr="00F312B6">
        <w:t xml:space="preserve"> privatization of resources and </w:t>
      </w:r>
      <w:r w:rsidRPr="00F312B6">
        <w:rPr>
          <w:rStyle w:val="TitleChar"/>
        </w:rPr>
        <w:t>overconsumption of resources creating a shortage of natural resources.</w:t>
      </w:r>
      <w:r w:rsidRPr="00F312B6">
        <w:t xml:space="preserve"> Due to improper market pricing, </w:t>
      </w:r>
      <w:r w:rsidRPr="00F312B6">
        <w:rPr>
          <w:rStyle w:val="TitleChar"/>
        </w:rPr>
        <w:t xml:space="preserve">capitalism undervalues natural resources which discourages entrepreneurs from investing in technology to improve the yield of natural resources or to limit their consumption of natural resources. The positive externalities of natural resources are unaccounted for in </w:t>
      </w:r>
      <w:r w:rsidRPr="00F312B6">
        <w:t xml:space="preserve">modern </w:t>
      </w:r>
      <w:r w:rsidRPr="00F312B6">
        <w:rPr>
          <w:rStyle w:val="TitleChar"/>
        </w:rPr>
        <w:t>capitalism, creating a shortage in natural resources.</w:t>
      </w:r>
      <w:r w:rsidRPr="00F312B6">
        <w:t xml:space="preserve"> </w:t>
      </w:r>
      <w:r w:rsidRPr="00F312B6">
        <w:rPr>
          <w:rStyle w:val="TitleChar"/>
        </w:rPr>
        <w:t>Since the production of natural resources is limited by Nature’s capacity to reproduce, the current capitalist framework promotes a permanent shortage of natural resources where the demand for natural goods is always in excess to the supply of goods obtainable</w:t>
      </w:r>
      <w:r w:rsidRPr="00F312B6">
        <w:t>.</w:t>
      </w:r>
      <w:r w:rsidRPr="00F312B6">
        <w:rPr>
          <w:sz w:val="12"/>
        </w:rPr>
        <w:t xml:space="preserve">¶ </w:t>
      </w:r>
      <w:r w:rsidRPr="00F312B6">
        <w:t xml:space="preserve">Unlike other producers, </w:t>
      </w:r>
      <w:r w:rsidRPr="00F312B6">
        <w:rPr>
          <w:rStyle w:val="TitleChar"/>
        </w:rPr>
        <w:t>Nature is a limited producer</w:t>
      </w:r>
      <w:r w:rsidRPr="00F312B6">
        <w:t xml:space="preserve"> in that i</w:t>
      </w:r>
      <w:r w:rsidRPr="00F312B6">
        <w:rPr>
          <w:rStyle w:val="TitleChar"/>
        </w:rPr>
        <w:t>ts ability to reproduce goods</w:t>
      </w:r>
      <w:r w:rsidRPr="00F312B6">
        <w:t xml:space="preserve"> available in the commons for all individuals to access </w:t>
      </w:r>
      <w:r w:rsidRPr="00F312B6">
        <w:rPr>
          <w:rStyle w:val="TitleChar"/>
        </w:rPr>
        <w:t>is dependent on the natural resources that remain</w:t>
      </w:r>
      <w:r w:rsidRPr="00F312B6">
        <w:t xml:space="preserve"> in the common. </w:t>
      </w:r>
      <w:r w:rsidRPr="00B27593">
        <w:rPr>
          <w:rStyle w:val="TitleChar"/>
        </w:rPr>
        <w:t>Natural goods are both the final product as well as the initial input where a certain quantity of the resources needs to remain in Nature untouched</w:t>
      </w:r>
      <w:r w:rsidRPr="00F312B6">
        <w:t xml:space="preserve"> by mankind so those resources can reproduce to increase the quantity of that resource for future p</w:t>
      </w:r>
      <w:r>
        <w:t xml:space="preserve">opulations. </w:t>
      </w:r>
      <w:r w:rsidRPr="00D01D2B">
        <w:rPr>
          <w:rStyle w:val="TitleChar"/>
        </w:rPr>
        <w:t xml:space="preserve">Given that humanity’s goal is to exist in the long run, it is in the best interest for humanity to regulate their consumption levels and to appropriate resources to meet their own needs while maintaining a base level of supply </w:t>
      </w:r>
      <w:r w:rsidRPr="00F312B6">
        <w:t xml:space="preserve">in Nature </w:t>
      </w:r>
      <w:r w:rsidRPr="00D01D2B">
        <w:rPr>
          <w:rStyle w:val="TitleChar"/>
        </w:rPr>
        <w:t xml:space="preserve">so that future generations can enjoy the same resources as our current generation.¶ </w:t>
      </w:r>
      <w:r w:rsidRPr="00D01D2B">
        <w:t>Unfortunately, modern environmental philosophy is divided on how to define “sustainability,</w:t>
      </w:r>
      <w:r w:rsidRPr="00F312B6">
        <w:t xml:space="preserve">” let alone the method with which society can hope to achieve a sustainable society. </w:t>
      </w:r>
      <w:r w:rsidRPr="00D01D2B">
        <w:rPr>
          <w:rStyle w:val="TitleChar"/>
        </w:rPr>
        <w:t>Modern environmental philosophy is currently debating between basic definitions given the feasibility on how sustainability can be assessed</w:t>
      </w:r>
      <w:r w:rsidRPr="00F312B6">
        <w:t xml:space="preserve">. Modern definitions are torn between “weak” sustainability and “strong” sustainability, the difference between definitions contingent on the substitutability of resources and the mechanisms available to society to value those resources in question. Economists strongly defend weak sustainability, arguing that resources can be substituted with other resources and that weak sustainability is the only feasible definition society can adopt to maintain a capitalist society that encourages innovation and entrepreneurship to promote growth while being “sustainable.” </w:t>
      </w:r>
      <w:r w:rsidRPr="00D01D2B">
        <w:rPr>
          <w:rStyle w:val="TitleChar"/>
        </w:rPr>
        <w:t>Environmentalists advocate strong sustainability however, arguing that natural resources possess various functions that cannot be substituted by manufactured goods that only possess single functions. Due to differences in the value of natural resources as well as the practicality of measuring sustainability, advocates for both are divided by definitions of sustainability.</w:t>
      </w:r>
      <w:r>
        <w:br/>
      </w:r>
    </w:p>
    <w:p w:rsidR="001E3056" w:rsidRDefault="001E3056" w:rsidP="001E3056">
      <w:pPr>
        <w:pStyle w:val="Heading4"/>
      </w:pPr>
      <w:r w:rsidRPr="00684155">
        <w:t>Capitalism exploits natural and human resources- Root cause of environmental problems</w:t>
      </w:r>
    </w:p>
    <w:p w:rsidR="001E3056" w:rsidRDefault="001E3056" w:rsidP="001E3056">
      <w:pPr>
        <w:rPr>
          <w:rStyle w:val="StyleStyleBold12pt"/>
        </w:rPr>
      </w:pPr>
      <w:r>
        <w:rPr>
          <w:rStyle w:val="StyleStyleBold12pt"/>
        </w:rPr>
        <w:t xml:space="preserve">MIM, Movement Group, 96, (Maoist Internationalist Movement, 3/1996, Prison Censorship, “On Capitalism and the Environment”, </w:t>
      </w:r>
      <w:r w:rsidRPr="00582319">
        <w:rPr>
          <w:rStyle w:val="StyleStyleBold12pt"/>
        </w:rPr>
        <w:t>http://www.prisoncenso</w:t>
      </w:r>
      <w:r>
        <w:rPr>
          <w:rStyle w:val="StyleStyleBold12pt"/>
        </w:rPr>
        <w:t xml:space="preserve">rshi </w:t>
      </w:r>
      <w:r w:rsidRPr="00582319">
        <w:rPr>
          <w:rStyle w:val="StyleStyleBold12pt"/>
        </w:rPr>
        <w:t>p.info/archive/etext/mt/mt12capenv.html</w:t>
      </w:r>
      <w:r>
        <w:rPr>
          <w:rStyle w:val="StyleStyleBold12pt"/>
        </w:rPr>
        <w:t xml:space="preserve">, 7/4/13) GM. </w:t>
      </w:r>
    </w:p>
    <w:p w:rsidR="001E3056" w:rsidRDefault="001E3056" w:rsidP="001E3056">
      <w:r w:rsidRPr="00763158">
        <w:rPr>
          <w:rStyle w:val="TitleChar"/>
        </w:rPr>
        <w:t>The root cause of environmental problems is capitalism</w:t>
      </w:r>
      <w:r>
        <w:t xml:space="preserve">, the private ownership of the means of production by a relative handful of people. </w:t>
      </w:r>
      <w:r w:rsidRPr="00106B72">
        <w:t>This essence of</w:t>
      </w:r>
      <w:r w:rsidRPr="00763158">
        <w:rPr>
          <w:rStyle w:val="TitleChar"/>
        </w:rPr>
        <w:t xml:space="preserve"> capitalism is one reason why capitalism creates environmental problems: </w:t>
      </w:r>
      <w:r w:rsidRPr="00106B72">
        <w:t>while the majority of the world's people have a material interest in maintaining a healthy planet, the small capitalist ruling class is not accountable to this majority, except in</w:t>
      </w:r>
      <w:r w:rsidRPr="00763158">
        <w:rPr>
          <w:rStyle w:val="TitleChar"/>
        </w:rPr>
        <w:t xml:space="preserve"> the indirect sense that the ruling class seeks to co-opt the demands of the majority in order to maintain the capitalist system. </w:t>
      </w:r>
      <w:r w:rsidRPr="00106B72">
        <w:t>A second reason why capitalism creates environmental problems is that</w:t>
      </w:r>
      <w:r w:rsidRPr="00763158">
        <w:rPr>
          <w:rStyle w:val="TitleChar"/>
        </w:rPr>
        <w:t xml:space="preserve"> although the world's resources are controlled by a relative handful of people, planning is not centralized under capitalism</w:t>
      </w:r>
      <w:r>
        <w:t xml:space="preserve">. Instead, </w:t>
      </w:r>
      <w:r w:rsidRPr="00763158">
        <w:rPr>
          <w:rStyle w:val="TitleChar"/>
        </w:rPr>
        <w:t>production is</w:t>
      </w:r>
      <w:r>
        <w:t xml:space="preserve"> anarchic; it is </w:t>
      </w:r>
      <w:r w:rsidRPr="00763158">
        <w:rPr>
          <w:rStyle w:val="TitleChar"/>
        </w:rPr>
        <w:t xml:space="preserve">centered </w:t>
      </w:r>
      <w:proofErr w:type="gramStart"/>
      <w:r w:rsidRPr="00763158">
        <w:rPr>
          <w:rStyle w:val="TitleChar"/>
        </w:rPr>
        <w:t>around</w:t>
      </w:r>
      <w:proofErr w:type="gramEnd"/>
      <w:r w:rsidRPr="00763158">
        <w:rPr>
          <w:rStyle w:val="TitleChar"/>
        </w:rPr>
        <w:t xml:space="preserve"> making profits, not </w:t>
      </w:r>
      <w:r w:rsidRPr="00106B72">
        <w:t xml:space="preserve">around </w:t>
      </w:r>
      <w:r w:rsidRPr="00763158">
        <w:rPr>
          <w:rStyle w:val="TitleChar"/>
        </w:rPr>
        <w:t xml:space="preserve">meeting </w:t>
      </w:r>
      <w:r w:rsidRPr="00106B72">
        <w:t>basic</w:t>
      </w:r>
      <w:r w:rsidRPr="00763158">
        <w:rPr>
          <w:rStyle w:val="TitleChar"/>
        </w:rPr>
        <w:t xml:space="preserve"> human needs</w:t>
      </w:r>
      <w:r>
        <w:t xml:space="preserve"> in the short or long runs. Much of what is produced by the capitalist </w:t>
      </w:r>
      <w:r>
        <w:lastRenderedPageBreak/>
        <w:t xml:space="preserve">system is unnecessary and wasteful, and the system is not fundamentally capable of incorporating long-term human survival as a need. Finally, </w:t>
      </w:r>
      <w:r w:rsidRPr="00763158">
        <w:rPr>
          <w:rStyle w:val="TitleChar"/>
        </w:rPr>
        <w:t xml:space="preserve">the capitalist system does not distribute resources equitably. </w:t>
      </w:r>
      <w:r w:rsidRPr="00684155">
        <w:t>Under capitalism,</w:t>
      </w:r>
      <w:r w:rsidRPr="00763158">
        <w:rPr>
          <w:rStyle w:val="TitleChar"/>
        </w:rPr>
        <w:t xml:space="preserve"> many people do not have adequate resources for survival. Many environmental problems stem from this </w:t>
      </w:r>
      <w:r w:rsidRPr="00684155">
        <w:t>root problem</w:t>
      </w:r>
      <w:r w:rsidRPr="00763158">
        <w:rPr>
          <w:rStyle w:val="TitleChar"/>
        </w:rPr>
        <w:t>. Furthermore, capitalism is not static. It has changed since Marx</w:t>
      </w:r>
      <w:r w:rsidRPr="00684155">
        <w:t>'s day</w:t>
      </w:r>
      <w:r w:rsidRPr="00763158">
        <w:rPr>
          <w:rStyle w:val="TitleChar"/>
        </w:rPr>
        <w:t xml:space="preserve">. </w:t>
      </w:r>
      <w:r w:rsidRPr="00684155">
        <w:t>Today</w:t>
      </w:r>
      <w:r w:rsidRPr="00763158">
        <w:rPr>
          <w:rStyle w:val="TitleChar"/>
        </w:rPr>
        <w:t xml:space="preserve">, it has developed to its highest stage: </w:t>
      </w:r>
      <w:r w:rsidRPr="00684155">
        <w:t>imperialism</w:t>
      </w:r>
      <w:proofErr w:type="gramStart"/>
      <w:r>
        <w:t>.(</w:t>
      </w:r>
      <w:proofErr w:type="gramEnd"/>
      <w:r>
        <w:t xml:space="preserve">1) </w:t>
      </w:r>
      <w:r w:rsidRPr="00763158">
        <w:rPr>
          <w:rStyle w:val="TitleChar"/>
        </w:rPr>
        <w:t xml:space="preserve">Under imperialism, the capitalists carve </w:t>
      </w:r>
      <w:r w:rsidRPr="00684155">
        <w:t>and recarve</w:t>
      </w:r>
      <w:r w:rsidRPr="00763158">
        <w:rPr>
          <w:rStyle w:val="TitleChar"/>
        </w:rPr>
        <w:t xml:space="preserve"> the world. The unequal distribution of resources takes on a distinctly national flavor, with a division of the world into imperialist countries</w:t>
      </w:r>
      <w:r>
        <w:t xml:space="preserve"> on the one hand </w:t>
      </w:r>
      <w:r w:rsidRPr="00763158">
        <w:rPr>
          <w:rStyle w:val="TitleChar"/>
        </w:rPr>
        <w:t>and colonies</w:t>
      </w:r>
      <w:r>
        <w:t xml:space="preserve"> and neocolonies on the other hand. </w:t>
      </w:r>
      <w:r w:rsidRPr="00763158">
        <w:rPr>
          <w:rStyle w:val="TitleChar"/>
        </w:rPr>
        <w:t>Imperialism exploits both the natural and the human resources of its colonies</w:t>
      </w:r>
      <w:r>
        <w:t xml:space="preserve"> and neocolonies. </w:t>
      </w:r>
    </w:p>
    <w:p w:rsidR="001E3056" w:rsidRPr="00305F58" w:rsidRDefault="001E3056" w:rsidP="001E3056">
      <w:pPr>
        <w:pStyle w:val="Heading2"/>
      </w:pPr>
      <w:r>
        <w:lastRenderedPageBreak/>
        <w:t>Link — Pomo Ethics</w:t>
      </w:r>
    </w:p>
    <w:p w:rsidR="001E3056" w:rsidRDefault="001E3056" w:rsidP="001E3056">
      <w:pPr>
        <w:pStyle w:val="Heading4"/>
      </w:pPr>
      <w:r>
        <w:t>Infinite ethics is infinite deferral- grounding their critique on subjective ethics robs them of any ability to declare anything bad on more than an individual level.</w:t>
      </w:r>
    </w:p>
    <w:p w:rsidR="001E3056" w:rsidRPr="005107AD" w:rsidRDefault="001E3056" w:rsidP="001E3056">
      <w:pPr>
        <w:rPr>
          <w:rStyle w:val="StyleStyleBold12pt"/>
        </w:rPr>
      </w:pPr>
      <w:r w:rsidRPr="005107AD">
        <w:rPr>
          <w:rStyle w:val="StyleStyleBold12pt"/>
        </w:rPr>
        <w:t>DeFazio</w:t>
      </w:r>
      <w:r>
        <w:rPr>
          <w:rStyle w:val="StyleStyleBold12pt"/>
        </w:rPr>
        <w:t>, Ph.D. in English with specialty in Cultural Theory,</w:t>
      </w:r>
      <w:r w:rsidRPr="005107AD">
        <w:rPr>
          <w:rStyle w:val="StyleStyleBold12pt"/>
        </w:rPr>
        <w:t xml:space="preserve"> 03</w:t>
      </w:r>
    </w:p>
    <w:p w:rsidR="001E3056" w:rsidRDefault="001E3056" w:rsidP="001E3056">
      <w:r>
        <w:t xml:space="preserve">(Kimberly, Ph.D., English, </w:t>
      </w:r>
      <w:proofErr w:type="gramStart"/>
      <w:r>
        <w:t>Spring</w:t>
      </w:r>
      <w:proofErr w:type="gramEnd"/>
      <w:r>
        <w:t xml:space="preserve"> 2003, The Red Critique, “The Imperialism of "Eating Well",” </w:t>
      </w:r>
      <w:hyperlink r:id="rId47" w:history="1">
        <w:r w:rsidRPr="0075527C">
          <w:rPr>
            <w:rStyle w:val="Hyperlink"/>
          </w:rPr>
          <w:t>http://redcritique.org/Spring2003/theimperialismofeatingwell.htm</w:t>
        </w:r>
      </w:hyperlink>
      <w:r>
        <w:t>, [Accessed 7/8/13], JB).</w:t>
      </w:r>
    </w:p>
    <w:p w:rsidR="001E3056" w:rsidRPr="000B0F61" w:rsidRDefault="001E3056" w:rsidP="001E3056"/>
    <w:p w:rsidR="001E3056" w:rsidRPr="00637BC1" w:rsidRDefault="001E3056" w:rsidP="001E3056">
      <w:pPr>
        <w:rPr>
          <w:rStyle w:val="TitleChar"/>
        </w:rPr>
      </w:pPr>
      <w:r w:rsidRPr="00637BC1">
        <w:rPr>
          <w:rStyle w:val="TitleChar"/>
        </w:rPr>
        <w:t>The suspension of judgment</w:t>
      </w:r>
      <w:r>
        <w:t>, law, determination, etc., while masquerading as the height of freedom</w:t>
      </w:r>
      <w:r w:rsidRPr="00637BC1">
        <w:rPr>
          <w:rStyle w:val="TitleChar"/>
        </w:rPr>
        <w:t>, is</w:t>
      </w:r>
      <w:r>
        <w:t xml:space="preserve"> really </w:t>
      </w:r>
      <w:r w:rsidRPr="00637BC1">
        <w:rPr>
          <w:rStyle w:val="TitleChar"/>
        </w:rPr>
        <w:t>a means of justifying deeply contradictory practices</w:t>
      </w:r>
      <w:r>
        <w:t xml:space="preserve">. When </w:t>
      </w:r>
      <w:r w:rsidRPr="00637BC1">
        <w:rPr>
          <w:rStyle w:val="TitleChar"/>
        </w:rPr>
        <w:t>for</w:t>
      </w:r>
      <w:r>
        <w:t xml:space="preserve"> instance Chris </w:t>
      </w:r>
      <w:r w:rsidRPr="00637BC1">
        <w:rPr>
          <w:rStyle w:val="TitleChar"/>
        </w:rPr>
        <w:t>Barker</w:t>
      </w:r>
      <w:r>
        <w:t xml:space="preserve"> </w:t>
      </w:r>
      <w:r w:rsidRPr="00637BC1">
        <w:rPr>
          <w:rStyle w:val="TitleChar"/>
        </w:rPr>
        <w:t>extends Derrida's</w:t>
      </w:r>
      <w:r>
        <w:t xml:space="preserve"> and Edkins' theoretical </w:t>
      </w:r>
      <w:r w:rsidRPr="00637BC1">
        <w:rPr>
          <w:rStyle w:val="TitleChar"/>
        </w:rPr>
        <w:t>framework</w:t>
      </w:r>
      <w:r>
        <w:t xml:space="preserve"> </w:t>
      </w:r>
      <w:r w:rsidRPr="00637BC1">
        <w:rPr>
          <w:rStyle w:val="TitleChar"/>
        </w:rPr>
        <w:t>to</w:t>
      </w:r>
      <w:r>
        <w:t xml:space="preserve"> a discussion of the possibility of any </w:t>
      </w:r>
      <w:r w:rsidRPr="00637BC1">
        <w:rPr>
          <w:rStyle w:val="TitleChar"/>
        </w:rPr>
        <w:t>social change</w:t>
      </w:r>
      <w:r>
        <w:t xml:space="preserve">, </w:t>
      </w:r>
      <w:r w:rsidRPr="00637BC1">
        <w:rPr>
          <w:rStyle w:val="TitleChar"/>
        </w:rPr>
        <w:t>arguing that "ethics do not require to be grounded in anything outside our beliefs and desires"</w:t>
      </w:r>
      <w:r>
        <w:t xml:space="preserve"> (13), </w:t>
      </w:r>
      <w:r w:rsidRPr="00637BC1">
        <w:rPr>
          <w:rStyle w:val="TitleChar"/>
        </w:rPr>
        <w:t>what he is really saying is that the ethical subje</w:t>
      </w:r>
      <w:r>
        <w:t xml:space="preserve">ct, not determined by any laws or objectives, </w:t>
      </w:r>
      <w:r w:rsidRPr="00637BC1">
        <w:rPr>
          <w:rStyle w:val="TitleChar"/>
        </w:rPr>
        <w:t>can be ethical in one place, and not in another</w:t>
      </w:r>
      <w:r>
        <w:t xml:space="preserve">. Post-al ethics is </w:t>
      </w:r>
      <w:r w:rsidRPr="00637BC1">
        <w:rPr>
          <w:rStyle w:val="TitleChar"/>
        </w:rPr>
        <w:t>a "politics without guarantees</w:t>
      </w:r>
      <w:r>
        <w:t xml:space="preserve">". But what are "guarantees" on this logic except the ability to connect one's actions to the larger social forces of which one is a part, and </w:t>
      </w:r>
      <w:r w:rsidRPr="00637BC1">
        <w:rPr>
          <w:rStyle w:val="TitleChar"/>
        </w:rPr>
        <w:t>what does the suspension of "guarantees" do except eliminate the means of understanding the world outside of experience and immediacy</w:t>
      </w:r>
      <w:r>
        <w:t xml:space="preserve">? </w:t>
      </w:r>
      <w:r w:rsidRPr="00637BC1">
        <w:rPr>
          <w:rStyle w:val="Emphasis"/>
        </w:rPr>
        <w:t xml:space="preserve">On the terms of the ethical, there is no basis on which to critique the U.S. imperialist practices </w:t>
      </w:r>
      <w:r>
        <w:t xml:space="preserve">of on the one hand dropping food for the hungry in its "humanitarian" missions, and, on the other, using food and nutrition as a weapon against people in the economic blockade against Iraq. </w:t>
      </w:r>
      <w:r w:rsidRPr="00637BC1">
        <w:rPr>
          <w:rStyle w:val="TitleChar"/>
        </w:rPr>
        <w:t>The ethical subject can simply say that because our knowledge is always limited, it is impossible to determine the effects of all of our practices</w:t>
      </w:r>
      <w:r>
        <w:t>, let alone their causes. To once again return to Barker—whose "introductory" writings on the analysis of culture for beginning students serve as an index of the institutionalization of the deeply conservative trend in cultural studies today—</w:t>
      </w:r>
      <w:r w:rsidRPr="00637BC1">
        <w:rPr>
          <w:rStyle w:val="TitleChar"/>
        </w:rPr>
        <w:t>we engage in so many contradictory practices in such a "complex" world, "the justification of ethics becomes an increasingly complex matter that depends at its best on dialogue and at its worst on a descent into violence</w:t>
      </w:r>
      <w:r>
        <w:t xml:space="preserve">" (13-14). Indeed, for post-al ethics, </w:t>
      </w:r>
      <w:r w:rsidRPr="00637BC1">
        <w:rPr>
          <w:rStyle w:val="TitleChar"/>
        </w:rPr>
        <w:t>there is only "indeterminacy" and contradiction, and violence is thus inevitable</w:t>
      </w:r>
      <w:r>
        <w:t xml:space="preserve">. By reducing the subject to the effects of textual oscillations, there is no principle upon which one acts. Far from serving as an intervention into the domination of the West, </w:t>
      </w:r>
      <w:r w:rsidRPr="00637BC1">
        <w:rPr>
          <w:rStyle w:val="TitleChar"/>
        </w:rPr>
        <w:t>post-al ethics becomes an alibi for U.S. imperialist practices of dropping food for the hungry, while simultaneously using food and nutrition as a weapon against people in order to secure U.S. economic interests in oil, labor and other resources.</w:t>
      </w:r>
      <w:r>
        <w:rPr>
          <w:rStyle w:val="TitleChar"/>
        </w:rPr>
        <w:t xml:space="preserve"> </w:t>
      </w:r>
      <w:r w:rsidRPr="00637BC1">
        <w:rPr>
          <w:rStyle w:val="TitleChar"/>
        </w:rPr>
        <w:t>Post-al ethics is a pretext for opportunism.</w:t>
      </w:r>
      <w:r>
        <w:rPr>
          <w:bCs/>
          <w:u w:val="single"/>
        </w:rPr>
        <w:t xml:space="preserve"> </w:t>
      </w:r>
      <w:r>
        <w:t>T</w:t>
      </w:r>
      <w:r w:rsidRPr="00637BC1">
        <w:rPr>
          <w:rStyle w:val="TitleChar"/>
        </w:rPr>
        <w:t>hat the seemingly radical notion of ethics is but a cover for imperialist practices is evident,</w:t>
      </w:r>
      <w:r>
        <w:t xml:space="preserve"> for instance, </w:t>
      </w:r>
      <w:r w:rsidRPr="00637BC1">
        <w:rPr>
          <w:rStyle w:val="TitleChar"/>
        </w:rPr>
        <w:t xml:space="preserve">in the fact that </w:t>
      </w:r>
      <w:r>
        <w:t xml:space="preserve">just </w:t>
      </w:r>
      <w:r w:rsidRPr="00637BC1">
        <w:rPr>
          <w:rStyle w:val="TitleChar"/>
        </w:rPr>
        <w:t>over a year after the "humanitarian intervention" "Infinite Justice", the Afghan people are in many instances facing worse conditions than they were before the mission</w:t>
      </w:r>
      <w:r>
        <w:t xml:space="preserve">. In fact, so desperate has the situation in post-intervention Afghanistan become, that after the endless boasting of the "liberation" of Afghan people by the U.S., the U.S. appointed "president" of Afghanistan Hamid Karzai recently called on the U.S. to remind it "not to forget" his country as the U.S commits tremendous military and economic resources to the invasion of Iraq ("Don't forget us, Karzai warns"). But Karzai's trip is not the only "official" index of the actual conditions of Afghanistan. As even a recent report on Afghanistan commissioned by the U.S. administration's own Agency for International Development indicates, "the level of 'diet' security," a measurement of vulnerability to famine, has plummeted from nearly 60 percent in 2000 [before the bombing began in Afghanistan] to just 9 percent now (reported in Smucker). Meanwhile it is expected that 1.5 million refugees displaced during the U.S. war will return to the country in 2003, placing even </w:t>
      </w:r>
      <w:r>
        <w:lastRenderedPageBreak/>
        <w:t xml:space="preserve">more of a burden on already scarce resources—and so scarce are basic resources that a UN report indicated as many as 88 percent of people living in urban areas lack access to safe drinking water (Colson 47). </w:t>
      </w:r>
      <w:r w:rsidRPr="00637BC1">
        <w:rPr>
          <w:rStyle w:val="TitleChar"/>
        </w:rPr>
        <w:t xml:space="preserve">Under the same guise of "helping" the people of Iraq see the value of </w:t>
      </w:r>
      <w:proofErr w:type="gramStart"/>
      <w:r w:rsidRPr="00637BC1">
        <w:rPr>
          <w:rStyle w:val="TitleChar"/>
        </w:rPr>
        <w:t>democracy,</w:t>
      </w:r>
      <w:proofErr w:type="gramEnd"/>
      <w:r w:rsidRPr="00637BC1">
        <w:rPr>
          <w:rStyle w:val="TitleChar"/>
        </w:rPr>
        <w:t xml:space="preserve"> the sanctions imposed</w:t>
      </w:r>
      <w:r>
        <w:rPr>
          <w:rStyle w:val="TitleChar"/>
        </w:rPr>
        <w:t xml:space="preserve"> </w:t>
      </w:r>
      <w:r w:rsidRPr="00637BC1">
        <w:rPr>
          <w:rStyle w:val="TitleChar"/>
        </w:rPr>
        <w:t>by the U.S. on Iraq have had brutally undemocratic effects for over a decade</w:t>
      </w:r>
      <w:r>
        <w:t>. As Rania Masri writes, since the U.S. war with Iraq began in 1991, which killed more than 300,000 Iraqis over a 43 day period, "more than 1 million people—mainly young children—have died as a direct result of the US-led blockade", and 4 million people, one fifth of the population, are currently starving to death in Iraq, based on a UN FOA report. Every month in Iraq, according to the 1996 UNICEF report, more than 4,500 children under the age of five died from hunger. The current war promises only further devastation</w:t>
      </w:r>
      <w:r w:rsidRPr="00637BC1">
        <w:rPr>
          <w:rStyle w:val="TitleChar"/>
        </w:rPr>
        <w:t>. Already, there are reports of famine in Iraq, due to the choking and destruction of virtually all production and distribution of goods throughout the country as a result of the invasion</w:t>
      </w:r>
      <w:r>
        <w:t xml:space="preserve"> (which has begun, critically, during the planting season)</w:t>
      </w:r>
      <w:proofErr w:type="gramStart"/>
      <w:r>
        <w:t>.[</w:t>
      </w:r>
      <w:proofErr w:type="gramEnd"/>
      <w:r>
        <w:t>2</w:t>
      </w:r>
      <w:r w:rsidRPr="00637BC1">
        <w:rPr>
          <w:rStyle w:val="TitleChar"/>
        </w:rPr>
        <w:t>]</w:t>
      </w:r>
      <w:r>
        <w:rPr>
          <w:rStyle w:val="TitleChar"/>
        </w:rPr>
        <w:t xml:space="preserve"> </w:t>
      </w:r>
      <w:r w:rsidRPr="00637BC1">
        <w:rPr>
          <w:rStyle w:val="TitleChar"/>
        </w:rPr>
        <w:t>Far from helping the poor in Afghanistan and Iraq to feed themselves, imperialist ethics have rendered them further dependent upon and exploited by the imperialist nations.</w:t>
      </w:r>
      <w:r>
        <w:rPr>
          <w:bCs/>
          <w:u w:val="single"/>
        </w:rPr>
        <w:t xml:space="preserve"> </w:t>
      </w:r>
      <w:r w:rsidRPr="00637BC1">
        <w:rPr>
          <w:rStyle w:val="TitleChar"/>
        </w:rPr>
        <w:t>The status of the "infinite" in the ethical, whether it is the infinite of "infinite hospitality" or "infinite justice", is in short a ruse for rendering justice impossible, through infinite deferrals which extend forever into the future the unequal conditions that currently exist.</w:t>
      </w:r>
    </w:p>
    <w:p w:rsidR="001E3056" w:rsidRPr="00931EC5" w:rsidRDefault="001E3056" w:rsidP="001E3056">
      <w:pPr>
        <w:pStyle w:val="Heading2"/>
      </w:pPr>
      <w:r w:rsidRPr="00931EC5">
        <w:lastRenderedPageBreak/>
        <w:t xml:space="preserve">Link </w:t>
      </w:r>
      <w:r>
        <w:t xml:space="preserve">— </w:t>
      </w:r>
      <w:r w:rsidRPr="00931EC5">
        <w:t>Poverty</w:t>
      </w:r>
    </w:p>
    <w:p w:rsidR="001E3056" w:rsidRPr="00931EC5" w:rsidRDefault="001E3056" w:rsidP="001E3056">
      <w:pPr>
        <w:pStyle w:val="Heading4"/>
      </w:pPr>
      <w:r w:rsidRPr="00931EC5">
        <w:t>The root cause of poverty is Capitalism</w:t>
      </w:r>
    </w:p>
    <w:p w:rsidR="001E3056" w:rsidRPr="00931EC5" w:rsidRDefault="001E3056" w:rsidP="001E3056">
      <w:pPr>
        <w:rPr>
          <w:rStyle w:val="StyleStyleBold12pt"/>
        </w:rPr>
      </w:pPr>
      <w:r w:rsidRPr="00931EC5">
        <w:rPr>
          <w:rStyle w:val="StyleStyleBold12pt"/>
        </w:rPr>
        <w:t xml:space="preserve">Duhalde, activist and journalist with Boston </w:t>
      </w:r>
    </w:p>
    <w:p w:rsidR="001E3056" w:rsidRPr="00931EC5" w:rsidRDefault="001E3056" w:rsidP="001E3056">
      <w:r w:rsidRPr="00931EC5">
        <w:t xml:space="preserve">Poverty is not created in a vacuum. Socialists understand that </w:t>
      </w:r>
      <w:r w:rsidRPr="00931EC5">
        <w:rPr>
          <w:rStyle w:val="TitleChar"/>
        </w:rPr>
        <w:t>poverty is caused by the natural workings of a capitalist marketplace that has always excluded a significant part of the population from decent jobs and, thus, from the ability to purchase on the private market goods necessary for a decent life for themselves and their children</w:t>
      </w:r>
      <w:r w:rsidRPr="00931EC5">
        <w:t xml:space="preserve">. Socialists also recognize that </w:t>
      </w:r>
      <w:r w:rsidRPr="00931EC5">
        <w:rPr>
          <w:rStyle w:val="TitleChar"/>
        </w:rPr>
        <w:t>poverty under capitalism is largely maintained by a skewed distribution of wealth and services, not by lack of a work ethic</w:t>
      </w:r>
      <w:r w:rsidRPr="00931EC5">
        <w:t>. A socialist analysis of homelessness illustrates how the workings of capitalism cause one major aspect of poverty--a lack of affordable housing. Nearly twenty years ago, New York Mayor Ed Koch successfully closed many Single Room Occupancies (SROs), apartment buildings of one-room dwellings with shared kitchen and bath. SROs provided inadequate shelter for many of the city’s poor: alcoholics, the mentally ill and others unable to find permanent work or housing. Koch capitalized on the unpopularity of these abodes for his pro-gentrification agenda. Although SROs were hardly a paragon of housing, shutting them down inevitably increased homelessness, as did the Reagan administration’s deinstitutionalization of the mentally ill, without providing adequate out–patient treatment for this population. Michael Harrington wrote about this troubling paradox in a 1988 piece “Socialism Best Informs</w:t>
      </w:r>
      <w:r w:rsidRPr="00931EC5">
        <w:rPr>
          <w:rFonts w:ascii="Helvetica" w:hAnsi="Helvetica" w:cs="Helvetica"/>
          <w:sz w:val="26"/>
          <w:szCs w:val="26"/>
        </w:rPr>
        <w:t xml:space="preserve"> </w:t>
      </w:r>
      <w:r w:rsidRPr="00931EC5">
        <w:t>Our Politics.” Harrington acknowledged that a democratic socialist, like any liberal, will defend SROs as an imperfect tool for preventing homelessness.</w:t>
      </w:r>
      <w:r>
        <w:t xml:space="preserve"> </w:t>
      </w:r>
    </w:p>
    <w:p w:rsidR="001E3056" w:rsidRDefault="001E3056" w:rsidP="001E3056">
      <w:pPr>
        <w:pStyle w:val="Heading4"/>
        <w:rPr>
          <w:rStyle w:val="StyleStyleBold12pt"/>
        </w:rPr>
      </w:pPr>
      <w:r>
        <w:rPr>
          <w:shd w:val="clear" w:color="auto" w:fill="FFFFFF"/>
        </w:rPr>
        <w:t>Capitalism sustains poverty</w:t>
      </w:r>
    </w:p>
    <w:p w:rsidR="001E3056" w:rsidRPr="00931EC5" w:rsidRDefault="001E3056" w:rsidP="001E3056">
      <w:pPr>
        <w:rPr>
          <w:rStyle w:val="StyleStyleBold12pt"/>
        </w:rPr>
      </w:pPr>
      <w:r w:rsidRPr="00931EC5">
        <w:rPr>
          <w:rStyle w:val="StyleStyleBold12pt"/>
        </w:rPr>
        <w:t>Wolff, is Professor Emeritus at the University of Massachusetts in Amherst a Professor at the Graduate Program in International Affairs of the New School University in New York, 11</w:t>
      </w:r>
    </w:p>
    <w:p w:rsidR="001E3056" w:rsidRPr="00931EC5" w:rsidRDefault="001E3056" w:rsidP="001E3056">
      <w:pPr>
        <w:rPr>
          <w:rStyle w:val="StyleStyleBold12pt"/>
        </w:rPr>
      </w:pPr>
      <w:r w:rsidRPr="00931EC5">
        <w:rPr>
          <w:rStyle w:val="StyleStyleBold12pt"/>
        </w:rPr>
        <w:t xml:space="preserve">(Richard, Monthly Review, “Capitalism and poverty” </w:t>
      </w:r>
      <w:hyperlink r:id="rId48" w:history="1">
        <w:r w:rsidRPr="00931EC5">
          <w:rPr>
            <w:rStyle w:val="StyleStyleBold12pt"/>
          </w:rPr>
          <w:t>http://mrzine.monthlyreview.org/2011/wolff111011.html</w:t>
        </w:r>
      </w:hyperlink>
      <w:r w:rsidRPr="00931EC5">
        <w:rPr>
          <w:rStyle w:val="StyleStyleBold12pt"/>
        </w:rPr>
        <w:t xml:space="preserve">, 11/10/11, CF) </w:t>
      </w:r>
    </w:p>
    <w:p w:rsidR="001E3056" w:rsidRPr="00931EC5" w:rsidRDefault="001E3056" w:rsidP="001E3056">
      <w:r w:rsidRPr="00931EC5">
        <w:rPr>
          <w:rStyle w:val="TitleChar"/>
        </w:rPr>
        <w:t>Deepening poverty has multiple causes</w:t>
      </w:r>
      <w:r w:rsidRPr="00931EC5">
        <w:t xml:space="preserve">, </w:t>
      </w:r>
      <w:r w:rsidRPr="00931EC5">
        <w:rPr>
          <w:rStyle w:val="TitleChar"/>
        </w:rPr>
        <w:t>but the capitalist economic system is major among them.</w:t>
      </w:r>
      <w:r>
        <w:t xml:space="preserve"> </w:t>
      </w:r>
      <w:r w:rsidRPr="00931EC5">
        <w:rPr>
          <w:rStyle w:val="TitleChar"/>
        </w:rPr>
        <w:t>First, capitalism's periodic crises always increase poverty</w:t>
      </w:r>
      <w:r w:rsidRPr="00931EC5">
        <w:t>, and the current crisis is no exception.</w:t>
      </w:r>
      <w:r>
        <w:t xml:space="preserve"> </w:t>
      </w:r>
      <w:r w:rsidRPr="00931EC5">
        <w:t xml:space="preserve">More precisely, how </w:t>
      </w:r>
      <w:r w:rsidRPr="00931EC5">
        <w:rPr>
          <w:rStyle w:val="TitleChar"/>
        </w:rPr>
        <w:t>capitalist corporations operate, in or out of crisis, regularly reproduces poverty.</w:t>
      </w:r>
      <w:r>
        <w:rPr>
          <w:rStyle w:val="TitleChar"/>
        </w:rPr>
        <w:t xml:space="preserve"> </w:t>
      </w:r>
      <w:proofErr w:type="gramStart"/>
      <w:r w:rsidRPr="00931EC5">
        <w:rPr>
          <w:rStyle w:val="TitleChar"/>
        </w:rPr>
        <w:t>At the top of every corporation, its major shareholders (15-20 or fewer) own controlling blocs of shares.</w:t>
      </w:r>
      <w:proofErr w:type="gramEnd"/>
      <w:r>
        <w:rPr>
          <w:rStyle w:val="TitleChar"/>
        </w:rPr>
        <w:t xml:space="preserve"> </w:t>
      </w:r>
      <w:r w:rsidRPr="00931EC5">
        <w:rPr>
          <w:rStyle w:val="TitleChar"/>
        </w:rPr>
        <w:t>They select a board of directors -- usually 15-20 individuals -- who run the corporation.</w:t>
      </w:r>
      <w:r>
        <w:rPr>
          <w:rStyle w:val="TitleChar"/>
        </w:rPr>
        <w:t xml:space="preserve"> </w:t>
      </w:r>
      <w:r w:rsidRPr="00931EC5">
        <w:rPr>
          <w:rStyle w:val="TitleChar"/>
        </w:rPr>
        <w:t>These two tiny groups make all the key decisions: what, how, and where to produce and what to do with the profits. Poverty is one result of this capitalist type of enterprise organization.</w:t>
      </w:r>
      <w:r>
        <w:rPr>
          <w:rStyle w:val="TitleChar"/>
        </w:rPr>
        <w:t xml:space="preserve"> </w:t>
      </w:r>
      <w:r w:rsidRPr="00931EC5">
        <w:rPr>
          <w:rStyle w:val="TitleChar"/>
        </w:rPr>
        <w:t>For example, corporate decisions generally aim to lower the number of workers or their wages or both.</w:t>
      </w:r>
      <w:r>
        <w:t xml:space="preserve"> </w:t>
      </w:r>
      <w:r w:rsidRPr="00931EC5">
        <w:t>They automate, export (outsource) jobs, and replace higher-paid workers by recruiting domestic and foreign substitutes willing to work for less.</w:t>
      </w:r>
      <w:r>
        <w:t xml:space="preserve"> </w:t>
      </w:r>
      <w:r w:rsidRPr="00931EC5">
        <w:rPr>
          <w:rStyle w:val="TitleChar"/>
        </w:rPr>
        <w:t>These normal corporate actions generate rising poverty as the other side of rising profits.</w:t>
      </w:r>
      <w:r>
        <w:rPr>
          <w:rStyle w:val="TitleChar"/>
        </w:rPr>
        <w:t xml:space="preserve"> </w:t>
      </w:r>
      <w:r w:rsidRPr="00931EC5">
        <w:t>When poverty and its miseries "remain always with us," workers tend to accept what employers dish out to avoid losing jobs and falling into poverty.</w:t>
      </w:r>
      <w:r>
        <w:t xml:space="preserve"> </w:t>
      </w:r>
      <w:r w:rsidRPr="00931EC5">
        <w:t>Another major corporate goal is to control politics.</w:t>
      </w:r>
      <w:r>
        <w:t xml:space="preserve"> </w:t>
      </w:r>
      <w:r w:rsidRPr="00931EC5">
        <w:t>Wherever all citizens can vote, workers' interests might prevail over those of directors and shareholders in elections.</w:t>
      </w:r>
      <w:r>
        <w:t xml:space="preserve"> </w:t>
      </w:r>
      <w:r w:rsidRPr="00931EC5">
        <w:t>To prevent that, corporations devote portions of their revenues to finance politicians, parties, mass media, and "think tanks."</w:t>
      </w:r>
      <w:r>
        <w:t xml:space="preserve"> </w:t>
      </w:r>
      <w:r w:rsidRPr="00931EC5">
        <w:t>Their goal is to "shape public opinion" and control what government does.</w:t>
      </w:r>
      <w:r>
        <w:t xml:space="preserve"> </w:t>
      </w:r>
      <w:r w:rsidRPr="00931EC5">
        <w:t>They do not want Washington's crisis-driven budget deficits and national debts to be overcome by big tax increases on corporations and the rich.</w:t>
      </w:r>
      <w:r>
        <w:t xml:space="preserve"> </w:t>
      </w:r>
      <w:r w:rsidRPr="00931EC5">
        <w:t xml:space="preserve">Instead public discussion and politicians' </w:t>
      </w:r>
      <w:r w:rsidRPr="00931EC5">
        <w:lastRenderedPageBreak/>
        <w:t>actions are kept focused chiefly on cutting social programs for the majority.Corporate goals include providing high and rising salaries, stock options, and bonuses to top executives and rising dividends and share prices to shareholders.</w:t>
      </w:r>
      <w:r>
        <w:t xml:space="preserve"> </w:t>
      </w:r>
      <w:r w:rsidRPr="00931EC5">
        <w:t>The less paid to the workers who actually produce what corporations sell, the more corporate revenue goes to satisfy directors, top managers, and major shareholders</w:t>
      </w:r>
      <w:r w:rsidRPr="00931EC5">
        <w:rPr>
          <w:rStyle w:val="TitleChar"/>
        </w:rPr>
        <w:t>. Corporations also raise profits regularly by increasing prices and/or cutting production costs (often by compromising output quality).</w:t>
      </w:r>
      <w:r>
        <w:rPr>
          <w:rStyle w:val="TitleChar"/>
        </w:rPr>
        <w:t xml:space="preserve"> </w:t>
      </w:r>
      <w:r w:rsidRPr="00931EC5">
        <w:rPr>
          <w:rStyle w:val="TitleChar"/>
        </w:rPr>
        <w:t>Higher priced and poorer-quality goods are sold mostly to working people.</w:t>
      </w:r>
      <w:r>
        <w:rPr>
          <w:rStyle w:val="TitleChar"/>
        </w:rPr>
        <w:t xml:space="preserve"> </w:t>
      </w:r>
      <w:r w:rsidRPr="00931EC5">
        <w:rPr>
          <w:rStyle w:val="TitleChar"/>
        </w:rPr>
        <w:t>This too pushes them toward poverty just like lower wages and benefits and government service cuts.</w:t>
      </w:r>
      <w:r>
        <w:t xml:space="preserve"> </w:t>
      </w:r>
    </w:p>
    <w:p w:rsidR="001E3056" w:rsidRPr="00931EC5" w:rsidRDefault="001E3056" w:rsidP="001E3056">
      <w:pPr>
        <w:pStyle w:val="Heading4"/>
      </w:pPr>
      <w:r w:rsidRPr="00931EC5">
        <w:t xml:space="preserve">Poverty exists because of capitalism </w:t>
      </w:r>
    </w:p>
    <w:p w:rsidR="001E3056" w:rsidRPr="00931EC5" w:rsidRDefault="001E3056" w:rsidP="001E3056">
      <w:pPr>
        <w:rPr>
          <w:rStyle w:val="StyleStyleBold12pt"/>
        </w:rPr>
      </w:pPr>
      <w:r w:rsidRPr="00931EC5">
        <w:rPr>
          <w:rStyle w:val="StyleStyleBold12pt"/>
        </w:rPr>
        <w:t>Johnson, author, novelist, sociologist, public speaker, and workshop presenter who has devoted most of his working life to understanding the human condition, No Date</w:t>
      </w:r>
    </w:p>
    <w:p w:rsidR="001E3056" w:rsidRPr="00931EC5" w:rsidRDefault="001E3056" w:rsidP="001E3056">
      <w:pPr>
        <w:rPr>
          <w:rStyle w:val="StyleStyleBold12pt"/>
        </w:rPr>
      </w:pPr>
      <w:r w:rsidRPr="00931EC5">
        <w:rPr>
          <w:rStyle w:val="StyleStyleBold12pt"/>
        </w:rPr>
        <w:t>(Allan, Allan G. Johnson, “Why is there poverty?</w:t>
      </w:r>
      <w:proofErr w:type="gramStart"/>
      <w:r w:rsidRPr="00931EC5">
        <w:rPr>
          <w:rStyle w:val="StyleStyleBold12pt"/>
        </w:rPr>
        <w:t>”,</w:t>
      </w:r>
      <w:proofErr w:type="gramEnd"/>
      <w:r w:rsidRPr="00931EC5">
        <w:rPr>
          <w:rStyle w:val="StyleStyleBold12pt"/>
        </w:rPr>
        <w:t xml:space="preserve"> No date, </w:t>
      </w:r>
      <w:hyperlink r:id="rId49" w:history="1">
        <w:r w:rsidRPr="00931EC5">
          <w:rPr>
            <w:rStyle w:val="StyleStyleBold12pt"/>
          </w:rPr>
          <w:t>http://www.agjohnson.us/essays/poverty/</w:t>
        </w:r>
      </w:hyperlink>
      <w:r w:rsidRPr="00931EC5">
        <w:rPr>
          <w:rStyle w:val="StyleStyleBold12pt"/>
        </w:rPr>
        <w:t xml:space="preserve">, 7/8/13, CF) </w:t>
      </w:r>
    </w:p>
    <w:p w:rsidR="001E3056" w:rsidRPr="00931EC5" w:rsidRDefault="001E3056" w:rsidP="001E3056"/>
    <w:p w:rsidR="001E3056" w:rsidRPr="00931EC5" w:rsidRDefault="001E3056" w:rsidP="001E3056">
      <w:pPr>
        <w:rPr>
          <w:rStyle w:val="TitleChar"/>
          <w:b w:val="0"/>
          <w:bCs w:val="0"/>
          <w:u w:val="none"/>
        </w:rPr>
      </w:pPr>
      <w:r w:rsidRPr="00931EC5">
        <w:rPr>
          <w:rStyle w:val="TitleChar"/>
        </w:rPr>
        <w:t>Consider, for example, poverty, which is arguably the most far-reaching, long-standing cause of chronic suffering there is. The magnitude of poverty is</w:t>
      </w:r>
      <w:r w:rsidRPr="00931EC5">
        <w:t xml:space="preserve"> especially ironic in a country like the United States whose </w:t>
      </w:r>
      <w:r w:rsidRPr="00931EC5">
        <w:rPr>
          <w:rStyle w:val="TitleChar"/>
        </w:rPr>
        <w:t>enormous</w:t>
      </w:r>
      <w:r w:rsidRPr="00931EC5">
        <w:t xml:space="preserve"> wealth dwarfs that of entire continents. </w:t>
      </w:r>
      <w:r w:rsidRPr="00931EC5">
        <w:rPr>
          <w:rStyle w:val="TitleChar"/>
        </w:rPr>
        <w:t>More than one out of every six people in the United States lives in poverty or near-poverty</w:t>
      </w:r>
      <w:r w:rsidRPr="00931EC5">
        <w:t xml:space="preserve">. For children, the rate is even higher. </w:t>
      </w:r>
      <w:r w:rsidRPr="00931EC5">
        <w:rPr>
          <w:rStyle w:val="TitleChar"/>
        </w:rPr>
        <w:t>Even in the middle class there is a great deal of anxiety about the possibility of falling into poverty or something close to it</w:t>
      </w:r>
      <w:r w:rsidRPr="00931EC5">
        <w:t xml:space="preserve"> – through divorce, for example, or simply being laid off as companies try to improve their competitive advantage, profit margins, and stock prices by transferring jobs overseas.</w:t>
      </w:r>
      <w:r>
        <w:t xml:space="preserve"> </w:t>
      </w:r>
      <w:r w:rsidRPr="00931EC5">
        <w:t>How can there be so much misery and insecurity in the midst of such abundance?</w:t>
      </w:r>
      <w:r>
        <w:t xml:space="preserve"> </w:t>
      </w:r>
      <w:r w:rsidRPr="00931EC5">
        <w:t xml:space="preserve">If we look at the question sociologically, one of the first things we see is that poverty doesn’t exist all by itself. It is simply one end of an overall distribution of income and wealth in society as a whole. As such, </w:t>
      </w:r>
      <w:r w:rsidRPr="00931EC5">
        <w:rPr>
          <w:rStyle w:val="TitleChar"/>
        </w:rPr>
        <w:t>poverty is both a structural aspect of the system and an ongoing consequence of how the system is organized</w:t>
      </w:r>
      <w:r w:rsidRPr="00931EC5">
        <w:t xml:space="preserve"> and the paths of least resistance that shape how people participate in it. The system we have for producing and distributing wealth is capitalist. It is organized in ways that allow </w:t>
      </w:r>
      <w:proofErr w:type="gramStart"/>
      <w:r w:rsidRPr="00931EC5">
        <w:t>a small</w:t>
      </w:r>
      <w:proofErr w:type="gramEnd"/>
      <w:r w:rsidRPr="00931EC5">
        <w:t xml:space="preserve"> elite to control most of the capital – factories, machinery, tools – used to produce wealth. This encourages the accumulation of wealth and income by the elite and regularly makes heroes of those who are most successful at it – such as Microsoft’s Bill Gates. It also leaves a relatively small portion of the total of income and wealth to be divided among the rest of the population. With a majority of the people competing over what’s left to them by the elite, it’s inevitable that a substantial number of people are going to wind up on the short end and living in poverty or with the fear of it much of the time. It’s like the game of musical chairs: since the game is set up with fewer chairs than there are people, someone has to wind up without a place to sit when the music stops. In part, then, </w:t>
      </w:r>
      <w:r w:rsidRPr="00931EC5">
        <w:rPr>
          <w:rStyle w:val="TitleChar"/>
        </w:rPr>
        <w:t>poverty exists because the economic system is organized in ways that encourage the accumulation of wealth at one end and creates conditions of scarcity that make poverty inevitable at the other. But the capitalist system generates poverty in other ways as well. In the drive for profit, for example, capitalism places a high value on competition and efficiency</w:t>
      </w:r>
      <w:r w:rsidRPr="00931EC5">
        <w:t xml:space="preserve">. </w:t>
      </w:r>
      <w:r w:rsidRPr="00931EC5">
        <w:rPr>
          <w:rStyle w:val="TitleChar"/>
        </w:rPr>
        <w:t>This motivates companies and their managers to control costs by keeping wages as low as possible and replacing people with machines</w:t>
      </w:r>
      <w:r w:rsidRPr="00931EC5">
        <w:t xml:space="preserve"> or replacing full-time workers with part-time workers. </w:t>
      </w:r>
      <w:r w:rsidRPr="00931EC5">
        <w:rPr>
          <w:rStyle w:val="TitleChar"/>
        </w:rPr>
        <w:t>It makes it a rational choice to move jobs to regions or countries where labor is cheaper and workers are less likely to complain about poor working conditions, or where laws protecting the natural environment from industrial pollution or workers from injuries on the job are weak or unenforced.</w:t>
      </w:r>
      <w:r w:rsidRPr="00931EC5">
        <w:t xml:space="preserve"> </w:t>
      </w:r>
      <w:r w:rsidRPr="00931EC5">
        <w:rPr>
          <w:rStyle w:val="TitleChar"/>
        </w:rPr>
        <w:t>Capitalism also encourages owners to shut down factories and invest money elsewhere in enterprises that offer a higher rate of return.</w:t>
      </w:r>
      <w:r>
        <w:rPr>
          <w:rStyle w:val="TitleChar"/>
          <w:bCs w:val="0"/>
          <w:u w:val="none"/>
        </w:rPr>
        <w:t xml:space="preserve"> </w:t>
      </w:r>
      <w:r w:rsidRPr="00931EC5">
        <w:t xml:space="preserve">These kinds of decisions are a normal consequence of how capitalism operates as a system, paths of least resistance </w:t>
      </w:r>
      <w:proofErr w:type="gramStart"/>
      <w:r w:rsidRPr="00931EC5">
        <w:t>that managers</w:t>
      </w:r>
      <w:proofErr w:type="gramEnd"/>
      <w:r w:rsidRPr="00931EC5">
        <w:t xml:space="preserve"> and investors are rewarded for following. </w:t>
      </w:r>
      <w:r w:rsidRPr="00931EC5">
        <w:lastRenderedPageBreak/>
        <w:t>But</w:t>
      </w:r>
      <w:r w:rsidRPr="00931EC5">
        <w:rPr>
          <w:rStyle w:val="TitleChar"/>
        </w:rPr>
        <w:t xml:space="preserve"> the decisions also have terrible effects on </w:t>
      </w:r>
      <w:r w:rsidRPr="00931EC5">
        <w:t>tens of millions of</w:t>
      </w:r>
      <w:r w:rsidRPr="00931EC5">
        <w:rPr>
          <w:rStyle w:val="TitleChar"/>
        </w:rPr>
        <w:t xml:space="preserve"> people </w:t>
      </w:r>
      <w:r w:rsidRPr="00931EC5">
        <w:t>and their families and communities</w:t>
      </w:r>
      <w:r w:rsidRPr="00931EC5">
        <w:rPr>
          <w:rStyle w:val="TitleChar"/>
        </w:rPr>
        <w:t>. Even having a full-time job is no guarantee of a decent living, which is why so many families depend on the earnings of two or more adults just to make ends meet</w:t>
      </w:r>
      <w:r w:rsidRPr="00931EC5">
        <w:t xml:space="preserve">. All of this is made possible by the simple fact that in a capitalist system most people neither own nor control any means of producing a living without working for someone else. To these social factors we can add others. A high divorce rate, for example, results in large numbers of single-parent families who have a hard time depending on a single adult for both childcare and a living income. The centuries-old legacy of racism in the United States continues to hobble millions of people through poor education, isolation in urban ghettos, prejudice, discrimination, and the disappearance of industrial jobs that, while requiring relatively little formal education, nonetheless once paid a decent wage. These were the jobs that enabled many generations of white European immigrants to climb out of poverty, but which are now unavailable to the masses of urban poor. Clearly, </w:t>
      </w:r>
      <w:r w:rsidRPr="00931EC5">
        <w:rPr>
          <w:rStyle w:val="TitleChar"/>
        </w:rPr>
        <w:t xml:space="preserve">patterns of widespread poverty are inevitable in an economic system that sets the terms for how wealth is produced and distributed. If we’re interested in doing something about poverty itself </w:t>
      </w:r>
      <w:r w:rsidRPr="00931EC5">
        <w:t xml:space="preserve">– if we want a society largely free of impoverished citizens – </w:t>
      </w:r>
      <w:r w:rsidRPr="00931EC5">
        <w:rPr>
          <w:rStyle w:val="TitleChar"/>
        </w:rPr>
        <w:t>then we’ll have to do something about both the system people participate in and how they participate in it.</w:t>
      </w:r>
      <w:r w:rsidRPr="00931EC5">
        <w:t xml:space="preserve"> But public debate about poverty and policies to deal with it focus almost entirely on the latter with almost nothing to say about the former.</w:t>
      </w:r>
      <w:r>
        <w:t xml:space="preserve"> </w:t>
      </w:r>
      <w:r w:rsidRPr="00931EC5">
        <w:t>What generally passes for ‘liberal’ and ‘conservative’ approaches to poverty are, in fact, two variations on the same narrow theme of individualism.</w:t>
      </w:r>
      <w:r>
        <w:t xml:space="preserve"> </w:t>
      </w:r>
      <w:r w:rsidRPr="00931EC5">
        <w:t>A classic example of the conservative approach is Charles Murray’s book</w:t>
      </w:r>
      <w:r>
        <w:t xml:space="preserve"> </w:t>
      </w:r>
      <w:r w:rsidRPr="00931EC5">
        <w:t>Losing Ground. Murray sees the world as a merry-go-round. The goal is to make sure that “everyone has a reasonably equal chance at the brass ring – or at least a reasonably equal chance to get on the merry-go-round.” He reviews thirty years of federal antipoverty programs and notes that they’ve generally failed. He concludes from this that since government programs haven’t worked, poverty must not be caused by social factors.</w:t>
      </w:r>
      <w:r>
        <w:t xml:space="preserve"> </w:t>
      </w:r>
    </w:p>
    <w:p w:rsidR="001E3056" w:rsidRPr="00931EC5" w:rsidRDefault="001E3056" w:rsidP="001E3056">
      <w:pPr>
        <w:rPr>
          <w:rStyle w:val="StyleStyleBold12pt"/>
        </w:rPr>
      </w:pPr>
      <w:r>
        <w:rPr>
          <w:rStyle w:val="Heading4Char"/>
        </w:rPr>
        <w:br/>
      </w:r>
      <w:r w:rsidRPr="003D2434">
        <w:t>Capitalism promotes low wages to the working class</w:t>
      </w:r>
      <w:r>
        <w:rPr>
          <w:rFonts w:ascii="Arial" w:hAnsi="Arial" w:cs="Arial"/>
          <w:color w:val="222222"/>
          <w:sz w:val="20"/>
          <w:szCs w:val="20"/>
          <w:shd w:val="clear" w:color="auto" w:fill="FFFFFF"/>
        </w:rPr>
        <w:br/>
      </w:r>
      <w:r w:rsidRPr="00931EC5">
        <w:rPr>
          <w:rStyle w:val="StyleStyleBold12pt"/>
        </w:rPr>
        <w:t>Wildson, Socialist Activist, 05</w:t>
      </w:r>
    </w:p>
    <w:p w:rsidR="001E3056" w:rsidRPr="00931EC5" w:rsidRDefault="001E3056" w:rsidP="001E3056">
      <w:pPr>
        <w:rPr>
          <w:rStyle w:val="StyleStyleBold12pt"/>
        </w:rPr>
      </w:pPr>
      <w:r w:rsidRPr="00931EC5">
        <w:rPr>
          <w:rStyle w:val="StyleStyleBold12pt"/>
        </w:rPr>
        <w:t xml:space="preserve">(Tony, Socialist World, “How capitalism breeds poverty”, 09/26/05, </w:t>
      </w:r>
      <w:hyperlink r:id="rId50" w:history="1">
        <w:r w:rsidRPr="00931EC5">
          <w:rPr>
            <w:rStyle w:val="StyleStyleBold12pt"/>
          </w:rPr>
          <w:t>http://www.socialistworld.net/doc/1934</w:t>
        </w:r>
      </w:hyperlink>
      <w:r w:rsidRPr="00931EC5">
        <w:rPr>
          <w:rStyle w:val="StyleStyleBold12pt"/>
        </w:rPr>
        <w:t xml:space="preserve">, 7/8/13, CF) </w:t>
      </w:r>
    </w:p>
    <w:p w:rsidR="001E3056" w:rsidRPr="00931EC5" w:rsidRDefault="001E3056" w:rsidP="001E3056">
      <w:pPr>
        <w:rPr>
          <w:rStyle w:val="TitleChar"/>
          <w:b w:val="0"/>
          <w:bCs w:val="0"/>
          <w:u w:val="none"/>
        </w:rPr>
      </w:pPr>
    </w:p>
    <w:p w:rsidR="001E3056" w:rsidRPr="00931EC5" w:rsidRDefault="001E3056" w:rsidP="001E3056">
      <w:r w:rsidRPr="00931EC5">
        <w:rPr>
          <w:rStyle w:val="TitleChar"/>
        </w:rPr>
        <w:t>To boost their profits, employers have ruthlessly attacked wages, benefits, and working conditions.</w:t>
      </w:r>
      <w:r w:rsidRPr="00931EC5">
        <w:t xml:space="preserve"> Both political parties collaborated </w:t>
      </w:r>
      <w:r w:rsidRPr="00931EC5">
        <w:rPr>
          <w:rStyle w:val="TitleChar"/>
        </w:rPr>
        <w:t>in refusing to raise the minimum wage, resulting in tens of million of workers seeing their living standards drop below the poverty line</w:t>
      </w:r>
      <w:r w:rsidRPr="00931EC5">
        <w:t xml:space="preserve">. </w:t>
      </w:r>
      <w:r w:rsidRPr="00931EC5">
        <w:rPr>
          <w:rStyle w:val="TitleChar"/>
        </w:rPr>
        <w:t>Restrictions have been increased on eligibility for unemployment benefits</w:t>
      </w:r>
      <w:r w:rsidRPr="00931EC5">
        <w:t xml:space="preserve">. </w:t>
      </w:r>
      <w:r w:rsidRPr="00931EC5">
        <w:rPr>
          <w:rStyle w:val="TitleChar"/>
        </w:rPr>
        <w:t>Fewer and fewer workers now qualify for any unemployment benefits, resulting in tens of millions dropping off the rolls and forced to live without any income</w:t>
      </w:r>
      <w:r w:rsidRPr="00931EC5">
        <w:rPr>
          <w:rStyle w:val="Emphasis"/>
        </w:rPr>
        <w:t>. Inherent in capitalism has been the maintenance of a sizeable pool of unemployed workers living on the edge of poverty who are desperate for job</w:t>
      </w:r>
      <w:r w:rsidRPr="00931EC5">
        <w:t>s</w:t>
      </w:r>
      <w:r w:rsidRPr="00931EC5">
        <w:rPr>
          <w:rStyle w:val="TitleChar"/>
        </w:rPr>
        <w:t>. It keeps workers competing with each other to get jobs, allowing corporate owners to keep wages low</w:t>
      </w:r>
      <w:r w:rsidRPr="00931EC5">
        <w:t xml:space="preserve">. </w:t>
      </w:r>
      <w:r w:rsidRPr="00931EC5">
        <w:rPr>
          <w:rStyle w:val="TitleChar"/>
        </w:rPr>
        <w:t>This was first described by Karl Marx,</w:t>
      </w:r>
      <w:r w:rsidRPr="00931EC5">
        <w:t xml:space="preserve"> the founder of scientific socialism, </w:t>
      </w:r>
      <w:r w:rsidRPr="00931EC5">
        <w:rPr>
          <w:rStyle w:val="TitleChar"/>
        </w:rPr>
        <w:t>as an essential weapon used by capitalists to keep down wages.</w:t>
      </w:r>
      <w:r w:rsidRPr="00931EC5">
        <w:t xml:space="preserve"> When this political and economic system is judged by future inhabitants of the planet, this policy will be judged, correctly, as one of the greatest crimes against humanity.</w:t>
      </w:r>
      <w:r>
        <w:t xml:space="preserve"> </w:t>
      </w:r>
      <w:r w:rsidRPr="00931EC5">
        <w:rPr>
          <w:rStyle w:val="TitleChar"/>
        </w:rPr>
        <w:t>Former Wall Street executive David Driver summed it up well: “The United States is the most capitalistic of major industrialized nations</w:t>
      </w:r>
      <w:r w:rsidRPr="00931EC5">
        <w:t>. This is</w:t>
      </w:r>
      <w:r w:rsidRPr="00931EC5">
        <w:rPr>
          <w:rStyle w:val="TitleChar"/>
        </w:rPr>
        <w:t xml:space="preserve"> not because America is a leader in per-capita gross domestic product, per-capita income, or productivity growth, for it is not. America does, however, have one of the most pro-business, inequitable, and inhumane socioeconomic systems in the industrialized world…It certainly does not benefit the average citizen, not does it benefit the country as a whole</w:t>
      </w:r>
      <w:r w:rsidRPr="00931EC5">
        <w:t>.”</w:t>
      </w:r>
      <w:r>
        <w:t xml:space="preserve"> </w:t>
      </w:r>
      <w:r w:rsidRPr="00931EC5">
        <w:t xml:space="preserve">Or, as John Hinderaker, a board member for the Center of the American Experiment, a conservative think-tank, said: “There’s </w:t>
      </w:r>
      <w:r w:rsidRPr="00931EC5">
        <w:lastRenderedPageBreak/>
        <w:t>more opportunity in the American economy today than at any time in its history. It’s important to point out that income inequality isn’t a bad thing, it’s a good thing.” The viewpoint of the capitalist class couldn’t be better put. This neo-liberal attack has lead to a massive increase in corporate profits. Just from 1980 to 1995, corporate revenues rose 129.5%, corporate profits rose 127% and executive pay rose 182%. The richest 1% of the population now owns more wealth than the bottom 90%. There has been a massive shift in wealth from the working class to the capitalist class.</w:t>
      </w:r>
    </w:p>
    <w:p w:rsidR="001E3056" w:rsidRPr="00931EC5" w:rsidRDefault="001E3056" w:rsidP="001E3056"/>
    <w:p w:rsidR="001E3056" w:rsidRPr="00931EC5" w:rsidRDefault="001E3056" w:rsidP="001E3056">
      <w:pPr>
        <w:rPr>
          <w:rStyle w:val="StyleStyleBold12pt"/>
        </w:rPr>
      </w:pPr>
      <w:r w:rsidRPr="003D2434">
        <w:rPr>
          <w:rStyle w:val="StyleStyleBold12pt"/>
          <w:rFonts w:eastAsiaTheme="majorEastAsia" w:cstheme="majorBidi"/>
          <w:iCs/>
        </w:rPr>
        <w:t>Capitalism is the root cause of the poverty in the status quo</w:t>
      </w:r>
      <w:r>
        <w:rPr>
          <w:rStyle w:val="StyleStyleBold12pt"/>
          <w:rFonts w:eastAsiaTheme="majorEastAsia" w:cstheme="majorBidi"/>
          <w:iCs/>
        </w:rPr>
        <w:tab/>
        <w:t xml:space="preserve"> </w:t>
      </w:r>
      <w:r w:rsidRPr="003D2434">
        <w:rPr>
          <w:rStyle w:val="StyleStyleBold12pt"/>
          <w:rFonts w:eastAsiaTheme="majorEastAsia" w:cstheme="majorBidi"/>
          <w:iCs/>
        </w:rPr>
        <w:br/>
      </w:r>
      <w:r w:rsidRPr="00931EC5">
        <w:rPr>
          <w:rStyle w:val="StyleStyleBold12pt"/>
        </w:rPr>
        <w:t>Wolff, is Professor Emeritus at the University of Massachusetts in Amherst a Professor at the Graduate Program in International Affairs of the New School University in New York, 11</w:t>
      </w:r>
    </w:p>
    <w:p w:rsidR="001E3056" w:rsidRPr="00931EC5" w:rsidRDefault="001E3056" w:rsidP="001E3056">
      <w:pPr>
        <w:rPr>
          <w:rStyle w:val="StyleStyleBold12pt"/>
        </w:rPr>
      </w:pPr>
      <w:r w:rsidRPr="00931EC5">
        <w:rPr>
          <w:rStyle w:val="StyleStyleBold12pt"/>
        </w:rPr>
        <w:t xml:space="preserve">(Richard, </w:t>
      </w:r>
      <w:r w:rsidRPr="00931EC5">
        <w:rPr>
          <w:rStyle w:val="StyleStyleBold12pt"/>
          <w:i/>
        </w:rPr>
        <w:t>Professor Richard D. Wolff</w:t>
      </w:r>
      <w:r w:rsidRPr="00931EC5">
        <w:rPr>
          <w:rStyle w:val="StyleStyleBold12pt"/>
        </w:rPr>
        <w:t xml:space="preserve">, “Capitalism and poverty” 10/11/11, </w:t>
      </w:r>
      <w:hyperlink r:id="rId51" w:history="1">
        <w:r w:rsidRPr="00931EC5">
          <w:rPr>
            <w:u w:val="single"/>
          </w:rPr>
          <w:t>http://rdwolff.com/content/capitalism-and-poverty</w:t>
        </w:r>
      </w:hyperlink>
      <w:proofErr w:type="gramStart"/>
      <w:r w:rsidRPr="00931EC5">
        <w:t>,</w:t>
      </w:r>
      <w:r w:rsidRPr="00931EC5">
        <w:rPr>
          <w:rStyle w:val="StyleStyleBold12pt"/>
        </w:rPr>
        <w:t xml:space="preserve"> ,</w:t>
      </w:r>
      <w:proofErr w:type="gramEnd"/>
      <w:r w:rsidRPr="00931EC5">
        <w:rPr>
          <w:rStyle w:val="StyleStyleBold12pt"/>
        </w:rPr>
        <w:t xml:space="preserve"> 7/8/13 , CF) </w:t>
      </w:r>
    </w:p>
    <w:p w:rsidR="001E3056" w:rsidRPr="00931EC5" w:rsidRDefault="001E3056" w:rsidP="001E3056">
      <w:pPr>
        <w:rPr>
          <w:rStyle w:val="TitleChar"/>
        </w:rPr>
      </w:pPr>
    </w:p>
    <w:p w:rsidR="001E3056" w:rsidRPr="00931EC5" w:rsidRDefault="001E3056" w:rsidP="001E3056">
      <w:r w:rsidRPr="00931EC5">
        <w:rPr>
          <w:rStyle w:val="TitleChar"/>
        </w:rPr>
        <w:t>The US Census Bureau recently reported what most Americans already knew. Poverty is deepening. The gap between rich and poor is growing. Slippage soon into the ranks of the poor now confronts tens of millions of Americans who long thought of themselves as securely "middle class."</w:t>
      </w:r>
      <w:r>
        <w:rPr>
          <w:rStyle w:val="TitleChar"/>
        </w:rPr>
        <w:t xml:space="preserve"> </w:t>
      </w:r>
      <w:r w:rsidRPr="00931EC5">
        <w:rPr>
          <w:rStyle w:val="TitleChar"/>
        </w:rPr>
        <w:t>The reality is worse than the Census Bureau reports</w:t>
      </w:r>
      <w:r w:rsidRPr="00931EC5">
        <w:t xml:space="preserve">. </w:t>
      </w:r>
      <w:r w:rsidRPr="00931EC5">
        <w:rPr>
          <w:rStyle w:val="TitleChar"/>
        </w:rPr>
        <w:t>Consider that the Bureau's poverty line in 2010 for a family of four was $22,314. Families of four making more than that were not counted as poor. That poverty line works out to $15 per day per person for everything:</w:t>
      </w:r>
      <w:r w:rsidRPr="00931EC5">
        <w:t xml:space="preserve"> </w:t>
      </w:r>
      <w:r w:rsidRPr="00931EC5">
        <w:rPr>
          <w:rStyle w:val="TitleChar"/>
        </w:rPr>
        <w:t>food, clothing, housing, medical care, transportation, education, and so on. If you have more than $15 per day per person in your household to pay for everything each person needs</w:t>
      </w:r>
      <w:r w:rsidRPr="00931EC5">
        <w:t xml:space="preserve">, the Bureau does not count you as part of this country's poverty problem. </w:t>
      </w:r>
      <w:r w:rsidRPr="00931EC5">
        <w:rPr>
          <w:rStyle w:val="TitleChar"/>
        </w:rPr>
        <w:t>So the real number of US citizens living in poverty -- more reasonably defined -- is much larger today than the 46.2 million reported by the Census Bureau. It is thus much higher than the 15.1 per cent of our people the Bureau sees as poor.</w:t>
      </w:r>
      <w:r w:rsidRPr="00931EC5">
        <w:t xml:space="preserve"> </w:t>
      </w:r>
      <w:r w:rsidRPr="00931EC5">
        <w:rPr>
          <w:rStyle w:val="TitleChar"/>
        </w:rPr>
        <w:t>Conservatively estimated, about one in four Americans already lives in real poverty.</w:t>
      </w:r>
      <w:r w:rsidRPr="00931EC5">
        <w:t xml:space="preserve"> </w:t>
      </w:r>
      <w:r w:rsidRPr="00931EC5">
        <w:rPr>
          <w:rStyle w:val="TitleChar"/>
        </w:rPr>
        <w:t>Another one in four is or should be worried about joining them soon</w:t>
      </w:r>
      <w:r w:rsidRPr="00931EC5">
        <w:t xml:space="preserve">. Long-lasting and high unemployment now drains away income from families and friends of the unemployed who have used up savings as well as unemployment insurance. As city, state, and local governments cut services and supports, people will have to divert money to offset part of those cuts. When Medicare and if Social Security benefits are cut, millions will be spending more to help elderly parents. Finally, poverty looms for those with jobs as (1) wages are cut or fail to keep up with rising prices, and (2) benefits -- especially pensions and medical insurance -- are reduced. </w:t>
      </w:r>
      <w:r w:rsidRPr="00931EC5">
        <w:rPr>
          <w:rStyle w:val="TitleChar"/>
        </w:rPr>
        <w:t>Deepening poverty has multiple causes, but the capitalist economic system is major among them. First, capitalism's periodic crises always increase poverty</w:t>
      </w:r>
      <w:r w:rsidRPr="00931EC5">
        <w:t xml:space="preserve">, and the current crisis is no exception. More precisely, how capitalist corporations operate, in or out of crisis, regularly reproduces poverty. </w:t>
      </w:r>
      <w:proofErr w:type="gramStart"/>
      <w:r w:rsidRPr="00931EC5">
        <w:t>At the top of every corporation, its major shareholders (15-20 or fewer) own controlling blocs of shares.</w:t>
      </w:r>
      <w:proofErr w:type="gramEnd"/>
      <w:r w:rsidRPr="00931EC5">
        <w:t xml:space="preserve"> They select a board of directors -- usually 15-20 individuals -- who run the corporation. These two tiny groups make all the key decisions: what, how, and where to produce and what to do with the profits. </w:t>
      </w:r>
      <w:r w:rsidRPr="00931EC5">
        <w:rPr>
          <w:rStyle w:val="TitleChar"/>
        </w:rPr>
        <w:t>Poverty is one result of this capitalist type of enterprise organization.</w:t>
      </w:r>
      <w:r w:rsidRPr="00931EC5">
        <w:t xml:space="preserve"> For example, corporate decisions generally aim to lower the number of workers or their wages or both. They automate, export (outsource) jobs, and replace higher-paid workers by recruiting domestic and foreign substitutes willing to work for less. These normal corporate actions generate rising poverty as the other side of rising profits. When poverty and its miseries "remain always with us," workers tend to accept what employers dish out to avoid losing jobs and falling into poverty.</w:t>
      </w:r>
      <w:r>
        <w:t xml:space="preserve"> </w:t>
      </w:r>
    </w:p>
    <w:p w:rsidR="001E3056" w:rsidRPr="00931EC5" w:rsidRDefault="001E3056" w:rsidP="001E3056">
      <w:pPr>
        <w:pStyle w:val="Heading4"/>
      </w:pPr>
      <w:r w:rsidRPr="00931EC5">
        <w:t xml:space="preserve">Poverty of workers is caused by capitalism—Marx says </w:t>
      </w:r>
    </w:p>
    <w:p w:rsidR="001E3056" w:rsidRPr="00931EC5" w:rsidRDefault="001E3056" w:rsidP="001E3056">
      <w:pPr>
        <w:rPr>
          <w:rStyle w:val="StyleStyleBold12pt"/>
        </w:rPr>
      </w:pPr>
      <w:r w:rsidRPr="00931EC5">
        <w:rPr>
          <w:rStyle w:val="StyleStyleBold12pt"/>
        </w:rPr>
        <w:t>Andreou, Professor of philosophy, No date</w:t>
      </w:r>
    </w:p>
    <w:p w:rsidR="001E3056" w:rsidRPr="00931EC5" w:rsidRDefault="001E3056" w:rsidP="001E3056">
      <w:pPr>
        <w:rPr>
          <w:rStyle w:val="StyleStyleBold12pt"/>
        </w:rPr>
      </w:pPr>
      <w:r w:rsidRPr="00931EC5">
        <w:rPr>
          <w:rStyle w:val="StyleStyleBold12pt"/>
        </w:rPr>
        <w:lastRenderedPageBreak/>
        <w:t>(Chrisoula</w:t>
      </w:r>
      <w:r w:rsidRPr="00931EC5">
        <w:rPr>
          <w:rStyle w:val="StyleStyleBold12pt"/>
          <w:i/>
        </w:rPr>
        <w:t>, BU.EDU</w:t>
      </w:r>
      <w:r w:rsidRPr="00931EC5">
        <w:rPr>
          <w:rStyle w:val="StyleStyleBold12pt"/>
        </w:rPr>
        <w:t xml:space="preserve">, “In Defence of Marx's Account of the Nature of Capitalist Exploitation”, not date, </w:t>
      </w:r>
      <w:hyperlink r:id="rId52" w:history="1">
        <w:r w:rsidRPr="00931EC5">
          <w:rPr>
            <w:u w:val="single"/>
          </w:rPr>
          <w:t>http://www.bu.edu/wcp/Papers/Econ/EconAndr.htm</w:t>
        </w:r>
      </w:hyperlink>
      <w:r w:rsidRPr="00931EC5">
        <w:t>, 7/8/13, CF)</w:t>
      </w:r>
    </w:p>
    <w:p w:rsidR="001E3056" w:rsidRPr="00931EC5" w:rsidRDefault="001E3056" w:rsidP="001E3056"/>
    <w:p w:rsidR="001E3056" w:rsidRPr="00931EC5" w:rsidRDefault="001E3056" w:rsidP="001E3056">
      <w:r w:rsidRPr="00931EC5">
        <w:t>In some of his early works</w:t>
      </w:r>
      <w:r w:rsidRPr="00931EC5">
        <w:rPr>
          <w:rStyle w:val="TitleChar"/>
        </w:rPr>
        <w:t>, Marx suggests that the poverty of the workers goes hand in hand with capitalist production.</w:t>
      </w:r>
      <w:r w:rsidRPr="00931EC5">
        <w:t xml:space="preserve"> For example, in "Alienated Labor" </w:t>
      </w:r>
      <w:r w:rsidRPr="00931EC5">
        <w:rPr>
          <w:rStyle w:val="TitleChar"/>
        </w:rPr>
        <w:t>he claims that in capitalist society, "labor produces marvels for the wealthy but it produces deprivation for the worker</w:t>
      </w:r>
      <w:r w:rsidRPr="00931EC5">
        <w:t>" (61). Indeed, "</w:t>
      </w:r>
      <w:r w:rsidRPr="00931EC5">
        <w:rPr>
          <w:rStyle w:val="TitleChar"/>
        </w:rPr>
        <w:t xml:space="preserve">so much does the realization of labor </w:t>
      </w:r>
      <w:r w:rsidRPr="00931EC5">
        <w:t>appear as diminution [of the worker</w:t>
      </w:r>
      <w:r w:rsidRPr="00931EC5">
        <w:rPr>
          <w:rStyle w:val="TitleChar"/>
        </w:rPr>
        <w:t>] that the worker is diminished to the point of starvation</w:t>
      </w:r>
      <w:r w:rsidRPr="00931EC5">
        <w:t xml:space="preserve">" (61). </w:t>
      </w:r>
      <w:r w:rsidRPr="00931EC5">
        <w:rPr>
          <w:rStyle w:val="TitleChar"/>
        </w:rPr>
        <w:t>This view, that as a necessary result of the capitalist mode of production the average worker is deprived of many of the necessaries of life,</w:t>
      </w:r>
      <w:r w:rsidRPr="00931EC5">
        <w:t xml:space="preserve"> is one that Marx had abandoned by the time he wrote Capital. </w:t>
      </w:r>
      <w:r w:rsidRPr="00931EC5">
        <w:rPr>
          <w:rStyle w:val="TitleChar"/>
        </w:rPr>
        <w:t>In Capital, Marx suggests that it is not part of the "inner essence" of capitalist exploitation that the worker be deprived of the necessaries of life</w:t>
      </w:r>
      <w:r w:rsidRPr="00931EC5">
        <w:t>. To the contrary, the reproduction of the capitalist mode of production requires the reproduction of the class of workers, which in turn requires providing the workers with the necessaries of life.</w:t>
      </w:r>
    </w:p>
    <w:p w:rsidR="00E6609A" w:rsidRDefault="00E6609A" w:rsidP="00E6609A">
      <w:pPr>
        <w:pStyle w:val="Heading2"/>
      </w:pPr>
      <w:r>
        <w:lastRenderedPageBreak/>
        <w:t xml:space="preserve">Link </w:t>
      </w:r>
      <w:r w:rsidR="001E3056">
        <w:t xml:space="preserve">— </w:t>
      </w:r>
      <w:r>
        <w:t>Terrorism</w:t>
      </w:r>
    </w:p>
    <w:p w:rsidR="00E6609A" w:rsidRDefault="00E6609A" w:rsidP="00E6609A">
      <w:pPr>
        <w:pStyle w:val="Heading4"/>
      </w:pPr>
      <w:r>
        <w:t xml:space="preserve">The war on terror is mechanism used by the US to expand its capitalist and hegemonic influence </w:t>
      </w:r>
    </w:p>
    <w:p w:rsidR="00E6609A" w:rsidRPr="00D014E9" w:rsidRDefault="00E6609A" w:rsidP="00E6609A">
      <w:pPr>
        <w:rPr>
          <w:rStyle w:val="StyleStyleBold12pt"/>
        </w:rPr>
      </w:pPr>
      <w:r>
        <w:rPr>
          <w:rStyle w:val="StyleStyleBold12pt"/>
        </w:rPr>
        <w:t>Delizo 11</w:t>
      </w:r>
      <w:r w:rsidRPr="00D014E9">
        <w:t xml:space="preserve">-blogger for the Global Periscope (Rasti, “ESCALATING AMERICA’S ‘GLOBAL WAR OF TERROR’: US Imperialism’s Legacy to the World a Decade After 9/11”, Thr Global Periscope 2011, </w:t>
      </w:r>
      <w:hyperlink r:id="rId53" w:history="1">
        <w:r w:rsidRPr="00D014E9">
          <w:rPr>
            <w:rStyle w:val="Hyperlink"/>
          </w:rPr>
          <w:t>http://rastiglobalperiscope.wordpress.com/2011/10/05/escalating-americas-global-war-of-terror-us-imperialisms-legacy-to-the-world-a-decade-after-911/</w:t>
        </w:r>
      </w:hyperlink>
      <w:r w:rsidRPr="00D014E9">
        <w:t>,MB)</w:t>
      </w:r>
    </w:p>
    <w:p w:rsidR="00E6609A" w:rsidRDefault="00E6609A" w:rsidP="00E6609A">
      <w:pPr>
        <w:rPr>
          <w:rStyle w:val="TitleChar"/>
        </w:rPr>
      </w:pPr>
      <w:r w:rsidRPr="00CF063D">
        <w:rPr>
          <w:sz w:val="16"/>
        </w:rPr>
        <w:t xml:space="preserve">Since the past decade, </w:t>
      </w:r>
      <w:r w:rsidRPr="00CF063D">
        <w:rPr>
          <w:rStyle w:val="TitleChar"/>
        </w:rPr>
        <w:t>this White House-labeled GWOT has only revealed itself to be</w:t>
      </w:r>
      <w:r w:rsidRPr="00CF063D">
        <w:rPr>
          <w:sz w:val="16"/>
        </w:rPr>
        <w:t xml:space="preserve"> but a bare-naked </w:t>
      </w:r>
      <w:r w:rsidRPr="00CF063D">
        <w:rPr>
          <w:rStyle w:val="TitleChar"/>
        </w:rPr>
        <w:t>policy of globalized militarist aggression by America</w:t>
      </w:r>
      <w:r w:rsidRPr="00CF063D">
        <w:rPr>
          <w:sz w:val="16"/>
        </w:rPr>
        <w:t xml:space="preserve">. </w:t>
      </w:r>
      <w:r w:rsidRPr="00CF063D">
        <w:rPr>
          <w:rStyle w:val="TitleChar"/>
        </w:rPr>
        <w:t>It</w:t>
      </w:r>
      <w:r w:rsidRPr="00CF063D">
        <w:rPr>
          <w:sz w:val="16"/>
        </w:rPr>
        <w:t xml:space="preserve"> swiftly </w:t>
      </w:r>
      <w:r w:rsidRPr="00CF063D">
        <w:rPr>
          <w:rStyle w:val="TitleChar"/>
        </w:rPr>
        <w:t>became a primary foreign policy thrust of US imperialism to advance</w:t>
      </w:r>
      <w:r w:rsidRPr="00CF063D">
        <w:rPr>
          <w:sz w:val="16"/>
        </w:rPr>
        <w:t xml:space="preserve"> its own strategic agenda for world </w:t>
      </w:r>
      <w:r w:rsidRPr="00CF063D">
        <w:rPr>
          <w:rStyle w:val="TitleChar"/>
        </w:rPr>
        <w:t>hegemony</w:t>
      </w:r>
      <w:r w:rsidRPr="00CF063D">
        <w:rPr>
          <w:sz w:val="16"/>
        </w:rPr>
        <w:t xml:space="preserve"> in the 21st Century.</w:t>
      </w:r>
      <w:r w:rsidRPr="00CF063D">
        <w:rPr>
          <w:sz w:val="12"/>
        </w:rPr>
        <w:t>¶</w:t>
      </w:r>
      <w:r w:rsidRPr="00CF063D">
        <w:rPr>
          <w:sz w:val="16"/>
        </w:rPr>
        <w:t xml:space="preserve"> </w:t>
      </w:r>
      <w:r w:rsidRPr="00CF063D">
        <w:rPr>
          <w:rStyle w:val="TitleChar"/>
        </w:rPr>
        <w:t>Washington’s principal global aim</w:t>
      </w:r>
      <w:r w:rsidRPr="00CF063D">
        <w:rPr>
          <w:sz w:val="16"/>
        </w:rPr>
        <w:t xml:space="preserve"> since 1945 </w:t>
      </w:r>
      <w:r w:rsidRPr="00CF063D">
        <w:rPr>
          <w:rStyle w:val="TitleChar"/>
        </w:rPr>
        <w:t>has always been to maintain and strengthen its overall control and domination of the international system in all its aspects—economic, political, military, social-cultural,</w:t>
      </w:r>
      <w:r w:rsidRPr="00CF063D">
        <w:rPr>
          <w:sz w:val="16"/>
        </w:rPr>
        <w:t xml:space="preserve"> and scientific-technological. As the world’s leading imperialist power, </w:t>
      </w:r>
      <w:r w:rsidRPr="00CF063D">
        <w:rPr>
          <w:rStyle w:val="TitleChar"/>
        </w:rPr>
        <w:t xml:space="preserve">the US constantly seeks to ensure that its domestic economic infrastructure is always able to sustain </w:t>
      </w:r>
      <w:r w:rsidRPr="00CF063D">
        <w:rPr>
          <w:sz w:val="16"/>
        </w:rPr>
        <w:t xml:space="preserve">its productive capacities, provide for its citizens </w:t>
      </w:r>
      <w:r w:rsidRPr="00CF063D">
        <w:rPr>
          <w:rStyle w:val="TitleChar"/>
        </w:rPr>
        <w:t xml:space="preserve">and </w:t>
      </w:r>
      <w:r w:rsidRPr="00CF063D">
        <w:rPr>
          <w:sz w:val="16"/>
        </w:rPr>
        <w:t xml:space="preserve">of course, </w:t>
      </w:r>
      <w:r w:rsidRPr="00CF063D">
        <w:rPr>
          <w:rStyle w:val="TitleChar"/>
        </w:rPr>
        <w:t>to secure super-profits for its capitalist ruling-class.</w:t>
      </w:r>
      <w:r w:rsidRPr="00CF063D">
        <w:rPr>
          <w:sz w:val="12"/>
        </w:rPr>
        <w:t>¶</w:t>
      </w:r>
      <w:r w:rsidRPr="00CF063D">
        <w:rPr>
          <w:sz w:val="16"/>
        </w:rPr>
        <w:t xml:space="preserve"> It does this through its economic-political influence inside a wide range of international institutions (i.e. the United Nations system, the World Bank, International Monetary Fund, World Trade Organization, the North Atlantic Treaty Organization, etc.). Specifically, US imperialism’s main pillars worldwide are a host of regionally placed puppet-states (e.g. the Philippine capitalist state) that incessantly and unquestioningly carry out whatever Washington orders them to do. As such, these agent-states persistently provide America with natural resources, open markets and military access.</w:t>
      </w:r>
      <w:r w:rsidRPr="00CF063D">
        <w:rPr>
          <w:sz w:val="12"/>
        </w:rPr>
        <w:t>¶</w:t>
      </w:r>
      <w:r w:rsidRPr="00CF063D">
        <w:rPr>
          <w:sz w:val="16"/>
        </w:rPr>
        <w:t xml:space="preserve"> </w:t>
      </w:r>
      <w:proofErr w:type="gramStart"/>
      <w:r w:rsidRPr="00CF063D">
        <w:rPr>
          <w:sz w:val="16"/>
        </w:rPr>
        <w:t>And</w:t>
      </w:r>
      <w:proofErr w:type="gramEnd"/>
      <w:r w:rsidRPr="00CF063D">
        <w:rPr>
          <w:sz w:val="16"/>
        </w:rPr>
        <w:t xml:space="preserve"> in return, America never forgets to reciprocate with its own favors. Thus, </w:t>
      </w:r>
      <w:r w:rsidRPr="00CF063D">
        <w:rPr>
          <w:rStyle w:val="TitleChar"/>
        </w:rPr>
        <w:t xml:space="preserve">Washington frequently supports these pro-imperialist agent-governments </w:t>
      </w:r>
      <w:r w:rsidRPr="00CF063D">
        <w:rPr>
          <w:sz w:val="16"/>
        </w:rPr>
        <w:t xml:space="preserve">with political-military backing for the latter’s exploitative, oppressive and repressive state policies against their own peoples. </w:t>
      </w:r>
      <w:r w:rsidRPr="00CF063D">
        <w:rPr>
          <w:rStyle w:val="TitleChar"/>
        </w:rPr>
        <w:t>State-terrorism works both ways.</w:t>
      </w:r>
      <w:r w:rsidRPr="00CF063D">
        <w:rPr>
          <w:rStyle w:val="TitleChar"/>
          <w:sz w:val="12"/>
          <w:u w:val="none"/>
        </w:rPr>
        <w:t>¶</w:t>
      </w:r>
      <w:r w:rsidRPr="00CF063D">
        <w:rPr>
          <w:sz w:val="16"/>
        </w:rPr>
        <w:t xml:space="preserve"> But on the other hand, however, if any state, organization and/or individual around the world dare to chart an independent path from the American hegemonic project, then </w:t>
      </w:r>
      <w:r w:rsidRPr="00CF063D">
        <w:rPr>
          <w:rStyle w:val="TitleChar"/>
        </w:rPr>
        <w:t>US imperialism is always ready and willing to steady the killing of any such ‘terrorist enemy of democracy’.</w:t>
      </w:r>
      <w:r>
        <w:rPr>
          <w:rStyle w:val="TitleChar"/>
        </w:rPr>
        <w:t xml:space="preserve"> </w:t>
      </w:r>
      <w:r w:rsidRPr="00CF063D">
        <w:rPr>
          <w:rStyle w:val="TitleChar"/>
        </w:rPr>
        <w:t>This is a major fundamental focus of the GWOT.</w:t>
      </w:r>
    </w:p>
    <w:p w:rsidR="00E6609A" w:rsidRDefault="00E6609A" w:rsidP="00E6609A"/>
    <w:p w:rsidR="00E6609A" w:rsidRDefault="00E6609A" w:rsidP="00E6609A">
      <w:pPr>
        <w:pStyle w:val="Heading4"/>
      </w:pPr>
      <w:r>
        <w:t>The war on terror is backed by capitalist desires to maintain economic and imperial dominance</w:t>
      </w:r>
    </w:p>
    <w:p w:rsidR="00E6609A" w:rsidRPr="004C728D" w:rsidRDefault="00E6609A" w:rsidP="00E6609A">
      <w:r>
        <w:rPr>
          <w:rStyle w:val="StyleStyleBold12pt"/>
        </w:rPr>
        <w:t>SocialismToday 01</w:t>
      </w:r>
      <w:r w:rsidRPr="004C728D">
        <w:t xml:space="preserve">- Socialist magazine of the Socialist Party (“Bush’s war to defend imperialist interests”, SocialismToday 2001, </w:t>
      </w:r>
      <w:hyperlink r:id="rId54" w:history="1">
        <w:r w:rsidRPr="004C728D">
          <w:rPr>
            <w:rStyle w:val="Hyperlink"/>
          </w:rPr>
          <w:t>http://www.socialismtoday.org/61/ed.html</w:t>
        </w:r>
      </w:hyperlink>
      <w:r w:rsidRPr="004C728D">
        <w:t>, MB)</w:t>
      </w:r>
    </w:p>
    <w:p w:rsidR="00E6609A" w:rsidRPr="000238F2" w:rsidRDefault="00E6609A" w:rsidP="00E6609A">
      <w:pPr>
        <w:rPr>
          <w:sz w:val="16"/>
        </w:rPr>
      </w:pPr>
      <w:r w:rsidRPr="000238F2">
        <w:rPr>
          <w:rStyle w:val="TitleChar"/>
          <w:sz w:val="12"/>
          <w:u w:val="none"/>
        </w:rPr>
        <w:t>¶</w:t>
      </w:r>
      <w:r w:rsidRPr="000238F2">
        <w:rPr>
          <w:rStyle w:val="TitleChar"/>
          <w:sz w:val="12"/>
        </w:rPr>
        <w:t xml:space="preserve"> </w:t>
      </w:r>
      <w:r w:rsidRPr="000238F2">
        <w:rPr>
          <w:sz w:val="16"/>
        </w:rPr>
        <w:t xml:space="preserve">According to Bush, Blair and other ‘alliance’ leaders, the US attacks are part of </w:t>
      </w:r>
      <w:r w:rsidRPr="000238F2">
        <w:rPr>
          <w:rStyle w:val="TitleChar"/>
        </w:rPr>
        <w:t>a ‘war against terrorism’</w:t>
      </w:r>
      <w:r w:rsidRPr="000238F2">
        <w:rPr>
          <w:sz w:val="16"/>
        </w:rPr>
        <w:t xml:space="preserve">. The primary motive for the war, however, </w:t>
      </w:r>
      <w:r w:rsidRPr="000238F2">
        <w:rPr>
          <w:rStyle w:val="TitleChar"/>
        </w:rPr>
        <w:t>is the need for the US ruling class to avenge the blow to its prestige and power inflicted on 11 September</w:t>
      </w:r>
      <w:r w:rsidRPr="000238F2">
        <w:rPr>
          <w:sz w:val="16"/>
        </w:rPr>
        <w:t>. Access to the oil reserves of Central Asia is a factor, but not, in our view, the decisive one in the US strategy.</w:t>
      </w:r>
      <w:r w:rsidRPr="000238F2">
        <w:rPr>
          <w:sz w:val="12"/>
        </w:rPr>
        <w:t>¶</w:t>
      </w:r>
      <w:r w:rsidRPr="000238F2">
        <w:rPr>
          <w:sz w:val="16"/>
        </w:rPr>
        <w:t xml:space="preserve"> </w:t>
      </w:r>
      <w:r w:rsidRPr="000238F2">
        <w:rPr>
          <w:sz w:val="12"/>
        </w:rPr>
        <w:t>¶</w:t>
      </w:r>
      <w:r w:rsidRPr="000238F2">
        <w:rPr>
          <w:sz w:val="16"/>
        </w:rPr>
        <w:t xml:space="preserve"> </w:t>
      </w:r>
      <w:r w:rsidRPr="000238F2">
        <w:rPr>
          <w:rStyle w:val="TitleChar"/>
        </w:rPr>
        <w:t>US capitalism operates on a global scale</w:t>
      </w:r>
      <w:r w:rsidRPr="000238F2">
        <w:rPr>
          <w:sz w:val="16"/>
        </w:rPr>
        <w:t>. The primacy of multi-national corporations and</w:t>
      </w:r>
      <w:r w:rsidRPr="000238F2">
        <w:rPr>
          <w:rStyle w:val="TitleChar"/>
        </w:rPr>
        <w:t xml:space="preserve"> </w:t>
      </w:r>
      <w:r w:rsidRPr="000238F2">
        <w:rPr>
          <w:sz w:val="16"/>
        </w:rPr>
        <w:t xml:space="preserve">US banks rests partly on their massive economic weight, but it also depends on the enforcing role of US-dominated agencies like the IMF, the World Bank, and the WTO. Ultimately, however, </w:t>
      </w:r>
      <w:r w:rsidRPr="000238F2">
        <w:rPr>
          <w:rStyle w:val="TitleChar"/>
        </w:rPr>
        <w:t>US economic hegemony relies on the backing of US military power</w:t>
      </w:r>
      <w:r w:rsidRPr="000238F2">
        <w:rPr>
          <w:sz w:val="16"/>
        </w:rPr>
        <w:t xml:space="preserve"> </w:t>
      </w:r>
      <w:r w:rsidRPr="000238F2">
        <w:rPr>
          <w:rStyle w:val="TitleChar"/>
        </w:rPr>
        <w:t>– or the threat posed by its overwhelming military force</w:t>
      </w:r>
      <w:r w:rsidRPr="000238F2">
        <w:rPr>
          <w:sz w:val="16"/>
        </w:rPr>
        <w:t>, the strongest element of its ‘prestige’. This combination of economic, political and military power is designed to facilitate the worldwide access of big business to cheap labour, raw materials and markets, and to maximise corporate profits. These relationships constitute a system of ‘imperialism’, dominated by the US with Britain, Germany, France, Japan, and other advanced capitalist countries as junior partners-in-crime.</w:t>
      </w:r>
      <w:r w:rsidRPr="000238F2">
        <w:rPr>
          <w:sz w:val="12"/>
        </w:rPr>
        <w:t>¶</w:t>
      </w:r>
      <w:r w:rsidRPr="000238F2">
        <w:rPr>
          <w:sz w:val="16"/>
        </w:rPr>
        <w:t xml:space="preserve"> </w:t>
      </w:r>
      <w:r w:rsidRPr="000238F2">
        <w:rPr>
          <w:sz w:val="12"/>
        </w:rPr>
        <w:t>¶</w:t>
      </w:r>
      <w:r w:rsidRPr="000238F2">
        <w:rPr>
          <w:sz w:val="16"/>
        </w:rPr>
        <w:t xml:space="preserve"> </w:t>
      </w:r>
      <w:proofErr w:type="gramStart"/>
      <w:r w:rsidRPr="000238F2">
        <w:rPr>
          <w:rStyle w:val="TitleChar"/>
        </w:rPr>
        <w:t>The</w:t>
      </w:r>
      <w:proofErr w:type="gramEnd"/>
      <w:r w:rsidRPr="000238F2">
        <w:rPr>
          <w:rStyle w:val="TitleChar"/>
        </w:rPr>
        <w:t xml:space="preserve"> assault on Afghanistan</w:t>
      </w:r>
      <w:r w:rsidRPr="000238F2">
        <w:rPr>
          <w:sz w:val="16"/>
        </w:rPr>
        <w:t xml:space="preserve"> – which may later be extended to other states </w:t>
      </w:r>
      <w:r w:rsidRPr="000238F2">
        <w:rPr>
          <w:rStyle w:val="TitleChar"/>
        </w:rPr>
        <w:t>– is a defence of imperialist interests.</w:t>
      </w:r>
      <w:r w:rsidRPr="000238F2">
        <w:rPr>
          <w:sz w:val="16"/>
        </w:rPr>
        <w:t xml:space="preserve"> </w:t>
      </w:r>
      <w:r w:rsidRPr="000238F2">
        <w:rPr>
          <w:rStyle w:val="TitleChar"/>
        </w:rPr>
        <w:t>It will not eliminate the threat of terrorism</w:t>
      </w:r>
      <w:r w:rsidRPr="000238F2">
        <w:rPr>
          <w:sz w:val="16"/>
        </w:rPr>
        <w:t xml:space="preserve"> or guarantee the future safety and security of citizens in the US, Britain, or elsewhere. The horrific anthrax attacks, the work of as yet unidentified perpetrators, is a warning of the insidious form of terrorist attack that may be used by fanatical or unbalanced individuals or groups with a variety of grievances. Will they be deterred by the carpet-bombing of Taliban forces, or by even the elimination of the al-Qa’ida network? On the contrary, military action by imperialism will vastly multiply the unstable elements in the international chain-reaction of social crisis, political upheaval and armed conflict. The more dispossessed, alienated people there are, the greater the accumulation of grievances, the more individuals there will be who, from despair, will be driven to find a way out through desperate acts of suicidal terrorism.</w:t>
      </w:r>
      <w:r w:rsidRPr="000238F2">
        <w:rPr>
          <w:sz w:val="12"/>
        </w:rPr>
        <w:t>¶</w:t>
      </w:r>
      <w:r w:rsidRPr="000238F2">
        <w:rPr>
          <w:sz w:val="16"/>
        </w:rPr>
        <w:t xml:space="preserve"> </w:t>
      </w:r>
      <w:r w:rsidRPr="000238F2">
        <w:rPr>
          <w:sz w:val="12"/>
        </w:rPr>
        <w:t>¶</w:t>
      </w:r>
      <w:r w:rsidRPr="000238F2">
        <w:rPr>
          <w:sz w:val="16"/>
        </w:rPr>
        <w:t xml:space="preserve"> </w:t>
      </w:r>
      <w:r w:rsidRPr="000238F2">
        <w:rPr>
          <w:rStyle w:val="TitleChar"/>
        </w:rPr>
        <w:t xml:space="preserve">Military repression – further </w:t>
      </w:r>
      <w:r w:rsidRPr="000238F2">
        <w:rPr>
          <w:rStyle w:val="TitleChar"/>
        </w:rPr>
        <w:lastRenderedPageBreak/>
        <w:t>punishment of the impoverished masses of the neo-colonial countries through imperialist intervention – will not overcome the threat of terrorism.</w:t>
      </w:r>
      <w:r w:rsidRPr="000238F2">
        <w:rPr>
          <w:sz w:val="16"/>
        </w:rPr>
        <w:t xml:space="preserve"> It will not end violent conflicts, like those in Israel-Palestine or Kashmir, which are part of the equation. The resolution of such conflicts and the creation of social harmony require a just social order, the eradication of the economic and social roots of violence. It requires economic security for everyone, with housing, education, health care, and all the things that contribute to a civilised existence. It means the democratic running of society by the overwhelming majority, not autocratic rule by the representatives of capitalists, landlords, tribal leaders, or warlords. Class rule by a minority of exploiters is incompatible with social justice and democracy. </w:t>
      </w:r>
      <w:r w:rsidRPr="000238F2">
        <w:rPr>
          <w:rStyle w:val="TitleChar"/>
        </w:rPr>
        <w:t>Imperialism, however, the most powerful form of capitalism, has always sought to control the semi-developed and poor countries</w:t>
      </w:r>
      <w:r w:rsidRPr="000238F2">
        <w:rPr>
          <w:sz w:val="16"/>
        </w:rPr>
        <w:t xml:space="preserve"> through alliances with indigenous exploiters and militarists. </w:t>
      </w:r>
      <w:r w:rsidRPr="000238F2">
        <w:rPr>
          <w:rStyle w:val="TitleChar"/>
        </w:rPr>
        <w:t>The imperialist powers are organically incapable of resolving the problems of</w:t>
      </w:r>
      <w:r w:rsidRPr="000238F2">
        <w:rPr>
          <w:sz w:val="16"/>
        </w:rPr>
        <w:t xml:space="preserve"> war, civil conflict, and </w:t>
      </w:r>
      <w:r w:rsidRPr="000238F2">
        <w:rPr>
          <w:rStyle w:val="TitleChar"/>
        </w:rPr>
        <w:t>terrorism</w:t>
      </w:r>
      <w:r w:rsidRPr="000238F2">
        <w:rPr>
          <w:sz w:val="16"/>
        </w:rPr>
        <w:t>.</w:t>
      </w:r>
      <w:r w:rsidRPr="000238F2">
        <w:rPr>
          <w:sz w:val="12"/>
        </w:rPr>
        <w:t>¶</w:t>
      </w:r>
      <w:r w:rsidRPr="000238F2">
        <w:rPr>
          <w:sz w:val="16"/>
        </w:rPr>
        <w:t xml:space="preserve"> </w:t>
      </w:r>
    </w:p>
    <w:p w:rsidR="00E6609A" w:rsidRDefault="00E6609A" w:rsidP="00E6609A"/>
    <w:p w:rsidR="00E6609A" w:rsidRDefault="00E6609A" w:rsidP="00E6609A">
      <w:pPr>
        <w:pStyle w:val="Heading4"/>
      </w:pPr>
      <w:r>
        <w:t>Capitalism creates the economic and social inequalities that are the root cause of terror</w:t>
      </w:r>
    </w:p>
    <w:p w:rsidR="00E6609A" w:rsidRPr="009D5173" w:rsidRDefault="00E6609A" w:rsidP="00E6609A">
      <w:r>
        <w:rPr>
          <w:rStyle w:val="StyleStyleBold12pt"/>
        </w:rPr>
        <w:t>Slater 06</w:t>
      </w:r>
      <w:r w:rsidRPr="009D5173">
        <w:t xml:space="preserve">-Slater has an A.B. and Ph. D. from Harvard and taught sociology at Harvard, Brandeis, and UCSC (Phillip, “The Root Causes of Terrorism and Why No One Wants to End Them”, The Huffington Post 10/25/06, </w:t>
      </w:r>
      <w:hyperlink r:id="rId55" w:history="1">
        <w:r w:rsidRPr="009D5173">
          <w:rPr>
            <w:rStyle w:val="Hyperlink"/>
          </w:rPr>
          <w:t>http://www.huffingtonpost.com/philip-slater/the-root-causes-of-terror_b_32466.html</w:t>
        </w:r>
      </w:hyperlink>
      <w:r w:rsidRPr="009D5173">
        <w:t>, MB</w:t>
      </w:r>
      <w:proofErr w:type="gramStart"/>
      <w:r w:rsidRPr="009D5173">
        <w:t>)¶</w:t>
      </w:r>
      <w:proofErr w:type="gramEnd"/>
      <w:r w:rsidRPr="009D5173">
        <w:t xml:space="preserve"> </w:t>
      </w:r>
    </w:p>
    <w:p w:rsidR="00E6609A" w:rsidRDefault="00E6609A" w:rsidP="00E6609A">
      <w:pPr>
        <w:rPr>
          <w:sz w:val="16"/>
        </w:rPr>
      </w:pPr>
      <w:r w:rsidRPr="00E900B8">
        <w:rPr>
          <w:rStyle w:val="TitleChar"/>
        </w:rPr>
        <w:t>The people who</w:t>
      </w:r>
      <w:r w:rsidRPr="009D5173">
        <w:rPr>
          <w:sz w:val="16"/>
        </w:rPr>
        <w:t xml:space="preserve"> do most to </w:t>
      </w:r>
      <w:r w:rsidRPr="00E900B8">
        <w:rPr>
          <w:rStyle w:val="TitleChar"/>
        </w:rPr>
        <w:t>foment terrorism are not the fundamentalist</w:t>
      </w:r>
      <w:r w:rsidRPr="009D5173">
        <w:rPr>
          <w:sz w:val="16"/>
        </w:rPr>
        <w:t xml:space="preserve"> imams and ayatollahs, </w:t>
      </w:r>
      <w:r w:rsidRPr="00E900B8">
        <w:rPr>
          <w:rStyle w:val="TitleChar"/>
        </w:rPr>
        <w:t>who only exploit the hopelessness around them</w:t>
      </w:r>
      <w:r w:rsidRPr="009D5173">
        <w:rPr>
          <w:sz w:val="16"/>
        </w:rPr>
        <w:t>. The people who do the most are those who create that hopelessness in the first place--the oil monarchies, for example.</w:t>
      </w:r>
      <w:r w:rsidRPr="009D5173">
        <w:rPr>
          <w:sz w:val="12"/>
        </w:rPr>
        <w:t>¶</w:t>
      </w:r>
      <w:r w:rsidRPr="009D5173">
        <w:rPr>
          <w:sz w:val="16"/>
        </w:rPr>
        <w:t xml:space="preserve"> </w:t>
      </w:r>
      <w:proofErr w:type="gramStart"/>
      <w:r w:rsidRPr="009D5173">
        <w:rPr>
          <w:sz w:val="16"/>
        </w:rPr>
        <w:t>For</w:t>
      </w:r>
      <w:proofErr w:type="gramEnd"/>
      <w:r w:rsidRPr="009D5173">
        <w:rPr>
          <w:sz w:val="16"/>
        </w:rPr>
        <w:t xml:space="preserve"> of all capitalist enterprises, the extractive industries are probably the most deserving of the abuse heaped on them over the years. The possessors of the earth's treasures believe, apparently, that the luck, wealth, or political corruption that allowed them to own land containing such riches is a sign of divine favor, while the poverty of those around them indicates celestial disgust.</w:t>
      </w:r>
      <w:r w:rsidRPr="009D5173">
        <w:rPr>
          <w:sz w:val="12"/>
        </w:rPr>
        <w:t>¶</w:t>
      </w:r>
      <w:r w:rsidRPr="009D5173">
        <w:rPr>
          <w:sz w:val="16"/>
        </w:rPr>
        <w:t xml:space="preserve"> </w:t>
      </w:r>
      <w:r w:rsidRPr="00E900B8">
        <w:rPr>
          <w:rStyle w:val="TitleChar"/>
        </w:rPr>
        <w:t>Terrorists are people who have lost hope-</w:t>
      </w:r>
      <w:r w:rsidRPr="009D5173">
        <w:rPr>
          <w:sz w:val="16"/>
        </w:rPr>
        <w:t xml:space="preserve">-hope </w:t>
      </w:r>
      <w:r w:rsidRPr="00E900B8">
        <w:rPr>
          <w:rStyle w:val="TitleChar"/>
        </w:rPr>
        <w:t>for the possibility of peacefully creating a better world. They may be middle-class</w:t>
      </w:r>
      <w:r w:rsidRPr="009D5173">
        <w:rPr>
          <w:sz w:val="16"/>
        </w:rPr>
        <w:t xml:space="preserve"> and educated, </w:t>
      </w:r>
      <w:r w:rsidRPr="00E900B8">
        <w:rPr>
          <w:rStyle w:val="TitleChar"/>
        </w:rPr>
        <w:t>as many terrorist leaders are</w:t>
      </w:r>
      <w:r w:rsidRPr="009D5173">
        <w:rPr>
          <w:sz w:val="16"/>
        </w:rPr>
        <w:t xml:space="preserve">, but </w:t>
      </w:r>
      <w:r w:rsidRPr="00E900B8">
        <w:rPr>
          <w:rStyle w:val="TitleChar"/>
        </w:rPr>
        <w:t>their despair is one of empathy for the plight of their people</w:t>
      </w:r>
      <w:r w:rsidRPr="009D5173">
        <w:rPr>
          <w:sz w:val="16"/>
        </w:rPr>
        <w:t xml:space="preserve"> as a whole.</w:t>
      </w:r>
      <w:r w:rsidRPr="009D5173">
        <w:rPr>
          <w:sz w:val="12"/>
        </w:rPr>
        <w:t>¶</w:t>
      </w:r>
      <w:r w:rsidRPr="009D5173">
        <w:rPr>
          <w:sz w:val="16"/>
        </w:rPr>
        <w:t xml:space="preserve"> </w:t>
      </w:r>
      <w:proofErr w:type="gramStart"/>
      <w:r w:rsidRPr="00E900B8">
        <w:rPr>
          <w:rStyle w:val="Emphasis"/>
        </w:rPr>
        <w:t>The</w:t>
      </w:r>
      <w:proofErr w:type="gramEnd"/>
      <w:r w:rsidRPr="00E900B8">
        <w:rPr>
          <w:rStyle w:val="Emphasis"/>
        </w:rPr>
        <w:t xml:space="preserve"> root causes of terrorism are pathological inequalities in wealth--</w:t>
      </w:r>
      <w:r w:rsidRPr="009D5173">
        <w:rPr>
          <w:sz w:val="16"/>
        </w:rPr>
        <w:t xml:space="preserve">not just in Saudi Arabia but all over the Third World. Even in our own country Republican policies have in recent decades created inequalities so extreme that while a few have literally more money than they can possibly use, the vast majority are struggling to get by. </w:t>
      </w:r>
      <w:r w:rsidRPr="00E900B8">
        <w:rPr>
          <w:rStyle w:val="TitleChar"/>
        </w:rPr>
        <w:t>A society that impoverishes most of its population in order to enrich a few neurotically greedy individuals is a sick society</w:t>
      </w:r>
      <w:r w:rsidRPr="009D5173">
        <w:rPr>
          <w:sz w:val="16"/>
        </w:rPr>
        <w:t>. As Jared Diamond has shown, societies in which a few plunder the environment at the expense of the many are headed for collapse.</w:t>
      </w:r>
      <w:r w:rsidRPr="009D5173">
        <w:rPr>
          <w:sz w:val="12"/>
        </w:rPr>
        <w:t>¶</w:t>
      </w:r>
      <w:r w:rsidRPr="009D5173">
        <w:rPr>
          <w:sz w:val="16"/>
        </w:rPr>
        <w:t xml:space="preserve"> </w:t>
      </w:r>
      <w:r w:rsidRPr="00E900B8">
        <w:rPr>
          <w:rStyle w:val="TitleChar"/>
        </w:rPr>
        <w:t>Terrorism will never end until caps are placed on inequality.</w:t>
      </w:r>
      <w:r w:rsidRPr="009D5173">
        <w:rPr>
          <w:sz w:val="16"/>
        </w:rPr>
        <w:t xml:space="preserve"> At this point Republicans usually start screaming about communism and destroying 'freedom'. </w:t>
      </w:r>
      <w:r w:rsidRPr="00E900B8">
        <w:rPr>
          <w:rStyle w:val="TitleChar"/>
        </w:rPr>
        <w:t>But no one's talking about ending capitalism</w:t>
      </w:r>
      <w:r w:rsidRPr="009D5173">
        <w:rPr>
          <w:sz w:val="16"/>
        </w:rPr>
        <w:t>. Capitalism is here to stay, but l</w:t>
      </w:r>
      <w:r w:rsidRPr="00E900B8">
        <w:rPr>
          <w:rStyle w:val="TitleChar"/>
        </w:rPr>
        <w:t>i</w:t>
      </w:r>
      <w:r w:rsidRPr="009D5173">
        <w:rPr>
          <w:sz w:val="16"/>
        </w:rPr>
        <w:t xml:space="preserve">ke any system it will self-destruct without limits. </w:t>
      </w:r>
      <w:r w:rsidRPr="00E900B8">
        <w:rPr>
          <w:rStyle w:val="TitleChar"/>
        </w:rPr>
        <w:t>Pure greed is not a sufficient basis for a viable social system, and a pure free market system will self-destruct</w:t>
      </w:r>
      <w:r w:rsidRPr="009D5173">
        <w:rPr>
          <w:sz w:val="16"/>
        </w:rPr>
        <w:t xml:space="preserve"> as surely as pure communism. As Lewis Mumford pointed out years ago, no system can survive without contradictions, because humans are much more complex than their ideologies.</w:t>
      </w:r>
    </w:p>
    <w:p w:rsidR="00E6609A" w:rsidRDefault="00E6609A" w:rsidP="00E6609A">
      <w:pPr>
        <w:rPr>
          <w:sz w:val="16"/>
        </w:rPr>
      </w:pPr>
    </w:p>
    <w:p w:rsidR="00E6609A" w:rsidRDefault="00E6609A" w:rsidP="00E6609A">
      <w:pPr>
        <w:pStyle w:val="Heading4"/>
      </w:pPr>
      <w:r>
        <w:t>Anti-US terrorism is motivated by the threat of capitalist expansion</w:t>
      </w:r>
    </w:p>
    <w:p w:rsidR="00E6609A" w:rsidRPr="002348C8" w:rsidRDefault="00E6609A" w:rsidP="00E6609A">
      <w:proofErr w:type="gramStart"/>
      <w:r>
        <w:rPr>
          <w:rStyle w:val="StyleStyleBold12pt"/>
        </w:rPr>
        <w:t>Lower 04</w:t>
      </w:r>
      <w:r w:rsidRPr="002348C8">
        <w:t>-Writer for the Axis of Logic, a research news site (Gerry, “Terrorists Do Not "Hate Our Freedoms".</w:t>
      </w:r>
      <w:proofErr w:type="gramEnd"/>
      <w:r w:rsidRPr="002348C8">
        <w:t xml:space="preserve"> They Hate Self-Righteous Capitalism”, The Axis of Logic 5/14/04, </w:t>
      </w:r>
      <w:hyperlink r:id="rId56" w:history="1">
        <w:r w:rsidRPr="002348C8">
          <w:rPr>
            <w:rStyle w:val="Hyperlink"/>
          </w:rPr>
          <w:t>http://www.axisoflogic.com/artman/publish/Article_7453.shtml</w:t>
        </w:r>
      </w:hyperlink>
      <w:r w:rsidRPr="002348C8">
        <w:t>, MB)</w:t>
      </w:r>
    </w:p>
    <w:p w:rsidR="00E6609A" w:rsidRPr="00FB1444" w:rsidRDefault="00E6609A" w:rsidP="00E6609A">
      <w:pPr>
        <w:rPr>
          <w:sz w:val="16"/>
        </w:rPr>
      </w:pPr>
      <w:r w:rsidRPr="009D5173">
        <w:rPr>
          <w:sz w:val="16"/>
        </w:rPr>
        <w:t xml:space="preserve">Freedom in our Revolutionary father's Democracy has always had two sides to its worldly presence. We can be free TO DO as we want (e.g., freedom of religion) and we can be free FROM unnecessary restraint (e.g., freedom from religious oppression). Osama bin Laden and </w:t>
      </w:r>
      <w:r w:rsidRPr="009D5173">
        <w:rPr>
          <w:rStyle w:val="TitleChar"/>
        </w:rPr>
        <w:t>Islamic extremists want freedom TO BE Islamic, freedom TO honor the values of Islam unencumbered by the values of western capitalism</w:t>
      </w:r>
      <w:r w:rsidRPr="009D5173">
        <w:rPr>
          <w:sz w:val="16"/>
        </w:rPr>
        <w:t xml:space="preserve">. In large part, </w:t>
      </w:r>
      <w:r w:rsidRPr="009D5173">
        <w:rPr>
          <w:rStyle w:val="TitleChar"/>
        </w:rPr>
        <w:t xml:space="preserve">this quest for freedom stems from Islam's fear that capitalism's values will destroy traditional Islamic family and community, as they have already largely destroyed traditional family and community in America. </w:t>
      </w:r>
      <w:r w:rsidRPr="009D5173">
        <w:rPr>
          <w:rStyle w:val="TitleChar"/>
          <w:sz w:val="12"/>
          <w:u w:val="none"/>
        </w:rPr>
        <w:t>¶</w:t>
      </w:r>
      <w:r w:rsidRPr="009D5173">
        <w:rPr>
          <w:sz w:val="16"/>
        </w:rPr>
        <w:t xml:space="preserve"> This Islamic quest for freedom TO DO requires, in turn, freedom FROM western religious and political influence. For decades, </w:t>
      </w:r>
      <w:r w:rsidRPr="009D5173">
        <w:rPr>
          <w:rStyle w:val="TitleChar"/>
        </w:rPr>
        <w:t xml:space="preserve">Islamic fundamentalism has seen American capitalism and militarism as a threat to Islam's own "freedom," </w:t>
      </w:r>
      <w:r w:rsidRPr="009D5173">
        <w:rPr>
          <w:sz w:val="16"/>
        </w:rPr>
        <w:t>which itself has more to do with religious law than with freedom (although it apparently does include the freedom provided by SUVs and cell phones).</w:t>
      </w:r>
      <w:r w:rsidRPr="009D5173">
        <w:rPr>
          <w:sz w:val="12"/>
        </w:rPr>
        <w:t>¶</w:t>
      </w:r>
      <w:r w:rsidRPr="009D5173">
        <w:rPr>
          <w:sz w:val="16"/>
        </w:rPr>
        <w:t xml:space="preserve"> Clearly there are semantic problems with our various concepts of "freedom" in the world, all of which stem from the global human failure to comprehend what the fathers of American Democracy meant by the term.</w:t>
      </w:r>
      <w:r w:rsidRPr="009D5173">
        <w:rPr>
          <w:sz w:val="12"/>
        </w:rPr>
        <w:t>¶</w:t>
      </w:r>
      <w:r w:rsidRPr="009D5173">
        <w:rPr>
          <w:sz w:val="16"/>
        </w:rPr>
        <w:t xml:space="preserve"> An honest and ethical freedom has nothing to do with political license. Bush and bin Laden practice a notion of "freedom" unrestricted by honesty, decency and human</w:t>
      </w:r>
      <w:r w:rsidRPr="009D5173">
        <w:rPr>
          <w:rStyle w:val="TitleChar"/>
        </w:rPr>
        <w:t xml:space="preserve"> </w:t>
      </w:r>
      <w:r w:rsidRPr="009D5173">
        <w:rPr>
          <w:sz w:val="16"/>
        </w:rPr>
        <w:t>knowledge, unrestricted by the values of democracy.</w:t>
      </w:r>
      <w:r w:rsidRPr="009D5173">
        <w:rPr>
          <w:sz w:val="12"/>
        </w:rPr>
        <w:t>¶</w:t>
      </w:r>
      <w:r w:rsidRPr="009D5173">
        <w:rPr>
          <w:sz w:val="16"/>
        </w:rPr>
        <w:t xml:space="preserve"> Democracy and the millennial human struggle for </w:t>
      </w:r>
      <w:r w:rsidRPr="009D5173">
        <w:rPr>
          <w:sz w:val="16"/>
        </w:rPr>
        <w:lastRenderedPageBreak/>
        <w:t>freedom is, in the final analysis, the struggle TO DO what is honest and right in the interests of the people and the land, and to do so unrestricted by the wants of a handful of desperate extremists with too much money and too much power extorted from the people.</w:t>
      </w:r>
    </w:p>
    <w:p w:rsidR="00E6609A" w:rsidRDefault="00E6609A" w:rsidP="00E6609A">
      <w:pPr>
        <w:pStyle w:val="Heading4"/>
      </w:pPr>
      <w:r>
        <w:t>Terrorism is the direct result of US capitalist influence and corruption</w:t>
      </w:r>
    </w:p>
    <w:p w:rsidR="00E6609A" w:rsidRPr="006E44E4" w:rsidRDefault="00E6609A" w:rsidP="00E6609A">
      <w:r>
        <w:rPr>
          <w:rStyle w:val="StyleStyleBold12pt"/>
        </w:rPr>
        <w:t>Schwarz 03</w:t>
      </w:r>
      <w:r w:rsidRPr="006E44E4">
        <w:t>-Author and journalist for the National Review and The Weekly Standard (Stephen, “The Real Roots of Islamic Extremism, The Dissident 2003, http://archive.frontpagemag.com/readArticle.aspx?ARTID=</w:t>
      </w:r>
      <w:proofErr w:type="gramStart"/>
      <w:r w:rsidRPr="006E44E4">
        <w:t>18083 ,</w:t>
      </w:r>
      <w:proofErr w:type="gramEnd"/>
      <w:r w:rsidRPr="006E44E4">
        <w:t xml:space="preserve"> MB)</w:t>
      </w:r>
      <w:r w:rsidRPr="006E44E4">
        <w:rPr>
          <w:sz w:val="12"/>
        </w:rPr>
        <w:t xml:space="preserve">¶ </w:t>
      </w:r>
    </w:p>
    <w:p w:rsidR="00E6609A" w:rsidRDefault="00E6609A" w:rsidP="00E6609A">
      <w:pPr>
        <w:rPr>
          <w:sz w:val="16"/>
        </w:rPr>
      </w:pPr>
      <w:r w:rsidRPr="002726A7">
        <w:rPr>
          <w:rStyle w:val="TitleChar"/>
        </w:rPr>
        <w:t>The victimized terrorists are variously thought to be directing their anger against Western-induced poverty</w:t>
      </w:r>
      <w:r w:rsidRPr="002726A7">
        <w:rPr>
          <w:sz w:val="16"/>
        </w:rPr>
        <w:t xml:space="preserve">; the Western-supported rise of Israel; </w:t>
      </w:r>
      <w:r w:rsidRPr="002726A7">
        <w:rPr>
          <w:rStyle w:val="TitleChar"/>
        </w:rPr>
        <w:t xml:space="preserve">or the Western imperialism </w:t>
      </w:r>
      <w:r w:rsidRPr="002726A7">
        <w:rPr>
          <w:sz w:val="16"/>
        </w:rPr>
        <w:t>that displaced the Ottoman Empire.</w:t>
      </w:r>
      <w:r w:rsidRPr="002726A7">
        <w:rPr>
          <w:sz w:val="12"/>
        </w:rPr>
        <w:t>¶</w:t>
      </w:r>
      <w:r w:rsidRPr="002726A7">
        <w:rPr>
          <w:sz w:val="16"/>
        </w:rPr>
        <w:t xml:space="preserve"> Many writers cite the unarguably tragic fate of Palestinian refugees after the Israeli declaration of independence in 1948 as the motive for acts of terrorism against civilians in Israel and elsewhere, including New York and Washington. </w:t>
      </w:r>
      <w:r w:rsidRPr="002726A7">
        <w:rPr>
          <w:rStyle w:val="Emphasis"/>
        </w:rPr>
        <w:t xml:space="preserve">And Islamic extremism is alleged to be a product of poverty and hopelessness in the Arab world, which are in turn blamed on U.S. hegemony and capitalist globalization. </w:t>
      </w:r>
      <w:r w:rsidRPr="002726A7">
        <w:rPr>
          <w:sz w:val="16"/>
        </w:rPr>
        <w:t>Similarly, opponents of the war in Iraq told us that military action to remove Saddam Hussein would further aggravate Arab and Muslim frustrations, spawning more suicide terror.</w:t>
      </w:r>
      <w:r w:rsidRPr="002726A7">
        <w:rPr>
          <w:sz w:val="12"/>
        </w:rPr>
        <w:t>¶</w:t>
      </w:r>
      <w:r w:rsidRPr="002726A7">
        <w:rPr>
          <w:sz w:val="16"/>
        </w:rPr>
        <w:t xml:space="preserve"> However, certain persistent facts undermine these claims. To begin with, no Palestinians participated in the attacks of September 11. Apart from the ideological godfather of Osama bin Laden, </w:t>
      </w:r>
      <w:r w:rsidRPr="002726A7">
        <w:rPr>
          <w:rStyle w:val="TitleChar"/>
        </w:rPr>
        <w:t>Abdullah Azzamm</w:t>
      </w:r>
      <w:r w:rsidRPr="002726A7">
        <w:rPr>
          <w:sz w:val="16"/>
        </w:rPr>
        <w:t xml:space="preserve">, who was killed in Pakistan in 1989, few people from Palestine or Jordan have joined al-Qaida. And Azzam himself </w:t>
      </w:r>
      <w:r w:rsidRPr="002726A7">
        <w:rPr>
          <w:rStyle w:val="TitleChar"/>
        </w:rPr>
        <w:t>turned to “Islamist” extremism in disgust with the Marxist, class-driven ideology of Yasir Arafat, al- Fatah, and the Palestine Liberation Organization</w:t>
      </w:r>
      <w:r w:rsidRPr="002726A7">
        <w:rPr>
          <w:rStyle w:val="TitleChar"/>
          <w:sz w:val="12"/>
          <w:u w:val="none"/>
        </w:rPr>
        <w:t>¶</w:t>
      </w:r>
      <w:r w:rsidRPr="002726A7">
        <w:rPr>
          <w:rStyle w:val="TitleChar"/>
          <w:sz w:val="12"/>
        </w:rPr>
        <w:t xml:space="preserve"> </w:t>
      </w:r>
      <w:r w:rsidRPr="002726A7">
        <w:rPr>
          <w:rStyle w:val="TitleChar"/>
        </w:rPr>
        <w:t xml:space="preserve">Islamist extremism exists because of the desire of corrupt and oppressive rulers to maintain </w:t>
      </w:r>
      <w:proofErr w:type="gramStart"/>
      <w:r w:rsidRPr="002726A7">
        <w:rPr>
          <w:rStyle w:val="TitleChar"/>
        </w:rPr>
        <w:t>themselves</w:t>
      </w:r>
      <w:proofErr w:type="gramEnd"/>
      <w:r w:rsidRPr="002726A7">
        <w:rPr>
          <w:rStyle w:val="TitleChar"/>
        </w:rPr>
        <w:t xml:space="preserve"> in power.</w:t>
      </w:r>
      <w:r w:rsidRPr="002726A7">
        <w:rPr>
          <w:sz w:val="16"/>
        </w:rPr>
        <w:t xml:space="preserve"> Thus, we should support the democratization of the Arab and Islamic countries. Democratization need not involve the West imposing its political model on these societies. Rather, the Western role should be to sweep aside the obstacles to modernization and democratization from within.</w:t>
      </w:r>
      <w:r w:rsidRPr="002726A7">
        <w:rPr>
          <w:sz w:val="12"/>
        </w:rPr>
        <w:t>¶</w:t>
      </w:r>
      <w:r w:rsidRPr="002726A7">
        <w:rPr>
          <w:sz w:val="16"/>
        </w:rPr>
        <w:t xml:space="preserve"> </w:t>
      </w:r>
      <w:proofErr w:type="gramStart"/>
      <w:r w:rsidRPr="002726A7">
        <w:rPr>
          <w:sz w:val="16"/>
        </w:rPr>
        <w:t>Above</w:t>
      </w:r>
      <w:proofErr w:type="gramEnd"/>
      <w:r w:rsidRPr="002726A7">
        <w:rPr>
          <w:sz w:val="16"/>
        </w:rPr>
        <w:t xml:space="preserve"> all, the liberation of these societies will be a liberation of Islam from Saudi-style corruption and oppression. An Islam liberated from the grip of Saudi Arabia could correct itself and defeat extremism on its own terms.</w:t>
      </w:r>
    </w:p>
    <w:p w:rsidR="00E6609A" w:rsidRDefault="00E6609A" w:rsidP="00E6609A">
      <w:pPr>
        <w:rPr>
          <w:sz w:val="16"/>
        </w:rPr>
      </w:pPr>
    </w:p>
    <w:p w:rsidR="00E6609A" w:rsidRDefault="00E6609A" w:rsidP="00E6609A">
      <w:pPr>
        <w:rPr>
          <w:sz w:val="16"/>
        </w:rPr>
      </w:pPr>
    </w:p>
    <w:p w:rsidR="00E6609A" w:rsidRPr="00931EC5" w:rsidRDefault="00E6609A" w:rsidP="00E6609A"/>
    <w:p w:rsidR="00E6609A" w:rsidRDefault="00E6609A" w:rsidP="00E6609A">
      <w:pPr>
        <w:rPr>
          <w:sz w:val="14"/>
        </w:rPr>
      </w:pPr>
    </w:p>
    <w:p w:rsidR="00E6609A" w:rsidRDefault="00E6609A" w:rsidP="00E6609A"/>
    <w:p w:rsidR="00E6609A" w:rsidRDefault="00E6609A" w:rsidP="00E6609A"/>
    <w:p w:rsidR="00E6609A" w:rsidRDefault="00E6609A" w:rsidP="00E6609A"/>
    <w:p w:rsidR="00E6609A" w:rsidRDefault="00E6609A" w:rsidP="00E6609A"/>
    <w:p w:rsidR="00E6609A" w:rsidRDefault="00E6609A" w:rsidP="00E6609A"/>
    <w:p w:rsidR="00E6609A" w:rsidRDefault="00E6609A" w:rsidP="00E6609A"/>
    <w:p w:rsidR="00E6609A" w:rsidRDefault="00E6609A" w:rsidP="00E6609A"/>
    <w:p w:rsidR="00E6609A" w:rsidRDefault="00E6609A" w:rsidP="00E6609A">
      <w:pPr>
        <w:rPr>
          <w:rStyle w:val="TitleChar"/>
        </w:rPr>
      </w:pPr>
    </w:p>
    <w:p w:rsidR="00E6609A" w:rsidRDefault="00E6609A" w:rsidP="00E6609A">
      <w:pPr>
        <w:rPr>
          <w:rStyle w:val="TitleChar"/>
        </w:rPr>
      </w:pPr>
    </w:p>
    <w:p w:rsidR="00E6609A" w:rsidRDefault="00E6609A" w:rsidP="00E6609A"/>
    <w:p w:rsidR="00E6609A" w:rsidRDefault="00E6609A" w:rsidP="00E6609A">
      <w:pPr>
        <w:rPr>
          <w:b/>
        </w:rPr>
      </w:pPr>
    </w:p>
    <w:p w:rsidR="00E6609A" w:rsidRDefault="00E6609A" w:rsidP="00E6609A">
      <w:pPr>
        <w:rPr>
          <w:b/>
        </w:rPr>
      </w:pPr>
    </w:p>
    <w:p w:rsidR="00E6609A" w:rsidRPr="00D7339B" w:rsidRDefault="00E6609A" w:rsidP="00E6609A">
      <w:pPr>
        <w:rPr>
          <w:rFonts w:ascii="Courier New" w:eastAsia="Times New Roman" w:hAnsi="Courier New" w:cs="Courier New"/>
          <w:color w:val="000000"/>
          <w:sz w:val="27"/>
          <w:szCs w:val="27"/>
        </w:rPr>
      </w:pPr>
    </w:p>
    <w:p w:rsidR="00E6609A" w:rsidRDefault="00E6609A" w:rsidP="00E6609A"/>
    <w:p w:rsidR="00E6609A" w:rsidRDefault="00E6609A" w:rsidP="00E6609A"/>
    <w:p w:rsidR="00E6609A" w:rsidRDefault="00E6609A" w:rsidP="00E6609A"/>
    <w:p w:rsidR="00E6609A" w:rsidRPr="000B73BA" w:rsidRDefault="00E6609A" w:rsidP="00E6609A"/>
    <w:p w:rsidR="00E6609A" w:rsidRDefault="00E6609A" w:rsidP="00E6609A"/>
    <w:p w:rsidR="00E6609A" w:rsidRDefault="00E6609A" w:rsidP="00E6609A"/>
    <w:p w:rsidR="00E6609A" w:rsidRDefault="00E6609A" w:rsidP="00E6609A"/>
    <w:p w:rsidR="00E6609A" w:rsidRPr="00D8068B" w:rsidRDefault="00E6609A" w:rsidP="00E6609A">
      <w:pPr>
        <w:pStyle w:val="Heading3"/>
      </w:pPr>
      <w:r w:rsidRPr="00D8068B">
        <w:lastRenderedPageBreak/>
        <w:t xml:space="preserve">Turns case </w:t>
      </w:r>
    </w:p>
    <w:p w:rsidR="00E6609A" w:rsidRPr="00F26EDC" w:rsidRDefault="00E6609A" w:rsidP="00E6609A">
      <w:pPr>
        <w:pStyle w:val="Heading4"/>
      </w:pPr>
      <w:r w:rsidRPr="00F26EDC">
        <w:t xml:space="preserve">Terrorism is a product of class tensions </w:t>
      </w:r>
    </w:p>
    <w:p w:rsidR="00E6609A" w:rsidRPr="00DB6689" w:rsidRDefault="00E6609A" w:rsidP="00E6609A">
      <w:pPr>
        <w:rPr>
          <w:rStyle w:val="StyleStyleBold12pt"/>
        </w:rPr>
      </w:pPr>
      <w:r w:rsidRPr="00DB6689">
        <w:rPr>
          <w:rStyle w:val="StyleStyleBold12pt"/>
        </w:rPr>
        <w:t>Ogunrotifa, Research Assistant at Edinburgh University, 12</w:t>
      </w:r>
    </w:p>
    <w:p w:rsidR="00E6609A" w:rsidRPr="003F7320" w:rsidRDefault="00E6609A" w:rsidP="00E6609A">
      <w:r>
        <w:t>(</w:t>
      </w:r>
      <w:r w:rsidRPr="00914FFB">
        <w:t xml:space="preserve">Bayo Ogunrotifa, Research Assistant at Edinburgh University, April 2012 ,“PUTTING HISTORICAL MATERIALISM INTO TERRORISM STUDIES” , International Journal of Current Research, Vol. 4, </w:t>
      </w:r>
      <w:r w:rsidRPr="003F7320">
        <w:t>P.231-232, JF</w:t>
      </w:r>
      <w:r>
        <w:t>)</w:t>
      </w:r>
    </w:p>
    <w:p w:rsidR="00E6609A" w:rsidRPr="00403FEF" w:rsidRDefault="00E6609A" w:rsidP="00E6609A">
      <w:pPr>
        <w:rPr>
          <w:sz w:val="16"/>
        </w:rPr>
      </w:pPr>
      <w:r w:rsidRPr="00FB2A84">
        <w:rPr>
          <w:rStyle w:val="TitleChar"/>
        </w:rPr>
        <w:t xml:space="preserve">Terrorism is an inevitable consequence that will feature more </w:t>
      </w:r>
      <w:r w:rsidRPr="00403FEF">
        <w:rPr>
          <w:rStyle w:val="TitleChar"/>
          <w:sz w:val="12"/>
          <w:u w:val="none"/>
        </w:rPr>
        <w:t>¶</w:t>
      </w:r>
      <w:r w:rsidRPr="00106538">
        <w:rPr>
          <w:rStyle w:val="TitleChar"/>
          <w:sz w:val="12"/>
        </w:rPr>
        <w:t xml:space="preserve"> </w:t>
      </w:r>
      <w:r w:rsidRPr="00FB2A84">
        <w:rPr>
          <w:rStyle w:val="TitleChar"/>
        </w:rPr>
        <w:t xml:space="preserve">prominently in the capitalist mode of production because the </w:t>
      </w:r>
      <w:r w:rsidRPr="00403FEF">
        <w:rPr>
          <w:rStyle w:val="TitleChar"/>
          <w:sz w:val="12"/>
          <w:u w:val="none"/>
        </w:rPr>
        <w:t>¶</w:t>
      </w:r>
      <w:r w:rsidRPr="00106538">
        <w:rPr>
          <w:rStyle w:val="TitleChar"/>
          <w:sz w:val="12"/>
        </w:rPr>
        <w:t xml:space="preserve"> </w:t>
      </w:r>
      <w:r w:rsidRPr="00FB2A84">
        <w:rPr>
          <w:rStyle w:val="TitleChar"/>
        </w:rPr>
        <w:t>social contradiction</w:t>
      </w:r>
      <w:r w:rsidRPr="00403FEF">
        <w:rPr>
          <w:sz w:val="16"/>
        </w:rPr>
        <w:t xml:space="preserve"> (economic crisis) </w:t>
      </w:r>
      <w:r w:rsidRPr="00FB2A84">
        <w:rPr>
          <w:rStyle w:val="TitleChar"/>
        </w:rPr>
        <w:t xml:space="preserve">that arises out of the </w:t>
      </w:r>
      <w:r w:rsidRPr="00403FEF">
        <w:rPr>
          <w:rStyle w:val="TitleChar"/>
          <w:sz w:val="12"/>
          <w:u w:val="none"/>
        </w:rPr>
        <w:t>¶</w:t>
      </w:r>
      <w:r w:rsidRPr="00106538">
        <w:rPr>
          <w:rStyle w:val="TitleChar"/>
          <w:sz w:val="12"/>
        </w:rPr>
        <w:t xml:space="preserve"> </w:t>
      </w:r>
      <w:r w:rsidRPr="00FB2A84">
        <w:rPr>
          <w:rStyle w:val="TitleChar"/>
        </w:rPr>
        <w:t xml:space="preserve">conflicts between the social relations and productive forces </w:t>
      </w:r>
      <w:r w:rsidRPr="00403FEF">
        <w:rPr>
          <w:rStyle w:val="TitleChar"/>
          <w:sz w:val="12"/>
          <w:u w:val="none"/>
        </w:rPr>
        <w:t>¶</w:t>
      </w:r>
      <w:r w:rsidRPr="00106538">
        <w:rPr>
          <w:rStyle w:val="TitleChar"/>
          <w:sz w:val="12"/>
        </w:rPr>
        <w:t xml:space="preserve"> </w:t>
      </w:r>
      <w:r w:rsidRPr="00FB2A84">
        <w:rPr>
          <w:rStyle w:val="TitleChar"/>
        </w:rPr>
        <w:t>will usher a continuous struggle within classes</w:t>
      </w:r>
      <w:r w:rsidRPr="00403FEF">
        <w:rPr>
          <w:sz w:val="16"/>
        </w:rPr>
        <w:t xml:space="preserve"> as Karl Marx </w:t>
      </w:r>
      <w:r w:rsidRPr="00403FEF">
        <w:rPr>
          <w:sz w:val="12"/>
        </w:rPr>
        <w:t>¶</w:t>
      </w:r>
      <w:r w:rsidRPr="00403FEF">
        <w:rPr>
          <w:sz w:val="16"/>
        </w:rPr>
        <w:t xml:space="preserve"> affirmed. Henk Overbeek (2004) noted that ‘these social </w:t>
      </w:r>
      <w:r w:rsidRPr="00403FEF">
        <w:rPr>
          <w:sz w:val="12"/>
        </w:rPr>
        <w:t>¶</w:t>
      </w:r>
      <w:r w:rsidRPr="00403FEF">
        <w:rPr>
          <w:sz w:val="16"/>
        </w:rPr>
        <w:t xml:space="preserve"> relations of (re-)production are hierarchical and exploitative. </w:t>
      </w:r>
      <w:r w:rsidRPr="00403FEF">
        <w:rPr>
          <w:sz w:val="12"/>
        </w:rPr>
        <w:t>¶</w:t>
      </w:r>
      <w:r w:rsidRPr="00403FEF">
        <w:rPr>
          <w:sz w:val="16"/>
        </w:rPr>
        <w:t xml:space="preserve"> </w:t>
      </w:r>
      <w:proofErr w:type="gramStart"/>
      <w:r w:rsidRPr="00FB2A84">
        <w:rPr>
          <w:rStyle w:val="TitleChar"/>
        </w:rPr>
        <w:t>They</w:t>
      </w:r>
      <w:proofErr w:type="gramEnd"/>
      <w:r w:rsidRPr="00FB2A84">
        <w:rPr>
          <w:rStyle w:val="TitleChar"/>
        </w:rPr>
        <w:t xml:space="preserve"> are furthermore guaranteed by the state: in the era of the </w:t>
      </w:r>
      <w:r w:rsidRPr="00403FEF">
        <w:rPr>
          <w:rStyle w:val="TitleChar"/>
          <w:sz w:val="12"/>
          <w:u w:val="none"/>
        </w:rPr>
        <w:t>¶</w:t>
      </w:r>
      <w:r w:rsidRPr="00106538">
        <w:rPr>
          <w:rStyle w:val="TitleChar"/>
          <w:sz w:val="12"/>
        </w:rPr>
        <w:t xml:space="preserve"> </w:t>
      </w:r>
      <w:r w:rsidRPr="00FB2A84">
        <w:rPr>
          <w:rStyle w:val="TitleChar"/>
        </w:rPr>
        <w:t xml:space="preserve">dominance of capitalist social relations, they are guaranteed </w:t>
      </w:r>
      <w:r w:rsidRPr="00403FEF">
        <w:rPr>
          <w:rStyle w:val="TitleChar"/>
          <w:sz w:val="12"/>
          <w:u w:val="none"/>
        </w:rPr>
        <w:t>¶</w:t>
      </w:r>
      <w:r w:rsidRPr="00106538">
        <w:rPr>
          <w:rStyle w:val="TitleChar"/>
          <w:sz w:val="12"/>
        </w:rPr>
        <w:t xml:space="preserve"> </w:t>
      </w:r>
      <w:r w:rsidRPr="00FB2A84">
        <w:rPr>
          <w:rStyle w:val="TitleChar"/>
        </w:rPr>
        <w:t>by the capitalist state’10</w:t>
      </w:r>
      <w:r w:rsidRPr="00403FEF">
        <w:rPr>
          <w:sz w:val="16"/>
        </w:rPr>
        <w:t xml:space="preserve">. Capitalism which fosters private </w:t>
      </w:r>
      <w:r w:rsidRPr="00403FEF">
        <w:rPr>
          <w:sz w:val="12"/>
        </w:rPr>
        <w:t>¶</w:t>
      </w:r>
      <w:r w:rsidRPr="00403FEF">
        <w:rPr>
          <w:sz w:val="16"/>
        </w:rPr>
        <w:t xml:space="preserve"> property makes some people to own more than others. In other </w:t>
      </w:r>
      <w:r w:rsidRPr="00403FEF">
        <w:rPr>
          <w:sz w:val="12"/>
        </w:rPr>
        <w:t>¶</w:t>
      </w:r>
      <w:r w:rsidRPr="00403FEF">
        <w:rPr>
          <w:sz w:val="16"/>
        </w:rPr>
        <w:t xml:space="preserve"> words, </w:t>
      </w:r>
      <w:r w:rsidRPr="00FB2A84">
        <w:rPr>
          <w:rStyle w:val="TitleChar"/>
        </w:rPr>
        <w:t>capitalist mode of production fosters inequality</w:t>
      </w:r>
      <w:r w:rsidRPr="00403FEF">
        <w:rPr>
          <w:sz w:val="16"/>
        </w:rPr>
        <w:t xml:space="preserve"> among </w:t>
      </w:r>
      <w:r w:rsidRPr="00403FEF">
        <w:rPr>
          <w:sz w:val="12"/>
        </w:rPr>
        <w:t>¶</w:t>
      </w:r>
      <w:r w:rsidRPr="00403FEF">
        <w:rPr>
          <w:sz w:val="16"/>
        </w:rPr>
        <w:t xml:space="preserve"> the classes, and further divides the society into have (rich and </w:t>
      </w:r>
      <w:r w:rsidRPr="00403FEF">
        <w:rPr>
          <w:sz w:val="12"/>
        </w:rPr>
        <w:t>¶</w:t>
      </w:r>
      <w:r w:rsidRPr="00403FEF">
        <w:rPr>
          <w:sz w:val="16"/>
        </w:rPr>
        <w:t xml:space="preserve"> super-rich) and have-not (the poor). In the period of capitalist </w:t>
      </w:r>
      <w:r w:rsidRPr="00403FEF">
        <w:rPr>
          <w:sz w:val="12"/>
        </w:rPr>
        <w:t>¶</w:t>
      </w:r>
      <w:r w:rsidRPr="00403FEF">
        <w:rPr>
          <w:sz w:val="16"/>
        </w:rPr>
        <w:t xml:space="preserve"> crisis and contradiction, </w:t>
      </w:r>
      <w:r w:rsidRPr="00FB2A84">
        <w:rPr>
          <w:rStyle w:val="TitleChar"/>
        </w:rPr>
        <w:t xml:space="preserve">the class antagonism among the </w:t>
      </w:r>
      <w:r w:rsidRPr="00403FEF">
        <w:rPr>
          <w:rStyle w:val="TitleChar"/>
          <w:sz w:val="12"/>
          <w:u w:val="none"/>
        </w:rPr>
        <w:t>¶</w:t>
      </w:r>
      <w:r w:rsidRPr="00106538">
        <w:rPr>
          <w:rStyle w:val="TitleChar"/>
          <w:sz w:val="12"/>
        </w:rPr>
        <w:t xml:space="preserve"> </w:t>
      </w:r>
      <w:r w:rsidRPr="00FB2A84">
        <w:rPr>
          <w:rStyle w:val="TitleChar"/>
        </w:rPr>
        <w:t>classes becomes sharper given the extreme polarisation</w:t>
      </w:r>
      <w:r w:rsidRPr="00403FEF">
        <w:rPr>
          <w:sz w:val="16"/>
        </w:rPr>
        <w:t xml:space="preserve"> and </w:t>
      </w:r>
      <w:r w:rsidRPr="00403FEF">
        <w:rPr>
          <w:sz w:val="12"/>
        </w:rPr>
        <w:t>¶</w:t>
      </w:r>
      <w:r w:rsidRPr="00403FEF">
        <w:rPr>
          <w:sz w:val="16"/>
        </w:rPr>
        <w:t xml:space="preserve"> inequality between the rich and the poor, while capitalism </w:t>
      </w:r>
      <w:r w:rsidRPr="00403FEF">
        <w:rPr>
          <w:sz w:val="12"/>
        </w:rPr>
        <w:t>¶</w:t>
      </w:r>
      <w:r w:rsidRPr="00403FEF">
        <w:rPr>
          <w:sz w:val="16"/>
        </w:rPr>
        <w:t xml:space="preserve"> cannot continue to guarantee certain social welfare scheme </w:t>
      </w:r>
      <w:r w:rsidRPr="00403FEF">
        <w:rPr>
          <w:sz w:val="12"/>
        </w:rPr>
        <w:t>¶</w:t>
      </w:r>
      <w:r w:rsidRPr="00403FEF">
        <w:rPr>
          <w:sz w:val="16"/>
        </w:rPr>
        <w:t xml:space="preserve"> and economic package for employees and the citizenry. </w:t>
      </w:r>
      <w:r w:rsidRPr="00403FEF">
        <w:rPr>
          <w:sz w:val="12"/>
        </w:rPr>
        <w:t>¶</w:t>
      </w:r>
      <w:r w:rsidRPr="00403FEF">
        <w:rPr>
          <w:sz w:val="16"/>
        </w:rPr>
        <w:t xml:space="preserve"> Therefore, </w:t>
      </w:r>
      <w:r w:rsidRPr="00FB2A84">
        <w:rPr>
          <w:rStyle w:val="TitleChar"/>
        </w:rPr>
        <w:t>the ruling class</w:t>
      </w:r>
      <w:r w:rsidRPr="00403FEF">
        <w:rPr>
          <w:sz w:val="16"/>
        </w:rPr>
        <w:t xml:space="preserve"> (Capitalists and Pro-Business </w:t>
      </w:r>
      <w:r w:rsidRPr="00403FEF">
        <w:rPr>
          <w:sz w:val="12"/>
        </w:rPr>
        <w:t>¶</w:t>
      </w:r>
      <w:r w:rsidRPr="00403FEF">
        <w:rPr>
          <w:sz w:val="16"/>
        </w:rPr>
        <w:t xml:space="preserve"> political elites in power) </w:t>
      </w:r>
      <w:r w:rsidRPr="00FB2A84">
        <w:rPr>
          <w:rStyle w:val="TitleChar"/>
        </w:rPr>
        <w:t>ekes the position of ‘class war’</w:t>
      </w:r>
      <w:r w:rsidRPr="00403FEF">
        <w:rPr>
          <w:sz w:val="16"/>
        </w:rPr>
        <w:t xml:space="preserve"> by </w:t>
      </w:r>
      <w:r w:rsidRPr="00403FEF">
        <w:rPr>
          <w:sz w:val="12"/>
        </w:rPr>
        <w:t>¶</w:t>
      </w:r>
      <w:r w:rsidRPr="00403FEF">
        <w:rPr>
          <w:sz w:val="16"/>
        </w:rPr>
        <w:t xml:space="preserve"> undertaken savage cuts in living standards and harsh economic </w:t>
      </w:r>
      <w:r w:rsidRPr="00403FEF">
        <w:rPr>
          <w:sz w:val="12"/>
        </w:rPr>
        <w:t>¶</w:t>
      </w:r>
      <w:r w:rsidRPr="00403FEF">
        <w:rPr>
          <w:sz w:val="16"/>
        </w:rPr>
        <w:t xml:space="preserve"> reforms, purposely to save capitalism from imminent collapse </w:t>
      </w:r>
      <w:r w:rsidRPr="00403FEF">
        <w:rPr>
          <w:sz w:val="12"/>
        </w:rPr>
        <w:t>¶</w:t>
      </w:r>
      <w:r w:rsidRPr="00403FEF">
        <w:rPr>
          <w:sz w:val="16"/>
        </w:rPr>
        <w:t xml:space="preserve"> and negation. The rich and other members of the ruling class </w:t>
      </w:r>
      <w:r w:rsidRPr="00403FEF">
        <w:rPr>
          <w:sz w:val="12"/>
        </w:rPr>
        <w:t>¶</w:t>
      </w:r>
      <w:r w:rsidRPr="00403FEF">
        <w:rPr>
          <w:sz w:val="16"/>
        </w:rPr>
        <w:t xml:space="preserve"> are less likely to be affected by these cut in social spending </w:t>
      </w:r>
      <w:r w:rsidRPr="00403FEF">
        <w:rPr>
          <w:sz w:val="12"/>
        </w:rPr>
        <w:t>¶</w:t>
      </w:r>
      <w:r w:rsidRPr="00403FEF">
        <w:rPr>
          <w:sz w:val="16"/>
        </w:rPr>
        <w:t xml:space="preserve"> than the working and the lumpen classes. Therefore, the gap </w:t>
      </w:r>
      <w:r w:rsidRPr="00403FEF">
        <w:rPr>
          <w:sz w:val="12"/>
        </w:rPr>
        <w:t>¶</w:t>
      </w:r>
      <w:r w:rsidRPr="00403FEF">
        <w:rPr>
          <w:sz w:val="16"/>
        </w:rPr>
        <w:t xml:space="preserve"> between the ruling class and the working/lumpen class </w:t>
      </w:r>
      <w:r w:rsidRPr="00403FEF">
        <w:rPr>
          <w:sz w:val="12"/>
        </w:rPr>
        <w:t>¶</w:t>
      </w:r>
      <w:r w:rsidRPr="00403FEF">
        <w:rPr>
          <w:sz w:val="16"/>
        </w:rPr>
        <w:t xml:space="preserve"> become wider, and this will inevitably affects the prevailing </w:t>
      </w:r>
      <w:r w:rsidRPr="00403FEF">
        <w:rPr>
          <w:sz w:val="12"/>
        </w:rPr>
        <w:t>¶</w:t>
      </w:r>
      <w:r w:rsidRPr="00403FEF">
        <w:rPr>
          <w:sz w:val="16"/>
        </w:rPr>
        <w:t xml:space="preserve"> social relations within capitalism. Reformist measures such as </w:t>
      </w:r>
      <w:r w:rsidRPr="00403FEF">
        <w:rPr>
          <w:sz w:val="12"/>
        </w:rPr>
        <w:t>¶</w:t>
      </w:r>
      <w:r w:rsidRPr="00403FEF">
        <w:rPr>
          <w:sz w:val="16"/>
        </w:rPr>
        <w:t xml:space="preserve"> less pay (wages) but longer working time, mass sacking of </w:t>
      </w:r>
      <w:r w:rsidRPr="00403FEF">
        <w:rPr>
          <w:sz w:val="12"/>
        </w:rPr>
        <w:t>¶</w:t>
      </w:r>
      <w:r w:rsidRPr="00403FEF">
        <w:rPr>
          <w:sz w:val="16"/>
        </w:rPr>
        <w:t xml:space="preserve"> employees, poor working conditions, cut in social spending </w:t>
      </w:r>
      <w:r w:rsidRPr="00403FEF">
        <w:rPr>
          <w:sz w:val="12"/>
        </w:rPr>
        <w:t>¶</w:t>
      </w:r>
      <w:r w:rsidRPr="00403FEF">
        <w:rPr>
          <w:sz w:val="16"/>
        </w:rPr>
        <w:t xml:space="preserve"> and </w:t>
      </w:r>
      <w:r w:rsidRPr="00563529">
        <w:rPr>
          <w:rStyle w:val="TitleChar"/>
        </w:rPr>
        <w:t>harsh</w:t>
      </w:r>
      <w:r w:rsidRPr="00403FEF">
        <w:rPr>
          <w:sz w:val="16"/>
        </w:rPr>
        <w:t xml:space="preserve"> austerity </w:t>
      </w:r>
      <w:r w:rsidRPr="00563529">
        <w:rPr>
          <w:rStyle w:val="TitleChar"/>
        </w:rPr>
        <w:t>measures</w:t>
      </w:r>
      <w:r w:rsidRPr="00403FEF">
        <w:rPr>
          <w:sz w:val="16"/>
        </w:rPr>
        <w:t xml:space="preserve"> will be implemented </w:t>
      </w:r>
      <w:r w:rsidRPr="00563529">
        <w:rPr>
          <w:rStyle w:val="TitleChar"/>
        </w:rPr>
        <w:t>Thus</w:t>
      </w:r>
      <w:r w:rsidRPr="00403FEF">
        <w:rPr>
          <w:sz w:val="16"/>
        </w:rPr>
        <w:t xml:space="preserve"> </w:t>
      </w:r>
      <w:r w:rsidRPr="00403FEF">
        <w:rPr>
          <w:sz w:val="12"/>
        </w:rPr>
        <w:t>¶</w:t>
      </w:r>
      <w:r w:rsidRPr="00403FEF">
        <w:rPr>
          <w:sz w:val="16"/>
        </w:rPr>
        <w:t xml:space="preserve"> </w:t>
      </w:r>
      <w:r w:rsidRPr="00563529">
        <w:rPr>
          <w:rStyle w:val="TitleChar"/>
        </w:rPr>
        <w:t>triggers</w:t>
      </w:r>
      <w:r w:rsidRPr="00403FEF">
        <w:rPr>
          <w:sz w:val="16"/>
        </w:rPr>
        <w:t xml:space="preserve"> </w:t>
      </w:r>
      <w:r w:rsidRPr="00563529">
        <w:rPr>
          <w:rStyle w:val="TitleChar"/>
        </w:rPr>
        <w:t>social</w:t>
      </w:r>
      <w:r w:rsidRPr="00403FEF">
        <w:rPr>
          <w:sz w:val="16"/>
        </w:rPr>
        <w:t xml:space="preserve"> </w:t>
      </w:r>
      <w:r w:rsidRPr="00563529">
        <w:rPr>
          <w:rStyle w:val="TitleChar"/>
        </w:rPr>
        <w:t>conflicts</w:t>
      </w:r>
      <w:r w:rsidRPr="00403FEF">
        <w:rPr>
          <w:sz w:val="16"/>
        </w:rPr>
        <w:t xml:space="preserve"> </w:t>
      </w:r>
      <w:r w:rsidRPr="00563529">
        <w:rPr>
          <w:rStyle w:val="TitleChar"/>
        </w:rPr>
        <w:t>and</w:t>
      </w:r>
      <w:r w:rsidRPr="00403FEF">
        <w:rPr>
          <w:sz w:val="16"/>
        </w:rPr>
        <w:t xml:space="preserve"> </w:t>
      </w:r>
      <w:r w:rsidRPr="00563529">
        <w:rPr>
          <w:rStyle w:val="TitleChar"/>
        </w:rPr>
        <w:t>class</w:t>
      </w:r>
      <w:r w:rsidRPr="00403FEF">
        <w:rPr>
          <w:sz w:val="16"/>
        </w:rPr>
        <w:t xml:space="preserve"> </w:t>
      </w:r>
      <w:r w:rsidRPr="00563529">
        <w:rPr>
          <w:rStyle w:val="TitleChar"/>
        </w:rPr>
        <w:t>struggle</w:t>
      </w:r>
      <w:r w:rsidRPr="00403FEF">
        <w:rPr>
          <w:sz w:val="16"/>
        </w:rPr>
        <w:t xml:space="preserve"> among the classes. </w:t>
      </w:r>
      <w:r w:rsidRPr="00403FEF">
        <w:rPr>
          <w:sz w:val="12"/>
        </w:rPr>
        <w:t>¶</w:t>
      </w:r>
      <w:r w:rsidRPr="00403FEF">
        <w:rPr>
          <w:sz w:val="16"/>
        </w:rPr>
        <w:t xml:space="preserve"> </w:t>
      </w:r>
      <w:proofErr w:type="gramStart"/>
      <w:r w:rsidRPr="00403FEF">
        <w:rPr>
          <w:sz w:val="16"/>
        </w:rPr>
        <w:t>In</w:t>
      </w:r>
      <w:proofErr w:type="gramEnd"/>
      <w:r w:rsidRPr="00403FEF">
        <w:rPr>
          <w:sz w:val="16"/>
        </w:rPr>
        <w:t xml:space="preserve"> this situation, there is potential that class struggle that will </w:t>
      </w:r>
      <w:r w:rsidRPr="00403FEF">
        <w:rPr>
          <w:sz w:val="12"/>
        </w:rPr>
        <w:t>¶</w:t>
      </w:r>
      <w:r w:rsidRPr="00403FEF">
        <w:rPr>
          <w:sz w:val="16"/>
        </w:rPr>
        <w:t xml:space="preserve"> lead to strikes, protest and industrial disharmony between the </w:t>
      </w:r>
      <w:r w:rsidRPr="00403FEF">
        <w:rPr>
          <w:sz w:val="12"/>
        </w:rPr>
        <w:t>¶</w:t>
      </w:r>
      <w:r w:rsidRPr="00403FEF">
        <w:rPr>
          <w:sz w:val="16"/>
        </w:rPr>
        <w:t xml:space="preserve"> working class and the ruling class. As Alan Wood (2002) </w:t>
      </w:r>
      <w:r w:rsidRPr="00403FEF">
        <w:rPr>
          <w:sz w:val="12"/>
        </w:rPr>
        <w:t>¶</w:t>
      </w:r>
      <w:r w:rsidRPr="00403FEF">
        <w:rPr>
          <w:sz w:val="16"/>
        </w:rPr>
        <w:t xml:space="preserve"> noted that ‘most obvious and painful manifestations of the </w:t>
      </w:r>
      <w:r w:rsidRPr="00403FEF">
        <w:rPr>
          <w:sz w:val="12"/>
        </w:rPr>
        <w:t>¶</w:t>
      </w:r>
      <w:r w:rsidRPr="00403FEF">
        <w:rPr>
          <w:sz w:val="16"/>
        </w:rPr>
        <w:t xml:space="preserve"> crisis of capitalism are not only economic but those </w:t>
      </w:r>
      <w:r w:rsidRPr="00403FEF">
        <w:rPr>
          <w:sz w:val="12"/>
        </w:rPr>
        <w:t>¶</w:t>
      </w:r>
      <w:r w:rsidRPr="00403FEF">
        <w:rPr>
          <w:sz w:val="16"/>
        </w:rPr>
        <w:t xml:space="preserve"> phenomena that affect their personal lives at the most sensitive </w:t>
      </w:r>
      <w:r w:rsidRPr="00403FEF">
        <w:rPr>
          <w:sz w:val="12"/>
        </w:rPr>
        <w:t>¶</w:t>
      </w:r>
      <w:r w:rsidRPr="00403FEF">
        <w:rPr>
          <w:sz w:val="16"/>
        </w:rPr>
        <w:t xml:space="preserve"> and emotional points: the breakdown of the family, the </w:t>
      </w:r>
      <w:r w:rsidRPr="00403FEF">
        <w:rPr>
          <w:sz w:val="12"/>
        </w:rPr>
        <w:t>¶</w:t>
      </w:r>
      <w:r w:rsidRPr="00403FEF">
        <w:rPr>
          <w:sz w:val="16"/>
        </w:rPr>
        <w:t xml:space="preserve"> epidemic of crime and violence, the collapse of the old values </w:t>
      </w:r>
      <w:r w:rsidRPr="00403FEF">
        <w:rPr>
          <w:sz w:val="12"/>
        </w:rPr>
        <w:t>¶</w:t>
      </w:r>
      <w:r w:rsidRPr="00403FEF">
        <w:rPr>
          <w:sz w:val="16"/>
        </w:rPr>
        <w:t xml:space="preserve"> and morality with nothing to put in their place, the constant </w:t>
      </w:r>
      <w:r w:rsidRPr="00403FEF">
        <w:rPr>
          <w:sz w:val="12"/>
        </w:rPr>
        <w:t>¶</w:t>
      </w:r>
      <w:r w:rsidRPr="00403FEF">
        <w:rPr>
          <w:sz w:val="16"/>
        </w:rPr>
        <w:t xml:space="preserve"> outbreak of wars - all of this gives rise to a sense of instability, </w:t>
      </w:r>
      <w:r w:rsidRPr="00403FEF">
        <w:rPr>
          <w:sz w:val="12"/>
        </w:rPr>
        <w:t>¶</w:t>
      </w:r>
      <w:r w:rsidRPr="00403FEF">
        <w:rPr>
          <w:sz w:val="16"/>
        </w:rPr>
        <w:t xml:space="preserve"> a lack of faith in the present or the future’11</w:t>
      </w:r>
      <w:r w:rsidRPr="00403FEF">
        <w:rPr>
          <w:sz w:val="12"/>
        </w:rPr>
        <w:t>¶</w:t>
      </w:r>
      <w:r w:rsidRPr="00403FEF">
        <w:rPr>
          <w:sz w:val="16"/>
        </w:rPr>
        <w:t xml:space="preserve"> These contradictions caused by the capitalist mode of </w:t>
      </w:r>
      <w:r w:rsidRPr="00403FEF">
        <w:rPr>
          <w:sz w:val="12"/>
        </w:rPr>
        <w:t>¶</w:t>
      </w:r>
      <w:r w:rsidRPr="00403FEF">
        <w:rPr>
          <w:sz w:val="16"/>
        </w:rPr>
        <w:t xml:space="preserve"> production and the inability of the state (domination of ruling </w:t>
      </w:r>
      <w:r w:rsidRPr="00403FEF">
        <w:rPr>
          <w:sz w:val="12"/>
        </w:rPr>
        <w:t>¶</w:t>
      </w:r>
      <w:r w:rsidRPr="00403FEF">
        <w:rPr>
          <w:sz w:val="16"/>
        </w:rPr>
        <w:t xml:space="preserve"> class) to provide for Lumpen class is recipe for anarchy. This </w:t>
      </w:r>
      <w:r w:rsidRPr="00403FEF">
        <w:rPr>
          <w:sz w:val="12"/>
        </w:rPr>
        <w:t>¶</w:t>
      </w:r>
      <w:r w:rsidRPr="00403FEF">
        <w:rPr>
          <w:sz w:val="16"/>
        </w:rPr>
        <w:t xml:space="preserve"> stems from that unemployed and others who cannot </w:t>
      </w:r>
      <w:r w:rsidRPr="00403FEF">
        <w:rPr>
          <w:sz w:val="12"/>
        </w:rPr>
        <w:t>¶</w:t>
      </w:r>
      <w:r w:rsidRPr="00403FEF">
        <w:rPr>
          <w:sz w:val="16"/>
        </w:rPr>
        <w:t xml:space="preserve"> understand the series of frustration will be forced to response </w:t>
      </w:r>
      <w:r w:rsidRPr="00403FEF">
        <w:rPr>
          <w:sz w:val="12"/>
        </w:rPr>
        <w:t>¶</w:t>
      </w:r>
      <w:r w:rsidRPr="00403FEF">
        <w:rPr>
          <w:sz w:val="16"/>
        </w:rPr>
        <w:t xml:space="preserve"> to the crisis one way or the other. Frustrated sections of the </w:t>
      </w:r>
      <w:r w:rsidRPr="00403FEF">
        <w:rPr>
          <w:sz w:val="12"/>
        </w:rPr>
        <w:t>¶</w:t>
      </w:r>
      <w:r w:rsidRPr="00403FEF">
        <w:rPr>
          <w:sz w:val="16"/>
        </w:rPr>
        <w:t xml:space="preserve"> lumpen class are more likely form criminal gangs, radical Islamic groups, sects, fascist and terrorist </w:t>
      </w:r>
      <w:r w:rsidRPr="00563529">
        <w:rPr>
          <w:rStyle w:val="TitleChar"/>
        </w:rPr>
        <w:t>organisations</w:t>
      </w:r>
      <w:r w:rsidRPr="00403FEF">
        <w:rPr>
          <w:sz w:val="16"/>
        </w:rPr>
        <w:t xml:space="preserve">, who </w:t>
      </w:r>
      <w:r w:rsidRPr="00403FEF">
        <w:rPr>
          <w:sz w:val="12"/>
        </w:rPr>
        <w:t>¶</w:t>
      </w:r>
      <w:r w:rsidRPr="00403FEF">
        <w:rPr>
          <w:sz w:val="16"/>
        </w:rPr>
        <w:t xml:space="preserve"> </w:t>
      </w:r>
      <w:r w:rsidRPr="00563529">
        <w:rPr>
          <w:rStyle w:val="TitleChar"/>
        </w:rPr>
        <w:t>will</w:t>
      </w:r>
      <w:r w:rsidRPr="00403FEF">
        <w:rPr>
          <w:sz w:val="16"/>
        </w:rPr>
        <w:t xml:space="preserve"> </w:t>
      </w:r>
      <w:r w:rsidRPr="00563529">
        <w:rPr>
          <w:rStyle w:val="TitleChar"/>
        </w:rPr>
        <w:t>find</w:t>
      </w:r>
      <w:r w:rsidRPr="00403FEF">
        <w:rPr>
          <w:sz w:val="16"/>
        </w:rPr>
        <w:t xml:space="preserve"> more </w:t>
      </w:r>
      <w:r w:rsidRPr="00563529">
        <w:rPr>
          <w:rStyle w:val="TitleChar"/>
        </w:rPr>
        <w:t>solutions</w:t>
      </w:r>
      <w:r w:rsidRPr="00403FEF">
        <w:rPr>
          <w:sz w:val="16"/>
        </w:rPr>
        <w:t xml:space="preserve"> to their plight and social condition </w:t>
      </w:r>
      <w:r w:rsidRPr="005B182E">
        <w:rPr>
          <w:rStyle w:val="TitleChar"/>
        </w:rPr>
        <w:t>by</w:t>
      </w:r>
      <w:r w:rsidRPr="00403FEF">
        <w:rPr>
          <w:sz w:val="16"/>
        </w:rPr>
        <w:t xml:space="preserve"> </w:t>
      </w:r>
      <w:r w:rsidRPr="00403FEF">
        <w:rPr>
          <w:sz w:val="12"/>
        </w:rPr>
        <w:t>¶</w:t>
      </w:r>
      <w:r w:rsidRPr="00403FEF">
        <w:rPr>
          <w:sz w:val="16"/>
        </w:rPr>
        <w:t xml:space="preserve"> </w:t>
      </w:r>
      <w:r w:rsidRPr="005B182E">
        <w:rPr>
          <w:rStyle w:val="TitleChar"/>
        </w:rPr>
        <w:t>engaging</w:t>
      </w:r>
      <w:r w:rsidRPr="00403FEF">
        <w:rPr>
          <w:sz w:val="16"/>
        </w:rPr>
        <w:t xml:space="preserve"> </w:t>
      </w:r>
      <w:r w:rsidRPr="005B182E">
        <w:rPr>
          <w:rStyle w:val="TitleChar"/>
        </w:rPr>
        <w:t>in</w:t>
      </w:r>
      <w:r w:rsidRPr="00403FEF">
        <w:rPr>
          <w:sz w:val="16"/>
        </w:rPr>
        <w:t xml:space="preserve"> anarchism, and other </w:t>
      </w:r>
      <w:r w:rsidRPr="005B182E">
        <w:rPr>
          <w:rStyle w:val="TitleChar"/>
        </w:rPr>
        <w:t>forms</w:t>
      </w:r>
      <w:r w:rsidRPr="00403FEF">
        <w:rPr>
          <w:sz w:val="16"/>
        </w:rPr>
        <w:t xml:space="preserve"> </w:t>
      </w:r>
      <w:r w:rsidRPr="005B182E">
        <w:rPr>
          <w:rStyle w:val="TitleChar"/>
        </w:rPr>
        <w:t>of</w:t>
      </w:r>
      <w:r w:rsidRPr="00403FEF">
        <w:rPr>
          <w:sz w:val="16"/>
        </w:rPr>
        <w:t xml:space="preserve"> </w:t>
      </w:r>
      <w:r w:rsidRPr="005B182E">
        <w:rPr>
          <w:rStyle w:val="TitleChar"/>
        </w:rPr>
        <w:t>individual</w:t>
      </w:r>
      <w:r w:rsidRPr="00403FEF">
        <w:rPr>
          <w:sz w:val="16"/>
        </w:rPr>
        <w:t xml:space="preserve"> </w:t>
      </w:r>
      <w:r w:rsidRPr="005B182E">
        <w:rPr>
          <w:rStyle w:val="TitleChar"/>
        </w:rPr>
        <w:t>terrorist</w:t>
      </w:r>
      <w:r w:rsidRPr="00403FEF">
        <w:rPr>
          <w:sz w:val="16"/>
        </w:rPr>
        <w:t xml:space="preserve"> </w:t>
      </w:r>
      <w:r w:rsidRPr="00403FEF">
        <w:rPr>
          <w:sz w:val="12"/>
        </w:rPr>
        <w:t>¶</w:t>
      </w:r>
      <w:r w:rsidRPr="00403FEF">
        <w:rPr>
          <w:sz w:val="16"/>
        </w:rPr>
        <w:t xml:space="preserve"> </w:t>
      </w:r>
      <w:r w:rsidRPr="005B182E">
        <w:rPr>
          <w:rStyle w:val="TitleChar"/>
        </w:rPr>
        <w:t>method</w:t>
      </w:r>
      <w:r w:rsidRPr="00403FEF">
        <w:rPr>
          <w:sz w:val="16"/>
        </w:rPr>
        <w:t xml:space="preserve"> </w:t>
      </w:r>
      <w:r w:rsidRPr="005B182E">
        <w:rPr>
          <w:rStyle w:val="TitleChar"/>
        </w:rPr>
        <w:t>against</w:t>
      </w:r>
      <w:r w:rsidRPr="00403FEF">
        <w:rPr>
          <w:sz w:val="16"/>
        </w:rPr>
        <w:t xml:space="preserve"> </w:t>
      </w:r>
      <w:r w:rsidRPr="005B182E">
        <w:rPr>
          <w:rStyle w:val="TitleChar"/>
        </w:rPr>
        <w:t>the</w:t>
      </w:r>
      <w:r w:rsidRPr="00403FEF">
        <w:rPr>
          <w:sz w:val="16"/>
        </w:rPr>
        <w:t xml:space="preserve"> </w:t>
      </w:r>
      <w:r w:rsidRPr="005B182E">
        <w:rPr>
          <w:rStyle w:val="TitleChar"/>
        </w:rPr>
        <w:t>state</w:t>
      </w:r>
      <w:r w:rsidRPr="00403FEF">
        <w:rPr>
          <w:sz w:val="16"/>
        </w:rPr>
        <w:t xml:space="preserve">. Although, </w:t>
      </w:r>
      <w:r w:rsidRPr="005B182E">
        <w:rPr>
          <w:rStyle w:val="TitleChar"/>
        </w:rPr>
        <w:t xml:space="preserve">most of these </w:t>
      </w:r>
      <w:r w:rsidRPr="00403FEF">
        <w:rPr>
          <w:rStyle w:val="TitleChar"/>
          <w:sz w:val="12"/>
          <w:u w:val="none"/>
        </w:rPr>
        <w:t>¶</w:t>
      </w:r>
      <w:r w:rsidRPr="00106538">
        <w:rPr>
          <w:rStyle w:val="TitleChar"/>
          <w:sz w:val="12"/>
        </w:rPr>
        <w:t xml:space="preserve"> </w:t>
      </w:r>
      <w:r w:rsidRPr="005B182E">
        <w:rPr>
          <w:rStyle w:val="TitleChar"/>
        </w:rPr>
        <w:t xml:space="preserve">organisations were formed to champion a particular cause at </w:t>
      </w:r>
      <w:r w:rsidRPr="00403FEF">
        <w:rPr>
          <w:rStyle w:val="TitleChar"/>
          <w:sz w:val="12"/>
          <w:u w:val="none"/>
        </w:rPr>
        <w:t>¶</w:t>
      </w:r>
      <w:r w:rsidRPr="00106538">
        <w:rPr>
          <w:rStyle w:val="TitleChar"/>
          <w:sz w:val="12"/>
        </w:rPr>
        <w:t xml:space="preserve"> </w:t>
      </w:r>
      <w:r w:rsidRPr="005B182E">
        <w:rPr>
          <w:rStyle w:val="TitleChar"/>
        </w:rPr>
        <w:t xml:space="preserve">the initial stage, but became a political force when their </w:t>
      </w:r>
      <w:r w:rsidRPr="00403FEF">
        <w:rPr>
          <w:rStyle w:val="TitleChar"/>
          <w:sz w:val="12"/>
          <w:u w:val="none"/>
        </w:rPr>
        <w:t>¶</w:t>
      </w:r>
      <w:r w:rsidRPr="00106538">
        <w:rPr>
          <w:rStyle w:val="TitleChar"/>
          <w:sz w:val="12"/>
        </w:rPr>
        <w:t xml:space="preserve"> </w:t>
      </w:r>
      <w:r w:rsidRPr="005B182E">
        <w:rPr>
          <w:rStyle w:val="TitleChar"/>
        </w:rPr>
        <w:t xml:space="preserve">ideologies found an echo and support from a sections of </w:t>
      </w:r>
      <w:r w:rsidRPr="00403FEF">
        <w:rPr>
          <w:rStyle w:val="TitleChar"/>
          <w:sz w:val="12"/>
          <w:u w:val="none"/>
        </w:rPr>
        <w:t>¶</w:t>
      </w:r>
      <w:r w:rsidRPr="00106538">
        <w:rPr>
          <w:rStyle w:val="TitleChar"/>
          <w:sz w:val="12"/>
        </w:rPr>
        <w:t xml:space="preserve"> </w:t>
      </w:r>
      <w:r w:rsidRPr="005B182E">
        <w:rPr>
          <w:rStyle w:val="TitleChar"/>
        </w:rPr>
        <w:t xml:space="preserve">disenchanted and frustrated member of lumpen class who join </w:t>
      </w:r>
      <w:r w:rsidRPr="00403FEF">
        <w:rPr>
          <w:rStyle w:val="TitleChar"/>
          <w:sz w:val="12"/>
          <w:u w:val="none"/>
        </w:rPr>
        <w:t>¶</w:t>
      </w:r>
      <w:r w:rsidRPr="00106538">
        <w:rPr>
          <w:rStyle w:val="TitleChar"/>
          <w:sz w:val="12"/>
        </w:rPr>
        <w:t xml:space="preserve"> </w:t>
      </w:r>
      <w:r w:rsidRPr="005B182E">
        <w:rPr>
          <w:rStyle w:val="TitleChar"/>
        </w:rPr>
        <w:t>these organisations in large numbers.</w:t>
      </w:r>
      <w:r w:rsidRPr="00403FEF">
        <w:rPr>
          <w:sz w:val="16"/>
        </w:rPr>
        <w:t xml:space="preserve"> The cause and ideology </w:t>
      </w:r>
      <w:r w:rsidRPr="00403FEF">
        <w:rPr>
          <w:sz w:val="12"/>
        </w:rPr>
        <w:t>¶</w:t>
      </w:r>
      <w:r w:rsidRPr="00403FEF">
        <w:rPr>
          <w:sz w:val="16"/>
        </w:rPr>
        <w:t xml:space="preserve"> of </w:t>
      </w:r>
      <w:r w:rsidRPr="005B182E">
        <w:rPr>
          <w:rStyle w:val="TitleChar"/>
        </w:rPr>
        <w:t>these</w:t>
      </w:r>
      <w:r w:rsidRPr="00403FEF">
        <w:rPr>
          <w:sz w:val="16"/>
        </w:rPr>
        <w:t xml:space="preserve"> sectarian </w:t>
      </w:r>
      <w:r w:rsidRPr="005B182E">
        <w:rPr>
          <w:rStyle w:val="TitleChar"/>
        </w:rPr>
        <w:t>organisations</w:t>
      </w:r>
      <w:r w:rsidRPr="00403FEF">
        <w:rPr>
          <w:sz w:val="16"/>
        </w:rPr>
        <w:t xml:space="preserve"> </w:t>
      </w:r>
      <w:r w:rsidRPr="005B182E">
        <w:rPr>
          <w:rStyle w:val="TitleChar"/>
        </w:rPr>
        <w:t>come</w:t>
      </w:r>
      <w:r w:rsidRPr="00403FEF">
        <w:rPr>
          <w:sz w:val="16"/>
        </w:rPr>
        <w:t xml:space="preserve">s </w:t>
      </w:r>
      <w:r w:rsidRPr="005B182E">
        <w:rPr>
          <w:rStyle w:val="TitleChar"/>
        </w:rPr>
        <w:t>in</w:t>
      </w:r>
      <w:r w:rsidRPr="00403FEF">
        <w:rPr>
          <w:sz w:val="16"/>
        </w:rPr>
        <w:t xml:space="preserve"> direct </w:t>
      </w:r>
      <w:r w:rsidRPr="005B182E">
        <w:rPr>
          <w:rStyle w:val="TitleChar"/>
        </w:rPr>
        <w:t>confrontation</w:t>
      </w:r>
      <w:r w:rsidRPr="00403FEF">
        <w:rPr>
          <w:sz w:val="16"/>
        </w:rPr>
        <w:t xml:space="preserve"> </w:t>
      </w:r>
      <w:r w:rsidRPr="00403FEF">
        <w:rPr>
          <w:sz w:val="12"/>
        </w:rPr>
        <w:t>¶</w:t>
      </w:r>
      <w:r w:rsidRPr="00403FEF">
        <w:rPr>
          <w:sz w:val="16"/>
        </w:rPr>
        <w:t xml:space="preserve"> </w:t>
      </w:r>
      <w:r w:rsidRPr="005B182E">
        <w:rPr>
          <w:rStyle w:val="TitleChar"/>
        </w:rPr>
        <w:t>with</w:t>
      </w:r>
      <w:r w:rsidRPr="00403FEF">
        <w:rPr>
          <w:sz w:val="16"/>
        </w:rPr>
        <w:t xml:space="preserve"> that of </w:t>
      </w:r>
      <w:r w:rsidRPr="005B182E">
        <w:rPr>
          <w:rStyle w:val="TitleChar"/>
        </w:rPr>
        <w:t>the</w:t>
      </w:r>
      <w:r w:rsidRPr="00403FEF">
        <w:rPr>
          <w:sz w:val="16"/>
        </w:rPr>
        <w:t xml:space="preserve"> </w:t>
      </w:r>
      <w:r w:rsidRPr="005B182E">
        <w:rPr>
          <w:rStyle w:val="TitleChar"/>
        </w:rPr>
        <w:t>ruling</w:t>
      </w:r>
      <w:r w:rsidRPr="00403FEF">
        <w:rPr>
          <w:sz w:val="16"/>
        </w:rPr>
        <w:t xml:space="preserve"> </w:t>
      </w:r>
      <w:r w:rsidRPr="005B182E">
        <w:rPr>
          <w:rStyle w:val="TitleChar"/>
        </w:rPr>
        <w:t>class</w:t>
      </w:r>
      <w:r w:rsidRPr="00403FEF">
        <w:rPr>
          <w:sz w:val="16"/>
        </w:rPr>
        <w:t xml:space="preserve">, </w:t>
      </w:r>
      <w:r w:rsidRPr="005B182E">
        <w:rPr>
          <w:rStyle w:val="TitleChar"/>
        </w:rPr>
        <w:t>and</w:t>
      </w:r>
      <w:r w:rsidRPr="00403FEF">
        <w:rPr>
          <w:sz w:val="16"/>
        </w:rPr>
        <w:t xml:space="preserve"> </w:t>
      </w:r>
      <w:r w:rsidRPr="005B182E">
        <w:rPr>
          <w:rStyle w:val="TitleChar"/>
        </w:rPr>
        <w:t>they</w:t>
      </w:r>
      <w:r w:rsidRPr="00403FEF">
        <w:rPr>
          <w:sz w:val="16"/>
        </w:rPr>
        <w:t xml:space="preserve"> </w:t>
      </w:r>
      <w:r w:rsidRPr="005B182E">
        <w:rPr>
          <w:rStyle w:val="TitleChar"/>
        </w:rPr>
        <w:t>engage</w:t>
      </w:r>
      <w:r w:rsidRPr="00403FEF">
        <w:rPr>
          <w:sz w:val="16"/>
        </w:rPr>
        <w:t xml:space="preserve"> </w:t>
      </w:r>
      <w:r w:rsidRPr="005B182E">
        <w:rPr>
          <w:rStyle w:val="TitleChar"/>
        </w:rPr>
        <w:t>in</w:t>
      </w:r>
      <w:r w:rsidRPr="00403FEF">
        <w:rPr>
          <w:sz w:val="16"/>
        </w:rPr>
        <w:t xml:space="preserve"> individual </w:t>
      </w:r>
      <w:r w:rsidRPr="00403FEF">
        <w:rPr>
          <w:sz w:val="12"/>
        </w:rPr>
        <w:t>¶</w:t>
      </w:r>
      <w:r w:rsidRPr="00403FEF">
        <w:rPr>
          <w:sz w:val="16"/>
        </w:rPr>
        <w:t xml:space="preserve"> </w:t>
      </w:r>
      <w:r w:rsidRPr="005B182E">
        <w:rPr>
          <w:rStyle w:val="TitleChar"/>
        </w:rPr>
        <w:t>terrorism</w:t>
      </w:r>
      <w:r w:rsidRPr="00403FEF">
        <w:rPr>
          <w:sz w:val="16"/>
        </w:rPr>
        <w:t xml:space="preserve"> first </w:t>
      </w:r>
      <w:r w:rsidRPr="005B182E">
        <w:rPr>
          <w:rStyle w:val="TitleChar"/>
        </w:rPr>
        <w:t>to</w:t>
      </w:r>
      <w:r w:rsidRPr="00403FEF">
        <w:rPr>
          <w:sz w:val="16"/>
        </w:rPr>
        <w:t xml:space="preserve"> </w:t>
      </w:r>
      <w:r w:rsidRPr="005B182E">
        <w:rPr>
          <w:rStyle w:val="TitleChar"/>
        </w:rPr>
        <w:t>respond</w:t>
      </w:r>
      <w:r w:rsidRPr="00403FEF">
        <w:rPr>
          <w:sz w:val="16"/>
        </w:rPr>
        <w:t xml:space="preserve"> </w:t>
      </w:r>
      <w:r w:rsidRPr="0094281D">
        <w:rPr>
          <w:rStyle w:val="TitleChar"/>
        </w:rPr>
        <w:t>to</w:t>
      </w:r>
      <w:r w:rsidRPr="00403FEF">
        <w:rPr>
          <w:sz w:val="16"/>
        </w:rPr>
        <w:t xml:space="preserve"> </w:t>
      </w:r>
      <w:r w:rsidRPr="0094281D">
        <w:rPr>
          <w:rStyle w:val="TitleChar"/>
        </w:rPr>
        <w:t>the</w:t>
      </w:r>
      <w:r w:rsidRPr="00403FEF">
        <w:rPr>
          <w:sz w:val="16"/>
        </w:rPr>
        <w:t xml:space="preserve"> series of frustration and </w:t>
      </w:r>
      <w:r w:rsidRPr="00403FEF">
        <w:rPr>
          <w:sz w:val="12"/>
        </w:rPr>
        <w:t>¶</w:t>
      </w:r>
      <w:r w:rsidRPr="00403FEF">
        <w:rPr>
          <w:sz w:val="16"/>
        </w:rPr>
        <w:t xml:space="preserve"> </w:t>
      </w:r>
      <w:r w:rsidRPr="0094281D">
        <w:rPr>
          <w:rStyle w:val="TitleChar"/>
        </w:rPr>
        <w:t>problems</w:t>
      </w:r>
      <w:r w:rsidRPr="00403FEF">
        <w:rPr>
          <w:sz w:val="16"/>
        </w:rPr>
        <w:t xml:space="preserve"> </w:t>
      </w:r>
      <w:r w:rsidRPr="0094281D">
        <w:rPr>
          <w:rStyle w:val="TitleChar"/>
        </w:rPr>
        <w:t>they</w:t>
      </w:r>
      <w:r w:rsidRPr="00403FEF">
        <w:rPr>
          <w:sz w:val="16"/>
        </w:rPr>
        <w:t xml:space="preserve"> </w:t>
      </w:r>
      <w:r w:rsidRPr="0094281D">
        <w:rPr>
          <w:rStyle w:val="TitleChar"/>
        </w:rPr>
        <w:t>face</w:t>
      </w:r>
      <w:r w:rsidRPr="00403FEF">
        <w:rPr>
          <w:sz w:val="16"/>
        </w:rPr>
        <w:t xml:space="preserve">d, </w:t>
      </w:r>
      <w:r w:rsidRPr="0094281D">
        <w:rPr>
          <w:rStyle w:val="TitleChar"/>
        </w:rPr>
        <w:t>and</w:t>
      </w:r>
      <w:r w:rsidRPr="00403FEF">
        <w:rPr>
          <w:sz w:val="16"/>
        </w:rPr>
        <w:t xml:space="preserve"> second, </w:t>
      </w:r>
      <w:r w:rsidRPr="0094281D">
        <w:rPr>
          <w:rStyle w:val="TitleChar"/>
        </w:rPr>
        <w:t>to</w:t>
      </w:r>
      <w:r w:rsidRPr="00403FEF">
        <w:rPr>
          <w:sz w:val="16"/>
        </w:rPr>
        <w:t xml:space="preserve"> influence and </w:t>
      </w:r>
      <w:r w:rsidRPr="0094281D">
        <w:rPr>
          <w:rStyle w:val="TitleChar"/>
        </w:rPr>
        <w:t>change</w:t>
      </w:r>
      <w:r w:rsidRPr="00403FEF">
        <w:rPr>
          <w:sz w:val="16"/>
        </w:rPr>
        <w:t xml:space="preserve"> </w:t>
      </w:r>
      <w:r w:rsidRPr="0094281D">
        <w:rPr>
          <w:rStyle w:val="TitleChar"/>
        </w:rPr>
        <w:t>the</w:t>
      </w:r>
      <w:r w:rsidRPr="00403FEF">
        <w:rPr>
          <w:sz w:val="16"/>
        </w:rPr>
        <w:t xml:space="preserve"> </w:t>
      </w:r>
      <w:r w:rsidRPr="00403FEF">
        <w:rPr>
          <w:sz w:val="12"/>
        </w:rPr>
        <w:t>¶</w:t>
      </w:r>
      <w:r w:rsidRPr="00403FEF">
        <w:rPr>
          <w:sz w:val="16"/>
        </w:rPr>
        <w:t xml:space="preserve"> behaviour of the ruling class and the </w:t>
      </w:r>
      <w:r w:rsidRPr="0094281D">
        <w:rPr>
          <w:rStyle w:val="TitleChar"/>
        </w:rPr>
        <w:t>state</w:t>
      </w:r>
      <w:r w:rsidRPr="00403FEF">
        <w:rPr>
          <w:sz w:val="16"/>
        </w:rPr>
        <w:t xml:space="preserve">. </w:t>
      </w:r>
      <w:r w:rsidRPr="0094281D">
        <w:rPr>
          <w:rStyle w:val="TitleChar"/>
        </w:rPr>
        <w:t>This</w:t>
      </w:r>
      <w:r w:rsidRPr="00403FEF">
        <w:rPr>
          <w:sz w:val="16"/>
        </w:rPr>
        <w:t xml:space="preserve"> </w:t>
      </w:r>
      <w:r w:rsidRPr="0094281D">
        <w:rPr>
          <w:rStyle w:val="TitleChar"/>
        </w:rPr>
        <w:t>method</w:t>
      </w:r>
      <w:r w:rsidRPr="00403FEF">
        <w:rPr>
          <w:sz w:val="16"/>
        </w:rPr>
        <w:t xml:space="preserve"> of </w:t>
      </w:r>
      <w:r w:rsidRPr="00403FEF">
        <w:rPr>
          <w:sz w:val="12"/>
        </w:rPr>
        <w:t>¶</w:t>
      </w:r>
      <w:r w:rsidRPr="00403FEF">
        <w:rPr>
          <w:sz w:val="16"/>
        </w:rPr>
        <w:t xml:space="preserve"> expressing grievances by the lumpen class </w:t>
      </w:r>
      <w:r w:rsidRPr="0094281D">
        <w:rPr>
          <w:rStyle w:val="TitleChar"/>
        </w:rPr>
        <w:t>is</w:t>
      </w:r>
      <w:r w:rsidRPr="00403FEF">
        <w:rPr>
          <w:sz w:val="16"/>
        </w:rPr>
        <w:t xml:space="preserve"> </w:t>
      </w:r>
      <w:r w:rsidRPr="0094281D">
        <w:rPr>
          <w:rStyle w:val="TitleChar"/>
        </w:rPr>
        <w:t>more</w:t>
      </w:r>
      <w:r w:rsidRPr="00403FEF">
        <w:rPr>
          <w:sz w:val="16"/>
        </w:rPr>
        <w:t xml:space="preserve"> </w:t>
      </w:r>
      <w:r w:rsidRPr="0094281D">
        <w:rPr>
          <w:rStyle w:val="TitleChar"/>
        </w:rPr>
        <w:t>likely</w:t>
      </w:r>
      <w:r w:rsidRPr="00403FEF">
        <w:rPr>
          <w:sz w:val="16"/>
        </w:rPr>
        <w:t xml:space="preserve"> </w:t>
      </w:r>
      <w:r w:rsidRPr="0094281D">
        <w:rPr>
          <w:rStyle w:val="TitleChar"/>
        </w:rPr>
        <w:t>to</w:t>
      </w:r>
      <w:r w:rsidRPr="00403FEF">
        <w:rPr>
          <w:sz w:val="16"/>
        </w:rPr>
        <w:t xml:space="preserve"> </w:t>
      </w:r>
      <w:r w:rsidRPr="00403FEF">
        <w:rPr>
          <w:sz w:val="12"/>
        </w:rPr>
        <w:t>¶</w:t>
      </w:r>
      <w:r w:rsidRPr="00403FEF">
        <w:rPr>
          <w:sz w:val="16"/>
        </w:rPr>
        <w:t xml:space="preserve"> </w:t>
      </w:r>
      <w:r w:rsidRPr="0094281D">
        <w:rPr>
          <w:rStyle w:val="TitleChar"/>
        </w:rPr>
        <w:t>compel</w:t>
      </w:r>
      <w:r w:rsidRPr="00403FEF">
        <w:rPr>
          <w:sz w:val="16"/>
        </w:rPr>
        <w:t xml:space="preserve"> </w:t>
      </w:r>
      <w:r w:rsidRPr="0094281D">
        <w:rPr>
          <w:rStyle w:val="TitleChar"/>
        </w:rPr>
        <w:t>the</w:t>
      </w:r>
      <w:r w:rsidRPr="00403FEF">
        <w:rPr>
          <w:sz w:val="16"/>
        </w:rPr>
        <w:t xml:space="preserve"> </w:t>
      </w:r>
      <w:r w:rsidRPr="0094281D">
        <w:rPr>
          <w:rStyle w:val="TitleChar"/>
        </w:rPr>
        <w:t>ruling</w:t>
      </w:r>
      <w:r w:rsidRPr="00403FEF">
        <w:rPr>
          <w:sz w:val="16"/>
        </w:rPr>
        <w:t xml:space="preserve"> </w:t>
      </w:r>
      <w:r w:rsidRPr="0094281D">
        <w:rPr>
          <w:rStyle w:val="TitleChar"/>
        </w:rPr>
        <w:t>class</w:t>
      </w:r>
      <w:r w:rsidRPr="00403FEF">
        <w:rPr>
          <w:sz w:val="16"/>
        </w:rPr>
        <w:t xml:space="preserve"> </w:t>
      </w:r>
      <w:r w:rsidRPr="0094281D">
        <w:rPr>
          <w:rStyle w:val="TitleChar"/>
        </w:rPr>
        <w:t>and</w:t>
      </w:r>
      <w:r w:rsidRPr="00403FEF">
        <w:rPr>
          <w:sz w:val="16"/>
        </w:rPr>
        <w:t xml:space="preserve"> </w:t>
      </w:r>
      <w:r w:rsidRPr="0094281D">
        <w:rPr>
          <w:rStyle w:val="TitleChar"/>
        </w:rPr>
        <w:t>the</w:t>
      </w:r>
      <w:r w:rsidRPr="00403FEF">
        <w:rPr>
          <w:sz w:val="16"/>
        </w:rPr>
        <w:t xml:space="preserve"> </w:t>
      </w:r>
      <w:r w:rsidRPr="0094281D">
        <w:rPr>
          <w:rStyle w:val="TitleChar"/>
        </w:rPr>
        <w:t>state</w:t>
      </w:r>
      <w:r w:rsidRPr="00403FEF">
        <w:rPr>
          <w:sz w:val="16"/>
        </w:rPr>
        <w:t xml:space="preserve"> </w:t>
      </w:r>
      <w:r w:rsidRPr="0094281D">
        <w:rPr>
          <w:rStyle w:val="TitleChar"/>
        </w:rPr>
        <w:t>to</w:t>
      </w:r>
      <w:r w:rsidRPr="00403FEF">
        <w:rPr>
          <w:sz w:val="16"/>
        </w:rPr>
        <w:t xml:space="preserve"> </w:t>
      </w:r>
      <w:r w:rsidRPr="0094281D">
        <w:rPr>
          <w:rStyle w:val="TitleChar"/>
        </w:rPr>
        <w:t>engage</w:t>
      </w:r>
      <w:r w:rsidRPr="00403FEF">
        <w:rPr>
          <w:sz w:val="16"/>
        </w:rPr>
        <w:t xml:space="preserve"> </w:t>
      </w:r>
      <w:r w:rsidRPr="0094281D">
        <w:rPr>
          <w:rStyle w:val="TitleChar"/>
        </w:rPr>
        <w:t>in</w:t>
      </w:r>
      <w:r w:rsidRPr="00403FEF">
        <w:rPr>
          <w:sz w:val="16"/>
        </w:rPr>
        <w:t xml:space="preserve"> </w:t>
      </w:r>
      <w:r w:rsidRPr="0094281D">
        <w:rPr>
          <w:rStyle w:val="TitleChar"/>
        </w:rPr>
        <w:t>counterterrorist</w:t>
      </w:r>
      <w:r w:rsidRPr="00403FEF">
        <w:rPr>
          <w:sz w:val="16"/>
        </w:rPr>
        <w:t xml:space="preserve"> </w:t>
      </w:r>
      <w:r w:rsidRPr="0094281D">
        <w:rPr>
          <w:rStyle w:val="TitleChar"/>
        </w:rPr>
        <w:t>strategies</w:t>
      </w:r>
      <w:r w:rsidRPr="00403FEF">
        <w:rPr>
          <w:sz w:val="16"/>
        </w:rPr>
        <w:t xml:space="preserve">, capable of clamping down and suppress </w:t>
      </w:r>
      <w:r w:rsidRPr="00403FEF">
        <w:rPr>
          <w:sz w:val="12"/>
        </w:rPr>
        <w:t>¶</w:t>
      </w:r>
      <w:r w:rsidRPr="00403FEF">
        <w:rPr>
          <w:sz w:val="16"/>
        </w:rPr>
        <w:t xml:space="preserve"> these individual terroristic groups, given the instrument of </w:t>
      </w:r>
      <w:r w:rsidRPr="00403FEF">
        <w:rPr>
          <w:sz w:val="12"/>
        </w:rPr>
        <w:t>¶</w:t>
      </w:r>
      <w:r w:rsidRPr="00403FEF">
        <w:rPr>
          <w:sz w:val="16"/>
        </w:rPr>
        <w:t xml:space="preserve"> force and terror at its disposal. Therefore, </w:t>
      </w:r>
      <w:r w:rsidRPr="0094281D">
        <w:rPr>
          <w:rStyle w:val="TitleChar"/>
        </w:rPr>
        <w:t xml:space="preserve">terrorism is a tactic </w:t>
      </w:r>
      <w:r w:rsidRPr="00403FEF">
        <w:rPr>
          <w:rStyle w:val="TitleChar"/>
          <w:sz w:val="12"/>
          <w:u w:val="none"/>
        </w:rPr>
        <w:t>¶</w:t>
      </w:r>
      <w:r w:rsidRPr="00106538">
        <w:rPr>
          <w:rStyle w:val="TitleChar"/>
          <w:sz w:val="12"/>
        </w:rPr>
        <w:t xml:space="preserve"> </w:t>
      </w:r>
      <w:r w:rsidRPr="0094281D">
        <w:rPr>
          <w:rStyle w:val="TitleChar"/>
        </w:rPr>
        <w:t>of all classes in class conflict</w:t>
      </w:r>
      <w:r w:rsidRPr="00403FEF">
        <w:rPr>
          <w:sz w:val="16"/>
        </w:rPr>
        <w:t xml:space="preserve">, rather than just a tactic of a </w:t>
      </w:r>
      <w:r w:rsidRPr="00403FEF">
        <w:rPr>
          <w:sz w:val="12"/>
        </w:rPr>
        <w:t>¶</w:t>
      </w:r>
      <w:r w:rsidRPr="00403FEF">
        <w:rPr>
          <w:sz w:val="16"/>
        </w:rPr>
        <w:t xml:space="preserve"> lumpen class. </w:t>
      </w:r>
      <w:r w:rsidRPr="0094281D">
        <w:rPr>
          <w:rStyle w:val="TitleChar"/>
        </w:rPr>
        <w:t xml:space="preserve">Terrorism is therefore a reflection of social </w:t>
      </w:r>
      <w:r w:rsidRPr="00403FEF">
        <w:rPr>
          <w:rStyle w:val="TitleChar"/>
          <w:sz w:val="12"/>
          <w:u w:val="none"/>
        </w:rPr>
        <w:t>¶</w:t>
      </w:r>
      <w:r w:rsidRPr="00106538">
        <w:rPr>
          <w:rStyle w:val="TitleChar"/>
          <w:sz w:val="12"/>
        </w:rPr>
        <w:t xml:space="preserve"> </w:t>
      </w:r>
      <w:r w:rsidRPr="0094281D">
        <w:rPr>
          <w:rStyle w:val="TitleChar"/>
        </w:rPr>
        <w:t xml:space="preserve">relations among social classes within modern capitalism </w:t>
      </w:r>
      <w:r w:rsidRPr="00403FEF">
        <w:rPr>
          <w:rStyle w:val="TitleChar"/>
          <w:sz w:val="12"/>
          <w:u w:val="none"/>
        </w:rPr>
        <w:t>¶</w:t>
      </w:r>
      <w:r w:rsidRPr="00106538">
        <w:rPr>
          <w:rStyle w:val="TitleChar"/>
          <w:sz w:val="12"/>
        </w:rPr>
        <w:t xml:space="preserve"> </w:t>
      </w:r>
      <w:r w:rsidRPr="00403FEF">
        <w:rPr>
          <w:sz w:val="16"/>
        </w:rPr>
        <w:t xml:space="preserve">(Jonathan, 2011) </w:t>
      </w:r>
      <w:r w:rsidRPr="0094281D">
        <w:rPr>
          <w:rStyle w:val="TitleChar"/>
        </w:rPr>
        <w:t xml:space="preserve">such that the use of terror can be perpetrated </w:t>
      </w:r>
      <w:r w:rsidRPr="00403FEF">
        <w:rPr>
          <w:rStyle w:val="TitleChar"/>
          <w:sz w:val="12"/>
          <w:u w:val="none"/>
        </w:rPr>
        <w:t>¶</w:t>
      </w:r>
      <w:r w:rsidRPr="00106538">
        <w:rPr>
          <w:rStyle w:val="TitleChar"/>
          <w:sz w:val="12"/>
        </w:rPr>
        <w:t xml:space="preserve"> </w:t>
      </w:r>
      <w:r w:rsidRPr="0094281D">
        <w:rPr>
          <w:rStyle w:val="TitleChar"/>
        </w:rPr>
        <w:t>by any of the classes</w:t>
      </w:r>
      <w:r w:rsidRPr="00403FEF">
        <w:rPr>
          <w:sz w:val="16"/>
        </w:rPr>
        <w:t xml:space="preserve"> whenever their interests, rights and </w:t>
      </w:r>
      <w:r w:rsidRPr="00403FEF">
        <w:rPr>
          <w:sz w:val="12"/>
        </w:rPr>
        <w:t>¶</w:t>
      </w:r>
      <w:r w:rsidRPr="00403FEF">
        <w:rPr>
          <w:sz w:val="16"/>
        </w:rPr>
        <w:t xml:space="preserve"> priviledges are at stake. It must however be noted that the </w:t>
      </w:r>
      <w:r w:rsidRPr="00403FEF">
        <w:rPr>
          <w:sz w:val="12"/>
        </w:rPr>
        <w:t>¶</w:t>
      </w:r>
      <w:r w:rsidRPr="00403FEF">
        <w:rPr>
          <w:sz w:val="16"/>
        </w:rPr>
        <w:t xml:space="preserve"> extent to which lumpen class-induced individual terrorism will </w:t>
      </w:r>
      <w:r w:rsidRPr="00403FEF">
        <w:rPr>
          <w:sz w:val="12"/>
        </w:rPr>
        <w:t>¶</w:t>
      </w:r>
      <w:r w:rsidRPr="00403FEF">
        <w:rPr>
          <w:sz w:val="16"/>
        </w:rPr>
        <w:t xml:space="preserve"> occur varies from countries to countries. Individual terrorism </w:t>
      </w:r>
      <w:r w:rsidRPr="00403FEF">
        <w:rPr>
          <w:sz w:val="12"/>
        </w:rPr>
        <w:t>¶</w:t>
      </w:r>
      <w:r w:rsidRPr="00403FEF">
        <w:rPr>
          <w:sz w:val="16"/>
        </w:rPr>
        <w:t xml:space="preserve"> by a section of the lumpen class is more likely to occur in </w:t>
      </w:r>
      <w:r w:rsidRPr="00403FEF">
        <w:rPr>
          <w:sz w:val="12"/>
        </w:rPr>
        <w:t>¶</w:t>
      </w:r>
      <w:r w:rsidRPr="00403FEF">
        <w:rPr>
          <w:sz w:val="16"/>
        </w:rPr>
        <w:t xml:space="preserve"> developing countries than in developed one. This is because in </w:t>
      </w:r>
      <w:r w:rsidRPr="00403FEF">
        <w:rPr>
          <w:sz w:val="12"/>
        </w:rPr>
        <w:t>¶</w:t>
      </w:r>
      <w:r w:rsidRPr="00403FEF">
        <w:rPr>
          <w:sz w:val="16"/>
        </w:rPr>
        <w:t xml:space="preserve"> the developed countries, tensions among the classes are not so </w:t>
      </w:r>
      <w:r w:rsidRPr="00403FEF">
        <w:rPr>
          <w:sz w:val="12"/>
        </w:rPr>
        <w:t>¶</w:t>
      </w:r>
      <w:r w:rsidRPr="00403FEF">
        <w:rPr>
          <w:sz w:val="16"/>
        </w:rPr>
        <w:t xml:space="preserve"> tense because the state can afford, and ensure that social </w:t>
      </w:r>
      <w:r w:rsidRPr="00403FEF">
        <w:rPr>
          <w:sz w:val="12"/>
        </w:rPr>
        <w:t>¶</w:t>
      </w:r>
      <w:r w:rsidRPr="00403FEF">
        <w:rPr>
          <w:sz w:val="16"/>
        </w:rPr>
        <w:t xml:space="preserve"> security benefits; unemployment stipends, single mother </w:t>
      </w:r>
      <w:r w:rsidRPr="00403FEF">
        <w:rPr>
          <w:sz w:val="12"/>
        </w:rPr>
        <w:t>¶</w:t>
      </w:r>
      <w:r w:rsidRPr="00403FEF">
        <w:rPr>
          <w:sz w:val="16"/>
        </w:rPr>
        <w:t xml:space="preserve"> benefits, scholarship and student loans, pension among others </w:t>
      </w:r>
      <w:r w:rsidRPr="00403FEF">
        <w:rPr>
          <w:sz w:val="12"/>
        </w:rPr>
        <w:t>¶</w:t>
      </w:r>
      <w:r w:rsidRPr="00403FEF">
        <w:rPr>
          <w:sz w:val="16"/>
        </w:rPr>
        <w:t xml:space="preserve"> are made available to the working class and the lumpen class. </w:t>
      </w:r>
      <w:r w:rsidRPr="00403FEF">
        <w:rPr>
          <w:sz w:val="12"/>
        </w:rPr>
        <w:t>¶</w:t>
      </w:r>
      <w:r w:rsidRPr="00403FEF">
        <w:rPr>
          <w:sz w:val="16"/>
        </w:rPr>
        <w:t xml:space="preserve"> </w:t>
      </w:r>
      <w:proofErr w:type="gramStart"/>
      <w:r w:rsidRPr="00403FEF">
        <w:rPr>
          <w:sz w:val="16"/>
        </w:rPr>
        <w:t>This</w:t>
      </w:r>
      <w:proofErr w:type="gramEnd"/>
      <w:r w:rsidRPr="00403FEF">
        <w:rPr>
          <w:sz w:val="16"/>
        </w:rPr>
        <w:t xml:space="preserve"> is possible because there is so much capital (wealth of the </w:t>
      </w:r>
      <w:r w:rsidRPr="00403FEF">
        <w:rPr>
          <w:sz w:val="12"/>
        </w:rPr>
        <w:t>¶</w:t>
      </w:r>
      <w:r w:rsidRPr="00403FEF">
        <w:rPr>
          <w:sz w:val="16"/>
        </w:rPr>
        <w:t xml:space="preserve"> state) nurtured by over-exploitation of third world countries </w:t>
      </w:r>
      <w:r w:rsidRPr="00403FEF">
        <w:rPr>
          <w:sz w:val="12"/>
        </w:rPr>
        <w:t>¶</w:t>
      </w:r>
      <w:r w:rsidRPr="00403FEF">
        <w:rPr>
          <w:sz w:val="16"/>
        </w:rPr>
        <w:t xml:space="preserve"> vis-a-vis taxes and incomes from multinational firms. Therefore, there are enough resources to soften the antagonism </w:t>
      </w:r>
      <w:r w:rsidRPr="00403FEF">
        <w:rPr>
          <w:sz w:val="12"/>
        </w:rPr>
        <w:t>¶</w:t>
      </w:r>
      <w:r w:rsidRPr="00403FEF">
        <w:rPr>
          <w:sz w:val="16"/>
        </w:rPr>
        <w:t xml:space="preserve"> among social classes, and ensure that sections of the lumpen </w:t>
      </w:r>
      <w:r w:rsidRPr="00403FEF">
        <w:rPr>
          <w:sz w:val="12"/>
        </w:rPr>
        <w:t>¶</w:t>
      </w:r>
      <w:r w:rsidRPr="00403FEF">
        <w:rPr>
          <w:sz w:val="16"/>
        </w:rPr>
        <w:t xml:space="preserve"> class are discouraged from forming or joining sectarian </w:t>
      </w:r>
      <w:proofErr w:type="gramStart"/>
      <w:r w:rsidRPr="00403FEF">
        <w:rPr>
          <w:sz w:val="16"/>
        </w:rPr>
        <w:t>groups</w:t>
      </w:r>
      <w:proofErr w:type="gramEnd"/>
      <w:r w:rsidRPr="00403FEF">
        <w:rPr>
          <w:sz w:val="16"/>
        </w:rPr>
        <w:t xml:space="preserve"> </w:t>
      </w:r>
      <w:r w:rsidRPr="00403FEF">
        <w:rPr>
          <w:sz w:val="12"/>
        </w:rPr>
        <w:t>¶</w:t>
      </w:r>
      <w:r w:rsidRPr="00403FEF">
        <w:rPr>
          <w:sz w:val="16"/>
        </w:rPr>
        <w:t xml:space="preserve"> that will engage in individual terrorism against the state.</w:t>
      </w:r>
    </w:p>
    <w:p w:rsidR="00E6609A" w:rsidRDefault="00E6609A" w:rsidP="00E6609A">
      <w:pPr>
        <w:rPr>
          <w:szCs w:val="20"/>
        </w:rPr>
      </w:pPr>
    </w:p>
    <w:p w:rsidR="001E3056" w:rsidRDefault="001E3056" w:rsidP="001E3056"/>
    <w:p w:rsidR="00E6609A" w:rsidRDefault="001E3056" w:rsidP="00E6609A">
      <w:pPr>
        <w:pStyle w:val="Heading2"/>
      </w:pPr>
      <w:r>
        <w:lastRenderedPageBreak/>
        <w:t xml:space="preserve">Link — </w:t>
      </w:r>
      <w:r w:rsidR="00E6609A">
        <w:t>AT Pomo</w:t>
      </w:r>
    </w:p>
    <w:p w:rsidR="00E6609A" w:rsidRDefault="00E6609A" w:rsidP="00E6609A">
      <w:pPr>
        <w:pStyle w:val="Heading3"/>
      </w:pPr>
      <w:r>
        <w:lastRenderedPageBreak/>
        <w:t>Destroys coalitions</w:t>
      </w:r>
    </w:p>
    <w:p w:rsidR="00E6609A" w:rsidRPr="00BF7451" w:rsidRDefault="00E6609A" w:rsidP="00E6609A">
      <w:pPr>
        <w:pStyle w:val="Heading4"/>
      </w:pPr>
      <w:r>
        <w:t>Only unifying around material, objective exploitation can create broad coalitions-</w:t>
      </w:r>
      <w:r w:rsidRPr="00BF7451">
        <w:t xml:space="preserve">Even if they win class essentialism claims, it’s comparatively better than the </w:t>
      </w:r>
      <w:r>
        <w:t>perm that devolves back into relativistic ID politics.</w:t>
      </w:r>
    </w:p>
    <w:p w:rsidR="00E6609A" w:rsidRDefault="00E6609A" w:rsidP="00E6609A">
      <w:proofErr w:type="gramStart"/>
      <w:r w:rsidRPr="00A92C40">
        <w:rPr>
          <w:rStyle w:val="StyleStyleBold12pt"/>
        </w:rPr>
        <w:t>moufawad-paul</w:t>
      </w:r>
      <w:proofErr w:type="gramEnd"/>
      <w:r w:rsidRPr="00A92C40">
        <w:rPr>
          <w:rStyle w:val="StyleStyleBold12pt"/>
        </w:rPr>
        <w:t xml:space="preserve"> PhD in Philosophy,13</w:t>
      </w:r>
      <w:r>
        <w:t xml:space="preserve">, </w:t>
      </w:r>
    </w:p>
    <w:p w:rsidR="00E6609A" w:rsidRDefault="00E6609A" w:rsidP="00E6609A">
      <w:r>
        <w:t xml:space="preserve"> (Jost, 4/23/13, </w:t>
      </w:r>
      <w:r w:rsidRPr="00A92C40">
        <w:rPr>
          <w:u w:val="single"/>
        </w:rPr>
        <w:t>M-L-M Mayhem</w:t>
      </w:r>
      <w:proofErr w:type="gramStart"/>
      <w:r w:rsidRPr="00A92C40">
        <w:rPr>
          <w:u w:val="single"/>
        </w:rPr>
        <w:t>!:</w:t>
      </w:r>
      <w:proofErr w:type="gramEnd"/>
      <w:r w:rsidRPr="00A92C40">
        <w:rPr>
          <w:u w:val="single"/>
        </w:rPr>
        <w:t xml:space="preserve"> Marxist-Leninist-Maoist reflections</w:t>
      </w:r>
      <w:r>
        <w:rPr>
          <w:u w:val="single"/>
        </w:rPr>
        <w:t>,</w:t>
      </w:r>
      <w:r>
        <w:t xml:space="preserve"> “10 Theses on Identity Politics,” http://moufawad-paul.blogspot.com/2013/04/10-theses-on-identity-politics.html, [Accessed 7/4/13], JB).</w:t>
      </w:r>
    </w:p>
    <w:p w:rsidR="00E6609A" w:rsidRPr="00D23F44" w:rsidRDefault="00E6609A" w:rsidP="00E6609A"/>
    <w:p w:rsidR="00E6609A" w:rsidRDefault="00E6609A" w:rsidP="00E6609A">
      <w:pPr>
        <w:rPr>
          <w:rStyle w:val="TitleChar"/>
        </w:rPr>
      </w:pPr>
      <w:r>
        <w:t xml:space="preserve">1) By basing a </w:t>
      </w:r>
      <w:r w:rsidRPr="00E449D2">
        <w:rPr>
          <w:rStyle w:val="TitleChar"/>
        </w:rPr>
        <w:t>definition of oppression on sites of identity wrenched from a materialist basis</w:t>
      </w:r>
      <w:r>
        <w:t xml:space="preserve">, there emerges a concept of oppression that </w:t>
      </w:r>
      <w:r w:rsidRPr="00E449D2">
        <w:rPr>
          <w:rStyle w:val="TitleChar"/>
        </w:rPr>
        <w:t>lacks any revolutionary praxis.</w:t>
      </w:r>
      <w:r>
        <w:t xml:space="preserve"> There </w:t>
      </w:r>
      <w:r w:rsidRPr="00E449D2">
        <w:rPr>
          <w:rStyle w:val="TitleChar"/>
        </w:rPr>
        <w:t>can be no solidarity in a theory that divides along multiple moments of identity and elevates these molecularities above the molar basis that actually divides</w:t>
      </w:r>
      <w:r>
        <w:t xml:space="preserve"> a given mode of production </w:t>
      </w:r>
      <w:r w:rsidRPr="00E449D2">
        <w:rPr>
          <w:rStyle w:val="TitleChar"/>
        </w:rPr>
        <w:t>into ruling and ruled classes</w:t>
      </w:r>
      <w:r>
        <w:t xml:space="preserve">. While it may be unfashionable in certain academic circles to make this claim, </w:t>
      </w:r>
      <w:r w:rsidRPr="00E449D2">
        <w:rPr>
          <w:rStyle w:val="TitleChar"/>
        </w:rPr>
        <w:t>the only basis of revolutionary unity is still the basis of social class</w:t>
      </w:r>
      <w:r>
        <w:t xml:space="preserve"> since a given mode of production, as well as the momentum of history, is determined, in the last instance, by class struggle. 2) </w:t>
      </w:r>
      <w:r w:rsidRPr="00E449D2">
        <w:rPr>
          <w:rStyle w:val="TitleChar"/>
        </w:rPr>
        <w:t>While it is correct to reject the class essentialism of a crude marxism</w:t>
      </w:r>
      <w:r>
        <w:t xml:space="preserve"> that in itself produces its own form of identity politics (where the proletariat is automatically and erroneously overcoded according to a white, male, hetero, able-bodied, and cis-gendered identity</w:t>
      </w:r>
      <w:r w:rsidRPr="00E449D2">
        <w:rPr>
          <w:rStyle w:val="TitleChar"/>
        </w:rPr>
        <w:t>), it is incorrect to substitute a post-modern politics of difference</w:t>
      </w:r>
      <w:r>
        <w:t xml:space="preserve">––which concretely means identity politics––in its place. </w:t>
      </w:r>
      <w:r w:rsidRPr="00E449D2">
        <w:rPr>
          <w:rStyle w:val="TitleChar"/>
        </w:rPr>
        <w:t>To</w:t>
      </w:r>
      <w:r>
        <w:t xml:space="preserve"> </w:t>
      </w:r>
      <w:r w:rsidRPr="00E449D2">
        <w:rPr>
          <w:rStyle w:val="TitleChar"/>
        </w:rPr>
        <w:t>argue</w:t>
      </w:r>
      <w:r>
        <w:t xml:space="preserve"> that </w:t>
      </w:r>
      <w:r w:rsidRPr="00E449D2">
        <w:rPr>
          <w:rStyle w:val="TitleChar"/>
        </w:rPr>
        <w:t>the proletariat's composition</w:t>
      </w:r>
      <w:r>
        <w:t xml:space="preserve"> </w:t>
      </w:r>
      <w:r w:rsidRPr="00E449D2">
        <w:rPr>
          <w:rStyle w:val="TitleChar"/>
        </w:rPr>
        <w:t>is defined</w:t>
      </w:r>
      <w:r>
        <w:t xml:space="preserve"> </w:t>
      </w:r>
      <w:r w:rsidRPr="00E449D2">
        <w:rPr>
          <w:rStyle w:val="TitleChar"/>
        </w:rPr>
        <w:t>by</w:t>
      </w:r>
      <w:r>
        <w:t xml:space="preserve"> these </w:t>
      </w:r>
      <w:r w:rsidRPr="00E449D2">
        <w:rPr>
          <w:rStyle w:val="TitleChar"/>
        </w:rPr>
        <w:t>sites of oppression</w:t>
      </w:r>
      <w:r>
        <w:t xml:space="preserve"> i</w:t>
      </w:r>
      <w:r w:rsidRPr="00E449D2">
        <w:rPr>
          <w:rStyle w:val="TitleChar"/>
        </w:rPr>
        <w:t>s not the same as clinging to a politics that speaks only of these sites, wrenched from the material basis of social class and treated in an abstract and intersecting manner,</w:t>
      </w:r>
      <w:r>
        <w:t xml:space="preserve"> rather than the material fact of class division. </w:t>
      </w:r>
      <w:r w:rsidRPr="00E449D2">
        <w:rPr>
          <w:rStyle w:val="TitleChar"/>
        </w:rPr>
        <w:t>Class might be determined by these moments of oppression, but it also and simultaneously determines these moments of oppression</w:t>
      </w:r>
      <w:r>
        <w:t xml:space="preserve">. Again: </w:t>
      </w:r>
      <w:r w:rsidRPr="00E449D2">
        <w:rPr>
          <w:rStyle w:val="TitleChar"/>
        </w:rPr>
        <w:t>in the final instance we have to recognize social/economic class as the basis of revolutionary struggle.</w:t>
      </w:r>
      <w:r>
        <w:rPr>
          <w:bCs/>
          <w:u w:val="single"/>
        </w:rPr>
        <w:t xml:space="preserve"> </w:t>
      </w:r>
      <w:r>
        <w:t xml:space="preserve">3) The theory of intersectionality, a term flouted about by those committed to an identitarian approach, is ultimately banal. While it is indeed a fact that class, race, sex, gender, nationality, etc. intersect, recognizing this fact is about as useful as recognizing that the clouds are grey when it is close to raining. </w:t>
      </w:r>
      <w:r w:rsidRPr="00E449D2">
        <w:rPr>
          <w:rStyle w:val="TitleChar"/>
        </w:rPr>
        <w:t>No theory of intersectionality</w:t>
      </w:r>
      <w:r>
        <w:t xml:space="preserve"> proposed by proponents of post-modern and identitarian approaches </w:t>
      </w:r>
      <w:r w:rsidRPr="00E449D2">
        <w:rPr>
          <w:rStyle w:val="TitleChar"/>
        </w:rPr>
        <w:t>has done anything more significant than inform us of the obvious fact that oppression intersects and overlaps; t</w:t>
      </w:r>
      <w:r>
        <w:t xml:space="preserve">hey generally fail to explain why and how they overlap, and more importantly </w:t>
      </w:r>
      <w:r w:rsidRPr="00E449D2">
        <w:rPr>
          <w:rStyle w:val="TitleChar"/>
        </w:rPr>
        <w:t xml:space="preserve">they fail to provide </w:t>
      </w:r>
      <w:proofErr w:type="gramStart"/>
      <w:r w:rsidRPr="00E449D2">
        <w:rPr>
          <w:rStyle w:val="TitleChar"/>
        </w:rPr>
        <w:t>a praxis</w:t>
      </w:r>
      <w:proofErr w:type="gramEnd"/>
      <w:r w:rsidRPr="00E449D2">
        <w:rPr>
          <w:rStyle w:val="TitleChar"/>
        </w:rPr>
        <w:t xml:space="preserve"> of revolutionary unity.</w:t>
      </w:r>
      <w:r>
        <w:t xml:space="preserve"> Here the statements of intersectionality mean only the recognition of disparate trajectories that happen to intersect, just because they do, rather than provide a precise epistemology of intersection. So wtf is the "unity"? 4) </w:t>
      </w:r>
      <w:r w:rsidRPr="00E449D2">
        <w:t>Revolutionary</w:t>
      </w:r>
      <w:r>
        <w:t xml:space="preserve"> communists have known, for a long </w:t>
      </w:r>
      <w:proofErr w:type="gramStart"/>
      <w:r>
        <w:t>time, that</w:t>
      </w:r>
      <w:proofErr w:type="gramEnd"/>
      <w:r>
        <w:t xml:space="preserve"> disparate oppressions intersect in the moment of class which is the final instance rather than a separate identitarian trajectory. </w:t>
      </w:r>
      <w:r w:rsidRPr="00E449D2">
        <w:rPr>
          <w:rStyle w:val="TitleChar"/>
        </w:rPr>
        <w:t>By pretending that social class is something that is only a moment of intersection, rather than the material basis that makes sense of intersection, identity politics cannot challenge capitalism in a scientific manner.</w:t>
      </w:r>
      <w:r>
        <w:rPr>
          <w:rStyle w:val="TitleChar"/>
        </w:rPr>
        <w:t xml:space="preserve"> </w:t>
      </w:r>
      <w:r w:rsidRPr="00E449D2">
        <w:rPr>
          <w:rStyle w:val="TitleChar"/>
        </w:rPr>
        <w:t>Instead, all it can do is offer moralizations.</w:t>
      </w:r>
      <w:r>
        <w:t xml:space="preserve"> </w:t>
      </w:r>
      <w:r w:rsidRPr="00E449D2">
        <w:t>5) Those who champion the enshrined practices of identity politics––anti-oppression training, "safe spaces", rarified theories of privilege, abstract movementism––are generally petty-bourgeois academics.</w:t>
      </w:r>
      <w:r>
        <w:t xml:space="preserve"> </w:t>
      </w:r>
      <w:r w:rsidRPr="00E449D2">
        <w:t>The irony is that while many of these people possess a significant level of intellectual privilege (and note that the post-modern theories behind this politics are currently accessible mainly to students and intellectuals) they do not grasp the privilege generated by their social class as the primary moment of privilege, or even recognize that they are economically privileged,</w:t>
      </w:r>
      <w:r>
        <w:t xml:space="preserve"> when they speak of privilege, oppression, intersectionality, etc. Hence the failure to produce a material analysis of oppression: under capitalism </w:t>
      </w:r>
      <w:r>
        <w:lastRenderedPageBreak/>
        <w:t>those who possess the most "privilege" are those who possess the most economic autonomy, i.e. the bourgeosie, and those who possess the intellectual autonomy to flourish in the spaces opened by identity politics also possess, in some very significant ways and regardless of their specific identities (oppressed or otherwise), the very privilege they imagine they lack. None of this is to say that these practices were not at one point of time necessary, or at least the logical result of the class essentialism of a crude marxism, but just that they can be nothing more than a petty-bourgeois activism that produces neo-reformism. 6</w:t>
      </w:r>
      <w:r w:rsidRPr="00E449D2">
        <w:rPr>
          <w:rStyle w:val="TitleChar"/>
        </w:rPr>
        <w:t>) Although there have been numerous marxist attempts to reject identity politics without falling back into class essentialism, most have ended up reifying the content of identity politics</w:t>
      </w:r>
      <w:r>
        <w:t xml:space="preserve">. (Hence the recent bad faith appropriation of proletarian feminism where the same identitarian notion of "privilege" is presupposed and revolutionary theorists such as Anuradha Gandhy </w:t>
      </w:r>
      <w:proofErr w:type="gramStart"/>
      <w:r>
        <w:t>are</w:t>
      </w:r>
      <w:proofErr w:type="gramEnd"/>
      <w:r>
        <w:t xml:space="preserve"> poached by bourgeois feminists who replace exploitation with an idealist concept of oppression.) Generally speaking, in our attempt to supersede </w:t>
      </w:r>
      <w:proofErr w:type="gramStart"/>
      <w:r>
        <w:t>a class</w:t>
      </w:r>
      <w:proofErr w:type="gramEnd"/>
      <w:r>
        <w:t xml:space="preserve"> essentialism while learning from the politics of identity, some of us tend to err more on the side of the latter in an attempt to overcome the problems of the former. This error makes sense in light of the history of crude </w:t>
      </w:r>
      <w:proofErr w:type="gramStart"/>
      <w:r>
        <w:t>marxism</w:t>
      </w:r>
      <w:proofErr w:type="gramEnd"/>
      <w:r>
        <w:t xml:space="preserve"> and yet is still an error… for if we claim we are marxists, then we need to offer something more and beyond the simplest and idealist rejections of a marxism that belongs in the dustbin of history. 7) </w:t>
      </w:r>
      <w:r w:rsidRPr="00E449D2">
        <w:rPr>
          <w:rStyle w:val="TitleChar"/>
        </w:rPr>
        <w:t xml:space="preserve">The legacy of identity politics has produced </w:t>
      </w:r>
      <w:proofErr w:type="gramStart"/>
      <w:r w:rsidRPr="00E449D2">
        <w:rPr>
          <w:rStyle w:val="TitleChar"/>
        </w:rPr>
        <w:t>a problematic</w:t>
      </w:r>
      <w:proofErr w:type="gramEnd"/>
      <w:r w:rsidRPr="00E449D2">
        <w:rPr>
          <w:rStyle w:val="TitleChar"/>
        </w:rPr>
        <w:t xml:space="preserve"> language idealism where we focus more on correct words and phrases rather than the material basis of oppression…</w:t>
      </w:r>
      <w:r>
        <w:t xml:space="preserve"> And ev</w:t>
      </w:r>
      <w:r w:rsidRPr="00E449D2">
        <w:rPr>
          <w:rStyle w:val="TitleChar"/>
        </w:rPr>
        <w:t>en in the moment where we imagine we are indeed combatting real world oppression we are</w:t>
      </w:r>
      <w:r>
        <w:t xml:space="preserve">, in fact, </w:t>
      </w:r>
      <w:r w:rsidRPr="00E449D2">
        <w:rPr>
          <w:rStyle w:val="TitleChar"/>
        </w:rPr>
        <w:t>simply engaging with the level of appearance</w:t>
      </w:r>
      <w:r>
        <w:t xml:space="preserve">. We often fail to recognize that </w:t>
      </w:r>
      <w:r w:rsidRPr="00E449D2">
        <w:rPr>
          <w:rStyle w:val="TitleChar"/>
        </w:rPr>
        <w:t>those who lack the privileged education to understand the correct terminology</w:t>
      </w:r>
      <w:r>
        <w:t xml:space="preserve"> and turns of phrase </w:t>
      </w:r>
      <w:r w:rsidRPr="00E449D2">
        <w:rPr>
          <w:rStyle w:val="TitleChar"/>
        </w:rPr>
        <w:t>are not necessarily</w:t>
      </w:r>
      <w:r>
        <w:t xml:space="preserve"> those who are </w:t>
      </w:r>
      <w:r w:rsidRPr="00E449D2">
        <w:rPr>
          <w:rStyle w:val="TitleChar"/>
        </w:rPr>
        <w:t>chauvinist</w:t>
      </w:r>
      <w:r>
        <w:t xml:space="preserve">, just as we fail to recognize that </w:t>
      </w:r>
      <w:r w:rsidRPr="00E449D2">
        <w:rPr>
          <w:rStyle w:val="TitleChar"/>
        </w:rPr>
        <w:t>those who possess the education to hide their chauvinism with the correct language are indeed the enemy.</w:t>
      </w:r>
      <w:r>
        <w:t xml:space="preserve"> This </w:t>
      </w:r>
      <w:r w:rsidRPr="00E449D2">
        <w:rPr>
          <w:rStyle w:val="TitleChar"/>
        </w:rPr>
        <w:t xml:space="preserve">language idealism becomes nothing but a self-righteous exercise when it refuses to contemplate </w:t>
      </w:r>
      <w:proofErr w:type="gramStart"/>
      <w:r w:rsidRPr="00E449D2">
        <w:rPr>
          <w:rStyle w:val="TitleChar"/>
        </w:rPr>
        <w:t>a praxis</w:t>
      </w:r>
      <w:proofErr w:type="gramEnd"/>
      <w:r w:rsidRPr="00E449D2">
        <w:rPr>
          <w:rStyle w:val="TitleChar"/>
        </w:rPr>
        <w:t xml:space="preserve"> of mass pedagogy based on actually changing the material circumstances and instead focuses on anti-oppression training,</w:t>
      </w:r>
      <w:r>
        <w:t xml:space="preserve"> atomized concepts of privilege, and how to speak correctly. It becomes utterly rarified and intentionally ignorant when it demands that we waste our time examining every word and turn of phrase at the expense of changing the material circumstances upon which this language is dependent. Moralism abounds. 8) Now there are innumerable </w:t>
      </w:r>
      <w:proofErr w:type="gramStart"/>
      <w:r>
        <w:t>marxists</w:t>
      </w:r>
      <w:proofErr w:type="gramEnd"/>
      <w:r>
        <w:t xml:space="preserve"> who appeal to identity politics in order to justify their lack of praxis. It is no accident that those who are the least active in attempting to engage with the proletarian and declass are also those who most rigidly abide by the dictates of identity politics––indeed, </w:t>
      </w:r>
      <w:r w:rsidRPr="00E449D2">
        <w:rPr>
          <w:rStyle w:val="TitleChar"/>
        </w:rPr>
        <w:t>the theoretical constellation of identity politics often provides the inactive marxist with an excuse to remain inactive.</w:t>
      </w:r>
      <w:r>
        <w:t xml:space="preserve"> </w:t>
      </w:r>
      <w:r w:rsidRPr="00E449D2">
        <w:rPr>
          <w:rStyle w:val="TitleChar"/>
        </w:rPr>
        <w:t>One must not engage with the masses if they say the wrong words; one must not engage with concrete reality if it cannot be transformed so easily into a safe space.</w:t>
      </w:r>
      <w:r>
        <w:t xml:space="preserve"> 9) We need to ask why the [lack of revolutionary] praxis mobilized by identity politics matters only to radicals at the centres of global capitalism. Why is this set politics seen as petty-bourgeois by revolutionary movements at the global peripheries––movements that are tired of those intellectuals who, in the moment of theorizing about the subaltern's ability to speak for itself, attempt to decide the manner in which this subaltern can speak in order to be understood as subaltern? When we ask these questions we may be forced to recognize that identity politics is connected to a radical petty-bourgeois strain of what might be called the labour aristocracy––or at the very least a group of privileged migrant ex-patriates––and that its theorization of privilege is also an attempt to obscure its own especial privilege. 10) </w:t>
      </w:r>
      <w:r w:rsidRPr="00D23F44">
        <w:rPr>
          <w:rStyle w:val="TitleChar"/>
        </w:rPr>
        <w:t>The fact that identity politics, and its theoretical basis in post-modern theory, is predominant only at the centres of capitalism is no accident.</w:t>
      </w:r>
      <w:r>
        <w:t xml:space="preserve"> This is not to say that the insights produced by this ultimately petty-bourgeois practice have not been useful and significant (indeed some crude </w:t>
      </w:r>
      <w:proofErr w:type="gramStart"/>
      <w:r>
        <w:t>marxisms</w:t>
      </w:r>
      <w:proofErr w:type="gramEnd"/>
      <w:r>
        <w:t xml:space="preserve"> it sought to correct were also petty-bourgeois) only that </w:t>
      </w:r>
      <w:r w:rsidRPr="00D23F44">
        <w:rPr>
          <w:rStyle w:val="TitleChar"/>
        </w:rPr>
        <w:t>these insights are limited precisely by their petty-bourgeois idealism and inability to examine the material basis of reality––</w:t>
      </w:r>
      <w:r>
        <w:t xml:space="preserve">that is, social class. </w:t>
      </w:r>
      <w:r w:rsidRPr="00D23F44">
        <w:rPr>
          <w:rStyle w:val="TitleChar"/>
        </w:rPr>
        <w:t>Social class is precisely that which can be obscured at the privileged centres of imperialism.</w:t>
      </w:r>
    </w:p>
    <w:p w:rsidR="00E6609A" w:rsidRDefault="00E6609A" w:rsidP="00E6609A"/>
    <w:p w:rsidR="00E6609A" w:rsidRDefault="00E6609A" w:rsidP="00E6609A">
      <w:pPr>
        <w:pStyle w:val="Heading4"/>
      </w:pPr>
      <w:r>
        <w:t>concern with the discursive problems is merely rearranging deck chairs on the titanic- modifying the superstructure fails to address its underlying causes and fragments politics.</w:t>
      </w:r>
    </w:p>
    <w:p w:rsidR="00E6609A" w:rsidRDefault="00E6609A" w:rsidP="00E6609A">
      <w:proofErr w:type="gramStart"/>
      <w:r w:rsidRPr="00512A0C">
        <w:rPr>
          <w:rStyle w:val="StyleStyleBold12pt"/>
        </w:rPr>
        <w:t>mo</w:t>
      </w:r>
      <w:r>
        <w:rPr>
          <w:rStyle w:val="StyleStyleBold12pt"/>
        </w:rPr>
        <w:t>ufawad-paul</w:t>
      </w:r>
      <w:proofErr w:type="gramEnd"/>
      <w:r>
        <w:rPr>
          <w:rStyle w:val="StyleStyleBold12pt"/>
        </w:rPr>
        <w:t xml:space="preserve"> PhD in Philosophy,12</w:t>
      </w:r>
      <w:r w:rsidRPr="00512A0C">
        <w:rPr>
          <w:rStyle w:val="StyleStyleBold12pt"/>
        </w:rPr>
        <w:t>,</w:t>
      </w:r>
    </w:p>
    <w:p w:rsidR="00E6609A" w:rsidRDefault="00E6609A" w:rsidP="00E6609A">
      <w:r>
        <w:t xml:space="preserve">(Josh, </w:t>
      </w:r>
      <w:r w:rsidRPr="004B1A33">
        <w:t>Dec 18, 2012,</w:t>
      </w:r>
      <w:r>
        <w:rPr>
          <w:u w:val="single"/>
        </w:rPr>
        <w:t xml:space="preserve"> </w:t>
      </w:r>
      <w:r w:rsidRPr="00F66D8D">
        <w:rPr>
          <w:u w:val="single"/>
        </w:rPr>
        <w:t>M-L-M Mayhem</w:t>
      </w:r>
      <w:proofErr w:type="gramStart"/>
      <w:r w:rsidRPr="00F66D8D">
        <w:rPr>
          <w:u w:val="single"/>
        </w:rPr>
        <w:t>!:</w:t>
      </w:r>
      <w:proofErr w:type="gramEnd"/>
      <w:r w:rsidRPr="00F66D8D">
        <w:rPr>
          <w:u w:val="single"/>
        </w:rPr>
        <w:t xml:space="preserve"> Marxist-Leninist-Maoist reflections</w:t>
      </w:r>
      <w:r>
        <w:t xml:space="preserve"> “Because and Despite of Identity Politics” </w:t>
      </w:r>
      <w:hyperlink r:id="rId57" w:history="1">
        <w:r w:rsidRPr="00907FB2">
          <w:rPr>
            <w:rStyle w:val="Hyperlink"/>
          </w:rPr>
          <w:t>http://moufawad-paul.blogspot.com/2012/12/because-and-despite-of-identity-politics.html</w:t>
        </w:r>
      </w:hyperlink>
      <w:r>
        <w:t>, [Accessed 7/4/13], JB).</w:t>
      </w:r>
    </w:p>
    <w:p w:rsidR="00E6609A" w:rsidRDefault="00E6609A" w:rsidP="00E6609A"/>
    <w:p w:rsidR="00E6609A" w:rsidRDefault="00E6609A" w:rsidP="00E6609A">
      <w:proofErr w:type="gramStart"/>
      <w:r>
        <w:t>Because of…</w:t>
      </w:r>
      <w:proofErr w:type="gramEnd"/>
      <w:r>
        <w:t xml:space="preserve"> We need a unified movement that is capable of breaking away from the unrecognized identity politics of </w:t>
      </w:r>
      <w:proofErr w:type="gramStart"/>
      <w:r>
        <w:t>excepting</w:t>
      </w:r>
      <w:proofErr w:type="gramEnd"/>
      <w:r>
        <w:t xml:space="preserve"> a certain type of (unionized and white) worker as being the proletariat. </w:t>
      </w:r>
      <w:r w:rsidRPr="004B1A33">
        <w:rPr>
          <w:rStyle w:val="TitleChar"/>
        </w:rPr>
        <w:t>Postmodern identity politics might have given us the realization of such a worker</w:t>
      </w:r>
      <w:r>
        <w:t xml:space="preserve"> </w:t>
      </w:r>
      <w:r w:rsidRPr="004B1A33">
        <w:rPr>
          <w:rStyle w:val="TitleChar"/>
        </w:rPr>
        <w:t>but it has not given us the politics of apprehending such a worker</w:t>
      </w:r>
      <w:r>
        <w:t xml:space="preserve"> as the "hard core" of the proletariat since it also resists totalization. Indeed, </w:t>
      </w:r>
      <w:r w:rsidRPr="004B1A33">
        <w:rPr>
          <w:rStyle w:val="TitleChar"/>
        </w:rPr>
        <w:t>those who champion identity politics spend a lot of time speaking of the structure of oppression but, in the end, they are utterly incapable of explaining the root meaning of structural oppression.</w:t>
      </w:r>
      <w:r>
        <w:rPr>
          <w:rStyle w:val="TitleChar"/>
        </w:rPr>
        <w:t xml:space="preserve"> </w:t>
      </w:r>
      <w:r w:rsidRPr="004B1A33">
        <w:rPr>
          <w:rStyle w:val="TitleChar"/>
        </w:rPr>
        <w:t xml:space="preserve">Only </w:t>
      </w:r>
      <w:proofErr w:type="gramStart"/>
      <w:r w:rsidRPr="004B1A33">
        <w:rPr>
          <w:rStyle w:val="TitleChar"/>
        </w:rPr>
        <w:t>marxism</w:t>
      </w:r>
      <w:proofErr w:type="gramEnd"/>
      <w:r w:rsidRPr="004B1A33">
        <w:rPr>
          <w:rStyle w:val="TitleChar"/>
        </w:rPr>
        <w:t>, which delves into the material foundations of a given mode of production, can provide us with this insight.</w:t>
      </w:r>
      <w:r>
        <w:t xml:space="preserve"> </w:t>
      </w:r>
      <w:r w:rsidRPr="004B1A33">
        <w:rPr>
          <w:rStyle w:val="TitleChar"/>
        </w:rPr>
        <w:t>Postmodernism only speaks of the surface reality and, due to its concern with the surface, refuses to grapple with deep material structures</w:t>
      </w:r>
      <w:r>
        <w:t xml:space="preserve">––this would be scientific and totalizing, after all. Despite of… </w:t>
      </w:r>
      <w:r w:rsidRPr="004B1A33">
        <w:rPr>
          <w:rStyle w:val="TitleChar"/>
        </w:rPr>
        <w:t>In order to overcome capitalism we need a unified movement</w:t>
      </w:r>
      <w:r>
        <w:t xml:space="preserve">, springing from the kernel of the hard core of the proletariat, that is dedicated to revolution. </w:t>
      </w:r>
      <w:r w:rsidRPr="004B1A33">
        <w:rPr>
          <w:rStyle w:val="TitleChar"/>
        </w:rPr>
        <w:t>A movement fractured down innumerable identity lines is incapable of responding to capitalist hegemony––it can only result in an ineffectual movementism</w:t>
      </w:r>
      <w:r>
        <w:t xml:space="preserve">. </w:t>
      </w:r>
      <w:r w:rsidRPr="004B1A33">
        <w:rPr>
          <w:rStyle w:val="TitleChar"/>
        </w:rPr>
        <w:t>The point is to develop a movement based on a shared political line rather than splintered identity concerns and totalization</w:t>
      </w:r>
      <w:r>
        <w:t xml:space="preserve">, the supposed sin according to postmodernism, </w:t>
      </w:r>
      <w:r w:rsidRPr="004B1A33">
        <w:rPr>
          <w:rStyle w:val="TitleChar"/>
        </w:rPr>
        <w:t>where these concerns finally intersect based on a proper understanding of class is where such a movement can emerge</w:t>
      </w:r>
      <w:r>
        <w:t xml:space="preserve">. Capitalism will not fall </w:t>
      </w:r>
      <w:proofErr w:type="gramStart"/>
      <w:r>
        <w:t>based</w:t>
      </w:r>
      <w:proofErr w:type="gramEnd"/>
      <w:r>
        <w:t xml:space="preserve"> on innumerable "unique raindrops" or marbles scattered upon multiple trajectories: just as the bourgeoisie was united as a class against tributary feudalism, the proletariat (but understood in the above sense) must be united against capitalism. But </w:t>
      </w:r>
      <w:r w:rsidRPr="004B1A33">
        <w:rPr>
          <w:rStyle w:val="TitleChar"/>
        </w:rPr>
        <w:t>what does the praxis of postmodernism provide?</w:t>
      </w:r>
      <w:r>
        <w:rPr>
          <w:rStyle w:val="TitleChar"/>
        </w:rPr>
        <w:t xml:space="preserve"> </w:t>
      </w:r>
      <w:proofErr w:type="gramStart"/>
      <w:r w:rsidRPr="004B1A33">
        <w:rPr>
          <w:rStyle w:val="TitleChar"/>
        </w:rPr>
        <w:t>Only fragmentation</w:t>
      </w:r>
      <w:r>
        <w:t>.</w:t>
      </w:r>
      <w:proofErr w:type="gramEnd"/>
      <w:r>
        <w:t xml:space="preserve"> One speaks from their subjected position and this speaking is supposedly radical––but how do we gauge the distance between opposed subject positions at that horizon where stand-point ethics becomes confused? Does a white </w:t>
      </w:r>
      <w:proofErr w:type="gramStart"/>
      <w:r>
        <w:t>trans</w:t>
      </w:r>
      <w:proofErr w:type="gramEnd"/>
      <w:r>
        <w:t xml:space="preserve"> woman's experience trump the experience of a queer woman of colour? Do we simply count up the oppressions all the while ignoring the political line</w:t>
      </w:r>
      <w:r w:rsidRPr="004B1A33">
        <w:rPr>
          <w:rStyle w:val="TitleChar"/>
        </w:rPr>
        <w:t>?</w:t>
      </w:r>
      <w:r>
        <w:rPr>
          <w:rStyle w:val="TitleChar"/>
        </w:rPr>
        <w:t xml:space="preserve"> </w:t>
      </w:r>
      <w:r w:rsidRPr="004B1A33">
        <w:rPr>
          <w:rStyle w:val="TitleChar"/>
        </w:rPr>
        <w:t xml:space="preserve">The point is to unify these oppressions under a political line, totalizing them into a counter-hegemonic unity… and this is where </w:t>
      </w:r>
      <w:proofErr w:type="gramStart"/>
      <w:r w:rsidRPr="004B1A33">
        <w:rPr>
          <w:rStyle w:val="TitleChar"/>
        </w:rPr>
        <w:t>marxism</w:t>
      </w:r>
      <w:proofErr w:type="gramEnd"/>
      <w:r w:rsidRPr="004B1A33">
        <w:rPr>
          <w:rStyle w:val="TitleChar"/>
        </w:rPr>
        <w:t xml:space="preserve"> again takes over from postmodernism</w:t>
      </w:r>
      <w:r>
        <w:t>.</w:t>
      </w:r>
    </w:p>
    <w:p w:rsidR="00E6609A" w:rsidRDefault="00E6609A" w:rsidP="00E6609A"/>
    <w:p w:rsidR="00E6609A" w:rsidRPr="00BF7451" w:rsidRDefault="00E6609A" w:rsidP="00E6609A">
      <w:pPr>
        <w:pStyle w:val="Heading4"/>
      </w:pPr>
      <w:r w:rsidRPr="00BF7451">
        <w:t>Only the universalism a prior</w:t>
      </w:r>
      <w:r>
        <w:t>i</w:t>
      </w:r>
      <w:r w:rsidRPr="00BF7451">
        <w:t xml:space="preserve"> rejected by postmodernism allows for unified coalitional politics.</w:t>
      </w:r>
    </w:p>
    <w:p w:rsidR="00E6609A" w:rsidRDefault="00E6609A" w:rsidP="00E6609A">
      <w:proofErr w:type="gramStart"/>
      <w:r w:rsidRPr="00512A0C">
        <w:rPr>
          <w:rStyle w:val="StyleStyleBold12pt"/>
        </w:rPr>
        <w:t>mo</w:t>
      </w:r>
      <w:r>
        <w:rPr>
          <w:rStyle w:val="StyleStyleBold12pt"/>
        </w:rPr>
        <w:t>ufawad-paul</w:t>
      </w:r>
      <w:proofErr w:type="gramEnd"/>
      <w:r>
        <w:rPr>
          <w:rStyle w:val="StyleStyleBold12pt"/>
        </w:rPr>
        <w:t xml:space="preserve"> PhD in Philosophy,12</w:t>
      </w:r>
      <w:r w:rsidRPr="00512A0C">
        <w:rPr>
          <w:rStyle w:val="StyleStyleBold12pt"/>
        </w:rPr>
        <w:t>,</w:t>
      </w:r>
    </w:p>
    <w:p w:rsidR="00E6609A" w:rsidRDefault="00E6609A" w:rsidP="00E6609A">
      <w:r>
        <w:t xml:space="preserve">(Josh, </w:t>
      </w:r>
      <w:r w:rsidRPr="004B1A33">
        <w:t>Dec 18, 2012,</w:t>
      </w:r>
      <w:r>
        <w:rPr>
          <w:u w:val="single"/>
        </w:rPr>
        <w:t xml:space="preserve"> </w:t>
      </w:r>
      <w:r w:rsidRPr="00F66D8D">
        <w:rPr>
          <w:u w:val="single"/>
        </w:rPr>
        <w:t>M-L-M Mayhem</w:t>
      </w:r>
      <w:proofErr w:type="gramStart"/>
      <w:r w:rsidRPr="00F66D8D">
        <w:rPr>
          <w:u w:val="single"/>
        </w:rPr>
        <w:t>!:</w:t>
      </w:r>
      <w:proofErr w:type="gramEnd"/>
      <w:r w:rsidRPr="00F66D8D">
        <w:rPr>
          <w:u w:val="single"/>
        </w:rPr>
        <w:t xml:space="preserve"> Marxist-Leninist-Maoist reflections</w:t>
      </w:r>
      <w:r>
        <w:t xml:space="preserve"> “Because and Despite of Identity Politics” </w:t>
      </w:r>
      <w:hyperlink r:id="rId58" w:history="1">
        <w:r w:rsidRPr="00907FB2">
          <w:rPr>
            <w:rStyle w:val="Hyperlink"/>
          </w:rPr>
          <w:t>http://moufawad-paul.blogspot.com/2012/12/because-and-despite-of-identity-politics.html</w:t>
        </w:r>
      </w:hyperlink>
      <w:r>
        <w:t>, [Accessed 7/4/13], JB).</w:t>
      </w:r>
    </w:p>
    <w:p w:rsidR="00E6609A" w:rsidRDefault="00E6609A" w:rsidP="00E6609A"/>
    <w:p w:rsidR="00E6609A" w:rsidRDefault="00E6609A" w:rsidP="00E6609A">
      <w:r>
        <w:t xml:space="preserve">Although I could write a very long and involved essay about some very specifically philosophical limitations of postmodernism in regards to praxis (and have even done so in my dissertation), I'm not going to spend too much time discussing these problems here.  Suffice to say, </w:t>
      </w:r>
      <w:r w:rsidRPr="004B1A33">
        <w:rPr>
          <w:rStyle w:val="TitleChar"/>
        </w:rPr>
        <w:t xml:space="preserve">the rejection of the </w:t>
      </w:r>
      <w:r w:rsidRPr="004B1A33">
        <w:rPr>
          <w:rStyle w:val="TitleChar"/>
        </w:rPr>
        <w:lastRenderedPageBreak/>
        <w:t>productive subject and universalism permit no foundation for resistance</w:t>
      </w:r>
      <w:r>
        <w:t xml:space="preserve">; if there is no such thing as a productive subject that is being dehumanized, that is, then how can we speak of oppression?  (In order to answer this rhetorical question, I urge interested readers with a philosophical bent to read Jeff Noonan's Critical Humanism and the Politics of Difference.)  I could also speak of </w:t>
      </w:r>
      <w:r w:rsidRPr="004B1A33">
        <w:rPr>
          <w:rStyle w:val="TitleChar"/>
        </w:rPr>
        <w:t>the idealist understanding of "power" the postmodern tradition promotes</w:t>
      </w:r>
      <w:r>
        <w:t xml:space="preserve">––an understanding that </w:t>
      </w:r>
      <w:r w:rsidRPr="004B1A33">
        <w:rPr>
          <w:rStyle w:val="TitleChar"/>
        </w:rPr>
        <w:t>divorces power from economic and political foundations and makes it transhistorica</w:t>
      </w:r>
      <w:r>
        <w:t xml:space="preserve">l, </w:t>
      </w:r>
      <w:r w:rsidRPr="004B1A33">
        <w:rPr>
          <w:rStyle w:val="TitleChar"/>
        </w:rPr>
        <w:t>something that was not at all produced by humans but produces humans,</w:t>
      </w:r>
      <w:r>
        <w:t xml:space="preserve"> and thus is akin to the notion of power/violence promoted by the arch anti-semite Eugene Duhring in the nineteenth century and adequately taken apart by Engels.  These are important philosophical interventions, true, but they would amount to tens of pages and are, anyhow, </w:t>
      </w:r>
      <w:proofErr w:type="gramStart"/>
      <w:r>
        <w:t>besides</w:t>
      </w:r>
      <w:proofErr w:type="gramEnd"/>
      <w:r>
        <w:t xml:space="preserve"> the point.</w:t>
      </w:r>
    </w:p>
    <w:p w:rsidR="00E6609A" w:rsidRDefault="00E6609A" w:rsidP="00E6609A">
      <w:r>
        <w:t xml:space="preserve">For the point is that the </w:t>
      </w:r>
      <w:r w:rsidRPr="004B1A33">
        <w:rPr>
          <w:rStyle w:val="TitleChar"/>
        </w:rPr>
        <w:t>only politics that can be expressed by the postmodern tradition is a disunified politics, inexorably fragmented, that is incapable of responding to the fact of capitalist hegemony</w:t>
      </w:r>
      <w:r>
        <w:t>.  The fact that it promotes this disunity as a strength––by virtue of rejecting the unification that is only possible under the despised "totalization"––is something that should be treated as extremely dubious while, at the same time, recognized as a logical result of the way politics was practiced at the centres of capitalism until the advent of postmodernism.</w:t>
      </w:r>
    </w:p>
    <w:p w:rsidR="00E6609A" w:rsidRDefault="00E6609A" w:rsidP="00E6609A"/>
    <w:p w:rsidR="00E6609A" w:rsidRDefault="00E6609A" w:rsidP="00E6609A">
      <w:pPr>
        <w:pStyle w:val="Heading3"/>
      </w:pPr>
      <w:r>
        <w:lastRenderedPageBreak/>
        <w:t>Can’t recognize oppression</w:t>
      </w:r>
    </w:p>
    <w:p w:rsidR="00E6609A" w:rsidRPr="00A92C40" w:rsidRDefault="00E6609A" w:rsidP="00E6609A">
      <w:pPr>
        <w:pStyle w:val="Heading4"/>
      </w:pPr>
      <w:r>
        <w:t>Aff fails- Pomo collapses into an extreme relativism that has no basis for labeling oppression.</w:t>
      </w:r>
    </w:p>
    <w:p w:rsidR="00E6609A" w:rsidRDefault="00E6609A" w:rsidP="00E6609A">
      <w:proofErr w:type="gramStart"/>
      <w:r w:rsidRPr="00A92C40">
        <w:rPr>
          <w:rStyle w:val="StyleStyleBold12pt"/>
        </w:rPr>
        <w:t>moufawad-paul</w:t>
      </w:r>
      <w:proofErr w:type="gramEnd"/>
      <w:r w:rsidRPr="00A92C40">
        <w:rPr>
          <w:rStyle w:val="StyleStyleBold12pt"/>
        </w:rPr>
        <w:t xml:space="preserve"> PhD in Philosophy,13</w:t>
      </w:r>
      <w:r>
        <w:t xml:space="preserve">, </w:t>
      </w:r>
    </w:p>
    <w:p w:rsidR="00E6609A" w:rsidRDefault="00E6609A" w:rsidP="00E6609A">
      <w:r>
        <w:t xml:space="preserve"> (Josh, 4/10/13, </w:t>
      </w:r>
      <w:r w:rsidRPr="00A92C40">
        <w:rPr>
          <w:u w:val="single"/>
        </w:rPr>
        <w:t>M-L-M Mayhem</w:t>
      </w:r>
      <w:proofErr w:type="gramStart"/>
      <w:r w:rsidRPr="00A92C40">
        <w:rPr>
          <w:u w:val="single"/>
        </w:rPr>
        <w:t>!:</w:t>
      </w:r>
      <w:proofErr w:type="gramEnd"/>
      <w:r w:rsidRPr="00A92C40">
        <w:rPr>
          <w:u w:val="single"/>
        </w:rPr>
        <w:t xml:space="preserve"> Marxist-Leninist-Maoist reflections</w:t>
      </w:r>
      <w:r>
        <w:rPr>
          <w:u w:val="single"/>
        </w:rPr>
        <w:t>,</w:t>
      </w:r>
      <w:r>
        <w:t xml:space="preserve"> “Bourgeois Moralism,” </w:t>
      </w:r>
      <w:hyperlink r:id="rId59" w:history="1">
        <w:r w:rsidRPr="00907FB2">
          <w:rPr>
            <w:rStyle w:val="Hyperlink"/>
          </w:rPr>
          <w:t>http://moufawad-paul.blogspot.com/2013/04/bourgeois-moralism.html</w:t>
        </w:r>
      </w:hyperlink>
      <w:r>
        <w:t>, [Accessed 7/4/13], JB).</w:t>
      </w:r>
    </w:p>
    <w:p w:rsidR="00E6609A" w:rsidRDefault="00E6609A" w:rsidP="00E6609A"/>
    <w:p w:rsidR="00E6609A" w:rsidRDefault="00E6609A" w:rsidP="00E6609A">
      <w:r>
        <w:t xml:space="preserve">(A side note… Here we find ourselves trapped in the problem of post-modern political praxis: the </w:t>
      </w:r>
      <w:r w:rsidRPr="00822F90">
        <w:rPr>
          <w:rStyle w:val="TitleChar"/>
        </w:rPr>
        <w:t>rejection of totalization</w:t>
      </w:r>
      <w:r>
        <w:t xml:space="preserve"> </w:t>
      </w:r>
      <w:r w:rsidRPr="00822F90">
        <w:rPr>
          <w:rStyle w:val="TitleChar"/>
        </w:rPr>
        <w:t>means</w:t>
      </w:r>
      <w:r>
        <w:t xml:space="preserve"> </w:t>
      </w:r>
      <w:r w:rsidRPr="00822F90">
        <w:rPr>
          <w:rStyle w:val="TitleChar"/>
        </w:rPr>
        <w:t xml:space="preserve">the inability to decide on </w:t>
      </w:r>
      <w:r>
        <w:t xml:space="preserve">precisely </w:t>
      </w:r>
      <w:r w:rsidRPr="00822F90">
        <w:rPr>
          <w:rStyle w:val="TitleChar"/>
        </w:rPr>
        <w:t>what counts as oppression</w:t>
      </w:r>
      <w:r>
        <w:t xml:space="preserve"> outside of some bland and toothless notions of "stand-point ethics" and "subalternity". Interestingly enough, post-modernism does reject the concept of the human subject and thus attempts to place itself, in its own way, outside of bourgeois humanism… But at the same time </w:t>
      </w:r>
      <w:r w:rsidRPr="00822F90">
        <w:rPr>
          <w:rStyle w:val="TitleChar"/>
        </w:rPr>
        <w:t>it ends up reincorporating the content of this bourgeois humanism within its notion of the decentred subject</w:t>
      </w:r>
      <w:r>
        <w:t xml:space="preserve"> which is precisely the sublimated bourgeois subject. Why? </w:t>
      </w:r>
      <w:proofErr w:type="gramStart"/>
      <w:r>
        <w:t xml:space="preserve">Because there is no one that is being oppressed, since </w:t>
      </w:r>
      <w:r w:rsidRPr="00822F90">
        <w:rPr>
          <w:rStyle w:val="TitleChar"/>
        </w:rPr>
        <w:t>there is nothing that can be oppressed due to the fact that there is no basis for declaring what counts as oppression</w:t>
      </w:r>
      <w:r>
        <w:t>.</w:t>
      </w:r>
      <w:proofErr w:type="gramEnd"/>
      <w:r>
        <w:t xml:space="preserve"> </w:t>
      </w:r>
      <w:r w:rsidRPr="00822F90">
        <w:rPr>
          <w:rStyle w:val="TitleChar"/>
        </w:rPr>
        <w:t>If</w:t>
      </w:r>
      <w:r>
        <w:t xml:space="preserve"> all attempts to establish oneself as a subject, even collectively, are doomed to become </w:t>
      </w:r>
      <w:proofErr w:type="gramStart"/>
      <w:r>
        <w:t>murderous,</w:t>
      </w:r>
      <w:proofErr w:type="gramEnd"/>
      <w:r>
        <w:t xml:space="preserve"> and </w:t>
      </w:r>
      <w:r w:rsidRPr="00822F90">
        <w:rPr>
          <w:rStyle w:val="TitleChar"/>
        </w:rPr>
        <w:t>all revolutionary ideologies are "totalizing</w:t>
      </w:r>
      <w:r>
        <w:t xml:space="preserve">" (no more or less "totalizing", once the theory is reduced to its political implications, then the status quo of domination) </w:t>
      </w:r>
      <w:r w:rsidRPr="00822F90">
        <w:rPr>
          <w:rStyle w:val="TitleChar"/>
        </w:rPr>
        <w:t>then every movement with a coherent politics that provides a narrative is an instance of murderous power.</w:t>
      </w:r>
      <w:r>
        <w:t xml:space="preserve"> </w:t>
      </w:r>
      <w:r w:rsidRPr="00822F90">
        <w:rPr>
          <w:rStyle w:val="TitleChar"/>
        </w:rPr>
        <w:t>Upon</w:t>
      </w:r>
      <w:r>
        <w:t xml:space="preserve"> </w:t>
      </w:r>
      <w:r w:rsidRPr="00822F90">
        <w:rPr>
          <w:rStyle w:val="TitleChar"/>
        </w:rPr>
        <w:t>this pedestal</w:t>
      </w:r>
      <w:r>
        <w:t xml:space="preserve">, </w:t>
      </w:r>
      <w:r w:rsidRPr="00822F90">
        <w:rPr>
          <w:rStyle w:val="TitleChar"/>
        </w:rPr>
        <w:t>which is ultimately a dead-end for revolution</w:t>
      </w:r>
      <w:r>
        <w:t xml:space="preserve">, is </w:t>
      </w:r>
      <w:r w:rsidRPr="00822F90">
        <w:rPr>
          <w:rStyle w:val="TitleChar"/>
        </w:rPr>
        <w:t>built identity politics which is a perfect example of bourgeois moralism:</w:t>
      </w:r>
      <w:r>
        <w:t xml:space="preserve"> </w:t>
      </w:r>
      <w:r w:rsidRPr="00822F90">
        <w:rPr>
          <w:rStyle w:val="TitleChar"/>
        </w:rPr>
        <w:t>while claiming to be radical</w:t>
      </w:r>
      <w:r>
        <w:t xml:space="preserve">, especially in its thorough recognition of sites of oppression and privilege, it does </w:t>
      </w:r>
      <w:r w:rsidRPr="00822F90">
        <w:rPr>
          <w:rStyle w:val="TitleChar"/>
        </w:rPr>
        <w:t>so in the most moralistic sense</w:t>
      </w:r>
      <w:r>
        <w:t>. But again, all of this is a [rather hasty] tangental point which I may or may not unpack in a future post…)</w:t>
      </w:r>
    </w:p>
    <w:p w:rsidR="00E6609A" w:rsidRDefault="00E6609A" w:rsidP="00E6609A"/>
    <w:p w:rsidR="00E6609A" w:rsidRDefault="001E3056" w:rsidP="00E6609A">
      <w:pPr>
        <w:pStyle w:val="Heading1"/>
      </w:pPr>
      <w:r>
        <w:lastRenderedPageBreak/>
        <w:t>***</w:t>
      </w:r>
      <w:r w:rsidR="00E6609A">
        <w:t>Impact</w:t>
      </w:r>
      <w:r>
        <w:t>***</w:t>
      </w:r>
    </w:p>
    <w:p w:rsidR="001E3056" w:rsidRPr="00392832" w:rsidRDefault="001E3056" w:rsidP="001E3056">
      <w:pPr>
        <w:pStyle w:val="Heading2"/>
        <w:rPr>
          <w:rFonts w:cs="Times New Roman"/>
        </w:rPr>
      </w:pPr>
      <w:r w:rsidRPr="00392832">
        <w:rPr>
          <w:rFonts w:cs="Times New Roman"/>
        </w:rPr>
        <w:lastRenderedPageBreak/>
        <w:t>Impact</w:t>
      </w:r>
      <w:r>
        <w:rPr>
          <w:rFonts w:cs="Times New Roman"/>
        </w:rPr>
        <w:t xml:space="preserve"> –</w:t>
      </w:r>
      <w:r w:rsidRPr="00392832">
        <w:rPr>
          <w:rFonts w:cs="Times New Roman"/>
        </w:rPr>
        <w:t xml:space="preserve"> Ethics</w:t>
      </w:r>
    </w:p>
    <w:p w:rsidR="001E3056" w:rsidRPr="00392832" w:rsidRDefault="001E3056" w:rsidP="001E3056">
      <w:pPr>
        <w:pStyle w:val="Heading4"/>
        <w:rPr>
          <w:rFonts w:cs="Times New Roman"/>
        </w:rPr>
      </w:pPr>
      <w:r w:rsidRPr="00392832">
        <w:rPr>
          <w:rFonts w:cs="Times New Roman"/>
        </w:rPr>
        <w:t>Capitalism is dehumanizing – People become nothing more than material conditions of production.</w:t>
      </w:r>
    </w:p>
    <w:p w:rsidR="001E3056" w:rsidRPr="00392832" w:rsidRDefault="001E3056" w:rsidP="001E3056">
      <w:pPr>
        <w:rPr>
          <w:b/>
          <w:bCs/>
          <w:sz w:val="26"/>
        </w:rPr>
      </w:pPr>
      <w:r w:rsidRPr="00392832">
        <w:rPr>
          <w:rStyle w:val="StyleStyleBold12pt"/>
        </w:rPr>
        <w:t xml:space="preserve">Meszaros, University of Sussex professor, </w:t>
      </w:r>
      <w:r w:rsidRPr="00392832">
        <w:rPr>
          <w:b/>
          <w:bCs/>
          <w:sz w:val="26"/>
        </w:rPr>
        <w:t>95</w:t>
      </w:r>
    </w:p>
    <w:p w:rsidR="001E3056" w:rsidRPr="00392832" w:rsidRDefault="001E3056" w:rsidP="001E3056">
      <w:r w:rsidRPr="00392832">
        <w:t xml:space="preserve">(Istvan, 1995, </w:t>
      </w:r>
      <w:r w:rsidRPr="00392832">
        <w:rPr>
          <w:i/>
        </w:rPr>
        <w:t>Beyond Capital: Toward a Theory of Transition</w:t>
      </w:r>
      <w:r w:rsidRPr="00392832">
        <w:t>, pg. 527, JZ)</w:t>
      </w:r>
    </w:p>
    <w:p w:rsidR="001E3056" w:rsidRPr="00392832" w:rsidRDefault="001E3056" w:rsidP="001E3056">
      <w:pPr>
        <w:rPr>
          <w:rStyle w:val="TitleChar"/>
        </w:rPr>
      </w:pPr>
      <w:r w:rsidRPr="008675FC">
        <w:rPr>
          <w:sz w:val="16"/>
        </w:rPr>
        <w:t xml:space="preserve">The raison d'ttre of such changes is not too difficult to identify. For through its radically perverted meaning, </w:t>
      </w:r>
      <w:r w:rsidRPr="00392832">
        <w:rPr>
          <w:rStyle w:val="TitleChar"/>
        </w:rPr>
        <w:t>the capitalist concept of 'property' can play a vital part in legitimating the established - apriori prejudged and materially fixed, as well as legally/politically safeguarded - relations of production and the dominant mode of appropriation (and expropriation) corresponding to it, in sharp contrast to its original meaning.</w:t>
      </w:r>
      <w:r w:rsidRPr="008675FC">
        <w:rPr>
          <w:sz w:val="16"/>
        </w:rPr>
        <w:t xml:space="preserve"> For: Property originally means no more than a human being's relation to his natural conditions of production as belonging to him, as his, as presupposed along with hir own being; relations to them as natural presuppositions of his self, which only form, so to speak, his extended body. He actually does not relate to his conditions of production, but rather has a double existence, both subjectively as he himself, and objectively in these natural non-organic conditions of his existence. . . . Property originally means - in its Asiatic, Slavonic, ancient classical, Germanic form - the relation of the working (producing or self-reproducing) subject to the conditions of his production or reproduction as his own. It will therefore have different forms depending on the conditions of this reproduction. Production itself aims at the reproduction of the producer within and together with these, his objective conditions of existence</w:t>
      </w:r>
      <w:r w:rsidRPr="00392832">
        <w:rPr>
          <w:rStyle w:val="TitleChar"/>
        </w:rPr>
        <w:t xml:space="preserve">. The capitalist mode of social reproduction could not be more distant from this original determination of production and property. Under the rule of capital, the working subject can no longer consider the conditions of his production and reproduction as his own property. They are no longer the self-evident and socially safeguarded presuppositions of his being, nor the natural presuppositions of his self as constitutive of 'his extended body'. On the contrary, they now belong to a reified 'alien being' </w:t>
      </w:r>
      <w:proofErr w:type="gramStart"/>
      <w:r w:rsidRPr="00392832">
        <w:rPr>
          <w:rStyle w:val="TitleChar"/>
        </w:rPr>
        <w:t>who</w:t>
      </w:r>
      <w:proofErr w:type="gramEnd"/>
      <w:r w:rsidRPr="00392832">
        <w:rPr>
          <w:rStyle w:val="TitleChar"/>
        </w:rPr>
        <w:t xml:space="preserve"> confronts the producers with its own demands and subjugates them to the material imperatives of its own constitution. Thus the original relationship between the subject and object of productive activity is completely overturned, reducing the human being to the dehumanized status of a mere 'material condition of production'. 'Having' dominates 'being' in all spheres of life. At the same time, the real self of the productive agents is destroyed through the fragmentation and degradation of work while they are subjugated to the brutalizing requirements of the capitalist labour process. They are acknowledged as legitimately existing 'subjects' only as the manipulated consumers of commodities. Indeed, they become the more cynically manipulated - as the fictitious 'sovereign consumers' - the greater the pressure of the decreasing rate of utilization. Naturally, under such circumstances and determinations the productively active human beings cannot occupy their rightful place </w:t>
      </w:r>
      <w:proofErr w:type="gramStart"/>
      <w:r w:rsidRPr="00392832">
        <w:rPr>
          <w:rStyle w:val="TitleChar"/>
        </w:rPr>
        <w:t>as a</w:t>
      </w:r>
      <w:proofErr w:type="gramEnd"/>
      <w:r w:rsidRPr="00392832">
        <w:rPr>
          <w:rStyle w:val="TitleChar"/>
        </w:rPr>
        <w:t xml:space="preserve"> human beings in capital's equations, let alone can they be considered within the parameters of the capital system as the true aim of production. The commodified and reified social relationship between the productive subjects and their now independent controller - who, as a matter of materially constituted and legally enforced rights, acts as the sole proprietor of the conditions of the worker's production and self-reproduction -appear mystifying and impenetrable. Equally, the task of social reproduction and metabolic interchange with nature is fetishistically defined as the reproduction of the objectified/alienated conditions of production of which the sentient human being is no more than a strictly subordinated part, as a 'material factor of production'. And since the established productive system, under the rule of capital, cannot reproduce itself unless it can do so on an ever enlarged scale, production not only must be deemed the aim of mankind but -as a mode of production to which there cannot be any alternative -it must be premissed b the never-ending multiplication of material wealth as the aim of production. </w:t>
      </w:r>
    </w:p>
    <w:p w:rsidR="001E3056" w:rsidRPr="00392832" w:rsidRDefault="001E3056" w:rsidP="001E3056">
      <w:pPr>
        <w:pStyle w:val="Heading4"/>
      </w:pPr>
      <w:r w:rsidRPr="00392832">
        <w:lastRenderedPageBreak/>
        <w:t xml:space="preserve">Capitalism </w:t>
      </w:r>
      <w:r>
        <w:t>creates a</w:t>
      </w:r>
      <w:r w:rsidRPr="00392832">
        <w:t xml:space="preserve"> consumer society that encourages </w:t>
      </w:r>
      <w:r>
        <w:t>material focus that results in dehumanization</w:t>
      </w:r>
    </w:p>
    <w:p w:rsidR="001E3056" w:rsidRDefault="001E3056" w:rsidP="001E3056">
      <w:pPr>
        <w:rPr>
          <w:rFonts w:eastAsiaTheme="minorEastAsia"/>
          <w:b/>
          <w:bCs/>
          <w:color w:val="000000"/>
        </w:rPr>
      </w:pPr>
      <w:r>
        <w:rPr>
          <w:rStyle w:val="StyleStyleBold12pt"/>
        </w:rPr>
        <w:t xml:space="preserve">McGregor, Mt St Vincent University peace and studies undergraduate, </w:t>
      </w:r>
      <w:r w:rsidRPr="00392832">
        <w:rPr>
          <w:rStyle w:val="StyleStyleBold12pt"/>
        </w:rPr>
        <w:t>3</w:t>
      </w:r>
    </w:p>
    <w:p w:rsidR="001E3056" w:rsidRDefault="001E3056" w:rsidP="001E3056">
      <w:pPr>
        <w:rPr>
          <w:rFonts w:eastAsiaTheme="minorEastAsia"/>
          <w:sz w:val="16"/>
        </w:rPr>
      </w:pPr>
      <w:r w:rsidRPr="00392832">
        <w:t>(Sue, April 2003, “Consumerism as a Source of Structural Violence”</w:t>
      </w:r>
      <w:r>
        <w:t xml:space="preserve">, </w:t>
      </w:r>
      <w:hyperlink r:id="rId60" w:history="1">
        <w:r w:rsidRPr="00392832">
          <w:rPr>
            <w:rStyle w:val="Hyperlink"/>
          </w:rPr>
          <w:t>http://www.kon.org/hswp/archive/consumerism.pdf</w:t>
        </w:r>
      </w:hyperlink>
      <w:r>
        <w:t>,</w:t>
      </w:r>
      <w:r w:rsidRPr="00392832">
        <w:t xml:space="preserve"> </w:t>
      </w:r>
      <w:r>
        <w:t>JZ</w:t>
      </w:r>
      <w:r w:rsidRPr="00392832">
        <w:t>)</w:t>
      </w:r>
    </w:p>
    <w:p w:rsidR="001E3056" w:rsidRPr="00392832" w:rsidRDefault="001E3056" w:rsidP="001E3056">
      <w:pPr>
        <w:rPr>
          <w:rFonts w:eastAsiaTheme="minorEastAsia"/>
        </w:rPr>
      </w:pPr>
    </w:p>
    <w:p w:rsidR="001E3056" w:rsidRPr="008675FC" w:rsidRDefault="001E3056" w:rsidP="001E3056">
      <w:pPr>
        <w:rPr>
          <w:sz w:val="16"/>
        </w:rPr>
      </w:pPr>
      <w:r w:rsidRPr="008675FC">
        <w:rPr>
          <w:sz w:val="16"/>
        </w:rPr>
        <w:t>In a consumer society</w:t>
      </w:r>
      <w:r w:rsidRPr="00392832">
        <w:rPr>
          <w:rStyle w:val="TitleChar"/>
        </w:rPr>
        <w:t xml:space="preserve">, the act of consuming eventually leads to materialism, defined as a culture where material interests are primary and supercede other social goals </w:t>
      </w:r>
      <w:r w:rsidRPr="008675FC">
        <w:rPr>
          <w:sz w:val="16"/>
        </w:rPr>
        <w:t xml:space="preserve">(Friedman, 1993). </w:t>
      </w:r>
      <w:proofErr w:type="gramStart"/>
      <w:r w:rsidRPr="008675FC">
        <w:rPr>
          <w:sz w:val="16"/>
        </w:rPr>
        <w:t xml:space="preserve">Durning (1992) claims that </w:t>
      </w:r>
      <w:r w:rsidRPr="00392832">
        <w:rPr>
          <w:rStyle w:val="TitleChar"/>
        </w:rPr>
        <w:t>people living in a consumer culture attempt to satisfy social, emotional, and spiritual needs with material things.</w:t>
      </w:r>
      <w:proofErr w:type="gramEnd"/>
      <w:r w:rsidRPr="00392832">
        <w:rPr>
          <w:rStyle w:val="TitleChar"/>
        </w:rPr>
        <w:t xml:space="preserve"> This materialism eventually co-opts people’s physical lives, community, and spirit because it gives a misleading sense of being in control and secure</w:t>
      </w:r>
      <w:r w:rsidRPr="008675FC">
        <w:rPr>
          <w:sz w:val="16"/>
        </w:rPr>
        <w:t xml:space="preserve">, in the short term. A consumer society is fast paced, based on round the clock living but people were not biologically designed for this pace. To compensate for the stress, as a quick fix, </w:t>
      </w:r>
      <w:r w:rsidRPr="00392832">
        <w:rPr>
          <w:rStyle w:val="TitleChar"/>
        </w:rPr>
        <w:t xml:space="preserve">people believe that all problems have a material or money solution. </w:t>
      </w:r>
      <w:proofErr w:type="gramStart"/>
      <w:r w:rsidRPr="00392832">
        <w:rPr>
          <w:rStyle w:val="TitleChar"/>
        </w:rPr>
        <w:t>People use spending and materialism as a way to build a new ego.</w:t>
      </w:r>
      <w:proofErr w:type="gramEnd"/>
      <w:r w:rsidRPr="00392832">
        <w:rPr>
          <w:rStyle w:val="TitleChar"/>
        </w:rPr>
        <w:t xml:space="preserve"> People try to become new persons by buying products that support their self-image</w:t>
      </w:r>
      <w:r w:rsidRPr="008675FC">
        <w:rPr>
          <w:sz w:val="16"/>
        </w:rPr>
        <w:t xml:space="preserve">. Displaying </w:t>
      </w:r>
      <w:proofErr w:type="gramStart"/>
      <w:r w:rsidRPr="008675FC">
        <w:rPr>
          <w:sz w:val="16"/>
        </w:rPr>
        <w:t>all of the</w:t>
      </w:r>
      <w:proofErr w:type="gramEnd"/>
      <w:r w:rsidRPr="008675FC">
        <w:rPr>
          <w:sz w:val="16"/>
        </w:rPr>
        <w:t xml:space="preserve"> goods one has accumulated helps one gain prestige and envy, thereby living out the ideology of conspicuous consumption. Unfortunately, this practice creates a false, temporary sense of inner peace because the religion of the market (a system of beliefs) co-opts aspects of humanity and spirituality. </w:t>
      </w:r>
      <w:r w:rsidRPr="00392832">
        <w:rPr>
          <w:rStyle w:val="TitleChar"/>
        </w:rPr>
        <w:t>People eventually begin to think that things are out of whack, that their priorities are mixed up, that their moral center is being lost so . . . they spend more to cover up the fear. To exacerbate this fear, technology has left people isolated with no sense of belonging.</w:t>
      </w:r>
      <w:r w:rsidRPr="008675FC">
        <w:rPr>
          <w:sz w:val="16"/>
        </w:rPr>
        <w:t xml:space="preserve"> It has cocooned them to the extent that they are blinded to their destructive ways. Wisalo (1999) suggests that such destructive consumerism occurs because of humans’ insecurity in their hearts and minds. Ironically, people allegedly consume to gain this security. He says that </w:t>
      </w:r>
      <w:r w:rsidRPr="00392832">
        <w:rPr>
          <w:rStyle w:val="TitleChar"/>
        </w:rPr>
        <w:t>people feel they can become a new person by purchasing those products that support their self-image of whom they are, want to be, and where they want to go. Unfortunately, this approach to becoming a new person, to developing a sense of self, is unsustainable. People "under the influence of consumerism" never feel completely satisfied because owning something cannot help meet the security of heart and mind, the deeper needs of humanity. Constantly spending and accumulating only gives short-term fulfilment and relief from the need to have peace and security in life.</w:t>
      </w:r>
    </w:p>
    <w:p w:rsidR="001E3056" w:rsidRDefault="001E3056" w:rsidP="001E3056">
      <w:pPr>
        <w:pStyle w:val="Heading2"/>
      </w:pPr>
      <w:r>
        <w:lastRenderedPageBreak/>
        <w:t>Impact – Environment</w:t>
      </w:r>
    </w:p>
    <w:p w:rsidR="001E3056" w:rsidRPr="00376975" w:rsidRDefault="001E3056" w:rsidP="001E3056">
      <w:pPr>
        <w:pStyle w:val="Heading4"/>
      </w:pPr>
      <w:r>
        <w:t>It’s reverse causal – we must destroy capitalism before we can fight environmental exploitation and degradation</w:t>
      </w:r>
    </w:p>
    <w:p w:rsidR="001E3056" w:rsidRDefault="001E3056" w:rsidP="001E3056">
      <w:r w:rsidRPr="001265EB">
        <w:rPr>
          <w:rStyle w:val="StyleStyleBold12pt"/>
        </w:rPr>
        <w:t xml:space="preserve">Altvater </w:t>
      </w:r>
      <w:r w:rsidRPr="00D61A1D">
        <w:t>Former Prof. of Political Science at University of Berlin</w:t>
      </w:r>
      <w:r w:rsidRPr="001265EB">
        <w:rPr>
          <w:rStyle w:val="StyleStyleBold12pt"/>
        </w:rPr>
        <w:t xml:space="preserve"> 2007</w:t>
      </w:r>
      <w:r>
        <w:t xml:space="preserve"> (Elmar</w:t>
      </w:r>
      <w:r w:rsidRPr="001265EB">
        <w:t>, “The Social and Natural Environment of Fossil Capitalism,” http://www.globallabour.info/en/Altvater-Fo</w:t>
      </w:r>
      <w:r>
        <w:t>ssilism-SR-2007%</w:t>
      </w:r>
      <w:proofErr w:type="gramStart"/>
      <w:r>
        <w:t>20(</w:t>
      </w:r>
      <w:proofErr w:type="gramEnd"/>
      <w:r>
        <w:t>rev.).doc, NMS</w:t>
      </w:r>
      <w:r w:rsidRPr="001265EB">
        <w:t>)</w:t>
      </w:r>
    </w:p>
    <w:p w:rsidR="001E3056" w:rsidRDefault="001E3056" w:rsidP="001E3056">
      <w:r w:rsidRPr="001265EB">
        <w:rPr>
          <w:rStyle w:val="TitleChar"/>
        </w:rPr>
        <w:t>The reason for capitalism’s high economic impact on the environment is to be found in its double character</w:t>
      </w:r>
      <w:r>
        <w:t xml:space="preserve">. It has a value dimension (the monetary value of the gross national product, of world trade, of FDI, of financial flows, etc.) but is also a system of material and energy flows in production and consumption, transportation and distribution. </w:t>
      </w:r>
      <w:r w:rsidRPr="001265EB">
        <w:rPr>
          <w:sz w:val="12"/>
        </w:rPr>
        <w:t xml:space="preserve">¶ </w:t>
      </w:r>
      <w:r>
        <w:t xml:space="preserve">Economic decisions concerning production first consider values and prices, profit margins and monetary returns, on capital invested. In this sphere </w:t>
      </w:r>
      <w:r w:rsidRPr="00E25DF0">
        <w:rPr>
          <w:rStyle w:val="TitleChar"/>
        </w:rPr>
        <w:t>the ruling principle is only the economic rationality of profit-maximizing decision-makers.</w:t>
      </w:r>
      <w:r>
        <w:t xml:space="preserve"> But </w:t>
      </w:r>
      <w:r w:rsidRPr="00E25DF0">
        <w:rPr>
          <w:rStyle w:val="TitleChar"/>
        </w:rPr>
        <w:t>the decisions</w:t>
      </w:r>
      <w:r>
        <w:t xml:space="preserve"> they take </w:t>
      </w:r>
      <w:r w:rsidRPr="00E25DF0">
        <w:rPr>
          <w:rStyle w:val="TitleChar"/>
        </w:rPr>
        <w:t>have important impacts on nature</w:t>
      </w:r>
      <w:r>
        <w:t xml:space="preserve">, due to the material and energy dimension of economic processes. </w:t>
      </w:r>
      <w:r w:rsidRPr="001265EB">
        <w:rPr>
          <w:sz w:val="12"/>
        </w:rPr>
        <w:t xml:space="preserve">¶ </w:t>
      </w:r>
      <w:proofErr w:type="gramStart"/>
      <w:r w:rsidRPr="00E25DF0">
        <w:rPr>
          <w:rStyle w:val="TitleChar"/>
        </w:rPr>
        <w:t>Under</w:t>
      </w:r>
      <w:proofErr w:type="gramEnd"/>
      <w:r w:rsidRPr="00E25DF0">
        <w:rPr>
          <w:rStyle w:val="TitleChar"/>
        </w:rPr>
        <w:t xml:space="preserve"> capitalist conditions the environment is more and more transformed into a contested object of human greed</w:t>
      </w:r>
      <w:r>
        <w:t xml:space="preserve">. </w:t>
      </w:r>
      <w:proofErr w:type="gramStart"/>
      <w:r w:rsidRPr="00E25DF0">
        <w:rPr>
          <w:rStyle w:val="TitleChar"/>
        </w:rPr>
        <w:t>The exploitation of natural resources, and their degradation by a growing quantity of pollutants, results in a man-made scarcity, leading to conflicts over access to them</w:t>
      </w:r>
      <w:r>
        <w:t>.</w:t>
      </w:r>
      <w:proofErr w:type="gramEnd"/>
      <w:r>
        <w:t xml:space="preserve"> Access to nature (to resources and sinks) is uneven and unequal and the societal relation of man to nature therefore is conflict-prone. The “ecological footprints” of people in different countries and regions of the world are of very different </w:t>
      </w:r>
      <w:proofErr w:type="gramStart"/>
      <w:r>
        <w:t>sizes ,</w:t>
      </w:r>
      <w:proofErr w:type="gramEnd"/>
      <w:r>
        <w:t xml:space="preserve"> reflecting severe inequalities of incomes and wealth. </w:t>
      </w:r>
      <w:r w:rsidRPr="00E25DF0">
        <w:rPr>
          <w:rStyle w:val="TitleChar"/>
        </w:rPr>
        <w:t>Ecological injustices therefore can only usefully be discussed if social class contradictions and the production of inequality in the course of capital accumulation are taken into account.</w:t>
      </w:r>
      <w:r>
        <w:t xml:space="preserve"> </w:t>
      </w:r>
    </w:p>
    <w:p w:rsidR="001E3056" w:rsidRPr="00716F38" w:rsidRDefault="001E3056" w:rsidP="001E3056"/>
    <w:p w:rsidR="001E3056" w:rsidRDefault="001E3056" w:rsidP="001E3056">
      <w:pPr>
        <w:pStyle w:val="Heading4"/>
      </w:pPr>
      <w:r>
        <w:t>Capitalism exploits the environment in order to continue expanding and making profits</w:t>
      </w:r>
    </w:p>
    <w:p w:rsidR="001E3056" w:rsidRDefault="001E3056" w:rsidP="001E3056">
      <w:r w:rsidRPr="00D61A1D">
        <w:rPr>
          <w:rStyle w:val="StyleStyleBold12pt"/>
        </w:rPr>
        <w:t>Foster</w:t>
      </w:r>
      <w:r>
        <w:t xml:space="preserve">, Professor of Sociology at University of Oregon, </w:t>
      </w:r>
      <w:r w:rsidRPr="00D61A1D">
        <w:rPr>
          <w:rStyle w:val="StyleStyleBold12pt"/>
        </w:rPr>
        <w:t>2009</w:t>
      </w:r>
      <w:r>
        <w:t>(John Bellamy. The Monthly Review “A Failed System: The World Crisis of Capitalism and its Impact on China”</w:t>
      </w:r>
    </w:p>
    <w:p w:rsidR="001E3056" w:rsidRDefault="001E3056" w:rsidP="001E3056">
      <w:r w:rsidRPr="008B17B1">
        <w:t>http://monthlyreview.org/2009/03/01/a-failed-system-the-world-crisis-of-capitalist-globalization-and-its-impact-on-china</w:t>
      </w:r>
      <w:r>
        <w:t xml:space="preserve"> NMS)</w:t>
      </w:r>
    </w:p>
    <w:p w:rsidR="001E3056" w:rsidRDefault="001E3056" w:rsidP="001E3056">
      <w:r w:rsidRPr="00127ADC">
        <w:t xml:space="preserve">As the foregoing indicates, </w:t>
      </w:r>
      <w:r w:rsidRPr="00127ADC">
        <w:rPr>
          <w:rStyle w:val="TitleChar"/>
        </w:rPr>
        <w:t>the world is currently facing the threat of a new world deflation-depression, worse than anything seen since the 1930s. The ecological problem has reached a level that the entire planet as we know it is now threatened</w:t>
      </w:r>
      <w:r w:rsidRPr="00127ADC">
        <w:t>. Neoliberal capitalism appears to be at an end, along with what some have called “neoliberalism ‘with Chinese characteristics.’”</w:t>
      </w:r>
      <w:hyperlink r:id="rId61" w:anchor="en54" w:history="1">
        <w:r w:rsidRPr="00127ADC">
          <w:t>54</w:t>
        </w:r>
      </w:hyperlink>
      <w:r w:rsidRPr="00127ADC">
        <w:t xml:space="preserve"> Declining U.S. hegemony, coupled with current U.S. attempts militarily to restore its global hegemony through the so-called War on Terror, threaten wider wars and nuclear holocausts. The one common denominator accounting for all of these crises is the current phase of global monopoly-finance capital. The fault lines are most obvious in terms of the peril to the planet. </w:t>
      </w:r>
      <w:r w:rsidRPr="00127ADC">
        <w:rPr>
          <w:rStyle w:val="TitleChar"/>
        </w:rPr>
        <w:t xml:space="preserve">As Evo Morales, president of </w:t>
      </w:r>
      <w:proofErr w:type="gramStart"/>
      <w:r w:rsidRPr="00127ADC">
        <w:rPr>
          <w:rStyle w:val="TitleChar"/>
        </w:rPr>
        <w:t>Bolivia,</w:t>
      </w:r>
      <w:proofErr w:type="gramEnd"/>
      <w:r w:rsidRPr="00127ADC">
        <w:rPr>
          <w:rStyle w:val="TitleChar"/>
        </w:rPr>
        <w:t xml:space="preserve"> has recently stated: “Under capitalism we are not human beings but consumers. Under capitalism mother earth does not exist, instead there are raw materials.” In reality, “the earth is much more important than [the] stock exchanges of Wall Street and the world. [Yet,] while the United States and the European Union allocate 4,100 billion dollars to save the bankers from a financial crisis that they themselves have caused, programs on climate change get 313 times less, that is to say, only 13 billion dollars</w:t>
      </w:r>
      <w:r w:rsidRPr="00127ADC">
        <w:t xml:space="preserve">.”¶ </w:t>
      </w:r>
    </w:p>
    <w:p w:rsidR="001E3056" w:rsidRDefault="001E3056" w:rsidP="001E3056"/>
    <w:p w:rsidR="001E3056" w:rsidRDefault="001E3056" w:rsidP="001E3056">
      <w:pPr>
        <w:pStyle w:val="Heading4"/>
      </w:pPr>
      <w:r>
        <w:lastRenderedPageBreak/>
        <w:t>Capitalism’s need to dominate and exploit the environment, just like the working class, will only lead to our destruction</w:t>
      </w:r>
    </w:p>
    <w:p w:rsidR="001E3056" w:rsidRDefault="001E3056" w:rsidP="001E3056">
      <w:r w:rsidRPr="00D61A1D">
        <w:rPr>
          <w:rStyle w:val="StyleStyleBold12pt"/>
        </w:rPr>
        <w:t>International Perspective 2009</w:t>
      </w:r>
      <w:r>
        <w:t xml:space="preserve"> (Internationalist Perspective “Capitalism, Technology and the Environment” </w:t>
      </w:r>
      <w:r w:rsidRPr="005D60BE">
        <w:t>http://internationalist-perspective.org/IP/ip-archive/ip_50_environment.html</w:t>
      </w:r>
      <w:r>
        <w:t xml:space="preserve"> NMS)</w:t>
      </w:r>
    </w:p>
    <w:p w:rsidR="001E3056" w:rsidRPr="005D60BE" w:rsidRDefault="001E3056" w:rsidP="001E3056">
      <w:pPr>
        <w:rPr>
          <w:rStyle w:val="TitleChar"/>
        </w:rPr>
      </w:pPr>
      <w:r w:rsidRPr="002C41A1">
        <w:t xml:space="preserve">Fundamental to my whole approach to </w:t>
      </w:r>
      <w:r w:rsidRPr="00206C48">
        <w:rPr>
          <w:rStyle w:val="TitleChar"/>
        </w:rPr>
        <w:t>capitalism’s relationship to nature is that it is, in the end, essentially the same as capital’s relationship to wage labour. Capital dominates both, living labour and nature, in order to exploit them both.</w:t>
      </w:r>
      <w:r w:rsidRPr="002C41A1">
        <w:t xml:space="preserve"> In both cases, capital uses technology as a mediating factor in order to realize, enforce and reproduce at a higher level these relations of domination and exploitation. In both cases, the relationships and the processes involved are linked and analogous. </w:t>
      </w:r>
      <w:r w:rsidRPr="005D60BE">
        <w:rPr>
          <w:rStyle w:val="TitleChar"/>
        </w:rPr>
        <w:t>Capital is antagonistic toward the natural environment just as it is antagonistic to wage labour.</w:t>
      </w:r>
      <w:r w:rsidRPr="002C41A1">
        <w:t xml:space="preserve"> </w:t>
      </w:r>
      <w:r w:rsidRPr="005D60BE">
        <w:rPr>
          <w:rStyle w:val="TitleChar"/>
        </w:rPr>
        <w:t>Capital’s domination and exploitation of nature,</w:t>
      </w:r>
      <w:r w:rsidRPr="002C41A1">
        <w:t xml:space="preserve"> given the latter’s finite limits and specificities, </w:t>
      </w:r>
      <w:r w:rsidRPr="005D60BE">
        <w:rPr>
          <w:rStyle w:val="TitleChar"/>
        </w:rPr>
        <w:t>leads to destruction, degradation and despoliation of that nature</w:t>
      </w:r>
      <w:r w:rsidRPr="002C41A1">
        <w:t xml:space="preserve">, just as its domination and exploitation of wage labour, given the physical limits and specificities of human beings, leads to destruction, degradation and exhaustion of the working class. Capital utilizes technological means in order to facilitate its maximum exploitation of both living labour and ‘natural resources’. Further still, </w:t>
      </w:r>
      <w:r w:rsidRPr="005D60BE">
        <w:rPr>
          <w:rStyle w:val="TitleChar"/>
        </w:rPr>
        <w:t>just as the working class fights back against capital’s depredations, so too does nature in ways we are all too familiar with today, such as irreversible climate change, widespread industrial diseases such as cancer, ‘natural disasters’ of all sorts</w:t>
      </w:r>
      <w:r w:rsidRPr="002C41A1">
        <w:t xml:space="preserve">, etc. But in reality, it is not nature taking revenge on humanity. That would be to personify or subjectify nature, to ascribe to it intentionality. In fact, </w:t>
      </w:r>
      <w:r w:rsidRPr="005D60BE">
        <w:rPr>
          <w:rStyle w:val="TitleChar"/>
        </w:rPr>
        <w:t>all of these environmental catastrophes, which constitute an expanding environmental crisis, result from capital’s technological transformation</w:t>
      </w:r>
      <w:r w:rsidRPr="002C41A1">
        <w:t xml:space="preserve"> (and mutation (thus: trans-mutation?)) </w:t>
      </w:r>
      <w:r w:rsidRPr="005D60BE">
        <w:rPr>
          <w:rStyle w:val="TitleChar"/>
        </w:rPr>
        <w:t>of natural ecosystems and processes</w:t>
      </w:r>
      <w:r w:rsidRPr="002C41A1">
        <w:t xml:space="preserve"> into monstrously destructive forces for humankind which previously, naturally, they were not. </w:t>
      </w:r>
      <w:r w:rsidRPr="005D60BE">
        <w:rPr>
          <w:rStyle w:val="TitleChar"/>
        </w:rPr>
        <w:t>Highly developed capitalist domination</w:t>
      </w:r>
      <w:r w:rsidRPr="002C41A1">
        <w:t xml:space="preserve"> of humanity and </w:t>
      </w:r>
      <w:r w:rsidRPr="005D60BE">
        <w:rPr>
          <w:rStyle w:val="TitleChar"/>
        </w:rPr>
        <w:t>nature has</w:t>
      </w:r>
      <w:r w:rsidRPr="002C41A1">
        <w:t xml:space="preserve"> intervened in and </w:t>
      </w:r>
      <w:r w:rsidRPr="005D60BE">
        <w:rPr>
          <w:rStyle w:val="TitleChar"/>
        </w:rPr>
        <w:t>transformed the myriad intricate and inter-related natural processes of the planet to such an extent that the current ‘natural environment’ we live within cannot be truly said to be natural; it has been adulterated, contaminated, poisoned and destroyed to such an extent that it is more accurately described as the capitalistically modified ‘natural’ environment.</w:t>
      </w:r>
    </w:p>
    <w:p w:rsidR="001E3056" w:rsidRDefault="001E3056" w:rsidP="001E3056"/>
    <w:p w:rsidR="001E3056" w:rsidRDefault="001E3056" w:rsidP="001E3056">
      <w:pPr>
        <w:pStyle w:val="Heading4"/>
      </w:pPr>
      <w:r>
        <w:t>Capitalist drive for profit exploits the environment and threatens life itself</w:t>
      </w:r>
    </w:p>
    <w:p w:rsidR="001E3056" w:rsidRDefault="001E3056" w:rsidP="001E3056">
      <w:r w:rsidRPr="005D60BE">
        <w:rPr>
          <w:rStyle w:val="StyleStyleBold12pt"/>
        </w:rPr>
        <w:t xml:space="preserve">One Struggle 2011 </w:t>
      </w:r>
      <w:r>
        <w:t>(Kasama Project, “Earth Day to May Day: Targeting Exploitation and Ecocide</w:t>
      </w:r>
      <w:proofErr w:type="gramStart"/>
      <w:r>
        <w:t xml:space="preserve">”  </w:t>
      </w:r>
      <w:r w:rsidRPr="00206C48">
        <w:t>http</w:t>
      </w:r>
      <w:proofErr w:type="gramEnd"/>
      <w:r w:rsidRPr="00206C48">
        <w:t>://kasamaproject.org/environment/3186-18earth-day-to-may-day-targeting-exploitation-and-ecocide</w:t>
      </w:r>
      <w:r>
        <w:t xml:space="preserve"> NMS)</w:t>
      </w:r>
    </w:p>
    <w:p w:rsidR="001E3056" w:rsidRDefault="001E3056" w:rsidP="001E3056">
      <w:r w:rsidRPr="00206C48">
        <w:rPr>
          <w:rStyle w:val="Emphasis"/>
        </w:rPr>
        <w:t xml:space="preserve">Capitalism </w:t>
      </w:r>
      <w:r w:rsidRPr="00206C48">
        <w:rPr>
          <w:rStyle w:val="TitleChar"/>
        </w:rPr>
        <w:t xml:space="preserve">is the economic system that dominates the planet. It </w:t>
      </w:r>
      <w:r w:rsidRPr="00206C48">
        <w:rPr>
          <w:rStyle w:val="Emphasis"/>
        </w:rPr>
        <w:t>runs on the exploitation of human labor to turn the living world into dead commodities, for the profit of a few</w:t>
      </w:r>
      <w:r>
        <w:t>. The small, powerful minority who own the means of production enforce their dominance through their control over political and cultural institutions, and their monopoly on force. They create a situation of dependency—forcing us to work for them to obtain basic needs like food and shelter. They annihilate those who resist or refuse to assimilate.</w:t>
      </w:r>
      <w:r w:rsidRPr="00FE23E3">
        <w:rPr>
          <w:sz w:val="12"/>
        </w:rPr>
        <w:t xml:space="preserve">¶ </w:t>
      </w:r>
      <w:proofErr w:type="gramStart"/>
      <w:r w:rsidRPr="00206C48">
        <w:rPr>
          <w:rStyle w:val="Emphasis"/>
        </w:rPr>
        <w:t>This</w:t>
      </w:r>
      <w:proofErr w:type="gramEnd"/>
      <w:r w:rsidRPr="00206C48">
        <w:rPr>
          <w:rStyle w:val="Emphasis"/>
        </w:rPr>
        <w:t xml:space="preserve"> system values profit over life itself. It has been built on land theft and destruction, genocide, slavery, deforestation and imperialist wars</w:t>
      </w:r>
      <w:r>
        <w:t xml:space="preserve">. </w:t>
      </w:r>
      <w:r w:rsidRPr="00206C48">
        <w:rPr>
          <w:rStyle w:val="TitleChar"/>
        </w:rPr>
        <w:t>It commits numberless atrocities as a matter of routine daily functioning. It kills nearly 10 million children worldwide under age 5 each year, because it’s not profitable to save them.* It kills 100,000 people annually in the US by denying decent health care</w:t>
      </w:r>
      <w:r>
        <w:t xml:space="preserve">. More than 54% of the US discretionary budget is spent on imperialist aggression. Recent casualties include more than a </w:t>
      </w:r>
      <w:r w:rsidRPr="00206C48">
        <w:rPr>
          <w:rStyle w:val="TitleChar"/>
        </w:rPr>
        <w:t>million civilians in Iraq, and more than 46,000 American soldiers in Afghanistan and Iraq</w:t>
      </w:r>
      <w:r>
        <w:t>. The economic and psychological violence wrought upon the world’s inhabitants is so extensive and comprehensive that it’s effectively all-encompassing.</w:t>
      </w:r>
      <w:r w:rsidRPr="00FE23E3">
        <w:rPr>
          <w:sz w:val="12"/>
        </w:rPr>
        <w:t xml:space="preserve">¶ </w:t>
      </w:r>
      <w:proofErr w:type="gramStart"/>
      <w:r w:rsidRPr="00206C48">
        <w:rPr>
          <w:rStyle w:val="TitleChar"/>
        </w:rPr>
        <w:t>The</w:t>
      </w:r>
      <w:proofErr w:type="gramEnd"/>
      <w:r w:rsidRPr="00206C48">
        <w:rPr>
          <w:rStyle w:val="TitleChar"/>
        </w:rPr>
        <w:t xml:space="preserve"> system is killing the entire </w:t>
      </w:r>
      <w:r w:rsidRPr="00206C48">
        <w:rPr>
          <w:rStyle w:val="TitleChar"/>
        </w:rPr>
        <w:lastRenderedPageBreak/>
        <w:t xml:space="preserve">planet, the basis for all life. It’s converted 98% of old growth forests into lumber. 80% of rivers worldwide no longer support life. 94% of the large fish in the oceans are gone. </w:t>
      </w:r>
      <w:proofErr w:type="gramStart"/>
      <w:r w:rsidRPr="00206C48">
        <w:rPr>
          <w:rStyle w:val="TitleChar"/>
        </w:rPr>
        <w:t>Phytoplankton</w:t>
      </w:r>
      <w:proofErr w:type="gramEnd"/>
      <w:r w:rsidRPr="00206C48">
        <w:rPr>
          <w:rStyle w:val="TitleChar"/>
        </w:rPr>
        <w:t>, the tiny plants that produce half of the oxygen we breathe, have declined by 40% since 1950. 120 species per day become extinct</w:t>
      </w:r>
      <w:r>
        <w:t>.</w:t>
      </w:r>
      <w:r w:rsidRPr="00FE23E3">
        <w:rPr>
          <w:sz w:val="12"/>
        </w:rPr>
        <w:t xml:space="preserve">¶ </w:t>
      </w:r>
      <w:r>
        <w:t xml:space="preserve">Industries produce 400 million tons of hazardous waste every year. Recently, the water in 89% of US cities tested has been found to contain the carcinogen hexavalent chromium. </w:t>
      </w:r>
      <w:r w:rsidRPr="00206C48">
        <w:rPr>
          <w:rStyle w:val="TitleChar"/>
        </w:rPr>
        <w:t xml:space="preserve">To feed capitalism’s insatiable need for economic expansion, increasingly dangerous methods of energy extraction are being perpetrated: deep sea drilling, oil extraction from tar sands, mountaintop removal, </w:t>
      </w:r>
      <w:proofErr w:type="gramStart"/>
      <w:r w:rsidRPr="00206C48">
        <w:rPr>
          <w:rStyle w:val="TitleChar"/>
        </w:rPr>
        <w:t>fracking</w:t>
      </w:r>
      <w:proofErr w:type="gramEnd"/>
      <w:r w:rsidRPr="00206C48">
        <w:rPr>
          <w:rStyle w:val="TitleChar"/>
        </w:rPr>
        <w:t>. No matter the consequences, no matter what the majority of people may want, those in power insist on (and enforce) their non-negotiable right to poison the land, water and air in pursuit of maximum profit.</w:t>
      </w:r>
      <w:r w:rsidRPr="00FE23E3">
        <w:rPr>
          <w:sz w:val="12"/>
        </w:rPr>
        <w:t xml:space="preserve">¶ </w:t>
      </w:r>
      <w:r w:rsidRPr="00206C48">
        <w:rPr>
          <w:rStyle w:val="TitleChar"/>
        </w:rPr>
        <w:t>The threat to our common existence on Earth is accelerating and intensifying</w:t>
      </w:r>
      <w:r>
        <w:t xml:space="preserve">. </w:t>
      </w:r>
      <w:r w:rsidRPr="00206C48">
        <w:rPr>
          <w:rStyle w:val="TitleChar"/>
        </w:rPr>
        <w:t xml:space="preserve">This is a situation of extreme urgency.¶ </w:t>
      </w:r>
      <w:proofErr w:type="gramStart"/>
      <w:r w:rsidRPr="00206C48">
        <w:rPr>
          <w:rStyle w:val="TitleChar"/>
        </w:rPr>
        <w:t>Clearly</w:t>
      </w:r>
      <w:proofErr w:type="gramEnd"/>
      <w:r w:rsidRPr="00206C48">
        <w:rPr>
          <w:rStyle w:val="TitleChar"/>
        </w:rPr>
        <w:t>, a global economic system based on perpetual expansion is unsustainable</w:t>
      </w:r>
      <w:r>
        <w:t>. A system characterized by oppression and coercion is pure misery for the majority. The obvious conclusion is that we need to get rid of it, and change to a way of life that doesn’t involve exploitation and ecocide. But first we must face one hard fact: this system won’t stop unless it’s stopped. It can not be escaped, reformed, redeemed, cajoled, abandoned, or rejected. The system must be fought, defeated and dismantled.</w:t>
      </w:r>
      <w:r w:rsidRPr="00FE23E3">
        <w:rPr>
          <w:sz w:val="12"/>
        </w:rPr>
        <w:t xml:space="preserve">¶ </w:t>
      </w:r>
    </w:p>
    <w:p w:rsidR="001E3056" w:rsidRDefault="001E3056" w:rsidP="001E3056">
      <w:pPr>
        <w:pStyle w:val="Heading4"/>
      </w:pPr>
      <w:r>
        <w:t>Capitalist drive for profit disregards environmental concerns</w:t>
      </w:r>
    </w:p>
    <w:p w:rsidR="001E3056" w:rsidRDefault="001E3056" w:rsidP="001E3056">
      <w:r w:rsidRPr="00875A5A">
        <w:rPr>
          <w:rStyle w:val="StyleStyleBold12pt"/>
        </w:rPr>
        <w:t>Magdoff and Magdoff</w:t>
      </w:r>
      <w:r>
        <w:t>, Editor of Monthly Review and worked for the United States Department of Commerce, Professor of Plant and Soil Science at University of Vermont</w:t>
      </w:r>
      <w:r w:rsidRPr="00875A5A">
        <w:rPr>
          <w:lang w:bidi="en-US"/>
        </w:rPr>
        <w:t xml:space="preserve"> </w:t>
      </w:r>
      <w:r w:rsidRPr="002F55B5">
        <w:rPr>
          <w:lang w:bidi="en-US"/>
        </w:rPr>
        <w:t>and a director of the Monthly Review Foundation</w:t>
      </w:r>
      <w:r>
        <w:t xml:space="preserve">, </w:t>
      </w:r>
      <w:r w:rsidRPr="00875A5A">
        <w:rPr>
          <w:rStyle w:val="StyleStyleBold12pt"/>
        </w:rPr>
        <w:t>2005</w:t>
      </w:r>
      <w:r>
        <w:t xml:space="preserve"> (</w:t>
      </w:r>
      <w:r w:rsidRPr="00875A5A">
        <w:t xml:space="preserve">Harry and Fred. July 1st 2005. </w:t>
      </w:r>
      <w:proofErr w:type="gramStart"/>
      <w:r w:rsidRPr="00875A5A">
        <w:t>Monthly Review.</w:t>
      </w:r>
      <w:proofErr w:type="gramEnd"/>
      <w:r w:rsidRPr="00875A5A">
        <w:t xml:space="preserve"> “Approaching Socialism” </w:t>
      </w:r>
      <w:hyperlink r:id="rId62" w:history="1">
        <w:r w:rsidRPr="00875A5A">
          <w:t>http://monthlyreview.org/2005/07/01/approaching-socialism</w:t>
        </w:r>
      </w:hyperlink>
      <w:r>
        <w:t xml:space="preserve"> NMS</w:t>
      </w:r>
      <w:r w:rsidRPr="00875A5A">
        <w:t>)</w:t>
      </w:r>
    </w:p>
    <w:p w:rsidR="001E3056" w:rsidRDefault="001E3056" w:rsidP="001E3056">
      <w:r>
        <w:t xml:space="preserve">Ecological degradation occurred in numerous precapitalist societies. But with capitalism there is a new dimension to the problem, even as we have better understood the ecological harm that human activity can create. </w:t>
      </w:r>
      <w:r w:rsidRPr="006062C8">
        <w:rPr>
          <w:rStyle w:val="TitleChar"/>
        </w:rPr>
        <w:t>The drive for profits and capital accumulation as the overriding objective of economic activity</w:t>
      </w:r>
      <w:r w:rsidRPr="00FE63C1">
        <w:t>, the control that economic interests exert over political life, and the many technologies developed in capitalist societies</w:t>
      </w:r>
      <w:r w:rsidRPr="006062C8">
        <w:rPr>
          <w:rStyle w:val="TitleChar"/>
        </w:rPr>
        <w:t xml:space="preserve"> that allow humans rapidly to change their environment</w:t>
      </w:r>
      <w:r w:rsidRPr="00FE63C1">
        <w:t>—near and wide, intentionally or not—</w:t>
      </w:r>
      <w:r w:rsidRPr="006062C8">
        <w:rPr>
          <w:rStyle w:val="TitleChar"/>
        </w:rPr>
        <w:t>mean that adverse effects on the environment are inevitable</w:t>
      </w:r>
      <w:r>
        <w:t xml:space="preserve">. </w:t>
      </w:r>
      <w:r w:rsidRPr="00FE63C1">
        <w:rPr>
          <w:rStyle w:val="TitleChar"/>
        </w:rPr>
        <w:t>Pollution of water, air, and soil are natural byproducts of production systems organized for the single goal of making profits</w:t>
      </w:r>
      <w:r>
        <w:t>.</w:t>
      </w:r>
      <w:r w:rsidRPr="006062C8">
        <w:rPr>
          <w:sz w:val="12"/>
        </w:rPr>
        <w:t xml:space="preserve">¶ </w:t>
      </w:r>
      <w:proofErr w:type="gramStart"/>
      <w:r w:rsidRPr="00FE63C1">
        <w:rPr>
          <w:rStyle w:val="TitleChar"/>
        </w:rPr>
        <w:t>Under</w:t>
      </w:r>
      <w:proofErr w:type="gramEnd"/>
      <w:r w:rsidRPr="00FE63C1">
        <w:rPr>
          <w:rStyle w:val="TitleChar"/>
        </w:rPr>
        <w:t xml:space="preserve"> the logic of capitalist production and exchange there is no inherent mechanism to encourage or force industry to find methods that have minimal impact on the environment</w:t>
      </w:r>
      <w:r>
        <w:t xml:space="preserve">. For example, new </w:t>
      </w:r>
      <w:r w:rsidRPr="00A130F7">
        <w:rPr>
          <w:rStyle w:val="TitleChar"/>
        </w:rPr>
        <w:t>chemicals that are found useful to produce manufactured goods are routinely introduced into the environment—without</w:t>
      </w:r>
      <w:r>
        <w:t xml:space="preserve"> the adequate </w:t>
      </w:r>
      <w:r w:rsidRPr="00A130F7">
        <w:rPr>
          <w:rStyle w:val="TitleChar"/>
        </w:rPr>
        <w:t>assessment of whether or not they cause harm to humans or other species. The mercury given off into the air by coal-burning power plants pollutes lakes hundreds of miles away as well as the ocean. The routine misuse of antibiotics</w:t>
      </w:r>
      <w:r>
        <w:t xml:space="preserve">, </w:t>
      </w:r>
      <w:r w:rsidRPr="00A130F7">
        <w:rPr>
          <w:rStyle w:val="TitleChar"/>
        </w:rPr>
        <w:t>added to feeds of animals that are</w:t>
      </w:r>
      <w:r>
        <w:t xml:space="preserve"> being maintained </w:t>
      </w:r>
      <w:r w:rsidRPr="00A130F7">
        <w:rPr>
          <w:rStyle w:val="TitleChar"/>
        </w:rPr>
        <w:t>in</w:t>
      </w:r>
      <w:r>
        <w:t xml:space="preserve"> the </w:t>
      </w:r>
      <w:r w:rsidRPr="00A130F7">
        <w:rPr>
          <w:rStyle w:val="TitleChar"/>
        </w:rPr>
        <w:t>overcrowded and unhealthy conditions of factory farms, has caused the development of antibiotic resistant strains of disease organisms</w:t>
      </w:r>
      <w:r>
        <w:t xml:space="preserve">. It is a technique that is inconsistent with any sound ecological approach to raising animals, </w:t>
      </w:r>
      <w:r w:rsidRPr="00A130F7">
        <w:rPr>
          <w:rStyle w:val="TitleChar"/>
        </w:rPr>
        <w:t>but it is important to capital because profits are enhanced</w:t>
      </w:r>
      <w:r>
        <w:t>. In addition, the development of an automobile-centered society in the United States has had huge environmental consequences. Vast areas of suburbs, sometimes merging into a “megatropolis,” partially erase the boundaries between communities. The waste of fuel by commuting to work by car is only part of the story of suburbanization, as some people work in the city while others work in different suburbs. Shopping in malls reachable only by cars and taking children to school and play require transportation over significant distances.</w:t>
      </w:r>
      <w:r w:rsidRPr="006062C8">
        <w:rPr>
          <w:sz w:val="12"/>
        </w:rPr>
        <w:t xml:space="preserve">¶ </w:t>
      </w:r>
      <w:r w:rsidRPr="00875A5A">
        <w:rPr>
          <w:rStyle w:val="TitleChar"/>
        </w:rPr>
        <w:t>Climate change resulting from global warming,</w:t>
      </w:r>
      <w:r>
        <w:t xml:space="preserve"> not completely predictable, but with mostly negative consequences, </w:t>
      </w:r>
      <w:r w:rsidRPr="00875A5A">
        <w:rPr>
          <w:rStyle w:val="TitleChar"/>
        </w:rPr>
        <w:t>is another repercussion of unfettered capitalist exploitation of resources</w:t>
      </w:r>
      <w:r>
        <w:t xml:space="preserve">. As fossil fuels are burned in large quantities by factories, electrical generation plants, and automobiles and trucks, carbon dioxide </w:t>
      </w:r>
      <w:r>
        <w:lastRenderedPageBreak/>
        <w:t>levels in the atmosphere have increased. There is some concern that the gradual warming could actually lead to a fairly rapid change, with such factors as the melting of polar ice, changes in precipitation and river flow, and a cessation of the thermohaline conveyor (of which the Gulf Stream is a part) that brings warm water to the north Atlantic and helps keep North America and Europe warm (see “The Pentagon and Climate Change,” Monthly Review, May 2004).</w:t>
      </w:r>
    </w:p>
    <w:p w:rsidR="001E3056" w:rsidRDefault="001E3056" w:rsidP="001E3056">
      <w:pPr>
        <w:pStyle w:val="Heading2"/>
      </w:pPr>
      <w:r>
        <w:lastRenderedPageBreak/>
        <w:t xml:space="preserve">Impact – Genocide </w:t>
      </w:r>
    </w:p>
    <w:p w:rsidR="001E3056" w:rsidRDefault="001E3056" w:rsidP="001E3056">
      <w:pPr>
        <w:pStyle w:val="Heading4"/>
      </w:pPr>
      <w:r>
        <w:t>The economic exploitation and expansion spurred by Capitalism leads to genocide</w:t>
      </w:r>
    </w:p>
    <w:p w:rsidR="001E3056" w:rsidRDefault="001E3056" w:rsidP="001E3056">
      <w:r>
        <w:rPr>
          <w:rStyle w:val="StyleStyleBold12pt"/>
        </w:rPr>
        <w:t>Sethness 13</w:t>
      </w:r>
      <w:r w:rsidRPr="000F53E0">
        <w:t xml:space="preserve">- author of Imperiled Life: Revolution against Climate Catastrophe (Javier, “The Structural Genocide That Is Capitalism”, Truthout 2013, </w:t>
      </w:r>
      <w:hyperlink r:id="rId63" w:history="1">
        <w:r w:rsidRPr="000F53E0">
          <w:rPr>
            <w:rStyle w:val="Hyperlink"/>
          </w:rPr>
          <w:t>http://truth-out.org/opinion/item/16887-the-structural-genocide-that-is-capitalism</w:t>
        </w:r>
      </w:hyperlink>
      <w:r w:rsidRPr="000F53E0">
        <w:t>, MB)</w:t>
      </w:r>
      <w:r>
        <w:t xml:space="preserve"> </w:t>
      </w:r>
    </w:p>
    <w:p w:rsidR="001E3056" w:rsidRDefault="001E3056" w:rsidP="001E3056">
      <w:pPr>
        <w:rPr>
          <w:rStyle w:val="TitleChar"/>
        </w:rPr>
      </w:pPr>
      <w:r w:rsidRPr="00FB1444">
        <w:rPr>
          <w:sz w:val="12"/>
        </w:rPr>
        <w:t xml:space="preserve">In this book, Leech guides his readers through </w:t>
      </w:r>
      <w:r w:rsidRPr="00E6214B">
        <w:rPr>
          <w:rStyle w:val="TitleChar"/>
        </w:rPr>
        <w:t>theoretical examinations of the concept of genocide</w:t>
      </w:r>
      <w:r w:rsidRPr="00FB1444">
        <w:rPr>
          <w:sz w:val="12"/>
        </w:rPr>
        <w:t xml:space="preserve">, showing why the term </w:t>
      </w:r>
      <w:r w:rsidRPr="00E6214B">
        <w:rPr>
          <w:rStyle w:val="TitleChar"/>
        </w:rPr>
        <w:t>should in fact be applied to the capitalist mode of production</w:t>
      </w:r>
      <w:r w:rsidRPr="00FB1444">
        <w:rPr>
          <w:sz w:val="12"/>
        </w:rPr>
        <w:t xml:space="preserve">. He then illustrates capitalism's genocidal proclivities by exploring four case studies: </w:t>
      </w:r>
      <w:r w:rsidRPr="00E6214B">
        <w:rPr>
          <w:rStyle w:val="TitleChar"/>
        </w:rPr>
        <w:t>the ongoing legacy of the</w:t>
      </w:r>
      <w:r w:rsidRPr="00FB1444">
        <w:rPr>
          <w:sz w:val="12"/>
        </w:rPr>
        <w:t xml:space="preserve"> 1994 North American Free Trade Agreement </w:t>
      </w:r>
      <w:r w:rsidRPr="00E6214B">
        <w:rPr>
          <w:rStyle w:val="TitleChar"/>
        </w:rPr>
        <w:t>(NAFTA) in Mexico; the relationship between trade</w:t>
      </w:r>
      <w:r w:rsidRPr="00FB1444">
        <w:rPr>
          <w:sz w:val="12"/>
        </w:rPr>
        <w:t xml:space="preserve"> </w:t>
      </w:r>
      <w:r w:rsidRPr="00E6214B">
        <w:rPr>
          <w:rStyle w:val="TitleChar"/>
        </w:rPr>
        <w:t xml:space="preserve">liberalization and genetically-modified seeds </w:t>
      </w:r>
      <w:r w:rsidRPr="00FB1444">
        <w:rPr>
          <w:sz w:val="12"/>
        </w:rPr>
        <w:t xml:space="preserve">on the one hand </w:t>
      </w:r>
      <w:r w:rsidRPr="00E6214B">
        <w:rPr>
          <w:rStyle w:val="TitleChar"/>
        </w:rPr>
        <w:t>and mass-suicide on the part of Indian agriculturalists</w:t>
      </w:r>
      <w:r w:rsidRPr="00FB1444">
        <w:rPr>
          <w:sz w:val="12"/>
        </w:rPr>
        <w:t xml:space="preserve"> on the other; material deprivation and generalized premature death throughout much of the African continent and the global South, as results from hunger, starvation, and preventable disease; and the ever-worsening climatic and environmental crises. Leech then closes by considering the relevance of Antonio Gramsci's conceptions of cultural hegemony in attempting to explain the puzzling consent granted to this system by large swathes of the world's relatively privileged people - specifically, those residing in the imperial core of Europe and the United States - and then recommending the socialist alternative as a concrete means of abolishing genocide, while looking to the Cuban and Venezuelan regimes as imperfect, but inspirational experiments in these terms</w:t>
      </w:r>
      <w:r w:rsidRPr="00E6214B">
        <w:rPr>
          <w:rStyle w:val="TitleChar"/>
        </w:rPr>
        <w:t>.</w:t>
      </w:r>
      <w:r w:rsidRPr="00FB1444">
        <w:rPr>
          <w:sz w:val="12"/>
        </w:rPr>
        <w:t xml:space="preserve"> In sum, while I take issue with some of his analysis and aspects of his conceptualization of anticapitalist alternatives, his work should certainly be well-received, read and discussed by large multitudes.¶ Following this opening discussion of </w:t>
      </w:r>
      <w:r w:rsidRPr="00E6214B">
        <w:rPr>
          <w:rStyle w:val="TitleChar"/>
        </w:rPr>
        <w:t>the theoretical case for considering capitalism to be genocidal</w:t>
      </w:r>
      <w:r w:rsidRPr="00FB1444">
        <w:rPr>
          <w:sz w:val="12"/>
        </w:rPr>
        <w:t xml:space="preserve">, Leech takes </w:t>
      </w:r>
      <w:r w:rsidRPr="00E6214B">
        <w:rPr>
          <w:rStyle w:val="TitleChar"/>
        </w:rPr>
        <w:t>a few</w:t>
      </w:r>
      <w:r w:rsidRPr="00FB1444">
        <w:rPr>
          <w:sz w:val="12"/>
        </w:rPr>
        <w:t xml:space="preserve"> particularly devastating </w:t>
      </w:r>
      <w:r w:rsidRPr="00E6214B">
        <w:rPr>
          <w:rStyle w:val="TitleChar"/>
        </w:rPr>
        <w:t>examples from the contemporary world</w:t>
      </w:r>
      <w:r w:rsidRPr="00FB1444">
        <w:rPr>
          <w:sz w:val="12"/>
        </w:rPr>
        <w:t xml:space="preserve"> to illuminate his argument. </w:t>
      </w:r>
      <w:r w:rsidRPr="00E6214B">
        <w:rPr>
          <w:rStyle w:val="TitleChar"/>
        </w:rPr>
        <w:t>In Mexico, the passing of NAFTA in 1994 has led to the dispossession of campesinos</w:t>
      </w:r>
      <w:r w:rsidRPr="00FB1444">
        <w:rPr>
          <w:sz w:val="12"/>
        </w:rPr>
        <w:t xml:space="preserve"> </w:t>
      </w:r>
      <w:r w:rsidRPr="00E6214B">
        <w:rPr>
          <w:rStyle w:val="TitleChar"/>
        </w:rPr>
        <w:t>(peasants) on a grand scale</w:t>
      </w:r>
      <w:r w:rsidRPr="00FB1444">
        <w:rPr>
          <w:sz w:val="12"/>
        </w:rPr>
        <w:t xml:space="preserve">, as </w:t>
      </w:r>
      <w:r w:rsidRPr="00E6214B">
        <w:rPr>
          <w:rStyle w:val="TitleChar"/>
        </w:rPr>
        <w:t>the country's stipulated importation of heavily subsidized maize</w:t>
      </w:r>
      <w:r w:rsidRPr="00FB1444">
        <w:rPr>
          <w:sz w:val="12"/>
        </w:rPr>
        <w:t xml:space="preserve"> and other crops from the United States effectively led millions to abandon agriculture and migrate to Mexican and US cities in search of employment in the manufacturing sector, in accordance with neoclassical theories of "comparative advantage" - and very much mirroring the means by which capitalism emerged historically through the destruction of the commons in England. For Leech, </w:t>
      </w:r>
      <w:r w:rsidRPr="00E6214B">
        <w:rPr>
          <w:rStyle w:val="TitleChar"/>
        </w:rPr>
        <w:t>this forcible displacement has resulted in the explosion of precarity within the informal sector of the economy in Mexico,</w:t>
      </w:r>
      <w:r w:rsidRPr="00FB1444">
        <w:rPr>
          <w:sz w:val="12"/>
        </w:rPr>
        <w:t xml:space="preserve"> as many ex-campesinos fail to find traditional proletarian jobs, </w:t>
      </w:r>
      <w:r w:rsidRPr="00E6214B">
        <w:rPr>
          <w:rStyle w:val="TitleChar"/>
        </w:rPr>
        <w:t>and it has also driven the horrifying feminicides of maquiladora workers in the Mexican border regions</w:t>
      </w:r>
      <w:r w:rsidRPr="00FB1444">
        <w:rPr>
          <w:sz w:val="12"/>
        </w:rPr>
        <w:t xml:space="preserve">, migration en masse to the United States (and attendant mass death in the Sonoran desert), as well as the horrid drug war launched in 2006 by then-president Felipe Calderón. Leech sees similar processes in Colombia, which hosts the second-largest number of internally displaced persons in the world (4 million), with many of these people having been removed from their lands due to military and paramilitary operations undertaken to make way for megaprojects directed by foreign corporations.¶ Alarmingly, </w:t>
      </w:r>
      <w:r w:rsidRPr="00E6214B">
        <w:rPr>
          <w:rStyle w:val="TitleChar"/>
        </w:rPr>
        <w:t>in India</w:t>
      </w:r>
      <w:r w:rsidRPr="00FB1444">
        <w:rPr>
          <w:sz w:val="12"/>
        </w:rPr>
        <w:t xml:space="preserve">, Leech reports that more than </w:t>
      </w:r>
      <w:r w:rsidRPr="00E6214B">
        <w:rPr>
          <w:rStyle w:val="TitleChar"/>
        </w:rPr>
        <w:t>216,000 farmers committed suicide between 1997 and 2009, largely out of desperation over crushing debts they accumulated following the introduction of genetically-modified seed crops,</w:t>
      </w:r>
      <w:r w:rsidRPr="00FB1444">
        <w:rPr>
          <w:sz w:val="12"/>
        </w:rPr>
        <w:t xml:space="preserve"> as demanded by the transnational Agreement on Trade-Related Intellectual Property Rights (TRIPS, 1994) and the general shift from subsistence to export-oriented agriculture. In many cases, the genetically engineered seed varieties failed to expand yields to the levels promised by Monsanto, Cargill, and co., leading farmers then to take on further debt merely to cover the shortfalls as well as to pay for the next iteration of crops - which by conscious design were modified at the molecular level so as not to be able to reproduce naturally, thus ensuring biotech firms sustained profitability (a "captured market," as it were). That such a dynamic should end in a downward spiral of death and destruction should be unsurprising, for all its horror.¶ Leech further illustrates his case regarding </w:t>
      </w:r>
      <w:r w:rsidRPr="00E6214B">
        <w:rPr>
          <w:rStyle w:val="TitleChar"/>
        </w:rPr>
        <w:t>capitalism's structurally genocidal nature</w:t>
      </w:r>
      <w:r w:rsidRPr="00FB1444">
        <w:rPr>
          <w:sz w:val="12"/>
        </w:rPr>
        <w:t xml:space="preserve"> in a chapter </w:t>
      </w:r>
      <w:r w:rsidRPr="00E6214B">
        <w:rPr>
          <w:rStyle w:val="TitleChar"/>
        </w:rPr>
        <w:t>examining Africa south of the Sahel</w:t>
      </w:r>
      <w:r w:rsidRPr="00FB1444">
        <w:rPr>
          <w:sz w:val="12"/>
        </w:rPr>
        <w:t xml:space="preserve">. It is </w:t>
      </w:r>
      <w:r w:rsidRPr="00E6214B">
        <w:rPr>
          <w:rStyle w:val="TitleChar"/>
        </w:rPr>
        <w:t>this</w:t>
      </w:r>
      <w:r w:rsidRPr="00FB1444">
        <w:rPr>
          <w:sz w:val="12"/>
        </w:rPr>
        <w:t xml:space="preserve"> world </w:t>
      </w:r>
      <w:r w:rsidRPr="00E6214B">
        <w:rPr>
          <w:rStyle w:val="TitleChar"/>
        </w:rPr>
        <w:t>region that has been "most severely impacted" by capital's genocidal imperatives</w:t>
      </w:r>
      <w:r w:rsidRPr="00FB1444">
        <w:rPr>
          <w:sz w:val="12"/>
        </w:rPr>
        <w:t xml:space="preserve">, claims Leech, and it is difficult to argue with this claim: Merely consider the millions who succumb to AIDS on the continent each year or the other millions who perish in the region annually due to lack of medical treatment for complications within pregnancy or conditions such as diarrhea and malaria, themselves catalyzed by pre-existing background malnutrition. All this deprivation is exacerbated, argues Leech, by food-aid regimes overseen by wealthier societies - which in the US case demands that food be purchased from and shipped by US companies, thus effectively removing a full half of the total resources intended for the hungry - and the infamous land-grabs being perpetrated on the continent in recent years by investors from such countries as Saudi Arabia and South Korea. Fundamentally, though, </w:t>
      </w:r>
      <w:r w:rsidRPr="00E6214B">
        <w:rPr>
          <w:rStyle w:val="TitleChar"/>
        </w:rPr>
        <w:t>the conflict is one based on the guiding principles of capital: Because Africans in general do not possess the requisite income to "demand" food commodities within international capitalism, they themselves do not constitute a "viable market" and so are rendered invisible - nonpersons, or "unpeople."</w:t>
      </w:r>
    </w:p>
    <w:p w:rsidR="001E3056" w:rsidRDefault="001E3056" w:rsidP="001E3056">
      <w:pPr>
        <w:pStyle w:val="Heading4"/>
      </w:pPr>
      <w:r>
        <w:t>The imperial empires supported by capitalism perpetuate genocide</w:t>
      </w:r>
    </w:p>
    <w:p w:rsidR="001E3056" w:rsidRPr="002B038E" w:rsidRDefault="001E3056" w:rsidP="001E3056">
      <w:pPr>
        <w:rPr>
          <w:rStyle w:val="StyleStyleBold12pt"/>
        </w:rPr>
      </w:pPr>
      <w:r>
        <w:rPr>
          <w:rStyle w:val="StyleStyleBold12pt"/>
        </w:rPr>
        <w:t>Ahmed 11</w:t>
      </w:r>
      <w:r w:rsidRPr="002B038E">
        <w:t>- Writer for The Guardian and director of the Institute for Policy Research and Development (IPRD) (Nafeez Mosaddeq, “Colonial Dynamics of Genocide Imperialism, Identity and Mass Violence*”, Cesran International 2011,</w:t>
      </w:r>
      <w:r>
        <w:t xml:space="preserve"> </w:t>
      </w:r>
      <w:hyperlink r:id="rId64" w:history="1">
        <w:r w:rsidRPr="002B038E">
          <w:rPr>
            <w:rStyle w:val="Hyperlink"/>
          </w:rPr>
          <w:t>http://cesran.org/index.php?option=com_content&amp;view=article&amp;id=1231%3Acolonial-dynamics-of-genocide-imperialism-identity-and-mass-violence&amp;catid=58%3Amakale-ve-raporlar&amp;Itemid=99&amp;lang=en</w:t>
        </w:r>
      </w:hyperlink>
      <w:r w:rsidRPr="002B038E">
        <w:t>, MB)</w:t>
      </w:r>
    </w:p>
    <w:p w:rsidR="001E3056" w:rsidRDefault="001E3056" w:rsidP="001E3056">
      <w:pPr>
        <w:rPr>
          <w:sz w:val="16"/>
        </w:rPr>
      </w:pPr>
      <w:r w:rsidRPr="00416946">
        <w:rPr>
          <w:rStyle w:val="TitleChar"/>
        </w:rPr>
        <w:lastRenderedPageBreak/>
        <w:t>Modern empires have invariably been associated with violence</w:t>
      </w:r>
      <w:r w:rsidRPr="00416946">
        <w:rPr>
          <w:sz w:val="16"/>
        </w:rPr>
        <w:t xml:space="preserve">. Historical cases such as the European </w:t>
      </w:r>
      <w:r w:rsidRPr="00416946">
        <w:rPr>
          <w:rStyle w:val="TitleChar"/>
        </w:rPr>
        <w:t xml:space="preserve">conquest of the Americas or the British colonization </w:t>
      </w:r>
      <w:r w:rsidRPr="00416946">
        <w:rPr>
          <w:sz w:val="16"/>
        </w:rPr>
        <w:t xml:space="preserve">of Australasia </w:t>
      </w:r>
      <w:r w:rsidRPr="00416946">
        <w:rPr>
          <w:rStyle w:val="TitleChar"/>
        </w:rPr>
        <w:t xml:space="preserve">are viewed by some scholars as </w:t>
      </w:r>
      <w:r w:rsidRPr="00416946">
        <w:rPr>
          <w:sz w:val="16"/>
        </w:rPr>
        <w:t xml:space="preserve">constituting or at least containing </w:t>
      </w:r>
      <w:r w:rsidRPr="00416946">
        <w:rPr>
          <w:rStyle w:val="TitleChar"/>
        </w:rPr>
        <w:t>genocidal episodes</w:t>
      </w:r>
      <w:r w:rsidRPr="00416946">
        <w:rPr>
          <w:sz w:val="16"/>
        </w:rPr>
        <w:t>. Yet this conclusion is problematized by the sheer variegation in the experiences of colonized peoples in different regions, who died in large numbers for many reasons, not all of them obvious, and many of them inextricably intertwined – for instance due to the impact of European diseases, massacres, onerous labour conditions, alcohol abuse, and even depression (and suicide) due to socio-cultural dislocation. The question of whether such cases of European imperial violence were genocidal, cannot be resolved without re-examining the conceptual evolution of genocide against the background of European imperial mass violence.</w:t>
      </w:r>
      <w:r w:rsidRPr="00416946">
        <w:rPr>
          <w:sz w:val="12"/>
        </w:rPr>
        <w:t>¶</w:t>
      </w:r>
      <w:r w:rsidRPr="00416946">
        <w:rPr>
          <w:sz w:val="16"/>
        </w:rPr>
        <w:t xml:space="preserve"> These examples underscore the need to interrogate the relationship between imperialism, mass violence and genocide. Is genocide intrinsic to imperialist practices? If not, </w:t>
      </w:r>
      <w:r w:rsidRPr="00416946">
        <w:rPr>
          <w:rStyle w:val="TitleChar"/>
        </w:rPr>
        <w:t>why does imperialism frequently involve diverse forms of mass violence against civilian populations</w:t>
      </w:r>
      <w:r w:rsidRPr="00416946">
        <w:rPr>
          <w:sz w:val="16"/>
        </w:rPr>
        <w:t>? And if the concept of genocide excludes the aforesaid examples of imperial mass violence despite their prevalence, does this suggest that the concept itself needs re-evaluation? Of course, how scholars answer such questions depends ultimately on their preferred definitions of genocide.[iv] These range from minimalist exclusivist conceptualizations restricting its theoretical scope to a highly specified type of mass killing,[v] to maximalist inclusivist conceptualizations encompassing a wide variety of forms of group violence.[vi]</w:t>
      </w:r>
      <w:r w:rsidRPr="00416946">
        <w:rPr>
          <w:sz w:val="12"/>
        </w:rPr>
        <w:t>¶</w:t>
      </w:r>
      <w:r w:rsidRPr="00416946">
        <w:rPr>
          <w:sz w:val="16"/>
        </w:rPr>
        <w:t xml:space="preserve"> These prevalent approaches are also in tension with the original sociological conceptualization of genocide elaborated by Polish Jewish jurist Raphael Lemkin (1900-1959), for whom genocidal perpetrators could be states as well as decentralized and dispersed groups such as settler-colonists. Critically, Lemkin’s insight into the </w:t>
      </w:r>
      <w:r w:rsidRPr="00416946">
        <w:rPr>
          <w:rStyle w:val="TitleChar"/>
        </w:rPr>
        <w:t>inherently colonial form of genocide reveals the inner dynamics of its ideological radicalization process</w:t>
      </w:r>
      <w:r w:rsidRPr="00416946">
        <w:rPr>
          <w:sz w:val="16"/>
        </w:rPr>
        <w:t xml:space="preserve"> in the context of socio-political contestations, </w:t>
      </w:r>
      <w:r w:rsidRPr="00416946">
        <w:rPr>
          <w:rStyle w:val="TitleChar"/>
        </w:rPr>
        <w:t>that can fuel the construction of new</w:t>
      </w:r>
      <w:r w:rsidRPr="00416946">
        <w:rPr>
          <w:sz w:val="16"/>
        </w:rPr>
        <w:t xml:space="preserve"> bifurcated “inside” and </w:t>
      </w:r>
      <w:r w:rsidRPr="00416946">
        <w:rPr>
          <w:rStyle w:val="TitleChar"/>
        </w:rPr>
        <w:t>“outside” group identities and justify mass violence against the ‘Other’</w:t>
      </w:r>
      <w:r w:rsidRPr="00416946">
        <w:rPr>
          <w:sz w:val="16"/>
        </w:rPr>
        <w:t>. This paper thus excavates Lemkin’s sociological definition of genocide to develop a working theoretical framework by which to understand the social causes of contemporary mass violence. It explores the implications of this framework by briefly exploring the examples of Rwanda, Yugoslavia and Indonesia, and how a Lemkininian approach might require if not a re-interpretation, a re-contextualisation of these genocidal episodes in a global context. The paper thus demonstrates that a Lemkininian model, arming us with a better understanding of the socio-political and transnational relations of ideological radicalization, could lead to more robust early warning systems, as well as a more refined understanding of how to respond preventively by transforming the specific process that can lead to the radicalised construction of exclusionary group identities that can culminate in genocide.</w:t>
      </w:r>
    </w:p>
    <w:p w:rsidR="001E3056" w:rsidRDefault="001E3056" w:rsidP="001E3056"/>
    <w:p w:rsidR="001E3056" w:rsidRDefault="001E3056" w:rsidP="001E3056">
      <w:pPr>
        <w:pStyle w:val="Heading4"/>
      </w:pPr>
      <w:r>
        <w:t>Imperialistic expansion inevitably leads to genocide—Rwanda proves</w:t>
      </w:r>
    </w:p>
    <w:p w:rsidR="001E3056" w:rsidRPr="00F61649" w:rsidRDefault="001E3056" w:rsidP="001E3056">
      <w:pPr>
        <w:rPr>
          <w:rStyle w:val="StyleStyleBold12pt"/>
        </w:rPr>
      </w:pPr>
      <w:r>
        <w:rPr>
          <w:rStyle w:val="StyleStyleBold12pt"/>
        </w:rPr>
        <w:t>International Communist Current 04</w:t>
      </w:r>
      <w:r w:rsidRPr="00021FE4">
        <w:t xml:space="preserve">- (“Genocide in Rwanda: The crimes of French imperialism”, ICC 2004, </w:t>
      </w:r>
      <w:hyperlink r:id="rId65" w:history="1">
        <w:r w:rsidRPr="00021FE4">
          <w:rPr>
            <w:rStyle w:val="Hyperlink"/>
          </w:rPr>
          <w:t>http://en.internationalism.org/wr/274_france_rwanda.htm</w:t>
        </w:r>
      </w:hyperlink>
      <w:r w:rsidRPr="00021FE4">
        <w:t>, MB)</w:t>
      </w:r>
    </w:p>
    <w:p w:rsidR="001E3056" w:rsidRDefault="001E3056" w:rsidP="001E3056">
      <w:pPr>
        <w:rPr>
          <w:rStyle w:val="Emphasis"/>
        </w:rPr>
      </w:pPr>
      <w:r w:rsidRPr="00F61649">
        <w:rPr>
          <w:sz w:val="16"/>
        </w:rPr>
        <w:t xml:space="preserve">We are currently celebrating a sad anniversary: ten years ago, </w:t>
      </w:r>
      <w:r w:rsidRPr="00F61649">
        <w:rPr>
          <w:rStyle w:val="TitleChar"/>
        </w:rPr>
        <w:t>French imperialism</w:t>
      </w:r>
      <w:r w:rsidRPr="00F61649">
        <w:rPr>
          <w:sz w:val="16"/>
        </w:rPr>
        <w:t xml:space="preserve">, under the banner of humanitarianism, </w:t>
      </w:r>
      <w:r w:rsidRPr="00F61649">
        <w:rPr>
          <w:rStyle w:val="TitleChar"/>
        </w:rPr>
        <w:t>re-entered Rwanda in force</w:t>
      </w:r>
      <w:r w:rsidRPr="00F61649">
        <w:rPr>
          <w:sz w:val="16"/>
        </w:rPr>
        <w:t xml:space="preserve">, armed to the teeth with assault cars at the front. It was </w:t>
      </w:r>
      <w:r w:rsidRPr="00F61649">
        <w:rPr>
          <w:rStyle w:val="TitleChar"/>
        </w:rPr>
        <w:t>to preside over one of the worst cases of genocide in history</w:t>
      </w:r>
      <w:r w:rsidRPr="00F61649">
        <w:rPr>
          <w:sz w:val="16"/>
        </w:rPr>
        <w:t xml:space="preserve">. According to the official figures </w:t>
      </w:r>
      <w:r w:rsidRPr="00F61649">
        <w:rPr>
          <w:rStyle w:val="TitleChar"/>
        </w:rPr>
        <w:t>between 500,000 and a million people were killed in 100 days</w:t>
      </w:r>
      <w:r w:rsidRPr="00F61649">
        <w:rPr>
          <w:sz w:val="16"/>
        </w:rPr>
        <w:t>, almost unnoticed by the world at large. The French army had waited cynically at the frontiers of Rwanda for the ethnic slaughter to reach its climax before intervening. Meanwhile inside Rwanda our country</w:t>
      </w:r>
      <w:r>
        <w:rPr>
          <w:rFonts w:ascii="Tahoma" w:hAnsi="Tahoma" w:cs="Tahoma"/>
          <w:sz w:val="16"/>
        </w:rPr>
        <w:t>’</w:t>
      </w:r>
      <w:r w:rsidRPr="00F61649">
        <w:rPr>
          <w:sz w:val="16"/>
        </w:rPr>
        <w:t>s troops, under orders, had trained the killers who carried out the genocide against the Tutsi. We armed them, encouraged them and, when the day came, provided cover for them. I discovered this story in the Rwandan hills. It was hot, it was summer time. It was wonderful weather, it was magnificent. It was the time of the genocide (Patrick de Saint Exupery, journalist from Figaro and author of the book L</w:t>
      </w:r>
      <w:r>
        <w:rPr>
          <w:rFonts w:ascii="Tahoma" w:hAnsi="Tahoma" w:cs="Tahoma"/>
          <w:sz w:val="16"/>
        </w:rPr>
        <w:t>’</w:t>
      </w:r>
      <w:r w:rsidRPr="00F61649">
        <w:rPr>
          <w:sz w:val="16"/>
        </w:rPr>
        <w:t xml:space="preserve">inavouable: la France au Rwanda; see Le Monde Diplomatique March 2004). It was indeed France which, for a number of years, had been training and arming the local gendarmerie, the Hutu militia, and the Rwandan Armed Forces. It was France which had fully supported the regime of president Habyarimana. </w:t>
      </w:r>
      <w:r w:rsidRPr="00F61649">
        <w:rPr>
          <w:rStyle w:val="TitleChar"/>
        </w:rPr>
        <w:t>From the early 90s Rwanda had become a prize in the geo-strategic game between French imperialism and American imperialism</w:t>
      </w:r>
      <w:r w:rsidRPr="00F61649">
        <w:rPr>
          <w:sz w:val="16"/>
        </w:rPr>
        <w:t xml:space="preserve">. </w:t>
      </w:r>
      <w:r w:rsidRPr="00F61649">
        <w:rPr>
          <w:rStyle w:val="TitleChar"/>
        </w:rPr>
        <w:t xml:space="preserve">Rwanda had an obvious importance in this inter-imperialist conflict </w:t>
      </w:r>
      <w:r w:rsidRPr="00F61649">
        <w:rPr>
          <w:sz w:val="16"/>
        </w:rPr>
        <w:t>because it is at the frontier of the zone under French control and the one under US control.</w:t>
      </w:r>
      <w:r w:rsidRPr="00F61649">
        <w:rPr>
          <w:sz w:val="12"/>
        </w:rPr>
        <w:t>¶</w:t>
      </w:r>
      <w:r w:rsidRPr="00F61649">
        <w:rPr>
          <w:sz w:val="16"/>
        </w:rPr>
        <w:t xml:space="preserve"> Meanwhile 300,000 orphans were wandering the country. Cholera and famine were on the rise and rapidly carried off more than 40,000 Hutu refugees, while combat helicopters, Mirages and Jaguars belonging to the French army waited for another opportunity to intervene. </w:t>
      </w:r>
      <w:r w:rsidRPr="00F61649">
        <w:rPr>
          <w:rStyle w:val="TitleChar"/>
        </w:rPr>
        <w:t>The power mainly responsible for this vast death-toll was without doubt French imperialism, which used the ethnic conflict to strike at its US rival</w:t>
      </w:r>
      <w:r w:rsidRPr="00F61649">
        <w:rPr>
          <w:sz w:val="16"/>
        </w:rPr>
        <w:t xml:space="preserve">. </w:t>
      </w:r>
      <w:r w:rsidRPr="00F61649">
        <w:rPr>
          <w:rStyle w:val="TitleChar"/>
        </w:rPr>
        <w:t>It</w:t>
      </w:r>
      <w:r>
        <w:rPr>
          <w:rStyle w:val="TitleChar"/>
          <w:rFonts w:ascii="Tahoma" w:hAnsi="Tahoma" w:cs="Tahoma"/>
        </w:rPr>
        <w:t>’</w:t>
      </w:r>
      <w:r w:rsidRPr="00F61649">
        <w:rPr>
          <w:rStyle w:val="TitleChar"/>
        </w:rPr>
        <w:t>s the same French imperialism which today hides behind the ideology of pacifism.</w:t>
      </w:r>
      <w:r w:rsidRPr="00F61649">
        <w:rPr>
          <w:sz w:val="16"/>
        </w:rPr>
        <w:t xml:space="preserve"> The humanitarian alibi: a weapon of war</w:t>
      </w:r>
      <w:r w:rsidRPr="00F61649">
        <w:rPr>
          <w:sz w:val="12"/>
        </w:rPr>
        <w:t>¶</w:t>
      </w:r>
      <w:r w:rsidRPr="00F61649">
        <w:rPr>
          <w:sz w:val="16"/>
        </w:rPr>
        <w:t xml:space="preserve"> </w:t>
      </w:r>
      <w:proofErr w:type="gramStart"/>
      <w:r w:rsidRPr="00F61649">
        <w:rPr>
          <w:sz w:val="16"/>
        </w:rPr>
        <w:t>The</w:t>
      </w:r>
      <w:proofErr w:type="gramEnd"/>
      <w:r w:rsidRPr="00F61649">
        <w:rPr>
          <w:sz w:val="16"/>
        </w:rPr>
        <w:t xml:space="preserve"> humanitarian alibi was used to cover the barbaric policy of France ten years ago. It was used again in 1999 to justify the bombing of Serbia and the military occupation of Kosovo. Today in Kosovo there is a renewal of ethnic conflict, and the French army, as it did in Rwanda, is using the opportunity to increase its presence on the ground. Meanwhile, Tony Blair points to the lack of humanitarian intervention in Rwanda to argue in favour of the Iraq war, telling us that the only hope for countries subjected to ethnic slaughter or mass murder by undemocratic states is the benign intervention of the civilised powers. Rwanda, like the Balkans, like Iraq, provides us with proof that there can be nothing benign in the intervention of an imperialist state. On the country, its only result can be to take the local barbarism onto a higher level</w:t>
      </w:r>
      <w:r w:rsidRPr="00F61649">
        <w:rPr>
          <w:rStyle w:val="Emphasis"/>
        </w:rPr>
        <w:t>. Unless the world capitalist system is overthrown, the Rwandan genocide is a foretaste of humanity</w:t>
      </w:r>
      <w:r>
        <w:rPr>
          <w:rStyle w:val="Emphasis"/>
          <w:rFonts w:ascii="Tahoma" w:hAnsi="Tahoma" w:cs="Tahoma"/>
        </w:rPr>
        <w:t>’</w:t>
      </w:r>
      <w:r w:rsidRPr="00F61649">
        <w:rPr>
          <w:rStyle w:val="Emphasis"/>
        </w:rPr>
        <w:t>s future.</w:t>
      </w:r>
    </w:p>
    <w:p w:rsidR="001E3056" w:rsidRPr="00FB3C8E" w:rsidRDefault="001E3056" w:rsidP="001E3056">
      <w:pPr>
        <w:pStyle w:val="Heading4"/>
      </w:pPr>
      <w:r w:rsidRPr="00FB3C8E">
        <w:lastRenderedPageBreak/>
        <w:t>The capitalist system creates disparities that perpetuate mass genocide</w:t>
      </w:r>
    </w:p>
    <w:p w:rsidR="001E3056" w:rsidRPr="00663BC8" w:rsidRDefault="001E3056" w:rsidP="001E3056">
      <w:pPr>
        <w:rPr>
          <w:rStyle w:val="StyleStyleBold12pt"/>
        </w:rPr>
      </w:pPr>
      <w:r w:rsidRPr="00663BC8">
        <w:rPr>
          <w:rStyle w:val="StyleStyleBold12pt"/>
        </w:rPr>
        <w:t>Corrigan, Department of Psychology @ University of Portsmouth, 11</w:t>
      </w:r>
    </w:p>
    <w:p w:rsidR="001E3056" w:rsidRDefault="001E3056" w:rsidP="001E3056">
      <w:r>
        <w:t>[Stephen, January 2011</w:t>
      </w:r>
      <w:r w:rsidRPr="00663BC8">
        <w:t>, “</w:t>
      </w:r>
      <w:hyperlink r:id="rId66" w:history="1">
        <w:r w:rsidRPr="00663BC8">
          <w:rPr>
            <w:rStyle w:val="Hyperlink"/>
          </w:rPr>
          <w:t>The Role of Capitalism in Constructing and Maintaining Mass Hate and Genocide</w:t>
        </w:r>
      </w:hyperlink>
      <w:r>
        <w:t>,” p. 1-2, accessed 7/8/13, YGS]</w:t>
      </w:r>
    </w:p>
    <w:p w:rsidR="001E3056" w:rsidRPr="00663BC8" w:rsidRDefault="001E3056" w:rsidP="001E3056"/>
    <w:p w:rsidR="001E3056" w:rsidRDefault="001E3056" w:rsidP="001E3056">
      <w:r w:rsidRPr="00E217BD">
        <w:rPr>
          <w:rStyle w:val="TitleChar"/>
        </w:rPr>
        <w:t>Marxism focuses on the State creating polarised socio-classes; the proletariat</w:t>
      </w:r>
      <w:r>
        <w:t xml:space="preserve"> (work</w:t>
      </w:r>
      <w:r w:rsidRPr="00E217BD">
        <w:rPr>
          <w:sz w:val="12"/>
        </w:rPr>
        <w:t xml:space="preserve">¶ </w:t>
      </w:r>
      <w:r>
        <w:t xml:space="preserve">force) </w:t>
      </w:r>
      <w:r w:rsidRPr="00E217BD">
        <w:rPr>
          <w:rStyle w:val="TitleChar"/>
        </w:rPr>
        <w:t>and</w:t>
      </w:r>
      <w:r>
        <w:t xml:space="preserve"> the </w:t>
      </w:r>
      <w:r w:rsidRPr="00E217BD">
        <w:rPr>
          <w:rStyle w:val="TitleChar"/>
        </w:rPr>
        <w:t xml:space="preserve">bourgeoisie </w:t>
      </w:r>
      <w:r w:rsidRPr="00E217BD">
        <w:t>(ruling</w:t>
      </w:r>
      <w:r>
        <w:t xml:space="preserve"> class), </w:t>
      </w:r>
      <w:r w:rsidRPr="00E217BD">
        <w:rPr>
          <w:rStyle w:val="TitleChar"/>
        </w:rPr>
        <w:t>making inequality inevitable</w:t>
      </w:r>
      <w:r>
        <w:t xml:space="preserve"> (Quinney, 1975</w:t>
      </w:r>
      <w:proofErr w:type="gramStart"/>
      <w:r>
        <w:t>,</w:t>
      </w:r>
      <w:r w:rsidRPr="00E217BD">
        <w:rPr>
          <w:sz w:val="12"/>
        </w:rPr>
        <w:t>¶</w:t>
      </w:r>
      <w:proofErr w:type="gramEnd"/>
      <w:r w:rsidRPr="00E217BD">
        <w:rPr>
          <w:sz w:val="12"/>
        </w:rPr>
        <w:t xml:space="preserve"> </w:t>
      </w:r>
      <w:r>
        <w:t xml:space="preserve">pl92). </w:t>
      </w:r>
      <w:r w:rsidRPr="00E217BD">
        <w:rPr>
          <w:rStyle w:val="TitleChar"/>
        </w:rPr>
        <w:t xml:space="preserve">Social Disorganisation </w:t>
      </w:r>
      <w:r w:rsidRPr="00685090">
        <w:rPr>
          <w:rStyle w:val="TitleChar"/>
        </w:rPr>
        <w:t xml:space="preserve">highlights inner-city areas consisting highly of ethnic minority populations as they are largely ascribed </w:t>
      </w:r>
      <w:r w:rsidRPr="00E217BD">
        <w:rPr>
          <w:rStyle w:val="TitleChar"/>
        </w:rPr>
        <w:t>to the proletariat socio-class</w:t>
      </w:r>
      <w:r>
        <w:t xml:space="preserve"> (cited by</w:t>
      </w:r>
      <w:r w:rsidRPr="00E217BD">
        <w:rPr>
          <w:sz w:val="12"/>
        </w:rPr>
        <w:t xml:space="preserve">¶ </w:t>
      </w:r>
      <w:r>
        <w:t xml:space="preserve">Rock, 2007, pl9). </w:t>
      </w:r>
      <w:r w:rsidRPr="00E217BD">
        <w:rPr>
          <w:rStyle w:val="TitleChar"/>
        </w:rPr>
        <w:t>This socio-polarisation limits ethnic minorities from achieving¶ transgression up the socio-economic ladder as their working opportunities are¶ restricted, and they are depicted socially inferior to the ruling bourgeoisie</w:t>
      </w:r>
      <w:r>
        <w:t xml:space="preserve"> (Quinney,</w:t>
      </w:r>
      <w:r w:rsidRPr="00E217BD">
        <w:rPr>
          <w:sz w:val="12"/>
        </w:rPr>
        <w:t xml:space="preserve">¶ </w:t>
      </w:r>
      <w:r>
        <w:t>1975, pl93). This allows blame for unattainable economic progression to be mobilised</w:t>
      </w:r>
      <w:r w:rsidRPr="00E217BD">
        <w:rPr>
          <w:sz w:val="12"/>
        </w:rPr>
        <w:t xml:space="preserve">¶ </w:t>
      </w:r>
      <w:r>
        <w:t>against the minority faction making them appear harmful to society (Hall, Critcher</w:t>
      </w:r>
      <w:proofErr w:type="gramStart"/>
      <w:r>
        <w:t>,</w:t>
      </w:r>
      <w:r w:rsidRPr="00E217BD">
        <w:rPr>
          <w:sz w:val="12"/>
        </w:rPr>
        <w:t>¶</w:t>
      </w:r>
      <w:proofErr w:type="gramEnd"/>
      <w:r w:rsidRPr="00E217BD">
        <w:rPr>
          <w:sz w:val="12"/>
        </w:rPr>
        <w:t xml:space="preserve"> </w:t>
      </w:r>
      <w:r>
        <w:t xml:space="preserve">Jefferson, Clarke &amp; Roberts, 1978, p387). </w:t>
      </w:r>
      <w:r w:rsidRPr="00842C35">
        <w:rPr>
          <w:rStyle w:val="TitleChar"/>
        </w:rPr>
        <w:t>The role of Capitalism is</w:t>
      </w:r>
      <w:r>
        <w:t xml:space="preserve"> therefore </w:t>
      </w:r>
      <w:r w:rsidRPr="00842C35">
        <w:rPr>
          <w:rStyle w:val="TitleChar"/>
        </w:rPr>
        <w:t>centred on¶ its differentiation between socio-classes, enabling discrimination to ensue by allowing¶ the powerful to form prejudices against the powerless. Capitalism can extend mass-hate¶ beyond initial borders</w:t>
      </w:r>
      <w:r>
        <w:t>, with economic progression being an overriding principle.</w:t>
      </w:r>
      <w:r w:rsidRPr="00E217BD">
        <w:rPr>
          <w:sz w:val="12"/>
        </w:rPr>
        <w:t xml:space="preserve">¶ </w:t>
      </w:r>
      <w:r>
        <w:t xml:space="preserve">Marxism argues </w:t>
      </w:r>
      <w:r w:rsidRPr="00842C35">
        <w:rPr>
          <w:rStyle w:val="TitleChar"/>
        </w:rPr>
        <w:t>Colonialism extends Capitalism, promoting social inequality elsewhere¶ to profit the metropole (</w:t>
      </w:r>
      <w:r>
        <w:t xml:space="preserve">Head State) </w:t>
      </w:r>
      <w:r w:rsidRPr="00842C35">
        <w:rPr>
          <w:rStyle w:val="TitleChar"/>
        </w:rPr>
        <w:t>at the expense of the indigenous people</w:t>
      </w:r>
      <w:r>
        <w:t xml:space="preserve"> (Stoler &amp;</w:t>
      </w:r>
      <w:r w:rsidRPr="00E217BD">
        <w:rPr>
          <w:sz w:val="12"/>
        </w:rPr>
        <w:t xml:space="preserve">¶ </w:t>
      </w:r>
      <w:r>
        <w:t xml:space="preserve">Cooper, 1997, p3). </w:t>
      </w:r>
      <w:r w:rsidRPr="00842C35">
        <w:rPr>
          <w:rStyle w:val="TitleChar"/>
        </w:rPr>
        <w:t>This can result in social inequality being manufactured against the¶ indigenous majority, making Capitalism instrumental in constructing mass-hate and¶ genocide</w:t>
      </w:r>
      <w:r>
        <w:t>. Capitalist regimes promote 'individualistic concerns,' but can individual</w:t>
      </w:r>
      <w:r w:rsidRPr="00E217BD">
        <w:rPr>
          <w:sz w:val="12"/>
        </w:rPr>
        <w:t xml:space="preserve">¶ </w:t>
      </w:r>
      <w:r>
        <w:t>prejudice flourish under collective powers?</w:t>
      </w:r>
    </w:p>
    <w:p w:rsidR="001E3056" w:rsidRDefault="001E3056" w:rsidP="001E3056">
      <w:pPr>
        <w:pStyle w:val="Heading4"/>
      </w:pPr>
      <w:r>
        <w:t>Capital is intrinsically linked to the Western power identity that promotes silent genocide</w:t>
      </w:r>
    </w:p>
    <w:p w:rsidR="001E3056" w:rsidRDefault="001E3056" w:rsidP="001E3056">
      <w:pPr>
        <w:rPr>
          <w:rStyle w:val="StyleStyleBold12pt"/>
        </w:rPr>
      </w:pPr>
      <w:r>
        <w:rPr>
          <w:rStyle w:val="StyleStyleBold12pt"/>
        </w:rPr>
        <w:t>Nelson, PhD in the Department of PolSci @ Carleton University, 12</w:t>
      </w:r>
    </w:p>
    <w:p w:rsidR="001E3056" w:rsidRDefault="001E3056" w:rsidP="001E3056">
      <w:r w:rsidRPr="003C7F49">
        <w:t>[</w:t>
      </w:r>
      <w:r>
        <w:t xml:space="preserve">Matthew, 2012, “Book Review: The Politics of Genocide,” </w:t>
      </w:r>
      <w:hyperlink r:id="rId67" w:history="1">
        <w:r>
          <w:rPr>
            <w:rStyle w:val="Hyperlink"/>
          </w:rPr>
          <w:t>http://www.alternateroutes.ca/index.php/ar/article/viewFile/15879/15778</w:t>
        </w:r>
      </w:hyperlink>
      <w:r>
        <w:t>, p. 300-303, accessed 7/8/13, YGS]</w:t>
      </w:r>
    </w:p>
    <w:p w:rsidR="001E3056" w:rsidRPr="003C7F49" w:rsidRDefault="001E3056" w:rsidP="001E3056"/>
    <w:p w:rsidR="001E3056" w:rsidRDefault="001E3056" w:rsidP="001E3056">
      <w:pPr>
        <w:rPr>
          <w:sz w:val="16"/>
        </w:rPr>
      </w:pPr>
      <w:r w:rsidRPr="00C65A9C">
        <w:rPr>
          <w:sz w:val="16"/>
        </w:rPr>
        <w:t xml:space="preserve">While </w:t>
      </w:r>
      <w:r w:rsidRPr="003C7F49">
        <w:rPr>
          <w:rStyle w:val="TitleChar"/>
        </w:rPr>
        <w:t xml:space="preserve">genocide </w:t>
      </w:r>
      <w:r w:rsidRPr="00C65A9C">
        <w:rPr>
          <w:sz w:val="16"/>
        </w:rPr>
        <w:t xml:space="preserve">commonly refers to the killing or attempted killing </w:t>
      </w:r>
      <w:r w:rsidRPr="00C65A9C">
        <w:rPr>
          <w:sz w:val="12"/>
        </w:rPr>
        <w:t>¶</w:t>
      </w:r>
      <w:r w:rsidRPr="00C65A9C">
        <w:rPr>
          <w:sz w:val="16"/>
        </w:rPr>
        <w:t xml:space="preserve"> of an entire ethnic group or people, its definition is highly controversial </w:t>
      </w:r>
      <w:r w:rsidRPr="00C65A9C">
        <w:rPr>
          <w:sz w:val="12"/>
        </w:rPr>
        <w:t>¶</w:t>
      </w:r>
      <w:r w:rsidRPr="00C65A9C">
        <w:rPr>
          <w:sz w:val="16"/>
        </w:rPr>
        <w:t xml:space="preserve"> and the subject of extensive debate. The term </w:t>
      </w:r>
      <w:r w:rsidRPr="003C7F49">
        <w:rPr>
          <w:rStyle w:val="TitleChar"/>
        </w:rPr>
        <w:t xml:space="preserve">is often used to describe </w:t>
      </w:r>
      <w:r w:rsidRPr="00C65A9C">
        <w:rPr>
          <w:rStyle w:val="TitleChar"/>
          <w:sz w:val="12"/>
          <w:u w:val="none"/>
        </w:rPr>
        <w:t>¶</w:t>
      </w:r>
      <w:r w:rsidRPr="003C7F49">
        <w:rPr>
          <w:rStyle w:val="TitleChar"/>
        </w:rPr>
        <w:t xml:space="preserve"> diverse forms of direct or indirect killing, which has resulted in its “frequency of use and recklessness of application</w:t>
      </w:r>
      <w:r w:rsidRPr="00C65A9C">
        <w:rPr>
          <w:sz w:val="16"/>
        </w:rPr>
        <w:t xml:space="preserve">” over the past several </w:t>
      </w:r>
      <w:r w:rsidRPr="00C65A9C">
        <w:rPr>
          <w:sz w:val="12"/>
        </w:rPr>
        <w:t>¶</w:t>
      </w:r>
      <w:r w:rsidRPr="00C65A9C">
        <w:rPr>
          <w:sz w:val="16"/>
        </w:rPr>
        <w:t xml:space="preserve"> decades (103). </w:t>
      </w:r>
      <w:r w:rsidRPr="003A4B0B">
        <w:rPr>
          <w:sz w:val="16"/>
          <w:szCs w:val="16"/>
        </w:rPr>
        <w:t>In The Politics of Genocide, Herman and Peterson argue ¶ that</w:t>
      </w:r>
      <w:r w:rsidRPr="00C65A9C">
        <w:rPr>
          <w:sz w:val="16"/>
        </w:rPr>
        <w:t xml:space="preserve"> while </w:t>
      </w:r>
      <w:r w:rsidRPr="003C7F49">
        <w:rPr>
          <w:rStyle w:val="TitleChar"/>
        </w:rPr>
        <w:t>members of the Western establishment</w:t>
      </w:r>
      <w:r w:rsidRPr="00C65A9C">
        <w:rPr>
          <w:sz w:val="16"/>
        </w:rPr>
        <w:t xml:space="preserve"> and news media </w:t>
      </w:r>
      <w:r w:rsidRPr="00C65A9C">
        <w:rPr>
          <w:sz w:val="12"/>
        </w:rPr>
        <w:t>¶</w:t>
      </w:r>
      <w:r w:rsidRPr="00C65A9C">
        <w:rPr>
          <w:sz w:val="16"/>
        </w:rPr>
        <w:t xml:space="preserve"> have rushed to denounce bloodbaths in Bosnia-Herzegovina, Rwanda, </w:t>
      </w:r>
      <w:r w:rsidRPr="00C65A9C">
        <w:rPr>
          <w:sz w:val="12"/>
        </w:rPr>
        <w:t>¶</w:t>
      </w:r>
      <w:r w:rsidRPr="00C65A9C">
        <w:rPr>
          <w:sz w:val="16"/>
        </w:rPr>
        <w:t xml:space="preserve"> Kosovo, and Darfur, they </w:t>
      </w:r>
      <w:r w:rsidRPr="00C65A9C">
        <w:rPr>
          <w:rStyle w:val="TitleChar"/>
        </w:rPr>
        <w:t>ha</w:t>
      </w:r>
      <w:r w:rsidRPr="003C7F49">
        <w:rPr>
          <w:rStyle w:val="TitleChar"/>
        </w:rPr>
        <w:t xml:space="preserve">ve largely remained silent over war crimes </w:t>
      </w:r>
      <w:r w:rsidRPr="00C65A9C">
        <w:rPr>
          <w:rStyle w:val="TitleChar"/>
          <w:sz w:val="12"/>
          <w:u w:val="none"/>
        </w:rPr>
        <w:t>¶</w:t>
      </w:r>
      <w:r w:rsidRPr="003C7F49">
        <w:rPr>
          <w:rStyle w:val="TitleChar"/>
        </w:rPr>
        <w:t xml:space="preserve"> and mass atrocities committed by allied regimes </w:t>
      </w:r>
      <w:r w:rsidRPr="00C65A9C">
        <w:rPr>
          <w:sz w:val="16"/>
        </w:rPr>
        <w:t xml:space="preserve">in Southeast Asia, </w:t>
      </w:r>
      <w:r w:rsidRPr="00C65A9C">
        <w:rPr>
          <w:sz w:val="12"/>
        </w:rPr>
        <w:t>¶</w:t>
      </w:r>
      <w:r w:rsidRPr="00C65A9C">
        <w:rPr>
          <w:sz w:val="16"/>
        </w:rPr>
        <w:t xml:space="preserve"> Central America, the Middle East, and Sub-Saharan Africa. As Noam </w:t>
      </w:r>
      <w:r w:rsidRPr="00C65A9C">
        <w:rPr>
          <w:sz w:val="12"/>
        </w:rPr>
        <w:t>¶</w:t>
      </w:r>
      <w:r w:rsidRPr="00C65A9C">
        <w:rPr>
          <w:sz w:val="16"/>
        </w:rPr>
        <w:t xml:space="preserve"> Chomsky suggests in the foreword to the book, since the end of the Cold </w:t>
      </w:r>
      <w:r w:rsidRPr="00C65A9C">
        <w:rPr>
          <w:sz w:val="12"/>
        </w:rPr>
        <w:t>¶</w:t>
      </w:r>
      <w:r w:rsidRPr="00C65A9C">
        <w:rPr>
          <w:sz w:val="16"/>
        </w:rPr>
        <w:t xml:space="preserve"> War, </w:t>
      </w:r>
      <w:r w:rsidRPr="003C7F49">
        <w:rPr>
          <w:rStyle w:val="TitleChar"/>
        </w:rPr>
        <w:t xml:space="preserve">we have witnessed the emergence of an era of virtual “Holocaust </w:t>
      </w:r>
      <w:r w:rsidRPr="00C65A9C">
        <w:rPr>
          <w:rStyle w:val="TitleChar"/>
          <w:sz w:val="12"/>
          <w:u w:val="none"/>
        </w:rPr>
        <w:t>¶</w:t>
      </w:r>
      <w:r w:rsidRPr="003C7F49">
        <w:rPr>
          <w:rStyle w:val="TitleChar"/>
        </w:rPr>
        <w:t xml:space="preserve"> denial” or “genocide denial with a vengeance”</w:t>
      </w:r>
      <w:r w:rsidRPr="00C65A9C">
        <w:rPr>
          <w:sz w:val="16"/>
        </w:rPr>
        <w:t xml:space="preserve"> (7-9).</w:t>
      </w:r>
      <w:r w:rsidRPr="00C65A9C">
        <w:rPr>
          <w:sz w:val="12"/>
        </w:rPr>
        <w:t>¶</w:t>
      </w:r>
      <w:r w:rsidRPr="00C65A9C">
        <w:rPr>
          <w:sz w:val="16"/>
        </w:rPr>
        <w:t xml:space="preserve"> </w:t>
      </w:r>
      <w:r w:rsidRPr="003C7F49">
        <w:rPr>
          <w:rStyle w:val="TitleChar"/>
        </w:rPr>
        <w:t xml:space="preserve">In substantiating their argument, Herman and Peterson draw on </w:t>
      </w:r>
      <w:r w:rsidRPr="00C65A9C">
        <w:rPr>
          <w:rStyle w:val="TitleChar"/>
          <w:sz w:val="12"/>
          <w:u w:val="none"/>
        </w:rPr>
        <w:t>¶</w:t>
      </w:r>
      <w:r w:rsidRPr="003C7F49">
        <w:rPr>
          <w:rStyle w:val="TitleChar"/>
        </w:rPr>
        <w:t xml:space="preserve"> </w:t>
      </w:r>
      <w:r w:rsidRPr="00BB6FD9">
        <w:rPr>
          <w:sz w:val="16"/>
          <w:szCs w:val="16"/>
        </w:rPr>
        <w:t>years of meticulous</w:t>
      </w:r>
      <w:r w:rsidRPr="003C7F49">
        <w:rPr>
          <w:rStyle w:val="TitleChar"/>
        </w:rPr>
        <w:t xml:space="preserve"> research, </w:t>
      </w:r>
      <w:r w:rsidRPr="00BB6FD9">
        <w:rPr>
          <w:sz w:val="16"/>
          <w:szCs w:val="16"/>
        </w:rPr>
        <w:t>careful documentation</w:t>
      </w:r>
      <w:r w:rsidRPr="00BB6FD9">
        <w:t xml:space="preserve"> </w:t>
      </w:r>
      <w:r w:rsidRPr="003C7F49">
        <w:rPr>
          <w:rStyle w:val="TitleChar"/>
        </w:rPr>
        <w:t xml:space="preserve">and in-depth, </w:t>
      </w:r>
      <w:r w:rsidRPr="00C65A9C">
        <w:rPr>
          <w:rStyle w:val="TitleChar"/>
          <w:sz w:val="12"/>
          <w:u w:val="none"/>
        </w:rPr>
        <w:t>¶</w:t>
      </w:r>
      <w:r w:rsidRPr="003C7F49">
        <w:rPr>
          <w:rStyle w:val="TitleChar"/>
        </w:rPr>
        <w:t xml:space="preserve"> empirical analysis of atrocities </w:t>
      </w:r>
      <w:r w:rsidRPr="00BB6FD9">
        <w:rPr>
          <w:sz w:val="16"/>
          <w:szCs w:val="16"/>
        </w:rPr>
        <w:t>and bloodbaths around the world.</w:t>
      </w:r>
      <w:r w:rsidRPr="00BB6FD9">
        <w:t xml:space="preserve"> The</w:t>
      </w:r>
      <w:r w:rsidRPr="00C65A9C">
        <w:rPr>
          <w:sz w:val="16"/>
        </w:rPr>
        <w:t xml:space="preserve"> </w:t>
      </w:r>
      <w:r w:rsidRPr="00C65A9C">
        <w:rPr>
          <w:sz w:val="12"/>
        </w:rPr>
        <w:t>¶</w:t>
      </w:r>
      <w:r w:rsidRPr="00C65A9C">
        <w:rPr>
          <w:sz w:val="16"/>
        </w:rPr>
        <w:t xml:space="preserve"> authors have done an excellent job at exposing the double standards of </w:t>
      </w:r>
      <w:r w:rsidRPr="00C65A9C">
        <w:rPr>
          <w:sz w:val="12"/>
        </w:rPr>
        <w:t>¶</w:t>
      </w:r>
      <w:r w:rsidRPr="00C65A9C">
        <w:rPr>
          <w:sz w:val="16"/>
        </w:rPr>
        <w:t xml:space="preserve"> the US news media and its hypocritical system of propaganda. In this </w:t>
      </w:r>
      <w:r w:rsidRPr="00C65A9C">
        <w:rPr>
          <w:sz w:val="12"/>
        </w:rPr>
        <w:t>¶</w:t>
      </w:r>
      <w:r w:rsidRPr="00C65A9C">
        <w:rPr>
          <w:sz w:val="16"/>
        </w:rPr>
        <w:t xml:space="preserve"> sense, </w:t>
      </w:r>
      <w:r w:rsidRPr="003C7F49">
        <w:rPr>
          <w:rStyle w:val="TitleChar"/>
        </w:rPr>
        <w:t xml:space="preserve">The Politics of Genocide offers a needed corrective to those who </w:t>
      </w:r>
      <w:r w:rsidRPr="00C65A9C">
        <w:rPr>
          <w:rStyle w:val="TitleChar"/>
          <w:sz w:val="12"/>
          <w:u w:val="none"/>
        </w:rPr>
        <w:t>¶</w:t>
      </w:r>
      <w:r w:rsidRPr="003C7F49">
        <w:rPr>
          <w:rStyle w:val="TitleChar"/>
        </w:rPr>
        <w:t xml:space="preserve"> manipulate </w:t>
      </w:r>
      <w:r w:rsidRPr="003A4B0B">
        <w:rPr>
          <w:sz w:val="16"/>
          <w:szCs w:val="16"/>
        </w:rPr>
        <w:t>and abuse</w:t>
      </w:r>
      <w:r w:rsidRPr="003C7F49">
        <w:rPr>
          <w:rStyle w:val="TitleChar"/>
        </w:rPr>
        <w:t xml:space="preserve"> the genocide label for the purposes of promoting </w:t>
      </w:r>
      <w:r w:rsidRPr="00C65A9C">
        <w:rPr>
          <w:rStyle w:val="TitleChar"/>
          <w:sz w:val="12"/>
          <w:u w:val="none"/>
        </w:rPr>
        <w:t>¶</w:t>
      </w:r>
      <w:r w:rsidRPr="003C7F49">
        <w:rPr>
          <w:rStyle w:val="TitleChar"/>
        </w:rPr>
        <w:t xml:space="preserve"> the expansion of imperial power interests around the globe.</w:t>
      </w:r>
      <w:r w:rsidRPr="00C65A9C">
        <w:rPr>
          <w:sz w:val="16"/>
        </w:rPr>
        <w:t xml:space="preserve"> Similar </w:t>
      </w:r>
      <w:r w:rsidRPr="00C65A9C">
        <w:rPr>
          <w:sz w:val="12"/>
        </w:rPr>
        <w:t>¶</w:t>
      </w:r>
      <w:r w:rsidRPr="00C65A9C">
        <w:rPr>
          <w:sz w:val="16"/>
        </w:rPr>
        <w:t xml:space="preserve"> to Herman’s past work, however, the book offers less in the way of a </w:t>
      </w:r>
      <w:r w:rsidRPr="00C65A9C">
        <w:rPr>
          <w:sz w:val="12"/>
        </w:rPr>
        <w:t>¶</w:t>
      </w:r>
      <w:r w:rsidRPr="00C65A9C">
        <w:rPr>
          <w:sz w:val="16"/>
        </w:rPr>
        <w:t xml:space="preserve"> theoretical addition to debates surrounding the nature of genocide </w:t>
      </w:r>
      <w:r w:rsidRPr="00C65A9C">
        <w:rPr>
          <w:sz w:val="12"/>
        </w:rPr>
        <w:t>¶</w:t>
      </w:r>
      <w:r w:rsidRPr="00C65A9C">
        <w:rPr>
          <w:sz w:val="16"/>
        </w:rPr>
        <w:t xml:space="preserve"> and imperialism, instead providing a series of well-documented case </w:t>
      </w:r>
      <w:r w:rsidRPr="00C65A9C">
        <w:rPr>
          <w:sz w:val="12"/>
        </w:rPr>
        <w:t>¶</w:t>
      </w:r>
      <w:r w:rsidRPr="00C65A9C">
        <w:rPr>
          <w:sz w:val="16"/>
        </w:rPr>
        <w:t xml:space="preserve"> studies. Like the five ‘filters’ in Herman and Chomsky’s Manufacturing </w:t>
      </w:r>
      <w:r w:rsidRPr="00C65A9C">
        <w:rPr>
          <w:sz w:val="12"/>
        </w:rPr>
        <w:t>¶</w:t>
      </w:r>
      <w:r w:rsidRPr="00C65A9C">
        <w:rPr>
          <w:sz w:val="16"/>
        </w:rPr>
        <w:t xml:space="preserve"> Consent, the phenomenon of genocide is simply classified through four </w:t>
      </w:r>
      <w:r w:rsidRPr="00C65A9C">
        <w:rPr>
          <w:sz w:val="12"/>
        </w:rPr>
        <w:t>¶</w:t>
      </w:r>
      <w:r w:rsidRPr="00C65A9C">
        <w:rPr>
          <w:sz w:val="16"/>
        </w:rPr>
        <w:t xml:space="preserve"> categories—in this case, of bloodbaths. Moreover, </w:t>
      </w:r>
      <w:r w:rsidRPr="003C7F49">
        <w:rPr>
          <w:rStyle w:val="TitleChar"/>
        </w:rPr>
        <w:t xml:space="preserve">while Herman and Peterson, </w:t>
      </w:r>
      <w:r w:rsidRPr="003A4B0B">
        <w:rPr>
          <w:sz w:val="16"/>
          <w:szCs w:val="16"/>
        </w:rPr>
        <w:t>like Chomsky,</w:t>
      </w:r>
      <w:r w:rsidRPr="003C7F49">
        <w:rPr>
          <w:rStyle w:val="TitleChar"/>
        </w:rPr>
        <w:t xml:space="preserve"> do perceive imperialism fundamentally in race </w:t>
      </w:r>
      <w:r w:rsidRPr="00C65A9C">
        <w:rPr>
          <w:rStyle w:val="TitleChar"/>
          <w:sz w:val="12"/>
          <w:u w:val="none"/>
        </w:rPr>
        <w:t>¶</w:t>
      </w:r>
      <w:r w:rsidRPr="003C7F49">
        <w:rPr>
          <w:rStyle w:val="TitleChar"/>
        </w:rPr>
        <w:t xml:space="preserve"> and class terms, their use of terms such as ‘elite’ and Western ‘establishment’ rather than class or ruling class tends to obscure the real material </w:t>
      </w:r>
      <w:r w:rsidRPr="00C65A9C">
        <w:rPr>
          <w:rStyle w:val="TitleChar"/>
          <w:sz w:val="12"/>
          <w:u w:val="none"/>
        </w:rPr>
        <w:t>¶</w:t>
      </w:r>
      <w:r w:rsidRPr="003C7F49">
        <w:rPr>
          <w:rStyle w:val="TitleChar"/>
        </w:rPr>
        <w:t xml:space="preserve"> links between genocide, capitalism and Western imperialism.</w:t>
      </w:r>
      <w:r w:rsidRPr="00C65A9C">
        <w:rPr>
          <w:sz w:val="12"/>
        </w:rPr>
        <w:t>¶</w:t>
      </w:r>
      <w:r w:rsidRPr="00C65A9C">
        <w:rPr>
          <w:sz w:val="16"/>
        </w:rPr>
        <w:t xml:space="preserve"> For </w:t>
      </w:r>
      <w:r w:rsidRPr="00C65A9C">
        <w:rPr>
          <w:sz w:val="16"/>
        </w:rPr>
        <w:lastRenderedPageBreak/>
        <w:t>Herman and Peterson, “</w:t>
      </w:r>
      <w:r w:rsidRPr="003C7F49">
        <w:rPr>
          <w:rStyle w:val="TitleChar"/>
        </w:rPr>
        <w:t xml:space="preserve">a remarkable degree of continuity stretches </w:t>
      </w:r>
      <w:r w:rsidRPr="00C65A9C">
        <w:rPr>
          <w:rStyle w:val="TitleChar"/>
          <w:sz w:val="12"/>
          <w:u w:val="none"/>
        </w:rPr>
        <w:t>¶</w:t>
      </w:r>
      <w:r w:rsidRPr="003C7F49">
        <w:rPr>
          <w:rStyle w:val="TitleChar"/>
        </w:rPr>
        <w:t xml:space="preserve"> across the many decades of bribes and threats, economic sanctions, subversion, terrorism, aggression, and occupation ordered-up by the policymaking elite of the U</w:t>
      </w:r>
      <w:r w:rsidRPr="003A4B0B">
        <w:rPr>
          <w:sz w:val="16"/>
          <w:szCs w:val="16"/>
        </w:rPr>
        <w:t xml:space="preserve">nited </w:t>
      </w:r>
      <w:r w:rsidRPr="003C7F49">
        <w:rPr>
          <w:rStyle w:val="TitleChar"/>
        </w:rPr>
        <w:t>S</w:t>
      </w:r>
      <w:r w:rsidRPr="003A4B0B">
        <w:rPr>
          <w:sz w:val="16"/>
          <w:szCs w:val="16"/>
        </w:rPr>
        <w:t>tates</w:t>
      </w:r>
      <w:r w:rsidRPr="00C65A9C">
        <w:rPr>
          <w:sz w:val="16"/>
        </w:rPr>
        <w:t xml:space="preserve">” (13). </w:t>
      </w:r>
      <w:r w:rsidRPr="003C7F49">
        <w:rPr>
          <w:rStyle w:val="TitleChar"/>
        </w:rPr>
        <w:t xml:space="preserve">After the US emerged from the </w:t>
      </w:r>
      <w:r w:rsidRPr="00C65A9C">
        <w:rPr>
          <w:rStyle w:val="TitleChar"/>
          <w:sz w:val="12"/>
          <w:u w:val="none"/>
        </w:rPr>
        <w:t>¶</w:t>
      </w:r>
      <w:r w:rsidRPr="003C7F49">
        <w:rPr>
          <w:rStyle w:val="TitleChar"/>
        </w:rPr>
        <w:t xml:space="preserve"> Second World War in a dominant economic, political and military position, </w:t>
      </w:r>
      <w:r w:rsidRPr="00C65A9C">
        <w:rPr>
          <w:rStyle w:val="TitleChar"/>
          <w:sz w:val="12"/>
          <w:u w:val="none"/>
        </w:rPr>
        <w:t>¶</w:t>
      </w:r>
      <w:r w:rsidRPr="003C7F49">
        <w:rPr>
          <w:rStyle w:val="TitleChar"/>
        </w:rPr>
        <w:t xml:space="preserve"> it had to confront numerous nationalist upheavals in former colonial areas</w:t>
      </w:r>
      <w:r w:rsidRPr="00C65A9C">
        <w:rPr>
          <w:sz w:val="16"/>
        </w:rPr>
        <w:t xml:space="preserve"> </w:t>
      </w:r>
      <w:r w:rsidRPr="00C65A9C">
        <w:rPr>
          <w:sz w:val="12"/>
        </w:rPr>
        <w:t>¶</w:t>
      </w:r>
      <w:r w:rsidRPr="00C65A9C">
        <w:rPr>
          <w:sz w:val="16"/>
        </w:rPr>
        <w:t xml:space="preserve"> by peoples seeking “independence, self-determination and better lives” </w:t>
      </w:r>
      <w:r w:rsidRPr="00C65A9C">
        <w:rPr>
          <w:sz w:val="12"/>
        </w:rPr>
        <w:t>¶</w:t>
      </w:r>
      <w:r w:rsidRPr="00C65A9C">
        <w:rPr>
          <w:sz w:val="16"/>
        </w:rPr>
        <w:t xml:space="preserve"> (14). </w:t>
      </w:r>
      <w:r w:rsidRPr="003C7F49">
        <w:rPr>
          <w:rStyle w:val="TitleChar"/>
        </w:rPr>
        <w:t>To counter these</w:t>
      </w:r>
      <w:r w:rsidRPr="00C65A9C">
        <w:rPr>
          <w:sz w:val="16"/>
        </w:rPr>
        <w:t xml:space="preserve"> increasingly popular demands for improvement in </w:t>
      </w:r>
      <w:r w:rsidRPr="00C65A9C">
        <w:rPr>
          <w:sz w:val="12"/>
        </w:rPr>
        <w:t>¶</w:t>
      </w:r>
      <w:r w:rsidRPr="00C65A9C">
        <w:rPr>
          <w:sz w:val="16"/>
        </w:rPr>
        <w:t xml:space="preserve"> living standards, </w:t>
      </w:r>
      <w:r w:rsidRPr="003C7F49">
        <w:rPr>
          <w:rStyle w:val="TitleChar"/>
        </w:rPr>
        <w:t>the US supported a series of dictatorships</w:t>
      </w:r>
      <w:r w:rsidRPr="00C65A9C">
        <w:rPr>
          <w:sz w:val="16"/>
        </w:rPr>
        <w:t xml:space="preserve"> in countries </w:t>
      </w:r>
      <w:r w:rsidRPr="00C65A9C">
        <w:rPr>
          <w:sz w:val="12"/>
        </w:rPr>
        <w:t>¶</w:t>
      </w:r>
      <w:r w:rsidRPr="00C65A9C">
        <w:rPr>
          <w:sz w:val="16"/>
        </w:rPr>
        <w:t xml:space="preserve"> like Indonesia, South Vietnam and Chile. </w:t>
      </w:r>
      <w:r w:rsidRPr="003C7F49">
        <w:rPr>
          <w:rStyle w:val="TitleChar"/>
        </w:rPr>
        <w:t xml:space="preserve">Although these “national security” states were “torture-prone” and “deeply undemocratic,” they helped </w:t>
      </w:r>
      <w:r w:rsidRPr="00C65A9C">
        <w:rPr>
          <w:rStyle w:val="TitleChar"/>
          <w:sz w:val="12"/>
          <w:u w:val="none"/>
        </w:rPr>
        <w:t>¶</w:t>
      </w:r>
      <w:r w:rsidRPr="003C7F49">
        <w:rPr>
          <w:rStyle w:val="TitleChar"/>
        </w:rPr>
        <w:t xml:space="preserve"> improve the overall climate of capitalist investment by keeping their majorities fearful and atomized</w:t>
      </w:r>
      <w:r w:rsidRPr="00C65A9C">
        <w:rPr>
          <w:sz w:val="16"/>
        </w:rPr>
        <w:t xml:space="preserve"> (14). </w:t>
      </w:r>
      <w:r w:rsidRPr="003A4B0B">
        <w:rPr>
          <w:sz w:val="16"/>
          <w:szCs w:val="16"/>
        </w:rPr>
        <w:t>When local dictators failed, direct US military ¶ intervention often followed, as illustrated in the cases of Vietnam, and more ¶ recently, in Iraq and Afghanistan. ¶</w:t>
      </w:r>
      <w:r w:rsidRPr="00C65A9C">
        <w:rPr>
          <w:sz w:val="16"/>
        </w:rPr>
        <w:t xml:space="preserve"> </w:t>
      </w:r>
      <w:proofErr w:type="gramStart"/>
      <w:r w:rsidRPr="00C65A9C">
        <w:rPr>
          <w:sz w:val="16"/>
        </w:rPr>
        <w:t>The</w:t>
      </w:r>
      <w:proofErr w:type="gramEnd"/>
      <w:r w:rsidRPr="00C65A9C">
        <w:rPr>
          <w:sz w:val="16"/>
        </w:rPr>
        <w:t xml:space="preserve"> authors draw on the framework for analyzing mass killings provided by Chomsky, and Herman himself in their Counter-Revolutionary </w:t>
      </w:r>
      <w:r w:rsidRPr="00C65A9C">
        <w:rPr>
          <w:sz w:val="12"/>
        </w:rPr>
        <w:t>¶</w:t>
      </w:r>
      <w:r w:rsidRPr="00C65A9C">
        <w:rPr>
          <w:sz w:val="16"/>
        </w:rPr>
        <w:t xml:space="preserve"> Violence: Bloodbaths in Fact and Propaganda (CRV), first published in 1973. </w:t>
      </w:r>
      <w:r w:rsidRPr="00C65A9C">
        <w:rPr>
          <w:sz w:val="12"/>
        </w:rPr>
        <w:t>¶</w:t>
      </w:r>
      <w:r w:rsidRPr="00C65A9C">
        <w:rPr>
          <w:sz w:val="16"/>
        </w:rPr>
        <w:t xml:space="preserve"> In this work, Herman and Chomsky conclude that it is obvious and </w:t>
      </w:r>
      <w:r w:rsidRPr="00C65A9C">
        <w:rPr>
          <w:sz w:val="12"/>
        </w:rPr>
        <w:t>¶</w:t>
      </w:r>
      <w:r w:rsidRPr="00C65A9C">
        <w:rPr>
          <w:sz w:val="16"/>
        </w:rPr>
        <w:t xml:space="preserve"> demonstrable that </w:t>
      </w:r>
      <w:r w:rsidRPr="00C65A9C">
        <w:rPr>
          <w:rStyle w:val="TitleChar"/>
        </w:rPr>
        <w:t xml:space="preserve">US officials, with the help of the </w:t>
      </w:r>
      <w:r w:rsidRPr="003A4B0B">
        <w:rPr>
          <w:sz w:val="16"/>
          <w:szCs w:val="16"/>
        </w:rPr>
        <w:t xml:space="preserve">established </w:t>
      </w:r>
      <w:r w:rsidRPr="00C65A9C">
        <w:rPr>
          <w:rStyle w:val="TitleChar"/>
        </w:rPr>
        <w:t xml:space="preserve">media, </w:t>
      </w:r>
      <w:r w:rsidRPr="00C65A9C">
        <w:rPr>
          <w:rStyle w:val="TitleChar"/>
          <w:sz w:val="12"/>
          <w:u w:val="none"/>
        </w:rPr>
        <w:t>¶</w:t>
      </w:r>
      <w:r w:rsidRPr="00C65A9C">
        <w:rPr>
          <w:rStyle w:val="TitleChar"/>
        </w:rPr>
        <w:t xml:space="preserve"> would engage in “atrocities management,” by producing incessant propaganda to deflect attention away from US-approved violence, and onto </w:t>
      </w:r>
      <w:r w:rsidRPr="00C65A9C">
        <w:rPr>
          <w:rStyle w:val="TitleChar"/>
          <w:sz w:val="12"/>
          <w:u w:val="none"/>
        </w:rPr>
        <w:t>¶</w:t>
      </w:r>
      <w:r w:rsidRPr="00C65A9C">
        <w:rPr>
          <w:rStyle w:val="TitleChar"/>
        </w:rPr>
        <w:t xml:space="preserve"> its enemies.</w:t>
      </w:r>
      <w:r w:rsidRPr="00C65A9C">
        <w:rPr>
          <w:sz w:val="16"/>
        </w:rPr>
        <w:t xml:space="preserve"> In its framework of analysis, CRV provided four categories </w:t>
      </w:r>
      <w:r w:rsidRPr="00C65A9C">
        <w:rPr>
          <w:sz w:val="12"/>
        </w:rPr>
        <w:t>¶</w:t>
      </w:r>
      <w:r w:rsidRPr="00C65A9C">
        <w:rPr>
          <w:sz w:val="16"/>
        </w:rPr>
        <w:t xml:space="preserve"> of bloodbaths: “Constructive,” “Benign,” “Nefarious,” and “Mythical” </w:t>
      </w:r>
      <w:r w:rsidRPr="00C65A9C">
        <w:rPr>
          <w:sz w:val="12"/>
        </w:rPr>
        <w:t>¶</w:t>
      </w:r>
      <w:r w:rsidRPr="00C65A9C">
        <w:rPr>
          <w:sz w:val="16"/>
        </w:rPr>
        <w:t xml:space="preserve"> (a sub-category under Nefarious). </w:t>
      </w:r>
      <w:r w:rsidRPr="00C65A9C">
        <w:rPr>
          <w:rStyle w:val="TitleChar"/>
        </w:rPr>
        <w:t xml:space="preserve">As Herman and Peterson explain, </w:t>
      </w:r>
      <w:r w:rsidRPr="00C65A9C">
        <w:rPr>
          <w:rStyle w:val="TitleChar"/>
          <w:sz w:val="12"/>
          <w:u w:val="none"/>
        </w:rPr>
        <w:t>¶</w:t>
      </w:r>
      <w:r w:rsidRPr="00C65A9C">
        <w:rPr>
          <w:rStyle w:val="TitleChar"/>
        </w:rPr>
        <w:t xml:space="preserve"> “[t]hose bloodbaths carried out by the United States itself or that serve </w:t>
      </w:r>
      <w:r w:rsidRPr="00C65A9C">
        <w:rPr>
          <w:rStyle w:val="TitleChar"/>
          <w:sz w:val="12"/>
          <w:u w:val="none"/>
        </w:rPr>
        <w:t>¶</w:t>
      </w:r>
      <w:r w:rsidRPr="00C65A9C">
        <w:rPr>
          <w:rStyle w:val="TitleChar"/>
        </w:rPr>
        <w:t xml:space="preserve"> immediate and major US interests are Constructive; those carried out </w:t>
      </w:r>
      <w:r w:rsidRPr="00C65A9C">
        <w:rPr>
          <w:rStyle w:val="TitleChar"/>
          <w:sz w:val="12"/>
          <w:u w:val="none"/>
        </w:rPr>
        <w:t>¶</w:t>
      </w:r>
      <w:r w:rsidRPr="00C65A9C">
        <w:rPr>
          <w:rStyle w:val="TitleChar"/>
        </w:rPr>
        <w:t xml:space="preserve"> by allies or clients are Benign; and those carried out by US target states </w:t>
      </w:r>
      <w:r w:rsidRPr="00C65A9C">
        <w:rPr>
          <w:rStyle w:val="TitleChar"/>
          <w:sz w:val="12"/>
          <w:u w:val="none"/>
        </w:rPr>
        <w:t>¶</w:t>
      </w:r>
      <w:r w:rsidRPr="00C65A9C">
        <w:rPr>
          <w:rStyle w:val="TitleChar"/>
        </w:rPr>
        <w:t xml:space="preserve"> are </w:t>
      </w:r>
      <w:r w:rsidRPr="003A4B0B">
        <w:rPr>
          <w:rStyle w:val="TitleChar"/>
        </w:rPr>
        <w:t>Nefarious and</w:t>
      </w:r>
      <w:r w:rsidRPr="00C65A9C">
        <w:rPr>
          <w:sz w:val="16"/>
        </w:rPr>
        <w:t xml:space="preserve"> (sometimes) </w:t>
      </w:r>
      <w:r w:rsidRPr="003A4B0B">
        <w:rPr>
          <w:rStyle w:val="TitleChar"/>
        </w:rPr>
        <w:t>Mythical”</w:t>
      </w:r>
      <w:r w:rsidRPr="00C65A9C">
        <w:rPr>
          <w:sz w:val="16"/>
        </w:rPr>
        <w:t xml:space="preserve"> (16). In essence, </w:t>
      </w:r>
      <w:r w:rsidRPr="00C65A9C">
        <w:rPr>
          <w:rStyle w:val="TitleChar"/>
        </w:rPr>
        <w:t xml:space="preserve">instances of </w:t>
      </w:r>
      <w:r w:rsidRPr="00C65A9C">
        <w:rPr>
          <w:rStyle w:val="TitleChar"/>
          <w:sz w:val="12"/>
          <w:u w:val="none"/>
        </w:rPr>
        <w:t>¶</w:t>
      </w:r>
      <w:r w:rsidRPr="00C65A9C">
        <w:rPr>
          <w:rStyle w:val="TitleChar"/>
        </w:rPr>
        <w:t xml:space="preserve"> mass violence are evaluated differently by the US political establishment </w:t>
      </w:r>
      <w:r w:rsidRPr="00C65A9C">
        <w:rPr>
          <w:rStyle w:val="TitleChar"/>
          <w:sz w:val="12"/>
          <w:u w:val="none"/>
        </w:rPr>
        <w:t>¶</w:t>
      </w:r>
      <w:r w:rsidRPr="00C65A9C">
        <w:rPr>
          <w:rStyle w:val="TitleChar"/>
        </w:rPr>
        <w:t xml:space="preserve"> and media depending on who is responsible for carrying them out.</w:t>
      </w:r>
      <w:r w:rsidRPr="00C65A9C">
        <w:rPr>
          <w:sz w:val="16"/>
        </w:rPr>
        <w:t xml:space="preserve"> The </w:t>
      </w:r>
      <w:r w:rsidRPr="00C65A9C">
        <w:rPr>
          <w:sz w:val="12"/>
        </w:rPr>
        <w:t>¶</w:t>
      </w:r>
      <w:r w:rsidRPr="00C65A9C">
        <w:rPr>
          <w:sz w:val="16"/>
        </w:rPr>
        <w:t xml:space="preserve"> authors apply this analytical framework in their current work by subsuming more recent bloodbaths under the four categories, which they </w:t>
      </w:r>
      <w:r w:rsidRPr="00C65A9C">
        <w:rPr>
          <w:sz w:val="12"/>
        </w:rPr>
        <w:t>¶</w:t>
      </w:r>
      <w:r w:rsidRPr="00C65A9C">
        <w:rPr>
          <w:sz w:val="16"/>
        </w:rPr>
        <w:t xml:space="preserve"> argue are “eerily applicable to the present”, and “apply now with the </w:t>
      </w:r>
      <w:r w:rsidRPr="00C65A9C">
        <w:rPr>
          <w:sz w:val="12"/>
        </w:rPr>
        <w:t>¶</w:t>
      </w:r>
      <w:r w:rsidRPr="00C65A9C">
        <w:rPr>
          <w:sz w:val="16"/>
        </w:rPr>
        <w:t xml:space="preserve"> same political bias and rigor” (17-19). Using empirical measures such </w:t>
      </w:r>
      <w:r w:rsidRPr="00C65A9C">
        <w:rPr>
          <w:sz w:val="12"/>
        </w:rPr>
        <w:t>¶</w:t>
      </w:r>
      <w:r w:rsidRPr="00C65A9C">
        <w:rPr>
          <w:sz w:val="16"/>
        </w:rPr>
        <w:t xml:space="preserve"> as the coverage of key events in the media, what the authors offer the reader is more or less a classificatory schema or conceptual model for </w:t>
      </w:r>
      <w:r w:rsidRPr="00C65A9C">
        <w:rPr>
          <w:sz w:val="12"/>
        </w:rPr>
        <w:t>¶</w:t>
      </w:r>
      <w:r w:rsidRPr="00C65A9C">
        <w:rPr>
          <w:sz w:val="16"/>
        </w:rPr>
        <w:t xml:space="preserve"> understanding bloodbaths rather than a specific interjection into theoretical debates surrounding critical accounts of genocide, imperialism </w:t>
      </w:r>
      <w:r w:rsidRPr="00C65A9C">
        <w:rPr>
          <w:sz w:val="12"/>
        </w:rPr>
        <w:t>¶</w:t>
      </w:r>
      <w:r w:rsidRPr="00C65A9C">
        <w:rPr>
          <w:sz w:val="16"/>
        </w:rPr>
        <w:t xml:space="preserve"> and international law. </w:t>
      </w:r>
      <w:r w:rsidRPr="00C65A9C">
        <w:rPr>
          <w:sz w:val="12"/>
        </w:rPr>
        <w:t>¶</w:t>
      </w:r>
      <w:r w:rsidRPr="00C65A9C">
        <w:rPr>
          <w:sz w:val="16"/>
        </w:rPr>
        <w:t xml:space="preserve"> </w:t>
      </w:r>
      <w:r w:rsidRPr="00C65A9C">
        <w:rPr>
          <w:rStyle w:val="TitleChar"/>
        </w:rPr>
        <w:t xml:space="preserve">Today’s leading ‘experts’ on genocide </w:t>
      </w:r>
      <w:r w:rsidRPr="003A4B0B">
        <w:rPr>
          <w:sz w:val="16"/>
          <w:szCs w:val="16"/>
        </w:rPr>
        <w:t>and mass atrocities, including ¶ many journalists, academics, legal scholars and policymakers,</w:t>
      </w:r>
      <w:r w:rsidRPr="00C65A9C">
        <w:rPr>
          <w:rStyle w:val="TitleChar"/>
        </w:rPr>
        <w:t xml:space="preserve"> are often </w:t>
      </w:r>
      <w:r w:rsidRPr="00C65A9C">
        <w:rPr>
          <w:rStyle w:val="TitleChar"/>
          <w:sz w:val="12"/>
          <w:u w:val="none"/>
        </w:rPr>
        <w:t>¶</w:t>
      </w:r>
      <w:r w:rsidRPr="00C65A9C">
        <w:rPr>
          <w:rStyle w:val="TitleChar"/>
        </w:rPr>
        <w:t xml:space="preserve"> careful to exclude from consideration the Vietnam War, </w:t>
      </w:r>
      <w:r w:rsidRPr="003A4B0B">
        <w:rPr>
          <w:sz w:val="16"/>
          <w:szCs w:val="16"/>
        </w:rPr>
        <w:t>the 1965-1966 ¶ Indonesian massacres,</w:t>
      </w:r>
      <w:r w:rsidRPr="00C65A9C">
        <w:rPr>
          <w:rStyle w:val="TitleChar"/>
        </w:rPr>
        <w:t xml:space="preserve"> and the </w:t>
      </w:r>
      <w:r w:rsidRPr="003A4B0B">
        <w:rPr>
          <w:sz w:val="16"/>
          <w:szCs w:val="16"/>
        </w:rPr>
        <w:t>invasion and</w:t>
      </w:r>
      <w:r w:rsidRPr="00C65A9C">
        <w:rPr>
          <w:rStyle w:val="TitleChar"/>
        </w:rPr>
        <w:t xml:space="preserve"> occupation of East Timor </w:t>
      </w:r>
      <w:r w:rsidRPr="003A4B0B">
        <w:rPr>
          <w:sz w:val="16"/>
          <w:szCs w:val="16"/>
        </w:rPr>
        <w:t>¶ by Indonesia in 1975,</w:t>
      </w:r>
      <w:r w:rsidRPr="00C65A9C">
        <w:rPr>
          <w:rStyle w:val="TitleChar"/>
        </w:rPr>
        <w:t xml:space="preserve"> the latter of which resulted in the deaths </w:t>
      </w:r>
      <w:r w:rsidRPr="003A4B0B">
        <w:rPr>
          <w:sz w:val="16"/>
          <w:szCs w:val="16"/>
        </w:rPr>
        <w:t>of somewhere between 100,000 and</w:t>
      </w:r>
      <w:r w:rsidRPr="00C65A9C">
        <w:rPr>
          <w:rStyle w:val="TitleChar"/>
        </w:rPr>
        <w:t xml:space="preserve"> 200,000 civilians </w:t>
      </w:r>
      <w:r w:rsidRPr="00C65A9C">
        <w:rPr>
          <w:sz w:val="16"/>
        </w:rPr>
        <w:t xml:space="preserve">(although this is a hugely </w:t>
      </w:r>
      <w:r w:rsidRPr="00C65A9C">
        <w:rPr>
          <w:sz w:val="12"/>
        </w:rPr>
        <w:t>¶</w:t>
      </w:r>
      <w:r w:rsidRPr="00C65A9C">
        <w:rPr>
          <w:sz w:val="16"/>
        </w:rPr>
        <w:t xml:space="preserve"> debatable claim) (18). </w:t>
      </w:r>
      <w:r w:rsidRPr="003A4B0B">
        <w:rPr>
          <w:sz w:val="16"/>
          <w:szCs w:val="16"/>
        </w:rPr>
        <w:t>The Vietnam War, and the</w:t>
      </w:r>
      <w:r w:rsidRPr="00C65A9C">
        <w:rPr>
          <w:rStyle w:val="TitleChar"/>
        </w:rPr>
        <w:t xml:space="preserve"> massive “sanctions </w:t>
      </w:r>
      <w:r w:rsidRPr="00C65A9C">
        <w:rPr>
          <w:rStyle w:val="TitleChar"/>
          <w:sz w:val="12"/>
          <w:u w:val="none"/>
        </w:rPr>
        <w:t>¶</w:t>
      </w:r>
      <w:r w:rsidRPr="00C65A9C">
        <w:rPr>
          <w:rStyle w:val="TitleChar"/>
        </w:rPr>
        <w:t xml:space="preserve"> of mass destruction” directed at Iraq during the 1990s, are examples </w:t>
      </w:r>
      <w:r w:rsidRPr="00C65A9C">
        <w:rPr>
          <w:rStyle w:val="TitleChar"/>
          <w:sz w:val="12"/>
          <w:u w:val="none"/>
        </w:rPr>
        <w:t>¶</w:t>
      </w:r>
      <w:r w:rsidRPr="00C65A9C">
        <w:rPr>
          <w:rStyle w:val="TitleChar"/>
        </w:rPr>
        <w:t xml:space="preserve"> of Constructive atrocities, </w:t>
      </w:r>
      <w:r w:rsidRPr="003A4B0B">
        <w:rPr>
          <w:sz w:val="16"/>
          <w:szCs w:val="16"/>
        </w:rPr>
        <w:t>where the victims of war crimes are deemed ¶ unworthy of our attention.</w:t>
      </w:r>
      <w:r w:rsidRPr="00C65A9C">
        <w:rPr>
          <w:rStyle w:val="TitleChar"/>
        </w:rPr>
        <w:t xml:space="preserve"> However, when the perpetrators of genocide </w:t>
      </w:r>
      <w:r w:rsidRPr="00C65A9C">
        <w:rPr>
          <w:rStyle w:val="TitleChar"/>
          <w:sz w:val="12"/>
          <w:u w:val="none"/>
        </w:rPr>
        <w:t>¶</w:t>
      </w:r>
      <w:r w:rsidRPr="00C65A9C">
        <w:rPr>
          <w:rStyle w:val="TitleChar"/>
        </w:rPr>
        <w:t xml:space="preserve"> are considered enemies of the West, the atrocities are Nefarious </w:t>
      </w:r>
      <w:r w:rsidRPr="003A4B0B">
        <w:rPr>
          <w:sz w:val="16"/>
          <w:szCs w:val="16"/>
        </w:rPr>
        <w:t>and their ¶ victims are seen to be worthy of our focus and sympathy.</w:t>
      </w:r>
      <w:r w:rsidRPr="00C65A9C">
        <w:rPr>
          <w:rStyle w:val="TitleChar"/>
        </w:rPr>
        <w:t xml:space="preserve"> Examples </w:t>
      </w:r>
      <w:r w:rsidRPr="003A4B0B">
        <w:rPr>
          <w:sz w:val="16"/>
          <w:szCs w:val="16"/>
        </w:rPr>
        <w:t xml:space="preserve">of ¶ </w:t>
      </w:r>
      <w:proofErr w:type="gramStart"/>
      <w:r w:rsidRPr="003A4B0B">
        <w:rPr>
          <w:sz w:val="16"/>
          <w:szCs w:val="16"/>
        </w:rPr>
        <w:t>Nefarious</w:t>
      </w:r>
      <w:proofErr w:type="gramEnd"/>
      <w:r w:rsidRPr="003A4B0B">
        <w:rPr>
          <w:sz w:val="16"/>
          <w:szCs w:val="16"/>
        </w:rPr>
        <w:t xml:space="preserve"> atrocities</w:t>
      </w:r>
      <w:r w:rsidRPr="00C65A9C">
        <w:rPr>
          <w:rStyle w:val="TitleChar"/>
        </w:rPr>
        <w:t xml:space="preserve"> include: Cambodia </w:t>
      </w:r>
      <w:r w:rsidRPr="003A4B0B">
        <w:rPr>
          <w:sz w:val="16"/>
          <w:szCs w:val="16"/>
        </w:rPr>
        <w:t>under the Khmer Rouge,</w:t>
      </w:r>
      <w:r w:rsidRPr="00C65A9C">
        <w:rPr>
          <w:rStyle w:val="TitleChar"/>
        </w:rPr>
        <w:t xml:space="preserve"> Iraq </w:t>
      </w:r>
      <w:r w:rsidRPr="00C65A9C">
        <w:rPr>
          <w:rStyle w:val="TitleChar"/>
          <w:sz w:val="12"/>
          <w:u w:val="none"/>
        </w:rPr>
        <w:t>¶</w:t>
      </w:r>
      <w:r w:rsidRPr="00C65A9C">
        <w:rPr>
          <w:rStyle w:val="TitleChar"/>
        </w:rPr>
        <w:t xml:space="preserve"> under </w:t>
      </w:r>
      <w:r w:rsidRPr="003A4B0B">
        <w:rPr>
          <w:sz w:val="16"/>
          <w:szCs w:val="16"/>
        </w:rPr>
        <w:t xml:space="preserve">Saddam </w:t>
      </w:r>
      <w:r w:rsidRPr="00C65A9C">
        <w:rPr>
          <w:rStyle w:val="TitleChar"/>
        </w:rPr>
        <w:t>Hussein</w:t>
      </w:r>
      <w:r w:rsidRPr="003A4B0B">
        <w:rPr>
          <w:sz w:val="16"/>
          <w:szCs w:val="16"/>
        </w:rPr>
        <w:t>, Halabja</w:t>
      </w:r>
      <w:r w:rsidRPr="00C65A9C">
        <w:rPr>
          <w:rStyle w:val="TitleChar"/>
        </w:rPr>
        <w:t xml:space="preserve">, Bosnia, Rwanda, Kosovo and Darfur. </w:t>
      </w:r>
      <w:r w:rsidRPr="00C65A9C">
        <w:rPr>
          <w:rStyle w:val="TitleChar"/>
          <w:sz w:val="12"/>
          <w:u w:val="none"/>
        </w:rPr>
        <w:t>¶</w:t>
      </w:r>
      <w:r w:rsidRPr="00C65A9C">
        <w:rPr>
          <w:rStyle w:val="TitleChar"/>
        </w:rPr>
        <w:t xml:space="preserve"> When systematic violence is carried out by US clients—such as Indonesia in East Timor </w:t>
      </w:r>
      <w:r w:rsidRPr="003A4B0B">
        <w:rPr>
          <w:sz w:val="16"/>
          <w:szCs w:val="16"/>
        </w:rPr>
        <w:t>from 1975-1999</w:t>
      </w:r>
      <w:r w:rsidRPr="003A4B0B">
        <w:t>,</w:t>
      </w:r>
      <w:r w:rsidRPr="00C65A9C">
        <w:rPr>
          <w:rStyle w:val="TitleChar"/>
        </w:rPr>
        <w:t xml:space="preserve"> Israel in the Gaza Strip and West </w:t>
      </w:r>
      <w:r w:rsidRPr="00C65A9C">
        <w:rPr>
          <w:rStyle w:val="TitleChar"/>
          <w:sz w:val="12"/>
          <w:u w:val="none"/>
        </w:rPr>
        <w:t>¶</w:t>
      </w:r>
      <w:r w:rsidRPr="00C65A9C">
        <w:rPr>
          <w:rStyle w:val="TitleChar"/>
        </w:rPr>
        <w:t xml:space="preserve"> Bank </w:t>
      </w:r>
      <w:r w:rsidRPr="003A4B0B">
        <w:rPr>
          <w:sz w:val="16"/>
          <w:szCs w:val="16"/>
        </w:rPr>
        <w:t>from 1967 to the present</w:t>
      </w:r>
      <w:r w:rsidRPr="00C65A9C">
        <w:rPr>
          <w:rStyle w:val="TitleChar"/>
        </w:rPr>
        <w:t xml:space="preserve">, or Rwanda and Uganda in Congo—they </w:t>
      </w:r>
      <w:r w:rsidRPr="00C65A9C">
        <w:rPr>
          <w:rStyle w:val="TitleChar"/>
          <w:sz w:val="12"/>
          <w:u w:val="none"/>
        </w:rPr>
        <w:t>¶</w:t>
      </w:r>
      <w:r w:rsidRPr="00C65A9C">
        <w:rPr>
          <w:rStyle w:val="TitleChar"/>
        </w:rPr>
        <w:t xml:space="preserve"> are viewed by the US political establishment as Benign </w:t>
      </w:r>
      <w:r w:rsidRPr="003A4B0B">
        <w:rPr>
          <w:sz w:val="16"/>
          <w:szCs w:val="16"/>
        </w:rPr>
        <w:t>and not worthy of ¶ condemnation</w:t>
      </w:r>
      <w:r w:rsidRPr="003A4B0B">
        <w:t>.</w:t>
      </w:r>
      <w:r w:rsidRPr="00C65A9C">
        <w:rPr>
          <w:rStyle w:val="TitleChar"/>
        </w:rPr>
        <w:t xml:space="preserve"> The final category, Mythical, results </w:t>
      </w:r>
      <w:r w:rsidRPr="00F41155">
        <w:rPr>
          <w:rStyle w:val="TitleChar"/>
        </w:rPr>
        <w:t>from</w:t>
      </w:r>
      <w:r w:rsidRPr="00F41155">
        <w:rPr>
          <w:sz w:val="16"/>
          <w:szCs w:val="16"/>
        </w:rPr>
        <w:t xml:space="preserve"> the inflation of ¶ numbers or invention of incidents by the US government, media sources ¶ and NGOs to implement</w:t>
      </w:r>
      <w:r w:rsidRPr="00C65A9C">
        <w:rPr>
          <w:sz w:val="16"/>
        </w:rPr>
        <w:t xml:space="preserve"> pre-planned interventions such as </w:t>
      </w:r>
      <w:r w:rsidRPr="00C65A9C">
        <w:rPr>
          <w:rStyle w:val="TitleChar"/>
        </w:rPr>
        <w:t xml:space="preserve">sanctions, </w:t>
      </w:r>
      <w:r w:rsidRPr="00C65A9C">
        <w:rPr>
          <w:rStyle w:val="TitleChar"/>
          <w:sz w:val="12"/>
          <w:u w:val="none"/>
        </w:rPr>
        <w:t>¶</w:t>
      </w:r>
      <w:r w:rsidRPr="00C65A9C">
        <w:rPr>
          <w:rStyle w:val="TitleChar"/>
        </w:rPr>
        <w:t xml:space="preserve"> embargoes and the funding of various ‘color revolutions. The Politics of Genocide has done much to emphasize </w:t>
      </w:r>
      <w:r w:rsidRPr="00F41155">
        <w:rPr>
          <w:sz w:val="16"/>
          <w:szCs w:val="16"/>
        </w:rPr>
        <w:t>the biases and ¶</w:t>
      </w:r>
      <w:r w:rsidRPr="00C65A9C">
        <w:rPr>
          <w:rStyle w:val="TitleChar"/>
        </w:rPr>
        <w:t xml:space="preserve"> contradictions of US foreign policy, but it should be read in conjunction </w:t>
      </w:r>
      <w:r w:rsidRPr="00C65A9C">
        <w:rPr>
          <w:rStyle w:val="TitleChar"/>
          <w:sz w:val="12"/>
          <w:u w:val="none"/>
        </w:rPr>
        <w:t>¶</w:t>
      </w:r>
      <w:r w:rsidRPr="00C65A9C">
        <w:rPr>
          <w:rStyle w:val="TitleChar"/>
        </w:rPr>
        <w:t xml:space="preserve"> </w:t>
      </w:r>
      <w:r w:rsidRPr="00C65A9C">
        <w:rPr>
          <w:sz w:val="16"/>
        </w:rPr>
        <w:t xml:space="preserve">to themes related to genocide, imperialism and international law. First, while Herman and Peterson </w:t>
      </w:r>
      <w:r w:rsidRPr="00C65A9C">
        <w:rPr>
          <w:rStyle w:val="TitleChar"/>
        </w:rPr>
        <w:t>with other theoretical contributions</w:t>
      </w:r>
      <w:r w:rsidRPr="00C65A9C">
        <w:rPr>
          <w:sz w:val="16"/>
        </w:rPr>
        <w:t xml:space="preserve"> recognize that the history of ethnic cleansing and crimes against humanity </w:t>
      </w:r>
      <w:r w:rsidRPr="00C65A9C">
        <w:rPr>
          <w:sz w:val="12"/>
        </w:rPr>
        <w:t>¶</w:t>
      </w:r>
      <w:r w:rsidRPr="00C65A9C">
        <w:rPr>
          <w:sz w:val="16"/>
        </w:rPr>
        <w:t xml:space="preserve"> demonstrates “the centrality of racism to the imperial project” (22), </w:t>
      </w:r>
      <w:r w:rsidRPr="00C65A9C">
        <w:rPr>
          <w:rStyle w:val="TitleChar"/>
        </w:rPr>
        <w:t xml:space="preserve">there </w:t>
      </w:r>
      <w:r w:rsidRPr="00C65A9C">
        <w:rPr>
          <w:rStyle w:val="TitleChar"/>
          <w:sz w:val="12"/>
          <w:u w:val="none"/>
        </w:rPr>
        <w:t>¶</w:t>
      </w:r>
      <w:r w:rsidRPr="00C65A9C">
        <w:rPr>
          <w:rStyle w:val="TitleChar"/>
        </w:rPr>
        <w:t xml:space="preserve"> is little discussion of why advanced capitalist powers and oppressed </w:t>
      </w:r>
      <w:r w:rsidRPr="00C65A9C">
        <w:rPr>
          <w:rStyle w:val="TitleChar"/>
          <w:sz w:val="12"/>
          <w:u w:val="none"/>
        </w:rPr>
        <w:t>¶</w:t>
      </w:r>
      <w:r w:rsidRPr="00C65A9C">
        <w:rPr>
          <w:rStyle w:val="TitleChar"/>
        </w:rPr>
        <w:t xml:space="preserve"> nations are, in the first place, not equal partners in shaping the world. </w:t>
      </w:r>
      <w:r w:rsidRPr="00C65A9C">
        <w:rPr>
          <w:rStyle w:val="TitleChar"/>
          <w:sz w:val="12"/>
          <w:u w:val="none"/>
        </w:rPr>
        <w:t>¶</w:t>
      </w:r>
      <w:r w:rsidRPr="00C65A9C">
        <w:rPr>
          <w:rStyle w:val="TitleChar"/>
        </w:rPr>
        <w:t xml:space="preserve"> </w:t>
      </w:r>
      <w:r w:rsidRPr="00F41155">
        <w:rPr>
          <w:sz w:val="16"/>
          <w:szCs w:val="16"/>
        </w:rPr>
        <w:t>Due in part to their use of terms such as ‘elite’ and Western ‘establishment’ rather than class,</w:t>
      </w:r>
      <w:r w:rsidRPr="00C65A9C">
        <w:rPr>
          <w:rStyle w:val="TitleChar"/>
        </w:rPr>
        <w:t xml:space="preserve"> their analysis should be complimented by </w:t>
      </w:r>
      <w:r w:rsidRPr="00F41155">
        <w:rPr>
          <w:sz w:val="16"/>
          <w:szCs w:val="16"/>
        </w:rPr>
        <w:t>recent ¶ work that is more explicit in</w:t>
      </w:r>
      <w:r w:rsidRPr="00C65A9C">
        <w:rPr>
          <w:rStyle w:val="TitleChar"/>
        </w:rPr>
        <w:t xml:space="preserve"> highlighting the centrality of racism to </w:t>
      </w:r>
      <w:r w:rsidRPr="00C65A9C">
        <w:rPr>
          <w:rStyle w:val="TitleChar"/>
          <w:sz w:val="12"/>
          <w:u w:val="none"/>
        </w:rPr>
        <w:t>¶</w:t>
      </w:r>
      <w:r w:rsidRPr="00C65A9C">
        <w:rPr>
          <w:rStyle w:val="TitleChar"/>
        </w:rPr>
        <w:t xml:space="preserve"> issues of class, capitalism and imperialism in the international system.</w:t>
      </w:r>
      <w:r w:rsidRPr="00C65A9C">
        <w:rPr>
          <w:sz w:val="16"/>
        </w:rPr>
        <w:t xml:space="preserve"> </w:t>
      </w:r>
      <w:r w:rsidRPr="00C65A9C">
        <w:rPr>
          <w:sz w:val="12"/>
        </w:rPr>
        <w:t>¶</w:t>
      </w:r>
      <w:r w:rsidRPr="00C65A9C">
        <w:rPr>
          <w:sz w:val="16"/>
        </w:rPr>
        <w:t xml:space="preserve"> While not directly touching on the topic of genocide, Marxist theorists writing on </w:t>
      </w:r>
      <w:r w:rsidRPr="00C65A9C">
        <w:rPr>
          <w:rStyle w:val="TitleChar"/>
        </w:rPr>
        <w:t xml:space="preserve">current modes of imperialism </w:t>
      </w:r>
      <w:r w:rsidRPr="00C65A9C">
        <w:rPr>
          <w:sz w:val="16"/>
        </w:rPr>
        <w:t xml:space="preserve">such as Leo Panitch and Sam Gindin (Global Capitalism and American Empire, 2004) and David </w:t>
      </w:r>
      <w:r w:rsidRPr="00C65A9C">
        <w:rPr>
          <w:sz w:val="12"/>
        </w:rPr>
        <w:t>¶</w:t>
      </w:r>
      <w:r w:rsidRPr="00C65A9C">
        <w:rPr>
          <w:sz w:val="16"/>
        </w:rPr>
        <w:t xml:space="preserve"> Harvey (The New Imperialism, 2003) </w:t>
      </w:r>
      <w:r w:rsidRPr="00C65A9C">
        <w:rPr>
          <w:rStyle w:val="TitleChar"/>
        </w:rPr>
        <w:t xml:space="preserve">emphasize the extent to which current modes of imperialism continue to exacerbate racial as well as global </w:t>
      </w:r>
      <w:r w:rsidRPr="00C65A9C">
        <w:rPr>
          <w:rStyle w:val="TitleChar"/>
          <w:sz w:val="12"/>
          <w:u w:val="none"/>
        </w:rPr>
        <w:t>¶</w:t>
      </w:r>
      <w:r w:rsidRPr="00C65A9C">
        <w:rPr>
          <w:rStyle w:val="TitleChar"/>
        </w:rPr>
        <w:t xml:space="preserve"> class inequalities.</w:t>
      </w:r>
      <w:r w:rsidRPr="00C65A9C">
        <w:rPr>
          <w:sz w:val="16"/>
        </w:rPr>
        <w:t xml:space="preserve"> </w:t>
      </w:r>
      <w:r w:rsidRPr="00C65A9C">
        <w:rPr>
          <w:rStyle w:val="TitleChar"/>
        </w:rPr>
        <w:t xml:space="preserve">Identifying the class basis of the new </w:t>
      </w:r>
      <w:r w:rsidRPr="00C65A9C">
        <w:rPr>
          <w:rStyle w:val="TitleChar"/>
        </w:rPr>
        <w:lastRenderedPageBreak/>
        <w:t xml:space="preserve">imperialism </w:t>
      </w:r>
      <w:r w:rsidRPr="00C65A9C">
        <w:rPr>
          <w:rStyle w:val="TitleChar"/>
          <w:sz w:val="12"/>
          <w:u w:val="none"/>
        </w:rPr>
        <w:t>¶</w:t>
      </w:r>
      <w:r w:rsidRPr="00C65A9C">
        <w:rPr>
          <w:rStyle w:val="TitleChar"/>
        </w:rPr>
        <w:t xml:space="preserve"> would help identify some of the underlying reasons for why media </w:t>
      </w:r>
      <w:r w:rsidRPr="00C65A9C">
        <w:rPr>
          <w:rStyle w:val="TitleChar"/>
          <w:sz w:val="12"/>
          <w:u w:val="none"/>
        </w:rPr>
        <w:t>¶</w:t>
      </w:r>
      <w:r w:rsidRPr="00C65A9C">
        <w:rPr>
          <w:rStyle w:val="TitleChar"/>
        </w:rPr>
        <w:t xml:space="preserve"> coverage of genocides in the West is often silent with respect to crimes </w:t>
      </w:r>
      <w:r w:rsidRPr="00C65A9C">
        <w:rPr>
          <w:rStyle w:val="TitleChar"/>
          <w:sz w:val="12"/>
          <w:u w:val="none"/>
        </w:rPr>
        <w:t>¶</w:t>
      </w:r>
      <w:r w:rsidRPr="00C65A9C">
        <w:rPr>
          <w:rStyle w:val="TitleChar"/>
        </w:rPr>
        <w:t xml:space="preserve"> committed by the various client regimes of advanced capitalist states</w:t>
      </w:r>
      <w:r w:rsidRPr="00C65A9C">
        <w:rPr>
          <w:sz w:val="16"/>
        </w:rPr>
        <w:t xml:space="preserve">. </w:t>
      </w:r>
      <w:r w:rsidRPr="00C65A9C">
        <w:rPr>
          <w:sz w:val="12"/>
        </w:rPr>
        <w:t>¶</w:t>
      </w:r>
      <w:r w:rsidRPr="00C65A9C">
        <w:rPr>
          <w:sz w:val="16"/>
        </w:rPr>
        <w:t xml:space="preserve"> Second, Herman and Peterson are highly critical of the “selective investigation” and “selective impunity” of the International Criminal Court </w:t>
      </w:r>
      <w:r w:rsidRPr="00C65A9C">
        <w:rPr>
          <w:sz w:val="12"/>
        </w:rPr>
        <w:t>¶</w:t>
      </w:r>
      <w:r w:rsidRPr="00C65A9C">
        <w:rPr>
          <w:sz w:val="16"/>
        </w:rPr>
        <w:t xml:space="preserve"> (ICC) in prosecuting alleged perpetrators of genocide, especially, in the </w:t>
      </w:r>
      <w:r w:rsidRPr="00C65A9C">
        <w:rPr>
          <w:sz w:val="12"/>
        </w:rPr>
        <w:t>¶</w:t>
      </w:r>
      <w:r w:rsidRPr="00C65A9C">
        <w:rPr>
          <w:sz w:val="16"/>
        </w:rPr>
        <w:t xml:space="preserve"> contemporary age of ‘responsibility to protect,’ the exclusion from its </w:t>
      </w:r>
      <w:r w:rsidRPr="00C65A9C">
        <w:rPr>
          <w:sz w:val="12"/>
        </w:rPr>
        <w:t>¶</w:t>
      </w:r>
      <w:r w:rsidRPr="00C65A9C">
        <w:rPr>
          <w:sz w:val="16"/>
        </w:rPr>
        <w:t xml:space="preserve"> jurisdiction of the international crime of aggression, judged at Nuremburg to be the “supreme international crime” (21).</w:t>
      </w:r>
    </w:p>
    <w:p w:rsidR="001E3056" w:rsidRPr="00F106D0" w:rsidRDefault="001E3056" w:rsidP="001E3056">
      <w:pPr>
        <w:pStyle w:val="Heading4"/>
      </w:pPr>
      <w:r w:rsidRPr="00F106D0">
        <w:t>Western interventionism and capitalist domination has led to the poverty and genocide of Latin America</w:t>
      </w:r>
    </w:p>
    <w:p w:rsidR="001E3056" w:rsidRPr="00FE0C58" w:rsidRDefault="001E3056" w:rsidP="001E3056">
      <w:pPr>
        <w:rPr>
          <w:rStyle w:val="StyleStyleBold12pt"/>
        </w:rPr>
      </w:pPr>
      <w:r w:rsidRPr="00FE0C58">
        <w:rPr>
          <w:rStyle w:val="StyleStyleBold12pt"/>
        </w:rPr>
        <w:t>Mallon, Julieta Kirkwood Professor of History Department Chair @ the University of Wisconsin-Madison, 85</w:t>
      </w:r>
    </w:p>
    <w:p w:rsidR="001E3056" w:rsidRDefault="001E3056" w:rsidP="001E3056">
      <w:r>
        <w:t>[Florencia E., January 1985, “The Poverty of Progress: Latin America in the Nineteenth Century by E. Bradford Burns Review by Florencia E. Mallon,” The Americas, Volume: 41, p. 118-119, YGS]</w:t>
      </w:r>
    </w:p>
    <w:p w:rsidR="001E3056" w:rsidRDefault="001E3056" w:rsidP="001E3056"/>
    <w:p w:rsidR="001E3056" w:rsidRPr="00FE0C58" w:rsidRDefault="001E3056" w:rsidP="001E3056">
      <w:pPr>
        <w:rPr>
          <w:rStyle w:val="TitleChar"/>
        </w:rPr>
      </w:pPr>
      <w:r w:rsidRPr="00FE0C58">
        <w:rPr>
          <w:sz w:val="16"/>
        </w:rPr>
        <w:t xml:space="preserve">The main theme of the book is that </w:t>
      </w:r>
      <w:r w:rsidRPr="00BB6FD9">
        <w:rPr>
          <w:rStyle w:val="TitleChar"/>
        </w:rPr>
        <w:t>Latin American elites</w:t>
      </w:r>
      <w:r w:rsidRPr="00F41155">
        <w:rPr>
          <w:sz w:val="16"/>
          <w:szCs w:val="16"/>
        </w:rPr>
        <w:t>, in their enthusiasm ¶</w:t>
      </w:r>
      <w:r w:rsidRPr="00BB6FD9">
        <w:rPr>
          <w:rStyle w:val="TitleChar"/>
        </w:rPr>
        <w:t xml:space="preserve"> to copy European-style modernization </w:t>
      </w:r>
      <w:r w:rsidRPr="00F41155">
        <w:rPr>
          <w:sz w:val="16"/>
          <w:szCs w:val="16"/>
        </w:rPr>
        <w:t>and economic growth,</w:t>
      </w:r>
      <w:r w:rsidRPr="00BB6FD9">
        <w:rPr>
          <w:rStyle w:val="TitleChar"/>
        </w:rPr>
        <w:t xml:space="preserve"> came into conflict with and ultimately destroyed a</w:t>
      </w:r>
      <w:r w:rsidRPr="00FE0C58">
        <w:rPr>
          <w:sz w:val="16"/>
        </w:rPr>
        <w:t xml:space="preserve"> much more autochthonous and viable </w:t>
      </w:r>
      <w:r w:rsidRPr="00FE0C58">
        <w:rPr>
          <w:rStyle w:val="TitleChar"/>
        </w:rPr>
        <w:t>"folk" culture that Latin Americans had built up</w:t>
      </w:r>
      <w:r w:rsidRPr="00FE0C58">
        <w:rPr>
          <w:sz w:val="16"/>
        </w:rPr>
        <w:t xml:space="preserve">, through the judicious blending of African, </w:t>
      </w:r>
      <w:r w:rsidRPr="00FE0C58">
        <w:rPr>
          <w:sz w:val="12"/>
        </w:rPr>
        <w:t>¶</w:t>
      </w:r>
      <w:r w:rsidRPr="00FE0C58">
        <w:rPr>
          <w:sz w:val="16"/>
        </w:rPr>
        <w:t xml:space="preserve"> Indian, and Iberian influences, during three hundred years of colonial rule. But </w:t>
      </w:r>
      <w:r w:rsidRPr="00FE0C58">
        <w:rPr>
          <w:rStyle w:val="TitleChar"/>
        </w:rPr>
        <w:t xml:space="preserve">the </w:t>
      </w:r>
      <w:r w:rsidRPr="00FE0C58">
        <w:rPr>
          <w:rStyle w:val="TitleChar"/>
          <w:sz w:val="12"/>
          <w:u w:val="none"/>
        </w:rPr>
        <w:t>¶</w:t>
      </w:r>
      <w:r w:rsidRPr="00FE0C58">
        <w:rPr>
          <w:rStyle w:val="TitleChar"/>
        </w:rPr>
        <w:t xml:space="preserve"> "folk" did not give up their culture without a major struggle. Indeed, Burns argues </w:t>
      </w:r>
      <w:r w:rsidRPr="00FE0C58">
        <w:rPr>
          <w:rStyle w:val="TitleChar"/>
          <w:sz w:val="12"/>
          <w:u w:val="none"/>
        </w:rPr>
        <w:t>¶</w:t>
      </w:r>
      <w:r w:rsidRPr="00FE0C58">
        <w:rPr>
          <w:rStyle w:val="TitleChar"/>
        </w:rPr>
        <w:t xml:space="preserve"> that the</w:t>
      </w:r>
      <w:r w:rsidRPr="00FE0C58">
        <w:rPr>
          <w:sz w:val="16"/>
        </w:rPr>
        <w:t xml:space="preserve"> seemingly random and </w:t>
      </w:r>
      <w:r w:rsidRPr="00FE0C58">
        <w:rPr>
          <w:rStyle w:val="TitleChar"/>
        </w:rPr>
        <w:t xml:space="preserve">recurrent violence of the nineteenth century can </w:t>
      </w:r>
      <w:r w:rsidRPr="00FE0C58">
        <w:rPr>
          <w:rStyle w:val="TitleChar"/>
          <w:sz w:val="12"/>
          <w:u w:val="none"/>
        </w:rPr>
        <w:t>¶</w:t>
      </w:r>
      <w:r w:rsidRPr="00FE0C58">
        <w:rPr>
          <w:rStyle w:val="TitleChar"/>
        </w:rPr>
        <w:t xml:space="preserve"> best be explained as the ongoing confrontation between Europeanized elites and </w:t>
      </w:r>
      <w:r w:rsidRPr="00FE0C58">
        <w:rPr>
          <w:rStyle w:val="TitleChar"/>
          <w:sz w:val="12"/>
          <w:u w:val="none"/>
        </w:rPr>
        <w:t>¶</w:t>
      </w:r>
      <w:r w:rsidRPr="00FE0C58">
        <w:rPr>
          <w:rStyle w:val="TitleChar"/>
        </w:rPr>
        <w:t xml:space="preserve"> the "folk" over the definition of Latin American culture and society. At bottom, </w:t>
      </w:r>
      <w:r w:rsidRPr="00FE0C58">
        <w:rPr>
          <w:rStyle w:val="TitleChar"/>
          <w:sz w:val="12"/>
          <w:u w:val="none"/>
        </w:rPr>
        <w:t>¶</w:t>
      </w:r>
      <w:r w:rsidRPr="00FE0C58">
        <w:rPr>
          <w:rStyle w:val="TitleChar"/>
        </w:rPr>
        <w:t xml:space="preserve"> Burns sees this as a cultural rather than a class conflict,</w:t>
      </w:r>
      <w:r w:rsidRPr="00FE0C58">
        <w:rPr>
          <w:sz w:val="16"/>
        </w:rPr>
        <w:t xml:space="preserve"> since the lower classes </w:t>
      </w:r>
      <w:r w:rsidRPr="00FE0C58">
        <w:rPr>
          <w:sz w:val="12"/>
        </w:rPr>
        <w:t>¶</w:t>
      </w:r>
      <w:r w:rsidRPr="00FE0C58">
        <w:rPr>
          <w:sz w:val="16"/>
        </w:rPr>
        <w:t xml:space="preserve"> allied with the more traditional sectors of the elite (the "patriarchs" or feudal </w:t>
      </w:r>
      <w:r w:rsidRPr="00FE0C58">
        <w:rPr>
          <w:sz w:val="12"/>
        </w:rPr>
        <w:t>¶</w:t>
      </w:r>
      <w:r w:rsidRPr="00FE0C58">
        <w:rPr>
          <w:sz w:val="16"/>
        </w:rPr>
        <w:t xml:space="preserve"> landowners) and with populist caudillos in their efforts to preserve folk culture. </w:t>
      </w:r>
      <w:r w:rsidRPr="00FE0C58">
        <w:rPr>
          <w:sz w:val="12"/>
        </w:rPr>
        <w:t>¶</w:t>
      </w:r>
      <w:r w:rsidRPr="00FE0C58">
        <w:rPr>
          <w:sz w:val="16"/>
        </w:rPr>
        <w:t xml:space="preserve"> With few exceptions, however-some of which are highlighted in the book-the </w:t>
      </w:r>
      <w:r w:rsidRPr="00FE0C58">
        <w:rPr>
          <w:sz w:val="12"/>
        </w:rPr>
        <w:t>¶</w:t>
      </w:r>
      <w:r w:rsidRPr="00FE0C58">
        <w:rPr>
          <w:sz w:val="16"/>
        </w:rPr>
        <w:t xml:space="preserve"> alliance of traditional patriarchs, populist caudillos, and lower class "folk" did </w:t>
      </w:r>
      <w:r w:rsidRPr="00FE0C58">
        <w:rPr>
          <w:sz w:val="12"/>
        </w:rPr>
        <w:t>¶</w:t>
      </w:r>
      <w:r w:rsidRPr="00FE0C58">
        <w:rPr>
          <w:sz w:val="16"/>
        </w:rPr>
        <w:t xml:space="preserve"> not succeed in taking over the state and fashioning society in their own image. </w:t>
      </w:r>
      <w:r w:rsidRPr="00FE0C58">
        <w:rPr>
          <w:sz w:val="12"/>
        </w:rPr>
        <w:t>¶</w:t>
      </w:r>
      <w:r w:rsidRPr="00FE0C58">
        <w:rPr>
          <w:sz w:val="16"/>
        </w:rPr>
        <w:t xml:space="preserve"> </w:t>
      </w:r>
      <w:proofErr w:type="gramStart"/>
      <w:r w:rsidRPr="00FE0C58">
        <w:rPr>
          <w:rStyle w:val="TitleChar"/>
        </w:rPr>
        <w:t>Quite</w:t>
      </w:r>
      <w:proofErr w:type="gramEnd"/>
      <w:r w:rsidRPr="00FE0C58">
        <w:rPr>
          <w:rStyle w:val="TitleChar"/>
        </w:rPr>
        <w:t xml:space="preserve"> the contrary. Throughout Latin America it was </w:t>
      </w:r>
      <w:r w:rsidRPr="00F41155">
        <w:rPr>
          <w:sz w:val="16"/>
          <w:szCs w:val="16"/>
        </w:rPr>
        <w:t>statesmen from</w:t>
      </w:r>
      <w:r w:rsidRPr="00FE0C58">
        <w:rPr>
          <w:rStyle w:val="TitleChar"/>
        </w:rPr>
        <w:t xml:space="preserve"> the Europeanized elite who</w:t>
      </w:r>
      <w:r w:rsidRPr="00FE0C58">
        <w:rPr>
          <w:sz w:val="16"/>
        </w:rPr>
        <w:t xml:space="preserve">, by the turn of the century, had </w:t>
      </w:r>
      <w:r w:rsidRPr="00FE0C58">
        <w:rPr>
          <w:rStyle w:val="TitleChar"/>
        </w:rPr>
        <w:t xml:space="preserve">consolidated political power </w:t>
      </w:r>
      <w:r w:rsidRPr="00FE0C58">
        <w:rPr>
          <w:rStyle w:val="TitleChar"/>
          <w:sz w:val="12"/>
          <w:u w:val="none"/>
        </w:rPr>
        <w:t>¶</w:t>
      </w:r>
      <w:r w:rsidRPr="00FE0C58">
        <w:rPr>
          <w:rStyle w:val="TitleChar"/>
        </w:rPr>
        <w:t xml:space="preserve"> and placed their new nations firmly in the orbit of </w:t>
      </w:r>
      <w:r w:rsidRPr="00F41155">
        <w:rPr>
          <w:sz w:val="16"/>
          <w:szCs w:val="16"/>
        </w:rPr>
        <w:t>Western Europe and the</w:t>
      </w:r>
      <w:r w:rsidRPr="00FE0C58">
        <w:rPr>
          <w:rStyle w:val="TitleChar"/>
        </w:rPr>
        <w:t xml:space="preserve"> United </w:t>
      </w:r>
      <w:r w:rsidRPr="00FE0C58">
        <w:rPr>
          <w:rStyle w:val="TitleChar"/>
          <w:sz w:val="12"/>
          <w:u w:val="none"/>
        </w:rPr>
        <w:t>¶</w:t>
      </w:r>
      <w:r w:rsidRPr="00FE0C58">
        <w:rPr>
          <w:rStyle w:val="TitleChar"/>
        </w:rPr>
        <w:t xml:space="preserve"> States</w:t>
      </w:r>
      <w:r w:rsidRPr="009C6A57">
        <w:rPr>
          <w:sz w:val="16"/>
          <w:szCs w:val="16"/>
        </w:rPr>
        <w:t xml:space="preserve">. Rather than bringing their countries development, however, </w:t>
      </w:r>
      <w:r w:rsidRPr="00FE0C58">
        <w:rPr>
          <w:rStyle w:val="TitleChar"/>
        </w:rPr>
        <w:t xml:space="preserve">these leaders </w:t>
      </w:r>
      <w:r w:rsidRPr="00FE0C58">
        <w:rPr>
          <w:rStyle w:val="TitleChar"/>
          <w:sz w:val="12"/>
          <w:u w:val="none"/>
        </w:rPr>
        <w:t>¶</w:t>
      </w:r>
      <w:r w:rsidRPr="00FE0C58">
        <w:rPr>
          <w:rStyle w:val="TitleChar"/>
        </w:rPr>
        <w:t xml:space="preserve"> instituted </w:t>
      </w:r>
      <w:r w:rsidRPr="009C6A57">
        <w:rPr>
          <w:sz w:val="16"/>
          <w:szCs w:val="16"/>
        </w:rPr>
        <w:t>a limited amount of</w:t>
      </w:r>
      <w:r w:rsidRPr="00FE0C58">
        <w:rPr>
          <w:rStyle w:val="TitleChar"/>
        </w:rPr>
        <w:t xml:space="preserve"> economic growth t</w:t>
      </w:r>
      <w:r>
        <w:rPr>
          <w:rStyle w:val="TitleChar"/>
        </w:rPr>
        <w:t>hat generated increasing depen</w:t>
      </w:r>
      <w:r w:rsidRPr="00FE0C58">
        <w:rPr>
          <w:rStyle w:val="TitleChar"/>
        </w:rPr>
        <w:t>dency on the world market and on foreign capital</w:t>
      </w:r>
      <w:r w:rsidRPr="00FE0C58">
        <w:rPr>
          <w:sz w:val="16"/>
        </w:rPr>
        <w:t xml:space="preserve">, </w:t>
      </w:r>
      <w:r w:rsidRPr="00FE0C58">
        <w:rPr>
          <w:rStyle w:val="TitleChar"/>
        </w:rPr>
        <w:t xml:space="preserve">conspicuous consumption for </w:t>
      </w:r>
      <w:r w:rsidRPr="00FE0C58">
        <w:rPr>
          <w:rStyle w:val="TitleChar"/>
          <w:sz w:val="12"/>
          <w:u w:val="none"/>
        </w:rPr>
        <w:t>¶</w:t>
      </w:r>
      <w:r w:rsidRPr="00FE0C58">
        <w:rPr>
          <w:rStyle w:val="TitleChar"/>
        </w:rPr>
        <w:t xml:space="preserve"> the few, and increasing misery for the majority. The "folk" were forced to abandon </w:t>
      </w:r>
      <w:r w:rsidRPr="00FE0C58">
        <w:rPr>
          <w:rStyle w:val="TitleChar"/>
          <w:sz w:val="12"/>
          <w:u w:val="none"/>
        </w:rPr>
        <w:t>¶</w:t>
      </w:r>
      <w:r w:rsidRPr="00FE0C58">
        <w:rPr>
          <w:rStyle w:val="TitleChar"/>
        </w:rPr>
        <w:t xml:space="preserve"> a communally oriented culture that provided everyone with the basic necessities of </w:t>
      </w:r>
      <w:r w:rsidRPr="00FE0C58">
        <w:rPr>
          <w:rStyle w:val="TitleChar"/>
          <w:sz w:val="12"/>
          <w:u w:val="none"/>
        </w:rPr>
        <w:t>¶</w:t>
      </w:r>
      <w:r w:rsidRPr="00FE0C58">
        <w:rPr>
          <w:rStyle w:val="TitleChar"/>
        </w:rPr>
        <w:t xml:space="preserve"> life, getting in return an ever more commoditized existence in which no aspect of </w:t>
      </w:r>
      <w:r w:rsidRPr="00FE0C58">
        <w:rPr>
          <w:rStyle w:val="TitleChar"/>
          <w:sz w:val="12"/>
          <w:u w:val="none"/>
        </w:rPr>
        <w:t>¶</w:t>
      </w:r>
      <w:r w:rsidRPr="00FE0C58">
        <w:rPr>
          <w:rStyle w:val="TitleChar"/>
        </w:rPr>
        <w:t xml:space="preserve"> subsistence was guaranteed. More than anything else</w:t>
      </w:r>
      <w:r w:rsidRPr="00FE0C58">
        <w:rPr>
          <w:sz w:val="16"/>
        </w:rPr>
        <w:t xml:space="preserve">, Burns concludes, </w:t>
      </w:r>
      <w:r w:rsidRPr="00FE0C58">
        <w:rPr>
          <w:rStyle w:val="TitleChar"/>
        </w:rPr>
        <w:t xml:space="preserve">it was this </w:t>
      </w:r>
      <w:r w:rsidRPr="00FE0C58">
        <w:rPr>
          <w:rStyle w:val="TitleChar"/>
          <w:sz w:val="12"/>
          <w:u w:val="none"/>
        </w:rPr>
        <w:t>¶</w:t>
      </w:r>
      <w:r w:rsidRPr="00FE0C58">
        <w:rPr>
          <w:rStyle w:val="TitleChar"/>
        </w:rPr>
        <w:t xml:space="preserve"> triumph of "progress" over "folk" that set the conditions for enduring poverty </w:t>
      </w:r>
      <w:r w:rsidRPr="00FE0C58">
        <w:rPr>
          <w:rStyle w:val="TitleChar"/>
          <w:sz w:val="12"/>
          <w:u w:val="none"/>
        </w:rPr>
        <w:t>¶</w:t>
      </w:r>
      <w:r w:rsidRPr="00FE0C58">
        <w:rPr>
          <w:rStyle w:val="TitleChar"/>
        </w:rPr>
        <w:t xml:space="preserve"> and conflict in twentieth-century Latin America. </w:t>
      </w:r>
    </w:p>
    <w:p w:rsidR="001E3056" w:rsidRDefault="001E3056" w:rsidP="001E3056">
      <w:pPr>
        <w:pStyle w:val="Heading4"/>
      </w:pPr>
      <w:r>
        <w:t xml:space="preserve">The aff’s elevation of the law of value is the basis upon which racism and genocide become possible—the </w:t>
      </w:r>
      <w:proofErr w:type="gramStart"/>
      <w:r>
        <w:t>Other</w:t>
      </w:r>
      <w:proofErr w:type="gramEnd"/>
      <w:r>
        <w:t xml:space="preserve"> becomes the atomized “thing” toward which capitalist, hegemonic hatred is directed</w:t>
      </w:r>
    </w:p>
    <w:p w:rsidR="001E3056" w:rsidRDefault="001E3056" w:rsidP="001E3056">
      <w:pPr>
        <w:rPr>
          <w:rStyle w:val="StyleStyleBold12pt"/>
        </w:rPr>
      </w:pPr>
      <w:r>
        <w:rPr>
          <w:rStyle w:val="StyleStyleBold12pt"/>
        </w:rPr>
        <w:t>Internationalist Perspective, Marxist political organization, 2k</w:t>
      </w:r>
    </w:p>
    <w:p w:rsidR="001E3056" w:rsidRDefault="001E3056" w:rsidP="001E3056">
      <w:r>
        <w:t>[Spring 2000, “Capitalism and Genocide,” Internationalist Perspective, Volume: 36, YGS]</w:t>
      </w:r>
    </w:p>
    <w:p w:rsidR="001E3056" w:rsidRPr="00381652" w:rsidRDefault="001E3056" w:rsidP="001E3056"/>
    <w:p w:rsidR="001E3056" w:rsidRDefault="001E3056" w:rsidP="001E3056">
      <w:pPr>
        <w:rPr>
          <w:rStyle w:val="TitleChar"/>
        </w:rPr>
      </w:pPr>
      <w:r w:rsidRPr="00F67A59">
        <w:rPr>
          <w:rStyle w:val="TitleChar"/>
        </w:rPr>
        <w:t>One way</w:t>
      </w:r>
      <w:r w:rsidRPr="003C1B76">
        <w:rPr>
          <w:sz w:val="16"/>
        </w:rPr>
        <w:t xml:space="preserve"> in which </w:t>
      </w:r>
      <w:r w:rsidRPr="00F67A59">
        <w:rPr>
          <w:rStyle w:val="TitleChar"/>
        </w:rPr>
        <w:t xml:space="preserve">this ideological hegemony of capital is established over broad strata of the population, </w:t>
      </w:r>
      <w:r w:rsidRPr="003C1B76">
        <w:rPr>
          <w:sz w:val="16"/>
        </w:rPr>
        <w:t xml:space="preserve">including sectors of the working class, </w:t>
      </w:r>
      <w:r w:rsidRPr="00D7036E">
        <w:rPr>
          <w:rStyle w:val="TitleChar"/>
        </w:rPr>
        <w:t>is by channeling the</w:t>
      </w:r>
      <w:r w:rsidRPr="003C1B76">
        <w:rPr>
          <w:sz w:val="16"/>
        </w:rPr>
        <w:t xml:space="preserve"> dissatisfaction [sic] and </w:t>
      </w:r>
      <w:r w:rsidRPr="00D7036E">
        <w:rPr>
          <w:rStyle w:val="TitleChar"/>
        </w:rPr>
        <w:t>discontent of the mass of the population with the monstrous impact of capitalism upon their lives (subjection to the machine, reduction to the status of a "thing", at the point of production, insecurity and poverty as features of daily life, the overall social process of atomization and massification,</w:t>
      </w:r>
      <w:r w:rsidRPr="003C1B76">
        <w:rPr>
          <w:sz w:val="16"/>
        </w:rPr>
        <w:t xml:space="preserve"> etc.), away from any struggle to establish a human Gemeinwesen, communism. </w:t>
      </w:r>
      <w:r w:rsidRPr="00D7036E">
        <w:rPr>
          <w:rStyle w:val="TitleChar"/>
        </w:rPr>
        <w:t>Capitalist hegemony entails the ability to divert that</w:t>
      </w:r>
      <w:r w:rsidRPr="003C1B76">
        <w:rPr>
          <w:sz w:val="16"/>
        </w:rPr>
        <w:t xml:space="preserve"> very </w:t>
      </w:r>
      <w:r w:rsidRPr="00D7036E">
        <w:rPr>
          <w:rStyle w:val="TitleChar"/>
        </w:rPr>
        <w:t>disatisfaction [</w:t>
      </w:r>
      <w:r w:rsidRPr="003C1B76">
        <w:rPr>
          <w:sz w:val="16"/>
        </w:rPr>
        <w:t xml:space="preserve">sic] </w:t>
      </w:r>
      <w:r w:rsidRPr="00D7036E">
        <w:rPr>
          <w:rStyle w:val="TitleChar"/>
        </w:rPr>
        <w:t>into the quest for a "pure community", based on hatred a</w:t>
      </w:r>
      <w:r w:rsidRPr="003C1B76">
        <w:rPr>
          <w:sz w:val="16"/>
        </w:rPr>
        <w:t xml:space="preserve">nd rage </w:t>
      </w:r>
      <w:r w:rsidRPr="00D7036E">
        <w:rPr>
          <w:rStyle w:val="TitleChar"/>
        </w:rPr>
        <w:t xml:space="preserve">directed not at capital, but at the </w:t>
      </w:r>
      <w:proofErr w:type="gramStart"/>
      <w:r w:rsidRPr="00D7036E">
        <w:rPr>
          <w:rStyle w:val="TitleChar"/>
        </w:rPr>
        <w:lastRenderedPageBreak/>
        <w:t>Other</w:t>
      </w:r>
      <w:proofErr w:type="gramEnd"/>
      <w:r w:rsidRPr="003C1B76">
        <w:rPr>
          <w:sz w:val="16"/>
        </w:rPr>
        <w:t xml:space="preserve">, at alterity itself, at those marginal social groups which are designated a danger to the life of the nation, and its population. </w:t>
      </w:r>
      <w:r w:rsidRPr="003C1B76">
        <w:rPr>
          <w:sz w:val="12"/>
        </w:rPr>
        <w:t>¶</w:t>
      </w:r>
      <w:r w:rsidRPr="003C1B76">
        <w:rPr>
          <w:sz w:val="16"/>
        </w:rPr>
        <w:t xml:space="preserve"> </w:t>
      </w:r>
      <w:r w:rsidRPr="00D7036E">
        <w:rPr>
          <w:rStyle w:val="TitleChar"/>
        </w:rPr>
        <w:t xml:space="preserve">One of the most dramatic effects of the </w:t>
      </w:r>
      <w:r w:rsidRPr="003C1B76">
        <w:rPr>
          <w:sz w:val="16"/>
        </w:rPr>
        <w:t xml:space="preserve">inexorable </w:t>
      </w:r>
      <w:r w:rsidRPr="00D7036E">
        <w:rPr>
          <w:rStyle w:val="TitleChar"/>
        </w:rPr>
        <w:t>penetration of the law of value</w:t>
      </w:r>
      <w:r w:rsidRPr="003C1B76">
        <w:rPr>
          <w:sz w:val="16"/>
        </w:rPr>
        <w:t xml:space="preserve"> into every pore of social life, and geographically across the face of the whole planet, </w:t>
      </w:r>
      <w:r w:rsidRPr="00D7036E">
        <w:rPr>
          <w:rStyle w:val="TitleChar"/>
        </w:rPr>
        <w:t>has been the destruction of all primitive, organic, and pre-capitalist communities</w:t>
      </w:r>
      <w:r w:rsidRPr="0017048F">
        <w:rPr>
          <w:rStyle w:val="TitleChar"/>
        </w:rPr>
        <w:t>. Capitalism,</w:t>
      </w:r>
      <w:r w:rsidRPr="003C1B76">
        <w:rPr>
          <w:sz w:val="16"/>
        </w:rPr>
        <w:t xml:space="preserve"> as Marx and Engels pointed out in the Communist Manifesto, </w:t>
      </w:r>
      <w:r w:rsidRPr="0017048F">
        <w:rPr>
          <w:rStyle w:val="TitleChar"/>
        </w:rPr>
        <w:t>shatters the bonds of immemorial custom and tradition, replacing them with its exchange mechanism and contract.</w:t>
      </w:r>
      <w:r w:rsidRPr="003C1B76">
        <w:rPr>
          <w:sz w:val="16"/>
        </w:rPr>
        <w:t xml:space="preserve"> While Marx and Engels stressed the positive features of this development in the Manifesto, we cannot ignore its negative side, particularly in light of the fact that the path to a human Gemeinwesen has so far been successfully blocked by capital, with disastrous consequences for the human species. </w:t>
      </w:r>
      <w:r w:rsidRPr="00D7036E">
        <w:rPr>
          <w:rStyle w:val="TitleChar"/>
        </w:rPr>
        <w:t xml:space="preserve">The negative side of that development includes the relentless process of atomization, leaving in its wake an ever growing mass of rootless individuals, for whom the only human contact is by way of the cash nexus. </w:t>
      </w:r>
      <w:r w:rsidRPr="0017048F">
        <w:rPr>
          <w:rStyle w:val="TitleChar"/>
        </w:rPr>
        <w:t>Those who have been uprooted</w:t>
      </w:r>
      <w:r w:rsidRPr="003C1B76">
        <w:rPr>
          <w:sz w:val="16"/>
        </w:rPr>
        <w:t xml:space="preserve"> geographically, economically, politically, and culturally, </w:t>
      </w:r>
      <w:r w:rsidRPr="0017048F">
        <w:rPr>
          <w:rStyle w:val="TitleChar"/>
        </w:rPr>
        <w:t>are frequently left with a powerful longing for their lost communities</w:t>
      </w:r>
      <w:r w:rsidRPr="003C1B76">
        <w:rPr>
          <w:sz w:val="16"/>
        </w:rPr>
        <w:t xml:space="preserve"> (even where those communities were hierarchically organized and based on inequality), for the certainties and "truths" of the past, which are idealized the more frustrating, unsatisfying, and insecure, the world of capital becomes. Such longings are most powerfully felt within what Ernst Bloch has termed non-synchronous strata and classes. These are stata and classes whose material or mental conditions of life are linked to a past mode of production, </w:t>
      </w:r>
      <w:proofErr w:type="gramStart"/>
      <w:r w:rsidRPr="003C1B76">
        <w:rPr>
          <w:sz w:val="16"/>
        </w:rPr>
        <w:t>who</w:t>
      </w:r>
      <w:proofErr w:type="gramEnd"/>
      <w:r w:rsidRPr="003C1B76">
        <w:rPr>
          <w:sz w:val="16"/>
        </w:rPr>
        <w:t xml:space="preserve"> exist economically or culturally in the past, even as they chronologically dwell in the present. </w:t>
      </w:r>
      <w:r w:rsidRPr="0017048F">
        <w:rPr>
          <w:rStyle w:val="TitleChar"/>
        </w:rPr>
        <w:t>In contrast to the two historic classes in the capitalist mode of production, the bourgeoisie and proletariat,</w:t>
      </w:r>
      <w:r w:rsidRPr="003C1B76">
        <w:rPr>
          <w:sz w:val="16"/>
        </w:rPr>
        <w:t xml:space="preserve"> which are synchronous, </w:t>
      </w:r>
      <w:r w:rsidRPr="0017048F">
        <w:rPr>
          <w:rStyle w:val="TitleChar"/>
        </w:rPr>
        <w:t>the products of the capitalist present,</w:t>
      </w:r>
      <w:r w:rsidRPr="003C1B76">
        <w:rPr>
          <w:sz w:val="16"/>
        </w:rPr>
        <w:t xml:space="preserve"> these non-synchronous strata </w:t>
      </w:r>
      <w:r w:rsidRPr="0017048F">
        <w:rPr>
          <w:rStyle w:val="TitleChar"/>
        </w:rPr>
        <w:t>include the peasantry, the petty bourgeoisie, and</w:t>
      </w:r>
      <w:r w:rsidRPr="003C1B76">
        <w:rPr>
          <w:sz w:val="16"/>
        </w:rPr>
        <w:t xml:space="preserve"> -- by virtue of their mental or cultural state -- </w:t>
      </w:r>
      <w:r w:rsidRPr="0017048F">
        <w:rPr>
          <w:rStyle w:val="TitleChar"/>
        </w:rPr>
        <w:t>youth and white-collar workers.</w:t>
      </w:r>
      <w:r w:rsidRPr="003C1B76">
        <w:rPr>
          <w:sz w:val="16"/>
        </w:rPr>
        <w:t xml:space="preserve"> In my view, Bloch's understanding of non-synchronicity needs to be extended to segments of the working class, in particular those strata of the blue-collar proletariat which are no longer materially synchronous with the high-tech production process upon which late capitalism rests, and the mass of workers ejected from the production process by the rising organic composition of capital and its comcomitant down-sizing. In addition, the even greater mass of peasants streaming into the shanty towns around the great commercial and industrial metropolitan centers of the world, are also characterized by their non-synchronicity, their inability to be incorporated into the hyper-modern cycle of capital accumulation. Moreover, </w:t>
      </w:r>
      <w:r w:rsidRPr="0017048F">
        <w:rPr>
          <w:rStyle w:val="TitleChar"/>
        </w:rPr>
        <w:t>all of these strata too are subject to a growing nostalgia for the past</w:t>
      </w:r>
      <w:r w:rsidRPr="003C1B76">
        <w:rPr>
          <w:sz w:val="16"/>
        </w:rPr>
        <w:t xml:space="preserve">, a longing for community, including the blue-collar communities and their institutional networks which were one of the features of the social landscape of capitalism earlier in the twentieth century. </w:t>
      </w:r>
      <w:r w:rsidRPr="003C1B76">
        <w:rPr>
          <w:sz w:val="12"/>
        </w:rPr>
        <w:t>¶</w:t>
      </w:r>
      <w:r w:rsidRPr="003C1B76">
        <w:rPr>
          <w:sz w:val="16"/>
        </w:rPr>
        <w:t xml:space="preserve"> </w:t>
      </w:r>
      <w:proofErr w:type="gramStart"/>
      <w:r w:rsidRPr="003C1B76">
        <w:rPr>
          <w:sz w:val="16"/>
        </w:rPr>
        <w:t>However</w:t>
      </w:r>
      <w:proofErr w:type="gramEnd"/>
      <w:r w:rsidRPr="003C1B76">
        <w:rPr>
          <w:sz w:val="16"/>
        </w:rPr>
        <w:t xml:space="preserve">, no matter how powerful this nostalgia for past community becomes, it cannot be satisfied. The organic communities of the past cannot be recreated; their destruction by capital is irreversible. </w:t>
      </w:r>
      <w:r w:rsidRPr="0017048F">
        <w:rPr>
          <w:rStyle w:val="TitleChar"/>
        </w:rPr>
        <w:t>At the same time, the path to a future</w:t>
      </w:r>
      <w:r w:rsidRPr="003C1B76">
        <w:rPr>
          <w:sz w:val="16"/>
        </w:rPr>
        <w:t xml:space="preserve"> Gemeinwesen, to which the cultural material and longings embodied in the non-synchronous classes and strata can make a signal contribution, according to Bloch, </w:t>
      </w:r>
      <w:r w:rsidRPr="0017048F">
        <w:rPr>
          <w:rStyle w:val="TitleChar"/>
        </w:rPr>
        <w:t xml:space="preserve">remains obstructed by the power of capital. </w:t>
      </w:r>
      <w:r w:rsidRPr="003C1B76">
        <w:rPr>
          <w:sz w:val="16"/>
        </w:rPr>
        <w:t xml:space="preserve">So long as this is the case, the genuine longing for community of masses of people, and especially the nostalgia for past communities especially felt by the non-synchronous strata and classes, including the newly non-synchronous elements which I have just argued must be added to them, leaves them exposed to the lure of a "pure community" ideologically constructed by capital itself. In place of real organic and communal bonds, </w:t>
      </w:r>
      <w:r w:rsidRPr="00265D52">
        <w:rPr>
          <w:rStyle w:val="TitleChar"/>
        </w:rPr>
        <w:t>in such an ideologically constructed pure community, a racial, ethnic, or religious identification is merely superimposed on the existing condition of atomization in which the mass of the population finds itself.</w:t>
      </w:r>
      <w:r w:rsidRPr="003C1B76">
        <w:rPr>
          <w:sz w:val="16"/>
        </w:rPr>
        <w:t xml:space="preserve"> In addition to providing some gratification for the longing for community animating broad strata of the population, such a pure community can also provide an ideological bond which ties the bulk of the population to the capitalist state on the basis of a race, ethnicity, or religion which it shares with the ruling class. This latter is extremely important to capital, because the atomization which it has brought about not only leaves the mass of humanity bereft, but also leaves the ruling class itself vulnerable because it lacks any basis upon which it can mobilize the population, physically or ideologically. </w:t>
      </w:r>
      <w:r w:rsidRPr="003C1B76">
        <w:rPr>
          <w:sz w:val="12"/>
        </w:rPr>
        <w:t>¶</w:t>
      </w:r>
      <w:r w:rsidRPr="003C1B76">
        <w:rPr>
          <w:sz w:val="16"/>
        </w:rPr>
        <w:t xml:space="preserve"> </w:t>
      </w:r>
      <w:r w:rsidRPr="00265D52">
        <w:rPr>
          <w:rStyle w:val="TitleChar"/>
        </w:rPr>
        <w:t>The basis upon which such a pure community is constituted, race, nationality, religion,</w:t>
      </w:r>
      <w:r w:rsidRPr="003C1B76">
        <w:rPr>
          <w:sz w:val="16"/>
        </w:rPr>
        <w:t xml:space="preserve"> even a categorization </w:t>
      </w:r>
      <w:r w:rsidRPr="00265D52">
        <w:rPr>
          <w:rStyle w:val="TitleChar"/>
        </w:rPr>
        <w:t>by "class"</w:t>
      </w:r>
      <w:r w:rsidRPr="003C1B76">
        <w:rPr>
          <w:sz w:val="16"/>
        </w:rPr>
        <w:t xml:space="preserve"> in the Stalinist world, necessarily </w:t>
      </w:r>
      <w:r w:rsidRPr="00265D52">
        <w:rPr>
          <w:rStyle w:val="TitleChar"/>
        </w:rPr>
        <w:t>means the exclusion of those categories of the population which do not conform to the criteria for inclusion,</w:t>
      </w:r>
      <w:r w:rsidRPr="003C1B76">
        <w:rPr>
          <w:sz w:val="16"/>
        </w:rPr>
        <w:t xml:space="preserve"> the embodiments of alterity, even while they inhabit the same geographical space as the members of the pure community. </w:t>
      </w:r>
      <w:r w:rsidRPr="009B58F3">
        <w:rPr>
          <w:rStyle w:val="TitleChar"/>
        </w:rPr>
        <w:t>Th</w:t>
      </w:r>
      <w:r w:rsidRPr="00265D52">
        <w:rPr>
          <w:rStyle w:val="TitleChar"/>
        </w:rPr>
        <w:t>ose excluded, the "races"</w:t>
      </w:r>
      <w:r w:rsidRPr="003C1B76">
        <w:rPr>
          <w:sz w:val="16"/>
        </w:rPr>
        <w:t xml:space="preserve"> on the other side of the biological continuum, to use Foucauldian terminology, the </w:t>
      </w:r>
      <w:proofErr w:type="gramStart"/>
      <w:r w:rsidRPr="003C1B76">
        <w:rPr>
          <w:sz w:val="16"/>
        </w:rPr>
        <w:t>Other</w:t>
      </w:r>
      <w:proofErr w:type="gramEnd"/>
      <w:r w:rsidRPr="003C1B76">
        <w:rPr>
          <w:sz w:val="16"/>
        </w:rPr>
        <w:t xml:space="preserve">, </w:t>
      </w:r>
      <w:r w:rsidRPr="00265D52">
        <w:rPr>
          <w:rStyle w:val="TitleChar"/>
        </w:rPr>
        <w:t xml:space="preserve">become alien elements within an otherwise homogeneous world of the pure community. As a threat to its very existence, the role of this </w:t>
      </w:r>
      <w:proofErr w:type="gramStart"/>
      <w:r w:rsidRPr="00265D52">
        <w:rPr>
          <w:rStyle w:val="TitleChar"/>
        </w:rPr>
        <w:t>Other</w:t>
      </w:r>
      <w:proofErr w:type="gramEnd"/>
      <w:r w:rsidRPr="00265D52">
        <w:rPr>
          <w:rStyle w:val="TitleChar"/>
        </w:rPr>
        <w:t xml:space="preserve"> is to become the scapegoat for the inability of the pure community to provide authentic communal bonds between people,</w:t>
      </w:r>
      <w:r w:rsidRPr="003C1B76">
        <w:rPr>
          <w:sz w:val="16"/>
        </w:rPr>
        <w:t xml:space="preserve"> for its abject failure to overcome the alienation that is a hallmark of a reified world. </w:t>
      </w:r>
      <w:r w:rsidRPr="00265D52">
        <w:rPr>
          <w:rStyle w:val="TitleChar"/>
        </w:rPr>
        <w:t>The Jew in Nazi Germany, the Kulak in Stalinist Russia, the Tutsi in Rwanda, Muslims in Bosnia, blacks in the US,</w:t>
      </w:r>
      <w:r w:rsidRPr="003C1B76">
        <w:rPr>
          <w:sz w:val="16"/>
        </w:rPr>
        <w:t xml:space="preserve"> the Albanian or the Serb in Kosovo, the Arab in France, the Turk in contemporary Germany, the Bahai in Iran, for example, </w:t>
      </w:r>
      <w:r w:rsidRPr="00265D52">
        <w:rPr>
          <w:rStyle w:val="TitleChar"/>
        </w:rPr>
        <w:t xml:space="preserve">become the </w:t>
      </w:r>
      <w:r w:rsidRPr="003C1B76">
        <w:rPr>
          <w:sz w:val="16"/>
        </w:rPr>
        <w:t xml:space="preserve">embodiment of alterity, and the </w:t>
      </w:r>
      <w:r w:rsidRPr="00265D52">
        <w:rPr>
          <w:rStyle w:val="TitleChar"/>
        </w:rPr>
        <w:t xml:space="preserve">target against which the hatred of the members of the pure community is </w:t>
      </w:r>
      <w:r w:rsidRPr="003C1B76">
        <w:rPr>
          <w:rStyle w:val="TitleChar"/>
        </w:rPr>
        <w:t xml:space="preserve">directed. The more crisis ridden a society becomes, the greater the need to find an appropriate scapegoat; the more urgent the need for mass mobilization behind the integral state, the more imperious the need to focus rage against the </w:t>
      </w:r>
      <w:proofErr w:type="gramStart"/>
      <w:r w:rsidRPr="003C1B76">
        <w:rPr>
          <w:rStyle w:val="TitleChar"/>
        </w:rPr>
        <w:t>Other</w:t>
      </w:r>
      <w:proofErr w:type="gramEnd"/>
      <w:r w:rsidRPr="003C1B76">
        <w:rPr>
          <w:rStyle w:val="TitleChar"/>
        </w:rPr>
        <w:t>.</w:t>
      </w:r>
      <w:r w:rsidRPr="003C1B76">
        <w:rPr>
          <w:sz w:val="16"/>
        </w:rPr>
        <w:t xml:space="preserve"> In an extreme situation of social crisis and political turmoil, </w:t>
      </w:r>
      <w:r w:rsidRPr="003C1B76">
        <w:rPr>
          <w:rStyle w:val="TitleChar"/>
        </w:rPr>
        <w:t xml:space="preserve">the demonization and victimization of the </w:t>
      </w:r>
      <w:proofErr w:type="gramStart"/>
      <w:r w:rsidRPr="003C1B76">
        <w:rPr>
          <w:rStyle w:val="TitleChar"/>
        </w:rPr>
        <w:t>Other</w:t>
      </w:r>
      <w:proofErr w:type="gramEnd"/>
      <w:r w:rsidRPr="003C1B76">
        <w:rPr>
          <w:rStyle w:val="TitleChar"/>
        </w:rPr>
        <w:t xml:space="preserve"> can lead to his (mass) murder. In the absence of a </w:t>
      </w:r>
      <w:r w:rsidRPr="003C1B76">
        <w:rPr>
          <w:rStyle w:val="TitleChar"/>
        </w:rPr>
        <w:lastRenderedPageBreak/>
        <w:t xml:space="preserve">working class conscious of its historic task and possibilities, this hatred of alterity which permits capital to mobilize the population in defense of the pure community, can become its own impetus to genocide. </w:t>
      </w:r>
      <w:r w:rsidRPr="003C1B76">
        <w:rPr>
          <w:rStyle w:val="TitleChar"/>
          <w:sz w:val="12"/>
          <w:u w:val="none"/>
        </w:rPr>
        <w:t>¶</w:t>
      </w:r>
      <w:r w:rsidRPr="003C1B76">
        <w:rPr>
          <w:rStyle w:val="TitleChar"/>
        </w:rPr>
        <w:t xml:space="preserve"> </w:t>
      </w:r>
      <w:proofErr w:type="gramStart"/>
      <w:r w:rsidRPr="003C1B76">
        <w:rPr>
          <w:rStyle w:val="TitleChar"/>
        </w:rPr>
        <w:t>The</w:t>
      </w:r>
      <w:proofErr w:type="gramEnd"/>
      <w:r w:rsidRPr="003C1B76">
        <w:rPr>
          <w:rStyle w:val="TitleChar"/>
        </w:rPr>
        <w:t xml:space="preserve"> immanent tendencies of the capitalist mode of production which propel it towards a catastrophic economic crisis, also drive it towards mass murder and genocide.</w:t>
      </w:r>
      <w:r w:rsidRPr="003C1B76">
        <w:rPr>
          <w:sz w:val="16"/>
        </w:rPr>
        <w:t xml:space="preserve"> In that sense, </w:t>
      </w:r>
      <w:r w:rsidRPr="003C1B76">
        <w:rPr>
          <w:rStyle w:val="TitleChar"/>
        </w:rPr>
        <w:t xml:space="preserve">the death-world, </w:t>
      </w:r>
      <w:r w:rsidRPr="003C1B76">
        <w:rPr>
          <w:sz w:val="16"/>
        </w:rPr>
        <w:t xml:space="preserve">and the prospect of an Endzeit </w:t>
      </w:r>
      <w:r w:rsidRPr="003C1B76">
        <w:rPr>
          <w:rStyle w:val="TitleChar"/>
        </w:rPr>
        <w:t>cannot be separated from the continued existence of humanity's subordination to the law of value. Reification, the overmanned world, bio-politics, state racism, the constitution of a pure community directed against alterity, each of them features of the economic and ideological topography of the real domination of capital, create the possibility and the need for genocide.</w:t>
      </w:r>
      <w:r w:rsidRPr="003C1B76">
        <w:rPr>
          <w:sz w:val="16"/>
        </w:rPr>
        <w:t xml:space="preserve"> We should have no doubt that </w:t>
      </w:r>
      <w:r w:rsidRPr="003C1B76">
        <w:rPr>
          <w:rStyle w:val="TitleChar"/>
        </w:rPr>
        <w:t>the survival of capitalism</w:t>
      </w:r>
      <w:r w:rsidRPr="003C1B76">
        <w:rPr>
          <w:sz w:val="16"/>
        </w:rPr>
        <w:t xml:space="preserve"> into this new millenium </w:t>
      </w:r>
      <w:r w:rsidRPr="003C1B76">
        <w:rPr>
          <w:rStyle w:val="TitleChar"/>
        </w:rPr>
        <w:t xml:space="preserve">will entail </w:t>
      </w:r>
      <w:r w:rsidRPr="003C1B76">
        <w:rPr>
          <w:sz w:val="16"/>
        </w:rPr>
        <w:t xml:space="preserve">more and </w:t>
      </w:r>
      <w:r w:rsidRPr="003C1B76">
        <w:rPr>
          <w:rStyle w:val="TitleChar"/>
        </w:rPr>
        <w:t>more frequent recourse to mass murder.</w:t>
      </w:r>
    </w:p>
    <w:p w:rsidR="001E3056" w:rsidRDefault="001E3056" w:rsidP="001E3056">
      <w:pPr>
        <w:pStyle w:val="Heading2"/>
      </w:pPr>
      <w:r>
        <w:lastRenderedPageBreak/>
        <w:t>Impact – Hunger</w:t>
      </w:r>
    </w:p>
    <w:p w:rsidR="001E3056" w:rsidRDefault="001E3056" w:rsidP="001E3056">
      <w:pPr>
        <w:pStyle w:val="Heading4"/>
      </w:pPr>
      <w:r>
        <w:t>Capitalism leads to hunger – GMOs</w:t>
      </w:r>
    </w:p>
    <w:p w:rsidR="001E3056" w:rsidRPr="000715F6" w:rsidRDefault="001E3056" w:rsidP="001E3056">
      <w:pPr>
        <w:rPr>
          <w:rStyle w:val="StyleStyleBold12pt"/>
        </w:rPr>
      </w:pPr>
      <w:r w:rsidRPr="000715F6">
        <w:rPr>
          <w:rStyle w:val="StyleStyleBold12pt"/>
        </w:rPr>
        <w:t>Ikerd, Professor Emeritus of Agricultural &amp; Applied Economics University of Missouri Columbia, 2006</w:t>
      </w:r>
    </w:p>
    <w:p w:rsidR="001E3056" w:rsidRPr="00716E87" w:rsidRDefault="001E3056" w:rsidP="001E3056">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68" w:history="1">
        <w:r w:rsidRPr="00B73772">
          <w:rPr>
            <w:rStyle w:val="Hyperlink"/>
          </w:rPr>
          <w:t>http://web.missouri.edu/ikerdj/papers/Eastern%20Oregon-%20Econ%20Hunger.htm</w:t>
        </w:r>
      </w:hyperlink>
      <w:r>
        <w:t>, accessed 7-9-13, JF)</w:t>
      </w:r>
    </w:p>
    <w:p w:rsidR="001E3056" w:rsidRPr="00861B7C" w:rsidRDefault="001E3056" w:rsidP="001E3056">
      <w:pPr>
        <w:rPr>
          <w:sz w:val="16"/>
        </w:rPr>
      </w:pPr>
      <w:r w:rsidRPr="00861B7C">
        <w:rPr>
          <w:sz w:val="16"/>
        </w:rPr>
        <w:t xml:space="preserve">Biotechnology, on the other hand, is simply the latest tool for agricultural industrialization. The magnitude of risks that genetically engineered foods pose to human health and the natural environment may not be fully known for decades. But at the very least, genetic modification represents the greatest experiment to which humanity has ever been subjected with so little justification. </w:t>
      </w:r>
      <w:r w:rsidRPr="002C456C">
        <w:rPr>
          <w:rStyle w:val="TitleChar"/>
        </w:rPr>
        <w:t xml:space="preserve">Genetic modification does nothing to increase crop yields; </w:t>
      </w:r>
      <w:r w:rsidRPr="00540B85">
        <w:t>it simply makes farming easier to carry out on larger operations. It does nothing to enhance food quality that cannot be accomplished more effectively through the conscientious selection of natural foods</w:t>
      </w:r>
      <w:r w:rsidRPr="002C456C">
        <w:rPr>
          <w:rStyle w:val="TitleChar"/>
        </w:rPr>
        <w:t>.</w:t>
      </w:r>
      <w:r w:rsidRPr="00861B7C">
        <w:rPr>
          <w:rStyle w:val="TitleChar"/>
          <w:sz w:val="12"/>
          <w:u w:val="none"/>
        </w:rPr>
        <w:t>¶</w:t>
      </w:r>
      <w:r w:rsidRPr="00861B7C">
        <w:rPr>
          <w:sz w:val="16"/>
        </w:rPr>
        <w:t xml:space="preserve"> </w:t>
      </w:r>
      <w:r w:rsidRPr="00861B7C">
        <w:rPr>
          <w:sz w:val="12"/>
        </w:rPr>
        <w:t>¶</w:t>
      </w:r>
      <w:r w:rsidRPr="006F2228">
        <w:rPr>
          <w:rStyle w:val="TitleChar"/>
          <w:sz w:val="12"/>
        </w:rPr>
        <w:t xml:space="preserve"> </w:t>
      </w:r>
      <w:proofErr w:type="gramStart"/>
      <w:r w:rsidRPr="00540B85">
        <w:t>Perhaps</w:t>
      </w:r>
      <w:proofErr w:type="gramEnd"/>
      <w:r w:rsidRPr="002C456C">
        <w:rPr>
          <w:rStyle w:val="TitleChar"/>
        </w:rPr>
        <w:t xml:space="preserve"> most relevant to hunger, widespread acceptance of genetic modification of foods would grant control of the world’s food supply to a handful of global agribusiness corporations</w:t>
      </w:r>
      <w:r w:rsidRPr="00540B85">
        <w:t>, under current plant and animal patenting laws. These food corporations are not charitable organizations.</w:t>
      </w:r>
      <w:r w:rsidRPr="00861B7C">
        <w:rPr>
          <w:sz w:val="16"/>
        </w:rPr>
        <w:t xml:space="preserve"> </w:t>
      </w:r>
      <w:r w:rsidRPr="002F3DC2">
        <w:rPr>
          <w:rStyle w:val="TitleChar"/>
        </w:rPr>
        <w:t xml:space="preserve">They will sell their products to </w:t>
      </w:r>
      <w:r w:rsidRPr="00540B85">
        <w:t>whatever people</w:t>
      </w:r>
      <w:r w:rsidRPr="002F3DC2">
        <w:rPr>
          <w:rStyle w:val="TitleChar"/>
        </w:rPr>
        <w:t xml:space="preserve">, wherever </w:t>
      </w:r>
      <w:r w:rsidRPr="00540B85">
        <w:t>in the world</w:t>
      </w:r>
      <w:r w:rsidRPr="002F3DC2">
        <w:rPr>
          <w:rStyle w:val="TitleChar"/>
        </w:rPr>
        <w:t xml:space="preserve">, they can generate the greatest economic return </w:t>
      </w:r>
      <w:r w:rsidRPr="00540B85">
        <w:t xml:space="preserve">for their stockholders. </w:t>
      </w:r>
      <w:r w:rsidRPr="00DE3FEB">
        <w:rPr>
          <w:rStyle w:val="TitleChar"/>
        </w:rPr>
        <w:t xml:space="preserve">Their markets most certainly will not be the hungry </w:t>
      </w:r>
      <w:r w:rsidRPr="00642D35">
        <w:t>people of the poor countries of the world</w:t>
      </w:r>
      <w:r w:rsidRPr="00DE3FEB">
        <w:rPr>
          <w:rStyle w:val="TitleChar"/>
        </w:rPr>
        <w:t xml:space="preserve"> or </w:t>
      </w:r>
      <w:r w:rsidRPr="00642D35">
        <w:t>the</w:t>
      </w:r>
      <w:r w:rsidRPr="00DE3FEB">
        <w:rPr>
          <w:rStyle w:val="TitleChar"/>
        </w:rPr>
        <w:t xml:space="preserve"> poor people </w:t>
      </w:r>
      <w:r w:rsidRPr="00642D35">
        <w:t>of the wealthy countries</w:t>
      </w:r>
      <w:r w:rsidRPr="00DE3FEB">
        <w:rPr>
          <w:rStyle w:val="TitleChar"/>
        </w:rPr>
        <w:t xml:space="preserve"> of the world. The goal of industrial agriculture in a capitalistic economy is to sell food for profit, not to provide food for everyone.</w:t>
      </w:r>
      <w:r w:rsidRPr="00861B7C">
        <w:rPr>
          <w:sz w:val="16"/>
        </w:rPr>
        <w:t xml:space="preserve"> An industrial agriculture will not feed the hungry.</w:t>
      </w:r>
    </w:p>
    <w:p w:rsidR="001E3056" w:rsidRDefault="001E3056" w:rsidP="001E3056"/>
    <w:p w:rsidR="001E3056" w:rsidRDefault="001E3056" w:rsidP="001E3056">
      <w:r>
        <w:t xml:space="preserve"> </w:t>
      </w:r>
    </w:p>
    <w:p w:rsidR="001E3056" w:rsidRDefault="001E3056" w:rsidP="001E3056">
      <w:pPr>
        <w:pStyle w:val="Heading4"/>
      </w:pPr>
      <w:r>
        <w:t xml:space="preserve">Cap leads to hunger – it leaves the poor behind </w:t>
      </w:r>
    </w:p>
    <w:p w:rsidR="001E3056" w:rsidRPr="000715F6" w:rsidRDefault="001E3056" w:rsidP="001E3056">
      <w:pPr>
        <w:rPr>
          <w:rStyle w:val="StyleStyleBold12pt"/>
        </w:rPr>
      </w:pPr>
      <w:r w:rsidRPr="000715F6">
        <w:rPr>
          <w:rStyle w:val="StyleStyleBold12pt"/>
        </w:rPr>
        <w:t>Ikerd, Professor Emeritus of Agricultural &amp; Applied Economics University of Missouri Columbia, 2006</w:t>
      </w:r>
    </w:p>
    <w:p w:rsidR="001E3056" w:rsidRPr="00716E87" w:rsidRDefault="001E3056" w:rsidP="001E3056">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69" w:history="1">
        <w:r w:rsidRPr="00B73772">
          <w:rPr>
            <w:rStyle w:val="Hyperlink"/>
          </w:rPr>
          <w:t>http://web.missouri.edu/ikerdj/papers/Eastern%20Oregon-%20Econ%20Hunger.htm</w:t>
        </w:r>
      </w:hyperlink>
      <w:r>
        <w:t>, accessed 7-9-13, JF)</w:t>
      </w:r>
    </w:p>
    <w:p w:rsidR="001E3056" w:rsidRPr="00BE680E" w:rsidRDefault="001E3056" w:rsidP="001E3056">
      <w:pPr>
        <w:rPr>
          <w:rStyle w:val="TitleChar"/>
        </w:rPr>
      </w:pPr>
      <w:r w:rsidRPr="00D57FEE">
        <w:rPr>
          <w:rStyle w:val="TitleChar"/>
        </w:rPr>
        <w:t>But industrialization never made its way around the world and significant pockets of hunger have persisted even in the wealthiest industrial nations of the world</w:t>
      </w:r>
      <w:r w:rsidRPr="00716E87">
        <w:rPr>
          <w:sz w:val="16"/>
        </w:rPr>
        <w:t xml:space="preserve">. Somehow, the people of the world lost their way on the road to utopia. </w:t>
      </w:r>
      <w:r w:rsidRPr="00680F0A">
        <w:rPr>
          <w:rStyle w:val="TitleChar"/>
        </w:rPr>
        <w:t>Far too many people have been left behind – poor and hungry – to feel any sense of victory over poverty and starvation</w:t>
      </w:r>
      <w:r w:rsidRPr="00716E87">
        <w:rPr>
          <w:sz w:val="16"/>
        </w:rPr>
        <w:t>. In terms of total productivity and wealth, industrialization far exceeded the expectations of even the most optimistic. The people of the late 1700s could not possibly have imagined all of the material wealth in the world today. But neither could they have imagined that so few people would claim so much of the world’s wealth and so many others would be left with so little. The dreams of the American industrial revolution were not just dreams of a world of wealth but also of a world of equity and justice, a world in which all people would share in the wealth.</w:t>
      </w:r>
      <w:r w:rsidRPr="00716E87">
        <w:rPr>
          <w:sz w:val="12"/>
        </w:rPr>
        <w:t>¶</w:t>
      </w:r>
      <w:r w:rsidRPr="00716E87">
        <w:rPr>
          <w:sz w:val="16"/>
        </w:rPr>
        <w:t xml:space="preserve"> </w:t>
      </w:r>
      <w:r w:rsidRPr="00716E87">
        <w:rPr>
          <w:sz w:val="12"/>
        </w:rPr>
        <w:t>¶</w:t>
      </w:r>
      <w:r w:rsidRPr="00716E87">
        <w:rPr>
          <w:sz w:val="16"/>
        </w:rPr>
        <w:t xml:space="preserve"> </w:t>
      </w:r>
      <w:r w:rsidRPr="00680F0A">
        <w:rPr>
          <w:rStyle w:val="TitleChar"/>
        </w:rPr>
        <w:t>The fundamental flaw was not in the productivity of industrialism but instead in the economics of industrialism, in the means by which resources were allocated among the competing needs of people.</w:t>
      </w:r>
      <w:r w:rsidRPr="00716E87">
        <w:rPr>
          <w:sz w:val="16"/>
        </w:rPr>
        <w:t xml:space="preserve"> For most of two centuries, capitalism and communism struggled for economic supremacy among the industrial nations of the world. With the fall of the former Soviet Union, however, </w:t>
      </w:r>
      <w:r w:rsidRPr="00642D35">
        <w:rPr>
          <w:sz w:val="16"/>
          <w:szCs w:val="16"/>
        </w:rPr>
        <w:t>political leaders around the world declared global victory for capitalism. Free market capitalism quickly spread around the world. Even the Peoples Republic of China, while still clinging to political socialism, turned to free markets to guide its economic boom. Admittedly, capitalism has resulted in impressive economic growth and prosperity. But as we enter the twenty-first century, serious questions are emerging concerning the sustainability of capitalism</w:t>
      </w:r>
      <w:r w:rsidRPr="00BE680E">
        <w:rPr>
          <w:rStyle w:val="TitleChar"/>
        </w:rPr>
        <w:t>.</w:t>
      </w:r>
    </w:p>
    <w:p w:rsidR="001E3056" w:rsidRDefault="001E3056" w:rsidP="001E3056"/>
    <w:p w:rsidR="001E3056" w:rsidRDefault="001E3056" w:rsidP="001E3056">
      <w:pPr>
        <w:pStyle w:val="Heading4"/>
      </w:pPr>
      <w:r>
        <w:lastRenderedPageBreak/>
        <w:t xml:space="preserve">Capitalism causes hunger – it destroys social connections that are necessary to </w:t>
      </w:r>
      <w:proofErr w:type="gramStart"/>
      <w:r>
        <w:t>address  hunger</w:t>
      </w:r>
      <w:proofErr w:type="gramEnd"/>
      <w:r>
        <w:t xml:space="preserve"> </w:t>
      </w:r>
    </w:p>
    <w:p w:rsidR="001E3056" w:rsidRPr="000715F6" w:rsidRDefault="001E3056" w:rsidP="001E3056">
      <w:pPr>
        <w:rPr>
          <w:rStyle w:val="StyleStyleBold12pt"/>
        </w:rPr>
      </w:pPr>
      <w:r w:rsidRPr="000715F6">
        <w:rPr>
          <w:rStyle w:val="StyleStyleBold12pt"/>
        </w:rPr>
        <w:t>Ikerd, Professor Emeritus of Agricultural &amp; Applied Economics University of Missouri Columbia, 2006</w:t>
      </w:r>
    </w:p>
    <w:p w:rsidR="001E3056" w:rsidRPr="00716E87" w:rsidRDefault="001E3056" w:rsidP="001E3056">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70" w:history="1">
        <w:r w:rsidRPr="00B73772">
          <w:rPr>
            <w:rStyle w:val="Hyperlink"/>
          </w:rPr>
          <w:t>http://web.missouri.edu/ikerdj/papers/Eastern%20Oregon-%20Econ%20Hunger.htm</w:t>
        </w:r>
      </w:hyperlink>
      <w:r>
        <w:t>, accessed 7-9-13, JF)</w:t>
      </w:r>
    </w:p>
    <w:p w:rsidR="001E3056" w:rsidRPr="00B0478A" w:rsidRDefault="001E3056" w:rsidP="001E3056">
      <w:r w:rsidRPr="00716E87">
        <w:rPr>
          <w:sz w:val="16"/>
        </w:rPr>
        <w:t xml:space="preserve">But what does entropy have to do with hunger? </w:t>
      </w:r>
      <w:r w:rsidRPr="007E7D95">
        <w:rPr>
          <w:rStyle w:val="TitleChar"/>
        </w:rPr>
        <w:t xml:space="preserve">Capitalism </w:t>
      </w:r>
      <w:r w:rsidRPr="00A87268">
        <w:t>not only uses up physical energy, it also</w:t>
      </w:r>
      <w:r w:rsidRPr="007E7D95">
        <w:rPr>
          <w:rStyle w:val="TitleChar"/>
        </w:rPr>
        <w:t xml:space="preserve"> uses up human energy</w:t>
      </w:r>
      <w:r w:rsidRPr="00716E87">
        <w:rPr>
          <w:sz w:val="16"/>
        </w:rPr>
        <w:t xml:space="preserve">. </w:t>
      </w:r>
      <w:r w:rsidRPr="009C3EC2">
        <w:t>The law of entropy applies to social energy as well as physical energy. All human resources – labor, management, innovation, creativity – are products of social relationships. No person can be born or reach healthy maturity without the help of other people who care about them personally, including their families, friends, neighbors, and communities</w:t>
      </w:r>
      <w:r w:rsidRPr="00716E87">
        <w:rPr>
          <w:sz w:val="16"/>
        </w:rPr>
        <w:t xml:space="preserve">. People must be educated, trained, civilized, and socialized before they can become productive members of complex societies. </w:t>
      </w:r>
      <w:r w:rsidRPr="007E7D95">
        <w:rPr>
          <w:rStyle w:val="TitleChar"/>
        </w:rPr>
        <w:t>All organizations – including businesses organizations and economies – also depend upon the ability of people to work together for a common purpose, which in turn depend upon the sociability and civility of the society in which they were raised.</w:t>
      </w:r>
      <w:r w:rsidRPr="00716E87">
        <w:rPr>
          <w:rStyle w:val="TitleChar"/>
          <w:sz w:val="12"/>
          <w:u w:val="none"/>
        </w:rPr>
        <w:t>¶</w:t>
      </w:r>
      <w:r w:rsidRPr="00716E87">
        <w:rPr>
          <w:sz w:val="16"/>
        </w:rPr>
        <w:t xml:space="preserve"> </w:t>
      </w:r>
      <w:r w:rsidRPr="00716E87">
        <w:rPr>
          <w:sz w:val="12"/>
        </w:rPr>
        <w:t>¶</w:t>
      </w:r>
      <w:r w:rsidRPr="00716E87">
        <w:rPr>
          <w:sz w:val="16"/>
        </w:rPr>
        <w:t xml:space="preserve"> </w:t>
      </w:r>
      <w:r w:rsidRPr="007E7D95">
        <w:rPr>
          <w:rStyle w:val="TitleChar"/>
        </w:rPr>
        <w:t>Capitalism inevitably dissipates, disperses, and disorganizes social energy because it weakens personal relationships. Social capital is the value embodied in the willingness and ability of people to form and maintain positive personal relationships.</w:t>
      </w:r>
      <w:r w:rsidRPr="00716E87">
        <w:rPr>
          <w:sz w:val="16"/>
        </w:rPr>
        <w:t xml:space="preserve"> However, </w:t>
      </w:r>
      <w:r w:rsidRPr="007E7D95">
        <w:rPr>
          <w:rStyle w:val="TitleChar"/>
        </w:rPr>
        <w:t>maximum economic efficiency requires that people relate to each other impartially,</w:t>
      </w:r>
      <w:r w:rsidRPr="00716E87">
        <w:rPr>
          <w:sz w:val="16"/>
        </w:rPr>
        <w:t xml:space="preserve"> which means impersonally. </w:t>
      </w:r>
      <w:r w:rsidRPr="007E7D95">
        <w:rPr>
          <w:rStyle w:val="TitleChar"/>
        </w:rPr>
        <w:t>People must compete rather than cooperate</w:t>
      </w:r>
      <w:r w:rsidRPr="00716E87">
        <w:rPr>
          <w:sz w:val="16"/>
        </w:rPr>
        <w:t xml:space="preserve">, </w:t>
      </w:r>
      <w:r w:rsidRPr="007E7D95">
        <w:rPr>
          <w:rStyle w:val="TitleChar"/>
        </w:rPr>
        <w:t>if market economies are to work efficiently</w:t>
      </w:r>
      <w:r w:rsidRPr="00716E87">
        <w:rPr>
          <w:sz w:val="16"/>
        </w:rPr>
        <w:t xml:space="preserve">. </w:t>
      </w:r>
      <w:r w:rsidRPr="007E7D95">
        <w:rPr>
          <w:rStyle w:val="TitleChar"/>
        </w:rPr>
        <w:t>When people spend</w:t>
      </w:r>
      <w:r w:rsidRPr="00716E87">
        <w:rPr>
          <w:sz w:val="16"/>
        </w:rPr>
        <w:t xml:space="preserve"> </w:t>
      </w:r>
      <w:r w:rsidRPr="007E7D95">
        <w:rPr>
          <w:rStyle w:val="TitleChar"/>
        </w:rPr>
        <w:t>more</w:t>
      </w:r>
      <w:r w:rsidRPr="00716E87">
        <w:rPr>
          <w:sz w:val="16"/>
        </w:rPr>
        <w:t xml:space="preserve"> </w:t>
      </w:r>
      <w:r w:rsidRPr="007E7D95">
        <w:rPr>
          <w:rStyle w:val="TitleChar"/>
        </w:rPr>
        <w:t>time</w:t>
      </w:r>
      <w:r w:rsidRPr="00716E87">
        <w:rPr>
          <w:sz w:val="16"/>
        </w:rPr>
        <w:t xml:space="preserve"> and energy working – </w:t>
      </w:r>
      <w:r w:rsidRPr="007E7D95">
        <w:rPr>
          <w:rStyle w:val="TitleChar"/>
        </w:rPr>
        <w:t>being</w:t>
      </w:r>
      <w:r w:rsidRPr="00716E87">
        <w:rPr>
          <w:sz w:val="16"/>
        </w:rPr>
        <w:t xml:space="preserve"> “</w:t>
      </w:r>
      <w:r w:rsidRPr="007E7D95">
        <w:rPr>
          <w:rStyle w:val="TitleChar"/>
        </w:rPr>
        <w:t>productive</w:t>
      </w:r>
      <w:r w:rsidRPr="00716E87">
        <w:rPr>
          <w:sz w:val="16"/>
        </w:rPr>
        <w:t xml:space="preserve">” </w:t>
      </w:r>
      <w:r w:rsidRPr="007E7D95">
        <w:rPr>
          <w:rStyle w:val="TitleChar"/>
        </w:rPr>
        <w:t>– they have less time and energy to spend on personal relationships within families and communities, and social capital is depleted</w:t>
      </w:r>
      <w:r w:rsidRPr="00716E87">
        <w:rPr>
          <w:sz w:val="16"/>
        </w:rPr>
        <w:t>. When people buy things based on price rather than from people they know and trust</w:t>
      </w:r>
      <w:r w:rsidRPr="007E7D95">
        <w:rPr>
          <w:rStyle w:val="TitleChar"/>
        </w:rPr>
        <w:t>, personal relationships within communities suffer from neglect, and social capital is dissipated</w:t>
      </w:r>
      <w:r w:rsidRPr="00716E87">
        <w:rPr>
          <w:sz w:val="16"/>
        </w:rPr>
        <w:t>. Neoclassical capitalism devalues personal relationships and disconnects people and thus dissipates, disperses, and disorganizes social energy.</w:t>
      </w:r>
      <w:r w:rsidRPr="00716E87">
        <w:rPr>
          <w:sz w:val="12"/>
        </w:rPr>
        <w:t>¶</w:t>
      </w:r>
      <w:r w:rsidRPr="00716E87">
        <w:rPr>
          <w:sz w:val="16"/>
        </w:rPr>
        <w:t xml:space="preserve"> </w:t>
      </w:r>
      <w:r w:rsidRPr="00716E87">
        <w:rPr>
          <w:sz w:val="12"/>
        </w:rPr>
        <w:t>¶</w:t>
      </w:r>
      <w:r w:rsidRPr="00716E87">
        <w:rPr>
          <w:sz w:val="16"/>
        </w:rPr>
        <w:t xml:space="preserve"> </w:t>
      </w:r>
      <w:r w:rsidRPr="00BF2711">
        <w:rPr>
          <w:rStyle w:val="TitleChar"/>
        </w:rPr>
        <w:t>Capitalistic economies are so efficient because they use people to do work but do nothing to restore the social capital needed to sustain positive personal relationships within society. It makes no economic sense for corporations to invest in building relationships within families, communities, or society for the benefit of future generations</w:t>
      </w:r>
      <w:r w:rsidRPr="00226961">
        <w:t>. It’s always more economically efficient to find new people and new communities to exploit.</w:t>
      </w:r>
      <w:r w:rsidRPr="00716E87">
        <w:rPr>
          <w:sz w:val="16"/>
        </w:rPr>
        <w:t xml:space="preserve"> Capitalistic economies don’t waste energy by investing in society, and they resist all attempts of people, through government, to tax private enterprises to promote societal well-being</w:t>
      </w:r>
      <w:r w:rsidRPr="00226961">
        <w:t xml:space="preserve">. That’s why capitalism is so efficient. </w:t>
      </w:r>
      <w:r w:rsidRPr="00716E87">
        <w:rPr>
          <w:sz w:val="16"/>
        </w:rPr>
        <w:t>But, neoclassical capitalism inevitably tends toward social entropy; that’s why it is not sustainable.</w:t>
      </w:r>
      <w:r w:rsidRPr="00716E87">
        <w:rPr>
          <w:sz w:val="12"/>
        </w:rPr>
        <w:t>¶</w:t>
      </w:r>
      <w:r w:rsidRPr="00716E87">
        <w:rPr>
          <w:sz w:val="16"/>
        </w:rPr>
        <w:t xml:space="preserve"> </w:t>
      </w:r>
      <w:r w:rsidRPr="00716E87">
        <w:rPr>
          <w:sz w:val="12"/>
        </w:rPr>
        <w:t>¶</w:t>
      </w:r>
      <w:r w:rsidRPr="00716E87">
        <w:rPr>
          <w:sz w:val="16"/>
        </w:rPr>
        <w:t xml:space="preserve"> </w:t>
      </w:r>
      <w:r w:rsidRPr="00AF5475">
        <w:rPr>
          <w:rStyle w:val="TitleChar"/>
        </w:rPr>
        <w:t>Industrialization did not eliminate hunger because, in devaluing personal relationships, it diminished our ability to care and destroyed our willingness to share</w:t>
      </w:r>
      <w:r w:rsidRPr="00716E87">
        <w:rPr>
          <w:sz w:val="16"/>
        </w:rPr>
        <w:t xml:space="preserve">. </w:t>
      </w:r>
      <w:r w:rsidRPr="00AF5475">
        <w:rPr>
          <w:rStyle w:val="TitleChar"/>
        </w:rPr>
        <w:t>Hunger is a symptom of a society that is lacking in social capital</w:t>
      </w:r>
      <w:r w:rsidRPr="00716E87">
        <w:rPr>
          <w:sz w:val="16"/>
        </w:rPr>
        <w:t xml:space="preserve">. </w:t>
      </w:r>
      <w:r w:rsidRPr="00AF5475">
        <w:rPr>
          <w:rStyle w:val="TitleChar"/>
        </w:rPr>
        <w:t>People who care and are willing to share; they don’t allow others to go hungry when they have plenty for themselves. As social capital is depleted</w:t>
      </w:r>
      <w:r w:rsidRPr="00716E87">
        <w:rPr>
          <w:sz w:val="16"/>
        </w:rPr>
        <w:t xml:space="preserve">, the gap in wealth between the haves and have-nots continues to grow, </w:t>
      </w:r>
      <w:r w:rsidRPr="00AF5475">
        <w:rPr>
          <w:rStyle w:val="TitleChar"/>
        </w:rPr>
        <w:t>as those who have increase their power to exploit those who have not</w:t>
      </w:r>
      <w:r w:rsidRPr="00716E87">
        <w:rPr>
          <w:sz w:val="16"/>
        </w:rPr>
        <w:t xml:space="preserve">. </w:t>
      </w:r>
      <w:r w:rsidRPr="00AF5475">
        <w:rPr>
          <w:rStyle w:val="TitleChar"/>
        </w:rPr>
        <w:t>As social capital is depleted, the haves are numbed to the reality that many of the have-nots have no food; they feel no need to share.</w:t>
      </w:r>
      <w:r w:rsidRPr="00716E87">
        <w:rPr>
          <w:rStyle w:val="TitleChar"/>
          <w:sz w:val="12"/>
          <w:u w:val="none"/>
        </w:rPr>
        <w:t>¶</w:t>
      </w:r>
      <w:r>
        <w:rPr>
          <w:rStyle w:val="TitleChar"/>
          <w:sz w:val="12"/>
        </w:rPr>
        <w:t xml:space="preserve"> </w:t>
      </w:r>
      <w:r w:rsidRPr="00716E87">
        <w:rPr>
          <w:sz w:val="12"/>
        </w:rPr>
        <w:t>¶</w:t>
      </w:r>
      <w:r w:rsidRPr="00716E87">
        <w:rPr>
          <w:sz w:val="16"/>
        </w:rPr>
        <w:t xml:space="preserve"> </w:t>
      </w:r>
      <w:proofErr w:type="gramStart"/>
      <w:r w:rsidRPr="009268E2">
        <w:rPr>
          <w:rStyle w:val="TitleChar"/>
        </w:rPr>
        <w:t>It’s</w:t>
      </w:r>
      <w:proofErr w:type="gramEnd"/>
      <w:r w:rsidRPr="009268E2">
        <w:rPr>
          <w:rStyle w:val="TitleChar"/>
        </w:rPr>
        <w:t xml:space="preserve"> not economically efficient to share with the poor and hungry. Economic efficiency demands that people be rewarded according to their productivity, not according to their need</w:t>
      </w:r>
      <w:r w:rsidRPr="00716E87">
        <w:rPr>
          <w:sz w:val="16"/>
        </w:rPr>
        <w:t xml:space="preserve">. </w:t>
      </w:r>
      <w:r w:rsidRPr="009268E2">
        <w:rPr>
          <w:rStyle w:val="TitleChar"/>
        </w:rPr>
        <w:t>Income redistribution and feeding the hungry penalizes those who produce and rewards those who do not;</w:t>
      </w:r>
      <w:r w:rsidRPr="00716E87">
        <w:rPr>
          <w:sz w:val="16"/>
        </w:rPr>
        <w:t xml:space="preserve"> </w:t>
      </w:r>
      <w:r w:rsidRPr="009268E2">
        <w:rPr>
          <w:rStyle w:val="TitleChar"/>
        </w:rPr>
        <w:t>such actions promote inefficiency</w:t>
      </w:r>
      <w:r w:rsidRPr="00716E87">
        <w:rPr>
          <w:sz w:val="16"/>
        </w:rPr>
        <w:t>. The invisible hand of free markets is fair and just, we are told. Let the free markets work. If people get hungry, they will find work. The rising tide of prosperity raises all boats. If we become wealthy, others will surely have enough to eat. But</w:t>
      </w:r>
      <w:r w:rsidRPr="00B0478A">
        <w:t>, the invisible hand of Adam Smith’s capitalism has been mangled in the machinery of industrialism. Today’s capitalism is not fair and just. The rising tide of prosperity simply blinds us to growing poverty. Growing poverty and hunger are the inevitable consequences of social entropy.</w:t>
      </w:r>
    </w:p>
    <w:p w:rsidR="001E3056" w:rsidRDefault="001E3056" w:rsidP="001E3056"/>
    <w:p w:rsidR="001E3056" w:rsidRDefault="001E3056" w:rsidP="001E3056">
      <w:r>
        <w:lastRenderedPageBreak/>
        <w:t xml:space="preserve"> </w:t>
      </w:r>
    </w:p>
    <w:p w:rsidR="001E3056" w:rsidRDefault="001E3056" w:rsidP="001E3056">
      <w:pPr>
        <w:pStyle w:val="Heading4"/>
      </w:pPr>
      <w:r>
        <w:t>Cap causes hunger – unsustainability</w:t>
      </w:r>
    </w:p>
    <w:p w:rsidR="001E3056" w:rsidRPr="000715F6" w:rsidRDefault="001E3056" w:rsidP="001E3056">
      <w:pPr>
        <w:rPr>
          <w:rStyle w:val="StyleStyleBold12pt"/>
        </w:rPr>
      </w:pPr>
      <w:r w:rsidRPr="000715F6">
        <w:rPr>
          <w:rStyle w:val="StyleStyleBold12pt"/>
        </w:rPr>
        <w:t>Ikerd, Professor Emeritus of Agricultural &amp; Applied Economics University of Missouri Columbia, 2006</w:t>
      </w:r>
    </w:p>
    <w:p w:rsidR="001E3056" w:rsidRPr="00716E87" w:rsidRDefault="001E3056" w:rsidP="001E3056">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71" w:history="1">
        <w:r w:rsidRPr="00B73772">
          <w:rPr>
            <w:rStyle w:val="Hyperlink"/>
          </w:rPr>
          <w:t>http://web.missouri.edu/ikerdj/papers/Eastern%20Oregon-%20Econ%20Hunger.htm</w:t>
        </w:r>
      </w:hyperlink>
      <w:r>
        <w:t>, accessed 7-9-13, JF)</w:t>
      </w:r>
    </w:p>
    <w:p w:rsidR="001E3056" w:rsidRPr="00716E87" w:rsidRDefault="001E3056" w:rsidP="001E3056">
      <w:pPr>
        <w:rPr>
          <w:sz w:val="16"/>
        </w:rPr>
      </w:pPr>
      <w:r w:rsidRPr="00716E87">
        <w:rPr>
          <w:sz w:val="16"/>
        </w:rPr>
        <w:t xml:space="preserve">Serious questioning of capitalism began in the 1960s, with the emergence of the environmental and civil rights movements. </w:t>
      </w:r>
      <w:r w:rsidRPr="001E602A">
        <w:rPr>
          <w:rStyle w:val="TitleChar"/>
        </w:rPr>
        <w:t>Growing environmental degradation and persistent social discrimination were linked directly to the industrialization of capitalistic economies</w:t>
      </w:r>
      <w:r w:rsidRPr="00716E87">
        <w:rPr>
          <w:sz w:val="16"/>
        </w:rPr>
        <w:t xml:space="preserve">. </w:t>
      </w:r>
      <w:r w:rsidRPr="001E602A">
        <w:rPr>
          <w:rStyle w:val="TitleChar"/>
        </w:rPr>
        <w:t xml:space="preserve">The energy crisis of the 1970s </w:t>
      </w:r>
      <w:r w:rsidRPr="00B0478A">
        <w:t>raised concerns about the extractive nature of capitalistic economies and the dependence of industrialization on finite supplies of non-renewable resources.</w:t>
      </w:r>
      <w:r w:rsidRPr="00F000DC">
        <w:rPr>
          <w:rStyle w:val="TitleChar"/>
        </w:rPr>
        <w:t xml:space="preserve"> The “trickle down economics” of the 1980s </w:t>
      </w:r>
      <w:r w:rsidRPr="00B0478A">
        <w:t>raised further questions of social equity, with large and growing gaps between the “haves and have-nots.”</w:t>
      </w:r>
      <w:r w:rsidRPr="00F000DC">
        <w:rPr>
          <w:rStyle w:val="TitleChar"/>
        </w:rPr>
        <w:t xml:space="preserve"> </w:t>
      </w:r>
      <w:r w:rsidRPr="00716E87">
        <w:rPr>
          <w:sz w:val="16"/>
        </w:rPr>
        <w:t xml:space="preserve">The U.S. economy languished after the “economic bubble” of the 1990s burst at the turn of the century. Today’s “robust” economy is propped up by record-large federal budget and trade deficits. </w:t>
      </w:r>
      <w:r w:rsidRPr="00F000DC">
        <w:rPr>
          <w:rStyle w:val="TitleChar"/>
        </w:rPr>
        <w:t xml:space="preserve">Corporate profits were restored only by exporting America’s middleclass jobs to lower-cost foreign labor markets, </w:t>
      </w:r>
      <w:r w:rsidRPr="00B0478A">
        <w:t>notably China and India. Many</w:t>
      </w:r>
      <w:r w:rsidRPr="00F000DC">
        <w:rPr>
          <w:rStyle w:val="TitleChar"/>
        </w:rPr>
        <w:t xml:space="preserve"> Americans are now questioning not only the ecological and social sustainability of capitalism, but also its economic sustainability.</w:t>
      </w:r>
      <w:r w:rsidRPr="00716E87">
        <w:rPr>
          <w:rStyle w:val="TitleChar"/>
          <w:sz w:val="12"/>
          <w:u w:val="none"/>
        </w:rPr>
        <w:t>¶</w:t>
      </w:r>
      <w:r w:rsidRPr="00716E87">
        <w:rPr>
          <w:sz w:val="16"/>
        </w:rPr>
        <w:t xml:space="preserve"> </w:t>
      </w:r>
      <w:r w:rsidRPr="00716E87">
        <w:rPr>
          <w:sz w:val="12"/>
        </w:rPr>
        <w:t>¶</w:t>
      </w:r>
      <w:r w:rsidRPr="00716E87">
        <w:rPr>
          <w:sz w:val="16"/>
        </w:rPr>
        <w:t xml:space="preserve"> </w:t>
      </w:r>
      <w:r w:rsidRPr="00C6293F">
        <w:rPr>
          <w:rStyle w:val="TitleChar"/>
        </w:rPr>
        <w:t>Persistent hunger, in America and around the world, is not simply a reflection of social equity, although today’s hunger most certainly is inequitable</w:t>
      </w:r>
      <w:r w:rsidRPr="00716E87">
        <w:rPr>
          <w:sz w:val="16"/>
        </w:rPr>
        <w:t xml:space="preserve">. </w:t>
      </w:r>
      <w:r w:rsidRPr="00C6293F">
        <w:rPr>
          <w:rStyle w:val="TitleChar"/>
        </w:rPr>
        <w:t>Hunger is an inevitable consequence of an economic system that lacks both ecological and social integrity</w:t>
      </w:r>
      <w:r w:rsidRPr="00716E87">
        <w:rPr>
          <w:sz w:val="16"/>
        </w:rPr>
        <w:t xml:space="preserve">. </w:t>
      </w:r>
      <w:r w:rsidRPr="00C6293F">
        <w:rPr>
          <w:rStyle w:val="TitleChar"/>
        </w:rPr>
        <w:t>Persistent hunger is rooted in the economy – in the means by which we manage complex relationships with each other and with nature. The economy determines who gets to manage the resources needed to produce food, clothing, shelter, as well as the non-necessities of life</w:t>
      </w:r>
      <w:r w:rsidRPr="00716E87">
        <w:rPr>
          <w:sz w:val="16"/>
        </w:rPr>
        <w:t xml:space="preserve">. </w:t>
      </w:r>
      <w:r w:rsidRPr="00C6293F">
        <w:rPr>
          <w:rStyle w:val="TitleChar"/>
        </w:rPr>
        <w:t xml:space="preserve">The economy determines who receives the benefits and who pays the costs </w:t>
      </w:r>
      <w:r w:rsidRPr="00716E87">
        <w:rPr>
          <w:sz w:val="16"/>
        </w:rPr>
        <w:t xml:space="preserve">– how the bounties of industrial production are shared. </w:t>
      </w:r>
      <w:r w:rsidRPr="00C6293F">
        <w:rPr>
          <w:rStyle w:val="TitleChar"/>
        </w:rPr>
        <w:t>An economy cannot be sustained if it extracts wealth from nature and society but fails to distribute that wealth equitably</w:t>
      </w:r>
      <w:r w:rsidRPr="00716E87">
        <w:rPr>
          <w:sz w:val="16"/>
        </w:rPr>
        <w:t xml:space="preserve">, both within and among generations. </w:t>
      </w:r>
      <w:r w:rsidRPr="00C6293F">
        <w:rPr>
          <w:rStyle w:val="TitleChar"/>
        </w:rPr>
        <w:t>Persistent hunger, in the U.S. and around the world, is a direct consequence of an unsustainable global economy</w:t>
      </w:r>
      <w:r w:rsidRPr="00716E87">
        <w:rPr>
          <w:sz w:val="16"/>
        </w:rPr>
        <w:t>. If we are serious about alleviating hunger, we must be willing to work for sustainability.</w:t>
      </w:r>
    </w:p>
    <w:p w:rsidR="001E3056" w:rsidRDefault="001E3056" w:rsidP="001E3056">
      <w:pPr>
        <w:pStyle w:val="Heading2"/>
      </w:pPr>
      <w:r>
        <w:lastRenderedPageBreak/>
        <w:t xml:space="preserve">Impact – Power Wars </w:t>
      </w:r>
    </w:p>
    <w:p w:rsidR="001E3056" w:rsidRPr="003A2531" w:rsidRDefault="001E3056" w:rsidP="001E3056">
      <w:pPr>
        <w:pStyle w:val="Heading4"/>
      </w:pPr>
      <w:r w:rsidRPr="003A2531">
        <w:t>Capitalism fost</w:t>
      </w:r>
      <w:r>
        <w:t>ers an imperialist mindset that</w:t>
      </w:r>
      <w:r w:rsidRPr="003A2531">
        <w:t xml:space="preserve"> inevitably leads to war—empirics prove</w:t>
      </w:r>
    </w:p>
    <w:p w:rsidR="001E3056" w:rsidRPr="00D20B11" w:rsidRDefault="001E3056" w:rsidP="001E3056">
      <w:pPr>
        <w:rPr>
          <w:rStyle w:val="StyleStyleBold12pt"/>
        </w:rPr>
      </w:pPr>
      <w:r>
        <w:rPr>
          <w:rStyle w:val="StyleStyleBold12pt"/>
        </w:rPr>
        <w:t>Packer 03</w:t>
      </w:r>
      <w:r w:rsidRPr="00B04AA8">
        <w:t xml:space="preserve">- hold primary leadership roles at the International Socialist Group and the Fourth International (Dave, “Theory and history¶ Capitalism means War”, The International Socialist Group 2003, </w:t>
      </w:r>
      <w:hyperlink r:id="rId72" w:history="1">
        <w:r w:rsidRPr="00B04AA8">
          <w:rPr>
            <w:rStyle w:val="Hyperlink"/>
          </w:rPr>
          <w:t>http://www.isg-fi.org.uk/spip.php?article10</w:t>
        </w:r>
      </w:hyperlink>
      <w:r w:rsidRPr="00B04AA8">
        <w:t>, MB)</w:t>
      </w:r>
    </w:p>
    <w:p w:rsidR="001E3056" w:rsidRDefault="001E3056" w:rsidP="001E3056">
      <w:pPr>
        <w:rPr>
          <w:sz w:val="16"/>
          <w:szCs w:val="16"/>
        </w:rPr>
      </w:pPr>
      <w:r w:rsidRPr="00553DEB">
        <w:rPr>
          <w:sz w:val="12"/>
        </w:rPr>
        <w:t>¶</w:t>
      </w:r>
      <w:r w:rsidRPr="00553DEB">
        <w:rPr>
          <w:sz w:val="10"/>
        </w:rPr>
        <w:t xml:space="preserve"> </w:t>
      </w:r>
      <w:proofErr w:type="gramStart"/>
      <w:r w:rsidRPr="003A2531">
        <w:rPr>
          <w:rStyle w:val="TitleChar"/>
        </w:rPr>
        <w:t>The</w:t>
      </w:r>
      <w:proofErr w:type="gramEnd"/>
      <w:r w:rsidRPr="003A2531">
        <w:rPr>
          <w:rStyle w:val="TitleChar"/>
        </w:rPr>
        <w:t xml:space="preserve"> twentieth century was the bloodiest century in human history,</w:t>
      </w:r>
      <w:r w:rsidRPr="00553DEB">
        <w:rPr>
          <w:sz w:val="10"/>
        </w:rPr>
        <w:t xml:space="preserve"> </w:t>
      </w:r>
      <w:r w:rsidRPr="00553DEB">
        <w:rPr>
          <w:sz w:val="16"/>
          <w:szCs w:val="16"/>
        </w:rPr>
        <w:t>easily exceeding the previous record, held by the nineteenth century, which began most notably with the Napoleonic wars</w:t>
      </w:r>
      <w:r w:rsidRPr="00553DEB">
        <w:rPr>
          <w:sz w:val="10"/>
        </w:rPr>
        <w:t xml:space="preserve">. </w:t>
      </w:r>
      <w:r w:rsidRPr="003A2531">
        <w:rPr>
          <w:rStyle w:val="TitleChar"/>
        </w:rPr>
        <w:t>During these two centuries, the capitalist world was marked by the rise of competing imperialisms</w:t>
      </w:r>
      <w:r w:rsidRPr="00553DEB">
        <w:rPr>
          <w:rStyle w:val="TitleChar"/>
          <w:sz w:val="16"/>
          <w:szCs w:val="16"/>
        </w:rPr>
        <w:t>,</w:t>
      </w:r>
      <w:r w:rsidRPr="00553DEB">
        <w:rPr>
          <w:sz w:val="16"/>
          <w:szCs w:val="16"/>
        </w:rPr>
        <w:t xml:space="preserve"> at first in Europe but soon joined by the USA and Japan. Between 1876 and 1914 European powers annexed approximately eleven million square miles of territory, mainly in Asia and Africa. By the twentieth century,</w:t>
      </w:r>
      <w:r w:rsidRPr="00553DEB">
        <w:rPr>
          <w:sz w:val="10"/>
        </w:rPr>
        <w:t xml:space="preserve"> </w:t>
      </w:r>
      <w:r w:rsidRPr="003A2531">
        <w:rPr>
          <w:rStyle w:val="TitleChar"/>
        </w:rPr>
        <w:t>inter-imperialist competition for colonies and markets was to drag nearly the entire world into two devastating world wars</w:t>
      </w:r>
      <w:r w:rsidRPr="00553DEB">
        <w:rPr>
          <w:sz w:val="16"/>
          <w:szCs w:val="16"/>
        </w:rPr>
        <w:t>, with over one hundred and sixty additional wars since the end of World War Two.¶</w:t>
      </w:r>
      <w:r w:rsidRPr="00553DEB">
        <w:rPr>
          <w:sz w:val="10"/>
        </w:rPr>
        <w:t xml:space="preserve"> </w:t>
      </w:r>
      <w:r w:rsidRPr="00553DEB">
        <w:rPr>
          <w:sz w:val="12"/>
        </w:rPr>
        <w:t>¶</w:t>
      </w:r>
      <w:r w:rsidRPr="00553DEB">
        <w:rPr>
          <w:sz w:val="10"/>
        </w:rPr>
        <w:t xml:space="preserve"> </w:t>
      </w:r>
      <w:r w:rsidRPr="006373B2">
        <w:rPr>
          <w:sz w:val="16"/>
          <w:szCs w:val="16"/>
        </w:rPr>
        <w:t>The competition between capitals inherent within the capitalist system forced it to continually revolutionise and expand the means of production, which eventually led to a scramble across the world for colonies, markets and empires</w:t>
      </w:r>
      <w:r w:rsidRPr="00553DEB">
        <w:rPr>
          <w:sz w:val="10"/>
        </w:rPr>
        <w:t xml:space="preserve">, </w:t>
      </w:r>
      <w:r w:rsidRPr="00553DEB">
        <w:rPr>
          <w:sz w:val="16"/>
          <w:szCs w:val="16"/>
        </w:rPr>
        <w:t xml:space="preserve">like the British Empire, or its main competitor empires of France and latecomer Germany. </w:t>
      </w:r>
      <w:r w:rsidRPr="006373B2">
        <w:rPr>
          <w:rStyle w:val="TitleChar"/>
        </w:rPr>
        <w:t>Inter-imperialist competition</w:t>
      </w:r>
      <w:r w:rsidRPr="00553DEB">
        <w:rPr>
          <w:sz w:val="10"/>
        </w:rPr>
        <w:t xml:space="preserve"> </w:t>
      </w:r>
      <w:r w:rsidRPr="00553DEB">
        <w:rPr>
          <w:rStyle w:val="TitleChar"/>
        </w:rPr>
        <w:t>eventually progressed beyond</w:t>
      </w:r>
      <w:r w:rsidRPr="00553DEB">
        <w:rPr>
          <w:sz w:val="10"/>
        </w:rPr>
        <w:t xml:space="preserve"> </w:t>
      </w:r>
      <w:r w:rsidRPr="00553DEB">
        <w:rPr>
          <w:sz w:val="16"/>
          <w:szCs w:val="16"/>
        </w:rPr>
        <w:t>the numerous</w:t>
      </w:r>
      <w:r w:rsidRPr="00553DEB">
        <w:rPr>
          <w:sz w:val="10"/>
        </w:rPr>
        <w:t xml:space="preserve"> </w:t>
      </w:r>
      <w:r w:rsidRPr="00553DEB">
        <w:rPr>
          <w:rStyle w:val="TitleChar"/>
        </w:rPr>
        <w:t>colonial wars</w:t>
      </w:r>
      <w:r w:rsidRPr="00553DEB">
        <w:rPr>
          <w:sz w:val="10"/>
        </w:rPr>
        <w:t xml:space="preserve"> </w:t>
      </w:r>
      <w:r w:rsidRPr="00553DEB">
        <w:rPr>
          <w:sz w:val="16"/>
          <w:szCs w:val="16"/>
        </w:rPr>
        <w:t xml:space="preserve">of conquest, </w:t>
      </w:r>
      <w:r w:rsidRPr="00553DEB">
        <w:rPr>
          <w:rStyle w:val="TitleChar"/>
        </w:rPr>
        <w:t>to armed conflict between the ‘great’ nations themselves</w:t>
      </w:r>
      <w:r w:rsidRPr="00553DEB">
        <w:rPr>
          <w:sz w:val="10"/>
        </w:rPr>
        <w:t xml:space="preserve">. </w:t>
      </w:r>
      <w:r w:rsidRPr="00553DEB">
        <w:rPr>
          <w:sz w:val="16"/>
          <w:szCs w:val="16"/>
        </w:rPr>
        <w:t>However, this now took the form of a struggle for world hegemony.</w:t>
      </w:r>
      <w:r w:rsidRPr="00553DEB">
        <w:rPr>
          <w:sz w:val="10"/>
        </w:rPr>
        <w:t xml:space="preserve"> </w:t>
      </w:r>
      <w:r w:rsidRPr="00553DEB">
        <w:rPr>
          <w:rStyle w:val="TitleChar"/>
        </w:rPr>
        <w:t>Here lay the origins of the two World Wars of the twentieth century</w:t>
      </w:r>
      <w:r w:rsidRPr="00553DEB">
        <w:rPr>
          <w:sz w:val="16"/>
          <w:szCs w:val="16"/>
        </w:rPr>
        <w:t>. Capitalism, at first by establishing direct colonial rule and later through economically dominated neo-colonies, was now transformed from a progressive to a reactionary imperialist force in the world. As Ernest Mandel writes in his book on the Second World War:¶ The imperialist conquest of the world is not only, or even mainly, a drive to occupy huge territories . . .</w:t>
      </w:r>
      <w:r w:rsidRPr="00553DEB">
        <w:rPr>
          <w:sz w:val="10"/>
        </w:rPr>
        <w:t xml:space="preserve"> </w:t>
      </w:r>
      <w:r w:rsidRPr="00553DEB">
        <w:rPr>
          <w:rStyle w:val="TitleChar"/>
        </w:rPr>
        <w:t>The motor force of the Second World War was the need to dominate the economy of whole continents through capitalist investment</w:t>
      </w:r>
      <w:r w:rsidRPr="00553DEB">
        <w:rPr>
          <w:rStyle w:val="TitleChar"/>
          <w:sz w:val="16"/>
          <w:szCs w:val="16"/>
        </w:rPr>
        <w:t>,</w:t>
      </w:r>
      <w:r w:rsidRPr="00553DEB">
        <w:rPr>
          <w:sz w:val="16"/>
          <w:szCs w:val="16"/>
        </w:rPr>
        <w:t xml:space="preserve"> preferential trade agreements, currency regulations and political hegemony.</w:t>
      </w:r>
      <w:r w:rsidRPr="00553DEB">
        <w:rPr>
          <w:sz w:val="10"/>
        </w:rPr>
        <w:t xml:space="preserve"> </w:t>
      </w:r>
      <w:r w:rsidRPr="00553DEB">
        <w:rPr>
          <w:rStyle w:val="TitleChar"/>
        </w:rPr>
        <w:t xml:space="preserve">The aim of the war </w:t>
      </w:r>
      <w:r w:rsidRPr="002866CD">
        <w:rPr>
          <w:rStyle w:val="TitleChar"/>
        </w:rPr>
        <w:t>was</w:t>
      </w:r>
      <w:r w:rsidRPr="00553DEB">
        <w:rPr>
          <w:sz w:val="16"/>
          <w:szCs w:val="16"/>
        </w:rPr>
        <w:t xml:space="preserve"> the subordination not only of the less developed world, but also of other industrial states, whether enemies or allies,</w:t>
      </w:r>
      <w:r w:rsidRPr="00553DEB">
        <w:rPr>
          <w:sz w:val="10"/>
        </w:rPr>
        <w:t xml:space="preserve"> </w:t>
      </w:r>
      <w:r w:rsidRPr="002866CD">
        <w:rPr>
          <w:sz w:val="16"/>
          <w:szCs w:val="16"/>
        </w:rPr>
        <w:t>to one</w:t>
      </w:r>
      <w:r w:rsidRPr="00553DEB">
        <w:rPr>
          <w:rStyle w:val="TitleChar"/>
        </w:rPr>
        <w:t xml:space="preserve"> hegemonic power’s priorities of capital accumulation</w:t>
      </w:r>
      <w:r w:rsidRPr="00553DEB">
        <w:rPr>
          <w:rStyle w:val="TitleChar"/>
          <w:sz w:val="16"/>
          <w:szCs w:val="16"/>
        </w:rPr>
        <w:t>.</w:t>
      </w:r>
      <w:r w:rsidRPr="00553DEB">
        <w:rPr>
          <w:sz w:val="16"/>
          <w:szCs w:val="16"/>
        </w:rPr>
        <w:t xml:space="preserve"> (1)¶ ¶</w:t>
      </w:r>
      <w:r w:rsidRPr="00553DEB">
        <w:rPr>
          <w:sz w:val="10"/>
        </w:rPr>
        <w:t xml:space="preserve"> </w:t>
      </w:r>
      <w:r w:rsidRPr="00553DEB">
        <w:rPr>
          <w:rStyle w:val="Emphasis"/>
        </w:rPr>
        <w:t>Capitalism means war because it is driven,</w:t>
      </w:r>
      <w:r w:rsidRPr="00553DEB">
        <w:rPr>
          <w:sz w:val="10"/>
        </w:rPr>
        <w:t xml:space="preserve"> </w:t>
      </w:r>
      <w:r w:rsidRPr="00553DEB">
        <w:rPr>
          <w:sz w:val="16"/>
          <w:szCs w:val="16"/>
        </w:rPr>
        <w:t>in the last analysis,</w:t>
      </w:r>
      <w:r w:rsidRPr="00553DEB">
        <w:rPr>
          <w:sz w:val="10"/>
        </w:rPr>
        <w:t xml:space="preserve"> </w:t>
      </w:r>
      <w:r w:rsidRPr="00553DEB">
        <w:rPr>
          <w:rStyle w:val="Emphasis"/>
        </w:rPr>
        <w:t>by economic forces, which require ever-expanding markets and opportunities for investments.</w:t>
      </w:r>
      <w:r w:rsidRPr="00553DEB">
        <w:rPr>
          <w:sz w:val="10"/>
        </w:rPr>
        <w:t xml:space="preserve"> </w:t>
      </w:r>
      <w:r w:rsidRPr="00553DEB">
        <w:rPr>
          <w:rStyle w:val="TitleChar"/>
        </w:rPr>
        <w:t>It does this within the framework of competition between capitals</w:t>
      </w:r>
      <w:r w:rsidRPr="00553DEB">
        <w:rPr>
          <w:sz w:val="10"/>
        </w:rPr>
        <w:t xml:space="preserve"> </w:t>
      </w:r>
      <w:r w:rsidRPr="00553DEB">
        <w:rPr>
          <w:sz w:val="16"/>
          <w:szCs w:val="16"/>
        </w:rPr>
        <w:t xml:space="preserve">which, after World War Two, resulted in the world hegemony of US imperialism. This hegemonic drive is in the nature </w:t>
      </w:r>
      <w:proofErr w:type="gramStart"/>
      <w:r w:rsidRPr="00553DEB">
        <w:rPr>
          <w:sz w:val="16"/>
          <w:szCs w:val="16"/>
        </w:rPr>
        <w:t>of every imperialism</w:t>
      </w:r>
      <w:proofErr w:type="gramEnd"/>
      <w:r w:rsidRPr="00553DEB">
        <w:rPr>
          <w:sz w:val="16"/>
          <w:szCs w:val="16"/>
        </w:rPr>
        <w:t>: ‘There is not the slightest proof of any limitation on the war aims of Japan, Germany or the USA,’ writes Mandel of the Second World War. ‘Very early on the Tanaka memorandum established that for the Japanese army, the conquest of China was only a stepping stone to the conquest of world hegemony, which could be achieved after crushing US resistance.’ (2)</w:t>
      </w:r>
    </w:p>
    <w:p w:rsidR="001E3056" w:rsidRDefault="001E3056" w:rsidP="001E3056"/>
    <w:p w:rsidR="001E3056" w:rsidRDefault="001E3056" w:rsidP="001E3056">
      <w:pPr>
        <w:pStyle w:val="Heading4"/>
      </w:pPr>
      <w:r>
        <w:t xml:space="preserve">Imperialistic policies of accumulating capital historically lead to war </w:t>
      </w:r>
    </w:p>
    <w:p w:rsidR="001E3056" w:rsidRPr="003422EB" w:rsidRDefault="001E3056" w:rsidP="001E3056">
      <w:pPr>
        <w:rPr>
          <w:rStyle w:val="StyleStyleBold12pt"/>
        </w:rPr>
      </w:pPr>
      <w:r>
        <w:rPr>
          <w:rStyle w:val="StyleStyleBold12pt"/>
        </w:rPr>
        <w:t>Judis 07</w:t>
      </w:r>
      <w:r w:rsidRPr="003422EB">
        <w:t xml:space="preserve">- is a senior editor at The New Republic and a visiting scholar at the Carnegie Endowment for International Peace (John, “Bush's Neo-Imperialist War”, The American Project 2007, </w:t>
      </w:r>
      <w:hyperlink r:id="rId73" w:history="1">
        <w:r w:rsidRPr="003422EB">
          <w:rPr>
            <w:rStyle w:val="Hyperlink"/>
          </w:rPr>
          <w:t>http://prospect.org/article/bushs-neo-imperialist-war</w:t>
        </w:r>
      </w:hyperlink>
      <w:r w:rsidRPr="003422EB">
        <w:t>, MB)</w:t>
      </w:r>
    </w:p>
    <w:p w:rsidR="001E3056" w:rsidRPr="00DB7FA9" w:rsidRDefault="001E3056" w:rsidP="001E3056">
      <w:pPr>
        <w:rPr>
          <w:sz w:val="16"/>
        </w:rPr>
      </w:pPr>
      <w:r w:rsidRPr="00DB7FA9">
        <w:rPr>
          <w:rStyle w:val="TitleChar"/>
        </w:rPr>
        <w:t>Our Iraqi occupation</w:t>
      </w:r>
      <w:r w:rsidRPr="00DB7FA9">
        <w:rPr>
          <w:sz w:val="16"/>
        </w:rPr>
        <w:t xml:space="preserve"> </w:t>
      </w:r>
      <w:r w:rsidRPr="00DB7FA9">
        <w:rPr>
          <w:rStyle w:val="TitleChar"/>
        </w:rPr>
        <w:t>not only</w:t>
      </w:r>
      <w:r w:rsidRPr="00DB7FA9">
        <w:rPr>
          <w:sz w:val="16"/>
        </w:rPr>
        <w:t xml:space="preserve"> </w:t>
      </w:r>
      <w:r w:rsidRPr="00DB7FA9">
        <w:rPr>
          <w:rStyle w:val="TitleChar"/>
        </w:rPr>
        <w:t>rejects American foreign policy</w:t>
      </w:r>
      <w:r w:rsidRPr="00DB7FA9">
        <w:rPr>
          <w:sz w:val="16"/>
        </w:rPr>
        <w:t xml:space="preserve"> since Wilson</w:t>
      </w:r>
      <w:r w:rsidRPr="00DB7FA9">
        <w:rPr>
          <w:rStyle w:val="TitleChar"/>
        </w:rPr>
        <w:t>, it's a throwback to the great power imperialism that led to World War I.</w:t>
      </w:r>
      <w:r w:rsidRPr="00DB7FA9">
        <w:rPr>
          <w:rStyle w:val="TitleChar"/>
          <w:sz w:val="12"/>
          <w:u w:val="none"/>
        </w:rPr>
        <w:t>¶</w:t>
      </w:r>
      <w:r w:rsidRPr="00DB7FA9">
        <w:rPr>
          <w:sz w:val="16"/>
        </w:rPr>
        <w:t xml:space="preserve"> </w:t>
      </w:r>
      <w:r w:rsidRPr="00DB7FA9">
        <w:rPr>
          <w:rStyle w:val="TitleChar"/>
        </w:rPr>
        <w:t xml:space="preserve">Bush's foreign policy has been variously described </w:t>
      </w:r>
      <w:r w:rsidRPr="00DB7FA9">
        <w:rPr>
          <w:sz w:val="16"/>
        </w:rPr>
        <w:t xml:space="preserve">as unilateralist, militarist, and hyper-nationalist. </w:t>
      </w:r>
      <w:r w:rsidRPr="00DB7FA9">
        <w:rPr>
          <w:rStyle w:val="TitleChar"/>
        </w:rPr>
        <w:t>But the term that fits it best is imperialist.</w:t>
      </w:r>
      <w:r w:rsidRPr="00DB7FA9">
        <w:rPr>
          <w:sz w:val="16"/>
        </w:rPr>
        <w:t xml:space="preserve"> That's not because it is the most incendiary term, but because it is the most historically accurate. Bush's foreign policy was framed as an alternative to the liberal internationalist policies that Woodrow Wilson espoused and that presidents from Franklin D. Roosevelt to Bill Clinton tried to put into effect as an alternative to </w:t>
      </w:r>
      <w:r w:rsidRPr="00DB7FA9">
        <w:rPr>
          <w:rStyle w:val="TitleChar"/>
        </w:rPr>
        <w:t>the imperialist strategies that helped cause two world wars and even the Cold War</w:t>
      </w:r>
      <w:r w:rsidRPr="00DB7FA9">
        <w:rPr>
          <w:sz w:val="16"/>
        </w:rPr>
        <w:t xml:space="preserve">. Bush's foreign policy represents a return not to the simple unilateralism of 19th-century American foreign policy, but to </w:t>
      </w:r>
      <w:r w:rsidRPr="00DB7FA9">
        <w:rPr>
          <w:rStyle w:val="TitleChar"/>
        </w:rPr>
        <w:t xml:space="preserve">the imperial strategy that the great powers </w:t>
      </w:r>
      <w:r w:rsidRPr="00DB7FA9">
        <w:rPr>
          <w:sz w:val="16"/>
        </w:rPr>
        <w:t xml:space="preserve">of Europe -- and, for a brief period, America, too -- </w:t>
      </w:r>
      <w:r w:rsidRPr="00DB7FA9">
        <w:rPr>
          <w:rStyle w:val="TitleChar"/>
        </w:rPr>
        <w:t>followed and that resulted in utter disaster.</w:t>
      </w:r>
      <w:r w:rsidRPr="00DB7FA9">
        <w:rPr>
          <w:rStyle w:val="TitleChar"/>
          <w:sz w:val="12"/>
          <w:u w:val="none"/>
        </w:rPr>
        <w:t>¶</w:t>
      </w:r>
      <w:r w:rsidRPr="00DB7FA9">
        <w:rPr>
          <w:sz w:val="16"/>
        </w:rPr>
        <w:t xml:space="preserve"> There were two kinds of imperial rule: direct, where the colonial power assigned an administrator -- a viceroy or proconsul -- who ran the country directly; and indirect, where the colonial power used its financial and military power to prop up a native administration that did its bidding and to prevent the rise of governments that did not. The latter kind of imperial rule was developed by the United States in Cuba in 1901 after Roosevelt's Secretary of War Elihu Root realized that </w:t>
      </w:r>
      <w:r w:rsidRPr="00DB7FA9">
        <w:rPr>
          <w:rStyle w:val="TitleChar"/>
        </w:rPr>
        <w:t>direct rule could bring war and rebellion, as it had done</w:t>
      </w:r>
      <w:r w:rsidRPr="00DB7FA9">
        <w:rPr>
          <w:sz w:val="16"/>
        </w:rPr>
        <w:t xml:space="preserve">, to the </w:t>
      </w:r>
      <w:r w:rsidRPr="00DB7FA9">
        <w:rPr>
          <w:sz w:val="16"/>
        </w:rPr>
        <w:lastRenderedPageBreak/>
        <w:t xml:space="preserve">McKinley administration's surprise, </w:t>
      </w:r>
      <w:r w:rsidRPr="00DB7FA9">
        <w:rPr>
          <w:rStyle w:val="TitleChar"/>
        </w:rPr>
        <w:t>in the Philippines</w:t>
      </w:r>
      <w:r w:rsidRPr="00DB7FA9">
        <w:rPr>
          <w:sz w:val="16"/>
        </w:rPr>
        <w:t>. The British later adopted this kind of imperial rule in Egypt and Iraq.</w:t>
      </w:r>
      <w:r w:rsidRPr="00DB7FA9">
        <w:rPr>
          <w:sz w:val="12"/>
        </w:rPr>
        <w:t>¶</w:t>
      </w:r>
      <w:r w:rsidRPr="00DB7FA9">
        <w:rPr>
          <w:sz w:val="16"/>
        </w:rPr>
        <w:t xml:space="preserve"> </w:t>
      </w:r>
      <w:r w:rsidRPr="00DB7FA9">
        <w:rPr>
          <w:rStyle w:val="TitleChar"/>
        </w:rPr>
        <w:t>This growth of imperialism</w:t>
      </w:r>
      <w:r w:rsidRPr="00DB7FA9">
        <w:rPr>
          <w:sz w:val="16"/>
        </w:rPr>
        <w:t xml:space="preserve"> eventually </w:t>
      </w:r>
      <w:r w:rsidRPr="00DB7FA9">
        <w:rPr>
          <w:rStyle w:val="TitleChar"/>
        </w:rPr>
        <w:t xml:space="preserve">created the conditions for its undoing. By encouraging not merely trade rivalry, but growing competition for national power -- epitomized in the pre–World War I naval arms race between Britain and Germany </w:t>
      </w:r>
      <w:r w:rsidRPr="003422EB">
        <w:rPr>
          <w:rStyle w:val="Emphasis"/>
        </w:rPr>
        <w:t>-- imperialism helped spawn wars among the great powers themselves.</w:t>
      </w:r>
      <w:r w:rsidRPr="00DB7FA9">
        <w:rPr>
          <w:sz w:val="16"/>
        </w:rPr>
        <w:t xml:space="preserve"> The rivalry between top dog England and challenger Germany, and between Germany and Austria, on the one hand, and France and Russia, on the other, contributed to the outbreak of World War I. The Second World War also represented, among other things, an attempt by the Axis powers, a subordinate group of capitalist nations, to redivide the world at the expense of the U.S., Great Britain, France, and the USSR. And the Cold War stemmed from the attempt by the Soviet Union, one of the most vocal critics of Western imperialism, to fulfill the imperial dreams of Czarist Russia by expanding westward and to the south</w:t>
      </w:r>
    </w:p>
    <w:p w:rsidR="001E3056" w:rsidRDefault="001E3056" w:rsidP="001E3056">
      <w:pPr>
        <w:pStyle w:val="Heading2"/>
      </w:pPr>
      <w:r>
        <w:lastRenderedPageBreak/>
        <w:t>Impact - Racism</w:t>
      </w:r>
    </w:p>
    <w:p w:rsidR="001E3056" w:rsidRPr="00D61A1D" w:rsidRDefault="001E3056" w:rsidP="001E3056">
      <w:pPr>
        <w:pStyle w:val="Heading4"/>
      </w:pPr>
      <w:r w:rsidRPr="00D61A1D">
        <w:t>Racism was born out of capitalism to justify the suppression, exploitation of the working class and oppression of slaves</w:t>
      </w:r>
    </w:p>
    <w:p w:rsidR="001E3056" w:rsidRDefault="001E3056" w:rsidP="001E3056">
      <w:proofErr w:type="gramStart"/>
      <w:r w:rsidRPr="007B2589">
        <w:rPr>
          <w:rStyle w:val="StyleStyleBold12pt"/>
        </w:rPr>
        <w:t>Taylor</w:t>
      </w:r>
      <w:r>
        <w:t xml:space="preserve">, </w:t>
      </w:r>
      <w:r w:rsidRPr="002F55B5">
        <w:t>doctoral candidate in the department of African Am</w:t>
      </w:r>
      <w:r>
        <w:t xml:space="preserve">erican Studies at Northwestern University, </w:t>
      </w:r>
      <w:r w:rsidRPr="007B2589">
        <w:rPr>
          <w:rStyle w:val="StyleStyleBold12pt"/>
        </w:rPr>
        <w:t>2011</w:t>
      </w:r>
      <w:r>
        <w:t xml:space="preserve"> (Keeanga-Yamahtta.</w:t>
      </w:r>
      <w:proofErr w:type="gramEnd"/>
      <w:r>
        <w:t xml:space="preserve"> January 4</w:t>
      </w:r>
      <w:r w:rsidRPr="007B2589">
        <w:rPr>
          <w:vertAlign w:val="superscript"/>
        </w:rPr>
        <w:t>th</w:t>
      </w:r>
      <w:r>
        <w:t xml:space="preserve"> 2011. The Socialist Worker “Race, Class and Marxism” </w:t>
      </w:r>
      <w:r w:rsidRPr="00C042B7">
        <w:t>http://socialistworker.org/2011/01/04/race-class-and-marxism</w:t>
      </w:r>
      <w:r>
        <w:t xml:space="preserve"> NMS)</w:t>
      </w:r>
    </w:p>
    <w:p w:rsidR="001E3056" w:rsidRDefault="001E3056" w:rsidP="001E3056">
      <w:r w:rsidRPr="007B2589">
        <w:t xml:space="preserve">Marxists argue that </w:t>
      </w:r>
      <w:r w:rsidRPr="007B2589">
        <w:rPr>
          <w:rStyle w:val="TitleChar"/>
        </w:rPr>
        <w:t>capitalism is a system that is based on the exploitation of the many by the few.</w:t>
      </w:r>
      <w:r w:rsidRPr="007B2589">
        <w:t xml:space="preserve"> Because it is a system based on gross inequality</w:t>
      </w:r>
      <w:r w:rsidRPr="007B2589">
        <w:rPr>
          <w:rStyle w:val="TitleChar"/>
        </w:rPr>
        <w:t xml:space="preserve">, it requires </w:t>
      </w:r>
      <w:r w:rsidRPr="007B2589">
        <w:t>various tools to divide the majority--</w:t>
      </w:r>
      <w:r w:rsidRPr="007B2589">
        <w:rPr>
          <w:rStyle w:val="TitleChar"/>
        </w:rPr>
        <w:t xml:space="preserve">racism </w:t>
      </w:r>
      <w:r w:rsidRPr="007B2589">
        <w:t xml:space="preserve">and all oppressions under capitalism serve this purpose. Moreover, </w:t>
      </w:r>
      <w:r w:rsidRPr="007B2589">
        <w:rPr>
          <w:rStyle w:val="TitleChar"/>
        </w:rPr>
        <w:t>oppression is used to justify and "explain" unequal relationships in society</w:t>
      </w:r>
      <w:r w:rsidRPr="007B2589">
        <w:t xml:space="preserve"> </w:t>
      </w:r>
      <w:r w:rsidRPr="007B2589">
        <w:rPr>
          <w:rStyle w:val="TitleChar"/>
        </w:rPr>
        <w:t>that enrich the minority that live off the majority's labor.</w:t>
      </w:r>
      <w:r w:rsidRPr="007B2589">
        <w:t xml:space="preserve"> Thus, </w:t>
      </w:r>
      <w:r w:rsidRPr="007B2589">
        <w:rPr>
          <w:rStyle w:val="TitleChar"/>
        </w:rPr>
        <w:t>racism developed initially to explain and justify the enslavement of Africans</w:t>
      </w:r>
      <w:r w:rsidRPr="007B2589">
        <w:t xml:space="preserve">--because they were less than human and undeserving of liberty and freedom.¶ </w:t>
      </w:r>
      <w:proofErr w:type="gramStart"/>
      <w:r w:rsidRPr="007B2589">
        <w:t>Everyone</w:t>
      </w:r>
      <w:proofErr w:type="gramEnd"/>
      <w:r w:rsidRPr="007B2589">
        <w:t xml:space="preserve"> accepts the </w:t>
      </w:r>
      <w:r w:rsidRPr="007B2589">
        <w:rPr>
          <w:rStyle w:val="TitleChar"/>
        </w:rPr>
        <w:t>idea that the oppression of slaves was rooted in the class relations of exploitation under that system</w:t>
      </w:r>
      <w:r w:rsidRPr="007B2589">
        <w:t xml:space="preserve">. Fewer recognize that under capitalism, wage slavery is the pivot around which all other inequalities and oppressions turn. </w:t>
      </w:r>
      <w:r w:rsidRPr="007B2589">
        <w:rPr>
          <w:rStyle w:val="TitleChar"/>
        </w:rPr>
        <w:t>Capitalism used racism to justify plunder, conquest and slavery</w:t>
      </w:r>
      <w:r w:rsidRPr="007B2589">
        <w:t xml:space="preserve">, but as Karl Marx pointed out, </w:t>
      </w:r>
      <w:r w:rsidRPr="007B2589">
        <w:rPr>
          <w:rStyle w:val="TitleChar"/>
        </w:rPr>
        <w:t>it also used racism to divide and rule--to pit one section of the working class against another and thereby blunt class consciousness</w:t>
      </w:r>
      <w:r w:rsidRPr="007B2589">
        <w:t xml:space="preserve">.¶ </w:t>
      </w:r>
      <w:r w:rsidRPr="007B2589">
        <w:rPr>
          <w:rStyle w:val="TitleChar"/>
        </w:rPr>
        <w:t>To claim</w:t>
      </w:r>
      <w:r w:rsidRPr="007B2589">
        <w:t xml:space="preserve">, as Marxists do, </w:t>
      </w:r>
      <w:r w:rsidRPr="007B2589">
        <w:rPr>
          <w:rStyle w:val="TitleChar"/>
        </w:rPr>
        <w:t>that racism is a product of capitalism</w:t>
      </w:r>
      <w:r w:rsidRPr="007B2589">
        <w:t xml:space="preserve"> is </w:t>
      </w:r>
      <w:r w:rsidRPr="007B2589">
        <w:rPr>
          <w:rStyle w:val="TitleChar"/>
        </w:rPr>
        <w:t>not to</w:t>
      </w:r>
      <w:r w:rsidRPr="007B2589">
        <w:t xml:space="preserve"> deny or </w:t>
      </w:r>
      <w:r w:rsidRPr="007B2589">
        <w:rPr>
          <w:rStyle w:val="TitleChar"/>
        </w:rPr>
        <w:t>diminish its importance</w:t>
      </w:r>
      <w:r w:rsidRPr="007B2589">
        <w:t xml:space="preserve"> or impact in American society. </w:t>
      </w:r>
      <w:r w:rsidRPr="007B2589">
        <w:rPr>
          <w:rStyle w:val="TitleChar"/>
        </w:rPr>
        <w:t>It is simply to explain its origins and the reasons for its perpetuation</w:t>
      </w:r>
      <w:r w:rsidRPr="007B2589">
        <w:t xml:space="preserve">. </w:t>
      </w:r>
      <w:proofErr w:type="gramStart"/>
      <w:r w:rsidRPr="007B2589">
        <w:t>Many on the left today talk about class as if it is one of many oppressions, often describing it as "classism."</w:t>
      </w:r>
      <w:proofErr w:type="gramEnd"/>
      <w:r w:rsidRPr="007B2589">
        <w:t xml:space="preserve"> What people are really referring to as "classism" is elitism or snobbery, and not the fundamental organization of society under capitalism.¶ </w:t>
      </w:r>
      <w:proofErr w:type="gramStart"/>
      <w:r w:rsidRPr="007B2589">
        <w:t>Moreover</w:t>
      </w:r>
      <w:r w:rsidRPr="007B2589">
        <w:rPr>
          <w:rStyle w:val="TitleChar"/>
        </w:rPr>
        <w:t>,</w:t>
      </w:r>
      <w:proofErr w:type="gramEnd"/>
      <w:r w:rsidRPr="007B2589">
        <w:rPr>
          <w:rStyle w:val="TitleChar"/>
        </w:rPr>
        <w:t xml:space="preserve"> it is popular</w:t>
      </w:r>
      <w:r w:rsidRPr="007B2589">
        <w:t xml:space="preserve"> today </w:t>
      </w:r>
      <w:r w:rsidRPr="007B2589">
        <w:rPr>
          <w:rStyle w:val="TitleChar"/>
        </w:rPr>
        <w:t>to talk about various oppressions</w:t>
      </w:r>
      <w:r w:rsidRPr="007B2589">
        <w:t xml:space="preserve">, including class, </w:t>
      </w:r>
      <w:r w:rsidRPr="007B2589">
        <w:rPr>
          <w:rStyle w:val="TitleChar"/>
        </w:rPr>
        <w:t>as intersecting</w:t>
      </w:r>
      <w:r w:rsidRPr="007B2589">
        <w:t xml:space="preserve">. While it is true </w:t>
      </w:r>
      <w:r w:rsidRPr="007B2589">
        <w:rPr>
          <w:rStyle w:val="TitleChar"/>
        </w:rPr>
        <w:t>that</w:t>
      </w:r>
      <w:r w:rsidRPr="007B2589">
        <w:t xml:space="preserve"> oppressions can reinforce and compound each other, they </w:t>
      </w:r>
      <w:r w:rsidRPr="007B2589">
        <w:rPr>
          <w:rStyle w:val="TitleChar"/>
        </w:rPr>
        <w:t xml:space="preserve">are born out of </w:t>
      </w:r>
      <w:r w:rsidRPr="007B2589">
        <w:t xml:space="preserve">the material relations shaped by </w:t>
      </w:r>
      <w:r w:rsidRPr="007B2589">
        <w:rPr>
          <w:rStyle w:val="TitleChar"/>
        </w:rPr>
        <w:t>capitalism</w:t>
      </w:r>
      <w:r w:rsidRPr="007B2589">
        <w:t xml:space="preserve"> and the economic exploitation that is at the heart of capitalist society. In other words, it is the material and economic structure of society that gave rise to a range of ideas and ideologies to </w:t>
      </w:r>
      <w:proofErr w:type="gramStart"/>
      <w:r w:rsidRPr="007B2589">
        <w:t>justify,</w:t>
      </w:r>
      <w:proofErr w:type="gramEnd"/>
      <w:r w:rsidRPr="007B2589">
        <w:t xml:space="preserve"> explain and help perpetuate that order. In the United States, racism is the most important of those ideologies.</w:t>
      </w:r>
    </w:p>
    <w:p w:rsidR="001E3056" w:rsidRDefault="001E3056" w:rsidP="001E3056"/>
    <w:p w:rsidR="001E3056" w:rsidRDefault="001E3056" w:rsidP="001E3056">
      <w:pPr>
        <w:pStyle w:val="Heading4"/>
      </w:pPr>
      <w:r>
        <w:t>The ideological explanations of racism is a tool of the capitalist system to divert attention from the socio-economic causes of racism in order to uphold the myth of market equality</w:t>
      </w:r>
    </w:p>
    <w:p w:rsidR="001E3056" w:rsidRDefault="001E3056" w:rsidP="001E3056">
      <w:r w:rsidRPr="00F63F4E">
        <w:rPr>
          <w:rStyle w:val="Heading4Char"/>
        </w:rPr>
        <w:t>The Red Critique 2002</w:t>
      </w:r>
      <w:r>
        <w:t xml:space="preserve">(November/December 2002. The Red Critique “Race is Class” </w:t>
      </w:r>
      <w:r w:rsidRPr="001A7DF1">
        <w:t>http://redcritique.org/NovDec02/raceisclass.htm</w:t>
      </w:r>
      <w:r>
        <w:t xml:space="preserve"> NMS)</w:t>
      </w:r>
    </w:p>
    <w:p w:rsidR="001E3056" w:rsidRDefault="001E3056" w:rsidP="001E3056">
      <w:r w:rsidRPr="00F63F4E">
        <w:rPr>
          <w:rStyle w:val="TitleChar"/>
        </w:rPr>
        <w:t>The politics of</w:t>
      </w:r>
      <w:r>
        <w:t xml:space="preserve"> </w:t>
      </w:r>
      <w:r w:rsidRPr="00F63F4E">
        <w:rPr>
          <w:rStyle w:val="TitleChar"/>
        </w:rPr>
        <w:t>racist segregation are</w:t>
      </w:r>
      <w:r>
        <w:t xml:space="preserve">, in other words, </w:t>
      </w:r>
      <w:r w:rsidRPr="00F63F4E">
        <w:rPr>
          <w:rStyle w:val="TitleChar"/>
        </w:rPr>
        <w:t>the direct product of U.S. capitalism</w:t>
      </w:r>
      <w:r>
        <w:t xml:space="preserve">. Recent statistics demonstrate the actual fact that while segregation might have been made "illegal" before the courts (a point which the Bush administration is trying to change), in practice </w:t>
      </w:r>
      <w:r w:rsidRPr="00F63F4E">
        <w:rPr>
          <w:rStyle w:val="TitleChar"/>
        </w:rPr>
        <w:t>segregationist policies are one of the main tools of capitalist bosses to divide the working class along racial lines while driving down wages</w:t>
      </w:r>
      <w:r>
        <w:t xml:space="preserve">, by eliminating necessary public services such as health care and education that affect all workers, for example. While the capitalist bosses enjoy the full benefits of their workers' labor and live a life without fear of not being able to afford basic necessities, 22% of African-American workers and 34% of Latino workers do not have access to health care and 27% of both African-American and Latino workers live below the poverty line. At the same time, the </w:t>
      </w:r>
      <w:r w:rsidRPr="00F63F4E">
        <w:rPr>
          <w:rStyle w:val="TitleChar"/>
        </w:rPr>
        <w:t xml:space="preserve">U.S. capitalist class is trying to extend the </w:t>
      </w:r>
      <w:r w:rsidRPr="00F63F4E">
        <w:rPr>
          <w:rStyle w:val="TitleChar"/>
        </w:rPr>
        <w:lastRenderedPageBreak/>
        <w:t>policing tactics it has used against the African-American members of the working clas</w:t>
      </w:r>
      <w:r>
        <w:t xml:space="preserve">s—for instance, while </w:t>
      </w:r>
      <w:r w:rsidRPr="00F63F4E">
        <w:rPr>
          <w:rStyle w:val="TitleChar"/>
        </w:rPr>
        <w:t>African-Americans constitute roughly 13% of the population in the United States, they represent almost half (48%) of all prison inmates and half of all death-row convictions in what has become a form of "legal lynching"</w:t>
      </w:r>
      <w:r>
        <w:t xml:space="preserve">—by criminalizing all people of color as part of their "war on terror". </w:t>
      </w:r>
      <w:r w:rsidRPr="00F63F4E">
        <w:rPr>
          <w:rStyle w:val="TitleChar"/>
        </w:rPr>
        <w:t>INS lock-ups, draconian immigration laws that are going to require all working people to carry ID cards,</w:t>
      </w:r>
      <w:r>
        <w:t xml:space="preserve"> and Ashcroft's on-going </w:t>
      </w:r>
      <w:r w:rsidRPr="00F63F4E">
        <w:rPr>
          <w:rStyle w:val="TitleChar"/>
        </w:rPr>
        <w:t>policy of detainment without trial are all aimed at dividing the working class and ensuring that a segment of the population forever remains available as a "cheaper" source of labor (and a "scapegoat</w:t>
      </w:r>
      <w:r>
        <w:t>" when crisis emerges).</w:t>
      </w:r>
      <w:r w:rsidRPr="001A7DF1">
        <w:rPr>
          <w:sz w:val="12"/>
        </w:rPr>
        <w:t xml:space="preserve">¶ </w:t>
      </w:r>
      <w:r>
        <w:t>While Lott's comments have made all of this (momentarily) "visible" in the mainstream press, the unfolding cultural commentary has trivialized the issue by focusing on the personalities and speculating about whether the American people are ready to accept a racist message from their leaders. In other words, the corporate media does what it always does and turns what should be an occasion for investigating the social effects created by the powers that be, which should be the role of the press in a democracy, into a cultural debate about people's "values" that silently normalizes the rule of the powerful whose material interests in fact dictate what counts as public opinion because in actuality they own and control the culture industry and government.</w:t>
      </w:r>
      <w:r w:rsidRPr="001A7DF1">
        <w:rPr>
          <w:sz w:val="12"/>
        </w:rPr>
        <w:t xml:space="preserve">¶ </w:t>
      </w:r>
      <w:r w:rsidRPr="0023300F">
        <w:rPr>
          <w:rStyle w:val="TitleChar"/>
        </w:rPr>
        <w:t xml:space="preserve">The </w:t>
      </w:r>
      <w:r>
        <w:t xml:space="preserve">political </w:t>
      </w:r>
      <w:r w:rsidRPr="0023300F">
        <w:rPr>
          <w:rStyle w:val="TitleChar"/>
        </w:rPr>
        <w:t>economy of race</w:t>
      </w:r>
      <w:r>
        <w:t xml:space="preserve">, in short, </w:t>
      </w:r>
      <w:r w:rsidRPr="0023300F">
        <w:rPr>
          <w:rStyle w:val="TitleChar"/>
        </w:rPr>
        <w:t>is systematically suppressed by the ruling ideology</w:t>
      </w:r>
      <w:r>
        <w:t xml:space="preserve">. </w:t>
      </w:r>
      <w:r w:rsidRPr="0023300F">
        <w:rPr>
          <w:rStyle w:val="TitleChar"/>
        </w:rPr>
        <w:t>The common sense of "race"</w:t>
      </w:r>
      <w:r>
        <w:t xml:space="preserve"> trivializes it as a cultural "stigma" that </w:t>
      </w:r>
      <w:r w:rsidRPr="0023300F">
        <w:rPr>
          <w:rStyle w:val="TitleChar"/>
        </w:rPr>
        <w:t>blocks the free play of market forces and produces unfair "discrimination</w:t>
      </w:r>
      <w:r>
        <w:t xml:space="preserve">" in the job market that, if left to itself, gives all an "equal opportunity". </w:t>
      </w:r>
      <w:r w:rsidRPr="0023300F">
        <w:rPr>
          <w:rStyle w:val="TitleChar"/>
        </w:rPr>
        <w:t>By turning racism from an economic to a cultural matter, the common-sense view of race diffuses the issue into a private matter of individuals</w:t>
      </w:r>
      <w:r>
        <w:t xml:space="preserve">—that is, </w:t>
      </w:r>
      <w:r w:rsidRPr="0023300F">
        <w:rPr>
          <w:rStyle w:val="TitleChar"/>
        </w:rPr>
        <w:t>there is racial discrimination because there are racist people; a</w:t>
      </w:r>
      <w:r>
        <w:t xml:space="preserve"> circular </w:t>
      </w:r>
      <w:r w:rsidRPr="0023300F">
        <w:rPr>
          <w:rStyle w:val="TitleChar"/>
        </w:rPr>
        <w:t>logic that fails</w:t>
      </w:r>
      <w:r>
        <w:t xml:space="preserve"> to explain what it claims to. </w:t>
      </w:r>
      <w:r w:rsidRPr="0023300F">
        <w:rPr>
          <w:rStyle w:val="TitleChar"/>
        </w:rPr>
        <w:t>This</w:t>
      </w:r>
      <w:r>
        <w:t xml:space="preserve"> privatized </w:t>
      </w:r>
      <w:r w:rsidRPr="0023300F">
        <w:rPr>
          <w:rStyle w:val="TitleChar"/>
        </w:rPr>
        <w:t>view of race</w:t>
      </w:r>
      <w:r w:rsidRPr="0023300F">
        <w:t xml:space="preserve"> as discriminatory ideas</w:t>
      </w:r>
      <w:r>
        <w:t xml:space="preserve">, however, </w:t>
      </w:r>
      <w:r w:rsidRPr="0023300F">
        <w:rPr>
          <w:rStyle w:val="TitleChar"/>
        </w:rPr>
        <w:t>reflects the rule of a</w:t>
      </w:r>
      <w:r>
        <w:t xml:space="preserve"> </w:t>
      </w:r>
      <w:r w:rsidRPr="0023300F">
        <w:rPr>
          <w:rStyle w:val="TitleChar"/>
        </w:rPr>
        <w:t>society that enshrines private property</w:t>
      </w:r>
      <w:r>
        <w:t xml:space="preserve"> as the motor of economic life </w:t>
      </w:r>
      <w:r w:rsidRPr="0023300F">
        <w:rPr>
          <w:rStyle w:val="TitleChar"/>
        </w:rPr>
        <w:t xml:space="preserve">and normalizes the exploitation of the majority </w:t>
      </w:r>
      <w:r>
        <w:t xml:space="preserve">who are therefore forced to produce profit for the few just in order to survive. In other words, the common-sense of race in </w:t>
      </w:r>
      <w:r w:rsidRPr="0023300F">
        <w:rPr>
          <w:rStyle w:val="TitleChar"/>
        </w:rPr>
        <w:t>capitalism silently accepts and normalizes the unequal class relations</w:t>
      </w:r>
      <w:r>
        <w:t xml:space="preserve"> that systematically contradict the ideal of "equal opportunity" </w:t>
      </w:r>
      <w:r w:rsidRPr="0023300F">
        <w:rPr>
          <w:rStyle w:val="TitleChar"/>
        </w:rPr>
        <w:t>and produce racism today</w:t>
      </w:r>
      <w:r>
        <w:t xml:space="preserve">: in an economy based on private control of the social means of production, competition is the rule and </w:t>
      </w:r>
      <w:r w:rsidRPr="0023300F">
        <w:rPr>
          <w:rStyle w:val="TitleChar"/>
        </w:rPr>
        <w:t>racism is</w:t>
      </w:r>
      <w:r>
        <w:t xml:space="preserve"> a tool for increasing profits because it justifies unequal wages and undermines the unity of workers in the face of their exploiters. This class-consciousness of race is </w:t>
      </w:r>
      <w:r w:rsidRPr="006E1413">
        <w:rPr>
          <w:rStyle w:val="TitleChar"/>
        </w:rPr>
        <w:t>suppressed under the false consciousness that if left to itself the market frees the people from discriminatory ideas and</w:t>
      </w:r>
      <w:r>
        <w:t xml:space="preserve"> gives everyone a chance to benefit equally: i.e., </w:t>
      </w:r>
      <w:r w:rsidRPr="006E1413">
        <w:rPr>
          <w:rStyle w:val="TitleChar"/>
        </w:rPr>
        <w:t>that the market is "colorblind".</w:t>
      </w:r>
      <w:r>
        <w:t xml:space="preserve"> The common-sense that race is a matter of ideas that contradict </w:t>
      </w:r>
      <w:r w:rsidRPr="006E1413">
        <w:rPr>
          <w:rStyle w:val="TitleChar"/>
        </w:rPr>
        <w:t>the principles of the free market is a not so subtle ruse to deflect attention from the socio-economic causes of racism in capitalism</w:t>
      </w:r>
      <w:r>
        <w:t xml:space="preserve"> onto its cultural effects and serves the interests of the few who alone actually benefit from racism in the world of wage-labor and capital. The cultural debate over the racism of the Republicans, the speculation of whether such and such politician is or is not racist, makes racism a matter of the ideas and beliefs of individuals so as to instill faith in the underlying class relations that systematically breed racism today</w:t>
      </w:r>
    </w:p>
    <w:p w:rsidR="001E3056" w:rsidRDefault="001E3056" w:rsidP="001E3056"/>
    <w:p w:rsidR="001E3056" w:rsidRDefault="001E3056" w:rsidP="001E3056"/>
    <w:p w:rsidR="001E3056" w:rsidRDefault="001E3056" w:rsidP="001E3056">
      <w:proofErr w:type="gramStart"/>
      <w:r w:rsidRPr="007B2589">
        <w:rPr>
          <w:rStyle w:val="StyleStyleBold12pt"/>
        </w:rPr>
        <w:t>Taylor</w:t>
      </w:r>
      <w:r>
        <w:t xml:space="preserve">, </w:t>
      </w:r>
      <w:r w:rsidRPr="002F55B5">
        <w:t>doctoral candidate in the department of African Am</w:t>
      </w:r>
      <w:r>
        <w:t xml:space="preserve">erican Studies at Northwestern University, </w:t>
      </w:r>
      <w:r w:rsidRPr="007B2589">
        <w:rPr>
          <w:rStyle w:val="StyleStyleBold12pt"/>
        </w:rPr>
        <w:t>2011</w:t>
      </w:r>
      <w:r>
        <w:t xml:space="preserve"> (Keeanga-Yamahtta.</w:t>
      </w:r>
      <w:proofErr w:type="gramEnd"/>
      <w:r>
        <w:t xml:space="preserve"> January 4</w:t>
      </w:r>
      <w:r w:rsidRPr="007B2589">
        <w:rPr>
          <w:vertAlign w:val="superscript"/>
        </w:rPr>
        <w:t>th</w:t>
      </w:r>
      <w:r>
        <w:t xml:space="preserve"> 2011. The Socialist Worker “Race, Class and Marxism” </w:t>
      </w:r>
      <w:r w:rsidRPr="00C042B7">
        <w:t>http://socialistworker.org/2011/01/04/race-class-and-marxism</w:t>
      </w:r>
      <w:r>
        <w:t xml:space="preserve"> NMS)</w:t>
      </w:r>
    </w:p>
    <w:p w:rsidR="001E3056" w:rsidRDefault="001E3056" w:rsidP="001E3056">
      <w:r>
        <w:t xml:space="preserve">Today, </w:t>
      </w:r>
      <w:r w:rsidRPr="00B572D8">
        <w:rPr>
          <w:rStyle w:val="TitleChar"/>
        </w:rPr>
        <w:t>the need for a revolutionary alternative to the failures of capitalism has never been greater</w:t>
      </w:r>
      <w:r>
        <w:t xml:space="preserve">. The election of Barack Obama came 40 years after the passage of the 1968 Civil Rights Act, the last piece of civil rights legislation from the civil rights era of the 1960s. </w:t>
      </w:r>
      <w:r w:rsidRPr="00B572D8">
        <w:rPr>
          <w:rStyle w:val="TitleChar"/>
        </w:rPr>
        <w:t>Despite the enormous shift in racial attitudes</w:t>
      </w:r>
      <w:r>
        <w:t xml:space="preserve"> symbolized by the election of a Black president in a country built in large part on the enslavement of Black people, </w:t>
      </w:r>
      <w:r w:rsidRPr="00B572D8">
        <w:rPr>
          <w:rStyle w:val="TitleChar"/>
        </w:rPr>
        <w:t xml:space="preserve">the condition of the vast majority of African Americans today is </w:t>
      </w:r>
      <w:r w:rsidRPr="00B572D8">
        <w:rPr>
          <w:rStyle w:val="TitleChar"/>
        </w:rPr>
        <w:lastRenderedPageBreak/>
        <w:t>perilous</w:t>
      </w:r>
      <w:r>
        <w:t>.</w:t>
      </w:r>
      <w:r w:rsidRPr="00B572D8">
        <w:rPr>
          <w:sz w:val="12"/>
        </w:rPr>
        <w:t xml:space="preserve">¶ </w:t>
      </w:r>
      <w:r>
        <w:t>For almost two years, Black unemployment has fluctuated between 15 and 17 percent. Almost 20 percent of African Americans under the age of 65 are without health insurance compared to 15 percent for the rest of the population. According to the Center for Responsible Lending, a home owned by an African American or Latino family is 76 percent more likely to be foreclosed upon than a white-owned home.</w:t>
      </w:r>
      <w:r w:rsidRPr="00B572D8">
        <w:rPr>
          <w:sz w:val="12"/>
        </w:rPr>
        <w:t xml:space="preserve">¶ </w:t>
      </w:r>
      <w:proofErr w:type="gramStart"/>
      <w:r>
        <w:t>The</w:t>
      </w:r>
      <w:proofErr w:type="gramEnd"/>
      <w:r>
        <w:t xml:space="preserve"> wipeout of home ownership among African Americans threatens to widen even more the gap in median family net worth. In 2007, the average white family had a net worth of more than $171,000 compared to less than $29,000 for African American and Latino families. More than 25 percent of Blacks and Latinos languish below the official poverty line, and more than a third of Black and Latino children live in poverty.</w:t>
      </w:r>
      <w:r w:rsidRPr="00B572D8">
        <w:rPr>
          <w:sz w:val="12"/>
        </w:rPr>
        <w:t xml:space="preserve">¶ </w:t>
      </w:r>
      <w:proofErr w:type="gramStart"/>
      <w:r w:rsidRPr="00B572D8">
        <w:rPr>
          <w:rStyle w:val="TitleChar"/>
        </w:rPr>
        <w:t>The</w:t>
      </w:r>
      <w:proofErr w:type="gramEnd"/>
      <w:r w:rsidRPr="00B572D8">
        <w:rPr>
          <w:rStyle w:val="TitleChar"/>
        </w:rPr>
        <w:t xml:space="preserve"> distressing numbers that document the full impact of racism and discrimination in the United States have no end. But while conditions across Black America threaten to wipe out the economic gains made possible by the civil rights movement</w:t>
      </w:r>
      <w:r>
        <w:t>, millions of white workers are meeting their Black brothers and sisters on the way down. Tens of millions of white workers are stuck in long-term joblessness, without health insurance and waiting for their homes to be foreclosed upon.</w:t>
      </w:r>
      <w:r w:rsidRPr="00B572D8">
        <w:rPr>
          <w:sz w:val="12"/>
        </w:rPr>
        <w:t xml:space="preserve">¶ </w:t>
      </w:r>
      <w:r>
        <w:t>Thus, the question of Black, Latino and white unity is not abstract or academic, but must be a concrete discussion about how to collectively go forward.</w:t>
      </w:r>
      <w:r w:rsidRPr="00B572D8">
        <w:rPr>
          <w:sz w:val="12"/>
        </w:rPr>
        <w:t xml:space="preserve">¶ </w:t>
      </w:r>
      <w:r>
        <w:t>For most of the 20th century, legal racism both North and South created a tension-filled cross-class alliance in the African American community that was focused on freedom and equal treatment. The legislative fruition of that in the form of legal civil rights removed the barriers to advance for a small section of Black America. To be sure, the "Black middle class" is tenuous, fragile and, for many, a paycheck or two away from oblivion, but a more stable and ambitious Black elite most definitely exists, and their objectives and aspirations are anathema to the future of the mass of Black people.</w:t>
      </w:r>
      <w:r w:rsidRPr="00B572D8">
        <w:rPr>
          <w:sz w:val="12"/>
        </w:rPr>
        <w:t xml:space="preserve">¶ </w:t>
      </w:r>
      <w:r w:rsidRPr="00B572D8">
        <w:rPr>
          <w:rStyle w:val="TitleChar"/>
        </w:rPr>
        <w:t>No serious Marxist organization demands that Black and Latino workers put their struggles on the backburner while some mythical class struggle is waged beforehand.</w:t>
      </w:r>
      <w:r>
        <w:t xml:space="preserve"> This impossible formulation rests on the ridiculous notion that the working class is white and male, and thus incapable of taking up issues of race, class and gender. In fact, the American working class is female, immigrant, Black and white. </w:t>
      </w:r>
      <w:r w:rsidRPr="00B572D8">
        <w:rPr>
          <w:rStyle w:val="TitleChar"/>
        </w:rPr>
        <w:t>Immigrant issues, gender issues and anti-racism are working-class issues and to miss this is to be operating with a completely anachronistic idea of the working class.¶ Genuine Marxist organizations understand that the only way of achieving unity in the working class over time is to fight for unity today and every day</w:t>
      </w:r>
      <w:r>
        <w:t>. Workers will never unite to fight for state power if they cannot unite to fight for workplace demands today. If white workers are not won to anti-racism today, they will never unite with Black workers for a revolution tomorrow. If Black workers are not won to being against anti-immigrant racism today, they will never unite with Latino workers for a revolution tomorrow.</w:t>
      </w:r>
      <w:r w:rsidRPr="00B572D8">
        <w:rPr>
          <w:sz w:val="12"/>
        </w:rPr>
        <w:t xml:space="preserve">¶ </w:t>
      </w:r>
      <w:proofErr w:type="gramStart"/>
      <w:r>
        <w:t>This</w:t>
      </w:r>
      <w:proofErr w:type="gramEnd"/>
      <w:r>
        <w:t xml:space="preserve"> is why Lenin said that </w:t>
      </w:r>
      <w:r w:rsidRPr="00B572D8">
        <w:rPr>
          <w:rStyle w:val="TitleChar"/>
        </w:rPr>
        <w:t>a revolutionary party based on Marxism must be a "tribune of the oppressed," willing to fight against the oppression of any group of people, regardless of the class of those affected.</w:t>
      </w:r>
      <w:r>
        <w:t xml:space="preserve"> And this is why, despite the anti-Marxist slurs from academics and even some who consider themselves part of the left, the idea that Marxism has been on the outside of the struggle against racism in the U.S. and around the world defies history and the legacy of Black revolutionaries who understood Marxism as a strategy for emancipation and liberation.</w:t>
      </w:r>
      <w:r w:rsidRPr="00B572D8">
        <w:rPr>
          <w:sz w:val="12"/>
        </w:rPr>
        <w:t xml:space="preserve">¶ </w:t>
      </w:r>
      <w:r>
        <w:t>The challenge today is to make revolutionary Marxism, once again, a part of the discussion of how to end the social catastrophe that is unfolding in Black communities across the United States.</w:t>
      </w:r>
    </w:p>
    <w:p w:rsidR="001E3056" w:rsidRPr="007B2589" w:rsidRDefault="001E3056" w:rsidP="001E3056"/>
    <w:p w:rsidR="001E3056" w:rsidRDefault="001E3056" w:rsidP="001E3056">
      <w:pPr>
        <w:pStyle w:val="Heading4"/>
      </w:pPr>
      <w:r>
        <w:t>Attempts to resolve racism that leave capitalism intact will fail</w:t>
      </w:r>
    </w:p>
    <w:p w:rsidR="001E3056" w:rsidRDefault="001E3056" w:rsidP="001E3056">
      <w:pPr>
        <w:rPr>
          <w:sz w:val="16"/>
        </w:rPr>
      </w:pPr>
      <w:r w:rsidRPr="00A31E7E">
        <w:rPr>
          <w:rStyle w:val="StyleStyleBold12pt"/>
        </w:rPr>
        <w:t>Hall</w:t>
      </w:r>
      <w:r>
        <w:rPr>
          <w:rStyle w:val="StyleStyleBold12pt"/>
        </w:rPr>
        <w:t>, leader and chairman of the CPUSA,</w:t>
      </w:r>
      <w:r w:rsidRPr="00A31E7E">
        <w:rPr>
          <w:rStyle w:val="StyleStyleBold12pt"/>
        </w:rPr>
        <w:t xml:space="preserve"> 85</w:t>
      </w:r>
      <w:r>
        <w:rPr>
          <w:sz w:val="16"/>
        </w:rPr>
        <w:t xml:space="preserve">—Gus, born Arvo Kustaa Halbergwas, was a leader and Chairman of the Communist Party USA (CPUSA) was four-time U.S. presidential candidate [Courtesy Wikipedia].”(Fighting Racism: Selected Writings 1985 pgs. 266-267 </w:t>
      </w:r>
      <w:hyperlink r:id="rId74" w:history="1">
        <w:r w:rsidRPr="001D093F">
          <w:rPr>
            <w:rStyle w:val="Hyperlink"/>
            <w:sz w:val="16"/>
          </w:rPr>
          <w:t>http://www.questiaschool.com/read/22117083/fighting-racism-selected-writings</w:t>
        </w:r>
      </w:hyperlink>
      <w:r>
        <w:rPr>
          <w:sz w:val="16"/>
        </w:rPr>
        <w:t xml:space="preserve"> [URL may be inaccessible])</w:t>
      </w:r>
    </w:p>
    <w:p w:rsidR="001E3056" w:rsidRDefault="001E3056" w:rsidP="001E3056">
      <w:pPr>
        <w:rPr>
          <w:sz w:val="12"/>
        </w:rPr>
      </w:pPr>
      <w:r>
        <w:rPr>
          <w:sz w:val="16"/>
        </w:rPr>
        <w:t>One can not help but admire the groups which get together and go into the ghettos to "clean up a block." The clergy who inititate such actions do so with the best of intentions. But such efforts are not solutions. In fact they are misleading, since ghettos are not the result of people failing to clean up their neighborhoods. These well-meaning efforts are fruitless because they do not come to grips with the underlying causes of the problem</w:t>
      </w:r>
      <w:r w:rsidRPr="00A367A7">
        <w:rPr>
          <w:rStyle w:val="Emphasis"/>
        </w:rPr>
        <w:t xml:space="preserve">. Any action that does not lead to a search for basic causes will not result in even temporary </w:t>
      </w:r>
      <w:r w:rsidRPr="00A367A7">
        <w:rPr>
          <w:rStyle w:val="Emphasis"/>
        </w:rPr>
        <w:lastRenderedPageBreak/>
        <w:t>solutions</w:t>
      </w:r>
      <w:r w:rsidRPr="00A367A7">
        <w:rPr>
          <w:rStyle w:val="TitleChar"/>
        </w:rPr>
        <w:t>. Mass actions must lead to inquiry that in turn can lead to even more meaningful mass struggles. Such is the path to victory</w:t>
      </w:r>
      <w:r>
        <w:rPr>
          <w:sz w:val="16"/>
        </w:rPr>
        <w:t>.</w:t>
      </w:r>
      <w:r>
        <w:rPr>
          <w:sz w:val="12"/>
        </w:rPr>
        <w:t xml:space="preserve"> </w:t>
      </w:r>
      <w:r w:rsidRPr="00A367A7">
        <w:rPr>
          <w:sz w:val="12"/>
        </w:rPr>
        <w:t xml:space="preserve"> </w:t>
      </w:r>
      <w:r>
        <w:rPr>
          <w:sz w:val="16"/>
        </w:rPr>
        <w:t xml:space="preserve">What line of inquiry do the corporate powers want to obstruct? The one that asks: </w:t>
      </w:r>
      <w:r w:rsidRPr="00A367A7">
        <w:rPr>
          <w:rStyle w:val="TitleChar"/>
        </w:rPr>
        <w:t xml:space="preserve">What makes ghettos? Why should tens of millions of Americans be forced to live in rat infested, dilapidated, rundown tenements without elementary conveniences or facilities? Why is </w:t>
      </w:r>
      <w:proofErr w:type="gramStart"/>
      <w:r w:rsidRPr="00A367A7">
        <w:rPr>
          <w:rStyle w:val="TitleChar"/>
        </w:rPr>
        <w:t>this the</w:t>
      </w:r>
      <w:proofErr w:type="gramEnd"/>
      <w:r w:rsidRPr="00A367A7">
        <w:rPr>
          <w:rStyle w:val="TitleChar"/>
        </w:rPr>
        <w:t xml:space="preserve"> lot of Black Americans in the first place?</w:t>
      </w:r>
      <w:r>
        <w:rPr>
          <w:rStyle w:val="TitleChar"/>
        </w:rPr>
        <w:t xml:space="preserve"> </w:t>
      </w:r>
      <w:r w:rsidRPr="00A367A7">
        <w:rPr>
          <w:sz w:val="12"/>
        </w:rPr>
        <w:t xml:space="preserve"> </w:t>
      </w:r>
      <w:r>
        <w:rPr>
          <w:sz w:val="16"/>
        </w:rPr>
        <w:t>If the answer is poverty, what then is the cause of poverty? Why is there such poverty in the midst of plenty?</w:t>
      </w:r>
      <w:r>
        <w:rPr>
          <w:sz w:val="12"/>
        </w:rPr>
        <w:t xml:space="preserve"> </w:t>
      </w:r>
      <w:r w:rsidRPr="00A367A7">
        <w:rPr>
          <w:sz w:val="12"/>
        </w:rPr>
        <w:t xml:space="preserve"> </w:t>
      </w:r>
      <w:r>
        <w:rPr>
          <w:sz w:val="16"/>
        </w:rPr>
        <w:t xml:space="preserve">If the answer is unemployment, low wages, high prices, rents and taxes, what then is the reason for unemployment and low wages? And again, </w:t>
      </w:r>
      <w:r w:rsidRPr="00A367A7">
        <w:rPr>
          <w:rStyle w:val="TitleChar"/>
        </w:rPr>
        <w:t xml:space="preserve">why is the percentage of Black Americans among the unemployed and low-paid so large? This </w:t>
      </w:r>
      <w:r>
        <w:rPr>
          <w:sz w:val="16"/>
        </w:rPr>
        <w:t xml:space="preserve">line of </w:t>
      </w:r>
      <w:r w:rsidRPr="00A367A7">
        <w:rPr>
          <w:rStyle w:val="TitleChar"/>
        </w:rPr>
        <w:t>inquiry leads to the very doorstep of the</w:t>
      </w:r>
      <w:r>
        <w:rPr>
          <w:sz w:val="16"/>
        </w:rPr>
        <w:t xml:space="preserve"> real </w:t>
      </w:r>
      <w:r w:rsidRPr="00A367A7">
        <w:rPr>
          <w:rStyle w:val="TitleChar"/>
        </w:rPr>
        <w:t>culprit.</w:t>
      </w:r>
      <w:r>
        <w:rPr>
          <w:sz w:val="16"/>
        </w:rPr>
        <w:t xml:space="preserve"> It guides one to the real enemy -- the exploiting class -- and its accessories.</w:t>
      </w:r>
      <w:r>
        <w:rPr>
          <w:sz w:val="12"/>
        </w:rPr>
        <w:t xml:space="preserve"> </w:t>
      </w:r>
      <w:r w:rsidRPr="00A367A7">
        <w:rPr>
          <w:sz w:val="12"/>
        </w:rPr>
        <w:t xml:space="preserve"> </w:t>
      </w:r>
      <w:r>
        <w:rPr>
          <w:sz w:val="16"/>
        </w:rPr>
        <w:t>For Marxists this is not a new discovery. But for the millions it is a necessary line of inquiry and an important and necessary discovery. This line of inquiry will lead from actions on the spontaneous level to a conscious line of struggle focused on the basic cause of the oppression.</w:t>
      </w:r>
      <w:r>
        <w:rPr>
          <w:sz w:val="12"/>
        </w:rPr>
        <w:t xml:space="preserve"> </w:t>
      </w:r>
      <w:r w:rsidRPr="00A367A7">
        <w:rPr>
          <w:sz w:val="12"/>
        </w:rPr>
        <w:t xml:space="preserve"> </w:t>
      </w:r>
      <w:r>
        <w:rPr>
          <w:sz w:val="16"/>
        </w:rPr>
        <w:t>At the end of such a line of inquiry the people will find the culprit</w:t>
      </w:r>
      <w:r w:rsidRPr="003950DE">
        <w:t>: the corporate system of</w:t>
      </w:r>
      <w:r w:rsidRPr="00A367A7">
        <w:rPr>
          <w:rStyle w:val="TitleChar"/>
        </w:rPr>
        <w:t xml:space="preserve"> capitalism, a system in which the few rob the many. </w:t>
      </w:r>
      <w:r w:rsidRPr="00A367A7">
        <w:t>It is</w:t>
      </w:r>
      <w:r w:rsidRPr="00A367A7">
        <w:rPr>
          <w:rStyle w:val="TitleChar"/>
        </w:rPr>
        <w:t xml:space="preserve"> this system </w:t>
      </w:r>
      <w:r w:rsidRPr="003950DE">
        <w:t>that</w:t>
      </w:r>
      <w:r w:rsidRPr="00A367A7">
        <w:rPr>
          <w:rStyle w:val="TitleChar"/>
        </w:rPr>
        <w:t xml:space="preserve"> creates unemployment and low wages, jacks up prices, rents and taxes. This system</w:t>
      </w:r>
      <w:r w:rsidRPr="00A74CAE">
        <w:rPr>
          <w:rStyle w:val="Emphasis"/>
        </w:rPr>
        <w:t>, this capitalist structure</w:t>
      </w:r>
      <w:r w:rsidRPr="00A367A7">
        <w:rPr>
          <w:rStyle w:val="TitleChar"/>
        </w:rPr>
        <w:t xml:space="preserve">, adapted from slavery </w:t>
      </w:r>
      <w:r w:rsidRPr="00A74CAE">
        <w:rPr>
          <w:rStyle w:val="Emphasis"/>
        </w:rPr>
        <w:t>the special system of oppressing the Afro- American people</w:t>
      </w:r>
      <w:r w:rsidRPr="00A367A7">
        <w:rPr>
          <w:rStyle w:val="TitleChar"/>
        </w:rPr>
        <w:t xml:space="preserve"> and fitted it to its system of exploiting workers.</w:t>
      </w:r>
      <w:r>
        <w:rPr>
          <w:sz w:val="16"/>
        </w:rPr>
        <w:t xml:space="preserve"> The express purpose of this system is to rob the poor. </w:t>
      </w:r>
      <w:r w:rsidRPr="00A367A7">
        <w:rPr>
          <w:rStyle w:val="TitleChar"/>
        </w:rPr>
        <w:t>The entire corporate structure exists for the sole purpose of squeezing as much as possible from the people and giving as little as possible back</w:t>
      </w:r>
      <w:r>
        <w:rPr>
          <w:sz w:val="16"/>
        </w:rPr>
        <w:t xml:space="preserve"> to them. It thus makes the handful of rich richer and the millions of poor poorer</w:t>
      </w:r>
      <w:r w:rsidRPr="00A367A7">
        <w:rPr>
          <w:rStyle w:val="TitleChar"/>
        </w:rPr>
        <w:t>.</w:t>
      </w:r>
      <w:r>
        <w:rPr>
          <w:rStyle w:val="TitleChar"/>
        </w:rPr>
        <w:t xml:space="preserve"> </w:t>
      </w:r>
      <w:r w:rsidRPr="00A367A7">
        <w:rPr>
          <w:rStyle w:val="TitleChar"/>
        </w:rPr>
        <w:t xml:space="preserve"> Exploitation is the economic basis of capitalism</w:t>
      </w:r>
      <w:r>
        <w:rPr>
          <w:sz w:val="16"/>
        </w:rPr>
        <w:t>. The basic function of capitalist ideology is to justify and to facilitate exploitation of the workers by the capitalists. The basic politics of capitalism is the politics of exploitation. It is a politics that preserves and perpetuates this exploitative system. In short, the whole capitalist establishment is an instrument of exploitation.</w:t>
      </w:r>
      <w:r>
        <w:rPr>
          <w:sz w:val="12"/>
        </w:rPr>
        <w:t xml:space="preserve"> </w:t>
      </w:r>
      <w:r w:rsidRPr="00A367A7">
        <w:rPr>
          <w:sz w:val="12"/>
        </w:rPr>
        <w:t xml:space="preserve"> </w:t>
      </w:r>
      <w:r>
        <w:rPr>
          <w:sz w:val="16"/>
        </w:rPr>
        <w:t xml:space="preserve">But why repeat such elementary truths? </w:t>
      </w:r>
      <w:proofErr w:type="gramStart"/>
      <w:r>
        <w:rPr>
          <w:sz w:val="16"/>
        </w:rPr>
        <w:t>Only to point out the special responsibility of Communists, of Marxists.</w:t>
      </w:r>
      <w:proofErr w:type="gramEnd"/>
      <w:r>
        <w:rPr>
          <w:sz w:val="16"/>
        </w:rPr>
        <w:t xml:space="preserve"> These truths are not known by the millions who are in struggle. This side of capitalism remains hidden to them. It is very carefully camouflaged. All "establishment" inquiries stop at this border. It is a safe bet that the presidential commission appointed to investigate the summer rebellions in the ghettos will not enter this arena of inquiry.</w:t>
      </w:r>
      <w:r>
        <w:rPr>
          <w:sz w:val="12"/>
        </w:rPr>
        <w:t xml:space="preserve"> </w:t>
      </w:r>
      <w:r w:rsidRPr="00A367A7">
        <w:rPr>
          <w:sz w:val="12"/>
        </w:rPr>
        <w:t xml:space="preserve"> </w:t>
      </w:r>
      <w:r>
        <w:rPr>
          <w:sz w:val="16"/>
        </w:rPr>
        <w:t>T his crisis forces all Americans to re-examine their responsibilities. That white Americans have a special responsibility there can be no doubt. How this responsibility is placed is a very important question. Our purpose in placing it is to win white Americans to the goal of putting an end to the system of discrimination against their Black fellow Americans and thereby create a united people's force for overall progress.</w:t>
      </w:r>
      <w:r>
        <w:rPr>
          <w:sz w:val="12"/>
        </w:rPr>
        <w:t xml:space="preserve"> </w:t>
      </w:r>
      <w:r w:rsidRPr="00A367A7">
        <w:rPr>
          <w:sz w:val="12"/>
        </w:rPr>
        <w:t xml:space="preserve"> </w:t>
      </w:r>
      <w:r>
        <w:rPr>
          <w:sz w:val="16"/>
        </w:rPr>
        <w:t>By and large, Afro-Americans are, to one degree or another, in this struggle. The challenge at this point is to win a larger section of white America. Black-white unity is one of the keys to victory over discrimination and segregation.</w:t>
      </w:r>
      <w:r>
        <w:rPr>
          <w:sz w:val="12"/>
        </w:rPr>
        <w:t xml:space="preserve"> </w:t>
      </w:r>
      <w:r w:rsidRPr="00A367A7">
        <w:rPr>
          <w:sz w:val="12"/>
        </w:rPr>
        <w:t xml:space="preserve"> </w:t>
      </w:r>
    </w:p>
    <w:p w:rsidR="001E3056" w:rsidRDefault="001E3056" w:rsidP="001E3056">
      <w:pPr>
        <w:rPr>
          <w:sz w:val="12"/>
        </w:rPr>
      </w:pPr>
    </w:p>
    <w:p w:rsidR="001E3056" w:rsidRDefault="001E3056" w:rsidP="001E3056">
      <w:pPr>
        <w:pStyle w:val="Heading4"/>
      </w:pPr>
      <w:r>
        <w:t>Capitalism is the root cause of racism; racism masks exploitative capitalism</w:t>
      </w:r>
    </w:p>
    <w:p w:rsidR="001E3056" w:rsidRPr="00697ACC" w:rsidRDefault="001E3056" w:rsidP="001E3056">
      <w:pPr>
        <w:rPr>
          <w:sz w:val="16"/>
          <w:szCs w:val="16"/>
        </w:rPr>
      </w:pPr>
      <w:r w:rsidRPr="00697ACC">
        <w:rPr>
          <w:rStyle w:val="StyleStyleBold12pt"/>
        </w:rPr>
        <w:t>Young</w:t>
      </w:r>
      <w:r>
        <w:rPr>
          <w:rStyle w:val="StyleStyleBold12pt"/>
        </w:rPr>
        <w:t>, professor of English at the University of Alabama,</w:t>
      </w:r>
      <w:r w:rsidRPr="00697ACC">
        <w:rPr>
          <w:rStyle w:val="StyleStyleBold12pt"/>
        </w:rPr>
        <w:t xml:space="preserve"> 6</w:t>
      </w:r>
      <w:r w:rsidRPr="00697ACC">
        <w:rPr>
          <w:sz w:val="16"/>
          <w:szCs w:val="16"/>
        </w:rPr>
        <w:t>—Dr. Robert M was a professor of English in the College of Arts and Sciences at the University of Alabama.  He passed away in 2010.  (“Putting Materialism back into Race Theory:</w:t>
      </w:r>
    </w:p>
    <w:p w:rsidR="001E3056" w:rsidRPr="00697ACC" w:rsidRDefault="001E3056" w:rsidP="001E3056">
      <w:pPr>
        <w:rPr>
          <w:sz w:val="16"/>
          <w:szCs w:val="16"/>
        </w:rPr>
      </w:pPr>
      <w:r w:rsidRPr="00697ACC">
        <w:rPr>
          <w:sz w:val="16"/>
          <w:szCs w:val="16"/>
        </w:rPr>
        <w:t>Toward a Transformative Theory of Race</w:t>
      </w:r>
      <w:proofErr w:type="gramStart"/>
      <w:r w:rsidRPr="00697ACC">
        <w:rPr>
          <w:sz w:val="16"/>
          <w:szCs w:val="16"/>
        </w:rPr>
        <w:t>”  http</w:t>
      </w:r>
      <w:proofErr w:type="gramEnd"/>
      <w:r w:rsidRPr="00697ACC">
        <w:rPr>
          <w:sz w:val="16"/>
          <w:szCs w:val="16"/>
        </w:rPr>
        <w:t>://www.redcritique.org/WinterSpring2006/puttingmaterialismbackintoracetheory.htm)</w:t>
      </w:r>
    </w:p>
    <w:p w:rsidR="001E3056" w:rsidRDefault="001E3056" w:rsidP="001E3056">
      <w:pPr>
        <w:rPr>
          <w:sz w:val="14"/>
        </w:rPr>
      </w:pPr>
      <w:r w:rsidRPr="00332B1C">
        <w:rPr>
          <w:sz w:val="14"/>
        </w:rPr>
        <w:t xml:space="preserve">So, then, what is so new in the new social movements? It is certainly very "old" in the way it rehabilitates liberal notions of the autonomous subject. Its newness is a sign of the contemporary crisis-ridden conjuncture in capitalist social relations. </w:t>
      </w:r>
      <w:r w:rsidRPr="00332B1C">
        <w:rPr>
          <w:rStyle w:val="TitleChar"/>
        </w:rPr>
        <w:t xml:space="preserve">This crisis of capital and the ensuing rupture in its ideological narrative provides the historical condition for articulating resistance along the axes of race, class, gender, ecology, etc. Even though resistance may take place in very specific domains, such as race, </w:t>
      </w:r>
      <w:r w:rsidRPr="00332B1C">
        <w:rPr>
          <w:sz w:val="14"/>
        </w:rPr>
        <w:t xml:space="preserve">gender, ecological, or sexuality, among others, </w:t>
      </w:r>
      <w:r w:rsidRPr="00332B1C">
        <w:rPr>
          <w:rStyle w:val="TitleChar"/>
        </w:rPr>
        <w:t xml:space="preserve">this does not mean that the crisis is local. It simply indexes how capitalist exploitation brings every social sphere under its totalizing logic. However, rather then point up the systematicity of the </w:t>
      </w:r>
      <w:proofErr w:type="gramStart"/>
      <w:r w:rsidRPr="00332B1C">
        <w:rPr>
          <w:rStyle w:val="TitleChar"/>
        </w:rPr>
        <w:t>crisis,</w:t>
      </w:r>
      <w:proofErr w:type="gramEnd"/>
      <w:r w:rsidRPr="00332B1C">
        <w:rPr>
          <w:rStyle w:val="TitleChar"/>
        </w:rPr>
        <w:t xml:space="preserve"> the theorists of the new social movements turn to the local, as if it is unrelated to questions of globality.</w:t>
      </w:r>
      <w:r>
        <w:rPr>
          <w:rStyle w:val="TitleChar"/>
          <w:sz w:val="12"/>
          <w:u w:val="none"/>
        </w:rPr>
        <w:t xml:space="preserve"> </w:t>
      </w:r>
      <w:r w:rsidRPr="00332B1C">
        <w:rPr>
          <w:sz w:val="14"/>
        </w:rPr>
        <w:t xml:space="preserve"> With Gilroy and the new social movements, we are returned, once again, to the local and the experiential sets the limits of understanding. Gilroy asserts that people "unable to control the social relations in which they find themselves…have shrunk the world to the size of their communities and begun to act politically on that basis" (245). If this is true, then Gilroy, at the level of theory, mirrors this as he "shrinks" his theory to the dictates of crude empiricism. Rather than opening the possibility of collective control over social relations, which points in an emancipatory direction, Gilroy brackets the question of "social relation" and consequently, he limits politics to the cultural (re)negotiations of identity.</w:t>
      </w:r>
      <w:r>
        <w:rPr>
          <w:sz w:val="12"/>
        </w:rPr>
        <w:t xml:space="preserve"> </w:t>
      </w:r>
      <w:r w:rsidRPr="00332B1C">
        <w:rPr>
          <w:sz w:val="14"/>
        </w:rPr>
        <w:t xml:space="preserve"> If Gilroy deploys the post-colonial racialized agent for displacing class, then Homi Bhabha's postcolonial theory detaches race from political economy by reinscribing race within the problematics of signification. In The Location of Culture, Bhabha's last chapter, "Race', time and the revision of modernity", situates the question of race within the "ambivalent temporality of modernity" (239). In this way, Bhabha foregrounds the "time-lag" between "event" and "enunciation" and, for Bhabha, this produces space for postcolonial agency. Political agency revolves around deconstructing signs from totalities and thereby delaying the connection between signifier and signified and resistance is the effect of this ambivalence. Hence, for Bhabha, "the intervention of postcolonial or black critique is aimed at transforming the conditions of enunciation at the level of the sign" (247). This idealist reading of the social reduces politics to a struggle over the sign rather than the relations of production.</w:t>
      </w:r>
      <w:r>
        <w:rPr>
          <w:sz w:val="12"/>
        </w:rPr>
        <w:t xml:space="preserve"> </w:t>
      </w:r>
      <w:r w:rsidRPr="00332B1C">
        <w:rPr>
          <w:sz w:val="14"/>
        </w:rPr>
        <w:t xml:space="preserve"> Indeed, Bhabha re-understands the political not as an ideological practice aimed at social transformation—the project of transformative race theory. Instead, he theorizes "politics as a performativity" (15). But what is the social effect of this understanding of politics? Toward what end might this notion point us? It seems as if the political now calls for (cosmopolitan) witnesses to the always already permanent slippage of signification and this (formal) process of repetition and reinscription outlines a space for "other forms of enunciation" (254). But will these "other forms of enunciation" naturally articulate resistance to the dominant political and ideological interests? For Bhabha, of course, we "need to think beyond narratives of originary and initial subjectivities and to focus on those moments or processes that are produced in the articulation of cultural differences" (1). However, cultural differences, in themselves, do not necessarily mean opposition. Indeed, at the moment, cultural difference represents one of the latest zones for commodification and, in this regard, it ideologically legitimates capitalism. Bhabha </w:t>
      </w:r>
      <w:r w:rsidRPr="00332B1C">
        <w:rPr>
          <w:sz w:val="14"/>
        </w:rPr>
        <w:lastRenderedPageBreak/>
        <w:t>homogenizes (cultural) difference and, consequently, he covers over ideological struggles within the space of cultural difference. In short, this other historical site is not the site for pure difference, which naturally resists the hegemonic; for it, too, is the site for political contestation. Bhabha's formalism makes it seem as if ambivalence essentially inheres in discourse. Ambivalence results from opposed political interests that inflect discourses and so the ambivalence registers social conflict. In Marxism and the Philosophy and Language, Vološinov offers this materialist understanding of the sign:</w:t>
      </w:r>
      <w:r>
        <w:rPr>
          <w:sz w:val="12"/>
        </w:rPr>
        <w:t xml:space="preserve"> </w:t>
      </w:r>
      <w:r w:rsidRPr="00332B1C">
        <w:rPr>
          <w:sz w:val="14"/>
        </w:rPr>
        <w:t xml:space="preserve"> Class does not coincide with the sign community, i.e. with the community which is the totality of users of the same set of signs for ideological communication. Thus various different classes will use one and the same language. As a result, differently oriented accents intersect in every ideological sign. Sign becomes an arena of class struggle. (22)</w:t>
      </w:r>
      <w:r>
        <w:rPr>
          <w:sz w:val="12"/>
        </w:rPr>
        <w:t xml:space="preserve"> </w:t>
      </w:r>
      <w:r w:rsidRPr="00332B1C">
        <w:rPr>
          <w:sz w:val="14"/>
        </w:rPr>
        <w:t xml:space="preserve"> The very concept—ideology—that could delineate the political character and therefore class interests involved in structuring the content of discourses, Bhabha excludes from his discourse.</w:t>
      </w:r>
      <w:r>
        <w:rPr>
          <w:sz w:val="12"/>
        </w:rPr>
        <w:t xml:space="preserve"> </w:t>
      </w:r>
      <w:r w:rsidRPr="00332B1C">
        <w:rPr>
          <w:sz w:val="14"/>
        </w:rPr>
        <w:t xml:space="preserve"> In the end, Bhabha's discourse advocates what amounts to discursive freedom and he substitutes this for material freedom. Like Gilroy, Bhabha's discursive freedom takes place within the existing system. In contrast to Bhabha, Marx theorizes the material presupposition of freedom. In the German Ideology, Marx argues that "people cannot be liberated as long as they are unable to obtain food and drink, housing and clothing in adequate quality and quantity" (61). Thus for Marx "[l]iberation" is an historical and not a mental act" (61). In suppressing the issue of need, Bhabha's text reveals his own class interests. The studied preoccupation with "ambivalence" reflects a class privilege, and it speaks to the crisis for (postcolonial) subjects torn between national affiliation and their privileged (and objective) class position within the international division of labor. The ambivalence is a symptom of social antagonism, but in Bhabha's hands, it becomes a transhistorical code for erasing the trace of class.</w:t>
      </w:r>
      <w:r>
        <w:rPr>
          <w:sz w:val="12"/>
        </w:rPr>
        <w:t xml:space="preserve"> </w:t>
      </w:r>
      <w:r w:rsidRPr="00332B1C">
        <w:rPr>
          <w:sz w:val="14"/>
        </w:rPr>
        <w:t xml:space="preserve"> Here, then, is one of the primary effects of the postmodern knowledge practices: class is deconstructed as a metaphysical dinosaur. In this regard, postmodernists collude with the humanists in legitimating the sanctity of the local. Both participate in narrowing cultural intelligibility to questions of (racial) discourse or the (black) subject and, in doing so, they provide ideological immunity for capitalism. It is now very difficult to even raise the issue of class, particularly if you raise the issue outside of the logic of supplementarity—today's ruling intellectual logic which provides a theoretical analog to contemporary neo-liberal political structures.</w:t>
      </w:r>
      <w:r>
        <w:rPr>
          <w:sz w:val="12"/>
        </w:rPr>
        <w:t xml:space="preserve"> </w:t>
      </w:r>
      <w:r w:rsidRPr="00332B1C">
        <w:rPr>
          <w:sz w:val="14"/>
        </w:rPr>
        <w:t xml:space="preserve"> In one of the few recent texts to explore the centrality of class, bell hooks' Where We Stand, we are, once again, still left with a reaffirmation of capitalism. For instance, </w:t>
      </w:r>
      <w:proofErr w:type="gramStart"/>
      <w:r w:rsidRPr="00332B1C">
        <w:rPr>
          <w:sz w:val="14"/>
        </w:rPr>
        <w:t>hooks argues</w:t>
      </w:r>
      <w:proofErr w:type="gramEnd"/>
      <w:r w:rsidRPr="00332B1C">
        <w:rPr>
          <w:sz w:val="14"/>
        </w:rPr>
        <w:t xml:space="preserve"> for changes within capitalism: "I identify with democratic socialism, with a vision of participatory economics within capitalism that aims to challenge and change class hierarchy" (156). Capitalism produces class hierarchy and, therefore, as long as capitalism remains, class hierarchy and antagonism will remain. </w:t>
      </w:r>
      <w:r w:rsidRPr="00332B1C">
        <w:rPr>
          <w:rStyle w:val="TitleChar"/>
        </w:rPr>
        <w:t>Hence, the solution requires a transformation of class society.</w:t>
      </w:r>
      <w:r w:rsidRPr="00332B1C">
        <w:rPr>
          <w:sz w:val="14"/>
        </w:rPr>
        <w:t xml:space="preserve"> However, hooks mystifies capitalism as a transhistorical system and thus she can assert that the "poor may be with us always" (129). Under this view, politics becomes a matter of "bearing witness" to the crimes of capitalism, but rather than struggle for its replacement, hooks call for strategies of "self-actualization" and redistributing resources to the poor. She calls for the very same thing—collectivity—that capitalism cannot provide because social resources are privatized under capitalism. Consequently, Hooks' program for "self-esteem" is an attempt to put a human face on capitalism.</w:t>
      </w:r>
      <w:r>
        <w:rPr>
          <w:sz w:val="12"/>
        </w:rPr>
        <w:t xml:space="preserve"> </w:t>
      </w:r>
      <w:r w:rsidRPr="00332B1C">
        <w:rPr>
          <w:sz w:val="14"/>
        </w:rPr>
        <w:t xml:space="preserve"> Whether one considers the recent work by African-American humanists, or discourse theorists, or even left-liberal intellectuals, these various groups—despite their </w:t>
      </w:r>
      <w:proofErr w:type="gramStart"/>
      <w:r w:rsidRPr="00332B1C">
        <w:rPr>
          <w:sz w:val="14"/>
        </w:rPr>
        <w:t>intellectual differences—form</w:t>
      </w:r>
      <w:proofErr w:type="gramEnd"/>
      <w:r w:rsidRPr="00332B1C">
        <w:rPr>
          <w:sz w:val="14"/>
        </w:rPr>
        <w:t xml:space="preserve"> a ruling coalition and one thing is clear: capitalism set the limit for political change, as there is no alternative to the rule of capital. In contrast to much of contemporary race theory, a transformative theory of race highlights the political economy of race in the interests of an emancipatory political project. Wahneema Lubiano once wrote that "</w:t>
      </w:r>
      <w:r w:rsidRPr="00332B1C">
        <w:rPr>
          <w:rStyle w:val="TitleChar"/>
        </w:rPr>
        <w:t>the idea of race and the operation of racism are the best friends that the economic and political elite have in the United States"</w:t>
      </w:r>
      <w:r w:rsidRPr="00332B1C">
        <w:rPr>
          <w:sz w:val="14"/>
        </w:rPr>
        <w:t xml:space="preserve"> (vii). </w:t>
      </w:r>
      <w:r w:rsidRPr="00332B1C">
        <w:rPr>
          <w:rStyle w:val="Emphasis"/>
        </w:rPr>
        <w:t>Race mystifies the structure of exploitation and masks the severe inequalities within global capitalism.</w:t>
      </w:r>
      <w:r w:rsidRPr="00332B1C">
        <w:rPr>
          <w:sz w:val="14"/>
        </w:rPr>
        <w:t xml:space="preserve"> I am afraid that, at this point, many contemporary race theorists, in their systematic erasure of materialism, have become close (ideological) allies with the economic and political elites, who deny even the existence of classes. </w:t>
      </w:r>
      <w:r w:rsidRPr="00332B1C">
        <w:rPr>
          <w:rStyle w:val="TitleChar"/>
        </w:rPr>
        <w:t>A transformative race theory pulls back into focus the struggle against exploitation and sets a new social priority "in which the free development of each is the condition for the free development of all"</w:t>
      </w:r>
      <w:r w:rsidRPr="00332B1C">
        <w:rPr>
          <w:sz w:val="14"/>
        </w:rPr>
        <w:t xml:space="preserve"> (Marx 31).</w:t>
      </w:r>
    </w:p>
    <w:p w:rsidR="001E3056" w:rsidRDefault="001E3056" w:rsidP="001E3056">
      <w:pPr>
        <w:rPr>
          <w:sz w:val="14"/>
        </w:rPr>
      </w:pPr>
    </w:p>
    <w:p w:rsidR="001E3056" w:rsidRDefault="001E3056" w:rsidP="001E3056">
      <w:pPr>
        <w:pStyle w:val="Heading4"/>
      </w:pPr>
      <w:r>
        <w:t>Black alienation is rooted in capitalism; the aff’s refusal to accept so supports capitalism</w:t>
      </w:r>
    </w:p>
    <w:p w:rsidR="001E3056" w:rsidRPr="00697ACC" w:rsidRDefault="001E3056" w:rsidP="001E3056">
      <w:pPr>
        <w:rPr>
          <w:sz w:val="16"/>
          <w:szCs w:val="16"/>
        </w:rPr>
      </w:pPr>
      <w:r w:rsidRPr="00697ACC">
        <w:rPr>
          <w:rStyle w:val="StyleStyleBold12pt"/>
        </w:rPr>
        <w:t>Young</w:t>
      </w:r>
      <w:r>
        <w:rPr>
          <w:rStyle w:val="StyleStyleBold12pt"/>
        </w:rPr>
        <w:t>, professor of English at the University of Alabama,</w:t>
      </w:r>
      <w:r w:rsidRPr="00697ACC">
        <w:rPr>
          <w:rStyle w:val="StyleStyleBold12pt"/>
        </w:rPr>
        <w:t xml:space="preserve"> 6</w:t>
      </w:r>
      <w:r w:rsidRPr="00697ACC">
        <w:rPr>
          <w:sz w:val="16"/>
          <w:szCs w:val="16"/>
        </w:rPr>
        <w:t>—Dr. Robert M was a professor of English in the College of Arts and Sciences at the University of Alabama.  He passed away in 2010.  (“Putting Materialism back into Race Theory:</w:t>
      </w:r>
    </w:p>
    <w:p w:rsidR="001E3056" w:rsidRPr="002353AE" w:rsidRDefault="001E3056" w:rsidP="001E3056">
      <w:pPr>
        <w:rPr>
          <w:sz w:val="16"/>
          <w:szCs w:val="16"/>
        </w:rPr>
      </w:pPr>
      <w:r w:rsidRPr="00697ACC">
        <w:rPr>
          <w:sz w:val="16"/>
          <w:szCs w:val="16"/>
        </w:rPr>
        <w:t>Toward a Transformative Theory of Race</w:t>
      </w:r>
      <w:proofErr w:type="gramStart"/>
      <w:r w:rsidRPr="00697ACC">
        <w:rPr>
          <w:sz w:val="16"/>
          <w:szCs w:val="16"/>
        </w:rPr>
        <w:t>”  http</w:t>
      </w:r>
      <w:proofErr w:type="gramEnd"/>
      <w:r w:rsidRPr="00697ACC">
        <w:rPr>
          <w:sz w:val="16"/>
          <w:szCs w:val="16"/>
        </w:rPr>
        <w:t>://www.redcritique.org/WinterSpring2006/puttingmaterialismbackintoracetheory.htm)</w:t>
      </w:r>
    </w:p>
    <w:p w:rsidR="001E3056" w:rsidRPr="002353AE" w:rsidRDefault="001E3056" w:rsidP="001E3056">
      <w:pPr>
        <w:rPr>
          <w:sz w:val="16"/>
        </w:rPr>
      </w:pPr>
      <w:r w:rsidRPr="002353AE">
        <w:rPr>
          <w:sz w:val="16"/>
        </w:rPr>
        <w:t xml:space="preserve">Indeed, </w:t>
      </w:r>
      <w:r w:rsidRPr="007368C2">
        <w:rPr>
          <w:rStyle w:val="TitleChar"/>
        </w:rPr>
        <w:t>the discourse of the subject operates as an ideological strategy for fetishizing the black experience and, consequently</w:t>
      </w:r>
      <w:r w:rsidRPr="002353AE">
        <w:rPr>
          <w:sz w:val="16"/>
        </w:rPr>
        <w:t xml:space="preserve">, it </w:t>
      </w:r>
      <w:r w:rsidRPr="0076333C">
        <w:rPr>
          <w:rStyle w:val="TitleChar"/>
        </w:rPr>
        <w:t xml:space="preserve">positions black subjectivity beyond the reach of Marxism. </w:t>
      </w:r>
      <w:r w:rsidRPr="002353AE">
        <w:rPr>
          <w:sz w:val="16"/>
        </w:rPr>
        <w:t xml:space="preserve">For example, in The Afrocentric Idea, Asante dismisses Marxism because it is Eurocentric;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w:t>
      </w:r>
      <w:r w:rsidRPr="0076333C">
        <w:rPr>
          <w:rStyle w:val="TitleChar"/>
        </w:rPr>
        <w:t>Asante’s assumption, which erases materialism, enables Asante to offer the idealist formulation that the “word creates reality”</w:t>
      </w:r>
      <w:r w:rsidRPr="002353AE">
        <w:rPr>
          <w:sz w:val="16"/>
        </w:rPr>
        <w:t xml:space="preserve"> (Afrocentric Idea 70). The political translation of such idealism is, not surprisingly, very conservative. </w:t>
      </w:r>
      <w:r w:rsidRPr="0076333C">
        <w:rPr>
          <w:rStyle w:val="TitleChar"/>
        </w:rPr>
        <w:t>Asante directs us away from critiquing capitalist institutions</w:t>
      </w:r>
      <w:r w:rsidRPr="002353AE">
        <w:rPr>
          <w:sz w:val="16"/>
        </w:rPr>
        <w:t xml:space="preserve">, in a manner similar to the ideological protocol of the Million Man March, </w:t>
      </w:r>
      <w:r w:rsidRPr="0076333C">
        <w:rPr>
          <w:rStyle w:val="TitleChar"/>
        </w:rPr>
        <w:t>and calls for vigilance against symbolic oppression.</w:t>
      </w:r>
      <w:r w:rsidRPr="002353AE">
        <w:rPr>
          <w:sz w:val="16"/>
        </w:rPr>
        <w:t xml:space="preserve"> As Asante tellingly puts it, “symbol imperialism, rather than institutional racism, is the major social problem facing multicultural societies” (Afrocentric Idea 56).</w:t>
      </w:r>
      <w:r w:rsidRPr="0076333C">
        <w:rPr>
          <w:rStyle w:val="TitleChar"/>
        </w:rPr>
        <w:t xml:space="preserve"> In</w:t>
      </w:r>
      <w:r w:rsidRPr="002353AE">
        <w:rPr>
          <w:sz w:val="16"/>
        </w:rPr>
        <w:t xml:space="preserve"> the realm of </w:t>
      </w:r>
      <w:r w:rsidRPr="0076333C">
        <w:rPr>
          <w:rStyle w:val="TitleChar"/>
        </w:rPr>
        <w:t>African American philosophy</w:t>
      </w:r>
      <w:r w:rsidRPr="002353AE">
        <w:rPr>
          <w:sz w:val="16"/>
        </w:rPr>
        <w:t xml:space="preserve">, Howard </w:t>
      </w:r>
      <w:r w:rsidRPr="0076333C">
        <w:rPr>
          <w:rStyle w:val="TitleChar"/>
        </w:rPr>
        <w:t>McGary</w:t>
      </w:r>
      <w:r w:rsidRPr="002353AE">
        <w:rPr>
          <w:sz w:val="16"/>
        </w:rPr>
        <w:t xml:space="preserve"> Jr. also </w:t>
      </w:r>
      <w:r w:rsidRPr="0076333C">
        <w:rPr>
          <w:rStyle w:val="TitleChar"/>
        </w:rPr>
        <w:t>deploys the discourse of the (black) subject to mark the limits of Marxism.</w:t>
      </w:r>
      <w:r w:rsidRPr="002353AE">
        <w:rPr>
          <w:sz w:val="16"/>
        </w:rPr>
        <w:t xml:space="preserve"> For instance, in a recent interview, McGary offers this humanist rejection of Marxism: “I don’t think that the levels of alienation experienced by Black people are rooted primarily in economic relations” (Interview 90). </w:t>
      </w:r>
      <w:r w:rsidRPr="0076333C">
        <w:rPr>
          <w:rStyle w:val="TitleChar"/>
        </w:rPr>
        <w:t xml:space="preserve">For McGary, black alienation exceeds the logic of Marxist theory </w:t>
      </w:r>
      <w:r w:rsidRPr="002353AE">
        <w:rPr>
          <w:sz w:val="16"/>
        </w:rPr>
        <w:t xml:space="preserve">and thus McGary’s idealist assertion that “the sense of alienation experienced by Black people in the U.S. is also rooted in the whole idea of what it means to be a human being and how that has to be understood” (Interview 90). </w:t>
      </w:r>
      <w:r w:rsidRPr="0076333C">
        <w:rPr>
          <w:rStyle w:val="TitleChar"/>
        </w:rPr>
        <w:t xml:space="preserve">McGary confuses causes and effects and then misreads Marxism as a descriptive modality. Marxism is not as concerned with descriptive accounts, the effects, as it is with </w:t>
      </w:r>
      <w:r w:rsidRPr="0076333C">
        <w:rPr>
          <w:rStyle w:val="TitleChar"/>
        </w:rPr>
        <w:lastRenderedPageBreak/>
        <w:t xml:space="preserve">explanatory accounts; </w:t>
      </w:r>
      <w:r w:rsidRPr="002353AE">
        <w:rPr>
          <w:sz w:val="16"/>
        </w:rPr>
        <w:t xml:space="preserve">that is, </w:t>
      </w:r>
      <w:r w:rsidRPr="0076333C">
        <w:rPr>
          <w:rStyle w:val="Emphasis"/>
        </w:rPr>
        <w:t>it is concerned with the cause of social alienation because such an explanatory account acts as a guide for praxis.</w:t>
      </w:r>
      <w:r w:rsidRPr="002353AE">
        <w:rPr>
          <w:sz w:val="16"/>
        </w:rPr>
        <w:t xml:space="preserve"> Social alienation is a historical effect, and its explanation and such and explanation emerges from the transpersonal space of concepts.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76333C">
        <w:rPr>
          <w:rStyle w:val="Emphasis"/>
        </w:rPr>
        <w:t xml:space="preserve">black alienation is very much rooted in economic relations. </w:t>
      </w:r>
      <w:r w:rsidRPr="0076333C">
        <w:rPr>
          <w:rStyle w:val="TitleChar"/>
        </w:rPr>
        <w:t xml:space="preserve">McGary’s desire to place black subjectivity beyond Marxism creates contradictions in his text. </w:t>
      </w:r>
      <w:r w:rsidRPr="002353AE">
        <w:rPr>
          <w:sz w:val="16"/>
        </w:rPr>
        <w:t xml:space="preserve">McGary asserts that the economic structures of slavery and Jim Crow shape cultural norms. Thus, </w:t>
      </w:r>
      <w:r w:rsidRPr="0076333C">
        <w:rPr>
          <w:rStyle w:val="TitleChar"/>
        </w:rPr>
        <w:t>in a postslavery, post-Jim Crow era, there would still be an economic structure maintaining contemporary oppressive norms</w:t>
      </w:r>
      <w:r w:rsidRPr="002353AE">
        <w:rPr>
          <w:sz w:val="16"/>
        </w:rPr>
        <w:t xml:space="preserve">—from McGary’s logic this must be the case. McGary remains silent, however, on </w:t>
      </w:r>
      <w:r w:rsidRPr="0076333C">
        <w:rPr>
          <w:rStyle w:val="TitleChar"/>
        </w:rPr>
        <w:t>the contemporary economic system structuring black alienation: capitalism.</w:t>
      </w:r>
      <w:r w:rsidRPr="002353AE">
        <w:rPr>
          <w:sz w:val="16"/>
        </w:rPr>
        <w:t xml:space="preserve"> Apparently, it is legitimate to foreground and critique the historical connection between economics and alienation but any inquiry into the present-day connection between economics and alienation is off limits. This other economic structure—</w:t>
      </w:r>
      <w:r w:rsidRPr="002353AE">
        <w:rPr>
          <w:rStyle w:val="Emphasis"/>
        </w:rPr>
        <w:t>capitalism—remains</w:t>
      </w:r>
      <w:r w:rsidRPr="002353AE">
        <w:rPr>
          <w:rStyle w:val="TitleChar"/>
        </w:rPr>
        <w:t xml:space="preserve"> </w:t>
      </w:r>
      <w:r w:rsidRPr="002353AE">
        <w:rPr>
          <w:sz w:val="16"/>
        </w:rPr>
        <w:t xml:space="preserve">the </w:t>
      </w:r>
      <w:r w:rsidRPr="002353AE">
        <w:rPr>
          <w:rStyle w:val="Emphasis"/>
        </w:rPr>
        <w:t>unsaid in</w:t>
      </w:r>
      <w:r w:rsidRPr="002353AE">
        <w:rPr>
          <w:rStyle w:val="TitleChar"/>
        </w:rPr>
        <w:t xml:space="preserve"> </w:t>
      </w:r>
      <w:r w:rsidRPr="002353AE">
        <w:rPr>
          <w:sz w:val="16"/>
        </w:rPr>
        <w:t xml:space="preserve">McGary’s </w:t>
      </w:r>
      <w:r w:rsidRPr="002353AE">
        <w:rPr>
          <w:rStyle w:val="Emphasis"/>
        </w:rPr>
        <w:t>discourse, and consequently</w:t>
      </w:r>
      <w:r w:rsidRPr="002353AE">
        <w:rPr>
          <w:sz w:val="16"/>
        </w:rPr>
        <w:t xml:space="preserve"> McGary </w:t>
      </w:r>
      <w:r w:rsidRPr="002353AE">
        <w:rPr>
          <w:rStyle w:val="Emphasis"/>
        </w:rPr>
        <w:t>provides ideological support for capitalism</w:t>
      </w:r>
      <w:r w:rsidRPr="002353AE">
        <w:rPr>
          <w:sz w:val="16"/>
        </w:rPr>
        <w:t xml:space="preserve">—the exploitative infrastructure that produces and maintains alienation for blacks as well as for all working people. </w:t>
      </w:r>
    </w:p>
    <w:p w:rsidR="001E3056" w:rsidRDefault="001E3056" w:rsidP="001E3056">
      <w:pPr>
        <w:pStyle w:val="Heading4"/>
      </w:pPr>
      <w:r>
        <w:t>Racism is a tool of capitalism that divides workers and prevents an overthrow of the system</w:t>
      </w:r>
    </w:p>
    <w:p w:rsidR="001E3056" w:rsidRDefault="001E3056" w:rsidP="001E3056">
      <w:pPr>
        <w:rPr>
          <w:sz w:val="14"/>
        </w:rPr>
      </w:pPr>
      <w:r w:rsidRPr="00F17EEA">
        <w:rPr>
          <w:rStyle w:val="StyleStyleBold12pt"/>
        </w:rPr>
        <w:t>Reich</w:t>
      </w:r>
      <w:r>
        <w:rPr>
          <w:rStyle w:val="StyleStyleBold12pt"/>
        </w:rPr>
        <w:t>, professor of political economy at UC Berkeley,</w:t>
      </w:r>
      <w:r w:rsidRPr="00F17EEA">
        <w:rPr>
          <w:rStyle w:val="StyleStyleBold12pt"/>
        </w:rPr>
        <w:t xml:space="preserve"> 74</w:t>
      </w:r>
      <w:r>
        <w:rPr>
          <w:sz w:val="14"/>
        </w:rPr>
        <w:t xml:space="preserve"> Michael  is a Professor of Political Economy at U. C. Berkeley. (“The Economics of Racism”—</w:t>
      </w:r>
      <w:proofErr w:type="gramStart"/>
      <w:r>
        <w:rPr>
          <w:sz w:val="14"/>
        </w:rPr>
        <w:t>1974  http</w:t>
      </w:r>
      <w:proofErr w:type="gramEnd"/>
      <w:r>
        <w:rPr>
          <w:sz w:val="14"/>
        </w:rPr>
        <w:t>://tomweston.net/ReichRacism.pdf)</w:t>
      </w:r>
    </w:p>
    <w:p w:rsidR="001E3056" w:rsidRDefault="001E3056" w:rsidP="001E3056">
      <w:pPr>
        <w:rPr>
          <w:sz w:val="12"/>
        </w:rPr>
      </w:pPr>
      <w:r>
        <w:rPr>
          <w:sz w:val="14"/>
        </w:rPr>
        <w:t xml:space="preserve">COMPETING EXPLANATIONS OF </w:t>
      </w:r>
      <w:proofErr w:type="gramStart"/>
      <w:r>
        <w:rPr>
          <w:sz w:val="14"/>
        </w:rPr>
        <w:t>RACISM</w:t>
      </w:r>
      <w:r>
        <w:rPr>
          <w:sz w:val="12"/>
        </w:rPr>
        <w:t xml:space="preserve"> </w:t>
      </w:r>
      <w:r w:rsidRPr="00F17EEA">
        <w:rPr>
          <w:sz w:val="12"/>
        </w:rPr>
        <w:t xml:space="preserve"> </w:t>
      </w:r>
      <w:r>
        <w:rPr>
          <w:sz w:val="14"/>
        </w:rPr>
        <w:t>How</w:t>
      </w:r>
      <w:proofErr w:type="gramEnd"/>
      <w:r>
        <w:rPr>
          <w:sz w:val="14"/>
        </w:rPr>
        <w:t xml:space="preserve"> is the historical persistence of racism in the United States to be explained? The </w:t>
      </w:r>
      <w:r>
        <w:rPr>
          <w:sz w:val="12"/>
        </w:rPr>
        <w:t xml:space="preserve"> </w:t>
      </w:r>
      <w:r w:rsidRPr="00F17EEA">
        <w:rPr>
          <w:sz w:val="12"/>
        </w:rPr>
        <w:t xml:space="preserve"> </w:t>
      </w:r>
      <w:r>
        <w:rPr>
          <w:sz w:val="14"/>
        </w:rPr>
        <w:t xml:space="preserve">most prominent analysis of discrimination </w:t>
      </w:r>
      <w:r>
        <w:rPr>
          <w:sz w:val="12"/>
        </w:rPr>
        <w:t xml:space="preserve"> </w:t>
      </w:r>
      <w:r w:rsidRPr="00F17EEA">
        <w:rPr>
          <w:sz w:val="12"/>
        </w:rPr>
        <w:t xml:space="preserve"> </w:t>
      </w:r>
      <w:r>
        <w:rPr>
          <w:sz w:val="14"/>
        </w:rPr>
        <w:t xml:space="preserve">among economists was formulated in 1957 by </w:t>
      </w:r>
      <w:r>
        <w:rPr>
          <w:sz w:val="12"/>
        </w:rPr>
        <w:t xml:space="preserve"> </w:t>
      </w:r>
      <w:r w:rsidRPr="00F17EEA">
        <w:rPr>
          <w:sz w:val="12"/>
        </w:rPr>
        <w:t xml:space="preserve"> </w:t>
      </w:r>
      <w:r>
        <w:rPr>
          <w:sz w:val="14"/>
        </w:rPr>
        <w:t>Gary Becker in his book, The Economics of -3</w:t>
      </w:r>
      <w:proofErr w:type="gramStart"/>
      <w:r>
        <w:rPr>
          <w:sz w:val="14"/>
        </w:rPr>
        <w:t>-</w:t>
      </w:r>
      <w:r>
        <w:rPr>
          <w:sz w:val="12"/>
        </w:rPr>
        <w:t xml:space="preserve"> </w:t>
      </w:r>
      <w:r w:rsidRPr="00F17EEA">
        <w:rPr>
          <w:sz w:val="12"/>
        </w:rPr>
        <w:t xml:space="preserve"> </w:t>
      </w:r>
      <w:r>
        <w:rPr>
          <w:sz w:val="14"/>
        </w:rPr>
        <w:t>Discrimination</w:t>
      </w:r>
      <w:proofErr w:type="gramEnd"/>
      <w:r>
        <w:rPr>
          <w:sz w:val="14"/>
        </w:rPr>
        <w:t>.</w:t>
      </w:r>
      <w:r>
        <w:rPr>
          <w:sz w:val="12"/>
        </w:rPr>
        <w:t xml:space="preserve"> </w:t>
      </w:r>
      <w:r w:rsidRPr="00F17EEA">
        <w:rPr>
          <w:sz w:val="12"/>
        </w:rPr>
        <w:t xml:space="preserve"> </w:t>
      </w:r>
      <w:proofErr w:type="gramStart"/>
      <w:r>
        <w:rPr>
          <w:sz w:val="14"/>
        </w:rPr>
        <w:t>6</w:t>
      </w:r>
      <w:r>
        <w:rPr>
          <w:sz w:val="12"/>
        </w:rPr>
        <w:t xml:space="preserve">  </w:t>
      </w:r>
      <w:r>
        <w:rPr>
          <w:sz w:val="14"/>
        </w:rPr>
        <w:t>Racism</w:t>
      </w:r>
      <w:proofErr w:type="gramEnd"/>
      <w:r>
        <w:rPr>
          <w:sz w:val="14"/>
        </w:rPr>
        <w:t xml:space="preserve">, according to Becker, </w:t>
      </w:r>
      <w:r>
        <w:rPr>
          <w:sz w:val="12"/>
        </w:rPr>
        <w:t xml:space="preserve"> </w:t>
      </w:r>
      <w:r w:rsidRPr="00F17EEA">
        <w:rPr>
          <w:sz w:val="12"/>
        </w:rPr>
        <w:t xml:space="preserve"> </w:t>
      </w:r>
      <w:r>
        <w:rPr>
          <w:sz w:val="14"/>
        </w:rPr>
        <w:t xml:space="preserve">is fundamentally a problem of tastes and attitudes. Whites are defined to have a "taste for </w:t>
      </w:r>
      <w:r>
        <w:rPr>
          <w:sz w:val="12"/>
        </w:rPr>
        <w:t xml:space="preserve"> </w:t>
      </w:r>
      <w:r w:rsidRPr="00F17EEA">
        <w:rPr>
          <w:sz w:val="12"/>
        </w:rPr>
        <w:t xml:space="preserve"> </w:t>
      </w:r>
      <w:r>
        <w:rPr>
          <w:sz w:val="14"/>
        </w:rPr>
        <w:t xml:space="preserve">discrimination" if they are willing to forfeit income in order to be associated with other </w:t>
      </w:r>
      <w:r>
        <w:rPr>
          <w:sz w:val="12"/>
        </w:rPr>
        <w:t xml:space="preserve"> </w:t>
      </w:r>
      <w:r w:rsidRPr="00F17EEA">
        <w:rPr>
          <w:sz w:val="12"/>
        </w:rPr>
        <w:t xml:space="preserve"> </w:t>
      </w:r>
      <w:r>
        <w:rPr>
          <w:sz w:val="14"/>
        </w:rPr>
        <w:t xml:space="preserve">whites instead of blacks. Since white employers and employees prefer not to associate with </w:t>
      </w:r>
      <w:r>
        <w:rPr>
          <w:sz w:val="12"/>
        </w:rPr>
        <w:t xml:space="preserve"> </w:t>
      </w:r>
      <w:r w:rsidRPr="00F17EEA">
        <w:rPr>
          <w:sz w:val="12"/>
        </w:rPr>
        <w:t xml:space="preserve"> </w:t>
      </w:r>
      <w:r>
        <w:rPr>
          <w:sz w:val="14"/>
        </w:rPr>
        <w:t xml:space="preserve">blacks, they require a monetary compensation </w:t>
      </w:r>
      <w:r>
        <w:rPr>
          <w:sz w:val="12"/>
        </w:rPr>
        <w:t xml:space="preserve"> </w:t>
      </w:r>
      <w:r w:rsidRPr="00F17EEA">
        <w:rPr>
          <w:sz w:val="12"/>
        </w:rPr>
        <w:t xml:space="preserve"> </w:t>
      </w:r>
      <w:r>
        <w:rPr>
          <w:sz w:val="14"/>
        </w:rPr>
        <w:t xml:space="preserve">for the psychic cost of such association. In </w:t>
      </w:r>
      <w:r>
        <w:rPr>
          <w:sz w:val="12"/>
        </w:rPr>
        <w:t xml:space="preserve"> </w:t>
      </w:r>
      <w:r w:rsidRPr="00F17EEA">
        <w:rPr>
          <w:sz w:val="12"/>
        </w:rPr>
        <w:t xml:space="preserve"> </w:t>
      </w:r>
      <w:r>
        <w:rPr>
          <w:sz w:val="14"/>
        </w:rPr>
        <w:t xml:space="preserve">Becker's principal model, white employers </w:t>
      </w:r>
      <w:r>
        <w:rPr>
          <w:sz w:val="12"/>
        </w:rPr>
        <w:t xml:space="preserve"> </w:t>
      </w:r>
      <w:r w:rsidRPr="00F17EEA">
        <w:rPr>
          <w:sz w:val="12"/>
        </w:rPr>
        <w:t xml:space="preserve"> </w:t>
      </w:r>
      <w:r>
        <w:rPr>
          <w:sz w:val="14"/>
        </w:rPr>
        <w:t xml:space="preserve">have a taste for discrimination; marginal productivity analysis is invoked to show that white </w:t>
      </w:r>
      <w:r>
        <w:rPr>
          <w:sz w:val="12"/>
        </w:rPr>
        <w:t xml:space="preserve"> </w:t>
      </w:r>
      <w:r w:rsidRPr="00F17EEA">
        <w:rPr>
          <w:sz w:val="12"/>
        </w:rPr>
        <w:t xml:space="preserve"> </w:t>
      </w:r>
      <w:r>
        <w:rPr>
          <w:sz w:val="14"/>
        </w:rPr>
        <w:t xml:space="preserve">employers lose while white workers gain (in </w:t>
      </w:r>
      <w:r>
        <w:rPr>
          <w:sz w:val="12"/>
        </w:rPr>
        <w:t xml:space="preserve"> </w:t>
      </w:r>
      <w:r w:rsidRPr="00F17EEA">
        <w:rPr>
          <w:sz w:val="12"/>
        </w:rPr>
        <w:t xml:space="preserve"> </w:t>
      </w:r>
      <w:r>
        <w:rPr>
          <w:sz w:val="14"/>
        </w:rPr>
        <w:t xml:space="preserve">monetary terms) from discrimination against </w:t>
      </w:r>
      <w:r>
        <w:rPr>
          <w:sz w:val="12"/>
        </w:rPr>
        <w:t xml:space="preserve"> </w:t>
      </w:r>
      <w:r w:rsidRPr="00F17EEA">
        <w:rPr>
          <w:sz w:val="12"/>
        </w:rPr>
        <w:t xml:space="preserve"> </w:t>
      </w:r>
      <w:r>
        <w:rPr>
          <w:sz w:val="14"/>
        </w:rPr>
        <w:t>blacks.</w:t>
      </w:r>
      <w:r>
        <w:rPr>
          <w:sz w:val="12"/>
        </w:rPr>
        <w:t xml:space="preserve"> </w:t>
      </w:r>
      <w:r w:rsidRPr="00F17EEA">
        <w:rPr>
          <w:sz w:val="12"/>
        </w:rPr>
        <w:t xml:space="preserve"> </w:t>
      </w:r>
      <w:r>
        <w:rPr>
          <w:sz w:val="14"/>
        </w:rPr>
        <w:t xml:space="preserve">Becker does not try to explain the </w:t>
      </w:r>
      <w:r>
        <w:rPr>
          <w:sz w:val="12"/>
        </w:rPr>
        <w:t xml:space="preserve"> </w:t>
      </w:r>
      <w:r w:rsidRPr="00F17EEA">
        <w:rPr>
          <w:sz w:val="12"/>
        </w:rPr>
        <w:t xml:space="preserve"> </w:t>
      </w:r>
      <w:r>
        <w:rPr>
          <w:sz w:val="14"/>
        </w:rPr>
        <w:t xml:space="preserve">source of white tastes for discrimination. For </w:t>
      </w:r>
      <w:r>
        <w:rPr>
          <w:sz w:val="12"/>
        </w:rPr>
        <w:t xml:space="preserve"> </w:t>
      </w:r>
      <w:r w:rsidRPr="00F17EEA">
        <w:rPr>
          <w:sz w:val="12"/>
        </w:rPr>
        <w:t xml:space="preserve"> </w:t>
      </w:r>
      <w:r>
        <w:rPr>
          <w:sz w:val="14"/>
        </w:rPr>
        <w:t xml:space="preserve">him, these attitudes are determined outside of </w:t>
      </w:r>
      <w:r>
        <w:rPr>
          <w:sz w:val="12"/>
        </w:rPr>
        <w:t xml:space="preserve"> </w:t>
      </w:r>
      <w:r w:rsidRPr="00F17EEA">
        <w:rPr>
          <w:sz w:val="12"/>
        </w:rPr>
        <w:t xml:space="preserve"> </w:t>
      </w:r>
      <w:r>
        <w:rPr>
          <w:sz w:val="14"/>
        </w:rPr>
        <w:t xml:space="preserve">the economic system. (Racism could presumably be ended simply by changing these </w:t>
      </w:r>
      <w:r>
        <w:rPr>
          <w:sz w:val="12"/>
        </w:rPr>
        <w:t xml:space="preserve"> </w:t>
      </w:r>
      <w:r w:rsidRPr="00F17EEA">
        <w:rPr>
          <w:sz w:val="12"/>
        </w:rPr>
        <w:t xml:space="preserve"> </w:t>
      </w:r>
      <w:r>
        <w:rPr>
          <w:sz w:val="14"/>
        </w:rPr>
        <w:t xml:space="preserve">attitudes, perhaps by appeal to whites on </w:t>
      </w:r>
      <w:r>
        <w:rPr>
          <w:sz w:val="12"/>
        </w:rPr>
        <w:t xml:space="preserve"> </w:t>
      </w:r>
      <w:r w:rsidRPr="00F17EEA">
        <w:rPr>
          <w:sz w:val="12"/>
        </w:rPr>
        <w:t xml:space="preserve"> </w:t>
      </w:r>
      <w:r>
        <w:rPr>
          <w:sz w:val="14"/>
        </w:rPr>
        <w:t xml:space="preserve">moral grounds.) According to Becker's analysis, employers would find the ending of racism </w:t>
      </w:r>
      <w:r>
        <w:rPr>
          <w:sz w:val="12"/>
        </w:rPr>
        <w:t xml:space="preserve"> </w:t>
      </w:r>
      <w:r w:rsidRPr="00F17EEA">
        <w:rPr>
          <w:sz w:val="12"/>
        </w:rPr>
        <w:t xml:space="preserve"> </w:t>
      </w:r>
      <w:r>
        <w:rPr>
          <w:sz w:val="14"/>
        </w:rPr>
        <w:t xml:space="preserve">to be in their economic self-interest, but white </w:t>
      </w:r>
      <w:r>
        <w:rPr>
          <w:sz w:val="12"/>
        </w:rPr>
        <w:t xml:space="preserve"> </w:t>
      </w:r>
      <w:r w:rsidRPr="00F17EEA">
        <w:rPr>
          <w:sz w:val="12"/>
        </w:rPr>
        <w:t xml:space="preserve"> </w:t>
      </w:r>
      <w:r>
        <w:rPr>
          <w:sz w:val="14"/>
        </w:rPr>
        <w:t xml:space="preserve">workers would not. The persistence of racism </w:t>
      </w:r>
      <w:r>
        <w:rPr>
          <w:sz w:val="12"/>
        </w:rPr>
        <w:t xml:space="preserve"> </w:t>
      </w:r>
      <w:r w:rsidRPr="00F17EEA">
        <w:rPr>
          <w:sz w:val="12"/>
        </w:rPr>
        <w:t xml:space="preserve"> </w:t>
      </w:r>
      <w:r>
        <w:rPr>
          <w:sz w:val="14"/>
        </w:rPr>
        <w:t xml:space="preserve">is thus implicitly laid at the door of white workers. Becker suggests that long-run market </w:t>
      </w:r>
      <w:r>
        <w:rPr>
          <w:sz w:val="12"/>
        </w:rPr>
        <w:t xml:space="preserve"> </w:t>
      </w:r>
      <w:r w:rsidRPr="00F17EEA">
        <w:rPr>
          <w:sz w:val="12"/>
        </w:rPr>
        <w:t xml:space="preserve"> </w:t>
      </w:r>
      <w:r>
        <w:rPr>
          <w:sz w:val="14"/>
        </w:rPr>
        <w:t xml:space="preserve">forces will lead to the end of discrimination </w:t>
      </w:r>
      <w:r>
        <w:rPr>
          <w:sz w:val="12"/>
        </w:rPr>
        <w:t xml:space="preserve"> </w:t>
      </w:r>
      <w:r w:rsidRPr="00F17EEA">
        <w:rPr>
          <w:sz w:val="12"/>
        </w:rPr>
        <w:t xml:space="preserve"> </w:t>
      </w:r>
      <w:r>
        <w:rPr>
          <w:sz w:val="14"/>
        </w:rPr>
        <w:t xml:space="preserve">anyway: less discriminatory employers, with no </w:t>
      </w:r>
      <w:r>
        <w:rPr>
          <w:sz w:val="12"/>
        </w:rPr>
        <w:t xml:space="preserve"> </w:t>
      </w:r>
      <w:r w:rsidRPr="00F17EEA">
        <w:rPr>
          <w:sz w:val="12"/>
        </w:rPr>
        <w:t xml:space="preserve"> </w:t>
      </w:r>
      <w:r>
        <w:rPr>
          <w:sz w:val="14"/>
        </w:rPr>
        <w:t xml:space="preserve">"psychic costs" to enter in their accounts, will </w:t>
      </w:r>
      <w:r>
        <w:rPr>
          <w:sz w:val="12"/>
        </w:rPr>
        <w:t xml:space="preserve"> </w:t>
      </w:r>
      <w:r w:rsidRPr="00F17EEA">
        <w:rPr>
          <w:sz w:val="12"/>
        </w:rPr>
        <w:t xml:space="preserve"> </w:t>
      </w:r>
      <w:r>
        <w:rPr>
          <w:sz w:val="14"/>
        </w:rPr>
        <w:t xml:space="preserve">be able to operate at lower costs by hiring </w:t>
      </w:r>
      <w:r>
        <w:rPr>
          <w:sz w:val="12"/>
        </w:rPr>
        <w:t xml:space="preserve"> </w:t>
      </w:r>
      <w:r w:rsidRPr="00F17EEA">
        <w:rPr>
          <w:sz w:val="12"/>
        </w:rPr>
        <w:t xml:space="preserve"> </w:t>
      </w:r>
      <w:r>
        <w:rPr>
          <w:sz w:val="14"/>
        </w:rPr>
        <w:t xml:space="preserve">equivalent black workers at lower wages, thus </w:t>
      </w:r>
      <w:r>
        <w:rPr>
          <w:sz w:val="12"/>
        </w:rPr>
        <w:t xml:space="preserve"> </w:t>
      </w:r>
      <w:r w:rsidRPr="00F17EEA">
        <w:rPr>
          <w:sz w:val="12"/>
        </w:rPr>
        <w:t xml:space="preserve"> </w:t>
      </w:r>
      <w:r>
        <w:rPr>
          <w:sz w:val="14"/>
        </w:rPr>
        <w:t xml:space="preserve">bidding up the black wage rate and/or driving </w:t>
      </w:r>
      <w:r>
        <w:rPr>
          <w:sz w:val="12"/>
        </w:rPr>
        <w:t xml:space="preserve"> </w:t>
      </w:r>
      <w:r w:rsidRPr="00F17EEA">
        <w:rPr>
          <w:sz w:val="12"/>
        </w:rPr>
        <w:t xml:space="preserve"> </w:t>
      </w:r>
      <w:r>
        <w:rPr>
          <w:sz w:val="14"/>
        </w:rPr>
        <w:t>the more discriminatory employers out of business.</w:t>
      </w:r>
      <w:r>
        <w:rPr>
          <w:sz w:val="12"/>
        </w:rPr>
        <w:t xml:space="preserve"> </w:t>
      </w:r>
      <w:r w:rsidRPr="00F17EEA">
        <w:rPr>
          <w:sz w:val="12"/>
        </w:rPr>
        <w:t xml:space="preserve"> </w:t>
      </w:r>
      <w:r>
        <w:rPr>
          <w:sz w:val="14"/>
        </w:rPr>
        <w:t xml:space="preserve">The approach to racism argued here is </w:t>
      </w:r>
      <w:r>
        <w:rPr>
          <w:sz w:val="12"/>
        </w:rPr>
        <w:t xml:space="preserve"> </w:t>
      </w:r>
      <w:r w:rsidRPr="00F17EEA">
        <w:rPr>
          <w:sz w:val="12"/>
        </w:rPr>
        <w:t xml:space="preserve"> </w:t>
      </w:r>
      <w:r>
        <w:rPr>
          <w:sz w:val="14"/>
        </w:rPr>
        <w:t xml:space="preserve">entirely different. </w:t>
      </w:r>
      <w:r w:rsidRPr="00F17EEA">
        <w:rPr>
          <w:rStyle w:val="TitleChar"/>
        </w:rPr>
        <w:t>Racism is</w:t>
      </w:r>
      <w:r>
        <w:rPr>
          <w:sz w:val="14"/>
        </w:rPr>
        <w:t xml:space="preserve"> viewed </w:t>
      </w:r>
      <w:r w:rsidRPr="00F17EEA">
        <w:t>as</w:t>
      </w:r>
      <w:r w:rsidRPr="00F17EEA">
        <w:rPr>
          <w:rStyle w:val="TitleChar"/>
        </w:rPr>
        <w:t xml:space="preserve"> rooted in </w:t>
      </w:r>
      <w:r>
        <w:rPr>
          <w:rStyle w:val="TitleChar"/>
        </w:rPr>
        <w:t xml:space="preserve"> </w:t>
      </w:r>
      <w:r w:rsidRPr="00F17EEA">
        <w:rPr>
          <w:rStyle w:val="TitleChar"/>
        </w:rPr>
        <w:t xml:space="preserve"> the economic system and not in "exogenously </w:t>
      </w:r>
      <w:r>
        <w:rPr>
          <w:rStyle w:val="TitleChar"/>
        </w:rPr>
        <w:t xml:space="preserve"> </w:t>
      </w:r>
      <w:r w:rsidRPr="00F17EEA">
        <w:rPr>
          <w:rStyle w:val="TitleChar"/>
        </w:rPr>
        <w:t xml:space="preserve"> determined" attitudes. </w:t>
      </w:r>
      <w:r w:rsidRPr="00F17EEA">
        <w:t>Historically, the</w:t>
      </w:r>
      <w:r w:rsidRPr="00F17EEA">
        <w:rPr>
          <w:rStyle w:val="TitleChar"/>
        </w:rPr>
        <w:t xml:space="preserve"> America</w:t>
      </w:r>
      <w:r w:rsidRPr="00F17EEA">
        <w:t xml:space="preserve">n Empire </w:t>
      </w:r>
      <w:r w:rsidRPr="00F17EEA">
        <w:rPr>
          <w:rStyle w:val="TitleChar"/>
        </w:rPr>
        <w:t xml:space="preserve">was founded on the racist extermination of American Indians, was financed </w:t>
      </w:r>
      <w:r w:rsidRPr="00F17EEA">
        <w:t xml:space="preserve">in </w:t>
      </w:r>
      <w:r>
        <w:t xml:space="preserve"> </w:t>
      </w:r>
      <w:r w:rsidRPr="00F17EEA">
        <w:t xml:space="preserve"> large part</w:t>
      </w:r>
      <w:r w:rsidRPr="00F17EEA">
        <w:rPr>
          <w:rStyle w:val="TitleChar"/>
        </w:rPr>
        <w:t xml:space="preserve"> by profits from slavery, and </w:t>
      </w:r>
      <w:r w:rsidRPr="00F17EEA">
        <w:t xml:space="preserve">was </w:t>
      </w:r>
      <w:r w:rsidRPr="00F17EEA">
        <w:rPr>
          <w:rStyle w:val="TitleChar"/>
        </w:rPr>
        <w:t xml:space="preserve">extended by a string of interventions, </w:t>
      </w:r>
      <w:r>
        <w:rPr>
          <w:sz w:val="14"/>
        </w:rPr>
        <w:t xml:space="preserve">beginning </w:t>
      </w:r>
      <w:r>
        <w:rPr>
          <w:sz w:val="12"/>
        </w:rPr>
        <w:t xml:space="preserve"> </w:t>
      </w:r>
      <w:r w:rsidRPr="00F17EEA">
        <w:rPr>
          <w:sz w:val="12"/>
        </w:rPr>
        <w:t xml:space="preserve"> </w:t>
      </w:r>
      <w:r>
        <w:rPr>
          <w:sz w:val="14"/>
        </w:rPr>
        <w:t xml:space="preserve">with the Mexican War of the 1840s, </w:t>
      </w:r>
      <w:r w:rsidRPr="00F17EEA">
        <w:rPr>
          <w:rStyle w:val="TitleChar"/>
        </w:rPr>
        <w:t xml:space="preserve">which </w:t>
      </w:r>
      <w:r>
        <w:rPr>
          <w:rStyle w:val="TitleChar"/>
        </w:rPr>
        <w:t xml:space="preserve"> </w:t>
      </w:r>
      <w:r w:rsidRPr="00F17EEA">
        <w:rPr>
          <w:rStyle w:val="TitleChar"/>
        </w:rPr>
        <w:t xml:space="preserve"> have been</w:t>
      </w:r>
      <w:r>
        <w:rPr>
          <w:sz w:val="14"/>
        </w:rPr>
        <w:t xml:space="preserve"> at least partly </w:t>
      </w:r>
      <w:r w:rsidRPr="00F17EEA">
        <w:rPr>
          <w:rStyle w:val="TitleChar"/>
        </w:rPr>
        <w:t>justified by white supremacist ideology</w:t>
      </w:r>
      <w:r>
        <w:rPr>
          <w:sz w:val="14"/>
        </w:rPr>
        <w:t xml:space="preserve">. Today, </w:t>
      </w:r>
      <w:r w:rsidRPr="00F17EEA">
        <w:rPr>
          <w:rStyle w:val="Emphasis"/>
        </w:rPr>
        <w:t xml:space="preserve">by transferring </w:t>
      </w:r>
      <w:r>
        <w:rPr>
          <w:rStyle w:val="Emphasis"/>
        </w:rPr>
        <w:t xml:space="preserve"> </w:t>
      </w:r>
      <w:r w:rsidRPr="00F17EEA">
        <w:rPr>
          <w:rStyle w:val="Emphasis"/>
        </w:rPr>
        <w:t xml:space="preserve"> white resentment toward blacks and away from </w:t>
      </w:r>
      <w:r>
        <w:rPr>
          <w:rStyle w:val="Emphasis"/>
        </w:rPr>
        <w:t xml:space="preserve"> </w:t>
      </w:r>
      <w:r w:rsidRPr="00F17EEA">
        <w:rPr>
          <w:rStyle w:val="Emphasis"/>
        </w:rPr>
        <w:t xml:space="preserve"> capitalism, racism continues to serve the </w:t>
      </w:r>
      <w:r>
        <w:rPr>
          <w:rStyle w:val="Emphasis"/>
        </w:rPr>
        <w:t xml:space="preserve"> </w:t>
      </w:r>
      <w:r w:rsidRPr="00F17EEA">
        <w:rPr>
          <w:rStyle w:val="Emphasis"/>
        </w:rPr>
        <w:t xml:space="preserve"> needs of the capitalist system.</w:t>
      </w:r>
      <w:r>
        <w:rPr>
          <w:sz w:val="14"/>
        </w:rPr>
        <w:t xml:space="preserve"> Although individual employers might gain by refusing to dis-criminate and hiring more blacks, thus raising </w:t>
      </w:r>
      <w:r>
        <w:rPr>
          <w:sz w:val="12"/>
        </w:rPr>
        <w:t xml:space="preserve"> </w:t>
      </w:r>
      <w:r w:rsidRPr="00F17EEA">
        <w:rPr>
          <w:sz w:val="12"/>
        </w:rPr>
        <w:t xml:space="preserve"> </w:t>
      </w:r>
      <w:r>
        <w:rPr>
          <w:sz w:val="14"/>
        </w:rPr>
        <w:t xml:space="preserve">the black wage rate, it is not true that the capitalist class as a whole would benefit if racism </w:t>
      </w:r>
      <w:r>
        <w:rPr>
          <w:sz w:val="12"/>
        </w:rPr>
        <w:t xml:space="preserve"> </w:t>
      </w:r>
      <w:r w:rsidRPr="00F17EEA">
        <w:rPr>
          <w:sz w:val="12"/>
        </w:rPr>
        <w:t xml:space="preserve"> </w:t>
      </w:r>
      <w:r>
        <w:rPr>
          <w:sz w:val="14"/>
        </w:rPr>
        <w:t xml:space="preserve">were eliminated and labor were more efficiently </w:t>
      </w:r>
      <w:r>
        <w:rPr>
          <w:sz w:val="12"/>
        </w:rPr>
        <w:t xml:space="preserve"> </w:t>
      </w:r>
      <w:r w:rsidRPr="00F17EEA">
        <w:rPr>
          <w:sz w:val="12"/>
        </w:rPr>
        <w:t xml:space="preserve"> </w:t>
      </w:r>
      <w:r>
        <w:rPr>
          <w:sz w:val="14"/>
        </w:rPr>
        <w:t xml:space="preserve">allocated without regard to skin color. We will </w:t>
      </w:r>
      <w:r>
        <w:rPr>
          <w:sz w:val="12"/>
        </w:rPr>
        <w:t xml:space="preserve"> </w:t>
      </w:r>
      <w:r w:rsidRPr="00F17EEA">
        <w:rPr>
          <w:sz w:val="12"/>
        </w:rPr>
        <w:t xml:space="preserve"> </w:t>
      </w:r>
      <w:r>
        <w:rPr>
          <w:sz w:val="14"/>
        </w:rPr>
        <w:t xml:space="preserve">show below that </w:t>
      </w:r>
      <w:r w:rsidRPr="00F17EEA">
        <w:rPr>
          <w:rStyle w:val="Emphasis"/>
        </w:rPr>
        <w:t xml:space="preserve">the divisiveness of racism </w:t>
      </w:r>
      <w:r>
        <w:rPr>
          <w:rStyle w:val="Emphasis"/>
        </w:rPr>
        <w:t xml:space="preserve"> </w:t>
      </w:r>
      <w:r w:rsidRPr="00F17EEA">
        <w:rPr>
          <w:rStyle w:val="Emphasis"/>
        </w:rPr>
        <w:t xml:space="preserve"> weakens workers' strength when bargaining </w:t>
      </w:r>
      <w:r>
        <w:rPr>
          <w:rStyle w:val="Emphasis"/>
        </w:rPr>
        <w:t xml:space="preserve"> </w:t>
      </w:r>
      <w:r w:rsidRPr="00F17EEA">
        <w:rPr>
          <w:rStyle w:val="Emphasis"/>
        </w:rPr>
        <w:t xml:space="preserve"> with employers</w:t>
      </w:r>
      <w:r w:rsidRPr="00F17EEA">
        <w:rPr>
          <w:rStyle w:val="TitleChar"/>
        </w:rPr>
        <w:t xml:space="preserve">; the economic consequences </w:t>
      </w:r>
      <w:r>
        <w:rPr>
          <w:rStyle w:val="TitleChar"/>
        </w:rPr>
        <w:t xml:space="preserve"> </w:t>
      </w:r>
      <w:r w:rsidRPr="00F17EEA">
        <w:rPr>
          <w:rStyle w:val="TitleChar"/>
        </w:rPr>
        <w:t xml:space="preserve"> of racism are not only lower incomes for blacks </w:t>
      </w:r>
      <w:r>
        <w:rPr>
          <w:rStyle w:val="TitleChar"/>
        </w:rPr>
        <w:t xml:space="preserve"> </w:t>
      </w:r>
      <w:r w:rsidRPr="00F17EEA">
        <w:rPr>
          <w:rStyle w:val="TitleChar"/>
        </w:rPr>
        <w:t xml:space="preserve"> but also higher incomes for the capitalist class </w:t>
      </w:r>
      <w:r>
        <w:rPr>
          <w:rStyle w:val="TitleChar"/>
        </w:rPr>
        <w:t xml:space="preserve"> </w:t>
      </w:r>
      <w:r w:rsidRPr="00F17EEA">
        <w:rPr>
          <w:rStyle w:val="TitleChar"/>
        </w:rPr>
        <w:t xml:space="preserve"> and lower incomes for white workers</w:t>
      </w:r>
      <w:r>
        <w:rPr>
          <w:sz w:val="14"/>
        </w:rPr>
        <w:t xml:space="preserve">. Although </w:t>
      </w:r>
      <w:r>
        <w:rPr>
          <w:sz w:val="12"/>
        </w:rPr>
        <w:t xml:space="preserve"> </w:t>
      </w:r>
      <w:r w:rsidRPr="00F17EEA">
        <w:rPr>
          <w:sz w:val="12"/>
        </w:rPr>
        <w:t xml:space="preserve"> </w:t>
      </w:r>
      <w:r>
        <w:rPr>
          <w:sz w:val="14"/>
        </w:rPr>
        <w:t xml:space="preserve">capitalists may not have conspired consciously </w:t>
      </w:r>
      <w:r>
        <w:rPr>
          <w:sz w:val="12"/>
        </w:rPr>
        <w:t xml:space="preserve"> </w:t>
      </w:r>
      <w:r w:rsidRPr="00F17EEA">
        <w:rPr>
          <w:sz w:val="12"/>
        </w:rPr>
        <w:t xml:space="preserve"> </w:t>
      </w:r>
      <w:r>
        <w:rPr>
          <w:sz w:val="14"/>
        </w:rPr>
        <w:t xml:space="preserve">to create racism, and although capitalists may </w:t>
      </w:r>
      <w:r>
        <w:rPr>
          <w:sz w:val="12"/>
        </w:rPr>
        <w:t xml:space="preserve"> </w:t>
      </w:r>
      <w:r w:rsidRPr="00F17EEA">
        <w:rPr>
          <w:sz w:val="12"/>
        </w:rPr>
        <w:t xml:space="preserve"> </w:t>
      </w:r>
      <w:r>
        <w:rPr>
          <w:sz w:val="14"/>
        </w:rPr>
        <w:t xml:space="preserve">not be its principal perpetuators, never-the-less </w:t>
      </w:r>
      <w:r>
        <w:rPr>
          <w:sz w:val="12"/>
        </w:rPr>
        <w:t xml:space="preserve"> </w:t>
      </w:r>
      <w:r w:rsidRPr="00F17EEA">
        <w:rPr>
          <w:sz w:val="12"/>
        </w:rPr>
        <w:t xml:space="preserve"> </w:t>
      </w:r>
      <w:r w:rsidRPr="00F17EEA">
        <w:rPr>
          <w:rStyle w:val="TitleChar"/>
        </w:rPr>
        <w:t xml:space="preserve">racism docs support the continued viability of </w:t>
      </w:r>
      <w:r>
        <w:rPr>
          <w:rStyle w:val="TitleChar"/>
        </w:rPr>
        <w:t xml:space="preserve"> </w:t>
      </w:r>
      <w:r w:rsidRPr="00F17EEA">
        <w:rPr>
          <w:rStyle w:val="TitleChar"/>
        </w:rPr>
        <w:t xml:space="preserve"> the</w:t>
      </w:r>
      <w:r>
        <w:rPr>
          <w:sz w:val="14"/>
        </w:rPr>
        <w:t xml:space="preserve"> American </w:t>
      </w:r>
      <w:r w:rsidRPr="00F17EEA">
        <w:rPr>
          <w:rStyle w:val="TitleChar"/>
        </w:rPr>
        <w:t>capitalist system.</w:t>
      </w:r>
      <w:r>
        <w:rPr>
          <w:sz w:val="12"/>
        </w:rPr>
        <w:t xml:space="preserve"> </w:t>
      </w:r>
      <w:r w:rsidRPr="00F17EEA">
        <w:rPr>
          <w:sz w:val="12"/>
        </w:rPr>
        <w:t xml:space="preserve"> </w:t>
      </w:r>
      <w:r>
        <w:rPr>
          <w:sz w:val="14"/>
        </w:rPr>
        <w:t xml:space="preserve">We have, then, two alternative approaches to the analysis of racism. The first </w:t>
      </w:r>
      <w:r>
        <w:rPr>
          <w:sz w:val="12"/>
        </w:rPr>
        <w:t xml:space="preserve"> </w:t>
      </w:r>
      <w:r w:rsidRPr="00F17EEA">
        <w:rPr>
          <w:sz w:val="12"/>
        </w:rPr>
        <w:t xml:space="preserve"> </w:t>
      </w:r>
      <w:r>
        <w:rPr>
          <w:sz w:val="14"/>
        </w:rPr>
        <w:t xml:space="preserve">suggests that capitalists lose and white workers gain from racism. The second predicts the </w:t>
      </w:r>
      <w:r>
        <w:rPr>
          <w:sz w:val="12"/>
        </w:rPr>
        <w:t xml:space="preserve"> </w:t>
      </w:r>
      <w:r w:rsidRPr="00F17EEA">
        <w:rPr>
          <w:sz w:val="12"/>
        </w:rPr>
        <w:t xml:space="preserve"> </w:t>
      </w:r>
      <w:r>
        <w:rPr>
          <w:sz w:val="14"/>
        </w:rPr>
        <w:t xml:space="preserve">opposite—capitalists gain while workers lose. </w:t>
      </w:r>
      <w:r>
        <w:rPr>
          <w:sz w:val="12"/>
        </w:rPr>
        <w:t xml:space="preserve"> </w:t>
      </w:r>
      <w:r w:rsidRPr="00F17EEA">
        <w:rPr>
          <w:sz w:val="12"/>
        </w:rPr>
        <w:t xml:space="preserve"> </w:t>
      </w:r>
      <w:r>
        <w:rPr>
          <w:sz w:val="14"/>
        </w:rPr>
        <w:t xml:space="preserve">The first says that racist "tastes for discrimination" are formed independently of the </w:t>
      </w:r>
      <w:proofErr w:type="gramStart"/>
      <w:r>
        <w:rPr>
          <w:sz w:val="14"/>
        </w:rPr>
        <w:t>economic</w:t>
      </w:r>
      <w:r>
        <w:rPr>
          <w:sz w:val="12"/>
        </w:rPr>
        <w:t xml:space="preserve"> </w:t>
      </w:r>
      <w:r w:rsidRPr="00F17EEA">
        <w:rPr>
          <w:sz w:val="12"/>
        </w:rPr>
        <w:t xml:space="preserve"> </w:t>
      </w:r>
      <w:r>
        <w:rPr>
          <w:sz w:val="14"/>
        </w:rPr>
        <w:t>system</w:t>
      </w:r>
      <w:proofErr w:type="gramEnd"/>
      <w:r>
        <w:rPr>
          <w:sz w:val="14"/>
        </w:rPr>
        <w:t xml:space="preserve">; the second argues that racism interacts symbiotically with capitalistic economic </w:t>
      </w:r>
      <w:r>
        <w:rPr>
          <w:sz w:val="12"/>
        </w:rPr>
        <w:t xml:space="preserve"> </w:t>
      </w:r>
      <w:r w:rsidRPr="00F17EEA">
        <w:rPr>
          <w:sz w:val="12"/>
        </w:rPr>
        <w:t xml:space="preserve"> </w:t>
      </w:r>
      <w:r>
        <w:rPr>
          <w:sz w:val="14"/>
        </w:rPr>
        <w:t>institutions.</w:t>
      </w:r>
      <w:r>
        <w:rPr>
          <w:sz w:val="12"/>
        </w:rPr>
        <w:t xml:space="preserve"> </w:t>
      </w:r>
      <w:r w:rsidRPr="00F17EEA">
        <w:rPr>
          <w:sz w:val="12"/>
        </w:rPr>
        <w:t xml:space="preserve"> </w:t>
      </w:r>
      <w:r>
        <w:rPr>
          <w:sz w:val="14"/>
        </w:rPr>
        <w:t xml:space="preserve">The very persistence of racism in the </w:t>
      </w:r>
      <w:r>
        <w:rPr>
          <w:sz w:val="12"/>
        </w:rPr>
        <w:t xml:space="preserve"> </w:t>
      </w:r>
      <w:r w:rsidRPr="00F17EEA">
        <w:rPr>
          <w:sz w:val="12"/>
        </w:rPr>
        <w:t xml:space="preserve"> </w:t>
      </w:r>
      <w:r>
        <w:rPr>
          <w:sz w:val="14"/>
        </w:rPr>
        <w:t xml:space="preserve">United States lends support to the second approach. So do repeated instances of employers using blacks as strikebreakers, as in the </w:t>
      </w:r>
      <w:r>
        <w:rPr>
          <w:sz w:val="12"/>
        </w:rPr>
        <w:t xml:space="preserve"> </w:t>
      </w:r>
      <w:r w:rsidRPr="00F17EEA">
        <w:rPr>
          <w:sz w:val="12"/>
        </w:rPr>
        <w:t xml:space="preserve"> </w:t>
      </w:r>
      <w:r>
        <w:rPr>
          <w:sz w:val="14"/>
        </w:rPr>
        <w:t xml:space="preserve">massive steel strike of 1919, and employerinstigated exacerbation of racial antagonisms </w:t>
      </w:r>
      <w:r>
        <w:rPr>
          <w:sz w:val="12"/>
        </w:rPr>
        <w:t xml:space="preserve"> </w:t>
      </w:r>
      <w:r w:rsidRPr="00F17EEA">
        <w:rPr>
          <w:sz w:val="12"/>
        </w:rPr>
        <w:t xml:space="preserve"> </w:t>
      </w:r>
      <w:r>
        <w:rPr>
          <w:sz w:val="14"/>
        </w:rPr>
        <w:t>during that strike and many others.7</w:t>
      </w:r>
      <w:r>
        <w:rPr>
          <w:sz w:val="12"/>
        </w:rPr>
        <w:t xml:space="preserve">  </w:t>
      </w:r>
      <w:r>
        <w:rPr>
          <w:sz w:val="14"/>
        </w:rPr>
        <w:t xml:space="preserve">However, </w:t>
      </w:r>
      <w:r>
        <w:rPr>
          <w:sz w:val="12"/>
        </w:rPr>
        <w:t xml:space="preserve"> </w:t>
      </w:r>
      <w:r w:rsidRPr="00F17EEA">
        <w:rPr>
          <w:sz w:val="12"/>
        </w:rPr>
        <w:t xml:space="preserve"> </w:t>
      </w:r>
      <w:r>
        <w:rPr>
          <w:sz w:val="14"/>
        </w:rPr>
        <w:t xml:space="preserve">the particular virulence of racism among many </w:t>
      </w:r>
      <w:r>
        <w:rPr>
          <w:sz w:val="12"/>
        </w:rPr>
        <w:t xml:space="preserve"> </w:t>
      </w:r>
      <w:r w:rsidRPr="00F17EEA">
        <w:rPr>
          <w:sz w:val="12"/>
        </w:rPr>
        <w:t xml:space="preserve"> </w:t>
      </w:r>
      <w:r>
        <w:rPr>
          <w:sz w:val="14"/>
        </w:rPr>
        <w:t xml:space="preserve">blue- and white-collar workers and their families seems to refute our approach and support </w:t>
      </w:r>
      <w:r>
        <w:rPr>
          <w:sz w:val="12"/>
        </w:rPr>
        <w:t xml:space="preserve"> </w:t>
      </w:r>
      <w:r w:rsidRPr="00F17EEA">
        <w:rPr>
          <w:sz w:val="12"/>
        </w:rPr>
        <w:t xml:space="preserve"> </w:t>
      </w:r>
      <w:r>
        <w:rPr>
          <w:sz w:val="14"/>
        </w:rPr>
        <w:t xml:space="preserve">Becker. </w:t>
      </w:r>
      <w:r>
        <w:rPr>
          <w:sz w:val="12"/>
        </w:rPr>
        <w:t xml:space="preserve"> </w:t>
      </w:r>
      <w:r w:rsidRPr="00F17EEA">
        <w:rPr>
          <w:sz w:val="12"/>
        </w:rPr>
        <w:t xml:space="preserve"> </w:t>
      </w:r>
    </w:p>
    <w:p w:rsidR="001E3056" w:rsidRDefault="001E3056" w:rsidP="001E3056">
      <w:pPr>
        <w:rPr>
          <w:sz w:val="12"/>
        </w:rPr>
      </w:pPr>
    </w:p>
    <w:p w:rsidR="001E3056" w:rsidRDefault="001E3056" w:rsidP="001E3056">
      <w:pPr>
        <w:pStyle w:val="Heading4"/>
      </w:pPr>
      <w:r>
        <w:lastRenderedPageBreak/>
        <w:t>Racism is used by capitalism to divide workers and prevent unity against industry</w:t>
      </w:r>
    </w:p>
    <w:p w:rsidR="001E3056" w:rsidRPr="00BA41DB" w:rsidRDefault="001E3056" w:rsidP="001E3056">
      <w:r w:rsidRPr="00A74CAE">
        <w:rPr>
          <w:rStyle w:val="StyleStyleBold12pt"/>
        </w:rPr>
        <w:t>Bohmer</w:t>
      </w:r>
      <w:r>
        <w:rPr>
          <w:rStyle w:val="StyleStyleBold12pt"/>
        </w:rPr>
        <w:t>, professor at Evergreen State College,</w:t>
      </w:r>
      <w:r w:rsidRPr="00A74CAE">
        <w:rPr>
          <w:rStyle w:val="StyleStyleBold12pt"/>
        </w:rPr>
        <w:t xml:space="preserve"> 98</w:t>
      </w:r>
      <w:r>
        <w:t>—</w:t>
      </w:r>
      <w:r w:rsidRPr="00BA41DB">
        <w:rPr>
          <w:sz w:val="16"/>
          <w:szCs w:val="16"/>
        </w:rPr>
        <w:t>Peter is a professor at the Evergreen State College in Olympia, Washington and has a B.S., Economics and Mathematics, Massachusetts Institute of Technology, 1965; Ph.D., Economics, University of Massachusetts, 1985.</w:t>
      </w:r>
      <w:r>
        <w:rPr>
          <w:sz w:val="16"/>
          <w:szCs w:val="16"/>
        </w:rPr>
        <w:t xml:space="preserve">  (“Marxist Theory of Racism and Racial Inequality”—12/20/1998 http://academic.evergreen.edu/b/bohmerp/marxracism.htm)</w:t>
      </w:r>
    </w:p>
    <w:p w:rsidR="001E3056" w:rsidRDefault="001E3056" w:rsidP="001E3056">
      <w:pPr>
        <w:rPr>
          <w:sz w:val="16"/>
        </w:rPr>
      </w:pPr>
      <w:r w:rsidRPr="00BA41DB">
        <w:rPr>
          <w:sz w:val="16"/>
        </w:rPr>
        <w:t xml:space="preserve">Marxist models of racial discrimination have been developed to rectify this shortcoming, and to simultaneously critique the implications derived from Gary Becker and Milton Friedman’s conclusion that capitalism and racism are incompatible. These class-based models show the interests of employers as a class to pay lower wages to blacks than to whites coincide with the interests of the individual employer. They focus on one central aspect of racism, that </w:t>
      </w:r>
      <w:r w:rsidRPr="00BA41DB">
        <w:rPr>
          <w:rStyle w:val="TitleChar"/>
        </w:rPr>
        <w:t>capitalism uses racism to divide workers.</w:t>
      </w:r>
      <w:r>
        <w:rPr>
          <w:sz w:val="12"/>
        </w:rPr>
        <w:t xml:space="preserve"> </w:t>
      </w:r>
      <w:r w:rsidRPr="00BA41DB">
        <w:rPr>
          <w:sz w:val="16"/>
        </w:rPr>
        <w:t xml:space="preserve"> Based on Marx’s analysis that production is a social as well as a technical process, these models show that</w:t>
      </w:r>
      <w:r w:rsidRPr="00BA41DB">
        <w:rPr>
          <w:rStyle w:val="TitleChar"/>
        </w:rPr>
        <w:t xml:space="preserve"> an </w:t>
      </w:r>
      <w:r w:rsidRPr="00BA41DB">
        <w:rPr>
          <w:sz w:val="16"/>
        </w:rPr>
        <w:t>individual</w:t>
      </w:r>
      <w:r w:rsidRPr="00BA41DB">
        <w:rPr>
          <w:rStyle w:val="TitleChar"/>
        </w:rPr>
        <w:t xml:space="preserve"> employer can make more profit from a racially divided working class than from a united one.</w:t>
      </w:r>
      <w:r w:rsidRPr="00BA41DB">
        <w:rPr>
          <w:sz w:val="16"/>
        </w:rPr>
        <w:t xml:space="preserve"> In these models, </w:t>
      </w:r>
      <w:r w:rsidRPr="00BA41DB">
        <w:rPr>
          <w:rStyle w:val="TitleChar"/>
        </w:rPr>
        <w:t>the level of wages</w:t>
      </w:r>
      <w:r w:rsidRPr="00BA41DB">
        <w:rPr>
          <w:sz w:val="16"/>
        </w:rPr>
        <w:t xml:space="preserve"> and the average production per worker </w:t>
      </w:r>
      <w:r w:rsidRPr="00BA41DB">
        <w:rPr>
          <w:rStyle w:val="TitleChar"/>
        </w:rPr>
        <w:t>depend on workers’ bargaining power</w:t>
      </w:r>
      <w:r w:rsidRPr="00BA41DB">
        <w:rPr>
          <w:sz w:val="16"/>
        </w:rPr>
        <w:t xml:space="preserve"> as well as on the technology. More worker bargaining power means higher wages and lower profits, and</w:t>
      </w:r>
      <w:r w:rsidRPr="00BA41DB">
        <w:rPr>
          <w:rStyle w:val="TitleChar"/>
        </w:rPr>
        <w:t xml:space="preserve"> less bargaining power means lower wages and higher profits.</w:t>
      </w:r>
      <w:r w:rsidRPr="00BA41DB">
        <w:rPr>
          <w:sz w:val="16"/>
        </w:rPr>
        <w:t xml:space="preserve"> This provides a microeconomic foundation, consistent with profit maximizing behavior, of disparate on the job treatment of equally skilled black and white workers. It also explains why black workers will not replace white workers, even if the latter can be paid lower wages. These ideas are developed most thoroughly in Michael Reich’s, Racial Inequality.</w:t>
      </w:r>
      <w:r>
        <w:rPr>
          <w:sz w:val="12"/>
        </w:rPr>
        <w:t xml:space="preserve"> </w:t>
      </w:r>
      <w:r w:rsidRPr="00BA41DB">
        <w:rPr>
          <w:sz w:val="16"/>
        </w:rPr>
        <w:t xml:space="preserve"> </w:t>
      </w:r>
      <w:r w:rsidRPr="00BA41DB">
        <w:rPr>
          <w:rStyle w:val="TitleChar"/>
        </w:rPr>
        <w:t>By hiring both white</w:t>
      </w:r>
      <w:r w:rsidRPr="00BA41DB">
        <w:rPr>
          <w:sz w:val="16"/>
        </w:rPr>
        <w:t xml:space="preserve"> workers </w:t>
      </w:r>
      <w:r w:rsidRPr="00BA41DB">
        <w:rPr>
          <w:rStyle w:val="TitleChar"/>
        </w:rPr>
        <w:t>and black workers, but paying a lower wage to the black workers</w:t>
      </w:r>
      <w:proofErr w:type="gramStart"/>
      <w:r w:rsidRPr="00BA41DB">
        <w:rPr>
          <w:rStyle w:val="TitleChar"/>
        </w:rPr>
        <w:t>,</w:t>
      </w:r>
      <w:r>
        <w:rPr>
          <w:rStyle w:val="TitleChar"/>
          <w:sz w:val="12"/>
          <w:u w:val="none"/>
        </w:rPr>
        <w:t xml:space="preserve"> </w:t>
      </w:r>
      <w:r w:rsidRPr="00BA41DB">
        <w:rPr>
          <w:rStyle w:val="TitleChar"/>
        </w:rPr>
        <w:t xml:space="preserve"> employers</w:t>
      </w:r>
      <w:proofErr w:type="gramEnd"/>
      <w:r w:rsidRPr="00BA41DB">
        <w:rPr>
          <w:sz w:val="16"/>
        </w:rPr>
        <w:t xml:space="preserve"> as a class </w:t>
      </w:r>
      <w:r w:rsidRPr="00BA41DB">
        <w:rPr>
          <w:rStyle w:val="TitleChar"/>
        </w:rPr>
        <w:t>gain by racism</w:t>
      </w:r>
      <w:r w:rsidRPr="00BA41DB">
        <w:rPr>
          <w:sz w:val="16"/>
        </w:rPr>
        <w:t xml:space="preserve"> and racial inequality, and each individual employer also maximizes profits. </w:t>
      </w:r>
      <w:r w:rsidRPr="00BA41DB">
        <w:rPr>
          <w:rStyle w:val="TitleChar"/>
        </w:rPr>
        <w:t xml:space="preserve">Paying unequal wages </w:t>
      </w:r>
      <w:r w:rsidRPr="00BA41DB">
        <w:rPr>
          <w:sz w:val="16"/>
        </w:rPr>
        <w:t xml:space="preserve">in a firm based on race divides workers, </w:t>
      </w:r>
      <w:r w:rsidRPr="00BA41DB">
        <w:rPr>
          <w:rStyle w:val="TitleChar"/>
        </w:rPr>
        <w:t>makes unity weaker</w:t>
      </w:r>
      <w:r w:rsidRPr="00BA41DB">
        <w:rPr>
          <w:sz w:val="16"/>
        </w:rPr>
        <w:t xml:space="preserve"> than it would be if all workers received the same wage or if the workforce was racially homogeneous. The resulting disunity from racial division lowers average wages and increases profits. At a certain point, however, firms do not hire </w:t>
      </w:r>
      <w:proofErr w:type="gramStart"/>
      <w:r w:rsidRPr="00BA41DB">
        <w:rPr>
          <w:sz w:val="16"/>
        </w:rPr>
        <w:t>more lower</w:t>
      </w:r>
      <w:proofErr w:type="gramEnd"/>
      <w:r w:rsidRPr="00BA41DB">
        <w:rPr>
          <w:sz w:val="16"/>
        </w:rPr>
        <w:t xml:space="preserve"> paid black workers to replace white workers because this would lead to more black worker militancy possibly raising the overall level of wages. Alternatively, though with similar results, the disunity of workers caused by different wages paid to blacks and whites leads to increased profits. The reason in the latter case is the employers are able to get workers to work harder and faster and produce more than they would have otherwise.</w:t>
      </w:r>
      <w:r>
        <w:rPr>
          <w:sz w:val="12"/>
        </w:rPr>
        <w:t xml:space="preserve"> </w:t>
      </w:r>
      <w:r w:rsidRPr="00BA41DB">
        <w:rPr>
          <w:sz w:val="16"/>
        </w:rPr>
        <w:t xml:space="preserve"> Doing careful econometric analysis, Michael Reich shows that the data on racial inequality is consistent with and provides support for this theory. Using data primarily from the 1970 census, he compares urban areas. He demonstrates that </w:t>
      </w:r>
      <w:r w:rsidRPr="00BA41DB">
        <w:rPr>
          <w:rStyle w:val="Emphasis"/>
        </w:rPr>
        <w:t>greater racial inequality causes lower average earnings of white workers and higher profit rates.</w:t>
      </w:r>
      <w:r w:rsidRPr="00BA41DB">
        <w:rPr>
          <w:sz w:val="16"/>
        </w:rPr>
        <w:t xml:space="preserve"> He uses the ratio of black to white earnings as a measure of racial inequality and racism. In cities in the U.S. South, where the gaps between the wages of blacks and whites are greatest, wages of whites are lowest, and profit highest. Reich demonstrates empirically that </w:t>
      </w:r>
      <w:r w:rsidRPr="00BA41DB">
        <w:rPr>
          <w:rStyle w:val="Emphasis"/>
        </w:rPr>
        <w:t>not only do black workers lose from racism but so do all workers as their incomes are reduced.</w:t>
      </w:r>
      <w:r w:rsidRPr="00BA41DB">
        <w:rPr>
          <w:sz w:val="16"/>
        </w:rPr>
        <w:t xml:space="preserve"> If the wages of blacks equaled whites, not only would the wages of blacks be higher but so would the wages of whites.</w:t>
      </w:r>
      <w:r>
        <w:rPr>
          <w:sz w:val="12"/>
        </w:rPr>
        <w:t xml:space="preserve"> </w:t>
      </w:r>
      <w:r w:rsidRPr="00BA41DB">
        <w:rPr>
          <w:sz w:val="16"/>
        </w:rPr>
        <w:t xml:space="preserve"> When synthesized with the historical analysis of racism, these models provide insight into the reasons for the reproduction of black-white earnings inequality. They demonstrate that </w:t>
      </w:r>
      <w:r w:rsidRPr="00BA41DB">
        <w:rPr>
          <w:rStyle w:val="TitleChar"/>
        </w:rPr>
        <w:t>capitalists divide the working class</w:t>
      </w:r>
      <w:r w:rsidRPr="00BA41DB">
        <w:rPr>
          <w:sz w:val="16"/>
        </w:rPr>
        <w:t>, and that the correct strategy for the increase of racial and overall equality (between employees and employers) is an alliance of black and other workers of color with white workers against their common exploiter, capital.</w:t>
      </w:r>
      <w:r>
        <w:rPr>
          <w:sz w:val="12"/>
        </w:rPr>
        <w:t xml:space="preserve"> </w:t>
      </w:r>
      <w:r w:rsidRPr="00BA41DB">
        <w:rPr>
          <w:sz w:val="16"/>
        </w:rPr>
        <w:t xml:space="preserve"> There are a number of problems however. This model downplays the role and importance of black people and black organizations in challenging racial inequality and exploitation.</w:t>
      </w:r>
      <w:r>
        <w:rPr>
          <w:sz w:val="12"/>
        </w:rPr>
        <w:t xml:space="preserve"> </w:t>
      </w:r>
      <w:r w:rsidRPr="00BA41DB">
        <w:rPr>
          <w:sz w:val="16"/>
        </w:rPr>
        <w:t xml:space="preserve"> Also missing is a convincing explanation of why white workers often accept or support racial inequality and a racist ideology. Since in this framework, the incomes of white as well as black workers are lowered, claiming white workers have ‘false-consciousness’ is not a sufficient explanation of their racism.</w:t>
      </w:r>
      <w:r>
        <w:rPr>
          <w:sz w:val="12"/>
        </w:rPr>
        <w:t xml:space="preserve"> </w:t>
      </w:r>
      <w:r w:rsidRPr="00BA41DB">
        <w:rPr>
          <w:sz w:val="16"/>
        </w:rPr>
        <w:t xml:space="preserve"> Although this class-based approach to racism provides insight into the reproduction of racial and overall inequality, it leads to class reductionism and excessive economic determinism. Class reductionism considers central only movements and issues directly related to class struggle between the working and capitalist class. Economic determinism means the economy determines the politics, culture, consciousness and struggles of a society; it minimizes the autonomous role of culture and race.</w:t>
      </w:r>
      <w:r>
        <w:rPr>
          <w:sz w:val="12"/>
        </w:rPr>
        <w:t xml:space="preserve"> </w:t>
      </w:r>
      <w:r w:rsidRPr="00BA41DB">
        <w:rPr>
          <w:sz w:val="16"/>
        </w:rPr>
        <w:t xml:space="preserve"> In the class-based approaches to racism (and in the internal colonialism framework examined in the next chapter), there is little analysis of the role and situation of black and white women and how it has differed from that of black and white men. Gender is almost completely disregarded and there is little investigation of the relation between gender, race and class oppression.</w:t>
      </w:r>
      <w:r>
        <w:rPr>
          <w:sz w:val="12"/>
        </w:rPr>
        <w:t xml:space="preserve"> </w:t>
      </w:r>
      <w:r w:rsidRPr="00BA41DB">
        <w:rPr>
          <w:sz w:val="16"/>
        </w:rPr>
        <w:t xml:space="preserve"> Recent developments in Marxist theory have led to a fuller analysis of racism. These include theorizing the importance of non-class-based groupings such as gender and ethnicity. Culture, ideology, consciousness and the State are examined as more than reflections of the economic base. They are important aspects of society that influence and are influenced by the entire social formation.</w:t>
      </w:r>
      <w:r>
        <w:rPr>
          <w:sz w:val="12"/>
        </w:rPr>
        <w:t xml:space="preserve"> </w:t>
      </w:r>
      <w:r w:rsidRPr="00BA41DB">
        <w:rPr>
          <w:sz w:val="16"/>
        </w:rPr>
        <w:t xml:space="preserve"> </w:t>
      </w:r>
    </w:p>
    <w:p w:rsidR="001E3056" w:rsidRDefault="001E3056" w:rsidP="001E3056">
      <w:pPr>
        <w:pStyle w:val="Heading4"/>
      </w:pPr>
      <w:r>
        <w:t>Capitalism uses race as a means to separate workers and prevent action against conditions</w:t>
      </w:r>
    </w:p>
    <w:p w:rsidR="001E3056" w:rsidRDefault="001E3056" w:rsidP="001E3056">
      <w:pPr>
        <w:rPr>
          <w:sz w:val="12"/>
        </w:rPr>
      </w:pPr>
      <w:r w:rsidRPr="00085982">
        <w:rPr>
          <w:rStyle w:val="StyleStyleBold12pt"/>
        </w:rPr>
        <w:t>Reich, Gordon, &amp; Edwards</w:t>
      </w:r>
      <w:r>
        <w:rPr>
          <w:rStyle w:val="StyleStyleBold12pt"/>
        </w:rPr>
        <w:t>, professors at University of Boston, Harvard, and Harvard,</w:t>
      </w:r>
      <w:r w:rsidRPr="00085982">
        <w:rPr>
          <w:rStyle w:val="StyleStyleBold12pt"/>
        </w:rPr>
        <w:t xml:space="preserve"> 73</w:t>
      </w:r>
      <w:r>
        <w:rPr>
          <w:sz w:val="12"/>
        </w:rPr>
        <w:t>—Michael, David M, and Richard C. are professors at Boston University, Harvard University, and Harvard University respectively.  Michael was also a professor of economics at UC Berkeley</w:t>
      </w:r>
      <w:proofErr w:type="gramStart"/>
      <w:r>
        <w:rPr>
          <w:sz w:val="12"/>
        </w:rPr>
        <w:t>,  David</w:t>
      </w:r>
      <w:proofErr w:type="gramEnd"/>
      <w:r>
        <w:rPr>
          <w:sz w:val="12"/>
        </w:rPr>
        <w:t xml:space="preserve"> M. founded the Institute for Labor Education and Research in 1975 and later the Schwartz Center for Economic Policy Analysis in New York City, and Richard C. is a partner in Casner &amp; Edwards’ Nonprofit Organizations Law Practice and received a J.D. from Harvard Law School.  (“Dual Labor Markets: A Theory of Labor Market</w:t>
      </w:r>
    </w:p>
    <w:p w:rsidR="001E3056" w:rsidRDefault="001E3056" w:rsidP="001E3056">
      <w:pPr>
        <w:rPr>
          <w:sz w:val="12"/>
        </w:rPr>
      </w:pPr>
      <w:r>
        <w:rPr>
          <w:sz w:val="12"/>
        </w:rPr>
        <w:t>Segmentation”—5/1/1973 http://digitalcommons.unl.edu/cgi/viewcontent.cgi?article=1002&amp;context=econfacpub&amp;sei-redir=1&amp;referer=http%3A%2F%2Fscholar.google.com%2Fscholar_url%3Fhl%3Den%26q%3Dhttp%3A%2F%2Fdigitalcommons.unl.edu%2Fcgi%2Fviewcontent.cgi%253Farticle%253D1002%2526context%253Deconfacpub%26sa%3DX%26scisig%3DAAGBfm0gKF9qk3cSsk5OOTx7EewP6YvaUg%26oi%3Dscholarr#search=%22http%3A%2F%2Fdigitalcommons.unl.edu%2Fcgi%2Fviewcontent.cgi%3Farticle%3D1002%26context%3Deconfacpub%22)</w:t>
      </w:r>
    </w:p>
    <w:p w:rsidR="001E3056" w:rsidRPr="00BA41DB" w:rsidRDefault="001E3056" w:rsidP="001E3056">
      <w:pPr>
        <w:rPr>
          <w:sz w:val="16"/>
        </w:rPr>
      </w:pPr>
      <w:r w:rsidRPr="001A6FDB">
        <w:rPr>
          <w:sz w:val="12"/>
        </w:rPr>
        <w:lastRenderedPageBreak/>
        <w:t xml:space="preserve"> </w:t>
      </w:r>
      <w:r>
        <w:rPr>
          <w:sz w:val="16"/>
        </w:rPr>
        <w:t xml:space="preserve">At the same time that firms were segmenting their internal labor markets, similar efforts were under way with respect </w:t>
      </w:r>
      <w:r>
        <w:rPr>
          <w:sz w:val="12"/>
        </w:rPr>
        <w:t xml:space="preserve"> </w:t>
      </w:r>
      <w:r w:rsidRPr="001A6FDB">
        <w:rPr>
          <w:sz w:val="12"/>
        </w:rPr>
        <w:t xml:space="preserve"> </w:t>
      </w:r>
      <w:r>
        <w:rPr>
          <w:sz w:val="16"/>
        </w:rPr>
        <w:t>to the firm's external relations</w:t>
      </w:r>
      <w:r w:rsidRPr="001A6FDB">
        <w:rPr>
          <w:rStyle w:val="TitleChar"/>
        </w:rPr>
        <w:t xml:space="preserve">. Employers </w:t>
      </w:r>
      <w:r>
        <w:rPr>
          <w:rStyle w:val="TitleChar"/>
        </w:rPr>
        <w:t xml:space="preserve"> </w:t>
      </w:r>
      <w:r w:rsidRPr="001A6FDB">
        <w:rPr>
          <w:rStyle w:val="TitleChar"/>
        </w:rPr>
        <w:t xml:space="preserve"> quite consciously exploited race, ethnic, </w:t>
      </w:r>
      <w:r>
        <w:rPr>
          <w:rStyle w:val="TitleChar"/>
        </w:rPr>
        <w:t xml:space="preserve"> </w:t>
      </w:r>
      <w:r w:rsidRPr="001A6FDB">
        <w:rPr>
          <w:rStyle w:val="TitleChar"/>
        </w:rPr>
        <w:t xml:space="preserve"> and sex antagonisms in order to undercut </w:t>
      </w:r>
      <w:r>
        <w:rPr>
          <w:rStyle w:val="TitleChar"/>
        </w:rPr>
        <w:t xml:space="preserve"> </w:t>
      </w:r>
      <w:r w:rsidRPr="001A6FDB">
        <w:rPr>
          <w:rStyle w:val="TitleChar"/>
        </w:rPr>
        <w:t xml:space="preserve"> unionism and break strikes. In numerous instances</w:t>
      </w:r>
      <w:r>
        <w:rPr>
          <w:sz w:val="16"/>
        </w:rPr>
        <w:t xml:space="preserve"> during the consolidation </w:t>
      </w:r>
      <w:r w:rsidRPr="001A6FDB">
        <w:rPr>
          <w:rStyle w:val="TitleChar"/>
        </w:rPr>
        <w:t xml:space="preserve">of </w:t>
      </w:r>
      <w:r>
        <w:rPr>
          <w:sz w:val="12"/>
        </w:rPr>
        <w:t xml:space="preserve"> </w:t>
      </w:r>
      <w:r w:rsidRPr="001A6FDB">
        <w:rPr>
          <w:sz w:val="12"/>
        </w:rPr>
        <w:t xml:space="preserve"> </w:t>
      </w:r>
      <w:r>
        <w:rPr>
          <w:sz w:val="16"/>
        </w:rPr>
        <w:t xml:space="preserve">monopoly </w:t>
      </w:r>
      <w:r w:rsidRPr="001A6FDB">
        <w:rPr>
          <w:rStyle w:val="TitleChar"/>
        </w:rPr>
        <w:t xml:space="preserve">capitalism, employers manipulated the mechanisms of labor supply in </w:t>
      </w:r>
      <w:r>
        <w:rPr>
          <w:rStyle w:val="TitleChar"/>
        </w:rPr>
        <w:t xml:space="preserve"> </w:t>
      </w:r>
      <w:r w:rsidRPr="001A6FDB">
        <w:rPr>
          <w:rStyle w:val="TitleChar"/>
        </w:rPr>
        <w:t xml:space="preserve"> order to import blacks as strikebreakers, </w:t>
      </w:r>
      <w:r>
        <w:rPr>
          <w:rStyle w:val="TitleChar"/>
        </w:rPr>
        <w:t xml:space="preserve"> </w:t>
      </w:r>
      <w:r w:rsidRPr="001A6FDB">
        <w:rPr>
          <w:rStyle w:val="TitleChar"/>
        </w:rPr>
        <w:t xml:space="preserve"> and racial hostility was stirred up to deflect class conflicts into race conflicts.</w:t>
      </w:r>
      <w:r>
        <w:rPr>
          <w:sz w:val="16"/>
        </w:rPr>
        <w:t xml:space="preserve"> For </w:t>
      </w:r>
      <w:r>
        <w:rPr>
          <w:sz w:val="12"/>
        </w:rPr>
        <w:t xml:space="preserve"> </w:t>
      </w:r>
      <w:r w:rsidRPr="001A6FDB">
        <w:rPr>
          <w:sz w:val="12"/>
        </w:rPr>
        <w:t xml:space="preserve"> </w:t>
      </w:r>
      <w:r>
        <w:rPr>
          <w:sz w:val="16"/>
        </w:rPr>
        <w:t xml:space="preserve">example, </w:t>
      </w:r>
      <w:r w:rsidRPr="001A6FDB">
        <w:rPr>
          <w:rStyle w:val="TitleChar"/>
        </w:rPr>
        <w:t>during the steel strike of 1919</w:t>
      </w:r>
      <w:r>
        <w:rPr>
          <w:sz w:val="16"/>
        </w:rPr>
        <w:t xml:space="preserve">, </w:t>
      </w:r>
      <w:r>
        <w:rPr>
          <w:sz w:val="12"/>
        </w:rPr>
        <w:t xml:space="preserve"> </w:t>
      </w:r>
      <w:r w:rsidRPr="001A6FDB">
        <w:rPr>
          <w:sz w:val="12"/>
        </w:rPr>
        <w:t xml:space="preserve"> </w:t>
      </w:r>
      <w:r>
        <w:rPr>
          <w:sz w:val="16"/>
        </w:rPr>
        <w:t xml:space="preserve">one of the critical points in U.S. history, </w:t>
      </w:r>
      <w:r>
        <w:rPr>
          <w:sz w:val="12"/>
        </w:rPr>
        <w:t xml:space="preserve"> </w:t>
      </w:r>
      <w:r w:rsidRPr="001A6FDB">
        <w:rPr>
          <w:sz w:val="12"/>
        </w:rPr>
        <w:t xml:space="preserve"> </w:t>
      </w:r>
      <w:r>
        <w:rPr>
          <w:sz w:val="16"/>
        </w:rPr>
        <w:t xml:space="preserve">some 30,000 to </w:t>
      </w:r>
      <w:r w:rsidRPr="001A6FDB">
        <w:rPr>
          <w:rStyle w:val="TitleChar"/>
        </w:rPr>
        <w:t>40,000 blacks were imported as strikebreakers</w:t>
      </w:r>
      <w:r>
        <w:rPr>
          <w:sz w:val="16"/>
        </w:rPr>
        <w:t xml:space="preserve"> in a matter of a </w:t>
      </w:r>
      <w:r>
        <w:rPr>
          <w:sz w:val="12"/>
        </w:rPr>
        <w:t xml:space="preserve"> </w:t>
      </w:r>
      <w:r w:rsidRPr="001A6FDB">
        <w:rPr>
          <w:sz w:val="12"/>
        </w:rPr>
        <w:t xml:space="preserve"> </w:t>
      </w:r>
      <w:r>
        <w:rPr>
          <w:sz w:val="16"/>
        </w:rPr>
        <w:t xml:space="preserve">few weeks. Employers also often </w:t>
      </w:r>
      <w:proofErr w:type="gramStart"/>
      <w:r>
        <w:rPr>
          <w:sz w:val="16"/>
        </w:rPr>
        <w:t>trans</w:t>
      </w:r>
      <w:proofErr w:type="gramEnd"/>
      <w:r w:rsidRPr="001A6FDB">
        <w:rPr>
          <w:sz w:val="12"/>
        </w:rPr>
        <w:t xml:space="preserve"> </w:t>
      </w:r>
      <w:r>
        <w:rPr>
          <w:sz w:val="16"/>
        </w:rPr>
        <w:t xml:space="preserve">formed jobs into "female jobs" in order to </w:t>
      </w:r>
      <w:r>
        <w:rPr>
          <w:sz w:val="12"/>
        </w:rPr>
        <w:t xml:space="preserve"> </w:t>
      </w:r>
      <w:r w:rsidRPr="001A6FDB">
        <w:rPr>
          <w:sz w:val="12"/>
        </w:rPr>
        <w:t xml:space="preserve"> </w:t>
      </w:r>
      <w:r>
        <w:rPr>
          <w:sz w:val="16"/>
        </w:rPr>
        <w:t xml:space="preserve">render those jobs less susceptible to </w:t>
      </w:r>
      <w:r>
        <w:rPr>
          <w:sz w:val="12"/>
        </w:rPr>
        <w:t xml:space="preserve"> </w:t>
      </w:r>
      <w:r w:rsidRPr="001A6FDB">
        <w:rPr>
          <w:sz w:val="12"/>
        </w:rPr>
        <w:t xml:space="preserve"> </w:t>
      </w:r>
      <w:r>
        <w:rPr>
          <w:sz w:val="16"/>
        </w:rPr>
        <w:t xml:space="preserve">unionization (Brecher, D. Brody, Com- </w:t>
      </w:r>
      <w:r>
        <w:rPr>
          <w:sz w:val="12"/>
        </w:rPr>
        <w:t xml:space="preserve"> </w:t>
      </w:r>
      <w:r w:rsidRPr="001A6FDB">
        <w:rPr>
          <w:sz w:val="12"/>
        </w:rPr>
        <w:t xml:space="preserve"> </w:t>
      </w:r>
      <w:r>
        <w:rPr>
          <w:sz w:val="16"/>
        </w:rPr>
        <w:t xml:space="preserve">mons). </w:t>
      </w:r>
      <w:r>
        <w:rPr>
          <w:sz w:val="12"/>
        </w:rPr>
        <w:t xml:space="preserve"> </w:t>
      </w:r>
      <w:r w:rsidRPr="001A6FDB">
        <w:rPr>
          <w:sz w:val="12"/>
        </w:rPr>
        <w:t xml:space="preserve"> </w:t>
      </w:r>
      <w:r>
        <w:rPr>
          <w:sz w:val="16"/>
        </w:rPr>
        <w:t xml:space="preserve">Employers also consciously manipulated </w:t>
      </w:r>
      <w:r>
        <w:rPr>
          <w:sz w:val="12"/>
        </w:rPr>
        <w:t xml:space="preserve"> </w:t>
      </w:r>
      <w:r w:rsidRPr="001A6FDB">
        <w:rPr>
          <w:sz w:val="12"/>
        </w:rPr>
        <w:t xml:space="preserve"> </w:t>
      </w:r>
      <w:r>
        <w:rPr>
          <w:sz w:val="16"/>
        </w:rPr>
        <w:t xml:space="preserve">ethnic antagonisms to achieve segmentation. Employers often hired groups from </w:t>
      </w:r>
      <w:r>
        <w:rPr>
          <w:sz w:val="12"/>
        </w:rPr>
        <w:t xml:space="preserve"> </w:t>
      </w:r>
      <w:r w:rsidRPr="001A6FDB">
        <w:rPr>
          <w:sz w:val="12"/>
        </w:rPr>
        <w:t xml:space="preserve"> </w:t>
      </w:r>
      <w:r>
        <w:rPr>
          <w:sz w:val="16"/>
        </w:rPr>
        <w:t xml:space="preserve">rival nationalities in the same plant or in </w:t>
      </w:r>
      <w:r>
        <w:rPr>
          <w:sz w:val="12"/>
        </w:rPr>
        <w:t xml:space="preserve"> </w:t>
      </w:r>
      <w:r w:rsidRPr="001A6FDB">
        <w:rPr>
          <w:sz w:val="12"/>
        </w:rPr>
        <w:t xml:space="preserve"> </w:t>
      </w:r>
      <w:r>
        <w:rPr>
          <w:sz w:val="16"/>
        </w:rPr>
        <w:t xml:space="preserve">different plants. During labor unrest the </w:t>
      </w:r>
      <w:r>
        <w:rPr>
          <w:sz w:val="12"/>
        </w:rPr>
        <w:t xml:space="preserve"> </w:t>
      </w:r>
      <w:r w:rsidRPr="001A6FDB">
        <w:rPr>
          <w:sz w:val="12"/>
        </w:rPr>
        <w:t xml:space="preserve"> </w:t>
      </w:r>
      <w:r>
        <w:rPr>
          <w:sz w:val="16"/>
        </w:rPr>
        <w:t xml:space="preserve">companies sent spies and rumor mongers </w:t>
      </w:r>
      <w:r>
        <w:rPr>
          <w:sz w:val="12"/>
        </w:rPr>
        <w:t xml:space="preserve"> </w:t>
      </w:r>
      <w:r w:rsidRPr="001A6FDB">
        <w:rPr>
          <w:sz w:val="12"/>
        </w:rPr>
        <w:t xml:space="preserve"> </w:t>
      </w:r>
      <w:r>
        <w:rPr>
          <w:sz w:val="16"/>
        </w:rPr>
        <w:t>to each camp, stirring up fears, hatred, and antagonisms of other groups. The strategy was most successful when many immigrant groups had little command of English (Brecher, Brody).</w:t>
      </w:r>
    </w:p>
    <w:p w:rsidR="00E6609A" w:rsidRPr="00392832" w:rsidRDefault="00E6609A" w:rsidP="00E6609A">
      <w:pPr>
        <w:pStyle w:val="Heading2"/>
        <w:rPr>
          <w:rFonts w:cs="Times New Roman"/>
        </w:rPr>
      </w:pPr>
      <w:r w:rsidRPr="00392832">
        <w:rPr>
          <w:rFonts w:cs="Times New Roman"/>
        </w:rPr>
        <w:lastRenderedPageBreak/>
        <w:t>Impact – Resource Wars</w:t>
      </w:r>
    </w:p>
    <w:p w:rsidR="00E6609A" w:rsidRPr="00392832" w:rsidRDefault="00E6609A" w:rsidP="00E6609A">
      <w:pPr>
        <w:pStyle w:val="Heading4"/>
        <w:rPr>
          <w:rFonts w:cs="Times New Roman"/>
        </w:rPr>
      </w:pPr>
      <w:r w:rsidRPr="00392832">
        <w:rPr>
          <w:rFonts w:cs="Times New Roman"/>
        </w:rPr>
        <w:t>Capitalism ensures resource wars in the inevitable drive for resources</w:t>
      </w:r>
    </w:p>
    <w:p w:rsidR="00E6609A" w:rsidRPr="00392832" w:rsidRDefault="00E6609A" w:rsidP="00E6609A">
      <w:pPr>
        <w:rPr>
          <w:rStyle w:val="StyleStyleBold12pt"/>
        </w:rPr>
      </w:pPr>
      <w:r w:rsidRPr="00392832">
        <w:rPr>
          <w:rStyle w:val="StyleStyleBold12pt"/>
        </w:rPr>
        <w:t>Wang, The University of Arizona Mathematics professor, 10</w:t>
      </w:r>
    </w:p>
    <w:p w:rsidR="00E6609A" w:rsidRPr="00392832" w:rsidRDefault="00E6609A" w:rsidP="00E6609A">
      <w:r w:rsidRPr="00392832">
        <w:t xml:space="preserve">(Qiudong, 11/10/10, Arizona Mathematics homepage, “The Trend of Global Capitalism”, </w:t>
      </w:r>
      <w:hyperlink r:id="rId75" w:history="1">
        <w:r w:rsidRPr="00392832">
          <w:rPr>
            <w:rStyle w:val="Hyperlink"/>
          </w:rPr>
          <w:t>http://math.arizona.edu/~dwang/treaty3.pdf</w:t>
        </w:r>
      </w:hyperlink>
      <w:r w:rsidRPr="00392832">
        <w:t>, pg. 8, accessed 7/2/13, JZ)</w:t>
      </w:r>
    </w:p>
    <w:p w:rsidR="00E6609A" w:rsidRPr="008675FC" w:rsidRDefault="00E6609A" w:rsidP="00E6609A">
      <w:pPr>
        <w:rPr>
          <w:sz w:val="16"/>
        </w:rPr>
      </w:pPr>
      <w:r w:rsidRPr="00392832">
        <w:rPr>
          <w:rStyle w:val="TitleChar"/>
        </w:rPr>
        <w:t xml:space="preserve">Capitalism, </w:t>
      </w:r>
      <w:r w:rsidRPr="008675FC">
        <w:rPr>
          <w:sz w:val="16"/>
        </w:rPr>
        <w:t>as a framework for mankind to pursue collectively a happier life on</w:t>
      </w:r>
      <w:r w:rsidRPr="008675FC">
        <w:rPr>
          <w:sz w:val="12"/>
        </w:rPr>
        <w:t>¶</w:t>
      </w:r>
      <w:r w:rsidRPr="008675FC">
        <w:rPr>
          <w:sz w:val="16"/>
        </w:rPr>
        <w:t xml:space="preserve"> earth, has come a long way and has created marvels. However, it </w:t>
      </w:r>
      <w:r w:rsidRPr="00392832">
        <w:rPr>
          <w:rStyle w:val="TitleChar"/>
        </w:rPr>
        <w:t>has not yet succeeded in escaping a shadow long projected by Malthus, that is, the ultimately disastrous consequence of the constraint of nature resources imposed on human activities.</w:t>
      </w:r>
      <w:r w:rsidRPr="008675FC">
        <w:rPr>
          <w:rStyle w:val="TitleChar"/>
          <w:sz w:val="12"/>
          <w:u w:val="none"/>
        </w:rPr>
        <w:t>¶</w:t>
      </w:r>
      <w:r w:rsidRPr="00392832">
        <w:rPr>
          <w:rStyle w:val="TitleChar"/>
        </w:rPr>
        <w:t xml:space="preserve"> Modern technology has based material productivity of human societies on increased</w:t>
      </w:r>
      <w:r w:rsidRPr="008675FC">
        <w:rPr>
          <w:rStyle w:val="TitleChar"/>
          <w:sz w:val="12"/>
          <w:u w:val="none"/>
        </w:rPr>
        <w:t>¶</w:t>
      </w:r>
      <w:r w:rsidRPr="00392832">
        <w:rPr>
          <w:rStyle w:val="TitleChar"/>
        </w:rPr>
        <w:t xml:space="preserve"> consumption of certain natural resources</w:t>
      </w:r>
      <w:r w:rsidRPr="008675FC">
        <w:rPr>
          <w:sz w:val="16"/>
        </w:rPr>
        <w:t xml:space="preserve"> not reproducible on earth. </w:t>
      </w:r>
      <w:r w:rsidRPr="00392832">
        <w:rPr>
          <w:rStyle w:val="TitleChar"/>
        </w:rPr>
        <w:t>Imperative need</w:t>
      </w:r>
      <w:r w:rsidRPr="008675FC">
        <w:rPr>
          <w:rStyle w:val="TitleChar"/>
          <w:sz w:val="12"/>
          <w:u w:val="none"/>
        </w:rPr>
        <w:t>¶</w:t>
      </w:r>
      <w:r w:rsidRPr="00392832">
        <w:rPr>
          <w:rStyle w:val="TitleChar"/>
        </w:rPr>
        <w:t xml:space="preserve"> for these resources</w:t>
      </w:r>
      <w:r w:rsidRPr="008675FC">
        <w:rPr>
          <w:sz w:val="16"/>
        </w:rPr>
        <w:t xml:space="preserve">, in particular the energy resources, </w:t>
      </w:r>
      <w:r w:rsidRPr="00392832">
        <w:rPr>
          <w:rStyle w:val="TitleChar"/>
        </w:rPr>
        <w:t>has imposed an ever increasing tension on relationships of all sovereign members of the international community.</w:t>
      </w:r>
      <w:r w:rsidRPr="008675FC">
        <w:rPr>
          <w:rStyle w:val="TitleChar"/>
          <w:sz w:val="12"/>
          <w:u w:val="none"/>
        </w:rPr>
        <w:t>¶</w:t>
      </w:r>
      <w:r w:rsidRPr="00392832">
        <w:rPr>
          <w:rStyle w:val="TitleChar"/>
        </w:rPr>
        <w:t xml:space="preserve"> Existing energy resource is obviously not su</w:t>
      </w:r>
      <w:r w:rsidRPr="00392832">
        <w:rPr>
          <w:rStyle w:val="TitleChar"/>
          <w:rFonts w:ascii="Cambria Math" w:hAnsi="Cambria Math" w:cs="Cambria Math"/>
        </w:rPr>
        <w:t>ﬃ</w:t>
      </w:r>
      <w:r w:rsidRPr="00392832">
        <w:rPr>
          <w:rStyle w:val="TitleChar"/>
        </w:rPr>
        <w:t>cient to sustain an equal material consumption for all, and hostile competition stimulated by the constraint on resources</w:t>
      </w:r>
      <w:r w:rsidRPr="008675FC">
        <w:rPr>
          <w:rStyle w:val="TitleChar"/>
          <w:sz w:val="12"/>
          <w:u w:val="none"/>
        </w:rPr>
        <w:t>¶</w:t>
      </w:r>
      <w:r w:rsidRPr="00392832">
        <w:rPr>
          <w:rStyle w:val="TitleChar"/>
        </w:rPr>
        <w:t xml:space="preserve"> is likely to bring forth the dark side of humanity.</w:t>
      </w:r>
      <w:r w:rsidRPr="008675FC">
        <w:rPr>
          <w:sz w:val="16"/>
        </w:rPr>
        <w:t xml:space="preserve"> This explains why western powers</w:t>
      </w:r>
      <w:r w:rsidRPr="008675FC">
        <w:rPr>
          <w:sz w:val="12"/>
        </w:rPr>
        <w:t>¶</w:t>
      </w:r>
      <w:r w:rsidRPr="008675FC">
        <w:rPr>
          <w:sz w:val="16"/>
        </w:rPr>
        <w:t xml:space="preserve"> have behaved so reluctantly to share with under developed world the fruit of advancement of modern technology. They would rather keep these precious resources</w:t>
      </w:r>
      <w:r w:rsidRPr="008675FC">
        <w:rPr>
          <w:sz w:val="12"/>
        </w:rPr>
        <w:t>¶</w:t>
      </w:r>
      <w:r w:rsidRPr="008675FC">
        <w:rPr>
          <w:sz w:val="16"/>
        </w:rPr>
        <w:t xml:space="preserve"> for themselves. The logic behind the course of their actions is irrefutable if we admit</w:t>
      </w:r>
      <w:r w:rsidRPr="008675FC">
        <w:rPr>
          <w:sz w:val="12"/>
        </w:rPr>
        <w:t>¶</w:t>
      </w:r>
      <w:r w:rsidRPr="008675FC">
        <w:rPr>
          <w:sz w:val="16"/>
        </w:rPr>
        <w:t xml:space="preserve"> that self-serving is an intrinsic human nature. The real issue is that, even if western powers are completely successful in carrying</w:t>
      </w:r>
      <w:r w:rsidRPr="008675FC">
        <w:rPr>
          <w:sz w:val="12"/>
        </w:rPr>
        <w:t>¶</w:t>
      </w:r>
      <w:r w:rsidRPr="008675FC">
        <w:rPr>
          <w:sz w:val="16"/>
        </w:rPr>
        <w:t xml:space="preserve"> out their self-serving policy towards under developed world, they are only delaying</w:t>
      </w:r>
      <w:r w:rsidRPr="008675FC">
        <w:rPr>
          <w:sz w:val="12"/>
        </w:rPr>
        <w:t>¶</w:t>
      </w:r>
      <w:r w:rsidRPr="008675FC">
        <w:rPr>
          <w:sz w:val="16"/>
        </w:rPr>
        <w:t xml:space="preserve"> the explosion of a time bomb that is intrinsically built into the system. The base</w:t>
      </w:r>
      <w:r w:rsidRPr="008675FC">
        <w:rPr>
          <w:sz w:val="12"/>
        </w:rPr>
        <w:t>¶</w:t>
      </w:r>
      <w:r w:rsidRPr="008675FC">
        <w:rPr>
          <w:sz w:val="16"/>
        </w:rPr>
        <w:t xml:space="preserve"> of economic and social activities of the modern world has to be shifted from irreproducible onto reproducible energy source, though we do not know yet how and even</w:t>
      </w:r>
      <w:r w:rsidRPr="008675FC">
        <w:rPr>
          <w:sz w:val="12"/>
        </w:rPr>
        <w:t>¶</w:t>
      </w:r>
      <w:r w:rsidRPr="008675FC">
        <w:rPr>
          <w:sz w:val="16"/>
        </w:rPr>
        <w:t xml:space="preserve"> how long it will take us to ﬁgure a practical solution out. </w:t>
      </w:r>
      <w:r w:rsidRPr="00392832">
        <w:rPr>
          <w:rStyle w:val="TitleChar"/>
        </w:rPr>
        <w:t>Without a clear solution</w:t>
      </w:r>
      <w:proofErr w:type="gramStart"/>
      <w:r w:rsidRPr="00392832">
        <w:rPr>
          <w:rStyle w:val="TitleChar"/>
        </w:rPr>
        <w:t>,</w:t>
      </w:r>
      <w:r w:rsidRPr="008675FC">
        <w:rPr>
          <w:rStyle w:val="TitleChar"/>
          <w:sz w:val="12"/>
          <w:u w:val="none"/>
        </w:rPr>
        <w:t>¶</w:t>
      </w:r>
      <w:proofErr w:type="gramEnd"/>
      <w:r w:rsidRPr="00392832">
        <w:rPr>
          <w:rStyle w:val="TitleChar"/>
        </w:rPr>
        <w:t xml:space="preserve"> resource constraint would eventually lead to hostile competition, resulting in a general declination of modern civilization</w:t>
      </w:r>
      <w:r w:rsidRPr="008675FC">
        <w:rPr>
          <w:sz w:val="16"/>
        </w:rPr>
        <w:t xml:space="preserve">. There is still time but </w:t>
      </w:r>
      <w:r w:rsidRPr="00392832">
        <w:rPr>
          <w:rStyle w:val="TitleChar"/>
        </w:rPr>
        <w:t>the clock is ticking.</w:t>
      </w:r>
      <w:r w:rsidRPr="008675FC">
        <w:rPr>
          <w:sz w:val="16"/>
        </w:rPr>
        <w:t xml:space="preserve"> On</w:t>
      </w:r>
      <w:r w:rsidRPr="008675FC">
        <w:rPr>
          <w:sz w:val="12"/>
        </w:rPr>
        <w:t>¶</w:t>
      </w:r>
      <w:r w:rsidRPr="008675FC">
        <w:rPr>
          <w:sz w:val="16"/>
        </w:rPr>
        <w:t xml:space="preserve"> the other hand, one could only imagine the world of wonders when mankind is ﬁnally</w:t>
      </w:r>
      <w:r w:rsidRPr="008675FC">
        <w:rPr>
          <w:sz w:val="12"/>
        </w:rPr>
        <w:t>¶</w:t>
      </w:r>
      <w:r w:rsidRPr="008675FC">
        <w:rPr>
          <w:sz w:val="16"/>
        </w:rPr>
        <w:t xml:space="preserve"> liberated from the pressure of a disastrous hostile competition caused by restraint of</w:t>
      </w:r>
      <w:r w:rsidRPr="008675FC">
        <w:rPr>
          <w:sz w:val="12"/>
        </w:rPr>
        <w:t>¶</w:t>
      </w:r>
      <w:r w:rsidRPr="008675FC">
        <w:rPr>
          <w:sz w:val="16"/>
        </w:rPr>
        <w:t xml:space="preserve"> nature resources.</w:t>
      </w:r>
    </w:p>
    <w:p w:rsidR="00E6609A" w:rsidRDefault="00E6609A" w:rsidP="00E6609A">
      <w:pPr>
        <w:pStyle w:val="Heading4"/>
      </w:pPr>
      <w:r>
        <w:t>The drive for profit creates wars, whether from greed or scarcity grievances</w:t>
      </w:r>
    </w:p>
    <w:p w:rsidR="00E6609A" w:rsidRPr="00495B8E" w:rsidRDefault="00E6609A" w:rsidP="00E6609A">
      <w:pPr>
        <w:rPr>
          <w:rStyle w:val="StyleStyleBold12pt"/>
        </w:rPr>
      </w:pPr>
      <w:r w:rsidRPr="00495B8E">
        <w:rPr>
          <w:rStyle w:val="StyleStyleBold12pt"/>
        </w:rPr>
        <w:t>Le</w:t>
      </w:r>
      <w:r>
        <w:rPr>
          <w:rStyle w:val="StyleStyleBold12pt"/>
        </w:rPr>
        <w:t xml:space="preserve"> B</w:t>
      </w:r>
      <w:r w:rsidRPr="00495B8E">
        <w:rPr>
          <w:rStyle w:val="StyleStyleBold12pt"/>
        </w:rPr>
        <w:t>illon, University of British Columbia associate professor, 3</w:t>
      </w:r>
    </w:p>
    <w:p w:rsidR="00E6609A" w:rsidRDefault="00E6609A" w:rsidP="00E6609A">
      <w:r>
        <w:t xml:space="preserve">(Phillippe, 2003, Associate Professor at the University of British Columbia, and a researcher at the Liu Institute for Global Issues, “The Political Ecology of War and Resource Exploitation”, Studies in Policy Economy, </w:t>
      </w:r>
      <w:hyperlink r:id="rId76" w:history="1">
        <w:r w:rsidRPr="003B49BE">
          <w:rPr>
            <w:rStyle w:val="Hyperlink"/>
          </w:rPr>
          <w:t>https://jps.library.utoronto.ca/index.php/spe/article/viewFile/12076/8950</w:t>
        </w:r>
      </w:hyperlink>
      <w:r>
        <w:t>, pg. 61, accessed 7/8/13, JZ)</w:t>
      </w:r>
    </w:p>
    <w:p w:rsidR="00E6609A" w:rsidRPr="00495B8E" w:rsidRDefault="00E6609A" w:rsidP="00E6609A"/>
    <w:p w:rsidR="00E6609A" w:rsidRPr="00495B8E" w:rsidRDefault="00E6609A" w:rsidP="00E6609A">
      <w:pPr>
        <w:rPr>
          <w:rStyle w:val="TitleChar"/>
        </w:rPr>
      </w:pPr>
      <w:r w:rsidRPr="008675FC">
        <w:rPr>
          <w:sz w:val="16"/>
        </w:rPr>
        <w:t>Building on studies of the economic functions of violence and the economic agendas of "warlords</w:t>
      </w:r>
      <w:r w:rsidRPr="00495B8E">
        <w:rPr>
          <w:rStyle w:val="TitleChar"/>
        </w:rPr>
        <w:t>," economists Paul Collier and Anke Hoeffler identified primary commodity dependence as "the most powerful risk factor" of civil war</w:t>
      </w:r>
      <w:r w:rsidRPr="008675FC">
        <w:rPr>
          <w:sz w:val="16"/>
        </w:rPr>
        <w:t xml:space="preserve"> in their search to devise which of "greed" or "grievances" was the chief motivation of </w:t>
      </w:r>
      <w:proofErr w:type="gramStart"/>
      <w:r w:rsidRPr="008675FC">
        <w:rPr>
          <w:sz w:val="16"/>
        </w:rPr>
        <w:t>rebellion.?</w:t>
      </w:r>
      <w:proofErr w:type="gramEnd"/>
      <w:r w:rsidRPr="008675FC">
        <w:rPr>
          <w:sz w:val="16"/>
        </w:rPr>
        <w:t xml:space="preserve"> </w:t>
      </w:r>
      <w:r w:rsidRPr="00495B8E">
        <w:rPr>
          <w:rStyle w:val="TitleChar"/>
        </w:rPr>
        <w:t>They first interpreted this result as evidence that civil war resulted from greed over valuable and plentiful resources</w:t>
      </w:r>
      <w:r w:rsidRPr="008675FC">
        <w:rPr>
          <w:sz w:val="16"/>
        </w:rPr>
        <w:t xml:space="preserve">, rather than grievances over scarce resources. While Collier and Hoeffler recently revised their argument and placed natural resources as a contextual "opportunity" for rebellion rather than a primarily motivational factor, </w:t>
      </w:r>
      <w:r w:rsidRPr="00495B8E">
        <w:rPr>
          <w:rStyle w:val="TitleChar"/>
        </w:rPr>
        <w:t>the "greed factor" is not the only one linking natural resources to violent forms of conflicts and appropriation</w:t>
      </w:r>
      <w:r w:rsidRPr="008675FC">
        <w:rPr>
          <w:sz w:val="16"/>
        </w:rPr>
        <w:t xml:space="preserve">. Despite a diversity of populations, cultures, and political systems, many resource-dependent countries share similar difficulties-induding poor economic growth, high inequalities, and political authoritarianism-all factors of grievances. </w:t>
      </w:r>
      <w:r w:rsidRPr="00495B8E">
        <w:rPr>
          <w:rStyle w:val="TitleChar"/>
        </w:rPr>
        <w:t>In the light of the prominence of resource dependence as a characteristic of conflict-ridden countries, both greed and grievances need to be acknowledged; as does the influence of resource dependence on the vulnerability of institutional arrangements and the conflictuality of power politics.</w:t>
      </w:r>
    </w:p>
    <w:p w:rsidR="00E6609A" w:rsidRPr="00392832" w:rsidRDefault="00E6609A" w:rsidP="00E6609A"/>
    <w:p w:rsidR="00E6609A" w:rsidRDefault="00E6609A" w:rsidP="00E6609A">
      <w:pPr>
        <w:pStyle w:val="Heading4"/>
      </w:pPr>
      <w:r>
        <w:lastRenderedPageBreak/>
        <w:t>Capitalism’s drive for natural resources ensures wars over resource allocation</w:t>
      </w:r>
    </w:p>
    <w:p w:rsidR="00E6609A" w:rsidRPr="00495B8E" w:rsidRDefault="00E6609A" w:rsidP="00E6609A">
      <w:pPr>
        <w:rPr>
          <w:rStyle w:val="StyleStyleBold12pt"/>
        </w:rPr>
      </w:pPr>
      <w:r w:rsidRPr="00495B8E">
        <w:rPr>
          <w:rStyle w:val="StyleStyleBold12pt"/>
        </w:rPr>
        <w:t>Le</w:t>
      </w:r>
      <w:r>
        <w:rPr>
          <w:rStyle w:val="StyleStyleBold12pt"/>
        </w:rPr>
        <w:t xml:space="preserve"> B</w:t>
      </w:r>
      <w:r w:rsidRPr="00495B8E">
        <w:rPr>
          <w:rStyle w:val="StyleStyleBold12pt"/>
        </w:rPr>
        <w:t>illon, University of British</w:t>
      </w:r>
      <w:r>
        <w:rPr>
          <w:rStyle w:val="StyleStyleBold12pt"/>
        </w:rPr>
        <w:t xml:space="preserve"> Columbia associate professor, 1</w:t>
      </w:r>
    </w:p>
    <w:p w:rsidR="00E6609A" w:rsidRDefault="00E6609A" w:rsidP="00E6609A">
      <w:r>
        <w:t xml:space="preserve">(Phillippe, 2001, Associate Professor at the University of British Columbia, and a researcher at the Liu Institute for Global Issues, “The political ecology of war: natural resources and armed conﬂicts”, pg. 562-563, </w:t>
      </w:r>
      <w:hyperlink r:id="rId77" w:history="1">
        <w:r w:rsidRPr="003B49BE">
          <w:rPr>
            <w:rStyle w:val="Hyperlink"/>
          </w:rPr>
          <w:t>http://www.cddc.vt.edu/ept/eprints/ecowar.pdf</w:t>
        </w:r>
      </w:hyperlink>
      <w:r>
        <w:t>, accessed 7/9/13, JZ)</w:t>
      </w:r>
    </w:p>
    <w:p w:rsidR="00E6609A" w:rsidRDefault="00E6609A" w:rsidP="00E6609A"/>
    <w:p w:rsidR="00E6609A" w:rsidRPr="008675FC" w:rsidRDefault="00E6609A" w:rsidP="00E6609A">
      <w:pPr>
        <w:rPr>
          <w:sz w:val="16"/>
        </w:rPr>
      </w:pPr>
      <w:r w:rsidRPr="00B51107">
        <w:rPr>
          <w:rStyle w:val="TitleChar"/>
        </w:rPr>
        <w:t>Natural resources have played a conspicuous role in the history of armed conﬂicts. From competition over wild game to merchant capital and imperialist wars over precious minerals, natural resources have motivated or ﬁnanced the violent activities of many different types of belligerents</w:t>
      </w:r>
      <w:r w:rsidRPr="008675FC">
        <w:rPr>
          <w:sz w:val="16"/>
        </w:rPr>
        <w:t xml:space="preserve"> (Westing, 1986).1 With the sharp drop in foreign assistance to many governments and rebel groups resulting from the end of the Cold War, </w:t>
      </w:r>
      <w:r w:rsidRPr="00B51107">
        <w:rPr>
          <w:rStyle w:val="TitleChar"/>
        </w:rPr>
        <w:t xml:space="preserve">belligerents have become more dependent upon mobilising private sources of support to sustain their military and political activities; thereby deﬁning a new political economy of war </w:t>
      </w:r>
      <w:r w:rsidRPr="008675FC">
        <w:rPr>
          <w:sz w:val="16"/>
        </w:rPr>
        <w:t xml:space="preserve">(Berdal &amp; Keen, 1997; Le Billon, 2000a). Similarly, a fall in terms of international trade in primary commodities and structural adjustments have led to a readjustment of the strategies of accumulation of many Southern ruling elites towards‘shadow’state politics controlling informal economies and privatised companies (Reno, 1998). Although domestic and foreign state budgets continue to support armed conﬂict expenditures, other major sources of funding include criminal proceeds from kidnappings or protection rackets, diversion of relief aid, Diaspora remittances, and revenues from trading in commodities such as drugs, timber or minerals (Jean &amp; Ruﬁn, 1996).2 </w:t>
      </w:r>
      <w:r w:rsidRPr="00B51107">
        <w:rPr>
          <w:rStyle w:val="TitleChar"/>
        </w:rPr>
        <w:t>Arms dumping and the support of corrupt regimes during the Cold War, the liberalisation of international trade, as well as the redeployment of state security personnel and networks into private ventures have frequently participated in the growth of such parallel networks and the ‘routinisation’ of criminal practices within states institutions,</w:t>
      </w:r>
      <w:r w:rsidRPr="008675FC">
        <w:rPr>
          <w:sz w:val="16"/>
        </w:rPr>
        <w:t xml:space="preserve"> most notably in Africa and the former Soviet Union (Bayart, Ellis, &amp; Hibou, 1999; Dufﬁeld, 1998). </w:t>
      </w:r>
      <w:r w:rsidRPr="00B51107">
        <w:rPr>
          <w:rStyle w:val="TitleChar"/>
        </w:rPr>
        <w:t xml:space="preserve">There is growing concern that whereas resources were once a means of funding and waging armed conﬂict for states to a political end, armed conﬂict is increasingly becoming the means to individual commercial ends: gaining access to valuable resources </w:t>
      </w:r>
      <w:r w:rsidRPr="008675FC">
        <w:rPr>
          <w:sz w:val="16"/>
        </w:rPr>
        <w:t>(Keen, 1998; Berdal &amp; Malone, 2000). This demise of ideology and politics informs, for example, the assumption of the UN Security Council that the control and exploitation of natural resources motivates and ﬁnances parties responsible for the continuation of conﬂict in the Democratic Republic of Congo.3</w:t>
      </w:r>
    </w:p>
    <w:p w:rsidR="00E6609A" w:rsidRPr="00392832" w:rsidRDefault="00E6609A" w:rsidP="00E6609A"/>
    <w:p w:rsidR="00E6609A" w:rsidRPr="00392832" w:rsidRDefault="00E6609A" w:rsidP="00E6609A"/>
    <w:p w:rsidR="00E6609A" w:rsidRDefault="00E6609A" w:rsidP="00E6609A"/>
    <w:p w:rsidR="00E6609A" w:rsidRPr="00B7727B" w:rsidRDefault="00E6609A" w:rsidP="00E6609A"/>
    <w:p w:rsidR="00E6609A" w:rsidRPr="00F61649" w:rsidRDefault="00E6609A" w:rsidP="00E6609A">
      <w:pPr>
        <w:rPr>
          <w:rStyle w:val="Emphasis"/>
        </w:rPr>
      </w:pPr>
    </w:p>
    <w:p w:rsidR="00E6609A" w:rsidRPr="00434FAA" w:rsidRDefault="00E6609A" w:rsidP="00E6609A"/>
    <w:p w:rsidR="00E6609A" w:rsidRDefault="001E3056" w:rsidP="00E6609A">
      <w:pPr>
        <w:pStyle w:val="Heading2"/>
      </w:pPr>
      <w:r>
        <w:lastRenderedPageBreak/>
        <w:t xml:space="preserve">Impact – </w:t>
      </w:r>
      <w:r w:rsidR="00E6609A">
        <w:t>Value to Life</w:t>
      </w:r>
    </w:p>
    <w:p w:rsidR="00E6609A" w:rsidRPr="00CE553D" w:rsidRDefault="00E6609A" w:rsidP="00E6609A">
      <w:pPr>
        <w:pStyle w:val="Heading4"/>
      </w:pPr>
      <w:r w:rsidRPr="00CE553D">
        <w:t>Capitalism creates mental conditions that decrease value to life</w:t>
      </w:r>
    </w:p>
    <w:p w:rsidR="00E6609A" w:rsidRPr="00931EC5" w:rsidRDefault="00E6609A" w:rsidP="00E6609A">
      <w:r w:rsidRPr="00931EC5">
        <w:t>James, Trained psychologist, 08</w:t>
      </w:r>
    </w:p>
    <w:p w:rsidR="00E6609A" w:rsidRPr="00931EC5" w:rsidRDefault="00E6609A" w:rsidP="00E6609A">
      <w:r w:rsidRPr="00931EC5">
        <w:t>(Oliver,</w:t>
      </w:r>
      <w:r w:rsidRPr="00931EC5">
        <w:rPr>
          <w:i/>
        </w:rPr>
        <w:t xml:space="preserve"> theguardian</w:t>
      </w:r>
      <w:r w:rsidRPr="00931EC5">
        <w:t xml:space="preserve">, “Selfish Capitalism is bad for our mental health”, 1/2/08, </w:t>
      </w:r>
    </w:p>
    <w:p w:rsidR="00E6609A" w:rsidRPr="00CE553D" w:rsidRDefault="00E6609A" w:rsidP="00E6609A">
      <w:pPr>
        <w:shd w:val="clear" w:color="auto" w:fill="FFFFFF"/>
        <w:spacing w:after="195" w:line="270" w:lineRule="atLeast"/>
        <w:rPr>
          <w:rStyle w:val="TitleChar"/>
        </w:rPr>
      </w:pPr>
      <w:r w:rsidRPr="009C249D">
        <w:rPr>
          <w:rFonts w:ascii="Arial" w:eastAsia="Times New Roman" w:hAnsi="Arial" w:cs="Arial"/>
          <w:sz w:val="16"/>
          <w:szCs w:val="21"/>
        </w:rPr>
        <w:t xml:space="preserve">Add to this the astonishing fact that citizens of Selfish Capitalist, English-speaking nations (which tend to be one and the same) are twice as likely to suffer mental illness as those from mainland </w:t>
      </w:r>
      <w:proofErr w:type="gramStart"/>
      <w:r w:rsidRPr="009C249D">
        <w:rPr>
          <w:rFonts w:ascii="Arial" w:eastAsia="Times New Roman" w:hAnsi="Arial" w:cs="Arial"/>
          <w:sz w:val="16"/>
          <w:szCs w:val="21"/>
        </w:rPr>
        <w:t>western</w:t>
      </w:r>
      <w:proofErr w:type="gramEnd"/>
      <w:r w:rsidRPr="009C249D">
        <w:rPr>
          <w:rFonts w:ascii="Arial" w:eastAsia="Times New Roman" w:hAnsi="Arial" w:cs="Arial"/>
          <w:sz w:val="16"/>
          <w:szCs w:val="21"/>
        </w:rPr>
        <w:t xml:space="preserve"> Europe, which is largely Unselfish Capitalist in its political economy. An average 23% of Americans, Britons, Australians, New Zealanders and Canadians suffered in the last 12 months, but only 11.5% of Germans, Italians, French, Belgians, Spaniards and Dutch. The message could not be clearer. Selfish </w:t>
      </w:r>
      <w:r w:rsidRPr="00CE553D">
        <w:rPr>
          <w:rStyle w:val="TitleChar"/>
        </w:rPr>
        <w:t>Capitalism</w:t>
      </w:r>
      <w:r w:rsidRPr="009C249D">
        <w:rPr>
          <w:rFonts w:ascii="Arial" w:eastAsia="Times New Roman" w:hAnsi="Arial" w:cs="Arial"/>
          <w:sz w:val="16"/>
          <w:szCs w:val="21"/>
        </w:rPr>
        <w:t xml:space="preserve">, much more than genes, </w:t>
      </w:r>
      <w:r w:rsidRPr="00CE553D">
        <w:rPr>
          <w:rStyle w:val="TitleChar"/>
        </w:rPr>
        <w:t>is extremely bad for your mental health</w:t>
      </w:r>
      <w:r w:rsidRPr="009C249D">
        <w:rPr>
          <w:rFonts w:ascii="Arial" w:eastAsia="Times New Roman" w:hAnsi="Arial" w:cs="Arial"/>
          <w:sz w:val="16"/>
          <w:szCs w:val="21"/>
        </w:rPr>
        <w:t xml:space="preserve">. But why is it so toxic? Readers of this newspaper will need little reminding that Selfish </w:t>
      </w:r>
      <w:r w:rsidRPr="00CE553D">
        <w:rPr>
          <w:rStyle w:val="TitleChar"/>
        </w:rPr>
        <w:t xml:space="preserve">Capitalism has massively increased the wealth of the wealthy, robbing the average earner to give to the rich. There was no "trickle-down effect" </w:t>
      </w:r>
      <w:r w:rsidRPr="009C249D">
        <w:rPr>
          <w:sz w:val="16"/>
        </w:rPr>
        <w:t>after all.</w:t>
      </w:r>
      <w:r w:rsidRPr="009C249D">
        <w:rPr>
          <w:rFonts w:ascii="Arial" w:eastAsia="Times New Roman" w:hAnsi="Arial" w:cs="Arial"/>
          <w:sz w:val="16"/>
          <w:szCs w:val="21"/>
        </w:rPr>
        <w:t xml:space="preserve"> </w:t>
      </w:r>
      <w:r w:rsidRPr="00CE553D">
        <w:rPr>
          <w:rStyle w:val="TitleChar"/>
        </w:rPr>
        <w:t>The</w:t>
      </w:r>
      <w:r w:rsidRPr="009C249D">
        <w:rPr>
          <w:rFonts w:ascii="Arial" w:eastAsia="Times New Roman" w:hAnsi="Arial" w:cs="Arial"/>
          <w:sz w:val="16"/>
          <w:szCs w:val="21"/>
        </w:rPr>
        <w:t xml:space="preserve"> real </w:t>
      </w:r>
      <w:r w:rsidRPr="00CE553D">
        <w:rPr>
          <w:rStyle w:val="TitleChar"/>
        </w:rPr>
        <w:t>wage of the average</w:t>
      </w:r>
      <w:r w:rsidRPr="009C249D">
        <w:rPr>
          <w:rFonts w:ascii="Arial" w:eastAsia="Times New Roman" w:hAnsi="Arial" w:cs="Arial"/>
          <w:sz w:val="16"/>
          <w:szCs w:val="21"/>
        </w:rPr>
        <w:t xml:space="preserve"> English-speaking </w:t>
      </w:r>
      <w:r w:rsidRPr="00CE553D">
        <w:rPr>
          <w:rStyle w:val="TitleChar"/>
        </w:rPr>
        <w:t>person has remained the same</w:t>
      </w:r>
      <w:r w:rsidRPr="009C249D">
        <w:rPr>
          <w:rFonts w:ascii="Arial" w:eastAsia="Times New Roman" w:hAnsi="Arial" w:cs="Arial"/>
          <w:sz w:val="16"/>
          <w:szCs w:val="21"/>
        </w:rPr>
        <w:t xml:space="preserve"> - </w:t>
      </w:r>
      <w:r w:rsidRPr="00CE553D">
        <w:rPr>
          <w:rStyle w:val="TitleChar"/>
        </w:rPr>
        <w:t>or, in the case of the US, decreased - since the 1970s</w:t>
      </w:r>
      <w:r w:rsidRPr="009C249D">
        <w:rPr>
          <w:rFonts w:ascii="Arial" w:eastAsia="Times New Roman" w:hAnsi="Arial" w:cs="Arial"/>
          <w:sz w:val="16"/>
          <w:szCs w:val="21"/>
        </w:rPr>
        <w:t xml:space="preserve">. By more than halving the taxes of the richest and transferring the burden to the general population, Margaret Thatcher reinstated the rich's capital wealth after three postwar decades in which they had steadily become poorer. Although I risk you glazing over at these statistics, it's worth remembering that the top 1% of British earners have doubled their share of the national income since 1982, from 6.5% to 13%, FTSE 100 chief executives now earning 133 times more than the average wage (against 20 times in 1980); and under Brown's chancellorship the richest 0.3% nobbled over half of all liquid assets (cash, instantly accessible income), increasing their share by 79% during the last five years. In itself, this economic inequality does not cause mental illness. WHO studies show that some very inequitable developing nations, like Nigeria and China, also have the lowest prevalence of mental illness. Furthermore, inequity may be much greater in the English-speaking world today, but it is far less than it was at the end of the 19th century. While we have no way of knowing for sure, it is very possible that mental illness was nowhere near as widespread in, for instance, the US or Britain of that time. </w:t>
      </w:r>
      <w:r w:rsidRPr="00CE553D">
        <w:rPr>
          <w:rStyle w:val="TitleChar"/>
        </w:rPr>
        <w:t xml:space="preserve">What does the damage is the combination of inequality with the widespread relative materialism </w:t>
      </w:r>
      <w:r w:rsidRPr="009C249D">
        <w:rPr>
          <w:rFonts w:ascii="Arial" w:eastAsia="Times New Roman" w:hAnsi="Arial" w:cs="Arial"/>
          <w:sz w:val="16"/>
          <w:szCs w:val="21"/>
        </w:rPr>
        <w:t xml:space="preserve">of Affluenza - </w:t>
      </w:r>
      <w:r w:rsidRPr="00CE553D">
        <w:rPr>
          <w:rStyle w:val="TitleChar"/>
        </w:rPr>
        <w:t>placing a high value on money, possessions, appearances and fame when you already have enough income to meet your fundamental psychological needs</w:t>
      </w:r>
      <w:r w:rsidRPr="009C249D">
        <w:rPr>
          <w:rFonts w:ascii="Arial" w:eastAsia="Times New Roman" w:hAnsi="Arial" w:cs="Arial"/>
          <w:sz w:val="16"/>
          <w:szCs w:val="21"/>
        </w:rPr>
        <w:t xml:space="preserve">. Survival materialism is healthy. If you need money for medicine or to buy a house, becoming very concerned about getting them does not make you mentally ill. But Selfish </w:t>
      </w:r>
      <w:r w:rsidRPr="00CE553D">
        <w:rPr>
          <w:rStyle w:val="TitleChar"/>
        </w:rPr>
        <w:t>Capitalism stokes up relative materialism: unrealistic aspirations and the expectation that they can be fulfilled</w:t>
      </w:r>
      <w:r w:rsidRPr="009C249D">
        <w:rPr>
          <w:rFonts w:ascii="Arial" w:eastAsia="Times New Roman" w:hAnsi="Arial" w:cs="Arial"/>
          <w:sz w:val="16"/>
          <w:szCs w:val="21"/>
        </w:rPr>
        <w:t xml:space="preserve">. </w:t>
      </w:r>
      <w:r w:rsidRPr="00CE553D">
        <w:rPr>
          <w:rStyle w:val="TitleChar"/>
        </w:rPr>
        <w:t>It does so to stimulate consumerism in order to increase profits and promote short-term economic growth.</w:t>
      </w:r>
      <w:r w:rsidRPr="009C249D">
        <w:rPr>
          <w:rFonts w:ascii="Arial" w:eastAsia="Times New Roman" w:hAnsi="Arial" w:cs="Arial"/>
          <w:sz w:val="16"/>
          <w:szCs w:val="21"/>
        </w:rPr>
        <w:t xml:space="preserve"> Indeed, I maintain that high levels of mental illness are essential to Selfish Capitalism, because </w:t>
      </w:r>
      <w:r w:rsidRPr="00CE553D">
        <w:rPr>
          <w:rStyle w:val="TitleChar"/>
        </w:rPr>
        <w:t>needy, miserable people make greedy consumers and can be more easily suckered into perfectionist, competitive workaholism</w:t>
      </w:r>
      <w:r w:rsidRPr="009C249D">
        <w:rPr>
          <w:rFonts w:ascii="Arial" w:eastAsia="Times New Roman" w:hAnsi="Arial" w:cs="Arial"/>
          <w:sz w:val="16"/>
          <w:szCs w:val="21"/>
        </w:rPr>
        <w:t xml:space="preserve">. With overstimulated aspirations and expectations, the entrepreneurial fantasy society fosters the delusion that anyone can be Alan Sugar or Bill Gates, never mind that the actual likelihood of this occurring has diminished since the 1970s. A Briton turning 20 in 1978 was more likely than one doing so in 1990 to achieve upward mobility through education. Nonetheless, in the Big Brother/ It Could Be You society, great swaths of the population believe they can become rich and famous, and that it is highly desirable. </w:t>
      </w:r>
      <w:proofErr w:type="gramStart"/>
      <w:r w:rsidRPr="00CE553D">
        <w:rPr>
          <w:rStyle w:val="TitleChar"/>
        </w:rPr>
        <w:t>This is most damaging of all - the ideology that material affluence is the key to fulfilment</w:t>
      </w:r>
      <w:r w:rsidRPr="009C249D">
        <w:rPr>
          <w:rFonts w:ascii="Arial" w:eastAsia="Times New Roman" w:hAnsi="Arial" w:cs="Arial"/>
          <w:sz w:val="16"/>
          <w:szCs w:val="21"/>
        </w:rPr>
        <w:t xml:space="preserve"> and open</w:t>
      </w:r>
      <w:proofErr w:type="gramEnd"/>
      <w:r w:rsidRPr="009C249D">
        <w:rPr>
          <w:rFonts w:ascii="Arial" w:eastAsia="Times New Roman" w:hAnsi="Arial" w:cs="Arial"/>
          <w:sz w:val="16"/>
          <w:szCs w:val="21"/>
        </w:rPr>
        <w:t xml:space="preserve"> to anyone willing to work hard enough. If you don't succeed, there is only one person to blame - never mind that it couldn't be clearer that </w:t>
      </w:r>
      <w:r w:rsidRPr="00CE553D">
        <w:rPr>
          <w:rStyle w:val="TitleChar"/>
        </w:rPr>
        <w:t>it's the system's fault, not yours</w:t>
      </w:r>
      <w:r w:rsidRPr="009C249D">
        <w:rPr>
          <w:rFonts w:ascii="Arial" w:eastAsia="Times New Roman" w:hAnsi="Arial" w:cs="Arial"/>
          <w:sz w:val="16"/>
          <w:szCs w:val="21"/>
        </w:rPr>
        <w:t xml:space="preserve">. </w:t>
      </w:r>
      <w:r w:rsidRPr="00CE553D">
        <w:rPr>
          <w:rStyle w:val="TitleChar"/>
        </w:rPr>
        <w:t>Depressed</w:t>
      </w:r>
      <w:r w:rsidRPr="009C249D">
        <w:rPr>
          <w:rFonts w:ascii="Arial" w:eastAsia="Times New Roman" w:hAnsi="Arial" w:cs="Arial"/>
          <w:sz w:val="16"/>
          <w:szCs w:val="21"/>
        </w:rPr>
        <w:t xml:space="preserve"> </w:t>
      </w:r>
      <w:r w:rsidRPr="00CE553D">
        <w:rPr>
          <w:rStyle w:val="TitleChar"/>
        </w:rPr>
        <w:t>or</w:t>
      </w:r>
      <w:r w:rsidRPr="009C249D">
        <w:rPr>
          <w:rFonts w:ascii="Arial" w:eastAsia="Times New Roman" w:hAnsi="Arial" w:cs="Arial"/>
          <w:sz w:val="16"/>
          <w:szCs w:val="21"/>
        </w:rPr>
        <w:t xml:space="preserve"> </w:t>
      </w:r>
      <w:r w:rsidRPr="00CE553D">
        <w:rPr>
          <w:rStyle w:val="TitleChar"/>
        </w:rPr>
        <w:t>anxious</w:t>
      </w:r>
      <w:r w:rsidRPr="009C249D">
        <w:rPr>
          <w:rFonts w:ascii="Arial" w:eastAsia="Times New Roman" w:hAnsi="Arial" w:cs="Arial"/>
          <w:sz w:val="16"/>
          <w:szCs w:val="21"/>
        </w:rPr>
        <w:t xml:space="preserve">, </w:t>
      </w:r>
      <w:r w:rsidRPr="00CE553D">
        <w:rPr>
          <w:rStyle w:val="TitleChar"/>
        </w:rPr>
        <w:t>you work ever harder</w:t>
      </w:r>
      <w:r w:rsidRPr="009C249D">
        <w:rPr>
          <w:rFonts w:ascii="Arial" w:eastAsia="Times New Roman" w:hAnsi="Arial" w:cs="Arial"/>
          <w:sz w:val="16"/>
          <w:szCs w:val="21"/>
        </w:rPr>
        <w:t>. Or maybe you collapse and join the sickness benefit queue, leaving it to people shipped in to do the low-paid jobs that society has taught you are too demeaning - let alone the unpaid ones, like looking after children or elderly parents, which are beneath contempt in the Nouveau Labour liturgy. There is much tearing of hair across the media and advocacy of nose-pegging on these pages of the "grin and bear it" variety. In fact</w:t>
      </w:r>
      <w:r w:rsidRPr="00CE553D">
        <w:rPr>
          <w:rStyle w:val="TitleChar"/>
        </w:rPr>
        <w:t>, there is an alternative. We desperately need</w:t>
      </w:r>
      <w:r w:rsidRPr="009C249D">
        <w:rPr>
          <w:rFonts w:ascii="Arial" w:eastAsia="Times New Roman" w:hAnsi="Arial" w:cs="Arial"/>
          <w:sz w:val="16"/>
          <w:szCs w:val="21"/>
        </w:rPr>
        <w:t xml:space="preserve"> - and before long, I predict we will get - a passionate, charismatic, probably female leader who advocates the Unselfish Capitalism of our neighbours. The pitch is simple. Not only would </w:t>
      </w:r>
      <w:r w:rsidRPr="00CE553D">
        <w:rPr>
          <w:rStyle w:val="TitleChar"/>
        </w:rPr>
        <w:t>reduced consumerism and greater equality make us more ecologically sustainable, it would halve the prevalence of mental illness within a generation.</w:t>
      </w:r>
    </w:p>
    <w:p w:rsidR="00E6609A" w:rsidRDefault="00E6609A" w:rsidP="00E6609A">
      <w:pPr>
        <w:pStyle w:val="Heading4"/>
        <w:rPr>
          <w:rStyle w:val="StyleStyleBold12pt"/>
        </w:rPr>
      </w:pPr>
      <w:r>
        <w:rPr>
          <w:shd w:val="clear" w:color="auto" w:fill="FFFFFF"/>
        </w:rPr>
        <w:lastRenderedPageBreak/>
        <w:t>Capitalism leads to laborer objectification </w:t>
      </w:r>
    </w:p>
    <w:p w:rsidR="00E6609A" w:rsidRPr="00931EC5" w:rsidRDefault="00E6609A" w:rsidP="00E6609A">
      <w:pPr>
        <w:rPr>
          <w:rStyle w:val="StyleStyleBold12pt"/>
        </w:rPr>
      </w:pPr>
      <w:r w:rsidRPr="00931EC5">
        <w:rPr>
          <w:rStyle w:val="StyleStyleBold12pt"/>
        </w:rPr>
        <w:t xml:space="preserve">AP, Works for Cyber Harvard Law, no date </w:t>
      </w:r>
    </w:p>
    <w:p w:rsidR="00E6609A" w:rsidRPr="00BD6E43" w:rsidRDefault="00E6609A" w:rsidP="00E6609A">
      <w:pPr>
        <w:rPr>
          <w:b/>
          <w:bCs/>
        </w:rPr>
      </w:pPr>
      <w:r w:rsidRPr="00BD6E43">
        <w:rPr>
          <w:rStyle w:val="StyleStyleBold12pt"/>
          <w:b w:val="0"/>
        </w:rPr>
        <w:t xml:space="preserve">(AP, the Bridge, “Economic Analysis leads to Commodification”, no date,   </w:t>
      </w:r>
      <w:hyperlink r:id="rId78" w:history="1">
        <w:r w:rsidRPr="00BD6E43">
          <w:rPr>
            <w:rStyle w:val="StyleStyleBold12pt"/>
            <w:b w:val="0"/>
          </w:rPr>
          <w:t>http://cyber.law.harvard.edu/bridge/LawEconomics/critique5.htm</w:t>
        </w:r>
      </w:hyperlink>
      <w:r w:rsidRPr="00BD6E43">
        <w:rPr>
          <w:rStyle w:val="StyleStyleBold12pt"/>
          <w:b w:val="0"/>
        </w:rPr>
        <w:t xml:space="preserve">, 7/3/13, CF) </w:t>
      </w:r>
    </w:p>
    <w:p w:rsidR="00E6609A" w:rsidRPr="00CE553D" w:rsidRDefault="00E6609A" w:rsidP="00E6609A">
      <w:pPr>
        <w:spacing w:before="100" w:beforeAutospacing="1" w:after="100" w:afterAutospacing="1"/>
        <w:rPr>
          <w:rFonts w:ascii="Arial" w:eastAsia="Times New Roman" w:hAnsi="Arial" w:cs="Arial"/>
          <w:iCs/>
          <w:sz w:val="20"/>
          <w:szCs w:val="20"/>
        </w:rPr>
      </w:pPr>
      <w:r w:rsidRPr="00CE553D">
        <w:rPr>
          <w:rFonts w:ascii="Arial" w:eastAsia="Times New Roman" w:hAnsi="Arial" w:cs="Arial"/>
          <w:iCs/>
          <w:sz w:val="20"/>
          <w:szCs w:val="20"/>
        </w:rPr>
        <w:t>[</w:t>
      </w:r>
      <w:r w:rsidRPr="00CE553D">
        <w:t>T]he hegemony of</w:t>
      </w:r>
      <w:r w:rsidRPr="00CE553D">
        <w:rPr>
          <w:rStyle w:val="TitleChar"/>
        </w:rPr>
        <w:t xml:space="preserve"> profit-maximizing buying and selling stifles the individual and social potential of human beings through its organization of production, distribution, and consumption</w:t>
      </w:r>
      <w:r w:rsidRPr="00CE553D">
        <w:rPr>
          <w:rFonts w:ascii="Arial" w:eastAsia="Times New Roman" w:hAnsi="Arial" w:cs="Arial"/>
          <w:iCs/>
          <w:sz w:val="20"/>
          <w:szCs w:val="20"/>
        </w:rPr>
        <w:t>, and through its concomitant creation and maintenance of the person as a self-aggrandizing profit- and preference-maximizer. . . .1. Alienability and Alienation: The Problem of Fetishism.</w:t>
      </w:r>
      <w:r>
        <w:rPr>
          <w:rFonts w:ascii="Arial" w:eastAsia="Times New Roman" w:hAnsi="Arial" w:cs="Arial"/>
          <w:iCs/>
          <w:sz w:val="20"/>
          <w:szCs w:val="20"/>
        </w:rPr>
        <w:t xml:space="preserve"> </w:t>
      </w:r>
      <w:r w:rsidRPr="00CE553D">
        <w:rPr>
          <w:rFonts w:ascii="Arial" w:eastAsia="Times New Roman" w:hAnsi="Arial" w:cs="Arial"/>
          <w:iCs/>
          <w:sz w:val="20"/>
          <w:szCs w:val="20"/>
        </w:rPr>
        <w:t xml:space="preserve">-- For critics of the market society, </w:t>
      </w:r>
      <w:r w:rsidRPr="00CE553D">
        <w:rPr>
          <w:rStyle w:val="TitleChar"/>
        </w:rPr>
        <w:t>commodification simultaneously expresses and creates alienation</w:t>
      </w:r>
      <w:r w:rsidRPr="00CE553D">
        <w:rPr>
          <w:rFonts w:ascii="Arial" w:eastAsia="Times New Roman" w:hAnsi="Arial" w:cs="Arial"/>
          <w:iCs/>
          <w:sz w:val="20"/>
          <w:szCs w:val="20"/>
        </w:rPr>
        <w:t xml:space="preserve">. The word "alienation" thus harbors an ironic double meaning. </w:t>
      </w:r>
      <w:r w:rsidRPr="00CE553D">
        <w:rPr>
          <w:rStyle w:val="TitleChar"/>
        </w:rPr>
        <w:t>Freedom of alienation is the paramount characteristic of liberal property rights, yet Marx saw a necessary connection between this market alienability and human alienation.</w:t>
      </w:r>
      <w:r w:rsidRPr="00CE553D">
        <w:rPr>
          <w:rFonts w:ascii="Arial" w:eastAsia="Times New Roman" w:hAnsi="Arial" w:cs="Arial"/>
          <w:iCs/>
          <w:sz w:val="20"/>
          <w:szCs w:val="20"/>
        </w:rPr>
        <w:t xml:space="preserve"> In his early writings, Marx analyzed the connection between alienation and commodity production in terms of estranged labor; later he introduced the notion of commodity fetishism. In his treatment of estranged labor, Marx portrayed workers' alienation from their own human self-activity as the result of producing objects that became market commodities. </w:t>
      </w:r>
      <w:r w:rsidRPr="00CE553D">
        <w:rPr>
          <w:rStyle w:val="TitleChar"/>
        </w:rPr>
        <w:t>By objectifying the labor of the worker, commodities create object-bondage and alienate workers from the natural world in and with which they should constitute themselves by creative interaction</w:t>
      </w:r>
      <w:r w:rsidRPr="00CE553D">
        <w:rPr>
          <w:rFonts w:ascii="Arial" w:eastAsia="Times New Roman" w:hAnsi="Arial" w:cs="Arial"/>
          <w:iCs/>
          <w:sz w:val="20"/>
          <w:szCs w:val="20"/>
        </w:rPr>
        <w:t xml:space="preserve">. Ultimately, laboring to produce commodities turns the worker from a human being into a commodity, "indeed the most wretched of commodities." Marx continued: </w:t>
      </w:r>
      <w:r w:rsidRPr="00CE553D">
        <w:rPr>
          <w:rStyle w:val="TitleChar"/>
        </w:rPr>
        <w:t>The worker becomes an ever cheaper commodity the more commodities he creates. With the increasing value of the world of things proceeds in direct proportion the devaluation of the world of men. Labour produces not only commodities; it produces itself and the worker as a commodity</w:t>
      </w:r>
      <w:r w:rsidRPr="00CE553D">
        <w:rPr>
          <w:rFonts w:ascii="Arial" w:eastAsia="Times New Roman" w:hAnsi="Arial" w:cs="Arial"/>
          <w:iCs/>
          <w:sz w:val="20"/>
          <w:szCs w:val="20"/>
        </w:rPr>
        <w:t xml:space="preserve"> -- and does so in the proportion in which it produces commodities generally. </w:t>
      </w:r>
      <w:r w:rsidRPr="00CE553D">
        <w:rPr>
          <w:rStyle w:val="TitleChar"/>
        </w:rPr>
        <w:t>Commodification brings about an inferior form of human life. As a result of this debasement,</w:t>
      </w:r>
      <w:r w:rsidRPr="00CE553D">
        <w:rPr>
          <w:rFonts w:ascii="Arial" w:eastAsia="Times New Roman" w:hAnsi="Arial" w:cs="Arial"/>
          <w:iCs/>
          <w:sz w:val="20"/>
          <w:szCs w:val="20"/>
        </w:rPr>
        <w:t xml:space="preserve"> Marx concluded that </w:t>
      </w:r>
      <w:r w:rsidRPr="00CE553D">
        <w:rPr>
          <w:rStyle w:val="TitleChar"/>
        </w:rPr>
        <w:t>people themselves, not just their institutions, must change in order to live without the market. To reach the post-capitalist stage</w:t>
      </w:r>
      <w:r w:rsidRPr="00CE553D">
        <w:rPr>
          <w:rFonts w:ascii="Arial" w:eastAsia="Times New Roman" w:hAnsi="Arial" w:cs="Arial"/>
          <w:iCs/>
          <w:sz w:val="20"/>
          <w:szCs w:val="20"/>
        </w:rPr>
        <w:t>, "the alteration of men on a mass scale is necessary."</w:t>
      </w:r>
      <w:r>
        <w:rPr>
          <w:rFonts w:ascii="Arial" w:eastAsia="Times New Roman" w:hAnsi="Arial" w:cs="Arial"/>
          <w:iCs/>
          <w:sz w:val="20"/>
          <w:szCs w:val="20"/>
        </w:rPr>
        <w:t xml:space="preserve"> </w:t>
      </w:r>
      <w:r w:rsidRPr="00CE553D">
        <w:rPr>
          <w:rFonts w:ascii="Arial" w:eastAsia="Times New Roman" w:hAnsi="Arial" w:cs="Arial"/>
          <w:iCs/>
          <w:sz w:val="20"/>
          <w:szCs w:val="20"/>
        </w:rPr>
        <w:t xml:space="preserve">The fetishism of commodities represents a different kind of human subjection to commodities (or a different way of looking at human subjection to commodities). By fetishism Marx meant a kind of projection of power and action onto commodities. </w:t>
      </w:r>
      <w:r w:rsidRPr="00CE553D">
        <w:rPr>
          <w:rStyle w:val="TitleChar"/>
        </w:rPr>
        <w:t>This projection reflects -- but disguises -- human social interactions. Relationships between people are disguised as relationships between commodities, which appear to be governed by abstract market forces</w:t>
      </w:r>
      <w:r w:rsidRPr="00CE553D">
        <w:rPr>
          <w:rFonts w:ascii="Arial" w:eastAsia="Times New Roman" w:hAnsi="Arial" w:cs="Arial"/>
          <w:iCs/>
          <w:sz w:val="20"/>
          <w:szCs w:val="20"/>
        </w:rPr>
        <w:t xml:space="preserve">. </w:t>
      </w:r>
    </w:p>
    <w:p w:rsidR="00E6609A" w:rsidRDefault="00E6609A" w:rsidP="00E6609A">
      <w:pPr>
        <w:pStyle w:val="Heading4"/>
        <w:rPr>
          <w:rStyle w:val="StyleStyleBold12pt"/>
        </w:rPr>
      </w:pPr>
      <w:r>
        <w:rPr>
          <w:shd w:val="clear" w:color="auto" w:fill="FFFFFF"/>
        </w:rPr>
        <w:t>Capitalism causes dehumanization-people are seen as only materials for production</w:t>
      </w:r>
    </w:p>
    <w:p w:rsidR="00E6609A" w:rsidRPr="00931EC5" w:rsidRDefault="00E6609A" w:rsidP="00E6609A">
      <w:pPr>
        <w:rPr>
          <w:rStyle w:val="StyleStyleBold12pt"/>
        </w:rPr>
      </w:pPr>
      <w:r w:rsidRPr="00931EC5">
        <w:rPr>
          <w:rStyle w:val="StyleStyleBold12pt"/>
        </w:rPr>
        <w:t xml:space="preserve">AP, Works for Cyber Harvard Law, no date </w:t>
      </w:r>
    </w:p>
    <w:p w:rsidR="00E6609A" w:rsidRPr="00931EC5" w:rsidRDefault="00E6609A" w:rsidP="00E6609A">
      <w:pPr>
        <w:rPr>
          <w:rStyle w:val="StyleStyleBold12pt"/>
        </w:rPr>
      </w:pPr>
      <w:r w:rsidRPr="00931EC5">
        <w:rPr>
          <w:rStyle w:val="StyleStyleBold12pt"/>
        </w:rPr>
        <w:t xml:space="preserve">(AP, the Bridge, “Economic Analysis leads to Commodification”, no date,   </w:t>
      </w:r>
      <w:hyperlink r:id="rId79" w:history="1">
        <w:r w:rsidRPr="00931EC5">
          <w:rPr>
            <w:rStyle w:val="StyleStyleBold12pt"/>
          </w:rPr>
          <w:t>http://cyber.law.harvard.edu/bridge/LawEconomics/critique5.htm</w:t>
        </w:r>
      </w:hyperlink>
      <w:r w:rsidRPr="00931EC5">
        <w:rPr>
          <w:rStyle w:val="StyleStyleBold12pt"/>
        </w:rPr>
        <w:t xml:space="preserve">, 7/3/13, CF) </w:t>
      </w:r>
    </w:p>
    <w:p w:rsidR="00E6609A" w:rsidRPr="00931EC5" w:rsidRDefault="00E6609A" w:rsidP="00E6609A">
      <w:pPr>
        <w:rPr>
          <w:b/>
          <w:bCs/>
          <w:sz w:val="26"/>
        </w:rPr>
      </w:pPr>
    </w:p>
    <w:p w:rsidR="00E6609A" w:rsidRPr="00931EC5" w:rsidRDefault="00E6609A" w:rsidP="00E6609A">
      <w:pPr>
        <w:spacing w:before="100" w:beforeAutospacing="1" w:after="100" w:afterAutospacing="1"/>
        <w:rPr>
          <w:rStyle w:val="TitleChar"/>
        </w:rPr>
      </w:pPr>
      <w:r w:rsidRPr="00CE553D">
        <w:rPr>
          <w:rFonts w:ascii="Arial" w:eastAsia="Times New Roman" w:hAnsi="Arial" w:cs="Arial"/>
          <w:iCs/>
          <w:sz w:val="20"/>
          <w:szCs w:val="20"/>
        </w:rPr>
        <w:t xml:space="preserve">I do not decide what objects to produce, rather "the market" does. Unless there is a demand for paperweights, they will have no market value, and I cannot produce them for sale. Moreover, I do not decide what price to sell them for, "the market" does. At market equilibrium, I cannot charge more </w:t>
      </w:r>
      <w:proofErr w:type="gramStart"/>
      <w:r w:rsidRPr="00CE553D">
        <w:rPr>
          <w:rFonts w:ascii="Arial" w:eastAsia="Times New Roman" w:hAnsi="Arial" w:cs="Arial"/>
          <w:iCs/>
          <w:sz w:val="20"/>
          <w:szCs w:val="20"/>
        </w:rPr>
        <w:t>nor</w:t>
      </w:r>
      <w:proofErr w:type="gramEnd"/>
      <w:r w:rsidRPr="00CE553D">
        <w:rPr>
          <w:rFonts w:ascii="Arial" w:eastAsia="Times New Roman" w:hAnsi="Arial" w:cs="Arial"/>
          <w:iCs/>
          <w:sz w:val="20"/>
          <w:szCs w:val="20"/>
        </w:rPr>
        <w:t xml:space="preserve"> less than my opportunity costs of production without going out of business. In disequilibrium, my price and profit are still set by "the market"; my price depends upon how many of us are supplying paperweights in relation to how many people want to buy them and what they are willing to pay for them. Thus, the market value of my commodity dictates my actions, or so it seems. As Marx put it, </w:t>
      </w:r>
      <w:r w:rsidRPr="00CE553D">
        <w:rPr>
          <w:rStyle w:val="TitleChar"/>
        </w:rPr>
        <w:t>"[producers'] own social action takes the form of the action of objects, which rule the producers instead of being ruled by them</w:t>
      </w:r>
      <w:r w:rsidRPr="00CE553D">
        <w:rPr>
          <w:rFonts w:ascii="Arial" w:eastAsia="Times New Roman" w:hAnsi="Arial" w:cs="Arial"/>
          <w:iCs/>
          <w:sz w:val="20"/>
          <w:szCs w:val="20"/>
        </w:rPr>
        <w:t>."</w:t>
      </w:r>
      <w:r>
        <w:rPr>
          <w:rFonts w:ascii="Arial" w:eastAsia="Times New Roman" w:hAnsi="Arial" w:cs="Arial"/>
          <w:iCs/>
          <w:sz w:val="20"/>
          <w:szCs w:val="20"/>
        </w:rPr>
        <w:t xml:space="preserve"> </w:t>
      </w:r>
      <w:r w:rsidRPr="00CE553D">
        <w:rPr>
          <w:rFonts w:ascii="Arial" w:eastAsia="Times New Roman" w:hAnsi="Arial" w:cs="Arial"/>
          <w:iCs/>
          <w:sz w:val="20"/>
          <w:szCs w:val="20"/>
        </w:rPr>
        <w:t xml:space="preserve">In an analysis that has profoundly influenced many contemporary anticommodifiers, Georg Lukacs, developing Marx's concept of commodity fetishism, found commodification to be "the central, </w:t>
      </w:r>
      <w:r w:rsidRPr="00CE553D">
        <w:rPr>
          <w:rFonts w:ascii="Arial" w:eastAsia="Times New Roman" w:hAnsi="Arial" w:cs="Arial"/>
          <w:iCs/>
          <w:sz w:val="20"/>
          <w:szCs w:val="20"/>
        </w:rPr>
        <w:lastRenderedPageBreak/>
        <w:t xml:space="preserve">structural problem of capitalist society in all its aspects." </w:t>
      </w:r>
      <w:r w:rsidRPr="00CE553D">
        <w:rPr>
          <w:rStyle w:val="TitleChar"/>
        </w:rPr>
        <w:t xml:space="preserve">Lukacs linked the trend to commodify the worker with Weberian "rationalization" of the capitalist structure. </w:t>
      </w:r>
      <w:r w:rsidRPr="00CE553D">
        <w:rPr>
          <w:rFonts w:ascii="Arial" w:eastAsia="Times New Roman" w:hAnsi="Arial" w:cs="Arial"/>
          <w:iCs/>
          <w:sz w:val="20"/>
          <w:szCs w:val="20"/>
        </w:rPr>
        <w:t>The more efficient production becomes, the more fungible are the laborers. Moreover, fungibility becomes pervasive: [</w:t>
      </w:r>
      <w:r w:rsidRPr="00CE553D">
        <w:rPr>
          <w:rStyle w:val="TitleChar"/>
        </w:rPr>
        <w:t>T]</w:t>
      </w:r>
      <w:proofErr w:type="gramStart"/>
      <w:r w:rsidRPr="00CE553D">
        <w:rPr>
          <w:rStyle w:val="TitleChar"/>
        </w:rPr>
        <w:t>he</w:t>
      </w:r>
      <w:proofErr w:type="gramEnd"/>
      <w:r w:rsidRPr="00CE553D">
        <w:rPr>
          <w:rStyle w:val="TitleChar"/>
        </w:rPr>
        <w:t xml:space="preserve"> principle of rational mechanisation and calculability [embraces] every aspect of life. Consumer articles no longer appear as the products of an organic process within a community</w:t>
      </w:r>
      <w:r w:rsidRPr="00CE553D">
        <w:rPr>
          <w:rFonts w:ascii="Arial" w:eastAsia="Times New Roman" w:hAnsi="Arial" w:cs="Arial"/>
          <w:iCs/>
          <w:sz w:val="20"/>
          <w:szCs w:val="20"/>
        </w:rPr>
        <w:t xml:space="preserve"> (as for example in a village community). </w:t>
      </w:r>
      <w:r w:rsidRPr="00CE553D">
        <w:rPr>
          <w:rStyle w:val="TitleChar"/>
        </w:rPr>
        <w:t>They now appear, on the one hand, as abstract members</w:t>
      </w:r>
      <w:r w:rsidRPr="00CE553D">
        <w:rPr>
          <w:rFonts w:ascii="Arial" w:eastAsia="Times New Roman" w:hAnsi="Arial" w:cs="Arial"/>
          <w:iCs/>
          <w:sz w:val="20"/>
          <w:szCs w:val="20"/>
        </w:rPr>
        <w:t xml:space="preserve"> </w:t>
      </w:r>
      <w:r w:rsidRPr="00CE553D">
        <w:rPr>
          <w:rStyle w:val="TitleChar"/>
        </w:rPr>
        <w:t>of a species</w:t>
      </w:r>
      <w:r w:rsidRPr="00CE553D">
        <w:rPr>
          <w:rFonts w:ascii="Arial" w:eastAsia="Times New Roman" w:hAnsi="Arial" w:cs="Arial"/>
          <w:iCs/>
          <w:sz w:val="20"/>
          <w:szCs w:val="20"/>
        </w:rPr>
        <w:t xml:space="preserve"> identical by definition with its other members and, on the other hand, as isolated </w:t>
      </w:r>
      <w:proofErr w:type="gramStart"/>
      <w:r w:rsidRPr="00CE553D">
        <w:rPr>
          <w:rFonts w:ascii="Arial" w:eastAsia="Times New Roman" w:hAnsi="Arial" w:cs="Arial"/>
          <w:iCs/>
          <w:sz w:val="20"/>
          <w:szCs w:val="20"/>
        </w:rPr>
        <w:t>objects</w:t>
      </w:r>
      <w:proofErr w:type="gramEnd"/>
      <w:r w:rsidRPr="00CE553D">
        <w:rPr>
          <w:rFonts w:ascii="Arial" w:eastAsia="Times New Roman" w:hAnsi="Arial" w:cs="Arial"/>
          <w:iCs/>
          <w:sz w:val="20"/>
          <w:szCs w:val="20"/>
        </w:rPr>
        <w:t xml:space="preserve"> the possession or nonpossession of which depends on rational calculations. </w:t>
      </w:r>
      <w:r w:rsidRPr="00CE553D">
        <w:rPr>
          <w:rStyle w:val="TitleChar"/>
        </w:rPr>
        <w:t>These falsely objectified commodities are said to be reified</w:t>
      </w:r>
      <w:r w:rsidRPr="00CE553D">
        <w:rPr>
          <w:rFonts w:ascii="Arial" w:eastAsia="Times New Roman" w:hAnsi="Arial" w:cs="Arial"/>
          <w:iCs/>
          <w:sz w:val="20"/>
          <w:szCs w:val="20"/>
        </w:rPr>
        <w:t xml:space="preserve">. </w:t>
      </w:r>
      <w:r w:rsidRPr="00CE553D">
        <w:rPr>
          <w:rStyle w:val="TitleChar"/>
        </w:rPr>
        <w:t>According to Lukacs</w:t>
      </w:r>
      <w:r w:rsidRPr="00CE553D">
        <w:rPr>
          <w:rFonts w:ascii="Arial" w:eastAsia="Times New Roman" w:hAnsi="Arial" w:cs="Arial"/>
          <w:iCs/>
          <w:sz w:val="20"/>
          <w:szCs w:val="20"/>
        </w:rPr>
        <w:t xml:space="preserve">, </w:t>
      </w:r>
      <w:r w:rsidRPr="00CE553D">
        <w:rPr>
          <w:rStyle w:val="TitleChar"/>
        </w:rPr>
        <w:t>reification penetrates every level of intellectual and social life.</w:t>
      </w:r>
      <w:r w:rsidRPr="00CE553D">
        <w:rPr>
          <w:rFonts w:ascii="Arial" w:eastAsia="Times New Roman" w:hAnsi="Arial" w:cs="Arial"/>
          <w:iCs/>
          <w:sz w:val="20"/>
          <w:szCs w:val="20"/>
        </w:rPr>
        <w:t xml:space="preserve"> </w:t>
      </w:r>
      <w:r w:rsidRPr="00CE553D">
        <w:rPr>
          <w:rStyle w:val="TitleChar"/>
        </w:rPr>
        <w:t xml:space="preserve">False objectification -- false separateness from us -- in the way we conceive of our social activities and environment reflects and creates </w:t>
      </w:r>
      <w:r w:rsidRPr="00CE553D">
        <w:rPr>
          <w:rStyle w:val="Emphasis"/>
        </w:rPr>
        <w:t>dehumanization and powerlessness</w:t>
      </w:r>
      <w:r w:rsidRPr="00CE553D">
        <w:rPr>
          <w:rStyle w:val="TitleChar"/>
        </w:rPr>
        <w:t xml:space="preserve">. </w:t>
      </w:r>
      <w:r w:rsidRPr="00CE553D">
        <w:rPr>
          <w:rFonts w:ascii="Arial" w:eastAsia="Times New Roman" w:hAnsi="Arial" w:cs="Arial"/>
          <w:iCs/>
          <w:sz w:val="20"/>
          <w:szCs w:val="20"/>
        </w:rPr>
        <w:t xml:space="preserve">The rhetoric, the discourse in which we conceive of our world, affects what we are and what our world is. For example, Lukacs thought that the universal commodification of fully developed capitalism underlies physicalist reductionism in science and the tendency to conceive of matter as external and real. He thought that </w:t>
      </w:r>
      <w:r w:rsidRPr="00CE553D">
        <w:rPr>
          <w:rStyle w:val="TitleChar"/>
        </w:rPr>
        <w:t>universal commodification also underlies both our rigid division of the world into subjects versus objects</w:t>
      </w:r>
      <w:r w:rsidRPr="00CE553D">
        <w:rPr>
          <w:rFonts w:ascii="Arial" w:eastAsia="Times New Roman" w:hAnsi="Arial" w:cs="Arial"/>
          <w:iCs/>
          <w:sz w:val="20"/>
          <w:szCs w:val="20"/>
        </w:rPr>
        <w:t xml:space="preserve"> ("the metaphysical dilemma of the relation between 'mind' and 'matter'"), and the "Kantian dilemma" that places objective reason, purportedly the foundation of metaphysics and ethics, in the noumenal realm forever beyond our reach. </w:t>
      </w:r>
      <w:r w:rsidRPr="00CE553D">
        <w:rPr>
          <w:rStyle w:val="TitleChar"/>
        </w:rPr>
        <w:t xml:space="preserve">For Lukacs, thought and reality are inextricably linked. </w:t>
      </w:r>
    </w:p>
    <w:p w:rsidR="00E6609A" w:rsidRPr="00CE553D" w:rsidRDefault="00E6609A" w:rsidP="00E6609A">
      <w:pPr>
        <w:pStyle w:val="Heading4"/>
        <w:rPr>
          <w:rStyle w:val="StyleStyleBold12pt"/>
          <w:sz w:val="32"/>
        </w:rPr>
      </w:pPr>
      <w:r w:rsidRPr="00CE553D">
        <w:rPr>
          <w:rFonts w:ascii="Arial" w:hAnsi="Arial" w:cs="Arial"/>
          <w:color w:val="222222"/>
          <w:szCs w:val="20"/>
          <w:shd w:val="clear" w:color="auto" w:fill="FFFFFF"/>
        </w:rPr>
        <w:t xml:space="preserve">The capitalist system </w:t>
      </w:r>
      <w:r>
        <w:rPr>
          <w:rFonts w:ascii="Arial" w:hAnsi="Arial" w:cs="Arial"/>
          <w:color w:val="222222"/>
          <w:szCs w:val="20"/>
          <w:shd w:val="clear" w:color="auto" w:fill="FFFFFF"/>
        </w:rPr>
        <w:t>commodifies</w:t>
      </w:r>
      <w:r w:rsidRPr="00CE553D">
        <w:rPr>
          <w:rFonts w:ascii="Arial" w:hAnsi="Arial" w:cs="Arial"/>
          <w:color w:val="222222"/>
          <w:szCs w:val="20"/>
          <w:shd w:val="clear" w:color="auto" w:fill="FFFFFF"/>
        </w:rPr>
        <w:t xml:space="preserve"> the working class as just means for profit</w:t>
      </w:r>
    </w:p>
    <w:p w:rsidR="00E6609A" w:rsidRPr="00931EC5" w:rsidRDefault="00E6609A" w:rsidP="00E6609A">
      <w:pPr>
        <w:rPr>
          <w:rStyle w:val="StyleStyleBold12pt"/>
        </w:rPr>
      </w:pPr>
      <w:r w:rsidRPr="00931EC5">
        <w:rPr>
          <w:rStyle w:val="StyleStyleBold12pt"/>
        </w:rPr>
        <w:t>Leys and Harriss-White, AP, 13</w:t>
      </w:r>
    </w:p>
    <w:p w:rsidR="00E6609A" w:rsidRPr="00931EC5" w:rsidRDefault="00E6609A" w:rsidP="00E6609A">
      <w:pPr>
        <w:rPr>
          <w:rStyle w:val="StyleStyleBold12pt"/>
        </w:rPr>
      </w:pPr>
      <w:r w:rsidRPr="00931EC5">
        <w:rPr>
          <w:rStyle w:val="StyleStyleBold12pt"/>
        </w:rPr>
        <w:t xml:space="preserve">(Colin and Barbra, OpenDemocracy, “Commodification: The essence of our time”, 4/2/13, </w:t>
      </w:r>
      <w:hyperlink r:id="rId80" w:history="1">
        <w:r w:rsidRPr="00931EC5">
          <w:rPr>
            <w:rStyle w:val="StyleStyleBold12pt"/>
          </w:rPr>
          <w:t>http://www.opendemocracy.net/ourkingdom/colin-leys-barbara-harriss-white/commodification-essence-of-our-time</w:t>
        </w:r>
      </w:hyperlink>
      <w:r w:rsidRPr="00931EC5">
        <w:rPr>
          <w:rStyle w:val="StyleStyleBold12pt"/>
        </w:rPr>
        <w:t xml:space="preserve">, 7/3/13, CF) </w:t>
      </w:r>
    </w:p>
    <w:p w:rsidR="00E6609A" w:rsidRPr="00931EC5" w:rsidRDefault="00E6609A" w:rsidP="00E6609A"/>
    <w:p w:rsidR="00E6609A" w:rsidRPr="00931EC5" w:rsidRDefault="00E6609A" w:rsidP="00E6609A">
      <w:pPr>
        <w:rPr>
          <w:rStyle w:val="TitleChar"/>
        </w:rPr>
      </w:pPr>
      <w:r w:rsidRPr="00931EC5">
        <w:rPr>
          <w:rStyle w:val="TitleChar"/>
        </w:rPr>
        <w:t>Under advanced capitalism, commodification expands into all corners of social and political life, with devastating consequences.</w:t>
      </w:r>
      <w:r w:rsidRPr="00931EC5">
        <w:t xml:space="preserve"> </w:t>
      </w:r>
      <w:r w:rsidRPr="00931EC5">
        <w:rPr>
          <w:rStyle w:val="TitleChar"/>
        </w:rPr>
        <w:t>Finding a limit to this process is more urgent than ever.</w:t>
      </w:r>
      <w:r>
        <w:t xml:space="preserve"> </w:t>
      </w:r>
      <w:r w:rsidRPr="00931EC5">
        <w:rPr>
          <w:rStyle w:val="TitleChar"/>
        </w:rPr>
        <w:t>The dominant process underlying the transformation of life in all societies, since at least the mid-nineteenth century, is the conversion of things and activities into commodities, or commodification.</w:t>
      </w:r>
      <w:r w:rsidRPr="00931EC5">
        <w:rPr>
          <w:sz w:val="24"/>
          <w:szCs w:val="24"/>
        </w:rPr>
        <w:t xml:space="preserve"> </w:t>
      </w:r>
      <w:r w:rsidRPr="00931EC5">
        <w:rPr>
          <w:rStyle w:val="TitleChar"/>
        </w:rPr>
        <w:t>In advanced capitalist countries</w:t>
      </w:r>
      <w:r w:rsidRPr="00931EC5">
        <w:rPr>
          <w:sz w:val="24"/>
          <w:szCs w:val="24"/>
        </w:rPr>
        <w:t xml:space="preserve"> </w:t>
      </w:r>
      <w:r w:rsidRPr="00931EC5">
        <w:rPr>
          <w:rStyle w:val="TitleChar"/>
        </w:rPr>
        <w:t>this</w:t>
      </w:r>
      <w:r w:rsidRPr="00931EC5">
        <w:rPr>
          <w:sz w:val="24"/>
          <w:szCs w:val="24"/>
        </w:rPr>
        <w:t xml:space="preserve"> process</w:t>
      </w:r>
      <w:r w:rsidRPr="00931EC5">
        <w:rPr>
          <w:rStyle w:val="TitleChar"/>
        </w:rPr>
        <w:t xml:space="preserve"> is</w:t>
      </w:r>
      <w:r w:rsidRPr="00931EC5">
        <w:rPr>
          <w:sz w:val="24"/>
          <w:szCs w:val="24"/>
        </w:rPr>
        <w:t xml:space="preserve"> now </w:t>
      </w:r>
      <w:r w:rsidRPr="00931EC5">
        <w:rPr>
          <w:rStyle w:val="TitleChar"/>
        </w:rPr>
        <w:t>outstripping our political and social capacity</w:t>
      </w:r>
      <w:r w:rsidRPr="00931EC5">
        <w:rPr>
          <w:sz w:val="24"/>
          <w:szCs w:val="24"/>
        </w:rPr>
        <w:t xml:space="preserve"> to adjust to it. Any useful economic analysis needs to foreground this process. Mainstream economics does not do this. Commodities &amp; commodification </w:t>
      </w:r>
      <w:proofErr w:type="gramStart"/>
      <w:r w:rsidRPr="00931EC5">
        <w:rPr>
          <w:rStyle w:val="TitleChar"/>
        </w:rPr>
        <w:t>Not</w:t>
      </w:r>
      <w:proofErr w:type="gramEnd"/>
      <w:r w:rsidRPr="00931EC5">
        <w:rPr>
          <w:rStyle w:val="TitleChar"/>
        </w:rPr>
        <w:t xml:space="preserve"> everything useful is a commodity.</w:t>
      </w:r>
      <w:r w:rsidRPr="00931EC5">
        <w:rPr>
          <w:sz w:val="24"/>
          <w:szCs w:val="24"/>
        </w:rPr>
        <w:t xml:space="preserve"> </w:t>
      </w:r>
      <w:r w:rsidRPr="00931EC5">
        <w:rPr>
          <w:rStyle w:val="TitleChar"/>
        </w:rPr>
        <w:t xml:space="preserve">What makes anything a commodity is the possibility of trading it for </w:t>
      </w:r>
      <w:proofErr w:type="gramStart"/>
      <w:r w:rsidRPr="00931EC5">
        <w:rPr>
          <w:rStyle w:val="TitleChar"/>
        </w:rPr>
        <w:t>profit.</w:t>
      </w:r>
      <w:proofErr w:type="gramEnd"/>
      <w:r w:rsidRPr="00931EC5">
        <w:rPr>
          <w:sz w:val="24"/>
          <w:szCs w:val="24"/>
        </w:rPr>
        <w:t xml:space="preserve"> Apples grown in someone’s back yard are not commodities; apples become commodities only when they are grown for sale. </w:t>
      </w:r>
      <w:r w:rsidRPr="00931EC5">
        <w:rPr>
          <w:rStyle w:val="TitleChar"/>
        </w:rPr>
        <w:t>Under capitalism, nothing is produced that can’t be sold for profit,</w:t>
      </w:r>
      <w:r w:rsidRPr="00931EC5">
        <w:rPr>
          <w:sz w:val="24"/>
          <w:szCs w:val="24"/>
        </w:rPr>
        <w:t xml:space="preserve"> </w:t>
      </w:r>
      <w:r w:rsidRPr="00931EC5">
        <w:rPr>
          <w:rStyle w:val="TitleChar"/>
        </w:rPr>
        <w:t>so the production of commodities is capitalism</w:t>
      </w:r>
      <w:r w:rsidRPr="00931EC5">
        <w:rPr>
          <w:sz w:val="24"/>
          <w:szCs w:val="24"/>
        </w:rPr>
        <w:t>’s raison d’etre. The Italian economist Piero Sraffa</w:t>
      </w:r>
      <w:r>
        <w:rPr>
          <w:sz w:val="24"/>
          <w:szCs w:val="24"/>
        </w:rPr>
        <w:t xml:space="preserve"> </w:t>
      </w:r>
      <w:r w:rsidRPr="00931EC5">
        <w:rPr>
          <w:sz w:val="24"/>
          <w:szCs w:val="24"/>
        </w:rPr>
        <w:t>even defined capitalism as ‘</w:t>
      </w:r>
      <w:r w:rsidRPr="00931EC5">
        <w:rPr>
          <w:rStyle w:val="TitleChar"/>
        </w:rPr>
        <w:t>the production of commodities by means of commodities’ – meaning, by means of production that are also traded: i.e. not only raw materials and machinery, but also labour which under capitalism is sold by workers and bought by employers.</w:t>
      </w:r>
      <w:r>
        <w:rPr>
          <w:rStyle w:val="TitleChar"/>
        </w:rPr>
        <w:t xml:space="preserve"> </w:t>
      </w:r>
    </w:p>
    <w:p w:rsidR="00E6609A" w:rsidRPr="00931EC5" w:rsidRDefault="00E6609A" w:rsidP="00E6609A">
      <w:pPr>
        <w:pStyle w:val="Heading4"/>
        <w:rPr>
          <w:rStyle w:val="TitleChar"/>
          <w:u w:val="none"/>
        </w:rPr>
      </w:pPr>
      <w:r w:rsidRPr="00931EC5">
        <w:rPr>
          <w:rStyle w:val="TitleChar"/>
          <w:u w:val="none"/>
        </w:rPr>
        <w:t xml:space="preserve">Slavery is justifies in capitalism, reducing people to nothing but the means for production and devaluating them as human beings </w:t>
      </w:r>
    </w:p>
    <w:p w:rsidR="00E6609A" w:rsidRPr="00931EC5" w:rsidRDefault="00E6609A" w:rsidP="00E6609A">
      <w:pPr>
        <w:rPr>
          <w:rStyle w:val="StyleStyleBold12pt"/>
        </w:rPr>
      </w:pPr>
      <w:r w:rsidRPr="00931EC5">
        <w:rPr>
          <w:rStyle w:val="StyleStyleBold12pt"/>
        </w:rPr>
        <w:t>Sakisaka, Writer for Marxist.org, 06</w:t>
      </w:r>
    </w:p>
    <w:p w:rsidR="00E6609A" w:rsidRPr="00931EC5" w:rsidRDefault="00E6609A" w:rsidP="00E6609A">
      <w:pPr>
        <w:rPr>
          <w:rStyle w:val="StyleStyleBold12pt"/>
        </w:rPr>
      </w:pPr>
      <w:r w:rsidRPr="00931EC5">
        <w:rPr>
          <w:rStyle w:val="StyleStyleBold12pt"/>
        </w:rPr>
        <w:t xml:space="preserve">(Itsuko, Marxists.org, “Exploitation of labor”, 2006, </w:t>
      </w:r>
      <w:hyperlink r:id="rId81" w:history="1">
        <w:r w:rsidRPr="00931EC5">
          <w:rPr>
            <w:rStyle w:val="StyleStyleBold12pt"/>
          </w:rPr>
          <w:t>http://www.marxists.org/subject/japan/sakisaka/exploitation.htm</w:t>
        </w:r>
      </w:hyperlink>
      <w:r w:rsidRPr="00931EC5">
        <w:rPr>
          <w:rStyle w:val="StyleStyleBold12pt"/>
        </w:rPr>
        <w:t>, 7/9/13, CF)</w:t>
      </w:r>
    </w:p>
    <w:p w:rsidR="00E6609A" w:rsidRPr="00931EC5" w:rsidRDefault="00E6609A" w:rsidP="00E6609A">
      <w:pPr>
        <w:rPr>
          <w:rStyle w:val="TitleChar"/>
        </w:rPr>
      </w:pPr>
    </w:p>
    <w:p w:rsidR="00E6609A" w:rsidRPr="009C249D" w:rsidRDefault="00E6609A" w:rsidP="00E6609A">
      <w:pPr>
        <w:rPr>
          <w:sz w:val="16"/>
        </w:rPr>
      </w:pPr>
      <w:r w:rsidRPr="00931EC5">
        <w:rPr>
          <w:rStyle w:val="TitleChar"/>
        </w:rPr>
        <w:t>Capitalism represents</w:t>
      </w:r>
      <w:r w:rsidRPr="009C249D">
        <w:rPr>
          <w:sz w:val="16"/>
        </w:rPr>
        <w:t xml:space="preserve"> an historical era in which </w:t>
      </w:r>
      <w:r w:rsidRPr="00931EC5">
        <w:rPr>
          <w:rStyle w:val="TitleChar"/>
        </w:rPr>
        <w:t>commodity production</w:t>
      </w:r>
      <w:r w:rsidRPr="009C249D">
        <w:rPr>
          <w:sz w:val="16"/>
        </w:rPr>
        <w:t xml:space="preserve"> spans the entirety </w:t>
      </w:r>
      <w:r w:rsidRPr="00931EC5">
        <w:rPr>
          <w:rStyle w:val="TitleChar"/>
        </w:rPr>
        <w:t>of society</w:t>
      </w:r>
      <w:r w:rsidRPr="009C249D">
        <w:rPr>
          <w:sz w:val="16"/>
        </w:rPr>
        <w:t xml:space="preserve">. </w:t>
      </w:r>
      <w:r w:rsidRPr="00931EC5">
        <w:rPr>
          <w:rStyle w:val="TitleChar"/>
        </w:rPr>
        <w:t>Human labor-power is commodified</w:t>
      </w:r>
      <w:r w:rsidRPr="009C249D">
        <w:rPr>
          <w:sz w:val="16"/>
        </w:rPr>
        <w:t xml:space="preserve">. </w:t>
      </w:r>
      <w:r w:rsidRPr="00931EC5">
        <w:rPr>
          <w:rStyle w:val="TitleChar"/>
        </w:rPr>
        <w:t>As a commodity, labor-power also has value. And a wage is received that is the price of this commodity. Because surplus-labor is exploited in the form of commodity production, surplus-labor takes the form of surplus-value</w:t>
      </w:r>
      <w:r w:rsidRPr="009C249D">
        <w:rPr>
          <w:sz w:val="16"/>
        </w:rPr>
        <w:t xml:space="preserve">. </w:t>
      </w:r>
      <w:r w:rsidRPr="00931EC5">
        <w:rPr>
          <w:rStyle w:val="TitleChar"/>
        </w:rPr>
        <w:t xml:space="preserve">Capitalism is highly developed commodity production so the exploitation of surplus-labor likewise represents an extremely complex issue. In the case of the exploitation of slave labor, by contrast, things are exceedingly clear. </w:t>
      </w:r>
      <w:r w:rsidRPr="00931EC5">
        <w:rPr>
          <w:rStyle w:val="Emphasis"/>
        </w:rPr>
        <w:t>Slaves, who exist as a sort of animal owned by another human being, have no freedom</w:t>
      </w:r>
      <w:r w:rsidRPr="009C249D">
        <w:rPr>
          <w:sz w:val="16"/>
        </w:rPr>
        <w:t xml:space="preserve">. Like a dog, a slave is unable to exercise any degree of physical or mental freedom. </w:t>
      </w:r>
      <w:r w:rsidRPr="00931EC5">
        <w:rPr>
          <w:rStyle w:val="TitleChar"/>
        </w:rPr>
        <w:t xml:space="preserve">The products of a slave's labor belong in their entirety to the slave owner. All that is received in return is food.  </w:t>
      </w:r>
      <w:r w:rsidRPr="009C249D">
        <w:rPr>
          <w:sz w:val="16"/>
        </w:rPr>
        <w:t xml:space="preserve">A peasant, meanwhile, is a sort of half-person. Firmly tied to the land, a peasant cannot choose what to grow or which land to grow it on, nor is he free to choose a profession. To the extent that peasants cultivate the plot of land they are provided, they are able to obtain food, clothing and lodging. But the fruit of their labor on the lord's fields entirely belong to this master. There is thus a clear, temporal division between the labor the peasants perform for themselves and that performed for the feudal lord. This makes it difficult to conceal the fact that labor is exploited. And when, as subsequently occurs, some of the products from the land the peasants themselves cultivate must be paid as a tribute to this lord, in addition to their labor to cultivate the lord's fields, this also clearly presents itself as exploitation because it takes an in-kind form. </w:t>
      </w:r>
      <w:proofErr w:type="gramStart"/>
      <w:r w:rsidRPr="009C249D">
        <w:rPr>
          <w:sz w:val="16"/>
        </w:rPr>
        <w:t>Even though the yearly rice tribute was referred to in Japanese as goko-gomin (50 percent for master, 50 percent for peasant), this did not change the fact that the master's share was also the product of the peasant's labor.</w:t>
      </w:r>
      <w:proofErr w:type="gramEnd"/>
      <w:r w:rsidRPr="009C249D">
        <w:rPr>
          <w:sz w:val="16"/>
        </w:rPr>
        <w:t xml:space="preserve"> </w:t>
      </w:r>
      <w:r w:rsidRPr="00931EC5">
        <w:rPr>
          <w:rStyle w:val="TitleChar"/>
        </w:rPr>
        <w:t>Under capitalism, however, things are different. Labor-power is commodified and thus sold according to its value</w:t>
      </w:r>
      <w:r w:rsidRPr="009C249D">
        <w:rPr>
          <w:sz w:val="16"/>
        </w:rPr>
        <w:t xml:space="preserve">. </w:t>
      </w:r>
      <w:r w:rsidRPr="00931EC5">
        <w:rPr>
          <w:rStyle w:val="TitleChar"/>
        </w:rPr>
        <w:t>The means of production are also purchased and owned by the capitalist class. Capitalists come into possession of the means of production and labor-power through the process of circulation,</w:t>
      </w:r>
      <w:r w:rsidRPr="009C249D">
        <w:rPr>
          <w:sz w:val="16"/>
        </w:rPr>
        <w:t xml:space="preserve"> as well as the resulting products that likewise flow back to them via the circulation process to meet their needs. </w:t>
      </w:r>
      <w:r w:rsidRPr="00931EC5">
        <w:rPr>
          <w:rStyle w:val="TitleChar"/>
        </w:rPr>
        <w:t>Even if everything is bought and sold at its value, capitalists are able to obtain the surplus-labor that forms surplus-value</w:t>
      </w:r>
      <w:r w:rsidRPr="009C249D">
        <w:rPr>
          <w:sz w:val="16"/>
        </w:rPr>
        <w:t>. What is the secret behind all of this?</w:t>
      </w:r>
    </w:p>
    <w:p w:rsidR="00E6609A" w:rsidRPr="00373578" w:rsidRDefault="00E6609A" w:rsidP="00E6609A"/>
    <w:p w:rsidR="00E6609A" w:rsidRDefault="00E6609A" w:rsidP="00E6609A">
      <w:pPr>
        <w:rPr>
          <w:szCs w:val="20"/>
        </w:rPr>
      </w:pPr>
    </w:p>
    <w:p w:rsidR="00E6609A" w:rsidRDefault="00E6609A" w:rsidP="00E6609A">
      <w:pPr>
        <w:rPr>
          <w:sz w:val="14"/>
        </w:rPr>
      </w:pPr>
    </w:p>
    <w:p w:rsidR="00E6609A" w:rsidRPr="009D38BE" w:rsidRDefault="00E6609A" w:rsidP="00E6609A"/>
    <w:p w:rsidR="00E6609A" w:rsidRPr="00D17C4E" w:rsidRDefault="00E6609A" w:rsidP="00E6609A"/>
    <w:p w:rsidR="00E6609A" w:rsidRDefault="001E3056" w:rsidP="00E6609A">
      <w:pPr>
        <w:pStyle w:val="Heading1"/>
      </w:pPr>
      <w:r>
        <w:lastRenderedPageBreak/>
        <w:t>***</w:t>
      </w:r>
      <w:r w:rsidR="00E6609A">
        <w:t>Alternative</w:t>
      </w:r>
      <w:r>
        <w:t>***</w:t>
      </w:r>
    </w:p>
    <w:p w:rsidR="00E6609A" w:rsidRPr="00444F81" w:rsidRDefault="001E3056" w:rsidP="00E6609A">
      <w:pPr>
        <w:pStyle w:val="Heading2"/>
      </w:pPr>
      <w:r>
        <w:lastRenderedPageBreak/>
        <w:t xml:space="preserve">Alt – </w:t>
      </w:r>
      <w:r w:rsidR="00E6609A" w:rsidRPr="00444F81">
        <w:t>General</w:t>
      </w:r>
    </w:p>
    <w:p w:rsidR="00E6609A" w:rsidRPr="00444F81" w:rsidRDefault="00E6609A" w:rsidP="00E6609A">
      <w:pPr>
        <w:rPr>
          <w:rFonts w:asciiTheme="minorHAnsi" w:hAnsiTheme="minorHAnsi" w:cstheme="minorHAnsi"/>
        </w:rPr>
      </w:pPr>
    </w:p>
    <w:p w:rsidR="00E6609A" w:rsidRPr="00444F81" w:rsidRDefault="00E6609A" w:rsidP="00E6609A">
      <w:pPr>
        <w:rPr>
          <w:rStyle w:val="StyleStyleBold12pt"/>
          <w:rFonts w:asciiTheme="minorHAnsi" w:hAnsiTheme="minorHAnsi" w:cstheme="minorHAnsi"/>
        </w:rPr>
      </w:pPr>
      <w:r w:rsidRPr="00444F81">
        <w:rPr>
          <w:rStyle w:val="StyleStyleBold12pt"/>
          <w:rFonts w:asciiTheme="minorHAnsi" w:hAnsiTheme="minorHAnsi" w:cstheme="minorHAnsi"/>
        </w:rPr>
        <w:t>The alt solves: the rejection of surplus value prevents class formation but it requires total fidelity to the revolutionary project</w:t>
      </w:r>
    </w:p>
    <w:p w:rsidR="00E6609A" w:rsidRPr="00444F81" w:rsidRDefault="00E6609A" w:rsidP="00E6609A">
      <w:pPr>
        <w:rPr>
          <w:rFonts w:asciiTheme="minorHAnsi" w:hAnsiTheme="minorHAnsi" w:cstheme="minorHAnsi"/>
          <w:sz w:val="16"/>
        </w:rPr>
      </w:pPr>
      <w:r w:rsidRPr="00444F81">
        <w:rPr>
          <w:rStyle w:val="StyleStyleBold12pt"/>
          <w:rFonts w:asciiTheme="minorHAnsi" w:hAnsiTheme="minorHAnsi" w:cstheme="minorHAnsi"/>
        </w:rPr>
        <w:t>Shimp 9</w:t>
      </w:r>
      <w:r w:rsidRPr="00444F81">
        <w:rPr>
          <w:rFonts w:asciiTheme="minorHAnsi" w:hAnsiTheme="minorHAnsi" w:cstheme="minorHAnsi"/>
          <w:sz w:val="16"/>
        </w:rPr>
        <w:t xml:space="preserve"> (Kaleb, </w:t>
      </w:r>
      <w:r w:rsidRPr="00444F81">
        <w:rPr>
          <w:rFonts w:asciiTheme="minorHAnsi" w:hAnsiTheme="minorHAnsi" w:cstheme="minorHAnsi"/>
          <w:color w:val="222222"/>
          <w:sz w:val="16"/>
          <w:szCs w:val="20"/>
          <w:shd w:val="clear" w:color="auto" w:fill="FFFFFF"/>
        </w:rPr>
        <w:t>Department of Economics, University of Northern Iowa</w:t>
      </w:r>
      <w:r w:rsidRPr="00444F81">
        <w:rPr>
          <w:rFonts w:asciiTheme="minorHAnsi" w:hAnsiTheme="minorHAnsi" w:cstheme="minorHAnsi"/>
          <w:sz w:val="16"/>
        </w:rPr>
        <w:t xml:space="preserve"> “The Validity of Karl Marx's Theory of Historical Materialism” </w:t>
      </w:r>
      <w:hyperlink r:id="rId82" w:history="1">
        <w:r w:rsidRPr="00444F81">
          <w:rPr>
            <w:rStyle w:val="Hyperlink"/>
            <w:rFonts w:asciiTheme="minorHAnsi" w:hAnsiTheme="minorHAnsi" w:cstheme="minorHAnsi"/>
            <w:sz w:val="16"/>
          </w:rPr>
          <w:t>http://business.uni.edu/economics/Themes/shimp.pdf</w:t>
        </w:r>
      </w:hyperlink>
      <w:r w:rsidRPr="00444F81">
        <w:rPr>
          <w:rFonts w:asciiTheme="minorHAnsi" w:hAnsiTheme="minorHAnsi" w:cstheme="minorHAnsi"/>
          <w:sz w:val="16"/>
        </w:rPr>
        <w:t xml:space="preserve"> p</w:t>
      </w:r>
      <w:r w:rsidRPr="00444F81">
        <w:rPr>
          <w:rFonts w:asciiTheme="minorHAnsi" w:hAnsiTheme="minorHAnsi" w:cstheme="minorHAnsi"/>
          <w:sz w:val="16"/>
          <w:szCs w:val="16"/>
        </w:rPr>
        <w:t>. 54-55)</w:t>
      </w:r>
      <w:r w:rsidRPr="00444F81">
        <w:rPr>
          <w:rFonts w:asciiTheme="minorHAnsi" w:hAnsiTheme="minorHAnsi" w:cstheme="minorHAnsi"/>
          <w:sz w:val="16"/>
        </w:rPr>
        <w:t xml:space="preserve"> APB</w:t>
      </w:r>
    </w:p>
    <w:p w:rsidR="00E6609A" w:rsidRPr="00444F81" w:rsidRDefault="00E6609A" w:rsidP="00E6609A">
      <w:pPr>
        <w:rPr>
          <w:rFonts w:asciiTheme="minorHAnsi" w:hAnsiTheme="minorHAnsi" w:cstheme="minorHAnsi"/>
          <w:sz w:val="12"/>
        </w:rPr>
      </w:pPr>
    </w:p>
    <w:p w:rsidR="00E6609A" w:rsidRPr="00444F81" w:rsidRDefault="00E6609A" w:rsidP="00E6609A">
      <w:pPr>
        <w:rPr>
          <w:rFonts w:asciiTheme="minorHAnsi" w:hAnsiTheme="minorHAnsi" w:cstheme="minorHAnsi"/>
          <w:sz w:val="16"/>
        </w:rPr>
      </w:pPr>
      <w:r w:rsidRPr="00444F81">
        <w:rPr>
          <w:rFonts w:asciiTheme="minorHAnsi" w:hAnsiTheme="minorHAnsi" w:cstheme="minorHAnsi"/>
          <w:sz w:val="16"/>
        </w:rPr>
        <w:t xml:space="preserve">It cannot be denied that Marx wrote very little about Oriental societies. This may be due cither to a lack of information or a lack of caring. The quote from Grundisse, however, can be used to illustrate why the Oriental societies are an exception. </w:t>
      </w:r>
      <w:r w:rsidRPr="00444F81">
        <w:rPr>
          <w:rStyle w:val="StyleBoldUnderline"/>
          <w:rFonts w:asciiTheme="minorHAnsi" w:hAnsiTheme="minorHAnsi" w:cstheme="minorHAnsi"/>
        </w:rPr>
        <w:t>In order for the Asiatic mode of production to dissipate, a contradiction has to be present. In this state of underdeveloped productive forces, no contradiction exists. In the Asiatic mode of production</w:t>
      </w:r>
      <w:r w:rsidRPr="00444F81">
        <w:rPr>
          <w:rFonts w:asciiTheme="minorHAnsi" w:hAnsiTheme="minorHAnsi" w:cstheme="minorHAnsi"/>
          <w:sz w:val="16"/>
        </w:rPr>
        <w:t xml:space="preserve">, as with primitive communism, </w:t>
      </w:r>
      <w:r w:rsidRPr="00444F81">
        <w:rPr>
          <w:rStyle w:val="StyleBoldUnderline"/>
          <w:rFonts w:asciiTheme="minorHAnsi" w:hAnsiTheme="minorHAnsi" w:cstheme="minorHAnsi"/>
        </w:rPr>
        <w:t>no classes exist</w:t>
      </w:r>
      <w:r w:rsidRPr="00444F81">
        <w:rPr>
          <w:rFonts w:asciiTheme="minorHAnsi" w:hAnsiTheme="minorHAnsi" w:cstheme="minorHAnsi"/>
          <w:sz w:val="16"/>
        </w:rPr>
        <w:t xml:space="preserve">; </w:t>
      </w:r>
      <w:r w:rsidRPr="00444F81">
        <w:rPr>
          <w:rStyle w:val="StyleBoldUnderline"/>
          <w:rFonts w:asciiTheme="minorHAnsi" w:hAnsiTheme="minorHAnsi" w:cstheme="minorHAnsi"/>
        </w:rPr>
        <w:t>the only way for antagonistic classes to form is if the productive forces improve and a surplus is created</w:t>
      </w:r>
      <w:r w:rsidRPr="00444F81">
        <w:rPr>
          <w:rFonts w:asciiTheme="minorHAnsi" w:hAnsiTheme="minorHAnsi" w:cstheme="minorHAnsi"/>
          <w:sz w:val="16"/>
        </w:rPr>
        <w:t xml:space="preserve">. </w:t>
      </w:r>
      <w:r w:rsidRPr="00444F81">
        <w:rPr>
          <w:rStyle w:val="StyleBoldUnderline"/>
          <w:rFonts w:asciiTheme="minorHAnsi" w:hAnsiTheme="minorHAnsi" w:cstheme="minorHAnsi"/>
        </w:rPr>
        <w:t>The presence of a surplus provides motivation for individuals to break from the commune in order to gain control of this surplus. These individuals capture the surplus and emerge into new social strata</w:t>
      </w:r>
      <w:r w:rsidRPr="00444F81">
        <w:rPr>
          <w:rFonts w:asciiTheme="minorHAnsi" w:hAnsiTheme="minorHAnsi" w:cstheme="minorHAnsi"/>
          <w:sz w:val="16"/>
        </w:rPr>
        <w:t xml:space="preserve"> such as warrior castes, priesthoods, nobles and commoners (Laibman2006</w:t>
      </w:r>
      <w:proofErr w:type="gramStart"/>
      <w:r w:rsidRPr="00444F81">
        <w:rPr>
          <w:rFonts w:asciiTheme="minorHAnsi" w:hAnsiTheme="minorHAnsi" w:cstheme="minorHAnsi"/>
          <w:sz w:val="16"/>
        </w:rPr>
        <w:t>,186</w:t>
      </w:r>
      <w:proofErr w:type="gramEnd"/>
      <w:r w:rsidRPr="00444F81">
        <w:rPr>
          <w:rFonts w:asciiTheme="minorHAnsi" w:hAnsiTheme="minorHAnsi" w:cstheme="minorHAnsi"/>
          <w:sz w:val="16"/>
        </w:rPr>
        <w:t xml:space="preserve">). </w:t>
      </w:r>
      <w:r w:rsidRPr="00444F81">
        <w:rPr>
          <w:rStyle w:val="StyleBoldUnderline"/>
          <w:rFonts w:asciiTheme="minorHAnsi" w:hAnsiTheme="minorHAnsi" w:cstheme="minorHAnsi"/>
        </w:rPr>
        <w:t>The emergence of classes signifies an end to primitive communism. In the Asiatic mode of production, no surplus is present. Therefore, there is no motivation for individuals to break from the commune.</w:t>
      </w:r>
      <w:r w:rsidRPr="00444F81">
        <w:rPr>
          <w:rFonts w:asciiTheme="minorHAnsi" w:hAnsiTheme="minorHAnsi" w:cstheme="minorHAnsi"/>
          <w:sz w:val="16"/>
        </w:rPr>
        <w:t xml:space="preserve"> </w:t>
      </w:r>
      <w:r w:rsidRPr="00444F81">
        <w:rPr>
          <w:rStyle w:val="StyleBoldUnderline"/>
          <w:rFonts w:asciiTheme="minorHAnsi" w:hAnsiTheme="minorHAnsi" w:cstheme="minorHAnsi"/>
        </w:rPr>
        <w:t>There is a "self-sustaining circle of production, unity of agriculture and manufactures</w:t>
      </w:r>
      <w:r w:rsidRPr="00444F81">
        <w:rPr>
          <w:rFonts w:asciiTheme="minorHAnsi" w:hAnsiTheme="minorHAnsi" w:cstheme="minorHAnsi"/>
          <w:sz w:val="16"/>
        </w:rPr>
        <w:t xml:space="preserve">, etc." within the Oriental societies </w:t>
      </w:r>
      <w:r w:rsidRPr="00444F81">
        <w:rPr>
          <w:rStyle w:val="StyleBoldUnderline"/>
          <w:rFonts w:asciiTheme="minorHAnsi" w:hAnsiTheme="minorHAnsi" w:cstheme="minorHAnsi"/>
        </w:rPr>
        <w:t>that prevent class formation</w:t>
      </w:r>
      <w:r w:rsidRPr="00444F81">
        <w:rPr>
          <w:rFonts w:asciiTheme="minorHAnsi" w:hAnsiTheme="minorHAnsi" w:cstheme="minorHAnsi"/>
          <w:sz w:val="16"/>
        </w:rPr>
        <w:t xml:space="preserve"> (Marx 1993</w:t>
      </w:r>
      <w:proofErr w:type="gramStart"/>
      <w:r w:rsidRPr="00444F81">
        <w:rPr>
          <w:rFonts w:asciiTheme="minorHAnsi" w:hAnsiTheme="minorHAnsi" w:cstheme="minorHAnsi"/>
          <w:sz w:val="16"/>
        </w:rPr>
        <w:t>,486</w:t>
      </w:r>
      <w:proofErr w:type="gramEnd"/>
      <w:r w:rsidRPr="00444F81">
        <w:rPr>
          <w:rFonts w:asciiTheme="minorHAnsi" w:hAnsiTheme="minorHAnsi" w:cstheme="minorHAnsi"/>
          <w:sz w:val="16"/>
        </w:rPr>
        <w:t xml:space="preserve">). </w:t>
      </w:r>
      <w:r w:rsidRPr="00444F81">
        <w:rPr>
          <w:rStyle w:val="StyleBoldUnderline"/>
          <w:rFonts w:asciiTheme="minorHAnsi" w:hAnsiTheme="minorHAnsi" w:cstheme="minorHAnsi"/>
        </w:rPr>
        <w:t>The "self-sustaining circle of production</w:t>
      </w:r>
      <w:r w:rsidRPr="00444F81">
        <w:rPr>
          <w:rFonts w:asciiTheme="minorHAnsi" w:hAnsiTheme="minorHAnsi" w:cstheme="minorHAnsi"/>
          <w:sz w:val="16"/>
        </w:rPr>
        <w:t xml:space="preserve">" is why the Oriental societies remain unchanged. Marx describes this phenomenon in Capital when he discusses the ancient Indian communities. Within each of these communities, </w:t>
      </w:r>
      <w:r w:rsidRPr="00444F81">
        <w:rPr>
          <w:rStyle w:val="StyleBoldUnderline"/>
          <w:rFonts w:asciiTheme="minorHAnsi" w:hAnsiTheme="minorHAnsi" w:cstheme="minorHAnsi"/>
        </w:rPr>
        <w:t>a division of labor exists where certain people perform certain tasks that provide for everyone within the small communities. When the population increases, a new community forms on vacant land</w:t>
      </w:r>
      <w:r w:rsidRPr="00444F81">
        <w:rPr>
          <w:rFonts w:asciiTheme="minorHAnsi" w:hAnsiTheme="minorHAnsi" w:cstheme="minorHAnsi"/>
          <w:sz w:val="16"/>
        </w:rPr>
        <w:t xml:space="preserve"> (Marx 1990</w:t>
      </w:r>
      <w:proofErr w:type="gramStart"/>
      <w:r w:rsidRPr="00444F81">
        <w:rPr>
          <w:rFonts w:asciiTheme="minorHAnsi" w:hAnsiTheme="minorHAnsi" w:cstheme="minorHAnsi"/>
          <w:sz w:val="16"/>
        </w:rPr>
        <w:t>,478</w:t>
      </w:r>
      <w:proofErr w:type="gramEnd"/>
      <w:r w:rsidRPr="00444F81">
        <w:rPr>
          <w:rFonts w:asciiTheme="minorHAnsi" w:hAnsiTheme="minorHAnsi" w:cstheme="minorHAnsi"/>
          <w:sz w:val="16"/>
        </w:rPr>
        <w:t xml:space="preserve">). These communities are isolated. Because of this, </w:t>
      </w:r>
      <w:r w:rsidRPr="00444F81">
        <w:rPr>
          <w:rStyle w:val="StyleBoldUnderline"/>
          <w:rFonts w:asciiTheme="minorHAnsi" w:hAnsiTheme="minorHAnsi" w:cstheme="minorHAnsi"/>
        </w:rPr>
        <w:t>the market is unchanged and people develop no new</w:t>
      </w:r>
      <w:r w:rsidRPr="00444F81">
        <w:rPr>
          <w:rFonts w:asciiTheme="minorHAnsi" w:hAnsiTheme="minorHAnsi" w:cstheme="minorHAnsi"/>
          <w:sz w:val="16"/>
        </w:rPr>
        <w:t xml:space="preserve"> or additional </w:t>
      </w:r>
      <w:r w:rsidRPr="00444F81">
        <w:rPr>
          <w:rStyle w:val="StyleBoldUnderline"/>
          <w:rFonts w:asciiTheme="minorHAnsi" w:hAnsiTheme="minorHAnsi" w:cstheme="minorHAnsi"/>
        </w:rPr>
        <w:t>wants. Hence, there is no upward pressure on the productive forces to satisfy the growing needs and wants of the market.</w:t>
      </w:r>
      <w:r w:rsidRPr="00444F81">
        <w:rPr>
          <w:rFonts w:asciiTheme="minorHAnsi" w:hAnsiTheme="minorHAnsi" w:cstheme="minorHAnsi"/>
          <w:sz w:val="16"/>
        </w:rPr>
        <w:t xml:space="preserve"> Therefore, the Asiatic mode of production subsists. Giddens recognizes this by saying that the stagnation of productive forces due to circumstances within specific societies is consistent with Marx’s work in Grundisse (1995</w:t>
      </w:r>
      <w:proofErr w:type="gramStart"/>
      <w:r w:rsidRPr="00444F81">
        <w:rPr>
          <w:rFonts w:asciiTheme="minorHAnsi" w:hAnsiTheme="minorHAnsi" w:cstheme="minorHAnsi"/>
          <w:sz w:val="16"/>
        </w:rPr>
        <w:t>,84</w:t>
      </w:r>
      <w:proofErr w:type="gramEnd"/>
      <w:r w:rsidRPr="00444F81">
        <w:rPr>
          <w:rFonts w:asciiTheme="minorHAnsi" w:hAnsiTheme="minorHAnsi" w:cstheme="minorHAnsi"/>
          <w:sz w:val="16"/>
        </w:rPr>
        <w:t>). Still, Giddens and many others feel that the productive forces do not "underlie the major episodic transitions" throughout history (1995, 84-5).</w:t>
      </w:r>
    </w:p>
    <w:p w:rsidR="00E6609A" w:rsidRPr="00444F81" w:rsidRDefault="00E6609A" w:rsidP="00E6609A">
      <w:pPr>
        <w:rPr>
          <w:rFonts w:asciiTheme="minorHAnsi" w:hAnsiTheme="minorHAnsi" w:cstheme="minorHAnsi"/>
        </w:rPr>
      </w:pPr>
    </w:p>
    <w:p w:rsidR="00E6609A" w:rsidRPr="00444F81" w:rsidRDefault="00E6609A" w:rsidP="00E6609A">
      <w:pPr>
        <w:pStyle w:val="Heading4"/>
        <w:rPr>
          <w:rFonts w:asciiTheme="minorHAnsi" w:hAnsiTheme="minorHAnsi" w:cstheme="minorHAnsi"/>
        </w:rPr>
      </w:pPr>
      <w:r w:rsidRPr="00444F81">
        <w:rPr>
          <w:rFonts w:asciiTheme="minorHAnsi" w:hAnsiTheme="minorHAnsi" w:cstheme="minorHAnsi"/>
        </w:rPr>
        <w:t xml:space="preserve">Endorsing the negative project of historical totalizing is the only way to recognize the continuity of class domination. </w:t>
      </w:r>
    </w:p>
    <w:p w:rsidR="00E6609A" w:rsidRPr="00444F81" w:rsidRDefault="00E6609A" w:rsidP="00E6609A">
      <w:pPr>
        <w:rPr>
          <w:rFonts w:asciiTheme="minorHAnsi" w:hAnsiTheme="minorHAnsi" w:cstheme="minorHAnsi"/>
          <w:sz w:val="16"/>
          <w:szCs w:val="16"/>
        </w:rPr>
      </w:pPr>
      <w:r w:rsidRPr="00444F81">
        <w:rPr>
          <w:rStyle w:val="StyleStyleBold12pt"/>
          <w:rFonts w:asciiTheme="minorHAnsi" w:hAnsiTheme="minorHAnsi" w:cstheme="minorHAnsi"/>
        </w:rPr>
        <w:t xml:space="preserve">San Juan 6 </w:t>
      </w:r>
      <w:r w:rsidRPr="00444F81">
        <w:rPr>
          <w:rFonts w:asciiTheme="minorHAnsi" w:hAnsiTheme="minorHAnsi" w:cstheme="minorHAnsi"/>
          <w:sz w:val="16"/>
          <w:szCs w:val="16"/>
        </w:rPr>
        <w:t>(Epifanio, Jr., Fulbright Lecturer in American Studies at the Catholic University of Leuven, Belgium, “Crisis and Contradiction in Globalization Discourse” http://www.redcritique.org/WinterSpring2006/crisisandcontradictioninglobalizationdiscourse.htm) APB</w:t>
      </w:r>
    </w:p>
    <w:p w:rsidR="00E6609A" w:rsidRPr="00444F81" w:rsidRDefault="00E6609A" w:rsidP="00E6609A">
      <w:pPr>
        <w:rPr>
          <w:rFonts w:asciiTheme="minorHAnsi" w:hAnsiTheme="minorHAnsi" w:cstheme="minorHAnsi"/>
          <w:sz w:val="10"/>
          <w:szCs w:val="16"/>
        </w:rPr>
      </w:pPr>
    </w:p>
    <w:p w:rsidR="00E6609A" w:rsidRPr="00444F81" w:rsidRDefault="00E6609A" w:rsidP="00E6609A">
      <w:pPr>
        <w:jc w:val="both"/>
        <w:rPr>
          <w:rStyle w:val="StyleBoldUnderline"/>
          <w:rFonts w:asciiTheme="minorHAnsi" w:hAnsiTheme="minorHAnsi" w:cstheme="minorHAnsi"/>
        </w:rPr>
      </w:pPr>
      <w:r w:rsidRPr="00444F81">
        <w:rPr>
          <w:rFonts w:asciiTheme="minorHAnsi" w:hAnsiTheme="minorHAnsi" w:cstheme="minorHAnsi"/>
          <w:sz w:val="16"/>
        </w:rPr>
        <w:t xml:space="preserve">In order </w:t>
      </w:r>
      <w:r w:rsidRPr="00444F81">
        <w:rPr>
          <w:rStyle w:val="StyleBoldUnderline"/>
          <w:rFonts w:asciiTheme="minorHAnsi" w:hAnsiTheme="minorHAnsi" w:cstheme="minorHAnsi"/>
        </w:rPr>
        <w:t xml:space="preserve">to </w:t>
      </w:r>
      <w:r w:rsidRPr="00444F81">
        <w:rPr>
          <w:rFonts w:asciiTheme="minorHAnsi" w:hAnsiTheme="minorHAnsi" w:cstheme="minorHAnsi"/>
          <w:sz w:val="16"/>
        </w:rPr>
        <w:t>probe and</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analyze the multilayered contradictions of any phenomenon, we need to apply the principle of historical totalizing</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connecting spheres of culture, ideology, and politics to the overarching structure of production and reproduction</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This is axiomatic for any historical-materialist critique</w:t>
      </w:r>
      <w:r w:rsidRPr="00444F81">
        <w:rPr>
          <w:rFonts w:asciiTheme="minorHAnsi" w:hAnsiTheme="minorHAnsi" w:cstheme="minorHAnsi"/>
          <w:color w:val="000000"/>
          <w:sz w:val="16"/>
        </w:rPr>
        <w:t xml:space="preserve">. </w:t>
      </w:r>
      <w:r w:rsidRPr="00444F81">
        <w:rPr>
          <w:rFonts w:asciiTheme="minorHAnsi" w:hAnsiTheme="minorHAnsi" w:cstheme="minorHAnsi"/>
          <w:sz w:val="16"/>
        </w:rPr>
        <w:t>Consequently</w:t>
      </w:r>
      <w:r w:rsidRPr="00444F81">
        <w:rPr>
          <w:rFonts w:asciiTheme="minorHAnsi" w:hAnsiTheme="minorHAnsi" w:cstheme="minorHAnsi"/>
          <w:color w:val="000000"/>
          <w:u w:val="single"/>
        </w:rPr>
        <w:t>, t</w:t>
      </w:r>
      <w:r w:rsidRPr="00444F81">
        <w:rPr>
          <w:rStyle w:val="StyleBoldUnderline"/>
          <w:rFonts w:asciiTheme="minorHAnsi" w:hAnsiTheme="minorHAnsi" w:cstheme="minorHAnsi"/>
        </w:rPr>
        <w:t>he question of cultural identity cannot be mechanically divorced from the historically determinate mode of production and attendant social relations of any given socioeconomic formation</w:t>
      </w:r>
      <w:r w:rsidRPr="00444F81">
        <w:rPr>
          <w:rFonts w:asciiTheme="minorHAnsi" w:hAnsiTheme="minorHAnsi" w:cstheme="minorHAnsi"/>
          <w:color w:val="000000"/>
          <w:sz w:val="16"/>
        </w:rPr>
        <w:t xml:space="preserve">. </w:t>
      </w:r>
      <w:r w:rsidRPr="00444F81">
        <w:rPr>
          <w:rFonts w:asciiTheme="minorHAnsi" w:hAnsiTheme="minorHAnsi" w:cstheme="minorHAnsi"/>
          <w:color w:val="000000"/>
          <w:sz w:val="20"/>
          <w:u w:val="single"/>
        </w:rPr>
        <w:t>What is the point of eulogizing hybrid, cyborg-esque, nomadic global citizens—even fluid, ambivalent "subject positions" if you like—when the majority of these postmodernized creatures are dying of hunger, curable epidemics, diseases and psychosomatic illnesses brought about precisely by the predatory encroachment of globalizing transnational corporations,</w:t>
      </w:r>
      <w:r w:rsidRPr="00444F81">
        <w:rPr>
          <w:rFonts w:asciiTheme="minorHAnsi" w:hAnsiTheme="minorHAnsi" w:cstheme="minorHAnsi"/>
          <w:color w:val="000000"/>
          <w:sz w:val="16"/>
        </w:rPr>
        <w:t xml:space="preserve"> mostly based in the U.S. and Western </w:t>
      </w:r>
      <w:r w:rsidRPr="00444F81">
        <w:rPr>
          <w:rFonts w:asciiTheme="minorHAnsi" w:hAnsiTheme="minorHAnsi" w:cstheme="minorHAnsi"/>
          <w:sz w:val="16"/>
        </w:rPr>
        <w:t>Europe? But it is not just</w:t>
      </w:r>
      <w:r w:rsidRPr="00444F81">
        <w:rPr>
          <w:rFonts w:asciiTheme="minorHAnsi" w:hAnsiTheme="minorHAnsi" w:cstheme="minorHAnsi"/>
          <w:color w:val="000000"/>
          <w:u w:val="single"/>
        </w:rPr>
        <w:t xml:space="preserve"> </w:t>
      </w:r>
      <w:r w:rsidRPr="00444F81">
        <w:rPr>
          <w:rFonts w:asciiTheme="minorHAnsi" w:hAnsiTheme="minorHAnsi" w:cstheme="minorHAnsi"/>
          <w:sz w:val="16"/>
        </w:rPr>
        <w:t xml:space="preserve">academic postmodernists suffering from the virus of pragmatist metaphysics who apologize for profit-making globalization. Even a latterly repentant World Bank expert, Joseph Stiglitz, could submit in his well-known Globalization and Its Discontents, the following ideological plea: "Foreign aid, another aspect of the globalized world, for all its faults still has brought benefits to millions, often in ways that have almost gone unnoticed: guerillas in the Philippines were provided jobs by a World Bank financed-project as they laid down their arms" (Stiglitz 420). Any one slightly </w:t>
      </w:r>
      <w:r w:rsidRPr="00444F81">
        <w:rPr>
          <w:rFonts w:asciiTheme="minorHAnsi" w:hAnsiTheme="minorHAnsi" w:cstheme="minorHAnsi"/>
          <w:sz w:val="16"/>
        </w:rPr>
        <w:lastRenderedPageBreak/>
        <w:t xml:space="preserve">familiar with the Cold War policies of Washington vis-à-vis a neocolony like the Philippines knows </w:t>
      </w:r>
      <w:r w:rsidRPr="00444F81">
        <w:rPr>
          <w:rStyle w:val="StyleBoldUnderline"/>
          <w:rFonts w:asciiTheme="minorHAnsi" w:hAnsiTheme="minorHAnsi" w:cstheme="minorHAnsi"/>
        </w:rPr>
        <w:t>that World Bank funds were then used by the U.S. Pentagon to suppress the</w:t>
      </w:r>
      <w:r w:rsidRPr="00444F81">
        <w:rPr>
          <w:rFonts w:asciiTheme="minorHAnsi" w:hAnsiTheme="minorHAnsi" w:cstheme="minorHAnsi"/>
          <w:color w:val="000000"/>
          <w:sz w:val="16"/>
        </w:rPr>
        <w:t xml:space="preserve"> Communist Party-led </w:t>
      </w:r>
      <w:r w:rsidRPr="00444F81">
        <w:rPr>
          <w:rStyle w:val="StyleBoldUnderline"/>
          <w:rFonts w:asciiTheme="minorHAnsi" w:hAnsiTheme="minorHAnsi" w:cstheme="minorHAnsi"/>
        </w:rPr>
        <w:t>peasant rebellion in the 1950s against the iniquitous semi-feudal system</w:t>
      </w:r>
      <w:r w:rsidRPr="00444F81">
        <w:rPr>
          <w:rFonts w:asciiTheme="minorHAnsi" w:hAnsiTheme="minorHAnsi" w:cstheme="minorHAnsi"/>
          <w:color w:val="000000"/>
          <w:sz w:val="16"/>
        </w:rPr>
        <w:t xml:space="preserve"> and corrupt comprador regime (Doty; Constantino). It is globalization utilized to maintain direct coercive U.S. domination of the Philippines at a crucial conjuncture when the Korean War was mutating into the Vietnam War, all designed to contain "World Communism" (China, Soviet Union). Up to now, despite nationalist gains in the last decade, the Philippine government plays host every year to thousands of U.S. "Special Forces" purportedly training Filipino troops in the war against "terrorism"—that is, against anti-imperialist forces like the Communist Party-led New People's Army and progressive elements of the Moro Islamic National Liberation Front and the Moro National Liberation Front (International Peace Mission). One needs to repeat again that the present world system, as Hugo Radice argues, remains "both global and national", a contingent and contradictory process (4). Globalization dialectically negates and affirms national entities—pseudo-nations as well as those peoples struggling for various forms of national sovereignty. </w:t>
      </w:r>
      <w:r w:rsidRPr="00444F81">
        <w:rPr>
          <w:rFonts w:asciiTheme="minorHAnsi" w:hAnsiTheme="minorHAnsi" w:cstheme="minorHAnsi"/>
          <w:sz w:val="16"/>
        </w:rPr>
        <w:t>While</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a universal "free market"</w:t>
      </w:r>
      <w:r w:rsidRPr="00444F81">
        <w:rPr>
          <w:rFonts w:asciiTheme="minorHAnsi" w:hAnsiTheme="minorHAnsi" w:cstheme="minorHAnsi"/>
          <w:color w:val="000000"/>
          <w:u w:val="single"/>
        </w:rPr>
        <w:t xml:space="preserve"> </w:t>
      </w:r>
      <w:r w:rsidRPr="00444F81">
        <w:rPr>
          <w:rFonts w:asciiTheme="minorHAnsi" w:hAnsiTheme="minorHAnsi" w:cstheme="minorHAnsi"/>
          <w:sz w:val="16"/>
        </w:rPr>
        <w:t>promoted by TNC triumphalism</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is</w:t>
      </w:r>
      <w:r w:rsidRPr="00444F81">
        <w:rPr>
          <w:rFonts w:asciiTheme="minorHAnsi" w:hAnsiTheme="minorHAnsi" w:cstheme="minorHAnsi"/>
          <w:color w:val="000000"/>
          <w:u w:val="single"/>
        </w:rPr>
        <w:t xml:space="preserve"> </w:t>
      </w:r>
      <w:r w:rsidRPr="00444F81">
        <w:rPr>
          <w:rFonts w:asciiTheme="minorHAnsi" w:hAnsiTheme="minorHAnsi" w:cstheme="minorHAnsi"/>
          <w:sz w:val="16"/>
        </w:rPr>
        <w:t>deemed to be</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homogenizing and centralizing</w:t>
      </w:r>
      <w:r w:rsidRPr="00444F81">
        <w:rPr>
          <w:rFonts w:asciiTheme="minorHAnsi" w:hAnsiTheme="minorHAnsi" w:cstheme="minorHAnsi"/>
          <w:color w:val="000000"/>
          <w:u w:val="single"/>
        </w:rPr>
        <w:t xml:space="preserve"> </w:t>
      </w:r>
      <w:r w:rsidRPr="00444F81">
        <w:rPr>
          <w:rFonts w:asciiTheme="minorHAnsi" w:hAnsiTheme="minorHAnsi" w:cstheme="minorHAnsi"/>
          <w:sz w:val="16"/>
        </w:rPr>
        <w:t>in effect</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abolishing independent states</w:t>
      </w:r>
      <w:r w:rsidRPr="00444F81">
        <w:rPr>
          <w:rFonts w:asciiTheme="minorHAnsi" w:hAnsiTheme="minorHAnsi" w:cstheme="minorHAnsi"/>
          <w:color w:val="000000"/>
          <w:u w:val="single"/>
        </w:rPr>
        <w:t>/</w:t>
      </w:r>
      <w:r w:rsidRPr="00444F81">
        <w:rPr>
          <w:rFonts w:asciiTheme="minorHAnsi" w:hAnsiTheme="minorHAnsi" w:cstheme="minorHAnsi"/>
          <w:sz w:val="16"/>
        </w:rPr>
        <w:t>nationalities</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 xml:space="preserve">and creating </w:t>
      </w:r>
      <w:r w:rsidRPr="00444F81">
        <w:rPr>
          <w:rFonts w:asciiTheme="minorHAnsi" w:hAnsiTheme="minorHAnsi" w:cstheme="minorHAnsi"/>
          <w:sz w:val="16"/>
        </w:rPr>
        <w:t xml:space="preserve">a global public sphere through juxtaposition, syncretic amalgamation, and so on, one perceives a counter-current of fragmentation, increasing asymmetry, </w:t>
      </w:r>
      <w:r w:rsidRPr="00444F81">
        <w:rPr>
          <w:rStyle w:val="StyleBoldUnderline"/>
          <w:rFonts w:asciiTheme="minorHAnsi" w:hAnsiTheme="minorHAnsi" w:cstheme="minorHAnsi"/>
        </w:rPr>
        <w:t>unbridgeable inequalities, and particularistic challenges</w:t>
      </w:r>
      <w:r w:rsidRPr="00444F81">
        <w:rPr>
          <w:rFonts w:asciiTheme="minorHAnsi" w:hAnsiTheme="minorHAnsi" w:cstheme="minorHAnsi"/>
          <w:color w:val="000000"/>
          <w:u w:val="single"/>
        </w:rPr>
        <w:t xml:space="preserve"> </w:t>
      </w:r>
      <w:r w:rsidRPr="00444F81">
        <w:rPr>
          <w:rFonts w:asciiTheme="minorHAnsi" w:hAnsiTheme="minorHAnsi" w:cstheme="minorHAnsi"/>
          <w:sz w:val="16"/>
        </w:rPr>
        <w:t>to neoliberal integration—including fundamentalist political Islam, eco-terrorism, drugs, migration, and other movements of "barbarians at the gates" (Schaeffer). Is it a question of mere human rights in representation and life-style, or actual dignity and justice in the everyday lives of whole populations with singular life-forms?</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Articulating these historical contradictions without theorizing the concept of crisis in capital accumulation will only lead to the short-circuiting transculturalism of</w:t>
      </w:r>
      <w:r w:rsidRPr="00444F81">
        <w:rPr>
          <w:rFonts w:asciiTheme="minorHAnsi" w:hAnsiTheme="minorHAnsi" w:cstheme="minorHAnsi"/>
          <w:color w:val="000000"/>
          <w:u w:val="single"/>
        </w:rPr>
        <w:t xml:space="preserve"> </w:t>
      </w:r>
      <w:r w:rsidRPr="00444F81">
        <w:rPr>
          <w:rFonts w:asciiTheme="minorHAnsi" w:hAnsiTheme="minorHAnsi" w:cstheme="minorHAnsi"/>
          <w:color w:val="000000"/>
          <w:sz w:val="16"/>
        </w:rPr>
        <w:t>Ashcroft and other</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ideologies waging battle for supremacy/hegemony over "popular common sense" imposing meaning</w:t>
      </w:r>
      <w:r w:rsidRPr="00444F81">
        <w:rPr>
          <w:rFonts w:asciiTheme="minorHAnsi" w:hAnsiTheme="minorHAnsi" w:cstheme="minorHAnsi"/>
          <w:color w:val="000000"/>
          <w:u w:val="single"/>
        </w:rPr>
        <w:t>/</w:t>
      </w:r>
      <w:r w:rsidRPr="00444F81">
        <w:rPr>
          <w:rFonts w:asciiTheme="minorHAnsi" w:hAnsiTheme="minorHAnsi" w:cstheme="minorHAnsi"/>
          <w:sz w:val="16"/>
        </w:rPr>
        <w:t>order/significance</w:t>
      </w:r>
      <w:r w:rsidRPr="00444F81">
        <w:rPr>
          <w:rFonts w:asciiTheme="minorHAnsi" w:hAnsiTheme="minorHAnsi" w:cstheme="minorHAnsi"/>
          <w:color w:val="000000"/>
          <w:u w:val="single"/>
        </w:rPr>
        <w:t xml:space="preserve"> </w:t>
      </w:r>
      <w:r w:rsidRPr="00444F81">
        <w:rPr>
          <w:rStyle w:val="StyleBoldUnderline"/>
          <w:rFonts w:asciiTheme="minorHAnsi" w:hAnsiTheme="minorHAnsi" w:cstheme="minorHAnsi"/>
        </w:rPr>
        <w:t>on the whole globalization process</w:t>
      </w:r>
      <w:r w:rsidRPr="00444F81">
        <w:rPr>
          <w:rFonts w:asciiTheme="minorHAnsi" w:hAnsiTheme="minorHAnsi" w:cstheme="minorHAnsi"/>
          <w:color w:val="000000"/>
          <w:sz w:val="16"/>
        </w:rPr>
        <w:t xml:space="preserve"> (Rup</w:t>
      </w:r>
      <w:r w:rsidRPr="00444F81">
        <w:rPr>
          <w:rFonts w:asciiTheme="minorHAnsi" w:hAnsiTheme="minorHAnsi" w:cstheme="minorHAnsi"/>
          <w:sz w:val="16"/>
        </w:rPr>
        <w:t xml:space="preserve">ert). Indeed, academic inquirers of globalization are protagonists in this unfolding drama of universalization under duress. One may pose the following questions as a heuristic pedagogical maneuver: </w:t>
      </w:r>
      <w:r w:rsidRPr="00444F81">
        <w:rPr>
          <w:rStyle w:val="StyleBoldUnderline"/>
          <w:rFonts w:asciiTheme="minorHAnsi" w:hAnsiTheme="minorHAnsi" w:cstheme="minorHAnsi"/>
        </w:rPr>
        <w:t>Can globalized capital truly universalize the world and bring freedom and prosperity to everyone,</w:t>
      </w:r>
      <w:r w:rsidRPr="00444F81">
        <w:rPr>
          <w:rFonts w:asciiTheme="minorHAnsi" w:hAnsiTheme="minorHAnsi" w:cstheme="minorHAnsi"/>
          <w:color w:val="000000"/>
          <w:u w:val="single"/>
        </w:rPr>
        <w:t xml:space="preserve"> </w:t>
      </w:r>
      <w:r w:rsidRPr="00444F81">
        <w:rPr>
          <w:rFonts w:asciiTheme="minorHAnsi" w:hAnsiTheme="minorHAnsi" w:cstheme="minorHAnsi"/>
          <w:sz w:val="16"/>
        </w:rPr>
        <w:t>as its celebrants claim</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Globalization as the transnationalized domination of capital exposes its historical limit in the deepening class inequality in a polarized, segregated and policed world. While surplus-value extraction</w:t>
      </w:r>
      <w:r w:rsidRPr="00444F81">
        <w:rPr>
          <w:rFonts w:asciiTheme="minorHAnsi" w:hAnsiTheme="minorHAnsi" w:cstheme="minorHAnsi"/>
          <w:color w:val="000000"/>
          <w:sz w:val="16"/>
        </w:rPr>
        <w:t xml:space="preserve"> in the international labor market </w:t>
      </w:r>
      <w:r w:rsidRPr="00444F81">
        <w:rPr>
          <w:rStyle w:val="StyleBoldUnderline"/>
          <w:rFonts w:asciiTheme="minorHAnsi" w:hAnsiTheme="minorHAnsi" w:cstheme="minorHAnsi"/>
        </w:rPr>
        <w:t>remains basic to the logic of accumulation, the ideology of neoliberal transnationalism has evolved into the discourse of war on terrorism</w:t>
      </w:r>
      <w:r w:rsidRPr="00444F81">
        <w:rPr>
          <w:rFonts w:asciiTheme="minorHAnsi" w:hAnsiTheme="minorHAnsi" w:cstheme="minorHAnsi"/>
          <w:color w:val="000000"/>
          <w:u w:val="single"/>
        </w:rPr>
        <w:t xml:space="preserve"> ("</w:t>
      </w:r>
      <w:r w:rsidRPr="00444F81">
        <w:rPr>
          <w:rFonts w:asciiTheme="minorHAnsi" w:hAnsiTheme="minorHAnsi" w:cstheme="minorHAnsi"/>
          <w:sz w:val="16"/>
        </w:rPr>
        <w:t>extremism</w:t>
      </w:r>
      <w:r w:rsidRPr="00444F81">
        <w:rPr>
          <w:rFonts w:asciiTheme="minorHAnsi" w:hAnsiTheme="minorHAnsi" w:cstheme="minorHAnsi"/>
          <w:color w:val="000000"/>
          <w:u w:val="single"/>
        </w:rPr>
        <w:t>"</w:t>
      </w:r>
      <w:r w:rsidRPr="00444F81">
        <w:rPr>
          <w:rFonts w:asciiTheme="minorHAnsi" w:hAnsiTheme="minorHAnsi" w:cstheme="minorHAnsi"/>
          <w:color w:val="000000"/>
          <w:sz w:val="16"/>
        </w:rPr>
        <w:t xml:space="preserve">) </w:t>
      </w:r>
      <w:r w:rsidRPr="00444F81">
        <w:rPr>
          <w:rStyle w:val="StyleBoldUnderline"/>
          <w:rFonts w:asciiTheme="minorHAnsi" w:hAnsiTheme="minorHAnsi" w:cstheme="minorHAnsi"/>
        </w:rPr>
        <w:t>rationalized as "the clash of civilizations". Contradictions and its temporary resolutions constitute the imperialist project of eliding the crisis of unilateral globalism. A historical-materialist critique should seek to highlight the political economy of this recolonizing strategy</w:t>
      </w:r>
      <w:r w:rsidRPr="00444F81">
        <w:rPr>
          <w:rFonts w:asciiTheme="minorHAnsi" w:hAnsiTheme="minorHAnsi" w:cstheme="minorHAnsi"/>
          <w:sz w:val="16"/>
        </w:rPr>
        <w:t xml:space="preserve"> operating in the fierce competition of the ruling classes of the U.S., Japan, and Europe </w:t>
      </w:r>
      <w:r w:rsidRPr="00444F81">
        <w:rPr>
          <w:rStyle w:val="StyleBoldUnderline"/>
          <w:rFonts w:asciiTheme="minorHAnsi" w:hAnsiTheme="minorHAnsi" w:cstheme="minorHAnsi"/>
        </w:rPr>
        <w:t>to impose hegemonic control in an increasingly boundary-destroying space and continue the neocolonial oppression of the rest of the world. What is needed is a radical critique of the ideology of technological determinism and its associated apologetics of the "civilizing mission", the evangelism of "pre-emptive" intervention in the name of Realpolitik "democracy" against resistance by workers, peasants, women, indigenous communities</w:t>
      </w:r>
      <w:r w:rsidRPr="00444F81">
        <w:rPr>
          <w:rFonts w:asciiTheme="minorHAnsi" w:hAnsiTheme="minorHAnsi" w:cstheme="minorHAnsi"/>
          <w:sz w:val="16"/>
        </w:rPr>
        <w:t xml:space="preserve"> (in Latin America, Africa, the Philippines and elsewhere [see Houghton and Bell; San Juan, "U.S. Imperial Terror"]), </w:t>
      </w:r>
      <w:r w:rsidRPr="00444F81">
        <w:rPr>
          <w:rStyle w:val="StyleBoldUnderline"/>
          <w:rFonts w:asciiTheme="minorHAnsi" w:hAnsiTheme="minorHAnsi" w:cstheme="minorHAnsi"/>
        </w:rPr>
        <w:t xml:space="preserve">and all the excluded and marginalized peoples of the planet. </w:t>
      </w:r>
    </w:p>
    <w:p w:rsidR="00E6609A" w:rsidRPr="00444F81" w:rsidRDefault="00E6609A" w:rsidP="00E6609A">
      <w:pPr>
        <w:jc w:val="both"/>
        <w:rPr>
          <w:rStyle w:val="StyleBoldUnderline"/>
          <w:rFonts w:asciiTheme="minorHAnsi" w:hAnsiTheme="minorHAnsi" w:cstheme="minorHAnsi"/>
        </w:rPr>
      </w:pPr>
    </w:p>
    <w:p w:rsidR="00E6609A" w:rsidRPr="00444F81" w:rsidRDefault="00E6609A" w:rsidP="00E6609A">
      <w:pPr>
        <w:pStyle w:val="Heading4"/>
        <w:rPr>
          <w:rStyle w:val="StyleStyleBold12pt"/>
          <w:rFonts w:asciiTheme="minorHAnsi" w:hAnsiTheme="minorHAnsi" w:cstheme="minorHAnsi"/>
          <w:b/>
        </w:rPr>
      </w:pPr>
      <w:r w:rsidRPr="00444F81">
        <w:rPr>
          <w:rStyle w:val="StyleStyleBold12pt"/>
          <w:rFonts w:asciiTheme="minorHAnsi" w:hAnsiTheme="minorHAnsi" w:cstheme="minorHAnsi"/>
          <w:b/>
        </w:rPr>
        <w:t>Only a horizontal movement by the multitude will overcome capitalism</w:t>
      </w:r>
    </w:p>
    <w:p w:rsidR="00E6609A" w:rsidRPr="00444F81" w:rsidRDefault="00E6609A" w:rsidP="00E6609A">
      <w:pPr>
        <w:rPr>
          <w:rStyle w:val="StyleStyleBold12pt"/>
          <w:rFonts w:asciiTheme="minorHAnsi" w:hAnsiTheme="minorHAnsi" w:cstheme="minorHAnsi"/>
        </w:rPr>
      </w:pPr>
      <w:proofErr w:type="gramStart"/>
      <w:r w:rsidRPr="00444F81">
        <w:rPr>
          <w:rStyle w:val="StyleStyleBold12pt"/>
          <w:rFonts w:asciiTheme="minorHAnsi" w:hAnsiTheme="minorHAnsi" w:cstheme="minorHAnsi"/>
        </w:rPr>
        <w:t xml:space="preserve">Tampio 5 </w:t>
      </w:r>
      <w:r w:rsidRPr="00444F81">
        <w:rPr>
          <w:rFonts w:asciiTheme="minorHAnsi" w:hAnsiTheme="minorHAnsi" w:cstheme="minorHAnsi"/>
        </w:rPr>
        <w:t>(Nicolas Tampio, 2005,</w:t>
      </w:r>
      <w:r w:rsidRPr="00444F81">
        <w:rPr>
          <w:rFonts w:asciiTheme="minorHAnsi" w:hAnsiTheme="minorHAnsi" w:cstheme="minorHAnsi"/>
          <w:sz w:val="26"/>
          <w:szCs w:val="26"/>
        </w:rPr>
        <w:t xml:space="preserve"> </w:t>
      </w:r>
      <w:r w:rsidRPr="00444F81">
        <w:rPr>
          <w:rFonts w:asciiTheme="minorHAnsi" w:hAnsiTheme="minorHAnsi" w:cstheme="minorHAnsi"/>
        </w:rPr>
        <w:t>Visiting Assistant Professor of Government at Hamilton College.</w:t>
      </w:r>
      <w:proofErr w:type="gramEnd"/>
      <w:r w:rsidRPr="00444F81">
        <w:rPr>
          <w:rFonts w:asciiTheme="minorHAnsi" w:hAnsiTheme="minorHAnsi" w:cstheme="minorHAnsi"/>
        </w:rPr>
        <w:t xml:space="preserve"> In 2003-2004 he served as the assistant editor of Political Theory. In 2005 he was awarded his Ph.D. from Johns Hopkins University “Can the Multitude Save the Left?” </w:t>
      </w:r>
      <w:hyperlink r:id="rId83" w:anchor="authbio" w:history="1">
        <w:r w:rsidRPr="00444F81">
          <w:rPr>
            <w:rStyle w:val="Hyperlink"/>
            <w:rFonts w:asciiTheme="minorHAnsi" w:hAnsiTheme="minorHAnsi" w:cstheme="minorHAnsi"/>
          </w:rPr>
          <w:t>http://muse.jhu.edu/journals/theory_and_event/v008/8.2tampio. html#authbio</w:t>
        </w:r>
      </w:hyperlink>
      <w:proofErr w:type="gramStart"/>
      <w:r w:rsidRPr="00444F81">
        <w:rPr>
          <w:rFonts w:asciiTheme="minorHAnsi" w:hAnsiTheme="minorHAnsi" w:cstheme="minorHAnsi"/>
        </w:rPr>
        <w:t>)MB</w:t>
      </w:r>
      <w:proofErr w:type="gramEnd"/>
      <w:r w:rsidRPr="00444F81">
        <w:rPr>
          <w:rFonts w:asciiTheme="minorHAnsi" w:hAnsiTheme="minorHAnsi" w:cstheme="minorHAnsi"/>
        </w:rPr>
        <w:t xml:space="preserve"> </w:t>
      </w:r>
    </w:p>
    <w:p w:rsidR="00E6609A" w:rsidRPr="00444F81" w:rsidRDefault="00E6609A" w:rsidP="00E6609A">
      <w:pPr>
        <w:rPr>
          <w:rFonts w:asciiTheme="minorHAnsi" w:hAnsiTheme="minorHAnsi" w:cstheme="minorHAnsi"/>
          <w:sz w:val="16"/>
        </w:rPr>
      </w:pPr>
      <w:r w:rsidRPr="00444F81">
        <w:rPr>
          <w:rFonts w:asciiTheme="minorHAnsi" w:hAnsiTheme="minorHAnsi" w:cstheme="minorHAnsi"/>
          <w:sz w:val="16"/>
        </w:rPr>
        <w:t xml:space="preserve">The multitude, the hero of Hardt and Negri's 2000 book Empire, remained cloaked in shadows. The purpose of that book was rather to illuminate the multitude's enemy: Empire. Empire is the new sovereign power that governs the world. Empire comprises the concrete institutions and structures that regulate the global polity and economy: the United Nations, the U.S. military, NATO, the World Bank, the World Trade Organization, etc. Empire also creates the languages, ideologies, and opinions that propagate the imperial order: e.g., that free markets generate free societies, that globalization movements have affinities to Al-Quaeda, that communism is entirely discredited. </w:t>
      </w:r>
      <w:r w:rsidRPr="00444F81">
        <w:rPr>
          <w:rStyle w:val="StyleBoldUnderline"/>
          <w:rFonts w:asciiTheme="minorHAnsi" w:hAnsiTheme="minorHAnsi" w:cstheme="minorHAnsi"/>
        </w:rPr>
        <w:t>What makes Empire different and more sinister than earlier forms of capitalism and imperialism, according to Hardt and Negri, is the extent of its rule. Empire encompasses the entire world,</w:t>
      </w:r>
      <w:r w:rsidRPr="00444F81">
        <w:rPr>
          <w:rFonts w:asciiTheme="minorHAnsi" w:hAnsiTheme="minorHAnsi" w:cstheme="minorHAnsi"/>
          <w:sz w:val="16"/>
        </w:rPr>
        <w:t xml:space="preserve"> presents itself as the culmination of history, and produces the very bodies that it governs. </w:t>
      </w:r>
      <w:r w:rsidRPr="00444F81">
        <w:rPr>
          <w:rStyle w:val="StyleBoldUnderline"/>
          <w:rFonts w:asciiTheme="minorHAnsi" w:hAnsiTheme="minorHAnsi" w:cstheme="minorHAnsi"/>
        </w:rPr>
        <w:t>Empire</w:t>
      </w:r>
      <w:r w:rsidRPr="00444F81">
        <w:rPr>
          <w:rFonts w:asciiTheme="minorHAnsi" w:hAnsiTheme="minorHAnsi" w:cstheme="minorHAnsi"/>
          <w:sz w:val="16"/>
        </w:rPr>
        <w:t xml:space="preserve">, cinemagraphically, </w:t>
      </w:r>
      <w:r w:rsidRPr="00444F81">
        <w:rPr>
          <w:rStyle w:val="StyleBoldUnderline"/>
          <w:rFonts w:asciiTheme="minorHAnsi" w:hAnsiTheme="minorHAnsi" w:cstheme="minorHAnsi"/>
        </w:rPr>
        <w:t>is</w:t>
      </w:r>
      <w:r w:rsidRPr="00444F81">
        <w:rPr>
          <w:rFonts w:asciiTheme="minorHAnsi" w:hAnsiTheme="minorHAnsi" w:cstheme="minorHAnsi"/>
          <w:sz w:val="16"/>
        </w:rPr>
        <w:t xml:space="preserve"> The Matrix: </w:t>
      </w:r>
      <w:r w:rsidRPr="00444F81">
        <w:rPr>
          <w:rStyle w:val="StyleBoldUnderline"/>
          <w:rFonts w:asciiTheme="minorHAnsi" w:hAnsiTheme="minorHAnsi" w:cstheme="minorHAnsi"/>
        </w:rPr>
        <w:t xml:space="preserve">a global parasite that extracts the energy and labor of a subjugated humanity. </w:t>
      </w:r>
      <w:r w:rsidRPr="00444F81">
        <w:rPr>
          <w:rFonts w:asciiTheme="minorHAnsi" w:hAnsiTheme="minorHAnsi" w:cstheme="minorHAnsi"/>
          <w:sz w:val="16"/>
        </w:rPr>
        <w:t xml:space="preserve">In Empire, Hardt and Negri elaborate several features of </w:t>
      </w:r>
      <w:r w:rsidRPr="00444F81">
        <w:rPr>
          <w:rStyle w:val="StyleBoldUnderline"/>
          <w:rFonts w:asciiTheme="minorHAnsi" w:hAnsiTheme="minorHAnsi" w:cstheme="minorHAnsi"/>
        </w:rPr>
        <w:t xml:space="preserve">the </w:t>
      </w:r>
      <w:r w:rsidRPr="00444F81">
        <w:rPr>
          <w:rStyle w:val="StyleBoldUnderline"/>
          <w:rFonts w:asciiTheme="minorHAnsi" w:hAnsiTheme="minorHAnsi" w:cstheme="minorHAnsi"/>
        </w:rPr>
        <w:lastRenderedPageBreak/>
        <w:t>multitude</w:t>
      </w:r>
      <w:r w:rsidRPr="00444F81">
        <w:rPr>
          <w:rFonts w:asciiTheme="minorHAnsi" w:hAnsiTheme="minorHAnsi" w:cstheme="minorHAnsi"/>
          <w:sz w:val="16"/>
        </w:rPr>
        <w:t xml:space="preserve"> that </w:t>
      </w:r>
      <w:r w:rsidRPr="00444F81">
        <w:rPr>
          <w:rStyle w:val="StyleBoldUnderline"/>
          <w:rFonts w:asciiTheme="minorHAnsi" w:hAnsiTheme="minorHAnsi" w:cstheme="minorHAnsi"/>
        </w:rPr>
        <w:t>may combat this new global order. The multitude</w:t>
      </w:r>
      <w:r w:rsidRPr="00444F81">
        <w:rPr>
          <w:rFonts w:asciiTheme="minorHAnsi" w:hAnsiTheme="minorHAnsi" w:cstheme="minorHAnsi"/>
          <w:sz w:val="16"/>
        </w:rPr>
        <w:t xml:space="preserve"> </w:t>
      </w:r>
      <w:r w:rsidRPr="00444F81">
        <w:rPr>
          <w:rStyle w:val="StyleBoldUnderline"/>
          <w:rFonts w:asciiTheme="minorHAnsi" w:hAnsiTheme="minorHAnsi" w:cstheme="minorHAnsi"/>
        </w:rPr>
        <w:t>is the postmodern proletariat. It includes everyone exploited by capitalism,</w:t>
      </w:r>
      <w:r w:rsidRPr="00444F81">
        <w:rPr>
          <w:rFonts w:asciiTheme="minorHAnsi" w:hAnsiTheme="minorHAnsi" w:cstheme="minorHAnsi"/>
          <w:sz w:val="16"/>
        </w:rPr>
        <w:t xml:space="preserve"> </w:t>
      </w:r>
      <w:r w:rsidRPr="00444F81">
        <w:rPr>
          <w:rStyle w:val="StyleBoldUnderline"/>
          <w:rFonts w:asciiTheme="minorHAnsi" w:hAnsiTheme="minorHAnsi" w:cstheme="minorHAnsi"/>
        </w:rPr>
        <w:t>including the poor who</w:t>
      </w:r>
      <w:r w:rsidRPr="00444F81">
        <w:rPr>
          <w:rFonts w:asciiTheme="minorHAnsi" w:hAnsiTheme="minorHAnsi" w:cstheme="minorHAnsi"/>
          <w:sz w:val="16"/>
        </w:rPr>
        <w:t xml:space="preserve"> vitalize society but </w:t>
      </w:r>
      <w:r w:rsidRPr="00444F81">
        <w:rPr>
          <w:rStyle w:val="StyleBoldUnderline"/>
          <w:rFonts w:asciiTheme="minorHAnsi" w:hAnsiTheme="minorHAnsi" w:cstheme="minorHAnsi"/>
        </w:rPr>
        <w:t>are dismissed by orthodox Marxism. The multitude produces ideas,</w:t>
      </w:r>
      <w:r w:rsidRPr="00444F81">
        <w:rPr>
          <w:rFonts w:asciiTheme="minorHAnsi" w:hAnsiTheme="minorHAnsi" w:cstheme="minorHAnsi"/>
          <w:sz w:val="16"/>
        </w:rPr>
        <w:t xml:space="preserve"> songs, books, and software, in addition to cars, tanks, and factories. </w:t>
      </w:r>
      <w:r w:rsidRPr="00444F81">
        <w:rPr>
          <w:rStyle w:val="StyleBoldUnderline"/>
          <w:rFonts w:asciiTheme="minorHAnsi" w:hAnsiTheme="minorHAnsi" w:cstheme="minorHAnsi"/>
        </w:rPr>
        <w:t>It is nomadic, circulating the globe in ever-accelerating flows, and miscegenated, hybridizing identities and cultures. The multitude</w:t>
      </w:r>
      <w:r w:rsidRPr="00444F81">
        <w:rPr>
          <w:rFonts w:asciiTheme="minorHAnsi" w:hAnsiTheme="minorHAnsi" w:cstheme="minorHAnsi"/>
          <w:sz w:val="16"/>
        </w:rPr>
        <w:t xml:space="preserve">, performing cognitive, symbolic, and affective labor, </w:t>
      </w:r>
      <w:r w:rsidRPr="00444F81">
        <w:rPr>
          <w:rStyle w:val="StyleBoldUnderline"/>
          <w:rFonts w:asciiTheme="minorHAnsi" w:hAnsiTheme="minorHAnsi" w:cstheme="minorHAnsi"/>
        </w:rPr>
        <w:t>is not the industrial working class</w:t>
      </w:r>
      <w:r w:rsidRPr="00444F81">
        <w:rPr>
          <w:rFonts w:asciiTheme="minorHAnsi" w:hAnsiTheme="minorHAnsi" w:cstheme="minorHAnsi"/>
          <w:sz w:val="16"/>
        </w:rPr>
        <w:t xml:space="preserve">, and its internal diversity and intelligence distinguish it from the people, the masses, and the mob. </w:t>
      </w:r>
      <w:r w:rsidRPr="00444F81">
        <w:rPr>
          <w:rStyle w:val="StyleBoldUnderline"/>
          <w:rFonts w:asciiTheme="minorHAnsi" w:hAnsiTheme="minorHAnsi" w:cstheme="minorHAnsi"/>
        </w:rPr>
        <w:t>The multitude is a political subjectivity generating, and generated by, our time.</w:t>
      </w:r>
      <w:r w:rsidRPr="00444F81">
        <w:rPr>
          <w:rFonts w:asciiTheme="minorHAnsi" w:hAnsiTheme="minorHAnsi" w:cstheme="minorHAnsi"/>
          <w:sz w:val="16"/>
        </w:rPr>
        <w:t xml:space="preserve"> Most importantly, for Hardt and Negri</w:t>
      </w:r>
      <w:r w:rsidRPr="00444F81">
        <w:rPr>
          <w:rStyle w:val="StyleBoldUnderline"/>
          <w:rFonts w:asciiTheme="minorHAnsi" w:hAnsiTheme="minorHAnsi" w:cstheme="minorHAnsi"/>
        </w:rPr>
        <w:t>, the multitude desires freedom</w:t>
      </w:r>
      <w:r w:rsidRPr="00444F81">
        <w:rPr>
          <w:rFonts w:asciiTheme="minorHAnsi" w:hAnsiTheme="minorHAnsi" w:cstheme="minorHAnsi"/>
          <w:sz w:val="16"/>
        </w:rPr>
        <w:t xml:space="preserve">. </w:t>
      </w:r>
      <w:r w:rsidRPr="00444F81">
        <w:rPr>
          <w:rStyle w:val="StyleBoldUnderline"/>
          <w:rFonts w:asciiTheme="minorHAnsi" w:hAnsiTheme="minorHAnsi" w:cstheme="minorHAnsi"/>
        </w:rPr>
        <w:t>The multitude seeks to possess citizenship anywhere in the world, to earn a social wage, and to control collectively the means of production.</w:t>
      </w:r>
      <w:r w:rsidRPr="00444F81">
        <w:rPr>
          <w:rFonts w:asciiTheme="minorHAnsi" w:hAnsiTheme="minorHAnsi" w:cstheme="minorHAnsi"/>
          <w:sz w:val="16"/>
        </w:rPr>
        <w:t xml:space="preserve"> Many readers of Empire, including several in Paul Passavant and Jodi Dean's edited volume, Empire's New Clothes, pressed Hardt and Negri for more details about the multitude.1 Consider Kam Shapiro's thesis in "The Myth of the Multitude."2 Shapiro begins by drawing attention to the Christian images permeating Empire, including pre-modern Christians debilitating the Roman Empire and St. Francis's exiting early modern capitalism. Then, Shapiro identifies parallels between Hardt and Negri's commitment to spontaneous collective action and George Sorel's General Strike and Rosa Luxembourg's model of revolutionary subjectivity. Finally, </w:t>
      </w:r>
      <w:r w:rsidRPr="00444F81">
        <w:rPr>
          <w:rStyle w:val="StyleBoldUnderline"/>
          <w:rFonts w:asciiTheme="minorHAnsi" w:hAnsiTheme="minorHAnsi" w:cstheme="minorHAnsi"/>
        </w:rPr>
        <w:t>Shapiro notes Hardt and Negri's wariness to define the multitude too precisely or to identify any ongoing social movement as an embodiment of the multitude.</w:t>
      </w:r>
      <w:r w:rsidRPr="00444F81">
        <w:rPr>
          <w:rFonts w:asciiTheme="minorHAnsi" w:hAnsiTheme="minorHAnsi" w:cstheme="minorHAnsi"/>
          <w:sz w:val="16"/>
        </w:rPr>
        <w:t xml:space="preserve"> Shapiro, observing the historical consequences of chiliastic Christianity and Communism, asks, reasonably enough, whether we ought to yearn for any global entity, immanent or transcendent, to deliver us from Empire. "Are we not at present caught between perfectionist utopias and catastrophic myths, both of which are linked to terrible violence?"3 In interviews, Hardt and Negri acknowledged that they needed to elucidate the political subject capable of destroying Empire and building a better future.4 </w:t>
      </w:r>
      <w:proofErr w:type="gramStart"/>
      <w:r w:rsidRPr="00444F81">
        <w:rPr>
          <w:rFonts w:asciiTheme="minorHAnsi" w:hAnsiTheme="minorHAnsi" w:cstheme="minorHAnsi"/>
          <w:sz w:val="16"/>
        </w:rPr>
        <w:t>The</w:t>
      </w:r>
      <w:proofErr w:type="gramEnd"/>
      <w:r w:rsidRPr="00444F81">
        <w:rPr>
          <w:rFonts w:asciiTheme="minorHAnsi" w:hAnsiTheme="minorHAnsi" w:cstheme="minorHAnsi"/>
          <w:sz w:val="16"/>
        </w:rPr>
        <w:t xml:space="preserve"> aim of Multitude: War and Democracy in the Age of Empire is to accomplish this conceptually and empirically. One side of Multitude, then, updates Marx's historical materialism to show how the new world order spawns the conditions of possibility for the emergence of the multitude. In diverse ways, Hardt and Negri argue, the global state of war and the postmodern economy undermine Empire and prepare the multitude for absolute democracy. Take the global state of war. </w:t>
      </w:r>
      <w:r w:rsidRPr="00444F81">
        <w:rPr>
          <w:rStyle w:val="StyleBoldUnderline"/>
          <w:rFonts w:asciiTheme="minorHAnsi" w:hAnsiTheme="minorHAnsi" w:cstheme="minorHAnsi"/>
        </w:rPr>
        <w:t>Contemporary insurgencies, knowing that they cannot triumph over Empire using conventional armies, organize themselves in distributed networks.</w:t>
      </w:r>
      <w:r w:rsidRPr="00444F81">
        <w:rPr>
          <w:rFonts w:asciiTheme="minorHAnsi" w:hAnsiTheme="minorHAnsi" w:cstheme="minorHAnsi"/>
          <w:sz w:val="16"/>
        </w:rPr>
        <w:t xml:space="preserve"> Faced with network enemies, the military branch of Empire dismantles its traditional sovereign structures to become a network itself. The network struggles of the multitude, Hardt and Negri observe, are more effective and democratic than earlier models of popular or guerilla warfare. </w:t>
      </w:r>
      <w:r w:rsidRPr="00444F81">
        <w:rPr>
          <w:rStyle w:val="StyleBoldUnderline"/>
          <w:rFonts w:asciiTheme="minorHAnsi" w:hAnsiTheme="minorHAnsi" w:cstheme="minorHAnsi"/>
        </w:rPr>
        <w:t>The multitude, for example, can organize itself horizontal</w:t>
      </w:r>
      <w:r w:rsidRPr="00444F81">
        <w:rPr>
          <w:rFonts w:asciiTheme="minorHAnsi" w:hAnsiTheme="minorHAnsi" w:cstheme="minorHAnsi"/>
          <w:sz w:val="16"/>
        </w:rPr>
        <w:t xml:space="preserve">ly, </w:t>
      </w:r>
      <w:r w:rsidRPr="00444F81">
        <w:rPr>
          <w:rStyle w:val="StyleBoldUnderline"/>
          <w:rFonts w:asciiTheme="minorHAnsi" w:hAnsiTheme="minorHAnsi" w:cstheme="minorHAnsi"/>
        </w:rPr>
        <w:t>siphon support for Empire, and strike proficiently</w:t>
      </w:r>
      <w:r w:rsidRPr="00444F81">
        <w:rPr>
          <w:rFonts w:asciiTheme="minorHAnsi" w:hAnsiTheme="minorHAnsi" w:cstheme="minorHAnsi"/>
          <w:sz w:val="16"/>
        </w:rPr>
        <w:t xml:space="preserve"> using the Internet. A similar process is at work, Hardt and Negri maintain, in the postmodern economy. </w:t>
      </w:r>
      <w:r w:rsidRPr="00444F81">
        <w:rPr>
          <w:rStyle w:val="StyleBoldUnderline"/>
          <w:rFonts w:asciiTheme="minorHAnsi" w:hAnsiTheme="minorHAnsi" w:cstheme="minorHAnsi"/>
        </w:rPr>
        <w:t>Labor today is becoming increasingly collaborative, cooperative, and communicative. Nearly every profession, from agriculture to industry and entertainment, requires workers to travel, become technologically savvy, and work in groups.</w:t>
      </w:r>
      <w:r w:rsidRPr="00444F81">
        <w:rPr>
          <w:rFonts w:asciiTheme="minorHAnsi" w:hAnsiTheme="minorHAnsi" w:cstheme="minorHAnsi"/>
          <w:sz w:val="16"/>
        </w:rPr>
        <w:t xml:space="preserve"> Empire encourages the production of the multitude's general intellect to maximize its power. </w:t>
      </w:r>
      <w:r w:rsidRPr="00444F81">
        <w:rPr>
          <w:rStyle w:val="StyleBoldUnderline"/>
          <w:rFonts w:asciiTheme="minorHAnsi" w:hAnsiTheme="minorHAnsi" w:cstheme="minorHAnsi"/>
        </w:rPr>
        <w:t>The multitude's mobility and commonality, however, constructs a counter-Empire to oppose the hegemony of Empire</w:t>
      </w:r>
      <w:r w:rsidRPr="00444F81">
        <w:rPr>
          <w:rFonts w:asciiTheme="minorHAnsi" w:hAnsiTheme="minorHAnsi" w:cstheme="minorHAnsi"/>
          <w:sz w:val="16"/>
        </w:rPr>
        <w:t xml:space="preserve">. The Internet, once again, is a site of conflict between Empire and the multitude, as when young people use work computers to organize raves and demonstrations. The other side of Multitude, and one that will interest many readers of Empire, provides examples of the nascent political subjectivity in action. The multitude, Hardt and Negri claim, has begun to act for homosexual rights (ACT-UP and Queer Nation), social-movement unionism (the piqueteros in Argentina and Justice for Janitors in the United States), and the cause of global peace (the international antiwar protests of February 15, 2003). The greatest manifestation of the multitude up to now, however, occurred in Seattle in 1999. The globalization activists who disrupted the Third Ministerial Conference of the WTO exemplify one definition of the multitude: singularities that act in common. In Seattle, diverse constituencies — environmentalists and unionists, anarchists and church groups — converged to protest the current form of global capitalism and to discuss alternative futures. The protestors in Seattle are not a perfect embodiment of the multitude because they are predominantly North Americans and because their positive vision is not yet fully articulated. The multitude today is more a virtual political force than an actual political entity. </w:t>
      </w:r>
      <w:r w:rsidRPr="00444F81">
        <w:rPr>
          <w:rStyle w:val="StyleBoldUnderline"/>
          <w:rFonts w:asciiTheme="minorHAnsi" w:hAnsiTheme="minorHAnsi" w:cstheme="minorHAnsi"/>
        </w:rPr>
        <w:t xml:space="preserve">The relevant question for Hardt and Negri, therefore, is not, "What is the multitude?" but: "What can the multitude become?" Hardt and Negri create the concept of the multitude to revive the Left. Hardt and Negri witness a world in which Empire pulls the levers of power and permeates our hearts and minds. </w:t>
      </w:r>
      <w:r w:rsidRPr="00444F81">
        <w:rPr>
          <w:rFonts w:asciiTheme="minorHAnsi" w:hAnsiTheme="minorHAnsi" w:cstheme="minorHAnsi"/>
          <w:sz w:val="16"/>
        </w:rPr>
        <w:t xml:space="preserve">There are objections and protests, of course, but these are isolated and incoherent — a march here, a riot there, an editorial elsewhere. For Hardt and Negri, </w:t>
      </w:r>
      <w:r w:rsidRPr="00444F81">
        <w:rPr>
          <w:rStyle w:val="StyleBoldUnderline"/>
          <w:rFonts w:asciiTheme="minorHAnsi" w:hAnsiTheme="minorHAnsi" w:cstheme="minorHAnsi"/>
        </w:rPr>
        <w:t>the Left needs a political project to confront and replace Empire. The clay of the multitude already exists, but it needs to be shaped</w:t>
      </w:r>
      <w:r w:rsidRPr="00444F81">
        <w:rPr>
          <w:rFonts w:asciiTheme="minorHAnsi" w:hAnsiTheme="minorHAnsi" w:cstheme="minorHAnsi"/>
          <w:sz w:val="16"/>
        </w:rPr>
        <w:t xml:space="preserve"> into a powerful body. The multitude needs to become conscious of its own strength. At the beginning of Multitude, the authors describe the figure of the Golem in Jewish mysticism.5 According to the </w:t>
      </w:r>
      <w:proofErr w:type="gramStart"/>
      <w:r w:rsidRPr="00444F81">
        <w:rPr>
          <w:rFonts w:asciiTheme="minorHAnsi" w:hAnsiTheme="minorHAnsi" w:cstheme="minorHAnsi"/>
          <w:sz w:val="16"/>
        </w:rPr>
        <w:t>Kabbalah,</w:t>
      </w:r>
      <w:proofErr w:type="gramEnd"/>
      <w:r w:rsidRPr="00444F81">
        <w:rPr>
          <w:rFonts w:asciiTheme="minorHAnsi" w:hAnsiTheme="minorHAnsi" w:cstheme="minorHAnsi"/>
          <w:sz w:val="16"/>
        </w:rPr>
        <w:t xml:space="preserve"> the Golem is unformed matter that is brought to life by a rabbi pronouncing the name of God over it. The Golem then arises as a monster that can destroy the persecutors of its creator or, perhaps, find redemption through love. Hardt and Negri carry this project into postmodernity. "Today we need new giants and new monsters to put together nature and history, labor and politics, art and invention in order to demonstrate the new power that is being born in the multitude."6</w:t>
      </w:r>
    </w:p>
    <w:p w:rsidR="00E6609A" w:rsidRPr="00444F81" w:rsidRDefault="00E6609A" w:rsidP="00E6609A">
      <w:pPr>
        <w:rPr>
          <w:rFonts w:asciiTheme="minorHAnsi" w:hAnsiTheme="minorHAnsi" w:cstheme="minorHAnsi"/>
          <w:sz w:val="16"/>
        </w:rPr>
      </w:pPr>
      <w:r>
        <w:rPr>
          <w:rFonts w:asciiTheme="minorHAnsi" w:hAnsiTheme="minorHAnsi" w:cstheme="minorHAnsi"/>
          <w:sz w:val="16"/>
        </w:rPr>
        <w:t xml:space="preserve"> </w:t>
      </w:r>
      <w:r w:rsidRPr="00444F81">
        <w:rPr>
          <w:rFonts w:asciiTheme="minorHAnsi" w:hAnsiTheme="minorHAnsi" w:cstheme="minorHAnsi"/>
          <w:sz w:val="16"/>
        </w:rPr>
        <w:t xml:space="preserve"> </w:t>
      </w:r>
    </w:p>
    <w:p w:rsidR="00E6609A" w:rsidRPr="00444F81" w:rsidRDefault="00E6609A" w:rsidP="00E6609A">
      <w:pPr>
        <w:rPr>
          <w:rFonts w:asciiTheme="minorHAnsi" w:hAnsiTheme="minorHAnsi" w:cstheme="minorHAnsi"/>
          <w:sz w:val="16"/>
        </w:rPr>
      </w:pPr>
      <w:r>
        <w:rPr>
          <w:rFonts w:asciiTheme="minorHAnsi" w:hAnsiTheme="minorHAnsi" w:cstheme="minorHAnsi"/>
          <w:sz w:val="16"/>
        </w:rPr>
        <w:t xml:space="preserve"> </w:t>
      </w:r>
      <w:r w:rsidRPr="00444F81">
        <w:rPr>
          <w:rFonts w:asciiTheme="minorHAnsi" w:hAnsiTheme="minorHAnsi" w:cstheme="minorHAnsi"/>
          <w:sz w:val="16"/>
        </w:rPr>
        <w:t xml:space="preserve"> </w:t>
      </w:r>
    </w:p>
    <w:p w:rsidR="00E6609A" w:rsidRPr="00444F81" w:rsidRDefault="00E6609A" w:rsidP="00E6609A">
      <w:pPr>
        <w:rPr>
          <w:rFonts w:asciiTheme="minorHAnsi" w:hAnsiTheme="minorHAnsi" w:cstheme="minorHAnsi"/>
          <w:sz w:val="16"/>
        </w:rPr>
      </w:pPr>
    </w:p>
    <w:p w:rsidR="00E6609A" w:rsidRPr="00444F81" w:rsidRDefault="00E6609A" w:rsidP="00E6609A">
      <w:pPr>
        <w:jc w:val="both"/>
        <w:rPr>
          <w:rStyle w:val="StyleBoldUnderline"/>
          <w:rFonts w:asciiTheme="minorHAnsi" w:hAnsiTheme="minorHAnsi" w:cstheme="minorHAnsi"/>
        </w:rPr>
      </w:pPr>
    </w:p>
    <w:p w:rsidR="00E6609A" w:rsidRPr="00444F81" w:rsidRDefault="00E6609A" w:rsidP="00E6609A">
      <w:pPr>
        <w:rPr>
          <w:rFonts w:asciiTheme="minorHAnsi" w:hAnsiTheme="minorHAnsi" w:cstheme="minorHAnsi"/>
          <w:sz w:val="16"/>
        </w:rPr>
      </w:pPr>
    </w:p>
    <w:p w:rsidR="00E6609A" w:rsidRPr="00444F81" w:rsidRDefault="001E3056" w:rsidP="00E6609A">
      <w:pPr>
        <w:pStyle w:val="Heading2"/>
      </w:pPr>
      <w:r>
        <w:lastRenderedPageBreak/>
        <w:t xml:space="preserve">Alt – </w:t>
      </w:r>
      <w:r w:rsidR="00E6609A" w:rsidRPr="00444F81">
        <w:t>Total Rejection Key</w:t>
      </w:r>
    </w:p>
    <w:p w:rsidR="00E6609A" w:rsidRPr="00444F81" w:rsidRDefault="00E6609A" w:rsidP="00E6609A">
      <w:pPr>
        <w:pStyle w:val="Heading4"/>
        <w:rPr>
          <w:rFonts w:asciiTheme="minorHAnsi" w:hAnsiTheme="minorHAnsi" w:cstheme="minorHAnsi"/>
        </w:rPr>
      </w:pPr>
      <w:r w:rsidRPr="00444F81">
        <w:rPr>
          <w:rFonts w:asciiTheme="minorHAnsi" w:hAnsiTheme="minorHAnsi" w:cstheme="minorHAnsi"/>
        </w:rPr>
        <w:t>Total rejection is key to getting rid of capitalism</w:t>
      </w:r>
    </w:p>
    <w:p w:rsidR="00E6609A" w:rsidRPr="00444F81" w:rsidRDefault="00E6609A" w:rsidP="00E6609A">
      <w:pPr>
        <w:rPr>
          <w:rFonts w:asciiTheme="minorHAnsi" w:hAnsiTheme="minorHAnsi" w:cstheme="minorHAnsi"/>
          <w:sz w:val="16"/>
        </w:rPr>
      </w:pPr>
      <w:r w:rsidRPr="00444F81">
        <w:rPr>
          <w:rStyle w:val="StyleStyleBold12pt"/>
          <w:rFonts w:asciiTheme="minorHAnsi" w:hAnsiTheme="minorHAnsi" w:cstheme="minorHAnsi"/>
        </w:rPr>
        <w:t>Flank 7</w:t>
      </w:r>
      <w:r w:rsidRPr="00444F81">
        <w:rPr>
          <w:rFonts w:asciiTheme="minorHAnsi" w:hAnsiTheme="minorHAnsi" w:cstheme="minorHAnsi"/>
          <w:sz w:val="16"/>
        </w:rPr>
        <w:t xml:space="preserve"> (Lenny, writer, Hegemony and Counter-Hegemony: Marxism, Capitalism, and Their Relation to Sexism, Racism, Nationalism, and Authoritarianism)</w:t>
      </w:r>
    </w:p>
    <w:p w:rsidR="00E6609A" w:rsidRPr="00444F81" w:rsidRDefault="00E6609A" w:rsidP="00E6609A">
      <w:pPr>
        <w:rPr>
          <w:rStyle w:val="StyleBoldUnderline"/>
          <w:rFonts w:asciiTheme="minorHAnsi" w:hAnsiTheme="minorHAnsi" w:cstheme="minorHAnsi"/>
        </w:rPr>
      </w:pPr>
      <w:proofErr w:type="gramStart"/>
      <w:r w:rsidRPr="00444F81">
        <w:rPr>
          <w:rFonts w:asciiTheme="minorHAnsi" w:hAnsiTheme="minorHAnsi" w:cstheme="minorHAnsi"/>
          <w:sz w:val="16"/>
        </w:rPr>
        <w:t>A critical examination of the relationship between Marxism and other social justice movements, including feminism, anti-racism, gay liberation, environmentalism, anarchism and Native activism.</w:t>
      </w:r>
      <w:proofErr w:type="gramEnd"/>
      <w:r w:rsidRPr="00444F81">
        <w:rPr>
          <w:rFonts w:asciiTheme="minorHAnsi" w:hAnsiTheme="minorHAnsi" w:cstheme="minorHAnsi"/>
          <w:sz w:val="16"/>
        </w:rPr>
        <w:t xml:space="preserve"> </w:t>
      </w:r>
      <w:r w:rsidRPr="00444F81">
        <w:rPr>
          <w:rStyle w:val="StyleBoldUnderline"/>
          <w:rFonts w:asciiTheme="minorHAnsi" w:hAnsiTheme="minorHAnsi" w:cstheme="minorHAnsi"/>
        </w:rPr>
        <w:t xml:space="preserve">The capitalist social order is like a Hydra, a many-headed dragon. Try to cut off one head, and the others will kill you. The only way to kill the beast is to cut off </w:t>
      </w:r>
      <w:proofErr w:type="gramStart"/>
      <w:r w:rsidRPr="00444F81">
        <w:rPr>
          <w:rStyle w:val="StyleBoldUnderline"/>
          <w:rFonts w:asciiTheme="minorHAnsi" w:hAnsiTheme="minorHAnsi" w:cstheme="minorHAnsi"/>
        </w:rPr>
        <w:t>all its</w:t>
      </w:r>
      <w:proofErr w:type="gramEnd"/>
      <w:r w:rsidRPr="00444F81">
        <w:rPr>
          <w:rStyle w:val="StyleBoldUnderline"/>
          <w:rFonts w:asciiTheme="minorHAnsi" w:hAnsiTheme="minorHAnsi" w:cstheme="minorHAnsi"/>
        </w:rPr>
        <w:t xml:space="preserve"> heads at once. The social revolution must grow to encompass not merely the economic means of production, but the entire mode of social life, including its familial, sexual, racial, national, gender and authority roles. The tactics of the traditional Leninists are entirely unsuited for that task. Only a wider-ranging social movement can hope to defeat capitalist hegemony.</w:t>
      </w:r>
    </w:p>
    <w:p w:rsidR="00E6609A" w:rsidRPr="00444F81" w:rsidRDefault="00E6609A" w:rsidP="00E6609A">
      <w:pPr>
        <w:rPr>
          <w:rStyle w:val="StyleBoldUnderline"/>
          <w:rFonts w:asciiTheme="minorHAnsi" w:hAnsiTheme="minorHAnsi" w:cstheme="minorHAnsi"/>
        </w:rPr>
      </w:pPr>
    </w:p>
    <w:p w:rsidR="00E6609A" w:rsidRPr="00444F81" w:rsidRDefault="00E6609A" w:rsidP="00E6609A">
      <w:pPr>
        <w:pStyle w:val="Heading4"/>
        <w:rPr>
          <w:rStyle w:val="StyleBoldUnderline"/>
          <w:rFonts w:asciiTheme="minorHAnsi" w:hAnsiTheme="minorHAnsi" w:cstheme="minorHAnsi"/>
          <w:b/>
          <w:bCs/>
          <w:u w:val="none"/>
        </w:rPr>
      </w:pPr>
      <w:r w:rsidRPr="00444F81">
        <w:rPr>
          <w:rFonts w:asciiTheme="minorHAnsi" w:hAnsiTheme="minorHAnsi" w:cstheme="minorHAnsi"/>
        </w:rPr>
        <w:t>The only lasting solution is to get rid of capitalism altogether</w:t>
      </w:r>
    </w:p>
    <w:p w:rsidR="00E6609A" w:rsidRPr="00444F81" w:rsidRDefault="00E6609A" w:rsidP="00E6609A">
      <w:pPr>
        <w:rPr>
          <w:rFonts w:asciiTheme="minorHAnsi" w:hAnsiTheme="minorHAnsi" w:cstheme="minorHAnsi"/>
          <w:sz w:val="16"/>
        </w:rPr>
      </w:pPr>
      <w:r w:rsidRPr="00444F81">
        <w:rPr>
          <w:rStyle w:val="StyleStyleBold12pt"/>
          <w:rFonts w:asciiTheme="minorHAnsi" w:hAnsiTheme="minorHAnsi" w:cstheme="minorHAnsi"/>
        </w:rPr>
        <w:t>League for the revolutionary party 12</w:t>
      </w:r>
      <w:r w:rsidRPr="00444F81">
        <w:rPr>
          <w:rFonts w:asciiTheme="minorHAnsi" w:hAnsiTheme="minorHAnsi" w:cstheme="minorHAnsi"/>
          <w:sz w:val="16"/>
        </w:rPr>
        <w:t xml:space="preserve"> (http://lrp-cofi.org/statements/mayday2012.html)</w:t>
      </w:r>
    </w:p>
    <w:p w:rsidR="00E6609A" w:rsidRPr="00444F81" w:rsidRDefault="00E6609A" w:rsidP="00E6609A">
      <w:pPr>
        <w:rPr>
          <w:rStyle w:val="StyleBoldUnderline"/>
          <w:rFonts w:asciiTheme="minorHAnsi" w:hAnsiTheme="minorHAnsi" w:cstheme="minorHAnsi"/>
          <w:b w:val="0"/>
          <w:sz w:val="16"/>
        </w:rPr>
      </w:pPr>
      <w:r w:rsidRPr="00444F81">
        <w:rPr>
          <w:rStyle w:val="StyleBoldUnderline"/>
          <w:rFonts w:asciiTheme="minorHAnsi" w:hAnsiTheme="minorHAnsi" w:cstheme="minorHAnsi"/>
        </w:rPr>
        <w:t>As with the Republicans, the heart of the Democratic Party, along with its money and power, belongs to wealthy capitalists. Capitalism by its nature must try to divide and conquer the working class</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sz w:val="16"/>
          <w:u w:val="none"/>
        </w:rPr>
        <w:t xml:space="preserve">in order to maximize profits at the workers’ expense. Under the conditions of deep economic crisis of the past few years, the drives of the system to scapegoat immigrants, people of color, youth and “greedy union workers” for the problems of unemployment, inadequate health care and education, and poverty caused by the profit-making system itself, go into high gear. </w:t>
      </w:r>
      <w:r w:rsidRPr="00444F81">
        <w:rPr>
          <w:rStyle w:val="StyleBoldUnderline"/>
          <w:rFonts w:asciiTheme="minorHAnsi" w:hAnsiTheme="minorHAnsi" w:cstheme="minorHAnsi"/>
        </w:rPr>
        <w:t>Anti-immigrant chauvinism, racism and immiseration of the working class are features of capitalism at this time</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sz w:val="16"/>
          <w:u w:val="none"/>
        </w:rPr>
        <w:t>not of any one given capitalist party or politician. Thus</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rPr>
        <w:t>revolutionary socialists oppose voting for candidates of any capitalist party</w:t>
      </w:r>
      <w:r w:rsidRPr="00444F81">
        <w:rPr>
          <w:rStyle w:val="StyleBoldUnderline"/>
          <w:rFonts w:asciiTheme="minorHAnsi" w:hAnsiTheme="minorHAnsi" w:cstheme="minorHAnsi"/>
          <w:sz w:val="16"/>
          <w:u w:val="none"/>
        </w:rPr>
        <w:t xml:space="preserve"> and champion instead an alternative strategy, based on the power of the working class to fight for its own interests. The working class can unite to beat back specific capitalist attacks. People of color, especially youth, will be </w:t>
      </w:r>
      <w:proofErr w:type="gramStart"/>
      <w:r w:rsidRPr="00444F81">
        <w:rPr>
          <w:rStyle w:val="StyleBoldUnderline"/>
          <w:rFonts w:asciiTheme="minorHAnsi" w:hAnsiTheme="minorHAnsi" w:cstheme="minorHAnsi"/>
          <w:sz w:val="16"/>
          <w:u w:val="none"/>
        </w:rPr>
        <w:t>key</w:t>
      </w:r>
      <w:proofErr w:type="gramEnd"/>
      <w:r w:rsidRPr="00444F81">
        <w:rPr>
          <w:rStyle w:val="StyleBoldUnderline"/>
          <w:rFonts w:asciiTheme="minorHAnsi" w:hAnsiTheme="minorHAnsi" w:cstheme="minorHAnsi"/>
          <w:sz w:val="16"/>
          <w:u w:val="none"/>
        </w:rPr>
        <w:t xml:space="preserve"> to developing a rising fight back. And revolutionary socialists will fight in every struggle to build as strong a movement as possible. We also believe that </w:t>
      </w:r>
      <w:r w:rsidRPr="00444F81">
        <w:rPr>
          <w:rStyle w:val="StyleBoldUnderline"/>
          <w:rFonts w:asciiTheme="minorHAnsi" w:hAnsiTheme="minorHAnsi" w:cstheme="minorHAnsi"/>
        </w:rPr>
        <w:t>the only lasting solution is to get rid of capitalism altogether</w:t>
      </w:r>
      <w:r w:rsidRPr="00444F81">
        <w:rPr>
          <w:rStyle w:val="StyleBoldUnderline"/>
          <w:rFonts w:asciiTheme="minorHAnsi" w:hAnsiTheme="minorHAnsi" w:cstheme="minorHAnsi"/>
          <w:sz w:val="16"/>
          <w:u w:val="none"/>
        </w:rPr>
        <w:t>. Socialist revolution will put the working class in power and replace the current system based on production for private profit with a new society based on production to satisfy human needs.</w:t>
      </w:r>
      <w:r w:rsidRPr="00444F81">
        <w:rPr>
          <w:rStyle w:val="StyleBoldUnderline"/>
          <w:rFonts w:asciiTheme="minorHAnsi" w:hAnsiTheme="minorHAnsi" w:cstheme="minorHAnsi"/>
          <w:sz w:val="16"/>
        </w:rPr>
        <w:t xml:space="preserve"> </w:t>
      </w:r>
    </w:p>
    <w:p w:rsidR="00E6609A" w:rsidRPr="00444F81" w:rsidRDefault="00E6609A" w:rsidP="00E6609A">
      <w:pPr>
        <w:rPr>
          <w:rStyle w:val="StyleBoldUnderline"/>
          <w:rFonts w:asciiTheme="minorHAnsi" w:hAnsiTheme="minorHAnsi" w:cstheme="minorHAnsi"/>
        </w:rPr>
      </w:pPr>
    </w:p>
    <w:p w:rsidR="00E6609A" w:rsidRPr="00444F81" w:rsidRDefault="00E6609A" w:rsidP="00E6609A">
      <w:pPr>
        <w:pStyle w:val="Heading4"/>
        <w:rPr>
          <w:rFonts w:asciiTheme="minorHAnsi" w:hAnsiTheme="minorHAnsi" w:cstheme="minorHAnsi"/>
        </w:rPr>
      </w:pPr>
      <w:r w:rsidRPr="00444F81">
        <w:rPr>
          <w:rFonts w:asciiTheme="minorHAnsi" w:hAnsiTheme="minorHAnsi" w:cstheme="minorHAnsi"/>
        </w:rPr>
        <w:t>We must completely reject capitalism in our daily lives</w:t>
      </w:r>
    </w:p>
    <w:p w:rsidR="00E6609A" w:rsidRPr="00444F81" w:rsidRDefault="00E6609A" w:rsidP="00E6609A">
      <w:pPr>
        <w:rPr>
          <w:rStyle w:val="StyleBoldUnderline"/>
          <w:rFonts w:asciiTheme="minorHAnsi" w:hAnsiTheme="minorHAnsi" w:cstheme="minorHAnsi"/>
          <w:b w:val="0"/>
          <w:sz w:val="16"/>
        </w:rPr>
      </w:pPr>
      <w:r w:rsidRPr="00444F81">
        <w:rPr>
          <w:rStyle w:val="StyleStyleBold12pt"/>
          <w:rFonts w:asciiTheme="minorHAnsi" w:hAnsiTheme="minorHAnsi" w:cstheme="minorHAnsi"/>
        </w:rPr>
        <w:t>Herod</w:t>
      </w:r>
      <w:r w:rsidRPr="00444F81">
        <w:rPr>
          <w:rStyle w:val="StyleBoldUnderline"/>
          <w:rFonts w:asciiTheme="minorHAnsi" w:hAnsiTheme="minorHAnsi" w:cstheme="minorHAnsi"/>
          <w:sz w:val="16"/>
        </w:rPr>
        <w:t xml:space="preserve"> </w:t>
      </w:r>
      <w:r w:rsidRPr="00444F81">
        <w:rPr>
          <w:rStyle w:val="StyleStyleBold12pt"/>
          <w:rFonts w:asciiTheme="minorHAnsi" w:hAnsiTheme="minorHAnsi" w:cstheme="minorHAnsi"/>
        </w:rPr>
        <w:t>4</w:t>
      </w:r>
      <w:r w:rsidRPr="00444F81">
        <w:rPr>
          <w:rStyle w:val="StyleBoldUnderline"/>
          <w:rFonts w:asciiTheme="minorHAnsi" w:hAnsiTheme="minorHAnsi" w:cstheme="minorHAnsi"/>
          <w:sz w:val="16"/>
        </w:rPr>
        <w:t xml:space="preserve"> (James, University of Massachusetts Boston, http://site.www.umb.edu/faculty/salzman_g/Strate/GetFre/06.htm)</w:t>
      </w:r>
    </w:p>
    <w:p w:rsidR="00E6609A" w:rsidRPr="00444F81" w:rsidRDefault="00E6609A" w:rsidP="00E6609A">
      <w:pPr>
        <w:rPr>
          <w:rStyle w:val="StyleBoldUnderline"/>
          <w:rFonts w:asciiTheme="minorHAnsi" w:hAnsiTheme="minorHAnsi" w:cstheme="minorHAnsi"/>
          <w:b w:val="0"/>
          <w:sz w:val="16"/>
        </w:rPr>
      </w:pPr>
      <w:r w:rsidRPr="00444F81">
        <w:rPr>
          <w:rStyle w:val="StyleBoldUnderline"/>
          <w:rFonts w:asciiTheme="minorHAnsi" w:hAnsiTheme="minorHAnsi" w:cstheme="minorHAnsi"/>
          <w:sz w:val="16"/>
          <w:u w:val="none"/>
        </w:rPr>
        <w:t>Thus capitalist structures (corporations, governments, banks, schools, etc.) are not seized so much as simply abandoned</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rPr>
        <w:t>Capitalist relations are not fought so much as they are simply rejected. We stop participating in activities that support</w:t>
      </w:r>
      <w:r w:rsidRPr="00444F81">
        <w:rPr>
          <w:rStyle w:val="StyleBoldUnderline"/>
          <w:rFonts w:asciiTheme="minorHAnsi" w:hAnsiTheme="minorHAnsi" w:cstheme="minorHAnsi"/>
          <w:sz w:val="16"/>
        </w:rPr>
        <w:t xml:space="preserve"> (finance, condone) </w:t>
      </w:r>
      <w:r w:rsidRPr="00444F81">
        <w:rPr>
          <w:rStyle w:val="StyleBoldUnderline"/>
          <w:rFonts w:asciiTheme="minorHAnsi" w:hAnsiTheme="minorHAnsi" w:cstheme="minorHAnsi"/>
        </w:rPr>
        <w:t>the capitalist world and start participating in activities that build a new world while simultaneously undermining the old</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sz w:val="16"/>
          <w:u w:val="none"/>
        </w:rPr>
        <w:t>We create a new pattern of social relations alongside capitalist relations and then we continually build and strengthen our new pattern while doing every thing we can to weaken capitalist relations. In this way our new democratic, non-hierarchical, non-commodified relations can eventually overwhelm the capitalist relations and force them out of existence.</w:t>
      </w:r>
      <w:r>
        <w:rPr>
          <w:rStyle w:val="StyleBoldUnderline"/>
          <w:rFonts w:asciiTheme="minorHAnsi" w:hAnsiTheme="minorHAnsi" w:cstheme="minorHAnsi"/>
          <w:sz w:val="16"/>
          <w:u w:val="none"/>
        </w:rPr>
        <w:t xml:space="preserve"> </w:t>
      </w:r>
      <w:r w:rsidRPr="00444F81">
        <w:rPr>
          <w:rStyle w:val="StyleBoldUnderline"/>
          <w:rFonts w:asciiTheme="minorHAnsi" w:hAnsiTheme="minorHAnsi" w:cstheme="minorHAnsi"/>
          <w:sz w:val="16"/>
          <w:u w:val="none"/>
        </w:rPr>
        <w:t xml:space="preserve">This is how it has to be done. This is a plausible, realistic strategy. </w:t>
      </w:r>
      <w:r w:rsidRPr="00444F81">
        <w:rPr>
          <w:rStyle w:val="StyleBoldUnderline"/>
          <w:rFonts w:asciiTheme="minorHAnsi" w:hAnsiTheme="minorHAnsi" w:cstheme="minorHAnsi"/>
        </w:rPr>
        <w:t>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sz w:val="16"/>
          <w:u w:val="none"/>
        </w:rPr>
        <w:t>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w:t>
      </w:r>
      <w:proofErr w:type="gramStart"/>
      <w:r w:rsidRPr="00444F81">
        <w:rPr>
          <w:rStyle w:val="StyleBoldUnderline"/>
          <w:rFonts w:asciiTheme="minorHAnsi" w:hAnsiTheme="minorHAnsi" w:cstheme="minorHAnsi"/>
          <w:sz w:val="16"/>
          <w:u w:val="none"/>
        </w:rPr>
        <w:t>slavery, that</w:t>
      </w:r>
      <w:proofErr w:type="gramEnd"/>
      <w:r w:rsidRPr="00444F81">
        <w:rPr>
          <w:rStyle w:val="StyleBoldUnderline"/>
          <w:rFonts w:asciiTheme="minorHAnsi" w:hAnsiTheme="minorHAnsi" w:cstheme="minorHAnsi"/>
          <w:sz w:val="16"/>
          <w:u w:val="none"/>
        </w:rPr>
        <w:t xml:space="preserve"> we can’t simply stop participating in (but even here there are ways we can chip away at it). </w:t>
      </w:r>
      <w:r w:rsidRPr="00444F81">
        <w:rPr>
          <w:rStyle w:val="StyleBoldUnderline"/>
          <w:rFonts w:asciiTheme="minorHAnsi" w:hAnsiTheme="minorHAnsi" w:cstheme="minorHAnsi"/>
        </w:rPr>
        <w:t xml:space="preserve">Capitalism must be explicitly refused and replaced by something else. This constitutes War, but it is </w:t>
      </w:r>
      <w:r w:rsidRPr="00444F81">
        <w:rPr>
          <w:rStyle w:val="StyleBoldUnderline"/>
          <w:rFonts w:asciiTheme="minorHAnsi" w:hAnsiTheme="minorHAnsi" w:cstheme="minorHAnsi"/>
        </w:rPr>
        <w:lastRenderedPageBreak/>
        <w:t>not a war in the traditional sense of armies and tanks, but a war fought on a daily basis</w:t>
      </w:r>
      <w:r w:rsidRPr="00444F81">
        <w:rPr>
          <w:rStyle w:val="StyleBoldUnderline"/>
          <w:rFonts w:asciiTheme="minorHAnsi" w:hAnsiTheme="minorHAnsi" w:cstheme="minorHAnsi"/>
          <w:sz w:val="16"/>
        </w:rPr>
        <w:t xml:space="preserve">, </w:t>
      </w:r>
      <w:r w:rsidRPr="00444F81">
        <w:rPr>
          <w:rStyle w:val="StyleBoldUnderline"/>
          <w:rFonts w:asciiTheme="minorHAnsi" w:hAnsiTheme="minorHAnsi" w:cstheme="minorHAnsi"/>
          <w:sz w:val="16"/>
          <w:u w:val="none"/>
        </w:rPr>
        <w:t>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w:t>
      </w:r>
      <w:r>
        <w:rPr>
          <w:rStyle w:val="StyleBoldUnderline"/>
          <w:rFonts w:asciiTheme="minorHAnsi" w:hAnsiTheme="minorHAnsi" w:cstheme="minorHAnsi"/>
          <w:sz w:val="16"/>
        </w:rPr>
        <w:t xml:space="preserve"> </w:t>
      </w:r>
    </w:p>
    <w:p w:rsidR="00E6609A" w:rsidRPr="00444F81" w:rsidRDefault="00E6609A" w:rsidP="00E6609A">
      <w:pPr>
        <w:rPr>
          <w:rStyle w:val="StyleBoldUnderline"/>
          <w:rFonts w:asciiTheme="minorHAnsi" w:hAnsiTheme="minorHAnsi" w:cstheme="minorHAnsi"/>
        </w:rPr>
      </w:pPr>
    </w:p>
    <w:p w:rsidR="00E6609A" w:rsidRPr="00444F81" w:rsidRDefault="00E6609A" w:rsidP="00E6609A">
      <w:pPr>
        <w:rPr>
          <w:rFonts w:asciiTheme="minorHAnsi" w:hAnsiTheme="minorHAnsi" w:cstheme="minorHAnsi"/>
        </w:rPr>
      </w:pPr>
    </w:p>
    <w:p w:rsidR="00E6609A" w:rsidRPr="00444F81" w:rsidRDefault="001E3056" w:rsidP="00E6609A">
      <w:pPr>
        <w:pStyle w:val="Heading2"/>
      </w:pPr>
      <w:r>
        <w:lastRenderedPageBreak/>
        <w:t xml:space="preserve">Alt – </w:t>
      </w:r>
      <w:r w:rsidR="00E6609A">
        <w:t>Hist Mat = Best method</w:t>
      </w:r>
    </w:p>
    <w:p w:rsidR="00E6609A" w:rsidRPr="00444F81" w:rsidRDefault="00E6609A" w:rsidP="00E6609A">
      <w:pPr>
        <w:rPr>
          <w:rStyle w:val="StyleStyleBold12pt"/>
          <w:rFonts w:asciiTheme="minorHAnsi" w:hAnsiTheme="minorHAnsi" w:cstheme="minorHAnsi"/>
        </w:rPr>
      </w:pPr>
    </w:p>
    <w:p w:rsidR="00E6609A" w:rsidRPr="00444F81" w:rsidRDefault="00E6609A" w:rsidP="00E6609A">
      <w:pPr>
        <w:rPr>
          <w:rStyle w:val="StyleStyleBold12pt"/>
          <w:rFonts w:asciiTheme="minorHAnsi" w:hAnsiTheme="minorHAnsi" w:cstheme="minorHAnsi"/>
        </w:rPr>
      </w:pPr>
      <w:r w:rsidRPr="00444F81">
        <w:rPr>
          <w:rStyle w:val="StyleStyleBold12pt"/>
          <w:rFonts w:asciiTheme="minorHAnsi" w:hAnsiTheme="minorHAnsi" w:cstheme="minorHAnsi"/>
        </w:rPr>
        <w:t xml:space="preserve">Only historical materialism can account for the inseparability of economics and political and social dominance </w:t>
      </w:r>
    </w:p>
    <w:p w:rsidR="00E6609A" w:rsidRPr="00444F81" w:rsidRDefault="00E6609A" w:rsidP="00E6609A">
      <w:pPr>
        <w:rPr>
          <w:rFonts w:asciiTheme="minorHAnsi" w:hAnsiTheme="minorHAnsi" w:cstheme="minorHAnsi"/>
          <w:sz w:val="16"/>
        </w:rPr>
      </w:pPr>
      <w:r w:rsidRPr="00444F81">
        <w:rPr>
          <w:rStyle w:val="StyleStyleBold12pt"/>
          <w:rFonts w:asciiTheme="minorHAnsi" w:hAnsiTheme="minorHAnsi" w:cstheme="minorHAnsi"/>
        </w:rPr>
        <w:t>Shimp 9</w:t>
      </w:r>
      <w:r w:rsidRPr="00444F81">
        <w:rPr>
          <w:rFonts w:asciiTheme="minorHAnsi" w:hAnsiTheme="minorHAnsi" w:cstheme="minorHAnsi"/>
          <w:sz w:val="16"/>
        </w:rPr>
        <w:t xml:space="preserve"> (Kaleb,</w:t>
      </w:r>
      <w:r>
        <w:rPr>
          <w:rFonts w:asciiTheme="minorHAnsi" w:hAnsiTheme="minorHAnsi" w:cstheme="minorHAnsi"/>
          <w:sz w:val="16"/>
        </w:rPr>
        <w:t xml:space="preserve"> </w:t>
      </w:r>
      <w:r w:rsidRPr="00444F81">
        <w:rPr>
          <w:rFonts w:asciiTheme="minorHAnsi" w:hAnsiTheme="minorHAnsi" w:cstheme="minorHAnsi"/>
          <w:color w:val="222222"/>
          <w:sz w:val="16"/>
          <w:szCs w:val="20"/>
          <w:shd w:val="clear" w:color="auto" w:fill="FFFFFF"/>
        </w:rPr>
        <w:t>Department of Economics, University of Northern Iowa</w:t>
      </w:r>
      <w:r w:rsidRPr="00444F81">
        <w:rPr>
          <w:rFonts w:asciiTheme="minorHAnsi" w:hAnsiTheme="minorHAnsi" w:cstheme="minorHAnsi"/>
          <w:sz w:val="16"/>
        </w:rPr>
        <w:t xml:space="preserve"> “The Validity of Karl Marx's Theory of Historical Materialism” </w:t>
      </w:r>
      <w:hyperlink r:id="rId84" w:history="1">
        <w:r w:rsidRPr="00444F81">
          <w:rPr>
            <w:rStyle w:val="Hyperlink"/>
            <w:rFonts w:asciiTheme="minorHAnsi" w:hAnsiTheme="minorHAnsi" w:cstheme="minorHAnsi"/>
            <w:sz w:val="16"/>
          </w:rPr>
          <w:t>http://business.uni.edu/economics/Themes/shimp.pdf</w:t>
        </w:r>
      </w:hyperlink>
      <w:r w:rsidRPr="00444F81">
        <w:rPr>
          <w:rFonts w:asciiTheme="minorHAnsi" w:hAnsiTheme="minorHAnsi" w:cstheme="minorHAnsi"/>
          <w:sz w:val="16"/>
        </w:rPr>
        <w:t xml:space="preserve"> p</w:t>
      </w:r>
      <w:r w:rsidRPr="00444F81">
        <w:rPr>
          <w:rFonts w:asciiTheme="minorHAnsi" w:hAnsiTheme="minorHAnsi" w:cstheme="minorHAnsi"/>
          <w:sz w:val="16"/>
          <w:szCs w:val="16"/>
        </w:rPr>
        <w:t>. 41-43)</w:t>
      </w:r>
      <w:r w:rsidRPr="00444F81">
        <w:rPr>
          <w:rFonts w:asciiTheme="minorHAnsi" w:hAnsiTheme="minorHAnsi" w:cstheme="minorHAnsi"/>
          <w:sz w:val="16"/>
        </w:rPr>
        <w:t xml:space="preserve"> APB</w:t>
      </w:r>
    </w:p>
    <w:p w:rsidR="00E6609A" w:rsidRPr="00444F81" w:rsidRDefault="00E6609A" w:rsidP="00E6609A">
      <w:pPr>
        <w:rPr>
          <w:rFonts w:asciiTheme="minorHAnsi" w:hAnsiTheme="minorHAnsi" w:cstheme="minorHAnsi"/>
          <w:sz w:val="10"/>
        </w:rPr>
      </w:pPr>
    </w:p>
    <w:p w:rsidR="00E6609A" w:rsidRPr="00444F81" w:rsidRDefault="00E6609A" w:rsidP="00E6609A">
      <w:pPr>
        <w:rPr>
          <w:rFonts w:asciiTheme="minorHAnsi" w:hAnsiTheme="minorHAnsi" w:cstheme="minorHAnsi"/>
          <w:sz w:val="16"/>
        </w:rPr>
      </w:pPr>
      <w:r w:rsidRPr="00444F81">
        <w:rPr>
          <w:rStyle w:val="StyleBoldUnderline"/>
          <w:rFonts w:asciiTheme="minorHAnsi" w:hAnsiTheme="minorHAnsi" w:cstheme="minorHAnsi"/>
        </w:rPr>
        <w:t>Historical materialism asserts that economic forces are the primary forces that propel man through history as social classes interact. Economic interactions are how man relates to the material world.</w:t>
      </w:r>
      <w:r w:rsidRPr="00444F81">
        <w:rPr>
          <w:rFonts w:asciiTheme="minorHAnsi" w:hAnsiTheme="minorHAnsi" w:cstheme="minorHAnsi"/>
          <w:sz w:val="16"/>
        </w:rPr>
        <w:t xml:space="preserve"> </w:t>
      </w:r>
      <w:r w:rsidRPr="00444F81">
        <w:rPr>
          <w:rStyle w:val="StyleBoldUnderline"/>
          <w:rFonts w:asciiTheme="minorHAnsi" w:hAnsiTheme="minorHAnsi" w:cstheme="minorHAnsi"/>
        </w:rPr>
        <w:t>Man changes the material world, not with thought and conceptualization, but with picks, shovels, ploughs, diggers, looms and lathes</w:t>
      </w:r>
      <w:r w:rsidRPr="00444F81">
        <w:rPr>
          <w:rFonts w:asciiTheme="minorHAnsi" w:hAnsiTheme="minorHAnsi" w:cstheme="minorHAnsi"/>
          <w:sz w:val="16"/>
        </w:rPr>
        <w:t xml:space="preserve"> (Wolff 2003</w:t>
      </w:r>
      <w:proofErr w:type="gramStart"/>
      <w:r w:rsidRPr="00444F81">
        <w:rPr>
          <w:rFonts w:asciiTheme="minorHAnsi" w:hAnsiTheme="minorHAnsi" w:cstheme="minorHAnsi"/>
          <w:sz w:val="16"/>
        </w:rPr>
        <w:t>,28</w:t>
      </w:r>
      <w:proofErr w:type="gramEnd"/>
      <w:r w:rsidRPr="00444F81">
        <w:rPr>
          <w:rFonts w:asciiTheme="minorHAnsi" w:hAnsiTheme="minorHAnsi" w:cstheme="minorHAnsi"/>
          <w:sz w:val="16"/>
        </w:rPr>
        <w:t xml:space="preserve">). </w:t>
      </w:r>
      <w:r w:rsidRPr="00444F81">
        <w:rPr>
          <w:rStyle w:val="StyleBoldUnderline"/>
          <w:rFonts w:asciiTheme="minorHAnsi" w:hAnsiTheme="minorHAnsi" w:cstheme="minorHAnsi"/>
        </w:rPr>
        <w:t>Man has to labor in order to survive. Labor physically changes the world, causing the economic forces to develop as man is able to gain more and more control over his environment.</w:t>
      </w:r>
      <w:r w:rsidRPr="00444F81">
        <w:rPr>
          <w:rFonts w:asciiTheme="minorHAnsi" w:hAnsiTheme="minorHAnsi" w:cstheme="minorHAnsi"/>
          <w:sz w:val="16"/>
        </w:rPr>
        <w:t xml:space="preserve"> For example, farmers at one point used animal-driven plows to plant crops in order to make a living. Eventually, tractors that performed the same task as animals, but much more efficiently, were developed and gave farmers greater control of their environment. The tractor was simply a development in the economic forces. </w:t>
      </w:r>
      <w:r w:rsidRPr="00444F81">
        <w:rPr>
          <w:rStyle w:val="StyleBoldUnderline"/>
          <w:rFonts w:asciiTheme="minorHAnsi" w:hAnsiTheme="minorHAnsi" w:cstheme="minorHAnsi"/>
        </w:rPr>
        <w:t>As economic forces develop, class struggles become more intense. Class struggles provide the contradiction that causes the dialectical process to work in Marx's theory.</w:t>
      </w:r>
      <w:r w:rsidRPr="00444F81">
        <w:rPr>
          <w:rFonts w:asciiTheme="minorHAnsi" w:hAnsiTheme="minorHAnsi" w:cstheme="minorHAnsi"/>
          <w:sz w:val="16"/>
        </w:rPr>
        <w:t xml:space="preserve"> Two </w:t>
      </w:r>
      <w:r w:rsidRPr="00444F81">
        <w:rPr>
          <w:rStyle w:val="StyleBoldUnderline"/>
          <w:rFonts w:asciiTheme="minorHAnsi" w:hAnsiTheme="minorHAnsi" w:cstheme="minorHAnsi"/>
        </w:rPr>
        <w:t>classes</w:t>
      </w:r>
      <w:r w:rsidRPr="00444F81">
        <w:rPr>
          <w:rFonts w:asciiTheme="minorHAnsi" w:hAnsiTheme="minorHAnsi" w:cstheme="minorHAnsi"/>
          <w:sz w:val="16"/>
        </w:rPr>
        <w:t>, ruling and lower, struggle against each other until one eventually wins and becomes the new ruling class. From this new ruling class, another lower class will develop, continuing the process. Marx and Engels clearly declare the importance of classes in history with the first sentence of the Communist Manifesto, "</w:t>
      </w:r>
      <w:r w:rsidRPr="00444F81">
        <w:rPr>
          <w:rStyle w:val="StyleBoldUnderline"/>
          <w:rFonts w:asciiTheme="minorHAnsi" w:hAnsiTheme="minorHAnsi" w:cstheme="minorHAnsi"/>
        </w:rPr>
        <w:t>The history of all</w:t>
      </w:r>
      <w:r w:rsidRPr="00444F81">
        <w:rPr>
          <w:rFonts w:asciiTheme="minorHAnsi" w:hAnsiTheme="minorHAnsi" w:cstheme="minorHAnsi"/>
          <w:sz w:val="16"/>
        </w:rPr>
        <w:t xml:space="preserve"> hitherto </w:t>
      </w:r>
      <w:r w:rsidRPr="00444F81">
        <w:rPr>
          <w:rStyle w:val="StyleBoldUnderline"/>
          <w:rFonts w:asciiTheme="minorHAnsi" w:hAnsiTheme="minorHAnsi" w:cstheme="minorHAnsi"/>
        </w:rPr>
        <w:t>existing society is the history of class struggles</w:t>
      </w:r>
      <w:r w:rsidRPr="00444F81">
        <w:rPr>
          <w:rFonts w:asciiTheme="minorHAnsi" w:hAnsiTheme="minorHAnsi" w:cstheme="minorHAnsi"/>
          <w:sz w:val="16"/>
        </w:rPr>
        <w:t xml:space="preserve">" (2005, 7). </w:t>
      </w:r>
      <w:r w:rsidRPr="00444F81">
        <w:rPr>
          <w:rStyle w:val="StyleBoldUnderline"/>
          <w:rFonts w:asciiTheme="minorHAnsi" w:hAnsiTheme="minorHAnsi" w:cstheme="minorHAnsi"/>
        </w:rPr>
        <w:t>Classes develop from the conflict between the economic/productive forces, relations of production, and superstructure within society</w:t>
      </w:r>
      <w:r w:rsidRPr="00444F81">
        <w:rPr>
          <w:rFonts w:asciiTheme="minorHAnsi" w:hAnsiTheme="minorHAnsi" w:cstheme="minorHAnsi"/>
          <w:sz w:val="16"/>
        </w:rPr>
        <w:t xml:space="preserve">. Marx's clearest representation of the interactions between productive forces, productive relations, and superstructure is in the preface to A Contribution to the Critique of Political Economy: In the social production of their life, men enter into definite relations that are indispensable and independent of their will; these relations of production correspond to a definite stage of development of their material forces of production. The sum total of these relations of production constitutes the economic structure of society — the real foundation, on which </w:t>
      </w:r>
      <w:proofErr w:type="gramStart"/>
      <w:r w:rsidRPr="00444F81">
        <w:rPr>
          <w:rFonts w:asciiTheme="minorHAnsi" w:hAnsiTheme="minorHAnsi" w:cstheme="minorHAnsi"/>
          <w:sz w:val="16"/>
        </w:rPr>
        <w:t>rises</w:t>
      </w:r>
      <w:proofErr w:type="gramEnd"/>
      <w:r w:rsidRPr="00444F81">
        <w:rPr>
          <w:rFonts w:asciiTheme="minorHAnsi" w:hAnsiTheme="minorHAnsi" w:cstheme="minorHAnsi"/>
          <w:sz w:val="16"/>
        </w:rPr>
        <w:t xml:space="preserve"> a legal and political superstructure and to which correspond definite forms of social consciousness. </w:t>
      </w:r>
      <w:r w:rsidRPr="00444F81">
        <w:rPr>
          <w:rStyle w:val="StyleBoldUnderline"/>
          <w:rFonts w:asciiTheme="minorHAnsi" w:hAnsiTheme="minorHAnsi" w:cstheme="minorHAnsi"/>
        </w:rPr>
        <w:t>The mode of production of material life determines the social, political and intellectual life process</w:t>
      </w:r>
      <w:r w:rsidRPr="00444F81">
        <w:rPr>
          <w:rFonts w:asciiTheme="minorHAnsi" w:hAnsiTheme="minorHAnsi" w:cstheme="minorHAnsi"/>
          <w:sz w:val="16"/>
        </w:rPr>
        <w:t xml:space="preserve"> in general. It is not the consciousness of men that determines their being, but, on the contrary, their </w:t>
      </w:r>
      <w:r w:rsidRPr="00444F81">
        <w:rPr>
          <w:rStyle w:val="StyleBoldUnderline"/>
          <w:rFonts w:asciiTheme="minorHAnsi" w:hAnsiTheme="minorHAnsi" w:cstheme="minorHAnsi"/>
        </w:rPr>
        <w:t>social being</w:t>
      </w:r>
      <w:r w:rsidRPr="00444F81">
        <w:rPr>
          <w:rFonts w:asciiTheme="minorHAnsi" w:hAnsiTheme="minorHAnsi" w:cstheme="minorHAnsi"/>
          <w:sz w:val="16"/>
        </w:rPr>
        <w:t xml:space="preserve"> that </w:t>
      </w:r>
      <w:r w:rsidRPr="00444F81">
        <w:rPr>
          <w:rStyle w:val="StyleBoldUnderline"/>
          <w:rFonts w:asciiTheme="minorHAnsi" w:hAnsiTheme="minorHAnsi" w:cstheme="minorHAnsi"/>
        </w:rPr>
        <w:t>determines</w:t>
      </w:r>
      <w:r w:rsidRPr="00444F81">
        <w:rPr>
          <w:rFonts w:asciiTheme="minorHAnsi" w:hAnsiTheme="minorHAnsi" w:cstheme="minorHAnsi"/>
          <w:sz w:val="16"/>
        </w:rPr>
        <w:t xml:space="preserve"> their </w:t>
      </w:r>
      <w:r w:rsidRPr="00444F81">
        <w:rPr>
          <w:rStyle w:val="StyleBoldUnderline"/>
          <w:rFonts w:asciiTheme="minorHAnsi" w:hAnsiTheme="minorHAnsi" w:cstheme="minorHAnsi"/>
        </w:rPr>
        <w:t>consciousness</w:t>
      </w:r>
      <w:r w:rsidRPr="00444F81">
        <w:rPr>
          <w:rFonts w:asciiTheme="minorHAnsi" w:hAnsiTheme="minorHAnsi" w:cstheme="minorHAnsi"/>
          <w:sz w:val="16"/>
        </w:rPr>
        <w:t xml:space="preserve">. At a certain stage of their development, </w:t>
      </w:r>
      <w:r w:rsidRPr="00444F81">
        <w:rPr>
          <w:rStyle w:val="StyleBoldUnderline"/>
          <w:rFonts w:asciiTheme="minorHAnsi" w:hAnsiTheme="minorHAnsi" w:cstheme="minorHAnsi"/>
        </w:rPr>
        <w:t>the material productive forces in society come in conflict with the existing relations of production</w:t>
      </w:r>
      <w:r w:rsidRPr="00444F81">
        <w:rPr>
          <w:rFonts w:asciiTheme="minorHAnsi" w:hAnsiTheme="minorHAnsi" w:cstheme="minorHAnsi"/>
          <w:sz w:val="16"/>
        </w:rPr>
        <w:t xml:space="preserve">, or — what is but a legal expression for the same thing — </w:t>
      </w:r>
      <w:r w:rsidRPr="00444F81">
        <w:rPr>
          <w:rStyle w:val="StyleBoldUnderline"/>
          <w:rFonts w:asciiTheme="minorHAnsi" w:hAnsiTheme="minorHAnsi" w:cstheme="minorHAnsi"/>
        </w:rPr>
        <w:t>with the property relations within which they have been at work before</w:t>
      </w:r>
      <w:r w:rsidRPr="00444F81">
        <w:rPr>
          <w:rFonts w:asciiTheme="minorHAnsi" w:hAnsiTheme="minorHAnsi" w:cstheme="minorHAnsi"/>
          <w:sz w:val="16"/>
        </w:rPr>
        <w:t xml:space="preserve">. From forms of development of the productive forces these relations turn into their fetters. </w:t>
      </w:r>
      <w:proofErr w:type="gramStart"/>
      <w:r w:rsidRPr="00444F81">
        <w:rPr>
          <w:rFonts w:asciiTheme="minorHAnsi" w:hAnsiTheme="minorHAnsi" w:cstheme="minorHAnsi"/>
          <w:sz w:val="16"/>
        </w:rPr>
        <w:t>Then begins an epoch of social revolution.</w:t>
      </w:r>
      <w:proofErr w:type="gramEnd"/>
      <w:r w:rsidRPr="00444F81">
        <w:rPr>
          <w:rFonts w:asciiTheme="minorHAnsi" w:hAnsiTheme="minorHAnsi" w:cstheme="minorHAnsi"/>
          <w:sz w:val="16"/>
        </w:rPr>
        <w:t xml:space="preserve"> With the change of the economic foundation the entire immense superstructure is more or less rapidly transformed. (Marx and Engcls 1983, 159-60) As the productive forces continue to improve, the relations of production (as Marx says, these are for the most part property rights) become a burden (in Marx's words a "fetter") on the improving productive forces, not allowing the productive forces to continue on their path of improvement. The superstructure is the legal, philosophical, religious, and political environment in which the productive forces and productive relations interact. The superstructure exists in order to help the productive relations. </w:t>
      </w:r>
      <w:r w:rsidRPr="00444F81">
        <w:rPr>
          <w:rStyle w:val="StyleBoldUnderline"/>
          <w:rFonts w:asciiTheme="minorHAnsi" w:hAnsiTheme="minorHAnsi" w:cstheme="minorHAnsi"/>
        </w:rPr>
        <w:t xml:space="preserve">Classes develop due to the conflict between the productive forces and productive relations. </w:t>
      </w:r>
      <w:r w:rsidRPr="00444F81">
        <w:rPr>
          <w:rFonts w:asciiTheme="minorHAnsi" w:hAnsiTheme="minorHAnsi" w:cstheme="minorHAnsi"/>
          <w:sz w:val="16"/>
        </w:rPr>
        <w:t>The productive forces and productive relations do not have a dialectical contradiction. The contradiction is only present between the ruling and lower classes. Between the productive forces and relations of production exists only a conflict and the presence of conflict does not mean the presence of contradiction by the dialectical definition (Heilbroner 1981</w:t>
      </w:r>
      <w:proofErr w:type="gramStart"/>
      <w:r w:rsidRPr="00444F81">
        <w:rPr>
          <w:rFonts w:asciiTheme="minorHAnsi" w:hAnsiTheme="minorHAnsi" w:cstheme="minorHAnsi"/>
          <w:sz w:val="16"/>
        </w:rPr>
        <w:t>,39</w:t>
      </w:r>
      <w:proofErr w:type="gramEnd"/>
      <w:r w:rsidRPr="00444F81">
        <w:rPr>
          <w:rFonts w:asciiTheme="minorHAnsi" w:hAnsiTheme="minorHAnsi" w:cstheme="minorHAnsi"/>
          <w:sz w:val="16"/>
        </w:rPr>
        <w:t xml:space="preserve">-40). The conflict between the productive forces and the relations of production only provide the basis by which classes develop. The productive forces are always changing and improving. As man labors in the world, the division of labor grows and man finds new and better ways to master his environment. This improvement will benefit the lower class because with greater control of the environment comes a greater capability of obtaining beneficial resources. The ruling class, however, is in an advantageous position and would like the status quo to remain. </w:t>
      </w:r>
      <w:r w:rsidRPr="00444F81">
        <w:rPr>
          <w:rStyle w:val="StyleBoldUnderline"/>
          <w:rFonts w:asciiTheme="minorHAnsi" w:hAnsiTheme="minorHAnsi" w:cstheme="minorHAnsi"/>
        </w:rPr>
        <w:t>The current relations of production and superstructure of the society exist to serve the will of the ruling class.</w:t>
      </w:r>
      <w:r w:rsidRPr="00444F81">
        <w:rPr>
          <w:rFonts w:asciiTheme="minorHAnsi" w:hAnsiTheme="minorHAnsi" w:cstheme="minorHAnsi"/>
          <w:sz w:val="16"/>
        </w:rPr>
        <w:t xml:space="preserve"> </w:t>
      </w:r>
      <w:r w:rsidRPr="00444F81">
        <w:rPr>
          <w:rStyle w:val="StyleBoldUnderline"/>
          <w:rFonts w:asciiTheme="minorHAnsi" w:hAnsiTheme="minorHAnsi" w:cstheme="minorHAnsi"/>
        </w:rPr>
        <w:t>The ruling class determines the distribution of goods within the society and they have no desire to change the relations of production. The lower class,</w:t>
      </w:r>
      <w:r w:rsidRPr="00444F81">
        <w:rPr>
          <w:rFonts w:asciiTheme="minorHAnsi" w:hAnsiTheme="minorHAnsi" w:cstheme="minorHAnsi"/>
          <w:sz w:val="16"/>
        </w:rPr>
        <w:t xml:space="preserve"> on the other hand, </w:t>
      </w:r>
      <w:r w:rsidRPr="00444F81">
        <w:rPr>
          <w:rStyle w:val="StyleBoldUnderline"/>
          <w:rFonts w:asciiTheme="minorHAnsi" w:hAnsiTheme="minorHAnsi" w:cstheme="minorHAnsi"/>
        </w:rPr>
        <w:t xml:space="preserve">is not content with the current situation and would like to take advantage of the ever-improving productive forces. The ruling class prevents this from happening. </w:t>
      </w:r>
      <w:r w:rsidRPr="00444F81">
        <w:rPr>
          <w:rFonts w:asciiTheme="minorHAnsi" w:hAnsiTheme="minorHAnsi" w:cstheme="minorHAnsi"/>
          <w:sz w:val="16"/>
        </w:rPr>
        <w:t xml:space="preserve">This contradiction of classes culminates in social revolution. The lower class overthrows the ruling class and forms new relations of production that arc better suited to work with the productive forces. The superstructure changes with the relations of production and the new relations of production and superstructure serve the interests of the new ruling class. The new thesis will stay in existence until the productive relations and productive forces are again no longer compatible. The incompatibility will </w:t>
      </w:r>
      <w:r w:rsidRPr="00444F81">
        <w:rPr>
          <w:rFonts w:asciiTheme="minorHAnsi" w:hAnsiTheme="minorHAnsi" w:cstheme="minorHAnsi"/>
          <w:sz w:val="16"/>
        </w:rPr>
        <w:lastRenderedPageBreak/>
        <w:t>cause another lower class to form in contradiction to the upper class, beginning the antagonism all over again. Within every mode of production lies its own downfall.</w:t>
      </w:r>
    </w:p>
    <w:p w:rsidR="00E6609A" w:rsidRPr="001F4F16" w:rsidRDefault="00E6609A" w:rsidP="00E6609A">
      <w:pPr>
        <w:pStyle w:val="Heading4"/>
      </w:pPr>
      <w:r>
        <w:t>Historical materialism is the best methodological approach to fighting capitalism-it provides the ideological backdrop necessary to turn theory into praxis and end capitalist exploitation</w:t>
      </w:r>
    </w:p>
    <w:p w:rsidR="00E6609A" w:rsidRDefault="00E6609A" w:rsidP="00E6609A">
      <w:r w:rsidRPr="00FC6300">
        <w:rPr>
          <w:rStyle w:val="StyleStyleBold12pt"/>
        </w:rPr>
        <w:t>Lukacs in 67</w:t>
      </w:r>
      <w:r w:rsidRPr="008F03F9">
        <w:t xml:space="preserve"> (George, Hungarian Marxist philosopher and literary critic. He is a founder of the tradition of Western Marxism. He contributed the ideas of reification and class consciousness to Marxist philosophy and theory, and his literary criticism was influential in thinking about realism and about the novel as a literary genre. He served briefly as Hungary's Minister of Culture as part of the government of the short-lived Hungarian Soviet Republic, </w:t>
      </w:r>
      <w:r w:rsidRPr="0018326D">
        <w:rPr>
          <w:u w:val="single"/>
        </w:rPr>
        <w:t>History and Class Consciousness</w:t>
      </w:r>
      <w:r w:rsidRPr="008F03F9">
        <w:t xml:space="preserve">) </w:t>
      </w:r>
    </w:p>
    <w:p w:rsidR="00E6609A" w:rsidRDefault="00E6609A" w:rsidP="00E6609A">
      <w:pPr>
        <w:ind w:left="360"/>
      </w:pPr>
      <w:r w:rsidRPr="00C21270">
        <w:rPr>
          <w:b/>
          <w:u w:val="single"/>
        </w:rPr>
        <w:t>Historical materialism has</w:t>
      </w:r>
      <w:r>
        <w:t xml:space="preserve">, therefore, </w:t>
      </w:r>
      <w:r w:rsidRPr="00C21270">
        <w:rPr>
          <w:b/>
          <w:u w:val="single"/>
        </w:rPr>
        <w:t xml:space="preserve">a much greater value </w:t>
      </w:r>
      <w:r>
        <w:t xml:space="preserve">for the proletariat </w:t>
      </w:r>
      <w:r w:rsidRPr="00C21270">
        <w:rPr>
          <w:b/>
          <w:u w:val="single"/>
        </w:rPr>
        <w:t xml:space="preserve">than </w:t>
      </w:r>
      <w:r>
        <w:t xml:space="preserve">that of a method of </w:t>
      </w:r>
      <w:r w:rsidRPr="00C21270">
        <w:rPr>
          <w:b/>
          <w:u w:val="single"/>
        </w:rPr>
        <w:t>historical research</w:t>
      </w:r>
      <w:r>
        <w:t xml:space="preserve">. </w:t>
      </w:r>
      <w:r w:rsidRPr="00C21270">
        <w:rPr>
          <w:b/>
          <w:u w:val="single"/>
        </w:rPr>
        <w:t>It is one of the most important of all its weapons</w:t>
      </w:r>
      <w:r>
        <w:t xml:space="preserve">. For </w:t>
      </w:r>
      <w:r w:rsidRPr="00C21270">
        <w:rPr>
          <w:b/>
          <w:u w:val="single"/>
        </w:rPr>
        <w:t xml:space="preserve">the class struggle </w:t>
      </w:r>
      <w:r w:rsidRPr="00C21270">
        <w:t xml:space="preserve">of </w:t>
      </w:r>
      <w:r>
        <w:t xml:space="preserve">the proletariat </w:t>
      </w:r>
      <w:r w:rsidRPr="00C21270">
        <w:rPr>
          <w:b/>
          <w:u w:val="single"/>
        </w:rPr>
        <w:t xml:space="preserve">signifies </w:t>
      </w:r>
      <w:r>
        <w:t xml:space="preserve">at the same time </w:t>
      </w:r>
      <w:r w:rsidRPr="00C21270">
        <w:rPr>
          <w:b/>
          <w:u w:val="single"/>
        </w:rPr>
        <w:t xml:space="preserve">the awakening of </w:t>
      </w:r>
      <w:r>
        <w:t xml:space="preserve">its </w:t>
      </w:r>
      <w:r w:rsidRPr="00C21270">
        <w:rPr>
          <w:b/>
          <w:u w:val="single"/>
        </w:rPr>
        <w:t>class consciousness</w:t>
      </w:r>
      <w:r>
        <w:t xml:space="preserve">. </w:t>
      </w:r>
      <w:r w:rsidRPr="00C21270">
        <w:rPr>
          <w:b/>
          <w:u w:val="single"/>
        </w:rPr>
        <w:t>And this awakening followed everywhere from an understanding of the true situation</w:t>
      </w:r>
      <w:r>
        <w:t xml:space="preserve">, of the actually existing historical connections. And </w:t>
      </w:r>
      <w:r w:rsidRPr="00C21270">
        <w:rPr>
          <w:b/>
          <w:u w:val="single"/>
        </w:rPr>
        <w:t xml:space="preserve">it is this that gives the class struggle </w:t>
      </w:r>
      <w:r>
        <w:t xml:space="preserve">of the proletariat </w:t>
      </w:r>
      <w:r w:rsidRPr="00C21270">
        <w:rPr>
          <w:b/>
          <w:u w:val="single"/>
        </w:rPr>
        <w:t xml:space="preserve">its special place </w:t>
      </w:r>
      <w:r>
        <w:t xml:space="preserve">among other class struggles, </w:t>
      </w:r>
      <w:r w:rsidRPr="00C21270">
        <w:rPr>
          <w:b/>
          <w:u w:val="single"/>
        </w:rPr>
        <w:t xml:space="preserve">namely that it obtains its sharpest weapon from </w:t>
      </w:r>
      <w:r w:rsidRPr="00C21270">
        <w:t xml:space="preserve">the hand of true </w:t>
      </w:r>
      <w:r>
        <w:t xml:space="preserve">science, from its </w:t>
      </w:r>
      <w:r w:rsidRPr="00C21270">
        <w:rPr>
          <w:b/>
          <w:u w:val="single"/>
        </w:rPr>
        <w:t>clear insight into reality</w:t>
      </w:r>
      <w:r>
        <w:t xml:space="preserve">. </w:t>
      </w:r>
      <w:r w:rsidRPr="00C21270">
        <w:rPr>
          <w:b/>
          <w:u w:val="single"/>
        </w:rPr>
        <w:t>Whereas in the class struggles of the past the most varied ideologies</w:t>
      </w:r>
      <w:r>
        <w:t xml:space="preserve">, religious, moral and other forms of 'false consciousness' </w:t>
      </w:r>
      <w:r w:rsidRPr="00C21270">
        <w:rPr>
          <w:b/>
          <w:u w:val="single"/>
        </w:rPr>
        <w:t>were decisive, in the case of the class struggle of the proletariat, the war for the liberation of the last oppressed class</w:t>
      </w:r>
      <w:r w:rsidRPr="00484BD3">
        <w:rPr>
          <w:b/>
          <w:u w:val="single"/>
        </w:rPr>
        <w:t xml:space="preserve">, the revelation of the unvarnished truth became both a war-cry </w:t>
      </w:r>
      <w:r w:rsidRPr="00484BD3">
        <w:rPr>
          <w:b/>
          <w:u w:val="single"/>
          <w:bdr w:val="single" w:sz="4" w:space="0" w:color="auto"/>
        </w:rPr>
        <w:t>and the most potent weapon</w:t>
      </w:r>
      <w:r w:rsidRPr="00484BD3">
        <w:t xml:space="preserve">. </w:t>
      </w:r>
      <w:r w:rsidRPr="00484BD3">
        <w:rPr>
          <w:b/>
          <w:u w:val="single"/>
        </w:rPr>
        <w:t xml:space="preserve">By </w:t>
      </w:r>
      <w:proofErr w:type="gramStart"/>
      <w:r w:rsidRPr="00484BD3">
        <w:rPr>
          <w:b/>
          <w:u w:val="single"/>
        </w:rPr>
        <w:t>laying</w:t>
      </w:r>
      <w:proofErr w:type="gramEnd"/>
      <w:r w:rsidRPr="00484BD3">
        <w:rPr>
          <w:b/>
          <w:u w:val="single"/>
        </w:rPr>
        <w:t xml:space="preserve"> bare </w:t>
      </w:r>
      <w:r>
        <w:t xml:space="preserve">the springs of </w:t>
      </w:r>
      <w:r w:rsidRPr="00484BD3">
        <w:rPr>
          <w:b/>
          <w:u w:val="single"/>
        </w:rPr>
        <w:t>the historical process historical materialism became</w:t>
      </w:r>
      <w:r>
        <w:t xml:space="preserve">, in consequence of the class situation of the proletariat, </w:t>
      </w:r>
      <w:r w:rsidRPr="00484BD3">
        <w:rPr>
          <w:b/>
          <w:u w:val="single"/>
        </w:rPr>
        <w:t>an instrument of war</w:t>
      </w:r>
      <w:r>
        <w:t>.</w:t>
      </w:r>
      <w:r w:rsidRPr="00C34129">
        <w:rPr>
          <w:sz w:val="16"/>
        </w:rPr>
        <w:t xml:space="preserve"> </w:t>
      </w:r>
      <w:r w:rsidRPr="00484BD3">
        <w:rPr>
          <w:b/>
          <w:u w:val="single"/>
          <w:bdr w:val="single" w:sz="4" w:space="0" w:color="auto"/>
        </w:rPr>
        <w:t>The most important function of historical materialism is to deliver a precise judgement on the capitalist social system, to unmask capitalist society</w:t>
      </w:r>
      <w:r>
        <w:t xml:space="preserve">. Throughout the class struggle of the proletariat, therefore, </w:t>
      </w:r>
      <w:r w:rsidRPr="001F4F16">
        <w:rPr>
          <w:b/>
          <w:u w:val="single"/>
        </w:rPr>
        <w:t xml:space="preserve">historical materialism </w:t>
      </w:r>
      <w:r>
        <w:t xml:space="preserve">has constantly been used at every point, where, by means of all sorts of ideological frills, the bourgeoisie had concealed the true situation, the state of the class struggle; </w:t>
      </w:r>
      <w:r w:rsidRPr="001F4F16">
        <w:t xml:space="preserve">it </w:t>
      </w:r>
      <w:r w:rsidRPr="001F4F16">
        <w:rPr>
          <w:b/>
          <w:u w:val="single"/>
        </w:rPr>
        <w:t xml:space="preserve">has been used to focus the cold rays of science upon these veils and to show how false and misleading they were and how far they were in conflict with the truth. For this reason the chief function of historical materialism did not lie in the elucidation of pure scientific knowledge, </w:t>
      </w:r>
      <w:r w:rsidRPr="001F4F16">
        <w:rPr>
          <w:b/>
          <w:u w:val="single"/>
          <w:bdr w:val="single" w:sz="4" w:space="0" w:color="auto"/>
        </w:rPr>
        <w:t>but in the field of action</w:t>
      </w:r>
      <w:r>
        <w:t xml:space="preserve">. </w:t>
      </w:r>
      <w:r w:rsidRPr="001F4F16">
        <w:rPr>
          <w:b/>
          <w:u w:val="single"/>
        </w:rPr>
        <w:t xml:space="preserve">Historical materialism did not exist for its own sake, it existed </w:t>
      </w:r>
      <w:proofErr w:type="gramStart"/>
      <w:r w:rsidRPr="001F4F16">
        <w:rPr>
          <w:b/>
          <w:u w:val="single"/>
        </w:rPr>
        <w:t>so  that</w:t>
      </w:r>
      <w:proofErr w:type="gramEnd"/>
      <w:r w:rsidRPr="001F4F16">
        <w:rPr>
          <w:b/>
          <w:u w:val="single"/>
        </w:rPr>
        <w:t xml:space="preserve"> the proletariat could understand a situation and so that, armed with this knowledge, it could act accordingly. </w:t>
      </w:r>
      <w:r>
        <w:t xml:space="preserve">&lt;224-225&gt; </w:t>
      </w:r>
    </w:p>
    <w:p w:rsidR="00E6609A" w:rsidRDefault="00E6609A" w:rsidP="00E6609A">
      <w:pPr>
        <w:ind w:left="360"/>
      </w:pPr>
    </w:p>
    <w:p w:rsidR="00E6609A" w:rsidRDefault="00E6609A" w:rsidP="00E6609A">
      <w:pPr>
        <w:ind w:left="360"/>
      </w:pPr>
    </w:p>
    <w:p w:rsidR="00E6609A" w:rsidRPr="00783601" w:rsidRDefault="00E6609A" w:rsidP="00E6609A">
      <w:pPr>
        <w:pStyle w:val="Heading4"/>
      </w:pPr>
      <w:r>
        <w:t>Dialectical materialism is the only sustainable way to stop political paralysis.  Their belief in pure subjectivity separates us from the backdrop of capitalism that determines that subjectivity, making paralysis inevitable.</w:t>
      </w:r>
    </w:p>
    <w:p w:rsidR="00E6609A" w:rsidRDefault="00E6609A" w:rsidP="00E6609A">
      <w:r w:rsidRPr="00FC6300">
        <w:rPr>
          <w:rStyle w:val="StyleStyleBold12pt"/>
        </w:rPr>
        <w:t>Lukacs in 67</w:t>
      </w:r>
      <w:r w:rsidRPr="008F03F9">
        <w:t xml:space="preserve"> (George, Hungarian Marxist philosopher and literary critic. He is a founder of the tradition of Western Marxism. He contributed the ideas of reification and class consciousness to Marxist philosophy and theory, and his literary criticism was influential in thinking about realism and about the novel as a literary genre. He served briefly as Hungary's Minister of Culture as part of the government of the short-lived Hungarian Soviet Republic, History and Class Consciousness) </w:t>
      </w:r>
    </w:p>
    <w:p w:rsidR="00E6609A" w:rsidRDefault="00E6609A" w:rsidP="00E6609A">
      <w:pPr>
        <w:ind w:left="360"/>
        <w:rPr>
          <w:sz w:val="16"/>
        </w:rPr>
      </w:pPr>
      <w:r w:rsidRPr="00E37EBA">
        <w:rPr>
          <w:sz w:val="16"/>
        </w:rPr>
        <w:t xml:space="preserve">The practical danger of every such dualism shows itself in the loss of any directive for action. </w:t>
      </w:r>
      <w:r w:rsidRPr="005659AB">
        <w:rPr>
          <w:b/>
          <w:u w:val="single"/>
        </w:rPr>
        <w:t>As soon as you abandon the ground of reality that has been conquered and reconquered by dialectical materialism, as soon as you decide to remain on the 'natural' ground of existence</w:t>
      </w:r>
      <w:r w:rsidRPr="00E37EBA">
        <w:rPr>
          <w:sz w:val="16"/>
        </w:rPr>
        <w:t xml:space="preserve">, of the empirical in its stark, naked brutality, </w:t>
      </w:r>
      <w:r w:rsidRPr="005659AB">
        <w:rPr>
          <w:b/>
          <w:u w:val="single"/>
        </w:rPr>
        <w:t xml:space="preserve">you </w:t>
      </w:r>
      <w:r w:rsidRPr="005659AB">
        <w:rPr>
          <w:b/>
          <w:u w:val="single"/>
        </w:rPr>
        <w:lastRenderedPageBreak/>
        <w:t>create a gulf between the subject of an action and the milieux of the 'facts' in which the action unfolds</w:t>
      </w:r>
      <w:r w:rsidRPr="00E37EBA">
        <w:rPr>
          <w:sz w:val="16"/>
        </w:rPr>
        <w:t xml:space="preserve"> so that they stand opposed to each other as harsh, irreconcilable principles. </w:t>
      </w:r>
      <w:r w:rsidRPr="005659AB">
        <w:rPr>
          <w:b/>
          <w:u w:val="single"/>
        </w:rPr>
        <w:t>It then becomes impossible to impose the subjective will</w:t>
      </w:r>
      <w:r w:rsidRPr="00E37EBA">
        <w:rPr>
          <w:sz w:val="16"/>
        </w:rPr>
        <w:t xml:space="preserve">, wish or decision </w:t>
      </w:r>
      <w:r w:rsidRPr="005659AB">
        <w:rPr>
          <w:b/>
          <w:u w:val="single"/>
        </w:rPr>
        <w:t xml:space="preserve">upon the facts </w:t>
      </w:r>
      <w:r w:rsidRPr="005659AB">
        <w:rPr>
          <w:b/>
          <w:u w:val="single"/>
          <w:bdr w:val="single" w:sz="4" w:space="0" w:color="auto"/>
        </w:rPr>
        <w:t>or to discover in them any directive for action</w:t>
      </w:r>
      <w:r w:rsidRPr="00E37EBA">
        <w:rPr>
          <w:sz w:val="16"/>
        </w:rPr>
        <w:t xml:space="preserve">. A situation in which the 'facts' speak out unmistakably for or against a definite course of action has never </w:t>
      </w:r>
      <w:proofErr w:type="gramStart"/>
      <w:r w:rsidRPr="00E37EBA">
        <w:rPr>
          <w:sz w:val="16"/>
        </w:rPr>
        <w:t>existed,</w:t>
      </w:r>
      <w:proofErr w:type="gramEnd"/>
      <w:r w:rsidRPr="00E37EBA">
        <w:rPr>
          <w:sz w:val="16"/>
        </w:rPr>
        <w:t xml:space="preserve"> and neither can or will exist. The more conscientiously the facts are explored— in their isolation, i.e. in their unmediated relations—the less com-pellingly will they point in any one direction. It is self-evident that a merely subjective decision will be shattered by the pressure of uncomprehended facts acting automatically 'according to laws'. Thus </w:t>
      </w:r>
      <w:r w:rsidRPr="00185B55">
        <w:rPr>
          <w:b/>
          <w:u w:val="single"/>
        </w:rPr>
        <w:t>dialectical materialism is seen to offer the only approach to reality which can give action a direction</w:t>
      </w:r>
      <w:r w:rsidRPr="00E37EBA">
        <w:rPr>
          <w:sz w:val="16"/>
        </w:rPr>
        <w:t xml:space="preserve">. </w:t>
      </w:r>
      <w:r w:rsidRPr="00185B55">
        <w:rPr>
          <w:b/>
          <w:u w:val="single"/>
        </w:rPr>
        <w:t>The self-knowledge,</w:t>
      </w:r>
      <w:r w:rsidRPr="00E37EBA">
        <w:rPr>
          <w:sz w:val="16"/>
        </w:rPr>
        <w:t xml:space="preserve"> both subjective and objective, </w:t>
      </w:r>
      <w:r w:rsidRPr="00185B55">
        <w:rPr>
          <w:b/>
          <w:u w:val="single"/>
        </w:rPr>
        <w:t>of the proletariat at a given point in its evolution is at the same time knowledge of the stage of development achieved by the whole society</w:t>
      </w:r>
      <w:r w:rsidRPr="00E37EBA">
        <w:rPr>
          <w:sz w:val="16"/>
        </w:rPr>
        <w:t xml:space="preserve">. </w:t>
      </w:r>
      <w:r w:rsidRPr="00185B55">
        <w:rPr>
          <w:b/>
          <w:u w:val="single"/>
        </w:rPr>
        <w:t>The facts no longer appear strange</w:t>
      </w:r>
      <w:r w:rsidRPr="00E37EBA">
        <w:rPr>
          <w:sz w:val="16"/>
        </w:rPr>
        <w:t xml:space="preserve"> when they are comprehended in their coherent reality, in the relation of all partial aspects to their inherent, but hitherto unelucidated roots in the whole: </w:t>
      </w:r>
      <w:r w:rsidRPr="00185B55">
        <w:rPr>
          <w:b/>
          <w:u w:val="single"/>
        </w:rPr>
        <w:t>we then perceive the tendencies which strive towards the centre of reality, to what we are wont to call the ultimate goal</w:t>
      </w:r>
      <w:r w:rsidRPr="00E37EBA">
        <w:rPr>
          <w:sz w:val="16"/>
        </w:rPr>
        <w:t xml:space="preserve">. </w:t>
      </w:r>
      <w:r w:rsidRPr="00185B55">
        <w:rPr>
          <w:b/>
          <w:u w:val="single"/>
        </w:rPr>
        <w:t xml:space="preserve">This ultimate goal is not an abstract ideal opposed to the process, </w:t>
      </w:r>
      <w:r w:rsidRPr="00185B55">
        <w:rPr>
          <w:b/>
          <w:u w:val="single"/>
          <w:bdr w:val="single" w:sz="4" w:space="0" w:color="auto"/>
        </w:rPr>
        <w:t>but an aspect of truth and reality</w:t>
      </w:r>
      <w:r w:rsidRPr="00E37EBA">
        <w:rPr>
          <w:sz w:val="16"/>
        </w:rPr>
        <w:t xml:space="preserve">. </w:t>
      </w:r>
      <w:r w:rsidRPr="00185B55">
        <w:rPr>
          <w:b/>
          <w:u w:val="single"/>
        </w:rPr>
        <w:t>It is the concrete meaning of each stage reached and an integral part of the concrete moment. Because of this, to comprehend it is to recognise the direction taken</w:t>
      </w:r>
      <w:r w:rsidRPr="00E37EBA">
        <w:rPr>
          <w:sz w:val="16"/>
        </w:rPr>
        <w:t xml:space="preserve"> (unconsciously) </w:t>
      </w:r>
      <w:r w:rsidRPr="00185B55">
        <w:rPr>
          <w:b/>
          <w:u w:val="single"/>
        </w:rPr>
        <w:t>by events and tendencies towards the totality. It is to know the direction that determines concretely the correct course of action at any given moment</w:t>
      </w:r>
      <w:r w:rsidRPr="00E37EBA">
        <w:rPr>
          <w:sz w:val="16"/>
        </w:rPr>
        <w:t xml:space="preserve">—in terms of the interest of the total process, viz. the emancipation of the proletariat. However, </w:t>
      </w:r>
      <w:r w:rsidRPr="004D7F92">
        <w:rPr>
          <w:b/>
          <w:u w:val="single"/>
        </w:rPr>
        <w:t>the evolution of society constantly heightens the tension between the partial aspects and the whole</w:t>
      </w:r>
      <w:r w:rsidRPr="00E37EBA">
        <w:rPr>
          <w:sz w:val="16"/>
        </w:rPr>
        <w:t xml:space="preserve">. Just because the inherent meaning of reality shines forth with an ever more resplendent light, the meaning of the process is embedded ever more deeply in day-to-day events, and totality permeates the spatio-temporal character of phenomena. </w:t>
      </w:r>
      <w:r w:rsidRPr="004D7F92">
        <w:rPr>
          <w:b/>
          <w:u w:val="single"/>
        </w:rPr>
        <w:t>The path to consciousness throughout the course of history does not become smoother but</w:t>
      </w:r>
      <w:r w:rsidRPr="00E37EBA">
        <w:rPr>
          <w:sz w:val="16"/>
        </w:rPr>
        <w:t xml:space="preserve"> on the contrary </w:t>
      </w:r>
      <w:r w:rsidRPr="004D7F92">
        <w:rPr>
          <w:b/>
          <w:u w:val="single"/>
        </w:rPr>
        <w:t>ever more arduous</w:t>
      </w:r>
      <w:r w:rsidRPr="00E37EBA">
        <w:rPr>
          <w:sz w:val="16"/>
        </w:rPr>
        <w:t xml:space="preserve"> and exacting. For this reason </w:t>
      </w:r>
      <w:r w:rsidRPr="004D7F92">
        <w:rPr>
          <w:b/>
          <w:u w:val="single"/>
        </w:rPr>
        <w:t xml:space="preserve">the task of orthodox Marxism, </w:t>
      </w:r>
      <w:r w:rsidRPr="00E37EBA">
        <w:rPr>
          <w:sz w:val="16"/>
        </w:rPr>
        <w:t xml:space="preserve">its victory over Revisionism and utopianism </w:t>
      </w:r>
      <w:r w:rsidRPr="004D7F92">
        <w:rPr>
          <w:b/>
          <w:u w:val="single"/>
        </w:rPr>
        <w:t>can never mean the defeat</w:t>
      </w:r>
      <w:r w:rsidRPr="00E37EBA">
        <w:rPr>
          <w:sz w:val="16"/>
        </w:rPr>
        <w:t xml:space="preserve">, once and for all, </w:t>
      </w:r>
      <w:r w:rsidRPr="004D7F92">
        <w:rPr>
          <w:b/>
          <w:u w:val="single"/>
        </w:rPr>
        <w:t>of false tendencies</w:t>
      </w:r>
      <w:r w:rsidRPr="00E37EBA">
        <w:rPr>
          <w:sz w:val="16"/>
        </w:rPr>
        <w:t xml:space="preserve">. </w:t>
      </w:r>
      <w:r w:rsidRPr="004D7F92">
        <w:rPr>
          <w:b/>
          <w:u w:val="single"/>
        </w:rPr>
        <w:t>It is an ever-renewed struggle against the insidious effects of bourgeois ideology on the thought of the proletariat</w:t>
      </w:r>
      <w:r>
        <w:rPr>
          <w:b/>
          <w:u w:val="single"/>
        </w:rPr>
        <w:t>.</w:t>
      </w:r>
      <w:r w:rsidRPr="00E37EBA">
        <w:rPr>
          <w:sz w:val="16"/>
        </w:rPr>
        <w:t xml:space="preserve"> </w:t>
      </w:r>
      <w:r w:rsidRPr="00E37EBA">
        <w:rPr>
          <w:b/>
          <w:u w:val="single"/>
        </w:rPr>
        <w:t>Marxist orthodoxy is no guardian of traditions, it is the eternally vigilant prophet proclaiming the relation between the tasks of the immediate present and the totality of the historical process</w:t>
      </w:r>
      <w:r w:rsidRPr="00E37EBA">
        <w:rPr>
          <w:sz w:val="16"/>
        </w:rPr>
        <w:t>. Hence the words of the Communist Manifesto on the tasks of orthodoxy and of its representatives, the Communists, have lost neither their relevance nor their value: "The Communists arc distinguished from the other working-class parties by this only: 1. In the national struggles of the proletarians of the different countries, they point out and bring to the front the common interests of the entire proletariat, independent of nationality. 2. In the various stages of development which the struggle of the working class against the bourgeoisie has to pass through, they always and everywhere represent the interests of the movement as a whole" &lt;23-24&gt;</w:t>
      </w:r>
    </w:p>
    <w:p w:rsidR="00E6609A" w:rsidRDefault="00E6609A" w:rsidP="00E6609A">
      <w:pPr>
        <w:ind w:left="360"/>
        <w:rPr>
          <w:sz w:val="16"/>
        </w:rPr>
      </w:pPr>
    </w:p>
    <w:p w:rsidR="00E6609A" w:rsidRDefault="00E6609A" w:rsidP="00E6609A">
      <w:pPr>
        <w:ind w:left="360"/>
        <w:rPr>
          <w:sz w:val="16"/>
        </w:rPr>
      </w:pPr>
    </w:p>
    <w:p w:rsidR="00E6609A" w:rsidRDefault="00E6609A" w:rsidP="00E6609A">
      <w:pPr>
        <w:ind w:left="360"/>
        <w:rPr>
          <w:sz w:val="16"/>
        </w:rPr>
      </w:pPr>
    </w:p>
    <w:p w:rsidR="00E6609A" w:rsidRPr="00C569DC" w:rsidRDefault="00E6609A" w:rsidP="00E6609A">
      <w:pPr>
        <w:pStyle w:val="Heading4"/>
      </w:pPr>
      <w:r>
        <w:t>Prefer our alternative-historical materialism provides the methodology needed for a deeper social and political understanding of life.  This education is vital to creating the change necessary to stop capitalism.</w:t>
      </w:r>
    </w:p>
    <w:p w:rsidR="00E6609A" w:rsidRPr="00B732C0" w:rsidRDefault="00E6609A" w:rsidP="00E6609A">
      <w:r>
        <w:t xml:space="preserve">Andrew N. </w:t>
      </w:r>
      <w:r w:rsidRPr="00933AE6">
        <w:rPr>
          <w:rStyle w:val="StyleStyleBold12pt"/>
        </w:rPr>
        <w:t>McNight in 2010</w:t>
      </w:r>
      <w:r w:rsidRPr="00317B1A">
        <w:t xml:space="preserve">  </w:t>
      </w:r>
      <w:r>
        <w:t xml:space="preserve">University of Alabama at Birmingham,  A Pragmatic and pedagogically Minded Revaluation of Historical Materialism,  Journal for Critical Education Policy Studies, vol.8. no.2, http://www.jceps.com/PDFs/08-2-04.pdf </w:t>
      </w:r>
    </w:p>
    <w:p w:rsidR="00E6609A" w:rsidRDefault="00E6609A" w:rsidP="00E6609A">
      <w:pPr>
        <w:ind w:left="360"/>
      </w:pPr>
      <w:r w:rsidRPr="00C569DC">
        <w:rPr>
          <w:sz w:val="16"/>
        </w:rPr>
        <w:t xml:space="preserve">Toward a reconstruction of historical materialism, Habermas (1979) adopts many tenets of Marxian theory. Notably, he adopts a common belief that </w:t>
      </w:r>
      <w:r w:rsidRPr="00BD154B">
        <w:rPr>
          <w:b/>
          <w:u w:val="single"/>
        </w:rPr>
        <w:t>ethical social action can lead to</w:t>
      </w:r>
      <w:r w:rsidRPr="00BD154B">
        <w:rPr>
          <w:b/>
          <w:sz w:val="16"/>
          <w:u w:val="single"/>
        </w:rPr>
        <w:t xml:space="preserve"> </w:t>
      </w:r>
      <w:r w:rsidRPr="00BD154B">
        <w:rPr>
          <w:b/>
          <w:u w:val="single"/>
        </w:rPr>
        <w:t xml:space="preserve">progress, </w:t>
      </w:r>
      <w:r w:rsidRPr="00C569DC">
        <w:rPr>
          <w:sz w:val="16"/>
        </w:rPr>
        <w:t xml:space="preserve">or what he, and Lukacs before him, term ―social evolution‖ (130). </w:t>
      </w:r>
      <w:r w:rsidRPr="00BD154B">
        <w:rPr>
          <w:b/>
          <w:u w:val="single"/>
        </w:rPr>
        <w:t>Habermas</w:t>
      </w:r>
      <w:r w:rsidRPr="00C569DC">
        <w:rPr>
          <w:sz w:val="16"/>
        </w:rPr>
        <w:t xml:space="preserve">, however, </w:t>
      </w:r>
      <w:r w:rsidRPr="00BD154B">
        <w:rPr>
          <w:b/>
          <w:u w:val="single"/>
        </w:rPr>
        <w:t>renders historical materialism less ideologically rigid and more interrelated to the pursuit of</w:t>
      </w:r>
      <w:r w:rsidRPr="00BD154B">
        <w:rPr>
          <w:b/>
          <w:sz w:val="16"/>
          <w:u w:val="single"/>
        </w:rPr>
        <w:t xml:space="preserve"> </w:t>
      </w:r>
      <w:r w:rsidRPr="00BD154B">
        <w:rPr>
          <w:b/>
          <w:u w:val="single"/>
        </w:rPr>
        <w:t xml:space="preserve">concepts like </w:t>
      </w:r>
      <w:r w:rsidRPr="00C569DC">
        <w:rPr>
          <w:sz w:val="16"/>
        </w:rPr>
        <w:t>―</w:t>
      </w:r>
      <w:r w:rsidRPr="00BD154B">
        <w:rPr>
          <w:b/>
          <w:u w:val="single"/>
        </w:rPr>
        <w:t>moral-practical insight</w:t>
      </w:r>
      <w:r w:rsidRPr="00C569DC">
        <w:rPr>
          <w:sz w:val="16"/>
        </w:rPr>
        <w:t xml:space="preserve">‖ (120), and the ―moralization of motives for action [italics omitted]‖ (136). This can easily be described using the familiar terms of freedom to control one‘s own production, freedom from oppressive economic dictates, freedom to one‘s own cultural identity and from cultural violence being visited upon the former, etc. </w:t>
      </w:r>
      <w:r w:rsidRPr="00BD154B">
        <w:rPr>
          <w:b/>
          <w:u w:val="single"/>
        </w:rPr>
        <w:t>He views this reconstruction of historical materialism as making necessary revisions in a theory</w:t>
      </w:r>
      <w:r w:rsidRPr="00C569DC">
        <w:rPr>
          <w:sz w:val="16"/>
        </w:rPr>
        <w:t xml:space="preserve"> ―whose potential for stimulation has still not been exhausted‖ (95). </w:t>
      </w:r>
      <w:r w:rsidRPr="00BD154B">
        <w:rPr>
          <w:b/>
          <w:u w:val="single"/>
        </w:rPr>
        <w:t>His revision is still materialist in that it concerns the Marxian categories of production and reproduction</w:t>
      </w:r>
      <w:r w:rsidRPr="00B465F7">
        <w:rPr>
          <w:b/>
          <w:u w:val="single"/>
        </w:rPr>
        <w:t xml:space="preserve">, and historical in that it seeks to identify </w:t>
      </w:r>
      <w:r w:rsidRPr="00B465F7">
        <w:rPr>
          <w:b/>
          <w:u w:val="single"/>
        </w:rPr>
        <w:lastRenderedPageBreak/>
        <w:t xml:space="preserve">causes of social change and potentially new and more complex forms of social organization </w:t>
      </w:r>
      <w:r w:rsidRPr="00C569DC">
        <w:rPr>
          <w:sz w:val="16"/>
        </w:rPr>
        <w:t xml:space="preserve">toward ―securing a normatively prescribed societal identity, a culturally interpreted ‗good‘ or ‗tolerable‘ life‖ (142). Habermas (1979) posits historical materialism not simply as a heuristic, but, as aforementioned, a ―theory of social evolution‖ (130) that can be used to solve many of the problems confronting the moral development of social life. </w:t>
      </w:r>
      <w:r w:rsidRPr="00B465F7">
        <w:rPr>
          <w:b/>
          <w:u w:val="single"/>
        </w:rPr>
        <w:t>Progress is</w:t>
      </w:r>
      <w:r w:rsidRPr="00C569DC">
        <w:rPr>
          <w:sz w:val="16"/>
        </w:rPr>
        <w:t xml:space="preserve">, under this historical and materialist rubric, </w:t>
      </w:r>
      <w:r w:rsidRPr="00B465F7">
        <w:rPr>
          <w:b/>
          <w:u w:val="single"/>
        </w:rPr>
        <w:t>both social and physical; it represents advances in</w:t>
      </w:r>
      <w:r w:rsidRPr="00C569DC">
        <w:rPr>
          <w:sz w:val="16"/>
        </w:rPr>
        <w:t xml:space="preserve"> ―empirical knowledge and moral-practical insight . . . </w:t>
      </w:r>
      <w:r w:rsidRPr="00B465F7">
        <w:rPr>
          <w:b/>
          <w:u w:val="single"/>
        </w:rPr>
        <w:t>the development of productive forces</w:t>
      </w:r>
      <w:r w:rsidRPr="00C569DC">
        <w:rPr>
          <w:sz w:val="16"/>
        </w:rPr>
        <w:t xml:space="preserve"> and the maturity of forms of social intercourse‖ (142). </w:t>
      </w:r>
      <w:r w:rsidRPr="00B465F7">
        <w:rPr>
          <w:b/>
          <w:u w:val="single"/>
        </w:rPr>
        <w:t>Habermas</w:t>
      </w:r>
      <w:r w:rsidRPr="00C569DC">
        <w:rPr>
          <w:sz w:val="16"/>
        </w:rPr>
        <w:t xml:space="preserve"> (1979), however, </w:t>
      </w:r>
      <w:r w:rsidRPr="00B465F7">
        <w:rPr>
          <w:b/>
          <w:u w:val="single"/>
        </w:rPr>
        <w:t>warns against a retrogression of Marx‘s general theory into ―historical objectivism</w:t>
      </w:r>
      <w:r w:rsidRPr="00C569DC">
        <w:rPr>
          <w:sz w:val="16"/>
        </w:rPr>
        <w:t xml:space="preserve"> . . . [where] philosophical questions [are suppressed] in favor of </w:t>
      </w:r>
      <w:proofErr w:type="gramStart"/>
      <w:r w:rsidRPr="00C569DC">
        <w:rPr>
          <w:sz w:val="16"/>
        </w:rPr>
        <w:t>a  scientistic</w:t>
      </w:r>
      <w:proofErr w:type="gramEnd"/>
      <w:r w:rsidRPr="00C569DC">
        <w:rPr>
          <w:sz w:val="16"/>
        </w:rPr>
        <w:t xml:space="preserve"> understanding‖ (96). </w:t>
      </w:r>
      <w:r w:rsidRPr="00B465F7">
        <w:rPr>
          <w:b/>
          <w:u w:val="single"/>
        </w:rPr>
        <w:t>Although suspicious of absolute narratives, he also takes a different stance from some on the postmodern left that the instability of social norms is necessarily beneficial to the moral development of a society</w:t>
      </w:r>
      <w:r w:rsidRPr="00C569DC">
        <w:rPr>
          <w:sz w:val="16"/>
        </w:rPr>
        <w:t>. In neo-normative tenor he states, ―</w:t>
      </w:r>
      <w:r w:rsidRPr="00B465F7">
        <w:rPr>
          <w:b/>
          <w:u w:val="single"/>
        </w:rPr>
        <w:t>a philosophical ethics not restricted to metaethical statements is possible today only if we can reconstruct general presuppositions of communication and procedures for justifying norms and values</w:t>
      </w:r>
      <w:r w:rsidRPr="00C569DC">
        <w:rPr>
          <w:sz w:val="16"/>
        </w:rPr>
        <w:t xml:space="preserve">‖ (97). </w:t>
      </w:r>
      <w:r w:rsidRPr="00B465F7">
        <w:rPr>
          <w:b/>
          <w:u w:val="single"/>
        </w:rPr>
        <w:t>These presuppositions set the boundaries for social change as the ability of the populace at large to analyze social circumstances and learn their intricacies</w:t>
      </w:r>
      <w:r w:rsidRPr="00C569DC">
        <w:rPr>
          <w:sz w:val="16"/>
        </w:rPr>
        <w:t xml:space="preserve">: ―a developmental logic [that may explain] the range of variations within which cultural values, moral representation - can be changed and can find different historical expression‖ (98). Put crudely, </w:t>
      </w:r>
      <w:r w:rsidRPr="00C569DC">
        <w:rPr>
          <w:b/>
          <w:u w:val="single"/>
        </w:rPr>
        <w:t>the social learning a given culture can accommodate, and the emotional capacity of consciousness to conflict with the underlying contradictions within a given society, is related to the quality and quantity of direct systemic social change</w:t>
      </w:r>
      <w:r w:rsidRPr="00C569DC">
        <w:rPr>
          <w:sz w:val="16"/>
        </w:rPr>
        <w:t>.</w:t>
      </w:r>
      <w:r>
        <w:t xml:space="preserve"> </w:t>
      </w:r>
    </w:p>
    <w:p w:rsidR="00E6609A" w:rsidRDefault="00E6609A" w:rsidP="00E6609A">
      <w:pPr>
        <w:ind w:left="360"/>
      </w:pPr>
    </w:p>
    <w:p w:rsidR="00E6609A" w:rsidRDefault="00E6609A" w:rsidP="00E6609A">
      <w:pPr>
        <w:ind w:left="360"/>
      </w:pPr>
    </w:p>
    <w:p w:rsidR="00E6609A" w:rsidRDefault="00E6609A" w:rsidP="00E6609A">
      <w:pPr>
        <w:ind w:left="360"/>
      </w:pPr>
    </w:p>
    <w:p w:rsidR="00E6609A" w:rsidRPr="00444F81" w:rsidRDefault="00E6609A" w:rsidP="00E6609A">
      <w:pPr>
        <w:pStyle w:val="Heading4"/>
        <w:rPr>
          <w:rStyle w:val="StyleStyleBold12pt"/>
          <w:rFonts w:asciiTheme="minorHAnsi" w:hAnsiTheme="minorHAnsi" w:cstheme="minorHAnsi"/>
          <w:b/>
        </w:rPr>
      </w:pPr>
      <w:r w:rsidRPr="00444F81">
        <w:rPr>
          <w:rStyle w:val="StyleStyleBold12pt"/>
          <w:rFonts w:asciiTheme="minorHAnsi" w:hAnsiTheme="minorHAnsi" w:cstheme="minorHAnsi"/>
          <w:b/>
        </w:rPr>
        <w:t>The method of rejecting Capitalism is a prerequisite because only through understanding the system can we effectively act on it</w:t>
      </w:r>
    </w:p>
    <w:p w:rsidR="00E6609A" w:rsidRPr="00444F81" w:rsidRDefault="00E6609A" w:rsidP="00E6609A">
      <w:pPr>
        <w:rPr>
          <w:rStyle w:val="StyleStyleBold12pt"/>
          <w:rFonts w:asciiTheme="minorHAnsi" w:hAnsiTheme="minorHAnsi" w:cstheme="minorHAnsi"/>
        </w:rPr>
      </w:pPr>
      <w:r w:rsidRPr="00444F81">
        <w:rPr>
          <w:rStyle w:val="StyleStyleBold12pt"/>
          <w:rFonts w:asciiTheme="minorHAnsi" w:hAnsiTheme="minorHAnsi" w:cstheme="minorHAnsi"/>
        </w:rPr>
        <w:t>TUMINO 1</w:t>
      </w:r>
      <w:r w:rsidRPr="00444F81">
        <w:rPr>
          <w:rStyle w:val="StyleStyleBold12pt"/>
          <w:rFonts w:asciiTheme="minorHAnsi" w:hAnsiTheme="minorHAnsi" w:cstheme="minorHAnsi"/>
          <w:b w:val="0"/>
        </w:rPr>
        <w:t>(Stephen, Pittsburg English Professor “What is Orthodox Marxism and Why it Matters Now More than Ever”, Red Critique, KR)</w:t>
      </w:r>
    </w:p>
    <w:p w:rsidR="00E6609A" w:rsidRPr="00444F81" w:rsidRDefault="00E6609A" w:rsidP="00E6609A">
      <w:pPr>
        <w:pStyle w:val="evidencetext"/>
        <w:rPr>
          <w:rFonts w:asciiTheme="minorHAnsi" w:hAnsiTheme="minorHAnsi" w:cstheme="minorHAnsi"/>
        </w:rPr>
      </w:pPr>
    </w:p>
    <w:p w:rsidR="00E6609A" w:rsidRDefault="00E6609A" w:rsidP="00E6609A">
      <w:pPr>
        <w:rPr>
          <w:rStyle w:val="StyleBoldUnderline"/>
          <w:rFonts w:asciiTheme="minorHAnsi" w:eastAsia="Calibri" w:hAnsiTheme="minorHAnsi" w:cstheme="minorHAnsi"/>
        </w:rPr>
      </w:pPr>
      <w:r w:rsidRPr="00444F81">
        <w:rPr>
          <w:rStyle w:val="StyleBoldUnderline"/>
          <w:rFonts w:asciiTheme="minorHAnsi" w:hAnsiTheme="minorHAnsi" w:cstheme="minorHAnsi"/>
        </w:rPr>
        <w:t xml:space="preserve">Orthodox Marxism has become a test-case of the "radical" today. Yet, what passes for orthodoxy on the left—whether like Smith and Zizek they claim to support it, or, like Butler and Rorty they want to "achieve our country" by excluding it from "U.S. Intellectual life" ("On Left Conservatism"), is a parody of orthodoxy which hybridizes its central concepts and renders them into flexodox simulations. </w:t>
      </w:r>
      <w:r w:rsidRPr="00444F81">
        <w:rPr>
          <w:rStyle w:val="StyleBoldUnderline"/>
          <w:rFonts w:asciiTheme="minorHAnsi" w:hAnsiTheme="minorHAnsi" w:cstheme="minorHAnsi"/>
          <w:sz w:val="16"/>
          <w:u w:val="none"/>
        </w:rPr>
        <w:t xml:space="preserve">Yet, even in its very textuality, however, the orthodox is a resistance to the flexodox. Contrary to the common-sensical view of "orthodox" as "traditional" or "conformist" "opinions," is its other meaning: ortho-doxy not as flexodox "hybridity," but as "original" "ideas." "Original," not in the sense of epistemic "event," "authorial" originality and so forth, but, as in chemistry, in its opposition to "para," "meta," "post" and other ludic hybridities: thus "ortho" as resistance to the annotations that mystify the original ideas of Marxism and hybridize it for the "special interests" of various groups. </w:t>
      </w:r>
      <w:r w:rsidRPr="00444F81">
        <w:rPr>
          <w:rStyle w:val="StyleBoldUnderline"/>
          <w:rFonts w:asciiTheme="minorHAnsi" w:hAnsiTheme="minorHAnsi" w:cstheme="minorHAnsi"/>
        </w:rPr>
        <w:t xml:space="preserve">The "original" ideas of Marxism are inseparable from their effect as "demystification" of ideology—for example the deployment of "class" that allows a demystification of daily life from the haze of consumption. Class is thus an "original idea" of Marxism in the sense that it cuts through the hype of cultural agency under capitalism and reveals how culture and consumption are tied to labor, the everyday determined by the workday: how the amount of time workers spend engaging in surplus-labor determines the amount of time they get for reproducing and cultivating their needs. Without changing this division of labor social change is impossible. Orthodoxy is a rejection of the ideological annotations: hence, on the one hand, the resistance to orthodoxy as "rigid" and "dogmatic" "determinism," and, on the other, its hybridization by the flexodox as the result of which it has become almost impossible today to read the original ideas of Marxism, such as "exploitation"; "surplus-value"; "class"; "class antagonism"; "class struggle"; "revolution"; "science" (i.e., objective knowledge); "ideology" (as "false consciousness"). </w:t>
      </w:r>
      <w:r w:rsidRPr="00444F81">
        <w:rPr>
          <w:rStyle w:val="StyleBoldUnderline"/>
          <w:rFonts w:asciiTheme="minorHAnsi" w:hAnsiTheme="minorHAnsi" w:cstheme="minorHAnsi"/>
          <w:sz w:val="16"/>
          <w:u w:val="none"/>
        </w:rPr>
        <w:t>Yet, it is these ideas alone that clarify the elemental truths through which theory ceases to be a gray activism of tropes, desire and affect, and becomes, instead, a red, revolutionary guide to praxis for a new society freed from exploitation and injustice. Marx's original scientific discovery was his labor theory of value</w:t>
      </w:r>
      <w:r w:rsidRPr="00444F81">
        <w:rPr>
          <w:rStyle w:val="StyleBoldUnderline"/>
          <w:rFonts w:asciiTheme="minorHAnsi" w:hAnsiTheme="minorHAnsi" w:cstheme="minorHAnsi"/>
        </w:rPr>
        <w:t xml:space="preserve">. Marx's labor theory of value is an elemental truth of Orthodox Marxism that is rejected by the </w:t>
      </w:r>
      <w:r w:rsidRPr="00444F81">
        <w:rPr>
          <w:rStyle w:val="StyleBoldUnderline"/>
          <w:rFonts w:asciiTheme="minorHAnsi" w:hAnsiTheme="minorHAnsi" w:cstheme="minorHAnsi"/>
        </w:rPr>
        <w:lastRenderedPageBreak/>
        <w:t xml:space="preserve">flexodox left as the central dogmatism of a "totalitarian" Marxism. It is only Marx's labor theory of value, however, that exposes the mystification of the wages system that disguises exploitation as a "fair exchange" between capital and labor and reveals the truth about this relation as one of exploitation. Only Orthodox Marxism explains how what the workers sell to the capitalist is not labor, a commodity like any other whose price is determined by fluctuations in supply and demand, but their labor-power—their ability to labor in a system which has systematically "freed" them from the means of production so they are forced to work or starve—whose value is determined by the amount of time socially necessary to reproduce it daily. </w:t>
      </w:r>
      <w:r w:rsidRPr="00444F81">
        <w:rPr>
          <w:rStyle w:val="StyleBoldUnderline"/>
          <w:rFonts w:asciiTheme="minorHAnsi" w:hAnsiTheme="minorHAnsi" w:cstheme="minorHAnsi"/>
          <w:sz w:val="16"/>
          <w:u w:val="none"/>
        </w:rPr>
        <w:t>The value of labor-power is equivalent to the value of wages workers consume daily in the form of commodities that keep them alive to be exploited tomorrow. Given the technical composition of production today this amount of time is a slight fraction of the workday the majority of which workers spend producing surplus-value over and above their needs.</w:t>
      </w:r>
      <w:r w:rsidRPr="00444F81">
        <w:rPr>
          <w:rStyle w:val="StyleBoldUnderline"/>
          <w:rFonts w:asciiTheme="minorHAnsi" w:hAnsiTheme="minorHAnsi" w:cstheme="minorHAnsi"/>
        </w:rPr>
        <w:t xml:space="preserve"> The surplus-value is what is pocketed by the capitalists in the form of profit when the commodities are sold. Class is the antagonistic division thus established between the exploited and their exploiters. Without Marx's labor theory of value one could only contest the after effects of this outright theft of social labor-power rather than its cause lying in the private ownership of production. The flexodox rejection of the labor theory of value as the "dogmatic" core of a totalitarian Marxism therefore is a not so subtle rejection of the principled defense of the (scientific) knowledge workers need for their emancipation from exploitation because only the labor theory of value exposes the opportunism of knowledges (ideology) that occult this exploitation.</w:t>
      </w:r>
      <w:r w:rsidRPr="00444F81">
        <w:rPr>
          <w:rFonts w:asciiTheme="minorHAnsi" w:eastAsia="Calibri" w:hAnsiTheme="minorHAnsi" w:cstheme="minorHAnsi"/>
          <w:sz w:val="16"/>
        </w:rPr>
        <w:t xml:space="preserve"> </w:t>
      </w:r>
      <w:r w:rsidRPr="00444F81">
        <w:rPr>
          <w:rStyle w:val="StyleBoldUnderline"/>
          <w:rFonts w:asciiTheme="minorHAnsi" w:eastAsia="Calibri" w:hAnsiTheme="minorHAnsi" w:cstheme="minorHAnsi"/>
        </w:rPr>
        <w:t>Without the labor theory of value socialism would only be a moral dogma that appeals to the sentiments of "fairness" and "equality" for a "just" distribution of the social wealth that does the work of capital by naturalizing the exploitation of labor under capitalism giving it an acceptable "human face."</w:t>
      </w:r>
    </w:p>
    <w:p w:rsidR="00E6609A" w:rsidRDefault="00E6609A" w:rsidP="00E6609A">
      <w:pPr>
        <w:rPr>
          <w:rStyle w:val="StyleBoldUnderline"/>
          <w:rFonts w:asciiTheme="minorHAnsi" w:eastAsia="Calibri" w:hAnsiTheme="minorHAnsi" w:cstheme="minorHAnsi"/>
        </w:rPr>
      </w:pPr>
    </w:p>
    <w:p w:rsidR="00E6609A" w:rsidRDefault="00E6609A" w:rsidP="00E6609A">
      <w:pPr>
        <w:rPr>
          <w:rStyle w:val="StyleBoldUnderline"/>
          <w:rFonts w:asciiTheme="minorHAnsi" w:eastAsia="Calibri" w:hAnsiTheme="minorHAnsi" w:cstheme="minorHAnsi"/>
        </w:rPr>
      </w:pPr>
    </w:p>
    <w:p w:rsidR="00E6609A" w:rsidRPr="00444F81" w:rsidRDefault="00E6609A" w:rsidP="00E6609A">
      <w:pPr>
        <w:pStyle w:val="Heading4"/>
        <w:rPr>
          <w:rFonts w:asciiTheme="minorHAnsi" w:hAnsiTheme="minorHAnsi" w:cstheme="minorHAnsi"/>
        </w:rPr>
      </w:pPr>
      <w:r w:rsidRPr="00444F81">
        <w:rPr>
          <w:rFonts w:asciiTheme="minorHAnsi" w:hAnsiTheme="minorHAnsi" w:cstheme="minorHAnsi"/>
        </w:rPr>
        <w:t>The dialectic material method is a prior concern because humanity’s relationship with capitalism and the world creates our society and our horizon for possible action</w:t>
      </w:r>
    </w:p>
    <w:p w:rsidR="00E6609A" w:rsidRPr="00444F81" w:rsidRDefault="00E6609A" w:rsidP="00E6609A">
      <w:pPr>
        <w:rPr>
          <w:rFonts w:asciiTheme="minorHAnsi" w:hAnsiTheme="minorHAnsi" w:cstheme="minorHAnsi"/>
        </w:rPr>
      </w:pPr>
      <w:r w:rsidRPr="00444F81">
        <w:rPr>
          <w:rFonts w:asciiTheme="minorHAnsi" w:hAnsiTheme="minorHAnsi" w:cstheme="minorHAnsi"/>
        </w:rPr>
        <w:t xml:space="preserve"> </w:t>
      </w:r>
      <w:r w:rsidRPr="00444F81">
        <w:rPr>
          <w:rStyle w:val="StyleStyleBold12pt"/>
          <w:rFonts w:asciiTheme="minorHAnsi" w:hAnsiTheme="minorHAnsi" w:cstheme="minorHAnsi"/>
        </w:rPr>
        <w:t>Dickens and Ormrod 7</w:t>
      </w:r>
      <w:r w:rsidRPr="00444F81">
        <w:rPr>
          <w:rFonts w:asciiTheme="minorHAnsi" w:hAnsiTheme="minorHAnsi" w:cstheme="minorHAnsi"/>
        </w:rPr>
        <w:t xml:space="preserve"> </w:t>
      </w:r>
      <w:r w:rsidRPr="00444F81">
        <w:rPr>
          <w:rFonts w:asciiTheme="minorHAnsi" w:hAnsiTheme="minorHAnsi" w:cstheme="minorHAnsi"/>
          <w:sz w:val="16"/>
        </w:rPr>
        <w:t>(Peter, Professor of Politics, Psychology, Sociology and International Studies, Univ. of Cambridge,</w:t>
      </w:r>
      <w:r>
        <w:rPr>
          <w:rFonts w:asciiTheme="minorHAnsi" w:hAnsiTheme="minorHAnsi" w:cstheme="minorHAnsi"/>
          <w:sz w:val="16"/>
        </w:rPr>
        <w:t xml:space="preserve"> </w:t>
      </w:r>
      <w:r w:rsidRPr="00444F81">
        <w:rPr>
          <w:rFonts w:asciiTheme="minorHAnsi" w:hAnsiTheme="minorHAnsi" w:cstheme="minorHAnsi"/>
          <w:sz w:val="16"/>
        </w:rPr>
        <w:t>J.S., Senior Lecturer of Applied Social Science, Univ. of Brighton, "Cosmic society: towards a sociology of the universe," p. 2-4) APB</w:t>
      </w:r>
    </w:p>
    <w:p w:rsidR="00E6609A" w:rsidRPr="00444F81" w:rsidRDefault="00E6609A" w:rsidP="00E6609A">
      <w:pPr>
        <w:rPr>
          <w:rFonts w:asciiTheme="minorHAnsi" w:hAnsiTheme="minorHAnsi" w:cstheme="minorHAnsi"/>
          <w:sz w:val="8"/>
        </w:rPr>
      </w:pPr>
    </w:p>
    <w:p w:rsidR="00E6609A" w:rsidRPr="00444F81" w:rsidRDefault="00E6609A" w:rsidP="00E6609A">
      <w:pPr>
        <w:rPr>
          <w:rStyle w:val="StyleBoldUnderline"/>
          <w:rFonts w:asciiTheme="minorHAnsi" w:hAnsiTheme="minorHAnsi" w:cstheme="minorHAnsi"/>
        </w:rPr>
      </w:pPr>
      <w:r w:rsidRPr="00444F81">
        <w:rPr>
          <w:rStyle w:val="StyleBoldUnderline"/>
          <w:rFonts w:asciiTheme="minorHAnsi" w:hAnsiTheme="minorHAnsi" w:cstheme="minorHAnsi"/>
        </w:rPr>
        <w:t xml:space="preserve">Dialectics insists on recognizing the relationships between things rather than the things themselves </w:t>
      </w:r>
      <w:r w:rsidRPr="00444F81">
        <w:rPr>
          <w:rFonts w:asciiTheme="minorHAnsi" w:hAnsiTheme="minorHAnsi" w:cstheme="minorHAnsi"/>
          <w:sz w:val="16"/>
        </w:rPr>
        <w:t xml:space="preserve">(Harvey 1996). </w:t>
      </w:r>
      <w:r w:rsidRPr="00444F81">
        <w:rPr>
          <w:rStyle w:val="StyleBoldUnderline"/>
          <w:rFonts w:asciiTheme="minorHAnsi" w:hAnsiTheme="minorHAnsi" w:cstheme="minorHAnsi"/>
        </w:rPr>
        <w:t>Things</w:t>
      </w:r>
      <w:r w:rsidRPr="00444F81">
        <w:rPr>
          <w:rFonts w:asciiTheme="minorHAnsi" w:hAnsiTheme="minorHAnsi" w:cstheme="minorHAnsi"/>
          <w:sz w:val="16"/>
        </w:rPr>
        <w:t xml:space="preserve">, whether they are stars or societies, </w:t>
      </w:r>
      <w:r w:rsidRPr="00444F81">
        <w:rPr>
          <w:rStyle w:val="StyleBoldUnderline"/>
          <w:rFonts w:asciiTheme="minorHAnsi" w:hAnsiTheme="minorHAnsi" w:cstheme="minorHAnsi"/>
        </w:rPr>
        <w:t>are constituted by relationships</w:t>
      </w:r>
      <w:r w:rsidRPr="00444F81">
        <w:rPr>
          <w:rFonts w:asciiTheme="minorHAnsi" w:hAnsiTheme="minorHAnsi" w:cstheme="minorHAnsi"/>
          <w:sz w:val="16"/>
        </w:rPr>
        <w:t xml:space="preserve">. These things both form part of these relationships and have causal effects on them. </w:t>
      </w:r>
      <w:r w:rsidRPr="00444F81">
        <w:rPr>
          <w:rStyle w:val="StyleBoldUnderline"/>
          <w:rFonts w:asciiTheme="minorHAnsi" w:hAnsiTheme="minorHAnsi" w:cstheme="minorHAnsi"/>
        </w:rPr>
        <w:t>The distinction between parts and wholes is</w:t>
      </w:r>
      <w:r w:rsidRPr="00444F81">
        <w:rPr>
          <w:rFonts w:asciiTheme="minorHAnsi" w:hAnsiTheme="minorHAnsi" w:cstheme="minorHAnsi"/>
          <w:sz w:val="16"/>
        </w:rPr>
        <w:t xml:space="preserve"> therefore </w:t>
      </w:r>
      <w:r w:rsidRPr="00444F81">
        <w:rPr>
          <w:rStyle w:val="StyleBoldUnderline"/>
          <w:rFonts w:asciiTheme="minorHAnsi" w:hAnsiTheme="minorHAnsi" w:cstheme="minorHAnsi"/>
        </w:rPr>
        <w:t>meaningless</w:t>
      </w:r>
      <w:r w:rsidRPr="00444F81">
        <w:rPr>
          <w:rFonts w:asciiTheme="minorHAnsi" w:hAnsiTheme="minorHAnsi" w:cstheme="minorHAnsi"/>
          <w:sz w:val="16"/>
        </w:rPr>
        <w:t xml:space="preserve">. </w:t>
      </w:r>
      <w:r w:rsidRPr="00444F81">
        <w:rPr>
          <w:rStyle w:val="StyleBoldUnderline"/>
          <w:rFonts w:asciiTheme="minorHAnsi" w:hAnsiTheme="minorHAnsi" w:cstheme="minorHAnsi"/>
        </w:rPr>
        <w:t>Parts are integrated into wholes, and vice versa</w:t>
      </w:r>
      <w:r w:rsidRPr="00444F81">
        <w:rPr>
          <w:rFonts w:asciiTheme="minorHAnsi" w:hAnsiTheme="minorHAnsi" w:cstheme="minorHAnsi"/>
          <w:sz w:val="16"/>
        </w:rPr>
        <w:t xml:space="preserve">, in a proc- ess of indefinite change. In situating cosmology within a broader system of social relationships, Best and Kellner insist: </w:t>
      </w:r>
      <w:r w:rsidRPr="00444F81">
        <w:rPr>
          <w:rStyle w:val="StyleBoldUnderline"/>
          <w:rFonts w:asciiTheme="minorHAnsi" w:hAnsiTheme="minorHAnsi" w:cstheme="minorHAnsi"/>
        </w:rPr>
        <w:t>Cosmologies are constituted within a social context, and</w:t>
      </w:r>
      <w:r w:rsidRPr="00444F81">
        <w:rPr>
          <w:rFonts w:asciiTheme="minorHAnsi" w:hAnsiTheme="minorHAnsi" w:cstheme="minorHAnsi"/>
          <w:sz w:val="16"/>
        </w:rPr>
        <w:t xml:space="preserve"> as such, often </w:t>
      </w:r>
      <w:r w:rsidRPr="00444F81">
        <w:rPr>
          <w:rStyle w:val="StyleBoldUnderline"/>
          <w:rFonts w:asciiTheme="minorHAnsi" w:hAnsiTheme="minorHAnsi" w:cstheme="minorHAnsi"/>
        </w:rPr>
        <w:t>are influenced by, or</w:t>
      </w:r>
      <w:r w:rsidRPr="00444F81">
        <w:rPr>
          <w:rFonts w:asciiTheme="minorHAnsi" w:hAnsiTheme="minorHAnsi" w:cstheme="minorHAnsi"/>
          <w:sz w:val="16"/>
        </w:rPr>
        <w:t xml:space="preserve"> are </w:t>
      </w:r>
      <w:r w:rsidRPr="00444F81">
        <w:rPr>
          <w:rStyle w:val="StyleBoldUnderline"/>
          <w:rFonts w:asciiTheme="minorHAnsi" w:hAnsiTheme="minorHAnsi" w:cstheme="minorHAnsi"/>
        </w:rPr>
        <w:t xml:space="preserve">extensions of, social </w:t>
      </w:r>
      <w:r w:rsidRPr="00444F81">
        <w:rPr>
          <w:rFonts w:asciiTheme="minorHAnsi" w:hAnsiTheme="minorHAnsi" w:cstheme="minorHAnsi"/>
          <w:sz w:val="16"/>
        </w:rPr>
        <w:t xml:space="preserve">values and </w:t>
      </w:r>
      <w:r w:rsidRPr="00444F81">
        <w:rPr>
          <w:rStyle w:val="StyleBoldUnderline"/>
          <w:rFonts w:asciiTheme="minorHAnsi" w:hAnsiTheme="minorHAnsi" w:cstheme="minorHAnsi"/>
        </w:rPr>
        <w:t>ideologies</w:t>
      </w:r>
      <w:r w:rsidRPr="00444F81">
        <w:rPr>
          <w:rFonts w:asciiTheme="minorHAnsi" w:hAnsiTheme="minorHAnsi" w:cstheme="minorHAnsi"/>
          <w:sz w:val="16"/>
        </w:rPr>
        <w:t xml:space="preserve">. Conversely, </w:t>
      </w:r>
      <w:r w:rsidRPr="00444F81">
        <w:rPr>
          <w:rStyle w:val="StyleBoldUnderline"/>
          <w:rFonts w:asciiTheme="minorHAnsi" w:hAnsiTheme="minorHAnsi" w:cstheme="minorHAnsi"/>
        </w:rPr>
        <w:t>how human beings interpret the</w:t>
      </w:r>
      <w:r w:rsidRPr="00444F81">
        <w:rPr>
          <w:rFonts w:asciiTheme="minorHAnsi" w:hAnsiTheme="minorHAnsi" w:cstheme="minorHAnsi"/>
          <w:sz w:val="16"/>
        </w:rPr>
        <w:t xml:space="preserve"> stars, planets, and </w:t>
      </w:r>
      <w:r w:rsidRPr="00444F81">
        <w:rPr>
          <w:rStyle w:val="StyleBoldUnderline"/>
          <w:rFonts w:asciiTheme="minorHAnsi" w:hAnsiTheme="minorHAnsi" w:cstheme="minorHAnsi"/>
        </w:rPr>
        <w:t>natural world</w:t>
      </w:r>
      <w:r w:rsidRPr="00444F81">
        <w:rPr>
          <w:rFonts w:asciiTheme="minorHAnsi" w:hAnsiTheme="minorHAnsi" w:cstheme="minorHAnsi"/>
          <w:sz w:val="16"/>
        </w:rPr>
        <w:t xml:space="preserve"> around them </w:t>
      </w:r>
      <w:r w:rsidRPr="00444F81">
        <w:rPr>
          <w:rStyle w:val="StyleBoldUnderline"/>
          <w:rFonts w:asciiTheme="minorHAnsi" w:hAnsiTheme="minorHAnsi" w:cstheme="minorHAnsi"/>
        </w:rPr>
        <w:t>shapes how they understand their own societies</w:t>
      </w:r>
      <w:r w:rsidRPr="00444F81">
        <w:rPr>
          <w:rFonts w:asciiTheme="minorHAnsi" w:hAnsiTheme="minorHAnsi" w:cstheme="minorHAnsi"/>
          <w:sz w:val="16"/>
        </w:rPr>
        <w:t xml:space="preserve">. </w:t>
      </w:r>
      <w:proofErr w:type="gramStart"/>
      <w:r w:rsidRPr="00444F81">
        <w:rPr>
          <w:rStyle w:val="underline"/>
          <w:rFonts w:asciiTheme="minorHAnsi" w:hAnsiTheme="minorHAnsi" w:cstheme="minorHAnsi"/>
        </w:rPr>
        <w:t>the</w:t>
      </w:r>
      <w:proofErr w:type="gramEnd"/>
      <w:r w:rsidRPr="00444F81">
        <w:rPr>
          <w:rStyle w:val="underline"/>
          <w:rFonts w:asciiTheme="minorHAnsi" w:hAnsiTheme="minorHAnsi" w:cstheme="minorHAnsi"/>
        </w:rPr>
        <w:t xml:space="preserve"> domination of external nature was associated with the domination of internal nature</w:t>
      </w:r>
      <w:r w:rsidRPr="00444F81">
        <w:rPr>
          <w:rFonts w:asciiTheme="minorHAnsi" w:hAnsiTheme="minorHAnsi" w:cstheme="minorHAnsi"/>
          <w:sz w:val="16"/>
        </w:rPr>
        <w:t xml:space="preserve">, </w:t>
      </w:r>
      <w:r w:rsidRPr="00444F81">
        <w:rPr>
          <w:rStyle w:val="underline"/>
          <w:rFonts w:asciiTheme="minorHAnsi" w:hAnsiTheme="minorHAnsi" w:cstheme="minorHAnsi"/>
        </w:rPr>
        <w:t>with the perversion of humanity’s needs and capacities</w:t>
      </w:r>
      <w:r w:rsidRPr="00444F81">
        <w:rPr>
          <w:rFonts w:asciiTheme="minorHAnsi" w:hAnsiTheme="minorHAnsi" w:cstheme="minorHAnsi"/>
          <w:sz w:val="16"/>
        </w:rPr>
        <w:t xml:space="preserve">. (Best and Kellner 2001: 136) These relationships may even be made explicit. Two of the founders of sociology, Comte (1974) and Spencer (1971), deliberately described the cosmos and society together. Comte stressed that ‘solidarity’ between elements must exist in social systems as it did in the universe revealed by astronomy. Spencer argued that both society and universe were evolving towards greater degrees of concentration and integration. Dialectics is a concept normally associated with Hegel’s philosophical theory of the progress of ideas through thesis, antithesis and finally synthesis. Marx took up the reins of dialectical thinking – emphasizing contradictory relationships and their role in change and progress – but applied it to the material conditions and struggles of society, rather than the realm of ideas. It is Engels’ (1959) concept of dialectics that is best suited to our purpose, however. Dialectics for Engels was about acknowledging the interactions, especially between humans and nature, in which, because of their intimate relationship, a change in one caused a change in the other as the two became intertwined. </w:t>
      </w:r>
      <w:r w:rsidRPr="00444F81">
        <w:rPr>
          <w:rStyle w:val="StyleBoldUnderline"/>
          <w:rFonts w:asciiTheme="minorHAnsi" w:hAnsiTheme="minorHAnsi" w:cstheme="minorHAnsi"/>
        </w:rPr>
        <w:t>Linking the universe and society by asserting that both of them operate in a ‘dialectical’ fashion is</w:t>
      </w:r>
      <w:r w:rsidRPr="00444F81">
        <w:rPr>
          <w:rFonts w:asciiTheme="minorHAnsi" w:hAnsiTheme="minorHAnsi" w:cstheme="minorHAnsi"/>
          <w:sz w:val="16"/>
        </w:rPr>
        <w:t xml:space="preserve"> therefore </w:t>
      </w:r>
      <w:r w:rsidRPr="00444F81">
        <w:rPr>
          <w:rStyle w:val="StyleBoldUnderline"/>
          <w:rFonts w:asciiTheme="minorHAnsi" w:hAnsiTheme="minorHAnsi" w:cstheme="minorHAnsi"/>
        </w:rPr>
        <w:t xml:space="preserve">a useful way of </w:t>
      </w:r>
      <w:r w:rsidRPr="00444F81">
        <w:rPr>
          <w:rFonts w:asciiTheme="minorHAnsi" w:hAnsiTheme="minorHAnsi" w:cstheme="minorHAnsi"/>
          <w:sz w:val="16"/>
        </w:rPr>
        <w:t xml:space="preserve">starting </w:t>
      </w:r>
      <w:r w:rsidRPr="00444F81">
        <w:rPr>
          <w:rStyle w:val="StyleBoldUnderline"/>
          <w:rFonts w:asciiTheme="minorHAnsi" w:hAnsiTheme="minorHAnsi" w:cstheme="minorHAnsi"/>
        </w:rPr>
        <w:t>analysis</w:t>
      </w:r>
      <w:r w:rsidRPr="00444F81">
        <w:rPr>
          <w:rFonts w:asciiTheme="minorHAnsi" w:hAnsiTheme="minorHAnsi" w:cstheme="minorHAnsi"/>
          <w:sz w:val="16"/>
        </w:rPr>
        <w:t xml:space="preserve">. </w:t>
      </w:r>
      <w:r w:rsidRPr="00444F81">
        <w:rPr>
          <w:rStyle w:val="StyleBoldUnderline"/>
          <w:rFonts w:asciiTheme="minorHAnsi" w:hAnsiTheme="minorHAnsi" w:cstheme="minorHAnsi"/>
        </w:rPr>
        <w:t>Dialectics stresses the interactions between the observer and the observed or between the subject and the object.</w:t>
      </w:r>
      <w:r w:rsidRPr="00444F81">
        <w:rPr>
          <w:rFonts w:asciiTheme="minorHAnsi" w:hAnsiTheme="minorHAnsi" w:cstheme="minorHAnsi"/>
          <w:sz w:val="16"/>
        </w:rPr>
        <w:t xml:space="preserve"> This is a major theme we will develop throughout this study. These dialectics operate on two levels. First, </w:t>
      </w:r>
      <w:r w:rsidRPr="00444F81">
        <w:rPr>
          <w:rStyle w:val="StyleBoldUnderline"/>
          <w:rFonts w:asciiTheme="minorHAnsi" w:hAnsiTheme="minorHAnsi" w:cstheme="minorHAnsi"/>
        </w:rPr>
        <w:t>our observations and understandings of the universe create changes in the fundamental ways in which we experience, understand and manage our social universe.</w:t>
      </w:r>
      <w:r w:rsidRPr="00444F81">
        <w:rPr>
          <w:rFonts w:asciiTheme="minorHAnsi" w:hAnsiTheme="minorHAnsi" w:cstheme="minorHAnsi"/>
          <w:sz w:val="16"/>
        </w:rPr>
        <w:t xml:space="preserve"> But, second, through this mechanism, change is affected on a much deeper level. </w:t>
      </w:r>
      <w:r w:rsidRPr="00444F81">
        <w:rPr>
          <w:rFonts w:asciiTheme="minorHAnsi" w:hAnsiTheme="minorHAnsi" w:cstheme="minorHAnsi"/>
          <w:sz w:val="16"/>
        </w:rPr>
        <w:lastRenderedPageBreak/>
        <w:t xml:space="preserve">By observ- ing the universe, people in societies have transformed themselves. In Cosmos and Psyche, Tarnas makes the point convincingly, although for ‘world view’ he might better have written ‘cosmology’: </w:t>
      </w:r>
      <w:r w:rsidRPr="00444F81">
        <w:rPr>
          <w:rStyle w:val="StyleBoldUnderline"/>
          <w:rFonts w:asciiTheme="minorHAnsi" w:hAnsiTheme="minorHAnsi" w:cstheme="minorHAnsi"/>
        </w:rPr>
        <w:t>Our world view is not simply the way we look at the world. It reaches inward to constitute our innermost being, and outward to constitute the world. It</w:t>
      </w:r>
      <w:r w:rsidRPr="00444F81">
        <w:rPr>
          <w:rFonts w:asciiTheme="minorHAnsi" w:hAnsiTheme="minorHAnsi" w:cstheme="minorHAnsi"/>
          <w:sz w:val="16"/>
        </w:rPr>
        <w:t xml:space="preserve"> mirrors but also reinforces and even </w:t>
      </w:r>
      <w:r w:rsidRPr="00444F81">
        <w:rPr>
          <w:rStyle w:val="StyleBoldUnderline"/>
          <w:rFonts w:asciiTheme="minorHAnsi" w:hAnsiTheme="minorHAnsi" w:cstheme="minorHAnsi"/>
        </w:rPr>
        <w:t>forges the structures</w:t>
      </w:r>
      <w:r w:rsidRPr="00444F81">
        <w:rPr>
          <w:rFonts w:asciiTheme="minorHAnsi" w:hAnsiTheme="minorHAnsi" w:cstheme="minorHAnsi"/>
          <w:sz w:val="16"/>
        </w:rPr>
        <w:t xml:space="preserve">, armorings, </w:t>
      </w:r>
      <w:r w:rsidRPr="00444F81">
        <w:rPr>
          <w:rStyle w:val="StyleBoldUnderline"/>
          <w:rFonts w:asciiTheme="minorHAnsi" w:hAnsiTheme="minorHAnsi" w:cstheme="minorHAnsi"/>
        </w:rPr>
        <w:t>and possibilities of our interior life</w:t>
      </w:r>
      <w:r w:rsidRPr="00444F81">
        <w:rPr>
          <w:rFonts w:asciiTheme="minorHAnsi" w:hAnsiTheme="minorHAnsi" w:cstheme="minorHAnsi"/>
          <w:sz w:val="16"/>
        </w:rPr>
        <w:t xml:space="preserve">. </w:t>
      </w:r>
      <w:r w:rsidRPr="00444F81">
        <w:rPr>
          <w:rStyle w:val="StyleBoldUnderline"/>
          <w:rFonts w:asciiTheme="minorHAnsi" w:hAnsiTheme="minorHAnsi" w:cstheme="minorHAnsi"/>
        </w:rPr>
        <w:t>It deeply</w:t>
      </w:r>
      <w:r w:rsidRPr="00444F81">
        <w:rPr>
          <w:rFonts w:asciiTheme="minorHAnsi" w:hAnsiTheme="minorHAnsi" w:cstheme="minorHAnsi"/>
          <w:sz w:val="16"/>
        </w:rPr>
        <w:t xml:space="preserve"> </w:t>
      </w:r>
      <w:r w:rsidRPr="00444F81">
        <w:rPr>
          <w:rStyle w:val="StyleBoldUnderline"/>
          <w:rFonts w:asciiTheme="minorHAnsi" w:hAnsiTheme="minorHAnsi" w:cstheme="minorHAnsi"/>
        </w:rPr>
        <w:t>configures our psychic and somatic experience</w:t>
      </w:r>
      <w:r w:rsidRPr="00444F81">
        <w:rPr>
          <w:rFonts w:asciiTheme="minorHAnsi" w:hAnsiTheme="minorHAnsi" w:cstheme="minorHAnsi"/>
          <w:sz w:val="16"/>
        </w:rPr>
        <w:t xml:space="preserve">, </w:t>
      </w:r>
      <w:r w:rsidRPr="00444F81">
        <w:rPr>
          <w:rStyle w:val="StyleBoldUnderline"/>
          <w:rFonts w:asciiTheme="minorHAnsi" w:hAnsiTheme="minorHAnsi" w:cstheme="minorHAnsi"/>
        </w:rPr>
        <w:t>the patterns of our sensing, knowing, and interacting with the world.</w:t>
      </w:r>
      <w:r w:rsidRPr="00444F81">
        <w:rPr>
          <w:rFonts w:asciiTheme="minorHAnsi" w:hAnsiTheme="minorHAnsi" w:cstheme="minorHAnsi"/>
          <w:sz w:val="16"/>
        </w:rPr>
        <w:t xml:space="preserve"> (Tarnas 2006: 16) We explore the dialectic between cosmos and the self more specifically in the next two chapters (see also Dickens and Ormrod 2007). As the following chapters will suggest, </w:t>
      </w:r>
      <w:r w:rsidRPr="00444F81">
        <w:rPr>
          <w:rStyle w:val="StyleBoldUnderline"/>
          <w:rFonts w:asciiTheme="minorHAnsi" w:hAnsiTheme="minorHAnsi" w:cstheme="minorHAnsi"/>
        </w:rPr>
        <w:t xml:space="preserve">by physically interacting with the universe, humans are transforming themselves </w:t>
      </w:r>
      <w:r w:rsidRPr="00444F81">
        <w:rPr>
          <w:rFonts w:asciiTheme="minorHAnsi" w:hAnsiTheme="minorHAnsi" w:cstheme="minorHAnsi"/>
          <w:sz w:val="16"/>
        </w:rPr>
        <w:t xml:space="preserve">once more. As societies interact with nature, human beings start changing themselves. Put in more sociological and material terms, as societies observe and modify external nature they start modifying their own, internal, nature. And this is a dialectical process. The kind of internal nature made in the process of environmental study and transformation has important effects on how external nature is in turn considered and therefore treated. In particular, for critical theorists, </w:t>
      </w:r>
      <w:r w:rsidRPr="00444F81">
        <w:rPr>
          <w:rStyle w:val="StyleBoldUnderline"/>
          <w:rFonts w:asciiTheme="minorHAnsi" w:hAnsiTheme="minorHAnsi" w:cstheme="minorHAnsi"/>
        </w:rPr>
        <w:t xml:space="preserve">the domination of external nature was associated with </w:t>
      </w:r>
      <w:r w:rsidRPr="00444F81">
        <w:rPr>
          <w:rFonts w:asciiTheme="minorHAnsi" w:hAnsiTheme="minorHAnsi" w:cstheme="minorHAnsi"/>
          <w:sz w:val="16"/>
        </w:rPr>
        <w:t xml:space="preserve">the </w:t>
      </w:r>
      <w:r w:rsidRPr="00444F81">
        <w:rPr>
          <w:rStyle w:val="StyleBoldUnderline"/>
          <w:rFonts w:asciiTheme="minorHAnsi" w:hAnsiTheme="minorHAnsi" w:cstheme="minorHAnsi"/>
        </w:rPr>
        <w:t>domination of internal nature</w:t>
      </w:r>
      <w:r w:rsidRPr="00444F81">
        <w:rPr>
          <w:rFonts w:asciiTheme="minorHAnsi" w:hAnsiTheme="minorHAnsi" w:cstheme="minorHAnsi"/>
          <w:sz w:val="16"/>
        </w:rPr>
        <w:t xml:space="preserve">, </w:t>
      </w:r>
      <w:r w:rsidRPr="00444F81">
        <w:rPr>
          <w:rStyle w:val="StyleBoldUnderline"/>
          <w:rFonts w:asciiTheme="minorHAnsi" w:hAnsiTheme="minorHAnsi" w:cstheme="minorHAnsi"/>
        </w:rPr>
        <w:t>with the perversion of humanity’s needs and capacities.</w:t>
      </w:r>
    </w:p>
    <w:p w:rsidR="00E6609A" w:rsidRPr="00444F81" w:rsidRDefault="00E6609A" w:rsidP="00E6609A">
      <w:pPr>
        <w:rPr>
          <w:rFonts w:asciiTheme="minorHAnsi" w:hAnsiTheme="minorHAnsi" w:cstheme="minorHAnsi"/>
        </w:rPr>
      </w:pPr>
    </w:p>
    <w:p w:rsidR="00E6609A" w:rsidRPr="0011543B" w:rsidRDefault="00E6609A" w:rsidP="00E6609A">
      <w:pPr>
        <w:pStyle w:val="Heading4"/>
      </w:pPr>
      <w:r>
        <w:t>Method is key-dialectical materialism provides the best method for understanding social and political relations-this education is key to achieve class consciousness and stop capitalism</w:t>
      </w:r>
    </w:p>
    <w:p w:rsidR="00E6609A" w:rsidRDefault="00E6609A" w:rsidP="00E6609A">
      <w:r w:rsidRPr="00933AE6">
        <w:rPr>
          <w:rStyle w:val="StyleStyleBold12pt"/>
        </w:rPr>
        <w:t>Lukacs in 67</w:t>
      </w:r>
      <w:r>
        <w:rPr>
          <w:b/>
        </w:rPr>
        <w:t xml:space="preserve"> </w:t>
      </w:r>
      <w:r>
        <w:t>(George</w:t>
      </w:r>
      <w:proofErr w:type="gramStart"/>
      <w:r>
        <w:t>,  Hungarian</w:t>
      </w:r>
      <w:proofErr w:type="gramEnd"/>
      <w:r>
        <w:t xml:space="preserve"> Marxist philosopher and literary critic. He is a founder of the tradition of Western Marxism. He contributed the ideas of reification and class consciousness to Marxist philosophy and theory, and his literary criticism was influential in thinking about realism and about the novel as a literary genre. He served briefly as Hungary's Minister of Culture as part of the government of the short-lived Hungarian Soviet Republic, </w:t>
      </w:r>
      <w:r>
        <w:rPr>
          <w:u w:val="single"/>
        </w:rPr>
        <w:t>History and Class Consciousness</w:t>
      </w:r>
      <w:r>
        <w:t>)</w:t>
      </w:r>
    </w:p>
    <w:p w:rsidR="00E6609A" w:rsidRDefault="00E6609A" w:rsidP="00E6609A">
      <w:pPr>
        <w:ind w:left="360"/>
      </w:pPr>
      <w:r w:rsidRPr="0011543B">
        <w:rPr>
          <w:sz w:val="16"/>
        </w:rPr>
        <w:t xml:space="preserve">If the question were really to be formulated in terms of such a crude antithesis it would deserve at best a pitying smile. But in fact it is not (and never has been) quite so straightforward. Let us assume for the sake of argument that recent research had disproved once and for all every one of Marx's individual theses. Even if this were to be proved, every serious 'orthodox' Marxist would still be able to accept all such modern findings without reservation and hence dismiss all of Marx's theses in toto—without having to renounce his orthodoxy for a single moment. </w:t>
      </w:r>
      <w:r w:rsidRPr="008F2886">
        <w:rPr>
          <w:b/>
          <w:u w:val="single"/>
        </w:rPr>
        <w:t>Orthodox Marxism</w:t>
      </w:r>
      <w:r w:rsidRPr="0011543B">
        <w:rPr>
          <w:sz w:val="16"/>
        </w:rPr>
        <w:t xml:space="preserve">, therefore, </w:t>
      </w:r>
      <w:r w:rsidRPr="008F2886">
        <w:rPr>
          <w:b/>
          <w:u w:val="single"/>
        </w:rPr>
        <w:t>does not imply the uncritical acceptance of the results of Marx's investigations</w:t>
      </w:r>
      <w:r w:rsidRPr="0011543B">
        <w:rPr>
          <w:sz w:val="16"/>
        </w:rPr>
        <w:t xml:space="preserve">. It is not the 'belief in this or that thesis, </w:t>
      </w:r>
      <w:proofErr w:type="gramStart"/>
      <w:r w:rsidRPr="0011543B">
        <w:rPr>
          <w:sz w:val="16"/>
        </w:rPr>
        <w:t>nor the exegesis of a 'sacred' book.</w:t>
      </w:r>
      <w:proofErr w:type="gramEnd"/>
      <w:r w:rsidRPr="0011543B">
        <w:rPr>
          <w:sz w:val="16"/>
        </w:rPr>
        <w:t xml:space="preserve"> </w:t>
      </w:r>
      <w:r w:rsidRPr="008F2886">
        <w:rPr>
          <w:b/>
          <w:u w:val="single"/>
        </w:rPr>
        <w:t>On the contrary, orthodoxy refers exclusively to method. It is the scientific conviction that dialectical materialism is the road to truth and that its methods can be developed, expanded and deepened</w:t>
      </w:r>
      <w:r w:rsidRPr="0011543B">
        <w:rPr>
          <w:sz w:val="16"/>
        </w:rPr>
        <w:t xml:space="preserve"> only along the lines </w:t>
      </w:r>
      <w:proofErr w:type="gramStart"/>
      <w:r w:rsidRPr="0011543B">
        <w:rPr>
          <w:sz w:val="16"/>
        </w:rPr>
        <w:t>laid</w:t>
      </w:r>
      <w:proofErr w:type="gramEnd"/>
      <w:r w:rsidRPr="0011543B">
        <w:rPr>
          <w:sz w:val="16"/>
        </w:rPr>
        <w:t xml:space="preserve"> down by its founders. It is the conviction, moreover, that all attempts to surpass or 'improve' it have led and must lead to over-simplification, triviality and eclecticism.  Materialist dialectic is a revolutionary dialectic. </w:t>
      </w:r>
      <w:r w:rsidRPr="008F2886">
        <w:rPr>
          <w:b/>
          <w:u w:val="single"/>
        </w:rPr>
        <w:t>This definition is so important</w:t>
      </w:r>
      <w:r w:rsidRPr="0011543B">
        <w:rPr>
          <w:sz w:val="16"/>
        </w:rPr>
        <w:t xml:space="preserve"> and altogether so crucial for an understanding of its nature </w:t>
      </w:r>
      <w:r w:rsidRPr="008F2886">
        <w:rPr>
          <w:b/>
          <w:u w:val="single"/>
        </w:rPr>
        <w:t>that if the problem is to be approached in the right way this must be fully grasped before we venture upon a discussion of the dialectical method itself</w:t>
      </w:r>
      <w:r w:rsidRPr="0011543B">
        <w:rPr>
          <w:sz w:val="16"/>
        </w:rPr>
        <w:t xml:space="preserve">. </w:t>
      </w:r>
      <w:r w:rsidRPr="008F2886">
        <w:rPr>
          <w:b/>
          <w:u w:val="single"/>
        </w:rPr>
        <w:t>The issue turns on the question of theory and practice</w:t>
      </w:r>
      <w:r w:rsidRPr="0011543B">
        <w:rPr>
          <w:sz w:val="16"/>
        </w:rPr>
        <w:t xml:space="preserve">. And this not merely in the sense given it by Marx when he says in his first critique of Hegel that "theory becomes a material force when it grips the masses".1 Even </w:t>
      </w:r>
      <w:r w:rsidRPr="00557071">
        <w:rPr>
          <w:b/>
          <w:u w:val="single"/>
        </w:rPr>
        <w:t>more to the point is the need to discover those features and definitions both of the theory and the ways of gripping the masses which convert the theory, the dialectical method, into a vehicle of revolution</w:t>
      </w:r>
      <w:r w:rsidRPr="0011543B">
        <w:rPr>
          <w:sz w:val="16"/>
        </w:rPr>
        <w:t xml:space="preserve">. We must extract the practical essence of the theory from the method and its relation to its object. </w:t>
      </w:r>
      <w:r w:rsidRPr="00557071">
        <w:rPr>
          <w:b/>
          <w:u w:val="single"/>
        </w:rPr>
        <w:t>If this is not done that 'gripping the masses' could well turn out to be a will o' the wisp</w:t>
      </w:r>
      <w:r w:rsidRPr="0011543B">
        <w:rPr>
          <w:sz w:val="16"/>
        </w:rPr>
        <w:t xml:space="preserve">. </w:t>
      </w:r>
      <w:r w:rsidRPr="00557071">
        <w:rPr>
          <w:b/>
          <w:u w:val="single"/>
        </w:rPr>
        <w:t xml:space="preserve">It might turn out that the masses were in the grip of </w:t>
      </w:r>
      <w:r w:rsidRPr="00557071">
        <w:rPr>
          <w:b/>
          <w:u w:val="single"/>
          <w:bdr w:val="single" w:sz="4" w:space="0" w:color="auto"/>
        </w:rPr>
        <w:t xml:space="preserve">quite different </w:t>
      </w:r>
      <w:proofErr w:type="gramStart"/>
      <w:r w:rsidRPr="00557071">
        <w:rPr>
          <w:b/>
          <w:u w:val="single"/>
          <w:bdr w:val="single" w:sz="4" w:space="0" w:color="auto"/>
        </w:rPr>
        <w:t>forces</w:t>
      </w:r>
      <w:r w:rsidRPr="0011543B">
        <w:rPr>
          <w:sz w:val="16"/>
        </w:rPr>
        <w:t>, that</w:t>
      </w:r>
      <w:proofErr w:type="gramEnd"/>
      <w:r w:rsidRPr="0011543B">
        <w:rPr>
          <w:sz w:val="16"/>
        </w:rPr>
        <w:t xml:space="preserve"> they were in pursuit of quite different ends. </w:t>
      </w:r>
      <w:r w:rsidRPr="00557071">
        <w:rPr>
          <w:b/>
          <w:u w:val="single"/>
        </w:rPr>
        <w:t>In that event</w:t>
      </w:r>
      <w:r w:rsidRPr="0011543B">
        <w:rPr>
          <w:sz w:val="16"/>
        </w:rPr>
        <w:t xml:space="preserve">, there would be no necessary connection between the theory and their </w:t>
      </w:r>
      <w:proofErr w:type="gramStart"/>
      <w:r w:rsidRPr="0011543B">
        <w:rPr>
          <w:sz w:val="16"/>
        </w:rPr>
        <w:t>activity,</w:t>
      </w:r>
      <w:proofErr w:type="gramEnd"/>
      <w:r w:rsidRPr="0011543B">
        <w:rPr>
          <w:sz w:val="16"/>
        </w:rPr>
        <w:t xml:space="preserve"> </w:t>
      </w:r>
      <w:r w:rsidRPr="00557071">
        <w:rPr>
          <w:b/>
          <w:u w:val="single"/>
        </w:rPr>
        <w:t>it would be a form that enables the masses to become conscious of their socially necessary or fortuitous actions, without ensuring a genuine and necessary bond between consciousness and action</w:t>
      </w:r>
      <w:r w:rsidRPr="0011543B">
        <w:rPr>
          <w:sz w:val="16"/>
        </w:rPr>
        <w:t xml:space="preserve">. In the same essay* Marx clearly defined the conditions in which a relation between theory and practice becomes possible. "It is not enough that thought should seek to realise itself; reality must also strive towards thought." Or, as he expresses it in an earlier work:3 "It will then be realised that the world has long since possessed something in the form of a dream which it need only take possession of consciously, in order to possess it in reality." </w:t>
      </w:r>
      <w:r w:rsidRPr="00557071">
        <w:rPr>
          <w:b/>
          <w:u w:val="single"/>
        </w:rPr>
        <w:t xml:space="preserve">Only when consciousness stands in such a relation to reality can theory and practice be united. But for this to happen the emergence of consciousness must become the decisive step which the historical </w:t>
      </w:r>
      <w:r w:rsidRPr="00557071">
        <w:rPr>
          <w:b/>
          <w:u w:val="single"/>
        </w:rPr>
        <w:lastRenderedPageBreak/>
        <w:t>process must take</w:t>
      </w:r>
      <w:r w:rsidRPr="0011543B">
        <w:rPr>
          <w:sz w:val="16"/>
        </w:rPr>
        <w:t xml:space="preserve"> towards its proper end (an end constituted by the wills of men, but neither dependent on human whim, nor the product of human invention). The historical function of theory is to make this step a practical possibility. Only when a historical situation has arisen in which a class must understand society if it is to assert itself; only when the fact that a class understands itself means that it understands society as a whole and when, in consequence, the class becomes both the subject and the object of knowledge; in short, </w:t>
      </w:r>
      <w:r w:rsidRPr="0011543B">
        <w:rPr>
          <w:b/>
          <w:u w:val="single"/>
        </w:rPr>
        <w:t xml:space="preserve">only when </w:t>
      </w:r>
      <w:proofErr w:type="gramStart"/>
      <w:r w:rsidRPr="0011543B">
        <w:rPr>
          <w:b/>
          <w:u w:val="single"/>
        </w:rPr>
        <w:t>these  conditions</w:t>
      </w:r>
      <w:proofErr w:type="gramEnd"/>
      <w:r w:rsidRPr="0011543B">
        <w:rPr>
          <w:b/>
          <w:u w:val="single"/>
        </w:rPr>
        <w:t xml:space="preserve"> are all satisfied will the unity of theory and practice, the precondition of the revolutionary function of the theory, become possible</w:t>
      </w:r>
      <w:r w:rsidRPr="0011543B">
        <w:rPr>
          <w:sz w:val="16"/>
        </w:rPr>
        <w:t xml:space="preserve">. </w:t>
      </w:r>
      <w:r w:rsidRPr="00C538CC">
        <w:t xml:space="preserve"> </w:t>
      </w:r>
      <w:r w:rsidRPr="000D261B">
        <w:rPr>
          <w:sz w:val="16"/>
          <w:szCs w:val="16"/>
        </w:rPr>
        <w:t>Such a situation has in fact arisen with the entry of the proletariat into history. "When the proletariat proclaims the dissolution of the existing social order,” Marx declares, "it does no more than disclose the secret of its own existence, for it is the effective dissolution of that order."</w:t>
      </w:r>
      <w:r w:rsidRPr="00C538CC">
        <w:t xml:space="preserve"> * </w:t>
      </w:r>
      <w:r w:rsidRPr="00E222A3">
        <w:rPr>
          <w:b/>
          <w:u w:val="single"/>
        </w:rPr>
        <w:t>The links between the theory that affirms this and the revolution are not just arbitrary, nor are they particularly tortuous</w:t>
      </w:r>
      <w:r w:rsidRPr="00C538CC">
        <w:t xml:space="preserve"> or open to misunderstanding. </w:t>
      </w:r>
      <w:r w:rsidRPr="00E222A3">
        <w:rPr>
          <w:b/>
          <w:u w:val="single"/>
        </w:rPr>
        <w:t>On the contrary, the theory is essentially the intellectual expression of the revolutionary process itself. In it every stage of the process becomes fixed so that it may be generalised</w:t>
      </w:r>
      <w:r w:rsidRPr="00C538CC">
        <w:t xml:space="preserve">, communicated, utilised </w:t>
      </w:r>
      <w:r w:rsidRPr="00E222A3">
        <w:rPr>
          <w:b/>
          <w:u w:val="single"/>
        </w:rPr>
        <w:t>and developed</w:t>
      </w:r>
      <w:r w:rsidRPr="00C538CC">
        <w:t xml:space="preserve">. </w:t>
      </w:r>
      <w:r w:rsidRPr="00E222A3">
        <w:rPr>
          <w:b/>
          <w:u w:val="single"/>
        </w:rPr>
        <w:t xml:space="preserve">Because the </w:t>
      </w:r>
      <w:proofErr w:type="gramStart"/>
      <w:r w:rsidRPr="00E222A3">
        <w:rPr>
          <w:b/>
          <w:u w:val="single"/>
        </w:rPr>
        <w:t>theory does nothing but arrest and make</w:t>
      </w:r>
      <w:proofErr w:type="gramEnd"/>
      <w:r w:rsidRPr="00E222A3">
        <w:rPr>
          <w:b/>
          <w:u w:val="single"/>
        </w:rPr>
        <w:t xml:space="preserve"> conscious each necessary step, it becomes at the same time the necessary premise of the following one</w:t>
      </w:r>
      <w:r w:rsidRPr="00C538CC">
        <w:t xml:space="preserve">. </w:t>
      </w:r>
      <w:r w:rsidRPr="0011543B">
        <w:rPr>
          <w:sz w:val="16"/>
        </w:rPr>
        <w:t>&lt;1-3</w:t>
      </w:r>
      <w:r>
        <w:t>&gt;</w:t>
      </w:r>
    </w:p>
    <w:p w:rsidR="00E6609A" w:rsidRPr="00444F81" w:rsidRDefault="00E6609A" w:rsidP="00E6609A">
      <w:pPr>
        <w:rPr>
          <w:rFonts w:asciiTheme="minorHAnsi" w:hAnsiTheme="minorHAnsi" w:cstheme="minorHAnsi"/>
        </w:rPr>
      </w:pPr>
    </w:p>
    <w:p w:rsidR="00E6609A" w:rsidRPr="00444F81" w:rsidRDefault="00E6609A" w:rsidP="00E6609A">
      <w:pPr>
        <w:rPr>
          <w:rFonts w:asciiTheme="minorHAnsi" w:hAnsiTheme="minorHAnsi" w:cstheme="minorHAnsi"/>
        </w:rPr>
      </w:pPr>
    </w:p>
    <w:p w:rsidR="00E6609A" w:rsidRDefault="00E6609A" w:rsidP="00E6609A">
      <w:pPr>
        <w:pStyle w:val="Heading4"/>
      </w:pPr>
      <w:r>
        <w:t xml:space="preserve">Historical Materialist analysis is uniquely key in educational forums for young people to creating stable self determined identities free from the totalization of false class consciousness </w:t>
      </w:r>
    </w:p>
    <w:p w:rsidR="00E6609A" w:rsidRDefault="00E6609A" w:rsidP="00E6609A">
      <w:r w:rsidRPr="004C00CD">
        <w:rPr>
          <w:rStyle w:val="StyleStyleBold12pt"/>
        </w:rPr>
        <w:t xml:space="preserve">McNight </w:t>
      </w:r>
      <w:r>
        <w:rPr>
          <w:rStyle w:val="StyleStyleBold12pt"/>
        </w:rPr>
        <w:t xml:space="preserve">10 </w:t>
      </w:r>
      <w:r w:rsidRPr="004C00CD">
        <w:rPr>
          <w:sz w:val="18"/>
        </w:rPr>
        <w:t xml:space="preserve">(Andrew N., Professor at the University of Alabama, Birmingham, “A Pragmatic reevaluation of historical materialism: Notions of progress and vehicles for social justice” Journal for Critical Education Policy Studies 8(2) p. </w:t>
      </w:r>
      <w:r>
        <w:rPr>
          <w:sz w:val="18"/>
        </w:rPr>
        <w:t>5-7</w:t>
      </w:r>
      <w:r w:rsidRPr="004C00CD">
        <w:rPr>
          <w:sz w:val="18"/>
        </w:rPr>
        <w:t>) APB</w:t>
      </w:r>
    </w:p>
    <w:p w:rsidR="00E6609A" w:rsidRDefault="00E6609A" w:rsidP="00E6609A"/>
    <w:p w:rsidR="00E6609A" w:rsidRDefault="00E6609A" w:rsidP="00E6609A">
      <w:pPr>
        <w:rPr>
          <w:sz w:val="16"/>
        </w:rPr>
      </w:pPr>
      <w:r w:rsidRPr="00DD5B36">
        <w:rPr>
          <w:sz w:val="16"/>
        </w:rPr>
        <w:t xml:space="preserve">Here he discussed </w:t>
      </w:r>
      <w:r w:rsidRPr="00246836">
        <w:rPr>
          <w:rStyle w:val="StyleBoldUnderline"/>
        </w:rPr>
        <w:t>the dialectic between the ―relations of production</w:t>
      </w:r>
      <w:r w:rsidRPr="00DD5B36">
        <w:rPr>
          <w:sz w:val="16"/>
        </w:rPr>
        <w:t xml:space="preserve"> of production . . . </w:t>
      </w:r>
      <w:r w:rsidRPr="00246836">
        <w:rPr>
          <w:rStyle w:val="StyleBoldUnderline"/>
        </w:rPr>
        <w:t>the economic structure of society,</w:t>
      </w:r>
      <w:r w:rsidRPr="00DD5B36">
        <w:rPr>
          <w:sz w:val="16"/>
        </w:rPr>
        <w:t xml:space="preserve"> the real foundation [and] a legal </w:t>
      </w:r>
      <w:r w:rsidRPr="00246836">
        <w:rPr>
          <w:rStyle w:val="StyleBoldUnderline"/>
        </w:rPr>
        <w:t>and political superstructure</w:t>
      </w:r>
      <w:r w:rsidRPr="00DD5B36">
        <w:rPr>
          <w:sz w:val="16"/>
        </w:rPr>
        <w:t xml:space="preserve">‖ (4). It </w:t>
      </w:r>
      <w:r w:rsidRPr="00246836">
        <w:rPr>
          <w:rStyle w:val="StyleBoldUnderline"/>
        </w:rPr>
        <w:t>is</w:t>
      </w:r>
      <w:r w:rsidRPr="00DD5B36">
        <w:rPr>
          <w:sz w:val="16"/>
        </w:rPr>
        <w:t xml:space="preserve"> this latter bit that becomes the ―</w:t>
      </w:r>
      <w:r w:rsidRPr="00246836">
        <w:rPr>
          <w:rStyle w:val="StyleBoldUnderline"/>
        </w:rPr>
        <w:t xml:space="preserve">social </w:t>
      </w:r>
      <w:r>
        <w:rPr>
          <w:rStyle w:val="StyleBoldUnderline"/>
        </w:rPr>
        <w:t>consciousness</w:t>
      </w:r>
      <w:r w:rsidRPr="00246836">
        <w:rPr>
          <w:rStyle w:val="StyleBoldUnderline"/>
        </w:rPr>
        <w:t xml:space="preserve"> of people being defined by their ―social being</w:t>
      </w:r>
      <w:proofErr w:type="gramStart"/>
      <w:r w:rsidRPr="00DD5B36">
        <w:rPr>
          <w:sz w:val="16"/>
        </w:rPr>
        <w:t>,‖</w:t>
      </w:r>
      <w:proofErr w:type="gramEnd"/>
      <w:r w:rsidRPr="00DD5B36">
        <w:rPr>
          <w:sz w:val="16"/>
        </w:rPr>
        <w:t xml:space="preserve"> </w:t>
      </w:r>
      <w:r w:rsidRPr="00246836">
        <w:rPr>
          <w:rStyle w:val="StyleBoldUnderline"/>
        </w:rPr>
        <w:t>the stuff of their material and relational experience</w:t>
      </w:r>
      <w:r w:rsidRPr="00DD5B36">
        <w:rPr>
          <w:sz w:val="16"/>
        </w:rPr>
        <w:t xml:space="preserve">. Marx then goes on to say that with changes in the ―economic foundation the entire immense superstructure is more or less rapidly transformed‖ (5). </w:t>
      </w:r>
      <w:r w:rsidRPr="001A48F9">
        <w:rPr>
          <w:rStyle w:val="StyleBoldUnderline"/>
        </w:rPr>
        <w:t>The distinction is then made between the material transformation of the economic conditions of production</w:t>
      </w:r>
      <w:r w:rsidRPr="00DD5B36">
        <w:rPr>
          <w:sz w:val="16"/>
        </w:rPr>
        <w:t xml:space="preserve">, which can be determined with the precision of natural science, </w:t>
      </w:r>
      <w:r w:rsidRPr="001A48F9">
        <w:rPr>
          <w:rStyle w:val="StyleBoldUnderline"/>
        </w:rPr>
        <w:t>and the</w:t>
      </w:r>
      <w:r w:rsidRPr="00DD5B36">
        <w:rPr>
          <w:sz w:val="16"/>
        </w:rPr>
        <w:t xml:space="preserve"> legal, political, religious, aesthetic or philosophic—in short, </w:t>
      </w:r>
      <w:r w:rsidRPr="001A48F9">
        <w:rPr>
          <w:rStyle w:val="StyleBoldUnderline"/>
        </w:rPr>
        <w:t>ideological—forms</w:t>
      </w:r>
      <w:r w:rsidRPr="00DD5B36">
        <w:rPr>
          <w:sz w:val="16"/>
        </w:rPr>
        <w:t xml:space="preserve">. (5) It is perhaps the aforementioned distinction that gives terrain for the critique to follow—the nature of the relationship between foundation, or base, and superstructure. Williams (1977), has noted that this definition may be insufficient to define ―the whole of </w:t>
      </w:r>
      <w:proofErr w:type="gramStart"/>
      <w:r w:rsidRPr="00DD5B36">
        <w:rPr>
          <w:sz w:val="16"/>
        </w:rPr>
        <w:t>cultural‘ activity</w:t>
      </w:r>
      <w:proofErr w:type="gramEnd"/>
      <w:r w:rsidRPr="00DD5B36">
        <w:rPr>
          <w:sz w:val="16"/>
        </w:rPr>
        <w:t xml:space="preserve">‖ (76), since Marx makes a distinction between material conditions and culture, writ large. In a slightly lesser known and earlier passage, Marx (1963) displays a slightly different conception of the materialist relationship, one that renders the former more subjective and interpretative but within a knowable framework. He states, </w:t>
      </w:r>
      <w:proofErr w:type="gramStart"/>
      <w:r w:rsidRPr="00DD5B36">
        <w:rPr>
          <w:sz w:val="16"/>
        </w:rPr>
        <w:t>Upon</w:t>
      </w:r>
      <w:proofErr w:type="gramEnd"/>
      <w:r w:rsidRPr="00DD5B36">
        <w:rPr>
          <w:sz w:val="16"/>
        </w:rPr>
        <w:t xml:space="preserve"> the different forms of property, upon the social conditions of existence, rises an entire superstructure of distinct and peculiarly formed sentiments, illusions, modes of thought and views of life</w:t>
      </w:r>
      <w:r w:rsidRPr="002042D2">
        <w:rPr>
          <w:rStyle w:val="StyleBoldUnderline"/>
        </w:rPr>
        <w:t>. The entire class creates and forms them out of its material foundations and out of the corresponding social relations. The single individual, who derives them through tradition and upbringing, may imagine that they form the real motives and the starting point of this activity. . . . And as in private life one differentiates between what a man thinks and says of himself and what he really is and does, so in historical struggles one must distinguish still more the phrases and fancies of parties from their real organism and their real interests, their conception of themselves, from their reality.</w:t>
      </w:r>
      <w:r w:rsidRPr="00DD5B36">
        <w:rPr>
          <w:sz w:val="16"/>
        </w:rPr>
        <w:t xml:space="preserve"> (47) It is this elucidation of </w:t>
      </w:r>
      <w:r w:rsidRPr="002042D2">
        <w:rPr>
          <w:rStyle w:val="StyleBoldUnderline"/>
        </w:rPr>
        <w:t>historical materialism</w:t>
      </w:r>
      <w:r w:rsidRPr="00DD5B36">
        <w:rPr>
          <w:sz w:val="16"/>
        </w:rPr>
        <w:t xml:space="preserve"> that I feel provides theoretically fertile ground for pragmatic application. As will be restated later, there is play between the base and the superstructure, especially regarding the cultural outcroppings of the material. However, the field of analysis </w:t>
      </w:r>
      <w:r w:rsidRPr="002042D2">
        <w:rPr>
          <w:rStyle w:val="StyleBoldUnderline"/>
        </w:rPr>
        <w:t>provides a means by which we may examine these relationships and perhaps denude contradictions and false consciousness within class relations. It</w:t>
      </w:r>
      <w:r w:rsidRPr="00DD5B36">
        <w:rPr>
          <w:sz w:val="16"/>
        </w:rPr>
        <w:t xml:space="preserve"> </w:t>
      </w:r>
      <w:r w:rsidRPr="002042D2">
        <w:rPr>
          <w:rStyle w:val="StyleBoldUnderline"/>
        </w:rPr>
        <w:t>is communicative action toward</w:t>
      </w:r>
      <w:r w:rsidRPr="00DD5B36">
        <w:rPr>
          <w:sz w:val="16"/>
        </w:rPr>
        <w:t xml:space="preserve"> some kind of </w:t>
      </w:r>
      <w:r w:rsidRPr="002042D2">
        <w:rPr>
          <w:rStyle w:val="StyleBoldUnderline"/>
        </w:rPr>
        <w:t>economic liberations that is sought through</w:t>
      </w:r>
      <w:r w:rsidRPr="00DD5B36">
        <w:rPr>
          <w:sz w:val="16"/>
        </w:rPr>
        <w:t xml:space="preserve">, as Williams (1977) put it, ―three senses [that] would direct our attention . . . (a) institutions; (b) </w:t>
      </w:r>
      <w:r w:rsidRPr="002042D2">
        <w:rPr>
          <w:rStyle w:val="StyleBoldUnderline"/>
        </w:rPr>
        <w:t>forms of consciousness</w:t>
      </w:r>
      <w:r w:rsidRPr="00DD5B36">
        <w:rPr>
          <w:sz w:val="16"/>
        </w:rPr>
        <w:t xml:space="preserve">; (c) political </w:t>
      </w:r>
      <w:r w:rsidRPr="002042D2">
        <w:rPr>
          <w:rStyle w:val="StyleBoldUnderline"/>
        </w:rPr>
        <w:t>and cultural practices</w:t>
      </w:r>
      <w:r w:rsidRPr="00DD5B36">
        <w:rPr>
          <w:sz w:val="16"/>
        </w:rPr>
        <w:t xml:space="preserve">‖ (77). In this sense we find some degree of harmony with Dewey (1927), that the interplay among the historically created material conditions, the individual consciousness, and that of cultural identity within a plurality of groups/classes. He states, </w:t>
      </w:r>
      <w:r w:rsidRPr="00731E14">
        <w:rPr>
          <w:rStyle w:val="StyleBoldUnderline"/>
        </w:rPr>
        <w:t xml:space="preserve">From the standpoint of the individual, it consists in having a responsible share according to capacity in forming and directing the activities of </w:t>
      </w:r>
      <w:r w:rsidRPr="00731E14">
        <w:rPr>
          <w:rStyle w:val="StyleBoldUnderline"/>
        </w:rPr>
        <w:lastRenderedPageBreak/>
        <w:t xml:space="preserve">the group to which one belongs in participating according to need in the values with the groups sustain. From the standpoint of the groups, it demands liberation of the potentialities of members of a group in harmony with the interests and goods which are in common. </w:t>
      </w:r>
      <w:r w:rsidRPr="00DD5B36">
        <w:rPr>
          <w:sz w:val="16"/>
        </w:rPr>
        <w:t xml:space="preserve">Since every individual is a member of many groups, this specification cannot be fulfilled except when different groups interact flexibly and fully in connection with other groups. (147) The flexibility interaction mentioned for Dewey is inevitable, </w:t>
      </w:r>
      <w:r w:rsidRPr="00731E14">
        <w:rPr>
          <w:rStyle w:val="StyleBoldUnderline"/>
        </w:rPr>
        <w:t xml:space="preserve">unless there is to be complete obliteration of one or more of the constituent groups via some kind of class totalization, </w:t>
      </w:r>
      <w:r w:rsidRPr="00DD5B36">
        <w:rPr>
          <w:sz w:val="16"/>
        </w:rPr>
        <w:t xml:space="preserve">one that denies identity with multiple groups and the potential common interests among groups although differently expressed, perhaps. </w:t>
      </w:r>
      <w:r w:rsidRPr="00731E14">
        <w:rPr>
          <w:rStyle w:val="StyleBoldUnderline"/>
        </w:rPr>
        <w:t>The plurality of voices and the endeavor of multiple social analyses within a historical materialist framework may very well aid us in distinguishing ―the phrases and fancies of parties from their real organism and their real interests</w:t>
      </w:r>
      <w:r w:rsidRPr="00DD5B36">
        <w:rPr>
          <w:sz w:val="16"/>
        </w:rPr>
        <w:t xml:space="preserve">‖ (47), aforementioned by Marx. </w:t>
      </w:r>
      <w:r w:rsidRPr="00731E14">
        <w:rPr>
          <w:rStyle w:val="StyleBoldUnderline"/>
        </w:rPr>
        <w:t>This is the site of pedagogy</w:t>
      </w:r>
      <w:r w:rsidRPr="00DD5B36">
        <w:rPr>
          <w:sz w:val="16"/>
        </w:rPr>
        <w:t xml:space="preserve"> in my view—</w:t>
      </w:r>
      <w:r w:rsidRPr="00731E14">
        <w:rPr>
          <w:rStyle w:val="StyleBoldUnderline"/>
        </w:rPr>
        <w:t xml:space="preserve">where students of various ages and backgrounds might accurately discover their own cultural location and point it toward ―liberation of the potentialities of members of a group in harmony with the interests and goods which are </w:t>
      </w:r>
      <w:r w:rsidRPr="00DD5B36">
        <w:rPr>
          <w:sz w:val="16"/>
        </w:rPr>
        <w:t xml:space="preserve">in common (147), aforementioned by Dewey as </w:t>
      </w:r>
      <w:r w:rsidRPr="00731E14">
        <w:rPr>
          <w:rStyle w:val="StyleBoldUnderline"/>
        </w:rPr>
        <w:t>the ethical outcome</w:t>
      </w:r>
      <w:r w:rsidRPr="00DD5B36">
        <w:rPr>
          <w:sz w:val="16"/>
        </w:rPr>
        <w:t>.</w:t>
      </w:r>
    </w:p>
    <w:p w:rsidR="00E6609A" w:rsidRDefault="00E6609A" w:rsidP="00E6609A">
      <w:pPr>
        <w:rPr>
          <w:sz w:val="16"/>
        </w:rPr>
      </w:pPr>
    </w:p>
    <w:p w:rsidR="00E6609A" w:rsidRDefault="00E6609A" w:rsidP="00E6609A">
      <w:pPr>
        <w:rPr>
          <w:sz w:val="16"/>
        </w:rPr>
      </w:pPr>
    </w:p>
    <w:p w:rsidR="00E6609A" w:rsidRDefault="00E6609A" w:rsidP="00E6609A">
      <w:pPr>
        <w:rPr>
          <w:sz w:val="16"/>
        </w:rPr>
      </w:pPr>
    </w:p>
    <w:p w:rsidR="00E6609A" w:rsidRDefault="001E3056" w:rsidP="00E6609A">
      <w:pPr>
        <w:pStyle w:val="Heading2"/>
      </w:pPr>
      <w:r>
        <w:lastRenderedPageBreak/>
        <w:t xml:space="preserve">Alt – </w:t>
      </w:r>
      <w:r w:rsidR="00E6609A">
        <w:t>Class 1</w:t>
      </w:r>
      <w:r w:rsidR="00E6609A" w:rsidRPr="00DC709B">
        <w:rPr>
          <w:vertAlign w:val="superscript"/>
        </w:rPr>
        <w:t>st</w:t>
      </w:r>
      <w:r w:rsidR="00E6609A">
        <w:t xml:space="preserve"> key</w:t>
      </w:r>
    </w:p>
    <w:p w:rsidR="00E6609A" w:rsidRPr="009E46F3" w:rsidRDefault="00E6609A" w:rsidP="00E6609A">
      <w:pPr>
        <w:pStyle w:val="Heading4"/>
      </w:pPr>
      <w:r>
        <w:t>Class must be the starting point of analysis-it’s the only way to maintain the image of totality needed to unify theory and praxis against capitalism</w:t>
      </w:r>
    </w:p>
    <w:p w:rsidR="00E6609A" w:rsidRDefault="00E6609A" w:rsidP="00E6609A">
      <w:r w:rsidRPr="008576DB">
        <w:rPr>
          <w:rStyle w:val="StyleStyleBold12pt"/>
        </w:rPr>
        <w:t>Lukacs in 67</w:t>
      </w:r>
      <w:r w:rsidRPr="008F03F9">
        <w:t xml:space="preserve"> (George, Hungarian Marxist philosopher and literary critic. He is a founder of the tradition of Western Marxism. He contributed the ideas of reification and class consciousness to Marxist philosophy and theory, and his literary criticism was influential in thinking about realism and about the novel as a literary genre. He served briefly as Hungary's Minister of Culture as part of the government of the short-lived Hungarian Soviet Republic, </w:t>
      </w:r>
      <w:r w:rsidRPr="0018326D">
        <w:rPr>
          <w:u w:val="single"/>
        </w:rPr>
        <w:t>History and Class Consciousness</w:t>
      </w:r>
      <w:r w:rsidRPr="008F03F9">
        <w:t xml:space="preserve">) </w:t>
      </w:r>
    </w:p>
    <w:p w:rsidR="00E6609A" w:rsidRDefault="00E6609A" w:rsidP="00E6609A">
      <w:pPr>
        <w:ind w:left="360"/>
      </w:pPr>
      <w:r w:rsidRPr="00427DCF">
        <w:rPr>
          <w:b/>
          <w:u w:val="single"/>
        </w:rPr>
        <w:t xml:space="preserve">It was left to Marx to </w:t>
      </w:r>
      <w:r w:rsidRPr="00427DCF">
        <w:t xml:space="preserve">make the </w:t>
      </w:r>
      <w:r>
        <w:t xml:space="preserve">concrete </w:t>
      </w:r>
      <w:r w:rsidRPr="00427DCF">
        <w:t xml:space="preserve">discovery of 'truth as the subject' and </w:t>
      </w:r>
      <w:r>
        <w:t xml:space="preserve">hence to </w:t>
      </w:r>
      <w:r w:rsidRPr="00427DCF">
        <w:rPr>
          <w:b/>
          <w:u w:val="single"/>
        </w:rPr>
        <w:t>establish the unity of theory and practice</w:t>
      </w:r>
      <w:r>
        <w:t xml:space="preserve">. This </w:t>
      </w:r>
      <w:r w:rsidRPr="00427DCF">
        <w:rPr>
          <w:b/>
          <w:u w:val="single"/>
        </w:rPr>
        <w:t xml:space="preserve">he achieved by focusing the known totality upon the reality of the historical process </w:t>
      </w:r>
      <w:r>
        <w:t xml:space="preserve">and by confining it to this. By this means </w:t>
      </w:r>
      <w:r w:rsidRPr="001261EB">
        <w:rPr>
          <w:b/>
          <w:u w:val="single"/>
        </w:rPr>
        <w:t>he determined both the knowable totality and the totality to be known</w:t>
      </w:r>
      <w:r>
        <w:t xml:space="preserve">. </w:t>
      </w:r>
      <w:r w:rsidRPr="001261EB">
        <w:rPr>
          <w:b/>
          <w:u w:val="single"/>
        </w:rPr>
        <w:t xml:space="preserve">The </w:t>
      </w:r>
      <w:r>
        <w:t xml:space="preserve">scientific </w:t>
      </w:r>
      <w:r w:rsidRPr="001261EB">
        <w:rPr>
          <w:b/>
          <w:u w:val="single"/>
        </w:rPr>
        <w:t>superiority of the standpoint of class (as against that of the individual) has become clear from the foregoing</w:t>
      </w:r>
      <w:r>
        <w:t xml:space="preserve">. </w:t>
      </w:r>
      <w:r w:rsidRPr="001261EB">
        <w:rPr>
          <w:b/>
          <w:u w:val="single"/>
        </w:rPr>
        <w:t xml:space="preserve">Now we see the reason for this superiority: only </w:t>
      </w:r>
      <w:r>
        <w:t xml:space="preserve">tht </w:t>
      </w:r>
      <w:r w:rsidRPr="001261EB">
        <w:rPr>
          <w:b/>
          <w:u w:val="single"/>
        </w:rPr>
        <w:t xml:space="preserve">class can </w:t>
      </w:r>
      <w:r>
        <w:t xml:space="preserve">actively </w:t>
      </w:r>
      <w:r w:rsidRPr="001261EB">
        <w:rPr>
          <w:b/>
          <w:u w:val="single"/>
        </w:rPr>
        <w:t xml:space="preserve">penetrate the reality of society </w:t>
      </w:r>
      <w:r w:rsidRPr="001261EB">
        <w:rPr>
          <w:b/>
          <w:u w:val="single"/>
          <w:bdr w:val="single" w:sz="4" w:space="0" w:color="auto"/>
        </w:rPr>
        <w:t>and transform it in its entirety</w:t>
      </w:r>
      <w:r>
        <w:t xml:space="preserve">. For this reason, </w:t>
      </w:r>
      <w:r w:rsidRPr="001261EB">
        <w:rPr>
          <w:b/>
          <w:u w:val="single"/>
        </w:rPr>
        <w:t xml:space="preserve">'criticism' advanced from the standpoint of class is criticism from a total point of view and </w:t>
      </w:r>
      <w:r>
        <w:t xml:space="preserve">hence it </w:t>
      </w:r>
      <w:r w:rsidRPr="001261EB">
        <w:rPr>
          <w:b/>
          <w:u w:val="single"/>
        </w:rPr>
        <w:t>provides the dialectical unity of theory and practice</w:t>
      </w:r>
      <w:r>
        <w:t xml:space="preserve">. In dialectical unity it is at once </w:t>
      </w:r>
      <w:proofErr w:type="gramStart"/>
      <w:r>
        <w:t>cause</w:t>
      </w:r>
      <w:proofErr w:type="gramEnd"/>
      <w:r>
        <w:t xml:space="preserve"> and effect, mirror and motor of the historical and dialectical process. </w:t>
      </w:r>
      <w:r w:rsidRPr="001261EB">
        <w:rPr>
          <w:b/>
          <w:u w:val="single"/>
        </w:rPr>
        <w:t>The proletariat as the subject of thought in society destroys at one blow the dilemma of impotence: the dilemma created by the pure laws with their fatalism and by the ethics of pure intentions</w:t>
      </w:r>
      <w:r>
        <w:t>.</w:t>
      </w:r>
      <w:r w:rsidRPr="00427DCF">
        <w:rPr>
          <w:sz w:val="16"/>
        </w:rPr>
        <w:t xml:space="preserve"> </w:t>
      </w:r>
      <w:r>
        <w:t xml:space="preserve">Thus </w:t>
      </w:r>
      <w:r w:rsidRPr="00F471DB">
        <w:rPr>
          <w:b/>
          <w:u w:val="single"/>
        </w:rPr>
        <w:t xml:space="preserve">for Marxism the knowledge that capitalism is historically conditioned </w:t>
      </w:r>
      <w:r>
        <w:t xml:space="preserve">(the problem of accumulation) </w:t>
      </w:r>
      <w:r w:rsidRPr="00F471DB">
        <w:rPr>
          <w:b/>
          <w:u w:val="single"/>
        </w:rPr>
        <w:t>becomes crucial</w:t>
      </w:r>
      <w:r>
        <w:t xml:space="preserve">. The reason for this is that </w:t>
      </w:r>
      <w:r w:rsidRPr="00F471DB">
        <w:rPr>
          <w:b/>
          <w:u w:val="single"/>
        </w:rPr>
        <w:t>only this knowledge, only the unity of theory and practice provide a real basis for social revolution and the total transformation of society</w:t>
      </w:r>
      <w:r>
        <w:t xml:space="preserve">. </w:t>
      </w:r>
      <w:r w:rsidRPr="00F471DB">
        <w:rPr>
          <w:b/>
          <w:u w:val="single"/>
        </w:rPr>
        <w:t xml:space="preserve">Only when this knowledge can be seen as the product of this process can we close the </w:t>
      </w:r>
      <w:r>
        <w:rPr>
          <w:b/>
          <w:u w:val="single"/>
        </w:rPr>
        <w:t>circle</w:t>
      </w:r>
      <w:r w:rsidRPr="00F471DB">
        <w:rPr>
          <w:b/>
          <w:u w:val="single"/>
        </w:rPr>
        <w:t xml:space="preserve"> of the dialectical method-</w:t>
      </w:r>
      <w:r w:rsidRPr="00F471DB">
        <w:t>and this analysis</w:t>
      </w:r>
      <w:r>
        <w:t xml:space="preserve">, too, stems from Hegel. &lt;39-40&gt; </w:t>
      </w:r>
    </w:p>
    <w:p w:rsidR="00E6609A" w:rsidRDefault="00E6609A" w:rsidP="00E6609A">
      <w:pPr>
        <w:ind w:left="360"/>
      </w:pPr>
    </w:p>
    <w:p w:rsidR="00E6609A" w:rsidRDefault="00E6609A" w:rsidP="00E6609A">
      <w:pPr>
        <w:ind w:left="360"/>
      </w:pPr>
    </w:p>
    <w:p w:rsidR="00E6609A" w:rsidRDefault="00E6609A" w:rsidP="00E6609A">
      <w:pPr>
        <w:ind w:left="360"/>
      </w:pPr>
    </w:p>
    <w:p w:rsidR="00E6609A" w:rsidRPr="00DD5B36" w:rsidRDefault="00E6609A" w:rsidP="00E6609A">
      <w:pPr>
        <w:rPr>
          <w:sz w:val="16"/>
        </w:rPr>
      </w:pPr>
    </w:p>
    <w:p w:rsidR="00E6609A" w:rsidRPr="00444F81" w:rsidRDefault="00E6609A" w:rsidP="00E6609A">
      <w:pPr>
        <w:rPr>
          <w:rFonts w:asciiTheme="minorHAnsi" w:hAnsiTheme="minorHAnsi" w:cstheme="minorHAnsi"/>
        </w:rPr>
      </w:pPr>
    </w:p>
    <w:p w:rsidR="00E6609A" w:rsidRDefault="00E6609A" w:rsidP="00E6609A">
      <w:pPr>
        <w:rPr>
          <w:rStyle w:val="StyleStyleBold12pt"/>
          <w:rFonts w:asciiTheme="minorHAnsi" w:hAnsiTheme="minorHAnsi" w:cstheme="minorHAnsi"/>
        </w:rPr>
      </w:pPr>
    </w:p>
    <w:p w:rsidR="00E6609A" w:rsidRPr="00444F81" w:rsidRDefault="00E6609A" w:rsidP="00E6609A">
      <w:pPr>
        <w:rPr>
          <w:rFonts w:asciiTheme="minorHAnsi" w:hAnsiTheme="minorHAnsi" w:cstheme="minorHAnsi"/>
        </w:rPr>
      </w:pPr>
    </w:p>
    <w:p w:rsidR="00E6609A" w:rsidRPr="009B3634" w:rsidRDefault="00E6609A" w:rsidP="00E6609A">
      <w:pPr>
        <w:pStyle w:val="Heading4"/>
        <w:rPr>
          <w:rStyle w:val="StyleStyleBold12pt"/>
          <w:rFonts w:asciiTheme="minorHAnsi" w:hAnsiTheme="minorHAnsi" w:cstheme="minorHAnsi"/>
          <w:b/>
        </w:rPr>
      </w:pPr>
      <w:r w:rsidRPr="009B3634">
        <w:rPr>
          <w:rStyle w:val="StyleStyleBold12pt"/>
          <w:rFonts w:asciiTheme="minorHAnsi" w:hAnsiTheme="minorHAnsi" w:cstheme="minorHAnsi"/>
          <w:b/>
        </w:rPr>
        <w:t>We must discover Class Consciousness in order to combat it</w:t>
      </w:r>
    </w:p>
    <w:p w:rsidR="00E6609A" w:rsidRPr="00444F81" w:rsidRDefault="00E6609A" w:rsidP="00E6609A">
      <w:pPr>
        <w:rPr>
          <w:rStyle w:val="StyleStyleBold12pt"/>
          <w:rFonts w:asciiTheme="minorHAnsi" w:hAnsiTheme="minorHAnsi" w:cstheme="minorHAnsi"/>
        </w:rPr>
      </w:pPr>
      <w:r w:rsidRPr="00444F81">
        <w:rPr>
          <w:rStyle w:val="StyleStyleBold12pt"/>
          <w:rFonts w:asciiTheme="minorHAnsi" w:hAnsiTheme="minorHAnsi" w:cstheme="minorHAnsi"/>
        </w:rPr>
        <w:t xml:space="preserve">Lukacs 1920 </w:t>
      </w:r>
      <w:proofErr w:type="gramStart"/>
      <w:r w:rsidRPr="00444F81">
        <w:rPr>
          <w:rStyle w:val="StyleStyleBold12pt"/>
          <w:rFonts w:asciiTheme="minorHAnsi" w:hAnsiTheme="minorHAnsi" w:cstheme="minorHAnsi"/>
        </w:rPr>
        <w:t>( Georg</w:t>
      </w:r>
      <w:proofErr w:type="gramEnd"/>
      <w:r w:rsidRPr="00444F81">
        <w:rPr>
          <w:rStyle w:val="StyleStyleBold12pt"/>
          <w:rFonts w:asciiTheme="minorHAnsi" w:hAnsiTheme="minorHAnsi" w:cstheme="minorHAnsi"/>
        </w:rPr>
        <w:t xml:space="preserve"> Lukacs, March 1920, Merlin Press 1967, “Class Consciousness”, </w:t>
      </w:r>
      <w:hyperlink r:id="rId85" w:history="1">
        <w:r w:rsidRPr="00444F81">
          <w:rPr>
            <w:rStyle w:val="StyleStyleBold12pt"/>
            <w:rFonts w:asciiTheme="minorHAnsi" w:hAnsiTheme="minorHAnsi" w:cstheme="minorHAnsi"/>
          </w:rPr>
          <w:t>http://www.marxists.org/archive/lukacs/works/history/lukacs3.htm</w:t>
        </w:r>
      </w:hyperlink>
      <w:r w:rsidRPr="00444F81">
        <w:rPr>
          <w:rStyle w:val="StyleStyleBold12pt"/>
          <w:rFonts w:asciiTheme="minorHAnsi" w:hAnsiTheme="minorHAnsi" w:cstheme="minorHAnsi"/>
        </w:rPr>
        <w:t>, accessed 7.9.12, KR)</w:t>
      </w:r>
    </w:p>
    <w:p w:rsidR="00E6609A" w:rsidRPr="00444F81" w:rsidRDefault="00E6609A" w:rsidP="00E6609A">
      <w:pPr>
        <w:rPr>
          <w:rStyle w:val="StyleStyleBold12pt"/>
          <w:rFonts w:asciiTheme="minorHAnsi" w:hAnsiTheme="minorHAnsi" w:cstheme="minorHAnsi"/>
        </w:rPr>
      </w:pPr>
    </w:p>
    <w:p w:rsidR="00E6609A" w:rsidRPr="00444F81" w:rsidRDefault="00E6609A" w:rsidP="00E6609A">
      <w:pPr>
        <w:rPr>
          <w:rFonts w:asciiTheme="minorHAnsi" w:hAnsiTheme="minorHAnsi" w:cstheme="minorHAnsi"/>
        </w:rPr>
      </w:pPr>
      <w:r w:rsidRPr="00444F81">
        <w:rPr>
          <w:rStyle w:val="StyleBoldUnderline"/>
          <w:rFonts w:asciiTheme="minorHAnsi" w:hAnsiTheme="minorHAnsi" w:cstheme="minorHAnsi"/>
        </w:rPr>
        <w:t>This twofold dialectical determination of ‘false consciousness’ constitutes an analysis far removed from the naive description of what men in fact thought, felt and wanted at any moment in history and from any given point in the class structure. I</w:t>
      </w:r>
      <w:r w:rsidRPr="00444F81">
        <w:rPr>
          <w:rFonts w:asciiTheme="minorHAnsi" w:hAnsiTheme="minorHAnsi" w:cstheme="minorHAnsi"/>
        </w:rPr>
        <w:t xml:space="preserve"> do not wish to deny the great importance of this, but it remains after all merely the material of genuine historical analysis. </w:t>
      </w:r>
      <w:r w:rsidRPr="00444F81">
        <w:rPr>
          <w:rStyle w:val="StyleBoldUnderline"/>
          <w:rFonts w:asciiTheme="minorHAnsi" w:hAnsiTheme="minorHAnsi" w:cstheme="minorHAnsi"/>
        </w:rPr>
        <w:t xml:space="preserve">The relation with concrete totality and the dialectical determinants arising from it transcend pure description and yield the category of objective possibility. By relating consciousness to the whole of society it becomes possible to infer the </w:t>
      </w:r>
      <w:r w:rsidRPr="00444F81">
        <w:rPr>
          <w:rStyle w:val="StyleBoldUnderline"/>
          <w:rFonts w:asciiTheme="minorHAnsi" w:hAnsiTheme="minorHAnsi" w:cstheme="minorHAnsi"/>
        </w:rPr>
        <w:lastRenderedPageBreak/>
        <w:t xml:space="preserve">thoughts and feelings which men would have in a particular situation if they were able to assess both it and the interests arising from it in their impact on immediate action and on the whole structure of society. </w:t>
      </w:r>
      <w:r w:rsidRPr="00444F81">
        <w:rPr>
          <w:rFonts w:asciiTheme="minorHAnsi" w:hAnsiTheme="minorHAnsi" w:cstheme="minorHAnsi"/>
        </w:rPr>
        <w:t xml:space="preserve">That is to say, it would be possible to infer the thoughts and feelings appropriate to their objective situation. The number of such situations is not unlimited in any society. However much detailed researches are able to refine social typologies there will always be a number of clearly distinguished basic types whose characteristics are determined by the types of position available in the process of production. </w:t>
      </w:r>
      <w:r w:rsidRPr="00444F81">
        <w:rPr>
          <w:rStyle w:val="StyleBoldUnderline"/>
          <w:rFonts w:asciiTheme="minorHAnsi" w:hAnsiTheme="minorHAnsi" w:cstheme="minorHAnsi"/>
        </w:rPr>
        <w:t>Now class consciousness consists in fact of the appropriate and rational reactions ‘imputed’ [zugerechnet] to a particular typical position in the process of production.</w:t>
      </w:r>
      <w:bookmarkStart w:id="15" w:name="n11"/>
      <w:r w:rsidR="002400EF" w:rsidRPr="00444F81">
        <w:rPr>
          <w:rStyle w:val="StyleBoldUnderline"/>
          <w:rFonts w:asciiTheme="minorHAnsi" w:hAnsiTheme="minorHAnsi" w:cstheme="minorHAnsi"/>
        </w:rPr>
        <w:fldChar w:fldCharType="begin"/>
      </w:r>
      <w:r w:rsidRPr="00444F81">
        <w:rPr>
          <w:rStyle w:val="StyleBoldUnderline"/>
          <w:rFonts w:asciiTheme="minorHAnsi" w:hAnsiTheme="minorHAnsi" w:cstheme="minorHAnsi"/>
        </w:rPr>
        <w:instrText xml:space="preserve"> HYPERLINK "http://www.marxists.org/archive/lukacs/works/history/lukacs3.htm" \l "11" </w:instrText>
      </w:r>
      <w:r w:rsidR="002400EF" w:rsidRPr="00444F81">
        <w:rPr>
          <w:rStyle w:val="StyleBoldUnderline"/>
          <w:rFonts w:asciiTheme="minorHAnsi" w:hAnsiTheme="minorHAnsi" w:cstheme="minorHAnsi"/>
        </w:rPr>
        <w:fldChar w:fldCharType="separate"/>
      </w:r>
      <w:r w:rsidRPr="00444F81">
        <w:rPr>
          <w:rStyle w:val="StyleBoldUnderline"/>
          <w:rFonts w:asciiTheme="minorHAnsi" w:hAnsiTheme="minorHAnsi" w:cstheme="minorHAnsi"/>
        </w:rPr>
        <w:t>[11]</w:t>
      </w:r>
      <w:r w:rsidR="002400EF" w:rsidRPr="00444F81">
        <w:rPr>
          <w:rStyle w:val="StyleBoldUnderline"/>
          <w:rFonts w:asciiTheme="minorHAnsi" w:hAnsiTheme="minorHAnsi" w:cstheme="minorHAnsi"/>
        </w:rPr>
        <w:fldChar w:fldCharType="end"/>
      </w:r>
      <w:bookmarkEnd w:id="15"/>
      <w:r w:rsidRPr="00444F81">
        <w:rPr>
          <w:rStyle w:val="StyleBoldUnderline"/>
          <w:rFonts w:asciiTheme="minorHAnsi" w:hAnsiTheme="minorHAnsi" w:cstheme="minorHAnsi"/>
        </w:rPr>
        <w:t xml:space="preserve"> This consciousness is, therefore, neither the sum nor the average of what is thought or felt by the single individuals who make up the class. And yet the historically significant actions of the class as a whole are determined in the last resort by this consciousness and not by the thought of the individual – and these actions can be understood only by reference to this consciousness. This analysis establishes right from the start the distance that separates class consciousness from the empirically given, and from the psychologically describable and explicable ideas which men form about their situation in life.</w:t>
      </w:r>
      <w:r w:rsidRPr="00444F81">
        <w:rPr>
          <w:rFonts w:asciiTheme="minorHAnsi" w:hAnsiTheme="minorHAnsi" w:cstheme="minorHAnsi"/>
        </w:rPr>
        <w:t xml:space="preserve"> But it is not enough just to state that this distance exists or even to define its implications in a formal and general way. </w:t>
      </w:r>
      <w:r w:rsidRPr="00444F81">
        <w:rPr>
          <w:rStyle w:val="Emphasis"/>
          <w:rFonts w:asciiTheme="minorHAnsi" w:hAnsiTheme="minorHAnsi" w:cstheme="minorHAnsi"/>
        </w:rPr>
        <w:t>We must discover, firstly, whether it is a phenomenon that differs according to the manner in which the various classes are related to society as a whole and whether the differences are so great as to produce qualitative distinctions. And we must discover, secondly, the practical significance of these different possible relations between the objective economic totality, the imputed class consciousness and the real, psychological thoughts of men about their lives. We must discover, in short, the practical, historical function of class consciousness. Only after such preparatory formulations can we begin to exploit the category of objective possibility systematically.</w:t>
      </w:r>
      <w:r w:rsidRPr="00444F81">
        <w:rPr>
          <w:rFonts w:asciiTheme="minorHAnsi" w:hAnsiTheme="minorHAnsi" w:cstheme="minorHAnsi"/>
        </w:rPr>
        <w:t xml:space="preserve"> The first question we must ask is how far is it intact possible to discern the whole economy of a society from inside it? It is essential to transcend the limitations of particular individuals caught up in their own narrow prejudices. But it is no less vital not to overstep the frontier fixed for them by the economic structure of society and establishing their position in it. </w:t>
      </w:r>
      <w:bookmarkStart w:id="16" w:name="n12"/>
      <w:r w:rsidR="002400EF" w:rsidRPr="00444F81">
        <w:rPr>
          <w:rFonts w:asciiTheme="minorHAnsi" w:hAnsiTheme="minorHAnsi" w:cstheme="minorHAnsi"/>
        </w:rPr>
        <w:fldChar w:fldCharType="begin"/>
      </w:r>
      <w:r w:rsidRPr="00444F81">
        <w:rPr>
          <w:rFonts w:asciiTheme="minorHAnsi" w:hAnsiTheme="minorHAnsi" w:cstheme="minorHAnsi"/>
        </w:rPr>
        <w:instrText xml:space="preserve"> HYPERLINK "http://www.marxists.org/archive/lukacs/works/history/lukacs3.htm" \l "12" </w:instrText>
      </w:r>
      <w:r w:rsidR="002400EF" w:rsidRPr="00444F81">
        <w:rPr>
          <w:rFonts w:asciiTheme="minorHAnsi" w:hAnsiTheme="minorHAnsi" w:cstheme="minorHAnsi"/>
        </w:rPr>
        <w:fldChar w:fldCharType="separate"/>
      </w:r>
      <w:r w:rsidRPr="00444F81">
        <w:rPr>
          <w:rStyle w:val="Hyperlink"/>
          <w:rFonts w:asciiTheme="minorHAnsi" w:hAnsiTheme="minorHAnsi" w:cstheme="minorHAnsi"/>
        </w:rPr>
        <w:t>[12]</w:t>
      </w:r>
      <w:r w:rsidR="002400EF" w:rsidRPr="00444F81">
        <w:rPr>
          <w:rFonts w:asciiTheme="minorHAnsi" w:hAnsiTheme="minorHAnsi" w:cstheme="minorHAnsi"/>
        </w:rPr>
        <w:fldChar w:fldCharType="end"/>
      </w:r>
      <w:bookmarkEnd w:id="16"/>
      <w:r w:rsidRPr="00444F81">
        <w:rPr>
          <w:rFonts w:asciiTheme="minorHAnsi" w:hAnsiTheme="minorHAnsi" w:cstheme="minorHAnsi"/>
        </w:rPr>
        <w:t xml:space="preserve"> </w:t>
      </w:r>
      <w:r w:rsidRPr="00444F81">
        <w:rPr>
          <w:rStyle w:val="StyleBoldUnderline"/>
          <w:rFonts w:asciiTheme="minorHAnsi" w:hAnsiTheme="minorHAnsi" w:cstheme="minorHAnsi"/>
        </w:rPr>
        <w:t xml:space="preserve">Regarded abstractly and formally, then, class consciousness implies a class-conditioned unconsciousness of ones own socio-historical and economic condition. </w:t>
      </w:r>
      <w:bookmarkStart w:id="17" w:name="n13"/>
      <w:r w:rsidR="002400EF" w:rsidRPr="00444F81">
        <w:rPr>
          <w:rStyle w:val="StyleBoldUnderline"/>
          <w:rFonts w:asciiTheme="minorHAnsi" w:hAnsiTheme="minorHAnsi" w:cstheme="minorHAnsi"/>
        </w:rPr>
        <w:fldChar w:fldCharType="begin"/>
      </w:r>
      <w:r w:rsidRPr="00444F81">
        <w:rPr>
          <w:rStyle w:val="StyleBoldUnderline"/>
          <w:rFonts w:asciiTheme="minorHAnsi" w:hAnsiTheme="minorHAnsi" w:cstheme="minorHAnsi"/>
        </w:rPr>
        <w:instrText xml:space="preserve"> HYPERLINK "http://www.marxists.org/archive/lukacs/works/history/lukacs3.htm" \l "13" </w:instrText>
      </w:r>
      <w:r w:rsidR="002400EF" w:rsidRPr="00444F81">
        <w:rPr>
          <w:rStyle w:val="StyleBoldUnderline"/>
          <w:rFonts w:asciiTheme="minorHAnsi" w:hAnsiTheme="minorHAnsi" w:cstheme="minorHAnsi"/>
        </w:rPr>
        <w:fldChar w:fldCharType="separate"/>
      </w:r>
      <w:r w:rsidRPr="00444F81">
        <w:rPr>
          <w:rStyle w:val="StyleBoldUnderline"/>
          <w:rFonts w:asciiTheme="minorHAnsi" w:hAnsiTheme="minorHAnsi" w:cstheme="minorHAnsi"/>
        </w:rPr>
        <w:t>[13]</w:t>
      </w:r>
      <w:r w:rsidR="002400EF" w:rsidRPr="00444F81">
        <w:rPr>
          <w:rStyle w:val="StyleBoldUnderline"/>
          <w:rFonts w:asciiTheme="minorHAnsi" w:hAnsiTheme="minorHAnsi" w:cstheme="minorHAnsi"/>
        </w:rPr>
        <w:fldChar w:fldCharType="end"/>
      </w:r>
      <w:bookmarkEnd w:id="17"/>
      <w:r w:rsidRPr="00444F81">
        <w:rPr>
          <w:rStyle w:val="StyleBoldUnderline"/>
          <w:rFonts w:asciiTheme="minorHAnsi" w:hAnsiTheme="minorHAnsi" w:cstheme="minorHAnsi"/>
        </w:rPr>
        <w:t xml:space="preserve"> This condition is given as a definite structural relation, a definite formal nexus which appears to govern the whole of life. The ‘falseness’, the illusion implicit in this situation is in no sense arbitrary; it is simply the intellectual reflex of the objective economic structure. Thus, for example, “the value or price of labour-power takes on the appearance of the price or value of labour itself ...” and “the illusion is created that the totality is paid labour.... In contrast to that, under slavery even that portion of labour which is paid for appears unpaid for.” </w:t>
      </w:r>
      <w:bookmarkStart w:id="18" w:name="n14"/>
      <w:r w:rsidR="002400EF" w:rsidRPr="00444F81">
        <w:rPr>
          <w:rStyle w:val="StyleBoldUnderline"/>
          <w:rFonts w:asciiTheme="minorHAnsi" w:hAnsiTheme="minorHAnsi" w:cstheme="minorHAnsi"/>
        </w:rPr>
        <w:fldChar w:fldCharType="begin"/>
      </w:r>
      <w:r w:rsidRPr="00444F81">
        <w:rPr>
          <w:rStyle w:val="StyleBoldUnderline"/>
          <w:rFonts w:asciiTheme="minorHAnsi" w:hAnsiTheme="minorHAnsi" w:cstheme="minorHAnsi"/>
        </w:rPr>
        <w:instrText xml:space="preserve"> HYPERLINK "http://www.marxists.org/archive/lukacs/works/history/lukacs3.htm" \l "14" </w:instrText>
      </w:r>
      <w:r w:rsidR="002400EF" w:rsidRPr="00444F81">
        <w:rPr>
          <w:rStyle w:val="StyleBoldUnderline"/>
          <w:rFonts w:asciiTheme="minorHAnsi" w:hAnsiTheme="minorHAnsi" w:cstheme="minorHAnsi"/>
        </w:rPr>
        <w:fldChar w:fldCharType="separate"/>
      </w:r>
      <w:r w:rsidRPr="00444F81">
        <w:rPr>
          <w:rStyle w:val="StyleBoldUnderline"/>
          <w:rFonts w:asciiTheme="minorHAnsi" w:hAnsiTheme="minorHAnsi" w:cstheme="minorHAnsi"/>
        </w:rPr>
        <w:t>[14]</w:t>
      </w:r>
      <w:r w:rsidR="002400EF" w:rsidRPr="00444F81">
        <w:rPr>
          <w:rStyle w:val="StyleBoldUnderline"/>
          <w:rFonts w:asciiTheme="minorHAnsi" w:hAnsiTheme="minorHAnsi" w:cstheme="minorHAnsi"/>
        </w:rPr>
        <w:fldChar w:fldCharType="end"/>
      </w:r>
      <w:bookmarkEnd w:id="18"/>
      <w:r w:rsidRPr="00444F81">
        <w:rPr>
          <w:rFonts w:asciiTheme="minorHAnsi" w:hAnsiTheme="minorHAnsi" w:cstheme="minorHAnsi"/>
        </w:rPr>
        <w:t xml:space="preserve"> Now it requires the most painstaking historical analysis to use the category of objective possibility so as to isolate the conditions in which this illusion can be exposed and a real connection with the totality established. For if from the vantage point of a particular class the totality of existing society is not visible; if a class thinks the thoughts imputable to it and which bear upon its interests right through to their logical conclusion and yet fails to strike at the heart of that totality, then such a class is doomed to play only a subordinate role. It can never influence the course of history in either a conservative or progressive direction. Such classes are normally condemned to passivity, to an unstable oscillation between the ruling and the revolutionary classes, and if perchance they do </w:t>
      </w:r>
      <w:proofErr w:type="gramStart"/>
      <w:r w:rsidRPr="00444F81">
        <w:rPr>
          <w:rFonts w:asciiTheme="minorHAnsi" w:hAnsiTheme="minorHAnsi" w:cstheme="minorHAnsi"/>
        </w:rPr>
        <w:t>erupt</w:t>
      </w:r>
      <w:proofErr w:type="gramEnd"/>
      <w:r w:rsidRPr="00444F81">
        <w:rPr>
          <w:rFonts w:asciiTheme="minorHAnsi" w:hAnsiTheme="minorHAnsi" w:cstheme="minorHAnsi"/>
        </w:rPr>
        <w:t xml:space="preserve"> then such explosions are purely elemental and aimless. They may win a few battles but they are doomed to ultimate defeat. </w:t>
      </w:r>
    </w:p>
    <w:p w:rsidR="00E6609A" w:rsidRDefault="001E3056" w:rsidP="00E6609A">
      <w:pPr>
        <w:pStyle w:val="Heading2"/>
      </w:pPr>
      <w:r>
        <w:lastRenderedPageBreak/>
        <w:t xml:space="preserve">Alt – </w:t>
      </w:r>
      <w:r w:rsidR="00E6609A">
        <w:t>Neolib</w:t>
      </w:r>
    </w:p>
    <w:p w:rsidR="00E6609A" w:rsidRPr="0048180B" w:rsidRDefault="00E6609A" w:rsidP="00E6609A">
      <w:pPr>
        <w:pStyle w:val="Heading4"/>
      </w:pPr>
      <w:r>
        <w:t>Our understanding of the possibilities of revolution conditions the material actions we can take- we must interrogate the foundations and limits of neoliberalism as precondition for the success of existing anti-neoliberal movements.</w:t>
      </w:r>
    </w:p>
    <w:p w:rsidR="00E6609A" w:rsidRPr="003B522A" w:rsidRDefault="00E6609A" w:rsidP="00E6609A">
      <w:pPr>
        <w:rPr>
          <w:rStyle w:val="StyleStyleBold12pt"/>
        </w:rPr>
      </w:pPr>
      <w:r w:rsidRPr="003B522A">
        <w:rPr>
          <w:rStyle w:val="StyleStyleBold12pt"/>
        </w:rPr>
        <w:t>Robinson</w:t>
      </w:r>
      <w:r>
        <w:rPr>
          <w:rStyle w:val="StyleStyleBold12pt"/>
        </w:rPr>
        <w:t>, University of California at Santa Barbara,</w:t>
      </w:r>
      <w:r w:rsidRPr="003B522A">
        <w:rPr>
          <w:rStyle w:val="StyleStyleBold12pt"/>
        </w:rPr>
        <w:t xml:space="preserve"> 99</w:t>
      </w:r>
    </w:p>
    <w:p w:rsidR="00E6609A" w:rsidRDefault="00E6609A" w:rsidP="00E6609A">
      <w:r>
        <w:t xml:space="preserve">(William I., Sept. 1 1999, International Studies Review, </w:t>
      </w:r>
      <w:proofErr w:type="gramStart"/>
      <w:r>
        <w:t>Vol</w:t>
      </w:r>
      <w:proofErr w:type="gramEnd"/>
      <w:r>
        <w:t>. 1 Issue 3 “Latin America in the Age of Inequality: Confronting the new “Utopia.” p.63-67. Ebscohost [Accessed 7/9/13], JB).</w:t>
      </w:r>
    </w:p>
    <w:p w:rsidR="00E6609A" w:rsidRPr="003B522A" w:rsidRDefault="00E6609A" w:rsidP="00E6609A"/>
    <w:p w:rsidR="00E6609A" w:rsidRDefault="00E6609A" w:rsidP="00E6609A">
      <w:pPr>
        <w:rPr>
          <w:rStyle w:val="TitleChar"/>
        </w:rPr>
      </w:pPr>
      <w:r w:rsidRPr="007E0419">
        <w:rPr>
          <w:rStyle w:val="TitleChar"/>
        </w:rPr>
        <w:t>Neoliberalism had</w:t>
      </w:r>
      <w:r>
        <w:t xml:space="preserve"> in the mid-1990s </w:t>
      </w:r>
      <w:r w:rsidRPr="007E0419">
        <w:rPr>
          <w:rStyle w:val="TitleChar"/>
        </w:rPr>
        <w:t xml:space="preserve">achieved </w:t>
      </w:r>
      <w:proofErr w:type="gramStart"/>
      <w:r w:rsidRPr="007E0419">
        <w:rPr>
          <w:rStyle w:val="TitleChar"/>
        </w:rPr>
        <w:t>a certain</w:t>
      </w:r>
      <w:proofErr w:type="gramEnd"/>
      <w:r w:rsidRPr="007E0419">
        <w:rPr>
          <w:rStyle w:val="TitleChar"/>
        </w:rPr>
        <w:t xml:space="preserve"> hegemony in global society</w:t>
      </w:r>
      <w:r>
        <w:t xml:space="preserve">. </w:t>
      </w:r>
      <w:r w:rsidRPr="007E0419">
        <w:rPr>
          <w:rStyle w:val="TitleChar"/>
        </w:rPr>
        <w:t>The much-touted “Washington consensus</w:t>
      </w:r>
      <w:r w:rsidRPr="003B522A">
        <w:rPr>
          <w:rStyle w:val="TitleChar"/>
        </w:rPr>
        <w:t>” in the Western Hemisphere</w:t>
      </w:r>
      <w:r>
        <w:t xml:space="preserve">, for instance, </w:t>
      </w:r>
      <w:r w:rsidRPr="007E0419">
        <w:rPr>
          <w:rStyle w:val="TitleChar"/>
        </w:rPr>
        <w:t xml:space="preserve">reflects agreement over the project of the trans- national elite </w:t>
      </w:r>
      <w:proofErr w:type="gramStart"/>
      <w:r w:rsidRPr="007E0419">
        <w:rPr>
          <w:rStyle w:val="TitleChar"/>
        </w:rPr>
        <w:t>among an</w:t>
      </w:r>
      <w:proofErr w:type="gramEnd"/>
      <w:r w:rsidRPr="007E0419">
        <w:rPr>
          <w:rStyle w:val="TitleChar"/>
        </w:rPr>
        <w:t xml:space="preserve"> increasingly cohesive hemispheric elite</w:t>
      </w:r>
      <w:r>
        <w:t xml:space="preserve">. </w:t>
      </w:r>
      <w:r w:rsidRPr="007E0419">
        <w:rPr>
          <w:rStyle w:val="TitleChar"/>
        </w:rPr>
        <w:t>This consensus is clustered in</w:t>
      </w:r>
      <w:r>
        <w:t xml:space="preserve"> governments, the private sector, and international financial and political agencies active in the hemisphere, such as </w:t>
      </w:r>
      <w:r w:rsidRPr="007E0419">
        <w:rPr>
          <w:rStyle w:val="TitleChar"/>
        </w:rPr>
        <w:t>the Inter- national Monetary Fund, World Bank, Inter-American Development Bank, United Nation</w:t>
      </w:r>
      <w:r>
        <w:t xml:space="preserve">s (UN), </w:t>
      </w:r>
      <w:r w:rsidRPr="007E0419">
        <w:rPr>
          <w:rStyle w:val="TitleChar"/>
        </w:rPr>
        <w:t>and Organization of American States</w:t>
      </w:r>
      <w:r>
        <w:t xml:space="preserve">. It was indeed a consensus because it represented a congruence of interests among the hemisphere’s dominant groups, and these interests were being advanced through institutions that command power (the hemisphere’s states and the international financial institutions). </w:t>
      </w:r>
      <w:r w:rsidRPr="007E0419">
        <w:rPr>
          <w:rStyle w:val="TitleChar"/>
        </w:rPr>
        <w:t>The consensus</w:t>
      </w:r>
      <w:r>
        <w:t xml:space="preserve"> also </w:t>
      </w:r>
      <w:r w:rsidRPr="007E0419">
        <w:rPr>
          <w:rStyle w:val="TitleChar"/>
        </w:rPr>
        <w:t>achieved ideologi- cal hegemony by setting the parameters for, and the limits to, debate among subordinate groups on options and alternative projects for the hemisphere</w:t>
      </w:r>
      <w:r>
        <w:t xml:space="preserve">. 65 In this sense, the Washington consensus reflected the emergence of a new hegemonic bloc in the hemisphere—and in global society—under the leadership of the transnational elite. </w:t>
      </w:r>
      <w:r w:rsidRPr="007E0419">
        <w:rPr>
          <w:rStyle w:val="TitleChar"/>
        </w:rPr>
        <w:t>Developing a viable, alternative socioeconomic program is not enoug</w:t>
      </w:r>
      <w:r>
        <w:t xml:space="preserve">h. Social forces operating through nationally based social movements clearly need to transpose their mobilization and their capacity to transnational space to place demands on the system, because it is at the transnational level that the causes are to be found of the conditions that these movements seek to address. Moreover, these two are linked. The specifics of an alternative are not yet clear, but it would need to be a new type of redistributionist project. </w:t>
      </w:r>
      <w:r w:rsidRPr="007E0419">
        <w:rPr>
          <w:rStyle w:val="TitleChar"/>
        </w:rPr>
        <w:t>It also would need to</w:t>
      </w:r>
      <w:r>
        <w:t xml:space="preserve"> </w:t>
      </w:r>
      <w:r w:rsidRPr="007E0419">
        <w:rPr>
          <w:rStyle w:val="TitleChar"/>
        </w:rPr>
        <w:t>be</w:t>
      </w:r>
      <w:r>
        <w:t xml:space="preserve"> one that was transposed from the earlier national to the new transnational space, one that challenges the logic of capitalist hegemony, and </w:t>
      </w:r>
      <w:r w:rsidRPr="007E0419">
        <w:rPr>
          <w:rStyle w:val="TitleChar"/>
        </w:rPr>
        <w:t xml:space="preserve">one </w:t>
      </w:r>
      <w:proofErr w:type="gramStart"/>
      <w:r w:rsidRPr="007E0419">
        <w:rPr>
          <w:rStyle w:val="TitleChar"/>
        </w:rPr>
        <w:t>that</w:t>
      </w:r>
      <w:proofErr w:type="gramEnd"/>
      <w:r w:rsidRPr="007E0419">
        <w:rPr>
          <w:rStyle w:val="TitleChar"/>
        </w:rPr>
        <w:t xml:space="preserve"> devel- ops an ideology along the lines that Chase-Dunn proposed for a new “egalitarian universalism.</w:t>
      </w:r>
      <w:r>
        <w:rPr>
          <w:rStyle w:val="TitleChar"/>
        </w:rPr>
        <w:t xml:space="preserve">” </w:t>
      </w:r>
      <w:r>
        <w:t xml:space="preserve">What is the real negotiating power of popular majorities within a trans- national setting? To ask this is to ask </w:t>
      </w:r>
      <w:proofErr w:type="gramStart"/>
      <w:r>
        <w:t>what are the prospects that key social movements such as those of women, labor, democracy and human rights, and development and social justice will develop the mechanisms that allow for trans- position of local and national organizing strength to a transnational space</w:t>
      </w:r>
      <w:proofErr w:type="gramEnd"/>
      <w:r>
        <w:t xml:space="preserve">. Latin American social movements had, in fact, begun to transnationalize in the 1990s, moving to create alliances, networks, and organizations that transcend national and even regional borders. </w:t>
      </w:r>
      <w:r w:rsidRPr="007E0419">
        <w:rPr>
          <w:rStyle w:val="TitleChar"/>
        </w:rPr>
        <w:t>One strategy put forward</w:t>
      </w:r>
      <w:r>
        <w:t xml:space="preserve"> for a more egalitarian outcome under globalization </w:t>
      </w:r>
      <w:r w:rsidRPr="007E0419">
        <w:rPr>
          <w:rStyle w:val="TitleChar"/>
        </w:rPr>
        <w:t>is the tempering of neoliberalism by the infusion of global Keynesian perspec- tives</w:t>
      </w:r>
      <w:r>
        <w:t xml:space="preserve">, </w:t>
      </w:r>
      <w:r w:rsidRPr="007E0419">
        <w:rPr>
          <w:rStyle w:val="TitleChar"/>
        </w:rPr>
        <w:t>presumably through social movements and other international actors</w:t>
      </w:r>
      <w:r>
        <w:t xml:space="preserve">, into the network of intergovernmental organizations (IGOs). But </w:t>
      </w:r>
      <w:r w:rsidRPr="007E0419">
        <w:rPr>
          <w:rStyle w:val="TitleChar"/>
        </w:rPr>
        <w:t>we should be wary</w:t>
      </w:r>
      <w:r>
        <w:t xml:space="preserve"> </w:t>
      </w:r>
      <w:r w:rsidRPr="007E0419">
        <w:rPr>
          <w:rStyle w:val="TitleChar"/>
        </w:rPr>
        <w:t>of the potential for</w:t>
      </w:r>
      <w:r>
        <w:t xml:space="preserve"> the emerging set of </w:t>
      </w:r>
      <w:r w:rsidRPr="007E0419">
        <w:rPr>
          <w:rStyle w:val="TitleChar"/>
        </w:rPr>
        <w:t>global governance institutions to provide transnational political and organizational space for egalitarian social movements</w:t>
      </w:r>
      <w:r>
        <w:t xml:space="preserve">. Conversely, the network of reformed Bretton Woods bodies, the UN system agencies, trade organizations, and so on constitute </w:t>
      </w:r>
      <w:r w:rsidRPr="007E0419">
        <w:rPr>
          <w:rStyle w:val="TitleChar"/>
        </w:rPr>
        <w:t>an incipient transnationalized state apparatus</w:t>
      </w:r>
      <w:r>
        <w:t xml:space="preserve"> that </w:t>
      </w:r>
      <w:r w:rsidRPr="007E0419">
        <w:rPr>
          <w:rStyle w:val="TitleChar"/>
        </w:rPr>
        <w:t>functions to impose the implacable logic of global capitalism on the world’s peoples, with an impunity made possible by its immunity from the types of constraints that could earlier be exercised at the nation-</w:t>
      </w:r>
      <w:r w:rsidRPr="007E0419">
        <w:rPr>
          <w:rStyle w:val="TitleChar"/>
        </w:rPr>
        <w:lastRenderedPageBreak/>
        <w:t>state level</w:t>
      </w:r>
      <w:r>
        <w:t xml:space="preserve">. Far from providing space and coordinating mechanisms for counterhegemonic development, </w:t>
      </w:r>
      <w:r w:rsidRPr="007E0419">
        <w:rPr>
          <w:rStyle w:val="TitleChar"/>
        </w:rPr>
        <w:t>the network of IGOs act to subvert a trans- national counterhegemony</w:t>
      </w:r>
      <w:r>
        <w:t xml:space="preserve">. They are partisans in the battle for hegemony being waged in an increasingly transnationalized civil society. Dominant groups have operated through networks of IGOs and national and international non- governmental organizations (NGOs) that link together local, national, and transnational space. </w:t>
      </w:r>
      <w:r w:rsidRPr="007E0419">
        <w:rPr>
          <w:rStyle w:val="TitleChar"/>
        </w:rPr>
        <w:t>We have seen in the 1990s a division of labor between the IGOs that strive to construct consensus and the general conditions for global capitalism at the international level, and in synchronization with networks of NGOs in each country and region, as one particular organizational form through which the transnational elite is attempting to construct its hegemony.</w:t>
      </w:r>
      <w:r>
        <w:rPr>
          <w:rStyle w:val="TitleChar"/>
        </w:rPr>
        <w:t xml:space="preserve"> </w:t>
      </w:r>
      <w:r>
        <w:t xml:space="preserve">For instance, </w:t>
      </w:r>
      <w:r w:rsidRPr="007E0419">
        <w:rPr>
          <w:rStyle w:val="TitleChar"/>
        </w:rPr>
        <w:t>to undercut the type of opposition and alternative visions that could come from a counterhegemonic movement</w:t>
      </w:r>
      <w:r>
        <w:t xml:space="preserve">, </w:t>
      </w:r>
      <w:r w:rsidRPr="007E0419">
        <w:rPr>
          <w:rStyle w:val="TitleChar"/>
        </w:rPr>
        <w:t>the international financial institutions have recently called for structural adjustment programs to be “re- designed” to give them a “social dimension</w:t>
      </w:r>
      <w:r>
        <w:t xml:space="preserve">,” not unlike the “Basic Needs” approach launched by World Bank under the direction of Robert MacNamara in 1973. </w:t>
      </w:r>
      <w:r w:rsidRPr="007E0419">
        <w:rPr>
          <w:rStyle w:val="TitleChar"/>
        </w:rPr>
        <w:t>Each SAP in Latin America now includes an adjunct “social fund</w:t>
      </w:r>
      <w:r>
        <w:t xml:space="preserve">,” such as Pronasol (or Solidaridad) in Mexico, the social fund program (FOSOS) in Chile, and others. These funds are usually financed jointly by local governments and the multilateral agencies and putatively intend to “target” the poor. </w:t>
      </w:r>
      <w:r w:rsidRPr="007E0419">
        <w:rPr>
          <w:rStyle w:val="TitleChar"/>
        </w:rPr>
        <w:t>The New Social Policy</w:t>
      </w:r>
      <w:r>
        <w:t xml:space="preserve"> (NSP) </w:t>
      </w:r>
      <w:r w:rsidRPr="007E0419">
        <w:rPr>
          <w:rStyle w:val="TitleChar"/>
        </w:rPr>
        <w:t>programs have not been able to ameliorate the spread of poverty and deprivation. They operate within the logic of the neoliberal model,</w:t>
      </w:r>
      <w:r>
        <w:t xml:space="preserve"> largely </w:t>
      </w:r>
      <w:r w:rsidRPr="007E0419">
        <w:rPr>
          <w:rStyle w:val="TitleChar"/>
        </w:rPr>
        <w:t>as temporary relief to those marginalized by the new economic model</w:t>
      </w:r>
      <w:r>
        <w:t xml:space="preserve">, </w:t>
      </w:r>
      <w:r w:rsidRPr="007E0419">
        <w:rPr>
          <w:rStyle w:val="TitleChar"/>
        </w:rPr>
        <w:t>but without modifying the structural causes of that marginalization</w:t>
      </w:r>
      <w:r>
        <w:t xml:space="preserve">. The key institutional mechanism of the NSP programs is the privatization of social services that were earlier universalized and administered by states, and their decentralized administration as charities through new NGOs that act in partner- ship with local governments. </w:t>
      </w:r>
      <w:r w:rsidRPr="007E0419">
        <w:rPr>
          <w:rStyle w:val="TitleChar"/>
        </w:rPr>
        <w:t>These programs are not the beginnings of a double movement, but an inef- fectual tinkering from above</w:t>
      </w:r>
      <w:r>
        <w:t xml:space="preserve">. </w:t>
      </w:r>
      <w:r w:rsidRPr="007E0419">
        <w:rPr>
          <w:rStyle w:val="TitleChar"/>
        </w:rPr>
        <w:t xml:space="preserve">Their aim is to contain the discontent generated by adjustment, depoliticize popular grassroots constituencies, and neutralize opposition from the “bottom up” in synchronization with state and trans- national activity that operates from the “top down.” </w:t>
      </w:r>
      <w:r w:rsidRPr="003B522A">
        <w:rPr>
          <w:rStyle w:val="TitleChar"/>
        </w:rPr>
        <w:t>The spread of NGOs in Latin America and around the world has been hailed</w:t>
      </w:r>
      <w:r>
        <w:t xml:space="preserve"> as an awakening and empowerment of civil society. We should recall that </w:t>
      </w:r>
      <w:r w:rsidRPr="003B522A">
        <w:rPr>
          <w:rStyle w:val="TitleChar"/>
        </w:rPr>
        <w:t xml:space="preserve">civil society is the site of the battle for hegemony among antagonistic social forces. </w:t>
      </w:r>
      <w:r w:rsidRPr="003B522A">
        <w:rPr>
          <w:rStyle w:val="Emphasis"/>
        </w:rPr>
        <w:t>Without hegemony in civil society, the neo- liberal project cannot be stabilized.</w:t>
      </w:r>
      <w:r>
        <w:t xml:space="preserve"> NGOs do not invariably defend popular sectors and often represent dominant groups in civil society. </w:t>
      </w:r>
      <w:r w:rsidRPr="007E0419">
        <w:rPr>
          <w:rStyle w:val="TitleChar"/>
        </w:rPr>
        <w:t>The NSP programs utilize the rhetoric of “empowering” local communities and “partic- ipatory” development, but in practice they mediate relations between grassroots organizations and states in constructing the hegemony of the neoliberal order at the grassroots level.</w:t>
      </w:r>
      <w:r>
        <w:t xml:space="preserve"> </w:t>
      </w:r>
      <w:r w:rsidRPr="007E0419">
        <w:rPr>
          <w:rStyle w:val="TitleChar"/>
        </w:rPr>
        <w:t>This is part of a shift in domination from above to below and from political to civil society.</w:t>
      </w:r>
      <w:r>
        <w:rPr>
          <w:rStyle w:val="TitleChar"/>
        </w:rPr>
        <w:t xml:space="preserve"> </w:t>
      </w:r>
      <w:r w:rsidRPr="007E0419">
        <w:rPr>
          <w:rStyle w:val="TitleChar"/>
        </w:rPr>
        <w:t>In searching for a viable alternative to the neoliberal status quo</w:t>
      </w:r>
      <w:r w:rsidRPr="003B522A">
        <w:rPr>
          <w:rStyle w:val="Emphasis"/>
        </w:rPr>
        <w:t>, we should recall that the extent of social change may be fixed by historic structures, but the outer limits of these structures are always established and reestablished by col- lective human agency.</w:t>
      </w:r>
      <w:r>
        <w:t xml:space="preserve"> O</w:t>
      </w:r>
      <w:r w:rsidRPr="007E0419">
        <w:rPr>
          <w:rStyle w:val="TitleChar"/>
        </w:rPr>
        <w:t xml:space="preserve">ur intellectual labor as a form of social action may constrict just as it may extend the proclaimed limits of the possible. </w:t>
      </w:r>
      <w:r w:rsidRPr="003B522A">
        <w:rPr>
          <w:rStyle w:val="Emphasis"/>
        </w:rPr>
        <w:t>Critical glob- alization studies should set as their objective elucidating the structural and historical context of the crisis of civilization we face, as well as the real inner workings and the contradictions of the emergent global social order.</w:t>
      </w:r>
      <w:r w:rsidRPr="007E0419">
        <w:rPr>
          <w:rStyle w:val="TitleChar"/>
        </w:rPr>
        <w:t xml:space="preserve"> In this way we may exercise a “preferential option” for the subordinate majorities of emer- gent global society, and for the future that is latent within them</w:t>
      </w:r>
      <w:r>
        <w:rPr>
          <w:rStyle w:val="TitleChar"/>
        </w:rPr>
        <w:t>.</w:t>
      </w:r>
    </w:p>
    <w:p w:rsidR="00E6609A" w:rsidRPr="0048180B" w:rsidRDefault="00E6609A" w:rsidP="00E6609A"/>
    <w:p w:rsidR="00E6609A" w:rsidRDefault="00E6609A" w:rsidP="00E6609A"/>
    <w:p w:rsidR="00E6609A" w:rsidRPr="0048180B" w:rsidRDefault="00E6609A" w:rsidP="00E6609A"/>
    <w:p w:rsidR="00E6609A" w:rsidRPr="00E01AB4" w:rsidRDefault="00E6609A" w:rsidP="00E6609A"/>
    <w:p w:rsidR="00E6609A" w:rsidRDefault="001E3056" w:rsidP="00E6609A">
      <w:pPr>
        <w:pStyle w:val="Heading2"/>
      </w:pPr>
      <w:r>
        <w:lastRenderedPageBreak/>
        <w:t xml:space="preserve">Alt – </w:t>
      </w:r>
      <w:r w:rsidR="00E6609A">
        <w:t>Critical Terror studies specific</w:t>
      </w:r>
    </w:p>
    <w:p w:rsidR="00E6609A" w:rsidRDefault="00E6609A" w:rsidP="00E6609A">
      <w:pPr>
        <w:pStyle w:val="Heading4"/>
      </w:pPr>
      <w:r>
        <w:t>Class analysis is key to CTS</w:t>
      </w:r>
    </w:p>
    <w:p w:rsidR="00E6609A" w:rsidRPr="0040270E" w:rsidRDefault="00E6609A" w:rsidP="00E6609A">
      <w:pPr>
        <w:rPr>
          <w:b/>
          <w:bCs/>
          <w:sz w:val="26"/>
        </w:rPr>
      </w:pPr>
      <w:r w:rsidRPr="0040270E">
        <w:rPr>
          <w:rStyle w:val="StyleStyleBold12pt"/>
        </w:rPr>
        <w:t>Herring, Reader in International Politics, 2008</w:t>
      </w:r>
    </w:p>
    <w:p w:rsidR="00E6609A" w:rsidRDefault="00E6609A" w:rsidP="00E6609A">
      <w:r>
        <w:t>(Eric Herring, Reader in International Politics, 2008, “Critical terrorism studies: an activist scholar perspective”, Critical studies on terrorism , Vol. 1, No. 2, p. 200 – 201, Fontana)</w:t>
      </w:r>
    </w:p>
    <w:p w:rsidR="00E6609A" w:rsidRPr="00944C57" w:rsidRDefault="00E6609A" w:rsidP="00E6609A">
      <w:r>
        <w:t xml:space="preserve"> </w:t>
      </w:r>
    </w:p>
    <w:p w:rsidR="00E6609A" w:rsidRPr="00971F43" w:rsidRDefault="00E6609A" w:rsidP="00E6609A">
      <w:pPr>
        <w:rPr>
          <w:sz w:val="16"/>
        </w:rPr>
      </w:pPr>
      <w:r w:rsidRPr="00E40C62">
        <w:rPr>
          <w:rStyle w:val="TitleChar"/>
        </w:rPr>
        <w:t>A whole host of related issues must be addressed</w:t>
      </w:r>
      <w:r w:rsidRPr="00971F43">
        <w:rPr>
          <w:sz w:val="16"/>
        </w:rPr>
        <w:t>, such as how many classes there are, how distinct they are, how movement occurs between them, the extent to which and the ways in which</w:t>
      </w:r>
      <w:r w:rsidRPr="00971F43">
        <w:rPr>
          <w:sz w:val="12"/>
        </w:rPr>
        <w:t>¶</w:t>
      </w:r>
      <w:r w:rsidRPr="00971F43">
        <w:rPr>
          <w:sz w:val="16"/>
        </w:rPr>
        <w:t xml:space="preserve"> classes are antagonistic, </w:t>
      </w:r>
      <w:r w:rsidRPr="00E40C62">
        <w:rPr>
          <w:rStyle w:val="TitleChar"/>
        </w:rPr>
        <w:t>how particular social formations are stabilised through means such as</w:t>
      </w:r>
      <w:r w:rsidRPr="00971F43">
        <w:rPr>
          <w:rStyle w:val="TitleChar"/>
          <w:sz w:val="12"/>
          <w:u w:val="none"/>
        </w:rPr>
        <w:t>¶</w:t>
      </w:r>
      <w:r w:rsidRPr="00944C57">
        <w:rPr>
          <w:rStyle w:val="TitleChar"/>
          <w:sz w:val="12"/>
        </w:rPr>
        <w:t xml:space="preserve"> </w:t>
      </w:r>
      <w:r w:rsidRPr="00E40C62">
        <w:rPr>
          <w:rStyle w:val="TitleChar"/>
        </w:rPr>
        <w:t>class compromises compared with the threat or use of coercive means such as terrorism, the</w:t>
      </w:r>
      <w:r w:rsidRPr="00971F43">
        <w:rPr>
          <w:rStyle w:val="TitleChar"/>
          <w:sz w:val="12"/>
          <w:u w:val="none"/>
        </w:rPr>
        <w:t>¶</w:t>
      </w:r>
      <w:r w:rsidRPr="00944C57">
        <w:rPr>
          <w:rStyle w:val="TitleChar"/>
          <w:sz w:val="12"/>
        </w:rPr>
        <w:t xml:space="preserve"> </w:t>
      </w:r>
      <w:r w:rsidRPr="00E40C62">
        <w:rPr>
          <w:rStyle w:val="TitleChar"/>
        </w:rPr>
        <w:t>relationships between classes and elites</w:t>
      </w:r>
      <w:r w:rsidRPr="00971F43">
        <w:rPr>
          <w:sz w:val="16"/>
        </w:rPr>
        <w:t xml:space="preserve"> (i.e. social and agentic concentrations of power of whatever kind</w:t>
      </w:r>
      <w:r w:rsidRPr="00E40C62">
        <w:rPr>
          <w:rStyle w:val="TitleChar"/>
        </w:rPr>
        <w:t>), how classes are organised within and across states, how they can be united on some</w:t>
      </w:r>
      <w:r w:rsidRPr="00971F43">
        <w:rPr>
          <w:rStyle w:val="TitleChar"/>
          <w:sz w:val="12"/>
          <w:u w:val="none"/>
        </w:rPr>
        <w:t>¶</w:t>
      </w:r>
      <w:r w:rsidRPr="00944C57">
        <w:rPr>
          <w:rStyle w:val="TitleChar"/>
          <w:sz w:val="12"/>
        </w:rPr>
        <w:t xml:space="preserve"> </w:t>
      </w:r>
      <w:r w:rsidRPr="00E40C62">
        <w:rPr>
          <w:rStyle w:val="TitleChar"/>
        </w:rPr>
        <w:t>things and divided on others, and how those divisions may be objective or perceptual. The class</w:t>
      </w:r>
      <w:r w:rsidRPr="00971F43">
        <w:rPr>
          <w:rStyle w:val="TitleChar"/>
          <w:sz w:val="12"/>
          <w:u w:val="none"/>
        </w:rPr>
        <w:t>¶</w:t>
      </w:r>
      <w:r w:rsidRPr="00944C57">
        <w:rPr>
          <w:rStyle w:val="TitleChar"/>
          <w:sz w:val="12"/>
        </w:rPr>
        <w:t xml:space="preserve"> </w:t>
      </w:r>
      <w:r w:rsidRPr="00E40C62">
        <w:rPr>
          <w:rStyle w:val="TitleChar"/>
        </w:rPr>
        <w:t>role that terrorism plays may be functional or dysfunctional and driven by complex interaction</w:t>
      </w:r>
      <w:r w:rsidRPr="00971F43">
        <w:rPr>
          <w:rStyle w:val="TitleChar"/>
          <w:sz w:val="12"/>
          <w:u w:val="none"/>
        </w:rPr>
        <w:t>¶</w:t>
      </w:r>
      <w:r w:rsidRPr="00944C57">
        <w:rPr>
          <w:rStyle w:val="TitleChar"/>
          <w:sz w:val="12"/>
        </w:rPr>
        <w:t xml:space="preserve"> </w:t>
      </w:r>
      <w:r w:rsidRPr="00E40C62">
        <w:rPr>
          <w:rStyle w:val="TitleChar"/>
        </w:rPr>
        <w:t xml:space="preserve">of fractions of classes and elites </w:t>
      </w:r>
      <w:r w:rsidRPr="00971F43">
        <w:rPr>
          <w:sz w:val="16"/>
        </w:rPr>
        <w:t xml:space="preserve">(subnational, national, transnational), </w:t>
      </w:r>
      <w:r w:rsidRPr="00E40C62">
        <w:rPr>
          <w:rStyle w:val="TitleChar"/>
        </w:rPr>
        <w:t xml:space="preserve">and progressive or reactionary opposition. </w:t>
      </w:r>
      <w:r w:rsidRPr="00971F43">
        <w:rPr>
          <w:sz w:val="16"/>
        </w:rPr>
        <w:t>States may tolerate or promote progressive developments such as a move</w:t>
      </w:r>
      <w:r w:rsidRPr="00971F43">
        <w:rPr>
          <w:sz w:val="12"/>
        </w:rPr>
        <w:t>¶</w:t>
      </w:r>
      <w:r w:rsidRPr="00971F43">
        <w:rPr>
          <w:sz w:val="16"/>
        </w:rPr>
        <w:t xml:space="preserve"> from dictatorship to liberal democracy. </w:t>
      </w:r>
      <w:r w:rsidRPr="00E40C62">
        <w:rPr>
          <w:rStyle w:val="TitleChar"/>
        </w:rPr>
        <w:t>A class analysis would expect in general terms that this</w:t>
      </w:r>
      <w:r w:rsidRPr="00971F43">
        <w:rPr>
          <w:rStyle w:val="TitleChar"/>
          <w:sz w:val="12"/>
          <w:u w:val="none"/>
        </w:rPr>
        <w:t>¶</w:t>
      </w:r>
      <w:r w:rsidRPr="00944C57">
        <w:rPr>
          <w:rStyle w:val="TitleChar"/>
          <w:sz w:val="12"/>
        </w:rPr>
        <w:t xml:space="preserve"> </w:t>
      </w:r>
      <w:r w:rsidRPr="00E40C62">
        <w:rPr>
          <w:rStyle w:val="TitleChar"/>
        </w:rPr>
        <w:t>will occur only when ruling class power is not threatened or where it simply lacks sufficient</w:t>
      </w:r>
      <w:r w:rsidRPr="00971F43">
        <w:rPr>
          <w:rStyle w:val="TitleChar"/>
          <w:sz w:val="12"/>
          <w:u w:val="none"/>
        </w:rPr>
        <w:t>¶</w:t>
      </w:r>
      <w:r w:rsidRPr="00944C57">
        <w:rPr>
          <w:rStyle w:val="TitleChar"/>
          <w:sz w:val="12"/>
        </w:rPr>
        <w:t xml:space="preserve"> </w:t>
      </w:r>
      <w:r w:rsidRPr="00E40C62">
        <w:rPr>
          <w:rStyle w:val="TitleChar"/>
        </w:rPr>
        <w:t xml:space="preserve">power to prevent those developments. </w:t>
      </w:r>
      <w:r w:rsidRPr="00971F43">
        <w:rPr>
          <w:sz w:val="16"/>
        </w:rPr>
        <w:t>Consideration will also need to be given to understanding</w:t>
      </w:r>
      <w:r w:rsidRPr="00971F43">
        <w:rPr>
          <w:sz w:val="12"/>
        </w:rPr>
        <w:t>¶</w:t>
      </w:r>
      <w:r w:rsidRPr="00971F43">
        <w:rPr>
          <w:sz w:val="16"/>
        </w:rPr>
        <w:t xml:space="preserve"> when and how forces such as nationalism, ethnicity, religion, or sect can be the primary dynamic</w:t>
      </w:r>
      <w:r w:rsidRPr="00971F43">
        <w:rPr>
          <w:sz w:val="12"/>
        </w:rPr>
        <w:t>¶</w:t>
      </w:r>
      <w:r w:rsidRPr="00971F43">
        <w:rPr>
          <w:sz w:val="16"/>
        </w:rPr>
        <w:t xml:space="preserve"> shaping resort or non-resort to terrorism. A guard must also be maintained against a tendency</w:t>
      </w:r>
      <w:r w:rsidRPr="00971F43">
        <w:rPr>
          <w:sz w:val="12"/>
        </w:rPr>
        <w:t>¶</w:t>
      </w:r>
      <w:r w:rsidRPr="00971F43">
        <w:rPr>
          <w:sz w:val="16"/>
        </w:rPr>
        <w:t xml:space="preserve"> often associated with historical materialist perspectives of undervaluing liberal democracy and</w:t>
      </w:r>
      <w:r w:rsidRPr="00971F43">
        <w:rPr>
          <w:sz w:val="12"/>
        </w:rPr>
        <w:t>¶</w:t>
      </w:r>
      <w:r w:rsidRPr="00971F43">
        <w:rPr>
          <w:sz w:val="16"/>
        </w:rPr>
        <w:t xml:space="preserve"> other often progressive aspects of liberalism.</w:t>
      </w:r>
    </w:p>
    <w:p w:rsidR="00E6609A" w:rsidRDefault="00E6609A" w:rsidP="00E6609A"/>
    <w:p w:rsidR="00E6609A" w:rsidRDefault="00E6609A" w:rsidP="00E6609A">
      <w:pPr>
        <w:pStyle w:val="Heading4"/>
      </w:pPr>
      <w:r>
        <w:t>Class analysis is key to solve terror, and its functionally distinct from the aff</w:t>
      </w:r>
    </w:p>
    <w:p w:rsidR="00E6609A" w:rsidRPr="0040270E" w:rsidRDefault="00E6609A" w:rsidP="00E6609A">
      <w:pPr>
        <w:rPr>
          <w:b/>
          <w:bCs/>
          <w:sz w:val="26"/>
        </w:rPr>
      </w:pPr>
      <w:r w:rsidRPr="0040270E">
        <w:rPr>
          <w:rStyle w:val="StyleStyleBold12pt"/>
        </w:rPr>
        <w:t>Herring, Reader in International Politics, 2008</w:t>
      </w:r>
    </w:p>
    <w:p w:rsidR="00E6609A" w:rsidRDefault="00E6609A" w:rsidP="00E6609A">
      <w:r>
        <w:t>(Eric Herring, Reader in International Politics, 2008, “Critical terrorism studies: an activist scholar perspective”, Critical studies on terrorism, Vol. 1, No. 2, p. 200, Fontana)</w:t>
      </w:r>
    </w:p>
    <w:p w:rsidR="00E6609A" w:rsidRPr="00944C57" w:rsidRDefault="00E6609A" w:rsidP="00E6609A"/>
    <w:p w:rsidR="00E6609A" w:rsidRPr="00971F43" w:rsidRDefault="00E6609A" w:rsidP="00E6609A">
      <w:pPr>
        <w:rPr>
          <w:sz w:val="16"/>
        </w:rPr>
      </w:pPr>
      <w:r w:rsidRPr="004C39E5">
        <w:rPr>
          <w:rStyle w:val="TitleChar"/>
        </w:rPr>
        <w:t>The lessons for the emergent field of critical terrorism studies are clear. Bringing the state</w:t>
      </w:r>
      <w:r w:rsidRPr="00971F43">
        <w:rPr>
          <w:rStyle w:val="TitleChar"/>
          <w:sz w:val="12"/>
          <w:u w:val="none"/>
        </w:rPr>
        <w:t>¶</w:t>
      </w:r>
      <w:r w:rsidRPr="00C36D8B">
        <w:rPr>
          <w:rStyle w:val="TitleChar"/>
          <w:sz w:val="12"/>
        </w:rPr>
        <w:t xml:space="preserve"> </w:t>
      </w:r>
      <w:r w:rsidRPr="004C39E5">
        <w:rPr>
          <w:rStyle w:val="TitleChar"/>
        </w:rPr>
        <w:t>back into terrorism studies is valuable, but not enough – what is required is a class analysis of</w:t>
      </w:r>
      <w:r w:rsidRPr="00971F43">
        <w:rPr>
          <w:rStyle w:val="TitleChar"/>
          <w:sz w:val="12"/>
          <w:u w:val="none"/>
        </w:rPr>
        <w:t>¶</w:t>
      </w:r>
      <w:r w:rsidRPr="00C36D8B">
        <w:rPr>
          <w:rStyle w:val="TitleChar"/>
          <w:sz w:val="12"/>
        </w:rPr>
        <w:t xml:space="preserve"> </w:t>
      </w:r>
      <w:r w:rsidRPr="004C39E5">
        <w:rPr>
          <w:rStyle w:val="TitleChar"/>
        </w:rPr>
        <w:t>the state and terrorism, one that is historically specific to the changing dynamics of capitalist</w:t>
      </w:r>
      <w:r w:rsidRPr="00971F43">
        <w:rPr>
          <w:rStyle w:val="TitleChar"/>
          <w:sz w:val="12"/>
          <w:u w:val="none"/>
        </w:rPr>
        <w:t>¶</w:t>
      </w:r>
      <w:r w:rsidRPr="00C36D8B">
        <w:rPr>
          <w:rStyle w:val="TitleChar"/>
          <w:sz w:val="12"/>
        </w:rPr>
        <w:t xml:space="preserve"> </w:t>
      </w:r>
      <w:r w:rsidRPr="004C39E5">
        <w:rPr>
          <w:rStyle w:val="TitleChar"/>
        </w:rPr>
        <w:t>globalisation, and one which considers the ways that terrorism can be a tactic of all sides in class</w:t>
      </w:r>
      <w:r w:rsidRPr="00971F43">
        <w:rPr>
          <w:rStyle w:val="TitleChar"/>
          <w:sz w:val="12"/>
          <w:u w:val="none"/>
        </w:rPr>
        <w:t>¶</w:t>
      </w:r>
      <w:r w:rsidRPr="00C36D8B">
        <w:rPr>
          <w:rStyle w:val="TitleChar"/>
          <w:sz w:val="12"/>
        </w:rPr>
        <w:t xml:space="preserve"> </w:t>
      </w:r>
      <w:r w:rsidRPr="004C39E5">
        <w:rPr>
          <w:rStyle w:val="TitleChar"/>
        </w:rPr>
        <w:t>conflict, rather than just a tactic of a subordinate class</w:t>
      </w:r>
      <w:r w:rsidRPr="00971F43">
        <w:rPr>
          <w:sz w:val="16"/>
        </w:rPr>
        <w:t xml:space="preserve">. </w:t>
      </w:r>
      <w:r w:rsidRPr="004C39E5">
        <w:rPr>
          <w:rStyle w:val="TitleChar"/>
        </w:rPr>
        <w:t>Such a perspective would distinguish it</w:t>
      </w:r>
      <w:r w:rsidRPr="00971F43">
        <w:rPr>
          <w:rStyle w:val="TitleChar"/>
          <w:sz w:val="12"/>
          <w:u w:val="none"/>
        </w:rPr>
        <w:t>¶</w:t>
      </w:r>
      <w:r w:rsidRPr="00C36D8B">
        <w:rPr>
          <w:rStyle w:val="TitleChar"/>
          <w:sz w:val="12"/>
        </w:rPr>
        <w:t xml:space="preserve"> </w:t>
      </w:r>
      <w:r w:rsidRPr="004C39E5">
        <w:rPr>
          <w:rStyle w:val="TitleChar"/>
        </w:rPr>
        <w:t>sharply from mainstream terrorism studies up to now. It would also provide it with a way of</w:t>
      </w:r>
      <w:r w:rsidRPr="00971F43">
        <w:rPr>
          <w:rStyle w:val="TitleChar"/>
          <w:sz w:val="12"/>
          <w:u w:val="none"/>
        </w:rPr>
        <w:t>¶</w:t>
      </w:r>
      <w:r w:rsidRPr="00C36D8B">
        <w:rPr>
          <w:rStyle w:val="TitleChar"/>
          <w:sz w:val="12"/>
        </w:rPr>
        <w:t xml:space="preserve"> </w:t>
      </w:r>
      <w:r w:rsidRPr="004C39E5">
        <w:rPr>
          <w:rStyle w:val="TitleChar"/>
        </w:rPr>
        <w:t>describing, explaining, and challenging Northern state terrorism, because it would frame it in</w:t>
      </w:r>
      <w:r w:rsidRPr="00971F43">
        <w:rPr>
          <w:rStyle w:val="TitleChar"/>
          <w:sz w:val="12"/>
          <w:u w:val="none"/>
        </w:rPr>
        <w:t>¶</w:t>
      </w:r>
      <w:r w:rsidRPr="00C36D8B">
        <w:rPr>
          <w:rStyle w:val="TitleChar"/>
          <w:sz w:val="12"/>
        </w:rPr>
        <w:t xml:space="preserve"> </w:t>
      </w:r>
      <w:r w:rsidRPr="004C39E5">
        <w:rPr>
          <w:rStyle w:val="TitleChar"/>
        </w:rPr>
        <w:t>terms of the extent to which it is functional for shoring up or challenging exploitative relations</w:t>
      </w:r>
      <w:r w:rsidRPr="00971F43">
        <w:rPr>
          <w:rStyle w:val="TitleChar"/>
          <w:sz w:val="12"/>
          <w:u w:val="none"/>
        </w:rPr>
        <w:t>¶</w:t>
      </w:r>
      <w:r w:rsidRPr="00C36D8B">
        <w:rPr>
          <w:rStyle w:val="TitleChar"/>
          <w:sz w:val="12"/>
        </w:rPr>
        <w:t xml:space="preserve"> </w:t>
      </w:r>
      <w:r w:rsidRPr="004C39E5">
        <w:rPr>
          <w:rStyle w:val="TitleChar"/>
        </w:rPr>
        <w:t>which favour capital over labour</w:t>
      </w:r>
      <w:r w:rsidRPr="00971F43">
        <w:rPr>
          <w:sz w:val="16"/>
        </w:rPr>
        <w:t>. The good news is that the work of scholars such as Stokes</w:t>
      </w:r>
      <w:r w:rsidRPr="00971F43">
        <w:rPr>
          <w:sz w:val="12"/>
        </w:rPr>
        <w:t>¶</w:t>
      </w:r>
      <w:r w:rsidRPr="00971F43">
        <w:rPr>
          <w:sz w:val="16"/>
        </w:rPr>
        <w:t xml:space="preserve"> (2005, 2006) and Blakeley (2007, forthcoming) is leading the way, building on the work of</w:t>
      </w:r>
      <w:r w:rsidRPr="00971F43">
        <w:rPr>
          <w:sz w:val="12"/>
        </w:rPr>
        <w:t>¶</w:t>
      </w:r>
      <w:r w:rsidRPr="00971F43">
        <w:rPr>
          <w:sz w:val="16"/>
        </w:rPr>
        <w:t xml:space="preserve"> Edward Herman and Noam Chomsky, and ensuring that critical terrorism studies has a major</w:t>
      </w:r>
      <w:r w:rsidRPr="00971F43">
        <w:rPr>
          <w:sz w:val="12"/>
        </w:rPr>
        <w:t>¶</w:t>
      </w:r>
      <w:r w:rsidRPr="00971F43">
        <w:rPr>
          <w:sz w:val="16"/>
        </w:rPr>
        <w:t xml:space="preserve"> strand which puts the discursive and ideological into the context of US-led capitalist globalisation</w:t>
      </w:r>
      <w:r w:rsidRPr="00971F43">
        <w:rPr>
          <w:sz w:val="12"/>
        </w:rPr>
        <w:t>¶</w:t>
      </w:r>
      <w:r w:rsidRPr="00971F43">
        <w:rPr>
          <w:sz w:val="16"/>
        </w:rPr>
        <w:t xml:space="preserve"> and associated class relations.</w:t>
      </w:r>
    </w:p>
    <w:p w:rsidR="00E6609A" w:rsidRDefault="00E6609A" w:rsidP="00E6609A"/>
    <w:p w:rsidR="00E6609A" w:rsidRDefault="00E6609A" w:rsidP="00E6609A">
      <w:pPr>
        <w:pStyle w:val="Heading4"/>
      </w:pPr>
      <w:r>
        <w:t xml:space="preserve">Historical Materialism is needed to understand the origins of terror </w:t>
      </w:r>
    </w:p>
    <w:p w:rsidR="00E6609A" w:rsidRPr="00DB6689" w:rsidRDefault="00E6609A" w:rsidP="00E6609A">
      <w:pPr>
        <w:rPr>
          <w:rStyle w:val="StyleStyleBold12pt"/>
        </w:rPr>
      </w:pPr>
      <w:r w:rsidRPr="00DB6689">
        <w:rPr>
          <w:rStyle w:val="StyleStyleBold12pt"/>
        </w:rPr>
        <w:t>Ogunrotifa, Research Assistant at Edinburgh University, 12</w:t>
      </w:r>
    </w:p>
    <w:p w:rsidR="00E6609A" w:rsidRDefault="00E6609A" w:rsidP="00E6609A">
      <w:r>
        <w:t>(</w:t>
      </w:r>
      <w:r w:rsidRPr="00914FFB">
        <w:t xml:space="preserve">Bayo Ogunrotifa, Research Assistant at Edinburgh University, April 2012 ,“PUTTING HISTORICAL MATERIALISM INTO TERRORISM STUDIES” , International Journal of Current Research, Vol. 4, </w:t>
      </w:r>
      <w:r>
        <w:t>P.232,JF)</w:t>
      </w:r>
    </w:p>
    <w:p w:rsidR="00E6609A" w:rsidRDefault="00E6609A" w:rsidP="00E6609A">
      <w:pPr>
        <w:rPr>
          <w:rStyle w:val="TitleChar"/>
        </w:rPr>
      </w:pPr>
      <w:r w:rsidRPr="00403FEF">
        <w:rPr>
          <w:sz w:val="12"/>
        </w:rPr>
        <w:t>¶</w:t>
      </w:r>
      <w:r w:rsidRPr="00403FEF">
        <w:rPr>
          <w:sz w:val="16"/>
        </w:rPr>
        <w:t xml:space="preserve"> But in developing countries, these forms of benefit are nonexistent. This therefore makes social antagonism and divides </w:t>
      </w:r>
      <w:r w:rsidRPr="00403FEF">
        <w:rPr>
          <w:sz w:val="12"/>
        </w:rPr>
        <w:t>¶</w:t>
      </w:r>
      <w:r w:rsidRPr="00403FEF">
        <w:rPr>
          <w:sz w:val="16"/>
        </w:rPr>
        <w:t xml:space="preserve"> among classes to be sharper especially in the period of </w:t>
      </w:r>
      <w:r w:rsidRPr="00403FEF">
        <w:rPr>
          <w:sz w:val="12"/>
        </w:rPr>
        <w:t>¶</w:t>
      </w:r>
      <w:r w:rsidRPr="00403FEF">
        <w:rPr>
          <w:sz w:val="16"/>
        </w:rPr>
        <w:t xml:space="preserve"> capitalist crisis. </w:t>
      </w:r>
      <w:r w:rsidRPr="00722A02">
        <w:rPr>
          <w:rStyle w:val="TitleChar"/>
        </w:rPr>
        <w:t xml:space="preserve">The sharper this antagonism between classes, </w:t>
      </w:r>
      <w:r w:rsidRPr="00403FEF">
        <w:rPr>
          <w:rStyle w:val="TitleChar"/>
          <w:sz w:val="12"/>
          <w:u w:val="none"/>
        </w:rPr>
        <w:t>¶</w:t>
      </w:r>
      <w:r w:rsidRPr="00106538">
        <w:rPr>
          <w:rStyle w:val="TitleChar"/>
          <w:sz w:val="12"/>
        </w:rPr>
        <w:t xml:space="preserve"> </w:t>
      </w:r>
      <w:r w:rsidRPr="00722A02">
        <w:rPr>
          <w:rStyle w:val="TitleChar"/>
        </w:rPr>
        <w:t xml:space="preserve">the more the </w:t>
      </w:r>
      <w:r w:rsidRPr="00722A02">
        <w:rPr>
          <w:rStyle w:val="TitleChar"/>
        </w:rPr>
        <w:lastRenderedPageBreak/>
        <w:t xml:space="preserve">lumpen class becomes frustrated and aggrieved. </w:t>
      </w:r>
      <w:r w:rsidRPr="00403FEF">
        <w:rPr>
          <w:rStyle w:val="TitleChar"/>
          <w:sz w:val="12"/>
          <w:u w:val="none"/>
        </w:rPr>
        <w:t>¶</w:t>
      </w:r>
      <w:r w:rsidRPr="00106538">
        <w:rPr>
          <w:rStyle w:val="TitleChar"/>
          <w:sz w:val="12"/>
        </w:rPr>
        <w:t xml:space="preserve"> </w:t>
      </w:r>
      <w:r w:rsidRPr="00403FEF">
        <w:rPr>
          <w:sz w:val="16"/>
        </w:rPr>
        <w:t xml:space="preserve">The frustrated and de-classed </w:t>
      </w:r>
      <w:r w:rsidRPr="00722A02">
        <w:rPr>
          <w:rStyle w:val="TitleChar"/>
        </w:rPr>
        <w:t>members</w:t>
      </w:r>
      <w:r w:rsidRPr="00403FEF">
        <w:rPr>
          <w:sz w:val="16"/>
        </w:rPr>
        <w:t xml:space="preserve"> of the lumpen class </w:t>
      </w:r>
      <w:r w:rsidRPr="00403FEF">
        <w:rPr>
          <w:sz w:val="12"/>
        </w:rPr>
        <w:t>¶</w:t>
      </w:r>
      <w:r w:rsidRPr="00403FEF">
        <w:rPr>
          <w:sz w:val="16"/>
        </w:rPr>
        <w:t xml:space="preserve"> who are angry with the state of affair </w:t>
      </w:r>
      <w:r w:rsidRPr="00722A02">
        <w:rPr>
          <w:rStyle w:val="TitleChar"/>
        </w:rPr>
        <w:t>become</w:t>
      </w:r>
      <w:r w:rsidRPr="00403FEF">
        <w:rPr>
          <w:sz w:val="16"/>
        </w:rPr>
        <w:t xml:space="preserve"> the willing </w:t>
      </w:r>
      <w:r w:rsidRPr="00722A02">
        <w:rPr>
          <w:rStyle w:val="TitleChar"/>
        </w:rPr>
        <w:t>tools</w:t>
      </w:r>
      <w:r w:rsidRPr="00403FEF">
        <w:rPr>
          <w:sz w:val="16"/>
        </w:rPr>
        <w:t xml:space="preserve"> </w:t>
      </w:r>
      <w:r w:rsidRPr="00403FEF">
        <w:rPr>
          <w:sz w:val="12"/>
        </w:rPr>
        <w:t>¶</w:t>
      </w:r>
      <w:r w:rsidRPr="00403FEF">
        <w:rPr>
          <w:sz w:val="16"/>
        </w:rPr>
        <w:t xml:space="preserve"> </w:t>
      </w:r>
      <w:r w:rsidRPr="00722A02">
        <w:rPr>
          <w:rStyle w:val="TitleChar"/>
        </w:rPr>
        <w:t>in</w:t>
      </w:r>
      <w:r w:rsidRPr="00403FEF">
        <w:rPr>
          <w:sz w:val="16"/>
        </w:rPr>
        <w:t xml:space="preserve"> </w:t>
      </w:r>
      <w:r w:rsidRPr="00722A02">
        <w:rPr>
          <w:rStyle w:val="TitleChar"/>
        </w:rPr>
        <w:t>the</w:t>
      </w:r>
      <w:r w:rsidRPr="00403FEF">
        <w:rPr>
          <w:sz w:val="16"/>
        </w:rPr>
        <w:t xml:space="preserve"> </w:t>
      </w:r>
      <w:r w:rsidRPr="00722A02">
        <w:rPr>
          <w:rStyle w:val="TitleChar"/>
        </w:rPr>
        <w:t>hand</w:t>
      </w:r>
      <w:r w:rsidRPr="00403FEF">
        <w:rPr>
          <w:sz w:val="16"/>
        </w:rPr>
        <w:t xml:space="preserve"> </w:t>
      </w:r>
      <w:r w:rsidRPr="00722A02">
        <w:rPr>
          <w:rStyle w:val="TitleChar"/>
        </w:rPr>
        <w:t>of</w:t>
      </w:r>
      <w:r w:rsidRPr="00403FEF">
        <w:rPr>
          <w:sz w:val="16"/>
        </w:rPr>
        <w:t xml:space="preserve"> </w:t>
      </w:r>
      <w:r w:rsidRPr="00722A02">
        <w:rPr>
          <w:rStyle w:val="TitleChar"/>
        </w:rPr>
        <w:t>groups</w:t>
      </w:r>
      <w:r w:rsidRPr="00403FEF">
        <w:rPr>
          <w:sz w:val="16"/>
        </w:rPr>
        <w:t xml:space="preserve">/organisations </w:t>
      </w:r>
      <w:r w:rsidRPr="00722A02">
        <w:rPr>
          <w:rStyle w:val="TitleChar"/>
        </w:rPr>
        <w:t>susceptible</w:t>
      </w:r>
      <w:r w:rsidRPr="00403FEF">
        <w:rPr>
          <w:sz w:val="16"/>
        </w:rPr>
        <w:t xml:space="preserve"> </w:t>
      </w:r>
      <w:r w:rsidRPr="00722A02">
        <w:rPr>
          <w:rStyle w:val="TitleChar"/>
        </w:rPr>
        <w:t>to</w:t>
      </w:r>
      <w:r w:rsidRPr="00403FEF">
        <w:rPr>
          <w:sz w:val="16"/>
        </w:rPr>
        <w:t xml:space="preserve"> </w:t>
      </w:r>
      <w:r w:rsidRPr="00722A02">
        <w:rPr>
          <w:rStyle w:val="TitleChar"/>
        </w:rPr>
        <w:t>the</w:t>
      </w:r>
      <w:r w:rsidRPr="00403FEF">
        <w:rPr>
          <w:sz w:val="16"/>
        </w:rPr>
        <w:t xml:space="preserve"> </w:t>
      </w:r>
      <w:r w:rsidRPr="00722A02">
        <w:rPr>
          <w:rStyle w:val="TitleChar"/>
        </w:rPr>
        <w:t>use</w:t>
      </w:r>
      <w:r w:rsidRPr="00403FEF">
        <w:rPr>
          <w:sz w:val="16"/>
        </w:rPr>
        <w:t xml:space="preserve"> </w:t>
      </w:r>
      <w:r w:rsidRPr="00722A02">
        <w:rPr>
          <w:rStyle w:val="TitleChar"/>
        </w:rPr>
        <w:t>of</w:t>
      </w:r>
      <w:r w:rsidRPr="00403FEF">
        <w:rPr>
          <w:sz w:val="16"/>
        </w:rPr>
        <w:t xml:space="preserve"> </w:t>
      </w:r>
      <w:r w:rsidRPr="00403FEF">
        <w:rPr>
          <w:sz w:val="12"/>
        </w:rPr>
        <w:t>¶</w:t>
      </w:r>
      <w:r w:rsidRPr="00403FEF">
        <w:rPr>
          <w:sz w:val="16"/>
        </w:rPr>
        <w:t xml:space="preserve"> individual </w:t>
      </w:r>
      <w:r w:rsidRPr="00722A02">
        <w:rPr>
          <w:rStyle w:val="TitleChar"/>
        </w:rPr>
        <w:t>terrorism</w:t>
      </w:r>
      <w:r w:rsidRPr="00403FEF">
        <w:rPr>
          <w:sz w:val="16"/>
        </w:rPr>
        <w:t xml:space="preserve"> </w:t>
      </w:r>
      <w:r w:rsidRPr="00722A02">
        <w:rPr>
          <w:rStyle w:val="TitleChar"/>
        </w:rPr>
        <w:t>against</w:t>
      </w:r>
      <w:r w:rsidRPr="00403FEF">
        <w:rPr>
          <w:sz w:val="16"/>
        </w:rPr>
        <w:t xml:space="preserve"> </w:t>
      </w:r>
      <w:r w:rsidRPr="00722A02">
        <w:rPr>
          <w:rStyle w:val="TitleChar"/>
        </w:rPr>
        <w:t>the</w:t>
      </w:r>
      <w:r w:rsidRPr="00403FEF">
        <w:rPr>
          <w:sz w:val="16"/>
        </w:rPr>
        <w:t xml:space="preserve"> </w:t>
      </w:r>
      <w:r w:rsidRPr="00722A02">
        <w:rPr>
          <w:rStyle w:val="TitleChar"/>
        </w:rPr>
        <w:t>state</w:t>
      </w:r>
      <w:r w:rsidRPr="00403FEF">
        <w:rPr>
          <w:sz w:val="16"/>
        </w:rPr>
        <w:t xml:space="preserve">. </w:t>
      </w:r>
      <w:r w:rsidRPr="003A4DB0">
        <w:rPr>
          <w:rStyle w:val="TitleChar"/>
        </w:rPr>
        <w:t xml:space="preserve">The ontological position </w:t>
      </w:r>
      <w:r w:rsidRPr="00403FEF">
        <w:rPr>
          <w:rStyle w:val="TitleChar"/>
          <w:sz w:val="12"/>
          <w:u w:val="none"/>
        </w:rPr>
        <w:t>¶</w:t>
      </w:r>
      <w:r w:rsidRPr="00106538">
        <w:rPr>
          <w:rStyle w:val="TitleChar"/>
          <w:sz w:val="12"/>
        </w:rPr>
        <w:t xml:space="preserve"> </w:t>
      </w:r>
      <w:r w:rsidRPr="003A4DB0">
        <w:rPr>
          <w:rStyle w:val="TitleChar"/>
        </w:rPr>
        <w:t xml:space="preserve">of HM’s approach to Terrorism can be illustrated to a large </w:t>
      </w:r>
      <w:r w:rsidRPr="00403FEF">
        <w:rPr>
          <w:rStyle w:val="TitleChar"/>
          <w:sz w:val="12"/>
          <w:u w:val="none"/>
        </w:rPr>
        <w:t>¶</w:t>
      </w:r>
      <w:r w:rsidRPr="00106538">
        <w:rPr>
          <w:rStyle w:val="TitleChar"/>
          <w:sz w:val="12"/>
        </w:rPr>
        <w:t xml:space="preserve"> </w:t>
      </w:r>
      <w:r w:rsidRPr="003A4DB0">
        <w:rPr>
          <w:rStyle w:val="TitleChar"/>
        </w:rPr>
        <w:t xml:space="preserve">extent, as the description of the object of enquiry from within: </w:t>
      </w:r>
      <w:r w:rsidRPr="00403FEF">
        <w:rPr>
          <w:rStyle w:val="TitleChar"/>
          <w:sz w:val="12"/>
          <w:u w:val="none"/>
        </w:rPr>
        <w:t>¶</w:t>
      </w:r>
      <w:r w:rsidRPr="00106538">
        <w:rPr>
          <w:rStyle w:val="TitleChar"/>
          <w:sz w:val="12"/>
        </w:rPr>
        <w:t xml:space="preserve"> </w:t>
      </w:r>
      <w:r w:rsidRPr="003A4DB0">
        <w:rPr>
          <w:rStyle w:val="TitleChar"/>
        </w:rPr>
        <w:t>driving</w:t>
      </w:r>
      <w:r w:rsidRPr="00403FEF">
        <w:rPr>
          <w:sz w:val="16"/>
        </w:rPr>
        <w:t xml:space="preserve"> the object (</w:t>
      </w:r>
      <w:r w:rsidRPr="003A4DB0">
        <w:rPr>
          <w:rStyle w:val="TitleChar"/>
        </w:rPr>
        <w:t>terrorism)’s</w:t>
      </w:r>
      <w:r w:rsidRPr="00403FEF">
        <w:rPr>
          <w:sz w:val="16"/>
        </w:rPr>
        <w:t xml:space="preserve"> </w:t>
      </w:r>
      <w:r w:rsidRPr="003A4DB0">
        <w:rPr>
          <w:rStyle w:val="TitleChar"/>
        </w:rPr>
        <w:t>own</w:t>
      </w:r>
      <w:r w:rsidRPr="00403FEF">
        <w:rPr>
          <w:sz w:val="16"/>
        </w:rPr>
        <w:t xml:space="preserve"> </w:t>
      </w:r>
      <w:r w:rsidRPr="003A4DB0">
        <w:rPr>
          <w:rStyle w:val="TitleChar"/>
        </w:rPr>
        <w:t>processes</w:t>
      </w:r>
      <w:r w:rsidRPr="00403FEF">
        <w:rPr>
          <w:sz w:val="16"/>
        </w:rPr>
        <w:t xml:space="preserve"> </w:t>
      </w:r>
      <w:r w:rsidRPr="003A4DB0">
        <w:rPr>
          <w:rStyle w:val="TitleChar"/>
        </w:rPr>
        <w:t>and</w:t>
      </w:r>
      <w:r w:rsidRPr="00403FEF">
        <w:rPr>
          <w:sz w:val="16"/>
        </w:rPr>
        <w:t xml:space="preserve"> </w:t>
      </w:r>
      <w:r w:rsidRPr="003A4DB0">
        <w:rPr>
          <w:rStyle w:val="TitleChar"/>
        </w:rPr>
        <w:t>arguments</w:t>
      </w:r>
      <w:r w:rsidRPr="00403FEF">
        <w:rPr>
          <w:sz w:val="16"/>
        </w:rPr>
        <w:t xml:space="preserve"> </w:t>
      </w:r>
      <w:r w:rsidRPr="00403FEF">
        <w:rPr>
          <w:sz w:val="12"/>
        </w:rPr>
        <w:t>¶</w:t>
      </w:r>
      <w:r w:rsidRPr="00403FEF">
        <w:rPr>
          <w:sz w:val="16"/>
        </w:rPr>
        <w:t xml:space="preserve"> </w:t>
      </w:r>
      <w:r w:rsidRPr="003A4DB0">
        <w:rPr>
          <w:rStyle w:val="TitleChar"/>
        </w:rPr>
        <w:t xml:space="preserve">to the logical conclusions and thus require assessing the object </w:t>
      </w:r>
      <w:r w:rsidRPr="00403FEF">
        <w:rPr>
          <w:rStyle w:val="TitleChar"/>
          <w:sz w:val="12"/>
          <w:u w:val="none"/>
        </w:rPr>
        <w:t>¶</w:t>
      </w:r>
      <w:r w:rsidRPr="00106538">
        <w:rPr>
          <w:rStyle w:val="TitleChar"/>
          <w:sz w:val="12"/>
        </w:rPr>
        <w:t xml:space="preserve"> </w:t>
      </w:r>
      <w:r w:rsidRPr="003A4DB0">
        <w:rPr>
          <w:rStyle w:val="TitleChar"/>
        </w:rPr>
        <w:t>internally</w:t>
      </w:r>
      <w:r w:rsidRPr="00403FEF">
        <w:rPr>
          <w:sz w:val="16"/>
        </w:rPr>
        <w:t xml:space="preserve"> (within the society and economy) </w:t>
      </w:r>
      <w:r w:rsidRPr="003A4DB0">
        <w:rPr>
          <w:rStyle w:val="TitleChar"/>
        </w:rPr>
        <w:t xml:space="preserve">instead of </w:t>
      </w:r>
      <w:r w:rsidRPr="00403FEF">
        <w:rPr>
          <w:rStyle w:val="TitleChar"/>
          <w:sz w:val="12"/>
          <w:u w:val="none"/>
        </w:rPr>
        <w:t>¶</w:t>
      </w:r>
      <w:r w:rsidRPr="00106538">
        <w:rPr>
          <w:rStyle w:val="TitleChar"/>
          <w:sz w:val="12"/>
        </w:rPr>
        <w:t xml:space="preserve"> </w:t>
      </w:r>
      <w:r w:rsidRPr="003A4DB0">
        <w:rPr>
          <w:rStyle w:val="TitleChar"/>
        </w:rPr>
        <w:t xml:space="preserve">externally—as orthodox approaches would want us to believe. </w:t>
      </w:r>
      <w:r w:rsidRPr="00403FEF">
        <w:rPr>
          <w:rStyle w:val="TitleChar"/>
          <w:sz w:val="12"/>
          <w:u w:val="none"/>
        </w:rPr>
        <w:t>¶</w:t>
      </w:r>
      <w:r w:rsidRPr="00106538">
        <w:rPr>
          <w:rStyle w:val="TitleChar"/>
          <w:sz w:val="12"/>
        </w:rPr>
        <w:t xml:space="preserve"> </w:t>
      </w:r>
      <w:proofErr w:type="gramStart"/>
      <w:r w:rsidRPr="00D17C10">
        <w:rPr>
          <w:rStyle w:val="TitleChar"/>
        </w:rPr>
        <w:t>This</w:t>
      </w:r>
      <w:proofErr w:type="gramEnd"/>
      <w:r w:rsidRPr="00D17C10">
        <w:rPr>
          <w:rStyle w:val="TitleChar"/>
        </w:rPr>
        <w:t xml:space="preserve"> ontological position can be regarded as materialism</w:t>
      </w:r>
      <w:r w:rsidRPr="00403FEF">
        <w:rPr>
          <w:sz w:val="16"/>
        </w:rPr>
        <w:t xml:space="preserve">. This </w:t>
      </w:r>
      <w:r w:rsidRPr="00403FEF">
        <w:rPr>
          <w:sz w:val="12"/>
        </w:rPr>
        <w:t>¶</w:t>
      </w:r>
      <w:r w:rsidRPr="00403FEF">
        <w:rPr>
          <w:sz w:val="16"/>
        </w:rPr>
        <w:t xml:space="preserve"> is because the study of a particular historical material </w:t>
      </w:r>
      <w:r w:rsidRPr="00403FEF">
        <w:rPr>
          <w:sz w:val="12"/>
        </w:rPr>
        <w:t>¶</w:t>
      </w:r>
      <w:r w:rsidRPr="00403FEF">
        <w:rPr>
          <w:sz w:val="16"/>
        </w:rPr>
        <w:t xml:space="preserve"> constellation such as </w:t>
      </w:r>
      <w:r w:rsidRPr="00D17C10">
        <w:rPr>
          <w:rStyle w:val="TitleChar"/>
        </w:rPr>
        <w:t xml:space="preserve">terrorism must be located on the basis of </w:t>
      </w:r>
      <w:r w:rsidRPr="00403FEF">
        <w:rPr>
          <w:rStyle w:val="TitleChar"/>
          <w:sz w:val="12"/>
          <w:u w:val="none"/>
        </w:rPr>
        <w:t>¶</w:t>
      </w:r>
      <w:r w:rsidRPr="00106538">
        <w:rPr>
          <w:rStyle w:val="TitleChar"/>
          <w:sz w:val="12"/>
        </w:rPr>
        <w:t xml:space="preserve"> </w:t>
      </w:r>
      <w:r w:rsidRPr="00D17C10">
        <w:rPr>
          <w:rStyle w:val="TitleChar"/>
        </w:rPr>
        <w:t xml:space="preserve">how a particular society or system reproduces itself materially </w:t>
      </w:r>
      <w:r w:rsidRPr="00403FEF">
        <w:rPr>
          <w:rStyle w:val="TitleChar"/>
          <w:sz w:val="12"/>
          <w:u w:val="none"/>
        </w:rPr>
        <w:t>¶</w:t>
      </w:r>
      <w:r w:rsidRPr="00106538">
        <w:rPr>
          <w:rStyle w:val="TitleChar"/>
          <w:sz w:val="12"/>
        </w:rPr>
        <w:t xml:space="preserve"> </w:t>
      </w:r>
      <w:r w:rsidRPr="00D17C10">
        <w:rPr>
          <w:rStyle w:val="TitleChar"/>
        </w:rPr>
        <w:t xml:space="preserve">vis-à-vis its particular mode of production, and how social </w:t>
      </w:r>
      <w:r w:rsidRPr="00403FEF">
        <w:rPr>
          <w:rStyle w:val="TitleChar"/>
          <w:sz w:val="12"/>
          <w:u w:val="none"/>
        </w:rPr>
        <w:t>¶</w:t>
      </w:r>
      <w:r w:rsidRPr="00106538">
        <w:rPr>
          <w:rStyle w:val="TitleChar"/>
          <w:sz w:val="12"/>
        </w:rPr>
        <w:t xml:space="preserve"> </w:t>
      </w:r>
      <w:r w:rsidRPr="00D17C10">
        <w:rPr>
          <w:rStyle w:val="TitleChar"/>
        </w:rPr>
        <w:t>contradiction in that mode of production produces terrorism</w:t>
      </w:r>
      <w:r w:rsidRPr="00403FEF">
        <w:rPr>
          <w:sz w:val="16"/>
        </w:rPr>
        <w:t xml:space="preserve">. </w:t>
      </w:r>
      <w:r w:rsidRPr="00403FEF">
        <w:rPr>
          <w:sz w:val="12"/>
        </w:rPr>
        <w:t>¶</w:t>
      </w:r>
      <w:r w:rsidRPr="00403FEF">
        <w:rPr>
          <w:sz w:val="16"/>
        </w:rPr>
        <w:t xml:space="preserve"> Therefore, such contradictions that produce terrorism are </w:t>
      </w:r>
      <w:r w:rsidRPr="00403FEF">
        <w:rPr>
          <w:sz w:val="12"/>
        </w:rPr>
        <w:t>¶</w:t>
      </w:r>
      <w:r w:rsidRPr="00403FEF">
        <w:rPr>
          <w:sz w:val="16"/>
        </w:rPr>
        <w:t xml:space="preserve"> located within a particular society, state or system, and not </w:t>
      </w:r>
      <w:r w:rsidRPr="00403FEF">
        <w:rPr>
          <w:sz w:val="12"/>
        </w:rPr>
        <w:t>¶</w:t>
      </w:r>
      <w:r w:rsidRPr="00403FEF">
        <w:rPr>
          <w:sz w:val="16"/>
        </w:rPr>
        <w:t xml:space="preserve"> outside. </w:t>
      </w:r>
      <w:r w:rsidRPr="00D17C10">
        <w:rPr>
          <w:rStyle w:val="TitleChar"/>
        </w:rPr>
        <w:t xml:space="preserve">In the era of the dominance of capitalist mode of </w:t>
      </w:r>
      <w:r w:rsidRPr="00403FEF">
        <w:rPr>
          <w:rStyle w:val="TitleChar"/>
          <w:sz w:val="12"/>
          <w:u w:val="none"/>
        </w:rPr>
        <w:t>¶</w:t>
      </w:r>
      <w:r w:rsidRPr="00106538">
        <w:rPr>
          <w:rStyle w:val="TitleChar"/>
          <w:sz w:val="12"/>
        </w:rPr>
        <w:t xml:space="preserve"> </w:t>
      </w:r>
      <w:r w:rsidRPr="00D17C10">
        <w:rPr>
          <w:rStyle w:val="TitleChar"/>
        </w:rPr>
        <w:t xml:space="preserve">production, terrorism must be located within the context of </w:t>
      </w:r>
      <w:r w:rsidRPr="00403FEF">
        <w:rPr>
          <w:rStyle w:val="TitleChar"/>
          <w:sz w:val="12"/>
          <w:u w:val="none"/>
        </w:rPr>
        <w:t>¶</w:t>
      </w:r>
      <w:r w:rsidRPr="00106538">
        <w:rPr>
          <w:rStyle w:val="TitleChar"/>
          <w:sz w:val="12"/>
        </w:rPr>
        <w:t xml:space="preserve"> </w:t>
      </w:r>
      <w:r w:rsidRPr="00D17C10">
        <w:rPr>
          <w:rStyle w:val="TitleChar"/>
        </w:rPr>
        <w:t xml:space="preserve">hierarchically structured relations, orchestrated by the </w:t>
      </w:r>
      <w:r w:rsidRPr="00403FEF">
        <w:rPr>
          <w:rStyle w:val="TitleChar"/>
          <w:sz w:val="12"/>
          <w:u w:val="none"/>
        </w:rPr>
        <w:t>¶</w:t>
      </w:r>
      <w:r w:rsidRPr="00106538">
        <w:rPr>
          <w:rStyle w:val="TitleChar"/>
          <w:sz w:val="12"/>
        </w:rPr>
        <w:t xml:space="preserve"> </w:t>
      </w:r>
      <w:r w:rsidRPr="00D17C10">
        <w:rPr>
          <w:rStyle w:val="TitleChar"/>
        </w:rPr>
        <w:t>prevailing capitalist society or system.</w:t>
      </w:r>
      <w:r w:rsidRPr="00403FEF">
        <w:rPr>
          <w:sz w:val="16"/>
        </w:rPr>
        <w:t xml:space="preserve"> However, </w:t>
      </w:r>
      <w:r w:rsidRPr="00D17C10">
        <w:rPr>
          <w:rStyle w:val="TitleChar"/>
        </w:rPr>
        <w:t xml:space="preserve">the </w:t>
      </w:r>
      <w:r w:rsidRPr="00403FEF">
        <w:rPr>
          <w:rStyle w:val="TitleChar"/>
          <w:sz w:val="12"/>
          <w:u w:val="none"/>
        </w:rPr>
        <w:t>¶</w:t>
      </w:r>
      <w:r w:rsidRPr="00106538">
        <w:rPr>
          <w:rStyle w:val="TitleChar"/>
          <w:sz w:val="12"/>
        </w:rPr>
        <w:t xml:space="preserve"> </w:t>
      </w:r>
      <w:r w:rsidRPr="00D17C10">
        <w:rPr>
          <w:rStyle w:val="TitleChar"/>
        </w:rPr>
        <w:t xml:space="preserve">epistemological position of Historical materialist approach to </w:t>
      </w:r>
      <w:r w:rsidRPr="00403FEF">
        <w:rPr>
          <w:rStyle w:val="TitleChar"/>
          <w:sz w:val="12"/>
          <w:u w:val="none"/>
        </w:rPr>
        <w:t>¶</w:t>
      </w:r>
      <w:r w:rsidRPr="00106538">
        <w:rPr>
          <w:rStyle w:val="TitleChar"/>
          <w:sz w:val="12"/>
        </w:rPr>
        <w:t xml:space="preserve"> </w:t>
      </w:r>
      <w:r w:rsidRPr="00D17C10">
        <w:rPr>
          <w:rStyle w:val="TitleChar"/>
        </w:rPr>
        <w:t>Terrorism can be conceptualised as critical historicism</w:t>
      </w:r>
      <w:r w:rsidRPr="00403FEF">
        <w:rPr>
          <w:sz w:val="16"/>
        </w:rPr>
        <w:t xml:space="preserve">. This </w:t>
      </w:r>
      <w:r w:rsidRPr="00403FEF">
        <w:rPr>
          <w:sz w:val="12"/>
        </w:rPr>
        <w:t>¶</w:t>
      </w:r>
      <w:r w:rsidRPr="00403FEF">
        <w:rPr>
          <w:sz w:val="16"/>
        </w:rPr>
        <w:t xml:space="preserve"> stems from its ability to place the study of history on a </w:t>
      </w:r>
      <w:r w:rsidRPr="00403FEF">
        <w:rPr>
          <w:sz w:val="12"/>
        </w:rPr>
        <w:t>¶</w:t>
      </w:r>
      <w:r w:rsidRPr="00403FEF">
        <w:rPr>
          <w:sz w:val="16"/>
        </w:rPr>
        <w:t xml:space="preserve"> scientific basis by uncovering the law that govern historical </w:t>
      </w:r>
      <w:r w:rsidRPr="00403FEF">
        <w:rPr>
          <w:sz w:val="12"/>
        </w:rPr>
        <w:t>¶</w:t>
      </w:r>
      <w:r w:rsidRPr="00403FEF">
        <w:rPr>
          <w:sz w:val="16"/>
        </w:rPr>
        <w:t xml:space="preserve"> changes: how the development of the productive forces brings </w:t>
      </w:r>
      <w:r w:rsidRPr="00403FEF">
        <w:rPr>
          <w:sz w:val="12"/>
        </w:rPr>
        <w:t>¶</w:t>
      </w:r>
      <w:r w:rsidRPr="00403FEF">
        <w:rPr>
          <w:sz w:val="16"/>
        </w:rPr>
        <w:t xml:space="preserve"> into existence different production relations and different </w:t>
      </w:r>
      <w:r w:rsidRPr="00403FEF">
        <w:rPr>
          <w:sz w:val="12"/>
        </w:rPr>
        <w:t>¶</w:t>
      </w:r>
      <w:r w:rsidRPr="00403FEF">
        <w:rPr>
          <w:sz w:val="16"/>
        </w:rPr>
        <w:t xml:space="preserve"> forms of class society, and how conflicts within these classes </w:t>
      </w:r>
      <w:r w:rsidRPr="00403FEF">
        <w:rPr>
          <w:sz w:val="12"/>
        </w:rPr>
        <w:t>¶</w:t>
      </w:r>
      <w:r w:rsidRPr="00403FEF">
        <w:rPr>
          <w:sz w:val="16"/>
        </w:rPr>
        <w:t xml:space="preserve"> produces terrorism. </w:t>
      </w:r>
      <w:r w:rsidRPr="00D17C10">
        <w:rPr>
          <w:rStyle w:val="TitleChar"/>
        </w:rPr>
        <w:t xml:space="preserve">Due to the epistemologies it uses, HM </w:t>
      </w:r>
      <w:r w:rsidRPr="00403FEF">
        <w:rPr>
          <w:rStyle w:val="TitleChar"/>
          <w:sz w:val="12"/>
          <w:u w:val="none"/>
        </w:rPr>
        <w:t>¶</w:t>
      </w:r>
      <w:r w:rsidRPr="00106538">
        <w:rPr>
          <w:rStyle w:val="TitleChar"/>
          <w:sz w:val="12"/>
        </w:rPr>
        <w:t xml:space="preserve"> </w:t>
      </w:r>
      <w:r w:rsidRPr="00D17C10">
        <w:rPr>
          <w:rStyle w:val="TitleChar"/>
        </w:rPr>
        <w:t xml:space="preserve">approach to terrorism aim to utilise historical method to </w:t>
      </w:r>
      <w:r w:rsidRPr="00403FEF">
        <w:rPr>
          <w:rStyle w:val="TitleChar"/>
          <w:sz w:val="12"/>
          <w:u w:val="none"/>
        </w:rPr>
        <w:t>¶</w:t>
      </w:r>
      <w:r w:rsidRPr="00106538">
        <w:rPr>
          <w:rStyle w:val="TitleChar"/>
          <w:sz w:val="12"/>
        </w:rPr>
        <w:t xml:space="preserve"> </w:t>
      </w:r>
      <w:r w:rsidRPr="00D17C10">
        <w:rPr>
          <w:rStyle w:val="TitleChar"/>
        </w:rPr>
        <w:t xml:space="preserve">produce more coherent and conclusive explanations. </w:t>
      </w:r>
      <w:r w:rsidRPr="00403FEF">
        <w:rPr>
          <w:rStyle w:val="TitleChar"/>
          <w:sz w:val="12"/>
          <w:u w:val="none"/>
        </w:rPr>
        <w:t>¶</w:t>
      </w:r>
      <w:r w:rsidRPr="00106538">
        <w:rPr>
          <w:rStyle w:val="TitleChar"/>
          <w:sz w:val="12"/>
        </w:rPr>
        <w:t xml:space="preserve"> </w:t>
      </w:r>
      <w:r w:rsidRPr="00403FEF">
        <w:rPr>
          <w:sz w:val="16"/>
        </w:rPr>
        <w:t xml:space="preserve">Therefore, </w:t>
      </w:r>
      <w:r w:rsidRPr="00106538">
        <w:rPr>
          <w:rStyle w:val="TitleChar"/>
        </w:rPr>
        <w:t xml:space="preserve">a large number of contemporary historical studies </w:t>
      </w:r>
      <w:r w:rsidRPr="00403FEF">
        <w:rPr>
          <w:rStyle w:val="TitleChar"/>
          <w:sz w:val="12"/>
          <w:u w:val="none"/>
        </w:rPr>
        <w:t>¶</w:t>
      </w:r>
      <w:r w:rsidRPr="00106538">
        <w:rPr>
          <w:rStyle w:val="TitleChar"/>
          <w:sz w:val="12"/>
        </w:rPr>
        <w:t xml:space="preserve"> </w:t>
      </w:r>
      <w:r w:rsidRPr="00106538">
        <w:rPr>
          <w:rStyle w:val="TitleChar"/>
        </w:rPr>
        <w:t xml:space="preserve">will be important to providing a thorough methodological base </w:t>
      </w:r>
      <w:r w:rsidRPr="00403FEF">
        <w:rPr>
          <w:rStyle w:val="TitleChar"/>
          <w:sz w:val="12"/>
          <w:u w:val="none"/>
        </w:rPr>
        <w:t>¶</w:t>
      </w:r>
      <w:r w:rsidRPr="00106538">
        <w:rPr>
          <w:rStyle w:val="TitleChar"/>
          <w:sz w:val="12"/>
        </w:rPr>
        <w:t xml:space="preserve"> </w:t>
      </w:r>
      <w:r w:rsidRPr="00106538">
        <w:rPr>
          <w:rStyle w:val="TitleChar"/>
        </w:rPr>
        <w:t xml:space="preserve">for terrorism studies. Therefore, HM’s aim is to explain the </w:t>
      </w:r>
      <w:r w:rsidRPr="00403FEF">
        <w:rPr>
          <w:rStyle w:val="TitleChar"/>
          <w:sz w:val="12"/>
          <w:u w:val="none"/>
        </w:rPr>
        <w:t>¶</w:t>
      </w:r>
      <w:r w:rsidRPr="00106538">
        <w:rPr>
          <w:rStyle w:val="TitleChar"/>
          <w:sz w:val="12"/>
        </w:rPr>
        <w:t xml:space="preserve"> </w:t>
      </w:r>
      <w:r w:rsidRPr="00106538">
        <w:rPr>
          <w:rStyle w:val="TitleChar"/>
        </w:rPr>
        <w:t xml:space="preserve">discourse of terrorism by making reference to the empirical </w:t>
      </w:r>
      <w:r w:rsidRPr="00403FEF">
        <w:rPr>
          <w:rStyle w:val="TitleChar"/>
          <w:sz w:val="12"/>
          <w:u w:val="none"/>
        </w:rPr>
        <w:t>¶</w:t>
      </w:r>
      <w:r w:rsidRPr="00106538">
        <w:rPr>
          <w:rStyle w:val="TitleChar"/>
          <w:sz w:val="12"/>
        </w:rPr>
        <w:t xml:space="preserve"> </w:t>
      </w:r>
      <w:r w:rsidRPr="00106538">
        <w:rPr>
          <w:rStyle w:val="TitleChar"/>
        </w:rPr>
        <w:t>essence of its historical evidences.</w:t>
      </w:r>
    </w:p>
    <w:p w:rsidR="00E6609A" w:rsidRDefault="00E6609A" w:rsidP="00E6609A">
      <w:pPr>
        <w:rPr>
          <w:rStyle w:val="TitleChar"/>
        </w:rPr>
      </w:pPr>
    </w:p>
    <w:p w:rsidR="00E6609A" w:rsidRPr="00580F3E" w:rsidRDefault="00E6609A" w:rsidP="00E6609A">
      <w:pPr>
        <w:pStyle w:val="Heading4"/>
      </w:pPr>
      <w:r w:rsidRPr="00580F3E">
        <w:t>Terrorism cant be resolved absent of understanding the socio-economic conditions that give rise to it</w:t>
      </w:r>
    </w:p>
    <w:p w:rsidR="00E6609A" w:rsidRPr="00DB6689" w:rsidRDefault="00E6609A" w:rsidP="00E6609A">
      <w:pPr>
        <w:rPr>
          <w:rStyle w:val="StyleStyleBold12pt"/>
        </w:rPr>
      </w:pPr>
      <w:r w:rsidRPr="00DB6689">
        <w:rPr>
          <w:rStyle w:val="StyleStyleBold12pt"/>
        </w:rPr>
        <w:t>Ogunrotifa, Research Assistant at Edinburgh University, 12</w:t>
      </w:r>
    </w:p>
    <w:p w:rsidR="00E6609A" w:rsidRPr="00914FFB" w:rsidRDefault="00E6609A" w:rsidP="00E6609A">
      <w:r>
        <w:t>(</w:t>
      </w:r>
      <w:r w:rsidRPr="00914FFB">
        <w:t>Bayo Ogunrotifa, Research Assistant at Edinburgh University, April 2012 ,“PUTTING HISTORICAL MATERIALISM INTO TERRORISM STUDIES” , International Journal of Current Research, Vol. 4, P. 234-235, JF</w:t>
      </w:r>
      <w:r>
        <w:t>)</w:t>
      </w:r>
    </w:p>
    <w:p w:rsidR="00E6609A" w:rsidRDefault="00E6609A" w:rsidP="00E6609A">
      <w:pPr>
        <w:rPr>
          <w:rStyle w:val="TitleChar"/>
        </w:rPr>
      </w:pPr>
      <w:r w:rsidRPr="006A0DB3">
        <w:rPr>
          <w:rStyle w:val="TitleChar"/>
        </w:rPr>
        <w:t>Today’s terrorism is not</w:t>
      </w:r>
      <w:r w:rsidRPr="00403FEF">
        <w:rPr>
          <w:sz w:val="16"/>
        </w:rPr>
        <w:t xml:space="preserve"> fundamentally and remarkably </w:t>
      </w:r>
      <w:r w:rsidRPr="00403FEF">
        <w:rPr>
          <w:sz w:val="12"/>
        </w:rPr>
        <w:t>¶</w:t>
      </w:r>
      <w:r w:rsidRPr="00403FEF">
        <w:rPr>
          <w:sz w:val="16"/>
        </w:rPr>
        <w:t xml:space="preserve"> </w:t>
      </w:r>
      <w:r w:rsidRPr="006A0DB3">
        <w:rPr>
          <w:rStyle w:val="TitleChar"/>
        </w:rPr>
        <w:t>different</w:t>
      </w:r>
      <w:r w:rsidRPr="00403FEF">
        <w:rPr>
          <w:sz w:val="16"/>
        </w:rPr>
        <w:t xml:space="preserve"> from that of the cold-war era given </w:t>
      </w:r>
      <w:r w:rsidRPr="006A0DB3">
        <w:rPr>
          <w:rStyle w:val="TitleChar"/>
        </w:rPr>
        <w:t>the</w:t>
      </w:r>
      <w:r w:rsidRPr="00403FEF">
        <w:rPr>
          <w:sz w:val="16"/>
        </w:rPr>
        <w:t xml:space="preserve"> </w:t>
      </w:r>
      <w:r w:rsidRPr="006A0DB3">
        <w:rPr>
          <w:rStyle w:val="TitleChar"/>
        </w:rPr>
        <w:t>ideological</w:t>
      </w:r>
      <w:r w:rsidRPr="00403FEF">
        <w:rPr>
          <w:sz w:val="16"/>
        </w:rPr>
        <w:t xml:space="preserve"> </w:t>
      </w:r>
      <w:r w:rsidRPr="00403FEF">
        <w:rPr>
          <w:sz w:val="12"/>
        </w:rPr>
        <w:t>¶</w:t>
      </w:r>
      <w:r w:rsidRPr="00403FEF">
        <w:rPr>
          <w:sz w:val="16"/>
        </w:rPr>
        <w:t xml:space="preserve"> </w:t>
      </w:r>
      <w:r w:rsidRPr="006A0DB3">
        <w:rPr>
          <w:rStyle w:val="TitleChar"/>
        </w:rPr>
        <w:t>underpinning</w:t>
      </w:r>
      <w:r w:rsidRPr="00403FEF">
        <w:rPr>
          <w:sz w:val="16"/>
        </w:rPr>
        <w:t xml:space="preserve"> </w:t>
      </w:r>
      <w:r w:rsidRPr="006A0DB3">
        <w:rPr>
          <w:rStyle w:val="TitleChar"/>
        </w:rPr>
        <w:t>of</w:t>
      </w:r>
      <w:r w:rsidRPr="00403FEF">
        <w:rPr>
          <w:sz w:val="16"/>
        </w:rPr>
        <w:t xml:space="preserve"> </w:t>
      </w:r>
      <w:r w:rsidRPr="006A0DB3">
        <w:rPr>
          <w:rStyle w:val="TitleChar"/>
        </w:rPr>
        <w:t>state</w:t>
      </w:r>
      <w:r w:rsidRPr="00403FEF">
        <w:rPr>
          <w:sz w:val="16"/>
        </w:rPr>
        <w:t xml:space="preserve"> </w:t>
      </w:r>
      <w:r w:rsidRPr="006A0DB3">
        <w:rPr>
          <w:rStyle w:val="TitleChar"/>
        </w:rPr>
        <w:t>and</w:t>
      </w:r>
      <w:r w:rsidRPr="00403FEF">
        <w:rPr>
          <w:sz w:val="16"/>
        </w:rPr>
        <w:t xml:space="preserve"> </w:t>
      </w:r>
      <w:r w:rsidRPr="006A0DB3">
        <w:rPr>
          <w:rStyle w:val="TitleChar"/>
        </w:rPr>
        <w:t>non</w:t>
      </w:r>
      <w:r w:rsidRPr="00403FEF">
        <w:rPr>
          <w:sz w:val="16"/>
        </w:rPr>
        <w:t>-</w:t>
      </w:r>
      <w:r w:rsidRPr="006A0DB3">
        <w:rPr>
          <w:rStyle w:val="TitleChar"/>
        </w:rPr>
        <w:t>state</w:t>
      </w:r>
      <w:r w:rsidRPr="00403FEF">
        <w:rPr>
          <w:sz w:val="16"/>
        </w:rPr>
        <w:t xml:space="preserve"> actors </w:t>
      </w:r>
      <w:r w:rsidRPr="006A0DB3">
        <w:rPr>
          <w:rStyle w:val="TitleChar"/>
        </w:rPr>
        <w:t>terrorism</w:t>
      </w:r>
      <w:r w:rsidRPr="00403FEF">
        <w:rPr>
          <w:sz w:val="16"/>
        </w:rPr>
        <w:t xml:space="preserve"> </w:t>
      </w:r>
      <w:r w:rsidRPr="006A0DB3">
        <w:rPr>
          <w:rStyle w:val="TitleChar"/>
        </w:rPr>
        <w:t>and</w:t>
      </w:r>
      <w:r w:rsidRPr="00403FEF">
        <w:rPr>
          <w:sz w:val="16"/>
        </w:rPr>
        <w:t xml:space="preserve"> </w:t>
      </w:r>
      <w:r w:rsidRPr="006A0DB3">
        <w:rPr>
          <w:rStyle w:val="TitleChar"/>
        </w:rPr>
        <w:t>how</w:t>
      </w:r>
      <w:r w:rsidRPr="00403FEF">
        <w:rPr>
          <w:sz w:val="16"/>
        </w:rPr>
        <w:t xml:space="preserve"> </w:t>
      </w:r>
      <w:r w:rsidRPr="00403FEF">
        <w:rPr>
          <w:sz w:val="12"/>
        </w:rPr>
        <w:t>¶</w:t>
      </w:r>
      <w:r w:rsidRPr="00403FEF">
        <w:rPr>
          <w:sz w:val="16"/>
        </w:rPr>
        <w:t xml:space="preserve"> </w:t>
      </w:r>
      <w:r w:rsidRPr="006A0DB3">
        <w:rPr>
          <w:rStyle w:val="TitleChar"/>
        </w:rPr>
        <w:t xml:space="preserve">this reflect the dynamics of unending class struggle implicit in </w:t>
      </w:r>
      <w:r w:rsidRPr="00403FEF">
        <w:rPr>
          <w:rStyle w:val="TitleChar"/>
          <w:sz w:val="12"/>
          <w:u w:val="none"/>
        </w:rPr>
        <w:t>¶</w:t>
      </w:r>
      <w:r w:rsidRPr="00A8559A">
        <w:rPr>
          <w:rStyle w:val="TitleChar"/>
          <w:sz w:val="12"/>
        </w:rPr>
        <w:t xml:space="preserve"> </w:t>
      </w:r>
      <w:r w:rsidRPr="006A0DB3">
        <w:rPr>
          <w:rStyle w:val="TitleChar"/>
        </w:rPr>
        <w:t xml:space="preserve">the hidden structures of oppression and structured </w:t>
      </w:r>
      <w:r w:rsidRPr="00403FEF">
        <w:rPr>
          <w:rStyle w:val="TitleChar"/>
          <w:sz w:val="12"/>
          <w:u w:val="none"/>
        </w:rPr>
        <w:t>¶</w:t>
      </w:r>
      <w:r w:rsidRPr="00A8559A">
        <w:rPr>
          <w:rStyle w:val="TitleChar"/>
          <w:sz w:val="12"/>
        </w:rPr>
        <w:t xml:space="preserve"> </w:t>
      </w:r>
      <w:r w:rsidRPr="006A0DB3">
        <w:rPr>
          <w:rStyle w:val="TitleChar"/>
        </w:rPr>
        <w:t xml:space="preserve">contradictions in the material world which global system of </w:t>
      </w:r>
      <w:r w:rsidRPr="00403FEF">
        <w:rPr>
          <w:rStyle w:val="TitleChar"/>
          <w:sz w:val="12"/>
          <w:u w:val="none"/>
        </w:rPr>
        <w:t>¶</w:t>
      </w:r>
      <w:r w:rsidRPr="00A8559A">
        <w:rPr>
          <w:rStyle w:val="TitleChar"/>
          <w:sz w:val="12"/>
        </w:rPr>
        <w:t xml:space="preserve"> </w:t>
      </w:r>
      <w:r w:rsidRPr="006A0DB3">
        <w:rPr>
          <w:rStyle w:val="TitleChar"/>
        </w:rPr>
        <w:t>capitalism represents</w:t>
      </w:r>
      <w:r w:rsidRPr="00403FEF">
        <w:rPr>
          <w:sz w:val="16"/>
        </w:rPr>
        <w:t xml:space="preserve">. </w:t>
      </w:r>
      <w:r w:rsidRPr="006A0DB3">
        <w:rPr>
          <w:rStyle w:val="TitleChar"/>
        </w:rPr>
        <w:t xml:space="preserve">The discursive frame of terrorism </w:t>
      </w:r>
      <w:r w:rsidRPr="00403FEF">
        <w:rPr>
          <w:rStyle w:val="TitleChar"/>
          <w:sz w:val="12"/>
          <w:u w:val="none"/>
        </w:rPr>
        <w:t>¶</w:t>
      </w:r>
      <w:r w:rsidRPr="00A8559A">
        <w:rPr>
          <w:rStyle w:val="TitleChar"/>
          <w:sz w:val="12"/>
        </w:rPr>
        <w:t xml:space="preserve"> </w:t>
      </w:r>
      <w:r w:rsidRPr="006A0DB3">
        <w:rPr>
          <w:rStyle w:val="TitleChar"/>
        </w:rPr>
        <w:t xml:space="preserve">cannot be analysed in isolation of its class nature and the </w:t>
      </w:r>
      <w:r w:rsidRPr="00403FEF">
        <w:rPr>
          <w:rStyle w:val="TitleChar"/>
          <w:sz w:val="12"/>
          <w:u w:val="none"/>
        </w:rPr>
        <w:t>¶</w:t>
      </w:r>
      <w:r w:rsidRPr="00A8559A">
        <w:rPr>
          <w:rStyle w:val="TitleChar"/>
          <w:sz w:val="12"/>
        </w:rPr>
        <w:t xml:space="preserve"> </w:t>
      </w:r>
      <w:r w:rsidRPr="006A0DB3">
        <w:rPr>
          <w:rStyle w:val="TitleChar"/>
        </w:rPr>
        <w:t>socio-economic conditions that gave rise to it</w:t>
      </w:r>
      <w:r w:rsidRPr="00B55276">
        <w:rPr>
          <w:rStyle w:val="TitleChar"/>
        </w:rPr>
        <w:t xml:space="preserve">. This is the point </w:t>
      </w:r>
      <w:r w:rsidRPr="00403FEF">
        <w:rPr>
          <w:rStyle w:val="TitleChar"/>
          <w:sz w:val="12"/>
          <w:u w:val="none"/>
        </w:rPr>
        <w:t>¶</w:t>
      </w:r>
      <w:r w:rsidRPr="00A8559A">
        <w:rPr>
          <w:rStyle w:val="TitleChar"/>
          <w:sz w:val="12"/>
        </w:rPr>
        <w:t xml:space="preserve"> </w:t>
      </w:r>
      <w:r w:rsidRPr="00B55276">
        <w:rPr>
          <w:rStyle w:val="TitleChar"/>
        </w:rPr>
        <w:t>that orthodox and critical theorists ignored</w:t>
      </w:r>
      <w:r w:rsidRPr="00403FEF">
        <w:rPr>
          <w:sz w:val="16"/>
        </w:rPr>
        <w:t xml:space="preserve">. </w:t>
      </w:r>
      <w:r w:rsidRPr="00B55276">
        <w:rPr>
          <w:rStyle w:val="TitleChar"/>
        </w:rPr>
        <w:t xml:space="preserve">It is therefore </w:t>
      </w:r>
      <w:r w:rsidRPr="00403FEF">
        <w:rPr>
          <w:rStyle w:val="TitleChar"/>
          <w:sz w:val="12"/>
          <w:u w:val="none"/>
        </w:rPr>
        <w:t>¶</w:t>
      </w:r>
      <w:r w:rsidRPr="00A8559A">
        <w:rPr>
          <w:rStyle w:val="TitleChar"/>
          <w:sz w:val="12"/>
        </w:rPr>
        <w:t xml:space="preserve"> </w:t>
      </w:r>
      <w:r w:rsidRPr="00B55276">
        <w:rPr>
          <w:rStyle w:val="TitleChar"/>
        </w:rPr>
        <w:t xml:space="preserve">important that Karl Marx’s Historical Materialism exposes the </w:t>
      </w:r>
      <w:r w:rsidRPr="00403FEF">
        <w:rPr>
          <w:rStyle w:val="TitleChar"/>
          <w:sz w:val="12"/>
          <w:u w:val="none"/>
        </w:rPr>
        <w:t>¶</w:t>
      </w:r>
      <w:r w:rsidRPr="00A8559A">
        <w:rPr>
          <w:rStyle w:val="TitleChar"/>
          <w:sz w:val="12"/>
        </w:rPr>
        <w:t xml:space="preserve"> </w:t>
      </w:r>
      <w:r w:rsidRPr="00B55276">
        <w:rPr>
          <w:rStyle w:val="TitleChar"/>
        </w:rPr>
        <w:t xml:space="preserve">class nature of terrorism in the current mode of production </w:t>
      </w:r>
      <w:r w:rsidRPr="00403FEF">
        <w:rPr>
          <w:rStyle w:val="TitleChar"/>
          <w:sz w:val="12"/>
          <w:u w:val="none"/>
        </w:rPr>
        <w:t>¶</w:t>
      </w:r>
      <w:r w:rsidRPr="00A8559A">
        <w:rPr>
          <w:rStyle w:val="TitleChar"/>
          <w:sz w:val="12"/>
        </w:rPr>
        <w:t xml:space="preserve"> </w:t>
      </w:r>
      <w:r w:rsidRPr="00403FEF">
        <w:rPr>
          <w:sz w:val="16"/>
        </w:rPr>
        <w:t xml:space="preserve">(capitalism) </w:t>
      </w:r>
      <w:r w:rsidRPr="00B55276">
        <w:rPr>
          <w:rStyle w:val="TitleChar"/>
        </w:rPr>
        <w:t>and how non-state actors</w:t>
      </w:r>
      <w:r w:rsidRPr="00403FEF">
        <w:rPr>
          <w:sz w:val="16"/>
        </w:rPr>
        <w:t xml:space="preserve"> (groups/organisation </w:t>
      </w:r>
      <w:r w:rsidRPr="00403FEF">
        <w:rPr>
          <w:sz w:val="12"/>
        </w:rPr>
        <w:t>¶</w:t>
      </w:r>
      <w:r w:rsidRPr="00403FEF">
        <w:rPr>
          <w:sz w:val="16"/>
        </w:rPr>
        <w:t xml:space="preserve"> linked to Individual terrorism) </w:t>
      </w:r>
      <w:r w:rsidRPr="00B55276">
        <w:rPr>
          <w:rStyle w:val="TitleChar"/>
        </w:rPr>
        <w:t xml:space="preserve">emerged out of the existing </w:t>
      </w:r>
      <w:r w:rsidRPr="00403FEF">
        <w:rPr>
          <w:rStyle w:val="TitleChar"/>
          <w:sz w:val="12"/>
          <w:u w:val="none"/>
        </w:rPr>
        <w:t>¶</w:t>
      </w:r>
      <w:r w:rsidRPr="00A8559A">
        <w:rPr>
          <w:rStyle w:val="TitleChar"/>
          <w:sz w:val="12"/>
        </w:rPr>
        <w:t xml:space="preserve"> </w:t>
      </w:r>
      <w:r w:rsidRPr="00B55276">
        <w:rPr>
          <w:rStyle w:val="TitleChar"/>
        </w:rPr>
        <w:t>social relation of production among classes in the society</w:t>
      </w:r>
      <w:r w:rsidRPr="00403FEF">
        <w:rPr>
          <w:sz w:val="16"/>
        </w:rPr>
        <w:t xml:space="preserve">. </w:t>
      </w:r>
      <w:r w:rsidRPr="00403FEF">
        <w:rPr>
          <w:sz w:val="12"/>
        </w:rPr>
        <w:t>¶</w:t>
      </w:r>
      <w:r w:rsidRPr="00403FEF">
        <w:rPr>
          <w:sz w:val="16"/>
        </w:rPr>
        <w:t xml:space="preserve"> Homer-Dixon (2001) observes that grievances exploited by </w:t>
      </w:r>
      <w:r w:rsidRPr="00403FEF">
        <w:rPr>
          <w:sz w:val="12"/>
        </w:rPr>
        <w:t>¶</w:t>
      </w:r>
      <w:r w:rsidRPr="00403FEF">
        <w:rPr>
          <w:sz w:val="16"/>
        </w:rPr>
        <w:t xml:space="preserve"> non-state actor’s terrorists are compounded by ‘an </w:t>
      </w:r>
      <w:r w:rsidRPr="00403FEF">
        <w:rPr>
          <w:sz w:val="12"/>
        </w:rPr>
        <w:t>¶</w:t>
      </w:r>
      <w:r w:rsidRPr="00403FEF">
        <w:rPr>
          <w:sz w:val="16"/>
        </w:rPr>
        <w:t xml:space="preserve"> international political and economic system that’s more </w:t>
      </w:r>
      <w:r w:rsidRPr="00403FEF">
        <w:rPr>
          <w:sz w:val="12"/>
        </w:rPr>
        <w:t>¶</w:t>
      </w:r>
      <w:r w:rsidRPr="00403FEF">
        <w:rPr>
          <w:sz w:val="16"/>
        </w:rPr>
        <w:t xml:space="preserve"> concerned about Realpolitik, oil supply, and the interests of </w:t>
      </w:r>
      <w:r w:rsidRPr="00403FEF">
        <w:rPr>
          <w:sz w:val="12"/>
        </w:rPr>
        <w:t>¶</w:t>
      </w:r>
      <w:r w:rsidRPr="00403FEF">
        <w:rPr>
          <w:sz w:val="16"/>
        </w:rPr>
        <w:t xml:space="preserve"> global finance than about the well-being of the region’s human </w:t>
      </w:r>
      <w:r w:rsidRPr="00403FEF">
        <w:rPr>
          <w:sz w:val="12"/>
        </w:rPr>
        <w:t>¶</w:t>
      </w:r>
      <w:r w:rsidRPr="00403FEF">
        <w:rPr>
          <w:sz w:val="16"/>
        </w:rPr>
        <w:t xml:space="preserve"> beings’. The social contradictions and crises of capitalism </w:t>
      </w:r>
      <w:r w:rsidRPr="00403FEF">
        <w:rPr>
          <w:sz w:val="12"/>
        </w:rPr>
        <w:t>¶</w:t>
      </w:r>
      <w:r w:rsidRPr="00403FEF">
        <w:rPr>
          <w:sz w:val="16"/>
        </w:rPr>
        <w:t xml:space="preserve"> which Dussel Enrique (1983) problematized:</w:t>
      </w:r>
      <w:r w:rsidRPr="00403FEF">
        <w:rPr>
          <w:sz w:val="12"/>
        </w:rPr>
        <w:t>¶</w:t>
      </w:r>
      <w:r w:rsidRPr="00403FEF">
        <w:rPr>
          <w:sz w:val="16"/>
        </w:rPr>
        <w:t xml:space="preserve"> The [neo-capitalist] globalization is that of a formal, </w:t>
      </w:r>
      <w:r w:rsidRPr="00403FEF">
        <w:rPr>
          <w:sz w:val="12"/>
        </w:rPr>
        <w:t>¶</w:t>
      </w:r>
      <w:r w:rsidRPr="00403FEF">
        <w:rPr>
          <w:sz w:val="16"/>
        </w:rPr>
        <w:t xml:space="preserve"> performative system (the value that valorizes itself, </w:t>
      </w:r>
      <w:r w:rsidRPr="00403FEF">
        <w:rPr>
          <w:sz w:val="12"/>
        </w:rPr>
        <w:t>¶</w:t>
      </w:r>
      <w:r w:rsidRPr="00403FEF">
        <w:rPr>
          <w:sz w:val="16"/>
        </w:rPr>
        <w:t xml:space="preserve"> the money that produces money, D-D’; fetishes of </w:t>
      </w:r>
      <w:r w:rsidRPr="00403FEF">
        <w:rPr>
          <w:sz w:val="12"/>
        </w:rPr>
        <w:t>¶</w:t>
      </w:r>
      <w:r w:rsidRPr="00403FEF">
        <w:rPr>
          <w:sz w:val="16"/>
        </w:rPr>
        <w:t xml:space="preserve"> capital) which raises itself up as the criterion of truth, </w:t>
      </w:r>
      <w:r w:rsidRPr="00403FEF">
        <w:rPr>
          <w:sz w:val="12"/>
        </w:rPr>
        <w:t>¶</w:t>
      </w:r>
      <w:r w:rsidRPr="00403FEF">
        <w:rPr>
          <w:sz w:val="16"/>
        </w:rPr>
        <w:t xml:space="preserve"> validity, and feasibility and destroys human life, </w:t>
      </w:r>
      <w:r w:rsidRPr="00403FEF">
        <w:rPr>
          <w:sz w:val="12"/>
        </w:rPr>
        <w:t>¶</w:t>
      </w:r>
      <w:r w:rsidRPr="00403FEF">
        <w:rPr>
          <w:sz w:val="16"/>
        </w:rPr>
        <w:t xml:space="preserve"> trampling on the dignity of millions of human beings </w:t>
      </w:r>
      <w:r w:rsidRPr="00403FEF">
        <w:rPr>
          <w:sz w:val="12"/>
        </w:rPr>
        <w:t>¶</w:t>
      </w:r>
      <w:r w:rsidRPr="00403FEF">
        <w:rPr>
          <w:sz w:val="16"/>
        </w:rPr>
        <w:t xml:space="preserve"> and not recognizing their equality or much less </w:t>
      </w:r>
      <w:r w:rsidRPr="00403FEF">
        <w:rPr>
          <w:sz w:val="12"/>
        </w:rPr>
        <w:t>¶</w:t>
      </w:r>
      <w:r w:rsidRPr="00403FEF">
        <w:rPr>
          <w:sz w:val="16"/>
        </w:rPr>
        <w:t xml:space="preserve"> affirming itself as co-responsible for the alterity of </w:t>
      </w:r>
      <w:r w:rsidRPr="00403FEF">
        <w:rPr>
          <w:sz w:val="12"/>
        </w:rPr>
        <w:t>¶</w:t>
      </w:r>
      <w:r w:rsidRPr="00403FEF">
        <w:rPr>
          <w:sz w:val="16"/>
        </w:rPr>
        <w:t xml:space="preserve"> the excluded and accepting only the peripheral </w:t>
      </w:r>
      <w:r w:rsidRPr="00403FEF">
        <w:rPr>
          <w:sz w:val="12"/>
        </w:rPr>
        <w:t>¶</w:t>
      </w:r>
      <w:r w:rsidRPr="00403FEF">
        <w:rPr>
          <w:sz w:val="16"/>
        </w:rPr>
        <w:t xml:space="preserve"> nations, even if the debtor people perishes, fiat </w:t>
      </w:r>
      <w:r w:rsidRPr="00403FEF">
        <w:rPr>
          <w:sz w:val="12"/>
        </w:rPr>
        <w:t>¶</w:t>
      </w:r>
      <w:r w:rsidRPr="00403FEF">
        <w:rPr>
          <w:sz w:val="16"/>
        </w:rPr>
        <w:t xml:space="preserve"> justitiam, pereat mundus. It is a massive </w:t>
      </w:r>
      <w:r w:rsidRPr="00403FEF">
        <w:rPr>
          <w:sz w:val="12"/>
        </w:rPr>
        <w:t>¶</w:t>
      </w:r>
      <w:r w:rsidRPr="00403FEF">
        <w:rPr>
          <w:sz w:val="16"/>
        </w:rPr>
        <w:t xml:space="preserve"> assassination; it is the beginning of a collective </w:t>
      </w:r>
      <w:r w:rsidRPr="00403FEF">
        <w:rPr>
          <w:sz w:val="12"/>
        </w:rPr>
        <w:t>¶</w:t>
      </w:r>
      <w:r w:rsidRPr="00403FEF">
        <w:rPr>
          <w:sz w:val="16"/>
        </w:rPr>
        <w:t xml:space="preserve"> suicide15</w:t>
      </w:r>
      <w:r w:rsidRPr="00403FEF">
        <w:rPr>
          <w:sz w:val="12"/>
        </w:rPr>
        <w:t>¶</w:t>
      </w:r>
      <w:r w:rsidRPr="00403FEF">
        <w:rPr>
          <w:sz w:val="16"/>
        </w:rPr>
        <w:t xml:space="preserve"> </w:t>
      </w:r>
      <w:proofErr w:type="gramStart"/>
      <w:r w:rsidRPr="00403FEF">
        <w:rPr>
          <w:sz w:val="16"/>
        </w:rPr>
        <w:t>And</w:t>
      </w:r>
      <w:proofErr w:type="gramEnd"/>
      <w:r w:rsidRPr="00403FEF">
        <w:rPr>
          <w:sz w:val="16"/>
        </w:rPr>
        <w:t xml:space="preserve"> others such mass poverty; inequality in educational, </w:t>
      </w:r>
      <w:r w:rsidRPr="00403FEF">
        <w:rPr>
          <w:sz w:val="12"/>
        </w:rPr>
        <w:t>¶</w:t>
      </w:r>
      <w:r w:rsidRPr="00403FEF">
        <w:rPr>
          <w:sz w:val="16"/>
        </w:rPr>
        <w:t xml:space="preserve"> political and employment opportunities; ignorance due to </w:t>
      </w:r>
      <w:r w:rsidRPr="00403FEF">
        <w:rPr>
          <w:sz w:val="12"/>
        </w:rPr>
        <w:t>¶</w:t>
      </w:r>
      <w:r w:rsidRPr="00403FEF">
        <w:rPr>
          <w:sz w:val="16"/>
        </w:rPr>
        <w:t xml:space="preserve"> limited educational opportunities; and growing </w:t>
      </w:r>
      <w:r w:rsidRPr="00403FEF">
        <w:rPr>
          <w:sz w:val="12"/>
        </w:rPr>
        <w:t>¶</w:t>
      </w:r>
      <w:r w:rsidRPr="00403FEF">
        <w:rPr>
          <w:sz w:val="16"/>
        </w:rPr>
        <w:t xml:space="preserve"> unemployment. In this situation, the lumpen </w:t>
      </w:r>
      <w:proofErr w:type="gramStart"/>
      <w:r w:rsidRPr="00403FEF">
        <w:rPr>
          <w:sz w:val="16"/>
        </w:rPr>
        <w:t>class are</w:t>
      </w:r>
      <w:proofErr w:type="gramEnd"/>
      <w:r w:rsidRPr="00403FEF">
        <w:rPr>
          <w:sz w:val="16"/>
        </w:rPr>
        <w:t xml:space="preserve"> the </w:t>
      </w:r>
      <w:r w:rsidRPr="00403FEF">
        <w:rPr>
          <w:sz w:val="12"/>
        </w:rPr>
        <w:t>¶</w:t>
      </w:r>
      <w:r w:rsidRPr="00403FEF">
        <w:rPr>
          <w:sz w:val="16"/>
        </w:rPr>
        <w:t xml:space="preserve"> worst hit especially in the developing countries. Socially </w:t>
      </w:r>
      <w:r w:rsidRPr="00403FEF">
        <w:rPr>
          <w:sz w:val="12"/>
        </w:rPr>
        <w:t>¶</w:t>
      </w:r>
      <w:r w:rsidRPr="00403FEF">
        <w:rPr>
          <w:sz w:val="16"/>
        </w:rPr>
        <w:t xml:space="preserve"> alienated members of the lumpen class who are unable to </w:t>
      </w:r>
      <w:r w:rsidRPr="00403FEF">
        <w:rPr>
          <w:sz w:val="12"/>
        </w:rPr>
        <w:t>¶</w:t>
      </w:r>
      <w:r w:rsidRPr="00403FEF">
        <w:rPr>
          <w:sz w:val="16"/>
        </w:rPr>
        <w:t xml:space="preserve"> afford the basic necessities of life, drop out of society and join </w:t>
      </w:r>
      <w:r w:rsidRPr="00403FEF">
        <w:rPr>
          <w:sz w:val="12"/>
        </w:rPr>
        <w:t>¶</w:t>
      </w:r>
      <w:r w:rsidRPr="00403FEF">
        <w:rPr>
          <w:sz w:val="16"/>
        </w:rPr>
        <w:t xml:space="preserve"> an organised groups/ organisations (non-state actors) whose </w:t>
      </w:r>
      <w:r w:rsidRPr="00403FEF">
        <w:rPr>
          <w:sz w:val="12"/>
        </w:rPr>
        <w:t>¶</w:t>
      </w:r>
      <w:r w:rsidRPr="00403FEF">
        <w:rPr>
          <w:sz w:val="16"/>
        </w:rPr>
        <w:t xml:space="preserve"> formation is to achieve a specific political goal</w:t>
      </w:r>
      <w:r w:rsidRPr="00B55276">
        <w:rPr>
          <w:rStyle w:val="TitleChar"/>
        </w:rPr>
        <w:t xml:space="preserve">. This member </w:t>
      </w:r>
      <w:r w:rsidRPr="00403FEF">
        <w:rPr>
          <w:rStyle w:val="TitleChar"/>
          <w:sz w:val="12"/>
          <w:u w:val="none"/>
        </w:rPr>
        <w:t>¶</w:t>
      </w:r>
      <w:r w:rsidRPr="00A8559A">
        <w:rPr>
          <w:rStyle w:val="TitleChar"/>
          <w:sz w:val="12"/>
        </w:rPr>
        <w:t xml:space="preserve"> </w:t>
      </w:r>
      <w:r w:rsidRPr="00B55276">
        <w:rPr>
          <w:rStyle w:val="TitleChar"/>
        </w:rPr>
        <w:t xml:space="preserve">of the lumpen class thus became die-hard patriots of the sect, </w:t>
      </w:r>
      <w:r w:rsidRPr="00403FEF">
        <w:rPr>
          <w:rStyle w:val="TitleChar"/>
          <w:sz w:val="12"/>
          <w:u w:val="none"/>
        </w:rPr>
        <w:t>¶</w:t>
      </w:r>
      <w:r w:rsidRPr="00A8559A">
        <w:rPr>
          <w:rStyle w:val="TitleChar"/>
          <w:sz w:val="12"/>
        </w:rPr>
        <w:t xml:space="preserve"> </w:t>
      </w:r>
      <w:r w:rsidRPr="00B55276">
        <w:rPr>
          <w:rStyle w:val="TitleChar"/>
        </w:rPr>
        <w:t xml:space="preserve">groups/organisations and engages in the use of individual </w:t>
      </w:r>
      <w:r w:rsidRPr="00403FEF">
        <w:rPr>
          <w:rStyle w:val="TitleChar"/>
          <w:sz w:val="12"/>
          <w:u w:val="none"/>
        </w:rPr>
        <w:t>¶</w:t>
      </w:r>
      <w:r w:rsidRPr="00A8559A">
        <w:rPr>
          <w:rStyle w:val="TitleChar"/>
          <w:sz w:val="12"/>
        </w:rPr>
        <w:t xml:space="preserve"> </w:t>
      </w:r>
      <w:r w:rsidRPr="00B55276">
        <w:rPr>
          <w:rStyle w:val="TitleChar"/>
        </w:rPr>
        <w:t xml:space="preserve">terrorism to lash out at society’s injustices. The responses of </w:t>
      </w:r>
      <w:r w:rsidRPr="00403FEF">
        <w:rPr>
          <w:rStyle w:val="TitleChar"/>
          <w:sz w:val="12"/>
          <w:u w:val="none"/>
        </w:rPr>
        <w:t>¶</w:t>
      </w:r>
      <w:r w:rsidRPr="00A8559A">
        <w:rPr>
          <w:rStyle w:val="TitleChar"/>
          <w:sz w:val="12"/>
        </w:rPr>
        <w:t xml:space="preserve"> </w:t>
      </w:r>
      <w:r w:rsidRPr="00B55276">
        <w:rPr>
          <w:rStyle w:val="TitleChar"/>
        </w:rPr>
        <w:t xml:space="preserve">the state to the orgy of </w:t>
      </w:r>
      <w:r w:rsidRPr="00B55276">
        <w:rPr>
          <w:rStyle w:val="TitleChar"/>
        </w:rPr>
        <w:lastRenderedPageBreak/>
        <w:t xml:space="preserve">violence and culture of fear and threats </w:t>
      </w:r>
      <w:r w:rsidRPr="00403FEF">
        <w:rPr>
          <w:rStyle w:val="TitleChar"/>
          <w:sz w:val="12"/>
          <w:u w:val="none"/>
        </w:rPr>
        <w:t>¶</w:t>
      </w:r>
      <w:r w:rsidRPr="00A8559A">
        <w:rPr>
          <w:rStyle w:val="TitleChar"/>
          <w:sz w:val="12"/>
        </w:rPr>
        <w:t xml:space="preserve"> </w:t>
      </w:r>
      <w:r w:rsidRPr="00B55276">
        <w:rPr>
          <w:rStyle w:val="TitleChar"/>
        </w:rPr>
        <w:t xml:space="preserve">which individual terrorism created, will be repelled with the </w:t>
      </w:r>
      <w:r w:rsidRPr="00403FEF">
        <w:rPr>
          <w:rStyle w:val="TitleChar"/>
          <w:sz w:val="12"/>
          <w:u w:val="none"/>
        </w:rPr>
        <w:t>¶</w:t>
      </w:r>
      <w:r w:rsidRPr="00A8559A">
        <w:rPr>
          <w:rStyle w:val="TitleChar"/>
          <w:sz w:val="12"/>
        </w:rPr>
        <w:t xml:space="preserve"> </w:t>
      </w:r>
      <w:r w:rsidRPr="00B55276">
        <w:rPr>
          <w:rStyle w:val="TitleChar"/>
        </w:rPr>
        <w:t>brute force of the state instrument of terror</w:t>
      </w:r>
      <w:r w:rsidRPr="00403FEF">
        <w:rPr>
          <w:sz w:val="16"/>
        </w:rPr>
        <w:t xml:space="preserve"> (state terrorism), </w:t>
      </w:r>
      <w:r w:rsidRPr="00403FEF">
        <w:rPr>
          <w:sz w:val="12"/>
        </w:rPr>
        <w:t>¶</w:t>
      </w:r>
      <w:r w:rsidRPr="00403FEF">
        <w:rPr>
          <w:sz w:val="16"/>
        </w:rPr>
        <w:t xml:space="preserve"> </w:t>
      </w:r>
      <w:r w:rsidRPr="00B55276">
        <w:rPr>
          <w:rStyle w:val="TitleChar"/>
        </w:rPr>
        <w:t>then the vicious circle of terrorism will commence</w:t>
      </w:r>
      <w:r w:rsidRPr="00403FEF">
        <w:rPr>
          <w:sz w:val="16"/>
        </w:rPr>
        <w:t xml:space="preserve">. In this </w:t>
      </w:r>
      <w:r w:rsidRPr="00403FEF">
        <w:rPr>
          <w:sz w:val="12"/>
        </w:rPr>
        <w:t>¶</w:t>
      </w:r>
      <w:r w:rsidRPr="00403FEF">
        <w:rPr>
          <w:sz w:val="16"/>
        </w:rPr>
        <w:t xml:space="preserve"> unending class struggle among classes in the society or states, </w:t>
      </w:r>
      <w:r w:rsidRPr="00403FEF">
        <w:rPr>
          <w:sz w:val="12"/>
        </w:rPr>
        <w:t>¶</w:t>
      </w:r>
      <w:r w:rsidRPr="00403FEF">
        <w:rPr>
          <w:sz w:val="16"/>
        </w:rPr>
        <w:t xml:space="preserve"> terrorism is a tactics of all side, used and justified to yank out </w:t>
      </w:r>
      <w:r w:rsidRPr="00403FEF">
        <w:rPr>
          <w:sz w:val="12"/>
        </w:rPr>
        <w:t>¶</w:t>
      </w:r>
      <w:r w:rsidRPr="00403FEF">
        <w:rPr>
          <w:sz w:val="16"/>
        </w:rPr>
        <w:t xml:space="preserve"> their grievances and protect their interests. Therefore, </w:t>
      </w:r>
      <w:r w:rsidRPr="00403FEF">
        <w:rPr>
          <w:sz w:val="12"/>
        </w:rPr>
        <w:t>¶</w:t>
      </w:r>
      <w:r w:rsidRPr="00403FEF">
        <w:rPr>
          <w:sz w:val="16"/>
        </w:rPr>
        <w:t xml:space="preserve"> </w:t>
      </w:r>
      <w:r w:rsidRPr="00B55276">
        <w:rPr>
          <w:rStyle w:val="TitleChar"/>
        </w:rPr>
        <w:t xml:space="preserve">terrorism is therefore a reflection of social relations among </w:t>
      </w:r>
      <w:r w:rsidRPr="00403FEF">
        <w:rPr>
          <w:rStyle w:val="TitleChar"/>
          <w:sz w:val="12"/>
          <w:u w:val="none"/>
        </w:rPr>
        <w:t>¶</w:t>
      </w:r>
      <w:r w:rsidRPr="00A8559A">
        <w:rPr>
          <w:rStyle w:val="TitleChar"/>
          <w:sz w:val="12"/>
        </w:rPr>
        <w:t xml:space="preserve"> </w:t>
      </w:r>
      <w:r w:rsidRPr="00B55276">
        <w:rPr>
          <w:rStyle w:val="TitleChar"/>
        </w:rPr>
        <w:t>social classes within modern capitalist mode of production</w:t>
      </w:r>
      <w:r w:rsidRPr="00403FEF">
        <w:rPr>
          <w:sz w:val="16"/>
        </w:rPr>
        <w:t>.</w:t>
      </w:r>
      <w:r w:rsidRPr="00403FEF">
        <w:rPr>
          <w:sz w:val="12"/>
        </w:rPr>
        <w:t>¶</w:t>
      </w:r>
      <w:r w:rsidRPr="00403FEF">
        <w:rPr>
          <w:sz w:val="16"/>
        </w:rPr>
        <w:t xml:space="preserve"> Finally, </w:t>
      </w:r>
      <w:r w:rsidRPr="0039016D">
        <w:rPr>
          <w:rStyle w:val="TitleChar"/>
        </w:rPr>
        <w:t xml:space="preserve">it is important to state that the appropriate social and </w:t>
      </w:r>
      <w:r w:rsidRPr="00403FEF">
        <w:rPr>
          <w:rStyle w:val="TitleChar"/>
          <w:sz w:val="12"/>
          <w:u w:val="none"/>
        </w:rPr>
        <w:t>¶</w:t>
      </w:r>
      <w:r w:rsidRPr="00A8559A">
        <w:rPr>
          <w:rStyle w:val="TitleChar"/>
          <w:sz w:val="12"/>
        </w:rPr>
        <w:t xml:space="preserve"> </w:t>
      </w:r>
      <w:r w:rsidRPr="0039016D">
        <w:rPr>
          <w:rStyle w:val="TitleChar"/>
        </w:rPr>
        <w:t xml:space="preserve">public policy formulation is needed to salvage the cyclical </w:t>
      </w:r>
      <w:r w:rsidRPr="00403FEF">
        <w:rPr>
          <w:rStyle w:val="TitleChar"/>
          <w:sz w:val="12"/>
          <w:u w:val="none"/>
        </w:rPr>
        <w:t>¶</w:t>
      </w:r>
      <w:r w:rsidRPr="00A8559A">
        <w:rPr>
          <w:rStyle w:val="TitleChar"/>
          <w:sz w:val="12"/>
        </w:rPr>
        <w:t xml:space="preserve"> </w:t>
      </w:r>
      <w:r w:rsidRPr="0039016D">
        <w:rPr>
          <w:rStyle w:val="TitleChar"/>
        </w:rPr>
        <w:t>social dislocations orchestrated the global capitalist crisis</w:t>
      </w:r>
      <w:r w:rsidRPr="00403FEF">
        <w:rPr>
          <w:sz w:val="16"/>
        </w:rPr>
        <w:t xml:space="preserve">, and </w:t>
      </w:r>
      <w:r w:rsidRPr="00403FEF">
        <w:rPr>
          <w:sz w:val="12"/>
        </w:rPr>
        <w:t>¶</w:t>
      </w:r>
      <w:r w:rsidRPr="00403FEF">
        <w:rPr>
          <w:sz w:val="16"/>
        </w:rPr>
        <w:t xml:space="preserve"> to discourage the youth who are mostly member of the lumpen </w:t>
      </w:r>
      <w:r w:rsidRPr="00403FEF">
        <w:rPr>
          <w:sz w:val="12"/>
        </w:rPr>
        <w:t>¶</w:t>
      </w:r>
      <w:r w:rsidRPr="00403FEF">
        <w:rPr>
          <w:sz w:val="16"/>
        </w:rPr>
        <w:t xml:space="preserve"> class from joining organised groups/organisations tainted with </w:t>
      </w:r>
      <w:r w:rsidRPr="00403FEF">
        <w:rPr>
          <w:sz w:val="12"/>
        </w:rPr>
        <w:t>¶</w:t>
      </w:r>
      <w:r w:rsidRPr="00403FEF">
        <w:rPr>
          <w:sz w:val="16"/>
        </w:rPr>
        <w:t xml:space="preserve"> individual terrorism. This can be achieved through equitable </w:t>
      </w:r>
      <w:r w:rsidRPr="00403FEF">
        <w:rPr>
          <w:sz w:val="12"/>
        </w:rPr>
        <w:t>¶</w:t>
      </w:r>
      <w:r w:rsidRPr="00403FEF">
        <w:rPr>
          <w:sz w:val="16"/>
        </w:rPr>
        <w:t xml:space="preserve"> distribution of wealth and by taken all grievances seriously </w:t>
      </w:r>
      <w:r w:rsidRPr="00403FEF">
        <w:rPr>
          <w:sz w:val="12"/>
        </w:rPr>
        <w:t>¶</w:t>
      </w:r>
      <w:r w:rsidRPr="00403FEF">
        <w:rPr>
          <w:sz w:val="16"/>
        </w:rPr>
        <w:t xml:space="preserve"> rather than police and military measures to address this </w:t>
      </w:r>
      <w:r w:rsidRPr="00403FEF">
        <w:rPr>
          <w:sz w:val="12"/>
        </w:rPr>
        <w:t>¶</w:t>
      </w:r>
      <w:r w:rsidRPr="00403FEF">
        <w:rPr>
          <w:sz w:val="16"/>
        </w:rPr>
        <w:t xml:space="preserve"> problem. For Western capitalist states it is much easier to fight </w:t>
      </w:r>
      <w:r w:rsidRPr="00403FEF">
        <w:rPr>
          <w:sz w:val="12"/>
        </w:rPr>
        <w:t>¶</w:t>
      </w:r>
      <w:r w:rsidRPr="00403FEF">
        <w:rPr>
          <w:sz w:val="16"/>
        </w:rPr>
        <w:t xml:space="preserve"> individual terrorism with military force, than introducing </w:t>
      </w:r>
      <w:r w:rsidRPr="00403FEF">
        <w:rPr>
          <w:sz w:val="12"/>
        </w:rPr>
        <w:t>¶</w:t>
      </w:r>
      <w:r w:rsidRPr="00403FEF">
        <w:rPr>
          <w:sz w:val="16"/>
        </w:rPr>
        <w:t xml:space="preserve"> complex economic measures, such as an equitable </w:t>
      </w:r>
      <w:r w:rsidRPr="00403FEF">
        <w:rPr>
          <w:sz w:val="12"/>
        </w:rPr>
        <w:t>¶</w:t>
      </w:r>
      <w:r w:rsidRPr="00403FEF">
        <w:rPr>
          <w:sz w:val="16"/>
        </w:rPr>
        <w:t xml:space="preserve"> redistributive mechanism in the global market. </w:t>
      </w:r>
      <w:r w:rsidRPr="00A8559A">
        <w:rPr>
          <w:rStyle w:val="TitleChar"/>
        </w:rPr>
        <w:t>Putting</w:t>
      </w:r>
      <w:r>
        <w:rPr>
          <w:rStyle w:val="TitleChar"/>
        </w:rPr>
        <w:t xml:space="preserve"> </w:t>
      </w:r>
      <w:r w:rsidRPr="00A8559A">
        <w:rPr>
          <w:rStyle w:val="TitleChar"/>
        </w:rPr>
        <w:t xml:space="preserve">Historical Materialism into terrorism studies and discourses </w:t>
      </w:r>
      <w:r w:rsidRPr="00403FEF">
        <w:rPr>
          <w:rStyle w:val="TitleChar"/>
          <w:sz w:val="12"/>
          <w:u w:val="none"/>
        </w:rPr>
        <w:t>¶</w:t>
      </w:r>
      <w:r w:rsidRPr="00A8559A">
        <w:rPr>
          <w:rStyle w:val="TitleChar"/>
          <w:sz w:val="12"/>
        </w:rPr>
        <w:t xml:space="preserve"> </w:t>
      </w:r>
      <w:r w:rsidRPr="00A8559A">
        <w:rPr>
          <w:rStyle w:val="TitleChar"/>
        </w:rPr>
        <w:t xml:space="preserve">will help to provide conceptual and theoretical frame for </w:t>
      </w:r>
      <w:r w:rsidRPr="00403FEF">
        <w:rPr>
          <w:rStyle w:val="TitleChar"/>
          <w:sz w:val="12"/>
          <w:u w:val="none"/>
        </w:rPr>
        <w:t>¶</w:t>
      </w:r>
      <w:r w:rsidRPr="00A8559A">
        <w:rPr>
          <w:rStyle w:val="TitleChar"/>
          <w:sz w:val="12"/>
        </w:rPr>
        <w:t xml:space="preserve"> </w:t>
      </w:r>
      <w:r w:rsidRPr="00A8559A">
        <w:rPr>
          <w:rStyle w:val="TitleChar"/>
        </w:rPr>
        <w:t xml:space="preserve">understanding and explaining terrorism beyond the lens of </w:t>
      </w:r>
      <w:r w:rsidRPr="00403FEF">
        <w:rPr>
          <w:rStyle w:val="TitleChar"/>
          <w:sz w:val="12"/>
          <w:u w:val="none"/>
        </w:rPr>
        <w:t>¶</w:t>
      </w:r>
      <w:r w:rsidRPr="00A8559A">
        <w:rPr>
          <w:rStyle w:val="TitleChar"/>
          <w:sz w:val="12"/>
        </w:rPr>
        <w:t xml:space="preserve"> </w:t>
      </w:r>
      <w:r w:rsidRPr="00A8559A">
        <w:rPr>
          <w:rStyle w:val="TitleChar"/>
        </w:rPr>
        <w:t xml:space="preserve">Orthodox/Mainstream and CTS approaches. There is no doubt </w:t>
      </w:r>
      <w:r w:rsidRPr="00403FEF">
        <w:rPr>
          <w:rStyle w:val="TitleChar"/>
          <w:sz w:val="12"/>
          <w:u w:val="none"/>
        </w:rPr>
        <w:t>¶</w:t>
      </w:r>
      <w:r w:rsidRPr="00A8559A">
        <w:rPr>
          <w:rStyle w:val="TitleChar"/>
          <w:sz w:val="12"/>
        </w:rPr>
        <w:t xml:space="preserve"> </w:t>
      </w:r>
      <w:r w:rsidRPr="00A8559A">
        <w:rPr>
          <w:rStyle w:val="TitleChar"/>
        </w:rPr>
        <w:t>that the social and economic condition plaguing</w:t>
      </w:r>
      <w:r w:rsidRPr="00403FEF">
        <w:rPr>
          <w:sz w:val="16"/>
        </w:rPr>
        <w:t xml:space="preserve"> </w:t>
      </w:r>
      <w:r w:rsidRPr="00A8559A">
        <w:rPr>
          <w:rStyle w:val="TitleChar"/>
        </w:rPr>
        <w:t>the</w:t>
      </w:r>
      <w:r w:rsidRPr="00403FEF">
        <w:rPr>
          <w:sz w:val="16"/>
        </w:rPr>
        <w:t xml:space="preserve"> Third </w:t>
      </w:r>
      <w:r w:rsidRPr="00403FEF">
        <w:rPr>
          <w:sz w:val="12"/>
        </w:rPr>
        <w:t>¶</w:t>
      </w:r>
      <w:r w:rsidRPr="00403FEF">
        <w:rPr>
          <w:sz w:val="16"/>
        </w:rPr>
        <w:t xml:space="preserve"> </w:t>
      </w:r>
      <w:r w:rsidRPr="00A8559A">
        <w:rPr>
          <w:rStyle w:val="TitleChar"/>
        </w:rPr>
        <w:t>World</w:t>
      </w:r>
      <w:r w:rsidRPr="00403FEF">
        <w:rPr>
          <w:sz w:val="16"/>
        </w:rPr>
        <w:t xml:space="preserve"> especially in Africa and Middle-East, </w:t>
      </w:r>
      <w:r w:rsidRPr="00A8559A">
        <w:rPr>
          <w:rStyle w:val="TitleChar"/>
        </w:rPr>
        <w:t xml:space="preserve">are the </w:t>
      </w:r>
      <w:r w:rsidRPr="00403FEF">
        <w:rPr>
          <w:rStyle w:val="TitleChar"/>
          <w:sz w:val="12"/>
          <w:u w:val="none"/>
        </w:rPr>
        <w:t>¶</w:t>
      </w:r>
      <w:r w:rsidRPr="00A8559A">
        <w:rPr>
          <w:rStyle w:val="TitleChar"/>
          <w:sz w:val="12"/>
        </w:rPr>
        <w:t xml:space="preserve"> </w:t>
      </w:r>
      <w:r w:rsidRPr="00A8559A">
        <w:rPr>
          <w:rStyle w:val="TitleChar"/>
        </w:rPr>
        <w:t>springboard on which Individual terrorism festers</w:t>
      </w:r>
      <w:r w:rsidRPr="00403FEF">
        <w:rPr>
          <w:sz w:val="16"/>
        </w:rPr>
        <w:t xml:space="preserve">. </w:t>
      </w:r>
      <w:r w:rsidRPr="00A8559A">
        <w:rPr>
          <w:rStyle w:val="TitleChar"/>
        </w:rPr>
        <w:t xml:space="preserve">The current </w:t>
      </w:r>
      <w:r w:rsidRPr="00403FEF">
        <w:rPr>
          <w:rStyle w:val="TitleChar"/>
          <w:sz w:val="12"/>
          <w:u w:val="none"/>
        </w:rPr>
        <w:t>¶</w:t>
      </w:r>
      <w:r w:rsidRPr="00A8559A">
        <w:rPr>
          <w:rStyle w:val="TitleChar"/>
          <w:sz w:val="12"/>
        </w:rPr>
        <w:t xml:space="preserve"> </w:t>
      </w:r>
      <w:r w:rsidRPr="00A8559A">
        <w:rPr>
          <w:rStyle w:val="TitleChar"/>
        </w:rPr>
        <w:t xml:space="preserve">global war on terror is unwinnable as long as poverty, </w:t>
      </w:r>
      <w:r w:rsidRPr="00403FEF">
        <w:rPr>
          <w:rStyle w:val="TitleChar"/>
          <w:sz w:val="12"/>
          <w:u w:val="none"/>
        </w:rPr>
        <w:t>¶</w:t>
      </w:r>
      <w:r w:rsidRPr="00A8559A">
        <w:rPr>
          <w:rStyle w:val="TitleChar"/>
          <w:sz w:val="12"/>
        </w:rPr>
        <w:t xml:space="preserve"> </w:t>
      </w:r>
      <w:r w:rsidRPr="00A8559A">
        <w:rPr>
          <w:rStyle w:val="TitleChar"/>
        </w:rPr>
        <w:t xml:space="preserve">inequality and economic oppression continue in the Third </w:t>
      </w:r>
      <w:r w:rsidRPr="00403FEF">
        <w:rPr>
          <w:rStyle w:val="TitleChar"/>
          <w:sz w:val="12"/>
          <w:u w:val="none"/>
        </w:rPr>
        <w:t>¶</w:t>
      </w:r>
      <w:r w:rsidRPr="00A8559A">
        <w:rPr>
          <w:rStyle w:val="TitleChar"/>
          <w:sz w:val="12"/>
        </w:rPr>
        <w:t xml:space="preserve"> </w:t>
      </w:r>
      <w:r w:rsidRPr="00A8559A">
        <w:rPr>
          <w:rStyle w:val="TitleChar"/>
        </w:rPr>
        <w:t xml:space="preserve">world societies. The bird that pinches on a rope will not be at </w:t>
      </w:r>
      <w:r w:rsidRPr="00403FEF">
        <w:rPr>
          <w:rStyle w:val="TitleChar"/>
          <w:sz w:val="12"/>
          <w:u w:val="none"/>
        </w:rPr>
        <w:t>¶</w:t>
      </w:r>
      <w:r w:rsidRPr="00A8559A">
        <w:rPr>
          <w:rStyle w:val="TitleChar"/>
          <w:sz w:val="12"/>
        </w:rPr>
        <w:t xml:space="preserve"> </w:t>
      </w:r>
      <w:r w:rsidRPr="00A8559A">
        <w:rPr>
          <w:rStyle w:val="TitleChar"/>
        </w:rPr>
        <w:t>rest as long as the rope itself is never at rest.</w:t>
      </w:r>
    </w:p>
    <w:p w:rsidR="00E6609A" w:rsidRDefault="00E6609A" w:rsidP="00E6609A"/>
    <w:p w:rsidR="00E6609A" w:rsidRDefault="00E6609A" w:rsidP="00E6609A">
      <w:pPr>
        <w:pStyle w:val="Heading4"/>
      </w:pPr>
      <w:r>
        <w:t xml:space="preserve">Alt key to solve the aff – your author goes neg </w:t>
      </w:r>
    </w:p>
    <w:p w:rsidR="00E6609A" w:rsidRPr="0049086F" w:rsidRDefault="00E6609A" w:rsidP="00E6609A">
      <w:pPr>
        <w:rPr>
          <w:rStyle w:val="StyleStyleBold12pt"/>
        </w:rPr>
      </w:pPr>
      <w:r w:rsidRPr="0049086F">
        <w:rPr>
          <w:rStyle w:val="StyleStyleBold12pt"/>
        </w:rPr>
        <w:t>Jackson, Deputy Director at the National Centre for Peace and Conflict Studies, 2009</w:t>
      </w:r>
    </w:p>
    <w:p w:rsidR="00E6609A" w:rsidRDefault="00E6609A" w:rsidP="00E6609A">
      <w:r>
        <w:t xml:space="preserve">Richard Jackson, Deputy Director at the National Centre for Peace and Conflict Studies, 12-14-2009, Paper prepared for the BISA Annual Conference @ the University of Leicester, UK, “Critical Terrorism Studies: An Explanation, a Defence and a Way Forward”, p 17-18, accessed 7/2/13, Fontana </w:t>
      </w:r>
    </w:p>
    <w:p w:rsidR="00E6609A" w:rsidRPr="000F5259" w:rsidRDefault="00E6609A" w:rsidP="00E6609A"/>
    <w:p w:rsidR="00E6609A" w:rsidRPr="0049086F" w:rsidRDefault="00E6609A" w:rsidP="00E6609A">
      <w:pPr>
        <w:rPr>
          <w:sz w:val="16"/>
        </w:rPr>
      </w:pPr>
      <w:r w:rsidRPr="0049086F">
        <w:rPr>
          <w:sz w:val="16"/>
        </w:rPr>
        <w:t xml:space="preserve">Second, in addition to exposing and deconstructing the field‟s „conditions of possibility‟, I would suggest that </w:t>
      </w:r>
      <w:r w:rsidRPr="002966A0">
        <w:rPr>
          <w:rStyle w:val="TitleChar"/>
        </w:rPr>
        <w:t>there is also a need to explore in much more detail the political-economic contexts of both the Terrorism Studies field as a politically-embedded domain of knowledge</w:t>
      </w:r>
      <w:r w:rsidRPr="0049086F">
        <w:rPr>
          <w:sz w:val="16"/>
        </w:rPr>
        <w:t xml:space="preserve">, and the theory and practice of counter-terrorism. In other words, </w:t>
      </w:r>
      <w:r w:rsidRPr="002966A0">
        <w:rPr>
          <w:rStyle w:val="TitleChar"/>
        </w:rPr>
        <w:t>applying historical materialist approaches</w:t>
      </w:r>
      <w:r w:rsidRPr="0049086F">
        <w:rPr>
          <w:rStyle w:val="TitleChar"/>
          <w:sz w:val="12"/>
          <w:u w:val="none"/>
        </w:rPr>
        <w:t>¶</w:t>
      </w:r>
      <w:r w:rsidRPr="002966A0">
        <w:rPr>
          <w:rStyle w:val="TitleChar"/>
        </w:rPr>
        <w:t xml:space="preserve"> 18</w:t>
      </w:r>
      <w:r w:rsidRPr="0049086F">
        <w:rPr>
          <w:rStyle w:val="TitleChar"/>
          <w:sz w:val="12"/>
          <w:u w:val="none"/>
        </w:rPr>
        <w:t>¶</w:t>
      </w:r>
      <w:r w:rsidRPr="002966A0">
        <w:rPr>
          <w:rStyle w:val="TitleChar"/>
        </w:rPr>
        <w:t xml:space="preserve"> and taking materiality seriously, there is a need for further exploration of how counter-terrorism functions as a form of ideology – how it works to promote certain kinds of material and class interests, maintain political hegemony, and sustain dominant economic relationships. This means rooting critical analyses of the theory and practice of counter-terrorism within theories of </w:t>
      </w:r>
      <w:r w:rsidRPr="0049086F">
        <w:rPr>
          <w:sz w:val="16"/>
        </w:rPr>
        <w:t xml:space="preserve">class, </w:t>
      </w:r>
      <w:r w:rsidRPr="002966A0">
        <w:rPr>
          <w:rStyle w:val="TitleChar"/>
        </w:rPr>
        <w:t>capitalism</w:t>
      </w:r>
      <w:r w:rsidRPr="0049086F">
        <w:rPr>
          <w:sz w:val="16"/>
        </w:rPr>
        <w:t>, hegemony, and imperialism (see Herring, 2008).</w:t>
      </w:r>
    </w:p>
    <w:p w:rsidR="00E6609A" w:rsidRPr="00BE38BD" w:rsidRDefault="00E6609A" w:rsidP="00E6609A"/>
    <w:p w:rsidR="00E6609A" w:rsidRPr="00A60DB7" w:rsidRDefault="001E3056" w:rsidP="001E3056">
      <w:pPr>
        <w:pStyle w:val="Heading2"/>
      </w:pPr>
      <w:r>
        <w:lastRenderedPageBreak/>
        <w:t>Alt – Solves H</w:t>
      </w:r>
      <w:r w:rsidR="00E6609A">
        <w:t xml:space="preserve">unger </w:t>
      </w:r>
    </w:p>
    <w:p w:rsidR="00E6609A" w:rsidRDefault="00E6609A" w:rsidP="00E6609A">
      <w:pPr>
        <w:pStyle w:val="Heading4"/>
      </w:pPr>
      <w:r>
        <w:t xml:space="preserve">Transitioning to a post capitalist society is key to resolve hunger </w:t>
      </w:r>
    </w:p>
    <w:p w:rsidR="00E6609A" w:rsidRPr="000715F6" w:rsidRDefault="00E6609A" w:rsidP="00E6609A">
      <w:pPr>
        <w:rPr>
          <w:rStyle w:val="StyleStyleBold12pt"/>
        </w:rPr>
      </w:pPr>
      <w:r w:rsidRPr="000715F6">
        <w:rPr>
          <w:rStyle w:val="StyleStyleBold12pt"/>
        </w:rPr>
        <w:t>Ikerd, Professor Emeritus of Agricultural &amp; Applied Economics University of Missouri Columbia, 2006</w:t>
      </w:r>
    </w:p>
    <w:p w:rsidR="00E6609A" w:rsidRPr="00716E87" w:rsidRDefault="00E6609A" w:rsidP="00E6609A">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86" w:history="1">
        <w:r w:rsidRPr="00B73772">
          <w:rPr>
            <w:rStyle w:val="Hyperlink"/>
          </w:rPr>
          <w:t>http://web.missouri.edu/ikerdj/papers/Eastern%20Oregon-%20Econ%20Hunger.htm</w:t>
        </w:r>
      </w:hyperlink>
      <w:r>
        <w:t>, accessed 7-9-13, JF)</w:t>
      </w:r>
    </w:p>
    <w:p w:rsidR="00E6609A" w:rsidRPr="00861B7C" w:rsidRDefault="00E6609A" w:rsidP="00E6609A">
      <w:pPr>
        <w:rPr>
          <w:sz w:val="16"/>
        </w:rPr>
      </w:pPr>
      <w:r w:rsidRPr="00E51D3B">
        <w:t>So where is the hope for the hungry, or for humanity?</w:t>
      </w:r>
      <w:r w:rsidRPr="00BF2711">
        <w:rPr>
          <w:rStyle w:val="TitleChar"/>
        </w:rPr>
        <w:t xml:space="preserve"> The hope is </w:t>
      </w:r>
      <w:r w:rsidRPr="00E51D3B">
        <w:t>not in tinkering with public policy</w:t>
      </w:r>
      <w:r w:rsidRPr="00BF2711">
        <w:rPr>
          <w:rStyle w:val="TitleChar"/>
        </w:rPr>
        <w:t xml:space="preserve"> to try to place dollar-</w:t>
      </w:r>
      <w:r w:rsidRPr="00E51D3B">
        <w:t>and-cent</w:t>
      </w:r>
      <w:r w:rsidRPr="00BF2711">
        <w:rPr>
          <w:rStyle w:val="TitleChar"/>
        </w:rPr>
        <w:t xml:space="preserve"> values on </w:t>
      </w:r>
      <w:r w:rsidRPr="00E51D3B">
        <w:t>ecological and</w:t>
      </w:r>
      <w:r w:rsidRPr="00BF2711">
        <w:rPr>
          <w:rStyle w:val="TitleChar"/>
        </w:rPr>
        <w:t xml:space="preserve"> social capital. Ethical and social values are fundamentally different from economic values; we have to address them as they are rather than attempt to transform them into something they are not.</w:t>
      </w:r>
      <w:r w:rsidRPr="00861B7C">
        <w:rPr>
          <w:sz w:val="16"/>
        </w:rPr>
        <w:t xml:space="preserve"> </w:t>
      </w:r>
      <w:r w:rsidRPr="00BF2711">
        <w:rPr>
          <w:rStyle w:val="TitleChar"/>
        </w:rPr>
        <w:t>The hope for the hungry and for humanity is in developing a new sustainable economy, an economy based on the paradigm of living, biological, humanlike systems.</w:t>
      </w:r>
      <w:r w:rsidRPr="00861B7C">
        <w:rPr>
          <w:sz w:val="16"/>
        </w:rPr>
        <w:t xml:space="preserve"> </w:t>
      </w:r>
      <w:r w:rsidRPr="005723D0">
        <w:t>Living things by nature are self-making, self-renewing, reproductive, and regenerative</w:t>
      </w:r>
      <w:proofErr w:type="gramStart"/>
      <w:r w:rsidRPr="00861B7C">
        <w:rPr>
          <w:sz w:val="16"/>
        </w:rPr>
        <w:t>.[</w:t>
      </w:r>
      <w:proofErr w:type="gramEnd"/>
      <w:r w:rsidRPr="00861B7C">
        <w:rPr>
          <w:sz w:val="16"/>
        </w:rPr>
        <w:t>2] Living plants have the capacity to capture, organize, and store solar energy to offset the energy that is inevitably lost in the processes of performing work.</w:t>
      </w:r>
      <w:r w:rsidRPr="00F11AE8">
        <w:rPr>
          <w:rStyle w:val="TitleChar"/>
        </w:rPr>
        <w:t xml:space="preserve"> All living things have this natural capacity for renewal and regeneration</w:t>
      </w:r>
      <w:r w:rsidRPr="00861B7C">
        <w:rPr>
          <w:sz w:val="16"/>
        </w:rPr>
        <w:t xml:space="preserve">. Obviously, an individual life is not sustainable because every living thing eventually dies. But, </w:t>
      </w:r>
      <w:r w:rsidRPr="005723D0">
        <w:t>communities and societies of living individuals clearly have the capacity to be productive while devoting a significant part of their life’s energy to conceiving and nurturing the next generation, thus sustaining the life of the community and society.¶ ¶ Humans</w:t>
      </w:r>
      <w:r w:rsidRPr="00861B7C">
        <w:rPr>
          <w:sz w:val="16"/>
        </w:rPr>
        <w:t xml:space="preserve"> devote large amounts of time and energy to raising families, with very little economic incentive to do so. We are living beings with an innate need to reproduce. Individuals also choose to devote significant amounts of time, energy, and money to stewardship of nature and charity within society, even when no economic incentives exist to do so. </w:t>
      </w:r>
      <w:r w:rsidRPr="005B2BF4">
        <w:rPr>
          <w:rStyle w:val="TitleChar"/>
        </w:rPr>
        <w:t>We are inherently ethical and moral beings. The fundamental problem with today’s capitalistic economy is its domination by publicly held corporations, which have no sense of ethical or social responsibility. They are not living beings</w:t>
      </w:r>
      <w:r w:rsidRPr="00E03AE8">
        <w:t>; they have no family, no community, no heart, and no soul.</w:t>
      </w:r>
      <w:r w:rsidRPr="005B2BF4">
        <w:rPr>
          <w:rStyle w:val="TitleChar"/>
        </w:rPr>
        <w:t xml:space="preserve"> Living things</w:t>
      </w:r>
      <w:r w:rsidRPr="00E03AE8">
        <w:t xml:space="preserve"> – plants, animals, families, communities, societies –</w:t>
      </w:r>
      <w:r w:rsidRPr="005B2BF4">
        <w:rPr>
          <w:rStyle w:val="TitleChar"/>
        </w:rPr>
        <w:t xml:space="preserve"> are clearly capable of permanence as well as productivity</w:t>
      </w:r>
      <w:r w:rsidRPr="00861B7C">
        <w:rPr>
          <w:sz w:val="16"/>
        </w:rPr>
        <w:t xml:space="preserve">. We must find ways to restore life to our economy, to restore its capacity to be both productive and regenerative, to restore its heart and soul. </w:t>
      </w:r>
      <w:r w:rsidRPr="00B45081">
        <w:rPr>
          <w:rStyle w:val="TitleChar"/>
        </w:rPr>
        <w:t>We must create an economy for life – a sustainable, living economy within a sustainable, moral, and just society.</w:t>
      </w:r>
      <w:r w:rsidRPr="00861B7C">
        <w:rPr>
          <w:sz w:val="12"/>
        </w:rPr>
        <w:t>¶</w:t>
      </w:r>
      <w:r w:rsidRPr="00861B7C">
        <w:rPr>
          <w:sz w:val="16"/>
        </w:rPr>
        <w:t xml:space="preserve"> </w:t>
      </w:r>
    </w:p>
    <w:p w:rsidR="00E6609A" w:rsidRDefault="00E6609A" w:rsidP="00E6609A">
      <w:r>
        <w:t xml:space="preserve"> </w:t>
      </w:r>
    </w:p>
    <w:p w:rsidR="00E6609A" w:rsidRDefault="00E6609A" w:rsidP="00E6609A">
      <w:pPr>
        <w:pStyle w:val="Heading4"/>
      </w:pPr>
      <w:r>
        <w:t xml:space="preserve">Sustainable agriculture solve hunger – absent it, major corporations destroy the land </w:t>
      </w:r>
    </w:p>
    <w:p w:rsidR="00E6609A" w:rsidRPr="000715F6" w:rsidRDefault="00E6609A" w:rsidP="00E6609A">
      <w:pPr>
        <w:rPr>
          <w:rStyle w:val="StyleStyleBold12pt"/>
        </w:rPr>
      </w:pPr>
      <w:r w:rsidRPr="000715F6">
        <w:rPr>
          <w:rStyle w:val="StyleStyleBold12pt"/>
        </w:rPr>
        <w:t>Ikerd, Professor Emeritus of Agricultural &amp; Applied Economics University of Missouri Columbia, 2006</w:t>
      </w:r>
    </w:p>
    <w:p w:rsidR="00E6609A" w:rsidRPr="00716E87" w:rsidRDefault="00E6609A" w:rsidP="00E6609A">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87" w:history="1">
        <w:r w:rsidRPr="00B73772">
          <w:rPr>
            <w:rStyle w:val="Hyperlink"/>
          </w:rPr>
          <w:t>http://web.missouri.edu/ikerdj/papers/Eastern%20Oregon-%20Econ%20Hunger.htm</w:t>
        </w:r>
      </w:hyperlink>
      <w:r>
        <w:t>, accessed 7-9-13, JF)</w:t>
      </w:r>
    </w:p>
    <w:p w:rsidR="00E6609A" w:rsidRPr="00E40C71" w:rsidRDefault="00E6609A" w:rsidP="00E6609A">
      <w:pPr>
        <w:rPr>
          <w:rStyle w:val="TitleChar"/>
        </w:rPr>
      </w:pPr>
      <w:r w:rsidRPr="00B45081">
        <w:rPr>
          <w:rStyle w:val="TitleChar"/>
        </w:rPr>
        <w:t>The hope for the hungry in today’s global economy can be seen most clearly in the emergence of a new sustainable approach to farming and food production – in sustainable agriculture</w:t>
      </w:r>
      <w:r w:rsidRPr="00861B7C">
        <w:rPr>
          <w:sz w:val="16"/>
        </w:rPr>
        <w:t xml:space="preserve">. </w:t>
      </w:r>
      <w:r w:rsidRPr="00C04F6D">
        <w:t>The modern sustainable agriculture movement emerged in the U.S. in the 1980s,</w:t>
      </w:r>
      <w:r w:rsidRPr="00861B7C">
        <w:rPr>
          <w:sz w:val="16"/>
        </w:rPr>
        <w:t xml:space="preserve"> in response to growing concerns about ecological, economic, and social consequences of agriculture industrialization. </w:t>
      </w:r>
      <w:r w:rsidRPr="00B45081">
        <w:rPr>
          <w:rStyle w:val="TitleChar"/>
        </w:rPr>
        <w:t>Large industrial farming operations were displacing family farmers,</w:t>
      </w:r>
      <w:r w:rsidRPr="00861B7C">
        <w:rPr>
          <w:sz w:val="16"/>
        </w:rPr>
        <w:t xml:space="preserve"> </w:t>
      </w:r>
      <w:r w:rsidRPr="00E40C71">
        <w:rPr>
          <w:rStyle w:val="TitleChar"/>
        </w:rPr>
        <w:t>degrading the land, and destroying rural communities.</w:t>
      </w:r>
      <w:r w:rsidRPr="00861B7C">
        <w:rPr>
          <w:sz w:val="16"/>
        </w:rPr>
        <w:t xml:space="preserve"> </w:t>
      </w:r>
      <w:r w:rsidRPr="00E40C71">
        <w:rPr>
          <w:rStyle w:val="TitleChar"/>
        </w:rPr>
        <w:t xml:space="preserve">They were extracting and exploiting, </w:t>
      </w:r>
      <w:r w:rsidRPr="00C04F6D">
        <w:t xml:space="preserve">just like their manufacturing and mining counterparts, and people were beginning to </w:t>
      </w:r>
      <w:r w:rsidRPr="00C04F6D">
        <w:lastRenderedPageBreak/>
        <w:t>realize that such farms are not sustainable</w:t>
      </w:r>
      <w:r w:rsidRPr="00960569">
        <w:t xml:space="preserve">.¶ ¶ </w:t>
      </w:r>
      <w:proofErr w:type="gramStart"/>
      <w:r w:rsidRPr="00960569">
        <w:t>The</w:t>
      </w:r>
      <w:proofErr w:type="gramEnd"/>
      <w:r w:rsidRPr="00960569">
        <w:t xml:space="preserve"> initial emphasis of sustainable agriculture was on ecologically and socially responsible farming methods. Organic farming received a lot of attention because organic farmers were early leaders in the movement. Low-input, chemical-free, biodynamic, holistic, ecological, innovative, and practical farming also became identified with the sustainable agriculture movement. In livestock and poultry, free-range, pastured, grass-fed, or hormone and antibiotic free</w:t>
      </w:r>
      <w:r w:rsidRPr="00861B7C">
        <w:rPr>
          <w:sz w:val="16"/>
        </w:rPr>
        <w:t xml:space="preserve"> served to distinguish sustainable farming from conventional agricultural production. </w:t>
      </w:r>
      <w:r w:rsidRPr="00E40C71">
        <w:rPr>
          <w:rStyle w:val="TitleChar"/>
        </w:rPr>
        <w:t>Sustainable agriculture included all farmers who were trying to farm in ways that would sustain the productivity of the land and the quality of life in their communities,</w:t>
      </w:r>
      <w:r w:rsidRPr="00861B7C">
        <w:rPr>
          <w:sz w:val="16"/>
        </w:rPr>
        <w:t xml:space="preserve"> </w:t>
      </w:r>
      <w:r w:rsidRPr="00E40C71">
        <w:rPr>
          <w:rStyle w:val="TitleChar"/>
        </w:rPr>
        <w:t>while making an acceptable economic living. Sustainability inherently depends on ecological, social, and economic integrity.</w:t>
      </w:r>
    </w:p>
    <w:p w:rsidR="00E6609A" w:rsidRDefault="00E6609A" w:rsidP="00E6609A">
      <w:pPr>
        <w:pStyle w:val="Heading4"/>
      </w:pPr>
      <w:r>
        <w:t xml:space="preserve">Food security can only exist absent of capitalism </w:t>
      </w:r>
    </w:p>
    <w:p w:rsidR="00E6609A" w:rsidRPr="000715F6" w:rsidRDefault="00E6609A" w:rsidP="00E6609A">
      <w:pPr>
        <w:rPr>
          <w:rStyle w:val="StyleStyleBold12pt"/>
        </w:rPr>
      </w:pPr>
      <w:r w:rsidRPr="000715F6">
        <w:rPr>
          <w:rStyle w:val="StyleStyleBold12pt"/>
        </w:rPr>
        <w:t>Ikerd, Professor Emeritus of Agricultural &amp; Applied Economics University of Missouri Columbia, 2006</w:t>
      </w:r>
    </w:p>
    <w:p w:rsidR="00E6609A" w:rsidRPr="00716E87" w:rsidRDefault="00E6609A" w:rsidP="00E6609A">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88" w:history="1">
        <w:r w:rsidRPr="00B73772">
          <w:rPr>
            <w:rStyle w:val="Hyperlink"/>
          </w:rPr>
          <w:t>http://web.missouri.edu/ikerdj/papers/Eastern%20Oregon-%20Econ%20Hunger.htm</w:t>
        </w:r>
      </w:hyperlink>
      <w:r>
        <w:t>, accessed 7-9-13, JF)</w:t>
      </w:r>
      <w:r w:rsidRPr="00716E87">
        <w:t xml:space="preserve"> </w:t>
      </w:r>
    </w:p>
    <w:p w:rsidR="00E6609A" w:rsidRPr="000878F2" w:rsidRDefault="00E6609A" w:rsidP="00E6609A">
      <w:pPr>
        <w:rPr>
          <w:rStyle w:val="TitleChar"/>
        </w:rPr>
      </w:pPr>
      <w:r w:rsidRPr="000878F2">
        <w:rPr>
          <w:rStyle w:val="TitleChar"/>
        </w:rPr>
        <w:t>No people, rich or poor, truly have food security until they are able to either produce their own food or can secure enough food for survival from people they know and trust</w:t>
      </w:r>
      <w:r w:rsidRPr="00716E87">
        <w:rPr>
          <w:sz w:val="16"/>
        </w:rPr>
        <w:t xml:space="preserve">. </w:t>
      </w:r>
      <w:r w:rsidRPr="000878F2">
        <w:rPr>
          <w:rStyle w:val="TitleChar"/>
        </w:rPr>
        <w:t>The only real food security is community food security</w:t>
      </w:r>
      <w:r w:rsidRPr="00716E87">
        <w:rPr>
          <w:sz w:val="16"/>
        </w:rPr>
        <w:t xml:space="preserve">, food produced within communities or traded between communities that share relationships of integrity and trust. </w:t>
      </w:r>
      <w:r w:rsidRPr="000878F2">
        <w:rPr>
          <w:rStyle w:val="TitleChar"/>
        </w:rPr>
        <w:t>Industrial capitalism has abandoned the poor and hungry people, both in developed and less-developed countries of the world. Who should we rely on to feed the hungry world in the future, multinational corporations committed to profits and growth, or local sustainable farmers who are committed to ecological, economic, and social integrity?</w:t>
      </w:r>
    </w:p>
    <w:p w:rsidR="00E6609A" w:rsidRDefault="00E6609A" w:rsidP="00E6609A"/>
    <w:p w:rsidR="00E6609A" w:rsidRDefault="00E6609A" w:rsidP="00E6609A">
      <w:pPr>
        <w:pStyle w:val="Heading4"/>
      </w:pPr>
      <w:r>
        <w:t xml:space="preserve">Sustainable </w:t>
      </w:r>
      <w:proofErr w:type="gramStart"/>
      <w:r>
        <w:t>ag</w:t>
      </w:r>
      <w:proofErr w:type="gramEnd"/>
      <w:r>
        <w:t xml:space="preserve"> solves hunger – not cap </w:t>
      </w:r>
    </w:p>
    <w:p w:rsidR="00E6609A" w:rsidRPr="000715F6" w:rsidRDefault="00E6609A" w:rsidP="00E6609A">
      <w:pPr>
        <w:rPr>
          <w:rStyle w:val="StyleStyleBold12pt"/>
        </w:rPr>
      </w:pPr>
      <w:r w:rsidRPr="000715F6">
        <w:rPr>
          <w:rStyle w:val="StyleStyleBold12pt"/>
        </w:rPr>
        <w:t>Ikerd, Professor Emeritus of Agricultural &amp; Applied Economics University of Missouri Columbia, 2006</w:t>
      </w:r>
    </w:p>
    <w:p w:rsidR="00E6609A" w:rsidRPr="00716E87" w:rsidRDefault="00E6609A" w:rsidP="00E6609A">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89" w:history="1">
        <w:r w:rsidRPr="00B73772">
          <w:rPr>
            <w:rStyle w:val="Hyperlink"/>
          </w:rPr>
          <w:t>http://web.missouri.edu/ikerdj/papers/Eastern%20Oregon-%20Econ%20Hunger.htm</w:t>
        </w:r>
      </w:hyperlink>
      <w:r>
        <w:t>, accessed 7-9-13, JF)</w:t>
      </w:r>
      <w:r w:rsidRPr="00716E87">
        <w:t xml:space="preserve"> </w:t>
      </w:r>
    </w:p>
    <w:p w:rsidR="00E6609A" w:rsidRPr="00BE3E54" w:rsidRDefault="00E6609A" w:rsidP="00E6609A">
      <w:pPr>
        <w:rPr>
          <w:rStyle w:val="TitleChar"/>
        </w:rPr>
      </w:pPr>
      <w:r w:rsidRPr="00DE3FEB">
        <w:rPr>
          <w:rStyle w:val="TitleChar"/>
        </w:rPr>
        <w:t>A sustainable agriculture could feed a hungry world. Even today, nearly everyone in America could afford high quality, sustainably produced, local foods</w:t>
      </w:r>
      <w:proofErr w:type="gramStart"/>
      <w:r w:rsidRPr="00DE3FEB">
        <w:rPr>
          <w:rStyle w:val="TitleChar"/>
        </w:rPr>
        <w:t>.[</w:t>
      </w:r>
      <w:proofErr w:type="gramEnd"/>
      <w:r w:rsidRPr="00861B7C">
        <w:rPr>
          <w:sz w:val="16"/>
        </w:rPr>
        <w:t xml:space="preserve">8] On average, </w:t>
      </w:r>
      <w:r w:rsidRPr="00DE3FEB">
        <w:rPr>
          <w:rStyle w:val="TitleChar"/>
        </w:rPr>
        <w:t>more than 80% of food costs in the U.S. are paid for processing, packaging, transportation, advertising, and other things that make food more convenient or attractive</w:t>
      </w:r>
      <w:r w:rsidRPr="00861B7C">
        <w:rPr>
          <w:sz w:val="16"/>
        </w:rPr>
        <w:t xml:space="preserve">. </w:t>
      </w:r>
      <w:r w:rsidRPr="00960569">
        <w:t>While not everyone might be able to afford the convenience and cosmetics,</w:t>
      </w:r>
      <w:r w:rsidRPr="00DE3FEB">
        <w:rPr>
          <w:rStyle w:val="TitleChar"/>
        </w:rPr>
        <w:t xml:space="preserve"> even those with the lowest incomes could afford the food, particularly with our existing food assistance programs. They would simply have to </w:t>
      </w:r>
      <w:r w:rsidRPr="00A909F6">
        <w:t>buy raw or minimally processed foods in season and</w:t>
      </w:r>
      <w:r w:rsidRPr="00DE3FEB">
        <w:rPr>
          <w:rStyle w:val="TitleChar"/>
        </w:rPr>
        <w:t xml:space="preserve"> prepare those foods for themselves</w:t>
      </w:r>
      <w:r w:rsidRPr="00861B7C">
        <w:rPr>
          <w:sz w:val="16"/>
        </w:rPr>
        <w:t>. However, people with low-incomes do not have the freedom to choose good food because they don’t have access to good, locally produced food, nor do most have the knowledge or ability needed to process, prepare, and store their own foods.</w:t>
      </w:r>
      <w:r w:rsidRPr="00861B7C">
        <w:rPr>
          <w:sz w:val="12"/>
        </w:rPr>
        <w:t>¶</w:t>
      </w:r>
      <w:r w:rsidRPr="00861B7C">
        <w:rPr>
          <w:sz w:val="16"/>
        </w:rPr>
        <w:t xml:space="preserve"> </w:t>
      </w:r>
      <w:r w:rsidRPr="00BE3E54">
        <w:rPr>
          <w:rStyle w:val="TitleChar"/>
        </w:rPr>
        <w:t xml:space="preserve">Many low-income people could actually save money </w:t>
      </w:r>
      <w:r w:rsidRPr="00A909F6">
        <w:t>by buying high quality, fresh foods from local farmers and preparing more meals from scratch.</w:t>
      </w:r>
      <w:r w:rsidRPr="00BE3E54">
        <w:rPr>
          <w:rStyle w:val="TitleChar"/>
        </w:rPr>
        <w:t xml:space="preserve"> </w:t>
      </w:r>
      <w:r w:rsidRPr="00A909F6">
        <w:t xml:space="preserve">Those who don’t feel they have enough time to prepare their own food need to understand </w:t>
      </w:r>
      <w:r w:rsidRPr="00D738C9">
        <w:t>that more time spent with family members preparing, processing, storing, and eating good local food can reduce costs of family health care and unnecessary recreational distractions and can add to the overall quality of family life.</w:t>
      </w:r>
      <w:r w:rsidRPr="00861B7C">
        <w:rPr>
          <w:sz w:val="16"/>
        </w:rPr>
        <w:t xml:space="preserve"> </w:t>
      </w:r>
      <w:r w:rsidRPr="00BE3E54">
        <w:rPr>
          <w:rStyle w:val="TitleChar"/>
        </w:rPr>
        <w:t xml:space="preserve">To eliminate </w:t>
      </w:r>
      <w:r w:rsidRPr="00BE3E54">
        <w:rPr>
          <w:rStyle w:val="TitleChar"/>
        </w:rPr>
        <w:lastRenderedPageBreak/>
        <w:t>hunger, we must care enough about poor people to help them learn to choose healthier lifestyles, rather than just provide them with cheap food.</w:t>
      </w:r>
    </w:p>
    <w:p w:rsidR="00E6609A" w:rsidRDefault="00E6609A" w:rsidP="00E6609A">
      <w:pPr>
        <w:pStyle w:val="Heading1"/>
      </w:pPr>
      <w:r>
        <w:lastRenderedPageBreak/>
        <w:t>Epistemology</w:t>
      </w:r>
    </w:p>
    <w:p w:rsidR="00E6609A" w:rsidRDefault="00E6609A" w:rsidP="00E6609A">
      <w:pPr>
        <w:pStyle w:val="Heading4"/>
      </w:pPr>
      <w:r>
        <w:t xml:space="preserve">Ignore all their offense – it’s just corporate propaganda in order </w:t>
      </w:r>
      <w:proofErr w:type="gramStart"/>
      <w:r>
        <w:t>to  crush</w:t>
      </w:r>
      <w:proofErr w:type="gramEnd"/>
      <w:r>
        <w:t xml:space="preserve"> sustainability </w:t>
      </w:r>
    </w:p>
    <w:p w:rsidR="00E6609A" w:rsidRPr="000715F6" w:rsidRDefault="00E6609A" w:rsidP="00E6609A">
      <w:pPr>
        <w:rPr>
          <w:rStyle w:val="StyleStyleBold12pt"/>
        </w:rPr>
      </w:pPr>
      <w:r w:rsidRPr="000715F6">
        <w:rPr>
          <w:rStyle w:val="StyleStyleBold12pt"/>
        </w:rPr>
        <w:t>Ikerd, Professor Emeritus of Agricultural &amp; Applied Economics University of Missouri Columbia, 2006</w:t>
      </w:r>
    </w:p>
    <w:p w:rsidR="00E6609A" w:rsidRPr="00716E87" w:rsidRDefault="00E6609A" w:rsidP="00E6609A">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90" w:history="1">
        <w:r w:rsidRPr="00B73772">
          <w:rPr>
            <w:rStyle w:val="Hyperlink"/>
          </w:rPr>
          <w:t>http://web.missouri.edu/ikerdj/papers/Eastern%20Oregon-%20Econ%20Hunger.htm</w:t>
        </w:r>
      </w:hyperlink>
      <w:r>
        <w:t>, accessed 7-9-13, JF)</w:t>
      </w:r>
    </w:p>
    <w:p w:rsidR="00E6609A" w:rsidRPr="002C456C" w:rsidRDefault="00E6609A" w:rsidP="00E6609A">
      <w:pPr>
        <w:rPr>
          <w:rStyle w:val="TitleChar"/>
        </w:rPr>
      </w:pPr>
      <w:r w:rsidRPr="00861B7C">
        <w:rPr>
          <w:sz w:val="16"/>
        </w:rPr>
        <w:t xml:space="preserve">Unfortunately, the importance of social and ethical values in sustainability has become lost in the media hype about organic and locally produced foods. </w:t>
      </w:r>
      <w:r w:rsidRPr="00B712E9">
        <w:rPr>
          <w:rStyle w:val="TitleChar"/>
        </w:rPr>
        <w:t>The sustainable food culture is often portrayed as an elitist movement, inaccessible to the poor and a threat to the hungry. Corporate propaganda suggests that a transition to sustainable or organic agriculture would result in starvation</w:t>
      </w:r>
      <w:r w:rsidRPr="00861B7C">
        <w:rPr>
          <w:sz w:val="16"/>
        </w:rPr>
        <w:t xml:space="preserve"> for half of the world’s population, would increase soil erosion, deplete soil productivity, and require clearing and cultivation of vast forests and rangelands, which are now home for many of the world’s poor and hungry. Genetically engineered, high-input, high-yielding crops and livestock are touted as the new industrial solution to world hunger.</w:t>
      </w:r>
      <w:r w:rsidRPr="00861B7C">
        <w:rPr>
          <w:sz w:val="12"/>
        </w:rPr>
        <w:t>¶</w:t>
      </w:r>
      <w:r w:rsidRPr="00861B7C">
        <w:rPr>
          <w:sz w:val="16"/>
        </w:rPr>
        <w:t xml:space="preserve"> </w:t>
      </w:r>
      <w:r w:rsidRPr="00861B7C">
        <w:rPr>
          <w:sz w:val="12"/>
        </w:rPr>
        <w:t>¶</w:t>
      </w:r>
      <w:r w:rsidRPr="00861B7C">
        <w:rPr>
          <w:sz w:val="16"/>
        </w:rPr>
        <w:t xml:space="preserve"> </w:t>
      </w:r>
      <w:proofErr w:type="gramStart"/>
      <w:r w:rsidRPr="00861B7C">
        <w:rPr>
          <w:sz w:val="16"/>
        </w:rPr>
        <w:t>However,</w:t>
      </w:r>
      <w:proofErr w:type="gramEnd"/>
      <w:r w:rsidRPr="00861B7C">
        <w:rPr>
          <w:sz w:val="16"/>
        </w:rPr>
        <w:t xml:space="preserve"> </w:t>
      </w:r>
      <w:r w:rsidRPr="00B712E9">
        <w:rPr>
          <w:rStyle w:val="TitleChar"/>
        </w:rPr>
        <w:t xml:space="preserve">nothing in this propaganda actually challenges the true principles of </w:t>
      </w:r>
      <w:r w:rsidRPr="00861B7C">
        <w:rPr>
          <w:sz w:val="16"/>
        </w:rPr>
        <w:t>either</w:t>
      </w:r>
      <w:r w:rsidRPr="00B712E9">
        <w:rPr>
          <w:rStyle w:val="TitleChar"/>
        </w:rPr>
        <w:t xml:space="preserve"> sustainable agriculture</w:t>
      </w:r>
      <w:r w:rsidRPr="00861B7C">
        <w:rPr>
          <w:sz w:val="16"/>
        </w:rPr>
        <w:t xml:space="preserve"> or industrial agriculture. </w:t>
      </w:r>
      <w:r w:rsidRPr="002C456C">
        <w:rPr>
          <w:rStyle w:val="TitleChar"/>
        </w:rPr>
        <w:t xml:space="preserve">Research </w:t>
      </w:r>
      <w:r w:rsidRPr="00FC7D0A">
        <w:t>around the world</w:t>
      </w:r>
      <w:r w:rsidRPr="002C456C">
        <w:rPr>
          <w:rStyle w:val="TitleChar"/>
        </w:rPr>
        <w:t xml:space="preserve"> has shown that organic and low-input sustainable agriculture can be just as high yielding as high-input industrial agriculture</w:t>
      </w:r>
      <w:r w:rsidRPr="00861B7C">
        <w:rPr>
          <w:sz w:val="16"/>
        </w:rPr>
        <w:t xml:space="preserve">.[4],[5] </w:t>
      </w:r>
      <w:r w:rsidRPr="002C456C">
        <w:rPr>
          <w:rStyle w:val="TitleChar"/>
        </w:rPr>
        <w:t>Sustainable agriculture simply requires more thinking people who understand how to work with nature</w:t>
      </w:r>
      <w:r w:rsidRPr="00FC7D0A">
        <w:t>, rather than try to conquer nature, and who care about their land and their neighbors.</w:t>
      </w:r>
      <w:r w:rsidRPr="002C456C">
        <w:rPr>
          <w:rStyle w:val="TitleChar"/>
        </w:rPr>
        <w:t xml:space="preserve"> Research has also shown that sustainable agriculture actually reduces erosion, because of the use of crop rotations, cover crops, and other sustainable practices</w:t>
      </w:r>
      <w:r w:rsidRPr="00861B7C">
        <w:rPr>
          <w:sz w:val="16"/>
        </w:rPr>
        <w:t xml:space="preserve">. In addition, </w:t>
      </w:r>
      <w:r w:rsidRPr="002C456C">
        <w:rPr>
          <w:rStyle w:val="TitleChar"/>
        </w:rPr>
        <w:t>sustainable agriculture enhances soil qual</w:t>
      </w:r>
      <w:r w:rsidRPr="00861B7C">
        <w:rPr>
          <w:sz w:val="16"/>
        </w:rPr>
        <w:t xml:space="preserve">ity, because it relies on the natural productivity of the soil rather than commercial fertilizers. Also, </w:t>
      </w:r>
      <w:r w:rsidRPr="002C456C">
        <w:rPr>
          <w:rStyle w:val="TitleChar"/>
        </w:rPr>
        <w:t>sustainable agriculture is site and location specific, adapting farming systems to natural bioregions, rather than clearing land and leveling land to facilitate mechanization and thus preserves natural habitats of both people and wildlife</w:t>
      </w:r>
      <w:r w:rsidRPr="00861B7C">
        <w:rPr>
          <w:sz w:val="16"/>
        </w:rPr>
        <w:t xml:space="preserve">. </w:t>
      </w:r>
      <w:r w:rsidRPr="002C456C">
        <w:rPr>
          <w:rStyle w:val="TitleChar"/>
        </w:rPr>
        <w:t>Sustainable agriculture respects nature, including natural connections between people and places.</w:t>
      </w:r>
    </w:p>
    <w:p w:rsidR="00E6609A" w:rsidRPr="00373578" w:rsidRDefault="00E6609A" w:rsidP="00E6609A"/>
    <w:p w:rsidR="00E6609A" w:rsidRDefault="00E6609A" w:rsidP="00E6609A"/>
    <w:p w:rsidR="00E6609A" w:rsidRPr="00923424" w:rsidRDefault="00E6609A" w:rsidP="00E6609A"/>
    <w:p w:rsidR="00E6609A" w:rsidRDefault="001E3056" w:rsidP="00E6609A">
      <w:pPr>
        <w:pStyle w:val="Heading1"/>
      </w:pPr>
      <w:r>
        <w:lastRenderedPageBreak/>
        <w:t>***AFF***</w:t>
      </w:r>
    </w:p>
    <w:p w:rsidR="00E6609A" w:rsidRDefault="00E6609A" w:rsidP="00E6609A">
      <w:pPr>
        <w:pStyle w:val="Heading2"/>
      </w:pPr>
      <w:r>
        <w:lastRenderedPageBreak/>
        <w:t>AT: Capitalism Sustainable</w:t>
      </w:r>
    </w:p>
    <w:p w:rsidR="00E6609A" w:rsidRDefault="00E6609A" w:rsidP="00E6609A">
      <w:pPr>
        <w:pStyle w:val="Heading4"/>
      </w:pPr>
      <w:r>
        <w:t xml:space="preserve">Capitalism is unsustainable </w:t>
      </w:r>
    </w:p>
    <w:p w:rsidR="00E6609A" w:rsidRPr="000715F6" w:rsidRDefault="00E6609A" w:rsidP="00E6609A">
      <w:pPr>
        <w:rPr>
          <w:rStyle w:val="StyleStyleBold12pt"/>
        </w:rPr>
      </w:pPr>
      <w:r w:rsidRPr="000715F6">
        <w:rPr>
          <w:rStyle w:val="StyleStyleBold12pt"/>
        </w:rPr>
        <w:t>Ikerd, Professor Emeritus of Agricultural &amp; Applied Economics University of Missouri Columbia, 2006</w:t>
      </w:r>
    </w:p>
    <w:p w:rsidR="00E6609A" w:rsidRPr="00716E87" w:rsidRDefault="00E6609A" w:rsidP="00E6609A">
      <w:r>
        <w:t>(John Ikerd, Professor Emeritus of Agricultural &amp; Applied Economics</w:t>
      </w:r>
      <w:r>
        <w:rPr>
          <w:sz w:val="12"/>
        </w:rPr>
        <w:t xml:space="preserve"> </w:t>
      </w:r>
      <w:r>
        <w:t>University of Missouri Columbia, 2006, University of Missouri, “The Economics of Hunger:</w:t>
      </w:r>
      <w:r w:rsidRPr="0001787E">
        <w:rPr>
          <w:sz w:val="12"/>
        </w:rPr>
        <w:t xml:space="preserve"> </w:t>
      </w:r>
      <w:r>
        <w:t>Challenges and Opportunities for Future Food Systems</w:t>
      </w:r>
      <w:proofErr w:type="gramStart"/>
      <w:r>
        <w:t>” ,</w:t>
      </w:r>
      <w:proofErr w:type="gramEnd"/>
      <w:r>
        <w:t xml:space="preserve"> </w:t>
      </w:r>
      <w:hyperlink r:id="rId91" w:history="1">
        <w:r w:rsidRPr="00B73772">
          <w:rPr>
            <w:rStyle w:val="Hyperlink"/>
          </w:rPr>
          <w:t>http://web.missouri.edu/ikerdj/papers/Eastern%20Oregon-%20Econ%20Hunger.htm</w:t>
        </w:r>
      </w:hyperlink>
      <w:r>
        <w:t>, accessed 7-9-13, JF)</w:t>
      </w:r>
    </w:p>
    <w:p w:rsidR="00E6609A" w:rsidRPr="00C81E99" w:rsidRDefault="00E6609A" w:rsidP="00E6609A">
      <w:pPr>
        <w:rPr>
          <w:rStyle w:val="TitleChar"/>
        </w:rPr>
      </w:pPr>
      <w:r w:rsidRPr="00A81D47">
        <w:rPr>
          <w:rStyle w:val="TitleChar"/>
        </w:rPr>
        <w:t>A capitalistic economy cannot be sustained without ecological and social capital</w:t>
      </w:r>
      <w:r w:rsidRPr="00861B7C">
        <w:rPr>
          <w:sz w:val="16"/>
        </w:rPr>
        <w:t xml:space="preserve">. </w:t>
      </w:r>
      <w:r w:rsidRPr="00C81E99">
        <w:rPr>
          <w:rStyle w:val="TitleChar"/>
        </w:rPr>
        <w:t xml:space="preserve">Economies are simply the means by which we deal with individual relationships </w:t>
      </w:r>
      <w:r w:rsidRPr="00861B7C">
        <w:rPr>
          <w:sz w:val="16"/>
        </w:rPr>
        <w:t xml:space="preserve">among people and between people and the natural environment in complex societies. There are obviously too many of us to barter with each other and to produce our own food, clothing, and shelter. </w:t>
      </w:r>
      <w:r w:rsidRPr="00C81E99">
        <w:rPr>
          <w:rStyle w:val="TitleChar"/>
        </w:rPr>
        <w:t>Economies actually produce nothing; they simply transform physical energy and social energy into forms that can be traded or exchanged in impersonal marketplaces</w:t>
      </w:r>
      <w:r w:rsidRPr="00861B7C">
        <w:rPr>
          <w:sz w:val="16"/>
        </w:rPr>
        <w:t xml:space="preserve">. </w:t>
      </w:r>
      <w:r w:rsidRPr="00C81E99">
        <w:rPr>
          <w:rStyle w:val="TitleChar"/>
        </w:rPr>
        <w:t>All economic capital, meaning anything capable of producing something of economic value, is extracted from either natural capital or social capital</w:t>
      </w:r>
      <w:r w:rsidRPr="00861B7C">
        <w:rPr>
          <w:sz w:val="16"/>
        </w:rPr>
        <w:t xml:space="preserve">. </w:t>
      </w:r>
      <w:r w:rsidRPr="00C81E99">
        <w:rPr>
          <w:rStyle w:val="TitleChar"/>
        </w:rPr>
        <w:t>There are no economic incentives to restore or renew either natural or social capital</w:t>
      </w:r>
      <w:r w:rsidRPr="00861B7C">
        <w:rPr>
          <w:sz w:val="16"/>
        </w:rPr>
        <w:t xml:space="preserve">. </w:t>
      </w:r>
      <w:r w:rsidRPr="00C81E99">
        <w:rPr>
          <w:rStyle w:val="TitleChar"/>
        </w:rPr>
        <w:t>Thus, when all of the natural and social energy, or capital, has been extracted and exploited, there is no source of economic capital.</w:t>
      </w:r>
      <w:r w:rsidRPr="00861B7C">
        <w:rPr>
          <w:sz w:val="16"/>
        </w:rPr>
        <w:t xml:space="preserve"> </w:t>
      </w:r>
      <w:r w:rsidRPr="00C81E99">
        <w:rPr>
          <w:rStyle w:val="TitleChar"/>
        </w:rPr>
        <w:t>Without capital, the economy loses its ability to produce anything of economic value; it reaches a state of economic entropy.</w:t>
      </w:r>
    </w:p>
    <w:p w:rsidR="00E6609A" w:rsidRPr="004F3F01" w:rsidRDefault="00E6609A" w:rsidP="00E6609A"/>
    <w:p w:rsidR="00E6609A" w:rsidRDefault="00E6609A" w:rsidP="00E6609A">
      <w:pPr>
        <w:pStyle w:val="Heading2"/>
      </w:pPr>
      <w:r>
        <w:lastRenderedPageBreak/>
        <w:t xml:space="preserve">Capitalism Inevitable </w:t>
      </w:r>
    </w:p>
    <w:p w:rsidR="00E6609A" w:rsidRDefault="00E6609A" w:rsidP="00E6609A">
      <w:pPr>
        <w:pStyle w:val="Heading4"/>
      </w:pPr>
      <w:r>
        <w:t>Capitalism is inevitable</w:t>
      </w:r>
    </w:p>
    <w:p w:rsidR="00E6609A" w:rsidRPr="00F356F3" w:rsidRDefault="00E6609A" w:rsidP="00E6609A">
      <w:pPr>
        <w:rPr>
          <w:rStyle w:val="StyleStyleBold12pt"/>
        </w:rPr>
      </w:pPr>
      <w:r w:rsidRPr="00F356F3">
        <w:rPr>
          <w:rStyle w:val="StyleStyleBold12pt"/>
        </w:rPr>
        <w:t>Eadie, University of Nottingham critical security professor, 2005</w:t>
      </w:r>
    </w:p>
    <w:p w:rsidR="00E6609A" w:rsidRDefault="00E6609A" w:rsidP="00E6609A">
      <w:r>
        <w:t xml:space="preserve">[Pauline, Poverty </w:t>
      </w:r>
      <w:proofErr w:type="gramStart"/>
      <w:r>
        <w:t>And</w:t>
      </w:r>
      <w:proofErr w:type="gramEnd"/>
      <w:r>
        <w:t xml:space="preserve"> The Critical Security Agenda, p. 142, RN]</w:t>
      </w:r>
    </w:p>
    <w:p w:rsidR="00E6609A" w:rsidRPr="00B52E93" w:rsidRDefault="00E6609A" w:rsidP="00E6609A">
      <w:pPr>
        <w:rPr>
          <w:rStyle w:val="TitleChar"/>
        </w:rPr>
      </w:pPr>
      <w:r w:rsidRPr="00D92971">
        <w:rPr>
          <w:rStyle w:val="TitleChar"/>
        </w:rPr>
        <w:t>Following Realist notions of state security</w:t>
      </w:r>
      <w:r w:rsidRPr="002645A4">
        <w:t xml:space="preserve">, it could be argued that </w:t>
      </w:r>
      <w:r w:rsidRPr="00B52E93">
        <w:rPr>
          <w:rStyle w:val="TitleChar"/>
        </w:rPr>
        <w:t>human security operates as a ‘zero-sum game’</w:t>
      </w:r>
      <w:r w:rsidRPr="007D5062">
        <w:t>.</w:t>
      </w:r>
      <w:r w:rsidRPr="00B52E93">
        <w:rPr>
          <w:rStyle w:val="TitleChar"/>
        </w:rPr>
        <w:t xml:space="preserve"> </w:t>
      </w:r>
      <w:r w:rsidRPr="007D5062">
        <w:t xml:space="preserve">In order </w:t>
      </w:r>
      <w:r w:rsidRPr="00B52E93">
        <w:rPr>
          <w:rStyle w:val="TitleChar"/>
        </w:rPr>
        <w:t>for some sectors of society</w:t>
      </w:r>
      <w:r w:rsidRPr="007D5062">
        <w:t xml:space="preserve">, both </w:t>
      </w:r>
      <w:r w:rsidRPr="00B52E93">
        <w:rPr>
          <w:rStyle w:val="TitleChar"/>
        </w:rPr>
        <w:t>national and international</w:t>
      </w:r>
      <w:r w:rsidRPr="007D5062">
        <w:t xml:space="preserve">, to enjoy a level of affluence or </w:t>
      </w:r>
      <w:r w:rsidRPr="00B52E93">
        <w:rPr>
          <w:rStyle w:val="TitleChar"/>
        </w:rPr>
        <w:t>to safeguard their security, others become insecure</w:t>
      </w:r>
      <w:r w:rsidRPr="007D5062">
        <w:t xml:space="preserve">. This </w:t>
      </w:r>
      <w:r w:rsidRPr="00B52E93">
        <w:rPr>
          <w:rStyle w:val="TitleChar"/>
        </w:rPr>
        <w:t>is aided by a neo-liberal formulation</w:t>
      </w:r>
      <w:r w:rsidRPr="007D5062">
        <w:t xml:space="preserve"> of the problem, </w:t>
      </w:r>
      <w:r w:rsidRPr="00B52E93">
        <w:rPr>
          <w:rStyle w:val="TitleChar"/>
        </w:rPr>
        <w:t>which premises the freedom of the market and defends private property rights</w:t>
      </w:r>
      <w:r w:rsidRPr="007D5062">
        <w:t xml:space="preserve">. Current </w:t>
      </w:r>
      <w:r w:rsidRPr="00B52E93">
        <w:rPr>
          <w:rStyle w:val="TitleChar"/>
        </w:rPr>
        <w:t>World Bank</w:t>
      </w:r>
      <w:r w:rsidRPr="007D5062">
        <w:t xml:space="preserve"> (WB) </w:t>
      </w:r>
      <w:r w:rsidRPr="00B52E93">
        <w:rPr>
          <w:rStyle w:val="TitleChar"/>
        </w:rPr>
        <w:t xml:space="preserve">and </w:t>
      </w:r>
      <w:r w:rsidRPr="007D5062">
        <w:t xml:space="preserve">International Monetary </w:t>
      </w:r>
      <w:r w:rsidRPr="00B52E93">
        <w:t>Fund</w:t>
      </w:r>
      <w:r w:rsidRPr="00B52E93">
        <w:rPr>
          <w:rStyle w:val="TitleChar"/>
        </w:rPr>
        <w:t xml:space="preserve"> (IMF</w:t>
      </w:r>
      <w:r w:rsidRPr="007D5062">
        <w:t xml:space="preserve">) (or Bretton Woods) </w:t>
      </w:r>
      <w:r w:rsidRPr="00B52E93">
        <w:rPr>
          <w:rStyle w:val="TitleChar"/>
        </w:rPr>
        <w:t>approaches to poverty, are based on this</w:t>
      </w:r>
      <w:r w:rsidRPr="007D5062">
        <w:t xml:space="preserve"> strategy</w:t>
      </w:r>
      <w:r w:rsidRPr="00B52E93">
        <w:rPr>
          <w:rStyle w:val="TitleChar"/>
        </w:rPr>
        <w:t>, they seek solutions through growth</w:t>
      </w:r>
      <w:r w:rsidRPr="007D5062">
        <w:t xml:space="preserve"> rather than redistribution. </w:t>
      </w:r>
      <w:proofErr w:type="gramStart"/>
      <w:r w:rsidRPr="00B52E93">
        <w:rPr>
          <w:rStyle w:val="TitleChar"/>
        </w:rPr>
        <w:t>However,</w:t>
      </w:r>
      <w:r w:rsidRPr="007D5062">
        <w:t xml:space="preserve"> </w:t>
      </w:r>
      <w:r w:rsidRPr="00B52E93">
        <w:rPr>
          <w:rStyle w:val="TitleChar"/>
        </w:rPr>
        <w:t>the free market and</w:t>
      </w:r>
      <w:r w:rsidRPr="00B52E93">
        <w:t xml:space="preserve"> the </w:t>
      </w:r>
      <w:r w:rsidRPr="00B52E93">
        <w:rPr>
          <w:rStyle w:val="TitleChar"/>
        </w:rPr>
        <w:t>capitalist ideology</w:t>
      </w:r>
      <w:r w:rsidRPr="00B52E93">
        <w:t xml:space="preserve"> </w:t>
      </w:r>
      <w:r w:rsidRPr="007D5062">
        <w:t xml:space="preserve">under which it operates, </w:t>
      </w:r>
      <w:r w:rsidRPr="00B52E93">
        <w:rPr>
          <w:rStyle w:val="TitleChar"/>
        </w:rPr>
        <w:t>is ‘founded on</w:t>
      </w:r>
      <w:r w:rsidRPr="007D5062">
        <w:t xml:space="preserve"> a </w:t>
      </w:r>
      <w:r w:rsidRPr="00B52E93">
        <w:rPr>
          <w:rStyle w:val="TitleChar"/>
        </w:rPr>
        <w:t>considerable</w:t>
      </w:r>
      <w:r w:rsidRPr="007D5062">
        <w:t xml:space="preserve"> degree </w:t>
      </w:r>
      <w:r w:rsidRPr="00B52E93">
        <w:rPr>
          <w:rStyle w:val="TitleChar"/>
        </w:rPr>
        <w:t>or permanent insecurity for all the units within it</w:t>
      </w:r>
      <w:r w:rsidRPr="007D5062">
        <w:t xml:space="preserve"> (individuals, firms, states)’ (Buzan, 1991, p.235).</w:t>
      </w:r>
      <w:proofErr w:type="gramEnd"/>
      <w:r w:rsidRPr="007D5062">
        <w:t xml:space="preserve"> This is </w:t>
      </w:r>
      <w:r w:rsidRPr="00B52E93">
        <w:rPr>
          <w:rStyle w:val="TitleChar"/>
        </w:rPr>
        <w:t>because capitalism, by its very nature, is competitive, which implies losers as well as winners.</w:t>
      </w:r>
      <w:r w:rsidRPr="007D5062">
        <w:t xml:space="preserve"> Therien states, when discussing the United Nations attitude to poverty, that ‘It </w:t>
      </w:r>
      <w:r w:rsidRPr="00B52E93">
        <w:t>[the UN] condemns the overriding values represented by the cult of competition and the drive for profit</w:t>
      </w:r>
      <w:r w:rsidRPr="007D5062">
        <w:t xml:space="preserve"> because they engender various forms of social Darwinism and marginalisation’ (1999 p. 735) </w:t>
      </w:r>
      <w:r w:rsidRPr="00B52E93">
        <w:rPr>
          <w:rStyle w:val="TitleChar"/>
        </w:rPr>
        <w:t>Common or absolute human security is the ideal</w:t>
      </w:r>
      <w:r w:rsidRPr="007D5062">
        <w:t xml:space="preserve">, where all sectors of society enjoy ‘a condition of existence in which human dignity, including meaningful participation in the life of the community, can be realized. </w:t>
      </w:r>
      <w:r w:rsidRPr="00B52E93">
        <w:rPr>
          <w:rStyle w:val="TitleChar"/>
        </w:rPr>
        <w:t>Such</w:t>
      </w:r>
      <w:r w:rsidRPr="007D5062">
        <w:t xml:space="preserve"> </w:t>
      </w:r>
      <w:r w:rsidRPr="00B52E93">
        <w:t>security</w:t>
      </w:r>
      <w:r w:rsidRPr="00B52E93">
        <w:rPr>
          <w:rStyle w:val="TitleChar"/>
        </w:rPr>
        <w:t xml:space="preserve"> is indivisible; it cannot be pursued</w:t>
      </w:r>
      <w:r w:rsidRPr="007D5062">
        <w:t xml:space="preserve"> by or for one group </w:t>
      </w:r>
      <w:r w:rsidRPr="00B52E93">
        <w:rPr>
          <w:rStyle w:val="TitleChar"/>
        </w:rPr>
        <w:t>at the expense of another</w:t>
      </w:r>
      <w:r w:rsidRPr="007D5062">
        <w:t xml:space="preserve">’ (Thomas, 2001, p. 161). </w:t>
      </w:r>
      <w:proofErr w:type="gramStart"/>
      <w:r w:rsidRPr="007D5062">
        <w:t xml:space="preserve">However </w:t>
      </w:r>
      <w:r w:rsidRPr="00B52E93">
        <w:rPr>
          <w:rStyle w:val="TitleChar"/>
        </w:rPr>
        <w:t>it becomes difficult to devise an objective ethical formulation to</w:t>
      </w:r>
      <w:r w:rsidRPr="007D5062">
        <w:t xml:space="preserve"> the problem of </w:t>
      </w:r>
      <w:r w:rsidRPr="00B52E93">
        <w:rPr>
          <w:rStyle w:val="TitleChar"/>
        </w:rPr>
        <w:t>how far justice and equality should be applied</w:t>
      </w:r>
      <w:r w:rsidRPr="007D5062">
        <w:t xml:space="preserve"> as ‘</w:t>
      </w:r>
      <w:r w:rsidRPr="00B52E93">
        <w:rPr>
          <w:rStyle w:val="TitleChar"/>
        </w:rPr>
        <w:t>people are generally bad judges where their own interests are involved’</w:t>
      </w:r>
      <w:r w:rsidRPr="007D5062">
        <w:t xml:space="preserve"> (Aristotle, 1992[1962], p.195).</w:t>
      </w:r>
      <w:proofErr w:type="gramEnd"/>
      <w:r w:rsidRPr="007D5062">
        <w:t xml:space="preserve"> </w:t>
      </w:r>
      <w:r w:rsidRPr="00B52E93">
        <w:rPr>
          <w:rStyle w:val="TitleChar"/>
        </w:rPr>
        <w:t>In other words meaningful solutions to poverty are always going to be inhibited because the rich or powerful will only advocate change to the extent that does not challenge their own position or interests.</w:t>
      </w:r>
    </w:p>
    <w:p w:rsidR="00E6609A" w:rsidRDefault="00E6609A" w:rsidP="00E6609A"/>
    <w:p w:rsidR="00E6609A" w:rsidRDefault="00E6609A" w:rsidP="00E6609A">
      <w:pPr>
        <w:pStyle w:val="Heading2"/>
      </w:pPr>
      <w:r>
        <w:lastRenderedPageBreak/>
        <w:t>Permutation</w:t>
      </w:r>
    </w:p>
    <w:p w:rsidR="00E6609A" w:rsidRDefault="00E6609A" w:rsidP="00E6609A">
      <w:pPr>
        <w:pStyle w:val="Heading3"/>
      </w:pPr>
      <w:r>
        <w:lastRenderedPageBreak/>
        <w:t>Critical Terror specific</w:t>
      </w:r>
    </w:p>
    <w:p w:rsidR="00E6609A" w:rsidRPr="001370FB" w:rsidRDefault="00E6609A" w:rsidP="001E3056">
      <w:pPr>
        <w:pStyle w:val="Heading4"/>
      </w:pPr>
      <w:r>
        <w:t xml:space="preserve">Perm do both - Herring concludes aff – terror isn’t all about class – class analysis should be included in CTS, not replace it </w:t>
      </w:r>
    </w:p>
    <w:p w:rsidR="00E6609A" w:rsidRPr="0040270E" w:rsidRDefault="00E6609A" w:rsidP="00E6609A">
      <w:pPr>
        <w:rPr>
          <w:rStyle w:val="StyleStyleBold12pt"/>
        </w:rPr>
      </w:pPr>
      <w:r w:rsidRPr="0040270E">
        <w:rPr>
          <w:rStyle w:val="StyleStyleBold12pt"/>
        </w:rPr>
        <w:t>Herring, Reader in International Politics, 2008</w:t>
      </w:r>
    </w:p>
    <w:p w:rsidR="00E6609A" w:rsidRPr="00944C57" w:rsidRDefault="00E6609A" w:rsidP="00E6609A">
      <w:r>
        <w:t>(Eric Herring, Reader in International Politics, 2008, “Critical terrorism studies: an activist scholar perspective”, Critical studies on terrorism , Vol. 1, No. 2, p. 201, Fontana)</w:t>
      </w:r>
    </w:p>
    <w:p w:rsidR="00E6609A" w:rsidRPr="00100BB8" w:rsidRDefault="00E6609A" w:rsidP="00E6609A">
      <w:pPr>
        <w:rPr>
          <w:rStyle w:val="TitleChar"/>
        </w:rPr>
      </w:pPr>
      <w:r w:rsidRPr="00100BB8">
        <w:rPr>
          <w:rStyle w:val="TitleChar"/>
        </w:rPr>
        <w:t>Bringing class back in does not mean class reductionism: terrorism is not all about class. The</w:t>
      </w:r>
      <w:r w:rsidRPr="001370FB">
        <w:rPr>
          <w:rStyle w:val="TitleChar"/>
          <w:sz w:val="12"/>
          <w:u w:val="none"/>
        </w:rPr>
        <w:t>¶</w:t>
      </w:r>
      <w:r w:rsidRPr="00F1167F">
        <w:rPr>
          <w:rStyle w:val="TitleChar"/>
          <w:sz w:val="12"/>
        </w:rPr>
        <w:t xml:space="preserve"> </w:t>
      </w:r>
      <w:r w:rsidRPr="00100BB8">
        <w:rPr>
          <w:rStyle w:val="TitleChar"/>
        </w:rPr>
        <w:t>point being made here is the rejection of the implicit assumption that class has nothing to do</w:t>
      </w:r>
      <w:r w:rsidRPr="001370FB">
        <w:rPr>
          <w:rStyle w:val="TitleChar"/>
          <w:sz w:val="12"/>
          <w:u w:val="none"/>
        </w:rPr>
        <w:t>¶</w:t>
      </w:r>
      <w:r w:rsidRPr="00F1167F">
        <w:rPr>
          <w:rStyle w:val="TitleChar"/>
          <w:sz w:val="12"/>
        </w:rPr>
        <w:t xml:space="preserve"> </w:t>
      </w:r>
      <w:r w:rsidRPr="00100BB8">
        <w:rPr>
          <w:rStyle w:val="TitleChar"/>
        </w:rPr>
        <w:t>with terrorism</w:t>
      </w:r>
      <w:r w:rsidRPr="001370FB">
        <w:rPr>
          <w:sz w:val="16"/>
        </w:rPr>
        <w:t xml:space="preserve">, including Northern state terrorism, </w:t>
      </w:r>
      <w:r w:rsidRPr="00100BB8">
        <w:rPr>
          <w:rStyle w:val="TitleChar"/>
        </w:rPr>
        <w:t>or only plays a role in class rebellion from</w:t>
      </w:r>
      <w:r w:rsidRPr="001370FB">
        <w:rPr>
          <w:rStyle w:val="TitleChar"/>
          <w:sz w:val="12"/>
          <w:u w:val="none"/>
        </w:rPr>
        <w:t>¶</w:t>
      </w:r>
      <w:r w:rsidRPr="00F1167F">
        <w:rPr>
          <w:rStyle w:val="TitleChar"/>
          <w:sz w:val="12"/>
        </w:rPr>
        <w:t xml:space="preserve"> </w:t>
      </w:r>
      <w:r w:rsidRPr="00100BB8">
        <w:rPr>
          <w:rStyle w:val="TitleChar"/>
        </w:rPr>
        <w:t>below</w:t>
      </w:r>
      <w:r w:rsidRPr="001370FB">
        <w:rPr>
          <w:sz w:val="16"/>
        </w:rPr>
        <w:t>. By Northern states, I mean industrial and post-industrial capitalist ones. They may be liberal democratic or authoritarian, although they are overwhelmingly in the former group. Hence</w:t>
      </w:r>
      <w:proofErr w:type="gramStart"/>
      <w:r w:rsidRPr="001370FB">
        <w:rPr>
          <w:sz w:val="16"/>
        </w:rPr>
        <w:t>,</w:t>
      </w:r>
      <w:r w:rsidRPr="001370FB">
        <w:rPr>
          <w:sz w:val="12"/>
        </w:rPr>
        <w:t>¶</w:t>
      </w:r>
      <w:proofErr w:type="gramEnd"/>
      <w:r w:rsidRPr="001370FB">
        <w:rPr>
          <w:sz w:val="16"/>
        </w:rPr>
        <w:t xml:space="preserve"> it is not a geographical category, as such states can be located in the southern hemisphere (such</w:t>
      </w:r>
      <w:r w:rsidRPr="001370FB">
        <w:rPr>
          <w:sz w:val="12"/>
        </w:rPr>
        <w:t>¶</w:t>
      </w:r>
      <w:r w:rsidRPr="001370FB">
        <w:rPr>
          <w:sz w:val="16"/>
        </w:rPr>
        <w:t xml:space="preserve"> as Australia). By Southern states, I mean those with low levels of industrial and post-industrial</w:t>
      </w:r>
      <w:r w:rsidRPr="001370FB">
        <w:rPr>
          <w:sz w:val="12"/>
        </w:rPr>
        <w:t>¶</w:t>
      </w:r>
      <w:r w:rsidRPr="001370FB">
        <w:rPr>
          <w:sz w:val="16"/>
        </w:rPr>
        <w:t xml:space="preserve"> capitalist development. The North is more or less a post-Cold War synonym for ‘Western’,</w:t>
      </w:r>
      <w:r w:rsidRPr="001370FB">
        <w:rPr>
          <w:sz w:val="12"/>
        </w:rPr>
        <w:t>¶</w:t>
      </w:r>
      <w:r w:rsidRPr="001370FB">
        <w:rPr>
          <w:sz w:val="16"/>
        </w:rPr>
        <w:t xml:space="preserve"> though with the obvious qualification that there is no non-capitalist East with which it is struggling for the political, military, and economic allegiance of a Third World. Instead, the United</w:t>
      </w:r>
      <w:r w:rsidRPr="001370FB">
        <w:rPr>
          <w:sz w:val="12"/>
        </w:rPr>
        <w:t>¶</w:t>
      </w:r>
      <w:r w:rsidRPr="001370FB">
        <w:rPr>
          <w:sz w:val="16"/>
        </w:rPr>
        <w:t xml:space="preserve"> States is trying to balance its own interests, with keeping the other Northern democratic states on</w:t>
      </w:r>
      <w:r w:rsidRPr="001370FB">
        <w:rPr>
          <w:sz w:val="12"/>
        </w:rPr>
        <w:t>¶</w:t>
      </w:r>
      <w:r w:rsidRPr="001370FB">
        <w:rPr>
          <w:sz w:val="16"/>
        </w:rPr>
        <w:t xml:space="preserve"> board while engaging with the structural shift associated with China’s increasingly global version of authoritarian Northern capitalism. The ‘North’ and the ‘Global North’ are frequently</w:t>
      </w:r>
      <w:r w:rsidRPr="001370FB">
        <w:rPr>
          <w:sz w:val="12"/>
        </w:rPr>
        <w:t>¶</w:t>
      </w:r>
      <w:r w:rsidRPr="001370FB">
        <w:rPr>
          <w:sz w:val="16"/>
        </w:rPr>
        <w:t xml:space="preserve"> used as synonyms (the latter being the trendy version): the problem with this approach is that the</w:t>
      </w:r>
      <w:r w:rsidRPr="001370FB">
        <w:rPr>
          <w:sz w:val="12"/>
        </w:rPr>
        <w:t>¶</w:t>
      </w:r>
      <w:r w:rsidRPr="001370FB">
        <w:rPr>
          <w:sz w:val="16"/>
        </w:rPr>
        <w:t xml:space="preserve"> phrase ‘Global North’ is useful to encapsulate the fact that within Northern states substantial elements of society are part of the Global South, defined as those which are marginal to advanced</w:t>
      </w:r>
      <w:r w:rsidRPr="001370FB">
        <w:rPr>
          <w:sz w:val="12"/>
        </w:rPr>
        <w:t>¶</w:t>
      </w:r>
      <w:r w:rsidRPr="001370FB">
        <w:rPr>
          <w:sz w:val="16"/>
        </w:rPr>
        <w:t xml:space="preserve"> capitalism, impoverished and policed, or just ignored. Their poverty, hunger, ill health, and</w:t>
      </w:r>
      <w:r w:rsidRPr="001370FB">
        <w:rPr>
          <w:sz w:val="12"/>
        </w:rPr>
        <w:t>¶</w:t>
      </w:r>
      <w:r w:rsidRPr="001370FB">
        <w:rPr>
          <w:sz w:val="16"/>
        </w:rPr>
        <w:t xml:space="preserve"> shortened life spans can be witnessed across the world. Equally, within Southern states there are</w:t>
      </w:r>
      <w:r w:rsidRPr="001370FB">
        <w:rPr>
          <w:sz w:val="12"/>
        </w:rPr>
        <w:t>¶</w:t>
      </w:r>
      <w:r w:rsidRPr="001370FB">
        <w:rPr>
          <w:sz w:val="16"/>
        </w:rPr>
        <w:t xml:space="preserve"> substantial elements of society which are part of the Global North, defined as those which are</w:t>
      </w:r>
      <w:r w:rsidRPr="001370FB">
        <w:rPr>
          <w:sz w:val="12"/>
        </w:rPr>
        <w:t>¶</w:t>
      </w:r>
      <w:r w:rsidRPr="001370FB">
        <w:rPr>
          <w:sz w:val="16"/>
        </w:rPr>
        <w:t xml:space="preserve"> deeply integrated into advanced capitalism, wealthy, and on behalf of which the Global South is</w:t>
      </w:r>
      <w:r w:rsidRPr="001370FB">
        <w:rPr>
          <w:sz w:val="12"/>
        </w:rPr>
        <w:t>¶</w:t>
      </w:r>
      <w:r w:rsidRPr="001370FB">
        <w:rPr>
          <w:sz w:val="16"/>
        </w:rPr>
        <w:t xml:space="preserve"> policed, securitised, and if necessary repressed. The people of the Global North and Global</w:t>
      </w:r>
      <w:r w:rsidRPr="001370FB">
        <w:rPr>
          <w:sz w:val="12"/>
        </w:rPr>
        <w:t>¶</w:t>
      </w:r>
      <w:r w:rsidRPr="001370FB">
        <w:rPr>
          <w:sz w:val="16"/>
        </w:rPr>
        <w:t xml:space="preserve"> South correspond roughly to Duffield’s (2007) categories of insured and uninsured or surplus</w:t>
      </w:r>
      <w:r w:rsidRPr="001370FB">
        <w:rPr>
          <w:sz w:val="12"/>
        </w:rPr>
        <w:t>¶</w:t>
      </w:r>
      <w:r w:rsidRPr="001370FB">
        <w:rPr>
          <w:sz w:val="16"/>
        </w:rPr>
        <w:t xml:space="preserve"> life (for an application to post-invasion Iraq, see Herring, forthcoming). As such, it is above all a</w:t>
      </w:r>
      <w:r w:rsidRPr="001370FB">
        <w:rPr>
          <w:sz w:val="12"/>
        </w:rPr>
        <w:t>¶</w:t>
      </w:r>
      <w:r w:rsidRPr="001370FB">
        <w:rPr>
          <w:sz w:val="16"/>
        </w:rPr>
        <w:t xml:space="preserve"> class rather than a geographical distinction, or a distinction between types of state. Within this</w:t>
      </w:r>
      <w:r w:rsidRPr="001370FB">
        <w:rPr>
          <w:sz w:val="12"/>
        </w:rPr>
        <w:t>¶</w:t>
      </w:r>
      <w:r w:rsidRPr="001370FB">
        <w:rPr>
          <w:sz w:val="16"/>
        </w:rPr>
        <w:t xml:space="preserve"> system, terrorism can be a means of capital accumulation by violent and intimidatory dispossession, opposition to it, or part of a bid to take part in it. </w:t>
      </w:r>
      <w:r w:rsidRPr="00100BB8">
        <w:rPr>
          <w:rStyle w:val="TitleChar"/>
        </w:rPr>
        <w:t>Nevertheless, the world is structured and</w:t>
      </w:r>
      <w:r w:rsidRPr="001370FB">
        <w:rPr>
          <w:rStyle w:val="TitleChar"/>
          <w:sz w:val="12"/>
          <w:u w:val="none"/>
        </w:rPr>
        <w:t>¶</w:t>
      </w:r>
      <w:r w:rsidRPr="00F1167F">
        <w:rPr>
          <w:rStyle w:val="TitleChar"/>
          <w:sz w:val="12"/>
        </w:rPr>
        <w:t xml:space="preserve"> </w:t>
      </w:r>
      <w:r w:rsidRPr="00100BB8">
        <w:rPr>
          <w:rStyle w:val="TitleChar"/>
        </w:rPr>
        <w:t>stratified around multiple inequalities and critical terrorism studies needs to be attentive to what</w:t>
      </w:r>
      <w:r w:rsidRPr="001370FB">
        <w:rPr>
          <w:rStyle w:val="TitleChar"/>
          <w:sz w:val="12"/>
          <w:u w:val="none"/>
        </w:rPr>
        <w:t>¶</w:t>
      </w:r>
      <w:r w:rsidRPr="00F1167F">
        <w:rPr>
          <w:rStyle w:val="TitleChar"/>
          <w:sz w:val="12"/>
        </w:rPr>
        <w:t xml:space="preserve"> </w:t>
      </w:r>
      <w:r w:rsidRPr="00100BB8">
        <w:rPr>
          <w:rStyle w:val="TitleChar"/>
        </w:rPr>
        <w:t>they are and how they relate to the use and non-use of terrorism</w:t>
      </w:r>
      <w:r w:rsidRPr="001370FB">
        <w:rPr>
          <w:sz w:val="16"/>
        </w:rPr>
        <w:t xml:space="preserve">. </w:t>
      </w:r>
      <w:r w:rsidRPr="00100BB8">
        <w:rPr>
          <w:rStyle w:val="TitleChar"/>
        </w:rPr>
        <w:t>A particularly important inequality which critical terrorism studies ought to challenge is the operation of the categories of</w:t>
      </w:r>
      <w:r w:rsidRPr="001370FB">
        <w:rPr>
          <w:rStyle w:val="TitleChar"/>
          <w:sz w:val="12"/>
          <w:u w:val="none"/>
        </w:rPr>
        <w:t>¶</w:t>
      </w:r>
      <w:r w:rsidRPr="00F1167F">
        <w:rPr>
          <w:rStyle w:val="TitleChar"/>
          <w:sz w:val="12"/>
        </w:rPr>
        <w:t xml:space="preserve"> </w:t>
      </w:r>
      <w:r w:rsidRPr="00100BB8">
        <w:rPr>
          <w:rStyle w:val="TitleChar"/>
        </w:rPr>
        <w:t>worthy and unworthy victims.</w:t>
      </w:r>
    </w:p>
    <w:p w:rsidR="00E6609A" w:rsidRDefault="00E6609A" w:rsidP="00E6609A"/>
    <w:p w:rsidR="00E6609A" w:rsidRPr="00740CB4" w:rsidRDefault="00E6609A" w:rsidP="00E6609A"/>
    <w:p w:rsidR="00E6609A" w:rsidRPr="00740CB4" w:rsidRDefault="00E6609A" w:rsidP="00E6609A"/>
    <w:p w:rsidR="00E6609A" w:rsidRDefault="00E6609A" w:rsidP="00E6609A">
      <w:pPr>
        <w:pStyle w:val="Heading1"/>
      </w:pPr>
      <w:r>
        <w:lastRenderedPageBreak/>
        <w:t>Cap Good</w:t>
      </w:r>
    </w:p>
    <w:p w:rsidR="00E6609A" w:rsidRDefault="00E6609A" w:rsidP="00E6609A">
      <w:pPr>
        <w:pStyle w:val="Heading2"/>
      </w:pPr>
      <w:r>
        <w:lastRenderedPageBreak/>
        <w:t>Cap Good - Solves Tech</w:t>
      </w:r>
    </w:p>
    <w:p w:rsidR="00E6609A" w:rsidRDefault="00E6609A" w:rsidP="00E6609A">
      <w:pPr>
        <w:rPr>
          <w:sz w:val="16"/>
        </w:rPr>
      </w:pPr>
    </w:p>
    <w:p w:rsidR="00E6609A" w:rsidRDefault="00E6609A" w:rsidP="00E6609A">
      <w:pPr>
        <w:pStyle w:val="Heading4"/>
      </w:pPr>
      <w:r>
        <w:t>Biotech</w:t>
      </w:r>
    </w:p>
    <w:p w:rsidR="00E6609A" w:rsidRDefault="00E6609A" w:rsidP="001E3056">
      <w:pPr>
        <w:pStyle w:val="Heading4"/>
      </w:pPr>
      <w:r>
        <w:t>Capitalist competitiveness provides the best biotech which solves pharmaceuticals and pollution</w:t>
      </w:r>
    </w:p>
    <w:p w:rsidR="00E6609A" w:rsidRPr="00343D5A" w:rsidRDefault="00E6609A" w:rsidP="00E6609A">
      <w:pPr>
        <w:rPr>
          <w:rStyle w:val="StyleStyleBold12pt"/>
        </w:rPr>
      </w:pPr>
      <w:r w:rsidRPr="00343D5A">
        <w:rPr>
          <w:rStyle w:val="StyleStyleBold12pt"/>
        </w:rPr>
        <w:t>Birch, Research Fellow for the Center for Public Policy for Regions, Neoliberalism studies, 2006</w:t>
      </w:r>
    </w:p>
    <w:p w:rsidR="00E6609A" w:rsidRDefault="00E6609A" w:rsidP="00E6609A">
      <w:pPr>
        <w:rPr>
          <w:sz w:val="16"/>
        </w:rPr>
      </w:pPr>
      <w:r>
        <w:rPr>
          <w:sz w:val="16"/>
        </w:rPr>
        <w:t>(Kean, University of Glasgow, Journal of Genomics, Society and Policy, Vol. 2, No. 3, “The Neoliberal Underpinnings of the Bioeconomy: the Ideological Discourse and Practices of Economic Competitiveness,” http://strathprints.strath.ac.uk/25814/1/neoliberal_bioeconomy_GSP.pdf)</w:t>
      </w:r>
    </w:p>
    <w:p w:rsidR="00E6609A" w:rsidRDefault="00E6609A" w:rsidP="00E6609A">
      <w:pPr>
        <w:rPr>
          <w:rStyle w:val="TitleChar"/>
        </w:rPr>
      </w:pPr>
      <w:r>
        <w:rPr>
          <w:sz w:val="16"/>
        </w:rPr>
        <w:t xml:space="preserve">Both policy and academic debates define the concept of competitiveness as ‘success’ </w:t>
      </w:r>
      <w:r>
        <w:rPr>
          <w:sz w:val="12"/>
        </w:rPr>
        <w:t xml:space="preserve"> </w:t>
      </w:r>
      <w:r w:rsidRPr="0034285B">
        <w:rPr>
          <w:sz w:val="12"/>
        </w:rPr>
        <w:t xml:space="preserve"> </w:t>
      </w:r>
      <w:r>
        <w:rPr>
          <w:sz w:val="16"/>
        </w:rPr>
        <w:t>in international markets.68 Consequently competitiveness itself represents a discourse</w:t>
      </w:r>
      <w:r>
        <w:rPr>
          <w:sz w:val="12"/>
        </w:rPr>
        <w:t xml:space="preserve"> </w:t>
      </w:r>
      <w:r w:rsidRPr="0034285B">
        <w:rPr>
          <w:sz w:val="12"/>
        </w:rPr>
        <w:t xml:space="preserve"> </w:t>
      </w:r>
      <w:r>
        <w:rPr>
          <w:sz w:val="16"/>
        </w:rPr>
        <w:t xml:space="preserve">that justifies and naturalises the pursuit of specific policies that ensure success in </w:t>
      </w:r>
      <w:r>
        <w:rPr>
          <w:sz w:val="12"/>
        </w:rPr>
        <w:t xml:space="preserve"> </w:t>
      </w:r>
      <w:r w:rsidRPr="0034285B">
        <w:rPr>
          <w:sz w:val="12"/>
        </w:rPr>
        <w:t xml:space="preserve"> </w:t>
      </w:r>
      <w:r>
        <w:rPr>
          <w:sz w:val="16"/>
        </w:rPr>
        <w:t xml:space="preserve">these markets through the (re)constitution of national institutional frameworks. </w:t>
      </w:r>
      <w:r>
        <w:rPr>
          <w:sz w:val="12"/>
        </w:rPr>
        <w:t xml:space="preserve"> </w:t>
      </w:r>
      <w:proofErr w:type="gramStart"/>
      <w:r>
        <w:rPr>
          <w:sz w:val="12"/>
        </w:rPr>
        <w:t xml:space="preserve">The </w:t>
      </w:r>
      <w:r w:rsidRPr="0034285B">
        <w:rPr>
          <w:sz w:val="12"/>
        </w:rPr>
        <w:t xml:space="preserve"> </w:t>
      </w:r>
      <w:r>
        <w:rPr>
          <w:sz w:val="16"/>
        </w:rPr>
        <w:t>representation</w:t>
      </w:r>
      <w:proofErr w:type="gramEnd"/>
      <w:r>
        <w:rPr>
          <w:sz w:val="16"/>
        </w:rPr>
        <w:t xml:space="preserve"> of the biosciences as a driver of competitiveness throughout the </w:t>
      </w:r>
      <w:r>
        <w:rPr>
          <w:sz w:val="12"/>
        </w:rPr>
        <w:t xml:space="preserve"> </w:t>
      </w:r>
      <w:r w:rsidRPr="0034285B">
        <w:rPr>
          <w:sz w:val="12"/>
        </w:rPr>
        <w:t xml:space="preserve"> </w:t>
      </w:r>
      <w:r>
        <w:rPr>
          <w:sz w:val="16"/>
        </w:rPr>
        <w:t xml:space="preserve">regional, national and supranational policy discourses can be seen as a process in </w:t>
      </w:r>
      <w:r>
        <w:rPr>
          <w:sz w:val="12"/>
        </w:rPr>
        <w:t xml:space="preserve"> </w:t>
      </w:r>
      <w:r w:rsidRPr="0034285B">
        <w:rPr>
          <w:sz w:val="12"/>
        </w:rPr>
        <w:t xml:space="preserve"> </w:t>
      </w:r>
      <w:r>
        <w:rPr>
          <w:sz w:val="16"/>
        </w:rPr>
        <w:t xml:space="preserve">which biotechnology has been presented as an obvious and perhaps even inevitable </w:t>
      </w:r>
      <w:r>
        <w:rPr>
          <w:sz w:val="12"/>
        </w:rPr>
        <w:t xml:space="preserve"> </w:t>
      </w:r>
      <w:r w:rsidRPr="0034285B">
        <w:rPr>
          <w:sz w:val="12"/>
        </w:rPr>
        <w:t xml:space="preserve"> </w:t>
      </w:r>
      <w:r>
        <w:rPr>
          <w:sz w:val="16"/>
        </w:rPr>
        <w:t xml:space="preserve">solution to such policy concerns. </w:t>
      </w:r>
      <w:r w:rsidRPr="0034285B">
        <w:rPr>
          <w:rStyle w:val="TitleChar"/>
        </w:rPr>
        <w:t xml:space="preserve">The more recent link between competitiveness and </w:t>
      </w:r>
      <w:r>
        <w:rPr>
          <w:rStyle w:val="TitleChar"/>
        </w:rPr>
        <w:t xml:space="preserve"> </w:t>
      </w:r>
      <w:r w:rsidRPr="0034285B">
        <w:rPr>
          <w:rStyle w:val="TitleChar"/>
        </w:rPr>
        <w:t xml:space="preserve"> national well-being </w:t>
      </w:r>
      <w:r>
        <w:rPr>
          <w:sz w:val="16"/>
        </w:rPr>
        <w:t xml:space="preserve">or healthcare </w:t>
      </w:r>
      <w:r w:rsidRPr="0034285B">
        <w:rPr>
          <w:rStyle w:val="TitleChar"/>
        </w:rPr>
        <w:t xml:space="preserve">embeds this competitiveness concern in the intrinsic </w:t>
      </w:r>
      <w:r>
        <w:rPr>
          <w:rStyle w:val="TitleChar"/>
        </w:rPr>
        <w:t xml:space="preserve"> </w:t>
      </w:r>
      <w:r w:rsidRPr="0034285B">
        <w:rPr>
          <w:rStyle w:val="TitleChar"/>
        </w:rPr>
        <w:t xml:space="preserve"> attributes of biotechnology itself</w:t>
      </w:r>
      <w:r>
        <w:rPr>
          <w:sz w:val="16"/>
        </w:rPr>
        <w:t xml:space="preserve"> so that the previous emphasis on the bioeconomy </w:t>
      </w:r>
      <w:r>
        <w:rPr>
          <w:sz w:val="12"/>
        </w:rPr>
        <w:t xml:space="preserve"> </w:t>
      </w:r>
      <w:r w:rsidRPr="0034285B">
        <w:rPr>
          <w:sz w:val="12"/>
        </w:rPr>
        <w:t xml:space="preserve"> </w:t>
      </w:r>
      <w:r>
        <w:rPr>
          <w:sz w:val="16"/>
        </w:rPr>
        <w:t xml:space="preserve">appears rational and obvious;69 </w:t>
      </w:r>
      <w:r w:rsidRPr="0034285B">
        <w:rPr>
          <w:rStyle w:val="Emphasis"/>
        </w:rPr>
        <w:t>who does not want better drugs or less pollution after</w:t>
      </w:r>
      <w:r>
        <w:rPr>
          <w:rStyle w:val="Emphasis"/>
        </w:rPr>
        <w:t xml:space="preserve"> </w:t>
      </w:r>
      <w:r w:rsidRPr="0034285B">
        <w:rPr>
          <w:rStyle w:val="Emphasis"/>
        </w:rPr>
        <w:t xml:space="preserve"> all?</w:t>
      </w:r>
      <w:r>
        <w:rPr>
          <w:sz w:val="16"/>
        </w:rPr>
        <w:t xml:space="preserve"> Competitiveness can therefore be presented as technologically determined and </w:t>
      </w:r>
      <w:r>
        <w:rPr>
          <w:sz w:val="12"/>
        </w:rPr>
        <w:t xml:space="preserve"> </w:t>
      </w:r>
      <w:r w:rsidRPr="0034285B">
        <w:rPr>
          <w:sz w:val="12"/>
        </w:rPr>
        <w:t xml:space="preserve"> </w:t>
      </w:r>
      <w:r>
        <w:rPr>
          <w:sz w:val="16"/>
        </w:rPr>
        <w:t xml:space="preserve">dependent upon innovation, which leads to a self-fulfilling prophecy as changes made </w:t>
      </w:r>
      <w:r>
        <w:rPr>
          <w:sz w:val="12"/>
        </w:rPr>
        <w:t xml:space="preserve"> </w:t>
      </w:r>
      <w:r w:rsidRPr="0034285B">
        <w:rPr>
          <w:sz w:val="12"/>
        </w:rPr>
        <w:t xml:space="preserve"> </w:t>
      </w:r>
      <w:r>
        <w:rPr>
          <w:sz w:val="16"/>
        </w:rPr>
        <w:t xml:space="preserve">to institutional structures to encourage bioscience innovation benefit all firms and </w:t>
      </w:r>
      <w:proofErr w:type="gramStart"/>
      <w:r>
        <w:rPr>
          <w:sz w:val="16"/>
        </w:rPr>
        <w:t>not</w:t>
      </w:r>
      <w:r>
        <w:rPr>
          <w:sz w:val="12"/>
        </w:rPr>
        <w:t xml:space="preserve"> </w:t>
      </w:r>
      <w:r w:rsidRPr="0034285B">
        <w:rPr>
          <w:sz w:val="12"/>
        </w:rPr>
        <w:t xml:space="preserve"> </w:t>
      </w:r>
      <w:r>
        <w:rPr>
          <w:sz w:val="16"/>
        </w:rPr>
        <w:t>just</w:t>
      </w:r>
      <w:proofErr w:type="gramEnd"/>
      <w:r>
        <w:rPr>
          <w:sz w:val="16"/>
        </w:rPr>
        <w:t xml:space="preserve"> national ones. In this way the external threat presented in the competitiveness</w:t>
      </w:r>
      <w:r>
        <w:rPr>
          <w:sz w:val="12"/>
        </w:rPr>
        <w:t xml:space="preserve"> </w:t>
      </w:r>
      <w:r w:rsidRPr="0034285B">
        <w:rPr>
          <w:sz w:val="12"/>
        </w:rPr>
        <w:t xml:space="preserve"> </w:t>
      </w:r>
      <w:r>
        <w:rPr>
          <w:sz w:val="16"/>
        </w:rPr>
        <w:t xml:space="preserve">discourse becomes concrete as external firms can enter newly (institutionally) </w:t>
      </w:r>
      <w:r>
        <w:rPr>
          <w:sz w:val="12"/>
        </w:rPr>
        <w:t xml:space="preserve"> </w:t>
      </w:r>
      <w:r w:rsidRPr="0034285B">
        <w:rPr>
          <w:sz w:val="12"/>
        </w:rPr>
        <w:t xml:space="preserve"> </w:t>
      </w:r>
      <w:r>
        <w:rPr>
          <w:sz w:val="16"/>
        </w:rPr>
        <w:t xml:space="preserve">deregulated markets more easily than firms based in those markets because the latter </w:t>
      </w:r>
      <w:r>
        <w:rPr>
          <w:sz w:val="12"/>
        </w:rPr>
        <w:t xml:space="preserve"> </w:t>
      </w:r>
      <w:r w:rsidRPr="0034285B">
        <w:rPr>
          <w:sz w:val="12"/>
        </w:rPr>
        <w:t xml:space="preserve"> </w:t>
      </w:r>
      <w:r>
        <w:rPr>
          <w:sz w:val="16"/>
        </w:rPr>
        <w:t xml:space="preserve">have to adapt to new institutions whilst the former do not because they have not been </w:t>
      </w:r>
      <w:r>
        <w:rPr>
          <w:sz w:val="12"/>
        </w:rPr>
        <w:t xml:space="preserve"> </w:t>
      </w:r>
      <w:r w:rsidRPr="0034285B">
        <w:rPr>
          <w:sz w:val="12"/>
        </w:rPr>
        <w:t xml:space="preserve"> </w:t>
      </w:r>
      <w:r>
        <w:rPr>
          <w:sz w:val="16"/>
        </w:rPr>
        <w:t xml:space="preserve">embedded in the previous institutional environment. </w:t>
      </w:r>
      <w:r w:rsidRPr="0034285B">
        <w:rPr>
          <w:rStyle w:val="TitleChar"/>
        </w:rPr>
        <w:t xml:space="preserve">Furthermore the emphasis on </w:t>
      </w:r>
      <w:r w:rsidRPr="0034285B">
        <w:rPr>
          <w:rStyle w:val="Emphasis"/>
        </w:rPr>
        <w:t>the need to continually upgrade technology through innovation in order to compete</w:t>
      </w:r>
      <w:r w:rsidRPr="0034285B">
        <w:rPr>
          <w:rStyle w:val="TitleChar"/>
        </w:rPr>
        <w:t xml:space="preserve"> leads to the gradual expansion and privatization of global capital as country after country deregulates in order to avoid any form of competitive disadvantage.</w:t>
      </w:r>
    </w:p>
    <w:p w:rsidR="00E6609A" w:rsidRDefault="00E6609A" w:rsidP="00E6609A">
      <w:pPr>
        <w:rPr>
          <w:rStyle w:val="TitleChar"/>
        </w:rPr>
      </w:pPr>
    </w:p>
    <w:p w:rsidR="00E6609A" w:rsidRDefault="00E6609A" w:rsidP="00E6609A">
      <w:pPr>
        <w:rPr>
          <w:rStyle w:val="Emphasis"/>
        </w:rPr>
      </w:pPr>
    </w:p>
    <w:p w:rsidR="00E6609A" w:rsidRDefault="00E6609A" w:rsidP="001E3056">
      <w:pPr>
        <w:pStyle w:val="Heading4"/>
      </w:pPr>
      <w:r w:rsidRPr="00D5631C">
        <w:t>Biotechnology solves food crises</w:t>
      </w:r>
    </w:p>
    <w:p w:rsidR="00E6609A" w:rsidRPr="00D5631C" w:rsidRDefault="00E6609A" w:rsidP="00E6609A">
      <w:pPr>
        <w:rPr>
          <w:rStyle w:val="StyleStyleBold12pt"/>
        </w:rPr>
      </w:pPr>
      <w:r w:rsidRPr="00D5631C">
        <w:rPr>
          <w:rStyle w:val="StyleStyleBold12pt"/>
        </w:rPr>
        <w:t>Doyle, Reuters Environment Correspondent, 08</w:t>
      </w:r>
    </w:p>
    <w:p w:rsidR="00E6609A" w:rsidRPr="00D5631C" w:rsidRDefault="00E6609A" w:rsidP="00E6609A">
      <w:r>
        <w:t>Alister Doyle has worked as Reuters Environment Correspondent since 2004, mainly covering U.N. negotiations including the Copenhagen summit in 2009 and the science of climate change.  Previously, he had postings with Reuters in Paris, Central America, Brussels and London in a career stretching back to 1982. He is a graduate of Oxford University where he studied French and Spanish. (“Biotechnology a key to solving food crisis - U.S. says”—6/3/2008 http://in.reuters.com/article/2008/06/03/idINIndia-33887920080603)</w:t>
      </w:r>
    </w:p>
    <w:p w:rsidR="00E6609A" w:rsidRDefault="00E6609A" w:rsidP="00E6609A">
      <w:pPr>
        <w:rPr>
          <w:sz w:val="12"/>
        </w:rPr>
      </w:pPr>
      <w:r w:rsidRPr="00D5631C">
        <w:rPr>
          <w:rStyle w:val="Emphasis"/>
        </w:rPr>
        <w:t>Biotechnology can help solve the world's food crisis</w:t>
      </w:r>
      <w:r w:rsidRPr="00860F64">
        <w:t xml:space="preserve"> with benefits such as flood-resistant rice in Bangladesh or higher cotton yields in Burkina Faso, a senior U.S. official said at a U.N. food summit on Tuesday.</w:t>
      </w:r>
      <w:r>
        <w:rPr>
          <w:sz w:val="12"/>
        </w:rPr>
        <w:t xml:space="preserve"> </w:t>
      </w:r>
      <w:r w:rsidRPr="00860F64">
        <w:rPr>
          <w:sz w:val="12"/>
        </w:rPr>
        <w:t xml:space="preserve"> </w:t>
      </w:r>
      <w:r w:rsidRPr="00860F64">
        <w:t>"</w:t>
      </w:r>
      <w:r w:rsidRPr="00860F64">
        <w:rPr>
          <w:rStyle w:val="TitleChar"/>
        </w:rPr>
        <w:t>Biotechnology is one of the most promising tools for improving the productivity of agriculture and increasing the incomes of the rural poor</w:t>
      </w:r>
      <w:r w:rsidRPr="00860F64">
        <w:t>," U.S. Agriculture Secretary Ed Schafer said.</w:t>
      </w:r>
      <w:r>
        <w:rPr>
          <w:sz w:val="12"/>
        </w:rPr>
        <w:t xml:space="preserve"> </w:t>
      </w:r>
      <w:r w:rsidRPr="00860F64">
        <w:rPr>
          <w:sz w:val="12"/>
        </w:rPr>
        <w:t xml:space="preserve"> </w:t>
      </w:r>
      <w:r w:rsidRPr="00860F64">
        <w:t>"We are convinced of the benefits it offers to developing countries and small farmers," he told a U.S.-led briefing on the sidelines of the June 3-5 summit seeking ways to combat high food prices when climate change may aggravate shortages.</w:t>
      </w:r>
      <w:r>
        <w:rPr>
          <w:sz w:val="12"/>
        </w:rPr>
        <w:t xml:space="preserve"> </w:t>
      </w:r>
      <w:r w:rsidRPr="00860F64">
        <w:rPr>
          <w:sz w:val="12"/>
        </w:rPr>
        <w:t xml:space="preserve"> </w:t>
      </w:r>
      <w:r w:rsidRPr="00860F64">
        <w:t>Some green groups say genetically-engineered crops threaten biodiversity while many European consumers are wary of eating products dubbed by critics as "Frankenfoods".</w:t>
      </w:r>
      <w:r>
        <w:rPr>
          <w:sz w:val="12"/>
        </w:rPr>
        <w:t xml:space="preserve"> </w:t>
      </w:r>
      <w:r w:rsidRPr="00860F64">
        <w:rPr>
          <w:sz w:val="12"/>
        </w:rPr>
        <w:t xml:space="preserve"> </w:t>
      </w:r>
      <w:r w:rsidRPr="00860F64">
        <w:t xml:space="preserve">Schafer said </w:t>
      </w:r>
      <w:r w:rsidRPr="00860F64">
        <w:rPr>
          <w:rStyle w:val="TitleChar"/>
        </w:rPr>
        <w:t xml:space="preserve">biotechnology, including genetically-modified organisms (GMOs), could </w:t>
      </w:r>
      <w:r w:rsidRPr="00860F64">
        <w:rPr>
          <w:rStyle w:val="TitleChar"/>
        </w:rPr>
        <w:lastRenderedPageBreak/>
        <w:t>help produce more food by raising yields and producing crops in developing nations that are resistant to disease and pests.</w:t>
      </w:r>
      <w:r>
        <w:rPr>
          <w:rStyle w:val="TitleChar"/>
        </w:rPr>
        <w:t xml:space="preserve"> </w:t>
      </w:r>
      <w:r w:rsidRPr="00860F64">
        <w:rPr>
          <w:rStyle w:val="TitleChar"/>
        </w:rPr>
        <w:t xml:space="preserve"> "Genetic engineering offers long-term solutions to </w:t>
      </w:r>
      <w:r w:rsidRPr="00D5631C">
        <w:t>some of our</w:t>
      </w:r>
      <w:r w:rsidRPr="00860F64">
        <w:rPr>
          <w:rStyle w:val="TitleChar"/>
        </w:rPr>
        <w:t xml:space="preserve"> major crop production problems,"</w:t>
      </w:r>
      <w:r w:rsidRPr="00860F64">
        <w:t xml:space="preserve"> said Philippine Agriculture Minister Arthur Yap. But he said that it was not a panacea for all of his country's agricultural problems.</w:t>
      </w:r>
      <w:r>
        <w:rPr>
          <w:sz w:val="12"/>
        </w:rPr>
        <w:t xml:space="preserve"> </w:t>
      </w:r>
      <w:r w:rsidRPr="00860F64">
        <w:rPr>
          <w:sz w:val="12"/>
        </w:rPr>
        <w:t xml:space="preserve"> </w:t>
      </w:r>
      <w:r w:rsidRPr="00860F64">
        <w:t>Progress being made in the Philippines included research into rice and coconuts resistant to disease, he said.</w:t>
      </w:r>
      <w:r>
        <w:rPr>
          <w:sz w:val="12"/>
        </w:rPr>
        <w:t xml:space="preserve"> </w:t>
      </w:r>
      <w:r w:rsidRPr="00860F64">
        <w:rPr>
          <w:sz w:val="12"/>
        </w:rPr>
        <w:t xml:space="preserve"> </w:t>
      </w:r>
      <w:r w:rsidRPr="00860F64">
        <w:t>"We're also working on virus-resistant papaya, papaya hybrids with a longer shelf life that should be ready for market in 2009," he said.</w:t>
      </w:r>
      <w:r>
        <w:rPr>
          <w:sz w:val="12"/>
        </w:rPr>
        <w:t xml:space="preserve"> </w:t>
      </w:r>
      <w:r w:rsidRPr="00860F64">
        <w:rPr>
          <w:sz w:val="12"/>
        </w:rPr>
        <w:t xml:space="preserve"> </w:t>
      </w:r>
      <w:r w:rsidRPr="00860F64">
        <w:t>Climate change could aggravate production around the world with more droughts, floods, disruptions to monsoons and rising sea levels, says the U.N. Climate Panel. In Africa alone, 250 million people could face extra stress on water supplies by 2020.</w:t>
      </w:r>
      <w:r>
        <w:rPr>
          <w:sz w:val="12"/>
        </w:rPr>
        <w:t xml:space="preserve"> </w:t>
      </w:r>
      <w:r w:rsidRPr="00860F64">
        <w:rPr>
          <w:sz w:val="12"/>
        </w:rPr>
        <w:t xml:space="preserve"> </w:t>
      </w:r>
      <w:proofErr w:type="gramStart"/>
      <w:r w:rsidRPr="00860F64">
        <w:t>COTTON</w:t>
      </w:r>
      <w:r>
        <w:rPr>
          <w:sz w:val="12"/>
        </w:rPr>
        <w:t xml:space="preserve"> </w:t>
      </w:r>
      <w:r w:rsidRPr="00860F64">
        <w:rPr>
          <w:sz w:val="12"/>
        </w:rPr>
        <w:t xml:space="preserve"> </w:t>
      </w:r>
      <w:r w:rsidRPr="00860F64">
        <w:t>Burkina</w:t>
      </w:r>
      <w:proofErr w:type="gramEnd"/>
      <w:r w:rsidRPr="00860F64">
        <w:t xml:space="preserve"> Faso Agriculture Minister Laurent Sedogo said the African country had worked with U.S. agriculture group Monsanto to battle pests that blighted the cotton crop.</w:t>
      </w:r>
      <w:r>
        <w:rPr>
          <w:sz w:val="12"/>
        </w:rPr>
        <w:t xml:space="preserve"> </w:t>
      </w:r>
      <w:r w:rsidRPr="00860F64">
        <w:rPr>
          <w:sz w:val="12"/>
        </w:rPr>
        <w:t xml:space="preserve"> </w:t>
      </w:r>
      <w:r w:rsidRPr="00860F64">
        <w:t>"We are about to plant 15,000 hectares" of a new crop that was resistant to pests, he said. That would also cut down on the use of pesticides that could damage the health of farmers.</w:t>
      </w:r>
      <w:r>
        <w:rPr>
          <w:sz w:val="12"/>
        </w:rPr>
        <w:t xml:space="preserve"> </w:t>
      </w:r>
      <w:r w:rsidRPr="00860F64">
        <w:rPr>
          <w:sz w:val="12"/>
        </w:rPr>
        <w:t xml:space="preserve"> </w:t>
      </w:r>
      <w:r w:rsidRPr="00860F64">
        <w:t>The World Bank and aid agencies estimate that soaring food prices could push as many as 100 million more people into hunger. About 850 million are already hungry.</w:t>
      </w:r>
      <w:r>
        <w:rPr>
          <w:sz w:val="12"/>
        </w:rPr>
        <w:t xml:space="preserve"> </w:t>
      </w:r>
      <w:r w:rsidRPr="00860F64">
        <w:rPr>
          <w:sz w:val="12"/>
        </w:rPr>
        <w:t xml:space="preserve"> </w:t>
      </w:r>
      <w:r w:rsidRPr="00860F64">
        <w:t>Bangladesh said that it was going ahead with efforts to make crops able to survive floods and more salinity in the soil.</w:t>
      </w:r>
      <w:r>
        <w:rPr>
          <w:sz w:val="12"/>
        </w:rPr>
        <w:t xml:space="preserve"> </w:t>
      </w:r>
      <w:r w:rsidRPr="00860F64">
        <w:rPr>
          <w:sz w:val="12"/>
        </w:rPr>
        <w:t xml:space="preserve"> </w:t>
      </w:r>
      <w:r w:rsidRPr="00860F64">
        <w:t>A cyclone last year "is a wake-up call for all of us", said C.S. Karim, an adviser to Bangladesh's agriculture ministry. "It shows the vulnerability of Bangladesh."</w:t>
      </w:r>
      <w:r>
        <w:rPr>
          <w:sz w:val="12"/>
        </w:rPr>
        <w:t xml:space="preserve"> </w:t>
      </w:r>
      <w:r w:rsidRPr="00860F64">
        <w:rPr>
          <w:sz w:val="12"/>
        </w:rPr>
        <w:t xml:space="preserve"> </w:t>
      </w:r>
    </w:p>
    <w:p w:rsidR="00E6609A" w:rsidRDefault="00E6609A" w:rsidP="001E3056">
      <w:pPr>
        <w:pStyle w:val="Heading4"/>
      </w:pPr>
      <w:r>
        <w:t>25,000 die a day from hunger; that’s over 9 million a year—huge systemic impact only capitalism can solve</w:t>
      </w:r>
    </w:p>
    <w:p w:rsidR="00E6609A" w:rsidRPr="00A70A78" w:rsidRDefault="00E6609A" w:rsidP="00E6609A">
      <w:r w:rsidRPr="00F40FFD">
        <w:rPr>
          <w:rStyle w:val="StyleStyleBold12pt"/>
        </w:rPr>
        <w:t>APO 8</w:t>
      </w:r>
      <w:r>
        <w:t xml:space="preserve">—African Press Organization, APO is the leading press release wire in </w:t>
      </w:r>
      <w:proofErr w:type="gramStart"/>
      <w:r>
        <w:t>Africa,</w:t>
      </w:r>
      <w:proofErr w:type="gramEnd"/>
      <w:r>
        <w:t xml:space="preserve"> and the global leader in media relations related to Africa.  (“UN – 25,000 empty plates mark daily hunger death toll”—2/22/2008 http://appablog.wordpress.com/2008/02/22/un-%E2%80%93-25000-empty-plates-mark-daily-hunger-death-toll/)</w:t>
      </w:r>
    </w:p>
    <w:p w:rsidR="00E6609A" w:rsidRPr="00860F64" w:rsidRDefault="00E6609A" w:rsidP="00E6609A">
      <w:r w:rsidRPr="00A70A78">
        <w:rPr>
          <w:rStyle w:val="TitleChar"/>
        </w:rPr>
        <w:t>Twenty five thousand empty plates lined the street in front of the UN in New York today – the same number as those dying of hunger on a daily basis.</w:t>
      </w:r>
      <w:r>
        <w:rPr>
          <w:sz w:val="12"/>
        </w:rPr>
        <w:t xml:space="preserve"> </w:t>
      </w:r>
      <w:r w:rsidRPr="00A70A78">
        <w:rPr>
          <w:sz w:val="12"/>
        </w:rPr>
        <w:t xml:space="preserve"> </w:t>
      </w:r>
      <w:r>
        <w:t>The plates bearing messages from all over the world call on the UN to end hunger once and for all.</w:t>
      </w:r>
      <w:r>
        <w:rPr>
          <w:sz w:val="12"/>
        </w:rPr>
        <w:t xml:space="preserve"> </w:t>
      </w:r>
      <w:r w:rsidRPr="00A70A78">
        <w:rPr>
          <w:sz w:val="12"/>
        </w:rPr>
        <w:t xml:space="preserve"> </w:t>
      </w:r>
      <w:r>
        <w:t>“Stop Injustice, End Hunger,” said one message on a plate from Sierra Leone.</w:t>
      </w:r>
      <w:r>
        <w:rPr>
          <w:sz w:val="12"/>
        </w:rPr>
        <w:t xml:space="preserve"> </w:t>
      </w:r>
      <w:r w:rsidRPr="00A70A78">
        <w:rPr>
          <w:sz w:val="12"/>
        </w:rPr>
        <w:t xml:space="preserve"> </w:t>
      </w:r>
      <w:r>
        <w:t>The plates were lined up on First Avenue following a meeting of the UN Deputy-Secretary-General Asha Rose Migiro with the anti-poverty agency ActionAid.</w:t>
      </w:r>
      <w:r>
        <w:rPr>
          <w:sz w:val="12"/>
        </w:rPr>
        <w:t xml:space="preserve"> </w:t>
      </w:r>
      <w:r w:rsidRPr="00A70A78">
        <w:rPr>
          <w:sz w:val="12"/>
        </w:rPr>
        <w:t xml:space="preserve"> </w:t>
      </w:r>
      <w:r>
        <w:t>The meeting focused on the need for states to implement the UN General Assembly resolution on the Right to Food.</w:t>
      </w:r>
      <w:r>
        <w:rPr>
          <w:sz w:val="12"/>
        </w:rPr>
        <w:t xml:space="preserve"> </w:t>
      </w:r>
      <w:r w:rsidRPr="00A70A78">
        <w:rPr>
          <w:sz w:val="12"/>
        </w:rPr>
        <w:t xml:space="preserve"> </w:t>
      </w:r>
      <w:r w:rsidRPr="00A70A78">
        <w:rPr>
          <w:rStyle w:val="TitleChar"/>
        </w:rPr>
        <w:t>“Hunger is still increasing worldwide despite international and national commitments on the right to food</w:t>
      </w:r>
      <w:r>
        <w:t>,” said Colm O’Cuanachain, ActionAid’s International Head of Campaigns.</w:t>
      </w:r>
      <w:r>
        <w:rPr>
          <w:sz w:val="12"/>
        </w:rPr>
        <w:t xml:space="preserve"> </w:t>
      </w:r>
      <w:r w:rsidRPr="00A70A78">
        <w:rPr>
          <w:rStyle w:val="Emphasis"/>
        </w:rPr>
        <w:t xml:space="preserve"> Every day 25,000 people die from hunger related causes, and there are now over 850 million hungry people in the world.</w:t>
      </w:r>
      <w:r>
        <w:t xml:space="preserve"> The HungerFREE campaign is demanding that the UN and governments deliver on their obligation to provide access to food for all.</w:t>
      </w:r>
      <w:r>
        <w:rPr>
          <w:sz w:val="12"/>
        </w:rPr>
        <w:t xml:space="preserve"> </w:t>
      </w:r>
      <w:r w:rsidRPr="00A70A78">
        <w:rPr>
          <w:sz w:val="12"/>
        </w:rPr>
        <w:t xml:space="preserve"> </w:t>
      </w:r>
      <w:r>
        <w:t>Since launching HungerFREE last year, more than 25,000 people from at least twenty countries have signed plates demanding an end to hunger.</w:t>
      </w:r>
      <w:r>
        <w:rPr>
          <w:sz w:val="12"/>
        </w:rPr>
        <w:t xml:space="preserve"> </w:t>
      </w:r>
      <w:r w:rsidRPr="00A70A78">
        <w:rPr>
          <w:sz w:val="12"/>
        </w:rPr>
        <w:t xml:space="preserve"> </w:t>
      </w:r>
      <w:r>
        <w:t>ActionAid is demanding that hunger is placed at the top of the agenda for the upcoming meeting of Heads of State on the Millennium Development Goals and the 2008 UN General Assembly.</w:t>
      </w:r>
    </w:p>
    <w:p w:rsidR="00E6609A" w:rsidRDefault="00E6609A" w:rsidP="00E6609A">
      <w:pPr>
        <w:pStyle w:val="Heading4"/>
      </w:pPr>
      <w:r>
        <w:t>Generic Tech</w:t>
      </w:r>
    </w:p>
    <w:p w:rsidR="00E6609A" w:rsidRDefault="00E6609A" w:rsidP="001E3056">
      <w:pPr>
        <w:pStyle w:val="Heading4"/>
      </w:pPr>
      <w:r>
        <w:t>Capitalism promotes technological advances and vice versa; industrial revolution proves</w:t>
      </w:r>
    </w:p>
    <w:p w:rsidR="00E6609A" w:rsidRDefault="00E6609A" w:rsidP="00E6609A">
      <w:r w:rsidRPr="000E3F61">
        <w:rPr>
          <w:rStyle w:val="StyleStyleBold12pt"/>
        </w:rPr>
        <w:t>Scherer, Harvard Economist, 10</w:t>
      </w:r>
      <w:r w:rsidRPr="000E3F61">
        <w:t xml:space="preserve"> Frederic Michael is an American economist. His research specialties include industrial economics and the economics of technological change, on which he has many much-cited works. Since 2006 he has been Emeritus Professor of Public Policy and Corporate Management in the Aetna Chair, in the John F. Kennedy School of Government, Harvard University.  </w:t>
      </w:r>
      <w:r w:rsidRPr="000E3F61">
        <w:lastRenderedPageBreak/>
        <w:t>(“The Dynamics of Capitalism”--2010 http://www.hks.harvard.edu/var/ezp_site/storage/fckeditor/file/pdfs/centers-programs/centers/mrcbg/publications/fwp/mrcbg_fwp_2010-01_Scherer_dynamics.pdf)</w:t>
      </w:r>
    </w:p>
    <w:p w:rsidR="00E6609A" w:rsidRDefault="00E6609A" w:rsidP="00E6609A">
      <w:r w:rsidRPr="00D04DFF">
        <w:t>In this chapter</w:t>
      </w:r>
      <w:r w:rsidRPr="00D04DFF">
        <w:rPr>
          <w:rStyle w:val="TitleChar"/>
        </w:rPr>
        <w:t>, capitalism is</w:t>
      </w:r>
      <w:r w:rsidRPr="00D04DFF">
        <w:t xml:space="preserve"> viewed as </w:t>
      </w:r>
      <w:r w:rsidRPr="00D04DFF">
        <w:rPr>
          <w:rStyle w:val="TitleChar"/>
        </w:rPr>
        <w:t xml:space="preserve">the set of ¶ economic relationships that emerged with the rise of the </w:t>
      </w:r>
      <w:r w:rsidRPr="00D04DFF">
        <w:rPr>
          <w:sz w:val="12"/>
        </w:rPr>
        <w:t xml:space="preserve">¶ </w:t>
      </w:r>
      <w:r w:rsidRPr="00D04DFF">
        <w:t xml:space="preserve">industrial or </w:t>
      </w:r>
      <w:r w:rsidRPr="00D04DFF">
        <w:rPr>
          <w:rStyle w:val="TitleChar"/>
        </w:rPr>
        <w:t>factory system during the 18th Century</w:t>
      </w:r>
      <w:r w:rsidRPr="00D04DFF">
        <w:t xml:space="preserve">. To be </w:t>
      </w:r>
      <w:r w:rsidRPr="00D04DFF">
        <w:rPr>
          <w:sz w:val="12"/>
        </w:rPr>
        <w:t xml:space="preserve">¶ </w:t>
      </w:r>
      <w:r w:rsidRPr="00D04DFF">
        <w:t xml:space="preserve">sure, there were earlier precedents -- e.g., the commercial </w:t>
      </w:r>
      <w:r w:rsidRPr="00D04DFF">
        <w:rPr>
          <w:sz w:val="12"/>
        </w:rPr>
        <w:t xml:space="preserve">¶ </w:t>
      </w:r>
      <w:r w:rsidRPr="00D04DFF">
        <w:t xml:space="preserve">ventures, local and international, of Venetian and Florentine </w:t>
      </w:r>
      <w:r w:rsidRPr="00D04DFF">
        <w:rPr>
          <w:sz w:val="12"/>
        </w:rPr>
        <w:t xml:space="preserve">¶ </w:t>
      </w:r>
      <w:r w:rsidRPr="00D04DFF">
        <w:t>busi</w:t>
      </w:r>
      <w:r>
        <w:t>nessmen during the Renaissance.</w:t>
      </w:r>
      <w:r>
        <w:rPr>
          <w:sz w:val="12"/>
        </w:rPr>
        <w:t xml:space="preserve"> </w:t>
      </w:r>
      <w:r w:rsidRPr="00D04DFF">
        <w:t xml:space="preserve">But here we focus on </w:t>
      </w:r>
      <w:r w:rsidRPr="00D04DFF">
        <w:rPr>
          <w:sz w:val="12"/>
        </w:rPr>
        <w:t xml:space="preserve">¶ </w:t>
      </w:r>
      <w:r w:rsidRPr="00D04DFF">
        <w:t xml:space="preserve">production in privately owned, often capital-intensive, </w:t>
      </w:r>
      <w:r w:rsidRPr="00D04DFF">
        <w:rPr>
          <w:sz w:val="12"/>
        </w:rPr>
        <w:t xml:space="preserve">¶ </w:t>
      </w:r>
      <w:r w:rsidRPr="00D04DFF">
        <w:t xml:space="preserve">facilities embodying ever more advanced technologies during and </w:t>
      </w:r>
      <w:r w:rsidRPr="00D04DFF">
        <w:rPr>
          <w:sz w:val="12"/>
        </w:rPr>
        <w:t xml:space="preserve">¶ </w:t>
      </w:r>
      <w:r w:rsidRPr="00D04DFF">
        <w:t xml:space="preserve">following the Industrial Revolution. </w:t>
      </w:r>
      <w:r w:rsidRPr="00D04DFF">
        <w:rPr>
          <w:sz w:val="12"/>
        </w:rPr>
        <w:t>¶</w:t>
      </w:r>
      <w:r>
        <w:rPr>
          <w:sz w:val="12"/>
        </w:rPr>
        <w:t xml:space="preserve"> </w:t>
      </w:r>
      <w:r w:rsidRPr="00D04DFF">
        <w:rPr>
          <w:rStyle w:val="TitleChar"/>
        </w:rPr>
        <w:t>The Industrial Revolution set in motion dynamic forces</w:t>
      </w:r>
      <w:r w:rsidRPr="00D04DFF">
        <w:t xml:space="preserve"> that </w:t>
      </w:r>
      <w:r w:rsidRPr="00D04DFF">
        <w:rPr>
          <w:sz w:val="12"/>
        </w:rPr>
        <w:t xml:space="preserve">¶ </w:t>
      </w:r>
      <w:r w:rsidRPr="00D04DFF">
        <w:t xml:space="preserve">will be our primary concern here. </w:t>
      </w:r>
      <w:r w:rsidRPr="00D04DFF">
        <w:rPr>
          <w:rStyle w:val="Emphasis"/>
        </w:rPr>
        <w:t>Most important among them are ¶ technological advances</w:t>
      </w:r>
      <w:r w:rsidRPr="00D04DFF">
        <w:rPr>
          <w:rStyle w:val="TitleChar"/>
        </w:rPr>
        <w:t xml:space="preserve"> that propelled accelerated economic ¶ growth, changes in the structure of enterprise ownership and in ¶ the distribution of income among workers and owners, and a ¶ tendency toward more or less cyclical fluctuations in economic ¶ activity.</w:t>
      </w:r>
      <w:r w:rsidRPr="00D04DFF">
        <w:t xml:space="preserve"> These will be the "dynamics" on which this essay </w:t>
      </w:r>
      <w:r w:rsidRPr="00D04DFF">
        <w:rPr>
          <w:sz w:val="12"/>
        </w:rPr>
        <w:t xml:space="preserve">¶ </w:t>
      </w:r>
      <w:r w:rsidRPr="00D04DFF">
        <w:t>focuses.</w:t>
      </w:r>
    </w:p>
    <w:p w:rsidR="00E6609A" w:rsidRDefault="00E6609A" w:rsidP="00E6609A"/>
    <w:p w:rsidR="00E6609A" w:rsidRPr="000E3F61" w:rsidRDefault="00E6609A" w:rsidP="001E3056">
      <w:pPr>
        <w:pStyle w:val="Heading4"/>
      </w:pPr>
      <w:r w:rsidRPr="000E3F61">
        <w:t>Capitalism is the most effective at technological advances</w:t>
      </w:r>
    </w:p>
    <w:p w:rsidR="00E6609A" w:rsidRPr="000E3F61" w:rsidRDefault="00E6609A" w:rsidP="00E6609A">
      <w:r w:rsidRPr="000E3F61">
        <w:rPr>
          <w:rStyle w:val="StyleStyleBold12pt"/>
        </w:rPr>
        <w:t>Scherer, Harvard Economist, 10</w:t>
      </w:r>
      <w:r w:rsidRPr="000E3F61">
        <w:t xml:space="preserve"> Frederic Michael is an American economist. His research specialties include industrial economics and the economics of technological change, on which he has many much-cited works. Since 2006 he has been Emeritus Professor of Public Policy and Corporate Management in the Aetna Chair, in the John F. Kennedy School of Government, Harvard University.  (“The Dynamics of Capitalism”--2010 http://www.hks.harvard.edu/var/ezp_site/storage/fckeditor/file/pdfs/centers-programs/centers/mrcbg/publications/fwp/mrcbg_fwp_2010-01_Scherer_dynamics.pdf)</w:t>
      </w:r>
    </w:p>
    <w:p w:rsidR="00E6609A" w:rsidRDefault="00E6609A" w:rsidP="00E6609A">
      <w:pPr>
        <w:rPr>
          <w:sz w:val="16"/>
        </w:rPr>
      </w:pPr>
      <w:r w:rsidRPr="000E3F61">
        <w:rPr>
          <w:rStyle w:val="TitleChar"/>
        </w:rPr>
        <w:t xml:space="preserve">The most striking feature of industrial capitalism, seen </w:t>
      </w:r>
      <w:r>
        <w:rPr>
          <w:rStyle w:val="TitleChar"/>
        </w:rPr>
        <w:t xml:space="preserve"> </w:t>
      </w:r>
      <w:r w:rsidRPr="000E3F61">
        <w:rPr>
          <w:rStyle w:val="TitleChar"/>
        </w:rPr>
        <w:t xml:space="preserve"> either in its early periods or in historical hindsight, is its </w:t>
      </w:r>
      <w:r>
        <w:rPr>
          <w:rStyle w:val="TitleChar"/>
        </w:rPr>
        <w:t xml:space="preserve"> </w:t>
      </w:r>
      <w:r w:rsidRPr="000E3F61">
        <w:rPr>
          <w:rStyle w:val="TitleChar"/>
        </w:rPr>
        <w:t xml:space="preserve"> enormous success in implementing technological changes</w:t>
      </w:r>
      <w:r>
        <w:rPr>
          <w:sz w:val="16"/>
        </w:rPr>
        <w:t xml:space="preserve"> that </w:t>
      </w:r>
      <w:r>
        <w:rPr>
          <w:sz w:val="12"/>
        </w:rPr>
        <w:t xml:space="preserve"> </w:t>
      </w:r>
      <w:r w:rsidRPr="005F7BF6">
        <w:rPr>
          <w:sz w:val="12"/>
        </w:rPr>
        <w:t xml:space="preserve"> </w:t>
      </w:r>
      <w:r>
        <w:rPr>
          <w:sz w:val="16"/>
        </w:rPr>
        <w:t xml:space="preserve">expanded the supply of goods and services available for </w:t>
      </w:r>
      <w:r>
        <w:rPr>
          <w:sz w:val="12"/>
        </w:rPr>
        <w:t xml:space="preserve"> </w:t>
      </w:r>
      <w:r w:rsidRPr="005F7BF6">
        <w:rPr>
          <w:sz w:val="12"/>
        </w:rPr>
        <w:t xml:space="preserve"> </w:t>
      </w:r>
      <w:r>
        <w:rPr>
          <w:sz w:val="16"/>
        </w:rPr>
        <w:t xml:space="preserve">consumption. </w:t>
      </w:r>
      <w:r w:rsidRPr="000E3F61">
        <w:rPr>
          <w:rStyle w:val="TitleChar"/>
        </w:rPr>
        <w:t>No one said it better than</w:t>
      </w:r>
      <w:r>
        <w:rPr>
          <w:sz w:val="16"/>
        </w:rPr>
        <w:t xml:space="preserve"> Karl </w:t>
      </w:r>
      <w:r w:rsidRPr="000E3F61">
        <w:rPr>
          <w:rStyle w:val="TitleChar"/>
        </w:rPr>
        <w:t>Marx</w:t>
      </w:r>
      <w:r>
        <w:rPr>
          <w:sz w:val="16"/>
        </w:rPr>
        <w:t xml:space="preserve"> and Friedrich </w:t>
      </w:r>
      <w:r>
        <w:rPr>
          <w:sz w:val="12"/>
        </w:rPr>
        <w:t xml:space="preserve"> </w:t>
      </w:r>
      <w:r w:rsidRPr="005F7BF6">
        <w:rPr>
          <w:sz w:val="12"/>
        </w:rPr>
        <w:t xml:space="preserve"> </w:t>
      </w:r>
      <w:r>
        <w:rPr>
          <w:sz w:val="16"/>
        </w:rPr>
        <w:t xml:space="preserve">Engels in their Communist Manifesto of </w:t>
      </w:r>
      <w:proofErr w:type="gramStart"/>
      <w:r>
        <w:rPr>
          <w:sz w:val="16"/>
        </w:rPr>
        <w:t>1848:2</w:t>
      </w:r>
      <w:r>
        <w:rPr>
          <w:sz w:val="12"/>
        </w:rPr>
        <w:t xml:space="preserve">  </w:t>
      </w:r>
      <w:r w:rsidRPr="000E3F61">
        <w:rPr>
          <w:rStyle w:val="TitleChar"/>
        </w:rPr>
        <w:t>[</w:t>
      </w:r>
      <w:proofErr w:type="gramEnd"/>
      <w:r w:rsidRPr="000E3F61">
        <w:rPr>
          <w:rStyle w:val="TitleChar"/>
        </w:rPr>
        <w:t>The bourgeoisie]</w:t>
      </w:r>
      <w:r>
        <w:rPr>
          <w:sz w:val="16"/>
        </w:rPr>
        <w:t xml:space="preserve"> [Marx's term for the capitalist </w:t>
      </w:r>
      <w:r>
        <w:rPr>
          <w:sz w:val="12"/>
        </w:rPr>
        <w:t xml:space="preserve"> </w:t>
      </w:r>
      <w:r w:rsidRPr="005F7BF6">
        <w:rPr>
          <w:sz w:val="12"/>
        </w:rPr>
        <w:t xml:space="preserve"> </w:t>
      </w:r>
      <w:r>
        <w:rPr>
          <w:sz w:val="16"/>
        </w:rPr>
        <w:t xml:space="preserve">class] has been the first to show what man's activity can </w:t>
      </w:r>
      <w:r>
        <w:rPr>
          <w:sz w:val="12"/>
        </w:rPr>
        <w:t xml:space="preserve"> </w:t>
      </w:r>
      <w:r w:rsidRPr="005F7BF6">
        <w:rPr>
          <w:sz w:val="12"/>
        </w:rPr>
        <w:t xml:space="preserve"> </w:t>
      </w:r>
      <w:r>
        <w:rPr>
          <w:sz w:val="16"/>
        </w:rPr>
        <w:t xml:space="preserve">bring about. It </w:t>
      </w:r>
      <w:r w:rsidRPr="000E3F61">
        <w:rPr>
          <w:rStyle w:val="TitleChar"/>
        </w:rPr>
        <w:t>has accomplished wonders</w:t>
      </w:r>
      <w:r>
        <w:rPr>
          <w:sz w:val="16"/>
        </w:rPr>
        <w:t xml:space="preserve"> far surpassing </w:t>
      </w:r>
      <w:r>
        <w:rPr>
          <w:sz w:val="12"/>
        </w:rPr>
        <w:t xml:space="preserve"> </w:t>
      </w:r>
      <w:r w:rsidRPr="005F7BF6">
        <w:rPr>
          <w:sz w:val="12"/>
        </w:rPr>
        <w:t xml:space="preserve"> </w:t>
      </w:r>
      <w:r>
        <w:rPr>
          <w:sz w:val="16"/>
        </w:rPr>
        <w:t xml:space="preserve">Egyptian pyramids, Roman aqueducts and Gothic cathedrals; it has conducted expeditions that put in the shade all </w:t>
      </w:r>
      <w:r>
        <w:rPr>
          <w:sz w:val="12"/>
        </w:rPr>
        <w:t xml:space="preserve"> </w:t>
      </w:r>
      <w:r w:rsidRPr="005F7BF6">
        <w:rPr>
          <w:sz w:val="12"/>
        </w:rPr>
        <w:t xml:space="preserve"> </w:t>
      </w:r>
      <w:r>
        <w:rPr>
          <w:sz w:val="16"/>
        </w:rPr>
        <w:t xml:space="preserve">former Exoduses of nations and crusades. </w:t>
      </w:r>
      <w:r>
        <w:rPr>
          <w:sz w:val="12"/>
        </w:rPr>
        <w:t xml:space="preserve">  </w:t>
      </w:r>
      <w:r w:rsidRPr="000E3F61">
        <w:rPr>
          <w:rStyle w:val="TitleChar"/>
        </w:rPr>
        <w:t xml:space="preserve">The bourgeoisie cannot exist without constantly </w:t>
      </w:r>
      <w:r>
        <w:rPr>
          <w:rStyle w:val="TitleChar"/>
        </w:rPr>
        <w:t xml:space="preserve"> </w:t>
      </w:r>
      <w:r w:rsidRPr="000E3F61">
        <w:rPr>
          <w:rStyle w:val="TitleChar"/>
        </w:rPr>
        <w:t xml:space="preserve"> revolutionizing the instruments of production ... The </w:t>
      </w:r>
      <w:r>
        <w:rPr>
          <w:rStyle w:val="TitleChar"/>
        </w:rPr>
        <w:t xml:space="preserve"> </w:t>
      </w:r>
      <w:r w:rsidRPr="000E3F61">
        <w:rPr>
          <w:rStyle w:val="TitleChar"/>
        </w:rPr>
        <w:t xml:space="preserve"> bourgeoisie, during its rule of scarce one hundred years, </w:t>
      </w:r>
      <w:r>
        <w:rPr>
          <w:rStyle w:val="TitleChar"/>
        </w:rPr>
        <w:t xml:space="preserve"> </w:t>
      </w:r>
      <w:r w:rsidRPr="000E3F61">
        <w:rPr>
          <w:rStyle w:val="TitleChar"/>
        </w:rPr>
        <w:t xml:space="preserve"> has created more massive and more colossal productive </w:t>
      </w:r>
      <w:r>
        <w:rPr>
          <w:rStyle w:val="TitleChar"/>
        </w:rPr>
        <w:t xml:space="preserve"> </w:t>
      </w:r>
      <w:r w:rsidRPr="000E3F61">
        <w:rPr>
          <w:rStyle w:val="TitleChar"/>
        </w:rPr>
        <w:t xml:space="preserve"> forces than have all preceding generations together.</w:t>
      </w:r>
      <w:r>
        <w:rPr>
          <w:sz w:val="16"/>
        </w:rPr>
        <w:t xml:space="preserve"> </w:t>
      </w:r>
      <w:r>
        <w:rPr>
          <w:sz w:val="12"/>
        </w:rPr>
        <w:t xml:space="preserve"> </w:t>
      </w:r>
      <w:r w:rsidRPr="005F7BF6">
        <w:rPr>
          <w:sz w:val="12"/>
        </w:rPr>
        <w:t xml:space="preserve"> </w:t>
      </w:r>
      <w:r>
        <w:rPr>
          <w:sz w:val="16"/>
        </w:rPr>
        <w:t xml:space="preserve">Subjection of Nature's forces to man, machinery, </w:t>
      </w:r>
      <w:r>
        <w:rPr>
          <w:sz w:val="12"/>
        </w:rPr>
        <w:t xml:space="preserve"> </w:t>
      </w:r>
      <w:r w:rsidRPr="005F7BF6">
        <w:rPr>
          <w:sz w:val="12"/>
        </w:rPr>
        <w:t xml:space="preserve"> </w:t>
      </w:r>
      <w:r>
        <w:rPr>
          <w:sz w:val="16"/>
        </w:rPr>
        <w:t xml:space="preserve">application of chemistry to industry and agriculture, </w:t>
      </w:r>
      <w:r>
        <w:rPr>
          <w:sz w:val="12"/>
        </w:rPr>
        <w:t xml:space="preserve"> </w:t>
      </w:r>
      <w:r w:rsidRPr="005F7BF6">
        <w:rPr>
          <w:sz w:val="12"/>
        </w:rPr>
        <w:t xml:space="preserve"> </w:t>
      </w:r>
      <w:r>
        <w:rPr>
          <w:sz w:val="16"/>
        </w:rPr>
        <w:t xml:space="preserve">steam-navigation, railways, electric telegraphs, clearing </w:t>
      </w:r>
      <w:r>
        <w:rPr>
          <w:sz w:val="12"/>
        </w:rPr>
        <w:t xml:space="preserve"> </w:t>
      </w:r>
      <w:r w:rsidRPr="005F7BF6">
        <w:rPr>
          <w:sz w:val="12"/>
        </w:rPr>
        <w:t xml:space="preserve"> </w:t>
      </w:r>
      <w:r>
        <w:rPr>
          <w:sz w:val="16"/>
        </w:rPr>
        <w:t xml:space="preserve">of whole continents for cultivation, canalization of </w:t>
      </w:r>
      <w:r>
        <w:rPr>
          <w:sz w:val="12"/>
        </w:rPr>
        <w:t xml:space="preserve"> </w:t>
      </w:r>
      <w:r w:rsidRPr="005F7BF6">
        <w:rPr>
          <w:sz w:val="12"/>
        </w:rPr>
        <w:t xml:space="preserve"> </w:t>
      </w:r>
      <w:r>
        <w:rPr>
          <w:sz w:val="16"/>
        </w:rPr>
        <w:t xml:space="preserve">rivers, whole populations conjured out of the ground -- </w:t>
      </w:r>
      <w:r>
        <w:rPr>
          <w:sz w:val="12"/>
        </w:rPr>
        <w:t xml:space="preserve"> </w:t>
      </w:r>
      <w:r w:rsidRPr="005F7BF6">
        <w:rPr>
          <w:sz w:val="12"/>
        </w:rPr>
        <w:t xml:space="preserve"> </w:t>
      </w:r>
      <w:r>
        <w:rPr>
          <w:sz w:val="16"/>
        </w:rPr>
        <w:t xml:space="preserve">what earlier century had even a presentiment that such </w:t>
      </w:r>
      <w:r>
        <w:rPr>
          <w:sz w:val="12"/>
        </w:rPr>
        <w:t xml:space="preserve"> </w:t>
      </w:r>
      <w:r w:rsidRPr="005F7BF6">
        <w:rPr>
          <w:sz w:val="12"/>
        </w:rPr>
        <w:t xml:space="preserve"> </w:t>
      </w:r>
      <w:r>
        <w:rPr>
          <w:sz w:val="16"/>
        </w:rPr>
        <w:t xml:space="preserve">productive forces slumbered in the lap of social labor? </w:t>
      </w:r>
      <w:r>
        <w:rPr>
          <w:sz w:val="12"/>
        </w:rPr>
        <w:t xml:space="preserve"> </w:t>
      </w:r>
      <w:r w:rsidRPr="005F7BF6">
        <w:rPr>
          <w:sz w:val="12"/>
        </w:rPr>
        <w:t xml:space="preserve"> </w:t>
      </w:r>
      <w:r>
        <w:rPr>
          <w:sz w:val="16"/>
        </w:rPr>
        <w:t xml:space="preserve">A Quantitative </w:t>
      </w:r>
      <w:proofErr w:type="gramStart"/>
      <w:r>
        <w:rPr>
          <w:sz w:val="16"/>
        </w:rPr>
        <w:t>Overview</w:t>
      </w:r>
      <w:r>
        <w:rPr>
          <w:sz w:val="12"/>
        </w:rPr>
        <w:t xml:space="preserve">  </w:t>
      </w:r>
      <w:r>
        <w:rPr>
          <w:sz w:val="16"/>
        </w:rPr>
        <w:t>What</w:t>
      </w:r>
      <w:proofErr w:type="gramEnd"/>
      <w:r>
        <w:rPr>
          <w:sz w:val="16"/>
        </w:rPr>
        <w:t xml:space="preserve"> happened through the capitalistic industrial </w:t>
      </w:r>
      <w:r>
        <w:rPr>
          <w:sz w:val="12"/>
        </w:rPr>
        <w:t xml:space="preserve"> </w:t>
      </w:r>
      <w:r w:rsidRPr="005F7BF6">
        <w:rPr>
          <w:sz w:val="12"/>
        </w:rPr>
        <w:t xml:space="preserve"> </w:t>
      </w:r>
      <w:r>
        <w:rPr>
          <w:sz w:val="16"/>
        </w:rPr>
        <w:t xml:space="preserve">revolution and its successors is compactly shown using estimates </w:t>
      </w:r>
      <w:r>
        <w:rPr>
          <w:sz w:val="12"/>
        </w:rPr>
        <w:t xml:space="preserve"> </w:t>
      </w:r>
      <w:r w:rsidRPr="005F7BF6">
        <w:rPr>
          <w:sz w:val="12"/>
        </w:rPr>
        <w:t xml:space="preserve"> </w:t>
      </w:r>
      <w:r>
        <w:rPr>
          <w:sz w:val="16"/>
        </w:rPr>
        <w:t xml:space="preserve">of real gross domestic product per capita over several </w:t>
      </w:r>
      <w:r>
        <w:rPr>
          <w:sz w:val="12"/>
        </w:rPr>
        <w:t xml:space="preserve"> </w:t>
      </w:r>
      <w:r w:rsidRPr="005F7BF6">
        <w:rPr>
          <w:sz w:val="12"/>
        </w:rPr>
        <w:t xml:space="preserve"> </w:t>
      </w:r>
      <w:r>
        <w:rPr>
          <w:sz w:val="16"/>
        </w:rPr>
        <w:t xml:space="preserve">centuries. Angus Maddison (2006, Appendix tables) has estimated </w:t>
      </w:r>
      <w:r>
        <w:rPr>
          <w:sz w:val="12"/>
        </w:rPr>
        <w:t xml:space="preserve"> </w:t>
      </w:r>
      <w:r w:rsidRPr="005F7BF6">
        <w:rPr>
          <w:sz w:val="12"/>
        </w:rPr>
        <w:t xml:space="preserve"> </w:t>
      </w:r>
      <w:r>
        <w:rPr>
          <w:sz w:val="16"/>
        </w:rPr>
        <w:t xml:space="preserve">GDP per capita covering numerous nations for three years </w:t>
      </w:r>
      <w:r>
        <w:rPr>
          <w:sz w:val="12"/>
        </w:rPr>
        <w:t xml:space="preserve"> </w:t>
      </w:r>
      <w:r w:rsidRPr="005F7BF6">
        <w:rPr>
          <w:sz w:val="12"/>
        </w:rPr>
        <w:t xml:space="preserve"> </w:t>
      </w:r>
      <w:r>
        <w:rPr>
          <w:sz w:val="16"/>
        </w:rPr>
        <w:t xml:space="preserve">preceding the onset of the Industrial Revolution -- 1500, 1600, </w:t>
      </w:r>
      <w:r>
        <w:rPr>
          <w:sz w:val="12"/>
        </w:rPr>
        <w:t xml:space="preserve"> </w:t>
      </w:r>
      <w:r w:rsidRPr="005F7BF6">
        <w:rPr>
          <w:sz w:val="12"/>
        </w:rPr>
        <w:t xml:space="preserve"> </w:t>
      </w:r>
      <w:r>
        <w:rPr>
          <w:sz w:val="16"/>
        </w:rPr>
        <w:t xml:space="preserve">and 1700 -- plus more continuous series beginning (with some </w:t>
      </w:r>
      <w:r>
        <w:rPr>
          <w:sz w:val="12"/>
        </w:rPr>
        <w:t xml:space="preserve"> </w:t>
      </w:r>
      <w:r w:rsidRPr="005F7BF6">
        <w:rPr>
          <w:sz w:val="12"/>
        </w:rPr>
        <w:t xml:space="preserve"> </w:t>
      </w:r>
      <w:r>
        <w:rPr>
          <w:sz w:val="16"/>
        </w:rPr>
        <w:t xml:space="preserve">exceptions) in the year 1820. The data have been adjusted to </w:t>
      </w:r>
      <w:r>
        <w:rPr>
          <w:sz w:val="12"/>
        </w:rPr>
        <w:t xml:space="preserve"> </w:t>
      </w:r>
      <w:r w:rsidRPr="005F7BF6">
        <w:rPr>
          <w:sz w:val="12"/>
        </w:rPr>
        <w:t xml:space="preserve"> </w:t>
      </w:r>
      <w:r>
        <w:rPr>
          <w:sz w:val="16"/>
        </w:rPr>
        <w:t xml:space="preserve">hold underlying price levels constant at dollar value purchasing </w:t>
      </w:r>
      <w:r>
        <w:rPr>
          <w:sz w:val="12"/>
        </w:rPr>
        <w:t xml:space="preserve"> </w:t>
      </w:r>
      <w:r w:rsidRPr="005F7BF6">
        <w:rPr>
          <w:sz w:val="12"/>
        </w:rPr>
        <w:t xml:space="preserve"> </w:t>
      </w:r>
      <w:r>
        <w:rPr>
          <w:sz w:val="16"/>
        </w:rPr>
        <w:t xml:space="preserve">power parities prevailing in 1990. The statistics are almost </w:t>
      </w:r>
      <w:r>
        <w:rPr>
          <w:sz w:val="12"/>
        </w:rPr>
        <w:t xml:space="preserve"> </w:t>
      </w:r>
      <w:r w:rsidRPr="005F7BF6">
        <w:rPr>
          <w:sz w:val="12"/>
        </w:rPr>
        <w:t xml:space="preserve"> </w:t>
      </w:r>
      <w:r>
        <w:rPr>
          <w:sz w:val="16"/>
        </w:rPr>
        <w:t xml:space="preserve">surely less reliable, the earlier the time interval to which </w:t>
      </w:r>
      <w:r>
        <w:rPr>
          <w:sz w:val="12"/>
        </w:rPr>
        <w:t xml:space="preserve"> </w:t>
      </w:r>
      <w:r w:rsidRPr="005F7BF6">
        <w:rPr>
          <w:sz w:val="12"/>
        </w:rPr>
        <w:t xml:space="preserve"> </w:t>
      </w:r>
      <w:r>
        <w:rPr>
          <w:sz w:val="16"/>
        </w:rPr>
        <w:t xml:space="preserve">they pertain, and there is reason to suspect that the </w:t>
      </w:r>
      <w:r>
        <w:rPr>
          <w:sz w:val="12"/>
        </w:rPr>
        <w:t xml:space="preserve"> </w:t>
      </w:r>
      <w:r w:rsidRPr="005F7BF6">
        <w:rPr>
          <w:sz w:val="12"/>
        </w:rPr>
        <w:t xml:space="preserve"> </w:t>
      </w:r>
      <w:r>
        <w:rPr>
          <w:sz w:val="16"/>
        </w:rPr>
        <w:t xml:space="preserve">consequences of the first stages of the Industrial Revolution </w:t>
      </w:r>
      <w:proofErr w:type="gramStart"/>
      <w:r>
        <w:rPr>
          <w:sz w:val="16"/>
        </w:rPr>
        <w:t>-</w:t>
      </w:r>
      <w:r>
        <w:rPr>
          <w:sz w:val="12"/>
        </w:rPr>
        <w:t xml:space="preserve"> </w:t>
      </w:r>
      <w:r w:rsidRPr="005F7BF6">
        <w:rPr>
          <w:sz w:val="12"/>
        </w:rPr>
        <w:t xml:space="preserve"> </w:t>
      </w:r>
      <w:r>
        <w:rPr>
          <w:sz w:val="16"/>
        </w:rPr>
        <w:t>-</w:t>
      </w:r>
      <w:proofErr w:type="gramEnd"/>
      <w:r>
        <w:rPr>
          <w:sz w:val="16"/>
        </w:rPr>
        <w:t xml:space="preserve"> i.e., from about 1750 to 1820 -- are underestimated. </w:t>
      </w:r>
      <w:r>
        <w:rPr>
          <w:sz w:val="12"/>
        </w:rPr>
        <w:t xml:space="preserve">  </w:t>
      </w:r>
      <w:r>
        <w:rPr>
          <w:sz w:val="16"/>
        </w:rPr>
        <w:t xml:space="preserve">Throwing caution to the wind, we begin with the nation </w:t>
      </w:r>
      <w:r>
        <w:rPr>
          <w:sz w:val="12"/>
        </w:rPr>
        <w:t xml:space="preserve"> </w:t>
      </w:r>
      <w:r w:rsidRPr="005F7BF6">
        <w:rPr>
          <w:sz w:val="12"/>
        </w:rPr>
        <w:t xml:space="preserve"> </w:t>
      </w:r>
      <w:r>
        <w:rPr>
          <w:sz w:val="16"/>
        </w:rPr>
        <w:t xml:space="preserve">commonly viewed as the font of the Industrial Revolution: the </w:t>
      </w:r>
      <w:r>
        <w:rPr>
          <w:sz w:val="12"/>
        </w:rPr>
        <w:t xml:space="preserve"> </w:t>
      </w:r>
      <w:r w:rsidRPr="005F7BF6">
        <w:rPr>
          <w:sz w:val="12"/>
        </w:rPr>
        <w:t xml:space="preserve"> </w:t>
      </w:r>
      <w:r>
        <w:rPr>
          <w:sz w:val="16"/>
        </w:rPr>
        <w:t xml:space="preserve">United Kingdom. Figure 6.1 summarizes the Maddison time series. </w:t>
      </w:r>
      <w:r>
        <w:rPr>
          <w:sz w:val="12"/>
        </w:rPr>
        <w:t xml:space="preserve"> </w:t>
      </w:r>
      <w:r w:rsidRPr="005F7BF6">
        <w:rPr>
          <w:sz w:val="12"/>
        </w:rPr>
        <w:t xml:space="preserve"> </w:t>
      </w:r>
      <w:r>
        <w:rPr>
          <w:sz w:val="16"/>
        </w:rPr>
        <w:t xml:space="preserve">A logarithmic scale implies constant exponential growth as a </w:t>
      </w:r>
      <w:r>
        <w:rPr>
          <w:sz w:val="12"/>
        </w:rPr>
        <w:t xml:space="preserve"> </w:t>
      </w:r>
      <w:r w:rsidRPr="005F7BF6">
        <w:rPr>
          <w:sz w:val="12"/>
        </w:rPr>
        <w:t xml:space="preserve"> </w:t>
      </w:r>
      <w:r>
        <w:rPr>
          <w:sz w:val="16"/>
        </w:rPr>
        <w:t xml:space="preserve">straight line trajectory, the growth rate being higher, the </w:t>
      </w:r>
      <w:r>
        <w:rPr>
          <w:sz w:val="12"/>
        </w:rPr>
        <w:t xml:space="preserve"> </w:t>
      </w:r>
      <w:r w:rsidRPr="005F7BF6">
        <w:rPr>
          <w:sz w:val="12"/>
        </w:rPr>
        <w:t xml:space="preserve"> </w:t>
      </w:r>
      <w:r>
        <w:rPr>
          <w:sz w:val="16"/>
        </w:rPr>
        <w:t xml:space="preserve">steeper the line. For the early years, growth is palpably </w:t>
      </w:r>
      <w:r>
        <w:rPr>
          <w:sz w:val="12"/>
        </w:rPr>
        <w:t xml:space="preserve"> </w:t>
      </w:r>
      <w:r w:rsidRPr="005F7BF6">
        <w:rPr>
          <w:sz w:val="12"/>
        </w:rPr>
        <w:t xml:space="preserve"> </w:t>
      </w:r>
      <w:r>
        <w:rPr>
          <w:sz w:val="16"/>
        </w:rPr>
        <w:t xml:space="preserve">modest, from a value of roughly $714 per capita in 1500 to $1706 </w:t>
      </w:r>
      <w:r>
        <w:rPr>
          <w:sz w:val="12"/>
        </w:rPr>
        <w:t xml:space="preserve"> </w:t>
      </w:r>
      <w:r w:rsidRPr="005F7BF6">
        <w:rPr>
          <w:sz w:val="12"/>
        </w:rPr>
        <w:t xml:space="preserve"> </w:t>
      </w:r>
      <w:r>
        <w:rPr>
          <w:sz w:val="16"/>
        </w:rPr>
        <w:t xml:space="preserve">in 1820, implying a growth rate averaging 0.27 percent per </w:t>
      </w:r>
      <w:r>
        <w:rPr>
          <w:sz w:val="12"/>
        </w:rPr>
        <w:t xml:space="preserve"> </w:t>
      </w:r>
      <w:r w:rsidRPr="005F7BF6">
        <w:rPr>
          <w:sz w:val="12"/>
        </w:rPr>
        <w:t xml:space="preserve"> </w:t>
      </w:r>
      <w:r>
        <w:rPr>
          <w:sz w:val="16"/>
        </w:rPr>
        <w:t xml:space="preserve">annum. From 1820 on, the growth rate increases dramatically and </w:t>
      </w:r>
      <w:r>
        <w:rPr>
          <w:sz w:val="12"/>
        </w:rPr>
        <w:t xml:space="preserve"> </w:t>
      </w:r>
      <w:r w:rsidRPr="005F7BF6">
        <w:rPr>
          <w:sz w:val="12"/>
        </w:rPr>
        <w:t xml:space="preserve"> </w:t>
      </w:r>
      <w:r>
        <w:rPr>
          <w:sz w:val="16"/>
        </w:rPr>
        <w:t xml:space="preserve">perhaps even accelerates slightly in the latter half of the 20th </w:t>
      </w:r>
      <w:r>
        <w:rPr>
          <w:sz w:val="12"/>
        </w:rPr>
        <w:t xml:space="preserve"> </w:t>
      </w:r>
      <w:r w:rsidRPr="005F7BF6">
        <w:rPr>
          <w:sz w:val="12"/>
        </w:rPr>
        <w:t xml:space="preserve"> </w:t>
      </w:r>
      <w:r>
        <w:rPr>
          <w:sz w:val="16"/>
        </w:rPr>
        <w:t xml:space="preserve">century. </w:t>
      </w:r>
    </w:p>
    <w:p w:rsidR="00E6609A" w:rsidRDefault="00E6609A" w:rsidP="00E6609A">
      <w:pPr>
        <w:rPr>
          <w:sz w:val="16"/>
        </w:rPr>
      </w:pPr>
    </w:p>
    <w:p w:rsidR="00E6609A" w:rsidRDefault="00E6609A" w:rsidP="001E3056">
      <w:pPr>
        <w:pStyle w:val="Heading4"/>
      </w:pPr>
      <w:r>
        <w:t>Free markets allow for investment in the best technologies</w:t>
      </w:r>
    </w:p>
    <w:p w:rsidR="00E6609A" w:rsidRPr="00164E68" w:rsidRDefault="00E6609A" w:rsidP="00E6609A">
      <w:r w:rsidRPr="005F7BF6">
        <w:rPr>
          <w:rStyle w:val="StyleStyleBold12pt"/>
        </w:rPr>
        <w:t>Taylor, senior fellow at the CATO Institute, 12</w:t>
      </w:r>
      <w:r>
        <w:t xml:space="preserve">—Jerry is a senior fellow at the Cato Institute, where he researches environmental policy. He attended the University of Iowa as a political science </w:t>
      </w:r>
      <w:r>
        <w:lastRenderedPageBreak/>
        <w:t>major. (“It’s Up to The Private Sector to Invest in New Technology”—1/18/2012 http://www.cato.org/publications/commentary/its-private-sector-invest-new-technology)</w:t>
      </w:r>
    </w:p>
    <w:p w:rsidR="00E6609A" w:rsidRDefault="00E6609A" w:rsidP="00E6609A">
      <w:pPr>
        <w:rPr>
          <w:rStyle w:val="TitleChar"/>
        </w:rPr>
      </w:pPr>
      <w:r w:rsidRPr="00F40FFD">
        <w:rPr>
          <w:rStyle w:val="TitleChar"/>
        </w:rPr>
        <w:t>In free-market economies, decisions about whether to invest in a technology</w:t>
      </w:r>
      <w:r>
        <w:rPr>
          <w:sz w:val="16"/>
        </w:rPr>
        <w:t xml:space="preserve"> or an industry </w:t>
      </w:r>
      <w:r w:rsidRPr="00F40FFD">
        <w:rPr>
          <w:rStyle w:val="TitleChar"/>
        </w:rPr>
        <w:t>are made by market actors with private capital. The promise of profit induces investment in promising ventures and the sting of loss penalizes those investments that turn out to be misguided.</w:t>
      </w:r>
      <w:r>
        <w:rPr>
          <w:sz w:val="16"/>
        </w:rPr>
        <w:t xml:space="preserve"> Of course, we live in a mixed economy in which government frequently assumes tasks that were once left to private individuals and corporations. Whether the government should invest in green energy suggests two questions. Are major green energy investments worthwhile in the first place? And should the Obama administration be spending $80 billion in grants and loans to make these investments on our collective behalf?</w:t>
      </w:r>
      <w:r>
        <w:rPr>
          <w:sz w:val="12"/>
        </w:rPr>
        <w:t xml:space="preserve"> </w:t>
      </w:r>
      <w:r w:rsidRPr="00F40FFD">
        <w:rPr>
          <w:sz w:val="12"/>
        </w:rPr>
        <w:t xml:space="preserve"> </w:t>
      </w:r>
      <w:r>
        <w:rPr>
          <w:sz w:val="16"/>
        </w:rPr>
        <w:t>Although proponents of green energy note that the sheer enormousness of the federal subsidy effort is helping to expand green energy generating capacity, stock prices for green energy firms are in free fall, even in China, because investors understand that this industry would disappear if the lavish federal and state subsidies were to end.</w:t>
      </w:r>
      <w:r>
        <w:rPr>
          <w:sz w:val="12"/>
        </w:rPr>
        <w:t xml:space="preserve"> </w:t>
      </w:r>
      <w:r w:rsidRPr="00F40FFD">
        <w:rPr>
          <w:sz w:val="12"/>
        </w:rPr>
        <w:t xml:space="preserve"> </w:t>
      </w:r>
      <w:r>
        <w:rPr>
          <w:sz w:val="16"/>
        </w:rPr>
        <w:t>The “green jobs” argument most commonly marshaled is thus looking thinner by the day. Data recently released by the U.S. Department of Energy reveal that the $38.6 billion of federally guaranteed loans to green energy projects have thus far produced only 3,545 new, permanent jobs ($5 million per job), far short of the 65,000 jobs promised by the administration.</w:t>
      </w:r>
      <w:r>
        <w:rPr>
          <w:sz w:val="12"/>
        </w:rPr>
        <w:t xml:space="preserve"> </w:t>
      </w:r>
      <w:r w:rsidRPr="00F40FFD">
        <w:rPr>
          <w:sz w:val="12"/>
        </w:rPr>
        <w:t xml:space="preserve"> </w:t>
      </w:r>
      <w:proofErr w:type="gramStart"/>
      <w:r>
        <w:rPr>
          <w:sz w:val="16"/>
        </w:rPr>
        <w:t>“</w:t>
      </w:r>
      <w:r w:rsidRPr="00F40FFD">
        <w:rPr>
          <w:sz w:val="12"/>
        </w:rPr>
        <w:t xml:space="preserve"> </w:t>
      </w:r>
      <w:r>
        <w:rPr>
          <w:sz w:val="16"/>
        </w:rPr>
        <w:t>If</w:t>
      </w:r>
      <w:proofErr w:type="gramEnd"/>
      <w:r>
        <w:rPr>
          <w:sz w:val="16"/>
        </w:rPr>
        <w:t xml:space="preserve"> green energy is commercially promising, then profit-hungry capitalists will make those investments.”</w:t>
      </w:r>
      <w:r>
        <w:rPr>
          <w:sz w:val="12"/>
        </w:rPr>
        <w:t xml:space="preserve"> </w:t>
      </w:r>
      <w:r w:rsidRPr="00F40FFD">
        <w:rPr>
          <w:sz w:val="12"/>
        </w:rPr>
        <w:t xml:space="preserve"> </w:t>
      </w:r>
      <w:r>
        <w:rPr>
          <w:sz w:val="16"/>
        </w:rPr>
        <w:t>The DOE’s Energy Information Administration reports that new renewable energy power plants will continue to be far less economically competitive than new gas-fired generation plants over the foreseeable future, even after federal subsidies are taken into account.</w:t>
      </w:r>
      <w:r>
        <w:rPr>
          <w:sz w:val="12"/>
        </w:rPr>
        <w:t xml:space="preserve"> </w:t>
      </w:r>
      <w:r w:rsidRPr="00F40FFD">
        <w:rPr>
          <w:sz w:val="12"/>
        </w:rPr>
        <w:t xml:space="preserve"> </w:t>
      </w:r>
      <w:r>
        <w:rPr>
          <w:sz w:val="16"/>
        </w:rPr>
        <w:t xml:space="preserve">Things look even worse in the transportation sector. The Obama administration has spent $5 billion to promote the manufacture of electric vehicles so as to put 1 million EVs on American roads by 2015. But layoffs and bankruptcies have plagued those receiving EV handouts because the technology is still problematic and the final product so expensive that consumers won’t buy it, even with $7,500 rebates. Consequently, only two tenths of 1 percent of the cars sold this year </w:t>
      </w:r>
      <w:proofErr w:type="gramStart"/>
      <w:r>
        <w:rPr>
          <w:sz w:val="16"/>
        </w:rPr>
        <w:t>were</w:t>
      </w:r>
      <w:proofErr w:type="gramEnd"/>
      <w:r>
        <w:rPr>
          <w:sz w:val="16"/>
        </w:rPr>
        <w:t xml:space="preserve"> EVs, and the vast majority of those were in development long before President Obama took office. EV sales would have to be almost nine times greater per year to meet the administration’s objective.</w:t>
      </w:r>
      <w:r>
        <w:rPr>
          <w:sz w:val="12"/>
        </w:rPr>
        <w:t xml:space="preserve"> </w:t>
      </w:r>
      <w:r w:rsidRPr="00F40FFD">
        <w:rPr>
          <w:sz w:val="12"/>
        </w:rPr>
        <w:t xml:space="preserve"> </w:t>
      </w:r>
      <w:r>
        <w:rPr>
          <w:sz w:val="16"/>
        </w:rPr>
        <w:t>The only good argument for federal handouts to green energy projects is the contention that there are environmental costs associated with fossil fuel consumption that are not internalized in fossil fuel prices, distorting the market and leading to more “brown” energy consumption than is economically efficient.</w:t>
      </w:r>
      <w:r>
        <w:rPr>
          <w:sz w:val="12"/>
        </w:rPr>
        <w:t xml:space="preserve"> </w:t>
      </w:r>
      <w:r w:rsidRPr="00F40FFD">
        <w:rPr>
          <w:sz w:val="12"/>
        </w:rPr>
        <w:t xml:space="preserve"> </w:t>
      </w:r>
      <w:r>
        <w:rPr>
          <w:sz w:val="16"/>
        </w:rPr>
        <w:t xml:space="preserve">But the most credible estimates about climate externalities put the cost at no more than $12 per ton of CO2. Internalizing that cost into fossil fuel prices would increase gasoline prices by no more than 12 cents per gallon, not enough to make EVs economically efficient or commercially competitive. If </w:t>
      </w:r>
      <w:proofErr w:type="gramStart"/>
      <w:r>
        <w:rPr>
          <w:sz w:val="16"/>
        </w:rPr>
        <w:t>all the</w:t>
      </w:r>
      <w:proofErr w:type="gramEnd"/>
      <w:r>
        <w:rPr>
          <w:sz w:val="16"/>
        </w:rPr>
        <w:t xml:space="preserve"> nation’s electricity were coal-fired, a $12-a-ton CO2 tax would increase the price of electricity by about 1.3 cents per kWh, just over 10 percent above the average retail price of 12 cents per kWh. Given that a little over half of the nation’s electricity is coal-fired, the actual increase would be even less</w:t>
      </w:r>
      <w:r w:rsidRPr="00940E5A">
        <w:rPr>
          <w:rStyle w:val="TitleChar"/>
        </w:rPr>
        <w:t>.</w:t>
      </w:r>
      <w:r>
        <w:rPr>
          <w:rStyle w:val="TitleChar"/>
        </w:rPr>
        <w:t xml:space="preserve"> </w:t>
      </w:r>
      <w:r w:rsidRPr="00940E5A">
        <w:rPr>
          <w:rStyle w:val="TitleChar"/>
        </w:rPr>
        <w:t xml:space="preserve"> If green energy is commercially promising, then profit-hungry capitalists will make those investments. If it isn’t, no amount of government subsidy will turn those economic sows’ ears into wealth-creating silk purses.</w:t>
      </w:r>
    </w:p>
    <w:p w:rsidR="00E6609A" w:rsidRDefault="00E6609A" w:rsidP="00E6609A">
      <w:pPr>
        <w:rPr>
          <w:rStyle w:val="TitleChar"/>
        </w:rPr>
      </w:pPr>
    </w:p>
    <w:p w:rsidR="00E6609A" w:rsidRPr="001E3056" w:rsidRDefault="00E6609A" w:rsidP="001E3056">
      <w:pPr>
        <w:pStyle w:val="Heading4"/>
        <w:rPr>
          <w:rStyle w:val="StyleStyleBold12pt"/>
          <w:b/>
          <w:bCs/>
        </w:rPr>
      </w:pPr>
      <w:r w:rsidRPr="001E3056">
        <w:rPr>
          <w:rStyle w:val="StyleStyleBold12pt"/>
          <w:b/>
          <w:bCs/>
        </w:rPr>
        <w:t>Capitalism is the best economic system known, especially for technological innovation</w:t>
      </w:r>
    </w:p>
    <w:p w:rsidR="00E6609A" w:rsidRPr="000E3F61" w:rsidRDefault="00E6609A" w:rsidP="00E6609A">
      <w:r w:rsidRPr="000E3F61">
        <w:rPr>
          <w:rStyle w:val="StyleStyleBold12pt"/>
        </w:rPr>
        <w:t>Scherer, Harvard Economist, 10</w:t>
      </w:r>
      <w:r w:rsidRPr="000E3F61">
        <w:t xml:space="preserve"> Frederic Michael is an American economist. His research specialties include industrial economics and the economics of technological change, on which he has many much-cited works. Since 2006 he has been Emeritus Professor of Public Policy and Corporate Management in the Aetna Chair, in the John F. Kennedy School of Government, Harvard University.  (“The Dynamics of Capitalism”--2010 http://www.hks.harvard.edu/var/ezp_site/storage/fckeditor/file/pdfs/centers-programs/centers/mrcbg/publications/fwp/mrcbg_fwp_2010-01_Scherer_dynamics.pdf)</w:t>
      </w:r>
    </w:p>
    <w:p w:rsidR="00E6609A" w:rsidRPr="00041D85" w:rsidRDefault="00E6609A" w:rsidP="00E6609A">
      <w:r w:rsidRPr="00041D85">
        <w:t xml:space="preserve">"Capitalism," a witticism prevalent in the Soviet Union </w:t>
      </w:r>
      <w:r>
        <w:rPr>
          <w:sz w:val="12"/>
        </w:rPr>
        <w:t xml:space="preserve"> </w:t>
      </w:r>
      <w:r w:rsidRPr="00041D85">
        <w:rPr>
          <w:sz w:val="12"/>
        </w:rPr>
        <w:t xml:space="preserve"> </w:t>
      </w:r>
      <w:r w:rsidRPr="00041D85">
        <w:t xml:space="preserve">during the 1960s observed, "is the exploitation of man by man. </w:t>
      </w:r>
      <w:r>
        <w:rPr>
          <w:sz w:val="12"/>
        </w:rPr>
        <w:t xml:space="preserve"> </w:t>
      </w:r>
      <w:r w:rsidRPr="00041D85">
        <w:rPr>
          <w:sz w:val="12"/>
        </w:rPr>
        <w:t xml:space="preserve"> </w:t>
      </w:r>
      <w:r w:rsidRPr="00041D85">
        <w:t xml:space="preserve">Communism is the opposite." Indeed, </w:t>
      </w:r>
      <w:r w:rsidRPr="00041D85">
        <w:rPr>
          <w:rStyle w:val="TitleChar"/>
        </w:rPr>
        <w:t xml:space="preserve">capitalism is not without </w:t>
      </w:r>
      <w:r>
        <w:rPr>
          <w:rStyle w:val="TitleChar"/>
        </w:rPr>
        <w:t xml:space="preserve"> </w:t>
      </w:r>
      <w:r w:rsidRPr="00041D85">
        <w:rPr>
          <w:rStyle w:val="TitleChar"/>
        </w:rPr>
        <w:t xml:space="preserve"> problems</w:t>
      </w:r>
      <w:r w:rsidRPr="00041D85">
        <w:t xml:space="preserve"> -- at times low wages, which might be viewed as </w:t>
      </w:r>
      <w:r>
        <w:rPr>
          <w:sz w:val="12"/>
        </w:rPr>
        <w:t xml:space="preserve"> </w:t>
      </w:r>
      <w:r w:rsidRPr="00041D85">
        <w:rPr>
          <w:sz w:val="12"/>
        </w:rPr>
        <w:t xml:space="preserve"> </w:t>
      </w:r>
      <w:r w:rsidRPr="00041D85">
        <w:t xml:space="preserve">exploitation, or even worse, a tendency toward occasionally </w:t>
      </w:r>
      <w:r>
        <w:rPr>
          <w:sz w:val="12"/>
        </w:rPr>
        <w:t xml:space="preserve"> </w:t>
      </w:r>
      <w:r w:rsidRPr="00041D85">
        <w:rPr>
          <w:sz w:val="12"/>
        </w:rPr>
        <w:t xml:space="preserve"> </w:t>
      </w:r>
      <w:r w:rsidRPr="00041D85">
        <w:t xml:space="preserve">violent fluctuations and involuntary unemployment. </w:t>
      </w:r>
      <w:r w:rsidRPr="00041D85">
        <w:rPr>
          <w:rStyle w:val="TitleChar"/>
        </w:rPr>
        <w:t xml:space="preserve">But it is </w:t>
      </w:r>
      <w:r>
        <w:rPr>
          <w:rStyle w:val="TitleChar"/>
        </w:rPr>
        <w:t xml:space="preserve"> </w:t>
      </w:r>
      <w:r w:rsidRPr="00041D85">
        <w:rPr>
          <w:rStyle w:val="TitleChar"/>
        </w:rPr>
        <w:t xml:space="preserve"> hard to conceive of a practical economic system exhibiting </w:t>
      </w:r>
      <w:r>
        <w:rPr>
          <w:rStyle w:val="TitleChar"/>
        </w:rPr>
        <w:t xml:space="preserve"> </w:t>
      </w:r>
      <w:r w:rsidRPr="00041D85">
        <w:rPr>
          <w:rStyle w:val="TitleChar"/>
        </w:rPr>
        <w:t xml:space="preserve"> superior dynamic performance, notably, in the opportunity and </w:t>
      </w:r>
      <w:r>
        <w:rPr>
          <w:rStyle w:val="TitleChar"/>
        </w:rPr>
        <w:t xml:space="preserve"> </w:t>
      </w:r>
      <w:r w:rsidRPr="00041D85">
        <w:rPr>
          <w:rStyle w:val="TitleChar"/>
        </w:rPr>
        <w:t xml:space="preserve"> incentive free markets provide to capitalistic entrepreneurs for </w:t>
      </w:r>
      <w:r>
        <w:rPr>
          <w:rStyle w:val="TitleChar"/>
        </w:rPr>
        <w:t xml:space="preserve"> </w:t>
      </w:r>
      <w:r w:rsidRPr="00041D85">
        <w:rPr>
          <w:rStyle w:val="TitleChar"/>
        </w:rPr>
        <w:t xml:space="preserve"> </w:t>
      </w:r>
      <w:r w:rsidRPr="00041D85">
        <w:rPr>
          <w:rStyle w:val="Emphasis"/>
        </w:rPr>
        <w:t>technological innovation</w:t>
      </w:r>
      <w:r w:rsidRPr="00041D85">
        <w:t xml:space="preserve"> -- </w:t>
      </w:r>
      <w:r w:rsidRPr="00041D85">
        <w:rPr>
          <w:rStyle w:val="TitleChar"/>
        </w:rPr>
        <w:t xml:space="preserve">more efficient production processes, </w:t>
      </w:r>
      <w:r>
        <w:rPr>
          <w:rStyle w:val="TitleChar"/>
        </w:rPr>
        <w:t xml:space="preserve"> </w:t>
      </w:r>
      <w:r w:rsidRPr="00041D85">
        <w:rPr>
          <w:rStyle w:val="TitleChar"/>
        </w:rPr>
        <w:t xml:space="preserve"> new products</w:t>
      </w:r>
      <w:r w:rsidRPr="00041D85">
        <w:t xml:space="preserve"> conferring superior consumer utility, </w:t>
      </w:r>
      <w:r w:rsidRPr="00041D85">
        <w:rPr>
          <w:rStyle w:val="TitleChar"/>
        </w:rPr>
        <w:t>and better</w:t>
      </w:r>
      <w:r w:rsidRPr="00041D85">
        <w:t xml:space="preserve"> </w:t>
      </w:r>
      <w:r>
        <w:rPr>
          <w:sz w:val="12"/>
        </w:rPr>
        <w:t xml:space="preserve"> </w:t>
      </w:r>
      <w:r w:rsidRPr="00041D85">
        <w:rPr>
          <w:sz w:val="12"/>
        </w:rPr>
        <w:t xml:space="preserve"> </w:t>
      </w:r>
      <w:r w:rsidRPr="00041D85">
        <w:t xml:space="preserve">methods of </w:t>
      </w:r>
      <w:r w:rsidRPr="00041D85">
        <w:rPr>
          <w:rStyle w:val="TitleChar"/>
        </w:rPr>
        <w:t>business organization -- which</w:t>
      </w:r>
      <w:r w:rsidRPr="00041D85">
        <w:t xml:space="preserve"> in turn </w:t>
      </w:r>
      <w:r w:rsidRPr="00041D85">
        <w:rPr>
          <w:rStyle w:val="TitleChar"/>
        </w:rPr>
        <w:t xml:space="preserve">has raised </w:t>
      </w:r>
      <w:r>
        <w:rPr>
          <w:rStyle w:val="TitleChar"/>
        </w:rPr>
        <w:t xml:space="preserve"> </w:t>
      </w:r>
      <w:r w:rsidRPr="00041D85">
        <w:rPr>
          <w:rStyle w:val="TitleChar"/>
        </w:rPr>
        <w:t xml:space="preserve"> living standards by astonishing amounts</w:t>
      </w:r>
      <w:r w:rsidRPr="00041D85">
        <w:t xml:space="preserve">. The problem for public </w:t>
      </w:r>
      <w:r>
        <w:rPr>
          <w:sz w:val="12"/>
        </w:rPr>
        <w:t xml:space="preserve"> </w:t>
      </w:r>
      <w:r w:rsidRPr="00041D85">
        <w:rPr>
          <w:sz w:val="12"/>
        </w:rPr>
        <w:t xml:space="preserve"> </w:t>
      </w:r>
      <w:r w:rsidRPr="00041D85">
        <w:t xml:space="preserve">policy is to secure the dynamic benefits of capitalism while </w:t>
      </w:r>
      <w:r>
        <w:rPr>
          <w:sz w:val="12"/>
        </w:rPr>
        <w:t xml:space="preserve"> </w:t>
      </w:r>
      <w:r w:rsidRPr="00041D85">
        <w:rPr>
          <w:sz w:val="12"/>
        </w:rPr>
        <w:t xml:space="preserve"> </w:t>
      </w:r>
      <w:r w:rsidRPr="00041D85">
        <w:t xml:space="preserve">minimizing its negative side effects. </w:t>
      </w:r>
      <w:r>
        <w:rPr>
          <w:sz w:val="12"/>
        </w:rPr>
        <w:t xml:space="preserve"> </w:t>
      </w:r>
      <w:r w:rsidRPr="00041D85">
        <w:rPr>
          <w:sz w:val="12"/>
        </w:rPr>
        <w:t xml:space="preserve"> </w:t>
      </w:r>
    </w:p>
    <w:p w:rsidR="00E6609A" w:rsidRDefault="00E6609A" w:rsidP="001E3056">
      <w:pPr>
        <w:pStyle w:val="Heading4"/>
      </w:pPr>
      <w:r w:rsidRPr="00BA6721">
        <w:lastRenderedPageBreak/>
        <w:t>The free market produces the best techno</w:t>
      </w:r>
      <w:r>
        <w:t>logy; government</w:t>
      </w:r>
      <w:r w:rsidRPr="00BA6721">
        <w:t xml:space="preserve"> bureaucracy destroy</w:t>
      </w:r>
      <w:r>
        <w:t>s</w:t>
      </w:r>
      <w:r w:rsidRPr="00BA6721">
        <w:t xml:space="preserve"> innovation</w:t>
      </w:r>
    </w:p>
    <w:p w:rsidR="00E6609A" w:rsidRDefault="00E6609A" w:rsidP="00E6609A">
      <w:r w:rsidRPr="00E36640">
        <w:rPr>
          <w:rStyle w:val="StyleStyleBold12pt"/>
        </w:rPr>
        <w:t>Tucker, Fellow of the Foundation for Economic Education, 2K</w:t>
      </w:r>
      <w:r>
        <w:t>--</w:t>
      </w:r>
      <w:r w:rsidRPr="00E36640">
        <w:rPr>
          <w:sz w:val="16"/>
          <w:szCs w:val="16"/>
        </w:rPr>
        <w:t>Jeffrey Albert is the executive editor of Laissez Faire Books. Tucker is also a Distinguished Fellow of the Foundation for Economic Education, an adjunct scholar with the Mackinac Center for Public Policy and an Acton University faculty member.He is past editorial vice president of the Ludwig von Mises Institute and past editor for the institute's website, Mises.org.  (“Government and Technology—Jan 2000 http://mises.org/freemarket_detail.aspx?control=290)</w:t>
      </w:r>
    </w:p>
    <w:p w:rsidR="00E6609A" w:rsidRPr="00BA6721" w:rsidRDefault="00E6609A" w:rsidP="00E6609A">
      <w:pPr>
        <w:rPr>
          <w:rStyle w:val="TitleChar"/>
          <w:b w:val="0"/>
          <w:bCs w:val="0"/>
          <w:u w:val="none"/>
        </w:rPr>
      </w:pPr>
      <w:r w:rsidRPr="00BA6721">
        <w:rPr>
          <w:rFonts w:asciiTheme="minorHAnsi" w:hAnsiTheme="minorHAnsi"/>
          <w:sz w:val="16"/>
        </w:rPr>
        <w:t xml:space="preserve">From the 1930s through the 1980s, government claimed it could innovate better than private markets. </w:t>
      </w:r>
      <w:proofErr w:type="gramStart"/>
      <w:r w:rsidRPr="00BA6721">
        <w:rPr>
          <w:rFonts w:asciiTheme="minorHAnsi" w:hAnsiTheme="minorHAnsi"/>
          <w:sz w:val="16"/>
        </w:rPr>
        <w:t>That' s</w:t>
      </w:r>
      <w:proofErr w:type="gramEnd"/>
      <w:r w:rsidRPr="00BA6721">
        <w:rPr>
          <w:rFonts w:asciiTheme="minorHAnsi" w:hAnsiTheme="minorHAnsi"/>
          <w:sz w:val="16"/>
        </w:rPr>
        <w:t xml:space="preserve"> what the boondoggles like TVA, Nasa, and Semitech were all about. Hardly anyone believes that anymore, so the rationale for government regulation of technology has changed. It now concerns such vagaries as fairness and wise resource use.</w:t>
      </w:r>
      <w:r>
        <w:rPr>
          <w:rFonts w:asciiTheme="minorHAnsi" w:hAnsiTheme="minorHAnsi"/>
          <w:sz w:val="12"/>
        </w:rPr>
        <w:t xml:space="preserve"> </w:t>
      </w:r>
      <w:r w:rsidRPr="00BA6721">
        <w:rPr>
          <w:rFonts w:asciiTheme="minorHAnsi" w:hAnsiTheme="minorHAnsi"/>
          <w:sz w:val="16"/>
        </w:rPr>
        <w:t xml:space="preserve"> Yet even judged by these criteria, </w:t>
      </w:r>
      <w:r w:rsidRPr="00021BDB">
        <w:rPr>
          <w:rStyle w:val="TitleChar"/>
          <w:rFonts w:asciiTheme="minorHAnsi" w:hAnsiTheme="minorHAnsi"/>
        </w:rPr>
        <w:t xml:space="preserve">the free market is superior. </w:t>
      </w:r>
      <w:proofErr w:type="gramStart"/>
      <w:r w:rsidRPr="00021BDB">
        <w:rPr>
          <w:rStyle w:val="TitleChar"/>
          <w:rFonts w:asciiTheme="minorHAnsi" w:hAnsiTheme="minorHAnsi"/>
        </w:rPr>
        <w:t>What' s</w:t>
      </w:r>
      <w:proofErr w:type="gramEnd"/>
      <w:r w:rsidRPr="00021BDB">
        <w:rPr>
          <w:rStyle w:val="TitleChar"/>
          <w:rFonts w:asciiTheme="minorHAnsi" w:hAnsiTheme="minorHAnsi"/>
        </w:rPr>
        <w:t xml:space="preserve"> more fair than permitting consumers to voluntarily decide which technologies are best?</w:t>
      </w:r>
      <w:r w:rsidRPr="00BA6721">
        <w:rPr>
          <w:rFonts w:asciiTheme="minorHAnsi" w:hAnsiTheme="minorHAnsi"/>
          <w:sz w:val="16"/>
        </w:rPr>
        <w:t xml:space="preserve"> And </w:t>
      </w:r>
      <w:r w:rsidRPr="00021BDB">
        <w:rPr>
          <w:rStyle w:val="TitleChar"/>
        </w:rPr>
        <w:t>since when has government been wiser in the use of resources than the market system driven by competitive pressure to keep costs down?</w:t>
      </w:r>
      <w:r>
        <w:rPr>
          <w:rStyle w:val="TitleChar"/>
          <w:sz w:val="12"/>
        </w:rPr>
        <w:t xml:space="preserve"> </w:t>
      </w:r>
      <w:r w:rsidRPr="00021BDB">
        <w:rPr>
          <w:rStyle w:val="TitleChar"/>
        </w:rPr>
        <w:t xml:space="preserve"> In fact, government plays a purely destructive role in its technology.</w:t>
      </w:r>
      <w:r w:rsidRPr="00BA6721">
        <w:rPr>
          <w:rFonts w:asciiTheme="minorHAnsi" w:hAnsiTheme="minorHAnsi"/>
          <w:sz w:val="16"/>
        </w:rPr>
        <w:t xml:space="preserve"> The most obvious case is Microsoft. Announcing that the company is a monopoly, the regulators are working with the courts to slice up the company, supposedly to create competition but actually to reward </w:t>
      </w:r>
      <w:proofErr w:type="gramStart"/>
      <w:r w:rsidRPr="00BA6721">
        <w:rPr>
          <w:rFonts w:asciiTheme="minorHAnsi" w:hAnsiTheme="minorHAnsi"/>
          <w:sz w:val="16"/>
        </w:rPr>
        <w:t>Microsoft' s</w:t>
      </w:r>
      <w:proofErr w:type="gramEnd"/>
      <w:r w:rsidRPr="00BA6721">
        <w:rPr>
          <w:rFonts w:asciiTheme="minorHAnsi" w:hAnsiTheme="minorHAnsi"/>
          <w:sz w:val="16"/>
        </w:rPr>
        <w:t xml:space="preserve"> competitors. Is there anyone who truly believes that the software industry will be more innovative and responsive after such intervention? Even </w:t>
      </w:r>
      <w:proofErr w:type="gramStart"/>
      <w:r w:rsidRPr="00BA6721">
        <w:rPr>
          <w:rFonts w:asciiTheme="minorHAnsi" w:hAnsiTheme="minorHAnsi"/>
          <w:sz w:val="16"/>
        </w:rPr>
        <w:t>Microsoft' s</w:t>
      </w:r>
      <w:proofErr w:type="gramEnd"/>
      <w:r w:rsidRPr="00BA6721">
        <w:rPr>
          <w:rFonts w:asciiTheme="minorHAnsi" w:hAnsiTheme="minorHAnsi"/>
          <w:sz w:val="16"/>
        </w:rPr>
        <w:t xml:space="preserve"> enemies are getting squeamish about the prospect.</w:t>
      </w:r>
      <w:r>
        <w:rPr>
          <w:rFonts w:asciiTheme="minorHAnsi" w:hAnsiTheme="minorHAnsi"/>
          <w:sz w:val="12"/>
        </w:rPr>
        <w:t xml:space="preserve"> </w:t>
      </w:r>
      <w:r w:rsidRPr="00BA6721">
        <w:rPr>
          <w:rFonts w:asciiTheme="minorHAnsi" w:hAnsiTheme="minorHAnsi"/>
          <w:sz w:val="16"/>
        </w:rPr>
        <w:t xml:space="preserve"> And yet nothing illustrates the absurd results of government intervention in technology like the great toilet tank fiasco. In a little-noticed law passed in </w:t>
      </w:r>
      <w:proofErr w:type="gramStart"/>
      <w:r w:rsidRPr="00BA6721">
        <w:rPr>
          <w:rFonts w:asciiTheme="minorHAnsi" w:hAnsiTheme="minorHAnsi"/>
          <w:sz w:val="16"/>
        </w:rPr>
        <w:t>1992</w:t>
      </w:r>
      <w:r>
        <w:rPr>
          <w:rFonts w:asciiTheme="minorHAnsi" w:hAnsiTheme="minorHAnsi"/>
          <w:sz w:val="12"/>
        </w:rPr>
        <w:t xml:space="preserve"> </w:t>
      </w:r>
      <w:r w:rsidRPr="00BA6721">
        <w:rPr>
          <w:rFonts w:asciiTheme="minorHAnsi" w:hAnsiTheme="minorHAnsi"/>
          <w:sz w:val="16"/>
        </w:rPr>
        <w:t xml:space="preserve"> the</w:t>
      </w:r>
      <w:proofErr w:type="gramEnd"/>
      <w:r w:rsidRPr="00BA6721">
        <w:rPr>
          <w:rFonts w:asciiTheme="minorHAnsi" w:hAnsiTheme="minorHAnsi"/>
          <w:sz w:val="16"/>
        </w:rPr>
        <w:t xml:space="preserve"> Energy Policy and Conservation Act Congress mandated that all future toilets installed in homes had to qualify as Ultra-Low Flush (ULF). Older toilet tanks, invented by greedy capitalists who care nothing about wasting water, held from 3.5 to 7 gallons of water. The much-heralded ULF tank holds 1.6 gallons. Congress cheered and made it official.</w:t>
      </w:r>
      <w:r>
        <w:rPr>
          <w:rFonts w:asciiTheme="minorHAnsi" w:hAnsiTheme="minorHAnsi"/>
          <w:sz w:val="12"/>
        </w:rPr>
        <w:t xml:space="preserve"> </w:t>
      </w:r>
      <w:r w:rsidRPr="00BA6721">
        <w:rPr>
          <w:rFonts w:asciiTheme="minorHAnsi" w:hAnsiTheme="minorHAnsi"/>
          <w:sz w:val="16"/>
        </w:rPr>
        <w:t xml:space="preserve"> But there is a hitch. It turns out that the ULF </w:t>
      </w:r>
      <w:proofErr w:type="gramStart"/>
      <w:r w:rsidRPr="00BA6721">
        <w:rPr>
          <w:rFonts w:asciiTheme="minorHAnsi" w:hAnsiTheme="minorHAnsi"/>
          <w:sz w:val="16"/>
        </w:rPr>
        <w:t>doesn' t</w:t>
      </w:r>
      <w:proofErr w:type="gramEnd"/>
      <w:r w:rsidRPr="00BA6721">
        <w:rPr>
          <w:rFonts w:asciiTheme="minorHAnsi" w:hAnsiTheme="minorHAnsi"/>
          <w:sz w:val="16"/>
        </w:rPr>
        <w:t xml:space="preserve"> work well. It sometimes takes two and three flushes to do the work of one old one, so it does not necessarily save water. And so what if it does? It clogs and overflows easily, which frequently leads to floor and ceiling damage (not to mention unsanitary conditions). It also proves very difficult to keep clean. You must use chemicals in the tank, which in turn break down the mechanical parts inside the tank, which then must be replaced regularly. No longer can a toilet be flushed with confidence. The whole process must be monitored with great attention to detail.</w:t>
      </w:r>
      <w:r>
        <w:rPr>
          <w:rFonts w:asciiTheme="minorHAnsi" w:hAnsiTheme="minorHAnsi"/>
          <w:sz w:val="12"/>
        </w:rPr>
        <w:t xml:space="preserve"> </w:t>
      </w:r>
      <w:r w:rsidRPr="00BA6721">
        <w:rPr>
          <w:rFonts w:asciiTheme="minorHAnsi" w:hAnsiTheme="minorHAnsi"/>
          <w:sz w:val="16"/>
        </w:rPr>
        <w:t xml:space="preserve"> In a free market, some entrepreneur might have dreamed up a ULF. But it </w:t>
      </w:r>
      <w:proofErr w:type="gramStart"/>
      <w:r w:rsidRPr="00BA6721">
        <w:rPr>
          <w:rFonts w:asciiTheme="minorHAnsi" w:hAnsiTheme="minorHAnsi"/>
          <w:sz w:val="16"/>
        </w:rPr>
        <w:t>wouldn' t</w:t>
      </w:r>
      <w:proofErr w:type="gramEnd"/>
      <w:r w:rsidRPr="00BA6721">
        <w:rPr>
          <w:rFonts w:asciiTheme="minorHAnsi" w:hAnsiTheme="minorHAnsi"/>
          <w:sz w:val="16"/>
        </w:rPr>
        <w:t xml:space="preserve"> have lasted. Given the low price of water, the need to - conserve - it reflects not economic reality but a leftist civic piety. Indeed, as much as the left has long hated the indoor toilet, consumers hate the ULF just as intensely. A survey from the National Association of Home Builders reported nearly 80 percent dissatisfaction. So attached are consumers to the old models that local and state governments have taken to paying contractors to install new ones, just to meet code.</w:t>
      </w:r>
      <w:r>
        <w:rPr>
          <w:rFonts w:asciiTheme="minorHAnsi" w:hAnsiTheme="minorHAnsi"/>
          <w:sz w:val="12"/>
        </w:rPr>
        <w:t xml:space="preserve"> </w:t>
      </w:r>
      <w:r w:rsidRPr="00BA6721">
        <w:rPr>
          <w:rFonts w:asciiTheme="minorHAnsi" w:hAnsiTheme="minorHAnsi"/>
          <w:sz w:val="16"/>
        </w:rPr>
        <w:t xml:space="preserve"> In a market setting, then, the ULF </w:t>
      </w:r>
      <w:proofErr w:type="gramStart"/>
      <w:r w:rsidRPr="00BA6721">
        <w:rPr>
          <w:rFonts w:asciiTheme="minorHAnsi" w:hAnsiTheme="minorHAnsi"/>
          <w:sz w:val="16"/>
        </w:rPr>
        <w:t>wouldn' t</w:t>
      </w:r>
      <w:proofErr w:type="gramEnd"/>
      <w:r w:rsidRPr="00BA6721">
        <w:rPr>
          <w:rFonts w:asciiTheme="minorHAnsi" w:hAnsiTheme="minorHAnsi"/>
          <w:sz w:val="16"/>
        </w:rPr>
        <w:t xml:space="preserve"> have met the market test, except among those consumers who value a few bucks a month more than clean toilets that work well. It turns out that there was wisdom in the old large tanks. They </w:t>
      </w:r>
      <w:proofErr w:type="gramStart"/>
      <w:r w:rsidRPr="00BA6721">
        <w:rPr>
          <w:rFonts w:asciiTheme="minorHAnsi" w:hAnsiTheme="minorHAnsi"/>
          <w:sz w:val="16"/>
        </w:rPr>
        <w:t>weren' t</w:t>
      </w:r>
      <w:proofErr w:type="gramEnd"/>
      <w:r w:rsidRPr="00BA6721">
        <w:rPr>
          <w:rFonts w:asciiTheme="minorHAnsi" w:hAnsiTheme="minorHAnsi"/>
          <w:sz w:val="16"/>
        </w:rPr>
        <w:t xml:space="preserve"> just evidence of a conspiracy to waste water. They were designed to be efficient, fast, foolproof, and clean - all opposite traits from the tanks blessed by government.</w:t>
      </w:r>
      <w:r>
        <w:rPr>
          <w:rFonts w:asciiTheme="minorHAnsi" w:hAnsiTheme="minorHAnsi"/>
          <w:sz w:val="12"/>
        </w:rPr>
        <w:t xml:space="preserve"> </w:t>
      </w:r>
      <w:r w:rsidRPr="00BA6721">
        <w:rPr>
          <w:rFonts w:asciiTheme="minorHAnsi" w:hAnsiTheme="minorHAnsi"/>
          <w:sz w:val="16"/>
        </w:rPr>
        <w:t xml:space="preserve"> Under the restricted market conditions imposed by Congress, the result has been a thriving gray market in Canadian toilet tanks. Consumers can buy them legally, but they are expensive, especially if you include shipping. But if a contractor or retailer buys one in Canada to install or sell in the US, he faces fines of $2,500. Meanwhile, Canadian retailers are making a mint.</w:t>
      </w:r>
      <w:r>
        <w:rPr>
          <w:rFonts w:asciiTheme="minorHAnsi" w:hAnsiTheme="minorHAnsi"/>
          <w:sz w:val="12"/>
        </w:rPr>
        <w:t xml:space="preserve"> </w:t>
      </w:r>
      <w:r w:rsidRPr="00BA6721">
        <w:rPr>
          <w:rFonts w:asciiTheme="minorHAnsi" w:hAnsiTheme="minorHAnsi"/>
          <w:sz w:val="16"/>
        </w:rPr>
        <w:t xml:space="preserve"> American tank retailers have responded to the regulations with undying devotion to the consumer: they have completely reinvented the toilet, putting electric pumps inside designed to shove the water through the pipes. These are also very expensive (a high-end version can cost $800) and they use electricity, a resource that Congress apparently thinks is less valuable than water.</w:t>
      </w:r>
      <w:r>
        <w:rPr>
          <w:rFonts w:asciiTheme="minorHAnsi" w:hAnsiTheme="minorHAnsi"/>
          <w:sz w:val="12"/>
        </w:rPr>
        <w:t xml:space="preserve"> </w:t>
      </w:r>
      <w:r w:rsidRPr="00BA6721">
        <w:rPr>
          <w:rFonts w:asciiTheme="minorHAnsi" w:hAnsiTheme="minorHAnsi"/>
          <w:sz w:val="16"/>
        </w:rPr>
        <w:t xml:space="preserve"> The ULF propagandists say that the old tanks allowed 22,000 gallons of drinking water to be flushed down the toilet every year. But just who is to decide that it is crucial to save water to drink rather than to make sanitary living possible? The indoor toilet is a luxury that most of the developed world has universally enjoyed only in the past 50 years. Leave it to government backed by leftist ideologues who hate consumer convenience to take us a step back by force of law.</w:t>
      </w:r>
      <w:r>
        <w:rPr>
          <w:rFonts w:asciiTheme="minorHAnsi" w:hAnsiTheme="minorHAnsi"/>
          <w:sz w:val="12"/>
        </w:rPr>
        <w:t xml:space="preserve"> </w:t>
      </w:r>
      <w:r w:rsidRPr="00BA6721">
        <w:rPr>
          <w:rFonts w:asciiTheme="minorHAnsi" w:hAnsiTheme="minorHAnsi"/>
          <w:sz w:val="16"/>
        </w:rPr>
        <w:t xml:space="preserve"> If the bureaucrats had their way, the outhouse would again become the norm. Another option promoted by the back-to-nature types: an indoor composting toilet that uses no water. No thanks.</w:t>
      </w:r>
      <w:r>
        <w:rPr>
          <w:rFonts w:asciiTheme="minorHAnsi" w:hAnsiTheme="minorHAnsi"/>
          <w:sz w:val="12"/>
        </w:rPr>
        <w:t xml:space="preserve"> </w:t>
      </w:r>
      <w:r w:rsidRPr="00BA6721">
        <w:rPr>
          <w:rFonts w:asciiTheme="minorHAnsi" w:hAnsiTheme="minorHAnsi"/>
          <w:sz w:val="16"/>
        </w:rPr>
        <w:t xml:space="preserve"> The toilet tank fiasco is far from unusual. The same process of bad results, </w:t>
      </w:r>
      <w:r w:rsidRPr="00BA6721">
        <w:rPr>
          <w:rStyle w:val="TitleChar"/>
          <w:rFonts w:asciiTheme="minorHAnsi" w:hAnsiTheme="minorHAnsi"/>
        </w:rPr>
        <w:t xml:space="preserve">market distortions, and consumer exploitation occurs whenever government gets involved in manipulating market technologies. </w:t>
      </w:r>
      <w:r w:rsidRPr="00BA6721">
        <w:rPr>
          <w:rStyle w:val="Emphasis"/>
        </w:rPr>
        <w:t>When</w:t>
      </w:r>
      <w:r w:rsidRPr="00BA6721">
        <w:rPr>
          <w:rStyle w:val="TitleChar"/>
          <w:rFonts w:asciiTheme="minorHAnsi" w:hAnsiTheme="minorHAnsi"/>
        </w:rPr>
        <w:t xml:space="preserve"> the </w:t>
      </w:r>
      <w:r w:rsidRPr="00BA6721">
        <w:rPr>
          <w:rStyle w:val="Emphasis"/>
        </w:rPr>
        <w:t>regulators get around to doing the same to software, the results will be the same: driving innovation underground</w:t>
      </w:r>
      <w:r w:rsidRPr="00BA6721">
        <w:rPr>
          <w:rStyle w:val="TitleChar"/>
          <w:rFonts w:asciiTheme="minorHAnsi" w:hAnsiTheme="minorHAnsi"/>
        </w:rPr>
        <w:t xml:space="preserve"> or forcing contortions just so that entrepreneurs and consumers can keep their heads above water.</w:t>
      </w:r>
    </w:p>
    <w:p w:rsidR="00E6609A" w:rsidRPr="00B827C9" w:rsidRDefault="00E6609A" w:rsidP="001E3056">
      <w:pPr>
        <w:pStyle w:val="Heading4"/>
      </w:pPr>
      <w:r w:rsidRPr="00B827C9">
        <w:t>Capitalism promotes technological innovation</w:t>
      </w:r>
    </w:p>
    <w:p w:rsidR="00E6609A" w:rsidRDefault="00E6609A" w:rsidP="00E6609A">
      <w:r w:rsidRPr="00B827C9">
        <w:rPr>
          <w:rStyle w:val="StyleStyleBold12pt"/>
        </w:rPr>
        <w:t>Maxwell, PhD in Chemistry 09</w:t>
      </w:r>
      <w:r>
        <w:t xml:space="preserve"> Ian, PhD in Chemistry, CEO of Maxco Consulting, Managing (Managing Sustainable Innovation, p. 2 http://books.google.com/books?id=IoOTZOaujGgC&amp;printsec=frontcover&amp;dq=managing+sustainable&amp;hl=en&amp;sa=X&amp;ei=a3HdUYPNGdHZigKEuIEI&amp;ved=0CEAQ6AEwAw#v=onepage&amp;q=managing%20sustainable&amp;f=false) </w:t>
      </w:r>
    </w:p>
    <w:p w:rsidR="00E6609A" w:rsidRDefault="00E6609A" w:rsidP="00E6609A">
      <w:r>
        <w:t xml:space="preserve">Schumpeter is, perhaps, best known for his work showing the link between entrepreneurial discovery and economic progress in the form of five waves of industrial innovation. Crucially, these </w:t>
      </w:r>
      <w:r w:rsidRPr="00B827C9">
        <w:rPr>
          <w:rStyle w:val="TitleChar"/>
        </w:rPr>
        <w:t>waves show a decreasing frequency which indicates that innovation is accelerating.</w:t>
      </w:r>
      <w:r>
        <w:t xml:space="preserve"> The current </w:t>
      </w:r>
      <w:r w:rsidRPr="00B827C9">
        <w:rPr>
          <w:rStyle w:val="TitleChar"/>
        </w:rPr>
        <w:t xml:space="preserve">pace of innovation is </w:t>
      </w:r>
      <w:r w:rsidRPr="00B827C9">
        <w:rPr>
          <w:rStyle w:val="TitleChar"/>
        </w:rPr>
        <w:lastRenderedPageBreak/>
        <w:t>such that there appears to be every reason that the Schumpeter theory is correct and that we are currently</w:t>
      </w:r>
      <w:r>
        <w:t xml:space="preserve"> moving out of the fifth wave and therefore rapidly approaching </w:t>
      </w:r>
      <w:r w:rsidRPr="00B827C9">
        <w:rPr>
          <w:rStyle w:val="TitleChar"/>
        </w:rPr>
        <w:t>the next innovation wave</w:t>
      </w:r>
      <w:r>
        <w:t xml:space="preserve"> as shown in Fig. 1.1. Schumpeter also believed that </w:t>
      </w:r>
      <w:r w:rsidRPr="00B827C9">
        <w:rPr>
          <w:rStyle w:val="TitleChar"/>
        </w:rPr>
        <w:t xml:space="preserve">innovation is the driving force not only of capitalism, but also of economic progress in general, </w:t>
      </w:r>
      <w:r>
        <w:t xml:space="preserve">and that entrepreneurs are the agents of innovation. Interestingly, </w:t>
      </w:r>
      <w:r w:rsidRPr="00B827C9">
        <w:rPr>
          <w:rStyle w:val="TitleChar"/>
        </w:rPr>
        <w:t>he also feared that “entrepreneurial capitalism would not flourish because the bureaucracies of modern government</w:t>
      </w:r>
      <w:r>
        <w:t xml:space="preserve"> and big corporations </w:t>
      </w:r>
      <w:r w:rsidRPr="00B827C9">
        <w:rPr>
          <w:rStyle w:val="TitleChar"/>
        </w:rPr>
        <w:t>would dampen innovation</w:t>
      </w:r>
      <w:r>
        <w:t xml:space="preserve">”. Moreover, </w:t>
      </w:r>
      <w:r w:rsidRPr="00B827C9">
        <w:rPr>
          <w:rStyle w:val="TitleChar"/>
        </w:rPr>
        <w:t>he was also concerned that “the importance of entrepreneurs would fade over time as capitalism sought predictability from governments who would plan economic activity</w:t>
      </w:r>
      <w:r>
        <w:t xml:space="preserve"> as well as order social benefits”. Schumpeter showed great foresight in this regard as we now observe the race for governments to remove the barriers of bureaucracy and create strong infrastructure in which innovation will flourish.</w:t>
      </w:r>
    </w:p>
    <w:p w:rsidR="00E6609A" w:rsidRDefault="00E6609A" w:rsidP="001E3056">
      <w:pPr>
        <w:pStyle w:val="Heading4"/>
      </w:pPr>
      <w:r>
        <w:t>Open capitalist competition provides the best innovations</w:t>
      </w:r>
    </w:p>
    <w:p w:rsidR="00E6609A" w:rsidRDefault="00E6609A" w:rsidP="00E6609A">
      <w:pPr>
        <w:rPr>
          <w:sz w:val="16"/>
          <w:szCs w:val="16"/>
        </w:rPr>
      </w:pPr>
      <w:r w:rsidRPr="00792665">
        <w:rPr>
          <w:rStyle w:val="StyleStyleBold12pt"/>
        </w:rPr>
        <w:t>International Journal of Business, Humanities and Technology 12</w:t>
      </w:r>
      <w:r w:rsidRPr="00792665">
        <w:t>—</w:t>
      </w:r>
      <w:r w:rsidRPr="00792665">
        <w:rPr>
          <w:sz w:val="16"/>
          <w:szCs w:val="16"/>
        </w:rPr>
        <w:t xml:space="preserve">International Journal of Business, Humanities and Technology (IJBHT) is an open access, peer-reviewed and refereed multidisciplinary journal published by Center for Promoting Ideas (CPI), USA. The objective of IJBHT is to provide a forum for the publication of scientific articles in the fields of business, humanities and technology. In pursuit of this objective the journal not only publishes high quality research papers but also ensures that the published papers achieve broad international credibility.  (“Innovation and Competitiveness”—8/2012 </w:t>
      </w:r>
      <w:hyperlink r:id="rId92" w:history="1">
        <w:r w:rsidRPr="001D093F">
          <w:rPr>
            <w:rStyle w:val="Hyperlink"/>
            <w:sz w:val="16"/>
            <w:szCs w:val="16"/>
          </w:rPr>
          <w:t>http://www.ijbhtnet.com/journals/Vol_2_No_5_August_2012/9.pdf</w:t>
        </w:r>
      </w:hyperlink>
      <w:r w:rsidRPr="00792665">
        <w:rPr>
          <w:sz w:val="16"/>
          <w:szCs w:val="16"/>
        </w:rPr>
        <w:t>)</w:t>
      </w:r>
    </w:p>
    <w:p w:rsidR="00E6609A" w:rsidRPr="00792665" w:rsidRDefault="00E6609A" w:rsidP="00E6609A">
      <w:r w:rsidRPr="00792665">
        <w:rPr>
          <w:rFonts w:asciiTheme="minorHAnsi" w:hAnsiTheme="minorHAnsi" w:cs="Arial"/>
          <w:color w:val="222222"/>
          <w:sz w:val="16"/>
          <w:szCs w:val="16"/>
        </w:rPr>
        <w:t xml:space="preserve">Innovation is a key to competitiveness – especially in today''s global markets. New knowledge is generated not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only through research and technology but also through new marketing and management solutions e.g. advertising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on pizza boxes, improving the tracing of electrical waste, finding new ways to monitor consumer behavior or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organising the way you do business more efficiently. © Centre for Promoting Ideas, USA </w:t>
      </w:r>
      <w:proofErr w:type="gramStart"/>
      <w:r w:rsidRPr="00792665">
        <w:rPr>
          <w:rFonts w:asciiTheme="minorHAnsi" w:hAnsiTheme="minorHAnsi" w:cs="Arial"/>
          <w:color w:val="222222"/>
          <w:sz w:val="16"/>
          <w:szCs w:val="16"/>
        </w:rPr>
        <w:t>www.ijbhtnet.com</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92</w:t>
      </w:r>
      <w:proofErr w:type="gramEnd"/>
      <w:r w:rsidRPr="00792665">
        <w:rPr>
          <w:rFonts w:asciiTheme="minorHAnsi" w:hAnsiTheme="minorHAnsi" w:cs="Arial"/>
          <w:color w:val="222222"/>
          <w:sz w:val="16"/>
          <w:szCs w:val="16"/>
        </w:rPr>
        <w:t xml:space="preserve">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Style w:val="TitleChar"/>
          <w:rFonts w:asciiTheme="minorHAnsi" w:hAnsiTheme="minorHAnsi"/>
        </w:rPr>
        <w:t xml:space="preserve">Competition is the critical driver of performance and innovation. It benefits everyone by enabling us to choose </w:t>
      </w:r>
      <w:r>
        <w:rPr>
          <w:rStyle w:val="TitleChar"/>
          <w:rFonts w:asciiTheme="minorHAnsi" w:hAnsiTheme="minorHAnsi"/>
        </w:rPr>
        <w:t xml:space="preserve"> </w:t>
      </w:r>
      <w:r w:rsidRPr="00792665">
        <w:rPr>
          <w:rStyle w:val="TitleChar"/>
          <w:rFonts w:asciiTheme="minorHAnsi" w:hAnsiTheme="minorHAnsi"/>
        </w:rPr>
        <w:t xml:space="preserve"> from an array of excellent products at affordable prices. Competition encourages the adoption of innovation as </w:t>
      </w:r>
      <w:r>
        <w:rPr>
          <w:rStyle w:val="TitleChar"/>
          <w:rFonts w:asciiTheme="minorHAnsi" w:hAnsiTheme="minorHAnsi"/>
        </w:rPr>
        <w:t xml:space="preserve"> </w:t>
      </w:r>
      <w:r w:rsidRPr="00792665">
        <w:rPr>
          <w:rStyle w:val="TitleChar"/>
          <w:rFonts w:asciiTheme="minorHAnsi" w:hAnsiTheme="minorHAnsi"/>
        </w:rPr>
        <w:t xml:space="preserve"> companies evolve and offer new ideas in order to flourish in the marketplace </w:t>
      </w:r>
      <w:r w:rsidRPr="00792665">
        <w:rPr>
          <w:rFonts w:asciiTheme="minorHAnsi" w:hAnsiTheme="minorHAnsi" w:cs="Arial"/>
          <w:color w:val="222222"/>
          <w:sz w:val="16"/>
          <w:szCs w:val="16"/>
        </w:rPr>
        <w:t xml:space="preserve">(C-Net News, 2005). Products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should compete on their own merits, and consumers everywhere should have the ability to easily choose the best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products available for purchase. </w:t>
      </w:r>
      <w:r w:rsidRPr="00792665">
        <w:rPr>
          <w:rStyle w:val="TitleChar"/>
          <w:rFonts w:asciiTheme="minorHAnsi" w:hAnsiTheme="minorHAnsi"/>
        </w:rPr>
        <w:t xml:space="preserve">Fair and open competition dictates that the best product wins, and market forces </w:t>
      </w:r>
      <w:r>
        <w:rPr>
          <w:rStyle w:val="TitleChar"/>
          <w:rFonts w:asciiTheme="minorHAnsi" w:hAnsiTheme="minorHAnsi"/>
        </w:rPr>
        <w:t xml:space="preserve"> </w:t>
      </w:r>
      <w:r w:rsidRPr="00792665">
        <w:rPr>
          <w:rStyle w:val="TitleChar"/>
          <w:rFonts w:asciiTheme="minorHAnsi" w:hAnsiTheme="minorHAnsi"/>
        </w:rPr>
        <w:t xml:space="preserve"> prevail. Innovation fuels economic growth in the global economy. It creates an evergreen environment of new </w:t>
      </w:r>
      <w:r>
        <w:rPr>
          <w:rStyle w:val="TitleChar"/>
          <w:rFonts w:asciiTheme="minorHAnsi" w:hAnsiTheme="minorHAnsi"/>
        </w:rPr>
        <w:t xml:space="preserve"> </w:t>
      </w:r>
      <w:r w:rsidRPr="00792665">
        <w:rPr>
          <w:rStyle w:val="TitleChar"/>
          <w:rFonts w:asciiTheme="minorHAnsi" w:hAnsiTheme="minorHAnsi"/>
        </w:rPr>
        <w:t xml:space="preserve"> markets - allowing us to reach new customers with existing products – and to serve today’s customers with new </w:t>
      </w:r>
      <w:r>
        <w:rPr>
          <w:rStyle w:val="TitleChar"/>
          <w:rFonts w:asciiTheme="minorHAnsi" w:hAnsiTheme="minorHAnsi"/>
        </w:rPr>
        <w:t xml:space="preserve"> </w:t>
      </w:r>
      <w:r w:rsidRPr="00792665">
        <w:rPr>
          <w:rStyle w:val="TitleChar"/>
          <w:rFonts w:asciiTheme="minorHAnsi" w:hAnsiTheme="minorHAnsi"/>
        </w:rPr>
        <w:t xml:space="preserve"> products and services. </w:t>
      </w:r>
      <w:r>
        <w:rPr>
          <w:rStyle w:val="TitleChar"/>
          <w:rFonts w:asciiTheme="minorHAnsi" w:hAnsiTheme="minorHAnsi"/>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Consumers stand the most to gain from greater competition in the natural resources market. Fair and open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competition means lower prices and greater choice. </w:t>
      </w:r>
      <w:r w:rsidRPr="00792665">
        <w:rPr>
          <w:rStyle w:val="TitleChar"/>
          <w:rFonts w:asciiTheme="minorHAnsi" w:hAnsiTheme="minorHAnsi"/>
        </w:rPr>
        <w:t>Limiting customers’ freedom of choice is harm to innovation</w:t>
      </w:r>
      <w:r w:rsidRPr="00792665">
        <w:rPr>
          <w:rFonts w:asciiTheme="minorHAnsi" w:hAnsiTheme="minorHAnsi" w:cs="Arial"/>
          <w:color w:val="222222"/>
          <w:sz w:val="16"/>
          <w:szCs w:val="16"/>
        </w:rPr>
        <w:t xml:space="preserve">.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Harm to innovation is a setback for anyone who wants tomorrow’s computers – or any technology – to be better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than they are, today. Market conditions that permit a single company to become the sole judge of price and quality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 xml:space="preserve">set a dangerous precedent. </w:t>
      </w:r>
      <w:r w:rsidRPr="00792665">
        <w:rPr>
          <w:rStyle w:val="TitleChar"/>
          <w:rFonts w:asciiTheme="minorHAnsi" w:hAnsiTheme="minorHAnsi"/>
        </w:rPr>
        <w:t xml:space="preserve">Fair and open competition in the market enables vendors and manufacturers to deliver </w:t>
      </w:r>
      <w:r>
        <w:rPr>
          <w:rStyle w:val="TitleChar"/>
          <w:rFonts w:asciiTheme="minorHAnsi" w:hAnsiTheme="minorHAnsi"/>
        </w:rPr>
        <w:t xml:space="preserve"> </w:t>
      </w:r>
      <w:r w:rsidRPr="00792665">
        <w:rPr>
          <w:rStyle w:val="TitleChar"/>
          <w:rFonts w:asciiTheme="minorHAnsi" w:hAnsiTheme="minorHAnsi"/>
        </w:rPr>
        <w:t xml:space="preserve"> a greater variety of competitive products to their customers around the world. This often results in lower prices </w:t>
      </w:r>
      <w:r>
        <w:rPr>
          <w:rStyle w:val="TitleChar"/>
          <w:rFonts w:asciiTheme="minorHAnsi" w:hAnsiTheme="minorHAnsi"/>
        </w:rPr>
        <w:t xml:space="preserve"> </w:t>
      </w:r>
      <w:r w:rsidRPr="00792665">
        <w:rPr>
          <w:rStyle w:val="TitleChar"/>
          <w:rFonts w:asciiTheme="minorHAnsi" w:hAnsiTheme="minorHAnsi"/>
        </w:rPr>
        <w:t xml:space="preserve"> and high performance.</w:t>
      </w:r>
      <w:r w:rsidRPr="00792665">
        <w:rPr>
          <w:rFonts w:asciiTheme="minorHAnsi" w:hAnsiTheme="minorHAnsi" w:cs="Arial"/>
          <w:color w:val="222222"/>
          <w:sz w:val="16"/>
          <w:szCs w:val="16"/>
        </w:rPr>
        <w:t xml:space="preserve"> When competition allows market forces to prevail, leading technology companies can offer </w:t>
      </w:r>
      <w:r>
        <w:rPr>
          <w:rFonts w:asciiTheme="minorHAnsi" w:hAnsiTheme="minorHAnsi" w:cs="Arial"/>
          <w:color w:val="222222"/>
          <w:sz w:val="12"/>
          <w:szCs w:val="16"/>
        </w:rPr>
        <w:t xml:space="preserve"> </w:t>
      </w:r>
      <w:r w:rsidRPr="00792665">
        <w:rPr>
          <w:rFonts w:asciiTheme="minorHAnsi" w:hAnsiTheme="minorHAnsi" w:cs="Arial"/>
          <w:color w:val="222222"/>
          <w:sz w:val="12"/>
          <w:szCs w:val="16"/>
        </w:rPr>
        <w:t xml:space="preserve"> </w:t>
      </w:r>
      <w:r w:rsidRPr="00792665">
        <w:rPr>
          <w:rFonts w:asciiTheme="minorHAnsi" w:hAnsiTheme="minorHAnsi" w:cs="Arial"/>
          <w:color w:val="222222"/>
          <w:sz w:val="16"/>
          <w:szCs w:val="16"/>
        </w:rPr>
        <w:t>the best products to the widest audiences.</w:t>
      </w:r>
    </w:p>
    <w:p w:rsidR="00E6609A" w:rsidRPr="00D17C4E" w:rsidRDefault="00E6609A" w:rsidP="00E6609A"/>
    <w:p w:rsidR="00E6609A" w:rsidRDefault="00E6609A" w:rsidP="00E6609A">
      <w:pPr>
        <w:pStyle w:val="Heading2"/>
      </w:pPr>
      <w:r>
        <w:lastRenderedPageBreak/>
        <w:t>Cap Good - Human Rights</w:t>
      </w:r>
    </w:p>
    <w:p w:rsidR="00E6609A" w:rsidRDefault="00E6609A" w:rsidP="00E6609A">
      <w:pPr>
        <w:pStyle w:val="Heading3"/>
      </w:pPr>
      <w:r>
        <w:lastRenderedPageBreak/>
        <w:t>Expand free trade- Advances human rights</w:t>
      </w:r>
    </w:p>
    <w:p w:rsidR="00E6609A" w:rsidRDefault="00E6609A" w:rsidP="00E6609A">
      <w:pPr>
        <w:rPr>
          <w:rStyle w:val="StyleStyleBold12pt"/>
        </w:rPr>
      </w:pPr>
      <w:r>
        <w:rPr>
          <w:rStyle w:val="StyleStyleBold12pt"/>
        </w:rPr>
        <w:t>Aaronson, Associate Research Professor of International Affairs at George Washington University, 08,</w:t>
      </w:r>
    </w:p>
    <w:p w:rsidR="00E6609A" w:rsidRDefault="00E6609A" w:rsidP="00E6609A">
      <w:pPr>
        <w:rPr>
          <w:rStyle w:val="StyleStyleBold12pt"/>
        </w:rPr>
      </w:pPr>
      <w:r>
        <w:rPr>
          <w:rStyle w:val="StyleStyleBold12pt"/>
        </w:rPr>
        <w:t>(Sarah, 8/5/08</w:t>
      </w:r>
      <w:r w:rsidRPr="00684155">
        <w:rPr>
          <w:rStyle w:val="StyleStyleBold12pt"/>
        </w:rPr>
        <w:t xml:space="preserve">, Marketplace, “Free Trade Improves Human Rights”, http://ww w.marketplace.org/topics/world/free-trade-improves-human-rights, 7/8/13) </w:t>
      </w:r>
      <w:proofErr w:type="gramStart"/>
      <w:r w:rsidRPr="00684155">
        <w:rPr>
          <w:rStyle w:val="StyleStyleBold12pt"/>
        </w:rPr>
        <w:t>GM.</w:t>
      </w:r>
      <w:proofErr w:type="gramEnd"/>
      <w:r>
        <w:rPr>
          <w:rStyle w:val="StyleStyleBold12pt"/>
        </w:rPr>
        <w:t xml:space="preserve"> </w:t>
      </w:r>
    </w:p>
    <w:p w:rsidR="00E6609A" w:rsidRPr="00AC5C00" w:rsidRDefault="00E6609A" w:rsidP="00E6609A">
      <w:pPr>
        <w:rPr>
          <w:rStyle w:val="TitleChar"/>
        </w:rPr>
      </w:pPr>
      <w:r w:rsidRPr="009E6FD1">
        <w:rPr>
          <w:rStyle w:val="TitleChar"/>
        </w:rPr>
        <w:t xml:space="preserve">U.S. policymakers have used trade agreements </w:t>
      </w:r>
      <w:r w:rsidRPr="00684155">
        <w:t xml:space="preserve">for over a century </w:t>
      </w:r>
      <w:r w:rsidRPr="009E6FD1">
        <w:rPr>
          <w:rStyle w:val="TitleChar"/>
        </w:rPr>
        <w:t xml:space="preserve">to achieve two </w:t>
      </w:r>
      <w:r w:rsidRPr="00684155">
        <w:t>very</w:t>
      </w:r>
      <w:r w:rsidRPr="009E6FD1">
        <w:rPr>
          <w:rStyle w:val="TitleChar"/>
        </w:rPr>
        <w:t xml:space="preserve"> different goals: to expand trade and advance human rights abroad.</w:t>
      </w:r>
      <w:r w:rsidRPr="009A0CAE">
        <w:t xml:space="preserve"> The Bush Administration claims that </w:t>
      </w:r>
      <w:r w:rsidRPr="009E6FD1">
        <w:rPr>
          <w:rStyle w:val="TitleChar"/>
        </w:rPr>
        <w:t xml:space="preserve">a new free trade agreement with Colombia will help </w:t>
      </w:r>
      <w:r w:rsidRPr="00684155">
        <w:t xml:space="preserve">that troubled country </w:t>
      </w:r>
      <w:r w:rsidRPr="009E6FD1">
        <w:rPr>
          <w:rStyle w:val="TitleChar"/>
        </w:rPr>
        <w:t xml:space="preserve">improve the rule of law, </w:t>
      </w:r>
      <w:r w:rsidRPr="00684155">
        <w:t>but many human rights activists disagree.</w:t>
      </w:r>
      <w:r w:rsidRPr="009E6FD1">
        <w:rPr>
          <w:rStyle w:val="TitleChar"/>
        </w:rPr>
        <w:t xml:space="preserve"> </w:t>
      </w:r>
      <w:r w:rsidRPr="009A0CAE">
        <w:t>As a result, the agreement is unlikely to pass Congress this year.</w:t>
      </w:r>
      <w:r w:rsidRPr="009A0CAE">
        <w:rPr>
          <w:sz w:val="12"/>
        </w:rPr>
        <w:t xml:space="preserve">¶ </w:t>
      </w:r>
      <w:proofErr w:type="gramStart"/>
      <w:r w:rsidRPr="00AC5C00">
        <w:rPr>
          <w:rStyle w:val="TitleChar"/>
        </w:rPr>
        <w:t>Many</w:t>
      </w:r>
      <w:proofErr w:type="gramEnd"/>
      <w:r w:rsidRPr="00AC5C00">
        <w:rPr>
          <w:rStyle w:val="TitleChar"/>
        </w:rPr>
        <w:t xml:space="preserve"> labor and human rights activists </w:t>
      </w:r>
      <w:r w:rsidRPr="00684155">
        <w:t xml:space="preserve">argue that Congress should postpone consideration of the pact until Colombia's human rights performance improves. They </w:t>
      </w:r>
      <w:r w:rsidRPr="00AC5C00">
        <w:rPr>
          <w:rStyle w:val="TitleChar"/>
        </w:rPr>
        <w:t xml:space="preserve">don't want to reward countries that don't consistently respect the </w:t>
      </w:r>
      <w:r w:rsidRPr="00684155">
        <w:t>rule of</w:t>
      </w:r>
      <w:r w:rsidRPr="00AC5C00">
        <w:rPr>
          <w:rStyle w:val="TitleChar"/>
        </w:rPr>
        <w:t xml:space="preserve"> law</w:t>
      </w:r>
      <w:r w:rsidRPr="009A0CAE">
        <w:t xml:space="preserve">. These critics have a point: </w:t>
      </w:r>
      <w:r w:rsidRPr="00AC5C00">
        <w:rPr>
          <w:rStyle w:val="TitleChar"/>
        </w:rPr>
        <w:t xml:space="preserve">Colombia's human rights performance is lacking. Labor leaders are often murdered, workers' rights are inadequately protected and </w:t>
      </w:r>
      <w:r w:rsidRPr="00684155">
        <w:t>in some regions</w:t>
      </w:r>
      <w:r w:rsidRPr="00AC5C00">
        <w:rPr>
          <w:rStyle w:val="TitleChar"/>
        </w:rPr>
        <w:t xml:space="preserve"> terrorists act with impunity. The rule of law might be improving, but </w:t>
      </w:r>
      <w:proofErr w:type="gramStart"/>
      <w:r w:rsidRPr="00AC5C00">
        <w:rPr>
          <w:rStyle w:val="TitleChar"/>
        </w:rPr>
        <w:t>it's</w:t>
      </w:r>
      <w:proofErr w:type="gramEnd"/>
      <w:r w:rsidRPr="00AC5C00">
        <w:rPr>
          <w:rStyle w:val="TitleChar"/>
        </w:rPr>
        <w:t xml:space="preserve"> still inadequate.¶ Critics need to rethink how we can help Colombia </w:t>
      </w:r>
      <w:r w:rsidRPr="00684155">
        <w:t>continue its positive momentum</w:t>
      </w:r>
      <w:r w:rsidRPr="00AC5C00">
        <w:rPr>
          <w:rStyle w:val="TitleChar"/>
        </w:rPr>
        <w:t xml:space="preserve">. The agreement has provisions to bolster </w:t>
      </w:r>
      <w:r w:rsidRPr="00684155">
        <w:t>both</w:t>
      </w:r>
      <w:r w:rsidRPr="00AC5C00">
        <w:rPr>
          <w:rStyle w:val="TitleChar"/>
        </w:rPr>
        <w:t xml:space="preserve"> the supply and demand </w:t>
      </w:r>
      <w:r w:rsidRPr="00684155">
        <w:t xml:space="preserve">for good governance. </w:t>
      </w:r>
      <w:r w:rsidRPr="009A0CAE">
        <w:t xml:space="preserve">Here's how: First, the </w:t>
      </w:r>
      <w:r w:rsidRPr="00AC5C00">
        <w:rPr>
          <w:rStyle w:val="TitleChar"/>
        </w:rPr>
        <w:t xml:space="preserve">free trade agreement encourages public participation in trade policymaking. Citizens </w:t>
      </w:r>
      <w:r w:rsidRPr="00684155">
        <w:t>in both countries</w:t>
      </w:r>
      <w:r w:rsidRPr="00AC5C00">
        <w:rPr>
          <w:rStyle w:val="TitleChar"/>
        </w:rPr>
        <w:t xml:space="preserve"> gain the right to challenge trade rules</w:t>
      </w:r>
      <w:r w:rsidRPr="009A0CAE">
        <w:t xml:space="preserve">. Second, </w:t>
      </w:r>
      <w:r w:rsidRPr="00AC5C00">
        <w:rPr>
          <w:rStyle w:val="TitleChar"/>
        </w:rPr>
        <w:t xml:space="preserve">the agreement gives </w:t>
      </w:r>
      <w:r w:rsidRPr="00684155">
        <w:t>Colombian</w:t>
      </w:r>
      <w:r w:rsidRPr="00AC5C00">
        <w:rPr>
          <w:rStyle w:val="TitleChar"/>
        </w:rPr>
        <w:t xml:space="preserve"> workers the right to petition the U.S. gov</w:t>
      </w:r>
      <w:r w:rsidRPr="009A0CAE">
        <w:t xml:space="preserve">ernment </w:t>
      </w:r>
      <w:r w:rsidRPr="00AC5C00">
        <w:rPr>
          <w:rStyle w:val="TitleChar"/>
        </w:rPr>
        <w:t xml:space="preserve">to take action. If the Colombian government is found to have violated labor provisions, it may lose trade benefits. </w:t>
      </w:r>
      <w:r w:rsidRPr="00684155">
        <w:t>In this regard,</w:t>
      </w:r>
      <w:r w:rsidRPr="00AC5C00">
        <w:rPr>
          <w:rStyle w:val="TitleChar"/>
        </w:rPr>
        <w:t xml:space="preserve"> </w:t>
      </w:r>
      <w:r w:rsidRPr="00684155">
        <w:t>the agreement is both a carrot and a stick.¶</w:t>
      </w:r>
      <w:r w:rsidRPr="00AC5C00">
        <w:rPr>
          <w:rStyle w:val="TitleChar"/>
        </w:rPr>
        <w:t xml:space="preserve"> </w:t>
      </w:r>
      <w:proofErr w:type="gramStart"/>
      <w:r w:rsidRPr="00AC5C00">
        <w:rPr>
          <w:rStyle w:val="TitleChar"/>
        </w:rPr>
        <w:t>Finally</w:t>
      </w:r>
      <w:proofErr w:type="gramEnd"/>
      <w:r w:rsidRPr="00AC5C00">
        <w:rPr>
          <w:rStyle w:val="TitleChar"/>
        </w:rPr>
        <w:t xml:space="preserve">, </w:t>
      </w:r>
      <w:r w:rsidRPr="00684155">
        <w:t>empirical</w:t>
      </w:r>
      <w:r w:rsidRPr="00AC5C00">
        <w:rPr>
          <w:rStyle w:val="TitleChar"/>
        </w:rPr>
        <w:t xml:space="preserve"> studies link expanded trade with improvements in </w:t>
      </w:r>
      <w:r w:rsidRPr="00684155">
        <w:t>particular</w:t>
      </w:r>
      <w:r w:rsidRPr="00AC5C00">
        <w:rPr>
          <w:rStyle w:val="TitleChar"/>
        </w:rPr>
        <w:t xml:space="preserve"> human rights such as freedom from arbitrary imprisonment and extrajudicial killing. Thus, the agreement could help advance the very human rights that need reinforcement in Colombia.¶ It's important to encourage democracies </w:t>
      </w:r>
      <w:r w:rsidRPr="00684155">
        <w:t xml:space="preserve">such as Colombia </w:t>
      </w:r>
      <w:r w:rsidRPr="00AC5C00">
        <w:rPr>
          <w:rStyle w:val="TitleChar"/>
        </w:rPr>
        <w:t xml:space="preserve">to maintain human rights </w:t>
      </w:r>
      <w:r w:rsidRPr="00684155">
        <w:t xml:space="preserve">progress and </w:t>
      </w:r>
      <w:r w:rsidRPr="00AC5C00">
        <w:rPr>
          <w:rStyle w:val="TitleChar"/>
        </w:rPr>
        <w:t>the best way to do that is to provide them with real incentives. The free trade agreement does that.</w:t>
      </w:r>
    </w:p>
    <w:p w:rsidR="00E6609A" w:rsidRDefault="00E6609A" w:rsidP="00E6609A"/>
    <w:p w:rsidR="00E6609A" w:rsidRDefault="00E6609A" w:rsidP="00E6609A">
      <w:pPr>
        <w:pStyle w:val="Heading4"/>
      </w:pPr>
      <w:r>
        <w:t>Free trade is key to promoting human rights</w:t>
      </w:r>
    </w:p>
    <w:p w:rsidR="00E6609A" w:rsidRDefault="00E6609A" w:rsidP="00E6609A">
      <w:pPr>
        <w:rPr>
          <w:rStyle w:val="StyleStyleBold12pt"/>
        </w:rPr>
      </w:pPr>
      <w:r>
        <w:rPr>
          <w:rStyle w:val="StyleStyleBold12pt"/>
        </w:rPr>
        <w:t xml:space="preserve">Dorn, Vice President for Academic Affairs, 97, </w:t>
      </w:r>
    </w:p>
    <w:p w:rsidR="00E6609A" w:rsidRDefault="00E6609A" w:rsidP="00E6609A">
      <w:pPr>
        <w:rPr>
          <w:rStyle w:val="StyleStyleBold12pt"/>
        </w:rPr>
      </w:pPr>
      <w:r>
        <w:rPr>
          <w:rStyle w:val="StyleStyleBold12pt"/>
        </w:rPr>
        <w:t xml:space="preserve">(James, 5/1/97, The Freeman, “Free Trade and Human Rights in China”, </w:t>
      </w:r>
      <w:r w:rsidRPr="002A70A4">
        <w:rPr>
          <w:rStyle w:val="StyleStyleBold12pt"/>
        </w:rPr>
        <w:t>http://www.fee.org/the_freeman/detail/free-trade-and-human-rights-in-china#axzz2YWLWRUDh</w:t>
      </w:r>
      <w:r>
        <w:rPr>
          <w:rStyle w:val="StyleStyleBold12pt"/>
        </w:rPr>
        <w:t xml:space="preserve">, 7/8/13) </w:t>
      </w:r>
      <w:proofErr w:type="gramStart"/>
      <w:r>
        <w:rPr>
          <w:rStyle w:val="StyleStyleBold12pt"/>
        </w:rPr>
        <w:t>GM.</w:t>
      </w:r>
      <w:proofErr w:type="gramEnd"/>
      <w:r>
        <w:rPr>
          <w:rStyle w:val="StyleStyleBold12pt"/>
        </w:rPr>
        <w:t xml:space="preserve"> </w:t>
      </w:r>
    </w:p>
    <w:p w:rsidR="00E6609A" w:rsidRDefault="00E6609A" w:rsidP="00E6609A">
      <w:r w:rsidRPr="00AC5C00">
        <w:rPr>
          <w:rStyle w:val="TitleChar"/>
        </w:rPr>
        <w:t>The best way to promote human rights around the world is to promote free trade. Trade liberalization improves ties among nations, increases their wealth, and advances civil society.</w:t>
      </w:r>
      <w:r w:rsidRPr="00AC5C00">
        <w:t xml:space="preserve"> Protectionism does the opposite. </w:t>
      </w:r>
      <w:r w:rsidRPr="00AC5C00">
        <w:rPr>
          <w:rStyle w:val="TitleChar"/>
        </w:rPr>
        <w:t xml:space="preserve">Governments </w:t>
      </w:r>
      <w:r w:rsidRPr="00684155">
        <w:t>everywhere</w:t>
      </w:r>
      <w:r w:rsidRPr="00AC5C00">
        <w:rPr>
          <w:rStyle w:val="TitleChar"/>
        </w:rPr>
        <w:t xml:space="preserve"> need to get out of </w:t>
      </w:r>
      <w:r w:rsidRPr="00684155">
        <w:t>the business of</w:t>
      </w:r>
      <w:r w:rsidRPr="00AC5C00">
        <w:rPr>
          <w:rStyle w:val="TitleChar"/>
        </w:rPr>
        <w:t xml:space="preserve"> trade and leave markets alone.</w:t>
      </w:r>
      <w:r w:rsidRPr="00AC5C00">
        <w:t xml:space="preserve"> </w:t>
      </w:r>
      <w:r w:rsidRPr="00AC5C00">
        <w:rPr>
          <w:rStyle w:val="TitleChar"/>
        </w:rPr>
        <w:t xml:space="preserve">Western </w:t>
      </w:r>
      <w:r w:rsidRPr="005318E3">
        <w:t>democratic</w:t>
      </w:r>
      <w:r w:rsidRPr="00AC5C00">
        <w:rPr>
          <w:rStyle w:val="TitleChar"/>
        </w:rPr>
        <w:t xml:space="preserve"> governments</w:t>
      </w:r>
      <w:r w:rsidRPr="00AC5C00">
        <w:t xml:space="preserve">, in particular, </w:t>
      </w:r>
      <w:r w:rsidRPr="00AC5C00">
        <w:rPr>
          <w:rStyle w:val="TitleChar"/>
        </w:rPr>
        <w:t>need to practice the principles of freedom they preach and think of free trade</w:t>
      </w:r>
      <w:r w:rsidRPr="00AC5C00">
        <w:t xml:space="preserve"> not as a privilege but </w:t>
      </w:r>
      <w:r w:rsidRPr="00AC5C00">
        <w:rPr>
          <w:rStyle w:val="TitleChar"/>
        </w:rPr>
        <w:t>as a fundamental human right</w:t>
      </w:r>
      <w:r w:rsidRPr="00AC5C00">
        <w:t xml:space="preserve">.¶ </w:t>
      </w:r>
      <w:proofErr w:type="gramStart"/>
      <w:r w:rsidRPr="008D7C86">
        <w:rPr>
          <w:rStyle w:val="TitleChar"/>
        </w:rPr>
        <w:t>A</w:t>
      </w:r>
      <w:proofErr w:type="gramEnd"/>
      <w:r w:rsidRPr="008D7C86">
        <w:rPr>
          <w:rStyle w:val="TitleChar"/>
        </w:rPr>
        <w:t xml:space="preserve"> free-market approach to human rights </w:t>
      </w:r>
      <w:r w:rsidRPr="005318E3">
        <w:t>policy</w:t>
      </w:r>
      <w:r w:rsidRPr="008D7C86">
        <w:rPr>
          <w:rStyle w:val="TitleChar"/>
        </w:rPr>
        <w:t xml:space="preserve"> does not mean an attitude of indifference toward human rights abuses. Using slave labor or political prisoners </w:t>
      </w:r>
      <w:r w:rsidRPr="005318E3">
        <w:t>and compelling very young children</w:t>
      </w:r>
      <w:r w:rsidRPr="008D7C86">
        <w:rPr>
          <w:rStyle w:val="TitleChar"/>
        </w:rPr>
        <w:t xml:space="preserve"> to compete in international markets are wrong</w:t>
      </w:r>
      <w:r w:rsidRPr="00AC5C00">
        <w:t xml:space="preserve">. </w:t>
      </w:r>
    </w:p>
    <w:p w:rsidR="00E6609A" w:rsidRDefault="00E6609A" w:rsidP="00E6609A">
      <w:r w:rsidRPr="00AC5C00">
        <w:t xml:space="preserve">But blanket restrictions, such as </w:t>
      </w:r>
      <w:r w:rsidRPr="008D7C86">
        <w:rPr>
          <w:rStyle w:val="TitleChar"/>
        </w:rPr>
        <w:t>the denial of most-favored-nation</w:t>
      </w:r>
      <w:r w:rsidRPr="00AC5C00">
        <w:t xml:space="preserve"> (MFN) </w:t>
      </w:r>
      <w:r w:rsidRPr="008D7C86">
        <w:rPr>
          <w:rStyle w:val="TitleChar"/>
        </w:rPr>
        <w:t>trading status or the use of sanctions not directly targeting the wrongdoers, should be avoided</w:t>
      </w:r>
      <w:r w:rsidRPr="00AC5C00">
        <w:t xml:space="preserve">. </w:t>
      </w:r>
      <w:r w:rsidRPr="008D7C86">
        <w:rPr>
          <w:rStyle w:val="TitleChar"/>
        </w:rPr>
        <w:t>The problem is that even limited actions are very difficult to enforce and unlikely to bring about political change in an authoritarian regime</w:t>
      </w:r>
      <w:r w:rsidRPr="00AC5C00">
        <w:t xml:space="preserve">.¶ Protectionist measures are more apt to radicalize than liberalize closed societies. </w:t>
      </w:r>
      <w:r w:rsidRPr="008D7C86">
        <w:rPr>
          <w:rStyle w:val="TitleChar"/>
        </w:rPr>
        <w:t xml:space="preserve">The logical alternative is to use </w:t>
      </w:r>
      <w:r w:rsidRPr="005318E3">
        <w:t>the leverage of</w:t>
      </w:r>
      <w:r w:rsidRPr="008D7C86">
        <w:rPr>
          <w:rStyle w:val="TitleChar"/>
        </w:rPr>
        <w:t xml:space="preserve"> trade to open authoritarian regimes to market forces and let the </w:t>
      </w:r>
      <w:r w:rsidRPr="005318E3">
        <w:lastRenderedPageBreak/>
        <w:t xml:space="preserve">rule of law and </w:t>
      </w:r>
      <w:r w:rsidRPr="008D7C86">
        <w:rPr>
          <w:rStyle w:val="TitleChar"/>
        </w:rPr>
        <w:t>democratic values evolve spontaneously</w:t>
      </w:r>
      <w:r w:rsidRPr="00AC5C00">
        <w:t xml:space="preserve"> as they have in Chile, South Korea, and Taiwan. </w:t>
      </w:r>
      <w:r w:rsidRPr="005318E3">
        <w:t>The expansion of</w:t>
      </w:r>
      <w:r w:rsidRPr="008D7C86">
        <w:rPr>
          <w:rStyle w:val="TitleChar"/>
        </w:rPr>
        <w:t xml:space="preserve"> markets create</w:t>
      </w:r>
      <w:r w:rsidRPr="005318E3">
        <w:t>s</w:t>
      </w:r>
      <w:r w:rsidRPr="008D7C86">
        <w:rPr>
          <w:rStyle w:val="TitleChar"/>
        </w:rPr>
        <w:t xml:space="preserve"> a culture of commerce and economic liberty that </w:t>
      </w:r>
      <w:r w:rsidRPr="005318E3">
        <w:t>naturally</w:t>
      </w:r>
      <w:r w:rsidRPr="008D7C86">
        <w:rPr>
          <w:rStyle w:val="TitleChar"/>
        </w:rPr>
        <w:t xml:space="preserve"> spills over to social and political life. As people become freer </w:t>
      </w:r>
      <w:r w:rsidRPr="005318E3">
        <w:t>in their economic life,</w:t>
      </w:r>
      <w:r w:rsidRPr="008D7C86">
        <w:rPr>
          <w:rStyle w:val="TitleChar"/>
        </w:rPr>
        <w:t xml:space="preserve"> they will demand greater autonomy in other areas, </w:t>
      </w:r>
      <w:r w:rsidRPr="005318E3">
        <w:t>including a stronger voice in government</w:t>
      </w:r>
      <w:r w:rsidRPr="008D7C86">
        <w:rPr>
          <w:rStyle w:val="TitleChar"/>
        </w:rPr>
        <w:t xml:space="preserve">. </w:t>
      </w:r>
      <w:r w:rsidRPr="005318E3">
        <w:rPr>
          <w:rStyle w:val="TitleChar"/>
        </w:rPr>
        <w:t>The</w:t>
      </w:r>
      <w:r w:rsidRPr="008D7C86">
        <w:rPr>
          <w:rStyle w:val="TitleChar"/>
        </w:rPr>
        <w:t xml:space="preserve"> </w:t>
      </w:r>
      <w:r w:rsidRPr="005318E3">
        <w:t>proper</w:t>
      </w:r>
      <w:r w:rsidRPr="008D7C86">
        <w:rPr>
          <w:rStyle w:val="TitleChar"/>
        </w:rPr>
        <w:t xml:space="preserve"> function of government is to cultivate a framework for freedom by protecting life, liberty, and property</w:t>
      </w:r>
      <w:r w:rsidRPr="005318E3">
        <w:t xml:space="preserve">, including freedom of contract </w:t>
      </w:r>
      <w:r w:rsidRPr="00AC5C00">
        <w:t xml:space="preserve">(which includes free international trade), </w:t>
      </w:r>
      <w:r w:rsidRPr="008D7C86">
        <w:rPr>
          <w:rStyle w:val="TitleChar"/>
        </w:rPr>
        <w:t xml:space="preserve">not to use the </w:t>
      </w:r>
      <w:r w:rsidRPr="005318E3">
        <w:t>power of</w:t>
      </w:r>
      <w:r w:rsidRPr="008D7C86">
        <w:rPr>
          <w:rStyle w:val="TitleChar"/>
        </w:rPr>
        <w:t xml:space="preserve"> government to undermine one freedom in an attempt to secure others. The right to trade is an integral part of an individual’s property rights and a civil right that governments should protect as a </w:t>
      </w:r>
      <w:r w:rsidRPr="005318E3">
        <w:t>universal</w:t>
      </w:r>
      <w:r w:rsidRPr="008D7C86">
        <w:rPr>
          <w:rStyle w:val="TitleChar"/>
        </w:rPr>
        <w:t xml:space="preserve"> human right</w:t>
      </w:r>
      <w:r w:rsidRPr="00AC5C00">
        <w:t xml:space="preserve">.¶ </w:t>
      </w:r>
      <w:r w:rsidRPr="008D7C86">
        <w:rPr>
          <w:rStyle w:val="TitleChar"/>
        </w:rPr>
        <w:t xml:space="preserve">Market exchange rests on private property, </w:t>
      </w:r>
      <w:r w:rsidRPr="005318E3">
        <w:t>which is</w:t>
      </w:r>
      <w:r w:rsidRPr="008D7C86">
        <w:rPr>
          <w:rStyle w:val="TitleChar"/>
        </w:rPr>
        <w:t xml:space="preserve"> a natural right. </w:t>
      </w:r>
      <w:r w:rsidRPr="005318E3">
        <w:t>As moral agents,</w:t>
      </w:r>
      <w:r w:rsidRPr="008D7C86">
        <w:rPr>
          <w:rStyle w:val="TitleChar"/>
        </w:rPr>
        <w:t xml:space="preserve"> individuals</w:t>
      </w:r>
      <w:r w:rsidRPr="005318E3">
        <w:t xml:space="preserve"> necessarily</w:t>
      </w:r>
      <w:r w:rsidRPr="008D7C86">
        <w:rPr>
          <w:rStyle w:val="TitleChar"/>
        </w:rPr>
        <w:t xml:space="preserve"> claim the right to liberty and property in order to live and </w:t>
      </w:r>
      <w:r w:rsidRPr="005318E3">
        <w:t>to</w:t>
      </w:r>
      <w:r w:rsidRPr="008D7C86">
        <w:rPr>
          <w:rStyle w:val="TitleChar"/>
        </w:rPr>
        <w:t xml:space="preserve"> pursue their interests in a responsible manner. Governments should afford the same protection to economic liberties, </w:t>
      </w:r>
      <w:r w:rsidRPr="005318E3">
        <w:t>including free international trade,</w:t>
      </w:r>
      <w:r w:rsidRPr="008D7C86">
        <w:rPr>
          <w:rStyle w:val="TitleChar"/>
        </w:rPr>
        <w:t xml:space="preserve"> </w:t>
      </w:r>
      <w:r w:rsidRPr="005318E3">
        <w:t>as to other liberties</w:t>
      </w:r>
      <w:r w:rsidRPr="00AC5C00">
        <w:t xml:space="preserve">.¶ </w:t>
      </w:r>
      <w:r w:rsidRPr="008D7C86">
        <w:rPr>
          <w:rStyle w:val="TitleChar"/>
        </w:rPr>
        <w:t xml:space="preserve">Restrictive trade practices impede </w:t>
      </w:r>
      <w:r w:rsidRPr="005318E3">
        <w:t>not only</w:t>
      </w:r>
      <w:r w:rsidRPr="008D7C86">
        <w:rPr>
          <w:rStyle w:val="TitleChar"/>
        </w:rPr>
        <w:t xml:space="preserve"> the flow of goods and services </w:t>
      </w:r>
      <w:r w:rsidRPr="005318E3">
        <w:t>but also</w:t>
      </w:r>
      <w:r w:rsidRPr="008D7C86">
        <w:rPr>
          <w:rStyle w:val="TitleChar"/>
        </w:rPr>
        <w:t xml:space="preserve"> the exchange of information and the transmission of values that occur with free markets. When market exchange opportunities are curtailed, government power grows, </w:t>
      </w:r>
      <w:r w:rsidRPr="00A05830">
        <w:t>with adverse effects on human liberty. Likewise,</w:t>
      </w:r>
      <w:r w:rsidRPr="008D7C86">
        <w:rPr>
          <w:rStyle w:val="TitleChar"/>
        </w:rPr>
        <w:t xml:space="preserve"> when markets expand, individuals gain autonomy and government power diminishes. People become less dependent on the state and more dependent on one another when markets open </w:t>
      </w:r>
      <w:r w:rsidRPr="00AC5C00">
        <w:t>and protectionism declines. A case in point is China.</w:t>
      </w:r>
    </w:p>
    <w:p w:rsidR="00E6609A" w:rsidRDefault="00E6609A" w:rsidP="00E6609A"/>
    <w:p w:rsidR="00E6609A" w:rsidRDefault="00E6609A" w:rsidP="00E6609A">
      <w:pPr>
        <w:pStyle w:val="Heading4"/>
      </w:pPr>
      <w:r>
        <w:t>Expansion of capitalism has rescued people from poverty- increase human rights</w:t>
      </w:r>
    </w:p>
    <w:p w:rsidR="00E6609A" w:rsidRDefault="00E6609A" w:rsidP="00E6609A">
      <w:pPr>
        <w:rPr>
          <w:sz w:val="12"/>
        </w:rPr>
      </w:pPr>
      <w:r w:rsidRPr="008D7C86">
        <w:rPr>
          <w:rStyle w:val="StyleStyleBold12pt"/>
        </w:rPr>
        <w:t>Weede,</w:t>
      </w:r>
      <w:r>
        <w:rPr>
          <w:rStyle w:val="StyleStyleBold12pt"/>
        </w:rPr>
        <w:t xml:space="preserve"> Professor of Sociology at the University of Bonn, Germany,</w:t>
      </w:r>
      <w:r w:rsidRPr="008D7C86">
        <w:rPr>
          <w:rStyle w:val="StyleStyleBold12pt"/>
        </w:rPr>
        <w:t xml:space="preserve"> </w:t>
      </w:r>
      <w:proofErr w:type="gramStart"/>
      <w:r w:rsidRPr="008D7C86">
        <w:rPr>
          <w:rStyle w:val="StyleStyleBold12pt"/>
        </w:rPr>
        <w:t>07  (</w:t>
      </w:r>
      <w:proofErr w:type="gramEnd"/>
      <w:r w:rsidRPr="008D7C86">
        <w:rPr>
          <w:rStyle w:val="StyleStyleBold12pt"/>
        </w:rPr>
        <w:t xml:space="preserve">Erich, </w:t>
      </w:r>
      <w:r>
        <w:rPr>
          <w:rStyle w:val="StyleStyleBold12pt"/>
        </w:rPr>
        <w:t>1/31/07, Cato Journal,</w:t>
      </w:r>
      <w:r w:rsidRPr="008D7C86">
        <w:rPr>
          <w:rStyle w:val="StyleStyleBold12pt"/>
        </w:rPr>
        <w:t xml:space="preserve"> </w:t>
      </w:r>
      <w:r>
        <w:rPr>
          <w:rStyle w:val="StyleStyleBold12pt"/>
        </w:rPr>
        <w:t>“</w:t>
      </w:r>
      <w:r w:rsidRPr="008D7C86">
        <w:rPr>
          <w:rStyle w:val="StyleStyleBold12pt"/>
        </w:rPr>
        <w:t>Human Rights, Limited Government, and Capitalism</w:t>
      </w:r>
      <w:r>
        <w:rPr>
          <w:rStyle w:val="StyleStyleBold12pt"/>
        </w:rPr>
        <w:t>”</w:t>
      </w:r>
      <w:r w:rsidRPr="008D7C86">
        <w:rPr>
          <w:rStyle w:val="StyleStyleBold12pt"/>
        </w:rPr>
        <w:t>, http://www.cato.org/pubs/journal/cj28n1/cj28n1-3.pdf</w:t>
      </w:r>
      <w:r>
        <w:rPr>
          <w:rStyle w:val="StyleStyleBold12pt"/>
        </w:rPr>
        <w:t>, 7/8/13) GM.</w:t>
      </w:r>
    </w:p>
    <w:p w:rsidR="00E6609A" w:rsidRPr="00ED0782" w:rsidRDefault="00E6609A" w:rsidP="00E6609A">
      <w:pPr>
        <w:rPr>
          <w:rStyle w:val="TitleChar"/>
        </w:rPr>
      </w:pPr>
      <w:r w:rsidRPr="00ED0782">
        <w:rPr>
          <w:rStyle w:val="TitleChar"/>
        </w:rPr>
        <w:t>The critics of capitalism and the proponents of positive rights tend to forget an insight that has been well expressed</w:t>
      </w:r>
      <w:r w:rsidRPr="008D7C86">
        <w:t xml:space="preserve"> by a Nobel Prize winning economist: “</w:t>
      </w:r>
      <w:r w:rsidRPr="00ED0782">
        <w:rPr>
          <w:rStyle w:val="TitleChar"/>
        </w:rPr>
        <w:t>Too much concern for ‘justice’ acts to insure that ‘growth’ will not take place</w:t>
      </w:r>
      <w:r w:rsidRPr="008D7C86">
        <w:t>” (Buchanan 1999: 440). One may even argue that an exaggerated focus on positive or welfare rights in Continental Europe has to be blam</w:t>
      </w:r>
      <w:r>
        <w:t>ed for the poor growth perform</w:t>
      </w:r>
      <w:r w:rsidRPr="008D7C86">
        <w:t>ance of France, Germany, and Italy. Since the advantages of back- wardness have been exhausted, these economies need more entrepreneurship, more radical inno</w:t>
      </w:r>
      <w:r>
        <w:t>vation, and Schumpeterian “cre</w:t>
      </w:r>
      <w:r w:rsidRPr="008D7C86">
        <w:t>ative destruction” in order to achieve better productivity growth (Baumol, Litan, and Schramm 2007). As is already the case in the United States, Europe needs to make</w:t>
      </w:r>
      <w:r>
        <w:t xml:space="preserve"> it easy to establish new busi</w:t>
      </w:r>
      <w:r w:rsidRPr="008D7C86">
        <w:t xml:space="preserve">nesses, close them down, and fire </w:t>
      </w:r>
      <w:r>
        <w:t>workers who are no longer need</w:t>
      </w:r>
      <w:r w:rsidRPr="008D7C86">
        <w:t xml:space="preserve">ed or unqualified for the job. Interest groups and their rent-seeking activities should be discouraged rather than served by government and policy. Antitrust laws and open </w:t>
      </w:r>
      <w:r>
        <w:t>borders should reinforce compe</w:t>
      </w:r>
      <w:r w:rsidRPr="008D7C86">
        <w:t>tition. Only temporary rents based on innovation and intellectual property rights deserve governmental and judicial protection.</w:t>
      </w:r>
      <w:r w:rsidRPr="008D7C86">
        <w:rPr>
          <w:sz w:val="12"/>
        </w:rPr>
        <w:t xml:space="preserve">¶ </w:t>
      </w:r>
      <w:proofErr w:type="gramStart"/>
      <w:r w:rsidRPr="00ED0782">
        <w:rPr>
          <w:rStyle w:val="TitleChar"/>
        </w:rPr>
        <w:t>The</w:t>
      </w:r>
      <w:proofErr w:type="gramEnd"/>
      <w:r w:rsidRPr="00ED0782">
        <w:rPr>
          <w:rStyle w:val="TitleChar"/>
        </w:rPr>
        <w:t xml:space="preserve"> global expansion of capitalism to developing countries has rescued hundreds of millions of people from dire poverty</w:t>
      </w:r>
      <w:r w:rsidRPr="008D7C86">
        <w:t xml:space="preserve">, especially in Asia, </w:t>
      </w:r>
      <w:r w:rsidRPr="00ED0782">
        <w:rPr>
          <w:rStyle w:val="TitleChar"/>
        </w:rPr>
        <w:t>and</w:t>
      </w:r>
      <w:r w:rsidRPr="008D7C86">
        <w:t xml:space="preserve"> also </w:t>
      </w:r>
      <w:r w:rsidRPr="00ED0782">
        <w:rPr>
          <w:rStyle w:val="TitleChar"/>
        </w:rPr>
        <w:t>has helped increase respect for human rights.</w:t>
      </w:r>
      <w:r w:rsidRPr="008D7C86">
        <w:t xml:space="preserve"> Cross-national </w:t>
      </w:r>
      <w:r w:rsidRPr="00ED0782">
        <w:rPr>
          <w:rStyle w:val="TitleChar"/>
        </w:rPr>
        <w:t>studies support the propositions that glo</w:t>
      </w:r>
      <w:r>
        <w:rPr>
          <w:rStyle w:val="TitleChar"/>
        </w:rPr>
        <w:t>balization—that is, trade open</w:t>
      </w:r>
      <w:r w:rsidRPr="00ED0782">
        <w:rPr>
          <w:rStyle w:val="TitleChar"/>
        </w:rPr>
        <w:t>ness or foreign direct investment—promotes human rights in less developed countries, including free association and collective bargaining rights, women’s economic rights, and the avoidance of child labor as well as of forced labor</w:t>
      </w:r>
      <w:r w:rsidRPr="008D7C86">
        <w:t xml:space="preserve"> (Apodaca 2001; Harrelson-Stephens and Callaway 2001; Neumayer and de Soysa 2005, 2006, 2007; Richards, Gelleny, and Sacko 2001). </w:t>
      </w:r>
      <w:r w:rsidRPr="00ED0782">
        <w:rPr>
          <w:rStyle w:val="TitleChar"/>
        </w:rPr>
        <w:t>Since human rights also promote trade</w:t>
      </w:r>
      <w:r w:rsidRPr="008D7C86">
        <w:t xml:space="preserve"> (Blanton and Blanton 2007), </w:t>
      </w:r>
      <w:r w:rsidRPr="00ED0782">
        <w:rPr>
          <w:rStyle w:val="TitleChar"/>
        </w:rPr>
        <w:t>there seems to be a virtuous circle in which some human rights</w:t>
      </w:r>
      <w:r w:rsidRPr="008D7C86">
        <w:t>— negative or physical integrity rights in contrast to welfare rights—</w:t>
      </w:r>
      <w:r w:rsidRPr="00ED0782">
        <w:rPr>
          <w:rStyle w:val="TitleChar"/>
        </w:rPr>
        <w:t>and international trade reinforce each other.¶ There is no perfect market or perfect government, but</w:t>
      </w:r>
      <w:r w:rsidRPr="008D7C86">
        <w:t xml:space="preserve"> evidence shows that </w:t>
      </w:r>
      <w:r w:rsidRPr="00ED0782">
        <w:rPr>
          <w:rStyle w:val="TitleChar"/>
        </w:rPr>
        <w:t xml:space="preserve">improving market institutions contribute to improving people’s economic and personal freedoms. Political reform is still necessary in China and other authoritarian regimes if human rights are to be protected and enhanced. Retreating </w:t>
      </w:r>
      <w:r w:rsidRPr="00ED0782">
        <w:rPr>
          <w:rStyle w:val="TitleChar"/>
        </w:rPr>
        <w:lastRenderedPageBreak/>
        <w:t>from globalization and market-liberal principles</w:t>
      </w:r>
      <w:r w:rsidRPr="008D7C86">
        <w:t xml:space="preserve">, however, </w:t>
      </w:r>
      <w:r w:rsidRPr="00ED0782">
        <w:rPr>
          <w:rStyle w:val="TitleChar"/>
        </w:rPr>
        <w:t>would be a step backwards</w:t>
      </w:r>
      <w:r w:rsidRPr="008D7C86">
        <w:t xml:space="preserve">. According to econometric studies, </w:t>
      </w:r>
      <w:r w:rsidRPr="00ED0782">
        <w:rPr>
          <w:rStyle w:val="TitleChar"/>
        </w:rPr>
        <w:t xml:space="preserve">globalization does not undermine human rights but serves to spread them beyond the Western world. </w:t>
      </w:r>
    </w:p>
    <w:p w:rsidR="00E6609A" w:rsidRPr="00ED0782" w:rsidRDefault="00E6609A" w:rsidP="00E6609A">
      <w:pPr>
        <w:rPr>
          <w:rStyle w:val="TitleChar"/>
        </w:rPr>
      </w:pPr>
    </w:p>
    <w:p w:rsidR="00E6609A" w:rsidRPr="00C17B5A" w:rsidRDefault="00E6609A" w:rsidP="00E6609A">
      <w:pPr>
        <w:pStyle w:val="Heading2"/>
      </w:pPr>
      <w:r>
        <w:lastRenderedPageBreak/>
        <w:t>Cap Good - Failed S</w:t>
      </w:r>
      <w:r w:rsidRPr="00C17B5A">
        <w:t>tates</w:t>
      </w:r>
    </w:p>
    <w:p w:rsidR="00E6609A" w:rsidRDefault="00E6609A" w:rsidP="00E6609A"/>
    <w:p w:rsidR="00E6609A" w:rsidRPr="00BF2B19" w:rsidRDefault="00E6609A" w:rsidP="00E6609A">
      <w:pPr>
        <w:pStyle w:val="Heading4"/>
      </w:pPr>
      <w:r w:rsidRPr="00BF2B19">
        <w:t>Foreign control and Investment are the only ways to save a failing state</w:t>
      </w:r>
    </w:p>
    <w:p w:rsidR="00E6609A" w:rsidRPr="006C0CC3" w:rsidRDefault="00E6609A" w:rsidP="00E6609A">
      <w:pPr>
        <w:rPr>
          <w:rStyle w:val="StyleStyleBold12pt"/>
        </w:rPr>
      </w:pPr>
      <w:r w:rsidRPr="006C0CC3">
        <w:rPr>
          <w:rStyle w:val="StyleStyleBold12pt"/>
        </w:rPr>
        <w:t>Hawksley, BBC foreign correspondent ’09</w:t>
      </w:r>
    </w:p>
    <w:p w:rsidR="00E6609A" w:rsidRDefault="00E6609A" w:rsidP="00E6609A">
      <w:r>
        <w:t>(</w:t>
      </w:r>
      <w:r w:rsidRPr="006C0CC3">
        <w:t>Humphrey</w:t>
      </w:r>
      <w:r>
        <w:t>, Yale Global Online, “</w:t>
      </w:r>
      <w:r w:rsidRPr="006C0CC3">
        <w:t>Lessons of Failed States: Rebu</w:t>
      </w:r>
      <w:r>
        <w:t>ilding Sierra Leone and Liberia,”</w:t>
      </w:r>
      <w:r w:rsidRPr="00B8196C">
        <w:t xml:space="preserve"> http://yaleglobal.yale.edu/content/lessons-failed-states-rebuilding-sierra-leone-and-liberia,</w:t>
      </w:r>
      <w:r>
        <w:t xml:space="preserve"> Accessed 7/8/13, EB)</w:t>
      </w:r>
    </w:p>
    <w:p w:rsidR="00E6609A" w:rsidRDefault="00E6609A" w:rsidP="00E6609A"/>
    <w:p w:rsidR="00E6609A" w:rsidRDefault="00E6609A" w:rsidP="00E6609A">
      <w:pPr>
        <w:rPr>
          <w:rStyle w:val="TitleChar"/>
        </w:rPr>
      </w:pPr>
      <w:r>
        <w:t>SANNIQUELLIE, Liberia: The chain of events prompted by that terrible day in September 2001 has begun to blur, and the electorates in the US and Britain are eager to end their countries’ involvement in wars that ensued. Yet the Afghan conflict, in particular, is far from over, and both governments are having to redefine their missions to counter arguments for an early wind-down of military operations.</w:t>
      </w:r>
      <w:r w:rsidRPr="006C0CC3">
        <w:rPr>
          <w:sz w:val="12"/>
        </w:rPr>
        <w:t xml:space="preserve">¶ </w:t>
      </w:r>
      <w:r>
        <w:t>The debate, being driven almost exclusively by increased casualty figures, runs the risk of forgetting a key lesson of 9/11: that failed states anywhere in the world can play host to malignant forces with a global reach. In the heat of the argument, precious lessons learned from interventions in Bosnia and Kosovo, and more recently in Liberia and Sierra Leone are also being ignored.</w:t>
      </w:r>
      <w:r w:rsidRPr="006C0CC3">
        <w:rPr>
          <w:sz w:val="12"/>
        </w:rPr>
        <w:t xml:space="preserve">¶ </w:t>
      </w:r>
      <w:r>
        <w:t>Both Barack Obama and Britain’s Gordon Brown face a challenge in which voters’ unease is being pitted against the reality of what is needed on the ground in a faraway land, a syndrome that most memorably drove decisions over Vietnam almost half a century ago. Exacerbating this situation is the inability of Western democracies to agree on how to deal with this major international conundrum of our times – the non-functioning or rogue regime.</w:t>
      </w:r>
      <w:r w:rsidRPr="006C0CC3">
        <w:rPr>
          <w:sz w:val="12"/>
        </w:rPr>
        <w:t xml:space="preserve">¶ </w:t>
      </w:r>
      <w:r>
        <w:t>The September 11 attacks that prompted the Afghan intervention came not from the Taliban-run Afghan government, but from Osama Bin Laden who was given sanctuary there. A major effort is now underway to prevent Pakistan – where Al Qaeda leaders now hide – from becoming the next failed state domino. But such sanctuary could equally be given in Somalia, North Korea, Burma and a dozen other places, with the increased fear of terrorists acquiring a ‘dirty bomb’ with nuclear material.</w:t>
      </w:r>
      <w:r w:rsidRPr="006C0CC3">
        <w:rPr>
          <w:sz w:val="12"/>
        </w:rPr>
        <w:t xml:space="preserve">¶ </w:t>
      </w:r>
      <w:r w:rsidRPr="006C0CC3">
        <w:rPr>
          <w:rStyle w:val="TitleChar"/>
        </w:rPr>
        <w:t>Over the past eight years, therefore, the primary need to turn around a failing state has moved from being one with a humanitarian goal to one of security. The mission itself, however, remains the same: To raise the standards of living to such a degree that people can see a better future in building rather than destroying their society</w:t>
      </w:r>
      <w:r>
        <w:t>.</w:t>
      </w:r>
      <w:r w:rsidRPr="006C0CC3">
        <w:rPr>
          <w:sz w:val="12"/>
        </w:rPr>
        <w:t xml:space="preserve">¶ </w:t>
      </w:r>
      <w:r w:rsidRPr="006C0CC3">
        <w:rPr>
          <w:rStyle w:val="TitleChar"/>
        </w:rPr>
        <w:t>The solution lies in long-haul commitment</w:t>
      </w:r>
      <w:r>
        <w:t>.</w:t>
      </w:r>
      <w:r w:rsidRPr="006C0CC3">
        <w:rPr>
          <w:sz w:val="12"/>
        </w:rPr>
        <w:t xml:space="preserve">¶ </w:t>
      </w:r>
      <w:r w:rsidRPr="006C0CC3">
        <w:rPr>
          <w:rStyle w:val="TitleChar"/>
        </w:rPr>
        <w:t xml:space="preserve">In the early nineties, missions into Somalia and Rwanda ended in failure – one with a rapid US withdrawal; the other with genocide. The European-led intervention into Bosnia faltered. But when the US took the lead in 1995 and persevered, a lasting peace was forged. Similarly, the Kosovo mission in 1999 has been successful.¶ </w:t>
      </w:r>
      <w:proofErr w:type="gramStart"/>
      <w:r w:rsidRPr="006C0CC3">
        <w:rPr>
          <w:rStyle w:val="TitleChar"/>
        </w:rPr>
        <w:t>Significantly</w:t>
      </w:r>
      <w:proofErr w:type="gramEnd"/>
      <w:r w:rsidRPr="006C0CC3">
        <w:rPr>
          <w:rStyle w:val="TitleChar"/>
        </w:rPr>
        <w:t>, the people of Bosnia and Kosovo accepted that the highest government authority should lie with an outsider rather than one of their own</w:t>
      </w:r>
      <w:r>
        <w:t xml:space="preserve">. Almost fifteen years after the guns fell silent, power in Bosnia is held by an internationally-appointed High Representative. For nearly ten years, Kosovo was run by the United Nations; even after its 2008 declaration of independence, much authority still lies with the European Union. </w:t>
      </w:r>
      <w:r w:rsidRPr="00BF2B19">
        <w:rPr>
          <w:rStyle w:val="TitleChar"/>
        </w:rPr>
        <w:t>The willingness of the parties in conflict to cede sovereignty to international forces for a period and patience and perseverance of intervening powers may be essential to success</w:t>
      </w:r>
      <w:r>
        <w:t>.</w:t>
      </w:r>
      <w:r w:rsidRPr="006C0CC3">
        <w:rPr>
          <w:sz w:val="12"/>
        </w:rPr>
        <w:t xml:space="preserve">¶ </w:t>
      </w:r>
      <w:r>
        <w:t xml:space="preserve">For examples of missions still in progress, one can look at West Africa where interventions in Sierra Leone in 2000 and neighboring Liberia in 2003 have stopped wars, but have yet to secure enough confidence for a lasting peace. </w:t>
      </w:r>
      <w:r w:rsidRPr="00BF2B19">
        <w:rPr>
          <w:rStyle w:val="TitleChar"/>
        </w:rPr>
        <w:t>Given the ethnic and religious mixes, the poverty, corruption, collapse of institutions and infrastructure and a tendency toward warlordism and violence, these two countries present us with important tests in dealing with the failed state</w:t>
      </w:r>
      <w:r>
        <w:t xml:space="preserve"> – and all it implies for the security and welfare of their citizens and that of the wider world.</w:t>
      </w:r>
      <w:r w:rsidRPr="006C0CC3">
        <w:rPr>
          <w:sz w:val="12"/>
        </w:rPr>
        <w:t xml:space="preserve">¶ </w:t>
      </w:r>
      <w:r>
        <w:lastRenderedPageBreak/>
        <w:t xml:space="preserve">Most Liberians and Sierra Leoneans bought into the interventions and stopped fighting. As in Bosnia and Kosovo, Liberians accepted infringement of their sovereignty – albeit to a lesser extent. </w:t>
      </w:r>
      <w:r w:rsidRPr="00BF2B19">
        <w:rPr>
          <w:rStyle w:val="TitleChar"/>
        </w:rPr>
        <w:t>The Governance and Economic Management Assistance Program (GEMAP), initiated by Liberia and international institutions, gave foreign technocrats budgetary control of government ministries</w:t>
      </w:r>
      <w:r>
        <w:t xml:space="preserve">. </w:t>
      </w:r>
      <w:r w:rsidRPr="00BF2B19">
        <w:rPr>
          <w:rStyle w:val="TitleChar"/>
        </w:rPr>
        <w:t>The aim was to ensure that corruption did not hamper rebuilding</w:t>
      </w:r>
      <w:r>
        <w:t>.</w:t>
      </w:r>
      <w:r w:rsidRPr="006C0CC3">
        <w:rPr>
          <w:sz w:val="12"/>
        </w:rPr>
        <w:t xml:space="preserve">¶ </w:t>
      </w:r>
      <w:r w:rsidRPr="00BF2B19">
        <w:rPr>
          <w:rStyle w:val="TitleChar"/>
        </w:rPr>
        <w:t>GEMAP was not implemented in Sierra Leone which, arguably, is facing more problems in its transition from emergency conflict-prevention to long-term nation-building.</w:t>
      </w:r>
      <w:r>
        <w:t xml:space="preserve"> Corruption continues to strip main hospitals of essential medicines. Roads to the eastern area where the civil war began are virtually impassable. Young men, who used to be child soldiers, have no jobs.</w:t>
      </w:r>
      <w:r w:rsidRPr="006C0CC3">
        <w:rPr>
          <w:sz w:val="12"/>
        </w:rPr>
        <w:t xml:space="preserve">¶ </w:t>
      </w:r>
      <w:r>
        <w:t xml:space="preserve">In </w:t>
      </w:r>
      <w:proofErr w:type="gramStart"/>
      <w:r>
        <w:t>Liberia,</w:t>
      </w:r>
      <w:proofErr w:type="gramEnd"/>
      <w:r>
        <w:t xml:space="preserve"> most hospital pharmacies are well stocked. Lawyers and administrators in remote places have trained at some of the best Western universities. Officials have canvassed at the grass roots to determine exactly what the people want.</w:t>
      </w:r>
      <w:r w:rsidRPr="006C0CC3">
        <w:rPr>
          <w:sz w:val="12"/>
        </w:rPr>
        <w:t xml:space="preserve">¶ </w:t>
      </w:r>
      <w:r>
        <w:t>“We went all around the county into the villages and down to the clans,” explained Nimba county superintendent Mohan Kromah at a meeting in the county capital Sanniquellie. “We asked them: ‘What is it you need?’ And they came out with three priorities – roads, education and health.”</w:t>
      </w:r>
      <w:r w:rsidRPr="006C0CC3">
        <w:rPr>
          <w:sz w:val="12"/>
        </w:rPr>
        <w:t xml:space="preserve">¶ </w:t>
      </w:r>
      <w:proofErr w:type="gramStart"/>
      <w:r>
        <w:t>By</w:t>
      </w:r>
      <w:proofErr w:type="gramEnd"/>
      <w:r>
        <w:t xml:space="preserve"> patching together the lessons of these interventions, we may be able to establish some guidelines on how to deal with failed states.</w:t>
      </w:r>
      <w:r w:rsidRPr="006C0CC3">
        <w:rPr>
          <w:sz w:val="12"/>
        </w:rPr>
        <w:t xml:space="preserve">¶ </w:t>
      </w:r>
      <w:r>
        <w:t>There has been far too little debate on the success of the Bosnian and Kosovo models because of fears of accusations over sovereignty infringement and colonialism. Yet these arguments ignore the fact that sovereignty belongs not to the political elite but to a nation’s people.</w:t>
      </w:r>
      <w:r w:rsidRPr="006C0CC3">
        <w:rPr>
          <w:sz w:val="12"/>
        </w:rPr>
        <w:t xml:space="preserve">¶ </w:t>
      </w:r>
      <w:r>
        <w:t>Liberia’s GEMAP program and its initiative with grass-roots communities is an example of how to re-establish sovereignty. This system also builds democracy from the grass roots and tests local accountability.</w:t>
      </w:r>
      <w:r w:rsidRPr="006C0CC3">
        <w:rPr>
          <w:sz w:val="12"/>
        </w:rPr>
        <w:t xml:space="preserve">¶ </w:t>
      </w:r>
      <w:r>
        <w:t>The West should be cautious in using elections as benchmarks of their own. None other than the former US ambassador to Afghanistan, Zalmay Khalilzad, has warned that the current Afghan elections could further destabilize the country and worsen ethnic divisions.</w:t>
      </w:r>
      <w:r w:rsidRPr="006C0CC3">
        <w:rPr>
          <w:sz w:val="12"/>
        </w:rPr>
        <w:t xml:space="preserve">¶ </w:t>
      </w:r>
      <w:r>
        <w:t>So far he has not been proved wrong. As the election got underway, voting was marred by widespread and deadly Taliban attacks, serious fraud and patchy turnout. The winner will have almost certainly have to secure his power by cutting deals with local warlords, possibly with narcotics dealers and those involved in organized crime.</w:t>
      </w:r>
      <w:r w:rsidRPr="006C0CC3">
        <w:rPr>
          <w:sz w:val="12"/>
        </w:rPr>
        <w:t xml:space="preserve">¶ </w:t>
      </w:r>
      <w:r>
        <w:t>And shortly before polling day, the government brought in a law that by international standards blatantly violated the rights of women: A husband is now allowed to starve his wife if she refuses to have sex with him. It is seen as an attempt by President Hamid Karzai to bolster his political support among hardliners.</w:t>
      </w:r>
      <w:r w:rsidRPr="006C0CC3">
        <w:rPr>
          <w:sz w:val="12"/>
        </w:rPr>
        <w:t xml:space="preserve">¶ </w:t>
      </w:r>
      <w:proofErr w:type="gramStart"/>
      <w:r>
        <w:t>These</w:t>
      </w:r>
      <w:proofErr w:type="gramEnd"/>
      <w:r>
        <w:t xml:space="preserve"> are the malignant side-effects of the democratic process. Elections might give a government international legitimacy and provide a smoke screen for the political elite. But they do not necessarily deliver more freedoms or improve life for the poor.</w:t>
      </w:r>
      <w:r w:rsidRPr="006C0CC3">
        <w:rPr>
          <w:sz w:val="12"/>
        </w:rPr>
        <w:t xml:space="preserve">¶ </w:t>
      </w:r>
      <w:r>
        <w:t>Too often the opposite is the case.</w:t>
      </w:r>
      <w:r w:rsidRPr="006C0CC3">
        <w:rPr>
          <w:sz w:val="12"/>
        </w:rPr>
        <w:t xml:space="preserve">¶ </w:t>
      </w:r>
      <w:proofErr w:type="gramStart"/>
      <w:r w:rsidRPr="00BF2B19">
        <w:rPr>
          <w:rStyle w:val="TitleChar"/>
        </w:rPr>
        <w:t>What</w:t>
      </w:r>
      <w:proofErr w:type="gramEnd"/>
      <w:r w:rsidRPr="00BF2B19">
        <w:rPr>
          <w:rStyle w:val="TitleChar"/>
        </w:rPr>
        <w:t xml:space="preserve"> is really needed in these failed states is good governance and the stamina to build institutions. They include a free and responsible press; uncorrupt and efficient public services; an independent judiciary that resolves cases and makes decisions; a disciplined police and military; a strong election commission; a banking authority; and education, health, transport and other authorities – all of which must be held to account.</w:t>
      </w:r>
    </w:p>
    <w:p w:rsidR="00E6609A" w:rsidRDefault="00E6609A" w:rsidP="00E6609A">
      <w:pPr>
        <w:rPr>
          <w:rStyle w:val="TitleChar"/>
        </w:rPr>
      </w:pPr>
    </w:p>
    <w:p w:rsidR="00E6609A" w:rsidRDefault="00E6609A" w:rsidP="00E6609A">
      <w:pPr>
        <w:rPr>
          <w:rStyle w:val="TitleChar"/>
        </w:rPr>
      </w:pPr>
    </w:p>
    <w:p w:rsidR="00E6609A" w:rsidRDefault="00E6609A" w:rsidP="00E6609A"/>
    <w:p w:rsidR="00E6609A" w:rsidRDefault="00E6609A" w:rsidP="00E6609A">
      <w:pPr>
        <w:pStyle w:val="Heading4"/>
      </w:pPr>
      <w:r>
        <w:t>State run systems lead to collapse of the economy and poverty as well as failed states</w:t>
      </w:r>
    </w:p>
    <w:p w:rsidR="00E6609A" w:rsidRPr="00EC58A2" w:rsidRDefault="00E6609A" w:rsidP="00E6609A">
      <w:pPr>
        <w:rPr>
          <w:rStyle w:val="StyleStyleBold12pt"/>
        </w:rPr>
      </w:pPr>
      <w:r w:rsidRPr="00EC58A2">
        <w:rPr>
          <w:rStyle w:val="StyleStyleBold12pt"/>
        </w:rPr>
        <w:t>Fritz and Menocal, ‘06</w:t>
      </w:r>
    </w:p>
    <w:p w:rsidR="00E6609A" w:rsidRDefault="00E6609A" w:rsidP="00E6609A">
      <w:r>
        <w:t>(V. And Rocha, Overseas Development Institute London, “</w:t>
      </w:r>
      <w:r w:rsidRPr="00EC58A2">
        <w:t>(Re</w:t>
      </w:r>
      <w:proofErr w:type="gramStart"/>
      <w:r w:rsidRPr="00EC58A2">
        <w:t>)building</w:t>
      </w:r>
      <w:proofErr w:type="gramEnd"/>
      <w:r w:rsidRPr="00EC58A2">
        <w:t xml:space="preserve"> Developmental States: From Theory to Practice</w:t>
      </w:r>
      <w:r>
        <w:t>,”</w:t>
      </w:r>
      <w:r w:rsidRPr="00B8196C">
        <w:t xml:space="preserve"> www.odi.org.uk/sites/odi.org.uk/files/odi-assets/publications-opinion-files/2328.pdf</w:t>
      </w:r>
      <w:r>
        <w:t>, Accessed 7/7/13, EB)</w:t>
      </w:r>
    </w:p>
    <w:p w:rsidR="00E6609A" w:rsidRDefault="00E6609A" w:rsidP="00E6609A"/>
    <w:p w:rsidR="00E6609A" w:rsidRPr="003E2F47" w:rsidRDefault="00E6609A" w:rsidP="00E6609A">
      <w:r w:rsidRPr="00EC58A2">
        <w:rPr>
          <w:rStyle w:val="TitleChar"/>
        </w:rPr>
        <w:lastRenderedPageBreak/>
        <w:t>In Africa and Latin America, attempts at state-led development were widely undertaken from the 1950s. These were largely unsuccessful; many partial gains (e.g. in expanding public services or stimulating growth) were reversed during the subsequent crisis of the 1980s and 1990s. While the story of Latin America is one of falling behind compared with Asia, and of failing to lower poverty in particular, the African experience has been more sweepingly one of failure to achieve a progressive social and economic transformation</w:t>
      </w:r>
      <w:r>
        <w:t xml:space="preserve">. </w:t>
      </w:r>
      <w:r w:rsidRPr="00EC58A2">
        <w:rPr>
          <w:rStyle w:val="TitleChar"/>
        </w:rPr>
        <w:t>In some cases, the debt crisis and economic decline then generates utterly failed states</w:t>
      </w:r>
      <w:r>
        <w:t xml:space="preserve"> (e.g. Congo-Zaire).</w:t>
      </w:r>
      <w:r w:rsidRPr="00B8196C">
        <w:rPr>
          <w:sz w:val="12"/>
        </w:rPr>
        <w:t xml:space="preserve">¶ </w:t>
      </w:r>
      <w:r>
        <w:t>The analysis below attempts to explain why states in these developing regions have remained comparatively ineffective, focusing in particular on the case of Africa. The analysis highlights the importance of political variables in the determination of developmental outcomes. It agrees with those who have argued that the nature of these political systems, based on neopatrimonial ties in Africa and clientelistic/corporatist/populist patterns in Latin America, undermined state capacity and developmental potential (Levy and Kpundeh, 2004; Lockwood, 2005; Collier and Collier, 2002; Malloy 1977). As stressed in the introduction to this section, there are deep historical reasons, related to the pre-colonial and colonial period, for differences in state development, particularly between Africa and Asia; here we focus mainly on how this played out in the 1950s and beyond.</w:t>
      </w:r>
      <w:r w:rsidRPr="00B8196C">
        <w:rPr>
          <w:sz w:val="12"/>
        </w:rPr>
        <w:t xml:space="preserve">¶ </w:t>
      </w:r>
      <w:proofErr w:type="gramStart"/>
      <w:r w:rsidRPr="00EC58A2">
        <w:rPr>
          <w:rStyle w:val="TitleChar"/>
        </w:rPr>
        <w:t>A</w:t>
      </w:r>
      <w:proofErr w:type="gramEnd"/>
      <w:r w:rsidRPr="00EC58A2">
        <w:rPr>
          <w:rStyle w:val="TitleChar"/>
        </w:rPr>
        <w:t xml:space="preserve"> number of countries in Africa and Latin America embraced a state-led approach to development.</w:t>
      </w:r>
      <w:r>
        <w:t xml:space="preserve"> As Young (2004) has discussed with respect to Africa, ‘the moment of African independence [in the 1960s] coincided with the zenith of confidence in state-led development’. In many cases, this strategy proved quite successful – at least at the beginning. Africa, for example, experienced a considerable expansion in the areas of education and health; countries such as Ghana and Kenya recorded respectable rates of economic growth (Nugent, 2004; van de Walle, 2001). In Latin America, similar trends were evident. In countries such as Argentina, Brazil and Mexico, the state played a leading role in key sectors and industries (such as the energy sector, the auto industry, etc.) and invested heavily in infrastructure and the provision of social services. </w:t>
      </w:r>
      <w:r w:rsidRPr="00EC58A2">
        <w:rPr>
          <w:rStyle w:val="TitleChar"/>
        </w:rPr>
        <w:t>Many of these countries also grew at substantial rates.</w:t>
      </w:r>
      <w:r w:rsidRPr="00B8196C">
        <w:rPr>
          <w:rStyle w:val="TitleChar"/>
          <w:sz w:val="12"/>
        </w:rPr>
        <w:t xml:space="preserve">¶ </w:t>
      </w:r>
      <w:r w:rsidRPr="00EC58A2">
        <w:rPr>
          <w:rStyle w:val="TitleChar"/>
        </w:rPr>
        <w:t xml:space="preserve">However, by the end of the </w:t>
      </w:r>
      <w:proofErr w:type="gramStart"/>
      <w:r w:rsidRPr="00EC58A2">
        <w:rPr>
          <w:rStyle w:val="TitleChar"/>
        </w:rPr>
        <w:t>1970s,</w:t>
      </w:r>
      <w:proofErr w:type="gramEnd"/>
      <w:r w:rsidRPr="00EC58A2">
        <w:rPr>
          <w:rStyle w:val="TitleChar"/>
        </w:rPr>
        <w:t xml:space="preserve"> serious limitations in the state-led model of development became apparent throughout Africa and Latin America</w:t>
      </w:r>
      <w:r>
        <w:t>. Although specific circumstances varied from country to country</w:t>
      </w:r>
      <w:r w:rsidRPr="00EC58A2">
        <w:rPr>
          <w:rStyle w:val="TitleChar"/>
        </w:rPr>
        <w:t>, key problems associated with this approach could be observed across countries and regions. Many investments in the productive sectors were inefficient; governments incurred ever-growing levels of debt to finance further development</w:t>
      </w:r>
      <w:r>
        <w:t>. The oil price shock of the late 1970s, rising social discontent and external meddling by the world superpowers based on Cold War imperatives exposed these underlying weaknesses. In the 1980s and 1990s, many earlier gains were reversed. After Mexico defaulted in 1982 and triggered a debt crisis with serious implications throughout the developing world, this became known as the ‘lost decade’ of development.</w:t>
      </w:r>
      <w:r w:rsidRPr="00B8196C">
        <w:rPr>
          <w:sz w:val="12"/>
        </w:rPr>
        <w:t xml:space="preserve">¶ </w:t>
      </w:r>
      <w:r w:rsidRPr="00EC58A2">
        <w:rPr>
          <w:rStyle w:val="TitleChar"/>
        </w:rPr>
        <w:t>The immediate reasons for the failure of state-led development in so many countries in Africa and Latin America can be seen as largely economic: state-owned enterprises becoming highly inefficient, employing far more staff than comparable enterprises while failing to deliver products and services at reasonable prices and in a timely manner</w:t>
      </w:r>
      <w:r>
        <w:t>; a large and often ineffective civil service that became fiscally unaffordable; accumulation of external debt to unsustainable levels, not least as a consequence of loss-making public enterprises; poor infrastructure despite public investment; very high reliance on revenues from trade (especially import and export tariffs) and low levels of internally generated revenue; and protectionist policies that deprived the domestic economy of goods without effectively</w:t>
      </w:r>
      <w:r w:rsidRPr="00B8196C">
        <w:rPr>
          <w:sz w:val="12"/>
        </w:rPr>
        <w:t xml:space="preserve">¶ </w:t>
      </w:r>
      <w:r>
        <w:t xml:space="preserve">stimulating domestic production. </w:t>
      </w:r>
      <w:r w:rsidRPr="00EC58A2">
        <w:rPr>
          <w:rStyle w:val="TitleChar"/>
        </w:rPr>
        <w:t>Furthermore, most African and Latin American countries continued to rely on import substitution, which became increasingly inefficient and expensive</w:t>
      </w:r>
      <w:r>
        <w:t xml:space="preserve"> (O’Donnell, 1979), </w:t>
      </w:r>
      <w:r w:rsidRPr="00EC58A2">
        <w:rPr>
          <w:rStyle w:val="TitleChar"/>
        </w:rPr>
        <w:t>whereas the successful developmental states in East Asia turned to export-led growth after a relatively brief stage of initial ISI</w:t>
      </w:r>
      <w:r>
        <w:t>. Overall, in successful developmental states, governments were able to mobilise capital and investments, to channel them into productive sectors, and to enforce incentives for these to become efficient; in the unsuccessful cases, inefficiencies were allowed to take hold and spread (World Bank, 1993; Stiglitz and Yusuf, 2001).</w:t>
      </w:r>
      <w:r>
        <w:rPr>
          <w:rStyle w:val="TitleChar"/>
        </w:rPr>
        <w:t xml:space="preserve"> </w:t>
      </w:r>
      <w:r w:rsidRPr="00EC58A2">
        <w:rPr>
          <w:rStyle w:val="TitleChar"/>
        </w:rPr>
        <w:t xml:space="preserve">However, if the immediate causes were economic, the underlying </w:t>
      </w:r>
      <w:r w:rsidRPr="00EC58A2">
        <w:rPr>
          <w:rStyle w:val="TitleChar"/>
        </w:rPr>
        <w:lastRenderedPageBreak/>
        <w:t>reasons for the success of state intervention in some cases and the failure in others are a combination of political and social factors</w:t>
      </w:r>
      <w:r>
        <w:t xml:space="preserve"> (Kohli, 2004). </w:t>
      </w:r>
      <w:r w:rsidRPr="00EC58A2">
        <w:rPr>
          <w:rStyle w:val="TitleChar"/>
        </w:rPr>
        <w:t>In many African countries, and in poor countries elsewhere, benefits generated by state- led development were turned into rents for small elites and clientelistic networks who captured the state – making investments successively less productive</w:t>
      </w:r>
      <w:r>
        <w:t xml:space="preserve"> (van de Walle, 2001; Chabal and Daloz, 1999; Bayart, 1993). The existing structure of economic opportunities – in many countries centred </w:t>
      </w:r>
      <w:proofErr w:type="gramStart"/>
      <w:r>
        <w:t>around</w:t>
      </w:r>
      <w:proofErr w:type="gramEnd"/>
      <w:r>
        <w:t xml:space="preserve"> mineral resources and/or distribution of land – and historical legacies of the colonial period helped to set in motion vicious rather than virtuous circles. Political power constellations drove the choice and change of institutions, as Acemoglu et al. (2004) have emphasised: ‘[b]ecause </w:t>
      </w:r>
      <w:r w:rsidRPr="00EC58A2">
        <w:rPr>
          <w:rStyle w:val="TitleChar"/>
        </w:rPr>
        <w:t>different groups and individuals typically benefit from different economic institutions, there is generally a conflict over these social choices, ultimately resolved in favour of groups with greater political power</w:t>
      </w:r>
      <w:r>
        <w:t>.’</w:t>
      </w:r>
      <w:r>
        <w:rPr>
          <w:b/>
          <w:u w:val="single"/>
        </w:rPr>
        <w:t xml:space="preserve"> </w:t>
      </w:r>
      <w:r>
        <w:t xml:space="preserve">As Khan and others have emphasised, the difference between successful and failed attempts at state- led development does not appear to be primarily attributable to corruption – which was generally present in both – but rather to the problem of ‘state capture’ (Hellman et al., 2000; Khan, 2005). </w:t>
      </w:r>
      <w:r w:rsidRPr="00EC58A2">
        <w:rPr>
          <w:rStyle w:val="TitleChar"/>
        </w:rPr>
        <w:t>State capture implies not only that benefits from state interventionism are diverted into private pockets, but more importantly that the policies themselves no longer are driven by a logic to yield development but rather are intended to yield benefits for limited groups</w:t>
      </w:r>
      <w:r>
        <w:t xml:space="preserve">.As discussed, a key ingredient in avoiding state capture and other forms of predatory behaviour is a competent, meritocratic and ‘results-oriented’ core bureaucratic system. Establishing such a system is challenging. In East Asia, competent bureaucracies did not develop automatically or overnight, but were rather the result of a prolonged struggle guided by strong political motivation to achieve national development. </w:t>
      </w:r>
      <w:r w:rsidRPr="00EC58A2">
        <w:rPr>
          <w:rStyle w:val="TitleChar"/>
        </w:rPr>
        <w:t>In a majority of countries in Africa and in many in Latin America, a committed and competent civil service failed to emerge or was eroded</w:t>
      </w:r>
      <w:r>
        <w:t xml:space="preserve"> (often despite repeated attempts to develop it) (Rocha Menocal, 2004). </w:t>
      </w:r>
      <w:r w:rsidRPr="00EC58A2">
        <w:rPr>
          <w:rStyle w:val="Emphasis"/>
        </w:rPr>
        <w:t>Civil service structures and other benefits generated by state-led development were frequently manipulated by the government apparatus and ruling elites as a source of patronage. The state was captured by narrow interests more concerned with building clientelistic networks than with fostering a transformation of the country’s economy</w:t>
      </w:r>
      <w:r>
        <w:t xml:space="preserve"> (van de Walle, 2001; Bayart, 1993).</w:t>
      </w:r>
    </w:p>
    <w:p w:rsidR="00E6609A" w:rsidRDefault="00E6609A" w:rsidP="00E6609A">
      <w:pPr>
        <w:pStyle w:val="Heading4"/>
      </w:pPr>
      <w:r>
        <w:t>Us developmental assistances helps fix struggling economies</w:t>
      </w:r>
    </w:p>
    <w:p w:rsidR="00E6609A" w:rsidRPr="003A202C" w:rsidRDefault="00E6609A" w:rsidP="00E6609A">
      <w:pPr>
        <w:rPr>
          <w:rStyle w:val="StyleStyleBold12pt"/>
        </w:rPr>
      </w:pPr>
      <w:r w:rsidRPr="003A202C">
        <w:rPr>
          <w:rStyle w:val="StyleStyleBold12pt"/>
        </w:rPr>
        <w:t>Banks, March 2013</w:t>
      </w:r>
    </w:p>
    <w:p w:rsidR="00E6609A" w:rsidRDefault="00E6609A" w:rsidP="00E6609A">
      <w:r>
        <w:t>(John P, et Al. Brookings institute: Africa growth initiative, “</w:t>
      </w:r>
      <w:r w:rsidRPr="003A202C">
        <w:t>Top Five Reasons Why Africa Should Be a Priority for the United States</w:t>
      </w:r>
      <w:r>
        <w:t>,”</w:t>
      </w:r>
      <w:r w:rsidRPr="00B8196C">
        <w:t xml:space="preserve"> http://www.brookings.edu /~/media /research/files/reports/2013/04/africa%20priority%20united%20states/04_africa_priority_united_states.pdf</w:t>
      </w:r>
      <w:r>
        <w:t>, Accessed, 7/7/13, EB)</w:t>
      </w:r>
    </w:p>
    <w:p w:rsidR="00E6609A" w:rsidRDefault="00E6609A" w:rsidP="00E6609A"/>
    <w:p w:rsidR="00E6609A" w:rsidRPr="000E5F6D" w:rsidRDefault="00E6609A" w:rsidP="00E6609A">
      <w:r w:rsidRPr="000E5F6D">
        <w:t>Total bilateral U.S. development assistance from the U.S. Agency for International Development (US- AID) and the Stat</w:t>
      </w:r>
      <w:r>
        <w:t>e Department to sub-Saharan Af</w:t>
      </w:r>
      <w:r w:rsidRPr="000E5F6D">
        <w:t xml:space="preserve">rica nearly quadrupled from roughly $1.94 billion in FY2002 to an estimated $7.08 billion in FY2012.1 </w:t>
      </w:r>
      <w:r w:rsidRPr="003E2F47">
        <w:rPr>
          <w:rStyle w:val="TitleChar"/>
        </w:rPr>
        <w:t>The rapid uptick in U.S. development assistance to the region was largely driven by global health spending</w:t>
      </w:r>
      <w:r w:rsidRPr="000E5F6D">
        <w:t>, specifically the President’s Emergency Plan for AIDS Relief (PEPFAR), which concentrates HIV/AIDS resources primarily to 14 countries, 12 of which are in sub-Saharan Africa.2</w:t>
      </w:r>
      <w:r w:rsidRPr="000E5F6D">
        <w:rPr>
          <w:sz w:val="12"/>
        </w:rPr>
        <w:t xml:space="preserve">¶ </w:t>
      </w:r>
      <w:r w:rsidRPr="000E5F6D">
        <w:t>Currently, USAID operates 27 bilateral and regional missions in sub-Saharan Africa, which in FY2012 provided bilateral ass</w:t>
      </w:r>
      <w:r>
        <w:t>istance to 47 sub-Saharan Afri</w:t>
      </w:r>
      <w:r w:rsidRPr="000E5F6D">
        <w:t>can countries. The Africa region’s top five recipients of U.S. assistance in FY2012 were Kenya, Nigeria, Ethiopia, Tanzania and South Africa.3</w:t>
      </w:r>
      <w:r w:rsidRPr="000E5F6D">
        <w:rPr>
          <w:sz w:val="12"/>
        </w:rPr>
        <w:t xml:space="preserve">¶ </w:t>
      </w:r>
      <w:r w:rsidRPr="000E5F6D">
        <w:t xml:space="preserve">Beyond global health, the U.S. is the leading donor of humanitarian aid </w:t>
      </w:r>
      <w:r>
        <w:t>to sub-Saharan Africa, particu</w:t>
      </w:r>
      <w:r w:rsidRPr="000E5F6D">
        <w:t>larly in the area of emergency food aid.4 The Obama administration has a</w:t>
      </w:r>
      <w:r>
        <w:t>lso made assistance to agri</w:t>
      </w:r>
      <w:r w:rsidRPr="000E5F6D">
        <w:t>culture sector development a key priority in recent years through its Feed the Future program, a global hunger and food security initiative.</w:t>
      </w:r>
      <w:r w:rsidRPr="000E5F6D">
        <w:rPr>
          <w:sz w:val="12"/>
        </w:rPr>
        <w:t xml:space="preserve">¶ </w:t>
      </w:r>
      <w:r w:rsidRPr="000E5F6D">
        <w:t>In June 2012, Pres</w:t>
      </w:r>
      <w:r>
        <w:t xml:space="preserve">ident Obama signaled his </w:t>
      </w:r>
      <w:r>
        <w:lastRenderedPageBreak/>
        <w:t>devel</w:t>
      </w:r>
      <w:r w:rsidRPr="000E5F6D">
        <w:t>opment priorities toward the region with the release of the White House’s</w:t>
      </w:r>
      <w:r>
        <w:t xml:space="preserve"> U.S. Strategy toward Sub-Saha</w:t>
      </w:r>
      <w:r w:rsidRPr="000E5F6D">
        <w:t xml:space="preserve">ran Africa. </w:t>
      </w:r>
      <w:r w:rsidRPr="003E2F47">
        <w:rPr>
          <w:rStyle w:val="TitleChar"/>
        </w:rPr>
        <w:t>Economic growth, food security, public health, women and youth, humanitarian response and climate change are explicitly listed in the Obama¶ Strategy as U.S. priority areas to further accelerate development progress in the region</w:t>
      </w:r>
      <w:r w:rsidRPr="000E5F6D">
        <w:t>.</w:t>
      </w:r>
      <w:r w:rsidRPr="000E5F6D">
        <w:rPr>
          <w:sz w:val="12"/>
        </w:rPr>
        <w:t xml:space="preserve">¶ </w:t>
      </w:r>
      <w:r w:rsidRPr="000E5F6D">
        <w:t>why is it important For</w:t>
      </w:r>
      <w:r>
        <w:t xml:space="preserve"> The U.S</w:t>
      </w:r>
      <w:r w:rsidRPr="000E5F6D">
        <w:t>.?</w:t>
      </w:r>
      <w:r w:rsidRPr="000E5F6D">
        <w:rPr>
          <w:sz w:val="12"/>
        </w:rPr>
        <w:t xml:space="preserve">¶ </w:t>
      </w:r>
      <w:r w:rsidRPr="003E2F47">
        <w:rPr>
          <w:rStyle w:val="TitleChar"/>
        </w:rPr>
        <w:t>U.S. development assistance funds programs on the ground in ways that bring government agencies and American organizat</w:t>
      </w:r>
      <w:r>
        <w:rPr>
          <w:rStyle w:val="TitleChar"/>
        </w:rPr>
        <w:t>ions and businesses into collab</w:t>
      </w:r>
      <w:r w:rsidRPr="003E2F47">
        <w:rPr>
          <w:rStyle w:val="TitleChar"/>
        </w:rPr>
        <w:t xml:space="preserve">orative activities with Africans who are trying to lift their countries onto a </w:t>
      </w:r>
      <w:r>
        <w:rPr>
          <w:rStyle w:val="TitleChar"/>
        </w:rPr>
        <w:t>higher plane of social, politi</w:t>
      </w:r>
      <w:r w:rsidRPr="003E2F47">
        <w:rPr>
          <w:rStyle w:val="TitleChar"/>
        </w:rPr>
        <w:t>cal and economic development.</w:t>
      </w:r>
      <w:r w:rsidRPr="000E5F6D">
        <w:t xml:space="preserve"> The region warrants sustained U.S. en</w:t>
      </w:r>
      <w:r>
        <w:t>gagement for a range of humani</w:t>
      </w:r>
      <w:r w:rsidRPr="000E5F6D">
        <w:t>tarian, national security and economic reasons.</w:t>
      </w:r>
      <w:r w:rsidRPr="000E5F6D">
        <w:rPr>
          <w:sz w:val="12"/>
        </w:rPr>
        <w:t xml:space="preserve">¶ </w:t>
      </w:r>
      <w:r w:rsidRPr="003E2F47">
        <w:rPr>
          <w:rStyle w:val="TitleChar"/>
        </w:rPr>
        <w:t xml:space="preserve">Humanitarian interests¶ </w:t>
      </w:r>
      <w:proofErr w:type="gramStart"/>
      <w:r w:rsidRPr="003E2F47">
        <w:rPr>
          <w:rStyle w:val="TitleChar"/>
        </w:rPr>
        <w:t>As</w:t>
      </w:r>
      <w:proofErr w:type="gramEnd"/>
      <w:r w:rsidRPr="003E2F47">
        <w:rPr>
          <w:rStyle w:val="TitleChar"/>
        </w:rPr>
        <w:t xml:space="preserve"> a clear sign of America’s moral leadership around the globe, the U.S. has historically been and remains the leading donor of humanitarian assistance to the region</w:t>
      </w:r>
      <w:r w:rsidRPr="000E5F6D">
        <w:t>. In response to the Horn of Africa drought and subsequent famine in the summer of 2011, for example, U</w:t>
      </w:r>
      <w:r w:rsidRPr="003E2F47">
        <w:rPr>
          <w:rStyle w:val="TitleChar"/>
        </w:rPr>
        <w:t>.S. emer</w:t>
      </w:r>
      <w:r>
        <w:rPr>
          <w:rStyle w:val="TitleChar"/>
        </w:rPr>
        <w:t>gency food aid programs provid</w:t>
      </w:r>
      <w:r w:rsidRPr="003E2F47">
        <w:rPr>
          <w:rStyle w:val="TitleChar"/>
        </w:rPr>
        <w:t>ed $740 million to Ethiopia, Kenya, Somalia, South Sudan and Sudan (</w:t>
      </w:r>
      <w:r>
        <w:rPr>
          <w:rStyle w:val="TitleChar"/>
        </w:rPr>
        <w:t>according to the U.S. State De</w:t>
      </w:r>
      <w:r w:rsidRPr="003E2F47">
        <w:rPr>
          <w:rStyle w:val="TitleChar"/>
        </w:rPr>
        <w:t>partment</w:t>
      </w:r>
      <w:r w:rsidRPr="000E5F6D">
        <w:t>). It is ful</w:t>
      </w:r>
      <w:r>
        <w:t>ly consistent with American val</w:t>
      </w:r>
      <w:r w:rsidRPr="000E5F6D">
        <w:t>ues to continue to respond vigorousl</w:t>
      </w:r>
      <w:r>
        <w:t>y and generous</w:t>
      </w:r>
      <w:r w:rsidRPr="000E5F6D">
        <w:t>ly to emergencies in the region.</w:t>
      </w:r>
    </w:p>
    <w:p w:rsidR="00E6609A" w:rsidRPr="004F2FF1" w:rsidRDefault="00E6609A" w:rsidP="00E6609A"/>
    <w:p w:rsidR="00E6609A" w:rsidRPr="00AC5C00" w:rsidRDefault="00E6609A" w:rsidP="00E6609A">
      <w:pPr>
        <w:rPr>
          <w:rStyle w:val="StyleStyleBold12pt"/>
        </w:rPr>
      </w:pPr>
    </w:p>
    <w:p w:rsidR="00E6609A" w:rsidRPr="004B5D24" w:rsidRDefault="00E6609A" w:rsidP="00E6609A"/>
    <w:p w:rsidR="00E6609A" w:rsidRPr="00B47198" w:rsidRDefault="00E6609A" w:rsidP="00E6609A">
      <w:pPr>
        <w:pStyle w:val="Heading2"/>
      </w:pPr>
      <w:r>
        <w:lastRenderedPageBreak/>
        <w:t>Cap Good - Poverty</w:t>
      </w:r>
    </w:p>
    <w:p w:rsidR="00E6609A" w:rsidRPr="00B47198" w:rsidRDefault="00E6609A" w:rsidP="00E6609A"/>
    <w:p w:rsidR="00E6609A" w:rsidRDefault="00E6609A" w:rsidP="00E6609A">
      <w:pPr>
        <w:pStyle w:val="Heading4"/>
      </w:pPr>
      <w:r>
        <w:t xml:space="preserve">Capitalism is curbing global poverty now — the alternative entrenches poverty </w:t>
      </w:r>
    </w:p>
    <w:p w:rsidR="00E6609A" w:rsidRPr="002557E7" w:rsidRDefault="00E6609A" w:rsidP="00E6609A">
      <w:pPr>
        <w:rPr>
          <w:rStyle w:val="StyleStyleBold12pt"/>
        </w:rPr>
      </w:pPr>
      <w:r w:rsidRPr="002557E7">
        <w:rPr>
          <w:rStyle w:val="StyleStyleBold12pt"/>
        </w:rPr>
        <w:t>Brockman</w:t>
      </w:r>
      <w:r>
        <w:rPr>
          <w:rStyle w:val="StyleStyleBold12pt"/>
        </w:rPr>
        <w:t xml:space="preserve">, The Borgen Project cofounder 13 </w:t>
      </w:r>
      <w:r w:rsidRPr="002557E7">
        <w:t>— [Katie Brockman</w:t>
      </w:r>
      <w:r>
        <w:t>, cofounder for The Borgen Project, 2013 (“</w:t>
      </w:r>
      <w:r w:rsidRPr="00C43313">
        <w:t>Capitalism Is Helping End Global Poverty</w:t>
      </w:r>
      <w:r>
        <w:t xml:space="preserve">,” The Economist, 6-11-13, Available Online at </w:t>
      </w:r>
      <w:hyperlink r:id="rId93" w:history="1">
        <w:r w:rsidRPr="00FD00FA">
          <w:rPr>
            <w:rStyle w:val="Hyperlink"/>
          </w:rPr>
          <w:t>http://borgenproject.org/capitalism-is-helping-end-global-poverty/</w:t>
        </w:r>
      </w:hyperlink>
      <w:r>
        <w:t>, Accessed on July 8th, 2013)</w:t>
      </w:r>
      <w:proofErr w:type="gramStart"/>
      <w:r>
        <w:t>][</w:t>
      </w:r>
      <w:proofErr w:type="gramEnd"/>
      <w:r>
        <w:t>SP]</w:t>
      </w:r>
    </w:p>
    <w:p w:rsidR="00E6609A" w:rsidRDefault="00E6609A" w:rsidP="00E6609A">
      <w:r w:rsidRPr="002557E7">
        <w:rPr>
          <w:rStyle w:val="TitleChar"/>
        </w:rPr>
        <w:t>1.1 billion people in the world still live in extreme poverty</w:t>
      </w:r>
      <w:r>
        <w:t xml:space="preserve">, which means surviving on less than $1.25 per day. While that may seem like bad news, </w:t>
      </w:r>
      <w:r w:rsidRPr="002557E7">
        <w:rPr>
          <w:rStyle w:val="TitleChar"/>
        </w:rPr>
        <w:t>the good news is that that number is half of what it was 20 years ago</w:t>
      </w:r>
      <w:r>
        <w:t xml:space="preserve">. Between 1990 and 2010, </w:t>
      </w:r>
      <w:r w:rsidRPr="002557E7">
        <w:rPr>
          <w:rStyle w:val="TitleChar"/>
        </w:rPr>
        <w:t>1 billion people were lifted out of extreme poverty, and now we need to do it again to wipe out extreme poverty</w:t>
      </w:r>
      <w:r>
        <w:t xml:space="preserve"> by 2030 to reach the goal set by the World Bank.</w:t>
      </w:r>
    </w:p>
    <w:p w:rsidR="00E6609A" w:rsidRPr="002557E7" w:rsidRDefault="00E6609A" w:rsidP="00E6609A">
      <w:pPr>
        <w:rPr>
          <w:rStyle w:val="TitleChar"/>
        </w:rPr>
      </w:pPr>
      <w:r>
        <w:t xml:space="preserve">So, </w:t>
      </w:r>
      <w:r w:rsidRPr="002557E7">
        <w:rPr>
          <w:rStyle w:val="TitleChar"/>
        </w:rPr>
        <w:t>who is to thank for helping curb poverty around the world?</w:t>
      </w:r>
      <w:r>
        <w:t xml:space="preserve"> Certainly, the leaders who proposed the Millennium Development Goals have contributed by raising awareness about the problem of poverty and encouraging advocacy by creating goals. And without a doubt, the nonprofit organizations that have raised money and volunteered to help </w:t>
      </w:r>
      <w:proofErr w:type="gramStart"/>
      <w:r>
        <w:t>raise</w:t>
      </w:r>
      <w:proofErr w:type="gramEnd"/>
      <w:r>
        <w:t xml:space="preserve"> less than privileged people out of extreme poverty should be applauded. But, </w:t>
      </w:r>
      <w:r w:rsidRPr="002557E7">
        <w:rPr>
          <w:rStyle w:val="TitleChar"/>
        </w:rPr>
        <w:t>the most significant hero in this scenario may be capitalism.</w:t>
      </w:r>
    </w:p>
    <w:p w:rsidR="00E6609A" w:rsidRDefault="00E6609A" w:rsidP="00E6609A">
      <w:r w:rsidRPr="002557E7">
        <w:rPr>
          <w:rStyle w:val="TitleChar"/>
        </w:rPr>
        <w:t xml:space="preserve">One of the best ways to help people is to teach them how to help themselves. </w:t>
      </w:r>
      <w:r w:rsidRPr="002557E7">
        <w:t xml:space="preserve">Sending food, medical care, and other supplies to help the poor helps greatly, but not as much as helping a country grow so that they can create their own food, become doctors to care for the sick, and buy or make their own supplies. </w:t>
      </w:r>
      <w:r w:rsidRPr="002557E7">
        <w:rPr>
          <w:rStyle w:val="TitleChar"/>
        </w:rPr>
        <w:t>When a country’s entire economy grows, individuals’ financial outlooks begin to look brighter as well.</w:t>
      </w:r>
    </w:p>
    <w:p w:rsidR="00E6609A" w:rsidRPr="002557E7" w:rsidRDefault="00E6609A" w:rsidP="00E6609A">
      <w:pPr>
        <w:rPr>
          <w:rStyle w:val="TitleChar"/>
        </w:rPr>
      </w:pPr>
      <w:r w:rsidRPr="002557E7">
        <w:rPr>
          <w:rStyle w:val="TitleChar"/>
        </w:rPr>
        <w:t>China is a prime example of how capitalism is helping end global poverty. The country has one of the most impressive “rags to riches” stories, bringing 680 million people out of extreme poverty from 1981 to 2010.</w:t>
      </w:r>
      <w:r>
        <w:t xml:space="preserve"> Furthermore, </w:t>
      </w:r>
      <w:r w:rsidRPr="002557E7">
        <w:rPr>
          <w:rStyle w:val="TitleChar"/>
        </w:rPr>
        <w:t>a staggering 84% of China’s massive population used to live in extreme poverty, and that number has now been reduced to 10%.</w:t>
      </w:r>
      <w:r>
        <w:t xml:space="preserve"> </w:t>
      </w:r>
      <w:r w:rsidRPr="002557E7">
        <w:rPr>
          <w:rStyle w:val="TitleChar"/>
        </w:rPr>
        <w:t>Most of the reasoning behind this incredible transformation lies in</w:t>
      </w:r>
      <w:r>
        <w:t xml:space="preserve"> the fact that </w:t>
      </w:r>
      <w:r w:rsidRPr="002557E7">
        <w:rPr>
          <w:rStyle w:val="TitleChar"/>
        </w:rPr>
        <w:t>China’s productivity level</w:t>
      </w:r>
      <w:r>
        <w:t xml:space="preserve"> drastically increased towards the end of the 20th century, </w:t>
      </w:r>
      <w:r w:rsidRPr="002557E7">
        <w:rPr>
          <w:rStyle w:val="TitleChar"/>
        </w:rPr>
        <w:t>supplying people with jobs to bring them out of extreme poverty.</w:t>
      </w:r>
    </w:p>
    <w:p w:rsidR="00E6609A" w:rsidRDefault="00E6609A" w:rsidP="00E6609A">
      <w:pPr>
        <w:rPr>
          <w:rStyle w:val="TitleChar"/>
        </w:rPr>
      </w:pPr>
      <w:r>
        <w:t xml:space="preserve">There is much more to global poverty and the methods of ending it than simply providing jobs through capitalism. There are major issues with inequality and government systems, for example, and there’s not always a simple answer. But, </w:t>
      </w:r>
      <w:r w:rsidRPr="002557E7">
        <w:rPr>
          <w:rStyle w:val="TitleChar"/>
        </w:rPr>
        <w:t>growth remains one of the most significant ways to help a nation lift and keep itself out of extreme poverty.</w:t>
      </w:r>
    </w:p>
    <w:p w:rsidR="00E6609A" w:rsidRDefault="00E6609A" w:rsidP="00E6609A">
      <w:pPr>
        <w:rPr>
          <w:rStyle w:val="TitleChar"/>
        </w:rPr>
      </w:pPr>
    </w:p>
    <w:p w:rsidR="00E6609A" w:rsidRDefault="00E6609A" w:rsidP="00E6609A">
      <w:pPr>
        <w:pStyle w:val="Heading4"/>
      </w:pPr>
      <w:r>
        <w:t xml:space="preserve">Capitalism is critical to alleviate poverty </w:t>
      </w:r>
    </w:p>
    <w:p w:rsidR="00E6609A" w:rsidRPr="00E53C67" w:rsidRDefault="00E6609A" w:rsidP="00E6609A">
      <w:r>
        <w:rPr>
          <w:rStyle w:val="StyleStyleBold12pt"/>
        </w:rPr>
        <w:t xml:space="preserve">Saul, Mission Measurement founder, 10 </w:t>
      </w:r>
      <w:r w:rsidRPr="00E53C67">
        <w:t>— [</w:t>
      </w:r>
      <w:r>
        <w:t>Jason Saul</w:t>
      </w:r>
      <w:r w:rsidRPr="00E53C67">
        <w:t>,  the founder and CEO of Mission Measurement, a strategy consulting firm focused on creating value through social change</w:t>
      </w:r>
      <w:r>
        <w:t>, 2010 (“</w:t>
      </w:r>
      <w:r w:rsidRPr="00E53C67">
        <w:t>Khoslanomics - How Capitalism Can Solve Poverty</w:t>
      </w:r>
      <w:r>
        <w:t xml:space="preserve">,” Forbes, The CSR Blog, 10-20-10, Available Online at </w:t>
      </w:r>
      <w:hyperlink r:id="rId94" w:history="1">
        <w:r w:rsidRPr="00FD00FA">
          <w:rPr>
            <w:rStyle w:val="Hyperlink"/>
          </w:rPr>
          <w:t>http://www.forbes.com/sites/csr/2010/10/20/khoslanomics-how-capitalism-can-solve-poverty/</w:t>
        </w:r>
      </w:hyperlink>
      <w:r>
        <w:t>, Accessed on July 8th, 2013)][SP]</w:t>
      </w:r>
    </w:p>
    <w:p w:rsidR="00E6609A" w:rsidRPr="00E53C67" w:rsidRDefault="00E6609A" w:rsidP="00E6609A">
      <w:pPr>
        <w:rPr>
          <w:rStyle w:val="TitleChar"/>
        </w:rPr>
      </w:pPr>
      <w:r>
        <w:t xml:space="preserve">Great New York Times article on </w:t>
      </w:r>
      <w:r w:rsidRPr="00E53C67">
        <w:rPr>
          <w:rStyle w:val="TitleChar"/>
        </w:rPr>
        <w:t>Vinod Khosla</w:t>
      </w:r>
      <w:r>
        <w:t xml:space="preserve"> and </w:t>
      </w:r>
      <w:r w:rsidRPr="00E53C67">
        <w:rPr>
          <w:rStyle w:val="TitleChar"/>
        </w:rPr>
        <w:t>his plans to start a venture capital fund to invest in companies that confront poverty in India, Africa and elsewhere by providing services like health, energy and education.</w:t>
      </w:r>
    </w:p>
    <w:p w:rsidR="00E6609A" w:rsidRDefault="00E6609A" w:rsidP="00E6609A">
      <w:r>
        <w:t xml:space="preserve">Here’s what I like about it: Mr. </w:t>
      </w:r>
      <w:r w:rsidRPr="00E53C67">
        <w:rPr>
          <w:rStyle w:val="TitleChar"/>
        </w:rPr>
        <w:t>Khosla is what I call a “social arbitrageur.”  He understands that there is tremendous economic potential in solving social problems.</w:t>
      </w:r>
      <w:r>
        <w:t xml:space="preserve">  </w:t>
      </w:r>
      <w:r w:rsidRPr="00E53C67">
        <w:rPr>
          <w:rStyle w:val="TitleChar"/>
        </w:rPr>
        <w:t>Not just in the ethereal, abstract, long-term sense.  Like, in the tomorrow sense.</w:t>
      </w:r>
      <w:r>
        <w:t xml:space="preserve">  Khosla recently earned $117 million – pocket change for a </w:t>
      </w:r>
      <w:r>
        <w:lastRenderedPageBreak/>
        <w:t>billionaire – on the recent IPO of SKS Microfinance, one of the largest micro-lenders in India.  Khosla, who founded Sun Microsystems, also raised a $1.1 billion for a “green” VC fund last year.</w:t>
      </w:r>
    </w:p>
    <w:p w:rsidR="00E6609A" w:rsidRPr="00E53C67" w:rsidRDefault="00E6609A" w:rsidP="00E6609A">
      <w:pPr>
        <w:rPr>
          <w:rStyle w:val="TitleChar"/>
        </w:rPr>
      </w:pPr>
      <w:proofErr w:type="gramStart"/>
      <w:r>
        <w:t>According to Khosla: “</w:t>
      </w:r>
      <w:r w:rsidRPr="00E53C67">
        <w:rPr>
          <w:rStyle w:val="TitleChar"/>
        </w:rPr>
        <w:t>There needs to be more experiments in building sustainable businesses going after the market for the poor.</w:t>
      </w:r>
      <w:proofErr w:type="gramEnd"/>
      <w:r w:rsidRPr="00E53C67">
        <w:rPr>
          <w:rStyle w:val="TitleChar"/>
        </w:rPr>
        <w:t xml:space="preserve"> It has to be done in a sustainable way. </w:t>
      </w:r>
      <w:r>
        <w:t xml:space="preserve">There is not enough money to be given away in the world to make the poor well off.”  According to the Times, “Mr. </w:t>
      </w:r>
      <w:r w:rsidRPr="00E53C67">
        <w:rPr>
          <w:rStyle w:val="TitleChar"/>
        </w:rPr>
        <w:t>Khosla’s advocacy of the bootstrap powers of capitalism is part of an increasingly popular school of thought: businesses, not governments or nonprofit groups, should lead the effort to eradicate global poverty.”</w:t>
      </w:r>
    </w:p>
    <w:p w:rsidR="00E6609A" w:rsidRDefault="00E6609A" w:rsidP="00E6609A">
      <w:r w:rsidRPr="00E53C67">
        <w:rPr>
          <w:rStyle w:val="TitleChar"/>
        </w:rPr>
        <w:t>This is exactly what social innovation is all about.</w:t>
      </w:r>
      <w:r>
        <w:t xml:space="preserve">  As I point out in my latest book, Social Innovation, INC., </w:t>
      </w:r>
      <w:r w:rsidRPr="00E53C67">
        <w:rPr>
          <w:rStyle w:val="TitleChar"/>
        </w:rPr>
        <w:t>companies need to look at social change as a business opportunity, not just a moral obligation</w:t>
      </w:r>
      <w:r>
        <w:t xml:space="preserve">.  </w:t>
      </w:r>
      <w:r w:rsidRPr="00E53C67">
        <w:rPr>
          <w:rStyle w:val="TitleChar"/>
        </w:rPr>
        <w:t xml:space="preserve">Only then will we be able to leverage the engine of the business rather than the fumes.  </w:t>
      </w:r>
      <w:r>
        <w:t>In the words of a Fortune 500 executive I recently interviewed, “We are only ever going to have $50 million in the foundation but I got $50 billion in the business – and $50 billion can do a hell of a lot more good than $50 million.”</w:t>
      </w:r>
    </w:p>
    <w:p w:rsidR="00E6609A" w:rsidRPr="004C3BE1" w:rsidRDefault="00E6609A" w:rsidP="00E6609A">
      <w:pPr>
        <w:rPr>
          <w:rStyle w:val="TitleChar"/>
        </w:rPr>
      </w:pPr>
      <w:r>
        <w:t>Capitalism is also the new development manifesto of the Obama administration.  According to a recent White House statement on global development policy</w:t>
      </w:r>
      <w:proofErr w:type="gramStart"/>
      <w:r>
        <w:t xml:space="preserve">,  </w:t>
      </w:r>
      <w:r w:rsidRPr="00E53C67">
        <w:rPr>
          <w:rStyle w:val="TitleChar"/>
        </w:rPr>
        <w:t>the</w:t>
      </w:r>
      <w:proofErr w:type="gramEnd"/>
      <w:r w:rsidRPr="00E53C67">
        <w:rPr>
          <w:rStyle w:val="TitleChar"/>
        </w:rPr>
        <w:t xml:space="preserve"> U.S. government will “[f]oster the next generation of emerging markets by enhancing our focus on broad-based economic growth and democratic governance. Economic growth is the only sustainable way to accelerate development </w:t>
      </w:r>
      <w:r w:rsidRPr="004C3BE1">
        <w:rPr>
          <w:rStyle w:val="TitleChar"/>
        </w:rPr>
        <w:t>and eradicate poverty.”</w:t>
      </w:r>
    </w:p>
    <w:p w:rsidR="00E6609A" w:rsidRDefault="00E6609A" w:rsidP="00E6609A">
      <w:r w:rsidRPr="004C3BE1">
        <w:rPr>
          <w:rStyle w:val="TitleChar"/>
        </w:rPr>
        <w:t>The future of social change depends on how we engage business in becoming part of the solution.  Khosla’s efforts are just the beginning</w:t>
      </w:r>
      <w:r>
        <w:t xml:space="preserve">–but like most good venture </w:t>
      </w:r>
      <w:proofErr w:type="gramStart"/>
      <w:r>
        <w:t>capitalists,</w:t>
      </w:r>
      <w:proofErr w:type="gramEnd"/>
      <w:r>
        <w:t xml:space="preserve"> Khosla is onto the next big thing . . .</w:t>
      </w:r>
    </w:p>
    <w:p w:rsidR="00E6609A" w:rsidRDefault="00E6609A" w:rsidP="00E6609A"/>
    <w:p w:rsidR="00E6609A" w:rsidRDefault="00E6609A" w:rsidP="00E6609A">
      <w:pPr>
        <w:pStyle w:val="Heading4"/>
      </w:pPr>
      <w:r>
        <w:t>Capitalism is critical to social, political and economic freedom — the alternative is oppression and poverty</w:t>
      </w:r>
    </w:p>
    <w:p w:rsidR="00E6609A" w:rsidRDefault="00E6609A" w:rsidP="00E6609A">
      <w:r>
        <w:rPr>
          <w:rStyle w:val="StyleStyleBold12pt"/>
        </w:rPr>
        <w:t xml:space="preserve">Bernstein, SUNNY Purchase philosophy professor, 03 </w:t>
      </w:r>
      <w:r w:rsidRPr="004C3BE1">
        <w:t>— [Andrew Bernstein</w:t>
      </w:r>
      <w:r>
        <w:t xml:space="preserve">, </w:t>
      </w:r>
      <w:r w:rsidRPr="004C3BE1">
        <w:t>the author of The Capitalist Manifesto</w:t>
      </w:r>
      <w:r>
        <w:t xml:space="preserve">, </w:t>
      </w:r>
      <w:r w:rsidRPr="004C3BE1">
        <w:t xml:space="preserve">PhD </w:t>
      </w:r>
      <w:r>
        <w:t xml:space="preserve">in philosophy from </w:t>
      </w:r>
      <w:r w:rsidRPr="00320B32">
        <w:t xml:space="preserve">the Graduate School of the City University of New York </w:t>
      </w:r>
      <w:r>
        <w:t>and professor of</w:t>
      </w:r>
      <w:r w:rsidRPr="004C3BE1">
        <w:t xml:space="preserve"> philosophy</w:t>
      </w:r>
      <w:r>
        <w:t xml:space="preserve"> , 2003 (“Global Capitalism: Curing Oppression and Poverty,” FEE, The Freeman, 12-01-03, Available Online at </w:t>
      </w:r>
      <w:hyperlink r:id="rId95" w:anchor="axzz2YZ3T4BGf" w:history="1">
        <w:r w:rsidRPr="00FD00FA">
          <w:rPr>
            <w:rStyle w:val="Hyperlink"/>
          </w:rPr>
          <w:t>http://www.fee.org/the_freeman/detail/global-capitalism-curing-oppression-and-poverty#axzz2YZ3T4BGf</w:t>
        </w:r>
      </w:hyperlink>
      <w:r>
        <w:t>, Accessed on July 8</w:t>
      </w:r>
      <w:r w:rsidRPr="00F2095C">
        <w:rPr>
          <w:vertAlign w:val="superscript"/>
        </w:rPr>
        <w:t>th</w:t>
      </w:r>
      <w:r>
        <w:t>, 2013)][SP]</w:t>
      </w:r>
    </w:p>
    <w:p w:rsidR="00E6609A" w:rsidRPr="00134FC9" w:rsidRDefault="00E6609A" w:rsidP="00E6609A">
      <w:pPr>
        <w:rPr>
          <w:sz w:val="16"/>
        </w:rPr>
      </w:pPr>
      <w:r w:rsidRPr="004C3BE1">
        <w:rPr>
          <w:rStyle w:val="TitleChar"/>
        </w:rPr>
        <w:t xml:space="preserve">Although leftist agitators continue to protest global capitalism, they overlook the key points in the debate. </w:t>
      </w:r>
      <w:r w:rsidRPr="00134FC9">
        <w:rPr>
          <w:sz w:val="16"/>
        </w:rPr>
        <w:t xml:space="preserve">Capitalism has been instituted on three continents—in </w:t>
      </w:r>
      <w:proofErr w:type="gramStart"/>
      <w:r w:rsidRPr="00134FC9">
        <w:rPr>
          <w:sz w:val="16"/>
        </w:rPr>
        <w:t>western</w:t>
      </w:r>
      <w:proofErr w:type="gramEnd"/>
      <w:r w:rsidRPr="00134FC9">
        <w:rPr>
          <w:sz w:val="16"/>
        </w:rPr>
        <w:t xml:space="preserve"> Europe, North America, and Asia. These nations—England, France, the United States, Japan, Hong Kong, and the others—are among the world’s wealthiest countries with per capita incomes in the range of at least $20,000–$30,000 annually. Additionally, </w:t>
      </w:r>
      <w:r w:rsidRPr="004C3BE1">
        <w:rPr>
          <w:rStyle w:val="TitleChar"/>
        </w:rPr>
        <w:t>even the prosperity of a so-called “socialist” country like Sweden is based on significant elements of capitalism</w:t>
      </w:r>
      <w:r w:rsidRPr="00134FC9">
        <w:rPr>
          <w:sz w:val="16"/>
        </w:rPr>
        <w:t>, including Volvo, Saab, and Ericsson, as well as countless private small shops.</w:t>
      </w:r>
      <w:r w:rsidRPr="00134FC9">
        <w:rPr>
          <w:sz w:val="12"/>
        </w:rPr>
        <w:t>¶</w:t>
      </w:r>
      <w:r w:rsidRPr="00134FC9">
        <w:rPr>
          <w:sz w:val="16"/>
        </w:rPr>
        <w:t xml:space="preserve"> B</w:t>
      </w:r>
      <w:r w:rsidRPr="004C3BE1">
        <w:rPr>
          <w:rStyle w:val="TitleChar"/>
        </w:rPr>
        <w:t>ut capitalism is not merely the system of prosperity; fundamentally, it is the system of individual rights and freedom. The inalienable rights of individuals are largely protected in these countries.</w:t>
      </w:r>
      <w:r w:rsidRPr="00134FC9">
        <w:rPr>
          <w:sz w:val="16"/>
        </w:rPr>
        <w:t xml:space="preserve"> For example, their citizens enjoy freedom of speech, of the press, and of intellectual expression. They have freedom of religion. Similarly, they possess economic freedom, including the right to own property—their own home or farm—to start their own businesses, and to seek profit. These countries hold free elections, and their governments are subject to the rule of law.</w:t>
      </w:r>
      <w:r w:rsidRPr="00134FC9">
        <w:rPr>
          <w:sz w:val="12"/>
        </w:rPr>
        <w:t>¶</w:t>
      </w:r>
      <w:r w:rsidRPr="00134FC9">
        <w:rPr>
          <w:sz w:val="16"/>
        </w:rPr>
        <w:t xml:space="preserve"> By contrast, </w:t>
      </w:r>
      <w:r w:rsidRPr="004C3BE1">
        <w:rPr>
          <w:rStyle w:val="TitleChar"/>
        </w:rPr>
        <w:t>the noncapitalist nations of the world</w:t>
      </w:r>
      <w:r w:rsidRPr="00134FC9">
        <w:rPr>
          <w:sz w:val="16"/>
        </w:rPr>
        <w:t xml:space="preserve">, past and present, </w:t>
      </w:r>
      <w:r w:rsidRPr="004C3BE1">
        <w:rPr>
          <w:rStyle w:val="TitleChar"/>
        </w:rPr>
        <w:t>lack both freedom and prosperity</w:t>
      </w:r>
      <w:r w:rsidRPr="00134FC9">
        <w:rPr>
          <w:sz w:val="16"/>
        </w:rPr>
        <w:t xml:space="preserve">. For example, </w:t>
      </w:r>
      <w:r w:rsidRPr="004C3BE1">
        <w:rPr>
          <w:rStyle w:val="TitleChar"/>
        </w:rPr>
        <w:t>in feudal Europe</w:t>
      </w:r>
      <w:r w:rsidRPr="00134FC9">
        <w:rPr>
          <w:sz w:val="16"/>
        </w:rPr>
        <w:t xml:space="preserve">, before the capitalist revolution of the late eighteenth century, </w:t>
      </w:r>
      <w:r w:rsidRPr="004C3BE1">
        <w:rPr>
          <w:rStyle w:val="TitleChar"/>
        </w:rPr>
        <w:t>serfdom and its legacy dominated</w:t>
      </w:r>
      <w:r w:rsidRPr="00134FC9">
        <w:rPr>
          <w:sz w:val="16"/>
        </w:rPr>
        <w:t>. Peasants were often legally tied to the land and possessed few rights. Commoners, more broadly, were subordinated to the king, aristocrats, and Church, and free thought was punished. Voltaire, for example, was imprisoned for his revolutionary ideas, as was Diderot. Galileo was threatened with torture and Giordano Bruno burned at the stake for supporting scientific theories that clashed with the teachings of the Church. The minds and rights of individual citizens were thoroughly suppressed.</w:t>
      </w:r>
      <w:r w:rsidRPr="00134FC9">
        <w:rPr>
          <w:sz w:val="12"/>
        </w:rPr>
        <w:t>¶</w:t>
      </w:r>
      <w:r w:rsidRPr="00134FC9">
        <w:rPr>
          <w:sz w:val="16"/>
        </w:rPr>
        <w:t xml:space="preserve"> </w:t>
      </w:r>
      <w:proofErr w:type="gramStart"/>
      <w:r w:rsidRPr="004C3BE1">
        <w:rPr>
          <w:rStyle w:val="TitleChar"/>
        </w:rPr>
        <w:t>What</w:t>
      </w:r>
      <w:proofErr w:type="gramEnd"/>
      <w:r w:rsidRPr="004C3BE1">
        <w:rPr>
          <w:rStyle w:val="TitleChar"/>
        </w:rPr>
        <w:t xml:space="preserve"> were the practical results of such repression? Poverty, famine, and disease were endemic during the feudal era.</w:t>
      </w:r>
      <w:r w:rsidRPr="00134FC9">
        <w:rPr>
          <w:sz w:val="16"/>
        </w:rPr>
        <w:t xml:space="preserve"> The bubonic plague wiped out virtually one third of Europe’s population during the fourteenth century, and recurred incessantly into the eighteenth. Famine killed sizable portions of the population in Scotland, Finland, and Ireland—and caused misery and death even in such relatively prosperous countries as England and France. According to one economist, economic growth was nonexistent during the centuries 500–1500—and per capita income rose by merely 0.1 percent per year in the years </w:t>
      </w:r>
      <w:r w:rsidRPr="00134FC9">
        <w:rPr>
          <w:sz w:val="16"/>
        </w:rPr>
        <w:lastRenderedPageBreak/>
        <w:t>1500–1700. In 1500 the European per capita GDP was roughly $215; in 1700, roughly $265.1</w:t>
      </w:r>
      <w:r w:rsidRPr="00134FC9">
        <w:rPr>
          <w:sz w:val="12"/>
        </w:rPr>
        <w:t>¶</w:t>
      </w:r>
      <w:r w:rsidRPr="00134FC9">
        <w:rPr>
          <w:sz w:val="16"/>
        </w:rPr>
        <w:t xml:space="preserve"> </w:t>
      </w:r>
      <w:proofErr w:type="gramStart"/>
      <w:r w:rsidRPr="004C3BE1">
        <w:rPr>
          <w:rStyle w:val="TitleChar"/>
        </w:rPr>
        <w:t>The</w:t>
      </w:r>
      <w:proofErr w:type="gramEnd"/>
      <w:r w:rsidRPr="004C3BE1">
        <w:rPr>
          <w:rStyle w:val="TitleChar"/>
        </w:rPr>
        <w:t xml:space="preserve"> world today is filled with countries more brutally repressed even than those of feudal Europe. In Sudan, for example, the Islamic government arms Arab militias that murder, rape, and enslave the black Christian population. </w:t>
      </w:r>
      <w:r w:rsidRPr="00134FC9">
        <w:rPr>
          <w:sz w:val="16"/>
        </w:rPr>
        <w:t xml:space="preserve">There are currently tens of thousands of black slaves in Sudan. In Rwanda in 1994, Hutu tribesmen slaughtered 800,000 innocent victims, mostly members of the Tutsi tribe. </w:t>
      </w:r>
      <w:r w:rsidRPr="004C3BE1">
        <w:rPr>
          <w:rStyle w:val="TitleChar"/>
        </w:rPr>
        <w:t>In communist North Korea, political prisoners are enslaved, starved, and used for target practi</w:t>
      </w:r>
      <w:r>
        <w:rPr>
          <w:rStyle w:val="TitleChar"/>
        </w:rPr>
        <w:t>ce by prison guards and troops.</w:t>
      </w:r>
      <w:r w:rsidRPr="00134FC9">
        <w:rPr>
          <w:rStyle w:val="TitleChar"/>
          <w:sz w:val="12"/>
          <w:u w:val="none"/>
        </w:rPr>
        <w:t>¶</w:t>
      </w:r>
      <w:r w:rsidRPr="00134FC9">
        <w:rPr>
          <w:rStyle w:val="TitleChar"/>
          <w:sz w:val="12"/>
        </w:rPr>
        <w:t xml:space="preserve"> </w:t>
      </w:r>
      <w:r w:rsidRPr="00134FC9">
        <w:rPr>
          <w:sz w:val="16"/>
        </w:rPr>
        <w:t>T</w:t>
      </w:r>
      <w:r w:rsidRPr="004C3BE1">
        <w:rPr>
          <w:rStyle w:val="TitleChar"/>
        </w:rPr>
        <w:t xml:space="preserve">he practical results of such oppression are the same as in feudal Europe. </w:t>
      </w:r>
      <w:r w:rsidRPr="00134FC9">
        <w:rPr>
          <w:sz w:val="16"/>
        </w:rPr>
        <w:t>In Sudan per capita GDP is $296; in Rwanda it is $227. In North Korea, where nighttime satellite photographs reveal utter darkness because the country lacks electricity, conditions are just as grim. Despite massive aid from the capitalist West, tens of thousands of human beings starved to death there in recent years.3</w:t>
      </w:r>
      <w:r w:rsidRPr="00134FC9">
        <w:rPr>
          <w:sz w:val="12"/>
        </w:rPr>
        <w:t>¶</w:t>
      </w:r>
      <w:r w:rsidRPr="00134FC9">
        <w:rPr>
          <w:sz w:val="16"/>
        </w:rPr>
        <w:t xml:space="preserve"> </w:t>
      </w:r>
      <w:proofErr w:type="gramStart"/>
      <w:r w:rsidRPr="004C3BE1">
        <w:rPr>
          <w:rStyle w:val="TitleChar"/>
        </w:rPr>
        <w:t>What</w:t>
      </w:r>
      <w:proofErr w:type="gramEnd"/>
      <w:r w:rsidRPr="004C3BE1">
        <w:rPr>
          <w:rStyle w:val="TitleChar"/>
        </w:rPr>
        <w:t xml:space="preserve"> must be recognized is that freedom is a necessary condition of wealth. Cures for disease, economic growth, agricultural and industrial revolutions</w:t>
      </w:r>
      <w:r w:rsidRPr="00134FC9">
        <w:rPr>
          <w:sz w:val="16"/>
        </w:rPr>
        <w:t>—</w:t>
      </w:r>
      <w:r w:rsidRPr="004C3BE1">
        <w:rPr>
          <w:rStyle w:val="TitleChar"/>
        </w:rPr>
        <w:t>the means by which human beings rise above deprivation and misery</w:t>
      </w:r>
      <w:r w:rsidRPr="00134FC9">
        <w:rPr>
          <w:sz w:val="16"/>
        </w:rPr>
        <w:t>—</w:t>
      </w:r>
      <w:r w:rsidRPr="004C3BE1">
        <w:rPr>
          <w:rStyle w:val="TitleChar"/>
        </w:rPr>
        <w:t>are products of the rational mind operating under conditions of political-economic freedom</w:t>
      </w:r>
      <w:r w:rsidRPr="00134FC9">
        <w:rPr>
          <w:sz w:val="16"/>
        </w:rPr>
        <w:t xml:space="preserve">. When a James Watt, an Edward Jenner, a Cyrus McCormick, an Alexander Graham Bell, or a Thomas Edison exists under an oppressive regime, whether feudal, communist, fascist or theocratic, his intelligence and revolutionary thinking make him a threat and he is suppressed. But when such a genius lives under capitalism, he is free to create a perfected steam engine, a treatment for smallpox, a </w:t>
      </w:r>
      <w:proofErr w:type="gramStart"/>
      <w:r w:rsidRPr="00134FC9">
        <w:rPr>
          <w:sz w:val="16"/>
        </w:rPr>
        <w:t>reaper,</w:t>
      </w:r>
      <w:proofErr w:type="gramEnd"/>
      <w:r w:rsidRPr="00134FC9">
        <w:rPr>
          <w:sz w:val="16"/>
        </w:rPr>
        <w:t xml:space="preserve"> a telephone, and an electric lighting system, respectively.</w:t>
      </w:r>
      <w:r w:rsidRPr="00134FC9">
        <w:rPr>
          <w:sz w:val="12"/>
        </w:rPr>
        <w:t>¶</w:t>
      </w:r>
      <w:r w:rsidRPr="00134FC9">
        <w:rPr>
          <w:sz w:val="16"/>
        </w:rPr>
        <w:t xml:space="preserve"> Liberation from Bondage</w:t>
      </w:r>
      <w:r w:rsidRPr="00134FC9">
        <w:rPr>
          <w:sz w:val="12"/>
        </w:rPr>
        <w:t>¶</w:t>
      </w:r>
      <w:r w:rsidRPr="00134FC9">
        <w:rPr>
          <w:sz w:val="16"/>
        </w:rPr>
        <w:t xml:space="preserve"> </w:t>
      </w:r>
      <w:r w:rsidRPr="004C3BE1">
        <w:rPr>
          <w:rStyle w:val="TitleChar"/>
        </w:rPr>
        <w:t>The freedom of the capitalist system liberates creative human brainpower from bondage to the state. The ensuing advances in science, medicine, agriculture, technology, and industry generate vast increases in living standards and life expectancies</w:t>
      </w:r>
      <w:r w:rsidRPr="00134FC9">
        <w:rPr>
          <w:sz w:val="16"/>
        </w:rPr>
        <w:t>. It is not surprising that during the capitalist epoch, roughly 1820 to the present, the free countries of western Europe and North America saw their total economic output increase 60 times, and per capita income grow to be 13 times what it had been previously.4</w:t>
      </w:r>
      <w:r w:rsidRPr="00134FC9">
        <w:rPr>
          <w:sz w:val="12"/>
        </w:rPr>
        <w:t>¶</w:t>
      </w:r>
      <w:r w:rsidRPr="00134FC9">
        <w:rPr>
          <w:sz w:val="16"/>
        </w:rPr>
        <w:t xml:space="preserve"> Even minimal capitalist elements have already produced salutary results in communist Vietnam. The annual minimum wage there is $134; but Nike, which owns Vietnamese factories—misleadingly dubbed “sweatshops” by anti-capitalist ideologues—pays an average salary of $670, which is double the country’s per capita GDP.5 Western companies in the poorest countries pay their workers, on average, twice what the corresponding native firms pay. Most important, workers voluntarily seek such employment, and unlike the repressive governments, these private companies have no legal right to initiate force against them.</w:t>
      </w:r>
      <w:r w:rsidRPr="00134FC9">
        <w:rPr>
          <w:sz w:val="12"/>
        </w:rPr>
        <w:t>¶</w:t>
      </w:r>
      <w:r w:rsidRPr="00134FC9">
        <w:rPr>
          <w:sz w:val="16"/>
        </w:rPr>
        <w:t xml:space="preserve"> </w:t>
      </w:r>
      <w:r w:rsidRPr="004C3BE1">
        <w:rPr>
          <w:rStyle w:val="TitleChar"/>
        </w:rPr>
        <w:t>Capitalism is freedom—and freedom leads to prosperity. The moral is the practical.</w:t>
      </w:r>
      <w:r w:rsidRPr="00134FC9">
        <w:rPr>
          <w:sz w:val="16"/>
        </w:rPr>
        <w:t xml:space="preserve"> On the other hand, </w:t>
      </w:r>
      <w:r w:rsidRPr="004C3BE1">
        <w:rPr>
          <w:rStyle w:val="TitleChar"/>
        </w:rPr>
        <w:t>statism is oppression—and oppression leads to destitution</w:t>
      </w:r>
      <w:r w:rsidRPr="00134FC9">
        <w:rPr>
          <w:sz w:val="16"/>
        </w:rPr>
        <w:t xml:space="preserve">. </w:t>
      </w:r>
      <w:r w:rsidRPr="004C3BE1">
        <w:rPr>
          <w:rStyle w:val="TitleChar"/>
        </w:rPr>
        <w:t>The immoral is the impractical.</w:t>
      </w:r>
      <w:r w:rsidRPr="00134FC9">
        <w:rPr>
          <w:sz w:val="16"/>
        </w:rPr>
        <w:t xml:space="preserve"> After two centuries of capitalism, 80 years of socialism, and a millennium of feudalism, the contest is over and the scores are on the board. The alternatives open to human beings are stark: freedom and prosperity or statism and misery. We have only to make our choice.</w:t>
      </w:r>
    </w:p>
    <w:p w:rsidR="00E6609A" w:rsidRDefault="00E6609A" w:rsidP="00E6609A"/>
    <w:p w:rsidR="00E6609A" w:rsidRDefault="00E6609A" w:rsidP="00E6609A"/>
    <w:p w:rsidR="00E6609A" w:rsidRDefault="00E6609A" w:rsidP="00E6609A">
      <w:pPr>
        <w:pStyle w:val="Heading4"/>
      </w:pPr>
      <w:r>
        <w:t>Free trade and capitalism are key to poverty reduction — empirically proven</w:t>
      </w:r>
    </w:p>
    <w:p w:rsidR="00E6609A" w:rsidRPr="00B23D02" w:rsidRDefault="00E6609A" w:rsidP="00E6609A">
      <w:pPr>
        <w:rPr>
          <w:rStyle w:val="StyleStyleBold12pt"/>
        </w:rPr>
      </w:pPr>
      <w:r>
        <w:rPr>
          <w:rStyle w:val="StyleStyleBold12pt"/>
        </w:rPr>
        <w:t xml:space="preserve">Perry, University of Michigan economics professor 13 </w:t>
      </w:r>
      <w:r w:rsidRPr="00B23D02">
        <w:t>— [Dr. Mark J. Perry</w:t>
      </w:r>
      <w:r>
        <w:t>,</w:t>
      </w:r>
      <w:r w:rsidRPr="00B23D02">
        <w:t xml:space="preserve"> a full professor of economics at the Flint campus of The University of Michigan</w:t>
      </w:r>
      <w:r>
        <w:t>, 2013 (“</w:t>
      </w:r>
      <w:r w:rsidRPr="00B23D02">
        <w:t>Capital</w:t>
      </w:r>
      <w:r>
        <w:t xml:space="preserve">ism Saves Lives, Reduces Poverty,” United Liberty, 6-4-13, Available Online at </w:t>
      </w:r>
      <w:hyperlink r:id="rId96" w:history="1">
        <w:r w:rsidRPr="00FD00FA">
          <w:rPr>
            <w:rStyle w:val="Hyperlink"/>
          </w:rPr>
          <w:t>http://www.unitedliberty.org/articles/13894-capitalism-saves-lives-reduces-poverty</w:t>
        </w:r>
      </w:hyperlink>
      <w:r>
        <w:t>, Accessed on July 8, 2013)</w:t>
      </w:r>
      <w:proofErr w:type="gramStart"/>
      <w:r>
        <w:t>][</w:t>
      </w:r>
      <w:proofErr w:type="gramEnd"/>
      <w:r>
        <w:t>SP]</w:t>
      </w:r>
    </w:p>
    <w:p w:rsidR="00E6609A" w:rsidRPr="00B23D02" w:rsidRDefault="00E6609A" w:rsidP="00E6609A">
      <w:pPr>
        <w:rPr>
          <w:rStyle w:val="TitleChar"/>
        </w:rPr>
      </w:pPr>
      <w:r w:rsidRPr="00B23D02">
        <w:rPr>
          <w:rStyle w:val="TitleChar"/>
        </w:rPr>
        <w:t>Capitalism is truly a wonderful thing. This economic system is empowers the individual and limits government control over economies</w:t>
      </w:r>
      <w:r>
        <w:t xml:space="preserve">, which draws criticism and derision from </w:t>
      </w:r>
      <w:r w:rsidRPr="00B23D02">
        <w:rPr>
          <w:rStyle w:val="TitleChar"/>
        </w:rPr>
        <w:t>the Left</w:t>
      </w:r>
      <w:r>
        <w:t xml:space="preserve">. They </w:t>
      </w:r>
      <w:r w:rsidRPr="00B23D02">
        <w:rPr>
          <w:rStyle w:val="TitleChar"/>
        </w:rPr>
        <w:t>like to claim that capitalism is greed and they use that populist sentiment to push more state control and regulations.</w:t>
      </w:r>
    </w:p>
    <w:p w:rsidR="00E6609A" w:rsidRDefault="00E6609A" w:rsidP="00E6609A">
      <w:r w:rsidRPr="00B23D02">
        <w:rPr>
          <w:rStyle w:val="TitleChar"/>
        </w:rPr>
        <w:t>But what the Left won’t admit is that capitalism is saving lives and reducing poverty in countries where free trade and market liberalization are being enacted</w:t>
      </w:r>
      <w:r>
        <w:t>. An editorial in the most recent issue of The Economist outlines the successes of capitalism:</w:t>
      </w:r>
    </w:p>
    <w:p w:rsidR="00E6609A" w:rsidRPr="00B23D02" w:rsidRDefault="00E6609A" w:rsidP="00E6609A">
      <w:pPr>
        <w:rPr>
          <w:rStyle w:val="TitleChar"/>
        </w:rPr>
      </w:pPr>
      <w:r w:rsidRPr="00B23D02">
        <w:rPr>
          <w:rStyle w:val="TitleChar"/>
        </w:rPr>
        <w:t>The world’s achievement in the field of poverty reduction is</w:t>
      </w:r>
      <w:r>
        <w:t xml:space="preserve">, by almost any measure, </w:t>
      </w:r>
      <w:r w:rsidRPr="00B23D02">
        <w:rPr>
          <w:rStyle w:val="TitleChar"/>
        </w:rPr>
        <w:t>impressive</w:t>
      </w:r>
      <w:r>
        <w:t xml:space="preserve">. Although many of the original Millennium Development Goals (MDGs) —such as cutting maternal mortality by three-quarters and child mortality by two-thirds—will not be met, </w:t>
      </w:r>
      <w:r w:rsidRPr="00B23D02">
        <w:rPr>
          <w:rStyle w:val="TitleChar"/>
        </w:rPr>
        <w:t>the aim of halving global poverty between 1990 and 2015 was achieved five years early.</w:t>
      </w:r>
    </w:p>
    <w:p w:rsidR="00E6609A" w:rsidRPr="00B23D02" w:rsidRDefault="00E6609A" w:rsidP="00E6609A">
      <w:pPr>
        <w:rPr>
          <w:rStyle w:val="TitleChar"/>
        </w:rPr>
      </w:pPr>
      <w:r w:rsidRPr="00B23D02">
        <w:rPr>
          <w:rStyle w:val="TitleChar"/>
        </w:rPr>
        <w:t>The MDGs may have helped</w:t>
      </w:r>
      <w:r>
        <w:t xml:space="preserve"> marginally, by creating a yardstick for measuring progress, and </w:t>
      </w:r>
      <w:r w:rsidRPr="00B23D02">
        <w:rPr>
          <w:rStyle w:val="TitleChar"/>
        </w:rPr>
        <w:t>by focusing minds on the evil of poverty.</w:t>
      </w:r>
      <w:r>
        <w:t xml:space="preserve"> </w:t>
      </w:r>
      <w:r w:rsidRPr="00B23D02">
        <w:rPr>
          <w:rStyle w:val="TitleChar"/>
        </w:rPr>
        <w:t>Most of the credit, however, must go to capitalism and free trade, for they enable economies to grow—and it was growth, principally, that has eased destitution.</w:t>
      </w:r>
    </w:p>
    <w:p w:rsidR="00E6609A" w:rsidRDefault="00E6609A" w:rsidP="00E6609A">
      <w:r w:rsidRPr="00B23D02">
        <w:rPr>
          <w:rStyle w:val="TitleChar"/>
        </w:rPr>
        <w:lastRenderedPageBreak/>
        <w:t>The world now knows how to reduce poverty</w:t>
      </w:r>
      <w:r>
        <w:t xml:space="preserve">. A lot of targeted policies—basic social safety nets and cash-transfer schemes help. So does binning policies like fuel subsidies to Indonesia’s middle class and China’s hukou household-registration system that boost </w:t>
      </w:r>
      <w:proofErr w:type="gramStart"/>
      <w:r>
        <w:t>inequality.</w:t>
      </w:r>
      <w:proofErr w:type="gramEnd"/>
      <w:r>
        <w:t xml:space="preserve"> But the biggest poverty-reduction measure of all is liberalizing markets to let poor people get richer. That means freeing trade between countries (Africa is still cruelly punished by tariffs) and within them (China’s real great leap forward occurred because it allowed private business to grow). Both India and Africa are crowded with monopolies and restrictive practices.</w:t>
      </w:r>
    </w:p>
    <w:p w:rsidR="00E6609A" w:rsidRDefault="00E6609A" w:rsidP="00E6609A">
      <w:r>
        <w:t xml:space="preserve">Many Westerners have reacted to recession by seeking to constrain markets and roll globalization back in their own countries, and they want to export these ideas to the developing world, too. It does not need such advice. </w:t>
      </w:r>
      <w:r w:rsidRPr="00B23D02">
        <w:rPr>
          <w:rStyle w:val="TitleChar"/>
        </w:rPr>
        <w:t>It is doing quite nicely, largely thanks to the same economic principles that helped the developed world grow rich and could pull the poorest of the poor out of destitution</w:t>
      </w:r>
      <w:r>
        <w:t>.</w:t>
      </w:r>
    </w:p>
    <w:p w:rsidR="00E6609A" w:rsidRDefault="00E6609A" w:rsidP="00E6609A">
      <w:r>
        <w:t xml:space="preserve">While an imperfect system, </w:t>
      </w:r>
      <w:r w:rsidRPr="00B23D02">
        <w:rPr>
          <w:rStyle w:val="TitleChar"/>
        </w:rPr>
        <w:t>capitalism has done more to free people from the chains of poverty than socialism or communism</w:t>
      </w:r>
      <w:r>
        <w:t xml:space="preserve">, which is why China is expanding market reforms. Another point to add is that, as people in these countries see that market liberalization works and is bringing them out of </w:t>
      </w:r>
      <w:proofErr w:type="gramStart"/>
      <w:r>
        <w:t>poverty,</w:t>
      </w:r>
      <w:proofErr w:type="gramEnd"/>
      <w:r>
        <w:t xml:space="preserve"> they’re going to desire more freedoms.</w:t>
      </w:r>
    </w:p>
    <w:p w:rsidR="00E6609A" w:rsidRPr="00B23D02" w:rsidRDefault="00E6609A" w:rsidP="00E6609A">
      <w:pPr>
        <w:rPr>
          <w:rStyle w:val="TitleChar"/>
        </w:rPr>
      </w:pPr>
      <w:r>
        <w:t xml:space="preserve">And while it may take time to see this come to pass, </w:t>
      </w:r>
      <w:r w:rsidRPr="00B23D02">
        <w:rPr>
          <w:rStyle w:val="TitleChar"/>
        </w:rPr>
        <w:t>governments will have a tough time ignoring the cries for more freedom.</w:t>
      </w:r>
    </w:p>
    <w:p w:rsidR="00E6609A" w:rsidRDefault="00E6609A" w:rsidP="00E6609A"/>
    <w:p w:rsidR="00E6609A" w:rsidRDefault="00E6609A" w:rsidP="00E6609A"/>
    <w:p w:rsidR="00E6609A" w:rsidRDefault="00E6609A" w:rsidP="00E6609A">
      <w:pPr>
        <w:pStyle w:val="Heading2"/>
      </w:pPr>
      <w:r>
        <w:lastRenderedPageBreak/>
        <w:t xml:space="preserve">Cap Good </w:t>
      </w:r>
      <w:r w:rsidRPr="00700829">
        <w:t xml:space="preserve">- Democracy </w:t>
      </w:r>
    </w:p>
    <w:p w:rsidR="00E6609A" w:rsidRDefault="00E6609A" w:rsidP="00E6609A">
      <w:pPr>
        <w:pStyle w:val="Heading4"/>
      </w:pPr>
      <w:r>
        <w:t>Even if democracies start out mostly formal, they have the potential to reflect the will of the people and they’re comparatively better than other systems.</w:t>
      </w:r>
    </w:p>
    <w:p w:rsidR="00E6609A" w:rsidRPr="00700829" w:rsidRDefault="00E6609A" w:rsidP="00E6609A">
      <w:pPr>
        <w:rPr>
          <w:rStyle w:val="StyleStyleBold12pt"/>
        </w:rPr>
      </w:pPr>
      <w:r w:rsidRPr="00700829">
        <w:rPr>
          <w:rStyle w:val="StyleStyleBold12pt"/>
        </w:rPr>
        <w:t xml:space="preserve">Stephens, Gerhard E. Lenski, Jr. Distinguished Professor of Political Science and Sociology at the University of North Carolina,  et al 92, </w:t>
      </w:r>
    </w:p>
    <w:p w:rsidR="00E6609A" w:rsidRDefault="00E6609A" w:rsidP="00E6609A">
      <w:r>
        <w:t xml:space="preserve">(John D, Dietrich Rueschemeyer, Evelyne Huber Stephens. April 15, 1992. </w:t>
      </w:r>
      <w:proofErr w:type="gramStart"/>
      <w:r w:rsidRPr="00700829">
        <w:rPr>
          <w:u w:val="single"/>
        </w:rPr>
        <w:t>Capitalist Development and Democracy</w:t>
      </w:r>
      <w:r>
        <w:rPr>
          <w:u w:val="single"/>
        </w:rPr>
        <w:t>.</w:t>
      </w:r>
      <w:proofErr w:type="gramEnd"/>
      <w:r w:rsidRPr="00700829">
        <w:t xml:space="preserve"> </w:t>
      </w:r>
      <w:proofErr w:type="gramStart"/>
      <w:r>
        <w:t>University Of Chicago Press.</w:t>
      </w:r>
      <w:proofErr w:type="gramEnd"/>
      <w:r>
        <w:t xml:space="preserve"> Chapter 23, </w:t>
      </w:r>
      <w:r w:rsidRPr="00700829">
        <w:t>P. 248.</w:t>
      </w:r>
      <w:r>
        <w:t xml:space="preserve"> http://faculty.washington.edu/acs22/SinklerSite/PolS%20204/Rueschemeyer_Stephens_</w:t>
      </w:r>
      <w:proofErr w:type="gramStart"/>
      <w:r>
        <w:t>Stephens.pdf ,</w:t>
      </w:r>
      <w:proofErr w:type="gramEnd"/>
      <w:r>
        <w:t xml:space="preserve"> [Accessed 7/8/13], JB).</w:t>
      </w:r>
    </w:p>
    <w:p w:rsidR="00E6609A" w:rsidRPr="00700829" w:rsidRDefault="00E6609A" w:rsidP="00E6609A"/>
    <w:p w:rsidR="00E6609A" w:rsidRDefault="00E6609A" w:rsidP="00E6609A">
      <w:pPr>
        <w:rPr>
          <w:rStyle w:val="TitleChar"/>
        </w:rPr>
      </w:pPr>
      <w:r>
        <w:t xml:space="preserve">This position has methodological consequences. </w:t>
      </w:r>
      <w:r w:rsidRPr="00700829">
        <w:rPr>
          <w:rStyle w:val="TitleChar"/>
        </w:rPr>
        <w:t>The concepts of democracy used</w:t>
      </w:r>
      <w:r>
        <w:t xml:space="preserve"> in our research­ as well as in virtually all other empirical studies­ </w:t>
      </w:r>
      <w:r w:rsidRPr="00700829">
        <w:rPr>
          <w:rStyle w:val="TitleChar"/>
        </w:rPr>
        <w:t>aim to identify the really existing democracies of our world and to distinguish them from other forms of rule. Our operating concepts are therefore not based on the most far·reaching ideals of democratic thought-of a government thoroughly and equally responsive to the preferences of all its citizens</w:t>
      </w:r>
      <w:r>
        <w:t xml:space="preserve"> (Dahl 1971) or of a polity in which human beings fulfill themselves through equal and active participation in collective self-rule (Macpherson 1973). </w:t>
      </w:r>
      <w:r w:rsidRPr="00700829">
        <w:rPr>
          <w:rStyle w:val="TitleChar"/>
        </w:rPr>
        <w:t>Rather, they orient themselves to the more modest forms of popular participation in government through representative parliaments that appear as realistic possibilities in the complex societies of today</w:t>
      </w:r>
      <w:r>
        <w:t xml:space="preserve">. Our definitions of democracy focus on the state's re­ sponsibility to parliament (possibly complemented by direct election of the head of the executive), on regular free and fair elections, on the freedom of expression and association, and on the extent of the suffrage. Robert Dahl, whose careful conceptuali­ zations probably had the greatest influence on em­ pirical democracy research, reserved the term "polyarch y" for this more modest and inevitably somewhat formal version of democracy (Dahl 1956, 1971). </w:t>
      </w:r>
      <w:r w:rsidRPr="00700829">
        <w:rPr>
          <w:rStyle w:val="TitleChar"/>
        </w:rPr>
        <w:t>Why</w:t>
      </w:r>
      <w:r>
        <w:t xml:space="preserve"> </w:t>
      </w:r>
      <w:r w:rsidRPr="00700829">
        <w:rPr>
          <w:rStyle w:val="TitleChar"/>
        </w:rPr>
        <w:t>do we care about formal democracy if it con­ siderably falls short of the actual rule of the many</w:t>
      </w:r>
      <w:r>
        <w:t xml:space="preserve">? This question assumes particular saliency in the light of two of our findings, namely that democracy was a result of the contradictions of capitalist de­ velopment and that it could be consolidated only if the interests of the capitalist classes were not di­ rectly threatened by it. The full answer to this ques­ tion will become clear as we proceed with our analy­ sis. But it is possible to anticipate our conclusion briefly already </w:t>
      </w:r>
      <w:proofErr w:type="gramStart"/>
      <w:r w:rsidRPr="00700829">
        <w:rPr>
          <w:rStyle w:val="TitleChar"/>
        </w:rPr>
        <w:t>We</w:t>
      </w:r>
      <w:proofErr w:type="gramEnd"/>
      <w:r w:rsidRPr="00700829">
        <w:rPr>
          <w:rStyle w:val="TitleChar"/>
        </w:rPr>
        <w:t xml:space="preserve"> care about formal democracy because it tends to be more than merely for­ mal. It tends to be real to some extent</w:t>
      </w:r>
      <w:r>
        <w:t xml:space="preserve">. </w:t>
      </w:r>
      <w:r w:rsidRPr="00700829">
        <w:rPr>
          <w:rStyle w:val="TitleChar"/>
        </w:rPr>
        <w:t>Giving the many a real voice in the formal collective decision­ making of a country is the most promising basis for further progress in the distribution of power and other forms of substantive equality</w:t>
      </w:r>
      <w:r>
        <w:t xml:space="preserve">. </w:t>
      </w:r>
      <w:r w:rsidRPr="00700829">
        <w:rPr>
          <w:rStyle w:val="TitleChar"/>
        </w:rPr>
        <w:t>The same fac­ tors which support</w:t>
      </w:r>
      <w:r>
        <w:t xml:space="preserve"> the installation and consolida­ tion of </w:t>
      </w:r>
      <w:r w:rsidRPr="00700829">
        <w:rPr>
          <w:rStyle w:val="TitleChar"/>
        </w:rPr>
        <w:t>formal democracy</w:t>
      </w:r>
      <w:r>
        <w:t xml:space="preserve">, namely </w:t>
      </w:r>
      <w:r w:rsidRPr="00700829">
        <w:rPr>
          <w:rStyle w:val="TitleChar"/>
        </w:rPr>
        <w:t>growth in the strength of civil society</w:t>
      </w:r>
      <w:r>
        <w:t xml:space="preserve"> in general </w:t>
      </w:r>
      <w:r w:rsidRPr="00700829">
        <w:rPr>
          <w:rStyle w:val="TitleChar"/>
        </w:rPr>
        <w:t>and of the lower classes</w:t>
      </w:r>
      <w:r>
        <w:t xml:space="preserve"> in particular, </w:t>
      </w:r>
      <w:r w:rsidRPr="00700829">
        <w:rPr>
          <w:rStyle w:val="TitleChar"/>
        </w:rPr>
        <w:t>also support progress towards greater equality in political participation</w:t>
      </w:r>
      <w:r>
        <w:t xml:space="preserve"> </w:t>
      </w:r>
      <w:r w:rsidRPr="00700829">
        <w:rPr>
          <w:rStyle w:val="TitleChar"/>
        </w:rPr>
        <w:t>and to· wards greater social and economic equality</w:t>
      </w:r>
      <w:r>
        <w:t xml:space="preserve">. Ulti· mately, </w:t>
      </w:r>
      <w:r w:rsidRPr="00700829">
        <w:rPr>
          <w:rStyle w:val="TitleChar"/>
        </w:rPr>
        <w:t>we</w:t>
      </w:r>
      <w:r>
        <w:t xml:space="preserve"> </w:t>
      </w:r>
      <w:r w:rsidRPr="00700829">
        <w:rPr>
          <w:rStyle w:val="TitleChar"/>
        </w:rPr>
        <w:t>see in democracy-even in its modes: and largely formal contemporary realizations-the -</w:t>
      </w:r>
      <w:proofErr w:type="gramStart"/>
      <w:r w:rsidRPr="00700829">
        <w:rPr>
          <w:rStyle w:val="TitleChar"/>
        </w:rPr>
        <w:t>::..;</w:t>
      </w:r>
      <w:proofErr w:type="gramEnd"/>
      <w:r w:rsidRPr="00700829">
        <w:rPr>
          <w:rStyle w:val="TitleChar"/>
        </w:rPr>
        <w:t xml:space="preserve"> beginning of the self-transformation of capitalism .... </w:t>
      </w:r>
    </w:p>
    <w:p w:rsidR="00E6609A" w:rsidRDefault="00E6609A" w:rsidP="00E6609A">
      <w:pPr>
        <w:rPr>
          <w:szCs w:val="20"/>
        </w:rPr>
      </w:pPr>
    </w:p>
    <w:p w:rsidR="00E6609A" w:rsidRDefault="00E6609A" w:rsidP="00E6609A">
      <w:pPr>
        <w:pStyle w:val="Heading2"/>
      </w:pPr>
      <w:r>
        <w:lastRenderedPageBreak/>
        <w:t>Cap Good- Morality</w:t>
      </w:r>
    </w:p>
    <w:p w:rsidR="00E6609A" w:rsidRDefault="00E6609A" w:rsidP="00E6609A">
      <w:pPr>
        <w:pStyle w:val="Heading4"/>
      </w:pPr>
      <w:r>
        <w:t>We’re proletarian morality- key to generate support for the revolution.</w:t>
      </w:r>
    </w:p>
    <w:p w:rsidR="00E6609A" w:rsidRPr="00D005F7" w:rsidRDefault="00E6609A" w:rsidP="00E6609A">
      <w:pPr>
        <w:rPr>
          <w:rStyle w:val="StyleStyleBold12pt"/>
        </w:rPr>
      </w:pPr>
      <w:r w:rsidRPr="00D005F7">
        <w:rPr>
          <w:rStyle w:val="StyleStyleBold12pt"/>
        </w:rPr>
        <w:t>The Red Phoenix 11,</w:t>
      </w:r>
    </w:p>
    <w:p w:rsidR="00E6609A" w:rsidRDefault="00E6609A" w:rsidP="00E6609A">
      <w:r>
        <w:rPr>
          <w:u w:val="single"/>
        </w:rPr>
        <w:t>The Red Phoenix: Newspaper of the American Party of Labor</w:t>
      </w:r>
      <w:r w:rsidRPr="00F1132E">
        <w:t xml:space="preserve"> </w:t>
      </w:r>
      <w:r>
        <w:t xml:space="preserve">12/25/11, “On Communist Morality,” </w:t>
      </w:r>
      <w:hyperlink r:id="rId97" w:history="1">
        <w:r w:rsidRPr="00907FB2">
          <w:rPr>
            <w:rStyle w:val="Hyperlink"/>
          </w:rPr>
          <w:t>http://theredphoenixapl.org/2011/12/25/on-communist-morality/</w:t>
        </w:r>
      </w:hyperlink>
      <w:r>
        <w:t xml:space="preserve"> [Accessed 7/4/13], JB)</w:t>
      </w:r>
    </w:p>
    <w:p w:rsidR="00E6609A" w:rsidRPr="003D40DA" w:rsidRDefault="00E6609A" w:rsidP="00E6609A"/>
    <w:p w:rsidR="00E6609A" w:rsidRDefault="00E6609A" w:rsidP="00E6609A">
      <w:pPr>
        <w:rPr>
          <w:rStyle w:val="TitleChar"/>
        </w:rPr>
      </w:pPr>
      <w:r>
        <w:t xml:space="preserve">Proletarian Morality’s Moral Imperative </w:t>
      </w:r>
      <w:r w:rsidRPr="003D40DA">
        <w:rPr>
          <w:rStyle w:val="TitleChar"/>
        </w:rPr>
        <w:t>Proletarian morality is directly opposed to this ideological expression of bourgeois domination</w:t>
      </w:r>
      <w:r>
        <w:t xml:space="preserve">. </w:t>
      </w:r>
      <w:r w:rsidRPr="003D40DA">
        <w:rPr>
          <w:rStyle w:val="TitleChar"/>
        </w:rPr>
        <w:t>It sees bourgeois morality for</w:t>
      </w:r>
      <w:r>
        <w:t xml:space="preserve"> what it is: ano</w:t>
      </w:r>
      <w:r w:rsidRPr="003D40DA">
        <w:rPr>
          <w:rStyle w:val="TitleChar"/>
        </w:rPr>
        <w:t>ther set of chains fixed to the necks of the working class to compel them to continue working without resistance to power and property</w:t>
      </w:r>
      <w:r>
        <w:t xml:space="preserve">. Whereas bourgeois morality exists to advance bourgeois hegemony, </w:t>
      </w:r>
      <w:r w:rsidRPr="003D40DA">
        <w:rPr>
          <w:rStyle w:val="TitleChar"/>
        </w:rPr>
        <w:t>proletarian morality exists to resist and counter this hegemony.</w:t>
      </w:r>
      <w:r>
        <w:t xml:space="preserve"> As such, both the classical and modern-day Robin Hood characters can be seen as moral actors for their resistance to exploitation. The proletariat is the laboring </w:t>
      </w:r>
      <w:proofErr w:type="gramStart"/>
      <w:r>
        <w:t>class who have</w:t>
      </w:r>
      <w:proofErr w:type="gramEnd"/>
      <w:r>
        <w:t xml:space="preserve"> only their labor to sell, and hence find themselves trapped in capitalism’s production scheme, forced to work long hours only to be compensated for a miniscule fraction of the wealth they create for the bourgeoisie. They are alienated not only from what they produce, but from how they go about producing it. They are also alienated from one another, forced to see other workers as competition and otherwise being separated from others by the machinations of the capitalist system. For the class-conscious worker, who understands what is happening and what the cause of it is, </w:t>
      </w:r>
      <w:r w:rsidRPr="003D40DA">
        <w:rPr>
          <w:rStyle w:val="TitleChar"/>
        </w:rPr>
        <w:t>the bourgeoisie</w:t>
      </w:r>
      <w:r>
        <w:t xml:space="preserve"> and the capitalist system are presented as their enemy. </w:t>
      </w:r>
      <w:r w:rsidRPr="003D40DA">
        <w:t>They</w:t>
      </w:r>
      <w:r w:rsidRPr="003D40DA">
        <w:rPr>
          <w:rStyle w:val="TitleChar"/>
        </w:rPr>
        <w:t xml:space="preserve"> are what </w:t>
      </w:r>
      <w:proofErr w:type="gramStart"/>
      <w:r w:rsidRPr="003D40DA">
        <w:rPr>
          <w:rStyle w:val="TitleChar"/>
        </w:rPr>
        <w:t>cause</w:t>
      </w:r>
      <w:proofErr w:type="gramEnd"/>
      <w:r w:rsidRPr="003D40DA">
        <w:rPr>
          <w:rStyle w:val="TitleChar"/>
        </w:rPr>
        <w:t xml:space="preserve"> the daily injustice and pain felt by all workers, and therefore are abhorrent, immoral and need to be challenged and defeated if workers are to escape the prison in which they find themselves.</w:t>
      </w:r>
      <w:r>
        <w:rPr>
          <w:bCs/>
          <w:u w:val="single"/>
        </w:rPr>
        <w:t xml:space="preserve"> </w:t>
      </w:r>
      <w:r w:rsidRPr="003D40DA">
        <w:rPr>
          <w:rStyle w:val="TitleChar"/>
        </w:rPr>
        <w:t>The resulting moral outlook from this perspective is one that emphasizes collective liberation of the working class from this system. It is a moral perspective that condemns the exploitation and alienation carried out in capitalism as a moral evil</w:t>
      </w:r>
      <w:r>
        <w:t xml:space="preserve">, and as a result sees a social situation wherein workers are in control when they produce, of what and how they produce, for what need and to what end, are not exploited and not alienated from one another, as desirable, good, right and just. </w:t>
      </w:r>
      <w:r w:rsidRPr="003D40DA">
        <w:rPr>
          <w:rStyle w:val="TitleChar"/>
        </w:rPr>
        <w:t>As well, the means of effecting such a transition are as well moral, insofar as they do not have the consequence of advancing the alienation and exploitation of the working class. Therefor, just as bourgeois morality advances counter-revolution, proletarian morality advances the cause of revolution, to put it simply.</w:t>
      </w:r>
    </w:p>
    <w:p w:rsidR="00E6609A" w:rsidRDefault="00E6609A" w:rsidP="00E6609A">
      <w:pPr>
        <w:rPr>
          <w:rStyle w:val="TitleChar"/>
        </w:rPr>
      </w:pPr>
    </w:p>
    <w:p w:rsidR="00E6609A" w:rsidRDefault="00E6609A" w:rsidP="00E6609A">
      <w:pPr>
        <w:pStyle w:val="Heading4"/>
      </w:pPr>
      <w:r w:rsidRPr="0086537A">
        <w:t>Perm solves best- even if moralism is bad that doesn’t mean morality is.</w:t>
      </w:r>
    </w:p>
    <w:p w:rsidR="00E6609A" w:rsidRPr="00DA1F25" w:rsidRDefault="00E6609A" w:rsidP="00E6609A">
      <w:pPr>
        <w:rPr>
          <w:rStyle w:val="StyleStyleBold12pt"/>
        </w:rPr>
      </w:pPr>
      <w:r w:rsidRPr="00DA1F25">
        <w:rPr>
          <w:rStyle w:val="StyleStyleBold12pt"/>
        </w:rPr>
        <w:t>Peffer 90,</w:t>
      </w:r>
    </w:p>
    <w:p w:rsidR="00E6609A" w:rsidRDefault="00E6609A" w:rsidP="00E6609A">
      <w:r>
        <w:t xml:space="preserve">May 1990, “Morality and Ideology,” In Marxism, Morality, and social Justice </w:t>
      </w:r>
      <w:proofErr w:type="gramStart"/>
      <w:r>
        <w:t>p</w:t>
      </w:r>
      <w:proofErr w:type="gramEnd"/>
      <w:r>
        <w:t>. 266-7 Princeton University Press.</w:t>
      </w:r>
    </w:p>
    <w:p w:rsidR="00E6609A" w:rsidRPr="002B742D" w:rsidRDefault="00694F46" w:rsidP="00E6609A">
      <w:hyperlink r:id="rId98" w:history="1">
        <w:r w:rsidR="00E6609A" w:rsidRPr="00907FB2">
          <w:rPr>
            <w:rStyle w:val="Hyperlink"/>
          </w:rPr>
          <w:t>http://home.sandiego.edu/~peffer/Peffer-MarxismMorality&amp;SocialJustice/PefferCha6-236-267%20Morality&amp;Ideology.pdf</w:t>
        </w:r>
      </w:hyperlink>
      <w:r w:rsidR="00E6609A">
        <w:t>, [</w:t>
      </w:r>
      <w:r w:rsidR="00E6609A" w:rsidRPr="00DA1F25">
        <w:rPr>
          <w:rStyle w:val="TitleChar"/>
        </w:rPr>
        <w:t>Accessed 7/4/13]</w:t>
      </w:r>
    </w:p>
    <w:p w:rsidR="00E6609A" w:rsidRPr="00DA1F25" w:rsidRDefault="00E6609A" w:rsidP="00E6609A">
      <w:pPr>
        <w:rPr>
          <w:rStyle w:val="TitleChar"/>
        </w:rPr>
      </w:pPr>
    </w:p>
    <w:p w:rsidR="00E6609A" w:rsidRPr="00832854" w:rsidRDefault="00E6609A" w:rsidP="00E6609A">
      <w:pPr>
        <w:rPr>
          <w:b/>
        </w:rPr>
      </w:pPr>
      <w:r w:rsidRPr="0086537A">
        <w:t xml:space="preserve">However, the doctrine of moralism, when incorporated into the concept of morality, renders a misconception of morality. </w:t>
      </w:r>
      <w:r>
        <w:t>There</w:t>
      </w:r>
      <w:r w:rsidRPr="0086537A">
        <w:t xml:space="preserve"> </w:t>
      </w:r>
      <w:r w:rsidRPr="0086537A">
        <w:rPr>
          <w:rStyle w:val="TitleChar"/>
        </w:rPr>
        <w:t>is absolutely no contradiction in accepting morality (and utilizing moral discourse</w:t>
      </w:r>
      <w:r w:rsidRPr="0086537A">
        <w:t>), on the one hand, and r</w:t>
      </w:r>
      <w:r w:rsidRPr="0086537A">
        <w:rPr>
          <w:rStyle w:val="TitleChar"/>
        </w:rPr>
        <w:t xml:space="preserve">ejecting the doctrine of </w:t>
      </w:r>
      <w:r>
        <w:rPr>
          <w:rStyle w:val="TitleChar"/>
        </w:rPr>
        <w:t>moral</w:t>
      </w:r>
      <w:r w:rsidRPr="0086537A">
        <w:rPr>
          <w:rStyle w:val="TitleChar"/>
        </w:rPr>
        <w:t>ism</w:t>
      </w:r>
      <w:r w:rsidRPr="0086537A">
        <w:t xml:space="preserve">. </w:t>
      </w:r>
      <w:proofErr w:type="gramStart"/>
      <w:r w:rsidRPr="0086537A">
        <w:t>on</w:t>
      </w:r>
      <w:proofErr w:type="gramEnd"/>
      <w:r w:rsidRPr="0086537A">
        <w:t xml:space="preserve"> the other, therefore, the doctrine of moralism can- </w:t>
      </w:r>
      <w:r>
        <w:t>not be 4 part of the</w:t>
      </w:r>
      <w:r w:rsidRPr="0086537A">
        <w:t xml:space="preserve"> concept of morality or of a correct theory about morality or moral discourse. </w:t>
      </w:r>
      <w:proofErr w:type="gramStart"/>
      <w:r w:rsidRPr="0086537A">
        <w:rPr>
          <w:rStyle w:val="TitleChar"/>
        </w:rPr>
        <w:t>Though the doctrine of nmralism is.</w:t>
      </w:r>
      <w:proofErr w:type="gramEnd"/>
      <w:r w:rsidRPr="0086537A">
        <w:t xml:space="preserve"> </w:t>
      </w:r>
      <w:proofErr w:type="gramStart"/>
      <w:r w:rsidRPr="0086537A">
        <w:t>in</w:t>
      </w:r>
      <w:proofErr w:type="gramEnd"/>
      <w:r w:rsidRPr="0086537A">
        <w:t xml:space="preserve"> Marxist empirical theory, </w:t>
      </w:r>
      <w:r w:rsidRPr="0086537A">
        <w:rPr>
          <w:rStyle w:val="TitleChar"/>
        </w:rPr>
        <w:t>undoubtedly ideological, morality does not entail and need not accept this doctrine and thus is not</w:t>
      </w:r>
      <w:r w:rsidRPr="0086537A">
        <w:t xml:space="preserve"> (for this reason, </w:t>
      </w:r>
      <w:r w:rsidRPr="0086537A">
        <w:lastRenderedPageBreak/>
        <w:t xml:space="preserve">at any rate) </w:t>
      </w:r>
      <w:r w:rsidRPr="0086537A">
        <w:rPr>
          <w:rStyle w:val="TitleChar"/>
        </w:rPr>
        <w:t>ideological</w:t>
      </w:r>
      <w:r w:rsidRPr="0086537A">
        <w:t xml:space="preserve">. This does not mean, of course, that no moral theories, codes, principles, etc., are to be rejected as ideological. A great many -perhaps the vast majority </w:t>
      </w:r>
      <w:r>
        <w:t>of</w:t>
      </w:r>
      <w:r w:rsidRPr="0086537A">
        <w:t>—moral theories will probably still turn out to be ideological based on the criteria developed in the previous section.</w:t>
      </w:r>
      <w:r>
        <w:t xml:space="preserve"> </w:t>
      </w:r>
      <w:r w:rsidRPr="0086537A">
        <w:t xml:space="preserve">On the other hand, it </w:t>
      </w:r>
      <w:r w:rsidRPr="0086537A">
        <w:rPr>
          <w:rStyle w:val="TitleChar"/>
        </w:rPr>
        <w:t>is crucial that Marxists nut reject moral theories simply because they have been developed by thinkers who are not Marxists or socialists</w:t>
      </w:r>
      <w:r w:rsidRPr="0086537A">
        <w:t xml:space="preserve">. Furthermore, one must separate the mural component from the empirical component of moral and social theories in order la </w:t>
      </w:r>
      <w:proofErr w:type="gramStart"/>
      <w:r w:rsidRPr="0086537A">
        <w:t>be</w:t>
      </w:r>
      <w:proofErr w:type="gramEnd"/>
      <w:r w:rsidRPr="0086537A">
        <w:t xml:space="preserve"> able to judge the merits of each. It is not always the case that both components of a moral and social theory are ideological when that theory as a whole is ideological. Conversely, even if Marxist empir</w:t>
      </w:r>
      <w:r>
        <w:t>ical theory is not basically cor</w:t>
      </w:r>
      <w:r w:rsidRPr="0086537A">
        <w:t xml:space="preserve">rect, the Marxist concept of ideology—under the analysis I have given it—is not thereby vitiated. </w:t>
      </w:r>
      <w:r w:rsidRPr="0086537A">
        <w:rPr>
          <w:rStyle w:val="TitleChar"/>
        </w:rPr>
        <w:t>Although certain of the ways in which a theory or view can be ideological may be vitiated</w:t>
      </w:r>
      <w:r w:rsidRPr="0086537A">
        <w:t xml:space="preserve">, and though the penultimate criterion of supporting and defending the social status quo may fail, </w:t>
      </w:r>
      <w:r w:rsidRPr="0086537A">
        <w:rPr>
          <w:rStyle w:val="TitleChar"/>
        </w:rPr>
        <w:t>the ultimate</w:t>
      </w:r>
      <w:r w:rsidRPr="0086537A">
        <w:t xml:space="preserve"> (normative) </w:t>
      </w:r>
      <w:r>
        <w:rPr>
          <w:rStyle w:val="TitleChar"/>
        </w:rPr>
        <w:t>criterion of mil</w:t>
      </w:r>
      <w:r w:rsidRPr="0086537A">
        <w:rPr>
          <w:rStyle w:val="TitleChar"/>
        </w:rPr>
        <w:t>itating against the amelioration and/or improvement of the human condition will still remain</w:t>
      </w:r>
      <w:r w:rsidRPr="0086537A">
        <w:t xml:space="preserve">. Thus, if Marxist empirical theory is wide of the mark, and capitalism is the best way of ameliorating and/or improving the human condition, then Marxism itself—as its bourgeois opponents have long contended—will turn </w:t>
      </w:r>
      <w:r>
        <w:t>out</w:t>
      </w:r>
      <w:r w:rsidRPr="0086537A">
        <w:t xml:space="preserve"> lo be ideological and, indeed, a major, world-historical form of ideology </w:t>
      </w:r>
      <w:r>
        <w:t>(in</w:t>
      </w:r>
      <w:r w:rsidRPr="0086537A">
        <w:t xml:space="preserve"> the negatively critical sense of the term). That my analysis of</w:t>
      </w:r>
      <w:r>
        <w:t xml:space="preserve"> ihe Marxist concept of ideology allows for this possibility I lake to be </w:t>
      </w:r>
      <w:proofErr w:type="gramStart"/>
      <w:r>
        <w:t>a strength</w:t>
      </w:r>
      <w:proofErr w:type="gramEnd"/>
      <w:r>
        <w:t xml:space="preserve"> rather than a weakness of the theory. Being self sent-sealing or auto-justificatory is certainly no theoretical virtue: in fact, it is a cardinal theoretical vice. Although </w:t>
      </w:r>
      <w:r w:rsidRPr="0086537A">
        <w:rPr>
          <w:rStyle w:val="TitleChar"/>
        </w:rPr>
        <w:t xml:space="preserve">there is no reason to view morality as a whole as ide- ology in the negative sense of the term, nor any other reason dis- covered so far to accept the thesis that Marxism and morality are incompatible, </w:t>
      </w:r>
      <w:r>
        <w:t xml:space="preserve">it remains to be seen whether Marxism i&gt; committed to a pernicious form of moral relativism and </w:t>
      </w:r>
      <w:proofErr w:type="gramStart"/>
      <w:r>
        <w:t>whether :</w:t>
      </w:r>
      <w:proofErr w:type="gramEnd"/>
      <w:r>
        <w:t xml:space="preserve">l can claim some sort of objectivity for its normative political positions. It is to these questions we now turn. </w:t>
      </w:r>
    </w:p>
    <w:p w:rsidR="00E6609A" w:rsidRDefault="00E6609A" w:rsidP="00E6609A">
      <w:pPr>
        <w:rPr>
          <w:szCs w:val="20"/>
        </w:rPr>
      </w:pPr>
    </w:p>
    <w:p w:rsidR="00E6609A" w:rsidRPr="0048180B" w:rsidRDefault="00E6609A" w:rsidP="00E6609A">
      <w:pPr>
        <w:rPr>
          <w:szCs w:val="20"/>
        </w:rPr>
      </w:pPr>
    </w:p>
    <w:p w:rsidR="00E6609A" w:rsidRDefault="00E6609A" w:rsidP="00E6609A">
      <w:pPr>
        <w:pStyle w:val="Heading2"/>
      </w:pPr>
      <w:r>
        <w:lastRenderedPageBreak/>
        <w:t>Cap Good – Hunger</w:t>
      </w:r>
    </w:p>
    <w:p w:rsidR="00E6609A" w:rsidRDefault="00E6609A" w:rsidP="00E6609A">
      <w:pPr>
        <w:pStyle w:val="Heading4"/>
      </w:pPr>
      <w:r>
        <w:t xml:space="preserve">Statistics prove capitalism reduces starvation </w:t>
      </w:r>
    </w:p>
    <w:p w:rsidR="00E6609A" w:rsidRPr="00EF540E" w:rsidRDefault="00E6609A" w:rsidP="00E6609A">
      <w:pPr>
        <w:rPr>
          <w:rStyle w:val="StyleStyleBold12pt"/>
        </w:rPr>
      </w:pPr>
      <w:r w:rsidRPr="00EF540E">
        <w:rPr>
          <w:rStyle w:val="StyleStyleBold12pt"/>
        </w:rPr>
        <w:t>Norberg, senior fellow at the Cato Institute, 05</w:t>
      </w:r>
    </w:p>
    <w:p w:rsidR="00E6609A" w:rsidRPr="00EE082F" w:rsidRDefault="00E6609A" w:rsidP="00E6609A">
      <w:r>
        <w:t>(Johan Norberg, senior fellow at the Cato Institute, 1-1-05, “In Defence of Global Capitalism”, P. 42-45, JF)</w:t>
      </w:r>
    </w:p>
    <w:p w:rsidR="00E6609A" w:rsidRPr="00EF540E" w:rsidRDefault="00E6609A" w:rsidP="00E6609A">
      <w:pPr>
        <w:rPr>
          <w:sz w:val="16"/>
        </w:rPr>
      </w:pPr>
      <w:r w:rsidRPr="008F71D2">
        <w:rPr>
          <w:rStyle w:val="TitleChar"/>
        </w:rPr>
        <w:t>Longer lives and belter health are connected with the reduction of</w:t>
      </w:r>
      <w:r w:rsidRPr="00EF540E">
        <w:rPr>
          <w:rStyle w:val="TitleChar"/>
          <w:sz w:val="12"/>
          <w:u w:val="none"/>
        </w:rPr>
        <w:t>¶</w:t>
      </w:r>
      <w:r w:rsidRPr="00EE082F">
        <w:rPr>
          <w:rStyle w:val="TitleChar"/>
          <w:sz w:val="12"/>
        </w:rPr>
        <w:t xml:space="preserve"> </w:t>
      </w:r>
      <w:r w:rsidRPr="008F71D2">
        <w:rPr>
          <w:rStyle w:val="TitleChar"/>
        </w:rPr>
        <w:t>one of the cruelest manifestations of underdevelopment—hunger.</w:t>
      </w:r>
      <w:r w:rsidRPr="00EF540E">
        <w:rPr>
          <w:rStyle w:val="TitleChar"/>
          <w:sz w:val="12"/>
          <w:u w:val="none"/>
        </w:rPr>
        <w:t>¶</w:t>
      </w:r>
      <w:r w:rsidRPr="00EE082F">
        <w:rPr>
          <w:rStyle w:val="TitleChar"/>
          <w:sz w:val="12"/>
        </w:rPr>
        <w:t xml:space="preserve"> </w:t>
      </w:r>
      <w:r w:rsidRPr="008F71D2">
        <w:rPr>
          <w:rStyle w:val="TitleChar"/>
        </w:rPr>
        <w:t>Calorie intake in the Third World has risen by 30 per cent per</w:t>
      </w:r>
      <w:r w:rsidRPr="00EF540E">
        <w:rPr>
          <w:rStyle w:val="TitleChar"/>
          <w:sz w:val="12"/>
          <w:u w:val="none"/>
        </w:rPr>
        <w:t>¶</w:t>
      </w:r>
      <w:r w:rsidRPr="00EE082F">
        <w:rPr>
          <w:rStyle w:val="TitleChar"/>
          <w:sz w:val="12"/>
        </w:rPr>
        <w:t xml:space="preserve"> </w:t>
      </w:r>
      <w:r w:rsidRPr="008F71D2">
        <w:rPr>
          <w:rStyle w:val="TitleChar"/>
        </w:rPr>
        <w:t>capita since the 1960s</w:t>
      </w:r>
      <w:r w:rsidRPr="00EF540E">
        <w:rPr>
          <w:sz w:val="16"/>
        </w:rPr>
        <w:t>. According to the UN Food and Agriculture</w:t>
      </w:r>
      <w:r w:rsidRPr="00EF540E">
        <w:rPr>
          <w:sz w:val="12"/>
        </w:rPr>
        <w:t>¶</w:t>
      </w:r>
      <w:r w:rsidRPr="00EF540E">
        <w:rPr>
          <w:sz w:val="16"/>
        </w:rPr>
        <w:t xml:space="preserve"> Organisation, </w:t>
      </w:r>
      <w:r w:rsidRPr="00A4096C">
        <w:rPr>
          <w:rStyle w:val="TitleChar"/>
        </w:rPr>
        <w:t>960 million people in the developing countries were</w:t>
      </w:r>
      <w:r w:rsidRPr="00EF540E">
        <w:rPr>
          <w:rStyle w:val="TitleChar"/>
          <w:sz w:val="12"/>
          <w:u w:val="none"/>
        </w:rPr>
        <w:t>¶</w:t>
      </w:r>
      <w:r w:rsidRPr="00EE082F">
        <w:rPr>
          <w:rStyle w:val="TitleChar"/>
          <w:sz w:val="12"/>
        </w:rPr>
        <w:t xml:space="preserve"> </w:t>
      </w:r>
      <w:r w:rsidRPr="00A4096C">
        <w:rPr>
          <w:rStyle w:val="TitleChar"/>
        </w:rPr>
        <w:t>undernourished in 1970. In 1991 the figure was 830 million, falling</w:t>
      </w:r>
      <w:r w:rsidRPr="00EF540E">
        <w:rPr>
          <w:rStyle w:val="TitleChar"/>
          <w:sz w:val="12"/>
          <w:u w:val="none"/>
        </w:rPr>
        <w:t>¶</w:t>
      </w:r>
      <w:r w:rsidRPr="00EE082F">
        <w:rPr>
          <w:rStyle w:val="TitleChar"/>
          <w:sz w:val="12"/>
        </w:rPr>
        <w:t xml:space="preserve"> </w:t>
      </w:r>
      <w:r w:rsidRPr="00A4096C">
        <w:rPr>
          <w:rStyle w:val="TitleChar"/>
        </w:rPr>
        <w:t>by 1996 to 790 million. In proportion to population, this is an</w:t>
      </w:r>
      <w:r w:rsidRPr="00EF540E">
        <w:rPr>
          <w:rStyle w:val="TitleChar"/>
          <w:sz w:val="12"/>
          <w:u w:val="none"/>
        </w:rPr>
        <w:t>¶</w:t>
      </w:r>
      <w:r w:rsidRPr="00EE082F">
        <w:rPr>
          <w:rStyle w:val="TitleChar"/>
          <w:sz w:val="12"/>
        </w:rPr>
        <w:t xml:space="preserve"> </w:t>
      </w:r>
      <w:r w:rsidRPr="00A4096C">
        <w:rPr>
          <w:rStyle w:val="TitleChar"/>
        </w:rPr>
        <w:t>immensely rapid improvement</w:t>
      </w:r>
      <w:r w:rsidRPr="00EF540E">
        <w:rPr>
          <w:sz w:val="16"/>
        </w:rPr>
        <w:t xml:space="preserve">. </w:t>
      </w:r>
      <w:r w:rsidRPr="00A4096C">
        <w:rPr>
          <w:rStyle w:val="TitleChar"/>
        </w:rPr>
        <w:t>Thirty years ago nearly 37 per cent</w:t>
      </w:r>
      <w:r w:rsidRPr="00EF540E">
        <w:rPr>
          <w:rStyle w:val="TitleChar"/>
          <w:sz w:val="12"/>
          <w:u w:val="none"/>
        </w:rPr>
        <w:t>¶</w:t>
      </w:r>
      <w:r w:rsidRPr="00EE082F">
        <w:rPr>
          <w:rStyle w:val="TitleChar"/>
          <w:sz w:val="12"/>
        </w:rPr>
        <w:t xml:space="preserve"> </w:t>
      </w:r>
      <w:r w:rsidRPr="00A4096C">
        <w:rPr>
          <w:rStyle w:val="TitleChar"/>
        </w:rPr>
        <w:t>of the population of the developing countries were afflicted with</w:t>
      </w:r>
      <w:r w:rsidRPr="00EF540E">
        <w:rPr>
          <w:rStyle w:val="TitleChar"/>
          <w:sz w:val="12"/>
          <w:u w:val="none"/>
        </w:rPr>
        <w:t>¶</w:t>
      </w:r>
      <w:r w:rsidRPr="00EE082F">
        <w:rPr>
          <w:rStyle w:val="TitleChar"/>
          <w:sz w:val="12"/>
        </w:rPr>
        <w:t xml:space="preserve"> </w:t>
      </w:r>
      <w:r w:rsidRPr="00A4096C">
        <w:rPr>
          <w:rStyle w:val="TitleChar"/>
        </w:rPr>
        <w:t xml:space="preserve">hunger. Today's figure is less than 18 per cent. </w:t>
      </w:r>
      <w:proofErr w:type="gramStart"/>
      <w:r w:rsidRPr="00A4096C">
        <w:rPr>
          <w:rStyle w:val="TitleChar"/>
        </w:rPr>
        <w:t>Many?</w:t>
      </w:r>
      <w:proofErr w:type="gramEnd"/>
      <w:r w:rsidRPr="00A4096C">
        <w:rPr>
          <w:rStyle w:val="TitleChar"/>
        </w:rPr>
        <w:t xml:space="preserve"> Yes. Too many</w:t>
      </w:r>
      <w:proofErr w:type="gramStart"/>
      <w:r w:rsidRPr="00A4096C">
        <w:rPr>
          <w:rStyle w:val="TitleChar"/>
        </w:rPr>
        <w:t>?</w:t>
      </w:r>
      <w:r w:rsidRPr="00EF540E">
        <w:rPr>
          <w:rStyle w:val="TitleChar"/>
          <w:sz w:val="12"/>
          <w:u w:val="none"/>
        </w:rPr>
        <w:t>¶</w:t>
      </w:r>
      <w:proofErr w:type="gramEnd"/>
      <w:r w:rsidRPr="00EE082F">
        <w:rPr>
          <w:rStyle w:val="TitleChar"/>
          <w:sz w:val="12"/>
        </w:rPr>
        <w:t xml:space="preserve"> </w:t>
      </w:r>
      <w:r w:rsidRPr="00A4096C">
        <w:rPr>
          <w:rStyle w:val="TitleChar"/>
        </w:rPr>
        <w:t>Of course. But the number is rapidly declining</w:t>
      </w:r>
      <w:r w:rsidRPr="00EF540E">
        <w:rPr>
          <w:sz w:val="16"/>
        </w:rPr>
        <w:t>. It took the first two</w:t>
      </w:r>
      <w:r w:rsidRPr="00EF540E">
        <w:rPr>
          <w:sz w:val="12"/>
        </w:rPr>
        <w:t>¶</w:t>
      </w:r>
      <w:r w:rsidRPr="00EF540E">
        <w:rPr>
          <w:sz w:val="16"/>
        </w:rPr>
        <w:t xml:space="preserve"> decades of the 20th century for Sweden to be declared free from</w:t>
      </w:r>
      <w:r w:rsidRPr="00EF540E">
        <w:rPr>
          <w:sz w:val="12"/>
        </w:rPr>
        <w:t>¶</w:t>
      </w:r>
      <w:r w:rsidRPr="00EF540E">
        <w:rPr>
          <w:sz w:val="16"/>
        </w:rPr>
        <w:t xml:space="preserve"> chronic malnutrition. </w:t>
      </w:r>
      <w:r w:rsidRPr="00A4096C">
        <w:rPr>
          <w:rStyle w:val="TitleChar"/>
        </w:rPr>
        <w:t>In only 30 years the proportion of hungry in</w:t>
      </w:r>
      <w:r w:rsidRPr="00EF540E">
        <w:rPr>
          <w:rStyle w:val="TitleChar"/>
          <w:sz w:val="12"/>
          <w:u w:val="none"/>
        </w:rPr>
        <w:t>¶</w:t>
      </w:r>
      <w:r w:rsidRPr="00EE082F">
        <w:rPr>
          <w:rStyle w:val="TitleChar"/>
          <w:sz w:val="12"/>
        </w:rPr>
        <w:t xml:space="preserve"> </w:t>
      </w:r>
      <w:r w:rsidRPr="00A4096C">
        <w:rPr>
          <w:rStyle w:val="TitleChar"/>
        </w:rPr>
        <w:t>the world has been reduced by half</w:t>
      </w:r>
      <w:r w:rsidRPr="00EF540E">
        <w:rPr>
          <w:sz w:val="16"/>
        </w:rPr>
        <w:t>, and it is expected to decline</w:t>
      </w:r>
      <w:r w:rsidRPr="00EF540E">
        <w:rPr>
          <w:sz w:val="12"/>
        </w:rPr>
        <w:t>¶</w:t>
      </w:r>
      <w:r w:rsidRPr="00EF540E">
        <w:rPr>
          <w:sz w:val="16"/>
        </w:rPr>
        <w:t xml:space="preserve"> further, to 12 per cent by 2010. </w:t>
      </w:r>
      <w:r w:rsidRPr="00A4096C">
        <w:rPr>
          <w:rStyle w:val="TitleChar"/>
        </w:rPr>
        <w:t>There have never been so many of</w:t>
      </w:r>
      <w:r w:rsidRPr="00EF540E">
        <w:rPr>
          <w:rStyle w:val="TitleChar"/>
          <w:sz w:val="12"/>
          <w:u w:val="none"/>
        </w:rPr>
        <w:t>¶</w:t>
      </w:r>
      <w:r w:rsidRPr="00EE082F">
        <w:rPr>
          <w:rStyle w:val="TitleChar"/>
          <w:sz w:val="12"/>
        </w:rPr>
        <w:t xml:space="preserve"> </w:t>
      </w:r>
      <w:r w:rsidRPr="00A4096C">
        <w:rPr>
          <w:rStyle w:val="TitleChar"/>
        </w:rPr>
        <w:t>us on earth, and we have never had such a good supply of food.</w:t>
      </w:r>
      <w:r w:rsidRPr="00EF540E">
        <w:rPr>
          <w:rStyle w:val="TitleChar"/>
          <w:sz w:val="12"/>
          <w:u w:val="none"/>
        </w:rPr>
        <w:t>¶</w:t>
      </w:r>
      <w:r w:rsidRPr="00EE082F">
        <w:rPr>
          <w:rStyle w:val="TitleChar"/>
          <w:sz w:val="12"/>
        </w:rPr>
        <w:t xml:space="preserve"> </w:t>
      </w:r>
      <w:r w:rsidRPr="00EF540E">
        <w:rPr>
          <w:sz w:val="16"/>
        </w:rPr>
        <w:t>During the 1990s, the ranks of the hungry diminished by an average</w:t>
      </w:r>
      <w:r w:rsidRPr="00EF540E">
        <w:rPr>
          <w:sz w:val="12"/>
        </w:rPr>
        <w:t>¶</w:t>
      </w:r>
      <w:r w:rsidRPr="00EF540E">
        <w:rPr>
          <w:sz w:val="16"/>
        </w:rPr>
        <w:t xml:space="preserve"> of six million ever)' year, at the same time as the world's population</w:t>
      </w:r>
      <w:r w:rsidRPr="00EF540E">
        <w:rPr>
          <w:sz w:val="12"/>
        </w:rPr>
        <w:t>¶</w:t>
      </w:r>
      <w:r w:rsidRPr="00EF540E">
        <w:rPr>
          <w:sz w:val="16"/>
        </w:rPr>
        <w:t xml:space="preserve"> grew by about 800 million.</w:t>
      </w:r>
      <w:r w:rsidRPr="00EF540E">
        <w:rPr>
          <w:sz w:val="12"/>
        </w:rPr>
        <w:t>¶</w:t>
      </w:r>
      <w:r w:rsidRPr="00EF540E">
        <w:rPr>
          <w:sz w:val="16"/>
        </w:rPr>
        <w:t xml:space="preserve"> Things have moved fastest in East and Southeast Asia, where the</w:t>
      </w:r>
      <w:r w:rsidRPr="00EF540E">
        <w:rPr>
          <w:sz w:val="12"/>
        </w:rPr>
        <w:t>¶</w:t>
      </w:r>
      <w:r w:rsidRPr="00EF540E">
        <w:rPr>
          <w:sz w:val="16"/>
        </w:rPr>
        <w:t xml:space="preserve"> proportion of hungry has fallen from 43 to 13 per cent since 1970. In</w:t>
      </w:r>
      <w:r w:rsidRPr="00EF540E">
        <w:rPr>
          <w:sz w:val="12"/>
        </w:rPr>
        <w:t>¶</w:t>
      </w:r>
      <w:r w:rsidRPr="00EF540E">
        <w:rPr>
          <w:sz w:val="16"/>
        </w:rPr>
        <w:t xml:space="preserve"> Latin America, it has fallen from 19 to 11 per cent, in North Africa</w:t>
      </w:r>
      <w:r w:rsidRPr="00EF540E">
        <w:rPr>
          <w:sz w:val="12"/>
        </w:rPr>
        <w:t>¶</w:t>
      </w:r>
      <w:r w:rsidRPr="00EF540E">
        <w:rPr>
          <w:sz w:val="16"/>
        </w:rPr>
        <w:t xml:space="preserve"> and the Middle East from 25 to 9 per cent, in South Asia from 38 to</w:t>
      </w:r>
      <w:r w:rsidRPr="00EF540E">
        <w:rPr>
          <w:sz w:val="12"/>
        </w:rPr>
        <w:t>¶</w:t>
      </w:r>
      <w:r w:rsidRPr="00EF540E">
        <w:rPr>
          <w:sz w:val="16"/>
        </w:rPr>
        <w:t xml:space="preserve"> 23 per cent. The worst development has occurred in Africa south of</w:t>
      </w:r>
      <w:r w:rsidRPr="00EF540E">
        <w:rPr>
          <w:sz w:val="12"/>
        </w:rPr>
        <w:t>¶</w:t>
      </w:r>
      <w:r w:rsidRPr="00EF540E">
        <w:rPr>
          <w:sz w:val="16"/>
        </w:rPr>
        <w:t xml:space="preserve"> the Sahara, where the number of hungry has actually increased</w:t>
      </w:r>
      <w:proofErr w:type="gramStart"/>
      <w:r w:rsidRPr="00EF540E">
        <w:rPr>
          <w:sz w:val="16"/>
        </w:rPr>
        <w:t>,</w:t>
      </w:r>
      <w:r w:rsidRPr="00EF540E">
        <w:rPr>
          <w:sz w:val="12"/>
        </w:rPr>
        <w:t>¶</w:t>
      </w:r>
      <w:proofErr w:type="gramEnd"/>
      <w:r w:rsidRPr="00EF540E">
        <w:rPr>
          <w:sz w:val="16"/>
        </w:rPr>
        <w:t xml:space="preserve"> from 89 to 180 million people. But even there the proportion of the</w:t>
      </w:r>
      <w:r w:rsidRPr="00EF540E">
        <w:rPr>
          <w:sz w:val="12"/>
        </w:rPr>
        <w:t>¶</w:t>
      </w:r>
      <w:r w:rsidRPr="00EF540E">
        <w:rPr>
          <w:sz w:val="16"/>
        </w:rPr>
        <w:t xml:space="preserve"> population living in hunger has declined, albeit marginally, from 34 to</w:t>
      </w:r>
      <w:r w:rsidRPr="00EF540E">
        <w:rPr>
          <w:sz w:val="12"/>
        </w:rPr>
        <w:t>¶</w:t>
      </w:r>
      <w:r w:rsidRPr="00EF540E">
        <w:rPr>
          <w:sz w:val="16"/>
        </w:rPr>
        <w:t xml:space="preserve"> 33 per cent.</w:t>
      </w:r>
      <w:r w:rsidRPr="00EF540E">
        <w:rPr>
          <w:sz w:val="12"/>
        </w:rPr>
        <w:t>¶</w:t>
      </w:r>
      <w:r w:rsidRPr="00EF540E">
        <w:rPr>
          <w:sz w:val="16"/>
        </w:rPr>
        <w:t xml:space="preserve"> </w:t>
      </w:r>
      <w:r w:rsidRPr="00657F94">
        <w:rPr>
          <w:rStyle w:val="TitleChar"/>
        </w:rPr>
        <w:t>Global food production has doubled during the past half century</w:t>
      </w:r>
      <w:proofErr w:type="gramStart"/>
      <w:r w:rsidRPr="00657F94">
        <w:rPr>
          <w:rStyle w:val="TitleChar"/>
        </w:rPr>
        <w:t>,</w:t>
      </w:r>
      <w:r w:rsidRPr="00EF540E">
        <w:rPr>
          <w:rStyle w:val="TitleChar"/>
          <w:sz w:val="12"/>
          <w:u w:val="none"/>
        </w:rPr>
        <w:t>¶</w:t>
      </w:r>
      <w:proofErr w:type="gramEnd"/>
      <w:r w:rsidRPr="00EE082F">
        <w:rPr>
          <w:rStyle w:val="TitleChar"/>
          <w:sz w:val="12"/>
        </w:rPr>
        <w:t xml:space="preserve"> </w:t>
      </w:r>
      <w:r w:rsidRPr="00657F94">
        <w:rPr>
          <w:rStyle w:val="TitleChar"/>
        </w:rPr>
        <w:t>and in the developing countries it has tripled. Global food supply</w:t>
      </w:r>
      <w:r w:rsidRPr="00EF540E">
        <w:rPr>
          <w:rStyle w:val="TitleChar"/>
          <w:sz w:val="12"/>
          <w:u w:val="none"/>
        </w:rPr>
        <w:t>¶</w:t>
      </w:r>
      <w:r w:rsidRPr="00EE082F">
        <w:rPr>
          <w:rStyle w:val="TitleChar"/>
          <w:sz w:val="12"/>
        </w:rPr>
        <w:t xml:space="preserve"> </w:t>
      </w:r>
      <w:r w:rsidRPr="00657F94">
        <w:rPr>
          <w:rStyle w:val="TitleChar"/>
        </w:rPr>
        <w:t>increased by 24 per cent</w:t>
      </w:r>
      <w:r w:rsidRPr="00EF540E">
        <w:rPr>
          <w:sz w:val="16"/>
        </w:rPr>
        <w:t>, from 2,257 to 2.808 calorics per person</w:t>
      </w:r>
      <w:r w:rsidRPr="00EF540E">
        <w:rPr>
          <w:sz w:val="12"/>
        </w:rPr>
        <w:t>¶</w:t>
      </w:r>
      <w:r w:rsidRPr="00EF540E">
        <w:rPr>
          <w:sz w:val="16"/>
        </w:rPr>
        <w:t xml:space="preserve"> daily, between 1961 and 1999. </w:t>
      </w:r>
      <w:r w:rsidRPr="00657F94">
        <w:rPr>
          <w:rStyle w:val="TitleChar"/>
        </w:rPr>
        <w:t>The fastest increase occurred in the</w:t>
      </w:r>
      <w:r w:rsidRPr="00EF540E">
        <w:rPr>
          <w:rStyle w:val="TitleChar"/>
          <w:sz w:val="12"/>
          <w:u w:val="none"/>
        </w:rPr>
        <w:t>¶</w:t>
      </w:r>
      <w:r w:rsidRPr="00EE082F">
        <w:rPr>
          <w:rStyle w:val="TitleChar"/>
          <w:sz w:val="12"/>
        </w:rPr>
        <w:t xml:space="preserve"> </w:t>
      </w:r>
      <w:r w:rsidRPr="00657F94">
        <w:rPr>
          <w:rStyle w:val="TitleChar"/>
        </w:rPr>
        <w:t>developing countries, where consumption rose by 39 per cent</w:t>
      </w:r>
      <w:r w:rsidRPr="00EF540E">
        <w:rPr>
          <w:sz w:val="16"/>
        </w:rPr>
        <w:t>, from</w:t>
      </w:r>
      <w:r w:rsidRPr="00EF540E">
        <w:rPr>
          <w:sz w:val="12"/>
        </w:rPr>
        <w:t>¶</w:t>
      </w:r>
      <w:r w:rsidRPr="00EF540E">
        <w:rPr>
          <w:sz w:val="16"/>
        </w:rPr>
        <w:t xml:space="preserve"> 1,932 to 2,684 calorics daily. Very little of this development is due</w:t>
      </w:r>
      <w:r w:rsidRPr="00EF540E">
        <w:rPr>
          <w:sz w:val="12"/>
        </w:rPr>
        <w:t>¶</w:t>
      </w:r>
      <w:r w:rsidRPr="00EF540E">
        <w:rPr>
          <w:sz w:val="16"/>
        </w:rPr>
        <w:t xml:space="preserve"> to new land having been converted to agricultural use. Instead</w:t>
      </w:r>
      <w:r w:rsidRPr="00657F94">
        <w:rPr>
          <w:rStyle w:val="TitleChar"/>
        </w:rPr>
        <w:t>, the</w:t>
      </w:r>
      <w:r w:rsidRPr="00EF540E">
        <w:rPr>
          <w:rStyle w:val="TitleChar"/>
          <w:sz w:val="12"/>
          <w:u w:val="none"/>
        </w:rPr>
        <w:t>¶</w:t>
      </w:r>
      <w:r w:rsidRPr="00EE082F">
        <w:rPr>
          <w:rStyle w:val="TitleChar"/>
          <w:sz w:val="12"/>
        </w:rPr>
        <w:t xml:space="preserve"> </w:t>
      </w:r>
      <w:r w:rsidRPr="00EF540E">
        <w:rPr>
          <w:sz w:val="16"/>
        </w:rPr>
        <w:t xml:space="preserve">old </w:t>
      </w:r>
      <w:r w:rsidRPr="00657F94">
        <w:rPr>
          <w:rStyle w:val="TitleChar"/>
        </w:rPr>
        <w:t>land</w:t>
      </w:r>
      <w:r w:rsidRPr="00EF540E">
        <w:rPr>
          <w:sz w:val="16"/>
        </w:rPr>
        <w:t xml:space="preserve"> </w:t>
      </w:r>
      <w:r w:rsidRPr="00657F94">
        <w:rPr>
          <w:rStyle w:val="TitleChar"/>
        </w:rPr>
        <w:t>is being farmed more efficiently</w:t>
      </w:r>
      <w:r w:rsidRPr="00EF540E">
        <w:rPr>
          <w:sz w:val="16"/>
        </w:rPr>
        <w:t>. The yield per acre of</w:t>
      </w:r>
      <w:r w:rsidRPr="00EF540E">
        <w:rPr>
          <w:sz w:val="12"/>
        </w:rPr>
        <w:t>¶</w:t>
      </w:r>
      <w:r w:rsidRPr="00EF540E">
        <w:rPr>
          <w:sz w:val="16"/>
        </w:rPr>
        <w:t xml:space="preserve"> arable land has virtually doubled. Wheat, maize, and rice prices have</w:t>
      </w:r>
      <w:r w:rsidRPr="00EF540E">
        <w:rPr>
          <w:sz w:val="12"/>
        </w:rPr>
        <w:t>¶</w:t>
      </w:r>
      <w:r w:rsidRPr="00EF540E">
        <w:rPr>
          <w:sz w:val="16"/>
        </w:rPr>
        <w:t xml:space="preserve"> fallen by more than 60 per cent. Since the beginning of the 1980s</w:t>
      </w:r>
      <w:r w:rsidRPr="00EF540E">
        <w:rPr>
          <w:sz w:val="12"/>
        </w:rPr>
        <w:t>¶</w:t>
      </w:r>
      <w:r w:rsidRPr="00EF540E">
        <w:rPr>
          <w:sz w:val="16"/>
        </w:rPr>
        <w:t xml:space="preserve"> alone, </w:t>
      </w:r>
      <w:r w:rsidRPr="00657F94">
        <w:rPr>
          <w:rStyle w:val="TitleChar"/>
        </w:rPr>
        <w:t>food prices have halved and production from a given area of</w:t>
      </w:r>
      <w:r w:rsidRPr="00EF540E">
        <w:rPr>
          <w:rStyle w:val="TitleChar"/>
          <w:sz w:val="12"/>
          <w:u w:val="none"/>
        </w:rPr>
        <w:t>¶</w:t>
      </w:r>
      <w:r w:rsidRPr="00EE082F">
        <w:rPr>
          <w:rStyle w:val="TitleChar"/>
          <w:sz w:val="12"/>
        </w:rPr>
        <w:t xml:space="preserve"> </w:t>
      </w:r>
      <w:r w:rsidRPr="00657F94">
        <w:rPr>
          <w:rStyle w:val="TitleChar"/>
        </w:rPr>
        <w:t>land has risen by 25 per cent—a process that has been swifter in</w:t>
      </w:r>
      <w:r w:rsidRPr="00EF540E">
        <w:rPr>
          <w:rStyle w:val="TitleChar"/>
          <w:sz w:val="12"/>
          <w:u w:val="none"/>
        </w:rPr>
        <w:t>¶</w:t>
      </w:r>
      <w:r w:rsidRPr="00EE082F">
        <w:rPr>
          <w:rStyle w:val="TitleChar"/>
          <w:sz w:val="12"/>
        </w:rPr>
        <w:t xml:space="preserve"> </w:t>
      </w:r>
      <w:r w:rsidRPr="00657F94">
        <w:rPr>
          <w:rStyle w:val="TitleChar"/>
        </w:rPr>
        <w:t>poor countries than in affluent ones.</w:t>
      </w:r>
      <w:r w:rsidRPr="00EF540E">
        <w:rPr>
          <w:rStyle w:val="TitleChar"/>
          <w:sz w:val="12"/>
          <w:u w:val="none"/>
        </w:rPr>
        <w:t>¶</w:t>
      </w:r>
      <w:r w:rsidRPr="00EF540E">
        <w:rPr>
          <w:sz w:val="16"/>
        </w:rPr>
        <w:t xml:space="preserve"> </w:t>
      </w:r>
      <w:proofErr w:type="gramStart"/>
      <w:r w:rsidRPr="00EF540E">
        <w:rPr>
          <w:sz w:val="16"/>
        </w:rPr>
        <w:t>Such</w:t>
      </w:r>
      <w:proofErr w:type="gramEnd"/>
      <w:r w:rsidRPr="00EF540E">
        <w:rPr>
          <w:sz w:val="16"/>
        </w:rPr>
        <w:t xml:space="preserve"> is the triumph of the "green revolution." Higher-yield</w:t>
      </w:r>
      <w:proofErr w:type="gramStart"/>
      <w:r w:rsidRPr="00EF540E">
        <w:rPr>
          <w:sz w:val="16"/>
        </w:rPr>
        <w:t>,</w:t>
      </w:r>
      <w:r w:rsidRPr="00EF540E">
        <w:rPr>
          <w:sz w:val="12"/>
        </w:rPr>
        <w:t>¶</w:t>
      </w:r>
      <w:proofErr w:type="gramEnd"/>
      <w:r w:rsidRPr="00EF540E">
        <w:rPr>
          <w:sz w:val="16"/>
        </w:rPr>
        <w:t xml:space="preserve"> </w:t>
      </w:r>
      <w:r w:rsidRPr="00657F94">
        <w:rPr>
          <w:rStyle w:val="TitleChar"/>
        </w:rPr>
        <w:t>more-resistant crops have been developed, at the same time as</w:t>
      </w:r>
      <w:r w:rsidRPr="00EF540E">
        <w:rPr>
          <w:rStyle w:val="TitleChar"/>
          <w:sz w:val="12"/>
          <w:u w:val="none"/>
        </w:rPr>
        <w:t>¶</w:t>
      </w:r>
      <w:r w:rsidRPr="00EE082F">
        <w:rPr>
          <w:rStyle w:val="TitleChar"/>
          <w:sz w:val="12"/>
        </w:rPr>
        <w:t xml:space="preserve"> </w:t>
      </w:r>
      <w:r w:rsidRPr="00657F94">
        <w:rPr>
          <w:rStyle w:val="TitleChar"/>
        </w:rPr>
        <w:t>sowing, irrigation, manuring, and harvesting methods have improved</w:t>
      </w:r>
      <w:r w:rsidRPr="00EF540E">
        <w:rPr>
          <w:rStyle w:val="TitleChar"/>
          <w:sz w:val="12"/>
          <w:u w:val="none"/>
        </w:rPr>
        <w:t>¶</w:t>
      </w:r>
      <w:r w:rsidRPr="00EE082F">
        <w:rPr>
          <w:rStyle w:val="TitleChar"/>
          <w:sz w:val="12"/>
        </w:rPr>
        <w:t xml:space="preserve"> </w:t>
      </w:r>
      <w:r w:rsidRPr="00657F94">
        <w:rPr>
          <w:rStyle w:val="TitleChar"/>
        </w:rPr>
        <w:t>dramatically.</w:t>
      </w:r>
      <w:r w:rsidRPr="00EF540E">
        <w:rPr>
          <w:sz w:val="16"/>
        </w:rPr>
        <w:t xml:space="preserve"> New, efficient strains of wheat account for more than</w:t>
      </w:r>
      <w:r w:rsidRPr="00EF540E">
        <w:rPr>
          <w:sz w:val="12"/>
        </w:rPr>
        <w:t>¶</w:t>
      </w:r>
      <w:r w:rsidRPr="00EF540E">
        <w:rPr>
          <w:sz w:val="16"/>
        </w:rPr>
        <w:t xml:space="preserve"> 75 per cent of wheat </w:t>
      </w:r>
      <w:proofErr w:type="gramStart"/>
      <w:r w:rsidRPr="00EF540E">
        <w:rPr>
          <w:sz w:val="16"/>
        </w:rPr>
        <w:t>production in the developing countries, and</w:t>
      </w:r>
      <w:r w:rsidRPr="00EF540E">
        <w:rPr>
          <w:sz w:val="12"/>
        </w:rPr>
        <w:t>¶</w:t>
      </w:r>
      <w:r w:rsidRPr="00EF540E">
        <w:rPr>
          <w:sz w:val="16"/>
        </w:rPr>
        <w:t xml:space="preserve"> farmers there are</w:t>
      </w:r>
      <w:proofErr w:type="gramEnd"/>
      <w:r w:rsidRPr="00EF540E">
        <w:rPr>
          <w:sz w:val="16"/>
        </w:rPr>
        <w:t xml:space="preserve"> estimated to have earned nearly $5 billion as a</w:t>
      </w:r>
      <w:r w:rsidRPr="00EF540E">
        <w:rPr>
          <w:sz w:val="12"/>
        </w:rPr>
        <w:t>¶</w:t>
      </w:r>
      <w:r w:rsidRPr="00EF540E">
        <w:rPr>
          <w:sz w:val="16"/>
        </w:rPr>
        <w:t xml:space="preserve"> result of the change. In southern India, the green revolution is</w:t>
      </w:r>
      <w:r w:rsidRPr="00EF540E">
        <w:rPr>
          <w:sz w:val="12"/>
        </w:rPr>
        <w:t>¶</w:t>
      </w:r>
      <w:r w:rsidRPr="00EF540E">
        <w:rPr>
          <w:sz w:val="16"/>
        </w:rPr>
        <w:t xml:space="preserve"> estimated to have boosted farmers' real earnings by 90 per cent and</w:t>
      </w:r>
      <w:r w:rsidRPr="00EF540E">
        <w:rPr>
          <w:sz w:val="12"/>
        </w:rPr>
        <w:t>¶</w:t>
      </w:r>
      <w:r w:rsidRPr="00EF540E">
        <w:rPr>
          <w:sz w:val="16"/>
        </w:rPr>
        <w:t xml:space="preserve"> those of landless peasants by 125 per cent over 20 years. Its impact</w:t>
      </w:r>
      <w:r w:rsidRPr="00EF540E">
        <w:rPr>
          <w:sz w:val="12"/>
        </w:rPr>
        <w:t>¶</w:t>
      </w:r>
      <w:r w:rsidRPr="00EF540E">
        <w:rPr>
          <w:sz w:val="16"/>
        </w:rPr>
        <w:t xml:space="preserve"> has been least in Africa, but even there the green revolution has</w:t>
      </w:r>
      <w:r w:rsidRPr="00EF540E">
        <w:rPr>
          <w:sz w:val="12"/>
        </w:rPr>
        <w:t>¶</w:t>
      </w:r>
      <w:r w:rsidRPr="00EF540E">
        <w:rPr>
          <w:sz w:val="16"/>
        </w:rPr>
        <w:t xml:space="preserve"> raised maize production per acre by between 10 and 40 per cent.</w:t>
      </w:r>
      <w:r w:rsidRPr="00EF540E">
        <w:rPr>
          <w:sz w:val="12"/>
        </w:rPr>
        <w:t>¶</w:t>
      </w:r>
      <w:r w:rsidRPr="00EF540E">
        <w:rPr>
          <w:sz w:val="16"/>
        </w:rPr>
        <w:t xml:space="preserve"> Without this revolution, it is estimated that world prices of wheat</w:t>
      </w:r>
      <w:r w:rsidRPr="00EF540E">
        <w:rPr>
          <w:sz w:val="12"/>
        </w:rPr>
        <w:t>¶</w:t>
      </w:r>
      <w:r w:rsidRPr="00EF540E">
        <w:rPr>
          <w:sz w:val="16"/>
        </w:rPr>
        <w:t xml:space="preserve"> and rice would be nearly 40 per cent higher than they are today and</w:t>
      </w:r>
      <w:r w:rsidRPr="00EF540E">
        <w:rPr>
          <w:sz w:val="12"/>
        </w:rPr>
        <w:t>¶</w:t>
      </w:r>
      <w:r w:rsidRPr="00EF540E">
        <w:rPr>
          <w:sz w:val="16"/>
        </w:rPr>
        <w:t xml:space="preserve"> that roughly another 2 per cent of the world's children—children</w:t>
      </w:r>
      <w:r w:rsidRPr="00EF540E">
        <w:rPr>
          <w:sz w:val="12"/>
        </w:rPr>
        <w:t>¶</w:t>
      </w:r>
      <w:r w:rsidRPr="00EF540E">
        <w:rPr>
          <w:sz w:val="16"/>
        </w:rPr>
        <w:t xml:space="preserve"> who are now getting enough to eat—would have suffered from</w:t>
      </w:r>
      <w:r w:rsidRPr="00EF540E">
        <w:rPr>
          <w:sz w:val="12"/>
        </w:rPr>
        <w:t>¶</w:t>
      </w:r>
      <w:r w:rsidRPr="00EF540E">
        <w:rPr>
          <w:sz w:val="16"/>
        </w:rPr>
        <w:t xml:space="preserve"> chronic malnourishment</w:t>
      </w:r>
      <w:r w:rsidRPr="00657F94">
        <w:rPr>
          <w:rStyle w:val="TitleChar"/>
        </w:rPr>
        <w:t>. Today's food problem has nothing to do</w:t>
      </w:r>
      <w:r w:rsidRPr="00EF540E">
        <w:rPr>
          <w:rStyle w:val="TitleChar"/>
          <w:sz w:val="12"/>
          <w:u w:val="none"/>
        </w:rPr>
        <w:t>¶</w:t>
      </w:r>
      <w:r w:rsidRPr="00EE082F">
        <w:rPr>
          <w:rStyle w:val="TitleChar"/>
          <w:sz w:val="12"/>
        </w:rPr>
        <w:t xml:space="preserve"> </w:t>
      </w:r>
      <w:r w:rsidRPr="00657F94">
        <w:rPr>
          <w:rStyle w:val="TitleChar"/>
        </w:rPr>
        <w:t>with overpopulation. Hunger today is a problem of access to the</w:t>
      </w:r>
      <w:r w:rsidRPr="00EF540E">
        <w:rPr>
          <w:rStyle w:val="TitleChar"/>
          <w:sz w:val="12"/>
          <w:u w:val="none"/>
        </w:rPr>
        <w:t>¶</w:t>
      </w:r>
      <w:r w:rsidRPr="00EE082F">
        <w:rPr>
          <w:rStyle w:val="TitleChar"/>
          <w:sz w:val="12"/>
        </w:rPr>
        <w:t xml:space="preserve"> </w:t>
      </w:r>
      <w:r w:rsidRPr="00657F94">
        <w:rPr>
          <w:rStyle w:val="TitleChar"/>
        </w:rPr>
        <w:t>available knowledge and technology, to wealth, and to the secure</w:t>
      </w:r>
      <w:r w:rsidRPr="00EF540E">
        <w:rPr>
          <w:rStyle w:val="TitleChar"/>
          <w:sz w:val="12"/>
          <w:u w:val="none"/>
        </w:rPr>
        <w:t>¶</w:t>
      </w:r>
      <w:r w:rsidRPr="00EE082F">
        <w:rPr>
          <w:rStyle w:val="TitleChar"/>
          <w:sz w:val="12"/>
        </w:rPr>
        <w:t xml:space="preserve"> </w:t>
      </w:r>
      <w:r w:rsidRPr="00657F94">
        <w:rPr>
          <w:rStyle w:val="TitleChar"/>
        </w:rPr>
        <w:t>background conditions that make food production possible. Many</w:t>
      </w:r>
      <w:r w:rsidRPr="00EF540E">
        <w:rPr>
          <w:rStyle w:val="TitleChar"/>
          <w:sz w:val="12"/>
          <w:u w:val="none"/>
        </w:rPr>
        <w:t>¶</w:t>
      </w:r>
      <w:r w:rsidRPr="00EE082F">
        <w:rPr>
          <w:rStyle w:val="TitleChar"/>
          <w:sz w:val="12"/>
        </w:rPr>
        <w:t xml:space="preserve"> </w:t>
      </w:r>
      <w:r w:rsidRPr="00657F94">
        <w:rPr>
          <w:rStyle w:val="TitleChar"/>
        </w:rPr>
        <w:t>researchers believe that if modern farming techniques were applied</w:t>
      </w:r>
      <w:r w:rsidRPr="00EF540E">
        <w:rPr>
          <w:rStyle w:val="TitleChar"/>
          <w:sz w:val="12"/>
          <w:u w:val="none"/>
        </w:rPr>
        <w:t>¶</w:t>
      </w:r>
      <w:r w:rsidRPr="00EE082F">
        <w:rPr>
          <w:rStyle w:val="TitleChar"/>
          <w:sz w:val="12"/>
        </w:rPr>
        <w:t xml:space="preserve"> </w:t>
      </w:r>
      <w:r w:rsidRPr="00657F94">
        <w:rPr>
          <w:rStyle w:val="TitleChar"/>
        </w:rPr>
        <w:t>in all the world's agriculture, we would already be able, here and</w:t>
      </w:r>
      <w:r w:rsidRPr="00EF540E">
        <w:rPr>
          <w:rStyle w:val="TitleChar"/>
          <w:sz w:val="12"/>
          <w:u w:val="none"/>
        </w:rPr>
        <w:t>¶</w:t>
      </w:r>
      <w:r w:rsidRPr="00EE082F">
        <w:rPr>
          <w:rStyle w:val="TitleChar"/>
          <w:sz w:val="12"/>
        </w:rPr>
        <w:t xml:space="preserve"> </w:t>
      </w:r>
      <w:r w:rsidRPr="00657F94">
        <w:rPr>
          <w:rStyle w:val="TitleChar"/>
        </w:rPr>
        <w:t>now, to feed another billion or so people.10</w:t>
      </w:r>
      <w:r w:rsidRPr="00EF540E">
        <w:rPr>
          <w:rStyle w:val="TitleChar"/>
          <w:sz w:val="12"/>
          <w:u w:val="none"/>
        </w:rPr>
        <w:t>¶</w:t>
      </w:r>
      <w:r w:rsidRPr="00EF540E">
        <w:rPr>
          <w:sz w:val="16"/>
        </w:rPr>
        <w:t xml:space="preserve"> </w:t>
      </w:r>
      <w:r w:rsidRPr="00657F94">
        <w:rPr>
          <w:rStyle w:val="TitleChar"/>
        </w:rPr>
        <w:t>The incidence of major famine disasters has also declined</w:t>
      </w:r>
      <w:r w:rsidRPr="00EF540E">
        <w:rPr>
          <w:rStyle w:val="TitleChar"/>
          <w:sz w:val="12"/>
          <w:u w:val="none"/>
        </w:rPr>
        <w:t>¶</w:t>
      </w:r>
      <w:r w:rsidRPr="00EE082F">
        <w:rPr>
          <w:rStyle w:val="TitleChar"/>
          <w:sz w:val="12"/>
        </w:rPr>
        <w:t xml:space="preserve"> </w:t>
      </w:r>
      <w:r w:rsidRPr="00657F94">
        <w:rPr>
          <w:rStyle w:val="TitleChar"/>
        </w:rPr>
        <w:t>dramatically, largely as a result of the spread of democracy.</w:t>
      </w:r>
      <w:r w:rsidRPr="00EF540E">
        <w:rPr>
          <w:rStyle w:val="TitleChar"/>
          <w:sz w:val="12"/>
          <w:u w:val="none"/>
        </w:rPr>
        <w:t>¶</w:t>
      </w:r>
      <w:r w:rsidRPr="00EE082F">
        <w:rPr>
          <w:rStyle w:val="TitleChar"/>
          <w:sz w:val="12"/>
        </w:rPr>
        <w:t xml:space="preserve"> </w:t>
      </w:r>
      <w:r w:rsidRPr="00657F94">
        <w:rPr>
          <w:rStyle w:val="TitleChar"/>
        </w:rPr>
        <w:t>Starvation has occurred in states of practically every kind—</w:t>
      </w:r>
      <w:r w:rsidRPr="00EF540E">
        <w:rPr>
          <w:rStyle w:val="TitleChar"/>
          <w:sz w:val="12"/>
          <w:u w:val="none"/>
        </w:rPr>
        <w:t>¶</w:t>
      </w:r>
      <w:r w:rsidRPr="00EE082F">
        <w:rPr>
          <w:rStyle w:val="TitleChar"/>
          <w:sz w:val="12"/>
        </w:rPr>
        <w:t xml:space="preserve"> </w:t>
      </w:r>
      <w:r w:rsidRPr="00657F94">
        <w:rPr>
          <w:rStyle w:val="TitleChar"/>
        </w:rPr>
        <w:t>communist regimes</w:t>
      </w:r>
      <w:r w:rsidRPr="00EF540E">
        <w:rPr>
          <w:sz w:val="16"/>
        </w:rPr>
        <w:t>, colonial empires, technocratic dictatorships,</w:t>
      </w:r>
      <w:r w:rsidRPr="00EF540E">
        <w:rPr>
          <w:sz w:val="12"/>
        </w:rPr>
        <w:t>¶</w:t>
      </w:r>
      <w:r w:rsidRPr="00EF540E">
        <w:rPr>
          <w:sz w:val="16"/>
        </w:rPr>
        <w:t xml:space="preserve"> and ancient tribal societies. </w:t>
      </w:r>
      <w:r w:rsidRPr="00657F94">
        <w:rPr>
          <w:rStyle w:val="TitleChar"/>
        </w:rPr>
        <w:t>In all cases they have been centralized</w:t>
      </w:r>
      <w:proofErr w:type="gramStart"/>
      <w:r w:rsidRPr="00657F94">
        <w:rPr>
          <w:rStyle w:val="TitleChar"/>
        </w:rPr>
        <w:t>,</w:t>
      </w:r>
      <w:r w:rsidRPr="00EF540E">
        <w:rPr>
          <w:rStyle w:val="TitleChar"/>
          <w:sz w:val="12"/>
          <w:u w:val="none"/>
        </w:rPr>
        <w:t>¶</w:t>
      </w:r>
      <w:proofErr w:type="gramEnd"/>
      <w:r w:rsidRPr="00EE082F">
        <w:rPr>
          <w:rStyle w:val="TitleChar"/>
          <w:sz w:val="12"/>
        </w:rPr>
        <w:t xml:space="preserve"> </w:t>
      </w:r>
      <w:r w:rsidRPr="00657F94">
        <w:rPr>
          <w:rStyle w:val="TitleChar"/>
        </w:rPr>
        <w:t>authoritarian states that suppressed free debate and the workings of</w:t>
      </w:r>
      <w:r w:rsidRPr="00EF540E">
        <w:rPr>
          <w:rStyle w:val="TitleChar"/>
          <w:sz w:val="12"/>
          <w:u w:val="none"/>
        </w:rPr>
        <w:t>¶</w:t>
      </w:r>
      <w:r w:rsidRPr="00EE082F">
        <w:rPr>
          <w:rStyle w:val="TitleChar"/>
          <w:sz w:val="12"/>
        </w:rPr>
        <w:t xml:space="preserve"> </w:t>
      </w:r>
      <w:r w:rsidRPr="00657F94">
        <w:rPr>
          <w:rStyle w:val="TitleChar"/>
        </w:rPr>
        <w:t>the market.</w:t>
      </w:r>
      <w:r w:rsidRPr="00EF540E">
        <w:rPr>
          <w:sz w:val="16"/>
        </w:rPr>
        <w:t xml:space="preserve"> As Amartya Sen observes</w:t>
      </w:r>
      <w:r w:rsidRPr="00657F94">
        <w:rPr>
          <w:rStyle w:val="TitleChar"/>
        </w:rPr>
        <w:t>, there has never been a famine</w:t>
      </w:r>
      <w:r w:rsidRPr="00EF540E">
        <w:rPr>
          <w:rStyle w:val="TitleChar"/>
          <w:sz w:val="12"/>
          <w:u w:val="none"/>
        </w:rPr>
        <w:t>¶</w:t>
      </w:r>
      <w:r w:rsidRPr="00EE082F">
        <w:rPr>
          <w:rStyle w:val="TitleChar"/>
          <w:sz w:val="12"/>
        </w:rPr>
        <w:t xml:space="preserve"> </w:t>
      </w:r>
      <w:r w:rsidRPr="00657F94">
        <w:rPr>
          <w:rStyle w:val="TitleChar"/>
        </w:rPr>
        <w:t>disaster in a democracy. Even poor democracies like India and</w:t>
      </w:r>
      <w:r w:rsidRPr="00EF540E">
        <w:rPr>
          <w:rStyle w:val="TitleChar"/>
          <w:sz w:val="12"/>
          <w:u w:val="none"/>
        </w:rPr>
        <w:t>¶</w:t>
      </w:r>
      <w:r w:rsidRPr="00EE082F">
        <w:rPr>
          <w:rStyle w:val="TitleChar"/>
          <w:sz w:val="12"/>
        </w:rPr>
        <w:t xml:space="preserve"> </w:t>
      </w:r>
      <w:r w:rsidRPr="00657F94">
        <w:rPr>
          <w:rStyle w:val="TitleChar"/>
        </w:rPr>
        <w:t>Botswana have avoided starvation, despite having a poorer food</w:t>
      </w:r>
      <w:r w:rsidRPr="00EF540E">
        <w:rPr>
          <w:rStyle w:val="TitleChar"/>
          <w:sz w:val="12"/>
          <w:u w:val="none"/>
        </w:rPr>
        <w:t>¶</w:t>
      </w:r>
      <w:r w:rsidRPr="00EE082F">
        <w:rPr>
          <w:rStyle w:val="TitleChar"/>
          <w:sz w:val="12"/>
        </w:rPr>
        <w:t xml:space="preserve"> </w:t>
      </w:r>
      <w:r w:rsidRPr="00657F94">
        <w:rPr>
          <w:rStyle w:val="TitleChar"/>
        </w:rPr>
        <w:t>supply than many countries where famine has struck. By contrast</w:t>
      </w:r>
      <w:proofErr w:type="gramStart"/>
      <w:r w:rsidRPr="00657F94">
        <w:rPr>
          <w:rStyle w:val="TitleChar"/>
        </w:rPr>
        <w:t>,</w:t>
      </w:r>
      <w:r w:rsidRPr="00EF540E">
        <w:rPr>
          <w:rStyle w:val="TitleChar"/>
          <w:sz w:val="12"/>
          <w:u w:val="none"/>
        </w:rPr>
        <w:t>¶</w:t>
      </w:r>
      <w:proofErr w:type="gramEnd"/>
      <w:r w:rsidRPr="00EE082F">
        <w:rPr>
          <w:rStyle w:val="TitleChar"/>
          <w:sz w:val="12"/>
        </w:rPr>
        <w:t xml:space="preserve"> </w:t>
      </w:r>
      <w:r w:rsidRPr="00657F94">
        <w:rPr>
          <w:rStyle w:val="TitleChar"/>
        </w:rPr>
        <w:t>communist states</w:t>
      </w:r>
      <w:r w:rsidRPr="00EF540E">
        <w:rPr>
          <w:sz w:val="16"/>
        </w:rPr>
        <w:t xml:space="preserve"> like China, the Soviet Union, Cambodia,</w:t>
      </w:r>
      <w:r w:rsidRPr="00EF540E">
        <w:rPr>
          <w:sz w:val="12"/>
        </w:rPr>
        <w:t>¶</w:t>
      </w:r>
      <w:r w:rsidRPr="00EF540E">
        <w:rPr>
          <w:sz w:val="16"/>
        </w:rPr>
        <w:t xml:space="preserve"> Ethiopia, and North Korea, as well as colonics like India under the</w:t>
      </w:r>
      <w:r w:rsidRPr="00EF540E">
        <w:rPr>
          <w:sz w:val="12"/>
        </w:rPr>
        <w:t>¶</w:t>
      </w:r>
      <w:r w:rsidRPr="00EF540E">
        <w:rPr>
          <w:sz w:val="16"/>
        </w:rPr>
        <w:t xml:space="preserve"> British Raj, </w:t>
      </w:r>
      <w:r w:rsidRPr="00657F94">
        <w:rPr>
          <w:rStyle w:val="TitleChar"/>
        </w:rPr>
        <w:t xml:space="preserve">have experienced starvation. This </w:t>
      </w:r>
      <w:r w:rsidRPr="00657F94">
        <w:rPr>
          <w:rStyle w:val="TitleChar"/>
        </w:rPr>
        <w:lastRenderedPageBreak/>
        <w:t>shows that famine is</w:t>
      </w:r>
      <w:r w:rsidRPr="00EF540E">
        <w:rPr>
          <w:rStyle w:val="TitleChar"/>
          <w:sz w:val="12"/>
          <w:u w:val="none"/>
        </w:rPr>
        <w:t>¶</w:t>
      </w:r>
      <w:r w:rsidRPr="00EE082F">
        <w:rPr>
          <w:rStyle w:val="TitleChar"/>
          <w:sz w:val="12"/>
        </w:rPr>
        <w:t xml:space="preserve"> </w:t>
      </w:r>
      <w:r w:rsidRPr="00657F94">
        <w:rPr>
          <w:rStyle w:val="TitleChar"/>
        </w:rPr>
        <w:t>caused by dictatorship, not by food shortage. Famine is induced by</w:t>
      </w:r>
      <w:r w:rsidRPr="00EF540E">
        <w:rPr>
          <w:rStyle w:val="TitleChar"/>
          <w:sz w:val="12"/>
          <w:u w:val="none"/>
        </w:rPr>
        <w:t>¶</w:t>
      </w:r>
      <w:r w:rsidRPr="00EE082F">
        <w:rPr>
          <w:rStyle w:val="TitleChar"/>
          <w:sz w:val="12"/>
        </w:rPr>
        <w:t xml:space="preserve"> </w:t>
      </w:r>
      <w:r w:rsidRPr="00657F94">
        <w:rPr>
          <w:rStyle w:val="TitleChar"/>
        </w:rPr>
        <w:t>leaders destroying production and trade</w:t>
      </w:r>
      <w:r w:rsidRPr="00EF540E">
        <w:rPr>
          <w:sz w:val="16"/>
        </w:rPr>
        <w:t xml:space="preserve">, making war. </w:t>
      </w:r>
      <w:proofErr w:type="gramStart"/>
      <w:r w:rsidRPr="00EF540E">
        <w:rPr>
          <w:sz w:val="16"/>
        </w:rPr>
        <w:t>and</w:t>
      </w:r>
      <w:proofErr w:type="gramEnd"/>
      <w:r w:rsidRPr="00EF540E">
        <w:rPr>
          <w:sz w:val="16"/>
        </w:rPr>
        <w:t xml:space="preserve"> ignoring</w:t>
      </w:r>
      <w:r w:rsidRPr="00EF540E">
        <w:rPr>
          <w:sz w:val="12"/>
        </w:rPr>
        <w:t>¶</w:t>
      </w:r>
      <w:r w:rsidRPr="00EF540E">
        <w:rPr>
          <w:sz w:val="16"/>
        </w:rPr>
        <w:t xml:space="preserve"> the plight of the starving population.</w:t>
      </w:r>
    </w:p>
    <w:p w:rsidR="00E6609A" w:rsidRDefault="00E6609A" w:rsidP="00E6609A"/>
    <w:p w:rsidR="00E6609A" w:rsidRDefault="00E6609A" w:rsidP="00E6609A">
      <w:pPr>
        <w:pStyle w:val="Heading4"/>
      </w:pPr>
      <w:r>
        <w:t xml:space="preserve">Growth solve hunger – it only exists in redistributive states – market freedom insures no one is hungry </w:t>
      </w:r>
    </w:p>
    <w:p w:rsidR="00E6609A" w:rsidRPr="00594EB6" w:rsidRDefault="00E6609A" w:rsidP="00E6609A">
      <w:pPr>
        <w:rPr>
          <w:rStyle w:val="StyleStyleBold12pt"/>
        </w:rPr>
      </w:pPr>
      <w:r w:rsidRPr="00594EB6">
        <w:rPr>
          <w:rStyle w:val="StyleStyleBold12pt"/>
        </w:rPr>
        <w:t>Ruwart, Ph.D. in biophysics, 10</w:t>
      </w:r>
    </w:p>
    <w:p w:rsidR="00E6609A" w:rsidRDefault="00E6609A" w:rsidP="00E6609A">
      <w:r>
        <w:t xml:space="preserve">(Mary Ruwart, Ph.D. in biophysics, spent 19 years as a pharmaceutical research scientist for Upjohn Pharmaceuticals, 9-4-10, Libertarian Answers, “Can free markets handle the problems of hunger and famine in poor countries?” , </w:t>
      </w:r>
      <w:hyperlink r:id="rId99" w:history="1">
        <w:r w:rsidRPr="00B73772">
          <w:rPr>
            <w:rStyle w:val="Hyperlink"/>
          </w:rPr>
          <w:t>http://libertariananswers.com/can-free-markets-handle-the-problems-of-hunger-and-famine-in-poor-countries/</w:t>
        </w:r>
      </w:hyperlink>
      <w:r>
        <w:t>, accessed 7-8-13, JF)</w:t>
      </w:r>
    </w:p>
    <w:p w:rsidR="00E6609A" w:rsidRPr="009E256E" w:rsidRDefault="00E6609A" w:rsidP="00E6609A">
      <w:pPr>
        <w:rPr>
          <w:rStyle w:val="TitleChar"/>
        </w:rPr>
      </w:pPr>
      <w:r w:rsidRPr="00594EB6">
        <w:rPr>
          <w:sz w:val="16"/>
        </w:rPr>
        <w:t xml:space="preserve">In today’s world, </w:t>
      </w:r>
      <w:r w:rsidRPr="00666163">
        <w:rPr>
          <w:rStyle w:val="TitleChar"/>
        </w:rPr>
        <w:t>widespread hunger exists only in Third World nations.</w:t>
      </w:r>
      <w:r w:rsidRPr="00594EB6">
        <w:rPr>
          <w:sz w:val="16"/>
        </w:rPr>
        <w:t xml:space="preserve"> </w:t>
      </w:r>
      <w:r w:rsidRPr="009E256E">
        <w:rPr>
          <w:rStyle w:val="TitleChar"/>
        </w:rPr>
        <w:t>The poverty of these countries means that they cannot produce enough to feed themselves</w:t>
      </w:r>
      <w:r w:rsidRPr="00594EB6">
        <w:rPr>
          <w:sz w:val="16"/>
        </w:rPr>
        <w:t xml:space="preserve">, especially in crisis conditions. </w:t>
      </w:r>
      <w:r w:rsidRPr="009E256E">
        <w:rPr>
          <w:rStyle w:val="TitleChar"/>
        </w:rPr>
        <w:t>The lack of infrastructure to deliver emergency goods means foodstuffs can deteriorate</w:t>
      </w:r>
      <w:r w:rsidRPr="00594EB6">
        <w:rPr>
          <w:sz w:val="16"/>
        </w:rPr>
        <w:t xml:space="preserve"> before they reach those in greatest need.</w:t>
      </w:r>
      <w:r w:rsidRPr="00594EB6">
        <w:rPr>
          <w:sz w:val="12"/>
        </w:rPr>
        <w:t>¶</w:t>
      </w:r>
      <w:r w:rsidRPr="00594EB6">
        <w:rPr>
          <w:sz w:val="16"/>
        </w:rPr>
        <w:t xml:space="preserve"> </w:t>
      </w:r>
      <w:proofErr w:type="gramStart"/>
      <w:r w:rsidRPr="009E256E">
        <w:rPr>
          <w:rStyle w:val="TitleChar"/>
        </w:rPr>
        <w:t>The</w:t>
      </w:r>
      <w:proofErr w:type="gramEnd"/>
      <w:r w:rsidRPr="009E256E">
        <w:rPr>
          <w:rStyle w:val="TitleChar"/>
        </w:rPr>
        <w:t xml:space="preserve"> best solution to famine is to make poor nations rich</w:t>
      </w:r>
      <w:r w:rsidRPr="00594EB6">
        <w:rPr>
          <w:sz w:val="16"/>
        </w:rPr>
        <w:t xml:space="preserve">. </w:t>
      </w:r>
      <w:r w:rsidRPr="009E256E">
        <w:rPr>
          <w:rStyle w:val="TitleChar"/>
        </w:rPr>
        <w:t>Since wealth of nations is directly linked to liberty, getting rid of aggressive government is the key to feeding the world.</w:t>
      </w:r>
      <w:r w:rsidRPr="00594EB6">
        <w:rPr>
          <w:sz w:val="16"/>
        </w:rPr>
        <w:t xml:space="preserve"> </w:t>
      </w:r>
      <w:r w:rsidRPr="009E256E">
        <w:rPr>
          <w:rStyle w:val="TitleChar"/>
        </w:rPr>
        <w:t>The Third World’s poverty is created by its governments’ massive regulatory red tape, failure to respect property rights, and high tariffs</w:t>
      </w:r>
      <w:r w:rsidRPr="00594EB6">
        <w:rPr>
          <w:sz w:val="16"/>
        </w:rPr>
        <w:t xml:space="preserve">. </w:t>
      </w:r>
      <w:r w:rsidRPr="009E256E">
        <w:rPr>
          <w:rStyle w:val="TitleChar"/>
        </w:rPr>
        <w:t>When liberty is regained, Third World nations become wealthy</w:t>
      </w:r>
      <w:r w:rsidRPr="00594EB6">
        <w:rPr>
          <w:sz w:val="16"/>
        </w:rPr>
        <w:t xml:space="preserve"> (</w:t>
      </w:r>
      <w:r w:rsidRPr="009E256E">
        <w:rPr>
          <w:rStyle w:val="TitleChar"/>
        </w:rPr>
        <w:t>e.g., South Korea</w:t>
      </w:r>
      <w:r w:rsidRPr="00594EB6">
        <w:rPr>
          <w:sz w:val="16"/>
        </w:rPr>
        <w:t>) and no longer lose population to massive food shortages, even in most emergency situations.</w:t>
      </w:r>
      <w:r w:rsidRPr="00594EB6">
        <w:rPr>
          <w:sz w:val="12"/>
        </w:rPr>
        <w:t>¶</w:t>
      </w:r>
      <w:r w:rsidRPr="00594EB6">
        <w:rPr>
          <w:sz w:val="16"/>
        </w:rPr>
        <w:t xml:space="preserve"> When the U.S. government sends aid to starving nations, a great deal of it is distributed to the ruler’s favorites. Even private aid is sometimes partially usurped by unscrupulous Third World governments. Sometimes the confiscated food aid is simply sold to line the governments’ coffers.</w:t>
      </w:r>
      <w:r w:rsidRPr="00594EB6">
        <w:rPr>
          <w:sz w:val="12"/>
        </w:rPr>
        <w:t>¶</w:t>
      </w:r>
      <w:r w:rsidRPr="00594EB6">
        <w:rPr>
          <w:sz w:val="16"/>
        </w:rPr>
        <w:t xml:space="preserve"> </w:t>
      </w:r>
      <w:proofErr w:type="gramStart"/>
      <w:r w:rsidRPr="00594EB6">
        <w:rPr>
          <w:sz w:val="16"/>
        </w:rPr>
        <w:t>In</w:t>
      </w:r>
      <w:proofErr w:type="gramEnd"/>
      <w:r w:rsidRPr="00594EB6">
        <w:rPr>
          <w:sz w:val="16"/>
        </w:rPr>
        <w:t xml:space="preserve"> crisis, local farmers will sell their meager yield to the highest local bidder. Indeed, they must if they are to plant the following season</w:t>
      </w:r>
      <w:r w:rsidRPr="009E256E">
        <w:rPr>
          <w:rStyle w:val="TitleChar"/>
        </w:rPr>
        <w:t>. The loss of time and efficiency that occurs by confiscating and redistributing what they produce outweighs the benefits that might accrue to those who are too poor to help themselves. Since many local farmers will go out of business if their crop is taken, even less local produce will be available during the next crisis</w:t>
      </w:r>
      <w:r w:rsidRPr="00594EB6">
        <w:rPr>
          <w:sz w:val="16"/>
        </w:rPr>
        <w:t>.</w:t>
      </w:r>
      <w:r w:rsidRPr="00594EB6">
        <w:rPr>
          <w:sz w:val="12"/>
        </w:rPr>
        <w:t>¶</w:t>
      </w:r>
      <w:r w:rsidRPr="00594EB6">
        <w:rPr>
          <w:sz w:val="16"/>
        </w:rPr>
        <w:t xml:space="preserve"> </w:t>
      </w:r>
      <w:proofErr w:type="gramStart"/>
      <w:r w:rsidRPr="00594EB6">
        <w:rPr>
          <w:sz w:val="16"/>
        </w:rPr>
        <w:t>Ultimately</w:t>
      </w:r>
      <w:proofErr w:type="gramEnd"/>
      <w:r w:rsidRPr="00594EB6">
        <w:rPr>
          <w:sz w:val="16"/>
        </w:rPr>
        <w:t xml:space="preserve">, </w:t>
      </w:r>
      <w:r w:rsidRPr="009E256E">
        <w:rPr>
          <w:rStyle w:val="TitleChar"/>
        </w:rPr>
        <w:t>only liberty can insure that no one goes hungry</w:t>
      </w:r>
      <w:r w:rsidRPr="00594EB6">
        <w:rPr>
          <w:sz w:val="16"/>
        </w:rPr>
        <w:t xml:space="preserve">. </w:t>
      </w:r>
      <w:r w:rsidRPr="009E256E">
        <w:rPr>
          <w:rStyle w:val="TitleChar"/>
        </w:rPr>
        <w:t>The best way for the Third World to prevent famine is to embrace the libertarian ideal.</w:t>
      </w:r>
    </w:p>
    <w:p w:rsidR="00E6609A" w:rsidRDefault="00E6609A" w:rsidP="00E6609A"/>
    <w:p w:rsidR="00E6609A" w:rsidRDefault="00E6609A" w:rsidP="00E6609A">
      <w:pPr>
        <w:pStyle w:val="Heading4"/>
      </w:pPr>
      <w:r w:rsidRPr="002078C2">
        <w:t>Capitalism solves hunger and poverty</w:t>
      </w:r>
    </w:p>
    <w:p w:rsidR="00E6609A" w:rsidRPr="00E40DE5" w:rsidRDefault="00E6609A" w:rsidP="00E6609A">
      <w:pPr>
        <w:rPr>
          <w:rStyle w:val="StyleStyleBold12pt"/>
        </w:rPr>
      </w:pPr>
      <w:r w:rsidRPr="00E40DE5">
        <w:rPr>
          <w:rStyle w:val="StyleStyleBold12pt"/>
        </w:rPr>
        <w:t>Robert J. Samuelson, staff writer, 08</w:t>
      </w:r>
    </w:p>
    <w:p w:rsidR="00E6609A" w:rsidRPr="002078C2" w:rsidRDefault="00E6609A" w:rsidP="00E6609A">
      <w:r>
        <w:t>(Robert J. Samuelson, staff writer, 5-27-8, “Rx for Global Poverty: Why globalization can enrich everyone.</w:t>
      </w:r>
      <w:proofErr w:type="gramStart"/>
      <w:r>
        <w:t>” ,</w:t>
      </w:r>
      <w:proofErr w:type="gramEnd"/>
      <w:r>
        <w:t xml:space="preserve"> The Daily Beast, </w:t>
      </w:r>
      <w:hyperlink r:id="rId100" w:history="1">
        <w:r w:rsidRPr="00B73772">
          <w:rPr>
            <w:rStyle w:val="Hyperlink"/>
          </w:rPr>
          <w:t>http://www.thedailybeast.com/newsweek/2008/05/27/rx-for-global-poverty.html</w:t>
        </w:r>
      </w:hyperlink>
      <w:r>
        <w:t>, accessed 7-9-13,JF)</w:t>
      </w:r>
    </w:p>
    <w:p w:rsidR="00E6609A" w:rsidRPr="00EA235A" w:rsidRDefault="00E6609A" w:rsidP="00E6609A">
      <w:pPr>
        <w:rPr>
          <w:sz w:val="14"/>
        </w:rPr>
      </w:pPr>
      <w:r w:rsidRPr="00EA235A">
        <w:rPr>
          <w:sz w:val="14"/>
        </w:rPr>
        <w:t xml:space="preserve">There are roughly 6 billion people on the planet; in 2004, perhaps 2.5 billion survived on $2 a day or less, says the World Bank. By 2050, the world may have 3 billion more people; many will be similarly impoverished. </w:t>
      </w:r>
      <w:r w:rsidRPr="001945C2">
        <w:rPr>
          <w:rStyle w:val="TitleChar"/>
        </w:rPr>
        <w:t>What's baffling and frustrating about extreme poverty is that much of the world has eliminated it.</w:t>
      </w:r>
      <w:r w:rsidRPr="00EA235A">
        <w:rPr>
          <w:sz w:val="14"/>
        </w:rPr>
        <w:t xml:space="preserve"> In 1800, almost everyone was desperately poor. </w:t>
      </w:r>
      <w:r w:rsidRPr="000A3AC1">
        <w:rPr>
          <w:rStyle w:val="TitleChar"/>
        </w:rPr>
        <w:t>But the developed world has essentially abolished starvation</w:t>
      </w:r>
      <w:r w:rsidRPr="00EA235A">
        <w:rPr>
          <w:sz w:val="14"/>
        </w:rPr>
        <w:t>, homelessness and material deprivation.</w:t>
      </w:r>
      <w:r w:rsidRPr="00EA235A">
        <w:rPr>
          <w:sz w:val="12"/>
        </w:rPr>
        <w:t>¶</w:t>
      </w:r>
      <w:r w:rsidRPr="00EA235A">
        <w:rPr>
          <w:sz w:val="14"/>
        </w:rPr>
        <w:t xml:space="preserve"> </w:t>
      </w:r>
      <w:proofErr w:type="gramStart"/>
      <w:r w:rsidRPr="000A3AC1">
        <w:rPr>
          <w:rStyle w:val="TitleChar"/>
        </w:rPr>
        <w:t>The</w:t>
      </w:r>
      <w:proofErr w:type="gramEnd"/>
      <w:r w:rsidRPr="000A3AC1">
        <w:rPr>
          <w:rStyle w:val="TitleChar"/>
        </w:rPr>
        <w:t xml:space="preserve"> solution to being poor is getting rich. It's economic growth</w:t>
      </w:r>
      <w:r w:rsidRPr="00EA235A">
        <w:rPr>
          <w:sz w:val="14"/>
        </w:rPr>
        <w:t>. We know this. The mystery is why all societies have not adopted the obvious remedies. Just recently, the 21-member Commission on Growth and Development -- including two Nobel-prize winning economists, former prime ministers of South Korea and Peru, and a former president of Mexico -- examined the puzzle.</w:t>
      </w:r>
      <w:r w:rsidRPr="00EA235A">
        <w:rPr>
          <w:sz w:val="12"/>
        </w:rPr>
        <w:t>¶</w:t>
      </w:r>
      <w:r w:rsidRPr="00EA235A">
        <w:rPr>
          <w:sz w:val="14"/>
        </w:rPr>
        <w:t xml:space="preserve"> </w:t>
      </w:r>
      <w:proofErr w:type="gramStart"/>
      <w:r w:rsidRPr="00EA235A">
        <w:rPr>
          <w:sz w:val="14"/>
        </w:rPr>
        <w:t>Since</w:t>
      </w:r>
      <w:proofErr w:type="gramEnd"/>
      <w:r w:rsidRPr="00EA235A">
        <w:rPr>
          <w:sz w:val="14"/>
        </w:rPr>
        <w:t xml:space="preserve"> 1950, the panel found, 13 economies have grown at an average annual rate of 7 percent for at least 25 years. These were: Botswana, Brazil, China, Hong Kong, Indonesia, Japan, South Korea, Malaysia, Malta, Oman, Singapore, Taiwan and Thailand. Some gains are astonishing. From 1960 to 2005, per capita income in South Korea rose from $1,100 to $13,200. Other societies started from such low levels that even rapid economic growth, combined with larger populations, left sizable poverty. In 2005, Indonesia's per capita income averaged just $900, up from $200 in 1966.</w:t>
      </w:r>
      <w:r w:rsidRPr="00EA235A">
        <w:rPr>
          <w:sz w:val="12"/>
        </w:rPr>
        <w:t>¶</w:t>
      </w:r>
      <w:r w:rsidRPr="00EA235A">
        <w:rPr>
          <w:sz w:val="14"/>
        </w:rPr>
        <w:t xml:space="preserve"> </w:t>
      </w:r>
      <w:proofErr w:type="gramStart"/>
      <w:r w:rsidRPr="00EA235A">
        <w:rPr>
          <w:sz w:val="14"/>
        </w:rPr>
        <w:t>Still</w:t>
      </w:r>
      <w:proofErr w:type="gramEnd"/>
      <w:r w:rsidRPr="00EA235A">
        <w:rPr>
          <w:sz w:val="14"/>
        </w:rPr>
        <w:t xml:space="preserve">, </w:t>
      </w:r>
      <w:r w:rsidRPr="000A3AC1">
        <w:rPr>
          <w:rStyle w:val="TitleChar"/>
        </w:rPr>
        <w:t>all these economies had advanced substantially.</w:t>
      </w:r>
      <w:r w:rsidRPr="00EA235A">
        <w:rPr>
          <w:sz w:val="14"/>
        </w:rPr>
        <w:t xml:space="preserve"> The panel identified five common elements of success</w:t>
      </w:r>
      <w:proofErr w:type="gramStart"/>
      <w:r w:rsidRPr="00EA235A">
        <w:rPr>
          <w:sz w:val="14"/>
        </w:rPr>
        <w:t>:</w:t>
      </w:r>
      <w:r w:rsidRPr="00EA235A">
        <w:rPr>
          <w:sz w:val="12"/>
        </w:rPr>
        <w:t>¶</w:t>
      </w:r>
      <w:proofErr w:type="gramEnd"/>
      <w:r w:rsidRPr="00EA235A">
        <w:rPr>
          <w:sz w:val="14"/>
        </w:rPr>
        <w:t xml:space="preserve"> Of course, qualifications abound. Some countries succeeded with high inflation rates of 15 to 30 percent. Led by Japan, Asian countries pursued export-led growth with undervalued exchange rates that favored some industries over others. Good government is relative; some fast-growing societies tolerated much corruption. Still, broad lessons are clear.</w:t>
      </w:r>
      <w:r w:rsidRPr="00EA235A">
        <w:rPr>
          <w:sz w:val="12"/>
        </w:rPr>
        <w:t>¶</w:t>
      </w:r>
      <w:r w:rsidRPr="00EA235A">
        <w:rPr>
          <w:sz w:val="14"/>
        </w:rPr>
        <w:t xml:space="preserve"> </w:t>
      </w:r>
      <w:proofErr w:type="gramStart"/>
      <w:r w:rsidRPr="00EA235A">
        <w:rPr>
          <w:sz w:val="14"/>
        </w:rPr>
        <w:t>One</w:t>
      </w:r>
      <w:proofErr w:type="gramEnd"/>
      <w:r w:rsidRPr="00EA235A">
        <w:rPr>
          <w:sz w:val="14"/>
        </w:rPr>
        <w:t xml:space="preserve"> is: </w:t>
      </w:r>
      <w:r w:rsidRPr="000A3AC1">
        <w:rPr>
          <w:rStyle w:val="TitleChar"/>
        </w:rPr>
        <w:t>Globalization works</w:t>
      </w:r>
      <w:r w:rsidRPr="00EA235A">
        <w:rPr>
          <w:sz w:val="14"/>
        </w:rPr>
        <w:t xml:space="preserve">. </w:t>
      </w:r>
      <w:r w:rsidRPr="000A3AC1">
        <w:rPr>
          <w:rStyle w:val="TitleChar"/>
        </w:rPr>
        <w:t>Countries don't get rich by staying isolated. Those that embrace trade and foreign investment acquire know-how and technologies, can buy advanced products abroad, and are forced to improve their competitiveness.</w:t>
      </w:r>
      <w:r w:rsidRPr="00EA235A">
        <w:rPr>
          <w:sz w:val="14"/>
        </w:rPr>
        <w:t xml:space="preserve"> </w:t>
      </w:r>
      <w:r w:rsidRPr="00330B15">
        <w:rPr>
          <w:rStyle w:val="TitleChar"/>
        </w:rPr>
        <w:t>The transmission of new ideas and products is faster than ever.</w:t>
      </w:r>
      <w:r w:rsidRPr="00EA235A">
        <w:rPr>
          <w:sz w:val="14"/>
        </w:rPr>
        <w:t xml:space="preserve"> After its invention, the telegraph took 90 years to spread to four-fifths of developing countries; for the cellphone, the comparable diffusion was 16 years</w:t>
      </w:r>
    </w:p>
    <w:p w:rsidR="00E6609A" w:rsidRDefault="00E6609A" w:rsidP="00E6609A"/>
    <w:p w:rsidR="00E6609A" w:rsidRDefault="00E6609A" w:rsidP="00E6609A"/>
    <w:p w:rsidR="00E6609A" w:rsidRDefault="00E6609A" w:rsidP="00E6609A">
      <w:pPr>
        <w:pStyle w:val="Heading4"/>
      </w:pPr>
      <w:r>
        <w:t xml:space="preserve">Free trade and development under capitalism solves hunger </w:t>
      </w:r>
    </w:p>
    <w:p w:rsidR="00E6609A" w:rsidRPr="00EA235A" w:rsidRDefault="00E6609A" w:rsidP="00E6609A">
      <w:pPr>
        <w:rPr>
          <w:rStyle w:val="StyleStyleBold12pt"/>
        </w:rPr>
      </w:pPr>
      <w:r w:rsidRPr="00EA235A">
        <w:rPr>
          <w:rStyle w:val="StyleStyleBold12pt"/>
        </w:rPr>
        <w:t>Nguyen, current undergraduate doubling majoring in applied mathematics and philosophy at Florida State, 12</w:t>
      </w:r>
    </w:p>
    <w:p w:rsidR="00E6609A" w:rsidRDefault="00E6609A" w:rsidP="00E6609A">
      <w:r>
        <w:t xml:space="preserve">(Anthony Nguyen, </w:t>
      </w:r>
      <w:r w:rsidRPr="00EA235A">
        <w:t>current</w:t>
      </w:r>
      <w:r>
        <w:t xml:space="preserve"> undergraduate doubling majoring in applied mathematics and philosophy at Florida State University, 8-20-12, Yahoo, “Ending World Poverty and World Hunger: What, Why, and How</w:t>
      </w:r>
      <w:r w:rsidRPr="00666163">
        <w:rPr>
          <w:sz w:val="12"/>
        </w:rPr>
        <w:t xml:space="preserve">¶ </w:t>
      </w:r>
      <w:r>
        <w:t>We Must Fight Absolute Poverty and Hunger</w:t>
      </w:r>
      <w:proofErr w:type="gramStart"/>
      <w:r>
        <w:t>” ,</w:t>
      </w:r>
      <w:proofErr w:type="gramEnd"/>
      <w:r>
        <w:t xml:space="preserve"> </w:t>
      </w:r>
      <w:hyperlink r:id="rId101" w:history="1">
        <w:r w:rsidRPr="00B73772">
          <w:rPr>
            <w:rStyle w:val="Hyperlink"/>
          </w:rPr>
          <w:t>http://voices.yahoo.com/ending-world-poverty-world-hunger-why-and-11671802.html?cat=37</w:t>
        </w:r>
      </w:hyperlink>
      <w:r>
        <w:t>, accessed 7-9-13, JF)</w:t>
      </w:r>
    </w:p>
    <w:p w:rsidR="00E6609A" w:rsidRDefault="00E6609A" w:rsidP="00E6609A">
      <w:pPr>
        <w:rPr>
          <w:rStyle w:val="TitleChar"/>
        </w:rPr>
      </w:pPr>
      <w:r>
        <w:rPr>
          <w:rStyle w:val="TitleChar"/>
        </w:rPr>
        <w:t xml:space="preserve">How to End Hunger and Poverty in the World: Free Trade. </w:t>
      </w:r>
      <w:r w:rsidRPr="008576B7">
        <w:rPr>
          <w:rStyle w:val="TitleChar"/>
        </w:rPr>
        <w:t>According to recent research by a 21-member Commission on Growth and Development, trade</w:t>
      </w:r>
      <w:r w:rsidRPr="00594EB6">
        <w:rPr>
          <w:sz w:val="16"/>
        </w:rPr>
        <w:t xml:space="preserve">, not foreign aid, </w:t>
      </w:r>
      <w:r w:rsidRPr="008576B7">
        <w:rPr>
          <w:rStyle w:val="TitleChar"/>
        </w:rPr>
        <w:t>has been integral to economic growth</w:t>
      </w:r>
      <w:r w:rsidRPr="00594EB6">
        <w:rPr>
          <w:sz w:val="16"/>
        </w:rPr>
        <w:t xml:space="preserve"> in countries such as China, Oman, and Japan. Foreign aid can actually exacerbate the problems of world poverty and world hunger by decreasing the local prices of food, which would decrease the incentive for local farmers to grow food. Furthermore, governments may respond to free money and food by enacting policies that restrict domestic food production and general economic growth in order to get more "free" money and goods. Thus foreign aid may provide temporary relief, but should not serve as a long-term solution to poverty and hunger in the developing world. At best</w:t>
      </w:r>
      <w:r w:rsidRPr="008576B7">
        <w:rPr>
          <w:rStyle w:val="TitleChar"/>
        </w:rPr>
        <w:t>, temporary aid should function to create the foundation for future economic growth in a country by giving the impoverished the necessary aid they need to get on their feet and work or otherwise engage in entrepreneurship.</w:t>
      </w:r>
      <w:r w:rsidRPr="00594EB6">
        <w:rPr>
          <w:rStyle w:val="TitleChar"/>
          <w:sz w:val="12"/>
          <w:u w:val="none"/>
        </w:rPr>
        <w:t>¶</w:t>
      </w:r>
      <w:r w:rsidRPr="00594EB6">
        <w:rPr>
          <w:sz w:val="16"/>
        </w:rPr>
        <w:t xml:space="preserve"> </w:t>
      </w:r>
      <w:proofErr w:type="gramStart"/>
      <w:r w:rsidRPr="008576B7">
        <w:rPr>
          <w:rStyle w:val="TitleChar"/>
        </w:rPr>
        <w:t>A</w:t>
      </w:r>
      <w:proofErr w:type="gramEnd"/>
      <w:r w:rsidRPr="008576B7">
        <w:rPr>
          <w:rStyle w:val="TitleChar"/>
        </w:rPr>
        <w:t xml:space="preserve"> more practical solution is to engage in free trade with developing countries</w:t>
      </w:r>
      <w:r w:rsidRPr="00594EB6">
        <w:rPr>
          <w:sz w:val="16"/>
        </w:rPr>
        <w:t xml:space="preserve">. Basic economics, as explained by Nick Sanders, a researcher at Stanford University, suggests that </w:t>
      </w:r>
      <w:r w:rsidRPr="008576B7">
        <w:rPr>
          <w:rStyle w:val="TitleChar"/>
        </w:rPr>
        <w:t>free trade benefits all participating countries, even if one country has the "absolute advantage" in the production of all goods</w:t>
      </w:r>
      <w:r w:rsidRPr="00594EB6">
        <w:rPr>
          <w:sz w:val="16"/>
        </w:rPr>
        <w:t xml:space="preserve"> -- this means that even the U.S. will economically benefit from trade with the poorest and least productive countries. Furthermore, Daniella Markheim, a senior analyst in trade policy, says that "</w:t>
      </w:r>
      <w:r w:rsidRPr="00764380">
        <w:rPr>
          <w:rStyle w:val="TitleChar"/>
        </w:rPr>
        <w:t>free trade is about beating poverty and expanding economic opportunity." With free trade, entrepreneurship will increase in developing countries, which will allow for stronger capitalistic forces in their own markets to grow -- they will develop and create their own industries under free trade with developed countries such as the U.S</w:t>
      </w:r>
      <w:r w:rsidRPr="00594EB6">
        <w:rPr>
          <w:sz w:val="16"/>
        </w:rPr>
        <w:t xml:space="preserve">. Besides, we are currently experiencing high unemployment and increased free trade will make more jobs -- about 9.2 million American jobs currently revolve around exports and therefore freer trade can only generate more American jobs. </w:t>
      </w:r>
      <w:r w:rsidRPr="00764380">
        <w:rPr>
          <w:rStyle w:val="TitleChar"/>
        </w:rPr>
        <w:t>Therefore, free trade can figuratively kill two birds with one stone by helping to end world poverty and hunger, as well as helping to resuscitate the American economy.</w:t>
      </w:r>
    </w:p>
    <w:p w:rsidR="00E6609A" w:rsidRDefault="00E6609A" w:rsidP="00E6609A">
      <w:pPr>
        <w:rPr>
          <w:rStyle w:val="TitleChar"/>
        </w:rPr>
      </w:pPr>
    </w:p>
    <w:p w:rsidR="00E6609A" w:rsidRDefault="00E6609A" w:rsidP="00E6609A"/>
    <w:p w:rsidR="00E6609A" w:rsidRDefault="00E6609A" w:rsidP="00E6609A">
      <w:pPr>
        <w:pStyle w:val="Heading4"/>
      </w:pPr>
      <w:r w:rsidRPr="000F697C">
        <w:t xml:space="preserve">Their anti-globalization discourse is highly exaggerated and only serves to perpetuate hunger </w:t>
      </w:r>
    </w:p>
    <w:p w:rsidR="00E6609A" w:rsidRPr="00E40DE5" w:rsidRDefault="00E6609A" w:rsidP="00E6609A">
      <w:pPr>
        <w:rPr>
          <w:rStyle w:val="StyleStyleBold12pt"/>
        </w:rPr>
      </w:pPr>
      <w:r w:rsidRPr="00E40DE5">
        <w:rPr>
          <w:rStyle w:val="StyleStyleBold12pt"/>
        </w:rPr>
        <w:t>Robert J. Samuelson, staff writer, 08</w:t>
      </w:r>
    </w:p>
    <w:p w:rsidR="00E6609A" w:rsidRPr="00E40DE5" w:rsidRDefault="00E6609A" w:rsidP="00E6609A">
      <w:r>
        <w:t>(Robert J. Samuelson, staff writer, 5-27-8, “Rx for Global Poverty: Why globalization can enrich everyone.</w:t>
      </w:r>
      <w:proofErr w:type="gramStart"/>
      <w:r>
        <w:t>” ,</w:t>
      </w:r>
      <w:proofErr w:type="gramEnd"/>
      <w:r>
        <w:t xml:space="preserve"> The Daily Beast, </w:t>
      </w:r>
      <w:hyperlink r:id="rId102" w:history="1">
        <w:r w:rsidRPr="00B73772">
          <w:rPr>
            <w:rStyle w:val="Hyperlink"/>
          </w:rPr>
          <w:t>http://www.thedailybeast.com/newsweek/2008/05/27/rx-for-global-poverty.html</w:t>
        </w:r>
      </w:hyperlink>
      <w:r>
        <w:t>, accessed 7-9-13,JF)</w:t>
      </w:r>
    </w:p>
    <w:p w:rsidR="00E6609A" w:rsidRPr="00EA235A" w:rsidRDefault="00E6609A" w:rsidP="00E6609A">
      <w:pPr>
        <w:rPr>
          <w:sz w:val="16"/>
        </w:rPr>
      </w:pPr>
      <w:r w:rsidRPr="000F697C">
        <w:rPr>
          <w:rStyle w:val="TitleChar"/>
        </w:rPr>
        <w:t>Globalization has moral as well as economic and political dimensions</w:t>
      </w:r>
      <w:r w:rsidRPr="00EA235A">
        <w:rPr>
          <w:sz w:val="16"/>
        </w:rPr>
        <w:t xml:space="preserve">. The United States and other wealthy </w:t>
      </w:r>
      <w:r w:rsidRPr="000F697C">
        <w:rPr>
          <w:rStyle w:val="TitleChar"/>
        </w:rPr>
        <w:t>countries are experiencing an anti-globalization backlash</w:t>
      </w:r>
      <w:r w:rsidRPr="00EA235A">
        <w:rPr>
          <w:sz w:val="16"/>
        </w:rPr>
        <w:t xml:space="preserve">. Americans and others are entitled to defend themselves from economic harm, but </w:t>
      </w:r>
      <w:r w:rsidRPr="000F697C">
        <w:rPr>
          <w:rStyle w:val="TitleChar"/>
        </w:rPr>
        <w:t>many of the allegations against globalization are wildly exaggerated</w:t>
      </w:r>
      <w:r w:rsidRPr="00EA235A">
        <w:rPr>
          <w:sz w:val="16"/>
        </w:rPr>
        <w:t xml:space="preserve">. Today, for example, the biggest drag on the U.S. economy--the housing crisis--is mainly a domestic problem. </w:t>
      </w:r>
      <w:r w:rsidRPr="000F697C">
        <w:rPr>
          <w:rStyle w:val="TitleChar"/>
        </w:rPr>
        <w:t>By making globalization an all-purpose scapegoat for economic complaints, many "progressives" are actually undermining the most powerful force for eradicating global poverty.</w:t>
      </w:r>
    </w:p>
    <w:p w:rsidR="00E6609A" w:rsidRDefault="00E6609A" w:rsidP="00E6609A"/>
    <w:p w:rsidR="00E6609A" w:rsidRDefault="00E6609A" w:rsidP="00E6609A">
      <w:pPr>
        <w:pStyle w:val="Heading2"/>
      </w:pPr>
      <w:r>
        <w:lastRenderedPageBreak/>
        <w:t>Cap Good- Genocide</w:t>
      </w:r>
    </w:p>
    <w:p w:rsidR="00E6609A" w:rsidRDefault="00E6609A" w:rsidP="00E6609A">
      <w:pPr>
        <w:pStyle w:val="Heading4"/>
      </w:pPr>
      <w:r>
        <w:t>Democracies are less likely to commit genocide—the violence they claim arises from capital has the inverse relationship</w:t>
      </w:r>
    </w:p>
    <w:p w:rsidR="00E6609A" w:rsidRPr="001B2E85" w:rsidRDefault="00E6609A" w:rsidP="00E6609A">
      <w:pPr>
        <w:rPr>
          <w:rStyle w:val="StyleStyleBold12pt"/>
        </w:rPr>
      </w:pPr>
      <w:r>
        <w:rPr>
          <w:rStyle w:val="StyleStyleBold12pt"/>
        </w:rPr>
        <w:t>Stewart, Development Economics professor at the University of Oxford, 11</w:t>
      </w:r>
    </w:p>
    <w:p w:rsidR="00E6609A" w:rsidRDefault="00E6609A" w:rsidP="00E6609A">
      <w:r>
        <w:t xml:space="preserve">[Frances, March 2011, MICROCON: A Micro Level Analysis of Violent Conflict, “Economic and Political Causes of Genocidal Violence: A comparison with findings on the causes of civil war,” </w:t>
      </w:r>
      <w:hyperlink r:id="rId103" w:history="1">
        <w:r>
          <w:rPr>
            <w:rStyle w:val="Hyperlink"/>
          </w:rPr>
          <w:t>http://www.microconflict.eu/publications/RWP46_FS.pdf</w:t>
        </w:r>
      </w:hyperlink>
      <w:r>
        <w:t>, p. 23-25, accessed 7/10/13, YGS]</w:t>
      </w:r>
    </w:p>
    <w:p w:rsidR="00E6609A" w:rsidRPr="001B2E85" w:rsidRDefault="00E6609A" w:rsidP="00E6609A"/>
    <w:p w:rsidR="00E6609A" w:rsidRPr="00640B17" w:rsidRDefault="00E6609A" w:rsidP="00E6609A">
      <w:pPr>
        <w:rPr>
          <w:sz w:val="16"/>
        </w:rPr>
      </w:pPr>
      <w:r w:rsidRPr="0093567E">
        <w:rPr>
          <w:rStyle w:val="TitleChar"/>
        </w:rPr>
        <w:t xml:space="preserve">A number of scholars have argued that genocide frequently coincides with major political </w:t>
      </w:r>
      <w:r w:rsidRPr="00640B17">
        <w:rPr>
          <w:rStyle w:val="TitleChar"/>
          <w:sz w:val="12"/>
          <w:u w:val="none"/>
        </w:rPr>
        <w:t>¶</w:t>
      </w:r>
      <w:r w:rsidRPr="0093567E">
        <w:rPr>
          <w:rStyle w:val="TitleChar"/>
        </w:rPr>
        <w:t xml:space="preserve"> upheavals</w:t>
      </w:r>
      <w:r w:rsidRPr="00640B17">
        <w:rPr>
          <w:sz w:val="16"/>
        </w:rPr>
        <w:t xml:space="preserve"> – defined by Harff as ‘ an abrupt change in the political community caused by the </w:t>
      </w:r>
      <w:r w:rsidRPr="00640B17">
        <w:rPr>
          <w:sz w:val="12"/>
        </w:rPr>
        <w:t>¶</w:t>
      </w:r>
      <w:r w:rsidRPr="00640B17">
        <w:rPr>
          <w:sz w:val="16"/>
        </w:rPr>
        <w:t xml:space="preserve"> formation of a state or regime through violent conflict, redrawing of state boundaries or </w:t>
      </w:r>
      <w:r w:rsidRPr="00640B17">
        <w:rPr>
          <w:sz w:val="12"/>
        </w:rPr>
        <w:t>¶</w:t>
      </w:r>
      <w:r w:rsidRPr="00640B17">
        <w:rPr>
          <w:sz w:val="16"/>
        </w:rPr>
        <w:t xml:space="preserve"> defeat in international war’ (Harrff 2003: 62). In such situations, new (previously </w:t>
      </w:r>
      <w:r w:rsidRPr="00640B17">
        <w:rPr>
          <w:sz w:val="12"/>
        </w:rPr>
        <w:t>¶</w:t>
      </w:r>
      <w:r w:rsidRPr="00640B17">
        <w:rPr>
          <w:sz w:val="16"/>
        </w:rPr>
        <w:t xml:space="preserve"> subordinate) groups come to power, and/ or there is uncertainty and competition for power. </w:t>
      </w:r>
      <w:r w:rsidRPr="00640B17">
        <w:rPr>
          <w:sz w:val="12"/>
        </w:rPr>
        <w:t>¶</w:t>
      </w:r>
      <w:r w:rsidRPr="00640B17">
        <w:rPr>
          <w:sz w:val="16"/>
        </w:rPr>
        <w:t xml:space="preserve"> Such upheavals are said to provide ‘political opportunity structures’ for genocide to occur </w:t>
      </w:r>
      <w:r w:rsidRPr="00640B17">
        <w:rPr>
          <w:sz w:val="12"/>
        </w:rPr>
        <w:t>¶</w:t>
      </w:r>
      <w:r w:rsidRPr="00640B17">
        <w:rPr>
          <w:sz w:val="16"/>
        </w:rPr>
        <w:t xml:space="preserve"> ((Harff 1987</w:t>
      </w:r>
      <w:proofErr w:type="gramStart"/>
      <w:r w:rsidRPr="00640B17">
        <w:rPr>
          <w:sz w:val="16"/>
        </w:rPr>
        <w:t>)Krain</w:t>
      </w:r>
      <w:proofErr w:type="gramEnd"/>
      <w:r w:rsidRPr="00640B17">
        <w:rPr>
          <w:sz w:val="16"/>
        </w:rPr>
        <w:t xml:space="preserve"> 1997), which may be associated with external wars, civil wars, </w:t>
      </w:r>
      <w:r w:rsidRPr="00640B17">
        <w:rPr>
          <w:sz w:val="12"/>
        </w:rPr>
        <w:t>¶</w:t>
      </w:r>
      <w:r w:rsidRPr="00640B17">
        <w:rPr>
          <w:sz w:val="16"/>
        </w:rPr>
        <w:t xml:space="preserve"> decolonisation and extra-consitutional changes. </w:t>
      </w:r>
      <w:r w:rsidRPr="00640B17">
        <w:rPr>
          <w:sz w:val="12"/>
        </w:rPr>
        <w:t>¶</w:t>
      </w:r>
      <w:r w:rsidRPr="00640B17">
        <w:rPr>
          <w:sz w:val="16"/>
        </w:rPr>
        <w:t xml:space="preserve"> • </w:t>
      </w:r>
      <w:r w:rsidRPr="0093567E">
        <w:rPr>
          <w:rStyle w:val="TitleChar"/>
        </w:rPr>
        <w:t>For example, Melson</w:t>
      </w:r>
      <w:r w:rsidRPr="00640B17">
        <w:rPr>
          <w:sz w:val="16"/>
        </w:rPr>
        <w:t xml:space="preserve"> (1989) </w:t>
      </w:r>
      <w:r w:rsidRPr="0093567E">
        <w:rPr>
          <w:rStyle w:val="TitleChar"/>
        </w:rPr>
        <w:t xml:space="preserve">analysing the Armenian genocide and the German </w:t>
      </w:r>
      <w:r w:rsidRPr="00640B17">
        <w:rPr>
          <w:rStyle w:val="TitleChar"/>
          <w:sz w:val="12"/>
          <w:u w:val="none"/>
        </w:rPr>
        <w:t>¶</w:t>
      </w:r>
      <w:r w:rsidRPr="0093567E">
        <w:rPr>
          <w:rStyle w:val="TitleChar"/>
        </w:rPr>
        <w:t xml:space="preserve"> Holocaust argued that in each case revolutions brought new classes (with a genocidal </w:t>
      </w:r>
      <w:r w:rsidRPr="00640B17">
        <w:rPr>
          <w:rStyle w:val="TitleChar"/>
          <w:sz w:val="12"/>
          <w:u w:val="none"/>
        </w:rPr>
        <w:t>¶</w:t>
      </w:r>
      <w:r w:rsidRPr="0093567E">
        <w:rPr>
          <w:rStyle w:val="TitleChar"/>
        </w:rPr>
        <w:t xml:space="preserve"> ideology) to power</w:t>
      </w:r>
      <w:r w:rsidRPr="00640B17">
        <w:rPr>
          <w:sz w:val="16"/>
        </w:rPr>
        <w:t xml:space="preserve">, and that wartime conditions facilitated genocide, making it easier </w:t>
      </w:r>
      <w:r w:rsidRPr="00640B17">
        <w:rPr>
          <w:sz w:val="12"/>
        </w:rPr>
        <w:t>¶</w:t>
      </w:r>
      <w:r w:rsidRPr="00640B17">
        <w:rPr>
          <w:sz w:val="16"/>
        </w:rPr>
        <w:t xml:space="preserve"> to conceal. </w:t>
      </w:r>
      <w:r w:rsidRPr="00640B17">
        <w:rPr>
          <w:sz w:val="12"/>
        </w:rPr>
        <w:t>¶</w:t>
      </w:r>
      <w:r w:rsidRPr="00640B17">
        <w:rPr>
          <w:sz w:val="16"/>
        </w:rPr>
        <w:t xml:space="preserve"> • Midlarsky (2005) analysing twentieth century genocides argues that genocide is more </w:t>
      </w:r>
      <w:r w:rsidRPr="00640B17">
        <w:rPr>
          <w:sz w:val="12"/>
        </w:rPr>
        <w:t>¶</w:t>
      </w:r>
      <w:r w:rsidRPr="00640B17">
        <w:rPr>
          <w:sz w:val="16"/>
        </w:rPr>
        <w:t xml:space="preserve"> likely during </w:t>
      </w:r>
      <w:proofErr w:type="gramStart"/>
      <w:r w:rsidRPr="00640B17">
        <w:rPr>
          <w:sz w:val="16"/>
        </w:rPr>
        <w:t>war .</w:t>
      </w:r>
      <w:proofErr w:type="gramEnd"/>
      <w:r w:rsidRPr="00640B17">
        <w:rPr>
          <w:sz w:val="16"/>
        </w:rPr>
        <w:t xml:space="preserve"> </w:t>
      </w:r>
      <w:r w:rsidRPr="00640B17">
        <w:rPr>
          <w:sz w:val="12"/>
        </w:rPr>
        <w:t>¶</w:t>
      </w:r>
      <w:r w:rsidRPr="00640B17">
        <w:rPr>
          <w:sz w:val="16"/>
        </w:rPr>
        <w:t xml:space="preserve"> • Levene (2005) suggests that genocides are more likely during ‘systemic crises’ faced </w:t>
      </w:r>
      <w:r w:rsidRPr="00640B17">
        <w:rPr>
          <w:sz w:val="12"/>
        </w:rPr>
        <w:t>¶</w:t>
      </w:r>
      <w:r w:rsidRPr="00640B17">
        <w:rPr>
          <w:sz w:val="16"/>
        </w:rPr>
        <w:t xml:space="preserve"> by new states. </w:t>
      </w:r>
      <w:r w:rsidRPr="00640B17">
        <w:rPr>
          <w:sz w:val="12"/>
        </w:rPr>
        <w:t>¶</w:t>
      </w:r>
      <w:r w:rsidRPr="00640B17">
        <w:rPr>
          <w:sz w:val="16"/>
        </w:rPr>
        <w:t xml:space="preserve"> </w:t>
      </w:r>
      <w:proofErr w:type="gramStart"/>
      <w:r w:rsidRPr="00640B17">
        <w:rPr>
          <w:sz w:val="16"/>
        </w:rPr>
        <w:t>The</w:t>
      </w:r>
      <w:proofErr w:type="gramEnd"/>
      <w:r w:rsidRPr="00640B17">
        <w:rPr>
          <w:sz w:val="16"/>
        </w:rPr>
        <w:t xml:space="preserve"> view that crises and changes in the political system provide the conditions for </w:t>
      </w:r>
      <w:r w:rsidRPr="00640B17">
        <w:rPr>
          <w:sz w:val="12"/>
        </w:rPr>
        <w:t>¶</w:t>
      </w:r>
      <w:r w:rsidRPr="00640B17">
        <w:rPr>
          <w:sz w:val="16"/>
        </w:rPr>
        <w:t xml:space="preserve"> genocide is consistent with the strand in the civil war literature, noted earlier, arguing that </w:t>
      </w:r>
      <w:r w:rsidRPr="00640B17">
        <w:rPr>
          <w:sz w:val="12"/>
        </w:rPr>
        <w:t>¶</w:t>
      </w:r>
      <w:r w:rsidRPr="00640B17">
        <w:rPr>
          <w:sz w:val="16"/>
        </w:rPr>
        <w:t xml:space="preserve"> civil war is more likely during political transition and crisis. </w:t>
      </w:r>
      <w:r w:rsidRPr="00640B17">
        <w:rPr>
          <w:sz w:val="12"/>
        </w:rPr>
        <w:t>¶</w:t>
      </w:r>
      <w:r w:rsidRPr="00640B17">
        <w:rPr>
          <w:sz w:val="16"/>
        </w:rPr>
        <w:t xml:space="preserve"> Statistical investigations have found that the level of upheaval ((Wayman and Tago </w:t>
      </w:r>
      <w:r w:rsidRPr="00640B17">
        <w:rPr>
          <w:sz w:val="12"/>
        </w:rPr>
        <w:t>¶</w:t>
      </w:r>
      <w:r w:rsidRPr="00640B17">
        <w:rPr>
          <w:sz w:val="16"/>
        </w:rPr>
        <w:t xml:space="preserve"> 2010</w:t>
      </w:r>
      <w:proofErr w:type="gramStart"/>
      <w:r w:rsidRPr="00640B17">
        <w:rPr>
          <w:sz w:val="16"/>
        </w:rPr>
        <w:t>)Harff</w:t>
      </w:r>
      <w:proofErr w:type="gramEnd"/>
      <w:r w:rsidRPr="00640B17">
        <w:rPr>
          <w:sz w:val="16"/>
        </w:rPr>
        <w:t xml:space="preserve"> 1997;2003) is significantly related to the incidence of genocide. Indeed, </w:t>
      </w:r>
      <w:r w:rsidRPr="00640B17">
        <w:rPr>
          <w:sz w:val="12"/>
        </w:rPr>
        <w:t>¶</w:t>
      </w:r>
      <w:r w:rsidRPr="00640B17">
        <w:rPr>
          <w:sz w:val="16"/>
        </w:rPr>
        <w:t xml:space="preserve"> </w:t>
      </w:r>
      <w:r w:rsidRPr="0093567E">
        <w:rPr>
          <w:rStyle w:val="TitleChar"/>
        </w:rPr>
        <w:t xml:space="preserve">Harff finds that ‘all but one of 37 genocides and politicides that began between 1955 and </w:t>
      </w:r>
      <w:r w:rsidRPr="00640B17">
        <w:rPr>
          <w:rStyle w:val="TitleChar"/>
          <w:sz w:val="12"/>
          <w:u w:val="none"/>
        </w:rPr>
        <w:t>¶</w:t>
      </w:r>
      <w:r w:rsidRPr="0093567E">
        <w:rPr>
          <w:rStyle w:val="TitleChar"/>
        </w:rPr>
        <w:t xml:space="preserve"> 1998 occurred during or immediately after political upheavals’</w:t>
      </w:r>
      <w:r w:rsidRPr="00640B17">
        <w:rPr>
          <w:sz w:val="16"/>
        </w:rPr>
        <w:t xml:space="preserve"> (Harff 2003: 62) </w:t>
      </w:r>
      <w:r w:rsidRPr="0093567E">
        <w:rPr>
          <w:rStyle w:val="TitleChar"/>
        </w:rPr>
        <w:t xml:space="preserve">making </w:t>
      </w:r>
      <w:r w:rsidRPr="00640B17">
        <w:rPr>
          <w:rStyle w:val="TitleChar"/>
          <w:sz w:val="12"/>
          <w:u w:val="none"/>
        </w:rPr>
        <w:t>¶</w:t>
      </w:r>
      <w:r w:rsidRPr="0093567E">
        <w:rPr>
          <w:rStyle w:val="TitleChar"/>
        </w:rPr>
        <w:t xml:space="preserve"> such upheaval a necessary but not sufficient condition for genocide to occur.</w:t>
      </w:r>
      <w:r w:rsidRPr="00640B17">
        <w:rPr>
          <w:sz w:val="16"/>
        </w:rPr>
        <w:t xml:space="preserve"> This is a </w:t>
      </w:r>
      <w:r w:rsidRPr="00640B17">
        <w:rPr>
          <w:sz w:val="12"/>
        </w:rPr>
        <w:t>¶</w:t>
      </w:r>
      <w:r w:rsidRPr="00640B17">
        <w:rPr>
          <w:sz w:val="16"/>
        </w:rPr>
        <w:t xml:space="preserve"> much stronger condition than the findings in relation to civil war. Easterly et al. 2006 find </w:t>
      </w:r>
      <w:r w:rsidRPr="00640B17">
        <w:rPr>
          <w:sz w:val="12"/>
        </w:rPr>
        <w:t>¶</w:t>
      </w:r>
      <w:r w:rsidRPr="00640B17">
        <w:rPr>
          <w:sz w:val="16"/>
        </w:rPr>
        <w:t xml:space="preserve"> that ongoing civil war is a significant correlate of genocide in all their specifications , </w:t>
      </w:r>
      <w:r w:rsidRPr="00640B17">
        <w:rPr>
          <w:sz w:val="12"/>
        </w:rPr>
        <w:t>¶</w:t>
      </w:r>
      <w:r w:rsidRPr="00640B17">
        <w:rPr>
          <w:sz w:val="16"/>
        </w:rPr>
        <w:t xml:space="preserve"> after allowing for the impact of GDP per capita and the extent of democracy. This is also </w:t>
      </w:r>
      <w:r w:rsidRPr="00640B17">
        <w:rPr>
          <w:sz w:val="12"/>
        </w:rPr>
        <w:t>¶</w:t>
      </w:r>
      <w:r w:rsidRPr="00640B17">
        <w:rPr>
          <w:sz w:val="16"/>
        </w:rPr>
        <w:t xml:space="preserve"> a finding of Krain 1997. Krain also finds that the combined effect of the simultaneous </w:t>
      </w:r>
      <w:r w:rsidRPr="00640B17">
        <w:rPr>
          <w:sz w:val="12"/>
        </w:rPr>
        <w:t>¶</w:t>
      </w:r>
      <w:r w:rsidRPr="00640B17">
        <w:rPr>
          <w:sz w:val="16"/>
        </w:rPr>
        <w:t xml:space="preserve"> presence of both internal and external wars is much greater than either alone. Akindès </w:t>
      </w:r>
      <w:r w:rsidRPr="00640B17">
        <w:rPr>
          <w:sz w:val="12"/>
        </w:rPr>
        <w:t>¶</w:t>
      </w:r>
      <w:r w:rsidRPr="00640B17">
        <w:rPr>
          <w:sz w:val="16"/>
        </w:rPr>
        <w:t xml:space="preserve"> (forthcoming) and Wayman and Tago (2010) also find that the presence of civil war is </w:t>
      </w:r>
      <w:r w:rsidRPr="00640B17">
        <w:rPr>
          <w:sz w:val="12"/>
        </w:rPr>
        <w:t>¶</w:t>
      </w:r>
      <w:r w:rsidRPr="00640B17">
        <w:rPr>
          <w:sz w:val="16"/>
        </w:rPr>
        <w:t xml:space="preserve"> significantly and positively related to the incidence of both ‘democide’ and ‘politicide’10, </w:t>
      </w:r>
      <w:r w:rsidRPr="00640B17">
        <w:rPr>
          <w:sz w:val="12"/>
        </w:rPr>
        <w:t>¶</w:t>
      </w:r>
      <w:r w:rsidRPr="00640B17">
        <w:rPr>
          <w:sz w:val="16"/>
        </w:rPr>
        <w:t xml:space="preserve"> and so (independently) are coups. </w:t>
      </w:r>
      <w:r w:rsidRPr="00640B17">
        <w:rPr>
          <w:rStyle w:val="TitleChar"/>
          <w:sz w:val="12"/>
          <w:u w:val="none"/>
        </w:rPr>
        <w:t>¶</w:t>
      </w:r>
      <w:r w:rsidRPr="00640B17">
        <w:rPr>
          <w:rStyle w:val="TitleChar"/>
        </w:rPr>
        <w:t xml:space="preserve"> Concentration of power is argued to be a precondition of genocide, with authoritarian </w:t>
      </w:r>
      <w:r w:rsidRPr="00640B17">
        <w:rPr>
          <w:rStyle w:val="TitleChar"/>
          <w:sz w:val="12"/>
          <w:u w:val="none"/>
        </w:rPr>
        <w:t>¶</w:t>
      </w:r>
      <w:r w:rsidRPr="00640B17">
        <w:rPr>
          <w:rStyle w:val="TitleChar"/>
        </w:rPr>
        <w:t xml:space="preserve"> governments most likely to commit genocide and democracies least likely:</w:t>
      </w:r>
      <w:r w:rsidRPr="00640B17">
        <w:rPr>
          <w:sz w:val="16"/>
        </w:rPr>
        <w:t xml:space="preserve"> </w:t>
      </w:r>
      <w:r w:rsidRPr="00640B17">
        <w:rPr>
          <w:sz w:val="12"/>
        </w:rPr>
        <w:t>¶</w:t>
      </w:r>
      <w:r w:rsidRPr="00640B17">
        <w:rPr>
          <w:sz w:val="16"/>
        </w:rPr>
        <w:t xml:space="preserve"> • ‘</w:t>
      </w:r>
      <w:r w:rsidRPr="00640B17">
        <w:rPr>
          <w:rStyle w:val="TitleChar"/>
        </w:rPr>
        <w:t xml:space="preserve">The more power a government has, the more it can act arbitrarily according to </w:t>
      </w:r>
      <w:r w:rsidRPr="00640B17">
        <w:rPr>
          <w:rStyle w:val="TitleChar"/>
          <w:sz w:val="12"/>
          <w:u w:val="none"/>
        </w:rPr>
        <w:t>¶</w:t>
      </w:r>
      <w:r w:rsidRPr="00640B17">
        <w:rPr>
          <w:rStyle w:val="TitleChar"/>
        </w:rPr>
        <w:t xml:space="preserve"> the whims and desires of the elite, and the more it will make war on others and </w:t>
      </w:r>
      <w:r w:rsidRPr="00640B17">
        <w:rPr>
          <w:rStyle w:val="TitleChar"/>
          <w:sz w:val="12"/>
          <w:u w:val="none"/>
        </w:rPr>
        <w:t>¶</w:t>
      </w:r>
      <w:r w:rsidRPr="00640B17">
        <w:rPr>
          <w:rStyle w:val="TitleChar"/>
        </w:rPr>
        <w:t xml:space="preserve"> murder its foreign and domestic subjects. The more constrained the power of </w:t>
      </w:r>
      <w:r w:rsidRPr="00640B17">
        <w:rPr>
          <w:rStyle w:val="TitleChar"/>
          <w:sz w:val="12"/>
          <w:u w:val="none"/>
        </w:rPr>
        <w:t>¶</w:t>
      </w:r>
      <w:r w:rsidRPr="00640B17">
        <w:rPr>
          <w:rStyle w:val="TitleChar"/>
        </w:rPr>
        <w:t xml:space="preserve"> governments, the less it will aggress on others.</w:t>
      </w:r>
      <w:r w:rsidRPr="00640B17">
        <w:rPr>
          <w:sz w:val="16"/>
        </w:rPr>
        <w:t xml:space="preserve">’ </w:t>
      </w:r>
      <w:proofErr w:type="gramStart"/>
      <w:r w:rsidRPr="00640B17">
        <w:rPr>
          <w:sz w:val="16"/>
        </w:rPr>
        <w:t>(Rummel 1994: 1-2).</w:t>
      </w:r>
      <w:proofErr w:type="gramEnd"/>
      <w:r w:rsidRPr="00640B17">
        <w:rPr>
          <w:sz w:val="16"/>
        </w:rPr>
        <w:t xml:space="preserve"> </w:t>
      </w:r>
      <w:r w:rsidRPr="00640B17">
        <w:rPr>
          <w:sz w:val="12"/>
        </w:rPr>
        <w:t>¶</w:t>
      </w:r>
      <w:r w:rsidRPr="00640B17">
        <w:rPr>
          <w:sz w:val="16"/>
        </w:rPr>
        <w:t xml:space="preserve"> • ‘</w:t>
      </w:r>
      <w:r w:rsidRPr="00640B17">
        <w:rPr>
          <w:rStyle w:val="TitleChar"/>
        </w:rPr>
        <w:t xml:space="preserve">The best way to account for and to predict democide is by the degree to </w:t>
      </w:r>
      <w:r w:rsidRPr="00640B17">
        <w:rPr>
          <w:rStyle w:val="TitleChar"/>
          <w:sz w:val="12"/>
          <w:u w:val="none"/>
        </w:rPr>
        <w:t>¶</w:t>
      </w:r>
      <w:r w:rsidRPr="00640B17">
        <w:rPr>
          <w:rStyle w:val="TitleChar"/>
        </w:rPr>
        <w:t xml:space="preserve"> which a regime is totalitarian along a democratic-totalitarian scale.’ </w:t>
      </w:r>
      <w:proofErr w:type="gramStart"/>
      <w:r w:rsidRPr="00640B17">
        <w:rPr>
          <w:sz w:val="16"/>
        </w:rPr>
        <w:t xml:space="preserve">(Rummel 1995: </w:t>
      </w:r>
      <w:r w:rsidRPr="00640B17">
        <w:rPr>
          <w:sz w:val="12"/>
        </w:rPr>
        <w:t>¶</w:t>
      </w:r>
      <w:r w:rsidRPr="00640B17">
        <w:rPr>
          <w:sz w:val="16"/>
        </w:rPr>
        <w:t xml:space="preserve"> 25).</w:t>
      </w:r>
      <w:proofErr w:type="gramEnd"/>
      <w:r w:rsidRPr="00640B17">
        <w:rPr>
          <w:sz w:val="16"/>
        </w:rPr>
        <w:t xml:space="preserve"> </w:t>
      </w:r>
      <w:r w:rsidRPr="00640B17">
        <w:rPr>
          <w:sz w:val="12"/>
        </w:rPr>
        <w:t>¶</w:t>
      </w:r>
      <w:r w:rsidRPr="00640B17">
        <w:rPr>
          <w:sz w:val="16"/>
        </w:rPr>
        <w:t xml:space="preserve"> </w:t>
      </w:r>
      <w:r w:rsidRPr="00640B17">
        <w:rPr>
          <w:rStyle w:val="TitleChar"/>
        </w:rPr>
        <w:t xml:space="preserve">Statistical investigations show that regime type is, indeed, generally associated with </w:t>
      </w:r>
      <w:r w:rsidRPr="00640B17">
        <w:rPr>
          <w:rStyle w:val="TitleChar"/>
          <w:sz w:val="12"/>
          <w:u w:val="none"/>
        </w:rPr>
        <w:t>¶</w:t>
      </w:r>
      <w:r w:rsidRPr="00640B17">
        <w:rPr>
          <w:rStyle w:val="TitleChar"/>
        </w:rPr>
        <w:t xml:space="preserve"> genocide:</w:t>
      </w:r>
      <w:r w:rsidRPr="00640B17">
        <w:rPr>
          <w:rStyle w:val="TitleChar"/>
          <w:sz w:val="12"/>
          <w:u w:val="none"/>
        </w:rPr>
        <w:t>¶</w:t>
      </w:r>
      <w:r w:rsidRPr="00640B17">
        <w:rPr>
          <w:rStyle w:val="TitleChar"/>
        </w:rPr>
        <w:t xml:space="preserve"> ‐ </w:t>
      </w:r>
      <w:r w:rsidRPr="00640B17">
        <w:rPr>
          <w:sz w:val="16"/>
        </w:rPr>
        <w:t xml:space="preserve">Fein 1993, 2000 finds that totalitarian states are most likely to commit genocides and </w:t>
      </w:r>
      <w:r w:rsidRPr="00640B17">
        <w:rPr>
          <w:sz w:val="12"/>
        </w:rPr>
        <w:t>¶</w:t>
      </w:r>
      <w:r w:rsidRPr="00640B17">
        <w:rPr>
          <w:sz w:val="16"/>
        </w:rPr>
        <w:t xml:space="preserve"> that genocide is more likely to be committed by revolutionary and authoritarian </w:t>
      </w:r>
      <w:r w:rsidRPr="00640B17">
        <w:rPr>
          <w:sz w:val="12"/>
        </w:rPr>
        <w:t>¶</w:t>
      </w:r>
      <w:r w:rsidRPr="00640B17">
        <w:rPr>
          <w:sz w:val="16"/>
        </w:rPr>
        <w:t xml:space="preserve"> states than democratic ones. </w:t>
      </w:r>
      <w:r w:rsidRPr="00640B17">
        <w:rPr>
          <w:sz w:val="12"/>
        </w:rPr>
        <w:t>¶</w:t>
      </w:r>
      <w:r w:rsidRPr="00640B17">
        <w:rPr>
          <w:sz w:val="16"/>
        </w:rPr>
        <w:t xml:space="preserve"> ‐ </w:t>
      </w:r>
      <w:r w:rsidRPr="00640B17">
        <w:rPr>
          <w:rStyle w:val="TitleChar"/>
        </w:rPr>
        <w:t xml:space="preserve">Harff </w:t>
      </w:r>
      <w:r w:rsidRPr="00640B17">
        <w:rPr>
          <w:sz w:val="16"/>
        </w:rPr>
        <w:t xml:space="preserve">2003, 2009 </w:t>
      </w:r>
      <w:r w:rsidRPr="00640B17">
        <w:rPr>
          <w:rStyle w:val="TitleChar"/>
        </w:rPr>
        <w:t xml:space="preserve">finds that the presence of an autocratic government increases the </w:t>
      </w:r>
      <w:r w:rsidRPr="00640B17">
        <w:rPr>
          <w:rStyle w:val="TitleChar"/>
          <w:sz w:val="12"/>
          <w:u w:val="none"/>
        </w:rPr>
        <w:t>¶</w:t>
      </w:r>
      <w:r w:rsidRPr="00640B17">
        <w:rPr>
          <w:rStyle w:val="TitleChar"/>
        </w:rPr>
        <w:t xml:space="preserve"> likelihood of genocide</w:t>
      </w:r>
      <w:r w:rsidRPr="00640B17">
        <w:rPr>
          <w:sz w:val="16"/>
        </w:rPr>
        <w:t xml:space="preserve">. </w:t>
      </w:r>
      <w:r w:rsidRPr="00640B17">
        <w:rPr>
          <w:sz w:val="12"/>
        </w:rPr>
        <w:t>¶</w:t>
      </w:r>
      <w:r w:rsidRPr="00640B17">
        <w:rPr>
          <w:sz w:val="16"/>
        </w:rPr>
        <w:t xml:space="preserve"> ‐ </w:t>
      </w:r>
      <w:r w:rsidRPr="00640B17">
        <w:rPr>
          <w:rStyle w:val="TitleChar"/>
        </w:rPr>
        <w:t>Easterly et al</w:t>
      </w:r>
      <w:r w:rsidRPr="00640B17">
        <w:rPr>
          <w:sz w:val="16"/>
        </w:rPr>
        <w:t xml:space="preserve"> 2006 </w:t>
      </w:r>
      <w:r w:rsidRPr="00640B17">
        <w:rPr>
          <w:rStyle w:val="TitleChar"/>
        </w:rPr>
        <w:t xml:space="preserve">find that the extent of democracy is significantly and (inversely) </w:t>
      </w:r>
      <w:r w:rsidRPr="00640B17">
        <w:rPr>
          <w:rStyle w:val="TitleChar"/>
          <w:sz w:val="12"/>
          <w:u w:val="none"/>
        </w:rPr>
        <w:t>¶</w:t>
      </w:r>
      <w:r w:rsidRPr="00640B17">
        <w:rPr>
          <w:rStyle w:val="TitleChar"/>
        </w:rPr>
        <w:t xml:space="preserve"> related to the incidence of mass killings</w:t>
      </w:r>
      <w:r w:rsidRPr="00640B17">
        <w:rPr>
          <w:sz w:val="16"/>
        </w:rPr>
        <w:t>.</w:t>
      </w:r>
    </w:p>
    <w:p w:rsidR="00E6609A" w:rsidRDefault="00E6609A" w:rsidP="00E6609A"/>
    <w:p w:rsidR="00E6609A" w:rsidRDefault="00E6609A" w:rsidP="00E6609A">
      <w:pPr>
        <w:pStyle w:val="Heading2"/>
      </w:pPr>
      <w:r>
        <w:lastRenderedPageBreak/>
        <w:t>Cap Good- Social Change</w:t>
      </w:r>
    </w:p>
    <w:p w:rsidR="00E6609A" w:rsidRDefault="00E6609A" w:rsidP="00E6609A">
      <w:pPr>
        <w:pStyle w:val="Heading4"/>
      </w:pPr>
      <w:r>
        <w:t xml:space="preserve">Cap key to social change  </w:t>
      </w:r>
    </w:p>
    <w:p w:rsidR="00E6609A" w:rsidRDefault="00E6609A" w:rsidP="00E6609A">
      <w:pPr>
        <w:rPr>
          <w:rFonts w:ascii="Georgia" w:hAnsi="Georgia"/>
          <w:b/>
        </w:rPr>
      </w:pPr>
    </w:p>
    <w:p w:rsidR="00E6609A" w:rsidRPr="00046882" w:rsidRDefault="00E6609A" w:rsidP="00E6609A">
      <w:r w:rsidRPr="00046882">
        <w:rPr>
          <w:rStyle w:val="StyleStyleBold12pt"/>
        </w:rPr>
        <w:t>Nordhaus &amp; Shellenberger, American authors, environmental policy experts, and the presidents of The Breakthrough Institute.</w:t>
      </w:r>
      <w:r>
        <w:rPr>
          <w:rStyle w:val="StyleStyleBold12pt"/>
        </w:rPr>
        <w:t>,</w:t>
      </w:r>
      <w:r w:rsidRPr="00046882">
        <w:rPr>
          <w:rStyle w:val="StyleStyleBold12pt"/>
        </w:rPr>
        <w:t xml:space="preserve"> 2007</w:t>
      </w:r>
      <w:r>
        <w:rPr>
          <w:rStyle w:val="StyleStyleBold12pt"/>
        </w:rPr>
        <w:t xml:space="preserve"> </w:t>
      </w:r>
      <w:r w:rsidRPr="00046882">
        <w:t>(Break Through: From the Death of Environmentalism to the Politics of Possibility, Ted &amp; Michael, Managing Directors of American Environics, A social values research and strategy firm,http://books.google.com/books?hl=en&amp;lr=&amp;id=xNJtkLxTpekC&amp;oi=fnd&amp;pg=PA1&amp;dq=Break+Through:+From+the+Death+of+Environmentalism+to+the+Politics+of+Possibility&amp;ots=aLOSenUk5W&amp;sig=vNuRh_LvmAWMCk3qsJXar57AZaY)</w:t>
      </w:r>
    </w:p>
    <w:p w:rsidR="00E6609A" w:rsidRPr="00046882" w:rsidRDefault="00E6609A" w:rsidP="00E6609A"/>
    <w:p w:rsidR="00E6609A" w:rsidRPr="005F7363" w:rsidRDefault="00E6609A" w:rsidP="00E6609A">
      <w:pPr>
        <w:rPr>
          <w:rStyle w:val="TitleChar"/>
        </w:rPr>
      </w:pPr>
      <w:r w:rsidRPr="00046882">
        <w:t>Just as prosperity tends to bring out the</w:t>
      </w:r>
      <w:r w:rsidRPr="005F7363">
        <w:rPr>
          <w:rStyle w:val="TitleChar"/>
        </w:rPr>
        <w:t xml:space="preserve"> best of human nature, poverty and collapse tend to bring out the worst. Not only are authoritarian values strongest in situations where our basic material and security needs aren't being met, they also become stronger in societies experiencing economic downturns. Economic collapse in Europe after World War I, in Yugoslavia after the fall of communism, and in Rwanda in the early 1990S triggered an authoritarian reflex that fed the growth of fascism and violence</w:t>
      </w:r>
      <w:r>
        <w:rPr>
          <w:sz w:val="16"/>
        </w:rPr>
        <w:t xml:space="preserve">. </w:t>
      </w:r>
      <w:proofErr w:type="gramStart"/>
      <w:r w:rsidRPr="005F7363">
        <w:t>The populations in those countries, feeling profoundly insecure at the physiological, psychological, and cultural levels, embraced authoritarianism and other lower-order materialist values.</w:t>
      </w:r>
      <w:proofErr w:type="gramEnd"/>
      <w:r w:rsidRPr="005F7363">
        <w:t xml:space="preserve"> This is also what occurred in Iraq after the U.S. invasion. This shift away from fulfillment and toward survival values appears to be occurring in the United States, albeit far more gradually than in places like the former Communist-bloc countries. Survival values, including fatalism, ecological fatalism, sexism, everyday rage, and the acceptance of violence, are on the rise in the United States. The reasons for America’s gradual move away from fulfillment and toward survival values are complex. Part of it appears to be driven by increasing economic insecurity. This insecurity has several likely causes: the globalization of the economy; the absence of a new social contract for things like health care, child care and retirement appropriate for our postindustrial age; and status competitions driven by rising social inequality.  Conservatives tend to believe that all Americans are getting richer while liberals tend to believe that the rich are getting richer and the poor are getting poorer. In our discussion of security in chapter 7 we argue that what is happening is a little bit of both: homeownership and purchasing power have indeed been rising, but so have household and consumer debt and the amount of time Americans spend working. While cuts to the social safety net have not pushed millions of people onto the street, they have fed social insecurity and increased competition with the Joneses.  It is not just environmentalists who misunderstand the prosperity-fulfillment connection. In private conversations, meetings and discussions, we often hear progressives lament public apathy and cynicism and make statements such as “Things are going to have to get a lot worse before they get better.” We emphatically disagree. In our view, things have to get better before they can get better. Immiseration theory—the view that increasing suffering leads to progressive social change—has been repeatedly discredited by history.</w:t>
      </w:r>
      <w:r>
        <w:rPr>
          <w:sz w:val="16"/>
        </w:rPr>
        <w:t xml:space="preserve">  </w:t>
      </w:r>
      <w:r w:rsidRPr="005F7363">
        <w:rPr>
          <w:rStyle w:val="TitleChar"/>
        </w:rPr>
        <w:t>Progressive social reforms, from the Civil Rights Act to the Clean Water Act, tend to occur during times of prosperity and rising expectations—not immiseration and declining expectations. Both the environmental movement and the civil rights movement emerged as a consequence of rising prosperity</w:t>
      </w:r>
      <w:r>
        <w:rPr>
          <w:sz w:val="16"/>
        </w:rPr>
        <w:t>. It was the middle-class, young, and educated black Americans who were on the forefront of the civil rights movement. Poor blacks were active, but the movement was overwhelmingly led by educated, middle-class intellectuals and community leaders (preachers prominent among them). This was also the case with the white supporters of the civil rights movement, who tended to be more highly educated and more affluent than the general American population</w:t>
      </w:r>
      <w:r w:rsidRPr="005F7363">
        <w:rPr>
          <w:rStyle w:val="TitleChar"/>
        </w:rPr>
        <w:t xml:space="preserve">. In short, the civil rights movement </w:t>
      </w:r>
      <w:r w:rsidRPr="005F7363">
        <w:rPr>
          <w:rStyle w:val="TitleChar"/>
        </w:rPr>
        <w:lastRenderedPageBreak/>
        <w:t xml:space="preserve">no more emerged because African Americans were suddenly denied their freedom than the environmental movement emerged because American suddenly started polluting.  </w:t>
      </w:r>
    </w:p>
    <w:p w:rsidR="00E6609A" w:rsidRDefault="00E6609A" w:rsidP="00E6609A">
      <w:pPr>
        <w:pStyle w:val="Heading2"/>
      </w:pPr>
      <w:r>
        <w:lastRenderedPageBreak/>
        <w:t>Cap Good - Environment</w:t>
      </w:r>
    </w:p>
    <w:p w:rsidR="00E6609A" w:rsidRPr="00046882" w:rsidRDefault="00E6609A" w:rsidP="00E6609A">
      <w:pPr>
        <w:pStyle w:val="Heading4"/>
      </w:pPr>
      <w:r w:rsidRPr="00046882">
        <w:t>Capitalism key to environment</w:t>
      </w:r>
    </w:p>
    <w:p w:rsidR="00E6609A" w:rsidRPr="00046882" w:rsidRDefault="00E6609A" w:rsidP="00E6609A">
      <w:proofErr w:type="gramStart"/>
      <w:r w:rsidRPr="00046882">
        <w:rPr>
          <w:rStyle w:val="StyleStyleBold12pt"/>
        </w:rPr>
        <w:t>Taylor ,director</w:t>
      </w:r>
      <w:proofErr w:type="gramEnd"/>
      <w:r w:rsidRPr="00046882">
        <w:rPr>
          <w:rStyle w:val="StyleStyleBold12pt"/>
        </w:rPr>
        <w:t xml:space="preserve"> of natural resource studies at CATO,2003</w:t>
      </w:r>
      <w:r>
        <w:t xml:space="preserve"> </w:t>
      </w:r>
      <w:r w:rsidRPr="00046882">
        <w:t xml:space="preserve">(Jerry ,April 22, Happy Earth Day? Thank Capitalism, </w:t>
      </w:r>
      <w:hyperlink r:id="rId104" w:history="1">
        <w:r w:rsidRPr="00046882">
          <w:rPr>
            <w:rStyle w:val="Hyperlink"/>
          </w:rPr>
          <w:t>http://www.cato.org/pub_display.php?pub_id=3073</w:t>
        </w:r>
      </w:hyperlink>
      <w:r w:rsidRPr="00046882">
        <w:t xml:space="preserve">) </w:t>
      </w:r>
    </w:p>
    <w:p w:rsidR="00E6609A" w:rsidRPr="006552CE" w:rsidRDefault="00E6609A" w:rsidP="00E6609A"/>
    <w:p w:rsidR="00E6609A" w:rsidRDefault="00E6609A" w:rsidP="00E6609A">
      <w:pPr>
        <w:rPr>
          <w:b/>
          <w:u w:val="single"/>
        </w:rPr>
      </w:pPr>
      <w:r w:rsidRPr="005F7363">
        <w:rPr>
          <w:sz w:val="16"/>
        </w:rPr>
        <w:t xml:space="preserve">Indeed, </w:t>
      </w:r>
      <w:r w:rsidRPr="005F7363">
        <w:rPr>
          <w:b/>
          <w:u w:val="single"/>
        </w:rPr>
        <w:t>we wouldn't even have environmentalists</w:t>
      </w:r>
      <w:r w:rsidRPr="005F7363">
        <w:rPr>
          <w:sz w:val="16"/>
        </w:rPr>
        <w:t xml:space="preserve"> in our midst </w:t>
      </w:r>
      <w:r w:rsidRPr="005F7363">
        <w:rPr>
          <w:b/>
          <w:u w:val="single"/>
        </w:rPr>
        <w:t>were it not for capitalism</w:t>
      </w:r>
      <w:r w:rsidRPr="005F7363">
        <w:rPr>
          <w:sz w:val="16"/>
        </w:rPr>
        <w:t xml:space="preserve">. </w:t>
      </w:r>
      <w:r w:rsidRPr="005F7363">
        <w:rPr>
          <w:b/>
          <w:u w:val="single"/>
        </w:rPr>
        <w:t>Environmental amenities</w:t>
      </w:r>
      <w:r w:rsidRPr="005F7363">
        <w:rPr>
          <w:sz w:val="16"/>
        </w:rPr>
        <w:t xml:space="preserve">, after all, </w:t>
      </w:r>
      <w:r w:rsidRPr="005F7363">
        <w:rPr>
          <w:b/>
          <w:u w:val="single"/>
        </w:rPr>
        <w:t xml:space="preserve">are luxury goods. America </w:t>
      </w:r>
      <w:r w:rsidRPr="005F7363">
        <w:rPr>
          <w:sz w:val="16"/>
        </w:rPr>
        <w:t xml:space="preserve">-- like much of the Third World today -- </w:t>
      </w:r>
      <w:r w:rsidRPr="005F7363">
        <w:rPr>
          <w:b/>
          <w:u w:val="single"/>
        </w:rPr>
        <w:t>had no environmental movement to speak of until living standards rose sufficiently so that we could turn our attention from simply providing for food, shelter, and a reasonable education to higher "quality of life" issues.</w:t>
      </w:r>
      <w:r w:rsidRPr="005F7363">
        <w:rPr>
          <w:sz w:val="16"/>
        </w:rPr>
        <w:t xml:space="preserve"> The richer you are, the more likely you are to be an environmentalist. And people wouldn't be rich without capitalism. </w:t>
      </w:r>
      <w:r w:rsidRPr="005F7363">
        <w:rPr>
          <w:b/>
          <w:u w:val="single"/>
        </w:rPr>
        <w:t>Wealth not only breeds environmentalists, it begets environmental quality. There are dozens of studies showing that</w:t>
      </w:r>
      <w:r w:rsidRPr="005F7363">
        <w:rPr>
          <w:sz w:val="16"/>
        </w:rPr>
        <w:t xml:space="preserve">, as per capita income initially rises from subsistence levels, air and water pollution increases correspondingly. But once per capita income hits between $3,500 and $15,000 (dependent upon the pollutant), the ambient concentration of pollutants begins to decline just as rapidly as it had previously increased. </w:t>
      </w:r>
      <w:r w:rsidRPr="005F7363">
        <w:rPr>
          <w:b/>
          <w:u w:val="single"/>
        </w:rPr>
        <w:t>This relationship is found for virtually every significant pollutant in every single region of the planet. It is an iron law.</w:t>
      </w:r>
      <w:r w:rsidRPr="005F7363">
        <w:rPr>
          <w:sz w:val="16"/>
        </w:rPr>
        <w:t xml:space="preserve"> Given that wealthier societies use more resources than poorer societies, such findings are indeed counterintuitive. But the data don't lie. How do we explain this?  The obvious answer -- that wealthier societies are willing to trade-off the economic costs of government regulation for environmental improvements and </w:t>
      </w:r>
      <w:proofErr w:type="gramStart"/>
      <w:r w:rsidRPr="005F7363">
        <w:rPr>
          <w:sz w:val="16"/>
        </w:rPr>
        <w:t>that poorer societies</w:t>
      </w:r>
      <w:proofErr w:type="gramEnd"/>
      <w:r w:rsidRPr="005F7363">
        <w:rPr>
          <w:sz w:val="16"/>
        </w:rPr>
        <w:t xml:space="preserve"> are not -- is only partially correct. In the </w:t>
      </w:r>
      <w:r w:rsidRPr="005F7363">
        <w:rPr>
          <w:sz w:val="16"/>
          <w:bdr w:val="single" w:sz="4" w:space="0" w:color="auto"/>
        </w:rPr>
        <w:t>U</w:t>
      </w:r>
      <w:r w:rsidRPr="005F7363">
        <w:rPr>
          <w:sz w:val="16"/>
        </w:rPr>
        <w:t xml:space="preserve">nited </w:t>
      </w:r>
      <w:r w:rsidRPr="005F7363">
        <w:rPr>
          <w:sz w:val="16"/>
          <w:bdr w:val="single" w:sz="4" w:space="0" w:color="auto"/>
        </w:rPr>
        <w:t>S</w:t>
      </w:r>
      <w:r w:rsidRPr="005F7363">
        <w:rPr>
          <w:sz w:val="16"/>
        </w:rPr>
        <w:t xml:space="preserve">tates, pollution declines generally predated the passage of laws mandating pollution controls. In fact, for most pollutants, declines were greater before the federal government passed its panoply of environmental regulations than after the EPA came upon the scene. Much of this had to do with individual demands for environmental quality. People who could afford cleaner-burning furnaces, for instance, bought them. People who wanted recreational services spent their money accordingly, creating profit opportunities for the provision of untrammeled nature. Property values rose in cleaner areas and declined in more polluted areas, shifting capital from Brown to Green investments. Market agents will supply whatever it is that people are willing to spend money on. And when people are willing to spend money on environmental quality, the market will provide it. Meanwhile, </w:t>
      </w:r>
      <w:r w:rsidRPr="005F7363">
        <w:rPr>
          <w:b/>
          <w:u w:val="single"/>
        </w:rPr>
        <w:t xml:space="preserve">capitalism rewards efficiency and punishes waste. Profit-hungry companies found ingenious ways to reduce the natural resource inputs necessary to produce all kinds of goods, </w:t>
      </w:r>
      <w:r w:rsidRPr="005F7363">
        <w:rPr>
          <w:b/>
          <w:szCs w:val="16"/>
          <w:u w:val="single"/>
        </w:rPr>
        <w:t>which in turn reduced environmental demands</w:t>
      </w:r>
      <w:r w:rsidRPr="005F7363">
        <w:rPr>
          <w:sz w:val="16"/>
          <w:szCs w:val="16"/>
        </w:rPr>
        <w:t xml:space="preserve"> on the land and the amount of waste that flowed through smokestacks and water pipes. As we learned to do more and more with a given unit of resources, the waste involved (which manifests itself in the form of pollution) shrank.</w:t>
      </w:r>
      <w:r w:rsidRPr="005F7363">
        <w:rPr>
          <w:sz w:val="16"/>
        </w:rPr>
        <w:t xml:space="preserve"> This trend was magnified by the shift away from manufacturing to service industries, which characterizes wealthy, growing economies. The latter are far less pollution-intensive than the former. But the former are necessary prerequisites for the latter. Property rights -- a necessary prerequisite for free market economies -- also provide strong incentives to invest in resource health. Without them, no one cares about future returns because no one can be sure they'll be around to reap the gains. Property rights are also important means by which private desires for resource conservation and preservation can be realized. </w:t>
      </w:r>
      <w:r w:rsidRPr="005F7363">
        <w:rPr>
          <w:sz w:val="16"/>
          <w:szCs w:val="16"/>
        </w:rPr>
        <w:t>When the government, on the other hand, holds a monopoly on such decisions, minority preferences in developing societies are overruled (see the old Soviet block for details). Furthermore, only wealthy societies can afford the investments necessary to secure basic environmental improvements, such as sewage treatment and electrification. Unsanitary water and the indoor air pollution (caused primarily by burning organic fuels in the home for heating and cooking needs) are directly responsible for about 10 million deaths a year in the Third World, making poverty the number one environmental killer on the planet today</w:t>
      </w:r>
      <w:r w:rsidRPr="005F7363">
        <w:rPr>
          <w:sz w:val="16"/>
        </w:rPr>
        <w:t xml:space="preserve">. </w:t>
      </w:r>
      <w:r w:rsidRPr="005F7363">
        <w:rPr>
          <w:b/>
          <w:u w:val="single"/>
        </w:rPr>
        <w:t>Capitalism can save more lives threatened by environmental pollution than all the environmental organizations</w:t>
      </w:r>
      <w:r w:rsidRPr="00951C7E">
        <w:rPr>
          <w:b/>
          <w:u w:val="single"/>
        </w:rPr>
        <w:t xml:space="preserve"> combined.  </w:t>
      </w:r>
    </w:p>
    <w:p w:rsidR="00E6609A" w:rsidRDefault="00E6609A" w:rsidP="00E6609A"/>
    <w:p w:rsidR="00E6609A" w:rsidRDefault="00E6609A" w:rsidP="00E6609A">
      <w:pPr>
        <w:pStyle w:val="Heading2"/>
      </w:pPr>
      <w:r>
        <w:lastRenderedPageBreak/>
        <w:t>Cap Good-VTL</w:t>
      </w:r>
    </w:p>
    <w:p w:rsidR="00E6609A" w:rsidRPr="00046882" w:rsidRDefault="00E6609A" w:rsidP="00E6609A">
      <w:pPr>
        <w:pStyle w:val="Heading4"/>
      </w:pPr>
      <w:r w:rsidRPr="00046882">
        <w:t xml:space="preserve">Capitalism solves </w:t>
      </w:r>
      <w:r>
        <w:t xml:space="preserve">quality </w:t>
      </w:r>
      <w:r w:rsidRPr="00046882">
        <w:t>o</w:t>
      </w:r>
      <w:r>
        <w:t>f</w:t>
      </w:r>
      <w:r w:rsidRPr="00046882">
        <w:t xml:space="preserve"> life</w:t>
      </w:r>
    </w:p>
    <w:p w:rsidR="00E6609A" w:rsidRPr="00046882" w:rsidRDefault="00E6609A" w:rsidP="00E6609A">
      <w:r w:rsidRPr="00046882">
        <w:rPr>
          <w:rStyle w:val="StyleStyleBold12pt"/>
        </w:rPr>
        <w:t>Norberg, Fellow at Timbro and CATO, MA with a focus in economics and philosophy,</w:t>
      </w:r>
      <w:r>
        <w:rPr>
          <w:rStyle w:val="StyleStyleBold12pt"/>
        </w:rPr>
        <w:t xml:space="preserve"> </w:t>
      </w:r>
      <w:r w:rsidRPr="00046882">
        <w:rPr>
          <w:rStyle w:val="StyleStyleBold12pt"/>
        </w:rPr>
        <w:t>2003 (</w:t>
      </w:r>
      <w:r w:rsidRPr="00046882">
        <w:t>Johan,</w:t>
      </w:r>
      <w:r>
        <w:t xml:space="preserve"> July </w:t>
      </w:r>
      <w:proofErr w:type="gramStart"/>
      <w:r>
        <w:t>31</w:t>
      </w:r>
      <w:r w:rsidRPr="00046882">
        <w:t xml:space="preserve"> ,</w:t>
      </w:r>
      <w:proofErr w:type="gramEnd"/>
      <w:r w:rsidRPr="00046882">
        <w:t xml:space="preserve"> In Defense of Global Capitalism,http://books.google.com/books?hl=en&amp;lr=&amp;id=VpnmwhBneTcC&amp;oi=fnd&amp;pg=PA7&amp;dq=In+Defense+of+Global+Capitalism&amp;ots=xW0wpNx5QG&amp;sig=Pbj8YC655sJ_-nMBjFnv3d_Xlec)</w:t>
      </w:r>
    </w:p>
    <w:p w:rsidR="00E6609A" w:rsidRPr="00046882" w:rsidRDefault="00E6609A" w:rsidP="00E6609A"/>
    <w:p w:rsidR="00E6609A" w:rsidRDefault="00E6609A" w:rsidP="00E6609A">
      <w:pPr>
        <w:rPr>
          <w:rStyle w:val="TitleChar"/>
        </w:rPr>
      </w:pPr>
      <w:r w:rsidRPr="00F32549">
        <w:t xml:space="preserve">It is not a problem for the Third World that more and more diseases have been made curable in the Western world. On the contrary, that is something that has proved to be a benefit, and not just because a wealthier world can devote more resources to helping the poor. In many fields, </w:t>
      </w:r>
      <w:r w:rsidRPr="005F7363">
        <w:rPr>
          <w:rStyle w:val="TitleChar"/>
        </w:rPr>
        <w:t xml:space="preserve">the Third World can inexpensively share in the research financed by wealthy Western customers, sometimes paying nothing for it. The Merck Corporation gave free medicine to a project to </w:t>
      </w:r>
      <w:r w:rsidRPr="0050491F">
        <w:rPr>
          <w:rStyle w:val="TitleChar"/>
        </w:rPr>
        <w:t>combat onchocerciasis</w:t>
      </w:r>
      <w:r w:rsidRPr="00F32549">
        <w:t xml:space="preserve"> (river blindness) in 11 African states. </w:t>
      </w:r>
      <w:r w:rsidRPr="005F7363">
        <w:rPr>
          <w:rStyle w:val="TitleChar"/>
        </w:rPr>
        <w:t xml:space="preserve">As a result those states have now rid themselves almost completely of a parasite that formerly affected something like a million people, blinding thousands every year. </w:t>
      </w:r>
      <w:hyperlink r:id="rId105" w:history="1">
        <w:r w:rsidRPr="005F7363">
          <w:rPr>
            <w:rStyle w:val="TitleChar"/>
          </w:rPr>
          <w:t xml:space="preserve">22 </w:t>
        </w:r>
      </w:hyperlink>
      <w:r w:rsidRPr="005F7363">
        <w:rPr>
          <w:rStyle w:val="TitleChar"/>
        </w:rPr>
        <w:t>The Monsanto Corporation allows researchers and companies free use of their technique for developing “golden rice,” a strain of rice enriched with iron and beta carotene</w:t>
      </w:r>
      <w:r w:rsidRPr="00F32549">
        <w:t xml:space="preserve"> (pro-vitamin A), </w:t>
      </w:r>
      <w:r w:rsidRPr="005F7363">
        <w:rPr>
          <w:rStyle w:val="TitleChar"/>
        </w:rPr>
        <w:t xml:space="preserve">which could save a million people annually in the Third World who are dying of vitamin A deficiency diseases. A number of pharmaceutical companies are lowering the prices of inhibitors for HIV/AIDS in poor countries by up to 95 percent, on condition that the patents are preserved so that they can maintain full prices in wealthier countries. </w:t>
      </w:r>
    </w:p>
    <w:p w:rsidR="00E6609A" w:rsidRDefault="00E6609A" w:rsidP="00E6609A">
      <w:pPr>
        <w:pStyle w:val="Heading2"/>
      </w:pPr>
      <w:r>
        <w:lastRenderedPageBreak/>
        <w:t>Cap Good - War</w:t>
      </w:r>
    </w:p>
    <w:p w:rsidR="00E6609A" w:rsidRPr="007C3670" w:rsidRDefault="00E6609A" w:rsidP="00E6609A">
      <w:pPr>
        <w:pStyle w:val="Heading4"/>
      </w:pPr>
      <w:r>
        <w:t>Capitalism reduces likelihood of war</w:t>
      </w:r>
    </w:p>
    <w:p w:rsidR="00E6609A" w:rsidRDefault="00E6609A" w:rsidP="00E6609A">
      <w:proofErr w:type="gramStart"/>
      <w:r>
        <w:rPr>
          <w:rStyle w:val="StyleStyleBold12pt"/>
        </w:rPr>
        <w:t>Griswold</w:t>
      </w:r>
      <w:r w:rsidRPr="00180F0C">
        <w:rPr>
          <w:rStyle w:val="StyleStyleBold12pt"/>
        </w:rPr>
        <w:t xml:space="preserve"> ,</w:t>
      </w:r>
      <w:r>
        <w:rPr>
          <w:rStyle w:val="StyleStyleBold12pt"/>
        </w:rPr>
        <w:t>director</w:t>
      </w:r>
      <w:proofErr w:type="gramEnd"/>
      <w:r>
        <w:rPr>
          <w:rStyle w:val="StyleStyleBold12pt"/>
        </w:rPr>
        <w:t xml:space="preserve"> of the Cato Institute Center for Trade Policy Studies</w:t>
      </w:r>
      <w:r w:rsidRPr="00180F0C">
        <w:rPr>
          <w:rStyle w:val="StyleStyleBold12pt"/>
        </w:rPr>
        <w:t>,200</w:t>
      </w:r>
      <w:r>
        <w:rPr>
          <w:rStyle w:val="StyleStyleBold12pt"/>
        </w:rPr>
        <w:t>5</w:t>
      </w:r>
      <w:r>
        <w:t xml:space="preserve"> (Daniel,</w:t>
      </w:r>
      <w:r w:rsidRPr="006552CE">
        <w:t xml:space="preserve"> </w:t>
      </w:r>
      <w:r>
        <w:t>December 28</w:t>
      </w:r>
      <w:r w:rsidRPr="006552CE">
        <w:t xml:space="preserve">, </w:t>
      </w:r>
      <w:r w:rsidRPr="006552CE">
        <w:rPr>
          <w:i/>
        </w:rPr>
        <w:t>Happy Earth Day? Thank Capitalism</w:t>
      </w:r>
      <w:r w:rsidRPr="006552CE">
        <w:t xml:space="preserve">, </w:t>
      </w:r>
      <w:hyperlink r:id="rId106" w:history="1">
        <w:r w:rsidRPr="001440AF">
          <w:rPr>
            <w:rStyle w:val="Hyperlink"/>
          </w:rPr>
          <w:t>http://www.cato.org/pub_display.php?pub_id=3073</w:t>
        </w:r>
      </w:hyperlink>
      <w:r w:rsidRPr="006552CE">
        <w:t>)</w:t>
      </w:r>
      <w:r>
        <w:t xml:space="preserve"> </w:t>
      </w:r>
    </w:p>
    <w:p w:rsidR="00E6609A" w:rsidRPr="007C3670" w:rsidRDefault="00E6609A" w:rsidP="00E6609A">
      <w:pPr>
        <w:rPr>
          <w:rFonts w:ascii="Georgia" w:hAnsi="Georgia"/>
        </w:rPr>
      </w:pPr>
    </w:p>
    <w:p w:rsidR="00E6609A" w:rsidRDefault="00E6609A" w:rsidP="00E6609A">
      <w:r w:rsidRPr="007C3670">
        <w:rPr>
          <w:rFonts w:ascii="Georgia" w:hAnsi="Georgia"/>
          <w:sz w:val="16"/>
        </w:rPr>
        <w:t xml:space="preserve">First, </w:t>
      </w:r>
      <w:r w:rsidRPr="007C3670">
        <w:rPr>
          <w:rStyle w:val="TitleChar"/>
        </w:rPr>
        <w:t>trade and globalization have reinforced the trend toward democracy, and democracies don't pick fights with each other</w:t>
      </w:r>
      <w:r w:rsidRPr="007C3670">
        <w:rPr>
          <w:rFonts w:ascii="Georgia" w:hAnsi="Georgia"/>
          <w:sz w:val="16"/>
        </w:rPr>
        <w:t xml:space="preserve">. </w:t>
      </w:r>
      <w:proofErr w:type="gramStart"/>
      <w:r w:rsidRPr="007C3670">
        <w:rPr>
          <w:rStyle w:val="TitleChar"/>
        </w:rPr>
        <w:t>Freedom</w:t>
      </w:r>
      <w:proofErr w:type="gramEnd"/>
      <w:r w:rsidRPr="007C3670">
        <w:rPr>
          <w:rStyle w:val="TitleChar"/>
        </w:rPr>
        <w:t xml:space="preserve"> to trade nurtures democracy by expanding the middle class in globalizing countries and equipping people with tools of communication such as cell phones, satellite TV, and the Internet. With trade comes more travel, more contact with people in other countries, and more exposure to new ideas. Thanks in part to </w:t>
      </w:r>
      <w:proofErr w:type="gramStart"/>
      <w:r w:rsidRPr="007C3670">
        <w:rPr>
          <w:rStyle w:val="TitleChar"/>
        </w:rPr>
        <w:t>globalization,</w:t>
      </w:r>
      <w:proofErr w:type="gramEnd"/>
      <w:r w:rsidRPr="007C3670">
        <w:rPr>
          <w:rStyle w:val="TitleChar"/>
        </w:rPr>
        <w:t xml:space="preserve"> almost two thirds of the world's countries today are democracies -- a record high</w:t>
      </w:r>
      <w:r w:rsidRPr="007C3670">
        <w:rPr>
          <w:rFonts w:ascii="Georgia" w:hAnsi="Georgia"/>
          <w:sz w:val="16"/>
        </w:rPr>
        <w:t xml:space="preserve">. Second, </w:t>
      </w:r>
      <w:r w:rsidRPr="007C3670">
        <w:rPr>
          <w:rStyle w:val="TitleChar"/>
        </w:rPr>
        <w:t>as national economies become more integrated with each other, those nations have more to lose should war break out. War in a globalized world not only means human casualties and bigger government, but also ruptured trade and investment ties that impose lasting damage on the economy. In short, globalization has dramatically raised the economic cost of war.</w:t>
      </w:r>
      <w:r w:rsidRPr="007C3670">
        <w:rPr>
          <w:rFonts w:ascii="Georgia" w:hAnsi="Georgia"/>
          <w:sz w:val="16"/>
        </w:rPr>
        <w:t xml:space="preserve"> Third, globalization allows nations to acquire wealth through production and trade rather than conquest of territory and resources. Increasingly, </w:t>
      </w:r>
      <w:r w:rsidRPr="007C3670">
        <w:rPr>
          <w:rStyle w:val="TitleChar"/>
        </w:rPr>
        <w:t>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w:t>
      </w:r>
      <w:r w:rsidRPr="007C3670">
        <w:rPr>
          <w:rFonts w:ascii="Georgia" w:hAnsi="Georgia"/>
          <w:sz w:val="16"/>
        </w:rPr>
        <w:t xml:space="preserve"> Of course, free trade and globalization do not guarantee peace. Hot-blooded nationalism and ideological fervor can overwhelm cold economic calculations. But deep trade and investment ties among nations make war less attractive. Trade wars in the 1930s deepened the economic depression, exacerbated global tensions, and helped to usher in a world war. Out of the ashes of that experience, the United States urged Germany, France, and other Western European nations to form a common market that has become the European Union. In large part because of their intertwined economies, a general war in Europe is now unthinkable.</w:t>
      </w:r>
    </w:p>
    <w:p w:rsidR="00E6609A" w:rsidRDefault="00E6609A" w:rsidP="00E6609A"/>
    <w:p w:rsidR="00E6609A" w:rsidRDefault="00E6609A" w:rsidP="00E6609A">
      <w:pPr>
        <w:pStyle w:val="Heading4"/>
      </w:pPr>
      <w:r>
        <w:t>Cap reduces conflict- Empirics prove</w:t>
      </w:r>
    </w:p>
    <w:p w:rsidR="00E6609A" w:rsidRPr="009D44EB" w:rsidRDefault="00E6609A" w:rsidP="00E6609A">
      <w:proofErr w:type="gramStart"/>
      <w:r>
        <w:rPr>
          <w:rStyle w:val="StyleStyleBold12pt"/>
        </w:rPr>
        <w:t>Griswold</w:t>
      </w:r>
      <w:r w:rsidRPr="00180F0C">
        <w:rPr>
          <w:rStyle w:val="StyleStyleBold12pt"/>
        </w:rPr>
        <w:t xml:space="preserve"> ,</w:t>
      </w:r>
      <w:r>
        <w:rPr>
          <w:rStyle w:val="StyleStyleBold12pt"/>
        </w:rPr>
        <w:t>director</w:t>
      </w:r>
      <w:proofErr w:type="gramEnd"/>
      <w:r>
        <w:rPr>
          <w:rStyle w:val="StyleStyleBold12pt"/>
        </w:rPr>
        <w:t xml:space="preserve"> of the Cato Institute Center for Trade Policy Studies</w:t>
      </w:r>
      <w:r w:rsidRPr="00180F0C">
        <w:rPr>
          <w:rStyle w:val="StyleStyleBold12pt"/>
        </w:rPr>
        <w:t>,200</w:t>
      </w:r>
      <w:r>
        <w:rPr>
          <w:rStyle w:val="StyleStyleBold12pt"/>
        </w:rPr>
        <w:t>5</w:t>
      </w:r>
      <w:r>
        <w:t xml:space="preserve"> (Daniel,</w:t>
      </w:r>
      <w:r w:rsidRPr="006552CE">
        <w:t xml:space="preserve"> </w:t>
      </w:r>
      <w:r>
        <w:t>December 28</w:t>
      </w:r>
      <w:r w:rsidRPr="006552CE">
        <w:t xml:space="preserve">, </w:t>
      </w:r>
      <w:r w:rsidRPr="006552CE">
        <w:rPr>
          <w:i/>
        </w:rPr>
        <w:t>Happy Earth Day? Thank Capitalism</w:t>
      </w:r>
      <w:r w:rsidRPr="006552CE">
        <w:t xml:space="preserve">, </w:t>
      </w:r>
      <w:hyperlink r:id="rId107" w:history="1">
        <w:r w:rsidRPr="001440AF">
          <w:rPr>
            <w:rStyle w:val="Hyperlink"/>
          </w:rPr>
          <w:t>http://www.cato.org/pub_display.php?pub_id=3073</w:t>
        </w:r>
      </w:hyperlink>
      <w:r w:rsidRPr="006552CE">
        <w:t>)</w:t>
      </w:r>
      <w:r>
        <w:t xml:space="preserve"> </w:t>
      </w:r>
    </w:p>
    <w:p w:rsidR="00E6609A" w:rsidRPr="009D44EB" w:rsidRDefault="00E6609A" w:rsidP="00E6609A"/>
    <w:p w:rsidR="00E6609A" w:rsidRDefault="00E6609A" w:rsidP="00E6609A">
      <w:pPr>
        <w:rPr>
          <w:rStyle w:val="TitleChar"/>
        </w:rPr>
      </w:pPr>
      <w:r w:rsidRPr="005F7363">
        <w:rPr>
          <w:rStyle w:val="TitleChar"/>
        </w:rPr>
        <w:t>In East Asia, the extensive and growing economic ties among Mainland China, Japan, South Korea, and Taiwan is helping to keep the peace. China’s Communist rulers may yet decide to go to war over its “renegade province,” but the economic cost to their economy would be staggering and could provoke a backlash among Chinese citizens. In contrast, poor and isolated North Korea is all the more dangerous because it has nothing to lose economically should it provoke a war. In Central America, countries that were racked by guerrilla wars and death squads two decades ago have turned not only to democracy but to expanding trade, culminating in the Central American Free Trade Agreement with the United States</w:t>
      </w:r>
      <w:r>
        <w:t xml:space="preserve">. As the Stockholm institute reports in its 2005 Yearbook, “Since the 1980s, the introduction of a more open economic model in </w:t>
      </w:r>
      <w:r w:rsidRPr="009D44EB">
        <w:rPr>
          <w:rStyle w:val="TitleChar"/>
        </w:rPr>
        <w:t>most states of the Latin American and Caribbean region has been accompanied by the growth of new regional structures, the dying out of interstate conflicts and a reduction in intra-state conflicts</w:t>
      </w:r>
      <w:r>
        <w:t xml:space="preserve">.” </w:t>
      </w:r>
      <w:r w:rsidRPr="009D44EB">
        <w:rPr>
          <w:rStyle w:val="TitleChar"/>
        </w:rPr>
        <w:t>Much of the political violence</w:t>
      </w:r>
      <w:r>
        <w:t xml:space="preserve"> that remains in the world today is concentrated </w:t>
      </w:r>
      <w:r w:rsidRPr="009D44EB">
        <w:rPr>
          <w:rStyle w:val="TitleChar"/>
        </w:rPr>
        <w:t xml:space="preserve">in the Middle East and Sub-Saharan Africa — the two regions of the world </w:t>
      </w:r>
      <w:r w:rsidRPr="009D44EB">
        <w:rPr>
          <w:rStyle w:val="TitleChar"/>
        </w:rPr>
        <w:lastRenderedPageBreak/>
        <w:t>that are the least integrated into the global economy. Efforts to bring peace to those regions must include lowering their high barriers to trade, foreign investment, and domestic entrepreneurship.</w:t>
      </w:r>
    </w:p>
    <w:p w:rsidR="00E6609A" w:rsidRDefault="00E6609A" w:rsidP="00E6609A">
      <w:pPr>
        <w:rPr>
          <w:rStyle w:val="TitleChar"/>
        </w:rPr>
      </w:pPr>
    </w:p>
    <w:p w:rsidR="00E6609A" w:rsidRDefault="00E6609A" w:rsidP="00E6609A">
      <w:pPr>
        <w:pStyle w:val="Heading4"/>
      </w:pPr>
      <w:r>
        <w:t>Interdependence averts war- WW1 proves</w:t>
      </w:r>
    </w:p>
    <w:p w:rsidR="00E6609A" w:rsidRPr="00C605F1" w:rsidRDefault="00E6609A" w:rsidP="00E6609A">
      <w:r>
        <w:rPr>
          <w:rStyle w:val="StyleStyleBold12pt"/>
        </w:rPr>
        <w:t xml:space="preserve">Wyne , a researcher at Harvard University’s Belfer Center for Science and International Affairs, 2012 </w:t>
      </w:r>
      <w:r>
        <w:t>(Ali,</w:t>
      </w:r>
      <w:r w:rsidRPr="00A37FCD">
        <w:t xml:space="preserve"> May 11, 2012</w:t>
      </w:r>
      <w:r>
        <w:t>,</w:t>
      </w:r>
      <w:r w:rsidRPr="00A37FCD">
        <w:t xml:space="preserve"> Can Economic Interdependence Help to Prevent a U.S.-China War</w:t>
      </w:r>
      <w:r>
        <w:t>,</w:t>
      </w:r>
      <w:hyperlink r:id="rId108" w:history="1">
        <w:r w:rsidRPr="009B2B8E">
          <w:rPr>
            <w:rStyle w:val="Hyperlink"/>
          </w:rPr>
          <w:t>http://bigthink.com/power-games/can-economic-interdependence-help-to-prevent-a-us-china-war</w:t>
        </w:r>
      </w:hyperlink>
      <w:r>
        <w:rPr>
          <w:rStyle w:val="Hyperlink"/>
        </w:rPr>
        <w:t>)</w:t>
      </w:r>
      <w:r>
        <w:t xml:space="preserve"> </w:t>
      </w:r>
    </w:p>
    <w:p w:rsidR="00E6609A" w:rsidRDefault="00E6609A" w:rsidP="00E6609A">
      <w:r>
        <w:t xml:space="preserve">Far from deeming war impossible, then, Angell seemed resigned to its inevitability. But </w:t>
      </w:r>
      <w:r w:rsidRPr="00DC5A12">
        <w:rPr>
          <w:rStyle w:val="TitleChar"/>
        </w:rPr>
        <w:t>is it really far-fetched to imagine that interdependence could have prevented World War I</w:t>
      </w:r>
      <w:r>
        <w:t xml:space="preserve">? Erik </w:t>
      </w:r>
      <w:r w:rsidRPr="00DC5A12">
        <w:rPr>
          <w:rStyle w:val="TitleChar"/>
        </w:rPr>
        <w:t>Gartzke</w:t>
      </w:r>
      <w:r>
        <w:t xml:space="preserve"> and Yonatan </w:t>
      </w:r>
      <w:r w:rsidRPr="00DC5A12">
        <w:rPr>
          <w:rStyle w:val="TitleChar"/>
        </w:rPr>
        <w:t>Lupu of UC San Diego argue</w:t>
      </w:r>
      <w:r>
        <w:t xml:space="preserve"> in the new issue of International Security that “[</w:t>
      </w:r>
      <w:r w:rsidRPr="00DC5A12">
        <w:rPr>
          <w:rStyle w:val="TitleChar"/>
        </w:rPr>
        <w:t>h]ad globalization pervaded Eastern Europe</w:t>
      </w:r>
      <w:r w:rsidRPr="00C605F1">
        <w:rPr>
          <w:rStyle w:val="TitleChar"/>
        </w:rPr>
        <w:t>, “or if the rest of Europe had been less locked into events in the east, Europe might have avoided a ‘Great War’</w:t>
      </w:r>
      <w:r>
        <w:t xml:space="preserve">” (p. 7). They contend that </w:t>
      </w:r>
      <w:r w:rsidRPr="00C605F1">
        <w:rPr>
          <w:rStyle w:val="TitleChar"/>
        </w:rPr>
        <w:t>the prevailing narrative</w:t>
      </w:r>
      <w:r>
        <w:t xml:space="preserve"> about World War I—</w:t>
      </w:r>
      <w:r w:rsidRPr="00C605F1">
        <w:rPr>
          <w:rStyle w:val="TitleChar"/>
        </w:rPr>
        <w:t>economic interdependence</w:t>
      </w:r>
      <w:r>
        <w:t xml:space="preserve"> among European countries </w:t>
      </w:r>
      <w:r w:rsidRPr="00C605F1">
        <w:rPr>
          <w:rStyle w:val="TitleChar"/>
        </w:rPr>
        <w:t>didn’t prevent</w:t>
      </w:r>
      <w:r>
        <w:t xml:space="preserve"> it from occurring—</w:t>
      </w:r>
      <w:r w:rsidRPr="00C605F1">
        <w:rPr>
          <w:rStyle w:val="TitleChar"/>
        </w:rPr>
        <w:t>is misguided</w:t>
      </w:r>
      <w:r>
        <w:t xml:space="preserve">, because </w:t>
      </w:r>
      <w:r w:rsidRPr="00C605F1">
        <w:rPr>
          <w:rStyle w:val="TitleChar"/>
        </w:rPr>
        <w:t>it treats prewar Europe as a single unit of analysis</w:t>
      </w:r>
      <w:r>
        <w:t xml:space="preserve">. </w:t>
      </w:r>
      <w:r w:rsidRPr="00C605F1">
        <w:rPr>
          <w:rStyle w:val="TitleChar"/>
        </w:rPr>
        <w:t>Gartzke</w:t>
      </w:r>
      <w:r>
        <w:t xml:space="preserve"> </w:t>
      </w:r>
      <w:r w:rsidRPr="00C605F1">
        <w:rPr>
          <w:rStyle w:val="TitleChar"/>
        </w:rPr>
        <w:t>and Lupu</w:t>
      </w:r>
      <w:r>
        <w:t xml:space="preserve"> </w:t>
      </w:r>
      <w:r w:rsidRPr="00C605F1">
        <w:rPr>
          <w:rStyle w:val="TitleChar"/>
        </w:rPr>
        <w:t>deconstruct</w:t>
      </w:r>
      <w:r>
        <w:t xml:space="preserve"> it into two clusters—a </w:t>
      </w:r>
      <w:r w:rsidRPr="00C605F1">
        <w:rPr>
          <w:rStyle w:val="TitleChar"/>
        </w:rPr>
        <w:t>highly integrated</w:t>
      </w:r>
      <w:r>
        <w:t xml:space="preserve"> set of countries in the </w:t>
      </w:r>
      <w:r w:rsidRPr="00C605F1">
        <w:rPr>
          <w:rStyle w:val="TitleChar"/>
        </w:rPr>
        <w:t>West and</w:t>
      </w:r>
      <w:r>
        <w:t xml:space="preserve"> a </w:t>
      </w:r>
      <w:r w:rsidRPr="00C605F1">
        <w:rPr>
          <w:rStyle w:val="TitleChar"/>
        </w:rPr>
        <w:t>weakly integrated</w:t>
      </w:r>
      <w:r>
        <w:t xml:space="preserve"> one in the </w:t>
      </w:r>
      <w:r w:rsidRPr="00C605F1">
        <w:rPr>
          <w:rStyle w:val="TitleChar"/>
        </w:rPr>
        <w:t>East</w:t>
      </w:r>
      <w:r>
        <w:t>—leading them to this series of conclusions:</w:t>
      </w:r>
      <w:r w:rsidRPr="00DC5A12">
        <w:rPr>
          <w:sz w:val="12"/>
        </w:rPr>
        <w:t xml:space="preserve"> </w:t>
      </w:r>
      <w:r>
        <w:t xml:space="preserve">[T]he turn of the century saw </w:t>
      </w:r>
      <w:r w:rsidRPr="00C605F1">
        <w:rPr>
          <w:rStyle w:val="TitleChar"/>
        </w:rPr>
        <w:t>a series of intense crises among the interdependent states of Western Europe that nevertheless did not result in open warfare</w:t>
      </w:r>
      <w:r>
        <w:t>….</w:t>
      </w:r>
      <w:r w:rsidRPr="00C605F1">
        <w:rPr>
          <w:rStyle w:val="TitleChar"/>
        </w:rPr>
        <w:t>the fighting in 1914 actually began among the less interdependent powers</w:t>
      </w:r>
      <w:r>
        <w:t xml:space="preserve"> of Austria-Hungary and Serbia….[</w:t>
      </w:r>
      <w:r w:rsidRPr="00C605F1">
        <w:rPr>
          <w:rStyle w:val="TitleChar"/>
        </w:rPr>
        <w:t>while] the highly interdependent European powers were generally able to resolve their crises without resorting to war</w:t>
      </w:r>
      <w:r>
        <w:t>, the less interdependent powers were typically unable to do so (p. 116).</w:t>
      </w:r>
    </w:p>
    <w:p w:rsidR="00E6609A" w:rsidRDefault="00E6609A" w:rsidP="00E6609A">
      <w:pPr>
        <w:pStyle w:val="Heading4"/>
      </w:pPr>
      <w:r>
        <w:t>Interdependence good-prevents war</w:t>
      </w:r>
    </w:p>
    <w:p w:rsidR="00E6609A" w:rsidRDefault="00E6609A" w:rsidP="00E6609A">
      <w:r>
        <w:rPr>
          <w:rStyle w:val="StyleStyleBold12pt"/>
        </w:rPr>
        <w:t>Reed, Professor of Political Science at Rice University,Information and Economic Interdependence,2003</w:t>
      </w:r>
      <w:r>
        <w:t>(William, February 2003</w:t>
      </w:r>
      <w:r w:rsidRPr="00B102E0">
        <w:t xml:space="preserve"> </w:t>
      </w:r>
      <w:r>
        <w:t>,The Journal of Conflict Resolution, Vol. 47, No. 1, Building a Science of World Politics,</w:t>
      </w:r>
      <w:r w:rsidRPr="00B102E0">
        <w:t xml:space="preserve"> http:</w:t>
      </w:r>
      <w:r>
        <w:t>//www.jstor.org/stable/3176182)SB</w:t>
      </w:r>
    </w:p>
    <w:p w:rsidR="00E6609A" w:rsidRDefault="00E6609A" w:rsidP="00E6609A"/>
    <w:p w:rsidR="00E6609A" w:rsidRDefault="00E6609A" w:rsidP="00E6609A">
      <w:r>
        <w:t xml:space="preserve">I argue </w:t>
      </w:r>
      <w:r w:rsidRPr="00B102E0">
        <w:rPr>
          <w:sz w:val="12"/>
        </w:rPr>
        <w:t xml:space="preserve"> </w:t>
      </w:r>
      <w:r w:rsidRPr="00B102E0">
        <w:rPr>
          <w:rStyle w:val="TitleChar"/>
        </w:rPr>
        <w:t>that trade may enhance the pr</w:t>
      </w:r>
      <w:r>
        <w:rPr>
          <w:rStyle w:val="TitleChar"/>
        </w:rPr>
        <w:t xml:space="preserve">obability </w:t>
      </w:r>
      <w:r w:rsidRPr="00B102E0">
        <w:rPr>
          <w:rStyle w:val="TitleChar"/>
        </w:rPr>
        <w:t>that sta</w:t>
      </w:r>
      <w:r>
        <w:rPr>
          <w:rStyle w:val="TitleChar"/>
        </w:rPr>
        <w:t>tes settle their disagreements</w:t>
      </w:r>
      <w:r w:rsidRPr="00B102E0">
        <w:rPr>
          <w:rStyle w:val="TitleChar"/>
        </w:rPr>
        <w:t xml:space="preserve"> short of militarized conflict, because it serves to minimize distortion about the</w:t>
      </w:r>
      <w:r>
        <w:rPr>
          <w:rStyle w:val="TitleChar"/>
        </w:rPr>
        <w:t xml:space="preserve"> willingness of a target to give</w:t>
      </w:r>
      <w:r w:rsidRPr="00B102E0">
        <w:rPr>
          <w:rStyle w:val="TitleChar"/>
        </w:rPr>
        <w:t xml:space="preserve"> in to any specific demand issued by a dissatisfied challenger</w:t>
      </w:r>
      <w:r>
        <w:t xml:space="preserve">. </w:t>
      </w:r>
      <w:r w:rsidRPr="00B102E0">
        <w:rPr>
          <w:sz w:val="12"/>
        </w:rPr>
        <w:t xml:space="preserve"> </w:t>
      </w:r>
      <w:r>
        <w:t xml:space="preserve">It </w:t>
      </w:r>
      <w:proofErr w:type="gramStart"/>
      <w:r>
        <w:t xml:space="preserve">is </w:t>
      </w:r>
      <w:r w:rsidRPr="00B102E0">
        <w:rPr>
          <w:sz w:val="12"/>
        </w:rPr>
        <w:t xml:space="preserve"> </w:t>
      </w:r>
      <w:r>
        <w:t>important</w:t>
      </w:r>
      <w:proofErr w:type="gramEnd"/>
      <w:r>
        <w:t xml:space="preserve"> </w:t>
      </w:r>
      <w:r w:rsidRPr="00B102E0">
        <w:rPr>
          <w:sz w:val="12"/>
        </w:rPr>
        <w:t xml:space="preserve"> </w:t>
      </w:r>
      <w:r>
        <w:t>to note that this claim is only subtly different from the "conflict is too costly</w:t>
      </w:r>
      <w:r w:rsidRPr="00B102E0">
        <w:rPr>
          <w:sz w:val="12"/>
        </w:rPr>
        <w:t xml:space="preserve"> </w:t>
      </w:r>
      <w:r>
        <w:t>for</w:t>
      </w:r>
      <w:r w:rsidRPr="00B102E0">
        <w:rPr>
          <w:sz w:val="12"/>
        </w:rPr>
        <w:t xml:space="preserve"> </w:t>
      </w:r>
      <w:r>
        <w:t>trading</w:t>
      </w:r>
      <w:r w:rsidRPr="00B102E0">
        <w:rPr>
          <w:sz w:val="12"/>
        </w:rPr>
        <w:t xml:space="preserve"> </w:t>
      </w:r>
      <w:r>
        <w:t xml:space="preserve">states" notion. Because one of the parameters </w:t>
      </w:r>
      <w:r w:rsidRPr="00B102E0">
        <w:rPr>
          <w:sz w:val="12"/>
        </w:rPr>
        <w:t xml:space="preserve">¶ </w:t>
      </w:r>
      <w:r>
        <w:t>in the decision to use militarized force is the actors' utility</w:t>
      </w:r>
      <w:r w:rsidRPr="00B102E0">
        <w:rPr>
          <w:sz w:val="12"/>
        </w:rPr>
        <w:t xml:space="preserve"> </w:t>
      </w:r>
      <w:r>
        <w:t xml:space="preserve">for the costs of the conflict, the effect of costs is a crucial </w:t>
      </w:r>
      <w:r w:rsidRPr="00B102E0">
        <w:rPr>
          <w:sz w:val="12"/>
        </w:rPr>
        <w:t xml:space="preserve">¶ </w:t>
      </w:r>
      <w:r>
        <w:t>component</w:t>
      </w:r>
      <w:r w:rsidRPr="00B102E0">
        <w:rPr>
          <w:sz w:val="12"/>
        </w:rPr>
        <w:t xml:space="preserve"> </w:t>
      </w:r>
      <w:r>
        <w:t xml:space="preserve">in the "information" explanation. Although an increase in the costs of conflict for either actor will decrease the probability of conflict, </w:t>
      </w:r>
      <w:r>
        <w:rPr>
          <w:rStyle w:val="TitleChar"/>
        </w:rPr>
        <w:t xml:space="preserve">my claim is that </w:t>
      </w:r>
      <w:proofErr w:type="gramStart"/>
      <w:r>
        <w:rPr>
          <w:rStyle w:val="TitleChar"/>
        </w:rPr>
        <w:t xml:space="preserve">economic </w:t>
      </w:r>
      <w:r w:rsidRPr="00B102E0">
        <w:rPr>
          <w:rStyle w:val="TitleChar"/>
        </w:rPr>
        <w:t xml:space="preserve"> interd</w:t>
      </w:r>
      <w:r>
        <w:rPr>
          <w:rStyle w:val="TitleChar"/>
        </w:rPr>
        <w:t>ependence</w:t>
      </w:r>
      <w:proofErr w:type="gramEnd"/>
      <w:r>
        <w:rPr>
          <w:rStyle w:val="TitleChar"/>
        </w:rPr>
        <w:t xml:space="preserve"> does not</w:t>
      </w:r>
      <w:r w:rsidRPr="00B102E0">
        <w:rPr>
          <w:rStyle w:val="TitleChar"/>
        </w:rPr>
        <w:t xml:space="preserve"> just result in increased costs. R</w:t>
      </w:r>
      <w:r>
        <w:rPr>
          <w:rStyle w:val="TitleChar"/>
        </w:rPr>
        <w:t>ather, the effect of interdependence is most profound with respect</w:t>
      </w:r>
      <w:r w:rsidRPr="00B102E0">
        <w:rPr>
          <w:rStyle w:val="TitleChar"/>
        </w:rPr>
        <w:t xml:space="preserve"> to variation in th</w:t>
      </w:r>
      <w:r>
        <w:rPr>
          <w:rStyle w:val="TitleChar"/>
        </w:rPr>
        <w:t xml:space="preserve">e distribution of information </w:t>
      </w:r>
      <w:r w:rsidRPr="00B102E0">
        <w:rPr>
          <w:rStyle w:val="TitleChar"/>
        </w:rPr>
        <w:t>about the costs of conflict</w:t>
      </w:r>
      <w:r>
        <w:rPr>
          <w:rStyle w:val="TitleChar"/>
        </w:rPr>
        <w:t xml:space="preserve"> and other crucial parameters </w:t>
      </w:r>
      <w:r w:rsidRPr="00B102E0">
        <w:rPr>
          <w:rStyle w:val="TitleChar"/>
        </w:rPr>
        <w:t>in the actors' val</w:t>
      </w:r>
      <w:r>
        <w:rPr>
          <w:rStyle w:val="TitleChar"/>
        </w:rPr>
        <w:t xml:space="preserve">ue functions. </w:t>
      </w:r>
      <w:r w:rsidRPr="00B102E0">
        <w:rPr>
          <w:rStyle w:val="TitleChar"/>
        </w:rPr>
        <w:t>That is, trade affects</w:t>
      </w:r>
      <w:r>
        <w:rPr>
          <w:rStyle w:val="TitleChar"/>
        </w:rPr>
        <w:t xml:space="preserve"> the costs of conflict in two </w:t>
      </w:r>
      <w:r w:rsidRPr="00B102E0">
        <w:rPr>
          <w:rStyle w:val="TitleChar"/>
        </w:rPr>
        <w:t>independent ways.</w:t>
      </w:r>
      <w:r>
        <w:t xml:space="preserve"> </w:t>
      </w:r>
      <w:r>
        <w:rPr>
          <w:rStyle w:val="TitleChar"/>
        </w:rPr>
        <w:t xml:space="preserve">First, the costs of conflict for trading states may be higher </w:t>
      </w:r>
      <w:r w:rsidRPr="00B102E0">
        <w:rPr>
          <w:rStyle w:val="TitleChar"/>
        </w:rPr>
        <w:t>t</w:t>
      </w:r>
      <w:r>
        <w:rPr>
          <w:rStyle w:val="TitleChar"/>
        </w:rPr>
        <w:t xml:space="preserve">han for comparable nontrading </w:t>
      </w:r>
      <w:r w:rsidRPr="00B102E0">
        <w:rPr>
          <w:rStyle w:val="TitleChar"/>
        </w:rPr>
        <w:t>states</w:t>
      </w:r>
      <w:r>
        <w:t xml:space="preserve">. </w:t>
      </w:r>
      <w:r>
        <w:rPr>
          <w:rStyle w:val="TitleChar"/>
        </w:rPr>
        <w:t xml:space="preserve">Second, trading states have more precise </w:t>
      </w:r>
      <w:r w:rsidRPr="00B102E0">
        <w:rPr>
          <w:rStyle w:val="TitleChar"/>
        </w:rPr>
        <w:t>information about t</w:t>
      </w:r>
      <w:r>
        <w:rPr>
          <w:rStyle w:val="TitleChar"/>
        </w:rPr>
        <w:t xml:space="preserve">heir opponent's costs than do nontrading </w:t>
      </w:r>
      <w:r w:rsidRPr="00B102E0">
        <w:rPr>
          <w:rStyle w:val="TitleChar"/>
        </w:rPr>
        <w:t>states.</w:t>
      </w:r>
      <w:r>
        <w:t xml:space="preserve"> Although theoretically</w:t>
      </w:r>
      <w:proofErr w:type="gramStart"/>
      <w:r>
        <w:t xml:space="preserve">, </w:t>
      </w:r>
      <w:r w:rsidRPr="00B102E0">
        <w:rPr>
          <w:sz w:val="12"/>
        </w:rPr>
        <w:t xml:space="preserve"> </w:t>
      </w:r>
      <w:r>
        <w:t>these</w:t>
      </w:r>
      <w:proofErr w:type="gramEnd"/>
      <w:r>
        <w:t xml:space="preserve"> are different processes relating trade</w:t>
      </w:r>
      <w:r w:rsidRPr="00B102E0">
        <w:rPr>
          <w:sz w:val="12"/>
        </w:rPr>
        <w:t xml:space="preserve"> </w:t>
      </w:r>
      <w:r>
        <w:t xml:space="preserve">to conflict, the empirical implications of these independent effects are observationally equivalent. </w:t>
      </w:r>
      <w:r w:rsidRPr="00B102E0">
        <w:rPr>
          <w:rStyle w:val="TitleChar"/>
        </w:rPr>
        <w:t>Trade should decrease the probability of conflict.</w:t>
      </w:r>
      <w:r>
        <w:t xml:space="preserve"> I construct a</w:t>
      </w:r>
      <w:r w:rsidRPr="00B102E0">
        <w:rPr>
          <w:sz w:val="12"/>
        </w:rPr>
        <w:t xml:space="preserve"> </w:t>
      </w:r>
      <w:r>
        <w:t>simple bargaining model to illustrate formally my argument. I evaluate</w:t>
      </w:r>
      <w:r w:rsidRPr="00B102E0">
        <w:rPr>
          <w:sz w:val="12"/>
        </w:rPr>
        <w:t xml:space="preserve"> </w:t>
      </w:r>
      <w:r>
        <w:t>the credibility of the formal model with a Bayesian heteroskedastic probit estimator. My results</w:t>
      </w:r>
      <w:r w:rsidRPr="00B102E0">
        <w:rPr>
          <w:sz w:val="12"/>
        </w:rPr>
        <w:t xml:space="preserve"> </w:t>
      </w:r>
      <w:r>
        <w:t>suggest</w:t>
      </w:r>
      <w:r w:rsidRPr="00B102E0">
        <w:rPr>
          <w:sz w:val="12"/>
        </w:rPr>
        <w:t xml:space="preserve"> </w:t>
      </w:r>
      <w:r>
        <w:t>that economic</w:t>
      </w:r>
      <w:r w:rsidRPr="00B102E0">
        <w:rPr>
          <w:sz w:val="12"/>
        </w:rPr>
        <w:t xml:space="preserve"> </w:t>
      </w:r>
      <w:r>
        <w:t>interdependence mitigates the effect of uncertainty,</w:t>
      </w:r>
      <w:r w:rsidRPr="00B102E0">
        <w:rPr>
          <w:sz w:val="12"/>
        </w:rPr>
        <w:t xml:space="preserve"> </w:t>
      </w:r>
      <w:r>
        <w:t>and this leads to an enhanced probability of settlement short of militarized conflict. I</w:t>
      </w:r>
      <w:r w:rsidRPr="00B102E0">
        <w:rPr>
          <w:sz w:val="12"/>
        </w:rPr>
        <w:t xml:space="preserve"> </w:t>
      </w:r>
      <w:r>
        <w:t xml:space="preserve">also </w:t>
      </w:r>
      <w:r>
        <w:lastRenderedPageBreak/>
        <w:t>show that trade is related to heterogeneity</w:t>
      </w:r>
      <w:r w:rsidRPr="00B102E0">
        <w:rPr>
          <w:sz w:val="12"/>
        </w:rPr>
        <w:t xml:space="preserve"> </w:t>
      </w:r>
      <w:r>
        <w:t>in conflict data. This heterogeneity is a possible explanation for the null</w:t>
      </w:r>
      <w:r w:rsidRPr="00B102E0">
        <w:rPr>
          <w:sz w:val="12"/>
        </w:rPr>
        <w:t xml:space="preserve"> </w:t>
      </w:r>
      <w:r>
        <w:t>findings in some of the published papers that examine</w:t>
      </w:r>
      <w:r w:rsidRPr="00B102E0">
        <w:rPr>
          <w:sz w:val="12"/>
        </w:rPr>
        <w:t xml:space="preserve"> </w:t>
      </w:r>
      <w:r>
        <w:t>the trade and conflict puzzle</w:t>
      </w:r>
    </w:p>
    <w:p w:rsidR="00E6609A" w:rsidRDefault="00E6609A" w:rsidP="00E6609A"/>
    <w:p w:rsidR="00E6609A" w:rsidRDefault="00E6609A" w:rsidP="00E6609A">
      <w:pPr>
        <w:pStyle w:val="Heading4"/>
      </w:pPr>
      <w:r>
        <w:t xml:space="preserve">Interdependence is Good- Democracy and Compromise </w:t>
      </w:r>
    </w:p>
    <w:p w:rsidR="00E6609A" w:rsidRDefault="00E6609A" w:rsidP="00E6609A">
      <w:r w:rsidRPr="00CA3C7D">
        <w:rPr>
          <w:rStyle w:val="StyleStyleBold12pt"/>
        </w:rPr>
        <w:t>Oneal et al, Department  of Political Science,  University of Alabama and Jaffee Center for Strategic Studies, Tel Aviv University and Department  of Political Science, Yale  University,</w:t>
      </w:r>
      <w:r>
        <w:rPr>
          <w:rStyle w:val="StyleStyleBold12pt"/>
        </w:rPr>
        <w:t xml:space="preserve"> 19</w:t>
      </w:r>
      <w:r w:rsidRPr="00CA3C7D">
        <w:rPr>
          <w:rStyle w:val="StyleStyleBold12pt"/>
        </w:rPr>
        <w:t>96</w:t>
      </w:r>
      <w:r>
        <w:t>(</w:t>
      </w:r>
      <w:r w:rsidRPr="00E94290">
        <w:t>John R. Oneal, Frances H. Oneal, Zeev Maoz and Bruce Russett</w:t>
      </w:r>
      <w:r>
        <w:t>,</w:t>
      </w:r>
      <w:r w:rsidRPr="00E94290">
        <w:t xml:space="preserve"> Department  of Political Science,  University of Alabama</w:t>
      </w:r>
      <w:r>
        <w:t xml:space="preserve"> and </w:t>
      </w:r>
      <w:r w:rsidRPr="00E94290">
        <w:t>Jaffee Center for Strategic Studies, Tel Aviv University</w:t>
      </w:r>
      <w:r>
        <w:t xml:space="preserve"> and </w:t>
      </w:r>
      <w:r w:rsidRPr="00E94290">
        <w:t>Department  of Political Science, Yale  University</w:t>
      </w:r>
      <w:r>
        <w:t>, 1996,</w:t>
      </w:r>
      <w:r w:rsidRPr="00E94290">
        <w:t xml:space="preserve"> </w:t>
      </w:r>
      <w:r>
        <w:t>The Liberal Peace: Interdependence, Democracy, and International Conflict, 1950-85*,</w:t>
      </w:r>
      <w:r w:rsidRPr="00E94290">
        <w:t>: Journal of Peace Research, Vol. 33, No. 1 (Feb., 1996), pp. 11-28</w:t>
      </w:r>
      <w:r>
        <w:t>,</w:t>
      </w:r>
      <w:r w:rsidRPr="00E94290">
        <w:t xml:space="preserve"> http</w:t>
      </w:r>
      <w:r>
        <w:t>://www.jstor.org/stable/425131)SB</w:t>
      </w:r>
    </w:p>
    <w:p w:rsidR="00E6609A" w:rsidRDefault="00E6609A" w:rsidP="00E6609A"/>
    <w:p w:rsidR="00E6609A" w:rsidRDefault="00E6609A" w:rsidP="00E6609A">
      <w:r>
        <w:t xml:space="preserve">The relationship between democracy and </w:t>
      </w:r>
      <w:r w:rsidRPr="00B102E0">
        <w:rPr>
          <w:sz w:val="12"/>
        </w:rPr>
        <w:t xml:space="preserve">¶ </w:t>
      </w:r>
      <w:r>
        <w:t xml:space="preserve">international conflict has received careful </w:t>
      </w:r>
      <w:r w:rsidRPr="00B102E0">
        <w:rPr>
          <w:sz w:val="12"/>
        </w:rPr>
        <w:t xml:space="preserve">¶ </w:t>
      </w:r>
      <w:r>
        <w:t>attention, but political scientists have shown</w:t>
      </w:r>
      <w:r w:rsidRPr="00B102E0">
        <w:rPr>
          <w:sz w:val="12"/>
        </w:rPr>
        <w:t xml:space="preserve"> </w:t>
      </w:r>
      <w:r>
        <w:t xml:space="preserve">less interest in the consequences of free </w:t>
      </w:r>
      <w:r w:rsidRPr="00B102E0">
        <w:rPr>
          <w:sz w:val="12"/>
        </w:rPr>
        <w:t xml:space="preserve">¶ </w:t>
      </w:r>
      <w:r>
        <w:t xml:space="preserve">trade and economic interdependence. </w:t>
      </w:r>
      <w:r>
        <w:rPr>
          <w:rStyle w:val="TitleChar"/>
        </w:rPr>
        <w:t>Yet</w:t>
      </w:r>
      <w:proofErr w:type="gramStart"/>
      <w:r>
        <w:rPr>
          <w:rStyle w:val="TitleChar"/>
        </w:rPr>
        <w:t xml:space="preserve">, </w:t>
      </w:r>
      <w:r w:rsidRPr="00B102E0">
        <w:rPr>
          <w:rStyle w:val="TitleChar"/>
        </w:rPr>
        <w:t xml:space="preserve"> expanded</w:t>
      </w:r>
      <w:proofErr w:type="gramEnd"/>
      <w:r w:rsidRPr="00B102E0">
        <w:rPr>
          <w:rStyle w:val="TitleChar"/>
        </w:rPr>
        <w:t xml:space="preserve"> t</w:t>
      </w:r>
      <w:r>
        <w:rPr>
          <w:rStyle w:val="TitleChar"/>
        </w:rPr>
        <w:t>rade was advocated as a remedy</w:t>
      </w:r>
      <w:r w:rsidRPr="00B102E0">
        <w:rPr>
          <w:rStyle w:val="TitleChar"/>
        </w:rPr>
        <w:t xml:space="preserve"> for war be</w:t>
      </w:r>
      <w:r>
        <w:rPr>
          <w:rStyle w:val="TitleChar"/>
        </w:rPr>
        <w:t>fore democracy was a realistic</w:t>
      </w:r>
      <w:r w:rsidRPr="00B102E0">
        <w:rPr>
          <w:rStyle w:val="TitleChar"/>
        </w:rPr>
        <w:t xml:space="preserve"> possibility in most countries</w:t>
      </w:r>
      <w:r>
        <w:t>. In the early</w:t>
      </w:r>
      <w:r w:rsidRPr="00B102E0">
        <w:rPr>
          <w:sz w:val="12"/>
        </w:rPr>
        <w:t xml:space="preserve"> </w:t>
      </w:r>
      <w:r>
        <w:t xml:space="preserve">17th century, </w:t>
      </w:r>
      <w:r w:rsidRPr="00B102E0">
        <w:rPr>
          <w:rStyle w:val="TitleChar"/>
        </w:rPr>
        <w:t>Emeric Cruce concluded tha</w:t>
      </w:r>
      <w:r>
        <w:rPr>
          <w:rStyle w:val="TitleChar"/>
        </w:rPr>
        <w:t>t</w:t>
      </w:r>
      <w:r w:rsidRPr="00B102E0">
        <w:rPr>
          <w:rStyle w:val="TitleChar"/>
        </w:rPr>
        <w:t xml:space="preserve"> wars were the </w:t>
      </w:r>
      <w:r>
        <w:rPr>
          <w:rStyle w:val="TitleChar"/>
        </w:rPr>
        <w:t>result of international misun</w:t>
      </w:r>
      <w:r w:rsidRPr="00B102E0">
        <w:rPr>
          <w:rStyle w:val="TitleChar"/>
        </w:rPr>
        <w:t>derstandings</w:t>
      </w:r>
      <w:r>
        <w:rPr>
          <w:rStyle w:val="TitleChar"/>
        </w:rPr>
        <w:t xml:space="preserve"> and the domination of society</w:t>
      </w:r>
      <w:r w:rsidRPr="00B102E0">
        <w:rPr>
          <w:rStyle w:val="TitleChar"/>
        </w:rPr>
        <w:t xml:space="preserve"> by the warrior class</w:t>
      </w:r>
      <w:r>
        <w:t xml:space="preserve">. </w:t>
      </w:r>
      <w:r>
        <w:rPr>
          <w:rStyle w:val="TitleChar"/>
        </w:rPr>
        <w:t>Both could be reduced</w:t>
      </w:r>
      <w:r w:rsidRPr="00B102E0">
        <w:rPr>
          <w:rStyle w:val="TitleChar"/>
        </w:rPr>
        <w:t xml:space="preserve"> by th</w:t>
      </w:r>
      <w:r>
        <w:rPr>
          <w:rStyle w:val="TitleChar"/>
        </w:rPr>
        <w:t>e expansion of commerce: Trade</w:t>
      </w:r>
      <w:r w:rsidRPr="00B102E0">
        <w:rPr>
          <w:rStyle w:val="TitleChar"/>
        </w:rPr>
        <w:t xml:space="preserve"> brought individu</w:t>
      </w:r>
      <w:r>
        <w:rPr>
          <w:rStyle w:val="TitleChar"/>
        </w:rPr>
        <w:t xml:space="preserve">als of different nations into </w:t>
      </w:r>
      <w:r w:rsidRPr="00B102E0">
        <w:rPr>
          <w:rStyle w:val="TitleChar"/>
        </w:rPr>
        <w:t>contact with one another and</w:t>
      </w:r>
      <w:r>
        <w:rPr>
          <w:rStyle w:val="TitleChar"/>
        </w:rPr>
        <w:t xml:space="preserve"> created</w:t>
      </w:r>
      <w:r w:rsidRPr="00B102E0">
        <w:rPr>
          <w:rStyle w:val="TitleChar"/>
        </w:rPr>
        <w:t xml:space="preserve"> common interes</w:t>
      </w:r>
      <w:r>
        <w:rPr>
          <w:rStyle w:val="TitleChar"/>
        </w:rPr>
        <w:t>ts; and it increased the pros</w:t>
      </w:r>
      <w:r w:rsidRPr="00B102E0">
        <w:rPr>
          <w:rStyle w:val="TitleChar"/>
        </w:rPr>
        <w:t>perity and pol</w:t>
      </w:r>
      <w:r>
        <w:rPr>
          <w:rStyle w:val="TitleChar"/>
        </w:rPr>
        <w:t xml:space="preserve">itical power of the peaceful, </w:t>
      </w:r>
      <w:r w:rsidRPr="00B102E0">
        <w:rPr>
          <w:rStyle w:val="TitleChar"/>
        </w:rPr>
        <w:t>produc</w:t>
      </w:r>
      <w:r>
        <w:rPr>
          <w:rStyle w:val="TitleChar"/>
        </w:rPr>
        <w:t>tive members of society at the</w:t>
      </w:r>
      <w:r w:rsidRPr="00B102E0">
        <w:rPr>
          <w:rStyle w:val="TitleChar"/>
        </w:rPr>
        <w:t xml:space="preserve"> expense of the aristocracy</w:t>
      </w:r>
      <w:r>
        <w:t xml:space="preserve">. </w:t>
      </w:r>
      <w:r>
        <w:rPr>
          <w:rStyle w:val="TitleChar"/>
        </w:rPr>
        <w:t>Later, the im</w:t>
      </w:r>
      <w:r w:rsidRPr="00B102E0">
        <w:rPr>
          <w:rStyle w:val="TitleChar"/>
        </w:rPr>
        <w:t>portance of ec</w:t>
      </w:r>
      <w:r>
        <w:rPr>
          <w:rStyle w:val="TitleChar"/>
        </w:rPr>
        <w:t xml:space="preserve">onomic relations in promoting </w:t>
      </w:r>
      <w:r w:rsidRPr="00B102E0">
        <w:rPr>
          <w:rStyle w:val="TitleChar"/>
        </w:rPr>
        <w:t>world peace was emphasized</w:t>
      </w:r>
      <w:r>
        <w:t xml:space="preserve"> by Francois 12 John R. Oneal et al. Quesnay, Anne Robert Turgot, and the French Physiocrats; by Adam Smith and his</w:t>
      </w:r>
      <w:r w:rsidRPr="00B102E0">
        <w:rPr>
          <w:sz w:val="12"/>
        </w:rPr>
        <w:t xml:space="preserve"> </w:t>
      </w:r>
      <w:r>
        <w:t xml:space="preserve">followers in England; and by Thomas Paine (Domke, 1988, pp. 43-51; Howard, 1978). </w:t>
      </w:r>
      <w:r w:rsidRPr="00B102E0">
        <w:rPr>
          <w:sz w:val="12"/>
        </w:rPr>
        <w:t xml:space="preserve"> </w:t>
      </w:r>
      <w:r w:rsidRPr="00B102E0">
        <w:rPr>
          <w:rStyle w:val="TitleChar"/>
        </w:rPr>
        <w:t>In his treatise on Perpetual Peace</w:t>
      </w:r>
      <w:r>
        <w:t xml:space="preserve"> (1991</w:t>
      </w:r>
      <w:r w:rsidRPr="00B102E0">
        <w:rPr>
          <w:sz w:val="12"/>
        </w:rPr>
        <w:t xml:space="preserve"> </w:t>
      </w:r>
      <w:r>
        <w:t xml:space="preserve">[1795]), </w:t>
      </w:r>
      <w:r w:rsidRPr="00B102E0">
        <w:rPr>
          <w:rStyle w:val="TitleChar"/>
        </w:rPr>
        <w:t>Immanuel Kant refined the</w:t>
      </w:r>
      <w:r>
        <w:t xml:space="preserve"> liberal </w:t>
      </w:r>
      <w:r w:rsidRPr="00B102E0">
        <w:rPr>
          <w:rStyle w:val="TitleChar"/>
        </w:rPr>
        <w:t>argument by suggesting that peace among democrati</w:t>
      </w:r>
      <w:r>
        <w:rPr>
          <w:rStyle w:val="TitleChar"/>
        </w:rPr>
        <w:t>c nations would be the conse</w:t>
      </w:r>
      <w:r w:rsidRPr="00B102E0">
        <w:rPr>
          <w:rStyle w:val="TitleChar"/>
        </w:rPr>
        <w:t>quence of three complementary influences</w:t>
      </w:r>
      <w:r>
        <w:t xml:space="preserve">. </w:t>
      </w:r>
      <w:r w:rsidRPr="00B102E0">
        <w:rPr>
          <w:rStyle w:val="TitleChar"/>
        </w:rPr>
        <w:t>First, repu</w:t>
      </w:r>
      <w:r>
        <w:rPr>
          <w:rStyle w:val="TitleChar"/>
        </w:rPr>
        <w:t>blican constitutions eliminate</w:t>
      </w:r>
      <w:r w:rsidRPr="00B102E0">
        <w:rPr>
          <w:rStyle w:val="TitleChar"/>
        </w:rPr>
        <w:t xml:space="preserve"> autocratic caprice in waging war. Secon</w:t>
      </w:r>
      <w:r>
        <w:rPr>
          <w:rStyle w:val="TitleChar"/>
        </w:rPr>
        <w:t>d,</w:t>
      </w:r>
      <w:r w:rsidRPr="00B102E0">
        <w:rPr>
          <w:rStyle w:val="TitleChar"/>
        </w:rPr>
        <w:t xml:space="preserve"> 'an understandi</w:t>
      </w:r>
      <w:r>
        <w:rPr>
          <w:rStyle w:val="TitleChar"/>
        </w:rPr>
        <w:t>ng of the legitimate rights of</w:t>
      </w:r>
      <w:r w:rsidRPr="00B102E0">
        <w:rPr>
          <w:rStyle w:val="TitleChar"/>
        </w:rPr>
        <w:t xml:space="preserve"> all citizens and of al</w:t>
      </w:r>
      <w:r>
        <w:rPr>
          <w:rStyle w:val="TitleChar"/>
        </w:rPr>
        <w:t>l republics comes into play</w:t>
      </w:r>
      <w:proofErr w:type="gramStart"/>
      <w:r w:rsidRPr="00B102E0">
        <w:rPr>
          <w:rStyle w:val="TitleChar"/>
        </w:rPr>
        <w:t>..</w:t>
      </w:r>
      <w:proofErr w:type="gramEnd"/>
      <w:r w:rsidRPr="00B102E0">
        <w:rPr>
          <w:rStyle w:val="TitleChar"/>
        </w:rPr>
        <w:t xml:space="preserve"> </w:t>
      </w:r>
      <w:proofErr w:type="gramStart"/>
      <w:r w:rsidRPr="00B102E0">
        <w:rPr>
          <w:rStyle w:val="TitleChar"/>
        </w:rPr>
        <w:t>.' with the spread of democracy</w:t>
      </w:r>
      <w:r w:rsidRPr="00B102E0">
        <w:rPr>
          <w:sz w:val="12"/>
        </w:rPr>
        <w:t xml:space="preserve"> </w:t>
      </w:r>
      <w:r>
        <w:t>(Doyle, 1986, p. 1161).</w:t>
      </w:r>
      <w:proofErr w:type="gramEnd"/>
      <w:r>
        <w:t xml:space="preserve"> </w:t>
      </w:r>
      <w:r>
        <w:rPr>
          <w:rStyle w:val="TitleChar"/>
        </w:rPr>
        <w:t>This creates a moral</w:t>
      </w:r>
      <w:r w:rsidRPr="00B102E0">
        <w:rPr>
          <w:rStyle w:val="TitleChar"/>
        </w:rPr>
        <w:t xml:space="preserve"> foundation for</w:t>
      </w:r>
      <w:r>
        <w:rPr>
          <w:rStyle w:val="TitleChar"/>
        </w:rPr>
        <w:t xml:space="preserve"> the liberal peace, upon which</w:t>
      </w:r>
      <w:r w:rsidRPr="00B102E0">
        <w:rPr>
          <w:rStyle w:val="TitleChar"/>
        </w:rPr>
        <w:t xml:space="preserve"> eventually an edif</w:t>
      </w:r>
      <w:r>
        <w:rPr>
          <w:rStyle w:val="TitleChar"/>
        </w:rPr>
        <w:t>ice of international law</w:t>
      </w:r>
      <w:r w:rsidRPr="00B102E0">
        <w:rPr>
          <w:rStyle w:val="TitleChar"/>
        </w:rPr>
        <w:t xml:space="preserve"> can be bui</w:t>
      </w:r>
      <w:r>
        <w:rPr>
          <w:rStyle w:val="TitleChar"/>
        </w:rPr>
        <w:t>lt. Lastly, economic interdepen</w:t>
      </w:r>
      <w:r w:rsidRPr="00B102E0">
        <w:rPr>
          <w:rStyle w:val="TitleChar"/>
        </w:rPr>
        <w:t>dence reinforc</w:t>
      </w:r>
      <w:r>
        <w:rPr>
          <w:rStyle w:val="TitleChar"/>
        </w:rPr>
        <w:t xml:space="preserve">es constitutional constraints </w:t>
      </w:r>
      <w:r w:rsidRPr="00B102E0">
        <w:rPr>
          <w:rStyle w:val="TitleChar"/>
        </w:rPr>
        <w:t>and liberal n</w:t>
      </w:r>
      <w:r>
        <w:rPr>
          <w:rStyle w:val="TitleChar"/>
        </w:rPr>
        <w:t>orms by creating transnational</w:t>
      </w:r>
      <w:r w:rsidRPr="00B102E0">
        <w:rPr>
          <w:rStyle w:val="TitleChar"/>
        </w:rPr>
        <w:t xml:space="preserve"> ties that </w:t>
      </w:r>
      <w:r>
        <w:rPr>
          <w:rStyle w:val="TitleChar"/>
        </w:rPr>
        <w:t>encourage accommodation rather</w:t>
      </w:r>
      <w:r w:rsidRPr="00B102E0">
        <w:rPr>
          <w:rStyle w:val="TitleChar"/>
        </w:rPr>
        <w:t xml:space="preserve"> than conflict</w:t>
      </w:r>
      <w:r>
        <w:t>. Thus, material incentives add their force to law and morality.</w:t>
      </w:r>
    </w:p>
    <w:p w:rsidR="00E6609A" w:rsidRDefault="00E6609A" w:rsidP="00E6609A">
      <w:pPr>
        <w:pStyle w:val="Heading4"/>
      </w:pPr>
      <w:r>
        <w:t>Interdependence is Good- Stability</w:t>
      </w:r>
    </w:p>
    <w:p w:rsidR="00E6609A" w:rsidRPr="00EF7A86" w:rsidRDefault="00E6609A" w:rsidP="00E6609A">
      <w:r w:rsidRPr="00CA3C7D">
        <w:rPr>
          <w:rStyle w:val="StyleStyleBold12pt"/>
        </w:rPr>
        <w:t>Matthews, president of the Carnegie Endowment for International Peace, 2007</w:t>
      </w:r>
      <w:r w:rsidRPr="00EF7A86">
        <w:t xml:space="preserve"> </w:t>
      </w:r>
      <w:r>
        <w:t>(Jessica</w:t>
      </w:r>
      <w:r w:rsidRPr="00EF7A86">
        <w:t xml:space="preserve">, </w:t>
      </w:r>
      <w:r>
        <w:t xml:space="preserve">11/8, </w:t>
      </w:r>
      <w:r w:rsidRPr="00EF7A86">
        <w:t>"Europe and the US: Confro</w:t>
      </w:r>
      <w:r>
        <w:t>nting Global Challenges,</w:t>
      </w:r>
      <w:proofErr w:type="gramStart"/>
      <w:r>
        <w:t>" ,</w:t>
      </w:r>
      <w:r w:rsidRPr="00EF7A86">
        <w:t>http</w:t>
      </w:r>
      <w:proofErr w:type="gramEnd"/>
      <w:r w:rsidRPr="00EF7A86">
        <w:t>://www.carnegieendowment.org</w:t>
      </w:r>
      <w:r>
        <w:t>/files/transcript_mandelson.pdf)</w:t>
      </w:r>
    </w:p>
    <w:p w:rsidR="00E6609A" w:rsidRDefault="00E6609A" w:rsidP="00E6609A"/>
    <w:p w:rsidR="00E6609A" w:rsidRPr="009D44EB" w:rsidRDefault="00E6609A" w:rsidP="00E6609A">
      <w:pPr>
        <w:rPr>
          <w:rStyle w:val="TitleChar"/>
        </w:rPr>
      </w:pPr>
      <w:r w:rsidRPr="00301267">
        <w:t>Now, the question I want to answer today is, how do we do this and to what purpose? Firstly, fundamentally,</w:t>
      </w:r>
      <w:r w:rsidRPr="00112E74">
        <w:rPr>
          <w:sz w:val="16"/>
        </w:rPr>
        <w:t xml:space="preserve"> </w:t>
      </w:r>
      <w:r w:rsidRPr="00112E74">
        <w:rPr>
          <w:rStyle w:val="TitleChar"/>
        </w:rPr>
        <w:t>we must engage with economic globalization,</w:t>
      </w:r>
      <w:r w:rsidRPr="00112E74">
        <w:rPr>
          <w:sz w:val="16"/>
        </w:rPr>
        <w:t xml:space="preserve"> </w:t>
      </w:r>
      <w:r w:rsidRPr="00301267">
        <w:t>accept it, shape it.</w:t>
      </w:r>
      <w:r w:rsidRPr="00112E74">
        <w:rPr>
          <w:sz w:val="16"/>
        </w:rPr>
        <w:t xml:space="preserve"> </w:t>
      </w:r>
      <w:r w:rsidRPr="00112E74">
        <w:rPr>
          <w:rStyle w:val="TitleChar"/>
        </w:rPr>
        <w:t>We’re not going to roll it back,</w:t>
      </w:r>
      <w:r w:rsidRPr="00112E74">
        <w:rPr>
          <w:sz w:val="16"/>
        </w:rPr>
        <w:t xml:space="preserve"> </w:t>
      </w:r>
      <w:r w:rsidRPr="00301267">
        <w:t>and if we could, we shouldn’t seek to do so. In fact, I’d argue that the preservation of an equitable</w:t>
      </w:r>
      <w:r w:rsidRPr="00112E74">
        <w:rPr>
          <w:sz w:val="16"/>
        </w:rPr>
        <w:t xml:space="preserve"> </w:t>
      </w:r>
      <w:r w:rsidRPr="00112E74">
        <w:rPr>
          <w:rStyle w:val="TitleChar"/>
        </w:rPr>
        <w:t>economic globalization should be the core political commitment at the heart of the transatlantic economic relationship</w:t>
      </w:r>
      <w:r w:rsidRPr="00301267">
        <w:t>, equivalent in its way to the mutual commitment to democracy that the Atlantic Charter embodied six decades ago, because managed right</w:t>
      </w:r>
      <w:r w:rsidRPr="00112E74">
        <w:rPr>
          <w:rStyle w:val="TitleChar"/>
        </w:rPr>
        <w:t>, an economically integrated world is ultimately not only a more stable and a more equitable world; it is also our principal means of meeting the increasing number of global challenges that require collective action.</w:t>
      </w:r>
      <w:r w:rsidRPr="00112E74">
        <w:rPr>
          <w:sz w:val="16"/>
        </w:rPr>
        <w:t xml:space="preserve"> </w:t>
      </w:r>
      <w:r w:rsidRPr="00301267">
        <w:t xml:space="preserve">The reshaping of the global economy and the huge dramatic changes that are taking place in the economic landscape of the </w:t>
      </w:r>
      <w:r w:rsidRPr="00301267">
        <w:lastRenderedPageBreak/>
        <w:t>world certainly test the nerves of us in Europe and the nerves of you too in the United States. But just because it tests our nerves doesn’t mean to say that these changes are not in our interests. It’s true that some parts of our manufacturing sectors are certainly facing some tough competitive pressure. It is true that this will force us to think about how we choose to educate and to train ourselves in the future, and how we ensure that the benefits of economic growth are equitably shared. That’s a major policy challenge for us on both sides of the Atlantic. It is true that because of these great changes and the huge anxiety that they are generating amongst people on both sides of the Atlantic that policymakers are under increasing pressure to show that our embrace of economic globalization is not naivety, that we’re not being taken for a ride, in other words, by the rest of the world; to show that – as we need to do as policymakers – to show that closing the gate to the outside world is not a better alternative to keeping that gate open to the rest of the world. Now, these debates are broadly the same in Europe and the United States. But in an open global market, we have to understand that the growing economies of the developing world are also a competitive stimulus and a real engine for the growth of our own economies. They are a market for our goods and for our investment. They are a source of downward pressure on consumer prices and inflation at home. They are also the driving force that has lifted perhaps half a billion people out of poverty in half a human lifetime, which is hard to argue against. In defending and preserving this openness to the world and this growth of the global economy and its integration, the EU and the U.S. are faced with some simple realities.</w:t>
      </w:r>
      <w:r w:rsidRPr="00112E74">
        <w:rPr>
          <w:sz w:val="16"/>
        </w:rPr>
        <w:t xml:space="preserve"> </w:t>
      </w:r>
      <w:r w:rsidRPr="00112E74">
        <w:rPr>
          <w:rStyle w:val="TitleChar"/>
        </w:rPr>
        <w:t>The first is that we now live in a world that is increasingly economically multi-polar</w:t>
      </w:r>
      <w:r w:rsidRPr="00112E74">
        <w:rPr>
          <w:sz w:val="16"/>
        </w:rPr>
        <w:t xml:space="preserve">. </w:t>
      </w:r>
      <w:r w:rsidRPr="00112E74">
        <w:rPr>
          <w:rStyle w:val="TitleChar"/>
        </w:rPr>
        <w:t xml:space="preserve">One billion new workers have entered the global labor </w:t>
      </w:r>
      <w:r w:rsidRPr="00301267">
        <w:t>force in the space of just two decades in the world. In those 20-odd years, China has risen from a country with which the EU traded almost literally nothing to becoming our biggest trading partner for manufacturers. In some ways, an older balance of economic power is reasserting itself in the world</w:t>
      </w:r>
      <w:r w:rsidRPr="00112E74">
        <w:rPr>
          <w:rStyle w:val="TitleChar"/>
        </w:rPr>
        <w:t>. In 1830, India and China were the two biggest economies in the world – in 1830. By 2050, they will again be amongst the very largest economies in the world</w:t>
      </w:r>
      <w:r w:rsidRPr="00301267">
        <w:t xml:space="preserve">. Of course, this is not the only way of weighing power in the modern world, far from it. But it is fundamental. </w:t>
      </w:r>
      <w:r w:rsidRPr="00112E74">
        <w:rPr>
          <w:rStyle w:val="TitleChar"/>
        </w:rPr>
        <w:t>And that’s</w:t>
      </w:r>
      <w:r w:rsidRPr="00301267">
        <w:t xml:space="preserve"> in the nature of </w:t>
      </w:r>
      <w:r w:rsidRPr="00112E74">
        <w:rPr>
          <w:rStyle w:val="TitleChar"/>
        </w:rPr>
        <w:t xml:space="preserve">the fundamental revolution in economic terms, and also political terms, </w:t>
      </w:r>
      <w:proofErr w:type="gramStart"/>
      <w:r w:rsidRPr="00112E74">
        <w:rPr>
          <w:rStyle w:val="TitleChar"/>
        </w:rPr>
        <w:t>therefore, that</w:t>
      </w:r>
      <w:proofErr w:type="gramEnd"/>
      <w:r w:rsidRPr="00112E74">
        <w:rPr>
          <w:rStyle w:val="TitleChar"/>
        </w:rPr>
        <w:t xml:space="preserve"> the world is undergoing</w:t>
      </w:r>
      <w:r w:rsidRPr="00301267">
        <w:t>. Now, the machinery of what you might call the Atlantic consensus – the World Bank, the IMF, GATT, G7 or G8 – was conceived and rooted in the assumption that the global economic and political order could and would indeed be governed largely by the Atlantic world. That assumption now no longer holds. There has been a reorientation from the Atlantic to the Pacific and beyond. Now, the multilateral institutions that survive, therefore, will be those ones that are able to adapt to this new 21st century landscape.</w:t>
      </w:r>
      <w:r w:rsidRPr="00112E74">
        <w:rPr>
          <w:sz w:val="16"/>
        </w:rPr>
        <w:t xml:space="preserve"> </w:t>
      </w:r>
      <w:r w:rsidRPr="00E573FC">
        <w:rPr>
          <w:rStyle w:val="TitleChar"/>
        </w:rPr>
        <w:t>The second simple reality</w:t>
      </w:r>
      <w:r w:rsidRPr="00112E74">
        <w:rPr>
          <w:sz w:val="16"/>
        </w:rPr>
        <w:t xml:space="preserve"> </w:t>
      </w:r>
      <w:r w:rsidRPr="00301267">
        <w:t>that I would identify for you</w:t>
      </w:r>
      <w:r w:rsidRPr="00112E74">
        <w:rPr>
          <w:sz w:val="16"/>
        </w:rPr>
        <w:t xml:space="preserve"> </w:t>
      </w:r>
      <w:r w:rsidRPr="00E573FC">
        <w:rPr>
          <w:rStyle w:val="TitleChar"/>
        </w:rPr>
        <w:t>is that economic globalization means interdependence</w:t>
      </w:r>
      <w:r w:rsidRPr="00301267">
        <w:t>. This is not simply a question of global supply chains and production lines. Our open markets are a ladder out of poverty for the developing world. Their growing markets are a source of growth for us. That is the fundamental interdependence that links and joins us and our interests together in the global economy</w:t>
      </w:r>
      <w:r w:rsidRPr="00E573FC">
        <w:rPr>
          <w:rStyle w:val="TitleChar"/>
        </w:rPr>
        <w:t>. A world of growing prosperity and economic integration is a more stable world</w:t>
      </w:r>
      <w:r w:rsidRPr="00301267">
        <w:t xml:space="preserve">, even if it doesn’t always feel that way </w:t>
      </w:r>
      <w:proofErr w:type="gramStart"/>
      <w:r w:rsidRPr="00301267">
        <w:t>Now</w:t>
      </w:r>
      <w:proofErr w:type="gramEnd"/>
      <w:r w:rsidRPr="00301267">
        <w:t>, for that reason, multilateral institutions in the multilateral trading system will matter more than ever in the new global age of the 21st century. There is no going it alone in this century, in this global age. Interdependence doesn’t allow going it alone in the way that we have tried to practice or imagine it was possible in the past. Our ability to get things done multilaterally will define the extent to which we can shape globalization in a way that makes it equitable and sustainable and binds in the big new players who are emerging in that global economy. It will certainly define the extent to which we can confront huge pressing problems such as global warming, migration, nuclear proliferation, and energy security.</w:t>
      </w:r>
      <w:r>
        <w:t xml:space="preserve"> </w:t>
      </w:r>
    </w:p>
    <w:p w:rsidR="00E6609A" w:rsidRPr="004F3F01" w:rsidRDefault="00E6609A" w:rsidP="00E6609A"/>
    <w:p w:rsidR="000022F2" w:rsidRPr="00D17C4E" w:rsidRDefault="000022F2" w:rsidP="00D17C4E"/>
    <w:sectPr w:rsidR="000022F2" w:rsidRPr="00D17C4E" w:rsidSect="004A5E17">
      <w:headerReference w:type="default" r:id="rId109"/>
      <w:footerReference w:type="default" r:id="rId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F46" w:rsidRDefault="00694F46" w:rsidP="005F5576">
      <w:r>
        <w:separator/>
      </w:r>
    </w:p>
  </w:endnote>
  <w:endnote w:type="continuationSeparator" w:id="0">
    <w:p w:rsidR="00694F46" w:rsidRDefault="00694F4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myriad_proregular">
    <w:altName w:val="Times New Roman"/>
    <w:panose1 w:val="00000000000000000000"/>
    <w:charset w:val="00"/>
    <w:family w:val="roman"/>
    <w:notTrueType/>
    <w:pitch w:val="default"/>
  </w:font>
  <w:font w:name="Times">
    <w:panose1 w:val="02020603050405020304"/>
    <w:charset w:val="00"/>
    <w:family w:val="roman"/>
    <w:pitch w:val="variable"/>
    <w:sig w:usb0="20007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4605579"/>
      <w:docPartObj>
        <w:docPartGallery w:val="Page Numbers (Bottom of Page)"/>
        <w:docPartUnique/>
      </w:docPartObj>
    </w:sdtPr>
    <w:sdtEndPr/>
    <w:sdtContent>
      <w:p w:rsidR="001E3056" w:rsidRDefault="00694F46">
        <w:pPr>
          <w:pStyle w:val="Footer"/>
          <w:jc w:val="right"/>
        </w:pPr>
        <w:r>
          <w:fldChar w:fldCharType="begin"/>
        </w:r>
        <w:r>
          <w:instrText xml:space="preserve"> PAGE   \* MERGEFORMAT </w:instrText>
        </w:r>
        <w:r>
          <w:fldChar w:fldCharType="separate"/>
        </w:r>
        <w:r w:rsidR="00737AA7">
          <w:rPr>
            <w:noProof/>
          </w:rPr>
          <w:t>1</w:t>
        </w:r>
        <w:r>
          <w:rPr>
            <w:noProof/>
          </w:rPr>
          <w:fldChar w:fldCharType="end"/>
        </w:r>
      </w:p>
    </w:sdtContent>
  </w:sdt>
  <w:p w:rsidR="001E3056" w:rsidRDefault="001E30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F46" w:rsidRDefault="00694F46" w:rsidP="005F5576">
      <w:r>
        <w:separator/>
      </w:r>
    </w:p>
  </w:footnote>
  <w:footnote w:type="continuationSeparator" w:id="0">
    <w:p w:rsidR="00694F46" w:rsidRDefault="00694F4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AA7" w:rsidRDefault="00737AA7">
    <w:pPr>
      <w:pStyle w:val="Header"/>
    </w:pPr>
    <w:r>
      <w:t>Gonzaga Debate Institute 2013</w:t>
    </w:r>
    <w:r>
      <w:tab/>
    </w:r>
    <w:r>
      <w:tab/>
      <w:t>Capitalism K</w:t>
    </w:r>
  </w:p>
  <w:p w:rsidR="001E3056" w:rsidRPr="00737AA7" w:rsidRDefault="00737AA7" w:rsidP="00737AA7">
    <w:pPr>
      <w:pStyle w:val="Header"/>
    </w:pPr>
    <w:r>
      <w:t>Pointer/LeDuc/Gaither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C5A"/>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6D21"/>
    <w:rsid w:val="0019587B"/>
    <w:rsid w:val="001A4F0E"/>
    <w:rsid w:val="001B0A04"/>
    <w:rsid w:val="001B3CEC"/>
    <w:rsid w:val="001C1D82"/>
    <w:rsid w:val="001C2147"/>
    <w:rsid w:val="001C587E"/>
    <w:rsid w:val="001C7C90"/>
    <w:rsid w:val="001D0D51"/>
    <w:rsid w:val="001E3056"/>
    <w:rsid w:val="001F7572"/>
    <w:rsid w:val="0020006E"/>
    <w:rsid w:val="002009AE"/>
    <w:rsid w:val="002101DA"/>
    <w:rsid w:val="00217499"/>
    <w:rsid w:val="002400EF"/>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441"/>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5E17"/>
    <w:rsid w:val="004A6083"/>
    <w:rsid w:val="004A6E81"/>
    <w:rsid w:val="004A7806"/>
    <w:rsid w:val="004B0545"/>
    <w:rsid w:val="004B7E46"/>
    <w:rsid w:val="004C6C5A"/>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2310"/>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4F46"/>
    <w:rsid w:val="006B302F"/>
    <w:rsid w:val="006C64D4"/>
    <w:rsid w:val="006E53F0"/>
    <w:rsid w:val="006F46C3"/>
    <w:rsid w:val="006F7CDF"/>
    <w:rsid w:val="00700BDB"/>
    <w:rsid w:val="0070121B"/>
    <w:rsid w:val="00701E73"/>
    <w:rsid w:val="00711FE2"/>
    <w:rsid w:val="00712649"/>
    <w:rsid w:val="00714BC9"/>
    <w:rsid w:val="00723F91"/>
    <w:rsid w:val="00725623"/>
    <w:rsid w:val="00737AA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03F"/>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2435"/>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609A"/>
    <w:rsid w:val="00E674DB"/>
    <w:rsid w:val="00E70912"/>
    <w:rsid w:val="00E75F28"/>
    <w:rsid w:val="00E90AA6"/>
    <w:rsid w:val="00E977B8"/>
    <w:rsid w:val="00E97AD1"/>
    <w:rsid w:val="00EA109B"/>
    <w:rsid w:val="00EA1142"/>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3372"/>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37AA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37A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7AA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7AA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37AA7"/>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E6609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737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AA7"/>
  </w:style>
  <w:style w:type="character" w:customStyle="1" w:styleId="Heading1Char">
    <w:name w:val="Heading 1 Char"/>
    <w:aliases w:val="Pocket Char"/>
    <w:basedOn w:val="DefaultParagraphFont"/>
    <w:link w:val="Heading1"/>
    <w:uiPriority w:val="1"/>
    <w:rsid w:val="00737AA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37AA7"/>
    <w:rPr>
      <w:rFonts w:ascii="Calibri" w:eastAsiaTheme="majorEastAsia" w:hAnsi="Calibri" w:cstheme="majorBidi"/>
      <w:b/>
      <w:bCs/>
      <w:sz w:val="44"/>
      <w:szCs w:val="26"/>
      <w:u w:val="double"/>
    </w:rPr>
  </w:style>
  <w:style w:type="character" w:styleId="Emphasis">
    <w:name w:val="Emphasis"/>
    <w:basedOn w:val="DefaultParagraphFont"/>
    <w:uiPriority w:val="7"/>
    <w:qFormat/>
    <w:rsid w:val="00737AA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37AA7"/>
    <w:rPr>
      <w:b/>
      <w:bCs/>
    </w:rPr>
  </w:style>
  <w:style w:type="character" w:customStyle="1" w:styleId="Heading3Char">
    <w:name w:val="Heading 3 Char"/>
    <w:aliases w:val="Block Char"/>
    <w:basedOn w:val="DefaultParagraphFont"/>
    <w:link w:val="Heading3"/>
    <w:uiPriority w:val="3"/>
    <w:rsid w:val="00737AA7"/>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37AA7"/>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737AA7"/>
    <w:rPr>
      <w:b/>
      <w:bCs/>
      <w:sz w:val="26"/>
      <w:u w:val="none"/>
    </w:rPr>
  </w:style>
  <w:style w:type="paragraph" w:styleId="Header">
    <w:name w:val="header"/>
    <w:basedOn w:val="Normal"/>
    <w:link w:val="HeaderChar"/>
    <w:uiPriority w:val="99"/>
    <w:rsid w:val="00737AA7"/>
    <w:pPr>
      <w:tabs>
        <w:tab w:val="center" w:pos="4680"/>
        <w:tab w:val="right" w:pos="9360"/>
      </w:tabs>
    </w:pPr>
  </w:style>
  <w:style w:type="character" w:customStyle="1" w:styleId="HeaderChar">
    <w:name w:val="Header Char"/>
    <w:basedOn w:val="DefaultParagraphFont"/>
    <w:link w:val="Header"/>
    <w:uiPriority w:val="99"/>
    <w:rsid w:val="00737AA7"/>
    <w:rPr>
      <w:rFonts w:ascii="Calibri" w:hAnsi="Calibri" w:cs="Calibri"/>
    </w:rPr>
  </w:style>
  <w:style w:type="paragraph" w:styleId="Footer">
    <w:name w:val="footer"/>
    <w:basedOn w:val="Normal"/>
    <w:link w:val="FooterChar"/>
    <w:uiPriority w:val="99"/>
    <w:rsid w:val="00737AA7"/>
    <w:pPr>
      <w:tabs>
        <w:tab w:val="center" w:pos="4680"/>
        <w:tab w:val="right" w:pos="9360"/>
      </w:tabs>
    </w:pPr>
  </w:style>
  <w:style w:type="character" w:customStyle="1" w:styleId="FooterChar">
    <w:name w:val="Footer Char"/>
    <w:basedOn w:val="DefaultParagraphFont"/>
    <w:link w:val="Footer"/>
    <w:uiPriority w:val="99"/>
    <w:rsid w:val="00737AA7"/>
    <w:rPr>
      <w:rFonts w:ascii="Calibri" w:hAnsi="Calibri" w:cs="Calibri"/>
    </w:rPr>
  </w:style>
  <w:style w:type="character" w:styleId="Hyperlink">
    <w:name w:val="Hyperlink"/>
    <w:aliases w:val="Read,Important,heading 1 (block title),Card Text"/>
    <w:basedOn w:val="DefaultParagraphFont"/>
    <w:uiPriority w:val="99"/>
    <w:rsid w:val="00737AA7"/>
    <w:rPr>
      <w:color w:val="auto"/>
      <w:u w:val="none"/>
    </w:rPr>
  </w:style>
  <w:style w:type="character" w:styleId="FollowedHyperlink">
    <w:name w:val="FollowedHyperlink"/>
    <w:basedOn w:val="DefaultParagraphFont"/>
    <w:uiPriority w:val="99"/>
    <w:semiHidden/>
    <w:rsid w:val="00737AA7"/>
    <w:rPr>
      <w:color w:val="auto"/>
      <w:u w:val="none"/>
    </w:rPr>
  </w:style>
  <w:style w:type="character" w:customStyle="1" w:styleId="Heading4Char">
    <w:name w:val="Heading 4 Char"/>
    <w:aliases w:val="Tag Char"/>
    <w:basedOn w:val="DefaultParagraphFont"/>
    <w:link w:val="Heading4"/>
    <w:uiPriority w:val="4"/>
    <w:rsid w:val="00737AA7"/>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E6609A"/>
    <w:rPr>
      <w:rFonts w:asciiTheme="majorHAnsi" w:eastAsiaTheme="majorEastAsia" w:hAnsiTheme="majorHAnsi" w:cstheme="majorBidi"/>
      <w:color w:val="243F60" w:themeColor="accent1" w:themeShade="7F"/>
    </w:rPr>
  </w:style>
  <w:style w:type="character" w:customStyle="1" w:styleId="TitleChar">
    <w:name w:val="Title Char"/>
    <w:basedOn w:val="DefaultParagraphFont"/>
    <w:link w:val="Title"/>
    <w:uiPriority w:val="6"/>
    <w:qFormat/>
    <w:rsid w:val="00E6609A"/>
    <w:rPr>
      <w:b/>
      <w:bCs/>
      <w:u w:val="single"/>
    </w:rPr>
  </w:style>
  <w:style w:type="character" w:customStyle="1" w:styleId="apple-converted-space">
    <w:name w:val="apple-converted-space"/>
    <w:basedOn w:val="DefaultParagraphFont"/>
    <w:rsid w:val="00E6609A"/>
  </w:style>
  <w:style w:type="character" w:customStyle="1" w:styleId="caps">
    <w:name w:val="caps"/>
    <w:basedOn w:val="DefaultParagraphFont"/>
    <w:rsid w:val="00E6609A"/>
  </w:style>
  <w:style w:type="paragraph" w:styleId="Title">
    <w:name w:val="Title"/>
    <w:basedOn w:val="Normal"/>
    <w:link w:val="TitleChar"/>
    <w:uiPriority w:val="6"/>
    <w:qFormat/>
    <w:rsid w:val="00E6609A"/>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E6609A"/>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E6609A"/>
    <w:rPr>
      <w:rFonts w:ascii="Tahoma" w:hAnsi="Tahoma" w:cs="Tahoma"/>
      <w:sz w:val="16"/>
      <w:szCs w:val="16"/>
    </w:rPr>
  </w:style>
  <w:style w:type="character" w:customStyle="1" w:styleId="DocumentMapChar">
    <w:name w:val="Document Map Char"/>
    <w:basedOn w:val="DefaultParagraphFont"/>
    <w:link w:val="DocumentMap"/>
    <w:uiPriority w:val="99"/>
    <w:semiHidden/>
    <w:rsid w:val="00E6609A"/>
    <w:rPr>
      <w:rFonts w:ascii="Tahoma" w:hAnsi="Tahoma" w:cs="Tahoma"/>
      <w:sz w:val="16"/>
      <w:szCs w:val="16"/>
    </w:rPr>
  </w:style>
  <w:style w:type="paragraph" w:customStyle="1" w:styleId="evidencetext">
    <w:name w:val="evidence text"/>
    <w:basedOn w:val="Normal"/>
    <w:rsid w:val="00E6609A"/>
    <w:pPr>
      <w:ind w:left="1440" w:right="2016"/>
    </w:pPr>
    <w:rPr>
      <w:rFonts w:ascii="Arial" w:eastAsia="Times New Roman" w:hAnsi="Arial"/>
      <w:color w:val="000000"/>
      <w:sz w:val="18"/>
      <w:szCs w:val="24"/>
    </w:rPr>
  </w:style>
  <w:style w:type="character" w:customStyle="1" w:styleId="underline">
    <w:name w:val="underline"/>
    <w:basedOn w:val="DefaultParagraphFont"/>
    <w:rsid w:val="00E6609A"/>
    <w:rPr>
      <w:b/>
      <w:u w:val="single"/>
    </w:rPr>
  </w:style>
  <w:style w:type="character" w:customStyle="1" w:styleId="Box">
    <w:name w:val="Box"/>
    <w:qFormat/>
    <w:rsid w:val="00962435"/>
    <w:rPr>
      <w:u w:val="single"/>
      <w:bdr w:val="single" w:sz="2" w:space="0" w:color="auto"/>
    </w:rPr>
  </w:style>
  <w:style w:type="paragraph" w:styleId="BalloonText">
    <w:name w:val="Balloon Text"/>
    <w:basedOn w:val="Normal"/>
    <w:link w:val="BalloonTextChar"/>
    <w:uiPriority w:val="99"/>
    <w:semiHidden/>
    <w:rsid w:val="00737AA7"/>
    <w:rPr>
      <w:rFonts w:ascii="Tahoma" w:hAnsi="Tahoma" w:cs="Tahoma"/>
      <w:sz w:val="16"/>
      <w:szCs w:val="16"/>
    </w:rPr>
  </w:style>
  <w:style w:type="character" w:customStyle="1" w:styleId="BalloonTextChar">
    <w:name w:val="Balloon Text Char"/>
    <w:basedOn w:val="DefaultParagraphFont"/>
    <w:link w:val="BalloonText"/>
    <w:uiPriority w:val="99"/>
    <w:semiHidden/>
    <w:rsid w:val="00737A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37AA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37A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7AA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7AA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37AA7"/>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E6609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737A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AA7"/>
  </w:style>
  <w:style w:type="character" w:customStyle="1" w:styleId="Heading1Char">
    <w:name w:val="Heading 1 Char"/>
    <w:aliases w:val="Pocket Char"/>
    <w:basedOn w:val="DefaultParagraphFont"/>
    <w:link w:val="Heading1"/>
    <w:uiPriority w:val="1"/>
    <w:rsid w:val="00737AA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37AA7"/>
    <w:rPr>
      <w:rFonts w:ascii="Calibri" w:eastAsiaTheme="majorEastAsia" w:hAnsi="Calibri" w:cstheme="majorBidi"/>
      <w:b/>
      <w:bCs/>
      <w:sz w:val="44"/>
      <w:szCs w:val="26"/>
      <w:u w:val="double"/>
    </w:rPr>
  </w:style>
  <w:style w:type="character" w:styleId="Emphasis">
    <w:name w:val="Emphasis"/>
    <w:basedOn w:val="DefaultParagraphFont"/>
    <w:uiPriority w:val="7"/>
    <w:qFormat/>
    <w:rsid w:val="00737AA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37AA7"/>
    <w:rPr>
      <w:b/>
      <w:bCs/>
    </w:rPr>
  </w:style>
  <w:style w:type="character" w:customStyle="1" w:styleId="Heading3Char">
    <w:name w:val="Heading 3 Char"/>
    <w:aliases w:val="Block Char"/>
    <w:basedOn w:val="DefaultParagraphFont"/>
    <w:link w:val="Heading3"/>
    <w:uiPriority w:val="3"/>
    <w:rsid w:val="00737AA7"/>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37AA7"/>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737AA7"/>
    <w:rPr>
      <w:b/>
      <w:bCs/>
      <w:sz w:val="26"/>
      <w:u w:val="none"/>
    </w:rPr>
  </w:style>
  <w:style w:type="paragraph" w:styleId="Header">
    <w:name w:val="header"/>
    <w:basedOn w:val="Normal"/>
    <w:link w:val="HeaderChar"/>
    <w:uiPriority w:val="99"/>
    <w:rsid w:val="00737AA7"/>
    <w:pPr>
      <w:tabs>
        <w:tab w:val="center" w:pos="4680"/>
        <w:tab w:val="right" w:pos="9360"/>
      </w:tabs>
    </w:pPr>
  </w:style>
  <w:style w:type="character" w:customStyle="1" w:styleId="HeaderChar">
    <w:name w:val="Header Char"/>
    <w:basedOn w:val="DefaultParagraphFont"/>
    <w:link w:val="Header"/>
    <w:uiPriority w:val="99"/>
    <w:rsid w:val="00737AA7"/>
    <w:rPr>
      <w:rFonts w:ascii="Calibri" w:hAnsi="Calibri" w:cs="Calibri"/>
    </w:rPr>
  </w:style>
  <w:style w:type="paragraph" w:styleId="Footer">
    <w:name w:val="footer"/>
    <w:basedOn w:val="Normal"/>
    <w:link w:val="FooterChar"/>
    <w:uiPriority w:val="99"/>
    <w:rsid w:val="00737AA7"/>
    <w:pPr>
      <w:tabs>
        <w:tab w:val="center" w:pos="4680"/>
        <w:tab w:val="right" w:pos="9360"/>
      </w:tabs>
    </w:pPr>
  </w:style>
  <w:style w:type="character" w:customStyle="1" w:styleId="FooterChar">
    <w:name w:val="Footer Char"/>
    <w:basedOn w:val="DefaultParagraphFont"/>
    <w:link w:val="Footer"/>
    <w:uiPriority w:val="99"/>
    <w:rsid w:val="00737AA7"/>
    <w:rPr>
      <w:rFonts w:ascii="Calibri" w:hAnsi="Calibri" w:cs="Calibri"/>
    </w:rPr>
  </w:style>
  <w:style w:type="character" w:styleId="Hyperlink">
    <w:name w:val="Hyperlink"/>
    <w:aliases w:val="Read,Important,heading 1 (block title),Card Text"/>
    <w:basedOn w:val="DefaultParagraphFont"/>
    <w:uiPriority w:val="99"/>
    <w:rsid w:val="00737AA7"/>
    <w:rPr>
      <w:color w:val="auto"/>
      <w:u w:val="none"/>
    </w:rPr>
  </w:style>
  <w:style w:type="character" w:styleId="FollowedHyperlink">
    <w:name w:val="FollowedHyperlink"/>
    <w:basedOn w:val="DefaultParagraphFont"/>
    <w:uiPriority w:val="99"/>
    <w:semiHidden/>
    <w:rsid w:val="00737AA7"/>
    <w:rPr>
      <w:color w:val="auto"/>
      <w:u w:val="none"/>
    </w:rPr>
  </w:style>
  <w:style w:type="character" w:customStyle="1" w:styleId="Heading4Char">
    <w:name w:val="Heading 4 Char"/>
    <w:aliases w:val="Tag Char"/>
    <w:basedOn w:val="DefaultParagraphFont"/>
    <w:link w:val="Heading4"/>
    <w:uiPriority w:val="4"/>
    <w:rsid w:val="00737AA7"/>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E6609A"/>
    <w:rPr>
      <w:rFonts w:asciiTheme="majorHAnsi" w:eastAsiaTheme="majorEastAsia" w:hAnsiTheme="majorHAnsi" w:cstheme="majorBidi"/>
      <w:color w:val="243F60" w:themeColor="accent1" w:themeShade="7F"/>
    </w:rPr>
  </w:style>
  <w:style w:type="character" w:customStyle="1" w:styleId="TitleChar">
    <w:name w:val="Title Char"/>
    <w:basedOn w:val="DefaultParagraphFont"/>
    <w:link w:val="Title"/>
    <w:uiPriority w:val="6"/>
    <w:qFormat/>
    <w:rsid w:val="00E6609A"/>
    <w:rPr>
      <w:b/>
      <w:bCs/>
      <w:u w:val="single"/>
    </w:rPr>
  </w:style>
  <w:style w:type="character" w:customStyle="1" w:styleId="apple-converted-space">
    <w:name w:val="apple-converted-space"/>
    <w:basedOn w:val="DefaultParagraphFont"/>
    <w:rsid w:val="00E6609A"/>
  </w:style>
  <w:style w:type="character" w:customStyle="1" w:styleId="caps">
    <w:name w:val="caps"/>
    <w:basedOn w:val="DefaultParagraphFont"/>
    <w:rsid w:val="00E6609A"/>
  </w:style>
  <w:style w:type="paragraph" w:styleId="Title">
    <w:name w:val="Title"/>
    <w:basedOn w:val="Normal"/>
    <w:link w:val="TitleChar"/>
    <w:uiPriority w:val="6"/>
    <w:qFormat/>
    <w:rsid w:val="00E6609A"/>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E6609A"/>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rsid w:val="00E6609A"/>
    <w:rPr>
      <w:rFonts w:ascii="Tahoma" w:hAnsi="Tahoma" w:cs="Tahoma"/>
      <w:sz w:val="16"/>
      <w:szCs w:val="16"/>
    </w:rPr>
  </w:style>
  <w:style w:type="character" w:customStyle="1" w:styleId="DocumentMapChar">
    <w:name w:val="Document Map Char"/>
    <w:basedOn w:val="DefaultParagraphFont"/>
    <w:link w:val="DocumentMap"/>
    <w:uiPriority w:val="99"/>
    <w:semiHidden/>
    <w:rsid w:val="00E6609A"/>
    <w:rPr>
      <w:rFonts w:ascii="Tahoma" w:hAnsi="Tahoma" w:cs="Tahoma"/>
      <w:sz w:val="16"/>
      <w:szCs w:val="16"/>
    </w:rPr>
  </w:style>
  <w:style w:type="paragraph" w:customStyle="1" w:styleId="evidencetext">
    <w:name w:val="evidence text"/>
    <w:basedOn w:val="Normal"/>
    <w:rsid w:val="00E6609A"/>
    <w:pPr>
      <w:ind w:left="1440" w:right="2016"/>
    </w:pPr>
    <w:rPr>
      <w:rFonts w:ascii="Arial" w:eastAsia="Times New Roman" w:hAnsi="Arial"/>
      <w:color w:val="000000"/>
      <w:sz w:val="18"/>
      <w:szCs w:val="24"/>
    </w:rPr>
  </w:style>
  <w:style w:type="character" w:customStyle="1" w:styleId="underline">
    <w:name w:val="underline"/>
    <w:basedOn w:val="DefaultParagraphFont"/>
    <w:rsid w:val="00E6609A"/>
    <w:rPr>
      <w:b/>
      <w:u w:val="single"/>
    </w:rPr>
  </w:style>
  <w:style w:type="character" w:customStyle="1" w:styleId="Box">
    <w:name w:val="Box"/>
    <w:qFormat/>
    <w:rsid w:val="00962435"/>
    <w:rPr>
      <w:u w:val="single"/>
      <w:bdr w:val="single" w:sz="2" w:space="0" w:color="auto"/>
    </w:rPr>
  </w:style>
  <w:style w:type="paragraph" w:styleId="BalloonText">
    <w:name w:val="Balloon Text"/>
    <w:basedOn w:val="Normal"/>
    <w:link w:val="BalloonTextChar"/>
    <w:uiPriority w:val="99"/>
    <w:semiHidden/>
    <w:rsid w:val="00737AA7"/>
    <w:rPr>
      <w:rFonts w:ascii="Tahoma" w:hAnsi="Tahoma" w:cs="Tahoma"/>
      <w:sz w:val="16"/>
      <w:szCs w:val="16"/>
    </w:rPr>
  </w:style>
  <w:style w:type="character" w:customStyle="1" w:styleId="BalloonTextChar">
    <w:name w:val="Balloon Text Char"/>
    <w:basedOn w:val="DefaultParagraphFont"/>
    <w:link w:val="BalloonText"/>
    <w:uiPriority w:val="99"/>
    <w:semiHidden/>
    <w:rsid w:val="00737A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redcritique.org/WinterSpring2012/machinethinkingandtheromanceofposthumanism.htm" TargetMode="External"/><Relationship Id="rId21" Type="http://schemas.openxmlformats.org/officeDocument/2006/relationships/hyperlink" Target="http://kasamaproject.org/revolutionary-strategy/3999-31mexico-s-drug-wars-and-the-deep-crisis-of-capitalism" TargetMode="External"/><Relationship Id="rId42" Type="http://schemas.openxmlformats.org/officeDocument/2006/relationships/hyperlink" Target="http://www.scientificamerican.com/article.cfm?id=why-we-help-evolution-cooperation" TargetMode="External"/><Relationship Id="rId47" Type="http://schemas.openxmlformats.org/officeDocument/2006/relationships/hyperlink" Target="http://redcritique.org/Spring2003/theimperialismofeatingwell.htm" TargetMode="External"/><Relationship Id="rId63" Type="http://schemas.openxmlformats.org/officeDocument/2006/relationships/hyperlink" Target="http://truth-out.org/opinion/item/16887-the-structural-genocide-that-is-capitalism" TargetMode="External"/><Relationship Id="rId68" Type="http://schemas.openxmlformats.org/officeDocument/2006/relationships/hyperlink" Target="http://web.missouri.edu/ikerdj/papers/Eastern%20Oregon-%20Econ%20Hunger.htm" TargetMode="External"/><Relationship Id="rId84" Type="http://schemas.openxmlformats.org/officeDocument/2006/relationships/hyperlink" Target="http://business.uni.edu/economics/Themes/shimp.pdf" TargetMode="External"/><Relationship Id="rId89" Type="http://schemas.openxmlformats.org/officeDocument/2006/relationships/hyperlink" Target="http://web.missouri.edu/ikerdj/papers/Eastern%20Oregon-%20Econ%20Hunger.htm" TargetMode="External"/><Relationship Id="rId112"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www.redcritique.org/FallWinter2008/supplychaindemocracyandcircuitsofimperialism.htm" TargetMode="External"/><Relationship Id="rId29" Type="http://schemas.openxmlformats.org/officeDocument/2006/relationships/hyperlink" Target="http://moufawad-paul.blogspot.com/2013/04/bourgeois-moralism.html" TargetMode="External"/><Relationship Id="rId107" Type="http://schemas.openxmlformats.org/officeDocument/2006/relationships/hyperlink" Target="http://www.cato.org/pub_display.php?pub_id=3073" TargetMode="External"/><Relationship Id="rId11" Type="http://schemas.openxmlformats.org/officeDocument/2006/relationships/hyperlink" Target="http://redcritique.org/MayJune02/contestingtheempirealimaginary.htm" TargetMode="External"/><Relationship Id="rId24" Type="http://schemas.openxmlformats.org/officeDocument/2006/relationships/hyperlink" Target="http://redcritique.org/WinterSpring2012/machinethinkingandtheromanceofposthumanism.htm" TargetMode="External"/><Relationship Id="rId32" Type="http://schemas.openxmlformats.org/officeDocument/2006/relationships/hyperlink" Target="http://criticallegalthinking.com/2013/05/23/seven-theses-on-human-rights-3-neoliberal-capitalism-voluntary-imperialism/" TargetMode="External"/><Relationship Id="rId37" Type="http://schemas.openxmlformats.org/officeDocument/2006/relationships/hyperlink" Target="http://www.fee.org/the_freeman/detail/capitalism-and-cooperation" TargetMode="External"/><Relationship Id="rId40" Type="http://schemas.openxmlformats.org/officeDocument/2006/relationships/hyperlink" Target="http://www.fee.org/the_freeman/detail/capitalism-and-cooperation" TargetMode="External"/><Relationship Id="rId45" Type="http://schemas.openxmlformats.org/officeDocument/2006/relationships/hyperlink" Target="http://www.rationalrevolution.net/articles/capitalism_wages.htm" TargetMode="External"/><Relationship Id="rId53" Type="http://schemas.openxmlformats.org/officeDocument/2006/relationships/hyperlink" Target="http://rastiglobalperiscope.wordpress.com/2011/10/05/escalating-americas-global-war-of-terror-us-imperialisms-legacy-to-the-world-a-decade-after-911/" TargetMode="External"/><Relationship Id="rId58" Type="http://schemas.openxmlformats.org/officeDocument/2006/relationships/hyperlink" Target="http://moufawad-paul.blogspot.com/2012/12/because-and-despite-of-identity-politics.html" TargetMode="External"/><Relationship Id="rId66" Type="http://schemas.openxmlformats.org/officeDocument/2006/relationships/hyperlink" Target="http://academia.edu/463504/The_Role_of_Capitalism_in_Constructing_and_Maintaining_Mass_Hate_and_Genocide" TargetMode="External"/><Relationship Id="rId74" Type="http://schemas.openxmlformats.org/officeDocument/2006/relationships/hyperlink" Target="http://www.questiaschool.com/read/22117083/fighting-racism-selected-writings" TargetMode="External"/><Relationship Id="rId79" Type="http://schemas.openxmlformats.org/officeDocument/2006/relationships/hyperlink" Target="http://cyber.law.harvard.edu/bridge/LawEconomics/critique5.htm" TargetMode="External"/><Relationship Id="rId87" Type="http://schemas.openxmlformats.org/officeDocument/2006/relationships/hyperlink" Target="http://web.missouri.edu/ikerdj/papers/Eastern%20Oregon-%20Econ%20Hunger.htm" TargetMode="External"/><Relationship Id="rId102" Type="http://schemas.openxmlformats.org/officeDocument/2006/relationships/hyperlink" Target="http://www.thedailybeast.com/newsweek/2008/05/27/rx-for-global-poverty.html" TargetMode="External"/><Relationship Id="rId110" Type="http://schemas.openxmlformats.org/officeDocument/2006/relationships/footer" Target="footer1.xml"/><Relationship Id="rId5" Type="http://schemas.openxmlformats.org/officeDocument/2006/relationships/styles" Target="styles.xml"/><Relationship Id="rId61" Type="http://schemas.openxmlformats.org/officeDocument/2006/relationships/hyperlink" Target="http://monthlyreview.org/2009/03/01/a-failed-system-the-world-crisis-of-capitalist-globalization-and-its-impact-on-china" TargetMode="External"/><Relationship Id="rId82" Type="http://schemas.openxmlformats.org/officeDocument/2006/relationships/hyperlink" Target="http://business.uni.edu/economics/Themes/shimp.pdf" TargetMode="External"/><Relationship Id="rId90" Type="http://schemas.openxmlformats.org/officeDocument/2006/relationships/hyperlink" Target="http://web.missouri.edu/ikerdj/papers/Eastern%20Oregon-%20Econ%20Hunger.htm" TargetMode="External"/><Relationship Id="rId95" Type="http://schemas.openxmlformats.org/officeDocument/2006/relationships/hyperlink" Target="http://www.fee.org/the_freeman/detail/global-capitalism-curing-oppression-and-poverty" TargetMode="External"/><Relationship Id="rId19" Type="http://schemas.openxmlformats.org/officeDocument/2006/relationships/hyperlink" Target="http://www.solidarity-us.org/pdfs/Dawn.pdf" TargetMode="External"/><Relationship Id="rId14" Type="http://schemas.openxmlformats.org/officeDocument/2006/relationships/hyperlink" Target="http://redcritique.org/WinterSpring2012/machinethinkingandtheromanceofposthumanism.htm" TargetMode="External"/><Relationship Id="rId22" Type="http://schemas.openxmlformats.org/officeDocument/2006/relationships/hyperlink" Target="http://www.guardian.co.uk/commentisfree/2011/jun/20/war-capitalism-mexico-drug-cartels" TargetMode="External"/><Relationship Id="rId27" Type="http://schemas.openxmlformats.org/officeDocument/2006/relationships/hyperlink" Target="http://redcritique.org/Spring2003/theimperialismofeatingwell.htm" TargetMode="External"/><Relationship Id="rId30" Type="http://schemas.openxmlformats.org/officeDocument/2006/relationships/hyperlink" Target="http://monthlyreview.org/2001/01/01/human-rights-and-the-ideology-of-capitalist-globalization" TargetMode="External"/><Relationship Id="rId35" Type="http://schemas.openxmlformats.org/officeDocument/2006/relationships/hyperlink" Target="http://www.fee.org/the_freeman/detail/capitalism-and-cooperation" TargetMode="External"/><Relationship Id="rId43" Type="http://schemas.openxmlformats.org/officeDocument/2006/relationships/hyperlink" Target="http://www.jstor.org/stable/2265053" TargetMode="External"/><Relationship Id="rId48" Type="http://schemas.openxmlformats.org/officeDocument/2006/relationships/hyperlink" Target="http://mrzine.monthlyreview.org/2011/wolff111011.html" TargetMode="External"/><Relationship Id="rId56" Type="http://schemas.openxmlformats.org/officeDocument/2006/relationships/hyperlink" Target="http://www.axisoflogic.com/artman/publish/Article_7453.shtml" TargetMode="External"/><Relationship Id="rId64" Type="http://schemas.openxmlformats.org/officeDocument/2006/relationships/hyperlink" Target="http://cesran.org/index.php?option=com_content&amp;view=article&amp;id=1231%3Acolonial-dynamics-of-genocide-imperialism-identity-and-mass-violence&amp;catid=58%3Amakale-ve-raporlar&amp;Itemid=99&amp;lang=en" TargetMode="External"/><Relationship Id="rId69" Type="http://schemas.openxmlformats.org/officeDocument/2006/relationships/hyperlink" Target="http://web.missouri.edu/ikerdj/papers/Eastern%20Oregon-%20Econ%20Hunger.htm" TargetMode="External"/><Relationship Id="rId77" Type="http://schemas.openxmlformats.org/officeDocument/2006/relationships/hyperlink" Target="http://www.cddc.vt.edu/ept/eprints/ecowar.pdf" TargetMode="External"/><Relationship Id="rId100" Type="http://schemas.openxmlformats.org/officeDocument/2006/relationships/hyperlink" Target="http://www.thedailybeast.com/newsweek/2008/05/27/rx-for-global-poverty.html" TargetMode="External"/><Relationship Id="rId105" Type="http://schemas.openxmlformats.org/officeDocument/2006/relationships/hyperlink" Target="http://www.questia.com/read/103198807" TargetMode="External"/><Relationship Id="rId113"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rdwolff.com/content/capitalism-and-poverty" TargetMode="External"/><Relationship Id="rId72" Type="http://schemas.openxmlformats.org/officeDocument/2006/relationships/hyperlink" Target="http://www.isg-fi.org.uk/spip.php?article10" TargetMode="External"/><Relationship Id="rId80" Type="http://schemas.openxmlformats.org/officeDocument/2006/relationships/hyperlink" Target="http://www.opendemocracy.net/ourkingdom/colin-leys-barbara-harriss-white/commodification-essence-of-our-time" TargetMode="External"/><Relationship Id="rId85" Type="http://schemas.openxmlformats.org/officeDocument/2006/relationships/hyperlink" Target="http://www.marxists.org/archive/lukacs/works/history/lukacs3.htm" TargetMode="External"/><Relationship Id="rId93" Type="http://schemas.openxmlformats.org/officeDocument/2006/relationships/hyperlink" Target="http://borgenproject.org/capitalism-is-helping-end-global-poverty/" TargetMode="External"/><Relationship Id="rId98" Type="http://schemas.openxmlformats.org/officeDocument/2006/relationships/hyperlink" Target="http://home.sandiego.edu/~peffer/Peffer-MarxismMorality&amp;SocialJustice/PefferCha6-236-267%20Morality&amp;Ideology.pdf" TargetMode="External"/><Relationship Id="rId3" Type="http://schemas.openxmlformats.org/officeDocument/2006/relationships/customXml" Target="../customXml/item3.xml"/><Relationship Id="rId12" Type="http://schemas.openxmlformats.org/officeDocument/2006/relationships/hyperlink" Target="http://archives.econ.utah.edu/archives/pen-l/2005w15/msg00062.htm" TargetMode="External"/><Relationship Id="rId17" Type="http://schemas.openxmlformats.org/officeDocument/2006/relationships/hyperlink" Target="http://redcritique.org/spring2001/printversions/classlaborandthecyberprint.htm" TargetMode="External"/><Relationship Id="rId25" Type="http://schemas.openxmlformats.org/officeDocument/2006/relationships/hyperlink" Target="http://redcritique.org/WinterSpring2012/machinethinkingandtheromanceofposthumanism.htm" TargetMode="External"/><Relationship Id="rId33" Type="http://schemas.openxmlformats.org/officeDocument/2006/relationships/hyperlink" Target="http://criticallegalthinking.com/2013/05/23/seven-theses-on-human-rights-3-neoliberal-capitalism-voluntary-imperialism/" TargetMode="External"/><Relationship Id="rId38" Type="http://schemas.openxmlformats.org/officeDocument/2006/relationships/hyperlink" Target="http://www.fee.org/the_freeman/detail/capitalism-and-cooperation" TargetMode="External"/><Relationship Id="rId46" Type="http://schemas.openxmlformats.org/officeDocument/2006/relationships/hyperlink" Target="http://theredphoenixapl.org/2011/12/25/on-communist-morality/" TargetMode="External"/><Relationship Id="rId59" Type="http://schemas.openxmlformats.org/officeDocument/2006/relationships/hyperlink" Target="http://moufawad-paul.blogspot.com/2013/04/bourgeois-moralism.html" TargetMode="External"/><Relationship Id="rId67" Type="http://schemas.openxmlformats.org/officeDocument/2006/relationships/hyperlink" Target="http://www.alternateroutes.ca/index.php/ar/article/viewFile/15879/15778" TargetMode="External"/><Relationship Id="rId103" Type="http://schemas.openxmlformats.org/officeDocument/2006/relationships/hyperlink" Target="http://www.microconflict.eu/publications/RWP46_FS.pdf" TargetMode="External"/><Relationship Id="rId108" Type="http://schemas.openxmlformats.org/officeDocument/2006/relationships/hyperlink" Target="http://bigthink.com/power-games/can-economic-interdependence-help-to-prevent-a-us-china-war" TargetMode="External"/><Relationship Id="rId20" Type="http://schemas.openxmlformats.org/officeDocument/2006/relationships/hyperlink" Target="http://www.solidarity-us.org/pdfs/Dawn.pdf" TargetMode="External"/><Relationship Id="rId41" Type="http://schemas.openxmlformats.org/officeDocument/2006/relationships/hyperlink" Target="http://blogs.cfainstitute.org/investor/2012/07/16/capitalism-it-is-as-much-about-cooperation-as-competition/" TargetMode="External"/><Relationship Id="rId54" Type="http://schemas.openxmlformats.org/officeDocument/2006/relationships/hyperlink" Target="http://www.socialismtoday.org/61/ed.html" TargetMode="External"/><Relationship Id="rId62" Type="http://schemas.openxmlformats.org/officeDocument/2006/relationships/hyperlink" Target="http://monthlyreview.org/2005/07/01/approaching-socialism" TargetMode="External"/><Relationship Id="rId70" Type="http://schemas.openxmlformats.org/officeDocument/2006/relationships/hyperlink" Target="http://web.missouri.edu/ikerdj/papers/Eastern%20Oregon-%20Econ%20Hunger.htm" TargetMode="External"/><Relationship Id="rId75" Type="http://schemas.openxmlformats.org/officeDocument/2006/relationships/hyperlink" Target="http://math.arizona.edu/~dwang/treaty3.pdf" TargetMode="External"/><Relationship Id="rId83" Type="http://schemas.openxmlformats.org/officeDocument/2006/relationships/hyperlink" Target="http://muse.jhu.edu/journals/theory_and_event/v008/8.2tampio.%20html" TargetMode="External"/><Relationship Id="rId88" Type="http://schemas.openxmlformats.org/officeDocument/2006/relationships/hyperlink" Target="http://web.missouri.edu/ikerdj/papers/Eastern%20Oregon-%20Econ%20Hunger.htm" TargetMode="External"/><Relationship Id="rId91" Type="http://schemas.openxmlformats.org/officeDocument/2006/relationships/hyperlink" Target="http://web.missouri.edu/ikerdj/papers/Eastern%20Oregon-%20Econ%20Hunger.htm" TargetMode="External"/><Relationship Id="rId96" Type="http://schemas.openxmlformats.org/officeDocument/2006/relationships/hyperlink" Target="http://www.unitedliberty.org/articles/13894-capitalism-saves-lives-reduces-poverty"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heritage.org/research/reports/2011/02/containing-a-nuclear-iran-difficult-costly-and-dangerous" TargetMode="External"/><Relationship Id="rId23" Type="http://schemas.openxmlformats.org/officeDocument/2006/relationships/hyperlink" Target="http://redcritique.org/Spring2003/theimperialismofeatingwell.htm" TargetMode="External"/><Relationship Id="rId28" Type="http://schemas.openxmlformats.org/officeDocument/2006/relationships/hyperlink" Target="http://moufawad-paul.blogspot.com/2013/04/bourgeois-moralism.html" TargetMode="External"/><Relationship Id="rId36" Type="http://schemas.openxmlformats.org/officeDocument/2006/relationships/hyperlink" Target="http://www.fee.org/the_freeman/detail/capitalism-and-cooperation" TargetMode="External"/><Relationship Id="rId49" Type="http://schemas.openxmlformats.org/officeDocument/2006/relationships/hyperlink" Target="http://www.agjohnson.us/essays/poverty/" TargetMode="External"/><Relationship Id="rId57" Type="http://schemas.openxmlformats.org/officeDocument/2006/relationships/hyperlink" Target="http://moufawad-paul.blogspot.com/2012/12/because-and-despite-of-identity-politics.html" TargetMode="External"/><Relationship Id="rId106" Type="http://schemas.openxmlformats.org/officeDocument/2006/relationships/hyperlink" Target="http://www.cato.org/pub_display.php?pub_id=3073" TargetMode="External"/><Relationship Id="rId10" Type="http://schemas.openxmlformats.org/officeDocument/2006/relationships/endnotes" Target="endnotes.xml"/><Relationship Id="rId31" Type="http://schemas.openxmlformats.org/officeDocument/2006/relationships/hyperlink" Target="http://monthlyreview.org/2001/01/01/human-rights-and-the-ideology-of-capitalist-globalization" TargetMode="External"/><Relationship Id="rId44" Type="http://schemas.openxmlformats.org/officeDocument/2006/relationships/hyperlink" Target="http://redcritique.org/MayJune02/contestingtheempirealimaginary.htm" TargetMode="External"/><Relationship Id="rId52" Type="http://schemas.openxmlformats.org/officeDocument/2006/relationships/hyperlink" Target="http://www.bu.edu/wcp/Papers/Econ/EconAndr.htm" TargetMode="External"/><Relationship Id="rId60" Type="http://schemas.openxmlformats.org/officeDocument/2006/relationships/hyperlink" Target="http://www.kon.org/hswp/archive/consumerism.pdf" TargetMode="External"/><Relationship Id="rId65" Type="http://schemas.openxmlformats.org/officeDocument/2006/relationships/hyperlink" Target="http://en.internationalism.org/wr/274_france_rwanda.htm" TargetMode="External"/><Relationship Id="rId73" Type="http://schemas.openxmlformats.org/officeDocument/2006/relationships/hyperlink" Target="http://prospect.org/article/bushs-neo-imperialist-war" TargetMode="External"/><Relationship Id="rId78" Type="http://schemas.openxmlformats.org/officeDocument/2006/relationships/hyperlink" Target="http://cyber.law.harvard.edu/bridge/LawEconomics/critique5.htm" TargetMode="External"/><Relationship Id="rId81" Type="http://schemas.openxmlformats.org/officeDocument/2006/relationships/hyperlink" Target="http://www.marxists.org/subject/japan/sakisaka/exploitation.htm" TargetMode="External"/><Relationship Id="rId86" Type="http://schemas.openxmlformats.org/officeDocument/2006/relationships/hyperlink" Target="http://web.missouri.edu/ikerdj/papers/Eastern%20Oregon-%20Econ%20Hunger.htm" TargetMode="External"/><Relationship Id="rId94" Type="http://schemas.openxmlformats.org/officeDocument/2006/relationships/hyperlink" Target="http://www.forbes.com/sites/csr/2010/10/20/khoslanomics-how-capitalism-can-solve-poverty/" TargetMode="External"/><Relationship Id="rId99" Type="http://schemas.openxmlformats.org/officeDocument/2006/relationships/hyperlink" Target="http://libertariananswers.com/can-free-markets-handle-the-problems-of-hunger-and-famine-in-poor-countries/" TargetMode="External"/><Relationship Id="rId101" Type="http://schemas.openxmlformats.org/officeDocument/2006/relationships/hyperlink" Target="http://voices.yahoo.com/ending-world-poverty-world-hunger-why-and-11671802.html?cat=37"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redcritique.org/WinterSpring2012/biopoliticstransspeciesismandclasscommonssense.htm" TargetMode="External"/><Relationship Id="rId18" Type="http://schemas.openxmlformats.org/officeDocument/2006/relationships/hyperlink" Target="http://truth-out.org/news/item/10676-how-the-war-on-drugs-in-latin-america-benefits-transnational-corporations-and-undermines-democracy" TargetMode="External"/><Relationship Id="rId39" Type="http://schemas.openxmlformats.org/officeDocument/2006/relationships/hyperlink" Target="http://www.fee.org/the_freeman/detail/capitalism-and-cooperation" TargetMode="External"/><Relationship Id="rId109" Type="http://schemas.openxmlformats.org/officeDocument/2006/relationships/header" Target="header1.xml"/><Relationship Id="rId34" Type="http://schemas.openxmlformats.org/officeDocument/2006/relationships/hyperlink" Target="http://www.fairus.org/issue/immigration-and-job-displacement" TargetMode="External"/><Relationship Id="rId50" Type="http://schemas.openxmlformats.org/officeDocument/2006/relationships/hyperlink" Target="http://www.socialistworld.net/doc/1934" TargetMode="External"/><Relationship Id="rId55" Type="http://schemas.openxmlformats.org/officeDocument/2006/relationships/hyperlink" Target="http://www.huffingtonpost.com/philip-slater/the-root-causes-of-terror_b_32466.html" TargetMode="External"/><Relationship Id="rId76" Type="http://schemas.openxmlformats.org/officeDocument/2006/relationships/hyperlink" Target="https://jps.library.utoronto.ca/index.php/spe/article/viewFile/12076/8950" TargetMode="External"/><Relationship Id="rId97" Type="http://schemas.openxmlformats.org/officeDocument/2006/relationships/hyperlink" Target="http://theredphoenixapl.org/2011/12/25/on-communist-morality/" TargetMode="External"/><Relationship Id="rId104" Type="http://schemas.openxmlformats.org/officeDocument/2006/relationships/hyperlink" Target="http://www.cato.org/pub_display.php?pub_id=3073" TargetMode="External"/><Relationship Id="rId7" Type="http://schemas.openxmlformats.org/officeDocument/2006/relationships/settings" Target="settings.xml"/><Relationship Id="rId71" Type="http://schemas.openxmlformats.org/officeDocument/2006/relationships/hyperlink" Target="http://web.missouri.edu/ikerdj/papers/Eastern%20Oregon-%20Econ%20Hunger.htm" TargetMode="External"/><Relationship Id="rId92" Type="http://schemas.openxmlformats.org/officeDocument/2006/relationships/hyperlink" Target="http://www.ijbhtnet.com/journals/Vol_2_No_5_August_2012/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inter\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myriad_proregular">
    <w:altName w:val="Times New Roman"/>
    <w:panose1 w:val="00000000000000000000"/>
    <w:charset w:val="00"/>
    <w:family w:val="roman"/>
    <w:notTrueType/>
    <w:pitch w:val="default"/>
  </w:font>
  <w:font w:name="Times">
    <w:panose1 w:val="02020603050405020304"/>
    <w:charset w:val="00"/>
    <w:family w:val="roman"/>
    <w:pitch w:val="variable"/>
    <w:sig w:usb0="20007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432"/>
    <w:rsid w:val="006F1432"/>
    <w:rsid w:val="00F85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F9FF63125247FE865148CB86041A1F">
    <w:name w:val="6DF9FF63125247FE865148CB86041A1F"/>
    <w:rsid w:val="006F1432"/>
  </w:style>
  <w:style w:type="paragraph" w:customStyle="1" w:styleId="246C49C00D5448CFA27FA9024F970DA4">
    <w:name w:val="246C49C00D5448CFA27FA9024F970DA4"/>
    <w:rsid w:val="006F1432"/>
  </w:style>
  <w:style w:type="paragraph" w:customStyle="1" w:styleId="0287E86ABB05492DBB9A81769A8EC314">
    <w:name w:val="0287E86ABB05492DBB9A81769A8EC314"/>
    <w:rsid w:val="006F143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F9FF63125247FE865148CB86041A1F">
    <w:name w:val="6DF9FF63125247FE865148CB86041A1F"/>
    <w:rsid w:val="006F1432"/>
  </w:style>
  <w:style w:type="paragraph" w:customStyle="1" w:styleId="246C49C00D5448CFA27FA9024F970DA4">
    <w:name w:val="246C49C00D5448CFA27FA9024F970DA4"/>
    <w:rsid w:val="006F1432"/>
  </w:style>
  <w:style w:type="paragraph" w:customStyle="1" w:styleId="0287E86ABB05492DBB9A81769A8EC314">
    <w:name w:val="0287E86ABB05492DBB9A81769A8EC314"/>
    <w:rsid w:val="006F14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2A98C5B1-7A3C-4F33-B845-B75BFC75F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184</Pages>
  <Words>104615</Words>
  <Characters>596311</Characters>
  <Application>Microsoft Office Word</Application>
  <DocSecurity>0</DocSecurity>
  <Lines>4969</Lines>
  <Paragraphs>1399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699527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LeDuc, Team 2010</dc:creator>
  <cp:lastModifiedBy>Pointer, Steven R</cp:lastModifiedBy>
  <cp:revision>2</cp:revision>
  <dcterms:created xsi:type="dcterms:W3CDTF">2013-07-13T17:07:00Z</dcterms:created>
  <dcterms:modified xsi:type="dcterms:W3CDTF">2013-07-13T17:07:00Z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